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header7.xml" ContentType="application/vnd.openxmlformats-officedocument.wordprocessingml.header+xml"/>
  <Override PartName="/word/footer17.xml" ContentType="application/vnd.openxmlformats-officedocument.wordprocessingml.footer+xml"/>
  <Override PartName="/word/header8.xml" ContentType="application/vnd.openxmlformats-officedocument.wordprocessingml.header+xml"/>
  <Override PartName="/word/footer18.xml" ContentType="application/vnd.openxmlformats-officedocument.wordprocessingml.footer+xml"/>
  <Override PartName="/word/header9.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20.xml" ContentType="application/vnd.openxmlformats-officedocument.wordprocessingml.footer+xml"/>
  <Override PartName="/word/header1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2.xml" ContentType="application/vnd.openxmlformats-officedocument.wordprocessingml.header+xml"/>
  <Override PartName="/word/footer23.xml" ContentType="application/vnd.openxmlformats-officedocument.wordprocessingml.footer+xml"/>
  <Override PartName="/word/header13.xml" ContentType="application/vnd.openxmlformats-officedocument.wordprocessingml.header+xml"/>
  <Override PartName="/word/footer24.xml" ContentType="application/vnd.openxmlformats-officedocument.wordprocessingml.footer+xml"/>
  <Override PartName="/word/header1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footer29.xml" ContentType="application/vnd.openxmlformats-officedocument.wordprocessingml.footer+xml"/>
  <Override PartName="/word/header1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0.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3.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40.xml" ContentType="application/vnd.openxmlformats-officedocument.wordprocessingml.footer+xml"/>
  <Override PartName="/word/header26.xml" ContentType="application/vnd.openxmlformats-officedocument.wordprocessingml.header+xml"/>
  <Override PartName="/word/footer4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line="1932" w:lineRule="exact"/>
        <w:ind w:left="350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8"/>
          <w:sz w:val="20"/>
          <w:szCs w:val="20"/>
        </w:rPr>
        <w:drawing>
          <wp:inline distT="0" distB="0" distL="0" distR="0">
            <wp:extent cx="1177874" cy="122682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1177874" cy="1226820"/>
                    </a:xfrm>
                    <a:prstGeom prst="rect">
                      <a:avLst/>
                    </a:prstGeom>
                  </pic:spPr>
                </pic:pic>
              </a:graphicData>
            </a:graphic>
          </wp:inline>
        </w:drawing>
      </w:r>
      <w:r>
        <w:rPr>
          <w:rFonts w:ascii="Times New Roman" w:hAnsi="Times New Roman" w:cs="Times New Roman" w:eastAsia="Times New Roman" w:hint="default"/>
          <w:position w:val="-38"/>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715" w:lineRule="auto" w:before="131"/>
        <w:ind w:left="1803" w:right="3403" w:firstLine="0"/>
        <w:jc w:val="center"/>
        <w:rPr>
          <w:rFonts w:ascii="黑体" w:hAnsi="黑体" w:cs="黑体" w:eastAsia="黑体" w:hint="default"/>
          <w:sz w:val="44"/>
          <w:szCs w:val="44"/>
        </w:rPr>
      </w:pPr>
      <w:r>
        <w:rPr>
          <w:rFonts w:ascii="黑体" w:hAnsi="黑体" w:cs="黑体" w:eastAsia="黑体" w:hint="default"/>
          <w:b/>
          <w:bCs/>
          <w:spacing w:val="2"/>
          <w:w w:val="95"/>
          <w:sz w:val="44"/>
          <w:szCs w:val="44"/>
        </w:rPr>
        <w:t>河南汉威电子股份有限公司</w:t>
      </w:r>
      <w:r>
        <w:rPr>
          <w:rFonts w:ascii="黑体" w:hAnsi="黑体" w:cs="黑体" w:eastAsia="黑体" w:hint="default"/>
          <w:b/>
          <w:bCs/>
          <w:spacing w:val="18"/>
          <w:w w:val="95"/>
          <w:sz w:val="44"/>
          <w:szCs w:val="44"/>
        </w:rPr>
        <w:t> </w:t>
      </w:r>
      <w:r>
        <w:rPr>
          <w:rFonts w:ascii="黑体" w:hAnsi="黑体" w:cs="黑体" w:eastAsia="黑体" w:hint="default"/>
          <w:b/>
          <w:bCs/>
          <w:sz w:val="44"/>
          <w:szCs w:val="44"/>
        </w:rPr>
        <w:t>2010</w:t>
      </w:r>
      <w:r>
        <w:rPr>
          <w:rFonts w:ascii="黑体" w:hAnsi="黑体" w:cs="黑体" w:eastAsia="黑体" w:hint="default"/>
          <w:b/>
          <w:bCs/>
          <w:spacing w:val="-119"/>
          <w:sz w:val="44"/>
          <w:szCs w:val="44"/>
        </w:rPr>
        <w:t> </w:t>
      </w:r>
      <w:r>
        <w:rPr>
          <w:rFonts w:ascii="黑体" w:hAnsi="黑体" w:cs="黑体" w:eastAsia="黑体" w:hint="default"/>
          <w:b/>
          <w:bCs/>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pStyle w:val="Heading4"/>
        <w:spacing w:line="393" w:lineRule="auto" w:before="310"/>
        <w:ind w:right="4614"/>
        <w:jc w:val="center"/>
        <w:rPr>
          <w:b w:val="0"/>
          <w:bCs w:val="0"/>
        </w:rPr>
      </w:pPr>
      <w:r>
        <w:rPr/>
        <w:t>证券代码：</w:t>
      </w:r>
      <w:r>
        <w:rPr>
          <w:rFonts w:ascii="黑体" w:hAnsi="黑体" w:cs="黑体" w:eastAsia="黑体" w:hint="default"/>
        </w:rPr>
        <w:t>300007</w:t>
      </w:r>
      <w:r>
        <w:rPr>
          <w:rFonts w:ascii="黑体" w:hAnsi="黑体" w:cs="黑体" w:eastAsia="黑体" w:hint="default"/>
          <w:w w:val="92"/>
        </w:rPr>
        <w:t> </w:t>
      </w:r>
      <w:r>
        <w:rPr/>
        <w:t>证券简称：汉威电子</w:t>
      </w:r>
      <w:r>
        <w:rPr>
          <w:b w:val="0"/>
          <w:bCs w:val="0"/>
        </w:rPr>
      </w: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0"/>
        <w:rPr>
          <w:rFonts w:ascii="黑体" w:hAnsi="黑体" w:cs="黑体" w:eastAsia="黑体" w:hint="default"/>
          <w:b/>
          <w:bCs/>
          <w:sz w:val="28"/>
          <w:szCs w:val="28"/>
        </w:rPr>
      </w:pPr>
    </w:p>
    <w:p>
      <w:pPr>
        <w:spacing w:line="240" w:lineRule="auto" w:before="10"/>
        <w:rPr>
          <w:rFonts w:ascii="黑体" w:hAnsi="黑体" w:cs="黑体" w:eastAsia="黑体" w:hint="default"/>
          <w:b/>
          <w:bCs/>
          <w:sz w:val="33"/>
          <w:szCs w:val="33"/>
        </w:rPr>
      </w:pPr>
    </w:p>
    <w:p>
      <w:pPr>
        <w:spacing w:before="0"/>
        <w:ind w:left="1803" w:right="3398" w:firstLine="0"/>
        <w:jc w:val="center"/>
        <w:rPr>
          <w:rFonts w:ascii="黑体" w:hAnsi="黑体" w:cs="黑体" w:eastAsia="黑体" w:hint="default"/>
          <w:sz w:val="32"/>
          <w:szCs w:val="32"/>
        </w:rPr>
      </w:pPr>
      <w:r>
        <w:rPr>
          <w:rFonts w:ascii="黑体" w:hAnsi="黑体" w:cs="黑体" w:eastAsia="黑体" w:hint="default"/>
          <w:b/>
          <w:bCs/>
          <w:sz w:val="32"/>
          <w:szCs w:val="32"/>
        </w:rPr>
        <w:t>二〇一一年四月</w:t>
      </w:r>
      <w:r>
        <w:rPr>
          <w:rFonts w:ascii="黑体" w:hAnsi="黑体" w:cs="黑体" w:eastAsia="黑体" w:hint="default"/>
          <w:sz w:val="32"/>
          <w:szCs w:val="32"/>
        </w:rPr>
      </w:r>
    </w:p>
    <w:p>
      <w:pPr>
        <w:spacing w:after="0"/>
        <w:jc w:val="center"/>
        <w:rPr>
          <w:rFonts w:ascii="黑体" w:hAnsi="黑体" w:cs="黑体" w:eastAsia="黑体" w:hint="default"/>
          <w:sz w:val="32"/>
          <w:szCs w:val="32"/>
        </w:rPr>
        <w:sectPr>
          <w:headerReference w:type="default" r:id="rId5"/>
          <w:footerReference w:type="default" r:id="rId6"/>
          <w:type w:val="continuous"/>
          <w:pgSz w:w="11910" w:h="16840"/>
          <w:pgMar w:header="424" w:footer="1050" w:top="1020" w:bottom="1240" w:left="1600" w:right="0"/>
          <w:pgNumType w:start="1"/>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9"/>
        <w:rPr>
          <w:rFonts w:ascii="黑体" w:hAnsi="黑体" w:cs="黑体" w:eastAsia="黑体" w:hint="default"/>
          <w:b/>
          <w:bCs/>
          <w:sz w:val="19"/>
          <w:szCs w:val="19"/>
        </w:rPr>
      </w:pPr>
    </w:p>
    <w:p>
      <w:pPr>
        <w:spacing w:line="460" w:lineRule="exact" w:before="0"/>
        <w:ind w:left="1803" w:right="3401" w:firstLine="0"/>
        <w:jc w:val="center"/>
        <w:rPr>
          <w:rFonts w:ascii="新宋体" w:hAnsi="新宋体" w:cs="新宋体" w:eastAsia="新宋体" w:hint="default"/>
          <w:sz w:val="36"/>
          <w:szCs w:val="36"/>
        </w:rPr>
      </w:pPr>
      <w:r>
        <w:rPr>
          <w:rFonts w:ascii="新宋体" w:hAnsi="新宋体" w:cs="新宋体" w:eastAsia="新宋体" w:hint="default"/>
          <w:b/>
          <w:bCs/>
          <w:sz w:val="36"/>
          <w:szCs w:val="36"/>
        </w:rPr>
        <w:t>重要提示</w:t>
      </w:r>
      <w:r>
        <w:rPr>
          <w:rFonts w:ascii="新宋体" w:hAnsi="新宋体" w:cs="新宋体" w:eastAsia="新宋体" w:hint="default"/>
          <w:sz w:val="36"/>
          <w:szCs w:val="36"/>
        </w:rPr>
      </w:r>
    </w:p>
    <w:p>
      <w:pPr>
        <w:spacing w:line="240" w:lineRule="auto" w:before="0"/>
        <w:rPr>
          <w:rFonts w:ascii="新宋体" w:hAnsi="新宋体" w:cs="新宋体" w:eastAsia="新宋体" w:hint="default"/>
          <w:b/>
          <w:bCs/>
          <w:sz w:val="36"/>
          <w:szCs w:val="36"/>
        </w:rPr>
      </w:pPr>
    </w:p>
    <w:p>
      <w:pPr>
        <w:spacing w:line="240" w:lineRule="auto" w:before="9"/>
        <w:rPr>
          <w:rFonts w:ascii="新宋体" w:hAnsi="新宋体" w:cs="新宋体" w:eastAsia="新宋体" w:hint="default"/>
          <w:b/>
          <w:bCs/>
          <w:sz w:val="40"/>
          <w:szCs w:val="40"/>
        </w:rPr>
      </w:pPr>
    </w:p>
    <w:p>
      <w:pPr>
        <w:pStyle w:val="BodyText"/>
        <w:spacing w:line="357" w:lineRule="auto" w:before="0"/>
        <w:ind w:left="198" w:right="1688" w:firstLine="647"/>
        <w:jc w:val="left"/>
        <w:rPr>
          <w:rFonts w:ascii="新宋体" w:hAnsi="新宋体" w:cs="新宋体" w:eastAsia="新宋体" w:hint="default"/>
        </w:rPr>
      </w:pPr>
      <w:r>
        <w:rPr>
          <w:rFonts w:ascii="新宋体" w:hAnsi="新宋体" w:cs="新宋体" w:eastAsia="新宋体" w:hint="default"/>
          <w:spacing w:val="2"/>
        </w:rPr>
        <w:t>1</w:t>
      </w:r>
      <w:r>
        <w:rPr>
          <w:rFonts w:ascii="新宋体" w:hAnsi="新宋体" w:cs="新宋体" w:eastAsia="新宋体" w:hint="default"/>
          <w:spacing w:val="2"/>
        </w:rPr>
        <w:t>、本公司董事会、监事会及其董事、监事、高级管理人员保证本报告所</w:t>
      </w:r>
      <w:r>
        <w:rPr>
          <w:rFonts w:ascii="新宋体" w:hAnsi="新宋体" w:cs="新宋体" w:eastAsia="新宋体" w:hint="default"/>
        </w:rPr>
        <w:t> 载资料不存在任何虚假记载、误导性陈述或者重大遗漏，并对其内容的真实性、 </w:t>
      </w:r>
      <w:r>
        <w:rPr>
          <w:rFonts w:ascii="新宋体" w:hAnsi="新宋体" w:cs="新宋体" w:eastAsia="新宋体" w:hint="default"/>
          <w:spacing w:val="-3"/>
        </w:rPr>
        <w:t>准确性和完整性负个别及连带责任。本年度报告摘要摘自年度报告全文，报告全</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3"/>
        </w:rPr>
        <w:t>文同时刊载于证监会指定网站和公司网站。为全面了解本公司生产经营状况和财</w:t>
      </w:r>
      <w:r>
        <w:rPr>
          <w:rFonts w:ascii="新宋体" w:hAnsi="新宋体" w:cs="新宋体" w:eastAsia="新宋体" w:hint="default"/>
          <w:spacing w:val="-104"/>
        </w:rPr>
        <w:t> </w:t>
      </w:r>
      <w:r>
        <w:rPr>
          <w:rFonts w:ascii="新宋体" w:hAnsi="新宋体" w:cs="新宋体" w:eastAsia="新宋体" w:hint="default"/>
          <w:spacing w:val="-104"/>
        </w:rPr>
      </w:r>
      <w:r>
        <w:rPr>
          <w:rFonts w:ascii="新宋体" w:hAnsi="新宋体" w:cs="新宋体" w:eastAsia="新宋体" w:hint="default"/>
        </w:rPr>
        <w:t>务成果及公司的未来发展规划，投资者应到指定网站仔细阅读年度报告全文。</w:t>
      </w:r>
    </w:p>
    <w:p>
      <w:pPr>
        <w:spacing w:line="240" w:lineRule="auto" w:before="12"/>
        <w:rPr>
          <w:rFonts w:ascii="新宋体" w:hAnsi="新宋体" w:cs="新宋体" w:eastAsia="新宋体" w:hint="default"/>
          <w:sz w:val="20"/>
          <w:szCs w:val="20"/>
        </w:rPr>
      </w:pPr>
    </w:p>
    <w:p>
      <w:pPr>
        <w:pStyle w:val="BodyText"/>
        <w:spacing w:line="357" w:lineRule="auto" w:before="0"/>
        <w:ind w:left="198" w:right="1788" w:firstLine="566"/>
        <w:jc w:val="left"/>
        <w:rPr>
          <w:rFonts w:ascii="新宋体" w:hAnsi="新宋体" w:cs="新宋体" w:eastAsia="新宋体" w:hint="default"/>
        </w:rPr>
      </w:pPr>
      <w:r>
        <w:rPr>
          <w:rFonts w:ascii="新宋体" w:hAnsi="新宋体" w:cs="新宋体" w:eastAsia="新宋体" w:hint="default"/>
          <w:spacing w:val="-2"/>
        </w:rPr>
        <w:t>2</w:t>
      </w:r>
      <w:r>
        <w:rPr>
          <w:rFonts w:ascii="新宋体" w:hAnsi="新宋体" w:cs="新宋体" w:eastAsia="新宋体" w:hint="default"/>
          <w:spacing w:val="-2"/>
        </w:rPr>
        <w:t>、没有董事、监事、高级管理人员声明对年度报告内容的真实性、准确性</w:t>
      </w:r>
      <w:r>
        <w:rPr>
          <w:rFonts w:ascii="新宋体" w:hAnsi="新宋体" w:cs="新宋体" w:eastAsia="新宋体" w:hint="default"/>
        </w:rPr>
        <w:t> 和完整性无法保证或存在异议。</w:t>
      </w:r>
    </w:p>
    <w:p>
      <w:pPr>
        <w:spacing w:line="240" w:lineRule="auto" w:before="2"/>
        <w:rPr>
          <w:rFonts w:ascii="新宋体" w:hAnsi="新宋体" w:cs="新宋体" w:eastAsia="新宋体" w:hint="default"/>
          <w:sz w:val="21"/>
          <w:szCs w:val="21"/>
        </w:rPr>
      </w:pPr>
    </w:p>
    <w:p>
      <w:pPr>
        <w:pStyle w:val="BodyText"/>
        <w:spacing w:line="355" w:lineRule="auto" w:before="0"/>
        <w:ind w:left="198" w:right="1775" w:firstLine="566"/>
        <w:jc w:val="left"/>
        <w:rPr>
          <w:rFonts w:ascii="新宋体" w:hAnsi="新宋体" w:cs="新宋体" w:eastAsia="新宋体" w:hint="default"/>
        </w:rPr>
      </w:pPr>
      <w:r>
        <w:rPr>
          <w:rFonts w:ascii="新宋体" w:hAnsi="新宋体" w:cs="新宋体" w:eastAsia="新宋体" w:hint="default"/>
        </w:rPr>
        <w:t>3</w:t>
      </w:r>
      <w:r>
        <w:rPr>
          <w:rFonts w:ascii="新宋体" w:hAnsi="新宋体" w:cs="新宋体" w:eastAsia="新宋体" w:hint="default"/>
        </w:rPr>
        <w:t>、公司 </w:t>
      </w:r>
      <w:r>
        <w:rPr>
          <w:rFonts w:ascii="新宋体" w:hAnsi="新宋体" w:cs="新宋体" w:eastAsia="新宋体" w:hint="default"/>
        </w:rPr>
        <w:t>2010</w:t>
      </w:r>
      <w:r>
        <w:rPr>
          <w:rFonts w:ascii="新宋体" w:hAnsi="新宋体" w:cs="新宋体" w:eastAsia="新宋体" w:hint="default"/>
          <w:spacing w:val="-53"/>
        </w:rPr>
        <w:t> </w:t>
      </w:r>
      <w:r>
        <w:rPr>
          <w:rFonts w:ascii="新宋体" w:hAnsi="新宋体" w:cs="新宋体" w:eastAsia="新宋体" w:hint="default"/>
        </w:rPr>
        <w:t>年年度报告已经公司第二届董事会第二次会议审议通过。公 司全体董事均亲自出席了审议本次年报的董事会会议。</w:t>
      </w:r>
    </w:p>
    <w:p>
      <w:pPr>
        <w:spacing w:line="240" w:lineRule="auto" w:before="4"/>
        <w:rPr>
          <w:rFonts w:ascii="新宋体" w:hAnsi="新宋体" w:cs="新宋体" w:eastAsia="新宋体" w:hint="default"/>
          <w:sz w:val="21"/>
          <w:szCs w:val="21"/>
        </w:rPr>
      </w:pPr>
    </w:p>
    <w:p>
      <w:pPr>
        <w:pStyle w:val="BodyText"/>
        <w:spacing w:line="355" w:lineRule="auto" w:before="0"/>
        <w:ind w:left="198" w:right="1788" w:firstLine="566"/>
        <w:jc w:val="left"/>
      </w:pPr>
      <w:r>
        <w:rPr>
          <w:rFonts w:ascii="新宋体" w:hAnsi="新宋体" w:cs="新宋体" w:eastAsia="新宋体" w:hint="default"/>
          <w:spacing w:val="-2"/>
        </w:rPr>
        <w:t>4</w:t>
      </w:r>
      <w:r>
        <w:rPr>
          <w:rFonts w:ascii="新宋体" w:hAnsi="新宋体" w:cs="新宋体" w:eastAsia="新宋体" w:hint="default"/>
          <w:spacing w:val="-2"/>
        </w:rPr>
        <w:t>、</w:t>
      </w:r>
      <w:r>
        <w:rPr>
          <w:spacing w:val="-2"/>
        </w:rPr>
        <w:t>公司年度财务报告已经中磊会计师事务所有限责任公司审计并出具了标</w:t>
      </w:r>
      <w:r>
        <w:rPr/>
        <w:t> 准无保留意见的审计报告。</w:t>
      </w:r>
    </w:p>
    <w:p>
      <w:pPr>
        <w:spacing w:line="240" w:lineRule="auto" w:before="4"/>
        <w:rPr>
          <w:rFonts w:ascii="宋体" w:hAnsi="宋体" w:cs="宋体" w:eastAsia="宋体" w:hint="default"/>
          <w:sz w:val="21"/>
          <w:szCs w:val="21"/>
        </w:rPr>
      </w:pPr>
    </w:p>
    <w:p>
      <w:pPr>
        <w:pStyle w:val="BodyText"/>
        <w:spacing w:line="357" w:lineRule="auto" w:before="0"/>
        <w:ind w:left="198" w:right="1688" w:firstLine="566"/>
        <w:jc w:val="left"/>
        <w:rPr>
          <w:rFonts w:ascii="新宋体" w:hAnsi="新宋体" w:cs="新宋体" w:eastAsia="新宋体" w:hint="default"/>
        </w:rPr>
      </w:pPr>
      <w:r>
        <w:rPr>
          <w:rFonts w:ascii="新宋体" w:hAnsi="新宋体" w:cs="新宋体" w:eastAsia="新宋体" w:hint="default"/>
        </w:rPr>
        <w:t>5</w:t>
      </w:r>
      <w:r>
        <w:rPr>
          <w:rFonts w:ascii="新宋体" w:hAnsi="新宋体" w:cs="新宋体" w:eastAsia="新宋体" w:hint="default"/>
        </w:rPr>
        <w:t>、公司负责人任红军、主管会计工作负责人申华萍及会计机构负责人</w:t>
      </w:r>
      <w:r>
        <w:rPr>
          <w:rFonts w:ascii="新宋体" w:hAnsi="新宋体" w:cs="新宋体" w:eastAsia="新宋体" w:hint="default"/>
        </w:rPr>
        <w:t>(</w:t>
      </w:r>
      <w:r>
        <w:rPr>
          <w:rFonts w:ascii="新宋体" w:hAnsi="新宋体" w:cs="新宋体" w:eastAsia="新宋体" w:hint="default"/>
        </w:rPr>
        <w:t>会 计主管人员</w:t>
      </w:r>
      <w:r>
        <w:rPr>
          <w:rFonts w:ascii="新宋体" w:hAnsi="新宋体" w:cs="新宋体" w:eastAsia="新宋体" w:hint="default"/>
        </w:rPr>
        <w:t>)</w:t>
      </w:r>
      <w:r>
        <w:rPr>
          <w:rFonts w:ascii="新宋体" w:hAnsi="新宋体" w:cs="新宋体" w:eastAsia="新宋体" w:hint="default"/>
        </w:rPr>
        <w:t>钱英声明：保证年度报告中财务报告的真实、完整。</w:t>
      </w:r>
    </w:p>
    <w:p>
      <w:pPr>
        <w:spacing w:after="0" w:line="357" w:lineRule="auto"/>
        <w:jc w:val="left"/>
        <w:rPr>
          <w:rFonts w:ascii="新宋体" w:hAnsi="新宋体" w:cs="新宋体" w:eastAsia="新宋体" w:hint="default"/>
        </w:rPr>
        <w:sectPr>
          <w:pgSz w:w="11910" w:h="16840"/>
          <w:pgMar w:header="424" w:footer="1050" w:top="1020" w:bottom="1240" w:left="1600" w:right="0"/>
        </w:sectPr>
      </w:pPr>
    </w:p>
    <w:p>
      <w:pPr>
        <w:spacing w:line="240" w:lineRule="auto" w:before="11"/>
        <w:rPr>
          <w:rFonts w:ascii="新宋体" w:hAnsi="新宋体" w:cs="新宋体" w:eastAsia="新宋体" w:hint="default"/>
          <w:sz w:val="28"/>
          <w:szCs w:val="28"/>
        </w:rPr>
      </w:pPr>
    </w:p>
    <w:p>
      <w:pPr>
        <w:tabs>
          <w:tab w:pos="883" w:val="left" w:leader="none"/>
        </w:tabs>
        <w:spacing w:line="539" w:lineRule="exact" w:before="0"/>
        <w:ind w:left="0" w:right="1600" w:firstLine="0"/>
        <w:jc w:val="center"/>
        <w:rPr>
          <w:rFonts w:ascii="新宋体" w:hAnsi="新宋体" w:cs="新宋体" w:eastAsia="新宋体" w:hint="default"/>
          <w:sz w:val="44"/>
          <w:szCs w:val="44"/>
        </w:rPr>
      </w:pPr>
      <w:r>
        <w:rPr>
          <w:rFonts w:ascii="新宋体" w:hAnsi="新宋体" w:cs="新宋体" w:eastAsia="新宋体" w:hint="default"/>
          <w:b/>
          <w:bCs/>
          <w:w w:val="95"/>
          <w:sz w:val="44"/>
          <w:szCs w:val="44"/>
        </w:rPr>
        <w:t>目</w:t>
        <w:tab/>
      </w:r>
      <w:r>
        <w:rPr>
          <w:rFonts w:ascii="新宋体" w:hAnsi="新宋体" w:cs="新宋体" w:eastAsia="新宋体" w:hint="default"/>
          <w:b/>
          <w:bCs/>
          <w:sz w:val="44"/>
          <w:szCs w:val="44"/>
        </w:rPr>
        <w:t>录</w:t>
      </w:r>
      <w:r>
        <w:rPr>
          <w:rFonts w:ascii="新宋体" w:hAnsi="新宋体" w:cs="新宋体" w:eastAsia="新宋体" w:hint="default"/>
          <w:sz w:val="44"/>
          <w:szCs w:val="44"/>
        </w:rPr>
      </w:r>
    </w:p>
    <w:p>
      <w:pPr>
        <w:spacing w:line="240" w:lineRule="auto" w:before="0"/>
        <w:rPr>
          <w:rFonts w:ascii="新宋体" w:hAnsi="新宋体" w:cs="新宋体" w:eastAsia="新宋体" w:hint="default"/>
          <w:b/>
          <w:bCs/>
          <w:sz w:val="44"/>
          <w:szCs w:val="44"/>
        </w:rPr>
      </w:pPr>
    </w:p>
    <w:p>
      <w:pPr>
        <w:spacing w:line="240" w:lineRule="auto" w:before="0"/>
        <w:rPr>
          <w:rFonts w:ascii="新宋体" w:hAnsi="新宋体" w:cs="新宋体" w:eastAsia="新宋体" w:hint="default"/>
          <w:b/>
          <w:bCs/>
          <w:sz w:val="44"/>
          <w:szCs w:val="44"/>
        </w:rPr>
      </w:pPr>
    </w:p>
    <w:p>
      <w:pPr>
        <w:spacing w:line="240" w:lineRule="auto" w:before="7"/>
        <w:rPr>
          <w:rFonts w:ascii="新宋体" w:hAnsi="新宋体" w:cs="新宋体" w:eastAsia="新宋体" w:hint="default"/>
          <w:b/>
          <w:bCs/>
          <w:sz w:val="40"/>
          <w:szCs w:val="40"/>
        </w:rPr>
      </w:pPr>
    </w:p>
    <w:sdt>
      <w:sdtPr>
        <w:docPartObj>
          <w:docPartGallery w:val="Table of Contents"/>
          <w:docPartUnique/>
        </w:docPartObj>
      </w:sdtPr>
      <w:sdtEndPr/>
      <w:sdtContent>
        <w:p>
          <w:pPr>
            <w:pStyle w:val="TOC1"/>
            <w:tabs>
              <w:tab w:pos="1318" w:val="left" w:leader="none"/>
              <w:tab w:pos="8502" w:val="right" w:leader="dot"/>
            </w:tabs>
            <w:spacing w:line="240" w:lineRule="auto" w:before="0"/>
            <w:ind w:left="198" w:right="0"/>
            <w:jc w:val="left"/>
            <w:rPr>
              <w:rFonts w:ascii="新宋体" w:hAnsi="新宋体" w:cs="新宋体" w:eastAsia="新宋体" w:hint="default"/>
            </w:rPr>
          </w:pPr>
          <w:hyperlink w:history="true" w:anchor="_TOC_250009">
            <w:r>
              <w:rPr/>
              <w:t>第一节</w:t>
              <w:tab/>
              <w:t>公司基本情况简介</w:t>
            </w:r>
            <w:r>
              <w:rPr>
                <w:rFonts w:ascii="新宋体" w:hAnsi="新宋体" w:cs="新宋体" w:eastAsia="新宋体" w:hint="default"/>
              </w:rPr>
              <w:tab/>
              <w:t>4</w:t>
            </w:r>
          </w:hyperlink>
        </w:p>
        <w:p>
          <w:pPr>
            <w:pStyle w:val="TOC1"/>
            <w:tabs>
              <w:tab w:pos="1318" w:val="left" w:leader="none"/>
              <w:tab w:pos="8502" w:val="right" w:leader="dot"/>
            </w:tabs>
            <w:spacing w:line="240" w:lineRule="auto" w:before="401"/>
            <w:ind w:left="198" w:right="0"/>
            <w:jc w:val="left"/>
            <w:rPr>
              <w:rFonts w:ascii="新宋体" w:hAnsi="新宋体" w:cs="新宋体" w:eastAsia="新宋体" w:hint="default"/>
            </w:rPr>
          </w:pPr>
          <w:hyperlink w:history="true" w:anchor="_TOC_250008">
            <w:r>
              <w:rPr/>
              <w:t>第二节</w:t>
              <w:tab/>
              <w:t>会计数据和业务数据摘要</w:t>
            </w:r>
            <w:r>
              <w:rPr>
                <w:rFonts w:ascii="新宋体" w:hAnsi="新宋体" w:cs="新宋体" w:eastAsia="新宋体" w:hint="default"/>
              </w:rPr>
              <w:tab/>
              <w:t>5</w:t>
            </w:r>
          </w:hyperlink>
        </w:p>
        <w:p>
          <w:pPr>
            <w:pStyle w:val="TOC1"/>
            <w:tabs>
              <w:tab w:pos="1318" w:val="left" w:leader="none"/>
              <w:tab w:pos="8502" w:val="right" w:leader="dot"/>
            </w:tabs>
            <w:spacing w:line="240" w:lineRule="auto"/>
            <w:ind w:left="198" w:right="0"/>
            <w:jc w:val="left"/>
            <w:rPr>
              <w:rFonts w:ascii="新宋体" w:hAnsi="新宋体" w:cs="新宋体" w:eastAsia="新宋体" w:hint="default"/>
            </w:rPr>
          </w:pPr>
          <w:hyperlink w:history="true" w:anchor="_TOC_250007">
            <w:r>
              <w:rPr/>
              <w:t>第三节</w:t>
              <w:tab/>
              <w:t>董事会报告</w:t>
            </w:r>
            <w:r>
              <w:rPr>
                <w:rFonts w:ascii="新宋体" w:hAnsi="新宋体" w:cs="新宋体" w:eastAsia="新宋体" w:hint="default"/>
              </w:rPr>
              <w:tab/>
              <w:t>8</w:t>
            </w:r>
          </w:hyperlink>
        </w:p>
        <w:p>
          <w:pPr>
            <w:pStyle w:val="TOC1"/>
            <w:tabs>
              <w:tab w:pos="1318" w:val="left" w:leader="none"/>
              <w:tab w:pos="8503" w:val="right" w:leader="dot"/>
            </w:tabs>
            <w:spacing w:line="240" w:lineRule="auto"/>
            <w:ind w:left="198" w:right="0"/>
            <w:jc w:val="left"/>
            <w:rPr>
              <w:rFonts w:ascii="新宋体" w:hAnsi="新宋体" w:cs="新宋体" w:eastAsia="新宋体" w:hint="default"/>
            </w:rPr>
          </w:pPr>
          <w:hyperlink w:history="true" w:anchor="_TOC_250006">
            <w:r>
              <w:rPr/>
              <w:t>第四节</w:t>
              <w:tab/>
              <w:t>重要事项</w:t>
            </w:r>
            <w:r>
              <w:rPr>
                <w:rFonts w:ascii="新宋体" w:hAnsi="新宋体" w:cs="新宋体" w:eastAsia="新宋体" w:hint="default"/>
              </w:rPr>
              <w:tab/>
              <w:t>47</w:t>
            </w:r>
          </w:hyperlink>
        </w:p>
        <w:p>
          <w:pPr>
            <w:pStyle w:val="TOC1"/>
            <w:tabs>
              <w:tab w:pos="1316" w:val="left" w:leader="none"/>
              <w:tab w:pos="8503" w:val="right" w:leader="dot"/>
            </w:tabs>
            <w:spacing w:line="240" w:lineRule="auto"/>
            <w:ind w:right="0"/>
            <w:jc w:val="left"/>
            <w:rPr>
              <w:rFonts w:ascii="新宋体" w:hAnsi="新宋体" w:cs="新宋体" w:eastAsia="新宋体" w:hint="default"/>
            </w:rPr>
          </w:pPr>
          <w:hyperlink w:history="true" w:anchor="_TOC_250005">
            <w:r>
              <w:rPr/>
              <w:t>第五节</w:t>
              <w:tab/>
              <w:t>股本变动和主要股东持股情况</w:t>
            </w:r>
            <w:r>
              <w:rPr>
                <w:rFonts w:ascii="新宋体" w:hAnsi="新宋体" w:cs="新宋体" w:eastAsia="新宋体" w:hint="default"/>
              </w:rPr>
              <w:tab/>
              <w:t>54</w:t>
            </w:r>
          </w:hyperlink>
        </w:p>
        <w:p>
          <w:pPr>
            <w:pStyle w:val="TOC1"/>
            <w:tabs>
              <w:tab w:pos="1316" w:val="left" w:leader="none"/>
              <w:tab w:pos="8503" w:val="right" w:leader="dot"/>
            </w:tabs>
            <w:spacing w:line="240" w:lineRule="auto" w:before="401"/>
            <w:ind w:right="0"/>
            <w:jc w:val="left"/>
            <w:rPr>
              <w:rFonts w:ascii="新宋体" w:hAnsi="新宋体" w:cs="新宋体" w:eastAsia="新宋体" w:hint="default"/>
            </w:rPr>
          </w:pPr>
          <w:hyperlink w:history="true" w:anchor="_TOC_250004">
            <w:r>
              <w:rPr/>
              <w:t>第六节</w:t>
              <w:tab/>
              <w:t>董事、监事和高级管理人员和员工情况</w:t>
            </w:r>
            <w:r>
              <w:rPr>
                <w:rFonts w:ascii="新宋体" w:hAnsi="新宋体" w:cs="新宋体" w:eastAsia="新宋体" w:hint="default"/>
              </w:rPr>
              <w:tab/>
              <w:t>59</w:t>
            </w:r>
          </w:hyperlink>
        </w:p>
        <w:p>
          <w:pPr>
            <w:pStyle w:val="TOC1"/>
            <w:tabs>
              <w:tab w:pos="1316" w:val="left" w:leader="none"/>
              <w:tab w:pos="8503" w:val="right" w:leader="dot"/>
            </w:tabs>
            <w:spacing w:line="240" w:lineRule="auto"/>
            <w:ind w:right="0"/>
            <w:jc w:val="left"/>
            <w:rPr>
              <w:rFonts w:ascii="新宋体" w:hAnsi="新宋体" w:cs="新宋体" w:eastAsia="新宋体" w:hint="default"/>
            </w:rPr>
          </w:pPr>
          <w:hyperlink w:history="true" w:anchor="_TOC_250003">
            <w:r>
              <w:rPr/>
              <w:t>第七节</w:t>
              <w:tab/>
              <w:t>公司治理结构</w:t>
            </w:r>
            <w:r>
              <w:rPr>
                <w:rFonts w:ascii="新宋体" w:hAnsi="新宋体" w:cs="新宋体" w:eastAsia="新宋体" w:hint="default"/>
              </w:rPr>
              <w:tab/>
              <w:t>67</w:t>
            </w:r>
          </w:hyperlink>
        </w:p>
        <w:p>
          <w:pPr>
            <w:pStyle w:val="TOC1"/>
            <w:tabs>
              <w:tab w:pos="1316" w:val="left" w:leader="none"/>
              <w:tab w:pos="8503" w:val="right" w:leader="dot"/>
            </w:tabs>
            <w:spacing w:line="240" w:lineRule="auto"/>
            <w:ind w:right="0"/>
            <w:jc w:val="left"/>
            <w:rPr>
              <w:rFonts w:ascii="新宋体" w:hAnsi="新宋体" w:cs="新宋体" w:eastAsia="新宋体" w:hint="default"/>
            </w:rPr>
          </w:pPr>
          <w:hyperlink w:history="true" w:anchor="_TOC_250002">
            <w:r>
              <w:rPr/>
              <w:t>第八节</w:t>
              <w:tab/>
              <w:t>监事会报告</w:t>
            </w:r>
            <w:r>
              <w:rPr>
                <w:rFonts w:ascii="新宋体" w:hAnsi="新宋体" w:cs="新宋体" w:eastAsia="新宋体" w:hint="default"/>
              </w:rPr>
              <w:tab/>
              <w:t>81</w:t>
            </w:r>
          </w:hyperlink>
        </w:p>
        <w:p>
          <w:pPr>
            <w:pStyle w:val="TOC1"/>
            <w:tabs>
              <w:tab w:pos="1316" w:val="left" w:leader="none"/>
              <w:tab w:pos="8503" w:val="right" w:leader="dot"/>
            </w:tabs>
            <w:spacing w:line="240" w:lineRule="auto" w:before="401"/>
            <w:ind w:right="0"/>
            <w:jc w:val="left"/>
            <w:rPr>
              <w:rFonts w:ascii="新宋体" w:hAnsi="新宋体" w:cs="新宋体" w:eastAsia="新宋体" w:hint="default"/>
            </w:rPr>
          </w:pPr>
          <w:hyperlink w:history="true" w:anchor="_TOC_250001">
            <w:r>
              <w:rPr/>
              <w:t>第九节</w:t>
              <w:tab/>
              <w:t>财务报告</w:t>
            </w:r>
            <w:r>
              <w:rPr>
                <w:rFonts w:ascii="新宋体" w:hAnsi="新宋体" w:cs="新宋体" w:eastAsia="新宋体" w:hint="default"/>
              </w:rPr>
              <w:tab/>
              <w:t>84</w:t>
            </w:r>
          </w:hyperlink>
        </w:p>
        <w:p>
          <w:pPr>
            <w:pStyle w:val="TOC1"/>
            <w:tabs>
              <w:tab w:pos="1316" w:val="left" w:leader="none"/>
              <w:tab w:pos="8502" w:val="right" w:leader="dot"/>
            </w:tabs>
            <w:spacing w:line="240" w:lineRule="auto"/>
            <w:ind w:right="0"/>
            <w:jc w:val="left"/>
            <w:rPr>
              <w:rFonts w:ascii="新宋体" w:hAnsi="新宋体" w:cs="新宋体" w:eastAsia="新宋体" w:hint="default"/>
            </w:rPr>
          </w:pPr>
          <w:hyperlink w:history="true" w:anchor="_TOC_250000">
            <w:r>
              <w:rPr/>
              <w:t>第十节</w:t>
              <w:tab/>
              <w:t>备查文件</w:t>
            </w:r>
            <w:r>
              <w:rPr>
                <w:rFonts w:ascii="新宋体" w:hAnsi="新宋体" w:cs="新宋体" w:eastAsia="新宋体" w:hint="default"/>
              </w:rPr>
              <w:tab/>
              <w:t>138</w:t>
            </w:r>
          </w:hyperlink>
        </w:p>
      </w:sdtContent>
    </w:sdt>
    <w:p>
      <w:pPr>
        <w:spacing w:after="0" w:line="240" w:lineRule="auto"/>
        <w:jc w:val="left"/>
        <w:rPr>
          <w:rFonts w:ascii="新宋体" w:hAnsi="新宋体" w:cs="新宋体" w:eastAsia="新宋体" w:hint="default"/>
        </w:rPr>
        <w:sectPr>
          <w:pgSz w:w="11910" w:h="16840"/>
          <w:pgMar w:header="424" w:footer="1050" w:top="1020" w:bottom="1240" w:left="1600" w:right="0"/>
        </w:sectPr>
      </w:pPr>
    </w:p>
    <w:p>
      <w:pPr>
        <w:spacing w:line="240" w:lineRule="auto" w:before="10"/>
        <w:rPr>
          <w:rFonts w:ascii="新宋体" w:hAnsi="新宋体" w:cs="新宋体" w:eastAsia="新宋体" w:hint="default"/>
          <w:sz w:val="26"/>
          <w:szCs w:val="26"/>
        </w:rPr>
      </w:pPr>
    </w:p>
    <w:p>
      <w:pPr>
        <w:pStyle w:val="Heading1"/>
        <w:tabs>
          <w:tab w:pos="3730" w:val="left" w:leader="none"/>
        </w:tabs>
        <w:spacing w:line="240" w:lineRule="auto"/>
        <w:ind w:left="2283" w:right="2711"/>
        <w:jc w:val="left"/>
        <w:rPr>
          <w:b w:val="0"/>
          <w:bCs w:val="0"/>
        </w:rPr>
      </w:pPr>
      <w:bookmarkStart w:name="_TOC_250009" w:id="1"/>
      <w:r>
        <w:rPr>
          <w:w w:val="95"/>
        </w:rPr>
        <w:t>第一节</w:t>
        <w:tab/>
      </w:r>
      <w:r>
        <w:rPr/>
        <w:t>公司基本情况简介</w:t>
      </w:r>
      <w:bookmarkEnd w:id="1"/>
      <w:r>
        <w:rPr>
          <w:b w:val="0"/>
          <w:bCs w:val="0"/>
        </w:rPr>
      </w:r>
    </w:p>
    <w:p>
      <w:pPr>
        <w:spacing w:line="240" w:lineRule="auto" w:before="0"/>
        <w:rPr>
          <w:rFonts w:ascii="新宋体" w:hAnsi="新宋体" w:cs="新宋体" w:eastAsia="新宋体" w:hint="default"/>
          <w:b/>
          <w:bCs/>
          <w:sz w:val="36"/>
          <w:szCs w:val="36"/>
        </w:rPr>
      </w:pPr>
    </w:p>
    <w:p>
      <w:pPr>
        <w:spacing w:line="240" w:lineRule="auto" w:before="11"/>
        <w:rPr>
          <w:rFonts w:ascii="新宋体" w:hAnsi="新宋体" w:cs="新宋体" w:eastAsia="新宋体" w:hint="default"/>
          <w:b/>
          <w:bCs/>
          <w:sz w:val="40"/>
          <w:szCs w:val="40"/>
        </w:rPr>
      </w:pPr>
    </w:p>
    <w:p>
      <w:pPr>
        <w:pStyle w:val="BodyText"/>
        <w:spacing w:line="357" w:lineRule="auto" w:before="0"/>
        <w:ind w:left="1366" w:right="3860" w:hanging="588"/>
        <w:jc w:val="left"/>
        <w:rPr>
          <w:rFonts w:ascii="新宋体" w:hAnsi="新宋体" w:cs="新宋体" w:eastAsia="新宋体" w:hint="default"/>
        </w:rPr>
      </w:pPr>
      <w:r>
        <w:rPr>
          <w:rFonts w:ascii="新宋体" w:hAnsi="新宋体" w:cs="新宋体" w:eastAsia="新宋体" w:hint="default"/>
        </w:rPr>
        <w:t>一 、公司法定名称 中文名称：河南汉威电子股份有限公司 英文名称：</w:t>
      </w:r>
      <w:r>
        <w:rPr>
          <w:rFonts w:ascii="新宋体" w:hAnsi="新宋体" w:cs="新宋体" w:eastAsia="新宋体" w:hint="default"/>
        </w:rPr>
        <w:t>Henan Hanwei Electronics Co.,Ltd. </w:t>
      </w:r>
      <w:r>
        <w:rPr>
          <w:rFonts w:ascii="新宋体" w:hAnsi="新宋体" w:cs="新宋体" w:eastAsia="新宋体" w:hint="default"/>
        </w:rPr>
        <w:t>中文名称缩写：汉威电子</w:t>
      </w:r>
    </w:p>
    <w:p>
      <w:pPr>
        <w:pStyle w:val="BodyText"/>
        <w:spacing w:line="432" w:lineRule="auto" w:before="34"/>
        <w:ind w:left="778" w:right="6488"/>
        <w:jc w:val="left"/>
        <w:rPr>
          <w:rFonts w:ascii="新宋体" w:hAnsi="新宋体" w:cs="新宋体" w:eastAsia="新宋体" w:hint="default"/>
        </w:rPr>
      </w:pPr>
      <w:r>
        <w:rPr/>
        <w:pict>
          <v:shape style="position:absolute;margin-left:80.903999pt;margin-top:54.145634pt;width:434.5pt;height:138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06"/>
                    <w:gridCol w:w="3668"/>
                    <w:gridCol w:w="3572"/>
                  </w:tblGrid>
                  <w:tr>
                    <w:trPr>
                      <w:trHeight w:val="461" w:hRule="exact"/>
                    </w:trPr>
                    <w:tc>
                      <w:tcPr>
                        <w:tcW w:w="1406" w:type="dxa"/>
                        <w:tcBorders>
                          <w:top w:val="single" w:sz="12" w:space="0" w:color="000000"/>
                          <w:left w:val="single" w:sz="12" w:space="0" w:color="000000"/>
                          <w:bottom w:val="single" w:sz="6" w:space="0" w:color="000000"/>
                          <w:right w:val="single" w:sz="6" w:space="0" w:color="000000"/>
                        </w:tcBorders>
                        <w:shd w:val="clear" w:color="auto" w:fill="DCDCDC"/>
                      </w:tcPr>
                      <w:p>
                        <w:pPr/>
                      </w:p>
                    </w:tc>
                    <w:tc>
                      <w:tcPr>
                        <w:tcW w:w="366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center"/>
                          <w:rPr>
                            <w:rFonts w:ascii="新宋体" w:hAnsi="新宋体" w:cs="新宋体" w:eastAsia="新宋体" w:hint="default"/>
                            <w:sz w:val="24"/>
                            <w:szCs w:val="24"/>
                          </w:rPr>
                        </w:pPr>
                        <w:r>
                          <w:rPr>
                            <w:rFonts w:ascii="新宋体" w:hAnsi="新宋体" w:cs="新宋体" w:eastAsia="新宋体" w:hint="default"/>
                            <w:sz w:val="24"/>
                            <w:szCs w:val="24"/>
                          </w:rPr>
                          <w:t>董事会秘书</w:t>
                        </w:r>
                      </w:p>
                    </w:tc>
                    <w:tc>
                      <w:tcPr>
                        <w:tcW w:w="3572"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证券事务代表</w:t>
                        </w:r>
                      </w:p>
                    </w:tc>
                  </w:tr>
                  <w:tr>
                    <w:trPr>
                      <w:trHeight w:val="451" w:hRule="exact"/>
                    </w:trPr>
                    <w:tc>
                      <w:tcPr>
                        <w:tcW w:w="140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ind w:right="0"/>
                          <w:jc w:val="center"/>
                          <w:rPr>
                            <w:rFonts w:ascii="新宋体" w:hAnsi="新宋体" w:cs="新宋体" w:eastAsia="新宋体" w:hint="default"/>
                            <w:sz w:val="24"/>
                            <w:szCs w:val="24"/>
                          </w:rPr>
                        </w:pPr>
                        <w:r>
                          <w:rPr>
                            <w:rFonts w:ascii="新宋体" w:hAnsi="新宋体" w:cs="新宋体" w:eastAsia="新宋体" w:hint="default"/>
                            <w:sz w:val="24"/>
                            <w:szCs w:val="24"/>
                          </w:rPr>
                          <w:t>姓名</w:t>
                        </w:r>
                      </w:p>
                    </w:tc>
                    <w:tc>
                      <w:tcPr>
                        <w:tcW w:w="36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center"/>
                          <w:rPr>
                            <w:rFonts w:ascii="新宋体" w:hAnsi="新宋体" w:cs="新宋体" w:eastAsia="新宋体" w:hint="default"/>
                            <w:sz w:val="24"/>
                            <w:szCs w:val="24"/>
                          </w:rPr>
                        </w:pPr>
                        <w:r>
                          <w:rPr>
                            <w:rFonts w:ascii="新宋体" w:hAnsi="新宋体" w:cs="新宋体" w:eastAsia="新宋体" w:hint="default"/>
                            <w:sz w:val="24"/>
                            <w:szCs w:val="24"/>
                          </w:rPr>
                          <w:t>刘瑞玲</w:t>
                        </w:r>
                      </w:p>
                    </w:tc>
                    <w:tc>
                      <w:tcPr>
                        <w:tcW w:w="35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2"/>
                          <w:jc w:val="center"/>
                          <w:rPr>
                            <w:rFonts w:ascii="新宋体" w:hAnsi="新宋体" w:cs="新宋体" w:eastAsia="新宋体" w:hint="default"/>
                            <w:sz w:val="24"/>
                            <w:szCs w:val="24"/>
                          </w:rPr>
                        </w:pPr>
                        <w:r>
                          <w:rPr>
                            <w:rFonts w:ascii="新宋体" w:hAnsi="新宋体" w:cs="新宋体" w:eastAsia="新宋体" w:hint="default"/>
                            <w:sz w:val="24"/>
                            <w:szCs w:val="24"/>
                          </w:rPr>
                          <w:t>肖锋</w:t>
                        </w:r>
                      </w:p>
                    </w:tc>
                  </w:tr>
                  <w:tr>
                    <w:trPr>
                      <w:trHeight w:val="454" w:hRule="exact"/>
                    </w:trPr>
                    <w:tc>
                      <w:tcPr>
                        <w:tcW w:w="140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3"/>
                          <w:ind w:right="0"/>
                          <w:jc w:val="center"/>
                          <w:rPr>
                            <w:rFonts w:ascii="新宋体" w:hAnsi="新宋体" w:cs="新宋体" w:eastAsia="新宋体" w:hint="default"/>
                            <w:sz w:val="24"/>
                            <w:szCs w:val="24"/>
                          </w:rPr>
                        </w:pPr>
                        <w:r>
                          <w:rPr>
                            <w:rFonts w:ascii="新宋体" w:hAnsi="新宋体" w:cs="新宋体" w:eastAsia="新宋体" w:hint="default"/>
                            <w:sz w:val="24"/>
                            <w:szCs w:val="24"/>
                          </w:rPr>
                          <w:t>联系地址</w:t>
                        </w:r>
                      </w:p>
                    </w:tc>
                    <w:tc>
                      <w:tcPr>
                        <w:tcW w:w="7240"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left="1807" w:right="0"/>
                          <w:jc w:val="left"/>
                          <w:rPr>
                            <w:rFonts w:ascii="新宋体" w:hAnsi="新宋体" w:cs="新宋体" w:eastAsia="新宋体" w:hint="default"/>
                            <w:sz w:val="24"/>
                            <w:szCs w:val="24"/>
                          </w:rPr>
                        </w:pPr>
                        <w:r>
                          <w:rPr>
                            <w:rFonts w:ascii="新宋体" w:hAnsi="新宋体" w:cs="新宋体" w:eastAsia="新宋体" w:hint="default"/>
                            <w:sz w:val="24"/>
                            <w:szCs w:val="24"/>
                          </w:rPr>
                          <w:t>郑州高新技术开发区雪松路</w:t>
                        </w:r>
                        <w:r>
                          <w:rPr>
                            <w:rFonts w:ascii="新宋体" w:hAnsi="新宋体" w:cs="新宋体" w:eastAsia="新宋体" w:hint="default"/>
                            <w:spacing w:val="-60"/>
                            <w:sz w:val="24"/>
                            <w:szCs w:val="24"/>
                          </w:rPr>
                          <w:t> </w:t>
                        </w:r>
                        <w:r>
                          <w:rPr>
                            <w:rFonts w:ascii="新宋体" w:hAnsi="新宋体" w:cs="新宋体" w:eastAsia="新宋体" w:hint="default"/>
                            <w:sz w:val="24"/>
                            <w:szCs w:val="24"/>
                          </w:rPr>
                          <w:t>169</w:t>
                        </w:r>
                        <w:r>
                          <w:rPr>
                            <w:rFonts w:ascii="新宋体" w:hAnsi="新宋体" w:cs="新宋体" w:eastAsia="新宋体" w:hint="default"/>
                            <w:spacing w:val="-60"/>
                            <w:sz w:val="24"/>
                            <w:szCs w:val="24"/>
                          </w:rPr>
                          <w:t> </w:t>
                        </w:r>
                        <w:r>
                          <w:rPr>
                            <w:rFonts w:ascii="新宋体" w:hAnsi="新宋体" w:cs="新宋体" w:eastAsia="新宋体" w:hint="default"/>
                            <w:sz w:val="24"/>
                            <w:szCs w:val="24"/>
                          </w:rPr>
                          <w:t>号</w:t>
                        </w:r>
                      </w:p>
                    </w:tc>
                  </w:tr>
                  <w:tr>
                    <w:trPr>
                      <w:trHeight w:val="454" w:hRule="exact"/>
                    </w:trPr>
                    <w:tc>
                      <w:tcPr>
                        <w:tcW w:w="140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ind w:right="0"/>
                          <w:jc w:val="center"/>
                          <w:rPr>
                            <w:rFonts w:ascii="新宋体" w:hAnsi="新宋体" w:cs="新宋体" w:eastAsia="新宋体" w:hint="default"/>
                            <w:sz w:val="24"/>
                            <w:szCs w:val="24"/>
                          </w:rPr>
                        </w:pPr>
                        <w:r>
                          <w:rPr>
                            <w:rFonts w:ascii="新宋体" w:hAnsi="新宋体" w:cs="新宋体" w:eastAsia="新宋体" w:hint="default"/>
                            <w:sz w:val="24"/>
                            <w:szCs w:val="24"/>
                          </w:rPr>
                          <w:t>电话</w:t>
                        </w:r>
                      </w:p>
                    </w:tc>
                    <w:tc>
                      <w:tcPr>
                        <w:tcW w:w="7240"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center"/>
                          <w:rPr>
                            <w:rFonts w:ascii="新宋体" w:hAnsi="新宋体" w:cs="新宋体" w:eastAsia="新宋体" w:hint="default"/>
                            <w:sz w:val="24"/>
                            <w:szCs w:val="24"/>
                          </w:rPr>
                        </w:pPr>
                        <w:r>
                          <w:rPr>
                            <w:rFonts w:ascii="新宋体"/>
                            <w:sz w:val="24"/>
                          </w:rPr>
                          <w:t>0371-67169159</w:t>
                        </w:r>
                      </w:p>
                    </w:tc>
                  </w:tr>
                  <w:tr>
                    <w:trPr>
                      <w:trHeight w:val="454" w:hRule="exact"/>
                    </w:trPr>
                    <w:tc>
                      <w:tcPr>
                        <w:tcW w:w="140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ind w:right="0"/>
                          <w:jc w:val="center"/>
                          <w:rPr>
                            <w:rFonts w:ascii="新宋体" w:hAnsi="新宋体" w:cs="新宋体" w:eastAsia="新宋体" w:hint="default"/>
                            <w:sz w:val="24"/>
                            <w:szCs w:val="24"/>
                          </w:rPr>
                        </w:pPr>
                        <w:r>
                          <w:rPr>
                            <w:rFonts w:ascii="新宋体" w:hAnsi="新宋体" w:cs="新宋体" w:eastAsia="新宋体" w:hint="default"/>
                            <w:sz w:val="24"/>
                            <w:szCs w:val="24"/>
                          </w:rPr>
                          <w:t>传真</w:t>
                        </w:r>
                      </w:p>
                    </w:tc>
                    <w:tc>
                      <w:tcPr>
                        <w:tcW w:w="7240"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center"/>
                          <w:rPr>
                            <w:rFonts w:ascii="新宋体" w:hAnsi="新宋体" w:cs="新宋体" w:eastAsia="新宋体" w:hint="default"/>
                            <w:sz w:val="24"/>
                            <w:szCs w:val="24"/>
                          </w:rPr>
                        </w:pPr>
                        <w:r>
                          <w:rPr>
                            <w:rFonts w:ascii="新宋体"/>
                            <w:sz w:val="24"/>
                          </w:rPr>
                          <w:t>0371-67169196</w:t>
                        </w:r>
                      </w:p>
                    </w:tc>
                  </w:tr>
                  <w:tr>
                    <w:trPr>
                      <w:trHeight w:val="458" w:hRule="exact"/>
                    </w:trPr>
                    <w:tc>
                      <w:tcPr>
                        <w:tcW w:w="1406"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ind w:right="0"/>
                          <w:jc w:val="center"/>
                          <w:rPr>
                            <w:rFonts w:ascii="新宋体" w:hAnsi="新宋体" w:cs="新宋体" w:eastAsia="新宋体" w:hint="default"/>
                            <w:sz w:val="24"/>
                            <w:szCs w:val="24"/>
                          </w:rPr>
                        </w:pPr>
                        <w:r>
                          <w:rPr>
                            <w:rFonts w:ascii="新宋体" w:hAnsi="新宋体" w:cs="新宋体" w:eastAsia="新宋体" w:hint="default"/>
                            <w:sz w:val="24"/>
                            <w:szCs w:val="24"/>
                          </w:rPr>
                          <w:t>电子信箱</w:t>
                        </w:r>
                      </w:p>
                    </w:tc>
                    <w:tc>
                      <w:tcPr>
                        <w:tcW w:w="7240" w:type="dxa"/>
                        <w:gridSpan w:val="2"/>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center"/>
                          <w:rPr>
                            <w:rFonts w:ascii="新宋体" w:hAnsi="新宋体" w:cs="新宋体" w:eastAsia="新宋体" w:hint="default"/>
                            <w:sz w:val="24"/>
                            <w:szCs w:val="24"/>
                          </w:rPr>
                        </w:pPr>
                        <w:hyperlink r:id="rId8">
                          <w:r>
                            <w:rPr>
                              <w:rFonts w:ascii="新宋体"/>
                              <w:sz w:val="24"/>
                            </w:rPr>
                            <w:t>hwdz@hwsensor.com</w:t>
                          </w:r>
                        </w:hyperlink>
                      </w:p>
                    </w:tc>
                  </w:tr>
                </w:tbl>
                <w:p>
                  <w:pPr/>
                </w:p>
              </w:txbxContent>
            </v:textbox>
            <w10:wrap type="none"/>
          </v:shape>
        </w:pict>
      </w:r>
      <w:r>
        <w:rPr>
          <w:rFonts w:ascii="新宋体" w:hAnsi="新宋体" w:cs="新宋体" w:eastAsia="新宋体" w:hint="default"/>
        </w:rPr>
        <w:t>二、公司法定代表人：任红军 三、公司联系人及联系方式</w:t>
      </w: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spacing w:line="240" w:lineRule="auto" w:before="10"/>
        <w:rPr>
          <w:rFonts w:ascii="新宋体" w:hAnsi="新宋体" w:cs="新宋体" w:eastAsia="新宋体" w:hint="default"/>
          <w:sz w:val="22"/>
          <w:szCs w:val="22"/>
        </w:rPr>
      </w:pPr>
    </w:p>
    <w:p>
      <w:pPr>
        <w:pStyle w:val="BodyText"/>
        <w:spacing w:line="386" w:lineRule="auto" w:before="26"/>
        <w:ind w:left="1366" w:right="2711" w:hanging="531"/>
        <w:jc w:val="left"/>
        <w:rPr>
          <w:rFonts w:ascii="新宋体" w:hAnsi="新宋体" w:cs="新宋体" w:eastAsia="新宋体" w:hint="default"/>
        </w:rPr>
      </w:pPr>
      <w:r>
        <w:rPr>
          <w:rFonts w:ascii="新宋体" w:hAnsi="新宋体" w:cs="新宋体" w:eastAsia="新宋体" w:hint="default"/>
        </w:rPr>
        <w:t>四、公司注册地址和办公地址：郑州高新技术开发区雪松路</w:t>
      </w:r>
      <w:r>
        <w:rPr>
          <w:rFonts w:ascii="新宋体" w:hAnsi="新宋体" w:cs="新宋体" w:eastAsia="新宋体" w:hint="default"/>
        </w:rPr>
        <w:t>169</w:t>
      </w:r>
      <w:r>
        <w:rPr>
          <w:rFonts w:ascii="新宋体" w:hAnsi="新宋体" w:cs="新宋体" w:eastAsia="新宋体" w:hint="default"/>
        </w:rPr>
        <w:t>号 邮政编码：</w:t>
      </w:r>
      <w:r>
        <w:rPr>
          <w:rFonts w:ascii="新宋体" w:hAnsi="新宋体" w:cs="新宋体" w:eastAsia="新宋体" w:hint="default"/>
        </w:rPr>
        <w:t>450001</w:t>
      </w:r>
    </w:p>
    <w:p>
      <w:pPr>
        <w:pStyle w:val="BodyText"/>
        <w:spacing w:line="386" w:lineRule="auto" w:before="46"/>
        <w:ind w:left="1366" w:right="5180"/>
        <w:jc w:val="left"/>
        <w:rPr>
          <w:rFonts w:ascii="新宋体" w:hAnsi="新宋体" w:cs="新宋体" w:eastAsia="新宋体" w:hint="default"/>
        </w:rPr>
      </w:pPr>
      <w:r>
        <w:rPr>
          <w:rFonts w:ascii="新宋体" w:hAnsi="新宋体" w:cs="新宋体" w:eastAsia="新宋体" w:hint="default"/>
        </w:rPr>
        <w:t>国际互联网网址：</w:t>
      </w:r>
      <w:hyperlink r:id="rId9">
        <w:r>
          <w:rPr>
            <w:rFonts w:ascii="新宋体" w:hAnsi="新宋体" w:cs="新宋体" w:eastAsia="新宋体" w:hint="default"/>
          </w:rPr>
          <w:t>www.hwsensor.com</w:t>
        </w:r>
      </w:hyperlink>
      <w:r>
        <w:rPr>
          <w:rFonts w:ascii="新宋体" w:hAnsi="新宋体" w:cs="新宋体" w:eastAsia="新宋体" w:hint="default"/>
        </w:rPr>
        <w:t> </w:t>
      </w:r>
      <w:r>
        <w:rPr>
          <w:rFonts w:ascii="新宋体" w:hAnsi="新宋体" w:cs="新宋体" w:eastAsia="新宋体" w:hint="default"/>
        </w:rPr>
        <w:t>电子信箱：</w:t>
      </w:r>
      <w:hyperlink r:id="rId8">
        <w:r>
          <w:rPr>
            <w:rFonts w:ascii="新宋体" w:hAnsi="新宋体" w:cs="新宋体" w:eastAsia="新宋体" w:hint="default"/>
          </w:rPr>
          <w:t>hwdz@hwsensor.com</w:t>
        </w:r>
      </w:hyperlink>
    </w:p>
    <w:p>
      <w:pPr>
        <w:pStyle w:val="BodyText"/>
        <w:spacing w:line="386" w:lineRule="auto" w:before="48"/>
        <w:ind w:left="1366" w:right="2539" w:hanging="531"/>
        <w:jc w:val="left"/>
        <w:rPr>
          <w:rFonts w:ascii="新宋体" w:hAnsi="新宋体" w:cs="新宋体" w:eastAsia="新宋体" w:hint="default"/>
        </w:rPr>
      </w:pPr>
      <w:r>
        <w:rPr>
          <w:rFonts w:ascii="新宋体" w:hAnsi="新宋体" w:cs="新宋体" w:eastAsia="新宋体" w:hint="default"/>
        </w:rPr>
        <w:t>五、公司指定信息披露报纸名称：证券时报 指定信息披露网址：中国证监会指定网站</w:t>
      </w:r>
      <w:r>
        <w:rPr>
          <w:rFonts w:ascii="新宋体" w:hAnsi="新宋体" w:cs="新宋体" w:eastAsia="新宋体" w:hint="default"/>
          <w:spacing w:val="1"/>
        </w:rPr>
        <w:t> </w:t>
      </w:r>
      <w:hyperlink r:id="rId10">
        <w:r>
          <w:rPr>
            <w:rFonts w:ascii="新宋体" w:hAnsi="新宋体" w:cs="新宋体" w:eastAsia="新宋体" w:hint="default"/>
          </w:rPr>
          <w:t>www.cninfo.com.cn</w:t>
        </w:r>
      </w:hyperlink>
      <w:r>
        <w:rPr>
          <w:rFonts w:ascii="新宋体" w:hAnsi="新宋体" w:cs="新宋体" w:eastAsia="新宋体" w:hint="default"/>
        </w:rPr>
        <w:t> </w:t>
      </w:r>
      <w:r>
        <w:rPr>
          <w:rFonts w:ascii="新宋体" w:hAnsi="新宋体" w:cs="新宋体" w:eastAsia="新宋体" w:hint="default"/>
        </w:rPr>
        <w:t>年度报告备置地点：公司证券部办公室</w:t>
      </w:r>
    </w:p>
    <w:p>
      <w:pPr>
        <w:pStyle w:val="BodyText"/>
        <w:spacing w:line="388" w:lineRule="auto" w:before="46"/>
        <w:ind w:left="1366" w:right="5464" w:hanging="524"/>
        <w:jc w:val="left"/>
        <w:rPr>
          <w:rFonts w:ascii="新宋体" w:hAnsi="新宋体" w:cs="新宋体" w:eastAsia="新宋体" w:hint="default"/>
        </w:rPr>
      </w:pPr>
      <w:r>
        <w:rPr>
          <w:rFonts w:ascii="新宋体" w:hAnsi="新宋体" w:cs="新宋体" w:eastAsia="新宋体" w:hint="default"/>
        </w:rPr>
        <w:t>六、公司上市交易所：深圳证券交易所 证券简称：汉威电子 证券代码：</w:t>
      </w:r>
      <w:r>
        <w:rPr>
          <w:rFonts w:ascii="新宋体" w:hAnsi="新宋体" w:cs="新宋体" w:eastAsia="新宋体" w:hint="default"/>
        </w:rPr>
        <w:t>300007</w:t>
      </w:r>
    </w:p>
    <w:p>
      <w:pPr>
        <w:spacing w:after="0" w:line="388" w:lineRule="auto"/>
        <w:jc w:val="left"/>
        <w:rPr>
          <w:rFonts w:ascii="新宋体" w:hAnsi="新宋体" w:cs="新宋体" w:eastAsia="新宋体" w:hint="default"/>
        </w:rPr>
        <w:sectPr>
          <w:pgSz w:w="11910" w:h="16840"/>
          <w:pgMar w:header="424" w:footer="1050" w:top="1020" w:bottom="1240" w:left="1500" w:right="0"/>
        </w:sectPr>
      </w:pPr>
    </w:p>
    <w:p>
      <w:pPr>
        <w:spacing w:line="240" w:lineRule="auto" w:before="13"/>
        <w:rPr>
          <w:rFonts w:ascii="新宋体" w:hAnsi="新宋体" w:cs="新宋体" w:eastAsia="新宋体" w:hint="default"/>
          <w:sz w:val="27"/>
          <w:szCs w:val="27"/>
        </w:rPr>
      </w:pPr>
    </w:p>
    <w:p>
      <w:pPr>
        <w:pStyle w:val="Heading1"/>
        <w:tabs>
          <w:tab w:pos="3728" w:val="left" w:leader="none"/>
        </w:tabs>
        <w:spacing w:line="460" w:lineRule="exact"/>
        <w:ind w:left="2280" w:right="1668"/>
        <w:jc w:val="left"/>
        <w:rPr>
          <w:b w:val="0"/>
          <w:bCs w:val="0"/>
        </w:rPr>
      </w:pPr>
      <w:bookmarkStart w:name="_TOC_250008" w:id="2"/>
      <w:r>
        <w:rPr>
          <w:w w:val="95"/>
        </w:rPr>
        <w:t>第二节</w:t>
        <w:tab/>
      </w:r>
      <w:r>
        <w:rPr/>
        <w:t>会计数据和业务数据摘要</w:t>
      </w:r>
      <w:bookmarkEnd w:id="2"/>
      <w:r>
        <w:rPr>
          <w:b w:val="0"/>
          <w:bCs w:val="0"/>
        </w:rPr>
      </w:r>
    </w:p>
    <w:p>
      <w:pPr>
        <w:spacing w:line="240" w:lineRule="auto" w:before="12"/>
        <w:rPr>
          <w:rFonts w:ascii="新宋体" w:hAnsi="新宋体" w:cs="新宋体" w:eastAsia="新宋体" w:hint="default"/>
          <w:b/>
          <w:bCs/>
          <w:sz w:val="38"/>
          <w:szCs w:val="38"/>
        </w:rPr>
      </w:pPr>
    </w:p>
    <w:p>
      <w:pPr>
        <w:pStyle w:val="Heading5"/>
        <w:spacing w:line="240" w:lineRule="auto"/>
        <w:ind w:left="1404" w:right="1668"/>
        <w:jc w:val="left"/>
        <w:rPr>
          <w:b w:val="0"/>
          <w:bCs w:val="0"/>
        </w:rPr>
      </w:pPr>
      <w:r>
        <w:rPr/>
        <w:t>一、主要会计数据</w:t>
      </w:r>
      <w:r>
        <w:rPr>
          <w:b w:val="0"/>
          <w:bCs w:val="0"/>
        </w:rPr>
      </w:r>
    </w:p>
    <w:p>
      <w:pPr>
        <w:spacing w:line="240" w:lineRule="auto" w:before="6"/>
        <w:rPr>
          <w:rFonts w:ascii="新宋体" w:hAnsi="新宋体" w:cs="新宋体" w:eastAsia="新宋体" w:hint="default"/>
          <w:b/>
          <w:bCs/>
          <w:sz w:val="19"/>
          <w:szCs w:val="19"/>
        </w:rPr>
      </w:pPr>
    </w:p>
    <w:p>
      <w:pPr>
        <w:pStyle w:val="BodyText"/>
        <w:spacing w:line="240" w:lineRule="auto" w:before="0"/>
        <w:ind w:left="6990" w:right="1668"/>
        <w:jc w:val="left"/>
        <w:rPr>
          <w:rFonts w:ascii="新宋体" w:hAnsi="新宋体" w:cs="新宋体" w:eastAsia="新宋体" w:hint="default"/>
        </w:rPr>
      </w:pPr>
      <w:r>
        <w:rPr>
          <w:rFonts w:ascii="新宋体" w:hAnsi="新宋体" w:cs="新宋体" w:eastAsia="新宋体" w:hint="default"/>
        </w:rPr>
        <w:t>单位：人民币（元）</w:t>
      </w:r>
    </w:p>
    <w:p>
      <w:pPr>
        <w:spacing w:line="240" w:lineRule="auto" w:before="5"/>
        <w:rPr>
          <w:rFonts w:ascii="新宋体" w:hAnsi="新宋体" w:cs="新宋体" w:eastAsia="新宋体" w:hint="default"/>
          <w:sz w:val="10"/>
          <w:szCs w:val="10"/>
        </w:rPr>
      </w:pPr>
    </w:p>
    <w:tbl>
      <w:tblPr>
        <w:tblW w:w="0" w:type="auto"/>
        <w:jc w:val="left"/>
        <w:tblInd w:w="158" w:type="dxa"/>
        <w:tblLayout w:type="fixed"/>
        <w:tblCellMar>
          <w:top w:w="0" w:type="dxa"/>
          <w:left w:w="0" w:type="dxa"/>
          <w:bottom w:w="0" w:type="dxa"/>
          <w:right w:w="0" w:type="dxa"/>
        </w:tblCellMar>
        <w:tblLook w:val="01E0"/>
      </w:tblPr>
      <w:tblGrid>
        <w:gridCol w:w="1800"/>
        <w:gridCol w:w="2029"/>
        <w:gridCol w:w="2028"/>
        <w:gridCol w:w="2225"/>
        <w:gridCol w:w="1560"/>
      </w:tblGrid>
      <w:tr>
        <w:trPr>
          <w:trHeight w:val="486" w:hRule="exact"/>
        </w:trPr>
        <w:tc>
          <w:tcPr>
            <w:tcW w:w="1800" w:type="dxa"/>
            <w:tcBorders>
              <w:top w:val="single" w:sz="12" w:space="0" w:color="000000"/>
              <w:left w:val="single" w:sz="12" w:space="0" w:color="000000"/>
              <w:bottom w:val="single" w:sz="6" w:space="0" w:color="000000"/>
              <w:right w:val="single" w:sz="6" w:space="0" w:color="000000"/>
            </w:tcBorders>
            <w:shd w:val="clear" w:color="auto" w:fill="DCDCDC"/>
          </w:tcPr>
          <w:p>
            <w:pPr/>
          </w:p>
        </w:tc>
        <w:tc>
          <w:tcPr>
            <w:tcW w:w="2029"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60"/>
              <w:ind w:left="664"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202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60"/>
              <w:ind w:left="664"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222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60"/>
              <w:ind w:left="1"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本年比上年增减</w:t>
            </w:r>
            <w:r>
              <w:rPr>
                <w:rFonts w:ascii="新宋体" w:hAnsi="新宋体" w:cs="新宋体" w:eastAsia="新宋体" w:hint="default"/>
                <w:sz w:val="21"/>
                <w:szCs w:val="21"/>
              </w:rPr>
            </w:r>
          </w:p>
        </w:tc>
        <w:tc>
          <w:tcPr>
            <w:tcW w:w="1560"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60"/>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2008</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r>
      <w:tr>
        <w:trPr>
          <w:trHeight w:val="485"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93"/>
              <w:ind w:left="14" w:right="0"/>
              <w:jc w:val="left"/>
              <w:rPr>
                <w:rFonts w:ascii="新宋体" w:hAnsi="新宋体" w:cs="新宋体" w:eastAsia="新宋体" w:hint="default"/>
                <w:sz w:val="21"/>
                <w:szCs w:val="21"/>
              </w:rPr>
            </w:pPr>
            <w:r>
              <w:rPr>
                <w:rFonts w:ascii="新宋体" w:hAnsi="新宋体" w:cs="新宋体" w:eastAsia="新宋体" w:hint="default"/>
                <w:b/>
                <w:bCs/>
                <w:sz w:val="21"/>
                <w:szCs w:val="21"/>
              </w:rPr>
              <w:t>营业总收入</w:t>
            </w:r>
            <w:r>
              <w:rPr>
                <w:rFonts w:ascii="新宋体" w:hAnsi="新宋体" w:cs="新宋体" w:eastAsia="新宋体" w:hint="default"/>
                <w:sz w:val="21"/>
                <w:szCs w:val="21"/>
              </w:rPr>
            </w:r>
          </w:p>
        </w:tc>
        <w:tc>
          <w:tcPr>
            <w:tcW w:w="2029" w:type="dxa"/>
            <w:tcBorders>
              <w:top w:val="single" w:sz="50" w:space="0" w:color="DCDCDC"/>
              <w:left w:val="single" w:sz="14" w:space="0" w:color="DCDCDC"/>
              <w:bottom w:val="single" w:sz="6" w:space="0" w:color="000000"/>
              <w:right w:val="single" w:sz="6" w:space="0" w:color="000000"/>
            </w:tcBorders>
          </w:tcPr>
          <w:p>
            <w:pPr>
              <w:pStyle w:val="TableParagraph"/>
              <w:spacing w:line="240" w:lineRule="auto" w:before="38"/>
              <w:ind w:right="15"/>
              <w:jc w:val="right"/>
              <w:rPr>
                <w:rFonts w:ascii="新宋体" w:hAnsi="新宋体" w:cs="新宋体" w:eastAsia="新宋体" w:hint="default"/>
                <w:sz w:val="21"/>
                <w:szCs w:val="21"/>
              </w:rPr>
            </w:pPr>
            <w:r>
              <w:rPr>
                <w:rFonts w:ascii="新宋体"/>
                <w:spacing w:val="-1"/>
                <w:sz w:val="21"/>
              </w:rPr>
              <w:t>173,949,445.74</w:t>
            </w:r>
          </w:p>
        </w:tc>
        <w:tc>
          <w:tcPr>
            <w:tcW w:w="2028" w:type="dxa"/>
            <w:tcBorders>
              <w:top w:val="single" w:sz="50" w:space="0" w:color="DCDCDC"/>
              <w:left w:val="single" w:sz="6" w:space="0" w:color="000000"/>
              <w:bottom w:val="single" w:sz="6" w:space="0" w:color="000000"/>
              <w:right w:val="single" w:sz="6" w:space="0" w:color="000000"/>
            </w:tcBorders>
          </w:tcPr>
          <w:p>
            <w:pPr>
              <w:pStyle w:val="TableParagraph"/>
              <w:spacing w:line="240" w:lineRule="auto" w:before="38"/>
              <w:ind w:right="15"/>
              <w:jc w:val="right"/>
              <w:rPr>
                <w:rFonts w:ascii="新宋体" w:hAnsi="新宋体" w:cs="新宋体" w:eastAsia="新宋体" w:hint="default"/>
                <w:sz w:val="21"/>
                <w:szCs w:val="21"/>
              </w:rPr>
            </w:pPr>
            <w:r>
              <w:rPr>
                <w:rFonts w:ascii="新宋体"/>
                <w:spacing w:val="-1"/>
                <w:sz w:val="21"/>
              </w:rPr>
              <w:t>126,962,897.25</w:t>
            </w:r>
          </w:p>
        </w:tc>
        <w:tc>
          <w:tcPr>
            <w:tcW w:w="2225" w:type="dxa"/>
            <w:tcBorders>
              <w:top w:val="single" w:sz="50" w:space="0" w:color="DCDCDC"/>
              <w:left w:val="single" w:sz="6" w:space="0" w:color="000000"/>
              <w:bottom w:val="single" w:sz="6" w:space="0" w:color="000000"/>
              <w:right w:val="single" w:sz="6" w:space="0" w:color="000000"/>
            </w:tcBorders>
          </w:tcPr>
          <w:p>
            <w:pPr>
              <w:pStyle w:val="TableParagraph"/>
              <w:spacing w:line="240" w:lineRule="auto" w:before="38"/>
              <w:ind w:left="1" w:right="0"/>
              <w:jc w:val="center"/>
              <w:rPr>
                <w:rFonts w:ascii="新宋体" w:hAnsi="新宋体" w:cs="新宋体" w:eastAsia="新宋体" w:hint="default"/>
                <w:sz w:val="21"/>
                <w:szCs w:val="21"/>
              </w:rPr>
            </w:pPr>
            <w:r>
              <w:rPr>
                <w:rFonts w:ascii="新宋体"/>
                <w:sz w:val="21"/>
              </w:rPr>
              <w:t>37.01%</w:t>
            </w:r>
          </w:p>
        </w:tc>
        <w:tc>
          <w:tcPr>
            <w:tcW w:w="1560" w:type="dxa"/>
            <w:tcBorders>
              <w:top w:val="single" w:sz="50" w:space="0" w:color="DCDCDC"/>
              <w:left w:val="single" w:sz="6" w:space="0" w:color="000000"/>
              <w:bottom w:val="single" w:sz="6" w:space="0" w:color="000000"/>
              <w:right w:val="single" w:sz="12" w:space="0" w:color="000000"/>
            </w:tcBorders>
          </w:tcPr>
          <w:p>
            <w:pPr>
              <w:pStyle w:val="TableParagraph"/>
              <w:spacing w:line="240" w:lineRule="auto" w:before="38"/>
              <w:ind w:left="146" w:right="0"/>
              <w:jc w:val="center"/>
              <w:rPr>
                <w:rFonts w:ascii="新宋体" w:hAnsi="新宋体" w:cs="新宋体" w:eastAsia="新宋体" w:hint="default"/>
                <w:sz w:val="21"/>
                <w:szCs w:val="21"/>
              </w:rPr>
            </w:pPr>
            <w:r>
              <w:rPr>
                <w:rFonts w:ascii="新宋体"/>
                <w:sz w:val="21"/>
              </w:rPr>
              <w:t>97,331,435.59</w:t>
            </w:r>
          </w:p>
        </w:tc>
      </w:tr>
      <w:tr>
        <w:trPr>
          <w:trHeight w:val="422"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33"/>
              <w:ind w:left="14" w:right="0"/>
              <w:jc w:val="left"/>
              <w:rPr>
                <w:rFonts w:ascii="新宋体" w:hAnsi="新宋体" w:cs="新宋体" w:eastAsia="新宋体" w:hint="default"/>
                <w:sz w:val="21"/>
                <w:szCs w:val="21"/>
              </w:rPr>
            </w:pPr>
            <w:r>
              <w:rPr>
                <w:rFonts w:ascii="新宋体" w:hAnsi="新宋体" w:cs="新宋体" w:eastAsia="新宋体" w:hint="default"/>
                <w:b/>
                <w:bCs/>
                <w:sz w:val="21"/>
                <w:szCs w:val="21"/>
              </w:rPr>
              <w:t>利润总额</w:t>
            </w:r>
            <w:r>
              <w:rPr>
                <w:rFonts w:ascii="新宋体" w:hAnsi="新宋体" w:cs="新宋体" w:eastAsia="新宋体" w:hint="default"/>
                <w:sz w:val="21"/>
                <w:szCs w:val="21"/>
              </w:rPr>
            </w:r>
          </w:p>
        </w:tc>
        <w:tc>
          <w:tcPr>
            <w:tcW w:w="2029" w:type="dxa"/>
            <w:tcBorders>
              <w:top w:val="single" w:sz="6" w:space="0" w:color="000000"/>
              <w:left w:val="single" w:sz="14" w:space="0" w:color="DCDCDC"/>
              <w:bottom w:val="single" w:sz="6" w:space="0" w:color="000000"/>
              <w:right w:val="single" w:sz="6" w:space="0" w:color="000000"/>
            </w:tcBorders>
          </w:tcPr>
          <w:p>
            <w:pPr>
              <w:pStyle w:val="TableParagraph"/>
              <w:spacing w:line="240" w:lineRule="auto" w:before="33"/>
              <w:ind w:right="14"/>
              <w:jc w:val="right"/>
              <w:rPr>
                <w:rFonts w:ascii="新宋体" w:hAnsi="新宋体" w:cs="新宋体" w:eastAsia="新宋体" w:hint="default"/>
                <w:sz w:val="21"/>
                <w:szCs w:val="21"/>
              </w:rPr>
            </w:pPr>
            <w:r>
              <w:rPr>
                <w:rFonts w:ascii="新宋体"/>
                <w:spacing w:val="-1"/>
                <w:sz w:val="21"/>
              </w:rPr>
              <w:t>50,650,784.91</w:t>
            </w:r>
          </w:p>
        </w:tc>
        <w:tc>
          <w:tcPr>
            <w:tcW w:w="2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5"/>
              <w:jc w:val="right"/>
              <w:rPr>
                <w:rFonts w:ascii="新宋体" w:hAnsi="新宋体" w:cs="新宋体" w:eastAsia="新宋体" w:hint="default"/>
                <w:sz w:val="21"/>
                <w:szCs w:val="21"/>
              </w:rPr>
            </w:pPr>
            <w:r>
              <w:rPr>
                <w:rFonts w:ascii="新宋体"/>
                <w:spacing w:val="-1"/>
                <w:sz w:val="21"/>
              </w:rPr>
              <w:t>46,642,656.23</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 w:right="0"/>
              <w:jc w:val="center"/>
              <w:rPr>
                <w:rFonts w:ascii="新宋体" w:hAnsi="新宋体" w:cs="新宋体" w:eastAsia="新宋体" w:hint="default"/>
                <w:sz w:val="21"/>
                <w:szCs w:val="21"/>
              </w:rPr>
            </w:pPr>
            <w:r>
              <w:rPr>
                <w:rFonts w:ascii="新宋体"/>
                <w:sz w:val="21"/>
              </w:rPr>
              <w:t>8.59%</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3"/>
              <w:ind w:left="146" w:right="0"/>
              <w:jc w:val="center"/>
              <w:rPr>
                <w:rFonts w:ascii="新宋体" w:hAnsi="新宋体" w:cs="新宋体" w:eastAsia="新宋体" w:hint="default"/>
                <w:sz w:val="21"/>
                <w:szCs w:val="21"/>
              </w:rPr>
            </w:pPr>
            <w:r>
              <w:rPr>
                <w:rFonts w:ascii="新宋体"/>
                <w:sz w:val="21"/>
              </w:rPr>
              <w:t>34,456,992.56</w:t>
            </w:r>
          </w:p>
        </w:tc>
      </w:tr>
      <w:tr>
        <w:trPr>
          <w:trHeight w:val="639"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14" w:right="19"/>
              <w:jc w:val="left"/>
              <w:rPr>
                <w:rFonts w:ascii="新宋体" w:hAnsi="新宋体" w:cs="新宋体" w:eastAsia="新宋体" w:hint="default"/>
                <w:sz w:val="21"/>
                <w:szCs w:val="21"/>
              </w:rPr>
            </w:pPr>
            <w:r>
              <w:rPr>
                <w:rFonts w:ascii="新宋体" w:hAnsi="新宋体" w:cs="新宋体" w:eastAsia="新宋体" w:hint="default"/>
                <w:b/>
                <w:bCs/>
                <w:spacing w:val="5"/>
                <w:sz w:val="21"/>
                <w:szCs w:val="21"/>
              </w:rPr>
              <w:t>归属于上市公司股</w:t>
            </w:r>
            <w:r>
              <w:rPr>
                <w:rFonts w:ascii="新宋体" w:hAnsi="新宋体" w:cs="新宋体" w:eastAsia="新宋体" w:hint="default"/>
                <w:b/>
                <w:bCs/>
                <w:spacing w:val="-95"/>
                <w:sz w:val="21"/>
                <w:szCs w:val="21"/>
              </w:rPr>
              <w:t> </w:t>
            </w:r>
            <w:r>
              <w:rPr>
                <w:rFonts w:ascii="新宋体" w:hAnsi="新宋体" w:cs="新宋体" w:eastAsia="新宋体" w:hint="default"/>
                <w:b/>
                <w:bCs/>
                <w:spacing w:val="-95"/>
                <w:sz w:val="21"/>
                <w:szCs w:val="21"/>
              </w:rPr>
            </w:r>
            <w:r>
              <w:rPr>
                <w:rFonts w:ascii="新宋体" w:hAnsi="新宋体" w:cs="新宋体" w:eastAsia="新宋体" w:hint="default"/>
                <w:b/>
                <w:bCs/>
                <w:sz w:val="21"/>
                <w:szCs w:val="21"/>
              </w:rPr>
              <w:t>东的净利润</w:t>
            </w:r>
            <w:r>
              <w:rPr>
                <w:rFonts w:ascii="新宋体" w:hAnsi="新宋体" w:cs="新宋体" w:eastAsia="新宋体" w:hint="default"/>
                <w:sz w:val="21"/>
                <w:szCs w:val="21"/>
              </w:rPr>
            </w:r>
          </w:p>
        </w:tc>
        <w:tc>
          <w:tcPr>
            <w:tcW w:w="2029" w:type="dxa"/>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42,324,462.28</w:t>
            </w:r>
          </w:p>
        </w:tc>
        <w:tc>
          <w:tcPr>
            <w:tcW w:w="2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4"/>
              <w:jc w:val="right"/>
              <w:rPr>
                <w:rFonts w:ascii="新宋体" w:hAnsi="新宋体" w:cs="新宋体" w:eastAsia="新宋体" w:hint="default"/>
                <w:sz w:val="21"/>
                <w:szCs w:val="21"/>
              </w:rPr>
            </w:pPr>
            <w:r>
              <w:rPr>
                <w:rFonts w:ascii="新宋体"/>
                <w:spacing w:val="-1"/>
                <w:sz w:val="21"/>
              </w:rPr>
              <w:t>40,146,439.36</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 w:right="0"/>
              <w:jc w:val="center"/>
              <w:rPr>
                <w:rFonts w:ascii="新宋体" w:hAnsi="新宋体" w:cs="新宋体" w:eastAsia="新宋体" w:hint="default"/>
                <w:sz w:val="21"/>
                <w:szCs w:val="21"/>
              </w:rPr>
            </w:pPr>
            <w:r>
              <w:rPr>
                <w:rFonts w:ascii="新宋体"/>
                <w:sz w:val="21"/>
              </w:rPr>
              <w:t>5.43%</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46" w:right="0"/>
              <w:jc w:val="center"/>
              <w:rPr>
                <w:rFonts w:ascii="新宋体" w:hAnsi="新宋体" w:cs="新宋体" w:eastAsia="新宋体" w:hint="default"/>
                <w:sz w:val="21"/>
                <w:szCs w:val="21"/>
              </w:rPr>
            </w:pPr>
            <w:r>
              <w:rPr>
                <w:rFonts w:ascii="新宋体"/>
                <w:sz w:val="21"/>
              </w:rPr>
              <w:t>29,648,376.30</w:t>
            </w:r>
          </w:p>
        </w:tc>
      </w:tr>
      <w:tr>
        <w:trPr>
          <w:trHeight w:val="912"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37" w:lineRule="auto" w:before="9"/>
              <w:ind w:left="14" w:right="19"/>
              <w:jc w:val="both"/>
              <w:rPr>
                <w:rFonts w:ascii="新宋体" w:hAnsi="新宋体" w:cs="新宋体" w:eastAsia="新宋体" w:hint="default"/>
                <w:sz w:val="21"/>
                <w:szCs w:val="21"/>
              </w:rPr>
            </w:pPr>
            <w:r>
              <w:rPr>
                <w:rFonts w:ascii="新宋体" w:hAnsi="新宋体" w:cs="新宋体" w:eastAsia="新宋体" w:hint="default"/>
                <w:b/>
                <w:bCs/>
                <w:spacing w:val="5"/>
                <w:sz w:val="21"/>
                <w:szCs w:val="21"/>
              </w:rPr>
              <w:t>归属于上市公司股</w:t>
            </w:r>
            <w:r>
              <w:rPr>
                <w:rFonts w:ascii="新宋体" w:hAnsi="新宋体" w:cs="新宋体" w:eastAsia="新宋体" w:hint="default"/>
                <w:b/>
                <w:bCs/>
                <w:spacing w:val="-95"/>
                <w:sz w:val="21"/>
                <w:szCs w:val="21"/>
              </w:rPr>
              <w:t> </w:t>
            </w:r>
            <w:r>
              <w:rPr>
                <w:rFonts w:ascii="新宋体" w:hAnsi="新宋体" w:cs="新宋体" w:eastAsia="新宋体" w:hint="default"/>
                <w:b/>
                <w:bCs/>
                <w:spacing w:val="-95"/>
                <w:sz w:val="21"/>
                <w:szCs w:val="21"/>
              </w:rPr>
            </w:r>
            <w:r>
              <w:rPr>
                <w:rFonts w:ascii="新宋体" w:hAnsi="新宋体" w:cs="新宋体" w:eastAsia="新宋体" w:hint="default"/>
                <w:b/>
                <w:bCs/>
                <w:spacing w:val="5"/>
                <w:sz w:val="21"/>
                <w:szCs w:val="21"/>
              </w:rPr>
              <w:t>东的扣除非经常性</w:t>
            </w:r>
            <w:r>
              <w:rPr>
                <w:rFonts w:ascii="新宋体" w:hAnsi="新宋体" w:cs="新宋体" w:eastAsia="新宋体" w:hint="default"/>
                <w:b/>
                <w:bCs/>
                <w:spacing w:val="-95"/>
                <w:sz w:val="21"/>
                <w:szCs w:val="21"/>
              </w:rPr>
              <w:t> </w:t>
            </w:r>
            <w:r>
              <w:rPr>
                <w:rFonts w:ascii="新宋体" w:hAnsi="新宋体" w:cs="新宋体" w:eastAsia="新宋体" w:hint="default"/>
                <w:b/>
                <w:bCs/>
                <w:spacing w:val="-95"/>
                <w:sz w:val="21"/>
                <w:szCs w:val="21"/>
              </w:rPr>
            </w:r>
            <w:r>
              <w:rPr>
                <w:rFonts w:ascii="新宋体" w:hAnsi="新宋体" w:cs="新宋体" w:eastAsia="新宋体" w:hint="default"/>
                <w:b/>
                <w:bCs/>
                <w:sz w:val="21"/>
                <w:szCs w:val="21"/>
              </w:rPr>
              <w:t>损益的净利润</w:t>
            </w:r>
            <w:r>
              <w:rPr>
                <w:rFonts w:ascii="新宋体" w:hAnsi="新宋体" w:cs="新宋体" w:eastAsia="新宋体" w:hint="default"/>
                <w:sz w:val="21"/>
                <w:szCs w:val="21"/>
              </w:rPr>
            </w:r>
          </w:p>
        </w:tc>
        <w:tc>
          <w:tcPr>
            <w:tcW w:w="2029" w:type="dxa"/>
            <w:tcBorders>
              <w:top w:val="single" w:sz="6" w:space="0" w:color="000000"/>
              <w:left w:val="single" w:sz="14" w:space="0" w:color="DCDCDC"/>
              <w:bottom w:val="single" w:sz="6"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21"/>
                <w:szCs w:val="21"/>
              </w:rPr>
            </w:pPr>
          </w:p>
          <w:p>
            <w:pPr>
              <w:pStyle w:val="TableParagraph"/>
              <w:spacing w:line="240" w:lineRule="auto"/>
              <w:ind w:right="15"/>
              <w:jc w:val="right"/>
              <w:rPr>
                <w:rFonts w:ascii="新宋体" w:hAnsi="新宋体" w:cs="新宋体" w:eastAsia="新宋体" w:hint="default"/>
                <w:sz w:val="21"/>
                <w:szCs w:val="21"/>
              </w:rPr>
            </w:pPr>
            <w:r>
              <w:rPr>
                <w:rFonts w:ascii="新宋体"/>
                <w:spacing w:val="-1"/>
                <w:sz w:val="21"/>
              </w:rPr>
              <w:t>33,050,124.90</w:t>
            </w:r>
          </w:p>
        </w:tc>
        <w:tc>
          <w:tcPr>
            <w:tcW w:w="20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21"/>
                <w:szCs w:val="21"/>
              </w:rPr>
            </w:pPr>
          </w:p>
          <w:p>
            <w:pPr>
              <w:pStyle w:val="TableParagraph"/>
              <w:spacing w:line="240" w:lineRule="auto"/>
              <w:ind w:right="15"/>
              <w:jc w:val="right"/>
              <w:rPr>
                <w:rFonts w:ascii="新宋体" w:hAnsi="新宋体" w:cs="新宋体" w:eastAsia="新宋体" w:hint="default"/>
                <w:sz w:val="21"/>
                <w:szCs w:val="21"/>
              </w:rPr>
            </w:pPr>
            <w:r>
              <w:rPr>
                <w:rFonts w:ascii="新宋体"/>
                <w:spacing w:val="-1"/>
                <w:sz w:val="21"/>
              </w:rPr>
              <w:t>31,910,817.42</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21"/>
                <w:szCs w:val="21"/>
              </w:rPr>
            </w:pPr>
          </w:p>
          <w:p>
            <w:pPr>
              <w:pStyle w:val="TableParagraph"/>
              <w:spacing w:line="240" w:lineRule="auto"/>
              <w:ind w:left="1" w:right="0"/>
              <w:jc w:val="center"/>
              <w:rPr>
                <w:rFonts w:ascii="新宋体" w:hAnsi="新宋体" w:cs="新宋体" w:eastAsia="新宋体" w:hint="default"/>
                <w:sz w:val="21"/>
                <w:szCs w:val="21"/>
              </w:rPr>
            </w:pPr>
            <w:r>
              <w:rPr>
                <w:rFonts w:ascii="新宋体"/>
                <w:sz w:val="21"/>
              </w:rPr>
              <w:t>3.57%</w:t>
            </w:r>
          </w:p>
        </w:tc>
        <w:tc>
          <w:tcPr>
            <w:tcW w:w="15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新宋体" w:hAnsi="新宋体" w:cs="新宋体" w:eastAsia="新宋体" w:hint="default"/>
                <w:sz w:val="21"/>
                <w:szCs w:val="21"/>
              </w:rPr>
            </w:pPr>
          </w:p>
          <w:p>
            <w:pPr>
              <w:pStyle w:val="TableParagraph"/>
              <w:spacing w:line="240" w:lineRule="auto"/>
              <w:ind w:left="146" w:right="0"/>
              <w:jc w:val="center"/>
              <w:rPr>
                <w:rFonts w:ascii="新宋体" w:hAnsi="新宋体" w:cs="新宋体" w:eastAsia="新宋体" w:hint="default"/>
                <w:sz w:val="21"/>
                <w:szCs w:val="21"/>
              </w:rPr>
            </w:pPr>
            <w:r>
              <w:rPr>
                <w:rFonts w:ascii="新宋体"/>
                <w:sz w:val="21"/>
              </w:rPr>
              <w:t>26,300,630.57</w:t>
            </w:r>
          </w:p>
        </w:tc>
      </w:tr>
      <w:tr>
        <w:trPr>
          <w:trHeight w:val="671"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6"/>
              <w:ind w:left="14" w:right="19"/>
              <w:jc w:val="left"/>
              <w:rPr>
                <w:rFonts w:ascii="新宋体" w:hAnsi="新宋体" w:cs="新宋体" w:eastAsia="新宋体" w:hint="default"/>
                <w:sz w:val="21"/>
                <w:szCs w:val="21"/>
              </w:rPr>
            </w:pPr>
            <w:r>
              <w:rPr>
                <w:rFonts w:ascii="新宋体" w:hAnsi="新宋体" w:cs="新宋体" w:eastAsia="新宋体" w:hint="default"/>
                <w:b/>
                <w:bCs/>
                <w:spacing w:val="5"/>
                <w:sz w:val="21"/>
                <w:szCs w:val="21"/>
              </w:rPr>
              <w:t>经营活动产生的现</w:t>
            </w:r>
            <w:r>
              <w:rPr>
                <w:rFonts w:ascii="新宋体" w:hAnsi="新宋体" w:cs="新宋体" w:eastAsia="新宋体" w:hint="default"/>
                <w:b/>
                <w:bCs/>
                <w:spacing w:val="-95"/>
                <w:sz w:val="21"/>
                <w:szCs w:val="21"/>
              </w:rPr>
              <w:t> </w:t>
            </w:r>
            <w:r>
              <w:rPr>
                <w:rFonts w:ascii="新宋体" w:hAnsi="新宋体" w:cs="新宋体" w:eastAsia="新宋体" w:hint="default"/>
                <w:b/>
                <w:bCs/>
                <w:spacing w:val="-95"/>
                <w:sz w:val="21"/>
                <w:szCs w:val="21"/>
              </w:rPr>
            </w:r>
            <w:r>
              <w:rPr>
                <w:rFonts w:ascii="新宋体" w:hAnsi="新宋体" w:cs="新宋体" w:eastAsia="新宋体" w:hint="default"/>
                <w:b/>
                <w:bCs/>
                <w:sz w:val="21"/>
                <w:szCs w:val="21"/>
              </w:rPr>
              <w:t>金流量净额</w:t>
            </w:r>
            <w:r>
              <w:rPr>
                <w:rFonts w:ascii="新宋体" w:hAnsi="新宋体" w:cs="新宋体" w:eastAsia="新宋体" w:hint="default"/>
                <w:sz w:val="21"/>
                <w:szCs w:val="21"/>
              </w:rPr>
            </w:r>
          </w:p>
        </w:tc>
        <w:tc>
          <w:tcPr>
            <w:tcW w:w="2029" w:type="dxa"/>
            <w:tcBorders>
              <w:top w:val="single" w:sz="6" w:space="0" w:color="000000"/>
              <w:left w:val="single" w:sz="14" w:space="0" w:color="DCDCDC"/>
              <w:bottom w:val="single" w:sz="30" w:space="0" w:color="DCDCDC"/>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30,618,544.83</w:t>
            </w:r>
          </w:p>
        </w:tc>
        <w:tc>
          <w:tcPr>
            <w:tcW w:w="2028" w:type="dxa"/>
            <w:tcBorders>
              <w:top w:val="single" w:sz="6" w:space="0" w:color="000000"/>
              <w:left w:val="single" w:sz="6" w:space="0" w:color="000000"/>
              <w:bottom w:val="single" w:sz="30" w:space="0" w:color="DCDCDC"/>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45,621,777.43</w:t>
            </w:r>
          </w:p>
        </w:tc>
        <w:tc>
          <w:tcPr>
            <w:tcW w:w="2225" w:type="dxa"/>
            <w:tcBorders>
              <w:top w:val="single" w:sz="6" w:space="0" w:color="000000"/>
              <w:left w:val="single" w:sz="6" w:space="0" w:color="000000"/>
              <w:bottom w:val="single" w:sz="30" w:space="0" w:color="DCDCDC"/>
              <w:right w:val="single" w:sz="6" w:space="0" w:color="000000"/>
            </w:tcBorders>
          </w:tcPr>
          <w:p>
            <w:pPr>
              <w:pStyle w:val="TableParagraph"/>
              <w:spacing w:line="240" w:lineRule="auto" w:before="141"/>
              <w:ind w:right="0"/>
              <w:jc w:val="center"/>
              <w:rPr>
                <w:rFonts w:ascii="新宋体" w:hAnsi="新宋体" w:cs="新宋体" w:eastAsia="新宋体" w:hint="default"/>
                <w:sz w:val="21"/>
                <w:szCs w:val="21"/>
              </w:rPr>
            </w:pPr>
            <w:r>
              <w:rPr>
                <w:rFonts w:ascii="新宋体"/>
                <w:sz w:val="21"/>
              </w:rPr>
              <w:t>-32.89%</w:t>
            </w:r>
          </w:p>
        </w:tc>
        <w:tc>
          <w:tcPr>
            <w:tcW w:w="1560" w:type="dxa"/>
            <w:tcBorders>
              <w:top w:val="single" w:sz="6" w:space="0" w:color="000000"/>
              <w:left w:val="single" w:sz="6" w:space="0" w:color="000000"/>
              <w:bottom w:val="single" w:sz="30" w:space="0" w:color="DCDCDC"/>
              <w:right w:val="single" w:sz="12" w:space="0" w:color="000000"/>
            </w:tcBorders>
          </w:tcPr>
          <w:p>
            <w:pPr>
              <w:pStyle w:val="TableParagraph"/>
              <w:spacing w:line="240" w:lineRule="auto" w:before="141"/>
              <w:ind w:left="146" w:right="0"/>
              <w:jc w:val="center"/>
              <w:rPr>
                <w:rFonts w:ascii="新宋体" w:hAnsi="新宋体" w:cs="新宋体" w:eastAsia="新宋体" w:hint="default"/>
                <w:sz w:val="21"/>
                <w:szCs w:val="21"/>
              </w:rPr>
            </w:pPr>
            <w:r>
              <w:rPr>
                <w:rFonts w:ascii="新宋体"/>
                <w:sz w:val="21"/>
              </w:rPr>
              <w:t>15,163,730.74</w:t>
            </w:r>
          </w:p>
        </w:tc>
      </w:tr>
      <w:tr>
        <w:trPr>
          <w:trHeight w:val="427"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
        </w:tc>
        <w:tc>
          <w:tcPr>
            <w:tcW w:w="2029"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34"/>
              <w:ind w:left="559"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4"/>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c>
          <w:tcPr>
            <w:tcW w:w="2028"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34"/>
              <w:ind w:left="559"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c>
          <w:tcPr>
            <w:tcW w:w="2225"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34"/>
              <w:ind w:left="1"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本年末比上年末增减</w:t>
            </w:r>
            <w:r>
              <w:rPr>
                <w:rFonts w:ascii="新宋体" w:hAnsi="新宋体" w:cs="新宋体" w:eastAsia="新宋体" w:hint="default"/>
                <w:sz w:val="21"/>
                <w:szCs w:val="21"/>
              </w:rPr>
            </w:r>
          </w:p>
        </w:tc>
        <w:tc>
          <w:tcPr>
            <w:tcW w:w="1560" w:type="dxa"/>
            <w:tcBorders>
              <w:top w:val="single" w:sz="6"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34"/>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2008</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r>
      <w:tr>
        <w:trPr>
          <w:trHeight w:val="467" w:hRule="exact"/>
        </w:trPr>
        <w:tc>
          <w:tcPr>
            <w:tcW w:w="180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0"/>
              <w:ind w:left="14" w:right="0"/>
              <w:jc w:val="left"/>
              <w:rPr>
                <w:rFonts w:ascii="新宋体" w:hAnsi="新宋体" w:cs="新宋体" w:eastAsia="新宋体" w:hint="default"/>
                <w:sz w:val="21"/>
                <w:szCs w:val="21"/>
              </w:rPr>
            </w:pPr>
            <w:r>
              <w:rPr>
                <w:rFonts w:ascii="新宋体" w:hAnsi="新宋体" w:cs="新宋体" w:eastAsia="新宋体" w:hint="default"/>
                <w:b/>
                <w:bCs/>
                <w:sz w:val="21"/>
                <w:szCs w:val="21"/>
              </w:rPr>
              <w:t>总资产</w:t>
            </w:r>
            <w:r>
              <w:rPr>
                <w:rFonts w:ascii="新宋体" w:hAnsi="新宋体" w:cs="新宋体" w:eastAsia="新宋体" w:hint="default"/>
                <w:sz w:val="21"/>
                <w:szCs w:val="21"/>
              </w:rPr>
            </w:r>
          </w:p>
        </w:tc>
        <w:tc>
          <w:tcPr>
            <w:tcW w:w="2029" w:type="dxa"/>
            <w:tcBorders>
              <w:top w:val="single" w:sz="30" w:space="0" w:color="DCDCDC"/>
              <w:left w:val="single" w:sz="14" w:space="0" w:color="DCDCDC"/>
              <w:bottom w:val="single" w:sz="6" w:space="0" w:color="000000"/>
              <w:right w:val="single" w:sz="6" w:space="0" w:color="000000"/>
            </w:tcBorders>
          </w:tcPr>
          <w:p>
            <w:pPr>
              <w:pStyle w:val="TableParagraph"/>
              <w:spacing w:line="240" w:lineRule="auto" w:before="40"/>
              <w:ind w:right="14"/>
              <w:jc w:val="right"/>
              <w:rPr>
                <w:rFonts w:ascii="新宋体" w:hAnsi="新宋体" w:cs="新宋体" w:eastAsia="新宋体" w:hint="default"/>
                <w:sz w:val="21"/>
                <w:szCs w:val="21"/>
              </w:rPr>
            </w:pPr>
            <w:r>
              <w:rPr>
                <w:rFonts w:ascii="新宋体"/>
                <w:spacing w:val="-1"/>
                <w:sz w:val="21"/>
              </w:rPr>
              <w:t>593,596,193.64</w:t>
            </w:r>
          </w:p>
        </w:tc>
        <w:tc>
          <w:tcPr>
            <w:tcW w:w="2028" w:type="dxa"/>
            <w:tcBorders>
              <w:top w:val="single" w:sz="30" w:space="0" w:color="DCDCDC"/>
              <w:left w:val="single" w:sz="6" w:space="0" w:color="000000"/>
              <w:bottom w:val="single" w:sz="6" w:space="0" w:color="000000"/>
              <w:right w:val="single" w:sz="6" w:space="0" w:color="000000"/>
            </w:tcBorders>
          </w:tcPr>
          <w:p>
            <w:pPr>
              <w:pStyle w:val="TableParagraph"/>
              <w:spacing w:line="240" w:lineRule="auto" w:before="40"/>
              <w:ind w:right="15"/>
              <w:jc w:val="right"/>
              <w:rPr>
                <w:rFonts w:ascii="新宋体" w:hAnsi="新宋体" w:cs="新宋体" w:eastAsia="新宋体" w:hint="default"/>
                <w:sz w:val="21"/>
                <w:szCs w:val="21"/>
              </w:rPr>
            </w:pPr>
            <w:r>
              <w:rPr>
                <w:rFonts w:ascii="新宋体"/>
                <w:spacing w:val="-1"/>
                <w:sz w:val="21"/>
              </w:rPr>
              <w:t>537,515,734.05</w:t>
            </w:r>
          </w:p>
        </w:tc>
        <w:tc>
          <w:tcPr>
            <w:tcW w:w="2225" w:type="dxa"/>
            <w:tcBorders>
              <w:top w:val="single" w:sz="30" w:space="0" w:color="DCDCDC"/>
              <w:left w:val="single" w:sz="6" w:space="0" w:color="000000"/>
              <w:bottom w:val="single" w:sz="6" w:space="0" w:color="000000"/>
              <w:right w:val="single" w:sz="6" w:space="0" w:color="000000"/>
            </w:tcBorders>
          </w:tcPr>
          <w:p>
            <w:pPr>
              <w:pStyle w:val="TableParagraph"/>
              <w:spacing w:line="240" w:lineRule="auto" w:before="40"/>
              <w:ind w:left="1" w:right="0"/>
              <w:jc w:val="center"/>
              <w:rPr>
                <w:rFonts w:ascii="新宋体" w:hAnsi="新宋体" w:cs="新宋体" w:eastAsia="新宋体" w:hint="default"/>
                <w:sz w:val="21"/>
                <w:szCs w:val="21"/>
              </w:rPr>
            </w:pPr>
            <w:r>
              <w:rPr>
                <w:rFonts w:ascii="新宋体"/>
                <w:sz w:val="21"/>
              </w:rPr>
              <w:t>10.43%</w:t>
            </w:r>
          </w:p>
        </w:tc>
        <w:tc>
          <w:tcPr>
            <w:tcW w:w="1560" w:type="dxa"/>
            <w:tcBorders>
              <w:top w:val="single" w:sz="30" w:space="0" w:color="DCDCDC"/>
              <w:left w:val="single" w:sz="6" w:space="0" w:color="000000"/>
              <w:bottom w:val="single" w:sz="6" w:space="0" w:color="000000"/>
              <w:right w:val="single" w:sz="12" w:space="0" w:color="000000"/>
            </w:tcBorders>
          </w:tcPr>
          <w:p>
            <w:pPr>
              <w:pStyle w:val="TableParagraph"/>
              <w:spacing w:line="240" w:lineRule="auto" w:before="40"/>
              <w:ind w:left="40" w:right="0"/>
              <w:jc w:val="center"/>
              <w:rPr>
                <w:rFonts w:ascii="新宋体" w:hAnsi="新宋体" w:cs="新宋体" w:eastAsia="新宋体" w:hint="default"/>
                <w:sz w:val="21"/>
                <w:szCs w:val="21"/>
              </w:rPr>
            </w:pPr>
            <w:r>
              <w:rPr>
                <w:rFonts w:ascii="新宋体"/>
                <w:sz w:val="21"/>
              </w:rPr>
              <w:t>137,321,543.82</w:t>
            </w:r>
          </w:p>
        </w:tc>
      </w:tr>
      <w:tr>
        <w:trPr>
          <w:trHeight w:val="676" w:hRule="exact"/>
        </w:trPr>
        <w:tc>
          <w:tcPr>
            <w:tcW w:w="1800" w:type="dxa"/>
            <w:tcBorders>
              <w:top w:val="single" w:sz="6" w:space="0" w:color="000000"/>
              <w:left w:val="single" w:sz="12" w:space="0" w:color="000000"/>
              <w:bottom w:val="single" w:sz="6" w:space="0" w:color="FFFFFF"/>
              <w:right w:val="single" w:sz="6" w:space="0" w:color="000000"/>
            </w:tcBorders>
            <w:shd w:val="clear" w:color="auto" w:fill="DCDCDC"/>
          </w:tcPr>
          <w:p>
            <w:pPr>
              <w:pStyle w:val="TableParagraph"/>
              <w:spacing w:line="272" w:lineRule="exact" w:before="34"/>
              <w:ind w:left="14" w:right="11"/>
              <w:jc w:val="left"/>
              <w:rPr>
                <w:rFonts w:ascii="新宋体" w:hAnsi="新宋体" w:cs="新宋体" w:eastAsia="新宋体" w:hint="default"/>
                <w:sz w:val="21"/>
                <w:szCs w:val="21"/>
              </w:rPr>
            </w:pPr>
            <w:r>
              <w:rPr>
                <w:rFonts w:ascii="新宋体" w:hAnsi="新宋体" w:cs="新宋体" w:eastAsia="新宋体" w:hint="default"/>
                <w:b/>
                <w:bCs/>
                <w:spacing w:val="6"/>
                <w:sz w:val="21"/>
                <w:szCs w:val="21"/>
              </w:rPr>
              <w:t>归属于上市公司股</w:t>
            </w:r>
            <w:r>
              <w:rPr>
                <w:rFonts w:ascii="新宋体" w:hAnsi="新宋体" w:cs="新宋体" w:eastAsia="新宋体" w:hint="default"/>
                <w:b/>
                <w:bCs/>
                <w:spacing w:val="-93"/>
                <w:sz w:val="21"/>
                <w:szCs w:val="21"/>
              </w:rPr>
              <w:t> </w:t>
            </w:r>
            <w:r>
              <w:rPr>
                <w:rFonts w:ascii="新宋体" w:hAnsi="新宋体" w:cs="新宋体" w:eastAsia="新宋体" w:hint="default"/>
                <w:b/>
                <w:bCs/>
                <w:spacing w:val="-93"/>
                <w:sz w:val="21"/>
                <w:szCs w:val="21"/>
              </w:rPr>
            </w:r>
            <w:r>
              <w:rPr>
                <w:rFonts w:ascii="新宋体" w:hAnsi="新宋体" w:cs="新宋体" w:eastAsia="新宋体" w:hint="default"/>
                <w:b/>
                <w:bCs/>
                <w:sz w:val="21"/>
                <w:szCs w:val="21"/>
              </w:rPr>
              <w:t>东的所有者权益</w:t>
            </w:r>
            <w:r>
              <w:rPr>
                <w:rFonts w:ascii="新宋体" w:hAnsi="新宋体" w:cs="新宋体" w:eastAsia="新宋体" w:hint="default"/>
                <w:sz w:val="21"/>
                <w:szCs w:val="21"/>
              </w:rPr>
            </w:r>
          </w:p>
        </w:tc>
        <w:tc>
          <w:tcPr>
            <w:tcW w:w="2029" w:type="dxa"/>
            <w:tcBorders>
              <w:top w:val="single" w:sz="6" w:space="0" w:color="000000"/>
              <w:left w:val="single" w:sz="14" w:space="0" w:color="DCDCDC"/>
              <w:bottom w:val="single" w:sz="6" w:space="0" w:color="FFFFFF"/>
              <w:right w:val="single" w:sz="6" w:space="0" w:color="000000"/>
            </w:tcBorders>
          </w:tcPr>
          <w:p>
            <w:pPr>
              <w:pStyle w:val="TableParagraph"/>
              <w:spacing w:line="240" w:lineRule="auto" w:before="141"/>
              <w:ind w:right="14"/>
              <w:jc w:val="right"/>
              <w:rPr>
                <w:rFonts w:ascii="新宋体" w:hAnsi="新宋体" w:cs="新宋体" w:eastAsia="新宋体" w:hint="default"/>
                <w:sz w:val="21"/>
                <w:szCs w:val="21"/>
              </w:rPr>
            </w:pPr>
            <w:r>
              <w:rPr>
                <w:rFonts w:ascii="新宋体"/>
                <w:spacing w:val="-1"/>
                <w:sz w:val="21"/>
              </w:rPr>
              <w:t>520,004,075.67</w:t>
            </w:r>
          </w:p>
        </w:tc>
        <w:tc>
          <w:tcPr>
            <w:tcW w:w="2028" w:type="dxa"/>
            <w:tcBorders>
              <w:top w:val="single" w:sz="6" w:space="0" w:color="000000"/>
              <w:left w:val="single" w:sz="6" w:space="0" w:color="000000"/>
              <w:bottom w:val="single" w:sz="6" w:space="0" w:color="FFFFFF"/>
              <w:right w:val="single" w:sz="6" w:space="0" w:color="000000"/>
            </w:tcBorders>
          </w:tcPr>
          <w:p>
            <w:pPr>
              <w:pStyle w:val="TableParagraph"/>
              <w:spacing w:line="240" w:lineRule="auto" w:before="141"/>
              <w:ind w:right="15"/>
              <w:jc w:val="right"/>
              <w:rPr>
                <w:rFonts w:ascii="新宋体" w:hAnsi="新宋体" w:cs="新宋体" w:eastAsia="新宋体" w:hint="default"/>
                <w:sz w:val="21"/>
                <w:szCs w:val="21"/>
              </w:rPr>
            </w:pPr>
            <w:r>
              <w:rPr>
                <w:rFonts w:ascii="新宋体"/>
                <w:spacing w:val="-1"/>
                <w:sz w:val="21"/>
              </w:rPr>
              <w:t>495,379,613.39</w:t>
            </w:r>
          </w:p>
        </w:tc>
        <w:tc>
          <w:tcPr>
            <w:tcW w:w="2225" w:type="dxa"/>
            <w:tcBorders>
              <w:top w:val="single" w:sz="6" w:space="0" w:color="000000"/>
              <w:left w:val="single" w:sz="6" w:space="0" w:color="000000"/>
              <w:bottom w:val="single" w:sz="6" w:space="0" w:color="FFFFFF"/>
              <w:right w:val="single" w:sz="6" w:space="0" w:color="000000"/>
            </w:tcBorders>
          </w:tcPr>
          <w:p>
            <w:pPr>
              <w:pStyle w:val="TableParagraph"/>
              <w:spacing w:line="240" w:lineRule="auto" w:before="141"/>
              <w:ind w:left="1" w:right="0"/>
              <w:jc w:val="center"/>
              <w:rPr>
                <w:rFonts w:ascii="新宋体" w:hAnsi="新宋体" w:cs="新宋体" w:eastAsia="新宋体" w:hint="default"/>
                <w:sz w:val="21"/>
                <w:szCs w:val="21"/>
              </w:rPr>
            </w:pPr>
            <w:r>
              <w:rPr>
                <w:rFonts w:ascii="新宋体"/>
                <w:sz w:val="21"/>
              </w:rPr>
              <w:t>4.97%</w:t>
            </w:r>
          </w:p>
        </w:tc>
        <w:tc>
          <w:tcPr>
            <w:tcW w:w="1560" w:type="dxa"/>
            <w:tcBorders>
              <w:top w:val="single" w:sz="6" w:space="0" w:color="000000"/>
              <w:left w:val="single" w:sz="6" w:space="0" w:color="000000"/>
              <w:bottom w:val="single" w:sz="6" w:space="0" w:color="FFFFFF"/>
              <w:right w:val="single" w:sz="12" w:space="0" w:color="000000"/>
            </w:tcBorders>
          </w:tcPr>
          <w:p>
            <w:pPr>
              <w:pStyle w:val="TableParagraph"/>
              <w:spacing w:line="240" w:lineRule="auto" w:before="141"/>
              <w:ind w:left="146" w:right="0"/>
              <w:jc w:val="center"/>
              <w:rPr>
                <w:rFonts w:ascii="新宋体" w:hAnsi="新宋体" w:cs="新宋体" w:eastAsia="新宋体" w:hint="default"/>
                <w:sz w:val="21"/>
                <w:szCs w:val="21"/>
              </w:rPr>
            </w:pPr>
            <w:r>
              <w:rPr>
                <w:rFonts w:ascii="新宋体"/>
                <w:sz w:val="21"/>
              </w:rPr>
              <w:t>91,273,674.03</w:t>
            </w:r>
          </w:p>
        </w:tc>
      </w:tr>
      <w:tr>
        <w:trPr>
          <w:trHeight w:val="465" w:hRule="exact"/>
        </w:trPr>
        <w:tc>
          <w:tcPr>
            <w:tcW w:w="1800" w:type="dxa"/>
            <w:tcBorders>
              <w:top w:val="single" w:sz="6" w:space="0" w:color="FFFFFF"/>
              <w:left w:val="single" w:sz="12" w:space="0" w:color="000000"/>
              <w:bottom w:val="single" w:sz="12" w:space="0" w:color="000000"/>
              <w:right w:val="single" w:sz="6" w:space="0" w:color="000000"/>
            </w:tcBorders>
            <w:shd w:val="clear" w:color="auto" w:fill="DCDCDC"/>
          </w:tcPr>
          <w:p>
            <w:pPr>
              <w:pStyle w:val="TableParagraph"/>
              <w:spacing w:line="240" w:lineRule="auto" w:before="32"/>
              <w:ind w:left="14" w:right="0"/>
              <w:jc w:val="left"/>
              <w:rPr>
                <w:rFonts w:ascii="新宋体" w:hAnsi="新宋体" w:cs="新宋体" w:eastAsia="新宋体" w:hint="default"/>
                <w:sz w:val="21"/>
                <w:szCs w:val="21"/>
              </w:rPr>
            </w:pPr>
            <w:r>
              <w:rPr>
                <w:rFonts w:ascii="新宋体" w:hAnsi="新宋体" w:cs="新宋体" w:eastAsia="新宋体" w:hint="default"/>
                <w:b/>
                <w:bCs/>
                <w:sz w:val="21"/>
                <w:szCs w:val="21"/>
              </w:rPr>
              <w:t>股本</w:t>
            </w:r>
            <w:r>
              <w:rPr>
                <w:rFonts w:ascii="新宋体" w:hAnsi="新宋体" w:cs="新宋体" w:eastAsia="新宋体" w:hint="default"/>
                <w:sz w:val="21"/>
                <w:szCs w:val="21"/>
              </w:rPr>
            </w:r>
          </w:p>
        </w:tc>
        <w:tc>
          <w:tcPr>
            <w:tcW w:w="2029" w:type="dxa"/>
            <w:tcBorders>
              <w:top w:val="single" w:sz="6" w:space="0" w:color="FFFFFF"/>
              <w:left w:val="single" w:sz="14" w:space="0" w:color="DCDCDC"/>
              <w:bottom w:val="single" w:sz="12" w:space="0" w:color="000000"/>
              <w:right w:val="single" w:sz="6" w:space="0" w:color="000000"/>
            </w:tcBorders>
          </w:tcPr>
          <w:p>
            <w:pPr>
              <w:pStyle w:val="TableParagraph"/>
              <w:spacing w:line="240" w:lineRule="auto" w:before="32"/>
              <w:ind w:right="15"/>
              <w:jc w:val="right"/>
              <w:rPr>
                <w:rFonts w:ascii="新宋体" w:hAnsi="新宋体" w:cs="新宋体" w:eastAsia="新宋体" w:hint="default"/>
                <w:sz w:val="21"/>
                <w:szCs w:val="21"/>
              </w:rPr>
            </w:pPr>
            <w:r>
              <w:rPr>
                <w:rFonts w:ascii="新宋体"/>
                <w:spacing w:val="-1"/>
                <w:sz w:val="21"/>
              </w:rPr>
              <w:t>118,000,000.00</w:t>
            </w:r>
          </w:p>
        </w:tc>
        <w:tc>
          <w:tcPr>
            <w:tcW w:w="2028" w:type="dxa"/>
            <w:tcBorders>
              <w:top w:val="single" w:sz="6" w:space="0" w:color="FFFFFF"/>
              <w:left w:val="single" w:sz="6" w:space="0" w:color="000000"/>
              <w:bottom w:val="single" w:sz="12" w:space="0" w:color="000000"/>
              <w:right w:val="single" w:sz="6" w:space="0" w:color="000000"/>
            </w:tcBorders>
          </w:tcPr>
          <w:p>
            <w:pPr>
              <w:pStyle w:val="TableParagraph"/>
              <w:spacing w:line="240" w:lineRule="auto" w:before="32"/>
              <w:ind w:right="15"/>
              <w:jc w:val="right"/>
              <w:rPr>
                <w:rFonts w:ascii="新宋体" w:hAnsi="新宋体" w:cs="新宋体" w:eastAsia="新宋体" w:hint="default"/>
                <w:sz w:val="21"/>
                <w:szCs w:val="21"/>
              </w:rPr>
            </w:pPr>
            <w:r>
              <w:rPr>
                <w:rFonts w:ascii="新宋体"/>
                <w:spacing w:val="-1"/>
                <w:sz w:val="21"/>
              </w:rPr>
              <w:t>59,000,000.00</w:t>
            </w:r>
          </w:p>
        </w:tc>
        <w:tc>
          <w:tcPr>
            <w:tcW w:w="2225" w:type="dxa"/>
            <w:tcBorders>
              <w:top w:val="single" w:sz="6" w:space="0" w:color="FFFFFF"/>
              <w:left w:val="single" w:sz="6" w:space="0" w:color="000000"/>
              <w:bottom w:val="single" w:sz="12" w:space="0" w:color="000000"/>
              <w:right w:val="single" w:sz="6" w:space="0" w:color="000000"/>
            </w:tcBorders>
          </w:tcPr>
          <w:p>
            <w:pPr>
              <w:pStyle w:val="TableParagraph"/>
              <w:spacing w:line="240" w:lineRule="auto" w:before="32"/>
              <w:ind w:right="0"/>
              <w:jc w:val="center"/>
              <w:rPr>
                <w:rFonts w:ascii="新宋体" w:hAnsi="新宋体" w:cs="新宋体" w:eastAsia="新宋体" w:hint="default"/>
                <w:sz w:val="21"/>
                <w:szCs w:val="21"/>
              </w:rPr>
            </w:pPr>
            <w:r>
              <w:rPr>
                <w:rFonts w:ascii="新宋体"/>
                <w:sz w:val="21"/>
              </w:rPr>
              <w:t>100.00%</w:t>
            </w:r>
          </w:p>
        </w:tc>
        <w:tc>
          <w:tcPr>
            <w:tcW w:w="1560" w:type="dxa"/>
            <w:tcBorders>
              <w:top w:val="single" w:sz="6" w:space="0" w:color="FFFFFF"/>
              <w:left w:val="single" w:sz="6" w:space="0" w:color="000000"/>
              <w:bottom w:val="single" w:sz="12" w:space="0" w:color="000000"/>
              <w:right w:val="single" w:sz="12" w:space="0" w:color="000000"/>
            </w:tcBorders>
          </w:tcPr>
          <w:p>
            <w:pPr>
              <w:pStyle w:val="TableParagraph"/>
              <w:spacing w:line="240" w:lineRule="auto" w:before="32"/>
              <w:ind w:left="146" w:right="0"/>
              <w:jc w:val="center"/>
              <w:rPr>
                <w:rFonts w:ascii="新宋体" w:hAnsi="新宋体" w:cs="新宋体" w:eastAsia="新宋体" w:hint="default"/>
                <w:sz w:val="21"/>
                <w:szCs w:val="21"/>
              </w:rPr>
            </w:pPr>
            <w:r>
              <w:rPr>
                <w:rFonts w:ascii="新宋体"/>
                <w:sz w:val="21"/>
              </w:rPr>
              <w:t>44,000,000.00</w:t>
            </w:r>
          </w:p>
        </w:tc>
      </w:tr>
    </w:tbl>
    <w:p>
      <w:pPr>
        <w:spacing w:line="240" w:lineRule="auto" w:before="1"/>
        <w:rPr>
          <w:rFonts w:ascii="新宋体" w:hAnsi="新宋体" w:cs="新宋体" w:eastAsia="新宋体" w:hint="default"/>
          <w:sz w:val="15"/>
          <w:szCs w:val="15"/>
        </w:rPr>
      </w:pPr>
    </w:p>
    <w:p>
      <w:pPr>
        <w:pStyle w:val="Heading5"/>
        <w:spacing w:line="240" w:lineRule="auto" w:before="26"/>
        <w:ind w:left="1404" w:right="1668"/>
        <w:jc w:val="left"/>
        <w:rPr>
          <w:b w:val="0"/>
          <w:bCs w:val="0"/>
        </w:rPr>
      </w:pPr>
      <w:r>
        <w:rPr/>
        <w:t>二、主要财务指标</w:t>
      </w:r>
      <w:r>
        <w:rPr>
          <w:b w:val="0"/>
          <w:bCs w:val="0"/>
        </w:rPr>
      </w:r>
    </w:p>
    <w:p>
      <w:pPr>
        <w:spacing w:line="240" w:lineRule="auto" w:before="9"/>
        <w:rPr>
          <w:rFonts w:ascii="新宋体" w:hAnsi="新宋体" w:cs="新宋体" w:eastAsia="新宋体" w:hint="default"/>
          <w:b/>
          <w:bCs/>
          <w:sz w:val="17"/>
          <w:szCs w:val="17"/>
        </w:rPr>
      </w:pPr>
    </w:p>
    <w:p>
      <w:pPr>
        <w:pStyle w:val="BodyText"/>
        <w:spacing w:line="240" w:lineRule="auto" w:before="26"/>
        <w:ind w:left="6990" w:right="1668"/>
        <w:jc w:val="left"/>
        <w:rPr>
          <w:rFonts w:ascii="新宋体" w:hAnsi="新宋体" w:cs="新宋体" w:eastAsia="新宋体" w:hint="default"/>
        </w:rPr>
      </w:pPr>
      <w:r>
        <w:rPr>
          <w:rFonts w:ascii="新宋体" w:hAnsi="新宋体" w:cs="新宋体" w:eastAsia="新宋体" w:hint="default"/>
        </w:rPr>
        <w:t>单位：人民币（元）</w:t>
      </w:r>
    </w:p>
    <w:p>
      <w:pPr>
        <w:spacing w:line="240" w:lineRule="auto" w:before="12"/>
        <w:rPr>
          <w:rFonts w:ascii="新宋体" w:hAnsi="新宋体" w:cs="新宋体" w:eastAsia="新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2530"/>
        <w:gridCol w:w="411"/>
        <w:gridCol w:w="1475"/>
        <w:gridCol w:w="1860"/>
        <w:gridCol w:w="2137"/>
        <w:gridCol w:w="1349"/>
      </w:tblGrid>
      <w:tr>
        <w:trPr>
          <w:trHeight w:val="510" w:hRule="exact"/>
        </w:trPr>
        <w:tc>
          <w:tcPr>
            <w:tcW w:w="2530" w:type="dxa"/>
            <w:tcBorders>
              <w:top w:val="single" w:sz="12" w:space="0" w:color="000000"/>
              <w:left w:val="single" w:sz="12" w:space="0" w:color="000000"/>
              <w:bottom w:val="single" w:sz="6" w:space="0" w:color="000000"/>
              <w:right w:val="single" w:sz="6" w:space="0" w:color="000000"/>
            </w:tcBorders>
            <w:shd w:val="clear" w:color="auto" w:fill="DCDCDC"/>
          </w:tcPr>
          <w:p>
            <w:pPr/>
          </w:p>
        </w:tc>
        <w:tc>
          <w:tcPr>
            <w:tcW w:w="1886" w:type="dxa"/>
            <w:gridSpan w:val="2"/>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5"/>
              <w:ind w:left="596"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1860"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5"/>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4"/>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2137"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5"/>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本年比上年增减</w:t>
            </w:r>
            <w:r>
              <w:rPr>
                <w:rFonts w:ascii="新宋体" w:hAnsi="新宋体" w:cs="新宋体" w:eastAsia="新宋体" w:hint="default"/>
                <w:sz w:val="21"/>
                <w:szCs w:val="21"/>
              </w:rPr>
            </w:r>
          </w:p>
        </w:tc>
        <w:tc>
          <w:tcPr>
            <w:tcW w:w="1349"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5"/>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2008</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r>
      <w:tr>
        <w:trPr>
          <w:trHeight w:val="504" w:hRule="exact"/>
        </w:trPr>
        <w:tc>
          <w:tcPr>
            <w:tcW w:w="253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6" w:right="0"/>
              <w:jc w:val="left"/>
              <w:rPr>
                <w:rFonts w:ascii="新宋体" w:hAnsi="新宋体" w:cs="新宋体" w:eastAsia="新宋体" w:hint="default"/>
                <w:sz w:val="21"/>
                <w:szCs w:val="21"/>
              </w:rPr>
            </w:pPr>
            <w:r>
              <w:rPr>
                <w:rFonts w:ascii="新宋体" w:hAnsi="新宋体" w:cs="新宋体" w:eastAsia="新宋体" w:hint="default"/>
                <w:b/>
                <w:bCs/>
                <w:sz w:val="21"/>
                <w:szCs w:val="21"/>
              </w:rPr>
              <w:t>基本每股收益（元</w:t>
            </w:r>
            <w:r>
              <w:rPr>
                <w:rFonts w:ascii="新宋体" w:hAnsi="新宋体" w:cs="新宋体" w:eastAsia="新宋体" w:hint="default"/>
                <w:b/>
                <w:bCs/>
                <w:sz w:val="21"/>
                <w:szCs w:val="21"/>
              </w:rPr>
              <w:t>/</w:t>
            </w:r>
            <w:r>
              <w:rPr>
                <w:rFonts w:ascii="新宋体" w:hAnsi="新宋体" w:cs="新宋体" w:eastAsia="新宋体" w:hint="default"/>
                <w:b/>
                <w:bCs/>
                <w:sz w:val="21"/>
                <w:szCs w:val="21"/>
              </w:rPr>
              <w:t>股）</w:t>
            </w:r>
            <w:r>
              <w:rPr>
                <w:rFonts w:ascii="新宋体" w:hAnsi="新宋体" w:cs="新宋体" w:eastAsia="新宋体" w:hint="default"/>
                <w:sz w:val="21"/>
                <w:szCs w:val="21"/>
              </w:rPr>
            </w:r>
          </w:p>
        </w:tc>
        <w:tc>
          <w:tcPr>
            <w:tcW w:w="1886"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4"/>
              <w:ind w:right="1"/>
              <w:jc w:val="center"/>
              <w:rPr>
                <w:rFonts w:ascii="新宋体" w:hAnsi="新宋体" w:cs="新宋体" w:eastAsia="新宋体" w:hint="default"/>
                <w:sz w:val="21"/>
                <w:szCs w:val="21"/>
              </w:rPr>
            </w:pPr>
            <w:r>
              <w:rPr>
                <w:rFonts w:ascii="新宋体"/>
                <w:b/>
                <w:sz w:val="21"/>
              </w:rPr>
              <w:t>0.36</w:t>
            </w:r>
            <w:r>
              <w:rPr>
                <w:rFonts w:ascii="新宋体"/>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2" w:right="0"/>
              <w:jc w:val="center"/>
              <w:rPr>
                <w:rFonts w:ascii="新宋体" w:hAnsi="新宋体" w:cs="新宋体" w:eastAsia="新宋体" w:hint="default"/>
                <w:sz w:val="21"/>
                <w:szCs w:val="21"/>
              </w:rPr>
            </w:pPr>
            <w:r>
              <w:rPr>
                <w:rFonts w:ascii="新宋体"/>
                <w:b/>
                <w:sz w:val="21"/>
              </w:rPr>
              <w:t>0.42</w:t>
            </w:r>
            <w:r>
              <w:rPr>
                <w:rFonts w:ascii="新宋体"/>
                <w:sz w:val="21"/>
              </w:rPr>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
              <w:jc w:val="center"/>
              <w:rPr>
                <w:rFonts w:ascii="新宋体" w:hAnsi="新宋体" w:cs="新宋体" w:eastAsia="新宋体" w:hint="default"/>
                <w:sz w:val="21"/>
                <w:szCs w:val="21"/>
              </w:rPr>
            </w:pPr>
            <w:r>
              <w:rPr>
                <w:rFonts w:ascii="新宋体"/>
                <w:b/>
                <w:sz w:val="21"/>
              </w:rPr>
              <w:t>-14.29%</w:t>
            </w:r>
            <w:r>
              <w:rPr>
                <w:rFonts w:ascii="新宋体"/>
                <w:sz w:val="21"/>
              </w:rPr>
            </w:r>
          </w:p>
        </w:tc>
        <w:tc>
          <w:tcPr>
            <w:tcW w:w="13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2" w:right="0"/>
              <w:jc w:val="center"/>
              <w:rPr>
                <w:rFonts w:ascii="新宋体" w:hAnsi="新宋体" w:cs="新宋体" w:eastAsia="新宋体" w:hint="default"/>
                <w:sz w:val="21"/>
                <w:szCs w:val="21"/>
              </w:rPr>
            </w:pPr>
            <w:r>
              <w:rPr>
                <w:rFonts w:ascii="新宋体"/>
                <w:b/>
                <w:sz w:val="21"/>
              </w:rPr>
              <w:t>0.35</w:t>
            </w:r>
            <w:r>
              <w:rPr>
                <w:rFonts w:ascii="新宋体"/>
                <w:sz w:val="21"/>
              </w:rPr>
            </w:r>
          </w:p>
        </w:tc>
      </w:tr>
      <w:tr>
        <w:trPr>
          <w:trHeight w:val="504" w:hRule="exact"/>
        </w:trPr>
        <w:tc>
          <w:tcPr>
            <w:tcW w:w="253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4"/>
              <w:ind w:left="6" w:right="0"/>
              <w:jc w:val="left"/>
              <w:rPr>
                <w:rFonts w:ascii="新宋体" w:hAnsi="新宋体" w:cs="新宋体" w:eastAsia="新宋体" w:hint="default"/>
                <w:sz w:val="21"/>
                <w:szCs w:val="21"/>
              </w:rPr>
            </w:pPr>
            <w:r>
              <w:rPr>
                <w:rFonts w:ascii="新宋体" w:hAnsi="新宋体" w:cs="新宋体" w:eastAsia="新宋体" w:hint="default"/>
                <w:b/>
                <w:bCs/>
                <w:sz w:val="21"/>
                <w:szCs w:val="21"/>
              </w:rPr>
              <w:t>稀释每股收益（元</w:t>
            </w:r>
            <w:r>
              <w:rPr>
                <w:rFonts w:ascii="新宋体" w:hAnsi="新宋体" w:cs="新宋体" w:eastAsia="新宋体" w:hint="default"/>
                <w:b/>
                <w:bCs/>
                <w:sz w:val="21"/>
                <w:szCs w:val="21"/>
              </w:rPr>
              <w:t>/</w:t>
            </w:r>
            <w:r>
              <w:rPr>
                <w:rFonts w:ascii="新宋体" w:hAnsi="新宋体" w:cs="新宋体" w:eastAsia="新宋体" w:hint="default"/>
                <w:b/>
                <w:bCs/>
                <w:sz w:val="21"/>
                <w:szCs w:val="21"/>
              </w:rPr>
              <w:t>股）</w:t>
            </w:r>
            <w:r>
              <w:rPr>
                <w:rFonts w:ascii="新宋体" w:hAnsi="新宋体" w:cs="新宋体" w:eastAsia="新宋体" w:hint="default"/>
                <w:sz w:val="21"/>
                <w:szCs w:val="21"/>
              </w:rPr>
            </w:r>
          </w:p>
        </w:tc>
        <w:tc>
          <w:tcPr>
            <w:tcW w:w="1886"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4"/>
              <w:ind w:right="1"/>
              <w:jc w:val="center"/>
              <w:rPr>
                <w:rFonts w:ascii="新宋体" w:hAnsi="新宋体" w:cs="新宋体" w:eastAsia="新宋体" w:hint="default"/>
                <w:sz w:val="21"/>
                <w:szCs w:val="21"/>
              </w:rPr>
            </w:pPr>
            <w:r>
              <w:rPr>
                <w:rFonts w:ascii="新宋体"/>
                <w:b/>
                <w:sz w:val="21"/>
              </w:rPr>
              <w:t>0.36</w:t>
            </w:r>
            <w:r>
              <w:rPr>
                <w:rFonts w:ascii="新宋体"/>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2" w:right="0"/>
              <w:jc w:val="center"/>
              <w:rPr>
                <w:rFonts w:ascii="新宋体" w:hAnsi="新宋体" w:cs="新宋体" w:eastAsia="新宋体" w:hint="default"/>
                <w:sz w:val="21"/>
                <w:szCs w:val="21"/>
              </w:rPr>
            </w:pPr>
            <w:r>
              <w:rPr>
                <w:rFonts w:ascii="新宋体"/>
                <w:b/>
                <w:sz w:val="21"/>
              </w:rPr>
              <w:t>0.42</w:t>
            </w:r>
            <w:r>
              <w:rPr>
                <w:rFonts w:ascii="新宋体"/>
                <w:sz w:val="21"/>
              </w:rPr>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
              <w:jc w:val="center"/>
              <w:rPr>
                <w:rFonts w:ascii="新宋体" w:hAnsi="新宋体" w:cs="新宋体" w:eastAsia="新宋体" w:hint="default"/>
                <w:sz w:val="21"/>
                <w:szCs w:val="21"/>
              </w:rPr>
            </w:pPr>
            <w:r>
              <w:rPr>
                <w:rFonts w:ascii="新宋体"/>
                <w:b/>
                <w:sz w:val="21"/>
              </w:rPr>
              <w:t>-14.29%</w:t>
            </w:r>
            <w:r>
              <w:rPr>
                <w:rFonts w:ascii="新宋体"/>
                <w:sz w:val="21"/>
              </w:rPr>
            </w:r>
          </w:p>
        </w:tc>
        <w:tc>
          <w:tcPr>
            <w:tcW w:w="13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2" w:right="0"/>
              <w:jc w:val="center"/>
              <w:rPr>
                <w:rFonts w:ascii="新宋体" w:hAnsi="新宋体" w:cs="新宋体" w:eastAsia="新宋体" w:hint="default"/>
                <w:sz w:val="21"/>
                <w:szCs w:val="21"/>
              </w:rPr>
            </w:pPr>
            <w:r>
              <w:rPr>
                <w:rFonts w:ascii="新宋体"/>
                <w:b/>
                <w:sz w:val="21"/>
              </w:rPr>
              <w:t>0.35</w:t>
            </w:r>
            <w:r>
              <w:rPr>
                <w:rFonts w:ascii="新宋体"/>
                <w:sz w:val="21"/>
              </w:rPr>
            </w:r>
          </w:p>
        </w:tc>
      </w:tr>
      <w:tr>
        <w:trPr>
          <w:trHeight w:val="638" w:hRule="exact"/>
        </w:trPr>
        <w:tc>
          <w:tcPr>
            <w:tcW w:w="253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6" w:right="11"/>
              <w:jc w:val="left"/>
              <w:rPr>
                <w:rFonts w:ascii="新宋体" w:hAnsi="新宋体" w:cs="新宋体" w:eastAsia="新宋体" w:hint="default"/>
                <w:sz w:val="21"/>
                <w:szCs w:val="21"/>
              </w:rPr>
            </w:pPr>
            <w:r>
              <w:rPr>
                <w:rFonts w:ascii="新宋体" w:hAnsi="新宋体" w:cs="新宋体" w:eastAsia="新宋体" w:hint="default"/>
                <w:b/>
                <w:bCs/>
                <w:spacing w:val="13"/>
                <w:sz w:val="21"/>
                <w:szCs w:val="21"/>
              </w:rPr>
              <w:t>扣除非经常性损益后的基</w:t>
            </w:r>
            <w:r>
              <w:rPr>
                <w:rFonts w:ascii="新宋体" w:hAnsi="新宋体" w:cs="新宋体" w:eastAsia="新宋体" w:hint="default"/>
                <w:b/>
                <w:bCs/>
                <w:spacing w:val="-87"/>
                <w:sz w:val="21"/>
                <w:szCs w:val="21"/>
              </w:rPr>
              <w:t> </w:t>
            </w:r>
            <w:r>
              <w:rPr>
                <w:rFonts w:ascii="新宋体" w:hAnsi="新宋体" w:cs="新宋体" w:eastAsia="新宋体" w:hint="default"/>
                <w:b/>
                <w:bCs/>
                <w:spacing w:val="-87"/>
                <w:sz w:val="21"/>
                <w:szCs w:val="21"/>
              </w:rPr>
            </w:r>
            <w:r>
              <w:rPr>
                <w:rFonts w:ascii="新宋体" w:hAnsi="新宋体" w:cs="新宋体" w:eastAsia="新宋体" w:hint="default"/>
                <w:b/>
                <w:bCs/>
                <w:sz w:val="21"/>
                <w:szCs w:val="21"/>
              </w:rPr>
              <w:t>本每股收益（元</w:t>
            </w:r>
            <w:r>
              <w:rPr>
                <w:rFonts w:ascii="新宋体" w:hAnsi="新宋体" w:cs="新宋体" w:eastAsia="新宋体" w:hint="default"/>
                <w:b/>
                <w:bCs/>
                <w:sz w:val="21"/>
                <w:szCs w:val="21"/>
              </w:rPr>
              <w:t>/</w:t>
            </w:r>
            <w:r>
              <w:rPr>
                <w:rFonts w:ascii="新宋体" w:hAnsi="新宋体" w:cs="新宋体" w:eastAsia="新宋体" w:hint="default"/>
                <w:b/>
                <w:bCs/>
                <w:sz w:val="21"/>
                <w:szCs w:val="21"/>
              </w:rPr>
              <w:t>股）</w:t>
            </w:r>
            <w:r>
              <w:rPr>
                <w:rFonts w:ascii="新宋体" w:hAnsi="新宋体" w:cs="新宋体" w:eastAsia="新宋体" w:hint="default"/>
                <w:sz w:val="21"/>
                <w:szCs w:val="21"/>
              </w:rPr>
            </w:r>
          </w:p>
        </w:tc>
        <w:tc>
          <w:tcPr>
            <w:tcW w:w="1886"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1"/>
              <w:jc w:val="center"/>
              <w:rPr>
                <w:rFonts w:ascii="新宋体" w:hAnsi="新宋体" w:cs="新宋体" w:eastAsia="新宋体" w:hint="default"/>
                <w:sz w:val="21"/>
                <w:szCs w:val="21"/>
              </w:rPr>
            </w:pPr>
            <w:r>
              <w:rPr>
                <w:rFonts w:ascii="新宋体"/>
                <w:b/>
                <w:sz w:val="21"/>
              </w:rPr>
              <w:t>0.28</w:t>
            </w:r>
            <w:r>
              <w:rPr>
                <w:rFonts w:ascii="新宋体"/>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新宋体" w:hAnsi="新宋体" w:cs="新宋体" w:eastAsia="新宋体" w:hint="default"/>
                <w:sz w:val="21"/>
                <w:szCs w:val="21"/>
              </w:rPr>
            </w:pPr>
            <w:r>
              <w:rPr>
                <w:rFonts w:ascii="新宋体"/>
                <w:b/>
                <w:sz w:val="21"/>
              </w:rPr>
              <w:t>0.33</w:t>
            </w:r>
            <w:r>
              <w:rPr>
                <w:rFonts w:ascii="新宋体"/>
                <w:sz w:val="21"/>
              </w:rPr>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新宋体" w:hAnsi="新宋体" w:cs="新宋体" w:eastAsia="新宋体" w:hint="default"/>
                <w:sz w:val="21"/>
                <w:szCs w:val="21"/>
              </w:rPr>
            </w:pPr>
            <w:r>
              <w:rPr>
                <w:rFonts w:ascii="新宋体"/>
                <w:b/>
                <w:sz w:val="21"/>
              </w:rPr>
              <w:t>-15.15%</w:t>
            </w:r>
            <w:r>
              <w:rPr>
                <w:rFonts w:ascii="新宋体"/>
                <w:sz w:val="21"/>
              </w:rPr>
            </w:r>
          </w:p>
        </w:tc>
        <w:tc>
          <w:tcPr>
            <w:tcW w:w="13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2" w:right="0"/>
              <w:jc w:val="center"/>
              <w:rPr>
                <w:rFonts w:ascii="新宋体" w:hAnsi="新宋体" w:cs="新宋体" w:eastAsia="新宋体" w:hint="default"/>
                <w:sz w:val="21"/>
                <w:szCs w:val="21"/>
              </w:rPr>
            </w:pPr>
            <w:r>
              <w:rPr>
                <w:rFonts w:ascii="新宋体"/>
                <w:b/>
                <w:sz w:val="21"/>
              </w:rPr>
              <w:t>0.31</w:t>
            </w:r>
            <w:r>
              <w:rPr>
                <w:rFonts w:ascii="新宋体"/>
                <w:sz w:val="21"/>
              </w:rPr>
            </w:r>
          </w:p>
        </w:tc>
      </w:tr>
      <w:tr>
        <w:trPr>
          <w:trHeight w:val="505" w:hRule="exact"/>
        </w:trPr>
        <w:tc>
          <w:tcPr>
            <w:tcW w:w="253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
              <w:ind w:left="6" w:right="0"/>
              <w:jc w:val="left"/>
              <w:rPr>
                <w:rFonts w:ascii="新宋体" w:hAnsi="新宋体" w:cs="新宋体" w:eastAsia="新宋体" w:hint="default"/>
                <w:sz w:val="21"/>
                <w:szCs w:val="21"/>
              </w:rPr>
            </w:pPr>
            <w:r>
              <w:rPr>
                <w:rFonts w:ascii="新宋体" w:hAnsi="新宋体" w:cs="新宋体" w:eastAsia="新宋体" w:hint="default"/>
                <w:b/>
                <w:bCs/>
                <w:spacing w:val="-4"/>
                <w:sz w:val="21"/>
                <w:szCs w:val="21"/>
              </w:rPr>
              <w:t>加权平均净资产收益率（</w:t>
            </w:r>
            <w:r>
              <w:rPr>
                <w:rFonts w:ascii="新宋体" w:hAnsi="新宋体" w:cs="新宋体" w:eastAsia="新宋体" w:hint="default"/>
                <w:b/>
                <w:bCs/>
                <w:spacing w:val="-4"/>
                <w:sz w:val="21"/>
                <w:szCs w:val="21"/>
              </w:rPr>
              <w:t>%</w:t>
            </w:r>
            <w:r>
              <w:rPr>
                <w:rFonts w:ascii="新宋体" w:hAnsi="新宋体" w:cs="新宋体" w:eastAsia="新宋体" w:hint="default"/>
                <w:spacing w:val="-4"/>
                <w:sz w:val="21"/>
                <w:szCs w:val="21"/>
              </w:rPr>
            </w:r>
          </w:p>
        </w:tc>
        <w:tc>
          <w:tcPr>
            <w:tcW w:w="411" w:type="dxa"/>
            <w:tcBorders>
              <w:top w:val="single" w:sz="6" w:space="0" w:color="000000"/>
              <w:left w:val="single" w:sz="14" w:space="0" w:color="DCDCDC"/>
              <w:bottom w:val="single" w:sz="6" w:space="0" w:color="000000"/>
              <w:right w:val="nil" w:sz="6" w:space="0" w:color="auto"/>
            </w:tcBorders>
          </w:tcPr>
          <w:p>
            <w:pPr>
              <w:pStyle w:val="TableParagraph"/>
              <w:spacing w:line="240" w:lineRule="auto" w:before="7"/>
              <w:ind w:left="-145" w:right="0"/>
              <w:jc w:val="left"/>
              <w:rPr>
                <w:rFonts w:ascii="新宋体" w:hAnsi="新宋体" w:cs="新宋体" w:eastAsia="新宋体" w:hint="default"/>
                <w:sz w:val="21"/>
                <w:szCs w:val="21"/>
              </w:rPr>
            </w:pPr>
            <w:r>
              <w:rPr>
                <w:rFonts w:ascii="新宋体" w:hAnsi="新宋体" w:cs="新宋体" w:eastAsia="新宋体" w:hint="default"/>
                <w:b/>
                <w:bCs/>
                <w:w w:val="100"/>
                <w:sz w:val="21"/>
                <w:szCs w:val="21"/>
              </w:rPr>
              <w:t>）</w:t>
            </w:r>
            <w:r>
              <w:rPr>
                <w:rFonts w:ascii="新宋体" w:hAnsi="新宋体" w:cs="新宋体" w:eastAsia="新宋体" w:hint="default"/>
                <w:w w:val="100"/>
                <w:sz w:val="21"/>
                <w:szCs w:val="21"/>
              </w:rPr>
            </w:r>
          </w:p>
        </w:tc>
        <w:tc>
          <w:tcPr>
            <w:tcW w:w="147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7"/>
              <w:ind w:left="325" w:right="0"/>
              <w:jc w:val="left"/>
              <w:rPr>
                <w:rFonts w:ascii="新宋体" w:hAnsi="新宋体" w:cs="新宋体" w:eastAsia="新宋体" w:hint="default"/>
                <w:sz w:val="21"/>
                <w:szCs w:val="21"/>
              </w:rPr>
            </w:pPr>
            <w:r>
              <w:rPr>
                <w:rFonts w:ascii="新宋体"/>
                <w:b/>
                <w:sz w:val="21"/>
              </w:rPr>
              <w:t>8.39</w:t>
            </w:r>
            <w:r>
              <w:rPr>
                <w:rFonts w:ascii="新宋体"/>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left="2" w:right="0"/>
              <w:jc w:val="center"/>
              <w:rPr>
                <w:rFonts w:ascii="新宋体" w:hAnsi="新宋体" w:cs="新宋体" w:eastAsia="新宋体" w:hint="default"/>
                <w:sz w:val="21"/>
                <w:szCs w:val="21"/>
              </w:rPr>
            </w:pPr>
            <w:r>
              <w:rPr>
                <w:rFonts w:ascii="新宋体"/>
                <w:b/>
                <w:sz w:val="21"/>
              </w:rPr>
              <w:t>20.08</w:t>
            </w:r>
            <w:r>
              <w:rPr>
                <w:rFonts w:ascii="新宋体"/>
                <w:sz w:val="21"/>
              </w:rPr>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
              <w:jc w:val="center"/>
              <w:rPr>
                <w:rFonts w:ascii="新宋体" w:hAnsi="新宋体" w:cs="新宋体" w:eastAsia="新宋体" w:hint="default"/>
                <w:sz w:val="21"/>
                <w:szCs w:val="21"/>
              </w:rPr>
            </w:pPr>
            <w:r>
              <w:rPr>
                <w:rFonts w:ascii="新宋体"/>
                <w:b/>
                <w:sz w:val="21"/>
              </w:rPr>
              <w:t>-11.69%</w:t>
            </w:r>
            <w:r>
              <w:rPr>
                <w:rFonts w:ascii="新宋体"/>
                <w:sz w:val="21"/>
              </w:rPr>
            </w:r>
          </w:p>
        </w:tc>
        <w:tc>
          <w:tcPr>
            <w:tcW w:w="13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left="2" w:right="0"/>
              <w:jc w:val="center"/>
              <w:rPr>
                <w:rFonts w:ascii="新宋体" w:hAnsi="新宋体" w:cs="新宋体" w:eastAsia="新宋体" w:hint="default"/>
                <w:sz w:val="21"/>
                <w:szCs w:val="21"/>
              </w:rPr>
            </w:pPr>
            <w:r>
              <w:rPr>
                <w:rFonts w:ascii="新宋体"/>
                <w:b/>
                <w:sz w:val="21"/>
              </w:rPr>
              <w:t>44.46</w:t>
            </w:r>
            <w:r>
              <w:rPr>
                <w:rFonts w:ascii="新宋体"/>
                <w:sz w:val="21"/>
              </w:rPr>
            </w:r>
          </w:p>
        </w:tc>
      </w:tr>
      <w:tr>
        <w:trPr>
          <w:trHeight w:val="641" w:hRule="exact"/>
        </w:trPr>
        <w:tc>
          <w:tcPr>
            <w:tcW w:w="253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6" w:right="11"/>
              <w:jc w:val="left"/>
              <w:rPr>
                <w:rFonts w:ascii="新宋体" w:hAnsi="新宋体" w:cs="新宋体" w:eastAsia="新宋体" w:hint="default"/>
                <w:sz w:val="21"/>
                <w:szCs w:val="21"/>
              </w:rPr>
            </w:pPr>
            <w:r>
              <w:rPr>
                <w:rFonts w:ascii="新宋体" w:hAnsi="新宋体" w:cs="新宋体" w:eastAsia="新宋体" w:hint="default"/>
                <w:b/>
                <w:bCs/>
                <w:spacing w:val="13"/>
                <w:sz w:val="21"/>
                <w:szCs w:val="21"/>
              </w:rPr>
              <w:t>扣除非经常性损益后的加</w:t>
            </w:r>
            <w:r>
              <w:rPr>
                <w:rFonts w:ascii="新宋体" w:hAnsi="新宋体" w:cs="新宋体" w:eastAsia="新宋体" w:hint="default"/>
                <w:b/>
                <w:bCs/>
                <w:spacing w:val="-87"/>
                <w:sz w:val="21"/>
                <w:szCs w:val="21"/>
              </w:rPr>
              <w:t> </w:t>
            </w:r>
            <w:r>
              <w:rPr>
                <w:rFonts w:ascii="新宋体" w:hAnsi="新宋体" w:cs="新宋体" w:eastAsia="新宋体" w:hint="default"/>
                <w:b/>
                <w:bCs/>
                <w:spacing w:val="-87"/>
                <w:sz w:val="21"/>
                <w:szCs w:val="21"/>
              </w:rPr>
            </w:r>
            <w:r>
              <w:rPr>
                <w:rFonts w:ascii="新宋体" w:hAnsi="新宋体" w:cs="新宋体" w:eastAsia="新宋体" w:hint="default"/>
                <w:b/>
                <w:bCs/>
                <w:sz w:val="21"/>
                <w:szCs w:val="21"/>
              </w:rPr>
              <w:t>权平均净资产收益率（</w:t>
            </w: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sz w:val="21"/>
                <w:szCs w:val="21"/>
              </w:rPr>
            </w:r>
          </w:p>
        </w:tc>
        <w:tc>
          <w:tcPr>
            <w:tcW w:w="1886"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1"/>
              <w:jc w:val="center"/>
              <w:rPr>
                <w:rFonts w:ascii="新宋体" w:hAnsi="新宋体" w:cs="新宋体" w:eastAsia="新宋体" w:hint="default"/>
                <w:sz w:val="21"/>
                <w:szCs w:val="21"/>
              </w:rPr>
            </w:pPr>
            <w:r>
              <w:rPr>
                <w:rFonts w:ascii="新宋体"/>
                <w:b/>
                <w:sz w:val="21"/>
              </w:rPr>
              <w:t>6.55</w:t>
            </w:r>
            <w:r>
              <w:rPr>
                <w:rFonts w:ascii="新宋体"/>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新宋体" w:hAnsi="新宋体" w:cs="新宋体" w:eastAsia="新宋体" w:hint="default"/>
                <w:sz w:val="21"/>
                <w:szCs w:val="21"/>
              </w:rPr>
            </w:pPr>
            <w:r>
              <w:rPr>
                <w:rFonts w:ascii="新宋体"/>
                <w:b/>
                <w:sz w:val="21"/>
              </w:rPr>
              <w:t>15.96</w:t>
            </w:r>
            <w:r>
              <w:rPr>
                <w:rFonts w:ascii="新宋体"/>
                <w:sz w:val="21"/>
              </w:rPr>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新宋体" w:hAnsi="新宋体" w:cs="新宋体" w:eastAsia="新宋体" w:hint="default"/>
                <w:sz w:val="21"/>
                <w:szCs w:val="21"/>
              </w:rPr>
            </w:pPr>
            <w:r>
              <w:rPr>
                <w:rFonts w:ascii="新宋体"/>
                <w:b/>
                <w:sz w:val="21"/>
              </w:rPr>
              <w:t>-9.41%</w:t>
            </w:r>
            <w:r>
              <w:rPr>
                <w:rFonts w:ascii="新宋体"/>
                <w:sz w:val="21"/>
              </w:rPr>
            </w:r>
          </w:p>
        </w:tc>
        <w:tc>
          <w:tcPr>
            <w:tcW w:w="13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2" w:right="0"/>
              <w:jc w:val="center"/>
              <w:rPr>
                <w:rFonts w:ascii="新宋体" w:hAnsi="新宋体" w:cs="新宋体" w:eastAsia="新宋体" w:hint="default"/>
                <w:sz w:val="21"/>
                <w:szCs w:val="21"/>
              </w:rPr>
            </w:pPr>
            <w:r>
              <w:rPr>
                <w:rFonts w:ascii="新宋体"/>
                <w:b/>
                <w:sz w:val="21"/>
              </w:rPr>
              <w:t>39.44</w:t>
            </w:r>
            <w:r>
              <w:rPr>
                <w:rFonts w:ascii="新宋体"/>
                <w:sz w:val="21"/>
              </w:rPr>
            </w:r>
          </w:p>
        </w:tc>
      </w:tr>
      <w:tr>
        <w:trPr>
          <w:trHeight w:val="638" w:hRule="exact"/>
        </w:trPr>
        <w:tc>
          <w:tcPr>
            <w:tcW w:w="2530"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2" w:lineRule="exact" w:before="34"/>
              <w:ind w:left="6" w:right="11"/>
              <w:jc w:val="left"/>
              <w:rPr>
                <w:rFonts w:ascii="新宋体" w:hAnsi="新宋体" w:cs="新宋体" w:eastAsia="新宋体" w:hint="default"/>
                <w:sz w:val="21"/>
                <w:szCs w:val="21"/>
              </w:rPr>
            </w:pPr>
            <w:r>
              <w:rPr>
                <w:rFonts w:ascii="新宋体" w:hAnsi="新宋体" w:cs="新宋体" w:eastAsia="新宋体" w:hint="default"/>
                <w:b/>
                <w:bCs/>
                <w:spacing w:val="13"/>
                <w:sz w:val="21"/>
                <w:szCs w:val="21"/>
              </w:rPr>
              <w:t>每股经营活动产生的现金</w:t>
            </w:r>
            <w:r>
              <w:rPr>
                <w:rFonts w:ascii="新宋体" w:hAnsi="新宋体" w:cs="新宋体" w:eastAsia="新宋体" w:hint="default"/>
                <w:b/>
                <w:bCs/>
                <w:spacing w:val="-87"/>
                <w:sz w:val="21"/>
                <w:szCs w:val="21"/>
              </w:rPr>
              <w:t> </w:t>
            </w:r>
            <w:r>
              <w:rPr>
                <w:rFonts w:ascii="新宋体" w:hAnsi="新宋体" w:cs="新宋体" w:eastAsia="新宋体" w:hint="default"/>
                <w:b/>
                <w:bCs/>
                <w:spacing w:val="-87"/>
                <w:sz w:val="21"/>
                <w:szCs w:val="21"/>
              </w:rPr>
            </w:r>
            <w:r>
              <w:rPr>
                <w:rFonts w:ascii="新宋体" w:hAnsi="新宋体" w:cs="新宋体" w:eastAsia="新宋体" w:hint="default"/>
                <w:b/>
                <w:bCs/>
                <w:sz w:val="21"/>
                <w:szCs w:val="21"/>
              </w:rPr>
              <w:t>流量净额（元</w:t>
            </w:r>
            <w:r>
              <w:rPr>
                <w:rFonts w:ascii="新宋体" w:hAnsi="新宋体" w:cs="新宋体" w:eastAsia="新宋体" w:hint="default"/>
                <w:b/>
                <w:bCs/>
                <w:sz w:val="21"/>
                <w:szCs w:val="21"/>
              </w:rPr>
              <w:t>/</w:t>
            </w:r>
            <w:r>
              <w:rPr>
                <w:rFonts w:ascii="新宋体" w:hAnsi="新宋体" w:cs="新宋体" w:eastAsia="新宋体" w:hint="default"/>
                <w:b/>
                <w:bCs/>
                <w:sz w:val="21"/>
                <w:szCs w:val="21"/>
              </w:rPr>
              <w:t>股）</w:t>
            </w:r>
            <w:r>
              <w:rPr>
                <w:rFonts w:ascii="新宋体" w:hAnsi="新宋体" w:cs="新宋体" w:eastAsia="新宋体" w:hint="default"/>
                <w:sz w:val="21"/>
                <w:szCs w:val="21"/>
              </w:rPr>
            </w:r>
          </w:p>
        </w:tc>
        <w:tc>
          <w:tcPr>
            <w:tcW w:w="1886"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41"/>
              <w:ind w:right="1"/>
              <w:jc w:val="center"/>
              <w:rPr>
                <w:rFonts w:ascii="新宋体" w:hAnsi="新宋体" w:cs="新宋体" w:eastAsia="新宋体" w:hint="default"/>
                <w:sz w:val="21"/>
                <w:szCs w:val="21"/>
              </w:rPr>
            </w:pPr>
            <w:r>
              <w:rPr>
                <w:rFonts w:ascii="新宋体"/>
                <w:b/>
                <w:sz w:val="21"/>
              </w:rPr>
              <w:t>0.26</w:t>
            </w:r>
            <w:r>
              <w:rPr>
                <w:rFonts w:ascii="新宋体"/>
                <w:sz w:val="21"/>
              </w:rPr>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新宋体" w:hAnsi="新宋体" w:cs="新宋体" w:eastAsia="新宋体" w:hint="default"/>
                <w:sz w:val="21"/>
                <w:szCs w:val="21"/>
              </w:rPr>
            </w:pPr>
            <w:r>
              <w:rPr>
                <w:rFonts w:ascii="新宋体"/>
                <w:b/>
                <w:sz w:val="21"/>
              </w:rPr>
              <w:t>0.77</w:t>
            </w:r>
            <w:r>
              <w:rPr>
                <w:rFonts w:ascii="新宋体"/>
                <w:sz w:val="21"/>
              </w:rPr>
            </w:r>
          </w:p>
        </w:tc>
        <w:tc>
          <w:tcPr>
            <w:tcW w:w="21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2"/>
              <w:jc w:val="center"/>
              <w:rPr>
                <w:rFonts w:ascii="新宋体" w:hAnsi="新宋体" w:cs="新宋体" w:eastAsia="新宋体" w:hint="default"/>
                <w:sz w:val="21"/>
                <w:szCs w:val="21"/>
              </w:rPr>
            </w:pPr>
            <w:r>
              <w:rPr>
                <w:rFonts w:ascii="新宋体"/>
                <w:b/>
                <w:sz w:val="21"/>
              </w:rPr>
              <w:t>-66.23%</w:t>
            </w:r>
            <w:r>
              <w:rPr>
                <w:rFonts w:ascii="新宋体"/>
                <w:sz w:val="21"/>
              </w:rPr>
            </w:r>
          </w:p>
        </w:tc>
        <w:tc>
          <w:tcPr>
            <w:tcW w:w="134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2" w:right="0"/>
              <w:jc w:val="center"/>
              <w:rPr>
                <w:rFonts w:ascii="新宋体" w:hAnsi="新宋体" w:cs="新宋体" w:eastAsia="新宋体" w:hint="default"/>
                <w:sz w:val="21"/>
                <w:szCs w:val="21"/>
              </w:rPr>
            </w:pPr>
            <w:r>
              <w:rPr>
                <w:rFonts w:ascii="新宋体"/>
                <w:b/>
                <w:sz w:val="21"/>
              </w:rPr>
              <w:t>0.34</w:t>
            </w:r>
            <w:r>
              <w:rPr>
                <w:rFonts w:ascii="新宋体"/>
                <w:sz w:val="21"/>
              </w:rPr>
            </w:r>
          </w:p>
        </w:tc>
      </w:tr>
      <w:tr>
        <w:trPr>
          <w:trHeight w:val="504" w:hRule="exact"/>
        </w:trPr>
        <w:tc>
          <w:tcPr>
            <w:tcW w:w="2530" w:type="dxa"/>
            <w:tcBorders>
              <w:top w:val="single" w:sz="6" w:space="0" w:color="000000"/>
              <w:left w:val="single" w:sz="12" w:space="0" w:color="000000"/>
              <w:bottom w:val="single" w:sz="6" w:space="0" w:color="000000"/>
              <w:right w:val="single" w:sz="6" w:space="0" w:color="000000"/>
            </w:tcBorders>
            <w:shd w:val="clear" w:color="auto" w:fill="DCDCDC"/>
          </w:tcPr>
          <w:p>
            <w:pPr/>
          </w:p>
        </w:tc>
        <w:tc>
          <w:tcPr>
            <w:tcW w:w="1886" w:type="dxa"/>
            <w:gridSpan w:val="2"/>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4"/>
              <w:ind w:left="491"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c>
          <w:tcPr>
            <w:tcW w:w="1860"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4"/>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pacing w:val="-54"/>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c>
          <w:tcPr>
            <w:tcW w:w="2137"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4"/>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本年末比上年末增减</w:t>
            </w:r>
            <w:r>
              <w:rPr>
                <w:rFonts w:ascii="新宋体" w:hAnsi="新宋体" w:cs="新宋体" w:eastAsia="新宋体" w:hint="default"/>
                <w:sz w:val="21"/>
                <w:szCs w:val="21"/>
              </w:rPr>
            </w:r>
          </w:p>
        </w:tc>
        <w:tc>
          <w:tcPr>
            <w:tcW w:w="1349" w:type="dxa"/>
            <w:tcBorders>
              <w:top w:val="single" w:sz="6"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4"/>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2008</w:t>
            </w:r>
            <w:r>
              <w:rPr>
                <w:rFonts w:ascii="新宋体" w:hAnsi="新宋体" w:cs="新宋体" w:eastAsia="新宋体" w:hint="default"/>
                <w:b/>
                <w:bCs/>
                <w:spacing w:val="-55"/>
                <w:sz w:val="21"/>
                <w:szCs w:val="21"/>
              </w:rPr>
              <w:t> </w:t>
            </w:r>
            <w:r>
              <w:rPr>
                <w:rFonts w:ascii="新宋体" w:hAnsi="新宋体" w:cs="新宋体" w:eastAsia="新宋体" w:hint="default"/>
                <w:b/>
                <w:bCs/>
                <w:sz w:val="21"/>
                <w:szCs w:val="21"/>
              </w:rPr>
              <w:t>年末</w:t>
            </w:r>
            <w:r>
              <w:rPr>
                <w:rFonts w:ascii="新宋体" w:hAnsi="新宋体" w:cs="新宋体" w:eastAsia="新宋体" w:hint="default"/>
                <w:sz w:val="21"/>
                <w:szCs w:val="21"/>
              </w:rPr>
            </w:r>
          </w:p>
        </w:tc>
      </w:tr>
      <w:tr>
        <w:trPr>
          <w:trHeight w:val="646" w:hRule="exact"/>
        </w:trPr>
        <w:tc>
          <w:tcPr>
            <w:tcW w:w="2530"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72" w:lineRule="exact" w:before="34"/>
              <w:ind w:left="6" w:right="11"/>
              <w:jc w:val="left"/>
              <w:rPr>
                <w:rFonts w:ascii="新宋体" w:hAnsi="新宋体" w:cs="新宋体" w:eastAsia="新宋体" w:hint="default"/>
                <w:sz w:val="21"/>
                <w:szCs w:val="21"/>
              </w:rPr>
            </w:pPr>
            <w:r>
              <w:rPr>
                <w:rFonts w:ascii="新宋体" w:hAnsi="新宋体" w:cs="新宋体" w:eastAsia="新宋体" w:hint="default"/>
                <w:b/>
                <w:bCs/>
                <w:spacing w:val="13"/>
                <w:sz w:val="21"/>
                <w:szCs w:val="21"/>
              </w:rPr>
              <w:t>归属于上市公司股东的每</w:t>
            </w:r>
            <w:r>
              <w:rPr>
                <w:rFonts w:ascii="新宋体" w:hAnsi="新宋体" w:cs="新宋体" w:eastAsia="新宋体" w:hint="default"/>
                <w:b/>
                <w:bCs/>
                <w:spacing w:val="-87"/>
                <w:sz w:val="21"/>
                <w:szCs w:val="21"/>
              </w:rPr>
              <w:t> </w:t>
            </w:r>
            <w:r>
              <w:rPr>
                <w:rFonts w:ascii="新宋体" w:hAnsi="新宋体" w:cs="新宋体" w:eastAsia="新宋体" w:hint="default"/>
                <w:b/>
                <w:bCs/>
                <w:spacing w:val="-87"/>
                <w:sz w:val="21"/>
                <w:szCs w:val="21"/>
              </w:rPr>
            </w:r>
            <w:r>
              <w:rPr>
                <w:rFonts w:ascii="新宋体" w:hAnsi="新宋体" w:cs="新宋体" w:eastAsia="新宋体" w:hint="default"/>
                <w:b/>
                <w:bCs/>
                <w:sz w:val="21"/>
                <w:szCs w:val="21"/>
              </w:rPr>
              <w:t>股净资产（元</w:t>
            </w:r>
            <w:r>
              <w:rPr>
                <w:rFonts w:ascii="新宋体" w:hAnsi="新宋体" w:cs="新宋体" w:eastAsia="新宋体" w:hint="default"/>
                <w:b/>
                <w:bCs/>
                <w:sz w:val="21"/>
                <w:szCs w:val="21"/>
              </w:rPr>
              <w:t>/</w:t>
            </w:r>
            <w:r>
              <w:rPr>
                <w:rFonts w:ascii="新宋体" w:hAnsi="新宋体" w:cs="新宋体" w:eastAsia="新宋体" w:hint="default"/>
                <w:b/>
                <w:bCs/>
                <w:sz w:val="21"/>
                <w:szCs w:val="21"/>
              </w:rPr>
              <w:t>股）</w:t>
            </w:r>
            <w:r>
              <w:rPr>
                <w:rFonts w:ascii="新宋体" w:hAnsi="新宋体" w:cs="新宋体" w:eastAsia="新宋体" w:hint="default"/>
                <w:sz w:val="21"/>
                <w:szCs w:val="21"/>
              </w:rPr>
            </w:r>
          </w:p>
        </w:tc>
        <w:tc>
          <w:tcPr>
            <w:tcW w:w="1886" w:type="dxa"/>
            <w:gridSpan w:val="2"/>
            <w:tcBorders>
              <w:top w:val="single" w:sz="6" w:space="0" w:color="000000"/>
              <w:left w:val="single" w:sz="14" w:space="0" w:color="DCDCDC"/>
              <w:bottom w:val="single" w:sz="12" w:space="0" w:color="000000"/>
              <w:right w:val="single" w:sz="6" w:space="0" w:color="000000"/>
            </w:tcBorders>
          </w:tcPr>
          <w:p>
            <w:pPr>
              <w:pStyle w:val="TableParagraph"/>
              <w:spacing w:line="240" w:lineRule="auto" w:before="141"/>
              <w:ind w:right="1"/>
              <w:jc w:val="center"/>
              <w:rPr>
                <w:rFonts w:ascii="新宋体" w:hAnsi="新宋体" w:cs="新宋体" w:eastAsia="新宋体" w:hint="default"/>
                <w:sz w:val="21"/>
                <w:szCs w:val="21"/>
              </w:rPr>
            </w:pPr>
            <w:r>
              <w:rPr>
                <w:rFonts w:ascii="新宋体"/>
                <w:b/>
                <w:sz w:val="21"/>
              </w:rPr>
              <w:t>4.41</w:t>
            </w:r>
            <w:r>
              <w:rPr>
                <w:rFonts w:ascii="新宋体"/>
                <w:sz w:val="21"/>
              </w:rPr>
            </w:r>
          </w:p>
        </w:tc>
        <w:tc>
          <w:tcPr>
            <w:tcW w:w="18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left="2" w:right="0"/>
              <w:jc w:val="center"/>
              <w:rPr>
                <w:rFonts w:ascii="新宋体" w:hAnsi="新宋体" w:cs="新宋体" w:eastAsia="新宋体" w:hint="default"/>
                <w:sz w:val="21"/>
                <w:szCs w:val="21"/>
              </w:rPr>
            </w:pPr>
            <w:r>
              <w:rPr>
                <w:rFonts w:ascii="新宋体"/>
                <w:b/>
                <w:sz w:val="21"/>
              </w:rPr>
              <w:t>8.40</w:t>
            </w:r>
            <w:r>
              <w:rPr>
                <w:rFonts w:ascii="新宋体"/>
                <w:sz w:val="21"/>
              </w:rPr>
            </w:r>
          </w:p>
        </w:tc>
        <w:tc>
          <w:tcPr>
            <w:tcW w:w="21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2"/>
              <w:jc w:val="center"/>
              <w:rPr>
                <w:rFonts w:ascii="新宋体" w:hAnsi="新宋体" w:cs="新宋体" w:eastAsia="新宋体" w:hint="default"/>
                <w:sz w:val="21"/>
                <w:szCs w:val="21"/>
              </w:rPr>
            </w:pPr>
            <w:r>
              <w:rPr>
                <w:rFonts w:ascii="新宋体"/>
                <w:b/>
                <w:sz w:val="21"/>
              </w:rPr>
              <w:t>-47.50%</w:t>
            </w:r>
            <w:r>
              <w:rPr>
                <w:rFonts w:ascii="新宋体"/>
                <w:sz w:val="21"/>
              </w:rPr>
            </w:r>
          </w:p>
        </w:tc>
        <w:tc>
          <w:tcPr>
            <w:tcW w:w="134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2" w:right="0"/>
              <w:jc w:val="center"/>
              <w:rPr>
                <w:rFonts w:ascii="新宋体" w:hAnsi="新宋体" w:cs="新宋体" w:eastAsia="新宋体" w:hint="default"/>
                <w:sz w:val="21"/>
                <w:szCs w:val="21"/>
              </w:rPr>
            </w:pPr>
            <w:r>
              <w:rPr>
                <w:rFonts w:ascii="新宋体"/>
                <w:b/>
                <w:sz w:val="21"/>
              </w:rPr>
              <w:t>2.07</w:t>
            </w:r>
            <w:r>
              <w:rPr>
                <w:rFonts w:ascii="新宋体"/>
                <w:sz w:val="21"/>
              </w:rPr>
            </w:r>
          </w:p>
        </w:tc>
      </w:tr>
    </w:tbl>
    <w:p>
      <w:pPr>
        <w:spacing w:after="0" w:line="240" w:lineRule="auto"/>
        <w:jc w:val="center"/>
        <w:rPr>
          <w:rFonts w:ascii="新宋体" w:hAnsi="新宋体" w:cs="新宋体" w:eastAsia="新宋体" w:hint="default"/>
          <w:sz w:val="21"/>
          <w:szCs w:val="21"/>
        </w:rPr>
        <w:sectPr>
          <w:pgSz w:w="11910" w:h="16840"/>
          <w:pgMar w:header="424" w:footer="1050" w:top="1020" w:bottom="1240" w:left="960" w:right="0"/>
        </w:sectPr>
      </w:pPr>
    </w:p>
    <w:p>
      <w:pPr>
        <w:spacing w:line="240" w:lineRule="auto" w:before="9"/>
        <w:rPr>
          <w:rFonts w:ascii="新宋体" w:hAnsi="新宋体" w:cs="新宋体" w:eastAsia="新宋体" w:hint="default"/>
          <w:sz w:val="26"/>
          <w:szCs w:val="26"/>
        </w:rPr>
      </w:pPr>
    </w:p>
    <w:p>
      <w:pPr>
        <w:pStyle w:val="Heading5"/>
        <w:spacing w:line="240" w:lineRule="auto" w:before="26"/>
        <w:ind w:left="1244" w:right="0"/>
        <w:jc w:val="left"/>
        <w:rPr>
          <w:b w:val="0"/>
          <w:bCs w:val="0"/>
        </w:rPr>
      </w:pPr>
      <w:r>
        <w:rPr/>
        <w:t>三、</w:t>
      </w:r>
      <w:r>
        <w:rPr>
          <w:spacing w:val="-3"/>
        </w:rPr>
        <w:t> </w:t>
      </w:r>
      <w:r>
        <w:rPr/>
        <w:t>加权平均净资产收益率的计算过程</w:t>
      </w:r>
      <w:r>
        <w:rPr>
          <w:b w:val="0"/>
          <w:bCs w:val="0"/>
        </w:rPr>
      </w:r>
    </w:p>
    <w:p>
      <w:pPr>
        <w:spacing w:line="240" w:lineRule="auto" w:before="6"/>
        <w:rPr>
          <w:rFonts w:ascii="新宋体" w:hAnsi="新宋体" w:cs="新宋体" w:eastAsia="新宋体" w:hint="default"/>
          <w:b/>
          <w:bCs/>
          <w:sz w:val="29"/>
          <w:szCs w:val="29"/>
        </w:rPr>
      </w:pPr>
    </w:p>
    <w:p>
      <w:pPr>
        <w:pStyle w:val="BodyText"/>
        <w:spacing w:line="240" w:lineRule="auto" w:before="26"/>
        <w:ind w:left="6832" w:right="0"/>
        <w:jc w:val="left"/>
        <w:rPr>
          <w:rFonts w:ascii="新宋体" w:hAnsi="新宋体" w:cs="新宋体" w:eastAsia="新宋体" w:hint="default"/>
        </w:rPr>
      </w:pPr>
      <w:r>
        <w:rPr>
          <w:rFonts w:ascii="新宋体" w:hAnsi="新宋体" w:cs="新宋体" w:eastAsia="新宋体" w:hint="default"/>
        </w:rPr>
        <w:t>单位：人民币（元）</w:t>
      </w:r>
    </w:p>
    <w:p>
      <w:pPr>
        <w:spacing w:line="240" w:lineRule="auto" w:before="4"/>
        <w:rPr>
          <w:rFonts w:ascii="新宋体" w:hAnsi="新宋体" w:cs="新宋体" w:eastAsia="新宋体" w:hint="default"/>
          <w:sz w:val="6"/>
          <w:szCs w:val="6"/>
        </w:rPr>
      </w:pPr>
    </w:p>
    <w:tbl>
      <w:tblPr>
        <w:tblW w:w="0" w:type="auto"/>
        <w:jc w:val="left"/>
        <w:tblInd w:w="140" w:type="dxa"/>
        <w:tblLayout w:type="fixed"/>
        <w:tblCellMar>
          <w:top w:w="0" w:type="dxa"/>
          <w:left w:w="0" w:type="dxa"/>
          <w:bottom w:w="0" w:type="dxa"/>
          <w:right w:w="0" w:type="dxa"/>
        </w:tblCellMar>
        <w:tblLook w:val="01E0"/>
      </w:tblPr>
      <w:tblGrid>
        <w:gridCol w:w="5984"/>
        <w:gridCol w:w="1577"/>
        <w:gridCol w:w="1800"/>
      </w:tblGrid>
      <w:tr>
        <w:trPr>
          <w:trHeight w:val="392" w:hRule="exact"/>
        </w:trPr>
        <w:tc>
          <w:tcPr>
            <w:tcW w:w="5984"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tabs>
                <w:tab w:pos="422" w:val="left" w:leader="none"/>
              </w:tabs>
              <w:spacing w:line="240" w:lineRule="auto" w:before="10"/>
              <w:ind w:left="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项</w:t>
              <w:tab/>
              <w:t>目</w:t>
            </w:r>
            <w:r>
              <w:rPr>
                <w:rFonts w:ascii="新宋体" w:hAnsi="新宋体" w:cs="新宋体" w:eastAsia="新宋体" w:hint="default"/>
                <w:sz w:val="21"/>
                <w:szCs w:val="21"/>
              </w:rPr>
            </w:r>
          </w:p>
        </w:tc>
        <w:tc>
          <w:tcPr>
            <w:tcW w:w="157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3"/>
              <w:ind w:right="2"/>
              <w:jc w:val="center"/>
              <w:rPr>
                <w:rFonts w:ascii="新宋体" w:hAnsi="新宋体" w:cs="新宋体" w:eastAsia="新宋体" w:hint="default"/>
                <w:sz w:val="21"/>
                <w:szCs w:val="21"/>
              </w:rPr>
            </w:pPr>
            <w:r>
              <w:rPr>
                <w:rFonts w:ascii="新宋体" w:hAnsi="新宋体" w:cs="新宋体" w:eastAsia="新宋体" w:hint="default"/>
                <w:b/>
                <w:bCs/>
                <w:sz w:val="21"/>
                <w:szCs w:val="21"/>
              </w:rPr>
              <w:t>序号</w:t>
            </w:r>
            <w:r>
              <w:rPr>
                <w:rFonts w:ascii="新宋体" w:hAnsi="新宋体" w:cs="新宋体" w:eastAsia="新宋体" w:hint="default"/>
                <w:sz w:val="21"/>
                <w:szCs w:val="21"/>
              </w:rPr>
            </w:r>
          </w:p>
        </w:tc>
        <w:tc>
          <w:tcPr>
            <w:tcW w:w="1800"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63"/>
              <w:ind w:left="554" w:right="0"/>
              <w:jc w:val="left"/>
              <w:rPr>
                <w:rFonts w:ascii="新宋体" w:hAnsi="新宋体" w:cs="新宋体" w:eastAsia="新宋体" w:hint="default"/>
                <w:sz w:val="21"/>
                <w:szCs w:val="21"/>
              </w:rPr>
            </w:pPr>
            <w:r>
              <w:rPr>
                <w:rFonts w:ascii="新宋体" w:hAnsi="新宋体" w:cs="新宋体" w:eastAsia="新宋体" w:hint="default"/>
                <w:b/>
                <w:bCs/>
                <w:sz w:val="21"/>
                <w:szCs w:val="21"/>
              </w:rPr>
              <w:t>本期数</w:t>
            </w:r>
            <w:r>
              <w:rPr>
                <w:rFonts w:ascii="新宋体" w:hAnsi="新宋体" w:cs="新宋体" w:eastAsia="新宋体" w:hint="default"/>
                <w:sz w:val="21"/>
                <w:szCs w:val="21"/>
              </w:rPr>
            </w:r>
          </w:p>
        </w:tc>
      </w:tr>
      <w:tr>
        <w:trPr>
          <w:trHeight w:val="398"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归属于公司普通股股东的净利润</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2"/>
              <w:jc w:val="center"/>
              <w:rPr>
                <w:rFonts w:ascii="新宋体" w:hAnsi="新宋体" w:cs="新宋体" w:eastAsia="新宋体" w:hint="default"/>
                <w:sz w:val="21"/>
                <w:szCs w:val="21"/>
              </w:rPr>
            </w:pPr>
            <w:r>
              <w:rPr>
                <w:rFonts w:ascii="新宋体"/>
                <w:w w:val="100"/>
                <w:sz w:val="21"/>
              </w:rPr>
              <w:t>1</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left="268" w:right="0"/>
              <w:jc w:val="left"/>
              <w:rPr>
                <w:rFonts w:ascii="新宋体" w:hAnsi="新宋体" w:cs="新宋体" w:eastAsia="新宋体" w:hint="default"/>
                <w:sz w:val="21"/>
                <w:szCs w:val="21"/>
              </w:rPr>
            </w:pPr>
            <w:r>
              <w:rPr>
                <w:rFonts w:ascii="新宋体"/>
                <w:sz w:val="21"/>
              </w:rPr>
              <w:t>42,324,462.28</w:t>
            </w:r>
          </w:p>
        </w:tc>
      </w:tr>
      <w:tr>
        <w:trPr>
          <w:trHeight w:val="40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非经常性损益</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2"/>
              <w:jc w:val="center"/>
              <w:rPr>
                <w:rFonts w:ascii="新宋体" w:hAnsi="新宋体" w:cs="新宋体" w:eastAsia="新宋体" w:hint="default"/>
                <w:sz w:val="21"/>
                <w:szCs w:val="21"/>
              </w:rPr>
            </w:pPr>
            <w:r>
              <w:rPr>
                <w:rFonts w:ascii="新宋体"/>
                <w:w w:val="100"/>
                <w:sz w:val="21"/>
              </w:rPr>
              <w:t>2</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374" w:right="0"/>
              <w:jc w:val="left"/>
              <w:rPr>
                <w:rFonts w:ascii="新宋体" w:hAnsi="新宋体" w:cs="新宋体" w:eastAsia="新宋体" w:hint="default"/>
                <w:sz w:val="21"/>
                <w:szCs w:val="21"/>
              </w:rPr>
            </w:pPr>
            <w:r>
              <w:rPr>
                <w:rFonts w:ascii="新宋体"/>
                <w:sz w:val="21"/>
              </w:rPr>
              <w:t>9,274,337.38</w:t>
            </w:r>
          </w:p>
        </w:tc>
      </w:tr>
      <w:tr>
        <w:trPr>
          <w:trHeight w:val="40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2"/>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扣除非经营性损益后的归属于公司普通股股东的净利润</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right="291"/>
              <w:jc w:val="right"/>
              <w:rPr>
                <w:rFonts w:ascii="新宋体" w:hAnsi="新宋体" w:cs="新宋体" w:eastAsia="新宋体" w:hint="default"/>
                <w:sz w:val="21"/>
                <w:szCs w:val="21"/>
              </w:rPr>
            </w:pPr>
            <w:r>
              <w:rPr>
                <w:rFonts w:ascii="新宋体"/>
                <w:sz w:val="21"/>
              </w:rPr>
              <w:t>3=1-2</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left="268" w:right="0"/>
              <w:jc w:val="left"/>
              <w:rPr>
                <w:rFonts w:ascii="新宋体" w:hAnsi="新宋体" w:cs="新宋体" w:eastAsia="新宋体" w:hint="default"/>
                <w:sz w:val="21"/>
                <w:szCs w:val="21"/>
              </w:rPr>
            </w:pPr>
            <w:r>
              <w:rPr>
                <w:rFonts w:ascii="新宋体"/>
                <w:sz w:val="21"/>
              </w:rPr>
              <w:t>33,050,124.90</w:t>
            </w:r>
          </w:p>
        </w:tc>
      </w:tr>
      <w:tr>
        <w:trPr>
          <w:trHeight w:val="40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归属于公司普通股股东的期初净资产</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2"/>
              <w:jc w:val="center"/>
              <w:rPr>
                <w:rFonts w:ascii="新宋体" w:hAnsi="新宋体" w:cs="新宋体" w:eastAsia="新宋体" w:hint="default"/>
                <w:sz w:val="21"/>
                <w:szCs w:val="21"/>
              </w:rPr>
            </w:pPr>
            <w:r>
              <w:rPr>
                <w:rFonts w:ascii="新宋体"/>
                <w:w w:val="100"/>
                <w:sz w:val="21"/>
              </w:rPr>
              <w:t>4</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63" w:right="0"/>
              <w:jc w:val="left"/>
              <w:rPr>
                <w:rFonts w:ascii="新宋体" w:hAnsi="新宋体" w:cs="新宋体" w:eastAsia="新宋体" w:hint="default"/>
                <w:sz w:val="21"/>
                <w:szCs w:val="21"/>
              </w:rPr>
            </w:pPr>
            <w:r>
              <w:rPr>
                <w:rFonts w:ascii="新宋体"/>
                <w:sz w:val="21"/>
              </w:rPr>
              <w:t>495,379,613.39</w:t>
            </w:r>
          </w:p>
        </w:tc>
      </w:tr>
      <w:tr>
        <w:trPr>
          <w:trHeight w:val="40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2"/>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发行新股或债转股等新增的、归属于公司普通股股东的净资产</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right="2"/>
              <w:jc w:val="center"/>
              <w:rPr>
                <w:rFonts w:ascii="新宋体" w:hAnsi="新宋体" w:cs="新宋体" w:eastAsia="新宋体" w:hint="default"/>
                <w:sz w:val="21"/>
                <w:szCs w:val="21"/>
              </w:rPr>
            </w:pPr>
            <w:r>
              <w:rPr>
                <w:rFonts w:ascii="新宋体"/>
                <w:w w:val="100"/>
                <w:sz w:val="21"/>
              </w:rPr>
              <w:t>5</w:t>
            </w:r>
          </w:p>
        </w:tc>
        <w:tc>
          <w:tcPr>
            <w:tcW w:w="1800" w:type="dxa"/>
            <w:tcBorders>
              <w:top w:val="single" w:sz="6" w:space="0" w:color="000000"/>
              <w:left w:val="single" w:sz="6" w:space="0" w:color="000000"/>
              <w:bottom w:val="single" w:sz="6" w:space="0" w:color="000000"/>
              <w:right w:val="single" w:sz="12" w:space="0" w:color="000000"/>
            </w:tcBorders>
          </w:tcPr>
          <w:p>
            <w:pPr/>
          </w:p>
        </w:tc>
      </w:tr>
      <w:tr>
        <w:trPr>
          <w:trHeight w:val="40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新增净资产次月起至报告期期末的累计月数</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2"/>
              <w:jc w:val="center"/>
              <w:rPr>
                <w:rFonts w:ascii="新宋体" w:hAnsi="新宋体" w:cs="新宋体" w:eastAsia="新宋体" w:hint="default"/>
                <w:sz w:val="21"/>
                <w:szCs w:val="21"/>
              </w:rPr>
            </w:pPr>
            <w:r>
              <w:rPr>
                <w:rFonts w:ascii="新宋体"/>
                <w:w w:val="100"/>
                <w:sz w:val="21"/>
              </w:rPr>
              <w:t>6</w:t>
            </w:r>
          </w:p>
        </w:tc>
        <w:tc>
          <w:tcPr>
            <w:tcW w:w="1800" w:type="dxa"/>
            <w:tcBorders>
              <w:top w:val="single" w:sz="6" w:space="0" w:color="000000"/>
              <w:left w:val="single" w:sz="6" w:space="0" w:color="000000"/>
              <w:bottom w:val="single" w:sz="6" w:space="0" w:color="000000"/>
              <w:right w:val="single" w:sz="12" w:space="0" w:color="000000"/>
            </w:tcBorders>
          </w:tcPr>
          <w:p>
            <w:pPr/>
          </w:p>
        </w:tc>
      </w:tr>
      <w:tr>
        <w:trPr>
          <w:trHeight w:val="40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2"/>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回购或现金分红等减少的、归属于公司普通股股东的净资产</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right="2"/>
              <w:jc w:val="center"/>
              <w:rPr>
                <w:rFonts w:ascii="新宋体" w:hAnsi="新宋体" w:cs="新宋体" w:eastAsia="新宋体" w:hint="default"/>
                <w:sz w:val="21"/>
                <w:szCs w:val="21"/>
              </w:rPr>
            </w:pPr>
            <w:r>
              <w:rPr>
                <w:rFonts w:ascii="新宋体"/>
                <w:w w:val="100"/>
                <w:sz w:val="21"/>
              </w:rPr>
              <w:t>7</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left="268" w:right="0"/>
              <w:jc w:val="left"/>
              <w:rPr>
                <w:rFonts w:ascii="新宋体" w:hAnsi="新宋体" w:cs="新宋体" w:eastAsia="新宋体" w:hint="default"/>
                <w:sz w:val="21"/>
                <w:szCs w:val="21"/>
              </w:rPr>
            </w:pPr>
            <w:r>
              <w:rPr>
                <w:rFonts w:ascii="新宋体"/>
                <w:sz w:val="21"/>
              </w:rPr>
              <w:t>17,700,000.00</w:t>
            </w:r>
          </w:p>
        </w:tc>
      </w:tr>
      <w:tr>
        <w:trPr>
          <w:trHeight w:val="41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减少净资产次月起至报告期期末的累计月数</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2"/>
              <w:jc w:val="center"/>
              <w:rPr>
                <w:rFonts w:ascii="新宋体" w:hAnsi="新宋体" w:cs="新宋体" w:eastAsia="新宋体" w:hint="default"/>
                <w:sz w:val="21"/>
                <w:szCs w:val="21"/>
              </w:rPr>
            </w:pPr>
            <w:r>
              <w:rPr>
                <w:rFonts w:ascii="新宋体"/>
                <w:w w:val="100"/>
                <w:sz w:val="21"/>
              </w:rPr>
              <w:t>8</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143"/>
              <w:jc w:val="right"/>
              <w:rPr>
                <w:rFonts w:ascii="新宋体" w:hAnsi="新宋体" w:cs="新宋体" w:eastAsia="新宋体" w:hint="default"/>
                <w:sz w:val="21"/>
                <w:szCs w:val="21"/>
              </w:rPr>
            </w:pPr>
            <w:r>
              <w:rPr>
                <w:rFonts w:ascii="新宋体"/>
                <w:w w:val="100"/>
                <w:sz w:val="21"/>
              </w:rPr>
              <w:t>8</w:t>
            </w:r>
          </w:p>
        </w:tc>
      </w:tr>
      <w:tr>
        <w:trPr>
          <w:trHeight w:val="696"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4"/>
              <w:ind w:right="56"/>
              <w:jc w:val="left"/>
              <w:rPr>
                <w:rFonts w:ascii="新宋体" w:hAnsi="新宋体" w:cs="新宋体" w:eastAsia="新宋体" w:hint="default"/>
                <w:sz w:val="21"/>
                <w:szCs w:val="21"/>
              </w:rPr>
            </w:pPr>
            <w:r>
              <w:rPr>
                <w:rFonts w:ascii="新宋体" w:hAnsi="新宋体" w:cs="新宋体" w:eastAsia="新宋体" w:hint="default"/>
                <w:b/>
                <w:bCs/>
                <w:sz w:val="21"/>
                <w:szCs w:val="21"/>
              </w:rPr>
              <w:t>因其他交易或事项引起的、归属于公司普通股股东的净资产增减</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变动</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8"/>
              <w:ind w:right="2"/>
              <w:jc w:val="center"/>
              <w:rPr>
                <w:rFonts w:ascii="新宋体" w:hAnsi="新宋体" w:cs="新宋体" w:eastAsia="新宋体" w:hint="default"/>
                <w:sz w:val="21"/>
                <w:szCs w:val="21"/>
              </w:rPr>
            </w:pPr>
            <w:r>
              <w:rPr>
                <w:rFonts w:ascii="新宋体"/>
                <w:w w:val="100"/>
                <w:sz w:val="21"/>
              </w:rPr>
              <w:t>9</w:t>
            </w:r>
          </w:p>
        </w:tc>
        <w:tc>
          <w:tcPr>
            <w:tcW w:w="1800" w:type="dxa"/>
            <w:tcBorders>
              <w:top w:val="single" w:sz="6" w:space="0" w:color="000000"/>
              <w:left w:val="single" w:sz="6" w:space="0" w:color="000000"/>
              <w:bottom w:val="single" w:sz="6" w:space="0" w:color="000000"/>
              <w:right w:val="single" w:sz="12" w:space="0" w:color="000000"/>
            </w:tcBorders>
          </w:tcPr>
          <w:p>
            <w:pPr/>
          </w:p>
        </w:tc>
      </w:tr>
      <w:tr>
        <w:trPr>
          <w:trHeight w:val="412"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2"/>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发生其他净资产增减变动次月起至报告期期末的累计月数</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2"/>
              <w:jc w:val="center"/>
              <w:rPr>
                <w:rFonts w:ascii="新宋体" w:hAnsi="新宋体" w:cs="新宋体" w:eastAsia="新宋体" w:hint="default"/>
                <w:sz w:val="21"/>
                <w:szCs w:val="21"/>
              </w:rPr>
            </w:pPr>
            <w:r>
              <w:rPr>
                <w:rFonts w:ascii="新宋体"/>
                <w:sz w:val="21"/>
              </w:rPr>
              <w:t>10</w:t>
            </w:r>
          </w:p>
        </w:tc>
        <w:tc>
          <w:tcPr>
            <w:tcW w:w="1800" w:type="dxa"/>
            <w:tcBorders>
              <w:top w:val="single" w:sz="6" w:space="0" w:color="000000"/>
              <w:left w:val="single" w:sz="6" w:space="0" w:color="000000"/>
              <w:bottom w:val="single" w:sz="6" w:space="0" w:color="000000"/>
              <w:right w:val="single" w:sz="12" w:space="0" w:color="000000"/>
            </w:tcBorders>
          </w:tcPr>
          <w:p>
            <w:pPr/>
          </w:p>
        </w:tc>
      </w:tr>
      <w:tr>
        <w:trPr>
          <w:trHeight w:val="394"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报告期月份数</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2"/>
              <w:jc w:val="center"/>
              <w:rPr>
                <w:rFonts w:ascii="新宋体" w:hAnsi="新宋体" w:cs="新宋体" w:eastAsia="新宋体" w:hint="default"/>
                <w:sz w:val="21"/>
                <w:szCs w:val="21"/>
              </w:rPr>
            </w:pPr>
            <w:r>
              <w:rPr>
                <w:rFonts w:ascii="新宋体"/>
                <w:sz w:val="21"/>
              </w:rPr>
              <w:t>11</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143"/>
              <w:jc w:val="right"/>
              <w:rPr>
                <w:rFonts w:ascii="新宋体" w:hAnsi="新宋体" w:cs="新宋体" w:eastAsia="新宋体" w:hint="default"/>
                <w:sz w:val="21"/>
                <w:szCs w:val="21"/>
              </w:rPr>
            </w:pPr>
            <w:r>
              <w:rPr>
                <w:rFonts w:ascii="新宋体"/>
                <w:sz w:val="21"/>
              </w:rPr>
              <w:t>12</w:t>
            </w:r>
          </w:p>
        </w:tc>
      </w:tr>
      <w:tr>
        <w:trPr>
          <w:trHeight w:val="1396"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8"/>
              <w:ind w:right="0"/>
              <w:jc w:val="left"/>
              <w:rPr>
                <w:rFonts w:ascii="新宋体" w:hAnsi="新宋体" w:cs="新宋体" w:eastAsia="新宋体" w:hint="default"/>
                <w:sz w:val="19"/>
                <w:szCs w:val="19"/>
              </w:rPr>
            </w:pPr>
          </w:p>
          <w:p>
            <w:pPr>
              <w:pStyle w:val="TableParagraph"/>
              <w:spacing w:line="240" w:lineRule="auto"/>
              <w:ind w:left="103" w:right="0"/>
              <w:jc w:val="left"/>
              <w:rPr>
                <w:rFonts w:ascii="新宋体" w:hAnsi="新宋体" w:cs="新宋体" w:eastAsia="新宋体" w:hint="default"/>
                <w:sz w:val="21"/>
                <w:szCs w:val="21"/>
              </w:rPr>
            </w:pPr>
            <w:r>
              <w:rPr>
                <w:rFonts w:ascii="新宋体" w:hAnsi="新宋体" w:cs="新宋体" w:eastAsia="新宋体" w:hint="default"/>
                <w:b/>
                <w:bCs/>
                <w:sz w:val="21"/>
                <w:szCs w:val="21"/>
              </w:rPr>
              <w:t>加权平均净资产</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203" w:right="0"/>
              <w:jc w:val="left"/>
              <w:rPr>
                <w:rFonts w:ascii="新宋体" w:hAnsi="新宋体" w:cs="新宋体" w:eastAsia="新宋体" w:hint="default"/>
                <w:sz w:val="21"/>
                <w:szCs w:val="21"/>
              </w:rPr>
            </w:pPr>
            <w:r>
              <w:rPr>
                <w:rFonts w:ascii="新宋体" w:hAnsi="新宋体" w:cs="新宋体" w:eastAsia="新宋体" w:hint="default"/>
                <w:sz w:val="21"/>
                <w:szCs w:val="21"/>
              </w:rPr>
              <w:t>12=4+1</w:t>
            </w:r>
            <w:r>
              <w:rPr>
                <w:rFonts w:ascii="新宋体" w:hAnsi="新宋体" w:cs="新宋体" w:eastAsia="新宋体" w:hint="default"/>
                <w:sz w:val="21"/>
                <w:szCs w:val="21"/>
              </w:rPr>
              <w:t>×1</w:t>
            </w:r>
            <w:r>
              <w:rPr>
                <w:rFonts w:ascii="新宋体" w:hAnsi="新宋体" w:cs="新宋体" w:eastAsia="新宋体" w:hint="default"/>
                <w:sz w:val="21"/>
                <w:szCs w:val="21"/>
              </w:rPr>
              <w:t>/2</w:t>
            </w:r>
          </w:p>
          <w:p>
            <w:pPr>
              <w:pStyle w:val="TableParagraph"/>
              <w:spacing w:line="240" w:lineRule="auto" w:before="6"/>
              <w:ind w:left="256" w:right="0"/>
              <w:jc w:val="left"/>
              <w:rPr>
                <w:rFonts w:ascii="新宋体" w:hAnsi="新宋体" w:cs="新宋体" w:eastAsia="新宋体" w:hint="default"/>
                <w:sz w:val="21"/>
                <w:szCs w:val="21"/>
              </w:rPr>
            </w:pPr>
            <w:r>
              <w:rPr>
                <w:rFonts w:ascii="新宋体" w:hAnsi="新宋体" w:cs="新宋体" w:eastAsia="新宋体" w:hint="default"/>
                <w:sz w:val="21"/>
                <w:szCs w:val="21"/>
              </w:rPr>
              <w:t>+5×6</w:t>
            </w:r>
            <w:r>
              <w:rPr>
                <w:rFonts w:ascii="新宋体" w:hAnsi="新宋体" w:cs="新宋体" w:eastAsia="新宋体" w:hint="default"/>
                <w:sz w:val="21"/>
                <w:szCs w:val="21"/>
              </w:rPr>
              <w:t>/11-7</w:t>
            </w:r>
          </w:p>
          <w:p>
            <w:pPr>
              <w:pStyle w:val="TableParagraph"/>
              <w:spacing w:line="273" w:lineRule="auto" w:before="37"/>
              <w:ind w:left="516" w:right="202" w:hanging="312"/>
              <w:jc w:val="left"/>
              <w:rPr>
                <w:rFonts w:ascii="新宋体" w:hAnsi="新宋体" w:cs="新宋体" w:eastAsia="新宋体" w:hint="default"/>
                <w:sz w:val="21"/>
                <w:szCs w:val="21"/>
              </w:rPr>
            </w:pPr>
            <w:r>
              <w:rPr>
                <w:rFonts w:ascii="新宋体" w:hAnsi="新宋体" w:cs="新宋体" w:eastAsia="新宋体" w:hint="default"/>
                <w:sz w:val="21"/>
                <w:szCs w:val="21"/>
              </w:rPr>
              <w:t>×8/1</w:t>
            </w:r>
            <w:r>
              <w:rPr>
                <w:rFonts w:ascii="新宋体" w:hAnsi="新宋体" w:cs="新宋体" w:eastAsia="新宋体" w:hint="default"/>
                <w:sz w:val="21"/>
                <w:szCs w:val="21"/>
              </w:rPr>
              <w:t>1</w:t>
            </w:r>
            <w:r>
              <w:rPr>
                <w:rFonts w:ascii="新宋体" w:hAnsi="新宋体" w:cs="新宋体" w:eastAsia="新宋体" w:hint="default"/>
                <w:sz w:val="21"/>
                <w:szCs w:val="21"/>
              </w:rPr>
              <w:t>±</w:t>
            </w:r>
            <w:r>
              <w:rPr>
                <w:rFonts w:ascii="新宋体" w:hAnsi="新宋体" w:cs="新宋体" w:eastAsia="新宋体" w:hint="default"/>
                <w:sz w:val="21"/>
                <w:szCs w:val="21"/>
              </w:rPr>
              <w:t>9</w:t>
            </w:r>
            <w:r>
              <w:rPr>
                <w:rFonts w:ascii="新宋体" w:hAnsi="新宋体" w:cs="新宋体" w:eastAsia="新宋体" w:hint="default"/>
                <w:sz w:val="21"/>
                <w:szCs w:val="21"/>
              </w:rPr>
              <w:t>×</w:t>
            </w:r>
            <w:r>
              <w:rPr>
                <w:rFonts w:ascii="新宋体" w:hAnsi="新宋体" w:cs="新宋体" w:eastAsia="新宋体" w:hint="default"/>
                <w:w w:val="100"/>
                <w:sz w:val="21"/>
                <w:szCs w:val="21"/>
              </w:rPr>
              <w:t> </w:t>
            </w:r>
            <w:r>
              <w:rPr>
                <w:rFonts w:ascii="新宋体" w:hAnsi="新宋体" w:cs="新宋体" w:eastAsia="新宋体" w:hint="default"/>
                <w:sz w:val="21"/>
                <w:szCs w:val="21"/>
              </w:rPr>
              <w:t>10/11</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33"/>
              <w:ind w:left="304" w:right="-1"/>
              <w:jc w:val="left"/>
              <w:rPr>
                <w:rFonts w:ascii="新宋体" w:hAnsi="新宋体" w:cs="新宋体" w:eastAsia="新宋体" w:hint="default"/>
                <w:sz w:val="21"/>
                <w:szCs w:val="21"/>
              </w:rPr>
            </w:pPr>
            <w:r>
              <w:rPr>
                <w:rFonts w:ascii="新宋体"/>
                <w:sz w:val="21"/>
              </w:rPr>
              <w:t>504,741,844.53</w:t>
            </w:r>
          </w:p>
        </w:tc>
      </w:tr>
      <w:tr>
        <w:trPr>
          <w:trHeight w:val="394"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2"/>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加权平均净资产收益率</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238"/>
              <w:jc w:val="right"/>
              <w:rPr>
                <w:rFonts w:ascii="新宋体" w:hAnsi="新宋体" w:cs="新宋体" w:eastAsia="新宋体" w:hint="default"/>
                <w:sz w:val="21"/>
                <w:szCs w:val="21"/>
              </w:rPr>
            </w:pPr>
            <w:r>
              <w:rPr>
                <w:rFonts w:ascii="新宋体"/>
                <w:spacing w:val="-1"/>
                <w:sz w:val="21"/>
              </w:rPr>
              <w:t>13=1/12</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center"/>
              <w:rPr>
                <w:rFonts w:ascii="新宋体" w:hAnsi="新宋体" w:cs="新宋体" w:eastAsia="新宋体" w:hint="default"/>
                <w:sz w:val="21"/>
                <w:szCs w:val="21"/>
              </w:rPr>
            </w:pPr>
            <w:r>
              <w:rPr>
                <w:rFonts w:ascii="新宋体"/>
                <w:sz w:val="21"/>
              </w:rPr>
              <w:t>8.39%</w:t>
            </w:r>
          </w:p>
        </w:tc>
      </w:tr>
      <w:tr>
        <w:trPr>
          <w:trHeight w:val="403" w:hRule="exact"/>
        </w:trPr>
        <w:tc>
          <w:tcPr>
            <w:tcW w:w="598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2"/>
              <w:ind w:right="0"/>
              <w:jc w:val="left"/>
              <w:rPr>
                <w:rFonts w:ascii="新宋体" w:hAnsi="新宋体" w:cs="新宋体" w:eastAsia="新宋体" w:hint="default"/>
                <w:sz w:val="21"/>
                <w:szCs w:val="21"/>
              </w:rPr>
            </w:pPr>
            <w:r>
              <w:rPr>
                <w:rFonts w:ascii="新宋体" w:hAnsi="新宋体" w:cs="新宋体" w:eastAsia="新宋体" w:hint="default"/>
                <w:b/>
                <w:bCs/>
                <w:sz w:val="21"/>
                <w:szCs w:val="21"/>
              </w:rPr>
              <w:t>扣除非经常损益加权平均净资产收益率</w:t>
            </w:r>
            <w:r>
              <w:rPr>
                <w:rFonts w:ascii="新宋体" w:hAnsi="新宋体" w:cs="新宋体" w:eastAsia="新宋体" w:hint="default"/>
                <w:sz w:val="21"/>
                <w:szCs w:val="21"/>
              </w:rPr>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238"/>
              <w:jc w:val="right"/>
              <w:rPr>
                <w:rFonts w:ascii="新宋体" w:hAnsi="新宋体" w:cs="新宋体" w:eastAsia="新宋体" w:hint="default"/>
                <w:sz w:val="21"/>
                <w:szCs w:val="21"/>
              </w:rPr>
            </w:pPr>
            <w:r>
              <w:rPr>
                <w:rFonts w:ascii="新宋体"/>
                <w:spacing w:val="-1"/>
                <w:sz w:val="21"/>
              </w:rPr>
              <w:t>14=3/12</w:t>
            </w:r>
          </w:p>
        </w:tc>
        <w:tc>
          <w:tcPr>
            <w:tcW w:w="18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2"/>
              <w:ind w:left="7" w:right="0"/>
              <w:jc w:val="center"/>
              <w:rPr>
                <w:rFonts w:ascii="新宋体" w:hAnsi="新宋体" w:cs="新宋体" w:eastAsia="新宋体" w:hint="default"/>
                <w:sz w:val="21"/>
                <w:szCs w:val="21"/>
              </w:rPr>
            </w:pPr>
            <w:r>
              <w:rPr>
                <w:rFonts w:ascii="新宋体"/>
                <w:sz w:val="21"/>
              </w:rPr>
              <w:t>6.55%</w:t>
            </w:r>
          </w:p>
        </w:tc>
      </w:tr>
      <w:tr>
        <w:trPr>
          <w:trHeight w:val="402" w:hRule="exact"/>
        </w:trPr>
        <w:tc>
          <w:tcPr>
            <w:tcW w:w="5984" w:type="dxa"/>
            <w:tcBorders>
              <w:top w:val="single" w:sz="6" w:space="0" w:color="000000"/>
              <w:left w:val="single" w:sz="12" w:space="0" w:color="000000"/>
              <w:bottom w:val="single" w:sz="12" w:space="0" w:color="000000"/>
              <w:right w:val="single" w:sz="6" w:space="0" w:color="000000"/>
            </w:tcBorders>
            <w:shd w:val="clear" w:color="auto" w:fill="D9D9D9"/>
          </w:tcPr>
          <w:p>
            <w:pPr/>
          </w:p>
        </w:tc>
        <w:tc>
          <w:tcPr>
            <w:tcW w:w="1577" w:type="dxa"/>
            <w:tcBorders>
              <w:top w:val="single" w:sz="6" w:space="0" w:color="000000"/>
              <w:left w:val="single" w:sz="6" w:space="0" w:color="000000"/>
              <w:bottom w:val="single" w:sz="12" w:space="0" w:color="000000"/>
              <w:right w:val="single" w:sz="6" w:space="0" w:color="000000"/>
            </w:tcBorders>
          </w:tcPr>
          <w:p>
            <w:pPr/>
          </w:p>
        </w:tc>
        <w:tc>
          <w:tcPr>
            <w:tcW w:w="1800"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0"/>
        <w:rPr>
          <w:rFonts w:ascii="新宋体" w:hAnsi="新宋体" w:cs="新宋体" w:eastAsia="新宋体" w:hint="default"/>
          <w:sz w:val="14"/>
          <w:szCs w:val="14"/>
        </w:rPr>
      </w:pPr>
    </w:p>
    <w:p>
      <w:pPr>
        <w:pStyle w:val="Heading5"/>
        <w:spacing w:line="240" w:lineRule="auto" w:before="26"/>
        <w:ind w:left="1244" w:right="0"/>
        <w:jc w:val="left"/>
        <w:rPr>
          <w:b w:val="0"/>
          <w:bCs w:val="0"/>
        </w:rPr>
      </w:pPr>
      <w:r>
        <w:rPr/>
        <w:t>四、</w:t>
      </w:r>
      <w:r>
        <w:rPr>
          <w:spacing w:val="-2"/>
        </w:rPr>
        <w:t> </w:t>
      </w:r>
      <w:r>
        <w:rPr/>
        <w:t>基本每股收益的计算过程</w:t>
      </w:r>
      <w:r>
        <w:rPr>
          <w:b w:val="0"/>
          <w:bCs w:val="0"/>
        </w:rPr>
      </w:r>
    </w:p>
    <w:p>
      <w:pPr>
        <w:spacing w:line="240" w:lineRule="auto" w:before="8"/>
        <w:rPr>
          <w:rFonts w:ascii="新宋体" w:hAnsi="新宋体" w:cs="新宋体" w:eastAsia="新宋体" w:hint="default"/>
          <w:b/>
          <w:bCs/>
          <w:sz w:val="29"/>
          <w:szCs w:val="29"/>
        </w:rPr>
      </w:pPr>
    </w:p>
    <w:p>
      <w:pPr>
        <w:pStyle w:val="BodyText"/>
        <w:spacing w:line="240" w:lineRule="auto" w:before="26"/>
        <w:ind w:left="6830" w:right="0"/>
        <w:jc w:val="left"/>
        <w:rPr>
          <w:rFonts w:ascii="新宋体" w:hAnsi="新宋体" w:cs="新宋体" w:eastAsia="新宋体" w:hint="default"/>
        </w:rPr>
      </w:pPr>
      <w:r>
        <w:rPr>
          <w:rFonts w:ascii="新宋体" w:hAnsi="新宋体" w:cs="新宋体" w:eastAsia="新宋体" w:hint="default"/>
        </w:rPr>
        <w:t>单位：人民币（元）</w:t>
      </w:r>
    </w:p>
    <w:p>
      <w:pPr>
        <w:spacing w:line="240" w:lineRule="auto" w:before="12"/>
        <w:rPr>
          <w:rFonts w:ascii="新宋体" w:hAnsi="新宋体" w:cs="新宋体" w:eastAsia="新宋体" w:hint="default"/>
          <w:sz w:val="5"/>
          <w:szCs w:val="5"/>
        </w:rPr>
      </w:pPr>
    </w:p>
    <w:tbl>
      <w:tblPr>
        <w:tblW w:w="0" w:type="auto"/>
        <w:jc w:val="left"/>
        <w:tblInd w:w="113" w:type="dxa"/>
        <w:tblLayout w:type="fixed"/>
        <w:tblCellMar>
          <w:top w:w="0" w:type="dxa"/>
          <w:left w:w="0" w:type="dxa"/>
          <w:bottom w:w="0" w:type="dxa"/>
          <w:right w:w="0" w:type="dxa"/>
        </w:tblCellMar>
        <w:tblLook w:val="01E0"/>
      </w:tblPr>
      <w:tblGrid>
        <w:gridCol w:w="5814"/>
        <w:gridCol w:w="1440"/>
        <w:gridCol w:w="2161"/>
      </w:tblGrid>
      <w:tr>
        <w:trPr>
          <w:trHeight w:val="394" w:hRule="exact"/>
        </w:trPr>
        <w:tc>
          <w:tcPr>
            <w:tcW w:w="9415" w:type="dxa"/>
            <w:gridSpan w:val="3"/>
            <w:tcBorders>
              <w:top w:val="single" w:sz="12" w:space="0" w:color="000000"/>
              <w:left w:val="single" w:sz="12" w:space="0" w:color="000000"/>
              <w:bottom w:val="single" w:sz="6" w:space="0" w:color="000000"/>
              <w:right w:val="single" w:sz="12" w:space="0" w:color="000000"/>
            </w:tcBorders>
            <w:shd w:val="clear" w:color="auto" w:fill="D9D9D9"/>
          </w:tcPr>
          <w:p>
            <w:pPr>
              <w:pStyle w:val="TableParagraph"/>
              <w:spacing w:line="240" w:lineRule="auto" w:before="5"/>
              <w:ind w:left="100" w:right="0"/>
              <w:jc w:val="center"/>
              <w:rPr>
                <w:rFonts w:ascii="宋体" w:hAnsi="宋体" w:cs="宋体" w:eastAsia="宋体" w:hint="default"/>
                <w:sz w:val="21"/>
                <w:szCs w:val="21"/>
              </w:rPr>
            </w:pPr>
            <w:r>
              <w:rPr>
                <w:rFonts w:ascii="宋体" w:hAnsi="宋体" w:cs="宋体" w:eastAsia="宋体" w:hint="default"/>
                <w:b/>
                <w:bCs/>
                <w:spacing w:val="-3"/>
                <w:sz w:val="21"/>
                <w:szCs w:val="21"/>
              </w:rPr>
              <w:t>基本每股收益的计算过程：</w:t>
            </w:r>
            <w:r>
              <w:rPr>
                <w:rFonts w:ascii="宋体" w:hAnsi="宋体" w:cs="宋体" w:eastAsia="宋体" w:hint="default"/>
                <w:spacing w:val="-3"/>
                <w:sz w:val="21"/>
                <w:szCs w:val="21"/>
              </w:rPr>
            </w:r>
          </w:p>
        </w:tc>
      </w:tr>
      <w:tr>
        <w:trPr>
          <w:trHeight w:val="403"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tabs>
                <w:tab w:pos="530" w:val="left" w:leader="none"/>
              </w:tabs>
              <w:spacing w:line="240" w:lineRule="auto" w:before="5"/>
              <w:ind w:left="2"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44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left="705"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161" w:type="dxa"/>
            <w:tcBorders>
              <w:top w:val="single" w:sz="6"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5"/>
              <w:ind w:right="9"/>
              <w:jc w:val="center"/>
              <w:rPr>
                <w:rFonts w:ascii="宋体" w:hAnsi="宋体" w:cs="宋体" w:eastAsia="宋体" w:hint="default"/>
                <w:sz w:val="21"/>
                <w:szCs w:val="21"/>
              </w:rPr>
            </w:pPr>
            <w:r>
              <w:rPr>
                <w:rFonts w:ascii="宋体" w:hAnsi="宋体" w:cs="宋体" w:eastAsia="宋体" w:hint="default"/>
                <w:b/>
                <w:bCs/>
                <w:sz w:val="21"/>
                <w:szCs w:val="21"/>
              </w:rPr>
              <w:t>本期数</w:t>
            </w:r>
            <w:r>
              <w:rPr>
                <w:rFonts w:ascii="宋体" w:hAnsi="宋体" w:cs="宋体" w:eastAsia="宋体" w:hint="default"/>
                <w:sz w:val="21"/>
                <w:szCs w:val="21"/>
              </w:rPr>
            </w:r>
          </w:p>
        </w:tc>
      </w:tr>
      <w:tr>
        <w:trPr>
          <w:trHeight w:val="401"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b/>
                <w:bCs/>
                <w:sz w:val="21"/>
                <w:szCs w:val="21"/>
              </w:rPr>
              <w:t>归属于公司普通股股东的净利润</w:t>
            </w:r>
            <w:r>
              <w:rPr>
                <w:rFonts w:ascii="宋体" w:hAnsi="宋体" w:cs="宋体" w:eastAsia="宋体" w:hint="default"/>
                <w:sz w:val="21"/>
                <w:szCs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2"/>
              <w:jc w:val="center"/>
              <w:rPr>
                <w:rFonts w:ascii="宋体" w:hAnsi="宋体" w:cs="宋体" w:eastAsia="宋体" w:hint="default"/>
                <w:sz w:val="21"/>
                <w:szCs w:val="21"/>
              </w:rPr>
            </w:pPr>
            <w:r>
              <w:rPr>
                <w:rFonts w:ascii="宋体"/>
                <w:w w:val="100"/>
                <w:sz w:val="21"/>
              </w:rPr>
              <w:t>1</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261"/>
              <w:jc w:val="right"/>
              <w:rPr>
                <w:rFonts w:ascii="宋体" w:hAnsi="宋体" w:cs="宋体" w:eastAsia="宋体" w:hint="default"/>
                <w:sz w:val="21"/>
                <w:szCs w:val="21"/>
              </w:rPr>
            </w:pPr>
            <w:r>
              <w:rPr>
                <w:rFonts w:ascii="宋体"/>
                <w:spacing w:val="-1"/>
                <w:sz w:val="21"/>
              </w:rPr>
              <w:t>42,324,462.28</w:t>
            </w:r>
          </w:p>
        </w:tc>
      </w:tr>
      <w:tr>
        <w:trPr>
          <w:trHeight w:val="403"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b/>
                <w:bCs/>
                <w:sz w:val="21"/>
                <w:szCs w:val="21"/>
              </w:rPr>
              <w:t>非经常性损益</w:t>
            </w:r>
            <w:r>
              <w:rPr>
                <w:rFonts w:ascii="宋体" w:hAnsi="宋体" w:cs="宋体" w:eastAsia="宋体" w:hint="default"/>
                <w:sz w:val="21"/>
                <w:szCs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12"/>
              <w:jc w:val="center"/>
              <w:rPr>
                <w:rFonts w:ascii="宋体" w:hAnsi="宋体" w:cs="宋体" w:eastAsia="宋体" w:hint="default"/>
                <w:sz w:val="21"/>
                <w:szCs w:val="21"/>
              </w:rPr>
            </w:pPr>
            <w:r>
              <w:rPr>
                <w:rFonts w:ascii="宋体"/>
                <w:w w:val="100"/>
                <w:sz w:val="21"/>
              </w:rPr>
              <w:t>2</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261"/>
              <w:jc w:val="right"/>
              <w:rPr>
                <w:rFonts w:ascii="宋体" w:hAnsi="宋体" w:cs="宋体" w:eastAsia="宋体" w:hint="default"/>
                <w:sz w:val="21"/>
                <w:szCs w:val="21"/>
              </w:rPr>
            </w:pPr>
            <w:r>
              <w:rPr>
                <w:rFonts w:ascii="宋体"/>
                <w:spacing w:val="-1"/>
                <w:sz w:val="21"/>
              </w:rPr>
              <w:t>9,274,337.38</w:t>
            </w:r>
          </w:p>
        </w:tc>
      </w:tr>
      <w:tr>
        <w:trPr>
          <w:trHeight w:val="401"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b/>
                <w:bCs/>
                <w:spacing w:val="-3"/>
                <w:sz w:val="21"/>
                <w:szCs w:val="21"/>
              </w:rPr>
              <w:t>扣除非经营性损益后的归属于公司普通股股东的净利润</w:t>
            </w:r>
            <w:r>
              <w:rPr>
                <w:rFonts w:ascii="宋体" w:hAnsi="宋体" w:cs="宋体" w:eastAsia="宋体" w:hint="default"/>
                <w:spacing w:val="-3"/>
                <w:sz w:val="21"/>
                <w:szCs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357" w:right="0"/>
              <w:jc w:val="left"/>
              <w:rPr>
                <w:rFonts w:ascii="宋体" w:hAnsi="宋体" w:cs="宋体" w:eastAsia="宋体" w:hint="default"/>
                <w:sz w:val="21"/>
                <w:szCs w:val="21"/>
              </w:rPr>
            </w:pPr>
            <w:r>
              <w:rPr>
                <w:rFonts w:ascii="宋体"/>
                <w:sz w:val="21"/>
              </w:rPr>
              <w:t>3=1-2</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261"/>
              <w:jc w:val="right"/>
              <w:rPr>
                <w:rFonts w:ascii="宋体" w:hAnsi="宋体" w:cs="宋体" w:eastAsia="宋体" w:hint="default"/>
                <w:sz w:val="21"/>
                <w:szCs w:val="21"/>
              </w:rPr>
            </w:pPr>
            <w:r>
              <w:rPr>
                <w:rFonts w:ascii="宋体"/>
                <w:spacing w:val="-1"/>
                <w:sz w:val="21"/>
              </w:rPr>
              <w:t>33,050,124.90</w:t>
            </w:r>
          </w:p>
        </w:tc>
      </w:tr>
      <w:tr>
        <w:trPr>
          <w:trHeight w:val="604"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b/>
                <w:bCs/>
                <w:sz w:val="21"/>
                <w:szCs w:val="21"/>
              </w:rPr>
              <w:t>期初股份总数</w:t>
            </w:r>
            <w:r>
              <w:rPr>
                <w:rFonts w:ascii="宋体" w:hAnsi="宋体" w:cs="宋体" w:eastAsia="宋体" w:hint="default"/>
                <w:sz w:val="21"/>
                <w:szCs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12"/>
              <w:jc w:val="center"/>
              <w:rPr>
                <w:rFonts w:ascii="宋体" w:hAnsi="宋体" w:cs="宋体" w:eastAsia="宋体" w:hint="default"/>
                <w:sz w:val="21"/>
                <w:szCs w:val="21"/>
              </w:rPr>
            </w:pPr>
            <w:r>
              <w:rPr>
                <w:rFonts w:ascii="宋体"/>
                <w:w w:val="100"/>
                <w:sz w:val="21"/>
              </w:rPr>
              <w:t>4</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新宋体" w:hAnsi="新宋体" w:cs="新宋体" w:eastAsia="新宋体" w:hint="default"/>
                <w:sz w:val="24"/>
                <w:szCs w:val="24"/>
              </w:rPr>
            </w:pPr>
          </w:p>
          <w:p>
            <w:pPr>
              <w:pStyle w:val="TableParagraph"/>
              <w:spacing w:line="240" w:lineRule="auto"/>
              <w:ind w:right="264"/>
              <w:jc w:val="right"/>
              <w:rPr>
                <w:rFonts w:ascii="宋体" w:hAnsi="宋体" w:cs="宋体" w:eastAsia="宋体" w:hint="default"/>
                <w:sz w:val="21"/>
                <w:szCs w:val="21"/>
              </w:rPr>
            </w:pPr>
            <w:r>
              <w:rPr>
                <w:rFonts w:ascii="宋体"/>
                <w:spacing w:val="-1"/>
                <w:sz w:val="21"/>
              </w:rPr>
              <w:t>59,000,000.00</w:t>
            </w:r>
          </w:p>
        </w:tc>
      </w:tr>
      <w:tr>
        <w:trPr>
          <w:trHeight w:val="583" w:hRule="exact"/>
        </w:trPr>
        <w:tc>
          <w:tcPr>
            <w:tcW w:w="581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b/>
                <w:bCs/>
                <w:spacing w:val="-3"/>
                <w:sz w:val="21"/>
                <w:szCs w:val="21"/>
              </w:rPr>
              <w:t>因公积金转增股本或股票股利分配等增加股份数</w:t>
            </w:r>
            <w:r>
              <w:rPr>
                <w:rFonts w:ascii="宋体" w:hAnsi="宋体" w:cs="宋体" w:eastAsia="宋体" w:hint="default"/>
                <w:spacing w:val="-3"/>
                <w:sz w:val="21"/>
                <w:szCs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2"/>
              <w:jc w:val="center"/>
              <w:rPr>
                <w:rFonts w:ascii="宋体" w:hAnsi="宋体" w:cs="宋体" w:eastAsia="宋体" w:hint="default"/>
                <w:sz w:val="21"/>
                <w:szCs w:val="21"/>
              </w:rPr>
            </w:pPr>
            <w:r>
              <w:rPr>
                <w:rFonts w:ascii="宋体"/>
                <w:w w:val="100"/>
                <w:sz w:val="21"/>
              </w:rPr>
              <w:t>5</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新宋体" w:hAnsi="新宋体" w:cs="新宋体" w:eastAsia="新宋体" w:hint="default"/>
                <w:sz w:val="24"/>
                <w:szCs w:val="24"/>
              </w:rPr>
            </w:pPr>
          </w:p>
          <w:p>
            <w:pPr>
              <w:pStyle w:val="TableParagraph"/>
              <w:spacing w:line="240" w:lineRule="auto"/>
              <w:ind w:right="264"/>
              <w:jc w:val="right"/>
              <w:rPr>
                <w:rFonts w:ascii="宋体" w:hAnsi="宋体" w:cs="宋体" w:eastAsia="宋体" w:hint="default"/>
                <w:sz w:val="21"/>
                <w:szCs w:val="21"/>
              </w:rPr>
            </w:pPr>
            <w:r>
              <w:rPr>
                <w:rFonts w:ascii="宋体"/>
                <w:spacing w:val="-1"/>
                <w:sz w:val="21"/>
              </w:rPr>
              <w:t>59,000,000.00</w:t>
            </w:r>
          </w:p>
        </w:tc>
      </w:tr>
      <w:tr>
        <w:trPr>
          <w:trHeight w:val="409" w:hRule="exact"/>
        </w:trPr>
        <w:tc>
          <w:tcPr>
            <w:tcW w:w="5814"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b/>
                <w:bCs/>
                <w:sz w:val="21"/>
                <w:szCs w:val="21"/>
              </w:rPr>
              <w:t>发行新股或债转股等增加股份数</w:t>
            </w:r>
            <w:r>
              <w:rPr>
                <w:rFonts w:ascii="宋体" w:hAnsi="宋体" w:cs="宋体" w:eastAsia="宋体" w:hint="default"/>
                <w:sz w:val="21"/>
                <w:szCs w:val="21"/>
              </w:rPr>
            </w:r>
          </w:p>
        </w:tc>
        <w:tc>
          <w:tcPr>
            <w:tcW w:w="144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12"/>
              <w:jc w:val="center"/>
              <w:rPr>
                <w:rFonts w:ascii="宋体" w:hAnsi="宋体" w:cs="宋体" w:eastAsia="宋体" w:hint="default"/>
                <w:sz w:val="21"/>
                <w:szCs w:val="21"/>
              </w:rPr>
            </w:pPr>
            <w:r>
              <w:rPr>
                <w:rFonts w:ascii="宋体"/>
                <w:w w:val="100"/>
                <w:sz w:val="21"/>
              </w:rPr>
              <w:t>6</w:t>
            </w:r>
          </w:p>
        </w:tc>
        <w:tc>
          <w:tcPr>
            <w:tcW w:w="2161"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424" w:footer="1050" w:top="1020" w:bottom="1240" w:left="1120" w:right="0"/>
        </w:sectPr>
      </w:pPr>
    </w:p>
    <w:p>
      <w:pPr>
        <w:spacing w:line="240" w:lineRule="auto" w:before="0"/>
        <w:rPr>
          <w:rFonts w:ascii="新宋体" w:hAnsi="新宋体" w:cs="新宋体" w:eastAsia="新宋体" w:hint="default"/>
          <w:sz w:val="20"/>
          <w:szCs w:val="20"/>
        </w:rPr>
      </w:pPr>
    </w:p>
    <w:p>
      <w:pPr>
        <w:spacing w:line="240" w:lineRule="auto" w:before="8"/>
        <w:rPr>
          <w:rFonts w:ascii="新宋体" w:hAnsi="新宋体" w:cs="新宋体" w:eastAsia="新宋体" w:hint="default"/>
          <w:sz w:val="11"/>
          <w:szCs w:val="11"/>
        </w:rPr>
      </w:pPr>
    </w:p>
    <w:tbl>
      <w:tblPr>
        <w:tblW w:w="0" w:type="auto"/>
        <w:jc w:val="left"/>
        <w:tblInd w:w="113" w:type="dxa"/>
        <w:tblLayout w:type="fixed"/>
        <w:tblCellMar>
          <w:top w:w="0" w:type="dxa"/>
          <w:left w:w="0" w:type="dxa"/>
          <w:bottom w:w="0" w:type="dxa"/>
          <w:right w:w="0" w:type="dxa"/>
        </w:tblCellMar>
        <w:tblLook w:val="01E0"/>
      </w:tblPr>
      <w:tblGrid>
        <w:gridCol w:w="5813"/>
        <w:gridCol w:w="1441"/>
        <w:gridCol w:w="2161"/>
      </w:tblGrid>
      <w:tr>
        <w:trPr>
          <w:trHeight w:val="408" w:hRule="exact"/>
        </w:trPr>
        <w:tc>
          <w:tcPr>
            <w:tcW w:w="5813"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b/>
                <w:bCs/>
                <w:sz w:val="21"/>
                <w:szCs w:val="21"/>
              </w:rPr>
              <w:t>增加股份次月起至报告期期末的累计月数</w:t>
            </w:r>
            <w:r>
              <w:rPr>
                <w:rFonts w:ascii="宋体" w:hAnsi="宋体" w:cs="宋体" w:eastAsia="宋体" w:hint="default"/>
                <w:sz w:val="21"/>
                <w:szCs w:val="21"/>
              </w:rPr>
            </w:r>
          </w:p>
        </w:tc>
        <w:tc>
          <w:tcPr>
            <w:tcW w:w="144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
              <w:ind w:right="11"/>
              <w:jc w:val="center"/>
              <w:rPr>
                <w:rFonts w:ascii="宋体" w:hAnsi="宋体" w:cs="宋体" w:eastAsia="宋体" w:hint="default"/>
                <w:sz w:val="21"/>
                <w:szCs w:val="21"/>
              </w:rPr>
            </w:pPr>
            <w:r>
              <w:rPr>
                <w:rFonts w:ascii="宋体"/>
                <w:w w:val="100"/>
                <w:sz w:val="21"/>
              </w:rPr>
              <w:t>7</w:t>
            </w:r>
          </w:p>
        </w:tc>
        <w:tc>
          <w:tcPr>
            <w:tcW w:w="2161" w:type="dxa"/>
            <w:tcBorders>
              <w:top w:val="single" w:sz="12" w:space="0" w:color="000000"/>
              <w:left w:val="single" w:sz="6" w:space="0" w:color="000000"/>
              <w:bottom w:val="single" w:sz="6" w:space="0" w:color="000000"/>
              <w:right w:val="single" w:sz="12" w:space="0" w:color="000000"/>
            </w:tcBorders>
          </w:tcPr>
          <w:p>
            <w:pPr/>
          </w:p>
        </w:tc>
      </w:tr>
      <w:tr>
        <w:trPr>
          <w:trHeight w:val="402" w:hRule="exact"/>
        </w:trPr>
        <w:tc>
          <w:tcPr>
            <w:tcW w:w="581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b/>
                <w:bCs/>
                <w:sz w:val="21"/>
                <w:szCs w:val="21"/>
              </w:rPr>
              <w:t>因回购等减少股份数</w:t>
            </w:r>
            <w:r>
              <w:rPr>
                <w:rFonts w:ascii="宋体" w:hAnsi="宋体" w:cs="宋体" w:eastAsia="宋体" w:hint="default"/>
                <w:sz w:val="21"/>
                <w:szCs w:val="21"/>
              </w:rPr>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11"/>
              <w:jc w:val="center"/>
              <w:rPr>
                <w:rFonts w:ascii="宋体" w:hAnsi="宋体" w:cs="宋体" w:eastAsia="宋体" w:hint="default"/>
                <w:sz w:val="21"/>
                <w:szCs w:val="21"/>
              </w:rPr>
            </w:pPr>
            <w:r>
              <w:rPr>
                <w:rFonts w:ascii="宋体"/>
                <w:w w:val="100"/>
                <w:sz w:val="21"/>
              </w:rPr>
              <w:t>8</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402" w:hRule="exact"/>
        </w:trPr>
        <w:tc>
          <w:tcPr>
            <w:tcW w:w="581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b/>
                <w:bCs/>
                <w:sz w:val="21"/>
                <w:szCs w:val="21"/>
              </w:rPr>
              <w:t>减少股份次月起至报告期期末的累计月数</w:t>
            </w:r>
            <w:r>
              <w:rPr>
                <w:rFonts w:ascii="宋体" w:hAnsi="宋体" w:cs="宋体" w:eastAsia="宋体" w:hint="default"/>
                <w:sz w:val="21"/>
                <w:szCs w:val="21"/>
              </w:rPr>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1"/>
              <w:jc w:val="center"/>
              <w:rPr>
                <w:rFonts w:ascii="宋体" w:hAnsi="宋体" w:cs="宋体" w:eastAsia="宋体" w:hint="default"/>
                <w:sz w:val="21"/>
                <w:szCs w:val="21"/>
              </w:rPr>
            </w:pPr>
            <w:r>
              <w:rPr>
                <w:rFonts w:ascii="宋体"/>
                <w:w w:val="100"/>
                <w:sz w:val="21"/>
              </w:rPr>
              <w:t>9</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402" w:hRule="exact"/>
        </w:trPr>
        <w:tc>
          <w:tcPr>
            <w:tcW w:w="581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
              <w:ind w:left="103" w:right="0"/>
              <w:jc w:val="left"/>
              <w:rPr>
                <w:rFonts w:ascii="宋体" w:hAnsi="宋体" w:cs="宋体" w:eastAsia="宋体" w:hint="default"/>
                <w:sz w:val="21"/>
                <w:szCs w:val="21"/>
              </w:rPr>
            </w:pPr>
            <w:r>
              <w:rPr>
                <w:rFonts w:ascii="宋体" w:hAnsi="宋体" w:cs="宋体" w:eastAsia="宋体" w:hint="default"/>
                <w:b/>
                <w:bCs/>
                <w:sz w:val="21"/>
                <w:szCs w:val="21"/>
              </w:rPr>
              <w:t>报告期缩股数</w:t>
            </w:r>
            <w:r>
              <w:rPr>
                <w:rFonts w:ascii="宋体" w:hAnsi="宋体" w:cs="宋体" w:eastAsia="宋体" w:hint="default"/>
                <w:sz w:val="21"/>
                <w:szCs w:val="21"/>
              </w:rPr>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11"/>
              <w:jc w:val="center"/>
              <w:rPr>
                <w:rFonts w:ascii="宋体" w:hAnsi="宋体" w:cs="宋体" w:eastAsia="宋体" w:hint="default"/>
                <w:sz w:val="21"/>
                <w:szCs w:val="21"/>
              </w:rPr>
            </w:pPr>
            <w:r>
              <w:rPr>
                <w:rFonts w:ascii="宋体"/>
                <w:sz w:val="21"/>
              </w:rPr>
              <w:t>10</w:t>
            </w:r>
          </w:p>
        </w:tc>
        <w:tc>
          <w:tcPr>
            <w:tcW w:w="2161" w:type="dxa"/>
            <w:tcBorders>
              <w:top w:val="single" w:sz="6" w:space="0" w:color="000000"/>
              <w:left w:val="single" w:sz="6" w:space="0" w:color="000000"/>
              <w:bottom w:val="single" w:sz="6" w:space="0" w:color="000000"/>
              <w:right w:val="single" w:sz="12" w:space="0" w:color="000000"/>
            </w:tcBorders>
          </w:tcPr>
          <w:p>
            <w:pPr/>
          </w:p>
        </w:tc>
      </w:tr>
      <w:tr>
        <w:trPr>
          <w:trHeight w:val="402" w:hRule="exact"/>
        </w:trPr>
        <w:tc>
          <w:tcPr>
            <w:tcW w:w="581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b/>
                <w:bCs/>
                <w:sz w:val="21"/>
                <w:szCs w:val="21"/>
              </w:rPr>
              <w:t>报告期月份数</w:t>
            </w:r>
            <w:r>
              <w:rPr>
                <w:rFonts w:ascii="宋体" w:hAnsi="宋体" w:cs="宋体" w:eastAsia="宋体" w:hint="default"/>
                <w:sz w:val="21"/>
                <w:szCs w:val="21"/>
              </w:rPr>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1"/>
              <w:jc w:val="center"/>
              <w:rPr>
                <w:rFonts w:ascii="宋体" w:hAnsi="宋体" w:cs="宋体" w:eastAsia="宋体" w:hint="default"/>
                <w:sz w:val="21"/>
                <w:szCs w:val="21"/>
              </w:rPr>
            </w:pPr>
            <w:r>
              <w:rPr>
                <w:rFonts w:ascii="宋体"/>
                <w:sz w:val="21"/>
              </w:rPr>
              <w:t>11</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264"/>
              <w:jc w:val="right"/>
              <w:rPr>
                <w:rFonts w:ascii="宋体" w:hAnsi="宋体" w:cs="宋体" w:eastAsia="宋体" w:hint="default"/>
                <w:sz w:val="21"/>
                <w:szCs w:val="21"/>
              </w:rPr>
            </w:pPr>
            <w:r>
              <w:rPr>
                <w:rFonts w:ascii="宋体"/>
                <w:sz w:val="21"/>
              </w:rPr>
              <w:t>12</w:t>
            </w:r>
          </w:p>
        </w:tc>
      </w:tr>
      <w:tr>
        <w:trPr>
          <w:trHeight w:val="1028" w:hRule="exact"/>
        </w:trPr>
        <w:tc>
          <w:tcPr>
            <w:tcW w:w="581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
              <w:ind w:right="0"/>
              <w:jc w:val="left"/>
              <w:rPr>
                <w:rFonts w:ascii="新宋体" w:hAnsi="新宋体" w:cs="新宋体" w:eastAsia="新宋体" w:hint="default"/>
                <w:sz w:val="24"/>
                <w:szCs w:val="24"/>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b/>
                <w:bCs/>
                <w:sz w:val="21"/>
                <w:szCs w:val="21"/>
              </w:rPr>
              <w:t>发行在外的普通股加权平均数</w:t>
            </w:r>
            <w:r>
              <w:rPr>
                <w:rFonts w:ascii="宋体" w:hAnsi="宋体" w:cs="宋体" w:eastAsia="宋体" w:hint="default"/>
                <w:sz w:val="21"/>
                <w:szCs w:val="21"/>
              </w:rPr>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392" w:right="0"/>
              <w:jc w:val="left"/>
              <w:rPr>
                <w:rFonts w:ascii="宋体" w:hAnsi="宋体" w:cs="宋体" w:eastAsia="宋体" w:hint="default"/>
                <w:sz w:val="21"/>
                <w:szCs w:val="21"/>
              </w:rPr>
            </w:pPr>
            <w:r>
              <w:rPr>
                <w:rFonts w:ascii="宋体"/>
                <w:sz w:val="21"/>
              </w:rPr>
              <w:t>12=4+5+6</w:t>
            </w:r>
          </w:p>
          <w:p>
            <w:pPr>
              <w:pStyle w:val="TableParagraph"/>
              <w:spacing w:line="240" w:lineRule="auto" w:before="78"/>
              <w:ind w:left="392" w:right="0"/>
              <w:jc w:val="left"/>
              <w:rPr>
                <w:rFonts w:ascii="宋体" w:hAnsi="宋体" w:cs="宋体" w:eastAsia="宋体" w:hint="default"/>
                <w:sz w:val="21"/>
                <w:szCs w:val="21"/>
              </w:rPr>
            </w:pPr>
            <w:r>
              <w:rPr>
                <w:rFonts w:ascii="宋体" w:hAnsi="宋体" w:cs="宋体" w:eastAsia="宋体" w:hint="default"/>
                <w:sz w:val="21"/>
                <w:szCs w:val="21"/>
              </w:rPr>
              <w:t>×7/1</w:t>
            </w:r>
            <w:r>
              <w:rPr>
                <w:rFonts w:ascii="宋体" w:hAnsi="宋体" w:cs="宋体" w:eastAsia="宋体" w:hint="default"/>
                <w:sz w:val="21"/>
                <w:szCs w:val="21"/>
              </w:rPr>
              <w:t>1-8</w:t>
            </w:r>
          </w:p>
          <w:p>
            <w:pPr>
              <w:pStyle w:val="TableParagraph"/>
              <w:spacing w:line="240" w:lineRule="auto" w:before="80"/>
              <w:ind w:left="313" w:right="0"/>
              <w:jc w:val="left"/>
              <w:rPr>
                <w:rFonts w:ascii="宋体" w:hAnsi="宋体" w:cs="宋体" w:eastAsia="宋体" w:hint="default"/>
                <w:sz w:val="21"/>
                <w:szCs w:val="21"/>
              </w:rPr>
            </w:pPr>
            <w:r>
              <w:rPr>
                <w:rFonts w:ascii="宋体" w:hAnsi="宋体" w:cs="宋体" w:eastAsia="宋体" w:hint="default"/>
                <w:sz w:val="21"/>
                <w:szCs w:val="21"/>
              </w:rPr>
              <w:t>×9/1</w:t>
            </w:r>
            <w:r>
              <w:rPr>
                <w:rFonts w:ascii="宋体" w:hAnsi="宋体" w:cs="宋体" w:eastAsia="宋体" w:hint="default"/>
                <w:sz w:val="21"/>
                <w:szCs w:val="21"/>
              </w:rPr>
              <w:t>1-10</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新宋体" w:hAnsi="新宋体" w:cs="新宋体" w:eastAsia="新宋体" w:hint="default"/>
                <w:sz w:val="24"/>
                <w:szCs w:val="24"/>
              </w:rPr>
            </w:pPr>
          </w:p>
          <w:p>
            <w:pPr>
              <w:pStyle w:val="TableParagraph"/>
              <w:spacing w:line="240" w:lineRule="auto"/>
              <w:ind w:right="261"/>
              <w:jc w:val="right"/>
              <w:rPr>
                <w:rFonts w:ascii="宋体" w:hAnsi="宋体" w:cs="宋体" w:eastAsia="宋体" w:hint="default"/>
                <w:sz w:val="21"/>
                <w:szCs w:val="21"/>
              </w:rPr>
            </w:pPr>
            <w:r>
              <w:rPr>
                <w:rFonts w:ascii="宋体"/>
                <w:spacing w:val="-1"/>
                <w:sz w:val="21"/>
              </w:rPr>
              <w:t>118,000,000.00</w:t>
            </w:r>
          </w:p>
        </w:tc>
      </w:tr>
      <w:tr>
        <w:trPr>
          <w:trHeight w:val="658" w:hRule="exact"/>
        </w:trPr>
        <w:tc>
          <w:tcPr>
            <w:tcW w:w="581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218"/>
              <w:jc w:val="right"/>
              <w:rPr>
                <w:rFonts w:ascii="宋体" w:hAnsi="宋体" w:cs="宋体" w:eastAsia="宋体" w:hint="default"/>
                <w:sz w:val="21"/>
                <w:szCs w:val="21"/>
              </w:rPr>
            </w:pPr>
            <w:r>
              <w:rPr>
                <w:rFonts w:ascii="宋体"/>
                <w:spacing w:val="-1"/>
                <w:sz w:val="21"/>
              </w:rPr>
              <w:t>13=1/12</w:t>
            </w:r>
          </w:p>
        </w:tc>
        <w:tc>
          <w:tcPr>
            <w:tcW w:w="21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新宋体" w:hAnsi="新宋体" w:cs="新宋体" w:eastAsia="新宋体" w:hint="default"/>
                <w:sz w:val="24"/>
                <w:szCs w:val="24"/>
              </w:rPr>
            </w:pPr>
          </w:p>
          <w:p>
            <w:pPr>
              <w:pStyle w:val="TableParagraph"/>
              <w:spacing w:line="240" w:lineRule="auto"/>
              <w:ind w:right="263"/>
              <w:jc w:val="right"/>
              <w:rPr>
                <w:rFonts w:ascii="宋体" w:hAnsi="宋体" w:cs="宋体" w:eastAsia="宋体" w:hint="default"/>
                <w:sz w:val="21"/>
                <w:szCs w:val="21"/>
              </w:rPr>
            </w:pPr>
            <w:r>
              <w:rPr>
                <w:rFonts w:ascii="宋体"/>
                <w:sz w:val="21"/>
              </w:rPr>
              <w:t>0.36</w:t>
            </w:r>
          </w:p>
        </w:tc>
      </w:tr>
      <w:tr>
        <w:trPr>
          <w:trHeight w:val="568" w:hRule="exact"/>
        </w:trPr>
        <w:tc>
          <w:tcPr>
            <w:tcW w:w="5813"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36"/>
              <w:ind w:left="103" w:right="0"/>
              <w:jc w:val="left"/>
              <w:rPr>
                <w:rFonts w:ascii="宋体" w:hAnsi="宋体" w:cs="宋体" w:eastAsia="宋体" w:hint="default"/>
                <w:sz w:val="21"/>
                <w:szCs w:val="21"/>
              </w:rPr>
            </w:pPr>
            <w:r>
              <w:rPr>
                <w:rFonts w:ascii="宋体" w:hAnsi="宋体" w:cs="宋体" w:eastAsia="宋体" w:hint="default"/>
                <w:b/>
                <w:bCs/>
                <w:sz w:val="21"/>
                <w:szCs w:val="21"/>
              </w:rPr>
              <w:t>扣除非经常损益基本每股收益</w:t>
            </w:r>
            <w:r>
              <w:rPr>
                <w:rFonts w:ascii="宋体" w:hAnsi="宋体" w:cs="宋体" w:eastAsia="宋体" w:hint="default"/>
                <w:sz w:val="21"/>
                <w:szCs w:val="21"/>
              </w:rPr>
            </w:r>
          </w:p>
        </w:tc>
        <w:tc>
          <w:tcPr>
            <w:tcW w:w="14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6"/>
              <w:ind w:right="218"/>
              <w:jc w:val="right"/>
              <w:rPr>
                <w:rFonts w:ascii="宋体" w:hAnsi="宋体" w:cs="宋体" w:eastAsia="宋体" w:hint="default"/>
                <w:sz w:val="21"/>
                <w:szCs w:val="21"/>
              </w:rPr>
            </w:pPr>
            <w:r>
              <w:rPr>
                <w:rFonts w:ascii="宋体"/>
                <w:spacing w:val="-1"/>
                <w:sz w:val="21"/>
              </w:rPr>
              <w:t>14=3/12</w:t>
            </w:r>
          </w:p>
        </w:tc>
        <w:tc>
          <w:tcPr>
            <w:tcW w:w="216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1"/>
              <w:ind w:right="209"/>
              <w:jc w:val="right"/>
              <w:rPr>
                <w:rFonts w:ascii="宋体" w:hAnsi="宋体" w:cs="宋体" w:eastAsia="宋体" w:hint="default"/>
                <w:sz w:val="21"/>
                <w:szCs w:val="21"/>
              </w:rPr>
            </w:pPr>
            <w:r>
              <w:rPr>
                <w:rFonts w:ascii="宋体"/>
                <w:sz w:val="21"/>
              </w:rPr>
              <w:t>0.28</w:t>
            </w:r>
          </w:p>
        </w:tc>
      </w:tr>
    </w:tbl>
    <w:p>
      <w:pPr>
        <w:spacing w:line="240" w:lineRule="auto" w:before="1"/>
        <w:rPr>
          <w:rFonts w:ascii="新宋体" w:hAnsi="新宋体" w:cs="新宋体" w:eastAsia="新宋体" w:hint="default"/>
          <w:sz w:val="23"/>
          <w:szCs w:val="23"/>
        </w:rPr>
      </w:pPr>
    </w:p>
    <w:p>
      <w:pPr>
        <w:pStyle w:val="Heading5"/>
        <w:spacing w:line="556" w:lineRule="auto" w:before="26"/>
        <w:ind w:left="1244" w:right="2659"/>
        <w:jc w:val="left"/>
        <w:rPr>
          <w:b w:val="0"/>
          <w:bCs w:val="0"/>
        </w:rPr>
      </w:pPr>
      <w:r>
        <w:rPr/>
        <w:t>五、</w:t>
      </w:r>
      <w:r>
        <w:rPr>
          <w:spacing w:val="-4"/>
        </w:rPr>
        <w:t> </w:t>
      </w:r>
      <w:r>
        <w:rPr/>
        <w:t>稀释每股收益的计算过程与基本每股收益的计算过程相同。</w:t>
      </w:r>
      <w:r>
        <w:rPr>
          <w:w w:val="99"/>
        </w:rPr>
        <w:t> </w:t>
      </w:r>
      <w:r>
        <w:rPr/>
        <w:t>六、非经常性损益项目</w:t>
      </w:r>
      <w:r>
        <w:rPr>
          <w:b w:val="0"/>
          <w:bCs w:val="0"/>
        </w:rPr>
      </w:r>
    </w:p>
    <w:p>
      <w:pPr>
        <w:pStyle w:val="BodyText"/>
        <w:spacing w:line="240" w:lineRule="auto" w:before="96"/>
        <w:ind w:left="6832" w:right="0"/>
        <w:jc w:val="left"/>
        <w:rPr>
          <w:rFonts w:ascii="新宋体" w:hAnsi="新宋体" w:cs="新宋体" w:eastAsia="新宋体" w:hint="default"/>
        </w:rPr>
      </w:pPr>
      <w:r>
        <w:rPr>
          <w:rFonts w:ascii="新宋体" w:hAnsi="新宋体" w:cs="新宋体" w:eastAsia="新宋体" w:hint="default"/>
        </w:rPr>
        <w:t>单位：人民币（元）</w:t>
      </w:r>
    </w:p>
    <w:p>
      <w:pPr>
        <w:spacing w:line="240" w:lineRule="auto" w:before="11"/>
        <w:rPr>
          <w:rFonts w:ascii="新宋体" w:hAnsi="新宋体" w:cs="新宋体" w:eastAsia="新宋体" w:hint="default"/>
          <w:sz w:val="6"/>
          <w:szCs w:val="6"/>
        </w:rPr>
      </w:pPr>
    </w:p>
    <w:tbl>
      <w:tblPr>
        <w:tblW w:w="0" w:type="auto"/>
        <w:jc w:val="left"/>
        <w:tblInd w:w="113" w:type="dxa"/>
        <w:tblLayout w:type="fixed"/>
        <w:tblCellMar>
          <w:top w:w="0" w:type="dxa"/>
          <w:left w:w="0" w:type="dxa"/>
          <w:bottom w:w="0" w:type="dxa"/>
          <w:right w:w="0" w:type="dxa"/>
        </w:tblCellMar>
        <w:tblLook w:val="01E0"/>
      </w:tblPr>
      <w:tblGrid>
        <w:gridCol w:w="5658"/>
        <w:gridCol w:w="1966"/>
        <w:gridCol w:w="1790"/>
      </w:tblGrid>
      <w:tr>
        <w:trPr>
          <w:trHeight w:val="551" w:hRule="exact"/>
        </w:trPr>
        <w:tc>
          <w:tcPr>
            <w:tcW w:w="5658"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7"/>
              <w:ind w:right="7"/>
              <w:jc w:val="center"/>
              <w:rPr>
                <w:rFonts w:ascii="新宋体" w:hAnsi="新宋体" w:cs="新宋体" w:eastAsia="新宋体" w:hint="default"/>
                <w:sz w:val="21"/>
                <w:szCs w:val="21"/>
              </w:rPr>
            </w:pPr>
            <w:r>
              <w:rPr>
                <w:rFonts w:ascii="新宋体" w:hAnsi="新宋体" w:cs="新宋体" w:eastAsia="新宋体" w:hint="default"/>
                <w:b/>
                <w:bCs/>
                <w:sz w:val="21"/>
                <w:szCs w:val="21"/>
              </w:rPr>
              <w:t>项目</w:t>
            </w:r>
            <w:r>
              <w:rPr>
                <w:rFonts w:ascii="新宋体" w:hAnsi="新宋体" w:cs="新宋体" w:eastAsia="新宋体" w:hint="default"/>
                <w:sz w:val="21"/>
                <w:szCs w:val="21"/>
              </w:rPr>
            </w:r>
          </w:p>
        </w:tc>
        <w:tc>
          <w:tcPr>
            <w:tcW w:w="1966"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right="2"/>
              <w:jc w:val="center"/>
              <w:rPr>
                <w:rFonts w:ascii="新宋体" w:hAnsi="新宋体" w:cs="新宋体" w:eastAsia="新宋体" w:hint="default"/>
                <w:sz w:val="21"/>
                <w:szCs w:val="21"/>
              </w:rPr>
            </w:pPr>
            <w:r>
              <w:rPr>
                <w:rFonts w:ascii="新宋体" w:hAnsi="新宋体" w:cs="新宋体" w:eastAsia="新宋体" w:hint="default"/>
                <w:b/>
                <w:bCs/>
                <w:sz w:val="21"/>
                <w:szCs w:val="21"/>
              </w:rPr>
              <w:t>本期数</w:t>
            </w:r>
            <w:r>
              <w:rPr>
                <w:rFonts w:ascii="新宋体" w:hAnsi="新宋体" w:cs="新宋体" w:eastAsia="新宋体" w:hint="default"/>
                <w:sz w:val="21"/>
                <w:szCs w:val="21"/>
              </w:rPr>
            </w:r>
          </w:p>
        </w:tc>
        <w:tc>
          <w:tcPr>
            <w:tcW w:w="1790"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7"/>
              <w:ind w:left="568" w:right="0"/>
              <w:jc w:val="left"/>
              <w:rPr>
                <w:rFonts w:ascii="新宋体" w:hAnsi="新宋体" w:cs="新宋体" w:eastAsia="新宋体" w:hint="default"/>
                <w:sz w:val="21"/>
                <w:szCs w:val="21"/>
              </w:rPr>
            </w:pPr>
            <w:r>
              <w:rPr>
                <w:rFonts w:ascii="新宋体" w:hAnsi="新宋体" w:cs="新宋体" w:eastAsia="新宋体" w:hint="default"/>
                <w:b/>
                <w:bCs/>
                <w:sz w:val="21"/>
                <w:szCs w:val="21"/>
              </w:rPr>
              <w:t>上期数</w:t>
            </w:r>
            <w:r>
              <w:rPr>
                <w:rFonts w:ascii="新宋体" w:hAnsi="新宋体" w:cs="新宋体" w:eastAsia="新宋体" w:hint="default"/>
                <w:sz w:val="21"/>
                <w:szCs w:val="21"/>
              </w:rPr>
            </w:r>
          </w:p>
        </w:tc>
      </w:tr>
      <w:tr>
        <w:trPr>
          <w:trHeight w:val="563" w:hRule="exact"/>
        </w:trPr>
        <w:tc>
          <w:tcPr>
            <w:tcW w:w="5658"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3"/>
              <w:ind w:left="93" w:right="0"/>
              <w:jc w:val="left"/>
              <w:rPr>
                <w:rFonts w:ascii="新宋体" w:hAnsi="新宋体" w:cs="新宋体" w:eastAsia="新宋体" w:hint="default"/>
                <w:sz w:val="21"/>
                <w:szCs w:val="21"/>
              </w:rPr>
            </w:pPr>
            <w:r>
              <w:rPr>
                <w:rFonts w:ascii="新宋体" w:hAnsi="新宋体" w:cs="新宋体" w:eastAsia="新宋体" w:hint="default"/>
                <w:b/>
                <w:bCs/>
                <w:sz w:val="21"/>
                <w:szCs w:val="21"/>
              </w:rPr>
              <w:t>非经常性损益项目</w:t>
            </w:r>
            <w:r>
              <w:rPr>
                <w:rFonts w:ascii="新宋体" w:hAnsi="新宋体" w:cs="新宋体" w:eastAsia="新宋体" w:hint="default"/>
                <w:sz w:val="21"/>
                <w:szCs w:val="21"/>
              </w:rPr>
            </w:r>
          </w:p>
        </w:tc>
        <w:tc>
          <w:tcPr>
            <w:tcW w:w="1966" w:type="dxa"/>
            <w:tcBorders>
              <w:top w:val="single" w:sz="10" w:space="0" w:color="D9D9D9"/>
              <w:left w:val="single" w:sz="6" w:space="0" w:color="000000"/>
              <w:bottom w:val="single" w:sz="6" w:space="0" w:color="000000"/>
              <w:right w:val="single" w:sz="6" w:space="0" w:color="000000"/>
            </w:tcBorders>
          </w:tcPr>
          <w:p>
            <w:pPr/>
          </w:p>
        </w:tc>
        <w:tc>
          <w:tcPr>
            <w:tcW w:w="1790" w:type="dxa"/>
            <w:tcBorders>
              <w:top w:val="single" w:sz="10" w:space="0" w:color="D9D9D9"/>
              <w:left w:val="single" w:sz="6" w:space="0" w:color="000000"/>
              <w:bottom w:val="single" w:sz="6" w:space="0" w:color="000000"/>
              <w:right w:val="single" w:sz="12" w:space="0" w:color="000000"/>
            </w:tcBorders>
          </w:tcPr>
          <w:p>
            <w:pPr/>
          </w:p>
        </w:tc>
      </w:tr>
      <w:tr>
        <w:trPr>
          <w:trHeight w:val="552" w:hRule="exact"/>
        </w:trPr>
        <w:tc>
          <w:tcPr>
            <w:tcW w:w="5658"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6"/>
              <w:ind w:left="724" w:right="0"/>
              <w:jc w:val="left"/>
              <w:rPr>
                <w:rFonts w:ascii="新宋体" w:hAnsi="新宋体" w:cs="新宋体" w:eastAsia="新宋体" w:hint="default"/>
                <w:sz w:val="21"/>
                <w:szCs w:val="21"/>
              </w:rPr>
            </w:pPr>
            <w:r>
              <w:rPr>
                <w:rFonts w:ascii="新宋体" w:hAnsi="新宋体" w:cs="新宋体" w:eastAsia="新宋体" w:hint="default"/>
                <w:b/>
                <w:bCs/>
                <w:sz w:val="21"/>
                <w:szCs w:val="21"/>
              </w:rPr>
              <w:t>非流动性资产处置损益</w:t>
            </w:r>
            <w:r>
              <w:rPr>
                <w:rFonts w:ascii="新宋体" w:hAnsi="新宋体" w:cs="新宋体" w:eastAsia="新宋体" w:hint="default"/>
                <w:sz w:val="21"/>
                <w:szCs w:val="21"/>
              </w:rPr>
            </w:r>
          </w:p>
        </w:tc>
        <w:tc>
          <w:tcPr>
            <w:tcW w:w="196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6"/>
              <w:ind w:right="91"/>
              <w:jc w:val="right"/>
              <w:rPr>
                <w:rFonts w:ascii="新宋体" w:hAnsi="新宋体" w:cs="新宋体" w:eastAsia="新宋体" w:hint="default"/>
                <w:sz w:val="21"/>
                <w:szCs w:val="21"/>
              </w:rPr>
            </w:pPr>
            <w:r>
              <w:rPr>
                <w:rFonts w:ascii="新宋体"/>
                <w:spacing w:val="-1"/>
                <w:sz w:val="21"/>
              </w:rPr>
              <w:t>75,976.42</w:t>
            </w:r>
          </w:p>
        </w:tc>
      </w:tr>
      <w:tr>
        <w:trPr>
          <w:trHeight w:val="582" w:hRule="exact"/>
        </w:trPr>
        <w:tc>
          <w:tcPr>
            <w:tcW w:w="5658"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1"/>
              <w:ind w:left="724" w:right="0"/>
              <w:jc w:val="left"/>
              <w:rPr>
                <w:rFonts w:ascii="新宋体" w:hAnsi="新宋体" w:cs="新宋体" w:eastAsia="新宋体" w:hint="default"/>
                <w:sz w:val="21"/>
                <w:szCs w:val="21"/>
              </w:rPr>
            </w:pPr>
            <w:r>
              <w:rPr>
                <w:rFonts w:ascii="新宋体" w:hAnsi="新宋体" w:cs="新宋体" w:eastAsia="新宋体" w:hint="default"/>
                <w:b/>
                <w:bCs/>
                <w:sz w:val="21"/>
                <w:szCs w:val="21"/>
              </w:rPr>
              <w:t>计入当期损益的政府补助</w:t>
            </w:r>
            <w:r>
              <w:rPr>
                <w:rFonts w:ascii="新宋体" w:hAnsi="新宋体" w:cs="新宋体" w:eastAsia="新宋体" w:hint="default"/>
                <w:sz w:val="21"/>
                <w:szCs w:val="21"/>
              </w:rPr>
            </w:r>
          </w:p>
        </w:tc>
        <w:tc>
          <w:tcPr>
            <w:tcW w:w="1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6"/>
              <w:jc w:val="right"/>
              <w:rPr>
                <w:rFonts w:ascii="新宋体" w:hAnsi="新宋体" w:cs="新宋体" w:eastAsia="新宋体" w:hint="default"/>
                <w:sz w:val="21"/>
                <w:szCs w:val="21"/>
              </w:rPr>
            </w:pPr>
            <w:r>
              <w:rPr>
                <w:rFonts w:ascii="新宋体"/>
                <w:spacing w:val="-1"/>
                <w:sz w:val="21"/>
              </w:rPr>
              <w:t>11,407,711.15</w:t>
            </w:r>
          </w:p>
        </w:tc>
        <w:tc>
          <w:tcPr>
            <w:tcW w:w="1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1"/>
              <w:ind w:right="91"/>
              <w:jc w:val="right"/>
              <w:rPr>
                <w:rFonts w:ascii="新宋体" w:hAnsi="新宋体" w:cs="新宋体" w:eastAsia="新宋体" w:hint="default"/>
                <w:sz w:val="21"/>
                <w:szCs w:val="21"/>
              </w:rPr>
            </w:pPr>
            <w:r>
              <w:rPr>
                <w:rFonts w:ascii="新宋体"/>
                <w:spacing w:val="-1"/>
                <w:sz w:val="21"/>
              </w:rPr>
              <w:t>9,549,218.68</w:t>
            </w:r>
          </w:p>
        </w:tc>
      </w:tr>
      <w:tr>
        <w:trPr>
          <w:trHeight w:val="552" w:hRule="exact"/>
        </w:trPr>
        <w:tc>
          <w:tcPr>
            <w:tcW w:w="5658"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8"/>
              <w:ind w:left="724" w:right="0"/>
              <w:jc w:val="left"/>
              <w:rPr>
                <w:rFonts w:ascii="新宋体" w:hAnsi="新宋体" w:cs="新宋体" w:eastAsia="新宋体" w:hint="default"/>
                <w:sz w:val="21"/>
                <w:szCs w:val="21"/>
              </w:rPr>
            </w:pPr>
            <w:r>
              <w:rPr>
                <w:rFonts w:ascii="新宋体" w:hAnsi="新宋体" w:cs="新宋体" w:eastAsia="新宋体" w:hint="default"/>
                <w:b/>
                <w:bCs/>
                <w:sz w:val="21"/>
                <w:szCs w:val="21"/>
              </w:rPr>
              <w:t>其他营业外收入</w:t>
            </w:r>
            <w:r>
              <w:rPr>
                <w:rFonts w:ascii="新宋体" w:hAnsi="新宋体" w:cs="新宋体" w:eastAsia="新宋体" w:hint="default"/>
                <w:sz w:val="21"/>
                <w:szCs w:val="21"/>
              </w:rPr>
            </w:r>
          </w:p>
        </w:tc>
        <w:tc>
          <w:tcPr>
            <w:tcW w:w="1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96"/>
              <w:jc w:val="right"/>
              <w:rPr>
                <w:rFonts w:ascii="新宋体" w:hAnsi="新宋体" w:cs="新宋体" w:eastAsia="新宋体" w:hint="default"/>
                <w:sz w:val="21"/>
                <w:szCs w:val="21"/>
              </w:rPr>
            </w:pPr>
            <w:r>
              <w:rPr>
                <w:rFonts w:ascii="新宋体"/>
                <w:spacing w:val="-1"/>
                <w:sz w:val="21"/>
              </w:rPr>
              <w:t>4,091.47</w:t>
            </w:r>
          </w:p>
        </w:tc>
        <w:tc>
          <w:tcPr>
            <w:tcW w:w="1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8"/>
              <w:ind w:right="91"/>
              <w:jc w:val="right"/>
              <w:rPr>
                <w:rFonts w:ascii="新宋体" w:hAnsi="新宋体" w:cs="新宋体" w:eastAsia="新宋体" w:hint="default"/>
                <w:sz w:val="21"/>
                <w:szCs w:val="21"/>
              </w:rPr>
            </w:pPr>
            <w:r>
              <w:rPr>
                <w:rFonts w:ascii="新宋体"/>
                <w:spacing w:val="-1"/>
                <w:sz w:val="21"/>
              </w:rPr>
              <w:t>75,312.11</w:t>
            </w:r>
          </w:p>
        </w:tc>
      </w:tr>
      <w:tr>
        <w:trPr>
          <w:trHeight w:val="583" w:hRule="exact"/>
        </w:trPr>
        <w:tc>
          <w:tcPr>
            <w:tcW w:w="5658"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2"/>
              <w:ind w:left="724" w:right="0"/>
              <w:jc w:val="left"/>
              <w:rPr>
                <w:rFonts w:ascii="新宋体" w:hAnsi="新宋体" w:cs="新宋体" w:eastAsia="新宋体" w:hint="default"/>
                <w:sz w:val="21"/>
                <w:szCs w:val="21"/>
              </w:rPr>
            </w:pPr>
            <w:r>
              <w:rPr>
                <w:rFonts w:ascii="新宋体" w:hAnsi="新宋体" w:cs="新宋体" w:eastAsia="新宋体" w:hint="default"/>
                <w:b/>
                <w:bCs/>
                <w:sz w:val="21"/>
                <w:szCs w:val="21"/>
              </w:rPr>
              <w:t>其他营业外支出</w:t>
            </w:r>
            <w:r>
              <w:rPr>
                <w:rFonts w:ascii="新宋体" w:hAnsi="新宋体" w:cs="新宋体" w:eastAsia="新宋体" w:hint="default"/>
                <w:sz w:val="21"/>
                <w:szCs w:val="21"/>
              </w:rPr>
            </w:r>
          </w:p>
        </w:tc>
        <w:tc>
          <w:tcPr>
            <w:tcW w:w="1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96"/>
              <w:jc w:val="right"/>
              <w:rPr>
                <w:rFonts w:ascii="新宋体" w:hAnsi="新宋体" w:cs="新宋体" w:eastAsia="新宋体" w:hint="default"/>
                <w:sz w:val="21"/>
                <w:szCs w:val="21"/>
              </w:rPr>
            </w:pPr>
            <w:r>
              <w:rPr>
                <w:rFonts w:ascii="新宋体"/>
                <w:spacing w:val="-1"/>
                <w:sz w:val="21"/>
              </w:rPr>
              <w:t>-100,243.72</w:t>
            </w:r>
          </w:p>
        </w:tc>
        <w:tc>
          <w:tcPr>
            <w:tcW w:w="1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right="91"/>
              <w:jc w:val="right"/>
              <w:rPr>
                <w:rFonts w:ascii="新宋体" w:hAnsi="新宋体" w:cs="新宋体" w:eastAsia="新宋体" w:hint="default"/>
                <w:sz w:val="21"/>
                <w:szCs w:val="21"/>
              </w:rPr>
            </w:pPr>
            <w:r>
              <w:rPr>
                <w:rFonts w:ascii="新宋体"/>
                <w:spacing w:val="-1"/>
                <w:sz w:val="21"/>
              </w:rPr>
              <w:t>-6,112.00</w:t>
            </w:r>
          </w:p>
        </w:tc>
      </w:tr>
      <w:tr>
        <w:trPr>
          <w:trHeight w:val="566" w:hRule="exact"/>
        </w:trPr>
        <w:tc>
          <w:tcPr>
            <w:tcW w:w="5658"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5"/>
              <w:ind w:right="1323"/>
              <w:jc w:val="right"/>
              <w:rPr>
                <w:rFonts w:ascii="新宋体" w:hAnsi="新宋体" w:cs="新宋体" w:eastAsia="新宋体" w:hint="default"/>
                <w:sz w:val="21"/>
                <w:szCs w:val="21"/>
              </w:rPr>
            </w:pPr>
            <w:r>
              <w:rPr>
                <w:rFonts w:ascii="新宋体" w:hAnsi="新宋体" w:cs="新宋体" w:eastAsia="新宋体" w:hint="default"/>
                <w:b/>
                <w:bCs/>
                <w:spacing w:val="-1"/>
                <w:sz w:val="21"/>
                <w:szCs w:val="21"/>
              </w:rPr>
              <w:t>其他符合非经常性损益定义的损益项目</w:t>
            </w:r>
            <w:r>
              <w:rPr>
                <w:rFonts w:ascii="新宋体" w:hAnsi="新宋体" w:cs="新宋体" w:eastAsia="新宋体" w:hint="default"/>
                <w:spacing w:val="-1"/>
                <w:sz w:val="21"/>
                <w:szCs w:val="21"/>
              </w:rPr>
            </w:r>
          </w:p>
        </w:tc>
        <w:tc>
          <w:tcPr>
            <w:tcW w:w="1966"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12" w:space="0" w:color="000000"/>
            </w:tcBorders>
          </w:tcPr>
          <w:p>
            <w:pPr/>
          </w:p>
        </w:tc>
      </w:tr>
      <w:tr>
        <w:trPr>
          <w:trHeight w:val="566" w:hRule="exact"/>
        </w:trPr>
        <w:tc>
          <w:tcPr>
            <w:tcW w:w="5658"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5"/>
              <w:ind w:left="724" w:right="0"/>
              <w:jc w:val="left"/>
              <w:rPr>
                <w:rFonts w:ascii="新宋体" w:hAnsi="新宋体" w:cs="新宋体" w:eastAsia="新宋体" w:hint="default"/>
                <w:sz w:val="21"/>
                <w:szCs w:val="21"/>
              </w:rPr>
            </w:pPr>
            <w:r>
              <w:rPr>
                <w:rFonts w:ascii="新宋体" w:hAnsi="新宋体" w:cs="新宋体" w:eastAsia="新宋体" w:hint="default"/>
                <w:b/>
                <w:bCs/>
                <w:sz w:val="21"/>
                <w:szCs w:val="21"/>
              </w:rPr>
              <w:t>非经常性损益的所得税影响数</w:t>
            </w:r>
            <w:r>
              <w:rPr>
                <w:rFonts w:ascii="新宋体" w:hAnsi="新宋体" w:cs="新宋体" w:eastAsia="新宋体" w:hint="default"/>
                <w:sz w:val="21"/>
                <w:szCs w:val="21"/>
              </w:rPr>
            </w:r>
          </w:p>
        </w:tc>
        <w:tc>
          <w:tcPr>
            <w:tcW w:w="1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新宋体" w:hAnsi="新宋体" w:cs="新宋体" w:eastAsia="新宋体" w:hint="default"/>
                <w:sz w:val="21"/>
                <w:szCs w:val="21"/>
              </w:rPr>
            </w:pPr>
            <w:r>
              <w:rPr>
                <w:rFonts w:ascii="新宋体"/>
                <w:spacing w:val="-1"/>
                <w:sz w:val="21"/>
              </w:rPr>
              <w:t>-1,696,770.39</w:t>
            </w:r>
          </w:p>
        </w:tc>
        <w:tc>
          <w:tcPr>
            <w:tcW w:w="179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5"/>
              <w:ind w:right="91"/>
              <w:jc w:val="right"/>
              <w:rPr>
                <w:rFonts w:ascii="新宋体" w:hAnsi="新宋体" w:cs="新宋体" w:eastAsia="新宋体" w:hint="default"/>
                <w:sz w:val="21"/>
                <w:szCs w:val="21"/>
              </w:rPr>
            </w:pPr>
            <w:r>
              <w:rPr>
                <w:rFonts w:ascii="新宋体"/>
                <w:spacing w:val="-1"/>
                <w:sz w:val="21"/>
              </w:rPr>
              <w:t>-1,458,773.27</w:t>
            </w:r>
          </w:p>
        </w:tc>
      </w:tr>
      <w:tr>
        <w:trPr>
          <w:trHeight w:val="567" w:hRule="exact"/>
        </w:trPr>
        <w:tc>
          <w:tcPr>
            <w:tcW w:w="5658"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38"/>
              <w:ind w:right="1323"/>
              <w:jc w:val="right"/>
              <w:rPr>
                <w:rFonts w:ascii="新宋体" w:hAnsi="新宋体" w:cs="新宋体" w:eastAsia="新宋体" w:hint="default"/>
                <w:sz w:val="21"/>
                <w:szCs w:val="21"/>
              </w:rPr>
            </w:pPr>
            <w:r>
              <w:rPr>
                <w:rFonts w:ascii="新宋体" w:hAnsi="新宋体" w:cs="新宋体" w:eastAsia="新宋体" w:hint="default"/>
                <w:b/>
                <w:bCs/>
                <w:spacing w:val="-1"/>
                <w:sz w:val="21"/>
                <w:szCs w:val="21"/>
              </w:rPr>
              <w:t>归属于少数股东非经常性损益的影响数</w:t>
            </w:r>
            <w:r>
              <w:rPr>
                <w:rFonts w:ascii="新宋体" w:hAnsi="新宋体" w:cs="新宋体" w:eastAsia="新宋体" w:hint="default"/>
                <w:spacing w:val="-1"/>
                <w:sz w:val="21"/>
                <w:szCs w:val="21"/>
              </w:rPr>
            </w:r>
          </w:p>
        </w:tc>
        <w:tc>
          <w:tcPr>
            <w:tcW w:w="1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96"/>
              <w:jc w:val="right"/>
              <w:rPr>
                <w:rFonts w:ascii="新宋体" w:hAnsi="新宋体" w:cs="新宋体" w:eastAsia="新宋体" w:hint="default"/>
                <w:sz w:val="21"/>
                <w:szCs w:val="21"/>
              </w:rPr>
            </w:pPr>
            <w:r>
              <w:rPr>
                <w:rFonts w:ascii="新宋体"/>
                <w:spacing w:val="-1"/>
                <w:sz w:val="21"/>
              </w:rPr>
              <w:t>-340,451.13</w:t>
            </w:r>
          </w:p>
        </w:tc>
        <w:tc>
          <w:tcPr>
            <w:tcW w:w="1790" w:type="dxa"/>
            <w:tcBorders>
              <w:top w:val="single" w:sz="6" w:space="0" w:color="000000"/>
              <w:left w:val="single" w:sz="6" w:space="0" w:color="000000"/>
              <w:bottom w:val="single" w:sz="6" w:space="0" w:color="000000"/>
              <w:right w:val="single" w:sz="12" w:space="0" w:color="000000"/>
            </w:tcBorders>
          </w:tcPr>
          <w:p>
            <w:pPr/>
          </w:p>
        </w:tc>
      </w:tr>
      <w:tr>
        <w:trPr>
          <w:trHeight w:val="574" w:hRule="exact"/>
        </w:trPr>
        <w:tc>
          <w:tcPr>
            <w:tcW w:w="5658"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38"/>
              <w:ind w:left="93" w:right="0"/>
              <w:jc w:val="left"/>
              <w:rPr>
                <w:rFonts w:ascii="新宋体" w:hAnsi="新宋体" w:cs="新宋体" w:eastAsia="新宋体" w:hint="default"/>
                <w:sz w:val="21"/>
                <w:szCs w:val="21"/>
              </w:rPr>
            </w:pPr>
            <w:r>
              <w:rPr>
                <w:rFonts w:ascii="新宋体" w:hAnsi="新宋体" w:cs="新宋体" w:eastAsia="新宋体" w:hint="default"/>
                <w:b/>
                <w:bCs/>
                <w:sz w:val="21"/>
                <w:szCs w:val="21"/>
              </w:rPr>
              <w:t>非经常性损益影响净额</w:t>
            </w:r>
            <w:r>
              <w:rPr>
                <w:rFonts w:ascii="新宋体" w:hAnsi="新宋体" w:cs="新宋体" w:eastAsia="新宋体" w:hint="default"/>
                <w:sz w:val="21"/>
                <w:szCs w:val="21"/>
              </w:rPr>
            </w:r>
          </w:p>
        </w:tc>
        <w:tc>
          <w:tcPr>
            <w:tcW w:w="19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8"/>
              <w:ind w:right="99"/>
              <w:jc w:val="right"/>
              <w:rPr>
                <w:rFonts w:ascii="新宋体" w:hAnsi="新宋体" w:cs="新宋体" w:eastAsia="新宋体" w:hint="default"/>
                <w:sz w:val="21"/>
                <w:szCs w:val="21"/>
              </w:rPr>
            </w:pPr>
            <w:r>
              <w:rPr>
                <w:rFonts w:ascii="新宋体"/>
                <w:b/>
                <w:w w:val="95"/>
                <w:sz w:val="21"/>
              </w:rPr>
              <w:t>9,274,337.38</w:t>
            </w:r>
            <w:r>
              <w:rPr>
                <w:rFonts w:ascii="新宋体"/>
                <w:sz w:val="21"/>
              </w:rPr>
            </w:r>
          </w:p>
        </w:tc>
        <w:tc>
          <w:tcPr>
            <w:tcW w:w="179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8"/>
              <w:ind w:right="94"/>
              <w:jc w:val="right"/>
              <w:rPr>
                <w:rFonts w:ascii="新宋体" w:hAnsi="新宋体" w:cs="新宋体" w:eastAsia="新宋体" w:hint="default"/>
                <w:sz w:val="21"/>
                <w:szCs w:val="21"/>
              </w:rPr>
            </w:pPr>
            <w:r>
              <w:rPr>
                <w:rFonts w:ascii="新宋体"/>
                <w:b/>
                <w:w w:val="95"/>
                <w:sz w:val="21"/>
              </w:rPr>
              <w:t>8,235,621.94</w:t>
            </w:r>
            <w:r>
              <w:rPr>
                <w:rFonts w:ascii="新宋体"/>
                <w:sz w:val="21"/>
              </w:rPr>
            </w:r>
          </w:p>
        </w:tc>
      </w:tr>
    </w:tbl>
    <w:p>
      <w:pPr>
        <w:spacing w:after="0" w:line="240" w:lineRule="auto"/>
        <w:jc w:val="right"/>
        <w:rPr>
          <w:rFonts w:ascii="新宋体" w:hAnsi="新宋体" w:cs="新宋体" w:eastAsia="新宋体" w:hint="default"/>
          <w:sz w:val="21"/>
          <w:szCs w:val="21"/>
        </w:rPr>
        <w:sectPr>
          <w:pgSz w:w="11910" w:h="16840"/>
          <w:pgMar w:header="424" w:footer="1050" w:top="1020" w:bottom="1240" w:left="1120" w:right="0"/>
        </w:sectPr>
      </w:pPr>
    </w:p>
    <w:p>
      <w:pPr>
        <w:spacing w:line="240" w:lineRule="auto" w:before="13"/>
        <w:rPr>
          <w:rFonts w:ascii="新宋体" w:hAnsi="新宋体" w:cs="新宋体" w:eastAsia="新宋体" w:hint="default"/>
          <w:sz w:val="27"/>
          <w:szCs w:val="27"/>
        </w:rPr>
      </w:pPr>
    </w:p>
    <w:p>
      <w:pPr>
        <w:pStyle w:val="Heading1"/>
        <w:tabs>
          <w:tab w:pos="4172" w:val="left" w:leader="none"/>
        </w:tabs>
        <w:spacing w:line="460" w:lineRule="exact"/>
        <w:ind w:left="2725" w:right="1688"/>
        <w:jc w:val="left"/>
        <w:rPr>
          <w:b w:val="0"/>
          <w:bCs w:val="0"/>
        </w:rPr>
      </w:pPr>
      <w:bookmarkStart w:name="_TOC_250007" w:id="3"/>
      <w:r>
        <w:rPr>
          <w:w w:val="95"/>
        </w:rPr>
        <w:t>第三节</w:t>
        <w:tab/>
      </w:r>
      <w:r>
        <w:rPr/>
        <w:t>董事会报告</w:t>
      </w:r>
      <w:bookmarkEnd w:id="3"/>
      <w:r>
        <w:rPr>
          <w:b w:val="0"/>
          <w:bCs w:val="0"/>
        </w:rPr>
      </w:r>
    </w:p>
    <w:p>
      <w:pPr>
        <w:spacing w:line="240" w:lineRule="auto" w:before="12"/>
        <w:rPr>
          <w:rFonts w:ascii="新宋体" w:hAnsi="新宋体" w:cs="新宋体" w:eastAsia="新宋体" w:hint="default"/>
          <w:b/>
          <w:bCs/>
          <w:sz w:val="38"/>
          <w:szCs w:val="38"/>
        </w:rPr>
      </w:pPr>
    </w:p>
    <w:p>
      <w:pPr>
        <w:pStyle w:val="Heading5"/>
        <w:spacing w:line="240" w:lineRule="auto"/>
        <w:ind w:right="1688"/>
        <w:jc w:val="left"/>
        <w:rPr>
          <w:b w:val="0"/>
          <w:bCs w:val="0"/>
        </w:rPr>
      </w:pPr>
      <w:r>
        <w:rPr/>
        <w:t>一、</w:t>
      </w:r>
      <w:r>
        <w:rPr>
          <w:spacing w:val="-3"/>
        </w:rPr>
        <w:t> </w:t>
      </w:r>
      <w:r>
        <w:rPr/>
        <w:t>报告期内公司经营情况回顾</w:t>
      </w:r>
      <w:r>
        <w:rPr>
          <w:b w:val="0"/>
          <w:bCs w:val="0"/>
        </w:rPr>
      </w:r>
    </w:p>
    <w:p>
      <w:pPr>
        <w:spacing w:line="240" w:lineRule="auto" w:before="5"/>
        <w:rPr>
          <w:rFonts w:ascii="新宋体" w:hAnsi="新宋体" w:cs="新宋体" w:eastAsia="新宋体" w:hint="default"/>
          <w:b/>
          <w:bCs/>
          <w:sz w:val="31"/>
          <w:szCs w:val="31"/>
        </w:rPr>
      </w:pPr>
    </w:p>
    <w:p>
      <w:pPr>
        <w:pStyle w:val="Heading5"/>
        <w:spacing w:line="240" w:lineRule="auto"/>
        <w:ind w:right="1688"/>
        <w:jc w:val="left"/>
        <w:rPr>
          <w:b w:val="0"/>
          <w:bCs w:val="0"/>
        </w:rPr>
      </w:pPr>
      <w:r>
        <w:rPr/>
        <w:t>（一）公司总体经营情况及</w:t>
      </w:r>
      <w:r>
        <w:rPr>
          <w:spacing w:val="-62"/>
        </w:rPr>
        <w:t> </w:t>
      </w:r>
      <w:r>
        <w:rPr>
          <w:rFonts w:ascii="新宋体" w:hAnsi="新宋体" w:cs="新宋体" w:eastAsia="新宋体" w:hint="default"/>
        </w:rPr>
        <w:t>2010</w:t>
      </w:r>
      <w:r>
        <w:rPr>
          <w:rFonts w:ascii="新宋体" w:hAnsi="新宋体" w:cs="新宋体" w:eastAsia="新宋体" w:hint="default"/>
          <w:spacing w:val="-63"/>
        </w:rPr>
        <w:t> </w:t>
      </w:r>
      <w:r>
        <w:rPr/>
        <w:t>年度发展规划的执行情况</w:t>
      </w:r>
      <w:r>
        <w:rPr>
          <w:b w:val="0"/>
          <w:bCs w:val="0"/>
        </w:rPr>
      </w:r>
    </w:p>
    <w:p>
      <w:pPr>
        <w:spacing w:line="240" w:lineRule="auto" w:before="7"/>
        <w:rPr>
          <w:rFonts w:ascii="新宋体" w:hAnsi="新宋体" w:cs="新宋体" w:eastAsia="新宋体" w:hint="default"/>
          <w:b/>
          <w:bCs/>
          <w:sz w:val="31"/>
          <w:szCs w:val="31"/>
        </w:rPr>
      </w:pPr>
    </w:p>
    <w:p>
      <w:pPr>
        <w:pStyle w:val="BodyText"/>
        <w:spacing w:line="357" w:lineRule="auto" w:before="0"/>
        <w:ind w:left="198" w:right="1794" w:firstLine="566"/>
        <w:jc w:val="both"/>
      </w:pPr>
      <w:r>
        <w:rPr>
          <w:rFonts w:ascii="宋体" w:hAnsi="宋体" w:cs="宋体" w:eastAsia="宋体" w:hint="default"/>
        </w:rPr>
        <w:t>2010</w:t>
      </w:r>
      <w:r>
        <w:rPr/>
        <w:t>年，国家持续关注安全生产及相关产业发展，温家宝总理</w:t>
      </w:r>
      <w:r>
        <w:rPr>
          <w:rFonts w:ascii="宋体" w:hAnsi="宋体" w:cs="宋体" w:eastAsia="宋体" w:hint="default"/>
        </w:rPr>
        <w:t>2010</w:t>
      </w:r>
      <w:r>
        <w:rPr/>
        <w:t>年政府 </w:t>
      </w:r>
      <w:r>
        <w:rPr>
          <w:spacing w:val="-3"/>
        </w:rPr>
        <w:t>工作报告把安全生产列入</w:t>
      </w:r>
      <w:r>
        <w:rPr>
          <w:rFonts w:ascii="宋体" w:hAnsi="宋体" w:cs="宋体" w:eastAsia="宋体" w:hint="default"/>
          <w:spacing w:val="-3"/>
        </w:rPr>
        <w:t>2011</w:t>
      </w:r>
      <w:r>
        <w:rPr>
          <w:spacing w:val="-3"/>
        </w:rPr>
        <w:t>年需要办好的几项工作之一，公司受到持续向好的</w:t>
      </w:r>
      <w:r>
        <w:rPr>
          <w:spacing w:val="-98"/>
        </w:rPr>
        <w:t> </w:t>
      </w:r>
      <w:r>
        <w:rPr>
          <w:spacing w:val="-98"/>
        </w:rPr>
      </w:r>
      <w:r>
        <w:rPr/>
        <w:t>政策支持。</w:t>
      </w:r>
    </w:p>
    <w:p>
      <w:pPr>
        <w:pStyle w:val="BodyText"/>
        <w:spacing w:line="357" w:lineRule="auto" w:before="75"/>
        <w:ind w:left="198" w:right="1791" w:firstLine="566"/>
        <w:jc w:val="both"/>
      </w:pPr>
      <w:r>
        <w:rPr/>
        <w:t>报告期内，公司抢抓机遇，努力拓展市场，扩大产品应用领域，同时持续 </w:t>
      </w:r>
      <w:r>
        <w:rPr>
          <w:spacing w:val="-3"/>
        </w:rPr>
        <w:t>提升公司内部管理水平，提高产品质量，并充分利用公司在产业链中的先进技术</w:t>
      </w:r>
      <w:r>
        <w:rPr>
          <w:spacing w:val="-105"/>
        </w:rPr>
        <w:t> </w:t>
      </w:r>
      <w:r>
        <w:rPr>
          <w:spacing w:val="-105"/>
        </w:rPr>
      </w:r>
      <w:r>
        <w:rPr>
          <w:spacing w:val="-3"/>
        </w:rPr>
        <w:t>优势，积极推进产品解决方案建设，提升公司综合竞争力，取得了良好的经营业</w:t>
      </w:r>
      <w:r>
        <w:rPr>
          <w:spacing w:val="-103"/>
        </w:rPr>
        <w:t> </w:t>
      </w:r>
      <w:r>
        <w:rPr>
          <w:spacing w:val="-103"/>
        </w:rPr>
      </w:r>
      <w:r>
        <w:rPr>
          <w:spacing w:val="-3"/>
        </w:rPr>
        <w:t>绩。报告期内，公司顺利完成了</w:t>
      </w:r>
      <w:r>
        <w:rPr>
          <w:rFonts w:ascii="宋体" w:hAnsi="宋体" w:cs="宋体" w:eastAsia="宋体" w:hint="default"/>
          <w:spacing w:val="-3"/>
        </w:rPr>
        <w:t>2010</w:t>
      </w:r>
      <w:r>
        <w:rPr>
          <w:spacing w:val="-3"/>
        </w:rPr>
        <w:t>年度销售目标，并为继续保持快速增长奠定</w:t>
      </w:r>
      <w:r>
        <w:rPr>
          <w:spacing w:val="-96"/>
        </w:rPr>
        <w:t> </w:t>
      </w:r>
      <w:r>
        <w:rPr>
          <w:spacing w:val="-96"/>
        </w:rPr>
      </w:r>
      <w:r>
        <w:rPr/>
        <w:t>了坚实的基础。</w:t>
      </w:r>
    </w:p>
    <w:p>
      <w:pPr>
        <w:pStyle w:val="BodyText"/>
        <w:spacing w:line="357" w:lineRule="auto" w:before="74"/>
        <w:ind w:left="198" w:right="1791" w:firstLine="566"/>
        <w:jc w:val="both"/>
      </w:pPr>
      <w:r>
        <w:rPr>
          <w:spacing w:val="-2"/>
        </w:rPr>
        <w:t>报告期内，公司实现营业收入</w:t>
      </w:r>
      <w:r>
        <w:rPr>
          <w:rFonts w:ascii="宋体" w:hAnsi="宋体" w:cs="宋体" w:eastAsia="宋体" w:hint="default"/>
          <w:spacing w:val="-2"/>
        </w:rPr>
        <w:t>17,394.94</w:t>
      </w:r>
      <w:r>
        <w:rPr>
          <w:spacing w:val="-2"/>
        </w:rPr>
        <w:t>万元，同比增长</w:t>
      </w:r>
      <w:r>
        <w:rPr>
          <w:rFonts w:ascii="宋体" w:hAnsi="宋体" w:cs="宋体" w:eastAsia="宋体" w:hint="default"/>
          <w:spacing w:val="-2"/>
        </w:rPr>
        <w:t>37.01%</w:t>
      </w:r>
      <w:r>
        <w:rPr>
          <w:spacing w:val="-2"/>
        </w:rPr>
        <w:t>；公司实现</w:t>
      </w:r>
      <w:r>
        <w:rPr/>
        <w:t> 营业利润</w:t>
      </w:r>
      <w:r>
        <w:rPr>
          <w:rFonts w:ascii="宋体" w:hAnsi="宋体" w:cs="宋体" w:eastAsia="宋体" w:hint="default"/>
        </w:rPr>
        <w:t>3,933.92</w:t>
      </w:r>
      <w:r>
        <w:rPr/>
        <w:t>万元，同比增长</w:t>
      </w:r>
      <w:r>
        <w:rPr>
          <w:rFonts w:ascii="宋体" w:hAnsi="宋体" w:cs="宋体" w:eastAsia="宋体" w:hint="default"/>
        </w:rPr>
        <w:t>6.47%</w:t>
      </w:r>
      <w:r>
        <w:rPr/>
        <w:t>；公司实现归属于母公司所有者的净利 润</w:t>
      </w:r>
      <w:r>
        <w:rPr>
          <w:spacing w:val="29"/>
        </w:rPr>
        <w:t> </w:t>
      </w:r>
      <w:r>
        <w:rPr>
          <w:rFonts w:ascii="宋体" w:hAnsi="宋体" w:cs="宋体" w:eastAsia="宋体" w:hint="default"/>
          <w:spacing w:val="-3"/>
        </w:rPr>
        <w:t>4,232.45</w:t>
      </w:r>
      <w:r>
        <w:rPr>
          <w:spacing w:val="-3"/>
        </w:rPr>
        <w:t>万元，同比增长</w:t>
      </w:r>
      <w:r>
        <w:rPr>
          <w:rFonts w:ascii="宋体" w:hAnsi="宋体" w:cs="宋体" w:eastAsia="宋体" w:hint="default"/>
          <w:spacing w:val="-3"/>
        </w:rPr>
        <w:t>5.43%</w:t>
      </w:r>
      <w:r>
        <w:rPr>
          <w:spacing w:val="-3"/>
        </w:rPr>
        <w:t>。公司通过积极积极引进优秀人才，完善营销</w:t>
      </w:r>
      <w:r>
        <w:rPr>
          <w:spacing w:val="-118"/>
        </w:rPr>
        <w:t> </w:t>
      </w:r>
      <w:r>
        <w:rPr>
          <w:spacing w:val="-118"/>
        </w:rPr>
      </w:r>
      <w:r>
        <w:rPr>
          <w:spacing w:val="-3"/>
        </w:rPr>
        <w:t>网络，落实营销措施，加强推广宣传力度，取得了较好的收入增长，但同期公司</w:t>
      </w:r>
      <w:r>
        <w:rPr>
          <w:spacing w:val="-101"/>
        </w:rPr>
        <w:t> </w:t>
      </w:r>
      <w:r>
        <w:rPr>
          <w:spacing w:val="-101"/>
        </w:rPr>
      </w:r>
      <w:r>
        <w:rPr/>
        <w:t>的管理费用、销售费用增长幅度超过收入增长幅度，使得利润增长幅度较小。</w:t>
      </w:r>
    </w:p>
    <w:p>
      <w:pPr>
        <w:pStyle w:val="BodyText"/>
        <w:spacing w:line="357" w:lineRule="auto" w:before="74"/>
        <w:ind w:left="198" w:right="1792" w:firstLine="566"/>
        <w:jc w:val="both"/>
      </w:pPr>
      <w:r>
        <w:rPr/>
        <w:t>公司自觉主动贯彻创业板上市公司规范运作要求，合理使用募集资金，推 </w:t>
      </w:r>
      <w:r>
        <w:rPr>
          <w:spacing w:val="-3"/>
        </w:rPr>
        <w:t>进未来发展与规划的实施。目前，公司各项规划目标正在依照计划正常推进。募</w:t>
      </w:r>
      <w:r>
        <w:rPr>
          <w:spacing w:val="-102"/>
        </w:rPr>
        <w:t> </w:t>
      </w:r>
      <w:r>
        <w:rPr>
          <w:spacing w:val="-102"/>
        </w:rPr>
      </w:r>
      <w:r>
        <w:rPr>
          <w:spacing w:val="-3"/>
        </w:rPr>
        <w:t>投项目建设正常进行，公司未发生将募集资金用于质押、委托贷款或其他变相改</w:t>
      </w:r>
      <w:r>
        <w:rPr>
          <w:spacing w:val="-103"/>
        </w:rPr>
        <w:t> </w:t>
      </w:r>
      <w:r>
        <w:rPr>
          <w:spacing w:val="-103"/>
        </w:rPr>
      </w:r>
      <w:r>
        <w:rPr/>
        <w:t>变募集资金用途的投资，募集资金不存在被占用或挪用现象。</w:t>
      </w:r>
    </w:p>
    <w:p>
      <w:pPr>
        <w:pStyle w:val="BodyText"/>
        <w:spacing w:line="357" w:lineRule="auto" w:before="77"/>
        <w:ind w:left="198" w:right="1688" w:firstLine="537"/>
        <w:jc w:val="left"/>
      </w:pPr>
      <w:r>
        <w:rPr>
          <w:rFonts w:ascii="宋体" w:hAnsi="宋体" w:cs="宋体" w:eastAsia="宋体" w:hint="default"/>
        </w:rPr>
        <w:t>2010</w:t>
      </w:r>
      <w:r>
        <w:rPr/>
        <w:t>年，公司积极推进发展战略和年度经营计划的落实。通过深化产业链 的发展模式，进一步提升了公司从核心元件到仪器仪表及监控系统的发展路径， </w:t>
      </w:r>
      <w:r>
        <w:rPr>
          <w:spacing w:val="-3"/>
        </w:rPr>
        <w:t>确立了以“先进传感器产业为核心”、“智能仪器仪表产业为支柱”、“基于行</w:t>
      </w:r>
      <w:r>
        <w:rPr>
          <w:spacing w:val="-103"/>
        </w:rPr>
        <w:t> </w:t>
      </w:r>
      <w:r>
        <w:rPr>
          <w:spacing w:val="-103"/>
        </w:rPr>
      </w:r>
      <w:r>
        <w:rPr>
          <w:spacing w:val="-3"/>
        </w:rPr>
        <w:t>业应用的物联网产业为导向”的指导方针，为公司发展战略与未来规划的实现指</w:t>
      </w:r>
      <w:r>
        <w:rPr>
          <w:spacing w:val="-106"/>
        </w:rPr>
        <w:t> </w:t>
      </w:r>
      <w:r>
        <w:rPr>
          <w:spacing w:val="-106"/>
        </w:rPr>
      </w:r>
      <w:r>
        <w:rPr/>
        <w:t>明了方向。</w:t>
      </w:r>
    </w:p>
    <w:p>
      <w:pPr>
        <w:pStyle w:val="BodyText"/>
        <w:spacing w:line="386" w:lineRule="auto" w:before="74"/>
        <w:ind w:left="764" w:right="1842"/>
        <w:jc w:val="left"/>
        <w:rPr>
          <w:rFonts w:ascii="宋体" w:hAnsi="宋体" w:cs="宋体" w:eastAsia="宋体" w:hint="default"/>
        </w:rPr>
      </w:pPr>
      <w:r>
        <w:rPr>
          <w:rFonts w:ascii="宋体" w:hAnsi="宋体" w:cs="宋体" w:eastAsia="宋体" w:hint="default"/>
        </w:rPr>
        <w:t>1</w:t>
      </w:r>
      <w:r>
        <w:rPr/>
        <w:t>、稳固产业基础，开拓细分市场，主营业务快速发展。 通过深化、拓展产业链条，全面提升自主产业规模。公司顺利完成了</w:t>
      </w:r>
      <w:r>
        <w:rPr>
          <w:rFonts w:ascii="宋体" w:hAnsi="宋体" w:cs="宋体" w:eastAsia="宋体" w:hint="default"/>
        </w:rPr>
        <w:t>2010</w:t>
      </w:r>
    </w:p>
    <w:p>
      <w:pPr>
        <w:spacing w:after="0" w:line="386" w:lineRule="auto"/>
        <w:jc w:val="left"/>
        <w:rPr>
          <w:rFonts w:ascii="宋体" w:hAnsi="宋体" w:cs="宋体" w:eastAsia="宋体" w:hint="default"/>
        </w:rPr>
        <w:sectPr>
          <w:pgSz w:w="11910" w:h="16840"/>
          <w:pgMar w:header="424" w:footer="1050" w:top="1020" w:bottom="1240" w:left="1600" w:right="0"/>
        </w:sectPr>
      </w:pPr>
    </w:p>
    <w:p>
      <w:pPr>
        <w:spacing w:line="240" w:lineRule="auto" w:before="6"/>
        <w:rPr>
          <w:rFonts w:ascii="宋体" w:hAnsi="宋体" w:cs="宋体" w:eastAsia="宋体" w:hint="default"/>
          <w:sz w:val="26"/>
          <w:szCs w:val="26"/>
        </w:rPr>
      </w:pPr>
    </w:p>
    <w:p>
      <w:pPr>
        <w:pStyle w:val="BodyText"/>
        <w:spacing w:line="386" w:lineRule="auto" w:before="26"/>
        <w:ind w:left="764" w:right="1842" w:hanging="567"/>
        <w:jc w:val="left"/>
      </w:pPr>
      <w:r>
        <w:rPr/>
        <w:t>年度销售目标，并为继续保持快速增长奠定了坚实的基础。 </w:t>
      </w:r>
      <w:r>
        <w:rPr>
          <w:rFonts w:ascii="宋体" w:hAnsi="宋体" w:cs="宋体" w:eastAsia="宋体" w:hint="default"/>
        </w:rPr>
        <w:t>2010</w:t>
      </w:r>
      <w:r>
        <w:rPr/>
        <w:t>年，公司加快营销服务网络建设。公司自上市以来，按照中国证监会</w:t>
      </w:r>
    </w:p>
    <w:p>
      <w:pPr>
        <w:pStyle w:val="BodyText"/>
        <w:spacing w:line="355" w:lineRule="auto" w:before="7"/>
        <w:ind w:left="198" w:right="1791"/>
        <w:jc w:val="both"/>
      </w:pPr>
      <w:r>
        <w:rPr>
          <w:spacing w:val="-3"/>
        </w:rPr>
        <w:t>及深交所的规范要求，积极组织实施募集资金投资项目的建设落实，公司设立了</w:t>
      </w:r>
      <w:r>
        <w:rPr>
          <w:spacing w:val="-102"/>
        </w:rPr>
        <w:t> </w:t>
      </w:r>
      <w:r>
        <w:rPr>
          <w:spacing w:val="-102"/>
        </w:rPr>
      </w:r>
      <w:r>
        <w:rPr/>
        <w:t>相关的工作小组，科学选址，规范论证，加快建设覆盖全国的营销服务网络。</w:t>
      </w:r>
    </w:p>
    <w:p>
      <w:pPr>
        <w:pStyle w:val="BodyText"/>
        <w:spacing w:line="357" w:lineRule="auto" w:before="77"/>
        <w:ind w:left="198" w:right="1688" w:firstLine="537"/>
        <w:jc w:val="left"/>
      </w:pPr>
      <w:r>
        <w:rPr/>
        <w:t>报告期内，公司完成新建、改扩建北京、哈尔滨、长春、沈阳、济南、西 </w:t>
      </w:r>
      <w:r>
        <w:rPr>
          <w:spacing w:val="-3"/>
        </w:rPr>
        <w:t>安、太原、呼和浩特、成都、天津、南京、武汉、广州、上海、杭州、合肥、长</w:t>
      </w:r>
      <w:r>
        <w:rPr>
          <w:spacing w:val="-111"/>
        </w:rPr>
        <w:t> </w:t>
      </w:r>
      <w:r>
        <w:rPr>
          <w:spacing w:val="-111"/>
        </w:rPr>
      </w:r>
      <w:r>
        <w:rPr>
          <w:spacing w:val="-3"/>
        </w:rPr>
        <w:t>沙、昆明等营销服务网点</w:t>
      </w:r>
      <w:r>
        <w:rPr>
          <w:rFonts w:ascii="宋体" w:hAnsi="宋体" w:cs="宋体" w:eastAsia="宋体" w:hint="default"/>
          <w:spacing w:val="-3"/>
        </w:rPr>
        <w:t>21</w:t>
      </w:r>
      <w:r>
        <w:rPr>
          <w:spacing w:val="-3"/>
        </w:rPr>
        <w:t>家，实现更加直接、有效、多层次的市场营销服务体</w:t>
      </w:r>
      <w:r>
        <w:rPr>
          <w:spacing w:val="-100"/>
        </w:rPr>
        <w:t> </w:t>
      </w:r>
      <w:r>
        <w:rPr>
          <w:spacing w:val="-100"/>
        </w:rPr>
      </w:r>
      <w:r>
        <w:rPr/>
        <w:t>系，为客户提供“快速、有效”的服务。</w:t>
      </w:r>
    </w:p>
    <w:p>
      <w:pPr>
        <w:pStyle w:val="BodyText"/>
        <w:spacing w:line="357" w:lineRule="auto" w:before="75"/>
        <w:ind w:left="198" w:right="1688" w:firstLine="537"/>
        <w:jc w:val="left"/>
      </w:pPr>
      <w:r>
        <w:rPr/>
        <w:t>报告期内，公司深挖细分行业需求，针对燃气、石油、炼化、农业、智能 </w:t>
      </w:r>
      <w:r>
        <w:rPr>
          <w:spacing w:val="-3"/>
        </w:rPr>
        <w:t>交通等领域，按行业建立事业部，深入研究行业应用，拓宽了公司产品的应用领</w:t>
      </w:r>
      <w:r>
        <w:rPr>
          <w:spacing w:val="-102"/>
        </w:rPr>
        <w:t> </w:t>
      </w:r>
      <w:r>
        <w:rPr>
          <w:spacing w:val="-102"/>
        </w:rPr>
      </w:r>
      <w:r>
        <w:rPr/>
        <w:t>域。</w:t>
      </w:r>
    </w:p>
    <w:p>
      <w:pPr>
        <w:pStyle w:val="BodyText"/>
        <w:spacing w:line="357" w:lineRule="auto" w:before="77"/>
        <w:ind w:left="198" w:right="1688" w:firstLine="566"/>
        <w:jc w:val="left"/>
      </w:pPr>
      <w:r>
        <w:rPr/>
        <w:t>报告期内，公司通过积极参加海外行业展会，紧密关注全球经济变化，及 全球气体检测技术发展方向。</w:t>
      </w:r>
      <w:r>
        <w:rPr>
          <w:rFonts w:ascii="宋体" w:hAnsi="宋体" w:cs="宋体" w:eastAsia="宋体" w:hint="default"/>
        </w:rPr>
        <w:t>2010</w:t>
      </w:r>
      <w:r>
        <w:rPr/>
        <w:t>年，公司加大工业产品和新客户的开拓力度， </w:t>
      </w:r>
      <w:r>
        <w:rPr>
          <w:spacing w:val="-3"/>
        </w:rPr>
        <w:t>实施大客户策略，较好的调整了销售结构，在全球经济持续低迷的环境下，取得</w:t>
      </w:r>
      <w:r>
        <w:rPr>
          <w:spacing w:val="-102"/>
        </w:rPr>
        <w:t> </w:t>
      </w:r>
      <w:r>
        <w:rPr>
          <w:spacing w:val="-102"/>
        </w:rPr>
      </w:r>
      <w:r>
        <w:rPr>
          <w:spacing w:val="-3"/>
        </w:rPr>
        <w:t>了稳定的增长。同时，积极推进海外产品认证工作，面向欧洲的部分外销产品认</w:t>
      </w:r>
      <w:r>
        <w:rPr>
          <w:spacing w:val="-102"/>
        </w:rPr>
        <w:t> </w:t>
      </w:r>
      <w:r>
        <w:rPr>
          <w:spacing w:val="-102"/>
        </w:rPr>
      </w:r>
      <w:r>
        <w:rPr/>
        <w:t>证已经取得了较大进展。</w:t>
      </w:r>
    </w:p>
    <w:p>
      <w:pPr>
        <w:pStyle w:val="BodyText"/>
        <w:spacing w:line="357" w:lineRule="auto" w:before="75"/>
        <w:ind w:left="198" w:right="1664" w:firstLine="537"/>
        <w:jc w:val="left"/>
      </w:pPr>
      <w:r>
        <w:rPr>
          <w:spacing w:val="-1"/>
        </w:rPr>
        <w:t>在国内，公司启动面向客户主动提供售后服务的“汉威万里行服务计划”，</w:t>
      </w:r>
      <w:r>
        <w:rPr/>
        <w:t> </w:t>
      </w:r>
      <w:r>
        <w:rPr>
          <w:spacing w:val="-3"/>
        </w:rPr>
        <w:t>主动上门帮助客户查验、校准设备运行状况。取得了良好的客户口碑，提升了公</w:t>
      </w:r>
      <w:r>
        <w:rPr>
          <w:spacing w:val="-101"/>
        </w:rPr>
        <w:t> </w:t>
      </w:r>
      <w:r>
        <w:rPr>
          <w:spacing w:val="-101"/>
        </w:rPr>
      </w:r>
      <w:r>
        <w:rPr/>
        <w:t>司的服务品牌形象，建立了行业服务新标准。</w:t>
      </w:r>
    </w:p>
    <w:p>
      <w:pPr>
        <w:pStyle w:val="BodyText"/>
        <w:spacing w:line="386" w:lineRule="auto" w:before="74"/>
        <w:ind w:left="764" w:right="1842"/>
        <w:jc w:val="left"/>
      </w:pPr>
      <w:r>
        <w:rPr>
          <w:rFonts w:ascii="宋体" w:hAnsi="宋体" w:cs="宋体" w:eastAsia="宋体" w:hint="default"/>
        </w:rPr>
        <w:t>2</w:t>
      </w:r>
      <w:r>
        <w:rPr/>
        <w:t>、全面推进创新，促进技术与管理升级。 公司自创立以来，持续重视创新，致力于打造安全环保仪器类、电子信息</w:t>
      </w:r>
    </w:p>
    <w:p>
      <w:pPr>
        <w:pStyle w:val="BodyText"/>
        <w:spacing w:line="386" w:lineRule="auto" w:before="7"/>
        <w:ind w:left="764" w:right="1842" w:hanging="567"/>
        <w:jc w:val="left"/>
      </w:pPr>
      <w:r>
        <w:rPr/>
        <w:t>产业高科技成长型企业。 报告期内，公司积极完善技术创新体系，进行产品和技术创新。公司及子</w:t>
      </w:r>
    </w:p>
    <w:p>
      <w:pPr>
        <w:pStyle w:val="BodyText"/>
        <w:spacing w:line="357" w:lineRule="auto" w:before="8"/>
        <w:ind w:left="198" w:right="1824"/>
        <w:jc w:val="both"/>
      </w:pPr>
      <w:r>
        <w:rPr/>
        <w:t>公司共申请专利</w:t>
      </w:r>
      <w:r>
        <w:rPr>
          <w:rFonts w:ascii="宋体" w:hAnsi="宋体" w:cs="宋体" w:eastAsia="宋体" w:hint="default"/>
        </w:rPr>
        <w:t>59</w:t>
      </w:r>
      <w:r>
        <w:rPr/>
        <w:t>项，其中发明专利</w:t>
      </w:r>
      <w:r>
        <w:rPr>
          <w:rFonts w:ascii="宋体" w:hAnsi="宋体" w:cs="宋体" w:eastAsia="宋体" w:hint="default"/>
        </w:rPr>
        <w:t>17</w:t>
      </w:r>
      <w:r>
        <w:rPr/>
        <w:t>项；新获专利证书</w:t>
      </w:r>
      <w:r>
        <w:rPr>
          <w:rFonts w:ascii="宋体" w:hAnsi="宋体" w:cs="宋体" w:eastAsia="宋体" w:hint="default"/>
        </w:rPr>
        <w:t>38</w:t>
      </w:r>
      <w:r>
        <w:rPr/>
        <w:t>项，其中发明专利</w:t>
      </w:r>
      <w:r>
        <w:rPr>
          <w:rFonts w:ascii="宋体" w:hAnsi="宋体" w:cs="宋体" w:eastAsia="宋体" w:hint="default"/>
        </w:rPr>
        <w:t>1 </w:t>
      </w:r>
      <w:r>
        <w:rPr/>
        <w:t>项；取得科技成果鉴定国际先进水平</w:t>
      </w:r>
      <w:r>
        <w:rPr>
          <w:rFonts w:ascii="宋体" w:hAnsi="宋体" w:cs="宋体" w:eastAsia="宋体" w:hint="default"/>
        </w:rPr>
        <w:t>3</w:t>
      </w:r>
      <w:r>
        <w:rPr/>
        <w:t>项。加快产品在物联网方面应用的研究， 已完成两项科技技术成果。</w:t>
      </w:r>
    </w:p>
    <w:p>
      <w:pPr>
        <w:pStyle w:val="BodyText"/>
        <w:spacing w:line="357" w:lineRule="auto" w:before="74"/>
        <w:ind w:left="198" w:right="1791" w:firstLine="566"/>
        <w:jc w:val="both"/>
      </w:pPr>
      <w:r>
        <w:rPr/>
        <w:t>公司还着力进行了研发质量控制体系的建设。先后新设和梳理了多项研发 </w:t>
      </w:r>
      <w:r>
        <w:rPr>
          <w:spacing w:val="-3"/>
        </w:rPr>
        <w:t>质量控制流程和制度，并添置了多项可靠性测试设备，这将有助于进一步提升产</w:t>
      </w:r>
      <w:r>
        <w:rPr>
          <w:spacing w:val="-103"/>
        </w:rPr>
        <w:t> </w:t>
      </w:r>
      <w:r>
        <w:rPr>
          <w:spacing w:val="-103"/>
        </w:rPr>
      </w:r>
      <w:r>
        <w:rPr/>
        <w:t>品质量和客户应用满意度。</w:t>
      </w:r>
    </w:p>
    <w:p>
      <w:pPr>
        <w:spacing w:after="0" w:line="357" w:lineRule="auto"/>
        <w:jc w:val="both"/>
        <w:sectPr>
          <w:pgSz w:w="11910" w:h="16840"/>
          <w:pgMar w:header="424" w:footer="1050" w:top="1020" w:bottom="1240" w:left="1600" w:right="0"/>
        </w:sectPr>
      </w:pPr>
    </w:p>
    <w:p>
      <w:pPr>
        <w:spacing w:line="240" w:lineRule="auto" w:before="6"/>
        <w:rPr>
          <w:rFonts w:ascii="宋体" w:hAnsi="宋体" w:cs="宋体" w:eastAsia="宋体" w:hint="default"/>
          <w:sz w:val="26"/>
          <w:szCs w:val="26"/>
        </w:rPr>
      </w:pPr>
    </w:p>
    <w:p>
      <w:pPr>
        <w:pStyle w:val="BodyText"/>
        <w:spacing w:line="386" w:lineRule="auto" w:before="26"/>
        <w:ind w:left="764" w:right="1722"/>
        <w:jc w:val="left"/>
      </w:pPr>
      <w:r>
        <w:rPr/>
        <w:t>报告期内，公司在技术研发上投入</w:t>
      </w:r>
      <w:r>
        <w:rPr>
          <w:rFonts w:ascii="宋体" w:hAnsi="宋体" w:cs="宋体" w:eastAsia="宋体" w:hint="default"/>
        </w:rPr>
        <w:t>1,343.65</w:t>
      </w:r>
      <w:r>
        <w:rPr/>
        <w:t>万元，占营业收入比例</w:t>
      </w:r>
      <w:r>
        <w:rPr>
          <w:rFonts w:ascii="宋体" w:hAnsi="宋体" w:cs="宋体" w:eastAsia="宋体" w:hint="default"/>
        </w:rPr>
        <w:t>7.72%</w:t>
      </w:r>
      <w:r>
        <w:rPr/>
        <w:t>。 </w:t>
      </w:r>
      <w:r>
        <w:rPr>
          <w:rFonts w:ascii="宋体" w:hAnsi="宋体" w:cs="宋体" w:eastAsia="宋体" w:hint="default"/>
        </w:rPr>
        <w:t>3</w:t>
      </w:r>
      <w:r>
        <w:rPr/>
        <w:t>、提升品质、精益生产 报告期内，公司完成精益生产导入并组织实施，使得精益理念得以持续保</w:t>
      </w:r>
    </w:p>
    <w:p>
      <w:pPr>
        <w:pStyle w:val="BodyText"/>
        <w:spacing w:line="357" w:lineRule="auto" w:before="7"/>
        <w:ind w:left="198" w:right="1688"/>
        <w:jc w:val="left"/>
      </w:pPr>
      <w:r>
        <w:rPr/>
        <w:t>持，并在全公司范围内积极推进展开。通过精益理念培训、完善质量管理团队， </w:t>
      </w:r>
      <w:r>
        <w:rPr>
          <w:spacing w:val="-3"/>
        </w:rPr>
        <w:t>持续推进和提高质量管控水平，培养和提高全员质量意识，从材料进厂、制程巡</w:t>
      </w:r>
      <w:r>
        <w:rPr>
          <w:spacing w:val="-102"/>
        </w:rPr>
        <w:t> </w:t>
      </w:r>
      <w:r>
        <w:rPr>
          <w:spacing w:val="-102"/>
        </w:rPr>
      </w:r>
      <w:r>
        <w:rPr/>
        <w:t>检，到成品发货实施了一系列的质量稽核措施。</w:t>
      </w:r>
    </w:p>
    <w:p>
      <w:pPr>
        <w:pStyle w:val="BodyText"/>
        <w:spacing w:line="357" w:lineRule="auto" w:before="74"/>
        <w:ind w:left="198" w:right="1688" w:firstLine="566"/>
        <w:jc w:val="left"/>
      </w:pPr>
      <w:r>
        <w:rPr/>
        <w:t>报告期内，公司引进生产线作业装备，提高生产线作业装备水平，稳定一 线工人团队，倡导工程师上线解决问题，通过一系列措施，强化了公司“尽责” 的质量文化观，提高了生产效率与质量水平。</w:t>
      </w:r>
    </w:p>
    <w:p>
      <w:pPr>
        <w:pStyle w:val="BodyText"/>
        <w:spacing w:line="388" w:lineRule="auto" w:before="74"/>
        <w:ind w:left="764" w:right="1842"/>
        <w:jc w:val="left"/>
      </w:pPr>
      <w:r>
        <w:rPr>
          <w:rFonts w:ascii="宋体" w:hAnsi="宋体" w:cs="宋体" w:eastAsia="宋体" w:hint="default"/>
        </w:rPr>
        <w:t>4</w:t>
      </w:r>
      <w:r>
        <w:rPr/>
        <w:t>、提高团队素质，塑造企业文化 报告期内，借助公司上市成功的契机，依照证监会、交易所对上市公司的</w:t>
      </w:r>
    </w:p>
    <w:p>
      <w:pPr>
        <w:pStyle w:val="BodyText"/>
        <w:spacing w:line="386" w:lineRule="auto" w:before="2"/>
        <w:ind w:left="764" w:right="1665" w:hanging="567"/>
        <w:jc w:val="left"/>
      </w:pPr>
      <w:r>
        <w:rPr>
          <w:spacing w:val="-6"/>
        </w:rPr>
        <w:t>规范运作要求为指南，进一步完善了公司治理结构，优化了管理模式及运作机制。</w:t>
      </w:r>
      <w:r>
        <w:rPr>
          <w:spacing w:val="-112"/>
        </w:rPr>
        <w:t> </w:t>
      </w:r>
      <w:r>
        <w:rPr>
          <w:spacing w:val="-112"/>
        </w:rPr>
      </w:r>
      <w:r>
        <w:rPr/>
        <w:t>加强人力资源管理工作，建立健全公司人力培训体系，依照“培养</w:t>
      </w:r>
      <w:r>
        <w:rPr>
          <w:rFonts w:ascii="宋体" w:hAnsi="宋体" w:cs="宋体" w:eastAsia="宋体" w:hint="default"/>
        </w:rPr>
        <w:t>+</w:t>
      </w:r>
      <w:r>
        <w:rPr/>
        <w:t>锻炼”</w:t>
      </w:r>
    </w:p>
    <w:p>
      <w:pPr>
        <w:pStyle w:val="BodyText"/>
        <w:spacing w:line="357" w:lineRule="auto" w:before="7"/>
        <w:ind w:left="198" w:right="1791"/>
        <w:jc w:val="both"/>
      </w:pPr>
      <w:r>
        <w:rPr>
          <w:spacing w:val="-3"/>
        </w:rPr>
        <w:t>的造人宗旨，设计了“步步高”课程培训体系、“汉威大讲堂”、入职教育等专</w:t>
      </w:r>
      <w:r>
        <w:rPr>
          <w:spacing w:val="-102"/>
        </w:rPr>
        <w:t> </w:t>
      </w:r>
      <w:r>
        <w:rPr>
          <w:spacing w:val="-102"/>
        </w:rPr>
      </w:r>
      <w:r>
        <w:rPr>
          <w:spacing w:val="-3"/>
        </w:rPr>
        <w:t>业培训体系，以创造一流的企业为目标，逐步建立一套完善的内部流动机制，以</w:t>
      </w:r>
      <w:r>
        <w:rPr>
          <w:spacing w:val="-103"/>
        </w:rPr>
        <w:t> </w:t>
      </w:r>
      <w:r>
        <w:rPr>
          <w:spacing w:val="-103"/>
        </w:rPr>
      </w:r>
      <w:r>
        <w:rPr/>
        <w:t>促进内部人才的培养和成长；另一方面，也积极引进高素质人才。</w:t>
      </w:r>
    </w:p>
    <w:p>
      <w:pPr>
        <w:pStyle w:val="BodyText"/>
        <w:spacing w:line="386" w:lineRule="auto" w:before="74"/>
        <w:ind w:left="764" w:right="1842"/>
        <w:jc w:val="left"/>
      </w:pPr>
      <w:r>
        <w:rPr>
          <w:rFonts w:ascii="宋体" w:hAnsi="宋体" w:cs="宋体" w:eastAsia="宋体" w:hint="default"/>
        </w:rPr>
        <w:t>5</w:t>
      </w:r>
      <w:r>
        <w:rPr/>
        <w:t>、规范运作，建好募投项目 报告期内，公司严格按照上市公司运作规范开展公司各项经营管理活动，</w:t>
      </w:r>
    </w:p>
    <w:p>
      <w:pPr>
        <w:pStyle w:val="BodyText"/>
        <w:spacing w:line="355" w:lineRule="auto" w:before="7"/>
        <w:ind w:left="198" w:right="1792"/>
        <w:jc w:val="both"/>
      </w:pPr>
      <w:r>
        <w:rPr>
          <w:spacing w:val="-3"/>
        </w:rPr>
        <w:t>逐步建立、健全公司的内控体系，注意规章制度的科学性、实操性，同时通过内</w:t>
      </w:r>
      <w:r>
        <w:rPr>
          <w:spacing w:val="-103"/>
        </w:rPr>
        <w:t> </w:t>
      </w:r>
      <w:r>
        <w:rPr>
          <w:spacing w:val="-103"/>
        </w:rPr>
      </w:r>
      <w:r>
        <w:rPr/>
        <w:t>审，加大制度执行的监督力度，确保各项制度得以落实。</w:t>
      </w:r>
    </w:p>
    <w:p>
      <w:pPr>
        <w:pStyle w:val="BodyText"/>
        <w:spacing w:line="240" w:lineRule="auto" w:before="79"/>
        <w:ind w:left="764" w:right="1688"/>
        <w:jc w:val="left"/>
        <w:rPr>
          <w:rFonts w:ascii="宋体" w:hAnsi="宋体" w:cs="宋体" w:eastAsia="宋体" w:hint="default"/>
        </w:rPr>
      </w:pPr>
      <w:r>
        <w:rPr/>
        <w:t>公司募集资金投资以下三个项目：一是年产 </w:t>
      </w:r>
      <w:r>
        <w:rPr>
          <w:rFonts w:ascii="宋体" w:hAnsi="宋体" w:cs="宋体" w:eastAsia="宋体" w:hint="default"/>
        </w:rPr>
        <w:t>8 </w:t>
      </w:r>
      <w:r>
        <w:rPr/>
        <w:t>万支红外气体传感器及</w:t>
      </w:r>
      <w:r>
        <w:rPr>
          <w:spacing w:val="-52"/>
        </w:rPr>
        <w:t> </w:t>
      </w:r>
      <w:r>
        <w:rPr>
          <w:rFonts w:ascii="宋体" w:hAnsi="宋体" w:cs="宋体" w:eastAsia="宋体" w:hint="default"/>
        </w:rPr>
        <w:t>7.5</w:t>
      </w:r>
    </w:p>
    <w:p>
      <w:pPr>
        <w:pStyle w:val="BodyText"/>
        <w:spacing w:line="357" w:lineRule="auto" w:before="151"/>
        <w:ind w:left="198" w:right="1791"/>
        <w:jc w:val="both"/>
      </w:pPr>
      <w:r>
        <w:rPr/>
        <w:t>万台红外气体检测仪器仪表项目；二是年产</w:t>
      </w:r>
      <w:r>
        <w:rPr>
          <w:spacing w:val="-70"/>
        </w:rPr>
        <w:t> </w:t>
      </w:r>
      <w:r>
        <w:rPr>
          <w:rFonts w:ascii="宋体" w:hAnsi="宋体" w:cs="宋体" w:eastAsia="宋体" w:hint="default"/>
        </w:rPr>
        <w:t>25</w:t>
      </w:r>
      <w:r>
        <w:rPr>
          <w:rFonts w:ascii="宋体" w:hAnsi="宋体" w:cs="宋体" w:eastAsia="宋体" w:hint="default"/>
          <w:spacing w:val="-19"/>
        </w:rPr>
        <w:t> </w:t>
      </w:r>
      <w:r>
        <w:rPr/>
        <w:t>万台电化学气体检测仪器仪表项 </w:t>
      </w:r>
      <w:r>
        <w:rPr>
          <w:spacing w:val="-3"/>
        </w:rPr>
        <w:t>目；三是客户营销服务网络建设项目。上述第一、二个项目将全面提高公司产品</w:t>
      </w:r>
      <w:r>
        <w:rPr>
          <w:spacing w:val="-102"/>
        </w:rPr>
        <w:t> </w:t>
      </w:r>
      <w:r>
        <w:rPr>
          <w:spacing w:val="-102"/>
        </w:rPr>
      </w:r>
      <w:r>
        <w:rPr>
          <w:spacing w:val="-3"/>
        </w:rPr>
        <w:t>产量及性能，拓宽公司产品的深度及广度，保持公司在传感器及检测仪器仪表相</w:t>
      </w:r>
      <w:r>
        <w:rPr>
          <w:spacing w:val="-103"/>
        </w:rPr>
        <w:t> </w:t>
      </w:r>
      <w:r>
        <w:rPr>
          <w:spacing w:val="-103"/>
        </w:rPr>
      </w:r>
      <w:r>
        <w:rPr>
          <w:spacing w:val="-3"/>
        </w:rPr>
        <w:t>关领域的产品优势。公司在上市完成后，即开始筹划募投项目的落实，成立了募</w:t>
      </w:r>
      <w:r>
        <w:rPr>
          <w:spacing w:val="-102"/>
        </w:rPr>
        <w:t> </w:t>
      </w:r>
      <w:r>
        <w:rPr>
          <w:spacing w:val="-102"/>
        </w:rPr>
      </w:r>
      <w:r>
        <w:rPr>
          <w:spacing w:val="-3"/>
        </w:rPr>
        <w:t>投专项推进领导工作小组，利用现有工厂条件，购置了关键设备，积极落实募投</w:t>
      </w:r>
      <w:r>
        <w:rPr>
          <w:spacing w:val="-102"/>
        </w:rPr>
        <w:t> </w:t>
      </w:r>
      <w:r>
        <w:rPr>
          <w:spacing w:val="-102"/>
        </w:rPr>
      </w:r>
      <w:r>
        <w:rPr/>
        <w:t>项目的实施。目前该两个募投项目的土建工程正在建设中，预计在 </w:t>
      </w:r>
      <w:r>
        <w:rPr>
          <w:rFonts w:ascii="宋体" w:hAnsi="宋体" w:cs="宋体" w:eastAsia="宋体" w:hint="default"/>
        </w:rPr>
        <w:t>2011</w:t>
      </w:r>
      <w:r>
        <w:rPr>
          <w:rFonts w:ascii="宋体" w:hAnsi="宋体" w:cs="宋体" w:eastAsia="宋体" w:hint="default"/>
          <w:spacing w:val="-88"/>
        </w:rPr>
        <w:t> </w:t>
      </w:r>
      <w:r>
        <w:rPr/>
        <w:t>年内可 </w:t>
      </w:r>
      <w:r>
        <w:rPr>
          <w:spacing w:val="-3"/>
        </w:rPr>
        <w:t>部分投入使用。第三个项目的实施将提升公司售后服务水平，完善营销网络，进</w:t>
      </w:r>
      <w:r>
        <w:rPr>
          <w:spacing w:val="-102"/>
        </w:rPr>
        <w:t> </w:t>
      </w:r>
      <w:r>
        <w:rPr>
          <w:spacing w:val="-102"/>
        </w:rPr>
      </w:r>
      <w:r>
        <w:rPr/>
        <w:t>一步增强公司的综合竞争实力。截至报告期末，已经改扩建、新建网点 </w:t>
      </w:r>
      <w:r>
        <w:rPr>
          <w:rFonts w:ascii="宋体" w:hAnsi="宋体" w:cs="宋体" w:eastAsia="宋体" w:hint="default"/>
        </w:rPr>
        <w:t>21</w:t>
      </w:r>
      <w:r>
        <w:rPr>
          <w:rFonts w:ascii="宋体" w:hAnsi="宋体" w:cs="宋体" w:eastAsia="宋体" w:hint="default"/>
          <w:spacing w:val="-86"/>
        </w:rPr>
        <w:t> </w:t>
      </w:r>
      <w:r>
        <w:rPr/>
        <w:t>个，</w:t>
      </w:r>
    </w:p>
    <w:p>
      <w:pPr>
        <w:spacing w:after="0" w:line="357" w:lineRule="auto"/>
        <w:jc w:val="both"/>
        <w:sectPr>
          <w:pgSz w:w="11910" w:h="16840"/>
          <w:pgMar w:header="424" w:footer="1050" w:top="1020" w:bottom="1240" w:left="1600" w:right="0"/>
        </w:sectPr>
      </w:pPr>
    </w:p>
    <w:p>
      <w:pPr>
        <w:spacing w:line="240" w:lineRule="auto" w:before="6"/>
        <w:rPr>
          <w:rFonts w:ascii="宋体" w:hAnsi="宋体" w:cs="宋体" w:eastAsia="宋体" w:hint="default"/>
          <w:sz w:val="26"/>
          <w:szCs w:val="26"/>
        </w:rPr>
      </w:pPr>
    </w:p>
    <w:p>
      <w:pPr>
        <w:pStyle w:val="BodyText"/>
        <w:spacing w:line="357" w:lineRule="auto" w:before="26"/>
        <w:ind w:left="198" w:right="1793"/>
        <w:jc w:val="left"/>
      </w:pPr>
      <w:r>
        <w:rPr>
          <w:spacing w:val="-3"/>
        </w:rPr>
        <w:t>有效地覆盖了国内市场，实现了“快速、有效”服务客户的要求，大大提升了客</w:t>
      </w:r>
      <w:r>
        <w:rPr>
          <w:spacing w:val="-106"/>
        </w:rPr>
        <w:t> </w:t>
      </w:r>
      <w:r>
        <w:rPr>
          <w:spacing w:val="-106"/>
        </w:rPr>
      </w:r>
      <w:r>
        <w:rPr/>
        <w:t>户服务的响应能力与品牌形象。</w:t>
      </w:r>
    </w:p>
    <w:p>
      <w:pPr>
        <w:spacing w:line="240" w:lineRule="auto" w:before="8"/>
        <w:rPr>
          <w:rFonts w:ascii="宋体" w:hAnsi="宋体" w:cs="宋体" w:eastAsia="宋体" w:hint="default"/>
          <w:sz w:val="22"/>
          <w:szCs w:val="22"/>
        </w:rPr>
      </w:pPr>
    </w:p>
    <w:p>
      <w:pPr>
        <w:pStyle w:val="Heading5"/>
        <w:spacing w:line="355" w:lineRule="auto"/>
        <w:ind w:left="198" w:right="1780" w:firstLine="566"/>
        <w:jc w:val="left"/>
        <w:rPr>
          <w:b w:val="0"/>
          <w:bCs w:val="0"/>
        </w:rPr>
      </w:pPr>
      <w:r>
        <w:rPr/>
        <w:t>（二）关于对公司招股说明书中已披露的 </w:t>
      </w:r>
      <w:r>
        <w:rPr>
          <w:rFonts w:ascii="新宋体" w:hAnsi="新宋体" w:cs="新宋体" w:eastAsia="新宋体" w:hint="default"/>
        </w:rPr>
        <w:t>2009-2012</w:t>
      </w:r>
      <w:r>
        <w:rPr>
          <w:rFonts w:ascii="新宋体" w:hAnsi="新宋体" w:cs="新宋体" w:eastAsia="新宋体" w:hint="default"/>
          <w:spacing w:val="-94"/>
        </w:rPr>
        <w:t> </w:t>
      </w:r>
      <w:r>
        <w:rPr/>
        <w:t>年具体发展规划及拟</w:t>
      </w:r>
      <w:r>
        <w:rPr>
          <w:w w:val="99"/>
        </w:rPr>
        <w:t> </w:t>
      </w:r>
      <w:r>
        <w:rPr/>
        <w:t>采取的措施的执行情况的说明</w:t>
      </w:r>
      <w:r>
        <w:rPr>
          <w:b w:val="0"/>
          <w:bCs w:val="0"/>
        </w:rPr>
      </w:r>
    </w:p>
    <w:p>
      <w:pPr>
        <w:spacing w:line="240" w:lineRule="auto" w:before="10"/>
        <w:rPr>
          <w:rFonts w:ascii="新宋体" w:hAnsi="新宋体" w:cs="新宋体" w:eastAsia="新宋体" w:hint="default"/>
          <w:b/>
          <w:bCs/>
          <w:sz w:val="22"/>
          <w:szCs w:val="22"/>
        </w:rPr>
      </w:pPr>
    </w:p>
    <w:p>
      <w:pPr>
        <w:pStyle w:val="BodyText"/>
        <w:spacing w:line="355" w:lineRule="auto" w:before="0"/>
        <w:ind w:left="198" w:right="1722" w:firstLine="566"/>
        <w:jc w:val="left"/>
      </w:pPr>
      <w:r>
        <w:rPr/>
        <w:t>公司在招股说明书中披露了</w:t>
      </w:r>
      <w:r>
        <w:rPr>
          <w:rFonts w:ascii="宋体" w:hAnsi="宋体" w:cs="宋体" w:eastAsia="宋体" w:hint="default"/>
        </w:rPr>
        <w:t>2009</w:t>
      </w:r>
      <w:r>
        <w:rPr/>
        <w:t>年</w:t>
      </w:r>
      <w:r>
        <w:rPr>
          <w:rFonts w:ascii="宋体" w:hAnsi="宋体" w:cs="宋体" w:eastAsia="宋体" w:hint="default"/>
        </w:rPr>
        <w:t>-2012</w:t>
      </w:r>
      <w:r>
        <w:rPr/>
        <w:t>年具体发展规划及拟采取的措施， </w:t>
      </w:r>
      <w:r>
        <w:rPr>
          <w:rFonts w:ascii="宋体" w:hAnsi="宋体" w:cs="宋体" w:eastAsia="宋体" w:hint="default"/>
        </w:rPr>
        <w:t>2010</w:t>
      </w:r>
      <w:r>
        <w:rPr/>
        <w:t>年各方面实施情况与发展规划基本一致，具体如下：</w:t>
      </w:r>
    </w:p>
    <w:p>
      <w:pPr>
        <w:pStyle w:val="BodyText"/>
        <w:spacing w:line="240" w:lineRule="auto" w:before="79"/>
        <w:ind w:left="764" w:right="1688"/>
        <w:jc w:val="left"/>
      </w:pPr>
      <w:r>
        <w:rPr>
          <w:rFonts w:ascii="宋体" w:hAnsi="宋体" w:cs="宋体" w:eastAsia="宋体" w:hint="default"/>
        </w:rPr>
        <w:t>1</w:t>
      </w:r>
      <w:r>
        <w:rPr/>
        <w:t>、技术开发、持续创新和技术团队建设</w:t>
      </w:r>
    </w:p>
    <w:p>
      <w:pPr>
        <w:pStyle w:val="BodyText"/>
        <w:spacing w:line="240" w:lineRule="auto" w:before="193"/>
        <w:ind w:left="764" w:right="0"/>
        <w:jc w:val="left"/>
      </w:pPr>
      <w:r>
        <w:rPr>
          <w:rFonts w:ascii="宋体" w:hAnsi="宋体" w:cs="宋体" w:eastAsia="宋体" w:hint="default"/>
        </w:rPr>
        <w:t>2010</w:t>
      </w:r>
      <w:r>
        <w:rPr/>
        <w:t>年，公司投入研发费用总额</w:t>
      </w:r>
      <w:r>
        <w:rPr>
          <w:rFonts w:ascii="宋体" w:hAnsi="宋体" w:cs="宋体" w:eastAsia="宋体" w:hint="default"/>
        </w:rPr>
        <w:t>1,343.65</w:t>
      </w:r>
      <w:r>
        <w:rPr/>
        <w:t>万元，比</w:t>
      </w:r>
      <w:r>
        <w:rPr>
          <w:rFonts w:ascii="宋体" w:hAnsi="宋体" w:cs="宋体" w:eastAsia="宋体" w:hint="default"/>
        </w:rPr>
        <w:t>2009</w:t>
      </w:r>
      <w:r>
        <w:rPr/>
        <w:t>年同期增长</w:t>
      </w:r>
      <w:r>
        <w:rPr>
          <w:rFonts w:ascii="宋体" w:hAnsi="宋体" w:cs="宋体" w:eastAsia="宋体" w:hint="default"/>
        </w:rPr>
        <w:t>25.82%</w:t>
      </w:r>
      <w:r>
        <w:rPr/>
        <w:t>；</w:t>
      </w:r>
    </w:p>
    <w:p>
      <w:pPr>
        <w:pStyle w:val="BodyText"/>
        <w:spacing w:line="240" w:lineRule="auto" w:before="151"/>
        <w:ind w:left="198" w:right="1688"/>
        <w:jc w:val="left"/>
      </w:pPr>
      <w:r>
        <w:rPr>
          <w:rFonts w:ascii="宋体" w:hAnsi="宋体" w:cs="宋体" w:eastAsia="宋体" w:hint="default"/>
        </w:rPr>
        <w:t>2010</w:t>
      </w:r>
      <w:r>
        <w:rPr/>
        <w:t>年底，公司研发人员为</w:t>
      </w:r>
      <w:r>
        <w:rPr>
          <w:spacing w:val="-1"/>
        </w:rPr>
        <w:t> </w:t>
      </w:r>
      <w:r>
        <w:rPr>
          <w:rFonts w:ascii="宋体" w:hAnsi="宋体" w:cs="宋体" w:eastAsia="宋体" w:hint="default"/>
        </w:rPr>
        <w:t>159</w:t>
      </w:r>
      <w:r>
        <w:rPr/>
        <w:t>人，比</w:t>
      </w:r>
      <w:r>
        <w:rPr>
          <w:rFonts w:ascii="宋体" w:hAnsi="宋体" w:cs="宋体" w:eastAsia="宋体" w:hint="default"/>
        </w:rPr>
        <w:t>2009</w:t>
      </w:r>
      <w:r>
        <w:rPr/>
        <w:t>年底增加</w:t>
      </w:r>
      <w:r>
        <w:rPr>
          <w:rFonts w:ascii="宋体" w:hAnsi="宋体" w:cs="宋体" w:eastAsia="宋体" w:hint="default"/>
        </w:rPr>
        <w:t>26</w:t>
      </w:r>
      <w:r>
        <w:rPr/>
        <w:t>人。</w:t>
      </w:r>
    </w:p>
    <w:p>
      <w:pPr>
        <w:pStyle w:val="BodyText"/>
        <w:spacing w:line="357" w:lineRule="auto" w:before="192"/>
        <w:ind w:left="198" w:right="1842" w:firstLine="566"/>
        <w:jc w:val="left"/>
      </w:pPr>
      <w:r>
        <w:rPr>
          <w:rFonts w:ascii="宋体" w:hAnsi="宋体" w:cs="宋体" w:eastAsia="宋体" w:hint="default"/>
        </w:rPr>
        <w:t>2010</w:t>
      </w:r>
      <w:r>
        <w:rPr/>
        <w:t>年，公司注册设立了北京智威宇讯科技有限公司（以下简称“智威宇 讯”），作为公司在北京的专业工程技术研究中心平台。</w:t>
      </w:r>
    </w:p>
    <w:p>
      <w:pPr>
        <w:pStyle w:val="BodyText"/>
        <w:spacing w:line="357" w:lineRule="auto" w:before="74"/>
        <w:ind w:left="198" w:right="1871" w:firstLine="537"/>
        <w:jc w:val="left"/>
      </w:pPr>
      <w:r>
        <w:rPr>
          <w:rFonts w:ascii="宋体" w:hAnsi="宋体" w:cs="宋体" w:eastAsia="宋体" w:hint="default"/>
        </w:rPr>
        <w:t>2010</w:t>
      </w:r>
      <w:r>
        <w:rPr/>
        <w:t>年，公司多次与中国科学院上海硅酸盐研究所、长春应化所等研究院 所、高校进行产学研交流。</w:t>
      </w:r>
    </w:p>
    <w:p>
      <w:pPr>
        <w:pStyle w:val="BodyText"/>
        <w:spacing w:line="357" w:lineRule="auto" w:before="74"/>
        <w:ind w:left="198" w:right="1808" w:firstLine="566"/>
        <w:jc w:val="left"/>
      </w:pPr>
      <w:r>
        <w:rPr>
          <w:rFonts w:ascii="宋体" w:hAnsi="宋体" w:cs="宋体" w:eastAsia="宋体" w:hint="default"/>
        </w:rPr>
        <w:t>2010</w:t>
      </w:r>
      <w:r>
        <w:rPr/>
        <w:t>年</w:t>
      </w:r>
      <w:r>
        <w:rPr>
          <w:rFonts w:ascii="宋体" w:hAnsi="宋体" w:cs="宋体" w:eastAsia="宋体" w:hint="default"/>
        </w:rPr>
        <w:t>3</w:t>
      </w:r>
      <w:r>
        <w:rPr/>
        <w:t>月，公司获得河南省发改委批准设立“河南省物联网工程研究中 心”，依托物联网工程研究中心，已完成行业应用物联网项目产品</w:t>
      </w:r>
      <w:r>
        <w:rPr>
          <w:rFonts w:ascii="宋体" w:hAnsi="宋体" w:cs="宋体" w:eastAsia="宋体" w:hint="default"/>
        </w:rPr>
        <w:t>2</w:t>
      </w:r>
      <w:r>
        <w:rPr/>
        <w:t>件，与中国 科学院共同设立了院士工作站。</w:t>
      </w:r>
    </w:p>
    <w:p>
      <w:pPr>
        <w:pStyle w:val="BodyText"/>
        <w:spacing w:line="388" w:lineRule="auto" w:before="74"/>
        <w:ind w:left="735" w:right="1664"/>
        <w:jc w:val="left"/>
      </w:pPr>
      <w:r>
        <w:rPr>
          <w:rFonts w:ascii="宋体" w:hAnsi="宋体" w:cs="宋体" w:eastAsia="宋体" w:hint="default"/>
        </w:rPr>
        <w:t>2</w:t>
      </w:r>
      <w:r>
        <w:rPr/>
        <w:t>、现有产品升级 公司产品大类分为气体传感器、气体检测仪器仪表及监控系统。 </w:t>
      </w:r>
      <w:r>
        <w:rPr>
          <w:spacing w:val="-1"/>
        </w:rPr>
        <w:t>气体传感器产品主要分为红外类传感器、电化学类传感器、催化类传感器、</w:t>
      </w:r>
    </w:p>
    <w:p>
      <w:pPr>
        <w:pStyle w:val="BodyText"/>
        <w:spacing w:line="386" w:lineRule="auto" w:before="2"/>
        <w:ind w:left="735" w:right="1871" w:hanging="538"/>
        <w:jc w:val="left"/>
      </w:pPr>
      <w:r>
        <w:rPr/>
        <w:t>半导体类传感器四大类。</w:t>
      </w:r>
      <w:r>
        <w:rPr>
          <w:rFonts w:ascii="宋体" w:hAnsi="宋体" w:cs="宋体" w:eastAsia="宋体" w:hint="default"/>
        </w:rPr>
        <w:t>2010</w:t>
      </w:r>
      <w:r>
        <w:rPr/>
        <w:t>年度，公司新改进开发了</w:t>
      </w:r>
      <w:r>
        <w:rPr>
          <w:rFonts w:ascii="宋体" w:hAnsi="宋体" w:cs="宋体" w:eastAsia="宋体" w:hint="default"/>
        </w:rPr>
        <w:t>10</w:t>
      </w:r>
      <w:r>
        <w:rPr/>
        <w:t>余个产品。 气体检测仪器仪表大类分为工业气体检测仪器仪表、商用气体检测仪器仪</w:t>
      </w:r>
    </w:p>
    <w:p>
      <w:pPr>
        <w:pStyle w:val="BodyText"/>
        <w:spacing w:line="386" w:lineRule="auto" w:before="7"/>
        <w:ind w:left="735" w:right="1871" w:hanging="538"/>
        <w:jc w:val="left"/>
      </w:pPr>
      <w:r>
        <w:rPr/>
        <w:t>表。</w:t>
      </w:r>
      <w:r>
        <w:rPr>
          <w:rFonts w:ascii="宋体" w:hAnsi="宋体" w:cs="宋体" w:eastAsia="宋体" w:hint="default"/>
        </w:rPr>
        <w:t>2010</w:t>
      </w:r>
      <w:r>
        <w:rPr/>
        <w:t>年度，公司新改进开发了</w:t>
      </w:r>
      <w:r>
        <w:rPr>
          <w:rFonts w:ascii="宋体" w:hAnsi="宋体" w:cs="宋体" w:eastAsia="宋体" w:hint="default"/>
        </w:rPr>
        <w:t>15</w:t>
      </w:r>
      <w:r>
        <w:rPr/>
        <w:t>个产品。 监控系统已发展完成应急救援现场监测、煤矿通风监控、非煤矿山综合监</w:t>
      </w:r>
    </w:p>
    <w:p>
      <w:pPr>
        <w:pStyle w:val="BodyText"/>
        <w:spacing w:line="355" w:lineRule="auto" w:before="7"/>
        <w:ind w:left="198" w:right="1793"/>
        <w:jc w:val="left"/>
      </w:pPr>
      <w:r>
        <w:rPr>
          <w:spacing w:val="-3"/>
        </w:rPr>
        <w:t>测、核辐射监控系统、安全生产管理等适用于各种类型的危化企业现场和综合安</w:t>
      </w:r>
      <w:r>
        <w:rPr>
          <w:spacing w:val="-105"/>
        </w:rPr>
        <w:t> </w:t>
      </w:r>
      <w:r>
        <w:rPr>
          <w:spacing w:val="-105"/>
        </w:rPr>
      </w:r>
      <w:r>
        <w:rPr/>
        <w:t>全生产管理系统。</w:t>
      </w:r>
      <w:r>
        <w:rPr>
          <w:rFonts w:ascii="宋体" w:hAnsi="宋体" w:cs="宋体" w:eastAsia="宋体" w:hint="default"/>
        </w:rPr>
        <w:t>2010</w:t>
      </w:r>
      <w:r>
        <w:rPr/>
        <w:t>年度，公司新开发改进了</w:t>
      </w:r>
      <w:r>
        <w:rPr>
          <w:rFonts w:ascii="宋体" w:hAnsi="宋体" w:cs="宋体" w:eastAsia="宋体" w:hint="default"/>
        </w:rPr>
        <w:t>7</w:t>
      </w:r>
      <w:r>
        <w:rPr/>
        <w:t>个产品。</w:t>
      </w:r>
    </w:p>
    <w:p>
      <w:pPr>
        <w:pStyle w:val="BodyText"/>
        <w:spacing w:line="240" w:lineRule="auto" w:before="77"/>
        <w:ind w:left="735" w:right="1688"/>
        <w:jc w:val="left"/>
      </w:pPr>
      <w:r>
        <w:rPr>
          <w:rFonts w:ascii="宋体" w:hAnsi="宋体" w:cs="宋体" w:eastAsia="宋体" w:hint="default"/>
        </w:rPr>
        <w:t>3</w:t>
      </w:r>
      <w:r>
        <w:rPr/>
        <w:t>、收入增长及产能扩张</w:t>
      </w:r>
    </w:p>
    <w:p>
      <w:pPr>
        <w:pStyle w:val="BodyText"/>
        <w:spacing w:line="388" w:lineRule="auto" w:before="192"/>
        <w:ind w:left="735" w:right="1787" w:firstLine="28"/>
        <w:jc w:val="left"/>
      </w:pPr>
      <w:r>
        <w:rPr>
          <w:rFonts w:ascii="宋体" w:hAnsi="宋体" w:cs="宋体" w:eastAsia="宋体" w:hint="default"/>
        </w:rPr>
        <w:t>2010</w:t>
      </w:r>
      <w:r>
        <w:rPr/>
        <w:t>年度，公司销售收入相比</w:t>
      </w:r>
      <w:r>
        <w:rPr>
          <w:rFonts w:ascii="宋体" w:hAnsi="宋体" w:cs="宋体" w:eastAsia="宋体" w:hint="default"/>
        </w:rPr>
        <w:t>2009</w:t>
      </w:r>
      <w:r>
        <w:rPr/>
        <w:t>年增长了</w:t>
      </w:r>
      <w:r>
        <w:rPr>
          <w:rFonts w:ascii="宋体" w:hAnsi="宋体" w:cs="宋体" w:eastAsia="宋体" w:hint="default"/>
        </w:rPr>
        <w:t>37.01%</w:t>
      </w:r>
      <w:r>
        <w:rPr/>
        <w:t>。 </w:t>
      </w:r>
      <w:r>
        <w:rPr>
          <w:spacing w:val="-1"/>
        </w:rPr>
        <w:t>公司招股书中披露的</w:t>
      </w:r>
      <w:r>
        <w:rPr>
          <w:rFonts w:ascii="宋体" w:hAnsi="宋体" w:cs="宋体" w:eastAsia="宋体" w:hint="default"/>
          <w:spacing w:val="-1"/>
        </w:rPr>
        <w:t>2010</w:t>
      </w:r>
      <w:r>
        <w:rPr>
          <w:spacing w:val="-1"/>
        </w:rPr>
        <w:t>年产能扩张规划目标为：气体传感器</w:t>
      </w:r>
      <w:r>
        <w:rPr>
          <w:rFonts w:ascii="宋体" w:hAnsi="宋体" w:cs="宋体" w:eastAsia="宋体" w:hint="default"/>
          <w:spacing w:val="-1"/>
        </w:rPr>
        <w:t>380</w:t>
      </w:r>
      <w:r>
        <w:rPr>
          <w:spacing w:val="-1"/>
        </w:rPr>
        <w:t>万支、气</w:t>
      </w:r>
    </w:p>
    <w:p>
      <w:pPr>
        <w:spacing w:after="0" w:line="388" w:lineRule="auto"/>
        <w:jc w:val="left"/>
        <w:sectPr>
          <w:pgSz w:w="11910" w:h="16840"/>
          <w:pgMar w:header="424" w:footer="1050" w:top="1020" w:bottom="1240" w:left="1600" w:right="0"/>
        </w:sectPr>
      </w:pPr>
    </w:p>
    <w:p>
      <w:pPr>
        <w:spacing w:line="240" w:lineRule="auto" w:before="6"/>
        <w:rPr>
          <w:rFonts w:ascii="宋体" w:hAnsi="宋体" w:cs="宋体" w:eastAsia="宋体" w:hint="default"/>
          <w:sz w:val="26"/>
          <w:szCs w:val="26"/>
        </w:rPr>
      </w:pPr>
    </w:p>
    <w:p>
      <w:pPr>
        <w:pStyle w:val="BodyText"/>
        <w:spacing w:line="386" w:lineRule="auto" w:before="26"/>
        <w:ind w:left="735" w:right="1751" w:hanging="538"/>
        <w:jc w:val="left"/>
      </w:pPr>
      <w:r>
        <w:rPr/>
        <w:t>体检测仪器仪表</w:t>
      </w:r>
      <w:r>
        <w:rPr>
          <w:rFonts w:ascii="宋体" w:hAnsi="宋体" w:cs="宋体" w:eastAsia="宋体" w:hint="default"/>
        </w:rPr>
        <w:t>90</w:t>
      </w:r>
      <w:r>
        <w:rPr/>
        <w:t>万台。 公司</w:t>
      </w:r>
      <w:r>
        <w:rPr>
          <w:rFonts w:ascii="宋体" w:hAnsi="宋体" w:cs="宋体" w:eastAsia="宋体" w:hint="default"/>
        </w:rPr>
        <w:t>2010</w:t>
      </w:r>
      <w:r>
        <w:rPr/>
        <w:t>年实际产量为：气体传感器</w:t>
      </w:r>
      <w:r>
        <w:rPr>
          <w:rFonts w:ascii="宋体" w:hAnsi="宋体" w:cs="宋体" w:eastAsia="宋体" w:hint="default"/>
        </w:rPr>
        <w:t>555</w:t>
      </w:r>
      <w:r>
        <w:rPr/>
        <w:t>万支、气体检测仪器仪表</w:t>
      </w:r>
      <w:r>
        <w:rPr>
          <w:rFonts w:ascii="宋体" w:hAnsi="宋体" w:cs="宋体" w:eastAsia="宋体" w:hint="default"/>
        </w:rPr>
        <w:t>89</w:t>
      </w:r>
      <w:r>
        <w:rPr/>
        <w:t>万台。</w:t>
      </w:r>
    </w:p>
    <w:p>
      <w:pPr>
        <w:pStyle w:val="BodyText"/>
        <w:spacing w:line="386" w:lineRule="auto" w:before="7"/>
        <w:ind w:left="735" w:right="7209" w:hanging="538"/>
        <w:jc w:val="left"/>
      </w:pPr>
      <w:r>
        <w:rPr/>
        <w:t>产能相比</w:t>
      </w:r>
      <w:r>
        <w:rPr>
          <w:rFonts w:ascii="宋体" w:hAnsi="宋体" w:cs="宋体" w:eastAsia="宋体" w:hint="default"/>
        </w:rPr>
        <w:t>2009</w:t>
      </w:r>
      <w:r>
        <w:rPr/>
        <w:t>年有所扩大。 </w:t>
      </w:r>
      <w:r>
        <w:rPr>
          <w:rFonts w:ascii="宋体" w:hAnsi="宋体" w:cs="宋体" w:eastAsia="宋体" w:hint="default"/>
        </w:rPr>
        <w:t>4</w:t>
      </w:r>
      <w:r>
        <w:rPr/>
        <w:t>、产业链上下游整合</w:t>
      </w:r>
    </w:p>
    <w:p>
      <w:pPr>
        <w:pStyle w:val="BodyText"/>
        <w:spacing w:line="357" w:lineRule="auto" w:before="46"/>
        <w:ind w:left="198" w:right="1791" w:firstLine="566"/>
        <w:jc w:val="both"/>
      </w:pPr>
      <w:r>
        <w:rPr>
          <w:rFonts w:ascii="宋体" w:hAnsi="宋体" w:cs="宋体" w:eastAsia="宋体" w:hint="default"/>
        </w:rPr>
        <w:t>2010</w:t>
      </w:r>
      <w:r>
        <w:rPr/>
        <w:t>年度，公司审慎考察潜在拟收购标的，以强化、完善公司“安全、环 </w:t>
      </w:r>
      <w:r>
        <w:rPr>
          <w:spacing w:val="-3"/>
        </w:rPr>
        <w:t>保、健康”的产业方向。</w:t>
      </w:r>
      <w:r>
        <w:rPr>
          <w:rFonts w:ascii="宋体" w:hAnsi="宋体" w:cs="宋体" w:eastAsia="宋体" w:hint="default"/>
          <w:spacing w:val="-3"/>
        </w:rPr>
        <w:t>2010</w:t>
      </w:r>
      <w:r>
        <w:rPr>
          <w:spacing w:val="-3"/>
        </w:rPr>
        <w:t>年度，公司利用自有资金完成对郑州春泉暖通节能</w:t>
      </w:r>
      <w:r>
        <w:rPr>
          <w:spacing w:val="-96"/>
        </w:rPr>
        <w:t> </w:t>
      </w:r>
      <w:r>
        <w:rPr>
          <w:spacing w:val="-96"/>
        </w:rPr>
      </w:r>
      <w:r>
        <w:rPr/>
        <w:t>设备有限公司（以下简称“郑州春泉”）的收购，扩展了公司的产业链。</w:t>
      </w:r>
    </w:p>
    <w:p>
      <w:pPr>
        <w:pStyle w:val="BodyText"/>
        <w:spacing w:line="240" w:lineRule="auto" w:before="74"/>
        <w:ind w:left="735" w:right="1688"/>
        <w:jc w:val="left"/>
      </w:pPr>
      <w:r>
        <w:rPr>
          <w:rFonts w:ascii="宋体" w:hAnsi="宋体" w:cs="宋体" w:eastAsia="宋体" w:hint="default"/>
        </w:rPr>
        <w:t>5</w:t>
      </w:r>
      <w:r>
        <w:rPr/>
        <w:t>、服务升级、营销服务网络建设项目</w:t>
      </w:r>
    </w:p>
    <w:p>
      <w:pPr>
        <w:pStyle w:val="BodyText"/>
        <w:spacing w:line="240" w:lineRule="auto" w:before="195"/>
        <w:ind w:left="735" w:right="1688"/>
        <w:jc w:val="left"/>
      </w:pPr>
      <w:r>
        <w:rPr>
          <w:rFonts w:ascii="宋体" w:hAnsi="宋体" w:cs="宋体" w:eastAsia="宋体" w:hint="default"/>
        </w:rPr>
        <w:t>2010</w:t>
      </w:r>
      <w:r>
        <w:rPr/>
        <w:t>年度，公司新建、改扩建营销服务网点</w:t>
      </w:r>
      <w:r>
        <w:rPr>
          <w:rFonts w:ascii="宋体" w:hAnsi="宋体" w:cs="宋体" w:eastAsia="宋体" w:hint="default"/>
        </w:rPr>
        <w:t>21</w:t>
      </w:r>
      <w:r>
        <w:rPr/>
        <w:t>个，截至报告期末共计投入</w:t>
      </w:r>
    </w:p>
    <w:p>
      <w:pPr>
        <w:pStyle w:val="BodyText"/>
        <w:spacing w:line="240" w:lineRule="auto" w:before="151"/>
        <w:ind w:left="198" w:right="0"/>
        <w:jc w:val="left"/>
      </w:pPr>
      <w:r>
        <w:rPr>
          <w:rFonts w:ascii="宋体" w:hAnsi="宋体" w:cs="宋体" w:eastAsia="宋体" w:hint="default"/>
        </w:rPr>
        <w:t>448.83</w:t>
      </w:r>
      <w:r>
        <w:rPr/>
        <w:t>万元。营销服务网络的建设是服务升级、巩固市场领先地位的重要保证。</w:t>
      </w:r>
    </w:p>
    <w:p>
      <w:pPr>
        <w:spacing w:line="240" w:lineRule="auto" w:before="9"/>
        <w:rPr>
          <w:rFonts w:ascii="宋体" w:hAnsi="宋体" w:cs="宋体" w:eastAsia="宋体" w:hint="default"/>
          <w:sz w:val="12"/>
          <w:szCs w:val="12"/>
        </w:rPr>
      </w:pPr>
    </w:p>
    <w:p>
      <w:pPr>
        <w:pStyle w:val="BodyText"/>
        <w:spacing w:line="240" w:lineRule="auto" w:before="26"/>
        <w:ind w:left="735" w:right="1688"/>
        <w:jc w:val="left"/>
        <w:rPr>
          <w:rFonts w:ascii="宋体" w:hAnsi="宋体" w:cs="宋体" w:eastAsia="宋体" w:hint="default"/>
        </w:rPr>
      </w:pPr>
      <w:r>
        <w:rPr>
          <w:rFonts w:ascii="宋体" w:hAnsi="宋体" w:cs="宋体" w:eastAsia="宋体" w:hint="default"/>
        </w:rPr>
        <w:t>2010</w:t>
      </w:r>
      <w:r>
        <w:rPr/>
        <w:t>年，公司营销团队规模扩大，营销人员达</w:t>
      </w:r>
      <w:r>
        <w:rPr>
          <w:rFonts w:ascii="宋体" w:hAnsi="宋体" w:cs="宋体" w:eastAsia="宋体" w:hint="default"/>
        </w:rPr>
        <w:t>200</w:t>
      </w:r>
      <w:r>
        <w:rPr/>
        <w:t>人，相比</w:t>
      </w:r>
      <w:r>
        <w:rPr>
          <w:rFonts w:ascii="宋体" w:hAnsi="宋体" w:cs="宋体" w:eastAsia="宋体" w:hint="default"/>
        </w:rPr>
        <w:t>2009</w:t>
      </w:r>
      <w:r>
        <w:rPr/>
        <w:t>年增加了</w:t>
      </w:r>
      <w:r>
        <w:rPr>
          <w:rFonts w:ascii="宋体" w:hAnsi="宋体" w:cs="宋体" w:eastAsia="宋体" w:hint="default"/>
        </w:rPr>
        <w:t>32</w:t>
      </w:r>
    </w:p>
    <w:p>
      <w:pPr>
        <w:pStyle w:val="BodyText"/>
        <w:spacing w:line="240" w:lineRule="auto" w:before="154"/>
        <w:ind w:left="198" w:right="1688"/>
        <w:jc w:val="left"/>
      </w:pPr>
      <w:r>
        <w:rPr/>
        <w:t>人。</w:t>
      </w:r>
    </w:p>
    <w:p>
      <w:pPr>
        <w:spacing w:line="240" w:lineRule="auto" w:before="9"/>
        <w:rPr>
          <w:rFonts w:ascii="宋体" w:hAnsi="宋体" w:cs="宋体" w:eastAsia="宋体" w:hint="default"/>
          <w:sz w:val="12"/>
          <w:szCs w:val="12"/>
        </w:rPr>
      </w:pPr>
    </w:p>
    <w:p>
      <w:pPr>
        <w:pStyle w:val="BodyText"/>
        <w:spacing w:line="240" w:lineRule="auto" w:before="26"/>
        <w:ind w:left="735" w:right="1688"/>
        <w:jc w:val="left"/>
      </w:pPr>
      <w:r>
        <w:rPr>
          <w:rFonts w:ascii="宋体" w:hAnsi="宋体" w:cs="宋体" w:eastAsia="宋体" w:hint="default"/>
        </w:rPr>
        <w:t>6</w:t>
      </w:r>
      <w:r>
        <w:rPr/>
        <w:t>、公司财务结构改善</w:t>
      </w:r>
    </w:p>
    <w:p>
      <w:pPr>
        <w:pStyle w:val="BodyText"/>
        <w:spacing w:line="357" w:lineRule="auto" w:before="192"/>
        <w:ind w:left="198" w:right="1842" w:firstLine="566"/>
        <w:jc w:val="left"/>
      </w:pPr>
      <w:r>
        <w:rPr>
          <w:rFonts w:ascii="宋体" w:hAnsi="宋体" w:cs="宋体" w:eastAsia="宋体" w:hint="default"/>
        </w:rPr>
        <w:t>2009</w:t>
      </w:r>
      <w:r>
        <w:rPr/>
        <w:t>年，公司顺利实现首次公开发行股票并在创业板上市的目标，增加了 公司股本金及净资产规模，这为公司长期发展规划的实现奠定了良好基础。</w:t>
      </w:r>
    </w:p>
    <w:p>
      <w:pPr>
        <w:pStyle w:val="BodyText"/>
        <w:spacing w:line="386" w:lineRule="auto" w:before="75"/>
        <w:ind w:left="764" w:right="1842"/>
        <w:jc w:val="left"/>
      </w:pPr>
      <w:r>
        <w:rPr>
          <w:rFonts w:ascii="宋体" w:hAnsi="宋体" w:cs="宋体" w:eastAsia="宋体" w:hint="default"/>
        </w:rPr>
        <w:t>7</w:t>
      </w:r>
      <w:r>
        <w:rPr/>
        <w:t>、管理团队建设及管理提升 上市后，公司将人力资源部从原行政人事部独立出来，完善和强化了人力</w:t>
      </w:r>
    </w:p>
    <w:p>
      <w:pPr>
        <w:pStyle w:val="BodyText"/>
        <w:spacing w:line="386" w:lineRule="auto" w:before="7"/>
        <w:ind w:left="735" w:right="1689" w:hanging="538"/>
        <w:jc w:val="left"/>
      </w:pPr>
      <w:r>
        <w:rPr/>
        <w:t>资源职能建设，研究薪酬机制，引进专项人才，设计员工可持续发展职业通道。 </w:t>
      </w:r>
      <w:r>
        <w:rPr>
          <w:rFonts w:ascii="宋体" w:hAnsi="宋体" w:cs="宋体" w:eastAsia="宋体" w:hint="default"/>
        </w:rPr>
        <w:t>2010</w:t>
      </w:r>
      <w:r>
        <w:rPr/>
        <w:t>年度，公司一方面通过从外部引进高素质的管理人才，另一方面通过</w:t>
      </w:r>
    </w:p>
    <w:p>
      <w:pPr>
        <w:pStyle w:val="BodyText"/>
        <w:spacing w:line="388" w:lineRule="auto" w:before="5"/>
        <w:ind w:left="735" w:right="1665" w:hanging="538"/>
        <w:jc w:val="left"/>
      </w:pPr>
      <w:r>
        <w:rPr>
          <w:spacing w:val="-6"/>
        </w:rPr>
        <w:t>内部训练，发现、提拔一批骨干，充实了公司生产、财务、销售及技术服务团队。</w:t>
      </w:r>
      <w:r>
        <w:rPr>
          <w:spacing w:val="-115"/>
        </w:rPr>
        <w:t> </w:t>
      </w:r>
      <w:r>
        <w:rPr>
          <w:spacing w:val="-115"/>
        </w:rPr>
      </w:r>
      <w:r>
        <w:rPr>
          <w:rFonts w:ascii="宋体" w:hAnsi="宋体" w:cs="宋体" w:eastAsia="宋体" w:hint="default"/>
        </w:rPr>
        <w:t>2010</w:t>
      </w:r>
      <w:r>
        <w:rPr/>
        <w:t>年度，公司严格按照上市公司要求规范运作，加强学习，完善法人治</w:t>
      </w:r>
    </w:p>
    <w:p>
      <w:pPr>
        <w:pStyle w:val="BodyText"/>
        <w:spacing w:line="240" w:lineRule="auto" w:before="2"/>
        <w:ind w:left="198" w:right="1688"/>
        <w:jc w:val="left"/>
      </w:pPr>
      <w:r>
        <w:rPr/>
        <w:t>理结构，健全科学决策机制，推进内控机制建设。</w:t>
      </w:r>
    </w:p>
    <w:p>
      <w:pPr>
        <w:spacing w:line="240" w:lineRule="auto" w:before="8"/>
        <w:rPr>
          <w:rFonts w:ascii="宋体" w:hAnsi="宋体" w:cs="宋体" w:eastAsia="宋体" w:hint="default"/>
          <w:sz w:val="31"/>
          <w:szCs w:val="31"/>
        </w:rPr>
      </w:pPr>
    </w:p>
    <w:p>
      <w:pPr>
        <w:pStyle w:val="Heading5"/>
        <w:spacing w:line="240" w:lineRule="auto"/>
        <w:ind w:right="1688"/>
        <w:jc w:val="left"/>
        <w:rPr>
          <w:b w:val="0"/>
          <w:bCs w:val="0"/>
        </w:rPr>
      </w:pPr>
      <w:r>
        <w:rPr/>
        <w:t>（三）公司主营业务及其经营情况</w:t>
      </w:r>
      <w:r>
        <w:rPr>
          <w:b w:val="0"/>
          <w:bCs w:val="0"/>
        </w:rPr>
      </w:r>
    </w:p>
    <w:p>
      <w:pPr>
        <w:spacing w:line="240" w:lineRule="auto" w:before="7"/>
        <w:rPr>
          <w:rFonts w:ascii="新宋体" w:hAnsi="新宋体" w:cs="新宋体" w:eastAsia="新宋体" w:hint="default"/>
          <w:b/>
          <w:bCs/>
          <w:sz w:val="31"/>
          <w:szCs w:val="31"/>
        </w:rPr>
      </w:pPr>
    </w:p>
    <w:p>
      <w:pPr>
        <w:pStyle w:val="BodyText"/>
        <w:spacing w:line="355" w:lineRule="auto" w:before="0"/>
        <w:ind w:left="198" w:right="1668" w:firstLine="566"/>
        <w:jc w:val="left"/>
      </w:pPr>
      <w:r>
        <w:rPr>
          <w:spacing w:val="-2"/>
        </w:rPr>
        <w:t>公司主营业务是气体传感器、气体检测仪器仪表及监控系统的研发、生产、</w:t>
      </w:r>
      <w:r>
        <w:rPr/>
        <w:t> 销售及自营产品出口。</w:t>
      </w:r>
    </w:p>
    <w:p>
      <w:pPr>
        <w:pStyle w:val="BodyText"/>
        <w:spacing w:line="357" w:lineRule="auto" w:before="79"/>
        <w:ind w:left="198" w:right="1795" w:firstLine="566"/>
        <w:jc w:val="both"/>
      </w:pPr>
      <w:r>
        <w:rPr/>
        <w:t>气体传感器是气体检测仪器仪表的核心元器件、上游产品。目前销售的气 </w:t>
      </w:r>
      <w:r>
        <w:rPr>
          <w:spacing w:val="-3"/>
        </w:rPr>
        <w:t>体传感器主要是半导体和催化类传感器。子公司电化学和红外类传感器主要销售</w:t>
      </w:r>
      <w:r>
        <w:rPr>
          <w:spacing w:val="-104"/>
        </w:rPr>
        <w:t> </w:t>
      </w:r>
      <w:r>
        <w:rPr>
          <w:spacing w:val="-104"/>
        </w:rPr>
      </w:r>
      <w:r>
        <w:rPr/>
        <w:t>给母公司。</w:t>
      </w:r>
    </w:p>
    <w:p>
      <w:pPr>
        <w:spacing w:after="0" w:line="357" w:lineRule="auto"/>
        <w:jc w:val="both"/>
        <w:sectPr>
          <w:pgSz w:w="11910" w:h="16840"/>
          <w:pgMar w:header="424" w:footer="1050" w:top="1020" w:bottom="1240" w:left="1600" w:right="0"/>
        </w:sectPr>
      </w:pPr>
    </w:p>
    <w:p>
      <w:pPr>
        <w:spacing w:line="240" w:lineRule="auto" w:before="6"/>
        <w:rPr>
          <w:rFonts w:ascii="宋体" w:hAnsi="宋体" w:cs="宋体" w:eastAsia="宋体" w:hint="default"/>
          <w:sz w:val="26"/>
          <w:szCs w:val="26"/>
        </w:rPr>
      </w:pPr>
    </w:p>
    <w:p>
      <w:pPr>
        <w:pStyle w:val="BodyText"/>
        <w:spacing w:line="357" w:lineRule="auto" w:before="26"/>
        <w:ind w:left="918" w:right="0" w:firstLine="537"/>
        <w:jc w:val="left"/>
      </w:pPr>
      <w:r>
        <w:rPr/>
        <w:t>气体检测仪器仪表根据应用类型不同主要分为工业用气体检测仪器仪表、 </w:t>
      </w:r>
      <w:r>
        <w:rPr>
          <w:spacing w:val="-3"/>
        </w:rPr>
        <w:t>商用类气体检测仪器仪表。工业用产品主要应用于石油、化工、冶金、煤矿、燃</w:t>
      </w:r>
      <w:r>
        <w:rPr>
          <w:spacing w:val="-104"/>
        </w:rPr>
        <w:t> </w:t>
      </w:r>
      <w:r>
        <w:rPr>
          <w:spacing w:val="-104"/>
        </w:rPr>
      </w:r>
      <w:r>
        <w:rPr/>
        <w:t>气等领域，商用产品主要用于公共场所及家居气体检测报警。</w:t>
      </w:r>
    </w:p>
    <w:p>
      <w:pPr>
        <w:pStyle w:val="BodyText"/>
        <w:spacing w:line="357" w:lineRule="auto" w:before="74"/>
        <w:ind w:left="918" w:right="1871" w:firstLine="537"/>
        <w:jc w:val="left"/>
      </w:pPr>
      <w:r>
        <w:rPr/>
        <w:t>监控系统实现了从单一的、离散的检测，转变为网络化检测并集中控制、 分析，辅助决策。</w:t>
      </w:r>
    </w:p>
    <w:p>
      <w:pPr>
        <w:spacing w:line="240" w:lineRule="auto" w:before="12"/>
        <w:rPr>
          <w:rFonts w:ascii="宋体" w:hAnsi="宋体" w:cs="宋体" w:eastAsia="宋体" w:hint="default"/>
          <w:sz w:val="20"/>
          <w:szCs w:val="20"/>
        </w:rPr>
      </w:pPr>
    </w:p>
    <w:p>
      <w:pPr>
        <w:pStyle w:val="Heading5"/>
        <w:spacing w:line="240" w:lineRule="auto"/>
        <w:ind w:left="1460" w:right="0"/>
        <w:jc w:val="left"/>
        <w:rPr>
          <w:b w:val="0"/>
          <w:bCs w:val="0"/>
        </w:rPr>
      </w:pPr>
      <w:r>
        <w:rPr>
          <w:rFonts w:ascii="新宋体" w:hAnsi="新宋体" w:cs="新宋体" w:eastAsia="新宋体" w:hint="default"/>
        </w:rPr>
        <w:t>1</w:t>
      </w:r>
      <w:r>
        <w:rPr/>
        <w:t>、主营业务分行业、产品情况表</w:t>
      </w:r>
      <w:r>
        <w:rPr>
          <w:b w:val="0"/>
          <w:bCs w:val="0"/>
        </w:rPr>
      </w:r>
    </w:p>
    <w:p>
      <w:pPr>
        <w:spacing w:line="240" w:lineRule="auto" w:before="0"/>
        <w:rPr>
          <w:rFonts w:ascii="新宋体" w:hAnsi="新宋体" w:cs="新宋体" w:eastAsia="新宋体" w:hint="default"/>
          <w:b/>
          <w:bCs/>
          <w:sz w:val="20"/>
          <w:szCs w:val="20"/>
        </w:rPr>
      </w:pPr>
    </w:p>
    <w:p>
      <w:pPr>
        <w:spacing w:line="240" w:lineRule="auto" w:before="6"/>
        <w:rPr>
          <w:rFonts w:ascii="新宋体" w:hAnsi="新宋体" w:cs="新宋体" w:eastAsia="新宋体" w:hint="default"/>
          <w:b/>
          <w:bCs/>
          <w:sz w:val="15"/>
          <w:szCs w:val="15"/>
        </w:rPr>
      </w:pPr>
    </w:p>
    <w:p>
      <w:pPr>
        <w:pStyle w:val="Heading5"/>
        <w:spacing w:line="240" w:lineRule="auto" w:before="26"/>
        <w:ind w:left="3729" w:right="4607"/>
        <w:jc w:val="center"/>
        <w:rPr>
          <w:rFonts w:ascii="宋体" w:hAnsi="宋体" w:cs="宋体" w:eastAsia="宋体" w:hint="default"/>
          <w:b w:val="0"/>
          <w:bCs w:val="0"/>
        </w:rPr>
      </w:pPr>
      <w:r>
        <w:rPr>
          <w:rFonts w:ascii="宋体" w:hAnsi="宋体" w:cs="宋体" w:eastAsia="宋体" w:hint="default"/>
        </w:rPr>
        <w:t>主营业务分行业经营情况</w:t>
      </w:r>
      <w:r>
        <w:rPr>
          <w:rFonts w:ascii="宋体" w:hAnsi="宋体" w:cs="宋体" w:eastAsia="宋体" w:hint="default"/>
          <w:b w:val="0"/>
          <w:bCs w:val="0"/>
        </w:rPr>
      </w:r>
    </w:p>
    <w:p>
      <w:pPr>
        <w:pStyle w:val="BodyText"/>
        <w:spacing w:line="240" w:lineRule="auto" w:before="51"/>
        <w:ind w:left="6830" w:right="0"/>
        <w:jc w:val="left"/>
        <w:rPr>
          <w:rFonts w:ascii="新宋体" w:hAnsi="新宋体" w:cs="新宋体" w:eastAsia="新宋体" w:hint="default"/>
        </w:rPr>
      </w:pPr>
      <w:r>
        <w:rPr>
          <w:rFonts w:ascii="新宋体" w:hAnsi="新宋体" w:cs="新宋体" w:eastAsia="新宋体" w:hint="default"/>
        </w:rPr>
        <w:t>单位：人民币（万元）</w:t>
      </w:r>
    </w:p>
    <w:p>
      <w:pPr>
        <w:spacing w:line="240" w:lineRule="auto" w:before="11"/>
        <w:rPr>
          <w:rFonts w:ascii="新宋体" w:hAnsi="新宋体" w:cs="新宋体" w:eastAsia="新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1827"/>
        <w:gridCol w:w="1508"/>
        <w:gridCol w:w="1387"/>
        <w:gridCol w:w="1287"/>
        <w:gridCol w:w="1164"/>
        <w:gridCol w:w="1465"/>
        <w:gridCol w:w="1250"/>
      </w:tblGrid>
      <w:tr>
        <w:trPr>
          <w:trHeight w:val="1022" w:hRule="exact"/>
        </w:trPr>
        <w:tc>
          <w:tcPr>
            <w:tcW w:w="1827"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新宋体" w:hAnsi="新宋体" w:cs="新宋体" w:eastAsia="新宋体" w:hint="default"/>
                <w:sz w:val="28"/>
                <w:szCs w:val="28"/>
              </w:rPr>
            </w:pPr>
          </w:p>
          <w:p>
            <w:pPr>
              <w:pStyle w:val="TableParagraph"/>
              <w:spacing w:line="240" w:lineRule="auto"/>
              <w:ind w:left="175" w:right="0"/>
              <w:jc w:val="left"/>
              <w:rPr>
                <w:rFonts w:ascii="新宋体" w:hAnsi="新宋体" w:cs="新宋体" w:eastAsia="新宋体" w:hint="default"/>
                <w:sz w:val="21"/>
                <w:szCs w:val="21"/>
              </w:rPr>
            </w:pPr>
            <w:r>
              <w:rPr>
                <w:rFonts w:ascii="新宋体" w:hAnsi="新宋体" w:cs="新宋体" w:eastAsia="新宋体" w:hint="default"/>
                <w:b/>
                <w:bCs/>
                <w:spacing w:val="-3"/>
                <w:sz w:val="21"/>
                <w:szCs w:val="21"/>
              </w:rPr>
              <w:t>分行业或分产品</w:t>
            </w:r>
            <w:r>
              <w:rPr>
                <w:rFonts w:ascii="新宋体" w:hAnsi="新宋体" w:cs="新宋体" w:eastAsia="新宋体" w:hint="default"/>
                <w:spacing w:val="-3"/>
                <w:sz w:val="21"/>
                <w:szCs w:val="21"/>
              </w:rPr>
            </w:r>
          </w:p>
        </w:tc>
        <w:tc>
          <w:tcPr>
            <w:tcW w:w="1508"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新宋体" w:hAnsi="新宋体" w:cs="新宋体" w:eastAsia="新宋体" w:hint="default"/>
                <w:sz w:val="28"/>
                <w:szCs w:val="28"/>
              </w:rPr>
            </w:pPr>
          </w:p>
          <w:p>
            <w:pPr>
              <w:pStyle w:val="TableParagraph"/>
              <w:spacing w:line="240" w:lineRule="auto"/>
              <w:ind w:left="323" w:right="0"/>
              <w:jc w:val="left"/>
              <w:rPr>
                <w:rFonts w:ascii="新宋体" w:hAnsi="新宋体" w:cs="新宋体" w:eastAsia="新宋体" w:hint="default"/>
                <w:sz w:val="21"/>
                <w:szCs w:val="21"/>
              </w:rPr>
            </w:pPr>
            <w:r>
              <w:rPr>
                <w:rFonts w:ascii="新宋体" w:hAnsi="新宋体" w:cs="新宋体" w:eastAsia="新宋体" w:hint="default"/>
                <w:b/>
                <w:bCs/>
                <w:sz w:val="21"/>
                <w:szCs w:val="21"/>
              </w:rPr>
              <w:t>营业收入</w:t>
            </w:r>
            <w:r>
              <w:rPr>
                <w:rFonts w:ascii="新宋体" w:hAnsi="新宋体" w:cs="新宋体" w:eastAsia="新宋体" w:hint="default"/>
                <w:sz w:val="21"/>
                <w:szCs w:val="21"/>
              </w:rPr>
            </w:r>
          </w:p>
        </w:tc>
        <w:tc>
          <w:tcPr>
            <w:tcW w:w="138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新宋体" w:hAnsi="新宋体" w:cs="新宋体" w:eastAsia="新宋体" w:hint="default"/>
                <w:sz w:val="28"/>
                <w:szCs w:val="28"/>
              </w:rPr>
            </w:pPr>
          </w:p>
          <w:p>
            <w:pPr>
              <w:pStyle w:val="TableParagraph"/>
              <w:spacing w:line="240" w:lineRule="auto"/>
              <w:ind w:left="263" w:right="0"/>
              <w:jc w:val="left"/>
              <w:rPr>
                <w:rFonts w:ascii="新宋体" w:hAnsi="新宋体" w:cs="新宋体" w:eastAsia="新宋体" w:hint="default"/>
                <w:sz w:val="21"/>
                <w:szCs w:val="21"/>
              </w:rPr>
            </w:pPr>
            <w:r>
              <w:rPr>
                <w:rFonts w:ascii="新宋体" w:hAnsi="新宋体" w:cs="新宋体" w:eastAsia="新宋体" w:hint="default"/>
                <w:b/>
                <w:bCs/>
                <w:sz w:val="21"/>
                <w:szCs w:val="21"/>
              </w:rPr>
              <w:t>营业成本</w:t>
            </w:r>
            <w:r>
              <w:rPr>
                <w:rFonts w:ascii="新宋体" w:hAnsi="新宋体" w:cs="新宋体" w:eastAsia="新宋体" w:hint="default"/>
                <w:sz w:val="21"/>
                <w:szCs w:val="21"/>
              </w:rPr>
            </w:r>
          </w:p>
        </w:tc>
        <w:tc>
          <w:tcPr>
            <w:tcW w:w="128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新宋体" w:hAnsi="新宋体" w:cs="新宋体" w:eastAsia="新宋体" w:hint="default"/>
                <w:sz w:val="28"/>
                <w:szCs w:val="28"/>
              </w:rPr>
            </w:pPr>
          </w:p>
          <w:p>
            <w:pPr>
              <w:pStyle w:val="TableParagraph"/>
              <w:spacing w:line="240" w:lineRule="auto"/>
              <w:ind w:left="52" w:right="0"/>
              <w:jc w:val="left"/>
              <w:rPr>
                <w:rFonts w:ascii="新宋体" w:hAnsi="新宋体" w:cs="新宋体" w:eastAsia="新宋体" w:hint="default"/>
                <w:sz w:val="21"/>
                <w:szCs w:val="21"/>
              </w:rPr>
            </w:pPr>
            <w:r>
              <w:rPr>
                <w:rFonts w:ascii="新宋体" w:hAnsi="新宋体" w:cs="新宋体" w:eastAsia="新宋体" w:hint="default"/>
                <w:b/>
                <w:bCs/>
                <w:sz w:val="21"/>
                <w:szCs w:val="21"/>
              </w:rPr>
              <w:t>毛利率（</w:t>
            </w: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sz w:val="21"/>
                <w:szCs w:val="21"/>
              </w:rPr>
            </w:r>
          </w:p>
        </w:tc>
        <w:tc>
          <w:tcPr>
            <w:tcW w:w="1164"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3" w:lineRule="auto" w:before="26"/>
              <w:ind w:left="19" w:right="77"/>
              <w:jc w:val="center"/>
              <w:rPr>
                <w:rFonts w:ascii="新宋体" w:hAnsi="新宋体" w:cs="新宋体" w:eastAsia="新宋体" w:hint="default"/>
                <w:sz w:val="21"/>
                <w:szCs w:val="21"/>
              </w:rPr>
            </w:pPr>
            <w:r>
              <w:rPr>
                <w:rFonts w:ascii="新宋体" w:hAnsi="新宋体" w:cs="新宋体" w:eastAsia="新宋体" w:hint="default"/>
                <w:b/>
                <w:bCs/>
                <w:sz w:val="21"/>
                <w:szCs w:val="21"/>
              </w:rPr>
              <w:t>营业收入比</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上年增减</w:t>
            </w:r>
            <w:r>
              <w:rPr>
                <w:rFonts w:ascii="新宋体" w:hAnsi="新宋体" w:cs="新宋体" w:eastAsia="新宋体" w:hint="default"/>
                <w:sz w:val="21"/>
                <w:szCs w:val="21"/>
              </w:rPr>
            </w:r>
          </w:p>
          <w:p>
            <w:pPr>
              <w:pStyle w:val="TableParagraph"/>
              <w:spacing w:line="240" w:lineRule="auto" w:before="5"/>
              <w:ind w:right="59"/>
              <w:jc w:val="center"/>
              <w:rPr>
                <w:rFonts w:ascii="新宋体" w:hAnsi="新宋体" w:cs="新宋体" w:eastAsia="新宋体" w:hint="default"/>
                <w:sz w:val="21"/>
                <w:szCs w:val="21"/>
              </w:rPr>
            </w:pP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sz w:val="21"/>
                <w:szCs w:val="21"/>
              </w:rPr>
            </w:r>
          </w:p>
        </w:tc>
        <w:tc>
          <w:tcPr>
            <w:tcW w:w="146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
              <w:ind w:right="0"/>
              <w:jc w:val="left"/>
              <w:rPr>
                <w:rFonts w:ascii="新宋体" w:hAnsi="新宋体" w:cs="新宋体" w:eastAsia="新宋体" w:hint="default"/>
                <w:sz w:val="13"/>
                <w:szCs w:val="13"/>
              </w:rPr>
            </w:pPr>
          </w:p>
          <w:p>
            <w:pPr>
              <w:pStyle w:val="TableParagraph"/>
              <w:spacing w:line="273" w:lineRule="auto"/>
              <w:ind w:left="117" w:right="119" w:hanging="51"/>
              <w:jc w:val="left"/>
              <w:rPr>
                <w:rFonts w:ascii="新宋体" w:hAnsi="新宋体" w:cs="新宋体" w:eastAsia="新宋体" w:hint="default"/>
                <w:sz w:val="21"/>
                <w:szCs w:val="21"/>
              </w:rPr>
            </w:pPr>
            <w:r>
              <w:rPr>
                <w:rFonts w:ascii="新宋体" w:hAnsi="新宋体" w:cs="新宋体" w:eastAsia="新宋体" w:hint="default"/>
                <w:b/>
                <w:bCs/>
                <w:sz w:val="21"/>
                <w:szCs w:val="21"/>
              </w:rPr>
              <w:t>营业成本比上</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年增减（</w:t>
            </w: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sz w:val="21"/>
                <w:szCs w:val="21"/>
              </w:rPr>
            </w:r>
          </w:p>
        </w:tc>
        <w:tc>
          <w:tcPr>
            <w:tcW w:w="1250"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2"/>
              <w:ind w:right="0"/>
              <w:jc w:val="left"/>
              <w:rPr>
                <w:rFonts w:ascii="新宋体" w:hAnsi="新宋体" w:cs="新宋体" w:eastAsia="新宋体" w:hint="default"/>
                <w:sz w:val="13"/>
                <w:szCs w:val="13"/>
              </w:rPr>
            </w:pPr>
          </w:p>
          <w:p>
            <w:pPr>
              <w:pStyle w:val="TableParagraph"/>
              <w:spacing w:line="273" w:lineRule="auto"/>
              <w:ind w:left="156" w:right="-34" w:hanging="156"/>
              <w:jc w:val="left"/>
              <w:rPr>
                <w:rFonts w:ascii="新宋体" w:hAnsi="新宋体" w:cs="新宋体" w:eastAsia="新宋体" w:hint="default"/>
                <w:sz w:val="21"/>
                <w:szCs w:val="21"/>
              </w:rPr>
            </w:pPr>
            <w:r>
              <w:rPr>
                <w:rFonts w:ascii="新宋体" w:hAnsi="新宋体" w:cs="新宋体" w:eastAsia="新宋体" w:hint="default"/>
                <w:b/>
                <w:bCs/>
                <w:sz w:val="21"/>
                <w:szCs w:val="21"/>
              </w:rPr>
              <w:t>毛利率比上年</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增减（</w:t>
            </w:r>
            <w:r>
              <w:rPr>
                <w:rFonts w:ascii="新宋体" w:hAnsi="新宋体" w:cs="新宋体" w:eastAsia="新宋体" w:hint="default"/>
                <w:b/>
                <w:bCs/>
                <w:sz w:val="21"/>
                <w:szCs w:val="21"/>
              </w:rPr>
              <w:t>%</w:t>
            </w:r>
            <w:r>
              <w:rPr>
                <w:rFonts w:ascii="新宋体" w:hAnsi="新宋体" w:cs="新宋体" w:eastAsia="新宋体" w:hint="default"/>
                <w:b/>
                <w:bCs/>
                <w:sz w:val="21"/>
                <w:szCs w:val="21"/>
              </w:rPr>
              <w:t>）</w:t>
            </w:r>
            <w:r>
              <w:rPr>
                <w:rFonts w:ascii="新宋体" w:hAnsi="新宋体" w:cs="新宋体" w:eastAsia="新宋体" w:hint="default"/>
                <w:sz w:val="21"/>
                <w:szCs w:val="21"/>
              </w:rPr>
            </w:r>
          </w:p>
        </w:tc>
      </w:tr>
      <w:tr>
        <w:trPr>
          <w:trHeight w:val="554" w:hRule="exact"/>
        </w:trPr>
        <w:tc>
          <w:tcPr>
            <w:tcW w:w="182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45" w:right="0"/>
              <w:jc w:val="left"/>
              <w:rPr>
                <w:rFonts w:ascii="新宋体" w:hAnsi="新宋体" w:cs="新宋体" w:eastAsia="新宋体" w:hint="default"/>
                <w:sz w:val="21"/>
                <w:szCs w:val="21"/>
              </w:rPr>
            </w:pPr>
            <w:r>
              <w:rPr>
                <w:rFonts w:ascii="新宋体" w:hAnsi="新宋体" w:cs="新宋体" w:eastAsia="新宋体" w:hint="default"/>
                <w:b/>
                <w:bCs/>
                <w:sz w:val="21"/>
                <w:szCs w:val="21"/>
              </w:rPr>
              <w:t>气体传感器</w:t>
            </w:r>
            <w:r>
              <w:rPr>
                <w:rFonts w:ascii="新宋体" w:hAnsi="新宋体" w:cs="新宋体" w:eastAsia="新宋体" w:hint="default"/>
                <w:sz w:val="21"/>
                <w:szCs w:val="21"/>
              </w:rPr>
            </w:r>
          </w:p>
        </w:tc>
        <w:tc>
          <w:tcPr>
            <w:tcW w:w="1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0"/>
              <w:jc w:val="right"/>
              <w:rPr>
                <w:rFonts w:ascii="新宋体" w:hAnsi="新宋体" w:cs="新宋体" w:eastAsia="新宋体" w:hint="default"/>
                <w:sz w:val="21"/>
                <w:szCs w:val="21"/>
              </w:rPr>
            </w:pPr>
            <w:r>
              <w:rPr>
                <w:rFonts w:ascii="新宋体"/>
                <w:spacing w:val="-1"/>
                <w:sz w:val="21"/>
              </w:rPr>
              <w:t>2,501.03</w:t>
            </w:r>
          </w:p>
        </w:tc>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pacing w:val="-1"/>
                <w:sz w:val="21"/>
              </w:rPr>
              <w:t>1,080.00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56.82</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43.23</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48.26</w:t>
            </w:r>
          </w:p>
        </w:tc>
        <w:tc>
          <w:tcPr>
            <w:tcW w:w="12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8"/>
              <w:ind w:right="-3"/>
              <w:jc w:val="right"/>
              <w:rPr>
                <w:rFonts w:ascii="新宋体" w:hAnsi="新宋体" w:cs="新宋体" w:eastAsia="新宋体" w:hint="default"/>
                <w:sz w:val="21"/>
                <w:szCs w:val="21"/>
              </w:rPr>
            </w:pPr>
            <w:r>
              <w:rPr>
                <w:rFonts w:ascii="新宋体"/>
                <w:sz w:val="21"/>
              </w:rPr>
              <w:t>-1.46</w:t>
            </w:r>
          </w:p>
        </w:tc>
      </w:tr>
      <w:tr>
        <w:trPr>
          <w:trHeight w:val="554" w:hRule="exact"/>
        </w:trPr>
        <w:tc>
          <w:tcPr>
            <w:tcW w:w="182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38"/>
              <w:ind w:left="117" w:right="-3"/>
              <w:jc w:val="left"/>
              <w:rPr>
                <w:rFonts w:ascii="新宋体" w:hAnsi="新宋体" w:cs="新宋体" w:eastAsia="新宋体" w:hint="default"/>
                <w:sz w:val="21"/>
                <w:szCs w:val="21"/>
              </w:rPr>
            </w:pPr>
            <w:r>
              <w:rPr>
                <w:rFonts w:ascii="新宋体" w:hAnsi="新宋体" w:cs="新宋体" w:eastAsia="新宋体" w:hint="default"/>
                <w:b/>
                <w:bCs/>
                <w:sz w:val="21"/>
                <w:szCs w:val="21"/>
              </w:rPr>
              <w:t>气体检测仪器仪表</w:t>
            </w:r>
            <w:r>
              <w:rPr>
                <w:rFonts w:ascii="新宋体" w:hAnsi="新宋体" w:cs="新宋体" w:eastAsia="新宋体" w:hint="default"/>
                <w:sz w:val="21"/>
                <w:szCs w:val="21"/>
              </w:rPr>
            </w:r>
          </w:p>
        </w:tc>
        <w:tc>
          <w:tcPr>
            <w:tcW w:w="1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0"/>
              <w:jc w:val="right"/>
              <w:rPr>
                <w:rFonts w:ascii="新宋体" w:hAnsi="新宋体" w:cs="新宋体" w:eastAsia="新宋体" w:hint="default"/>
                <w:sz w:val="21"/>
                <w:szCs w:val="21"/>
              </w:rPr>
            </w:pPr>
            <w:r>
              <w:rPr>
                <w:rFonts w:ascii="新宋体"/>
                <w:spacing w:val="-1"/>
                <w:sz w:val="21"/>
              </w:rPr>
              <w:t>11,580.64</w:t>
            </w:r>
          </w:p>
        </w:tc>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pacing w:val="-1"/>
                <w:sz w:val="21"/>
              </w:rPr>
              <w:t>5,379.75</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53.55</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10.80</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30.53</w:t>
            </w:r>
          </w:p>
        </w:tc>
        <w:tc>
          <w:tcPr>
            <w:tcW w:w="12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8"/>
              <w:ind w:right="-3"/>
              <w:jc w:val="right"/>
              <w:rPr>
                <w:rFonts w:ascii="新宋体" w:hAnsi="新宋体" w:cs="新宋体" w:eastAsia="新宋体" w:hint="default"/>
                <w:sz w:val="21"/>
                <w:szCs w:val="21"/>
              </w:rPr>
            </w:pPr>
            <w:r>
              <w:rPr>
                <w:rFonts w:ascii="新宋体"/>
                <w:sz w:val="21"/>
              </w:rPr>
              <w:t>-7.02</w:t>
            </w:r>
          </w:p>
        </w:tc>
      </w:tr>
      <w:tr>
        <w:trPr>
          <w:trHeight w:val="554" w:hRule="exact"/>
        </w:trPr>
        <w:tc>
          <w:tcPr>
            <w:tcW w:w="182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7"/>
              <w:ind w:left="45" w:right="0"/>
              <w:jc w:val="left"/>
              <w:rPr>
                <w:rFonts w:ascii="新宋体" w:hAnsi="新宋体" w:cs="新宋体" w:eastAsia="新宋体" w:hint="default"/>
                <w:sz w:val="21"/>
                <w:szCs w:val="21"/>
              </w:rPr>
            </w:pPr>
            <w:r>
              <w:rPr>
                <w:rFonts w:ascii="新宋体" w:hAnsi="新宋体" w:cs="新宋体" w:eastAsia="新宋体" w:hint="default"/>
                <w:b/>
                <w:bCs/>
                <w:sz w:val="21"/>
                <w:szCs w:val="21"/>
              </w:rPr>
              <w:t>监控系统</w:t>
            </w:r>
            <w:r>
              <w:rPr>
                <w:rFonts w:ascii="新宋体" w:hAnsi="新宋体" w:cs="新宋体" w:eastAsia="新宋体" w:hint="default"/>
                <w:sz w:val="21"/>
                <w:szCs w:val="21"/>
              </w:rPr>
            </w:r>
          </w:p>
        </w:tc>
        <w:tc>
          <w:tcPr>
            <w:tcW w:w="1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pacing w:val="-1"/>
                <w:sz w:val="21"/>
              </w:rPr>
              <w:t>1,843.64</w:t>
            </w:r>
          </w:p>
        </w:tc>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836.67</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54.62</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526.00</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860.83</w:t>
            </w:r>
          </w:p>
        </w:tc>
        <w:tc>
          <w:tcPr>
            <w:tcW w:w="12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8"/>
              <w:ind w:right="-3"/>
              <w:jc w:val="right"/>
              <w:rPr>
                <w:rFonts w:ascii="新宋体" w:hAnsi="新宋体" w:cs="新宋体" w:eastAsia="新宋体" w:hint="default"/>
                <w:sz w:val="21"/>
                <w:szCs w:val="21"/>
              </w:rPr>
            </w:pPr>
            <w:r>
              <w:rPr>
                <w:rFonts w:ascii="新宋体"/>
                <w:sz w:val="21"/>
              </w:rPr>
              <w:t>-15.81</w:t>
            </w:r>
          </w:p>
        </w:tc>
      </w:tr>
      <w:tr>
        <w:trPr>
          <w:trHeight w:val="557" w:hRule="exact"/>
        </w:trPr>
        <w:tc>
          <w:tcPr>
            <w:tcW w:w="1827"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0"/>
              <w:ind w:left="45" w:right="0"/>
              <w:jc w:val="left"/>
              <w:rPr>
                <w:rFonts w:ascii="新宋体" w:hAnsi="新宋体" w:cs="新宋体" w:eastAsia="新宋体" w:hint="default"/>
                <w:sz w:val="21"/>
                <w:szCs w:val="21"/>
              </w:rPr>
            </w:pPr>
            <w:r>
              <w:rPr>
                <w:rFonts w:ascii="新宋体" w:hAnsi="新宋体" w:cs="新宋体" w:eastAsia="新宋体" w:hint="default"/>
                <w:b/>
                <w:bCs/>
                <w:sz w:val="21"/>
                <w:szCs w:val="21"/>
              </w:rPr>
              <w:t>其它</w:t>
            </w:r>
            <w:r>
              <w:rPr>
                <w:rFonts w:ascii="新宋体" w:hAnsi="新宋体" w:cs="新宋体" w:eastAsia="新宋体" w:hint="default"/>
                <w:sz w:val="21"/>
                <w:szCs w:val="21"/>
              </w:rPr>
            </w:r>
          </w:p>
        </w:tc>
        <w:tc>
          <w:tcPr>
            <w:tcW w:w="15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新宋体" w:hAnsi="新宋体" w:cs="新宋体" w:eastAsia="新宋体" w:hint="default"/>
                <w:sz w:val="21"/>
                <w:szCs w:val="21"/>
              </w:rPr>
            </w:pPr>
            <w:r>
              <w:rPr>
                <w:rFonts w:ascii="新宋体"/>
                <w:sz w:val="21"/>
              </w:rPr>
              <w:t>889.22</w:t>
            </w:r>
          </w:p>
        </w:tc>
        <w:tc>
          <w:tcPr>
            <w:tcW w:w="13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新宋体" w:hAnsi="新宋体" w:cs="新宋体" w:eastAsia="新宋体" w:hint="default"/>
                <w:sz w:val="21"/>
                <w:szCs w:val="21"/>
              </w:rPr>
            </w:pPr>
            <w:r>
              <w:rPr>
                <w:rFonts w:ascii="新宋体"/>
                <w:sz w:val="21"/>
              </w:rPr>
              <w:t>416.19</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新宋体" w:hAnsi="新宋体" w:cs="新宋体" w:eastAsia="新宋体" w:hint="default"/>
                <w:sz w:val="21"/>
                <w:szCs w:val="21"/>
              </w:rPr>
            </w:pPr>
            <w:r>
              <w:rPr>
                <w:rFonts w:ascii="新宋体"/>
                <w:sz w:val="21"/>
              </w:rPr>
              <w:t>53.20</w:t>
            </w:r>
          </w:p>
        </w:tc>
        <w:tc>
          <w:tcPr>
            <w:tcW w:w="1164"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50" w:type="dxa"/>
            <w:tcBorders>
              <w:top w:val="single" w:sz="6" w:space="0" w:color="000000"/>
              <w:left w:val="single" w:sz="6" w:space="0" w:color="000000"/>
              <w:bottom w:val="single" w:sz="6" w:space="0" w:color="000000"/>
              <w:right w:val="single" w:sz="12" w:space="0" w:color="000000"/>
            </w:tcBorders>
          </w:tcPr>
          <w:p>
            <w:pPr/>
          </w:p>
        </w:tc>
      </w:tr>
      <w:tr>
        <w:trPr>
          <w:trHeight w:val="562" w:hRule="exact"/>
        </w:trPr>
        <w:tc>
          <w:tcPr>
            <w:tcW w:w="1827"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48"/>
              <w:ind w:left="45" w:right="0"/>
              <w:jc w:val="left"/>
              <w:rPr>
                <w:rFonts w:ascii="新宋体" w:hAnsi="新宋体" w:cs="新宋体" w:eastAsia="新宋体" w:hint="default"/>
                <w:sz w:val="21"/>
                <w:szCs w:val="21"/>
              </w:rPr>
            </w:pPr>
            <w:r>
              <w:rPr>
                <w:rFonts w:ascii="新宋体" w:hAnsi="新宋体" w:cs="新宋体" w:eastAsia="新宋体" w:hint="default"/>
                <w:b/>
                <w:bCs/>
                <w:sz w:val="21"/>
                <w:szCs w:val="21"/>
              </w:rPr>
              <w:t>合计</w:t>
            </w:r>
            <w:r>
              <w:rPr>
                <w:rFonts w:ascii="新宋体" w:hAnsi="新宋体" w:cs="新宋体" w:eastAsia="新宋体" w:hint="default"/>
                <w:sz w:val="21"/>
                <w:szCs w:val="21"/>
              </w:rPr>
            </w:r>
          </w:p>
        </w:tc>
        <w:tc>
          <w:tcPr>
            <w:tcW w:w="150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8"/>
              <w:ind w:right="0"/>
              <w:jc w:val="right"/>
              <w:rPr>
                <w:rFonts w:ascii="新宋体" w:hAnsi="新宋体" w:cs="新宋体" w:eastAsia="新宋体" w:hint="default"/>
                <w:sz w:val="21"/>
                <w:szCs w:val="21"/>
              </w:rPr>
            </w:pPr>
            <w:r>
              <w:rPr>
                <w:rFonts w:ascii="新宋体"/>
                <w:spacing w:val="-1"/>
                <w:sz w:val="21"/>
              </w:rPr>
              <w:t>16,814.54</w:t>
            </w:r>
          </w:p>
        </w:tc>
        <w:tc>
          <w:tcPr>
            <w:tcW w:w="13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pacing w:val="-1"/>
                <w:sz w:val="21"/>
              </w:rPr>
              <w:t>7,712.62</w:t>
            </w:r>
          </w:p>
        </w:tc>
        <w:tc>
          <w:tcPr>
            <w:tcW w:w="12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54.13</w:t>
            </w:r>
          </w:p>
        </w:tc>
        <w:tc>
          <w:tcPr>
            <w:tcW w:w="11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34.60</w:t>
            </w:r>
          </w:p>
        </w:tc>
        <w:tc>
          <w:tcPr>
            <w:tcW w:w="14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8"/>
              <w:ind w:right="-1"/>
              <w:jc w:val="right"/>
              <w:rPr>
                <w:rFonts w:ascii="新宋体" w:hAnsi="新宋体" w:cs="新宋体" w:eastAsia="新宋体" w:hint="default"/>
                <w:sz w:val="21"/>
                <w:szCs w:val="21"/>
              </w:rPr>
            </w:pPr>
            <w:r>
              <w:rPr>
                <w:rFonts w:ascii="新宋体"/>
                <w:sz w:val="21"/>
              </w:rPr>
              <w:t>56.22</w:t>
            </w:r>
          </w:p>
        </w:tc>
        <w:tc>
          <w:tcPr>
            <w:tcW w:w="125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8"/>
              <w:ind w:right="-3"/>
              <w:jc w:val="right"/>
              <w:rPr>
                <w:rFonts w:ascii="新宋体" w:hAnsi="新宋体" w:cs="新宋体" w:eastAsia="新宋体" w:hint="default"/>
                <w:sz w:val="21"/>
                <w:szCs w:val="21"/>
              </w:rPr>
            </w:pPr>
            <w:r>
              <w:rPr>
                <w:rFonts w:ascii="新宋体"/>
                <w:sz w:val="21"/>
              </w:rPr>
              <w:t>-6.35</w:t>
            </w:r>
          </w:p>
        </w:tc>
      </w:tr>
    </w:tbl>
    <w:p>
      <w:pPr>
        <w:spacing w:line="240" w:lineRule="auto" w:before="2"/>
        <w:rPr>
          <w:rFonts w:ascii="新宋体" w:hAnsi="新宋体" w:cs="新宋体" w:eastAsia="新宋体" w:hint="default"/>
          <w:sz w:val="8"/>
          <w:szCs w:val="8"/>
        </w:rPr>
      </w:pPr>
    </w:p>
    <w:p>
      <w:pPr>
        <w:pStyle w:val="BodyText"/>
        <w:spacing w:line="355" w:lineRule="auto" w:before="26"/>
        <w:ind w:left="918" w:right="1859" w:firstLine="566"/>
        <w:jc w:val="both"/>
      </w:pPr>
      <w:r>
        <w:rPr/>
        <w:t>报告期内，公司主营业务收入较上年同期增长</w:t>
      </w:r>
      <w:r>
        <w:rPr>
          <w:rFonts w:ascii="宋体" w:hAnsi="宋体" w:cs="宋体" w:eastAsia="宋体" w:hint="default"/>
        </w:rPr>
        <w:t>34.60%</w:t>
      </w:r>
      <w:r>
        <w:rPr/>
        <w:t>，销售毛利率较上年 略有下降。气体检测仪器仪表销售是收入的主要来源。</w:t>
      </w:r>
    </w:p>
    <w:p>
      <w:pPr>
        <w:pStyle w:val="BodyText"/>
        <w:spacing w:line="240" w:lineRule="auto" w:before="77"/>
        <w:ind w:left="1484" w:right="0"/>
        <w:jc w:val="left"/>
      </w:pPr>
      <w:r>
        <w:rPr/>
        <w:t>报告期内公司收入增长主要原因为：</w:t>
      </w:r>
    </w:p>
    <w:p>
      <w:pPr>
        <w:pStyle w:val="BodyText"/>
        <w:spacing w:line="355" w:lineRule="auto" w:before="194"/>
        <w:ind w:left="918" w:right="1861" w:firstLine="566"/>
        <w:jc w:val="both"/>
      </w:pPr>
      <w:r>
        <w:rPr/>
        <w:t>①公司深挖细分行业需求，针对燃气、石油、炼化、农业、智能交通等领 域，按行业建立事业部，拓宽了公司产品的应用领域。</w:t>
      </w:r>
    </w:p>
    <w:p>
      <w:pPr>
        <w:pStyle w:val="BodyText"/>
        <w:spacing w:line="357" w:lineRule="auto" w:before="77"/>
        <w:ind w:left="918" w:right="1794" w:firstLine="566"/>
        <w:jc w:val="both"/>
      </w:pPr>
      <w:r>
        <w:rPr/>
        <w:t>②公司通过自主研发创新，已发展完成了应急救援现场监测、煤矿通风监 </w:t>
      </w:r>
      <w:r>
        <w:rPr>
          <w:spacing w:val="-3"/>
        </w:rPr>
        <w:t>控、安全生产解决方案等适用于各种类型的危化企业现场和综合安全生产管理系</w:t>
      </w:r>
      <w:r>
        <w:rPr>
          <w:spacing w:val="-105"/>
        </w:rPr>
        <w:t> </w:t>
      </w:r>
      <w:r>
        <w:rPr>
          <w:spacing w:val="-105"/>
        </w:rPr>
      </w:r>
      <w:r>
        <w:rPr/>
        <w:t>统。</w:t>
      </w:r>
    </w:p>
    <w:p>
      <w:pPr>
        <w:pStyle w:val="BodyText"/>
        <w:spacing w:line="355" w:lineRule="auto" w:before="77"/>
        <w:ind w:left="918" w:right="1861" w:firstLine="566"/>
        <w:jc w:val="both"/>
      </w:pPr>
      <w:r>
        <w:rPr/>
        <w:t>③</w:t>
      </w:r>
      <w:r>
        <w:rPr>
          <w:rFonts w:ascii="宋体" w:hAnsi="宋体" w:cs="宋体" w:eastAsia="宋体" w:hint="default"/>
        </w:rPr>
        <w:t>2010</w:t>
      </w:r>
      <w:r>
        <w:rPr/>
        <w:t>年，公司通过并购与公司主营产品相关的产业，实现公司规模化发 展，实现公司收入的增长。</w:t>
      </w:r>
    </w:p>
    <w:p>
      <w:pPr>
        <w:pStyle w:val="BodyText"/>
        <w:spacing w:line="240" w:lineRule="auto" w:before="77"/>
        <w:ind w:left="1484" w:right="0"/>
        <w:jc w:val="left"/>
      </w:pPr>
      <w:r>
        <w:rPr/>
        <w:t>报告期内公司销售毛利率略有下降，主要原因为：</w:t>
      </w:r>
    </w:p>
    <w:p>
      <w:pPr>
        <w:pStyle w:val="BodyText"/>
        <w:spacing w:line="240" w:lineRule="auto" w:before="192"/>
        <w:ind w:left="1484" w:right="0"/>
        <w:jc w:val="left"/>
        <w:rPr>
          <w:rFonts w:ascii="新宋体" w:hAnsi="新宋体" w:cs="新宋体" w:eastAsia="新宋体" w:hint="default"/>
        </w:rPr>
      </w:pPr>
      <w:r>
        <w:rPr>
          <w:rFonts w:ascii="新宋体" w:hAnsi="新宋体" w:cs="新宋体" w:eastAsia="新宋体" w:hint="default"/>
        </w:rPr>
        <w:t>①营业成本的上升</w:t>
      </w:r>
    </w:p>
    <w:p>
      <w:pPr>
        <w:spacing w:after="0" w:line="240" w:lineRule="auto"/>
        <w:jc w:val="left"/>
        <w:rPr>
          <w:rFonts w:ascii="新宋体" w:hAnsi="新宋体" w:cs="新宋体" w:eastAsia="新宋体" w:hint="default"/>
        </w:rPr>
        <w:sectPr>
          <w:pgSz w:w="11910" w:h="16840"/>
          <w:pgMar w:header="424" w:footer="1050" w:top="1020" w:bottom="1240" w:left="880" w:right="0"/>
        </w:sectPr>
      </w:pPr>
    </w:p>
    <w:p>
      <w:pPr>
        <w:spacing w:line="240" w:lineRule="auto" w:before="6"/>
        <w:rPr>
          <w:rFonts w:ascii="新宋体" w:hAnsi="新宋体" w:cs="新宋体" w:eastAsia="新宋体" w:hint="default"/>
          <w:sz w:val="26"/>
          <w:szCs w:val="26"/>
        </w:rPr>
      </w:pPr>
    </w:p>
    <w:p>
      <w:pPr>
        <w:pStyle w:val="BodyText"/>
        <w:spacing w:line="357" w:lineRule="auto" w:before="26"/>
        <w:ind w:left="198" w:right="1688" w:firstLine="566"/>
        <w:jc w:val="left"/>
        <w:rPr>
          <w:rFonts w:ascii="新宋体" w:hAnsi="新宋体" w:cs="新宋体" w:eastAsia="新宋体" w:hint="default"/>
        </w:rPr>
      </w:pPr>
      <w:r>
        <w:rPr>
          <w:rFonts w:ascii="新宋体" w:hAnsi="新宋体" w:cs="新宋体" w:eastAsia="新宋体" w:hint="default"/>
        </w:rPr>
        <w:t>报告期内，营业成本上升的主要原因为制造环节人工成本的上涨，以及传 感器主要原材料价格上涨因素影响，引起了营业成本的上升。</w:t>
      </w:r>
    </w:p>
    <w:p>
      <w:pPr>
        <w:pStyle w:val="BodyText"/>
        <w:spacing w:line="240" w:lineRule="auto" w:before="74"/>
        <w:ind w:left="764" w:right="1688"/>
        <w:jc w:val="left"/>
        <w:rPr>
          <w:rFonts w:ascii="新宋体" w:hAnsi="新宋体" w:cs="新宋体" w:eastAsia="新宋体" w:hint="default"/>
        </w:rPr>
      </w:pPr>
      <w:r>
        <w:rPr>
          <w:rFonts w:ascii="新宋体" w:hAnsi="新宋体" w:cs="新宋体" w:eastAsia="新宋体" w:hint="default"/>
        </w:rPr>
        <w:t>②内部产品销售结构的变化</w:t>
      </w:r>
    </w:p>
    <w:p>
      <w:pPr>
        <w:pStyle w:val="BodyText"/>
        <w:spacing w:line="357" w:lineRule="auto" w:before="192"/>
        <w:ind w:left="198" w:right="1688" w:firstLine="566"/>
        <w:jc w:val="left"/>
        <w:rPr>
          <w:rFonts w:ascii="新宋体" w:hAnsi="新宋体" w:cs="新宋体" w:eastAsia="新宋体" w:hint="default"/>
        </w:rPr>
      </w:pPr>
      <w:r>
        <w:rPr>
          <w:rFonts w:ascii="新宋体" w:hAnsi="新宋体" w:cs="新宋体" w:eastAsia="新宋体" w:hint="default"/>
        </w:rPr>
        <w:t>气体检测仪器仪表方面，由于市场需求波动，与上年同期相比，毛利率较 </w:t>
      </w:r>
      <w:r>
        <w:rPr>
          <w:rFonts w:ascii="新宋体" w:hAnsi="新宋体" w:cs="新宋体" w:eastAsia="新宋体" w:hint="default"/>
          <w:spacing w:val="-3"/>
        </w:rPr>
        <w:t>低的商用气体报警器产品销售收入占主营收入的比重比上年同期上升；毛利率较</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高的工业便携、工业固定产品销售收入占主营收入比重比上年同期下降；因此，</w:t>
      </w:r>
      <w:r>
        <w:rPr>
          <w:rFonts w:ascii="新宋体" w:hAnsi="新宋体" w:cs="新宋体" w:eastAsia="新宋体" w:hint="default"/>
        </w:rPr>
        <w:t> 气体检测仪器仪表内部销售结构的变化引起毛利率比上年同期略有下降。</w:t>
      </w:r>
    </w:p>
    <w:p>
      <w:pPr>
        <w:pStyle w:val="BodyText"/>
        <w:spacing w:line="357" w:lineRule="auto" w:before="74"/>
        <w:ind w:left="198" w:right="1791" w:firstLine="479"/>
        <w:jc w:val="both"/>
        <w:rPr>
          <w:rFonts w:ascii="新宋体" w:hAnsi="新宋体" w:cs="新宋体" w:eastAsia="新宋体" w:hint="default"/>
        </w:rPr>
      </w:pPr>
      <w:r>
        <w:rPr>
          <w:rFonts w:ascii="新宋体" w:hAnsi="新宋体" w:cs="新宋体" w:eastAsia="新宋体" w:hint="default"/>
        </w:rPr>
        <w:t>监控系统方面，</w:t>
      </w:r>
      <w:r>
        <w:rPr>
          <w:rFonts w:ascii="新宋体" w:hAnsi="新宋体" w:cs="新宋体" w:eastAsia="新宋体" w:hint="default"/>
        </w:rPr>
        <w:t>2010</w:t>
      </w:r>
      <w:r>
        <w:rPr>
          <w:rFonts w:ascii="新宋体" w:hAnsi="新宋体" w:cs="新宋体" w:eastAsia="新宋体" w:hint="default"/>
          <w:spacing w:val="-65"/>
        </w:rPr>
        <w:t> </w:t>
      </w:r>
      <w:r>
        <w:rPr>
          <w:rFonts w:ascii="新宋体" w:hAnsi="新宋体" w:cs="新宋体" w:eastAsia="新宋体" w:hint="default"/>
        </w:rPr>
        <w:t>年监控系统收入比上年同期增长</w:t>
      </w:r>
      <w:r>
        <w:rPr>
          <w:rFonts w:ascii="新宋体" w:hAnsi="新宋体" w:cs="新宋体" w:eastAsia="新宋体" w:hint="default"/>
          <w:spacing w:val="-65"/>
        </w:rPr>
        <w:t> </w:t>
      </w:r>
      <w:r>
        <w:rPr>
          <w:rFonts w:ascii="新宋体" w:hAnsi="新宋体" w:cs="新宋体" w:eastAsia="新宋体" w:hint="default"/>
        </w:rPr>
        <w:t>1,549.13</w:t>
      </w:r>
      <w:r>
        <w:rPr>
          <w:rFonts w:ascii="新宋体" w:hAnsi="新宋体" w:cs="新宋体" w:eastAsia="新宋体" w:hint="default"/>
          <w:spacing w:val="-65"/>
        </w:rPr>
        <w:t> </w:t>
      </w:r>
      <w:r>
        <w:rPr>
          <w:rFonts w:ascii="新宋体" w:hAnsi="新宋体" w:cs="新宋体" w:eastAsia="新宋体" w:hint="default"/>
          <w:spacing w:val="-3"/>
        </w:rPr>
        <w:t>万元，增长</w:t>
      </w:r>
      <w:r>
        <w:rPr>
          <w:rFonts w:ascii="新宋体" w:hAnsi="新宋体" w:cs="新宋体" w:eastAsia="新宋体" w:hint="default"/>
        </w:rPr>
        <w:t> </w:t>
      </w:r>
      <w:r>
        <w:rPr>
          <w:rFonts w:ascii="新宋体" w:hAnsi="新宋体" w:cs="新宋体" w:eastAsia="新宋体" w:hint="default"/>
        </w:rPr>
        <w:t>526%</w:t>
      </w:r>
      <w:r>
        <w:rPr>
          <w:rFonts w:ascii="新宋体" w:hAnsi="新宋体" w:cs="新宋体" w:eastAsia="新宋体" w:hint="default"/>
        </w:rPr>
        <w:t>。</w:t>
      </w:r>
      <w:r>
        <w:rPr>
          <w:rFonts w:ascii="新宋体" w:hAnsi="新宋体" w:cs="新宋体" w:eastAsia="新宋体" w:hint="default"/>
        </w:rPr>
        <w:t>2010 </w:t>
      </w:r>
      <w:r>
        <w:rPr>
          <w:rFonts w:ascii="新宋体" w:hAnsi="新宋体" w:cs="新宋体" w:eastAsia="新宋体" w:hint="default"/>
        </w:rPr>
        <w:t>年度毛利率较低的商用气体检测系统收入占监控系统收入</w:t>
      </w:r>
      <w:r>
        <w:rPr>
          <w:rFonts w:ascii="新宋体" w:hAnsi="新宋体" w:cs="新宋体" w:eastAsia="新宋体" w:hint="default"/>
          <w:spacing w:val="-88"/>
        </w:rPr>
        <w:t> </w:t>
      </w:r>
      <w:r>
        <w:rPr>
          <w:rFonts w:ascii="新宋体" w:hAnsi="新宋体" w:cs="新宋体" w:eastAsia="新宋体" w:hint="default"/>
        </w:rPr>
        <w:t>48.43%</w:t>
      </w:r>
      <w:r>
        <w:rPr>
          <w:rFonts w:ascii="新宋体" w:hAnsi="新宋体" w:cs="新宋体" w:eastAsia="新宋体" w:hint="default"/>
        </w:rPr>
        <w:t>， 引起监控系统毛利率降低。</w:t>
      </w:r>
    </w:p>
    <w:p>
      <w:pPr>
        <w:pStyle w:val="Heading5"/>
        <w:spacing w:line="240" w:lineRule="auto" w:before="74"/>
        <w:ind w:right="1688"/>
        <w:jc w:val="left"/>
        <w:rPr>
          <w:b w:val="0"/>
          <w:bCs w:val="0"/>
        </w:rPr>
      </w:pPr>
      <w:r>
        <w:rPr>
          <w:rFonts w:ascii="新宋体" w:hAnsi="新宋体" w:cs="新宋体" w:eastAsia="新宋体" w:hint="default"/>
        </w:rPr>
        <w:t>2</w:t>
      </w:r>
      <w:r>
        <w:rPr/>
        <w:t>、营业收入分地区情况</w:t>
      </w:r>
      <w:r>
        <w:rPr>
          <w:b w:val="0"/>
          <w:bCs w:val="0"/>
        </w:rPr>
      </w:r>
    </w:p>
    <w:p>
      <w:pPr>
        <w:pStyle w:val="BodyText"/>
        <w:spacing w:line="240" w:lineRule="auto" w:before="192"/>
        <w:ind w:left="5803" w:right="1688"/>
        <w:jc w:val="left"/>
      </w:pPr>
      <w:r>
        <w:rPr>
          <w:spacing w:val="-3"/>
        </w:rPr>
        <w:t>单位：人民币（万元）</w:t>
      </w:r>
    </w:p>
    <w:p>
      <w:pPr>
        <w:spacing w:line="240" w:lineRule="auto" w:before="1"/>
        <w:rPr>
          <w:rFonts w:ascii="宋体" w:hAnsi="宋体" w:cs="宋体" w:eastAsia="宋体" w:hint="default"/>
          <w:sz w:val="6"/>
          <w:szCs w:val="6"/>
        </w:rPr>
      </w:pPr>
    </w:p>
    <w:tbl>
      <w:tblPr>
        <w:tblW w:w="0" w:type="auto"/>
        <w:jc w:val="left"/>
        <w:tblInd w:w="123" w:type="dxa"/>
        <w:tblLayout w:type="fixed"/>
        <w:tblCellMar>
          <w:top w:w="0" w:type="dxa"/>
          <w:left w:w="0" w:type="dxa"/>
          <w:bottom w:w="0" w:type="dxa"/>
          <w:right w:w="0" w:type="dxa"/>
        </w:tblCellMar>
        <w:tblLook w:val="01E0"/>
      </w:tblPr>
      <w:tblGrid>
        <w:gridCol w:w="1210"/>
        <w:gridCol w:w="3735"/>
        <w:gridCol w:w="3488"/>
      </w:tblGrid>
      <w:tr>
        <w:trPr>
          <w:trHeight w:val="557" w:hRule="exact"/>
        </w:trPr>
        <w:tc>
          <w:tcPr>
            <w:tcW w:w="1210" w:type="dxa"/>
            <w:tcBorders>
              <w:top w:val="single" w:sz="12" w:space="0" w:color="000000"/>
              <w:left w:val="single" w:sz="12" w:space="0" w:color="000000"/>
              <w:bottom w:val="single" w:sz="6" w:space="0" w:color="000000"/>
              <w:right w:val="single" w:sz="6" w:space="0" w:color="000000"/>
            </w:tcBorders>
            <w:shd w:val="clear" w:color="auto" w:fill="D9D9D9"/>
          </w:tcPr>
          <w:p>
            <w:pPr/>
          </w:p>
        </w:tc>
        <w:tc>
          <w:tcPr>
            <w:tcW w:w="373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95"/>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收入</w:t>
            </w:r>
            <w:r>
              <w:rPr>
                <w:rFonts w:ascii="新宋体" w:hAnsi="新宋体" w:cs="新宋体" w:eastAsia="新宋体" w:hint="default"/>
                <w:sz w:val="21"/>
                <w:szCs w:val="21"/>
              </w:rPr>
            </w:r>
          </w:p>
        </w:tc>
        <w:tc>
          <w:tcPr>
            <w:tcW w:w="3488"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95"/>
              <w:ind w:left="9"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比上年增长</w:t>
            </w:r>
            <w:r>
              <w:rPr>
                <w:rFonts w:ascii="新宋体" w:hAnsi="新宋体" w:cs="新宋体" w:eastAsia="新宋体" w:hint="default"/>
                <w:sz w:val="21"/>
                <w:szCs w:val="21"/>
              </w:rPr>
            </w:r>
          </w:p>
        </w:tc>
      </w:tr>
      <w:tr>
        <w:trPr>
          <w:trHeight w:val="550" w:hRule="exact"/>
        </w:trPr>
        <w:tc>
          <w:tcPr>
            <w:tcW w:w="121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95"/>
              <w:ind w:right="10"/>
              <w:jc w:val="center"/>
              <w:rPr>
                <w:rFonts w:ascii="新宋体" w:hAnsi="新宋体" w:cs="新宋体" w:eastAsia="新宋体" w:hint="default"/>
                <w:sz w:val="21"/>
                <w:szCs w:val="21"/>
              </w:rPr>
            </w:pPr>
            <w:r>
              <w:rPr>
                <w:rFonts w:ascii="新宋体" w:hAnsi="新宋体" w:cs="新宋体" w:eastAsia="新宋体" w:hint="default"/>
                <w:b/>
                <w:bCs/>
                <w:sz w:val="21"/>
                <w:szCs w:val="21"/>
              </w:rPr>
              <w:t>国外</w:t>
            </w:r>
            <w:r>
              <w:rPr>
                <w:rFonts w:ascii="新宋体" w:hAnsi="新宋体" w:cs="新宋体" w:eastAsia="新宋体" w:hint="default"/>
                <w:sz w:val="21"/>
                <w:szCs w:val="21"/>
              </w:rPr>
            </w:r>
          </w:p>
        </w:tc>
        <w:tc>
          <w:tcPr>
            <w:tcW w:w="3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1440" w:right="0"/>
              <w:jc w:val="left"/>
              <w:rPr>
                <w:rFonts w:ascii="新宋体" w:hAnsi="新宋体" w:cs="新宋体" w:eastAsia="新宋体" w:hint="default"/>
                <w:sz w:val="21"/>
                <w:szCs w:val="21"/>
              </w:rPr>
            </w:pPr>
            <w:r>
              <w:rPr>
                <w:rFonts w:ascii="新宋体"/>
                <w:sz w:val="21"/>
              </w:rPr>
              <w:t>2,855.11</w:t>
            </w:r>
          </w:p>
        </w:tc>
        <w:tc>
          <w:tcPr>
            <w:tcW w:w="348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9" w:right="0"/>
              <w:jc w:val="center"/>
              <w:rPr>
                <w:rFonts w:ascii="新宋体" w:hAnsi="新宋体" w:cs="新宋体" w:eastAsia="新宋体" w:hint="default"/>
                <w:sz w:val="21"/>
                <w:szCs w:val="21"/>
              </w:rPr>
            </w:pPr>
            <w:r>
              <w:rPr>
                <w:rFonts w:ascii="新宋体"/>
                <w:sz w:val="21"/>
              </w:rPr>
              <w:t>10.21%</w:t>
            </w:r>
          </w:p>
        </w:tc>
      </w:tr>
      <w:tr>
        <w:trPr>
          <w:trHeight w:val="550" w:hRule="exact"/>
        </w:trPr>
        <w:tc>
          <w:tcPr>
            <w:tcW w:w="1210"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95"/>
              <w:ind w:right="10"/>
              <w:jc w:val="center"/>
              <w:rPr>
                <w:rFonts w:ascii="新宋体" w:hAnsi="新宋体" w:cs="新宋体" w:eastAsia="新宋体" w:hint="default"/>
                <w:sz w:val="21"/>
                <w:szCs w:val="21"/>
              </w:rPr>
            </w:pPr>
            <w:r>
              <w:rPr>
                <w:rFonts w:ascii="新宋体" w:hAnsi="新宋体" w:cs="新宋体" w:eastAsia="新宋体" w:hint="default"/>
                <w:b/>
                <w:bCs/>
                <w:sz w:val="21"/>
                <w:szCs w:val="21"/>
              </w:rPr>
              <w:t>国内</w:t>
            </w:r>
            <w:r>
              <w:rPr>
                <w:rFonts w:ascii="新宋体" w:hAnsi="新宋体" w:cs="新宋体" w:eastAsia="新宋体" w:hint="default"/>
                <w:sz w:val="21"/>
                <w:szCs w:val="21"/>
              </w:rPr>
            </w:r>
          </w:p>
        </w:tc>
        <w:tc>
          <w:tcPr>
            <w:tcW w:w="3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left="1387" w:right="0"/>
              <w:jc w:val="left"/>
              <w:rPr>
                <w:rFonts w:ascii="新宋体" w:hAnsi="新宋体" w:cs="新宋体" w:eastAsia="新宋体" w:hint="default"/>
                <w:sz w:val="21"/>
                <w:szCs w:val="21"/>
              </w:rPr>
            </w:pPr>
            <w:r>
              <w:rPr>
                <w:rFonts w:ascii="新宋体"/>
                <w:sz w:val="21"/>
              </w:rPr>
              <w:t>14,539.83</w:t>
            </w:r>
          </w:p>
        </w:tc>
        <w:tc>
          <w:tcPr>
            <w:tcW w:w="348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9" w:right="0"/>
              <w:jc w:val="center"/>
              <w:rPr>
                <w:rFonts w:ascii="新宋体" w:hAnsi="新宋体" w:cs="新宋体" w:eastAsia="新宋体" w:hint="default"/>
                <w:sz w:val="21"/>
                <w:szCs w:val="21"/>
              </w:rPr>
            </w:pPr>
            <w:r>
              <w:rPr>
                <w:rFonts w:ascii="新宋体"/>
                <w:sz w:val="21"/>
              </w:rPr>
              <w:t>43.88%</w:t>
            </w:r>
          </w:p>
        </w:tc>
      </w:tr>
      <w:tr>
        <w:trPr>
          <w:trHeight w:val="557" w:hRule="exact"/>
        </w:trPr>
        <w:tc>
          <w:tcPr>
            <w:tcW w:w="1210"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98"/>
              <w:ind w:right="10"/>
              <w:jc w:val="center"/>
              <w:rPr>
                <w:rFonts w:ascii="新宋体" w:hAnsi="新宋体" w:cs="新宋体" w:eastAsia="新宋体" w:hint="default"/>
                <w:sz w:val="21"/>
                <w:szCs w:val="21"/>
              </w:rPr>
            </w:pPr>
            <w:r>
              <w:rPr>
                <w:rFonts w:ascii="新宋体" w:hAnsi="新宋体" w:cs="新宋体" w:eastAsia="新宋体" w:hint="default"/>
                <w:b/>
                <w:bCs/>
                <w:sz w:val="21"/>
                <w:szCs w:val="21"/>
              </w:rPr>
              <w:t>合计</w:t>
            </w:r>
            <w:r>
              <w:rPr>
                <w:rFonts w:ascii="新宋体" w:hAnsi="新宋体" w:cs="新宋体" w:eastAsia="新宋体" w:hint="default"/>
                <w:sz w:val="21"/>
                <w:szCs w:val="21"/>
              </w:rPr>
            </w:r>
          </w:p>
        </w:tc>
        <w:tc>
          <w:tcPr>
            <w:tcW w:w="373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8"/>
              <w:ind w:left="1387" w:right="0"/>
              <w:jc w:val="left"/>
              <w:rPr>
                <w:rFonts w:ascii="新宋体" w:hAnsi="新宋体" w:cs="新宋体" w:eastAsia="新宋体" w:hint="default"/>
                <w:sz w:val="21"/>
                <w:szCs w:val="21"/>
              </w:rPr>
            </w:pPr>
            <w:r>
              <w:rPr>
                <w:rFonts w:ascii="新宋体"/>
                <w:sz w:val="21"/>
              </w:rPr>
              <w:t>17,394.94</w:t>
            </w:r>
          </w:p>
        </w:tc>
        <w:tc>
          <w:tcPr>
            <w:tcW w:w="348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8"/>
              <w:ind w:left="9" w:right="0"/>
              <w:jc w:val="center"/>
              <w:rPr>
                <w:rFonts w:ascii="新宋体" w:hAnsi="新宋体" w:cs="新宋体" w:eastAsia="新宋体" w:hint="default"/>
                <w:sz w:val="21"/>
                <w:szCs w:val="21"/>
              </w:rPr>
            </w:pPr>
            <w:r>
              <w:rPr>
                <w:rFonts w:ascii="新宋体"/>
                <w:sz w:val="21"/>
              </w:rPr>
              <w:t>37.01%</w:t>
            </w:r>
          </w:p>
        </w:tc>
      </w:tr>
    </w:tbl>
    <w:p>
      <w:pPr>
        <w:spacing w:line="240" w:lineRule="auto" w:before="6"/>
        <w:rPr>
          <w:rFonts w:ascii="宋体" w:hAnsi="宋体" w:cs="宋体" w:eastAsia="宋体" w:hint="default"/>
          <w:sz w:val="13"/>
          <w:szCs w:val="13"/>
        </w:rPr>
      </w:pPr>
    </w:p>
    <w:p>
      <w:pPr>
        <w:pStyle w:val="BodyText"/>
        <w:spacing w:line="357" w:lineRule="auto" w:before="26"/>
        <w:ind w:left="198" w:right="1688" w:firstLine="566"/>
        <w:jc w:val="left"/>
      </w:pPr>
      <w:r>
        <w:rPr>
          <w:spacing w:val="-7"/>
        </w:rPr>
        <w:t>报告期内，公司营业收入较上年同期增长</w:t>
      </w:r>
      <w:r>
        <w:rPr>
          <w:spacing w:val="-55"/>
        </w:rPr>
        <w:t> </w:t>
      </w:r>
      <w:r>
        <w:rPr>
          <w:rFonts w:ascii="宋体" w:hAnsi="宋体" w:cs="宋体" w:eastAsia="宋体" w:hint="default"/>
        </w:rPr>
        <w:t>37.01%,</w:t>
      </w:r>
      <w:r>
        <w:rPr/>
        <w:t>其中国内收入比上年同期 增长 </w:t>
      </w:r>
      <w:r>
        <w:rPr>
          <w:rFonts w:ascii="宋体" w:hAnsi="宋体" w:cs="宋体" w:eastAsia="宋体" w:hint="default"/>
        </w:rPr>
        <w:t>43.88%</w:t>
      </w:r>
      <w:r>
        <w:rPr/>
        <w:t>，主要是随着国家对安全及环保的高度重视、相关政策和法规的引</w:t>
      </w:r>
      <w:r>
        <w:rPr>
          <w:spacing w:val="-97"/>
        </w:rPr>
        <w:t> </w:t>
      </w:r>
      <w:r>
        <w:rPr>
          <w:spacing w:val="-97"/>
        </w:rPr>
      </w:r>
      <w:r>
        <w:rPr>
          <w:spacing w:val="-3"/>
        </w:rPr>
        <w:t>导，极大地刺激了气体检测仪器仪表行业的迅速发展，公司依托自身的传感器及</w:t>
      </w:r>
      <w:r>
        <w:rPr>
          <w:spacing w:val="-103"/>
        </w:rPr>
        <w:t> </w:t>
      </w:r>
      <w:r>
        <w:rPr>
          <w:spacing w:val="-103"/>
        </w:rPr>
      </w:r>
      <w:r>
        <w:rPr/>
        <w:t>仪器仪表的制造技术，加大研发创新，不断推出新的产品系列，针对细分行业， 成立专门的事业部，开拓产品应用的新领域；同时，</w:t>
      </w:r>
      <w:r>
        <w:rPr>
          <w:rFonts w:ascii="宋体" w:hAnsi="宋体" w:cs="宋体" w:eastAsia="宋体" w:hint="default"/>
        </w:rPr>
        <w:t>2010 </w:t>
      </w:r>
      <w:r>
        <w:rPr/>
        <w:t>年启动面向客户主动</w:t>
      </w:r>
      <w:r>
        <w:rPr>
          <w:spacing w:val="-95"/>
        </w:rPr>
        <w:t> </w:t>
      </w:r>
      <w:r>
        <w:rPr>
          <w:spacing w:val="-95"/>
        </w:rPr>
      </w:r>
      <w:r>
        <w:rPr>
          <w:spacing w:val="-3"/>
        </w:rPr>
        <w:t>提供售后服务的“汉威万里行服务计划”，主动上门帮助客户查验、校准设备运</w:t>
      </w:r>
      <w:r>
        <w:rPr>
          <w:spacing w:val="-102"/>
        </w:rPr>
        <w:t> </w:t>
      </w:r>
      <w:r>
        <w:rPr>
          <w:spacing w:val="-102"/>
        </w:rPr>
      </w:r>
      <w:r>
        <w:rPr/>
        <w:t>行状况。取得了良好的客户口碑，提升了公司的服务品牌形象。</w:t>
      </w:r>
    </w:p>
    <w:p>
      <w:pPr>
        <w:spacing w:line="240" w:lineRule="auto" w:before="2"/>
        <w:rPr>
          <w:rFonts w:ascii="宋体" w:hAnsi="宋体" w:cs="宋体" w:eastAsia="宋体" w:hint="default"/>
          <w:sz w:val="21"/>
          <w:szCs w:val="21"/>
        </w:rPr>
      </w:pPr>
    </w:p>
    <w:p>
      <w:pPr>
        <w:pStyle w:val="BodyText"/>
        <w:spacing w:line="357" w:lineRule="auto" w:before="0"/>
        <w:ind w:left="198" w:right="1791" w:firstLine="566"/>
        <w:jc w:val="both"/>
      </w:pPr>
      <w:r>
        <w:rPr>
          <w:rFonts w:ascii="宋体" w:hAnsi="宋体" w:cs="宋体" w:eastAsia="宋体" w:hint="default"/>
        </w:rPr>
        <w:t>2010</w:t>
      </w:r>
      <w:r>
        <w:rPr>
          <w:rFonts w:ascii="宋体" w:hAnsi="宋体" w:cs="宋体" w:eastAsia="宋体" w:hint="default"/>
          <w:spacing w:val="-86"/>
        </w:rPr>
        <w:t> </w:t>
      </w:r>
      <w:r>
        <w:rPr/>
        <w:t>年，公司国外收入比上年同期增长</w:t>
      </w:r>
      <w:r>
        <w:rPr>
          <w:spacing w:val="-86"/>
        </w:rPr>
        <w:t> </w:t>
      </w:r>
      <w:r>
        <w:rPr>
          <w:rFonts w:ascii="宋体" w:hAnsi="宋体" w:cs="宋体" w:eastAsia="宋体" w:hint="default"/>
        </w:rPr>
        <w:t>10.21%</w:t>
      </w:r>
      <w:r>
        <w:rPr/>
        <w:t>，主要是公司加大出口工业 </w:t>
      </w:r>
      <w:r>
        <w:rPr>
          <w:spacing w:val="-3"/>
        </w:rPr>
        <w:t>产品的销售和新客户的开拓力度，实施大客户策略，较好的调整了销售结构，在</w:t>
      </w:r>
      <w:r>
        <w:rPr>
          <w:spacing w:val="-103"/>
        </w:rPr>
        <w:t> </w:t>
      </w:r>
      <w:r>
        <w:rPr>
          <w:spacing w:val="-103"/>
        </w:rPr>
      </w:r>
      <w:r>
        <w:rPr/>
        <w:t>全球经济持续低迷的环境下，仍取得了稳定的增长。</w:t>
      </w:r>
    </w:p>
    <w:p>
      <w:pPr>
        <w:spacing w:line="240" w:lineRule="auto" w:before="12"/>
        <w:rPr>
          <w:rFonts w:ascii="宋体" w:hAnsi="宋体" w:cs="宋体" w:eastAsia="宋体" w:hint="default"/>
          <w:sz w:val="20"/>
          <w:szCs w:val="20"/>
        </w:rPr>
      </w:pPr>
    </w:p>
    <w:p>
      <w:pPr>
        <w:pStyle w:val="Heading5"/>
        <w:spacing w:line="240" w:lineRule="auto"/>
        <w:ind w:right="1688"/>
        <w:jc w:val="left"/>
        <w:rPr>
          <w:b w:val="0"/>
          <w:bCs w:val="0"/>
        </w:rPr>
      </w:pPr>
      <w:r>
        <w:rPr>
          <w:rFonts w:ascii="新宋体" w:hAnsi="新宋体" w:cs="新宋体" w:eastAsia="新宋体" w:hint="default"/>
        </w:rPr>
        <w:t>3</w:t>
      </w:r>
      <w:r>
        <w:rPr/>
        <w:t>、主要客户和供应商情况</w:t>
      </w:r>
      <w:r>
        <w:rPr>
          <w:b w:val="0"/>
          <w:bCs w:val="0"/>
        </w:rPr>
      </w:r>
    </w:p>
    <w:p>
      <w:pPr>
        <w:spacing w:after="0" w:line="240" w:lineRule="auto"/>
        <w:jc w:val="left"/>
        <w:sectPr>
          <w:pgSz w:w="11910" w:h="16840"/>
          <w:pgMar w:header="424" w:footer="1050" w:top="1020" w:bottom="1240" w:left="1600" w:right="0"/>
        </w:sectPr>
      </w:pPr>
    </w:p>
    <w:p>
      <w:pPr>
        <w:spacing w:line="240" w:lineRule="auto" w:before="6"/>
        <w:rPr>
          <w:rFonts w:ascii="新宋体" w:hAnsi="新宋体" w:cs="新宋体" w:eastAsia="新宋体" w:hint="default"/>
          <w:b/>
          <w:bCs/>
          <w:sz w:val="26"/>
          <w:szCs w:val="26"/>
        </w:rPr>
      </w:pPr>
    </w:p>
    <w:p>
      <w:pPr>
        <w:pStyle w:val="BodyText"/>
        <w:spacing w:line="240" w:lineRule="auto" w:before="26"/>
        <w:ind w:left="6603" w:right="0"/>
        <w:jc w:val="left"/>
        <w:rPr>
          <w:rFonts w:ascii="新宋体" w:hAnsi="新宋体" w:cs="新宋体" w:eastAsia="新宋体" w:hint="default"/>
        </w:rPr>
      </w:pPr>
      <w:r>
        <w:rPr>
          <w:rFonts w:ascii="新宋体" w:hAnsi="新宋体" w:cs="新宋体" w:eastAsia="新宋体" w:hint="default"/>
        </w:rPr>
        <w:t>单位：人民币（元）</w:t>
      </w:r>
    </w:p>
    <w:p>
      <w:pPr>
        <w:spacing w:line="240" w:lineRule="auto" w:before="13"/>
        <w:rPr>
          <w:rFonts w:ascii="新宋体" w:hAnsi="新宋体" w:cs="新宋体" w:eastAsia="新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2153"/>
        <w:gridCol w:w="1561"/>
        <w:gridCol w:w="1558"/>
        <w:gridCol w:w="1702"/>
        <w:gridCol w:w="2055"/>
      </w:tblGrid>
      <w:tr>
        <w:trPr>
          <w:trHeight w:val="648" w:hRule="exact"/>
        </w:trPr>
        <w:tc>
          <w:tcPr>
            <w:tcW w:w="9028" w:type="dxa"/>
            <w:gridSpan w:val="5"/>
            <w:tcBorders>
              <w:top w:val="single" w:sz="12" w:space="0" w:color="000000"/>
              <w:left w:val="single" w:sz="12" w:space="0" w:color="000000"/>
              <w:bottom w:val="single" w:sz="6" w:space="0" w:color="000000"/>
              <w:right w:val="single" w:sz="12" w:space="0" w:color="000000"/>
            </w:tcBorders>
            <w:shd w:val="clear" w:color="auto" w:fill="DFDFDF"/>
          </w:tcPr>
          <w:p>
            <w:pPr>
              <w:pStyle w:val="TableParagraph"/>
              <w:spacing w:line="240" w:lineRule="auto" w:before="142"/>
              <w:ind w:left="45"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前五名客户情况</w:t>
            </w:r>
            <w:r>
              <w:rPr>
                <w:rFonts w:ascii="新宋体" w:hAnsi="新宋体" w:cs="新宋体" w:eastAsia="新宋体" w:hint="default"/>
                <w:sz w:val="21"/>
                <w:szCs w:val="21"/>
              </w:rPr>
            </w:r>
          </w:p>
        </w:tc>
      </w:tr>
      <w:tr>
        <w:trPr>
          <w:trHeight w:val="640" w:hRule="exact"/>
        </w:trPr>
        <w:tc>
          <w:tcPr>
            <w:tcW w:w="2153" w:type="dxa"/>
            <w:tcBorders>
              <w:top w:val="single" w:sz="6" w:space="0" w:color="000000"/>
              <w:left w:val="single" w:sz="12" w:space="0" w:color="000000"/>
              <w:bottom w:val="single" w:sz="6" w:space="0" w:color="000000"/>
              <w:right w:val="single" w:sz="6" w:space="0" w:color="000000"/>
            </w:tcBorders>
            <w:shd w:val="clear" w:color="auto" w:fill="DFDFDF"/>
          </w:tcPr>
          <w:p>
            <w:pPr/>
          </w:p>
        </w:tc>
        <w:tc>
          <w:tcPr>
            <w:tcW w:w="1561"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0"/>
              <w:ind w:right="0"/>
              <w:jc w:val="left"/>
              <w:rPr>
                <w:rFonts w:ascii="新宋体" w:hAnsi="新宋体" w:cs="新宋体" w:eastAsia="新宋体" w:hint="default"/>
                <w:sz w:val="16"/>
                <w:szCs w:val="16"/>
              </w:rPr>
            </w:pPr>
          </w:p>
          <w:p>
            <w:pPr>
              <w:pStyle w:val="TableParagraph"/>
              <w:spacing w:line="240" w:lineRule="auto"/>
              <w:ind w:left="533" w:right="0"/>
              <w:jc w:val="left"/>
              <w:rPr>
                <w:rFonts w:ascii="新宋体" w:hAnsi="新宋体" w:cs="新宋体" w:eastAsia="新宋体" w:hint="default"/>
                <w:sz w:val="21"/>
                <w:szCs w:val="21"/>
              </w:rPr>
            </w:pPr>
            <w:r>
              <w:rPr>
                <w:rFonts w:ascii="新宋体" w:hAnsi="新宋体" w:cs="新宋体" w:eastAsia="新宋体" w:hint="default"/>
                <w:b/>
                <w:bCs/>
                <w:sz w:val="21"/>
                <w:szCs w:val="21"/>
              </w:rPr>
              <w:t>销售金额</w:t>
            </w:r>
            <w:r>
              <w:rPr>
                <w:rFonts w:ascii="新宋体" w:hAnsi="新宋体" w:cs="新宋体" w:eastAsia="新宋体" w:hint="default"/>
                <w:sz w:val="21"/>
                <w:szCs w:val="21"/>
              </w:rPr>
            </w:r>
          </w:p>
        </w:tc>
        <w:tc>
          <w:tcPr>
            <w:tcW w:w="1558"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72" w:lineRule="exact" w:before="35"/>
              <w:ind w:left="319" w:right="120" w:hanging="156"/>
              <w:jc w:val="left"/>
              <w:rPr>
                <w:rFonts w:ascii="新宋体" w:hAnsi="新宋体" w:cs="新宋体" w:eastAsia="新宋体" w:hint="default"/>
                <w:sz w:val="21"/>
                <w:szCs w:val="21"/>
              </w:rPr>
            </w:pPr>
            <w:r>
              <w:rPr>
                <w:rFonts w:ascii="新宋体" w:hAnsi="新宋体" w:cs="新宋体" w:eastAsia="新宋体" w:hint="default"/>
                <w:b/>
                <w:bCs/>
                <w:sz w:val="21"/>
                <w:szCs w:val="21"/>
              </w:rPr>
              <w:t>占年度销售总</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金额的比例</w:t>
            </w:r>
            <w:r>
              <w:rPr>
                <w:rFonts w:ascii="新宋体" w:hAnsi="新宋体" w:cs="新宋体" w:eastAsia="新宋体" w:hint="default"/>
                <w:sz w:val="21"/>
                <w:szCs w:val="21"/>
              </w:rPr>
            </w:r>
          </w:p>
        </w:tc>
        <w:tc>
          <w:tcPr>
            <w:tcW w:w="1702"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0"/>
              <w:ind w:left="297" w:right="0"/>
              <w:jc w:val="left"/>
              <w:rPr>
                <w:rFonts w:ascii="新宋体" w:hAnsi="新宋体" w:cs="新宋体" w:eastAsia="新宋体" w:hint="default"/>
                <w:sz w:val="21"/>
                <w:szCs w:val="21"/>
              </w:rPr>
            </w:pPr>
            <w:r>
              <w:rPr>
                <w:rFonts w:ascii="新宋体" w:hAnsi="新宋体" w:cs="新宋体" w:eastAsia="新宋体" w:hint="default"/>
                <w:b/>
                <w:bCs/>
                <w:sz w:val="21"/>
                <w:szCs w:val="21"/>
              </w:rPr>
              <w:t>应收账款余额</w:t>
            </w:r>
            <w:r>
              <w:rPr>
                <w:rFonts w:ascii="新宋体" w:hAnsi="新宋体" w:cs="新宋体" w:eastAsia="新宋体" w:hint="default"/>
                <w:sz w:val="21"/>
                <w:szCs w:val="21"/>
              </w:rPr>
            </w:r>
          </w:p>
        </w:tc>
        <w:tc>
          <w:tcPr>
            <w:tcW w:w="2055" w:type="dxa"/>
            <w:tcBorders>
              <w:top w:val="single" w:sz="6" w:space="0" w:color="000000"/>
              <w:left w:val="single" w:sz="6" w:space="0" w:color="000000"/>
              <w:bottom w:val="single" w:sz="6" w:space="0" w:color="000000"/>
              <w:right w:val="single" w:sz="12" w:space="0" w:color="000000"/>
            </w:tcBorders>
            <w:shd w:val="clear" w:color="auto" w:fill="DFDFDF"/>
          </w:tcPr>
          <w:p>
            <w:pPr>
              <w:pStyle w:val="TableParagraph"/>
              <w:spacing w:line="273" w:lineRule="exact" w:before="8"/>
              <w:ind w:left="199" w:right="0"/>
              <w:jc w:val="left"/>
              <w:rPr>
                <w:rFonts w:ascii="新宋体" w:hAnsi="新宋体" w:cs="新宋体" w:eastAsia="新宋体" w:hint="default"/>
                <w:sz w:val="21"/>
                <w:szCs w:val="21"/>
              </w:rPr>
            </w:pPr>
            <w:r>
              <w:rPr>
                <w:rFonts w:ascii="新宋体" w:hAnsi="新宋体" w:cs="新宋体" w:eastAsia="新宋体" w:hint="default"/>
                <w:b/>
                <w:bCs/>
                <w:sz w:val="21"/>
                <w:szCs w:val="21"/>
              </w:rPr>
              <w:t>占公司应收账款余</w:t>
            </w:r>
            <w:r>
              <w:rPr>
                <w:rFonts w:ascii="新宋体" w:hAnsi="新宋体" w:cs="新宋体" w:eastAsia="新宋体" w:hint="default"/>
                <w:sz w:val="21"/>
                <w:szCs w:val="21"/>
              </w:rPr>
            </w:r>
          </w:p>
          <w:p>
            <w:pPr>
              <w:pStyle w:val="TableParagraph"/>
              <w:spacing w:line="273" w:lineRule="exact"/>
              <w:ind w:left="830" w:right="0"/>
              <w:jc w:val="left"/>
              <w:rPr>
                <w:rFonts w:ascii="新宋体" w:hAnsi="新宋体" w:cs="新宋体" w:eastAsia="新宋体" w:hint="default"/>
                <w:sz w:val="21"/>
                <w:szCs w:val="21"/>
              </w:rPr>
            </w:pPr>
            <w:r>
              <w:rPr>
                <w:rFonts w:ascii="新宋体" w:hAnsi="新宋体" w:cs="新宋体" w:eastAsia="新宋体" w:hint="default"/>
                <w:b/>
                <w:bCs/>
                <w:sz w:val="21"/>
                <w:szCs w:val="21"/>
              </w:rPr>
              <w:t>额比例</w:t>
            </w:r>
            <w:r>
              <w:rPr>
                <w:rFonts w:ascii="新宋体" w:hAnsi="新宋体" w:cs="新宋体" w:eastAsia="新宋体" w:hint="default"/>
                <w:sz w:val="21"/>
                <w:szCs w:val="21"/>
              </w:rPr>
            </w:r>
          </w:p>
        </w:tc>
      </w:tr>
      <w:tr>
        <w:trPr>
          <w:trHeight w:val="641" w:hRule="exact"/>
        </w:trPr>
        <w:tc>
          <w:tcPr>
            <w:tcW w:w="2153" w:type="dxa"/>
            <w:tcBorders>
              <w:top w:val="single" w:sz="6" w:space="0" w:color="000000"/>
              <w:left w:val="single" w:sz="12" w:space="0" w:color="000000"/>
              <w:bottom w:val="single" w:sz="6" w:space="0" w:color="000000"/>
              <w:right w:val="single" w:sz="6" w:space="0" w:color="000000"/>
            </w:tcBorders>
            <w:shd w:val="clear" w:color="auto" w:fill="DFDFDF"/>
          </w:tcPr>
          <w:p>
            <w:pPr>
              <w:pStyle w:val="TableParagraph"/>
              <w:spacing w:line="240" w:lineRule="auto" w:before="155"/>
              <w:ind w:left="105"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前</w:t>
            </w:r>
            <w:r>
              <w:rPr>
                <w:rFonts w:ascii="新宋体" w:hAnsi="新宋体" w:cs="新宋体" w:eastAsia="新宋体" w:hint="default"/>
                <w:b/>
                <w:bCs/>
                <w:sz w:val="21"/>
                <w:szCs w:val="21"/>
              </w:rPr>
              <w:t>5</w:t>
            </w:r>
            <w:r>
              <w:rPr>
                <w:rFonts w:ascii="新宋体" w:hAnsi="新宋体" w:cs="新宋体" w:eastAsia="新宋体" w:hint="default"/>
                <w:b/>
                <w:bCs/>
                <w:sz w:val="21"/>
                <w:szCs w:val="21"/>
              </w:rPr>
              <w:t>名客户合计</w:t>
            </w:r>
            <w:r>
              <w:rPr>
                <w:rFonts w:ascii="新宋体" w:hAnsi="新宋体" w:cs="新宋体" w:eastAsia="新宋体" w:hint="default"/>
                <w:sz w:val="21"/>
                <w:szCs w:val="21"/>
              </w:rPr>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8"/>
              <w:ind w:right="0"/>
              <w:jc w:val="right"/>
              <w:rPr>
                <w:rFonts w:ascii="宋体" w:hAnsi="宋体" w:cs="宋体" w:eastAsia="宋体" w:hint="default"/>
                <w:sz w:val="21"/>
                <w:szCs w:val="21"/>
              </w:rPr>
            </w:pPr>
            <w:r>
              <w:rPr>
                <w:rFonts w:ascii="宋体"/>
                <w:spacing w:val="-1"/>
                <w:sz w:val="21"/>
              </w:rPr>
              <w:t>24,376,229.38</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8"/>
              <w:ind w:right="0"/>
              <w:jc w:val="right"/>
              <w:rPr>
                <w:rFonts w:ascii="宋体" w:hAnsi="宋体" w:cs="宋体" w:eastAsia="宋体" w:hint="default"/>
                <w:sz w:val="21"/>
                <w:szCs w:val="21"/>
              </w:rPr>
            </w:pPr>
            <w:r>
              <w:rPr>
                <w:rFonts w:ascii="宋体"/>
                <w:sz w:val="21"/>
              </w:rPr>
              <w:t>14.01%</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8"/>
              <w:ind w:right="-3"/>
              <w:jc w:val="right"/>
              <w:rPr>
                <w:rFonts w:ascii="新宋体" w:hAnsi="新宋体" w:cs="新宋体" w:eastAsia="新宋体" w:hint="default"/>
                <w:sz w:val="21"/>
                <w:szCs w:val="21"/>
              </w:rPr>
            </w:pPr>
            <w:r>
              <w:rPr>
                <w:rFonts w:ascii="新宋体"/>
                <w:spacing w:val="-1"/>
                <w:sz w:val="21"/>
              </w:rPr>
              <w:t>4,194,268.99</w:t>
            </w:r>
          </w:p>
        </w:tc>
        <w:tc>
          <w:tcPr>
            <w:tcW w:w="205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8"/>
              <w:ind w:right="-3"/>
              <w:jc w:val="right"/>
              <w:rPr>
                <w:rFonts w:ascii="新宋体" w:hAnsi="新宋体" w:cs="新宋体" w:eastAsia="新宋体" w:hint="default"/>
                <w:sz w:val="21"/>
                <w:szCs w:val="21"/>
              </w:rPr>
            </w:pPr>
            <w:r>
              <w:rPr>
                <w:rFonts w:ascii="新宋体"/>
                <w:sz w:val="21"/>
              </w:rPr>
              <w:t>8.03%</w:t>
            </w:r>
          </w:p>
        </w:tc>
      </w:tr>
      <w:tr>
        <w:trPr>
          <w:trHeight w:val="640" w:hRule="exact"/>
        </w:trPr>
        <w:tc>
          <w:tcPr>
            <w:tcW w:w="9028" w:type="dxa"/>
            <w:gridSpan w:val="5"/>
            <w:tcBorders>
              <w:top w:val="single" w:sz="6" w:space="0" w:color="000000"/>
              <w:left w:val="single" w:sz="12" w:space="0" w:color="000000"/>
              <w:bottom w:val="single" w:sz="6" w:space="0" w:color="000000"/>
              <w:right w:val="single" w:sz="12" w:space="0" w:color="000000"/>
            </w:tcBorders>
            <w:shd w:val="clear" w:color="auto" w:fill="DFDFDF"/>
          </w:tcPr>
          <w:p>
            <w:pPr>
              <w:pStyle w:val="TableParagraph"/>
              <w:spacing w:line="240" w:lineRule="auto" w:before="141"/>
              <w:ind w:left="45"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前五名供应商情况</w:t>
            </w:r>
            <w:r>
              <w:rPr>
                <w:rFonts w:ascii="新宋体" w:hAnsi="新宋体" w:cs="新宋体" w:eastAsia="新宋体" w:hint="default"/>
                <w:sz w:val="21"/>
                <w:szCs w:val="21"/>
              </w:rPr>
            </w:r>
          </w:p>
        </w:tc>
      </w:tr>
      <w:tr>
        <w:trPr>
          <w:trHeight w:val="640" w:hRule="exact"/>
        </w:trPr>
        <w:tc>
          <w:tcPr>
            <w:tcW w:w="2153" w:type="dxa"/>
            <w:tcBorders>
              <w:top w:val="single" w:sz="6" w:space="0" w:color="000000"/>
              <w:left w:val="single" w:sz="12" w:space="0" w:color="000000"/>
              <w:bottom w:val="single" w:sz="6" w:space="0" w:color="000000"/>
              <w:right w:val="single" w:sz="6" w:space="0" w:color="000000"/>
            </w:tcBorders>
            <w:shd w:val="clear" w:color="auto" w:fill="DFDFDF"/>
          </w:tcPr>
          <w:p>
            <w:pPr/>
          </w:p>
        </w:tc>
        <w:tc>
          <w:tcPr>
            <w:tcW w:w="156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40"/>
              <w:ind w:left="533" w:right="0"/>
              <w:jc w:val="left"/>
              <w:rPr>
                <w:rFonts w:ascii="新宋体" w:hAnsi="新宋体" w:cs="新宋体" w:eastAsia="新宋体" w:hint="default"/>
                <w:sz w:val="21"/>
                <w:szCs w:val="21"/>
              </w:rPr>
            </w:pPr>
            <w:r>
              <w:rPr>
                <w:rFonts w:ascii="新宋体" w:hAnsi="新宋体" w:cs="新宋体" w:eastAsia="新宋体" w:hint="default"/>
                <w:b/>
                <w:bCs/>
                <w:sz w:val="21"/>
                <w:szCs w:val="21"/>
              </w:rPr>
              <w:t>采购金额</w:t>
            </w:r>
            <w:r>
              <w:rPr>
                <w:rFonts w:ascii="新宋体" w:hAnsi="新宋体" w:cs="新宋体" w:eastAsia="新宋体" w:hint="default"/>
                <w:sz w:val="21"/>
                <w:szCs w:val="21"/>
              </w:rPr>
            </w:r>
          </w:p>
        </w:tc>
        <w:tc>
          <w:tcPr>
            <w:tcW w:w="15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2" w:lineRule="exact" w:before="35"/>
              <w:ind w:left="319" w:right="118" w:hanging="159"/>
              <w:jc w:val="left"/>
              <w:rPr>
                <w:rFonts w:ascii="新宋体" w:hAnsi="新宋体" w:cs="新宋体" w:eastAsia="新宋体" w:hint="default"/>
                <w:sz w:val="21"/>
                <w:szCs w:val="21"/>
              </w:rPr>
            </w:pPr>
            <w:r>
              <w:rPr>
                <w:rFonts w:ascii="新宋体" w:hAnsi="新宋体" w:cs="新宋体" w:eastAsia="新宋体" w:hint="default"/>
                <w:b/>
                <w:bCs/>
                <w:sz w:val="21"/>
                <w:szCs w:val="21"/>
              </w:rPr>
              <w:t>占年度采购总</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金额的比例</w:t>
            </w:r>
            <w:r>
              <w:rPr>
                <w:rFonts w:ascii="新宋体" w:hAnsi="新宋体" w:cs="新宋体" w:eastAsia="新宋体" w:hint="default"/>
                <w:sz w:val="21"/>
                <w:szCs w:val="21"/>
              </w:rPr>
            </w:r>
          </w:p>
        </w:tc>
        <w:tc>
          <w:tcPr>
            <w:tcW w:w="170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40"/>
              <w:ind w:left="297" w:right="0"/>
              <w:jc w:val="left"/>
              <w:rPr>
                <w:rFonts w:ascii="新宋体" w:hAnsi="新宋体" w:cs="新宋体" w:eastAsia="新宋体" w:hint="default"/>
                <w:sz w:val="21"/>
                <w:szCs w:val="21"/>
              </w:rPr>
            </w:pPr>
            <w:r>
              <w:rPr>
                <w:rFonts w:ascii="新宋体" w:hAnsi="新宋体" w:cs="新宋体" w:eastAsia="新宋体" w:hint="default"/>
                <w:b/>
                <w:bCs/>
                <w:sz w:val="21"/>
                <w:szCs w:val="21"/>
              </w:rPr>
              <w:t>应付账款余额</w:t>
            </w:r>
            <w:r>
              <w:rPr>
                <w:rFonts w:ascii="新宋体" w:hAnsi="新宋体" w:cs="新宋体" w:eastAsia="新宋体" w:hint="default"/>
                <w:sz w:val="21"/>
                <w:szCs w:val="21"/>
              </w:rPr>
            </w:r>
          </w:p>
        </w:tc>
        <w:tc>
          <w:tcPr>
            <w:tcW w:w="2055" w:type="dxa"/>
            <w:tcBorders>
              <w:top w:val="single" w:sz="6" w:space="0" w:color="000000"/>
              <w:left w:val="single" w:sz="6" w:space="0" w:color="000000"/>
              <w:bottom w:val="single" w:sz="6" w:space="0" w:color="000000"/>
              <w:right w:val="single" w:sz="12" w:space="0" w:color="000000"/>
            </w:tcBorders>
            <w:shd w:val="clear" w:color="auto" w:fill="D9D9D9"/>
          </w:tcPr>
          <w:p>
            <w:pPr>
              <w:pStyle w:val="TableParagraph"/>
              <w:spacing w:line="273" w:lineRule="exact" w:before="8"/>
              <w:ind w:left="199" w:right="0"/>
              <w:jc w:val="left"/>
              <w:rPr>
                <w:rFonts w:ascii="新宋体" w:hAnsi="新宋体" w:cs="新宋体" w:eastAsia="新宋体" w:hint="default"/>
                <w:sz w:val="21"/>
                <w:szCs w:val="21"/>
              </w:rPr>
            </w:pPr>
            <w:r>
              <w:rPr>
                <w:rFonts w:ascii="新宋体" w:hAnsi="新宋体" w:cs="新宋体" w:eastAsia="新宋体" w:hint="default"/>
                <w:b/>
                <w:bCs/>
                <w:sz w:val="21"/>
                <w:szCs w:val="21"/>
              </w:rPr>
              <w:t>占公司应付账款余</w:t>
            </w:r>
            <w:r>
              <w:rPr>
                <w:rFonts w:ascii="新宋体" w:hAnsi="新宋体" w:cs="新宋体" w:eastAsia="新宋体" w:hint="default"/>
                <w:sz w:val="21"/>
                <w:szCs w:val="21"/>
              </w:rPr>
            </w:r>
          </w:p>
          <w:p>
            <w:pPr>
              <w:pStyle w:val="TableParagraph"/>
              <w:spacing w:line="273" w:lineRule="exact"/>
              <w:ind w:left="830" w:right="0"/>
              <w:jc w:val="left"/>
              <w:rPr>
                <w:rFonts w:ascii="新宋体" w:hAnsi="新宋体" w:cs="新宋体" w:eastAsia="新宋体" w:hint="default"/>
                <w:sz w:val="21"/>
                <w:szCs w:val="21"/>
              </w:rPr>
            </w:pPr>
            <w:r>
              <w:rPr>
                <w:rFonts w:ascii="新宋体" w:hAnsi="新宋体" w:cs="新宋体" w:eastAsia="新宋体" w:hint="default"/>
                <w:b/>
                <w:bCs/>
                <w:sz w:val="21"/>
                <w:szCs w:val="21"/>
              </w:rPr>
              <w:t>额比例</w:t>
            </w:r>
            <w:r>
              <w:rPr>
                <w:rFonts w:ascii="新宋体" w:hAnsi="新宋体" w:cs="新宋体" w:eastAsia="新宋体" w:hint="default"/>
                <w:sz w:val="21"/>
                <w:szCs w:val="21"/>
              </w:rPr>
            </w:r>
          </w:p>
        </w:tc>
      </w:tr>
      <w:tr>
        <w:trPr>
          <w:trHeight w:val="649" w:hRule="exact"/>
        </w:trPr>
        <w:tc>
          <w:tcPr>
            <w:tcW w:w="2153" w:type="dxa"/>
            <w:tcBorders>
              <w:top w:val="single" w:sz="6" w:space="0" w:color="000000"/>
              <w:left w:val="single" w:sz="12" w:space="0" w:color="000000"/>
              <w:bottom w:val="single" w:sz="12" w:space="0" w:color="000000"/>
              <w:right w:val="single" w:sz="6" w:space="0" w:color="000000"/>
            </w:tcBorders>
            <w:shd w:val="clear" w:color="auto" w:fill="DFDFDF"/>
          </w:tcPr>
          <w:p>
            <w:pPr>
              <w:pStyle w:val="TableParagraph"/>
              <w:spacing w:line="240" w:lineRule="auto" w:before="156"/>
              <w:ind w:left="105"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前</w:t>
            </w:r>
            <w:r>
              <w:rPr>
                <w:rFonts w:ascii="新宋体" w:hAnsi="新宋体" w:cs="新宋体" w:eastAsia="新宋体" w:hint="default"/>
                <w:b/>
                <w:bCs/>
                <w:sz w:val="21"/>
                <w:szCs w:val="21"/>
              </w:rPr>
              <w:t>5</w:t>
            </w:r>
            <w:r>
              <w:rPr>
                <w:rFonts w:ascii="新宋体" w:hAnsi="新宋体" w:cs="新宋体" w:eastAsia="新宋体" w:hint="default"/>
                <w:b/>
                <w:bCs/>
                <w:sz w:val="21"/>
                <w:szCs w:val="21"/>
              </w:rPr>
              <w:t>名供应商合计</w:t>
            </w:r>
            <w:r>
              <w:rPr>
                <w:rFonts w:ascii="新宋体" w:hAnsi="新宋体" w:cs="新宋体" w:eastAsia="新宋体" w:hint="default"/>
                <w:sz w:val="21"/>
                <w:szCs w:val="21"/>
              </w:rPr>
            </w:r>
          </w:p>
        </w:tc>
        <w:tc>
          <w:tcPr>
            <w:tcW w:w="15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0"/>
              <w:jc w:val="right"/>
              <w:rPr>
                <w:rFonts w:ascii="新宋体" w:hAnsi="新宋体" w:cs="新宋体" w:eastAsia="新宋体" w:hint="default"/>
                <w:sz w:val="21"/>
                <w:szCs w:val="21"/>
              </w:rPr>
            </w:pPr>
            <w:r>
              <w:rPr>
                <w:rFonts w:ascii="新宋体"/>
                <w:spacing w:val="-1"/>
                <w:sz w:val="21"/>
              </w:rPr>
              <w:t>12,228,664.44</w:t>
            </w:r>
          </w:p>
        </w:tc>
        <w:tc>
          <w:tcPr>
            <w:tcW w:w="155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0"/>
              <w:jc w:val="right"/>
              <w:rPr>
                <w:rFonts w:ascii="新宋体" w:hAnsi="新宋体" w:cs="新宋体" w:eastAsia="新宋体" w:hint="default"/>
                <w:sz w:val="21"/>
                <w:szCs w:val="21"/>
              </w:rPr>
            </w:pPr>
            <w:r>
              <w:rPr>
                <w:rFonts w:ascii="新宋体"/>
                <w:sz w:val="21"/>
              </w:rPr>
              <w:t>13.73%</w:t>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3"/>
              <w:jc w:val="right"/>
              <w:rPr>
                <w:rFonts w:ascii="新宋体" w:hAnsi="新宋体" w:cs="新宋体" w:eastAsia="新宋体" w:hint="default"/>
                <w:sz w:val="21"/>
                <w:szCs w:val="21"/>
              </w:rPr>
            </w:pPr>
            <w:r>
              <w:rPr>
                <w:rFonts w:ascii="新宋体"/>
                <w:spacing w:val="-1"/>
                <w:sz w:val="21"/>
              </w:rPr>
              <w:t>2,700,836.26</w:t>
            </w:r>
          </w:p>
        </w:tc>
        <w:tc>
          <w:tcPr>
            <w:tcW w:w="205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right="-3"/>
              <w:jc w:val="right"/>
              <w:rPr>
                <w:rFonts w:ascii="新宋体" w:hAnsi="新宋体" w:cs="新宋体" w:eastAsia="新宋体" w:hint="default"/>
                <w:sz w:val="21"/>
                <w:szCs w:val="21"/>
              </w:rPr>
            </w:pPr>
            <w:r>
              <w:rPr>
                <w:rFonts w:ascii="新宋体"/>
                <w:sz w:val="21"/>
              </w:rPr>
              <w:t>7.62%</w:t>
            </w:r>
          </w:p>
        </w:tc>
      </w:tr>
    </w:tbl>
    <w:p>
      <w:pPr>
        <w:spacing w:line="240" w:lineRule="auto" w:before="4"/>
        <w:rPr>
          <w:rFonts w:ascii="新宋体" w:hAnsi="新宋体" w:cs="新宋体" w:eastAsia="新宋体" w:hint="default"/>
          <w:sz w:val="13"/>
          <w:szCs w:val="13"/>
        </w:rPr>
      </w:pPr>
    </w:p>
    <w:p>
      <w:pPr>
        <w:pStyle w:val="BodyText"/>
        <w:spacing w:line="357" w:lineRule="auto" w:before="26"/>
        <w:ind w:left="478" w:right="1790" w:firstLine="566"/>
        <w:jc w:val="both"/>
      </w:pPr>
      <w:r>
        <w:rPr/>
        <w:t>公司前五名销售客户和供应商与公司不存在关联关系，公司董事、监事、</w:t>
      </w:r>
      <w:r>
        <w:rPr>
          <w:spacing w:val="2"/>
        </w:rPr>
        <w:t> </w:t>
      </w:r>
      <w:r>
        <w:rPr/>
        <w:t>高级管理人员、核心技术人员、持股</w:t>
      </w:r>
      <w:r>
        <w:rPr>
          <w:spacing w:val="24"/>
        </w:rPr>
        <w:t> </w:t>
      </w:r>
      <w:r>
        <w:rPr>
          <w:rFonts w:ascii="宋体" w:hAnsi="宋体" w:cs="宋体" w:eastAsia="宋体" w:hint="default"/>
        </w:rPr>
        <w:t>5%</w:t>
      </w:r>
      <w:r>
        <w:rPr/>
        <w:t>以上股东、实际控制人和其他关联方在</w:t>
      </w:r>
      <w:r>
        <w:rPr>
          <w:spacing w:val="-118"/>
        </w:rPr>
        <w:t> </w:t>
      </w:r>
      <w:r>
        <w:rPr>
          <w:spacing w:val="-118"/>
        </w:rPr>
      </w:r>
      <w:r>
        <w:rPr>
          <w:spacing w:val="-3"/>
        </w:rPr>
        <w:t>主要客户、供应商中无直接或间接权益。公司不存在向单个供应商采购或向单个</w:t>
      </w:r>
      <w:r>
        <w:rPr>
          <w:spacing w:val="-103"/>
        </w:rPr>
        <w:t> </w:t>
      </w:r>
      <w:r>
        <w:rPr>
          <w:spacing w:val="-103"/>
        </w:rPr>
      </w:r>
      <w:r>
        <w:rPr/>
        <w:t>客户销售比例超过总额的</w:t>
      </w:r>
      <w:r>
        <w:rPr>
          <w:spacing w:val="-60"/>
        </w:rPr>
        <w:t> </w:t>
      </w:r>
      <w:r>
        <w:rPr>
          <w:rFonts w:ascii="宋体" w:hAnsi="宋体" w:cs="宋体" w:eastAsia="宋体" w:hint="default"/>
        </w:rPr>
        <w:t>30%</w:t>
      </w:r>
      <w:r>
        <w:rPr/>
        <w:t>或严重依赖于少数供应商或客户的情况。</w:t>
      </w:r>
    </w:p>
    <w:p>
      <w:pPr>
        <w:spacing w:line="240" w:lineRule="auto" w:before="12"/>
        <w:rPr>
          <w:rFonts w:ascii="宋体" w:hAnsi="宋体" w:cs="宋体" w:eastAsia="宋体" w:hint="default"/>
          <w:sz w:val="20"/>
          <w:szCs w:val="20"/>
        </w:rPr>
      </w:pPr>
    </w:p>
    <w:p>
      <w:pPr>
        <w:pStyle w:val="Heading5"/>
        <w:spacing w:line="240" w:lineRule="auto"/>
        <w:ind w:left="1044" w:right="0"/>
        <w:jc w:val="left"/>
        <w:rPr>
          <w:b w:val="0"/>
          <w:bCs w:val="0"/>
        </w:rPr>
      </w:pPr>
      <w:r>
        <w:rPr>
          <w:rFonts w:ascii="新宋体" w:hAnsi="新宋体" w:cs="新宋体" w:eastAsia="新宋体" w:hint="default"/>
        </w:rPr>
        <w:t>4</w:t>
      </w:r>
      <w:r>
        <w:rPr/>
        <w:t>、扣除非经常性损益的净利润</w:t>
      </w:r>
      <w:r>
        <w:rPr>
          <w:b w:val="0"/>
          <w:bCs w:val="0"/>
        </w:rPr>
      </w:r>
    </w:p>
    <w:p>
      <w:pPr>
        <w:pStyle w:val="BodyText"/>
        <w:spacing w:line="240" w:lineRule="auto" w:before="192"/>
        <w:ind w:left="6719" w:right="0"/>
        <w:jc w:val="left"/>
        <w:rPr>
          <w:rFonts w:ascii="新宋体" w:hAnsi="新宋体" w:cs="新宋体" w:eastAsia="新宋体" w:hint="default"/>
        </w:rPr>
      </w:pPr>
      <w:r>
        <w:rPr>
          <w:rFonts w:ascii="新宋体" w:hAnsi="新宋体" w:cs="新宋体" w:eastAsia="新宋体" w:hint="default"/>
        </w:rPr>
        <w:t>单位：人民币（元）</w:t>
      </w:r>
    </w:p>
    <w:p>
      <w:pPr>
        <w:spacing w:line="240" w:lineRule="auto" w:before="1"/>
        <w:rPr>
          <w:rFonts w:ascii="新宋体" w:hAnsi="新宋体" w:cs="新宋体" w:eastAsia="新宋体" w:hint="default"/>
          <w:sz w:val="6"/>
          <w:szCs w:val="6"/>
        </w:rPr>
      </w:pPr>
    </w:p>
    <w:tbl>
      <w:tblPr>
        <w:tblW w:w="0" w:type="auto"/>
        <w:jc w:val="left"/>
        <w:tblInd w:w="103" w:type="dxa"/>
        <w:tblLayout w:type="fixed"/>
        <w:tblCellMar>
          <w:top w:w="0" w:type="dxa"/>
          <w:left w:w="0" w:type="dxa"/>
          <w:bottom w:w="0" w:type="dxa"/>
          <w:right w:w="0" w:type="dxa"/>
        </w:tblCellMar>
        <w:tblLook w:val="01E0"/>
      </w:tblPr>
      <w:tblGrid>
        <w:gridCol w:w="4582"/>
        <w:gridCol w:w="1908"/>
        <w:gridCol w:w="2542"/>
      </w:tblGrid>
      <w:tr>
        <w:trPr>
          <w:trHeight w:val="447" w:hRule="exact"/>
        </w:trPr>
        <w:tc>
          <w:tcPr>
            <w:tcW w:w="4582"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
              <w:ind w:right="8"/>
              <w:jc w:val="center"/>
              <w:rPr>
                <w:rFonts w:ascii="新宋体" w:hAnsi="新宋体" w:cs="新宋体" w:eastAsia="新宋体" w:hint="default"/>
                <w:sz w:val="21"/>
                <w:szCs w:val="21"/>
              </w:rPr>
            </w:pPr>
            <w:r>
              <w:rPr>
                <w:rFonts w:ascii="新宋体" w:hAnsi="新宋体" w:cs="新宋体" w:eastAsia="新宋体" w:hint="default"/>
                <w:b/>
                <w:bCs/>
                <w:sz w:val="21"/>
                <w:szCs w:val="21"/>
              </w:rPr>
              <w:t>项目</w:t>
            </w:r>
            <w:r>
              <w:rPr>
                <w:rFonts w:ascii="新宋体" w:hAnsi="新宋体" w:cs="新宋体" w:eastAsia="新宋体" w:hint="default"/>
                <w:sz w:val="21"/>
                <w:szCs w:val="21"/>
              </w:rPr>
            </w:r>
          </w:p>
        </w:tc>
        <w:tc>
          <w:tcPr>
            <w:tcW w:w="1908"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left="631" w:right="0"/>
              <w:jc w:val="left"/>
              <w:rPr>
                <w:rFonts w:ascii="新宋体" w:hAnsi="新宋体" w:cs="新宋体" w:eastAsia="新宋体" w:hint="default"/>
                <w:sz w:val="21"/>
                <w:szCs w:val="21"/>
              </w:rPr>
            </w:pPr>
            <w:r>
              <w:rPr>
                <w:rFonts w:ascii="新宋体" w:hAnsi="新宋体" w:cs="新宋体" w:eastAsia="新宋体" w:hint="default"/>
                <w:sz w:val="21"/>
                <w:szCs w:val="21"/>
              </w:rPr>
              <w:t>本期数</w:t>
            </w:r>
          </w:p>
        </w:tc>
        <w:tc>
          <w:tcPr>
            <w:tcW w:w="2542"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4"/>
              <w:ind w:left="213" w:right="0"/>
              <w:jc w:val="left"/>
              <w:rPr>
                <w:rFonts w:ascii="新宋体" w:hAnsi="新宋体" w:cs="新宋体" w:eastAsia="新宋体" w:hint="default"/>
                <w:sz w:val="21"/>
                <w:szCs w:val="21"/>
              </w:rPr>
            </w:pPr>
            <w:r>
              <w:rPr>
                <w:rFonts w:ascii="新宋体" w:hAnsi="新宋体" w:cs="新宋体" w:eastAsia="新宋体" w:hint="default"/>
                <w:sz w:val="21"/>
                <w:szCs w:val="21"/>
              </w:rPr>
              <w:t>绝对值占净利润的比例</w:t>
            </w:r>
          </w:p>
        </w:tc>
      </w:tr>
      <w:tr>
        <w:trPr>
          <w:trHeight w:val="454"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93" w:right="0"/>
              <w:jc w:val="left"/>
              <w:rPr>
                <w:rFonts w:ascii="新宋体" w:hAnsi="新宋体" w:cs="新宋体" w:eastAsia="新宋体" w:hint="default"/>
                <w:sz w:val="21"/>
                <w:szCs w:val="21"/>
              </w:rPr>
            </w:pPr>
            <w:r>
              <w:rPr>
                <w:rFonts w:ascii="新宋体" w:hAnsi="新宋体" w:cs="新宋体" w:eastAsia="新宋体" w:hint="default"/>
                <w:b/>
                <w:bCs/>
                <w:sz w:val="21"/>
                <w:szCs w:val="21"/>
              </w:rPr>
              <w:t>归属于母公司的净利润</w:t>
            </w:r>
            <w:r>
              <w:rPr>
                <w:rFonts w:ascii="新宋体" w:hAnsi="新宋体" w:cs="新宋体" w:eastAsia="新宋体" w:hint="default"/>
                <w:sz w:val="21"/>
                <w:szCs w:val="21"/>
              </w:rPr>
            </w:r>
          </w:p>
        </w:tc>
        <w:tc>
          <w:tcPr>
            <w:tcW w:w="1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8"/>
              <w:jc w:val="right"/>
              <w:rPr>
                <w:rFonts w:ascii="新宋体" w:hAnsi="新宋体" w:cs="新宋体" w:eastAsia="新宋体" w:hint="default"/>
                <w:sz w:val="21"/>
                <w:szCs w:val="21"/>
              </w:rPr>
            </w:pPr>
            <w:r>
              <w:rPr>
                <w:rFonts w:ascii="新宋体"/>
                <w:b/>
                <w:w w:val="95"/>
                <w:sz w:val="21"/>
              </w:rPr>
              <w:t>42,324,462.28</w:t>
            </w:r>
            <w:r>
              <w:rPr>
                <w:rFonts w:ascii="新宋体"/>
                <w:sz w:val="21"/>
              </w:rPr>
            </w:r>
          </w:p>
        </w:tc>
        <w:tc>
          <w:tcPr>
            <w:tcW w:w="2542" w:type="dxa"/>
            <w:tcBorders>
              <w:top w:val="single" w:sz="6" w:space="0" w:color="000000"/>
              <w:left w:val="single" w:sz="6" w:space="0" w:color="000000"/>
              <w:bottom w:val="single" w:sz="6" w:space="0" w:color="000000"/>
              <w:right w:val="single" w:sz="12" w:space="0" w:color="000000"/>
            </w:tcBorders>
          </w:tcPr>
          <w:p>
            <w:pPr/>
          </w:p>
        </w:tc>
      </w:tr>
      <w:tr>
        <w:trPr>
          <w:trHeight w:val="454"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304" w:right="0"/>
              <w:jc w:val="left"/>
              <w:rPr>
                <w:rFonts w:ascii="新宋体" w:hAnsi="新宋体" w:cs="新宋体" w:eastAsia="新宋体" w:hint="default"/>
                <w:sz w:val="21"/>
                <w:szCs w:val="21"/>
              </w:rPr>
            </w:pPr>
            <w:r>
              <w:rPr>
                <w:rFonts w:ascii="新宋体" w:hAnsi="新宋体" w:cs="新宋体" w:eastAsia="新宋体" w:hint="default"/>
                <w:sz w:val="21"/>
                <w:szCs w:val="21"/>
              </w:rPr>
              <w:t>非经常性损益项目</w:t>
            </w:r>
          </w:p>
        </w:tc>
        <w:tc>
          <w:tcPr>
            <w:tcW w:w="1908" w:type="dxa"/>
            <w:tcBorders>
              <w:top w:val="single" w:sz="6" w:space="0" w:color="000000"/>
              <w:left w:val="single" w:sz="6" w:space="0" w:color="000000"/>
              <w:bottom w:val="single" w:sz="6" w:space="0" w:color="000000"/>
              <w:right w:val="single" w:sz="6" w:space="0" w:color="000000"/>
            </w:tcBorders>
          </w:tcPr>
          <w:p>
            <w:pPr/>
          </w:p>
        </w:tc>
        <w:tc>
          <w:tcPr>
            <w:tcW w:w="2542" w:type="dxa"/>
            <w:tcBorders>
              <w:top w:val="single" w:sz="6" w:space="0" w:color="000000"/>
              <w:left w:val="single" w:sz="6" w:space="0" w:color="000000"/>
              <w:bottom w:val="single" w:sz="6" w:space="0" w:color="000000"/>
              <w:right w:val="single" w:sz="12" w:space="0" w:color="000000"/>
            </w:tcBorders>
          </w:tcPr>
          <w:p>
            <w:pPr/>
          </w:p>
        </w:tc>
      </w:tr>
      <w:tr>
        <w:trPr>
          <w:trHeight w:val="454"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724" w:right="0"/>
              <w:jc w:val="left"/>
              <w:rPr>
                <w:rFonts w:ascii="新宋体" w:hAnsi="新宋体" w:cs="新宋体" w:eastAsia="新宋体" w:hint="default"/>
                <w:sz w:val="21"/>
                <w:szCs w:val="21"/>
              </w:rPr>
            </w:pPr>
            <w:r>
              <w:rPr>
                <w:rFonts w:ascii="新宋体" w:hAnsi="新宋体" w:cs="新宋体" w:eastAsia="新宋体" w:hint="default"/>
                <w:sz w:val="21"/>
                <w:szCs w:val="21"/>
              </w:rPr>
              <w:t>非流动性资产处置损益</w:t>
            </w:r>
          </w:p>
        </w:tc>
        <w:tc>
          <w:tcPr>
            <w:tcW w:w="1908" w:type="dxa"/>
            <w:tcBorders>
              <w:top w:val="single" w:sz="6" w:space="0" w:color="000000"/>
              <w:left w:val="single" w:sz="6" w:space="0" w:color="000000"/>
              <w:bottom w:val="single" w:sz="6" w:space="0" w:color="000000"/>
              <w:right w:val="single" w:sz="6" w:space="0" w:color="000000"/>
            </w:tcBorders>
          </w:tcPr>
          <w:p>
            <w:pPr/>
          </w:p>
        </w:tc>
        <w:tc>
          <w:tcPr>
            <w:tcW w:w="2542" w:type="dxa"/>
            <w:tcBorders>
              <w:top w:val="single" w:sz="6" w:space="0" w:color="000000"/>
              <w:left w:val="single" w:sz="6" w:space="0" w:color="000000"/>
              <w:bottom w:val="single" w:sz="6" w:space="0" w:color="000000"/>
              <w:right w:val="single" w:sz="12" w:space="0" w:color="000000"/>
            </w:tcBorders>
          </w:tcPr>
          <w:p>
            <w:pPr/>
          </w:p>
        </w:tc>
      </w:tr>
      <w:tr>
        <w:trPr>
          <w:trHeight w:val="456"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724" w:right="0"/>
              <w:jc w:val="left"/>
              <w:rPr>
                <w:rFonts w:ascii="新宋体" w:hAnsi="新宋体" w:cs="新宋体" w:eastAsia="新宋体" w:hint="default"/>
                <w:sz w:val="21"/>
                <w:szCs w:val="21"/>
              </w:rPr>
            </w:pPr>
            <w:r>
              <w:rPr>
                <w:rFonts w:ascii="新宋体" w:hAnsi="新宋体" w:cs="新宋体" w:eastAsia="新宋体" w:hint="default"/>
                <w:sz w:val="21"/>
                <w:szCs w:val="21"/>
              </w:rPr>
              <w:t>计入当期损益的政府补助</w:t>
            </w:r>
          </w:p>
        </w:tc>
        <w:tc>
          <w:tcPr>
            <w:tcW w:w="1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6"/>
              <w:jc w:val="right"/>
              <w:rPr>
                <w:rFonts w:ascii="新宋体" w:hAnsi="新宋体" w:cs="新宋体" w:eastAsia="新宋体" w:hint="default"/>
                <w:sz w:val="21"/>
                <w:szCs w:val="21"/>
              </w:rPr>
            </w:pPr>
            <w:r>
              <w:rPr>
                <w:rFonts w:ascii="新宋体"/>
                <w:spacing w:val="-1"/>
                <w:sz w:val="21"/>
              </w:rPr>
              <w:t>11,407,711.15</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89"/>
              <w:jc w:val="right"/>
              <w:rPr>
                <w:rFonts w:ascii="新宋体" w:hAnsi="新宋体" w:cs="新宋体" w:eastAsia="新宋体" w:hint="default"/>
                <w:sz w:val="21"/>
                <w:szCs w:val="21"/>
              </w:rPr>
            </w:pPr>
            <w:r>
              <w:rPr>
                <w:rFonts w:ascii="新宋体"/>
                <w:sz w:val="21"/>
              </w:rPr>
              <w:t>26.95%</w:t>
            </w:r>
          </w:p>
        </w:tc>
      </w:tr>
      <w:tr>
        <w:trPr>
          <w:trHeight w:val="454"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724" w:right="0"/>
              <w:jc w:val="left"/>
              <w:rPr>
                <w:rFonts w:ascii="新宋体" w:hAnsi="新宋体" w:cs="新宋体" w:eastAsia="新宋体" w:hint="default"/>
                <w:sz w:val="21"/>
                <w:szCs w:val="21"/>
              </w:rPr>
            </w:pPr>
            <w:r>
              <w:rPr>
                <w:rFonts w:ascii="新宋体" w:hAnsi="新宋体" w:cs="新宋体" w:eastAsia="新宋体" w:hint="default"/>
                <w:sz w:val="21"/>
                <w:szCs w:val="21"/>
              </w:rPr>
              <w:t>其他营业外收入</w:t>
            </w:r>
          </w:p>
        </w:tc>
        <w:tc>
          <w:tcPr>
            <w:tcW w:w="1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6"/>
              <w:jc w:val="right"/>
              <w:rPr>
                <w:rFonts w:ascii="新宋体" w:hAnsi="新宋体" w:cs="新宋体" w:eastAsia="新宋体" w:hint="default"/>
                <w:sz w:val="21"/>
                <w:szCs w:val="21"/>
              </w:rPr>
            </w:pPr>
            <w:r>
              <w:rPr>
                <w:rFonts w:ascii="新宋体"/>
                <w:spacing w:val="-1"/>
                <w:sz w:val="21"/>
              </w:rPr>
              <w:t>4,091.47</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89"/>
              <w:jc w:val="right"/>
              <w:rPr>
                <w:rFonts w:ascii="新宋体" w:hAnsi="新宋体" w:cs="新宋体" w:eastAsia="新宋体" w:hint="default"/>
                <w:sz w:val="21"/>
                <w:szCs w:val="21"/>
              </w:rPr>
            </w:pPr>
            <w:r>
              <w:rPr>
                <w:rFonts w:ascii="新宋体"/>
                <w:sz w:val="21"/>
              </w:rPr>
              <w:t>0.01%</w:t>
            </w:r>
          </w:p>
        </w:tc>
      </w:tr>
      <w:tr>
        <w:trPr>
          <w:trHeight w:val="454"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724" w:right="0"/>
              <w:jc w:val="left"/>
              <w:rPr>
                <w:rFonts w:ascii="新宋体" w:hAnsi="新宋体" w:cs="新宋体" w:eastAsia="新宋体" w:hint="default"/>
                <w:sz w:val="21"/>
                <w:szCs w:val="21"/>
              </w:rPr>
            </w:pPr>
            <w:r>
              <w:rPr>
                <w:rFonts w:ascii="新宋体" w:hAnsi="新宋体" w:cs="新宋体" w:eastAsia="新宋体" w:hint="default"/>
                <w:sz w:val="21"/>
                <w:szCs w:val="21"/>
              </w:rPr>
              <w:t>其他营业外支出</w:t>
            </w:r>
          </w:p>
        </w:tc>
        <w:tc>
          <w:tcPr>
            <w:tcW w:w="1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6"/>
              <w:jc w:val="right"/>
              <w:rPr>
                <w:rFonts w:ascii="新宋体" w:hAnsi="新宋体" w:cs="新宋体" w:eastAsia="新宋体" w:hint="default"/>
                <w:sz w:val="21"/>
                <w:szCs w:val="21"/>
              </w:rPr>
            </w:pPr>
            <w:r>
              <w:rPr>
                <w:rFonts w:ascii="新宋体"/>
                <w:spacing w:val="-1"/>
                <w:sz w:val="21"/>
              </w:rPr>
              <w:t>-100,243.72</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89"/>
              <w:jc w:val="right"/>
              <w:rPr>
                <w:rFonts w:ascii="新宋体" w:hAnsi="新宋体" w:cs="新宋体" w:eastAsia="新宋体" w:hint="default"/>
                <w:sz w:val="21"/>
                <w:szCs w:val="21"/>
              </w:rPr>
            </w:pPr>
            <w:r>
              <w:rPr>
                <w:rFonts w:ascii="新宋体"/>
                <w:sz w:val="21"/>
              </w:rPr>
              <w:t>0.24%</w:t>
            </w:r>
          </w:p>
        </w:tc>
      </w:tr>
      <w:tr>
        <w:trPr>
          <w:trHeight w:val="454"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259"/>
              <w:jc w:val="right"/>
              <w:rPr>
                <w:rFonts w:ascii="新宋体" w:hAnsi="新宋体" w:cs="新宋体" w:eastAsia="新宋体" w:hint="default"/>
                <w:sz w:val="21"/>
                <w:szCs w:val="21"/>
              </w:rPr>
            </w:pPr>
            <w:r>
              <w:rPr>
                <w:rFonts w:ascii="新宋体" w:hAnsi="新宋体" w:cs="新宋体" w:eastAsia="新宋体" w:hint="default"/>
                <w:spacing w:val="-2"/>
                <w:sz w:val="21"/>
                <w:szCs w:val="21"/>
              </w:rPr>
              <w:t>其他符合非经常性损益定义的损益项目</w:t>
            </w:r>
          </w:p>
        </w:tc>
        <w:tc>
          <w:tcPr>
            <w:tcW w:w="1908" w:type="dxa"/>
            <w:tcBorders>
              <w:top w:val="single" w:sz="6" w:space="0" w:color="000000"/>
              <w:left w:val="single" w:sz="6" w:space="0" w:color="000000"/>
              <w:bottom w:val="single" w:sz="6" w:space="0" w:color="000000"/>
              <w:right w:val="single" w:sz="6" w:space="0" w:color="000000"/>
            </w:tcBorders>
          </w:tcPr>
          <w:p>
            <w:pPr/>
          </w:p>
        </w:tc>
        <w:tc>
          <w:tcPr>
            <w:tcW w:w="2542" w:type="dxa"/>
            <w:tcBorders>
              <w:top w:val="single" w:sz="6" w:space="0" w:color="000000"/>
              <w:left w:val="single" w:sz="6" w:space="0" w:color="000000"/>
              <w:bottom w:val="single" w:sz="6" w:space="0" w:color="000000"/>
              <w:right w:val="single" w:sz="12" w:space="0" w:color="000000"/>
            </w:tcBorders>
          </w:tcPr>
          <w:p>
            <w:pPr/>
          </w:p>
        </w:tc>
      </w:tr>
      <w:tr>
        <w:trPr>
          <w:trHeight w:val="454"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left="724" w:right="0"/>
              <w:jc w:val="left"/>
              <w:rPr>
                <w:rFonts w:ascii="新宋体" w:hAnsi="新宋体" w:cs="新宋体" w:eastAsia="新宋体" w:hint="default"/>
                <w:sz w:val="21"/>
                <w:szCs w:val="21"/>
              </w:rPr>
            </w:pPr>
            <w:r>
              <w:rPr>
                <w:rFonts w:ascii="新宋体" w:hAnsi="新宋体" w:cs="新宋体" w:eastAsia="新宋体" w:hint="default"/>
                <w:sz w:val="21"/>
                <w:szCs w:val="21"/>
              </w:rPr>
              <w:t>非经常性损益的所得税影响数</w:t>
            </w:r>
          </w:p>
        </w:tc>
        <w:tc>
          <w:tcPr>
            <w:tcW w:w="1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6"/>
              <w:jc w:val="right"/>
              <w:rPr>
                <w:rFonts w:ascii="新宋体" w:hAnsi="新宋体" w:cs="新宋体" w:eastAsia="新宋体" w:hint="default"/>
                <w:sz w:val="21"/>
                <w:szCs w:val="21"/>
              </w:rPr>
            </w:pPr>
            <w:r>
              <w:rPr>
                <w:rFonts w:ascii="新宋体"/>
                <w:spacing w:val="-1"/>
                <w:sz w:val="21"/>
              </w:rPr>
              <w:t>-1,696,770.39</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89"/>
              <w:jc w:val="right"/>
              <w:rPr>
                <w:rFonts w:ascii="新宋体" w:hAnsi="新宋体" w:cs="新宋体" w:eastAsia="新宋体" w:hint="default"/>
                <w:sz w:val="21"/>
                <w:szCs w:val="21"/>
              </w:rPr>
            </w:pPr>
            <w:r>
              <w:rPr>
                <w:rFonts w:ascii="新宋体"/>
                <w:sz w:val="21"/>
              </w:rPr>
              <w:t>4.01%</w:t>
            </w:r>
          </w:p>
        </w:tc>
      </w:tr>
      <w:tr>
        <w:trPr>
          <w:trHeight w:val="454"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right="259"/>
              <w:jc w:val="right"/>
              <w:rPr>
                <w:rFonts w:ascii="新宋体" w:hAnsi="新宋体" w:cs="新宋体" w:eastAsia="新宋体" w:hint="default"/>
                <w:sz w:val="21"/>
                <w:szCs w:val="21"/>
              </w:rPr>
            </w:pPr>
            <w:r>
              <w:rPr>
                <w:rFonts w:ascii="新宋体" w:hAnsi="新宋体" w:cs="新宋体" w:eastAsia="新宋体" w:hint="default"/>
                <w:spacing w:val="-2"/>
                <w:sz w:val="21"/>
                <w:szCs w:val="21"/>
              </w:rPr>
              <w:t>归属于少数股东非经常性损益的影响数</w:t>
            </w:r>
          </w:p>
        </w:tc>
        <w:tc>
          <w:tcPr>
            <w:tcW w:w="1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6"/>
              <w:jc w:val="right"/>
              <w:rPr>
                <w:rFonts w:ascii="新宋体" w:hAnsi="新宋体" w:cs="新宋体" w:eastAsia="新宋体" w:hint="default"/>
                <w:sz w:val="21"/>
                <w:szCs w:val="21"/>
              </w:rPr>
            </w:pPr>
            <w:r>
              <w:rPr>
                <w:rFonts w:ascii="新宋体"/>
                <w:spacing w:val="-1"/>
                <w:sz w:val="21"/>
              </w:rPr>
              <w:t>-340,451.13</w:t>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89"/>
              <w:jc w:val="right"/>
              <w:rPr>
                <w:rFonts w:ascii="新宋体" w:hAnsi="新宋体" w:cs="新宋体" w:eastAsia="新宋体" w:hint="default"/>
                <w:sz w:val="21"/>
                <w:szCs w:val="21"/>
              </w:rPr>
            </w:pPr>
            <w:r>
              <w:rPr>
                <w:rFonts w:ascii="新宋体"/>
                <w:sz w:val="21"/>
              </w:rPr>
              <w:t>0.80%</w:t>
            </w:r>
          </w:p>
        </w:tc>
      </w:tr>
      <w:tr>
        <w:trPr>
          <w:trHeight w:val="456" w:hRule="exact"/>
        </w:trPr>
        <w:tc>
          <w:tcPr>
            <w:tcW w:w="45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 w:right="0"/>
              <w:jc w:val="left"/>
              <w:rPr>
                <w:rFonts w:ascii="新宋体" w:hAnsi="新宋体" w:cs="新宋体" w:eastAsia="新宋体" w:hint="default"/>
                <w:sz w:val="21"/>
                <w:szCs w:val="21"/>
              </w:rPr>
            </w:pPr>
            <w:r>
              <w:rPr>
                <w:rFonts w:ascii="新宋体" w:hAnsi="新宋体" w:cs="新宋体" w:eastAsia="新宋体" w:hint="default"/>
                <w:b/>
                <w:bCs/>
                <w:sz w:val="21"/>
                <w:szCs w:val="21"/>
              </w:rPr>
              <w:t>非经常性损益影响净额</w:t>
            </w:r>
            <w:r>
              <w:rPr>
                <w:rFonts w:ascii="新宋体" w:hAnsi="新宋体" w:cs="新宋体" w:eastAsia="新宋体" w:hint="default"/>
                <w:sz w:val="21"/>
                <w:szCs w:val="21"/>
              </w:rPr>
            </w:r>
          </w:p>
        </w:tc>
        <w:tc>
          <w:tcPr>
            <w:tcW w:w="1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新宋体" w:hAnsi="新宋体" w:cs="新宋体" w:eastAsia="新宋体" w:hint="default"/>
                <w:sz w:val="21"/>
                <w:szCs w:val="21"/>
              </w:rPr>
            </w:pPr>
            <w:r>
              <w:rPr>
                <w:rFonts w:ascii="新宋体"/>
                <w:b/>
                <w:w w:val="95"/>
                <w:sz w:val="21"/>
              </w:rPr>
              <w:t>9,274,337.38</w:t>
            </w:r>
            <w:r>
              <w:rPr>
                <w:rFonts w:ascii="新宋体"/>
                <w:sz w:val="21"/>
              </w:rPr>
            </w:r>
          </w:p>
        </w:tc>
        <w:tc>
          <w:tcPr>
            <w:tcW w:w="25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新宋体" w:hAnsi="新宋体" w:cs="新宋体" w:eastAsia="新宋体" w:hint="default"/>
                <w:sz w:val="21"/>
                <w:szCs w:val="21"/>
              </w:rPr>
            </w:pPr>
            <w:r>
              <w:rPr>
                <w:rFonts w:ascii="新宋体"/>
                <w:b/>
                <w:sz w:val="21"/>
              </w:rPr>
              <w:t>21.91%</w:t>
            </w:r>
            <w:r>
              <w:rPr>
                <w:rFonts w:ascii="新宋体"/>
                <w:sz w:val="21"/>
              </w:rPr>
            </w:r>
          </w:p>
        </w:tc>
      </w:tr>
      <w:tr>
        <w:trPr>
          <w:trHeight w:val="458" w:hRule="exact"/>
        </w:trPr>
        <w:tc>
          <w:tcPr>
            <w:tcW w:w="458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
              <w:ind w:left="93" w:right="0"/>
              <w:jc w:val="left"/>
              <w:rPr>
                <w:rFonts w:ascii="新宋体" w:hAnsi="新宋体" w:cs="新宋体" w:eastAsia="新宋体" w:hint="default"/>
                <w:sz w:val="21"/>
                <w:szCs w:val="21"/>
              </w:rPr>
            </w:pPr>
            <w:r>
              <w:rPr>
                <w:rFonts w:ascii="新宋体" w:hAnsi="新宋体" w:cs="新宋体" w:eastAsia="新宋体" w:hint="default"/>
                <w:b/>
                <w:bCs/>
                <w:sz w:val="21"/>
                <w:szCs w:val="21"/>
              </w:rPr>
              <w:t>扣除非经常性损益后归属于母公司的净利润</w:t>
            </w:r>
            <w:r>
              <w:rPr>
                <w:rFonts w:ascii="新宋体" w:hAnsi="新宋体" w:cs="新宋体" w:eastAsia="新宋体" w:hint="default"/>
                <w:sz w:val="21"/>
                <w:szCs w:val="21"/>
              </w:rPr>
            </w:r>
          </w:p>
        </w:tc>
        <w:tc>
          <w:tcPr>
            <w:tcW w:w="190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99"/>
              <w:jc w:val="right"/>
              <w:rPr>
                <w:rFonts w:ascii="新宋体" w:hAnsi="新宋体" w:cs="新宋体" w:eastAsia="新宋体" w:hint="default"/>
                <w:sz w:val="21"/>
                <w:szCs w:val="21"/>
              </w:rPr>
            </w:pPr>
            <w:r>
              <w:rPr>
                <w:rFonts w:ascii="新宋体"/>
                <w:b/>
                <w:w w:val="95"/>
                <w:sz w:val="21"/>
              </w:rPr>
              <w:t>33,050,124.90</w:t>
            </w:r>
            <w:r>
              <w:rPr>
                <w:rFonts w:ascii="新宋体"/>
                <w:sz w:val="21"/>
              </w:rPr>
            </w:r>
          </w:p>
        </w:tc>
        <w:tc>
          <w:tcPr>
            <w:tcW w:w="25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
              <w:ind w:right="91"/>
              <w:jc w:val="right"/>
              <w:rPr>
                <w:rFonts w:ascii="新宋体" w:hAnsi="新宋体" w:cs="新宋体" w:eastAsia="新宋体" w:hint="default"/>
                <w:sz w:val="21"/>
                <w:szCs w:val="21"/>
              </w:rPr>
            </w:pPr>
            <w:r>
              <w:rPr>
                <w:rFonts w:ascii="新宋体"/>
                <w:b/>
                <w:sz w:val="21"/>
              </w:rPr>
              <w:t>78.09%</w:t>
            </w:r>
            <w:r>
              <w:rPr>
                <w:rFonts w:ascii="新宋体"/>
                <w:sz w:val="21"/>
              </w:rPr>
            </w:r>
          </w:p>
        </w:tc>
      </w:tr>
    </w:tbl>
    <w:p>
      <w:pPr>
        <w:spacing w:line="240" w:lineRule="auto" w:before="6"/>
        <w:rPr>
          <w:rFonts w:ascii="新宋体" w:hAnsi="新宋体" w:cs="新宋体" w:eastAsia="新宋体" w:hint="default"/>
          <w:sz w:val="13"/>
          <w:szCs w:val="13"/>
        </w:rPr>
      </w:pPr>
    </w:p>
    <w:p>
      <w:pPr>
        <w:pStyle w:val="BodyText"/>
        <w:spacing w:line="357" w:lineRule="auto" w:before="26"/>
        <w:ind w:left="478" w:right="1734" w:firstLine="566"/>
        <w:jc w:val="left"/>
      </w:pPr>
      <w:r>
        <w:rPr>
          <w:spacing w:val="3"/>
        </w:rPr>
        <w:t>计入当期损益的政府补助</w:t>
      </w:r>
      <w:r>
        <w:rPr>
          <w:rFonts w:ascii="宋体" w:hAnsi="宋体" w:cs="宋体" w:eastAsia="宋体" w:hint="default"/>
          <w:spacing w:val="3"/>
        </w:rPr>
        <w:t>1,140.77</w:t>
      </w:r>
      <w:r>
        <w:rPr>
          <w:spacing w:val="3"/>
        </w:rPr>
        <w:t>万元，占公司归属于母公司的净利润的</w:t>
      </w:r>
      <w:r>
        <w:rPr/>
        <w:t> </w:t>
      </w:r>
      <w:r>
        <w:rPr>
          <w:rFonts w:ascii="宋体" w:hAnsi="宋体" w:cs="宋体" w:eastAsia="宋体" w:hint="default"/>
        </w:rPr>
        <w:t>26.95%</w:t>
      </w:r>
      <w:r>
        <w:rPr/>
        <w:t>，主要为政府给予公司的科技类项目补助及资助资金。</w:t>
      </w:r>
    </w:p>
    <w:p>
      <w:pPr>
        <w:spacing w:after="0" w:line="357" w:lineRule="auto"/>
        <w:jc w:val="left"/>
        <w:sectPr>
          <w:pgSz w:w="11910" w:h="16840"/>
          <w:pgMar w:header="424" w:footer="1050" w:top="1020" w:bottom="1240" w:left="1320" w:right="0"/>
        </w:sectPr>
      </w:pPr>
    </w:p>
    <w:p>
      <w:pPr>
        <w:spacing w:line="240" w:lineRule="auto" w:before="6"/>
        <w:rPr>
          <w:rFonts w:ascii="宋体" w:hAnsi="宋体" w:cs="宋体" w:eastAsia="宋体" w:hint="default"/>
          <w:sz w:val="26"/>
          <w:szCs w:val="26"/>
        </w:rPr>
      </w:pPr>
    </w:p>
    <w:p>
      <w:pPr>
        <w:pStyle w:val="Heading5"/>
        <w:spacing w:line="240" w:lineRule="auto" w:before="26"/>
        <w:ind w:left="940" w:right="0"/>
        <w:jc w:val="left"/>
        <w:rPr>
          <w:b w:val="0"/>
          <w:bCs w:val="0"/>
        </w:rPr>
      </w:pPr>
      <w:r>
        <w:rPr/>
        <w:t>计入损益的政府补助明细表：</w:t>
      </w:r>
      <w:r>
        <w:rPr>
          <w:b w:val="0"/>
          <w:bCs w:val="0"/>
        </w:rPr>
      </w:r>
    </w:p>
    <w:p>
      <w:pPr>
        <w:spacing w:line="240" w:lineRule="auto" w:before="12"/>
        <w:rPr>
          <w:rFonts w:ascii="新宋体" w:hAnsi="新宋体" w:cs="新宋体" w:eastAsia="新宋体" w:hint="default"/>
          <w:b/>
          <w:bCs/>
          <w:sz w:val="17"/>
          <w:szCs w:val="17"/>
        </w:rPr>
      </w:pPr>
    </w:p>
    <w:tbl>
      <w:tblPr>
        <w:tblW w:w="0" w:type="auto"/>
        <w:jc w:val="left"/>
        <w:tblInd w:w="102" w:type="dxa"/>
        <w:tblLayout w:type="fixed"/>
        <w:tblCellMar>
          <w:top w:w="0" w:type="dxa"/>
          <w:left w:w="0" w:type="dxa"/>
          <w:bottom w:w="0" w:type="dxa"/>
          <w:right w:w="0" w:type="dxa"/>
        </w:tblCellMar>
        <w:tblLook w:val="01E0"/>
      </w:tblPr>
      <w:tblGrid>
        <w:gridCol w:w="4289"/>
        <w:gridCol w:w="1582"/>
        <w:gridCol w:w="3123"/>
      </w:tblGrid>
      <w:tr>
        <w:trPr>
          <w:trHeight w:val="503" w:hRule="exact"/>
        </w:trPr>
        <w:tc>
          <w:tcPr>
            <w:tcW w:w="4289"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8"/>
              <w:ind w:right="3"/>
              <w:jc w:val="center"/>
              <w:rPr>
                <w:rFonts w:ascii="新宋体" w:hAnsi="新宋体" w:cs="新宋体" w:eastAsia="新宋体" w:hint="default"/>
                <w:sz w:val="21"/>
                <w:szCs w:val="21"/>
              </w:rPr>
            </w:pPr>
            <w:r>
              <w:rPr>
                <w:rFonts w:ascii="新宋体" w:hAnsi="新宋体" w:cs="新宋体" w:eastAsia="新宋体" w:hint="default"/>
                <w:sz w:val="21"/>
                <w:szCs w:val="21"/>
              </w:rPr>
              <w:t>项目</w:t>
            </w:r>
          </w:p>
        </w:tc>
        <w:tc>
          <w:tcPr>
            <w:tcW w:w="158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8"/>
              <w:ind w:right="149"/>
              <w:jc w:val="right"/>
              <w:rPr>
                <w:rFonts w:ascii="新宋体" w:hAnsi="新宋体" w:cs="新宋体" w:eastAsia="新宋体" w:hint="default"/>
                <w:sz w:val="21"/>
                <w:szCs w:val="21"/>
              </w:rPr>
            </w:pPr>
            <w:r>
              <w:rPr>
                <w:rFonts w:ascii="新宋体" w:hAnsi="新宋体" w:cs="新宋体" w:eastAsia="新宋体" w:hint="default"/>
                <w:spacing w:val="-1"/>
                <w:sz w:val="21"/>
                <w:szCs w:val="21"/>
              </w:rPr>
              <w:t>本期数（元）</w:t>
            </w:r>
          </w:p>
        </w:tc>
        <w:tc>
          <w:tcPr>
            <w:tcW w:w="3123"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68"/>
              <w:ind w:left="923" w:right="0"/>
              <w:jc w:val="left"/>
              <w:rPr>
                <w:rFonts w:ascii="新宋体" w:hAnsi="新宋体" w:cs="新宋体" w:eastAsia="新宋体" w:hint="default"/>
                <w:sz w:val="21"/>
                <w:szCs w:val="21"/>
              </w:rPr>
            </w:pPr>
            <w:r>
              <w:rPr>
                <w:rFonts w:ascii="新宋体" w:hAnsi="新宋体" w:cs="新宋体" w:eastAsia="新宋体" w:hint="default"/>
                <w:sz w:val="21"/>
                <w:szCs w:val="21"/>
              </w:rPr>
              <w:t>相关批准文件</w:t>
            </w:r>
          </w:p>
        </w:tc>
      </w:tr>
      <w:tr>
        <w:trPr>
          <w:trHeight w:val="509"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微型智能红外气体传感器及检测仪表项目</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13,404.36</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项目编号：</w:t>
            </w:r>
            <w:r>
              <w:rPr>
                <w:rFonts w:ascii="新宋体" w:hAnsi="新宋体" w:cs="新宋体" w:eastAsia="新宋体" w:hint="default"/>
                <w:sz w:val="21"/>
                <w:szCs w:val="21"/>
              </w:rPr>
              <w:t>082ZGBG25026</w:t>
            </w:r>
          </w:p>
        </w:tc>
      </w:tr>
      <w:tr>
        <w:trPr>
          <w:trHeight w:val="511"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电化学气敏原件和传感器产业化项目</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3,000,000.00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豫发改办高技</w:t>
            </w:r>
            <w:r>
              <w:rPr>
                <w:rFonts w:ascii="新宋体" w:hAnsi="新宋体" w:cs="新宋体" w:eastAsia="新宋体" w:hint="default"/>
                <w:sz w:val="21"/>
                <w:szCs w:val="21"/>
              </w:rPr>
              <w:t>[2008]1436</w:t>
            </w:r>
          </w:p>
        </w:tc>
      </w:tr>
      <w:tr>
        <w:trPr>
          <w:trHeight w:val="509"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年产五万支电化学及五万台气体传感器项目</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10,913.16</w:t>
            </w:r>
          </w:p>
        </w:tc>
        <w:tc>
          <w:tcPr>
            <w:tcW w:w="3123" w:type="dxa"/>
            <w:tcBorders>
              <w:top w:val="single" w:sz="6" w:space="0" w:color="000000"/>
              <w:left w:val="single" w:sz="6" w:space="0" w:color="000000"/>
              <w:bottom w:val="single" w:sz="6" w:space="0" w:color="000000"/>
              <w:right w:val="single" w:sz="12" w:space="0" w:color="000000"/>
            </w:tcBorders>
          </w:tcPr>
          <w:p>
            <w:pPr/>
          </w:p>
        </w:tc>
      </w:tr>
      <w:tr>
        <w:trPr>
          <w:trHeight w:val="511"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催化传感器及检测仪表项目</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10,076.64</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郑科计（</w:t>
            </w:r>
            <w:r>
              <w:rPr>
                <w:rFonts w:ascii="新宋体" w:hAnsi="新宋体" w:cs="新宋体" w:eastAsia="新宋体" w:hint="default"/>
                <w:sz w:val="21"/>
                <w:szCs w:val="21"/>
              </w:rPr>
              <w:t>2008</w:t>
            </w:r>
            <w:r>
              <w:rPr>
                <w:rFonts w:ascii="新宋体" w:hAnsi="新宋体" w:cs="新宋体" w:eastAsia="新宋体" w:hint="default"/>
                <w:sz w:val="21"/>
                <w:szCs w:val="21"/>
              </w:rPr>
              <w:t>）</w:t>
            </w:r>
            <w:r>
              <w:rPr>
                <w:rFonts w:ascii="新宋体" w:hAnsi="新宋体" w:cs="新宋体" w:eastAsia="新宋体" w:hint="default"/>
                <w:sz w:val="21"/>
                <w:szCs w:val="21"/>
              </w:rPr>
              <w:t>12</w:t>
            </w:r>
            <w:r>
              <w:rPr>
                <w:rFonts w:ascii="新宋体" w:hAnsi="新宋体" w:cs="新宋体" w:eastAsia="新宋体" w:hint="default"/>
                <w:spacing w:val="-55"/>
                <w:sz w:val="21"/>
                <w:szCs w:val="21"/>
              </w:rPr>
              <w:t> </w:t>
            </w:r>
            <w:r>
              <w:rPr>
                <w:rFonts w:ascii="新宋体" w:hAnsi="新宋体" w:cs="新宋体" w:eastAsia="新宋体" w:hint="default"/>
                <w:sz w:val="21"/>
                <w:szCs w:val="21"/>
              </w:rPr>
              <w:t>号</w:t>
            </w:r>
          </w:p>
        </w:tc>
      </w:tr>
      <w:tr>
        <w:trPr>
          <w:trHeight w:val="624"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72" w:lineRule="exact" w:before="34"/>
              <w:ind w:left="93" w:right="96"/>
              <w:jc w:val="left"/>
              <w:rPr>
                <w:rFonts w:ascii="新宋体" w:hAnsi="新宋体" w:cs="新宋体" w:eastAsia="新宋体" w:hint="default"/>
                <w:sz w:val="21"/>
                <w:szCs w:val="21"/>
              </w:rPr>
            </w:pPr>
            <w:r>
              <w:rPr>
                <w:rFonts w:ascii="新宋体" w:hAnsi="新宋体" w:cs="新宋体" w:eastAsia="新宋体" w:hint="default"/>
                <w:sz w:val="21"/>
                <w:szCs w:val="21"/>
              </w:rPr>
              <w:t>郑州市科技局</w:t>
            </w:r>
            <w:r>
              <w:rPr>
                <w:rFonts w:ascii="新宋体" w:hAnsi="新宋体" w:cs="新宋体" w:eastAsia="新宋体" w:hint="default"/>
                <w:spacing w:val="-65"/>
                <w:sz w:val="21"/>
                <w:szCs w:val="21"/>
              </w:rPr>
              <w:t> </w:t>
            </w:r>
            <w:r>
              <w:rPr>
                <w:rFonts w:ascii="新宋体" w:hAnsi="新宋体" w:cs="新宋体" w:eastAsia="新宋体" w:hint="default"/>
                <w:sz w:val="21"/>
                <w:szCs w:val="21"/>
              </w:rPr>
              <w:t>2009</w:t>
            </w:r>
            <w:r>
              <w:rPr>
                <w:rFonts w:ascii="新宋体" w:hAnsi="新宋体" w:cs="新宋体" w:eastAsia="新宋体" w:hint="default"/>
                <w:spacing w:val="-67"/>
                <w:sz w:val="21"/>
                <w:szCs w:val="21"/>
              </w:rPr>
              <w:t> </w:t>
            </w:r>
            <w:r>
              <w:rPr>
                <w:rFonts w:ascii="新宋体" w:hAnsi="新宋体" w:cs="新宋体" w:eastAsia="新宋体" w:hint="default"/>
                <w:sz w:val="21"/>
                <w:szCs w:val="21"/>
              </w:rPr>
              <w:t>电化学气体传感器及检测</w:t>
            </w:r>
            <w:r>
              <w:rPr>
                <w:rFonts w:ascii="新宋体" w:hAnsi="新宋体" w:cs="新宋体" w:eastAsia="新宋体" w:hint="default"/>
                <w:w w:val="100"/>
                <w:sz w:val="21"/>
                <w:szCs w:val="21"/>
              </w:rPr>
              <w:t> </w:t>
            </w:r>
            <w:r>
              <w:rPr>
                <w:rFonts w:ascii="新宋体" w:hAnsi="新宋体" w:cs="新宋体" w:eastAsia="新宋体" w:hint="default"/>
                <w:sz w:val="21"/>
                <w:szCs w:val="21"/>
              </w:rPr>
              <w:t>仪表关键技术研究</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right="96"/>
              <w:jc w:val="right"/>
              <w:rPr>
                <w:rFonts w:ascii="新宋体" w:hAnsi="新宋体" w:cs="新宋体" w:eastAsia="新宋体" w:hint="default"/>
                <w:sz w:val="21"/>
                <w:szCs w:val="21"/>
              </w:rPr>
            </w:pPr>
            <w:r>
              <w:rPr>
                <w:rFonts w:ascii="新宋体"/>
                <w:spacing w:val="-1"/>
                <w:sz w:val="21"/>
              </w:rPr>
              <w:t>2,000,000.00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1"/>
              <w:ind w:left="100" w:right="0"/>
              <w:jc w:val="left"/>
              <w:rPr>
                <w:rFonts w:ascii="新宋体" w:hAnsi="新宋体" w:cs="新宋体" w:eastAsia="新宋体" w:hint="default"/>
                <w:sz w:val="21"/>
                <w:szCs w:val="21"/>
              </w:rPr>
            </w:pPr>
            <w:r>
              <w:rPr>
                <w:rFonts w:ascii="新宋体"/>
                <w:sz w:val="21"/>
              </w:rPr>
              <w:t>091SGBG21011</w:t>
            </w:r>
          </w:p>
        </w:tc>
      </w:tr>
      <w:tr>
        <w:trPr>
          <w:trHeight w:val="625"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72" w:lineRule="exact" w:before="35"/>
              <w:ind w:left="93" w:right="96"/>
              <w:jc w:val="left"/>
              <w:rPr>
                <w:rFonts w:ascii="新宋体" w:hAnsi="新宋体" w:cs="新宋体" w:eastAsia="新宋体" w:hint="default"/>
                <w:sz w:val="21"/>
                <w:szCs w:val="21"/>
              </w:rPr>
            </w:pPr>
            <w:r>
              <w:rPr>
                <w:rFonts w:ascii="新宋体" w:hAnsi="新宋体" w:cs="新宋体" w:eastAsia="新宋体" w:hint="default"/>
                <w:sz w:val="21"/>
                <w:szCs w:val="21"/>
              </w:rPr>
              <w:t>09</w:t>
            </w:r>
            <w:r>
              <w:rPr>
                <w:rFonts w:ascii="新宋体" w:hAnsi="新宋体" w:cs="新宋体" w:eastAsia="新宋体" w:hint="default"/>
                <w:spacing w:val="-51"/>
                <w:sz w:val="21"/>
                <w:szCs w:val="21"/>
              </w:rPr>
              <w:t> </w:t>
            </w:r>
            <w:r>
              <w:rPr>
                <w:rFonts w:ascii="新宋体" w:hAnsi="新宋体" w:cs="新宋体" w:eastAsia="新宋体" w:hint="default"/>
                <w:spacing w:val="-10"/>
                <w:sz w:val="21"/>
                <w:szCs w:val="21"/>
              </w:rPr>
              <w:t>省高技产业化（</w:t>
            </w:r>
            <w:r>
              <w:rPr>
                <w:rFonts w:ascii="新宋体" w:hAnsi="新宋体" w:cs="新宋体" w:eastAsia="新宋体" w:hint="default"/>
                <w:spacing w:val="-10"/>
                <w:sz w:val="21"/>
                <w:szCs w:val="21"/>
              </w:rPr>
              <w:t>10</w:t>
            </w:r>
            <w:r>
              <w:rPr>
                <w:rFonts w:ascii="新宋体" w:hAnsi="新宋体" w:cs="新宋体" w:eastAsia="新宋体" w:hint="default"/>
                <w:spacing w:val="-51"/>
                <w:sz w:val="21"/>
                <w:szCs w:val="21"/>
              </w:rPr>
              <w:t> </w:t>
            </w:r>
            <w:r>
              <w:rPr>
                <w:rFonts w:ascii="新宋体" w:hAnsi="新宋体" w:cs="新宋体" w:eastAsia="新宋体" w:hint="default"/>
                <w:sz w:val="21"/>
                <w:szCs w:val="21"/>
              </w:rPr>
              <w:t>万支电化学传感器及</w:t>
            </w:r>
            <w:r>
              <w:rPr>
                <w:rFonts w:ascii="新宋体" w:hAnsi="新宋体" w:cs="新宋体" w:eastAsia="新宋体" w:hint="default"/>
                <w:spacing w:val="-51"/>
                <w:sz w:val="21"/>
                <w:szCs w:val="21"/>
              </w:rPr>
              <w:t> </w:t>
            </w:r>
            <w:r>
              <w:rPr>
                <w:rFonts w:ascii="新宋体" w:hAnsi="新宋体" w:cs="新宋体" w:eastAsia="新宋体" w:hint="default"/>
                <w:sz w:val="21"/>
                <w:szCs w:val="21"/>
              </w:rPr>
              <w:t>10</w:t>
            </w:r>
            <w:r>
              <w:rPr>
                <w:rFonts w:ascii="新宋体" w:hAnsi="新宋体" w:cs="新宋体" w:eastAsia="新宋体" w:hint="default"/>
                <w:w w:val="100"/>
                <w:sz w:val="21"/>
                <w:szCs w:val="21"/>
              </w:rPr>
              <w:t> </w:t>
            </w:r>
            <w:r>
              <w:rPr>
                <w:rFonts w:ascii="新宋体" w:hAnsi="新宋体" w:cs="新宋体" w:eastAsia="新宋体" w:hint="default"/>
                <w:sz w:val="21"/>
                <w:szCs w:val="21"/>
              </w:rPr>
              <w:t>万台电化学检测仪表）</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2"/>
              <w:ind w:right="96"/>
              <w:jc w:val="right"/>
              <w:rPr>
                <w:rFonts w:ascii="新宋体" w:hAnsi="新宋体" w:cs="新宋体" w:eastAsia="新宋体" w:hint="default"/>
                <w:sz w:val="21"/>
                <w:szCs w:val="21"/>
              </w:rPr>
            </w:pPr>
            <w:r>
              <w:rPr>
                <w:rFonts w:ascii="新宋体"/>
                <w:spacing w:val="-1"/>
                <w:sz w:val="21"/>
              </w:rPr>
              <w:t>1,400,000.00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2"/>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豫政办</w:t>
            </w:r>
            <w:r>
              <w:rPr>
                <w:rFonts w:ascii="新宋体" w:hAnsi="新宋体" w:cs="新宋体" w:eastAsia="新宋体" w:hint="default"/>
                <w:sz w:val="21"/>
                <w:szCs w:val="21"/>
              </w:rPr>
              <w:t>[2009]140</w:t>
            </w:r>
            <w:r>
              <w:rPr>
                <w:rFonts w:ascii="新宋体" w:hAnsi="新宋体" w:cs="新宋体" w:eastAsia="新宋体" w:hint="default"/>
                <w:spacing w:val="-51"/>
                <w:sz w:val="21"/>
                <w:szCs w:val="21"/>
              </w:rPr>
              <w:t> </w:t>
            </w:r>
            <w:r>
              <w:rPr>
                <w:rFonts w:ascii="新宋体" w:hAnsi="新宋体" w:cs="新宋体" w:eastAsia="新宋体" w:hint="default"/>
                <w:sz w:val="21"/>
                <w:szCs w:val="21"/>
              </w:rPr>
              <w:t>号</w:t>
            </w:r>
          </w:p>
        </w:tc>
      </w:tr>
      <w:tr>
        <w:trPr>
          <w:trHeight w:val="509"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多用途乘用车（政府奖励）</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14,706.00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郑文（</w:t>
            </w:r>
            <w:r>
              <w:rPr>
                <w:rFonts w:ascii="新宋体" w:hAnsi="新宋体" w:cs="新宋体" w:eastAsia="新宋体" w:hint="default"/>
                <w:sz w:val="21"/>
                <w:szCs w:val="21"/>
              </w:rPr>
              <w:t>2009</w:t>
            </w:r>
            <w:r>
              <w:rPr>
                <w:rFonts w:ascii="新宋体" w:hAnsi="新宋体" w:cs="新宋体" w:eastAsia="新宋体" w:hint="default"/>
                <w:sz w:val="21"/>
                <w:szCs w:val="21"/>
              </w:rPr>
              <w:t>）</w:t>
            </w:r>
            <w:r>
              <w:rPr>
                <w:rFonts w:ascii="新宋体" w:hAnsi="新宋体" w:cs="新宋体" w:eastAsia="新宋体" w:hint="default"/>
                <w:sz w:val="21"/>
                <w:szCs w:val="21"/>
              </w:rPr>
              <w:t>168</w:t>
            </w:r>
            <w:r>
              <w:rPr>
                <w:rFonts w:ascii="新宋体" w:hAnsi="新宋体" w:cs="新宋体" w:eastAsia="新宋体" w:hint="default"/>
                <w:spacing w:val="-51"/>
                <w:sz w:val="21"/>
                <w:szCs w:val="21"/>
              </w:rPr>
              <w:t> </w:t>
            </w:r>
            <w:r>
              <w:rPr>
                <w:rFonts w:ascii="新宋体" w:hAnsi="新宋体" w:cs="新宋体" w:eastAsia="新宋体" w:hint="default"/>
                <w:sz w:val="21"/>
                <w:szCs w:val="21"/>
              </w:rPr>
              <w:t>号</w:t>
            </w:r>
          </w:p>
        </w:tc>
      </w:tr>
      <w:tr>
        <w:trPr>
          <w:trHeight w:val="624"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 w:right="101"/>
              <w:jc w:val="left"/>
              <w:rPr>
                <w:rFonts w:ascii="新宋体" w:hAnsi="新宋体" w:cs="新宋体" w:eastAsia="新宋体" w:hint="default"/>
                <w:sz w:val="21"/>
                <w:szCs w:val="21"/>
              </w:rPr>
            </w:pPr>
            <w:r>
              <w:rPr>
                <w:rFonts w:ascii="新宋体" w:hAnsi="新宋体" w:cs="新宋体" w:eastAsia="新宋体" w:hint="default"/>
                <w:spacing w:val="2"/>
                <w:sz w:val="21"/>
                <w:szCs w:val="21"/>
              </w:rPr>
              <w:t>郑州高新区重大科技专项（微型智能红外气</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体传感器及检测仪表）</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4"/>
              <w:ind w:right="96"/>
              <w:jc w:val="right"/>
              <w:rPr>
                <w:rFonts w:ascii="新宋体" w:hAnsi="新宋体" w:cs="新宋体" w:eastAsia="新宋体" w:hint="default"/>
                <w:sz w:val="21"/>
                <w:szCs w:val="21"/>
              </w:rPr>
            </w:pPr>
            <w:r>
              <w:rPr>
                <w:rFonts w:ascii="新宋体"/>
                <w:spacing w:val="-1"/>
                <w:sz w:val="21"/>
              </w:rPr>
              <w:t>270,833.33</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目标责任合同</w:t>
            </w:r>
          </w:p>
        </w:tc>
      </w:tr>
      <w:tr>
        <w:trPr>
          <w:trHeight w:val="624"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 w:right="96"/>
              <w:jc w:val="left"/>
              <w:rPr>
                <w:rFonts w:ascii="新宋体" w:hAnsi="新宋体" w:cs="新宋体" w:eastAsia="新宋体" w:hint="default"/>
                <w:sz w:val="21"/>
                <w:szCs w:val="21"/>
              </w:rPr>
            </w:pPr>
            <w:r>
              <w:rPr>
                <w:rFonts w:ascii="新宋体" w:hAnsi="新宋体" w:cs="新宋体" w:eastAsia="新宋体" w:hint="default"/>
                <w:sz w:val="21"/>
                <w:szCs w:val="21"/>
              </w:rPr>
              <w:t>工信部</w:t>
            </w:r>
            <w:r>
              <w:rPr>
                <w:rFonts w:ascii="新宋体" w:hAnsi="新宋体" w:cs="新宋体" w:eastAsia="新宋体" w:hint="default"/>
                <w:spacing w:val="-65"/>
                <w:sz w:val="21"/>
                <w:szCs w:val="21"/>
              </w:rPr>
              <w:t> </w:t>
            </w:r>
            <w:r>
              <w:rPr>
                <w:rFonts w:ascii="新宋体" w:hAnsi="新宋体" w:cs="新宋体" w:eastAsia="新宋体" w:hint="default"/>
                <w:sz w:val="21"/>
                <w:szCs w:val="21"/>
              </w:rPr>
              <w:t>10</w:t>
            </w:r>
            <w:r>
              <w:rPr>
                <w:rFonts w:ascii="新宋体" w:hAnsi="新宋体" w:cs="新宋体" w:eastAsia="新宋体" w:hint="default"/>
                <w:spacing w:val="-67"/>
                <w:sz w:val="21"/>
                <w:szCs w:val="21"/>
              </w:rPr>
              <w:t> </w:t>
            </w:r>
            <w:r>
              <w:rPr>
                <w:rFonts w:ascii="新宋体" w:hAnsi="新宋体" w:cs="新宋体" w:eastAsia="新宋体" w:hint="default"/>
                <w:sz w:val="21"/>
                <w:szCs w:val="21"/>
              </w:rPr>
              <w:t>年电子信息产业基金无线传感网项</w:t>
            </w:r>
            <w:r>
              <w:rPr>
                <w:rFonts w:ascii="新宋体" w:hAnsi="新宋体" w:cs="新宋体" w:eastAsia="新宋体" w:hint="default"/>
                <w:w w:val="100"/>
                <w:sz w:val="21"/>
                <w:szCs w:val="21"/>
              </w:rPr>
              <w:t> </w:t>
            </w:r>
            <w:r>
              <w:rPr>
                <w:rFonts w:ascii="新宋体" w:hAnsi="新宋体" w:cs="新宋体" w:eastAsia="新宋体" w:hint="default"/>
                <w:sz w:val="21"/>
                <w:szCs w:val="21"/>
              </w:rPr>
              <w:t>目</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4"/>
              <w:ind w:right="96"/>
              <w:jc w:val="right"/>
              <w:rPr>
                <w:rFonts w:ascii="新宋体" w:hAnsi="新宋体" w:cs="新宋体" w:eastAsia="新宋体" w:hint="default"/>
                <w:sz w:val="21"/>
                <w:szCs w:val="21"/>
              </w:rPr>
            </w:pPr>
            <w:r>
              <w:rPr>
                <w:rFonts w:ascii="新宋体"/>
                <w:spacing w:val="-1"/>
                <w:sz w:val="21"/>
              </w:rPr>
              <w:t>500,000.00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74" w:lineRule="exact" w:before="6"/>
              <w:ind w:left="100" w:right="0"/>
              <w:jc w:val="left"/>
              <w:rPr>
                <w:rFonts w:ascii="新宋体" w:hAnsi="新宋体" w:cs="新宋体" w:eastAsia="新宋体" w:hint="default"/>
                <w:sz w:val="21"/>
                <w:szCs w:val="21"/>
              </w:rPr>
            </w:pPr>
            <w:r>
              <w:rPr>
                <w:rFonts w:ascii="新宋体" w:hAnsi="新宋体" w:cs="新宋体" w:eastAsia="新宋体" w:hint="default"/>
                <w:spacing w:val="-7"/>
                <w:sz w:val="21"/>
                <w:szCs w:val="21"/>
              </w:rPr>
              <w:t>郑信办【</w:t>
            </w:r>
            <w:r>
              <w:rPr>
                <w:rFonts w:ascii="新宋体" w:hAnsi="新宋体" w:cs="新宋体" w:eastAsia="新宋体" w:hint="default"/>
                <w:spacing w:val="-7"/>
                <w:sz w:val="21"/>
                <w:szCs w:val="21"/>
              </w:rPr>
              <w:t>2010</w:t>
            </w:r>
            <w:r>
              <w:rPr>
                <w:rFonts w:ascii="新宋体" w:hAnsi="新宋体" w:cs="新宋体" w:eastAsia="新宋体" w:hint="default"/>
                <w:spacing w:val="-7"/>
                <w:sz w:val="21"/>
                <w:szCs w:val="21"/>
              </w:rPr>
              <w:t>】</w:t>
            </w:r>
            <w:r>
              <w:rPr>
                <w:rFonts w:ascii="新宋体" w:hAnsi="新宋体" w:cs="新宋体" w:eastAsia="新宋体" w:hint="default"/>
                <w:spacing w:val="-7"/>
                <w:sz w:val="21"/>
                <w:szCs w:val="21"/>
              </w:rPr>
              <w:t>10</w:t>
            </w:r>
            <w:r>
              <w:rPr>
                <w:rFonts w:ascii="新宋体" w:hAnsi="新宋体" w:cs="新宋体" w:eastAsia="新宋体" w:hint="default"/>
                <w:spacing w:val="-27"/>
                <w:sz w:val="21"/>
                <w:szCs w:val="21"/>
              </w:rPr>
              <w:t> </w:t>
            </w:r>
            <w:r>
              <w:rPr>
                <w:rFonts w:ascii="新宋体" w:hAnsi="新宋体" w:cs="新宋体" w:eastAsia="新宋体" w:hint="default"/>
                <w:spacing w:val="-6"/>
                <w:sz w:val="21"/>
                <w:szCs w:val="21"/>
              </w:rPr>
              <w:t>号，工信部财</w:t>
            </w:r>
          </w:p>
          <w:p>
            <w:pPr>
              <w:pStyle w:val="TableParagraph"/>
              <w:spacing w:line="274" w:lineRule="exact"/>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w:t>
            </w:r>
            <w:r>
              <w:rPr>
                <w:rFonts w:ascii="新宋体" w:hAnsi="新宋体" w:cs="新宋体" w:eastAsia="新宋体" w:hint="default"/>
                <w:sz w:val="21"/>
                <w:szCs w:val="21"/>
              </w:rPr>
              <w:t>2010</w:t>
            </w:r>
            <w:r>
              <w:rPr>
                <w:rFonts w:ascii="新宋体" w:hAnsi="新宋体" w:cs="新宋体" w:eastAsia="新宋体" w:hint="default"/>
                <w:sz w:val="21"/>
                <w:szCs w:val="21"/>
              </w:rPr>
              <w:t>】</w:t>
            </w:r>
            <w:r>
              <w:rPr>
                <w:rFonts w:ascii="新宋体" w:hAnsi="新宋体" w:cs="新宋体" w:eastAsia="新宋体" w:hint="default"/>
                <w:sz w:val="21"/>
                <w:szCs w:val="21"/>
              </w:rPr>
              <w:t>301</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624"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74" w:lineRule="exact" w:before="6"/>
              <w:ind w:left="93" w:right="0"/>
              <w:jc w:val="left"/>
              <w:rPr>
                <w:rFonts w:ascii="新宋体" w:hAnsi="新宋体" w:cs="新宋体" w:eastAsia="新宋体" w:hint="default"/>
                <w:sz w:val="21"/>
                <w:szCs w:val="21"/>
              </w:rPr>
            </w:pPr>
            <w:r>
              <w:rPr>
                <w:rFonts w:ascii="新宋体" w:hAnsi="新宋体" w:cs="新宋体" w:eastAsia="新宋体" w:hint="default"/>
                <w:spacing w:val="13"/>
                <w:sz w:val="21"/>
                <w:szCs w:val="21"/>
              </w:rPr>
              <w:t>嵌入式中央空调计费管理及节能自控软件</w:t>
            </w:r>
          </w:p>
          <w:p>
            <w:pPr>
              <w:pStyle w:val="TableParagraph"/>
              <w:spacing w:line="274" w:lineRule="exact"/>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（软件专项）</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4"/>
              <w:ind w:right="96"/>
              <w:jc w:val="right"/>
              <w:rPr>
                <w:rFonts w:ascii="新宋体" w:hAnsi="新宋体" w:cs="新宋体" w:eastAsia="新宋体" w:hint="default"/>
                <w:sz w:val="21"/>
                <w:szCs w:val="21"/>
              </w:rPr>
            </w:pPr>
            <w:r>
              <w:rPr>
                <w:rFonts w:ascii="新宋体"/>
                <w:spacing w:val="-1"/>
                <w:sz w:val="21"/>
              </w:rPr>
              <w:t>24,311.16</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郑财预</w:t>
            </w:r>
            <w:r>
              <w:rPr>
                <w:rFonts w:ascii="新宋体" w:hAnsi="新宋体" w:cs="新宋体" w:eastAsia="新宋体" w:hint="default"/>
                <w:sz w:val="21"/>
                <w:szCs w:val="21"/>
              </w:rPr>
              <w:t>[2007]405</w:t>
            </w:r>
            <w:r>
              <w:rPr>
                <w:rFonts w:ascii="新宋体" w:hAnsi="新宋体" w:cs="新宋体" w:eastAsia="新宋体" w:hint="default"/>
                <w:spacing w:val="-51"/>
                <w:sz w:val="21"/>
                <w:szCs w:val="21"/>
              </w:rPr>
              <w:t> </w:t>
            </w:r>
            <w:r>
              <w:rPr>
                <w:rFonts w:ascii="新宋体" w:hAnsi="新宋体" w:cs="新宋体" w:eastAsia="新宋体" w:hint="default"/>
                <w:sz w:val="21"/>
                <w:szCs w:val="21"/>
              </w:rPr>
              <w:t>号</w:t>
            </w:r>
          </w:p>
        </w:tc>
      </w:tr>
      <w:tr>
        <w:trPr>
          <w:trHeight w:val="511"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CFP</w:t>
            </w:r>
            <w:r>
              <w:rPr>
                <w:rFonts w:ascii="新宋体" w:hAnsi="新宋体" w:cs="新宋体" w:eastAsia="新宋体" w:hint="default"/>
                <w:spacing w:val="-59"/>
                <w:sz w:val="21"/>
                <w:szCs w:val="21"/>
              </w:rPr>
              <w:t> </w:t>
            </w:r>
            <w:r>
              <w:rPr>
                <w:rFonts w:ascii="新宋体" w:hAnsi="新宋体" w:cs="新宋体" w:eastAsia="新宋体" w:hint="default"/>
                <w:sz w:val="21"/>
                <w:szCs w:val="21"/>
              </w:rPr>
              <w:t>系列中英空调计费系统</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4,128.72</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郑开管文</w:t>
            </w:r>
            <w:r>
              <w:rPr>
                <w:rFonts w:ascii="新宋体" w:hAnsi="新宋体" w:cs="新宋体" w:eastAsia="新宋体" w:hint="default"/>
                <w:sz w:val="21"/>
                <w:szCs w:val="21"/>
              </w:rPr>
              <w:t>[2005]291</w:t>
            </w:r>
            <w:r>
              <w:rPr>
                <w:rFonts w:ascii="新宋体" w:hAnsi="新宋体" w:cs="新宋体" w:eastAsia="新宋体" w:hint="default"/>
                <w:spacing w:val="-54"/>
                <w:sz w:val="21"/>
                <w:szCs w:val="21"/>
              </w:rPr>
              <w:t> </w:t>
            </w:r>
            <w:r>
              <w:rPr>
                <w:rFonts w:ascii="新宋体" w:hAnsi="新宋体" w:cs="新宋体" w:eastAsia="新宋体" w:hint="default"/>
                <w:sz w:val="21"/>
                <w:szCs w:val="21"/>
              </w:rPr>
              <w:t>号</w:t>
            </w:r>
          </w:p>
        </w:tc>
      </w:tr>
      <w:tr>
        <w:trPr>
          <w:trHeight w:val="509"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嵌入式中央空调计费管理及节能自控软件</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21,911.88</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豫工高</w:t>
            </w:r>
            <w:r>
              <w:rPr>
                <w:rFonts w:ascii="新宋体" w:hAnsi="新宋体" w:cs="新宋体" w:eastAsia="新宋体" w:hint="default"/>
                <w:sz w:val="21"/>
                <w:szCs w:val="21"/>
              </w:rPr>
              <w:t>[2006]3</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511"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嵌入式公共建筑能耗监测及节能自控系统</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26,933.82</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郑科计</w:t>
            </w:r>
            <w:r>
              <w:rPr>
                <w:rFonts w:ascii="新宋体" w:hAnsi="新宋体" w:cs="新宋体" w:eastAsia="新宋体" w:hint="default"/>
                <w:sz w:val="21"/>
                <w:szCs w:val="21"/>
              </w:rPr>
              <w:t>[2008]9</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624"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72" w:lineRule="exact" w:before="34"/>
              <w:ind w:left="93" w:right="101"/>
              <w:jc w:val="left"/>
              <w:rPr>
                <w:rFonts w:ascii="新宋体" w:hAnsi="新宋体" w:cs="新宋体" w:eastAsia="新宋体" w:hint="default"/>
                <w:sz w:val="21"/>
                <w:szCs w:val="21"/>
              </w:rPr>
            </w:pPr>
            <w:r>
              <w:rPr>
                <w:rFonts w:ascii="新宋体" w:hAnsi="新宋体" w:cs="新宋体" w:eastAsia="新宋体" w:hint="default"/>
                <w:spacing w:val="2"/>
                <w:sz w:val="21"/>
                <w:szCs w:val="21"/>
              </w:rPr>
              <w:t>公共建设能耗监测及节能自控信息平台研发</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与应用示范</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right="96"/>
              <w:jc w:val="right"/>
              <w:rPr>
                <w:rFonts w:ascii="新宋体" w:hAnsi="新宋体" w:cs="新宋体" w:eastAsia="新宋体" w:hint="default"/>
                <w:sz w:val="21"/>
                <w:szCs w:val="21"/>
              </w:rPr>
            </w:pPr>
            <w:r>
              <w:rPr>
                <w:rFonts w:ascii="新宋体"/>
                <w:spacing w:val="-1"/>
                <w:sz w:val="21"/>
              </w:rPr>
              <w:t>346,666.62</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1"/>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工信部</w:t>
            </w:r>
            <w:r>
              <w:rPr>
                <w:rFonts w:ascii="新宋体" w:hAnsi="新宋体" w:cs="新宋体" w:eastAsia="新宋体" w:hint="default"/>
                <w:sz w:val="21"/>
                <w:szCs w:val="21"/>
              </w:rPr>
              <w:t>[2009]453</w:t>
            </w:r>
            <w:r>
              <w:rPr>
                <w:rFonts w:ascii="新宋体" w:hAnsi="新宋体" w:cs="新宋体" w:eastAsia="新宋体" w:hint="default"/>
                <w:spacing w:val="-51"/>
                <w:sz w:val="21"/>
                <w:szCs w:val="21"/>
              </w:rPr>
              <w:t> </w:t>
            </w:r>
            <w:r>
              <w:rPr>
                <w:rFonts w:ascii="新宋体" w:hAnsi="新宋体" w:cs="新宋体" w:eastAsia="新宋体" w:hint="default"/>
                <w:sz w:val="21"/>
                <w:szCs w:val="21"/>
              </w:rPr>
              <w:t>号</w:t>
            </w:r>
          </w:p>
        </w:tc>
      </w:tr>
      <w:tr>
        <w:trPr>
          <w:trHeight w:val="509"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中央空调能耗监测及节能自控管理系统</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94,736.84</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郑科计</w:t>
            </w:r>
            <w:r>
              <w:rPr>
                <w:rFonts w:ascii="新宋体" w:hAnsi="新宋体" w:cs="新宋体" w:eastAsia="新宋体" w:hint="default"/>
                <w:sz w:val="21"/>
                <w:szCs w:val="21"/>
              </w:rPr>
              <w:t>[2009]13</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511"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Z</w:t>
            </w:r>
            <w:r>
              <w:rPr>
                <w:rFonts w:ascii="新宋体" w:hAnsi="新宋体" w:cs="新宋体" w:eastAsia="新宋体" w:hint="default"/>
                <w:sz w:val="21"/>
                <w:szCs w:val="21"/>
              </w:rPr>
              <w:t>（住宅）型当量空调表</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44,545.45</w:t>
            </w:r>
          </w:p>
        </w:tc>
        <w:tc>
          <w:tcPr>
            <w:tcW w:w="3123" w:type="dxa"/>
            <w:tcBorders>
              <w:top w:val="single" w:sz="6" w:space="0" w:color="000000"/>
              <w:left w:val="single" w:sz="6" w:space="0" w:color="000000"/>
              <w:bottom w:val="single" w:sz="6" w:space="0" w:color="000000"/>
              <w:right w:val="single" w:sz="12" w:space="0" w:color="000000"/>
            </w:tcBorders>
          </w:tcPr>
          <w:p>
            <w:pPr/>
          </w:p>
        </w:tc>
      </w:tr>
      <w:tr>
        <w:trPr>
          <w:trHeight w:val="509"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Z</w:t>
            </w:r>
            <w:r>
              <w:rPr>
                <w:rFonts w:ascii="新宋体" w:hAnsi="新宋体" w:cs="新宋体" w:eastAsia="新宋体" w:hint="default"/>
                <w:spacing w:val="-53"/>
                <w:sz w:val="21"/>
                <w:szCs w:val="21"/>
              </w:rPr>
              <w:t> </w:t>
            </w:r>
            <w:r>
              <w:rPr>
                <w:rFonts w:ascii="新宋体" w:hAnsi="新宋体" w:cs="新宋体" w:eastAsia="新宋体" w:hint="default"/>
                <w:sz w:val="21"/>
                <w:szCs w:val="21"/>
              </w:rPr>
              <w:t>型住宅当量空调表项目</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100,000.00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豫科条</w:t>
            </w:r>
            <w:r>
              <w:rPr>
                <w:rFonts w:ascii="新宋体" w:hAnsi="新宋体" w:cs="新宋体" w:eastAsia="新宋体" w:hint="default"/>
                <w:sz w:val="21"/>
                <w:szCs w:val="21"/>
              </w:rPr>
              <w:t>[2010]9</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511"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嵌入式公共建筑能耗监测及节能自控系统</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150,000.00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郑科计</w:t>
            </w:r>
            <w:r>
              <w:rPr>
                <w:rFonts w:ascii="新宋体" w:hAnsi="新宋体" w:cs="新宋体" w:eastAsia="新宋体" w:hint="default"/>
                <w:sz w:val="21"/>
                <w:szCs w:val="21"/>
              </w:rPr>
              <w:t>[2008]9</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509"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半导体气体传感器平面化技术改造项目</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96"/>
              <w:jc w:val="right"/>
              <w:rPr>
                <w:rFonts w:ascii="新宋体" w:hAnsi="新宋体" w:cs="新宋体" w:eastAsia="新宋体" w:hint="default"/>
                <w:sz w:val="21"/>
                <w:szCs w:val="21"/>
              </w:rPr>
            </w:pPr>
            <w:r>
              <w:rPr>
                <w:rFonts w:ascii="新宋体"/>
                <w:spacing w:val="-1"/>
                <w:sz w:val="21"/>
              </w:rPr>
              <w:t>1,440,000.00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郑发改投资</w:t>
            </w:r>
            <w:r>
              <w:rPr>
                <w:rFonts w:ascii="新宋体" w:hAnsi="新宋体" w:cs="新宋体" w:eastAsia="新宋体" w:hint="default"/>
                <w:sz w:val="21"/>
                <w:szCs w:val="21"/>
              </w:rPr>
              <w:t>[2009]830</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624"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 w:right="101"/>
              <w:jc w:val="left"/>
              <w:rPr>
                <w:rFonts w:ascii="新宋体" w:hAnsi="新宋体" w:cs="新宋体" w:eastAsia="新宋体" w:hint="default"/>
                <w:sz w:val="21"/>
                <w:szCs w:val="21"/>
              </w:rPr>
            </w:pPr>
            <w:r>
              <w:rPr>
                <w:rFonts w:ascii="新宋体" w:hAnsi="新宋体" w:cs="新宋体" w:eastAsia="新宋体" w:hint="default"/>
                <w:spacing w:val="2"/>
                <w:sz w:val="21"/>
                <w:szCs w:val="21"/>
              </w:rPr>
              <w:t>基于智能仪器仪表的高性能气体传感器研发</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及产业化</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4"/>
              <w:ind w:right="96"/>
              <w:jc w:val="right"/>
              <w:rPr>
                <w:rFonts w:ascii="新宋体" w:hAnsi="新宋体" w:cs="新宋体" w:eastAsia="新宋体" w:hint="default"/>
                <w:sz w:val="21"/>
                <w:szCs w:val="21"/>
              </w:rPr>
            </w:pPr>
            <w:r>
              <w:rPr>
                <w:rFonts w:ascii="新宋体"/>
                <w:spacing w:val="-1"/>
                <w:sz w:val="21"/>
              </w:rPr>
              <w:t>147,058.82</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郑科计</w:t>
            </w:r>
            <w:r>
              <w:rPr>
                <w:rFonts w:ascii="新宋体" w:hAnsi="新宋体" w:cs="新宋体" w:eastAsia="新宋体" w:hint="default"/>
                <w:sz w:val="21"/>
                <w:szCs w:val="21"/>
              </w:rPr>
              <w:t>[2010]11</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511"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年产</w:t>
            </w:r>
            <w:r>
              <w:rPr>
                <w:rFonts w:ascii="新宋体" w:hAnsi="新宋体" w:cs="新宋体" w:eastAsia="新宋体" w:hint="default"/>
                <w:spacing w:val="-52"/>
                <w:sz w:val="21"/>
                <w:szCs w:val="21"/>
              </w:rPr>
              <w:t> </w:t>
            </w:r>
            <w:r>
              <w:rPr>
                <w:rFonts w:ascii="新宋体" w:hAnsi="新宋体" w:cs="新宋体" w:eastAsia="新宋体" w:hint="default"/>
                <w:sz w:val="21"/>
                <w:szCs w:val="21"/>
              </w:rPr>
              <w:t>4</w:t>
            </w:r>
            <w:r>
              <w:rPr>
                <w:rFonts w:ascii="新宋体" w:hAnsi="新宋体" w:cs="新宋体" w:eastAsia="新宋体" w:hint="default"/>
                <w:spacing w:val="-54"/>
                <w:sz w:val="21"/>
                <w:szCs w:val="21"/>
              </w:rPr>
              <w:t> </w:t>
            </w:r>
            <w:r>
              <w:rPr>
                <w:rFonts w:ascii="新宋体" w:hAnsi="新宋体" w:cs="新宋体" w:eastAsia="新宋体" w:hint="default"/>
                <w:sz w:val="21"/>
                <w:szCs w:val="21"/>
              </w:rPr>
              <w:t>万只电化学气体传感器项目</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300,000.00</w:t>
            </w:r>
          </w:p>
        </w:tc>
        <w:tc>
          <w:tcPr>
            <w:tcW w:w="312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豫科条</w:t>
            </w:r>
            <w:r>
              <w:rPr>
                <w:rFonts w:ascii="新宋体" w:hAnsi="新宋体" w:cs="新宋体" w:eastAsia="新宋体" w:hint="default"/>
                <w:sz w:val="21"/>
                <w:szCs w:val="21"/>
              </w:rPr>
              <w:t>[2010]15</w:t>
            </w:r>
            <w:r>
              <w:rPr>
                <w:rFonts w:ascii="新宋体" w:hAnsi="新宋体" w:cs="新宋体" w:eastAsia="新宋体" w:hint="default"/>
                <w:spacing w:val="-52"/>
                <w:sz w:val="21"/>
                <w:szCs w:val="21"/>
              </w:rPr>
              <w:t> </w:t>
            </w:r>
            <w:r>
              <w:rPr>
                <w:rFonts w:ascii="新宋体" w:hAnsi="新宋体" w:cs="新宋体" w:eastAsia="新宋体" w:hint="default"/>
                <w:sz w:val="21"/>
                <w:szCs w:val="21"/>
              </w:rPr>
              <w:t>号</w:t>
            </w:r>
          </w:p>
        </w:tc>
      </w:tr>
      <w:tr>
        <w:trPr>
          <w:trHeight w:val="509" w:hRule="exact"/>
        </w:trPr>
        <w:tc>
          <w:tcPr>
            <w:tcW w:w="4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其他政府补助</w:t>
            </w:r>
          </w:p>
        </w:tc>
        <w:tc>
          <w:tcPr>
            <w:tcW w:w="15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1,487,484.35</w:t>
            </w:r>
          </w:p>
        </w:tc>
        <w:tc>
          <w:tcPr>
            <w:tcW w:w="3123" w:type="dxa"/>
            <w:tcBorders>
              <w:top w:val="single" w:sz="6" w:space="0" w:color="000000"/>
              <w:left w:val="single" w:sz="6" w:space="0" w:color="000000"/>
              <w:bottom w:val="single" w:sz="6" w:space="0" w:color="000000"/>
              <w:right w:val="single" w:sz="12" w:space="0" w:color="000000"/>
            </w:tcBorders>
          </w:tcPr>
          <w:p>
            <w:pPr/>
          </w:p>
        </w:tc>
      </w:tr>
      <w:tr>
        <w:trPr>
          <w:trHeight w:val="516" w:hRule="exact"/>
        </w:trPr>
        <w:tc>
          <w:tcPr>
            <w:tcW w:w="428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15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6"/>
              <w:ind w:right="96"/>
              <w:jc w:val="right"/>
              <w:rPr>
                <w:rFonts w:ascii="新宋体" w:hAnsi="新宋体" w:cs="新宋体" w:eastAsia="新宋体" w:hint="default"/>
                <w:sz w:val="21"/>
                <w:szCs w:val="21"/>
              </w:rPr>
            </w:pPr>
            <w:r>
              <w:rPr>
                <w:rFonts w:ascii="新宋体"/>
                <w:spacing w:val="-1"/>
                <w:sz w:val="21"/>
              </w:rPr>
              <w:t>11,407,711.15</w:t>
            </w:r>
          </w:p>
        </w:tc>
        <w:tc>
          <w:tcPr>
            <w:tcW w:w="3123"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1910" w:h="16840"/>
          <w:pgMar w:header="424" w:footer="1050" w:top="1020" w:bottom="1240" w:left="1340" w:right="0"/>
        </w:sectPr>
      </w:pPr>
    </w:p>
    <w:p>
      <w:pPr>
        <w:spacing w:line="240" w:lineRule="auto" w:before="6"/>
        <w:rPr>
          <w:rFonts w:ascii="新宋体" w:hAnsi="新宋体" w:cs="新宋体" w:eastAsia="新宋体" w:hint="default"/>
          <w:b/>
          <w:bCs/>
          <w:sz w:val="26"/>
          <w:szCs w:val="26"/>
        </w:rPr>
      </w:pPr>
    </w:p>
    <w:p>
      <w:pPr>
        <w:pStyle w:val="Heading5"/>
        <w:spacing w:line="240" w:lineRule="auto" w:before="26"/>
        <w:ind w:left="1004" w:right="1664"/>
        <w:jc w:val="left"/>
        <w:rPr>
          <w:b w:val="0"/>
          <w:bCs w:val="0"/>
        </w:rPr>
      </w:pPr>
      <w:r>
        <w:rPr>
          <w:rFonts w:ascii="新宋体" w:hAnsi="新宋体" w:cs="新宋体" w:eastAsia="新宋体" w:hint="default"/>
        </w:rPr>
        <w:t>5</w:t>
      </w:r>
      <w:r>
        <w:rPr/>
        <w:t>、主要费用情况</w:t>
      </w:r>
      <w:r>
        <w:rPr>
          <w:b w:val="0"/>
          <w:bCs w:val="0"/>
        </w:rPr>
      </w:r>
    </w:p>
    <w:p>
      <w:pPr>
        <w:spacing w:line="240" w:lineRule="auto" w:before="10"/>
        <w:rPr>
          <w:rFonts w:ascii="新宋体" w:hAnsi="新宋体" w:cs="新宋体" w:eastAsia="新宋体" w:hint="default"/>
          <w:b/>
          <w:bCs/>
          <w:sz w:val="12"/>
          <w:szCs w:val="12"/>
        </w:rPr>
      </w:pPr>
    </w:p>
    <w:p>
      <w:pPr>
        <w:pStyle w:val="BodyText"/>
        <w:spacing w:line="240" w:lineRule="auto" w:before="26"/>
        <w:ind w:left="6345" w:right="1664"/>
        <w:jc w:val="left"/>
      </w:pPr>
      <w:r>
        <w:rPr>
          <w:spacing w:val="-3"/>
        </w:rPr>
        <w:t>单位：人民币（元）</w:t>
      </w:r>
    </w:p>
    <w:p>
      <w:pPr>
        <w:spacing w:line="240" w:lineRule="auto" w:before="12"/>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1193"/>
        <w:gridCol w:w="1645"/>
        <w:gridCol w:w="1841"/>
        <w:gridCol w:w="1296"/>
        <w:gridCol w:w="1234"/>
        <w:gridCol w:w="1714"/>
      </w:tblGrid>
      <w:tr>
        <w:trPr>
          <w:trHeight w:val="991" w:hRule="exact"/>
        </w:trPr>
        <w:tc>
          <w:tcPr>
            <w:tcW w:w="1193"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175" w:right="0"/>
              <w:jc w:val="left"/>
              <w:rPr>
                <w:rFonts w:ascii="新宋体" w:hAnsi="新宋体" w:cs="新宋体" w:eastAsia="新宋体" w:hint="default"/>
                <w:sz w:val="21"/>
                <w:szCs w:val="21"/>
              </w:rPr>
            </w:pPr>
            <w:r>
              <w:rPr>
                <w:rFonts w:ascii="新宋体" w:hAnsi="新宋体" w:cs="新宋体" w:eastAsia="新宋体" w:hint="default"/>
                <w:b/>
                <w:bCs/>
                <w:sz w:val="21"/>
                <w:szCs w:val="21"/>
              </w:rPr>
              <w:t>费用项目</w:t>
            </w:r>
            <w:r>
              <w:rPr>
                <w:rFonts w:ascii="新宋体" w:hAnsi="新宋体" w:cs="新宋体" w:eastAsia="新宋体" w:hint="default"/>
                <w:sz w:val="21"/>
                <w:szCs w:val="21"/>
              </w:rPr>
            </w:r>
          </w:p>
        </w:tc>
        <w:tc>
          <w:tcPr>
            <w:tcW w:w="1645"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515"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1841"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492"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c>
          <w:tcPr>
            <w:tcW w:w="1296"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3" w:lineRule="exact" w:before="42"/>
              <w:ind w:right="146"/>
              <w:jc w:val="center"/>
              <w:rPr>
                <w:rFonts w:ascii="新宋体" w:hAnsi="新宋体" w:cs="新宋体" w:eastAsia="新宋体" w:hint="default"/>
                <w:sz w:val="21"/>
                <w:szCs w:val="21"/>
              </w:rPr>
            </w:pPr>
            <w:r>
              <w:rPr>
                <w:rFonts w:ascii="新宋体" w:hAnsi="新宋体" w:cs="新宋体" w:eastAsia="新宋体" w:hint="default"/>
                <w:b/>
                <w:bCs/>
                <w:sz w:val="21"/>
                <w:szCs w:val="21"/>
              </w:rPr>
              <w:t>2010</w:t>
            </w:r>
            <w:r>
              <w:rPr>
                <w:rFonts w:ascii="新宋体" w:hAnsi="新宋体" w:cs="新宋体" w:eastAsia="新宋体" w:hint="default"/>
                <w:b/>
                <w:bCs/>
                <w:sz w:val="21"/>
                <w:szCs w:val="21"/>
              </w:rPr>
              <w:t>年比</w:t>
            </w:r>
            <w:r>
              <w:rPr>
                <w:rFonts w:ascii="新宋体" w:hAnsi="新宋体" w:cs="新宋体" w:eastAsia="新宋体" w:hint="default"/>
                <w:sz w:val="21"/>
                <w:szCs w:val="21"/>
              </w:rPr>
            </w:r>
          </w:p>
          <w:p>
            <w:pPr>
              <w:pStyle w:val="TableParagraph"/>
              <w:spacing w:line="240" w:lineRule="auto"/>
              <w:ind w:left="38" w:right="185"/>
              <w:jc w:val="center"/>
              <w:rPr>
                <w:rFonts w:ascii="新宋体" w:hAnsi="新宋体" w:cs="新宋体" w:eastAsia="新宋体" w:hint="default"/>
                <w:sz w:val="21"/>
                <w:szCs w:val="21"/>
              </w:rPr>
            </w:pPr>
            <w:r>
              <w:rPr>
                <w:rFonts w:ascii="新宋体" w:hAnsi="新宋体" w:cs="新宋体" w:eastAsia="新宋体" w:hint="default"/>
                <w:b/>
                <w:bCs/>
                <w:sz w:val="21"/>
                <w:szCs w:val="21"/>
              </w:rPr>
              <w:t>2009</w:t>
            </w:r>
            <w:r>
              <w:rPr>
                <w:rFonts w:ascii="新宋体" w:hAnsi="新宋体" w:cs="新宋体" w:eastAsia="新宋体" w:hint="default"/>
                <w:b/>
                <w:bCs/>
                <w:sz w:val="21"/>
                <w:szCs w:val="21"/>
              </w:rPr>
              <w:t>年同比</w:t>
            </w:r>
            <w:r>
              <w:rPr>
                <w:rFonts w:ascii="新宋体" w:hAnsi="新宋体" w:cs="新宋体" w:eastAsia="新宋体" w:hint="default"/>
                <w:b/>
                <w:bCs/>
                <w:w w:val="100"/>
                <w:sz w:val="21"/>
                <w:szCs w:val="21"/>
              </w:rPr>
              <w:t> </w:t>
            </w:r>
            <w:r>
              <w:rPr>
                <w:rFonts w:ascii="新宋体" w:hAnsi="新宋体" w:cs="新宋体" w:eastAsia="新宋体" w:hint="default"/>
                <w:b/>
                <w:bCs/>
                <w:sz w:val="21"/>
                <w:szCs w:val="21"/>
              </w:rPr>
              <w:t>增减</w:t>
            </w:r>
            <w:r>
              <w:rPr>
                <w:rFonts w:ascii="新宋体" w:hAnsi="新宋体" w:cs="新宋体" w:eastAsia="新宋体" w:hint="default"/>
                <w:sz w:val="21"/>
                <w:szCs w:val="21"/>
              </w:rPr>
            </w:r>
          </w:p>
        </w:tc>
        <w:tc>
          <w:tcPr>
            <w:tcW w:w="1234"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72" w:lineRule="exact"/>
              <w:ind w:left="-3" w:right="83"/>
              <w:jc w:val="left"/>
              <w:rPr>
                <w:rFonts w:ascii="新宋体" w:hAnsi="新宋体" w:cs="新宋体" w:eastAsia="新宋体" w:hint="default"/>
                <w:sz w:val="21"/>
                <w:szCs w:val="21"/>
              </w:rPr>
            </w:pPr>
            <w:r>
              <w:rPr>
                <w:rFonts w:ascii="新宋体" w:hAnsi="新宋体" w:cs="新宋体" w:eastAsia="新宋体" w:hint="default"/>
                <w:b/>
                <w:bCs/>
                <w:sz w:val="21"/>
                <w:szCs w:val="21"/>
              </w:rPr>
              <w:t>占</w:t>
            </w:r>
            <w:r>
              <w:rPr>
                <w:rFonts w:ascii="新宋体" w:hAnsi="新宋体" w:cs="新宋体" w:eastAsia="新宋体" w:hint="default"/>
                <w:b/>
                <w:bCs/>
                <w:spacing w:val="-63"/>
                <w:sz w:val="21"/>
                <w:szCs w:val="21"/>
              </w:rPr>
              <w:t> </w:t>
            </w:r>
            <w:r>
              <w:rPr>
                <w:rFonts w:ascii="新宋体" w:hAnsi="新宋体" w:cs="新宋体" w:eastAsia="新宋体" w:hint="default"/>
                <w:b/>
                <w:bCs/>
                <w:sz w:val="21"/>
                <w:szCs w:val="21"/>
              </w:rPr>
              <w:t>2010</w:t>
            </w:r>
            <w:r>
              <w:rPr>
                <w:rFonts w:ascii="新宋体" w:hAnsi="新宋体" w:cs="新宋体" w:eastAsia="新宋体" w:hint="default"/>
                <w:b/>
                <w:bCs/>
                <w:spacing w:val="-65"/>
                <w:sz w:val="21"/>
                <w:szCs w:val="21"/>
              </w:rPr>
              <w:t> </w:t>
            </w:r>
            <w:r>
              <w:rPr>
                <w:rFonts w:ascii="新宋体" w:hAnsi="新宋体" w:cs="新宋体" w:eastAsia="新宋体" w:hint="default"/>
                <w:b/>
                <w:bCs/>
                <w:spacing w:val="-3"/>
                <w:sz w:val="21"/>
                <w:szCs w:val="21"/>
              </w:rPr>
              <w:t>年营</w:t>
            </w:r>
            <w:r>
              <w:rPr>
                <w:rFonts w:ascii="新宋体" w:hAnsi="新宋体" w:cs="新宋体" w:eastAsia="新宋体" w:hint="default"/>
                <w:b/>
                <w:bCs/>
                <w:spacing w:val="-3"/>
                <w:w w:val="100"/>
                <w:sz w:val="21"/>
                <w:szCs w:val="21"/>
              </w:rPr>
              <w:t> </w:t>
            </w:r>
            <w:r>
              <w:rPr>
                <w:rFonts w:ascii="新宋体" w:hAnsi="新宋体" w:cs="新宋体" w:eastAsia="新宋体" w:hint="default"/>
                <w:b/>
                <w:bCs/>
                <w:sz w:val="21"/>
                <w:szCs w:val="21"/>
              </w:rPr>
              <w:t>业收入比例</w:t>
            </w:r>
            <w:r>
              <w:rPr>
                <w:rFonts w:ascii="新宋体" w:hAnsi="新宋体" w:cs="新宋体" w:eastAsia="新宋体" w:hint="default"/>
                <w:sz w:val="21"/>
                <w:szCs w:val="21"/>
              </w:rPr>
            </w:r>
          </w:p>
        </w:tc>
        <w:tc>
          <w:tcPr>
            <w:tcW w:w="1714"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497" w:right="0"/>
              <w:jc w:val="left"/>
              <w:rPr>
                <w:rFonts w:ascii="新宋体" w:hAnsi="新宋体" w:cs="新宋体" w:eastAsia="新宋体" w:hint="default"/>
                <w:sz w:val="21"/>
                <w:szCs w:val="21"/>
              </w:rPr>
            </w:pPr>
            <w:r>
              <w:rPr>
                <w:rFonts w:ascii="新宋体" w:hAnsi="新宋体" w:cs="新宋体" w:eastAsia="新宋体" w:hint="default"/>
                <w:b/>
                <w:bCs/>
                <w:sz w:val="21"/>
                <w:szCs w:val="21"/>
              </w:rPr>
              <w:t>2008</w:t>
            </w:r>
            <w:r>
              <w:rPr>
                <w:rFonts w:ascii="新宋体" w:hAnsi="新宋体" w:cs="新宋体" w:eastAsia="新宋体" w:hint="default"/>
                <w:b/>
                <w:bCs/>
                <w:sz w:val="21"/>
                <w:szCs w:val="21"/>
              </w:rPr>
              <w:t>年</w:t>
            </w:r>
            <w:r>
              <w:rPr>
                <w:rFonts w:ascii="新宋体" w:hAnsi="新宋体" w:cs="新宋体" w:eastAsia="新宋体" w:hint="default"/>
                <w:sz w:val="21"/>
                <w:szCs w:val="21"/>
              </w:rPr>
            </w:r>
          </w:p>
        </w:tc>
      </w:tr>
      <w:tr>
        <w:trPr>
          <w:trHeight w:val="696" w:hRule="exact"/>
        </w:trPr>
        <w:tc>
          <w:tcPr>
            <w:tcW w:w="119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3"/>
              <w:jc w:val="right"/>
              <w:rPr>
                <w:rFonts w:ascii="新宋体" w:hAnsi="新宋体" w:cs="新宋体" w:eastAsia="新宋体" w:hint="default"/>
                <w:sz w:val="21"/>
                <w:szCs w:val="21"/>
              </w:rPr>
            </w:pPr>
            <w:r>
              <w:rPr>
                <w:rFonts w:ascii="新宋体" w:hAnsi="新宋体" w:cs="新宋体" w:eastAsia="新宋体" w:hint="default"/>
                <w:spacing w:val="-1"/>
                <w:sz w:val="21"/>
                <w:szCs w:val="21"/>
              </w:rPr>
              <w:t>销售费用</w:t>
            </w:r>
          </w:p>
        </w:tc>
        <w:tc>
          <w:tcPr>
            <w:tcW w:w="1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0"/>
              <w:ind w:right="0"/>
              <w:jc w:val="right"/>
              <w:rPr>
                <w:rFonts w:ascii="新宋体" w:hAnsi="新宋体" w:cs="新宋体" w:eastAsia="新宋体" w:hint="default"/>
                <w:sz w:val="21"/>
                <w:szCs w:val="21"/>
              </w:rPr>
            </w:pPr>
            <w:r>
              <w:rPr>
                <w:rFonts w:ascii="新宋体"/>
                <w:spacing w:val="-1"/>
                <w:sz w:val="21"/>
              </w:rPr>
              <w:t>26,060,815.36</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0"/>
              <w:ind w:right="-1"/>
              <w:jc w:val="right"/>
              <w:rPr>
                <w:rFonts w:ascii="新宋体" w:hAnsi="新宋体" w:cs="新宋体" w:eastAsia="新宋体" w:hint="default"/>
                <w:sz w:val="21"/>
                <w:szCs w:val="21"/>
              </w:rPr>
            </w:pPr>
            <w:r>
              <w:rPr>
                <w:rFonts w:ascii="新宋体"/>
                <w:spacing w:val="-1"/>
                <w:sz w:val="21"/>
              </w:rPr>
              <w:t>15,949,852.23</w:t>
            </w:r>
          </w:p>
        </w:tc>
        <w:tc>
          <w:tcPr>
            <w:tcW w:w="1296" w:type="dxa"/>
            <w:tcBorders>
              <w:top w:val="single" w:sz="13" w:space="0" w:color="D9D9D9"/>
              <w:left w:val="single" w:sz="6" w:space="0" w:color="000000"/>
              <w:bottom w:val="single" w:sz="6" w:space="0" w:color="000000"/>
              <w:right w:val="single" w:sz="6" w:space="0" w:color="000000"/>
            </w:tcBorders>
          </w:tcPr>
          <w:p>
            <w:pPr>
              <w:pStyle w:val="TableParagraph"/>
              <w:spacing w:line="240" w:lineRule="auto" w:before="174"/>
              <w:ind w:right="-1"/>
              <w:jc w:val="right"/>
              <w:rPr>
                <w:rFonts w:ascii="新宋体" w:hAnsi="新宋体" w:cs="新宋体" w:eastAsia="新宋体" w:hint="default"/>
                <w:sz w:val="21"/>
                <w:szCs w:val="21"/>
              </w:rPr>
            </w:pPr>
            <w:r>
              <w:rPr>
                <w:rFonts w:ascii="新宋体"/>
                <w:sz w:val="21"/>
              </w:rPr>
              <w:t>63.39%</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
              <w:jc w:val="right"/>
              <w:rPr>
                <w:rFonts w:ascii="新宋体" w:hAnsi="新宋体" w:cs="新宋体" w:eastAsia="新宋体" w:hint="default"/>
                <w:sz w:val="21"/>
                <w:szCs w:val="21"/>
              </w:rPr>
            </w:pPr>
            <w:r>
              <w:rPr>
                <w:rFonts w:ascii="新宋体"/>
                <w:sz w:val="21"/>
              </w:rPr>
              <w:t>14.98%</w:t>
            </w:r>
          </w:p>
        </w:tc>
        <w:tc>
          <w:tcPr>
            <w:tcW w:w="17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70"/>
              <w:ind w:right="-3"/>
              <w:jc w:val="right"/>
              <w:rPr>
                <w:rFonts w:ascii="新宋体" w:hAnsi="新宋体" w:cs="新宋体" w:eastAsia="新宋体" w:hint="default"/>
                <w:sz w:val="21"/>
                <w:szCs w:val="21"/>
              </w:rPr>
            </w:pPr>
            <w:r>
              <w:rPr>
                <w:rFonts w:ascii="新宋体"/>
                <w:spacing w:val="-1"/>
                <w:sz w:val="21"/>
              </w:rPr>
              <w:t>10,556,039.76</w:t>
            </w:r>
          </w:p>
        </w:tc>
      </w:tr>
      <w:tr>
        <w:trPr>
          <w:trHeight w:val="696" w:hRule="exact"/>
        </w:trPr>
        <w:tc>
          <w:tcPr>
            <w:tcW w:w="119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67"/>
              <w:ind w:right="-3"/>
              <w:jc w:val="right"/>
              <w:rPr>
                <w:rFonts w:ascii="新宋体" w:hAnsi="新宋体" w:cs="新宋体" w:eastAsia="新宋体" w:hint="default"/>
                <w:sz w:val="21"/>
                <w:szCs w:val="21"/>
              </w:rPr>
            </w:pPr>
            <w:r>
              <w:rPr>
                <w:rFonts w:ascii="新宋体" w:hAnsi="新宋体" w:cs="新宋体" w:eastAsia="新宋体" w:hint="default"/>
                <w:spacing w:val="-1"/>
                <w:sz w:val="21"/>
                <w:szCs w:val="21"/>
              </w:rPr>
              <w:t>管理费用</w:t>
            </w:r>
          </w:p>
        </w:tc>
        <w:tc>
          <w:tcPr>
            <w:tcW w:w="1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7"/>
              <w:ind w:right="0"/>
              <w:jc w:val="right"/>
              <w:rPr>
                <w:rFonts w:ascii="新宋体" w:hAnsi="新宋体" w:cs="新宋体" w:eastAsia="新宋体" w:hint="default"/>
                <w:sz w:val="21"/>
                <w:szCs w:val="21"/>
              </w:rPr>
            </w:pPr>
            <w:r>
              <w:rPr>
                <w:rFonts w:ascii="新宋体"/>
                <w:spacing w:val="-1"/>
                <w:sz w:val="21"/>
              </w:rPr>
              <w:t>29,916,688.23</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7"/>
              <w:ind w:right="-1"/>
              <w:jc w:val="right"/>
              <w:rPr>
                <w:rFonts w:ascii="新宋体" w:hAnsi="新宋体" w:cs="新宋体" w:eastAsia="新宋体" w:hint="default"/>
                <w:sz w:val="21"/>
                <w:szCs w:val="21"/>
              </w:rPr>
            </w:pPr>
            <w:r>
              <w:rPr>
                <w:rFonts w:ascii="新宋体"/>
                <w:spacing w:val="-1"/>
                <w:sz w:val="21"/>
              </w:rPr>
              <w:t>21,107,521.00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7"/>
              <w:ind w:right="-1"/>
              <w:jc w:val="right"/>
              <w:rPr>
                <w:rFonts w:ascii="新宋体" w:hAnsi="新宋体" w:cs="新宋体" w:eastAsia="新宋体" w:hint="default"/>
                <w:sz w:val="21"/>
                <w:szCs w:val="21"/>
              </w:rPr>
            </w:pPr>
            <w:r>
              <w:rPr>
                <w:rFonts w:ascii="新宋体"/>
                <w:sz w:val="21"/>
              </w:rPr>
              <w:t>41.73%</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
              <w:jc w:val="right"/>
              <w:rPr>
                <w:rFonts w:ascii="新宋体" w:hAnsi="新宋体" w:cs="新宋体" w:eastAsia="新宋体" w:hint="default"/>
                <w:sz w:val="21"/>
                <w:szCs w:val="21"/>
              </w:rPr>
            </w:pPr>
            <w:r>
              <w:rPr>
                <w:rFonts w:ascii="新宋体"/>
                <w:sz w:val="21"/>
              </w:rPr>
              <w:t>17.2%</w:t>
            </w:r>
          </w:p>
        </w:tc>
        <w:tc>
          <w:tcPr>
            <w:tcW w:w="17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7"/>
              <w:ind w:right="-3"/>
              <w:jc w:val="right"/>
              <w:rPr>
                <w:rFonts w:ascii="新宋体" w:hAnsi="新宋体" w:cs="新宋体" w:eastAsia="新宋体" w:hint="default"/>
                <w:sz w:val="21"/>
                <w:szCs w:val="21"/>
              </w:rPr>
            </w:pPr>
            <w:r>
              <w:rPr>
                <w:rFonts w:ascii="新宋体"/>
                <w:spacing w:val="-1"/>
                <w:sz w:val="21"/>
              </w:rPr>
              <w:t>13,922,022.38</w:t>
            </w:r>
          </w:p>
        </w:tc>
      </w:tr>
      <w:tr>
        <w:trPr>
          <w:trHeight w:val="694" w:hRule="exact"/>
        </w:trPr>
        <w:tc>
          <w:tcPr>
            <w:tcW w:w="119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67"/>
              <w:ind w:right="-3"/>
              <w:jc w:val="right"/>
              <w:rPr>
                <w:rFonts w:ascii="新宋体" w:hAnsi="新宋体" w:cs="新宋体" w:eastAsia="新宋体" w:hint="default"/>
                <w:sz w:val="21"/>
                <w:szCs w:val="21"/>
              </w:rPr>
            </w:pPr>
            <w:r>
              <w:rPr>
                <w:rFonts w:ascii="新宋体" w:hAnsi="新宋体" w:cs="新宋体" w:eastAsia="新宋体" w:hint="default"/>
                <w:spacing w:val="-1"/>
                <w:sz w:val="21"/>
                <w:szCs w:val="21"/>
              </w:rPr>
              <w:t>财务费用</w:t>
            </w:r>
          </w:p>
        </w:tc>
        <w:tc>
          <w:tcPr>
            <w:tcW w:w="1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7"/>
              <w:ind w:right="0"/>
              <w:jc w:val="right"/>
              <w:rPr>
                <w:rFonts w:ascii="新宋体" w:hAnsi="新宋体" w:cs="新宋体" w:eastAsia="新宋体" w:hint="default"/>
                <w:sz w:val="21"/>
                <w:szCs w:val="21"/>
              </w:rPr>
            </w:pPr>
            <w:r>
              <w:rPr>
                <w:rFonts w:ascii="新宋体"/>
                <w:spacing w:val="-1"/>
                <w:sz w:val="21"/>
              </w:rPr>
              <w:t>-4,535,237.42</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7"/>
              <w:ind w:right="-1"/>
              <w:jc w:val="right"/>
              <w:rPr>
                <w:rFonts w:ascii="新宋体" w:hAnsi="新宋体" w:cs="新宋体" w:eastAsia="新宋体" w:hint="default"/>
                <w:sz w:val="21"/>
                <w:szCs w:val="21"/>
              </w:rPr>
            </w:pPr>
            <w:r>
              <w:rPr>
                <w:rFonts w:ascii="新宋体"/>
                <w:spacing w:val="-1"/>
                <w:sz w:val="21"/>
              </w:rPr>
              <w:t>1,230,630.04</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7"/>
              <w:ind w:right="-1"/>
              <w:jc w:val="right"/>
              <w:rPr>
                <w:rFonts w:ascii="新宋体" w:hAnsi="新宋体" w:cs="新宋体" w:eastAsia="新宋体" w:hint="default"/>
                <w:sz w:val="21"/>
                <w:szCs w:val="21"/>
              </w:rPr>
            </w:pPr>
            <w:r>
              <w:rPr>
                <w:rFonts w:ascii="新宋体"/>
                <w:spacing w:val="-1"/>
                <w:sz w:val="21"/>
              </w:rPr>
              <w:t>-468.53%</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
              <w:jc w:val="right"/>
              <w:rPr>
                <w:rFonts w:ascii="新宋体" w:hAnsi="新宋体" w:cs="新宋体" w:eastAsia="新宋体" w:hint="default"/>
                <w:sz w:val="21"/>
                <w:szCs w:val="21"/>
              </w:rPr>
            </w:pPr>
            <w:r>
              <w:rPr>
                <w:rFonts w:ascii="新宋体"/>
                <w:sz w:val="21"/>
              </w:rPr>
              <w:t>-2.61%</w:t>
            </w:r>
          </w:p>
        </w:tc>
        <w:tc>
          <w:tcPr>
            <w:tcW w:w="17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7"/>
              <w:ind w:right="-3"/>
              <w:jc w:val="right"/>
              <w:rPr>
                <w:rFonts w:ascii="新宋体" w:hAnsi="新宋体" w:cs="新宋体" w:eastAsia="新宋体" w:hint="default"/>
                <w:sz w:val="21"/>
                <w:szCs w:val="21"/>
              </w:rPr>
            </w:pPr>
            <w:r>
              <w:rPr>
                <w:rFonts w:ascii="新宋体"/>
                <w:spacing w:val="-1"/>
                <w:sz w:val="21"/>
              </w:rPr>
              <w:t>837,383.21</w:t>
            </w:r>
          </w:p>
        </w:tc>
      </w:tr>
      <w:tr>
        <w:trPr>
          <w:trHeight w:val="696" w:hRule="exact"/>
        </w:trPr>
        <w:tc>
          <w:tcPr>
            <w:tcW w:w="1193"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70"/>
              <w:ind w:right="-3"/>
              <w:jc w:val="right"/>
              <w:rPr>
                <w:rFonts w:ascii="新宋体" w:hAnsi="新宋体" w:cs="新宋体" w:eastAsia="新宋体" w:hint="default"/>
                <w:sz w:val="21"/>
                <w:szCs w:val="21"/>
              </w:rPr>
            </w:pPr>
            <w:r>
              <w:rPr>
                <w:rFonts w:ascii="新宋体" w:hAnsi="新宋体" w:cs="新宋体" w:eastAsia="新宋体" w:hint="default"/>
                <w:sz w:val="21"/>
                <w:szCs w:val="21"/>
              </w:rPr>
              <w:t>所得税</w:t>
            </w:r>
          </w:p>
        </w:tc>
        <w:tc>
          <w:tcPr>
            <w:tcW w:w="16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0"/>
              <w:ind w:right="0"/>
              <w:jc w:val="right"/>
              <w:rPr>
                <w:rFonts w:ascii="新宋体" w:hAnsi="新宋体" w:cs="新宋体" w:eastAsia="新宋体" w:hint="default"/>
                <w:sz w:val="21"/>
                <w:szCs w:val="21"/>
              </w:rPr>
            </w:pPr>
            <w:r>
              <w:rPr>
                <w:rFonts w:ascii="新宋体"/>
                <w:spacing w:val="-1"/>
                <w:sz w:val="21"/>
              </w:rPr>
              <w:t>6,943,936.98</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0"/>
              <w:ind w:right="-1"/>
              <w:jc w:val="right"/>
              <w:rPr>
                <w:rFonts w:ascii="新宋体" w:hAnsi="新宋体" w:cs="新宋体" w:eastAsia="新宋体" w:hint="default"/>
                <w:sz w:val="21"/>
                <w:szCs w:val="21"/>
              </w:rPr>
            </w:pPr>
            <w:r>
              <w:rPr>
                <w:rFonts w:ascii="新宋体"/>
                <w:spacing w:val="-1"/>
                <w:sz w:val="21"/>
              </w:rPr>
              <w:t>6,496,216.87</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0"/>
              <w:ind w:right="-1"/>
              <w:jc w:val="right"/>
              <w:rPr>
                <w:rFonts w:ascii="新宋体" w:hAnsi="新宋体" w:cs="新宋体" w:eastAsia="新宋体" w:hint="default"/>
                <w:sz w:val="21"/>
                <w:szCs w:val="21"/>
              </w:rPr>
            </w:pPr>
            <w:r>
              <w:rPr>
                <w:rFonts w:ascii="新宋体"/>
                <w:sz w:val="21"/>
              </w:rPr>
              <w:t>6.89%</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
              <w:jc w:val="right"/>
              <w:rPr>
                <w:rFonts w:ascii="新宋体" w:hAnsi="新宋体" w:cs="新宋体" w:eastAsia="新宋体" w:hint="default"/>
                <w:sz w:val="21"/>
                <w:szCs w:val="21"/>
              </w:rPr>
            </w:pPr>
            <w:r>
              <w:rPr>
                <w:rFonts w:ascii="新宋体"/>
                <w:sz w:val="21"/>
              </w:rPr>
              <w:t>3.99%</w:t>
            </w:r>
          </w:p>
        </w:tc>
        <w:tc>
          <w:tcPr>
            <w:tcW w:w="17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70"/>
              <w:ind w:right="-3"/>
              <w:jc w:val="right"/>
              <w:rPr>
                <w:rFonts w:ascii="新宋体" w:hAnsi="新宋体" w:cs="新宋体" w:eastAsia="新宋体" w:hint="default"/>
                <w:sz w:val="21"/>
                <w:szCs w:val="21"/>
              </w:rPr>
            </w:pPr>
            <w:r>
              <w:rPr>
                <w:rFonts w:ascii="新宋体"/>
                <w:spacing w:val="-1"/>
                <w:sz w:val="21"/>
              </w:rPr>
              <w:t>4,768,361.06</w:t>
            </w:r>
          </w:p>
        </w:tc>
      </w:tr>
      <w:tr>
        <w:trPr>
          <w:trHeight w:val="703" w:hRule="exact"/>
        </w:trPr>
        <w:tc>
          <w:tcPr>
            <w:tcW w:w="1193"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167"/>
              <w:ind w:right="-1"/>
              <w:jc w:val="right"/>
              <w:rPr>
                <w:rFonts w:ascii="新宋体" w:hAnsi="新宋体" w:cs="新宋体" w:eastAsia="新宋体" w:hint="default"/>
                <w:sz w:val="21"/>
                <w:szCs w:val="21"/>
              </w:rPr>
            </w:pPr>
            <w:r>
              <w:rPr>
                <w:rFonts w:ascii="新宋体" w:hAnsi="新宋体" w:cs="新宋体" w:eastAsia="新宋体" w:hint="default"/>
                <w:b/>
                <w:bCs/>
                <w:sz w:val="21"/>
                <w:szCs w:val="21"/>
              </w:rPr>
              <w:t>合计</w:t>
            </w:r>
            <w:r>
              <w:rPr>
                <w:rFonts w:ascii="新宋体" w:hAnsi="新宋体" w:cs="新宋体" w:eastAsia="新宋体" w:hint="default"/>
                <w:sz w:val="21"/>
                <w:szCs w:val="21"/>
              </w:rPr>
            </w:r>
          </w:p>
        </w:tc>
        <w:tc>
          <w:tcPr>
            <w:tcW w:w="164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67"/>
              <w:ind w:right="1"/>
              <w:jc w:val="right"/>
              <w:rPr>
                <w:rFonts w:ascii="新宋体" w:hAnsi="新宋体" w:cs="新宋体" w:eastAsia="新宋体" w:hint="default"/>
                <w:sz w:val="21"/>
                <w:szCs w:val="21"/>
              </w:rPr>
            </w:pPr>
            <w:r>
              <w:rPr>
                <w:rFonts w:ascii="新宋体"/>
                <w:b/>
                <w:w w:val="95"/>
                <w:sz w:val="21"/>
              </w:rPr>
              <w:t>58,386,203.15</w:t>
            </w:r>
            <w:r>
              <w:rPr>
                <w:rFonts w:ascii="新宋体"/>
                <w:sz w:val="21"/>
              </w:rPr>
            </w:r>
          </w:p>
        </w:tc>
        <w:tc>
          <w:tcPr>
            <w:tcW w:w="18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67"/>
              <w:ind w:right="0"/>
              <w:jc w:val="right"/>
              <w:rPr>
                <w:rFonts w:ascii="新宋体" w:hAnsi="新宋体" w:cs="新宋体" w:eastAsia="新宋体" w:hint="default"/>
                <w:sz w:val="21"/>
                <w:szCs w:val="21"/>
              </w:rPr>
            </w:pPr>
            <w:r>
              <w:rPr>
                <w:rFonts w:ascii="新宋体"/>
                <w:b/>
                <w:w w:val="95"/>
                <w:sz w:val="21"/>
              </w:rPr>
              <w:t>44,784,220.14</w:t>
            </w:r>
            <w:r>
              <w:rPr>
                <w:rFonts w:ascii="新宋体"/>
                <w:sz w:val="21"/>
              </w:rPr>
            </w:r>
          </w:p>
        </w:tc>
        <w:tc>
          <w:tcPr>
            <w:tcW w:w="12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67"/>
              <w:ind w:right="0"/>
              <w:jc w:val="right"/>
              <w:rPr>
                <w:rFonts w:ascii="新宋体" w:hAnsi="新宋体" w:cs="新宋体" w:eastAsia="新宋体" w:hint="default"/>
                <w:sz w:val="21"/>
                <w:szCs w:val="21"/>
              </w:rPr>
            </w:pPr>
            <w:r>
              <w:rPr>
                <w:rFonts w:ascii="新宋体"/>
                <w:b/>
                <w:sz w:val="21"/>
              </w:rPr>
              <w:t>30.37%</w:t>
            </w:r>
            <w:r>
              <w:rPr>
                <w:rFonts w:ascii="新宋体"/>
                <w:sz w:val="21"/>
              </w:rPr>
            </w:r>
          </w:p>
        </w:tc>
        <w:tc>
          <w:tcPr>
            <w:tcW w:w="12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0"/>
              <w:jc w:val="right"/>
              <w:rPr>
                <w:rFonts w:ascii="新宋体" w:hAnsi="新宋体" w:cs="新宋体" w:eastAsia="新宋体" w:hint="default"/>
                <w:sz w:val="21"/>
                <w:szCs w:val="21"/>
              </w:rPr>
            </w:pPr>
            <w:r>
              <w:rPr>
                <w:rFonts w:ascii="新宋体"/>
                <w:b/>
                <w:sz w:val="21"/>
              </w:rPr>
              <w:t>33.57%</w:t>
            </w:r>
            <w:r>
              <w:rPr>
                <w:rFonts w:ascii="新宋体"/>
                <w:sz w:val="21"/>
              </w:rPr>
            </w:r>
          </w:p>
        </w:tc>
        <w:tc>
          <w:tcPr>
            <w:tcW w:w="171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67"/>
              <w:ind w:right="0"/>
              <w:jc w:val="right"/>
              <w:rPr>
                <w:rFonts w:ascii="新宋体" w:hAnsi="新宋体" w:cs="新宋体" w:eastAsia="新宋体" w:hint="default"/>
                <w:sz w:val="21"/>
                <w:szCs w:val="21"/>
              </w:rPr>
            </w:pPr>
            <w:r>
              <w:rPr>
                <w:rFonts w:ascii="新宋体"/>
                <w:b/>
                <w:w w:val="95"/>
                <w:sz w:val="21"/>
              </w:rPr>
              <w:t>30,083,806.41</w:t>
            </w:r>
            <w:r>
              <w:rPr>
                <w:rFonts w:ascii="新宋体"/>
                <w:sz w:val="21"/>
              </w:rPr>
            </w:r>
          </w:p>
        </w:tc>
      </w:tr>
    </w:tbl>
    <w:p>
      <w:pPr>
        <w:spacing w:line="240" w:lineRule="auto" w:before="4"/>
        <w:rPr>
          <w:rFonts w:ascii="宋体" w:hAnsi="宋体" w:cs="宋体" w:eastAsia="宋体" w:hint="default"/>
          <w:sz w:val="13"/>
          <w:szCs w:val="13"/>
        </w:rPr>
      </w:pPr>
    </w:p>
    <w:p>
      <w:pPr>
        <w:pStyle w:val="BodyText"/>
        <w:spacing w:line="357" w:lineRule="auto" w:before="26"/>
        <w:ind w:left="438" w:right="1791" w:firstLine="566"/>
        <w:jc w:val="both"/>
        <w:rPr>
          <w:rFonts w:ascii="新宋体" w:hAnsi="新宋体" w:cs="新宋体" w:eastAsia="新宋体" w:hint="default"/>
        </w:rPr>
      </w:pPr>
      <w:r>
        <w:rPr>
          <w:rFonts w:ascii="新宋体" w:hAnsi="新宋体" w:cs="新宋体" w:eastAsia="新宋体" w:hint="default"/>
        </w:rPr>
        <w:t>报告期内，公司销售费用较上年同期增长</w:t>
      </w:r>
      <w:r>
        <w:rPr>
          <w:rFonts w:ascii="新宋体" w:hAnsi="新宋体" w:cs="新宋体" w:eastAsia="新宋体" w:hint="default"/>
          <w:spacing w:val="-52"/>
        </w:rPr>
        <w:t> </w:t>
      </w:r>
      <w:r>
        <w:rPr>
          <w:rFonts w:ascii="新宋体" w:hAnsi="新宋体" w:cs="新宋体" w:eastAsia="新宋体" w:hint="default"/>
        </w:rPr>
        <w:t>63.39%</w:t>
      </w:r>
      <w:r>
        <w:rPr>
          <w:rFonts w:ascii="新宋体" w:hAnsi="新宋体" w:cs="新宋体" w:eastAsia="新宋体" w:hint="default"/>
        </w:rPr>
        <w:t>，主要原因是：一方面， </w:t>
      </w:r>
      <w:r>
        <w:rPr>
          <w:rFonts w:ascii="新宋体" w:hAnsi="新宋体" w:cs="新宋体" w:eastAsia="新宋体" w:hint="default"/>
          <w:spacing w:val="-3"/>
        </w:rPr>
        <w:t>随着客户营销网络的建设，扩大了公司的营销队伍；同时，为了满足客户快速交</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3"/>
        </w:rPr>
        <w:t>单及迅速响应售后服务的需求，公司增加了营销网点的车辆、人员等配置；另一</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rPr>
        <w:t>方面，公司加大拓展市场和推广宣传力度。上述因素导致销售费用同比增长。</w:t>
      </w:r>
    </w:p>
    <w:p>
      <w:pPr>
        <w:pStyle w:val="BodyText"/>
        <w:spacing w:line="357" w:lineRule="auto"/>
        <w:ind w:left="438" w:right="1705" w:firstLine="566"/>
        <w:jc w:val="both"/>
        <w:rPr>
          <w:rFonts w:ascii="新宋体" w:hAnsi="新宋体" w:cs="新宋体" w:eastAsia="新宋体" w:hint="default"/>
        </w:rPr>
      </w:pPr>
      <w:r>
        <w:rPr>
          <w:rFonts w:ascii="新宋体" w:hAnsi="新宋体" w:cs="新宋体" w:eastAsia="新宋体" w:hint="default"/>
        </w:rPr>
        <w:t>报告期内，公司管理费用比上年同期增长</w:t>
      </w:r>
      <w:r>
        <w:rPr>
          <w:rFonts w:ascii="新宋体" w:hAnsi="新宋体" w:cs="新宋体" w:eastAsia="新宋体" w:hint="default"/>
          <w:spacing w:val="-52"/>
        </w:rPr>
        <w:t> </w:t>
      </w:r>
      <w:r>
        <w:rPr>
          <w:rFonts w:ascii="新宋体" w:hAnsi="新宋体" w:cs="新宋体" w:eastAsia="新宋体" w:hint="default"/>
        </w:rPr>
        <w:t>41.73%</w:t>
      </w:r>
      <w:r>
        <w:rPr>
          <w:rFonts w:ascii="新宋体" w:hAnsi="新宋体" w:cs="新宋体" w:eastAsia="新宋体" w:hint="default"/>
        </w:rPr>
        <w:t>，主要原因为研发费用、 </w:t>
      </w:r>
      <w:r>
        <w:rPr>
          <w:rFonts w:ascii="新宋体" w:hAnsi="新宋体" w:cs="新宋体" w:eastAsia="新宋体" w:hint="default"/>
          <w:spacing w:val="-3"/>
        </w:rPr>
        <w:t>人员工资及折旧费用等的增加，具体包括：①公司为了巩固技术领先优势，增强</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rPr>
        <w:t>公司的核心竞争力，积极引进研发人才，持续加大研发投入，</w:t>
      </w:r>
      <w:r>
        <w:rPr>
          <w:rFonts w:ascii="新宋体" w:hAnsi="新宋体" w:cs="新宋体" w:eastAsia="新宋体" w:hint="default"/>
        </w:rPr>
        <w:t>2010 </w:t>
      </w:r>
      <w:r>
        <w:rPr>
          <w:rFonts w:ascii="新宋体" w:hAnsi="新宋体" w:cs="新宋体" w:eastAsia="新宋体" w:hint="default"/>
        </w:rPr>
        <w:t>年度，公司</w:t>
      </w:r>
      <w:r>
        <w:rPr>
          <w:rFonts w:ascii="新宋体" w:hAnsi="新宋体" w:cs="新宋体" w:eastAsia="新宋体" w:hint="default"/>
          <w:spacing w:val="-93"/>
        </w:rPr>
        <w:t> </w:t>
      </w:r>
      <w:r>
        <w:rPr>
          <w:rFonts w:ascii="新宋体" w:hAnsi="新宋体" w:cs="新宋体" w:eastAsia="新宋体" w:hint="default"/>
          <w:spacing w:val="-93"/>
        </w:rPr>
      </w:r>
      <w:r>
        <w:rPr>
          <w:rFonts w:ascii="新宋体" w:hAnsi="新宋体" w:cs="新宋体" w:eastAsia="新宋体" w:hint="default"/>
        </w:rPr>
        <w:t>发生研发费用 </w:t>
      </w:r>
      <w:r>
        <w:rPr>
          <w:rFonts w:ascii="新宋体" w:hAnsi="新宋体" w:cs="新宋体" w:eastAsia="新宋体" w:hint="default"/>
        </w:rPr>
        <w:t>1,343.65 </w:t>
      </w:r>
      <w:r>
        <w:rPr>
          <w:rFonts w:ascii="新宋体" w:hAnsi="新宋体" w:cs="新宋体" w:eastAsia="新宋体" w:hint="default"/>
        </w:rPr>
        <w:t>万元，占营业收入的</w:t>
      </w:r>
      <w:r>
        <w:rPr>
          <w:rFonts w:ascii="新宋体" w:hAnsi="新宋体" w:cs="新宋体" w:eastAsia="新宋体" w:hint="default"/>
          <w:spacing w:val="-87"/>
        </w:rPr>
        <w:t> </w:t>
      </w:r>
      <w:r>
        <w:rPr>
          <w:rFonts w:ascii="新宋体" w:hAnsi="新宋体" w:cs="新宋体" w:eastAsia="新宋体" w:hint="default"/>
        </w:rPr>
        <w:t>7.72%</w:t>
      </w:r>
      <w:r>
        <w:rPr>
          <w:rFonts w:ascii="新宋体" w:hAnsi="新宋体" w:cs="新宋体" w:eastAsia="新宋体" w:hint="default"/>
        </w:rPr>
        <w:t>；②公司为了优化人力资源 结构，构筑人才优势，积极引进人才，调整薪资结构，导致人员工资支出增加；</w:t>
      </w:r>
    </w:p>
    <w:p>
      <w:pPr>
        <w:pStyle w:val="BodyText"/>
        <w:spacing w:line="357" w:lineRule="auto"/>
        <w:ind w:left="438" w:right="1664"/>
        <w:jc w:val="left"/>
        <w:rPr>
          <w:rFonts w:ascii="新宋体" w:hAnsi="新宋体" w:cs="新宋体" w:eastAsia="新宋体" w:hint="default"/>
        </w:rPr>
      </w:pPr>
      <w:r>
        <w:rPr>
          <w:rFonts w:ascii="新宋体" w:hAnsi="新宋体" w:cs="新宋体" w:eastAsia="新宋体" w:hint="default"/>
          <w:spacing w:val="-3"/>
        </w:rPr>
        <w:t>③折旧费用提高是因为公司新建房产投入使用，导致报告期折旧费用比上年同期</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spacing w:val="-7"/>
        </w:rPr>
        <w:t>增加；④</w:t>
      </w:r>
      <w:r>
        <w:rPr>
          <w:rFonts w:ascii="新宋体" w:hAnsi="新宋体" w:cs="新宋体" w:eastAsia="新宋体" w:hint="default"/>
          <w:spacing w:val="-7"/>
        </w:rPr>
        <w:t>2010</w:t>
      </w:r>
      <w:r>
        <w:rPr>
          <w:rFonts w:ascii="新宋体" w:hAnsi="新宋体" w:cs="新宋体" w:eastAsia="新宋体" w:hint="default"/>
          <w:spacing w:val="-53"/>
        </w:rPr>
        <w:t> </w:t>
      </w:r>
      <w:r>
        <w:rPr>
          <w:rFonts w:ascii="新宋体" w:hAnsi="新宋体" w:cs="新宋体" w:eastAsia="新宋体" w:hint="default"/>
          <w:spacing w:val="-4"/>
        </w:rPr>
        <w:t>年公司投资设立及并购增加郑州春泉、沈阳汉威科技有限公司（以</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spacing w:val="-6"/>
        </w:rPr>
        <w:t>下简称“沈阳汉威”）及智威宇讯等子公司，合并范围变化引起合并费用的增加。</w:t>
      </w:r>
      <w:r>
        <w:rPr>
          <w:rFonts w:ascii="新宋体" w:hAnsi="新宋体" w:cs="新宋体" w:eastAsia="新宋体" w:hint="default"/>
          <w:spacing w:val="-114"/>
        </w:rPr>
        <w:t> </w:t>
      </w:r>
      <w:r>
        <w:rPr>
          <w:rFonts w:ascii="新宋体" w:hAnsi="新宋体" w:cs="新宋体" w:eastAsia="新宋体" w:hint="default"/>
          <w:spacing w:val="-114"/>
        </w:rPr>
      </w:r>
      <w:r>
        <w:rPr>
          <w:rFonts w:ascii="新宋体" w:hAnsi="新宋体" w:cs="新宋体" w:eastAsia="新宋体" w:hint="default"/>
        </w:rPr>
        <w:t>由于以上因素，管理费用比上年同期较大增长。</w:t>
      </w:r>
    </w:p>
    <w:p>
      <w:pPr>
        <w:pStyle w:val="BodyText"/>
        <w:spacing w:line="355" w:lineRule="auto"/>
        <w:ind w:left="438" w:right="1794" w:firstLine="566"/>
        <w:jc w:val="both"/>
        <w:rPr>
          <w:rFonts w:ascii="新宋体" w:hAnsi="新宋体" w:cs="新宋体" w:eastAsia="新宋体" w:hint="default"/>
        </w:rPr>
      </w:pPr>
      <w:r>
        <w:rPr>
          <w:rFonts w:ascii="新宋体" w:hAnsi="新宋体" w:cs="新宋体" w:eastAsia="新宋体" w:hint="default"/>
          <w:spacing w:val="-6"/>
        </w:rPr>
        <w:t>报告期内，财务费用下降</w:t>
      </w:r>
      <w:r>
        <w:rPr>
          <w:rFonts w:ascii="新宋体" w:hAnsi="新宋体" w:cs="新宋体" w:eastAsia="新宋体" w:hint="default"/>
          <w:spacing w:val="-38"/>
        </w:rPr>
        <w:t> </w:t>
      </w:r>
      <w:r>
        <w:rPr>
          <w:rFonts w:ascii="新宋体" w:hAnsi="新宋体" w:cs="新宋体" w:eastAsia="新宋体" w:hint="default"/>
          <w:spacing w:val="-3"/>
        </w:rPr>
        <w:t>468.53%</w:t>
      </w:r>
      <w:r>
        <w:rPr>
          <w:rFonts w:ascii="新宋体" w:hAnsi="新宋体" w:cs="新宋体" w:eastAsia="新宋体" w:hint="default"/>
          <w:spacing w:val="-3"/>
        </w:rPr>
        <w:t>，主要原因系募集资金的存款利息收入增</w:t>
      </w:r>
      <w:r>
        <w:rPr>
          <w:rFonts w:ascii="新宋体" w:hAnsi="新宋体" w:cs="新宋体" w:eastAsia="新宋体" w:hint="default"/>
        </w:rPr>
        <w:t> 加所致。</w:t>
      </w:r>
    </w:p>
    <w:p>
      <w:pPr>
        <w:spacing w:line="240" w:lineRule="auto" w:before="4"/>
        <w:rPr>
          <w:rFonts w:ascii="新宋体" w:hAnsi="新宋体" w:cs="新宋体" w:eastAsia="新宋体" w:hint="default"/>
          <w:sz w:val="21"/>
          <w:szCs w:val="21"/>
        </w:rPr>
      </w:pPr>
    </w:p>
    <w:p>
      <w:pPr>
        <w:pStyle w:val="Heading5"/>
        <w:spacing w:line="240" w:lineRule="auto"/>
        <w:ind w:left="1004" w:right="1664"/>
        <w:jc w:val="left"/>
        <w:rPr>
          <w:b w:val="0"/>
          <w:bCs w:val="0"/>
        </w:rPr>
      </w:pPr>
      <w:r>
        <w:rPr>
          <w:rFonts w:ascii="新宋体" w:hAnsi="新宋体" w:cs="新宋体" w:eastAsia="新宋体" w:hint="default"/>
        </w:rPr>
        <w:t>6</w:t>
      </w:r>
      <w:r>
        <w:rPr/>
        <w:t>、报告期内公司资产、负债构成情况</w:t>
      </w:r>
      <w:r>
        <w:rPr>
          <w:b w:val="0"/>
          <w:bCs w:val="0"/>
        </w:rPr>
      </w:r>
    </w:p>
    <w:p>
      <w:pPr>
        <w:spacing w:after="0" w:line="240" w:lineRule="auto"/>
        <w:jc w:val="left"/>
        <w:sectPr>
          <w:pgSz w:w="11910" w:h="16840"/>
          <w:pgMar w:header="424" w:footer="1050" w:top="1020" w:bottom="1240" w:left="1360" w:right="0"/>
        </w:sectPr>
      </w:pPr>
    </w:p>
    <w:p>
      <w:pPr>
        <w:spacing w:line="240" w:lineRule="auto" w:before="6"/>
        <w:rPr>
          <w:rFonts w:ascii="新宋体" w:hAnsi="新宋体" w:cs="新宋体" w:eastAsia="新宋体" w:hint="default"/>
          <w:b/>
          <w:bCs/>
          <w:sz w:val="26"/>
          <w:szCs w:val="26"/>
        </w:rPr>
      </w:pPr>
    </w:p>
    <w:p>
      <w:pPr>
        <w:pStyle w:val="BodyText"/>
        <w:spacing w:line="240" w:lineRule="auto" w:before="26"/>
        <w:ind w:left="6747" w:right="0"/>
        <w:jc w:val="left"/>
        <w:rPr>
          <w:rFonts w:ascii="新宋体" w:hAnsi="新宋体" w:cs="新宋体" w:eastAsia="新宋体" w:hint="default"/>
        </w:rPr>
      </w:pPr>
      <w:r>
        <w:rPr>
          <w:rFonts w:ascii="新宋体" w:hAnsi="新宋体" w:cs="新宋体" w:eastAsia="新宋体" w:hint="default"/>
          <w:spacing w:val="-3"/>
        </w:rPr>
        <w:t>单位：人民币（元）</w:t>
      </w:r>
    </w:p>
    <w:p>
      <w:pPr>
        <w:spacing w:line="240" w:lineRule="auto" w:before="13"/>
        <w:rPr>
          <w:rFonts w:ascii="新宋体" w:hAnsi="新宋体" w:cs="新宋体" w:eastAsia="新宋体" w:hint="default"/>
          <w:sz w:val="5"/>
          <w:szCs w:val="5"/>
        </w:rPr>
      </w:pPr>
    </w:p>
    <w:tbl>
      <w:tblPr>
        <w:tblW w:w="0" w:type="auto"/>
        <w:jc w:val="left"/>
        <w:tblInd w:w="117" w:type="dxa"/>
        <w:tblLayout w:type="fixed"/>
        <w:tblCellMar>
          <w:top w:w="0" w:type="dxa"/>
          <w:left w:w="0" w:type="dxa"/>
          <w:bottom w:w="0" w:type="dxa"/>
          <w:right w:w="0" w:type="dxa"/>
        </w:tblCellMar>
        <w:tblLook w:val="01E0"/>
      </w:tblPr>
      <w:tblGrid>
        <w:gridCol w:w="1704"/>
        <w:gridCol w:w="1957"/>
        <w:gridCol w:w="1436"/>
        <w:gridCol w:w="1843"/>
        <w:gridCol w:w="1133"/>
        <w:gridCol w:w="1135"/>
      </w:tblGrid>
      <w:tr>
        <w:trPr>
          <w:trHeight w:val="558" w:hRule="exact"/>
        </w:trPr>
        <w:tc>
          <w:tcPr>
            <w:tcW w:w="1704" w:type="dxa"/>
            <w:vMerge w:val="restart"/>
            <w:tcBorders>
              <w:top w:val="single" w:sz="12" w:space="0" w:color="000000"/>
              <w:left w:val="single" w:sz="12" w:space="0" w:color="000000"/>
              <w:right w:val="single" w:sz="6" w:space="0" w:color="000000"/>
            </w:tcBorders>
            <w:shd w:val="clear" w:color="auto" w:fill="D9D9D9"/>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9"/>
              <w:ind w:right="0"/>
              <w:jc w:val="left"/>
              <w:rPr>
                <w:rFonts w:ascii="新宋体" w:hAnsi="新宋体" w:cs="新宋体" w:eastAsia="新宋体" w:hint="default"/>
                <w:sz w:val="14"/>
                <w:szCs w:val="14"/>
              </w:rPr>
            </w:pPr>
          </w:p>
          <w:p>
            <w:pPr>
              <w:pStyle w:val="TableParagraph"/>
              <w:spacing w:line="240" w:lineRule="auto"/>
              <w:ind w:left="640" w:right="0"/>
              <w:jc w:val="left"/>
              <w:rPr>
                <w:rFonts w:ascii="新宋体" w:hAnsi="新宋体" w:cs="新宋体" w:eastAsia="新宋体" w:hint="default"/>
                <w:sz w:val="21"/>
                <w:szCs w:val="21"/>
              </w:rPr>
            </w:pPr>
            <w:r>
              <w:rPr>
                <w:rFonts w:ascii="新宋体" w:hAnsi="新宋体" w:cs="新宋体" w:eastAsia="新宋体" w:hint="default"/>
                <w:sz w:val="21"/>
                <w:szCs w:val="21"/>
              </w:rPr>
              <w:t>资产项目</w:t>
            </w:r>
          </w:p>
        </w:tc>
        <w:tc>
          <w:tcPr>
            <w:tcW w:w="3392" w:type="dxa"/>
            <w:gridSpan w:val="2"/>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6"/>
              <w:ind w:left="1356"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31</w:t>
            </w:r>
            <w:r>
              <w:rPr>
                <w:rFonts w:ascii="新宋体" w:hAnsi="新宋体" w:cs="新宋体" w:eastAsia="新宋体" w:hint="default"/>
                <w:sz w:val="21"/>
                <w:szCs w:val="21"/>
              </w:rPr>
              <w:t>日</w:t>
            </w:r>
          </w:p>
        </w:tc>
        <w:tc>
          <w:tcPr>
            <w:tcW w:w="2977" w:type="dxa"/>
            <w:gridSpan w:val="2"/>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6"/>
              <w:ind w:left="1015" w:right="0"/>
              <w:jc w:val="left"/>
              <w:rPr>
                <w:rFonts w:ascii="新宋体" w:hAnsi="新宋体" w:cs="新宋体" w:eastAsia="新宋体" w:hint="default"/>
                <w:sz w:val="21"/>
                <w:szCs w:val="21"/>
              </w:rPr>
            </w:pPr>
            <w:r>
              <w:rPr>
                <w:rFonts w:ascii="新宋体" w:hAnsi="新宋体" w:cs="新宋体" w:eastAsia="新宋体" w:hint="default"/>
                <w:sz w:val="21"/>
                <w:szCs w:val="21"/>
              </w:rPr>
              <w:t>2009</w:t>
            </w:r>
            <w:r>
              <w:rPr>
                <w:rFonts w:ascii="新宋体" w:hAnsi="新宋体" w:cs="新宋体" w:eastAsia="新宋体" w:hint="default"/>
                <w:sz w:val="21"/>
                <w:szCs w:val="21"/>
              </w:rPr>
              <w:t>年</w:t>
            </w:r>
            <w:r>
              <w:rPr>
                <w:rFonts w:ascii="新宋体" w:hAnsi="新宋体" w:cs="新宋体" w:eastAsia="新宋体" w:hint="default"/>
                <w:sz w:val="21"/>
                <w:szCs w:val="21"/>
              </w:rPr>
              <w:t>12</w:t>
            </w:r>
            <w:r>
              <w:rPr>
                <w:rFonts w:ascii="新宋体" w:hAnsi="新宋体" w:cs="新宋体" w:eastAsia="新宋体" w:hint="default"/>
                <w:sz w:val="21"/>
                <w:szCs w:val="21"/>
              </w:rPr>
              <w:t>月</w:t>
            </w:r>
            <w:r>
              <w:rPr>
                <w:rFonts w:ascii="新宋体" w:hAnsi="新宋体" w:cs="新宋体" w:eastAsia="新宋体" w:hint="default"/>
                <w:sz w:val="21"/>
                <w:szCs w:val="21"/>
              </w:rPr>
              <w:t>31</w:t>
            </w:r>
            <w:r>
              <w:rPr>
                <w:rFonts w:ascii="新宋体" w:hAnsi="新宋体" w:cs="新宋体" w:eastAsia="新宋体" w:hint="default"/>
                <w:sz w:val="21"/>
                <w:szCs w:val="21"/>
              </w:rPr>
              <w:t>日</w:t>
            </w:r>
          </w:p>
        </w:tc>
        <w:tc>
          <w:tcPr>
            <w:tcW w:w="1135" w:type="dxa"/>
            <w:vMerge w:val="restart"/>
            <w:tcBorders>
              <w:top w:val="single" w:sz="12" w:space="0" w:color="000000"/>
              <w:left w:val="single" w:sz="6" w:space="0" w:color="000000"/>
              <w:right w:val="single" w:sz="12" w:space="0" w:color="000000"/>
            </w:tcBorders>
            <w:shd w:val="clear" w:color="auto" w:fill="D9D9D9"/>
          </w:tcPr>
          <w:p>
            <w:pPr>
              <w:pStyle w:val="TableParagraph"/>
              <w:spacing w:line="240" w:lineRule="auto" w:before="7"/>
              <w:ind w:right="0"/>
              <w:jc w:val="left"/>
              <w:rPr>
                <w:rFonts w:ascii="新宋体" w:hAnsi="新宋体" w:cs="新宋体" w:eastAsia="新宋体" w:hint="default"/>
                <w:sz w:val="26"/>
                <w:szCs w:val="26"/>
              </w:rPr>
            </w:pPr>
          </w:p>
          <w:p>
            <w:pPr>
              <w:pStyle w:val="TableParagraph"/>
              <w:spacing w:line="272" w:lineRule="exact"/>
              <w:ind w:left="309" w:right="65" w:hanging="101"/>
              <w:jc w:val="left"/>
              <w:rPr>
                <w:rFonts w:ascii="新宋体" w:hAnsi="新宋体" w:cs="新宋体" w:eastAsia="新宋体" w:hint="default"/>
                <w:sz w:val="21"/>
                <w:szCs w:val="21"/>
              </w:rPr>
            </w:pPr>
            <w:r>
              <w:rPr>
                <w:rFonts w:ascii="新宋体" w:hAnsi="新宋体" w:cs="新宋体" w:eastAsia="新宋体" w:hint="default"/>
                <w:sz w:val="21"/>
                <w:szCs w:val="21"/>
              </w:rPr>
              <w:t>金额增减</w:t>
            </w:r>
            <w:r>
              <w:rPr>
                <w:rFonts w:ascii="新宋体" w:hAnsi="新宋体" w:cs="新宋体" w:eastAsia="新宋体" w:hint="default"/>
                <w:w w:val="100"/>
                <w:sz w:val="21"/>
                <w:szCs w:val="21"/>
              </w:rPr>
              <w:t> </w:t>
            </w:r>
            <w:r>
              <w:rPr>
                <w:rFonts w:ascii="新宋体" w:hAnsi="新宋体" w:cs="新宋体" w:eastAsia="新宋体" w:hint="default"/>
                <w:sz w:val="21"/>
                <w:szCs w:val="21"/>
              </w:rPr>
              <w:t>变动比</w:t>
            </w:r>
          </w:p>
        </w:tc>
      </w:tr>
      <w:tr>
        <w:trPr>
          <w:trHeight w:val="715" w:hRule="exact"/>
        </w:trPr>
        <w:tc>
          <w:tcPr>
            <w:tcW w:w="1704" w:type="dxa"/>
            <w:vMerge/>
            <w:tcBorders>
              <w:left w:val="single" w:sz="12" w:space="0" w:color="000000"/>
              <w:bottom w:val="single" w:sz="6" w:space="0" w:color="000000"/>
              <w:right w:val="single" w:sz="6" w:space="0" w:color="000000"/>
            </w:tcBorders>
            <w:shd w:val="clear" w:color="auto" w:fill="D9D9D9"/>
          </w:tcPr>
          <w:p>
            <w:pPr/>
          </w:p>
        </w:tc>
        <w:tc>
          <w:tcPr>
            <w:tcW w:w="19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9"/>
              <w:ind w:right="4"/>
              <w:jc w:val="center"/>
              <w:rPr>
                <w:rFonts w:ascii="新宋体" w:hAnsi="新宋体" w:cs="新宋体" w:eastAsia="新宋体" w:hint="default"/>
                <w:sz w:val="21"/>
                <w:szCs w:val="21"/>
              </w:rPr>
            </w:pPr>
            <w:r>
              <w:rPr>
                <w:rFonts w:ascii="新宋体" w:hAnsi="新宋体" w:cs="新宋体" w:eastAsia="新宋体" w:hint="default"/>
                <w:sz w:val="21"/>
                <w:szCs w:val="21"/>
              </w:rPr>
              <w:t>金额</w:t>
            </w:r>
          </w:p>
        </w:tc>
        <w:tc>
          <w:tcPr>
            <w:tcW w:w="143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3" w:lineRule="auto" w:before="33"/>
              <w:ind w:left="518" w:right="165" w:hanging="312"/>
              <w:jc w:val="left"/>
              <w:rPr>
                <w:rFonts w:ascii="新宋体" w:hAnsi="新宋体" w:cs="新宋体" w:eastAsia="新宋体" w:hint="default"/>
                <w:sz w:val="21"/>
                <w:szCs w:val="21"/>
              </w:rPr>
            </w:pPr>
            <w:r>
              <w:rPr>
                <w:rFonts w:ascii="新宋体" w:hAnsi="新宋体" w:cs="新宋体" w:eastAsia="新宋体" w:hint="default"/>
                <w:sz w:val="21"/>
                <w:szCs w:val="21"/>
              </w:rPr>
              <w:t>占本期总资</w:t>
            </w:r>
            <w:r>
              <w:rPr>
                <w:rFonts w:ascii="新宋体" w:hAnsi="新宋体" w:cs="新宋体" w:eastAsia="新宋体" w:hint="default"/>
                <w:w w:val="100"/>
                <w:sz w:val="21"/>
                <w:szCs w:val="21"/>
              </w:rPr>
              <w:t> </w:t>
            </w:r>
            <w:r>
              <w:rPr>
                <w:rFonts w:ascii="新宋体" w:hAnsi="新宋体" w:cs="新宋体" w:eastAsia="新宋体" w:hint="default"/>
                <w:sz w:val="21"/>
                <w:szCs w:val="21"/>
              </w:rPr>
              <w:t>产比重</w:t>
            </w:r>
          </w:p>
        </w:tc>
        <w:tc>
          <w:tcPr>
            <w:tcW w:w="18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9"/>
              <w:ind w:right="0"/>
              <w:jc w:val="center"/>
              <w:rPr>
                <w:rFonts w:ascii="新宋体" w:hAnsi="新宋体" w:cs="新宋体" w:eastAsia="新宋体" w:hint="default"/>
                <w:sz w:val="21"/>
                <w:szCs w:val="21"/>
              </w:rPr>
            </w:pPr>
            <w:r>
              <w:rPr>
                <w:rFonts w:ascii="新宋体" w:hAnsi="新宋体" w:cs="新宋体" w:eastAsia="新宋体" w:hint="default"/>
                <w:sz w:val="21"/>
                <w:szCs w:val="21"/>
              </w:rPr>
              <w:t>金额</w:t>
            </w:r>
          </w:p>
        </w:tc>
        <w:tc>
          <w:tcPr>
            <w:tcW w:w="113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3" w:lineRule="auto" w:before="33"/>
              <w:ind w:left="165" w:right="113" w:hanging="3"/>
              <w:jc w:val="left"/>
              <w:rPr>
                <w:rFonts w:ascii="新宋体" w:hAnsi="新宋体" w:cs="新宋体" w:eastAsia="新宋体" w:hint="default"/>
                <w:sz w:val="21"/>
                <w:szCs w:val="21"/>
              </w:rPr>
            </w:pPr>
            <w:r>
              <w:rPr>
                <w:rFonts w:ascii="新宋体" w:hAnsi="新宋体" w:cs="新宋体" w:eastAsia="新宋体" w:hint="default"/>
                <w:sz w:val="21"/>
                <w:szCs w:val="21"/>
              </w:rPr>
              <w:t>占本期总</w:t>
            </w:r>
            <w:r>
              <w:rPr>
                <w:rFonts w:ascii="新宋体" w:hAnsi="新宋体" w:cs="新宋体" w:eastAsia="新宋体" w:hint="default"/>
                <w:w w:val="100"/>
                <w:sz w:val="21"/>
                <w:szCs w:val="21"/>
              </w:rPr>
              <w:t> </w:t>
            </w:r>
            <w:r>
              <w:rPr>
                <w:rFonts w:ascii="新宋体" w:hAnsi="新宋体" w:cs="新宋体" w:eastAsia="新宋体" w:hint="default"/>
                <w:sz w:val="21"/>
                <w:szCs w:val="21"/>
              </w:rPr>
              <w:t>资产比重</w:t>
            </w:r>
          </w:p>
        </w:tc>
        <w:tc>
          <w:tcPr>
            <w:tcW w:w="1135" w:type="dxa"/>
            <w:vMerge/>
            <w:tcBorders>
              <w:left w:val="single" w:sz="6" w:space="0" w:color="000000"/>
              <w:bottom w:val="single" w:sz="6" w:space="0" w:color="000000"/>
              <w:right w:val="single" w:sz="12" w:space="0" w:color="000000"/>
            </w:tcBorders>
            <w:shd w:val="clear" w:color="auto" w:fill="D9D9D9"/>
          </w:tcPr>
          <w:p>
            <w:pPr/>
          </w:p>
        </w:tc>
      </w:tr>
      <w:tr>
        <w:trPr>
          <w:trHeight w:val="401"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9"/>
              <w:ind w:right="203"/>
              <w:jc w:val="right"/>
              <w:rPr>
                <w:rFonts w:ascii="新宋体" w:hAnsi="新宋体" w:cs="新宋体" w:eastAsia="新宋体" w:hint="default"/>
                <w:sz w:val="21"/>
                <w:szCs w:val="21"/>
              </w:rPr>
            </w:pPr>
            <w:r>
              <w:rPr>
                <w:rFonts w:ascii="新宋体" w:hAnsi="新宋体" w:cs="新宋体" w:eastAsia="新宋体" w:hint="default"/>
                <w:spacing w:val="-2"/>
                <w:sz w:val="21"/>
                <w:szCs w:val="21"/>
              </w:rPr>
              <w:t>货币资金</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right"/>
              <w:rPr>
                <w:rFonts w:ascii="新宋体" w:hAnsi="新宋体" w:cs="新宋体" w:eastAsia="新宋体" w:hint="default"/>
                <w:sz w:val="21"/>
                <w:szCs w:val="21"/>
              </w:rPr>
            </w:pPr>
            <w:r>
              <w:rPr>
                <w:rFonts w:ascii="新宋体"/>
                <w:spacing w:val="-1"/>
                <w:sz w:val="21"/>
              </w:rPr>
              <w:t>356,556,467.15</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1"/>
              <w:jc w:val="right"/>
              <w:rPr>
                <w:rFonts w:ascii="新宋体" w:hAnsi="新宋体" w:cs="新宋体" w:eastAsia="新宋体" w:hint="default"/>
                <w:sz w:val="21"/>
                <w:szCs w:val="21"/>
              </w:rPr>
            </w:pPr>
            <w:r>
              <w:rPr>
                <w:rFonts w:ascii="新宋体"/>
                <w:sz w:val="21"/>
              </w:rPr>
              <w:t>60.07%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
              <w:jc w:val="right"/>
              <w:rPr>
                <w:rFonts w:ascii="新宋体" w:hAnsi="新宋体" w:cs="新宋体" w:eastAsia="新宋体" w:hint="default"/>
                <w:sz w:val="21"/>
                <w:szCs w:val="21"/>
              </w:rPr>
            </w:pPr>
            <w:r>
              <w:rPr>
                <w:rFonts w:ascii="新宋体"/>
                <w:spacing w:val="-1"/>
                <w:sz w:val="21"/>
              </w:rPr>
              <w:t>413,845,523.69</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right"/>
              <w:rPr>
                <w:rFonts w:ascii="新宋体" w:hAnsi="新宋体" w:cs="新宋体" w:eastAsia="新宋体" w:hint="default"/>
                <w:sz w:val="21"/>
                <w:szCs w:val="21"/>
              </w:rPr>
            </w:pPr>
            <w:r>
              <w:rPr>
                <w:rFonts w:ascii="新宋体"/>
                <w:sz w:val="21"/>
              </w:rPr>
              <w:t>76.99%</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8"/>
              <w:ind w:right="-1"/>
              <w:jc w:val="right"/>
              <w:rPr>
                <w:rFonts w:ascii="新宋体" w:hAnsi="新宋体" w:cs="新宋体" w:eastAsia="新宋体" w:hint="default"/>
                <w:sz w:val="21"/>
                <w:szCs w:val="21"/>
              </w:rPr>
            </w:pPr>
            <w:r>
              <w:rPr>
                <w:rFonts w:ascii="新宋体"/>
                <w:spacing w:val="-1"/>
                <w:sz w:val="21"/>
              </w:rPr>
              <w:t>-13.84%</w:t>
            </w:r>
          </w:p>
        </w:tc>
      </w:tr>
      <w:tr>
        <w:trPr>
          <w:trHeight w:val="403"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1"/>
              <w:ind w:right="19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应收票据</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right"/>
              <w:rPr>
                <w:rFonts w:ascii="新宋体" w:hAnsi="新宋体" w:cs="新宋体" w:eastAsia="新宋体" w:hint="default"/>
                <w:sz w:val="21"/>
                <w:szCs w:val="21"/>
              </w:rPr>
            </w:pPr>
            <w:r>
              <w:rPr>
                <w:rFonts w:ascii="新宋体"/>
                <w:spacing w:val="-1"/>
                <w:sz w:val="21"/>
              </w:rPr>
              <w:t>1,327,496.00</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right="0"/>
              <w:jc w:val="right"/>
              <w:rPr>
                <w:rFonts w:ascii="新宋体" w:hAnsi="新宋体" w:cs="新宋体" w:eastAsia="新宋体" w:hint="default"/>
                <w:sz w:val="21"/>
                <w:szCs w:val="21"/>
              </w:rPr>
            </w:pPr>
            <w:r>
              <w:rPr>
                <w:rFonts w:ascii="新宋体"/>
                <w:sz w:val="21"/>
              </w:rPr>
              <w:t>0.22%</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
              <w:jc w:val="right"/>
              <w:rPr>
                <w:rFonts w:ascii="新宋体" w:hAnsi="新宋体" w:cs="新宋体" w:eastAsia="新宋体" w:hint="default"/>
                <w:sz w:val="21"/>
                <w:szCs w:val="21"/>
              </w:rPr>
            </w:pPr>
            <w:r>
              <w:rPr>
                <w:rFonts w:ascii="新宋体"/>
                <w:spacing w:val="-1"/>
                <w:sz w:val="21"/>
              </w:rPr>
              <w:t>819,046.70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right"/>
              <w:rPr>
                <w:rFonts w:ascii="新宋体" w:hAnsi="新宋体" w:cs="新宋体" w:eastAsia="新宋体" w:hint="default"/>
                <w:sz w:val="21"/>
                <w:szCs w:val="21"/>
              </w:rPr>
            </w:pPr>
            <w:r>
              <w:rPr>
                <w:rFonts w:ascii="新宋体"/>
                <w:sz w:val="21"/>
              </w:rPr>
              <w:t>0.15%</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0"/>
              <w:ind w:right="-1"/>
              <w:jc w:val="right"/>
              <w:rPr>
                <w:rFonts w:ascii="新宋体" w:hAnsi="新宋体" w:cs="新宋体" w:eastAsia="新宋体" w:hint="default"/>
                <w:sz w:val="21"/>
                <w:szCs w:val="21"/>
              </w:rPr>
            </w:pPr>
            <w:r>
              <w:rPr>
                <w:rFonts w:ascii="新宋体"/>
                <w:sz w:val="21"/>
              </w:rPr>
              <w:t>62.08%</w:t>
            </w:r>
          </w:p>
        </w:tc>
      </w:tr>
      <w:tr>
        <w:trPr>
          <w:trHeight w:val="403"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1"/>
              <w:ind w:right="203"/>
              <w:jc w:val="right"/>
              <w:rPr>
                <w:rFonts w:ascii="新宋体" w:hAnsi="新宋体" w:cs="新宋体" w:eastAsia="新宋体" w:hint="default"/>
                <w:sz w:val="21"/>
                <w:szCs w:val="21"/>
              </w:rPr>
            </w:pPr>
            <w:r>
              <w:rPr>
                <w:rFonts w:ascii="新宋体" w:hAnsi="新宋体" w:cs="新宋体" w:eastAsia="新宋体" w:hint="default"/>
                <w:spacing w:val="-2"/>
                <w:sz w:val="21"/>
                <w:szCs w:val="21"/>
              </w:rPr>
              <w:t>应收账款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right"/>
              <w:rPr>
                <w:rFonts w:ascii="新宋体" w:hAnsi="新宋体" w:cs="新宋体" w:eastAsia="新宋体" w:hint="default"/>
                <w:sz w:val="21"/>
                <w:szCs w:val="21"/>
              </w:rPr>
            </w:pPr>
            <w:r>
              <w:rPr>
                <w:rFonts w:ascii="新宋体"/>
                <w:spacing w:val="-1"/>
                <w:sz w:val="21"/>
              </w:rPr>
              <w:t>48,960,671.48</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right="0"/>
              <w:jc w:val="right"/>
              <w:rPr>
                <w:rFonts w:ascii="新宋体" w:hAnsi="新宋体" w:cs="新宋体" w:eastAsia="新宋体" w:hint="default"/>
                <w:sz w:val="21"/>
                <w:szCs w:val="21"/>
              </w:rPr>
            </w:pPr>
            <w:r>
              <w:rPr>
                <w:rFonts w:ascii="新宋体"/>
                <w:sz w:val="21"/>
              </w:rPr>
              <w:t>8.25%</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
              <w:jc w:val="right"/>
              <w:rPr>
                <w:rFonts w:ascii="新宋体" w:hAnsi="新宋体" w:cs="新宋体" w:eastAsia="新宋体" w:hint="default"/>
                <w:sz w:val="21"/>
                <w:szCs w:val="21"/>
              </w:rPr>
            </w:pPr>
            <w:r>
              <w:rPr>
                <w:rFonts w:ascii="新宋体"/>
                <w:spacing w:val="-1"/>
                <w:sz w:val="21"/>
              </w:rPr>
              <w:t>21,424,736.66</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right"/>
              <w:rPr>
                <w:rFonts w:ascii="新宋体" w:hAnsi="新宋体" w:cs="新宋体" w:eastAsia="新宋体" w:hint="default"/>
                <w:sz w:val="21"/>
                <w:szCs w:val="21"/>
              </w:rPr>
            </w:pPr>
            <w:r>
              <w:rPr>
                <w:rFonts w:ascii="新宋体"/>
                <w:sz w:val="21"/>
              </w:rPr>
              <w:t>3.99%</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0"/>
              <w:ind w:right="-1"/>
              <w:jc w:val="right"/>
              <w:rPr>
                <w:rFonts w:ascii="新宋体" w:hAnsi="新宋体" w:cs="新宋体" w:eastAsia="新宋体" w:hint="default"/>
                <w:sz w:val="21"/>
                <w:szCs w:val="21"/>
              </w:rPr>
            </w:pPr>
            <w:r>
              <w:rPr>
                <w:rFonts w:ascii="新宋体"/>
                <w:spacing w:val="-1"/>
                <w:sz w:val="21"/>
              </w:rPr>
              <w:t>128.52%</w:t>
            </w:r>
          </w:p>
        </w:tc>
      </w:tr>
      <w:tr>
        <w:trPr>
          <w:trHeight w:val="401"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9"/>
              <w:ind w:right="203"/>
              <w:jc w:val="right"/>
              <w:rPr>
                <w:rFonts w:ascii="新宋体" w:hAnsi="新宋体" w:cs="新宋体" w:eastAsia="新宋体" w:hint="default"/>
                <w:sz w:val="21"/>
                <w:szCs w:val="21"/>
              </w:rPr>
            </w:pPr>
            <w:r>
              <w:rPr>
                <w:rFonts w:ascii="新宋体" w:hAnsi="新宋体" w:cs="新宋体" w:eastAsia="新宋体" w:hint="default"/>
                <w:spacing w:val="-2"/>
                <w:sz w:val="21"/>
                <w:szCs w:val="21"/>
              </w:rPr>
              <w:t>预付款项</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right"/>
              <w:rPr>
                <w:rFonts w:ascii="新宋体" w:hAnsi="新宋体" w:cs="新宋体" w:eastAsia="新宋体" w:hint="default"/>
                <w:sz w:val="21"/>
                <w:szCs w:val="21"/>
              </w:rPr>
            </w:pPr>
            <w:r>
              <w:rPr>
                <w:rFonts w:ascii="新宋体"/>
                <w:spacing w:val="-1"/>
                <w:sz w:val="21"/>
              </w:rPr>
              <w:t>33,285,697.64</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0"/>
              <w:jc w:val="right"/>
              <w:rPr>
                <w:rFonts w:ascii="新宋体" w:hAnsi="新宋体" w:cs="新宋体" w:eastAsia="新宋体" w:hint="default"/>
                <w:sz w:val="21"/>
                <w:szCs w:val="21"/>
              </w:rPr>
            </w:pPr>
            <w:r>
              <w:rPr>
                <w:rFonts w:ascii="新宋体"/>
                <w:sz w:val="21"/>
              </w:rPr>
              <w:t>5.61%</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3,420,016.86</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
              <w:jc w:val="right"/>
              <w:rPr>
                <w:rFonts w:ascii="新宋体" w:hAnsi="新宋体" w:cs="新宋体" w:eastAsia="新宋体" w:hint="default"/>
                <w:sz w:val="21"/>
                <w:szCs w:val="21"/>
              </w:rPr>
            </w:pPr>
            <w:r>
              <w:rPr>
                <w:rFonts w:ascii="新宋体"/>
                <w:sz w:val="21"/>
              </w:rPr>
              <w:t>0.64%</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8"/>
              <w:ind w:right="-1"/>
              <w:jc w:val="right"/>
              <w:rPr>
                <w:rFonts w:ascii="新宋体" w:hAnsi="新宋体" w:cs="新宋体" w:eastAsia="新宋体" w:hint="default"/>
                <w:sz w:val="21"/>
                <w:szCs w:val="21"/>
              </w:rPr>
            </w:pPr>
            <w:r>
              <w:rPr>
                <w:rFonts w:ascii="新宋体"/>
                <w:spacing w:val="-1"/>
                <w:sz w:val="21"/>
              </w:rPr>
              <w:t>873.26%</w:t>
            </w:r>
          </w:p>
        </w:tc>
      </w:tr>
      <w:tr>
        <w:trPr>
          <w:trHeight w:val="403"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1"/>
              <w:ind w:right="96"/>
              <w:jc w:val="right"/>
              <w:rPr>
                <w:rFonts w:ascii="新宋体" w:hAnsi="新宋体" w:cs="新宋体" w:eastAsia="新宋体" w:hint="default"/>
                <w:sz w:val="21"/>
                <w:szCs w:val="21"/>
              </w:rPr>
            </w:pPr>
            <w:r>
              <w:rPr>
                <w:rFonts w:ascii="新宋体" w:hAnsi="新宋体" w:cs="新宋体" w:eastAsia="新宋体" w:hint="default"/>
                <w:spacing w:val="-2"/>
                <w:sz w:val="21"/>
                <w:szCs w:val="21"/>
              </w:rPr>
              <w:t>其他应收款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right"/>
              <w:rPr>
                <w:rFonts w:ascii="新宋体" w:hAnsi="新宋体" w:cs="新宋体" w:eastAsia="新宋体" w:hint="default"/>
                <w:sz w:val="21"/>
                <w:szCs w:val="21"/>
              </w:rPr>
            </w:pPr>
            <w:r>
              <w:rPr>
                <w:rFonts w:ascii="新宋体"/>
                <w:spacing w:val="-1"/>
                <w:sz w:val="21"/>
              </w:rPr>
              <w:t>2,824,986.98</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right="0"/>
              <w:jc w:val="right"/>
              <w:rPr>
                <w:rFonts w:ascii="新宋体" w:hAnsi="新宋体" w:cs="新宋体" w:eastAsia="新宋体" w:hint="default"/>
                <w:sz w:val="21"/>
                <w:szCs w:val="21"/>
              </w:rPr>
            </w:pPr>
            <w:r>
              <w:rPr>
                <w:rFonts w:ascii="新宋体"/>
                <w:sz w:val="21"/>
              </w:rPr>
              <w:t>0.48%</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
              <w:jc w:val="right"/>
              <w:rPr>
                <w:rFonts w:ascii="新宋体" w:hAnsi="新宋体" w:cs="新宋体" w:eastAsia="新宋体" w:hint="default"/>
                <w:sz w:val="21"/>
                <w:szCs w:val="21"/>
              </w:rPr>
            </w:pPr>
            <w:r>
              <w:rPr>
                <w:rFonts w:ascii="新宋体"/>
                <w:spacing w:val="-1"/>
                <w:sz w:val="21"/>
              </w:rPr>
              <w:t>2,816,047.11</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right"/>
              <w:rPr>
                <w:rFonts w:ascii="新宋体" w:hAnsi="新宋体" w:cs="新宋体" w:eastAsia="新宋体" w:hint="default"/>
                <w:sz w:val="21"/>
                <w:szCs w:val="21"/>
              </w:rPr>
            </w:pPr>
            <w:r>
              <w:rPr>
                <w:rFonts w:ascii="新宋体"/>
                <w:sz w:val="21"/>
              </w:rPr>
              <w:t>0.52%</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0"/>
              <w:ind w:right="-1"/>
              <w:jc w:val="right"/>
              <w:rPr>
                <w:rFonts w:ascii="新宋体" w:hAnsi="新宋体" w:cs="新宋体" w:eastAsia="新宋体" w:hint="default"/>
                <w:sz w:val="21"/>
                <w:szCs w:val="21"/>
              </w:rPr>
            </w:pPr>
            <w:r>
              <w:rPr>
                <w:rFonts w:ascii="新宋体"/>
                <w:sz w:val="21"/>
              </w:rPr>
              <w:t>0.32%</w:t>
            </w:r>
          </w:p>
        </w:tc>
      </w:tr>
      <w:tr>
        <w:trPr>
          <w:trHeight w:val="401"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9"/>
              <w:ind w:left="832" w:right="0"/>
              <w:jc w:val="left"/>
              <w:rPr>
                <w:rFonts w:ascii="新宋体" w:hAnsi="新宋体" w:cs="新宋体" w:eastAsia="新宋体" w:hint="default"/>
                <w:sz w:val="21"/>
                <w:szCs w:val="21"/>
              </w:rPr>
            </w:pPr>
            <w:r>
              <w:rPr>
                <w:rFonts w:ascii="新宋体" w:hAnsi="新宋体" w:cs="新宋体" w:eastAsia="新宋体" w:hint="default"/>
                <w:sz w:val="21"/>
                <w:szCs w:val="21"/>
              </w:rPr>
              <w:t>存货</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36,743,864.23</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0"/>
              <w:jc w:val="right"/>
              <w:rPr>
                <w:rFonts w:ascii="新宋体" w:hAnsi="新宋体" w:cs="新宋体" w:eastAsia="新宋体" w:hint="default"/>
                <w:sz w:val="21"/>
                <w:szCs w:val="21"/>
              </w:rPr>
            </w:pPr>
            <w:r>
              <w:rPr>
                <w:rFonts w:ascii="新宋体"/>
                <w:sz w:val="21"/>
              </w:rPr>
              <w:t>6.19%</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right"/>
              <w:rPr>
                <w:rFonts w:ascii="新宋体" w:hAnsi="新宋体" w:cs="新宋体" w:eastAsia="新宋体" w:hint="default"/>
                <w:sz w:val="21"/>
                <w:szCs w:val="21"/>
              </w:rPr>
            </w:pPr>
            <w:r>
              <w:rPr>
                <w:rFonts w:ascii="新宋体"/>
                <w:spacing w:val="-1"/>
                <w:sz w:val="21"/>
              </w:rPr>
              <w:t>26,200,763.06</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
              <w:jc w:val="right"/>
              <w:rPr>
                <w:rFonts w:ascii="新宋体" w:hAnsi="新宋体" w:cs="新宋体" w:eastAsia="新宋体" w:hint="default"/>
                <w:sz w:val="21"/>
                <w:szCs w:val="21"/>
              </w:rPr>
            </w:pPr>
            <w:r>
              <w:rPr>
                <w:rFonts w:ascii="新宋体"/>
                <w:sz w:val="21"/>
              </w:rPr>
              <w:t>4.87%</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8"/>
              <w:ind w:right="-1"/>
              <w:jc w:val="right"/>
              <w:rPr>
                <w:rFonts w:ascii="新宋体" w:hAnsi="新宋体" w:cs="新宋体" w:eastAsia="新宋体" w:hint="default"/>
                <w:sz w:val="21"/>
                <w:szCs w:val="21"/>
              </w:rPr>
            </w:pPr>
            <w:r>
              <w:rPr>
                <w:rFonts w:ascii="新宋体"/>
                <w:sz w:val="21"/>
              </w:rPr>
              <w:t>40.24%</w:t>
            </w:r>
          </w:p>
        </w:tc>
      </w:tr>
      <w:tr>
        <w:trPr>
          <w:trHeight w:val="403"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1"/>
              <w:ind w:right="203"/>
              <w:jc w:val="right"/>
              <w:rPr>
                <w:rFonts w:ascii="新宋体" w:hAnsi="新宋体" w:cs="新宋体" w:eastAsia="新宋体" w:hint="default"/>
                <w:sz w:val="21"/>
                <w:szCs w:val="21"/>
              </w:rPr>
            </w:pPr>
            <w:r>
              <w:rPr>
                <w:rFonts w:ascii="新宋体" w:hAnsi="新宋体" w:cs="新宋体" w:eastAsia="新宋体" w:hint="default"/>
                <w:spacing w:val="-2"/>
                <w:sz w:val="21"/>
                <w:szCs w:val="21"/>
              </w:rPr>
              <w:t>固定资产</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right"/>
              <w:rPr>
                <w:rFonts w:ascii="新宋体" w:hAnsi="新宋体" w:cs="新宋体" w:eastAsia="新宋体" w:hint="default"/>
                <w:sz w:val="21"/>
                <w:szCs w:val="21"/>
              </w:rPr>
            </w:pPr>
            <w:r>
              <w:rPr>
                <w:rFonts w:ascii="新宋体"/>
                <w:spacing w:val="-1"/>
                <w:sz w:val="21"/>
              </w:rPr>
              <w:t>68,595,891.22</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right="0"/>
              <w:jc w:val="right"/>
              <w:rPr>
                <w:rFonts w:ascii="新宋体" w:hAnsi="新宋体" w:cs="新宋体" w:eastAsia="新宋体" w:hint="default"/>
                <w:sz w:val="21"/>
                <w:szCs w:val="21"/>
              </w:rPr>
            </w:pPr>
            <w:r>
              <w:rPr>
                <w:rFonts w:ascii="新宋体"/>
                <w:sz w:val="21"/>
              </w:rPr>
              <w:t>11.56%</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
              <w:jc w:val="right"/>
              <w:rPr>
                <w:rFonts w:ascii="新宋体" w:hAnsi="新宋体" w:cs="新宋体" w:eastAsia="新宋体" w:hint="default"/>
                <w:sz w:val="21"/>
                <w:szCs w:val="21"/>
              </w:rPr>
            </w:pPr>
            <w:r>
              <w:rPr>
                <w:rFonts w:ascii="新宋体"/>
                <w:spacing w:val="-1"/>
                <w:sz w:val="21"/>
              </w:rPr>
              <w:t>61,004,884.93</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right"/>
              <w:rPr>
                <w:rFonts w:ascii="新宋体" w:hAnsi="新宋体" w:cs="新宋体" w:eastAsia="新宋体" w:hint="default"/>
                <w:sz w:val="21"/>
                <w:szCs w:val="21"/>
              </w:rPr>
            </w:pPr>
            <w:r>
              <w:rPr>
                <w:rFonts w:ascii="新宋体"/>
                <w:sz w:val="21"/>
              </w:rPr>
              <w:t>11.35%</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0"/>
              <w:ind w:right="-1"/>
              <w:jc w:val="right"/>
              <w:rPr>
                <w:rFonts w:ascii="新宋体" w:hAnsi="新宋体" w:cs="新宋体" w:eastAsia="新宋体" w:hint="default"/>
                <w:sz w:val="21"/>
                <w:szCs w:val="21"/>
              </w:rPr>
            </w:pPr>
            <w:r>
              <w:rPr>
                <w:rFonts w:ascii="新宋体"/>
                <w:sz w:val="21"/>
              </w:rPr>
              <w:t>12.44%</w:t>
            </w:r>
          </w:p>
        </w:tc>
      </w:tr>
      <w:tr>
        <w:trPr>
          <w:trHeight w:val="403"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1"/>
              <w:ind w:right="19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在建工程</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right"/>
              <w:rPr>
                <w:rFonts w:ascii="新宋体" w:hAnsi="新宋体" w:cs="新宋体" w:eastAsia="新宋体" w:hint="default"/>
                <w:sz w:val="21"/>
                <w:szCs w:val="21"/>
              </w:rPr>
            </w:pPr>
            <w:r>
              <w:rPr>
                <w:rFonts w:ascii="新宋体"/>
                <w:spacing w:val="-1"/>
                <w:sz w:val="21"/>
              </w:rPr>
              <w:t>18,484,901.96</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right"/>
              <w:rPr>
                <w:rFonts w:ascii="新宋体" w:hAnsi="新宋体" w:cs="新宋体" w:eastAsia="新宋体" w:hint="default"/>
                <w:sz w:val="21"/>
                <w:szCs w:val="21"/>
              </w:rPr>
            </w:pPr>
            <w:r>
              <w:rPr>
                <w:rFonts w:ascii="新宋体"/>
                <w:sz w:val="21"/>
              </w:rPr>
              <w:t>3.11%</w:t>
            </w:r>
          </w:p>
        </w:tc>
        <w:tc>
          <w:tcPr>
            <w:tcW w:w="1843" w:type="dxa"/>
            <w:tcBorders>
              <w:top w:val="single" w:sz="6" w:space="0" w:color="000000"/>
              <w:left w:val="single" w:sz="6" w:space="0" w:color="000000"/>
              <w:bottom w:val="single" w:sz="6" w:space="0" w:color="000000"/>
              <w:right w:val="single" w:sz="6" w:space="0" w:color="000000"/>
            </w:tcBorders>
          </w:tcPr>
          <w:p>
            <w:pPr/>
          </w:p>
        </w:tc>
        <w:tc>
          <w:tcPr>
            <w:tcW w:w="1133" w:type="dxa"/>
            <w:tcBorders>
              <w:top w:val="single" w:sz="6" w:space="0" w:color="000000"/>
              <w:left w:val="single" w:sz="6" w:space="0" w:color="000000"/>
              <w:bottom w:val="single" w:sz="6" w:space="0" w:color="000000"/>
              <w:right w:val="single" w:sz="6" w:space="0" w:color="000000"/>
            </w:tcBorders>
          </w:tcPr>
          <w:p>
            <w:pPr/>
          </w:p>
        </w:tc>
        <w:tc>
          <w:tcPr>
            <w:tcW w:w="1135" w:type="dxa"/>
            <w:tcBorders>
              <w:top w:val="single" w:sz="6" w:space="0" w:color="000000"/>
              <w:left w:val="single" w:sz="6" w:space="0" w:color="000000"/>
              <w:bottom w:val="single" w:sz="6" w:space="0" w:color="000000"/>
              <w:right w:val="single" w:sz="12" w:space="0" w:color="000000"/>
            </w:tcBorders>
          </w:tcPr>
          <w:p>
            <w:pPr/>
          </w:p>
        </w:tc>
      </w:tr>
      <w:tr>
        <w:trPr>
          <w:trHeight w:val="401"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69"/>
              <w:ind w:left="587" w:right="0"/>
              <w:jc w:val="left"/>
              <w:rPr>
                <w:rFonts w:ascii="新宋体" w:hAnsi="新宋体" w:cs="新宋体" w:eastAsia="新宋体" w:hint="default"/>
                <w:sz w:val="21"/>
                <w:szCs w:val="21"/>
              </w:rPr>
            </w:pPr>
            <w:r>
              <w:rPr>
                <w:rFonts w:ascii="新宋体" w:hAnsi="新宋体" w:cs="新宋体" w:eastAsia="新宋体" w:hint="default"/>
                <w:sz w:val="21"/>
                <w:szCs w:val="21"/>
              </w:rPr>
              <w:t>无形资产</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0"/>
              <w:jc w:val="right"/>
              <w:rPr>
                <w:rFonts w:ascii="新宋体" w:hAnsi="新宋体" w:cs="新宋体" w:eastAsia="新宋体" w:hint="default"/>
                <w:sz w:val="21"/>
                <w:szCs w:val="21"/>
              </w:rPr>
            </w:pPr>
            <w:r>
              <w:rPr>
                <w:rFonts w:ascii="新宋体"/>
                <w:spacing w:val="-1"/>
                <w:sz w:val="21"/>
              </w:rPr>
              <w:t>22,739,652.10</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0"/>
              <w:jc w:val="right"/>
              <w:rPr>
                <w:rFonts w:ascii="新宋体" w:hAnsi="新宋体" w:cs="新宋体" w:eastAsia="新宋体" w:hint="default"/>
                <w:sz w:val="21"/>
                <w:szCs w:val="21"/>
              </w:rPr>
            </w:pPr>
            <w:r>
              <w:rPr>
                <w:rFonts w:ascii="新宋体"/>
                <w:sz w:val="21"/>
              </w:rPr>
              <w:t>3.83%</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
              <w:jc w:val="right"/>
              <w:rPr>
                <w:rFonts w:ascii="新宋体" w:hAnsi="新宋体" w:cs="新宋体" w:eastAsia="新宋体" w:hint="default"/>
                <w:sz w:val="21"/>
                <w:szCs w:val="21"/>
              </w:rPr>
            </w:pPr>
            <w:r>
              <w:rPr>
                <w:rFonts w:ascii="新宋体"/>
                <w:spacing w:val="-1"/>
                <w:sz w:val="21"/>
              </w:rPr>
              <w:t>6,858,776.86</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
              <w:jc w:val="right"/>
              <w:rPr>
                <w:rFonts w:ascii="新宋体" w:hAnsi="新宋体" w:cs="新宋体" w:eastAsia="新宋体" w:hint="default"/>
                <w:sz w:val="21"/>
                <w:szCs w:val="21"/>
              </w:rPr>
            </w:pPr>
            <w:r>
              <w:rPr>
                <w:rFonts w:ascii="新宋体"/>
                <w:sz w:val="21"/>
              </w:rPr>
              <w:t>1.28%</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8"/>
              <w:ind w:right="-1"/>
              <w:jc w:val="right"/>
              <w:rPr>
                <w:rFonts w:ascii="新宋体" w:hAnsi="新宋体" w:cs="新宋体" w:eastAsia="新宋体" w:hint="default"/>
                <w:sz w:val="21"/>
                <w:szCs w:val="21"/>
              </w:rPr>
            </w:pPr>
            <w:r>
              <w:rPr>
                <w:rFonts w:ascii="新宋体"/>
                <w:spacing w:val="-1"/>
                <w:sz w:val="21"/>
              </w:rPr>
              <w:t>231.54%</w:t>
            </w:r>
          </w:p>
        </w:tc>
      </w:tr>
      <w:tr>
        <w:trPr>
          <w:trHeight w:val="403"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1"/>
              <w:ind w:right="48"/>
              <w:jc w:val="right"/>
              <w:rPr>
                <w:rFonts w:ascii="新宋体" w:hAnsi="新宋体" w:cs="新宋体" w:eastAsia="新宋体" w:hint="default"/>
                <w:sz w:val="21"/>
                <w:szCs w:val="21"/>
              </w:rPr>
            </w:pPr>
            <w:r>
              <w:rPr>
                <w:rFonts w:ascii="新宋体" w:hAnsi="新宋体" w:cs="新宋体" w:eastAsia="新宋体" w:hint="default"/>
                <w:spacing w:val="-3"/>
                <w:sz w:val="21"/>
                <w:szCs w:val="21"/>
              </w:rPr>
              <w:t>递延所得税资产</w:t>
            </w:r>
            <w:r>
              <w:rPr>
                <w:rFonts w:ascii="新宋体" w:hAnsi="新宋体" w:cs="新宋体" w:eastAsia="新宋体" w:hint="default"/>
                <w:sz w:val="21"/>
                <w:szCs w:val="21"/>
              </w:rPr>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right="0"/>
              <w:jc w:val="right"/>
              <w:rPr>
                <w:rFonts w:ascii="新宋体" w:hAnsi="新宋体" w:cs="新宋体" w:eastAsia="新宋体" w:hint="default"/>
                <w:sz w:val="21"/>
                <w:szCs w:val="21"/>
              </w:rPr>
            </w:pPr>
            <w:r>
              <w:rPr>
                <w:rFonts w:ascii="新宋体"/>
                <w:spacing w:val="-1"/>
                <w:sz w:val="21"/>
              </w:rPr>
              <w:t>1,839,090.04</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right="0"/>
              <w:jc w:val="right"/>
              <w:rPr>
                <w:rFonts w:ascii="新宋体" w:hAnsi="新宋体" w:cs="新宋体" w:eastAsia="新宋体" w:hint="default"/>
                <w:sz w:val="21"/>
                <w:szCs w:val="21"/>
              </w:rPr>
            </w:pPr>
            <w:r>
              <w:rPr>
                <w:rFonts w:ascii="新宋体"/>
                <w:sz w:val="21"/>
              </w:rPr>
              <w:t>0.31%</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right"/>
              <w:rPr>
                <w:rFonts w:ascii="新宋体" w:hAnsi="新宋体" w:cs="新宋体" w:eastAsia="新宋体" w:hint="default"/>
                <w:sz w:val="21"/>
                <w:szCs w:val="21"/>
              </w:rPr>
            </w:pPr>
            <w:r>
              <w:rPr>
                <w:rFonts w:ascii="新宋体"/>
                <w:spacing w:val="-1"/>
                <w:sz w:val="21"/>
              </w:rPr>
              <w:t>1,125,938.18</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1"/>
              <w:jc w:val="right"/>
              <w:rPr>
                <w:rFonts w:ascii="新宋体" w:hAnsi="新宋体" w:cs="新宋体" w:eastAsia="新宋体" w:hint="default"/>
                <w:sz w:val="21"/>
                <w:szCs w:val="21"/>
              </w:rPr>
            </w:pPr>
            <w:r>
              <w:rPr>
                <w:rFonts w:ascii="新宋体"/>
                <w:sz w:val="21"/>
              </w:rPr>
              <w:t>0.21%</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0"/>
              <w:ind w:right="-1"/>
              <w:jc w:val="right"/>
              <w:rPr>
                <w:rFonts w:ascii="新宋体" w:hAnsi="新宋体" w:cs="新宋体" w:eastAsia="新宋体" w:hint="default"/>
                <w:sz w:val="21"/>
                <w:szCs w:val="21"/>
              </w:rPr>
            </w:pPr>
            <w:r>
              <w:rPr>
                <w:rFonts w:ascii="新宋体"/>
                <w:sz w:val="21"/>
              </w:rPr>
              <w:t>63.34%</w:t>
            </w:r>
          </w:p>
        </w:tc>
      </w:tr>
      <w:tr>
        <w:trPr>
          <w:trHeight w:val="410"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4"/>
              <w:ind w:right="199"/>
              <w:jc w:val="right"/>
              <w:rPr>
                <w:rFonts w:ascii="新宋体" w:hAnsi="新宋体" w:cs="新宋体" w:eastAsia="新宋体" w:hint="default"/>
                <w:sz w:val="21"/>
                <w:szCs w:val="21"/>
              </w:rPr>
            </w:pPr>
            <w:r>
              <w:rPr>
                <w:rFonts w:ascii="新宋体" w:hAnsi="新宋体" w:cs="新宋体" w:eastAsia="新宋体" w:hint="default"/>
                <w:spacing w:val="-1"/>
                <w:sz w:val="21"/>
                <w:szCs w:val="21"/>
              </w:rPr>
              <w:t>资产总计</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1"/>
              <w:jc w:val="right"/>
              <w:rPr>
                <w:rFonts w:ascii="新宋体" w:hAnsi="新宋体" w:cs="新宋体" w:eastAsia="新宋体" w:hint="default"/>
                <w:sz w:val="21"/>
                <w:szCs w:val="21"/>
              </w:rPr>
            </w:pPr>
            <w:r>
              <w:rPr>
                <w:rFonts w:ascii="新宋体"/>
                <w:spacing w:val="-1"/>
                <w:sz w:val="21"/>
              </w:rPr>
              <w:t>593,596,193.64</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
              <w:jc w:val="right"/>
              <w:rPr>
                <w:rFonts w:ascii="新宋体" w:hAnsi="新宋体" w:cs="新宋体" w:eastAsia="新宋体" w:hint="default"/>
                <w:sz w:val="21"/>
                <w:szCs w:val="21"/>
              </w:rPr>
            </w:pPr>
            <w:r>
              <w:rPr>
                <w:rFonts w:ascii="新宋体"/>
                <w:spacing w:val="-1"/>
                <w:sz w:val="21"/>
              </w:rPr>
              <w:t>100.00%</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
              <w:jc w:val="right"/>
              <w:rPr>
                <w:rFonts w:ascii="新宋体" w:hAnsi="新宋体" w:cs="新宋体" w:eastAsia="新宋体" w:hint="default"/>
                <w:sz w:val="21"/>
                <w:szCs w:val="21"/>
              </w:rPr>
            </w:pPr>
            <w:r>
              <w:rPr>
                <w:rFonts w:ascii="新宋体"/>
                <w:spacing w:val="-1"/>
                <w:sz w:val="21"/>
              </w:rPr>
              <w:t>537,515,734.05</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4"/>
              <w:ind w:right="-1"/>
              <w:jc w:val="right"/>
              <w:rPr>
                <w:rFonts w:ascii="新宋体" w:hAnsi="新宋体" w:cs="新宋体" w:eastAsia="新宋体" w:hint="default"/>
                <w:sz w:val="21"/>
                <w:szCs w:val="21"/>
              </w:rPr>
            </w:pPr>
            <w:r>
              <w:rPr>
                <w:rFonts w:ascii="新宋体"/>
                <w:sz w:val="21"/>
              </w:rPr>
              <w:t>100%</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2"/>
              <w:ind w:right="-1"/>
              <w:jc w:val="right"/>
              <w:rPr>
                <w:rFonts w:ascii="新宋体" w:hAnsi="新宋体" w:cs="新宋体" w:eastAsia="新宋体" w:hint="default"/>
                <w:sz w:val="21"/>
                <w:szCs w:val="21"/>
              </w:rPr>
            </w:pPr>
            <w:r>
              <w:rPr>
                <w:rFonts w:ascii="新宋体"/>
                <w:sz w:val="21"/>
              </w:rPr>
              <w:t>10.43%</w:t>
            </w:r>
          </w:p>
        </w:tc>
      </w:tr>
      <w:tr>
        <w:trPr>
          <w:trHeight w:val="410"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4"/>
              <w:ind w:right="199"/>
              <w:jc w:val="right"/>
              <w:rPr>
                <w:rFonts w:ascii="新宋体" w:hAnsi="新宋体" w:cs="新宋体" w:eastAsia="新宋体" w:hint="default"/>
                <w:sz w:val="21"/>
                <w:szCs w:val="21"/>
              </w:rPr>
            </w:pPr>
            <w:r>
              <w:rPr>
                <w:rFonts w:ascii="新宋体" w:hAnsi="新宋体" w:cs="新宋体" w:eastAsia="新宋体" w:hint="default"/>
                <w:spacing w:val="-1"/>
                <w:sz w:val="21"/>
                <w:szCs w:val="21"/>
              </w:rPr>
              <w:t>短期借款</w:t>
            </w:r>
          </w:p>
        </w:tc>
        <w:tc>
          <w:tcPr>
            <w:tcW w:w="1957"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
              <w:jc w:val="right"/>
              <w:rPr>
                <w:rFonts w:ascii="新宋体" w:hAnsi="新宋体" w:cs="新宋体" w:eastAsia="新宋体" w:hint="default"/>
                <w:sz w:val="21"/>
                <w:szCs w:val="21"/>
              </w:rPr>
            </w:pPr>
            <w:r>
              <w:rPr>
                <w:rFonts w:ascii="新宋体"/>
                <w:spacing w:val="-1"/>
                <w:sz w:val="21"/>
              </w:rPr>
              <w:t>10,000,000.00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4"/>
              <w:ind w:right="-1"/>
              <w:jc w:val="right"/>
              <w:rPr>
                <w:rFonts w:ascii="新宋体" w:hAnsi="新宋体" w:cs="新宋体" w:eastAsia="新宋体" w:hint="default"/>
                <w:sz w:val="21"/>
                <w:szCs w:val="21"/>
              </w:rPr>
            </w:pPr>
            <w:r>
              <w:rPr>
                <w:rFonts w:ascii="新宋体"/>
                <w:sz w:val="21"/>
              </w:rPr>
              <w:t>1.86%</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2"/>
              <w:ind w:right="-1"/>
              <w:jc w:val="right"/>
              <w:rPr>
                <w:rFonts w:ascii="新宋体" w:hAnsi="新宋体" w:cs="新宋体" w:eastAsia="新宋体" w:hint="default"/>
                <w:sz w:val="21"/>
                <w:szCs w:val="21"/>
              </w:rPr>
            </w:pPr>
            <w:r>
              <w:rPr>
                <w:rFonts w:ascii="新宋体"/>
                <w:spacing w:val="-1"/>
                <w:sz w:val="21"/>
              </w:rPr>
              <w:t>-100.00%</w:t>
            </w:r>
          </w:p>
        </w:tc>
      </w:tr>
      <w:tr>
        <w:trPr>
          <w:trHeight w:val="413"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6"/>
              <w:ind w:right="19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应付账款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right"/>
              <w:rPr>
                <w:rFonts w:ascii="新宋体" w:hAnsi="新宋体" w:cs="新宋体" w:eastAsia="新宋体" w:hint="default"/>
                <w:sz w:val="21"/>
                <w:szCs w:val="21"/>
              </w:rPr>
            </w:pPr>
            <w:r>
              <w:rPr>
                <w:rFonts w:ascii="新宋体"/>
                <w:spacing w:val="-1"/>
                <w:sz w:val="21"/>
              </w:rPr>
              <w:t>35,437,030.16</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right"/>
              <w:rPr>
                <w:rFonts w:ascii="新宋体" w:hAnsi="新宋体" w:cs="新宋体" w:eastAsia="新宋体" w:hint="default"/>
                <w:sz w:val="21"/>
                <w:szCs w:val="21"/>
              </w:rPr>
            </w:pPr>
            <w:r>
              <w:rPr>
                <w:rFonts w:ascii="新宋体"/>
                <w:sz w:val="21"/>
              </w:rPr>
              <w:t>5.97%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
              <w:jc w:val="right"/>
              <w:rPr>
                <w:rFonts w:ascii="新宋体" w:hAnsi="新宋体" w:cs="新宋体" w:eastAsia="新宋体" w:hint="default"/>
                <w:sz w:val="21"/>
                <w:szCs w:val="21"/>
              </w:rPr>
            </w:pPr>
            <w:r>
              <w:rPr>
                <w:rFonts w:ascii="新宋体"/>
                <w:spacing w:val="-1"/>
                <w:sz w:val="21"/>
              </w:rPr>
              <w:t>16,947,061.49</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
              <w:jc w:val="right"/>
              <w:rPr>
                <w:rFonts w:ascii="新宋体" w:hAnsi="新宋体" w:cs="新宋体" w:eastAsia="新宋体" w:hint="default"/>
                <w:sz w:val="21"/>
                <w:szCs w:val="21"/>
              </w:rPr>
            </w:pPr>
            <w:r>
              <w:rPr>
                <w:rFonts w:ascii="新宋体"/>
                <w:sz w:val="21"/>
              </w:rPr>
              <w:t>3.15%</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right="-1"/>
              <w:jc w:val="right"/>
              <w:rPr>
                <w:rFonts w:ascii="新宋体" w:hAnsi="新宋体" w:cs="新宋体" w:eastAsia="新宋体" w:hint="default"/>
                <w:sz w:val="21"/>
                <w:szCs w:val="21"/>
              </w:rPr>
            </w:pPr>
            <w:r>
              <w:rPr>
                <w:rFonts w:ascii="新宋体"/>
                <w:spacing w:val="-1"/>
                <w:sz w:val="21"/>
              </w:rPr>
              <w:t>109.10%</w:t>
            </w:r>
          </w:p>
        </w:tc>
      </w:tr>
      <w:tr>
        <w:trPr>
          <w:trHeight w:val="410" w:hRule="exact"/>
        </w:trPr>
        <w:tc>
          <w:tcPr>
            <w:tcW w:w="1704"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4"/>
              <w:ind w:right="199"/>
              <w:jc w:val="right"/>
              <w:rPr>
                <w:rFonts w:ascii="新宋体" w:hAnsi="新宋体" w:cs="新宋体" w:eastAsia="新宋体" w:hint="default"/>
                <w:sz w:val="21"/>
                <w:szCs w:val="21"/>
              </w:rPr>
            </w:pPr>
            <w:r>
              <w:rPr>
                <w:rFonts w:ascii="新宋体" w:hAnsi="新宋体" w:cs="新宋体" w:eastAsia="新宋体" w:hint="default"/>
                <w:spacing w:val="-1"/>
                <w:sz w:val="21"/>
                <w:szCs w:val="21"/>
              </w:rPr>
              <w:t>预收账款</w:t>
            </w:r>
          </w:p>
        </w:tc>
        <w:tc>
          <w:tcPr>
            <w:tcW w:w="19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0"/>
              <w:jc w:val="right"/>
              <w:rPr>
                <w:rFonts w:ascii="新宋体" w:hAnsi="新宋体" w:cs="新宋体" w:eastAsia="新宋体" w:hint="default"/>
                <w:sz w:val="21"/>
                <w:szCs w:val="21"/>
              </w:rPr>
            </w:pPr>
            <w:r>
              <w:rPr>
                <w:rFonts w:ascii="新宋体"/>
                <w:spacing w:val="-1"/>
                <w:sz w:val="21"/>
              </w:rPr>
              <w:t>7,534,138.16</w:t>
            </w: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0"/>
              <w:jc w:val="right"/>
              <w:rPr>
                <w:rFonts w:ascii="新宋体" w:hAnsi="新宋体" w:cs="新宋体" w:eastAsia="新宋体" w:hint="default"/>
                <w:sz w:val="21"/>
                <w:szCs w:val="21"/>
              </w:rPr>
            </w:pPr>
            <w:r>
              <w:rPr>
                <w:rFonts w:ascii="新宋体"/>
                <w:sz w:val="21"/>
              </w:rPr>
              <w:t>1.27%</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right="-1"/>
              <w:jc w:val="right"/>
              <w:rPr>
                <w:rFonts w:ascii="新宋体" w:hAnsi="新宋体" w:cs="新宋体" w:eastAsia="新宋体" w:hint="default"/>
                <w:sz w:val="21"/>
                <w:szCs w:val="21"/>
              </w:rPr>
            </w:pPr>
            <w:r>
              <w:rPr>
                <w:rFonts w:ascii="新宋体"/>
                <w:spacing w:val="-1"/>
                <w:sz w:val="21"/>
              </w:rPr>
              <w:t>4,642,508.87</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4"/>
              <w:ind w:right="-1"/>
              <w:jc w:val="right"/>
              <w:rPr>
                <w:rFonts w:ascii="新宋体" w:hAnsi="新宋体" w:cs="新宋体" w:eastAsia="新宋体" w:hint="default"/>
                <w:sz w:val="21"/>
                <w:szCs w:val="21"/>
              </w:rPr>
            </w:pPr>
            <w:r>
              <w:rPr>
                <w:rFonts w:ascii="新宋体"/>
                <w:sz w:val="21"/>
              </w:rPr>
              <w:t>0.86%</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2"/>
              <w:ind w:right="-1"/>
              <w:jc w:val="right"/>
              <w:rPr>
                <w:rFonts w:ascii="新宋体" w:hAnsi="新宋体" w:cs="新宋体" w:eastAsia="新宋体" w:hint="default"/>
                <w:sz w:val="21"/>
                <w:szCs w:val="21"/>
              </w:rPr>
            </w:pPr>
            <w:r>
              <w:rPr>
                <w:rFonts w:ascii="新宋体"/>
                <w:sz w:val="21"/>
              </w:rPr>
              <w:t>62.29%</w:t>
            </w:r>
          </w:p>
        </w:tc>
      </w:tr>
      <w:tr>
        <w:trPr>
          <w:trHeight w:val="420" w:hRule="exact"/>
        </w:trPr>
        <w:tc>
          <w:tcPr>
            <w:tcW w:w="1704"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74"/>
              <w:ind w:right="199"/>
              <w:jc w:val="right"/>
              <w:rPr>
                <w:rFonts w:ascii="新宋体" w:hAnsi="新宋体" w:cs="新宋体" w:eastAsia="新宋体" w:hint="default"/>
                <w:sz w:val="21"/>
                <w:szCs w:val="21"/>
              </w:rPr>
            </w:pPr>
            <w:r>
              <w:rPr>
                <w:rFonts w:ascii="新宋体" w:hAnsi="新宋体" w:cs="新宋体" w:eastAsia="新宋体" w:hint="default"/>
                <w:spacing w:val="-1"/>
                <w:sz w:val="21"/>
                <w:szCs w:val="21"/>
              </w:rPr>
              <w:t>应交税金</w:t>
            </w:r>
          </w:p>
        </w:tc>
        <w:tc>
          <w:tcPr>
            <w:tcW w:w="19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3"/>
              <w:ind w:right="-1"/>
              <w:jc w:val="right"/>
              <w:rPr>
                <w:rFonts w:ascii="新宋体" w:hAnsi="新宋体" w:cs="新宋体" w:eastAsia="新宋体" w:hint="default"/>
                <w:sz w:val="21"/>
                <w:szCs w:val="21"/>
              </w:rPr>
            </w:pPr>
            <w:r>
              <w:rPr>
                <w:rFonts w:ascii="新宋体"/>
                <w:spacing w:val="-1"/>
                <w:sz w:val="21"/>
              </w:rPr>
              <w:t>6,198,587.73</w:t>
            </w:r>
          </w:p>
        </w:tc>
        <w:tc>
          <w:tcPr>
            <w:tcW w:w="14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3"/>
              <w:ind w:right="-1"/>
              <w:jc w:val="right"/>
              <w:rPr>
                <w:rFonts w:ascii="新宋体" w:hAnsi="新宋体" w:cs="新宋体" w:eastAsia="新宋体" w:hint="default"/>
                <w:sz w:val="21"/>
                <w:szCs w:val="21"/>
              </w:rPr>
            </w:pPr>
            <w:r>
              <w:rPr>
                <w:rFonts w:ascii="新宋体"/>
                <w:sz w:val="21"/>
              </w:rPr>
              <w:t>1.04%</w:t>
            </w:r>
          </w:p>
        </w:tc>
        <w:tc>
          <w:tcPr>
            <w:tcW w:w="184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6"/>
              <w:ind w:right="-1"/>
              <w:jc w:val="right"/>
              <w:rPr>
                <w:rFonts w:ascii="新宋体" w:hAnsi="新宋体" w:cs="新宋体" w:eastAsia="新宋体" w:hint="default"/>
                <w:sz w:val="21"/>
                <w:szCs w:val="21"/>
              </w:rPr>
            </w:pPr>
            <w:r>
              <w:rPr>
                <w:rFonts w:ascii="新宋体"/>
                <w:spacing w:val="-1"/>
                <w:sz w:val="21"/>
              </w:rPr>
              <w:t>3,202,811.15</w:t>
            </w:r>
          </w:p>
        </w:tc>
        <w:tc>
          <w:tcPr>
            <w:tcW w:w="11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4"/>
              <w:ind w:right="-1"/>
              <w:jc w:val="right"/>
              <w:rPr>
                <w:rFonts w:ascii="新宋体" w:hAnsi="新宋体" w:cs="新宋体" w:eastAsia="新宋体" w:hint="default"/>
                <w:sz w:val="21"/>
                <w:szCs w:val="21"/>
              </w:rPr>
            </w:pPr>
            <w:r>
              <w:rPr>
                <w:rFonts w:ascii="新宋体"/>
                <w:sz w:val="21"/>
              </w:rPr>
              <w:t>0.60%</w:t>
            </w:r>
          </w:p>
        </w:tc>
        <w:tc>
          <w:tcPr>
            <w:tcW w:w="113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3"/>
              <w:ind w:right="-1"/>
              <w:jc w:val="right"/>
              <w:rPr>
                <w:rFonts w:ascii="新宋体" w:hAnsi="新宋体" w:cs="新宋体" w:eastAsia="新宋体" w:hint="default"/>
                <w:sz w:val="21"/>
                <w:szCs w:val="21"/>
              </w:rPr>
            </w:pPr>
            <w:r>
              <w:rPr>
                <w:rFonts w:ascii="新宋体"/>
                <w:sz w:val="21"/>
              </w:rPr>
              <w:t>93.54%</w:t>
            </w:r>
          </w:p>
        </w:tc>
      </w:tr>
    </w:tbl>
    <w:p>
      <w:pPr>
        <w:spacing w:line="240" w:lineRule="auto" w:before="4"/>
        <w:rPr>
          <w:rFonts w:ascii="新宋体" w:hAnsi="新宋体" w:cs="新宋体" w:eastAsia="新宋体" w:hint="default"/>
          <w:sz w:val="13"/>
          <w:szCs w:val="13"/>
        </w:rPr>
      </w:pPr>
    </w:p>
    <w:p>
      <w:pPr>
        <w:pStyle w:val="BodyText"/>
        <w:spacing w:line="357" w:lineRule="auto" w:before="26"/>
        <w:ind w:left="578" w:right="1792" w:firstLine="566"/>
        <w:jc w:val="both"/>
      </w:pPr>
      <w:r>
        <w:rPr/>
        <w:t>报告期末公司应收账款比期初增长</w:t>
      </w:r>
      <w:r>
        <w:rPr>
          <w:spacing w:val="-52"/>
        </w:rPr>
        <w:t> </w:t>
      </w:r>
      <w:r>
        <w:rPr>
          <w:rFonts w:ascii="宋体" w:hAnsi="宋体" w:cs="宋体" w:eastAsia="宋体" w:hint="default"/>
          <w:spacing w:val="-6"/>
        </w:rPr>
        <w:t>128.52%</w:t>
      </w:r>
      <w:r>
        <w:rPr>
          <w:spacing w:val="-6"/>
        </w:rPr>
        <w:t>，主要原因为：①销售规模的扩</w:t>
      </w:r>
      <w:r>
        <w:rPr/>
        <w:t> 大及公司产品销售的季节性，下半年为销售旺季；②公司采用“直销</w:t>
      </w:r>
      <w:r>
        <w:rPr>
          <w:rFonts w:ascii="宋体" w:hAnsi="宋体" w:cs="宋体" w:eastAsia="宋体" w:hint="default"/>
        </w:rPr>
        <w:t>+</w:t>
      </w:r>
      <w:r>
        <w:rPr/>
        <w:t>经销”的</w:t>
      </w:r>
      <w:r>
        <w:rPr>
          <w:spacing w:val="-91"/>
        </w:rPr>
        <w:t> </w:t>
      </w:r>
      <w:r>
        <w:rPr>
          <w:spacing w:val="-91"/>
        </w:rPr>
      </w:r>
      <w:r>
        <w:rPr>
          <w:spacing w:val="-3"/>
        </w:rPr>
        <w:t>销售模式，随着产品的系统集成化，终端客户的比例不断增长；③由于市场竞争</w:t>
      </w:r>
      <w:r>
        <w:rPr>
          <w:spacing w:val="-102"/>
        </w:rPr>
        <w:t> </w:t>
      </w:r>
      <w:r>
        <w:rPr>
          <w:spacing w:val="-102"/>
        </w:rPr>
      </w:r>
      <w:r>
        <w:rPr/>
        <w:t>加剧，公司对一些信誉良好的客户适当延长了信用期；④ </w:t>
      </w:r>
      <w:r>
        <w:rPr>
          <w:rFonts w:ascii="宋体" w:hAnsi="宋体" w:cs="宋体" w:eastAsia="宋体" w:hint="default"/>
        </w:rPr>
        <w:t>2010</w:t>
      </w:r>
      <w:r>
        <w:rPr>
          <w:rFonts w:ascii="宋体" w:hAnsi="宋体" w:cs="宋体" w:eastAsia="宋体" w:hint="default"/>
          <w:spacing w:val="-89"/>
        </w:rPr>
        <w:t> </w:t>
      </w:r>
      <w:r>
        <w:rPr/>
        <w:t>年新并入郑州春 泉、沈阳汉威子公司的应收账款；由于以上原因引起企业应收账款的增加。</w:t>
      </w:r>
    </w:p>
    <w:p>
      <w:pPr>
        <w:spacing w:line="240" w:lineRule="auto" w:before="12"/>
        <w:rPr>
          <w:rFonts w:ascii="宋体" w:hAnsi="宋体" w:cs="宋体" w:eastAsia="宋体" w:hint="default"/>
          <w:sz w:val="20"/>
          <w:szCs w:val="20"/>
        </w:rPr>
      </w:pPr>
    </w:p>
    <w:p>
      <w:pPr>
        <w:pStyle w:val="BodyText"/>
        <w:spacing w:line="357" w:lineRule="auto" w:before="0"/>
        <w:ind w:left="578" w:right="1793" w:firstLine="566"/>
        <w:jc w:val="both"/>
        <w:rPr>
          <w:rFonts w:ascii="新宋体" w:hAnsi="新宋体" w:cs="新宋体" w:eastAsia="新宋体" w:hint="default"/>
        </w:rPr>
      </w:pPr>
      <w:r>
        <w:rPr>
          <w:rFonts w:ascii="新宋体" w:hAnsi="新宋体" w:cs="新宋体" w:eastAsia="新宋体" w:hint="default"/>
          <w:spacing w:val="-3"/>
        </w:rPr>
        <w:t>报告期末，公司预付账款较期初增长</w:t>
      </w:r>
      <w:r>
        <w:rPr>
          <w:rFonts w:ascii="新宋体" w:hAnsi="新宋体" w:cs="新宋体" w:eastAsia="新宋体" w:hint="default"/>
          <w:spacing w:val="-51"/>
        </w:rPr>
        <w:t> </w:t>
      </w:r>
      <w:r>
        <w:rPr>
          <w:rFonts w:ascii="新宋体" w:hAnsi="新宋体" w:cs="新宋体" w:eastAsia="新宋体" w:hint="default"/>
          <w:spacing w:val="-4"/>
        </w:rPr>
        <w:t>873.26%</w:t>
      </w:r>
      <w:r>
        <w:rPr>
          <w:rFonts w:ascii="新宋体" w:hAnsi="新宋体" w:cs="新宋体" w:eastAsia="新宋体" w:hint="default"/>
          <w:spacing w:val="-4"/>
        </w:rPr>
        <w:t>，主要原因为：①全资子公司</w:t>
      </w:r>
      <w:r>
        <w:rPr>
          <w:rFonts w:ascii="新宋体" w:hAnsi="新宋体" w:cs="新宋体" w:eastAsia="新宋体" w:hint="default"/>
        </w:rPr>
        <w:t> 智威宇讯预付土地开发款</w:t>
      </w:r>
      <w:r>
        <w:rPr>
          <w:rFonts w:ascii="新宋体" w:hAnsi="新宋体" w:cs="新宋体" w:eastAsia="新宋体" w:hint="default"/>
          <w:spacing w:val="-60"/>
        </w:rPr>
        <w:t> </w:t>
      </w:r>
      <w:r>
        <w:rPr>
          <w:rFonts w:ascii="新宋体" w:hAnsi="新宋体" w:cs="新宋体" w:eastAsia="新宋体" w:hint="default"/>
        </w:rPr>
        <w:t>2,500</w:t>
      </w:r>
      <w:r>
        <w:rPr>
          <w:rFonts w:ascii="新宋体" w:hAnsi="新宋体" w:cs="新宋体" w:eastAsia="新宋体" w:hint="default"/>
          <w:spacing w:val="-60"/>
        </w:rPr>
        <w:t> </w:t>
      </w:r>
      <w:r>
        <w:rPr>
          <w:rFonts w:ascii="新宋体" w:hAnsi="新宋体" w:cs="新宋体" w:eastAsia="新宋体" w:hint="default"/>
        </w:rPr>
        <w:t>万元；②募投项目实施，预付设备款增加。</w:t>
      </w:r>
    </w:p>
    <w:p>
      <w:pPr>
        <w:pStyle w:val="BodyText"/>
        <w:spacing w:line="357" w:lineRule="auto" w:before="34"/>
        <w:ind w:left="578" w:right="1791" w:firstLine="566"/>
        <w:jc w:val="both"/>
        <w:rPr>
          <w:rFonts w:ascii="新宋体" w:hAnsi="新宋体" w:cs="新宋体" w:eastAsia="新宋体" w:hint="default"/>
        </w:rPr>
      </w:pPr>
      <w:r>
        <w:rPr>
          <w:rFonts w:ascii="新宋体" w:hAnsi="新宋体" w:cs="新宋体" w:eastAsia="新宋体" w:hint="default"/>
        </w:rPr>
        <w:t>报告期末，公司存货较期初增长</w:t>
      </w:r>
      <w:r>
        <w:rPr>
          <w:rFonts w:ascii="新宋体" w:hAnsi="新宋体" w:cs="新宋体" w:eastAsia="新宋体" w:hint="default"/>
          <w:spacing w:val="-53"/>
        </w:rPr>
        <w:t> </w:t>
      </w:r>
      <w:r>
        <w:rPr>
          <w:rFonts w:ascii="新宋体" w:hAnsi="新宋体" w:cs="新宋体" w:eastAsia="新宋体" w:hint="default"/>
        </w:rPr>
        <w:t>40.24%</w:t>
      </w:r>
      <w:r>
        <w:rPr>
          <w:rFonts w:ascii="新宋体" w:hAnsi="新宋体" w:cs="新宋体" w:eastAsia="新宋体" w:hint="default"/>
        </w:rPr>
        <w:t>，主要是销售规模扩大，存货相应 增加。</w:t>
      </w:r>
    </w:p>
    <w:p>
      <w:pPr>
        <w:pStyle w:val="BodyText"/>
        <w:spacing w:line="357" w:lineRule="auto" w:before="34"/>
        <w:ind w:left="578" w:right="1791" w:firstLine="566"/>
        <w:jc w:val="both"/>
        <w:rPr>
          <w:rFonts w:ascii="新宋体" w:hAnsi="新宋体" w:cs="新宋体" w:eastAsia="新宋体" w:hint="default"/>
        </w:rPr>
      </w:pPr>
      <w:r>
        <w:rPr>
          <w:rFonts w:ascii="新宋体" w:hAnsi="新宋体" w:cs="新宋体" w:eastAsia="新宋体" w:hint="default"/>
        </w:rPr>
        <w:t>报告期末，公司在建工程较期初增加</w:t>
      </w:r>
      <w:r>
        <w:rPr>
          <w:rFonts w:ascii="新宋体" w:hAnsi="新宋体" w:cs="新宋体" w:eastAsia="新宋体" w:hint="default"/>
          <w:spacing w:val="-69"/>
        </w:rPr>
        <w:t> </w:t>
      </w:r>
      <w:r>
        <w:rPr>
          <w:rFonts w:ascii="新宋体" w:hAnsi="新宋体" w:cs="新宋体" w:eastAsia="新宋体" w:hint="default"/>
        </w:rPr>
        <w:t>1,848.49</w:t>
      </w:r>
      <w:r>
        <w:rPr>
          <w:rFonts w:ascii="新宋体" w:hAnsi="新宋体" w:cs="新宋体" w:eastAsia="新宋体" w:hint="default"/>
          <w:spacing w:val="-69"/>
        </w:rPr>
        <w:t> </w:t>
      </w:r>
      <w:r>
        <w:rPr>
          <w:rFonts w:ascii="新宋体" w:hAnsi="新宋体" w:cs="新宋体" w:eastAsia="新宋体" w:hint="default"/>
          <w:spacing w:val="-3"/>
        </w:rPr>
        <w:t>万元，主要系募投项目建设</w:t>
      </w:r>
      <w:r>
        <w:rPr>
          <w:rFonts w:ascii="新宋体" w:hAnsi="新宋体" w:cs="新宋体" w:eastAsia="新宋体" w:hint="default"/>
        </w:rPr>
        <w:t> 工程已全面实施引起在建工程的增加。</w:t>
      </w:r>
    </w:p>
    <w:p>
      <w:pPr>
        <w:pStyle w:val="BodyText"/>
        <w:spacing w:line="240" w:lineRule="auto"/>
        <w:ind w:left="1144" w:right="0"/>
        <w:jc w:val="left"/>
        <w:rPr>
          <w:rFonts w:ascii="新宋体" w:hAnsi="新宋体" w:cs="新宋体" w:eastAsia="新宋体" w:hint="default"/>
        </w:rPr>
      </w:pPr>
      <w:r>
        <w:rPr>
          <w:rFonts w:ascii="新宋体" w:hAnsi="新宋体" w:cs="新宋体" w:eastAsia="新宋体" w:hint="default"/>
          <w:spacing w:val="-3"/>
        </w:rPr>
        <w:t>报告期末，公司无形资产较期初增长</w:t>
      </w:r>
      <w:r>
        <w:rPr>
          <w:rFonts w:ascii="新宋体" w:hAnsi="新宋体" w:cs="新宋体" w:eastAsia="新宋体" w:hint="default"/>
          <w:spacing w:val="-49"/>
        </w:rPr>
        <w:t> </w:t>
      </w:r>
      <w:r>
        <w:rPr>
          <w:rFonts w:ascii="新宋体" w:hAnsi="新宋体" w:cs="新宋体" w:eastAsia="新宋体" w:hint="default"/>
          <w:spacing w:val="-4"/>
        </w:rPr>
        <w:t>231.54%</w:t>
      </w:r>
      <w:r>
        <w:rPr>
          <w:rFonts w:ascii="新宋体" w:hAnsi="新宋体" w:cs="新宋体" w:eastAsia="新宋体" w:hint="default"/>
          <w:spacing w:val="-4"/>
        </w:rPr>
        <w:t>，主要原因为：①公司新购置</w:t>
      </w:r>
    </w:p>
    <w:p>
      <w:pPr>
        <w:spacing w:after="0" w:line="240" w:lineRule="auto"/>
        <w:jc w:val="left"/>
        <w:rPr>
          <w:rFonts w:ascii="新宋体" w:hAnsi="新宋体" w:cs="新宋体" w:eastAsia="新宋体" w:hint="default"/>
        </w:rPr>
        <w:sectPr>
          <w:pgSz w:w="11910" w:h="16840"/>
          <w:pgMar w:header="424" w:footer="1050" w:top="1020" w:bottom="1240" w:left="122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298" w:right="153"/>
        <w:jc w:val="left"/>
        <w:rPr>
          <w:rFonts w:ascii="新宋体" w:hAnsi="新宋体" w:cs="新宋体" w:eastAsia="新宋体" w:hint="default"/>
        </w:rPr>
      </w:pPr>
      <w:r>
        <w:rPr>
          <w:rFonts w:ascii="新宋体" w:hAnsi="新宋体" w:cs="新宋体" w:eastAsia="新宋体" w:hint="default"/>
        </w:rPr>
        <w:t>一块土地，增加土地使用权原值 </w:t>
      </w:r>
      <w:r>
        <w:rPr>
          <w:rFonts w:ascii="新宋体" w:hAnsi="新宋体" w:cs="新宋体" w:eastAsia="新宋体" w:hint="default"/>
        </w:rPr>
        <w:t>607.95</w:t>
      </w:r>
      <w:r>
        <w:rPr>
          <w:rFonts w:ascii="新宋体" w:hAnsi="新宋体" w:cs="新宋体" w:eastAsia="新宋体" w:hint="default"/>
          <w:spacing w:val="-91"/>
        </w:rPr>
        <w:t> </w:t>
      </w:r>
      <w:r>
        <w:rPr>
          <w:rFonts w:ascii="新宋体" w:hAnsi="新宋体" w:cs="新宋体" w:eastAsia="新宋体" w:hint="default"/>
        </w:rPr>
        <w:t>万元；②合并控股子公司郑州春泉，增</w:t>
      </w:r>
    </w:p>
    <w:p>
      <w:pPr>
        <w:pStyle w:val="BodyText"/>
        <w:spacing w:line="357" w:lineRule="auto" w:before="154"/>
        <w:ind w:left="864" w:right="1842" w:hanging="567"/>
        <w:jc w:val="left"/>
        <w:rPr>
          <w:rFonts w:ascii="新宋体" w:hAnsi="新宋体" w:cs="新宋体" w:eastAsia="新宋体" w:hint="default"/>
        </w:rPr>
      </w:pPr>
      <w:r>
        <w:rPr>
          <w:rFonts w:ascii="新宋体" w:hAnsi="新宋体" w:cs="新宋体" w:eastAsia="新宋体" w:hint="default"/>
        </w:rPr>
        <w:t>加无形资产账面原值</w:t>
      </w:r>
      <w:r>
        <w:rPr>
          <w:rFonts w:ascii="新宋体" w:hAnsi="新宋体" w:cs="新宋体" w:eastAsia="新宋体" w:hint="default"/>
          <w:spacing w:val="-60"/>
        </w:rPr>
        <w:t> </w:t>
      </w:r>
      <w:r>
        <w:rPr>
          <w:rFonts w:ascii="新宋体" w:hAnsi="新宋体" w:cs="新宋体" w:eastAsia="新宋体" w:hint="default"/>
        </w:rPr>
        <w:t>1,039.99</w:t>
      </w:r>
      <w:r>
        <w:rPr>
          <w:rFonts w:ascii="新宋体" w:hAnsi="新宋体" w:cs="新宋体" w:eastAsia="新宋体" w:hint="default"/>
          <w:spacing w:val="-60"/>
        </w:rPr>
        <w:t> </w:t>
      </w:r>
      <w:r>
        <w:rPr>
          <w:rFonts w:ascii="新宋体" w:hAnsi="新宋体" w:cs="新宋体" w:eastAsia="新宋体" w:hint="default"/>
        </w:rPr>
        <w:t>万元。 报告期末，公司短期借款期末无余额，主要为公司归还了银行借款。 报告期末，公司应付账款较期初增长</w:t>
      </w:r>
      <w:r>
        <w:rPr>
          <w:rFonts w:ascii="新宋体" w:hAnsi="新宋体" w:cs="新宋体" w:eastAsia="新宋体" w:hint="default"/>
        </w:rPr>
        <w:t>109.1%</w:t>
      </w:r>
      <w:r>
        <w:rPr>
          <w:rFonts w:ascii="新宋体" w:hAnsi="新宋体" w:cs="新宋体" w:eastAsia="新宋体" w:hint="default"/>
        </w:rPr>
        <w:t>，主要是随着公司生产、销售</w:t>
      </w:r>
    </w:p>
    <w:p>
      <w:pPr>
        <w:pStyle w:val="BodyText"/>
        <w:spacing w:line="357" w:lineRule="auto" w:before="34"/>
        <w:ind w:left="298" w:right="153"/>
        <w:jc w:val="left"/>
        <w:rPr>
          <w:rFonts w:ascii="新宋体" w:hAnsi="新宋体" w:cs="新宋体" w:eastAsia="新宋体" w:hint="default"/>
        </w:rPr>
      </w:pPr>
      <w:r>
        <w:rPr>
          <w:rFonts w:ascii="新宋体" w:hAnsi="新宋体" w:cs="新宋体" w:eastAsia="新宋体" w:hint="default"/>
          <w:spacing w:val="-3"/>
        </w:rPr>
        <w:t>规模扩大以及募投项目实施，引起设备采购、存货的采购备货增加，从而引起应</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付账款的增加。</w:t>
      </w:r>
    </w:p>
    <w:p>
      <w:pPr>
        <w:pStyle w:val="BodyText"/>
        <w:spacing w:line="357" w:lineRule="auto" w:before="34"/>
        <w:ind w:left="298" w:right="1842" w:firstLine="566"/>
        <w:jc w:val="left"/>
        <w:rPr>
          <w:rFonts w:ascii="新宋体" w:hAnsi="新宋体" w:cs="新宋体" w:eastAsia="新宋体" w:hint="default"/>
        </w:rPr>
      </w:pPr>
      <w:r>
        <w:rPr>
          <w:rFonts w:ascii="新宋体" w:hAnsi="新宋体" w:cs="新宋体" w:eastAsia="新宋体" w:hint="default"/>
        </w:rPr>
        <w:t>报告期末，预收账款较期初增加</w:t>
      </w:r>
      <w:r>
        <w:rPr>
          <w:rFonts w:ascii="新宋体" w:hAnsi="新宋体" w:cs="新宋体" w:eastAsia="新宋体" w:hint="default"/>
        </w:rPr>
        <w:t>289.16</w:t>
      </w:r>
      <w:r>
        <w:rPr>
          <w:rFonts w:ascii="新宋体" w:hAnsi="新宋体" w:cs="新宋体" w:eastAsia="新宋体" w:hint="default"/>
        </w:rPr>
        <w:t>万元，增长</w:t>
      </w:r>
      <w:r>
        <w:rPr>
          <w:rFonts w:ascii="新宋体" w:hAnsi="新宋体" w:cs="新宋体" w:eastAsia="新宋体" w:hint="default"/>
        </w:rPr>
        <w:t>62.29%</w:t>
      </w:r>
      <w:r>
        <w:rPr>
          <w:rFonts w:ascii="新宋体" w:hAnsi="新宋体" w:cs="新宋体" w:eastAsia="新宋体" w:hint="default"/>
        </w:rPr>
        <w:t>，主要原因为报 告期销售规模扩大，预收账款增加。</w:t>
      </w:r>
    </w:p>
    <w:p>
      <w:pPr>
        <w:pStyle w:val="BodyText"/>
        <w:spacing w:line="355" w:lineRule="auto" w:before="75"/>
        <w:ind w:left="298" w:right="1779" w:firstLine="479"/>
        <w:jc w:val="left"/>
        <w:rPr>
          <w:rFonts w:ascii="新宋体" w:hAnsi="新宋体" w:cs="新宋体" w:eastAsia="新宋体" w:hint="default"/>
        </w:rPr>
      </w:pPr>
      <w:r>
        <w:rPr>
          <w:rFonts w:ascii="新宋体" w:hAnsi="新宋体" w:cs="新宋体" w:eastAsia="新宋体" w:hint="default"/>
        </w:rPr>
        <w:t>报告期末，应缴税费较期初增加</w:t>
      </w:r>
      <w:r>
        <w:rPr>
          <w:rFonts w:ascii="新宋体" w:hAnsi="新宋体" w:cs="新宋体" w:eastAsia="新宋体" w:hint="default"/>
          <w:spacing w:val="-70"/>
        </w:rPr>
        <w:t> </w:t>
      </w:r>
      <w:r>
        <w:rPr>
          <w:rFonts w:ascii="新宋体" w:hAnsi="新宋体" w:cs="新宋体" w:eastAsia="新宋体" w:hint="default"/>
        </w:rPr>
        <w:t>299.58</w:t>
      </w:r>
      <w:r>
        <w:rPr>
          <w:rFonts w:ascii="新宋体" w:hAnsi="新宋体" w:cs="新宋体" w:eastAsia="新宋体" w:hint="default"/>
          <w:spacing w:val="-70"/>
        </w:rPr>
        <w:t> </w:t>
      </w:r>
      <w:r>
        <w:rPr>
          <w:rFonts w:ascii="新宋体" w:hAnsi="新宋体" w:cs="新宋体" w:eastAsia="新宋体" w:hint="default"/>
        </w:rPr>
        <w:t>万元，增长</w:t>
      </w:r>
      <w:r>
        <w:rPr>
          <w:rFonts w:ascii="新宋体" w:hAnsi="新宋体" w:cs="新宋体" w:eastAsia="新宋体" w:hint="default"/>
          <w:spacing w:val="-70"/>
        </w:rPr>
        <w:t> </w:t>
      </w:r>
      <w:r>
        <w:rPr>
          <w:rFonts w:ascii="新宋体" w:hAnsi="新宋体" w:cs="新宋体" w:eastAsia="新宋体" w:hint="default"/>
        </w:rPr>
        <w:t>93.54%</w:t>
      </w:r>
      <w:r>
        <w:rPr>
          <w:rFonts w:ascii="新宋体" w:hAnsi="新宋体" w:cs="新宋体" w:eastAsia="新宋体" w:hint="default"/>
        </w:rPr>
        <w:t>，主要原因为销 售收入增长引起增值税、企业所得税增长所致。</w:t>
      </w:r>
    </w:p>
    <w:p>
      <w:pPr>
        <w:pStyle w:val="Heading5"/>
        <w:spacing w:line="240" w:lineRule="auto" w:before="79"/>
        <w:ind w:left="780" w:right="2711"/>
        <w:jc w:val="left"/>
        <w:rPr>
          <w:rFonts w:ascii="宋体" w:hAnsi="宋体" w:cs="宋体" w:eastAsia="宋体" w:hint="default"/>
          <w:b w:val="0"/>
          <w:bCs w:val="0"/>
        </w:rPr>
      </w:pPr>
      <w:r>
        <w:rPr>
          <w:rFonts w:ascii="宋体" w:hAnsi="宋体" w:cs="宋体" w:eastAsia="宋体" w:hint="default"/>
        </w:rPr>
        <w:t>7</w:t>
      </w:r>
      <w:r>
        <w:rPr>
          <w:rFonts w:ascii="宋体" w:hAnsi="宋体" w:cs="宋体" w:eastAsia="宋体" w:hint="default"/>
        </w:rPr>
        <w:t>、报告期公司现金流量构成情况</w:t>
      </w:r>
      <w:r>
        <w:rPr>
          <w:rFonts w:ascii="宋体" w:hAnsi="宋体" w:cs="宋体" w:eastAsia="宋体" w:hint="default"/>
          <w:b w:val="0"/>
          <w:bCs w:val="0"/>
        </w:rPr>
      </w:r>
    </w:p>
    <w:p>
      <w:pPr>
        <w:pStyle w:val="BodyText"/>
        <w:spacing w:line="240" w:lineRule="auto" w:before="192"/>
        <w:ind w:left="6467" w:right="153"/>
        <w:jc w:val="left"/>
      </w:pPr>
      <w:r>
        <w:rPr>
          <w:spacing w:val="-3"/>
        </w:rPr>
        <w:t>单位：人民币（元）</w:t>
      </w:r>
    </w:p>
    <w:p>
      <w:pPr>
        <w:spacing w:line="240" w:lineRule="auto" w:before="9"/>
        <w:rPr>
          <w:rFonts w:ascii="宋体" w:hAnsi="宋体" w:cs="宋体" w:eastAsia="宋体" w:hint="default"/>
          <w:sz w:val="16"/>
          <w:szCs w:val="16"/>
        </w:rPr>
      </w:pPr>
    </w:p>
    <w:tbl>
      <w:tblPr>
        <w:tblW w:w="0" w:type="auto"/>
        <w:jc w:val="left"/>
        <w:tblInd w:w="115" w:type="dxa"/>
        <w:tblLayout w:type="fixed"/>
        <w:tblCellMar>
          <w:top w:w="0" w:type="dxa"/>
          <w:left w:w="0" w:type="dxa"/>
          <w:bottom w:w="0" w:type="dxa"/>
          <w:right w:w="0" w:type="dxa"/>
        </w:tblCellMar>
        <w:tblLook w:val="01E0"/>
      </w:tblPr>
      <w:tblGrid>
        <w:gridCol w:w="3301"/>
        <w:gridCol w:w="1899"/>
        <w:gridCol w:w="1855"/>
        <w:gridCol w:w="1594"/>
      </w:tblGrid>
      <w:tr>
        <w:trPr>
          <w:trHeight w:val="649" w:hRule="exact"/>
        </w:trPr>
        <w:tc>
          <w:tcPr>
            <w:tcW w:w="3301"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tabs>
                <w:tab w:pos="628" w:val="left" w:leader="none"/>
              </w:tabs>
              <w:spacing w:line="240" w:lineRule="auto" w:before="124"/>
              <w:ind w:left="1" w:right="0"/>
              <w:jc w:val="center"/>
              <w:rPr>
                <w:rFonts w:ascii="新宋体" w:hAnsi="新宋体" w:cs="新宋体" w:eastAsia="新宋体" w:hint="default"/>
                <w:sz w:val="21"/>
                <w:szCs w:val="21"/>
              </w:rPr>
            </w:pPr>
            <w:r>
              <w:rPr>
                <w:rFonts w:ascii="新宋体" w:hAnsi="新宋体" w:cs="新宋体" w:eastAsia="新宋体" w:hint="default"/>
                <w:sz w:val="21"/>
                <w:szCs w:val="21"/>
              </w:rPr>
              <w:t>项</w:t>
              <w:tab/>
              <w:t>目</w:t>
            </w:r>
          </w:p>
        </w:tc>
        <w:tc>
          <w:tcPr>
            <w:tcW w:w="1899"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24"/>
              <w:ind w:left="494"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年度</w:t>
            </w:r>
          </w:p>
        </w:tc>
        <w:tc>
          <w:tcPr>
            <w:tcW w:w="185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24"/>
              <w:ind w:left="412" w:right="0"/>
              <w:jc w:val="left"/>
              <w:rPr>
                <w:rFonts w:ascii="新宋体" w:hAnsi="新宋体" w:cs="新宋体" w:eastAsia="新宋体" w:hint="default"/>
                <w:sz w:val="21"/>
                <w:szCs w:val="21"/>
              </w:rPr>
            </w:pPr>
            <w:r>
              <w:rPr>
                <w:rFonts w:ascii="新宋体" w:hAnsi="新宋体" w:cs="新宋体" w:eastAsia="新宋体" w:hint="default"/>
                <w:sz w:val="21"/>
                <w:szCs w:val="21"/>
              </w:rPr>
              <w:t>2009</w:t>
            </w:r>
            <w:r>
              <w:rPr>
                <w:rFonts w:ascii="新宋体" w:hAnsi="新宋体" w:cs="新宋体" w:eastAsia="新宋体" w:hint="default"/>
                <w:sz w:val="21"/>
                <w:szCs w:val="21"/>
              </w:rPr>
              <w:t>年度</w:t>
            </w:r>
          </w:p>
        </w:tc>
        <w:tc>
          <w:tcPr>
            <w:tcW w:w="1594"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62" w:lineRule="exact"/>
              <w:ind w:left="108"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年比</w:t>
            </w:r>
            <w:r>
              <w:rPr>
                <w:rFonts w:ascii="新宋体" w:hAnsi="新宋体" w:cs="新宋体" w:eastAsia="新宋体" w:hint="default"/>
                <w:sz w:val="21"/>
                <w:szCs w:val="21"/>
              </w:rPr>
              <w:t>2009</w:t>
            </w:r>
          </w:p>
          <w:p>
            <w:pPr>
              <w:pStyle w:val="TableParagraph"/>
              <w:spacing w:line="274" w:lineRule="exact"/>
              <w:ind w:left="111" w:right="0"/>
              <w:jc w:val="center"/>
              <w:rPr>
                <w:rFonts w:ascii="新宋体" w:hAnsi="新宋体" w:cs="新宋体" w:eastAsia="新宋体" w:hint="default"/>
                <w:sz w:val="21"/>
                <w:szCs w:val="21"/>
              </w:rPr>
            </w:pPr>
            <w:r>
              <w:rPr>
                <w:rFonts w:ascii="新宋体" w:hAnsi="新宋体" w:cs="新宋体" w:eastAsia="新宋体" w:hint="default"/>
                <w:sz w:val="21"/>
                <w:szCs w:val="21"/>
              </w:rPr>
              <w:t>年同比增减</w:t>
            </w:r>
          </w:p>
        </w:tc>
      </w:tr>
      <w:tr>
        <w:trPr>
          <w:trHeight w:val="409"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5"/>
              <w:ind w:left="107"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一</w:t>
            </w:r>
            <w:r>
              <w:rPr>
                <w:rFonts w:ascii="新宋体" w:hAnsi="新宋体" w:cs="新宋体" w:eastAsia="新宋体" w:hint="default"/>
                <w:spacing w:val="-157"/>
                <w:w w:val="100"/>
                <w:sz w:val="21"/>
                <w:szCs w:val="21"/>
              </w:rPr>
              <w:t>、</w:t>
            </w:r>
            <w:r>
              <w:rPr>
                <w:rFonts w:ascii="新宋体" w:hAnsi="新宋体" w:cs="新宋体" w:eastAsia="新宋体" w:hint="default"/>
                <w:w w:val="100"/>
                <w:sz w:val="21"/>
                <w:szCs w:val="21"/>
              </w:rPr>
              <w:t>经</w:t>
            </w:r>
            <w:r>
              <w:rPr>
                <w:rFonts w:ascii="新宋体" w:hAnsi="新宋体" w:cs="新宋体" w:eastAsia="新宋体" w:hint="default"/>
                <w:spacing w:val="-3"/>
                <w:w w:val="100"/>
                <w:sz w:val="21"/>
                <w:szCs w:val="21"/>
              </w:rPr>
              <w:t>营</w:t>
            </w:r>
            <w:r>
              <w:rPr>
                <w:rFonts w:ascii="新宋体" w:hAnsi="新宋体" w:cs="新宋体" w:eastAsia="新宋体" w:hint="default"/>
                <w:w w:val="100"/>
                <w:sz w:val="21"/>
                <w:szCs w:val="21"/>
              </w:rPr>
              <w:t>活</w:t>
            </w:r>
            <w:r>
              <w:rPr>
                <w:rFonts w:ascii="新宋体" w:hAnsi="新宋体" w:cs="新宋体" w:eastAsia="新宋体" w:hint="default"/>
                <w:spacing w:val="-3"/>
                <w:w w:val="100"/>
                <w:sz w:val="21"/>
                <w:szCs w:val="21"/>
              </w:rPr>
              <w:t>动</w:t>
            </w:r>
            <w:r>
              <w:rPr>
                <w:rFonts w:ascii="新宋体" w:hAnsi="新宋体" w:cs="新宋体" w:eastAsia="新宋体" w:hint="default"/>
                <w:spacing w:val="-1"/>
                <w:w w:val="100"/>
                <w:sz w:val="21"/>
                <w:szCs w:val="21"/>
              </w:rPr>
              <w:t>产</w:t>
            </w:r>
            <w:r>
              <w:rPr>
                <w:rFonts w:ascii="新宋体" w:hAnsi="新宋体" w:cs="新宋体" w:eastAsia="新宋体" w:hint="default"/>
                <w:spacing w:val="-5"/>
                <w:w w:val="100"/>
                <w:sz w:val="21"/>
                <w:szCs w:val="21"/>
              </w:rPr>
              <w:t>生</w:t>
            </w:r>
            <w:r>
              <w:rPr>
                <w:rFonts w:ascii="新宋体" w:hAnsi="新宋体" w:cs="新宋体" w:eastAsia="新宋体" w:hint="default"/>
                <w:spacing w:val="-3"/>
                <w:w w:val="100"/>
                <w:sz w:val="21"/>
                <w:szCs w:val="21"/>
              </w:rPr>
              <w:t>的</w:t>
            </w:r>
            <w:r>
              <w:rPr>
                <w:rFonts w:ascii="新宋体" w:hAnsi="新宋体" w:cs="新宋体" w:eastAsia="新宋体" w:hint="default"/>
                <w:w w:val="100"/>
                <w:sz w:val="21"/>
                <w:szCs w:val="21"/>
              </w:rPr>
              <w:t>现金</w:t>
            </w:r>
            <w:r>
              <w:rPr>
                <w:rFonts w:ascii="新宋体" w:hAnsi="新宋体" w:cs="新宋体" w:eastAsia="新宋体" w:hint="default"/>
                <w:spacing w:val="-8"/>
                <w:w w:val="100"/>
                <w:sz w:val="21"/>
                <w:szCs w:val="21"/>
              </w:rPr>
              <w:t>流</w:t>
            </w:r>
            <w:r>
              <w:rPr>
                <w:rFonts w:ascii="新宋体" w:hAnsi="新宋体" w:cs="新宋体" w:eastAsia="新宋体" w:hint="default"/>
                <w:w w:val="100"/>
                <w:sz w:val="21"/>
                <w:szCs w:val="21"/>
              </w:rPr>
              <w:t>量净额</w:t>
            </w:r>
          </w:p>
        </w:tc>
        <w:tc>
          <w:tcPr>
            <w:tcW w:w="1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right"/>
              <w:rPr>
                <w:rFonts w:ascii="新宋体" w:hAnsi="新宋体" w:cs="新宋体" w:eastAsia="新宋体" w:hint="default"/>
                <w:sz w:val="21"/>
                <w:szCs w:val="21"/>
              </w:rPr>
            </w:pPr>
            <w:r>
              <w:rPr>
                <w:rFonts w:ascii="新宋体"/>
                <w:spacing w:val="-1"/>
                <w:sz w:val="21"/>
              </w:rPr>
              <w:t>30,618,544.83</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311" w:right="0"/>
              <w:jc w:val="left"/>
              <w:rPr>
                <w:rFonts w:ascii="新宋体" w:hAnsi="新宋体" w:cs="新宋体" w:eastAsia="新宋体" w:hint="default"/>
                <w:sz w:val="21"/>
                <w:szCs w:val="21"/>
              </w:rPr>
            </w:pPr>
            <w:r>
              <w:rPr>
                <w:rFonts w:ascii="新宋体"/>
                <w:sz w:val="21"/>
              </w:rPr>
              <w:t>45,621,777.43</w:t>
            </w:r>
          </w:p>
        </w:tc>
        <w:tc>
          <w:tcPr>
            <w:tcW w:w="1594" w:type="dxa"/>
            <w:tcBorders>
              <w:top w:val="single" w:sz="8" w:space="0" w:color="DCDCDC"/>
              <w:left w:val="single" w:sz="6" w:space="0" w:color="000000"/>
              <w:bottom w:val="single" w:sz="6" w:space="0" w:color="000000"/>
              <w:right w:val="single" w:sz="12" w:space="0" w:color="000000"/>
            </w:tcBorders>
          </w:tcPr>
          <w:p>
            <w:pPr>
              <w:pStyle w:val="TableParagraph"/>
              <w:spacing w:line="240" w:lineRule="auto" w:before="41"/>
              <w:ind w:right="89"/>
              <w:jc w:val="right"/>
              <w:rPr>
                <w:rFonts w:ascii="新宋体" w:hAnsi="新宋体" w:cs="新宋体" w:eastAsia="新宋体" w:hint="default"/>
                <w:sz w:val="21"/>
                <w:szCs w:val="21"/>
              </w:rPr>
            </w:pPr>
            <w:r>
              <w:rPr>
                <w:rFonts w:ascii="新宋体"/>
                <w:spacing w:val="-1"/>
                <w:sz w:val="21"/>
              </w:rPr>
              <w:t>-32.89%</w:t>
            </w:r>
          </w:p>
        </w:tc>
      </w:tr>
      <w:tr>
        <w:trPr>
          <w:trHeight w:val="408"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69"/>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经营活动现金流入量</w:t>
            </w:r>
          </w:p>
        </w:tc>
        <w:tc>
          <w:tcPr>
            <w:tcW w:w="1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48"/>
              <w:jc w:val="right"/>
              <w:rPr>
                <w:rFonts w:ascii="新宋体" w:hAnsi="新宋体" w:cs="新宋体" w:eastAsia="新宋体" w:hint="default"/>
                <w:sz w:val="21"/>
                <w:szCs w:val="21"/>
              </w:rPr>
            </w:pPr>
            <w:r>
              <w:rPr>
                <w:rFonts w:ascii="新宋体"/>
                <w:spacing w:val="-1"/>
                <w:sz w:val="21"/>
              </w:rPr>
              <w:t>185,056,521.06</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53"/>
              <w:jc w:val="right"/>
              <w:rPr>
                <w:rFonts w:ascii="新宋体" w:hAnsi="新宋体" w:cs="新宋体" w:eastAsia="新宋体" w:hint="default"/>
                <w:sz w:val="21"/>
                <w:szCs w:val="21"/>
              </w:rPr>
            </w:pPr>
            <w:r>
              <w:rPr>
                <w:rFonts w:ascii="新宋体"/>
                <w:spacing w:val="-1"/>
                <w:sz w:val="21"/>
              </w:rPr>
              <w:t>148,660,748.74</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2"/>
              <w:ind w:right="101"/>
              <w:jc w:val="right"/>
              <w:rPr>
                <w:rFonts w:ascii="新宋体" w:hAnsi="新宋体" w:cs="新宋体" w:eastAsia="新宋体" w:hint="default"/>
                <w:sz w:val="21"/>
                <w:szCs w:val="21"/>
              </w:rPr>
            </w:pPr>
            <w:r>
              <w:rPr>
                <w:rFonts w:ascii="新宋体"/>
                <w:spacing w:val="-1"/>
                <w:sz w:val="21"/>
              </w:rPr>
              <w:t>24.48%</w:t>
            </w:r>
          </w:p>
        </w:tc>
      </w:tr>
      <w:tr>
        <w:trPr>
          <w:trHeight w:val="406"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69"/>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经营活动现金流出量</w:t>
            </w:r>
          </w:p>
        </w:tc>
        <w:tc>
          <w:tcPr>
            <w:tcW w:w="1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48"/>
              <w:jc w:val="right"/>
              <w:rPr>
                <w:rFonts w:ascii="新宋体" w:hAnsi="新宋体" w:cs="新宋体" w:eastAsia="新宋体" w:hint="default"/>
                <w:sz w:val="21"/>
                <w:szCs w:val="21"/>
              </w:rPr>
            </w:pPr>
            <w:r>
              <w:rPr>
                <w:rFonts w:ascii="新宋体"/>
                <w:spacing w:val="-1"/>
                <w:sz w:val="21"/>
              </w:rPr>
              <w:t>154,437,976.23</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53"/>
              <w:jc w:val="right"/>
              <w:rPr>
                <w:rFonts w:ascii="新宋体" w:hAnsi="新宋体" w:cs="新宋体" w:eastAsia="新宋体" w:hint="default"/>
                <w:sz w:val="21"/>
                <w:szCs w:val="21"/>
              </w:rPr>
            </w:pPr>
            <w:r>
              <w:rPr>
                <w:rFonts w:ascii="新宋体"/>
                <w:spacing w:val="-1"/>
                <w:sz w:val="21"/>
              </w:rPr>
              <w:t>103,038,971.31</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3"/>
              <w:ind w:right="101"/>
              <w:jc w:val="right"/>
              <w:rPr>
                <w:rFonts w:ascii="新宋体" w:hAnsi="新宋体" w:cs="新宋体" w:eastAsia="新宋体" w:hint="default"/>
                <w:sz w:val="21"/>
                <w:szCs w:val="21"/>
              </w:rPr>
            </w:pPr>
            <w:r>
              <w:rPr>
                <w:rFonts w:ascii="新宋体"/>
                <w:spacing w:val="-1"/>
                <w:sz w:val="21"/>
              </w:rPr>
              <w:t>49.88%</w:t>
            </w:r>
          </w:p>
        </w:tc>
      </w:tr>
      <w:tr>
        <w:trPr>
          <w:trHeight w:val="408"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1"/>
              <w:ind w:left="107"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二</w:t>
            </w:r>
            <w:r>
              <w:rPr>
                <w:rFonts w:ascii="新宋体" w:hAnsi="新宋体" w:cs="新宋体" w:eastAsia="新宋体" w:hint="default"/>
                <w:spacing w:val="-157"/>
                <w:w w:val="100"/>
                <w:sz w:val="21"/>
                <w:szCs w:val="21"/>
              </w:rPr>
              <w:t>、</w:t>
            </w:r>
            <w:r>
              <w:rPr>
                <w:rFonts w:ascii="新宋体" w:hAnsi="新宋体" w:cs="新宋体" w:eastAsia="新宋体" w:hint="default"/>
                <w:w w:val="100"/>
                <w:sz w:val="21"/>
                <w:szCs w:val="21"/>
              </w:rPr>
              <w:t>投</w:t>
            </w:r>
            <w:r>
              <w:rPr>
                <w:rFonts w:ascii="新宋体" w:hAnsi="新宋体" w:cs="新宋体" w:eastAsia="新宋体" w:hint="default"/>
                <w:spacing w:val="-3"/>
                <w:w w:val="100"/>
                <w:sz w:val="21"/>
                <w:szCs w:val="21"/>
              </w:rPr>
              <w:t>资</w:t>
            </w:r>
            <w:r>
              <w:rPr>
                <w:rFonts w:ascii="新宋体" w:hAnsi="新宋体" w:cs="新宋体" w:eastAsia="新宋体" w:hint="default"/>
                <w:w w:val="100"/>
                <w:sz w:val="21"/>
                <w:szCs w:val="21"/>
              </w:rPr>
              <w:t>活</w:t>
            </w:r>
            <w:r>
              <w:rPr>
                <w:rFonts w:ascii="新宋体" w:hAnsi="新宋体" w:cs="新宋体" w:eastAsia="新宋体" w:hint="default"/>
                <w:spacing w:val="-3"/>
                <w:w w:val="100"/>
                <w:sz w:val="21"/>
                <w:szCs w:val="21"/>
              </w:rPr>
              <w:t>动</w:t>
            </w:r>
            <w:r>
              <w:rPr>
                <w:rFonts w:ascii="新宋体" w:hAnsi="新宋体" w:cs="新宋体" w:eastAsia="新宋体" w:hint="default"/>
                <w:spacing w:val="-1"/>
                <w:w w:val="100"/>
                <w:sz w:val="21"/>
                <w:szCs w:val="21"/>
              </w:rPr>
              <w:t>产</w:t>
            </w:r>
            <w:r>
              <w:rPr>
                <w:rFonts w:ascii="新宋体" w:hAnsi="新宋体" w:cs="新宋体" w:eastAsia="新宋体" w:hint="default"/>
                <w:spacing w:val="-5"/>
                <w:w w:val="100"/>
                <w:sz w:val="21"/>
                <w:szCs w:val="21"/>
              </w:rPr>
              <w:t>生</w:t>
            </w:r>
            <w:r>
              <w:rPr>
                <w:rFonts w:ascii="新宋体" w:hAnsi="新宋体" w:cs="新宋体" w:eastAsia="新宋体" w:hint="default"/>
                <w:spacing w:val="-3"/>
                <w:w w:val="100"/>
                <w:sz w:val="21"/>
                <w:szCs w:val="21"/>
              </w:rPr>
              <w:t>的</w:t>
            </w:r>
            <w:r>
              <w:rPr>
                <w:rFonts w:ascii="新宋体" w:hAnsi="新宋体" w:cs="新宋体" w:eastAsia="新宋体" w:hint="default"/>
                <w:w w:val="100"/>
                <w:sz w:val="21"/>
                <w:szCs w:val="21"/>
              </w:rPr>
              <w:t>现金</w:t>
            </w:r>
            <w:r>
              <w:rPr>
                <w:rFonts w:ascii="新宋体" w:hAnsi="新宋体" w:cs="新宋体" w:eastAsia="新宋体" w:hint="default"/>
                <w:spacing w:val="-8"/>
                <w:w w:val="100"/>
                <w:sz w:val="21"/>
                <w:szCs w:val="21"/>
              </w:rPr>
              <w:t>流</w:t>
            </w:r>
            <w:r>
              <w:rPr>
                <w:rFonts w:ascii="新宋体" w:hAnsi="新宋体" w:cs="新宋体" w:eastAsia="新宋体" w:hint="default"/>
                <w:w w:val="100"/>
                <w:sz w:val="21"/>
                <w:szCs w:val="21"/>
              </w:rPr>
              <w:t>量净额</w:t>
            </w:r>
          </w:p>
        </w:tc>
        <w:tc>
          <w:tcPr>
            <w:tcW w:w="1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309" w:right="0"/>
              <w:jc w:val="left"/>
              <w:rPr>
                <w:rFonts w:ascii="新宋体" w:hAnsi="新宋体" w:cs="新宋体" w:eastAsia="新宋体" w:hint="default"/>
                <w:sz w:val="21"/>
                <w:szCs w:val="21"/>
              </w:rPr>
            </w:pPr>
            <w:r>
              <w:rPr>
                <w:rFonts w:ascii="新宋体"/>
                <w:sz w:val="21"/>
              </w:rPr>
              <w:t>-59,736,273.20</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53"/>
              <w:jc w:val="right"/>
              <w:rPr>
                <w:rFonts w:ascii="新宋体" w:hAnsi="新宋体" w:cs="新宋体" w:eastAsia="新宋体" w:hint="default"/>
                <w:sz w:val="21"/>
                <w:szCs w:val="21"/>
              </w:rPr>
            </w:pPr>
            <w:r>
              <w:rPr>
                <w:rFonts w:ascii="新宋体"/>
                <w:spacing w:val="-1"/>
                <w:sz w:val="21"/>
              </w:rPr>
              <w:t>-21,332,636.47</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right="101"/>
              <w:jc w:val="right"/>
              <w:rPr>
                <w:rFonts w:ascii="新宋体" w:hAnsi="新宋体" w:cs="新宋体" w:eastAsia="新宋体" w:hint="default"/>
                <w:sz w:val="21"/>
                <w:szCs w:val="21"/>
              </w:rPr>
            </w:pPr>
            <w:r>
              <w:rPr>
                <w:rFonts w:ascii="新宋体"/>
                <w:spacing w:val="-1"/>
                <w:sz w:val="21"/>
              </w:rPr>
              <w:t>-180.02%</w:t>
            </w:r>
          </w:p>
        </w:tc>
      </w:tr>
      <w:tr>
        <w:trPr>
          <w:trHeight w:val="408"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1"/>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投资活动现金流入量</w:t>
            </w:r>
          </w:p>
        </w:tc>
        <w:tc>
          <w:tcPr>
            <w:tcW w:w="1899" w:type="dxa"/>
            <w:tcBorders>
              <w:top w:val="single" w:sz="6" w:space="0" w:color="000000"/>
              <w:left w:val="single" w:sz="6" w:space="0" w:color="000000"/>
              <w:bottom w:val="single" w:sz="6" w:space="0" w:color="000000"/>
              <w:right w:val="single" w:sz="6" w:space="0" w:color="000000"/>
            </w:tcBorders>
          </w:tcPr>
          <w:p>
            <w:pP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77"/>
              <w:jc w:val="right"/>
              <w:rPr>
                <w:rFonts w:ascii="新宋体" w:hAnsi="新宋体" w:cs="新宋体" w:eastAsia="新宋体" w:hint="default"/>
                <w:sz w:val="21"/>
                <w:szCs w:val="21"/>
              </w:rPr>
            </w:pPr>
            <w:r>
              <w:rPr>
                <w:rFonts w:ascii="新宋体"/>
                <w:spacing w:val="-1"/>
                <w:sz w:val="21"/>
              </w:rPr>
              <w:t>90,988.67</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right="101"/>
              <w:jc w:val="right"/>
              <w:rPr>
                <w:rFonts w:ascii="新宋体" w:hAnsi="新宋体" w:cs="新宋体" w:eastAsia="新宋体" w:hint="default"/>
                <w:sz w:val="21"/>
                <w:szCs w:val="21"/>
              </w:rPr>
            </w:pPr>
            <w:r>
              <w:rPr>
                <w:rFonts w:ascii="新宋体"/>
                <w:spacing w:val="-1"/>
                <w:sz w:val="21"/>
              </w:rPr>
              <w:t>-100%</w:t>
            </w:r>
          </w:p>
        </w:tc>
      </w:tr>
      <w:tr>
        <w:trPr>
          <w:trHeight w:val="406"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1"/>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投资活动现金流出量</w:t>
            </w:r>
          </w:p>
        </w:tc>
        <w:tc>
          <w:tcPr>
            <w:tcW w:w="1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12" w:right="0"/>
              <w:jc w:val="left"/>
              <w:rPr>
                <w:rFonts w:ascii="新宋体" w:hAnsi="新宋体" w:cs="新宋体" w:eastAsia="新宋体" w:hint="default"/>
                <w:sz w:val="21"/>
                <w:szCs w:val="21"/>
              </w:rPr>
            </w:pPr>
            <w:r>
              <w:rPr>
                <w:rFonts w:ascii="新宋体"/>
                <w:sz w:val="21"/>
              </w:rPr>
              <w:t>59,736,273.20</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393" w:right="0"/>
              <w:jc w:val="left"/>
              <w:rPr>
                <w:rFonts w:ascii="新宋体" w:hAnsi="新宋体" w:cs="新宋体" w:eastAsia="新宋体" w:hint="default"/>
                <w:sz w:val="21"/>
                <w:szCs w:val="21"/>
              </w:rPr>
            </w:pPr>
            <w:r>
              <w:rPr>
                <w:rFonts w:ascii="新宋体"/>
                <w:sz w:val="21"/>
              </w:rPr>
              <w:t>21,423,625.14</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right="48"/>
              <w:jc w:val="right"/>
              <w:rPr>
                <w:rFonts w:ascii="新宋体" w:hAnsi="新宋体" w:cs="新宋体" w:eastAsia="新宋体" w:hint="default"/>
                <w:sz w:val="21"/>
                <w:szCs w:val="21"/>
              </w:rPr>
            </w:pPr>
            <w:r>
              <w:rPr>
                <w:rFonts w:ascii="新宋体"/>
                <w:spacing w:val="-1"/>
                <w:sz w:val="21"/>
              </w:rPr>
              <w:t>178.83%</w:t>
            </w:r>
          </w:p>
        </w:tc>
      </w:tr>
      <w:tr>
        <w:trPr>
          <w:trHeight w:val="408"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1"/>
              <w:ind w:left="107"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三</w:t>
            </w:r>
            <w:r>
              <w:rPr>
                <w:rFonts w:ascii="新宋体" w:hAnsi="新宋体" w:cs="新宋体" w:eastAsia="新宋体" w:hint="default"/>
                <w:spacing w:val="-157"/>
                <w:w w:val="100"/>
                <w:sz w:val="21"/>
                <w:szCs w:val="21"/>
              </w:rPr>
              <w:t>、</w:t>
            </w:r>
            <w:r>
              <w:rPr>
                <w:rFonts w:ascii="新宋体" w:hAnsi="新宋体" w:cs="新宋体" w:eastAsia="新宋体" w:hint="default"/>
                <w:w w:val="100"/>
                <w:sz w:val="21"/>
                <w:szCs w:val="21"/>
              </w:rPr>
              <w:t>筹</w:t>
            </w:r>
            <w:r>
              <w:rPr>
                <w:rFonts w:ascii="新宋体" w:hAnsi="新宋体" w:cs="新宋体" w:eastAsia="新宋体" w:hint="default"/>
                <w:spacing w:val="-3"/>
                <w:w w:val="100"/>
                <w:sz w:val="21"/>
                <w:szCs w:val="21"/>
              </w:rPr>
              <w:t>资</w:t>
            </w:r>
            <w:r>
              <w:rPr>
                <w:rFonts w:ascii="新宋体" w:hAnsi="新宋体" w:cs="新宋体" w:eastAsia="新宋体" w:hint="default"/>
                <w:w w:val="100"/>
                <w:sz w:val="21"/>
                <w:szCs w:val="21"/>
              </w:rPr>
              <w:t>活</w:t>
            </w:r>
            <w:r>
              <w:rPr>
                <w:rFonts w:ascii="新宋体" w:hAnsi="新宋体" w:cs="新宋体" w:eastAsia="新宋体" w:hint="default"/>
                <w:spacing w:val="-3"/>
                <w:w w:val="100"/>
                <w:sz w:val="21"/>
                <w:szCs w:val="21"/>
              </w:rPr>
              <w:t>动</w:t>
            </w:r>
            <w:r>
              <w:rPr>
                <w:rFonts w:ascii="新宋体" w:hAnsi="新宋体" w:cs="新宋体" w:eastAsia="新宋体" w:hint="default"/>
                <w:spacing w:val="-1"/>
                <w:w w:val="100"/>
                <w:sz w:val="21"/>
                <w:szCs w:val="21"/>
              </w:rPr>
              <w:t>产</w:t>
            </w:r>
            <w:r>
              <w:rPr>
                <w:rFonts w:ascii="新宋体" w:hAnsi="新宋体" w:cs="新宋体" w:eastAsia="新宋体" w:hint="default"/>
                <w:spacing w:val="-5"/>
                <w:w w:val="100"/>
                <w:sz w:val="21"/>
                <w:szCs w:val="21"/>
              </w:rPr>
              <w:t>生</w:t>
            </w:r>
            <w:r>
              <w:rPr>
                <w:rFonts w:ascii="新宋体" w:hAnsi="新宋体" w:cs="新宋体" w:eastAsia="新宋体" w:hint="default"/>
                <w:spacing w:val="-3"/>
                <w:w w:val="100"/>
                <w:sz w:val="21"/>
                <w:szCs w:val="21"/>
              </w:rPr>
              <w:t>的</w:t>
            </w:r>
            <w:r>
              <w:rPr>
                <w:rFonts w:ascii="新宋体" w:hAnsi="新宋体" w:cs="新宋体" w:eastAsia="新宋体" w:hint="default"/>
                <w:w w:val="100"/>
                <w:sz w:val="21"/>
                <w:szCs w:val="21"/>
              </w:rPr>
              <w:t>现金</w:t>
            </w:r>
            <w:r>
              <w:rPr>
                <w:rFonts w:ascii="新宋体" w:hAnsi="新宋体" w:cs="新宋体" w:eastAsia="新宋体" w:hint="default"/>
                <w:spacing w:val="-8"/>
                <w:w w:val="100"/>
                <w:sz w:val="21"/>
                <w:szCs w:val="21"/>
              </w:rPr>
              <w:t>流</w:t>
            </w:r>
            <w:r>
              <w:rPr>
                <w:rFonts w:ascii="新宋体" w:hAnsi="新宋体" w:cs="新宋体" w:eastAsia="新宋体" w:hint="default"/>
                <w:w w:val="100"/>
                <w:sz w:val="21"/>
                <w:szCs w:val="21"/>
              </w:rPr>
              <w:t>量净额</w:t>
            </w:r>
          </w:p>
        </w:tc>
        <w:tc>
          <w:tcPr>
            <w:tcW w:w="1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48"/>
              <w:jc w:val="right"/>
              <w:rPr>
                <w:rFonts w:ascii="新宋体" w:hAnsi="新宋体" w:cs="新宋体" w:eastAsia="新宋体" w:hint="default"/>
                <w:sz w:val="21"/>
                <w:szCs w:val="21"/>
              </w:rPr>
            </w:pPr>
            <w:r>
              <w:rPr>
                <w:rFonts w:ascii="新宋体"/>
                <w:spacing w:val="-1"/>
                <w:sz w:val="21"/>
              </w:rPr>
              <w:t>-27,864,404.12</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4"/>
              <w:jc w:val="right"/>
              <w:rPr>
                <w:rFonts w:ascii="新宋体" w:hAnsi="新宋体" w:cs="新宋体" w:eastAsia="新宋体" w:hint="default"/>
                <w:sz w:val="21"/>
                <w:szCs w:val="21"/>
              </w:rPr>
            </w:pPr>
            <w:r>
              <w:rPr>
                <w:rFonts w:ascii="新宋体"/>
                <w:spacing w:val="-1"/>
                <w:sz w:val="21"/>
              </w:rPr>
              <w:t>355,541,375.66</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right="96"/>
              <w:jc w:val="right"/>
              <w:rPr>
                <w:rFonts w:ascii="新宋体" w:hAnsi="新宋体" w:cs="新宋体" w:eastAsia="新宋体" w:hint="default"/>
                <w:sz w:val="21"/>
                <w:szCs w:val="21"/>
              </w:rPr>
            </w:pPr>
            <w:r>
              <w:rPr>
                <w:rFonts w:ascii="新宋体"/>
                <w:spacing w:val="-1"/>
                <w:sz w:val="21"/>
              </w:rPr>
              <w:t>-107.84%</w:t>
            </w:r>
          </w:p>
        </w:tc>
      </w:tr>
      <w:tr>
        <w:trPr>
          <w:trHeight w:val="408"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71"/>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筹资活动现金流入量</w:t>
            </w:r>
          </w:p>
        </w:tc>
        <w:tc>
          <w:tcPr>
            <w:tcW w:w="1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412" w:right="0"/>
              <w:jc w:val="left"/>
              <w:rPr>
                <w:rFonts w:ascii="新宋体" w:hAnsi="新宋体" w:cs="新宋体" w:eastAsia="新宋体" w:hint="default"/>
                <w:sz w:val="21"/>
                <w:szCs w:val="21"/>
              </w:rPr>
            </w:pPr>
            <w:r>
              <w:rPr>
                <w:rFonts w:ascii="新宋体"/>
                <w:sz w:val="21"/>
              </w:rPr>
              <w:t>29,980,000.00</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24"/>
              <w:jc w:val="right"/>
              <w:rPr>
                <w:rFonts w:ascii="新宋体" w:hAnsi="新宋体" w:cs="新宋体" w:eastAsia="新宋体" w:hint="default"/>
                <w:sz w:val="21"/>
                <w:szCs w:val="21"/>
              </w:rPr>
            </w:pPr>
            <w:r>
              <w:rPr>
                <w:rFonts w:ascii="新宋体"/>
                <w:spacing w:val="-1"/>
                <w:sz w:val="21"/>
              </w:rPr>
              <w:t>422,050,000.00</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right="149"/>
              <w:jc w:val="right"/>
              <w:rPr>
                <w:rFonts w:ascii="新宋体" w:hAnsi="新宋体" w:cs="新宋体" w:eastAsia="新宋体" w:hint="default"/>
                <w:sz w:val="21"/>
                <w:szCs w:val="21"/>
              </w:rPr>
            </w:pPr>
            <w:r>
              <w:rPr>
                <w:rFonts w:ascii="新宋体"/>
                <w:spacing w:val="-1"/>
                <w:sz w:val="21"/>
              </w:rPr>
              <w:t>-92.90%</w:t>
            </w:r>
          </w:p>
        </w:tc>
      </w:tr>
      <w:tr>
        <w:trPr>
          <w:trHeight w:val="408" w:hRule="exact"/>
        </w:trPr>
        <w:tc>
          <w:tcPr>
            <w:tcW w:w="3301"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69"/>
              <w:ind w:left="530" w:right="0"/>
              <w:jc w:val="left"/>
              <w:rPr>
                <w:rFonts w:ascii="新宋体" w:hAnsi="新宋体" w:cs="新宋体" w:eastAsia="新宋体" w:hint="default"/>
                <w:sz w:val="21"/>
                <w:szCs w:val="21"/>
              </w:rPr>
            </w:pPr>
            <w:r>
              <w:rPr>
                <w:rFonts w:ascii="新宋体" w:hAnsi="新宋体" w:cs="新宋体" w:eastAsia="新宋体" w:hint="default"/>
                <w:sz w:val="21"/>
                <w:szCs w:val="21"/>
              </w:rPr>
              <w:t>筹资活动现金流出量</w:t>
            </w:r>
          </w:p>
        </w:tc>
        <w:tc>
          <w:tcPr>
            <w:tcW w:w="18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412" w:right="0"/>
              <w:jc w:val="left"/>
              <w:rPr>
                <w:rFonts w:ascii="新宋体" w:hAnsi="新宋体" w:cs="新宋体" w:eastAsia="新宋体" w:hint="default"/>
                <w:sz w:val="21"/>
                <w:szCs w:val="21"/>
              </w:rPr>
            </w:pPr>
            <w:r>
              <w:rPr>
                <w:rFonts w:ascii="新宋体"/>
                <w:sz w:val="21"/>
              </w:rPr>
              <w:t>57,844,404.12</w:t>
            </w:r>
          </w:p>
        </w:tc>
        <w:tc>
          <w:tcPr>
            <w:tcW w:w="18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393" w:right="0"/>
              <w:jc w:val="left"/>
              <w:rPr>
                <w:rFonts w:ascii="新宋体" w:hAnsi="新宋体" w:cs="新宋体" w:eastAsia="新宋体" w:hint="default"/>
                <w:sz w:val="21"/>
                <w:szCs w:val="21"/>
              </w:rPr>
            </w:pPr>
            <w:r>
              <w:rPr>
                <w:rFonts w:ascii="新宋体"/>
                <w:sz w:val="21"/>
              </w:rPr>
              <w:t>66,508,624.34</w:t>
            </w:r>
          </w:p>
        </w:tc>
        <w:tc>
          <w:tcPr>
            <w:tcW w:w="15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2"/>
              <w:ind w:right="153"/>
              <w:jc w:val="right"/>
              <w:rPr>
                <w:rFonts w:ascii="新宋体" w:hAnsi="新宋体" w:cs="新宋体" w:eastAsia="新宋体" w:hint="default"/>
                <w:sz w:val="21"/>
                <w:szCs w:val="21"/>
              </w:rPr>
            </w:pPr>
            <w:r>
              <w:rPr>
                <w:rFonts w:ascii="新宋体"/>
                <w:spacing w:val="-1"/>
                <w:sz w:val="21"/>
              </w:rPr>
              <w:t>-13.03%</w:t>
            </w:r>
          </w:p>
        </w:tc>
      </w:tr>
      <w:tr>
        <w:trPr>
          <w:trHeight w:val="422" w:hRule="exact"/>
        </w:trPr>
        <w:tc>
          <w:tcPr>
            <w:tcW w:w="3301"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69"/>
              <w:ind w:left="107" w:right="0"/>
              <w:jc w:val="left"/>
              <w:rPr>
                <w:rFonts w:ascii="新宋体" w:hAnsi="新宋体" w:cs="新宋体" w:eastAsia="新宋体" w:hint="default"/>
                <w:sz w:val="21"/>
                <w:szCs w:val="21"/>
              </w:rPr>
            </w:pPr>
            <w:r>
              <w:rPr>
                <w:rFonts w:ascii="新宋体" w:hAnsi="新宋体" w:cs="新宋体" w:eastAsia="新宋体" w:hint="default"/>
                <w:sz w:val="21"/>
                <w:szCs w:val="21"/>
              </w:rPr>
              <w:t>四、现金及现金等价物净增加额</w:t>
            </w:r>
          </w:p>
        </w:tc>
        <w:tc>
          <w:tcPr>
            <w:tcW w:w="189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2"/>
              <w:ind w:right="48"/>
              <w:jc w:val="right"/>
              <w:rPr>
                <w:rFonts w:ascii="新宋体" w:hAnsi="新宋体" w:cs="新宋体" w:eastAsia="新宋体" w:hint="default"/>
                <w:sz w:val="21"/>
                <w:szCs w:val="21"/>
              </w:rPr>
            </w:pPr>
            <w:r>
              <w:rPr>
                <w:rFonts w:ascii="新宋体"/>
                <w:spacing w:val="-1"/>
                <w:sz w:val="21"/>
              </w:rPr>
              <w:t>-57,289,056.54</w:t>
            </w:r>
          </w:p>
        </w:tc>
        <w:tc>
          <w:tcPr>
            <w:tcW w:w="18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2"/>
              <w:ind w:right="24"/>
              <w:jc w:val="right"/>
              <w:rPr>
                <w:rFonts w:ascii="新宋体" w:hAnsi="新宋体" w:cs="新宋体" w:eastAsia="新宋体" w:hint="default"/>
                <w:sz w:val="21"/>
                <w:szCs w:val="21"/>
              </w:rPr>
            </w:pPr>
            <w:r>
              <w:rPr>
                <w:rFonts w:ascii="新宋体"/>
                <w:spacing w:val="-1"/>
                <w:sz w:val="21"/>
              </w:rPr>
              <w:t>379,919,658.60</w:t>
            </w:r>
          </w:p>
        </w:tc>
        <w:tc>
          <w:tcPr>
            <w:tcW w:w="159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2"/>
              <w:ind w:right="101"/>
              <w:jc w:val="right"/>
              <w:rPr>
                <w:rFonts w:ascii="新宋体" w:hAnsi="新宋体" w:cs="新宋体" w:eastAsia="新宋体" w:hint="default"/>
                <w:sz w:val="21"/>
                <w:szCs w:val="21"/>
              </w:rPr>
            </w:pPr>
            <w:r>
              <w:rPr>
                <w:rFonts w:ascii="新宋体"/>
                <w:spacing w:val="-1"/>
                <w:sz w:val="21"/>
              </w:rPr>
              <w:t>-115.08%</w:t>
            </w:r>
          </w:p>
        </w:tc>
      </w:tr>
    </w:tbl>
    <w:p>
      <w:pPr>
        <w:spacing w:line="240" w:lineRule="auto" w:before="12"/>
        <w:rPr>
          <w:rFonts w:ascii="宋体" w:hAnsi="宋体" w:cs="宋体" w:eastAsia="宋体" w:hint="default"/>
          <w:sz w:val="5"/>
          <w:szCs w:val="5"/>
        </w:rPr>
      </w:pPr>
    </w:p>
    <w:p>
      <w:pPr>
        <w:pStyle w:val="BodyText"/>
        <w:spacing w:line="357" w:lineRule="auto" w:before="26"/>
        <w:ind w:left="298" w:right="1791" w:firstLine="566"/>
        <w:jc w:val="both"/>
      </w:pPr>
      <w:r>
        <w:rPr/>
        <w:t>报告期内，公司经营活动产生的现金流入量比上年同期上升</w:t>
      </w:r>
      <w:r>
        <w:rPr>
          <w:spacing w:val="-53"/>
        </w:rPr>
        <w:t> </w:t>
      </w:r>
      <w:r>
        <w:rPr>
          <w:rFonts w:ascii="宋体" w:hAnsi="宋体" w:cs="宋体" w:eastAsia="宋体" w:hint="default"/>
        </w:rPr>
        <w:t>24.48%</w:t>
      </w:r>
      <w:r>
        <w:rPr/>
        <w:t>，主要 </w:t>
      </w:r>
      <w:r>
        <w:rPr>
          <w:spacing w:val="-3"/>
        </w:rPr>
        <w:t>原因为公司销售产品</w:t>
      </w:r>
      <w:r>
        <w:rPr>
          <w:rFonts w:ascii="新宋体" w:hAnsi="新宋体" w:cs="新宋体" w:eastAsia="新宋体" w:hint="default"/>
          <w:spacing w:val="-3"/>
        </w:rPr>
        <w:t>收款增加、</w:t>
      </w:r>
      <w:r>
        <w:rPr>
          <w:spacing w:val="-3"/>
        </w:rPr>
        <w:t>公司收到和收回的保证金及银行存款利息收入的</w:t>
      </w:r>
      <w:r>
        <w:rPr>
          <w:spacing w:val="-105"/>
        </w:rPr>
        <w:t> </w:t>
      </w:r>
      <w:r>
        <w:rPr/>
        <w:t>增加，导致现金流入量比上年同期增长。</w:t>
      </w:r>
    </w:p>
    <w:p>
      <w:pPr>
        <w:pStyle w:val="BodyText"/>
        <w:spacing w:line="357" w:lineRule="auto" w:before="34"/>
        <w:ind w:left="298" w:right="1791" w:firstLine="479"/>
        <w:jc w:val="both"/>
      </w:pPr>
      <w:r>
        <w:rPr/>
        <w:t>报告期内，公司经营活动产生的现金流出量比上年同期上升</w:t>
      </w:r>
      <w:r>
        <w:rPr>
          <w:spacing w:val="26"/>
        </w:rPr>
        <w:t> </w:t>
      </w:r>
      <w:r>
        <w:rPr>
          <w:rFonts w:ascii="宋体" w:hAnsi="宋体" w:cs="宋体" w:eastAsia="宋体" w:hint="default"/>
        </w:rPr>
        <w:t>49.88%</w:t>
      </w:r>
      <w:r>
        <w:rPr/>
        <w:t>，主要 </w:t>
      </w:r>
      <w:r>
        <w:rPr>
          <w:spacing w:val="-3"/>
        </w:rPr>
        <w:t>原因为公司经营规模的扩大，引起公司商品采购支出、销售费用、管理费用增长</w:t>
      </w:r>
      <w:r>
        <w:rPr>
          <w:spacing w:val="-102"/>
        </w:rPr>
        <w:t> </w:t>
      </w:r>
      <w:r>
        <w:rPr>
          <w:spacing w:val="-102"/>
        </w:rPr>
      </w:r>
      <w:r>
        <w:rPr/>
        <w:t>所致。</w:t>
      </w:r>
    </w:p>
    <w:p>
      <w:pPr>
        <w:pStyle w:val="BodyText"/>
        <w:spacing w:line="240" w:lineRule="auto"/>
        <w:ind w:left="778" w:right="153"/>
        <w:jc w:val="left"/>
      </w:pPr>
      <w:r>
        <w:rPr/>
        <w:t>报告期内，公司经营活动产生的现金净流量比上年同期下降</w:t>
      </w:r>
      <w:r>
        <w:rPr>
          <w:spacing w:val="27"/>
        </w:rPr>
        <w:t> </w:t>
      </w:r>
      <w:r>
        <w:rPr>
          <w:rFonts w:ascii="宋体" w:hAnsi="宋体" w:cs="宋体" w:eastAsia="宋体" w:hint="default"/>
        </w:rPr>
        <w:t>32.89%</w:t>
      </w:r>
      <w:r>
        <w:rPr/>
        <w:t>，主要</w:t>
      </w:r>
    </w:p>
    <w:p>
      <w:pPr>
        <w:spacing w:after="0" w:line="240" w:lineRule="auto"/>
        <w:jc w:val="left"/>
        <w:sectPr>
          <w:pgSz w:w="11910" w:h="16840"/>
          <w:pgMar w:header="424" w:footer="1050" w:top="1020" w:bottom="1240" w:left="1500" w:right="0"/>
        </w:sectPr>
      </w:pPr>
    </w:p>
    <w:p>
      <w:pPr>
        <w:spacing w:line="240" w:lineRule="auto" w:before="6"/>
        <w:rPr>
          <w:rFonts w:ascii="宋体" w:hAnsi="宋体" w:cs="宋体" w:eastAsia="宋体" w:hint="default"/>
          <w:sz w:val="26"/>
          <w:szCs w:val="26"/>
        </w:rPr>
      </w:pPr>
    </w:p>
    <w:p>
      <w:pPr>
        <w:pStyle w:val="BodyText"/>
        <w:spacing w:line="357" w:lineRule="auto" w:before="26"/>
        <w:ind w:left="698" w:right="633"/>
        <w:jc w:val="left"/>
      </w:pPr>
      <w:r>
        <w:rPr>
          <w:spacing w:val="-3"/>
        </w:rPr>
        <w:t>原因为销售应收账款增加和扩大经营规模引起的采购成本、销售费用、管理费用</w:t>
      </w:r>
      <w:r>
        <w:rPr>
          <w:spacing w:val="-102"/>
        </w:rPr>
        <w:t> </w:t>
      </w:r>
      <w:r>
        <w:rPr>
          <w:spacing w:val="-102"/>
        </w:rPr>
      </w:r>
      <w:r>
        <w:rPr/>
        <w:t>增长所致。</w:t>
      </w:r>
    </w:p>
    <w:p>
      <w:pPr>
        <w:pStyle w:val="BodyText"/>
        <w:spacing w:line="357" w:lineRule="auto" w:before="34"/>
        <w:ind w:left="698" w:right="1791" w:firstLine="479"/>
        <w:jc w:val="both"/>
      </w:pPr>
      <w:r>
        <w:rPr>
          <w:spacing w:val="-3"/>
        </w:rPr>
        <w:t>报告期内，公司投资活动产生的现金流量净额比上年同期大幅下降，主要是</w:t>
      </w:r>
      <w:r>
        <w:rPr/>
        <w:t> </w:t>
      </w:r>
      <w:r>
        <w:rPr>
          <w:spacing w:val="-3"/>
        </w:rPr>
        <w:t>本年度公司募投项目的建设及购买土地、设备及并购郑州春泉等引起投资活动现</w:t>
      </w:r>
      <w:r>
        <w:rPr>
          <w:spacing w:val="-104"/>
        </w:rPr>
        <w:t> </w:t>
      </w:r>
      <w:r>
        <w:rPr>
          <w:spacing w:val="-104"/>
        </w:rPr>
      </w:r>
      <w:r>
        <w:rPr/>
        <w:t>金流出量增加。</w:t>
      </w:r>
    </w:p>
    <w:p>
      <w:pPr>
        <w:pStyle w:val="BodyText"/>
        <w:spacing w:line="357" w:lineRule="auto"/>
        <w:ind w:left="698" w:right="1791" w:firstLine="479"/>
        <w:jc w:val="both"/>
      </w:pPr>
      <w:r>
        <w:rPr>
          <w:spacing w:val="-3"/>
        </w:rPr>
        <w:t>报告期内，公司筹资活动产生的现金流入量及筹资活动产生流量净额和上年</w:t>
      </w:r>
      <w:r>
        <w:rPr/>
        <w:t> 同期相比大幅下降，主要是因为公司</w:t>
      </w:r>
      <w:r>
        <w:rPr>
          <w:spacing w:val="-55"/>
        </w:rPr>
        <w:t> </w:t>
      </w:r>
      <w:r>
        <w:rPr>
          <w:rFonts w:ascii="宋体" w:hAnsi="宋体" w:cs="宋体" w:eastAsia="宋体" w:hint="default"/>
        </w:rPr>
        <w:t>2009</w:t>
      </w:r>
      <w:r>
        <w:rPr>
          <w:rFonts w:ascii="宋体" w:hAnsi="宋体" w:cs="宋体" w:eastAsia="宋体" w:hint="default"/>
          <w:spacing w:val="-56"/>
        </w:rPr>
        <w:t> </w:t>
      </w:r>
      <w:r>
        <w:rPr/>
        <w:t>年度发行</w:t>
      </w:r>
      <w:r>
        <w:rPr>
          <w:spacing w:val="-56"/>
        </w:rPr>
        <w:t> </w:t>
      </w:r>
      <w:r>
        <w:rPr>
          <w:rFonts w:ascii="宋体" w:hAnsi="宋体" w:cs="宋体" w:eastAsia="宋体" w:hint="default"/>
        </w:rPr>
        <w:t>1,500</w:t>
      </w:r>
      <w:r>
        <w:rPr>
          <w:rFonts w:ascii="宋体" w:hAnsi="宋体" w:cs="宋体" w:eastAsia="宋体" w:hint="default"/>
          <w:spacing w:val="-56"/>
        </w:rPr>
        <w:t> </w:t>
      </w:r>
      <w:r>
        <w:rPr/>
        <w:t>万股</w:t>
      </w:r>
      <w:r>
        <w:rPr>
          <w:spacing w:val="-56"/>
        </w:rPr>
        <w:t> </w:t>
      </w:r>
      <w:r>
        <w:rPr>
          <w:rFonts w:ascii="宋体" w:hAnsi="宋体" w:cs="宋体" w:eastAsia="宋体" w:hint="default"/>
        </w:rPr>
        <w:t>A</w:t>
      </w:r>
      <w:r>
        <w:rPr>
          <w:rFonts w:ascii="宋体" w:hAnsi="宋体" w:cs="宋体" w:eastAsia="宋体" w:hint="default"/>
          <w:spacing w:val="-56"/>
        </w:rPr>
        <w:t> </w:t>
      </w:r>
      <w:r>
        <w:rPr/>
        <w:t>股，收到发行 募集资金净额为</w:t>
      </w:r>
      <w:r>
        <w:rPr>
          <w:spacing w:val="-61"/>
        </w:rPr>
        <w:t> </w:t>
      </w:r>
      <w:r>
        <w:rPr>
          <w:rFonts w:ascii="宋体" w:hAnsi="宋体" w:cs="宋体" w:eastAsia="宋体" w:hint="default"/>
        </w:rPr>
        <w:t>37,363.95</w:t>
      </w:r>
      <w:r>
        <w:rPr>
          <w:rFonts w:ascii="宋体" w:hAnsi="宋体" w:cs="宋体" w:eastAsia="宋体" w:hint="default"/>
          <w:spacing w:val="-60"/>
        </w:rPr>
        <w:t> </w:t>
      </w:r>
      <w:r>
        <w:rPr/>
        <w:t>万元。</w:t>
      </w:r>
    </w:p>
    <w:p>
      <w:pPr>
        <w:pStyle w:val="BodyText"/>
        <w:spacing w:line="357" w:lineRule="auto" w:before="34"/>
        <w:ind w:left="698" w:right="1791" w:firstLine="479"/>
        <w:jc w:val="both"/>
      </w:pPr>
      <w:r>
        <w:rPr>
          <w:spacing w:val="-3"/>
        </w:rPr>
        <w:t>报告期内，公司现金及现金等价物净增加额同比大幅下降，主要原因是报告</w:t>
      </w:r>
      <w:r>
        <w:rPr/>
        <w:t> </w:t>
      </w:r>
      <w:r>
        <w:rPr>
          <w:spacing w:val="3"/>
        </w:rPr>
        <w:t>期公司融资金额下降及募投项目资金投入、经营活动支付的现金流大幅增长所</w:t>
      </w:r>
      <w:r>
        <w:rPr>
          <w:spacing w:val="-97"/>
        </w:rPr>
        <w:t> </w:t>
      </w:r>
      <w:r>
        <w:rPr>
          <w:spacing w:val="-97"/>
        </w:rPr>
      </w:r>
      <w:r>
        <w:rPr/>
        <w:t>致。</w:t>
      </w:r>
    </w:p>
    <w:p>
      <w:pPr>
        <w:spacing w:line="240" w:lineRule="auto" w:before="2"/>
        <w:rPr>
          <w:rFonts w:ascii="宋体" w:hAnsi="宋体" w:cs="宋体" w:eastAsia="宋体" w:hint="default"/>
          <w:sz w:val="21"/>
          <w:szCs w:val="21"/>
        </w:rPr>
      </w:pPr>
    </w:p>
    <w:p>
      <w:pPr>
        <w:pStyle w:val="Heading5"/>
        <w:spacing w:line="240" w:lineRule="auto"/>
        <w:ind w:left="1180" w:right="633"/>
        <w:jc w:val="left"/>
        <w:rPr>
          <w:rFonts w:ascii="宋体" w:hAnsi="宋体" w:cs="宋体" w:eastAsia="宋体" w:hint="default"/>
          <w:b w:val="0"/>
          <w:bCs w:val="0"/>
        </w:rPr>
      </w:pPr>
      <w:r>
        <w:rPr>
          <w:rFonts w:ascii="宋体" w:hAnsi="宋体" w:cs="宋体" w:eastAsia="宋体" w:hint="default"/>
        </w:rPr>
        <w:t>8</w:t>
      </w:r>
      <w:r>
        <w:rPr>
          <w:rFonts w:ascii="宋体" w:hAnsi="宋体" w:cs="宋体" w:eastAsia="宋体" w:hint="default"/>
        </w:rPr>
        <w:t>、公司研发费用投入</w:t>
      </w:r>
      <w:r>
        <w:rPr>
          <w:rFonts w:ascii="宋体" w:hAnsi="宋体" w:cs="宋体" w:eastAsia="宋体" w:hint="default"/>
          <w:b w:val="0"/>
          <w:bCs w:val="0"/>
        </w:rPr>
      </w:r>
    </w:p>
    <w:p>
      <w:pPr>
        <w:spacing w:line="240" w:lineRule="auto" w:before="12"/>
        <w:rPr>
          <w:rFonts w:ascii="宋体" w:hAnsi="宋体" w:cs="宋体" w:eastAsia="宋体" w:hint="default"/>
          <w:b/>
          <w:bCs/>
          <w:sz w:val="29"/>
          <w:szCs w:val="29"/>
        </w:rPr>
      </w:pPr>
    </w:p>
    <w:p>
      <w:pPr>
        <w:pStyle w:val="BodyText"/>
        <w:spacing w:line="240" w:lineRule="auto" w:before="0"/>
        <w:ind w:left="6780" w:right="633"/>
        <w:jc w:val="left"/>
        <w:rPr>
          <w:rFonts w:ascii="新宋体" w:hAnsi="新宋体" w:cs="新宋体" w:eastAsia="新宋体" w:hint="default"/>
        </w:rPr>
      </w:pPr>
      <w:r>
        <w:rPr>
          <w:rFonts w:ascii="新宋体" w:hAnsi="新宋体" w:cs="新宋体" w:eastAsia="新宋体" w:hint="default"/>
          <w:spacing w:val="-3"/>
        </w:rPr>
        <w:t>单位：人民币（元）</w:t>
      </w:r>
    </w:p>
    <w:p>
      <w:pPr>
        <w:spacing w:line="240" w:lineRule="auto" w:before="13"/>
        <w:rPr>
          <w:rFonts w:ascii="新宋体" w:hAnsi="新宋体" w:cs="新宋体" w:eastAsia="新宋体"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1952"/>
        <w:gridCol w:w="1702"/>
        <w:gridCol w:w="1844"/>
        <w:gridCol w:w="1978"/>
        <w:gridCol w:w="1981"/>
      </w:tblGrid>
      <w:tr>
        <w:trPr>
          <w:trHeight w:val="670" w:hRule="exact"/>
        </w:trPr>
        <w:tc>
          <w:tcPr>
            <w:tcW w:w="1952"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72"/>
              <w:ind w:left="883" w:right="0"/>
              <w:jc w:val="left"/>
              <w:rPr>
                <w:rFonts w:ascii="新宋体" w:hAnsi="新宋体" w:cs="新宋体" w:eastAsia="新宋体" w:hint="default"/>
                <w:sz w:val="21"/>
                <w:szCs w:val="21"/>
              </w:rPr>
            </w:pPr>
            <w:r>
              <w:rPr>
                <w:rFonts w:ascii="新宋体" w:hAnsi="新宋体" w:cs="新宋体" w:eastAsia="新宋体" w:hint="default"/>
                <w:sz w:val="21"/>
                <w:szCs w:val="21"/>
              </w:rPr>
              <w:t>项</w:t>
            </w:r>
            <w:r>
              <w:rPr>
                <w:rFonts w:ascii="新宋体" w:hAnsi="新宋体" w:cs="新宋体" w:eastAsia="新宋体" w:hint="default"/>
                <w:spacing w:val="2"/>
                <w:sz w:val="21"/>
                <w:szCs w:val="21"/>
              </w:rPr>
              <w:t> </w:t>
            </w:r>
            <w:r>
              <w:rPr>
                <w:rFonts w:ascii="新宋体" w:hAnsi="新宋体" w:cs="新宋体" w:eastAsia="新宋体" w:hint="default"/>
                <w:sz w:val="21"/>
                <w:szCs w:val="21"/>
              </w:rPr>
              <w:t>目</w:t>
            </w:r>
          </w:p>
        </w:tc>
        <w:tc>
          <w:tcPr>
            <w:tcW w:w="170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2"/>
              <w:ind w:left="422"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年度</w:t>
            </w:r>
          </w:p>
        </w:tc>
        <w:tc>
          <w:tcPr>
            <w:tcW w:w="1844"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2"/>
              <w:ind w:left="494" w:right="0"/>
              <w:jc w:val="left"/>
              <w:rPr>
                <w:rFonts w:ascii="新宋体" w:hAnsi="新宋体" w:cs="新宋体" w:eastAsia="新宋体" w:hint="default"/>
                <w:sz w:val="21"/>
                <w:szCs w:val="21"/>
              </w:rPr>
            </w:pPr>
            <w:r>
              <w:rPr>
                <w:rFonts w:ascii="新宋体" w:hAnsi="新宋体" w:cs="新宋体" w:eastAsia="新宋体" w:hint="default"/>
                <w:sz w:val="21"/>
                <w:szCs w:val="21"/>
              </w:rPr>
              <w:t>2009</w:t>
            </w:r>
            <w:r>
              <w:rPr>
                <w:rFonts w:ascii="新宋体" w:hAnsi="新宋体" w:cs="新宋体" w:eastAsia="新宋体" w:hint="default"/>
                <w:sz w:val="21"/>
                <w:szCs w:val="21"/>
              </w:rPr>
              <w:t>年度</w:t>
            </w:r>
          </w:p>
        </w:tc>
        <w:tc>
          <w:tcPr>
            <w:tcW w:w="1978"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2"/>
              <w:ind w:right="35"/>
              <w:jc w:val="right"/>
              <w:rPr>
                <w:rFonts w:ascii="新宋体" w:hAnsi="新宋体" w:cs="新宋体" w:eastAsia="新宋体" w:hint="default"/>
                <w:sz w:val="21"/>
                <w:szCs w:val="21"/>
              </w:rPr>
            </w:pPr>
            <w:r>
              <w:rPr>
                <w:rFonts w:ascii="新宋体" w:hAnsi="新宋体" w:cs="新宋体" w:eastAsia="新宋体" w:hint="default"/>
                <w:spacing w:val="-2"/>
                <w:sz w:val="21"/>
                <w:szCs w:val="21"/>
              </w:rPr>
              <w:t>2010</w:t>
            </w:r>
            <w:r>
              <w:rPr>
                <w:rFonts w:ascii="新宋体" w:hAnsi="新宋体" w:cs="新宋体" w:eastAsia="新宋体" w:hint="default"/>
                <w:spacing w:val="-2"/>
                <w:sz w:val="21"/>
                <w:szCs w:val="21"/>
              </w:rPr>
              <w:t>年比</w:t>
            </w:r>
            <w:r>
              <w:rPr>
                <w:rFonts w:ascii="新宋体" w:hAnsi="新宋体" w:cs="新宋体" w:eastAsia="新宋体" w:hint="default"/>
                <w:spacing w:val="-2"/>
                <w:sz w:val="21"/>
                <w:szCs w:val="21"/>
              </w:rPr>
              <w:t>2009</w:t>
            </w:r>
            <w:r>
              <w:rPr>
                <w:rFonts w:ascii="新宋体" w:hAnsi="新宋体" w:cs="新宋体" w:eastAsia="新宋体" w:hint="default"/>
                <w:spacing w:val="-2"/>
                <w:sz w:val="21"/>
                <w:szCs w:val="21"/>
              </w:rPr>
              <w:t>年增减</w:t>
            </w:r>
          </w:p>
        </w:tc>
        <w:tc>
          <w:tcPr>
            <w:tcW w:w="1981"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72"/>
              <w:ind w:left="559"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z w:val="21"/>
                <w:szCs w:val="21"/>
              </w:rPr>
              <w:t>年度</w:t>
            </w:r>
          </w:p>
        </w:tc>
      </w:tr>
      <w:tr>
        <w:trPr>
          <w:trHeight w:val="665" w:hRule="exact"/>
        </w:trPr>
        <w:tc>
          <w:tcPr>
            <w:tcW w:w="1952"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00"/>
              <w:ind w:left="166" w:right="0"/>
              <w:jc w:val="left"/>
              <w:rPr>
                <w:rFonts w:ascii="新宋体" w:hAnsi="新宋体" w:cs="新宋体" w:eastAsia="新宋体" w:hint="default"/>
                <w:sz w:val="21"/>
                <w:szCs w:val="21"/>
              </w:rPr>
            </w:pPr>
            <w:r>
              <w:rPr>
                <w:rFonts w:ascii="新宋体" w:hAnsi="新宋体" w:cs="新宋体" w:eastAsia="新宋体" w:hint="default"/>
                <w:sz w:val="21"/>
                <w:szCs w:val="21"/>
              </w:rPr>
              <w:t>研发费用</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2"/>
              <w:jc w:val="right"/>
              <w:rPr>
                <w:rFonts w:ascii="新宋体" w:hAnsi="新宋体" w:cs="新宋体" w:eastAsia="新宋体" w:hint="default"/>
                <w:sz w:val="21"/>
                <w:szCs w:val="21"/>
              </w:rPr>
            </w:pPr>
            <w:r>
              <w:rPr>
                <w:rFonts w:ascii="新宋体"/>
                <w:spacing w:val="-1"/>
                <w:sz w:val="21"/>
              </w:rPr>
              <w:t>13,436,468.08</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3"/>
              <w:jc w:val="right"/>
              <w:rPr>
                <w:rFonts w:ascii="新宋体" w:hAnsi="新宋体" w:cs="新宋体" w:eastAsia="新宋体" w:hint="default"/>
                <w:sz w:val="21"/>
                <w:szCs w:val="21"/>
              </w:rPr>
            </w:pPr>
            <w:r>
              <w:rPr>
                <w:rFonts w:ascii="新宋体"/>
                <w:spacing w:val="-1"/>
                <w:sz w:val="21"/>
              </w:rPr>
              <w:t>10,678,903.29</w:t>
            </w:r>
          </w:p>
        </w:tc>
        <w:tc>
          <w:tcPr>
            <w:tcW w:w="19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
              <w:jc w:val="right"/>
              <w:rPr>
                <w:rFonts w:ascii="新宋体" w:hAnsi="新宋体" w:cs="新宋体" w:eastAsia="新宋体" w:hint="default"/>
                <w:sz w:val="21"/>
                <w:szCs w:val="21"/>
              </w:rPr>
            </w:pPr>
            <w:r>
              <w:rPr>
                <w:rFonts w:ascii="新宋体"/>
                <w:sz w:val="21"/>
              </w:rPr>
              <w:t>25.82%</w:t>
            </w:r>
          </w:p>
        </w:tc>
        <w:tc>
          <w:tcPr>
            <w:tcW w:w="198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3"/>
              <w:jc w:val="right"/>
              <w:rPr>
                <w:rFonts w:ascii="新宋体" w:hAnsi="新宋体" w:cs="新宋体" w:eastAsia="新宋体" w:hint="default"/>
                <w:sz w:val="21"/>
                <w:szCs w:val="21"/>
              </w:rPr>
            </w:pPr>
            <w:r>
              <w:rPr>
                <w:rFonts w:ascii="新宋体"/>
                <w:spacing w:val="-1"/>
                <w:sz w:val="21"/>
              </w:rPr>
              <w:t>6,804,890.46</w:t>
            </w:r>
          </w:p>
        </w:tc>
      </w:tr>
      <w:tr>
        <w:trPr>
          <w:trHeight w:val="665" w:hRule="exact"/>
        </w:trPr>
        <w:tc>
          <w:tcPr>
            <w:tcW w:w="1952"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00"/>
              <w:ind w:left="166" w:right="0"/>
              <w:jc w:val="left"/>
              <w:rPr>
                <w:rFonts w:ascii="新宋体" w:hAnsi="新宋体" w:cs="新宋体" w:eastAsia="新宋体" w:hint="default"/>
                <w:sz w:val="21"/>
                <w:szCs w:val="21"/>
              </w:rPr>
            </w:pPr>
            <w:r>
              <w:rPr>
                <w:rFonts w:ascii="新宋体" w:hAnsi="新宋体" w:cs="新宋体" w:eastAsia="新宋体" w:hint="default"/>
                <w:sz w:val="21"/>
                <w:szCs w:val="21"/>
              </w:rPr>
              <w:t>营业收入</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
              <w:jc w:val="right"/>
              <w:rPr>
                <w:rFonts w:ascii="新宋体" w:hAnsi="新宋体" w:cs="新宋体" w:eastAsia="新宋体" w:hint="default"/>
                <w:sz w:val="21"/>
                <w:szCs w:val="21"/>
              </w:rPr>
            </w:pPr>
            <w:r>
              <w:rPr>
                <w:rFonts w:ascii="新宋体"/>
                <w:spacing w:val="-1"/>
                <w:sz w:val="21"/>
              </w:rPr>
              <w:t>173,949,445.74</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
              <w:jc w:val="right"/>
              <w:rPr>
                <w:rFonts w:ascii="新宋体" w:hAnsi="新宋体" w:cs="新宋体" w:eastAsia="新宋体" w:hint="default"/>
                <w:sz w:val="21"/>
                <w:szCs w:val="21"/>
              </w:rPr>
            </w:pPr>
            <w:r>
              <w:rPr>
                <w:rFonts w:ascii="新宋体"/>
                <w:spacing w:val="-1"/>
                <w:sz w:val="21"/>
              </w:rPr>
              <w:t>126,962,897.25</w:t>
            </w:r>
          </w:p>
        </w:tc>
        <w:tc>
          <w:tcPr>
            <w:tcW w:w="19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
              <w:jc w:val="right"/>
              <w:rPr>
                <w:rFonts w:ascii="新宋体" w:hAnsi="新宋体" w:cs="新宋体" w:eastAsia="新宋体" w:hint="default"/>
                <w:sz w:val="21"/>
                <w:szCs w:val="21"/>
              </w:rPr>
            </w:pPr>
            <w:r>
              <w:rPr>
                <w:rFonts w:ascii="新宋体"/>
                <w:sz w:val="21"/>
              </w:rPr>
              <w:t>37.01%</w:t>
            </w:r>
          </w:p>
        </w:tc>
        <w:tc>
          <w:tcPr>
            <w:tcW w:w="198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3"/>
              <w:jc w:val="right"/>
              <w:rPr>
                <w:rFonts w:ascii="新宋体" w:hAnsi="新宋体" w:cs="新宋体" w:eastAsia="新宋体" w:hint="default"/>
                <w:sz w:val="21"/>
                <w:szCs w:val="21"/>
              </w:rPr>
            </w:pPr>
            <w:r>
              <w:rPr>
                <w:rFonts w:ascii="新宋体"/>
                <w:spacing w:val="-1"/>
                <w:sz w:val="21"/>
              </w:rPr>
              <w:t>97,331,435.59</w:t>
            </w:r>
          </w:p>
        </w:tc>
      </w:tr>
      <w:tr>
        <w:trPr>
          <w:trHeight w:val="672" w:hRule="exact"/>
        </w:trPr>
        <w:tc>
          <w:tcPr>
            <w:tcW w:w="1952"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98"/>
              <w:ind w:left="187" w:right="0"/>
              <w:jc w:val="left"/>
              <w:rPr>
                <w:rFonts w:ascii="新宋体" w:hAnsi="新宋体" w:cs="新宋体" w:eastAsia="新宋体" w:hint="default"/>
                <w:sz w:val="21"/>
                <w:szCs w:val="21"/>
              </w:rPr>
            </w:pPr>
            <w:r>
              <w:rPr>
                <w:rFonts w:ascii="新宋体" w:hAnsi="新宋体" w:cs="新宋体" w:eastAsia="新宋体" w:hint="default"/>
                <w:sz w:val="21"/>
                <w:szCs w:val="21"/>
              </w:rPr>
              <w:t>占营业收入比重</w:t>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6"/>
              <w:ind w:right="-3"/>
              <w:jc w:val="right"/>
              <w:rPr>
                <w:rFonts w:ascii="新宋体" w:hAnsi="新宋体" w:cs="新宋体" w:eastAsia="新宋体" w:hint="default"/>
                <w:sz w:val="21"/>
                <w:szCs w:val="21"/>
              </w:rPr>
            </w:pPr>
            <w:r>
              <w:rPr>
                <w:rFonts w:ascii="新宋体"/>
                <w:sz w:val="21"/>
              </w:rPr>
              <w:t>7.72%</w:t>
            </w:r>
          </w:p>
        </w:tc>
        <w:tc>
          <w:tcPr>
            <w:tcW w:w="184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6"/>
              <w:ind w:right="-3"/>
              <w:jc w:val="right"/>
              <w:rPr>
                <w:rFonts w:ascii="新宋体" w:hAnsi="新宋体" w:cs="新宋体" w:eastAsia="新宋体" w:hint="default"/>
                <w:sz w:val="21"/>
                <w:szCs w:val="21"/>
              </w:rPr>
            </w:pPr>
            <w:r>
              <w:rPr>
                <w:rFonts w:ascii="新宋体"/>
                <w:sz w:val="21"/>
              </w:rPr>
              <w:t>8.41%</w:t>
            </w:r>
          </w:p>
        </w:tc>
        <w:tc>
          <w:tcPr>
            <w:tcW w:w="197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6"/>
              <w:ind w:right="-3"/>
              <w:jc w:val="right"/>
              <w:rPr>
                <w:rFonts w:ascii="新宋体" w:hAnsi="新宋体" w:cs="新宋体" w:eastAsia="新宋体" w:hint="default"/>
                <w:sz w:val="21"/>
                <w:szCs w:val="21"/>
              </w:rPr>
            </w:pPr>
            <w:r>
              <w:rPr>
                <w:rFonts w:ascii="新宋体"/>
                <w:sz w:val="21"/>
              </w:rPr>
              <w:t>-0.69%</w:t>
            </w:r>
          </w:p>
        </w:tc>
        <w:tc>
          <w:tcPr>
            <w:tcW w:w="198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6"/>
              <w:ind w:right="-3"/>
              <w:jc w:val="right"/>
              <w:rPr>
                <w:rFonts w:ascii="新宋体" w:hAnsi="新宋体" w:cs="新宋体" w:eastAsia="新宋体" w:hint="default"/>
                <w:sz w:val="21"/>
                <w:szCs w:val="21"/>
              </w:rPr>
            </w:pPr>
            <w:r>
              <w:rPr>
                <w:rFonts w:ascii="新宋体"/>
                <w:sz w:val="21"/>
              </w:rPr>
              <w:t>6.99%</w:t>
            </w:r>
          </w:p>
        </w:tc>
      </w:tr>
    </w:tbl>
    <w:p>
      <w:pPr>
        <w:spacing w:line="240" w:lineRule="auto" w:before="4"/>
        <w:rPr>
          <w:rFonts w:ascii="新宋体" w:hAnsi="新宋体" w:cs="新宋体" w:eastAsia="新宋体" w:hint="default"/>
          <w:sz w:val="13"/>
          <w:szCs w:val="13"/>
        </w:rPr>
      </w:pPr>
    </w:p>
    <w:p>
      <w:pPr>
        <w:pStyle w:val="BodyText"/>
        <w:spacing w:line="357" w:lineRule="auto" w:before="26"/>
        <w:ind w:left="698" w:right="1791" w:firstLine="566"/>
        <w:jc w:val="both"/>
      </w:pPr>
      <w:r>
        <w:rPr/>
        <w:t>公司自成立以来一直高度重视研究开发能力的提高，每年都投入大量的资 </w:t>
      </w:r>
      <w:r>
        <w:rPr>
          <w:spacing w:val="-3"/>
        </w:rPr>
        <w:t>金用于产品和技术的研究开发。报告期内，公司研发费用为</w:t>
      </w:r>
      <w:r>
        <w:rPr>
          <w:rFonts w:ascii="宋体" w:hAnsi="宋体" w:cs="宋体" w:eastAsia="宋体" w:hint="default"/>
          <w:spacing w:val="-3"/>
        </w:rPr>
        <w:t>1,343.65</w:t>
      </w:r>
      <w:r>
        <w:rPr>
          <w:spacing w:val="-3"/>
        </w:rPr>
        <w:t>万元，主要</w:t>
      </w:r>
      <w:r>
        <w:rPr>
          <w:spacing w:val="-90"/>
        </w:rPr>
        <w:t> </w:t>
      </w:r>
      <w:r>
        <w:rPr>
          <w:spacing w:val="-90"/>
        </w:rPr>
      </w:r>
      <w:r>
        <w:rPr>
          <w:spacing w:val="-3"/>
        </w:rPr>
        <w:t>系公司为促进产品升级加大研发力度，对电化学类和红外光学类传感器及其应用</w:t>
      </w:r>
      <w:r>
        <w:rPr>
          <w:spacing w:val="-104"/>
        </w:rPr>
        <w:t> </w:t>
      </w:r>
      <w:r>
        <w:rPr>
          <w:spacing w:val="-104"/>
        </w:rPr>
      </w:r>
      <w:r>
        <w:rPr>
          <w:spacing w:val="-3"/>
        </w:rPr>
        <w:t>产品进行深入研究的研发投入。研发投入占收入的比例保持了较高水平，在国内</w:t>
      </w:r>
      <w:r>
        <w:rPr>
          <w:spacing w:val="-103"/>
        </w:rPr>
        <w:t> </w:t>
      </w:r>
      <w:r>
        <w:rPr>
          <w:spacing w:val="-103"/>
        </w:rPr>
      </w:r>
      <w:r>
        <w:rPr/>
        <w:t>同行业具有较强的竞争力。</w:t>
      </w:r>
    </w:p>
    <w:p>
      <w:pPr>
        <w:pStyle w:val="Heading5"/>
        <w:spacing w:line="240" w:lineRule="auto" w:before="156"/>
        <w:ind w:left="1180" w:right="633"/>
        <w:jc w:val="left"/>
        <w:rPr>
          <w:rFonts w:ascii="宋体" w:hAnsi="宋体" w:cs="宋体" w:eastAsia="宋体" w:hint="default"/>
          <w:b w:val="0"/>
          <w:bCs w:val="0"/>
        </w:rPr>
      </w:pPr>
      <w:r>
        <w:rPr>
          <w:rFonts w:ascii="宋体" w:hAnsi="宋体" w:cs="宋体" w:eastAsia="宋体" w:hint="default"/>
        </w:rPr>
        <w:t>9</w:t>
      </w:r>
      <w:r>
        <w:rPr>
          <w:rFonts w:ascii="宋体" w:hAnsi="宋体" w:cs="宋体" w:eastAsia="宋体" w:hint="default"/>
        </w:rPr>
        <w:t>、报告期正在进行的研发项目</w:t>
      </w:r>
      <w:r>
        <w:rPr>
          <w:rFonts w:ascii="宋体" w:hAnsi="宋体" w:cs="宋体" w:eastAsia="宋体" w:hint="default"/>
          <w:b w:val="0"/>
          <w:bCs w:val="0"/>
        </w:rPr>
      </w:r>
    </w:p>
    <w:p>
      <w:pPr>
        <w:spacing w:after="0" w:line="240" w:lineRule="auto"/>
        <w:jc w:val="left"/>
        <w:rPr>
          <w:rFonts w:ascii="宋体" w:hAnsi="宋体" w:cs="宋体" w:eastAsia="宋体" w:hint="default"/>
        </w:rPr>
        <w:sectPr>
          <w:pgSz w:w="11910" w:h="16840"/>
          <w:pgMar w:header="424" w:footer="1050" w:top="1020" w:bottom="1240" w:left="1100" w:right="0"/>
        </w:sectPr>
      </w:pPr>
    </w:p>
    <w:p>
      <w:pPr>
        <w:spacing w:line="240" w:lineRule="auto" w:before="12"/>
        <w:rPr>
          <w:rFonts w:ascii="宋体" w:hAnsi="宋体" w:cs="宋体" w:eastAsia="宋体" w:hint="default"/>
          <w:b/>
          <w:bCs/>
          <w:sz w:val="5"/>
          <w:szCs w:val="5"/>
        </w:rPr>
      </w:pPr>
    </w:p>
    <w:p>
      <w:pPr>
        <w:spacing w:line="603" w:lineRule="exact"/>
        <w:ind w:left="118"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703.95pt;height:30.2pt;mso-position-horizontal-relative:char;mso-position-vertical-relative:line" coordorigin="0,0" coordsize="14079,604">
            <v:group style="position:absolute;left:53;top:596;width:14018;height:2" coordorigin="53,596" coordsize="14018,2">
              <v:shape style="position:absolute;left:53;top:596;width:14018;height:2" coordorigin="53,596" coordsize="14018,0" path="m53,596l14071,596e" filled="false" stroked="true" strokeweight=".72pt" strokecolor="#000000">
                <v:path arrowok="t"/>
              </v:shape>
              <v:shape style="position:absolute;left:0;top:0;width:521;height:543" type="#_x0000_t75" stroked="false">
                <v:imagedata r:id="rId7" o:title=""/>
              </v:shape>
              <v:shape style="position:absolute;left:3486;top:362;width:21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河南汉威电子股份有限公司</w:t>
                      </w:r>
                    </w:p>
                  </w:txbxContent>
                </v:textbox>
                <w10:wrap type="none"/>
              </v:shape>
              <v:shape style="position:absolute;left:9787;top:362;width:1304;height:180" type="#_x0000_t202" filled="false" stroked="false">
                <v:textbox inset="0,0,0,0">
                  <w:txbxContent>
                    <w:p>
                      <w:pPr>
                        <w:spacing w:line="180" w:lineRule="exact" w:before="0"/>
                        <w:ind w:left="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v:group>
          </v:group>
        </w:pict>
      </w:r>
      <w:r>
        <w:rPr>
          <w:rFonts w:ascii="宋体" w:hAnsi="宋体" w:cs="宋体" w:eastAsia="宋体" w:hint="default"/>
          <w:position w:val="-11"/>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9"/>
          <w:szCs w:val="19"/>
        </w:rPr>
      </w:pPr>
    </w:p>
    <w:tbl>
      <w:tblPr>
        <w:tblW w:w="0" w:type="auto"/>
        <w:jc w:val="left"/>
        <w:tblInd w:w="286" w:type="dxa"/>
        <w:tblLayout w:type="fixed"/>
        <w:tblCellMar>
          <w:top w:w="0" w:type="dxa"/>
          <w:left w:w="0" w:type="dxa"/>
          <w:bottom w:w="0" w:type="dxa"/>
          <w:right w:w="0" w:type="dxa"/>
        </w:tblCellMar>
        <w:tblLook w:val="01E0"/>
      </w:tblPr>
      <w:tblGrid>
        <w:gridCol w:w="668"/>
        <w:gridCol w:w="3725"/>
        <w:gridCol w:w="2196"/>
        <w:gridCol w:w="2595"/>
        <w:gridCol w:w="4558"/>
      </w:tblGrid>
      <w:tr>
        <w:trPr>
          <w:trHeight w:val="541" w:hRule="exact"/>
        </w:trPr>
        <w:tc>
          <w:tcPr>
            <w:tcW w:w="668" w:type="dxa"/>
            <w:tcBorders>
              <w:top w:val="single" w:sz="17"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107"/>
              <w:ind w:right="12"/>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3725"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07"/>
              <w:ind w:right="1"/>
              <w:jc w:val="center"/>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2196"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07"/>
              <w:ind w:right="0"/>
              <w:jc w:val="center"/>
              <w:rPr>
                <w:rFonts w:ascii="宋体" w:hAnsi="宋体" w:cs="宋体" w:eastAsia="宋体" w:hint="default"/>
                <w:sz w:val="18"/>
                <w:szCs w:val="18"/>
              </w:rPr>
            </w:pPr>
            <w:r>
              <w:rPr>
                <w:rFonts w:ascii="宋体" w:hAnsi="宋体" w:cs="宋体" w:eastAsia="宋体" w:hint="default"/>
                <w:b/>
                <w:bCs/>
                <w:sz w:val="18"/>
                <w:szCs w:val="18"/>
              </w:rPr>
              <w:t>进展情况</w:t>
            </w:r>
            <w:r>
              <w:rPr>
                <w:rFonts w:ascii="宋体" w:hAnsi="宋体" w:cs="宋体" w:eastAsia="宋体" w:hint="default"/>
                <w:sz w:val="18"/>
                <w:szCs w:val="18"/>
              </w:rPr>
            </w:r>
          </w:p>
        </w:tc>
        <w:tc>
          <w:tcPr>
            <w:tcW w:w="2595"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07"/>
              <w:ind w:left="748" w:right="0"/>
              <w:jc w:val="left"/>
              <w:rPr>
                <w:rFonts w:ascii="宋体" w:hAnsi="宋体" w:cs="宋体" w:eastAsia="宋体" w:hint="default"/>
                <w:sz w:val="18"/>
                <w:szCs w:val="18"/>
              </w:rPr>
            </w:pPr>
            <w:r>
              <w:rPr>
                <w:rFonts w:ascii="宋体" w:hAnsi="宋体" w:cs="宋体" w:eastAsia="宋体" w:hint="default"/>
                <w:b/>
                <w:bCs/>
                <w:sz w:val="18"/>
                <w:szCs w:val="18"/>
              </w:rPr>
              <w:t>拟达到的目标</w:t>
            </w:r>
            <w:r>
              <w:rPr>
                <w:rFonts w:ascii="宋体" w:hAnsi="宋体" w:cs="宋体" w:eastAsia="宋体" w:hint="default"/>
                <w:sz w:val="18"/>
                <w:szCs w:val="18"/>
              </w:rPr>
            </w:r>
          </w:p>
        </w:tc>
        <w:tc>
          <w:tcPr>
            <w:tcW w:w="4558" w:type="dxa"/>
            <w:tcBorders>
              <w:top w:val="single" w:sz="17"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107"/>
              <w:ind w:left="19" w:right="0"/>
              <w:jc w:val="center"/>
              <w:rPr>
                <w:rFonts w:ascii="宋体" w:hAnsi="宋体" w:cs="宋体" w:eastAsia="宋体" w:hint="default"/>
                <w:sz w:val="18"/>
                <w:szCs w:val="18"/>
              </w:rPr>
            </w:pPr>
            <w:r>
              <w:rPr>
                <w:rFonts w:ascii="宋体" w:hAnsi="宋体" w:cs="宋体" w:eastAsia="宋体" w:hint="default"/>
                <w:b/>
                <w:bCs/>
                <w:sz w:val="18"/>
                <w:szCs w:val="18"/>
              </w:rPr>
              <w:t>完成情况</w:t>
            </w:r>
            <w:r>
              <w:rPr>
                <w:rFonts w:ascii="宋体" w:hAnsi="宋体" w:cs="宋体" w:eastAsia="宋体" w:hint="default"/>
                <w:sz w:val="18"/>
                <w:szCs w:val="18"/>
              </w:rPr>
            </w:r>
          </w:p>
        </w:tc>
      </w:tr>
      <w:tr>
        <w:trPr>
          <w:trHeight w:val="523"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6"/>
              <w:ind w:right="13"/>
              <w:jc w:val="center"/>
              <w:rPr>
                <w:rFonts w:ascii="宋体" w:hAnsi="宋体" w:cs="宋体" w:eastAsia="宋体" w:hint="default"/>
                <w:sz w:val="18"/>
                <w:szCs w:val="18"/>
              </w:rPr>
            </w:pPr>
            <w:r>
              <w:rPr>
                <w:rFonts w:ascii="宋体"/>
                <w:sz w:val="18"/>
              </w:rPr>
              <w:t>1</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PID</w:t>
            </w:r>
            <w:r>
              <w:rPr>
                <w:rFonts w:ascii="宋体" w:hAnsi="宋体" w:cs="宋体" w:eastAsia="宋体" w:hint="default"/>
                <w:spacing w:val="-45"/>
                <w:sz w:val="18"/>
                <w:szCs w:val="18"/>
              </w:rPr>
              <w:t> </w:t>
            </w:r>
            <w:r>
              <w:rPr>
                <w:rFonts w:ascii="宋体" w:hAnsi="宋体" w:cs="宋体" w:eastAsia="宋体" w:hint="default"/>
                <w:sz w:val="18"/>
                <w:szCs w:val="18"/>
              </w:rPr>
              <w:t>气体传感器开发</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技术开发阶段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年具备可生产能力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6"/>
              <w:ind w:left="103" w:right="-5"/>
              <w:jc w:val="left"/>
              <w:rPr>
                <w:rFonts w:ascii="宋体" w:hAnsi="宋体" w:cs="宋体" w:eastAsia="宋体" w:hint="default"/>
                <w:sz w:val="18"/>
                <w:szCs w:val="18"/>
              </w:rPr>
            </w:pPr>
            <w:r>
              <w:rPr>
                <w:rFonts w:ascii="宋体" w:hAnsi="宋体" w:cs="宋体" w:eastAsia="宋体" w:hint="default"/>
                <w:spacing w:val="-3"/>
                <w:sz w:val="18"/>
                <w:szCs w:val="18"/>
              </w:rPr>
              <w:t>依据项目总体规划进程，该项目目前处于技术开发阶段。</w:t>
            </w:r>
          </w:p>
        </w:tc>
      </w:tr>
      <w:tr>
        <w:trPr>
          <w:trHeight w:val="526"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9"/>
              <w:ind w:right="13"/>
              <w:jc w:val="center"/>
              <w:rPr>
                <w:rFonts w:ascii="宋体" w:hAnsi="宋体" w:cs="宋体" w:eastAsia="宋体" w:hint="default"/>
                <w:sz w:val="18"/>
                <w:szCs w:val="18"/>
              </w:rPr>
            </w:pPr>
            <w:r>
              <w:rPr>
                <w:rFonts w:ascii="宋体"/>
                <w:sz w:val="18"/>
              </w:rPr>
              <w:t>2</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sz w:val="18"/>
                <w:szCs w:val="18"/>
              </w:rPr>
              <w:t>固体电解质电化学气体传感器开发</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sz w:val="18"/>
                <w:szCs w:val="18"/>
              </w:rPr>
              <w:t>中试阶段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依据项目总体规划进程，该项目目前具备生产能力。</w:t>
            </w:r>
          </w:p>
        </w:tc>
      </w:tr>
      <w:tr>
        <w:trPr>
          <w:trHeight w:val="526"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7"/>
              <w:ind w:right="13"/>
              <w:jc w:val="center"/>
              <w:rPr>
                <w:rFonts w:ascii="宋体" w:hAnsi="宋体" w:cs="宋体" w:eastAsia="宋体" w:hint="default"/>
                <w:sz w:val="18"/>
                <w:szCs w:val="18"/>
              </w:rPr>
            </w:pPr>
            <w:r>
              <w:rPr>
                <w:rFonts w:ascii="宋体"/>
                <w:sz w:val="18"/>
              </w:rPr>
              <w:t>3</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18"/>
                <w:szCs w:val="18"/>
              </w:rPr>
            </w:pPr>
            <w:r>
              <w:rPr>
                <w:rFonts w:ascii="宋体" w:hAnsi="宋体" w:cs="宋体" w:eastAsia="宋体" w:hint="default"/>
                <w:sz w:val="18"/>
                <w:szCs w:val="18"/>
              </w:rPr>
              <w:t>红外酒精气体传感器开发</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18"/>
                <w:szCs w:val="18"/>
              </w:rPr>
            </w:pPr>
            <w:r>
              <w:rPr>
                <w:rFonts w:ascii="宋体" w:hAnsi="宋体" w:cs="宋体" w:eastAsia="宋体" w:hint="default"/>
                <w:sz w:val="18"/>
                <w:szCs w:val="18"/>
              </w:rPr>
              <w:t>小批量试产阶段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103" w:right="0"/>
              <w:jc w:val="left"/>
              <w:rPr>
                <w:rFonts w:ascii="宋体" w:hAnsi="宋体" w:cs="宋体" w:eastAsia="宋体" w:hint="default"/>
                <w:sz w:val="18"/>
                <w:szCs w:val="18"/>
              </w:rPr>
            </w:pPr>
            <w:r>
              <w:rPr>
                <w:rFonts w:ascii="宋体" w:hAnsi="宋体" w:cs="宋体" w:eastAsia="宋体" w:hint="default"/>
                <w:sz w:val="18"/>
                <w:szCs w:val="18"/>
              </w:rPr>
              <w:t>依据项目总体规划进程，该项目具备生产能力。</w:t>
            </w:r>
          </w:p>
        </w:tc>
      </w:tr>
      <w:tr>
        <w:trPr>
          <w:trHeight w:val="526"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6"/>
              <w:ind w:right="13"/>
              <w:jc w:val="center"/>
              <w:rPr>
                <w:rFonts w:ascii="宋体" w:hAnsi="宋体" w:cs="宋体" w:eastAsia="宋体" w:hint="default"/>
                <w:sz w:val="18"/>
                <w:szCs w:val="18"/>
              </w:rPr>
            </w:pPr>
            <w:r>
              <w:rPr>
                <w:rFonts w:ascii="宋体"/>
                <w:sz w:val="18"/>
              </w:rPr>
              <w:t>4</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湿度传感器</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论证阶段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年具备生产能力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论证阶段。</w:t>
            </w:r>
          </w:p>
        </w:tc>
      </w:tr>
      <w:tr>
        <w:trPr>
          <w:trHeight w:val="523"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6"/>
              <w:ind w:right="13"/>
              <w:jc w:val="center"/>
              <w:rPr>
                <w:rFonts w:ascii="宋体" w:hAnsi="宋体" w:cs="宋体" w:eastAsia="宋体" w:hint="default"/>
                <w:sz w:val="18"/>
                <w:szCs w:val="18"/>
              </w:rPr>
            </w:pPr>
            <w:r>
              <w:rPr>
                <w:rFonts w:ascii="宋体"/>
                <w:sz w:val="18"/>
              </w:rPr>
              <w:t>5</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高性能热释电红外探测器</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技术开发阶段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年具备生产能力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技术开发阶段。</w:t>
            </w:r>
          </w:p>
        </w:tc>
      </w:tr>
      <w:tr>
        <w:trPr>
          <w:trHeight w:val="526"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9"/>
              <w:ind w:right="13"/>
              <w:jc w:val="center"/>
              <w:rPr>
                <w:rFonts w:ascii="宋体" w:hAnsi="宋体" w:cs="宋体" w:eastAsia="宋体" w:hint="default"/>
                <w:sz w:val="18"/>
                <w:szCs w:val="18"/>
              </w:rPr>
            </w:pPr>
            <w:r>
              <w:rPr>
                <w:rFonts w:ascii="宋体"/>
                <w:sz w:val="18"/>
              </w:rPr>
              <w:t>6</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sz w:val="18"/>
                <w:szCs w:val="18"/>
              </w:rPr>
              <w:t>用于疾病诊断的电化学气体传感器</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sz w:val="18"/>
                <w:szCs w:val="18"/>
              </w:rPr>
              <w:t>技术开发阶段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9"/>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3"/>
                <w:sz w:val="18"/>
                <w:szCs w:val="18"/>
              </w:rPr>
              <w:t> </w:t>
            </w:r>
            <w:r>
              <w:rPr>
                <w:rFonts w:ascii="宋体" w:hAnsi="宋体" w:cs="宋体" w:eastAsia="宋体" w:hint="default"/>
                <w:sz w:val="18"/>
                <w:szCs w:val="18"/>
              </w:rPr>
              <w:t>年具备生产能力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技术开发阶段。</w:t>
            </w:r>
          </w:p>
        </w:tc>
      </w:tr>
      <w:tr>
        <w:trPr>
          <w:trHeight w:val="562"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25"/>
              <w:ind w:right="13"/>
              <w:jc w:val="center"/>
              <w:rPr>
                <w:rFonts w:ascii="宋体" w:hAnsi="宋体" w:cs="宋体" w:eastAsia="宋体" w:hint="default"/>
                <w:sz w:val="18"/>
                <w:szCs w:val="18"/>
              </w:rPr>
            </w:pPr>
            <w:r>
              <w:rPr>
                <w:rFonts w:ascii="宋体"/>
                <w:sz w:val="18"/>
              </w:rPr>
              <w:t>7</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宽温度范围酒精检测仪产品开发</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中试阶段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32" w:lineRule="exact" w:before="32"/>
              <w:ind w:left="103" w:right="104"/>
              <w:jc w:val="left"/>
              <w:rPr>
                <w:rFonts w:ascii="宋体" w:hAnsi="宋体" w:cs="宋体" w:eastAsia="宋体" w:hint="default"/>
                <w:sz w:val="18"/>
                <w:szCs w:val="18"/>
              </w:rPr>
            </w:pPr>
            <w:r>
              <w:rPr>
                <w:rFonts w:ascii="宋体" w:hAnsi="宋体" w:cs="宋体" w:eastAsia="宋体" w:hint="default"/>
                <w:sz w:val="18"/>
                <w:szCs w:val="18"/>
              </w:rPr>
              <w:t>该项目目前已完成产品的开发工作，并已经取得相关认 证，产品已有批量生产和销售。</w:t>
            </w:r>
          </w:p>
        </w:tc>
      </w:tr>
      <w:tr>
        <w:trPr>
          <w:trHeight w:val="562"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25"/>
              <w:ind w:right="13"/>
              <w:jc w:val="center"/>
              <w:rPr>
                <w:rFonts w:ascii="宋体" w:hAnsi="宋体" w:cs="宋体" w:eastAsia="宋体" w:hint="default"/>
                <w:sz w:val="18"/>
                <w:szCs w:val="18"/>
              </w:rPr>
            </w:pPr>
            <w:r>
              <w:rPr>
                <w:rFonts w:ascii="宋体"/>
                <w:sz w:val="18"/>
              </w:rPr>
              <w:t>8</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position w:val="1"/>
                <w:sz w:val="18"/>
                <w:szCs w:val="18"/>
              </w:rPr>
              <w:t>民用红外原理</w:t>
            </w:r>
            <w:r>
              <w:rPr>
                <w:rFonts w:ascii="宋体" w:hAnsi="宋体" w:cs="宋体" w:eastAsia="宋体" w:hint="default"/>
                <w:spacing w:val="-46"/>
                <w:position w:val="1"/>
                <w:sz w:val="18"/>
                <w:szCs w:val="18"/>
              </w:rPr>
              <w:t> </w:t>
            </w:r>
            <w:r>
              <w:rPr>
                <w:rFonts w:ascii="宋体" w:hAnsi="宋体" w:cs="宋体" w:eastAsia="宋体" w:hint="default"/>
                <w:position w:val="1"/>
                <w:sz w:val="18"/>
                <w:szCs w:val="18"/>
              </w:rPr>
              <w:t>CO</w:t>
            </w:r>
            <w:r>
              <w:rPr>
                <w:rFonts w:ascii="宋体" w:hAnsi="宋体" w:cs="宋体" w:eastAsia="宋体" w:hint="default"/>
                <w:sz w:val="9"/>
                <w:szCs w:val="9"/>
              </w:rPr>
              <w:t>2</w:t>
            </w:r>
            <w:r>
              <w:rPr>
                <w:rFonts w:ascii="宋体" w:hAnsi="宋体" w:cs="宋体" w:eastAsia="宋体" w:hint="default"/>
                <w:spacing w:val="-25"/>
                <w:sz w:val="9"/>
                <w:szCs w:val="9"/>
              </w:rPr>
              <w:t> </w:t>
            </w:r>
            <w:r>
              <w:rPr>
                <w:rFonts w:ascii="宋体" w:hAnsi="宋体" w:cs="宋体" w:eastAsia="宋体" w:hint="default"/>
                <w:position w:val="1"/>
                <w:sz w:val="18"/>
                <w:szCs w:val="18"/>
              </w:rPr>
              <w:t>空气质量报警器项目</w:t>
            </w:r>
            <w:r>
              <w:rPr>
                <w:rFonts w:ascii="宋体" w:hAnsi="宋体" w:cs="宋体" w:eastAsia="宋体" w:hint="default"/>
                <w:sz w:val="18"/>
                <w:szCs w:val="18"/>
              </w:rPr>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32" w:lineRule="exact" w:before="32"/>
              <w:ind w:left="103" w:right="104"/>
              <w:jc w:val="left"/>
              <w:rPr>
                <w:rFonts w:ascii="宋体" w:hAnsi="宋体" w:cs="宋体" w:eastAsia="宋体" w:hint="default"/>
                <w:sz w:val="18"/>
                <w:szCs w:val="18"/>
              </w:rPr>
            </w:pPr>
            <w:r>
              <w:rPr>
                <w:rFonts w:ascii="宋体" w:hAnsi="宋体" w:cs="宋体" w:eastAsia="宋体" w:hint="default"/>
                <w:sz w:val="18"/>
                <w:szCs w:val="18"/>
              </w:rPr>
              <w:t>该项目目前已完成产品的开发工作，产品已有批量生产 和销售。</w:t>
            </w:r>
          </w:p>
        </w:tc>
      </w:tr>
      <w:tr>
        <w:trPr>
          <w:trHeight w:val="562"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25"/>
              <w:ind w:right="13"/>
              <w:jc w:val="center"/>
              <w:rPr>
                <w:rFonts w:ascii="宋体" w:hAnsi="宋体" w:cs="宋体" w:eastAsia="宋体" w:hint="default"/>
                <w:sz w:val="18"/>
                <w:szCs w:val="18"/>
              </w:rPr>
            </w:pPr>
            <w:r>
              <w:rPr>
                <w:rFonts w:ascii="宋体"/>
                <w:sz w:val="18"/>
              </w:rPr>
              <w:t>9</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光学原理工业气体检测仪</w:t>
            </w:r>
            <w:r>
              <w:rPr>
                <w:rFonts w:ascii="宋体" w:hAnsi="宋体" w:cs="宋体" w:eastAsia="宋体" w:hint="default"/>
                <w:spacing w:val="-46"/>
                <w:sz w:val="18"/>
                <w:szCs w:val="18"/>
              </w:rPr>
              <w:t> </w:t>
            </w:r>
            <w:r>
              <w:rPr>
                <w:rFonts w:ascii="宋体" w:hAnsi="宋体" w:cs="宋体" w:eastAsia="宋体" w:hint="default"/>
                <w:sz w:val="18"/>
                <w:szCs w:val="18"/>
              </w:rPr>
              <w:t>FIG500</w:t>
            </w:r>
            <w:r>
              <w:rPr>
                <w:rFonts w:ascii="宋体" w:hAnsi="宋体" w:cs="宋体" w:eastAsia="宋体" w:hint="default"/>
                <w:spacing w:val="-44"/>
                <w:sz w:val="18"/>
                <w:szCs w:val="18"/>
              </w:rPr>
              <w:t> </w:t>
            </w:r>
            <w:r>
              <w:rPr>
                <w:rFonts w:ascii="宋体" w:hAnsi="宋体" w:cs="宋体" w:eastAsia="宋体" w:hint="default"/>
                <w:sz w:val="18"/>
                <w:szCs w:val="18"/>
              </w:rPr>
              <w:t>产品开发</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小批量试产阶段</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年具备可生产能力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30" w:lineRule="exact" w:before="36"/>
              <w:ind w:left="103" w:right="104"/>
              <w:jc w:val="left"/>
              <w:rPr>
                <w:rFonts w:ascii="宋体" w:hAnsi="宋体" w:cs="宋体" w:eastAsia="宋体" w:hint="default"/>
                <w:sz w:val="18"/>
                <w:szCs w:val="18"/>
              </w:rPr>
            </w:pPr>
            <w:r>
              <w:rPr>
                <w:rFonts w:ascii="宋体" w:hAnsi="宋体" w:cs="宋体" w:eastAsia="宋体" w:hint="default"/>
                <w:sz w:val="18"/>
                <w:szCs w:val="18"/>
              </w:rPr>
              <w:t>该项目目前已完成产品的开发工作，产品已有批量生产 并在进行销售推广。</w:t>
            </w:r>
          </w:p>
        </w:tc>
      </w:tr>
      <w:tr>
        <w:trPr>
          <w:trHeight w:val="564"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25"/>
              <w:ind w:right="11"/>
              <w:jc w:val="center"/>
              <w:rPr>
                <w:rFonts w:ascii="宋体" w:hAnsi="宋体" w:cs="宋体" w:eastAsia="宋体" w:hint="default"/>
                <w:sz w:val="18"/>
                <w:szCs w:val="18"/>
              </w:rPr>
            </w:pPr>
            <w:r>
              <w:rPr>
                <w:rFonts w:ascii="宋体"/>
                <w:sz w:val="18"/>
              </w:rPr>
              <w:t>10</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新型探测器</w:t>
            </w:r>
            <w:r>
              <w:rPr>
                <w:rFonts w:ascii="宋体" w:hAnsi="宋体" w:cs="宋体" w:eastAsia="宋体" w:hint="default"/>
                <w:spacing w:val="-46"/>
                <w:sz w:val="18"/>
                <w:szCs w:val="18"/>
              </w:rPr>
              <w:t> </w:t>
            </w:r>
            <w:r>
              <w:rPr>
                <w:rFonts w:ascii="宋体" w:hAnsi="宋体" w:cs="宋体" w:eastAsia="宋体" w:hint="default"/>
                <w:sz w:val="18"/>
                <w:szCs w:val="18"/>
              </w:rPr>
              <w:t>WD6200</w:t>
            </w:r>
            <w:r>
              <w:rPr>
                <w:rFonts w:ascii="宋体" w:hAnsi="宋体" w:cs="宋体" w:eastAsia="宋体" w:hint="default"/>
                <w:spacing w:val="-44"/>
                <w:sz w:val="18"/>
                <w:szCs w:val="18"/>
              </w:rPr>
              <w:t> </w:t>
            </w:r>
            <w:r>
              <w:rPr>
                <w:rFonts w:ascii="宋体" w:hAnsi="宋体" w:cs="宋体" w:eastAsia="宋体" w:hint="default"/>
                <w:sz w:val="18"/>
                <w:szCs w:val="18"/>
              </w:rPr>
              <w:t>开发</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中批量试产</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年具备可生产能力</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32" w:lineRule="exact" w:before="35"/>
              <w:ind w:left="103" w:right="104"/>
              <w:jc w:val="left"/>
              <w:rPr>
                <w:rFonts w:ascii="宋体" w:hAnsi="宋体" w:cs="宋体" w:eastAsia="宋体" w:hint="default"/>
                <w:sz w:val="18"/>
                <w:szCs w:val="18"/>
              </w:rPr>
            </w:pPr>
            <w:r>
              <w:rPr>
                <w:rFonts w:ascii="宋体" w:hAnsi="宋体" w:cs="宋体" w:eastAsia="宋体" w:hint="default"/>
                <w:sz w:val="18"/>
                <w:szCs w:val="18"/>
              </w:rPr>
              <w:t>该项目目前已完成产品的开发工作，并已经取得相关认 证，产品已有批量生产和销售。</w:t>
            </w:r>
          </w:p>
        </w:tc>
      </w:tr>
      <w:tr>
        <w:trPr>
          <w:trHeight w:val="562" w:hRule="exact"/>
        </w:trPr>
        <w:tc>
          <w:tcPr>
            <w:tcW w:w="668"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23"/>
              <w:ind w:right="11"/>
              <w:jc w:val="center"/>
              <w:rPr>
                <w:rFonts w:ascii="宋体" w:hAnsi="宋体" w:cs="宋体" w:eastAsia="宋体" w:hint="default"/>
                <w:sz w:val="18"/>
                <w:szCs w:val="18"/>
              </w:rPr>
            </w:pPr>
            <w:r>
              <w:rPr>
                <w:rFonts w:ascii="宋体"/>
                <w:sz w:val="18"/>
              </w:rPr>
              <w:t>11</w:t>
            </w:r>
          </w:p>
        </w:tc>
        <w:tc>
          <w:tcPr>
            <w:tcW w:w="37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left="100" w:right="0"/>
              <w:jc w:val="left"/>
              <w:rPr>
                <w:rFonts w:ascii="宋体" w:hAnsi="宋体" w:cs="宋体" w:eastAsia="宋体" w:hint="default"/>
                <w:sz w:val="18"/>
                <w:szCs w:val="18"/>
              </w:rPr>
            </w:pPr>
            <w:r>
              <w:rPr>
                <w:rFonts w:ascii="宋体" w:hAnsi="宋体" w:cs="宋体" w:eastAsia="宋体" w:hint="default"/>
                <w:sz w:val="18"/>
                <w:szCs w:val="18"/>
              </w:rPr>
              <w:t>家用电化学原理</w:t>
            </w:r>
            <w:r>
              <w:rPr>
                <w:rFonts w:ascii="宋体" w:hAnsi="宋体" w:cs="宋体" w:eastAsia="宋体" w:hint="default"/>
                <w:spacing w:val="-46"/>
                <w:sz w:val="18"/>
                <w:szCs w:val="18"/>
              </w:rPr>
              <w:t> </w:t>
            </w:r>
            <w:r>
              <w:rPr>
                <w:rFonts w:ascii="宋体" w:hAnsi="宋体" w:cs="宋体" w:eastAsia="宋体" w:hint="default"/>
                <w:sz w:val="18"/>
                <w:szCs w:val="18"/>
              </w:rPr>
              <w:t>CO</w:t>
            </w:r>
            <w:r>
              <w:rPr>
                <w:rFonts w:ascii="宋体" w:hAnsi="宋体" w:cs="宋体" w:eastAsia="宋体" w:hint="default"/>
                <w:spacing w:val="-45"/>
                <w:sz w:val="18"/>
                <w:szCs w:val="18"/>
              </w:rPr>
              <w:t> </w:t>
            </w:r>
            <w:r>
              <w:rPr>
                <w:rFonts w:ascii="宋体" w:hAnsi="宋体" w:cs="宋体" w:eastAsia="宋体" w:hint="default"/>
                <w:sz w:val="18"/>
                <w:szCs w:val="18"/>
              </w:rPr>
              <w:t>检测仪技术升级</w:t>
            </w:r>
          </w:p>
        </w:tc>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left="100" w:right="0"/>
              <w:jc w:val="left"/>
              <w:rPr>
                <w:rFonts w:ascii="宋体" w:hAnsi="宋体" w:cs="宋体" w:eastAsia="宋体" w:hint="default"/>
                <w:sz w:val="18"/>
                <w:szCs w:val="18"/>
              </w:rPr>
            </w:pPr>
            <w:r>
              <w:rPr>
                <w:rFonts w:ascii="宋体" w:hAnsi="宋体" w:cs="宋体" w:eastAsia="宋体" w:hint="default"/>
                <w:sz w:val="18"/>
                <w:szCs w:val="18"/>
              </w:rPr>
              <w:t>结项</w:t>
            </w:r>
          </w:p>
        </w:tc>
        <w:tc>
          <w:tcPr>
            <w:tcW w:w="25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left="100"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年完成</w:t>
            </w:r>
          </w:p>
        </w:tc>
        <w:tc>
          <w:tcPr>
            <w:tcW w:w="4558" w:type="dxa"/>
            <w:tcBorders>
              <w:top w:val="single" w:sz="6" w:space="0" w:color="000000"/>
              <w:left w:val="single" w:sz="6" w:space="0" w:color="000000"/>
              <w:bottom w:val="single" w:sz="6" w:space="0" w:color="000000"/>
              <w:right w:val="single" w:sz="17" w:space="0" w:color="000000"/>
            </w:tcBorders>
          </w:tcPr>
          <w:p>
            <w:pPr>
              <w:pStyle w:val="TableParagraph"/>
              <w:spacing w:line="232" w:lineRule="exact" w:before="32"/>
              <w:ind w:left="103" w:right="104"/>
              <w:jc w:val="left"/>
              <w:rPr>
                <w:rFonts w:ascii="宋体" w:hAnsi="宋体" w:cs="宋体" w:eastAsia="宋体" w:hint="default"/>
                <w:sz w:val="18"/>
                <w:szCs w:val="18"/>
              </w:rPr>
            </w:pPr>
            <w:r>
              <w:rPr>
                <w:rFonts w:ascii="宋体" w:hAnsi="宋体" w:cs="宋体" w:eastAsia="宋体" w:hint="default"/>
                <w:sz w:val="18"/>
                <w:szCs w:val="18"/>
              </w:rPr>
              <w:t>该项目目前已完成产品的开发工作，在进行认证探索工 作。</w:t>
            </w:r>
          </w:p>
        </w:tc>
      </w:tr>
      <w:tr>
        <w:trPr>
          <w:trHeight w:val="538" w:hRule="exact"/>
        </w:trPr>
        <w:tc>
          <w:tcPr>
            <w:tcW w:w="668" w:type="dxa"/>
            <w:tcBorders>
              <w:top w:val="single" w:sz="6" w:space="0" w:color="000000"/>
              <w:left w:val="single" w:sz="17" w:space="0" w:color="000000"/>
              <w:bottom w:val="single" w:sz="17" w:space="0" w:color="000000"/>
              <w:right w:val="single" w:sz="6" w:space="0" w:color="000000"/>
            </w:tcBorders>
          </w:tcPr>
          <w:p>
            <w:pPr>
              <w:pStyle w:val="TableParagraph"/>
              <w:spacing w:line="240" w:lineRule="auto" w:before="107"/>
              <w:ind w:right="11"/>
              <w:jc w:val="center"/>
              <w:rPr>
                <w:rFonts w:ascii="宋体" w:hAnsi="宋体" w:cs="宋体" w:eastAsia="宋体" w:hint="default"/>
                <w:sz w:val="18"/>
                <w:szCs w:val="18"/>
              </w:rPr>
            </w:pPr>
            <w:r>
              <w:rPr>
                <w:rFonts w:ascii="宋体"/>
                <w:sz w:val="18"/>
              </w:rPr>
              <w:t>12</w:t>
            </w:r>
          </w:p>
        </w:tc>
        <w:tc>
          <w:tcPr>
            <w:tcW w:w="372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18"/>
                <w:szCs w:val="18"/>
              </w:rPr>
            </w:pPr>
            <w:r>
              <w:rPr>
                <w:rFonts w:ascii="宋体" w:hAnsi="宋体" w:cs="宋体" w:eastAsia="宋体" w:hint="default"/>
                <w:sz w:val="18"/>
                <w:szCs w:val="18"/>
              </w:rPr>
              <w:t>KB2160</w:t>
            </w:r>
            <w:r>
              <w:rPr>
                <w:rFonts w:ascii="宋体" w:hAnsi="宋体" w:cs="宋体" w:eastAsia="宋体" w:hint="default"/>
                <w:spacing w:val="-44"/>
                <w:sz w:val="18"/>
                <w:szCs w:val="18"/>
              </w:rPr>
              <w:t> </w:t>
            </w:r>
            <w:r>
              <w:rPr>
                <w:rFonts w:ascii="宋体" w:hAnsi="宋体" w:cs="宋体" w:eastAsia="宋体" w:hint="default"/>
                <w:sz w:val="18"/>
                <w:szCs w:val="18"/>
              </w:rPr>
              <w:t>可燃气体报警控制器</w:t>
            </w:r>
          </w:p>
        </w:tc>
        <w:tc>
          <w:tcPr>
            <w:tcW w:w="2196"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18"/>
                <w:szCs w:val="18"/>
              </w:rPr>
            </w:pPr>
            <w:r>
              <w:rPr>
                <w:rFonts w:ascii="宋体" w:hAnsi="宋体" w:cs="宋体" w:eastAsia="宋体" w:hint="default"/>
                <w:sz w:val="18"/>
                <w:szCs w:val="18"/>
              </w:rPr>
              <w:t>方案设计阶段</w:t>
            </w:r>
          </w:p>
        </w:tc>
        <w:tc>
          <w:tcPr>
            <w:tcW w:w="2595"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4"/>
                <w:sz w:val="18"/>
                <w:szCs w:val="18"/>
              </w:rPr>
              <w:t> </w:t>
            </w:r>
            <w:r>
              <w:rPr>
                <w:rFonts w:ascii="宋体" w:hAnsi="宋体" w:cs="宋体" w:eastAsia="宋体" w:hint="default"/>
                <w:sz w:val="18"/>
                <w:szCs w:val="18"/>
              </w:rPr>
              <w:t>年具备可生产能力</w:t>
            </w:r>
          </w:p>
        </w:tc>
        <w:tc>
          <w:tcPr>
            <w:tcW w:w="4558"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107"/>
              <w:ind w:left="103" w:right="-5"/>
              <w:jc w:val="left"/>
              <w:rPr>
                <w:rFonts w:ascii="宋体" w:hAnsi="宋体" w:cs="宋体" w:eastAsia="宋体" w:hint="default"/>
                <w:sz w:val="18"/>
                <w:szCs w:val="18"/>
              </w:rPr>
            </w:pPr>
            <w:r>
              <w:rPr>
                <w:rFonts w:ascii="宋体" w:hAnsi="宋体" w:cs="宋体" w:eastAsia="宋体" w:hint="default"/>
                <w:spacing w:val="-3"/>
                <w:sz w:val="18"/>
                <w:szCs w:val="18"/>
              </w:rPr>
              <w:t>依据项目总体规划进程，该项目目前处于方案设计阶段。</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7"/>
          <w:szCs w:val="27"/>
        </w:rPr>
      </w:pPr>
    </w:p>
    <w:p>
      <w:pPr>
        <w:spacing w:before="36"/>
        <w:ind w:left="7055" w:right="8292" w:firstLine="0"/>
        <w:jc w:val="center"/>
        <w:rPr>
          <w:rFonts w:ascii="新宋体" w:hAnsi="新宋体" w:cs="新宋体" w:eastAsia="新宋体" w:hint="default"/>
          <w:sz w:val="21"/>
          <w:szCs w:val="21"/>
        </w:rPr>
      </w:pPr>
      <w:r>
        <w:rPr/>
        <w:pict>
          <v:shape style="position:absolute;margin-left:427.149994pt;margin-top:40.267529pt;width:414.75pt;height:27.2pt;mso-position-horizontal-relative:page;mso-position-vertical-relative:paragraph;z-index:1120" type="#_x0000_t75" stroked="false">
            <v:imagedata r:id="rId13" o:title=""/>
          </v:shape>
        </w:pict>
      </w:r>
      <w:r>
        <w:rPr>
          <w:rFonts w:ascii="新宋体"/>
          <w:sz w:val="21"/>
        </w:rPr>
        <w:t>21</w:t>
      </w:r>
    </w:p>
    <w:p>
      <w:pPr>
        <w:spacing w:after="0"/>
        <w:jc w:val="center"/>
        <w:rPr>
          <w:rFonts w:ascii="新宋体" w:hAnsi="新宋体" w:cs="新宋体" w:eastAsia="新宋体" w:hint="default"/>
          <w:sz w:val="21"/>
          <w:szCs w:val="21"/>
        </w:rPr>
        <w:sectPr>
          <w:headerReference w:type="default" r:id="rId11"/>
          <w:footerReference w:type="default" r:id="rId12"/>
          <w:pgSz w:w="16840" w:h="11910" w:orient="landscape"/>
          <w:pgMar w:header="0" w:footer="0" w:top="340" w:bottom="0" w:left="1240" w:right="0"/>
        </w:sectPr>
      </w:pPr>
    </w:p>
    <w:p>
      <w:pPr>
        <w:spacing w:line="240" w:lineRule="auto" w:before="0"/>
        <w:rPr>
          <w:rFonts w:ascii="新宋体" w:hAnsi="新宋体" w:cs="新宋体" w:eastAsia="新宋体" w:hint="default"/>
          <w:sz w:val="20"/>
          <w:szCs w:val="20"/>
        </w:rPr>
      </w:pPr>
    </w:p>
    <w:p>
      <w:pPr>
        <w:spacing w:line="240" w:lineRule="auto" w:before="5"/>
        <w:rPr>
          <w:rFonts w:ascii="新宋体" w:hAnsi="新宋体" w:cs="新宋体" w:eastAsia="新宋体" w:hint="default"/>
          <w:sz w:val="23"/>
          <w:szCs w:val="23"/>
        </w:rPr>
      </w:pPr>
    </w:p>
    <w:p>
      <w:pPr>
        <w:pStyle w:val="Heading5"/>
        <w:spacing w:line="240" w:lineRule="auto" w:before="26"/>
        <w:ind w:left="1404" w:right="1668"/>
        <w:jc w:val="left"/>
        <w:rPr>
          <w:b w:val="0"/>
          <w:bCs w:val="0"/>
        </w:rPr>
      </w:pPr>
      <w:r>
        <w:rPr/>
        <w:t>（四）无形资产情况说明</w:t>
      </w:r>
      <w:r>
        <w:rPr>
          <w:b w:val="0"/>
          <w:bCs w:val="0"/>
        </w:rPr>
      </w:r>
    </w:p>
    <w:p>
      <w:pPr>
        <w:spacing w:line="240" w:lineRule="auto" w:before="7"/>
        <w:rPr>
          <w:rFonts w:ascii="新宋体" w:hAnsi="新宋体" w:cs="新宋体" w:eastAsia="新宋体" w:hint="default"/>
          <w:b/>
          <w:bCs/>
          <w:sz w:val="31"/>
          <w:szCs w:val="31"/>
        </w:rPr>
      </w:pPr>
    </w:p>
    <w:p>
      <w:pPr>
        <w:spacing w:line="268" w:lineRule="auto" w:before="0"/>
        <w:ind w:left="1404" w:right="1668" w:firstLine="0"/>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z w:val="24"/>
          <w:szCs w:val="24"/>
        </w:rPr>
        <w:t>、</w:t>
      </w:r>
      <w:r>
        <w:rPr>
          <w:rFonts w:ascii="宋体" w:hAnsi="宋体" w:cs="宋体" w:eastAsia="宋体" w:hint="default"/>
          <w:b/>
          <w:bCs/>
          <w:spacing w:val="-2"/>
          <w:sz w:val="24"/>
          <w:szCs w:val="24"/>
        </w:rPr>
        <w:t> </w:t>
      </w:r>
      <w:r>
        <w:rPr>
          <w:rFonts w:ascii="宋体" w:hAnsi="宋体" w:cs="宋体" w:eastAsia="宋体" w:hint="default"/>
          <w:b/>
          <w:bCs/>
          <w:sz w:val="24"/>
          <w:szCs w:val="24"/>
        </w:rPr>
        <w:t>主要无形资产情况</w:t>
      </w:r>
      <w:r>
        <w:rPr>
          <w:rFonts w:ascii="宋体" w:hAnsi="宋体" w:cs="宋体" w:eastAsia="宋体" w:hint="default"/>
          <w:b/>
          <w:bCs/>
          <w:w w:val="99"/>
          <w:sz w:val="24"/>
          <w:szCs w:val="24"/>
        </w:rPr>
        <w:t> </w:t>
      </w:r>
      <w:r>
        <w:rPr>
          <w:rFonts w:ascii="宋体" w:hAnsi="宋体" w:cs="宋体" w:eastAsia="宋体" w:hint="default"/>
          <w:spacing w:val="-2"/>
          <w:sz w:val="24"/>
          <w:szCs w:val="24"/>
        </w:rPr>
        <w:t>截止报告期末，公司账面无形资产主要为土地使用权、管理软件和专利权。</w:t>
      </w:r>
    </w:p>
    <w:p>
      <w:pPr>
        <w:pStyle w:val="BodyText"/>
        <w:spacing w:line="240" w:lineRule="auto" w:before="122"/>
        <w:ind w:left="6990" w:right="1668"/>
        <w:jc w:val="left"/>
      </w:pPr>
      <w:r>
        <w:rPr/>
        <w:t>单位：人民币（元）</w:t>
      </w:r>
    </w:p>
    <w:p>
      <w:pPr>
        <w:spacing w:line="240" w:lineRule="auto" w:before="3"/>
        <w:rPr>
          <w:rFonts w:ascii="宋体" w:hAnsi="宋体" w:cs="宋体" w:eastAsia="宋体" w:hint="default"/>
          <w:sz w:val="15"/>
          <w:szCs w:val="15"/>
        </w:rPr>
      </w:pPr>
    </w:p>
    <w:tbl>
      <w:tblPr>
        <w:tblW w:w="0" w:type="auto"/>
        <w:jc w:val="left"/>
        <w:tblInd w:w="691" w:type="dxa"/>
        <w:tblLayout w:type="fixed"/>
        <w:tblCellMar>
          <w:top w:w="0" w:type="dxa"/>
          <w:left w:w="0" w:type="dxa"/>
          <w:bottom w:w="0" w:type="dxa"/>
          <w:right w:w="0" w:type="dxa"/>
        </w:tblCellMar>
        <w:tblLook w:val="01E0"/>
      </w:tblPr>
      <w:tblGrid>
        <w:gridCol w:w="4722"/>
        <w:gridCol w:w="3855"/>
      </w:tblGrid>
      <w:tr>
        <w:trPr>
          <w:trHeight w:val="380" w:hRule="exact"/>
        </w:trPr>
        <w:tc>
          <w:tcPr>
            <w:tcW w:w="4722"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9"/>
              <w:ind w:right="2"/>
              <w:jc w:val="center"/>
              <w:rPr>
                <w:rFonts w:ascii="宋体" w:hAnsi="宋体" w:cs="宋体" w:eastAsia="宋体" w:hint="default"/>
                <w:sz w:val="21"/>
                <w:szCs w:val="21"/>
              </w:rPr>
            </w:pPr>
            <w:r>
              <w:rPr>
                <w:rFonts w:ascii="宋体" w:hAnsi="宋体" w:cs="宋体" w:eastAsia="宋体" w:hint="default"/>
                <w:sz w:val="21"/>
                <w:szCs w:val="21"/>
              </w:rPr>
              <w:t>项目</w:t>
            </w:r>
          </w:p>
        </w:tc>
        <w:tc>
          <w:tcPr>
            <w:tcW w:w="3855"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9"/>
              <w:ind w:left="4"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年末</w:t>
            </w:r>
          </w:p>
        </w:tc>
      </w:tr>
      <w:tr>
        <w:trPr>
          <w:trHeight w:val="402" w:hRule="exact"/>
        </w:trPr>
        <w:tc>
          <w:tcPr>
            <w:tcW w:w="4722"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4"/>
              <w:ind w:right="3"/>
              <w:jc w:val="center"/>
              <w:rPr>
                <w:rFonts w:ascii="宋体" w:hAnsi="宋体" w:cs="宋体" w:eastAsia="宋体" w:hint="default"/>
                <w:sz w:val="21"/>
                <w:szCs w:val="21"/>
              </w:rPr>
            </w:pPr>
            <w:r>
              <w:rPr>
                <w:rFonts w:ascii="宋体" w:hAnsi="宋体" w:cs="宋体" w:eastAsia="宋体" w:hint="default"/>
                <w:sz w:val="21"/>
                <w:szCs w:val="21"/>
              </w:rPr>
              <w:t>专利权</w:t>
            </w:r>
          </w:p>
        </w:tc>
        <w:tc>
          <w:tcPr>
            <w:tcW w:w="385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4"/>
              <w:ind w:right="1280"/>
              <w:jc w:val="right"/>
              <w:rPr>
                <w:rFonts w:ascii="宋体" w:hAnsi="宋体" w:cs="宋体" w:eastAsia="宋体" w:hint="default"/>
                <w:sz w:val="21"/>
                <w:szCs w:val="21"/>
              </w:rPr>
            </w:pPr>
            <w:r>
              <w:rPr>
                <w:rFonts w:ascii="宋体"/>
                <w:spacing w:val="-1"/>
                <w:sz w:val="21"/>
              </w:rPr>
              <w:t>9,449,547.00</w:t>
            </w:r>
          </w:p>
        </w:tc>
      </w:tr>
      <w:tr>
        <w:trPr>
          <w:trHeight w:val="396" w:hRule="exact"/>
        </w:trPr>
        <w:tc>
          <w:tcPr>
            <w:tcW w:w="4722"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8"/>
              <w:ind w:right="6"/>
              <w:jc w:val="center"/>
              <w:rPr>
                <w:rFonts w:ascii="宋体" w:hAnsi="宋体" w:cs="宋体" w:eastAsia="宋体" w:hint="default"/>
                <w:sz w:val="21"/>
                <w:szCs w:val="21"/>
              </w:rPr>
            </w:pPr>
            <w:r>
              <w:rPr>
                <w:rFonts w:ascii="宋体" w:hAnsi="宋体" w:cs="宋体" w:eastAsia="宋体" w:hint="default"/>
                <w:sz w:val="21"/>
                <w:szCs w:val="21"/>
              </w:rPr>
              <w:t>土地使用权</w:t>
            </w:r>
          </w:p>
        </w:tc>
        <w:tc>
          <w:tcPr>
            <w:tcW w:w="385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8"/>
              <w:ind w:right="1227"/>
              <w:jc w:val="right"/>
              <w:rPr>
                <w:rFonts w:ascii="宋体" w:hAnsi="宋体" w:cs="宋体" w:eastAsia="宋体" w:hint="default"/>
                <w:sz w:val="21"/>
                <w:szCs w:val="21"/>
              </w:rPr>
            </w:pPr>
            <w:r>
              <w:rPr>
                <w:rFonts w:ascii="宋体"/>
                <w:spacing w:val="-1"/>
                <w:sz w:val="21"/>
              </w:rPr>
              <w:t>11,980,595.95</w:t>
            </w:r>
          </w:p>
        </w:tc>
      </w:tr>
      <w:tr>
        <w:trPr>
          <w:trHeight w:val="398" w:hRule="exact"/>
        </w:trPr>
        <w:tc>
          <w:tcPr>
            <w:tcW w:w="4722"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管理软件</w:t>
            </w:r>
          </w:p>
        </w:tc>
        <w:tc>
          <w:tcPr>
            <w:tcW w:w="385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1280"/>
              <w:jc w:val="right"/>
              <w:rPr>
                <w:rFonts w:ascii="宋体" w:hAnsi="宋体" w:cs="宋体" w:eastAsia="宋体" w:hint="default"/>
                <w:sz w:val="21"/>
                <w:szCs w:val="21"/>
              </w:rPr>
            </w:pPr>
            <w:r>
              <w:rPr>
                <w:rFonts w:ascii="宋体"/>
                <w:spacing w:val="-1"/>
                <w:sz w:val="21"/>
              </w:rPr>
              <w:t>1,309,509.15</w:t>
            </w:r>
          </w:p>
        </w:tc>
      </w:tr>
      <w:tr>
        <w:trPr>
          <w:trHeight w:val="404" w:hRule="exact"/>
        </w:trPr>
        <w:tc>
          <w:tcPr>
            <w:tcW w:w="4722" w:type="dxa"/>
            <w:tcBorders>
              <w:top w:val="single" w:sz="6" w:space="0" w:color="000000"/>
              <w:left w:val="single" w:sz="12" w:space="0" w:color="000000"/>
              <w:bottom w:val="single" w:sz="12" w:space="0" w:color="000000"/>
              <w:right w:val="single" w:sz="6" w:space="0" w:color="000000"/>
            </w:tcBorders>
            <w:shd w:val="clear" w:color="auto" w:fill="D9D9D9"/>
          </w:tcPr>
          <w:p>
            <w:pPr>
              <w:pStyle w:val="TableParagraph"/>
              <w:spacing w:line="240" w:lineRule="auto" w:before="19"/>
              <w:ind w:right="2"/>
              <w:jc w:val="center"/>
              <w:rPr>
                <w:rFonts w:ascii="宋体" w:hAnsi="宋体" w:cs="宋体" w:eastAsia="宋体" w:hint="default"/>
                <w:sz w:val="21"/>
                <w:szCs w:val="21"/>
              </w:rPr>
            </w:pPr>
            <w:r>
              <w:rPr>
                <w:rFonts w:ascii="宋体" w:hAnsi="宋体" w:cs="宋体" w:eastAsia="宋体" w:hint="default"/>
                <w:sz w:val="21"/>
                <w:szCs w:val="21"/>
              </w:rPr>
              <w:t>合计</w:t>
            </w:r>
          </w:p>
        </w:tc>
        <w:tc>
          <w:tcPr>
            <w:tcW w:w="385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9"/>
              <w:ind w:right="1227"/>
              <w:jc w:val="right"/>
              <w:rPr>
                <w:rFonts w:ascii="宋体" w:hAnsi="宋体" w:cs="宋体" w:eastAsia="宋体" w:hint="default"/>
                <w:sz w:val="21"/>
                <w:szCs w:val="21"/>
              </w:rPr>
            </w:pPr>
            <w:r>
              <w:rPr>
                <w:rFonts w:ascii="宋体"/>
                <w:spacing w:val="-1"/>
                <w:sz w:val="21"/>
              </w:rPr>
              <w:t>22,739,652.10</w:t>
            </w:r>
          </w:p>
        </w:tc>
      </w:tr>
    </w:tbl>
    <w:p>
      <w:pPr>
        <w:pStyle w:val="BodyText"/>
        <w:spacing w:line="240" w:lineRule="auto" w:before="3"/>
        <w:ind w:left="1404" w:right="1668"/>
        <w:jc w:val="left"/>
      </w:pPr>
      <w:r>
        <w:rPr/>
        <w:t>报告期末，公司账面无形资产价值为</w:t>
      </w:r>
      <w:r>
        <w:rPr>
          <w:spacing w:val="-69"/>
        </w:rPr>
        <w:t> </w:t>
      </w:r>
      <w:r>
        <w:rPr>
          <w:rFonts w:ascii="宋体" w:hAnsi="宋体" w:cs="宋体" w:eastAsia="宋体" w:hint="default"/>
        </w:rPr>
        <w:t>2,273.97</w:t>
      </w:r>
      <w:r>
        <w:rPr>
          <w:rFonts w:ascii="宋体" w:hAnsi="宋体" w:cs="宋体" w:eastAsia="宋体" w:hint="default"/>
          <w:spacing w:val="-69"/>
        </w:rPr>
        <w:t> </w:t>
      </w:r>
      <w:r>
        <w:rPr>
          <w:spacing w:val="-3"/>
        </w:rPr>
        <w:t>万元，其中土地使用权期末</w:t>
      </w:r>
    </w:p>
    <w:p>
      <w:pPr>
        <w:pStyle w:val="BodyText"/>
        <w:spacing w:line="240" w:lineRule="auto" w:before="151"/>
        <w:ind w:left="838" w:right="1668"/>
        <w:jc w:val="left"/>
      </w:pPr>
      <w:r>
        <w:rPr/>
        <w:t>账面价值为</w:t>
      </w:r>
      <w:r>
        <w:rPr>
          <w:spacing w:val="-61"/>
        </w:rPr>
        <w:t> </w:t>
      </w:r>
      <w:r>
        <w:rPr>
          <w:rFonts w:ascii="宋体" w:hAnsi="宋体" w:cs="宋体" w:eastAsia="宋体" w:hint="default"/>
        </w:rPr>
        <w:t>1,198.06</w:t>
      </w:r>
      <w:r>
        <w:rPr>
          <w:rFonts w:ascii="宋体" w:hAnsi="宋体" w:cs="宋体" w:eastAsia="宋体" w:hint="default"/>
          <w:spacing w:val="-61"/>
        </w:rPr>
        <w:t> </w:t>
      </w:r>
      <w:r>
        <w:rPr/>
        <w:t>万元，专利权期末账面价值</w:t>
      </w:r>
      <w:r>
        <w:rPr>
          <w:spacing w:val="-61"/>
        </w:rPr>
        <w:t> </w:t>
      </w:r>
      <w:r>
        <w:rPr>
          <w:rFonts w:ascii="宋体" w:hAnsi="宋体" w:cs="宋体" w:eastAsia="宋体" w:hint="default"/>
        </w:rPr>
        <w:t>944.95</w:t>
      </w:r>
      <w:r>
        <w:rPr>
          <w:rFonts w:ascii="宋体" w:hAnsi="宋体" w:cs="宋体" w:eastAsia="宋体" w:hint="default"/>
          <w:spacing w:val="-61"/>
        </w:rPr>
        <w:t> </w:t>
      </w:r>
      <w:r>
        <w:rPr/>
        <w:t>万元。</w:t>
      </w:r>
    </w:p>
    <w:p>
      <w:pPr>
        <w:spacing w:line="240" w:lineRule="auto" w:before="10"/>
        <w:rPr>
          <w:rFonts w:ascii="宋体" w:hAnsi="宋体" w:cs="宋体" w:eastAsia="宋体" w:hint="default"/>
          <w:sz w:val="20"/>
          <w:szCs w:val="20"/>
        </w:rPr>
      </w:pPr>
    </w:p>
    <w:p>
      <w:pPr>
        <w:pStyle w:val="BodyText"/>
        <w:spacing w:line="240" w:lineRule="auto" w:before="0"/>
        <w:ind w:left="1404" w:right="1668"/>
        <w:jc w:val="left"/>
        <w:rPr>
          <w:rFonts w:ascii="新宋体" w:hAnsi="新宋体" w:cs="新宋体" w:eastAsia="新宋体" w:hint="default"/>
        </w:rPr>
      </w:pPr>
      <w:r>
        <w:rPr>
          <w:rFonts w:ascii="新宋体" w:hAnsi="新宋体" w:cs="新宋体" w:eastAsia="新宋体" w:hint="default"/>
        </w:rPr>
        <w:t>报告期内，公司新购置一宗土地，增加无形资产账面原值</w:t>
      </w:r>
      <w:r>
        <w:rPr>
          <w:rFonts w:ascii="新宋体" w:hAnsi="新宋体" w:cs="新宋体" w:eastAsia="新宋体" w:hint="default"/>
          <w:spacing w:val="-60"/>
        </w:rPr>
        <w:t> </w:t>
      </w:r>
      <w:r>
        <w:rPr>
          <w:rFonts w:ascii="宋体" w:hAnsi="宋体" w:cs="宋体" w:eastAsia="宋体" w:hint="default"/>
        </w:rPr>
        <w:t>607.95</w:t>
      </w:r>
      <w:r>
        <w:rPr>
          <w:rFonts w:ascii="宋体" w:hAnsi="宋体" w:cs="宋体" w:eastAsia="宋体" w:hint="default"/>
          <w:spacing w:val="-60"/>
        </w:rPr>
        <w:t> </w:t>
      </w:r>
      <w:r>
        <w:rPr/>
        <w:t>万元</w:t>
      </w:r>
      <w:r>
        <w:rPr>
          <w:rFonts w:ascii="新宋体" w:hAnsi="新宋体" w:cs="新宋体" w:eastAsia="新宋体" w:hint="default"/>
        </w:rPr>
        <w:t>。</w:t>
      </w:r>
    </w:p>
    <w:p>
      <w:pPr>
        <w:spacing w:line="240" w:lineRule="auto" w:before="12"/>
        <w:rPr>
          <w:rFonts w:ascii="新宋体" w:hAnsi="新宋体" w:cs="新宋体" w:eastAsia="新宋体" w:hint="default"/>
          <w:sz w:val="20"/>
          <w:szCs w:val="20"/>
        </w:rPr>
      </w:pPr>
    </w:p>
    <w:p>
      <w:pPr>
        <w:pStyle w:val="BodyText"/>
        <w:spacing w:line="357" w:lineRule="auto" w:before="0"/>
        <w:ind w:left="838" w:right="1791" w:firstLine="563"/>
        <w:jc w:val="both"/>
        <w:rPr>
          <w:rFonts w:ascii="新宋体" w:hAnsi="新宋体" w:cs="新宋体" w:eastAsia="新宋体" w:hint="default"/>
        </w:rPr>
      </w:pPr>
      <w:r>
        <w:rPr>
          <w:rFonts w:ascii="新宋体" w:hAnsi="新宋体" w:cs="新宋体" w:eastAsia="新宋体" w:hint="default"/>
        </w:rPr>
        <w:t>报告期内，公司收购郑州春泉，增加专利权账面原值</w:t>
      </w:r>
      <w:r>
        <w:rPr>
          <w:rFonts w:ascii="新宋体" w:hAnsi="新宋体" w:cs="新宋体" w:eastAsia="新宋体" w:hint="default"/>
          <w:spacing w:val="-75"/>
        </w:rPr>
        <w:t> </w:t>
      </w:r>
      <w:r>
        <w:rPr>
          <w:rFonts w:ascii="新宋体" w:hAnsi="新宋体" w:cs="新宋体" w:eastAsia="新宋体" w:hint="default"/>
        </w:rPr>
        <w:t>1,039.99</w:t>
      </w:r>
      <w:r>
        <w:rPr>
          <w:rFonts w:ascii="新宋体" w:hAnsi="新宋体" w:cs="新宋体" w:eastAsia="新宋体" w:hint="default"/>
          <w:spacing w:val="-75"/>
        </w:rPr>
        <w:t> </w:t>
      </w:r>
      <w:r>
        <w:rPr>
          <w:rFonts w:ascii="新宋体" w:hAnsi="新宋体" w:cs="新宋体" w:eastAsia="新宋体" w:hint="default"/>
          <w:spacing w:val="-4"/>
        </w:rPr>
        <w:t>万元。该类</w:t>
      </w:r>
      <w:r>
        <w:rPr>
          <w:rFonts w:ascii="新宋体" w:hAnsi="新宋体" w:cs="新宋体" w:eastAsia="新宋体" w:hint="default"/>
        </w:rPr>
        <w:t> </w:t>
      </w:r>
      <w:r>
        <w:rPr>
          <w:rFonts w:ascii="新宋体" w:hAnsi="新宋体" w:cs="新宋体" w:eastAsia="新宋体" w:hint="default"/>
          <w:spacing w:val="-3"/>
        </w:rPr>
        <w:t>专利主要应用于郑州春泉的主营产品中央空调计费系统、节能自控管理系统、建</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筑能耗监测系统、楼宇智能管理系统、能源管理系统及暖通节能产品。</w:t>
      </w:r>
    </w:p>
    <w:p>
      <w:pPr>
        <w:pStyle w:val="BodyText"/>
        <w:spacing w:line="357" w:lineRule="auto" w:before="34"/>
        <w:ind w:left="838" w:right="1668" w:firstLine="566"/>
        <w:jc w:val="left"/>
        <w:rPr>
          <w:rFonts w:ascii="新宋体" w:hAnsi="新宋体" w:cs="新宋体" w:eastAsia="新宋体" w:hint="default"/>
        </w:rPr>
      </w:pPr>
      <w:r>
        <w:rPr>
          <w:rFonts w:ascii="新宋体" w:hAnsi="新宋体" w:cs="新宋体" w:eastAsia="新宋体" w:hint="default"/>
          <w:spacing w:val="-2"/>
        </w:rPr>
        <w:t>报告期内，公司所拥有的无形资产主要有专利、商标、计算机软件著作权、</w:t>
      </w:r>
      <w:r>
        <w:rPr>
          <w:rFonts w:ascii="新宋体" w:hAnsi="新宋体" w:cs="新宋体" w:eastAsia="新宋体" w:hint="default"/>
        </w:rPr>
        <w:t> 非专利技术和土地使用权。该等无形资产的情况分项说明如下：</w:t>
      </w:r>
    </w:p>
    <w:p>
      <w:pPr>
        <w:pStyle w:val="BodyText"/>
        <w:spacing w:line="240" w:lineRule="auto" w:before="74"/>
        <w:ind w:left="1404" w:right="1668"/>
        <w:jc w:val="left"/>
      </w:pPr>
      <w:r>
        <w:rPr>
          <w:rFonts w:ascii="新宋体" w:hAnsi="新宋体" w:cs="新宋体" w:eastAsia="新宋体" w:hint="default"/>
        </w:rPr>
        <w:t>（</w:t>
      </w:r>
      <w:r>
        <w:rPr>
          <w:rFonts w:ascii="新宋体" w:hAnsi="新宋体" w:cs="新宋体" w:eastAsia="新宋体" w:hint="default"/>
        </w:rPr>
        <w:t>1</w:t>
      </w:r>
      <w:r>
        <w:rPr>
          <w:rFonts w:ascii="新宋体" w:hAnsi="新宋体" w:cs="新宋体" w:eastAsia="新宋体" w:hint="default"/>
        </w:rPr>
        <w:t>）截至</w:t>
      </w:r>
      <w:r>
        <w:rPr/>
        <w:t>报告期末，公司及子公司共拥有专利证书</w:t>
      </w:r>
      <w:r>
        <w:rPr>
          <w:spacing w:val="-75"/>
        </w:rPr>
        <w:t> </w:t>
      </w:r>
      <w:r>
        <w:rPr>
          <w:rFonts w:ascii="宋体" w:hAnsi="宋体" w:cs="宋体" w:eastAsia="宋体" w:hint="default"/>
        </w:rPr>
        <w:t>101</w:t>
      </w:r>
      <w:r>
        <w:rPr>
          <w:rFonts w:ascii="宋体" w:hAnsi="宋体" w:cs="宋体" w:eastAsia="宋体" w:hint="default"/>
          <w:spacing w:val="-75"/>
        </w:rPr>
        <w:t> </w:t>
      </w:r>
      <w:r>
        <w:rPr>
          <w:spacing w:val="-3"/>
        </w:rPr>
        <w:t>项（含账面专利证</w:t>
      </w:r>
    </w:p>
    <w:p>
      <w:pPr>
        <w:pStyle w:val="BodyText"/>
        <w:spacing w:line="240" w:lineRule="auto" w:before="154"/>
        <w:ind w:left="838" w:right="1668"/>
        <w:jc w:val="left"/>
        <w:rPr>
          <w:rFonts w:ascii="新宋体" w:hAnsi="新宋体" w:cs="新宋体" w:eastAsia="新宋体" w:hint="default"/>
        </w:rPr>
      </w:pPr>
      <w:r>
        <w:rPr/>
        <w:t>书</w:t>
      </w:r>
      <w:r>
        <w:rPr>
          <w:spacing w:val="-121"/>
        </w:rPr>
        <w:t>）</w:t>
      </w:r>
      <w:r>
        <w:rPr>
          <w:rFonts w:ascii="新宋体" w:hAnsi="新宋体" w:cs="新宋体" w:eastAsia="新宋体" w:hint="default"/>
        </w:rPr>
        <w:t>，其中发明专利</w:t>
      </w:r>
      <w:r>
        <w:rPr>
          <w:rFonts w:ascii="新宋体" w:hAnsi="新宋体" w:cs="新宋体" w:eastAsia="新宋体" w:hint="default"/>
          <w:spacing w:val="-60"/>
        </w:rPr>
        <w:t> </w:t>
      </w:r>
      <w:r>
        <w:rPr>
          <w:rFonts w:ascii="新宋体" w:hAnsi="新宋体" w:cs="新宋体" w:eastAsia="新宋体" w:hint="default"/>
        </w:rPr>
        <w:t>8</w:t>
      </w:r>
      <w:r>
        <w:rPr>
          <w:rFonts w:ascii="新宋体" w:hAnsi="新宋体" w:cs="新宋体" w:eastAsia="新宋体" w:hint="default"/>
          <w:spacing w:val="-60"/>
        </w:rPr>
        <w:t> </w:t>
      </w:r>
      <w:r>
        <w:rPr>
          <w:rFonts w:ascii="新宋体" w:hAnsi="新宋体" w:cs="新宋体" w:eastAsia="新宋体" w:hint="default"/>
        </w:rPr>
        <w:t>项，实用新型</w:t>
      </w:r>
      <w:r>
        <w:rPr>
          <w:rFonts w:ascii="新宋体" w:hAnsi="新宋体" w:cs="新宋体" w:eastAsia="新宋体" w:hint="default"/>
          <w:spacing w:val="-60"/>
        </w:rPr>
        <w:t> </w:t>
      </w:r>
      <w:r>
        <w:rPr>
          <w:rFonts w:ascii="新宋体" w:hAnsi="新宋体" w:cs="新宋体" w:eastAsia="新宋体" w:hint="default"/>
        </w:rPr>
        <w:t>63</w:t>
      </w:r>
      <w:r>
        <w:rPr>
          <w:rFonts w:ascii="新宋体" w:hAnsi="新宋体" w:cs="新宋体" w:eastAsia="新宋体" w:hint="default"/>
          <w:spacing w:val="-60"/>
        </w:rPr>
        <w:t> </w:t>
      </w:r>
      <w:r>
        <w:rPr>
          <w:rFonts w:ascii="新宋体" w:hAnsi="新宋体" w:cs="新宋体" w:eastAsia="新宋体" w:hint="default"/>
        </w:rPr>
        <w:t>项，外观设计</w:t>
      </w:r>
      <w:r>
        <w:rPr>
          <w:rFonts w:ascii="新宋体" w:hAnsi="新宋体" w:cs="新宋体" w:eastAsia="新宋体" w:hint="default"/>
          <w:spacing w:val="-60"/>
        </w:rPr>
        <w:t> </w:t>
      </w:r>
      <w:r>
        <w:rPr>
          <w:rFonts w:ascii="新宋体" w:hAnsi="新宋体" w:cs="新宋体" w:eastAsia="新宋体" w:hint="default"/>
        </w:rPr>
        <w:t>30</w:t>
      </w:r>
      <w:r>
        <w:rPr>
          <w:rFonts w:ascii="新宋体" w:hAnsi="新宋体" w:cs="新宋体" w:eastAsia="新宋体" w:hint="default"/>
          <w:spacing w:val="-60"/>
        </w:rPr>
        <w:t> </w:t>
      </w:r>
      <w:r>
        <w:rPr>
          <w:rFonts w:ascii="新宋体" w:hAnsi="新宋体" w:cs="新宋体" w:eastAsia="新宋体" w:hint="default"/>
        </w:rPr>
        <w:t>项，具体情况如下：</w:t>
      </w:r>
    </w:p>
    <w:p>
      <w:pPr>
        <w:spacing w:line="240" w:lineRule="auto" w:before="10"/>
        <w:rPr>
          <w:rFonts w:ascii="新宋体" w:hAnsi="新宋体" w:cs="新宋体" w:eastAsia="新宋体" w:hint="default"/>
          <w:sz w:val="17"/>
          <w:szCs w:val="17"/>
        </w:rPr>
      </w:pPr>
    </w:p>
    <w:tbl>
      <w:tblPr>
        <w:tblW w:w="0" w:type="auto"/>
        <w:jc w:val="left"/>
        <w:tblInd w:w="108" w:type="dxa"/>
        <w:tblLayout w:type="fixed"/>
        <w:tblCellMar>
          <w:top w:w="0" w:type="dxa"/>
          <w:left w:w="0" w:type="dxa"/>
          <w:bottom w:w="0" w:type="dxa"/>
          <w:right w:w="0" w:type="dxa"/>
        </w:tblCellMar>
        <w:tblLook w:val="01E0"/>
      </w:tblPr>
      <w:tblGrid>
        <w:gridCol w:w="567"/>
        <w:gridCol w:w="2977"/>
        <w:gridCol w:w="2112"/>
        <w:gridCol w:w="1733"/>
        <w:gridCol w:w="1273"/>
        <w:gridCol w:w="1085"/>
      </w:tblGrid>
      <w:tr>
        <w:trPr>
          <w:trHeight w:val="694" w:hRule="exact"/>
        </w:trPr>
        <w:tc>
          <w:tcPr>
            <w:tcW w:w="567"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新宋体" w:hAnsi="新宋体" w:cs="新宋体" w:eastAsia="新宋体" w:hint="default"/>
                <w:sz w:val="14"/>
                <w:szCs w:val="14"/>
              </w:rPr>
            </w:pPr>
          </w:p>
          <w:p>
            <w:pPr>
              <w:pStyle w:val="TableParagraph"/>
              <w:spacing w:line="240" w:lineRule="auto"/>
              <w:ind w:right="5"/>
              <w:jc w:val="center"/>
              <w:rPr>
                <w:rFonts w:ascii="新宋体" w:hAnsi="新宋体" w:cs="新宋体" w:eastAsia="新宋体" w:hint="default"/>
                <w:sz w:val="18"/>
                <w:szCs w:val="18"/>
              </w:rPr>
            </w:pPr>
            <w:r>
              <w:rPr>
                <w:rFonts w:ascii="新宋体" w:hAnsi="新宋体" w:cs="新宋体" w:eastAsia="新宋体" w:hint="default"/>
                <w:b/>
                <w:bCs/>
                <w:sz w:val="18"/>
                <w:szCs w:val="18"/>
              </w:rPr>
              <w:t>序号</w:t>
            </w:r>
            <w:r>
              <w:rPr>
                <w:rFonts w:ascii="新宋体" w:hAnsi="新宋体" w:cs="新宋体" w:eastAsia="新宋体" w:hint="default"/>
                <w:sz w:val="18"/>
                <w:szCs w:val="18"/>
              </w:rPr>
            </w:r>
          </w:p>
        </w:tc>
        <w:tc>
          <w:tcPr>
            <w:tcW w:w="2977"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新宋体" w:hAnsi="新宋体" w:cs="新宋体" w:eastAsia="新宋体" w:hint="default"/>
                <w:sz w:val="14"/>
                <w:szCs w:val="14"/>
              </w:rPr>
            </w:pPr>
          </w:p>
          <w:p>
            <w:pPr>
              <w:pStyle w:val="TableParagraph"/>
              <w:spacing w:line="240" w:lineRule="auto"/>
              <w:ind w:left="1"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专利名称</w:t>
            </w:r>
            <w:r>
              <w:rPr>
                <w:rFonts w:ascii="新宋体" w:hAnsi="新宋体" w:cs="新宋体" w:eastAsia="新宋体" w:hint="default"/>
                <w:sz w:val="18"/>
                <w:szCs w:val="18"/>
              </w:rPr>
            </w:r>
          </w:p>
        </w:tc>
        <w:tc>
          <w:tcPr>
            <w:tcW w:w="211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新宋体" w:hAnsi="新宋体" w:cs="新宋体" w:eastAsia="新宋体" w:hint="default"/>
                <w:sz w:val="14"/>
                <w:szCs w:val="14"/>
              </w:rPr>
            </w:pPr>
          </w:p>
          <w:p>
            <w:pPr>
              <w:pStyle w:val="TableParagraph"/>
              <w:spacing w:line="240" w:lineRule="auto"/>
              <w:ind w:right="1"/>
              <w:jc w:val="center"/>
              <w:rPr>
                <w:rFonts w:ascii="新宋体" w:hAnsi="新宋体" w:cs="新宋体" w:eastAsia="新宋体" w:hint="default"/>
                <w:sz w:val="18"/>
                <w:szCs w:val="18"/>
              </w:rPr>
            </w:pPr>
            <w:r>
              <w:rPr>
                <w:rFonts w:ascii="新宋体" w:hAnsi="新宋体" w:cs="新宋体" w:eastAsia="新宋体" w:hint="default"/>
                <w:b/>
                <w:bCs/>
                <w:sz w:val="18"/>
                <w:szCs w:val="18"/>
              </w:rPr>
              <w:t>专利权保护期限</w:t>
            </w:r>
            <w:r>
              <w:rPr>
                <w:rFonts w:ascii="新宋体" w:hAnsi="新宋体" w:cs="新宋体" w:eastAsia="新宋体" w:hint="default"/>
                <w:sz w:val="18"/>
                <w:szCs w:val="18"/>
              </w:rPr>
            </w:r>
          </w:p>
        </w:tc>
        <w:tc>
          <w:tcPr>
            <w:tcW w:w="1733"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新宋体" w:hAnsi="新宋体" w:cs="新宋体" w:eastAsia="新宋体" w:hint="default"/>
                <w:sz w:val="14"/>
                <w:szCs w:val="14"/>
              </w:rPr>
            </w:pPr>
          </w:p>
          <w:p>
            <w:pPr>
              <w:pStyle w:val="TableParagraph"/>
              <w:spacing w:line="240" w:lineRule="auto"/>
              <w:ind w:right="3"/>
              <w:jc w:val="center"/>
              <w:rPr>
                <w:rFonts w:ascii="新宋体" w:hAnsi="新宋体" w:cs="新宋体" w:eastAsia="新宋体" w:hint="default"/>
                <w:sz w:val="18"/>
                <w:szCs w:val="18"/>
              </w:rPr>
            </w:pPr>
            <w:r>
              <w:rPr>
                <w:rFonts w:ascii="新宋体" w:hAnsi="新宋体" w:cs="新宋体" w:eastAsia="新宋体" w:hint="default"/>
                <w:b/>
                <w:bCs/>
                <w:sz w:val="18"/>
                <w:szCs w:val="18"/>
              </w:rPr>
              <w:t>专利号</w:t>
            </w:r>
            <w:r>
              <w:rPr>
                <w:rFonts w:ascii="新宋体" w:hAnsi="新宋体" w:cs="新宋体" w:eastAsia="新宋体" w:hint="default"/>
                <w:sz w:val="18"/>
                <w:szCs w:val="18"/>
              </w:rPr>
            </w:r>
          </w:p>
        </w:tc>
        <w:tc>
          <w:tcPr>
            <w:tcW w:w="1273"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
              <w:ind w:right="0"/>
              <w:jc w:val="left"/>
              <w:rPr>
                <w:rFonts w:ascii="新宋体" w:hAnsi="新宋体" w:cs="新宋体" w:eastAsia="新宋体" w:hint="default"/>
                <w:sz w:val="14"/>
                <w:szCs w:val="14"/>
              </w:rPr>
            </w:pPr>
          </w:p>
          <w:p>
            <w:pPr>
              <w:pStyle w:val="TableParagraph"/>
              <w:spacing w:line="240" w:lineRule="auto"/>
              <w:ind w:left="266"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专利类型</w:t>
            </w:r>
            <w:r>
              <w:rPr>
                <w:rFonts w:ascii="新宋体" w:hAnsi="新宋体" w:cs="新宋体" w:eastAsia="新宋体" w:hint="default"/>
                <w:sz w:val="18"/>
                <w:szCs w:val="18"/>
              </w:rPr>
            </w:r>
          </w:p>
        </w:tc>
        <w:tc>
          <w:tcPr>
            <w:tcW w:w="1085"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5"/>
              <w:ind w:right="0"/>
              <w:jc w:val="left"/>
              <w:rPr>
                <w:rFonts w:ascii="新宋体" w:hAnsi="新宋体" w:cs="新宋体" w:eastAsia="新宋体" w:hint="default"/>
                <w:sz w:val="14"/>
                <w:szCs w:val="14"/>
              </w:rPr>
            </w:pPr>
          </w:p>
          <w:p>
            <w:pPr>
              <w:pStyle w:val="TableParagraph"/>
              <w:spacing w:line="240" w:lineRule="auto"/>
              <w:ind w:left="4"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专利权人</w:t>
            </w:r>
            <w:r>
              <w:rPr>
                <w:rFonts w:ascii="新宋体" w:hAnsi="新宋体" w:cs="新宋体" w:eastAsia="新宋体" w:hint="default"/>
                <w:sz w:val="18"/>
                <w:szCs w:val="18"/>
              </w:rPr>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right="10"/>
              <w:jc w:val="center"/>
              <w:rPr>
                <w:rFonts w:ascii="新宋体" w:hAnsi="新宋体" w:cs="新宋体" w:eastAsia="新宋体" w:hint="default"/>
                <w:sz w:val="18"/>
                <w:szCs w:val="18"/>
              </w:rPr>
            </w:pPr>
            <w:r>
              <w:rPr>
                <w:rFonts w:ascii="新宋体"/>
                <w:b/>
                <w:w w:val="99"/>
                <w:sz w:val="18"/>
              </w:rPr>
              <w:t>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直热式半导体酒精传感器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2003.5.13-2013.5.12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ZL03245802.9</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right="10"/>
              <w:jc w:val="center"/>
              <w:rPr>
                <w:rFonts w:ascii="新宋体" w:hAnsi="新宋体" w:cs="新宋体" w:eastAsia="新宋体" w:hint="default"/>
                <w:sz w:val="18"/>
                <w:szCs w:val="18"/>
              </w:rPr>
            </w:pPr>
            <w:r>
              <w:rPr>
                <w:rFonts w:ascii="新宋体"/>
                <w:b/>
                <w:w w:val="99"/>
                <w:sz w:val="18"/>
              </w:rPr>
              <w:t>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间歇式气体报警器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2005.5.26-2015.5.25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ZL200520030789.1</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right="10"/>
              <w:jc w:val="center"/>
              <w:rPr>
                <w:rFonts w:ascii="新宋体" w:hAnsi="新宋体" w:cs="新宋体" w:eastAsia="新宋体" w:hint="default"/>
                <w:sz w:val="18"/>
                <w:szCs w:val="18"/>
              </w:rPr>
            </w:pPr>
            <w:r>
              <w:rPr>
                <w:rFonts w:ascii="新宋体"/>
                <w:b/>
                <w:w w:val="99"/>
                <w:sz w:val="18"/>
              </w:rPr>
              <w:t>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酒精测试仪</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2006.5.29-2016.5.28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ZL200630152346.X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right="10"/>
              <w:jc w:val="center"/>
              <w:rPr>
                <w:rFonts w:ascii="新宋体" w:hAnsi="新宋体" w:cs="新宋体" w:eastAsia="新宋体" w:hint="default"/>
                <w:sz w:val="18"/>
                <w:szCs w:val="18"/>
              </w:rPr>
            </w:pPr>
            <w:r>
              <w:rPr>
                <w:rFonts w:ascii="新宋体"/>
                <w:b/>
                <w:w w:val="99"/>
                <w:sz w:val="18"/>
              </w:rPr>
              <w:t>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呼出气体酒精含量测试仪吹管</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2006.7.27-2016.7.26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ZL200620122909.5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right="10"/>
              <w:jc w:val="center"/>
              <w:rPr>
                <w:rFonts w:ascii="新宋体" w:hAnsi="新宋体" w:cs="新宋体" w:eastAsia="新宋体" w:hint="default"/>
                <w:sz w:val="18"/>
                <w:szCs w:val="18"/>
              </w:rPr>
            </w:pPr>
            <w:r>
              <w:rPr>
                <w:rFonts w:ascii="新宋体"/>
                <w:b/>
                <w:w w:val="99"/>
                <w:sz w:val="18"/>
              </w:rPr>
              <w:t>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酒精探测器气体采集装置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2006.7.27-2016.7.26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ZL200620122910.8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81" w:hRule="exact"/>
        </w:trPr>
        <w:tc>
          <w:tcPr>
            <w:tcW w:w="56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3"/>
              <w:ind w:right="10"/>
              <w:jc w:val="center"/>
              <w:rPr>
                <w:rFonts w:ascii="新宋体" w:hAnsi="新宋体" w:cs="新宋体" w:eastAsia="新宋体" w:hint="default"/>
                <w:sz w:val="18"/>
                <w:szCs w:val="18"/>
              </w:rPr>
            </w:pPr>
            <w:r>
              <w:rPr>
                <w:rFonts w:ascii="新宋体"/>
                <w:b/>
                <w:w w:val="99"/>
                <w:sz w:val="18"/>
              </w:rPr>
              <w:t>6</w:t>
            </w:r>
            <w:r>
              <w:rPr>
                <w:rFonts w:ascii="新宋体"/>
                <w:sz w:val="18"/>
              </w:rPr>
            </w:r>
          </w:p>
        </w:tc>
        <w:tc>
          <w:tcPr>
            <w:tcW w:w="29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呼出气体酒精探测器信号处理电路</w:t>
            </w:r>
          </w:p>
        </w:tc>
        <w:tc>
          <w:tcPr>
            <w:tcW w:w="21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2006.7.27-2016.7.26</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ZL200620123999.X</w:t>
            </w:r>
          </w:p>
        </w:tc>
        <w:tc>
          <w:tcPr>
            <w:tcW w:w="12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center"/>
        <w:rPr>
          <w:rFonts w:ascii="新宋体" w:hAnsi="新宋体" w:cs="新宋体" w:eastAsia="新宋体" w:hint="default"/>
          <w:sz w:val="18"/>
          <w:szCs w:val="18"/>
        </w:rPr>
        <w:sectPr>
          <w:footerReference w:type="default" r:id="rId14"/>
          <w:pgSz w:w="11910" w:h="16840"/>
          <w:pgMar w:footer="1050" w:header="0" w:top="1020" w:bottom="1240" w:left="960" w:right="0"/>
          <w:pgNumType w:start="22"/>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08" w:type="dxa"/>
        <w:tblLayout w:type="fixed"/>
        <w:tblCellMar>
          <w:top w:w="0" w:type="dxa"/>
          <w:left w:w="0" w:type="dxa"/>
          <w:bottom w:w="0" w:type="dxa"/>
          <w:right w:w="0" w:type="dxa"/>
        </w:tblCellMar>
        <w:tblLook w:val="01E0"/>
      </w:tblPr>
      <w:tblGrid>
        <w:gridCol w:w="567"/>
        <w:gridCol w:w="2977"/>
        <w:gridCol w:w="2112"/>
        <w:gridCol w:w="1733"/>
        <w:gridCol w:w="1273"/>
        <w:gridCol w:w="1085"/>
      </w:tblGrid>
      <w:tr>
        <w:trPr>
          <w:trHeight w:val="581" w:hRule="exact"/>
        </w:trPr>
        <w:tc>
          <w:tcPr>
            <w:tcW w:w="56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33"/>
              <w:ind w:left="221" w:right="0"/>
              <w:jc w:val="left"/>
              <w:rPr>
                <w:rFonts w:ascii="新宋体" w:hAnsi="新宋体" w:cs="新宋体" w:eastAsia="新宋体" w:hint="default"/>
                <w:sz w:val="18"/>
                <w:szCs w:val="18"/>
              </w:rPr>
            </w:pPr>
            <w:r>
              <w:rPr>
                <w:rFonts w:ascii="新宋体"/>
                <w:b/>
                <w:w w:val="99"/>
                <w:sz w:val="18"/>
              </w:rPr>
              <w:t>7</w:t>
            </w:r>
            <w:r>
              <w:rPr>
                <w:rFonts w:ascii="新宋体"/>
                <w:sz w:val="18"/>
              </w:rPr>
            </w:r>
          </w:p>
        </w:tc>
        <w:tc>
          <w:tcPr>
            <w:tcW w:w="297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混合气体探测器</w:t>
            </w:r>
          </w:p>
        </w:tc>
        <w:tc>
          <w:tcPr>
            <w:tcW w:w="211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2006.11.28-2016.11.27</w:t>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139"/>
              <w:jc w:val="right"/>
              <w:rPr>
                <w:rFonts w:ascii="新宋体" w:hAnsi="新宋体" w:cs="新宋体" w:eastAsia="新宋体" w:hint="default"/>
                <w:sz w:val="18"/>
                <w:szCs w:val="18"/>
              </w:rPr>
            </w:pPr>
            <w:r>
              <w:rPr>
                <w:rFonts w:ascii="新宋体"/>
                <w:spacing w:val="-1"/>
                <w:sz w:val="18"/>
              </w:rPr>
              <w:t>ZL200620159951.4</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221" w:right="0"/>
              <w:jc w:val="left"/>
              <w:rPr>
                <w:rFonts w:ascii="新宋体" w:hAnsi="新宋体" w:cs="新宋体" w:eastAsia="新宋体" w:hint="default"/>
                <w:sz w:val="18"/>
                <w:szCs w:val="18"/>
              </w:rPr>
            </w:pPr>
            <w:r>
              <w:rPr>
                <w:rFonts w:ascii="新宋体"/>
                <w:b/>
                <w:w w:val="99"/>
                <w:sz w:val="18"/>
              </w:rPr>
              <w:t>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酒精测试仪的传感器定量取样器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2006.11.30-2016.11.29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39"/>
              <w:jc w:val="right"/>
              <w:rPr>
                <w:rFonts w:ascii="新宋体" w:hAnsi="新宋体" w:cs="新宋体" w:eastAsia="新宋体" w:hint="default"/>
                <w:sz w:val="18"/>
                <w:szCs w:val="18"/>
              </w:rPr>
            </w:pPr>
            <w:r>
              <w:rPr>
                <w:rFonts w:ascii="新宋体"/>
                <w:spacing w:val="-1"/>
                <w:sz w:val="18"/>
              </w:rPr>
              <w:t>ZL200620160565.7</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221" w:right="0"/>
              <w:jc w:val="left"/>
              <w:rPr>
                <w:rFonts w:ascii="新宋体" w:hAnsi="新宋体" w:cs="新宋体" w:eastAsia="新宋体" w:hint="default"/>
                <w:sz w:val="18"/>
                <w:szCs w:val="18"/>
              </w:rPr>
            </w:pPr>
            <w:r>
              <w:rPr>
                <w:rFonts w:ascii="新宋体"/>
                <w:b/>
                <w:w w:val="99"/>
                <w:sz w:val="18"/>
              </w:rPr>
              <w:t>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气体报警控制器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2006.11.30-2016.11.29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ZL200620160564.2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10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变送器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2006.11.30-2016.11.29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ZL200620160563.8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11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微型振动膜气泵</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2007.12.11-2017.12.10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ZL200720175200.6</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12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红外光源</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2008.3.7-2018.3.6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ZL200820069512.3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13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红外智能气体传感器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2007.12.13-2017.12.12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39"/>
              <w:jc w:val="right"/>
              <w:rPr>
                <w:rFonts w:ascii="新宋体" w:hAnsi="新宋体" w:cs="新宋体" w:eastAsia="新宋体" w:hint="default"/>
                <w:sz w:val="18"/>
                <w:szCs w:val="18"/>
              </w:rPr>
            </w:pPr>
            <w:r>
              <w:rPr>
                <w:rFonts w:ascii="新宋体"/>
                <w:spacing w:val="-1"/>
                <w:sz w:val="18"/>
              </w:rPr>
              <w:t>ZL200720307032.1</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14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BX166)</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ZL200830080420.0</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15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(AT6100)</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ZL200830080422.X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16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BX618)</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ZL200830080416.4</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17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(AT198)</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ZL200830080432.3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18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(GK)</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ZL200830080435.7</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19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(KAD)</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ZL200830080437.6</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20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ZL200830080436.1</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21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BX258)</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ZL200830080418.3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22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红外四波段火焰探测器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2008.8.18-2018.8.17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ZL200820148564.X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23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GD</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ZL200830080439.5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24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GE</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ZL200830080440.8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25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GN</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39"/>
              <w:jc w:val="right"/>
              <w:rPr>
                <w:rFonts w:ascii="新宋体" w:hAnsi="新宋体" w:cs="新宋体" w:eastAsia="新宋体" w:hint="default"/>
                <w:sz w:val="18"/>
                <w:szCs w:val="18"/>
              </w:rPr>
            </w:pPr>
            <w:r>
              <w:rPr>
                <w:rFonts w:ascii="新宋体"/>
                <w:spacing w:val="-1"/>
                <w:sz w:val="18"/>
              </w:rPr>
              <w:t>ZL200830080434.2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7"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26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可燃气体报警器（</w:t>
            </w:r>
            <w:r>
              <w:rPr>
                <w:rFonts w:ascii="新宋体" w:hAnsi="新宋体" w:cs="新宋体" w:eastAsia="新宋体" w:hint="default"/>
                <w:sz w:val="18"/>
                <w:szCs w:val="18"/>
              </w:rPr>
              <w:t>KAB</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39"/>
              <w:jc w:val="right"/>
              <w:rPr>
                <w:rFonts w:ascii="新宋体" w:hAnsi="新宋体" w:cs="新宋体" w:eastAsia="新宋体" w:hint="default"/>
                <w:sz w:val="18"/>
                <w:szCs w:val="18"/>
              </w:rPr>
            </w:pPr>
            <w:r>
              <w:rPr>
                <w:rFonts w:ascii="新宋体"/>
                <w:spacing w:val="-1"/>
                <w:sz w:val="18"/>
              </w:rPr>
              <w:t>ZL200830080438.0</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27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AT128</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ZL200830080431.9</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28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AT126</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2008.4.1-2018.3.31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ZL200830080433.8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29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AT6000</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ZL200830080421.5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81" w:hRule="exact"/>
        </w:trPr>
        <w:tc>
          <w:tcPr>
            <w:tcW w:w="56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30</w:t>
            </w:r>
            <w:r>
              <w:rPr>
                <w:rFonts w:ascii="新宋体"/>
                <w:sz w:val="18"/>
              </w:rPr>
            </w:r>
          </w:p>
        </w:tc>
        <w:tc>
          <w:tcPr>
            <w:tcW w:w="29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r>
              <w:rPr>
                <w:rFonts w:ascii="新宋体" w:hAnsi="新宋体" w:cs="新宋体" w:eastAsia="新宋体" w:hint="default"/>
                <w:sz w:val="18"/>
                <w:szCs w:val="18"/>
              </w:rPr>
              <w:t>AT8600</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ZL200830080423.4</w:t>
            </w:r>
          </w:p>
        </w:tc>
        <w:tc>
          <w:tcPr>
            <w:tcW w:w="12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left="268"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center"/>
        <w:rPr>
          <w:rFonts w:ascii="新宋体" w:hAnsi="新宋体" w:cs="新宋体" w:eastAsia="新宋体" w:hint="default"/>
          <w:sz w:val="18"/>
          <w:szCs w:val="18"/>
        </w:rPr>
        <w:sectPr>
          <w:pgSz w:w="11910" w:h="16840"/>
          <w:pgMar w:header="0" w:footer="1050" w:top="1020" w:bottom="1240" w:left="96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08" w:type="dxa"/>
        <w:tblLayout w:type="fixed"/>
        <w:tblCellMar>
          <w:top w:w="0" w:type="dxa"/>
          <w:left w:w="0" w:type="dxa"/>
          <w:bottom w:w="0" w:type="dxa"/>
          <w:right w:w="0" w:type="dxa"/>
        </w:tblCellMar>
        <w:tblLook w:val="01E0"/>
      </w:tblPr>
      <w:tblGrid>
        <w:gridCol w:w="567"/>
        <w:gridCol w:w="2977"/>
        <w:gridCol w:w="2112"/>
        <w:gridCol w:w="1733"/>
        <w:gridCol w:w="1273"/>
        <w:gridCol w:w="1085"/>
      </w:tblGrid>
      <w:tr>
        <w:trPr>
          <w:trHeight w:val="581" w:hRule="exact"/>
        </w:trPr>
        <w:tc>
          <w:tcPr>
            <w:tcW w:w="56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31</w:t>
            </w:r>
            <w:r>
              <w:rPr>
                <w:rFonts w:ascii="新宋体"/>
                <w:sz w:val="18"/>
              </w:rPr>
            </w:r>
          </w:p>
        </w:tc>
        <w:tc>
          <w:tcPr>
            <w:tcW w:w="2977" w:type="dxa"/>
            <w:tcBorders>
              <w:top w:val="single" w:sz="12" w:space="0" w:color="000000"/>
              <w:left w:val="single" w:sz="6" w:space="0" w:color="000000"/>
              <w:bottom w:val="single" w:sz="6" w:space="0" w:color="000000"/>
              <w:right w:val="single" w:sz="6" w:space="0" w:color="000000"/>
            </w:tcBorders>
          </w:tcPr>
          <w:p>
            <w:pPr>
              <w:pStyle w:val="TableParagraph"/>
              <w:spacing w:line="234" w:lineRule="exact" w:before="15"/>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呼出气体酒精含量测试仪</w:t>
            </w:r>
          </w:p>
          <w:p>
            <w:pPr>
              <w:pStyle w:val="TableParagraph"/>
              <w:spacing w:line="234" w:lineRule="exact"/>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w:t>
            </w:r>
            <w:r>
              <w:rPr>
                <w:rFonts w:ascii="新宋体" w:hAnsi="新宋体" w:cs="新宋体" w:eastAsia="新宋体" w:hint="default"/>
                <w:sz w:val="18"/>
                <w:szCs w:val="18"/>
              </w:rPr>
              <w:t>AT8800/8100</w:t>
            </w:r>
            <w:r>
              <w:rPr>
                <w:rFonts w:ascii="新宋体" w:hAnsi="新宋体" w:cs="新宋体" w:eastAsia="新宋体" w:hint="default"/>
                <w:sz w:val="18"/>
                <w:szCs w:val="18"/>
              </w:rPr>
              <w:t>）</w:t>
            </w:r>
          </w:p>
        </w:tc>
        <w:tc>
          <w:tcPr>
            <w:tcW w:w="211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139"/>
              <w:jc w:val="right"/>
              <w:rPr>
                <w:rFonts w:ascii="新宋体" w:hAnsi="新宋体" w:cs="新宋体" w:eastAsia="新宋体" w:hint="default"/>
                <w:sz w:val="18"/>
                <w:szCs w:val="18"/>
              </w:rPr>
            </w:pPr>
            <w:r>
              <w:rPr>
                <w:rFonts w:ascii="新宋体"/>
                <w:spacing w:val="-1"/>
                <w:sz w:val="18"/>
              </w:rPr>
              <w:t>ZL200830080424.9</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32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BX170</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39"/>
              <w:jc w:val="right"/>
              <w:rPr>
                <w:rFonts w:ascii="新宋体" w:hAnsi="新宋体" w:cs="新宋体" w:eastAsia="新宋体" w:hint="default"/>
                <w:sz w:val="18"/>
                <w:szCs w:val="18"/>
              </w:rPr>
            </w:pPr>
            <w:r>
              <w:rPr>
                <w:rFonts w:ascii="新宋体"/>
                <w:spacing w:val="-1"/>
                <w:sz w:val="18"/>
              </w:rPr>
              <w:t>ZL200830080415.X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33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GPT100</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ZL200830080419.8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34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气体探测仪（</w:t>
            </w:r>
            <w:r>
              <w:rPr>
                <w:rFonts w:ascii="新宋体" w:hAnsi="新宋体" w:cs="新宋体" w:eastAsia="新宋体" w:hint="default"/>
                <w:sz w:val="18"/>
                <w:szCs w:val="18"/>
              </w:rPr>
              <w:t>BX616</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sz w:val="18"/>
              </w:rPr>
              <w:t>2008.3.31-2018.3.30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ZL200830080417.9</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35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燃气报警装置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2009.3.27-2019.3.26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ZL200920106868.4</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36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燃气报警器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2009.4.10-2019.4.9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ZL200920107157.9</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37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肺部气体检测仪</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2009.5.5-2019.5.4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ZL200920090003.3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38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考勤系统</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2009.3.27-2019.3.26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ZL200920106866.5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39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气体传感器和气体报警器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2009.5.12-2019.5.11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ZL200920149723.2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40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气体探测器（</w:t>
            </w:r>
            <w:r>
              <w:rPr>
                <w:rFonts w:ascii="新宋体" w:hAnsi="新宋体" w:cs="新宋体" w:eastAsia="新宋体" w:hint="default"/>
                <w:sz w:val="18"/>
                <w:szCs w:val="18"/>
              </w:rPr>
              <w:t>BX171</w:t>
            </w:r>
            <w:r>
              <w:rPr>
                <w:rFonts w:ascii="新宋体" w:hAnsi="新宋体" w:cs="新宋体" w:eastAsia="新宋体" w:hint="default"/>
                <w:spacing w:val="-49"/>
                <w:sz w:val="18"/>
                <w:szCs w:val="18"/>
              </w:rPr>
              <w:t> </w:t>
            </w:r>
            <w:r>
              <w:rPr>
                <w:rFonts w:ascii="新宋体" w:hAnsi="新宋体" w:cs="新宋体" w:eastAsia="新宋体" w:hint="default"/>
                <w:sz w:val="18"/>
                <w:szCs w:val="18"/>
              </w:rPr>
              <w:t>便携式）</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2009.7.27-2019.7.26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ZL200930118429.0</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41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可燃气体报警控制器（</w:t>
            </w:r>
            <w:r>
              <w:rPr>
                <w:rFonts w:ascii="新宋体" w:hAnsi="新宋体" w:cs="新宋体" w:eastAsia="新宋体" w:hint="default"/>
                <w:sz w:val="18"/>
                <w:szCs w:val="18"/>
              </w:rPr>
              <w:t>KB6000</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2009.7.27-2019.7.26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ZL200930118428.6</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42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人体内酒精含量的检测装置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2009.10.14-2019.10.13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ZL200920218356.7</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43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静电监控装置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2009.9.3-2019.9.2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ZL200920223213.5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44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多通道热释电探测器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2008.9.2-2028.9.1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ZL200810141247.X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45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沼气检测仪</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2010.1.27-2020.1.26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ZL201020101997.7</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46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沼气检测电路</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2010.1.27-2020.1.26</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ZL201020102012.2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47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多功能酒精含量检测装置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2010.3.24-2020.3.23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ZL201020139460.X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48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燃气检漏仪（</w:t>
            </w:r>
            <w:r>
              <w:rPr>
                <w:rFonts w:ascii="新宋体" w:hAnsi="新宋体" w:cs="新宋体" w:eastAsia="新宋体" w:hint="default"/>
                <w:sz w:val="18"/>
                <w:szCs w:val="18"/>
              </w:rPr>
              <w:t>PNG2000</w:t>
            </w:r>
            <w:r>
              <w:rPr>
                <w:rFonts w:ascii="新宋体" w:hAnsi="新宋体" w:cs="新宋体" w:eastAsia="新宋体" w:hint="default"/>
                <w:spacing w:val="-50"/>
                <w:sz w:val="18"/>
                <w:szCs w:val="18"/>
              </w:rPr>
              <w:t> </w:t>
            </w:r>
            <w:r>
              <w:rPr>
                <w:rFonts w:ascii="新宋体" w:hAnsi="新宋体" w:cs="新宋体" w:eastAsia="新宋体" w:hint="default"/>
                <w:sz w:val="18"/>
                <w:szCs w:val="18"/>
              </w:rPr>
              <w:t>便携式）</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2010.2.4-2020.2.3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47" w:right="0"/>
              <w:jc w:val="left"/>
              <w:rPr>
                <w:rFonts w:ascii="新宋体" w:hAnsi="新宋体" w:cs="新宋体" w:eastAsia="新宋体" w:hint="default"/>
                <w:sz w:val="18"/>
                <w:szCs w:val="18"/>
              </w:rPr>
            </w:pPr>
            <w:r>
              <w:rPr>
                <w:rFonts w:ascii="新宋体"/>
                <w:sz w:val="18"/>
              </w:rPr>
              <w:t>ZL201039151001.6</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49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气体探测器（点型</w:t>
            </w:r>
            <w:r>
              <w:rPr>
                <w:rFonts w:ascii="新宋体" w:hAnsi="新宋体" w:cs="新宋体" w:eastAsia="新宋体" w:hint="default"/>
                <w:spacing w:val="-50"/>
                <w:sz w:val="18"/>
                <w:szCs w:val="18"/>
              </w:rPr>
              <w:t> </w:t>
            </w:r>
            <w:r>
              <w:rPr>
                <w:rFonts w:ascii="新宋体" w:hAnsi="新宋体" w:cs="新宋体" w:eastAsia="新宋体" w:hint="default"/>
                <w:sz w:val="18"/>
                <w:szCs w:val="18"/>
              </w:rPr>
              <w:t>BS2010-B)</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2010.2.4-2020.2.3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ZL201030105086.7</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7"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50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气体探测器（点型</w:t>
            </w:r>
            <w:r>
              <w:rPr>
                <w:rFonts w:ascii="新宋体" w:hAnsi="新宋体" w:cs="新宋体" w:eastAsia="新宋体" w:hint="default"/>
                <w:spacing w:val="-50"/>
                <w:sz w:val="18"/>
                <w:szCs w:val="18"/>
              </w:rPr>
              <w:t> </w:t>
            </w:r>
            <w:r>
              <w:rPr>
                <w:rFonts w:ascii="新宋体" w:hAnsi="新宋体" w:cs="新宋体" w:eastAsia="新宋体" w:hint="default"/>
                <w:sz w:val="18"/>
                <w:szCs w:val="18"/>
              </w:rPr>
              <w:t>BS2010-A)</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2010.2.4-2020.2.3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47" w:right="0"/>
              <w:jc w:val="left"/>
              <w:rPr>
                <w:rFonts w:ascii="新宋体" w:hAnsi="新宋体" w:cs="新宋体" w:eastAsia="新宋体" w:hint="default"/>
                <w:sz w:val="18"/>
                <w:szCs w:val="18"/>
              </w:rPr>
            </w:pPr>
            <w:r>
              <w:rPr>
                <w:rFonts w:ascii="新宋体"/>
                <w:sz w:val="18"/>
              </w:rPr>
              <w:t>ZL201030105090.3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51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催化燃烧式气体传感器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2005.1.13-2015.1.12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ZL200520029783.2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52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left"/>
              <w:rPr>
                <w:rFonts w:ascii="新宋体" w:hAnsi="新宋体" w:cs="新宋体" w:eastAsia="新宋体" w:hint="default"/>
                <w:sz w:val="18"/>
                <w:szCs w:val="18"/>
              </w:rPr>
            </w:pPr>
            <w:r>
              <w:rPr>
                <w:rFonts w:ascii="新宋体" w:hAnsi="新宋体" w:cs="新宋体" w:eastAsia="新宋体" w:hint="default"/>
                <w:sz w:val="18"/>
                <w:szCs w:val="18"/>
              </w:rPr>
              <w:t>电化学传感器气体分离复合膜</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2006.6.1-2016.5.31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ZL200620118173.4</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53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left"/>
              <w:rPr>
                <w:rFonts w:ascii="新宋体" w:hAnsi="新宋体" w:cs="新宋体" w:eastAsia="新宋体" w:hint="default"/>
                <w:sz w:val="18"/>
                <w:szCs w:val="18"/>
              </w:rPr>
            </w:pPr>
            <w:r>
              <w:rPr>
                <w:rFonts w:ascii="新宋体" w:hAnsi="新宋体" w:cs="新宋体" w:eastAsia="新宋体" w:hint="default"/>
                <w:sz w:val="18"/>
                <w:szCs w:val="18"/>
              </w:rPr>
              <w:t>一种新型结构的载体催化元件</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2006.6.5-2016.6.4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ZL200620117679.3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581" w:hRule="exact"/>
        </w:trPr>
        <w:tc>
          <w:tcPr>
            <w:tcW w:w="56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54</w:t>
            </w:r>
            <w:r>
              <w:rPr>
                <w:rFonts w:ascii="新宋体"/>
                <w:sz w:val="18"/>
              </w:rPr>
            </w:r>
          </w:p>
        </w:tc>
        <w:tc>
          <w:tcPr>
            <w:tcW w:w="29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甲烷报警矿灯智能模组</w:t>
            </w:r>
          </w:p>
        </w:tc>
        <w:tc>
          <w:tcPr>
            <w:tcW w:w="21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2006.11.23-2016.11.22</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139"/>
              <w:jc w:val="right"/>
              <w:rPr>
                <w:rFonts w:ascii="新宋体" w:hAnsi="新宋体" w:cs="新宋体" w:eastAsia="新宋体" w:hint="default"/>
                <w:sz w:val="18"/>
                <w:szCs w:val="18"/>
              </w:rPr>
            </w:pPr>
            <w:r>
              <w:rPr>
                <w:rFonts w:ascii="新宋体"/>
                <w:spacing w:val="-1"/>
                <w:sz w:val="18"/>
              </w:rPr>
              <w:t>ZL200620160519.7</w:t>
            </w:r>
          </w:p>
        </w:tc>
        <w:tc>
          <w:tcPr>
            <w:tcW w:w="12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bl>
    <w:p>
      <w:pPr>
        <w:spacing w:after="0" w:line="240" w:lineRule="auto"/>
        <w:jc w:val="center"/>
        <w:rPr>
          <w:rFonts w:ascii="新宋体" w:hAnsi="新宋体" w:cs="新宋体" w:eastAsia="新宋体" w:hint="default"/>
          <w:sz w:val="18"/>
          <w:szCs w:val="18"/>
        </w:rPr>
        <w:sectPr>
          <w:pgSz w:w="11910" w:h="16840"/>
          <w:pgMar w:header="0" w:footer="1050" w:top="1020" w:bottom="1240" w:left="96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08" w:type="dxa"/>
        <w:tblLayout w:type="fixed"/>
        <w:tblCellMar>
          <w:top w:w="0" w:type="dxa"/>
          <w:left w:w="0" w:type="dxa"/>
          <w:bottom w:w="0" w:type="dxa"/>
          <w:right w:w="0" w:type="dxa"/>
        </w:tblCellMar>
        <w:tblLook w:val="01E0"/>
      </w:tblPr>
      <w:tblGrid>
        <w:gridCol w:w="567"/>
        <w:gridCol w:w="2977"/>
        <w:gridCol w:w="2112"/>
        <w:gridCol w:w="1733"/>
        <w:gridCol w:w="1273"/>
        <w:gridCol w:w="1085"/>
      </w:tblGrid>
      <w:tr>
        <w:trPr>
          <w:trHeight w:val="581" w:hRule="exact"/>
        </w:trPr>
        <w:tc>
          <w:tcPr>
            <w:tcW w:w="56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55</w:t>
            </w:r>
            <w:r>
              <w:rPr>
                <w:rFonts w:ascii="新宋体"/>
                <w:sz w:val="18"/>
              </w:rPr>
            </w:r>
          </w:p>
        </w:tc>
        <w:tc>
          <w:tcPr>
            <w:tcW w:w="297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直热式甲硫醇敏感元件</w:t>
            </w:r>
          </w:p>
        </w:tc>
        <w:tc>
          <w:tcPr>
            <w:tcW w:w="211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101"/>
              <w:jc w:val="right"/>
              <w:rPr>
                <w:rFonts w:ascii="新宋体" w:hAnsi="新宋体" w:cs="新宋体" w:eastAsia="新宋体" w:hint="default"/>
                <w:sz w:val="18"/>
                <w:szCs w:val="18"/>
              </w:rPr>
            </w:pPr>
            <w:r>
              <w:rPr>
                <w:rFonts w:ascii="新宋体"/>
                <w:spacing w:val="-1"/>
                <w:sz w:val="18"/>
              </w:rPr>
              <w:t>2006.11.23-2016.11.22</w:t>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ZL200620160517.8</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8" w:right="0"/>
              <w:jc w:val="left"/>
              <w:rPr>
                <w:rFonts w:ascii="新宋体" w:hAnsi="新宋体" w:cs="新宋体" w:eastAsia="新宋体" w:hint="default"/>
                <w:sz w:val="18"/>
                <w:szCs w:val="18"/>
              </w:rPr>
            </w:pPr>
            <w:r>
              <w:rPr>
                <w:rFonts w:ascii="新宋体"/>
                <w:b/>
                <w:sz w:val="18"/>
              </w:rPr>
              <w:t>56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双螺旋直热式酒精传感器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52"/>
              <w:jc w:val="right"/>
              <w:rPr>
                <w:rFonts w:ascii="新宋体" w:hAnsi="新宋体" w:cs="新宋体" w:eastAsia="新宋体" w:hint="default"/>
                <w:sz w:val="18"/>
                <w:szCs w:val="18"/>
              </w:rPr>
            </w:pPr>
            <w:r>
              <w:rPr>
                <w:rFonts w:ascii="新宋体"/>
                <w:spacing w:val="-1"/>
                <w:sz w:val="18"/>
              </w:rPr>
              <w:t>2007.10.26-2017.10.25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ZL200720092408.1</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57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平面结构的空气污染传感器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01"/>
              <w:jc w:val="right"/>
              <w:rPr>
                <w:rFonts w:ascii="新宋体" w:hAnsi="新宋体" w:cs="新宋体" w:eastAsia="新宋体" w:hint="default"/>
                <w:sz w:val="18"/>
                <w:szCs w:val="18"/>
              </w:rPr>
            </w:pPr>
            <w:r>
              <w:rPr>
                <w:rFonts w:ascii="新宋体"/>
                <w:spacing w:val="-1"/>
                <w:sz w:val="18"/>
              </w:rPr>
              <w:t>2006.11.23-2016.11.22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ZL200620160518.2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58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一种载体催化元件</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2006.6.26-2016.6.25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ZL200620114855.8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8" w:right="0"/>
              <w:jc w:val="left"/>
              <w:rPr>
                <w:rFonts w:ascii="新宋体" w:hAnsi="新宋体" w:cs="新宋体" w:eastAsia="新宋体" w:hint="default"/>
                <w:sz w:val="18"/>
                <w:szCs w:val="18"/>
              </w:rPr>
            </w:pPr>
            <w:r>
              <w:rPr>
                <w:rFonts w:ascii="新宋体"/>
                <w:b/>
                <w:sz w:val="18"/>
              </w:rPr>
              <w:t>59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偏心结构的电化学传感器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2006.6.21-2016.6.20</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ZL200620117751.2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炜盛科技</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60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2007.5.29-2027.5.28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ZL200710054448.1</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61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微型智能红外气体传感器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83" w:right="0"/>
              <w:jc w:val="left"/>
              <w:rPr>
                <w:rFonts w:ascii="新宋体" w:hAnsi="新宋体" w:cs="新宋体" w:eastAsia="新宋体" w:hint="default"/>
                <w:sz w:val="18"/>
                <w:szCs w:val="18"/>
              </w:rPr>
            </w:pPr>
            <w:r>
              <w:rPr>
                <w:rFonts w:ascii="新宋体"/>
                <w:sz w:val="18"/>
              </w:rPr>
              <w:t>2009.9.3-2019.9.2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
              <w:jc w:val="center"/>
              <w:rPr>
                <w:rFonts w:ascii="新宋体" w:hAnsi="新宋体" w:cs="新宋体" w:eastAsia="新宋体" w:hint="default"/>
                <w:sz w:val="18"/>
                <w:szCs w:val="18"/>
              </w:rPr>
            </w:pPr>
            <w:r>
              <w:rPr>
                <w:rFonts w:ascii="新宋体"/>
                <w:sz w:val="18"/>
              </w:rPr>
              <w:t>ZL200920223212.0</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62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0"/>
              <w:ind w:left="50" w:right="46"/>
              <w:jc w:val="left"/>
              <w:rPr>
                <w:rFonts w:ascii="新宋体" w:hAnsi="新宋体" w:cs="新宋体" w:eastAsia="新宋体" w:hint="default"/>
                <w:sz w:val="18"/>
                <w:szCs w:val="18"/>
              </w:rPr>
            </w:pPr>
            <w:r>
              <w:rPr>
                <w:rFonts w:ascii="新宋体" w:hAnsi="新宋体" w:cs="新宋体" w:eastAsia="新宋体" w:hint="default"/>
                <w:spacing w:val="-2"/>
                <w:sz w:val="18"/>
                <w:szCs w:val="18"/>
              </w:rPr>
              <w:t>气体传感器芯片、传感器及传感器芯</w:t>
            </w:r>
            <w:r>
              <w:rPr>
                <w:rFonts w:ascii="新宋体" w:hAnsi="新宋体" w:cs="新宋体" w:eastAsia="新宋体" w:hint="default"/>
                <w:spacing w:val="-75"/>
                <w:sz w:val="18"/>
                <w:szCs w:val="18"/>
              </w:rPr>
              <w:t> </w:t>
            </w:r>
            <w:r>
              <w:rPr>
                <w:rFonts w:ascii="新宋体" w:hAnsi="新宋体" w:cs="新宋体" w:eastAsia="新宋体" w:hint="default"/>
                <w:spacing w:val="-75"/>
                <w:sz w:val="18"/>
                <w:szCs w:val="18"/>
              </w:rPr>
            </w:r>
            <w:r>
              <w:rPr>
                <w:rFonts w:ascii="新宋体" w:hAnsi="新宋体" w:cs="新宋体" w:eastAsia="新宋体" w:hint="default"/>
                <w:sz w:val="18"/>
                <w:szCs w:val="18"/>
              </w:rPr>
              <w:t>片制备方法</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92"/>
              <w:jc w:val="right"/>
              <w:rPr>
                <w:rFonts w:ascii="新宋体" w:hAnsi="新宋体" w:cs="新宋体" w:eastAsia="新宋体" w:hint="default"/>
                <w:sz w:val="18"/>
                <w:szCs w:val="18"/>
              </w:rPr>
            </w:pPr>
            <w:r>
              <w:rPr>
                <w:rFonts w:ascii="新宋体"/>
                <w:spacing w:val="-1"/>
                <w:sz w:val="18"/>
              </w:rPr>
              <w:t>2007.5.29-2027.5.28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
              <w:jc w:val="center"/>
              <w:rPr>
                <w:rFonts w:ascii="新宋体" w:hAnsi="新宋体" w:cs="新宋体" w:eastAsia="新宋体" w:hint="default"/>
                <w:sz w:val="18"/>
                <w:szCs w:val="18"/>
              </w:rPr>
            </w:pPr>
            <w:r>
              <w:rPr>
                <w:rFonts w:ascii="新宋体"/>
                <w:sz w:val="18"/>
              </w:rPr>
              <w:t>ZL200710054450.9</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w:t>
            </w:r>
            <w:r>
              <w:rPr>
                <w:rFonts w:ascii="新宋体" w:hAnsi="新宋体" w:cs="新宋体" w:eastAsia="新宋体" w:hint="default"/>
                <w:spacing w:val="1"/>
                <w:sz w:val="18"/>
                <w:szCs w:val="18"/>
              </w:rPr>
              <w:t> </w:t>
            </w:r>
            <w:r>
              <w:rPr>
                <w:rFonts w:ascii="新宋体" w:hAnsi="新宋体" w:cs="新宋体" w:eastAsia="新宋体" w:hint="default"/>
                <w:sz w:val="18"/>
                <w:szCs w:val="18"/>
              </w:rPr>
              <w:t>明</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63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7"/>
              <w:ind w:left="50" w:right="46"/>
              <w:jc w:val="left"/>
              <w:rPr>
                <w:rFonts w:ascii="新宋体" w:hAnsi="新宋体" w:cs="新宋体" w:eastAsia="新宋体" w:hint="default"/>
                <w:sz w:val="18"/>
                <w:szCs w:val="18"/>
              </w:rPr>
            </w:pPr>
            <w:r>
              <w:rPr>
                <w:rFonts w:ascii="新宋体" w:hAnsi="新宋体" w:cs="新宋体" w:eastAsia="新宋体" w:hint="default"/>
                <w:spacing w:val="-2"/>
                <w:sz w:val="18"/>
                <w:szCs w:val="18"/>
              </w:rPr>
              <w:t>油气分离膜、油气分离装置及油中故</w:t>
            </w:r>
            <w:r>
              <w:rPr>
                <w:rFonts w:ascii="新宋体" w:hAnsi="新宋体" w:cs="新宋体" w:eastAsia="新宋体" w:hint="default"/>
                <w:spacing w:val="-75"/>
                <w:sz w:val="18"/>
                <w:szCs w:val="18"/>
              </w:rPr>
              <w:t> </w:t>
            </w:r>
            <w:r>
              <w:rPr>
                <w:rFonts w:ascii="新宋体" w:hAnsi="新宋体" w:cs="新宋体" w:eastAsia="新宋体" w:hint="default"/>
                <w:spacing w:val="-75"/>
                <w:sz w:val="18"/>
                <w:szCs w:val="18"/>
              </w:rPr>
            </w:r>
            <w:r>
              <w:rPr>
                <w:rFonts w:ascii="新宋体" w:hAnsi="新宋体" w:cs="新宋体" w:eastAsia="新宋体" w:hint="default"/>
                <w:sz w:val="18"/>
                <w:szCs w:val="18"/>
              </w:rPr>
              <w:t>障气体监测装置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01"/>
              <w:jc w:val="right"/>
              <w:rPr>
                <w:rFonts w:ascii="新宋体" w:hAnsi="新宋体" w:cs="新宋体" w:eastAsia="新宋体" w:hint="default"/>
                <w:sz w:val="18"/>
                <w:szCs w:val="18"/>
              </w:rPr>
            </w:pPr>
            <w:r>
              <w:rPr>
                <w:rFonts w:ascii="新宋体"/>
                <w:spacing w:val="-1"/>
                <w:sz w:val="18"/>
              </w:rPr>
              <w:t>2009.12.23-2019.12.22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ZL200920297819.3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64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片式气体传感器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33" w:lineRule="exact" w:before="15"/>
              <w:ind w:left="230" w:right="0"/>
              <w:jc w:val="left"/>
              <w:rPr>
                <w:rFonts w:ascii="新宋体" w:hAnsi="新宋体" w:cs="新宋体" w:eastAsia="新宋体" w:hint="default"/>
                <w:sz w:val="18"/>
                <w:szCs w:val="18"/>
              </w:rPr>
            </w:pPr>
            <w:r>
              <w:rPr>
                <w:rFonts w:ascii="新宋体"/>
                <w:sz w:val="18"/>
              </w:rPr>
              <w:t>2009.12.24-2019.12.2</w:t>
            </w:r>
          </w:p>
          <w:p>
            <w:pPr>
              <w:pStyle w:val="TableParagraph"/>
              <w:spacing w:line="233" w:lineRule="exact"/>
              <w:ind w:left="50" w:right="0"/>
              <w:jc w:val="left"/>
              <w:rPr>
                <w:rFonts w:ascii="新宋体" w:hAnsi="新宋体" w:cs="新宋体" w:eastAsia="新宋体" w:hint="default"/>
                <w:sz w:val="18"/>
                <w:szCs w:val="18"/>
              </w:rPr>
            </w:pPr>
            <w:r>
              <w:rPr>
                <w:rFonts w:ascii="新宋体"/>
                <w:sz w:val="18"/>
              </w:rPr>
              <w:t>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ZL200920299196.3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65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微型防爆多气体红外传感器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2010.1.18-2020.1.17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ZL201020041218.9</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66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载体催化元件</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01"/>
              <w:jc w:val="right"/>
              <w:rPr>
                <w:rFonts w:ascii="新宋体" w:hAnsi="新宋体" w:cs="新宋体" w:eastAsia="新宋体" w:hint="default"/>
                <w:sz w:val="18"/>
                <w:szCs w:val="18"/>
              </w:rPr>
            </w:pPr>
            <w:r>
              <w:rPr>
                <w:rFonts w:ascii="新宋体"/>
                <w:spacing w:val="-1"/>
                <w:sz w:val="18"/>
              </w:rPr>
              <w:t>2009.12.29-2019.12.28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
              <w:jc w:val="center"/>
              <w:rPr>
                <w:rFonts w:ascii="新宋体" w:hAnsi="新宋体" w:cs="新宋体" w:eastAsia="新宋体" w:hint="default"/>
                <w:sz w:val="18"/>
                <w:szCs w:val="18"/>
              </w:rPr>
            </w:pPr>
            <w:r>
              <w:rPr>
                <w:rFonts w:ascii="新宋体"/>
                <w:sz w:val="18"/>
              </w:rPr>
              <w:t>ZL200920292663.X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67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高分辨率红外气体传感器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92"/>
              <w:jc w:val="right"/>
              <w:rPr>
                <w:rFonts w:ascii="新宋体" w:hAnsi="新宋体" w:cs="新宋体" w:eastAsia="新宋体" w:hint="default"/>
                <w:sz w:val="18"/>
                <w:szCs w:val="18"/>
              </w:rPr>
            </w:pPr>
            <w:r>
              <w:rPr>
                <w:rFonts w:ascii="新宋体"/>
                <w:spacing w:val="-1"/>
                <w:sz w:val="18"/>
              </w:rPr>
              <w:t>2010.3.24-2020.3.23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ZL201020139468.6</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68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传感器（</w:t>
            </w:r>
            <w:r>
              <w:rPr>
                <w:rFonts w:ascii="新宋体" w:hAnsi="新宋体" w:cs="新宋体" w:eastAsia="新宋体" w:hint="default"/>
                <w:sz w:val="18"/>
                <w:szCs w:val="18"/>
              </w:rPr>
              <w:t>MH-540D</w:t>
            </w:r>
            <w:r>
              <w:rPr>
                <w:rFonts w:ascii="新宋体" w:hAnsi="新宋体" w:cs="新宋体" w:eastAsia="新宋体" w:hint="default"/>
                <w:sz w:val="18"/>
                <w:szCs w:val="18"/>
              </w:rPr>
              <w:t>）</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283" w:right="0"/>
              <w:jc w:val="left"/>
              <w:rPr>
                <w:rFonts w:ascii="新宋体" w:hAnsi="新宋体" w:cs="新宋体" w:eastAsia="新宋体" w:hint="default"/>
                <w:sz w:val="18"/>
                <w:szCs w:val="18"/>
              </w:rPr>
            </w:pPr>
            <w:r>
              <w:rPr>
                <w:rFonts w:ascii="新宋体"/>
                <w:sz w:val="18"/>
              </w:rPr>
              <w:t>2010.4.8-2020.4.7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ZL201030134827.4</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69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手持式多参数气体测定器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2009.3.12-2019.3.11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ZL200920106152.4</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70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多功能手持式环境监测仪</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2009.3.12-2019.3.11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ZL200920106153.9</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71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气体检测装置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
              <w:jc w:val="center"/>
              <w:rPr>
                <w:rFonts w:ascii="新宋体" w:hAnsi="新宋体" w:cs="新宋体" w:eastAsia="新宋体" w:hint="default"/>
                <w:sz w:val="18"/>
                <w:szCs w:val="18"/>
              </w:rPr>
            </w:pPr>
            <w:r>
              <w:rPr>
                <w:rFonts w:ascii="新宋体"/>
                <w:sz w:val="18"/>
              </w:rPr>
              <w:t>ZL200920106180.6</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72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气体测定装置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
              <w:jc w:val="center"/>
              <w:rPr>
                <w:rFonts w:ascii="新宋体" w:hAnsi="新宋体" w:cs="新宋体" w:eastAsia="新宋体" w:hint="default"/>
                <w:sz w:val="18"/>
                <w:szCs w:val="18"/>
              </w:rPr>
            </w:pPr>
            <w:r>
              <w:rPr>
                <w:rFonts w:ascii="新宋体"/>
                <w:sz w:val="18"/>
              </w:rPr>
              <w:t>ZL200920106179.3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73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92"/>
              <w:jc w:val="right"/>
              <w:rPr>
                <w:rFonts w:ascii="新宋体" w:hAnsi="新宋体" w:cs="新宋体" w:eastAsia="新宋体" w:hint="default"/>
                <w:sz w:val="18"/>
                <w:szCs w:val="18"/>
              </w:rPr>
            </w:pPr>
            <w:r>
              <w:rPr>
                <w:rFonts w:ascii="新宋体"/>
                <w:spacing w:val="-1"/>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
              <w:jc w:val="center"/>
              <w:rPr>
                <w:rFonts w:ascii="新宋体" w:hAnsi="新宋体" w:cs="新宋体" w:eastAsia="新宋体" w:hint="default"/>
                <w:sz w:val="18"/>
                <w:szCs w:val="18"/>
              </w:rPr>
            </w:pPr>
            <w:r>
              <w:rPr>
                <w:rFonts w:ascii="新宋体"/>
                <w:sz w:val="18"/>
              </w:rPr>
              <w:t>ZL200920106181.0</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77"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74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多功能检测器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92"/>
              <w:jc w:val="right"/>
              <w:rPr>
                <w:rFonts w:ascii="新宋体" w:hAnsi="新宋体" w:cs="新宋体" w:eastAsia="新宋体" w:hint="default"/>
                <w:sz w:val="18"/>
                <w:szCs w:val="18"/>
              </w:rPr>
            </w:pPr>
            <w:r>
              <w:rPr>
                <w:rFonts w:ascii="新宋体"/>
                <w:spacing w:val="-1"/>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1"/>
              <w:jc w:val="center"/>
              <w:rPr>
                <w:rFonts w:ascii="新宋体" w:hAnsi="新宋体" w:cs="新宋体" w:eastAsia="新宋体" w:hint="default"/>
                <w:sz w:val="18"/>
                <w:szCs w:val="18"/>
              </w:rPr>
            </w:pPr>
            <w:r>
              <w:rPr>
                <w:rFonts w:ascii="新宋体"/>
                <w:sz w:val="18"/>
              </w:rPr>
              <w:t>ZL200920106184.4</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75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气体测定装置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
              <w:jc w:val="center"/>
              <w:rPr>
                <w:rFonts w:ascii="新宋体" w:hAnsi="新宋体" w:cs="新宋体" w:eastAsia="新宋体" w:hint="default"/>
                <w:sz w:val="18"/>
                <w:szCs w:val="18"/>
              </w:rPr>
            </w:pPr>
            <w:r>
              <w:rPr>
                <w:rFonts w:ascii="新宋体"/>
                <w:sz w:val="18"/>
              </w:rPr>
              <w:t>ZL200920106182.5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76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气体测定装置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2009.3.13-2019.3.12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
              <w:jc w:val="center"/>
              <w:rPr>
                <w:rFonts w:ascii="新宋体" w:hAnsi="新宋体" w:cs="新宋体" w:eastAsia="新宋体" w:hint="default"/>
                <w:sz w:val="18"/>
                <w:szCs w:val="18"/>
              </w:rPr>
            </w:pPr>
            <w:r>
              <w:rPr>
                <w:rFonts w:ascii="新宋体"/>
                <w:sz w:val="18"/>
              </w:rPr>
              <w:t>ZL200920106183.X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77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气体测定器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2009.3.12-2019.3.11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
              <w:jc w:val="center"/>
              <w:rPr>
                <w:rFonts w:ascii="新宋体" w:hAnsi="新宋体" w:cs="新宋体" w:eastAsia="新宋体" w:hint="default"/>
                <w:sz w:val="18"/>
                <w:szCs w:val="18"/>
              </w:rPr>
            </w:pPr>
            <w:r>
              <w:rPr>
                <w:rFonts w:ascii="新宋体"/>
                <w:sz w:val="18"/>
              </w:rPr>
              <w:t>ZL200930126272.6</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创威煤安</w:t>
            </w:r>
          </w:p>
        </w:tc>
      </w:tr>
      <w:tr>
        <w:trPr>
          <w:trHeight w:val="581" w:hRule="exact"/>
        </w:trPr>
        <w:tc>
          <w:tcPr>
            <w:tcW w:w="56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78</w:t>
            </w:r>
            <w:r>
              <w:rPr>
                <w:rFonts w:ascii="新宋体"/>
                <w:sz w:val="18"/>
              </w:rPr>
            </w:r>
          </w:p>
        </w:tc>
        <w:tc>
          <w:tcPr>
            <w:tcW w:w="2977"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40"/>
              <w:ind w:left="50" w:right="34"/>
              <w:jc w:val="left"/>
              <w:rPr>
                <w:rFonts w:ascii="新宋体" w:hAnsi="新宋体" w:cs="新宋体" w:eastAsia="新宋体" w:hint="default"/>
                <w:sz w:val="18"/>
                <w:szCs w:val="18"/>
              </w:rPr>
            </w:pPr>
            <w:r>
              <w:rPr>
                <w:rFonts w:ascii="新宋体" w:hAnsi="新宋体" w:cs="新宋体" w:eastAsia="新宋体" w:hint="default"/>
                <w:spacing w:val="11"/>
                <w:sz w:val="18"/>
                <w:szCs w:val="18"/>
              </w:rPr>
              <w:t>中央空调节能智能控制系统及控制</w:t>
            </w:r>
            <w:r>
              <w:rPr>
                <w:rFonts w:ascii="新宋体" w:hAnsi="新宋体" w:cs="新宋体" w:eastAsia="新宋体" w:hint="default"/>
                <w:spacing w:val="-82"/>
                <w:sz w:val="18"/>
                <w:szCs w:val="18"/>
              </w:rPr>
              <w:t> </w:t>
            </w:r>
            <w:r>
              <w:rPr>
                <w:rFonts w:ascii="新宋体" w:hAnsi="新宋体" w:cs="新宋体" w:eastAsia="新宋体" w:hint="default"/>
                <w:spacing w:val="-82"/>
                <w:sz w:val="18"/>
                <w:szCs w:val="18"/>
              </w:rPr>
            </w:r>
            <w:r>
              <w:rPr>
                <w:rFonts w:ascii="新宋体" w:hAnsi="新宋体" w:cs="新宋体" w:eastAsia="新宋体" w:hint="default"/>
                <w:sz w:val="18"/>
                <w:szCs w:val="18"/>
              </w:rPr>
              <w:t>方法</w:t>
            </w:r>
          </w:p>
        </w:tc>
        <w:tc>
          <w:tcPr>
            <w:tcW w:w="21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192"/>
              <w:jc w:val="right"/>
              <w:rPr>
                <w:rFonts w:ascii="新宋体" w:hAnsi="新宋体" w:cs="新宋体" w:eastAsia="新宋体" w:hint="default"/>
                <w:sz w:val="18"/>
                <w:szCs w:val="18"/>
              </w:rPr>
            </w:pPr>
            <w:r>
              <w:rPr>
                <w:rFonts w:ascii="新宋体"/>
                <w:spacing w:val="-1"/>
                <w:sz w:val="18"/>
              </w:rPr>
              <w:t>2005.1.28-2025.1.27</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ZL200510017349.7</w:t>
            </w:r>
          </w:p>
        </w:tc>
        <w:tc>
          <w:tcPr>
            <w:tcW w:w="12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0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after="0" w:line="240" w:lineRule="auto"/>
        <w:jc w:val="center"/>
        <w:rPr>
          <w:rFonts w:ascii="新宋体" w:hAnsi="新宋体" w:cs="新宋体" w:eastAsia="新宋体" w:hint="default"/>
          <w:sz w:val="18"/>
          <w:szCs w:val="18"/>
        </w:rPr>
        <w:sectPr>
          <w:pgSz w:w="11910" w:h="16840"/>
          <w:pgMar w:header="0" w:footer="1050" w:top="1020" w:bottom="1240" w:left="96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08" w:type="dxa"/>
        <w:tblLayout w:type="fixed"/>
        <w:tblCellMar>
          <w:top w:w="0" w:type="dxa"/>
          <w:left w:w="0" w:type="dxa"/>
          <w:bottom w:w="0" w:type="dxa"/>
          <w:right w:w="0" w:type="dxa"/>
        </w:tblCellMar>
        <w:tblLook w:val="01E0"/>
      </w:tblPr>
      <w:tblGrid>
        <w:gridCol w:w="567"/>
        <w:gridCol w:w="2977"/>
        <w:gridCol w:w="2112"/>
        <w:gridCol w:w="1733"/>
        <w:gridCol w:w="1273"/>
        <w:gridCol w:w="1085"/>
      </w:tblGrid>
      <w:tr>
        <w:trPr>
          <w:trHeight w:val="581" w:hRule="exact"/>
        </w:trPr>
        <w:tc>
          <w:tcPr>
            <w:tcW w:w="56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79</w:t>
            </w:r>
            <w:r>
              <w:rPr>
                <w:rFonts w:ascii="新宋体"/>
                <w:sz w:val="18"/>
              </w:rPr>
            </w:r>
          </w:p>
        </w:tc>
        <w:tc>
          <w:tcPr>
            <w:tcW w:w="2977" w:type="dxa"/>
            <w:tcBorders>
              <w:top w:val="single" w:sz="12" w:space="0" w:color="000000"/>
              <w:left w:val="single" w:sz="6" w:space="0" w:color="000000"/>
              <w:bottom w:val="single" w:sz="6" w:space="0" w:color="000000"/>
              <w:right w:val="single" w:sz="6" w:space="0" w:color="000000"/>
            </w:tcBorders>
          </w:tcPr>
          <w:p>
            <w:pPr>
              <w:pStyle w:val="TableParagraph"/>
              <w:spacing w:line="234" w:lineRule="exact" w:before="38"/>
              <w:ind w:left="50" w:right="34"/>
              <w:jc w:val="left"/>
              <w:rPr>
                <w:rFonts w:ascii="新宋体" w:hAnsi="新宋体" w:cs="新宋体" w:eastAsia="新宋体" w:hint="default"/>
                <w:sz w:val="18"/>
                <w:szCs w:val="18"/>
              </w:rPr>
            </w:pPr>
            <w:r>
              <w:rPr>
                <w:rFonts w:ascii="新宋体" w:hAnsi="新宋体" w:cs="新宋体" w:eastAsia="新宋体" w:hint="default"/>
                <w:spacing w:val="11"/>
                <w:sz w:val="18"/>
                <w:szCs w:val="18"/>
              </w:rPr>
              <w:t>电力线载波式温控型中央空调计费</w:t>
            </w:r>
            <w:r>
              <w:rPr>
                <w:rFonts w:ascii="新宋体" w:hAnsi="新宋体" w:cs="新宋体" w:eastAsia="新宋体" w:hint="default"/>
                <w:spacing w:val="-82"/>
                <w:sz w:val="18"/>
                <w:szCs w:val="18"/>
              </w:rPr>
              <w:t> </w:t>
            </w:r>
            <w:r>
              <w:rPr>
                <w:rFonts w:ascii="新宋体" w:hAnsi="新宋体" w:cs="新宋体" w:eastAsia="新宋体" w:hint="default"/>
                <w:spacing w:val="-82"/>
                <w:sz w:val="18"/>
                <w:szCs w:val="18"/>
              </w:rPr>
            </w:r>
            <w:r>
              <w:rPr>
                <w:rFonts w:ascii="新宋体" w:hAnsi="新宋体" w:cs="新宋体" w:eastAsia="新宋体" w:hint="default"/>
                <w:sz w:val="18"/>
                <w:szCs w:val="18"/>
              </w:rPr>
              <w:t>器</w:t>
            </w:r>
          </w:p>
        </w:tc>
        <w:tc>
          <w:tcPr>
            <w:tcW w:w="211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2004.8.26-2024.8.25</w:t>
            </w:r>
          </w:p>
        </w:tc>
        <w:tc>
          <w:tcPr>
            <w:tcW w:w="17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ZL200410060478.X</w:t>
            </w:r>
          </w:p>
        </w:tc>
        <w:tc>
          <w:tcPr>
            <w:tcW w:w="12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08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80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0"/>
              <w:ind w:left="50" w:right="34"/>
              <w:jc w:val="left"/>
              <w:rPr>
                <w:rFonts w:ascii="新宋体" w:hAnsi="新宋体" w:cs="新宋体" w:eastAsia="新宋体" w:hint="default"/>
                <w:sz w:val="18"/>
                <w:szCs w:val="18"/>
              </w:rPr>
            </w:pPr>
            <w:r>
              <w:rPr>
                <w:rFonts w:ascii="新宋体" w:hAnsi="新宋体" w:cs="新宋体" w:eastAsia="新宋体" w:hint="default"/>
                <w:spacing w:val="11"/>
                <w:sz w:val="18"/>
                <w:szCs w:val="18"/>
              </w:rPr>
              <w:t>中央空调计量收费的当量能量计费</w:t>
            </w:r>
            <w:r>
              <w:rPr>
                <w:rFonts w:ascii="新宋体" w:hAnsi="新宋体" w:cs="新宋体" w:eastAsia="新宋体" w:hint="default"/>
                <w:spacing w:val="-82"/>
                <w:sz w:val="18"/>
                <w:szCs w:val="18"/>
              </w:rPr>
              <w:t> </w:t>
            </w:r>
            <w:r>
              <w:rPr>
                <w:rFonts w:ascii="新宋体" w:hAnsi="新宋体" w:cs="新宋体" w:eastAsia="新宋体" w:hint="default"/>
                <w:spacing w:val="-82"/>
                <w:sz w:val="18"/>
                <w:szCs w:val="18"/>
              </w:rPr>
            </w:r>
            <w:r>
              <w:rPr>
                <w:rFonts w:ascii="新宋体" w:hAnsi="新宋体" w:cs="新宋体" w:eastAsia="新宋体" w:hint="default"/>
                <w:sz w:val="18"/>
                <w:szCs w:val="18"/>
              </w:rPr>
              <w:t>方法</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2005.8.23-2025.8.22</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ZL200510017906.5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81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7"/>
              <w:ind w:left="50" w:right="47"/>
              <w:jc w:val="left"/>
              <w:rPr>
                <w:rFonts w:ascii="新宋体" w:hAnsi="新宋体" w:cs="新宋体" w:eastAsia="新宋体" w:hint="default"/>
                <w:sz w:val="18"/>
                <w:szCs w:val="18"/>
              </w:rPr>
            </w:pPr>
            <w:r>
              <w:rPr>
                <w:rFonts w:ascii="新宋体" w:hAnsi="新宋体" w:cs="新宋体" w:eastAsia="新宋体" w:hint="default"/>
                <w:spacing w:val="10"/>
                <w:sz w:val="18"/>
                <w:szCs w:val="18"/>
              </w:rPr>
              <w:t>基于电压互感技术的多档速电机档</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位识别方法及装置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2008.11.28-2028.11.27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ZL200810231195.5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82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41"/>
              <w:ind w:left="50" w:right="50"/>
              <w:jc w:val="left"/>
              <w:rPr>
                <w:rFonts w:ascii="新宋体" w:hAnsi="新宋体" w:cs="新宋体" w:eastAsia="新宋体" w:hint="default"/>
                <w:sz w:val="18"/>
                <w:szCs w:val="18"/>
              </w:rPr>
            </w:pPr>
            <w:r>
              <w:rPr>
                <w:rFonts w:ascii="新宋体" w:hAnsi="新宋体" w:cs="新宋体" w:eastAsia="新宋体" w:hint="default"/>
                <w:sz w:val="18"/>
                <w:szCs w:val="18"/>
              </w:rPr>
              <w:t>IC</w:t>
            </w:r>
            <w:r>
              <w:rPr>
                <w:rFonts w:ascii="新宋体" w:hAnsi="新宋体" w:cs="新宋体" w:eastAsia="新宋体" w:hint="default"/>
                <w:spacing w:val="14"/>
                <w:sz w:val="18"/>
                <w:szCs w:val="18"/>
              </w:rPr>
              <w:t> </w:t>
            </w:r>
            <w:r>
              <w:rPr>
                <w:rFonts w:ascii="新宋体" w:hAnsi="新宋体" w:cs="新宋体" w:eastAsia="新宋体" w:hint="default"/>
                <w:spacing w:val="3"/>
                <w:sz w:val="18"/>
                <w:szCs w:val="18"/>
              </w:rPr>
              <w:t>卡采暖计费控制阀及其采暖计费</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管理方法</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2006.3.10-2026.3.9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ZL200610017515.8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83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状态时间型中央空调计费器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2001.9.14-2011.9.13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ZL01251884.0</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84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多档速电机状态识别装置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2003.4.1-2013.3.31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ZL03245601.8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85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中央空调计费器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2003.4.1-2013.3.31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ZL03245602.6</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86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电力载波式中央空调计费器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2004.8.26-2014.8.25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ZL200420074542.5</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87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IC</w:t>
            </w:r>
            <w:r>
              <w:rPr>
                <w:rFonts w:ascii="新宋体" w:hAnsi="新宋体" w:cs="新宋体" w:eastAsia="新宋体" w:hint="default"/>
                <w:spacing w:val="-45"/>
                <w:sz w:val="18"/>
                <w:szCs w:val="18"/>
              </w:rPr>
              <w:t> </w:t>
            </w:r>
            <w:r>
              <w:rPr>
                <w:rFonts w:ascii="新宋体" w:hAnsi="新宋体" w:cs="新宋体" w:eastAsia="新宋体" w:hint="default"/>
                <w:sz w:val="18"/>
                <w:szCs w:val="18"/>
              </w:rPr>
              <w:t>卡采暖计费控制阀</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2006.3.10-2016.3.9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ZL200620030128.3</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88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分户式多端口中央空调计费器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2006.3.16-2016.3.15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ZL200620030176.2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89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46"/>
                <w:sz w:val="18"/>
                <w:szCs w:val="18"/>
              </w:rPr>
              <w:t> </w:t>
            </w:r>
            <w:r>
              <w:rPr>
                <w:rFonts w:ascii="新宋体" w:hAnsi="新宋体" w:cs="新宋体" w:eastAsia="新宋体" w:hint="default"/>
                <w:sz w:val="18"/>
                <w:szCs w:val="18"/>
              </w:rPr>
              <w:t>BUS</w:t>
            </w:r>
            <w:r>
              <w:rPr>
                <w:rFonts w:ascii="新宋体" w:hAnsi="新宋体" w:cs="新宋体" w:eastAsia="新宋体" w:hint="default"/>
                <w:spacing w:val="-47"/>
                <w:sz w:val="18"/>
                <w:szCs w:val="18"/>
              </w:rPr>
              <w:t> </w:t>
            </w:r>
            <w:r>
              <w:rPr>
                <w:rFonts w:ascii="新宋体" w:hAnsi="新宋体" w:cs="新宋体" w:eastAsia="新宋体" w:hint="default"/>
                <w:sz w:val="18"/>
                <w:szCs w:val="18"/>
              </w:rPr>
              <w:t>总线的中央空调计费器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2006.11.29-2016.11.28</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ZL200620134811.1</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90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0"/>
              <w:ind w:left="50" w:right="46"/>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53"/>
                <w:sz w:val="18"/>
                <w:szCs w:val="18"/>
              </w:rPr>
              <w:t> </w:t>
            </w:r>
            <w:r>
              <w:rPr>
                <w:rFonts w:ascii="新宋体" w:hAnsi="新宋体" w:cs="新宋体" w:eastAsia="新宋体" w:hint="default"/>
                <w:sz w:val="18"/>
                <w:szCs w:val="18"/>
              </w:rPr>
              <w:t>BUS</w:t>
            </w:r>
            <w:r>
              <w:rPr>
                <w:rFonts w:ascii="新宋体" w:hAnsi="新宋体" w:cs="新宋体" w:eastAsia="新宋体" w:hint="default"/>
                <w:spacing w:val="-57"/>
                <w:sz w:val="18"/>
                <w:szCs w:val="18"/>
              </w:rPr>
              <w:t> </w:t>
            </w:r>
            <w:r>
              <w:rPr>
                <w:rFonts w:ascii="新宋体" w:hAnsi="新宋体" w:cs="新宋体" w:eastAsia="新宋体" w:hint="default"/>
                <w:sz w:val="18"/>
                <w:szCs w:val="18"/>
              </w:rPr>
              <w:t>总线的温控型中央空调计费 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2006.12.6-2016.12.5</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ZL200620134931.1</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91</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53"/>
                <w:sz w:val="18"/>
                <w:szCs w:val="18"/>
              </w:rPr>
              <w:t> </w:t>
            </w:r>
            <w:r>
              <w:rPr>
                <w:rFonts w:ascii="新宋体" w:hAnsi="新宋体" w:cs="新宋体" w:eastAsia="新宋体" w:hint="default"/>
                <w:sz w:val="18"/>
                <w:szCs w:val="18"/>
              </w:rPr>
              <w:t>BUS</w:t>
            </w:r>
            <w:r>
              <w:rPr>
                <w:rFonts w:ascii="新宋体" w:hAnsi="新宋体" w:cs="新宋体" w:eastAsia="新宋体" w:hint="default"/>
                <w:spacing w:val="-57"/>
                <w:sz w:val="18"/>
                <w:szCs w:val="18"/>
              </w:rPr>
              <w:t> </w:t>
            </w:r>
            <w:r>
              <w:rPr>
                <w:rFonts w:ascii="新宋体" w:hAnsi="新宋体" w:cs="新宋体" w:eastAsia="新宋体" w:hint="default"/>
                <w:sz w:val="18"/>
                <w:szCs w:val="18"/>
              </w:rPr>
              <w:t>总线的多路中央空调计费器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2006.12.25-2016.12.24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ZL200620135186.2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6"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92</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基于</w:t>
            </w:r>
            <w:r>
              <w:rPr>
                <w:rFonts w:ascii="新宋体" w:hAnsi="新宋体" w:cs="新宋体" w:eastAsia="新宋体" w:hint="default"/>
                <w:spacing w:val="-46"/>
                <w:sz w:val="18"/>
                <w:szCs w:val="18"/>
              </w:rPr>
              <w:t> </w:t>
            </w:r>
            <w:r>
              <w:rPr>
                <w:rFonts w:ascii="新宋体" w:hAnsi="新宋体" w:cs="新宋体" w:eastAsia="新宋体" w:hint="default"/>
                <w:sz w:val="18"/>
                <w:szCs w:val="18"/>
              </w:rPr>
              <w:t>BUS</w:t>
            </w:r>
            <w:r>
              <w:rPr>
                <w:rFonts w:ascii="新宋体" w:hAnsi="新宋体" w:cs="新宋体" w:eastAsia="新宋体" w:hint="default"/>
                <w:spacing w:val="-47"/>
                <w:sz w:val="18"/>
                <w:szCs w:val="18"/>
              </w:rPr>
              <w:t> </w:t>
            </w:r>
            <w:r>
              <w:rPr>
                <w:rFonts w:ascii="新宋体" w:hAnsi="新宋体" w:cs="新宋体" w:eastAsia="新宋体" w:hint="default"/>
                <w:sz w:val="18"/>
                <w:szCs w:val="18"/>
              </w:rPr>
              <w:t>总线的数字直读抄表器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2007.1.25-2017.1.24</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ZL200720089276.7</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93</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分布式中央空调分户计费装置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2007.7.24-2017.7.23</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ZL200720091144.8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94</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半双工通讯收发控制装置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2007.7.30-2017.7.29</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ZL200720091265.2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95</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网络型计时温控器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2007.8.22-2017.8.21</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ZL200720091579.2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96</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定流量温差型计费器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2008.3.18-2018.3.17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ZL200820069626.8</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97</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定风量温差型计费器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2008.3.18-2018.3.17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ZL200820069627.2</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7"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3"/>
              <w:ind w:left="175" w:right="0"/>
              <w:jc w:val="left"/>
              <w:rPr>
                <w:rFonts w:ascii="新宋体" w:hAnsi="新宋体" w:cs="新宋体" w:eastAsia="新宋体" w:hint="default"/>
                <w:sz w:val="18"/>
                <w:szCs w:val="18"/>
              </w:rPr>
            </w:pPr>
            <w:r>
              <w:rPr>
                <w:rFonts w:ascii="新宋体"/>
                <w:b/>
                <w:sz w:val="18"/>
              </w:rPr>
              <w:t>98</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40"/>
              <w:ind w:left="50" w:right="34"/>
              <w:jc w:val="left"/>
              <w:rPr>
                <w:rFonts w:ascii="新宋体" w:hAnsi="新宋体" w:cs="新宋体" w:eastAsia="新宋体" w:hint="default"/>
                <w:sz w:val="18"/>
                <w:szCs w:val="18"/>
              </w:rPr>
            </w:pPr>
            <w:r>
              <w:rPr>
                <w:rFonts w:ascii="新宋体" w:hAnsi="新宋体" w:cs="新宋体" w:eastAsia="新宋体" w:hint="default"/>
                <w:spacing w:val="11"/>
                <w:sz w:val="18"/>
                <w:szCs w:val="18"/>
              </w:rPr>
              <w:t>多端口多档速风机盘管状态监测装</w:t>
            </w:r>
            <w:r>
              <w:rPr>
                <w:rFonts w:ascii="新宋体" w:hAnsi="新宋体" w:cs="新宋体" w:eastAsia="新宋体" w:hint="default"/>
                <w:spacing w:val="-82"/>
                <w:sz w:val="18"/>
                <w:szCs w:val="18"/>
              </w:rPr>
              <w:t> </w:t>
            </w:r>
            <w:r>
              <w:rPr>
                <w:rFonts w:ascii="新宋体" w:hAnsi="新宋体" w:cs="新宋体" w:eastAsia="新宋体" w:hint="default"/>
                <w:spacing w:val="-82"/>
                <w:sz w:val="18"/>
                <w:szCs w:val="18"/>
              </w:rPr>
            </w:r>
            <w:r>
              <w:rPr>
                <w:rFonts w:ascii="新宋体" w:hAnsi="新宋体" w:cs="新宋体" w:eastAsia="新宋体" w:hint="default"/>
                <w:sz w:val="18"/>
                <w:szCs w:val="18"/>
              </w:rPr>
              <w:t>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sz w:val="18"/>
              </w:rPr>
              <w:t>2008.11.28-2018.11.27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2"/>
              <w:jc w:val="center"/>
              <w:rPr>
                <w:rFonts w:ascii="新宋体" w:hAnsi="新宋体" w:cs="新宋体" w:eastAsia="新宋体" w:hint="default"/>
                <w:sz w:val="18"/>
                <w:szCs w:val="18"/>
              </w:rPr>
            </w:pPr>
            <w:r>
              <w:rPr>
                <w:rFonts w:ascii="新宋体"/>
                <w:sz w:val="18"/>
              </w:rPr>
              <w:t>ZL200820221553.X</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3"/>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3"/>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75" w:right="0"/>
              <w:jc w:val="left"/>
              <w:rPr>
                <w:rFonts w:ascii="新宋体" w:hAnsi="新宋体" w:cs="新宋体" w:eastAsia="新宋体" w:hint="default"/>
                <w:sz w:val="18"/>
                <w:szCs w:val="18"/>
              </w:rPr>
            </w:pPr>
            <w:r>
              <w:rPr>
                <w:rFonts w:ascii="新宋体"/>
                <w:b/>
                <w:sz w:val="18"/>
              </w:rPr>
              <w:t>99</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新型多档速电机档位检测装置</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2008.11.28-2018.11.27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ZL200820221554.4</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74" w:hRule="exact"/>
        </w:trPr>
        <w:tc>
          <w:tcPr>
            <w:tcW w:w="56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0"/>
              <w:ind w:left="132" w:right="0"/>
              <w:jc w:val="left"/>
              <w:rPr>
                <w:rFonts w:ascii="新宋体" w:hAnsi="新宋体" w:cs="新宋体" w:eastAsia="新宋体" w:hint="default"/>
                <w:sz w:val="18"/>
                <w:szCs w:val="18"/>
              </w:rPr>
            </w:pPr>
            <w:r>
              <w:rPr>
                <w:rFonts w:ascii="新宋体"/>
                <w:b/>
                <w:sz w:val="18"/>
              </w:rPr>
              <w:t>100</w:t>
            </w:r>
            <w:r>
              <w:rPr>
                <w:rFonts w:ascii="新宋体"/>
                <w:sz w:val="18"/>
              </w:rPr>
            </w:r>
          </w:p>
        </w:tc>
        <w:tc>
          <w:tcPr>
            <w:tcW w:w="29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中央空调计费器</w:t>
            </w:r>
          </w:p>
        </w:tc>
        <w:tc>
          <w:tcPr>
            <w:tcW w:w="2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2008.7.28-2018.7.27</w:t>
            </w:r>
          </w:p>
        </w:tc>
        <w:tc>
          <w:tcPr>
            <w:tcW w:w="17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ZL200830150443.4</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81" w:hRule="exact"/>
        </w:trPr>
        <w:tc>
          <w:tcPr>
            <w:tcW w:w="56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0"/>
              <w:ind w:left="132" w:right="0"/>
              <w:jc w:val="left"/>
              <w:rPr>
                <w:rFonts w:ascii="新宋体" w:hAnsi="新宋体" w:cs="新宋体" w:eastAsia="新宋体" w:hint="default"/>
                <w:sz w:val="18"/>
                <w:szCs w:val="18"/>
              </w:rPr>
            </w:pPr>
            <w:r>
              <w:rPr>
                <w:rFonts w:ascii="新宋体"/>
                <w:b/>
                <w:sz w:val="18"/>
              </w:rPr>
              <w:t>101</w:t>
            </w:r>
            <w:r>
              <w:rPr>
                <w:rFonts w:ascii="新宋体"/>
                <w:sz w:val="18"/>
              </w:rPr>
            </w:r>
          </w:p>
        </w:tc>
        <w:tc>
          <w:tcPr>
            <w:tcW w:w="29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计费器</w:t>
            </w:r>
          </w:p>
        </w:tc>
        <w:tc>
          <w:tcPr>
            <w:tcW w:w="211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sz w:val="18"/>
              </w:rPr>
              <w:t>2007.8.24-2017.8.23</w:t>
            </w:r>
          </w:p>
        </w:tc>
        <w:tc>
          <w:tcPr>
            <w:tcW w:w="17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2"/>
              <w:jc w:val="center"/>
              <w:rPr>
                <w:rFonts w:ascii="新宋体" w:hAnsi="新宋体" w:cs="新宋体" w:eastAsia="新宋体" w:hint="default"/>
                <w:sz w:val="18"/>
                <w:szCs w:val="18"/>
              </w:rPr>
            </w:pPr>
            <w:r>
              <w:rPr>
                <w:rFonts w:ascii="新宋体"/>
                <w:sz w:val="18"/>
              </w:rPr>
              <w:t>ZL200730102074.7</w:t>
            </w:r>
          </w:p>
        </w:tc>
        <w:tc>
          <w:tcPr>
            <w:tcW w:w="12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0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0"/>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line="240" w:lineRule="auto" w:before="4"/>
        <w:rPr>
          <w:rFonts w:ascii="Times New Roman" w:hAnsi="Times New Roman" w:cs="Times New Roman" w:eastAsia="Times New Roman" w:hint="default"/>
          <w:sz w:val="15"/>
          <w:szCs w:val="15"/>
        </w:rPr>
      </w:pPr>
    </w:p>
    <w:p>
      <w:pPr>
        <w:pStyle w:val="BodyText"/>
        <w:spacing w:line="240" w:lineRule="auto" w:before="26"/>
        <w:ind w:left="1404" w:right="1668"/>
        <w:jc w:val="left"/>
        <w:rPr>
          <w:rFonts w:ascii="新宋体" w:hAnsi="新宋体" w:cs="新宋体" w:eastAsia="新宋体" w:hint="default"/>
        </w:rPr>
      </w:pPr>
      <w:r>
        <w:rPr>
          <w:spacing w:val="-3"/>
        </w:rPr>
        <w:t>（</w:t>
      </w:r>
      <w:r>
        <w:rPr>
          <w:rFonts w:ascii="宋体" w:hAnsi="宋体" w:cs="宋体" w:eastAsia="宋体" w:hint="default"/>
          <w:spacing w:val="-3"/>
        </w:rPr>
        <w:t>2</w:t>
      </w:r>
      <w:r>
        <w:rPr>
          <w:spacing w:val="-3"/>
        </w:rPr>
        <w:t>）截止报告期末，公司共取得</w:t>
      </w:r>
      <w:r>
        <w:rPr>
          <w:spacing w:val="-65"/>
        </w:rPr>
        <w:t> </w:t>
      </w:r>
      <w:r>
        <w:rPr>
          <w:rFonts w:ascii="宋体" w:hAnsi="宋体" w:cs="宋体" w:eastAsia="宋体" w:hint="default"/>
        </w:rPr>
        <w:t>5</w:t>
      </w:r>
      <w:r>
        <w:rPr>
          <w:rFonts w:ascii="宋体" w:hAnsi="宋体" w:cs="宋体" w:eastAsia="宋体" w:hint="default"/>
          <w:spacing w:val="-65"/>
        </w:rPr>
        <w:t> </w:t>
      </w:r>
      <w:r>
        <w:rPr/>
        <w:t>项专利授权通知书，</w:t>
      </w:r>
      <w:r>
        <w:rPr>
          <w:rFonts w:ascii="新宋体" w:hAnsi="新宋体" w:cs="新宋体" w:eastAsia="新宋体" w:hint="default"/>
        </w:rPr>
        <w:t>其中实用新型授权</w:t>
      </w:r>
    </w:p>
    <w:p>
      <w:pPr>
        <w:spacing w:after="0" w:line="240" w:lineRule="auto"/>
        <w:jc w:val="left"/>
        <w:rPr>
          <w:rFonts w:ascii="新宋体" w:hAnsi="新宋体" w:cs="新宋体" w:eastAsia="新宋体" w:hint="default"/>
        </w:rPr>
        <w:sectPr>
          <w:footerReference w:type="default" r:id="rId15"/>
          <w:pgSz w:w="11910" w:h="16840"/>
          <w:pgMar w:footer="1050" w:header="0" w:top="1020" w:bottom="1240" w:left="960" w:right="0"/>
          <w:pgNumType w:start="26"/>
        </w:sectPr>
      </w:pPr>
    </w:p>
    <w:p>
      <w:pPr>
        <w:spacing w:line="240" w:lineRule="auto" w:before="6"/>
        <w:rPr>
          <w:rFonts w:ascii="新宋体" w:hAnsi="新宋体" w:cs="新宋体" w:eastAsia="新宋体" w:hint="default"/>
          <w:sz w:val="26"/>
          <w:szCs w:val="26"/>
        </w:rPr>
      </w:pPr>
    </w:p>
    <w:p>
      <w:pPr>
        <w:pStyle w:val="BodyText"/>
        <w:spacing w:line="357" w:lineRule="auto" w:before="26"/>
        <w:ind w:left="938" w:right="1778"/>
        <w:jc w:val="left"/>
      </w:pPr>
      <w:r>
        <w:rPr>
          <w:rFonts w:ascii="新宋体" w:hAnsi="新宋体" w:cs="新宋体" w:eastAsia="新宋体" w:hint="default"/>
        </w:rPr>
        <w:t>4</w:t>
      </w:r>
      <w:r>
        <w:rPr>
          <w:rFonts w:ascii="新宋体" w:hAnsi="新宋体" w:cs="新宋体" w:eastAsia="新宋体" w:hint="default"/>
          <w:spacing w:val="-70"/>
        </w:rPr>
        <w:t> </w:t>
      </w:r>
      <w:r>
        <w:rPr>
          <w:rFonts w:ascii="新宋体" w:hAnsi="新宋体" w:cs="新宋体" w:eastAsia="新宋体" w:hint="default"/>
        </w:rPr>
        <w:t>项，外观设计授权</w:t>
      </w:r>
      <w:r>
        <w:rPr>
          <w:rFonts w:ascii="新宋体" w:hAnsi="新宋体" w:cs="新宋体" w:eastAsia="新宋体" w:hint="default"/>
          <w:spacing w:val="-70"/>
        </w:rPr>
        <w:t> </w:t>
      </w:r>
      <w:r>
        <w:rPr>
          <w:rFonts w:ascii="新宋体" w:hAnsi="新宋体" w:cs="新宋体" w:eastAsia="新宋体" w:hint="default"/>
        </w:rPr>
        <w:t>1</w:t>
      </w:r>
      <w:r>
        <w:rPr>
          <w:rFonts w:ascii="新宋体" w:hAnsi="新宋体" w:cs="新宋体" w:eastAsia="新宋体" w:hint="default"/>
          <w:spacing w:val="-70"/>
        </w:rPr>
        <w:t> </w:t>
      </w:r>
      <w:r>
        <w:rPr>
          <w:rFonts w:ascii="新宋体" w:hAnsi="新宋体" w:cs="新宋体" w:eastAsia="新宋体" w:hint="default"/>
        </w:rPr>
        <w:t>项，部分已授权的专利在履行缴纳专利登记费、印花税及 年费等事宜后，将陆续取得相关专利证书。</w:t>
      </w:r>
      <w:r>
        <w:rPr/>
        <w:t>具体情况如下：</w:t>
      </w:r>
    </w:p>
    <w:p>
      <w:pPr>
        <w:spacing w:line="240" w:lineRule="auto" w:before="10"/>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425"/>
        <w:gridCol w:w="2842"/>
        <w:gridCol w:w="2324"/>
        <w:gridCol w:w="1822"/>
        <w:gridCol w:w="1265"/>
        <w:gridCol w:w="1267"/>
      </w:tblGrid>
      <w:tr>
        <w:trPr>
          <w:trHeight w:val="638" w:hRule="exact"/>
        </w:trPr>
        <w:tc>
          <w:tcPr>
            <w:tcW w:w="425"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73" w:lineRule="auto" w:before="8"/>
              <w:ind w:left="105" w:right="116"/>
              <w:jc w:val="left"/>
              <w:rPr>
                <w:rFonts w:ascii="新宋体" w:hAnsi="新宋体" w:cs="新宋体" w:eastAsia="新宋体" w:hint="default"/>
                <w:sz w:val="18"/>
                <w:szCs w:val="18"/>
              </w:rPr>
            </w:pPr>
            <w:r>
              <w:rPr>
                <w:rFonts w:ascii="新宋体" w:hAnsi="新宋体" w:cs="新宋体" w:eastAsia="新宋体" w:hint="default"/>
                <w:b/>
                <w:bCs/>
                <w:sz w:val="18"/>
                <w:szCs w:val="18"/>
              </w:rPr>
              <w:t>序</w:t>
            </w:r>
            <w:r>
              <w:rPr>
                <w:rFonts w:ascii="新宋体" w:hAnsi="新宋体" w:cs="新宋体" w:eastAsia="新宋体" w:hint="default"/>
                <w:b/>
                <w:bCs/>
                <w:w w:val="99"/>
                <w:sz w:val="18"/>
                <w:szCs w:val="18"/>
              </w:rPr>
              <w:t> </w:t>
            </w:r>
            <w:r>
              <w:rPr>
                <w:rFonts w:ascii="新宋体" w:hAnsi="新宋体" w:cs="新宋体" w:eastAsia="新宋体" w:hint="default"/>
                <w:b/>
                <w:bCs/>
                <w:sz w:val="18"/>
                <w:szCs w:val="18"/>
              </w:rPr>
              <w:t>号</w:t>
            </w:r>
            <w:r>
              <w:rPr>
                <w:rFonts w:ascii="新宋体" w:hAnsi="新宋体" w:cs="新宋体" w:eastAsia="新宋体" w:hint="default"/>
                <w:sz w:val="18"/>
                <w:szCs w:val="18"/>
              </w:rPr>
            </w:r>
          </w:p>
        </w:tc>
        <w:tc>
          <w:tcPr>
            <w:tcW w:w="2842"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2"/>
              <w:ind w:right="1"/>
              <w:jc w:val="center"/>
              <w:rPr>
                <w:rFonts w:ascii="新宋体" w:hAnsi="新宋体" w:cs="新宋体" w:eastAsia="新宋体" w:hint="default"/>
                <w:sz w:val="18"/>
                <w:szCs w:val="18"/>
              </w:rPr>
            </w:pPr>
            <w:r>
              <w:rPr>
                <w:rFonts w:ascii="新宋体" w:hAnsi="新宋体" w:cs="新宋体" w:eastAsia="新宋体" w:hint="default"/>
                <w:b/>
                <w:bCs/>
                <w:sz w:val="18"/>
                <w:szCs w:val="18"/>
              </w:rPr>
              <w:t>专利名称</w:t>
            </w:r>
            <w:r>
              <w:rPr>
                <w:rFonts w:ascii="新宋体" w:hAnsi="新宋体" w:cs="新宋体" w:eastAsia="新宋体" w:hint="default"/>
                <w:sz w:val="18"/>
                <w:szCs w:val="18"/>
              </w:rPr>
            </w:r>
          </w:p>
        </w:tc>
        <w:tc>
          <w:tcPr>
            <w:tcW w:w="2324"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2"/>
              <w:ind w:right="1"/>
              <w:jc w:val="center"/>
              <w:rPr>
                <w:rFonts w:ascii="新宋体" w:hAnsi="新宋体" w:cs="新宋体" w:eastAsia="新宋体" w:hint="default"/>
                <w:sz w:val="18"/>
                <w:szCs w:val="18"/>
              </w:rPr>
            </w:pPr>
            <w:r>
              <w:rPr>
                <w:rFonts w:ascii="新宋体" w:hAnsi="新宋体" w:cs="新宋体" w:eastAsia="新宋体" w:hint="default"/>
                <w:b/>
                <w:bCs/>
                <w:sz w:val="18"/>
                <w:szCs w:val="18"/>
              </w:rPr>
              <w:t>专利权保护期限</w:t>
            </w:r>
            <w:r>
              <w:rPr>
                <w:rFonts w:ascii="新宋体" w:hAnsi="新宋体" w:cs="新宋体" w:eastAsia="新宋体" w:hint="default"/>
                <w:sz w:val="18"/>
                <w:szCs w:val="18"/>
              </w:rPr>
            </w:r>
          </w:p>
        </w:tc>
        <w:tc>
          <w:tcPr>
            <w:tcW w:w="1822"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2"/>
              <w:ind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申请号</w:t>
            </w:r>
            <w:r>
              <w:rPr>
                <w:rFonts w:ascii="新宋体" w:hAnsi="新宋体" w:cs="新宋体" w:eastAsia="新宋体" w:hint="default"/>
                <w:sz w:val="18"/>
                <w:szCs w:val="18"/>
              </w:rPr>
            </w:r>
          </w:p>
        </w:tc>
        <w:tc>
          <w:tcPr>
            <w:tcW w:w="1265"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2"/>
              <w:ind w:left="261"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专利类型</w:t>
            </w:r>
            <w:r>
              <w:rPr>
                <w:rFonts w:ascii="新宋体" w:hAnsi="新宋体" w:cs="新宋体" w:eastAsia="新宋体" w:hint="default"/>
                <w:sz w:val="18"/>
                <w:szCs w:val="18"/>
              </w:rPr>
            </w:r>
          </w:p>
        </w:tc>
        <w:tc>
          <w:tcPr>
            <w:tcW w:w="1267"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before="142"/>
              <w:ind w:left="263"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专利权人</w:t>
            </w:r>
            <w:r>
              <w:rPr>
                <w:rFonts w:ascii="新宋体" w:hAnsi="新宋体" w:cs="新宋体" w:eastAsia="新宋体" w:hint="default"/>
                <w:sz w:val="18"/>
                <w:szCs w:val="18"/>
              </w:rPr>
            </w:r>
          </w:p>
        </w:tc>
      </w:tr>
      <w:tr>
        <w:trPr>
          <w:trHeight w:val="470" w:hRule="exact"/>
        </w:trPr>
        <w:tc>
          <w:tcPr>
            <w:tcW w:w="4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3"/>
              <w:ind w:left="151" w:right="0"/>
              <w:jc w:val="left"/>
              <w:rPr>
                <w:rFonts w:ascii="新宋体" w:hAnsi="新宋体" w:cs="新宋体" w:eastAsia="新宋体" w:hint="default"/>
                <w:sz w:val="18"/>
                <w:szCs w:val="18"/>
              </w:rPr>
            </w:pPr>
            <w:r>
              <w:rPr>
                <w:rFonts w:ascii="新宋体"/>
                <w:b/>
                <w:w w:val="99"/>
                <w:sz w:val="18"/>
              </w:rPr>
              <w:t>1</w:t>
            </w:r>
            <w:r>
              <w:rPr>
                <w:rFonts w:ascii="新宋体"/>
                <w:sz w:val="18"/>
              </w:rPr>
            </w:r>
          </w:p>
        </w:tc>
        <w:tc>
          <w:tcPr>
            <w:tcW w:w="2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一种半导体气体传感器</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新宋体" w:hAnsi="新宋体" w:cs="新宋体" w:eastAsia="新宋体" w:hint="default"/>
                <w:sz w:val="18"/>
                <w:szCs w:val="18"/>
              </w:rPr>
            </w:pPr>
            <w:r>
              <w:rPr>
                <w:rFonts w:ascii="新宋体"/>
                <w:sz w:val="18"/>
              </w:rPr>
              <w:t>2010.8.20-2020.8.19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新宋体" w:hAnsi="新宋体" w:cs="新宋体" w:eastAsia="新宋体" w:hint="default"/>
                <w:sz w:val="18"/>
                <w:szCs w:val="18"/>
              </w:rPr>
            </w:pPr>
            <w:r>
              <w:rPr>
                <w:rFonts w:ascii="新宋体"/>
                <w:sz w:val="18"/>
              </w:rPr>
              <w:t>201020299225.9</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63"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3"/>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4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151" w:right="0"/>
              <w:jc w:val="left"/>
              <w:rPr>
                <w:rFonts w:ascii="新宋体" w:hAnsi="新宋体" w:cs="新宋体" w:eastAsia="新宋体" w:hint="default"/>
                <w:sz w:val="18"/>
                <w:szCs w:val="18"/>
              </w:rPr>
            </w:pPr>
            <w:r>
              <w:rPr>
                <w:rFonts w:ascii="新宋体"/>
                <w:b/>
                <w:w w:val="99"/>
                <w:sz w:val="18"/>
              </w:rPr>
              <w:t>2</w:t>
            </w:r>
            <w:r>
              <w:rPr>
                <w:rFonts w:ascii="新宋体"/>
                <w:sz w:val="18"/>
              </w:rPr>
            </w:r>
          </w:p>
        </w:tc>
        <w:tc>
          <w:tcPr>
            <w:tcW w:w="2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复合式气体传感器</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新宋体" w:hAnsi="新宋体" w:cs="新宋体" w:eastAsia="新宋体" w:hint="default"/>
                <w:sz w:val="18"/>
                <w:szCs w:val="18"/>
              </w:rPr>
            </w:pPr>
            <w:r>
              <w:rPr>
                <w:rFonts w:ascii="新宋体"/>
                <w:sz w:val="18"/>
              </w:rPr>
              <w:t>2010.8.20-2020.8.19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新宋体" w:hAnsi="新宋体" w:cs="新宋体" w:eastAsia="新宋体" w:hint="default"/>
                <w:sz w:val="18"/>
                <w:szCs w:val="18"/>
              </w:rPr>
            </w:pPr>
            <w:r>
              <w:rPr>
                <w:rFonts w:ascii="新宋体"/>
                <w:sz w:val="18"/>
              </w:rPr>
              <w:t>201020299223.X</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63"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1"/>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0" w:hRule="exact"/>
        </w:trPr>
        <w:tc>
          <w:tcPr>
            <w:tcW w:w="4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151" w:right="0"/>
              <w:jc w:val="left"/>
              <w:rPr>
                <w:rFonts w:ascii="新宋体" w:hAnsi="新宋体" w:cs="新宋体" w:eastAsia="新宋体" w:hint="default"/>
                <w:sz w:val="18"/>
                <w:szCs w:val="18"/>
              </w:rPr>
            </w:pPr>
            <w:r>
              <w:rPr>
                <w:rFonts w:ascii="新宋体"/>
                <w:b/>
                <w:w w:val="99"/>
                <w:sz w:val="18"/>
              </w:rPr>
              <w:t>3</w:t>
            </w:r>
            <w:r>
              <w:rPr>
                <w:rFonts w:ascii="新宋体"/>
                <w:sz w:val="18"/>
              </w:rPr>
            </w:r>
          </w:p>
        </w:tc>
        <w:tc>
          <w:tcPr>
            <w:tcW w:w="2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CO</w:t>
            </w:r>
            <w:r>
              <w:rPr>
                <w:rFonts w:ascii="新宋体" w:hAnsi="新宋体" w:cs="新宋体" w:eastAsia="新宋体" w:hint="default"/>
                <w:spacing w:val="-45"/>
                <w:sz w:val="18"/>
                <w:szCs w:val="18"/>
              </w:rPr>
              <w:t> </w:t>
            </w:r>
            <w:r>
              <w:rPr>
                <w:rFonts w:ascii="新宋体" w:hAnsi="新宋体" w:cs="新宋体" w:eastAsia="新宋体" w:hint="default"/>
                <w:sz w:val="18"/>
                <w:szCs w:val="18"/>
              </w:rPr>
              <w:t>报警装置</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新宋体" w:hAnsi="新宋体" w:cs="新宋体" w:eastAsia="新宋体" w:hint="default"/>
                <w:sz w:val="18"/>
                <w:szCs w:val="18"/>
              </w:rPr>
            </w:pPr>
            <w:r>
              <w:rPr>
                <w:rFonts w:ascii="新宋体"/>
                <w:sz w:val="18"/>
              </w:rPr>
              <w:t>2010.8.20-2020.8.19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新宋体" w:hAnsi="新宋体" w:cs="新宋体" w:eastAsia="新宋体" w:hint="default"/>
                <w:sz w:val="18"/>
                <w:szCs w:val="18"/>
              </w:rPr>
            </w:pPr>
            <w:r>
              <w:rPr>
                <w:rFonts w:ascii="新宋体"/>
                <w:sz w:val="18"/>
              </w:rPr>
              <w:t>201020299221.0</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63"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1"/>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42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151" w:right="0"/>
              <w:jc w:val="left"/>
              <w:rPr>
                <w:rFonts w:ascii="新宋体" w:hAnsi="新宋体" w:cs="新宋体" w:eastAsia="新宋体" w:hint="default"/>
                <w:sz w:val="18"/>
                <w:szCs w:val="18"/>
              </w:rPr>
            </w:pPr>
            <w:r>
              <w:rPr>
                <w:rFonts w:ascii="新宋体"/>
                <w:b/>
                <w:w w:val="99"/>
                <w:sz w:val="18"/>
              </w:rPr>
              <w:t>4</w:t>
            </w:r>
            <w:r>
              <w:rPr>
                <w:rFonts w:ascii="新宋体"/>
                <w:sz w:val="18"/>
              </w:rPr>
            </w:r>
          </w:p>
        </w:tc>
        <w:tc>
          <w:tcPr>
            <w:tcW w:w="28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新型工业探测器</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新宋体" w:hAnsi="新宋体" w:cs="新宋体" w:eastAsia="新宋体" w:hint="default"/>
                <w:sz w:val="18"/>
                <w:szCs w:val="18"/>
              </w:rPr>
            </w:pPr>
            <w:r>
              <w:rPr>
                <w:rFonts w:ascii="新宋体"/>
                <w:sz w:val="18"/>
              </w:rPr>
              <w:t>2010.8.5-2020.8.4</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新宋体" w:hAnsi="新宋体" w:cs="新宋体" w:eastAsia="新宋体" w:hint="default"/>
                <w:sz w:val="18"/>
                <w:szCs w:val="18"/>
              </w:rPr>
            </w:pPr>
            <w:r>
              <w:rPr>
                <w:rFonts w:ascii="新宋体"/>
                <w:sz w:val="18"/>
              </w:rPr>
              <w:t>201020282265.2</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63" w:right="0"/>
              <w:jc w:val="left"/>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1"/>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76" w:hRule="exact"/>
        </w:trPr>
        <w:tc>
          <w:tcPr>
            <w:tcW w:w="42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61"/>
              <w:ind w:left="151" w:right="0"/>
              <w:jc w:val="left"/>
              <w:rPr>
                <w:rFonts w:ascii="新宋体" w:hAnsi="新宋体" w:cs="新宋体" w:eastAsia="新宋体" w:hint="default"/>
                <w:sz w:val="18"/>
                <w:szCs w:val="18"/>
              </w:rPr>
            </w:pPr>
            <w:r>
              <w:rPr>
                <w:rFonts w:ascii="新宋体"/>
                <w:b/>
                <w:w w:val="99"/>
                <w:sz w:val="18"/>
              </w:rPr>
              <w:t>5</w:t>
            </w:r>
            <w:r>
              <w:rPr>
                <w:rFonts w:ascii="新宋体"/>
                <w:sz w:val="18"/>
              </w:rPr>
            </w:r>
          </w:p>
        </w:tc>
        <w:tc>
          <w:tcPr>
            <w:tcW w:w="28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传感器（</w:t>
            </w:r>
            <w:r>
              <w:rPr>
                <w:rFonts w:ascii="新宋体" w:hAnsi="新宋体" w:cs="新宋体" w:eastAsia="新宋体" w:hint="default"/>
                <w:sz w:val="18"/>
                <w:szCs w:val="18"/>
              </w:rPr>
              <w:t>MEMS</w:t>
            </w:r>
            <w:r>
              <w:rPr>
                <w:rFonts w:ascii="新宋体" w:hAnsi="新宋体" w:cs="新宋体" w:eastAsia="新宋体" w:hint="default"/>
                <w:spacing w:val="-47"/>
                <w:sz w:val="18"/>
                <w:szCs w:val="18"/>
              </w:rPr>
              <w:t> </w:t>
            </w:r>
            <w:r>
              <w:rPr>
                <w:rFonts w:ascii="新宋体" w:hAnsi="新宋体" w:cs="新宋体" w:eastAsia="新宋体" w:hint="default"/>
                <w:sz w:val="18"/>
                <w:szCs w:val="18"/>
              </w:rPr>
              <w:t>微差压</w:t>
            </w:r>
            <w:r>
              <w:rPr>
                <w:rFonts w:ascii="新宋体" w:hAnsi="新宋体" w:cs="新宋体" w:eastAsia="新宋体" w:hint="default"/>
                <w:sz w:val="18"/>
                <w:szCs w:val="18"/>
              </w:rPr>
              <w:t>)</w:t>
            </w:r>
          </w:p>
        </w:tc>
        <w:tc>
          <w:tcPr>
            <w:tcW w:w="232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right="0"/>
              <w:jc w:val="center"/>
              <w:rPr>
                <w:rFonts w:ascii="新宋体" w:hAnsi="新宋体" w:cs="新宋体" w:eastAsia="新宋体" w:hint="default"/>
                <w:sz w:val="18"/>
                <w:szCs w:val="18"/>
              </w:rPr>
            </w:pPr>
            <w:r>
              <w:rPr>
                <w:rFonts w:ascii="新宋体"/>
                <w:sz w:val="18"/>
              </w:rPr>
              <w:t>2010.9.10-2020.9.9</w:t>
            </w:r>
          </w:p>
        </w:tc>
        <w:tc>
          <w:tcPr>
            <w:tcW w:w="18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right="0"/>
              <w:jc w:val="center"/>
              <w:rPr>
                <w:rFonts w:ascii="新宋体" w:hAnsi="新宋体" w:cs="新宋体" w:eastAsia="新宋体" w:hint="default"/>
                <w:sz w:val="18"/>
                <w:szCs w:val="18"/>
              </w:rPr>
            </w:pPr>
            <w:r>
              <w:rPr>
                <w:rFonts w:ascii="新宋体"/>
                <w:sz w:val="18"/>
              </w:rPr>
              <w:t>201030510883.3</w:t>
            </w:r>
          </w:p>
        </w:tc>
        <w:tc>
          <w:tcPr>
            <w:tcW w:w="12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1"/>
              <w:ind w:left="263" w:right="0"/>
              <w:jc w:val="left"/>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26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1"/>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bl>
    <w:p>
      <w:pPr>
        <w:spacing w:line="240" w:lineRule="auto" w:before="6"/>
        <w:rPr>
          <w:rFonts w:ascii="宋体" w:hAnsi="宋体" w:cs="宋体" w:eastAsia="宋体" w:hint="default"/>
          <w:sz w:val="13"/>
          <w:szCs w:val="13"/>
        </w:rPr>
      </w:pPr>
    </w:p>
    <w:p>
      <w:pPr>
        <w:pStyle w:val="BodyText"/>
        <w:spacing w:line="355" w:lineRule="auto" w:before="26"/>
        <w:ind w:left="938" w:right="1784" w:firstLine="566"/>
        <w:jc w:val="left"/>
        <w:rPr>
          <w:rFonts w:ascii="新宋体" w:hAnsi="新宋体" w:cs="新宋体" w:eastAsia="新宋体" w:hint="default"/>
        </w:rPr>
      </w:pPr>
      <w:r>
        <w:rPr>
          <w:rFonts w:ascii="新宋体" w:hAnsi="新宋体" w:cs="新宋体" w:eastAsia="新宋体" w:hint="default"/>
          <w:spacing w:val="-2"/>
        </w:rPr>
        <w:t>（</w:t>
      </w:r>
      <w:r>
        <w:rPr>
          <w:rFonts w:ascii="新宋体" w:hAnsi="新宋体" w:cs="新宋体" w:eastAsia="新宋体" w:hint="default"/>
          <w:spacing w:val="-2"/>
        </w:rPr>
        <w:t>3</w:t>
      </w:r>
      <w:r>
        <w:rPr>
          <w:rFonts w:ascii="新宋体" w:hAnsi="新宋体" w:cs="新宋体" w:eastAsia="新宋体" w:hint="default"/>
          <w:spacing w:val="-2"/>
        </w:rPr>
        <w:t>）截止报告期末，公司及子公司已向国家知识产权局申报但尚未授权的</w:t>
      </w:r>
      <w:r>
        <w:rPr>
          <w:rFonts w:ascii="新宋体" w:hAnsi="新宋体" w:cs="新宋体" w:eastAsia="新宋体" w:hint="default"/>
        </w:rPr>
        <w:t> 专利</w:t>
      </w:r>
      <w:r>
        <w:rPr>
          <w:rFonts w:ascii="新宋体" w:hAnsi="新宋体" w:cs="新宋体" w:eastAsia="新宋体" w:hint="default"/>
          <w:spacing w:val="-56"/>
        </w:rPr>
        <w:t> </w:t>
      </w:r>
      <w:r>
        <w:rPr>
          <w:rFonts w:ascii="新宋体" w:hAnsi="新宋体" w:cs="新宋体" w:eastAsia="新宋体" w:hint="default"/>
        </w:rPr>
        <w:t>50</w:t>
      </w:r>
      <w:r>
        <w:rPr>
          <w:rFonts w:ascii="新宋体" w:hAnsi="新宋体" w:cs="新宋体" w:eastAsia="新宋体" w:hint="default"/>
          <w:spacing w:val="-56"/>
        </w:rPr>
        <w:t> </w:t>
      </w:r>
      <w:r>
        <w:rPr>
          <w:rFonts w:ascii="新宋体" w:hAnsi="新宋体" w:cs="新宋体" w:eastAsia="新宋体" w:hint="default"/>
        </w:rPr>
        <w:t>项，其中申报发明专利</w:t>
      </w:r>
      <w:r>
        <w:rPr>
          <w:rFonts w:ascii="新宋体" w:hAnsi="新宋体" w:cs="新宋体" w:eastAsia="新宋体" w:hint="default"/>
          <w:spacing w:val="-56"/>
        </w:rPr>
        <w:t> </w:t>
      </w:r>
      <w:r>
        <w:rPr>
          <w:rFonts w:ascii="新宋体" w:hAnsi="新宋体" w:cs="新宋体" w:eastAsia="新宋体" w:hint="default"/>
        </w:rPr>
        <w:t>28</w:t>
      </w:r>
      <w:r>
        <w:rPr>
          <w:rFonts w:ascii="新宋体" w:hAnsi="新宋体" w:cs="新宋体" w:eastAsia="新宋体" w:hint="default"/>
          <w:spacing w:val="-56"/>
        </w:rPr>
        <w:t> </w:t>
      </w:r>
      <w:r>
        <w:rPr>
          <w:rFonts w:ascii="新宋体" w:hAnsi="新宋体" w:cs="新宋体" w:eastAsia="新宋体" w:hint="default"/>
        </w:rPr>
        <w:t>项，申报实用新型专利</w:t>
      </w:r>
      <w:r>
        <w:rPr>
          <w:rFonts w:ascii="新宋体" w:hAnsi="新宋体" w:cs="新宋体" w:eastAsia="新宋体" w:hint="default"/>
          <w:spacing w:val="-56"/>
        </w:rPr>
        <w:t> </w:t>
      </w:r>
      <w:r>
        <w:rPr>
          <w:rFonts w:ascii="新宋体" w:hAnsi="新宋体" w:cs="新宋体" w:eastAsia="新宋体" w:hint="default"/>
        </w:rPr>
        <w:t>21</w:t>
      </w:r>
      <w:r>
        <w:rPr>
          <w:rFonts w:ascii="新宋体" w:hAnsi="新宋体" w:cs="新宋体" w:eastAsia="新宋体" w:hint="default"/>
          <w:spacing w:val="-56"/>
        </w:rPr>
        <w:t> </w:t>
      </w:r>
      <w:r>
        <w:rPr>
          <w:rFonts w:ascii="新宋体" w:hAnsi="新宋体" w:cs="新宋体" w:eastAsia="新宋体" w:hint="default"/>
        </w:rPr>
        <w:t>项，申报外观设计</w:t>
      </w:r>
    </w:p>
    <w:p>
      <w:pPr>
        <w:pStyle w:val="BodyText"/>
        <w:spacing w:line="240" w:lineRule="auto" w:before="38"/>
        <w:ind w:left="938" w:right="1778"/>
        <w:jc w:val="left"/>
        <w:rPr>
          <w:rFonts w:ascii="新宋体" w:hAnsi="新宋体" w:cs="新宋体" w:eastAsia="新宋体" w:hint="default"/>
        </w:rPr>
      </w:pPr>
      <w:r>
        <w:rPr>
          <w:rFonts w:ascii="新宋体" w:hAnsi="新宋体" w:cs="新宋体" w:eastAsia="新宋体" w:hint="default"/>
        </w:rPr>
        <w:t>专利</w:t>
      </w:r>
      <w:r>
        <w:rPr>
          <w:rFonts w:ascii="新宋体" w:hAnsi="新宋体" w:cs="新宋体" w:eastAsia="新宋体" w:hint="default"/>
          <w:spacing w:val="-61"/>
        </w:rPr>
        <w:t> </w:t>
      </w:r>
      <w:r>
        <w:rPr>
          <w:rFonts w:ascii="新宋体" w:hAnsi="新宋体" w:cs="新宋体" w:eastAsia="新宋体" w:hint="default"/>
        </w:rPr>
        <w:t>1</w:t>
      </w:r>
      <w:r>
        <w:rPr>
          <w:rFonts w:ascii="新宋体" w:hAnsi="新宋体" w:cs="新宋体" w:eastAsia="新宋体" w:hint="default"/>
          <w:spacing w:val="-60"/>
        </w:rPr>
        <w:t> </w:t>
      </w:r>
      <w:r>
        <w:rPr>
          <w:rFonts w:ascii="新宋体" w:hAnsi="新宋体" w:cs="新宋体" w:eastAsia="新宋体" w:hint="default"/>
        </w:rPr>
        <w:t>项。具体情况如下：</w:t>
      </w:r>
    </w:p>
    <w:p>
      <w:pPr>
        <w:spacing w:line="240" w:lineRule="auto" w:before="11"/>
        <w:rPr>
          <w:rFonts w:ascii="新宋体" w:hAnsi="新宋体" w:cs="新宋体" w:eastAsia="新宋体" w:hint="default"/>
          <w:sz w:val="17"/>
          <w:szCs w:val="17"/>
        </w:rPr>
      </w:pPr>
    </w:p>
    <w:tbl>
      <w:tblPr>
        <w:tblW w:w="0" w:type="auto"/>
        <w:jc w:val="left"/>
        <w:tblInd w:w="107" w:type="dxa"/>
        <w:tblLayout w:type="fixed"/>
        <w:tblCellMar>
          <w:top w:w="0" w:type="dxa"/>
          <w:left w:w="0" w:type="dxa"/>
          <w:bottom w:w="0" w:type="dxa"/>
          <w:right w:w="0" w:type="dxa"/>
        </w:tblCellMar>
        <w:tblLook w:val="01E0"/>
      </w:tblPr>
      <w:tblGrid>
        <w:gridCol w:w="533"/>
        <w:gridCol w:w="3298"/>
        <w:gridCol w:w="1889"/>
        <w:gridCol w:w="1822"/>
        <w:gridCol w:w="1138"/>
        <w:gridCol w:w="1265"/>
      </w:tblGrid>
      <w:tr>
        <w:trPr>
          <w:trHeight w:val="568" w:hRule="exact"/>
        </w:trPr>
        <w:tc>
          <w:tcPr>
            <w:tcW w:w="533"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32" w:lineRule="exact" w:before="34"/>
              <w:ind w:left="160" w:right="168"/>
              <w:jc w:val="left"/>
              <w:rPr>
                <w:rFonts w:ascii="新宋体" w:hAnsi="新宋体" w:cs="新宋体" w:eastAsia="新宋体" w:hint="default"/>
                <w:sz w:val="18"/>
                <w:szCs w:val="18"/>
              </w:rPr>
            </w:pPr>
            <w:r>
              <w:rPr>
                <w:rFonts w:ascii="新宋体" w:hAnsi="新宋体" w:cs="新宋体" w:eastAsia="新宋体" w:hint="default"/>
                <w:b/>
                <w:bCs/>
                <w:sz w:val="18"/>
                <w:szCs w:val="18"/>
              </w:rPr>
              <w:t>序</w:t>
            </w:r>
            <w:r>
              <w:rPr>
                <w:rFonts w:ascii="新宋体" w:hAnsi="新宋体" w:cs="新宋体" w:eastAsia="新宋体" w:hint="default"/>
                <w:b/>
                <w:bCs/>
                <w:w w:val="99"/>
                <w:sz w:val="18"/>
                <w:szCs w:val="18"/>
              </w:rPr>
              <w:t> </w:t>
            </w:r>
            <w:r>
              <w:rPr>
                <w:rFonts w:ascii="新宋体" w:hAnsi="新宋体" w:cs="新宋体" w:eastAsia="新宋体" w:hint="default"/>
                <w:b/>
                <w:bCs/>
                <w:sz w:val="18"/>
                <w:szCs w:val="18"/>
              </w:rPr>
              <w:t>号</w:t>
            </w:r>
            <w:r>
              <w:rPr>
                <w:rFonts w:ascii="新宋体" w:hAnsi="新宋体" w:cs="新宋体" w:eastAsia="新宋体" w:hint="default"/>
                <w:sz w:val="18"/>
                <w:szCs w:val="18"/>
              </w:rPr>
            </w:r>
          </w:p>
        </w:tc>
        <w:tc>
          <w:tcPr>
            <w:tcW w:w="3298"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4"/>
              <w:ind w:right="6"/>
              <w:jc w:val="center"/>
              <w:rPr>
                <w:rFonts w:ascii="新宋体" w:hAnsi="新宋体" w:cs="新宋体" w:eastAsia="新宋体" w:hint="default"/>
                <w:sz w:val="18"/>
                <w:szCs w:val="18"/>
              </w:rPr>
            </w:pPr>
            <w:r>
              <w:rPr>
                <w:rFonts w:ascii="新宋体" w:hAnsi="新宋体" w:cs="新宋体" w:eastAsia="新宋体" w:hint="default"/>
                <w:b/>
                <w:bCs/>
                <w:sz w:val="18"/>
                <w:szCs w:val="18"/>
              </w:rPr>
              <w:t>专利名称</w:t>
            </w:r>
            <w:r>
              <w:rPr>
                <w:rFonts w:ascii="新宋体" w:hAnsi="新宋体" w:cs="新宋体" w:eastAsia="新宋体" w:hint="default"/>
                <w:sz w:val="18"/>
                <w:szCs w:val="18"/>
              </w:rPr>
            </w:r>
          </w:p>
        </w:tc>
        <w:tc>
          <w:tcPr>
            <w:tcW w:w="1889"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4"/>
              <w:ind w:right="1"/>
              <w:jc w:val="center"/>
              <w:rPr>
                <w:rFonts w:ascii="新宋体" w:hAnsi="新宋体" w:cs="新宋体" w:eastAsia="新宋体" w:hint="default"/>
                <w:sz w:val="18"/>
                <w:szCs w:val="18"/>
              </w:rPr>
            </w:pPr>
            <w:r>
              <w:rPr>
                <w:rFonts w:ascii="新宋体" w:hAnsi="新宋体" w:cs="新宋体" w:eastAsia="新宋体" w:hint="default"/>
                <w:b/>
                <w:bCs/>
                <w:sz w:val="18"/>
                <w:szCs w:val="18"/>
              </w:rPr>
              <w:t>专利申请日</w:t>
            </w:r>
            <w:r>
              <w:rPr>
                <w:rFonts w:ascii="新宋体" w:hAnsi="新宋体" w:cs="新宋体" w:eastAsia="新宋体" w:hint="default"/>
                <w:sz w:val="18"/>
                <w:szCs w:val="18"/>
              </w:rPr>
            </w:r>
          </w:p>
        </w:tc>
        <w:tc>
          <w:tcPr>
            <w:tcW w:w="1822"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4"/>
              <w:ind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申请号</w:t>
            </w:r>
            <w:r>
              <w:rPr>
                <w:rFonts w:ascii="新宋体" w:hAnsi="新宋体" w:cs="新宋体" w:eastAsia="新宋体" w:hint="default"/>
                <w:sz w:val="18"/>
                <w:szCs w:val="18"/>
              </w:rPr>
            </w:r>
          </w:p>
        </w:tc>
        <w:tc>
          <w:tcPr>
            <w:tcW w:w="1138"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4"/>
              <w:ind w:right="1"/>
              <w:jc w:val="center"/>
              <w:rPr>
                <w:rFonts w:ascii="新宋体" w:hAnsi="新宋体" w:cs="新宋体" w:eastAsia="新宋体" w:hint="default"/>
                <w:sz w:val="18"/>
                <w:szCs w:val="18"/>
              </w:rPr>
            </w:pPr>
            <w:r>
              <w:rPr>
                <w:rFonts w:ascii="新宋体" w:hAnsi="新宋体" w:cs="新宋体" w:eastAsia="新宋体" w:hint="default"/>
                <w:b/>
                <w:bCs/>
                <w:sz w:val="18"/>
                <w:szCs w:val="18"/>
              </w:rPr>
              <w:t>专利类型</w:t>
            </w:r>
            <w:r>
              <w:rPr>
                <w:rFonts w:ascii="新宋体" w:hAnsi="新宋体" w:cs="新宋体" w:eastAsia="新宋体" w:hint="default"/>
                <w:sz w:val="18"/>
                <w:szCs w:val="18"/>
              </w:rPr>
            </w:r>
          </w:p>
        </w:tc>
        <w:tc>
          <w:tcPr>
            <w:tcW w:w="1265"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before="124"/>
              <w:ind w:left="263"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专利权人</w:t>
            </w:r>
            <w:r>
              <w:rPr>
                <w:rFonts w:ascii="新宋体" w:hAnsi="新宋体" w:cs="新宋体" w:eastAsia="新宋体" w:hint="default"/>
                <w:sz w:val="18"/>
                <w:szCs w:val="18"/>
              </w:rPr>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213"/>
              <w:jc w:val="right"/>
              <w:rPr>
                <w:rFonts w:ascii="新宋体" w:hAnsi="新宋体" w:cs="新宋体" w:eastAsia="新宋体" w:hint="default"/>
                <w:sz w:val="18"/>
                <w:szCs w:val="18"/>
              </w:rPr>
            </w:pPr>
            <w:r>
              <w:rPr>
                <w:rFonts w:ascii="新宋体"/>
                <w:b/>
                <w:w w:val="99"/>
                <w:sz w:val="18"/>
              </w:rPr>
              <w:t>1</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肺深部气体的采集方法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2009.3.19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200910080358.9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213"/>
              <w:jc w:val="right"/>
              <w:rPr>
                <w:rFonts w:ascii="新宋体" w:hAnsi="新宋体" w:cs="新宋体" w:eastAsia="新宋体" w:hint="default"/>
                <w:sz w:val="18"/>
                <w:szCs w:val="18"/>
              </w:rPr>
            </w:pPr>
            <w:r>
              <w:rPr>
                <w:rFonts w:ascii="新宋体"/>
                <w:b/>
                <w:w w:val="99"/>
                <w:sz w:val="18"/>
              </w:rPr>
              <w:t>2</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肺部气体检测仪</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2009.5.5</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200910064777.3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71"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213"/>
              <w:jc w:val="right"/>
              <w:rPr>
                <w:rFonts w:ascii="新宋体" w:hAnsi="新宋体" w:cs="新宋体" w:eastAsia="新宋体" w:hint="default"/>
                <w:sz w:val="18"/>
                <w:szCs w:val="18"/>
              </w:rPr>
            </w:pPr>
            <w:r>
              <w:rPr>
                <w:rFonts w:ascii="新宋体"/>
                <w:b/>
                <w:w w:val="99"/>
                <w:sz w:val="18"/>
              </w:rPr>
              <w:t>3</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一种流体之间高效混合的方法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2009.9.3</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200910066040.5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213"/>
              <w:jc w:val="right"/>
              <w:rPr>
                <w:rFonts w:ascii="新宋体" w:hAnsi="新宋体" w:cs="新宋体" w:eastAsia="新宋体" w:hint="default"/>
                <w:sz w:val="18"/>
                <w:szCs w:val="18"/>
              </w:rPr>
            </w:pPr>
            <w:r>
              <w:rPr>
                <w:rFonts w:ascii="新宋体"/>
                <w:b/>
                <w:w w:val="99"/>
                <w:sz w:val="18"/>
              </w:rPr>
              <w:t>4</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一种检测人体内酒精含量的方法及装置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2009.10.14</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200910180423.5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213"/>
              <w:jc w:val="right"/>
              <w:rPr>
                <w:rFonts w:ascii="新宋体" w:hAnsi="新宋体" w:cs="新宋体" w:eastAsia="新宋体" w:hint="default"/>
                <w:sz w:val="18"/>
                <w:szCs w:val="18"/>
              </w:rPr>
            </w:pPr>
            <w:r>
              <w:rPr>
                <w:rFonts w:ascii="新宋体"/>
                <w:b/>
                <w:w w:val="99"/>
                <w:sz w:val="18"/>
              </w:rPr>
              <w:t>5</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沼气检测电路</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2010.1.27</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201010101413.0</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213"/>
              <w:jc w:val="right"/>
              <w:rPr>
                <w:rFonts w:ascii="新宋体" w:hAnsi="新宋体" w:cs="新宋体" w:eastAsia="新宋体" w:hint="default"/>
                <w:sz w:val="18"/>
                <w:szCs w:val="18"/>
              </w:rPr>
            </w:pPr>
            <w:r>
              <w:rPr>
                <w:rFonts w:ascii="新宋体"/>
                <w:b/>
                <w:w w:val="99"/>
                <w:sz w:val="18"/>
              </w:rPr>
              <w:t>6</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一种带除尘功能的全方向防淋水减震器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2010.1.19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201010034195.3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213"/>
              <w:jc w:val="right"/>
              <w:rPr>
                <w:rFonts w:ascii="新宋体" w:hAnsi="新宋体" w:cs="新宋体" w:eastAsia="新宋体" w:hint="default"/>
                <w:sz w:val="18"/>
                <w:szCs w:val="18"/>
              </w:rPr>
            </w:pPr>
            <w:r>
              <w:rPr>
                <w:rFonts w:ascii="新宋体"/>
                <w:b/>
                <w:w w:val="99"/>
                <w:sz w:val="18"/>
              </w:rPr>
              <w:t>7</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巡检器和巡检系统</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2010.6.30</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201020241925.2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213"/>
              <w:jc w:val="right"/>
              <w:rPr>
                <w:rFonts w:ascii="新宋体" w:hAnsi="新宋体" w:cs="新宋体" w:eastAsia="新宋体" w:hint="default"/>
                <w:sz w:val="18"/>
                <w:szCs w:val="18"/>
              </w:rPr>
            </w:pPr>
            <w:r>
              <w:rPr>
                <w:rFonts w:ascii="新宋体"/>
                <w:b/>
                <w:w w:val="99"/>
                <w:sz w:val="18"/>
              </w:rPr>
              <w:t>8</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动态配气控制系统</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2010.8.6</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201020285197.5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213"/>
              <w:jc w:val="right"/>
              <w:rPr>
                <w:rFonts w:ascii="新宋体" w:hAnsi="新宋体" w:cs="新宋体" w:eastAsia="新宋体" w:hint="default"/>
                <w:sz w:val="18"/>
                <w:szCs w:val="18"/>
              </w:rPr>
            </w:pPr>
            <w:r>
              <w:rPr>
                <w:rFonts w:ascii="新宋体"/>
                <w:b/>
                <w:w w:val="99"/>
                <w:sz w:val="18"/>
              </w:rPr>
              <w:t>9</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一种工业探测器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2010.8.5</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201020282270.3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62"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166"/>
              <w:jc w:val="right"/>
              <w:rPr>
                <w:rFonts w:ascii="新宋体" w:hAnsi="新宋体" w:cs="新宋体" w:eastAsia="新宋体" w:hint="default"/>
                <w:sz w:val="18"/>
                <w:szCs w:val="18"/>
              </w:rPr>
            </w:pPr>
            <w:r>
              <w:rPr>
                <w:rFonts w:ascii="新宋体"/>
                <w:b/>
                <w:sz w:val="18"/>
              </w:rPr>
              <w:t>10</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3"/>
              <w:ind w:left="98" w:right="100"/>
              <w:jc w:val="left"/>
              <w:rPr>
                <w:rFonts w:ascii="新宋体" w:hAnsi="新宋体" w:cs="新宋体" w:eastAsia="新宋体" w:hint="default"/>
                <w:sz w:val="18"/>
                <w:szCs w:val="18"/>
              </w:rPr>
            </w:pPr>
            <w:r>
              <w:rPr>
                <w:rFonts w:ascii="新宋体" w:hAnsi="新宋体" w:cs="新宋体" w:eastAsia="新宋体" w:hint="default"/>
                <w:sz w:val="18"/>
                <w:szCs w:val="18"/>
              </w:rPr>
              <w:t>CO2</w:t>
            </w:r>
            <w:r>
              <w:rPr>
                <w:rFonts w:ascii="新宋体" w:hAnsi="新宋体" w:cs="新宋体" w:eastAsia="新宋体" w:hint="default"/>
                <w:spacing w:val="17"/>
                <w:sz w:val="18"/>
                <w:szCs w:val="18"/>
              </w:rPr>
              <w:t> </w:t>
            </w:r>
            <w:r>
              <w:rPr>
                <w:rFonts w:ascii="新宋体" w:hAnsi="新宋体" w:cs="新宋体" w:eastAsia="新宋体" w:hint="default"/>
                <w:sz w:val="18"/>
                <w:szCs w:val="18"/>
              </w:rPr>
              <w:t>气体传感器在空气中零点自校准方</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sz w:val="18"/>
              </w:rPr>
              <w:t>2010.8.20</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sz w:val="18"/>
              </w:rPr>
              <w:t>201010258713.X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71"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166"/>
              <w:jc w:val="right"/>
              <w:rPr>
                <w:rFonts w:ascii="新宋体" w:hAnsi="新宋体" w:cs="新宋体" w:eastAsia="新宋体" w:hint="default"/>
                <w:sz w:val="18"/>
                <w:szCs w:val="18"/>
              </w:rPr>
            </w:pPr>
            <w:r>
              <w:rPr>
                <w:rFonts w:ascii="新宋体"/>
                <w:b/>
                <w:sz w:val="18"/>
              </w:rPr>
              <w:t>11</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新型工业探测器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2010.9.29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201020546941.2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166"/>
              <w:jc w:val="right"/>
              <w:rPr>
                <w:rFonts w:ascii="新宋体" w:hAnsi="新宋体" w:cs="新宋体" w:eastAsia="新宋体" w:hint="default"/>
                <w:sz w:val="18"/>
                <w:szCs w:val="18"/>
              </w:rPr>
            </w:pPr>
            <w:r>
              <w:rPr>
                <w:rFonts w:ascii="新宋体"/>
                <w:b/>
                <w:sz w:val="18"/>
              </w:rPr>
              <w:t>12</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点型气体探测器安装装置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2010.10.15</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201020561909.1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166"/>
              <w:jc w:val="right"/>
              <w:rPr>
                <w:rFonts w:ascii="新宋体" w:hAnsi="新宋体" w:cs="新宋体" w:eastAsia="新宋体" w:hint="default"/>
                <w:sz w:val="18"/>
                <w:szCs w:val="18"/>
              </w:rPr>
            </w:pPr>
            <w:r>
              <w:rPr>
                <w:rFonts w:ascii="新宋体"/>
                <w:b/>
                <w:sz w:val="18"/>
              </w:rPr>
              <w:t>13</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车内气体酒精浓度监测警示装置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2010.10.15</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201020561897.2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166"/>
              <w:jc w:val="right"/>
              <w:rPr>
                <w:rFonts w:ascii="新宋体" w:hAnsi="新宋体" w:cs="新宋体" w:eastAsia="新宋体" w:hint="default"/>
                <w:sz w:val="18"/>
                <w:szCs w:val="18"/>
              </w:rPr>
            </w:pPr>
            <w:r>
              <w:rPr>
                <w:rFonts w:ascii="新宋体"/>
                <w:b/>
                <w:sz w:val="18"/>
              </w:rPr>
              <w:t>14</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车内气体酒精浓度监测警示装置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2010.10.15</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201010507545.3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166"/>
              <w:jc w:val="right"/>
              <w:rPr>
                <w:rFonts w:ascii="新宋体" w:hAnsi="新宋体" w:cs="新宋体" w:eastAsia="新宋体" w:hint="default"/>
                <w:sz w:val="18"/>
                <w:szCs w:val="18"/>
              </w:rPr>
            </w:pPr>
            <w:r>
              <w:rPr>
                <w:rFonts w:ascii="新宋体"/>
                <w:b/>
                <w:sz w:val="18"/>
              </w:rPr>
              <w:t>15</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多线制工业探测器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2010.11.12</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201020602697.7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75" w:hRule="exact"/>
        </w:trPr>
        <w:tc>
          <w:tcPr>
            <w:tcW w:w="53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80"/>
              <w:ind w:right="166"/>
              <w:jc w:val="right"/>
              <w:rPr>
                <w:rFonts w:ascii="新宋体" w:hAnsi="新宋体" w:cs="新宋体" w:eastAsia="新宋体" w:hint="default"/>
                <w:sz w:val="18"/>
                <w:szCs w:val="18"/>
              </w:rPr>
            </w:pPr>
            <w:r>
              <w:rPr>
                <w:rFonts w:ascii="新宋体"/>
                <w:b/>
                <w:sz w:val="18"/>
              </w:rPr>
              <w:t>16</w:t>
            </w:r>
            <w:r>
              <w:rPr>
                <w:rFonts w:ascii="新宋体"/>
                <w:sz w:val="18"/>
              </w:rPr>
            </w:r>
          </w:p>
        </w:tc>
        <w:tc>
          <w:tcPr>
            <w:tcW w:w="32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红外多频火焰探测器</w:t>
            </w:r>
          </w:p>
        </w:tc>
        <w:tc>
          <w:tcPr>
            <w:tcW w:w="188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2010.12.09</w:t>
            </w:r>
          </w:p>
        </w:tc>
        <w:tc>
          <w:tcPr>
            <w:tcW w:w="18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201010580660.3</w:t>
            </w:r>
          </w:p>
        </w:tc>
        <w:tc>
          <w:tcPr>
            <w:tcW w:w="11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bl>
    <w:p>
      <w:pPr>
        <w:spacing w:after="0" w:line="240" w:lineRule="auto"/>
        <w:jc w:val="left"/>
        <w:rPr>
          <w:rFonts w:ascii="新宋体" w:hAnsi="新宋体" w:cs="新宋体" w:eastAsia="新宋体" w:hint="default"/>
          <w:sz w:val="18"/>
          <w:szCs w:val="18"/>
        </w:rPr>
        <w:sectPr>
          <w:pgSz w:w="11910" w:h="16840"/>
          <w:pgMar w:header="0" w:footer="1050" w:top="1020" w:bottom="1240" w:left="86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07" w:type="dxa"/>
        <w:tblLayout w:type="fixed"/>
        <w:tblCellMar>
          <w:top w:w="0" w:type="dxa"/>
          <w:left w:w="0" w:type="dxa"/>
          <w:bottom w:w="0" w:type="dxa"/>
          <w:right w:w="0" w:type="dxa"/>
        </w:tblCellMar>
        <w:tblLook w:val="01E0"/>
      </w:tblPr>
      <w:tblGrid>
        <w:gridCol w:w="533"/>
        <w:gridCol w:w="3298"/>
        <w:gridCol w:w="1889"/>
        <w:gridCol w:w="1822"/>
        <w:gridCol w:w="1138"/>
        <w:gridCol w:w="1265"/>
      </w:tblGrid>
      <w:tr>
        <w:trPr>
          <w:trHeight w:val="478" w:hRule="exact"/>
        </w:trPr>
        <w:tc>
          <w:tcPr>
            <w:tcW w:w="53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17</w:t>
            </w:r>
            <w:r>
              <w:rPr>
                <w:rFonts w:ascii="新宋体"/>
                <w:sz w:val="18"/>
              </w:rPr>
            </w:r>
          </w:p>
        </w:tc>
        <w:tc>
          <w:tcPr>
            <w:tcW w:w="32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红外多频火焰探测器</w:t>
            </w:r>
          </w:p>
        </w:tc>
        <w:tc>
          <w:tcPr>
            <w:tcW w:w="188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2010.12.09</w:t>
            </w:r>
          </w:p>
        </w:tc>
        <w:tc>
          <w:tcPr>
            <w:tcW w:w="182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201020649924.1</w:t>
            </w:r>
          </w:p>
        </w:tc>
        <w:tc>
          <w:tcPr>
            <w:tcW w:w="113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18</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气体传感器自动标定系统</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2010.12.29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201010610868.5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19</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气体传感器自动标定系统</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2010.12.29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201020686174.5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564"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5"/>
              <w:jc w:val="center"/>
              <w:rPr>
                <w:rFonts w:ascii="新宋体" w:hAnsi="新宋体" w:cs="新宋体" w:eastAsia="新宋体" w:hint="default"/>
                <w:sz w:val="18"/>
                <w:szCs w:val="18"/>
              </w:rPr>
            </w:pPr>
            <w:r>
              <w:rPr>
                <w:rFonts w:ascii="新宋体"/>
                <w:b/>
                <w:sz w:val="18"/>
              </w:rPr>
              <w:t>20</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5"/>
              <w:ind w:left="98" w:right="843"/>
              <w:jc w:val="left"/>
              <w:rPr>
                <w:rFonts w:ascii="新宋体" w:hAnsi="新宋体" w:cs="新宋体" w:eastAsia="新宋体" w:hint="default"/>
                <w:sz w:val="18"/>
                <w:szCs w:val="18"/>
              </w:rPr>
            </w:pPr>
            <w:r>
              <w:rPr>
                <w:rFonts w:ascii="新宋体" w:hAnsi="新宋体" w:cs="新宋体" w:eastAsia="新宋体" w:hint="default"/>
                <w:sz w:val="18"/>
                <w:szCs w:val="18"/>
              </w:rPr>
              <w:t>一种用于酒精蒸汽和呼气 酒精检测的半导体气体传感器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sz w:val="18"/>
              </w:rPr>
              <w:t>2007.6.22</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73" w:right="0"/>
              <w:jc w:val="left"/>
              <w:rPr>
                <w:rFonts w:ascii="新宋体" w:hAnsi="新宋体" w:cs="新宋体" w:eastAsia="新宋体" w:hint="default"/>
                <w:sz w:val="18"/>
                <w:szCs w:val="18"/>
              </w:rPr>
            </w:pPr>
            <w:r>
              <w:rPr>
                <w:rFonts w:ascii="新宋体"/>
                <w:sz w:val="18"/>
              </w:rPr>
              <w:t>200710123439.3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21</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燃料电池型酒精传感器及其制备方法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2007.5.29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200710054449.6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22</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一种抗干扰性强的气体传感器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2007.6.22</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200710123440.6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23</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电化学气体传感器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2009.12.25</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200910259755.2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24</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一种智能温控电化学气体检测器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2010.3.5</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201010120176.2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1"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25</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高分辨率红外气体传感器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2010-3-24</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201010131273.1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26</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红外遥控软件解码方法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2010.4.8</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201010141870.2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27</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半导体气体传感器及多种气体检测方法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2010.8.20</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201010258715.9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28</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半导体气体传感器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2010.8.20</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201020299252.6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29</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半导体气体传感器及其温度补偿方法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2010.8.20</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201010258737.5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30</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复合式气体传感器及其气体检测方法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2010.8.20</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201010258736.0</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31</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无引线陶瓷片式气敏元件</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2010.9.3</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201010271639.5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1"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32</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无引线陶瓷片式气敏元件</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2010.9.3</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201020516245.7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33</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CO</w:t>
            </w:r>
            <w:r>
              <w:rPr>
                <w:rFonts w:ascii="新宋体" w:hAnsi="新宋体" w:cs="新宋体" w:eastAsia="新宋体" w:hint="default"/>
                <w:spacing w:val="-45"/>
                <w:sz w:val="18"/>
                <w:szCs w:val="18"/>
              </w:rPr>
              <w:t> </w:t>
            </w:r>
            <w:r>
              <w:rPr>
                <w:rFonts w:ascii="新宋体" w:hAnsi="新宋体" w:cs="新宋体" w:eastAsia="新宋体" w:hint="default"/>
                <w:sz w:val="18"/>
                <w:szCs w:val="18"/>
              </w:rPr>
              <w:t>泄露报警控制装置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2010.9.3</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201020516241.9</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34</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一种平面结构气体传感器及其制作方法</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2010.9.25</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201010287111.7</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35</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新型酒精检测仪</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2010.11.19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201020614627.3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36</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热式流量传感器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2010.11.19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201020614621.6</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37</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酒精传感器（燃料电池型）</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2010.12.03</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201030654352.1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外观设计</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38</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燃气泄露报警装置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2010.12.29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201020686211.2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39</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新型双通道热释电红外传感器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2010.12.29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201020686199.5</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9"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8"/>
              <w:ind w:right="5"/>
              <w:jc w:val="center"/>
              <w:rPr>
                <w:rFonts w:ascii="新宋体" w:hAnsi="新宋体" w:cs="新宋体" w:eastAsia="新宋体" w:hint="default"/>
                <w:sz w:val="18"/>
                <w:szCs w:val="18"/>
              </w:rPr>
            </w:pPr>
            <w:r>
              <w:rPr>
                <w:rFonts w:ascii="新宋体"/>
                <w:b/>
                <w:sz w:val="18"/>
              </w:rPr>
              <w:t>40</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双通道热释电红外传感器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0"/>
              <w:jc w:val="center"/>
              <w:rPr>
                <w:rFonts w:ascii="新宋体" w:hAnsi="新宋体" w:cs="新宋体" w:eastAsia="新宋体" w:hint="default"/>
                <w:sz w:val="18"/>
                <w:szCs w:val="18"/>
              </w:rPr>
            </w:pPr>
            <w:r>
              <w:rPr>
                <w:rFonts w:ascii="新宋体"/>
                <w:sz w:val="18"/>
              </w:rPr>
              <w:t>2010.12.29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left="273" w:right="0"/>
              <w:jc w:val="left"/>
              <w:rPr>
                <w:rFonts w:ascii="新宋体" w:hAnsi="新宋体" w:cs="新宋体" w:eastAsia="新宋体" w:hint="default"/>
                <w:sz w:val="18"/>
                <w:szCs w:val="18"/>
              </w:rPr>
            </w:pPr>
            <w:r>
              <w:rPr>
                <w:rFonts w:ascii="新宋体"/>
                <w:sz w:val="18"/>
              </w:rPr>
              <w:t>201010610870.2</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8"/>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41</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双通道热释电红外传感器</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2010.12.29</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201020686196.1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炜盛电子</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42</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分布式中央空调分户计费装置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2007.07.24</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200710054832.1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43</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半双工通讯收发控制方法及装置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2007.08.18</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200710141425.4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62"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5"/>
              <w:jc w:val="center"/>
              <w:rPr>
                <w:rFonts w:ascii="新宋体" w:hAnsi="新宋体" w:cs="新宋体" w:eastAsia="新宋体" w:hint="default"/>
                <w:sz w:val="18"/>
                <w:szCs w:val="18"/>
              </w:rPr>
            </w:pPr>
            <w:r>
              <w:rPr>
                <w:rFonts w:ascii="新宋体"/>
                <w:b/>
                <w:sz w:val="18"/>
              </w:rPr>
              <w:t>44</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98" w:right="99"/>
              <w:jc w:val="left"/>
              <w:rPr>
                <w:rFonts w:ascii="新宋体" w:hAnsi="新宋体" w:cs="新宋体" w:eastAsia="新宋体" w:hint="default"/>
                <w:sz w:val="18"/>
                <w:szCs w:val="18"/>
              </w:rPr>
            </w:pPr>
            <w:r>
              <w:rPr>
                <w:rFonts w:ascii="新宋体" w:hAnsi="新宋体" w:cs="新宋体" w:eastAsia="新宋体" w:hint="default"/>
                <w:sz w:val="18"/>
                <w:szCs w:val="18"/>
              </w:rPr>
              <w:t>定流量温差型中央空调计费方法及计费</w:t>
            </w:r>
            <w:r>
              <w:rPr>
                <w:rFonts w:ascii="新宋体" w:hAnsi="新宋体" w:cs="新宋体" w:eastAsia="新宋体" w:hint="default"/>
                <w:spacing w:val="-69"/>
                <w:sz w:val="18"/>
                <w:szCs w:val="18"/>
              </w:rPr>
              <w:t> </w:t>
            </w:r>
            <w:r>
              <w:rPr>
                <w:rFonts w:ascii="新宋体" w:hAnsi="新宋体" w:cs="新宋体" w:eastAsia="新宋体" w:hint="default"/>
                <w:spacing w:val="-69"/>
                <w:sz w:val="18"/>
                <w:szCs w:val="18"/>
              </w:rPr>
            </w:r>
            <w:r>
              <w:rPr>
                <w:rFonts w:ascii="新宋体" w:hAnsi="新宋体" w:cs="新宋体" w:eastAsia="新宋体" w:hint="default"/>
                <w:sz w:val="18"/>
                <w:szCs w:val="18"/>
              </w:rPr>
              <w:t>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sz w:val="18"/>
              </w:rPr>
              <w:t>2008.03.18</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273" w:right="0"/>
              <w:jc w:val="left"/>
              <w:rPr>
                <w:rFonts w:ascii="新宋体" w:hAnsi="新宋体" w:cs="新宋体" w:eastAsia="新宋体" w:hint="default"/>
                <w:sz w:val="18"/>
                <w:szCs w:val="18"/>
              </w:rPr>
            </w:pPr>
            <w:r>
              <w:rPr>
                <w:rFonts w:ascii="新宋体"/>
                <w:sz w:val="18"/>
              </w:rPr>
              <w:t>200810049371.3</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569" w:hRule="exact"/>
        </w:trPr>
        <w:tc>
          <w:tcPr>
            <w:tcW w:w="53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25"/>
              <w:ind w:right="6"/>
              <w:jc w:val="center"/>
              <w:rPr>
                <w:rFonts w:ascii="新宋体" w:hAnsi="新宋体" w:cs="新宋体" w:eastAsia="新宋体" w:hint="default"/>
                <w:sz w:val="18"/>
                <w:szCs w:val="18"/>
              </w:rPr>
            </w:pPr>
            <w:r>
              <w:rPr>
                <w:rFonts w:ascii="新宋体"/>
                <w:b/>
                <w:sz w:val="18"/>
              </w:rPr>
              <w:t>45</w:t>
            </w:r>
            <w:r>
              <w:rPr>
                <w:rFonts w:ascii="新宋体"/>
                <w:sz w:val="18"/>
              </w:rPr>
            </w:r>
          </w:p>
        </w:tc>
        <w:tc>
          <w:tcPr>
            <w:tcW w:w="3298" w:type="dxa"/>
            <w:tcBorders>
              <w:top w:val="single" w:sz="6" w:space="0" w:color="000000"/>
              <w:left w:val="single" w:sz="6" w:space="0" w:color="000000"/>
              <w:bottom w:val="single" w:sz="12" w:space="0" w:color="000000"/>
              <w:right w:val="single" w:sz="6" w:space="0" w:color="000000"/>
            </w:tcBorders>
          </w:tcPr>
          <w:p>
            <w:pPr>
              <w:pStyle w:val="TableParagraph"/>
              <w:spacing w:line="230" w:lineRule="exact" w:before="36"/>
              <w:ind w:left="98" w:right="99"/>
              <w:jc w:val="left"/>
              <w:rPr>
                <w:rFonts w:ascii="新宋体" w:hAnsi="新宋体" w:cs="新宋体" w:eastAsia="新宋体" w:hint="default"/>
                <w:sz w:val="18"/>
                <w:szCs w:val="18"/>
              </w:rPr>
            </w:pPr>
            <w:r>
              <w:rPr>
                <w:rFonts w:ascii="新宋体" w:hAnsi="新宋体" w:cs="新宋体" w:eastAsia="新宋体" w:hint="default"/>
                <w:sz w:val="18"/>
                <w:szCs w:val="18"/>
              </w:rPr>
              <w:t>定风量温差型中央空调计费方法及计费</w:t>
            </w:r>
            <w:r>
              <w:rPr>
                <w:rFonts w:ascii="新宋体" w:hAnsi="新宋体" w:cs="新宋体" w:eastAsia="新宋体" w:hint="default"/>
                <w:spacing w:val="-69"/>
                <w:sz w:val="18"/>
                <w:szCs w:val="18"/>
              </w:rPr>
              <w:t> </w:t>
            </w:r>
            <w:r>
              <w:rPr>
                <w:rFonts w:ascii="新宋体" w:hAnsi="新宋体" w:cs="新宋体" w:eastAsia="新宋体" w:hint="default"/>
                <w:spacing w:val="-69"/>
                <w:sz w:val="18"/>
                <w:szCs w:val="18"/>
              </w:rPr>
            </w:r>
            <w:r>
              <w:rPr>
                <w:rFonts w:ascii="新宋体" w:hAnsi="新宋体" w:cs="新宋体" w:eastAsia="新宋体" w:hint="default"/>
                <w:sz w:val="18"/>
                <w:szCs w:val="18"/>
              </w:rPr>
              <w:t>装置</w:t>
            </w:r>
          </w:p>
        </w:tc>
        <w:tc>
          <w:tcPr>
            <w:tcW w:w="188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sz w:val="18"/>
              </w:rPr>
              <w:t>2008.03.18</w:t>
            </w:r>
          </w:p>
        </w:tc>
        <w:tc>
          <w:tcPr>
            <w:tcW w:w="18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5"/>
              <w:ind w:left="273" w:right="0"/>
              <w:jc w:val="left"/>
              <w:rPr>
                <w:rFonts w:ascii="新宋体" w:hAnsi="新宋体" w:cs="新宋体" w:eastAsia="新宋体" w:hint="default"/>
                <w:sz w:val="18"/>
                <w:szCs w:val="18"/>
              </w:rPr>
            </w:pPr>
            <w:r>
              <w:rPr>
                <w:rFonts w:ascii="新宋体"/>
                <w:sz w:val="18"/>
              </w:rPr>
              <w:t>200810049372.8</w:t>
            </w:r>
          </w:p>
        </w:tc>
        <w:tc>
          <w:tcPr>
            <w:tcW w:w="11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5"/>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5"/>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after="0" w:line="240" w:lineRule="auto"/>
        <w:jc w:val="left"/>
        <w:rPr>
          <w:rFonts w:ascii="新宋体" w:hAnsi="新宋体" w:cs="新宋体" w:eastAsia="新宋体" w:hint="default"/>
          <w:sz w:val="18"/>
          <w:szCs w:val="18"/>
        </w:rPr>
        <w:sectPr>
          <w:pgSz w:w="11910" w:h="16840"/>
          <w:pgMar w:header="0" w:footer="1050" w:top="1020" w:bottom="1240" w:left="860" w:right="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15"/>
          <w:szCs w:val="15"/>
        </w:rPr>
      </w:pPr>
    </w:p>
    <w:tbl>
      <w:tblPr>
        <w:tblW w:w="0" w:type="auto"/>
        <w:jc w:val="left"/>
        <w:tblInd w:w="147" w:type="dxa"/>
        <w:tblLayout w:type="fixed"/>
        <w:tblCellMar>
          <w:top w:w="0" w:type="dxa"/>
          <w:left w:w="0" w:type="dxa"/>
          <w:bottom w:w="0" w:type="dxa"/>
          <w:right w:w="0" w:type="dxa"/>
        </w:tblCellMar>
        <w:tblLook w:val="01E0"/>
      </w:tblPr>
      <w:tblGrid>
        <w:gridCol w:w="533"/>
        <w:gridCol w:w="3298"/>
        <w:gridCol w:w="1889"/>
        <w:gridCol w:w="1822"/>
        <w:gridCol w:w="1138"/>
        <w:gridCol w:w="1265"/>
      </w:tblGrid>
      <w:tr>
        <w:trPr>
          <w:trHeight w:val="569" w:hRule="exact"/>
        </w:trPr>
        <w:tc>
          <w:tcPr>
            <w:tcW w:w="53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26"/>
              <w:ind w:right="5"/>
              <w:jc w:val="center"/>
              <w:rPr>
                <w:rFonts w:ascii="新宋体" w:hAnsi="新宋体" w:cs="新宋体" w:eastAsia="新宋体" w:hint="default"/>
                <w:sz w:val="18"/>
                <w:szCs w:val="18"/>
              </w:rPr>
            </w:pPr>
            <w:r>
              <w:rPr>
                <w:rFonts w:ascii="新宋体"/>
                <w:b/>
                <w:sz w:val="18"/>
              </w:rPr>
              <w:t>46</w:t>
            </w:r>
            <w:r>
              <w:rPr>
                <w:rFonts w:ascii="新宋体"/>
                <w:sz w:val="18"/>
              </w:rPr>
            </w:r>
          </w:p>
        </w:tc>
        <w:tc>
          <w:tcPr>
            <w:tcW w:w="3298" w:type="dxa"/>
            <w:tcBorders>
              <w:top w:val="single" w:sz="12" w:space="0" w:color="000000"/>
              <w:left w:val="single" w:sz="6" w:space="0" w:color="000000"/>
              <w:bottom w:val="single" w:sz="6" w:space="0" w:color="000000"/>
              <w:right w:val="single" w:sz="6" w:space="0" w:color="000000"/>
            </w:tcBorders>
          </w:tcPr>
          <w:p>
            <w:pPr>
              <w:pStyle w:val="TableParagraph"/>
              <w:spacing w:line="230" w:lineRule="exact" w:before="36"/>
              <w:ind w:left="98" w:right="99"/>
              <w:jc w:val="left"/>
              <w:rPr>
                <w:rFonts w:ascii="新宋体" w:hAnsi="新宋体" w:cs="新宋体" w:eastAsia="新宋体" w:hint="default"/>
                <w:sz w:val="18"/>
                <w:szCs w:val="18"/>
              </w:rPr>
            </w:pPr>
            <w:r>
              <w:rPr>
                <w:rFonts w:ascii="新宋体" w:hAnsi="新宋体" w:cs="新宋体" w:eastAsia="新宋体" w:hint="default"/>
                <w:sz w:val="18"/>
                <w:szCs w:val="18"/>
              </w:rPr>
              <w:t>一种电机运行状态故障判断方法及其检</w:t>
            </w:r>
            <w:r>
              <w:rPr>
                <w:rFonts w:ascii="新宋体" w:hAnsi="新宋体" w:cs="新宋体" w:eastAsia="新宋体" w:hint="default"/>
                <w:spacing w:val="-69"/>
                <w:sz w:val="18"/>
                <w:szCs w:val="18"/>
              </w:rPr>
              <w:t> </w:t>
            </w:r>
            <w:r>
              <w:rPr>
                <w:rFonts w:ascii="新宋体" w:hAnsi="新宋体" w:cs="新宋体" w:eastAsia="新宋体" w:hint="default"/>
                <w:spacing w:val="-69"/>
                <w:sz w:val="18"/>
                <w:szCs w:val="18"/>
              </w:rPr>
            </w:r>
            <w:r>
              <w:rPr>
                <w:rFonts w:ascii="新宋体" w:hAnsi="新宋体" w:cs="新宋体" w:eastAsia="新宋体" w:hint="default"/>
                <w:sz w:val="18"/>
                <w:szCs w:val="18"/>
              </w:rPr>
              <w:t>测装置</w:t>
            </w:r>
          </w:p>
        </w:tc>
        <w:tc>
          <w:tcPr>
            <w:tcW w:w="188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新宋体" w:hAnsi="新宋体" w:cs="新宋体" w:eastAsia="新宋体" w:hint="default"/>
                <w:sz w:val="18"/>
                <w:szCs w:val="18"/>
              </w:rPr>
            </w:pPr>
            <w:r>
              <w:rPr>
                <w:rFonts w:ascii="新宋体"/>
                <w:sz w:val="18"/>
              </w:rPr>
              <w:t>2010.11.24</w:t>
            </w:r>
          </w:p>
        </w:tc>
        <w:tc>
          <w:tcPr>
            <w:tcW w:w="182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6"/>
              <w:ind w:left="273" w:right="0"/>
              <w:jc w:val="left"/>
              <w:rPr>
                <w:rFonts w:ascii="新宋体" w:hAnsi="新宋体" w:cs="新宋体" w:eastAsia="新宋体" w:hint="default"/>
                <w:sz w:val="18"/>
                <w:szCs w:val="18"/>
              </w:rPr>
            </w:pPr>
            <w:r>
              <w:rPr>
                <w:rFonts w:ascii="新宋体"/>
                <w:sz w:val="18"/>
              </w:rPr>
              <w:t>201010556440.7</w:t>
            </w:r>
          </w:p>
        </w:tc>
        <w:tc>
          <w:tcPr>
            <w:tcW w:w="113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新宋体" w:hAnsi="新宋体" w:cs="新宋体" w:eastAsia="新宋体" w:hint="default"/>
                <w:sz w:val="18"/>
                <w:szCs w:val="18"/>
              </w:rPr>
            </w:pPr>
            <w:r>
              <w:rPr>
                <w:rFonts w:ascii="新宋体" w:hAnsi="新宋体" w:cs="新宋体" w:eastAsia="新宋体" w:hint="default"/>
                <w:sz w:val="18"/>
                <w:szCs w:val="18"/>
              </w:rPr>
              <w:t>发明</w:t>
            </w:r>
          </w:p>
        </w:tc>
        <w:tc>
          <w:tcPr>
            <w:tcW w:w="126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6"/>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47</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多端口直读抄表装置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2010.11.22</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201020616372.4</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68"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48</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一种电机运行状态故障检测装置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2010.11.24</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201020621351.1</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70" w:hRule="exact"/>
        </w:trPr>
        <w:tc>
          <w:tcPr>
            <w:tcW w:w="5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0"/>
              <w:ind w:right="5"/>
              <w:jc w:val="center"/>
              <w:rPr>
                <w:rFonts w:ascii="新宋体" w:hAnsi="新宋体" w:cs="新宋体" w:eastAsia="新宋体" w:hint="default"/>
                <w:sz w:val="18"/>
                <w:szCs w:val="18"/>
              </w:rPr>
            </w:pPr>
            <w:r>
              <w:rPr>
                <w:rFonts w:ascii="新宋体"/>
                <w:b/>
                <w:sz w:val="18"/>
              </w:rPr>
              <w:t>49</w:t>
            </w:r>
            <w:r>
              <w:rPr>
                <w:rFonts w:ascii="新宋体"/>
                <w:sz w:val="18"/>
              </w:rPr>
            </w:r>
          </w:p>
        </w:tc>
        <w:tc>
          <w:tcPr>
            <w:tcW w:w="3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一种多点监测控制的节能温控装置</w:t>
            </w:r>
          </w:p>
        </w:tc>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sz w:val="18"/>
              </w:rPr>
              <w:t>2010.11.20</w:t>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273" w:right="0"/>
              <w:jc w:val="left"/>
              <w:rPr>
                <w:rFonts w:ascii="新宋体" w:hAnsi="新宋体" w:cs="新宋体" w:eastAsia="新宋体" w:hint="default"/>
                <w:sz w:val="18"/>
                <w:szCs w:val="18"/>
              </w:rPr>
            </w:pPr>
            <w:r>
              <w:rPr>
                <w:rFonts w:ascii="新宋体"/>
                <w:sz w:val="18"/>
              </w:rPr>
              <w:t>201020615709.X</w:t>
            </w:r>
          </w:p>
        </w:tc>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0"/>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r>
        <w:trPr>
          <w:trHeight w:val="475" w:hRule="exact"/>
        </w:trPr>
        <w:tc>
          <w:tcPr>
            <w:tcW w:w="53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77"/>
              <w:ind w:right="5"/>
              <w:jc w:val="center"/>
              <w:rPr>
                <w:rFonts w:ascii="新宋体" w:hAnsi="新宋体" w:cs="新宋体" w:eastAsia="新宋体" w:hint="default"/>
                <w:sz w:val="18"/>
                <w:szCs w:val="18"/>
              </w:rPr>
            </w:pPr>
            <w:r>
              <w:rPr>
                <w:rFonts w:ascii="新宋体"/>
                <w:b/>
                <w:sz w:val="18"/>
              </w:rPr>
              <w:t>50</w:t>
            </w:r>
            <w:r>
              <w:rPr>
                <w:rFonts w:ascii="新宋体"/>
                <w:sz w:val="18"/>
              </w:rPr>
            </w:r>
          </w:p>
        </w:tc>
        <w:tc>
          <w:tcPr>
            <w:tcW w:w="32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7"/>
              <w:ind w:left="98" w:right="0"/>
              <w:jc w:val="left"/>
              <w:rPr>
                <w:rFonts w:ascii="新宋体" w:hAnsi="新宋体" w:cs="新宋体" w:eastAsia="新宋体" w:hint="default"/>
                <w:sz w:val="18"/>
                <w:szCs w:val="18"/>
              </w:rPr>
            </w:pPr>
            <w:r>
              <w:rPr>
                <w:rFonts w:ascii="新宋体" w:hAnsi="新宋体" w:cs="新宋体" w:eastAsia="新宋体" w:hint="default"/>
                <w:sz w:val="18"/>
                <w:szCs w:val="18"/>
              </w:rPr>
              <w:t>多台电机故障监测装置</w:t>
            </w:r>
          </w:p>
        </w:tc>
        <w:tc>
          <w:tcPr>
            <w:tcW w:w="188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sz w:val="18"/>
              </w:rPr>
              <w:t>2010.11.24</w:t>
            </w:r>
          </w:p>
        </w:tc>
        <w:tc>
          <w:tcPr>
            <w:tcW w:w="18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7"/>
              <w:ind w:left="273" w:right="0"/>
              <w:jc w:val="left"/>
              <w:rPr>
                <w:rFonts w:ascii="新宋体" w:hAnsi="新宋体" w:cs="新宋体" w:eastAsia="新宋体" w:hint="default"/>
                <w:sz w:val="18"/>
                <w:szCs w:val="18"/>
              </w:rPr>
            </w:pPr>
            <w:r>
              <w:rPr>
                <w:rFonts w:ascii="新宋体"/>
                <w:sz w:val="18"/>
              </w:rPr>
              <w:t>201020621339.0</w:t>
            </w:r>
          </w:p>
        </w:tc>
        <w:tc>
          <w:tcPr>
            <w:tcW w:w="11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7"/>
              <w:ind w:right="0"/>
              <w:jc w:val="center"/>
              <w:rPr>
                <w:rFonts w:ascii="新宋体" w:hAnsi="新宋体" w:cs="新宋体" w:eastAsia="新宋体" w:hint="default"/>
                <w:sz w:val="18"/>
                <w:szCs w:val="18"/>
              </w:rPr>
            </w:pPr>
            <w:r>
              <w:rPr>
                <w:rFonts w:ascii="新宋体" w:hAnsi="新宋体" w:cs="新宋体" w:eastAsia="新宋体" w:hint="default"/>
                <w:sz w:val="18"/>
                <w:szCs w:val="18"/>
              </w:rPr>
              <w:t>实用新型</w:t>
            </w:r>
          </w:p>
        </w:tc>
        <w:tc>
          <w:tcPr>
            <w:tcW w:w="126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7"/>
              <w:ind w:left="266" w:right="0"/>
              <w:jc w:val="left"/>
              <w:rPr>
                <w:rFonts w:ascii="新宋体" w:hAnsi="新宋体" w:cs="新宋体" w:eastAsia="新宋体" w:hint="default"/>
                <w:sz w:val="18"/>
                <w:szCs w:val="18"/>
              </w:rPr>
            </w:pPr>
            <w:r>
              <w:rPr>
                <w:rFonts w:ascii="新宋体" w:hAnsi="新宋体" w:cs="新宋体" w:eastAsia="新宋体" w:hint="default"/>
                <w:sz w:val="18"/>
                <w:szCs w:val="18"/>
              </w:rPr>
              <w:t>郑州春泉</w:t>
            </w:r>
          </w:p>
        </w:tc>
      </w:tr>
    </w:tbl>
    <w:p>
      <w:pPr>
        <w:spacing w:line="240" w:lineRule="auto" w:before="4"/>
        <w:rPr>
          <w:rFonts w:ascii="Times New Roman" w:hAnsi="Times New Roman" w:cs="Times New Roman" w:eastAsia="Times New Roman" w:hint="default"/>
          <w:sz w:val="15"/>
          <w:szCs w:val="15"/>
        </w:rPr>
      </w:pPr>
    </w:p>
    <w:p>
      <w:pPr>
        <w:pStyle w:val="BodyText"/>
        <w:spacing w:line="355" w:lineRule="auto" w:before="26"/>
        <w:ind w:left="978" w:right="1775" w:firstLine="566"/>
        <w:jc w:val="left"/>
      </w:pPr>
      <w:r>
        <w:rPr>
          <w:rFonts w:ascii="新宋体" w:hAnsi="新宋体" w:cs="新宋体" w:eastAsia="新宋体" w:hint="default"/>
        </w:rPr>
        <w:t>（</w:t>
      </w:r>
      <w:r>
        <w:rPr>
          <w:rFonts w:ascii="新宋体" w:hAnsi="新宋体" w:cs="新宋体" w:eastAsia="新宋体" w:hint="default"/>
        </w:rPr>
        <w:t>4</w:t>
      </w:r>
      <w:r>
        <w:rPr>
          <w:rFonts w:ascii="新宋体" w:hAnsi="新宋体" w:cs="新宋体" w:eastAsia="新宋体" w:hint="default"/>
        </w:rPr>
        <w:t>）截止报告期末，</w:t>
      </w:r>
      <w:r>
        <w:rPr/>
        <w:t>公司及子公司共拥有注册商标 </w:t>
      </w:r>
      <w:r>
        <w:rPr>
          <w:rFonts w:ascii="宋体" w:hAnsi="宋体" w:cs="宋体" w:eastAsia="宋体" w:hint="default"/>
        </w:rPr>
        <w:t>10</w:t>
      </w:r>
      <w:r>
        <w:rPr>
          <w:rFonts w:ascii="宋体" w:hAnsi="宋体" w:cs="宋体" w:eastAsia="宋体" w:hint="default"/>
          <w:spacing w:val="-53"/>
        </w:rPr>
        <w:t> </w:t>
      </w:r>
      <w:r>
        <w:rPr/>
        <w:t>项，各项注册商标 的具体情况如下：</w:t>
      </w:r>
    </w:p>
    <w:p>
      <w:pPr>
        <w:spacing w:line="240" w:lineRule="auto" w:before="1"/>
        <w:rPr>
          <w:rFonts w:ascii="宋体" w:hAnsi="宋体" w:cs="宋体" w:eastAsia="宋体" w:hint="default"/>
          <w:sz w:val="9"/>
          <w:szCs w:val="9"/>
        </w:rPr>
      </w:pPr>
    </w:p>
    <w:tbl>
      <w:tblPr>
        <w:tblW w:w="0" w:type="auto"/>
        <w:jc w:val="left"/>
        <w:tblInd w:w="118" w:type="dxa"/>
        <w:tblLayout w:type="fixed"/>
        <w:tblCellMar>
          <w:top w:w="0" w:type="dxa"/>
          <w:left w:w="0" w:type="dxa"/>
          <w:bottom w:w="0" w:type="dxa"/>
          <w:right w:w="0" w:type="dxa"/>
        </w:tblCellMar>
        <w:tblLook w:val="01E0"/>
      </w:tblPr>
      <w:tblGrid>
        <w:gridCol w:w="569"/>
        <w:gridCol w:w="1980"/>
        <w:gridCol w:w="956"/>
        <w:gridCol w:w="4049"/>
        <w:gridCol w:w="1371"/>
        <w:gridCol w:w="1078"/>
      </w:tblGrid>
      <w:tr>
        <w:trPr>
          <w:trHeight w:val="571" w:hRule="exact"/>
        </w:trPr>
        <w:tc>
          <w:tcPr>
            <w:tcW w:w="569"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32" w:lineRule="exact" w:before="34"/>
              <w:ind w:left="177" w:right="188"/>
              <w:jc w:val="left"/>
              <w:rPr>
                <w:rFonts w:ascii="新宋体" w:hAnsi="新宋体" w:cs="新宋体" w:eastAsia="新宋体" w:hint="default"/>
                <w:sz w:val="18"/>
                <w:szCs w:val="18"/>
              </w:rPr>
            </w:pPr>
            <w:r>
              <w:rPr>
                <w:rFonts w:ascii="新宋体" w:hAnsi="新宋体" w:cs="新宋体" w:eastAsia="新宋体" w:hint="default"/>
                <w:b/>
                <w:bCs/>
                <w:sz w:val="18"/>
                <w:szCs w:val="18"/>
              </w:rPr>
              <w:t>序</w:t>
            </w:r>
            <w:r>
              <w:rPr>
                <w:rFonts w:ascii="新宋体" w:hAnsi="新宋体" w:cs="新宋体" w:eastAsia="新宋体" w:hint="default"/>
                <w:b/>
                <w:bCs/>
                <w:w w:val="99"/>
                <w:sz w:val="18"/>
                <w:szCs w:val="18"/>
              </w:rPr>
              <w:t> </w:t>
            </w:r>
            <w:r>
              <w:rPr>
                <w:rFonts w:ascii="新宋体" w:hAnsi="新宋体" w:cs="新宋体" w:eastAsia="新宋体" w:hint="default"/>
                <w:b/>
                <w:bCs/>
                <w:sz w:val="18"/>
                <w:szCs w:val="18"/>
              </w:rPr>
              <w:t>号</w:t>
            </w:r>
            <w:r>
              <w:rPr>
                <w:rFonts w:ascii="新宋体" w:hAnsi="新宋体" w:cs="新宋体" w:eastAsia="新宋体" w:hint="default"/>
                <w:sz w:val="18"/>
                <w:szCs w:val="18"/>
              </w:rPr>
            </w:r>
          </w:p>
        </w:tc>
        <w:tc>
          <w:tcPr>
            <w:tcW w:w="1980"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5"/>
              <w:ind w:right="3"/>
              <w:jc w:val="center"/>
              <w:rPr>
                <w:rFonts w:ascii="新宋体" w:hAnsi="新宋体" w:cs="新宋体" w:eastAsia="新宋体" w:hint="default"/>
                <w:sz w:val="18"/>
                <w:szCs w:val="18"/>
              </w:rPr>
            </w:pPr>
            <w:r>
              <w:rPr>
                <w:rFonts w:ascii="新宋体" w:hAnsi="新宋体" w:cs="新宋体" w:eastAsia="新宋体" w:hint="default"/>
                <w:b/>
                <w:bCs/>
                <w:sz w:val="18"/>
                <w:szCs w:val="18"/>
              </w:rPr>
              <w:t>注册商标</w:t>
            </w:r>
            <w:r>
              <w:rPr>
                <w:rFonts w:ascii="新宋体" w:hAnsi="新宋体" w:cs="新宋体" w:eastAsia="新宋体" w:hint="default"/>
                <w:sz w:val="18"/>
                <w:szCs w:val="18"/>
              </w:rPr>
            </w:r>
          </w:p>
        </w:tc>
        <w:tc>
          <w:tcPr>
            <w:tcW w:w="956"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5"/>
              <w:ind w:left="196" w:right="0"/>
              <w:jc w:val="left"/>
              <w:rPr>
                <w:rFonts w:ascii="新宋体" w:hAnsi="新宋体" w:cs="新宋体" w:eastAsia="新宋体" w:hint="default"/>
                <w:sz w:val="18"/>
                <w:szCs w:val="18"/>
              </w:rPr>
            </w:pPr>
            <w:r>
              <w:rPr>
                <w:rFonts w:ascii="新宋体" w:hAnsi="新宋体" w:cs="新宋体" w:eastAsia="新宋体" w:hint="default"/>
                <w:b/>
                <w:bCs/>
                <w:sz w:val="18"/>
                <w:szCs w:val="18"/>
              </w:rPr>
              <w:t>商标号</w:t>
            </w:r>
            <w:r>
              <w:rPr>
                <w:rFonts w:ascii="新宋体" w:hAnsi="新宋体" w:cs="新宋体" w:eastAsia="新宋体" w:hint="default"/>
                <w:sz w:val="18"/>
                <w:szCs w:val="18"/>
              </w:rPr>
            </w:r>
          </w:p>
        </w:tc>
        <w:tc>
          <w:tcPr>
            <w:tcW w:w="4049"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5"/>
              <w:ind w:left="1293" w:right="0"/>
              <w:jc w:val="left"/>
              <w:rPr>
                <w:rFonts w:ascii="新宋体" w:hAnsi="新宋体" w:cs="新宋体" w:eastAsia="新宋体" w:hint="default"/>
                <w:sz w:val="18"/>
                <w:szCs w:val="18"/>
              </w:rPr>
            </w:pPr>
            <w:r>
              <w:rPr>
                <w:rFonts w:ascii="新宋体" w:hAnsi="新宋体" w:cs="新宋体" w:eastAsia="新宋体" w:hint="default"/>
                <w:b/>
                <w:bCs/>
                <w:sz w:val="18"/>
                <w:szCs w:val="18"/>
              </w:rPr>
              <w:t>核准具体使用商品</w:t>
            </w:r>
            <w:r>
              <w:rPr>
                <w:rFonts w:ascii="新宋体" w:hAnsi="新宋体" w:cs="新宋体" w:eastAsia="新宋体" w:hint="default"/>
                <w:sz w:val="18"/>
                <w:szCs w:val="18"/>
              </w:rPr>
            </w:r>
          </w:p>
        </w:tc>
        <w:tc>
          <w:tcPr>
            <w:tcW w:w="1371"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5"/>
              <w:ind w:left="317" w:right="0"/>
              <w:jc w:val="left"/>
              <w:rPr>
                <w:rFonts w:ascii="新宋体" w:hAnsi="新宋体" w:cs="新宋体" w:eastAsia="新宋体" w:hint="default"/>
                <w:sz w:val="18"/>
                <w:szCs w:val="18"/>
              </w:rPr>
            </w:pPr>
            <w:r>
              <w:rPr>
                <w:rFonts w:ascii="新宋体" w:hAnsi="新宋体" w:cs="新宋体" w:eastAsia="新宋体" w:hint="default"/>
                <w:b/>
                <w:bCs/>
                <w:sz w:val="18"/>
                <w:szCs w:val="18"/>
              </w:rPr>
              <w:t>有效期限</w:t>
            </w:r>
            <w:r>
              <w:rPr>
                <w:rFonts w:ascii="新宋体" w:hAnsi="新宋体" w:cs="新宋体" w:eastAsia="新宋体" w:hint="default"/>
                <w:sz w:val="18"/>
                <w:szCs w:val="18"/>
              </w:rPr>
            </w:r>
          </w:p>
        </w:tc>
        <w:tc>
          <w:tcPr>
            <w:tcW w:w="1078"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before="125"/>
              <w:ind w:left="4"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注册人</w:t>
            </w:r>
            <w:r>
              <w:rPr>
                <w:rFonts w:ascii="新宋体" w:hAnsi="新宋体" w:cs="新宋体" w:eastAsia="新宋体" w:hint="default"/>
                <w:sz w:val="18"/>
                <w:szCs w:val="18"/>
              </w:rPr>
            </w:r>
          </w:p>
        </w:tc>
      </w:tr>
      <w:tr>
        <w:trPr>
          <w:trHeight w:val="643"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
              <w:jc w:val="center"/>
              <w:rPr>
                <w:rFonts w:ascii="宋体" w:hAnsi="宋体" w:cs="宋体" w:eastAsia="宋体" w:hint="default"/>
                <w:sz w:val="18"/>
                <w:szCs w:val="18"/>
              </w:rPr>
            </w:pPr>
            <w:r>
              <w:rPr>
                <w:rFonts w:ascii="宋体"/>
                <w:b/>
                <w:w w:val="99"/>
                <w:sz w:val="18"/>
              </w:rPr>
              <w:t>1</w:t>
            </w:r>
            <w:r>
              <w:rPr>
                <w:rFonts w:ascii="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b/>
                <w:sz w:val="18"/>
              </w:rPr>
              <w:t>Winsen</w:t>
            </w:r>
            <w:r>
              <w:rPr>
                <w:rFonts w:ascii="宋体"/>
                <w:sz w:val="18"/>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53" w:right="0"/>
              <w:jc w:val="left"/>
              <w:rPr>
                <w:rFonts w:ascii="宋体" w:hAnsi="宋体" w:cs="宋体" w:eastAsia="宋体" w:hint="default"/>
                <w:sz w:val="18"/>
                <w:szCs w:val="18"/>
              </w:rPr>
            </w:pPr>
            <w:r>
              <w:rPr>
                <w:rFonts w:ascii="宋体"/>
                <w:sz w:val="18"/>
              </w:rPr>
              <w:t>4009390</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00" w:right="99"/>
              <w:jc w:val="left"/>
              <w:rPr>
                <w:rFonts w:ascii="宋体" w:hAnsi="宋体" w:cs="宋体" w:eastAsia="宋体" w:hint="default"/>
                <w:sz w:val="18"/>
                <w:szCs w:val="18"/>
              </w:rPr>
            </w:pPr>
            <w:r>
              <w:rPr>
                <w:rFonts w:ascii="宋体" w:hAnsi="宋体" w:cs="宋体" w:eastAsia="宋体" w:hint="default"/>
                <w:spacing w:val="2"/>
                <w:sz w:val="18"/>
                <w:szCs w:val="18"/>
              </w:rPr>
              <w:t>报警器、传感器、报警装置、温度表、空气分析 </w:t>
            </w:r>
            <w:r>
              <w:rPr>
                <w:rFonts w:ascii="宋体" w:hAnsi="宋体" w:cs="宋体" w:eastAsia="宋体" w:hint="default"/>
                <w:sz w:val="18"/>
                <w:szCs w:val="18"/>
              </w:rPr>
              <w:t>仪器、探测器、半导体器件</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82" w:right="0"/>
              <w:jc w:val="left"/>
              <w:rPr>
                <w:rFonts w:ascii="宋体" w:hAnsi="宋体" w:cs="宋体" w:eastAsia="宋体" w:hint="default"/>
                <w:sz w:val="18"/>
                <w:szCs w:val="18"/>
              </w:rPr>
            </w:pPr>
            <w:r>
              <w:rPr>
                <w:rFonts w:ascii="宋体"/>
                <w:sz w:val="18"/>
              </w:rPr>
              <w:t>2006.04.28-</w:t>
            </w:r>
          </w:p>
          <w:p>
            <w:pPr>
              <w:pStyle w:val="TableParagraph"/>
              <w:spacing w:line="240" w:lineRule="auto" w:before="38"/>
              <w:ind w:left="227" w:right="0"/>
              <w:jc w:val="left"/>
              <w:rPr>
                <w:rFonts w:ascii="宋体" w:hAnsi="宋体" w:cs="宋体" w:eastAsia="宋体" w:hint="default"/>
                <w:sz w:val="18"/>
                <w:szCs w:val="18"/>
              </w:rPr>
            </w:pPr>
            <w:r>
              <w:rPr>
                <w:rFonts w:ascii="宋体"/>
                <w:sz w:val="18"/>
              </w:rPr>
              <w:t>2016.04.27</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汉威电子</w:t>
            </w:r>
          </w:p>
        </w:tc>
      </w:tr>
      <w:tr>
        <w:trPr>
          <w:trHeight w:val="600"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5"/>
              <w:ind w:right="86"/>
              <w:jc w:val="center"/>
              <w:rPr>
                <w:rFonts w:ascii="宋体" w:hAnsi="宋体" w:cs="宋体" w:eastAsia="宋体" w:hint="default"/>
                <w:sz w:val="18"/>
                <w:szCs w:val="18"/>
              </w:rPr>
            </w:pPr>
            <w:r>
              <w:rPr>
                <w:rFonts w:ascii="宋体"/>
                <w:b/>
                <w:w w:val="99"/>
                <w:sz w:val="18"/>
              </w:rPr>
              <w:t>2</w:t>
            </w:r>
            <w:r>
              <w:rPr>
                <w:rFonts w:ascii="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83" w:right="0"/>
              <w:jc w:val="center"/>
              <w:rPr>
                <w:rFonts w:ascii="宋体" w:hAnsi="宋体" w:cs="宋体" w:eastAsia="宋体" w:hint="default"/>
                <w:sz w:val="18"/>
                <w:szCs w:val="18"/>
              </w:rPr>
            </w:pPr>
            <w:r>
              <w:rPr>
                <w:rFonts w:ascii="宋体" w:hAnsi="宋体" w:cs="宋体" w:eastAsia="宋体" w:hint="default"/>
                <w:b/>
                <w:bCs/>
                <w:sz w:val="18"/>
                <w:szCs w:val="18"/>
              </w:rPr>
              <w:t>炜</w:t>
            </w:r>
            <w:r>
              <w:rPr>
                <w:rFonts w:ascii="宋体" w:hAnsi="宋体" w:cs="宋体" w:eastAsia="宋体" w:hint="default"/>
                <w:b/>
                <w:bCs/>
                <w:spacing w:val="-2"/>
                <w:sz w:val="18"/>
                <w:szCs w:val="18"/>
              </w:rPr>
              <w:t> </w:t>
            </w:r>
            <w:r>
              <w:rPr>
                <w:rFonts w:ascii="宋体" w:hAnsi="宋体" w:cs="宋体" w:eastAsia="宋体" w:hint="default"/>
                <w:b/>
                <w:bCs/>
                <w:sz w:val="18"/>
                <w:szCs w:val="18"/>
              </w:rPr>
              <w:t>盛</w:t>
            </w:r>
            <w:r>
              <w:rPr>
                <w:rFonts w:ascii="宋体" w:hAnsi="宋体" w:cs="宋体" w:eastAsia="宋体" w:hint="default"/>
                <w:sz w:val="18"/>
                <w:szCs w:val="18"/>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5"/>
              <w:ind w:left="153" w:right="0"/>
              <w:jc w:val="left"/>
              <w:rPr>
                <w:rFonts w:ascii="宋体" w:hAnsi="宋体" w:cs="宋体" w:eastAsia="宋体" w:hint="default"/>
                <w:sz w:val="18"/>
                <w:szCs w:val="18"/>
              </w:rPr>
            </w:pPr>
            <w:r>
              <w:rPr>
                <w:rFonts w:ascii="宋体"/>
                <w:sz w:val="18"/>
              </w:rPr>
              <w:t>4009391</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3"/>
              <w:ind w:left="100" w:right="98"/>
              <w:jc w:val="left"/>
              <w:rPr>
                <w:rFonts w:ascii="宋体" w:hAnsi="宋体" w:cs="宋体" w:eastAsia="宋体" w:hint="default"/>
                <w:sz w:val="18"/>
                <w:szCs w:val="18"/>
              </w:rPr>
            </w:pPr>
            <w:r>
              <w:rPr>
                <w:rFonts w:ascii="宋体" w:hAnsi="宋体" w:cs="宋体" w:eastAsia="宋体" w:hint="default"/>
                <w:spacing w:val="2"/>
                <w:sz w:val="18"/>
                <w:szCs w:val="18"/>
              </w:rPr>
              <w:t>报警器、传感器、报警装置、温度表、空气分析</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仪器、探测器、半导体器件</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82" w:right="0"/>
              <w:jc w:val="left"/>
              <w:rPr>
                <w:rFonts w:ascii="宋体" w:hAnsi="宋体" w:cs="宋体" w:eastAsia="宋体" w:hint="default"/>
                <w:sz w:val="18"/>
                <w:szCs w:val="18"/>
              </w:rPr>
            </w:pPr>
            <w:r>
              <w:rPr>
                <w:rFonts w:ascii="宋体"/>
                <w:sz w:val="18"/>
              </w:rPr>
              <w:t>2006.04.28-</w:t>
            </w:r>
          </w:p>
          <w:p>
            <w:pPr>
              <w:pStyle w:val="TableParagraph"/>
              <w:spacing w:line="240" w:lineRule="auto" w:before="35"/>
              <w:ind w:left="227" w:right="0"/>
              <w:jc w:val="left"/>
              <w:rPr>
                <w:rFonts w:ascii="宋体" w:hAnsi="宋体" w:cs="宋体" w:eastAsia="宋体" w:hint="default"/>
                <w:sz w:val="18"/>
                <w:szCs w:val="18"/>
              </w:rPr>
            </w:pPr>
            <w:r>
              <w:rPr>
                <w:rFonts w:ascii="宋体"/>
                <w:sz w:val="18"/>
              </w:rPr>
              <w:t>2016.04.27</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5"/>
              <w:ind w:left="4" w:right="0"/>
              <w:jc w:val="center"/>
              <w:rPr>
                <w:rFonts w:ascii="宋体" w:hAnsi="宋体" w:cs="宋体" w:eastAsia="宋体" w:hint="default"/>
                <w:sz w:val="18"/>
                <w:szCs w:val="18"/>
              </w:rPr>
            </w:pPr>
            <w:r>
              <w:rPr>
                <w:rFonts w:ascii="宋体" w:hAnsi="宋体" w:cs="宋体" w:eastAsia="宋体" w:hint="default"/>
                <w:sz w:val="18"/>
                <w:szCs w:val="18"/>
              </w:rPr>
              <w:t>汉威电子</w:t>
            </w:r>
          </w:p>
        </w:tc>
      </w:tr>
      <w:tr>
        <w:trPr>
          <w:trHeight w:val="936"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86"/>
              <w:jc w:val="center"/>
              <w:rPr>
                <w:rFonts w:ascii="宋体" w:hAnsi="宋体" w:cs="宋体" w:eastAsia="宋体" w:hint="default"/>
                <w:sz w:val="18"/>
                <w:szCs w:val="18"/>
              </w:rPr>
            </w:pPr>
            <w:r>
              <w:rPr>
                <w:rFonts w:ascii="宋体"/>
                <w:b/>
                <w:w w:val="99"/>
                <w:sz w:val="18"/>
              </w:rPr>
              <w:t>3</w:t>
            </w:r>
            <w:r>
              <w:rPr>
                <w:rFonts w:ascii="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
                <w:szCs w:val="3"/>
              </w:rPr>
            </w:pPr>
          </w:p>
          <w:p>
            <w:pPr>
              <w:pStyle w:val="TableParagraph"/>
              <w:spacing w:line="840" w:lineRule="exact"/>
              <w:ind w:left="596" w:right="0"/>
              <w:jc w:val="left"/>
              <w:rPr>
                <w:rFonts w:ascii="宋体" w:hAnsi="宋体" w:cs="宋体" w:eastAsia="宋体" w:hint="default"/>
                <w:sz w:val="20"/>
                <w:szCs w:val="20"/>
              </w:rPr>
            </w:pPr>
            <w:r>
              <w:rPr>
                <w:rFonts w:ascii="宋体" w:hAnsi="宋体" w:cs="宋体" w:eastAsia="宋体" w:hint="default"/>
                <w:position w:val="-16"/>
                <w:sz w:val="20"/>
                <w:szCs w:val="20"/>
              </w:rPr>
              <w:drawing>
                <wp:inline distT="0" distB="0" distL="0" distR="0">
                  <wp:extent cx="542925" cy="533400"/>
                  <wp:effectExtent l="0" t="0" r="0" b="0"/>
                  <wp:docPr id="3" name="image1.jpeg" descr=""/>
                  <wp:cNvGraphicFramePr>
                    <a:graphicFrameLocks noChangeAspect="1"/>
                  </wp:cNvGraphicFramePr>
                  <a:graphic>
                    <a:graphicData uri="http://schemas.openxmlformats.org/drawingml/2006/picture">
                      <pic:pic>
                        <pic:nvPicPr>
                          <pic:cNvPr id="4" name="image1.jpeg"/>
                          <pic:cNvPicPr/>
                        </pic:nvPicPr>
                        <pic:blipFill>
                          <a:blip r:embed="rId7" cstate="print"/>
                          <a:stretch>
                            <a:fillRect/>
                          </a:stretch>
                        </pic:blipFill>
                        <pic:spPr>
                          <a:xfrm>
                            <a:off x="0" y="0"/>
                            <a:ext cx="542925" cy="533400"/>
                          </a:xfrm>
                          <a:prstGeom prst="rect">
                            <a:avLst/>
                          </a:prstGeom>
                        </pic:spPr>
                      </pic:pic>
                    </a:graphicData>
                  </a:graphic>
                </wp:inline>
              </w:drawing>
            </w:r>
            <w:r>
              <w:rPr>
                <w:rFonts w:ascii="宋体" w:hAnsi="宋体" w:cs="宋体" w:eastAsia="宋体" w:hint="default"/>
                <w:position w:val="-16"/>
                <w:sz w:val="20"/>
                <w:szCs w:val="20"/>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153" w:right="0"/>
              <w:jc w:val="left"/>
              <w:rPr>
                <w:rFonts w:ascii="宋体" w:hAnsi="宋体" w:cs="宋体" w:eastAsia="宋体" w:hint="default"/>
                <w:sz w:val="18"/>
                <w:szCs w:val="18"/>
              </w:rPr>
            </w:pPr>
            <w:r>
              <w:rPr>
                <w:rFonts w:ascii="宋体"/>
                <w:sz w:val="18"/>
              </w:rPr>
              <w:t>3962763</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5"/>
              <w:ind w:left="100" w:right="99"/>
              <w:jc w:val="left"/>
              <w:rPr>
                <w:rFonts w:ascii="宋体" w:hAnsi="宋体" w:cs="宋体" w:eastAsia="宋体" w:hint="default"/>
                <w:sz w:val="18"/>
                <w:szCs w:val="18"/>
              </w:rPr>
            </w:pPr>
            <w:r>
              <w:rPr>
                <w:rFonts w:ascii="宋体" w:hAnsi="宋体" w:cs="宋体" w:eastAsia="宋体" w:hint="default"/>
                <w:spacing w:val="-2"/>
                <w:sz w:val="18"/>
                <w:szCs w:val="18"/>
              </w:rPr>
              <w:t>报警器</w:t>
            </w:r>
            <w:r>
              <w:rPr>
                <w:rFonts w:ascii="宋体" w:hAnsi="宋体" w:cs="宋体" w:eastAsia="宋体" w:hint="default"/>
                <w:spacing w:val="-2"/>
                <w:sz w:val="18"/>
                <w:szCs w:val="18"/>
              </w:rPr>
              <w:t>;</w:t>
            </w:r>
            <w:r>
              <w:rPr>
                <w:rFonts w:ascii="宋体" w:hAnsi="宋体" w:cs="宋体" w:eastAsia="宋体" w:hint="default"/>
                <w:spacing w:val="-2"/>
                <w:sz w:val="18"/>
                <w:szCs w:val="18"/>
              </w:rPr>
              <w:t>报警装置；湿度表；空气分析器；气体检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测仪；探测器；半导体器件</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82" w:right="0"/>
              <w:jc w:val="left"/>
              <w:rPr>
                <w:rFonts w:ascii="宋体" w:hAnsi="宋体" w:cs="宋体" w:eastAsia="宋体" w:hint="default"/>
                <w:sz w:val="18"/>
                <w:szCs w:val="18"/>
              </w:rPr>
            </w:pPr>
            <w:r>
              <w:rPr>
                <w:rFonts w:ascii="宋体"/>
                <w:sz w:val="18"/>
              </w:rPr>
              <w:t>2006.04.21-</w:t>
            </w:r>
          </w:p>
          <w:p>
            <w:pPr>
              <w:pStyle w:val="TableParagraph"/>
              <w:spacing w:line="240" w:lineRule="auto" w:before="38"/>
              <w:ind w:left="227" w:right="0"/>
              <w:jc w:val="left"/>
              <w:rPr>
                <w:rFonts w:ascii="宋体" w:hAnsi="宋体" w:cs="宋体" w:eastAsia="宋体" w:hint="default"/>
                <w:sz w:val="18"/>
                <w:szCs w:val="18"/>
              </w:rPr>
            </w:pPr>
            <w:r>
              <w:rPr>
                <w:rFonts w:ascii="宋体"/>
                <w:sz w:val="18"/>
              </w:rPr>
              <w:t>2016.04.20</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汉威电子</w:t>
            </w:r>
          </w:p>
        </w:tc>
      </w:tr>
      <w:tr>
        <w:trPr>
          <w:trHeight w:val="958"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82" w:right="0"/>
              <w:jc w:val="left"/>
              <w:rPr>
                <w:rFonts w:ascii="宋体" w:hAnsi="宋体" w:cs="宋体" w:eastAsia="宋体" w:hint="default"/>
                <w:sz w:val="18"/>
                <w:szCs w:val="18"/>
              </w:rPr>
            </w:pPr>
            <w:r>
              <w:rPr>
                <w:rFonts w:ascii="宋体"/>
                <w:b/>
                <w:w w:val="99"/>
                <w:sz w:val="18"/>
              </w:rPr>
              <w:t>4</w:t>
            </w:r>
            <w:r>
              <w:rPr>
                <w:rFonts w:ascii="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
                <w:szCs w:val="2"/>
              </w:rPr>
            </w:pPr>
          </w:p>
          <w:p>
            <w:pPr>
              <w:pStyle w:val="TableParagraph"/>
              <w:spacing w:line="866" w:lineRule="exact"/>
              <w:ind w:left="565" w:right="0"/>
              <w:jc w:val="left"/>
              <w:rPr>
                <w:rFonts w:ascii="宋体" w:hAnsi="宋体" w:cs="宋体" w:eastAsia="宋体" w:hint="default"/>
                <w:sz w:val="20"/>
                <w:szCs w:val="20"/>
              </w:rPr>
            </w:pPr>
            <w:r>
              <w:rPr>
                <w:rFonts w:ascii="宋体" w:hAnsi="宋体" w:cs="宋体" w:eastAsia="宋体" w:hint="default"/>
                <w:position w:val="-16"/>
                <w:sz w:val="20"/>
                <w:szCs w:val="20"/>
              </w:rPr>
              <w:drawing>
                <wp:inline distT="0" distB="0" distL="0" distR="0">
                  <wp:extent cx="582538" cy="550068"/>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6" cstate="print"/>
                          <a:stretch>
                            <a:fillRect/>
                          </a:stretch>
                        </pic:blipFill>
                        <pic:spPr>
                          <a:xfrm>
                            <a:off x="0" y="0"/>
                            <a:ext cx="582538" cy="550068"/>
                          </a:xfrm>
                          <a:prstGeom prst="rect">
                            <a:avLst/>
                          </a:prstGeom>
                        </pic:spPr>
                      </pic:pic>
                    </a:graphicData>
                  </a:graphic>
                </wp:inline>
              </w:drawing>
            </w:r>
            <w:r>
              <w:rPr>
                <w:rFonts w:ascii="宋体" w:hAnsi="宋体" w:cs="宋体" w:eastAsia="宋体" w:hint="default"/>
                <w:position w:val="-16"/>
                <w:sz w:val="20"/>
                <w:szCs w:val="20"/>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53" w:right="0"/>
              <w:jc w:val="left"/>
              <w:rPr>
                <w:rFonts w:ascii="宋体" w:hAnsi="宋体" w:cs="宋体" w:eastAsia="宋体" w:hint="default"/>
                <w:sz w:val="18"/>
                <w:szCs w:val="18"/>
              </w:rPr>
            </w:pPr>
            <w:r>
              <w:rPr>
                <w:rFonts w:ascii="宋体"/>
                <w:sz w:val="18"/>
              </w:rPr>
              <w:t>3250813</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3"/>
              <w:ind w:left="100" w:right="10"/>
              <w:jc w:val="left"/>
              <w:rPr>
                <w:rFonts w:ascii="宋体" w:hAnsi="宋体" w:cs="宋体" w:eastAsia="宋体" w:hint="default"/>
                <w:sz w:val="18"/>
                <w:szCs w:val="18"/>
              </w:rPr>
            </w:pPr>
            <w:r>
              <w:rPr>
                <w:rFonts w:ascii="宋体" w:hAnsi="宋体" w:cs="宋体" w:eastAsia="宋体" w:hint="default"/>
                <w:spacing w:val="-6"/>
                <w:sz w:val="18"/>
                <w:szCs w:val="18"/>
              </w:rPr>
              <w:t>报警器</w:t>
            </w:r>
            <w:r>
              <w:rPr>
                <w:rFonts w:ascii="宋体" w:hAnsi="宋体" w:cs="宋体" w:eastAsia="宋体" w:hint="default"/>
                <w:spacing w:val="-6"/>
                <w:sz w:val="18"/>
                <w:szCs w:val="18"/>
              </w:rPr>
              <w:t>;</w:t>
            </w:r>
            <w:r>
              <w:rPr>
                <w:rFonts w:ascii="宋体" w:hAnsi="宋体" w:cs="宋体" w:eastAsia="宋体" w:hint="default"/>
                <w:spacing w:val="-6"/>
                <w:sz w:val="18"/>
                <w:szCs w:val="18"/>
              </w:rPr>
              <w:t>传感器；报警装置；湿度表；空气分析器；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气体检测仪；探测器；半导体器件</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27" w:right="0"/>
              <w:jc w:val="left"/>
              <w:rPr>
                <w:rFonts w:ascii="宋体" w:hAnsi="宋体" w:cs="宋体" w:eastAsia="宋体" w:hint="default"/>
                <w:sz w:val="18"/>
                <w:szCs w:val="18"/>
              </w:rPr>
            </w:pPr>
            <w:r>
              <w:rPr>
                <w:rFonts w:ascii="宋体"/>
                <w:sz w:val="18"/>
              </w:rPr>
              <w:t>2004.01.7-</w:t>
            </w:r>
          </w:p>
          <w:p>
            <w:pPr>
              <w:pStyle w:val="TableParagraph"/>
              <w:spacing w:line="240" w:lineRule="auto" w:before="38"/>
              <w:ind w:left="227" w:right="0"/>
              <w:jc w:val="left"/>
              <w:rPr>
                <w:rFonts w:ascii="宋体" w:hAnsi="宋体" w:cs="宋体" w:eastAsia="宋体" w:hint="default"/>
                <w:sz w:val="18"/>
                <w:szCs w:val="18"/>
              </w:rPr>
            </w:pPr>
            <w:r>
              <w:rPr>
                <w:rFonts w:ascii="宋体"/>
                <w:sz w:val="18"/>
              </w:rPr>
              <w:t>2014.01.06</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汉威电子</w:t>
            </w:r>
          </w:p>
        </w:tc>
      </w:tr>
      <w:tr>
        <w:trPr>
          <w:trHeight w:val="905"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82" w:right="0"/>
              <w:jc w:val="left"/>
              <w:rPr>
                <w:rFonts w:ascii="新宋体" w:hAnsi="新宋体" w:cs="新宋体" w:eastAsia="新宋体" w:hint="default"/>
                <w:sz w:val="18"/>
                <w:szCs w:val="18"/>
              </w:rPr>
            </w:pPr>
            <w:r>
              <w:rPr>
                <w:rFonts w:ascii="新宋体"/>
                <w:b/>
                <w:w w:val="99"/>
                <w:sz w:val="18"/>
              </w:rPr>
              <w:t>5</w:t>
            </w:r>
            <w:r>
              <w:rPr>
                <w:rFonts w:ascii="新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807" w:lineRule="exact"/>
              <w:ind w:left="220" w:right="0"/>
              <w:jc w:val="left"/>
              <w:rPr>
                <w:rFonts w:ascii="宋体" w:hAnsi="宋体" w:cs="宋体" w:eastAsia="宋体" w:hint="default"/>
                <w:sz w:val="20"/>
                <w:szCs w:val="20"/>
              </w:rPr>
            </w:pPr>
            <w:r>
              <w:rPr>
                <w:rFonts w:ascii="宋体" w:hAnsi="宋体" w:cs="宋体" w:eastAsia="宋体" w:hint="default"/>
                <w:position w:val="-15"/>
                <w:sz w:val="20"/>
                <w:szCs w:val="20"/>
              </w:rPr>
              <w:drawing>
                <wp:inline distT="0" distB="0" distL="0" distR="0">
                  <wp:extent cx="1018934" cy="512635"/>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7" cstate="print"/>
                          <a:stretch>
                            <a:fillRect/>
                          </a:stretch>
                        </pic:blipFill>
                        <pic:spPr>
                          <a:xfrm>
                            <a:off x="0" y="0"/>
                            <a:ext cx="1018934" cy="512635"/>
                          </a:xfrm>
                          <a:prstGeom prst="rect">
                            <a:avLst/>
                          </a:prstGeom>
                        </pic:spPr>
                      </pic:pic>
                    </a:graphicData>
                  </a:graphic>
                </wp:inline>
              </w:drawing>
            </w:r>
            <w:r>
              <w:rPr>
                <w:rFonts w:ascii="宋体" w:hAnsi="宋体" w:cs="宋体" w:eastAsia="宋体" w:hint="default"/>
                <w:position w:val="-15"/>
                <w:sz w:val="20"/>
                <w:szCs w:val="20"/>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53" w:right="0"/>
              <w:jc w:val="left"/>
              <w:rPr>
                <w:rFonts w:ascii="新宋体" w:hAnsi="新宋体" w:cs="新宋体" w:eastAsia="新宋体" w:hint="default"/>
                <w:sz w:val="18"/>
                <w:szCs w:val="18"/>
              </w:rPr>
            </w:pPr>
            <w:r>
              <w:rPr>
                <w:rFonts w:ascii="新宋体"/>
                <w:sz w:val="18"/>
              </w:rPr>
              <w:t>5998540</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报警器；报警装置</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left="100" w:right="0"/>
              <w:jc w:val="left"/>
              <w:rPr>
                <w:rFonts w:ascii="新宋体" w:hAnsi="新宋体" w:cs="新宋体" w:eastAsia="新宋体" w:hint="default"/>
                <w:sz w:val="18"/>
                <w:szCs w:val="18"/>
              </w:rPr>
            </w:pPr>
            <w:r>
              <w:rPr>
                <w:rFonts w:ascii="新宋体"/>
                <w:sz w:val="18"/>
              </w:rPr>
              <w:t>2010.02.07-</w:t>
            </w:r>
          </w:p>
          <w:p>
            <w:pPr>
              <w:pStyle w:val="TableParagraph"/>
              <w:spacing w:line="240" w:lineRule="auto" w:before="38"/>
              <w:ind w:left="100" w:right="0"/>
              <w:jc w:val="left"/>
              <w:rPr>
                <w:rFonts w:ascii="新宋体" w:hAnsi="新宋体" w:cs="新宋体" w:eastAsia="新宋体" w:hint="default"/>
                <w:sz w:val="18"/>
                <w:szCs w:val="18"/>
              </w:rPr>
            </w:pPr>
            <w:r>
              <w:rPr>
                <w:rFonts w:ascii="新宋体"/>
                <w:sz w:val="18"/>
              </w:rPr>
              <w:t>2020.02.06</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4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82" w:right="0"/>
              <w:jc w:val="left"/>
              <w:rPr>
                <w:rFonts w:ascii="新宋体" w:hAnsi="新宋体" w:cs="新宋体" w:eastAsia="新宋体" w:hint="default"/>
                <w:sz w:val="18"/>
                <w:szCs w:val="18"/>
              </w:rPr>
            </w:pPr>
            <w:r>
              <w:rPr>
                <w:rFonts w:ascii="新宋体"/>
                <w:b/>
                <w:w w:val="99"/>
                <w:sz w:val="18"/>
              </w:rPr>
              <w:t>6</w:t>
            </w:r>
            <w:r>
              <w:rPr>
                <w:rFonts w:ascii="新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943" w:lineRule="exact"/>
              <w:ind w:left="364" w:right="0"/>
              <w:jc w:val="left"/>
              <w:rPr>
                <w:rFonts w:ascii="宋体" w:hAnsi="宋体" w:cs="宋体" w:eastAsia="宋体" w:hint="default"/>
                <w:sz w:val="20"/>
                <w:szCs w:val="20"/>
              </w:rPr>
            </w:pPr>
            <w:r>
              <w:rPr>
                <w:rFonts w:ascii="宋体" w:hAnsi="宋体" w:cs="宋体" w:eastAsia="宋体" w:hint="default"/>
                <w:position w:val="-18"/>
                <w:sz w:val="20"/>
                <w:szCs w:val="20"/>
              </w:rPr>
              <w:drawing>
                <wp:inline distT="0" distB="0" distL="0" distR="0">
                  <wp:extent cx="833955" cy="598932"/>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8" cstate="print"/>
                          <a:stretch>
                            <a:fillRect/>
                          </a:stretch>
                        </pic:blipFill>
                        <pic:spPr>
                          <a:xfrm>
                            <a:off x="0" y="0"/>
                            <a:ext cx="833955" cy="598932"/>
                          </a:xfrm>
                          <a:prstGeom prst="rect">
                            <a:avLst/>
                          </a:prstGeom>
                        </pic:spPr>
                      </pic:pic>
                    </a:graphicData>
                  </a:graphic>
                </wp:inline>
              </w:drawing>
            </w:r>
            <w:r>
              <w:rPr>
                <w:rFonts w:ascii="宋体" w:hAnsi="宋体" w:cs="宋体" w:eastAsia="宋体" w:hint="default"/>
                <w:position w:val="-18"/>
                <w:sz w:val="20"/>
                <w:szCs w:val="20"/>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53" w:right="0"/>
              <w:jc w:val="left"/>
              <w:rPr>
                <w:rFonts w:ascii="新宋体" w:hAnsi="新宋体" w:cs="新宋体" w:eastAsia="新宋体" w:hint="default"/>
                <w:sz w:val="18"/>
                <w:szCs w:val="18"/>
              </w:rPr>
            </w:pPr>
            <w:r>
              <w:rPr>
                <w:rFonts w:ascii="新宋体"/>
                <w:sz w:val="18"/>
              </w:rPr>
              <w:t>6164300</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00" w:right="98"/>
              <w:jc w:val="left"/>
              <w:rPr>
                <w:rFonts w:ascii="新宋体" w:hAnsi="新宋体" w:cs="新宋体" w:eastAsia="新宋体" w:hint="default"/>
                <w:sz w:val="18"/>
                <w:szCs w:val="18"/>
              </w:rPr>
            </w:pPr>
            <w:r>
              <w:rPr>
                <w:rFonts w:ascii="新宋体" w:hAnsi="新宋体" w:cs="新宋体" w:eastAsia="新宋体" w:hint="default"/>
                <w:spacing w:val="-2"/>
                <w:sz w:val="18"/>
                <w:szCs w:val="18"/>
              </w:rPr>
              <w:t>报警器</w:t>
            </w:r>
            <w:r>
              <w:rPr>
                <w:rFonts w:ascii="新宋体" w:hAnsi="新宋体" w:cs="新宋体" w:eastAsia="新宋体" w:hint="default"/>
                <w:spacing w:val="-2"/>
                <w:sz w:val="18"/>
                <w:szCs w:val="18"/>
              </w:rPr>
              <w:t>;</w:t>
            </w:r>
            <w:r>
              <w:rPr>
                <w:rFonts w:ascii="新宋体" w:hAnsi="新宋体" w:cs="新宋体" w:eastAsia="新宋体" w:hint="default"/>
                <w:spacing w:val="-2"/>
                <w:sz w:val="18"/>
                <w:szCs w:val="18"/>
              </w:rPr>
              <w:t>传感器；报警装置；湿度表；空气分析仪</w:t>
            </w:r>
            <w:r>
              <w:rPr>
                <w:rFonts w:ascii="新宋体" w:hAnsi="新宋体" w:cs="新宋体" w:eastAsia="新宋体" w:hint="default"/>
                <w:spacing w:val="-88"/>
                <w:sz w:val="18"/>
                <w:szCs w:val="18"/>
              </w:rPr>
              <w:t> </w:t>
            </w:r>
            <w:r>
              <w:rPr>
                <w:rFonts w:ascii="新宋体" w:hAnsi="新宋体" w:cs="新宋体" w:eastAsia="新宋体" w:hint="default"/>
                <w:spacing w:val="-88"/>
                <w:sz w:val="18"/>
                <w:szCs w:val="18"/>
              </w:rPr>
            </w:r>
            <w:r>
              <w:rPr>
                <w:rFonts w:ascii="新宋体" w:hAnsi="新宋体" w:cs="新宋体" w:eastAsia="新宋体" w:hint="default"/>
                <w:sz w:val="18"/>
                <w:szCs w:val="18"/>
              </w:rPr>
              <w:t>器；气体检测仪；探测器；半导体器件</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0" w:right="0"/>
              <w:jc w:val="left"/>
              <w:rPr>
                <w:rFonts w:ascii="新宋体" w:hAnsi="新宋体" w:cs="新宋体" w:eastAsia="新宋体" w:hint="default"/>
                <w:sz w:val="18"/>
                <w:szCs w:val="18"/>
              </w:rPr>
            </w:pPr>
            <w:r>
              <w:rPr>
                <w:rFonts w:ascii="新宋体"/>
                <w:sz w:val="18"/>
              </w:rPr>
              <w:t>2010.02.28-</w:t>
            </w:r>
          </w:p>
          <w:p>
            <w:pPr>
              <w:pStyle w:val="TableParagraph"/>
              <w:spacing w:line="240" w:lineRule="auto" w:before="38"/>
              <w:ind w:left="100" w:right="0"/>
              <w:jc w:val="left"/>
              <w:rPr>
                <w:rFonts w:ascii="新宋体" w:hAnsi="新宋体" w:cs="新宋体" w:eastAsia="新宋体" w:hint="default"/>
                <w:sz w:val="18"/>
                <w:szCs w:val="18"/>
              </w:rPr>
            </w:pPr>
            <w:r>
              <w:rPr>
                <w:rFonts w:ascii="新宋体"/>
                <w:sz w:val="18"/>
              </w:rPr>
              <w:t>2020.02.27</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123"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82" w:right="0"/>
              <w:jc w:val="left"/>
              <w:rPr>
                <w:rFonts w:ascii="新宋体" w:hAnsi="新宋体" w:cs="新宋体" w:eastAsia="新宋体" w:hint="default"/>
                <w:sz w:val="18"/>
                <w:szCs w:val="18"/>
              </w:rPr>
            </w:pPr>
            <w:r>
              <w:rPr>
                <w:rFonts w:ascii="新宋体"/>
                <w:b/>
                <w:w w:val="99"/>
                <w:sz w:val="18"/>
              </w:rPr>
              <w:t>7</w:t>
            </w:r>
            <w:r>
              <w:rPr>
                <w:rFonts w:ascii="新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1022" w:lineRule="exact"/>
              <w:ind w:left="328" w:right="0"/>
              <w:jc w:val="left"/>
              <w:rPr>
                <w:rFonts w:ascii="宋体" w:hAnsi="宋体" w:cs="宋体" w:eastAsia="宋体" w:hint="default"/>
                <w:sz w:val="20"/>
                <w:szCs w:val="20"/>
              </w:rPr>
            </w:pPr>
            <w:r>
              <w:rPr>
                <w:rFonts w:ascii="宋体" w:hAnsi="宋体" w:cs="宋体" w:eastAsia="宋体" w:hint="default"/>
                <w:position w:val="-19"/>
                <w:sz w:val="20"/>
                <w:szCs w:val="20"/>
              </w:rPr>
              <w:drawing>
                <wp:inline distT="0" distB="0" distL="0" distR="0">
                  <wp:extent cx="878250" cy="649224"/>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9" cstate="print"/>
                          <a:stretch>
                            <a:fillRect/>
                          </a:stretch>
                        </pic:blipFill>
                        <pic:spPr>
                          <a:xfrm>
                            <a:off x="0" y="0"/>
                            <a:ext cx="878250" cy="649224"/>
                          </a:xfrm>
                          <a:prstGeom prst="rect">
                            <a:avLst/>
                          </a:prstGeom>
                        </pic:spPr>
                      </pic:pic>
                    </a:graphicData>
                  </a:graphic>
                </wp:inline>
              </w:drawing>
            </w:r>
            <w:r>
              <w:rPr>
                <w:rFonts w:ascii="宋体" w:hAnsi="宋体" w:cs="宋体" w:eastAsia="宋体" w:hint="default"/>
                <w:position w:val="-19"/>
                <w:sz w:val="20"/>
                <w:szCs w:val="20"/>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53" w:right="0"/>
              <w:jc w:val="left"/>
              <w:rPr>
                <w:rFonts w:ascii="新宋体" w:hAnsi="新宋体" w:cs="新宋体" w:eastAsia="新宋体" w:hint="default"/>
                <w:sz w:val="18"/>
                <w:szCs w:val="18"/>
              </w:rPr>
            </w:pPr>
            <w:r>
              <w:rPr>
                <w:rFonts w:ascii="新宋体"/>
                <w:sz w:val="18"/>
              </w:rPr>
              <w:t>5998541</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3"/>
              <w:ind w:left="100" w:right="98"/>
              <w:jc w:val="left"/>
              <w:rPr>
                <w:rFonts w:ascii="新宋体" w:hAnsi="新宋体" w:cs="新宋体" w:eastAsia="新宋体" w:hint="default"/>
                <w:sz w:val="18"/>
                <w:szCs w:val="18"/>
              </w:rPr>
            </w:pPr>
            <w:r>
              <w:rPr>
                <w:rFonts w:ascii="新宋体" w:hAnsi="新宋体" w:cs="新宋体" w:eastAsia="新宋体" w:hint="default"/>
                <w:spacing w:val="-2"/>
                <w:sz w:val="18"/>
                <w:szCs w:val="18"/>
              </w:rPr>
              <w:t>报警器</w:t>
            </w:r>
            <w:r>
              <w:rPr>
                <w:rFonts w:ascii="新宋体" w:hAnsi="新宋体" w:cs="新宋体" w:eastAsia="新宋体" w:hint="default"/>
                <w:spacing w:val="-2"/>
                <w:sz w:val="18"/>
                <w:szCs w:val="18"/>
              </w:rPr>
              <w:t>;</w:t>
            </w:r>
            <w:r>
              <w:rPr>
                <w:rFonts w:ascii="新宋体" w:hAnsi="新宋体" w:cs="新宋体" w:eastAsia="新宋体" w:hint="default"/>
                <w:spacing w:val="-2"/>
                <w:sz w:val="18"/>
                <w:szCs w:val="18"/>
              </w:rPr>
              <w:t>传感器；报警装置；温度表；空气分析仪</w:t>
            </w:r>
            <w:r>
              <w:rPr>
                <w:rFonts w:ascii="新宋体" w:hAnsi="新宋体" w:cs="新宋体" w:eastAsia="新宋体" w:hint="default"/>
                <w:spacing w:val="-87"/>
                <w:sz w:val="18"/>
                <w:szCs w:val="18"/>
              </w:rPr>
              <w:t> </w:t>
            </w:r>
            <w:r>
              <w:rPr>
                <w:rFonts w:ascii="新宋体" w:hAnsi="新宋体" w:cs="新宋体" w:eastAsia="新宋体" w:hint="default"/>
                <w:spacing w:val="-87"/>
                <w:sz w:val="18"/>
                <w:szCs w:val="18"/>
              </w:rPr>
            </w:r>
            <w:r>
              <w:rPr>
                <w:rFonts w:ascii="新宋体" w:hAnsi="新宋体" w:cs="新宋体" w:eastAsia="新宋体" w:hint="default"/>
                <w:sz w:val="18"/>
                <w:szCs w:val="18"/>
              </w:rPr>
              <w:t>器；探测器；半导体器件</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00" w:right="0"/>
              <w:jc w:val="left"/>
              <w:rPr>
                <w:rFonts w:ascii="新宋体" w:hAnsi="新宋体" w:cs="新宋体" w:eastAsia="新宋体" w:hint="default"/>
                <w:sz w:val="18"/>
                <w:szCs w:val="18"/>
              </w:rPr>
            </w:pPr>
            <w:r>
              <w:rPr>
                <w:rFonts w:ascii="新宋体"/>
                <w:sz w:val="18"/>
              </w:rPr>
              <w:t>2010.01.14-</w:t>
            </w:r>
          </w:p>
          <w:p>
            <w:pPr>
              <w:pStyle w:val="TableParagraph"/>
              <w:spacing w:line="240" w:lineRule="auto" w:before="38"/>
              <w:ind w:left="100" w:right="0"/>
              <w:jc w:val="left"/>
              <w:rPr>
                <w:rFonts w:ascii="新宋体" w:hAnsi="新宋体" w:cs="新宋体" w:eastAsia="新宋体" w:hint="default"/>
                <w:sz w:val="18"/>
                <w:szCs w:val="18"/>
              </w:rPr>
            </w:pPr>
            <w:r>
              <w:rPr>
                <w:rFonts w:ascii="新宋体"/>
                <w:sz w:val="18"/>
              </w:rPr>
              <w:t>2020.01.13</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汉威电子</w:t>
            </w:r>
          </w:p>
        </w:tc>
      </w:tr>
      <w:tr>
        <w:trPr>
          <w:trHeight w:val="1071"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left="182" w:right="0"/>
              <w:jc w:val="left"/>
              <w:rPr>
                <w:rFonts w:ascii="宋体" w:hAnsi="宋体" w:cs="宋体" w:eastAsia="宋体" w:hint="default"/>
                <w:sz w:val="18"/>
                <w:szCs w:val="18"/>
              </w:rPr>
            </w:pPr>
            <w:r>
              <w:rPr>
                <w:rFonts w:ascii="宋体"/>
                <w:b/>
                <w:w w:val="99"/>
                <w:sz w:val="18"/>
              </w:rPr>
              <w:t>8</w:t>
            </w:r>
            <w:r>
              <w:rPr>
                <w:rFonts w:ascii="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
                <w:szCs w:val="2"/>
              </w:rPr>
            </w:pPr>
          </w:p>
          <w:p>
            <w:pPr>
              <w:pStyle w:val="TableParagraph"/>
              <w:spacing w:line="971" w:lineRule="exact"/>
              <w:ind w:left="186" w:right="-15"/>
              <w:jc w:val="left"/>
              <w:rPr>
                <w:rFonts w:ascii="宋体" w:hAnsi="宋体" w:cs="宋体" w:eastAsia="宋体" w:hint="default"/>
                <w:sz w:val="20"/>
                <w:szCs w:val="20"/>
              </w:rPr>
            </w:pPr>
            <w:r>
              <w:rPr>
                <w:rFonts w:ascii="宋体" w:hAnsi="宋体" w:cs="宋体" w:eastAsia="宋体" w:hint="default"/>
                <w:position w:val="-18"/>
                <w:sz w:val="20"/>
                <w:szCs w:val="20"/>
              </w:rPr>
              <w:drawing>
                <wp:inline distT="0" distB="0" distL="0" distR="0">
                  <wp:extent cx="1112888" cy="616934"/>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0" cstate="print"/>
                          <a:stretch>
                            <a:fillRect/>
                          </a:stretch>
                        </pic:blipFill>
                        <pic:spPr>
                          <a:xfrm>
                            <a:off x="0" y="0"/>
                            <a:ext cx="1112888" cy="616934"/>
                          </a:xfrm>
                          <a:prstGeom prst="rect">
                            <a:avLst/>
                          </a:prstGeom>
                        </pic:spPr>
                      </pic:pic>
                    </a:graphicData>
                  </a:graphic>
                </wp:inline>
              </w:drawing>
            </w:r>
            <w:r>
              <w:rPr>
                <w:rFonts w:ascii="宋体" w:hAnsi="宋体" w:cs="宋体" w:eastAsia="宋体" w:hint="default"/>
                <w:position w:val="-18"/>
                <w:sz w:val="20"/>
                <w:szCs w:val="20"/>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left="153" w:right="0"/>
              <w:jc w:val="left"/>
              <w:rPr>
                <w:rFonts w:ascii="宋体" w:hAnsi="宋体" w:cs="宋体" w:eastAsia="宋体" w:hint="default"/>
                <w:sz w:val="18"/>
                <w:szCs w:val="18"/>
              </w:rPr>
            </w:pPr>
            <w:r>
              <w:rPr>
                <w:rFonts w:ascii="宋体"/>
                <w:sz w:val="18"/>
              </w:rPr>
              <w:t>5555088</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0"/>
              <w:ind w:left="100" w:right="99"/>
              <w:jc w:val="both"/>
              <w:rPr>
                <w:rFonts w:ascii="宋体" w:hAnsi="宋体" w:cs="宋体" w:eastAsia="宋体" w:hint="default"/>
                <w:sz w:val="18"/>
                <w:szCs w:val="18"/>
              </w:rPr>
            </w:pPr>
            <w:r>
              <w:rPr>
                <w:rFonts w:ascii="宋体" w:hAnsi="宋体" w:cs="宋体" w:eastAsia="宋体" w:hint="default"/>
                <w:spacing w:val="-6"/>
                <w:sz w:val="18"/>
                <w:szCs w:val="18"/>
              </w:rPr>
              <w:t>计算机软件（已录制）；信号灯；光通讯设备；测</w:t>
            </w:r>
            <w:r>
              <w:rPr>
                <w:rFonts w:ascii="宋体" w:hAnsi="宋体" w:cs="宋体" w:eastAsia="宋体" w:hint="default"/>
                <w:sz w:val="18"/>
                <w:szCs w:val="18"/>
              </w:rPr>
              <w:t> </w:t>
            </w:r>
            <w:r>
              <w:rPr>
                <w:rFonts w:ascii="宋体" w:hAnsi="宋体" w:cs="宋体" w:eastAsia="宋体" w:hint="default"/>
                <w:spacing w:val="-6"/>
                <w:sz w:val="18"/>
                <w:szCs w:val="18"/>
              </w:rPr>
              <w:t>量仪器；气体检测仪；配电控制台（电）；工业操</w:t>
            </w:r>
            <w:r>
              <w:rPr>
                <w:rFonts w:ascii="宋体" w:hAnsi="宋体" w:cs="宋体" w:eastAsia="宋体" w:hint="default"/>
                <w:sz w:val="18"/>
                <w:szCs w:val="18"/>
              </w:rPr>
              <w:t> </w:t>
            </w:r>
            <w:r>
              <w:rPr>
                <w:rFonts w:ascii="宋体" w:hAnsi="宋体" w:cs="宋体" w:eastAsia="宋体" w:hint="default"/>
                <w:spacing w:val="2"/>
                <w:sz w:val="18"/>
                <w:szCs w:val="18"/>
              </w:rPr>
              <w:t>作遥控电气设备；报警器；火灾报警器；电池充</w:t>
            </w:r>
            <w:r>
              <w:rPr>
                <w:rFonts w:ascii="宋体" w:hAnsi="宋体" w:cs="宋体" w:eastAsia="宋体" w:hint="default"/>
                <w:spacing w:val="2"/>
                <w:sz w:val="18"/>
                <w:szCs w:val="18"/>
              </w:rPr>
              <w:t> </w:t>
            </w:r>
            <w:r>
              <w:rPr>
                <w:rFonts w:ascii="宋体" w:hAnsi="宋体" w:cs="宋体" w:eastAsia="宋体" w:hint="default"/>
                <w:sz w:val="18"/>
                <w:szCs w:val="18"/>
              </w:rPr>
              <w:t>电器。</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82" w:right="0"/>
              <w:jc w:val="left"/>
              <w:rPr>
                <w:rFonts w:ascii="宋体" w:hAnsi="宋体" w:cs="宋体" w:eastAsia="宋体" w:hint="default"/>
                <w:sz w:val="18"/>
                <w:szCs w:val="18"/>
              </w:rPr>
            </w:pPr>
            <w:r>
              <w:rPr>
                <w:rFonts w:ascii="宋体"/>
                <w:sz w:val="18"/>
              </w:rPr>
              <w:t>2009.09.21-</w:t>
            </w:r>
          </w:p>
          <w:p>
            <w:pPr>
              <w:pStyle w:val="TableParagraph"/>
              <w:spacing w:line="240" w:lineRule="auto" w:before="38"/>
              <w:ind w:left="227" w:right="0"/>
              <w:jc w:val="left"/>
              <w:rPr>
                <w:rFonts w:ascii="宋体" w:hAnsi="宋体" w:cs="宋体" w:eastAsia="宋体" w:hint="default"/>
                <w:sz w:val="18"/>
                <w:szCs w:val="18"/>
              </w:rPr>
            </w:pPr>
            <w:r>
              <w:rPr>
                <w:rFonts w:ascii="宋体"/>
                <w:sz w:val="18"/>
              </w:rPr>
              <w:t>2019.09.20</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left="4" w:right="0"/>
              <w:jc w:val="center"/>
              <w:rPr>
                <w:rFonts w:ascii="宋体" w:hAnsi="宋体" w:cs="宋体" w:eastAsia="宋体" w:hint="default"/>
                <w:sz w:val="18"/>
                <w:szCs w:val="18"/>
              </w:rPr>
            </w:pPr>
            <w:r>
              <w:rPr>
                <w:rFonts w:ascii="宋体" w:hAnsi="宋体" w:cs="宋体" w:eastAsia="宋体" w:hint="default"/>
                <w:sz w:val="18"/>
                <w:szCs w:val="18"/>
              </w:rPr>
              <w:t>创威煤安</w:t>
            </w:r>
          </w:p>
        </w:tc>
      </w:tr>
      <w:tr>
        <w:trPr>
          <w:trHeight w:val="979"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182" w:right="0"/>
              <w:jc w:val="left"/>
              <w:rPr>
                <w:rFonts w:ascii="宋体" w:hAnsi="宋体" w:cs="宋体" w:eastAsia="宋体" w:hint="default"/>
                <w:sz w:val="18"/>
                <w:szCs w:val="18"/>
              </w:rPr>
            </w:pPr>
            <w:r>
              <w:rPr>
                <w:rFonts w:ascii="宋体"/>
                <w:b/>
                <w:w w:val="99"/>
                <w:sz w:val="18"/>
              </w:rPr>
              <w:t>9</w:t>
            </w:r>
            <w:r>
              <w:rPr>
                <w:rFonts w:ascii="宋体"/>
                <w:sz w:val="18"/>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
                <w:szCs w:val="2"/>
              </w:rPr>
            </w:pPr>
          </w:p>
          <w:p>
            <w:pPr>
              <w:pStyle w:val="TableParagraph"/>
              <w:spacing w:line="891" w:lineRule="exact"/>
              <w:ind w:left="640" w:right="0"/>
              <w:jc w:val="left"/>
              <w:rPr>
                <w:rFonts w:ascii="宋体" w:hAnsi="宋体" w:cs="宋体" w:eastAsia="宋体" w:hint="default"/>
                <w:sz w:val="20"/>
                <w:szCs w:val="20"/>
              </w:rPr>
            </w:pPr>
            <w:r>
              <w:rPr>
                <w:rFonts w:ascii="宋体" w:hAnsi="宋体" w:cs="宋体" w:eastAsia="宋体" w:hint="default"/>
                <w:position w:val="-17"/>
                <w:sz w:val="20"/>
                <w:szCs w:val="20"/>
              </w:rPr>
              <w:drawing>
                <wp:inline distT="0" distB="0" distL="0" distR="0">
                  <wp:extent cx="488516" cy="565785"/>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1" cstate="print"/>
                          <a:stretch>
                            <a:fillRect/>
                          </a:stretch>
                        </pic:blipFill>
                        <pic:spPr>
                          <a:xfrm>
                            <a:off x="0" y="0"/>
                            <a:ext cx="488516" cy="565785"/>
                          </a:xfrm>
                          <a:prstGeom prst="rect">
                            <a:avLst/>
                          </a:prstGeom>
                        </pic:spPr>
                      </pic:pic>
                    </a:graphicData>
                  </a:graphic>
                </wp:inline>
              </w:drawing>
            </w:r>
            <w:r>
              <w:rPr>
                <w:rFonts w:ascii="宋体" w:hAnsi="宋体" w:cs="宋体" w:eastAsia="宋体" w:hint="default"/>
                <w:position w:val="-17"/>
                <w:sz w:val="20"/>
                <w:szCs w:val="20"/>
              </w:rPr>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153" w:right="0"/>
              <w:jc w:val="left"/>
              <w:rPr>
                <w:rFonts w:ascii="宋体" w:hAnsi="宋体" w:cs="宋体" w:eastAsia="宋体" w:hint="default"/>
                <w:sz w:val="18"/>
                <w:szCs w:val="18"/>
              </w:rPr>
            </w:pPr>
            <w:r>
              <w:rPr>
                <w:rFonts w:ascii="宋体"/>
                <w:sz w:val="18"/>
              </w:rPr>
              <w:t>6164301</w:t>
            </w:r>
          </w:p>
        </w:tc>
        <w:tc>
          <w:tcPr>
            <w:tcW w:w="4049"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00" w:right="153"/>
              <w:jc w:val="left"/>
              <w:rPr>
                <w:rFonts w:ascii="宋体" w:hAnsi="宋体" w:cs="宋体" w:eastAsia="宋体" w:hint="default"/>
                <w:sz w:val="18"/>
                <w:szCs w:val="18"/>
              </w:rPr>
            </w:pPr>
            <w:r>
              <w:rPr>
                <w:rFonts w:ascii="宋体" w:hAnsi="宋体" w:cs="宋体" w:eastAsia="宋体" w:hint="default"/>
                <w:sz w:val="18"/>
                <w:szCs w:val="18"/>
              </w:rPr>
              <w:t>报警器；传感器；报警装置；湿度表；空气分析 仪器；气体检测仪；探测器；半导体器件</w:t>
            </w:r>
          </w:p>
        </w:tc>
        <w:tc>
          <w:tcPr>
            <w:tcW w:w="13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82" w:right="0"/>
              <w:jc w:val="left"/>
              <w:rPr>
                <w:rFonts w:ascii="宋体" w:hAnsi="宋体" w:cs="宋体" w:eastAsia="宋体" w:hint="default"/>
                <w:sz w:val="18"/>
                <w:szCs w:val="18"/>
              </w:rPr>
            </w:pPr>
            <w:r>
              <w:rPr>
                <w:rFonts w:ascii="宋体"/>
                <w:sz w:val="18"/>
              </w:rPr>
              <w:t>2010.08.28-</w:t>
            </w:r>
          </w:p>
          <w:p>
            <w:pPr>
              <w:pStyle w:val="TableParagraph"/>
              <w:spacing w:line="240" w:lineRule="auto" w:before="38"/>
              <w:ind w:left="227" w:right="0"/>
              <w:jc w:val="left"/>
              <w:rPr>
                <w:rFonts w:ascii="宋体" w:hAnsi="宋体" w:cs="宋体" w:eastAsia="宋体" w:hint="default"/>
                <w:sz w:val="18"/>
                <w:szCs w:val="18"/>
              </w:rPr>
            </w:pPr>
            <w:r>
              <w:rPr>
                <w:rFonts w:ascii="宋体"/>
                <w:sz w:val="18"/>
              </w:rPr>
              <w:t>2020.08.27</w:t>
            </w:r>
          </w:p>
        </w:tc>
        <w:tc>
          <w:tcPr>
            <w:tcW w:w="10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汉威电子</w:t>
            </w:r>
          </w:p>
        </w:tc>
      </w:tr>
      <w:tr>
        <w:trPr>
          <w:trHeight w:val="1270" w:hRule="exact"/>
        </w:trPr>
        <w:tc>
          <w:tcPr>
            <w:tcW w:w="56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18"/>
                <w:szCs w:val="18"/>
              </w:rPr>
            </w:pPr>
            <w:r>
              <w:rPr>
                <w:rFonts w:ascii="宋体"/>
                <w:b/>
                <w:sz w:val="18"/>
              </w:rPr>
              <w:t>10</w:t>
            </w:r>
            <w:r>
              <w:rPr>
                <w:rFonts w:ascii="宋体"/>
                <w:sz w:val="18"/>
              </w:rPr>
            </w:r>
          </w:p>
        </w:tc>
        <w:tc>
          <w:tcPr>
            <w:tcW w:w="19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
              <w:ind w:right="0"/>
              <w:jc w:val="left"/>
              <w:rPr>
                <w:rFonts w:ascii="宋体" w:hAnsi="宋体" w:cs="宋体" w:eastAsia="宋体" w:hint="default"/>
                <w:sz w:val="3"/>
                <w:szCs w:val="3"/>
              </w:rPr>
            </w:pPr>
          </w:p>
          <w:p>
            <w:pPr>
              <w:pStyle w:val="TableParagraph"/>
              <w:spacing w:line="1144" w:lineRule="exact"/>
              <w:ind w:left="416" w:right="0"/>
              <w:jc w:val="left"/>
              <w:rPr>
                <w:rFonts w:ascii="宋体" w:hAnsi="宋体" w:cs="宋体" w:eastAsia="宋体" w:hint="default"/>
                <w:sz w:val="20"/>
                <w:szCs w:val="20"/>
              </w:rPr>
            </w:pPr>
            <w:r>
              <w:rPr>
                <w:rFonts w:ascii="宋体" w:hAnsi="宋体" w:cs="宋体" w:eastAsia="宋体" w:hint="default"/>
                <w:position w:val="-22"/>
                <w:sz w:val="20"/>
                <w:szCs w:val="20"/>
              </w:rPr>
              <w:drawing>
                <wp:inline distT="0" distB="0" distL="0" distR="0">
                  <wp:extent cx="766702" cy="726948"/>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2" cstate="print"/>
                          <a:stretch>
                            <a:fillRect/>
                          </a:stretch>
                        </pic:blipFill>
                        <pic:spPr>
                          <a:xfrm>
                            <a:off x="0" y="0"/>
                            <a:ext cx="766702" cy="726948"/>
                          </a:xfrm>
                          <a:prstGeom prst="rect">
                            <a:avLst/>
                          </a:prstGeom>
                        </pic:spPr>
                      </pic:pic>
                    </a:graphicData>
                  </a:graphic>
                </wp:inline>
              </w:drawing>
            </w:r>
            <w:r>
              <w:rPr>
                <w:rFonts w:ascii="宋体" w:hAnsi="宋体" w:cs="宋体" w:eastAsia="宋体" w:hint="default"/>
                <w:position w:val="-22"/>
                <w:sz w:val="20"/>
                <w:szCs w:val="20"/>
              </w:rPr>
            </w:r>
          </w:p>
        </w:tc>
        <w:tc>
          <w:tcPr>
            <w:tcW w:w="9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53" w:right="0"/>
              <w:jc w:val="left"/>
              <w:rPr>
                <w:rFonts w:ascii="宋体" w:hAnsi="宋体" w:cs="宋体" w:eastAsia="宋体" w:hint="default"/>
                <w:sz w:val="18"/>
                <w:szCs w:val="18"/>
              </w:rPr>
            </w:pPr>
            <w:r>
              <w:rPr>
                <w:rFonts w:ascii="宋体"/>
                <w:sz w:val="18"/>
              </w:rPr>
              <w:t>1917044</w:t>
            </w:r>
          </w:p>
        </w:tc>
        <w:tc>
          <w:tcPr>
            <w:tcW w:w="4049" w:type="dxa"/>
            <w:tcBorders>
              <w:top w:val="single" w:sz="6" w:space="0" w:color="000000"/>
              <w:left w:val="single" w:sz="6" w:space="0" w:color="000000"/>
              <w:bottom w:val="single" w:sz="12" w:space="0" w:color="000000"/>
              <w:right w:val="single" w:sz="6" w:space="0" w:color="000000"/>
            </w:tcBorders>
          </w:tcPr>
          <w:p>
            <w:pPr>
              <w:pStyle w:val="TableParagraph"/>
              <w:spacing w:line="237" w:lineRule="auto" w:before="12"/>
              <w:ind w:left="100" w:right="99"/>
              <w:jc w:val="both"/>
              <w:rPr>
                <w:rFonts w:ascii="宋体" w:hAnsi="宋体" w:cs="宋体" w:eastAsia="宋体" w:hint="default"/>
                <w:sz w:val="18"/>
                <w:szCs w:val="18"/>
              </w:rPr>
            </w:pPr>
            <w:r>
              <w:rPr>
                <w:rFonts w:ascii="宋体" w:hAnsi="宋体" w:cs="宋体" w:eastAsia="宋体" w:hint="default"/>
                <w:spacing w:val="-6"/>
                <w:sz w:val="18"/>
                <w:szCs w:val="18"/>
              </w:rPr>
              <w:t>计量仪表、计时器、计算机软件（已录制的）、连</w:t>
            </w:r>
            <w:r>
              <w:rPr>
                <w:rFonts w:ascii="宋体" w:hAnsi="宋体" w:cs="宋体" w:eastAsia="宋体" w:hint="default"/>
                <w:sz w:val="18"/>
                <w:szCs w:val="18"/>
              </w:rPr>
              <w:t> </w:t>
            </w:r>
            <w:r>
              <w:rPr>
                <w:rFonts w:ascii="宋体" w:hAnsi="宋体" w:cs="宋体" w:eastAsia="宋体" w:hint="default"/>
                <w:spacing w:val="-6"/>
                <w:sz w:val="18"/>
                <w:szCs w:val="18"/>
              </w:rPr>
              <w:t>接器（数据处理设备）、信息处理机（中央处理装</w:t>
            </w:r>
            <w:r>
              <w:rPr>
                <w:rFonts w:ascii="宋体" w:hAnsi="宋体" w:cs="宋体" w:eastAsia="宋体" w:hint="default"/>
                <w:sz w:val="18"/>
                <w:szCs w:val="18"/>
              </w:rPr>
              <w:t> </w:t>
            </w:r>
            <w:r>
              <w:rPr>
                <w:rFonts w:ascii="宋体" w:hAnsi="宋体" w:cs="宋体" w:eastAsia="宋体" w:hint="default"/>
                <w:spacing w:val="-6"/>
                <w:sz w:val="18"/>
                <w:szCs w:val="18"/>
              </w:rPr>
              <w:t>置）、已录制的计算机操作程序、已录制的计算机</w:t>
            </w:r>
            <w:r>
              <w:rPr>
                <w:rFonts w:ascii="宋体" w:hAnsi="宋体" w:cs="宋体" w:eastAsia="宋体" w:hint="default"/>
                <w:sz w:val="18"/>
                <w:szCs w:val="18"/>
              </w:rPr>
              <w:t> </w:t>
            </w:r>
            <w:r>
              <w:rPr>
                <w:rFonts w:ascii="宋体" w:hAnsi="宋体" w:cs="宋体" w:eastAsia="宋体" w:hint="default"/>
                <w:spacing w:val="-14"/>
                <w:sz w:val="18"/>
                <w:szCs w:val="18"/>
              </w:rPr>
              <w:t>程序（程序）、用于计算机操作仪表的机械装置（商</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品截止）</w:t>
            </w:r>
          </w:p>
        </w:tc>
        <w:tc>
          <w:tcPr>
            <w:tcW w:w="13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182" w:right="0"/>
              <w:jc w:val="left"/>
              <w:rPr>
                <w:rFonts w:ascii="宋体" w:hAnsi="宋体" w:cs="宋体" w:eastAsia="宋体" w:hint="default"/>
                <w:sz w:val="18"/>
                <w:szCs w:val="18"/>
              </w:rPr>
            </w:pPr>
            <w:r>
              <w:rPr>
                <w:rFonts w:ascii="宋体"/>
                <w:sz w:val="18"/>
              </w:rPr>
              <w:t>2002.11.21-</w:t>
            </w:r>
          </w:p>
          <w:p>
            <w:pPr>
              <w:pStyle w:val="TableParagraph"/>
              <w:spacing w:line="240" w:lineRule="auto" w:before="38"/>
              <w:ind w:left="227" w:right="0"/>
              <w:jc w:val="left"/>
              <w:rPr>
                <w:rFonts w:ascii="宋体" w:hAnsi="宋体" w:cs="宋体" w:eastAsia="宋体" w:hint="default"/>
                <w:sz w:val="18"/>
                <w:szCs w:val="18"/>
              </w:rPr>
            </w:pPr>
            <w:r>
              <w:rPr>
                <w:rFonts w:ascii="宋体"/>
                <w:sz w:val="18"/>
              </w:rPr>
              <w:t>2012.11.20</w:t>
            </w:r>
          </w:p>
        </w:tc>
        <w:tc>
          <w:tcPr>
            <w:tcW w:w="10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郑州春泉</w:t>
            </w:r>
          </w:p>
        </w:tc>
      </w:tr>
    </w:tbl>
    <w:p>
      <w:pPr>
        <w:spacing w:after="0" w:line="240" w:lineRule="auto"/>
        <w:jc w:val="center"/>
        <w:rPr>
          <w:rFonts w:ascii="宋体" w:hAnsi="宋体" w:cs="宋体" w:eastAsia="宋体" w:hint="default"/>
          <w:sz w:val="18"/>
          <w:szCs w:val="18"/>
        </w:rPr>
        <w:sectPr>
          <w:pgSz w:w="11910" w:h="16840"/>
          <w:pgMar w:header="0" w:footer="1050" w:top="1020" w:bottom="1240" w:left="820" w:right="0"/>
        </w:sectPr>
      </w:pPr>
    </w:p>
    <w:p>
      <w:pPr>
        <w:spacing w:line="240" w:lineRule="auto" w:before="9"/>
        <w:rPr>
          <w:rFonts w:ascii="宋体" w:hAnsi="宋体" w:cs="宋体" w:eastAsia="宋体" w:hint="default"/>
          <w:sz w:val="26"/>
          <w:szCs w:val="26"/>
        </w:rPr>
      </w:pPr>
    </w:p>
    <w:p>
      <w:pPr>
        <w:pStyle w:val="BodyText"/>
        <w:spacing w:line="271" w:lineRule="auto" w:before="26"/>
        <w:ind w:left="858" w:right="1775" w:firstLine="566"/>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5</w:t>
      </w:r>
      <w:r>
        <w:rPr>
          <w:rFonts w:ascii="新宋体" w:hAnsi="新宋体" w:cs="新宋体" w:eastAsia="新宋体" w:hint="default"/>
        </w:rPr>
        <w:t>）截止报告期末，公司及子公司共取得 </w:t>
      </w:r>
      <w:r>
        <w:rPr>
          <w:rFonts w:ascii="新宋体" w:hAnsi="新宋体" w:cs="新宋体" w:eastAsia="新宋体" w:hint="default"/>
        </w:rPr>
        <w:t>25</w:t>
      </w:r>
      <w:r>
        <w:rPr>
          <w:rFonts w:ascii="新宋体" w:hAnsi="新宋体" w:cs="新宋体" w:eastAsia="新宋体" w:hint="default"/>
          <w:spacing w:val="-53"/>
        </w:rPr>
        <w:t> </w:t>
      </w:r>
      <w:r>
        <w:rPr>
          <w:rFonts w:ascii="新宋体" w:hAnsi="新宋体" w:cs="新宋体" w:eastAsia="新宋体" w:hint="default"/>
        </w:rPr>
        <w:t>项计算机软件著作权，具体 情况如下：</w:t>
      </w:r>
    </w:p>
    <w:p>
      <w:pPr>
        <w:spacing w:line="240" w:lineRule="auto" w:before="2"/>
        <w:rPr>
          <w:rFonts w:ascii="新宋体" w:hAnsi="新宋体" w:cs="新宋体" w:eastAsia="新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569"/>
        <w:gridCol w:w="2955"/>
        <w:gridCol w:w="2213"/>
        <w:gridCol w:w="1322"/>
        <w:gridCol w:w="1035"/>
        <w:gridCol w:w="754"/>
        <w:gridCol w:w="950"/>
      </w:tblGrid>
      <w:tr>
        <w:trPr>
          <w:trHeight w:val="574" w:hRule="exact"/>
        </w:trPr>
        <w:tc>
          <w:tcPr>
            <w:tcW w:w="569"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30" w:lineRule="exact" w:before="39"/>
              <w:ind w:left="180" w:right="185"/>
              <w:jc w:val="left"/>
              <w:rPr>
                <w:rFonts w:ascii="宋体" w:hAnsi="宋体" w:cs="宋体" w:eastAsia="宋体" w:hint="default"/>
                <w:sz w:val="18"/>
                <w:szCs w:val="18"/>
              </w:rPr>
            </w:pPr>
            <w:r>
              <w:rPr>
                <w:rFonts w:ascii="宋体" w:hAnsi="宋体" w:cs="宋体" w:eastAsia="宋体" w:hint="default"/>
                <w:b/>
                <w:bCs/>
                <w:sz w:val="18"/>
                <w:szCs w:val="18"/>
              </w:rPr>
              <w:t>序</w:t>
            </w:r>
            <w:r>
              <w:rPr>
                <w:rFonts w:ascii="宋体" w:hAnsi="宋体" w:cs="宋体" w:eastAsia="宋体" w:hint="default"/>
                <w:b/>
                <w:bCs/>
                <w:w w:val="99"/>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tc>
        <w:tc>
          <w:tcPr>
            <w:tcW w:w="2955"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8"/>
              <w:ind w:right="3"/>
              <w:jc w:val="center"/>
              <w:rPr>
                <w:rFonts w:ascii="宋体" w:hAnsi="宋体" w:cs="宋体" w:eastAsia="宋体" w:hint="default"/>
                <w:sz w:val="18"/>
                <w:szCs w:val="18"/>
              </w:rPr>
            </w:pPr>
            <w:r>
              <w:rPr>
                <w:rFonts w:ascii="宋体" w:hAnsi="宋体" w:cs="宋体" w:eastAsia="宋体" w:hint="default"/>
                <w:b/>
                <w:bCs/>
                <w:sz w:val="18"/>
                <w:szCs w:val="18"/>
              </w:rPr>
              <w:t>软件名称</w:t>
            </w:r>
            <w:r>
              <w:rPr>
                <w:rFonts w:ascii="宋体" w:hAnsi="宋体" w:cs="宋体" w:eastAsia="宋体" w:hint="default"/>
                <w:sz w:val="18"/>
                <w:szCs w:val="18"/>
              </w:rPr>
            </w:r>
          </w:p>
        </w:tc>
        <w:tc>
          <w:tcPr>
            <w:tcW w:w="2213"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8"/>
              <w:ind w:left="465" w:right="0"/>
              <w:jc w:val="left"/>
              <w:rPr>
                <w:rFonts w:ascii="宋体" w:hAnsi="宋体" w:cs="宋体" w:eastAsia="宋体" w:hint="default"/>
                <w:sz w:val="18"/>
                <w:szCs w:val="18"/>
              </w:rPr>
            </w:pPr>
            <w:r>
              <w:rPr>
                <w:rFonts w:ascii="宋体" w:hAnsi="宋体" w:cs="宋体" w:eastAsia="宋体" w:hint="default"/>
                <w:b/>
                <w:bCs/>
                <w:sz w:val="18"/>
                <w:szCs w:val="18"/>
              </w:rPr>
              <w:t>著作权保护期限</w:t>
            </w:r>
            <w:r>
              <w:rPr>
                <w:rFonts w:ascii="宋体" w:hAnsi="宋体" w:cs="宋体" w:eastAsia="宋体" w:hint="default"/>
                <w:sz w:val="18"/>
                <w:szCs w:val="18"/>
              </w:rPr>
            </w:r>
          </w:p>
        </w:tc>
        <w:tc>
          <w:tcPr>
            <w:tcW w:w="1322"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8"/>
              <w:ind w:left="381" w:right="0"/>
              <w:jc w:val="left"/>
              <w:rPr>
                <w:rFonts w:ascii="宋体" w:hAnsi="宋体" w:cs="宋体" w:eastAsia="宋体" w:hint="default"/>
                <w:sz w:val="18"/>
                <w:szCs w:val="18"/>
              </w:rPr>
            </w:pPr>
            <w:r>
              <w:rPr>
                <w:rFonts w:ascii="宋体" w:hAnsi="宋体" w:cs="宋体" w:eastAsia="宋体" w:hint="default"/>
                <w:b/>
                <w:bCs/>
                <w:sz w:val="18"/>
                <w:szCs w:val="18"/>
              </w:rPr>
              <w:t>登记号</w:t>
            </w:r>
            <w:r>
              <w:rPr>
                <w:rFonts w:ascii="宋体" w:hAnsi="宋体" w:cs="宋体" w:eastAsia="宋体" w:hint="default"/>
                <w:sz w:val="18"/>
                <w:szCs w:val="18"/>
              </w:rPr>
            </w:r>
          </w:p>
        </w:tc>
        <w:tc>
          <w:tcPr>
            <w:tcW w:w="1035"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b/>
                <w:bCs/>
                <w:sz w:val="18"/>
                <w:szCs w:val="18"/>
              </w:rPr>
              <w:t>取得方式</w:t>
            </w:r>
            <w:r>
              <w:rPr>
                <w:rFonts w:ascii="宋体" w:hAnsi="宋体" w:cs="宋体" w:eastAsia="宋体" w:hint="default"/>
                <w:sz w:val="18"/>
                <w:szCs w:val="18"/>
              </w:rPr>
            </w:r>
          </w:p>
        </w:tc>
        <w:tc>
          <w:tcPr>
            <w:tcW w:w="754"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33" w:lineRule="exact" w:before="13"/>
              <w:ind w:left="141" w:right="0"/>
              <w:jc w:val="left"/>
              <w:rPr>
                <w:rFonts w:ascii="宋体" w:hAnsi="宋体" w:cs="宋体" w:eastAsia="宋体" w:hint="default"/>
                <w:sz w:val="18"/>
                <w:szCs w:val="18"/>
              </w:rPr>
            </w:pPr>
            <w:r>
              <w:rPr>
                <w:rFonts w:ascii="宋体" w:hAnsi="宋体" w:cs="宋体" w:eastAsia="宋体" w:hint="default"/>
                <w:b/>
                <w:bCs/>
                <w:sz w:val="18"/>
                <w:szCs w:val="18"/>
              </w:rPr>
              <w:t>权</w:t>
            </w:r>
            <w:r>
              <w:rPr>
                <w:rFonts w:ascii="宋体" w:hAnsi="宋体" w:cs="宋体" w:eastAsia="宋体" w:hint="default"/>
                <w:b/>
                <w:bCs/>
                <w:spacing w:val="-2"/>
                <w:sz w:val="18"/>
                <w:szCs w:val="18"/>
              </w:rPr>
              <w:t> </w:t>
            </w:r>
            <w:r>
              <w:rPr>
                <w:rFonts w:ascii="宋体" w:hAnsi="宋体" w:cs="宋体" w:eastAsia="宋体" w:hint="default"/>
                <w:b/>
                <w:bCs/>
                <w:sz w:val="18"/>
                <w:szCs w:val="18"/>
              </w:rPr>
              <w:t>利</w:t>
            </w:r>
            <w:r>
              <w:rPr>
                <w:rFonts w:ascii="宋体" w:hAnsi="宋体" w:cs="宋体" w:eastAsia="宋体" w:hint="default"/>
                <w:sz w:val="18"/>
                <w:szCs w:val="18"/>
              </w:rPr>
            </w:r>
          </w:p>
          <w:p>
            <w:pPr>
              <w:pStyle w:val="TableParagraph"/>
              <w:spacing w:line="233" w:lineRule="exact"/>
              <w:ind w:left="141" w:right="0"/>
              <w:jc w:val="left"/>
              <w:rPr>
                <w:rFonts w:ascii="宋体" w:hAnsi="宋体" w:cs="宋体" w:eastAsia="宋体" w:hint="default"/>
                <w:sz w:val="18"/>
                <w:szCs w:val="18"/>
              </w:rPr>
            </w:pPr>
            <w:r>
              <w:rPr>
                <w:rFonts w:ascii="宋体" w:hAnsi="宋体" w:cs="宋体" w:eastAsia="宋体" w:hint="default"/>
                <w:b/>
                <w:bCs/>
                <w:sz w:val="18"/>
                <w:szCs w:val="18"/>
              </w:rPr>
              <w:t>范</w:t>
            </w:r>
            <w:r>
              <w:rPr>
                <w:rFonts w:ascii="宋体" w:hAnsi="宋体" w:cs="宋体" w:eastAsia="宋体" w:hint="default"/>
                <w:b/>
                <w:bCs/>
                <w:spacing w:val="-2"/>
                <w:sz w:val="18"/>
                <w:szCs w:val="18"/>
              </w:rPr>
              <w:t> </w:t>
            </w:r>
            <w:r>
              <w:rPr>
                <w:rFonts w:ascii="宋体" w:hAnsi="宋体" w:cs="宋体" w:eastAsia="宋体" w:hint="default"/>
                <w:b/>
                <w:bCs/>
                <w:sz w:val="18"/>
                <w:szCs w:val="18"/>
              </w:rPr>
              <w:t>围</w:t>
            </w:r>
            <w:r>
              <w:rPr>
                <w:rFonts w:ascii="宋体" w:hAnsi="宋体" w:cs="宋体" w:eastAsia="宋体" w:hint="default"/>
                <w:sz w:val="18"/>
                <w:szCs w:val="18"/>
              </w:rPr>
            </w:r>
          </w:p>
        </w:tc>
        <w:tc>
          <w:tcPr>
            <w:tcW w:w="950"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b/>
                <w:bCs/>
                <w:sz w:val="18"/>
                <w:szCs w:val="18"/>
              </w:rPr>
              <w:t>著作权人</w:t>
            </w:r>
            <w:r>
              <w:rPr>
                <w:rFonts w:ascii="宋体" w:hAnsi="宋体" w:cs="宋体" w:eastAsia="宋体" w:hint="default"/>
                <w:sz w:val="18"/>
                <w:szCs w:val="18"/>
              </w:rPr>
            </w:r>
          </w:p>
        </w:tc>
      </w:tr>
      <w:tr>
        <w:trPr>
          <w:trHeight w:val="56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w w:val="99"/>
                <w:sz w:val="18"/>
              </w:rPr>
              <w:t>1</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5"/>
              <w:ind w:left="100" w:right="99"/>
              <w:jc w:val="left"/>
              <w:rPr>
                <w:rFonts w:ascii="宋体" w:hAnsi="宋体" w:cs="宋体" w:eastAsia="宋体" w:hint="default"/>
                <w:sz w:val="18"/>
                <w:szCs w:val="18"/>
              </w:rPr>
            </w:pPr>
            <w:r>
              <w:rPr>
                <w:rFonts w:ascii="宋体" w:hAnsi="宋体" w:cs="宋体" w:eastAsia="宋体" w:hint="default"/>
                <w:spacing w:val="2"/>
                <w:sz w:val="18"/>
                <w:szCs w:val="18"/>
              </w:rPr>
              <w:t>汉威危险源企业信息普查管理系统 </w:t>
            </w:r>
            <w:r>
              <w:rPr>
                <w:rFonts w:ascii="宋体" w:hAnsi="宋体" w:cs="宋体" w:eastAsia="宋体" w:hint="default"/>
                <w:sz w:val="18"/>
                <w:szCs w:val="18"/>
              </w:rPr>
              <w:t>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2009.9.29-2059.12.31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2010SR031667</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w w:val="99"/>
                <w:sz w:val="18"/>
              </w:rPr>
              <w:t>2</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汉威政务办公系统软件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2010.3.1-2060.12.31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2010SR033765</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w w:val="99"/>
                <w:sz w:val="18"/>
              </w:rPr>
              <w:t>3</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汉威应急救援统计分析系统软件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2009.11.20-2059.12.31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2010SR033744</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w w:val="99"/>
                <w:sz w:val="18"/>
              </w:rPr>
              <w:t>4</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汉威危险化学品监督管理系统软件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2009.11.25-2059.12.31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2010SR033743</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w w:val="99"/>
                <w:sz w:val="18"/>
              </w:rPr>
              <w:t>5</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37"/>
              <w:ind w:left="100" w:right="99"/>
              <w:jc w:val="left"/>
              <w:rPr>
                <w:rFonts w:ascii="宋体" w:hAnsi="宋体" w:cs="宋体" w:eastAsia="宋体" w:hint="default"/>
                <w:sz w:val="18"/>
                <w:szCs w:val="18"/>
              </w:rPr>
            </w:pPr>
            <w:r>
              <w:rPr>
                <w:rFonts w:ascii="宋体" w:hAnsi="宋体" w:cs="宋体" w:eastAsia="宋体" w:hint="default"/>
                <w:spacing w:val="2"/>
                <w:sz w:val="18"/>
                <w:szCs w:val="18"/>
              </w:rPr>
              <w:t>汉威危险源和事故隐患管理系统软 </w:t>
            </w:r>
            <w:r>
              <w:rPr>
                <w:rFonts w:ascii="宋体" w:hAnsi="宋体" w:cs="宋体" w:eastAsia="宋体" w:hint="default"/>
                <w:sz w:val="18"/>
                <w:szCs w:val="18"/>
              </w:rPr>
              <w:t>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2009.11.25-2059.12.31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2010SR033259</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5"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8"/>
              <w:ind w:right="8"/>
              <w:jc w:val="center"/>
              <w:rPr>
                <w:rFonts w:ascii="宋体" w:hAnsi="宋体" w:cs="宋体" w:eastAsia="宋体" w:hint="default"/>
                <w:sz w:val="18"/>
                <w:szCs w:val="18"/>
              </w:rPr>
            </w:pPr>
            <w:r>
              <w:rPr>
                <w:rFonts w:ascii="宋体"/>
                <w:b/>
                <w:w w:val="99"/>
                <w:sz w:val="18"/>
              </w:rPr>
              <w:t>6</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100" w:right="0"/>
              <w:jc w:val="left"/>
              <w:rPr>
                <w:rFonts w:ascii="宋体" w:hAnsi="宋体" w:cs="宋体" w:eastAsia="宋体" w:hint="default"/>
                <w:sz w:val="18"/>
                <w:szCs w:val="18"/>
              </w:rPr>
            </w:pPr>
            <w:r>
              <w:rPr>
                <w:rFonts w:ascii="宋体" w:hAnsi="宋体" w:cs="宋体" w:eastAsia="宋体" w:hint="default"/>
                <w:sz w:val="18"/>
                <w:szCs w:val="18"/>
              </w:rPr>
              <w:t>汉威职业卫生管理系统</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100" w:right="0"/>
              <w:jc w:val="left"/>
              <w:rPr>
                <w:rFonts w:ascii="宋体" w:hAnsi="宋体" w:cs="宋体" w:eastAsia="宋体" w:hint="default"/>
                <w:sz w:val="18"/>
                <w:szCs w:val="18"/>
              </w:rPr>
            </w:pPr>
            <w:r>
              <w:rPr>
                <w:rFonts w:ascii="宋体"/>
                <w:sz w:val="18"/>
              </w:rPr>
              <w:t>2010.2.10-2060.12.31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100" w:right="0"/>
              <w:jc w:val="left"/>
              <w:rPr>
                <w:rFonts w:ascii="宋体" w:hAnsi="宋体" w:cs="宋体" w:eastAsia="宋体" w:hint="default"/>
                <w:sz w:val="18"/>
                <w:szCs w:val="18"/>
              </w:rPr>
            </w:pPr>
            <w:r>
              <w:rPr>
                <w:rFonts w:ascii="宋体"/>
                <w:sz w:val="18"/>
              </w:rPr>
              <w:t>2010SR033255</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8"/>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w w:val="99"/>
                <w:sz w:val="18"/>
              </w:rPr>
              <w:t>7</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3"/>
              <w:ind w:left="100" w:right="99"/>
              <w:jc w:val="left"/>
              <w:rPr>
                <w:rFonts w:ascii="宋体" w:hAnsi="宋体" w:cs="宋体" w:eastAsia="宋体" w:hint="default"/>
                <w:sz w:val="18"/>
                <w:szCs w:val="18"/>
              </w:rPr>
            </w:pPr>
            <w:r>
              <w:rPr>
                <w:rFonts w:ascii="宋体" w:hAnsi="宋体" w:cs="宋体" w:eastAsia="宋体" w:hint="default"/>
                <w:spacing w:val="2"/>
                <w:sz w:val="18"/>
                <w:szCs w:val="18"/>
              </w:rPr>
              <w:t>汉威应急培训模拟演练管理系统软 </w:t>
            </w:r>
            <w:r>
              <w:rPr>
                <w:rFonts w:ascii="宋体" w:hAnsi="宋体" w:cs="宋体" w:eastAsia="宋体" w:hint="default"/>
                <w:sz w:val="18"/>
                <w:szCs w:val="18"/>
              </w:rPr>
              <w:t>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2009.12.15-2059.12.31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2010SR033470</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w w:val="99"/>
                <w:sz w:val="18"/>
              </w:rPr>
              <w:t>8</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3"/>
              <w:ind w:left="100" w:right="101"/>
              <w:jc w:val="left"/>
              <w:rPr>
                <w:rFonts w:ascii="宋体" w:hAnsi="宋体" w:cs="宋体" w:eastAsia="宋体" w:hint="default"/>
                <w:sz w:val="18"/>
                <w:szCs w:val="18"/>
              </w:rPr>
            </w:pPr>
            <w:r>
              <w:rPr>
                <w:rFonts w:ascii="宋体" w:hAnsi="宋体" w:cs="宋体" w:eastAsia="宋体" w:hint="default"/>
                <w:sz w:val="18"/>
                <w:szCs w:val="18"/>
              </w:rPr>
              <w:t>汉威安全生产监督 </w:t>
            </w:r>
            <w:r>
              <w:rPr>
                <w:rFonts w:ascii="宋体" w:hAnsi="宋体" w:cs="宋体" w:eastAsia="宋体" w:hint="default"/>
                <w:sz w:val="18"/>
                <w:szCs w:val="18"/>
              </w:rPr>
              <w:t>GIS</w:t>
            </w:r>
            <w:r>
              <w:rPr>
                <w:rFonts w:ascii="宋体" w:hAnsi="宋体" w:cs="宋体" w:eastAsia="宋体" w:hint="default"/>
                <w:spacing w:val="-57"/>
                <w:sz w:val="18"/>
                <w:szCs w:val="18"/>
              </w:rPr>
              <w:t> </w:t>
            </w:r>
            <w:r>
              <w:rPr>
                <w:rFonts w:ascii="宋体" w:hAnsi="宋体" w:cs="宋体" w:eastAsia="宋体" w:hint="default"/>
                <w:sz w:val="18"/>
                <w:szCs w:val="18"/>
              </w:rPr>
              <w:t>地理信息及 网格化管理软件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2010.3.30-2060.12.31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2010SR033468</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w w:val="99"/>
                <w:sz w:val="18"/>
              </w:rPr>
              <w:t>9</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00" w:right="99"/>
              <w:jc w:val="left"/>
              <w:rPr>
                <w:rFonts w:ascii="宋体" w:hAnsi="宋体" w:cs="宋体" w:eastAsia="宋体" w:hint="default"/>
                <w:sz w:val="18"/>
                <w:szCs w:val="18"/>
              </w:rPr>
            </w:pPr>
            <w:r>
              <w:rPr>
                <w:rFonts w:ascii="宋体" w:hAnsi="宋体" w:cs="宋体" w:eastAsia="宋体" w:hint="default"/>
                <w:spacing w:val="2"/>
                <w:sz w:val="18"/>
                <w:szCs w:val="18"/>
              </w:rPr>
              <w:t>汉威管网巡检实时调度系统管理软 </w:t>
            </w:r>
            <w:r>
              <w:rPr>
                <w:rFonts w:ascii="宋体" w:hAnsi="宋体" w:cs="宋体" w:eastAsia="宋体" w:hint="default"/>
                <w:sz w:val="18"/>
                <w:szCs w:val="18"/>
              </w:rPr>
              <w:t>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2010.4.22-2060.12.31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2010SR033298</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sz w:val="18"/>
              </w:rPr>
              <w:t>10</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汉威危险源分类监管管理系统软件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2009.10.20-2059.12.31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2010SR033297</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sz w:val="18"/>
              </w:rPr>
              <w:t>11</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汉威安全生产知识库管理系统软件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2009.12.10-2059.12.31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2010SR033257</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3"/>
              <w:ind w:right="8"/>
              <w:jc w:val="center"/>
              <w:rPr>
                <w:rFonts w:ascii="宋体" w:hAnsi="宋体" w:cs="宋体" w:eastAsia="宋体" w:hint="default"/>
                <w:sz w:val="18"/>
                <w:szCs w:val="18"/>
              </w:rPr>
            </w:pPr>
            <w:r>
              <w:rPr>
                <w:rFonts w:ascii="宋体"/>
                <w:b/>
                <w:sz w:val="18"/>
              </w:rPr>
              <w:t>12</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00" w:right="99"/>
              <w:jc w:val="left"/>
              <w:rPr>
                <w:rFonts w:ascii="宋体" w:hAnsi="宋体" w:cs="宋体" w:eastAsia="宋体" w:hint="default"/>
                <w:sz w:val="18"/>
                <w:szCs w:val="18"/>
              </w:rPr>
            </w:pPr>
            <w:r>
              <w:rPr>
                <w:rFonts w:ascii="宋体" w:hAnsi="宋体" w:cs="宋体" w:eastAsia="宋体" w:hint="default"/>
                <w:spacing w:val="2"/>
                <w:sz w:val="18"/>
                <w:szCs w:val="18"/>
              </w:rPr>
              <w:t>汉威危险源辨识与分级管理系统软 </w:t>
            </w:r>
            <w:r>
              <w:rPr>
                <w:rFonts w:ascii="宋体" w:hAnsi="宋体" w:cs="宋体" w:eastAsia="宋体" w:hint="default"/>
                <w:sz w:val="18"/>
                <w:szCs w:val="18"/>
              </w:rPr>
              <w:t>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left="100" w:right="0"/>
              <w:jc w:val="left"/>
              <w:rPr>
                <w:rFonts w:ascii="宋体" w:hAnsi="宋体" w:cs="宋体" w:eastAsia="宋体" w:hint="default"/>
                <w:sz w:val="18"/>
                <w:szCs w:val="18"/>
              </w:rPr>
            </w:pPr>
            <w:r>
              <w:rPr>
                <w:rFonts w:ascii="宋体"/>
                <w:sz w:val="18"/>
              </w:rPr>
              <w:t>2009.11.25-2059.12.31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left="100" w:right="0"/>
              <w:jc w:val="left"/>
              <w:rPr>
                <w:rFonts w:ascii="宋体" w:hAnsi="宋体" w:cs="宋体" w:eastAsia="宋体" w:hint="default"/>
                <w:sz w:val="18"/>
                <w:szCs w:val="18"/>
              </w:rPr>
            </w:pPr>
            <w:r>
              <w:rPr>
                <w:rFonts w:ascii="宋体"/>
                <w:sz w:val="18"/>
              </w:rPr>
              <w:t>2010SR033221</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3"/>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right="8"/>
              <w:jc w:val="center"/>
              <w:rPr>
                <w:rFonts w:ascii="宋体" w:hAnsi="宋体" w:cs="宋体" w:eastAsia="宋体" w:hint="default"/>
                <w:sz w:val="18"/>
                <w:szCs w:val="18"/>
              </w:rPr>
            </w:pPr>
            <w:r>
              <w:rPr>
                <w:rFonts w:ascii="宋体"/>
                <w:b/>
                <w:sz w:val="18"/>
              </w:rPr>
              <w:t>13</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宋体" w:hAnsi="宋体" w:cs="宋体" w:eastAsia="宋体" w:hint="default"/>
                <w:sz w:val="18"/>
                <w:szCs w:val="18"/>
              </w:rPr>
            </w:pPr>
            <w:r>
              <w:rPr>
                <w:rFonts w:ascii="宋体" w:hAnsi="宋体" w:cs="宋体" w:eastAsia="宋体" w:hint="default"/>
                <w:sz w:val="18"/>
                <w:szCs w:val="18"/>
              </w:rPr>
              <w:t>汉威危险源动态监控系统软件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宋体" w:hAnsi="宋体" w:cs="宋体" w:eastAsia="宋体" w:hint="default"/>
                <w:sz w:val="18"/>
                <w:szCs w:val="18"/>
              </w:rPr>
            </w:pPr>
            <w:r>
              <w:rPr>
                <w:rFonts w:ascii="宋体"/>
                <w:sz w:val="18"/>
              </w:rPr>
              <w:t>2009.11.29-2059.12.31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宋体" w:hAnsi="宋体" w:cs="宋体" w:eastAsia="宋体" w:hint="default"/>
                <w:sz w:val="18"/>
                <w:szCs w:val="18"/>
              </w:rPr>
            </w:pPr>
            <w:r>
              <w:rPr>
                <w:rFonts w:ascii="宋体"/>
                <w:sz w:val="18"/>
              </w:rPr>
              <w:t>2010SR033010</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sz w:val="18"/>
              </w:rPr>
              <w:t>14</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00" w:right="99"/>
              <w:jc w:val="left"/>
              <w:rPr>
                <w:rFonts w:ascii="宋体" w:hAnsi="宋体" w:cs="宋体" w:eastAsia="宋体" w:hint="default"/>
                <w:sz w:val="18"/>
                <w:szCs w:val="18"/>
              </w:rPr>
            </w:pPr>
            <w:r>
              <w:rPr>
                <w:rFonts w:ascii="宋体" w:hAnsi="宋体" w:cs="宋体" w:eastAsia="宋体" w:hint="default"/>
                <w:spacing w:val="2"/>
                <w:sz w:val="18"/>
                <w:szCs w:val="18"/>
              </w:rPr>
              <w:t>汉威安全生产监控预警管理信息系 </w:t>
            </w:r>
            <w:r>
              <w:rPr>
                <w:rFonts w:ascii="宋体" w:hAnsi="宋体" w:cs="宋体" w:eastAsia="宋体" w:hint="default"/>
                <w:sz w:val="18"/>
                <w:szCs w:val="18"/>
              </w:rPr>
              <w:t>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2009.12.31-2059.12.31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2010SR033009</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sz w:val="18"/>
              </w:rPr>
              <w:t>15</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5"/>
              <w:ind w:left="100" w:right="99"/>
              <w:jc w:val="left"/>
              <w:rPr>
                <w:rFonts w:ascii="宋体" w:hAnsi="宋体" w:cs="宋体" w:eastAsia="宋体" w:hint="default"/>
                <w:sz w:val="18"/>
                <w:szCs w:val="18"/>
              </w:rPr>
            </w:pPr>
            <w:r>
              <w:rPr>
                <w:rFonts w:ascii="宋体" w:hAnsi="宋体" w:cs="宋体" w:eastAsia="宋体" w:hint="default"/>
                <w:spacing w:val="2"/>
                <w:sz w:val="18"/>
                <w:szCs w:val="18"/>
              </w:rPr>
              <w:t>汉威企业及重大危险源统计分析系 </w:t>
            </w:r>
            <w:r>
              <w:rPr>
                <w:rFonts w:ascii="宋体" w:hAnsi="宋体" w:cs="宋体" w:eastAsia="宋体" w:hint="default"/>
                <w:sz w:val="18"/>
                <w:szCs w:val="18"/>
              </w:rPr>
              <w:t>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2010.2.10-2060.12.31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2010SR033008</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sz w:val="18"/>
              </w:rPr>
              <w:t>16</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5"/>
              <w:ind w:left="100" w:right="99"/>
              <w:jc w:val="left"/>
              <w:rPr>
                <w:rFonts w:ascii="宋体" w:hAnsi="宋体" w:cs="宋体" w:eastAsia="宋体" w:hint="default"/>
                <w:sz w:val="18"/>
                <w:szCs w:val="18"/>
              </w:rPr>
            </w:pPr>
            <w:r>
              <w:rPr>
                <w:rFonts w:ascii="宋体" w:hAnsi="宋体" w:cs="宋体" w:eastAsia="宋体" w:hint="default"/>
                <w:spacing w:val="2"/>
                <w:sz w:val="18"/>
                <w:szCs w:val="18"/>
              </w:rPr>
              <w:t>汉威事故快报及综合处理管理系统 </w:t>
            </w:r>
            <w:r>
              <w:rPr>
                <w:rFonts w:ascii="宋体" w:hAnsi="宋体" w:cs="宋体" w:eastAsia="宋体" w:hint="default"/>
                <w:sz w:val="18"/>
                <w:szCs w:val="18"/>
              </w:rPr>
              <w:t>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2010.2.20-2060.12.31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2010SR031976</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sz w:val="18"/>
              </w:rPr>
              <w:t>17</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汉威燃气管网巡检系统管理软件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2009.3.10-2059.12.31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2010SR031975</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sz w:val="18"/>
              </w:rPr>
              <w:t>18</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汉威应急救援辅助决策系统软件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2009.11.20-2059.12.31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2010SR031891</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sz w:val="18"/>
              </w:rPr>
              <w:t>19</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汉威危险源信息申报管理系统软件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2009.10.20-2059.12.31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2010SR031807</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5"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right="8"/>
              <w:jc w:val="center"/>
              <w:rPr>
                <w:rFonts w:ascii="宋体" w:hAnsi="宋体" w:cs="宋体" w:eastAsia="宋体" w:hint="default"/>
                <w:sz w:val="18"/>
                <w:szCs w:val="18"/>
              </w:rPr>
            </w:pPr>
            <w:r>
              <w:rPr>
                <w:rFonts w:ascii="宋体"/>
                <w:b/>
                <w:sz w:val="18"/>
              </w:rPr>
              <w:t>20</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宋体" w:hAnsi="宋体" w:cs="宋体" w:eastAsia="宋体" w:hint="default"/>
                <w:sz w:val="18"/>
                <w:szCs w:val="18"/>
              </w:rPr>
            </w:pPr>
            <w:r>
              <w:rPr>
                <w:rFonts w:ascii="宋体" w:hAnsi="宋体" w:cs="宋体" w:eastAsia="宋体" w:hint="default"/>
                <w:sz w:val="18"/>
                <w:szCs w:val="18"/>
              </w:rPr>
              <w:t>汉威应急预案管理系统软件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宋体" w:hAnsi="宋体" w:cs="宋体" w:eastAsia="宋体" w:hint="default"/>
                <w:sz w:val="18"/>
                <w:szCs w:val="18"/>
              </w:rPr>
            </w:pPr>
            <w:r>
              <w:rPr>
                <w:rFonts w:ascii="宋体"/>
                <w:sz w:val="18"/>
              </w:rPr>
              <w:t>2009.10.30-2059.12.31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宋体" w:hAnsi="宋体" w:cs="宋体" w:eastAsia="宋体" w:hint="default"/>
                <w:sz w:val="18"/>
                <w:szCs w:val="18"/>
              </w:rPr>
            </w:pPr>
            <w:r>
              <w:rPr>
                <w:rFonts w:ascii="宋体"/>
                <w:sz w:val="18"/>
              </w:rPr>
              <w:t>2010SR031779</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sz w:val="18"/>
              </w:rPr>
              <w:t>21</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汉威气敏元件测试软件</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2000.6.10-2050.12.31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2008SR09429</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8"/>
              <w:ind w:right="8"/>
              <w:jc w:val="center"/>
              <w:rPr>
                <w:rFonts w:ascii="宋体" w:hAnsi="宋体" w:cs="宋体" w:eastAsia="宋体" w:hint="default"/>
                <w:sz w:val="18"/>
                <w:szCs w:val="18"/>
              </w:rPr>
            </w:pPr>
            <w:r>
              <w:rPr>
                <w:rFonts w:ascii="宋体"/>
                <w:b/>
                <w:sz w:val="18"/>
              </w:rPr>
              <w:t>22</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100" w:right="0"/>
              <w:jc w:val="left"/>
              <w:rPr>
                <w:rFonts w:ascii="宋体" w:hAnsi="宋体" w:cs="宋体" w:eastAsia="宋体" w:hint="default"/>
                <w:sz w:val="18"/>
                <w:szCs w:val="18"/>
              </w:rPr>
            </w:pPr>
            <w:r>
              <w:rPr>
                <w:rFonts w:ascii="宋体" w:hAnsi="宋体" w:cs="宋体" w:eastAsia="宋体" w:hint="default"/>
                <w:sz w:val="18"/>
                <w:szCs w:val="18"/>
              </w:rPr>
              <w:t>汉威安全生产监控与管理信息系统</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100" w:right="0"/>
              <w:jc w:val="left"/>
              <w:rPr>
                <w:rFonts w:ascii="宋体" w:hAnsi="宋体" w:cs="宋体" w:eastAsia="宋体" w:hint="default"/>
                <w:sz w:val="18"/>
                <w:szCs w:val="18"/>
              </w:rPr>
            </w:pPr>
            <w:r>
              <w:rPr>
                <w:rFonts w:ascii="宋体"/>
                <w:sz w:val="18"/>
              </w:rPr>
              <w:t>2009.1.16-2059.12.31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left="100" w:right="0"/>
              <w:jc w:val="left"/>
              <w:rPr>
                <w:rFonts w:ascii="宋体" w:hAnsi="宋体" w:cs="宋体" w:eastAsia="宋体" w:hint="default"/>
                <w:sz w:val="18"/>
                <w:szCs w:val="18"/>
              </w:rPr>
            </w:pPr>
            <w:r>
              <w:rPr>
                <w:rFonts w:ascii="宋体"/>
                <w:sz w:val="18"/>
              </w:rPr>
              <w:t>2009SR014508</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8"/>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8"/>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444"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8"/>
              <w:jc w:val="center"/>
              <w:rPr>
                <w:rFonts w:ascii="宋体" w:hAnsi="宋体" w:cs="宋体" w:eastAsia="宋体" w:hint="default"/>
                <w:sz w:val="18"/>
                <w:szCs w:val="18"/>
              </w:rPr>
            </w:pPr>
            <w:r>
              <w:rPr>
                <w:rFonts w:ascii="宋体"/>
                <w:b/>
                <w:sz w:val="18"/>
              </w:rPr>
              <w:t>23</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汉威重大危险源安全管理信息系统</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2008.9.17-2058.12.31</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sz w:val="18"/>
              </w:rPr>
              <w:t>2009SR014048</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8" w:right="0"/>
              <w:jc w:val="left"/>
              <w:rPr>
                <w:rFonts w:ascii="宋体" w:hAnsi="宋体" w:cs="宋体" w:eastAsia="宋体" w:hint="default"/>
                <w:sz w:val="18"/>
                <w:szCs w:val="18"/>
              </w:rPr>
            </w:pPr>
            <w:r>
              <w:rPr>
                <w:rFonts w:ascii="宋体" w:hAnsi="宋体" w:cs="宋体" w:eastAsia="宋体" w:hint="default"/>
                <w:sz w:val="18"/>
                <w:szCs w:val="18"/>
              </w:rPr>
              <w:t>汉威电子</w:t>
            </w:r>
          </w:p>
        </w:tc>
      </w:tr>
      <w:tr>
        <w:trPr>
          <w:trHeight w:val="562" w:hRule="exact"/>
        </w:trPr>
        <w:tc>
          <w:tcPr>
            <w:tcW w:w="5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sz w:val="18"/>
              </w:rPr>
              <w:t>24</w:t>
            </w:r>
            <w:r>
              <w:rPr>
                <w:rFonts w:ascii="宋体"/>
                <w:sz w:val="18"/>
              </w:rPr>
            </w:r>
          </w:p>
        </w:tc>
        <w:tc>
          <w:tcPr>
            <w:tcW w:w="295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32"/>
              <w:ind w:left="100" w:right="99"/>
              <w:jc w:val="left"/>
              <w:rPr>
                <w:rFonts w:ascii="宋体" w:hAnsi="宋体" w:cs="宋体" w:eastAsia="宋体" w:hint="default"/>
                <w:sz w:val="18"/>
                <w:szCs w:val="18"/>
              </w:rPr>
            </w:pPr>
            <w:r>
              <w:rPr>
                <w:rFonts w:ascii="宋体" w:hAnsi="宋体" w:cs="宋体" w:eastAsia="宋体" w:hint="default"/>
                <w:spacing w:val="2"/>
                <w:sz w:val="18"/>
                <w:szCs w:val="18"/>
              </w:rPr>
              <w:t>嵌入式中央空调计费管理及节能自 </w:t>
            </w:r>
            <w:r>
              <w:rPr>
                <w:rFonts w:ascii="宋体" w:hAnsi="宋体" w:cs="宋体" w:eastAsia="宋体" w:hint="default"/>
                <w:sz w:val="18"/>
                <w:szCs w:val="18"/>
              </w:rPr>
              <w:t>控软件</w:t>
            </w:r>
            <w:r>
              <w:rPr>
                <w:rFonts w:ascii="宋体" w:hAnsi="宋体" w:cs="宋体" w:eastAsia="宋体" w:hint="default"/>
                <w:spacing w:val="1"/>
                <w:sz w:val="18"/>
                <w:szCs w:val="18"/>
              </w:rPr>
              <w:t> </w:t>
            </w:r>
            <w:r>
              <w:rPr>
                <w:rFonts w:ascii="宋体" w:hAnsi="宋体" w:cs="宋体" w:eastAsia="宋体" w:hint="default"/>
                <w:sz w:val="18"/>
                <w:szCs w:val="18"/>
              </w:rPr>
              <w:t>V1.0</w:t>
            </w:r>
          </w:p>
        </w:tc>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2005.6.10-2055.6.9</w:t>
            </w:r>
          </w:p>
        </w:tc>
        <w:tc>
          <w:tcPr>
            <w:tcW w:w="1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2006SR04122</w:t>
            </w:r>
          </w:p>
        </w:tc>
        <w:tc>
          <w:tcPr>
            <w:tcW w:w="10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郑州春泉</w:t>
            </w:r>
          </w:p>
        </w:tc>
      </w:tr>
      <w:tr>
        <w:trPr>
          <w:trHeight w:val="566" w:hRule="exact"/>
        </w:trPr>
        <w:tc>
          <w:tcPr>
            <w:tcW w:w="56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25"/>
              <w:ind w:right="8"/>
              <w:jc w:val="center"/>
              <w:rPr>
                <w:rFonts w:ascii="宋体" w:hAnsi="宋体" w:cs="宋体" w:eastAsia="宋体" w:hint="default"/>
                <w:sz w:val="18"/>
                <w:szCs w:val="18"/>
              </w:rPr>
            </w:pPr>
            <w:r>
              <w:rPr>
                <w:rFonts w:ascii="宋体"/>
                <w:b/>
                <w:sz w:val="18"/>
              </w:rPr>
              <w:t>25</w:t>
            </w:r>
            <w:r>
              <w:rPr>
                <w:rFonts w:ascii="宋体"/>
                <w:sz w:val="18"/>
              </w:rPr>
            </w:r>
          </w:p>
        </w:tc>
        <w:tc>
          <w:tcPr>
            <w:tcW w:w="2955" w:type="dxa"/>
            <w:tcBorders>
              <w:top w:val="single" w:sz="6" w:space="0" w:color="000000"/>
              <w:left w:val="single" w:sz="6" w:space="0" w:color="000000"/>
              <w:bottom w:val="single" w:sz="12" w:space="0" w:color="000000"/>
              <w:right w:val="single" w:sz="6" w:space="0" w:color="000000"/>
            </w:tcBorders>
          </w:tcPr>
          <w:p>
            <w:pPr>
              <w:pStyle w:val="TableParagraph"/>
              <w:spacing w:line="232" w:lineRule="exact" w:before="32"/>
              <w:ind w:left="100" w:right="99"/>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中央空调计费及能源监测信息管理 </w:t>
            </w:r>
            <w:r>
              <w:rPr>
                <w:rFonts w:ascii="宋体" w:hAnsi="宋体" w:cs="宋体" w:eastAsia="宋体" w:hint="default"/>
                <w:sz w:val="18"/>
                <w:szCs w:val="18"/>
              </w:rPr>
              <w:t>软件</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V2.0</w:t>
            </w:r>
          </w:p>
        </w:tc>
        <w:tc>
          <w:tcPr>
            <w:tcW w:w="22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2005.6.10-2055.6.9</w:t>
            </w:r>
          </w:p>
        </w:tc>
        <w:tc>
          <w:tcPr>
            <w:tcW w:w="13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5"/>
              <w:ind w:left="100" w:right="0"/>
              <w:jc w:val="left"/>
              <w:rPr>
                <w:rFonts w:ascii="宋体" w:hAnsi="宋体" w:cs="宋体" w:eastAsia="宋体" w:hint="default"/>
                <w:sz w:val="18"/>
                <w:szCs w:val="18"/>
              </w:rPr>
            </w:pPr>
            <w:r>
              <w:rPr>
                <w:rFonts w:ascii="宋体"/>
                <w:sz w:val="18"/>
              </w:rPr>
              <w:t>2006SR08670</w:t>
            </w:r>
          </w:p>
        </w:tc>
        <w:tc>
          <w:tcPr>
            <w:tcW w:w="103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5"/>
              <w:ind w:right="98"/>
              <w:jc w:val="center"/>
              <w:rPr>
                <w:rFonts w:ascii="宋体" w:hAnsi="宋体" w:cs="宋体" w:eastAsia="宋体" w:hint="default"/>
                <w:sz w:val="18"/>
                <w:szCs w:val="18"/>
              </w:rPr>
            </w:pPr>
            <w:r>
              <w:rPr>
                <w:rFonts w:ascii="宋体" w:hAnsi="宋体" w:cs="宋体" w:eastAsia="宋体" w:hint="default"/>
                <w:sz w:val="18"/>
                <w:szCs w:val="18"/>
              </w:rPr>
              <w:t>原始取得</w:t>
            </w:r>
          </w:p>
        </w:tc>
        <w:tc>
          <w:tcPr>
            <w:tcW w:w="7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5"/>
              <w:ind w:right="2"/>
              <w:jc w:val="center"/>
              <w:rPr>
                <w:rFonts w:ascii="宋体" w:hAnsi="宋体" w:cs="宋体" w:eastAsia="宋体" w:hint="default"/>
                <w:sz w:val="18"/>
                <w:szCs w:val="18"/>
              </w:rPr>
            </w:pPr>
            <w:r>
              <w:rPr>
                <w:rFonts w:ascii="宋体" w:hAnsi="宋体" w:cs="宋体" w:eastAsia="宋体" w:hint="default"/>
                <w:sz w:val="18"/>
                <w:szCs w:val="18"/>
              </w:rPr>
              <w:t>全部</w:t>
            </w:r>
          </w:p>
        </w:tc>
        <w:tc>
          <w:tcPr>
            <w:tcW w:w="95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5"/>
              <w:ind w:left="98" w:right="0"/>
              <w:jc w:val="left"/>
              <w:rPr>
                <w:rFonts w:ascii="宋体" w:hAnsi="宋体" w:cs="宋体" w:eastAsia="宋体" w:hint="default"/>
                <w:sz w:val="18"/>
                <w:szCs w:val="18"/>
              </w:rPr>
            </w:pPr>
            <w:r>
              <w:rPr>
                <w:rFonts w:ascii="宋体" w:hAnsi="宋体" w:cs="宋体" w:eastAsia="宋体" w:hint="default"/>
                <w:sz w:val="18"/>
                <w:szCs w:val="18"/>
              </w:rPr>
              <w:t>郑州春泉</w:t>
            </w:r>
          </w:p>
        </w:tc>
      </w:tr>
    </w:tbl>
    <w:p>
      <w:pPr>
        <w:spacing w:after="0" w:line="240" w:lineRule="auto"/>
        <w:jc w:val="left"/>
        <w:rPr>
          <w:rFonts w:ascii="宋体" w:hAnsi="宋体" w:cs="宋体" w:eastAsia="宋体" w:hint="default"/>
          <w:sz w:val="18"/>
          <w:szCs w:val="18"/>
        </w:rPr>
        <w:sectPr>
          <w:pgSz w:w="11910" w:h="16840"/>
          <w:pgMar w:header="0" w:footer="1050" w:top="1020" w:bottom="1240" w:left="94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1346" w:right="0"/>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6</w:t>
      </w:r>
      <w:r>
        <w:rPr>
          <w:rFonts w:ascii="新宋体" w:hAnsi="新宋体" w:cs="新宋体" w:eastAsia="新宋体" w:hint="default"/>
        </w:rPr>
        <w:t>）非专利技术</w:t>
      </w:r>
    </w:p>
    <w:p>
      <w:pPr>
        <w:spacing w:line="240" w:lineRule="auto" w:before="12"/>
        <w:rPr>
          <w:rFonts w:ascii="新宋体" w:hAnsi="新宋体" w:cs="新宋体" w:eastAsia="新宋体" w:hint="default"/>
          <w:sz w:val="17"/>
          <w:szCs w:val="17"/>
        </w:rPr>
      </w:pPr>
    </w:p>
    <w:tbl>
      <w:tblPr>
        <w:tblW w:w="0" w:type="auto"/>
        <w:jc w:val="left"/>
        <w:tblInd w:w="193" w:type="dxa"/>
        <w:tblLayout w:type="fixed"/>
        <w:tblCellMar>
          <w:top w:w="0" w:type="dxa"/>
          <w:left w:w="0" w:type="dxa"/>
          <w:bottom w:w="0" w:type="dxa"/>
          <w:right w:w="0" w:type="dxa"/>
        </w:tblCellMar>
        <w:tblLook w:val="01E0"/>
      </w:tblPr>
      <w:tblGrid>
        <w:gridCol w:w="1253"/>
        <w:gridCol w:w="2000"/>
        <w:gridCol w:w="2410"/>
        <w:gridCol w:w="3752"/>
      </w:tblGrid>
      <w:tr>
        <w:trPr>
          <w:trHeight w:val="376" w:hRule="exact"/>
        </w:trPr>
        <w:tc>
          <w:tcPr>
            <w:tcW w:w="1253"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40" w:lineRule="auto" w:before="5"/>
              <w:ind w:left="192" w:right="0"/>
              <w:jc w:val="left"/>
              <w:rPr>
                <w:rFonts w:ascii="宋体" w:hAnsi="宋体" w:cs="宋体" w:eastAsia="宋体" w:hint="default"/>
                <w:sz w:val="21"/>
                <w:szCs w:val="21"/>
              </w:rPr>
            </w:pPr>
            <w:r>
              <w:rPr>
                <w:rFonts w:ascii="宋体" w:hAnsi="宋体" w:cs="宋体" w:eastAsia="宋体" w:hint="default"/>
                <w:sz w:val="21"/>
                <w:szCs w:val="21"/>
              </w:rPr>
              <w:t>产品类型</w:t>
            </w:r>
          </w:p>
        </w:tc>
        <w:tc>
          <w:tcPr>
            <w:tcW w:w="2000"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5"/>
              <w:ind w:left="571" w:right="0"/>
              <w:jc w:val="left"/>
              <w:rPr>
                <w:rFonts w:ascii="宋体" w:hAnsi="宋体" w:cs="宋体" w:eastAsia="宋体" w:hint="default"/>
                <w:sz w:val="21"/>
                <w:szCs w:val="21"/>
              </w:rPr>
            </w:pPr>
            <w:r>
              <w:rPr>
                <w:rFonts w:ascii="宋体" w:hAnsi="宋体" w:cs="宋体" w:eastAsia="宋体" w:hint="default"/>
                <w:sz w:val="21"/>
                <w:szCs w:val="21"/>
              </w:rPr>
              <w:t>具体产品</w:t>
            </w:r>
          </w:p>
        </w:tc>
        <w:tc>
          <w:tcPr>
            <w:tcW w:w="2410"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5"/>
              <w:ind w:left="2" w:right="0"/>
              <w:jc w:val="center"/>
              <w:rPr>
                <w:rFonts w:ascii="宋体" w:hAnsi="宋体" w:cs="宋体" w:eastAsia="宋体" w:hint="default"/>
                <w:sz w:val="21"/>
                <w:szCs w:val="21"/>
              </w:rPr>
            </w:pPr>
            <w:r>
              <w:rPr>
                <w:rFonts w:ascii="宋体" w:hAnsi="宋体" w:cs="宋体" w:eastAsia="宋体" w:hint="default"/>
                <w:sz w:val="21"/>
                <w:szCs w:val="21"/>
              </w:rPr>
              <w:t>核心技术</w:t>
            </w:r>
          </w:p>
        </w:tc>
        <w:tc>
          <w:tcPr>
            <w:tcW w:w="3752"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40" w:lineRule="auto" w:before="5"/>
              <w:ind w:left="4"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367" w:hRule="exact"/>
        </w:trPr>
        <w:tc>
          <w:tcPr>
            <w:tcW w:w="1253"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5"/>
              <w:ind w:right="0"/>
              <w:jc w:val="left"/>
              <w:rPr>
                <w:rFonts w:ascii="新宋体" w:hAnsi="新宋体" w:cs="新宋体" w:eastAsia="新宋体" w:hint="default"/>
                <w:sz w:val="22"/>
                <w:szCs w:val="22"/>
              </w:rPr>
            </w:pPr>
          </w:p>
          <w:p>
            <w:pPr>
              <w:pStyle w:val="TableParagraph"/>
              <w:spacing w:line="272" w:lineRule="exact"/>
              <w:ind w:left="506" w:right="194" w:hanging="317"/>
              <w:jc w:val="left"/>
              <w:rPr>
                <w:rFonts w:ascii="宋体" w:hAnsi="宋体" w:cs="宋体" w:eastAsia="宋体" w:hint="default"/>
                <w:sz w:val="21"/>
                <w:szCs w:val="21"/>
              </w:rPr>
            </w:pPr>
            <w:r>
              <w:rPr>
                <w:rFonts w:ascii="宋体" w:hAnsi="宋体" w:cs="宋体" w:eastAsia="宋体" w:hint="default"/>
                <w:b/>
                <w:bCs/>
                <w:sz w:val="21"/>
                <w:szCs w:val="21"/>
              </w:rPr>
              <w:t>气体传感</w:t>
            </w:r>
            <w:r>
              <w:rPr>
                <w:rFonts w:ascii="宋体" w:hAnsi="宋体" w:cs="宋体" w:eastAsia="宋体" w:hint="default"/>
                <w:b/>
                <w:bCs/>
                <w:w w:val="100"/>
                <w:sz w:val="21"/>
                <w:szCs w:val="21"/>
              </w:rPr>
              <w:t> </w:t>
            </w:r>
            <w:r>
              <w:rPr>
                <w:rFonts w:ascii="宋体" w:hAnsi="宋体" w:cs="宋体" w:eastAsia="宋体" w:hint="default"/>
                <w:b/>
                <w:bCs/>
                <w:sz w:val="21"/>
                <w:szCs w:val="21"/>
              </w:rPr>
              <w:t>器</w:t>
            </w:r>
            <w:r>
              <w:rPr>
                <w:rFonts w:ascii="宋体" w:hAnsi="宋体" w:cs="宋体" w:eastAsia="宋体" w:hint="default"/>
                <w:sz w:val="21"/>
                <w:szCs w:val="21"/>
              </w:rPr>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半导体传感器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2" w:right="0"/>
              <w:jc w:val="center"/>
              <w:rPr>
                <w:rFonts w:ascii="宋体" w:hAnsi="宋体" w:cs="宋体" w:eastAsia="宋体" w:hint="default"/>
                <w:sz w:val="21"/>
                <w:szCs w:val="21"/>
              </w:rPr>
            </w:pPr>
            <w:r>
              <w:rPr>
                <w:rFonts w:ascii="宋体" w:hAnsi="宋体" w:cs="宋体" w:eastAsia="宋体" w:hint="default"/>
                <w:sz w:val="21"/>
                <w:szCs w:val="21"/>
              </w:rPr>
              <w:t>纳米技术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提高传感器的可靠性</w:t>
            </w:r>
          </w:p>
        </w:tc>
      </w:tr>
      <w:tr>
        <w:trPr>
          <w:trHeight w:val="367" w:hRule="exact"/>
        </w:trPr>
        <w:tc>
          <w:tcPr>
            <w:tcW w:w="1253" w:type="dxa"/>
            <w:vMerge/>
            <w:tcBorders>
              <w:left w:val="single" w:sz="12" w:space="0" w:color="000000"/>
              <w:right w:val="single" w:sz="6" w:space="0" w:color="000000"/>
            </w:tcBorders>
          </w:tcPr>
          <w:p>
            <w:pP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98" w:right="0"/>
              <w:jc w:val="left"/>
              <w:rPr>
                <w:rFonts w:ascii="宋体" w:hAnsi="宋体" w:cs="宋体" w:eastAsia="宋体" w:hint="default"/>
                <w:sz w:val="21"/>
                <w:szCs w:val="21"/>
              </w:rPr>
            </w:pPr>
            <w:r>
              <w:rPr>
                <w:rFonts w:ascii="宋体" w:hAnsi="宋体" w:cs="宋体" w:eastAsia="宋体" w:hint="default"/>
                <w:sz w:val="21"/>
                <w:szCs w:val="21"/>
              </w:rPr>
              <w:t>催化燃烧式传感器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hAnsi="宋体" w:cs="宋体" w:eastAsia="宋体" w:hint="default"/>
                <w:sz w:val="21"/>
                <w:szCs w:val="21"/>
              </w:rPr>
              <w:t>毒质防护技术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可防止有毒物质侵害传感器</w:t>
            </w:r>
          </w:p>
        </w:tc>
      </w:tr>
      <w:tr>
        <w:trPr>
          <w:trHeight w:val="367" w:hRule="exact"/>
        </w:trPr>
        <w:tc>
          <w:tcPr>
            <w:tcW w:w="1253" w:type="dxa"/>
            <w:vMerge/>
            <w:tcBorders>
              <w:left w:val="single" w:sz="12" w:space="0" w:color="000000"/>
              <w:right w:val="single" w:sz="6" w:space="0" w:color="000000"/>
            </w:tcBorders>
          </w:tcPr>
          <w:p>
            <w:pPr/>
          </w:p>
        </w:tc>
        <w:tc>
          <w:tcPr>
            <w:tcW w:w="2000" w:type="dxa"/>
            <w:vMerge w:val="restart"/>
            <w:tcBorders>
              <w:top w:val="single" w:sz="6" w:space="0" w:color="000000"/>
              <w:left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电化学传感器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2" w:right="0"/>
              <w:jc w:val="center"/>
              <w:rPr>
                <w:rFonts w:ascii="宋体" w:hAnsi="宋体" w:cs="宋体" w:eastAsia="宋体" w:hint="default"/>
                <w:sz w:val="21"/>
                <w:szCs w:val="21"/>
              </w:rPr>
            </w:pPr>
            <w:r>
              <w:rPr>
                <w:rFonts w:ascii="宋体" w:hAnsi="宋体" w:cs="宋体" w:eastAsia="宋体" w:hint="default"/>
                <w:sz w:val="21"/>
                <w:szCs w:val="21"/>
              </w:rPr>
              <w:t>纳米技术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可使传感器具有优异的分辨率</w:t>
            </w:r>
          </w:p>
        </w:tc>
      </w:tr>
      <w:tr>
        <w:trPr>
          <w:trHeight w:val="367" w:hRule="exact"/>
        </w:trPr>
        <w:tc>
          <w:tcPr>
            <w:tcW w:w="1253" w:type="dxa"/>
            <w:vMerge/>
            <w:tcBorders>
              <w:left w:val="single" w:sz="12" w:space="0" w:color="000000"/>
              <w:right w:val="single" w:sz="6" w:space="0" w:color="000000"/>
            </w:tcBorders>
          </w:tcPr>
          <w:p>
            <w:pPr/>
          </w:p>
        </w:tc>
        <w:tc>
          <w:tcPr>
            <w:tcW w:w="2000" w:type="dxa"/>
            <w:vMerge/>
            <w:tcBorders>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2" w:right="0"/>
              <w:jc w:val="center"/>
              <w:rPr>
                <w:rFonts w:ascii="宋体" w:hAnsi="宋体" w:cs="宋体" w:eastAsia="宋体" w:hint="default"/>
                <w:sz w:val="21"/>
                <w:szCs w:val="21"/>
              </w:rPr>
            </w:pPr>
            <w:r>
              <w:rPr>
                <w:rFonts w:ascii="宋体" w:hAnsi="宋体" w:cs="宋体" w:eastAsia="宋体" w:hint="default"/>
                <w:sz w:val="21"/>
                <w:szCs w:val="21"/>
              </w:rPr>
              <w:t>归一化技术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提高传感器的互换性</w:t>
            </w:r>
          </w:p>
        </w:tc>
      </w:tr>
      <w:tr>
        <w:trPr>
          <w:trHeight w:val="367" w:hRule="exact"/>
        </w:trPr>
        <w:tc>
          <w:tcPr>
            <w:tcW w:w="1253" w:type="dxa"/>
            <w:vMerge/>
            <w:tcBorders>
              <w:left w:val="single" w:sz="12" w:space="0" w:color="000000"/>
              <w:right w:val="single" w:sz="6" w:space="0" w:color="000000"/>
            </w:tcBorders>
          </w:tcPr>
          <w:p>
            <w:pPr/>
          </w:p>
        </w:tc>
        <w:tc>
          <w:tcPr>
            <w:tcW w:w="2000"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4"/>
                <w:szCs w:val="14"/>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红外传感器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hAnsi="宋体" w:cs="宋体" w:eastAsia="宋体" w:hint="default"/>
                <w:sz w:val="21"/>
                <w:szCs w:val="21"/>
              </w:rPr>
              <w:t>红外稳定技术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可提高该传感器使用寿命</w:t>
            </w:r>
          </w:p>
        </w:tc>
      </w:tr>
      <w:tr>
        <w:trPr>
          <w:trHeight w:val="367" w:hRule="exact"/>
        </w:trPr>
        <w:tc>
          <w:tcPr>
            <w:tcW w:w="1253" w:type="dxa"/>
            <w:vMerge/>
            <w:tcBorders>
              <w:left w:val="single" w:sz="12" w:space="0" w:color="000000"/>
              <w:bottom w:val="single" w:sz="6" w:space="0" w:color="000000"/>
              <w:right w:val="single" w:sz="6" w:space="0" w:color="000000"/>
            </w:tcBorders>
          </w:tcPr>
          <w:p>
            <w:pPr/>
          </w:p>
        </w:tc>
        <w:tc>
          <w:tcPr>
            <w:tcW w:w="2000" w:type="dxa"/>
            <w:vMerge/>
            <w:tcBorders>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2" w:right="0"/>
              <w:jc w:val="center"/>
              <w:rPr>
                <w:rFonts w:ascii="宋体" w:hAnsi="宋体" w:cs="宋体" w:eastAsia="宋体" w:hint="default"/>
                <w:sz w:val="21"/>
                <w:szCs w:val="21"/>
              </w:rPr>
            </w:pPr>
            <w:r>
              <w:rPr>
                <w:rFonts w:ascii="宋体" w:hAnsi="宋体" w:cs="宋体" w:eastAsia="宋体" w:hint="default"/>
                <w:sz w:val="21"/>
                <w:szCs w:val="21"/>
              </w:rPr>
              <w:t>多种气体同时探测</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left="100" w:right="0"/>
              <w:jc w:val="left"/>
              <w:rPr>
                <w:rFonts w:ascii="宋体" w:hAnsi="宋体" w:cs="宋体" w:eastAsia="宋体" w:hint="default"/>
                <w:sz w:val="21"/>
                <w:szCs w:val="21"/>
              </w:rPr>
            </w:pPr>
            <w:r>
              <w:rPr>
                <w:rFonts w:ascii="宋体" w:hAnsi="宋体" w:cs="宋体" w:eastAsia="宋体" w:hint="default"/>
                <w:sz w:val="21"/>
                <w:szCs w:val="21"/>
              </w:rPr>
              <w:t>可实现多个组分同时探测</w:t>
            </w:r>
          </w:p>
        </w:tc>
      </w:tr>
      <w:tr>
        <w:trPr>
          <w:trHeight w:val="638" w:hRule="exact"/>
        </w:trPr>
        <w:tc>
          <w:tcPr>
            <w:tcW w:w="1253"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7"/>
              <w:ind w:right="0"/>
              <w:jc w:val="left"/>
              <w:rPr>
                <w:rFonts w:ascii="新宋体" w:hAnsi="新宋体" w:cs="新宋体" w:eastAsia="新宋体" w:hint="default"/>
                <w:sz w:val="14"/>
                <w:szCs w:val="14"/>
              </w:rPr>
            </w:pPr>
          </w:p>
          <w:p>
            <w:pPr>
              <w:pStyle w:val="TableParagraph"/>
              <w:spacing w:line="272" w:lineRule="exact"/>
              <w:ind w:left="189" w:right="194"/>
              <w:jc w:val="left"/>
              <w:rPr>
                <w:rFonts w:ascii="宋体" w:hAnsi="宋体" w:cs="宋体" w:eastAsia="宋体" w:hint="default"/>
                <w:sz w:val="21"/>
                <w:szCs w:val="21"/>
              </w:rPr>
            </w:pPr>
            <w:r>
              <w:rPr>
                <w:rFonts w:ascii="宋体" w:hAnsi="宋体" w:cs="宋体" w:eastAsia="宋体" w:hint="default"/>
                <w:b/>
                <w:bCs/>
                <w:sz w:val="21"/>
                <w:szCs w:val="21"/>
              </w:rPr>
              <w:t>气体检测</w:t>
            </w:r>
            <w:r>
              <w:rPr>
                <w:rFonts w:ascii="宋体" w:hAnsi="宋体" w:cs="宋体" w:eastAsia="宋体" w:hint="default"/>
                <w:b/>
                <w:bCs/>
                <w:w w:val="100"/>
                <w:sz w:val="21"/>
                <w:szCs w:val="21"/>
              </w:rPr>
              <w:t> </w:t>
            </w:r>
            <w:r>
              <w:rPr>
                <w:rFonts w:ascii="宋体" w:hAnsi="宋体" w:cs="宋体" w:eastAsia="宋体" w:hint="default"/>
                <w:b/>
                <w:bCs/>
                <w:sz w:val="21"/>
                <w:szCs w:val="21"/>
              </w:rPr>
              <w:t>仪器仪表</w:t>
            </w:r>
            <w:r>
              <w:rPr>
                <w:rFonts w:ascii="宋体" w:hAnsi="宋体" w:cs="宋体" w:eastAsia="宋体" w:hint="default"/>
                <w:sz w:val="21"/>
                <w:szCs w:val="21"/>
              </w:rPr>
            </w: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4"/>
              <w:ind w:left="98" w:right="98"/>
              <w:jc w:val="left"/>
              <w:rPr>
                <w:rFonts w:ascii="宋体" w:hAnsi="宋体" w:cs="宋体" w:eastAsia="宋体" w:hint="default"/>
                <w:sz w:val="21"/>
                <w:szCs w:val="21"/>
              </w:rPr>
            </w:pPr>
            <w:r>
              <w:rPr>
                <w:rFonts w:ascii="宋体" w:hAnsi="宋体" w:cs="宋体" w:eastAsia="宋体" w:hint="default"/>
                <w:spacing w:val="11"/>
                <w:sz w:val="21"/>
                <w:szCs w:val="21"/>
              </w:rPr>
              <w:t>红外检测仪器仪表</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专用技术</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4"/>
              <w:ind w:left="986" w:right="144" w:hanging="840"/>
              <w:jc w:val="left"/>
              <w:rPr>
                <w:rFonts w:ascii="宋体" w:hAnsi="宋体" w:cs="宋体" w:eastAsia="宋体" w:hint="default"/>
                <w:sz w:val="21"/>
                <w:szCs w:val="21"/>
              </w:rPr>
            </w:pPr>
            <w:r>
              <w:rPr>
                <w:rFonts w:ascii="宋体" w:hAnsi="宋体" w:cs="宋体" w:eastAsia="宋体" w:hint="default"/>
                <w:sz w:val="21"/>
                <w:szCs w:val="21"/>
              </w:rPr>
              <w:t>传感器阵列与数据融合</w:t>
            </w:r>
            <w:r>
              <w:rPr>
                <w:rFonts w:ascii="宋体" w:hAnsi="宋体" w:cs="宋体" w:eastAsia="宋体" w:hint="default"/>
                <w:w w:val="100"/>
                <w:sz w:val="21"/>
                <w:szCs w:val="21"/>
              </w:rPr>
              <w:t> </w:t>
            </w:r>
            <w:r>
              <w:rPr>
                <w:rFonts w:ascii="宋体" w:hAnsi="宋体" w:cs="宋体" w:eastAsia="宋体" w:hint="default"/>
                <w:sz w:val="21"/>
                <w:szCs w:val="21"/>
              </w:rPr>
              <w:t>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可提高识别准确性</w:t>
            </w:r>
          </w:p>
        </w:tc>
      </w:tr>
      <w:tr>
        <w:trPr>
          <w:trHeight w:val="689" w:hRule="exact"/>
        </w:trPr>
        <w:tc>
          <w:tcPr>
            <w:tcW w:w="1253" w:type="dxa"/>
            <w:vMerge/>
            <w:tcBorders>
              <w:left w:val="single" w:sz="12" w:space="0" w:color="000000"/>
              <w:right w:val="single" w:sz="6" w:space="0" w:color="000000"/>
            </w:tcBorders>
          </w:tcPr>
          <w:p>
            <w:pPr/>
          </w:p>
        </w:tc>
        <w:tc>
          <w:tcPr>
            <w:tcW w:w="200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61"/>
              <w:ind w:left="98" w:right="98"/>
              <w:jc w:val="left"/>
              <w:rPr>
                <w:rFonts w:ascii="宋体" w:hAnsi="宋体" w:cs="宋体" w:eastAsia="宋体" w:hint="default"/>
                <w:sz w:val="21"/>
                <w:szCs w:val="21"/>
              </w:rPr>
            </w:pPr>
            <w:r>
              <w:rPr>
                <w:rFonts w:ascii="宋体" w:hAnsi="宋体" w:cs="宋体" w:eastAsia="宋体" w:hint="default"/>
                <w:spacing w:val="11"/>
                <w:sz w:val="21"/>
                <w:szCs w:val="21"/>
              </w:rPr>
              <w:t>民用气体检测仪器</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仪表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5"/>
              <w:ind w:left="2" w:right="0"/>
              <w:jc w:val="center"/>
              <w:rPr>
                <w:rFonts w:ascii="宋体" w:hAnsi="宋体" w:cs="宋体" w:eastAsia="宋体" w:hint="default"/>
                <w:sz w:val="21"/>
                <w:szCs w:val="21"/>
              </w:rPr>
            </w:pPr>
            <w:r>
              <w:rPr>
                <w:rFonts w:ascii="宋体" w:hAnsi="宋体" w:cs="宋体" w:eastAsia="宋体" w:hint="default"/>
                <w:sz w:val="21"/>
                <w:szCs w:val="21"/>
              </w:rPr>
              <w:t>低功耗技术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37"/>
              <w:ind w:left="100" w:right="93"/>
              <w:jc w:val="left"/>
              <w:rPr>
                <w:rFonts w:ascii="宋体" w:hAnsi="宋体" w:cs="宋体" w:eastAsia="宋体" w:hint="default"/>
                <w:sz w:val="21"/>
                <w:szCs w:val="21"/>
              </w:rPr>
            </w:pPr>
            <w:r>
              <w:rPr>
                <w:rFonts w:ascii="宋体" w:hAnsi="宋体" w:cs="宋体" w:eastAsia="宋体" w:hint="default"/>
                <w:spacing w:val="8"/>
                <w:sz w:val="21"/>
                <w:szCs w:val="21"/>
              </w:rPr>
              <w:t>部分民用气体检测仪器仪表可以在电</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池供电长时间使用</w:t>
            </w:r>
          </w:p>
        </w:tc>
      </w:tr>
      <w:tr>
        <w:trPr>
          <w:trHeight w:val="638" w:hRule="exact"/>
        </w:trPr>
        <w:tc>
          <w:tcPr>
            <w:tcW w:w="1253" w:type="dxa"/>
            <w:vMerge/>
            <w:tcBorders>
              <w:left w:val="single" w:sz="12" w:space="0" w:color="000000"/>
              <w:right w:val="single" w:sz="6" w:space="0" w:color="000000"/>
            </w:tcBorders>
          </w:tcPr>
          <w:p>
            <w:pPr/>
          </w:p>
        </w:tc>
        <w:tc>
          <w:tcPr>
            <w:tcW w:w="200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9"/>
              <w:ind w:right="0"/>
              <w:jc w:val="left"/>
              <w:rPr>
                <w:rFonts w:ascii="新宋体" w:hAnsi="新宋体" w:cs="新宋体" w:eastAsia="新宋体" w:hint="default"/>
                <w:sz w:val="23"/>
                <w:szCs w:val="23"/>
              </w:rPr>
            </w:pPr>
          </w:p>
          <w:p>
            <w:pPr>
              <w:pStyle w:val="TableParagraph"/>
              <w:spacing w:line="272" w:lineRule="exact"/>
              <w:ind w:left="674" w:right="149" w:hanging="524"/>
              <w:jc w:val="left"/>
              <w:rPr>
                <w:rFonts w:ascii="宋体" w:hAnsi="宋体" w:cs="宋体" w:eastAsia="宋体" w:hint="default"/>
                <w:sz w:val="21"/>
                <w:szCs w:val="21"/>
              </w:rPr>
            </w:pPr>
            <w:r>
              <w:rPr>
                <w:rFonts w:ascii="宋体" w:hAnsi="宋体" w:cs="宋体" w:eastAsia="宋体" w:hint="default"/>
                <w:sz w:val="21"/>
                <w:szCs w:val="21"/>
              </w:rPr>
              <w:t>工业用气体检测仪</w:t>
            </w:r>
            <w:r>
              <w:rPr>
                <w:rFonts w:ascii="宋体" w:hAnsi="宋体" w:cs="宋体" w:eastAsia="宋体" w:hint="default"/>
                <w:w w:val="100"/>
                <w:sz w:val="21"/>
                <w:szCs w:val="21"/>
              </w:rPr>
              <w:t> </w:t>
            </w:r>
            <w:r>
              <w:rPr>
                <w:rFonts w:ascii="宋体" w:hAnsi="宋体" w:cs="宋体" w:eastAsia="宋体" w:hint="default"/>
                <w:sz w:val="21"/>
                <w:szCs w:val="21"/>
              </w:rPr>
              <w:t>器仪表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34"/>
              <w:ind w:left="986" w:right="144" w:hanging="84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4"/>
                <w:sz w:val="21"/>
                <w:szCs w:val="21"/>
              </w:rPr>
              <w:t> </w:t>
            </w:r>
            <w:r>
              <w:rPr>
                <w:rFonts w:ascii="宋体" w:hAnsi="宋体" w:cs="宋体" w:eastAsia="宋体" w:hint="default"/>
                <w:sz w:val="21"/>
                <w:szCs w:val="21"/>
              </w:rPr>
              <w:t>ARM</w:t>
            </w:r>
            <w:r>
              <w:rPr>
                <w:rFonts w:ascii="宋体" w:hAnsi="宋体" w:cs="宋体" w:eastAsia="宋体" w:hint="default"/>
                <w:spacing w:val="-54"/>
                <w:sz w:val="21"/>
                <w:szCs w:val="21"/>
              </w:rPr>
              <w:t> </w:t>
            </w:r>
            <w:r>
              <w:rPr>
                <w:rFonts w:ascii="宋体" w:hAnsi="宋体" w:cs="宋体" w:eastAsia="宋体" w:hint="default"/>
                <w:sz w:val="21"/>
                <w:szCs w:val="21"/>
              </w:rPr>
              <w:t>系统的嵌入式</w:t>
            </w:r>
            <w:r>
              <w:rPr>
                <w:rFonts w:ascii="宋体" w:hAnsi="宋体" w:cs="宋体" w:eastAsia="宋体" w:hint="default"/>
                <w:w w:val="100"/>
                <w:sz w:val="21"/>
                <w:szCs w:val="21"/>
              </w:rPr>
              <w:t> </w:t>
            </w:r>
            <w:r>
              <w:rPr>
                <w:rFonts w:ascii="宋体" w:hAnsi="宋体" w:cs="宋体" w:eastAsia="宋体" w:hint="default"/>
                <w:sz w:val="21"/>
                <w:szCs w:val="21"/>
              </w:rPr>
              <w:t>平台</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较好的视觉效果和优秀的人机界面</w:t>
            </w:r>
          </w:p>
        </w:tc>
      </w:tr>
      <w:tr>
        <w:trPr>
          <w:trHeight w:val="641" w:hRule="exact"/>
        </w:trPr>
        <w:tc>
          <w:tcPr>
            <w:tcW w:w="1253" w:type="dxa"/>
            <w:vMerge/>
            <w:tcBorders>
              <w:left w:val="single" w:sz="12" w:space="0" w:color="000000"/>
              <w:right w:val="single" w:sz="6" w:space="0" w:color="000000"/>
            </w:tcBorders>
          </w:tcPr>
          <w:p>
            <w:pPr/>
          </w:p>
        </w:tc>
        <w:tc>
          <w:tcPr>
            <w:tcW w:w="2000" w:type="dxa"/>
            <w:vMerge/>
            <w:tcBorders>
              <w:left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RS485</w:t>
            </w:r>
            <w:r>
              <w:rPr>
                <w:rFonts w:ascii="宋体" w:hAnsi="宋体" w:cs="宋体" w:eastAsia="宋体" w:hint="default"/>
                <w:spacing w:val="-52"/>
                <w:sz w:val="21"/>
                <w:szCs w:val="21"/>
              </w:rPr>
              <w:t> </w:t>
            </w:r>
            <w:r>
              <w:rPr>
                <w:rFonts w:ascii="宋体" w:hAnsi="宋体" w:cs="宋体" w:eastAsia="宋体" w:hint="default"/>
                <w:sz w:val="21"/>
                <w:szCs w:val="21"/>
              </w:rPr>
              <w:t>防浪涌技术</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left="100" w:right="89"/>
              <w:jc w:val="left"/>
              <w:rPr>
                <w:rFonts w:ascii="宋体" w:hAnsi="宋体" w:cs="宋体" w:eastAsia="宋体" w:hint="default"/>
                <w:sz w:val="21"/>
                <w:szCs w:val="21"/>
              </w:rPr>
            </w:pPr>
            <w:r>
              <w:rPr>
                <w:rFonts w:ascii="宋体" w:hAnsi="宋体" w:cs="宋体" w:eastAsia="宋体" w:hint="default"/>
                <w:sz w:val="21"/>
                <w:szCs w:val="21"/>
              </w:rPr>
              <w:t>RS485</w:t>
            </w:r>
            <w:r>
              <w:rPr>
                <w:rFonts w:ascii="宋体" w:hAnsi="宋体" w:cs="宋体" w:eastAsia="宋体" w:hint="default"/>
                <w:spacing w:val="-37"/>
                <w:sz w:val="21"/>
                <w:szCs w:val="21"/>
              </w:rPr>
              <w:t> </w:t>
            </w:r>
            <w:r>
              <w:rPr>
                <w:rFonts w:ascii="宋体" w:hAnsi="宋体" w:cs="宋体" w:eastAsia="宋体" w:hint="default"/>
                <w:sz w:val="21"/>
                <w:szCs w:val="21"/>
              </w:rPr>
              <w:t>通讯能组成探测仪器网络、进行</w:t>
            </w:r>
            <w:r>
              <w:rPr>
                <w:rFonts w:ascii="宋体" w:hAnsi="宋体" w:cs="宋体" w:eastAsia="宋体" w:hint="default"/>
                <w:w w:val="100"/>
                <w:sz w:val="21"/>
                <w:szCs w:val="21"/>
              </w:rPr>
              <w:t> </w:t>
            </w:r>
            <w:r>
              <w:rPr>
                <w:rFonts w:ascii="宋体" w:hAnsi="宋体" w:cs="宋体" w:eastAsia="宋体" w:hint="default"/>
                <w:sz w:val="21"/>
                <w:szCs w:val="21"/>
              </w:rPr>
              <w:t>多点的实时监控，可防浪涌</w:t>
            </w:r>
          </w:p>
        </w:tc>
      </w:tr>
      <w:tr>
        <w:trPr>
          <w:trHeight w:val="638" w:hRule="exact"/>
        </w:trPr>
        <w:tc>
          <w:tcPr>
            <w:tcW w:w="1253" w:type="dxa"/>
            <w:vMerge/>
            <w:tcBorders>
              <w:left w:val="single" w:sz="12" w:space="0" w:color="000000"/>
              <w:right w:val="single" w:sz="6" w:space="0" w:color="000000"/>
            </w:tcBorders>
          </w:tcPr>
          <w:p>
            <w:pPr/>
          </w:p>
        </w:tc>
        <w:tc>
          <w:tcPr>
            <w:tcW w:w="2000" w:type="dxa"/>
            <w:vMerge/>
            <w:tcBorders>
              <w:left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智能模块化</w:t>
            </w:r>
          </w:p>
        </w:tc>
        <w:tc>
          <w:tcPr>
            <w:tcW w:w="3752" w:type="dxa"/>
            <w:tcBorders>
              <w:top w:val="single" w:sz="6" w:space="0" w:color="000000"/>
              <w:left w:val="single" w:sz="6" w:space="0" w:color="000000"/>
              <w:bottom w:val="single" w:sz="6" w:space="0" w:color="000000"/>
              <w:right w:val="single" w:sz="12" w:space="0" w:color="000000"/>
            </w:tcBorders>
          </w:tcPr>
          <w:p>
            <w:pPr>
              <w:pStyle w:val="TableParagraph"/>
              <w:spacing w:line="272" w:lineRule="exact" w:before="34"/>
              <w:ind w:left="100" w:right="89"/>
              <w:jc w:val="left"/>
              <w:rPr>
                <w:rFonts w:ascii="宋体" w:hAnsi="宋体" w:cs="宋体" w:eastAsia="宋体" w:hint="default"/>
                <w:sz w:val="21"/>
                <w:szCs w:val="21"/>
              </w:rPr>
            </w:pPr>
            <w:r>
              <w:rPr>
                <w:rFonts w:ascii="宋体" w:hAnsi="宋体" w:cs="宋体" w:eastAsia="宋体" w:hint="default"/>
                <w:spacing w:val="-4"/>
                <w:sz w:val="21"/>
                <w:szCs w:val="21"/>
              </w:rPr>
              <w:t>智能模块化传感器、方便维护。具备很</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高的技术含量</w:t>
            </w:r>
          </w:p>
        </w:tc>
      </w:tr>
      <w:tr>
        <w:trPr>
          <w:trHeight w:val="850" w:hRule="exact"/>
        </w:trPr>
        <w:tc>
          <w:tcPr>
            <w:tcW w:w="1253" w:type="dxa"/>
            <w:vMerge/>
            <w:tcBorders>
              <w:left w:val="single" w:sz="12" w:space="0" w:color="000000"/>
              <w:bottom w:val="single" w:sz="12" w:space="0" w:color="000000"/>
              <w:right w:val="single" w:sz="6" w:space="0" w:color="000000"/>
            </w:tcBorders>
          </w:tcPr>
          <w:p>
            <w:pPr/>
          </w:p>
        </w:tc>
        <w:tc>
          <w:tcPr>
            <w:tcW w:w="2000" w:type="dxa"/>
            <w:vMerge/>
            <w:tcBorders>
              <w:left w:val="single" w:sz="6" w:space="0" w:color="000000"/>
              <w:bottom w:val="single" w:sz="12" w:space="0" w:color="000000"/>
              <w:right w:val="single" w:sz="6" w:space="0" w:color="000000"/>
            </w:tcBorders>
          </w:tcPr>
          <w:p>
            <w:pPr/>
          </w:p>
        </w:tc>
        <w:tc>
          <w:tcPr>
            <w:tcW w:w="24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新宋体" w:hAnsi="新宋体" w:cs="新宋体" w:eastAsia="新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GPS</w:t>
            </w:r>
            <w:r>
              <w:rPr>
                <w:rFonts w:ascii="宋体" w:hAnsi="宋体" w:cs="宋体" w:eastAsia="宋体" w:hint="default"/>
                <w:sz w:val="21"/>
                <w:szCs w:val="21"/>
              </w:rPr>
              <w:t>、</w:t>
            </w:r>
            <w:r>
              <w:rPr>
                <w:rFonts w:ascii="宋体" w:hAnsi="宋体" w:cs="宋体" w:eastAsia="宋体" w:hint="default"/>
                <w:sz w:val="21"/>
                <w:szCs w:val="21"/>
              </w:rPr>
              <w:t>GIS</w:t>
            </w:r>
            <w:r>
              <w:rPr>
                <w:rFonts w:ascii="宋体" w:hAnsi="宋体" w:cs="宋体" w:eastAsia="宋体" w:hint="default"/>
                <w:spacing w:val="-51"/>
                <w:sz w:val="21"/>
                <w:szCs w:val="21"/>
              </w:rPr>
              <w:t> </w:t>
            </w:r>
            <w:r>
              <w:rPr>
                <w:rFonts w:ascii="宋体" w:hAnsi="宋体" w:cs="宋体" w:eastAsia="宋体" w:hint="default"/>
                <w:sz w:val="21"/>
                <w:szCs w:val="21"/>
              </w:rPr>
              <w:t>技术</w:t>
            </w:r>
          </w:p>
        </w:tc>
        <w:tc>
          <w:tcPr>
            <w:tcW w:w="3752" w:type="dxa"/>
            <w:tcBorders>
              <w:top w:val="single" w:sz="6" w:space="0" w:color="000000"/>
              <w:left w:val="single" w:sz="6" w:space="0" w:color="000000"/>
              <w:bottom w:val="single" w:sz="12" w:space="0" w:color="000000"/>
              <w:right w:val="single" w:sz="12" w:space="0" w:color="000000"/>
            </w:tcBorders>
          </w:tcPr>
          <w:p>
            <w:pPr>
              <w:pStyle w:val="TableParagraph"/>
              <w:spacing w:line="272" w:lineRule="exact" w:before="137"/>
              <w:ind w:left="100" w:right="95"/>
              <w:jc w:val="left"/>
              <w:rPr>
                <w:rFonts w:ascii="宋体" w:hAnsi="宋体" w:cs="宋体" w:eastAsia="宋体" w:hint="default"/>
                <w:sz w:val="21"/>
                <w:szCs w:val="21"/>
              </w:rPr>
            </w:pPr>
            <w:r>
              <w:rPr>
                <w:rFonts w:ascii="宋体" w:hAnsi="宋体" w:cs="宋体" w:eastAsia="宋体" w:hint="default"/>
                <w:sz w:val="21"/>
                <w:szCs w:val="21"/>
              </w:rPr>
              <w:t>部分产品采用</w:t>
            </w:r>
            <w:r>
              <w:rPr>
                <w:rFonts w:ascii="宋体" w:hAnsi="宋体" w:cs="宋体" w:eastAsia="宋体" w:hint="default"/>
                <w:spacing w:val="-47"/>
                <w:sz w:val="21"/>
                <w:szCs w:val="21"/>
              </w:rPr>
              <w:t> </w:t>
            </w:r>
            <w:r>
              <w:rPr>
                <w:rFonts w:ascii="宋体" w:hAnsi="宋体" w:cs="宋体" w:eastAsia="宋体" w:hint="default"/>
                <w:sz w:val="21"/>
                <w:szCs w:val="21"/>
              </w:rPr>
              <w:t>GPS</w:t>
            </w:r>
            <w:r>
              <w:rPr>
                <w:rFonts w:ascii="宋体" w:hAnsi="宋体" w:cs="宋体" w:eastAsia="宋体" w:hint="default"/>
                <w:spacing w:val="-49"/>
                <w:sz w:val="21"/>
                <w:szCs w:val="21"/>
              </w:rPr>
              <w:t> </w:t>
            </w:r>
            <w:r>
              <w:rPr>
                <w:rFonts w:ascii="宋体" w:hAnsi="宋体" w:cs="宋体" w:eastAsia="宋体" w:hint="default"/>
                <w:sz w:val="21"/>
                <w:szCs w:val="21"/>
              </w:rPr>
              <w:t>卫星定位、</w:t>
            </w:r>
            <w:r>
              <w:rPr>
                <w:rFonts w:ascii="宋体" w:hAnsi="宋体" w:cs="宋体" w:eastAsia="宋体" w:hint="default"/>
                <w:sz w:val="21"/>
                <w:szCs w:val="21"/>
              </w:rPr>
              <w:t>GIS</w:t>
            </w:r>
            <w:r>
              <w:rPr>
                <w:rFonts w:ascii="宋体" w:hAnsi="宋体" w:cs="宋体" w:eastAsia="宋体" w:hint="default"/>
                <w:spacing w:val="-47"/>
                <w:sz w:val="21"/>
                <w:szCs w:val="21"/>
              </w:rPr>
              <w:t> </w:t>
            </w:r>
            <w:r>
              <w:rPr>
                <w:rFonts w:ascii="宋体" w:hAnsi="宋体" w:cs="宋体" w:eastAsia="宋体" w:hint="default"/>
                <w:spacing w:val="-3"/>
                <w:sz w:val="21"/>
                <w:szCs w:val="21"/>
              </w:rPr>
              <w:t>等技</w:t>
            </w:r>
            <w:r>
              <w:rPr>
                <w:rFonts w:ascii="宋体" w:hAnsi="宋体" w:cs="宋体" w:eastAsia="宋体" w:hint="default"/>
                <w:spacing w:val="-3"/>
                <w:w w:val="100"/>
                <w:sz w:val="21"/>
                <w:szCs w:val="21"/>
              </w:rPr>
              <w:t> </w:t>
            </w:r>
            <w:r>
              <w:rPr>
                <w:rFonts w:ascii="宋体" w:hAnsi="宋体" w:cs="宋体" w:eastAsia="宋体" w:hint="default"/>
                <w:sz w:val="21"/>
                <w:szCs w:val="21"/>
              </w:rPr>
              <w:t>术</w:t>
            </w:r>
          </w:p>
        </w:tc>
      </w:tr>
    </w:tbl>
    <w:p>
      <w:pPr>
        <w:spacing w:line="240" w:lineRule="auto" w:before="6"/>
        <w:rPr>
          <w:rFonts w:ascii="新宋体" w:hAnsi="新宋体" w:cs="新宋体" w:eastAsia="新宋体" w:hint="default"/>
          <w:sz w:val="13"/>
          <w:szCs w:val="13"/>
        </w:rPr>
      </w:pPr>
    </w:p>
    <w:p>
      <w:pPr>
        <w:pStyle w:val="BodyText"/>
        <w:spacing w:line="240" w:lineRule="auto" w:before="26"/>
        <w:ind w:left="1185" w:right="0"/>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7</w:t>
      </w:r>
      <w:r>
        <w:rPr>
          <w:rFonts w:ascii="新宋体" w:hAnsi="新宋体" w:cs="新宋体" w:eastAsia="新宋体" w:hint="default"/>
        </w:rPr>
        <w:t>）土地使用权</w:t>
      </w:r>
    </w:p>
    <w:p>
      <w:pPr>
        <w:pStyle w:val="BodyText"/>
        <w:spacing w:line="240" w:lineRule="auto" w:before="192"/>
        <w:ind w:left="1182" w:right="0"/>
        <w:jc w:val="left"/>
      </w:pPr>
      <w:r>
        <w:rPr/>
        <w:t>截至报告期末，公司及其子公司共拥有三宗土地使用权，具体情况如下：</w:t>
      </w:r>
    </w:p>
    <w:p>
      <w:pPr>
        <w:spacing w:line="240" w:lineRule="auto" w:before="11"/>
        <w:rPr>
          <w:rFonts w:ascii="宋体" w:hAnsi="宋体" w:cs="宋体" w:eastAsia="宋体" w:hint="default"/>
          <w:sz w:val="17"/>
          <w:szCs w:val="17"/>
        </w:rPr>
      </w:pPr>
    </w:p>
    <w:tbl>
      <w:tblPr>
        <w:tblW w:w="0" w:type="auto"/>
        <w:jc w:val="left"/>
        <w:tblInd w:w="107" w:type="dxa"/>
        <w:tblLayout w:type="fixed"/>
        <w:tblCellMar>
          <w:top w:w="0" w:type="dxa"/>
          <w:left w:w="0" w:type="dxa"/>
          <w:bottom w:w="0" w:type="dxa"/>
          <w:right w:w="0" w:type="dxa"/>
        </w:tblCellMar>
        <w:tblLook w:val="01E0"/>
      </w:tblPr>
      <w:tblGrid>
        <w:gridCol w:w="1294"/>
        <w:gridCol w:w="1250"/>
        <w:gridCol w:w="987"/>
        <w:gridCol w:w="1510"/>
        <w:gridCol w:w="1604"/>
        <w:gridCol w:w="708"/>
        <w:gridCol w:w="1561"/>
        <w:gridCol w:w="672"/>
      </w:tblGrid>
      <w:tr>
        <w:trPr>
          <w:trHeight w:val="640" w:hRule="exact"/>
        </w:trPr>
        <w:tc>
          <w:tcPr>
            <w:tcW w:w="1294" w:type="dxa"/>
            <w:tcBorders>
              <w:top w:val="single" w:sz="12" w:space="0" w:color="000000"/>
              <w:left w:val="single" w:sz="12" w:space="0" w:color="000000"/>
              <w:bottom w:val="single" w:sz="6" w:space="0" w:color="000000"/>
              <w:right w:val="single" w:sz="6" w:space="0" w:color="000000"/>
            </w:tcBorders>
            <w:shd w:val="clear" w:color="auto" w:fill="DFDFDF"/>
          </w:tcPr>
          <w:p>
            <w:pPr>
              <w:pStyle w:val="TableParagraph"/>
              <w:spacing w:line="240" w:lineRule="auto" w:before="143"/>
              <w:ind w:left="1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250"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3"/>
              <w:ind w:right="0"/>
              <w:jc w:val="center"/>
              <w:rPr>
                <w:rFonts w:ascii="宋体" w:hAnsi="宋体" w:cs="宋体" w:eastAsia="宋体" w:hint="default"/>
                <w:sz w:val="18"/>
                <w:szCs w:val="18"/>
              </w:rPr>
            </w:pPr>
            <w:r>
              <w:rPr>
                <w:rFonts w:ascii="宋体" w:hAnsi="宋体" w:cs="宋体" w:eastAsia="宋体" w:hint="default"/>
                <w:sz w:val="18"/>
                <w:szCs w:val="18"/>
              </w:rPr>
              <w:t>地址</w:t>
            </w:r>
          </w:p>
        </w:tc>
        <w:tc>
          <w:tcPr>
            <w:tcW w:w="987"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3"/>
              <w:ind w:right="0"/>
              <w:jc w:val="center"/>
              <w:rPr>
                <w:rFonts w:ascii="宋体" w:hAnsi="宋体" w:cs="宋体" w:eastAsia="宋体" w:hint="default"/>
                <w:sz w:val="18"/>
                <w:szCs w:val="18"/>
              </w:rPr>
            </w:pPr>
            <w:r>
              <w:rPr>
                <w:rFonts w:ascii="宋体" w:hAnsi="宋体" w:cs="宋体" w:eastAsia="宋体" w:hint="default"/>
                <w:sz w:val="18"/>
                <w:szCs w:val="18"/>
              </w:rPr>
              <w:t>权利人</w:t>
            </w:r>
          </w:p>
        </w:tc>
        <w:tc>
          <w:tcPr>
            <w:tcW w:w="1510"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3"/>
              <w:ind w:right="0"/>
              <w:jc w:val="center"/>
              <w:rPr>
                <w:rFonts w:ascii="宋体" w:hAnsi="宋体" w:cs="宋体" w:eastAsia="宋体" w:hint="default"/>
                <w:sz w:val="18"/>
                <w:szCs w:val="18"/>
              </w:rPr>
            </w:pPr>
            <w:r>
              <w:rPr>
                <w:rFonts w:ascii="宋体" w:hAnsi="宋体" w:cs="宋体" w:eastAsia="宋体" w:hint="default"/>
                <w:sz w:val="18"/>
                <w:szCs w:val="18"/>
              </w:rPr>
              <w:t>地号</w:t>
            </w:r>
          </w:p>
        </w:tc>
        <w:tc>
          <w:tcPr>
            <w:tcW w:w="1604"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3"/>
              <w:ind w:right="0"/>
              <w:jc w:val="center"/>
              <w:rPr>
                <w:rFonts w:ascii="宋体" w:hAnsi="宋体" w:cs="宋体" w:eastAsia="宋体" w:hint="default"/>
                <w:sz w:val="18"/>
                <w:szCs w:val="18"/>
              </w:rPr>
            </w:pPr>
            <w:r>
              <w:rPr>
                <w:rFonts w:ascii="宋体" w:hAnsi="宋体" w:cs="宋体" w:eastAsia="宋体" w:hint="default"/>
                <w:sz w:val="18"/>
                <w:szCs w:val="18"/>
              </w:rPr>
              <w:t>面积</w:t>
            </w:r>
          </w:p>
        </w:tc>
        <w:tc>
          <w:tcPr>
            <w:tcW w:w="708"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71" w:lineRule="auto" w:before="9"/>
              <w:ind w:left="163" w:right="168"/>
              <w:jc w:val="left"/>
              <w:rPr>
                <w:rFonts w:ascii="宋体" w:hAnsi="宋体" w:cs="宋体" w:eastAsia="宋体" w:hint="default"/>
                <w:sz w:val="18"/>
                <w:szCs w:val="18"/>
              </w:rPr>
            </w:pPr>
            <w:r>
              <w:rPr>
                <w:rFonts w:ascii="宋体" w:hAnsi="宋体" w:cs="宋体" w:eastAsia="宋体" w:hint="default"/>
                <w:sz w:val="18"/>
                <w:szCs w:val="18"/>
              </w:rPr>
              <w:t>取得 方式</w:t>
            </w:r>
          </w:p>
        </w:tc>
        <w:tc>
          <w:tcPr>
            <w:tcW w:w="1561" w:type="dxa"/>
            <w:tcBorders>
              <w:top w:val="single" w:sz="12"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143"/>
              <w:ind w:right="2"/>
              <w:jc w:val="center"/>
              <w:rPr>
                <w:rFonts w:ascii="宋体" w:hAnsi="宋体" w:cs="宋体" w:eastAsia="宋体" w:hint="default"/>
                <w:sz w:val="18"/>
                <w:szCs w:val="18"/>
              </w:rPr>
            </w:pPr>
            <w:r>
              <w:rPr>
                <w:rFonts w:ascii="宋体" w:hAnsi="宋体" w:cs="宋体" w:eastAsia="宋体" w:hint="default"/>
                <w:sz w:val="18"/>
                <w:szCs w:val="18"/>
              </w:rPr>
              <w:t>使用权截止日期</w:t>
            </w:r>
          </w:p>
        </w:tc>
        <w:tc>
          <w:tcPr>
            <w:tcW w:w="672" w:type="dxa"/>
            <w:tcBorders>
              <w:top w:val="single" w:sz="12" w:space="0" w:color="000000"/>
              <w:left w:val="single" w:sz="6" w:space="0" w:color="000000"/>
              <w:bottom w:val="single" w:sz="6" w:space="0" w:color="000000"/>
              <w:right w:val="single" w:sz="12" w:space="0" w:color="000000"/>
            </w:tcBorders>
            <w:shd w:val="clear" w:color="auto" w:fill="DFDFDF"/>
          </w:tcPr>
          <w:p>
            <w:pPr>
              <w:pStyle w:val="TableParagraph"/>
              <w:spacing w:line="271" w:lineRule="auto" w:before="9"/>
              <w:ind w:left="146" w:right="143"/>
              <w:jc w:val="left"/>
              <w:rPr>
                <w:rFonts w:ascii="宋体" w:hAnsi="宋体" w:cs="宋体" w:eastAsia="宋体" w:hint="default"/>
                <w:sz w:val="18"/>
                <w:szCs w:val="18"/>
              </w:rPr>
            </w:pPr>
            <w:r>
              <w:rPr>
                <w:rFonts w:ascii="宋体" w:hAnsi="宋体" w:cs="宋体" w:eastAsia="宋体" w:hint="default"/>
                <w:sz w:val="18"/>
                <w:szCs w:val="18"/>
              </w:rPr>
              <w:t>土地 用途</w:t>
            </w:r>
          </w:p>
        </w:tc>
      </w:tr>
      <w:tr>
        <w:trPr>
          <w:trHeight w:val="631" w:hRule="exact"/>
        </w:trPr>
        <w:tc>
          <w:tcPr>
            <w:tcW w:w="12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158" w:right="0"/>
              <w:jc w:val="left"/>
              <w:rPr>
                <w:rFonts w:ascii="宋体" w:hAnsi="宋体" w:cs="宋体" w:eastAsia="宋体" w:hint="default"/>
                <w:sz w:val="18"/>
                <w:szCs w:val="18"/>
              </w:rPr>
            </w:pPr>
            <w:r>
              <w:rPr>
                <w:rFonts w:ascii="宋体" w:hAnsi="宋体" w:cs="宋体" w:eastAsia="宋体" w:hint="default"/>
                <w:sz w:val="18"/>
                <w:szCs w:val="18"/>
              </w:rPr>
              <w:t>郑国用</w:t>
            </w:r>
            <w:r>
              <w:rPr>
                <w:rFonts w:ascii="宋体" w:hAnsi="宋体" w:cs="宋体" w:eastAsia="宋体" w:hint="default"/>
                <w:spacing w:val="-45"/>
                <w:sz w:val="18"/>
                <w:szCs w:val="18"/>
              </w:rPr>
              <w:t> </w:t>
            </w:r>
            <w:r>
              <w:rPr>
                <w:rFonts w:ascii="宋体" w:hAnsi="宋体" w:cs="宋体" w:eastAsia="宋体" w:hint="default"/>
                <w:sz w:val="18"/>
                <w:szCs w:val="18"/>
              </w:rPr>
              <w:t>2008</w:t>
            </w:r>
          </w:p>
          <w:p>
            <w:pPr>
              <w:pStyle w:val="TableParagraph"/>
              <w:spacing w:line="240" w:lineRule="auto" w:before="33"/>
              <w:ind w:left="226" w:right="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宋体" w:hAnsi="宋体" w:cs="宋体" w:eastAsia="宋体" w:hint="default"/>
                <w:sz w:val="18"/>
                <w:szCs w:val="18"/>
              </w:rPr>
              <w:t>0481</w:t>
            </w:r>
            <w:r>
              <w:rPr>
                <w:rFonts w:ascii="宋体" w:hAnsi="宋体" w:cs="宋体" w:eastAsia="宋体" w:hint="default"/>
                <w:spacing w:val="-44"/>
                <w:sz w:val="18"/>
                <w:szCs w:val="18"/>
              </w:rPr>
              <w:t> </w:t>
            </w:r>
            <w:r>
              <w:rPr>
                <w:rFonts w:ascii="宋体" w:hAnsi="宋体" w:cs="宋体" w:eastAsia="宋体" w:hint="default"/>
                <w:sz w:val="18"/>
                <w:szCs w:val="18"/>
              </w:rPr>
              <w:t>号</w:t>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8"/>
              <w:ind w:left="347" w:right="98" w:hanging="248"/>
              <w:jc w:val="left"/>
              <w:rPr>
                <w:rFonts w:ascii="宋体" w:hAnsi="宋体" w:cs="宋体" w:eastAsia="宋体" w:hint="default"/>
                <w:sz w:val="18"/>
                <w:szCs w:val="18"/>
              </w:rPr>
            </w:pPr>
            <w:r>
              <w:rPr>
                <w:rFonts w:ascii="宋体" w:hAnsi="宋体" w:cs="宋体" w:eastAsia="宋体" w:hint="default"/>
                <w:spacing w:val="-8"/>
                <w:sz w:val="18"/>
                <w:szCs w:val="18"/>
              </w:rPr>
              <w:t>金梭路南、雪</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松路东</w:t>
            </w:r>
          </w:p>
        </w:tc>
        <w:tc>
          <w:tcPr>
            <w:tcW w:w="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1"/>
              <w:jc w:val="center"/>
              <w:rPr>
                <w:rFonts w:ascii="宋体" w:hAnsi="宋体" w:cs="宋体" w:eastAsia="宋体" w:hint="default"/>
                <w:sz w:val="18"/>
                <w:szCs w:val="18"/>
              </w:rPr>
            </w:pPr>
            <w:r>
              <w:rPr>
                <w:rFonts w:ascii="宋体" w:hAnsi="宋体" w:cs="宋体" w:eastAsia="宋体" w:hint="default"/>
                <w:sz w:val="18"/>
                <w:szCs w:val="18"/>
              </w:rPr>
              <w:t>汉威电子</w:t>
            </w:r>
          </w:p>
        </w:tc>
        <w:tc>
          <w:tcPr>
            <w:tcW w:w="15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sz w:val="18"/>
              </w:rPr>
              <w:t>GX1-100-82</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87" w:right="0"/>
              <w:jc w:val="left"/>
              <w:rPr>
                <w:rFonts w:ascii="宋体" w:hAnsi="宋体" w:cs="宋体" w:eastAsia="宋体" w:hint="default"/>
                <w:sz w:val="18"/>
                <w:szCs w:val="18"/>
              </w:rPr>
            </w:pPr>
            <w:r>
              <w:rPr>
                <w:rFonts w:ascii="宋体" w:hAnsi="宋体" w:cs="宋体" w:eastAsia="宋体" w:hint="default"/>
                <w:sz w:val="18"/>
                <w:szCs w:val="18"/>
              </w:rPr>
              <w:t>15155.8</w:t>
            </w:r>
            <w:r>
              <w:rPr>
                <w:rFonts w:ascii="宋体" w:hAnsi="宋体" w:cs="宋体" w:eastAsia="宋体" w:hint="default"/>
                <w:spacing w:val="-46"/>
                <w:sz w:val="18"/>
                <w:szCs w:val="18"/>
              </w:rPr>
              <w:t> </w:t>
            </w:r>
            <w:r>
              <w:rPr>
                <w:rFonts w:ascii="宋体" w:hAnsi="宋体" w:cs="宋体" w:eastAsia="宋体" w:hint="default"/>
                <w:sz w:val="18"/>
                <w:szCs w:val="18"/>
              </w:rPr>
              <w:t>平方米</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5"/>
              <w:jc w:val="center"/>
              <w:rPr>
                <w:rFonts w:ascii="宋体" w:hAnsi="宋体" w:cs="宋体" w:eastAsia="宋体" w:hint="default"/>
                <w:sz w:val="18"/>
                <w:szCs w:val="18"/>
              </w:rPr>
            </w:pPr>
            <w:r>
              <w:rPr>
                <w:rFonts w:ascii="宋体" w:hAnsi="宋体" w:cs="宋体" w:eastAsia="宋体" w:hint="default"/>
                <w:sz w:val="18"/>
                <w:szCs w:val="18"/>
              </w:rPr>
              <w:t>出让</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2055</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3</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21</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6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hAnsi="宋体" w:cs="宋体" w:eastAsia="宋体" w:hint="default"/>
                <w:sz w:val="18"/>
                <w:szCs w:val="18"/>
              </w:rPr>
              <w:t>工业</w:t>
            </w:r>
          </w:p>
        </w:tc>
      </w:tr>
      <w:tr>
        <w:trPr>
          <w:trHeight w:val="634" w:hRule="exact"/>
        </w:trPr>
        <w:tc>
          <w:tcPr>
            <w:tcW w:w="12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158" w:right="0"/>
              <w:jc w:val="left"/>
              <w:rPr>
                <w:rFonts w:ascii="宋体" w:hAnsi="宋体" w:cs="宋体" w:eastAsia="宋体" w:hint="default"/>
                <w:sz w:val="18"/>
                <w:szCs w:val="18"/>
              </w:rPr>
            </w:pPr>
            <w:r>
              <w:rPr>
                <w:rFonts w:ascii="宋体" w:hAnsi="宋体" w:cs="宋体" w:eastAsia="宋体" w:hint="default"/>
                <w:sz w:val="18"/>
                <w:szCs w:val="18"/>
              </w:rPr>
              <w:t>郑国用</w:t>
            </w:r>
            <w:r>
              <w:rPr>
                <w:rFonts w:ascii="宋体" w:hAnsi="宋体" w:cs="宋体" w:eastAsia="宋体" w:hint="default"/>
                <w:spacing w:val="-44"/>
                <w:sz w:val="18"/>
                <w:szCs w:val="18"/>
              </w:rPr>
              <w:t> </w:t>
            </w:r>
            <w:r>
              <w:rPr>
                <w:rFonts w:ascii="宋体" w:hAnsi="宋体" w:cs="宋体" w:eastAsia="宋体" w:hint="default"/>
                <w:sz w:val="18"/>
                <w:szCs w:val="18"/>
              </w:rPr>
              <w:t>2010</w:t>
            </w:r>
          </w:p>
          <w:p>
            <w:pPr>
              <w:pStyle w:val="TableParagraph"/>
              <w:spacing w:line="240" w:lineRule="auto" w:before="33"/>
              <w:ind w:left="226" w:right="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宋体" w:hAnsi="宋体" w:cs="宋体" w:eastAsia="宋体" w:hint="default"/>
                <w:sz w:val="18"/>
                <w:szCs w:val="18"/>
              </w:rPr>
              <w:t>0299</w:t>
            </w:r>
            <w:r>
              <w:rPr>
                <w:rFonts w:ascii="宋体" w:hAnsi="宋体" w:cs="宋体" w:eastAsia="宋体" w:hint="default"/>
                <w:spacing w:val="-44"/>
                <w:sz w:val="18"/>
                <w:szCs w:val="18"/>
              </w:rPr>
              <w:t> </w:t>
            </w:r>
            <w:r>
              <w:rPr>
                <w:rFonts w:ascii="宋体" w:hAnsi="宋体" w:cs="宋体" w:eastAsia="宋体" w:hint="default"/>
                <w:sz w:val="18"/>
                <w:szCs w:val="18"/>
              </w:rPr>
              <w:t>号</w:t>
            </w:r>
          </w:p>
        </w:tc>
        <w:tc>
          <w:tcPr>
            <w:tcW w:w="125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8"/>
              <w:ind w:left="347" w:right="98" w:hanging="248"/>
              <w:jc w:val="left"/>
              <w:rPr>
                <w:rFonts w:ascii="宋体" w:hAnsi="宋体" w:cs="宋体" w:eastAsia="宋体" w:hint="default"/>
                <w:sz w:val="18"/>
                <w:szCs w:val="18"/>
              </w:rPr>
            </w:pPr>
            <w:r>
              <w:rPr>
                <w:rFonts w:ascii="宋体" w:hAnsi="宋体" w:cs="宋体" w:eastAsia="宋体" w:hint="default"/>
                <w:spacing w:val="-8"/>
                <w:sz w:val="18"/>
                <w:szCs w:val="18"/>
              </w:rPr>
              <w:t>银屏路北、牡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丹路西</w:t>
            </w:r>
          </w:p>
        </w:tc>
        <w:tc>
          <w:tcPr>
            <w:tcW w:w="9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1"/>
              <w:jc w:val="center"/>
              <w:rPr>
                <w:rFonts w:ascii="宋体" w:hAnsi="宋体" w:cs="宋体" w:eastAsia="宋体" w:hint="default"/>
                <w:sz w:val="18"/>
                <w:szCs w:val="18"/>
              </w:rPr>
            </w:pPr>
            <w:r>
              <w:rPr>
                <w:rFonts w:ascii="宋体" w:hAnsi="宋体" w:cs="宋体" w:eastAsia="宋体" w:hint="default"/>
                <w:sz w:val="18"/>
                <w:szCs w:val="18"/>
              </w:rPr>
              <w:t>汉威电子</w:t>
            </w:r>
          </w:p>
        </w:tc>
        <w:tc>
          <w:tcPr>
            <w:tcW w:w="15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 w:right="0"/>
              <w:jc w:val="center"/>
              <w:rPr>
                <w:rFonts w:ascii="宋体" w:hAnsi="宋体" w:cs="宋体" w:eastAsia="宋体" w:hint="default"/>
                <w:sz w:val="18"/>
                <w:szCs w:val="18"/>
              </w:rPr>
            </w:pPr>
            <w:r>
              <w:rPr>
                <w:rFonts w:ascii="宋体"/>
                <w:sz w:val="18"/>
              </w:rPr>
              <w:t>GX1-100-300</w:t>
            </w:r>
          </w:p>
        </w:tc>
        <w:tc>
          <w:tcPr>
            <w:tcW w:w="1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41" w:right="0"/>
              <w:jc w:val="left"/>
              <w:rPr>
                <w:rFonts w:ascii="宋体" w:hAnsi="宋体" w:cs="宋体" w:eastAsia="宋体" w:hint="default"/>
                <w:sz w:val="18"/>
                <w:szCs w:val="18"/>
              </w:rPr>
            </w:pPr>
            <w:r>
              <w:rPr>
                <w:rFonts w:ascii="宋体" w:hAnsi="宋体" w:cs="宋体" w:eastAsia="宋体" w:hint="default"/>
                <w:sz w:val="18"/>
                <w:szCs w:val="18"/>
              </w:rPr>
              <w:t>12538.10</w:t>
            </w:r>
            <w:r>
              <w:rPr>
                <w:rFonts w:ascii="宋体" w:hAnsi="宋体" w:cs="宋体" w:eastAsia="宋体" w:hint="default"/>
                <w:spacing w:val="-45"/>
                <w:sz w:val="18"/>
                <w:szCs w:val="18"/>
              </w:rPr>
              <w:t> </w:t>
            </w:r>
            <w:r>
              <w:rPr>
                <w:rFonts w:ascii="宋体" w:hAnsi="宋体" w:cs="宋体" w:eastAsia="宋体" w:hint="default"/>
                <w:sz w:val="18"/>
                <w:szCs w:val="18"/>
              </w:rPr>
              <w:t>平方米</w:t>
            </w:r>
          </w:p>
        </w:tc>
        <w:tc>
          <w:tcPr>
            <w:tcW w:w="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5"/>
              <w:jc w:val="center"/>
              <w:rPr>
                <w:rFonts w:ascii="宋体" w:hAnsi="宋体" w:cs="宋体" w:eastAsia="宋体" w:hint="default"/>
                <w:sz w:val="18"/>
                <w:szCs w:val="18"/>
              </w:rPr>
            </w:pPr>
            <w:r>
              <w:rPr>
                <w:rFonts w:ascii="宋体" w:hAnsi="宋体" w:cs="宋体" w:eastAsia="宋体" w:hint="default"/>
                <w:sz w:val="18"/>
                <w:szCs w:val="18"/>
              </w:rPr>
              <w:t>出让</w:t>
            </w:r>
          </w:p>
        </w:tc>
        <w:tc>
          <w:tcPr>
            <w:tcW w:w="15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hAnsi="宋体" w:cs="宋体" w:eastAsia="宋体" w:hint="default"/>
                <w:sz w:val="18"/>
                <w:szCs w:val="18"/>
              </w:rPr>
              <w:t>2060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z w:val="18"/>
                <w:szCs w:val="18"/>
              </w:rPr>
              <w:t>日</w:t>
            </w:r>
          </w:p>
        </w:tc>
        <w:tc>
          <w:tcPr>
            <w:tcW w:w="6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hAnsi="宋体" w:cs="宋体" w:eastAsia="宋体" w:hint="default"/>
                <w:sz w:val="18"/>
                <w:szCs w:val="18"/>
              </w:rPr>
              <w:t>工业</w:t>
            </w:r>
          </w:p>
        </w:tc>
      </w:tr>
      <w:tr>
        <w:trPr>
          <w:trHeight w:val="636" w:hRule="exact"/>
        </w:trPr>
        <w:tc>
          <w:tcPr>
            <w:tcW w:w="129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8"/>
              <w:ind w:left="158" w:right="0"/>
              <w:jc w:val="left"/>
              <w:rPr>
                <w:rFonts w:ascii="宋体" w:hAnsi="宋体" w:cs="宋体" w:eastAsia="宋体" w:hint="default"/>
                <w:sz w:val="18"/>
                <w:szCs w:val="18"/>
              </w:rPr>
            </w:pPr>
            <w:r>
              <w:rPr>
                <w:rFonts w:ascii="宋体" w:hAnsi="宋体" w:cs="宋体" w:eastAsia="宋体" w:hint="default"/>
                <w:sz w:val="18"/>
                <w:szCs w:val="18"/>
              </w:rPr>
              <w:t>郑国用</w:t>
            </w:r>
            <w:r>
              <w:rPr>
                <w:rFonts w:ascii="宋体" w:hAnsi="宋体" w:cs="宋体" w:eastAsia="宋体" w:hint="default"/>
                <w:spacing w:val="-45"/>
                <w:sz w:val="18"/>
                <w:szCs w:val="18"/>
              </w:rPr>
              <w:t> </w:t>
            </w:r>
            <w:r>
              <w:rPr>
                <w:rFonts w:ascii="宋体" w:hAnsi="宋体" w:cs="宋体" w:eastAsia="宋体" w:hint="default"/>
                <w:sz w:val="18"/>
                <w:szCs w:val="18"/>
              </w:rPr>
              <w:t>2008</w:t>
            </w:r>
          </w:p>
          <w:p>
            <w:pPr>
              <w:pStyle w:val="TableParagraph"/>
              <w:spacing w:line="240" w:lineRule="auto" w:before="31"/>
              <w:ind w:left="226" w:right="0"/>
              <w:jc w:val="left"/>
              <w:rPr>
                <w:rFonts w:ascii="宋体" w:hAnsi="宋体" w:cs="宋体" w:eastAsia="宋体" w:hint="default"/>
                <w:sz w:val="18"/>
                <w:szCs w:val="18"/>
              </w:rPr>
            </w:pPr>
            <w:r>
              <w:rPr>
                <w:rFonts w:ascii="宋体" w:hAnsi="宋体" w:cs="宋体" w:eastAsia="宋体" w:hint="default"/>
                <w:sz w:val="18"/>
                <w:szCs w:val="18"/>
              </w:rPr>
              <w:t>第</w:t>
            </w:r>
            <w:r>
              <w:rPr>
                <w:rFonts w:ascii="宋体" w:hAnsi="宋体" w:cs="宋体" w:eastAsia="宋体" w:hint="default"/>
                <w:spacing w:val="-45"/>
                <w:sz w:val="18"/>
                <w:szCs w:val="18"/>
              </w:rPr>
              <w:t> </w:t>
            </w:r>
            <w:r>
              <w:rPr>
                <w:rFonts w:ascii="宋体" w:hAnsi="宋体" w:cs="宋体" w:eastAsia="宋体" w:hint="default"/>
                <w:sz w:val="18"/>
                <w:szCs w:val="18"/>
              </w:rPr>
              <w:t>0099</w:t>
            </w:r>
            <w:r>
              <w:rPr>
                <w:rFonts w:ascii="宋体" w:hAnsi="宋体" w:cs="宋体" w:eastAsia="宋体" w:hint="default"/>
                <w:spacing w:val="-43"/>
                <w:sz w:val="18"/>
                <w:szCs w:val="18"/>
              </w:rPr>
              <w:t> </w:t>
            </w:r>
            <w:r>
              <w:rPr>
                <w:rFonts w:ascii="宋体" w:hAnsi="宋体" w:cs="宋体" w:eastAsia="宋体" w:hint="default"/>
                <w:sz w:val="18"/>
                <w:szCs w:val="18"/>
              </w:rPr>
              <w:t>号</w:t>
            </w:r>
          </w:p>
        </w:tc>
        <w:tc>
          <w:tcPr>
            <w:tcW w:w="1250" w:type="dxa"/>
            <w:tcBorders>
              <w:top w:val="single" w:sz="6" w:space="0" w:color="000000"/>
              <w:left w:val="single" w:sz="6" w:space="0" w:color="000000"/>
              <w:bottom w:val="single" w:sz="12" w:space="0" w:color="000000"/>
              <w:right w:val="single" w:sz="6" w:space="0" w:color="000000"/>
            </w:tcBorders>
          </w:tcPr>
          <w:p>
            <w:pPr>
              <w:pStyle w:val="TableParagraph"/>
              <w:spacing w:line="271" w:lineRule="auto" w:before="8"/>
              <w:ind w:left="347" w:right="98" w:hanging="248"/>
              <w:jc w:val="left"/>
              <w:rPr>
                <w:rFonts w:ascii="宋体" w:hAnsi="宋体" w:cs="宋体" w:eastAsia="宋体" w:hint="default"/>
                <w:sz w:val="18"/>
                <w:szCs w:val="18"/>
              </w:rPr>
            </w:pPr>
            <w:r>
              <w:rPr>
                <w:rFonts w:ascii="宋体" w:hAnsi="宋体" w:cs="宋体" w:eastAsia="宋体" w:hint="default"/>
                <w:spacing w:val="-8"/>
                <w:sz w:val="18"/>
                <w:szCs w:val="18"/>
              </w:rPr>
              <w:t>金梭路南、牡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丹路西</w:t>
            </w:r>
          </w:p>
        </w:tc>
        <w:tc>
          <w:tcPr>
            <w:tcW w:w="9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right="1"/>
              <w:jc w:val="center"/>
              <w:rPr>
                <w:rFonts w:ascii="宋体" w:hAnsi="宋体" w:cs="宋体" w:eastAsia="宋体" w:hint="default"/>
                <w:sz w:val="18"/>
                <w:szCs w:val="18"/>
              </w:rPr>
            </w:pPr>
            <w:r>
              <w:rPr>
                <w:rFonts w:ascii="宋体" w:hAnsi="宋体" w:cs="宋体" w:eastAsia="宋体" w:hint="default"/>
                <w:sz w:val="18"/>
                <w:szCs w:val="18"/>
              </w:rPr>
              <w:t>创威煤安</w:t>
            </w:r>
          </w:p>
        </w:tc>
        <w:tc>
          <w:tcPr>
            <w:tcW w:w="15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left="1" w:right="0"/>
              <w:jc w:val="center"/>
              <w:rPr>
                <w:rFonts w:ascii="宋体" w:hAnsi="宋体" w:cs="宋体" w:eastAsia="宋体" w:hint="default"/>
                <w:sz w:val="18"/>
                <w:szCs w:val="18"/>
              </w:rPr>
            </w:pPr>
            <w:r>
              <w:rPr>
                <w:rFonts w:ascii="宋体"/>
                <w:sz w:val="18"/>
              </w:rPr>
              <w:t>GX1-100-183</w:t>
            </w:r>
          </w:p>
        </w:tc>
        <w:tc>
          <w:tcPr>
            <w:tcW w:w="16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left="141" w:right="0"/>
              <w:jc w:val="left"/>
              <w:rPr>
                <w:rFonts w:ascii="宋体" w:hAnsi="宋体" w:cs="宋体" w:eastAsia="宋体" w:hint="default"/>
                <w:sz w:val="18"/>
                <w:szCs w:val="18"/>
              </w:rPr>
            </w:pPr>
            <w:r>
              <w:rPr>
                <w:rFonts w:ascii="宋体" w:hAnsi="宋体" w:cs="宋体" w:eastAsia="宋体" w:hint="default"/>
                <w:sz w:val="18"/>
                <w:szCs w:val="18"/>
              </w:rPr>
              <w:t>11916.95</w:t>
            </w:r>
            <w:r>
              <w:rPr>
                <w:rFonts w:ascii="宋体" w:hAnsi="宋体" w:cs="宋体" w:eastAsia="宋体" w:hint="default"/>
                <w:spacing w:val="-45"/>
                <w:sz w:val="18"/>
                <w:szCs w:val="18"/>
              </w:rPr>
              <w:t> </w:t>
            </w:r>
            <w:r>
              <w:rPr>
                <w:rFonts w:ascii="宋体" w:hAnsi="宋体" w:cs="宋体" w:eastAsia="宋体" w:hint="default"/>
                <w:sz w:val="18"/>
                <w:szCs w:val="18"/>
              </w:rPr>
              <w:t>平方米</w:t>
            </w:r>
          </w:p>
        </w:tc>
        <w:tc>
          <w:tcPr>
            <w:tcW w:w="70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right="5"/>
              <w:jc w:val="center"/>
              <w:rPr>
                <w:rFonts w:ascii="宋体" w:hAnsi="宋体" w:cs="宋体" w:eastAsia="宋体" w:hint="default"/>
                <w:sz w:val="18"/>
                <w:szCs w:val="18"/>
              </w:rPr>
            </w:pPr>
            <w:r>
              <w:rPr>
                <w:rFonts w:ascii="宋体" w:hAnsi="宋体" w:cs="宋体" w:eastAsia="宋体" w:hint="default"/>
                <w:sz w:val="18"/>
                <w:szCs w:val="18"/>
              </w:rPr>
              <w:t>出让</w:t>
            </w:r>
          </w:p>
        </w:tc>
        <w:tc>
          <w:tcPr>
            <w:tcW w:w="156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2056</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8</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20</w:t>
            </w:r>
            <w:r>
              <w:rPr>
                <w:rFonts w:ascii="宋体" w:hAnsi="宋体" w:cs="宋体" w:eastAsia="宋体" w:hint="default"/>
                <w:spacing w:val="-56"/>
                <w:sz w:val="18"/>
                <w:szCs w:val="18"/>
              </w:rPr>
              <w:t> </w:t>
            </w:r>
            <w:r>
              <w:rPr>
                <w:rFonts w:ascii="宋体" w:hAnsi="宋体" w:cs="宋体" w:eastAsia="宋体" w:hint="default"/>
                <w:sz w:val="18"/>
                <w:szCs w:val="18"/>
              </w:rPr>
              <w:t>日</w:t>
            </w:r>
          </w:p>
        </w:tc>
        <w:tc>
          <w:tcPr>
            <w:tcW w:w="67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hAnsi="宋体" w:cs="宋体" w:eastAsia="宋体" w:hint="default"/>
                <w:sz w:val="18"/>
                <w:szCs w:val="18"/>
              </w:rPr>
              <w:t>工业</w:t>
            </w:r>
          </w:p>
        </w:tc>
      </w:tr>
    </w:tbl>
    <w:p>
      <w:pPr>
        <w:spacing w:line="240" w:lineRule="auto" w:before="2"/>
        <w:rPr>
          <w:rFonts w:ascii="宋体" w:hAnsi="宋体" w:cs="宋体" w:eastAsia="宋体" w:hint="default"/>
          <w:sz w:val="15"/>
          <w:szCs w:val="15"/>
        </w:rPr>
      </w:pPr>
    </w:p>
    <w:p>
      <w:pPr>
        <w:pStyle w:val="Heading5"/>
        <w:spacing w:line="240" w:lineRule="auto" w:before="26"/>
        <w:ind w:left="1324" w:right="0"/>
        <w:jc w:val="left"/>
        <w:rPr>
          <w:b w:val="0"/>
          <w:bCs w:val="0"/>
        </w:rPr>
      </w:pPr>
      <w:r>
        <w:rPr/>
        <w:t>（五）公司核心竞争力分析</w:t>
      </w:r>
      <w:r>
        <w:rPr>
          <w:b w:val="0"/>
          <w:bCs w:val="0"/>
        </w:rPr>
      </w:r>
    </w:p>
    <w:p>
      <w:pPr>
        <w:spacing w:line="240" w:lineRule="auto" w:before="7"/>
        <w:rPr>
          <w:rFonts w:ascii="新宋体" w:hAnsi="新宋体" w:cs="新宋体" w:eastAsia="新宋体" w:hint="default"/>
          <w:b/>
          <w:bCs/>
          <w:sz w:val="31"/>
          <w:szCs w:val="31"/>
        </w:rPr>
      </w:pPr>
    </w:p>
    <w:p>
      <w:pPr>
        <w:pStyle w:val="BodyText"/>
        <w:spacing w:line="357" w:lineRule="auto" w:before="0"/>
        <w:ind w:left="758" w:right="1792" w:firstLine="566"/>
        <w:jc w:val="both"/>
      </w:pPr>
      <w:r>
        <w:rPr>
          <w:rFonts w:ascii="宋体" w:hAnsi="宋体" w:cs="宋体" w:eastAsia="宋体" w:hint="default"/>
        </w:rPr>
        <w:t>2010</w:t>
      </w:r>
      <w:r>
        <w:rPr/>
        <w:t>年度，公司核心竞争力没有发生重大变化。公司核心竞争力主要表现 </w:t>
      </w:r>
      <w:r>
        <w:rPr>
          <w:spacing w:val="-3"/>
        </w:rPr>
        <w:t>在技术、成本及订单响应速度、市场准入和完整产业链等方面。报告期内，公司</w:t>
      </w:r>
      <w:r>
        <w:rPr>
          <w:spacing w:val="-103"/>
        </w:rPr>
        <w:t> </w:t>
      </w:r>
      <w:r>
        <w:rPr>
          <w:spacing w:val="-103"/>
        </w:rPr>
      </w:r>
      <w:r>
        <w:rPr/>
        <w:t>竞争优势得到不同程度的发展。</w:t>
      </w:r>
    </w:p>
    <w:p>
      <w:pPr>
        <w:pStyle w:val="BodyText"/>
        <w:spacing w:line="240" w:lineRule="auto" w:before="74"/>
        <w:ind w:left="1324" w:right="0"/>
        <w:jc w:val="left"/>
      </w:pPr>
      <w:r>
        <w:rPr>
          <w:rFonts w:ascii="宋体" w:hAnsi="宋体" w:cs="宋体" w:eastAsia="宋体" w:hint="default"/>
        </w:rPr>
        <w:t>1</w:t>
      </w:r>
      <w:r>
        <w:rPr/>
        <w:t>、技术优势、持续创新优势</w:t>
      </w:r>
    </w:p>
    <w:p>
      <w:pPr>
        <w:spacing w:after="0" w:line="240" w:lineRule="auto"/>
        <w:jc w:val="left"/>
        <w:sectPr>
          <w:pgSz w:w="11910" w:h="16840"/>
          <w:pgMar w:header="0" w:footer="1050" w:top="1020" w:bottom="1240" w:left="1040" w:right="0"/>
        </w:sectPr>
      </w:pPr>
    </w:p>
    <w:p>
      <w:pPr>
        <w:spacing w:line="240" w:lineRule="auto" w:before="6"/>
        <w:rPr>
          <w:rFonts w:ascii="宋体" w:hAnsi="宋体" w:cs="宋体" w:eastAsia="宋体" w:hint="default"/>
          <w:sz w:val="26"/>
          <w:szCs w:val="26"/>
        </w:rPr>
      </w:pPr>
    </w:p>
    <w:p>
      <w:pPr>
        <w:pStyle w:val="BodyText"/>
        <w:spacing w:line="357" w:lineRule="auto" w:before="26"/>
        <w:ind w:left="198" w:right="1791" w:firstLine="566"/>
        <w:jc w:val="both"/>
      </w:pPr>
      <w:r>
        <w:rPr>
          <w:spacing w:val="-2"/>
        </w:rPr>
        <w:t>截止报告期末，公司及其控股子公司已经获得</w:t>
      </w:r>
      <w:r>
        <w:rPr>
          <w:rFonts w:ascii="宋体" w:hAnsi="宋体" w:cs="宋体" w:eastAsia="宋体" w:hint="default"/>
          <w:spacing w:val="-2"/>
        </w:rPr>
        <w:t>101</w:t>
      </w:r>
      <w:r>
        <w:rPr>
          <w:spacing w:val="-2"/>
        </w:rPr>
        <w:t>项专利权，掌握</w:t>
      </w:r>
      <w:r>
        <w:rPr>
          <w:rFonts w:ascii="宋体" w:hAnsi="宋体" w:cs="宋体" w:eastAsia="宋体" w:hint="default"/>
          <w:spacing w:val="-2"/>
        </w:rPr>
        <w:t>10</w:t>
      </w:r>
      <w:r>
        <w:rPr>
          <w:spacing w:val="-2"/>
        </w:rPr>
        <w:t>余项非</w:t>
      </w:r>
      <w:r>
        <w:rPr/>
        <w:t> 专利技术，</w:t>
      </w:r>
      <w:r>
        <w:rPr>
          <w:rFonts w:ascii="宋体" w:hAnsi="宋体" w:cs="宋体" w:eastAsia="宋体" w:hint="default"/>
        </w:rPr>
        <w:t>25</w:t>
      </w:r>
      <w:r>
        <w:rPr/>
        <w:t>项科技成果被河南省科学技术厅鉴定为科技成果（其中</w:t>
      </w:r>
      <w:r>
        <w:rPr>
          <w:rFonts w:ascii="宋体" w:hAnsi="宋体" w:cs="宋体" w:eastAsia="宋体" w:hint="default"/>
        </w:rPr>
        <w:t>9</w:t>
      </w:r>
      <w:r>
        <w:rPr/>
        <w:t>项达到国 </w:t>
      </w:r>
      <w:r>
        <w:rPr>
          <w:spacing w:val="-3"/>
        </w:rPr>
        <w:t>际先进水平），产品系列丰富，研发能力强，新产品研发周期短，能迅速满足不</w:t>
      </w:r>
      <w:r>
        <w:rPr>
          <w:spacing w:val="-106"/>
        </w:rPr>
        <w:t> </w:t>
      </w:r>
      <w:r>
        <w:rPr>
          <w:spacing w:val="-106"/>
        </w:rPr>
      </w:r>
      <w:r>
        <w:rPr/>
        <w:t>同行业、不同客户的需求。</w:t>
      </w:r>
    </w:p>
    <w:p>
      <w:pPr>
        <w:pStyle w:val="BodyText"/>
        <w:spacing w:line="386" w:lineRule="auto" w:before="74"/>
        <w:ind w:left="735" w:right="1664"/>
        <w:jc w:val="left"/>
      </w:pPr>
      <w:r>
        <w:rPr/>
        <w:t>公司具有持续创新的机制，能够持续创新，保持技术的领先。 </w:t>
      </w:r>
      <w:r>
        <w:rPr>
          <w:rFonts w:ascii="宋体" w:hAnsi="宋体" w:cs="宋体" w:eastAsia="宋体" w:hint="default"/>
        </w:rPr>
        <w:t>2</w:t>
      </w:r>
      <w:r>
        <w:rPr/>
        <w:t>、成本及订单响应速度优势 </w:t>
      </w:r>
      <w:r>
        <w:rPr>
          <w:spacing w:val="-1"/>
        </w:rPr>
        <w:t>在国内市场，其他气体检测仪器仪表生产企业的传感器主要依靠市场采购，</w:t>
      </w:r>
    </w:p>
    <w:p>
      <w:pPr>
        <w:pStyle w:val="BodyText"/>
        <w:spacing w:line="355" w:lineRule="auto" w:before="7"/>
        <w:ind w:left="198" w:right="1688"/>
        <w:jc w:val="left"/>
      </w:pPr>
      <w:r>
        <w:rPr>
          <w:spacing w:val="-3"/>
        </w:rPr>
        <w:t>部分甚至依赖国外进口，而公司气体传感器可以由全资子公司生产，公司核心元</w:t>
      </w:r>
      <w:r>
        <w:rPr>
          <w:spacing w:val="-103"/>
        </w:rPr>
        <w:t> </w:t>
      </w:r>
      <w:r>
        <w:rPr>
          <w:spacing w:val="-103"/>
        </w:rPr>
      </w:r>
      <w:r>
        <w:rPr/>
        <w:t>部件供应渠道稳定，交货速度快，可以满足客户个性化需求。</w:t>
      </w:r>
    </w:p>
    <w:p>
      <w:pPr>
        <w:pStyle w:val="BodyText"/>
        <w:spacing w:line="357" w:lineRule="auto" w:before="77"/>
        <w:ind w:left="198" w:right="1861" w:firstLine="566"/>
        <w:jc w:val="both"/>
      </w:pPr>
      <w:r>
        <w:rPr/>
        <w:t>在国际市场，与公司竞争的企业几乎都来自日本、美国等人力成本高的发 达国家，公司的成本优势明显。</w:t>
      </w:r>
    </w:p>
    <w:p>
      <w:pPr>
        <w:pStyle w:val="BodyText"/>
        <w:spacing w:line="357" w:lineRule="auto" w:before="74"/>
        <w:ind w:left="198" w:right="1888" w:firstLine="537"/>
        <w:jc w:val="both"/>
      </w:pPr>
      <w:r>
        <w:rPr/>
        <w:t>在保持成本与交付速度优势下，公司利用现有厂房条件，购置关键设备， 积极推进落实募投项目建设，以保持在技术水平与研发能力持续领先。</w:t>
      </w:r>
    </w:p>
    <w:p>
      <w:pPr>
        <w:pStyle w:val="BodyText"/>
        <w:spacing w:line="386" w:lineRule="auto" w:before="74"/>
        <w:ind w:left="735" w:right="1664"/>
        <w:jc w:val="left"/>
      </w:pPr>
      <w:r>
        <w:rPr>
          <w:rFonts w:ascii="宋体" w:hAnsi="宋体" w:cs="宋体" w:eastAsia="宋体" w:hint="default"/>
        </w:rPr>
        <w:t>3</w:t>
      </w:r>
      <w:r>
        <w:rPr/>
        <w:t>、市场准入优势 </w:t>
      </w:r>
      <w:r>
        <w:rPr>
          <w:spacing w:val="-1"/>
        </w:rPr>
        <w:t>公司在具体产品行业认证方面，主要产品获防爆、消防、计量等合格认证；</w:t>
      </w:r>
    </w:p>
    <w:p>
      <w:pPr>
        <w:pStyle w:val="BodyText"/>
        <w:spacing w:line="357" w:lineRule="auto" w:before="8"/>
        <w:ind w:left="198" w:right="1791"/>
        <w:jc w:val="both"/>
      </w:pPr>
      <w:r>
        <w:rPr>
          <w:spacing w:val="-3"/>
        </w:rPr>
        <w:t>而在国外市场认证方面，公司利用具有自营产品的出口权优势，使公司的出口产</w:t>
      </w:r>
      <w:r>
        <w:rPr>
          <w:spacing w:val="-103"/>
        </w:rPr>
        <w:t> </w:t>
      </w:r>
      <w:r>
        <w:rPr>
          <w:spacing w:val="-103"/>
        </w:rPr>
      </w:r>
      <w:r>
        <w:rPr>
          <w:spacing w:val="-3"/>
        </w:rPr>
        <w:t>品通过相关国际市场认证，率先挺进国际市场。在矿用产品方面，共有</w:t>
      </w:r>
      <w:r>
        <w:rPr>
          <w:rFonts w:ascii="宋体" w:hAnsi="宋体" w:cs="宋体" w:eastAsia="宋体" w:hint="default"/>
          <w:spacing w:val="-3"/>
        </w:rPr>
        <w:t>17</w:t>
      </w:r>
      <w:r>
        <w:rPr>
          <w:spacing w:val="-3"/>
        </w:rPr>
        <w:t>项产品</w:t>
      </w:r>
      <w:r>
        <w:rPr>
          <w:spacing w:val="-99"/>
        </w:rPr>
        <w:t> </w:t>
      </w:r>
      <w:r>
        <w:rPr/>
        <w:t>取得了矿用产品安全标志证书。</w:t>
      </w:r>
    </w:p>
    <w:p>
      <w:pPr>
        <w:pStyle w:val="BodyText"/>
        <w:spacing w:line="386" w:lineRule="auto" w:before="74"/>
        <w:ind w:left="764" w:right="2082" w:hanging="29"/>
        <w:jc w:val="left"/>
      </w:pPr>
      <w:r>
        <w:rPr>
          <w:rFonts w:ascii="宋体" w:hAnsi="宋体" w:cs="宋体" w:eastAsia="宋体" w:hint="default"/>
        </w:rPr>
        <w:t>4</w:t>
      </w:r>
      <w:r>
        <w:rPr/>
        <w:t>、深化产业链发展模式 公司拥有从气体传感器――气体检测仪器仪表――监控系统的完整产业</w:t>
      </w:r>
    </w:p>
    <w:p>
      <w:pPr>
        <w:pStyle w:val="BodyText"/>
        <w:spacing w:line="386" w:lineRule="auto" w:before="7"/>
        <w:ind w:left="735" w:right="1871" w:hanging="538"/>
        <w:jc w:val="left"/>
      </w:pPr>
      <w:r>
        <w:rPr/>
        <w:t>链，而且产业链各环节已经形成了良性循环。 </w:t>
      </w:r>
      <w:r>
        <w:rPr>
          <w:rFonts w:ascii="宋体" w:hAnsi="宋体" w:cs="宋体" w:eastAsia="宋体" w:hint="default"/>
        </w:rPr>
        <w:t>2010</w:t>
      </w:r>
      <w:r>
        <w:rPr/>
        <w:t>年度，公司深化产业链发展模式，确立了“先进传感器”、“智能仪</w:t>
      </w:r>
    </w:p>
    <w:p>
      <w:pPr>
        <w:pStyle w:val="BodyText"/>
        <w:spacing w:line="357" w:lineRule="auto" w:before="5"/>
        <w:ind w:left="198" w:right="1688"/>
        <w:jc w:val="left"/>
      </w:pPr>
      <w:r>
        <w:rPr/>
        <w:t>器仪表”、“基于行业应用的物联网”三大产业，并明确了传感器产业为核心、 </w:t>
      </w:r>
      <w:r>
        <w:rPr>
          <w:spacing w:val="-3"/>
        </w:rPr>
        <w:t>仪器仪表产业为支柱、物联网产业为导向的产业定位与关系，为公司发展战略与</w:t>
      </w:r>
      <w:r>
        <w:rPr>
          <w:spacing w:val="-104"/>
        </w:rPr>
        <w:t> </w:t>
      </w:r>
      <w:r>
        <w:rPr>
          <w:spacing w:val="-104"/>
        </w:rPr>
      </w:r>
      <w:r>
        <w:rPr/>
        <w:t>未来规划的实现指明了方向，并拓展了更大的发展空间。</w:t>
      </w:r>
    </w:p>
    <w:p>
      <w:pPr>
        <w:spacing w:line="240" w:lineRule="auto" w:before="10"/>
        <w:rPr>
          <w:rFonts w:ascii="宋体" w:hAnsi="宋体" w:cs="宋体" w:eastAsia="宋体" w:hint="default"/>
          <w:sz w:val="22"/>
          <w:szCs w:val="22"/>
        </w:rPr>
      </w:pPr>
    </w:p>
    <w:p>
      <w:pPr>
        <w:pStyle w:val="Heading5"/>
        <w:spacing w:line="240" w:lineRule="auto"/>
        <w:ind w:right="1688"/>
        <w:jc w:val="left"/>
        <w:rPr>
          <w:b w:val="0"/>
          <w:bCs w:val="0"/>
        </w:rPr>
      </w:pPr>
      <w:r>
        <w:rPr/>
        <w:t>（六）主要控股子公司的经营情况及业绩</w:t>
      </w:r>
      <w:r>
        <w:rPr>
          <w:b w:val="0"/>
          <w:bCs w:val="0"/>
        </w:rPr>
      </w:r>
    </w:p>
    <w:p>
      <w:pPr>
        <w:spacing w:line="240" w:lineRule="auto" w:before="5"/>
        <w:rPr>
          <w:rFonts w:ascii="新宋体" w:hAnsi="新宋体" w:cs="新宋体" w:eastAsia="新宋体" w:hint="default"/>
          <w:b/>
          <w:bCs/>
          <w:sz w:val="31"/>
          <w:szCs w:val="31"/>
        </w:rPr>
      </w:pPr>
    </w:p>
    <w:p>
      <w:pPr>
        <w:spacing w:line="357" w:lineRule="auto" w:before="0"/>
        <w:ind w:left="764" w:right="1688" w:firstLine="0"/>
        <w:jc w:val="left"/>
        <w:rPr>
          <w:rFonts w:ascii="新宋体" w:hAnsi="新宋体" w:cs="新宋体" w:eastAsia="新宋体" w:hint="default"/>
          <w:sz w:val="24"/>
          <w:szCs w:val="24"/>
        </w:rPr>
      </w:pPr>
      <w:r>
        <w:rPr>
          <w:rFonts w:ascii="新宋体" w:hAnsi="新宋体" w:cs="新宋体" w:eastAsia="新宋体" w:hint="default"/>
          <w:b/>
          <w:bCs/>
          <w:sz w:val="24"/>
          <w:szCs w:val="24"/>
        </w:rPr>
        <w:t>1</w:t>
      </w:r>
      <w:r>
        <w:rPr>
          <w:rFonts w:ascii="新宋体" w:hAnsi="新宋体" w:cs="新宋体" w:eastAsia="新宋体" w:hint="default"/>
          <w:b/>
          <w:bCs/>
          <w:sz w:val="24"/>
          <w:szCs w:val="24"/>
        </w:rPr>
        <w:t>、郑州炜盛电子科技有限公司</w:t>
      </w:r>
      <w:r>
        <w:rPr>
          <w:rFonts w:ascii="新宋体" w:hAnsi="新宋体" w:cs="新宋体" w:eastAsia="新宋体" w:hint="default"/>
          <w:b/>
          <w:bCs/>
          <w:w w:val="99"/>
          <w:sz w:val="24"/>
          <w:szCs w:val="24"/>
        </w:rPr>
        <w:t> </w:t>
      </w:r>
      <w:r>
        <w:rPr>
          <w:rFonts w:ascii="新宋体" w:hAnsi="新宋体" w:cs="新宋体" w:eastAsia="新宋体" w:hint="default"/>
          <w:spacing w:val="-6"/>
          <w:sz w:val="24"/>
          <w:szCs w:val="24"/>
        </w:rPr>
        <w:t>郑州炜盛电子科技有限公司（以下简称“炜盛电子”）是汉威电子的全资子</w:t>
      </w:r>
    </w:p>
    <w:p>
      <w:pPr>
        <w:spacing w:after="0" w:line="357" w:lineRule="auto"/>
        <w:jc w:val="left"/>
        <w:rPr>
          <w:rFonts w:ascii="新宋体" w:hAnsi="新宋体" w:cs="新宋体" w:eastAsia="新宋体" w:hint="default"/>
          <w:sz w:val="24"/>
          <w:szCs w:val="24"/>
        </w:rPr>
        <w:sectPr>
          <w:pgSz w:w="11910" w:h="16840"/>
          <w:pgMar w:header="0" w:footer="1050" w:top="1020" w:bottom="1240" w:left="160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198" w:right="0"/>
        <w:jc w:val="both"/>
        <w:rPr>
          <w:rFonts w:ascii="新宋体" w:hAnsi="新宋体" w:cs="新宋体" w:eastAsia="新宋体" w:hint="default"/>
        </w:rPr>
      </w:pPr>
      <w:r>
        <w:rPr>
          <w:rFonts w:ascii="新宋体" w:hAnsi="新宋体" w:cs="新宋体" w:eastAsia="新宋体" w:hint="default"/>
        </w:rPr>
        <w:t>公司，注册资本 </w:t>
      </w:r>
      <w:r>
        <w:rPr>
          <w:rFonts w:ascii="新宋体" w:hAnsi="新宋体" w:cs="新宋体" w:eastAsia="新宋体" w:hint="default"/>
        </w:rPr>
        <w:t>400</w:t>
      </w:r>
      <w:r>
        <w:rPr>
          <w:rFonts w:ascii="新宋体" w:hAnsi="新宋体" w:cs="新宋体" w:eastAsia="新宋体" w:hint="default"/>
          <w:spacing w:val="-91"/>
        </w:rPr>
        <w:t> </w:t>
      </w:r>
      <w:r>
        <w:rPr>
          <w:rFonts w:ascii="新宋体" w:hAnsi="新宋体" w:cs="新宋体" w:eastAsia="新宋体" w:hint="default"/>
        </w:rPr>
        <w:t>万元，法定代表人</w:t>
      </w:r>
      <w:r>
        <w:rPr>
          <w:rFonts w:ascii="新宋体" w:hAnsi="新宋体" w:cs="新宋体" w:eastAsia="新宋体" w:hint="default"/>
        </w:rPr>
        <w:t>:</w:t>
      </w:r>
      <w:r>
        <w:rPr>
          <w:rFonts w:ascii="新宋体" w:hAnsi="新宋体" w:cs="新宋体" w:eastAsia="新宋体" w:hint="default"/>
        </w:rPr>
        <w:t>张小水；公司住所：郑州高新开发区金</w:t>
      </w:r>
    </w:p>
    <w:p>
      <w:pPr>
        <w:pStyle w:val="BodyText"/>
        <w:spacing w:line="357" w:lineRule="auto" w:before="154"/>
        <w:ind w:left="198" w:right="1792"/>
        <w:jc w:val="both"/>
        <w:rPr>
          <w:rFonts w:ascii="新宋体" w:hAnsi="新宋体" w:cs="新宋体" w:eastAsia="新宋体" w:hint="default"/>
        </w:rPr>
      </w:pPr>
      <w:r>
        <w:rPr>
          <w:rFonts w:ascii="新宋体" w:hAnsi="新宋体" w:cs="新宋体" w:eastAsia="新宋体" w:hint="default"/>
        </w:rPr>
        <w:t>梭路</w:t>
      </w:r>
      <w:r>
        <w:rPr>
          <w:rFonts w:ascii="新宋体" w:hAnsi="新宋体" w:cs="新宋体" w:eastAsia="新宋体" w:hint="default"/>
          <w:spacing w:val="-59"/>
        </w:rPr>
        <w:t> </w:t>
      </w:r>
      <w:r>
        <w:rPr>
          <w:rFonts w:ascii="新宋体" w:hAnsi="新宋体" w:cs="新宋体" w:eastAsia="新宋体" w:hint="default"/>
        </w:rPr>
        <w:t>299</w:t>
      </w:r>
      <w:r>
        <w:rPr>
          <w:rFonts w:ascii="新宋体" w:hAnsi="新宋体" w:cs="新宋体" w:eastAsia="新宋体" w:hint="default"/>
          <w:spacing w:val="-58"/>
        </w:rPr>
        <w:t> </w:t>
      </w:r>
      <w:r>
        <w:rPr>
          <w:rFonts w:ascii="新宋体" w:hAnsi="新宋体" w:cs="新宋体" w:eastAsia="新宋体" w:hint="default"/>
          <w:spacing w:val="-3"/>
        </w:rPr>
        <w:t>号。公司主要经营范围包括：敏感元件、传感器、检测控制仪表、电子</w:t>
      </w:r>
      <w:r>
        <w:rPr>
          <w:rFonts w:ascii="新宋体" w:hAnsi="新宋体" w:cs="新宋体" w:eastAsia="新宋体" w:hint="default"/>
        </w:rPr>
        <w:t> </w:t>
      </w:r>
      <w:r>
        <w:rPr>
          <w:rFonts w:ascii="新宋体" w:hAnsi="新宋体" w:cs="新宋体" w:eastAsia="新宋体" w:hint="default"/>
          <w:spacing w:val="-3"/>
        </w:rPr>
        <w:t>产品的开发、生产、销售；进出口贸易（法律、法规禁止经营的，不得经营；应</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8"/>
        </w:rPr>
        <w:t>经审批的，未获批准前不得经营）。</w:t>
      </w:r>
    </w:p>
    <w:p>
      <w:pPr>
        <w:pStyle w:val="BodyText"/>
        <w:spacing w:line="240" w:lineRule="auto" w:before="74"/>
        <w:ind w:left="764" w:right="1688"/>
        <w:jc w:val="left"/>
        <w:rPr>
          <w:rFonts w:ascii="新宋体" w:hAnsi="新宋体" w:cs="新宋体" w:eastAsia="新宋体" w:hint="default"/>
        </w:rPr>
      </w:pPr>
      <w:r>
        <w:rPr>
          <w:rFonts w:ascii="新宋体" w:hAnsi="新宋体" w:cs="新宋体" w:eastAsia="新宋体" w:hint="default"/>
        </w:rPr>
        <w:t>经中磊会计师事务所审计，截止 </w:t>
      </w:r>
      <w:r>
        <w:rPr>
          <w:rFonts w:ascii="新宋体" w:hAnsi="新宋体" w:cs="新宋体" w:eastAsia="新宋体" w:hint="default"/>
        </w:rPr>
        <w:t>2010 </w:t>
      </w:r>
      <w:r>
        <w:rPr>
          <w:rFonts w:ascii="新宋体" w:hAnsi="新宋体" w:cs="新宋体" w:eastAsia="新宋体" w:hint="default"/>
        </w:rPr>
        <w:t>年 </w:t>
      </w:r>
      <w:r>
        <w:rPr>
          <w:rFonts w:ascii="新宋体" w:hAnsi="新宋体" w:cs="新宋体" w:eastAsia="新宋体" w:hint="default"/>
        </w:rPr>
        <w:t>12 </w:t>
      </w:r>
      <w:r>
        <w:rPr>
          <w:rFonts w:ascii="新宋体" w:hAnsi="新宋体" w:cs="新宋体" w:eastAsia="新宋体" w:hint="default"/>
        </w:rPr>
        <w:t>月 </w:t>
      </w:r>
      <w:r>
        <w:rPr>
          <w:rFonts w:ascii="新宋体" w:hAnsi="新宋体" w:cs="新宋体" w:eastAsia="新宋体" w:hint="default"/>
        </w:rPr>
        <w:t>31</w:t>
      </w:r>
      <w:r>
        <w:rPr>
          <w:rFonts w:ascii="新宋体" w:hAnsi="新宋体" w:cs="新宋体" w:eastAsia="新宋体" w:hint="default"/>
          <w:spacing w:val="56"/>
        </w:rPr>
        <w:t> </w:t>
      </w:r>
      <w:r>
        <w:rPr>
          <w:rFonts w:ascii="新宋体" w:hAnsi="新宋体" w:cs="新宋体" w:eastAsia="新宋体" w:hint="default"/>
        </w:rPr>
        <w:t>日，炜盛电子总资产</w:t>
      </w:r>
    </w:p>
    <w:p>
      <w:pPr>
        <w:pStyle w:val="BodyText"/>
        <w:spacing w:line="240" w:lineRule="auto" w:before="151"/>
        <w:ind w:left="198" w:right="0"/>
        <w:jc w:val="both"/>
        <w:rPr>
          <w:rFonts w:ascii="新宋体" w:hAnsi="新宋体" w:cs="新宋体" w:eastAsia="新宋体" w:hint="default"/>
        </w:rPr>
      </w:pPr>
      <w:r>
        <w:rPr>
          <w:rFonts w:ascii="新宋体" w:hAnsi="新宋体" w:cs="新宋体" w:eastAsia="新宋体" w:hint="default"/>
        </w:rPr>
        <w:t>3,617.56</w:t>
      </w:r>
      <w:r>
        <w:rPr>
          <w:rFonts w:ascii="新宋体" w:hAnsi="新宋体" w:cs="新宋体" w:eastAsia="新宋体" w:hint="default"/>
          <w:spacing w:val="-60"/>
        </w:rPr>
        <w:t> </w:t>
      </w:r>
      <w:r>
        <w:rPr>
          <w:rFonts w:ascii="新宋体" w:hAnsi="新宋体" w:cs="新宋体" w:eastAsia="新宋体" w:hint="default"/>
          <w:spacing w:val="-8"/>
        </w:rPr>
        <w:t>万元，净资产</w:t>
      </w:r>
      <w:r>
        <w:rPr>
          <w:rFonts w:ascii="新宋体" w:hAnsi="新宋体" w:cs="新宋体" w:eastAsia="新宋体" w:hint="default"/>
          <w:spacing w:val="-59"/>
        </w:rPr>
        <w:t> </w:t>
      </w:r>
      <w:r>
        <w:rPr>
          <w:rFonts w:ascii="新宋体" w:hAnsi="新宋体" w:cs="新宋体" w:eastAsia="新宋体" w:hint="default"/>
        </w:rPr>
        <w:t>3,353.77</w:t>
      </w:r>
      <w:r>
        <w:rPr>
          <w:rFonts w:ascii="新宋体" w:hAnsi="新宋体" w:cs="新宋体" w:eastAsia="新宋体" w:hint="default"/>
          <w:spacing w:val="-59"/>
        </w:rPr>
        <w:t> </w:t>
      </w:r>
      <w:r>
        <w:rPr>
          <w:rFonts w:ascii="新宋体" w:hAnsi="新宋体" w:cs="新宋体" w:eastAsia="新宋体" w:hint="default"/>
          <w:spacing w:val="-7"/>
        </w:rPr>
        <w:t>万元，</w:t>
      </w:r>
      <w:r>
        <w:rPr>
          <w:rFonts w:ascii="新宋体" w:hAnsi="新宋体" w:cs="新宋体" w:eastAsia="新宋体" w:hint="default"/>
          <w:spacing w:val="-7"/>
        </w:rPr>
        <w:t>2010</w:t>
      </w:r>
      <w:r>
        <w:rPr>
          <w:rFonts w:ascii="新宋体" w:hAnsi="新宋体" w:cs="新宋体" w:eastAsia="新宋体" w:hint="default"/>
          <w:spacing w:val="-59"/>
        </w:rPr>
        <w:t> </w:t>
      </w:r>
      <w:r>
        <w:rPr>
          <w:rFonts w:ascii="新宋体" w:hAnsi="新宋体" w:cs="新宋体" w:eastAsia="新宋体" w:hint="default"/>
        </w:rPr>
        <w:t>年度实现营业收入</w:t>
      </w:r>
      <w:r>
        <w:rPr>
          <w:rFonts w:ascii="新宋体" w:hAnsi="新宋体" w:cs="新宋体" w:eastAsia="新宋体" w:hint="default"/>
          <w:spacing w:val="-59"/>
        </w:rPr>
        <w:t> </w:t>
      </w:r>
      <w:r>
        <w:rPr>
          <w:rFonts w:ascii="新宋体" w:hAnsi="新宋体" w:cs="新宋体" w:eastAsia="新宋体" w:hint="default"/>
        </w:rPr>
        <w:t>3,045.08</w:t>
      </w:r>
      <w:r>
        <w:rPr>
          <w:rFonts w:ascii="新宋体" w:hAnsi="新宋体" w:cs="新宋体" w:eastAsia="新宋体" w:hint="default"/>
          <w:spacing w:val="-59"/>
        </w:rPr>
        <w:t> </w:t>
      </w:r>
      <w:r>
        <w:rPr>
          <w:rFonts w:ascii="新宋体" w:hAnsi="新宋体" w:cs="新宋体" w:eastAsia="新宋体" w:hint="default"/>
        </w:rPr>
        <w:t>万元，</w:t>
      </w:r>
    </w:p>
    <w:p>
      <w:pPr>
        <w:spacing w:line="386" w:lineRule="auto" w:before="154"/>
        <w:ind w:left="764" w:right="2861" w:hanging="567"/>
        <w:jc w:val="left"/>
        <w:rPr>
          <w:rFonts w:ascii="新宋体" w:hAnsi="新宋体" w:cs="新宋体" w:eastAsia="新宋体" w:hint="default"/>
          <w:sz w:val="24"/>
          <w:szCs w:val="24"/>
        </w:rPr>
      </w:pPr>
      <w:r>
        <w:rPr>
          <w:rFonts w:ascii="新宋体" w:hAnsi="新宋体" w:cs="新宋体" w:eastAsia="新宋体" w:hint="default"/>
          <w:sz w:val="24"/>
          <w:szCs w:val="24"/>
        </w:rPr>
        <w:t>实现净利润</w:t>
      </w:r>
      <w:r>
        <w:rPr>
          <w:rFonts w:ascii="新宋体" w:hAnsi="新宋体" w:cs="新宋体" w:eastAsia="新宋体" w:hint="default"/>
          <w:spacing w:val="-60"/>
          <w:sz w:val="24"/>
          <w:szCs w:val="24"/>
        </w:rPr>
        <w:t> </w:t>
      </w:r>
      <w:r>
        <w:rPr>
          <w:rFonts w:ascii="新宋体" w:hAnsi="新宋体" w:cs="新宋体" w:eastAsia="新宋体" w:hint="default"/>
          <w:sz w:val="24"/>
          <w:szCs w:val="24"/>
        </w:rPr>
        <w:t>930.35</w:t>
      </w:r>
      <w:r>
        <w:rPr>
          <w:rFonts w:ascii="新宋体" w:hAnsi="新宋体" w:cs="新宋体" w:eastAsia="新宋体" w:hint="default"/>
          <w:spacing w:val="-60"/>
          <w:sz w:val="24"/>
          <w:szCs w:val="24"/>
        </w:rPr>
        <w:t> </w:t>
      </w:r>
      <w:r>
        <w:rPr>
          <w:rFonts w:ascii="新宋体" w:hAnsi="新宋体" w:cs="新宋体" w:eastAsia="新宋体" w:hint="default"/>
          <w:sz w:val="24"/>
          <w:szCs w:val="24"/>
        </w:rPr>
        <w:t>万元。 炜盛电子营业收入与净利润分别较上年度增长</w:t>
      </w:r>
      <w:r>
        <w:rPr>
          <w:rFonts w:ascii="新宋体" w:hAnsi="新宋体" w:cs="新宋体" w:eastAsia="新宋体" w:hint="default"/>
          <w:spacing w:val="-59"/>
          <w:sz w:val="24"/>
          <w:szCs w:val="24"/>
        </w:rPr>
        <w:t> </w:t>
      </w:r>
      <w:r>
        <w:rPr>
          <w:rFonts w:ascii="新宋体" w:hAnsi="新宋体" w:cs="新宋体" w:eastAsia="新宋体" w:hint="default"/>
          <w:sz w:val="24"/>
          <w:szCs w:val="24"/>
        </w:rPr>
        <w:t>12.13%</w:t>
      </w:r>
      <w:r>
        <w:rPr>
          <w:rFonts w:ascii="新宋体" w:hAnsi="新宋体" w:cs="新宋体" w:eastAsia="新宋体" w:hint="default"/>
          <w:sz w:val="24"/>
          <w:szCs w:val="24"/>
        </w:rPr>
        <w:t>、</w:t>
      </w:r>
      <w:r>
        <w:rPr>
          <w:rFonts w:ascii="新宋体" w:hAnsi="新宋体" w:cs="新宋体" w:eastAsia="新宋体" w:hint="default"/>
          <w:sz w:val="24"/>
          <w:szCs w:val="24"/>
        </w:rPr>
        <w:t>9.22%</w:t>
      </w:r>
      <w:r>
        <w:rPr>
          <w:rFonts w:ascii="新宋体" w:hAnsi="新宋体" w:cs="新宋体" w:eastAsia="新宋体" w:hint="default"/>
          <w:sz w:val="24"/>
          <w:szCs w:val="24"/>
        </w:rPr>
        <w:t>。 </w:t>
      </w:r>
      <w:r>
        <w:rPr>
          <w:rFonts w:ascii="新宋体" w:hAnsi="新宋体" w:cs="新宋体" w:eastAsia="新宋体" w:hint="default"/>
          <w:b/>
          <w:bCs/>
          <w:sz w:val="24"/>
          <w:szCs w:val="24"/>
        </w:rPr>
        <w:t>2</w:t>
      </w:r>
      <w:r>
        <w:rPr>
          <w:rFonts w:ascii="新宋体" w:hAnsi="新宋体" w:cs="新宋体" w:eastAsia="新宋体" w:hint="default"/>
          <w:b/>
          <w:bCs/>
          <w:sz w:val="24"/>
          <w:szCs w:val="24"/>
        </w:rPr>
        <w:t>、郑州创威煤安科技有限公司</w:t>
      </w:r>
      <w:r>
        <w:rPr>
          <w:rFonts w:ascii="新宋体" w:hAnsi="新宋体" w:cs="新宋体" w:eastAsia="新宋体" w:hint="default"/>
          <w:sz w:val="24"/>
          <w:szCs w:val="24"/>
        </w:rPr>
      </w:r>
    </w:p>
    <w:p>
      <w:pPr>
        <w:pStyle w:val="BodyText"/>
        <w:spacing w:line="355" w:lineRule="auto" w:before="7"/>
        <w:ind w:left="198" w:right="1779" w:firstLine="566"/>
        <w:jc w:val="left"/>
        <w:rPr>
          <w:rFonts w:ascii="新宋体" w:hAnsi="新宋体" w:cs="新宋体" w:eastAsia="新宋体" w:hint="default"/>
        </w:rPr>
      </w:pPr>
      <w:r>
        <w:rPr>
          <w:rFonts w:ascii="新宋体" w:hAnsi="新宋体" w:cs="新宋体" w:eastAsia="新宋体" w:hint="default"/>
          <w:spacing w:val="-6"/>
        </w:rPr>
        <w:t>郑州创威煤安科技有限公司（以下简称“创威煤安”）是汉威电子的全资子</w:t>
      </w:r>
      <w:r>
        <w:rPr>
          <w:rFonts w:ascii="新宋体" w:hAnsi="新宋体" w:cs="新宋体" w:eastAsia="新宋体" w:hint="default"/>
        </w:rPr>
        <w:t> 公司，注册资本 </w:t>
      </w:r>
      <w:r>
        <w:rPr>
          <w:rFonts w:ascii="新宋体" w:hAnsi="新宋体" w:cs="新宋体" w:eastAsia="新宋体" w:hint="default"/>
        </w:rPr>
        <w:t>4,200</w:t>
      </w:r>
      <w:r>
        <w:rPr>
          <w:rFonts w:ascii="新宋体" w:hAnsi="新宋体" w:cs="新宋体" w:eastAsia="新宋体" w:hint="default"/>
          <w:spacing w:val="-91"/>
        </w:rPr>
        <w:t> </w:t>
      </w:r>
      <w:r>
        <w:rPr>
          <w:rFonts w:ascii="新宋体" w:hAnsi="新宋体" w:cs="新宋体" w:eastAsia="新宋体" w:hint="default"/>
        </w:rPr>
        <w:t>万元，法定代表人</w:t>
      </w:r>
      <w:r>
        <w:rPr>
          <w:rFonts w:ascii="新宋体" w:hAnsi="新宋体" w:cs="新宋体" w:eastAsia="新宋体" w:hint="default"/>
        </w:rPr>
        <w:t>:</w:t>
      </w:r>
      <w:r>
        <w:rPr>
          <w:rFonts w:ascii="新宋体" w:hAnsi="新宋体" w:cs="新宋体" w:eastAsia="新宋体" w:hint="default"/>
        </w:rPr>
        <w:t>赵金领。公司住所：郑州高新开发区</w:t>
      </w:r>
    </w:p>
    <w:p>
      <w:pPr>
        <w:pStyle w:val="BodyText"/>
        <w:spacing w:line="357" w:lineRule="auto" w:before="38"/>
        <w:ind w:left="198" w:right="1792"/>
        <w:jc w:val="both"/>
        <w:rPr>
          <w:rFonts w:ascii="新宋体" w:hAnsi="新宋体" w:cs="新宋体" w:eastAsia="新宋体" w:hint="default"/>
        </w:rPr>
      </w:pPr>
      <w:r>
        <w:rPr>
          <w:rFonts w:ascii="新宋体" w:hAnsi="新宋体" w:cs="新宋体" w:eastAsia="新宋体" w:hint="default"/>
        </w:rPr>
        <w:t>雪松路</w:t>
      </w:r>
      <w:r>
        <w:rPr>
          <w:rFonts w:ascii="新宋体" w:hAnsi="新宋体" w:cs="新宋体" w:eastAsia="新宋体" w:hint="default"/>
          <w:spacing w:val="-61"/>
        </w:rPr>
        <w:t> </w:t>
      </w:r>
      <w:r>
        <w:rPr>
          <w:rFonts w:ascii="新宋体" w:hAnsi="新宋体" w:cs="新宋体" w:eastAsia="新宋体" w:hint="default"/>
        </w:rPr>
        <w:t>169</w:t>
      </w:r>
      <w:r>
        <w:rPr>
          <w:rFonts w:ascii="新宋体" w:hAnsi="新宋体" w:cs="新宋体" w:eastAsia="新宋体" w:hint="default"/>
          <w:spacing w:val="-60"/>
        </w:rPr>
        <w:t> </w:t>
      </w:r>
      <w:r>
        <w:rPr>
          <w:rFonts w:ascii="新宋体" w:hAnsi="新宋体" w:cs="新宋体" w:eastAsia="新宋体" w:hint="default"/>
          <w:spacing w:val="-3"/>
        </w:rPr>
        <w:t>号。公司主要经营范围包括：煤矿安全监控、检测仪表的生产、销售</w:t>
      </w:r>
      <w:r>
        <w:rPr>
          <w:rFonts w:ascii="新宋体" w:hAnsi="新宋体" w:cs="新宋体" w:eastAsia="新宋体" w:hint="default"/>
        </w:rPr>
        <w:t> </w:t>
      </w:r>
      <w:r>
        <w:rPr>
          <w:rFonts w:ascii="新宋体" w:hAnsi="新宋体" w:cs="新宋体" w:eastAsia="新宋体" w:hint="default"/>
          <w:spacing w:val="-3"/>
        </w:rPr>
        <w:t>及售后服务，技术转让、技术咨询、技术服务，矿用机电设备、电缆、金属材料</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的销售。</w:t>
      </w:r>
    </w:p>
    <w:p>
      <w:pPr>
        <w:pStyle w:val="BodyText"/>
        <w:spacing w:line="240" w:lineRule="auto" w:before="74"/>
        <w:ind w:left="764" w:right="1688"/>
        <w:jc w:val="left"/>
        <w:rPr>
          <w:rFonts w:ascii="新宋体" w:hAnsi="新宋体" w:cs="新宋体" w:eastAsia="新宋体" w:hint="default"/>
        </w:rPr>
      </w:pPr>
      <w:r>
        <w:rPr>
          <w:rFonts w:ascii="新宋体" w:hAnsi="新宋体" w:cs="新宋体" w:eastAsia="新宋体" w:hint="default"/>
        </w:rPr>
        <w:t>经中磊会计师事务所审计，截止 </w:t>
      </w:r>
      <w:r>
        <w:rPr>
          <w:rFonts w:ascii="新宋体" w:hAnsi="新宋体" w:cs="新宋体" w:eastAsia="新宋体" w:hint="default"/>
        </w:rPr>
        <w:t>2010 </w:t>
      </w:r>
      <w:r>
        <w:rPr>
          <w:rFonts w:ascii="新宋体" w:hAnsi="新宋体" w:cs="新宋体" w:eastAsia="新宋体" w:hint="default"/>
        </w:rPr>
        <w:t>年 </w:t>
      </w:r>
      <w:r>
        <w:rPr>
          <w:rFonts w:ascii="新宋体" w:hAnsi="新宋体" w:cs="新宋体" w:eastAsia="新宋体" w:hint="default"/>
        </w:rPr>
        <w:t>12 </w:t>
      </w:r>
      <w:r>
        <w:rPr>
          <w:rFonts w:ascii="新宋体" w:hAnsi="新宋体" w:cs="新宋体" w:eastAsia="新宋体" w:hint="default"/>
        </w:rPr>
        <w:t>月 </w:t>
      </w:r>
      <w:r>
        <w:rPr>
          <w:rFonts w:ascii="新宋体" w:hAnsi="新宋体" w:cs="新宋体" w:eastAsia="新宋体" w:hint="default"/>
        </w:rPr>
        <w:t>31</w:t>
      </w:r>
      <w:r>
        <w:rPr>
          <w:rFonts w:ascii="新宋体" w:hAnsi="新宋体" w:cs="新宋体" w:eastAsia="新宋体" w:hint="default"/>
          <w:spacing w:val="56"/>
        </w:rPr>
        <w:t> </w:t>
      </w:r>
      <w:r>
        <w:rPr>
          <w:rFonts w:ascii="新宋体" w:hAnsi="新宋体" w:cs="新宋体" w:eastAsia="新宋体" w:hint="default"/>
        </w:rPr>
        <w:t>日，创威煤安总资产</w:t>
      </w:r>
    </w:p>
    <w:p>
      <w:pPr>
        <w:pStyle w:val="BodyText"/>
        <w:spacing w:line="240" w:lineRule="auto" w:before="154"/>
        <w:ind w:left="198" w:right="0"/>
        <w:jc w:val="both"/>
        <w:rPr>
          <w:rFonts w:ascii="新宋体" w:hAnsi="新宋体" w:cs="新宋体" w:eastAsia="新宋体" w:hint="default"/>
        </w:rPr>
      </w:pPr>
      <w:r>
        <w:rPr>
          <w:rFonts w:ascii="新宋体" w:hAnsi="新宋体" w:cs="新宋体" w:eastAsia="新宋体" w:hint="default"/>
        </w:rPr>
        <w:t>5,271.33</w:t>
      </w:r>
      <w:r>
        <w:rPr>
          <w:rFonts w:ascii="新宋体" w:hAnsi="新宋体" w:cs="新宋体" w:eastAsia="新宋体" w:hint="default"/>
          <w:spacing w:val="-56"/>
        </w:rPr>
        <w:t> </w:t>
      </w:r>
      <w:r>
        <w:rPr>
          <w:rFonts w:ascii="新宋体" w:hAnsi="新宋体" w:cs="新宋体" w:eastAsia="新宋体" w:hint="default"/>
        </w:rPr>
        <w:t>万元，净资产</w:t>
      </w:r>
      <w:r>
        <w:rPr>
          <w:rFonts w:ascii="新宋体" w:hAnsi="新宋体" w:cs="新宋体" w:eastAsia="新宋体" w:hint="default"/>
          <w:spacing w:val="-55"/>
        </w:rPr>
        <w:t> </w:t>
      </w:r>
      <w:r>
        <w:rPr>
          <w:rFonts w:ascii="新宋体" w:hAnsi="新宋体" w:cs="新宋体" w:eastAsia="新宋体" w:hint="default"/>
        </w:rPr>
        <w:t>4,207.62</w:t>
      </w:r>
      <w:r>
        <w:rPr>
          <w:rFonts w:ascii="新宋体" w:hAnsi="新宋体" w:cs="新宋体" w:eastAsia="新宋体" w:hint="default"/>
          <w:spacing w:val="-56"/>
        </w:rPr>
        <w:t> </w:t>
      </w:r>
      <w:r>
        <w:rPr>
          <w:rFonts w:ascii="新宋体" w:hAnsi="新宋体" w:cs="新宋体" w:eastAsia="新宋体" w:hint="default"/>
        </w:rPr>
        <w:t>万元，</w:t>
      </w:r>
      <w:r>
        <w:rPr>
          <w:rFonts w:ascii="新宋体" w:hAnsi="新宋体" w:cs="新宋体" w:eastAsia="新宋体" w:hint="default"/>
        </w:rPr>
        <w:t>2010</w:t>
      </w:r>
      <w:r>
        <w:rPr>
          <w:rFonts w:ascii="新宋体" w:hAnsi="新宋体" w:cs="新宋体" w:eastAsia="新宋体" w:hint="default"/>
          <w:spacing w:val="-55"/>
        </w:rPr>
        <w:t> </w:t>
      </w:r>
      <w:r>
        <w:rPr>
          <w:rFonts w:ascii="新宋体" w:hAnsi="新宋体" w:cs="新宋体" w:eastAsia="新宋体" w:hint="default"/>
        </w:rPr>
        <w:t>年度实现营业收入</w:t>
      </w:r>
      <w:r>
        <w:rPr>
          <w:rFonts w:ascii="新宋体" w:hAnsi="新宋体" w:cs="新宋体" w:eastAsia="新宋体" w:hint="default"/>
          <w:spacing w:val="-56"/>
        </w:rPr>
        <w:t> </w:t>
      </w:r>
      <w:r>
        <w:rPr>
          <w:rFonts w:ascii="新宋体" w:hAnsi="新宋体" w:cs="新宋体" w:eastAsia="新宋体" w:hint="default"/>
        </w:rPr>
        <w:t>693.90</w:t>
      </w:r>
      <w:r>
        <w:rPr>
          <w:rFonts w:ascii="新宋体" w:hAnsi="新宋体" w:cs="新宋体" w:eastAsia="新宋体" w:hint="default"/>
          <w:spacing w:val="-55"/>
        </w:rPr>
        <w:t> </w:t>
      </w:r>
      <w:r>
        <w:rPr>
          <w:rFonts w:ascii="新宋体" w:hAnsi="新宋体" w:cs="新宋体" w:eastAsia="新宋体" w:hint="default"/>
        </w:rPr>
        <w:t>万元，</w:t>
      </w:r>
    </w:p>
    <w:p>
      <w:pPr>
        <w:pStyle w:val="BodyText"/>
        <w:spacing w:line="240" w:lineRule="auto" w:before="152"/>
        <w:ind w:left="198" w:right="0"/>
        <w:jc w:val="both"/>
        <w:rPr>
          <w:rFonts w:ascii="新宋体" w:hAnsi="新宋体" w:cs="新宋体" w:eastAsia="新宋体" w:hint="default"/>
        </w:rPr>
      </w:pPr>
      <w:r>
        <w:rPr>
          <w:rFonts w:ascii="新宋体" w:hAnsi="新宋体" w:cs="新宋体" w:eastAsia="新宋体" w:hint="default"/>
        </w:rPr>
        <w:t>实现净利润</w:t>
      </w:r>
      <w:r>
        <w:rPr>
          <w:rFonts w:ascii="新宋体" w:hAnsi="新宋体" w:cs="新宋体" w:eastAsia="新宋体" w:hint="default"/>
          <w:spacing w:val="-61"/>
        </w:rPr>
        <w:t> </w:t>
      </w:r>
      <w:r>
        <w:rPr>
          <w:rFonts w:ascii="新宋体" w:hAnsi="新宋体" w:cs="新宋体" w:eastAsia="新宋体" w:hint="default"/>
        </w:rPr>
        <w:t>27.76</w:t>
      </w:r>
      <w:r>
        <w:rPr>
          <w:rFonts w:ascii="新宋体" w:hAnsi="新宋体" w:cs="新宋体" w:eastAsia="新宋体" w:hint="default"/>
          <w:spacing w:val="-61"/>
        </w:rPr>
        <w:t> </w:t>
      </w:r>
      <w:r>
        <w:rPr>
          <w:rFonts w:ascii="新宋体" w:hAnsi="新宋体" w:cs="新宋体" w:eastAsia="新宋体" w:hint="default"/>
        </w:rPr>
        <w:t>万元。</w:t>
      </w:r>
    </w:p>
    <w:p>
      <w:pPr>
        <w:pStyle w:val="BodyText"/>
        <w:spacing w:line="357" w:lineRule="auto" w:before="192"/>
        <w:ind w:left="198" w:right="1658" w:firstLine="566"/>
        <w:jc w:val="left"/>
        <w:rPr>
          <w:rFonts w:ascii="新宋体" w:hAnsi="新宋体" w:cs="新宋体" w:eastAsia="新宋体" w:hint="default"/>
        </w:rPr>
      </w:pPr>
      <w:r>
        <w:rPr>
          <w:rFonts w:ascii="新宋体" w:hAnsi="新宋体" w:cs="新宋体" w:eastAsia="新宋体" w:hint="default"/>
        </w:rPr>
        <w:t>创威煤安营业收入较上年度增长</w:t>
      </w:r>
      <w:r>
        <w:rPr>
          <w:rFonts w:ascii="新宋体" w:hAnsi="新宋体" w:cs="新宋体" w:eastAsia="新宋体" w:hint="default"/>
          <w:spacing w:val="-56"/>
        </w:rPr>
        <w:t> </w:t>
      </w:r>
      <w:r>
        <w:rPr>
          <w:rFonts w:ascii="新宋体" w:hAnsi="新宋体" w:cs="新宋体" w:eastAsia="新宋体" w:hint="default"/>
          <w:spacing w:val="-8"/>
        </w:rPr>
        <w:t>97.94%</w:t>
      </w:r>
      <w:r>
        <w:rPr>
          <w:rFonts w:ascii="新宋体" w:hAnsi="新宋体" w:cs="新宋体" w:eastAsia="新宋体" w:hint="default"/>
          <w:spacing w:val="-8"/>
        </w:rPr>
        <w:t>，净利润较上年度增加</w:t>
      </w:r>
      <w:r>
        <w:rPr>
          <w:rFonts w:ascii="新宋体" w:hAnsi="新宋体" w:cs="新宋体" w:eastAsia="新宋体" w:hint="default"/>
          <w:spacing w:val="-56"/>
        </w:rPr>
        <w:t> </w:t>
      </w:r>
      <w:r>
        <w:rPr>
          <w:rFonts w:ascii="新宋体" w:hAnsi="新宋体" w:cs="新宋体" w:eastAsia="新宋体" w:hint="default"/>
        </w:rPr>
        <w:t>26.77</w:t>
      </w:r>
      <w:r>
        <w:rPr>
          <w:rFonts w:ascii="新宋体" w:hAnsi="新宋体" w:cs="新宋体" w:eastAsia="新宋体" w:hint="default"/>
          <w:spacing w:val="-56"/>
        </w:rPr>
        <w:t> </w:t>
      </w:r>
      <w:r>
        <w:rPr>
          <w:rFonts w:ascii="新宋体" w:hAnsi="新宋体" w:cs="新宋体" w:eastAsia="新宋体" w:hint="default"/>
        </w:rPr>
        <w:t>万元。 主要原因是市场推广宣传，带来销售业绩提升。</w:t>
      </w:r>
    </w:p>
    <w:p>
      <w:pPr>
        <w:pStyle w:val="Heading5"/>
        <w:spacing w:line="240" w:lineRule="auto" w:before="74"/>
        <w:ind w:right="1688"/>
        <w:jc w:val="left"/>
        <w:rPr>
          <w:b w:val="0"/>
          <w:bCs w:val="0"/>
        </w:rPr>
      </w:pPr>
      <w:r>
        <w:rPr>
          <w:rFonts w:ascii="新宋体" w:hAnsi="新宋体" w:cs="新宋体" w:eastAsia="新宋体" w:hint="default"/>
        </w:rPr>
        <w:t>3</w:t>
      </w:r>
      <w:r>
        <w:rPr/>
        <w:t>、郑州春泉暖通节能设备有限公司</w:t>
      </w:r>
      <w:r>
        <w:rPr>
          <w:b w:val="0"/>
          <w:bCs w:val="0"/>
        </w:rPr>
      </w:r>
    </w:p>
    <w:p>
      <w:pPr>
        <w:pStyle w:val="BodyText"/>
        <w:spacing w:line="357" w:lineRule="auto" w:before="154"/>
        <w:ind w:left="198" w:right="1791" w:firstLine="566"/>
        <w:jc w:val="both"/>
        <w:rPr>
          <w:rFonts w:ascii="新宋体" w:hAnsi="新宋体" w:cs="新宋体" w:eastAsia="新宋体" w:hint="default"/>
        </w:rPr>
      </w:pPr>
      <w:r>
        <w:rPr>
          <w:rFonts w:ascii="新宋体" w:hAnsi="新宋体" w:cs="新宋体" w:eastAsia="新宋体" w:hint="default"/>
        </w:rPr>
        <w:t>郑州春泉暖通节能设备有限公司是汉威电子的控股子公司，注册资本</w:t>
      </w:r>
      <w:r>
        <w:rPr>
          <w:rFonts w:ascii="新宋体" w:hAnsi="新宋体" w:cs="新宋体" w:eastAsia="新宋体" w:hint="default"/>
          <w:spacing w:val="52"/>
        </w:rPr>
        <w:t> </w:t>
      </w:r>
      <w:r>
        <w:rPr>
          <w:rFonts w:ascii="新宋体" w:hAnsi="新宋体" w:cs="新宋体" w:eastAsia="新宋体" w:hint="default"/>
        </w:rPr>
        <w:t>700 </w:t>
      </w:r>
      <w:r>
        <w:rPr>
          <w:rFonts w:ascii="新宋体" w:hAnsi="新宋体" w:cs="新宋体" w:eastAsia="新宋体" w:hint="default"/>
        </w:rPr>
        <w:t>万元，其中，汉威电子持股</w:t>
      </w:r>
      <w:r>
        <w:rPr>
          <w:rFonts w:ascii="新宋体" w:hAnsi="新宋体" w:cs="新宋体" w:eastAsia="新宋体" w:hint="default"/>
          <w:spacing w:val="-85"/>
        </w:rPr>
        <w:t> </w:t>
      </w:r>
      <w:r>
        <w:rPr>
          <w:rFonts w:ascii="新宋体" w:hAnsi="新宋体" w:cs="新宋体" w:eastAsia="新宋体" w:hint="default"/>
        </w:rPr>
        <w:t>57.14%</w:t>
      </w:r>
      <w:r>
        <w:rPr>
          <w:rFonts w:ascii="新宋体" w:hAnsi="新宋体" w:cs="新宋体" w:eastAsia="新宋体" w:hint="default"/>
        </w:rPr>
        <w:t>，法定代表人</w:t>
      </w:r>
      <w:r>
        <w:rPr>
          <w:rFonts w:ascii="新宋体" w:hAnsi="新宋体" w:cs="新宋体" w:eastAsia="新宋体" w:hint="default"/>
        </w:rPr>
        <w:t>:</w:t>
      </w:r>
      <w:r>
        <w:rPr>
          <w:rFonts w:ascii="新宋体" w:hAnsi="新宋体" w:cs="新宋体" w:eastAsia="新宋体" w:hint="default"/>
        </w:rPr>
        <w:t>尚中锋。公司住所：郑州高新 区翠竹街</w:t>
      </w:r>
      <w:r>
        <w:rPr>
          <w:rFonts w:ascii="新宋体" w:hAnsi="新宋体" w:cs="新宋体" w:eastAsia="新宋体" w:hint="default"/>
          <w:spacing w:val="-58"/>
        </w:rPr>
        <w:t> </w:t>
      </w:r>
      <w:r>
        <w:rPr>
          <w:rFonts w:ascii="新宋体" w:hAnsi="新宋体" w:cs="新宋体" w:eastAsia="新宋体" w:hint="default"/>
        </w:rPr>
        <w:t>6</w:t>
      </w:r>
      <w:r>
        <w:rPr>
          <w:rFonts w:ascii="新宋体" w:hAnsi="新宋体" w:cs="新宋体" w:eastAsia="新宋体" w:hint="default"/>
          <w:spacing w:val="-58"/>
        </w:rPr>
        <w:t> </w:t>
      </w:r>
      <w:r>
        <w:rPr>
          <w:rFonts w:ascii="新宋体" w:hAnsi="新宋体" w:cs="新宋体" w:eastAsia="新宋体" w:hint="default"/>
        </w:rPr>
        <w:t>号国家</w:t>
      </w:r>
      <w:r>
        <w:rPr>
          <w:rFonts w:ascii="新宋体" w:hAnsi="新宋体" w:cs="新宋体" w:eastAsia="新宋体" w:hint="default"/>
          <w:spacing w:val="-57"/>
        </w:rPr>
        <w:t> </w:t>
      </w:r>
      <w:r>
        <w:rPr>
          <w:rFonts w:ascii="新宋体" w:hAnsi="新宋体" w:cs="新宋体" w:eastAsia="新宋体" w:hint="default"/>
        </w:rPr>
        <w:t>863</w:t>
      </w:r>
      <w:r>
        <w:rPr>
          <w:rFonts w:ascii="新宋体" w:hAnsi="新宋体" w:cs="新宋体" w:eastAsia="新宋体" w:hint="default"/>
          <w:spacing w:val="-58"/>
        </w:rPr>
        <w:t> </w:t>
      </w:r>
      <w:r>
        <w:rPr>
          <w:rFonts w:ascii="新宋体" w:hAnsi="新宋体" w:cs="新宋体" w:eastAsia="新宋体" w:hint="default"/>
        </w:rPr>
        <w:t>中部软件园</w:t>
      </w:r>
      <w:r>
        <w:rPr>
          <w:rFonts w:ascii="新宋体" w:hAnsi="新宋体" w:cs="新宋体" w:eastAsia="新宋体" w:hint="default"/>
          <w:spacing w:val="-58"/>
        </w:rPr>
        <w:t> </w:t>
      </w:r>
      <w:r>
        <w:rPr>
          <w:rFonts w:ascii="新宋体" w:hAnsi="新宋体" w:cs="新宋体" w:eastAsia="新宋体" w:hint="default"/>
        </w:rPr>
        <w:t>1</w:t>
      </w:r>
      <w:r>
        <w:rPr>
          <w:rFonts w:ascii="新宋体" w:hAnsi="新宋体" w:cs="新宋体" w:eastAsia="新宋体" w:hint="default"/>
          <w:spacing w:val="-58"/>
        </w:rPr>
        <w:t> </w:t>
      </w:r>
      <w:r>
        <w:rPr>
          <w:rFonts w:ascii="新宋体" w:hAnsi="新宋体" w:cs="新宋体" w:eastAsia="新宋体" w:hint="default"/>
        </w:rPr>
        <w:t>号楼</w:t>
      </w:r>
      <w:r>
        <w:rPr>
          <w:rFonts w:ascii="新宋体" w:hAnsi="新宋体" w:cs="新宋体" w:eastAsia="新宋体" w:hint="default"/>
          <w:spacing w:val="-58"/>
        </w:rPr>
        <w:t> </w:t>
      </w:r>
      <w:r>
        <w:rPr>
          <w:rFonts w:ascii="新宋体" w:hAnsi="新宋体" w:cs="新宋体" w:eastAsia="新宋体" w:hint="default"/>
        </w:rPr>
        <w:t>A81</w:t>
      </w:r>
      <w:r>
        <w:rPr>
          <w:rFonts w:ascii="新宋体" w:hAnsi="新宋体" w:cs="新宋体" w:eastAsia="新宋体" w:hint="default"/>
          <w:spacing w:val="-58"/>
        </w:rPr>
        <w:t> </w:t>
      </w:r>
      <w:r>
        <w:rPr>
          <w:rFonts w:ascii="新宋体" w:hAnsi="新宋体" w:cs="新宋体" w:eastAsia="新宋体" w:hint="default"/>
        </w:rPr>
        <w:t>幢</w:t>
      </w:r>
      <w:r>
        <w:rPr>
          <w:rFonts w:ascii="新宋体" w:hAnsi="新宋体" w:cs="新宋体" w:eastAsia="新宋体" w:hint="default"/>
          <w:spacing w:val="-58"/>
        </w:rPr>
        <w:t> </w:t>
      </w:r>
      <w:r>
        <w:rPr>
          <w:rFonts w:ascii="新宋体" w:hAnsi="新宋体" w:cs="新宋体" w:eastAsia="新宋体" w:hint="default"/>
        </w:rPr>
        <w:t>1</w:t>
      </w:r>
      <w:r>
        <w:rPr>
          <w:rFonts w:ascii="新宋体" w:hAnsi="新宋体" w:cs="新宋体" w:eastAsia="新宋体" w:hint="default"/>
          <w:spacing w:val="-58"/>
        </w:rPr>
        <w:t> </w:t>
      </w:r>
      <w:r>
        <w:rPr>
          <w:rFonts w:ascii="新宋体" w:hAnsi="新宋体" w:cs="新宋体" w:eastAsia="新宋体" w:hint="default"/>
        </w:rPr>
        <w:t>单元</w:t>
      </w:r>
      <w:r>
        <w:rPr>
          <w:rFonts w:ascii="新宋体" w:hAnsi="新宋体" w:cs="新宋体" w:eastAsia="新宋体" w:hint="default"/>
          <w:spacing w:val="-58"/>
        </w:rPr>
        <w:t> </w:t>
      </w:r>
      <w:r>
        <w:rPr>
          <w:rFonts w:ascii="新宋体" w:hAnsi="新宋体" w:cs="新宋体" w:eastAsia="新宋体" w:hint="default"/>
        </w:rPr>
        <w:t>8</w:t>
      </w:r>
      <w:r>
        <w:rPr>
          <w:rFonts w:ascii="新宋体" w:hAnsi="新宋体" w:cs="新宋体" w:eastAsia="新宋体" w:hint="default"/>
          <w:spacing w:val="-58"/>
        </w:rPr>
        <w:t> </w:t>
      </w:r>
      <w:r>
        <w:rPr>
          <w:rFonts w:ascii="新宋体" w:hAnsi="新宋体" w:cs="新宋体" w:eastAsia="新宋体" w:hint="default"/>
        </w:rPr>
        <w:t>层</w:t>
      </w:r>
      <w:r>
        <w:rPr>
          <w:rFonts w:ascii="新宋体" w:hAnsi="新宋体" w:cs="新宋体" w:eastAsia="新宋体" w:hint="default"/>
          <w:spacing w:val="-58"/>
        </w:rPr>
        <w:t> </w:t>
      </w:r>
      <w:r>
        <w:rPr>
          <w:rFonts w:ascii="新宋体" w:hAnsi="新宋体" w:cs="新宋体" w:eastAsia="新宋体" w:hint="default"/>
        </w:rPr>
        <w:t>13</w:t>
      </w:r>
      <w:r>
        <w:rPr>
          <w:rFonts w:ascii="新宋体" w:hAnsi="新宋体" w:cs="新宋体" w:eastAsia="新宋体" w:hint="default"/>
          <w:spacing w:val="-58"/>
        </w:rPr>
        <w:t> </w:t>
      </w:r>
      <w:r>
        <w:rPr>
          <w:rFonts w:ascii="新宋体" w:hAnsi="新宋体" w:cs="新宋体" w:eastAsia="新宋体" w:hint="default"/>
        </w:rPr>
        <w:t>号，主要经营范 </w:t>
      </w:r>
      <w:r>
        <w:rPr>
          <w:rFonts w:ascii="新宋体" w:hAnsi="新宋体" w:cs="新宋体" w:eastAsia="新宋体" w:hint="default"/>
          <w:spacing w:val="-3"/>
        </w:rPr>
        <w:t>围：中央空调计费系统、节能自控管理系统、建筑能耗监测系统及楼宇智能管理</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系统的研发、生产、销售及技术服务；能源管理系统及暖通节能产品的开发、销</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售及技术服务。</w:t>
      </w:r>
    </w:p>
    <w:p>
      <w:pPr>
        <w:pStyle w:val="BodyText"/>
        <w:spacing w:line="240" w:lineRule="auto"/>
        <w:ind w:left="764" w:right="1688"/>
        <w:jc w:val="left"/>
        <w:rPr>
          <w:rFonts w:ascii="新宋体" w:hAnsi="新宋体" w:cs="新宋体" w:eastAsia="新宋体" w:hint="default"/>
        </w:rPr>
      </w:pPr>
      <w:r>
        <w:rPr>
          <w:rFonts w:ascii="新宋体" w:hAnsi="新宋体" w:cs="新宋体" w:eastAsia="新宋体" w:hint="default"/>
        </w:rPr>
        <w:t>2010</w:t>
      </w:r>
      <w:r>
        <w:rPr>
          <w:rFonts w:ascii="新宋体" w:hAnsi="新宋体" w:cs="新宋体" w:eastAsia="新宋体" w:hint="default"/>
          <w:spacing w:val="-58"/>
        </w:rPr>
        <w:t> </w:t>
      </w:r>
      <w:r>
        <w:rPr>
          <w:rFonts w:ascii="新宋体" w:hAnsi="新宋体" w:cs="新宋体" w:eastAsia="新宋体" w:hint="default"/>
        </w:rPr>
        <w:t>年</w:t>
      </w:r>
      <w:r>
        <w:rPr>
          <w:rFonts w:ascii="新宋体" w:hAnsi="新宋体" w:cs="新宋体" w:eastAsia="新宋体" w:hint="default"/>
          <w:spacing w:val="-58"/>
        </w:rPr>
        <w:t> </w:t>
      </w:r>
      <w:r>
        <w:rPr>
          <w:rFonts w:ascii="新宋体" w:hAnsi="新宋体" w:cs="新宋体" w:eastAsia="新宋体" w:hint="default"/>
        </w:rPr>
        <w:t>5</w:t>
      </w:r>
      <w:r>
        <w:rPr>
          <w:rFonts w:ascii="新宋体" w:hAnsi="新宋体" w:cs="新宋体" w:eastAsia="新宋体" w:hint="default"/>
          <w:spacing w:val="-58"/>
        </w:rPr>
        <w:t> </w:t>
      </w:r>
      <w:r>
        <w:rPr>
          <w:rFonts w:ascii="新宋体" w:hAnsi="新宋体" w:cs="新宋体" w:eastAsia="新宋体" w:hint="default"/>
        </w:rPr>
        <w:t>月</w:t>
      </w:r>
      <w:r>
        <w:rPr>
          <w:rFonts w:ascii="新宋体" w:hAnsi="新宋体" w:cs="新宋体" w:eastAsia="新宋体" w:hint="default"/>
          <w:spacing w:val="-58"/>
        </w:rPr>
        <w:t> </w:t>
      </w:r>
      <w:r>
        <w:rPr>
          <w:rFonts w:ascii="新宋体" w:hAnsi="新宋体" w:cs="新宋体" w:eastAsia="新宋体" w:hint="default"/>
        </w:rPr>
        <w:t>31</w:t>
      </w:r>
      <w:r>
        <w:rPr>
          <w:rFonts w:ascii="新宋体" w:hAnsi="新宋体" w:cs="新宋体" w:eastAsia="新宋体" w:hint="default"/>
          <w:spacing w:val="-58"/>
        </w:rPr>
        <w:t> </w:t>
      </w:r>
      <w:r>
        <w:rPr>
          <w:rFonts w:ascii="新宋体" w:hAnsi="新宋体" w:cs="新宋体" w:eastAsia="新宋体" w:hint="default"/>
          <w:spacing w:val="-5"/>
        </w:rPr>
        <w:t>日，公司第一届董事会第十五次会议审议通过了《关于投资</w:t>
      </w:r>
    </w:p>
    <w:p>
      <w:pPr>
        <w:pStyle w:val="BodyText"/>
        <w:spacing w:line="240" w:lineRule="auto" w:before="151"/>
        <w:ind w:left="198" w:right="0"/>
        <w:jc w:val="both"/>
        <w:rPr>
          <w:rFonts w:ascii="新宋体" w:hAnsi="新宋体" w:cs="新宋体" w:eastAsia="新宋体" w:hint="default"/>
        </w:rPr>
      </w:pPr>
      <w:r>
        <w:rPr>
          <w:rFonts w:ascii="新宋体" w:hAnsi="新宋体" w:cs="新宋体" w:eastAsia="新宋体" w:hint="default"/>
          <w:spacing w:val="-4"/>
        </w:rPr>
        <w:t>郑州春泉暖通节能设备有限公司的议案》，公司使用自有资金合计 </w:t>
      </w:r>
      <w:r>
        <w:rPr>
          <w:rFonts w:ascii="新宋体" w:hAnsi="新宋体" w:cs="新宋体" w:eastAsia="新宋体" w:hint="default"/>
        </w:rPr>
        <w:t>1,200</w:t>
      </w:r>
      <w:r>
        <w:rPr>
          <w:rFonts w:ascii="新宋体" w:hAnsi="新宋体" w:cs="新宋体" w:eastAsia="新宋体" w:hint="default"/>
          <w:spacing w:val="-90"/>
        </w:rPr>
        <w:t> </w:t>
      </w:r>
      <w:r>
        <w:rPr>
          <w:rFonts w:ascii="新宋体" w:hAnsi="新宋体" w:cs="新宋体" w:eastAsia="新宋体" w:hint="default"/>
        </w:rPr>
        <w:t>万元以</w:t>
      </w:r>
    </w:p>
    <w:p>
      <w:pPr>
        <w:pStyle w:val="BodyText"/>
        <w:spacing w:line="240" w:lineRule="auto" w:before="154"/>
        <w:ind w:left="198" w:right="0"/>
        <w:jc w:val="both"/>
        <w:rPr>
          <w:rFonts w:ascii="新宋体" w:hAnsi="新宋体" w:cs="新宋体" w:eastAsia="新宋体" w:hint="default"/>
        </w:rPr>
      </w:pPr>
      <w:r>
        <w:rPr>
          <w:rFonts w:ascii="新宋体" w:hAnsi="新宋体" w:cs="新宋体" w:eastAsia="新宋体" w:hint="default"/>
        </w:rPr>
        <w:t>收购及增资的方式取得郑州春泉</w:t>
      </w:r>
      <w:r>
        <w:rPr>
          <w:rFonts w:ascii="新宋体" w:hAnsi="新宋体" w:cs="新宋体" w:eastAsia="新宋体" w:hint="default"/>
          <w:spacing w:val="-66"/>
        </w:rPr>
        <w:t> </w:t>
      </w:r>
      <w:r>
        <w:rPr>
          <w:rFonts w:ascii="新宋体" w:hAnsi="新宋体" w:cs="新宋体" w:eastAsia="新宋体" w:hint="default"/>
        </w:rPr>
        <w:t>57.14%</w:t>
      </w:r>
      <w:r>
        <w:rPr>
          <w:rFonts w:ascii="新宋体" w:hAnsi="新宋体" w:cs="新宋体" w:eastAsia="新宋体" w:hint="default"/>
        </w:rPr>
        <w:t>股权。郑州春泉公司于</w:t>
      </w:r>
      <w:r>
        <w:rPr>
          <w:rFonts w:ascii="新宋体" w:hAnsi="新宋体" w:cs="新宋体" w:eastAsia="新宋体" w:hint="default"/>
          <w:spacing w:val="-66"/>
        </w:rPr>
        <w:t> </w:t>
      </w:r>
      <w:r>
        <w:rPr>
          <w:rFonts w:ascii="新宋体" w:hAnsi="新宋体" w:cs="新宋体" w:eastAsia="新宋体" w:hint="default"/>
        </w:rPr>
        <w:t>2010</w:t>
      </w:r>
      <w:r>
        <w:rPr>
          <w:rFonts w:ascii="新宋体" w:hAnsi="新宋体" w:cs="新宋体" w:eastAsia="新宋体" w:hint="default"/>
          <w:spacing w:val="-66"/>
        </w:rPr>
        <w:t> </w:t>
      </w:r>
      <w:r>
        <w:rPr>
          <w:rFonts w:ascii="新宋体" w:hAnsi="新宋体" w:cs="新宋体" w:eastAsia="新宋体" w:hint="default"/>
        </w:rPr>
        <w:t>年</w:t>
      </w:r>
      <w:r>
        <w:rPr>
          <w:rFonts w:ascii="新宋体" w:hAnsi="新宋体" w:cs="新宋体" w:eastAsia="新宋体" w:hint="default"/>
          <w:spacing w:val="-66"/>
        </w:rPr>
        <w:t> </w:t>
      </w:r>
      <w:r>
        <w:rPr>
          <w:rFonts w:ascii="新宋体" w:hAnsi="新宋体" w:cs="新宋体" w:eastAsia="新宋体" w:hint="default"/>
        </w:rPr>
        <w:t>6</w:t>
      </w:r>
      <w:r>
        <w:rPr>
          <w:rFonts w:ascii="新宋体" w:hAnsi="新宋体" w:cs="新宋体" w:eastAsia="新宋体" w:hint="default"/>
          <w:spacing w:val="-66"/>
        </w:rPr>
        <w:t> </w:t>
      </w:r>
      <w:r>
        <w:rPr>
          <w:rFonts w:ascii="新宋体" w:hAnsi="新宋体" w:cs="新宋体" w:eastAsia="新宋体" w:hint="default"/>
        </w:rPr>
        <w:t>月末完</w:t>
      </w:r>
    </w:p>
    <w:p>
      <w:pPr>
        <w:spacing w:after="0" w:line="240" w:lineRule="auto"/>
        <w:jc w:val="both"/>
        <w:rPr>
          <w:rFonts w:ascii="新宋体" w:hAnsi="新宋体" w:cs="新宋体" w:eastAsia="新宋体" w:hint="default"/>
        </w:rPr>
        <w:sectPr>
          <w:pgSz w:w="11910" w:h="16840"/>
          <w:pgMar w:header="0" w:footer="1050" w:top="1020" w:bottom="1240" w:left="160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198" w:right="1688"/>
        <w:jc w:val="left"/>
        <w:rPr>
          <w:rFonts w:ascii="新宋体" w:hAnsi="新宋体" w:cs="新宋体" w:eastAsia="新宋体" w:hint="default"/>
        </w:rPr>
      </w:pPr>
      <w:r>
        <w:rPr>
          <w:rFonts w:ascii="新宋体" w:hAnsi="新宋体" w:cs="新宋体" w:eastAsia="新宋体" w:hint="default"/>
        </w:rPr>
        <w:t>成股权转让及增资手续。</w:t>
      </w:r>
    </w:p>
    <w:p>
      <w:pPr>
        <w:pStyle w:val="BodyText"/>
        <w:spacing w:line="240" w:lineRule="auto" w:before="195"/>
        <w:ind w:left="764" w:right="1688"/>
        <w:jc w:val="left"/>
        <w:rPr>
          <w:rFonts w:ascii="新宋体" w:hAnsi="新宋体" w:cs="新宋体" w:eastAsia="新宋体" w:hint="default"/>
        </w:rPr>
      </w:pPr>
      <w:r>
        <w:rPr>
          <w:rFonts w:ascii="新宋体" w:hAnsi="新宋体" w:cs="新宋体" w:eastAsia="新宋体" w:hint="default"/>
        </w:rPr>
        <w:t>经中磊会计师事务所审计，截止 </w:t>
      </w:r>
      <w:r>
        <w:rPr>
          <w:rFonts w:ascii="新宋体" w:hAnsi="新宋体" w:cs="新宋体" w:eastAsia="新宋体" w:hint="default"/>
        </w:rPr>
        <w:t>2010 </w:t>
      </w:r>
      <w:r>
        <w:rPr>
          <w:rFonts w:ascii="新宋体" w:hAnsi="新宋体" w:cs="新宋体" w:eastAsia="新宋体" w:hint="default"/>
        </w:rPr>
        <w:t>年 </w:t>
      </w:r>
      <w:r>
        <w:rPr>
          <w:rFonts w:ascii="新宋体" w:hAnsi="新宋体" w:cs="新宋体" w:eastAsia="新宋体" w:hint="default"/>
        </w:rPr>
        <w:t>12 </w:t>
      </w:r>
      <w:r>
        <w:rPr>
          <w:rFonts w:ascii="新宋体" w:hAnsi="新宋体" w:cs="新宋体" w:eastAsia="新宋体" w:hint="default"/>
        </w:rPr>
        <w:t>月 </w:t>
      </w:r>
      <w:r>
        <w:rPr>
          <w:rFonts w:ascii="新宋体" w:hAnsi="新宋体" w:cs="新宋体" w:eastAsia="新宋体" w:hint="default"/>
        </w:rPr>
        <w:t>31</w:t>
      </w:r>
      <w:r>
        <w:rPr>
          <w:rFonts w:ascii="新宋体" w:hAnsi="新宋体" w:cs="新宋体" w:eastAsia="新宋体" w:hint="default"/>
          <w:spacing w:val="56"/>
        </w:rPr>
        <w:t> </w:t>
      </w:r>
      <w:r>
        <w:rPr>
          <w:rFonts w:ascii="新宋体" w:hAnsi="新宋体" w:cs="新宋体" w:eastAsia="新宋体" w:hint="default"/>
        </w:rPr>
        <w:t>日，郑州春泉总资产</w:t>
      </w:r>
    </w:p>
    <w:p>
      <w:pPr>
        <w:pStyle w:val="BodyText"/>
        <w:spacing w:line="240" w:lineRule="auto" w:before="151"/>
        <w:ind w:left="198" w:right="1688"/>
        <w:jc w:val="left"/>
        <w:rPr>
          <w:rFonts w:ascii="新宋体" w:hAnsi="新宋体" w:cs="新宋体" w:eastAsia="新宋体" w:hint="default"/>
        </w:rPr>
      </w:pPr>
      <w:r>
        <w:rPr>
          <w:rFonts w:ascii="新宋体" w:hAnsi="新宋体" w:cs="新宋体" w:eastAsia="新宋体" w:hint="default"/>
        </w:rPr>
        <w:t>2,688.17</w:t>
      </w:r>
      <w:r>
        <w:rPr>
          <w:rFonts w:ascii="新宋体" w:hAnsi="新宋体" w:cs="新宋体" w:eastAsia="新宋体" w:hint="default"/>
          <w:spacing w:val="-58"/>
        </w:rPr>
        <w:t> </w:t>
      </w:r>
      <w:r>
        <w:rPr>
          <w:rFonts w:ascii="新宋体" w:hAnsi="新宋体" w:cs="新宋体" w:eastAsia="新宋体" w:hint="default"/>
        </w:rPr>
        <w:t>万元，净资产</w:t>
      </w:r>
      <w:r>
        <w:rPr>
          <w:rFonts w:ascii="新宋体" w:hAnsi="新宋体" w:cs="新宋体" w:eastAsia="新宋体" w:hint="default"/>
          <w:spacing w:val="-57"/>
        </w:rPr>
        <w:t> </w:t>
      </w:r>
      <w:r>
        <w:rPr>
          <w:rFonts w:ascii="新宋体" w:hAnsi="新宋体" w:cs="新宋体" w:eastAsia="新宋体" w:hint="default"/>
        </w:rPr>
        <w:t>2,099.47</w:t>
      </w:r>
      <w:r>
        <w:rPr>
          <w:rFonts w:ascii="新宋体" w:hAnsi="新宋体" w:cs="新宋体" w:eastAsia="新宋体" w:hint="default"/>
          <w:spacing w:val="-58"/>
        </w:rPr>
        <w:t> </w:t>
      </w:r>
      <w:r>
        <w:rPr>
          <w:rFonts w:ascii="新宋体" w:hAnsi="新宋体" w:cs="新宋体" w:eastAsia="新宋体" w:hint="default"/>
        </w:rPr>
        <w:t>万元，</w:t>
      </w:r>
      <w:r>
        <w:rPr>
          <w:rFonts w:ascii="新宋体" w:hAnsi="新宋体" w:cs="新宋体" w:eastAsia="新宋体" w:hint="default"/>
        </w:rPr>
        <w:t>2010</w:t>
      </w:r>
      <w:r>
        <w:rPr>
          <w:rFonts w:ascii="新宋体" w:hAnsi="新宋体" w:cs="新宋体" w:eastAsia="新宋体" w:hint="default"/>
          <w:spacing w:val="-58"/>
        </w:rPr>
        <w:t> </w:t>
      </w:r>
      <w:r>
        <w:rPr>
          <w:rFonts w:ascii="新宋体" w:hAnsi="新宋体" w:cs="新宋体" w:eastAsia="新宋体" w:hint="default"/>
        </w:rPr>
        <w:t>年</w:t>
      </w:r>
      <w:r>
        <w:rPr>
          <w:rFonts w:ascii="新宋体" w:hAnsi="新宋体" w:cs="新宋体" w:eastAsia="新宋体" w:hint="default"/>
          <w:spacing w:val="-58"/>
        </w:rPr>
        <w:t> </w:t>
      </w:r>
      <w:r>
        <w:rPr>
          <w:rFonts w:ascii="新宋体" w:hAnsi="新宋体" w:cs="新宋体" w:eastAsia="新宋体" w:hint="default"/>
        </w:rPr>
        <w:t>7</w:t>
      </w:r>
      <w:r>
        <w:rPr>
          <w:rFonts w:ascii="新宋体" w:hAnsi="新宋体" w:cs="新宋体" w:eastAsia="新宋体" w:hint="default"/>
          <w:spacing w:val="-58"/>
        </w:rPr>
        <w:t> </w:t>
      </w:r>
      <w:r>
        <w:rPr>
          <w:rFonts w:ascii="新宋体" w:hAnsi="新宋体" w:cs="新宋体" w:eastAsia="新宋体" w:hint="default"/>
        </w:rPr>
        <w:t>月</w:t>
      </w:r>
      <w:r>
        <w:rPr>
          <w:rFonts w:ascii="新宋体" w:hAnsi="新宋体" w:cs="新宋体" w:eastAsia="新宋体" w:hint="default"/>
          <w:spacing w:val="-58"/>
        </w:rPr>
        <w:t> </w:t>
      </w:r>
      <w:r>
        <w:rPr>
          <w:rFonts w:ascii="新宋体" w:hAnsi="新宋体" w:cs="新宋体" w:eastAsia="新宋体" w:hint="default"/>
        </w:rPr>
        <w:t>1</w:t>
      </w:r>
      <w:r>
        <w:rPr>
          <w:rFonts w:ascii="新宋体" w:hAnsi="新宋体" w:cs="新宋体" w:eastAsia="新宋体" w:hint="default"/>
          <w:spacing w:val="-58"/>
        </w:rPr>
        <w:t> </w:t>
      </w:r>
      <w:r>
        <w:rPr>
          <w:rFonts w:ascii="新宋体" w:hAnsi="新宋体" w:cs="新宋体" w:eastAsia="新宋体" w:hint="default"/>
        </w:rPr>
        <w:t>日至</w:t>
      </w:r>
      <w:r>
        <w:rPr>
          <w:rFonts w:ascii="新宋体" w:hAnsi="新宋体" w:cs="新宋体" w:eastAsia="新宋体" w:hint="default"/>
          <w:spacing w:val="-58"/>
        </w:rPr>
        <w:t> </w:t>
      </w:r>
      <w:r>
        <w:rPr>
          <w:rFonts w:ascii="新宋体" w:hAnsi="新宋体" w:cs="新宋体" w:eastAsia="新宋体" w:hint="default"/>
        </w:rPr>
        <w:t>2010</w:t>
      </w:r>
      <w:r>
        <w:rPr>
          <w:rFonts w:ascii="新宋体" w:hAnsi="新宋体" w:cs="新宋体" w:eastAsia="新宋体" w:hint="default"/>
          <w:spacing w:val="-58"/>
        </w:rPr>
        <w:t> </w:t>
      </w:r>
      <w:r>
        <w:rPr>
          <w:rFonts w:ascii="新宋体" w:hAnsi="新宋体" w:cs="新宋体" w:eastAsia="新宋体" w:hint="default"/>
        </w:rPr>
        <w:t>年</w:t>
      </w:r>
      <w:r>
        <w:rPr>
          <w:rFonts w:ascii="新宋体" w:hAnsi="新宋体" w:cs="新宋体" w:eastAsia="新宋体" w:hint="default"/>
          <w:spacing w:val="-57"/>
        </w:rPr>
        <w:t> </w:t>
      </w:r>
      <w:r>
        <w:rPr>
          <w:rFonts w:ascii="新宋体" w:hAnsi="新宋体" w:cs="新宋体" w:eastAsia="新宋体" w:hint="default"/>
        </w:rPr>
        <w:t>12</w:t>
      </w:r>
      <w:r>
        <w:rPr>
          <w:rFonts w:ascii="新宋体" w:hAnsi="新宋体" w:cs="新宋体" w:eastAsia="新宋体" w:hint="default"/>
          <w:spacing w:val="-58"/>
        </w:rPr>
        <w:t> </w:t>
      </w:r>
      <w:r>
        <w:rPr>
          <w:rFonts w:ascii="新宋体" w:hAnsi="新宋体" w:cs="新宋体" w:eastAsia="新宋体" w:hint="default"/>
        </w:rPr>
        <w:t>月</w:t>
      </w:r>
      <w:r>
        <w:rPr>
          <w:rFonts w:ascii="新宋体" w:hAnsi="新宋体" w:cs="新宋体" w:eastAsia="新宋体" w:hint="default"/>
          <w:spacing w:val="-58"/>
        </w:rPr>
        <w:t> </w:t>
      </w:r>
      <w:r>
        <w:rPr>
          <w:rFonts w:ascii="新宋体" w:hAnsi="新宋体" w:cs="新宋体" w:eastAsia="新宋体" w:hint="default"/>
        </w:rPr>
        <w:t>31</w:t>
      </w:r>
      <w:r>
        <w:rPr>
          <w:rFonts w:ascii="新宋体" w:hAnsi="新宋体" w:cs="新宋体" w:eastAsia="新宋体" w:hint="default"/>
          <w:spacing w:val="-58"/>
        </w:rPr>
        <w:t> </w:t>
      </w:r>
      <w:r>
        <w:rPr>
          <w:rFonts w:ascii="新宋体" w:hAnsi="新宋体" w:cs="新宋体" w:eastAsia="新宋体" w:hint="default"/>
        </w:rPr>
        <w:t>日</w:t>
      </w:r>
    </w:p>
    <w:p>
      <w:pPr>
        <w:pStyle w:val="BodyText"/>
        <w:spacing w:line="372" w:lineRule="auto" w:before="151"/>
        <w:ind w:left="764" w:right="1776" w:hanging="567"/>
        <w:jc w:val="left"/>
        <w:rPr>
          <w:rFonts w:ascii="新宋体" w:hAnsi="新宋体" w:cs="新宋体" w:eastAsia="新宋体" w:hint="default"/>
        </w:rPr>
      </w:pPr>
      <w:r>
        <w:rPr>
          <w:rFonts w:ascii="新宋体" w:hAnsi="新宋体" w:cs="新宋体" w:eastAsia="新宋体" w:hint="default"/>
        </w:rPr>
        <w:t>实现营业收入</w:t>
      </w:r>
      <w:r>
        <w:rPr>
          <w:rFonts w:ascii="新宋体" w:hAnsi="新宋体" w:cs="新宋体" w:eastAsia="新宋体" w:hint="default"/>
          <w:spacing w:val="-61"/>
        </w:rPr>
        <w:t> </w:t>
      </w:r>
      <w:r>
        <w:rPr>
          <w:rFonts w:ascii="新宋体" w:hAnsi="新宋体" w:cs="新宋体" w:eastAsia="新宋体" w:hint="default"/>
        </w:rPr>
        <w:t>880.85</w:t>
      </w:r>
      <w:r>
        <w:rPr>
          <w:rFonts w:ascii="新宋体" w:hAnsi="新宋体" w:cs="新宋体" w:eastAsia="新宋体" w:hint="default"/>
          <w:spacing w:val="-61"/>
        </w:rPr>
        <w:t> </w:t>
      </w:r>
      <w:r>
        <w:rPr>
          <w:rFonts w:ascii="新宋体" w:hAnsi="新宋体" w:cs="新宋体" w:eastAsia="新宋体" w:hint="default"/>
        </w:rPr>
        <w:t>万元，实现净利润</w:t>
      </w:r>
      <w:r>
        <w:rPr>
          <w:rFonts w:ascii="新宋体" w:hAnsi="新宋体" w:cs="新宋体" w:eastAsia="新宋体" w:hint="default"/>
          <w:spacing w:val="-61"/>
        </w:rPr>
        <w:t> </w:t>
      </w:r>
      <w:r>
        <w:rPr>
          <w:rFonts w:ascii="新宋体" w:hAnsi="新宋体" w:cs="新宋体" w:eastAsia="新宋体" w:hint="default"/>
        </w:rPr>
        <w:t>296.78</w:t>
      </w:r>
      <w:r>
        <w:rPr>
          <w:rFonts w:ascii="新宋体" w:hAnsi="新宋体" w:cs="新宋体" w:eastAsia="新宋体" w:hint="default"/>
          <w:spacing w:val="-61"/>
        </w:rPr>
        <w:t> </w:t>
      </w:r>
      <w:r>
        <w:rPr>
          <w:rFonts w:ascii="新宋体" w:hAnsi="新宋体" w:cs="新宋体" w:eastAsia="新宋体" w:hint="default"/>
        </w:rPr>
        <w:t>万元。 </w:t>
      </w:r>
      <w:r>
        <w:rPr>
          <w:rFonts w:ascii="新宋体" w:hAnsi="新宋体" w:cs="新宋体" w:eastAsia="新宋体" w:hint="default"/>
          <w:b/>
          <w:bCs/>
        </w:rPr>
        <w:t>4</w:t>
      </w:r>
      <w:r>
        <w:rPr>
          <w:rFonts w:ascii="新宋体" w:hAnsi="新宋体" w:cs="新宋体" w:eastAsia="新宋体" w:hint="default"/>
          <w:b/>
          <w:bCs/>
        </w:rPr>
        <w:t>、北京智威宇讯科技有限公司</w:t>
      </w:r>
      <w:r>
        <w:rPr>
          <w:rFonts w:ascii="新宋体" w:hAnsi="新宋体" w:cs="新宋体" w:eastAsia="新宋体" w:hint="default"/>
          <w:b/>
          <w:bCs/>
          <w:w w:val="99"/>
        </w:rPr>
        <w:t> </w:t>
      </w:r>
      <w:r>
        <w:rPr>
          <w:rFonts w:ascii="新宋体" w:hAnsi="新宋体" w:cs="新宋体" w:eastAsia="新宋体" w:hint="default"/>
          <w:spacing w:val="-3"/>
        </w:rPr>
        <w:t>北京智威宇讯科技有限公司是汉威电子的全资子公司，成立于</w:t>
      </w:r>
      <w:r>
        <w:rPr>
          <w:rFonts w:ascii="新宋体" w:hAnsi="新宋体" w:cs="新宋体" w:eastAsia="新宋体" w:hint="default"/>
          <w:spacing w:val="-53"/>
        </w:rPr>
        <w:t> </w:t>
      </w:r>
      <w:r>
        <w:rPr>
          <w:rFonts w:ascii="新宋体" w:hAnsi="新宋体" w:cs="新宋体" w:eastAsia="新宋体" w:hint="default"/>
        </w:rPr>
        <w:t>2010</w:t>
      </w:r>
      <w:r>
        <w:rPr>
          <w:rFonts w:ascii="新宋体" w:hAnsi="新宋体" w:cs="新宋体" w:eastAsia="新宋体" w:hint="default"/>
          <w:spacing w:val="-52"/>
        </w:rPr>
        <w:t> </w:t>
      </w:r>
      <w:r>
        <w:rPr>
          <w:rFonts w:ascii="新宋体" w:hAnsi="新宋体" w:cs="新宋体" w:eastAsia="新宋体" w:hint="default"/>
        </w:rPr>
        <w:t>年</w:t>
      </w:r>
      <w:r>
        <w:rPr>
          <w:rFonts w:ascii="新宋体" w:hAnsi="新宋体" w:cs="新宋体" w:eastAsia="新宋体" w:hint="default"/>
          <w:spacing w:val="-54"/>
        </w:rPr>
        <w:t> </w:t>
      </w:r>
      <w:r>
        <w:rPr>
          <w:rFonts w:ascii="新宋体" w:hAnsi="新宋体" w:cs="新宋体" w:eastAsia="新宋体" w:hint="default"/>
        </w:rPr>
        <w:t>6</w:t>
      </w:r>
      <w:r>
        <w:rPr>
          <w:rFonts w:ascii="新宋体" w:hAnsi="新宋体" w:cs="新宋体" w:eastAsia="新宋体" w:hint="default"/>
          <w:spacing w:val="-54"/>
        </w:rPr>
        <w:t> </w:t>
      </w:r>
      <w:r>
        <w:rPr>
          <w:rFonts w:ascii="新宋体" w:hAnsi="新宋体" w:cs="新宋体" w:eastAsia="新宋体" w:hint="default"/>
        </w:rPr>
        <w:t>月</w:t>
      </w:r>
    </w:p>
    <w:p>
      <w:pPr>
        <w:pStyle w:val="BodyText"/>
        <w:spacing w:line="240" w:lineRule="auto" w:before="22"/>
        <w:ind w:left="198" w:right="1688"/>
        <w:jc w:val="left"/>
        <w:rPr>
          <w:rFonts w:ascii="新宋体" w:hAnsi="新宋体" w:cs="新宋体" w:eastAsia="新宋体" w:hint="default"/>
        </w:rPr>
      </w:pPr>
      <w:r>
        <w:rPr>
          <w:rFonts w:ascii="新宋体" w:hAnsi="新宋体" w:cs="新宋体" w:eastAsia="新宋体" w:hint="default"/>
        </w:rPr>
        <w:t>2 </w:t>
      </w:r>
      <w:r>
        <w:rPr>
          <w:rFonts w:ascii="新宋体" w:hAnsi="新宋体" w:cs="新宋体" w:eastAsia="新宋体" w:hint="default"/>
        </w:rPr>
        <w:t>日，注册资本：</w:t>
      </w:r>
      <w:r>
        <w:rPr>
          <w:rFonts w:ascii="新宋体" w:hAnsi="新宋体" w:cs="新宋体" w:eastAsia="新宋体" w:hint="default"/>
        </w:rPr>
        <w:t>4,900</w:t>
      </w:r>
      <w:r>
        <w:rPr>
          <w:rFonts w:ascii="新宋体" w:hAnsi="新宋体" w:cs="新宋体" w:eastAsia="新宋体" w:hint="default"/>
          <w:spacing w:val="-89"/>
        </w:rPr>
        <w:t> </w:t>
      </w:r>
      <w:r>
        <w:rPr>
          <w:rFonts w:ascii="新宋体" w:hAnsi="新宋体" w:cs="新宋体" w:eastAsia="新宋体" w:hint="default"/>
        </w:rPr>
        <w:t>万元；法定代表人：金贵新；公司住所：北京市通州区</w:t>
      </w:r>
    </w:p>
    <w:p>
      <w:pPr>
        <w:pStyle w:val="BodyText"/>
        <w:spacing w:line="357" w:lineRule="auto" w:before="151"/>
        <w:ind w:left="198" w:right="1779"/>
        <w:jc w:val="left"/>
        <w:rPr>
          <w:rFonts w:ascii="新宋体" w:hAnsi="新宋体" w:cs="新宋体" w:eastAsia="新宋体" w:hint="default"/>
        </w:rPr>
      </w:pPr>
      <w:r>
        <w:rPr>
          <w:rFonts w:ascii="新宋体" w:hAnsi="新宋体" w:cs="新宋体" w:eastAsia="新宋体" w:hint="default"/>
        </w:rPr>
        <w:t>中关村科技园区通州园光机电一体化产业基地政府路</w:t>
      </w:r>
      <w:r>
        <w:rPr>
          <w:rFonts w:ascii="新宋体" w:hAnsi="新宋体" w:cs="新宋体" w:eastAsia="新宋体" w:hint="default"/>
          <w:spacing w:val="-56"/>
        </w:rPr>
        <w:t> </w:t>
      </w:r>
      <w:r>
        <w:rPr>
          <w:rFonts w:ascii="新宋体" w:hAnsi="新宋体" w:cs="新宋体" w:eastAsia="新宋体" w:hint="default"/>
        </w:rPr>
        <w:t>2</w:t>
      </w:r>
      <w:r>
        <w:rPr>
          <w:rFonts w:ascii="新宋体" w:hAnsi="新宋体" w:cs="新宋体" w:eastAsia="新宋体" w:hint="default"/>
          <w:spacing w:val="-56"/>
        </w:rPr>
        <w:t> </w:t>
      </w:r>
      <w:r>
        <w:rPr>
          <w:rFonts w:ascii="新宋体" w:hAnsi="新宋体" w:cs="新宋体" w:eastAsia="新宋体" w:hint="default"/>
          <w:spacing w:val="-9"/>
        </w:rPr>
        <w:t>号办公楼三楼；主要经营</w:t>
      </w:r>
      <w:r>
        <w:rPr>
          <w:rFonts w:ascii="新宋体" w:hAnsi="新宋体" w:cs="新宋体" w:eastAsia="新宋体" w:hint="default"/>
        </w:rPr>
        <w:t> 范围：技术推广。</w:t>
      </w:r>
    </w:p>
    <w:p>
      <w:pPr>
        <w:pStyle w:val="BodyText"/>
        <w:spacing w:line="355" w:lineRule="auto" w:before="74"/>
        <w:ind w:left="198" w:right="1780" w:firstLine="566"/>
        <w:jc w:val="left"/>
        <w:rPr>
          <w:rFonts w:ascii="新宋体" w:hAnsi="新宋体" w:cs="新宋体" w:eastAsia="新宋体" w:hint="default"/>
        </w:rPr>
      </w:pPr>
      <w:r>
        <w:rPr>
          <w:rFonts w:ascii="新宋体" w:hAnsi="新宋体" w:cs="新宋体" w:eastAsia="新宋体" w:hint="default"/>
          <w:spacing w:val="-9"/>
        </w:rPr>
        <w:t>经中磊会计师事务所审计，截止</w:t>
      </w:r>
      <w:r>
        <w:rPr>
          <w:rFonts w:ascii="新宋体" w:hAnsi="新宋体" w:cs="新宋体" w:eastAsia="新宋体" w:hint="default"/>
          <w:spacing w:val="-58"/>
        </w:rPr>
        <w:t> </w:t>
      </w:r>
      <w:r>
        <w:rPr>
          <w:rFonts w:ascii="新宋体" w:hAnsi="新宋体" w:cs="新宋体" w:eastAsia="新宋体" w:hint="default"/>
        </w:rPr>
        <w:t>2010</w:t>
      </w:r>
      <w:r>
        <w:rPr>
          <w:rFonts w:ascii="新宋体" w:hAnsi="新宋体" w:cs="新宋体" w:eastAsia="新宋体" w:hint="default"/>
          <w:spacing w:val="-58"/>
        </w:rPr>
        <w:t> </w:t>
      </w:r>
      <w:r>
        <w:rPr>
          <w:rFonts w:ascii="新宋体" w:hAnsi="新宋体" w:cs="新宋体" w:eastAsia="新宋体" w:hint="default"/>
        </w:rPr>
        <w:t>年</w:t>
      </w:r>
      <w:r>
        <w:rPr>
          <w:rFonts w:ascii="新宋体" w:hAnsi="新宋体" w:cs="新宋体" w:eastAsia="新宋体" w:hint="default"/>
          <w:spacing w:val="-58"/>
        </w:rPr>
        <w:t> </w:t>
      </w:r>
      <w:r>
        <w:rPr>
          <w:rFonts w:ascii="新宋体" w:hAnsi="新宋体" w:cs="新宋体" w:eastAsia="新宋体" w:hint="default"/>
        </w:rPr>
        <w:t>12</w:t>
      </w:r>
      <w:r>
        <w:rPr>
          <w:rFonts w:ascii="新宋体" w:hAnsi="新宋体" w:cs="新宋体" w:eastAsia="新宋体" w:hint="default"/>
          <w:spacing w:val="-58"/>
        </w:rPr>
        <w:t> </w:t>
      </w:r>
      <w:r>
        <w:rPr>
          <w:rFonts w:ascii="新宋体" w:hAnsi="新宋体" w:cs="新宋体" w:eastAsia="新宋体" w:hint="default"/>
        </w:rPr>
        <w:t>月</w:t>
      </w:r>
      <w:r>
        <w:rPr>
          <w:rFonts w:ascii="新宋体" w:hAnsi="新宋体" w:cs="新宋体" w:eastAsia="新宋体" w:hint="default"/>
          <w:spacing w:val="-58"/>
        </w:rPr>
        <w:t> </w:t>
      </w:r>
      <w:r>
        <w:rPr>
          <w:rFonts w:ascii="新宋体" w:hAnsi="新宋体" w:cs="新宋体" w:eastAsia="新宋体" w:hint="default"/>
        </w:rPr>
        <w:t>31</w:t>
      </w:r>
      <w:r>
        <w:rPr>
          <w:rFonts w:ascii="新宋体" w:hAnsi="新宋体" w:cs="新宋体" w:eastAsia="新宋体" w:hint="default"/>
          <w:spacing w:val="-58"/>
        </w:rPr>
        <w:t> </w:t>
      </w:r>
      <w:r>
        <w:rPr>
          <w:rFonts w:ascii="新宋体" w:hAnsi="新宋体" w:cs="新宋体" w:eastAsia="新宋体" w:hint="default"/>
          <w:spacing w:val="-14"/>
        </w:rPr>
        <w:t>日，智威宇讯总资产</w:t>
      </w:r>
      <w:r>
        <w:rPr>
          <w:rFonts w:ascii="新宋体" w:hAnsi="新宋体" w:cs="新宋体" w:eastAsia="新宋体" w:hint="default"/>
          <w:spacing w:val="-58"/>
        </w:rPr>
        <w:t> </w:t>
      </w:r>
      <w:r>
        <w:rPr>
          <w:rFonts w:ascii="新宋体" w:hAnsi="新宋体" w:cs="新宋体" w:eastAsia="新宋体" w:hint="default"/>
        </w:rPr>
        <w:t>4,903 </w:t>
      </w:r>
      <w:r>
        <w:rPr>
          <w:rFonts w:ascii="新宋体" w:hAnsi="新宋体" w:cs="新宋体" w:eastAsia="新宋体" w:hint="default"/>
        </w:rPr>
        <w:t>万元，净资产</w:t>
      </w:r>
      <w:r>
        <w:rPr>
          <w:rFonts w:ascii="新宋体" w:hAnsi="新宋体" w:cs="新宋体" w:eastAsia="新宋体" w:hint="default"/>
          <w:spacing w:val="-61"/>
        </w:rPr>
        <w:t> </w:t>
      </w:r>
      <w:r>
        <w:rPr>
          <w:rFonts w:ascii="新宋体" w:hAnsi="新宋体" w:cs="新宋体" w:eastAsia="新宋体" w:hint="default"/>
        </w:rPr>
        <w:t>4,899.65</w:t>
      </w:r>
      <w:r>
        <w:rPr>
          <w:rFonts w:ascii="新宋体" w:hAnsi="新宋体" w:cs="新宋体" w:eastAsia="新宋体" w:hint="default"/>
          <w:spacing w:val="-61"/>
        </w:rPr>
        <w:t> </w:t>
      </w:r>
      <w:r>
        <w:rPr>
          <w:rFonts w:ascii="新宋体" w:hAnsi="新宋体" w:cs="新宋体" w:eastAsia="新宋体" w:hint="default"/>
        </w:rPr>
        <w:t>万元，</w:t>
      </w:r>
      <w:r>
        <w:rPr>
          <w:rFonts w:ascii="新宋体" w:hAnsi="新宋体" w:cs="新宋体" w:eastAsia="新宋体" w:hint="default"/>
        </w:rPr>
        <w:t>2010</w:t>
      </w:r>
      <w:r>
        <w:rPr>
          <w:rFonts w:ascii="新宋体" w:hAnsi="新宋体" w:cs="新宋体" w:eastAsia="新宋体" w:hint="default"/>
          <w:spacing w:val="-61"/>
        </w:rPr>
        <w:t> </w:t>
      </w:r>
      <w:r>
        <w:rPr>
          <w:rFonts w:ascii="新宋体" w:hAnsi="新宋体" w:cs="新宋体" w:eastAsia="新宋体" w:hint="default"/>
        </w:rPr>
        <w:t>年度实现净利润为</w:t>
      </w:r>
      <w:r>
        <w:rPr>
          <w:rFonts w:ascii="新宋体" w:hAnsi="新宋体" w:cs="新宋体" w:eastAsia="新宋体" w:hint="default"/>
        </w:rPr>
        <w:t>-0.35</w:t>
      </w:r>
      <w:r>
        <w:rPr>
          <w:rFonts w:ascii="新宋体" w:hAnsi="新宋体" w:cs="新宋体" w:eastAsia="新宋体" w:hint="default"/>
          <w:spacing w:val="-61"/>
        </w:rPr>
        <w:t> </w:t>
      </w:r>
      <w:r>
        <w:rPr>
          <w:rFonts w:ascii="新宋体" w:hAnsi="新宋体" w:cs="新宋体" w:eastAsia="新宋体" w:hint="default"/>
        </w:rPr>
        <w:t>万元。</w:t>
      </w:r>
    </w:p>
    <w:p>
      <w:pPr>
        <w:spacing w:line="355" w:lineRule="auto" w:before="79"/>
        <w:ind w:left="764" w:right="1664" w:firstLine="0"/>
        <w:jc w:val="left"/>
        <w:rPr>
          <w:rFonts w:ascii="新宋体" w:hAnsi="新宋体" w:cs="新宋体" w:eastAsia="新宋体" w:hint="default"/>
          <w:sz w:val="24"/>
          <w:szCs w:val="24"/>
        </w:rPr>
      </w:pPr>
      <w:r>
        <w:rPr>
          <w:rFonts w:ascii="新宋体" w:hAnsi="新宋体" w:cs="新宋体" w:eastAsia="新宋体" w:hint="default"/>
          <w:b/>
          <w:bCs/>
          <w:sz w:val="24"/>
          <w:szCs w:val="24"/>
        </w:rPr>
        <w:t>5</w:t>
      </w:r>
      <w:r>
        <w:rPr>
          <w:rFonts w:ascii="新宋体" w:hAnsi="新宋体" w:cs="新宋体" w:eastAsia="新宋体" w:hint="default"/>
          <w:b/>
          <w:bCs/>
          <w:sz w:val="24"/>
          <w:szCs w:val="24"/>
        </w:rPr>
        <w:t>、沈阳汉威科技有限公司</w:t>
      </w:r>
      <w:r>
        <w:rPr>
          <w:rFonts w:ascii="新宋体" w:hAnsi="新宋体" w:cs="新宋体" w:eastAsia="新宋体" w:hint="default"/>
          <w:b/>
          <w:bCs/>
          <w:w w:val="99"/>
          <w:sz w:val="24"/>
          <w:szCs w:val="24"/>
        </w:rPr>
        <w:t> </w:t>
      </w:r>
      <w:r>
        <w:rPr>
          <w:rFonts w:ascii="新宋体" w:hAnsi="新宋体" w:cs="新宋体" w:eastAsia="新宋体" w:hint="default"/>
          <w:spacing w:val="-5"/>
          <w:sz w:val="24"/>
          <w:szCs w:val="24"/>
        </w:rPr>
        <w:t>沈阳汉威科技有限公司是汉威电子的控股子公司，成立于</w:t>
      </w:r>
      <w:r>
        <w:rPr>
          <w:rFonts w:ascii="新宋体" w:hAnsi="新宋体" w:cs="新宋体" w:eastAsia="新宋体" w:hint="default"/>
          <w:spacing w:val="-70"/>
          <w:sz w:val="24"/>
          <w:szCs w:val="24"/>
        </w:rPr>
        <w:t> </w:t>
      </w:r>
      <w:r>
        <w:rPr>
          <w:rFonts w:ascii="新宋体" w:hAnsi="新宋体" w:cs="新宋体" w:eastAsia="新宋体" w:hint="default"/>
          <w:sz w:val="24"/>
          <w:szCs w:val="24"/>
        </w:rPr>
        <w:t>2010</w:t>
      </w:r>
      <w:r>
        <w:rPr>
          <w:rFonts w:ascii="新宋体" w:hAnsi="新宋体" w:cs="新宋体" w:eastAsia="新宋体" w:hint="default"/>
          <w:spacing w:val="-69"/>
          <w:sz w:val="24"/>
          <w:szCs w:val="24"/>
        </w:rPr>
        <w:t> </w:t>
      </w:r>
      <w:r>
        <w:rPr>
          <w:rFonts w:ascii="新宋体" w:hAnsi="新宋体" w:cs="新宋体" w:eastAsia="新宋体" w:hint="default"/>
          <w:sz w:val="24"/>
          <w:szCs w:val="24"/>
        </w:rPr>
        <w:t>年</w:t>
      </w:r>
      <w:r>
        <w:rPr>
          <w:rFonts w:ascii="新宋体" w:hAnsi="新宋体" w:cs="新宋体" w:eastAsia="新宋体" w:hint="default"/>
          <w:spacing w:val="-70"/>
          <w:sz w:val="24"/>
          <w:szCs w:val="24"/>
        </w:rPr>
        <w:t> </w:t>
      </w:r>
      <w:r>
        <w:rPr>
          <w:rFonts w:ascii="新宋体" w:hAnsi="新宋体" w:cs="新宋体" w:eastAsia="新宋体" w:hint="default"/>
          <w:sz w:val="24"/>
          <w:szCs w:val="24"/>
        </w:rPr>
        <w:t>6</w:t>
      </w:r>
      <w:r>
        <w:rPr>
          <w:rFonts w:ascii="新宋体" w:hAnsi="新宋体" w:cs="新宋体" w:eastAsia="新宋体" w:hint="default"/>
          <w:spacing w:val="-7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8"/>
          <w:sz w:val="24"/>
          <w:szCs w:val="24"/>
        </w:rPr>
        <w:t> </w:t>
      </w:r>
      <w:r>
        <w:rPr>
          <w:rFonts w:ascii="新宋体" w:hAnsi="新宋体" w:cs="新宋体" w:eastAsia="新宋体" w:hint="default"/>
          <w:sz w:val="24"/>
          <w:szCs w:val="24"/>
        </w:rPr>
        <w:t>7</w:t>
      </w:r>
      <w:r>
        <w:rPr>
          <w:rFonts w:ascii="新宋体" w:hAnsi="新宋体" w:cs="新宋体" w:eastAsia="新宋体" w:hint="default"/>
          <w:spacing w:val="-70"/>
          <w:sz w:val="24"/>
          <w:szCs w:val="24"/>
        </w:rPr>
        <w:t> </w:t>
      </w:r>
      <w:r>
        <w:rPr>
          <w:rFonts w:ascii="新宋体" w:hAnsi="新宋体" w:cs="新宋体" w:eastAsia="新宋体" w:hint="default"/>
          <w:sz w:val="24"/>
          <w:szCs w:val="24"/>
        </w:rPr>
        <w:t>日，</w:t>
      </w:r>
    </w:p>
    <w:p>
      <w:pPr>
        <w:pStyle w:val="BodyText"/>
        <w:spacing w:line="357" w:lineRule="auto" w:before="38"/>
        <w:ind w:left="198" w:right="1664"/>
        <w:jc w:val="left"/>
        <w:rPr>
          <w:rFonts w:ascii="新宋体" w:hAnsi="新宋体" w:cs="新宋体" w:eastAsia="新宋体" w:hint="default"/>
        </w:rPr>
      </w:pPr>
      <w:r>
        <w:rPr>
          <w:rFonts w:ascii="新宋体" w:hAnsi="新宋体" w:cs="新宋体" w:eastAsia="新宋体" w:hint="default"/>
        </w:rPr>
        <w:t>注册资本</w:t>
      </w:r>
      <w:r>
        <w:rPr>
          <w:rFonts w:ascii="新宋体" w:hAnsi="新宋体" w:cs="新宋体" w:eastAsia="新宋体" w:hint="default"/>
          <w:spacing w:val="-67"/>
        </w:rPr>
        <w:t> </w:t>
      </w:r>
      <w:r>
        <w:rPr>
          <w:rFonts w:ascii="新宋体" w:hAnsi="新宋体" w:cs="新宋体" w:eastAsia="新宋体" w:hint="default"/>
        </w:rPr>
        <w:t>200</w:t>
      </w:r>
      <w:r>
        <w:rPr>
          <w:rFonts w:ascii="新宋体" w:hAnsi="新宋体" w:cs="新宋体" w:eastAsia="新宋体" w:hint="default"/>
          <w:spacing w:val="-66"/>
        </w:rPr>
        <w:t> </w:t>
      </w:r>
      <w:r>
        <w:rPr>
          <w:rFonts w:ascii="新宋体" w:hAnsi="新宋体" w:cs="新宋体" w:eastAsia="新宋体" w:hint="default"/>
        </w:rPr>
        <w:t>万元，汉威电子持股</w:t>
      </w:r>
      <w:r>
        <w:rPr>
          <w:rFonts w:ascii="新宋体" w:hAnsi="新宋体" w:cs="新宋体" w:eastAsia="新宋体" w:hint="default"/>
          <w:spacing w:val="-66"/>
        </w:rPr>
        <w:t> </w:t>
      </w:r>
      <w:r>
        <w:rPr>
          <w:rFonts w:ascii="新宋体" w:hAnsi="新宋体" w:cs="新宋体" w:eastAsia="新宋体" w:hint="default"/>
        </w:rPr>
        <w:t>51%</w:t>
      </w:r>
      <w:r>
        <w:rPr>
          <w:rFonts w:ascii="新宋体" w:hAnsi="新宋体" w:cs="新宋体" w:eastAsia="新宋体" w:hint="default"/>
        </w:rPr>
        <w:t>；法定代表人：王海东；公司住所：沈阳 市和平区三好街</w:t>
      </w:r>
      <w:r>
        <w:rPr>
          <w:rFonts w:ascii="新宋体" w:hAnsi="新宋体" w:cs="新宋体" w:eastAsia="新宋体" w:hint="default"/>
          <w:spacing w:val="-61"/>
        </w:rPr>
        <w:t> </w:t>
      </w:r>
      <w:r>
        <w:rPr>
          <w:rFonts w:ascii="新宋体" w:hAnsi="新宋体" w:cs="新宋体" w:eastAsia="新宋体" w:hint="default"/>
        </w:rPr>
        <w:t>35</w:t>
      </w:r>
      <w:r>
        <w:rPr>
          <w:rFonts w:ascii="新宋体" w:hAnsi="新宋体" w:cs="新宋体" w:eastAsia="新宋体" w:hint="default"/>
          <w:spacing w:val="-60"/>
        </w:rPr>
        <w:t> </w:t>
      </w:r>
      <w:r>
        <w:rPr>
          <w:rFonts w:ascii="新宋体" w:hAnsi="新宋体" w:cs="新宋体" w:eastAsia="新宋体" w:hint="default"/>
        </w:rPr>
        <w:t>号</w:t>
      </w:r>
      <w:r>
        <w:rPr>
          <w:rFonts w:ascii="新宋体" w:hAnsi="新宋体" w:cs="新宋体" w:eastAsia="新宋体" w:hint="default"/>
          <w:spacing w:val="-60"/>
        </w:rPr>
        <w:t> </w:t>
      </w:r>
      <w:r>
        <w:rPr>
          <w:rFonts w:ascii="新宋体" w:hAnsi="新宋体" w:cs="新宋体" w:eastAsia="新宋体" w:hint="default"/>
        </w:rPr>
        <w:t>1905</w:t>
      </w:r>
      <w:r>
        <w:rPr>
          <w:rFonts w:ascii="新宋体" w:hAnsi="新宋体" w:cs="新宋体" w:eastAsia="新宋体" w:hint="default"/>
          <w:spacing w:val="-60"/>
        </w:rPr>
        <w:t> </w:t>
      </w:r>
      <w:r>
        <w:rPr>
          <w:rFonts w:ascii="新宋体" w:hAnsi="新宋体" w:cs="新宋体" w:eastAsia="新宋体" w:hint="default"/>
          <w:spacing w:val="-4"/>
        </w:rPr>
        <w:t>室；主要经营范围：报警器材、红外测温仪的研发与</w:t>
      </w:r>
      <w:r>
        <w:rPr>
          <w:rFonts w:ascii="新宋体" w:hAnsi="新宋体" w:cs="新宋体" w:eastAsia="新宋体" w:hint="default"/>
        </w:rPr>
        <w:t> </w:t>
      </w:r>
      <w:r>
        <w:rPr>
          <w:rFonts w:ascii="新宋体" w:hAnsi="新宋体" w:cs="新宋体" w:eastAsia="新宋体" w:hint="default"/>
          <w:spacing w:val="-6"/>
        </w:rPr>
        <w:t>销售；节能监测系统、红外测温系统的销售、安装、调试、技术咨询、技术服务；</w:t>
      </w:r>
      <w:r>
        <w:rPr>
          <w:rFonts w:ascii="新宋体" w:hAnsi="新宋体" w:cs="新宋体" w:eastAsia="新宋体" w:hint="default"/>
          <w:spacing w:val="-113"/>
        </w:rPr>
        <w:t> </w:t>
      </w:r>
      <w:r>
        <w:rPr>
          <w:rFonts w:ascii="新宋体" w:hAnsi="新宋体" w:cs="新宋体" w:eastAsia="新宋体" w:hint="default"/>
          <w:spacing w:val="-113"/>
        </w:rPr>
      </w:r>
      <w:r>
        <w:rPr>
          <w:rFonts w:ascii="新宋体" w:hAnsi="新宋体" w:cs="新宋体" w:eastAsia="新宋体" w:hint="default"/>
        </w:rPr>
        <w:t>仪器仪表、计算机及软硬件、办公用品、电子产品、环保设备、机械电子设备、 安防产品、通信器材批发、零售。</w:t>
      </w:r>
    </w:p>
    <w:p>
      <w:pPr>
        <w:pStyle w:val="BodyText"/>
        <w:spacing w:line="240" w:lineRule="auto" w:before="74"/>
        <w:ind w:left="764" w:right="1688"/>
        <w:jc w:val="left"/>
        <w:rPr>
          <w:rFonts w:ascii="新宋体" w:hAnsi="新宋体" w:cs="新宋体" w:eastAsia="新宋体" w:hint="default"/>
        </w:rPr>
      </w:pPr>
      <w:r>
        <w:rPr>
          <w:rFonts w:ascii="新宋体" w:hAnsi="新宋体" w:cs="新宋体" w:eastAsia="新宋体" w:hint="default"/>
        </w:rPr>
        <w:t>经中磊会计师事务所审计</w:t>
      </w:r>
      <w:r>
        <w:rPr>
          <w:rFonts w:ascii="新宋体" w:hAnsi="新宋体" w:cs="新宋体" w:eastAsia="新宋体" w:hint="default"/>
          <w:spacing w:val="-120"/>
        </w:rPr>
        <w:t>，</w:t>
      </w:r>
      <w:r>
        <w:rPr>
          <w:rFonts w:ascii="新宋体" w:hAnsi="新宋体" w:cs="新宋体" w:eastAsia="新宋体" w:hint="default"/>
        </w:rPr>
        <w:t>截止</w:t>
      </w:r>
      <w:r>
        <w:rPr>
          <w:rFonts w:ascii="新宋体" w:hAnsi="新宋体" w:cs="新宋体" w:eastAsia="新宋体" w:hint="default"/>
          <w:spacing w:val="-77"/>
        </w:rPr>
        <w:t> </w:t>
      </w:r>
      <w:r>
        <w:rPr>
          <w:rFonts w:ascii="新宋体" w:hAnsi="新宋体" w:cs="新宋体" w:eastAsia="新宋体" w:hint="default"/>
        </w:rPr>
        <w:t>2010</w:t>
      </w:r>
      <w:r>
        <w:rPr>
          <w:rFonts w:ascii="新宋体" w:hAnsi="新宋体" w:cs="新宋体" w:eastAsia="新宋体" w:hint="default"/>
          <w:spacing w:val="-77"/>
        </w:rPr>
        <w:t> </w:t>
      </w:r>
      <w:r>
        <w:rPr>
          <w:rFonts w:ascii="新宋体" w:hAnsi="新宋体" w:cs="新宋体" w:eastAsia="新宋体" w:hint="default"/>
        </w:rPr>
        <w:t>年</w:t>
      </w:r>
      <w:r>
        <w:rPr>
          <w:rFonts w:ascii="新宋体" w:hAnsi="新宋体" w:cs="新宋体" w:eastAsia="新宋体" w:hint="default"/>
          <w:spacing w:val="-77"/>
        </w:rPr>
        <w:t> </w:t>
      </w:r>
      <w:r>
        <w:rPr>
          <w:rFonts w:ascii="新宋体" w:hAnsi="新宋体" w:cs="新宋体" w:eastAsia="新宋体" w:hint="default"/>
        </w:rPr>
        <w:t>12</w:t>
      </w:r>
      <w:r>
        <w:rPr>
          <w:rFonts w:ascii="新宋体" w:hAnsi="新宋体" w:cs="新宋体" w:eastAsia="新宋体" w:hint="default"/>
          <w:spacing w:val="-77"/>
        </w:rPr>
        <w:t> </w:t>
      </w:r>
      <w:r>
        <w:rPr>
          <w:rFonts w:ascii="新宋体" w:hAnsi="新宋体" w:cs="新宋体" w:eastAsia="新宋体" w:hint="default"/>
        </w:rPr>
        <w:t>月</w:t>
      </w:r>
      <w:r>
        <w:rPr>
          <w:rFonts w:ascii="新宋体" w:hAnsi="新宋体" w:cs="新宋体" w:eastAsia="新宋体" w:hint="default"/>
          <w:spacing w:val="-77"/>
        </w:rPr>
        <w:t> </w:t>
      </w:r>
      <w:r>
        <w:rPr>
          <w:rFonts w:ascii="新宋体" w:hAnsi="新宋体" w:cs="新宋体" w:eastAsia="新宋体" w:hint="default"/>
          <w:spacing w:val="2"/>
        </w:rPr>
        <w:t>3</w:t>
      </w:r>
      <w:r>
        <w:rPr>
          <w:rFonts w:ascii="新宋体" w:hAnsi="新宋体" w:cs="新宋体" w:eastAsia="新宋体" w:hint="default"/>
        </w:rPr>
        <w:t>1</w:t>
      </w:r>
      <w:r>
        <w:rPr>
          <w:rFonts w:ascii="新宋体" w:hAnsi="新宋体" w:cs="新宋体" w:eastAsia="新宋体" w:hint="default"/>
          <w:spacing w:val="-77"/>
        </w:rPr>
        <w:t> </w:t>
      </w:r>
      <w:r>
        <w:rPr>
          <w:rFonts w:ascii="新宋体" w:hAnsi="新宋体" w:cs="新宋体" w:eastAsia="新宋体" w:hint="default"/>
        </w:rPr>
        <w:t>日</w:t>
      </w:r>
      <w:r>
        <w:rPr>
          <w:rFonts w:ascii="新宋体" w:hAnsi="新宋体" w:cs="新宋体" w:eastAsia="新宋体" w:hint="default"/>
          <w:spacing w:val="-120"/>
        </w:rPr>
        <w:t>，</w:t>
      </w:r>
      <w:r>
        <w:rPr>
          <w:rFonts w:ascii="新宋体" w:hAnsi="新宋体" w:cs="新宋体" w:eastAsia="新宋体" w:hint="default"/>
        </w:rPr>
        <w:t>沈阳汉威总资产</w:t>
      </w:r>
      <w:r>
        <w:rPr>
          <w:rFonts w:ascii="新宋体" w:hAnsi="新宋体" w:cs="新宋体" w:eastAsia="新宋体" w:hint="default"/>
          <w:spacing w:val="-77"/>
        </w:rPr>
        <w:t> </w:t>
      </w:r>
      <w:r>
        <w:rPr>
          <w:rFonts w:ascii="新宋体" w:hAnsi="新宋体" w:cs="新宋体" w:eastAsia="新宋体" w:hint="default"/>
          <w:spacing w:val="2"/>
        </w:rPr>
        <w:t>3</w:t>
      </w:r>
      <w:r>
        <w:rPr>
          <w:rFonts w:ascii="新宋体" w:hAnsi="新宋体" w:cs="新宋体" w:eastAsia="新宋体" w:hint="default"/>
        </w:rPr>
        <w:t>03.37</w:t>
      </w:r>
    </w:p>
    <w:p>
      <w:pPr>
        <w:pStyle w:val="BodyText"/>
        <w:spacing w:line="240" w:lineRule="auto" w:before="151"/>
        <w:ind w:left="198" w:right="1688"/>
        <w:jc w:val="left"/>
        <w:rPr>
          <w:rFonts w:ascii="新宋体" w:hAnsi="新宋体" w:cs="新宋体" w:eastAsia="新宋体" w:hint="default"/>
        </w:rPr>
      </w:pPr>
      <w:r>
        <w:rPr>
          <w:rFonts w:ascii="新宋体" w:hAnsi="新宋体" w:cs="新宋体" w:eastAsia="新宋体" w:hint="default"/>
        </w:rPr>
        <w:t>万元，净资产</w:t>
      </w:r>
      <w:r>
        <w:rPr>
          <w:rFonts w:ascii="新宋体" w:hAnsi="新宋体" w:cs="新宋体" w:eastAsia="新宋体" w:hint="default"/>
          <w:spacing w:val="-42"/>
        </w:rPr>
        <w:t> </w:t>
      </w:r>
      <w:r>
        <w:rPr>
          <w:rFonts w:ascii="新宋体" w:hAnsi="新宋体" w:cs="新宋体" w:eastAsia="新宋体" w:hint="default"/>
        </w:rPr>
        <w:t>222.54</w:t>
      </w:r>
      <w:r>
        <w:rPr>
          <w:rFonts w:ascii="新宋体" w:hAnsi="新宋体" w:cs="新宋体" w:eastAsia="新宋体" w:hint="default"/>
          <w:spacing w:val="-44"/>
        </w:rPr>
        <w:t> </w:t>
      </w:r>
      <w:r>
        <w:rPr>
          <w:rFonts w:ascii="新宋体" w:hAnsi="新宋体" w:cs="新宋体" w:eastAsia="新宋体" w:hint="default"/>
        </w:rPr>
        <w:t>万元，</w:t>
      </w:r>
      <w:r>
        <w:rPr>
          <w:rFonts w:ascii="新宋体" w:hAnsi="新宋体" w:cs="新宋体" w:eastAsia="新宋体" w:hint="default"/>
        </w:rPr>
        <w:t>2010</w:t>
      </w:r>
      <w:r>
        <w:rPr>
          <w:rFonts w:ascii="新宋体" w:hAnsi="新宋体" w:cs="新宋体" w:eastAsia="新宋体" w:hint="default"/>
          <w:spacing w:val="-42"/>
        </w:rPr>
        <w:t> </w:t>
      </w:r>
      <w:r>
        <w:rPr>
          <w:rFonts w:ascii="新宋体" w:hAnsi="新宋体" w:cs="新宋体" w:eastAsia="新宋体" w:hint="default"/>
        </w:rPr>
        <w:t>年度实现营业收入</w:t>
      </w:r>
      <w:r>
        <w:rPr>
          <w:rFonts w:ascii="新宋体" w:hAnsi="新宋体" w:cs="新宋体" w:eastAsia="新宋体" w:hint="default"/>
          <w:spacing w:val="-42"/>
        </w:rPr>
        <w:t> </w:t>
      </w:r>
      <w:r>
        <w:rPr>
          <w:rFonts w:ascii="新宋体" w:hAnsi="新宋体" w:cs="新宋体" w:eastAsia="新宋体" w:hint="default"/>
        </w:rPr>
        <w:t>252.61</w:t>
      </w:r>
      <w:r>
        <w:rPr>
          <w:rFonts w:ascii="新宋体" w:hAnsi="新宋体" w:cs="新宋体" w:eastAsia="新宋体" w:hint="default"/>
          <w:spacing w:val="-42"/>
        </w:rPr>
        <w:t> </w:t>
      </w:r>
      <w:r>
        <w:rPr>
          <w:rFonts w:ascii="新宋体" w:hAnsi="新宋体" w:cs="新宋体" w:eastAsia="新宋体" w:hint="default"/>
        </w:rPr>
        <w:t>万元，实现净利润</w:t>
      </w:r>
    </w:p>
    <w:p>
      <w:pPr>
        <w:pStyle w:val="BodyText"/>
        <w:spacing w:line="240" w:lineRule="auto" w:before="154"/>
        <w:ind w:left="198" w:right="1688"/>
        <w:jc w:val="left"/>
        <w:rPr>
          <w:rFonts w:ascii="新宋体" w:hAnsi="新宋体" w:cs="新宋体" w:eastAsia="新宋体" w:hint="default"/>
        </w:rPr>
      </w:pPr>
      <w:r>
        <w:rPr>
          <w:rFonts w:ascii="新宋体" w:hAnsi="新宋体" w:cs="新宋体" w:eastAsia="新宋体" w:hint="default"/>
        </w:rPr>
        <w:t>22.54</w:t>
      </w:r>
      <w:r>
        <w:rPr>
          <w:rFonts w:ascii="新宋体" w:hAnsi="新宋体" w:cs="新宋体" w:eastAsia="新宋体" w:hint="default"/>
          <w:spacing w:val="-61"/>
        </w:rPr>
        <w:t> </w:t>
      </w:r>
      <w:r>
        <w:rPr>
          <w:rFonts w:ascii="新宋体" w:hAnsi="新宋体" w:cs="新宋体" w:eastAsia="新宋体" w:hint="default"/>
        </w:rPr>
        <w:t>万元。</w:t>
      </w:r>
    </w:p>
    <w:p>
      <w:pPr>
        <w:spacing w:line="240" w:lineRule="auto" w:before="12"/>
        <w:rPr>
          <w:rFonts w:ascii="新宋体" w:hAnsi="新宋体" w:cs="新宋体" w:eastAsia="新宋体" w:hint="default"/>
          <w:sz w:val="29"/>
          <w:szCs w:val="29"/>
        </w:rPr>
      </w:pPr>
    </w:p>
    <w:p>
      <w:pPr>
        <w:pStyle w:val="Heading5"/>
        <w:spacing w:line="240" w:lineRule="auto"/>
        <w:ind w:left="558" w:right="1688"/>
        <w:jc w:val="left"/>
        <w:rPr>
          <w:rFonts w:ascii="宋体" w:hAnsi="宋体" w:cs="宋体" w:eastAsia="宋体" w:hint="default"/>
          <w:b w:val="0"/>
          <w:bCs w:val="0"/>
        </w:rPr>
      </w:pPr>
      <w:r>
        <w:rPr>
          <w:rFonts w:ascii="宋体" w:hAnsi="宋体" w:cs="宋体" w:eastAsia="宋体" w:hint="default"/>
        </w:rPr>
        <w:t>（七）公司不存在其控制下的特殊目的主体。</w:t>
      </w:r>
      <w:r>
        <w:rPr>
          <w:rFonts w:ascii="宋体" w:hAnsi="宋体" w:cs="宋体" w:eastAsia="宋体" w:hint="default"/>
          <w:b w:val="0"/>
          <w:bCs w:val="0"/>
        </w:rPr>
      </w:r>
    </w:p>
    <w:p>
      <w:pPr>
        <w:spacing w:line="240" w:lineRule="auto" w:before="10"/>
        <w:rPr>
          <w:rFonts w:ascii="宋体" w:hAnsi="宋体" w:cs="宋体" w:eastAsia="宋体" w:hint="default"/>
          <w:b/>
          <w:bCs/>
          <w:sz w:val="31"/>
          <w:szCs w:val="31"/>
        </w:rPr>
      </w:pPr>
    </w:p>
    <w:p>
      <w:pPr>
        <w:pStyle w:val="Heading5"/>
        <w:spacing w:line="240" w:lineRule="auto"/>
        <w:ind w:right="1688"/>
        <w:jc w:val="left"/>
        <w:rPr>
          <w:b w:val="0"/>
          <w:bCs w:val="0"/>
        </w:rPr>
      </w:pPr>
      <w:r>
        <w:rPr/>
        <w:t>二、对公司未来发展展望</w:t>
      </w:r>
      <w:r>
        <w:rPr>
          <w:b w:val="0"/>
          <w:bCs w:val="0"/>
        </w:rPr>
      </w:r>
    </w:p>
    <w:p>
      <w:pPr>
        <w:spacing w:line="240" w:lineRule="auto" w:before="5"/>
        <w:rPr>
          <w:rFonts w:ascii="新宋体" w:hAnsi="新宋体" w:cs="新宋体" w:eastAsia="新宋体" w:hint="default"/>
          <w:b/>
          <w:bCs/>
          <w:sz w:val="31"/>
          <w:szCs w:val="31"/>
        </w:rPr>
      </w:pPr>
    </w:p>
    <w:p>
      <w:pPr>
        <w:pStyle w:val="Heading5"/>
        <w:spacing w:line="240" w:lineRule="auto"/>
        <w:ind w:right="1688"/>
        <w:jc w:val="left"/>
        <w:rPr>
          <w:b w:val="0"/>
          <w:bCs w:val="0"/>
        </w:rPr>
      </w:pPr>
      <w:r>
        <w:rPr/>
        <w:t>（一）公司经营环境</w:t>
      </w:r>
      <w:r>
        <w:rPr>
          <w:b w:val="0"/>
          <w:bCs w:val="0"/>
        </w:rPr>
      </w:r>
    </w:p>
    <w:p>
      <w:pPr>
        <w:spacing w:line="240" w:lineRule="auto" w:before="7"/>
        <w:rPr>
          <w:rFonts w:ascii="新宋体" w:hAnsi="新宋体" w:cs="新宋体" w:eastAsia="新宋体" w:hint="default"/>
          <w:b/>
          <w:bCs/>
          <w:sz w:val="31"/>
          <w:szCs w:val="31"/>
        </w:rPr>
      </w:pPr>
    </w:p>
    <w:p>
      <w:pPr>
        <w:pStyle w:val="BodyText"/>
        <w:spacing w:line="386" w:lineRule="auto" w:before="0"/>
        <w:ind w:left="764" w:right="1842"/>
        <w:jc w:val="left"/>
      </w:pPr>
      <w:r>
        <w:rPr>
          <w:rFonts w:ascii="宋体" w:hAnsi="宋体" w:cs="宋体" w:eastAsia="宋体" w:hint="default"/>
        </w:rPr>
        <w:t>1</w:t>
      </w:r>
      <w:r>
        <w:rPr/>
        <w:t>、行业宏观政策趋势 全球经济呈现逐步恢复迹象，国内经济持续向稳定发展。当前，我国政策</w:t>
      </w:r>
    </w:p>
    <w:p>
      <w:pPr>
        <w:pStyle w:val="BodyText"/>
        <w:spacing w:line="240" w:lineRule="auto" w:before="7"/>
        <w:ind w:left="198" w:right="0"/>
        <w:jc w:val="left"/>
      </w:pPr>
      <w:r>
        <w:rPr>
          <w:spacing w:val="-6"/>
        </w:rPr>
        <w:t>保持了对电子信息、装备制造行业的支持力度，并加强了在节能减排、安全生产、</w:t>
      </w:r>
    </w:p>
    <w:p>
      <w:pPr>
        <w:spacing w:after="0" w:line="240" w:lineRule="auto"/>
        <w:jc w:val="left"/>
        <w:sectPr>
          <w:pgSz w:w="11910" w:h="16840"/>
          <w:pgMar w:header="0" w:footer="1050" w:top="1020" w:bottom="1240" w:left="1600" w:right="0"/>
        </w:sectPr>
      </w:pPr>
    </w:p>
    <w:p>
      <w:pPr>
        <w:spacing w:line="240" w:lineRule="auto" w:before="6"/>
        <w:rPr>
          <w:rFonts w:ascii="宋体" w:hAnsi="宋体" w:cs="宋体" w:eastAsia="宋体" w:hint="default"/>
          <w:sz w:val="26"/>
          <w:szCs w:val="26"/>
        </w:rPr>
      </w:pPr>
    </w:p>
    <w:p>
      <w:pPr>
        <w:pStyle w:val="BodyText"/>
        <w:spacing w:line="357" w:lineRule="auto" w:before="26"/>
        <w:ind w:left="198" w:right="1688"/>
        <w:jc w:val="left"/>
      </w:pPr>
      <w:r>
        <w:rPr>
          <w:spacing w:val="-3"/>
        </w:rPr>
        <w:t>环境保护等方面的政策建设与执法力度，在社会范围内，形成了对安全生产的重</w:t>
      </w:r>
      <w:r>
        <w:rPr>
          <w:spacing w:val="-103"/>
        </w:rPr>
        <w:t> </w:t>
      </w:r>
      <w:r>
        <w:rPr>
          <w:spacing w:val="-103"/>
        </w:rPr>
      </w:r>
      <w:r>
        <w:rPr/>
        <w:t>视与投入。</w:t>
      </w:r>
    </w:p>
    <w:p>
      <w:pPr>
        <w:pStyle w:val="BodyText"/>
        <w:spacing w:line="357" w:lineRule="auto" w:before="74"/>
        <w:ind w:left="198" w:right="1794" w:firstLine="566"/>
        <w:jc w:val="both"/>
      </w:pPr>
      <w:r>
        <w:rPr/>
        <w:t>随着十二五规划的实施，国家制定了国家安全产业发展规划，明确了国家 </w:t>
      </w:r>
      <w:r>
        <w:rPr>
          <w:spacing w:val="-3"/>
        </w:rPr>
        <w:t>对安全产业的政策支持。</w:t>
      </w:r>
      <w:r>
        <w:rPr>
          <w:rFonts w:ascii="宋体" w:hAnsi="宋体" w:cs="宋体" w:eastAsia="宋体" w:hint="default"/>
          <w:spacing w:val="-3"/>
        </w:rPr>
        <w:t>2011</w:t>
      </w:r>
      <w:r>
        <w:rPr>
          <w:spacing w:val="-3"/>
        </w:rPr>
        <w:t>年两会上，温家宝总理的政府工作报告也进一步明</w:t>
      </w:r>
      <w:r>
        <w:rPr>
          <w:spacing w:val="-100"/>
        </w:rPr>
        <w:t> </w:t>
      </w:r>
      <w:r>
        <w:rPr>
          <w:spacing w:val="-100"/>
        </w:rPr>
      </w:r>
      <w:r>
        <w:rPr/>
        <w:t>确了安全生产的重要性，并纳入</w:t>
      </w:r>
      <w:r>
        <w:rPr>
          <w:rFonts w:ascii="宋体" w:hAnsi="宋体" w:cs="宋体" w:eastAsia="宋体" w:hint="default"/>
        </w:rPr>
        <w:t>2011</w:t>
      </w:r>
      <w:r>
        <w:rPr/>
        <w:t>年政府重要的工作事项之一。</w:t>
      </w:r>
    </w:p>
    <w:p>
      <w:pPr>
        <w:pStyle w:val="BodyText"/>
        <w:spacing w:line="357" w:lineRule="auto" w:before="74"/>
        <w:ind w:left="198" w:right="1871" w:firstLine="537"/>
        <w:jc w:val="left"/>
      </w:pPr>
      <w:r>
        <w:rPr/>
        <w:t>国家对发展战略新兴产业提出了更加明确的规划与政策，把传感器、物联 网产业的发展目标明确写入了十二五规划。</w:t>
      </w:r>
    </w:p>
    <w:p>
      <w:pPr>
        <w:pStyle w:val="BodyText"/>
        <w:spacing w:line="355" w:lineRule="auto" w:before="74"/>
        <w:ind w:left="198" w:right="1842" w:firstLine="566"/>
        <w:jc w:val="left"/>
      </w:pPr>
      <w:r>
        <w:rPr/>
        <w:t>上述宏观政策、经济形势，为公司跨越式发展提供了难得的历史机遇。公 司有信心、有决心迎接快速发展时代的到来。</w:t>
      </w:r>
    </w:p>
    <w:p>
      <w:pPr>
        <w:pStyle w:val="BodyText"/>
        <w:spacing w:line="388" w:lineRule="auto" w:before="77"/>
        <w:ind w:left="764" w:right="1842"/>
        <w:jc w:val="left"/>
      </w:pPr>
      <w:r>
        <w:rPr>
          <w:rFonts w:ascii="宋体" w:hAnsi="宋体" w:cs="宋体" w:eastAsia="宋体" w:hint="default"/>
        </w:rPr>
        <w:t>2</w:t>
      </w:r>
      <w:r>
        <w:rPr/>
        <w:t>、公司内部环境 公司管理层一致认为，经过上市后一年的发展，公司形象与品牌知名度大</w:t>
      </w:r>
    </w:p>
    <w:p>
      <w:pPr>
        <w:pStyle w:val="BodyText"/>
        <w:spacing w:line="357" w:lineRule="auto" w:before="2"/>
        <w:ind w:left="198" w:right="1688"/>
        <w:jc w:val="left"/>
      </w:pPr>
      <w:r>
        <w:rPr>
          <w:spacing w:val="-3"/>
        </w:rPr>
        <w:t>幅度提升，人才得到进一步的凝聚，资本实力得到增强，在公司运作机制、运营</w:t>
      </w:r>
      <w:r>
        <w:rPr>
          <w:spacing w:val="-103"/>
        </w:rPr>
        <w:t> </w:t>
      </w:r>
      <w:r>
        <w:rPr>
          <w:spacing w:val="-103"/>
        </w:rPr>
      </w:r>
      <w:r>
        <w:rPr/>
        <w:t>规范、团队建设等方面都取得了长足的进展。</w:t>
      </w:r>
    </w:p>
    <w:p>
      <w:pPr>
        <w:pStyle w:val="BodyText"/>
        <w:spacing w:line="357" w:lineRule="auto" w:before="74"/>
        <w:ind w:left="198" w:right="1688" w:firstLine="537"/>
        <w:jc w:val="left"/>
      </w:pPr>
      <w:r>
        <w:rPr/>
        <w:t>一方面，公司将继续提升自主产业规模，持续加大研发投入，增强公司发 </w:t>
      </w:r>
      <w:r>
        <w:rPr>
          <w:spacing w:val="-3"/>
        </w:rPr>
        <w:t>展的核心能力，探索新的营业模式，拓展产业链条，布局营销服务网络，提高营</w:t>
      </w:r>
      <w:r>
        <w:rPr>
          <w:spacing w:val="-104"/>
        </w:rPr>
        <w:t> </w:t>
      </w:r>
      <w:r>
        <w:rPr>
          <w:spacing w:val="-104"/>
        </w:rPr>
      </w:r>
      <w:r>
        <w:rPr>
          <w:spacing w:val="-3"/>
        </w:rPr>
        <w:t>销服务水平，加快募投项目建设，尽早完成产业基础的拓展，推进公司健康快速</w:t>
      </w:r>
      <w:r>
        <w:rPr>
          <w:spacing w:val="-103"/>
        </w:rPr>
        <w:t> </w:t>
      </w:r>
      <w:r>
        <w:rPr>
          <w:spacing w:val="-103"/>
        </w:rPr>
      </w:r>
      <w:r>
        <w:rPr/>
        <w:t>发展。</w:t>
      </w:r>
    </w:p>
    <w:p>
      <w:pPr>
        <w:pStyle w:val="BodyText"/>
        <w:spacing w:line="357" w:lineRule="auto" w:before="74"/>
        <w:ind w:left="198" w:right="1688" w:firstLine="537"/>
        <w:jc w:val="left"/>
      </w:pPr>
      <w:r>
        <w:rPr/>
        <w:t>另一方面，围绕主业推进资本运作步伐。未来几年，公司将紧密围绕公司 </w:t>
      </w:r>
      <w:r>
        <w:rPr>
          <w:spacing w:val="-3"/>
        </w:rPr>
        <w:t>上下游产业链条，通过资本运作，尝试收购兼并业务。</w:t>
      </w:r>
      <w:r>
        <w:rPr>
          <w:rFonts w:ascii="宋体" w:hAnsi="宋体" w:cs="宋体" w:eastAsia="宋体" w:hint="default"/>
          <w:spacing w:val="-3"/>
        </w:rPr>
        <w:t>2010</w:t>
      </w:r>
      <w:r>
        <w:rPr>
          <w:spacing w:val="-3"/>
        </w:rPr>
        <w:t>年，公司本着为股东</w:t>
      </w:r>
      <w:r>
        <w:rPr>
          <w:spacing w:val="-96"/>
        </w:rPr>
        <w:t> </w:t>
      </w:r>
      <w:r>
        <w:rPr>
          <w:spacing w:val="-96"/>
        </w:rPr>
      </w:r>
      <w:r>
        <w:rPr>
          <w:spacing w:val="-3"/>
        </w:rPr>
        <w:t>负责，充分保障用好超募资金，谨慎推进收购及对外合作业务，其中利用超募资</w:t>
      </w:r>
      <w:r>
        <w:rPr>
          <w:spacing w:val="-102"/>
        </w:rPr>
        <w:t> </w:t>
      </w:r>
      <w:r>
        <w:rPr>
          <w:spacing w:val="-102"/>
        </w:rPr>
      </w:r>
      <w:r>
        <w:rPr>
          <w:spacing w:val="-3"/>
        </w:rPr>
        <w:t>金设立智威宇讯、扩建研发中心，为建设北京研究分院奠定了坚实基础；利用自</w:t>
      </w:r>
      <w:r>
        <w:rPr>
          <w:spacing w:val="-102"/>
        </w:rPr>
        <w:t> </w:t>
      </w:r>
      <w:r>
        <w:rPr>
          <w:spacing w:val="-102"/>
        </w:rPr>
      </w:r>
      <w:r>
        <w:rPr>
          <w:spacing w:val="-3"/>
        </w:rPr>
        <w:t>有资金完成了对郑州春泉的股权收购，合资设立沈阳汉威，扩展了公司产业链和</w:t>
      </w:r>
      <w:r>
        <w:rPr>
          <w:spacing w:val="-103"/>
        </w:rPr>
        <w:t> </w:t>
      </w:r>
      <w:r>
        <w:rPr>
          <w:spacing w:val="-103"/>
        </w:rPr>
      </w:r>
      <w:r>
        <w:rPr>
          <w:spacing w:val="-3"/>
        </w:rPr>
        <w:t>销售渠道，也取得了一定的收购及对外投资合作成绩和经验，为公司在上市后深</w:t>
      </w:r>
      <w:r>
        <w:rPr>
          <w:spacing w:val="-104"/>
        </w:rPr>
        <w:t> </w:t>
      </w:r>
      <w:r>
        <w:rPr>
          <w:spacing w:val="-104"/>
        </w:rPr>
      </w:r>
      <w:r>
        <w:rPr/>
        <w:t>化转型升级、快速发展奠定一定的基础。</w:t>
      </w:r>
    </w:p>
    <w:p>
      <w:pPr>
        <w:pStyle w:val="BodyText"/>
        <w:spacing w:line="386" w:lineRule="auto" w:before="74"/>
        <w:ind w:left="764" w:right="1842"/>
        <w:jc w:val="left"/>
      </w:pPr>
      <w:r>
        <w:rPr>
          <w:rFonts w:ascii="宋体" w:hAnsi="宋体" w:cs="宋体" w:eastAsia="宋体" w:hint="default"/>
        </w:rPr>
        <w:t>3</w:t>
      </w:r>
      <w:r>
        <w:rPr/>
        <w:t>、行业市场地位 报告期内，公司实现了各项主营业务的快速发展，较好地实现了营业收入</w:t>
      </w:r>
    </w:p>
    <w:p>
      <w:pPr>
        <w:pStyle w:val="BodyText"/>
        <w:spacing w:line="355" w:lineRule="auto" w:before="7"/>
        <w:ind w:left="198" w:right="2048"/>
        <w:jc w:val="left"/>
      </w:pPr>
      <w:r>
        <w:rPr/>
        <w:t>的预期增长。国际贸易业务实现营业收入</w:t>
      </w:r>
      <w:r>
        <w:rPr>
          <w:rFonts w:ascii="宋体" w:hAnsi="宋体" w:cs="宋体" w:eastAsia="宋体" w:hint="default"/>
        </w:rPr>
        <w:t>2,855</w:t>
      </w:r>
      <w:r>
        <w:rPr/>
        <w:t>万元，国内销售实现营业收入 </w:t>
      </w:r>
      <w:r>
        <w:rPr>
          <w:rFonts w:ascii="宋体" w:hAnsi="宋体" w:cs="宋体" w:eastAsia="宋体" w:hint="default"/>
        </w:rPr>
        <w:t>14,539.83</w:t>
      </w:r>
      <w:r>
        <w:rPr/>
        <w:t>万元。</w:t>
      </w:r>
    </w:p>
    <w:p>
      <w:pPr>
        <w:pStyle w:val="BodyText"/>
        <w:spacing w:line="240" w:lineRule="auto" w:before="79"/>
        <w:ind w:left="735" w:right="1688"/>
        <w:jc w:val="left"/>
      </w:pPr>
      <w:r>
        <w:rPr/>
        <w:t>报告期内，公司气体传感器市场占有率进一步扩大，龙头地位巩固，气体</w:t>
      </w:r>
    </w:p>
    <w:p>
      <w:pPr>
        <w:spacing w:after="0" w:line="240" w:lineRule="auto"/>
        <w:jc w:val="left"/>
        <w:sectPr>
          <w:pgSz w:w="11910" w:h="16840"/>
          <w:pgMar w:header="0" w:footer="1050" w:top="1020" w:bottom="1240" w:left="1600" w:right="0"/>
        </w:sectPr>
      </w:pPr>
    </w:p>
    <w:p>
      <w:pPr>
        <w:spacing w:line="240" w:lineRule="auto" w:before="6"/>
        <w:rPr>
          <w:rFonts w:ascii="宋体" w:hAnsi="宋体" w:cs="宋体" w:eastAsia="宋体" w:hint="default"/>
          <w:sz w:val="26"/>
          <w:szCs w:val="26"/>
        </w:rPr>
      </w:pPr>
    </w:p>
    <w:p>
      <w:pPr>
        <w:pStyle w:val="BodyText"/>
        <w:spacing w:line="240" w:lineRule="auto" w:before="26"/>
        <w:ind w:left="198" w:right="1688"/>
        <w:jc w:val="left"/>
      </w:pPr>
      <w:r>
        <w:rPr/>
        <w:t>检测仪器仪表国内领先的行业地位进一步加强。</w:t>
      </w:r>
    </w:p>
    <w:p>
      <w:pPr>
        <w:spacing w:line="240" w:lineRule="auto" w:before="8"/>
        <w:rPr>
          <w:rFonts w:ascii="宋体" w:hAnsi="宋体" w:cs="宋体" w:eastAsia="宋体" w:hint="default"/>
          <w:sz w:val="31"/>
          <w:szCs w:val="31"/>
        </w:rPr>
      </w:pPr>
    </w:p>
    <w:p>
      <w:pPr>
        <w:pStyle w:val="Heading5"/>
        <w:spacing w:line="240" w:lineRule="auto"/>
        <w:ind w:right="1688"/>
        <w:jc w:val="left"/>
        <w:rPr>
          <w:b w:val="0"/>
          <w:bCs w:val="0"/>
        </w:rPr>
      </w:pPr>
      <w:r>
        <w:rPr/>
        <w:t>（二）公司所处行业市场格局</w:t>
      </w:r>
      <w:r>
        <w:rPr>
          <w:b w:val="0"/>
          <w:bCs w:val="0"/>
        </w:rPr>
      </w:r>
    </w:p>
    <w:p>
      <w:pPr>
        <w:spacing w:line="240" w:lineRule="auto" w:before="7"/>
        <w:rPr>
          <w:rFonts w:ascii="新宋体" w:hAnsi="新宋体" w:cs="新宋体" w:eastAsia="新宋体" w:hint="default"/>
          <w:b/>
          <w:bCs/>
          <w:sz w:val="31"/>
          <w:szCs w:val="31"/>
        </w:rPr>
      </w:pPr>
    </w:p>
    <w:p>
      <w:pPr>
        <w:pStyle w:val="BodyText"/>
        <w:spacing w:line="386" w:lineRule="auto" w:before="0"/>
        <w:ind w:left="735" w:right="1664"/>
        <w:jc w:val="left"/>
      </w:pPr>
      <w:r>
        <w:rPr>
          <w:rFonts w:ascii="宋体" w:hAnsi="宋体" w:cs="宋体" w:eastAsia="宋体" w:hint="default"/>
        </w:rPr>
        <w:t>1</w:t>
      </w:r>
      <w:r>
        <w:rPr/>
        <w:t>、气体传感器 </w:t>
      </w:r>
      <w:r>
        <w:rPr>
          <w:spacing w:val="-1"/>
        </w:rPr>
        <w:t>公司在气体传感器国内市场占有率进一步提升。募投项目的建设进展顺利，</w:t>
      </w:r>
    </w:p>
    <w:p>
      <w:pPr>
        <w:pStyle w:val="BodyText"/>
        <w:spacing w:line="357" w:lineRule="auto" w:before="5"/>
        <w:ind w:left="198" w:right="1793"/>
        <w:jc w:val="left"/>
      </w:pPr>
      <w:r>
        <w:rPr>
          <w:spacing w:val="-3"/>
        </w:rPr>
        <w:t>电化学传感器及仪表项目开始试生产，将进一步提升公司在该领域的国内主导地</w:t>
      </w:r>
      <w:r>
        <w:rPr>
          <w:spacing w:val="-104"/>
        </w:rPr>
        <w:t> </w:t>
      </w:r>
      <w:r>
        <w:rPr>
          <w:spacing w:val="-104"/>
        </w:rPr>
      </w:r>
      <w:r>
        <w:rPr/>
        <w:t>位。</w:t>
      </w:r>
    </w:p>
    <w:p>
      <w:pPr>
        <w:pStyle w:val="BodyText"/>
        <w:spacing w:line="386" w:lineRule="auto" w:before="74"/>
        <w:ind w:left="735" w:right="2591" w:firstLine="28"/>
        <w:jc w:val="left"/>
      </w:pPr>
      <w:r>
        <w:rPr>
          <w:rFonts w:ascii="宋体" w:hAnsi="宋体" w:cs="宋体" w:eastAsia="宋体" w:hint="default"/>
        </w:rPr>
        <w:t>2</w:t>
      </w:r>
      <w:r>
        <w:rPr/>
        <w:t>、气体检测仪器仪表 报告期内，公司在气体检测仪器仪表领域稳步发展，实现营业收入</w:t>
      </w:r>
    </w:p>
    <w:p>
      <w:pPr>
        <w:pStyle w:val="BodyText"/>
        <w:spacing w:line="355" w:lineRule="auto" w:before="7"/>
        <w:ind w:left="198" w:right="1808"/>
        <w:jc w:val="left"/>
      </w:pPr>
      <w:r>
        <w:rPr>
          <w:rFonts w:ascii="宋体" w:hAnsi="宋体" w:cs="宋体" w:eastAsia="宋体" w:hint="default"/>
        </w:rPr>
        <w:t>11,580.64</w:t>
      </w:r>
      <w:r>
        <w:rPr/>
        <w:t>万元，较</w:t>
      </w:r>
      <w:r>
        <w:rPr>
          <w:rFonts w:ascii="宋体" w:hAnsi="宋体" w:cs="宋体" w:eastAsia="宋体" w:hint="default"/>
        </w:rPr>
        <w:t>2009</w:t>
      </w:r>
      <w:r>
        <w:rPr/>
        <w:t>年度增长</w:t>
      </w:r>
      <w:r>
        <w:rPr>
          <w:rFonts w:ascii="宋体" w:hAnsi="宋体" w:cs="宋体" w:eastAsia="宋体" w:hint="default"/>
        </w:rPr>
        <w:t>10.80%</w:t>
      </w:r>
      <w:r>
        <w:rPr/>
        <w:t>。气体检测仪器仪表业务国内领先的市 场地位得到进一步的巩固和增强。</w:t>
      </w:r>
    </w:p>
    <w:p>
      <w:pPr>
        <w:pStyle w:val="BodyText"/>
        <w:spacing w:line="386" w:lineRule="auto" w:before="79"/>
        <w:ind w:left="764" w:right="1842" w:hanging="29"/>
        <w:jc w:val="left"/>
      </w:pPr>
      <w:r>
        <w:rPr>
          <w:rFonts w:ascii="宋体" w:hAnsi="宋体" w:cs="宋体" w:eastAsia="宋体" w:hint="default"/>
        </w:rPr>
        <w:t>3</w:t>
      </w:r>
      <w:r>
        <w:rPr/>
        <w:t>、监控系统 报告期内，公司重视市场研究，深刻把握客户应用需求，积极研发满足实</w:t>
      </w:r>
    </w:p>
    <w:p>
      <w:pPr>
        <w:pStyle w:val="BodyText"/>
        <w:spacing w:line="357" w:lineRule="auto" w:before="5"/>
        <w:ind w:left="198" w:right="1792"/>
        <w:jc w:val="both"/>
      </w:pPr>
      <w:r>
        <w:rPr>
          <w:spacing w:val="-3"/>
        </w:rPr>
        <w:t>务的应用系统解决方案，目前已可向石油、化工、燃气、应急指挥、农业、智能</w:t>
      </w:r>
      <w:r>
        <w:rPr>
          <w:spacing w:val="-105"/>
        </w:rPr>
        <w:t> </w:t>
      </w:r>
      <w:r>
        <w:rPr>
          <w:spacing w:val="-105"/>
        </w:rPr>
      </w:r>
      <w:r>
        <w:rPr>
          <w:spacing w:val="-3"/>
        </w:rPr>
        <w:t>交通、环保、煤矿及非煤矿山应用等领域提供完善的安全生产解决方案，为客户</w:t>
      </w:r>
      <w:r>
        <w:rPr>
          <w:spacing w:val="-102"/>
        </w:rPr>
        <w:t> </w:t>
      </w:r>
      <w:r>
        <w:rPr>
          <w:spacing w:val="-102"/>
        </w:rPr>
      </w:r>
      <w:r>
        <w:rPr>
          <w:spacing w:val="-3"/>
        </w:rPr>
        <w:t>提供从现场管理、集中监控、应急救援指挥等全方位管理支撑服务，满足客户通</w:t>
      </w:r>
      <w:r>
        <w:rPr>
          <w:spacing w:val="-102"/>
        </w:rPr>
        <w:t> </w:t>
      </w:r>
      <w:r>
        <w:rPr>
          <w:spacing w:val="-102"/>
        </w:rPr>
      </w:r>
      <w:r>
        <w:rPr/>
        <w:t>过 </w:t>
      </w:r>
      <w:r>
        <w:rPr>
          <w:rFonts w:ascii="宋体" w:hAnsi="宋体" w:cs="宋体" w:eastAsia="宋体" w:hint="default"/>
        </w:rPr>
        <w:t>IT</w:t>
      </w:r>
      <w:r>
        <w:rPr>
          <w:rFonts w:ascii="宋体" w:hAnsi="宋体" w:cs="宋体" w:eastAsia="宋体" w:hint="default"/>
          <w:spacing w:val="-1"/>
        </w:rPr>
        <w:t> </w:t>
      </w:r>
      <w:r>
        <w:rPr/>
        <w:t>技术支撑业务运营的现代科学管理需求。</w:t>
      </w:r>
    </w:p>
    <w:p>
      <w:pPr>
        <w:pStyle w:val="BodyText"/>
        <w:spacing w:line="357" w:lineRule="auto" w:before="74"/>
        <w:ind w:left="198" w:right="0" w:firstLine="566"/>
        <w:jc w:val="left"/>
      </w:pPr>
      <w:r>
        <w:rPr>
          <w:spacing w:val="-2"/>
        </w:rPr>
        <w:t>监控系统</w:t>
      </w:r>
      <w:r>
        <w:rPr>
          <w:rFonts w:ascii="宋体" w:hAnsi="宋体" w:cs="宋体" w:eastAsia="宋体" w:hint="default"/>
          <w:spacing w:val="-2"/>
        </w:rPr>
        <w:t>2010</w:t>
      </w:r>
      <w:r>
        <w:rPr>
          <w:spacing w:val="-2"/>
        </w:rPr>
        <w:t>年实现营业收入</w:t>
      </w:r>
      <w:r>
        <w:rPr>
          <w:rFonts w:ascii="宋体" w:hAnsi="宋体" w:cs="宋体" w:eastAsia="宋体" w:hint="default"/>
          <w:spacing w:val="-2"/>
        </w:rPr>
        <w:t>1,843.64</w:t>
      </w:r>
      <w:r>
        <w:rPr>
          <w:spacing w:val="-2"/>
        </w:rPr>
        <w:t>万元，较上</w:t>
      </w:r>
      <w:r>
        <w:rPr>
          <w:rFonts w:ascii="宋体" w:hAnsi="宋体" w:cs="宋体" w:eastAsia="宋体" w:hint="default"/>
          <w:spacing w:val="-2"/>
        </w:rPr>
        <w:t>2009</w:t>
      </w:r>
      <w:r>
        <w:rPr>
          <w:spacing w:val="-2"/>
        </w:rPr>
        <w:t>年度大幅增长</w:t>
      </w:r>
      <w:r>
        <w:rPr>
          <w:rFonts w:ascii="宋体" w:hAnsi="宋体" w:cs="宋体" w:eastAsia="宋体" w:hint="default"/>
          <w:spacing w:val="-2"/>
        </w:rPr>
        <w:t>526%</w:t>
      </w:r>
      <w:r>
        <w:rPr>
          <w:spacing w:val="-2"/>
        </w:rPr>
        <w:t>，</w:t>
      </w:r>
      <w:r>
        <w:rPr/>
        <w:t> 在同行业处于领先水平。</w:t>
      </w:r>
    </w:p>
    <w:p>
      <w:pPr>
        <w:spacing w:line="240" w:lineRule="auto" w:before="8"/>
        <w:rPr>
          <w:rFonts w:ascii="宋体" w:hAnsi="宋体" w:cs="宋体" w:eastAsia="宋体" w:hint="default"/>
          <w:sz w:val="22"/>
          <w:szCs w:val="22"/>
        </w:rPr>
      </w:pPr>
    </w:p>
    <w:p>
      <w:pPr>
        <w:pStyle w:val="Heading5"/>
        <w:spacing w:line="240" w:lineRule="auto"/>
        <w:ind w:right="1688"/>
        <w:jc w:val="left"/>
        <w:rPr>
          <w:b w:val="0"/>
          <w:bCs w:val="0"/>
        </w:rPr>
      </w:pPr>
      <w:r>
        <w:rPr/>
        <w:t>（三）公司发展主要优势与困难</w:t>
      </w:r>
      <w:r>
        <w:rPr>
          <w:b w:val="0"/>
          <w:bCs w:val="0"/>
        </w:rPr>
      </w:r>
    </w:p>
    <w:p>
      <w:pPr>
        <w:spacing w:line="240" w:lineRule="auto" w:before="5"/>
        <w:rPr>
          <w:rFonts w:ascii="新宋体" w:hAnsi="新宋体" w:cs="新宋体" w:eastAsia="新宋体" w:hint="default"/>
          <w:b/>
          <w:bCs/>
          <w:sz w:val="31"/>
          <w:szCs w:val="31"/>
        </w:rPr>
      </w:pPr>
    </w:p>
    <w:p>
      <w:pPr>
        <w:pStyle w:val="BodyText"/>
        <w:spacing w:line="240" w:lineRule="auto" w:before="0"/>
        <w:ind w:left="764" w:right="1688"/>
        <w:jc w:val="left"/>
      </w:pPr>
      <w:r>
        <w:rPr>
          <w:rFonts w:ascii="宋体" w:hAnsi="宋体" w:cs="宋体" w:eastAsia="宋体" w:hint="default"/>
        </w:rPr>
        <w:t>1</w:t>
      </w:r>
      <w:r>
        <w:rPr/>
        <w:t>、主要优势</w:t>
      </w:r>
    </w:p>
    <w:p>
      <w:pPr>
        <w:pStyle w:val="BodyText"/>
        <w:spacing w:line="386" w:lineRule="auto" w:before="194"/>
        <w:ind w:left="764" w:right="1842"/>
        <w:jc w:val="left"/>
      </w:pPr>
      <w:r>
        <w:rPr/>
        <w:t>（</w:t>
      </w:r>
      <w:r>
        <w:rPr>
          <w:rFonts w:ascii="宋体" w:hAnsi="宋体" w:cs="宋体" w:eastAsia="宋体" w:hint="default"/>
        </w:rPr>
        <w:t>1</w:t>
      </w:r>
      <w:r>
        <w:rPr/>
        <w:t>）市场优势 当前，公司已拥有一大批各行业各种应用的稳定客户群体。报告期内，公</w:t>
      </w:r>
    </w:p>
    <w:p>
      <w:pPr>
        <w:pStyle w:val="BodyText"/>
        <w:spacing w:line="357" w:lineRule="auto" w:before="5"/>
        <w:ind w:left="198" w:right="1664"/>
        <w:jc w:val="left"/>
      </w:pPr>
      <w:r>
        <w:rPr>
          <w:spacing w:val="-3"/>
        </w:rPr>
        <w:t>司进一步完善了国内的直销网络，整合优化了经销网络，针对细分市场设立了行</w:t>
      </w:r>
      <w:r>
        <w:rPr>
          <w:spacing w:val="-103"/>
        </w:rPr>
        <w:t> </w:t>
      </w:r>
      <w:r>
        <w:rPr>
          <w:spacing w:val="-103"/>
        </w:rPr>
      </w:r>
      <w:r>
        <w:rPr>
          <w:spacing w:val="-6"/>
        </w:rPr>
        <w:t>业事业部，形成了直销、经销、专门市场等多层次、稳定的销售渠道。全国新建、</w:t>
      </w:r>
      <w:r>
        <w:rPr>
          <w:spacing w:val="-112"/>
        </w:rPr>
        <w:t> </w:t>
      </w:r>
      <w:r>
        <w:rPr>
          <w:spacing w:val="-112"/>
        </w:rPr>
      </w:r>
      <w:r>
        <w:rPr>
          <w:spacing w:val="-3"/>
        </w:rPr>
        <w:t>改扩建营销服务网点</w:t>
      </w:r>
      <w:r>
        <w:rPr>
          <w:rFonts w:ascii="宋体" w:hAnsi="宋体" w:cs="宋体" w:eastAsia="宋体" w:hint="default"/>
          <w:spacing w:val="-3"/>
        </w:rPr>
        <w:t>21</w:t>
      </w:r>
      <w:r>
        <w:rPr>
          <w:spacing w:val="-3"/>
        </w:rPr>
        <w:t>个，有效覆盖了国内市场，能够为终端客户、经销商提供</w:t>
      </w:r>
      <w:r>
        <w:rPr>
          <w:spacing w:val="-99"/>
        </w:rPr>
        <w:t> </w:t>
      </w:r>
      <w:r>
        <w:rPr>
          <w:spacing w:val="-99"/>
        </w:rPr>
      </w:r>
      <w:r>
        <w:rPr/>
        <w:t>更加“快速、有效”的服务，缩短了服务半径，提高了响应速度。</w:t>
      </w:r>
    </w:p>
    <w:p>
      <w:pPr>
        <w:pStyle w:val="BodyText"/>
        <w:spacing w:line="240" w:lineRule="auto" w:before="74"/>
        <w:ind w:left="764" w:right="1688"/>
        <w:jc w:val="left"/>
      </w:pPr>
      <w:r>
        <w:rPr/>
        <w:t>（</w:t>
      </w:r>
      <w:r>
        <w:rPr>
          <w:rFonts w:ascii="宋体" w:hAnsi="宋体" w:cs="宋体" w:eastAsia="宋体" w:hint="default"/>
        </w:rPr>
        <w:t>2</w:t>
      </w:r>
      <w:r>
        <w:rPr/>
        <w:t>）资金优势</w:t>
      </w:r>
    </w:p>
    <w:p>
      <w:pPr>
        <w:spacing w:after="0" w:line="240" w:lineRule="auto"/>
        <w:jc w:val="left"/>
        <w:sectPr>
          <w:pgSz w:w="11910" w:h="16840"/>
          <w:pgMar w:header="0" w:footer="1050" w:top="1020" w:bottom="1240" w:left="1600" w:right="0"/>
        </w:sectPr>
      </w:pPr>
    </w:p>
    <w:p>
      <w:pPr>
        <w:spacing w:line="240" w:lineRule="auto" w:before="6"/>
        <w:rPr>
          <w:rFonts w:ascii="宋体" w:hAnsi="宋体" w:cs="宋体" w:eastAsia="宋体" w:hint="default"/>
          <w:sz w:val="26"/>
          <w:szCs w:val="26"/>
        </w:rPr>
      </w:pPr>
    </w:p>
    <w:p>
      <w:pPr>
        <w:pStyle w:val="BodyText"/>
        <w:spacing w:line="357" w:lineRule="auto" w:before="26"/>
        <w:ind w:left="198" w:right="1790" w:firstLine="686"/>
        <w:jc w:val="left"/>
      </w:pPr>
      <w:r>
        <w:rPr>
          <w:rFonts w:ascii="宋体" w:hAnsi="宋体" w:cs="宋体" w:eastAsia="宋体" w:hint="default"/>
          <w:spacing w:val="-2"/>
        </w:rPr>
        <w:t>2009</w:t>
      </w:r>
      <w:r>
        <w:rPr>
          <w:spacing w:val="-2"/>
        </w:rPr>
        <w:t>年，公司成功上市，公司资本实力增加，融资能力也相应增强，为公</w:t>
      </w:r>
      <w:r>
        <w:rPr/>
        <w:t> 司未来持续的产业扩张打下较好的基础。</w:t>
      </w:r>
    </w:p>
    <w:p>
      <w:pPr>
        <w:pStyle w:val="BodyText"/>
        <w:spacing w:line="386" w:lineRule="auto" w:before="74"/>
        <w:ind w:left="764" w:right="1842"/>
        <w:jc w:val="left"/>
      </w:pPr>
      <w:r>
        <w:rPr/>
        <w:t>（</w:t>
      </w:r>
      <w:r>
        <w:rPr>
          <w:rFonts w:ascii="宋体" w:hAnsi="宋体" w:cs="宋体" w:eastAsia="宋体" w:hint="default"/>
        </w:rPr>
        <w:t>3</w:t>
      </w:r>
      <w:r>
        <w:rPr/>
        <w:t>）管理优势 公司上市后，比照中国证监会、深圳证券交易所的各项法规，优化公司治</w:t>
      </w:r>
    </w:p>
    <w:p>
      <w:pPr>
        <w:pStyle w:val="BodyText"/>
        <w:spacing w:line="357" w:lineRule="auto" w:before="5"/>
        <w:ind w:left="198" w:right="1706"/>
        <w:jc w:val="both"/>
      </w:pPr>
      <w:r>
        <w:rPr>
          <w:spacing w:val="-3"/>
        </w:rPr>
        <w:t>理结构，积极推进内控体系建设，规范运营。目前公司已形成了拥有丰富经验的</w:t>
      </w:r>
      <w:r>
        <w:rPr>
          <w:spacing w:val="-101"/>
        </w:rPr>
        <w:t> </w:t>
      </w:r>
      <w:r>
        <w:rPr>
          <w:spacing w:val="-101"/>
        </w:rPr>
      </w:r>
      <w:r>
        <w:rPr>
          <w:spacing w:val="-3"/>
        </w:rPr>
        <w:t>高管决策团队、稳定专业的中层执行团队及一大批核心业务骨干，能够确保公司</w:t>
      </w:r>
      <w:r>
        <w:rPr>
          <w:spacing w:val="-103"/>
        </w:rPr>
        <w:t> </w:t>
      </w:r>
      <w:r>
        <w:rPr>
          <w:spacing w:val="-103"/>
        </w:rPr>
      </w:r>
      <w:r>
        <w:rPr/>
        <w:t>长期发展计划的落实，也将为汉威电子健康、稳定、快速发展奠定坚实的基础。</w:t>
      </w:r>
    </w:p>
    <w:p>
      <w:pPr>
        <w:pStyle w:val="BodyText"/>
        <w:spacing w:line="386" w:lineRule="auto" w:before="74"/>
        <w:ind w:left="735" w:right="1871"/>
        <w:jc w:val="left"/>
      </w:pPr>
      <w:r>
        <w:rPr/>
        <w:t>（</w:t>
      </w:r>
      <w:r>
        <w:rPr>
          <w:rFonts w:ascii="宋体" w:hAnsi="宋体" w:cs="宋体" w:eastAsia="宋体" w:hint="default"/>
        </w:rPr>
        <w:t>4</w:t>
      </w:r>
      <w:r>
        <w:rPr/>
        <w:t>）技术优势 公司注重技术创新，积极开展公司科研平台的搭建，在加强自身研发创新</w:t>
      </w:r>
    </w:p>
    <w:p>
      <w:pPr>
        <w:pStyle w:val="BodyText"/>
        <w:spacing w:line="357" w:lineRule="auto" w:before="5"/>
        <w:ind w:left="198" w:right="1791"/>
        <w:jc w:val="both"/>
      </w:pPr>
      <w:r>
        <w:rPr>
          <w:spacing w:val="-3"/>
        </w:rPr>
        <w:t>的同时，积极与国内外著名高校、研究院所、客户等多方位展开产学研合作，不</w:t>
      </w:r>
      <w:r>
        <w:rPr>
          <w:spacing w:val="-103"/>
        </w:rPr>
        <w:t> </w:t>
      </w:r>
      <w:r>
        <w:rPr>
          <w:spacing w:val="-103"/>
        </w:rPr>
      </w:r>
      <w:r>
        <w:rPr/>
        <w:t>断增强公司的研发实力，提供更多的产业技术支撑。公司已经按照</w:t>
      </w:r>
      <w:r>
        <w:rPr>
          <w:rFonts w:ascii="宋体" w:hAnsi="宋体" w:cs="宋体" w:eastAsia="宋体" w:hint="default"/>
        </w:rPr>
        <w:t>2009-2012</w:t>
      </w:r>
      <w:r>
        <w:rPr/>
        <w:t>公 司战略规划，启动北京设立研究分院的设立建设工作。</w:t>
      </w:r>
    </w:p>
    <w:p>
      <w:pPr>
        <w:pStyle w:val="BodyText"/>
        <w:spacing w:line="240" w:lineRule="auto" w:before="74"/>
        <w:ind w:left="764" w:right="1688"/>
        <w:jc w:val="left"/>
      </w:pPr>
      <w:r>
        <w:rPr>
          <w:rFonts w:ascii="宋体" w:hAnsi="宋体" w:cs="宋体" w:eastAsia="宋体" w:hint="default"/>
        </w:rPr>
        <w:t>2</w:t>
      </w:r>
      <w:r>
        <w:rPr/>
        <w:t>、主要困难</w:t>
      </w:r>
    </w:p>
    <w:p>
      <w:pPr>
        <w:pStyle w:val="BodyText"/>
        <w:spacing w:line="386" w:lineRule="auto" w:before="192"/>
        <w:ind w:left="764" w:right="1842"/>
        <w:jc w:val="left"/>
      </w:pPr>
      <w:r>
        <w:rPr/>
        <w:t>（</w:t>
      </w:r>
      <w:r>
        <w:rPr>
          <w:rFonts w:ascii="宋体" w:hAnsi="宋体" w:cs="宋体" w:eastAsia="宋体" w:hint="default"/>
        </w:rPr>
        <w:t>1</w:t>
      </w:r>
      <w:r>
        <w:rPr/>
        <w:t>）人才队伍建设 公司业务快速发展，形成了对人才需求的急剧增长，短期公司面临高级研</w:t>
      </w:r>
    </w:p>
    <w:p>
      <w:pPr>
        <w:pStyle w:val="BodyText"/>
        <w:spacing w:line="355" w:lineRule="auto" w:before="8"/>
        <w:ind w:left="198" w:right="1928"/>
        <w:jc w:val="left"/>
      </w:pPr>
      <w:r>
        <w:rPr/>
        <w:t>发人才和复合型管理人才不足的困难。公司将采取自主培养和引进相结合的方 式，加快人才的获取，满足公司新形势下快速发展的需要。</w:t>
      </w:r>
    </w:p>
    <w:p>
      <w:pPr>
        <w:pStyle w:val="BodyText"/>
        <w:spacing w:line="388" w:lineRule="auto" w:before="77"/>
        <w:ind w:left="764" w:right="1842"/>
        <w:jc w:val="left"/>
      </w:pPr>
      <w:r>
        <w:rPr/>
        <w:t>（</w:t>
      </w:r>
      <w:r>
        <w:rPr>
          <w:rFonts w:ascii="宋体" w:hAnsi="宋体" w:cs="宋体" w:eastAsia="宋体" w:hint="default"/>
        </w:rPr>
        <w:t>2</w:t>
      </w:r>
      <w:r>
        <w:rPr/>
        <w:t>）管理创新水平有待进一步提高 伴随着公司募投项目的实施，将使公司经营规模扩大，这会给公司的经营</w:t>
      </w:r>
    </w:p>
    <w:p>
      <w:pPr>
        <w:pStyle w:val="BodyText"/>
        <w:spacing w:line="357" w:lineRule="auto" w:before="2"/>
        <w:ind w:left="198" w:right="1791"/>
        <w:jc w:val="both"/>
      </w:pPr>
      <w:r>
        <w:rPr>
          <w:spacing w:val="-3"/>
        </w:rPr>
        <w:t>管理增加一定的难度。随着公司逐步涉及新的产业领域，需要公司管理团队不断</w:t>
      </w:r>
      <w:r>
        <w:rPr>
          <w:spacing w:val="-103"/>
        </w:rPr>
        <w:t> </w:t>
      </w:r>
      <w:r>
        <w:rPr>
          <w:spacing w:val="-103"/>
        </w:rPr>
      </w:r>
      <w:r>
        <w:rPr/>
        <w:t>学习和创新，以适应企业未来快速发展的需要。</w:t>
      </w:r>
    </w:p>
    <w:p>
      <w:pPr>
        <w:spacing w:line="240" w:lineRule="auto" w:before="8"/>
        <w:rPr>
          <w:rFonts w:ascii="宋体" w:hAnsi="宋体" w:cs="宋体" w:eastAsia="宋体" w:hint="default"/>
          <w:sz w:val="22"/>
          <w:szCs w:val="22"/>
        </w:rPr>
      </w:pPr>
    </w:p>
    <w:p>
      <w:pPr>
        <w:pStyle w:val="Heading5"/>
        <w:spacing w:line="240" w:lineRule="auto"/>
        <w:ind w:right="1688"/>
        <w:jc w:val="left"/>
        <w:rPr>
          <w:b w:val="0"/>
          <w:bCs w:val="0"/>
        </w:rPr>
      </w:pPr>
      <w:r>
        <w:rPr/>
        <w:t>（四）公司发展战略和</w:t>
      </w:r>
      <w:r>
        <w:rPr>
          <w:spacing w:val="-61"/>
        </w:rPr>
        <w:t> </w:t>
      </w:r>
      <w:r>
        <w:rPr>
          <w:rFonts w:ascii="新宋体" w:hAnsi="新宋体" w:cs="新宋体" w:eastAsia="新宋体" w:hint="default"/>
        </w:rPr>
        <w:t>2011</w:t>
      </w:r>
      <w:r>
        <w:rPr>
          <w:rFonts w:ascii="新宋体" w:hAnsi="新宋体" w:cs="新宋体" w:eastAsia="新宋体" w:hint="default"/>
          <w:spacing w:val="-62"/>
        </w:rPr>
        <w:t> </w:t>
      </w:r>
      <w:r>
        <w:rPr/>
        <w:t>年经营计划</w:t>
      </w:r>
      <w:r>
        <w:rPr>
          <w:b w:val="0"/>
          <w:bCs w:val="0"/>
        </w:rPr>
      </w:r>
    </w:p>
    <w:p>
      <w:pPr>
        <w:spacing w:line="240" w:lineRule="auto" w:before="6"/>
        <w:rPr>
          <w:rFonts w:ascii="新宋体" w:hAnsi="新宋体" w:cs="新宋体" w:eastAsia="新宋体" w:hint="default"/>
          <w:b/>
          <w:bCs/>
          <w:sz w:val="31"/>
          <w:szCs w:val="31"/>
        </w:rPr>
      </w:pPr>
    </w:p>
    <w:p>
      <w:pPr>
        <w:pStyle w:val="BodyText"/>
        <w:spacing w:line="388" w:lineRule="auto" w:before="0"/>
        <w:ind w:left="735" w:right="1871" w:firstLine="28"/>
        <w:jc w:val="left"/>
      </w:pPr>
      <w:r>
        <w:rPr>
          <w:rFonts w:ascii="宋体" w:hAnsi="宋体" w:cs="宋体" w:eastAsia="宋体" w:hint="default"/>
        </w:rPr>
        <w:t>1</w:t>
      </w:r>
      <w:r>
        <w:rPr/>
        <w:t>、未来战略规划 未来三年，公司继续以“创造安全、环保、健康的工作和生活环境”为企</w:t>
      </w:r>
    </w:p>
    <w:p>
      <w:pPr>
        <w:pStyle w:val="BodyText"/>
        <w:spacing w:line="357" w:lineRule="auto" w:before="2"/>
        <w:ind w:left="198" w:right="1688"/>
        <w:jc w:val="left"/>
      </w:pPr>
      <w:r>
        <w:rPr>
          <w:spacing w:val="-3"/>
        </w:rPr>
        <w:t>业使命，以“全球领先的气体探测解决方案提供商，国内传感器、物联网行业应</w:t>
      </w:r>
      <w:r>
        <w:rPr>
          <w:spacing w:val="-103"/>
        </w:rPr>
        <w:t> </w:t>
      </w:r>
      <w:r>
        <w:rPr>
          <w:spacing w:val="-103"/>
        </w:rPr>
      </w:r>
      <w:r>
        <w:rPr/>
        <w:t>用领先企业”为企业愿景，以“尽责、创新、快乐”的核心价值观为文化统领， </w:t>
      </w:r>
      <w:r>
        <w:rPr>
          <w:spacing w:val="-3"/>
        </w:rPr>
        <w:t>通过深化、拓展产业链条，全面提升自主产业规模；通过持续的创新，提升在技</w:t>
      </w:r>
      <w:r>
        <w:rPr>
          <w:spacing w:val="-103"/>
        </w:rPr>
        <w:t> </w:t>
      </w:r>
      <w:r>
        <w:rPr>
          <w:spacing w:val="-103"/>
        </w:rPr>
      </w:r>
      <w:r>
        <w:rPr>
          <w:spacing w:val="-3"/>
        </w:rPr>
        <w:t>术研发、营销网络、规范管理的运营能力，实现经营的稳定、快速增长，巩固和</w:t>
      </w:r>
    </w:p>
    <w:p>
      <w:pPr>
        <w:spacing w:after="0" w:line="357" w:lineRule="auto"/>
        <w:jc w:val="left"/>
        <w:sectPr>
          <w:pgSz w:w="11910" w:h="16840"/>
          <w:pgMar w:header="0" w:footer="1050" w:top="1020" w:bottom="1240" w:left="1600" w:right="0"/>
        </w:sectPr>
      </w:pPr>
    </w:p>
    <w:p>
      <w:pPr>
        <w:spacing w:line="240" w:lineRule="auto" w:before="6"/>
        <w:rPr>
          <w:rFonts w:ascii="宋体" w:hAnsi="宋体" w:cs="宋体" w:eastAsia="宋体" w:hint="default"/>
          <w:sz w:val="26"/>
          <w:szCs w:val="26"/>
        </w:rPr>
      </w:pPr>
    </w:p>
    <w:p>
      <w:pPr>
        <w:pStyle w:val="BodyText"/>
        <w:spacing w:line="357" w:lineRule="auto" w:before="26"/>
        <w:ind w:left="198" w:right="1792"/>
        <w:jc w:val="both"/>
      </w:pPr>
      <w:r>
        <w:rPr>
          <w:spacing w:val="-3"/>
        </w:rPr>
        <w:t>强化公司在行业的领先地位；通过资本运作，收购整合国内、外相关企业，实现</w:t>
      </w:r>
      <w:r>
        <w:rPr>
          <w:spacing w:val="-103"/>
        </w:rPr>
        <w:t> </w:t>
      </w:r>
      <w:r>
        <w:rPr>
          <w:spacing w:val="-103"/>
        </w:rPr>
      </w:r>
      <w:r>
        <w:rPr>
          <w:spacing w:val="-3"/>
        </w:rPr>
        <w:t>企业的第二次跨越和国际化发展，从而打造专业领域内多元经营的企业集团、实</w:t>
      </w:r>
      <w:r>
        <w:rPr>
          <w:spacing w:val="-103"/>
        </w:rPr>
        <w:t> </w:t>
      </w:r>
      <w:r>
        <w:rPr>
          <w:spacing w:val="-103"/>
        </w:rPr>
      </w:r>
      <w:r>
        <w:rPr/>
        <w:t>现汉威国际领先的目标。</w:t>
      </w:r>
    </w:p>
    <w:p>
      <w:pPr>
        <w:pStyle w:val="BodyText"/>
        <w:spacing w:line="240" w:lineRule="auto" w:before="74"/>
        <w:ind w:left="764" w:right="1688"/>
        <w:jc w:val="left"/>
      </w:pPr>
      <w:r>
        <w:rPr>
          <w:rFonts w:ascii="宋体" w:hAnsi="宋体" w:cs="宋体" w:eastAsia="宋体" w:hint="default"/>
        </w:rPr>
        <w:t>2</w:t>
      </w:r>
      <w:r>
        <w:rPr/>
        <w:t>、</w:t>
      </w:r>
      <w:r>
        <w:rPr>
          <w:rFonts w:ascii="宋体" w:hAnsi="宋体" w:cs="宋体" w:eastAsia="宋体" w:hint="default"/>
        </w:rPr>
        <w:t>2011 </w:t>
      </w:r>
      <w:r>
        <w:rPr/>
        <w:t>年经营计划</w:t>
      </w:r>
    </w:p>
    <w:p>
      <w:pPr>
        <w:pStyle w:val="BodyText"/>
        <w:spacing w:line="357" w:lineRule="auto" w:before="192"/>
        <w:ind w:left="198" w:right="1791" w:firstLine="537"/>
        <w:jc w:val="both"/>
      </w:pPr>
      <w:r>
        <w:rPr/>
        <w:t>根据公司长期发展战略目标，结合公司</w:t>
      </w:r>
      <w:r>
        <w:rPr>
          <w:rFonts w:ascii="宋体" w:hAnsi="宋体" w:cs="宋体" w:eastAsia="宋体" w:hint="default"/>
        </w:rPr>
        <w:t>2010</w:t>
      </w:r>
      <w:r>
        <w:rPr>
          <w:rFonts w:ascii="宋体" w:hAnsi="宋体" w:cs="宋体" w:eastAsia="宋体" w:hint="default"/>
          <w:spacing w:val="-22"/>
        </w:rPr>
        <w:t> </w:t>
      </w:r>
      <w:r>
        <w:rPr/>
        <w:t>年度发展实际情况，公司将围 </w:t>
      </w:r>
      <w:r>
        <w:rPr>
          <w:spacing w:val="-3"/>
        </w:rPr>
        <w:t>绕“先进传感器、智能仪器仪表、行业应用物联网”三个方向构建产业发展，深</w:t>
      </w:r>
      <w:r>
        <w:rPr>
          <w:spacing w:val="-103"/>
        </w:rPr>
        <w:t> </w:t>
      </w:r>
      <w:r>
        <w:rPr>
          <w:spacing w:val="-103"/>
        </w:rPr>
      </w:r>
      <w:r>
        <w:rPr/>
        <w:t>化产业链发展模式。</w:t>
      </w:r>
    </w:p>
    <w:p>
      <w:pPr>
        <w:pStyle w:val="BodyText"/>
        <w:spacing w:line="240" w:lineRule="auto" w:before="74"/>
        <w:ind w:left="735" w:right="1688"/>
        <w:jc w:val="left"/>
      </w:pPr>
      <w:r>
        <w:rPr>
          <w:rFonts w:ascii="宋体" w:hAnsi="宋体" w:cs="宋体" w:eastAsia="宋体" w:hint="default"/>
        </w:rPr>
        <w:t>2011 </w:t>
      </w:r>
      <w:r>
        <w:rPr/>
        <w:t>年，公司的主要业务发展计划如下：</w:t>
      </w:r>
    </w:p>
    <w:p>
      <w:pPr>
        <w:pStyle w:val="BodyText"/>
        <w:spacing w:line="386" w:lineRule="auto" w:before="193"/>
        <w:ind w:left="764" w:right="1688"/>
        <w:jc w:val="left"/>
      </w:pPr>
      <w:r>
        <w:rPr/>
        <w:t>（</w:t>
      </w:r>
      <w:r>
        <w:rPr>
          <w:rFonts w:ascii="宋体" w:hAnsi="宋体" w:cs="宋体" w:eastAsia="宋体" w:hint="default"/>
        </w:rPr>
        <w:t>1</w:t>
      </w:r>
      <w:r>
        <w:rPr/>
        <w:t>） 业务拓展计划 </w:t>
      </w:r>
      <w:r>
        <w:rPr>
          <w:rFonts w:ascii="宋体" w:hAnsi="宋体" w:cs="宋体" w:eastAsia="宋体" w:hint="default"/>
          <w:spacing w:val="-2"/>
        </w:rPr>
        <w:t>2011</w:t>
      </w:r>
      <w:r>
        <w:rPr>
          <w:spacing w:val="-2"/>
        </w:rPr>
        <w:t>年，公司将继续以稳健提升主业规模为目标，实现不低于</w:t>
      </w:r>
      <w:r>
        <w:rPr>
          <w:rFonts w:ascii="宋体" w:hAnsi="宋体" w:cs="宋体" w:eastAsia="宋体" w:hint="default"/>
          <w:spacing w:val="-2"/>
        </w:rPr>
        <w:t>30%</w:t>
      </w:r>
      <w:r>
        <w:rPr>
          <w:spacing w:val="-2"/>
        </w:rPr>
        <w:t>的营业收</w:t>
      </w:r>
    </w:p>
    <w:p>
      <w:pPr>
        <w:pStyle w:val="BodyText"/>
        <w:spacing w:line="240" w:lineRule="auto" w:before="7"/>
        <w:ind w:left="198" w:right="0"/>
        <w:jc w:val="both"/>
      </w:pPr>
      <w:r>
        <w:rPr/>
        <w:t>入增长。</w:t>
      </w:r>
    </w:p>
    <w:p>
      <w:pPr>
        <w:pStyle w:val="BodyText"/>
        <w:spacing w:line="357" w:lineRule="auto" w:before="192"/>
        <w:ind w:left="198" w:right="1664" w:firstLine="537"/>
        <w:jc w:val="left"/>
      </w:pPr>
      <w:r>
        <w:rPr>
          <w:rFonts w:ascii="宋体" w:hAnsi="宋体" w:cs="宋体" w:eastAsia="宋体" w:hint="default"/>
        </w:rPr>
        <w:t>2011</w:t>
      </w:r>
      <w:r>
        <w:rPr/>
        <w:t>年，公司将继续完善营销服务体系建设，创新营销模式；将继续加强 </w:t>
      </w:r>
      <w:r>
        <w:rPr>
          <w:spacing w:val="-3"/>
        </w:rPr>
        <w:t>网点铺设，进一步提升网点的能力建设，健全网点运控体系。公司将深入研究客</w:t>
      </w:r>
      <w:r>
        <w:rPr>
          <w:spacing w:val="-101"/>
        </w:rPr>
        <w:t> </w:t>
      </w:r>
      <w:r>
        <w:rPr>
          <w:spacing w:val="-101"/>
        </w:rPr>
      </w:r>
      <w:r>
        <w:rPr>
          <w:spacing w:val="-6"/>
        </w:rPr>
        <w:t>户应用，优化布局适销对路的产品线，完善产品应用解决方案，建设行业事业部，</w:t>
      </w:r>
      <w:r>
        <w:rPr>
          <w:spacing w:val="-114"/>
        </w:rPr>
        <w:t> </w:t>
      </w:r>
      <w:r>
        <w:rPr>
          <w:spacing w:val="-114"/>
        </w:rPr>
      </w:r>
      <w:r>
        <w:rPr/>
        <w:t>实施大客户策略，为客户提供“随需而动”的个性应用需求满足。</w:t>
      </w:r>
    </w:p>
    <w:p>
      <w:pPr>
        <w:pStyle w:val="BodyText"/>
        <w:spacing w:line="386" w:lineRule="auto" w:before="77"/>
        <w:ind w:left="764" w:right="1842"/>
        <w:jc w:val="left"/>
      </w:pPr>
      <w:r>
        <w:rPr/>
        <w:t>（</w:t>
      </w:r>
      <w:r>
        <w:rPr>
          <w:rFonts w:ascii="宋体" w:hAnsi="宋体" w:cs="宋体" w:eastAsia="宋体" w:hint="default"/>
        </w:rPr>
        <w:t>2</w:t>
      </w:r>
      <w:r>
        <w:rPr/>
        <w:t>） 研发系统建设 </w:t>
      </w:r>
      <w:r>
        <w:rPr>
          <w:rFonts w:ascii="宋体" w:hAnsi="宋体" w:cs="宋体" w:eastAsia="宋体" w:hint="default"/>
        </w:rPr>
        <w:t>2011</w:t>
      </w:r>
      <w:r>
        <w:rPr/>
        <w:t>年，公司将继续宣贯与落实产品质量源于设计的理念，将质量管理前</w:t>
      </w:r>
    </w:p>
    <w:p>
      <w:pPr>
        <w:pStyle w:val="BodyText"/>
        <w:spacing w:line="357" w:lineRule="auto" w:before="5"/>
        <w:ind w:left="198" w:right="1792"/>
        <w:jc w:val="both"/>
      </w:pPr>
      <w:r>
        <w:rPr>
          <w:spacing w:val="-3"/>
        </w:rPr>
        <w:t>移，规范设计源头，加强产品工艺设计、控制和策划，推进可靠性测试，提高产</w:t>
      </w:r>
      <w:r>
        <w:rPr>
          <w:spacing w:val="-103"/>
        </w:rPr>
        <w:t> </w:t>
      </w:r>
      <w:r>
        <w:rPr>
          <w:spacing w:val="-103"/>
        </w:rPr>
      </w:r>
      <w:r>
        <w:rPr/>
        <w:t>品品质。</w:t>
      </w:r>
    </w:p>
    <w:p>
      <w:pPr>
        <w:pStyle w:val="BodyText"/>
        <w:spacing w:line="240" w:lineRule="auto" w:before="74"/>
        <w:ind w:left="735" w:right="1688"/>
        <w:jc w:val="left"/>
      </w:pPr>
      <w:r>
        <w:rPr>
          <w:rFonts w:ascii="宋体" w:hAnsi="宋体" w:cs="宋体" w:eastAsia="宋体" w:hint="default"/>
        </w:rPr>
        <w:t>2011</w:t>
      </w:r>
      <w:r>
        <w:rPr/>
        <w:t>年，公司将继续实施高端人才引进，积极开展对外科学技术交流与合</w:t>
      </w:r>
    </w:p>
    <w:p>
      <w:pPr>
        <w:pStyle w:val="BodyText"/>
        <w:spacing w:line="240" w:lineRule="auto" w:before="154"/>
        <w:ind w:left="198" w:right="1688"/>
        <w:jc w:val="left"/>
      </w:pPr>
      <w:r>
        <w:rPr/>
        <w:t>作。</w:t>
      </w:r>
    </w:p>
    <w:p>
      <w:pPr>
        <w:spacing w:line="240" w:lineRule="auto" w:before="9"/>
        <w:rPr>
          <w:rFonts w:ascii="宋体" w:hAnsi="宋体" w:cs="宋体" w:eastAsia="宋体" w:hint="default"/>
          <w:sz w:val="12"/>
          <w:szCs w:val="12"/>
        </w:rPr>
      </w:pPr>
    </w:p>
    <w:p>
      <w:pPr>
        <w:pStyle w:val="BodyText"/>
        <w:spacing w:line="386" w:lineRule="auto" w:before="26"/>
        <w:ind w:left="764" w:right="1842"/>
        <w:jc w:val="left"/>
      </w:pPr>
      <w:r>
        <w:rPr/>
        <w:t>（</w:t>
      </w:r>
      <w:r>
        <w:rPr>
          <w:rFonts w:ascii="宋体" w:hAnsi="宋体" w:cs="宋体" w:eastAsia="宋体" w:hint="default"/>
        </w:rPr>
        <w:t>3</w:t>
      </w:r>
      <w:r>
        <w:rPr/>
        <w:t>） 生产系统建设 </w:t>
      </w:r>
      <w:r>
        <w:rPr>
          <w:rFonts w:ascii="宋体" w:hAnsi="宋体" w:cs="宋体" w:eastAsia="宋体" w:hint="default"/>
        </w:rPr>
        <w:t>2011</w:t>
      </w:r>
      <w:r>
        <w:rPr/>
        <w:t>年，公司将推进实施产线自我品质保证能力，对产线关键工艺岗位进</w:t>
      </w:r>
    </w:p>
    <w:p>
      <w:pPr>
        <w:pStyle w:val="BodyText"/>
        <w:spacing w:line="357" w:lineRule="auto" w:before="8"/>
        <w:ind w:left="198" w:right="1791"/>
        <w:jc w:val="both"/>
      </w:pPr>
      <w:r>
        <w:rPr>
          <w:spacing w:val="-3"/>
        </w:rPr>
        <w:t>行明确，分析岗位价值，培养产线全能工、多能工，建立产线员工晋级通路；建</w:t>
      </w:r>
      <w:r>
        <w:rPr>
          <w:spacing w:val="-102"/>
        </w:rPr>
        <w:t> </w:t>
      </w:r>
      <w:r>
        <w:rPr>
          <w:spacing w:val="-102"/>
        </w:rPr>
      </w:r>
      <w:r>
        <w:rPr>
          <w:spacing w:val="-3"/>
        </w:rPr>
        <w:t>立生产系统基层管理者作业规范，培养、储备生产系统基层管理者；建立工程师</w:t>
      </w:r>
      <w:r>
        <w:rPr>
          <w:spacing w:val="-102"/>
        </w:rPr>
        <w:t> </w:t>
      </w:r>
      <w:r>
        <w:rPr>
          <w:spacing w:val="-102"/>
        </w:rPr>
      </w:r>
      <w:r>
        <w:rPr>
          <w:spacing w:val="-3"/>
        </w:rPr>
        <w:t>深入生产现场机制，认真、系统地研究产线作业现状，加强对生产线现场的技术</w:t>
      </w:r>
      <w:r>
        <w:rPr>
          <w:spacing w:val="-103"/>
        </w:rPr>
        <w:t> </w:t>
      </w:r>
      <w:r>
        <w:rPr>
          <w:spacing w:val="-103"/>
        </w:rPr>
      </w:r>
      <w:r>
        <w:rPr/>
        <w:t>支持；研发自动化工装，改善产线装备水平，逐步实施</w:t>
      </w:r>
      <w:r>
        <w:rPr>
          <w:rFonts w:ascii="宋体" w:hAnsi="宋体" w:cs="宋体" w:eastAsia="宋体" w:hint="default"/>
        </w:rPr>
        <w:t>TPM</w:t>
      </w:r>
      <w:r>
        <w:rPr/>
        <w:t>（全员设备管理）。</w:t>
      </w:r>
    </w:p>
    <w:p>
      <w:pPr>
        <w:pStyle w:val="BodyText"/>
        <w:spacing w:line="240" w:lineRule="auto" w:before="74"/>
        <w:ind w:left="764" w:right="1688"/>
        <w:jc w:val="left"/>
      </w:pPr>
      <w:r>
        <w:rPr>
          <w:rFonts w:ascii="宋体" w:hAnsi="宋体" w:cs="宋体" w:eastAsia="宋体" w:hint="default"/>
        </w:rPr>
        <w:t>2011</w:t>
      </w:r>
      <w:r>
        <w:rPr/>
        <w:t>年，公司将继续落实精益生产，提升品质管控水平。</w:t>
      </w:r>
    </w:p>
    <w:p>
      <w:pPr>
        <w:pStyle w:val="BodyText"/>
        <w:spacing w:line="240" w:lineRule="auto" w:before="194"/>
        <w:ind w:left="764" w:right="1688"/>
        <w:jc w:val="left"/>
      </w:pPr>
      <w:r>
        <w:rPr/>
        <w:t>（</w:t>
      </w:r>
      <w:r>
        <w:rPr>
          <w:rFonts w:ascii="宋体" w:hAnsi="宋体" w:cs="宋体" w:eastAsia="宋体" w:hint="default"/>
        </w:rPr>
        <w:t>4</w:t>
      </w:r>
      <w:r>
        <w:rPr/>
        <w:t>） 人力资源建设</w:t>
      </w:r>
    </w:p>
    <w:p>
      <w:pPr>
        <w:spacing w:after="0" w:line="240" w:lineRule="auto"/>
        <w:jc w:val="left"/>
        <w:sectPr>
          <w:pgSz w:w="11910" w:h="16840"/>
          <w:pgMar w:header="0" w:footer="1050" w:top="1020" w:bottom="1240" w:left="1600" w:right="0"/>
        </w:sectPr>
      </w:pPr>
    </w:p>
    <w:p>
      <w:pPr>
        <w:spacing w:line="240" w:lineRule="auto" w:before="6"/>
        <w:rPr>
          <w:rFonts w:ascii="宋体" w:hAnsi="宋体" w:cs="宋体" w:eastAsia="宋体" w:hint="default"/>
          <w:sz w:val="26"/>
          <w:szCs w:val="26"/>
        </w:rPr>
      </w:pPr>
    </w:p>
    <w:p>
      <w:pPr>
        <w:pStyle w:val="BodyText"/>
        <w:spacing w:line="357" w:lineRule="auto" w:before="26"/>
        <w:ind w:left="198" w:right="1791" w:firstLine="566"/>
        <w:jc w:val="both"/>
      </w:pPr>
      <w:r>
        <w:rPr>
          <w:rFonts w:ascii="宋体" w:hAnsi="宋体" w:cs="宋体" w:eastAsia="宋体" w:hint="default"/>
        </w:rPr>
        <w:t>2011</w:t>
      </w:r>
      <w:r>
        <w:rPr/>
        <w:t>年，公司仍将继续加强人力资源工作建设，转变用人观念，积极构建 </w:t>
      </w:r>
      <w:r>
        <w:rPr>
          <w:spacing w:val="-3"/>
        </w:rPr>
        <w:t>人才职业发展通道，优化人员结构，盘活人力资源，建设人才梯队。在</w:t>
      </w:r>
      <w:r>
        <w:rPr>
          <w:rFonts w:ascii="宋体" w:hAnsi="宋体" w:cs="宋体" w:eastAsia="宋体" w:hint="default"/>
          <w:spacing w:val="-3"/>
        </w:rPr>
        <w:t>2010</w:t>
      </w:r>
      <w:r>
        <w:rPr>
          <w:spacing w:val="-3"/>
        </w:rPr>
        <w:t>年度</w:t>
      </w:r>
      <w:r>
        <w:rPr>
          <w:spacing w:val="-96"/>
        </w:rPr>
        <w:t> </w:t>
      </w:r>
      <w:r>
        <w:rPr>
          <w:spacing w:val="-3"/>
        </w:rPr>
        <w:t>的工作基础上，完善培训体系，编订培训科目，有组织、有计划的加大全员公共</w:t>
      </w:r>
      <w:r>
        <w:rPr>
          <w:spacing w:val="-103"/>
        </w:rPr>
        <w:t> </w:t>
      </w:r>
      <w:r>
        <w:rPr>
          <w:spacing w:val="-103"/>
        </w:rPr>
      </w:r>
      <w:r>
        <w:rPr/>
        <w:t>科目的教育培训。加强企业文化建设，提升员工对组织的认同与凝聚。</w:t>
      </w:r>
    </w:p>
    <w:p>
      <w:pPr>
        <w:pStyle w:val="BodyText"/>
        <w:spacing w:line="386" w:lineRule="auto" w:before="74"/>
        <w:ind w:left="764" w:right="1842"/>
        <w:jc w:val="left"/>
      </w:pPr>
      <w:r>
        <w:rPr/>
        <w:t>（</w:t>
      </w:r>
      <w:r>
        <w:rPr>
          <w:rFonts w:ascii="宋体" w:hAnsi="宋体" w:cs="宋体" w:eastAsia="宋体" w:hint="default"/>
        </w:rPr>
        <w:t>5</w:t>
      </w:r>
      <w:r>
        <w:rPr/>
        <w:t>） 募集资金项目建设 </w:t>
      </w:r>
      <w:r>
        <w:rPr>
          <w:rFonts w:ascii="宋体" w:hAnsi="宋体" w:cs="宋体" w:eastAsia="宋体" w:hint="default"/>
        </w:rPr>
        <w:t>2011</w:t>
      </w:r>
      <w:r>
        <w:rPr/>
        <w:t>年，公司将继续加强募投项目的建设管理，合理使用募集资金，科学</w:t>
      </w:r>
    </w:p>
    <w:p>
      <w:pPr>
        <w:pStyle w:val="BodyText"/>
        <w:spacing w:line="355" w:lineRule="auto" w:before="7"/>
        <w:ind w:left="198" w:right="1792"/>
        <w:jc w:val="both"/>
      </w:pPr>
      <w:r>
        <w:rPr>
          <w:spacing w:val="-3"/>
        </w:rPr>
        <w:t>安排募投项目的建设进度，确保募投项目早日实现效益，为公司提供新的收入和</w:t>
      </w:r>
      <w:r>
        <w:rPr>
          <w:spacing w:val="-103"/>
        </w:rPr>
        <w:t> </w:t>
      </w:r>
      <w:r>
        <w:rPr>
          <w:spacing w:val="-103"/>
        </w:rPr>
      </w:r>
      <w:r>
        <w:rPr/>
        <w:t>利润增长点。</w:t>
      </w:r>
    </w:p>
    <w:p>
      <w:pPr>
        <w:pStyle w:val="BodyText"/>
        <w:spacing w:line="357" w:lineRule="auto" w:before="77"/>
        <w:ind w:left="198" w:right="1688" w:firstLine="537"/>
        <w:jc w:val="left"/>
      </w:pPr>
      <w:r>
        <w:rPr/>
        <w:t>超募资金部分，公司将继续严格按照中国证监会和深交所的有关规定，围 </w:t>
      </w:r>
      <w:r>
        <w:rPr>
          <w:spacing w:val="-3"/>
        </w:rPr>
        <w:t>绕主业、合理规划、谨慎实施，进一步提高公司的市场抗风险能力和综合竞争能</w:t>
      </w:r>
      <w:r>
        <w:rPr>
          <w:spacing w:val="-102"/>
        </w:rPr>
        <w:t> </w:t>
      </w:r>
      <w:r>
        <w:rPr>
          <w:spacing w:val="-102"/>
        </w:rPr>
      </w:r>
      <w:r>
        <w:rPr/>
        <w:t>力，巩固和强化公司在行业的领先地位，形成良好的业绩回报。</w:t>
      </w:r>
    </w:p>
    <w:p>
      <w:pPr>
        <w:pStyle w:val="BodyText"/>
        <w:spacing w:line="386" w:lineRule="auto" w:before="77"/>
        <w:ind w:left="764" w:right="1842" w:hanging="29"/>
        <w:jc w:val="left"/>
      </w:pPr>
      <w:r>
        <w:rPr/>
        <w:t>（</w:t>
      </w:r>
      <w:r>
        <w:rPr>
          <w:rFonts w:ascii="宋体" w:hAnsi="宋体" w:cs="宋体" w:eastAsia="宋体" w:hint="default"/>
        </w:rPr>
        <w:t>6</w:t>
      </w:r>
      <w:r>
        <w:rPr/>
        <w:t>） 公司治理结构建设 </w:t>
      </w:r>
      <w:r>
        <w:rPr>
          <w:rFonts w:ascii="宋体" w:hAnsi="宋体" w:cs="宋体" w:eastAsia="宋体" w:hint="default"/>
        </w:rPr>
        <w:t>2011</w:t>
      </w:r>
      <w:r>
        <w:rPr/>
        <w:t>年，公司将进一步依照中国证监会、深圳交易所的法律法规，积极推</w:t>
      </w:r>
    </w:p>
    <w:p>
      <w:pPr>
        <w:pStyle w:val="BodyText"/>
        <w:spacing w:line="357" w:lineRule="auto" w:before="5"/>
        <w:ind w:left="198" w:right="1791"/>
        <w:jc w:val="both"/>
      </w:pPr>
      <w:r>
        <w:rPr>
          <w:spacing w:val="-3"/>
        </w:rPr>
        <w:t>进内控建设，重抓落实，加强集团规划与成员企业的规范运营；积极推进投资者</w:t>
      </w:r>
      <w:r>
        <w:rPr>
          <w:spacing w:val="-102"/>
        </w:rPr>
        <w:t> </w:t>
      </w:r>
      <w:r>
        <w:rPr>
          <w:spacing w:val="-102"/>
        </w:rPr>
      </w:r>
      <w:r>
        <w:rPr>
          <w:spacing w:val="-3"/>
        </w:rPr>
        <w:t>沟通平台的完善，规范投资者关系工作，促进公司与投资者之间长期、稳定的良</w:t>
      </w:r>
      <w:r>
        <w:rPr>
          <w:spacing w:val="-102"/>
        </w:rPr>
        <w:t> </w:t>
      </w:r>
      <w:r>
        <w:rPr>
          <w:spacing w:val="-102"/>
        </w:rPr>
      </w:r>
      <w:r>
        <w:rPr/>
        <w:t>好互动关系，实现公司价值和股东利益最大化。</w:t>
      </w:r>
    </w:p>
    <w:p>
      <w:pPr>
        <w:spacing w:line="240" w:lineRule="auto" w:before="11"/>
        <w:rPr>
          <w:rFonts w:ascii="宋体" w:hAnsi="宋体" w:cs="宋体" w:eastAsia="宋体" w:hint="default"/>
          <w:sz w:val="20"/>
          <w:szCs w:val="20"/>
        </w:rPr>
      </w:pPr>
    </w:p>
    <w:p>
      <w:pPr>
        <w:pStyle w:val="Heading5"/>
        <w:spacing w:line="240" w:lineRule="auto" w:before="26"/>
        <w:ind w:right="1688"/>
        <w:jc w:val="left"/>
        <w:rPr>
          <w:b w:val="0"/>
          <w:bCs w:val="0"/>
        </w:rPr>
      </w:pPr>
      <w:r>
        <w:rPr/>
        <w:t>（五）对公司未来发展战略和经营目标的实现产生不利影响的风险因素分</w:t>
      </w:r>
      <w:r>
        <w:rPr>
          <w:b w:val="0"/>
          <w:bCs w:val="0"/>
        </w:rPr>
      </w:r>
    </w:p>
    <w:p>
      <w:pPr>
        <w:pStyle w:val="Heading5"/>
        <w:spacing w:line="240" w:lineRule="auto" w:before="151"/>
        <w:ind w:left="198" w:right="1688"/>
        <w:jc w:val="left"/>
        <w:rPr>
          <w:b w:val="0"/>
          <w:bCs w:val="0"/>
        </w:rPr>
      </w:pPr>
      <w:r>
        <w:rPr>
          <w:w w:val="99"/>
        </w:rPr>
        <w:t>析</w:t>
      </w:r>
      <w:r>
        <w:rPr>
          <w:b w:val="0"/>
          <w:bCs w:val="0"/>
        </w:rPr>
      </w:r>
    </w:p>
    <w:p>
      <w:pPr>
        <w:spacing w:line="240" w:lineRule="auto" w:before="8"/>
        <w:rPr>
          <w:rFonts w:ascii="新宋体" w:hAnsi="新宋体" w:cs="新宋体" w:eastAsia="新宋体" w:hint="default"/>
          <w:b/>
          <w:bCs/>
          <w:sz w:val="29"/>
          <w:szCs w:val="29"/>
        </w:rPr>
      </w:pPr>
    </w:p>
    <w:p>
      <w:pPr>
        <w:pStyle w:val="BodyText"/>
        <w:spacing w:line="386" w:lineRule="auto" w:before="26"/>
        <w:ind w:left="764" w:right="1842"/>
        <w:jc w:val="left"/>
      </w:pPr>
      <w:r>
        <w:rPr>
          <w:rFonts w:ascii="宋体" w:hAnsi="宋体" w:cs="宋体" w:eastAsia="宋体" w:hint="default"/>
        </w:rPr>
        <w:t>1</w:t>
      </w:r>
      <w:r>
        <w:rPr/>
        <w:t>、产品毛利率趋降风险 随着公司行业竞争者不断加入，市场竞争日趋激烈，公司面临产品毛利率</w:t>
      </w:r>
    </w:p>
    <w:p>
      <w:pPr>
        <w:pStyle w:val="BodyText"/>
        <w:spacing w:line="240" w:lineRule="auto" w:before="5"/>
        <w:ind w:left="198" w:right="1688"/>
        <w:jc w:val="left"/>
      </w:pPr>
      <w:r>
        <w:rPr/>
        <w:t>下降的风险。</w:t>
      </w:r>
    </w:p>
    <w:p>
      <w:pPr>
        <w:pStyle w:val="BodyText"/>
        <w:spacing w:line="240" w:lineRule="auto" w:before="192"/>
        <w:ind w:left="764" w:right="1688"/>
        <w:jc w:val="left"/>
      </w:pPr>
      <w:r>
        <w:rPr/>
        <w:t>分析与对策：</w:t>
      </w:r>
    </w:p>
    <w:p>
      <w:pPr>
        <w:pStyle w:val="BodyText"/>
        <w:spacing w:line="355" w:lineRule="auto" w:before="195"/>
        <w:ind w:left="198" w:right="1788" w:firstLine="566"/>
        <w:jc w:val="left"/>
      </w:pPr>
      <w:r>
        <w:rPr>
          <w:spacing w:val="-2"/>
        </w:rPr>
        <w:t>（</w:t>
      </w:r>
      <w:r>
        <w:rPr>
          <w:rFonts w:ascii="宋体" w:hAnsi="宋体" w:cs="宋体" w:eastAsia="宋体" w:hint="default"/>
          <w:spacing w:val="-2"/>
        </w:rPr>
        <w:t>1</w:t>
      </w:r>
      <w:r>
        <w:rPr>
          <w:spacing w:val="-2"/>
        </w:rPr>
        <w:t>）优化产品结构、提高技术含量、增加高附加值产品的比重；增加生产</w:t>
      </w:r>
      <w:r>
        <w:rPr/>
        <w:t> 规模及销售规模，进一步完善存货管理、优化生产流程，以降低生产成本；</w:t>
      </w:r>
    </w:p>
    <w:p>
      <w:pPr>
        <w:pStyle w:val="BodyText"/>
        <w:spacing w:line="357" w:lineRule="auto" w:before="77"/>
        <w:ind w:left="198" w:right="1788" w:firstLine="566"/>
        <w:jc w:val="left"/>
      </w:pPr>
      <w:r>
        <w:rPr>
          <w:spacing w:val="-2"/>
        </w:rPr>
        <w:t>（</w:t>
      </w:r>
      <w:r>
        <w:rPr>
          <w:rFonts w:ascii="宋体" w:hAnsi="宋体" w:cs="宋体" w:eastAsia="宋体" w:hint="default"/>
          <w:spacing w:val="-2"/>
        </w:rPr>
        <w:t>2</w:t>
      </w:r>
      <w:r>
        <w:rPr>
          <w:spacing w:val="-2"/>
        </w:rPr>
        <w:t>）完善营销服务网络，加强营销队伍建设，缩短服务半径，提供差异化</w:t>
      </w:r>
      <w:r>
        <w:rPr/>
        <w:t> 的服务，满足客户个性化需求，以提升直销业务比率。</w:t>
      </w:r>
    </w:p>
    <w:p>
      <w:pPr>
        <w:pStyle w:val="BodyText"/>
        <w:spacing w:line="357" w:lineRule="auto" w:before="74"/>
        <w:ind w:left="198" w:right="1842" w:firstLine="566"/>
        <w:jc w:val="left"/>
      </w:pPr>
      <w:r>
        <w:rPr/>
        <w:t>综上所述，公司将通过产品升级、降低生产成本、增加直销比率等多种途 径，减缓毛利率下降趋势，提高企业效益。</w:t>
      </w:r>
    </w:p>
    <w:p>
      <w:pPr>
        <w:spacing w:after="0" w:line="357" w:lineRule="auto"/>
        <w:jc w:val="left"/>
        <w:sectPr>
          <w:pgSz w:w="11910" w:h="16840"/>
          <w:pgMar w:header="0" w:footer="1050" w:top="1020" w:bottom="1240" w:left="1600" w:right="0"/>
        </w:sectPr>
      </w:pPr>
    </w:p>
    <w:p>
      <w:pPr>
        <w:spacing w:line="240" w:lineRule="auto" w:before="6"/>
        <w:rPr>
          <w:rFonts w:ascii="宋体" w:hAnsi="宋体" w:cs="宋体" w:eastAsia="宋体" w:hint="default"/>
          <w:sz w:val="26"/>
          <w:szCs w:val="26"/>
        </w:rPr>
      </w:pPr>
    </w:p>
    <w:p>
      <w:pPr>
        <w:pStyle w:val="BodyText"/>
        <w:spacing w:line="386" w:lineRule="auto" w:before="26"/>
        <w:ind w:left="764" w:right="1842"/>
        <w:jc w:val="left"/>
      </w:pPr>
      <w:r>
        <w:rPr>
          <w:rFonts w:ascii="宋体" w:hAnsi="宋体" w:cs="宋体" w:eastAsia="宋体" w:hint="default"/>
        </w:rPr>
        <w:t>2</w:t>
      </w:r>
      <w:r>
        <w:rPr/>
        <w:t>、公司并购重组的风险 根据公司的未来发展战略，公司拟开展围绕主业的并购、重组工作，这使</w:t>
      </w:r>
    </w:p>
    <w:p>
      <w:pPr>
        <w:pStyle w:val="BodyText"/>
        <w:spacing w:line="386" w:lineRule="auto" w:before="7"/>
        <w:ind w:left="764" w:right="1842" w:hanging="567"/>
        <w:jc w:val="left"/>
      </w:pPr>
      <w:r>
        <w:rPr/>
        <w:t>公司面临并购及后续管理、整合难度增加的风险。 分析与对策：公司将充分利用各种信息和社会资源，围绕主业审慎选择并</w:t>
      </w:r>
    </w:p>
    <w:p>
      <w:pPr>
        <w:pStyle w:val="BodyText"/>
        <w:spacing w:line="240" w:lineRule="auto" w:before="5"/>
        <w:ind w:left="198" w:right="1688"/>
        <w:jc w:val="left"/>
      </w:pPr>
      <w:r>
        <w:rPr/>
        <w:t>购目标，并积极引进复合型的管理人才，科学地开展并购重组工作。</w:t>
      </w:r>
    </w:p>
    <w:p>
      <w:pPr>
        <w:spacing w:line="240" w:lineRule="auto" w:before="10"/>
        <w:rPr>
          <w:rFonts w:ascii="宋体" w:hAnsi="宋体" w:cs="宋体" w:eastAsia="宋体" w:hint="default"/>
          <w:sz w:val="31"/>
          <w:szCs w:val="31"/>
        </w:rPr>
      </w:pPr>
    </w:p>
    <w:p>
      <w:pPr>
        <w:pStyle w:val="Heading5"/>
        <w:spacing w:line="240" w:lineRule="auto"/>
        <w:ind w:right="1688"/>
        <w:jc w:val="left"/>
        <w:rPr>
          <w:b w:val="0"/>
          <w:bCs w:val="0"/>
        </w:rPr>
      </w:pPr>
      <w:r>
        <w:rPr/>
        <w:t>（六）管理层所关注的公司发展机遇和挑战</w:t>
      </w:r>
      <w:r>
        <w:rPr>
          <w:b w:val="0"/>
          <w:bCs w:val="0"/>
        </w:rPr>
      </w:r>
    </w:p>
    <w:p>
      <w:pPr>
        <w:spacing w:line="240" w:lineRule="auto" w:before="5"/>
        <w:rPr>
          <w:rFonts w:ascii="新宋体" w:hAnsi="新宋体" w:cs="新宋体" w:eastAsia="新宋体" w:hint="default"/>
          <w:b/>
          <w:bCs/>
          <w:sz w:val="31"/>
          <w:szCs w:val="31"/>
        </w:rPr>
      </w:pPr>
    </w:p>
    <w:p>
      <w:pPr>
        <w:pStyle w:val="BodyText"/>
        <w:spacing w:line="240" w:lineRule="auto" w:before="0"/>
        <w:ind w:left="764" w:right="1688"/>
        <w:jc w:val="left"/>
      </w:pPr>
      <w:r>
        <w:rPr>
          <w:rFonts w:ascii="宋体" w:hAnsi="宋体" w:cs="宋体" w:eastAsia="宋体" w:hint="default"/>
        </w:rPr>
        <w:t>1</w:t>
      </w:r>
      <w:r>
        <w:rPr/>
        <w:t>、机遇</w:t>
      </w:r>
    </w:p>
    <w:p>
      <w:pPr>
        <w:pStyle w:val="BodyText"/>
        <w:spacing w:line="357" w:lineRule="auto" w:before="193"/>
        <w:ind w:left="198" w:right="1792" w:firstLine="566"/>
        <w:jc w:val="both"/>
      </w:pPr>
      <w:r>
        <w:rPr/>
        <w:t>（</w:t>
      </w:r>
      <w:r>
        <w:rPr>
          <w:rFonts w:ascii="宋体" w:hAnsi="宋体" w:cs="宋体" w:eastAsia="宋体" w:hint="default"/>
        </w:rPr>
        <w:t>1</w:t>
      </w:r>
      <w:r>
        <w:rPr/>
        <w:t>） 随着人类社会安全、环保、健康意识的增强，相关行业领域为公司 </w:t>
      </w:r>
      <w:r>
        <w:rPr>
          <w:spacing w:val="-3"/>
        </w:rPr>
        <w:t>提供了无比广阔的空间。同时，在当前全球金融危机的形势下，国家实施继续扩</w:t>
      </w:r>
      <w:r>
        <w:rPr>
          <w:spacing w:val="-102"/>
        </w:rPr>
        <w:t> </w:t>
      </w:r>
      <w:r>
        <w:rPr>
          <w:spacing w:val="-102"/>
        </w:rPr>
      </w:r>
      <w:r>
        <w:rPr/>
        <w:t>大内需，大力加强基础产业设施建设，给公司带来较好的发展机遇。</w:t>
      </w:r>
    </w:p>
    <w:p>
      <w:pPr>
        <w:pStyle w:val="BodyText"/>
        <w:spacing w:line="357" w:lineRule="auto" w:before="77"/>
        <w:ind w:left="198" w:right="1688" w:firstLine="566"/>
        <w:jc w:val="left"/>
      </w:pPr>
      <w:r>
        <w:rPr/>
        <w:t>（</w:t>
      </w:r>
      <w:r>
        <w:rPr>
          <w:rFonts w:ascii="宋体" w:hAnsi="宋体" w:cs="宋体" w:eastAsia="宋体" w:hint="default"/>
        </w:rPr>
        <w:t>2</w:t>
      </w:r>
      <w:r>
        <w:rPr/>
        <w:t>） 国家把物联网的发展提升到战略高度，为公司发展传感产业提供了 大好的机遇。目前公司在气体传感产业中为国内行业龙头，积累了较好的技术、 </w:t>
      </w:r>
      <w:r>
        <w:rPr>
          <w:spacing w:val="-3"/>
        </w:rPr>
        <w:t>市场、管理、品牌优势。公司将利用这些优势，整合相关传感产业，形成综合传</w:t>
      </w:r>
      <w:r>
        <w:rPr>
          <w:spacing w:val="-106"/>
        </w:rPr>
        <w:t> </w:t>
      </w:r>
      <w:r>
        <w:rPr>
          <w:spacing w:val="-106"/>
        </w:rPr>
      </w:r>
      <w:r>
        <w:rPr/>
        <w:t>感器产业群，也面临大好机遇。</w:t>
      </w:r>
    </w:p>
    <w:p>
      <w:pPr>
        <w:pStyle w:val="BodyText"/>
        <w:spacing w:line="240" w:lineRule="auto" w:before="75"/>
        <w:ind w:left="764" w:right="1688"/>
        <w:jc w:val="left"/>
      </w:pPr>
      <w:r>
        <w:rPr>
          <w:rFonts w:ascii="宋体" w:hAnsi="宋体" w:cs="宋体" w:eastAsia="宋体" w:hint="default"/>
        </w:rPr>
        <w:t>2</w:t>
      </w:r>
      <w:r>
        <w:rPr/>
        <w:t>、挑战</w:t>
      </w:r>
    </w:p>
    <w:p>
      <w:pPr>
        <w:pStyle w:val="BodyText"/>
        <w:spacing w:line="357" w:lineRule="auto" w:before="194"/>
        <w:ind w:left="198" w:right="1792" w:firstLine="566"/>
        <w:jc w:val="both"/>
      </w:pPr>
      <w:r>
        <w:rPr/>
        <w:t>（</w:t>
      </w:r>
      <w:r>
        <w:rPr>
          <w:rFonts w:ascii="宋体" w:hAnsi="宋体" w:cs="宋体" w:eastAsia="宋体" w:hint="default"/>
        </w:rPr>
        <w:t>1</w:t>
      </w:r>
      <w:r>
        <w:rPr/>
        <w:t>） 行业竞争激烈。行业的快速发展也吸引了更多的竞争者，目前行业 </w:t>
      </w:r>
      <w:r>
        <w:rPr>
          <w:spacing w:val="-3"/>
        </w:rPr>
        <w:t>市场集中度不高，竞争激烈。公司将加大研发投入，提升产品品质，提升品牌竞</w:t>
      </w:r>
      <w:r>
        <w:rPr>
          <w:spacing w:val="-103"/>
        </w:rPr>
        <w:t> </w:t>
      </w:r>
      <w:r>
        <w:rPr>
          <w:spacing w:val="-103"/>
        </w:rPr>
      </w:r>
      <w:r>
        <w:rPr/>
        <w:t>争力，进一步加强综合竞争力。</w:t>
      </w:r>
    </w:p>
    <w:p>
      <w:pPr>
        <w:pStyle w:val="BodyText"/>
        <w:spacing w:line="355" w:lineRule="auto" w:before="74"/>
        <w:ind w:left="198" w:right="1842" w:firstLine="566"/>
        <w:jc w:val="left"/>
      </w:pPr>
      <w:r>
        <w:rPr/>
        <w:t>（</w:t>
      </w:r>
      <w:r>
        <w:rPr>
          <w:rFonts w:ascii="宋体" w:hAnsi="宋体" w:cs="宋体" w:eastAsia="宋体" w:hint="default"/>
        </w:rPr>
        <w:t>2</w:t>
      </w:r>
      <w:r>
        <w:rPr/>
        <w:t>） 募投项目实施。募投项目建设期较长、工作量较大，短期将对公司 经营管理能力形成挑战。</w:t>
      </w:r>
    </w:p>
    <w:p>
      <w:pPr>
        <w:pStyle w:val="BodyText"/>
        <w:spacing w:line="357" w:lineRule="auto" w:before="79"/>
        <w:ind w:left="198" w:right="1688" w:firstLine="566"/>
        <w:jc w:val="left"/>
      </w:pPr>
      <w:r>
        <w:rPr/>
        <w:t>（</w:t>
      </w:r>
      <w:r>
        <w:rPr>
          <w:rFonts w:ascii="宋体" w:hAnsi="宋体" w:cs="宋体" w:eastAsia="宋体" w:hint="default"/>
        </w:rPr>
        <w:t>3</w:t>
      </w:r>
      <w:r>
        <w:rPr/>
        <w:t>）综合管理、技术人才获取。随着业务的拓展和市场竞争的加剧，公司 迫切需要品牌经营、技术和产品开发、市场开拓等各类优秀人才。人才的招聘、 培训、融合需要一定的时间。就目前而言，保持现有技术队伍和管理层的稳定、 </w:t>
      </w:r>
      <w:r>
        <w:rPr>
          <w:spacing w:val="-3"/>
        </w:rPr>
        <w:t>提高业务人员专业水平和综合素质、培养和引进优秀人才，对公司的快速发展形</w:t>
      </w:r>
      <w:r>
        <w:rPr>
          <w:spacing w:val="-103"/>
        </w:rPr>
        <w:t> </w:t>
      </w:r>
      <w:r>
        <w:rPr>
          <w:spacing w:val="-103"/>
        </w:rPr>
      </w:r>
      <w:r>
        <w:rPr/>
        <w:t>成挑战。</w:t>
      </w:r>
    </w:p>
    <w:p>
      <w:pPr>
        <w:spacing w:line="240" w:lineRule="auto" w:before="8"/>
        <w:rPr>
          <w:rFonts w:ascii="宋体" w:hAnsi="宋体" w:cs="宋体" w:eastAsia="宋体" w:hint="default"/>
          <w:sz w:val="22"/>
          <w:szCs w:val="22"/>
        </w:rPr>
      </w:pPr>
    </w:p>
    <w:p>
      <w:pPr>
        <w:pStyle w:val="Heading5"/>
        <w:spacing w:line="240" w:lineRule="auto"/>
        <w:ind w:right="1688"/>
        <w:jc w:val="left"/>
        <w:rPr>
          <w:b w:val="0"/>
          <w:bCs w:val="0"/>
        </w:rPr>
      </w:pPr>
      <w:r>
        <w:rPr/>
        <w:t>（七）实现未来发展战略所需资金的计划</w:t>
      </w:r>
      <w:r>
        <w:rPr>
          <w:b w:val="0"/>
          <w:bCs w:val="0"/>
        </w:rPr>
      </w:r>
    </w:p>
    <w:p>
      <w:pPr>
        <w:spacing w:line="240" w:lineRule="auto" w:before="5"/>
        <w:rPr>
          <w:rFonts w:ascii="新宋体" w:hAnsi="新宋体" w:cs="新宋体" w:eastAsia="新宋体" w:hint="default"/>
          <w:b/>
          <w:bCs/>
          <w:sz w:val="31"/>
          <w:szCs w:val="31"/>
        </w:rPr>
      </w:pPr>
    </w:p>
    <w:p>
      <w:pPr>
        <w:pStyle w:val="BodyText"/>
        <w:spacing w:line="240" w:lineRule="auto" w:before="0"/>
        <w:ind w:left="764" w:right="0"/>
        <w:jc w:val="left"/>
      </w:pPr>
      <w:r>
        <w:rPr/>
        <w:t>公司有序组织、科学实施募投项目，取得了较好建设成果。对于超募资金，</w:t>
      </w:r>
    </w:p>
    <w:p>
      <w:pPr>
        <w:spacing w:after="0" w:line="240" w:lineRule="auto"/>
        <w:jc w:val="left"/>
        <w:sectPr>
          <w:pgSz w:w="11910" w:h="16840"/>
          <w:pgMar w:header="0" w:footer="1050" w:top="1020" w:bottom="1240" w:left="1600" w:right="0"/>
        </w:sectPr>
      </w:pPr>
    </w:p>
    <w:p>
      <w:pPr>
        <w:spacing w:line="240" w:lineRule="auto" w:before="6"/>
        <w:rPr>
          <w:rFonts w:ascii="宋体" w:hAnsi="宋体" w:cs="宋体" w:eastAsia="宋体" w:hint="default"/>
          <w:sz w:val="26"/>
          <w:szCs w:val="26"/>
        </w:rPr>
      </w:pPr>
    </w:p>
    <w:p>
      <w:pPr>
        <w:pStyle w:val="BodyText"/>
        <w:spacing w:line="357" w:lineRule="auto" w:before="26"/>
        <w:ind w:left="198" w:right="1688"/>
        <w:jc w:val="left"/>
      </w:pPr>
      <w:r>
        <w:rPr/>
        <w:t>公司将专户管理，用于主营业务。目前公司根据发展规划及实际生产经营需求， 积极稳妥推进超募资金项目的调研工作，妥善安排超募资金的使用计划。</w:t>
      </w:r>
    </w:p>
    <w:p>
      <w:pPr>
        <w:spacing w:line="240" w:lineRule="auto" w:before="8"/>
        <w:rPr>
          <w:rFonts w:ascii="宋体" w:hAnsi="宋体" w:cs="宋体" w:eastAsia="宋体" w:hint="default"/>
          <w:sz w:val="22"/>
          <w:szCs w:val="22"/>
        </w:rPr>
      </w:pPr>
    </w:p>
    <w:p>
      <w:pPr>
        <w:pStyle w:val="Heading5"/>
        <w:spacing w:line="240" w:lineRule="auto"/>
        <w:ind w:right="1688"/>
        <w:jc w:val="left"/>
        <w:rPr>
          <w:b w:val="0"/>
          <w:bCs w:val="0"/>
        </w:rPr>
      </w:pPr>
      <w:r>
        <w:rPr/>
        <w:t>三、报告期内公司投资情况</w:t>
      </w:r>
      <w:r>
        <w:rPr>
          <w:b w:val="0"/>
          <w:bCs w:val="0"/>
        </w:rPr>
      </w:r>
    </w:p>
    <w:p>
      <w:pPr>
        <w:spacing w:line="240" w:lineRule="auto" w:before="5"/>
        <w:rPr>
          <w:rFonts w:ascii="新宋体" w:hAnsi="新宋体" w:cs="新宋体" w:eastAsia="新宋体" w:hint="default"/>
          <w:b/>
          <w:bCs/>
          <w:sz w:val="31"/>
          <w:szCs w:val="31"/>
        </w:rPr>
      </w:pPr>
    </w:p>
    <w:p>
      <w:pPr>
        <w:pStyle w:val="Heading5"/>
        <w:tabs>
          <w:tab w:pos="1877" w:val="left" w:leader="none"/>
        </w:tabs>
        <w:spacing w:line="386" w:lineRule="auto"/>
        <w:ind w:left="886" w:right="6017" w:hanging="123"/>
        <w:jc w:val="left"/>
        <w:rPr>
          <w:rFonts w:ascii="宋体" w:hAnsi="宋体" w:cs="宋体" w:eastAsia="宋体" w:hint="default"/>
          <w:b w:val="0"/>
          <w:bCs w:val="0"/>
        </w:rPr>
      </w:pPr>
      <w:r>
        <w:rPr>
          <w:rFonts w:ascii="宋体" w:hAnsi="宋体" w:cs="宋体" w:eastAsia="宋体" w:hint="default"/>
          <w:w w:val="95"/>
        </w:rPr>
        <w:t>（一）</w:t>
        <w:tab/>
      </w:r>
      <w:r>
        <w:rPr>
          <w:rFonts w:ascii="宋体" w:hAnsi="宋体" w:cs="宋体" w:eastAsia="宋体" w:hint="default"/>
        </w:rPr>
        <w:t>募集资金使用情况如下</w:t>
      </w:r>
      <w:r>
        <w:rPr>
          <w:rFonts w:ascii="宋体" w:hAnsi="宋体" w:cs="宋体" w:eastAsia="宋体" w:hint="default"/>
          <w:w w:val="99"/>
        </w:rPr>
        <w:t> </w:t>
      </w:r>
      <w:r>
        <w:rPr>
          <w:rFonts w:ascii="宋体" w:hAnsi="宋体" w:cs="宋体" w:eastAsia="宋体" w:hint="default"/>
        </w:rPr>
        <w:t>1</w:t>
      </w:r>
      <w:r>
        <w:rPr>
          <w:rFonts w:ascii="宋体" w:hAnsi="宋体" w:cs="宋体" w:eastAsia="宋体" w:hint="default"/>
        </w:rPr>
        <w:t>、实际募集资金到账情况</w:t>
      </w:r>
      <w:r>
        <w:rPr>
          <w:rFonts w:ascii="宋体" w:hAnsi="宋体" w:cs="宋体" w:eastAsia="宋体" w:hint="default"/>
          <w:b w:val="0"/>
          <w:bCs w:val="0"/>
        </w:rPr>
      </w:r>
    </w:p>
    <w:p>
      <w:pPr>
        <w:pStyle w:val="BodyText"/>
        <w:spacing w:line="357" w:lineRule="auto" w:before="48"/>
        <w:ind w:left="198" w:right="1770" w:firstLine="566"/>
        <w:jc w:val="both"/>
      </w:pPr>
      <w:r>
        <w:rPr>
          <w:spacing w:val="-1"/>
        </w:rPr>
        <w:t>经中国证券监督管理委员会证监许可［</w:t>
      </w:r>
      <w:r>
        <w:rPr>
          <w:rFonts w:ascii="宋体" w:hAnsi="宋体" w:cs="宋体" w:eastAsia="宋体" w:hint="default"/>
          <w:spacing w:val="-1"/>
        </w:rPr>
        <w:t>2009</w:t>
      </w:r>
      <w:r>
        <w:rPr>
          <w:spacing w:val="-1"/>
        </w:rPr>
        <w:t>］</w:t>
      </w:r>
      <w:r>
        <w:rPr>
          <w:rFonts w:ascii="宋体" w:hAnsi="宋体" w:cs="宋体" w:eastAsia="宋体" w:hint="default"/>
          <w:spacing w:val="-1"/>
        </w:rPr>
        <w:t>957</w:t>
      </w:r>
      <w:r>
        <w:rPr>
          <w:spacing w:val="-1"/>
        </w:rPr>
        <w:t>号文《关于核准河南汉威</w:t>
      </w:r>
      <w:r>
        <w:rPr/>
        <w:t> </w:t>
      </w:r>
      <w:r>
        <w:rPr>
          <w:spacing w:val="-2"/>
        </w:rPr>
        <w:t>电子股份有限公司首次公开发行股票并在创业板上市的批复》核准，并经深圳证</w:t>
      </w:r>
      <w:r>
        <w:rPr>
          <w:spacing w:val="-116"/>
        </w:rPr>
        <w:t> </w:t>
      </w:r>
      <w:r>
        <w:rPr>
          <w:spacing w:val="-116"/>
        </w:rPr>
      </w:r>
      <w:r>
        <w:rPr>
          <w:spacing w:val="-2"/>
        </w:rPr>
        <w:t>券交易所同意，公司由主承销商国金证券股份有限公司通过深圳证券交易所系统</w:t>
      </w:r>
      <w:r>
        <w:rPr>
          <w:spacing w:val="-115"/>
        </w:rPr>
        <w:t> </w:t>
      </w:r>
      <w:r>
        <w:rPr>
          <w:spacing w:val="-115"/>
        </w:rPr>
      </w:r>
      <w:r>
        <w:rPr>
          <w:spacing w:val="-2"/>
        </w:rPr>
        <w:t>采用网下询价配售和网上资金申购定价相结合的方式，向社会公众公开发行了人</w:t>
      </w:r>
      <w:r>
        <w:rPr>
          <w:spacing w:val="-115"/>
        </w:rPr>
        <w:t> </w:t>
      </w:r>
      <w:r>
        <w:rPr>
          <w:spacing w:val="-115"/>
        </w:rPr>
      </w:r>
      <w:r>
        <w:rPr>
          <w:spacing w:val="-4"/>
        </w:rPr>
        <w:t>民币普通股（创业板）股票</w:t>
      </w:r>
      <w:r>
        <w:rPr>
          <w:rFonts w:ascii="宋体" w:hAnsi="宋体" w:cs="宋体" w:eastAsia="宋体" w:hint="default"/>
          <w:spacing w:val="-4"/>
        </w:rPr>
        <w:t>1,500</w:t>
      </w:r>
      <w:r>
        <w:rPr>
          <w:spacing w:val="-4"/>
        </w:rPr>
        <w:t>万股（每股面值为人民币</w:t>
      </w:r>
      <w:r>
        <w:rPr>
          <w:rFonts w:ascii="宋体" w:hAnsi="宋体" w:cs="宋体" w:eastAsia="宋体" w:hint="default"/>
          <w:spacing w:val="-4"/>
        </w:rPr>
        <w:t>1</w:t>
      </w:r>
      <w:r>
        <w:rPr>
          <w:spacing w:val="-4"/>
        </w:rPr>
        <w:t>元），发行价为每股</w:t>
      </w:r>
      <w:r>
        <w:rPr>
          <w:spacing w:val="-89"/>
        </w:rPr>
        <w:t> </w:t>
      </w:r>
      <w:r>
        <w:rPr>
          <w:spacing w:val="-89"/>
        </w:rPr>
      </w:r>
      <w:r>
        <w:rPr/>
        <w:t>人民币</w:t>
      </w:r>
      <w:r>
        <w:rPr>
          <w:rFonts w:ascii="宋体" w:hAnsi="宋体" w:cs="宋体" w:eastAsia="宋体" w:hint="default"/>
        </w:rPr>
        <w:t>27.00</w:t>
      </w:r>
      <w:r>
        <w:rPr/>
        <w:t>元。公司募集资金总额</w:t>
      </w:r>
      <w:r>
        <w:rPr>
          <w:rFonts w:ascii="宋体" w:hAnsi="宋体" w:cs="宋体" w:eastAsia="宋体" w:hint="default"/>
        </w:rPr>
        <w:t>40,500</w:t>
      </w:r>
      <w:r>
        <w:rPr/>
        <w:t>万元，扣除承销及保荐费用及其他发 行费用后，募集净额</w:t>
      </w:r>
      <w:r>
        <w:rPr>
          <w:rFonts w:ascii="宋体" w:hAnsi="宋体" w:cs="宋体" w:eastAsia="宋体" w:hint="default"/>
        </w:rPr>
        <w:t>37,363.95</w:t>
      </w:r>
      <w:r>
        <w:rPr/>
        <w:t>万元人民币。上述资金到位情况业经中磊会计师 事务所有限责任公司验资，并由其出具中磊验字</w:t>
      </w:r>
      <w:r>
        <w:rPr>
          <w:rFonts w:ascii="宋体" w:hAnsi="宋体" w:cs="宋体" w:eastAsia="宋体" w:hint="default"/>
        </w:rPr>
        <w:t>[2009]</w:t>
      </w:r>
      <w:r>
        <w:rPr/>
        <w:t>第</w:t>
      </w:r>
      <w:r>
        <w:rPr>
          <w:rFonts w:ascii="宋体" w:hAnsi="宋体" w:cs="宋体" w:eastAsia="宋体" w:hint="default"/>
        </w:rPr>
        <w:t>0016</w:t>
      </w:r>
      <w:r>
        <w:rPr/>
        <w:t>号验资报告。</w:t>
      </w:r>
    </w:p>
    <w:p>
      <w:pPr>
        <w:pStyle w:val="Heading5"/>
        <w:spacing w:line="240" w:lineRule="auto" w:before="77"/>
        <w:ind w:left="766" w:right="1688"/>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rPr>
        <w:t>、本年度使用金额及余额</w:t>
      </w:r>
      <w:r>
        <w:rPr>
          <w:rFonts w:ascii="宋体" w:hAnsi="宋体" w:cs="宋体" w:eastAsia="宋体" w:hint="default"/>
          <w:b w:val="0"/>
          <w:bCs w:val="0"/>
        </w:rPr>
      </w:r>
    </w:p>
    <w:p>
      <w:pPr>
        <w:pStyle w:val="BodyText"/>
        <w:spacing w:line="240" w:lineRule="auto" w:before="192"/>
        <w:ind w:left="678" w:right="1688"/>
        <w:jc w:val="left"/>
        <w:rPr>
          <w:rFonts w:ascii="新宋体" w:hAnsi="新宋体" w:cs="新宋体" w:eastAsia="新宋体" w:hint="default"/>
        </w:rPr>
      </w:pPr>
      <w:r>
        <w:rPr>
          <w:rFonts w:ascii="新宋体" w:hAnsi="新宋体" w:cs="新宋体" w:eastAsia="新宋体" w:hint="default"/>
        </w:rPr>
        <w:t>截止</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12</w:t>
      </w:r>
      <w:r>
        <w:rPr>
          <w:rFonts w:ascii="新宋体" w:hAnsi="新宋体" w:cs="新宋体" w:eastAsia="新宋体" w:hint="default"/>
        </w:rPr>
        <w:t>月</w:t>
      </w:r>
      <w:r>
        <w:rPr>
          <w:rFonts w:ascii="新宋体" w:hAnsi="新宋体" w:cs="新宋体" w:eastAsia="新宋体" w:hint="default"/>
        </w:rPr>
        <w:t>31</w:t>
      </w:r>
      <w:r>
        <w:rPr>
          <w:rFonts w:ascii="新宋体" w:hAnsi="新宋体" w:cs="新宋体" w:eastAsia="新宋体" w:hint="default"/>
        </w:rPr>
        <w:t>日，本年度使用募集资金</w:t>
      </w:r>
      <w:r>
        <w:rPr>
          <w:rFonts w:ascii="新宋体" w:hAnsi="新宋体" w:cs="新宋体" w:eastAsia="新宋体" w:hint="default"/>
        </w:rPr>
        <w:t>112,497,339.13</w:t>
      </w:r>
      <w:r>
        <w:rPr>
          <w:rFonts w:ascii="新宋体" w:hAnsi="新宋体" w:cs="新宋体" w:eastAsia="新宋体" w:hint="default"/>
        </w:rPr>
        <w:t>元，其中：</w:t>
      </w:r>
    </w:p>
    <w:p>
      <w:pPr>
        <w:pStyle w:val="BodyText"/>
        <w:spacing w:line="240" w:lineRule="auto" w:before="192"/>
        <w:ind w:left="678" w:right="1688"/>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1</w:t>
      </w:r>
      <w:r>
        <w:rPr>
          <w:rFonts w:ascii="新宋体" w:hAnsi="新宋体" w:cs="新宋体" w:eastAsia="新宋体" w:hint="default"/>
        </w:rPr>
        <w:t>）以募集资金直接投入募投项目</w:t>
      </w:r>
      <w:r>
        <w:rPr>
          <w:rFonts w:ascii="新宋体" w:hAnsi="新宋体" w:cs="新宋体" w:eastAsia="新宋体" w:hint="default"/>
        </w:rPr>
        <w:t>18,321,339.13</w:t>
      </w:r>
      <w:r>
        <w:rPr>
          <w:rFonts w:ascii="新宋体" w:hAnsi="新宋体" w:cs="新宋体" w:eastAsia="新宋体" w:hint="default"/>
        </w:rPr>
        <w:t>元。</w:t>
      </w:r>
    </w:p>
    <w:p>
      <w:pPr>
        <w:pStyle w:val="BodyText"/>
        <w:spacing w:line="357" w:lineRule="auto" w:before="192"/>
        <w:ind w:left="198" w:right="1767" w:firstLine="479"/>
        <w:jc w:val="both"/>
        <w:rPr>
          <w:rFonts w:ascii="新宋体" w:hAnsi="新宋体" w:cs="新宋体" w:eastAsia="新宋体" w:hint="default"/>
        </w:rPr>
      </w:pPr>
      <w:r>
        <w:rPr>
          <w:rFonts w:ascii="新宋体" w:hAnsi="新宋体" w:cs="新宋体" w:eastAsia="新宋体" w:hint="default"/>
          <w:spacing w:val="-2"/>
        </w:rPr>
        <w:t>（</w:t>
      </w:r>
      <w:r>
        <w:rPr>
          <w:rFonts w:ascii="新宋体" w:hAnsi="新宋体" w:cs="新宋体" w:eastAsia="新宋体" w:hint="default"/>
          <w:spacing w:val="-2"/>
        </w:rPr>
        <w:t>2</w:t>
      </w:r>
      <w:r>
        <w:rPr>
          <w:rFonts w:ascii="新宋体" w:hAnsi="新宋体" w:cs="新宋体" w:eastAsia="新宋体" w:hint="default"/>
          <w:spacing w:val="-2"/>
        </w:rPr>
        <w:t>）以超募资金投资子公司：公司使用超募资金出资</w:t>
      </w:r>
      <w:r>
        <w:rPr>
          <w:rFonts w:ascii="新宋体" w:hAnsi="新宋体" w:cs="新宋体" w:eastAsia="新宋体" w:hint="default"/>
          <w:spacing w:val="-2"/>
        </w:rPr>
        <w:t>49,000,000.00</w:t>
      </w:r>
      <w:r>
        <w:rPr>
          <w:rFonts w:ascii="新宋体" w:hAnsi="新宋体" w:cs="新宋体" w:eastAsia="新宋体" w:hint="default"/>
          <w:spacing w:val="-2"/>
        </w:rPr>
        <w:t>元投资</w:t>
      </w:r>
      <w:r>
        <w:rPr>
          <w:rFonts w:ascii="新宋体" w:hAnsi="新宋体" w:cs="新宋体" w:eastAsia="新宋体" w:hint="default"/>
        </w:rPr>
        <w:t> 注册成立北京智威宇讯科技有限公司，本年度实际使用</w:t>
      </w:r>
      <w:r>
        <w:rPr>
          <w:rFonts w:ascii="新宋体" w:hAnsi="新宋体" w:cs="新宋体" w:eastAsia="新宋体" w:hint="default"/>
        </w:rPr>
        <w:t>25,073,850.89</w:t>
      </w:r>
      <w:r>
        <w:rPr>
          <w:rFonts w:ascii="新宋体" w:hAnsi="新宋体" w:cs="新宋体" w:eastAsia="新宋体" w:hint="default"/>
        </w:rPr>
        <w:t>元；公司</w:t>
      </w:r>
      <w:r>
        <w:rPr>
          <w:rFonts w:ascii="新宋体" w:hAnsi="新宋体" w:cs="新宋体" w:eastAsia="新宋体" w:hint="default"/>
          <w:spacing w:val="-72"/>
        </w:rPr>
        <w:t> </w:t>
      </w:r>
      <w:r>
        <w:rPr>
          <w:rFonts w:ascii="新宋体" w:hAnsi="新宋体" w:cs="新宋体" w:eastAsia="新宋体" w:hint="default"/>
        </w:rPr>
        <w:t>使用超募资金</w:t>
      </w:r>
      <w:r>
        <w:rPr>
          <w:rFonts w:ascii="新宋体" w:hAnsi="新宋体" w:cs="新宋体" w:eastAsia="新宋体" w:hint="default"/>
        </w:rPr>
        <w:t>30,000,000.00</w:t>
      </w:r>
      <w:r>
        <w:rPr>
          <w:rFonts w:ascii="新宋体" w:hAnsi="新宋体" w:cs="新宋体" w:eastAsia="新宋体" w:hint="default"/>
        </w:rPr>
        <w:t>元对子公司郑州创威煤安科技有限公司进行增资，</w:t>
      </w:r>
      <w:r>
        <w:rPr>
          <w:rFonts w:ascii="新宋体" w:hAnsi="新宋体" w:cs="新宋体" w:eastAsia="新宋体" w:hint="default"/>
          <w:spacing w:val="-70"/>
        </w:rPr>
        <w:t> </w:t>
      </w:r>
      <w:r>
        <w:rPr>
          <w:rFonts w:ascii="新宋体" w:hAnsi="新宋体" w:cs="新宋体" w:eastAsia="新宋体" w:hint="default"/>
          <w:spacing w:val="-70"/>
        </w:rPr>
      </w:r>
      <w:r>
        <w:rPr>
          <w:rFonts w:ascii="新宋体" w:hAnsi="新宋体" w:cs="新宋体" w:eastAsia="新宋体" w:hint="default"/>
        </w:rPr>
        <w:t>本年度实际使用</w:t>
      </w:r>
      <w:r>
        <w:rPr>
          <w:rFonts w:ascii="新宋体" w:hAnsi="新宋体" w:cs="新宋体" w:eastAsia="新宋体" w:hint="default"/>
        </w:rPr>
        <w:t>2,718,497.00</w:t>
      </w:r>
      <w:r>
        <w:rPr>
          <w:rFonts w:ascii="新宋体" w:hAnsi="新宋体" w:cs="新宋体" w:eastAsia="新宋体" w:hint="default"/>
        </w:rPr>
        <w:t>元。</w:t>
      </w:r>
    </w:p>
    <w:p>
      <w:pPr>
        <w:pStyle w:val="BodyText"/>
        <w:spacing w:line="355" w:lineRule="auto" w:before="74"/>
        <w:ind w:left="198" w:right="1775" w:firstLine="479"/>
        <w:jc w:val="both"/>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spacing w:val="-75"/>
        </w:rPr>
        <w:t> </w:t>
      </w:r>
      <w:r>
        <w:rPr>
          <w:rFonts w:ascii="新宋体" w:hAnsi="新宋体" w:cs="新宋体" w:eastAsia="新宋体" w:hint="default"/>
        </w:rPr>
        <w:t>3</w:t>
      </w:r>
      <w:r>
        <w:rPr>
          <w:rFonts w:ascii="新宋体" w:hAnsi="新宋体" w:cs="新宋体" w:eastAsia="新宋体" w:hint="default"/>
          <w:spacing w:val="-75"/>
        </w:rPr>
        <w:t> </w:t>
      </w:r>
      <w:r>
        <w:rPr>
          <w:rFonts w:ascii="新宋体" w:hAnsi="新宋体" w:cs="新宋体" w:eastAsia="新宋体" w:hint="default"/>
        </w:rPr>
        <w:t>）</w:t>
      </w:r>
      <w:r>
        <w:rPr>
          <w:rFonts w:ascii="新宋体" w:hAnsi="新宋体" w:cs="新宋体" w:eastAsia="新宋体" w:hint="default"/>
          <w:spacing w:val="-72"/>
        </w:rPr>
        <w:t> </w:t>
      </w:r>
      <w:r>
        <w:rPr>
          <w:rFonts w:ascii="新宋体" w:hAnsi="新宋体" w:cs="新宋体" w:eastAsia="新宋体" w:hint="default"/>
        </w:rPr>
        <w:t>以</w:t>
      </w:r>
      <w:r>
        <w:rPr>
          <w:rFonts w:ascii="新宋体" w:hAnsi="新宋体" w:cs="新宋体" w:eastAsia="新宋体" w:hint="default"/>
          <w:spacing w:val="-75"/>
        </w:rPr>
        <w:t> </w:t>
      </w:r>
      <w:r>
        <w:rPr>
          <w:rFonts w:ascii="新宋体" w:hAnsi="新宋体" w:cs="新宋体" w:eastAsia="新宋体" w:hint="default"/>
        </w:rPr>
        <w:t>超</w:t>
      </w:r>
      <w:r>
        <w:rPr>
          <w:rFonts w:ascii="新宋体" w:hAnsi="新宋体" w:cs="新宋体" w:eastAsia="新宋体" w:hint="default"/>
          <w:spacing w:val="-75"/>
        </w:rPr>
        <w:t> </w:t>
      </w:r>
      <w:r>
        <w:rPr>
          <w:rFonts w:ascii="新宋体" w:hAnsi="新宋体" w:cs="新宋体" w:eastAsia="新宋体" w:hint="default"/>
        </w:rPr>
        <w:t>募</w:t>
      </w:r>
      <w:r>
        <w:rPr>
          <w:rFonts w:ascii="新宋体" w:hAnsi="新宋体" w:cs="新宋体" w:eastAsia="新宋体" w:hint="default"/>
          <w:spacing w:val="-73"/>
        </w:rPr>
        <w:t> </w:t>
      </w:r>
      <w:r>
        <w:rPr>
          <w:rFonts w:ascii="新宋体" w:hAnsi="新宋体" w:cs="新宋体" w:eastAsia="新宋体" w:hint="default"/>
        </w:rPr>
        <w:t>资</w:t>
      </w:r>
      <w:r>
        <w:rPr>
          <w:rFonts w:ascii="新宋体" w:hAnsi="新宋体" w:cs="新宋体" w:eastAsia="新宋体" w:hint="default"/>
          <w:spacing w:val="-75"/>
        </w:rPr>
        <w:t> </w:t>
      </w:r>
      <w:r>
        <w:rPr>
          <w:rFonts w:ascii="新宋体" w:hAnsi="新宋体" w:cs="新宋体" w:eastAsia="新宋体" w:hint="default"/>
        </w:rPr>
        <w:t>金</w:t>
      </w:r>
      <w:r>
        <w:rPr>
          <w:rFonts w:ascii="新宋体" w:hAnsi="新宋体" w:cs="新宋体" w:eastAsia="新宋体" w:hint="default"/>
          <w:spacing w:val="-73"/>
        </w:rPr>
        <w:t> </w:t>
      </w:r>
      <w:r>
        <w:rPr>
          <w:rFonts w:ascii="新宋体" w:hAnsi="新宋体" w:cs="新宋体" w:eastAsia="新宋体" w:hint="default"/>
        </w:rPr>
        <w:t>归</w:t>
      </w:r>
      <w:r>
        <w:rPr>
          <w:rFonts w:ascii="新宋体" w:hAnsi="新宋体" w:cs="新宋体" w:eastAsia="新宋体" w:hint="default"/>
          <w:spacing w:val="-75"/>
        </w:rPr>
        <w:t> </w:t>
      </w:r>
      <w:r>
        <w:rPr>
          <w:rFonts w:ascii="新宋体" w:hAnsi="新宋体" w:cs="新宋体" w:eastAsia="新宋体" w:hint="default"/>
        </w:rPr>
        <w:t>还</w:t>
      </w:r>
      <w:r>
        <w:rPr>
          <w:rFonts w:ascii="新宋体" w:hAnsi="新宋体" w:cs="新宋体" w:eastAsia="新宋体" w:hint="default"/>
          <w:spacing w:val="-75"/>
        </w:rPr>
        <w:t> </w:t>
      </w:r>
      <w:r>
        <w:rPr>
          <w:rFonts w:ascii="新宋体" w:hAnsi="新宋体" w:cs="新宋体" w:eastAsia="新宋体" w:hint="default"/>
        </w:rPr>
        <w:t>银</w:t>
      </w:r>
      <w:r>
        <w:rPr>
          <w:rFonts w:ascii="新宋体" w:hAnsi="新宋体" w:cs="新宋体" w:eastAsia="新宋体" w:hint="default"/>
          <w:spacing w:val="-73"/>
        </w:rPr>
        <w:t> </w:t>
      </w:r>
      <w:r>
        <w:rPr>
          <w:rFonts w:ascii="新宋体" w:hAnsi="新宋体" w:cs="新宋体" w:eastAsia="新宋体" w:hint="default"/>
        </w:rPr>
        <w:t>行</w:t>
      </w:r>
      <w:r>
        <w:rPr>
          <w:rFonts w:ascii="新宋体" w:hAnsi="新宋体" w:cs="新宋体" w:eastAsia="新宋体" w:hint="default"/>
          <w:spacing w:val="-75"/>
        </w:rPr>
        <w:t> </w:t>
      </w:r>
      <w:r>
        <w:rPr>
          <w:rFonts w:ascii="新宋体" w:hAnsi="新宋体" w:cs="新宋体" w:eastAsia="新宋体" w:hint="default"/>
        </w:rPr>
        <w:t>贷</w:t>
      </w:r>
      <w:r>
        <w:rPr>
          <w:rFonts w:ascii="新宋体" w:hAnsi="新宋体" w:cs="新宋体" w:eastAsia="新宋体" w:hint="default"/>
          <w:spacing w:val="-75"/>
        </w:rPr>
        <w:t> </w:t>
      </w:r>
      <w:r>
        <w:rPr>
          <w:rFonts w:ascii="新宋体" w:hAnsi="新宋体" w:cs="新宋体" w:eastAsia="新宋体" w:hint="default"/>
        </w:rPr>
        <w:t>款</w:t>
      </w:r>
      <w:r>
        <w:rPr>
          <w:rFonts w:ascii="新宋体" w:hAnsi="新宋体" w:cs="新宋体" w:eastAsia="新宋体" w:hint="default"/>
          <w:spacing w:val="-69"/>
        </w:rPr>
        <w:t> </w:t>
      </w:r>
      <w:r>
        <w:rPr>
          <w:rFonts w:ascii="新宋体" w:hAnsi="新宋体" w:cs="新宋体" w:eastAsia="新宋体" w:hint="default"/>
        </w:rPr>
        <w:t>：</w:t>
      </w:r>
      <w:r>
        <w:rPr>
          <w:rFonts w:ascii="新宋体" w:hAnsi="新宋体" w:cs="新宋体" w:eastAsia="新宋体" w:hint="default"/>
          <w:spacing w:val="-74"/>
        </w:rPr>
        <w:t> </w:t>
      </w:r>
      <w:r>
        <w:rPr>
          <w:rFonts w:ascii="新宋体" w:hAnsi="新宋体" w:cs="新宋体" w:eastAsia="新宋体" w:hint="default"/>
        </w:rPr>
        <w:t>公</w:t>
      </w:r>
      <w:r>
        <w:rPr>
          <w:rFonts w:ascii="新宋体" w:hAnsi="新宋体" w:cs="新宋体" w:eastAsia="新宋体" w:hint="default"/>
          <w:spacing w:val="-73"/>
        </w:rPr>
        <w:t> </w:t>
      </w:r>
      <w:r>
        <w:rPr>
          <w:rFonts w:ascii="新宋体" w:hAnsi="新宋体" w:cs="新宋体" w:eastAsia="新宋体" w:hint="default"/>
        </w:rPr>
        <w:t>司</w:t>
      </w:r>
      <w:r>
        <w:rPr>
          <w:rFonts w:ascii="新宋体" w:hAnsi="新宋体" w:cs="新宋体" w:eastAsia="新宋体" w:hint="default"/>
          <w:spacing w:val="-75"/>
        </w:rPr>
        <w:t> </w:t>
      </w:r>
      <w:r>
        <w:rPr>
          <w:rFonts w:ascii="新宋体" w:hAnsi="新宋体" w:cs="新宋体" w:eastAsia="新宋体" w:hint="default"/>
        </w:rPr>
        <w:t>用</w:t>
      </w:r>
      <w:r>
        <w:rPr>
          <w:rFonts w:ascii="新宋体" w:hAnsi="新宋体" w:cs="新宋体" w:eastAsia="新宋体" w:hint="default"/>
          <w:spacing w:val="-75"/>
        </w:rPr>
        <w:t> </w:t>
      </w:r>
      <w:r>
        <w:rPr>
          <w:rFonts w:ascii="新宋体" w:hAnsi="新宋体" w:cs="新宋体" w:eastAsia="新宋体" w:hint="default"/>
        </w:rPr>
        <w:t>超</w:t>
      </w:r>
      <w:r>
        <w:rPr>
          <w:rFonts w:ascii="新宋体" w:hAnsi="新宋体" w:cs="新宋体" w:eastAsia="新宋体" w:hint="default"/>
          <w:spacing w:val="-73"/>
        </w:rPr>
        <w:t> </w:t>
      </w:r>
      <w:r>
        <w:rPr>
          <w:rFonts w:ascii="新宋体" w:hAnsi="新宋体" w:cs="新宋体" w:eastAsia="新宋体" w:hint="default"/>
        </w:rPr>
        <w:t>募</w:t>
      </w:r>
      <w:r>
        <w:rPr>
          <w:rFonts w:ascii="新宋体" w:hAnsi="新宋体" w:cs="新宋体" w:eastAsia="新宋体" w:hint="default"/>
          <w:spacing w:val="-75"/>
        </w:rPr>
        <w:t> </w:t>
      </w:r>
      <w:r>
        <w:rPr>
          <w:rFonts w:ascii="新宋体" w:hAnsi="新宋体" w:cs="新宋体" w:eastAsia="新宋体" w:hint="default"/>
        </w:rPr>
        <w:t>资</w:t>
      </w:r>
      <w:r>
        <w:rPr>
          <w:rFonts w:ascii="新宋体" w:hAnsi="新宋体" w:cs="新宋体" w:eastAsia="新宋体" w:hint="default"/>
          <w:spacing w:val="-75"/>
        </w:rPr>
        <w:t> </w:t>
      </w:r>
      <w:r>
        <w:rPr>
          <w:rFonts w:ascii="新宋体" w:hAnsi="新宋体" w:cs="新宋体" w:eastAsia="新宋体" w:hint="default"/>
        </w:rPr>
        <w:t>金</w:t>
      </w:r>
      <w:r>
        <w:rPr>
          <w:rFonts w:ascii="新宋体" w:hAnsi="新宋体" w:cs="新宋体" w:eastAsia="新宋体" w:hint="default"/>
          <w:spacing w:val="-73"/>
        </w:rPr>
        <w:t> </w:t>
      </w:r>
      <w:r>
        <w:rPr>
          <w:rFonts w:ascii="新宋体" w:hAnsi="新宋体" w:cs="新宋体" w:eastAsia="新宋体" w:hint="default"/>
        </w:rPr>
        <w:t>归</w:t>
      </w:r>
      <w:r>
        <w:rPr>
          <w:rFonts w:ascii="新宋体" w:hAnsi="新宋体" w:cs="新宋体" w:eastAsia="新宋体" w:hint="default"/>
          <w:spacing w:val="-75"/>
        </w:rPr>
        <w:t> </w:t>
      </w:r>
      <w:r>
        <w:rPr>
          <w:rFonts w:ascii="新宋体" w:hAnsi="新宋体" w:cs="新宋体" w:eastAsia="新宋体" w:hint="default"/>
        </w:rPr>
        <w:t>还</w:t>
      </w:r>
      <w:r>
        <w:rPr>
          <w:rFonts w:ascii="新宋体" w:hAnsi="新宋体" w:cs="新宋体" w:eastAsia="新宋体" w:hint="default"/>
          <w:spacing w:val="-73"/>
        </w:rPr>
        <w:t> </w:t>
      </w:r>
      <w:r>
        <w:rPr>
          <w:rFonts w:ascii="新宋体" w:hAnsi="新宋体" w:cs="新宋体" w:eastAsia="新宋体" w:hint="default"/>
        </w:rPr>
        <w:t>银</w:t>
      </w:r>
      <w:r>
        <w:rPr>
          <w:rFonts w:ascii="新宋体" w:hAnsi="新宋体" w:cs="新宋体" w:eastAsia="新宋体" w:hint="default"/>
          <w:spacing w:val="-75"/>
        </w:rPr>
        <w:t> </w:t>
      </w:r>
      <w:r>
        <w:rPr>
          <w:rFonts w:ascii="新宋体" w:hAnsi="新宋体" w:cs="新宋体" w:eastAsia="新宋体" w:hint="default"/>
        </w:rPr>
        <w:t>行</w:t>
      </w:r>
      <w:r>
        <w:rPr>
          <w:rFonts w:ascii="新宋体" w:hAnsi="新宋体" w:cs="新宋体" w:eastAsia="新宋体" w:hint="default"/>
          <w:spacing w:val="-75"/>
        </w:rPr>
        <w:t> </w:t>
      </w:r>
      <w:r>
        <w:rPr>
          <w:rFonts w:ascii="新宋体" w:hAnsi="新宋体" w:cs="新宋体" w:eastAsia="新宋体" w:hint="default"/>
        </w:rPr>
        <w:t>贷</w:t>
      </w:r>
      <w:r>
        <w:rPr>
          <w:rFonts w:ascii="新宋体" w:hAnsi="新宋体" w:cs="新宋体" w:eastAsia="新宋体" w:hint="default"/>
          <w:spacing w:val="-75"/>
        </w:rPr>
        <w:t> </w:t>
      </w:r>
      <w:r>
        <w:rPr>
          <w:rFonts w:ascii="新宋体" w:hAnsi="新宋体" w:cs="新宋体" w:eastAsia="新宋体" w:hint="default"/>
        </w:rPr>
        <w:t>款</w:t>
      </w:r>
      <w:r>
        <w:rPr>
          <w:rFonts w:ascii="新宋体" w:hAnsi="新宋体" w:cs="新宋体" w:eastAsia="新宋体" w:hint="default"/>
        </w:rPr>
        <w:t> </w:t>
      </w:r>
      <w:r>
        <w:rPr>
          <w:rFonts w:ascii="新宋体" w:hAnsi="新宋体" w:cs="新宋体" w:eastAsia="新宋体" w:hint="default"/>
        </w:rPr>
        <w:t>10,000,000.00</w:t>
      </w:r>
      <w:r>
        <w:rPr>
          <w:rFonts w:ascii="新宋体" w:hAnsi="新宋体" w:cs="新宋体" w:eastAsia="新宋体" w:hint="default"/>
        </w:rPr>
        <w:t>元。</w:t>
      </w:r>
    </w:p>
    <w:p>
      <w:pPr>
        <w:pStyle w:val="BodyText"/>
        <w:spacing w:line="357" w:lineRule="auto" w:before="80"/>
        <w:ind w:left="198" w:right="1767" w:firstLine="479"/>
        <w:jc w:val="both"/>
        <w:rPr>
          <w:rFonts w:ascii="新宋体" w:hAnsi="新宋体" w:cs="新宋体" w:eastAsia="新宋体" w:hint="default"/>
        </w:rPr>
      </w:pPr>
      <w:r>
        <w:rPr>
          <w:rFonts w:ascii="新宋体" w:hAnsi="新宋体" w:cs="新宋体" w:eastAsia="新宋体" w:hint="default"/>
          <w:spacing w:val="4"/>
        </w:rPr>
        <w:t>（</w:t>
      </w:r>
      <w:r>
        <w:rPr>
          <w:rFonts w:ascii="新宋体" w:hAnsi="新宋体" w:cs="新宋体" w:eastAsia="新宋体" w:hint="default"/>
          <w:spacing w:val="4"/>
        </w:rPr>
        <w:t>4</w:t>
      </w:r>
      <w:r>
        <w:rPr>
          <w:rFonts w:ascii="新宋体" w:hAnsi="新宋体" w:cs="新宋体" w:eastAsia="新宋体" w:hint="default"/>
          <w:spacing w:val="4"/>
        </w:rPr>
        <w:t>）以超募资金扩建研发中心：公司拟使用超募资金中的</w:t>
      </w:r>
      <w:r>
        <w:rPr>
          <w:rFonts w:ascii="新宋体" w:hAnsi="新宋体" w:cs="新宋体" w:eastAsia="新宋体" w:hint="default"/>
          <w:spacing w:val="4"/>
        </w:rPr>
        <w:t>45,000,000.00</w:t>
      </w:r>
      <w:r>
        <w:rPr>
          <w:rFonts w:ascii="新宋体" w:hAnsi="新宋体" w:cs="新宋体" w:eastAsia="新宋体" w:hint="default"/>
        </w:rPr>
        <w:t> </w:t>
      </w:r>
      <w:r>
        <w:rPr>
          <w:rFonts w:ascii="新宋体" w:hAnsi="新宋体" w:cs="新宋体" w:eastAsia="新宋体" w:hint="default"/>
          <w:spacing w:val="3"/>
        </w:rPr>
        <w:t>元扩建研发中心（包括开发中心及检测中心），本年度实际使用</w:t>
      </w:r>
      <w:r>
        <w:rPr>
          <w:rFonts w:ascii="新宋体" w:hAnsi="新宋体" w:cs="新宋体" w:eastAsia="新宋体" w:hint="default"/>
          <w:spacing w:val="3"/>
        </w:rPr>
        <w:t>5,176,000.00</w:t>
      </w:r>
      <w:r>
        <w:rPr>
          <w:rFonts w:ascii="新宋体" w:hAnsi="新宋体" w:cs="新宋体" w:eastAsia="新宋体" w:hint="default"/>
          <w:spacing w:val="-86"/>
        </w:rPr>
        <w:t> </w:t>
      </w:r>
      <w:r>
        <w:rPr>
          <w:rFonts w:ascii="新宋体" w:hAnsi="新宋体" w:cs="新宋体" w:eastAsia="新宋体" w:hint="default"/>
          <w:spacing w:val="-86"/>
        </w:rPr>
      </w:r>
      <w:r>
        <w:rPr>
          <w:rFonts w:ascii="新宋体" w:hAnsi="新宋体" w:cs="新宋体" w:eastAsia="新宋体" w:hint="default"/>
        </w:rPr>
        <w:t>元。</w:t>
      </w:r>
    </w:p>
    <w:p>
      <w:pPr>
        <w:pStyle w:val="BodyText"/>
        <w:spacing w:line="357" w:lineRule="auto" w:before="74"/>
        <w:ind w:left="198" w:right="1764" w:firstLine="479"/>
        <w:jc w:val="both"/>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spacing w:val="-84"/>
        </w:rPr>
        <w:t> </w:t>
      </w:r>
      <w:r>
        <w:rPr>
          <w:rFonts w:ascii="新宋体" w:hAnsi="新宋体" w:cs="新宋体" w:eastAsia="新宋体" w:hint="default"/>
        </w:rPr>
        <w:t>5</w:t>
      </w:r>
      <w:r>
        <w:rPr>
          <w:rFonts w:ascii="新宋体" w:hAnsi="新宋体" w:cs="新宋体" w:eastAsia="新宋体" w:hint="default"/>
          <w:spacing w:val="-84"/>
        </w:rPr>
        <w:t> </w:t>
      </w:r>
      <w:r>
        <w:rPr>
          <w:rFonts w:ascii="新宋体" w:hAnsi="新宋体" w:cs="新宋体" w:eastAsia="新宋体" w:hint="default"/>
        </w:rPr>
        <w:t>）</w:t>
      </w:r>
      <w:r>
        <w:rPr>
          <w:rFonts w:ascii="新宋体" w:hAnsi="新宋体" w:cs="新宋体" w:eastAsia="新宋体" w:hint="default"/>
          <w:spacing w:val="-84"/>
        </w:rPr>
        <w:t> </w:t>
      </w:r>
      <w:r>
        <w:rPr>
          <w:rFonts w:ascii="新宋体" w:hAnsi="新宋体" w:cs="新宋体" w:eastAsia="新宋体" w:hint="default"/>
        </w:rPr>
        <w:t>使</w:t>
      </w:r>
      <w:r>
        <w:rPr>
          <w:rFonts w:ascii="新宋体" w:hAnsi="新宋体" w:cs="新宋体" w:eastAsia="新宋体" w:hint="default"/>
          <w:spacing w:val="-85"/>
        </w:rPr>
        <w:t> </w:t>
      </w:r>
      <w:r>
        <w:rPr>
          <w:rFonts w:ascii="新宋体" w:hAnsi="新宋体" w:cs="新宋体" w:eastAsia="新宋体" w:hint="default"/>
        </w:rPr>
        <w:t>用</w:t>
      </w:r>
      <w:r>
        <w:rPr>
          <w:rFonts w:ascii="新宋体" w:hAnsi="新宋体" w:cs="新宋体" w:eastAsia="新宋体" w:hint="default"/>
          <w:spacing w:val="-85"/>
        </w:rPr>
        <w:t> </w:t>
      </w:r>
      <w:r>
        <w:rPr>
          <w:rFonts w:ascii="新宋体" w:hAnsi="新宋体" w:cs="新宋体" w:eastAsia="新宋体" w:hint="default"/>
        </w:rPr>
        <w:t>部</w:t>
      </w:r>
      <w:r>
        <w:rPr>
          <w:rFonts w:ascii="新宋体" w:hAnsi="新宋体" w:cs="新宋体" w:eastAsia="新宋体" w:hint="default"/>
          <w:spacing w:val="-85"/>
        </w:rPr>
        <w:t> </w:t>
      </w:r>
      <w:r>
        <w:rPr>
          <w:rFonts w:ascii="新宋体" w:hAnsi="新宋体" w:cs="新宋体" w:eastAsia="新宋体" w:hint="default"/>
        </w:rPr>
        <w:t>分</w:t>
      </w:r>
      <w:r>
        <w:rPr>
          <w:rFonts w:ascii="新宋体" w:hAnsi="新宋体" w:cs="新宋体" w:eastAsia="新宋体" w:hint="default"/>
          <w:spacing w:val="-85"/>
        </w:rPr>
        <w:t> </w:t>
      </w:r>
      <w:r>
        <w:rPr>
          <w:rFonts w:ascii="新宋体" w:hAnsi="新宋体" w:cs="新宋体" w:eastAsia="新宋体" w:hint="default"/>
        </w:rPr>
        <w:t>超</w:t>
      </w:r>
      <w:r>
        <w:rPr>
          <w:rFonts w:ascii="新宋体" w:hAnsi="新宋体" w:cs="新宋体" w:eastAsia="新宋体" w:hint="default"/>
          <w:spacing w:val="-85"/>
        </w:rPr>
        <w:t> </w:t>
      </w:r>
      <w:r>
        <w:rPr>
          <w:rFonts w:ascii="新宋体" w:hAnsi="新宋体" w:cs="新宋体" w:eastAsia="新宋体" w:hint="default"/>
        </w:rPr>
        <w:t>募</w:t>
      </w:r>
      <w:r>
        <w:rPr>
          <w:rFonts w:ascii="新宋体" w:hAnsi="新宋体" w:cs="新宋体" w:eastAsia="新宋体" w:hint="default"/>
          <w:spacing w:val="-82"/>
        </w:rPr>
        <w:t> </w:t>
      </w:r>
      <w:r>
        <w:rPr>
          <w:rFonts w:ascii="新宋体" w:hAnsi="新宋体" w:cs="新宋体" w:eastAsia="新宋体" w:hint="default"/>
        </w:rPr>
        <w:t>资</w:t>
      </w:r>
      <w:r>
        <w:rPr>
          <w:rFonts w:ascii="新宋体" w:hAnsi="新宋体" w:cs="新宋体" w:eastAsia="新宋体" w:hint="default"/>
          <w:spacing w:val="-85"/>
        </w:rPr>
        <w:t> </w:t>
      </w:r>
      <w:r>
        <w:rPr>
          <w:rFonts w:ascii="新宋体" w:hAnsi="新宋体" w:cs="新宋体" w:eastAsia="新宋体" w:hint="default"/>
        </w:rPr>
        <w:t>金</w:t>
      </w:r>
      <w:r>
        <w:rPr>
          <w:rFonts w:ascii="新宋体" w:hAnsi="新宋体" w:cs="新宋体" w:eastAsia="新宋体" w:hint="default"/>
          <w:spacing w:val="-85"/>
        </w:rPr>
        <w:t> </w:t>
      </w:r>
      <w:r>
        <w:rPr>
          <w:rFonts w:ascii="新宋体" w:hAnsi="新宋体" w:cs="新宋体" w:eastAsia="新宋体" w:hint="default"/>
        </w:rPr>
        <w:t>暂</w:t>
      </w:r>
      <w:r>
        <w:rPr>
          <w:rFonts w:ascii="新宋体" w:hAnsi="新宋体" w:cs="新宋体" w:eastAsia="新宋体" w:hint="default"/>
          <w:spacing w:val="-85"/>
        </w:rPr>
        <w:t> </w:t>
      </w:r>
      <w:r>
        <w:rPr>
          <w:rFonts w:ascii="新宋体" w:hAnsi="新宋体" w:cs="新宋体" w:eastAsia="新宋体" w:hint="default"/>
        </w:rPr>
        <w:t>时</w:t>
      </w:r>
      <w:r>
        <w:rPr>
          <w:rFonts w:ascii="新宋体" w:hAnsi="新宋体" w:cs="新宋体" w:eastAsia="新宋体" w:hint="default"/>
          <w:spacing w:val="-85"/>
        </w:rPr>
        <w:t> </w:t>
      </w:r>
      <w:r>
        <w:rPr>
          <w:rFonts w:ascii="新宋体" w:hAnsi="新宋体" w:cs="新宋体" w:eastAsia="新宋体" w:hint="default"/>
        </w:rPr>
        <w:t>补</w:t>
      </w:r>
      <w:r>
        <w:rPr>
          <w:rFonts w:ascii="新宋体" w:hAnsi="新宋体" w:cs="新宋体" w:eastAsia="新宋体" w:hint="default"/>
          <w:spacing w:val="-85"/>
        </w:rPr>
        <w:t> </w:t>
      </w:r>
      <w:r>
        <w:rPr>
          <w:rFonts w:ascii="新宋体" w:hAnsi="新宋体" w:cs="新宋体" w:eastAsia="新宋体" w:hint="default"/>
        </w:rPr>
        <w:t>充</w:t>
      </w:r>
      <w:r>
        <w:rPr>
          <w:rFonts w:ascii="新宋体" w:hAnsi="新宋体" w:cs="新宋体" w:eastAsia="新宋体" w:hint="default"/>
          <w:spacing w:val="-85"/>
        </w:rPr>
        <w:t> </w:t>
      </w:r>
      <w:r>
        <w:rPr>
          <w:rFonts w:ascii="新宋体" w:hAnsi="新宋体" w:cs="新宋体" w:eastAsia="新宋体" w:hint="default"/>
        </w:rPr>
        <w:t>流</w:t>
      </w:r>
      <w:r>
        <w:rPr>
          <w:rFonts w:ascii="新宋体" w:hAnsi="新宋体" w:cs="新宋体" w:eastAsia="新宋体" w:hint="default"/>
          <w:spacing w:val="-85"/>
        </w:rPr>
        <w:t> </w:t>
      </w:r>
      <w:r>
        <w:rPr>
          <w:rFonts w:ascii="新宋体" w:hAnsi="新宋体" w:cs="新宋体" w:eastAsia="新宋体" w:hint="default"/>
        </w:rPr>
        <w:t>动</w:t>
      </w:r>
      <w:r>
        <w:rPr>
          <w:rFonts w:ascii="新宋体" w:hAnsi="新宋体" w:cs="新宋体" w:eastAsia="新宋体" w:hint="default"/>
          <w:spacing w:val="-82"/>
        </w:rPr>
        <w:t> </w:t>
      </w:r>
      <w:r>
        <w:rPr>
          <w:rFonts w:ascii="新宋体" w:hAnsi="新宋体" w:cs="新宋体" w:eastAsia="新宋体" w:hint="default"/>
        </w:rPr>
        <w:t>资</w:t>
      </w:r>
      <w:r>
        <w:rPr>
          <w:rFonts w:ascii="新宋体" w:hAnsi="新宋体" w:cs="新宋体" w:eastAsia="新宋体" w:hint="default"/>
          <w:spacing w:val="-85"/>
        </w:rPr>
        <w:t> </w:t>
      </w:r>
      <w:r>
        <w:rPr>
          <w:rFonts w:ascii="新宋体" w:hAnsi="新宋体" w:cs="新宋体" w:eastAsia="新宋体" w:hint="default"/>
        </w:rPr>
        <w:t>金</w:t>
      </w:r>
      <w:r>
        <w:rPr>
          <w:rFonts w:ascii="新宋体" w:hAnsi="新宋体" w:cs="新宋体" w:eastAsia="新宋体" w:hint="default"/>
          <w:spacing w:val="-80"/>
        </w:rPr>
        <w:t> </w:t>
      </w:r>
      <w:r>
        <w:rPr>
          <w:rFonts w:ascii="新宋体" w:hAnsi="新宋体" w:cs="新宋体" w:eastAsia="新宋体" w:hint="default"/>
        </w:rPr>
        <w:t>：</w:t>
      </w:r>
      <w:r>
        <w:rPr>
          <w:rFonts w:ascii="新宋体" w:hAnsi="新宋体" w:cs="新宋体" w:eastAsia="新宋体" w:hint="default"/>
          <w:spacing w:val="-84"/>
        </w:rPr>
        <w:t> </w:t>
      </w:r>
      <w:r>
        <w:rPr>
          <w:rFonts w:ascii="新宋体" w:hAnsi="新宋体" w:cs="新宋体" w:eastAsia="新宋体" w:hint="default"/>
          <w:spacing w:val="18"/>
        </w:rPr>
        <w:t>公司</w:t>
      </w:r>
      <w:r>
        <w:rPr>
          <w:rFonts w:ascii="新宋体" w:hAnsi="新宋体" w:cs="新宋体" w:eastAsia="新宋体" w:hint="default"/>
          <w:spacing w:val="-84"/>
        </w:rPr>
        <w:t> </w:t>
      </w:r>
      <w:r>
        <w:rPr>
          <w:rFonts w:ascii="新宋体" w:hAnsi="新宋体" w:cs="新宋体" w:eastAsia="新宋体" w:hint="default"/>
        </w:rPr>
        <w:t>拟</w:t>
      </w:r>
      <w:r>
        <w:rPr>
          <w:rFonts w:ascii="新宋体" w:hAnsi="新宋体" w:cs="新宋体" w:eastAsia="新宋体" w:hint="default"/>
          <w:spacing w:val="-84"/>
        </w:rPr>
        <w:t> </w:t>
      </w:r>
      <w:r>
        <w:rPr>
          <w:rFonts w:ascii="新宋体" w:hAnsi="新宋体" w:cs="新宋体" w:eastAsia="新宋体" w:hint="default"/>
        </w:rPr>
        <w:t>使</w:t>
      </w:r>
      <w:r>
        <w:rPr>
          <w:rFonts w:ascii="新宋体" w:hAnsi="新宋体" w:cs="新宋体" w:eastAsia="新宋体" w:hint="default"/>
          <w:spacing w:val="-85"/>
        </w:rPr>
        <w:t> </w:t>
      </w:r>
      <w:r>
        <w:rPr>
          <w:rFonts w:ascii="新宋体" w:hAnsi="新宋体" w:cs="新宋体" w:eastAsia="新宋体" w:hint="default"/>
        </w:rPr>
        <w:t>用</w:t>
      </w:r>
      <w:r>
        <w:rPr>
          <w:rFonts w:ascii="新宋体" w:hAnsi="新宋体" w:cs="新宋体" w:eastAsia="新宋体" w:hint="default"/>
          <w:spacing w:val="-82"/>
        </w:rPr>
        <w:t> </w:t>
      </w:r>
      <w:r>
        <w:rPr>
          <w:rFonts w:ascii="新宋体" w:hAnsi="新宋体" w:cs="新宋体" w:eastAsia="新宋体" w:hint="default"/>
        </w:rPr>
        <w:t>超</w:t>
      </w:r>
      <w:r>
        <w:rPr>
          <w:rFonts w:ascii="新宋体" w:hAnsi="新宋体" w:cs="新宋体" w:eastAsia="新宋体" w:hint="default"/>
          <w:spacing w:val="-85"/>
        </w:rPr>
        <w:t> </w:t>
      </w:r>
      <w:r>
        <w:rPr>
          <w:rFonts w:ascii="新宋体" w:hAnsi="新宋体" w:cs="新宋体" w:eastAsia="新宋体" w:hint="default"/>
        </w:rPr>
        <w:t>募</w:t>
      </w:r>
      <w:r>
        <w:rPr>
          <w:rFonts w:ascii="新宋体" w:hAnsi="新宋体" w:cs="新宋体" w:eastAsia="新宋体" w:hint="default"/>
          <w:spacing w:val="-85"/>
        </w:rPr>
        <w:t> </w:t>
      </w:r>
      <w:r>
        <w:rPr>
          <w:rFonts w:ascii="新宋体" w:hAnsi="新宋体" w:cs="新宋体" w:eastAsia="新宋体" w:hint="default"/>
        </w:rPr>
        <w:t>资</w:t>
      </w:r>
      <w:r>
        <w:rPr>
          <w:rFonts w:ascii="新宋体" w:hAnsi="新宋体" w:cs="新宋体" w:eastAsia="新宋体" w:hint="default"/>
          <w:spacing w:val="-85"/>
        </w:rPr>
        <w:t> </w:t>
      </w:r>
      <w:r>
        <w:rPr>
          <w:rFonts w:ascii="新宋体" w:hAnsi="新宋体" w:cs="新宋体" w:eastAsia="新宋体" w:hint="default"/>
        </w:rPr>
        <w:t>金</w:t>
      </w:r>
      <w:r>
        <w:rPr>
          <w:rFonts w:ascii="新宋体" w:hAnsi="新宋体" w:cs="新宋体" w:eastAsia="新宋体" w:hint="default"/>
        </w:rPr>
        <w:t> </w:t>
      </w:r>
      <w:r>
        <w:rPr>
          <w:rFonts w:ascii="新宋体" w:hAnsi="新宋体" w:cs="新宋体" w:eastAsia="新宋体" w:hint="default"/>
          <w:spacing w:val="3"/>
        </w:rPr>
        <w:t>29,000,000.00</w:t>
      </w:r>
      <w:r>
        <w:rPr>
          <w:rFonts w:ascii="新宋体" w:hAnsi="新宋体" w:cs="新宋体" w:eastAsia="新宋体" w:hint="default"/>
          <w:spacing w:val="3"/>
        </w:rPr>
        <w:t>元用于暂时补充流动资金，使用期限不超过董事会批准之日起</w:t>
      </w:r>
      <w:r>
        <w:rPr>
          <w:rFonts w:ascii="新宋体" w:hAnsi="新宋体" w:cs="新宋体" w:eastAsia="新宋体" w:hint="default"/>
          <w:spacing w:val="3"/>
        </w:rPr>
        <w:t>6</w:t>
      </w:r>
      <w:r>
        <w:rPr>
          <w:rFonts w:ascii="新宋体" w:hAnsi="新宋体" w:cs="新宋体" w:eastAsia="新宋体" w:hint="default"/>
          <w:spacing w:val="-85"/>
        </w:rPr>
        <w:t> </w:t>
      </w:r>
      <w:r>
        <w:rPr>
          <w:rFonts w:ascii="新宋体" w:hAnsi="新宋体" w:cs="新宋体" w:eastAsia="新宋体" w:hint="default"/>
          <w:spacing w:val="-2"/>
        </w:rPr>
        <w:t>个月，到期将归还至募集资金专户，截止</w:t>
      </w:r>
      <w:r>
        <w:rPr>
          <w:rFonts w:ascii="新宋体" w:hAnsi="新宋体" w:cs="新宋体" w:eastAsia="新宋体" w:hint="default"/>
          <w:spacing w:val="-2"/>
        </w:rPr>
        <w:t>2010</w:t>
      </w:r>
      <w:r>
        <w:rPr>
          <w:rFonts w:ascii="新宋体" w:hAnsi="新宋体" w:cs="新宋体" w:eastAsia="新宋体" w:hint="default"/>
          <w:spacing w:val="-2"/>
        </w:rPr>
        <w:t>年</w:t>
      </w:r>
      <w:r>
        <w:rPr>
          <w:rFonts w:ascii="新宋体" w:hAnsi="新宋体" w:cs="新宋体" w:eastAsia="新宋体" w:hint="default"/>
          <w:spacing w:val="-2"/>
        </w:rPr>
        <w:t>12</w:t>
      </w:r>
      <w:r>
        <w:rPr>
          <w:rFonts w:ascii="新宋体" w:hAnsi="新宋体" w:cs="新宋体" w:eastAsia="新宋体" w:hint="default"/>
          <w:spacing w:val="-2"/>
        </w:rPr>
        <w:t>月</w:t>
      </w:r>
      <w:r>
        <w:rPr>
          <w:rFonts w:ascii="新宋体" w:hAnsi="新宋体" w:cs="新宋体" w:eastAsia="新宋体" w:hint="default"/>
          <w:spacing w:val="-2"/>
        </w:rPr>
        <w:t>31</w:t>
      </w:r>
      <w:r>
        <w:rPr>
          <w:rFonts w:ascii="新宋体" w:hAnsi="新宋体" w:cs="新宋体" w:eastAsia="新宋体" w:hint="default"/>
          <w:spacing w:val="-2"/>
        </w:rPr>
        <w:t>日该部分超募资金尚未实</w:t>
      </w:r>
    </w:p>
    <w:p>
      <w:pPr>
        <w:spacing w:after="0" w:line="357" w:lineRule="auto"/>
        <w:jc w:val="both"/>
        <w:rPr>
          <w:rFonts w:ascii="新宋体" w:hAnsi="新宋体" w:cs="新宋体" w:eastAsia="新宋体" w:hint="default"/>
        </w:rPr>
        <w:sectPr>
          <w:pgSz w:w="11910" w:h="16840"/>
          <w:pgMar w:header="0" w:footer="1050" w:top="1020" w:bottom="1240" w:left="1600" w:right="0"/>
        </w:sectPr>
      </w:pPr>
    </w:p>
    <w:p>
      <w:pPr>
        <w:spacing w:line="240" w:lineRule="auto" w:before="6"/>
        <w:rPr>
          <w:rFonts w:ascii="新宋体" w:hAnsi="新宋体" w:cs="新宋体" w:eastAsia="新宋体" w:hint="default"/>
          <w:sz w:val="26"/>
          <w:szCs w:val="26"/>
        </w:rPr>
      </w:pPr>
    </w:p>
    <w:p>
      <w:pPr>
        <w:pStyle w:val="BodyText"/>
        <w:spacing w:line="240" w:lineRule="auto" w:before="26"/>
        <w:ind w:left="198" w:right="1688"/>
        <w:jc w:val="left"/>
        <w:rPr>
          <w:rFonts w:ascii="新宋体" w:hAnsi="新宋体" w:cs="新宋体" w:eastAsia="新宋体" w:hint="default"/>
        </w:rPr>
      </w:pPr>
      <w:r>
        <w:rPr>
          <w:rFonts w:ascii="新宋体" w:hAnsi="新宋体" w:cs="新宋体" w:eastAsia="新宋体" w:hint="default"/>
        </w:rPr>
        <w:t>际使用。</w:t>
      </w:r>
    </w:p>
    <w:p>
      <w:pPr>
        <w:pStyle w:val="BodyText"/>
        <w:spacing w:line="240" w:lineRule="auto" w:before="192"/>
        <w:ind w:left="678" w:right="1688"/>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6</w:t>
      </w:r>
      <w:r>
        <w:rPr>
          <w:rFonts w:ascii="新宋体" w:hAnsi="新宋体" w:cs="新宋体" w:eastAsia="新宋体" w:hint="default"/>
        </w:rPr>
        <w:t>）本年度收到募集资金存款利息</w:t>
      </w:r>
      <w:r>
        <w:rPr>
          <w:rFonts w:ascii="新宋体" w:hAnsi="新宋体" w:cs="新宋体" w:eastAsia="新宋体" w:hint="default"/>
        </w:rPr>
        <w:t>5,471,121.11</w:t>
      </w:r>
      <w:r>
        <w:rPr>
          <w:rFonts w:ascii="新宋体" w:hAnsi="新宋体" w:cs="新宋体" w:eastAsia="新宋体" w:hint="default"/>
        </w:rPr>
        <w:t>元。</w:t>
      </w:r>
    </w:p>
    <w:p>
      <w:pPr>
        <w:pStyle w:val="BodyText"/>
        <w:spacing w:line="357" w:lineRule="auto" w:before="192"/>
        <w:ind w:left="198" w:right="1769" w:firstLine="479"/>
        <w:jc w:val="both"/>
        <w:rPr>
          <w:rFonts w:ascii="新宋体" w:hAnsi="新宋体" w:cs="新宋体" w:eastAsia="新宋体" w:hint="default"/>
        </w:rPr>
      </w:pPr>
      <w:r>
        <w:rPr>
          <w:rFonts w:ascii="新宋体" w:hAnsi="新宋体" w:cs="新宋体" w:eastAsia="新宋体" w:hint="default"/>
          <w:spacing w:val="3"/>
        </w:rPr>
        <w:t>综上，截至</w:t>
      </w:r>
      <w:r>
        <w:rPr>
          <w:rFonts w:ascii="新宋体" w:hAnsi="新宋体" w:cs="新宋体" w:eastAsia="新宋体" w:hint="default"/>
          <w:spacing w:val="3"/>
        </w:rPr>
        <w:t>2010</w:t>
      </w:r>
      <w:r>
        <w:rPr>
          <w:rFonts w:ascii="新宋体" w:hAnsi="新宋体" w:cs="新宋体" w:eastAsia="新宋体" w:hint="default"/>
          <w:spacing w:val="3"/>
        </w:rPr>
        <w:t>年</w:t>
      </w:r>
      <w:r>
        <w:rPr>
          <w:rFonts w:ascii="新宋体" w:hAnsi="新宋体" w:cs="新宋体" w:eastAsia="新宋体" w:hint="default"/>
          <w:spacing w:val="3"/>
        </w:rPr>
        <w:t>12</w:t>
      </w:r>
      <w:r>
        <w:rPr>
          <w:rFonts w:ascii="新宋体" w:hAnsi="新宋体" w:cs="新宋体" w:eastAsia="新宋体" w:hint="default"/>
          <w:spacing w:val="3"/>
        </w:rPr>
        <w:t>月</w:t>
      </w:r>
      <w:r>
        <w:rPr>
          <w:rFonts w:ascii="新宋体" w:hAnsi="新宋体" w:cs="新宋体" w:eastAsia="新宋体" w:hint="default"/>
          <w:spacing w:val="3"/>
        </w:rPr>
        <w:t>31</w:t>
      </w:r>
      <w:r>
        <w:rPr>
          <w:rFonts w:ascii="新宋体" w:hAnsi="新宋体" w:cs="新宋体" w:eastAsia="新宋体" w:hint="default"/>
          <w:spacing w:val="3"/>
        </w:rPr>
        <w:t>日，尚未使用的募集资金余额为</w:t>
      </w:r>
      <w:r>
        <w:rPr>
          <w:rFonts w:ascii="新宋体" w:hAnsi="新宋体" w:cs="新宋体" w:eastAsia="新宋体" w:hint="default"/>
          <w:spacing w:val="3"/>
        </w:rPr>
        <w:t>260,085,950.87</w:t>
      </w:r>
      <w:r>
        <w:rPr>
          <w:rFonts w:ascii="新宋体" w:hAnsi="新宋体" w:cs="新宋体" w:eastAsia="新宋体" w:hint="default"/>
        </w:rPr>
        <w:t> </w:t>
      </w:r>
      <w:r>
        <w:rPr>
          <w:rFonts w:ascii="新宋体" w:hAnsi="新宋体" w:cs="新宋体" w:eastAsia="新宋体" w:hint="default"/>
        </w:rPr>
        <w:t>元</w:t>
      </w:r>
      <w:r>
        <w:rPr>
          <w:rFonts w:ascii="新宋体" w:hAnsi="新宋体" w:cs="新宋体" w:eastAsia="新宋体" w:hint="default"/>
          <w:spacing w:val="-83"/>
        </w:rPr>
        <w:t> </w:t>
      </w:r>
      <w:r>
        <w:rPr>
          <w:rFonts w:ascii="新宋体" w:hAnsi="新宋体" w:cs="新宋体" w:eastAsia="新宋体" w:hint="default"/>
        </w:rPr>
        <w:t>，</w:t>
      </w:r>
      <w:r>
        <w:rPr>
          <w:rFonts w:ascii="新宋体" w:hAnsi="新宋体" w:cs="新宋体" w:eastAsia="新宋体" w:hint="default"/>
          <w:spacing w:val="-83"/>
        </w:rPr>
        <w:t> </w:t>
      </w:r>
      <w:r>
        <w:rPr>
          <w:rFonts w:ascii="新宋体" w:hAnsi="新宋体" w:cs="新宋体" w:eastAsia="新宋体" w:hint="default"/>
        </w:rPr>
        <w:t>募</w:t>
      </w:r>
      <w:r>
        <w:rPr>
          <w:rFonts w:ascii="新宋体" w:hAnsi="新宋体" w:cs="新宋体" w:eastAsia="新宋体" w:hint="default"/>
          <w:spacing w:val="-86"/>
        </w:rPr>
        <w:t> </w:t>
      </w:r>
      <w:r>
        <w:rPr>
          <w:rFonts w:ascii="新宋体" w:hAnsi="新宋体" w:cs="新宋体" w:eastAsia="新宋体" w:hint="default"/>
        </w:rPr>
        <w:t>集</w:t>
      </w:r>
      <w:r>
        <w:rPr>
          <w:rFonts w:ascii="新宋体" w:hAnsi="新宋体" w:cs="新宋体" w:eastAsia="新宋体" w:hint="default"/>
          <w:spacing w:val="-83"/>
        </w:rPr>
        <w:t> </w:t>
      </w:r>
      <w:r>
        <w:rPr>
          <w:rFonts w:ascii="新宋体" w:hAnsi="新宋体" w:cs="新宋体" w:eastAsia="新宋体" w:hint="default"/>
        </w:rPr>
        <w:t>资</w:t>
      </w:r>
      <w:r>
        <w:rPr>
          <w:rFonts w:ascii="新宋体" w:hAnsi="新宋体" w:cs="新宋体" w:eastAsia="新宋体" w:hint="default"/>
          <w:spacing w:val="-86"/>
        </w:rPr>
        <w:t> </w:t>
      </w:r>
      <w:r>
        <w:rPr>
          <w:rFonts w:ascii="新宋体" w:hAnsi="新宋体" w:cs="新宋体" w:eastAsia="新宋体" w:hint="default"/>
        </w:rPr>
        <w:t>金</w:t>
      </w:r>
      <w:r>
        <w:rPr>
          <w:rFonts w:ascii="新宋体" w:hAnsi="新宋体" w:cs="新宋体" w:eastAsia="新宋体" w:hint="default"/>
          <w:spacing w:val="-83"/>
        </w:rPr>
        <w:t> </w:t>
      </w:r>
      <w:r>
        <w:rPr>
          <w:rFonts w:ascii="新宋体" w:hAnsi="新宋体" w:cs="新宋体" w:eastAsia="新宋体" w:hint="default"/>
        </w:rPr>
        <w:t>账</w:t>
      </w:r>
      <w:r>
        <w:rPr>
          <w:rFonts w:ascii="新宋体" w:hAnsi="新宋体" w:cs="新宋体" w:eastAsia="新宋体" w:hint="default"/>
          <w:spacing w:val="-86"/>
        </w:rPr>
        <w:t> </w:t>
      </w:r>
      <w:r>
        <w:rPr>
          <w:rFonts w:ascii="新宋体" w:hAnsi="新宋体" w:cs="新宋体" w:eastAsia="新宋体" w:hint="default"/>
        </w:rPr>
        <w:t>户</w:t>
      </w:r>
      <w:r>
        <w:rPr>
          <w:rFonts w:ascii="新宋体" w:hAnsi="新宋体" w:cs="新宋体" w:eastAsia="新宋体" w:hint="default"/>
          <w:spacing w:val="-86"/>
        </w:rPr>
        <w:t> </w:t>
      </w:r>
      <w:r>
        <w:rPr>
          <w:rFonts w:ascii="新宋体" w:hAnsi="新宋体" w:cs="新宋体" w:eastAsia="新宋体" w:hint="default"/>
        </w:rPr>
        <w:t>实</w:t>
      </w:r>
      <w:r>
        <w:rPr>
          <w:rFonts w:ascii="新宋体" w:hAnsi="新宋体" w:cs="新宋体" w:eastAsia="新宋体" w:hint="default"/>
          <w:spacing w:val="-83"/>
        </w:rPr>
        <w:t> </w:t>
      </w:r>
      <w:r>
        <w:rPr>
          <w:rFonts w:ascii="新宋体" w:hAnsi="新宋体" w:cs="新宋体" w:eastAsia="新宋体" w:hint="default"/>
        </w:rPr>
        <w:t>际</w:t>
      </w:r>
      <w:r>
        <w:rPr>
          <w:rFonts w:ascii="新宋体" w:hAnsi="新宋体" w:cs="新宋体" w:eastAsia="新宋体" w:hint="default"/>
          <w:spacing w:val="-83"/>
        </w:rPr>
        <w:t> </w:t>
      </w:r>
      <w:r>
        <w:rPr>
          <w:rFonts w:ascii="新宋体" w:hAnsi="新宋体" w:cs="新宋体" w:eastAsia="新宋体" w:hint="default"/>
        </w:rPr>
        <w:t>余</w:t>
      </w:r>
      <w:r>
        <w:rPr>
          <w:rFonts w:ascii="新宋体" w:hAnsi="新宋体" w:cs="新宋体" w:eastAsia="新宋体" w:hint="default"/>
          <w:spacing w:val="-86"/>
        </w:rPr>
        <w:t> </w:t>
      </w:r>
      <w:r>
        <w:rPr>
          <w:rFonts w:ascii="新宋体" w:hAnsi="新宋体" w:cs="新宋体" w:eastAsia="新宋体" w:hint="default"/>
        </w:rPr>
        <w:t>额</w:t>
      </w:r>
      <w:r>
        <w:rPr>
          <w:rFonts w:ascii="新宋体" w:hAnsi="新宋体" w:cs="新宋体" w:eastAsia="新宋体" w:hint="default"/>
          <w:spacing w:val="-83"/>
        </w:rPr>
        <w:t> </w:t>
      </w:r>
      <w:r>
        <w:rPr>
          <w:rFonts w:ascii="新宋体" w:hAnsi="新宋体" w:cs="新宋体" w:eastAsia="新宋体" w:hint="default"/>
        </w:rPr>
        <w:t>为</w:t>
      </w:r>
      <w:r>
        <w:rPr>
          <w:rFonts w:ascii="新宋体" w:hAnsi="新宋体" w:cs="新宋体" w:eastAsia="新宋体" w:hint="default"/>
          <w:spacing w:val="-80"/>
        </w:rPr>
        <w:t> </w:t>
      </w:r>
      <w:r>
        <w:rPr>
          <w:rFonts w:ascii="新宋体" w:hAnsi="新宋体" w:cs="新宋体" w:eastAsia="新宋体" w:hint="default"/>
        </w:rPr>
        <w:t>265,689,787.43</w:t>
      </w:r>
      <w:r>
        <w:rPr>
          <w:rFonts w:ascii="新宋体" w:hAnsi="新宋体" w:cs="新宋体" w:eastAsia="新宋体" w:hint="default"/>
          <w:spacing w:val="-83"/>
        </w:rPr>
        <w:t> </w:t>
      </w:r>
      <w:r>
        <w:rPr>
          <w:rFonts w:ascii="新宋体" w:hAnsi="新宋体" w:cs="新宋体" w:eastAsia="新宋体" w:hint="default"/>
        </w:rPr>
        <w:t>元</w:t>
      </w:r>
      <w:r>
        <w:rPr>
          <w:rFonts w:ascii="新宋体" w:hAnsi="新宋体" w:cs="新宋体" w:eastAsia="新宋体" w:hint="default"/>
          <w:spacing w:val="-83"/>
        </w:rPr>
        <w:t> </w:t>
      </w:r>
      <w:r>
        <w:rPr>
          <w:rFonts w:ascii="新宋体" w:hAnsi="新宋体" w:cs="新宋体" w:eastAsia="新宋体" w:hint="default"/>
        </w:rPr>
        <w:t>（</w:t>
      </w:r>
      <w:r>
        <w:rPr>
          <w:rFonts w:ascii="新宋体" w:hAnsi="新宋体" w:cs="新宋体" w:eastAsia="新宋体" w:hint="default"/>
          <w:spacing w:val="-86"/>
        </w:rPr>
        <w:t> </w:t>
      </w:r>
      <w:r>
        <w:rPr>
          <w:rFonts w:ascii="新宋体" w:hAnsi="新宋体" w:cs="新宋体" w:eastAsia="新宋体" w:hint="default"/>
        </w:rPr>
        <w:t>含</w:t>
      </w:r>
      <w:r>
        <w:rPr>
          <w:rFonts w:ascii="新宋体" w:hAnsi="新宋体" w:cs="新宋体" w:eastAsia="新宋体" w:hint="default"/>
          <w:spacing w:val="-83"/>
        </w:rPr>
        <w:t> </w:t>
      </w:r>
      <w:r>
        <w:rPr>
          <w:rFonts w:ascii="新宋体" w:hAnsi="新宋体" w:cs="新宋体" w:eastAsia="新宋体" w:hint="default"/>
          <w:spacing w:val="18"/>
        </w:rPr>
        <w:t>累计</w:t>
      </w:r>
      <w:r>
        <w:rPr>
          <w:rFonts w:ascii="新宋体" w:hAnsi="新宋体" w:cs="新宋体" w:eastAsia="新宋体" w:hint="default"/>
          <w:spacing w:val="-83"/>
        </w:rPr>
        <w:t> </w:t>
      </w:r>
      <w:r>
        <w:rPr>
          <w:rFonts w:ascii="新宋体" w:hAnsi="新宋体" w:cs="新宋体" w:eastAsia="新宋体" w:hint="default"/>
        </w:rPr>
        <w:t>收</w:t>
      </w:r>
      <w:r>
        <w:rPr>
          <w:rFonts w:ascii="新宋体" w:hAnsi="新宋体" w:cs="新宋体" w:eastAsia="新宋体" w:hint="default"/>
          <w:spacing w:val="-86"/>
        </w:rPr>
        <w:t> </w:t>
      </w:r>
      <w:r>
        <w:rPr>
          <w:rFonts w:ascii="新宋体" w:hAnsi="新宋体" w:cs="新宋体" w:eastAsia="新宋体" w:hint="default"/>
        </w:rPr>
        <w:t>取</w:t>
      </w:r>
      <w:r>
        <w:rPr>
          <w:rFonts w:ascii="新宋体" w:hAnsi="新宋体" w:cs="新宋体" w:eastAsia="新宋体" w:hint="default"/>
          <w:spacing w:val="-83"/>
        </w:rPr>
        <w:t> </w:t>
      </w:r>
      <w:r>
        <w:rPr>
          <w:rFonts w:ascii="新宋体" w:hAnsi="新宋体" w:cs="新宋体" w:eastAsia="新宋体" w:hint="default"/>
        </w:rPr>
        <w:t>存</w:t>
      </w:r>
      <w:r>
        <w:rPr>
          <w:rFonts w:ascii="新宋体" w:hAnsi="新宋体" w:cs="新宋体" w:eastAsia="新宋体" w:hint="default"/>
          <w:spacing w:val="-83"/>
        </w:rPr>
        <w:t> </w:t>
      </w:r>
      <w:r>
        <w:rPr>
          <w:rFonts w:ascii="新宋体" w:hAnsi="新宋体" w:cs="新宋体" w:eastAsia="新宋体" w:hint="default"/>
        </w:rPr>
        <w:t>款</w:t>
      </w:r>
      <w:r>
        <w:rPr>
          <w:rFonts w:ascii="新宋体" w:hAnsi="新宋体" w:cs="新宋体" w:eastAsia="新宋体" w:hint="default"/>
          <w:spacing w:val="-86"/>
        </w:rPr>
        <w:t> </w:t>
      </w:r>
      <w:r>
        <w:rPr>
          <w:rFonts w:ascii="新宋体" w:hAnsi="新宋体" w:cs="新宋体" w:eastAsia="新宋体" w:hint="default"/>
        </w:rPr>
        <w:t>利</w:t>
      </w:r>
      <w:r>
        <w:rPr>
          <w:rFonts w:ascii="新宋体" w:hAnsi="新宋体" w:cs="新宋体" w:eastAsia="新宋体" w:hint="default"/>
          <w:spacing w:val="-83"/>
        </w:rPr>
        <w:t> </w:t>
      </w:r>
      <w:r>
        <w:rPr>
          <w:rFonts w:ascii="新宋体" w:hAnsi="新宋体" w:cs="新宋体" w:eastAsia="新宋体" w:hint="default"/>
        </w:rPr>
        <w:t>息</w:t>
      </w:r>
      <w:r>
        <w:rPr>
          <w:rFonts w:ascii="新宋体" w:hAnsi="新宋体" w:cs="新宋体" w:eastAsia="新宋体" w:hint="default"/>
        </w:rPr>
        <w:t> </w:t>
      </w:r>
      <w:r>
        <w:rPr>
          <w:rFonts w:ascii="新宋体" w:hAnsi="新宋体" w:cs="新宋体" w:eastAsia="新宋体" w:hint="default"/>
        </w:rPr>
        <w:t>5,603,836.56</w:t>
      </w:r>
      <w:r>
        <w:rPr>
          <w:rFonts w:ascii="新宋体" w:hAnsi="新宋体" w:cs="新宋体" w:eastAsia="新宋体" w:hint="default"/>
        </w:rPr>
        <w:t>元）。</w:t>
      </w:r>
    </w:p>
    <w:p>
      <w:pPr>
        <w:pStyle w:val="BodyText"/>
        <w:spacing w:line="240" w:lineRule="auto" w:before="77"/>
        <w:ind w:left="764" w:right="1688"/>
        <w:jc w:val="left"/>
        <w:rPr>
          <w:rFonts w:ascii="新宋体" w:hAnsi="新宋体" w:cs="新宋体" w:eastAsia="新宋体" w:hint="default"/>
        </w:rPr>
      </w:pPr>
      <w:r>
        <w:rPr>
          <w:rFonts w:ascii="新宋体" w:hAnsi="新宋体" w:cs="新宋体" w:eastAsia="新宋体" w:hint="default"/>
        </w:rPr>
        <w:t>募集资金余额及存放情况如下：</w:t>
      </w:r>
    </w:p>
    <w:p>
      <w:pPr>
        <w:spacing w:line="240" w:lineRule="auto" w:before="2"/>
        <w:rPr>
          <w:rFonts w:ascii="新宋体" w:hAnsi="新宋体" w:cs="新宋体" w:eastAsia="新宋体" w:hint="default"/>
          <w:sz w:val="19"/>
          <w:szCs w:val="19"/>
        </w:rPr>
      </w:pPr>
    </w:p>
    <w:tbl>
      <w:tblPr>
        <w:tblW w:w="0" w:type="auto"/>
        <w:jc w:val="left"/>
        <w:tblInd w:w="169" w:type="dxa"/>
        <w:tblLayout w:type="fixed"/>
        <w:tblCellMar>
          <w:top w:w="0" w:type="dxa"/>
          <w:left w:w="0" w:type="dxa"/>
          <w:bottom w:w="0" w:type="dxa"/>
          <w:right w:w="0" w:type="dxa"/>
        </w:tblCellMar>
        <w:tblLook w:val="01E0"/>
      </w:tblPr>
      <w:tblGrid>
        <w:gridCol w:w="3701"/>
        <w:gridCol w:w="2410"/>
        <w:gridCol w:w="2269"/>
      </w:tblGrid>
      <w:tr>
        <w:trPr>
          <w:trHeight w:val="541" w:hRule="exact"/>
        </w:trPr>
        <w:tc>
          <w:tcPr>
            <w:tcW w:w="3701"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92" w:lineRule="exact"/>
              <w:ind w:right="5"/>
              <w:jc w:val="center"/>
              <w:rPr>
                <w:rFonts w:ascii="新宋体" w:hAnsi="新宋体" w:cs="新宋体" w:eastAsia="新宋体" w:hint="default"/>
                <w:sz w:val="24"/>
                <w:szCs w:val="24"/>
              </w:rPr>
            </w:pPr>
            <w:r>
              <w:rPr>
                <w:rFonts w:ascii="新宋体" w:hAnsi="新宋体" w:cs="新宋体" w:eastAsia="新宋体" w:hint="default"/>
                <w:sz w:val="24"/>
                <w:szCs w:val="24"/>
              </w:rPr>
              <w:t>开户银行</w:t>
            </w:r>
          </w:p>
        </w:tc>
        <w:tc>
          <w:tcPr>
            <w:tcW w:w="2410"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92" w:lineRule="exact"/>
              <w:ind w:left="717" w:right="0"/>
              <w:jc w:val="left"/>
              <w:rPr>
                <w:rFonts w:ascii="新宋体" w:hAnsi="新宋体" w:cs="新宋体" w:eastAsia="新宋体" w:hint="default"/>
                <w:sz w:val="24"/>
                <w:szCs w:val="24"/>
              </w:rPr>
            </w:pPr>
            <w:r>
              <w:rPr>
                <w:rFonts w:ascii="新宋体" w:hAnsi="新宋体" w:cs="新宋体" w:eastAsia="新宋体" w:hint="default"/>
                <w:sz w:val="24"/>
                <w:szCs w:val="24"/>
              </w:rPr>
              <w:t>银行账号</w:t>
            </w:r>
          </w:p>
        </w:tc>
        <w:tc>
          <w:tcPr>
            <w:tcW w:w="226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92"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存储余额（元）</w:t>
            </w:r>
          </w:p>
        </w:tc>
      </w:tr>
      <w:tr>
        <w:trPr>
          <w:trHeight w:val="567"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中国民生银行郑州分行营业部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100" w:right="0"/>
              <w:jc w:val="left"/>
              <w:rPr>
                <w:rFonts w:ascii="新宋体" w:hAnsi="新宋体" w:cs="新宋体" w:eastAsia="新宋体" w:hint="default"/>
                <w:sz w:val="21"/>
                <w:szCs w:val="21"/>
              </w:rPr>
            </w:pPr>
            <w:r>
              <w:rPr>
                <w:rFonts w:ascii="新宋体"/>
                <w:sz w:val="21"/>
              </w:rPr>
              <w:t>3001014170003016</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8"/>
              <w:ind w:left="100" w:right="0"/>
              <w:jc w:val="left"/>
              <w:rPr>
                <w:rFonts w:ascii="新宋体" w:hAnsi="新宋体" w:cs="新宋体" w:eastAsia="新宋体" w:hint="default"/>
                <w:sz w:val="21"/>
                <w:szCs w:val="21"/>
              </w:rPr>
            </w:pPr>
            <w:r>
              <w:rPr>
                <w:rFonts w:ascii="新宋体"/>
                <w:sz w:val="21"/>
              </w:rPr>
              <w:t>165,438,692.95</w:t>
            </w:r>
          </w:p>
        </w:tc>
      </w:tr>
      <w:tr>
        <w:trPr>
          <w:trHeight w:val="569"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浦发银行郑州分行营业部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100" w:right="0"/>
              <w:jc w:val="left"/>
              <w:rPr>
                <w:rFonts w:ascii="新宋体" w:hAnsi="新宋体" w:cs="新宋体" w:eastAsia="新宋体" w:hint="default"/>
                <w:sz w:val="21"/>
                <w:szCs w:val="21"/>
              </w:rPr>
            </w:pPr>
            <w:r>
              <w:rPr>
                <w:rFonts w:ascii="新宋体"/>
                <w:sz w:val="21"/>
              </w:rPr>
              <w:t>76200154500000388</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8"/>
              <w:ind w:left="100" w:right="0"/>
              <w:jc w:val="left"/>
              <w:rPr>
                <w:rFonts w:ascii="新宋体" w:hAnsi="新宋体" w:cs="新宋体" w:eastAsia="新宋体" w:hint="default"/>
                <w:sz w:val="21"/>
                <w:szCs w:val="21"/>
              </w:rPr>
            </w:pPr>
            <w:r>
              <w:rPr>
                <w:rFonts w:ascii="新宋体"/>
                <w:sz w:val="21"/>
              </w:rPr>
              <w:t>60,411,456.75</w:t>
            </w:r>
          </w:p>
        </w:tc>
      </w:tr>
      <w:tr>
        <w:trPr>
          <w:trHeight w:val="566"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5"/>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招商银行郑州金水路支行</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100" w:right="0"/>
              <w:jc w:val="left"/>
              <w:rPr>
                <w:rFonts w:ascii="新宋体" w:hAnsi="新宋体" w:cs="新宋体" w:eastAsia="新宋体" w:hint="default"/>
                <w:sz w:val="21"/>
                <w:szCs w:val="21"/>
              </w:rPr>
            </w:pPr>
            <w:r>
              <w:rPr>
                <w:rFonts w:ascii="新宋体"/>
                <w:sz w:val="21"/>
              </w:rPr>
              <w:t>766371902949910202</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8"/>
              <w:ind w:left="100" w:right="0"/>
              <w:jc w:val="left"/>
              <w:rPr>
                <w:rFonts w:ascii="新宋体" w:hAnsi="新宋体" w:cs="新宋体" w:eastAsia="新宋体" w:hint="default"/>
                <w:sz w:val="21"/>
                <w:szCs w:val="21"/>
              </w:rPr>
            </w:pPr>
            <w:r>
              <w:rPr>
                <w:rFonts w:ascii="新宋体"/>
                <w:sz w:val="21"/>
              </w:rPr>
              <w:t>39,839,637.73</w:t>
            </w:r>
          </w:p>
        </w:tc>
      </w:tr>
      <w:tr>
        <w:trPr>
          <w:trHeight w:val="576" w:hRule="exact"/>
        </w:trPr>
        <w:tc>
          <w:tcPr>
            <w:tcW w:w="370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8"/>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2410" w:type="dxa"/>
            <w:tcBorders>
              <w:top w:val="single" w:sz="6" w:space="0" w:color="000000"/>
              <w:left w:val="single" w:sz="6" w:space="0" w:color="000000"/>
              <w:bottom w:val="single" w:sz="12" w:space="0" w:color="000000"/>
              <w:right w:val="single" w:sz="6" w:space="0" w:color="000000"/>
            </w:tcBorders>
          </w:tcPr>
          <w:p>
            <w:pPr/>
          </w:p>
        </w:tc>
        <w:tc>
          <w:tcPr>
            <w:tcW w:w="226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8"/>
              <w:ind w:left="100" w:right="0"/>
              <w:jc w:val="left"/>
              <w:rPr>
                <w:rFonts w:ascii="新宋体" w:hAnsi="新宋体" w:cs="新宋体" w:eastAsia="新宋体" w:hint="default"/>
                <w:sz w:val="21"/>
                <w:szCs w:val="21"/>
              </w:rPr>
            </w:pPr>
            <w:r>
              <w:rPr>
                <w:rFonts w:ascii="新宋体"/>
                <w:b/>
                <w:sz w:val="21"/>
              </w:rPr>
              <w:t>265,689,787.43</w:t>
            </w:r>
            <w:r>
              <w:rPr>
                <w:rFonts w:ascii="新宋体"/>
                <w:sz w:val="21"/>
              </w:rPr>
            </w:r>
          </w:p>
        </w:tc>
      </w:tr>
    </w:tbl>
    <w:p>
      <w:pPr>
        <w:spacing w:line="240" w:lineRule="auto" w:before="4"/>
        <w:rPr>
          <w:rFonts w:ascii="新宋体" w:hAnsi="新宋体" w:cs="新宋体" w:eastAsia="新宋体" w:hint="default"/>
          <w:sz w:val="13"/>
          <w:szCs w:val="13"/>
        </w:rPr>
      </w:pPr>
    </w:p>
    <w:p>
      <w:pPr>
        <w:pStyle w:val="BodyText"/>
        <w:spacing w:line="355" w:lineRule="auto" w:before="26"/>
        <w:ind w:left="198" w:right="1809" w:firstLine="479"/>
        <w:jc w:val="left"/>
      </w:pPr>
      <w:r>
        <w:rPr>
          <w:rFonts w:ascii="新宋体" w:hAnsi="新宋体" w:cs="新宋体" w:eastAsia="新宋体" w:hint="default"/>
        </w:rPr>
        <w:t>注</w:t>
      </w:r>
      <w:r>
        <w:rPr>
          <w:rFonts w:ascii="新宋体" w:hAnsi="新宋体" w:cs="新宋体" w:eastAsia="新宋体" w:hint="default"/>
        </w:rPr>
        <w:t>1</w:t>
      </w:r>
      <w:r>
        <w:rPr>
          <w:rFonts w:ascii="新宋体" w:hAnsi="新宋体" w:cs="新宋体" w:eastAsia="新宋体" w:hint="default"/>
        </w:rPr>
        <w:t>：公司已完成对子</w:t>
      </w:r>
      <w:r>
        <w:rPr/>
        <w:t>公司投资，子公司尚未实际使用的募集资金专户存储 余额情况如下：</w:t>
      </w:r>
    </w:p>
    <w:p>
      <w:pPr>
        <w:spacing w:line="240" w:lineRule="auto" w:before="1"/>
        <w:rPr>
          <w:rFonts w:ascii="宋体" w:hAnsi="宋体" w:cs="宋体" w:eastAsia="宋体" w:hint="default"/>
          <w:sz w:val="6"/>
          <w:szCs w:val="6"/>
        </w:rPr>
      </w:pPr>
    </w:p>
    <w:tbl>
      <w:tblPr>
        <w:tblW w:w="0" w:type="auto"/>
        <w:jc w:val="left"/>
        <w:tblInd w:w="169" w:type="dxa"/>
        <w:tblLayout w:type="fixed"/>
        <w:tblCellMar>
          <w:top w:w="0" w:type="dxa"/>
          <w:left w:w="0" w:type="dxa"/>
          <w:bottom w:w="0" w:type="dxa"/>
          <w:right w:w="0" w:type="dxa"/>
        </w:tblCellMar>
        <w:tblLook w:val="01E0"/>
      </w:tblPr>
      <w:tblGrid>
        <w:gridCol w:w="3701"/>
        <w:gridCol w:w="2410"/>
        <w:gridCol w:w="2269"/>
      </w:tblGrid>
      <w:tr>
        <w:trPr>
          <w:trHeight w:val="646" w:hRule="exact"/>
        </w:trPr>
        <w:tc>
          <w:tcPr>
            <w:tcW w:w="3701"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74" w:lineRule="exact"/>
              <w:ind w:right="5"/>
              <w:jc w:val="center"/>
              <w:rPr>
                <w:rFonts w:ascii="新宋体" w:hAnsi="新宋体" w:cs="新宋体" w:eastAsia="新宋体" w:hint="default"/>
                <w:sz w:val="24"/>
                <w:szCs w:val="24"/>
              </w:rPr>
            </w:pPr>
            <w:r>
              <w:rPr>
                <w:rFonts w:ascii="新宋体" w:hAnsi="新宋体" w:cs="新宋体" w:eastAsia="新宋体" w:hint="default"/>
                <w:sz w:val="24"/>
                <w:szCs w:val="24"/>
              </w:rPr>
              <w:t>开户银行</w:t>
            </w:r>
          </w:p>
        </w:tc>
        <w:tc>
          <w:tcPr>
            <w:tcW w:w="2410"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74" w:lineRule="exact"/>
              <w:ind w:right="0"/>
              <w:jc w:val="center"/>
              <w:rPr>
                <w:rFonts w:ascii="新宋体" w:hAnsi="新宋体" w:cs="新宋体" w:eastAsia="新宋体" w:hint="default"/>
                <w:sz w:val="24"/>
                <w:szCs w:val="24"/>
              </w:rPr>
            </w:pPr>
            <w:r>
              <w:rPr>
                <w:rFonts w:ascii="新宋体" w:hAnsi="新宋体" w:cs="新宋体" w:eastAsia="新宋体" w:hint="default"/>
                <w:sz w:val="24"/>
                <w:szCs w:val="24"/>
              </w:rPr>
              <w:t>银行账号</w:t>
            </w:r>
          </w:p>
        </w:tc>
        <w:tc>
          <w:tcPr>
            <w:tcW w:w="2269"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74" w:lineRule="exact"/>
              <w:ind w:left="285" w:right="0"/>
              <w:jc w:val="left"/>
              <w:rPr>
                <w:rFonts w:ascii="新宋体" w:hAnsi="新宋体" w:cs="新宋体" w:eastAsia="新宋体" w:hint="default"/>
                <w:sz w:val="24"/>
                <w:szCs w:val="24"/>
              </w:rPr>
            </w:pPr>
            <w:r>
              <w:rPr>
                <w:rFonts w:ascii="新宋体" w:hAnsi="新宋体" w:cs="新宋体" w:eastAsia="新宋体" w:hint="default"/>
                <w:sz w:val="24"/>
                <w:szCs w:val="24"/>
              </w:rPr>
              <w:t>存储余额（元）</w:t>
            </w:r>
          </w:p>
        </w:tc>
      </w:tr>
      <w:tr>
        <w:trPr>
          <w:trHeight w:val="638"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4"/>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中国银行股份有限公司河南省分行</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4"/>
              <w:ind w:left="2" w:right="0"/>
              <w:jc w:val="center"/>
              <w:rPr>
                <w:rFonts w:ascii="新宋体" w:hAnsi="新宋体" w:cs="新宋体" w:eastAsia="新宋体" w:hint="default"/>
                <w:sz w:val="21"/>
                <w:szCs w:val="21"/>
              </w:rPr>
            </w:pPr>
            <w:r>
              <w:rPr>
                <w:rFonts w:ascii="新宋体"/>
                <w:sz w:val="21"/>
              </w:rPr>
              <w:t>0000246800704316</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4"/>
              <w:ind w:right="89"/>
              <w:jc w:val="right"/>
              <w:rPr>
                <w:rFonts w:ascii="新宋体" w:hAnsi="新宋体" w:cs="新宋体" w:eastAsia="新宋体" w:hint="default"/>
                <w:sz w:val="21"/>
                <w:szCs w:val="21"/>
              </w:rPr>
            </w:pPr>
            <w:r>
              <w:rPr>
                <w:rFonts w:ascii="新宋体"/>
                <w:spacing w:val="-1"/>
                <w:sz w:val="21"/>
              </w:rPr>
              <w:t>27,291,325.51</w:t>
            </w:r>
          </w:p>
        </w:tc>
      </w:tr>
      <w:tr>
        <w:trPr>
          <w:trHeight w:val="641" w:hRule="exact"/>
        </w:trPr>
        <w:tc>
          <w:tcPr>
            <w:tcW w:w="37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中国银行股份有限公司北京通州支行</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2" w:right="0"/>
              <w:jc w:val="center"/>
              <w:rPr>
                <w:rFonts w:ascii="新宋体" w:hAnsi="新宋体" w:cs="新宋体" w:eastAsia="新宋体" w:hint="default"/>
                <w:sz w:val="21"/>
                <w:szCs w:val="21"/>
              </w:rPr>
            </w:pPr>
            <w:r>
              <w:rPr>
                <w:rFonts w:ascii="新宋体"/>
                <w:sz w:val="21"/>
              </w:rPr>
              <w:t>822024231208094001</w:t>
            </w:r>
          </w:p>
        </w:tc>
        <w:tc>
          <w:tcPr>
            <w:tcW w:w="22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89"/>
              <w:jc w:val="right"/>
              <w:rPr>
                <w:rFonts w:ascii="新宋体" w:hAnsi="新宋体" w:cs="新宋体" w:eastAsia="新宋体" w:hint="default"/>
                <w:sz w:val="21"/>
                <w:szCs w:val="21"/>
              </w:rPr>
            </w:pPr>
            <w:r>
              <w:rPr>
                <w:rFonts w:ascii="新宋体"/>
                <w:spacing w:val="-1"/>
                <w:sz w:val="21"/>
              </w:rPr>
              <w:t>24,029,974.61</w:t>
            </w:r>
          </w:p>
        </w:tc>
      </w:tr>
      <w:tr>
        <w:trPr>
          <w:trHeight w:val="646" w:hRule="exact"/>
        </w:trPr>
        <w:tc>
          <w:tcPr>
            <w:tcW w:w="3701" w:type="dxa"/>
            <w:tcBorders>
              <w:top w:val="single" w:sz="6" w:space="0" w:color="000000"/>
              <w:left w:val="single" w:sz="12" w:space="0" w:color="000000"/>
              <w:bottom w:val="single" w:sz="12" w:space="0" w:color="000000"/>
              <w:right w:val="single" w:sz="6" w:space="0" w:color="000000"/>
            </w:tcBorders>
          </w:tcPr>
          <w:p>
            <w:pPr>
              <w:pStyle w:val="TableParagraph"/>
              <w:spacing w:line="274" w:lineRule="exact"/>
              <w:ind w:left="93" w:right="0"/>
              <w:jc w:val="left"/>
              <w:rPr>
                <w:rFonts w:ascii="新宋体" w:hAnsi="新宋体" w:cs="新宋体" w:eastAsia="新宋体" w:hint="default"/>
                <w:sz w:val="24"/>
                <w:szCs w:val="24"/>
              </w:rPr>
            </w:pPr>
            <w:r>
              <w:rPr>
                <w:rFonts w:ascii="新宋体" w:hAnsi="新宋体" w:cs="新宋体" w:eastAsia="新宋体" w:hint="default"/>
                <w:sz w:val="24"/>
                <w:szCs w:val="24"/>
              </w:rPr>
              <w:t>合计</w:t>
            </w:r>
          </w:p>
        </w:tc>
        <w:tc>
          <w:tcPr>
            <w:tcW w:w="2410" w:type="dxa"/>
            <w:tcBorders>
              <w:top w:val="single" w:sz="6" w:space="0" w:color="000000"/>
              <w:left w:val="single" w:sz="6" w:space="0" w:color="000000"/>
              <w:bottom w:val="single" w:sz="12" w:space="0" w:color="000000"/>
              <w:right w:val="single" w:sz="6" w:space="0" w:color="000000"/>
            </w:tcBorders>
          </w:tcPr>
          <w:p>
            <w:pPr/>
          </w:p>
        </w:tc>
        <w:tc>
          <w:tcPr>
            <w:tcW w:w="226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4"/>
              <w:ind w:right="91"/>
              <w:jc w:val="right"/>
              <w:rPr>
                <w:rFonts w:ascii="新宋体" w:hAnsi="新宋体" w:cs="新宋体" w:eastAsia="新宋体" w:hint="default"/>
                <w:sz w:val="21"/>
                <w:szCs w:val="21"/>
              </w:rPr>
            </w:pPr>
            <w:r>
              <w:rPr>
                <w:rFonts w:ascii="新宋体"/>
                <w:b/>
                <w:w w:val="95"/>
                <w:sz w:val="21"/>
              </w:rPr>
              <w:t>51,321,300.12</w:t>
            </w:r>
            <w:r>
              <w:rPr>
                <w:rFonts w:ascii="新宋体"/>
                <w:sz w:val="21"/>
              </w:rPr>
            </w:r>
          </w:p>
        </w:tc>
      </w:tr>
    </w:tbl>
    <w:p>
      <w:pPr>
        <w:spacing w:line="240" w:lineRule="auto" w:before="4"/>
        <w:rPr>
          <w:rFonts w:ascii="宋体" w:hAnsi="宋体" w:cs="宋体" w:eastAsia="宋体" w:hint="default"/>
          <w:sz w:val="13"/>
          <w:szCs w:val="13"/>
        </w:rPr>
      </w:pPr>
    </w:p>
    <w:p>
      <w:pPr>
        <w:pStyle w:val="BodyText"/>
        <w:spacing w:line="357" w:lineRule="auto" w:before="26"/>
        <w:ind w:left="198" w:right="1809" w:firstLine="479"/>
        <w:jc w:val="left"/>
        <w:rPr>
          <w:rFonts w:ascii="新宋体" w:hAnsi="新宋体" w:cs="新宋体" w:eastAsia="新宋体" w:hint="default"/>
        </w:rPr>
      </w:pPr>
      <w:r>
        <w:rPr>
          <w:rFonts w:ascii="新宋体" w:hAnsi="新宋体" w:cs="新宋体" w:eastAsia="新宋体" w:hint="default"/>
        </w:rPr>
        <w:t>注</w:t>
      </w:r>
      <w:r>
        <w:rPr>
          <w:rFonts w:ascii="新宋体" w:hAnsi="新宋体" w:cs="新宋体" w:eastAsia="新宋体" w:hint="default"/>
        </w:rPr>
        <w:t>2</w:t>
      </w:r>
      <w:r>
        <w:rPr>
          <w:rFonts w:ascii="新宋体" w:hAnsi="新宋体" w:cs="新宋体" w:eastAsia="新宋体" w:hint="default"/>
        </w:rPr>
        <w:t>：根据《募集资金三方监管协议》的约定，部分募投资金以定期存单形 式存放于上述各银行，每份存单均有独立的账号，不再一一列示。</w:t>
      </w:r>
    </w:p>
    <w:p>
      <w:pPr>
        <w:spacing w:line="240" w:lineRule="auto" w:before="13"/>
        <w:rPr>
          <w:rFonts w:ascii="新宋体" w:hAnsi="新宋体" w:cs="新宋体" w:eastAsia="新宋体" w:hint="default"/>
          <w:sz w:val="20"/>
          <w:szCs w:val="20"/>
        </w:rPr>
      </w:pPr>
    </w:p>
    <w:p>
      <w:pPr>
        <w:pStyle w:val="Heading5"/>
        <w:spacing w:line="240" w:lineRule="auto"/>
        <w:ind w:right="1688"/>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rPr>
        <w:t>、本年度募集资金使用情况</w:t>
      </w:r>
      <w:r>
        <w:rPr>
          <w:rFonts w:ascii="宋体" w:hAnsi="宋体" w:cs="宋体" w:eastAsia="宋体" w:hint="default"/>
          <w:b w:val="0"/>
          <w:bCs w:val="0"/>
        </w:rPr>
      </w:r>
    </w:p>
    <w:p>
      <w:pPr>
        <w:spacing w:after="0" w:line="240" w:lineRule="auto"/>
        <w:jc w:val="left"/>
        <w:rPr>
          <w:rFonts w:ascii="宋体" w:hAnsi="宋体" w:cs="宋体" w:eastAsia="宋体" w:hint="default"/>
        </w:rPr>
        <w:sectPr>
          <w:pgSz w:w="11910" w:h="16840"/>
          <w:pgMar w:header="0" w:footer="1050" w:top="1020" w:bottom="1240" w:left="160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5"/>
        <w:spacing w:line="240" w:lineRule="auto" w:before="26"/>
        <w:ind w:left="0" w:right="976"/>
        <w:jc w:val="center"/>
        <w:rPr>
          <w:rFonts w:ascii="宋体" w:hAnsi="宋体" w:cs="宋体" w:eastAsia="宋体" w:hint="default"/>
          <w:b w:val="0"/>
          <w:bCs w:val="0"/>
        </w:rPr>
      </w:pPr>
      <w:r>
        <w:rPr>
          <w:rFonts w:ascii="宋体" w:hAnsi="宋体" w:cs="宋体" w:eastAsia="宋体" w:hint="default"/>
        </w:rPr>
        <w:t>募集资金使用情况对照表</w:t>
      </w:r>
      <w:r>
        <w:rPr>
          <w:rFonts w:ascii="宋体" w:hAnsi="宋体" w:cs="宋体" w:eastAsia="宋体" w:hint="default"/>
          <w:b w:val="0"/>
          <w:bCs w:val="0"/>
        </w:rPr>
      </w:r>
    </w:p>
    <w:p>
      <w:pPr>
        <w:tabs>
          <w:tab w:pos="12706" w:val="left" w:leader="none"/>
        </w:tabs>
        <w:spacing w:before="44"/>
        <w:ind w:left="46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编制单位：河南汉威电子股份有限公司</w:t>
        <w:tab/>
        <w:t>单位：人民币万元</w:t>
      </w:r>
    </w:p>
    <w:p>
      <w:pPr>
        <w:spacing w:line="240" w:lineRule="auto" w:before="13"/>
        <w:rPr>
          <w:rFonts w:ascii="新宋体" w:hAnsi="新宋体" w:cs="新宋体" w:eastAsia="新宋体" w:hint="default"/>
          <w:sz w:val="7"/>
          <w:szCs w:val="7"/>
        </w:rPr>
      </w:pPr>
    </w:p>
    <w:tbl>
      <w:tblPr>
        <w:tblW w:w="0" w:type="auto"/>
        <w:jc w:val="left"/>
        <w:tblInd w:w="116" w:type="dxa"/>
        <w:tblLayout w:type="fixed"/>
        <w:tblCellMar>
          <w:top w:w="0" w:type="dxa"/>
          <w:left w:w="0" w:type="dxa"/>
          <w:bottom w:w="0" w:type="dxa"/>
          <w:right w:w="0" w:type="dxa"/>
        </w:tblCellMar>
        <w:tblLook w:val="01E0"/>
      </w:tblPr>
      <w:tblGrid>
        <w:gridCol w:w="3024"/>
        <w:gridCol w:w="991"/>
        <w:gridCol w:w="1133"/>
        <w:gridCol w:w="1135"/>
        <w:gridCol w:w="1277"/>
        <w:gridCol w:w="1275"/>
        <w:gridCol w:w="994"/>
        <w:gridCol w:w="1767"/>
        <w:gridCol w:w="847"/>
        <w:gridCol w:w="929"/>
        <w:gridCol w:w="1243"/>
      </w:tblGrid>
      <w:tr>
        <w:trPr>
          <w:trHeight w:val="334" w:hRule="exact"/>
        </w:trPr>
        <w:tc>
          <w:tcPr>
            <w:tcW w:w="6284" w:type="dxa"/>
            <w:gridSpan w:val="4"/>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募集资金总额</w:t>
            </w:r>
          </w:p>
        </w:tc>
        <w:tc>
          <w:tcPr>
            <w:tcW w:w="127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新宋体" w:hAnsi="新宋体" w:cs="新宋体" w:eastAsia="新宋体" w:hint="default"/>
                <w:sz w:val="18"/>
                <w:szCs w:val="18"/>
              </w:rPr>
            </w:pPr>
            <w:r>
              <w:rPr>
                <w:rFonts w:ascii="新宋体"/>
                <w:spacing w:val="-1"/>
                <w:sz w:val="18"/>
              </w:rPr>
              <w:t>37,363.95</w:t>
            </w:r>
          </w:p>
        </w:tc>
        <w:tc>
          <w:tcPr>
            <w:tcW w:w="4883" w:type="dxa"/>
            <w:gridSpan w:val="4"/>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本年度投入募集资金总额</w:t>
            </w:r>
          </w:p>
        </w:tc>
        <w:tc>
          <w:tcPr>
            <w:tcW w:w="2172"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
              <w:ind w:left="1245" w:right="0"/>
              <w:jc w:val="left"/>
              <w:rPr>
                <w:rFonts w:ascii="新宋体" w:hAnsi="新宋体" w:cs="新宋体" w:eastAsia="新宋体" w:hint="default"/>
                <w:sz w:val="18"/>
                <w:szCs w:val="18"/>
              </w:rPr>
            </w:pPr>
            <w:r>
              <w:rPr>
                <w:rFonts w:ascii="新宋体"/>
                <w:sz w:val="18"/>
              </w:rPr>
              <w:t>11,249.73</w:t>
            </w:r>
          </w:p>
        </w:tc>
      </w:tr>
      <w:tr>
        <w:trPr>
          <w:trHeight w:val="341" w:hRule="exact"/>
        </w:trPr>
        <w:tc>
          <w:tcPr>
            <w:tcW w:w="6284"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1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变更用途的募集资金总额</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7"/>
              <w:jc w:val="right"/>
              <w:rPr>
                <w:rFonts w:ascii="新宋体" w:hAnsi="新宋体" w:cs="新宋体" w:eastAsia="新宋体" w:hint="default"/>
                <w:sz w:val="18"/>
                <w:szCs w:val="18"/>
              </w:rPr>
            </w:pPr>
            <w:r>
              <w:rPr>
                <w:rFonts w:ascii="新宋体"/>
                <w:sz w:val="18"/>
              </w:rPr>
              <w:t>0.00</w:t>
            </w:r>
          </w:p>
        </w:tc>
        <w:tc>
          <w:tcPr>
            <w:tcW w:w="4883" w:type="dxa"/>
            <w:gridSpan w:val="4"/>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14"/>
                <w:szCs w:val="14"/>
              </w:rPr>
            </w:pPr>
          </w:p>
          <w:p>
            <w:pPr>
              <w:pStyle w:val="TableParagraph"/>
              <w:spacing w:line="240" w:lineRule="auto"/>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已累计投入募集资金总额</w:t>
            </w:r>
          </w:p>
        </w:tc>
        <w:tc>
          <w:tcPr>
            <w:tcW w:w="2172" w:type="dxa"/>
            <w:gridSpan w:val="2"/>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新宋体" w:hAnsi="新宋体" w:cs="新宋体" w:eastAsia="新宋体" w:hint="default"/>
                <w:sz w:val="14"/>
                <w:szCs w:val="14"/>
              </w:rPr>
            </w:pPr>
          </w:p>
          <w:p>
            <w:pPr>
              <w:pStyle w:val="TableParagraph"/>
              <w:spacing w:line="240" w:lineRule="auto"/>
              <w:ind w:left="1245" w:right="0"/>
              <w:jc w:val="left"/>
              <w:rPr>
                <w:rFonts w:ascii="新宋体" w:hAnsi="新宋体" w:cs="新宋体" w:eastAsia="新宋体" w:hint="default"/>
                <w:sz w:val="18"/>
                <w:szCs w:val="18"/>
              </w:rPr>
            </w:pPr>
            <w:r>
              <w:rPr>
                <w:rFonts w:ascii="新宋体"/>
                <w:sz w:val="18"/>
              </w:rPr>
              <w:t>11,355.35</w:t>
            </w:r>
          </w:p>
        </w:tc>
      </w:tr>
      <w:tr>
        <w:trPr>
          <w:trHeight w:val="338" w:hRule="exact"/>
        </w:trPr>
        <w:tc>
          <w:tcPr>
            <w:tcW w:w="6284"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变更用途的募集资金总额比例</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7"/>
              <w:jc w:val="right"/>
              <w:rPr>
                <w:rFonts w:ascii="新宋体" w:hAnsi="新宋体" w:cs="新宋体" w:eastAsia="新宋体" w:hint="default"/>
                <w:sz w:val="18"/>
                <w:szCs w:val="18"/>
              </w:rPr>
            </w:pPr>
            <w:r>
              <w:rPr>
                <w:rFonts w:ascii="新宋体"/>
                <w:sz w:val="18"/>
              </w:rPr>
              <w:t>0.00</w:t>
            </w:r>
          </w:p>
        </w:tc>
        <w:tc>
          <w:tcPr>
            <w:tcW w:w="4883" w:type="dxa"/>
            <w:gridSpan w:val="4"/>
            <w:vMerge/>
            <w:tcBorders>
              <w:left w:val="single" w:sz="6" w:space="0" w:color="000000"/>
              <w:bottom w:val="single" w:sz="6" w:space="0" w:color="000000"/>
              <w:right w:val="single" w:sz="6" w:space="0" w:color="000000"/>
            </w:tcBorders>
          </w:tcPr>
          <w:p>
            <w:pPr/>
          </w:p>
        </w:tc>
        <w:tc>
          <w:tcPr>
            <w:tcW w:w="2172" w:type="dxa"/>
            <w:gridSpan w:val="2"/>
            <w:vMerge/>
            <w:tcBorders>
              <w:left w:val="single" w:sz="6" w:space="0" w:color="000000"/>
              <w:bottom w:val="single" w:sz="6" w:space="0" w:color="000000"/>
              <w:right w:val="single" w:sz="12" w:space="0" w:color="000000"/>
            </w:tcBorders>
          </w:tcPr>
          <w:p>
            <w:pPr/>
          </w:p>
        </w:tc>
      </w:tr>
      <w:tr>
        <w:trPr>
          <w:trHeight w:val="965"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25"/>
                <w:szCs w:val="25"/>
              </w:rPr>
            </w:pPr>
          </w:p>
          <w:p>
            <w:pPr>
              <w:pStyle w:val="TableParagraph"/>
              <w:spacing w:line="240" w:lineRule="auto"/>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承诺投资项目</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2"/>
              <w:ind w:left="127" w:right="127"/>
              <w:jc w:val="both"/>
              <w:rPr>
                <w:rFonts w:ascii="新宋体" w:hAnsi="新宋体" w:cs="新宋体" w:eastAsia="新宋体" w:hint="default"/>
                <w:sz w:val="18"/>
                <w:szCs w:val="18"/>
              </w:rPr>
            </w:pPr>
            <w:r>
              <w:rPr>
                <w:rFonts w:ascii="新宋体" w:hAnsi="新宋体" w:cs="新宋体" w:eastAsia="新宋体" w:hint="default"/>
                <w:sz w:val="18"/>
                <w:szCs w:val="18"/>
              </w:rPr>
              <w:t>已变更项 目，含部 分变更</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37"/>
              <w:ind w:left="108" w:right="110"/>
              <w:jc w:val="left"/>
              <w:rPr>
                <w:rFonts w:ascii="新宋体" w:hAnsi="新宋体" w:cs="新宋体" w:eastAsia="新宋体" w:hint="default"/>
                <w:sz w:val="18"/>
                <w:szCs w:val="18"/>
              </w:rPr>
            </w:pPr>
            <w:r>
              <w:rPr>
                <w:rFonts w:ascii="新宋体" w:hAnsi="新宋体" w:cs="新宋体" w:eastAsia="新宋体" w:hint="default"/>
                <w:sz w:val="18"/>
                <w:szCs w:val="18"/>
              </w:rPr>
              <w:t>募集资金承 诺投资总额</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37"/>
              <w:ind w:left="153" w:right="110" w:hanging="46"/>
              <w:jc w:val="left"/>
              <w:rPr>
                <w:rFonts w:ascii="新宋体" w:hAnsi="新宋体" w:cs="新宋体" w:eastAsia="新宋体" w:hint="default"/>
                <w:sz w:val="18"/>
                <w:szCs w:val="18"/>
              </w:rPr>
            </w:pPr>
            <w:r>
              <w:rPr>
                <w:rFonts w:ascii="新宋体" w:hAnsi="新宋体" w:cs="新宋体" w:eastAsia="新宋体" w:hint="default"/>
                <w:sz w:val="18"/>
                <w:szCs w:val="18"/>
              </w:rPr>
              <w:t>调整后投资 总额（</w:t>
            </w:r>
            <w:r>
              <w:rPr>
                <w:rFonts w:ascii="新宋体" w:hAnsi="新宋体" w:cs="新宋体" w:eastAsia="新宋体" w:hint="default"/>
                <w:sz w:val="18"/>
                <w:szCs w:val="18"/>
              </w:rPr>
              <w:t>1</w:t>
            </w:r>
            <w:r>
              <w:rPr>
                <w:rFonts w:ascii="新宋体" w:hAnsi="新宋体" w:cs="新宋体" w:eastAsia="新宋体" w:hint="default"/>
                <w:sz w:val="18"/>
                <w:szCs w:val="18"/>
              </w:rPr>
              <w:t>）</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37"/>
              <w:ind w:left="451" w:right="180" w:hanging="272"/>
              <w:jc w:val="left"/>
              <w:rPr>
                <w:rFonts w:ascii="新宋体" w:hAnsi="新宋体" w:cs="新宋体" w:eastAsia="新宋体" w:hint="default"/>
                <w:sz w:val="18"/>
                <w:szCs w:val="18"/>
              </w:rPr>
            </w:pPr>
            <w:r>
              <w:rPr>
                <w:rFonts w:ascii="新宋体" w:hAnsi="新宋体" w:cs="新宋体" w:eastAsia="新宋体" w:hint="default"/>
                <w:sz w:val="18"/>
                <w:szCs w:val="18"/>
              </w:rPr>
              <w:t>本年度投入 金额</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33"/>
              <w:ind w:left="180" w:right="178"/>
              <w:jc w:val="center"/>
              <w:rPr>
                <w:rFonts w:ascii="新宋体" w:hAnsi="新宋体" w:cs="新宋体" w:eastAsia="新宋体" w:hint="default"/>
                <w:sz w:val="18"/>
                <w:szCs w:val="18"/>
              </w:rPr>
            </w:pPr>
            <w:r>
              <w:rPr>
                <w:rFonts w:ascii="新宋体" w:hAnsi="新宋体" w:cs="新宋体" w:eastAsia="新宋体" w:hint="default"/>
                <w:sz w:val="18"/>
                <w:szCs w:val="18"/>
              </w:rPr>
              <w:t>截至期末累 计投入金额</w:t>
            </w:r>
          </w:p>
          <w:p>
            <w:pPr>
              <w:pStyle w:val="TableParagraph"/>
              <w:spacing w:line="211" w:lineRule="exact"/>
              <w:ind w:right="1"/>
              <w:jc w:val="center"/>
              <w:rPr>
                <w:rFonts w:ascii="新宋体" w:hAnsi="新宋体" w:cs="新宋体" w:eastAsia="新宋体" w:hint="default"/>
                <w:sz w:val="18"/>
                <w:szCs w:val="18"/>
              </w:rPr>
            </w:pPr>
            <w:r>
              <w:rPr>
                <w:rFonts w:ascii="新宋体" w:hAnsi="新宋体" w:cs="新宋体" w:eastAsia="新宋体" w:hint="default"/>
                <w:sz w:val="18"/>
                <w:szCs w:val="18"/>
              </w:rPr>
              <w:t>（</w:t>
            </w:r>
            <w:r>
              <w:rPr>
                <w:rFonts w:ascii="新宋体" w:hAnsi="新宋体" w:cs="新宋体" w:eastAsia="新宋体" w:hint="default"/>
                <w:sz w:val="18"/>
                <w:szCs w:val="18"/>
              </w:rPr>
              <w:t>2</w:t>
            </w:r>
            <w:r>
              <w:rPr>
                <w:rFonts w:ascii="新宋体" w:hAnsi="新宋体" w:cs="新宋体" w:eastAsia="新宋体" w:hint="default"/>
                <w:sz w:val="18"/>
                <w:szCs w:val="18"/>
              </w:rPr>
              <w:t>）</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2"/>
              <w:ind w:left="129" w:right="127"/>
              <w:jc w:val="both"/>
              <w:rPr>
                <w:rFonts w:ascii="新宋体" w:hAnsi="新宋体" w:cs="新宋体" w:eastAsia="新宋体" w:hint="default"/>
                <w:sz w:val="18"/>
                <w:szCs w:val="18"/>
              </w:rPr>
            </w:pPr>
            <w:r>
              <w:rPr>
                <w:rFonts w:ascii="新宋体" w:hAnsi="新宋体" w:cs="新宋体" w:eastAsia="新宋体" w:hint="default"/>
                <w:sz w:val="18"/>
                <w:szCs w:val="18"/>
              </w:rPr>
              <w:t>截至期末 投入进度 </w:t>
            </w:r>
            <w:r>
              <w:rPr>
                <w:rFonts w:ascii="新宋体" w:hAnsi="新宋体" w:cs="新宋体" w:eastAsia="新宋体" w:hint="default"/>
                <w:sz w:val="18"/>
                <w:szCs w:val="18"/>
              </w:rPr>
              <w:t>(%)(3)</w:t>
            </w:r>
            <w:r>
              <w:rPr>
                <w:rFonts w:ascii="新宋体" w:hAnsi="新宋体" w:cs="新宋体" w:eastAsia="新宋体" w:hint="default"/>
                <w:sz w:val="18"/>
                <w:szCs w:val="18"/>
              </w:rPr>
              <w:t>＝</w:t>
            </w:r>
          </w:p>
          <w:p>
            <w:pPr>
              <w:pStyle w:val="TableParagraph"/>
              <w:spacing w:line="231" w:lineRule="exact"/>
              <w:ind w:left="172" w:right="0"/>
              <w:jc w:val="both"/>
              <w:rPr>
                <w:rFonts w:ascii="新宋体" w:hAnsi="新宋体" w:cs="新宋体" w:eastAsia="新宋体" w:hint="default"/>
                <w:sz w:val="18"/>
                <w:szCs w:val="18"/>
              </w:rPr>
            </w:pPr>
            <w:r>
              <w:rPr>
                <w:rFonts w:ascii="新宋体"/>
                <w:sz w:val="18"/>
              </w:rPr>
              <w:t>(2)/(1)</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37"/>
              <w:ind w:left="424" w:right="154" w:hanging="269"/>
              <w:jc w:val="left"/>
              <w:rPr>
                <w:rFonts w:ascii="新宋体" w:hAnsi="新宋体" w:cs="新宋体" w:eastAsia="新宋体" w:hint="default"/>
                <w:sz w:val="18"/>
                <w:szCs w:val="18"/>
              </w:rPr>
            </w:pPr>
            <w:r>
              <w:rPr>
                <w:rFonts w:ascii="新宋体" w:hAnsi="新宋体" w:cs="新宋体" w:eastAsia="新宋体" w:hint="default"/>
                <w:sz w:val="18"/>
                <w:szCs w:val="18"/>
              </w:rPr>
              <w:t>项目达到预定可使 用状态日期</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2"/>
              <w:ind w:left="146" w:right="144"/>
              <w:jc w:val="both"/>
              <w:rPr>
                <w:rFonts w:ascii="新宋体" w:hAnsi="新宋体" w:cs="新宋体" w:eastAsia="新宋体" w:hint="default"/>
                <w:sz w:val="18"/>
                <w:szCs w:val="18"/>
              </w:rPr>
            </w:pPr>
            <w:r>
              <w:rPr>
                <w:rFonts w:ascii="新宋体" w:hAnsi="新宋体" w:cs="新宋体" w:eastAsia="新宋体" w:hint="default"/>
                <w:sz w:val="18"/>
                <w:szCs w:val="18"/>
              </w:rPr>
              <w:t>本年度 实现的 效益</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12"/>
              <w:ind w:left="187" w:right="185"/>
              <w:jc w:val="both"/>
              <w:rPr>
                <w:rFonts w:ascii="新宋体" w:hAnsi="新宋体" w:cs="新宋体" w:eastAsia="新宋体" w:hint="default"/>
                <w:sz w:val="18"/>
                <w:szCs w:val="18"/>
              </w:rPr>
            </w:pPr>
            <w:r>
              <w:rPr>
                <w:rFonts w:ascii="新宋体" w:hAnsi="新宋体" w:cs="新宋体" w:eastAsia="新宋体" w:hint="default"/>
                <w:sz w:val="18"/>
                <w:szCs w:val="18"/>
              </w:rPr>
              <w:t>是否达 到预计 效益</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37" w:lineRule="auto" w:before="12"/>
              <w:ind w:left="163" w:right="156"/>
              <w:jc w:val="center"/>
              <w:rPr>
                <w:rFonts w:ascii="新宋体" w:hAnsi="新宋体" w:cs="新宋体" w:eastAsia="新宋体" w:hint="default"/>
                <w:sz w:val="18"/>
                <w:szCs w:val="18"/>
              </w:rPr>
            </w:pPr>
            <w:r>
              <w:rPr>
                <w:rFonts w:ascii="新宋体" w:hAnsi="新宋体" w:cs="新宋体" w:eastAsia="新宋体" w:hint="default"/>
                <w:sz w:val="18"/>
                <w:szCs w:val="18"/>
              </w:rPr>
              <w:t>项目可行性 是否发生重 大变化</w:t>
            </w:r>
          </w:p>
        </w:tc>
      </w:tr>
      <w:tr>
        <w:trPr>
          <w:trHeight w:val="629"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68"/>
              <w:ind w:left="93" w:right="207"/>
              <w:jc w:val="left"/>
              <w:rPr>
                <w:rFonts w:ascii="新宋体" w:hAnsi="新宋体" w:cs="新宋体" w:eastAsia="新宋体" w:hint="default"/>
                <w:sz w:val="18"/>
                <w:szCs w:val="18"/>
              </w:rPr>
            </w:pPr>
            <w:r>
              <w:rPr>
                <w:rFonts w:ascii="新宋体" w:hAnsi="新宋体" w:cs="新宋体" w:eastAsia="新宋体" w:hint="default"/>
                <w:sz w:val="18"/>
                <w:szCs w:val="18"/>
              </w:rPr>
              <w:t>年产</w:t>
            </w:r>
            <w:r>
              <w:rPr>
                <w:rFonts w:ascii="新宋体" w:hAnsi="新宋体" w:cs="新宋体" w:eastAsia="新宋体" w:hint="default"/>
                <w:spacing w:val="-45"/>
                <w:sz w:val="18"/>
                <w:szCs w:val="18"/>
              </w:rPr>
              <w:t> </w:t>
            </w:r>
            <w:r>
              <w:rPr>
                <w:rFonts w:ascii="新宋体" w:hAnsi="新宋体" w:cs="新宋体" w:eastAsia="新宋体" w:hint="default"/>
                <w:sz w:val="18"/>
                <w:szCs w:val="18"/>
              </w:rPr>
              <w:t>8</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万支红外气体传感器及</w:t>
            </w:r>
            <w:r>
              <w:rPr>
                <w:rFonts w:ascii="新宋体" w:hAnsi="新宋体" w:cs="新宋体" w:eastAsia="新宋体" w:hint="default"/>
                <w:spacing w:val="-44"/>
                <w:sz w:val="18"/>
                <w:szCs w:val="18"/>
              </w:rPr>
              <w:t> </w:t>
            </w:r>
            <w:r>
              <w:rPr>
                <w:rFonts w:ascii="新宋体" w:hAnsi="新宋体" w:cs="新宋体" w:eastAsia="新宋体" w:hint="default"/>
                <w:sz w:val="18"/>
                <w:szCs w:val="18"/>
              </w:rPr>
              <w:t>7.5</w:t>
            </w:r>
            <w:r>
              <w:rPr>
                <w:rFonts w:ascii="新宋体" w:hAnsi="新宋体" w:cs="新宋体" w:eastAsia="新宋体" w:hint="default"/>
                <w:spacing w:val="1"/>
                <w:sz w:val="18"/>
                <w:szCs w:val="18"/>
              </w:rPr>
              <w:t> </w:t>
            </w:r>
            <w:r>
              <w:rPr>
                <w:rFonts w:ascii="新宋体" w:hAnsi="新宋体" w:cs="新宋体" w:eastAsia="新宋体" w:hint="default"/>
                <w:sz w:val="18"/>
                <w:szCs w:val="18"/>
              </w:rPr>
              <w:t>万台红外气体检测仪仪器仪表项目</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98"/>
              <w:jc w:val="right"/>
              <w:rPr>
                <w:rFonts w:ascii="新宋体" w:hAnsi="新宋体" w:cs="新宋体" w:eastAsia="新宋体" w:hint="default"/>
                <w:sz w:val="18"/>
                <w:szCs w:val="18"/>
              </w:rPr>
            </w:pPr>
            <w:r>
              <w:rPr>
                <w:rFonts w:ascii="新宋体"/>
                <w:spacing w:val="-1"/>
                <w:sz w:val="18"/>
              </w:rPr>
              <w:t>7,020.00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100"/>
              <w:jc w:val="right"/>
              <w:rPr>
                <w:rFonts w:ascii="新宋体" w:hAnsi="新宋体" w:cs="新宋体" w:eastAsia="新宋体" w:hint="default"/>
                <w:sz w:val="18"/>
                <w:szCs w:val="18"/>
              </w:rPr>
            </w:pPr>
            <w:r>
              <w:rPr>
                <w:rFonts w:ascii="新宋体"/>
                <w:spacing w:val="-1"/>
                <w:sz w:val="18"/>
              </w:rPr>
              <w:t>7,020.00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98"/>
              <w:jc w:val="right"/>
              <w:rPr>
                <w:rFonts w:ascii="新宋体" w:hAnsi="新宋体" w:cs="新宋体" w:eastAsia="新宋体" w:hint="default"/>
                <w:sz w:val="18"/>
                <w:szCs w:val="18"/>
              </w:rPr>
            </w:pPr>
            <w:r>
              <w:rPr>
                <w:rFonts w:ascii="新宋体"/>
                <w:spacing w:val="-1"/>
                <w:sz w:val="18"/>
              </w:rPr>
              <w:t>780.48</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98"/>
              <w:jc w:val="right"/>
              <w:rPr>
                <w:rFonts w:ascii="新宋体" w:hAnsi="新宋体" w:cs="新宋体" w:eastAsia="新宋体" w:hint="default"/>
                <w:sz w:val="18"/>
                <w:szCs w:val="18"/>
              </w:rPr>
            </w:pPr>
            <w:r>
              <w:rPr>
                <w:rFonts w:ascii="新宋体"/>
                <w:spacing w:val="-1"/>
                <w:sz w:val="18"/>
              </w:rPr>
              <w:t>780.48</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98"/>
              <w:jc w:val="right"/>
              <w:rPr>
                <w:rFonts w:ascii="新宋体" w:hAnsi="新宋体" w:cs="新宋体" w:eastAsia="新宋体" w:hint="default"/>
                <w:sz w:val="18"/>
                <w:szCs w:val="18"/>
              </w:rPr>
            </w:pPr>
            <w:r>
              <w:rPr>
                <w:rFonts w:ascii="新宋体"/>
                <w:spacing w:val="-1"/>
                <w:sz w:val="18"/>
              </w:rPr>
              <w:t>11.12%</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1"/>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7"/>
                <w:sz w:val="18"/>
                <w:szCs w:val="18"/>
              </w:rPr>
              <w:t> </w:t>
            </w:r>
            <w:r>
              <w:rPr>
                <w:rFonts w:ascii="新宋体" w:hAnsi="新宋体" w:cs="新宋体" w:eastAsia="新宋体" w:hint="default"/>
                <w:sz w:val="18"/>
                <w:szCs w:val="18"/>
              </w:rPr>
              <w:t>年</w:t>
            </w:r>
            <w:r>
              <w:rPr>
                <w:rFonts w:ascii="新宋体" w:hAnsi="新宋体" w:cs="新宋体" w:eastAsia="新宋体" w:hint="default"/>
                <w:spacing w:val="-46"/>
                <w:sz w:val="18"/>
                <w:szCs w:val="18"/>
              </w:rPr>
              <w:t> </w:t>
            </w:r>
            <w:r>
              <w:rPr>
                <w:rFonts w:ascii="新宋体" w:hAnsi="新宋体" w:cs="新宋体" w:eastAsia="新宋体" w:hint="default"/>
                <w:sz w:val="18"/>
                <w:szCs w:val="18"/>
              </w:rPr>
              <w:t>12</w:t>
            </w:r>
            <w:r>
              <w:rPr>
                <w:rFonts w:ascii="新宋体" w:hAnsi="新宋体" w:cs="新宋体" w:eastAsia="新宋体" w:hint="default"/>
                <w:spacing w:val="-47"/>
                <w:sz w:val="18"/>
                <w:szCs w:val="18"/>
              </w:rPr>
              <w:t> </w:t>
            </w:r>
            <w:r>
              <w:rPr>
                <w:rFonts w:ascii="新宋体" w:hAnsi="新宋体" w:cs="新宋体" w:eastAsia="新宋体" w:hint="default"/>
                <w:sz w:val="18"/>
                <w:szCs w:val="18"/>
              </w:rPr>
              <w:t>月</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14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9"/>
              <w:ind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9"/>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710"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107"/>
              <w:ind w:left="93" w:right="115"/>
              <w:jc w:val="left"/>
              <w:rPr>
                <w:rFonts w:ascii="新宋体" w:hAnsi="新宋体" w:cs="新宋体" w:eastAsia="新宋体" w:hint="default"/>
                <w:sz w:val="18"/>
                <w:szCs w:val="18"/>
              </w:rPr>
            </w:pPr>
            <w:r>
              <w:rPr>
                <w:rFonts w:ascii="新宋体" w:hAnsi="新宋体" w:cs="新宋体" w:eastAsia="新宋体" w:hint="default"/>
                <w:sz w:val="18"/>
                <w:szCs w:val="18"/>
              </w:rPr>
              <w:t>年产</w:t>
            </w:r>
            <w:r>
              <w:rPr>
                <w:rFonts w:ascii="新宋体" w:hAnsi="新宋体" w:cs="新宋体" w:eastAsia="新宋体" w:hint="default"/>
                <w:spacing w:val="-45"/>
                <w:sz w:val="18"/>
                <w:szCs w:val="18"/>
              </w:rPr>
              <w:t> </w:t>
            </w:r>
            <w:r>
              <w:rPr>
                <w:rFonts w:ascii="新宋体" w:hAnsi="新宋体" w:cs="新宋体" w:eastAsia="新宋体" w:hint="default"/>
                <w:sz w:val="18"/>
                <w:szCs w:val="18"/>
              </w:rPr>
              <w:t>25</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万台电化学气体检测仪器仪 表项目</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8,560.00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100"/>
              <w:jc w:val="right"/>
              <w:rPr>
                <w:rFonts w:ascii="新宋体" w:hAnsi="新宋体" w:cs="新宋体" w:eastAsia="新宋体" w:hint="default"/>
                <w:sz w:val="18"/>
                <w:szCs w:val="18"/>
              </w:rPr>
            </w:pPr>
            <w:r>
              <w:rPr>
                <w:rFonts w:ascii="新宋体"/>
                <w:spacing w:val="-1"/>
                <w:sz w:val="18"/>
              </w:rPr>
              <w:t>8,560.00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708.44</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708.44</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98"/>
              <w:jc w:val="right"/>
              <w:rPr>
                <w:rFonts w:ascii="新宋体" w:hAnsi="新宋体" w:cs="新宋体" w:eastAsia="新宋体" w:hint="default"/>
                <w:sz w:val="18"/>
                <w:szCs w:val="18"/>
              </w:rPr>
            </w:pPr>
            <w:r>
              <w:rPr>
                <w:rFonts w:ascii="新宋体"/>
                <w:sz w:val="18"/>
              </w:rPr>
              <w:t>8.28%</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1"/>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7"/>
                <w:sz w:val="18"/>
                <w:szCs w:val="18"/>
              </w:rPr>
              <w:t> </w:t>
            </w:r>
            <w:r>
              <w:rPr>
                <w:rFonts w:ascii="新宋体" w:hAnsi="新宋体" w:cs="新宋体" w:eastAsia="新宋体" w:hint="default"/>
                <w:sz w:val="18"/>
                <w:szCs w:val="18"/>
              </w:rPr>
              <w:t>年</w:t>
            </w:r>
            <w:r>
              <w:rPr>
                <w:rFonts w:ascii="新宋体" w:hAnsi="新宋体" w:cs="新宋体" w:eastAsia="新宋体" w:hint="default"/>
                <w:spacing w:val="-46"/>
                <w:sz w:val="18"/>
                <w:szCs w:val="18"/>
              </w:rPr>
              <w:t> </w:t>
            </w:r>
            <w:r>
              <w:rPr>
                <w:rFonts w:ascii="新宋体" w:hAnsi="新宋体" w:cs="新宋体" w:eastAsia="新宋体" w:hint="default"/>
                <w:sz w:val="18"/>
                <w:szCs w:val="18"/>
              </w:rPr>
              <w:t>12</w:t>
            </w:r>
            <w:r>
              <w:rPr>
                <w:rFonts w:ascii="新宋体" w:hAnsi="新宋体" w:cs="新宋体" w:eastAsia="新宋体" w:hint="default"/>
                <w:spacing w:val="-47"/>
                <w:sz w:val="18"/>
                <w:szCs w:val="18"/>
              </w:rPr>
              <w:t> </w:t>
            </w:r>
            <w:r>
              <w:rPr>
                <w:rFonts w:ascii="新宋体" w:hAnsi="新宋体" w:cs="新宋体" w:eastAsia="新宋体" w:hint="default"/>
                <w:sz w:val="18"/>
                <w:szCs w:val="18"/>
              </w:rPr>
              <w:t>月</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14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新宋体" w:hAnsi="新宋体" w:cs="新宋体" w:eastAsia="新宋体" w:hint="default"/>
                <w:sz w:val="15"/>
                <w:szCs w:val="15"/>
              </w:rPr>
            </w:pPr>
          </w:p>
          <w:p>
            <w:pPr>
              <w:pStyle w:val="TableParagraph"/>
              <w:spacing w:line="240" w:lineRule="auto"/>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41"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客户营销服务网络建设项目</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2,577.00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新宋体" w:hAnsi="新宋体" w:cs="新宋体" w:eastAsia="新宋体" w:hint="default"/>
                <w:sz w:val="18"/>
                <w:szCs w:val="18"/>
              </w:rPr>
            </w:pPr>
            <w:r>
              <w:rPr>
                <w:rFonts w:ascii="新宋体"/>
                <w:spacing w:val="-1"/>
                <w:sz w:val="18"/>
              </w:rPr>
              <w:t>2,577.00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343.21</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448.83</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17.42%</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2011</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z w:val="18"/>
                <w:szCs w:val="18"/>
              </w:rPr>
              <w:t>6</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4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39"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承诺投资项目小计</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18,157.00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100"/>
              <w:jc w:val="right"/>
              <w:rPr>
                <w:rFonts w:ascii="新宋体" w:hAnsi="新宋体" w:cs="新宋体" w:eastAsia="新宋体" w:hint="default"/>
                <w:sz w:val="18"/>
                <w:szCs w:val="18"/>
              </w:rPr>
            </w:pPr>
            <w:r>
              <w:rPr>
                <w:rFonts w:ascii="新宋体"/>
                <w:spacing w:val="-1"/>
                <w:sz w:val="18"/>
              </w:rPr>
              <w:t>18,157.00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1,832.13</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1,937.75</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1"/>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847" w:type="dxa"/>
            <w:tcBorders>
              <w:top w:val="single" w:sz="6" w:space="0" w:color="000000"/>
              <w:left w:val="single" w:sz="6" w:space="0" w:color="000000"/>
              <w:bottom w:val="single" w:sz="6" w:space="0" w:color="000000"/>
              <w:right w:val="single" w:sz="6" w:space="0" w:color="000000"/>
            </w:tcBorders>
          </w:tcPr>
          <w:p>
            <w:pP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r>
      <w:tr>
        <w:trPr>
          <w:trHeight w:val="341"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超募资金投向</w:t>
            </w:r>
          </w:p>
        </w:tc>
        <w:tc>
          <w:tcPr>
            <w:tcW w:w="11591" w:type="dxa"/>
            <w:gridSpan w:val="10"/>
            <w:tcBorders>
              <w:top w:val="single" w:sz="6" w:space="0" w:color="000000"/>
              <w:left w:val="single" w:sz="6" w:space="0" w:color="000000"/>
              <w:bottom w:val="single" w:sz="6" w:space="0" w:color="000000"/>
              <w:right w:val="single" w:sz="12" w:space="0" w:color="000000"/>
            </w:tcBorders>
          </w:tcPr>
          <w:p>
            <w:pPr/>
          </w:p>
        </w:tc>
      </w:tr>
      <w:tr>
        <w:trPr>
          <w:trHeight w:val="662"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投资设立智威宇讯</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4,900.00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100"/>
              <w:jc w:val="right"/>
              <w:rPr>
                <w:rFonts w:ascii="新宋体" w:hAnsi="新宋体" w:cs="新宋体" w:eastAsia="新宋体" w:hint="default"/>
                <w:sz w:val="18"/>
                <w:szCs w:val="18"/>
              </w:rPr>
            </w:pPr>
            <w:r>
              <w:rPr>
                <w:rFonts w:ascii="新宋体"/>
                <w:spacing w:val="-1"/>
                <w:sz w:val="18"/>
              </w:rPr>
              <w:t>4,900.00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4,900.00</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4,900.00</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98"/>
              <w:jc w:val="right"/>
              <w:rPr>
                <w:rFonts w:ascii="新宋体" w:hAnsi="新宋体" w:cs="新宋体" w:eastAsia="新宋体" w:hint="default"/>
                <w:sz w:val="18"/>
                <w:szCs w:val="18"/>
              </w:rPr>
            </w:pPr>
            <w:r>
              <w:rPr>
                <w:rFonts w:ascii="新宋体"/>
                <w:sz w:val="18"/>
              </w:rPr>
              <w:t>100.00%</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1"/>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14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新宋体" w:hAnsi="新宋体" w:cs="新宋体" w:eastAsia="新宋体" w:hint="default"/>
                <w:sz w:val="13"/>
                <w:szCs w:val="13"/>
              </w:rPr>
            </w:pPr>
          </w:p>
          <w:p>
            <w:pPr>
              <w:pStyle w:val="TableParagraph"/>
              <w:spacing w:line="240" w:lineRule="auto"/>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38"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归还银行贷款</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1,000.00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100"/>
              <w:jc w:val="right"/>
              <w:rPr>
                <w:rFonts w:ascii="新宋体" w:hAnsi="新宋体" w:cs="新宋体" w:eastAsia="新宋体" w:hint="default"/>
                <w:sz w:val="18"/>
                <w:szCs w:val="18"/>
              </w:rPr>
            </w:pPr>
            <w:r>
              <w:rPr>
                <w:rFonts w:ascii="新宋体"/>
                <w:spacing w:val="-1"/>
                <w:sz w:val="18"/>
              </w:rPr>
              <w:t>1,000.00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1,000.00</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1,000.00</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z w:val="18"/>
              </w:rPr>
              <w:t>100.00%</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14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650"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增资子公司创威煤安</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3,000.00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100"/>
              <w:jc w:val="right"/>
              <w:rPr>
                <w:rFonts w:ascii="新宋体" w:hAnsi="新宋体" w:cs="新宋体" w:eastAsia="新宋体" w:hint="default"/>
                <w:sz w:val="18"/>
                <w:szCs w:val="18"/>
              </w:rPr>
            </w:pPr>
            <w:r>
              <w:rPr>
                <w:rFonts w:ascii="新宋体"/>
                <w:spacing w:val="-1"/>
                <w:sz w:val="18"/>
              </w:rPr>
              <w:t>3,000.00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3,000.00</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98"/>
              <w:jc w:val="right"/>
              <w:rPr>
                <w:rFonts w:ascii="新宋体" w:hAnsi="新宋体" w:cs="新宋体" w:eastAsia="新宋体" w:hint="default"/>
                <w:sz w:val="18"/>
                <w:szCs w:val="18"/>
              </w:rPr>
            </w:pPr>
            <w:r>
              <w:rPr>
                <w:rFonts w:ascii="新宋体"/>
                <w:spacing w:val="-1"/>
                <w:sz w:val="18"/>
              </w:rPr>
              <w:t>3,000.00</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98"/>
              <w:jc w:val="right"/>
              <w:rPr>
                <w:rFonts w:ascii="新宋体" w:hAnsi="新宋体" w:cs="新宋体" w:eastAsia="新宋体" w:hint="default"/>
                <w:sz w:val="18"/>
                <w:szCs w:val="18"/>
              </w:rPr>
            </w:pPr>
            <w:r>
              <w:rPr>
                <w:rFonts w:ascii="新宋体"/>
                <w:sz w:val="18"/>
              </w:rPr>
              <w:t>100.00%</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1"/>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14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新宋体" w:hAnsi="新宋体" w:cs="新宋体" w:eastAsia="新宋体" w:hint="default"/>
                <w:sz w:val="12"/>
                <w:szCs w:val="12"/>
              </w:rPr>
            </w:pPr>
          </w:p>
          <w:p>
            <w:pPr>
              <w:pStyle w:val="TableParagraph"/>
              <w:spacing w:line="240" w:lineRule="auto"/>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39"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3"/>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补充流动资金</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2,900.00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100"/>
              <w:jc w:val="right"/>
              <w:rPr>
                <w:rFonts w:ascii="新宋体" w:hAnsi="新宋体" w:cs="新宋体" w:eastAsia="新宋体" w:hint="default"/>
                <w:sz w:val="18"/>
                <w:szCs w:val="18"/>
              </w:rPr>
            </w:pPr>
            <w:r>
              <w:rPr>
                <w:rFonts w:ascii="新宋体"/>
                <w:spacing w:val="-1"/>
                <w:sz w:val="18"/>
              </w:rPr>
              <w:t>2,900.00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7"/>
              <w:jc w:val="right"/>
              <w:rPr>
                <w:rFonts w:ascii="新宋体" w:hAnsi="新宋体" w:cs="新宋体" w:eastAsia="新宋体" w:hint="default"/>
                <w:sz w:val="18"/>
                <w:szCs w:val="18"/>
              </w:rPr>
            </w:pPr>
            <w:r>
              <w:rPr>
                <w:rFonts w:ascii="新宋体"/>
                <w:sz w:val="18"/>
              </w:rPr>
              <w:t>0.00</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7"/>
              <w:jc w:val="right"/>
              <w:rPr>
                <w:rFonts w:ascii="新宋体" w:hAnsi="新宋体" w:cs="新宋体" w:eastAsia="新宋体" w:hint="default"/>
                <w:sz w:val="18"/>
                <w:szCs w:val="18"/>
              </w:rPr>
            </w:pPr>
            <w:r>
              <w:rPr>
                <w:rFonts w:ascii="新宋体"/>
                <w:sz w:val="18"/>
              </w:rPr>
              <w:t>0.00</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z w:val="18"/>
              </w:rPr>
              <w:t>0.00%</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14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41"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扩建研发中心</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4,500.00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新宋体" w:hAnsi="新宋体" w:cs="新宋体" w:eastAsia="新宋体" w:hint="default"/>
                <w:sz w:val="18"/>
                <w:szCs w:val="18"/>
              </w:rPr>
            </w:pPr>
            <w:r>
              <w:rPr>
                <w:rFonts w:ascii="新宋体"/>
                <w:spacing w:val="-1"/>
                <w:sz w:val="18"/>
              </w:rPr>
              <w:t>4,500.00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517.60</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517.60</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11.50%</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center"/>
              <w:rPr>
                <w:rFonts w:ascii="新宋体" w:hAnsi="新宋体" w:cs="新宋体" w:eastAsia="新宋体" w:hint="default"/>
                <w:sz w:val="18"/>
                <w:szCs w:val="18"/>
              </w:rPr>
            </w:pPr>
            <w:r>
              <w:rPr>
                <w:rFonts w:ascii="新宋体" w:hAnsi="新宋体" w:cs="新宋体" w:eastAsia="新宋体" w:hint="default"/>
                <w:sz w:val="18"/>
                <w:szCs w:val="18"/>
              </w:rPr>
              <w:t>2012</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z w:val="18"/>
                <w:szCs w:val="18"/>
              </w:rPr>
              <w:t>3</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p>
        </w:tc>
        <w:tc>
          <w:tcPr>
            <w:tcW w:w="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44"/>
              <w:jc w:val="right"/>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新宋体" w:hAnsi="新宋体" w:cs="新宋体" w:eastAsia="新宋体" w:hint="default"/>
                <w:sz w:val="18"/>
                <w:szCs w:val="18"/>
              </w:rPr>
            </w:pPr>
            <w:r>
              <w:rPr>
                <w:rFonts w:ascii="新宋体" w:hAnsi="新宋体" w:cs="新宋体" w:eastAsia="新宋体" w:hint="default"/>
                <w:sz w:val="18"/>
                <w:szCs w:val="18"/>
              </w:rPr>
              <w:t>不适用</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否</w:t>
            </w:r>
          </w:p>
        </w:tc>
      </w:tr>
      <w:tr>
        <w:trPr>
          <w:trHeight w:val="341" w:hRule="exact"/>
        </w:trPr>
        <w:tc>
          <w:tcPr>
            <w:tcW w:w="302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超募资金投向小计</w:t>
            </w:r>
          </w:p>
        </w:tc>
        <w:tc>
          <w:tcPr>
            <w:tcW w:w="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16,300.00</w:t>
            </w:r>
          </w:p>
        </w:tc>
        <w:tc>
          <w:tcPr>
            <w:tcW w:w="11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100"/>
              <w:jc w:val="right"/>
              <w:rPr>
                <w:rFonts w:ascii="新宋体" w:hAnsi="新宋体" w:cs="新宋体" w:eastAsia="新宋体" w:hint="default"/>
                <w:sz w:val="18"/>
                <w:szCs w:val="18"/>
              </w:rPr>
            </w:pPr>
            <w:r>
              <w:rPr>
                <w:rFonts w:ascii="新宋体"/>
                <w:spacing w:val="-1"/>
                <w:sz w:val="18"/>
              </w:rPr>
              <w:t>16,300.00</w:t>
            </w:r>
          </w:p>
        </w:tc>
        <w:tc>
          <w:tcPr>
            <w:tcW w:w="12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9,417.60</w:t>
            </w:r>
          </w:p>
        </w:tc>
        <w:tc>
          <w:tcPr>
            <w:tcW w:w="12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right="98"/>
              <w:jc w:val="right"/>
              <w:rPr>
                <w:rFonts w:ascii="新宋体" w:hAnsi="新宋体" w:cs="新宋体" w:eastAsia="新宋体" w:hint="default"/>
                <w:sz w:val="18"/>
                <w:szCs w:val="18"/>
              </w:rPr>
            </w:pPr>
            <w:r>
              <w:rPr>
                <w:rFonts w:ascii="新宋体"/>
                <w:spacing w:val="-1"/>
                <w:sz w:val="18"/>
              </w:rPr>
              <w:t>9,417.60</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7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1"/>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847" w:type="dxa"/>
            <w:tcBorders>
              <w:top w:val="single" w:sz="6" w:space="0" w:color="000000"/>
              <w:left w:val="single" w:sz="6" w:space="0" w:color="000000"/>
              <w:bottom w:val="single" w:sz="6" w:space="0" w:color="000000"/>
              <w:right w:val="single" w:sz="6" w:space="0" w:color="000000"/>
            </w:tcBorders>
          </w:tcPr>
          <w:p>
            <w:pPr/>
          </w:p>
        </w:tc>
        <w:tc>
          <w:tcPr>
            <w:tcW w:w="9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24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r>
      <w:tr>
        <w:trPr>
          <w:trHeight w:val="346" w:hRule="exact"/>
        </w:trPr>
        <w:tc>
          <w:tcPr>
            <w:tcW w:w="302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3"/>
              <w:ind w:right="9"/>
              <w:jc w:val="center"/>
              <w:rPr>
                <w:rFonts w:ascii="新宋体" w:hAnsi="新宋体" w:cs="新宋体" w:eastAsia="新宋体" w:hint="default"/>
                <w:sz w:val="18"/>
                <w:szCs w:val="18"/>
              </w:rPr>
            </w:pPr>
            <w:r>
              <w:rPr>
                <w:rFonts w:ascii="新宋体" w:hAnsi="新宋体" w:cs="新宋体" w:eastAsia="新宋体" w:hint="default"/>
                <w:sz w:val="18"/>
                <w:szCs w:val="18"/>
              </w:rPr>
              <w:t>合计</w:t>
            </w:r>
          </w:p>
        </w:tc>
        <w:tc>
          <w:tcPr>
            <w:tcW w:w="99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1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34,457.00</w:t>
            </w:r>
          </w:p>
        </w:tc>
        <w:tc>
          <w:tcPr>
            <w:tcW w:w="113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100"/>
              <w:jc w:val="right"/>
              <w:rPr>
                <w:rFonts w:ascii="新宋体" w:hAnsi="新宋体" w:cs="新宋体" w:eastAsia="新宋体" w:hint="default"/>
                <w:sz w:val="18"/>
                <w:szCs w:val="18"/>
              </w:rPr>
            </w:pPr>
            <w:r>
              <w:rPr>
                <w:rFonts w:ascii="新宋体"/>
                <w:spacing w:val="-1"/>
                <w:sz w:val="18"/>
              </w:rPr>
              <w:t>34,457.00</w:t>
            </w:r>
          </w:p>
        </w:tc>
        <w:tc>
          <w:tcPr>
            <w:tcW w:w="12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11,249.73</w:t>
            </w:r>
          </w:p>
        </w:tc>
        <w:tc>
          <w:tcPr>
            <w:tcW w:w="127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98"/>
              <w:jc w:val="right"/>
              <w:rPr>
                <w:rFonts w:ascii="新宋体" w:hAnsi="新宋体" w:cs="新宋体" w:eastAsia="新宋体" w:hint="default"/>
                <w:sz w:val="18"/>
                <w:szCs w:val="18"/>
              </w:rPr>
            </w:pPr>
            <w:r>
              <w:rPr>
                <w:rFonts w:ascii="新宋体"/>
                <w:spacing w:val="-1"/>
                <w:sz w:val="18"/>
              </w:rPr>
              <w:t>11,355.35</w:t>
            </w:r>
          </w:p>
        </w:tc>
        <w:tc>
          <w:tcPr>
            <w:tcW w:w="9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7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
              <w:ind w:right="1"/>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847" w:type="dxa"/>
            <w:tcBorders>
              <w:top w:val="single" w:sz="6" w:space="0" w:color="000000"/>
              <w:left w:val="single" w:sz="6" w:space="0" w:color="000000"/>
              <w:bottom w:val="single" w:sz="12" w:space="0" w:color="000000"/>
              <w:right w:val="single" w:sz="6" w:space="0" w:color="000000"/>
            </w:tcBorders>
          </w:tcPr>
          <w:p>
            <w:pPr/>
          </w:p>
        </w:tc>
        <w:tc>
          <w:tcPr>
            <w:tcW w:w="92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c>
          <w:tcPr>
            <w:tcW w:w="124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w:t>
            </w:r>
          </w:p>
        </w:tc>
      </w:tr>
    </w:tbl>
    <w:p>
      <w:pPr>
        <w:spacing w:after="0" w:line="240" w:lineRule="auto"/>
        <w:jc w:val="center"/>
        <w:rPr>
          <w:rFonts w:ascii="新宋体" w:hAnsi="新宋体" w:cs="新宋体" w:eastAsia="新宋体" w:hint="default"/>
          <w:sz w:val="18"/>
          <w:szCs w:val="18"/>
        </w:rPr>
        <w:sectPr>
          <w:headerReference w:type="default" r:id="rId23"/>
          <w:footerReference w:type="default" r:id="rId24"/>
          <w:pgSz w:w="16840" w:h="11910" w:orient="landscape"/>
          <w:pgMar w:header="424" w:footer="1050" w:top="1020" w:bottom="1240" w:left="980" w:right="0"/>
          <w:pgNumType w:start="43"/>
        </w:sectPr>
      </w:pPr>
    </w:p>
    <w:p>
      <w:pPr>
        <w:spacing w:line="240" w:lineRule="auto" w:before="0"/>
        <w:rPr>
          <w:rFonts w:ascii="新宋体" w:hAnsi="新宋体" w:cs="新宋体" w:eastAsia="新宋体" w:hint="default"/>
          <w:sz w:val="20"/>
          <w:szCs w:val="20"/>
        </w:rPr>
      </w:pPr>
    </w:p>
    <w:p>
      <w:pPr>
        <w:spacing w:line="240" w:lineRule="auto" w:before="0"/>
        <w:rPr>
          <w:rFonts w:ascii="新宋体" w:hAnsi="新宋体" w:cs="新宋体" w:eastAsia="新宋体" w:hint="default"/>
          <w:sz w:val="20"/>
          <w:szCs w:val="20"/>
        </w:rPr>
      </w:pPr>
    </w:p>
    <w:p>
      <w:pPr>
        <w:pStyle w:val="Heading5"/>
        <w:spacing w:line="240" w:lineRule="auto" w:before="204"/>
        <w:ind w:left="0" w:right="975"/>
        <w:jc w:val="center"/>
        <w:rPr>
          <w:rFonts w:ascii="新宋体" w:hAnsi="新宋体" w:cs="新宋体" w:eastAsia="新宋体" w:hint="default"/>
          <w:b w:val="0"/>
          <w:bCs w:val="0"/>
        </w:rPr>
      </w:pPr>
      <w:r>
        <w:rPr/>
        <w:t>募集资金使用情况对照表</w:t>
      </w:r>
      <w:r>
        <w:rPr>
          <w:rFonts w:ascii="新宋体" w:hAnsi="新宋体" w:cs="新宋体" w:eastAsia="新宋体" w:hint="default"/>
        </w:rPr>
        <w:t>(</w:t>
      </w:r>
      <w:r>
        <w:rPr/>
        <w:t>续</w:t>
      </w:r>
      <w:r>
        <w:rPr>
          <w:rFonts w:ascii="新宋体" w:hAnsi="新宋体" w:cs="新宋体" w:eastAsia="新宋体" w:hint="default"/>
        </w:rPr>
        <w:t>)</w:t>
      </w:r>
      <w:r>
        <w:rPr>
          <w:rFonts w:ascii="新宋体" w:hAnsi="新宋体" w:cs="新宋体" w:eastAsia="新宋体" w:hint="default"/>
          <w:b w:val="0"/>
          <w:bCs w:val="0"/>
        </w:rPr>
      </w:r>
    </w:p>
    <w:p>
      <w:pPr>
        <w:tabs>
          <w:tab w:pos="12561" w:val="left" w:leader="none"/>
        </w:tabs>
        <w:spacing w:before="202"/>
        <w:ind w:left="0" w:right="976" w:firstLine="0"/>
        <w:jc w:val="center"/>
        <w:rPr>
          <w:rFonts w:ascii="新宋体" w:hAnsi="新宋体" w:cs="新宋体" w:eastAsia="新宋体" w:hint="default"/>
          <w:sz w:val="18"/>
          <w:szCs w:val="18"/>
        </w:rPr>
      </w:pPr>
      <w:r>
        <w:rPr>
          <w:rFonts w:ascii="新宋体" w:hAnsi="新宋体" w:cs="新宋体" w:eastAsia="新宋体" w:hint="default"/>
          <w:spacing w:val="-3"/>
          <w:sz w:val="18"/>
          <w:szCs w:val="18"/>
        </w:rPr>
        <w:t>编制单位：河南汉威电子股份有限公司</w:t>
        <w:tab/>
      </w:r>
      <w:r>
        <w:rPr>
          <w:rFonts w:ascii="新宋体" w:hAnsi="新宋体" w:cs="新宋体" w:eastAsia="新宋体" w:hint="default"/>
          <w:spacing w:val="-6"/>
          <w:sz w:val="18"/>
          <w:szCs w:val="18"/>
        </w:rPr>
        <w:t>单位：人民币万元</w:t>
      </w:r>
    </w:p>
    <w:p>
      <w:pPr>
        <w:spacing w:line="240" w:lineRule="auto" w:before="5"/>
        <w:rPr>
          <w:rFonts w:ascii="新宋体" w:hAnsi="新宋体" w:cs="新宋体" w:eastAsia="新宋体" w:hint="default"/>
          <w:sz w:val="5"/>
          <w:szCs w:val="5"/>
        </w:rPr>
      </w:pPr>
    </w:p>
    <w:tbl>
      <w:tblPr>
        <w:tblW w:w="0" w:type="auto"/>
        <w:jc w:val="left"/>
        <w:tblInd w:w="114" w:type="dxa"/>
        <w:tblLayout w:type="fixed"/>
        <w:tblCellMar>
          <w:top w:w="0" w:type="dxa"/>
          <w:left w:w="0" w:type="dxa"/>
          <w:bottom w:w="0" w:type="dxa"/>
          <w:right w:w="0" w:type="dxa"/>
        </w:tblCellMar>
        <w:tblLook w:val="01E0"/>
      </w:tblPr>
      <w:tblGrid>
        <w:gridCol w:w="3968"/>
        <w:gridCol w:w="10653"/>
      </w:tblGrid>
      <w:tr>
        <w:trPr>
          <w:trHeight w:val="1311" w:hRule="exact"/>
        </w:trPr>
        <w:tc>
          <w:tcPr>
            <w:tcW w:w="396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before="11"/>
              <w:ind w:right="0"/>
              <w:jc w:val="left"/>
              <w:rPr>
                <w:rFonts w:ascii="新宋体" w:hAnsi="新宋体" w:cs="新宋体" w:eastAsia="新宋体" w:hint="default"/>
                <w:sz w:val="19"/>
                <w:szCs w:val="19"/>
              </w:rPr>
            </w:pPr>
          </w:p>
          <w:p>
            <w:pPr>
              <w:pStyle w:val="TableParagraph"/>
              <w:spacing w:line="240" w:lineRule="auto"/>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未达到计划进度原因</w:t>
            </w:r>
          </w:p>
        </w:tc>
        <w:tc>
          <w:tcPr>
            <w:tcW w:w="10653" w:type="dxa"/>
            <w:tcBorders>
              <w:top w:val="single" w:sz="12" w:space="0" w:color="000000"/>
              <w:left w:val="single" w:sz="6" w:space="0" w:color="000000"/>
              <w:bottom w:val="single" w:sz="6" w:space="0" w:color="000000"/>
              <w:right w:val="single" w:sz="12" w:space="0" w:color="000000"/>
            </w:tcBorders>
          </w:tcPr>
          <w:p>
            <w:pPr>
              <w:pStyle w:val="TableParagraph"/>
              <w:spacing w:line="237" w:lineRule="auto" w:before="147"/>
              <w:ind w:left="100" w:right="1"/>
              <w:jc w:val="left"/>
              <w:rPr>
                <w:rFonts w:ascii="新宋体" w:hAnsi="新宋体" w:cs="新宋体" w:eastAsia="新宋体" w:hint="default"/>
                <w:sz w:val="18"/>
                <w:szCs w:val="18"/>
              </w:rPr>
            </w:pPr>
            <w:r>
              <w:rPr>
                <w:rFonts w:ascii="新宋体" w:hAnsi="新宋体" w:cs="新宋体" w:eastAsia="新宋体" w:hint="default"/>
                <w:sz w:val="18"/>
                <w:szCs w:val="18"/>
              </w:rPr>
              <w:t>年产</w:t>
            </w:r>
            <w:r>
              <w:rPr>
                <w:rFonts w:ascii="新宋体" w:hAnsi="新宋体" w:cs="新宋体" w:eastAsia="新宋体" w:hint="default"/>
                <w:spacing w:val="-31"/>
                <w:sz w:val="18"/>
                <w:szCs w:val="18"/>
              </w:rPr>
              <w:t> </w:t>
            </w:r>
            <w:r>
              <w:rPr>
                <w:rFonts w:ascii="新宋体" w:hAnsi="新宋体" w:cs="新宋体" w:eastAsia="新宋体" w:hint="default"/>
                <w:sz w:val="18"/>
                <w:szCs w:val="18"/>
              </w:rPr>
              <w:t>8</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万支红外气体传感器及</w:t>
            </w:r>
            <w:r>
              <w:rPr>
                <w:rFonts w:ascii="新宋体" w:hAnsi="新宋体" w:cs="新宋体" w:eastAsia="新宋体" w:hint="default"/>
                <w:spacing w:val="-31"/>
                <w:sz w:val="18"/>
                <w:szCs w:val="18"/>
              </w:rPr>
              <w:t> </w:t>
            </w:r>
            <w:r>
              <w:rPr>
                <w:rFonts w:ascii="新宋体" w:hAnsi="新宋体" w:cs="新宋体" w:eastAsia="新宋体" w:hint="default"/>
                <w:sz w:val="18"/>
                <w:szCs w:val="18"/>
              </w:rPr>
              <w:t>7.5</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万台红外气体检测仪器仪表项目以及年产</w:t>
            </w:r>
            <w:r>
              <w:rPr>
                <w:rFonts w:ascii="新宋体" w:hAnsi="新宋体" w:cs="新宋体" w:eastAsia="新宋体" w:hint="default"/>
                <w:spacing w:val="-31"/>
                <w:sz w:val="18"/>
                <w:szCs w:val="18"/>
              </w:rPr>
              <w:t> </w:t>
            </w:r>
            <w:r>
              <w:rPr>
                <w:rFonts w:ascii="新宋体" w:hAnsi="新宋体" w:cs="新宋体" w:eastAsia="新宋体" w:hint="default"/>
                <w:sz w:val="18"/>
                <w:szCs w:val="18"/>
              </w:rPr>
              <w:t>25</w:t>
            </w:r>
            <w:r>
              <w:rPr>
                <w:rFonts w:ascii="新宋体" w:hAnsi="新宋体" w:cs="新宋体" w:eastAsia="新宋体" w:hint="default"/>
                <w:spacing w:val="-33"/>
                <w:sz w:val="18"/>
                <w:szCs w:val="18"/>
              </w:rPr>
              <w:t> </w:t>
            </w:r>
            <w:r>
              <w:rPr>
                <w:rFonts w:ascii="新宋体" w:hAnsi="新宋体" w:cs="新宋体" w:eastAsia="新宋体" w:hint="default"/>
                <w:sz w:val="18"/>
                <w:szCs w:val="18"/>
              </w:rPr>
              <w:t>万台电化学气体检测仪器仪表项目的设备采购在按照 </w:t>
            </w:r>
            <w:r>
              <w:rPr>
                <w:rFonts w:ascii="新宋体" w:hAnsi="新宋体" w:cs="新宋体" w:eastAsia="新宋体" w:hint="default"/>
                <w:spacing w:val="-2"/>
                <w:sz w:val="18"/>
                <w:szCs w:val="18"/>
              </w:rPr>
              <w:t>计划进行，两项目的基建部分因公司新购置一块土地与原募投规划用地相邻，为了工业园整体设计效果，公司对该用地重新进行规划，</w:t>
            </w:r>
            <w:r>
              <w:rPr>
                <w:rFonts w:ascii="新宋体" w:hAnsi="新宋体" w:cs="新宋体" w:eastAsia="新宋体" w:hint="default"/>
                <w:spacing w:val="-66"/>
                <w:sz w:val="18"/>
                <w:szCs w:val="18"/>
              </w:rPr>
              <w:t> </w:t>
            </w:r>
            <w:r>
              <w:rPr>
                <w:rFonts w:ascii="新宋体" w:hAnsi="新宋体" w:cs="新宋体" w:eastAsia="新宋体" w:hint="default"/>
                <w:spacing w:val="-66"/>
                <w:sz w:val="18"/>
                <w:szCs w:val="18"/>
              </w:rPr>
            </w:r>
            <w:r>
              <w:rPr>
                <w:rFonts w:ascii="新宋体" w:hAnsi="新宋体" w:cs="新宋体" w:eastAsia="新宋体" w:hint="default"/>
                <w:sz w:val="18"/>
                <w:szCs w:val="18"/>
              </w:rPr>
              <w:t>两项目实际跨地块进行，两地块土地证号分别为郑国用【</w:t>
            </w:r>
            <w:r>
              <w:rPr>
                <w:rFonts w:ascii="新宋体" w:hAnsi="新宋体" w:cs="新宋体" w:eastAsia="新宋体" w:hint="default"/>
                <w:sz w:val="18"/>
                <w:szCs w:val="18"/>
              </w:rPr>
              <w:t>2008</w:t>
            </w:r>
            <w:r>
              <w:rPr>
                <w:rFonts w:ascii="新宋体" w:hAnsi="新宋体" w:cs="新宋体" w:eastAsia="新宋体" w:hint="default"/>
                <w:sz w:val="18"/>
                <w:szCs w:val="18"/>
              </w:rPr>
              <w:t>】第</w:t>
            </w:r>
            <w:r>
              <w:rPr>
                <w:rFonts w:ascii="新宋体" w:hAnsi="新宋体" w:cs="新宋体" w:eastAsia="新宋体" w:hint="default"/>
                <w:spacing w:val="-26"/>
                <w:sz w:val="18"/>
                <w:szCs w:val="18"/>
              </w:rPr>
              <w:t> </w:t>
            </w:r>
            <w:r>
              <w:rPr>
                <w:rFonts w:ascii="新宋体" w:hAnsi="新宋体" w:cs="新宋体" w:eastAsia="新宋体" w:hint="default"/>
                <w:sz w:val="18"/>
                <w:szCs w:val="18"/>
              </w:rPr>
              <w:t>0099</w:t>
            </w:r>
            <w:r>
              <w:rPr>
                <w:rFonts w:ascii="新宋体" w:hAnsi="新宋体" w:cs="新宋体" w:eastAsia="新宋体" w:hint="default"/>
                <w:spacing w:val="-29"/>
                <w:sz w:val="18"/>
                <w:szCs w:val="18"/>
              </w:rPr>
              <w:t> </w:t>
            </w:r>
            <w:r>
              <w:rPr>
                <w:rFonts w:ascii="新宋体" w:hAnsi="新宋体" w:cs="新宋体" w:eastAsia="新宋体" w:hint="default"/>
                <w:sz w:val="18"/>
                <w:szCs w:val="18"/>
              </w:rPr>
              <w:t>号、郑国用【</w:t>
            </w:r>
            <w:r>
              <w:rPr>
                <w:rFonts w:ascii="新宋体" w:hAnsi="新宋体" w:cs="新宋体" w:eastAsia="新宋体" w:hint="default"/>
                <w:sz w:val="18"/>
                <w:szCs w:val="18"/>
              </w:rPr>
              <w:t>2010</w:t>
            </w:r>
            <w:r>
              <w:rPr>
                <w:rFonts w:ascii="新宋体" w:hAnsi="新宋体" w:cs="新宋体" w:eastAsia="新宋体" w:hint="default"/>
                <w:sz w:val="18"/>
                <w:szCs w:val="18"/>
              </w:rPr>
              <w:t>】第</w:t>
            </w:r>
            <w:r>
              <w:rPr>
                <w:rFonts w:ascii="新宋体" w:hAnsi="新宋体" w:cs="新宋体" w:eastAsia="新宋体" w:hint="default"/>
                <w:spacing w:val="-27"/>
                <w:sz w:val="18"/>
                <w:szCs w:val="18"/>
              </w:rPr>
              <w:t> </w:t>
            </w:r>
            <w:r>
              <w:rPr>
                <w:rFonts w:ascii="新宋体" w:hAnsi="新宋体" w:cs="新宋体" w:eastAsia="新宋体" w:hint="default"/>
                <w:sz w:val="18"/>
                <w:szCs w:val="18"/>
              </w:rPr>
              <w:t>0299</w:t>
            </w:r>
            <w:r>
              <w:rPr>
                <w:rFonts w:ascii="新宋体" w:hAnsi="新宋体" w:cs="新宋体" w:eastAsia="新宋体" w:hint="default"/>
                <w:spacing w:val="-29"/>
                <w:sz w:val="18"/>
                <w:szCs w:val="18"/>
              </w:rPr>
              <w:t> </w:t>
            </w:r>
            <w:r>
              <w:rPr>
                <w:rFonts w:ascii="新宋体" w:hAnsi="新宋体" w:cs="新宋体" w:eastAsia="新宋体" w:hint="default"/>
                <w:sz w:val="18"/>
                <w:szCs w:val="18"/>
              </w:rPr>
              <w:t>号。两项目土建已于</w:t>
            </w:r>
            <w:r>
              <w:rPr>
                <w:rFonts w:ascii="新宋体" w:hAnsi="新宋体" w:cs="新宋体" w:eastAsia="新宋体" w:hint="default"/>
                <w:spacing w:val="-26"/>
                <w:sz w:val="18"/>
                <w:szCs w:val="18"/>
              </w:rPr>
              <w:t> </w:t>
            </w:r>
            <w:r>
              <w:rPr>
                <w:rFonts w:ascii="新宋体" w:hAnsi="新宋体" w:cs="新宋体" w:eastAsia="新宋体" w:hint="default"/>
                <w:sz w:val="18"/>
                <w:szCs w:val="18"/>
              </w:rPr>
              <w:t>2010</w:t>
            </w:r>
            <w:r>
              <w:rPr>
                <w:rFonts w:ascii="新宋体" w:hAnsi="新宋体" w:cs="新宋体" w:eastAsia="新宋体" w:hint="default"/>
                <w:spacing w:val="-29"/>
                <w:sz w:val="18"/>
                <w:szCs w:val="18"/>
              </w:rPr>
              <w:t> </w:t>
            </w:r>
            <w:r>
              <w:rPr>
                <w:rFonts w:ascii="新宋体" w:hAnsi="新宋体" w:cs="新宋体" w:eastAsia="新宋体" w:hint="default"/>
                <w:sz w:val="18"/>
                <w:szCs w:val="18"/>
              </w:rPr>
              <w:t>年</w:t>
            </w:r>
            <w:r>
              <w:rPr>
                <w:rFonts w:ascii="新宋体" w:hAnsi="新宋体" w:cs="新宋体" w:eastAsia="新宋体" w:hint="default"/>
                <w:spacing w:val="-26"/>
                <w:sz w:val="18"/>
                <w:szCs w:val="18"/>
              </w:rPr>
              <w:t> </w:t>
            </w:r>
            <w:r>
              <w:rPr>
                <w:rFonts w:ascii="新宋体" w:hAnsi="新宋体" w:cs="新宋体" w:eastAsia="新宋体" w:hint="default"/>
                <w:sz w:val="18"/>
                <w:szCs w:val="18"/>
              </w:rPr>
              <w:t>9 </w:t>
            </w:r>
            <w:r>
              <w:rPr>
                <w:rFonts w:ascii="新宋体" w:hAnsi="新宋体" w:cs="新宋体" w:eastAsia="新宋体" w:hint="default"/>
                <w:spacing w:val="-2"/>
                <w:sz w:val="18"/>
                <w:szCs w:val="18"/>
              </w:rPr>
              <w:t>月开始施工，目前该两项目土建工程正在建设中。客户营销服务网络建设项目正在有序进行，相关设备款项将按照合同约定进度支付。</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项目可行性发生重大变化的情况说明</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年公司项目可行性未发生重大变化。</w:t>
            </w:r>
          </w:p>
        </w:tc>
      </w:tr>
      <w:tr>
        <w:trPr>
          <w:trHeight w:val="2799"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before="1"/>
              <w:ind w:right="0"/>
              <w:jc w:val="left"/>
              <w:rPr>
                <w:rFonts w:ascii="新宋体" w:hAnsi="新宋体" w:cs="新宋体" w:eastAsia="新宋体" w:hint="default"/>
                <w:sz w:val="23"/>
                <w:szCs w:val="23"/>
              </w:rPr>
            </w:pPr>
          </w:p>
          <w:p>
            <w:pPr>
              <w:pStyle w:val="TableParagraph"/>
              <w:spacing w:line="240" w:lineRule="auto"/>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超募资金的金额、用途及使用进展情况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0"/>
              <w:ind w:right="0"/>
              <w:jc w:val="left"/>
              <w:rPr>
                <w:rFonts w:ascii="新宋体" w:hAnsi="新宋体" w:cs="新宋体" w:eastAsia="新宋体" w:hint="default"/>
                <w:sz w:val="16"/>
                <w:szCs w:val="16"/>
              </w:rPr>
            </w:pPr>
          </w:p>
          <w:p>
            <w:pPr>
              <w:pStyle w:val="TableParagraph"/>
              <w:spacing w:line="240" w:lineRule="auto"/>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公司共取得超募资金</w:t>
            </w:r>
            <w:r>
              <w:rPr>
                <w:rFonts w:ascii="新宋体" w:hAnsi="新宋体" w:cs="新宋体" w:eastAsia="新宋体" w:hint="default"/>
                <w:spacing w:val="-46"/>
                <w:sz w:val="18"/>
                <w:szCs w:val="18"/>
              </w:rPr>
              <w:t> </w:t>
            </w:r>
            <w:r>
              <w:rPr>
                <w:rFonts w:ascii="新宋体" w:hAnsi="新宋体" w:cs="新宋体" w:eastAsia="新宋体" w:hint="default"/>
                <w:sz w:val="18"/>
                <w:szCs w:val="18"/>
              </w:rPr>
              <w:t>19,206.95</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万元，其中：</w:t>
            </w:r>
          </w:p>
          <w:p>
            <w:pPr>
              <w:pStyle w:val="TableParagraph"/>
              <w:spacing w:line="234" w:lineRule="exact" w:before="40"/>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、公司第一届董事会第十四次会议审议通过使用超募资金</w:t>
            </w:r>
            <w:r>
              <w:rPr>
                <w:rFonts w:ascii="新宋体" w:hAnsi="新宋体" w:cs="新宋体" w:eastAsia="新宋体" w:hint="default"/>
                <w:spacing w:val="-25"/>
                <w:sz w:val="18"/>
                <w:szCs w:val="18"/>
              </w:rPr>
              <w:t> </w:t>
            </w:r>
            <w:r>
              <w:rPr>
                <w:rFonts w:ascii="新宋体" w:hAnsi="新宋体" w:cs="新宋体" w:eastAsia="新宋体" w:hint="default"/>
                <w:sz w:val="18"/>
                <w:szCs w:val="18"/>
              </w:rPr>
              <w:t>4,900.00</w:t>
            </w:r>
            <w:r>
              <w:rPr>
                <w:rFonts w:ascii="新宋体" w:hAnsi="新宋体" w:cs="新宋体" w:eastAsia="新宋体" w:hint="default"/>
                <w:spacing w:val="-26"/>
                <w:sz w:val="18"/>
                <w:szCs w:val="18"/>
              </w:rPr>
              <w:t> </w:t>
            </w:r>
            <w:r>
              <w:rPr>
                <w:rFonts w:ascii="新宋体" w:hAnsi="新宋体" w:cs="新宋体" w:eastAsia="新宋体" w:hint="default"/>
                <w:sz w:val="18"/>
                <w:szCs w:val="18"/>
              </w:rPr>
              <w:t>万元投资设立智威宇讯，本年度实际使用</w:t>
            </w:r>
            <w:r>
              <w:rPr>
                <w:rFonts w:ascii="新宋体" w:hAnsi="新宋体" w:cs="新宋体" w:eastAsia="新宋体" w:hint="default"/>
                <w:spacing w:val="-25"/>
                <w:sz w:val="18"/>
                <w:szCs w:val="18"/>
              </w:rPr>
              <w:t> </w:t>
            </w:r>
            <w:r>
              <w:rPr>
                <w:rFonts w:ascii="新宋体" w:hAnsi="新宋体" w:cs="新宋体" w:eastAsia="新宋体" w:hint="default"/>
                <w:sz w:val="18"/>
                <w:szCs w:val="18"/>
              </w:rPr>
              <w:t>2,507.39</w:t>
            </w:r>
            <w:r>
              <w:rPr>
                <w:rFonts w:ascii="新宋体" w:hAnsi="新宋体" w:cs="新宋体" w:eastAsia="新宋体" w:hint="default"/>
                <w:spacing w:val="-26"/>
                <w:sz w:val="18"/>
                <w:szCs w:val="18"/>
              </w:rPr>
              <w:t> </w:t>
            </w:r>
            <w:r>
              <w:rPr>
                <w:rFonts w:ascii="新宋体" w:hAnsi="新宋体" w:cs="新宋体" w:eastAsia="新宋体" w:hint="default"/>
                <w:sz w:val="18"/>
                <w:szCs w:val="18"/>
              </w:rPr>
              <w:t>万元；第一</w:t>
            </w:r>
          </w:p>
          <w:p>
            <w:pPr>
              <w:pStyle w:val="TableParagraph"/>
              <w:spacing w:line="232" w:lineRule="exact"/>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届董事会第十五次会议审议通过使用超募资金</w:t>
            </w:r>
            <w:r>
              <w:rPr>
                <w:rFonts w:ascii="新宋体" w:hAnsi="新宋体" w:cs="新宋体" w:eastAsia="新宋体" w:hint="default"/>
                <w:spacing w:val="-48"/>
                <w:sz w:val="18"/>
                <w:szCs w:val="18"/>
              </w:rPr>
              <w:t> </w:t>
            </w:r>
            <w:r>
              <w:rPr>
                <w:rFonts w:ascii="新宋体" w:hAnsi="新宋体" w:cs="新宋体" w:eastAsia="新宋体" w:hint="default"/>
                <w:sz w:val="18"/>
                <w:szCs w:val="18"/>
              </w:rPr>
              <w:t>3,000.00</w:t>
            </w:r>
            <w:r>
              <w:rPr>
                <w:rFonts w:ascii="新宋体" w:hAnsi="新宋体" w:cs="新宋体" w:eastAsia="新宋体" w:hint="default"/>
                <w:spacing w:val="-48"/>
                <w:sz w:val="18"/>
                <w:szCs w:val="18"/>
              </w:rPr>
              <w:t> </w:t>
            </w:r>
            <w:r>
              <w:rPr>
                <w:rFonts w:ascii="新宋体" w:hAnsi="新宋体" w:cs="新宋体" w:eastAsia="新宋体" w:hint="default"/>
                <w:sz w:val="18"/>
                <w:szCs w:val="18"/>
              </w:rPr>
              <w:t>万元增资全资子公司创威煤安，本年度实际使用</w:t>
            </w:r>
            <w:r>
              <w:rPr>
                <w:rFonts w:ascii="新宋体" w:hAnsi="新宋体" w:cs="新宋体" w:eastAsia="新宋体" w:hint="default"/>
                <w:spacing w:val="-47"/>
                <w:sz w:val="18"/>
                <w:szCs w:val="18"/>
              </w:rPr>
              <w:t> </w:t>
            </w:r>
            <w:r>
              <w:rPr>
                <w:rFonts w:ascii="新宋体" w:hAnsi="新宋体" w:cs="新宋体" w:eastAsia="新宋体" w:hint="default"/>
                <w:sz w:val="18"/>
                <w:szCs w:val="18"/>
              </w:rPr>
              <w:t>271.85</w:t>
            </w:r>
            <w:r>
              <w:rPr>
                <w:rFonts w:ascii="新宋体" w:hAnsi="新宋体" w:cs="新宋体" w:eastAsia="新宋体" w:hint="default"/>
                <w:spacing w:val="-49"/>
                <w:sz w:val="18"/>
                <w:szCs w:val="18"/>
              </w:rPr>
              <w:t> </w:t>
            </w:r>
            <w:r>
              <w:rPr>
                <w:rFonts w:ascii="新宋体" w:hAnsi="新宋体" w:cs="新宋体" w:eastAsia="新宋体" w:hint="default"/>
                <w:sz w:val="18"/>
                <w:szCs w:val="18"/>
              </w:rPr>
              <w:t>万元。两子公司已于</w:t>
            </w:r>
          </w:p>
          <w:p>
            <w:pPr>
              <w:pStyle w:val="TableParagraph"/>
              <w:spacing w:line="233" w:lineRule="exact"/>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z w:val="18"/>
                <w:szCs w:val="18"/>
              </w:rPr>
              <w:t>6</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月完成工商变更事项。</w:t>
            </w:r>
          </w:p>
          <w:p>
            <w:pPr>
              <w:pStyle w:val="TableParagraph"/>
              <w:spacing w:line="240" w:lineRule="auto" w:before="3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、公司于</w:t>
            </w:r>
            <w:r>
              <w:rPr>
                <w:rFonts w:ascii="新宋体" w:hAnsi="新宋体" w:cs="新宋体" w:eastAsia="新宋体" w:hint="default"/>
                <w:spacing w:val="-45"/>
                <w:sz w:val="18"/>
                <w:szCs w:val="18"/>
              </w:rPr>
              <w:t> </w:t>
            </w:r>
            <w:r>
              <w:rPr>
                <w:rFonts w:ascii="新宋体" w:hAnsi="新宋体" w:cs="新宋体" w:eastAsia="新宋体" w:hint="default"/>
                <w:sz w:val="18"/>
                <w:szCs w:val="18"/>
              </w:rPr>
              <w:t>2010</w:t>
            </w:r>
            <w:r>
              <w:rPr>
                <w:rFonts w:ascii="新宋体" w:hAnsi="新宋体" w:cs="新宋体" w:eastAsia="新宋体" w:hint="default"/>
                <w:spacing w:val="-47"/>
                <w:sz w:val="18"/>
                <w:szCs w:val="18"/>
              </w:rPr>
              <w:t> </w:t>
            </w:r>
            <w:r>
              <w:rPr>
                <w:rFonts w:ascii="新宋体" w:hAnsi="新宋体" w:cs="新宋体" w:eastAsia="新宋体" w:hint="default"/>
                <w:sz w:val="18"/>
                <w:szCs w:val="18"/>
              </w:rPr>
              <w:t>年</w:t>
            </w:r>
            <w:r>
              <w:rPr>
                <w:rFonts w:ascii="新宋体" w:hAnsi="新宋体" w:cs="新宋体" w:eastAsia="新宋体" w:hint="default"/>
                <w:spacing w:val="-46"/>
                <w:sz w:val="18"/>
                <w:szCs w:val="18"/>
              </w:rPr>
              <w:t> </w:t>
            </w:r>
            <w:r>
              <w:rPr>
                <w:rFonts w:ascii="新宋体" w:hAnsi="新宋体" w:cs="新宋体" w:eastAsia="新宋体" w:hint="default"/>
                <w:sz w:val="18"/>
                <w:szCs w:val="18"/>
              </w:rPr>
              <w:t>6</w:t>
            </w:r>
            <w:r>
              <w:rPr>
                <w:rFonts w:ascii="新宋体" w:hAnsi="新宋体" w:cs="新宋体" w:eastAsia="新宋体" w:hint="default"/>
                <w:spacing w:val="-47"/>
                <w:sz w:val="18"/>
                <w:szCs w:val="18"/>
              </w:rPr>
              <w:t> </w:t>
            </w:r>
            <w:r>
              <w:rPr>
                <w:rFonts w:ascii="新宋体" w:hAnsi="新宋体" w:cs="新宋体" w:eastAsia="新宋体" w:hint="default"/>
                <w:sz w:val="18"/>
                <w:szCs w:val="18"/>
              </w:rPr>
              <w:t>月使用超募资金归还银行贷款</w:t>
            </w:r>
            <w:r>
              <w:rPr>
                <w:rFonts w:ascii="新宋体" w:hAnsi="新宋体" w:cs="新宋体" w:eastAsia="新宋体" w:hint="default"/>
                <w:spacing w:val="-45"/>
                <w:sz w:val="18"/>
                <w:szCs w:val="18"/>
              </w:rPr>
              <w:t> </w:t>
            </w:r>
            <w:r>
              <w:rPr>
                <w:rFonts w:ascii="新宋体" w:hAnsi="新宋体" w:cs="新宋体" w:eastAsia="新宋体" w:hint="default"/>
                <w:sz w:val="18"/>
                <w:szCs w:val="18"/>
              </w:rPr>
              <w:t>1,000.00</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万元。</w:t>
            </w:r>
          </w:p>
          <w:p>
            <w:pPr>
              <w:pStyle w:val="TableParagraph"/>
              <w:spacing w:line="240" w:lineRule="auto" w:before="3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、扩建研发中心</w:t>
            </w:r>
            <w:r>
              <w:rPr>
                <w:rFonts w:ascii="新宋体" w:hAnsi="新宋体" w:cs="新宋体" w:eastAsia="新宋体" w:hint="default"/>
                <w:spacing w:val="-46"/>
                <w:sz w:val="18"/>
                <w:szCs w:val="18"/>
              </w:rPr>
              <w:t> </w:t>
            </w:r>
            <w:r>
              <w:rPr>
                <w:rFonts w:ascii="新宋体" w:hAnsi="新宋体" w:cs="新宋体" w:eastAsia="新宋体" w:hint="default"/>
                <w:sz w:val="18"/>
                <w:szCs w:val="18"/>
              </w:rPr>
              <w:t>4,500.00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万元，报告期实际使用资金</w:t>
            </w:r>
            <w:r>
              <w:rPr>
                <w:rFonts w:ascii="新宋体" w:hAnsi="新宋体" w:cs="新宋体" w:eastAsia="新宋体" w:hint="default"/>
                <w:spacing w:val="-46"/>
                <w:sz w:val="18"/>
                <w:szCs w:val="18"/>
              </w:rPr>
              <w:t> </w:t>
            </w:r>
            <w:r>
              <w:rPr>
                <w:rFonts w:ascii="新宋体" w:hAnsi="新宋体" w:cs="新宋体" w:eastAsia="新宋体" w:hint="default"/>
                <w:sz w:val="18"/>
                <w:szCs w:val="18"/>
              </w:rPr>
              <w:t>517.60</w:t>
            </w:r>
            <w:r>
              <w:rPr>
                <w:rFonts w:ascii="新宋体" w:hAnsi="新宋体" w:cs="新宋体" w:eastAsia="新宋体" w:hint="default"/>
                <w:spacing w:val="-48"/>
                <w:sz w:val="18"/>
                <w:szCs w:val="18"/>
              </w:rPr>
              <w:t> </w:t>
            </w:r>
            <w:r>
              <w:rPr>
                <w:rFonts w:ascii="新宋体" w:hAnsi="新宋体" w:cs="新宋体" w:eastAsia="新宋体" w:hint="default"/>
                <w:sz w:val="18"/>
                <w:szCs w:val="18"/>
              </w:rPr>
              <w:t>万元，项目正在按计划进行。</w:t>
            </w:r>
          </w:p>
          <w:p>
            <w:pPr>
              <w:pStyle w:val="TableParagraph"/>
              <w:spacing w:line="230" w:lineRule="exact" w:before="66"/>
              <w:ind w:left="100" w:right="89"/>
              <w:jc w:val="left"/>
              <w:rPr>
                <w:rFonts w:ascii="新宋体" w:hAnsi="新宋体" w:cs="新宋体" w:eastAsia="新宋体" w:hint="default"/>
                <w:sz w:val="18"/>
                <w:szCs w:val="18"/>
              </w:rPr>
            </w:pPr>
            <w:r>
              <w:rPr>
                <w:rFonts w:ascii="新宋体" w:hAnsi="新宋体" w:cs="新宋体" w:eastAsia="新宋体" w:hint="default"/>
                <w:sz w:val="18"/>
                <w:szCs w:val="18"/>
              </w:rPr>
              <w:t>4</w:t>
            </w:r>
            <w:r>
              <w:rPr>
                <w:rFonts w:ascii="新宋体" w:hAnsi="新宋体" w:cs="新宋体" w:eastAsia="新宋体" w:hint="default"/>
                <w:sz w:val="18"/>
                <w:szCs w:val="18"/>
              </w:rPr>
              <w:t>、暂时补充流动资金</w:t>
            </w:r>
            <w:r>
              <w:rPr>
                <w:rFonts w:ascii="新宋体" w:hAnsi="新宋体" w:cs="新宋体" w:eastAsia="新宋体" w:hint="default"/>
                <w:spacing w:val="-31"/>
                <w:sz w:val="18"/>
                <w:szCs w:val="18"/>
              </w:rPr>
              <w:t> </w:t>
            </w:r>
            <w:r>
              <w:rPr>
                <w:rFonts w:ascii="新宋体" w:hAnsi="新宋体" w:cs="新宋体" w:eastAsia="新宋体" w:hint="default"/>
                <w:sz w:val="18"/>
                <w:szCs w:val="18"/>
              </w:rPr>
              <w:t>2,900.00</w:t>
            </w:r>
            <w:r>
              <w:rPr>
                <w:rFonts w:ascii="新宋体" w:hAnsi="新宋体" w:cs="新宋体" w:eastAsia="新宋体" w:hint="default"/>
                <w:spacing w:val="-32"/>
                <w:sz w:val="18"/>
                <w:szCs w:val="18"/>
              </w:rPr>
              <w:t> </w:t>
            </w:r>
            <w:r>
              <w:rPr>
                <w:rFonts w:ascii="新宋体" w:hAnsi="新宋体" w:cs="新宋体" w:eastAsia="新宋体" w:hint="default"/>
                <w:sz w:val="18"/>
                <w:szCs w:val="18"/>
              </w:rPr>
              <w:t>万元，由于年末销售收款，账面流动资金充裕，截止报告期末，该资金未使用。公司于</w:t>
            </w:r>
            <w:r>
              <w:rPr>
                <w:rFonts w:ascii="新宋体" w:hAnsi="新宋体" w:cs="新宋体" w:eastAsia="新宋体" w:hint="default"/>
                <w:spacing w:val="-30"/>
                <w:sz w:val="18"/>
                <w:szCs w:val="18"/>
              </w:rPr>
              <w:t> </w:t>
            </w:r>
            <w:r>
              <w:rPr>
                <w:rFonts w:ascii="新宋体" w:hAnsi="新宋体" w:cs="新宋体" w:eastAsia="新宋体" w:hint="default"/>
                <w:sz w:val="18"/>
                <w:szCs w:val="18"/>
              </w:rPr>
              <w:t>2011</w:t>
            </w:r>
            <w:r>
              <w:rPr>
                <w:rFonts w:ascii="新宋体" w:hAnsi="新宋体" w:cs="新宋体" w:eastAsia="新宋体" w:hint="default"/>
                <w:spacing w:val="-32"/>
                <w:sz w:val="18"/>
                <w:szCs w:val="18"/>
              </w:rPr>
              <w:t> </w:t>
            </w:r>
            <w:r>
              <w:rPr>
                <w:rFonts w:ascii="新宋体" w:hAnsi="新宋体" w:cs="新宋体" w:eastAsia="新宋体" w:hint="default"/>
                <w:sz w:val="18"/>
                <w:szCs w:val="18"/>
              </w:rPr>
              <w:t>年</w:t>
            </w:r>
            <w:r>
              <w:rPr>
                <w:rFonts w:ascii="新宋体" w:hAnsi="新宋体" w:cs="新宋体" w:eastAsia="新宋体" w:hint="default"/>
                <w:spacing w:val="-31"/>
                <w:sz w:val="18"/>
                <w:szCs w:val="18"/>
              </w:rPr>
              <w:t> </w:t>
            </w:r>
            <w:r>
              <w:rPr>
                <w:rFonts w:ascii="新宋体" w:hAnsi="新宋体" w:cs="新宋体" w:eastAsia="新宋体" w:hint="default"/>
                <w:sz w:val="18"/>
                <w:szCs w:val="18"/>
              </w:rPr>
              <w:t>2</w:t>
            </w:r>
            <w:r>
              <w:rPr>
                <w:rFonts w:ascii="新宋体" w:hAnsi="新宋体" w:cs="新宋体" w:eastAsia="新宋体" w:hint="default"/>
                <w:spacing w:val="-33"/>
                <w:sz w:val="18"/>
                <w:szCs w:val="18"/>
              </w:rPr>
              <w:t> </w:t>
            </w:r>
            <w:r>
              <w:rPr>
                <w:rFonts w:ascii="新宋体" w:hAnsi="新宋体" w:cs="新宋体" w:eastAsia="新宋体" w:hint="default"/>
                <w:sz w:val="18"/>
                <w:szCs w:val="18"/>
              </w:rPr>
              <w:t>月 已使用该部分超募资金。</w:t>
            </w:r>
          </w:p>
          <w:p>
            <w:pPr>
              <w:pStyle w:val="TableParagraph"/>
              <w:spacing w:line="240" w:lineRule="auto" w:before="17"/>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截止报告期末，未计划使用的超募资金为</w:t>
            </w:r>
            <w:r>
              <w:rPr>
                <w:rFonts w:ascii="新宋体" w:hAnsi="新宋体" w:cs="新宋体" w:eastAsia="新宋体" w:hint="default"/>
                <w:spacing w:val="-45"/>
                <w:sz w:val="18"/>
                <w:szCs w:val="18"/>
              </w:rPr>
              <w:t> </w:t>
            </w:r>
            <w:r>
              <w:rPr>
                <w:rFonts w:ascii="新宋体" w:hAnsi="新宋体" w:cs="新宋体" w:eastAsia="新宋体" w:hint="default"/>
                <w:sz w:val="18"/>
                <w:szCs w:val="18"/>
              </w:rPr>
              <w:t>2,906.95</w:t>
            </w:r>
            <w:r>
              <w:rPr>
                <w:rFonts w:ascii="新宋体" w:hAnsi="新宋体" w:cs="新宋体" w:eastAsia="新宋体" w:hint="default"/>
                <w:spacing w:val="-46"/>
                <w:sz w:val="18"/>
                <w:szCs w:val="18"/>
              </w:rPr>
              <w:t> </w:t>
            </w:r>
            <w:r>
              <w:rPr>
                <w:rFonts w:ascii="新宋体" w:hAnsi="新宋体" w:cs="新宋体" w:eastAsia="新宋体" w:hint="default"/>
                <w:sz w:val="18"/>
                <w:szCs w:val="18"/>
              </w:rPr>
              <w:t>万元。</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募集资金投资项目实施地点变更情况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年公司无募集资金投资项目实施地点变更情况。</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募集资金投资项目实施方式调整情况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年公司无募集资金投资项目实施方式调整情况。</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募集资金投资项目先期投入及置换情况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年公司无募集资金投资项目先期投入及置换情况。</w:t>
            </w:r>
          </w:p>
        </w:tc>
      </w:tr>
      <w:tr>
        <w:trPr>
          <w:trHeight w:val="614"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52"/>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用闲置募集资金暂时补充流动资金情况</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32" w:lineRule="exact" w:before="59"/>
              <w:ind w:left="100" w:right="89"/>
              <w:jc w:val="left"/>
              <w:rPr>
                <w:rFonts w:ascii="新宋体" w:hAnsi="新宋体" w:cs="新宋体" w:eastAsia="新宋体" w:hint="default"/>
                <w:sz w:val="18"/>
                <w:szCs w:val="18"/>
              </w:rPr>
            </w:pPr>
            <w:r>
              <w:rPr>
                <w:rFonts w:ascii="新宋体" w:hAnsi="新宋体" w:cs="新宋体" w:eastAsia="新宋体" w:hint="default"/>
                <w:sz w:val="18"/>
                <w:szCs w:val="18"/>
              </w:rPr>
              <w:t>暂时补充流动资金</w:t>
            </w:r>
            <w:r>
              <w:rPr>
                <w:rFonts w:ascii="新宋体" w:hAnsi="新宋体" w:cs="新宋体" w:eastAsia="新宋体" w:hint="default"/>
                <w:spacing w:val="-46"/>
                <w:sz w:val="18"/>
                <w:szCs w:val="18"/>
              </w:rPr>
              <w:t> </w:t>
            </w:r>
            <w:r>
              <w:rPr>
                <w:rFonts w:ascii="新宋体" w:hAnsi="新宋体" w:cs="新宋体" w:eastAsia="新宋体" w:hint="default"/>
                <w:sz w:val="18"/>
                <w:szCs w:val="18"/>
              </w:rPr>
              <w:t>2,900.00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万元，由于年末销售收款，账面流动资金充裕，截止报告期末，未使用。公司于</w:t>
            </w:r>
            <w:r>
              <w:rPr>
                <w:rFonts w:ascii="新宋体" w:hAnsi="新宋体" w:cs="新宋体" w:eastAsia="新宋体" w:hint="default"/>
                <w:spacing w:val="-47"/>
                <w:sz w:val="18"/>
                <w:szCs w:val="18"/>
              </w:rPr>
              <w:t> </w:t>
            </w:r>
            <w:r>
              <w:rPr>
                <w:rFonts w:ascii="新宋体" w:hAnsi="新宋体" w:cs="新宋体" w:eastAsia="新宋体" w:hint="default"/>
                <w:sz w:val="18"/>
                <w:szCs w:val="18"/>
              </w:rPr>
              <w:t>2011</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w:t>
            </w:r>
            <w:r>
              <w:rPr>
                <w:rFonts w:ascii="新宋体" w:hAnsi="新宋体" w:cs="新宋体" w:eastAsia="新宋体" w:hint="default"/>
                <w:spacing w:val="-47"/>
                <w:sz w:val="18"/>
                <w:szCs w:val="18"/>
              </w:rPr>
              <w:t> </w:t>
            </w:r>
            <w:r>
              <w:rPr>
                <w:rFonts w:ascii="新宋体" w:hAnsi="新宋体" w:cs="新宋体" w:eastAsia="新宋体" w:hint="default"/>
                <w:sz w:val="18"/>
                <w:szCs w:val="18"/>
              </w:rPr>
              <w:t>2</w:t>
            </w:r>
            <w:r>
              <w:rPr>
                <w:rFonts w:ascii="新宋体" w:hAnsi="新宋体" w:cs="新宋体" w:eastAsia="新宋体" w:hint="default"/>
                <w:spacing w:val="-48"/>
                <w:sz w:val="18"/>
                <w:szCs w:val="18"/>
              </w:rPr>
              <w:t> </w:t>
            </w:r>
            <w:r>
              <w:rPr>
                <w:rFonts w:ascii="新宋体" w:hAnsi="新宋体" w:cs="新宋体" w:eastAsia="新宋体" w:hint="default"/>
                <w:sz w:val="18"/>
                <w:szCs w:val="18"/>
              </w:rPr>
              <w:t>月开始使用该 部分补充流动资金的超募资金。</w:t>
            </w:r>
          </w:p>
        </w:tc>
      </w:tr>
      <w:tr>
        <w:trPr>
          <w:trHeight w:val="313"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项目实施出现募集资金结余的金额及形成原因</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项目尚未完工。</w:t>
            </w:r>
          </w:p>
        </w:tc>
      </w:tr>
      <w:tr>
        <w:trPr>
          <w:trHeight w:val="312" w:hRule="exact"/>
        </w:trPr>
        <w:tc>
          <w:tcPr>
            <w:tcW w:w="39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尚未使用的募集资金用途及去向</w:t>
            </w:r>
          </w:p>
        </w:tc>
        <w:tc>
          <w:tcPr>
            <w:tcW w:w="106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尚未使用的募集资金均存放于募集资金账户。</w:t>
            </w:r>
          </w:p>
        </w:tc>
      </w:tr>
      <w:tr>
        <w:trPr>
          <w:trHeight w:val="367" w:hRule="exact"/>
        </w:trPr>
        <w:tc>
          <w:tcPr>
            <w:tcW w:w="396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5"/>
              <w:ind w:left="93" w:right="0"/>
              <w:jc w:val="left"/>
              <w:rPr>
                <w:rFonts w:ascii="新宋体" w:hAnsi="新宋体" w:cs="新宋体" w:eastAsia="新宋体" w:hint="default"/>
                <w:sz w:val="18"/>
                <w:szCs w:val="18"/>
              </w:rPr>
            </w:pPr>
            <w:r>
              <w:rPr>
                <w:rFonts w:ascii="新宋体" w:hAnsi="新宋体" w:cs="新宋体" w:eastAsia="新宋体" w:hint="default"/>
                <w:sz w:val="18"/>
                <w:szCs w:val="18"/>
              </w:rPr>
              <w:t>募集资金其他使用情况</w:t>
            </w:r>
          </w:p>
        </w:tc>
        <w:tc>
          <w:tcPr>
            <w:tcW w:w="106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5"/>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无。</w:t>
            </w:r>
          </w:p>
        </w:tc>
      </w:tr>
    </w:tbl>
    <w:p>
      <w:pPr>
        <w:spacing w:after="0" w:line="240" w:lineRule="auto"/>
        <w:jc w:val="left"/>
        <w:rPr>
          <w:rFonts w:ascii="新宋体" w:hAnsi="新宋体" w:cs="新宋体" w:eastAsia="新宋体" w:hint="default"/>
          <w:sz w:val="18"/>
          <w:szCs w:val="18"/>
        </w:rPr>
        <w:sectPr>
          <w:pgSz w:w="16840" w:h="11910" w:orient="landscape"/>
          <w:pgMar w:header="424" w:footer="1050" w:top="1020" w:bottom="1240" w:left="980" w:right="0"/>
        </w:sectPr>
      </w:pPr>
    </w:p>
    <w:p>
      <w:pPr>
        <w:pStyle w:val="BodyText"/>
        <w:spacing w:line="240" w:lineRule="auto" w:before="9"/>
        <w:ind w:left="668" w:right="85"/>
        <w:jc w:val="left"/>
      </w:pPr>
      <w:r>
        <w:rPr>
          <w:rFonts w:ascii="宋体" w:hAnsi="宋体" w:cs="宋体" w:eastAsia="宋体" w:hint="default"/>
        </w:rPr>
        <w:t>4</w:t>
      </w:r>
      <w:r>
        <w:rPr/>
        <w:t>、募集资金的管理</w:t>
      </w:r>
    </w:p>
    <w:p>
      <w:pPr>
        <w:pStyle w:val="BodyText"/>
        <w:spacing w:line="357" w:lineRule="auto" w:before="154"/>
        <w:ind w:left="102" w:right="192" w:firstLine="566"/>
        <w:jc w:val="both"/>
        <w:rPr>
          <w:rFonts w:ascii="新宋体" w:hAnsi="新宋体" w:cs="新宋体" w:eastAsia="新宋体" w:hint="default"/>
        </w:rPr>
      </w:pPr>
      <w:r>
        <w:rPr>
          <w:rFonts w:ascii="新宋体" w:hAnsi="新宋体" w:cs="新宋体" w:eastAsia="新宋体" w:hint="default"/>
        </w:rPr>
        <w:t>为了规范募集资金的管理和使用，提高募集资金使用效率，保护投资者权益， </w:t>
      </w:r>
      <w:r>
        <w:rPr>
          <w:rFonts w:ascii="新宋体" w:hAnsi="新宋体" w:cs="新宋体" w:eastAsia="新宋体" w:hint="default"/>
          <w:spacing w:val="-3"/>
        </w:rPr>
        <w:t>本公司依照《公司法》、《证券法》、《首次公开发行股票并上市管理办法》和《深</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圳证券交易所创业板上市公司规范运作指引》及《创业板信息披露业务备忘录第</w:t>
      </w:r>
      <w:r>
        <w:rPr>
          <w:rFonts w:ascii="新宋体" w:hAnsi="新宋体" w:cs="新宋体" w:eastAsia="新宋体" w:hint="default"/>
          <w:spacing w:val="-60"/>
        </w:rPr>
        <w:t> </w:t>
      </w:r>
      <w:r>
        <w:rPr>
          <w:rFonts w:ascii="新宋体" w:hAnsi="新宋体" w:cs="新宋体" w:eastAsia="新宋体" w:hint="default"/>
        </w:rPr>
        <w:t>1</w:t>
      </w:r>
    </w:p>
    <w:p>
      <w:pPr>
        <w:pStyle w:val="BodyText"/>
        <w:spacing w:line="240" w:lineRule="auto"/>
        <w:ind w:left="102" w:right="85"/>
        <w:jc w:val="left"/>
        <w:rPr>
          <w:rFonts w:ascii="新宋体" w:hAnsi="新宋体" w:cs="新宋体" w:eastAsia="新宋体" w:hint="default"/>
        </w:rPr>
      </w:pPr>
      <w:r>
        <w:rPr>
          <w:rFonts w:ascii="新宋体" w:hAnsi="新宋体" w:cs="新宋体" w:eastAsia="新宋体" w:hint="default"/>
        </w:rPr>
        <w:t>号</w:t>
      </w:r>
      <w:r>
        <w:rPr>
          <w:rFonts w:ascii="新宋体" w:hAnsi="新宋体" w:cs="新宋体" w:eastAsia="新宋体" w:hint="default"/>
        </w:rPr>
        <w:t>--</w:t>
      </w:r>
      <w:r>
        <w:rPr>
          <w:rFonts w:ascii="新宋体" w:hAnsi="新宋体" w:cs="新宋体" w:eastAsia="新宋体" w:hint="default"/>
        </w:rPr>
        <w:t>超募资金使用（修订）》等有关法律法规的规定，结合公司实际情况，于</w:t>
      </w:r>
      <w:r>
        <w:rPr>
          <w:rFonts w:ascii="新宋体" w:hAnsi="新宋体" w:cs="新宋体" w:eastAsia="新宋体" w:hint="default"/>
          <w:spacing w:val="-60"/>
        </w:rPr>
        <w:t> </w:t>
      </w:r>
      <w:r>
        <w:rPr>
          <w:rFonts w:ascii="新宋体" w:hAnsi="新宋体" w:cs="新宋体" w:eastAsia="新宋体" w:hint="default"/>
        </w:rPr>
        <w:t>2009</w:t>
      </w:r>
    </w:p>
    <w:p>
      <w:pPr>
        <w:pStyle w:val="BodyText"/>
        <w:spacing w:line="240" w:lineRule="auto" w:before="154"/>
        <w:ind w:left="102" w:right="85"/>
        <w:jc w:val="left"/>
        <w:rPr>
          <w:rFonts w:ascii="新宋体" w:hAnsi="新宋体" w:cs="新宋体" w:eastAsia="新宋体" w:hint="default"/>
        </w:rPr>
      </w:pPr>
      <w:r>
        <w:rPr>
          <w:rFonts w:ascii="新宋体" w:hAnsi="新宋体" w:cs="新宋体" w:eastAsia="新宋体" w:hint="default"/>
        </w:rPr>
        <w:t>年</w:t>
      </w:r>
      <w:r>
        <w:rPr>
          <w:rFonts w:ascii="新宋体" w:hAnsi="新宋体" w:cs="新宋体" w:eastAsia="新宋体" w:hint="default"/>
          <w:spacing w:val="-61"/>
        </w:rPr>
        <w:t> </w:t>
      </w:r>
      <w:r>
        <w:rPr>
          <w:rFonts w:ascii="新宋体" w:hAnsi="新宋体" w:cs="新宋体" w:eastAsia="新宋体" w:hint="default"/>
        </w:rPr>
        <w:t>10</w:t>
      </w:r>
      <w:r>
        <w:rPr>
          <w:rFonts w:ascii="新宋体" w:hAnsi="新宋体" w:cs="新宋体" w:eastAsia="新宋体" w:hint="default"/>
          <w:spacing w:val="-60"/>
        </w:rPr>
        <w:t> </w:t>
      </w:r>
      <w:r>
        <w:rPr>
          <w:rFonts w:ascii="新宋体" w:hAnsi="新宋体" w:cs="新宋体" w:eastAsia="新宋体" w:hint="default"/>
        </w:rPr>
        <w:t>月制订了《河南汉威电子股份有限公司募集资金使用管理办法》，并于</w:t>
      </w:r>
      <w:r>
        <w:rPr>
          <w:rFonts w:ascii="新宋体" w:hAnsi="新宋体" w:cs="新宋体" w:eastAsia="新宋体" w:hint="default"/>
          <w:spacing w:val="-60"/>
        </w:rPr>
        <w:t> </w:t>
      </w:r>
      <w:r>
        <w:rPr>
          <w:rFonts w:ascii="新宋体" w:hAnsi="新宋体" w:cs="新宋体" w:eastAsia="新宋体" w:hint="default"/>
        </w:rPr>
        <w:t>2010</w:t>
      </w:r>
    </w:p>
    <w:p>
      <w:pPr>
        <w:pStyle w:val="BodyText"/>
        <w:spacing w:line="357" w:lineRule="auto" w:before="154"/>
        <w:ind w:left="102" w:right="85"/>
        <w:jc w:val="left"/>
        <w:rPr>
          <w:rFonts w:ascii="新宋体" w:hAnsi="新宋体" w:cs="新宋体" w:eastAsia="新宋体" w:hint="default"/>
        </w:rPr>
      </w:pPr>
      <w:r>
        <w:rPr>
          <w:rFonts w:ascii="新宋体" w:hAnsi="新宋体" w:cs="新宋体" w:eastAsia="新宋体" w:hint="default"/>
        </w:rPr>
        <w:t>年</w:t>
      </w:r>
      <w:r>
        <w:rPr>
          <w:rFonts w:ascii="新宋体" w:hAnsi="新宋体" w:cs="新宋体" w:eastAsia="新宋体" w:hint="default"/>
          <w:spacing w:val="-61"/>
        </w:rPr>
        <w:t> </w:t>
      </w:r>
      <w:r>
        <w:rPr>
          <w:rFonts w:ascii="新宋体" w:hAnsi="新宋体" w:cs="新宋体" w:eastAsia="新宋体" w:hint="default"/>
        </w:rPr>
        <w:t>3</w:t>
      </w:r>
      <w:r>
        <w:rPr>
          <w:rFonts w:ascii="新宋体" w:hAnsi="新宋体" w:cs="新宋体" w:eastAsia="新宋体" w:hint="default"/>
          <w:spacing w:val="-60"/>
        </w:rPr>
        <w:t> </w:t>
      </w:r>
      <w:r>
        <w:rPr>
          <w:rFonts w:ascii="新宋体" w:hAnsi="新宋体" w:cs="新宋体" w:eastAsia="新宋体" w:hint="default"/>
        </w:rPr>
        <w:t>月进行了重新修订。根据《河南汉威电子股份有限公司募集资金使用管理办法》 的要求并结合公司经营需要，公司对募集资金实行专户存储，专款专用。</w:t>
      </w:r>
    </w:p>
    <w:p>
      <w:pPr>
        <w:pStyle w:val="BodyText"/>
        <w:spacing w:line="240" w:lineRule="auto" w:before="37"/>
        <w:ind w:left="668" w:right="85"/>
        <w:jc w:val="left"/>
        <w:rPr>
          <w:rFonts w:ascii="新宋体" w:hAnsi="新宋体" w:cs="新宋体" w:eastAsia="新宋体" w:hint="default"/>
        </w:rPr>
      </w:pPr>
      <w:r>
        <w:rPr>
          <w:rFonts w:ascii="新宋体" w:hAnsi="新宋体" w:cs="新宋体" w:eastAsia="新宋体" w:hint="default"/>
        </w:rPr>
        <w:t>5</w:t>
      </w:r>
      <w:r>
        <w:rPr>
          <w:rFonts w:ascii="新宋体" w:hAnsi="新宋体" w:cs="新宋体" w:eastAsia="新宋体" w:hint="default"/>
        </w:rPr>
        <w:t>、报告期内公司无募集资金使用变更项目情况。</w:t>
      </w:r>
    </w:p>
    <w:p>
      <w:pPr>
        <w:spacing w:line="240" w:lineRule="auto" w:before="1"/>
        <w:rPr>
          <w:rFonts w:ascii="新宋体" w:hAnsi="新宋体" w:cs="新宋体" w:eastAsia="新宋体" w:hint="default"/>
          <w:sz w:val="30"/>
          <w:szCs w:val="30"/>
        </w:rPr>
      </w:pPr>
    </w:p>
    <w:p>
      <w:pPr>
        <w:pStyle w:val="Heading5"/>
        <w:spacing w:line="240" w:lineRule="auto"/>
        <w:ind w:left="668" w:right="85"/>
        <w:jc w:val="left"/>
        <w:rPr>
          <w:rFonts w:ascii="宋体" w:hAnsi="宋体" w:cs="宋体" w:eastAsia="宋体" w:hint="default"/>
          <w:b w:val="0"/>
          <w:bCs w:val="0"/>
        </w:rPr>
      </w:pPr>
      <w:r>
        <w:rPr>
          <w:rFonts w:ascii="宋体" w:hAnsi="宋体" w:cs="宋体" w:eastAsia="宋体" w:hint="default"/>
        </w:rPr>
        <w:t>（二）报告期内非募集资金重大投资项目</w:t>
      </w:r>
      <w:r>
        <w:rPr>
          <w:rFonts w:ascii="宋体" w:hAnsi="宋体" w:cs="宋体" w:eastAsia="宋体" w:hint="default"/>
          <w:b w:val="0"/>
          <w:bCs w:val="0"/>
        </w:rPr>
      </w:r>
    </w:p>
    <w:p>
      <w:pPr>
        <w:spacing w:line="240" w:lineRule="auto" w:before="4"/>
        <w:rPr>
          <w:rFonts w:ascii="宋体" w:hAnsi="宋体" w:cs="宋体" w:eastAsia="宋体" w:hint="default"/>
          <w:b/>
          <w:bCs/>
          <w:sz w:val="30"/>
          <w:szCs w:val="30"/>
        </w:rPr>
      </w:pPr>
    </w:p>
    <w:p>
      <w:pPr>
        <w:pStyle w:val="BodyText"/>
        <w:spacing w:line="240" w:lineRule="auto" w:before="0"/>
        <w:ind w:left="666" w:right="85"/>
        <w:jc w:val="left"/>
        <w:rPr>
          <w:rFonts w:ascii="新宋体" w:hAnsi="新宋体" w:cs="新宋体" w:eastAsia="新宋体" w:hint="default"/>
        </w:rPr>
      </w:pPr>
      <w:r>
        <w:rPr>
          <w:rFonts w:ascii="新宋体" w:hAnsi="新宋体" w:cs="新宋体" w:eastAsia="新宋体" w:hint="default"/>
        </w:rPr>
        <w:t>1</w:t>
      </w:r>
      <w:r>
        <w:rPr>
          <w:rFonts w:ascii="新宋体" w:hAnsi="新宋体" w:cs="新宋体" w:eastAsia="新宋体" w:hint="default"/>
        </w:rPr>
        <w:t>、购买土地</w:t>
      </w:r>
    </w:p>
    <w:p>
      <w:pPr>
        <w:pStyle w:val="BodyText"/>
        <w:spacing w:line="357" w:lineRule="auto" w:before="192"/>
        <w:ind w:left="102" w:right="220" w:firstLine="566"/>
        <w:jc w:val="both"/>
        <w:rPr>
          <w:rFonts w:ascii="新宋体" w:hAnsi="新宋体" w:cs="新宋体" w:eastAsia="新宋体" w:hint="default"/>
        </w:rPr>
      </w:pP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2</w:t>
      </w:r>
      <w:r>
        <w:rPr>
          <w:rFonts w:ascii="新宋体" w:hAnsi="新宋体" w:cs="新宋体" w:eastAsia="新宋体" w:hint="default"/>
        </w:rPr>
        <w:t>月</w:t>
      </w:r>
      <w:r>
        <w:rPr>
          <w:rFonts w:ascii="新宋体" w:hAnsi="新宋体" w:cs="新宋体" w:eastAsia="新宋体" w:hint="default"/>
        </w:rPr>
        <w:t>3</w:t>
      </w:r>
      <w:r>
        <w:rPr>
          <w:rFonts w:ascii="新宋体" w:hAnsi="新宋体" w:cs="新宋体" w:eastAsia="新宋体" w:hint="default"/>
        </w:rPr>
        <w:t>日，公司与河南省国土资源局签订的《国有建设用地使用权出让合 同》，公司购买一宗总面积</w:t>
      </w:r>
      <w:r>
        <w:rPr>
          <w:rFonts w:ascii="新宋体" w:hAnsi="新宋体" w:cs="新宋体" w:eastAsia="新宋体" w:hint="default"/>
        </w:rPr>
        <w:t>12,538.1</w:t>
      </w:r>
      <w:r>
        <w:rPr>
          <w:rFonts w:ascii="新宋体" w:hAnsi="新宋体" w:cs="新宋体" w:eastAsia="新宋体" w:hint="default"/>
        </w:rPr>
        <w:t>平方米的土地（编号：郑政出</w:t>
      </w:r>
      <w:r>
        <w:rPr>
          <w:rFonts w:ascii="新宋体" w:hAnsi="新宋体" w:cs="新宋体" w:eastAsia="新宋体" w:hint="default"/>
        </w:rPr>
        <w:t>[2010]2</w:t>
      </w:r>
      <w:r>
        <w:rPr>
          <w:rFonts w:ascii="新宋体" w:hAnsi="新宋体" w:cs="新宋体" w:eastAsia="新宋体" w:hint="default"/>
        </w:rPr>
        <w:t>号），该 地块位于郑州高新区银屏路北、牡丹路西，土地出让款为</w:t>
      </w:r>
      <w:r>
        <w:rPr>
          <w:rFonts w:ascii="新宋体" w:hAnsi="新宋体" w:cs="新宋体" w:eastAsia="新宋体" w:hint="default"/>
        </w:rPr>
        <w:t>536</w:t>
      </w:r>
      <w:r>
        <w:rPr>
          <w:rFonts w:ascii="新宋体" w:hAnsi="新宋体" w:cs="新宋体" w:eastAsia="新宋体" w:hint="default"/>
        </w:rPr>
        <w:t>万元。公司已取得了土 地使用权证书。</w:t>
      </w:r>
    </w:p>
    <w:p>
      <w:pPr>
        <w:pStyle w:val="BodyText"/>
        <w:spacing w:line="240" w:lineRule="auto" w:before="74"/>
        <w:ind w:left="668" w:right="85"/>
        <w:jc w:val="left"/>
        <w:rPr>
          <w:rFonts w:ascii="新宋体" w:hAnsi="新宋体" w:cs="新宋体" w:eastAsia="新宋体" w:hint="default"/>
        </w:rPr>
      </w:pPr>
      <w:r>
        <w:rPr>
          <w:rFonts w:ascii="新宋体" w:hAnsi="新宋体" w:cs="新宋体" w:eastAsia="新宋体" w:hint="default"/>
        </w:rPr>
        <w:t>2</w:t>
      </w:r>
      <w:r>
        <w:rPr>
          <w:rFonts w:ascii="新宋体" w:hAnsi="新宋体" w:cs="新宋体" w:eastAsia="新宋体" w:hint="default"/>
        </w:rPr>
        <w:t>、投资郑州春泉暖通节能设备有限公司</w:t>
      </w:r>
    </w:p>
    <w:p>
      <w:pPr>
        <w:pStyle w:val="BodyText"/>
        <w:spacing w:line="357" w:lineRule="auto" w:before="194"/>
        <w:ind w:left="102" w:right="192" w:firstLine="566"/>
        <w:jc w:val="both"/>
        <w:rPr>
          <w:rFonts w:ascii="新宋体" w:hAnsi="新宋体" w:cs="新宋体" w:eastAsia="新宋体" w:hint="default"/>
        </w:rPr>
      </w:pPr>
      <w:r>
        <w:rPr>
          <w:rFonts w:ascii="新宋体" w:hAnsi="新宋体" w:cs="新宋体" w:eastAsia="新宋体" w:hint="default"/>
          <w:spacing w:val="-2"/>
        </w:rPr>
        <w:t>2010</w:t>
      </w:r>
      <w:r>
        <w:rPr>
          <w:rFonts w:ascii="新宋体" w:hAnsi="新宋体" w:cs="新宋体" w:eastAsia="新宋体" w:hint="default"/>
          <w:spacing w:val="-2"/>
        </w:rPr>
        <w:t>年</w:t>
      </w:r>
      <w:r>
        <w:rPr>
          <w:rFonts w:ascii="新宋体" w:hAnsi="新宋体" w:cs="新宋体" w:eastAsia="新宋体" w:hint="default"/>
          <w:spacing w:val="-2"/>
        </w:rPr>
        <w:t>5</w:t>
      </w:r>
      <w:r>
        <w:rPr>
          <w:rFonts w:ascii="新宋体" w:hAnsi="新宋体" w:cs="新宋体" w:eastAsia="新宋体" w:hint="default"/>
          <w:spacing w:val="-2"/>
        </w:rPr>
        <w:t>月</w:t>
      </w:r>
      <w:r>
        <w:rPr>
          <w:rFonts w:ascii="新宋体" w:hAnsi="新宋体" w:cs="新宋体" w:eastAsia="新宋体" w:hint="default"/>
          <w:spacing w:val="-2"/>
        </w:rPr>
        <w:t>31</w:t>
      </w:r>
      <w:r>
        <w:rPr>
          <w:rFonts w:ascii="新宋体" w:hAnsi="新宋体" w:cs="新宋体" w:eastAsia="新宋体" w:hint="default"/>
          <w:spacing w:val="-2"/>
        </w:rPr>
        <w:t>日，公司第一届董事会第十五次会议审议通过了《关于投资郑州春</w:t>
      </w:r>
      <w:r>
        <w:rPr>
          <w:rFonts w:ascii="新宋体" w:hAnsi="新宋体" w:cs="新宋体" w:eastAsia="新宋体" w:hint="default"/>
        </w:rPr>
        <w:t> 泉暖通节能设备有限公司的议案》。公司使用自有资金合计</w:t>
      </w:r>
      <w:r>
        <w:rPr>
          <w:rFonts w:ascii="新宋体" w:hAnsi="新宋体" w:cs="新宋体" w:eastAsia="新宋体" w:hint="default"/>
        </w:rPr>
        <w:t>1,200</w:t>
      </w:r>
      <w:r>
        <w:rPr>
          <w:rFonts w:ascii="新宋体" w:hAnsi="新宋体" w:cs="新宋体" w:eastAsia="新宋体" w:hint="default"/>
        </w:rPr>
        <w:t>万元，以收购及增 </w:t>
      </w:r>
      <w:r>
        <w:rPr>
          <w:rFonts w:ascii="新宋体" w:hAnsi="新宋体" w:cs="新宋体" w:eastAsia="新宋体" w:hint="default"/>
          <w:spacing w:val="-3"/>
        </w:rPr>
        <w:t>资的方式取得郑州春泉</w:t>
      </w:r>
      <w:r>
        <w:rPr>
          <w:rFonts w:ascii="新宋体" w:hAnsi="新宋体" w:cs="新宋体" w:eastAsia="新宋体" w:hint="default"/>
          <w:spacing w:val="-3"/>
        </w:rPr>
        <w:t>57.14%</w:t>
      </w:r>
      <w:r>
        <w:rPr>
          <w:rFonts w:ascii="新宋体" w:hAnsi="新宋体" w:cs="新宋体" w:eastAsia="新宋体" w:hint="default"/>
          <w:spacing w:val="-3"/>
        </w:rPr>
        <w:t>股权。公司用</w:t>
      </w:r>
      <w:r>
        <w:rPr>
          <w:rFonts w:ascii="新宋体" w:hAnsi="新宋体" w:cs="新宋体" w:eastAsia="新宋体" w:hint="default"/>
          <w:spacing w:val="-3"/>
        </w:rPr>
        <w:t>600</w:t>
      </w:r>
      <w:r>
        <w:rPr>
          <w:rFonts w:ascii="新宋体" w:hAnsi="新宋体" w:cs="新宋体" w:eastAsia="新宋体" w:hint="default"/>
          <w:spacing w:val="-3"/>
        </w:rPr>
        <w:t>万元收购郑州春泉股东杨东持有的</w:t>
      </w:r>
      <w:r>
        <w:rPr>
          <w:rFonts w:ascii="新宋体" w:hAnsi="新宋体" w:cs="新宋体" w:eastAsia="新宋体" w:hint="default"/>
          <w:spacing w:val="-3"/>
        </w:rPr>
        <w:t>40%</w:t>
      </w:r>
      <w:r>
        <w:rPr>
          <w:rFonts w:ascii="新宋体" w:hAnsi="新宋体" w:cs="新宋体" w:eastAsia="新宋体" w:hint="default"/>
          <w:spacing w:val="-85"/>
        </w:rPr>
        <w:t> </w:t>
      </w:r>
      <w:r>
        <w:rPr>
          <w:rFonts w:ascii="新宋体" w:hAnsi="新宋体" w:cs="新宋体" w:eastAsia="新宋体" w:hint="default"/>
        </w:rPr>
        <w:t>股权；并对郑州春泉增资</w:t>
      </w:r>
      <w:r>
        <w:rPr>
          <w:rFonts w:ascii="新宋体" w:hAnsi="新宋体" w:cs="新宋体" w:eastAsia="新宋体" w:hint="default"/>
        </w:rPr>
        <w:t>600</w:t>
      </w:r>
      <w:r>
        <w:rPr>
          <w:rFonts w:ascii="新宋体" w:hAnsi="新宋体" w:cs="新宋体" w:eastAsia="新宋体" w:hint="default"/>
        </w:rPr>
        <w:t>万元。收购及增资完成后，公司占郑州春泉</w:t>
      </w:r>
      <w:r>
        <w:rPr>
          <w:rFonts w:ascii="新宋体" w:hAnsi="新宋体" w:cs="新宋体" w:eastAsia="新宋体" w:hint="default"/>
        </w:rPr>
        <w:t>57.14%</w:t>
      </w:r>
      <w:r>
        <w:rPr>
          <w:rFonts w:ascii="新宋体" w:hAnsi="新宋体" w:cs="新宋体" w:eastAsia="新宋体" w:hint="default"/>
        </w:rPr>
        <w:t>的股 权。公司与郑州春泉及杨东等自然人签订了《股权转让及增资协议》。</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6</w:t>
      </w:r>
      <w:r>
        <w:rPr>
          <w:rFonts w:ascii="新宋体" w:hAnsi="新宋体" w:cs="新宋体" w:eastAsia="新宋体" w:hint="default"/>
        </w:rPr>
        <w:t>月， </w:t>
      </w:r>
      <w:r>
        <w:rPr>
          <w:rFonts w:ascii="新宋体" w:hAnsi="新宋体" w:cs="新宋体" w:eastAsia="新宋体" w:hint="default"/>
          <w:spacing w:val="-3"/>
        </w:rPr>
        <w:t>汉威电子已按照《股权转让及增资协议》分批支付了</w:t>
      </w:r>
      <w:r>
        <w:rPr>
          <w:rFonts w:ascii="新宋体" w:hAnsi="新宋体" w:cs="新宋体" w:eastAsia="新宋体" w:hint="default"/>
          <w:spacing w:val="-3"/>
        </w:rPr>
        <w:t>360</w:t>
      </w:r>
      <w:r>
        <w:rPr>
          <w:rFonts w:ascii="新宋体" w:hAnsi="新宋体" w:cs="新宋体" w:eastAsia="新宋体" w:hint="default"/>
          <w:spacing w:val="-3"/>
        </w:rPr>
        <w:t>万元股权转让款和</w:t>
      </w:r>
      <w:r>
        <w:rPr>
          <w:rFonts w:ascii="新宋体" w:hAnsi="新宋体" w:cs="新宋体" w:eastAsia="新宋体" w:hint="default"/>
          <w:spacing w:val="-3"/>
        </w:rPr>
        <w:t>600</w:t>
      </w:r>
      <w:r>
        <w:rPr>
          <w:rFonts w:ascii="新宋体" w:hAnsi="新宋体" w:cs="新宋体" w:eastAsia="新宋体" w:hint="default"/>
          <w:spacing w:val="-3"/>
        </w:rPr>
        <w:t>万元增</w:t>
      </w:r>
      <w:r>
        <w:rPr>
          <w:rFonts w:ascii="新宋体" w:hAnsi="新宋体" w:cs="新宋体" w:eastAsia="新宋体" w:hint="default"/>
          <w:spacing w:val="-92"/>
        </w:rPr>
        <w:t> </w:t>
      </w:r>
      <w:r>
        <w:rPr>
          <w:rFonts w:ascii="新宋体" w:hAnsi="新宋体" w:cs="新宋体" w:eastAsia="新宋体" w:hint="default"/>
        </w:rPr>
        <w:t>资款，并成立了董事会、监事会等机构，完善了公司治理结构。郑州春泉于</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6 </w:t>
      </w:r>
      <w:r>
        <w:rPr>
          <w:rFonts w:ascii="新宋体" w:hAnsi="新宋体" w:cs="新宋体" w:eastAsia="新宋体" w:hint="default"/>
          <w:spacing w:val="-3"/>
        </w:rPr>
        <w:t>月末办理完工商变更。报告期，郑州春泉实现净利润</w:t>
      </w:r>
      <w:r>
        <w:rPr>
          <w:rFonts w:ascii="新宋体" w:hAnsi="新宋体" w:cs="新宋体" w:eastAsia="新宋体" w:hint="default"/>
          <w:spacing w:val="-3"/>
        </w:rPr>
        <w:t>296.78</w:t>
      </w:r>
      <w:r>
        <w:rPr>
          <w:rFonts w:ascii="新宋体" w:hAnsi="新宋体" w:cs="新宋体" w:eastAsia="新宋体" w:hint="default"/>
          <w:spacing w:val="-3"/>
        </w:rPr>
        <w:t>万元，对公司本期净利润</w:t>
      </w:r>
      <w:r>
        <w:rPr>
          <w:rFonts w:ascii="新宋体" w:hAnsi="新宋体" w:cs="新宋体" w:eastAsia="新宋体" w:hint="default"/>
          <w:spacing w:val="-96"/>
        </w:rPr>
        <w:t> </w:t>
      </w:r>
      <w:r>
        <w:rPr>
          <w:rFonts w:ascii="新宋体" w:hAnsi="新宋体" w:cs="新宋体" w:eastAsia="新宋体" w:hint="default"/>
          <w:spacing w:val="-96"/>
        </w:rPr>
      </w:r>
      <w:r>
        <w:rPr>
          <w:rFonts w:ascii="新宋体" w:hAnsi="新宋体" w:cs="新宋体" w:eastAsia="新宋体" w:hint="default"/>
        </w:rPr>
        <w:t>的影响为</w:t>
      </w:r>
      <w:r>
        <w:rPr>
          <w:rFonts w:ascii="新宋体" w:hAnsi="新宋体" w:cs="新宋体" w:eastAsia="新宋体" w:hint="default"/>
        </w:rPr>
        <w:t>169.58</w:t>
      </w:r>
      <w:r>
        <w:rPr>
          <w:rFonts w:ascii="新宋体" w:hAnsi="新宋体" w:cs="新宋体" w:eastAsia="新宋体" w:hint="default"/>
        </w:rPr>
        <w:t>万元。</w:t>
      </w:r>
    </w:p>
    <w:p>
      <w:pPr>
        <w:pStyle w:val="BodyText"/>
        <w:spacing w:line="240" w:lineRule="auto" w:before="77"/>
        <w:ind w:left="666" w:right="85"/>
        <w:jc w:val="left"/>
        <w:rPr>
          <w:rFonts w:ascii="新宋体" w:hAnsi="新宋体" w:cs="新宋体" w:eastAsia="新宋体" w:hint="default"/>
        </w:rPr>
      </w:pPr>
      <w:r>
        <w:rPr>
          <w:rFonts w:ascii="新宋体" w:hAnsi="新宋体" w:cs="新宋体" w:eastAsia="新宋体" w:hint="default"/>
        </w:rPr>
        <w:t>3</w:t>
      </w:r>
      <w:r>
        <w:rPr>
          <w:rFonts w:ascii="新宋体" w:hAnsi="新宋体" w:cs="新宋体" w:eastAsia="新宋体" w:hint="default"/>
        </w:rPr>
        <w:t>、投资设立沈阳汉威科技有限公司</w:t>
      </w:r>
    </w:p>
    <w:p>
      <w:pPr>
        <w:pStyle w:val="BodyText"/>
        <w:spacing w:line="357" w:lineRule="auto" w:before="154"/>
        <w:ind w:left="102" w:right="192" w:firstLine="563"/>
        <w:jc w:val="both"/>
        <w:rPr>
          <w:rFonts w:ascii="新宋体" w:hAnsi="新宋体" w:cs="新宋体" w:eastAsia="新宋体" w:hint="default"/>
        </w:rPr>
      </w:pPr>
      <w:r>
        <w:rPr>
          <w:rFonts w:ascii="新宋体" w:hAnsi="新宋体" w:cs="新宋体" w:eastAsia="新宋体" w:hint="default"/>
        </w:rPr>
        <w:t>2010</w:t>
      </w:r>
      <w:r>
        <w:rPr>
          <w:rFonts w:ascii="新宋体" w:hAnsi="新宋体" w:cs="新宋体" w:eastAsia="新宋体" w:hint="default"/>
          <w:spacing w:val="-56"/>
        </w:rPr>
        <w:t> </w:t>
      </w:r>
      <w:r>
        <w:rPr>
          <w:rFonts w:ascii="新宋体" w:hAnsi="新宋体" w:cs="新宋体" w:eastAsia="新宋体" w:hint="default"/>
        </w:rPr>
        <w:t>年</w:t>
      </w:r>
      <w:r>
        <w:rPr>
          <w:rFonts w:ascii="新宋体" w:hAnsi="新宋体" w:cs="新宋体" w:eastAsia="新宋体" w:hint="default"/>
          <w:spacing w:val="-56"/>
        </w:rPr>
        <w:t> </w:t>
      </w:r>
      <w:r>
        <w:rPr>
          <w:rFonts w:ascii="新宋体" w:hAnsi="新宋体" w:cs="新宋体" w:eastAsia="新宋体" w:hint="default"/>
        </w:rPr>
        <w:t>5</w:t>
      </w:r>
      <w:r>
        <w:rPr>
          <w:rFonts w:ascii="新宋体" w:hAnsi="新宋体" w:cs="新宋体" w:eastAsia="新宋体" w:hint="default"/>
          <w:spacing w:val="-56"/>
        </w:rPr>
        <w:t> </w:t>
      </w:r>
      <w:r>
        <w:rPr>
          <w:rFonts w:ascii="新宋体" w:hAnsi="新宋体" w:cs="新宋体" w:eastAsia="新宋体" w:hint="default"/>
        </w:rPr>
        <w:t>月</w:t>
      </w:r>
      <w:r>
        <w:rPr>
          <w:rFonts w:ascii="新宋体" w:hAnsi="新宋体" w:cs="新宋体" w:eastAsia="新宋体" w:hint="default"/>
          <w:spacing w:val="-56"/>
        </w:rPr>
        <w:t> </w:t>
      </w:r>
      <w:r>
        <w:rPr>
          <w:rFonts w:ascii="新宋体" w:hAnsi="新宋体" w:cs="新宋体" w:eastAsia="新宋体" w:hint="default"/>
        </w:rPr>
        <w:t>20</w:t>
      </w:r>
      <w:r>
        <w:rPr>
          <w:rFonts w:ascii="新宋体" w:hAnsi="新宋体" w:cs="新宋体" w:eastAsia="新宋体" w:hint="default"/>
          <w:spacing w:val="-56"/>
        </w:rPr>
        <w:t> </w:t>
      </w:r>
      <w:r>
        <w:rPr>
          <w:rFonts w:ascii="新宋体" w:hAnsi="新宋体" w:cs="新宋体" w:eastAsia="新宋体" w:hint="default"/>
          <w:spacing w:val="-5"/>
        </w:rPr>
        <w:t>日，公司第一届董事会第十四次会议审议通过了《关于利用自有</w:t>
      </w:r>
      <w:r>
        <w:rPr>
          <w:rFonts w:ascii="新宋体" w:hAnsi="新宋体" w:cs="新宋体" w:eastAsia="新宋体" w:hint="default"/>
        </w:rPr>
        <w:t> </w:t>
      </w:r>
      <w:r>
        <w:rPr>
          <w:rFonts w:ascii="新宋体" w:hAnsi="新宋体" w:cs="新宋体" w:eastAsia="新宋体" w:hint="default"/>
          <w:spacing w:val="-3"/>
        </w:rPr>
        <w:t>资金投资设立控股子公司沈阳汉威科技有限公司的议案》，公司以自有资金与自然人</w:t>
      </w:r>
    </w:p>
    <w:p>
      <w:pPr>
        <w:spacing w:before="69"/>
        <w:ind w:left="4370" w:right="4465" w:firstLine="0"/>
        <w:jc w:val="center"/>
        <w:rPr>
          <w:rFonts w:ascii="新宋体" w:hAnsi="新宋体" w:cs="新宋体" w:eastAsia="新宋体" w:hint="default"/>
          <w:sz w:val="21"/>
          <w:szCs w:val="21"/>
        </w:rPr>
      </w:pPr>
      <w:r>
        <w:rPr>
          <w:rFonts w:ascii="新宋体"/>
          <w:sz w:val="21"/>
        </w:rPr>
        <w:t>45</w:t>
      </w:r>
    </w:p>
    <w:p>
      <w:pPr>
        <w:spacing w:after="0"/>
        <w:jc w:val="center"/>
        <w:rPr>
          <w:rFonts w:ascii="新宋体" w:hAnsi="新宋体" w:cs="新宋体" w:eastAsia="新宋体" w:hint="default"/>
          <w:sz w:val="21"/>
          <w:szCs w:val="21"/>
        </w:rPr>
        <w:sectPr>
          <w:headerReference w:type="default" r:id="rId25"/>
          <w:footerReference w:type="default" r:id="rId26"/>
          <w:pgSz w:w="11910" w:h="16840"/>
          <w:pgMar w:header="0" w:footer="0" w:top="1540" w:bottom="280" w:left="1600" w:right="1220"/>
        </w:sectPr>
      </w:pPr>
    </w:p>
    <w:p>
      <w:pPr>
        <w:spacing w:line="240" w:lineRule="auto" w:before="3"/>
        <w:rPr>
          <w:rFonts w:ascii="新宋体" w:hAnsi="新宋体" w:cs="新宋体" w:eastAsia="新宋体" w:hint="default"/>
          <w:sz w:val="29"/>
          <w:szCs w:val="29"/>
        </w:rPr>
      </w:pPr>
    </w:p>
    <w:p>
      <w:pPr>
        <w:pStyle w:val="BodyText"/>
        <w:spacing w:line="357" w:lineRule="auto" w:before="26"/>
        <w:ind w:right="100"/>
        <w:jc w:val="left"/>
        <w:rPr>
          <w:rFonts w:ascii="新宋体" w:hAnsi="新宋体" w:cs="新宋体" w:eastAsia="新宋体" w:hint="default"/>
        </w:rPr>
      </w:pPr>
      <w:r>
        <w:rPr>
          <w:rFonts w:ascii="新宋体" w:hAnsi="新宋体" w:cs="新宋体" w:eastAsia="新宋体" w:hint="default"/>
        </w:rPr>
        <w:t>王海东共同出资</w:t>
      </w:r>
      <w:r>
        <w:rPr>
          <w:rFonts w:ascii="新宋体" w:hAnsi="新宋体" w:cs="新宋体" w:eastAsia="新宋体" w:hint="default"/>
          <w:spacing w:val="-61"/>
        </w:rPr>
        <w:t> </w:t>
      </w:r>
      <w:r>
        <w:rPr>
          <w:rFonts w:ascii="新宋体" w:hAnsi="新宋体" w:cs="新宋体" w:eastAsia="新宋体" w:hint="default"/>
        </w:rPr>
        <w:t>200</w:t>
      </w:r>
      <w:r>
        <w:rPr>
          <w:rFonts w:ascii="新宋体" w:hAnsi="新宋体" w:cs="新宋体" w:eastAsia="新宋体" w:hint="default"/>
          <w:spacing w:val="-60"/>
        </w:rPr>
        <w:t> </w:t>
      </w:r>
      <w:r>
        <w:rPr>
          <w:rFonts w:ascii="新宋体" w:hAnsi="新宋体" w:cs="新宋体" w:eastAsia="新宋体" w:hint="default"/>
          <w:spacing w:val="-9"/>
        </w:rPr>
        <w:t>万元设立沈阳汉威科技有限公司，其中，汉威电子出资</w:t>
      </w:r>
      <w:r>
        <w:rPr>
          <w:rFonts w:ascii="新宋体" w:hAnsi="新宋体" w:cs="新宋体" w:eastAsia="新宋体" w:hint="default"/>
          <w:spacing w:val="-59"/>
        </w:rPr>
        <w:t> </w:t>
      </w:r>
      <w:r>
        <w:rPr>
          <w:rFonts w:ascii="新宋体" w:hAnsi="新宋体" w:cs="新宋体" w:eastAsia="新宋体" w:hint="default"/>
        </w:rPr>
        <w:t>102</w:t>
      </w:r>
      <w:r>
        <w:rPr>
          <w:rFonts w:ascii="新宋体" w:hAnsi="新宋体" w:cs="新宋体" w:eastAsia="新宋体" w:hint="default"/>
          <w:spacing w:val="-60"/>
        </w:rPr>
        <w:t> </w:t>
      </w:r>
      <w:r>
        <w:rPr>
          <w:rFonts w:ascii="新宋体" w:hAnsi="新宋体" w:cs="新宋体" w:eastAsia="新宋体" w:hint="default"/>
        </w:rPr>
        <w:t>万元， 占注册资本的</w:t>
      </w:r>
      <w:r>
        <w:rPr>
          <w:rFonts w:ascii="新宋体" w:hAnsi="新宋体" w:cs="新宋体" w:eastAsia="新宋体" w:hint="default"/>
          <w:spacing w:val="-59"/>
        </w:rPr>
        <w:t> </w:t>
      </w:r>
      <w:r>
        <w:rPr>
          <w:rFonts w:ascii="新宋体" w:hAnsi="新宋体" w:cs="新宋体" w:eastAsia="新宋体" w:hint="default"/>
          <w:spacing w:val="-3"/>
        </w:rPr>
        <w:t>51%</w:t>
      </w:r>
      <w:r>
        <w:rPr>
          <w:rFonts w:ascii="新宋体" w:hAnsi="新宋体" w:cs="新宋体" w:eastAsia="新宋体" w:hint="default"/>
          <w:spacing w:val="-3"/>
        </w:rPr>
        <w:t>，王海东先生出资</w:t>
      </w:r>
      <w:r>
        <w:rPr>
          <w:rFonts w:ascii="新宋体" w:hAnsi="新宋体" w:cs="新宋体" w:eastAsia="新宋体" w:hint="default"/>
          <w:spacing w:val="-58"/>
        </w:rPr>
        <w:t> </w:t>
      </w:r>
      <w:r>
        <w:rPr>
          <w:rFonts w:ascii="新宋体" w:hAnsi="新宋体" w:cs="新宋体" w:eastAsia="新宋体" w:hint="default"/>
        </w:rPr>
        <w:t>98</w:t>
      </w:r>
      <w:r>
        <w:rPr>
          <w:rFonts w:ascii="新宋体" w:hAnsi="新宋体" w:cs="新宋体" w:eastAsia="新宋体" w:hint="default"/>
          <w:spacing w:val="-58"/>
        </w:rPr>
        <w:t> </w:t>
      </w:r>
      <w:r>
        <w:rPr>
          <w:rFonts w:ascii="新宋体" w:hAnsi="新宋体" w:cs="新宋体" w:eastAsia="新宋体" w:hint="default"/>
          <w:spacing w:val="-3"/>
        </w:rPr>
        <w:t>万元，占注册资本的</w:t>
      </w:r>
      <w:r>
        <w:rPr>
          <w:rFonts w:ascii="新宋体" w:hAnsi="新宋体" w:cs="新宋体" w:eastAsia="新宋体" w:hint="default"/>
          <w:spacing w:val="-58"/>
        </w:rPr>
        <w:t> </w:t>
      </w:r>
      <w:r>
        <w:rPr>
          <w:rFonts w:ascii="新宋体" w:hAnsi="新宋体" w:cs="新宋体" w:eastAsia="新宋体" w:hint="default"/>
          <w:spacing w:val="-4"/>
        </w:rPr>
        <w:t>49%</w:t>
      </w:r>
      <w:r>
        <w:rPr>
          <w:rFonts w:ascii="新宋体" w:hAnsi="新宋体" w:cs="新宋体" w:eastAsia="新宋体" w:hint="default"/>
          <w:spacing w:val="-4"/>
        </w:rPr>
        <w:t>。报告期，沈阳汉威</w:t>
      </w:r>
      <w:r>
        <w:rPr>
          <w:rFonts w:ascii="新宋体" w:hAnsi="新宋体" w:cs="新宋体" w:eastAsia="新宋体" w:hint="default"/>
          <w:spacing w:val="-116"/>
        </w:rPr>
        <w:t> </w:t>
      </w:r>
      <w:r>
        <w:rPr>
          <w:rFonts w:ascii="新宋体" w:hAnsi="新宋体" w:cs="新宋体" w:eastAsia="新宋体" w:hint="default"/>
          <w:spacing w:val="-116"/>
        </w:rPr>
      </w:r>
      <w:r>
        <w:rPr>
          <w:rFonts w:ascii="新宋体" w:hAnsi="新宋体" w:cs="新宋体" w:eastAsia="新宋体" w:hint="default"/>
        </w:rPr>
        <w:t>实现净利润</w:t>
      </w:r>
      <w:r>
        <w:rPr>
          <w:rFonts w:ascii="新宋体" w:hAnsi="新宋体" w:cs="新宋体" w:eastAsia="新宋体" w:hint="default"/>
          <w:spacing w:val="-61"/>
        </w:rPr>
        <w:t> </w:t>
      </w:r>
      <w:r>
        <w:rPr>
          <w:rFonts w:ascii="新宋体" w:hAnsi="新宋体" w:cs="新宋体" w:eastAsia="新宋体" w:hint="default"/>
        </w:rPr>
        <w:t>22.54</w:t>
      </w:r>
      <w:r>
        <w:rPr>
          <w:rFonts w:ascii="新宋体" w:hAnsi="新宋体" w:cs="新宋体" w:eastAsia="新宋体" w:hint="default"/>
          <w:spacing w:val="-60"/>
        </w:rPr>
        <w:t> </w:t>
      </w:r>
      <w:r>
        <w:rPr>
          <w:rFonts w:ascii="新宋体" w:hAnsi="新宋体" w:cs="新宋体" w:eastAsia="新宋体" w:hint="default"/>
        </w:rPr>
        <w:t>万元，对公司本期净利润的影响为</w:t>
      </w:r>
      <w:r>
        <w:rPr>
          <w:rFonts w:ascii="新宋体" w:hAnsi="新宋体" w:cs="新宋体" w:eastAsia="新宋体" w:hint="default"/>
          <w:spacing w:val="-59"/>
        </w:rPr>
        <w:t> </w:t>
      </w:r>
      <w:r>
        <w:rPr>
          <w:rFonts w:ascii="新宋体" w:hAnsi="新宋体" w:cs="新宋体" w:eastAsia="新宋体" w:hint="default"/>
        </w:rPr>
        <w:t>11.50</w:t>
      </w:r>
      <w:r>
        <w:rPr>
          <w:rFonts w:ascii="新宋体" w:hAnsi="新宋体" w:cs="新宋体" w:eastAsia="新宋体" w:hint="default"/>
          <w:spacing w:val="-60"/>
        </w:rPr>
        <w:t> </w:t>
      </w:r>
      <w:r>
        <w:rPr>
          <w:rFonts w:ascii="新宋体" w:hAnsi="新宋体" w:cs="新宋体" w:eastAsia="新宋体" w:hint="default"/>
        </w:rPr>
        <w:t>万元。</w:t>
      </w:r>
    </w:p>
    <w:p>
      <w:pPr>
        <w:pStyle w:val="Heading5"/>
        <w:spacing w:line="357" w:lineRule="auto" w:before="77"/>
        <w:ind w:left="142" w:right="100" w:firstLine="599"/>
        <w:jc w:val="left"/>
        <w:rPr>
          <w:rFonts w:ascii="宋体" w:hAnsi="宋体" w:cs="宋体" w:eastAsia="宋体" w:hint="default"/>
          <w:b w:val="0"/>
          <w:bCs w:val="0"/>
        </w:rPr>
      </w:pPr>
      <w:r>
        <w:rPr>
          <w:rFonts w:ascii="宋体" w:hAnsi="宋体" w:cs="宋体" w:eastAsia="宋体" w:hint="default"/>
          <w:spacing w:val="9"/>
          <w:w w:val="95"/>
        </w:rPr>
        <w:t>（三）报告期内，公司没有持有其他上市公司股权、参股商业银行、证券</w:t>
      </w:r>
      <w:r>
        <w:rPr>
          <w:rFonts w:ascii="宋体" w:hAnsi="宋体" w:cs="宋体" w:eastAsia="宋体" w:hint="default"/>
          <w:w w:val="99"/>
        </w:rPr>
        <w:t> </w:t>
      </w:r>
      <w:r>
        <w:rPr>
          <w:rFonts w:ascii="宋体" w:hAnsi="宋体" w:cs="宋体" w:eastAsia="宋体" w:hint="default"/>
          <w:spacing w:val="2"/>
        </w:rPr>
        <w:t>公司、保险公司、信托公司和期货公司等金融企业股权。</w:t>
      </w:r>
      <w:r>
        <w:rPr>
          <w:rFonts w:ascii="宋体" w:hAnsi="宋体" w:cs="宋体" w:eastAsia="宋体" w:hint="default"/>
          <w:b w:val="0"/>
          <w:bCs w:val="0"/>
          <w:spacing w:val="2"/>
        </w:rPr>
      </w:r>
    </w:p>
    <w:p>
      <w:pPr>
        <w:pStyle w:val="Heading5"/>
        <w:spacing w:line="357" w:lineRule="auto" w:before="74"/>
        <w:ind w:left="142" w:right="100" w:firstLine="599"/>
        <w:jc w:val="left"/>
        <w:rPr>
          <w:rFonts w:ascii="宋体" w:hAnsi="宋体" w:cs="宋体" w:eastAsia="宋体" w:hint="default"/>
          <w:b w:val="0"/>
          <w:bCs w:val="0"/>
        </w:rPr>
      </w:pPr>
      <w:r>
        <w:rPr>
          <w:rFonts w:ascii="宋体" w:hAnsi="宋体" w:cs="宋体" w:eastAsia="宋体" w:hint="default"/>
          <w:spacing w:val="9"/>
          <w:w w:val="95"/>
        </w:rPr>
        <w:t>（四）报告期内，公司没有持有以公允价值计量的境内外基金、债券、信</w:t>
      </w:r>
      <w:r>
        <w:rPr>
          <w:rFonts w:ascii="宋体" w:hAnsi="宋体" w:cs="宋体" w:eastAsia="宋体" w:hint="default"/>
          <w:w w:val="99"/>
        </w:rPr>
        <w:t> </w:t>
      </w:r>
      <w:r>
        <w:rPr>
          <w:rFonts w:ascii="宋体" w:hAnsi="宋体" w:cs="宋体" w:eastAsia="宋体" w:hint="default"/>
          <w:spacing w:val="2"/>
        </w:rPr>
        <w:t>托产品、期货、金融衍生工具等金融资产。</w:t>
      </w:r>
      <w:r>
        <w:rPr>
          <w:rFonts w:ascii="宋体" w:hAnsi="宋体" w:cs="宋体" w:eastAsia="宋体" w:hint="default"/>
          <w:b w:val="0"/>
          <w:bCs w:val="0"/>
          <w:spacing w:val="2"/>
        </w:rPr>
      </w:r>
    </w:p>
    <w:p>
      <w:pPr>
        <w:pStyle w:val="Heading5"/>
        <w:spacing w:line="357" w:lineRule="auto" w:before="77"/>
        <w:ind w:left="142" w:right="100" w:firstLine="599"/>
        <w:jc w:val="left"/>
        <w:rPr>
          <w:rFonts w:ascii="宋体" w:hAnsi="宋体" w:cs="宋体" w:eastAsia="宋体" w:hint="default"/>
          <w:b w:val="0"/>
          <w:bCs w:val="0"/>
        </w:rPr>
      </w:pPr>
      <w:r>
        <w:rPr>
          <w:rFonts w:ascii="宋体" w:hAnsi="宋体" w:cs="宋体" w:eastAsia="宋体" w:hint="default"/>
          <w:spacing w:val="9"/>
          <w:w w:val="95"/>
        </w:rPr>
        <w:t>（五）报告期内，公司没有发行在外的可转换为股份的各种金融工具、以</w:t>
      </w:r>
      <w:r>
        <w:rPr>
          <w:rFonts w:ascii="宋体" w:hAnsi="宋体" w:cs="宋体" w:eastAsia="宋体" w:hint="default"/>
          <w:w w:val="99"/>
        </w:rPr>
        <w:t> </w:t>
      </w:r>
      <w:r>
        <w:rPr>
          <w:rFonts w:ascii="宋体" w:hAnsi="宋体" w:cs="宋体" w:eastAsia="宋体" w:hint="default"/>
          <w:spacing w:val="3"/>
        </w:rPr>
        <w:t>公允价值计量的负债。</w:t>
      </w:r>
      <w:r>
        <w:rPr>
          <w:rFonts w:ascii="宋体" w:hAnsi="宋体" w:cs="宋体" w:eastAsia="宋体" w:hint="default"/>
          <w:b w:val="0"/>
          <w:bCs w:val="0"/>
          <w:spacing w:val="3"/>
        </w:rPr>
      </w:r>
    </w:p>
    <w:p>
      <w:pPr>
        <w:spacing w:line="240" w:lineRule="auto" w:before="2"/>
        <w:rPr>
          <w:rFonts w:ascii="宋体" w:hAnsi="宋体" w:cs="宋体" w:eastAsia="宋体" w:hint="default"/>
          <w:b/>
          <w:bCs/>
          <w:sz w:val="21"/>
          <w:szCs w:val="21"/>
        </w:rPr>
      </w:pPr>
    </w:p>
    <w:p>
      <w:pPr>
        <w:pStyle w:val="Heading5"/>
        <w:spacing w:line="240" w:lineRule="auto"/>
        <w:ind w:left="708" w:right="100"/>
        <w:jc w:val="left"/>
        <w:rPr>
          <w:rFonts w:ascii="宋体" w:hAnsi="宋体" w:cs="宋体" w:eastAsia="宋体" w:hint="default"/>
          <w:b w:val="0"/>
          <w:bCs w:val="0"/>
        </w:rPr>
      </w:pPr>
      <w:r>
        <w:rPr>
          <w:rFonts w:ascii="宋体" w:hAnsi="宋体" w:cs="宋体" w:eastAsia="宋体" w:hint="default"/>
        </w:rPr>
        <w:t>四、会计政策、会计估计变更以及会计差错更正的说明</w:t>
      </w:r>
      <w:r>
        <w:rPr>
          <w:rFonts w:ascii="宋体" w:hAnsi="宋体" w:cs="宋体" w:eastAsia="宋体" w:hint="default"/>
          <w:b w:val="0"/>
          <w:bCs w:val="0"/>
        </w:rPr>
      </w:r>
    </w:p>
    <w:p>
      <w:pPr>
        <w:pStyle w:val="BodyText"/>
        <w:spacing w:line="240" w:lineRule="auto" w:before="194"/>
        <w:ind w:left="708" w:right="100"/>
        <w:jc w:val="left"/>
      </w:pPr>
      <w:r>
        <w:rPr/>
        <w:t>（一）报告期内，公司无会计政策变更事项。</w:t>
      </w:r>
    </w:p>
    <w:p>
      <w:pPr>
        <w:pStyle w:val="BodyText"/>
        <w:spacing w:line="240" w:lineRule="auto" w:before="154"/>
        <w:ind w:left="708" w:right="100"/>
        <w:jc w:val="left"/>
      </w:pPr>
      <w:r>
        <w:rPr/>
        <w:t>（二）报告期内，公司无会计估计变更事项。</w:t>
      </w:r>
    </w:p>
    <w:p>
      <w:pPr>
        <w:pStyle w:val="BodyText"/>
        <w:spacing w:line="240" w:lineRule="auto" w:before="154"/>
        <w:ind w:left="708" w:right="100"/>
        <w:jc w:val="left"/>
      </w:pPr>
      <w:r>
        <w:rPr/>
        <w:t>（三）报告期内，公司无重要前期差错更正事项。</w:t>
      </w:r>
    </w:p>
    <w:p>
      <w:pPr>
        <w:spacing w:line="240" w:lineRule="auto" w:before="1"/>
        <w:rPr>
          <w:rFonts w:ascii="宋体" w:hAnsi="宋体" w:cs="宋体" w:eastAsia="宋体" w:hint="default"/>
          <w:sz w:val="30"/>
          <w:szCs w:val="30"/>
        </w:rPr>
      </w:pPr>
    </w:p>
    <w:p>
      <w:pPr>
        <w:spacing w:line="386" w:lineRule="auto" w:before="0"/>
        <w:ind w:left="708" w:right="218" w:firstLine="0"/>
        <w:jc w:val="left"/>
        <w:rPr>
          <w:rFonts w:ascii="宋体" w:hAnsi="宋体" w:cs="宋体" w:eastAsia="宋体" w:hint="default"/>
          <w:sz w:val="24"/>
          <w:szCs w:val="24"/>
        </w:rPr>
      </w:pPr>
      <w:r>
        <w:rPr>
          <w:rFonts w:ascii="宋体" w:hAnsi="宋体" w:cs="宋体" w:eastAsia="宋体" w:hint="default"/>
          <w:b/>
          <w:bCs/>
          <w:sz w:val="24"/>
          <w:szCs w:val="24"/>
        </w:rPr>
        <w:t>五、董事会本次利润分配或资本公积金转增股本预案</w:t>
      </w:r>
      <w:r>
        <w:rPr>
          <w:rFonts w:ascii="宋体" w:hAnsi="宋体" w:cs="宋体" w:eastAsia="宋体" w:hint="default"/>
          <w:b/>
          <w:bCs/>
          <w:w w:val="99"/>
          <w:sz w:val="24"/>
          <w:szCs w:val="24"/>
        </w:rPr>
        <w:t> </w:t>
      </w:r>
      <w:r>
        <w:rPr>
          <w:rFonts w:ascii="宋体" w:hAnsi="宋体" w:cs="宋体" w:eastAsia="宋体" w:hint="default"/>
          <w:spacing w:val="-3"/>
          <w:sz w:val="24"/>
          <w:szCs w:val="24"/>
        </w:rPr>
        <w:t>经中磊会计师事务所有限责任公司审计，公司</w:t>
      </w:r>
      <w:r>
        <w:rPr>
          <w:rFonts w:ascii="宋体" w:hAnsi="宋体" w:cs="宋体" w:eastAsia="宋体" w:hint="default"/>
          <w:spacing w:val="-60"/>
          <w:sz w:val="24"/>
          <w:szCs w:val="24"/>
        </w:rPr>
        <w:t> </w:t>
      </w: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年度实现归属于上市公司股</w:t>
      </w:r>
    </w:p>
    <w:p>
      <w:pPr>
        <w:pStyle w:val="BodyText"/>
        <w:spacing w:line="357" w:lineRule="auto" w:before="7"/>
        <w:ind w:right="234"/>
        <w:jc w:val="both"/>
        <w:rPr>
          <w:rFonts w:ascii="宋体" w:hAnsi="宋体" w:cs="宋体" w:eastAsia="宋体" w:hint="default"/>
        </w:rPr>
      </w:pPr>
      <w:r>
        <w:rPr/>
        <w:t>东的净利润</w:t>
      </w:r>
      <w:r>
        <w:rPr>
          <w:spacing w:val="-61"/>
        </w:rPr>
        <w:t> </w:t>
      </w:r>
      <w:r>
        <w:rPr>
          <w:rFonts w:ascii="宋体" w:hAnsi="宋体" w:cs="宋体" w:eastAsia="宋体" w:hint="default"/>
        </w:rPr>
        <w:t>42,324,462.28</w:t>
      </w:r>
      <w:r>
        <w:rPr>
          <w:rFonts w:ascii="宋体" w:hAnsi="宋体" w:cs="宋体" w:eastAsia="宋体" w:hint="default"/>
          <w:spacing w:val="-60"/>
        </w:rPr>
        <w:t> </w:t>
      </w:r>
      <w:r>
        <w:rPr>
          <w:spacing w:val="-13"/>
        </w:rPr>
        <w:t>元，其中，母公司实现净利润</w:t>
      </w:r>
      <w:r>
        <w:rPr>
          <w:spacing w:val="-60"/>
        </w:rPr>
        <w:t> </w:t>
      </w:r>
      <w:r>
        <w:rPr>
          <w:rFonts w:ascii="宋体" w:hAnsi="宋体" w:cs="宋体" w:eastAsia="宋体" w:hint="default"/>
        </w:rPr>
        <w:t>31,061,209.33</w:t>
      </w:r>
      <w:r>
        <w:rPr>
          <w:rFonts w:ascii="宋体" w:hAnsi="宋体" w:cs="宋体" w:eastAsia="宋体" w:hint="default"/>
          <w:spacing w:val="-60"/>
        </w:rPr>
        <w:t> </w:t>
      </w:r>
      <w:r>
        <w:rPr>
          <w:spacing w:val="-28"/>
        </w:rPr>
        <w:t>元。根据《公</w:t>
      </w:r>
      <w:r>
        <w:rPr/>
        <w:t> 司法》和《公司章程》的有关规定，按</w:t>
      </w:r>
      <w:r>
        <w:rPr>
          <w:spacing w:val="-31"/>
        </w:rPr>
        <w:t> </w:t>
      </w:r>
      <w:r>
        <w:rPr>
          <w:rFonts w:ascii="宋体" w:hAnsi="宋体" w:cs="宋体" w:eastAsia="宋体" w:hint="default"/>
        </w:rPr>
        <w:t>2010</w:t>
      </w:r>
      <w:r>
        <w:rPr>
          <w:rFonts w:ascii="宋体" w:hAnsi="宋体" w:cs="宋体" w:eastAsia="宋体" w:hint="default"/>
          <w:spacing w:val="-31"/>
        </w:rPr>
        <w:t> </w:t>
      </w:r>
      <w:r>
        <w:rPr/>
        <w:t>年度母公司实现净利润的</w:t>
      </w:r>
      <w:r>
        <w:rPr>
          <w:spacing w:val="-31"/>
        </w:rPr>
        <w:t> </w:t>
      </w:r>
      <w:r>
        <w:rPr>
          <w:rFonts w:ascii="宋体" w:hAnsi="宋体" w:cs="宋体" w:eastAsia="宋体" w:hint="default"/>
        </w:rPr>
        <w:t>10%</w:t>
      </w:r>
      <w:r>
        <w:rPr/>
        <w:t>提取法定 盈余公积金</w:t>
      </w:r>
      <w:r>
        <w:rPr>
          <w:spacing w:val="-20"/>
        </w:rPr>
        <w:t> </w:t>
      </w:r>
      <w:r>
        <w:rPr>
          <w:rFonts w:ascii="宋体" w:hAnsi="宋体" w:cs="宋体" w:eastAsia="宋体" w:hint="default"/>
        </w:rPr>
        <w:t>3,106,120.93</w:t>
      </w:r>
      <w:r>
        <w:rPr>
          <w:rFonts w:ascii="宋体" w:hAnsi="宋体" w:cs="宋体" w:eastAsia="宋体" w:hint="default"/>
          <w:spacing w:val="-19"/>
        </w:rPr>
        <w:t> </w:t>
      </w:r>
      <w:r>
        <w:rPr/>
        <w:t>元，加上年初未分配利润</w:t>
      </w:r>
      <w:r>
        <w:rPr>
          <w:spacing w:val="-19"/>
        </w:rPr>
        <w:t> </w:t>
      </w:r>
      <w:r>
        <w:rPr>
          <w:rFonts w:ascii="宋体" w:hAnsi="宋体" w:cs="宋体" w:eastAsia="宋体" w:hint="default"/>
        </w:rPr>
        <w:t>39,320,985.77</w:t>
      </w:r>
      <w:r>
        <w:rPr>
          <w:rFonts w:ascii="宋体" w:hAnsi="宋体" w:cs="宋体" w:eastAsia="宋体" w:hint="default"/>
          <w:spacing w:val="-19"/>
        </w:rPr>
        <w:t> </w:t>
      </w:r>
      <w:r>
        <w:rPr/>
        <w:t>元</w:t>
      </w:r>
      <w:r>
        <w:rPr>
          <w:rFonts w:ascii="宋体" w:hAnsi="宋体" w:cs="宋体" w:eastAsia="宋体" w:hint="default"/>
        </w:rPr>
        <w:t>, </w:t>
      </w:r>
      <w:r>
        <w:rPr/>
        <w:t>减去</w:t>
      </w:r>
      <w:r>
        <w:rPr>
          <w:spacing w:val="-20"/>
        </w:rPr>
        <w:t> </w:t>
      </w:r>
      <w:r>
        <w:rPr>
          <w:rFonts w:ascii="宋体" w:hAnsi="宋体" w:cs="宋体" w:eastAsia="宋体" w:hint="default"/>
        </w:rPr>
        <w:t>2010</w:t>
      </w:r>
    </w:p>
    <w:p>
      <w:pPr>
        <w:pStyle w:val="BodyText"/>
        <w:spacing w:line="357" w:lineRule="auto"/>
        <w:ind w:right="224"/>
        <w:jc w:val="left"/>
      </w:pPr>
      <w:r>
        <w:rPr/>
        <w:t>年</w:t>
      </w:r>
      <w:r>
        <w:rPr>
          <w:spacing w:val="-67"/>
        </w:rPr>
        <w:t> </w:t>
      </w:r>
      <w:r>
        <w:rPr>
          <w:rFonts w:ascii="宋体" w:hAnsi="宋体" w:cs="宋体" w:eastAsia="宋体" w:hint="default"/>
        </w:rPr>
        <w:t>4</w:t>
      </w:r>
      <w:r>
        <w:rPr>
          <w:rFonts w:ascii="宋体" w:hAnsi="宋体" w:cs="宋体" w:eastAsia="宋体" w:hint="default"/>
          <w:spacing w:val="-67"/>
        </w:rPr>
        <w:t> </w:t>
      </w:r>
      <w:r>
        <w:rPr/>
        <w:t>月派发现金红利</w:t>
      </w:r>
      <w:r>
        <w:rPr>
          <w:spacing w:val="-66"/>
        </w:rPr>
        <w:t> </w:t>
      </w:r>
      <w:r>
        <w:rPr>
          <w:rFonts w:ascii="宋体" w:hAnsi="宋体" w:cs="宋体" w:eastAsia="宋体" w:hint="default"/>
        </w:rPr>
        <w:t>17,700,000</w:t>
      </w:r>
      <w:r>
        <w:rPr>
          <w:rFonts w:ascii="宋体" w:hAnsi="宋体" w:cs="宋体" w:eastAsia="宋体" w:hint="default"/>
          <w:spacing w:val="-66"/>
        </w:rPr>
        <w:t> </w:t>
      </w:r>
      <w:r>
        <w:rPr>
          <w:spacing w:val="-8"/>
        </w:rPr>
        <w:t>元，本次公司可供股东分配的利润为</w:t>
      </w:r>
      <w:r>
        <w:rPr>
          <w:spacing w:val="-66"/>
        </w:rPr>
        <w:t> </w:t>
      </w:r>
      <w:r>
        <w:rPr>
          <w:rFonts w:ascii="宋体" w:hAnsi="宋体" w:cs="宋体" w:eastAsia="宋体" w:hint="default"/>
        </w:rPr>
        <w:t>49,576,074.17 </w:t>
      </w:r>
      <w:r>
        <w:rPr/>
        <w:t>元。</w:t>
      </w:r>
    </w:p>
    <w:p>
      <w:pPr>
        <w:pStyle w:val="BodyText"/>
        <w:spacing w:line="357" w:lineRule="auto"/>
        <w:ind w:right="236" w:firstLine="566"/>
        <w:jc w:val="both"/>
      </w:pPr>
      <w:r>
        <w:rPr/>
        <w:t>公司拟以</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日公司总股本</w:t>
      </w:r>
      <w:r>
        <w:rPr>
          <w:spacing w:val="-60"/>
        </w:rPr>
        <w:t> </w:t>
      </w:r>
      <w:r>
        <w:rPr>
          <w:rFonts w:ascii="宋体" w:hAnsi="宋体" w:cs="宋体" w:eastAsia="宋体" w:hint="default"/>
        </w:rPr>
        <w:t>118,000,000</w:t>
      </w:r>
      <w:r>
        <w:rPr>
          <w:rFonts w:ascii="宋体" w:hAnsi="宋体" w:cs="宋体" w:eastAsia="宋体" w:hint="default"/>
          <w:spacing w:val="-60"/>
        </w:rPr>
        <w:t> </w:t>
      </w:r>
      <w:r>
        <w:rPr/>
        <w:t>股为基数，按每</w:t>
      </w:r>
      <w:r>
        <w:rPr>
          <w:spacing w:val="-60"/>
        </w:rPr>
        <w:t> </w:t>
      </w:r>
      <w:r>
        <w:rPr>
          <w:rFonts w:ascii="宋体" w:hAnsi="宋体" w:cs="宋体" w:eastAsia="宋体" w:hint="default"/>
        </w:rPr>
        <w:t>10</w:t>
      </w:r>
      <w:r>
        <w:rPr>
          <w:rFonts w:ascii="宋体" w:hAnsi="宋体" w:cs="宋体" w:eastAsia="宋体" w:hint="default"/>
          <w:spacing w:val="-60"/>
        </w:rPr>
        <w:t> </w:t>
      </w:r>
      <w:r>
        <w:rPr/>
        <w:t>股派 发现金红利</w:t>
      </w:r>
      <w:r>
        <w:rPr>
          <w:spacing w:val="-57"/>
        </w:rPr>
        <w:t> </w:t>
      </w:r>
      <w:r>
        <w:rPr>
          <w:rFonts w:ascii="宋体" w:hAnsi="宋体" w:cs="宋体" w:eastAsia="宋体" w:hint="default"/>
        </w:rPr>
        <w:t>1</w:t>
      </w:r>
      <w:r>
        <w:rPr>
          <w:rFonts w:ascii="宋体" w:hAnsi="宋体" w:cs="宋体" w:eastAsia="宋体" w:hint="default"/>
          <w:spacing w:val="-56"/>
        </w:rPr>
        <w:t> </w:t>
      </w:r>
      <w:r>
        <w:rPr>
          <w:spacing w:val="-15"/>
        </w:rPr>
        <w:t>元（含税），共分配现金股利</w:t>
      </w:r>
      <w:r>
        <w:rPr>
          <w:spacing w:val="-56"/>
        </w:rPr>
        <w:t> </w:t>
      </w:r>
      <w:r>
        <w:rPr>
          <w:rFonts w:ascii="宋体" w:hAnsi="宋体" w:cs="宋体" w:eastAsia="宋体" w:hint="default"/>
        </w:rPr>
        <w:t>11,800,000</w:t>
      </w:r>
      <w:r>
        <w:rPr>
          <w:rFonts w:ascii="宋体" w:hAnsi="宋体" w:cs="宋体" w:eastAsia="宋体" w:hint="default"/>
          <w:spacing w:val="-56"/>
        </w:rPr>
        <w:t> </w:t>
      </w:r>
      <w:r>
        <w:rPr>
          <w:spacing w:val="-3"/>
        </w:rPr>
        <w:t>元，剩余未分配利润结转以后</w:t>
      </w:r>
      <w:r>
        <w:rPr/>
        <w:t> 年度。</w:t>
      </w:r>
    </w:p>
    <w:p>
      <w:pPr>
        <w:pStyle w:val="BodyText"/>
        <w:spacing w:line="240" w:lineRule="auto"/>
        <w:ind w:left="708" w:right="100"/>
        <w:jc w:val="left"/>
      </w:pPr>
      <w:r>
        <w:rPr/>
        <w:t>上述预案尚需提交公司</w:t>
      </w:r>
      <w:r>
        <w:rPr>
          <w:spacing w:val="-60"/>
        </w:rPr>
        <w:t> </w:t>
      </w:r>
      <w:r>
        <w:rPr>
          <w:rFonts w:ascii="宋体" w:hAnsi="宋体" w:cs="宋体" w:eastAsia="宋体" w:hint="default"/>
        </w:rPr>
        <w:t>2010</w:t>
      </w:r>
      <w:r>
        <w:rPr>
          <w:rFonts w:ascii="宋体" w:hAnsi="宋体" w:cs="宋体" w:eastAsia="宋体" w:hint="default"/>
          <w:spacing w:val="-60"/>
        </w:rPr>
        <w:t> </w:t>
      </w:r>
      <w:r>
        <w:rPr/>
        <w:t>年度股东大会审议。</w:t>
      </w:r>
    </w:p>
    <w:p>
      <w:pPr>
        <w:spacing w:after="0" w:line="240" w:lineRule="auto"/>
        <w:jc w:val="left"/>
        <w:sectPr>
          <w:headerReference w:type="default" r:id="rId27"/>
          <w:footerReference w:type="default" r:id="rId28"/>
          <w:pgSz w:w="11910" w:h="16840"/>
          <w:pgMar w:header="544" w:footer="980" w:top="1140" w:bottom="1180" w:left="1560" w:right="1180"/>
          <w:pgNumType w:start="46"/>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Heading1"/>
        <w:tabs>
          <w:tab w:pos="4625" w:val="left" w:leader="none"/>
        </w:tabs>
        <w:spacing w:line="460" w:lineRule="exact"/>
        <w:ind w:left="2998" w:right="0"/>
        <w:jc w:val="left"/>
        <w:rPr>
          <w:b w:val="0"/>
          <w:bCs w:val="0"/>
        </w:rPr>
      </w:pPr>
      <w:bookmarkStart w:name="_TOC_250006" w:id="4"/>
      <w:r>
        <w:rPr>
          <w:w w:val="95"/>
        </w:rPr>
        <w:t>第四节</w:t>
        <w:tab/>
      </w:r>
      <w:r>
        <w:rPr/>
        <w:t>重要事项</w:t>
      </w:r>
      <w:bookmarkEnd w:id="4"/>
      <w:r>
        <w:rPr>
          <w:b w:val="0"/>
          <w:bCs w:val="0"/>
        </w:rPr>
      </w:r>
    </w:p>
    <w:p>
      <w:pPr>
        <w:spacing w:line="240" w:lineRule="auto" w:before="4"/>
        <w:rPr>
          <w:rFonts w:ascii="新宋体" w:hAnsi="新宋体" w:cs="新宋体" w:eastAsia="新宋体" w:hint="default"/>
          <w:b/>
          <w:bCs/>
          <w:sz w:val="43"/>
          <w:szCs w:val="43"/>
        </w:rPr>
      </w:pPr>
    </w:p>
    <w:p>
      <w:pPr>
        <w:pStyle w:val="Heading5"/>
        <w:spacing w:line="357" w:lineRule="auto"/>
        <w:ind w:left="142" w:right="141" w:firstLine="542"/>
        <w:jc w:val="both"/>
        <w:rPr>
          <w:rFonts w:ascii="宋体" w:hAnsi="宋体" w:cs="宋体" w:eastAsia="宋体" w:hint="default"/>
          <w:b w:val="0"/>
          <w:bCs w:val="0"/>
        </w:rPr>
      </w:pPr>
      <w:r>
        <w:rPr>
          <w:rFonts w:ascii="宋体" w:hAnsi="宋体" w:cs="宋体" w:eastAsia="宋体" w:hint="default"/>
          <w:spacing w:val="2"/>
          <w:w w:val="95"/>
        </w:rPr>
        <w:t>一、报告期内，公司无重大诉讼、仲裁事项，也无以前期间发生但持续到报告</w:t>
      </w:r>
      <w:r>
        <w:rPr>
          <w:rFonts w:ascii="宋体" w:hAnsi="宋体" w:cs="宋体" w:eastAsia="宋体" w:hint="default"/>
          <w:w w:val="99"/>
        </w:rPr>
        <w:t> </w:t>
      </w:r>
      <w:r>
        <w:rPr>
          <w:rFonts w:ascii="宋体" w:hAnsi="宋体" w:cs="宋体" w:eastAsia="宋体" w:hint="default"/>
        </w:rPr>
        <w:t>期的重大诉讼、仲裁事项。</w:t>
      </w:r>
      <w:r>
        <w:rPr>
          <w:rFonts w:ascii="宋体" w:hAnsi="宋体" w:cs="宋体" w:eastAsia="宋体" w:hint="default"/>
          <w:b w:val="0"/>
          <w:bCs w:val="0"/>
        </w:rPr>
      </w:r>
    </w:p>
    <w:p>
      <w:pPr>
        <w:spacing w:line="240" w:lineRule="auto" w:before="12"/>
        <w:rPr>
          <w:rFonts w:ascii="宋体" w:hAnsi="宋体" w:cs="宋体" w:eastAsia="宋体" w:hint="default"/>
          <w:b/>
          <w:bCs/>
          <w:sz w:val="20"/>
          <w:szCs w:val="20"/>
        </w:rPr>
      </w:pPr>
    </w:p>
    <w:p>
      <w:pPr>
        <w:pStyle w:val="Heading5"/>
        <w:spacing w:line="240" w:lineRule="auto"/>
        <w:ind w:left="684" w:right="0"/>
        <w:jc w:val="left"/>
        <w:rPr>
          <w:rFonts w:ascii="宋体" w:hAnsi="宋体" w:cs="宋体" w:eastAsia="宋体" w:hint="default"/>
          <w:b w:val="0"/>
          <w:bCs w:val="0"/>
        </w:rPr>
      </w:pPr>
      <w:r>
        <w:rPr>
          <w:rFonts w:ascii="宋体" w:hAnsi="宋体" w:cs="宋体" w:eastAsia="宋体" w:hint="default"/>
        </w:rPr>
        <w:t>二、报告期内，公司未发生破产重组等相关事项。</w:t>
      </w:r>
      <w:r>
        <w:rPr>
          <w:rFonts w:ascii="宋体" w:hAnsi="宋体" w:cs="宋体" w:eastAsia="宋体" w:hint="default"/>
          <w:b w:val="0"/>
          <w:bCs w:val="0"/>
        </w:rPr>
      </w:r>
    </w:p>
    <w:p>
      <w:pPr>
        <w:spacing w:line="240" w:lineRule="auto" w:before="1"/>
        <w:rPr>
          <w:rFonts w:ascii="宋体" w:hAnsi="宋体" w:cs="宋体" w:eastAsia="宋体" w:hint="default"/>
          <w:b/>
          <w:bCs/>
          <w:sz w:val="30"/>
          <w:szCs w:val="30"/>
        </w:rPr>
      </w:pPr>
    </w:p>
    <w:p>
      <w:pPr>
        <w:pStyle w:val="Heading5"/>
        <w:spacing w:line="240" w:lineRule="auto"/>
        <w:ind w:left="684" w:right="0"/>
        <w:jc w:val="left"/>
        <w:rPr>
          <w:rFonts w:ascii="宋体" w:hAnsi="宋体" w:cs="宋体" w:eastAsia="宋体" w:hint="default"/>
          <w:b w:val="0"/>
          <w:bCs w:val="0"/>
        </w:rPr>
      </w:pPr>
      <w:r>
        <w:rPr>
          <w:rFonts w:ascii="宋体" w:hAnsi="宋体" w:cs="宋体" w:eastAsia="宋体" w:hint="default"/>
        </w:rPr>
        <w:t>三、报告期内，公司发生重大资产收购、出售及资产重组事项。</w:t>
      </w:r>
      <w:r>
        <w:rPr>
          <w:rFonts w:ascii="宋体" w:hAnsi="宋体" w:cs="宋体" w:eastAsia="宋体" w:hint="default"/>
          <w:b w:val="0"/>
          <w:bCs w:val="0"/>
        </w:rPr>
      </w:r>
    </w:p>
    <w:p>
      <w:pPr>
        <w:spacing w:line="357" w:lineRule="auto" w:before="194"/>
        <w:ind w:left="708" w:right="0" w:firstLine="0"/>
        <w:jc w:val="left"/>
        <w:rPr>
          <w:rFonts w:ascii="新宋体" w:hAnsi="新宋体" w:cs="新宋体" w:eastAsia="新宋体" w:hint="default"/>
          <w:sz w:val="24"/>
          <w:szCs w:val="24"/>
        </w:rPr>
      </w:pPr>
      <w:r>
        <w:rPr>
          <w:rFonts w:ascii="新宋体" w:hAnsi="新宋体" w:cs="新宋体" w:eastAsia="新宋体" w:hint="default"/>
          <w:b/>
          <w:bCs/>
          <w:sz w:val="24"/>
          <w:szCs w:val="24"/>
        </w:rPr>
        <w:t>（一）收购郑州春泉</w:t>
      </w:r>
      <w:r>
        <w:rPr>
          <w:rFonts w:ascii="新宋体" w:hAnsi="新宋体" w:cs="新宋体" w:eastAsia="新宋体" w:hint="default"/>
          <w:b/>
          <w:bCs/>
          <w:w w:val="99"/>
          <w:sz w:val="24"/>
          <w:szCs w:val="24"/>
        </w:rPr>
        <w:t> </w:t>
      </w:r>
      <w:r>
        <w:rPr>
          <w:rFonts w:ascii="新宋体" w:hAnsi="新宋体" w:cs="新宋体" w:eastAsia="新宋体" w:hint="default"/>
          <w:spacing w:val="-2"/>
          <w:sz w:val="24"/>
          <w:szCs w:val="24"/>
        </w:rPr>
        <w:t>2010</w:t>
      </w:r>
      <w:r>
        <w:rPr>
          <w:rFonts w:ascii="新宋体" w:hAnsi="新宋体" w:cs="新宋体" w:eastAsia="新宋体" w:hint="default"/>
          <w:spacing w:val="-2"/>
          <w:sz w:val="24"/>
          <w:szCs w:val="24"/>
        </w:rPr>
        <w:t>年</w:t>
      </w:r>
      <w:r>
        <w:rPr>
          <w:rFonts w:ascii="新宋体" w:hAnsi="新宋体" w:cs="新宋体" w:eastAsia="新宋体" w:hint="default"/>
          <w:spacing w:val="-2"/>
          <w:sz w:val="24"/>
          <w:szCs w:val="24"/>
        </w:rPr>
        <w:t>5</w:t>
      </w:r>
      <w:r>
        <w:rPr>
          <w:rFonts w:ascii="新宋体" w:hAnsi="新宋体" w:cs="新宋体" w:eastAsia="新宋体" w:hint="default"/>
          <w:spacing w:val="-2"/>
          <w:sz w:val="24"/>
          <w:szCs w:val="24"/>
        </w:rPr>
        <w:t>月</w:t>
      </w:r>
      <w:r>
        <w:rPr>
          <w:rFonts w:ascii="新宋体" w:hAnsi="新宋体" w:cs="新宋体" w:eastAsia="新宋体" w:hint="default"/>
          <w:spacing w:val="-2"/>
          <w:sz w:val="24"/>
          <w:szCs w:val="24"/>
        </w:rPr>
        <w:t>31</w:t>
      </w:r>
      <w:r>
        <w:rPr>
          <w:rFonts w:ascii="新宋体" w:hAnsi="新宋体" w:cs="新宋体" w:eastAsia="新宋体" w:hint="default"/>
          <w:spacing w:val="-2"/>
          <w:sz w:val="24"/>
          <w:szCs w:val="24"/>
        </w:rPr>
        <w:t>日，公司第一届董事会第十五次会议审议通过了《关于投资郑州春</w:t>
      </w:r>
    </w:p>
    <w:p>
      <w:pPr>
        <w:pStyle w:val="BodyText"/>
        <w:spacing w:line="357" w:lineRule="auto"/>
        <w:ind w:right="135"/>
        <w:jc w:val="both"/>
        <w:rPr>
          <w:rFonts w:ascii="新宋体" w:hAnsi="新宋体" w:cs="新宋体" w:eastAsia="新宋体" w:hint="default"/>
        </w:rPr>
      </w:pPr>
      <w:r>
        <w:rPr>
          <w:rFonts w:ascii="新宋体" w:hAnsi="新宋体" w:cs="新宋体" w:eastAsia="新宋体" w:hint="default"/>
        </w:rPr>
        <w:t>泉暖通节能设备有限公司的议案》，公司使用自有资金合计</w:t>
      </w:r>
      <w:r>
        <w:rPr>
          <w:rFonts w:ascii="新宋体" w:hAnsi="新宋体" w:cs="新宋体" w:eastAsia="新宋体" w:hint="default"/>
        </w:rPr>
        <w:t>1,200</w:t>
      </w:r>
      <w:r>
        <w:rPr>
          <w:rFonts w:ascii="新宋体" w:hAnsi="新宋体" w:cs="新宋体" w:eastAsia="新宋体" w:hint="default"/>
        </w:rPr>
        <w:t>万元以收购及增资 的方式取得郑州春泉</w:t>
      </w:r>
      <w:r>
        <w:rPr>
          <w:rFonts w:ascii="新宋体" w:hAnsi="新宋体" w:cs="新宋体" w:eastAsia="新宋体" w:hint="default"/>
        </w:rPr>
        <w:t>57.14%</w:t>
      </w:r>
      <w:r>
        <w:rPr>
          <w:rFonts w:ascii="新宋体" w:hAnsi="新宋体" w:cs="新宋体" w:eastAsia="新宋体" w:hint="default"/>
        </w:rPr>
        <w:t>股权。郑州春泉于</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6</w:t>
      </w:r>
      <w:r>
        <w:rPr>
          <w:rFonts w:ascii="新宋体" w:hAnsi="新宋体" w:cs="新宋体" w:eastAsia="新宋体" w:hint="default"/>
        </w:rPr>
        <w:t>月末完成工商变更事项。在整 </w:t>
      </w:r>
      <w:r>
        <w:rPr>
          <w:rFonts w:ascii="新宋体" w:hAnsi="新宋体" w:cs="新宋体" w:eastAsia="新宋体" w:hint="default"/>
          <w:spacing w:val="-3"/>
        </w:rPr>
        <w:t>个收购过程中，实现了郑州春泉人员、业务的平稳过渡，为郑州春泉的持续稳定发展</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奠定了坚实的基础。</w:t>
      </w:r>
    </w:p>
    <w:p>
      <w:pPr>
        <w:pStyle w:val="BodyText"/>
        <w:spacing w:line="357" w:lineRule="auto"/>
        <w:ind w:right="132" w:firstLine="566"/>
        <w:jc w:val="both"/>
        <w:rPr>
          <w:rFonts w:ascii="新宋体" w:hAnsi="新宋体" w:cs="新宋体" w:eastAsia="新宋体" w:hint="default"/>
        </w:rPr>
      </w:pPr>
      <w:r>
        <w:rPr>
          <w:rFonts w:ascii="新宋体" w:hAnsi="新宋体" w:cs="新宋体" w:eastAsia="新宋体" w:hint="default"/>
        </w:rPr>
        <w:t>郑州春泉主要致力于建筑环境与节能领域产品的研发，是国内建筑暖通节能的 </w:t>
      </w:r>
      <w:r>
        <w:rPr>
          <w:rFonts w:ascii="新宋体" w:hAnsi="新宋体" w:cs="新宋体" w:eastAsia="新宋体" w:hint="default"/>
          <w:spacing w:val="-3"/>
        </w:rPr>
        <w:t>先行者和倡导者，为中央空调的运行管理和建筑节能做出了积极的贡献。公司收购郑</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3"/>
        </w:rPr>
        <w:t>州春泉后，有利于公司进一步拓展产品应用领域，符合公司对安全、环保、节能减排</w:t>
      </w:r>
      <w:r>
        <w:rPr>
          <w:rFonts w:ascii="新宋体" w:hAnsi="新宋体" w:cs="新宋体" w:eastAsia="新宋体" w:hint="default"/>
          <w:spacing w:val="-104"/>
        </w:rPr>
        <w:t> </w:t>
      </w:r>
      <w:r>
        <w:rPr>
          <w:rFonts w:ascii="新宋体" w:hAnsi="新宋体" w:cs="新宋体" w:eastAsia="新宋体" w:hint="default"/>
          <w:spacing w:val="-104"/>
        </w:rPr>
      </w:r>
      <w:r>
        <w:rPr>
          <w:rFonts w:ascii="新宋体" w:hAnsi="新宋体" w:cs="新宋体" w:eastAsia="新宋体" w:hint="default"/>
        </w:rPr>
        <w:t>相关产业的长远发展规划。具体内容详见</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6</w:t>
      </w:r>
      <w:r>
        <w:rPr>
          <w:rFonts w:ascii="新宋体" w:hAnsi="新宋体" w:cs="新宋体" w:eastAsia="新宋体" w:hint="default"/>
        </w:rPr>
        <w:t>月</w:t>
      </w:r>
      <w:r>
        <w:rPr>
          <w:rFonts w:ascii="新宋体" w:hAnsi="新宋体" w:cs="新宋体" w:eastAsia="新宋体" w:hint="default"/>
        </w:rPr>
        <w:t>3</w:t>
      </w:r>
      <w:r>
        <w:rPr>
          <w:rFonts w:ascii="新宋体" w:hAnsi="新宋体" w:cs="新宋体" w:eastAsia="新宋体" w:hint="default"/>
        </w:rPr>
        <w:t>日刊登于巨潮资讯网</w:t>
      </w:r>
    </w:p>
    <w:p>
      <w:pPr>
        <w:pStyle w:val="BodyText"/>
        <w:spacing w:line="240" w:lineRule="auto"/>
        <w:ind w:right="0"/>
        <w:jc w:val="both"/>
        <w:rPr>
          <w:rFonts w:ascii="新宋体" w:hAnsi="新宋体" w:cs="新宋体" w:eastAsia="新宋体" w:hint="default"/>
        </w:rPr>
      </w:pPr>
      <w:r>
        <w:rPr>
          <w:rFonts w:ascii="新宋体" w:hAnsi="新宋体" w:cs="新宋体" w:eastAsia="新宋体" w:hint="default"/>
        </w:rPr>
        <w:t>（</w:t>
      </w:r>
      <w:hyperlink r:id="rId10">
        <w:r>
          <w:rPr>
            <w:rFonts w:ascii="新宋体" w:hAnsi="新宋体" w:cs="新宋体" w:eastAsia="新宋体" w:hint="default"/>
          </w:rPr>
          <w:t>http://www.cninfo.com.cn</w:t>
        </w:r>
      </w:hyperlink>
      <w:r>
        <w:rPr>
          <w:rFonts w:ascii="新宋体" w:hAnsi="新宋体" w:cs="新宋体" w:eastAsia="新宋体" w:hint="default"/>
        </w:rPr>
        <w:t>）的公司公告。</w:t>
      </w:r>
    </w:p>
    <w:p>
      <w:pPr>
        <w:pStyle w:val="Heading5"/>
        <w:spacing w:line="240" w:lineRule="auto" w:before="154"/>
        <w:ind w:left="710" w:right="0"/>
        <w:jc w:val="left"/>
        <w:rPr>
          <w:b w:val="0"/>
          <w:bCs w:val="0"/>
        </w:rPr>
      </w:pPr>
      <w:r>
        <w:rPr/>
        <w:t>（二）报告期内，公司不存在出售及资产重组事项。</w:t>
      </w:r>
      <w:r>
        <w:rPr>
          <w:b w:val="0"/>
          <w:bCs w:val="0"/>
        </w:rPr>
      </w:r>
    </w:p>
    <w:p>
      <w:pPr>
        <w:pStyle w:val="Heading5"/>
        <w:spacing w:line="710" w:lineRule="exact" w:before="106"/>
        <w:ind w:left="684" w:right="0"/>
        <w:jc w:val="left"/>
        <w:rPr>
          <w:rFonts w:ascii="宋体" w:hAnsi="宋体" w:cs="宋体" w:eastAsia="宋体" w:hint="default"/>
          <w:b w:val="0"/>
          <w:bCs w:val="0"/>
        </w:rPr>
      </w:pPr>
      <w:r>
        <w:rPr>
          <w:rFonts w:ascii="宋体" w:hAnsi="宋体" w:cs="宋体" w:eastAsia="宋体" w:hint="default"/>
        </w:rPr>
        <w:t>四、报告期内，公司未有股权激励事项。</w:t>
      </w:r>
      <w:r>
        <w:rPr>
          <w:rFonts w:ascii="宋体" w:hAnsi="宋体" w:cs="宋体" w:eastAsia="宋体" w:hint="default"/>
          <w:w w:val="99"/>
        </w:rPr>
        <w:t> </w:t>
      </w:r>
      <w:r>
        <w:rPr>
          <w:rFonts w:ascii="宋体" w:hAnsi="宋体" w:cs="宋体" w:eastAsia="宋体" w:hint="default"/>
          <w:spacing w:val="2"/>
          <w:w w:val="95"/>
        </w:rPr>
        <w:t>五、报告期内，公司、子公司、公司董事会、监事会、董事、监事及高级管理</w:t>
      </w:r>
      <w:r>
        <w:rPr>
          <w:rFonts w:ascii="宋体" w:hAnsi="宋体" w:cs="宋体" w:eastAsia="宋体" w:hint="default"/>
          <w:b w:val="0"/>
          <w:bCs w:val="0"/>
          <w:spacing w:val="2"/>
        </w:rPr>
      </w:r>
    </w:p>
    <w:p>
      <w:pPr>
        <w:pStyle w:val="Heading5"/>
        <w:spacing w:line="240" w:lineRule="auto" w:before="43"/>
        <w:ind w:left="142" w:right="0"/>
        <w:jc w:val="both"/>
        <w:rPr>
          <w:rFonts w:ascii="宋体" w:hAnsi="宋体" w:cs="宋体" w:eastAsia="宋体" w:hint="default"/>
          <w:b w:val="0"/>
          <w:bCs w:val="0"/>
        </w:rPr>
      </w:pPr>
      <w:r>
        <w:rPr>
          <w:rFonts w:ascii="宋体" w:hAnsi="宋体" w:cs="宋体" w:eastAsia="宋体" w:hint="default"/>
        </w:rPr>
        <w:t>人员受到监管部门处罚的事项。</w:t>
      </w:r>
      <w:r>
        <w:rPr>
          <w:rFonts w:ascii="宋体" w:hAnsi="宋体" w:cs="宋体" w:eastAsia="宋体" w:hint="default"/>
          <w:b w:val="0"/>
          <w:bCs w:val="0"/>
        </w:rPr>
      </w:r>
    </w:p>
    <w:p>
      <w:pPr>
        <w:pStyle w:val="BodyText"/>
        <w:spacing w:line="357" w:lineRule="auto" w:before="195"/>
        <w:ind w:right="133" w:firstLine="566"/>
        <w:jc w:val="both"/>
        <w:rPr>
          <w:rFonts w:ascii="新宋体" w:hAnsi="新宋体" w:cs="新宋体" w:eastAsia="新宋体" w:hint="default"/>
        </w:rPr>
      </w:pPr>
      <w:r>
        <w:rPr>
          <w:rFonts w:ascii="新宋体" w:hAnsi="新宋体" w:cs="新宋体" w:eastAsia="新宋体" w:hint="default"/>
        </w:rPr>
        <w:t>报告期内，公司及其董事、监事、高级管理人员、公司控股股东、实际控制人 </w:t>
      </w:r>
      <w:r>
        <w:rPr>
          <w:rFonts w:ascii="新宋体" w:hAnsi="新宋体" w:cs="新宋体" w:eastAsia="新宋体" w:hint="default"/>
          <w:spacing w:val="-3"/>
        </w:rPr>
        <w:t>不存在受有权机关调查、司法纪检部门采取强制措施、被移送司法机关或追究刑事责</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3"/>
        </w:rPr>
        <w:t>任、中国证监会稽查、中国证监会行政处罚、证券市场禁入、认定为不适当人选被其</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他行政管理部门处罚及证券交易所公开谴责的情形。</w:t>
      </w:r>
    </w:p>
    <w:p>
      <w:pPr>
        <w:spacing w:line="240" w:lineRule="auto" w:before="1"/>
        <w:rPr>
          <w:rFonts w:ascii="新宋体" w:hAnsi="新宋体" w:cs="新宋体" w:eastAsia="新宋体" w:hint="default"/>
          <w:sz w:val="21"/>
          <w:szCs w:val="21"/>
        </w:rPr>
      </w:pPr>
    </w:p>
    <w:p>
      <w:pPr>
        <w:pStyle w:val="Heading5"/>
        <w:spacing w:line="357" w:lineRule="auto"/>
        <w:ind w:left="142" w:right="141" w:firstLine="542"/>
        <w:jc w:val="both"/>
        <w:rPr>
          <w:rFonts w:ascii="宋体" w:hAnsi="宋体" w:cs="宋体" w:eastAsia="宋体" w:hint="default"/>
          <w:b w:val="0"/>
          <w:bCs w:val="0"/>
        </w:rPr>
      </w:pPr>
      <w:r>
        <w:rPr>
          <w:rFonts w:ascii="宋体" w:hAnsi="宋体" w:cs="宋体" w:eastAsia="宋体" w:hint="default"/>
          <w:spacing w:val="2"/>
          <w:w w:val="95"/>
        </w:rPr>
        <w:t>六、报告期内，公司没有持有其他上市公司、非上市金融企业和拟上市公司股</w:t>
      </w:r>
      <w:r>
        <w:rPr>
          <w:rFonts w:ascii="宋体" w:hAnsi="宋体" w:cs="宋体" w:eastAsia="宋体" w:hint="default"/>
          <w:w w:val="99"/>
        </w:rPr>
        <w:t> </w:t>
      </w:r>
      <w:r>
        <w:rPr>
          <w:rFonts w:ascii="宋体" w:hAnsi="宋体" w:cs="宋体" w:eastAsia="宋体" w:hint="default"/>
        </w:rPr>
        <w:t>权的情况。</w:t>
      </w:r>
      <w:r>
        <w:rPr>
          <w:rFonts w:ascii="宋体" w:hAnsi="宋体" w:cs="宋体" w:eastAsia="宋体" w:hint="default"/>
          <w:b w:val="0"/>
          <w:bCs w:val="0"/>
        </w:rPr>
      </w:r>
    </w:p>
    <w:p>
      <w:pPr>
        <w:spacing w:after="0" w:line="357" w:lineRule="auto"/>
        <w:jc w:val="both"/>
        <w:rPr>
          <w:rFonts w:ascii="宋体" w:hAnsi="宋体" w:cs="宋体" w:eastAsia="宋体" w:hint="default"/>
        </w:rPr>
        <w:sectPr>
          <w:pgSz w:w="11910" w:h="16840"/>
          <w:pgMar w:header="544" w:footer="980" w:top="1140" w:bottom="1180" w:left="1560" w:right="1280"/>
        </w:sectPr>
      </w:pPr>
    </w:p>
    <w:p>
      <w:pPr>
        <w:spacing w:line="240" w:lineRule="auto" w:before="3"/>
        <w:rPr>
          <w:rFonts w:ascii="宋体" w:hAnsi="宋体" w:cs="宋体" w:eastAsia="宋体" w:hint="default"/>
          <w:b/>
          <w:bCs/>
          <w:sz w:val="29"/>
          <w:szCs w:val="29"/>
        </w:rPr>
      </w:pPr>
    </w:p>
    <w:p>
      <w:pPr>
        <w:pStyle w:val="Heading5"/>
        <w:spacing w:line="540" w:lineRule="auto" w:before="26"/>
        <w:ind w:left="684" w:right="2920"/>
        <w:jc w:val="left"/>
        <w:rPr>
          <w:rFonts w:ascii="宋体" w:hAnsi="宋体" w:cs="宋体" w:eastAsia="宋体" w:hint="default"/>
          <w:b w:val="0"/>
          <w:bCs w:val="0"/>
        </w:rPr>
      </w:pPr>
      <w:r>
        <w:rPr>
          <w:rFonts w:ascii="宋体" w:hAnsi="宋体" w:cs="宋体" w:eastAsia="宋体" w:hint="default"/>
        </w:rPr>
        <w:t>七、报告期内，公司无证券投资情况。</w:t>
      </w:r>
      <w:r>
        <w:rPr>
          <w:rFonts w:ascii="宋体" w:hAnsi="宋体" w:cs="宋体" w:eastAsia="宋体" w:hint="default"/>
          <w:w w:val="99"/>
        </w:rPr>
        <w:t> </w:t>
      </w:r>
      <w:r>
        <w:rPr>
          <w:rFonts w:ascii="宋体" w:hAnsi="宋体" w:cs="宋体" w:eastAsia="宋体" w:hint="default"/>
        </w:rPr>
        <w:t>八、报告期内，公司未发生对外担保事项。</w:t>
      </w:r>
      <w:r>
        <w:rPr>
          <w:rFonts w:ascii="宋体" w:hAnsi="宋体" w:cs="宋体" w:eastAsia="宋体" w:hint="default"/>
          <w:w w:val="99"/>
        </w:rPr>
        <w:t> </w:t>
      </w:r>
      <w:r>
        <w:rPr>
          <w:rFonts w:ascii="宋体" w:hAnsi="宋体" w:cs="宋体" w:eastAsia="宋体" w:hint="default"/>
        </w:rPr>
        <w:t>九、报告期内，公司未委托他人进行现金资产管理。</w:t>
      </w:r>
      <w:r>
        <w:rPr>
          <w:rFonts w:ascii="宋体" w:hAnsi="宋体" w:cs="宋体" w:eastAsia="宋体" w:hint="default"/>
          <w:b w:val="0"/>
          <w:bCs w:val="0"/>
        </w:rPr>
      </w:r>
    </w:p>
    <w:p>
      <w:pPr>
        <w:pStyle w:val="Heading5"/>
        <w:spacing w:line="388" w:lineRule="auto" w:before="94"/>
        <w:ind w:left="684" w:right="270"/>
        <w:jc w:val="left"/>
        <w:rPr>
          <w:rFonts w:ascii="宋体" w:hAnsi="宋体" w:cs="宋体" w:eastAsia="宋体" w:hint="default"/>
          <w:b w:val="0"/>
          <w:bCs w:val="0"/>
        </w:rPr>
      </w:pPr>
      <w:r>
        <w:rPr>
          <w:rFonts w:ascii="宋体" w:hAnsi="宋体" w:cs="宋体" w:eastAsia="宋体" w:hint="default"/>
        </w:rPr>
        <w:t>十、报告期内，公司关联方资金占用情况。</w:t>
      </w:r>
      <w:r>
        <w:rPr>
          <w:rFonts w:ascii="宋体" w:hAnsi="宋体" w:cs="宋体" w:eastAsia="宋体" w:hint="default"/>
          <w:w w:val="99"/>
        </w:rPr>
        <w:t> </w:t>
      </w:r>
      <w:r>
        <w:rPr>
          <w:rFonts w:ascii="宋体" w:hAnsi="宋体" w:cs="宋体" w:eastAsia="宋体" w:hint="default"/>
        </w:rPr>
        <w:t>报告期内，公司不存在控股股东及其它关联方非经营性占用公司资金的情况。</w:t>
      </w:r>
      <w:r>
        <w:rPr>
          <w:rFonts w:ascii="宋体" w:hAnsi="宋体" w:cs="宋体" w:eastAsia="宋体" w:hint="default"/>
          <w:b w:val="0"/>
          <w:bCs w:val="0"/>
        </w:rPr>
      </w:r>
    </w:p>
    <w:p>
      <w:pPr>
        <w:spacing w:line="240" w:lineRule="auto" w:before="7"/>
        <w:rPr>
          <w:rFonts w:ascii="宋体" w:hAnsi="宋体" w:cs="宋体" w:eastAsia="宋体" w:hint="default"/>
          <w:b/>
          <w:bCs/>
          <w:sz w:val="18"/>
          <w:szCs w:val="18"/>
        </w:rPr>
      </w:pPr>
    </w:p>
    <w:p>
      <w:pPr>
        <w:pStyle w:val="Heading5"/>
        <w:spacing w:line="240" w:lineRule="auto"/>
        <w:ind w:left="684" w:right="100"/>
        <w:jc w:val="left"/>
        <w:rPr>
          <w:rFonts w:ascii="宋体" w:hAnsi="宋体" w:cs="宋体" w:eastAsia="宋体" w:hint="default"/>
          <w:b w:val="0"/>
          <w:bCs w:val="0"/>
        </w:rPr>
      </w:pPr>
      <w:r>
        <w:rPr>
          <w:rFonts w:ascii="宋体" w:hAnsi="宋体" w:cs="宋体" w:eastAsia="宋体" w:hint="default"/>
        </w:rPr>
        <w:t>十一、报告期内，公司无重大关联交易事项。</w:t>
      </w:r>
      <w:r>
        <w:rPr>
          <w:rFonts w:ascii="宋体" w:hAnsi="宋体" w:cs="宋体" w:eastAsia="宋体" w:hint="default"/>
          <w:b w:val="0"/>
          <w:bCs w:val="0"/>
        </w:rPr>
      </w:r>
    </w:p>
    <w:p>
      <w:pPr>
        <w:spacing w:line="240" w:lineRule="auto" w:before="2"/>
        <w:rPr>
          <w:rFonts w:ascii="宋体" w:hAnsi="宋体" w:cs="宋体" w:eastAsia="宋体" w:hint="default"/>
          <w:b/>
          <w:bCs/>
          <w:sz w:val="30"/>
          <w:szCs w:val="30"/>
        </w:rPr>
      </w:pPr>
    </w:p>
    <w:p>
      <w:pPr>
        <w:pStyle w:val="Heading5"/>
        <w:spacing w:line="240" w:lineRule="auto"/>
        <w:ind w:left="684" w:right="100"/>
        <w:jc w:val="left"/>
        <w:rPr>
          <w:rFonts w:ascii="宋体" w:hAnsi="宋体" w:cs="宋体" w:eastAsia="宋体" w:hint="default"/>
          <w:b w:val="0"/>
          <w:bCs w:val="0"/>
        </w:rPr>
      </w:pPr>
      <w:r>
        <w:rPr>
          <w:rFonts w:ascii="宋体" w:hAnsi="宋体" w:cs="宋体" w:eastAsia="宋体" w:hint="default"/>
        </w:rPr>
        <w:t>十二、公司重大合同</w:t>
      </w:r>
      <w:r>
        <w:rPr>
          <w:rFonts w:ascii="宋体" w:hAnsi="宋体" w:cs="宋体" w:eastAsia="宋体" w:hint="default"/>
          <w:b w:val="0"/>
          <w:bCs w:val="0"/>
        </w:rPr>
      </w:r>
    </w:p>
    <w:p>
      <w:pPr>
        <w:pStyle w:val="BodyText"/>
        <w:spacing w:line="357" w:lineRule="auto" w:before="194"/>
        <w:ind w:right="100" w:firstLine="539"/>
        <w:jc w:val="left"/>
        <w:rPr>
          <w:rFonts w:ascii="新宋体" w:hAnsi="新宋体" w:cs="新宋体" w:eastAsia="新宋体" w:hint="default"/>
        </w:rPr>
      </w:pPr>
      <w:r>
        <w:rPr>
          <w:rFonts w:ascii="新宋体" w:hAnsi="新宋体" w:cs="新宋体" w:eastAsia="新宋体" w:hint="default"/>
          <w:spacing w:val="-1"/>
        </w:rPr>
        <w:t>（一）报告期内公司无托管、承包、租赁其他公司资产或其他公司托管、承包、</w:t>
      </w:r>
      <w:r>
        <w:rPr>
          <w:rFonts w:ascii="新宋体" w:hAnsi="新宋体" w:cs="新宋体" w:eastAsia="新宋体" w:hint="default"/>
        </w:rPr>
        <w:t> 租赁公司资产事项</w:t>
      </w:r>
    </w:p>
    <w:p>
      <w:pPr>
        <w:pStyle w:val="BodyText"/>
        <w:spacing w:line="357" w:lineRule="auto" w:before="77"/>
        <w:ind w:left="708" w:right="4598"/>
        <w:jc w:val="left"/>
        <w:rPr>
          <w:rFonts w:ascii="新宋体" w:hAnsi="新宋体" w:cs="新宋体" w:eastAsia="新宋体" w:hint="default"/>
        </w:rPr>
      </w:pPr>
      <w:r>
        <w:rPr>
          <w:rFonts w:ascii="新宋体" w:hAnsi="新宋体" w:cs="新宋体" w:eastAsia="新宋体" w:hint="default"/>
        </w:rPr>
        <w:t>（二）其他重大合同及其履行情况： </w:t>
      </w:r>
      <w:r>
        <w:rPr>
          <w:rFonts w:ascii="新宋体" w:hAnsi="新宋体" w:cs="新宋体" w:eastAsia="新宋体" w:hint="default"/>
        </w:rPr>
        <w:t>1</w:t>
      </w:r>
      <w:r>
        <w:rPr>
          <w:rFonts w:ascii="新宋体" w:hAnsi="新宋体" w:cs="新宋体" w:eastAsia="新宋体" w:hint="default"/>
        </w:rPr>
        <w:t>、国有建设用地使用权出让合同</w:t>
      </w:r>
    </w:p>
    <w:p>
      <w:pPr>
        <w:pStyle w:val="BodyText"/>
        <w:spacing w:line="357" w:lineRule="auto"/>
        <w:ind w:right="235" w:firstLine="566"/>
        <w:jc w:val="both"/>
        <w:rPr>
          <w:rFonts w:ascii="新宋体" w:hAnsi="新宋体" w:cs="新宋体" w:eastAsia="新宋体" w:hint="default"/>
        </w:rPr>
      </w:pPr>
      <w:r>
        <w:rPr>
          <w:rFonts w:ascii="新宋体" w:hAnsi="新宋体" w:cs="新宋体" w:eastAsia="新宋体" w:hint="default"/>
        </w:rPr>
        <w:t>公司曾在《</w:t>
      </w:r>
      <w:r>
        <w:rPr>
          <w:rFonts w:ascii="新宋体" w:hAnsi="新宋体" w:cs="新宋体" w:eastAsia="新宋体" w:hint="default"/>
        </w:rPr>
        <w:t>2010</w:t>
      </w:r>
      <w:r>
        <w:rPr>
          <w:rFonts w:ascii="新宋体" w:hAnsi="新宋体" w:cs="新宋体" w:eastAsia="新宋体" w:hint="default"/>
        </w:rPr>
        <w:t>年第一季度报告》中披露了与河南省国土资源局签订的《国有 </w:t>
      </w:r>
      <w:r>
        <w:rPr>
          <w:rFonts w:ascii="新宋体" w:hAnsi="新宋体" w:cs="新宋体" w:eastAsia="新宋体" w:hint="default"/>
          <w:spacing w:val="-3"/>
        </w:rPr>
        <w:t>建设用地使用权出让合同》，公司购买一宗总面积</w:t>
      </w:r>
      <w:r>
        <w:rPr>
          <w:rFonts w:ascii="新宋体" w:hAnsi="新宋体" w:cs="新宋体" w:eastAsia="新宋体" w:hint="default"/>
          <w:spacing w:val="-3"/>
        </w:rPr>
        <w:t>12,538.1</w:t>
      </w:r>
      <w:r>
        <w:rPr>
          <w:rFonts w:ascii="新宋体" w:hAnsi="新宋体" w:cs="新宋体" w:eastAsia="新宋体" w:hint="default"/>
          <w:spacing w:val="-3"/>
        </w:rPr>
        <w:t>平方米的土地，该地块位</w:t>
      </w:r>
      <w:r>
        <w:rPr>
          <w:rFonts w:ascii="新宋体" w:hAnsi="新宋体" w:cs="新宋体" w:eastAsia="新宋体" w:hint="default"/>
          <w:spacing w:val="-93"/>
        </w:rPr>
        <w:t> </w:t>
      </w:r>
      <w:r>
        <w:rPr>
          <w:rFonts w:ascii="新宋体" w:hAnsi="新宋体" w:cs="新宋体" w:eastAsia="新宋体" w:hint="default"/>
          <w:spacing w:val="-93"/>
        </w:rPr>
      </w:r>
      <w:r>
        <w:rPr>
          <w:rFonts w:ascii="新宋体" w:hAnsi="新宋体" w:cs="新宋体" w:eastAsia="新宋体" w:hint="default"/>
        </w:rPr>
        <w:t>于郑州高新区银屏路北、牡丹路西，总价款</w:t>
      </w:r>
      <w:r>
        <w:rPr>
          <w:rFonts w:ascii="新宋体" w:hAnsi="新宋体" w:cs="新宋体" w:eastAsia="新宋体" w:hint="default"/>
        </w:rPr>
        <w:t>536</w:t>
      </w:r>
      <w:r>
        <w:rPr>
          <w:rFonts w:ascii="新宋体" w:hAnsi="新宋体" w:cs="新宋体" w:eastAsia="新宋体" w:hint="default"/>
        </w:rPr>
        <w:t>万元。截止本报告期末，该土地价款 已全部支付完毕，公司已取得了土地使用权证书。</w:t>
      </w:r>
    </w:p>
    <w:p>
      <w:pPr>
        <w:pStyle w:val="BodyText"/>
        <w:spacing w:line="240" w:lineRule="auto"/>
        <w:ind w:left="708" w:right="100"/>
        <w:jc w:val="left"/>
        <w:rPr>
          <w:rFonts w:ascii="新宋体" w:hAnsi="新宋体" w:cs="新宋体" w:eastAsia="新宋体" w:hint="default"/>
        </w:rPr>
      </w:pPr>
      <w:r>
        <w:rPr>
          <w:rFonts w:ascii="新宋体" w:hAnsi="新宋体" w:cs="新宋体" w:eastAsia="新宋体" w:hint="default"/>
        </w:rPr>
        <w:t>2</w:t>
      </w:r>
      <w:r>
        <w:rPr>
          <w:rFonts w:ascii="新宋体" w:hAnsi="新宋体" w:cs="新宋体" w:eastAsia="新宋体" w:hint="default"/>
        </w:rPr>
        <w:t>、重大贷款合同</w:t>
      </w:r>
    </w:p>
    <w:p>
      <w:pPr>
        <w:pStyle w:val="BodyText"/>
        <w:spacing w:line="357" w:lineRule="auto" w:before="154"/>
        <w:ind w:left="708" w:right="234"/>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1</w:t>
      </w:r>
      <w:r>
        <w:rPr>
          <w:rFonts w:ascii="新宋体" w:hAnsi="新宋体" w:cs="新宋体" w:eastAsia="新宋体" w:hint="default"/>
        </w:rPr>
        <w:t>）</w:t>
      </w:r>
      <w:r>
        <w:rPr>
          <w:rFonts w:ascii="新宋体" w:hAnsi="新宋体" w:cs="新宋体" w:eastAsia="新宋体" w:hint="default"/>
        </w:rPr>
        <w:t>2010</w:t>
      </w:r>
      <w:r>
        <w:rPr>
          <w:rFonts w:ascii="新宋体" w:hAnsi="新宋体" w:cs="新宋体" w:eastAsia="新宋体" w:hint="default"/>
        </w:rPr>
        <w:t>年度贷款执行情况 </w:t>
      </w:r>
      <w:r>
        <w:rPr>
          <w:rFonts w:ascii="新宋体" w:hAnsi="新宋体" w:cs="新宋体" w:eastAsia="新宋体" w:hint="default"/>
          <w:spacing w:val="-2"/>
        </w:rPr>
        <w:t>经第一届董事会第六次会议审议通过，</w:t>
      </w:r>
      <w:r>
        <w:rPr>
          <w:rFonts w:ascii="新宋体" w:hAnsi="新宋体" w:cs="新宋体" w:eastAsia="新宋体" w:hint="default"/>
          <w:spacing w:val="-2"/>
        </w:rPr>
        <w:t>2009</w:t>
      </w:r>
      <w:r>
        <w:rPr>
          <w:rFonts w:ascii="新宋体" w:hAnsi="新宋体" w:cs="新宋体" w:eastAsia="新宋体" w:hint="default"/>
          <w:spacing w:val="-2"/>
        </w:rPr>
        <w:t>年</w:t>
      </w:r>
      <w:r>
        <w:rPr>
          <w:rFonts w:ascii="新宋体" w:hAnsi="新宋体" w:cs="新宋体" w:eastAsia="新宋体" w:hint="default"/>
          <w:spacing w:val="-2"/>
        </w:rPr>
        <w:t>6</w:t>
      </w:r>
      <w:r>
        <w:rPr>
          <w:rFonts w:ascii="新宋体" w:hAnsi="新宋体" w:cs="新宋体" w:eastAsia="新宋体" w:hint="default"/>
          <w:spacing w:val="-2"/>
        </w:rPr>
        <w:t>月</w:t>
      </w:r>
      <w:r>
        <w:rPr>
          <w:rFonts w:ascii="新宋体" w:hAnsi="新宋体" w:cs="新宋体" w:eastAsia="新宋体" w:hint="default"/>
          <w:spacing w:val="-2"/>
        </w:rPr>
        <w:t>19</w:t>
      </w:r>
      <w:r>
        <w:rPr>
          <w:rFonts w:ascii="新宋体" w:hAnsi="新宋体" w:cs="新宋体" w:eastAsia="新宋体" w:hint="default"/>
          <w:spacing w:val="-2"/>
        </w:rPr>
        <w:t>日公司向交通银行股份有限</w:t>
      </w:r>
    </w:p>
    <w:p>
      <w:pPr>
        <w:pStyle w:val="BodyText"/>
        <w:spacing w:line="357" w:lineRule="auto"/>
        <w:ind w:right="235"/>
        <w:jc w:val="both"/>
        <w:rPr>
          <w:rFonts w:ascii="新宋体" w:hAnsi="新宋体" w:cs="新宋体" w:eastAsia="新宋体" w:hint="default"/>
        </w:rPr>
      </w:pPr>
      <w:r>
        <w:rPr>
          <w:rFonts w:ascii="新宋体" w:hAnsi="新宋体" w:cs="新宋体" w:eastAsia="新宋体" w:hint="default"/>
        </w:rPr>
        <w:t>公司河南省分行贷款</w:t>
      </w:r>
      <w:r>
        <w:rPr>
          <w:rFonts w:ascii="新宋体" w:hAnsi="新宋体" w:cs="新宋体" w:eastAsia="新宋体" w:hint="default"/>
        </w:rPr>
        <w:t>1,000</w:t>
      </w:r>
      <w:r>
        <w:rPr>
          <w:rFonts w:ascii="新宋体" w:hAnsi="新宋体" w:cs="新宋体" w:eastAsia="新宋体" w:hint="default"/>
        </w:rPr>
        <w:t>万元用于流动资金周转，借款期限一年，年利率</w:t>
      </w:r>
      <w:r>
        <w:rPr>
          <w:rFonts w:ascii="新宋体" w:hAnsi="新宋体" w:cs="新宋体" w:eastAsia="新宋体" w:hint="default"/>
        </w:rPr>
        <w:t>5.841%</w:t>
      </w:r>
      <w:r>
        <w:rPr>
          <w:rFonts w:ascii="新宋体" w:hAnsi="新宋体" w:cs="新宋体" w:eastAsia="新宋体" w:hint="default"/>
        </w:rPr>
        <w:t>， </w:t>
      </w:r>
      <w:r>
        <w:rPr>
          <w:rFonts w:ascii="新宋体" w:hAnsi="新宋体" w:cs="新宋体" w:eastAsia="新宋体" w:hint="default"/>
          <w:spacing w:val="-3"/>
        </w:rPr>
        <w:t>由郑州东方企业投资担保有限公司提供连带责任担保。公司委托郑州东方企业投资担</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保有限公司提供担保向交通银行股份有限公司河南省分行贷款</w:t>
      </w:r>
      <w:r>
        <w:rPr>
          <w:rFonts w:ascii="新宋体" w:hAnsi="新宋体" w:cs="新宋体" w:eastAsia="新宋体" w:hint="default"/>
        </w:rPr>
        <w:t>1,000</w:t>
      </w:r>
      <w:r>
        <w:rPr>
          <w:rFonts w:ascii="新宋体" w:hAnsi="新宋体" w:cs="新宋体" w:eastAsia="新宋体" w:hint="default"/>
        </w:rPr>
        <w:t>万元用于流动资 金周转，担保期限一年。截至报告期末，该贷款已偿还。</w:t>
      </w:r>
    </w:p>
    <w:p>
      <w:pPr>
        <w:pStyle w:val="BodyText"/>
        <w:spacing w:line="357" w:lineRule="auto"/>
        <w:ind w:left="708" w:right="278"/>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2</w:t>
      </w:r>
      <w:r>
        <w:rPr>
          <w:rFonts w:ascii="新宋体" w:hAnsi="新宋体" w:cs="新宋体" w:eastAsia="新宋体" w:hint="default"/>
        </w:rPr>
        <w:t>）</w:t>
      </w:r>
      <w:r>
        <w:rPr>
          <w:rFonts w:ascii="新宋体" w:hAnsi="新宋体" w:cs="新宋体" w:eastAsia="新宋体" w:hint="default"/>
        </w:rPr>
        <w:t>2010</w:t>
      </w:r>
      <w:r>
        <w:rPr>
          <w:rFonts w:ascii="新宋体" w:hAnsi="新宋体" w:cs="新宋体" w:eastAsia="新宋体" w:hint="default"/>
        </w:rPr>
        <w:t>年度贷款执行情况 经第一届董事会第十三次会议审议通过，公司向中国民生银行股份有限公司郑</w:t>
      </w:r>
    </w:p>
    <w:p>
      <w:pPr>
        <w:pStyle w:val="BodyText"/>
        <w:spacing w:line="357" w:lineRule="auto"/>
        <w:ind w:right="260"/>
        <w:jc w:val="both"/>
        <w:rPr>
          <w:rFonts w:ascii="新宋体" w:hAnsi="新宋体" w:cs="新宋体" w:eastAsia="新宋体" w:hint="default"/>
        </w:rPr>
      </w:pPr>
      <w:r>
        <w:rPr>
          <w:rFonts w:ascii="新宋体" w:hAnsi="新宋体" w:cs="新宋体" w:eastAsia="新宋体" w:hint="default"/>
        </w:rPr>
        <w:t>州分行申请贷款</w:t>
      </w:r>
      <w:r>
        <w:rPr>
          <w:rFonts w:ascii="新宋体" w:hAnsi="新宋体" w:cs="新宋体" w:eastAsia="新宋体" w:hint="default"/>
        </w:rPr>
        <w:t>2,900</w:t>
      </w:r>
      <w:r>
        <w:rPr>
          <w:rFonts w:ascii="新宋体" w:hAnsi="新宋体" w:cs="新宋体" w:eastAsia="新宋体" w:hint="default"/>
        </w:rPr>
        <w:t>万元，用于补充公司流动资金，公司与中国民生银行股份有限 公司郑州分行签订《流动资金贷款借款合同》，贷款期限自</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5</w:t>
      </w:r>
      <w:r>
        <w:rPr>
          <w:rFonts w:ascii="新宋体" w:hAnsi="新宋体" w:cs="新宋体" w:eastAsia="新宋体" w:hint="default"/>
        </w:rPr>
        <w:t>月</w:t>
      </w:r>
      <w:r>
        <w:rPr>
          <w:rFonts w:ascii="新宋体" w:hAnsi="新宋体" w:cs="新宋体" w:eastAsia="新宋体" w:hint="default"/>
        </w:rPr>
        <w:t>6</w:t>
      </w:r>
      <w:r>
        <w:rPr>
          <w:rFonts w:ascii="新宋体" w:hAnsi="新宋体" w:cs="新宋体" w:eastAsia="新宋体" w:hint="default"/>
        </w:rPr>
        <w:t>日</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11 </w:t>
      </w:r>
      <w:r>
        <w:rPr>
          <w:rFonts w:ascii="新宋体" w:hAnsi="新宋体" w:cs="新宋体" w:eastAsia="新宋体" w:hint="default"/>
        </w:rPr>
        <w:t>月</w:t>
      </w:r>
      <w:r>
        <w:rPr>
          <w:rFonts w:ascii="新宋体" w:hAnsi="新宋体" w:cs="新宋体" w:eastAsia="新宋体" w:hint="default"/>
        </w:rPr>
        <w:t>5</w:t>
      </w:r>
      <w:r>
        <w:rPr>
          <w:rFonts w:ascii="新宋体" w:hAnsi="新宋体" w:cs="新宋体" w:eastAsia="新宋体" w:hint="default"/>
        </w:rPr>
        <w:t>日</w:t>
      </w:r>
      <w:r>
        <w:rPr>
          <w:rFonts w:ascii="新宋体" w:hAnsi="新宋体" w:cs="新宋体" w:eastAsia="新宋体" w:hint="default"/>
        </w:rPr>
        <w:t>,</w:t>
      </w:r>
      <w:r>
        <w:rPr>
          <w:rFonts w:ascii="新宋体" w:hAnsi="新宋体" w:cs="新宋体" w:eastAsia="新宋体" w:hint="default"/>
        </w:rPr>
        <w:t>年利率为</w:t>
      </w:r>
      <w:r>
        <w:rPr>
          <w:rFonts w:ascii="新宋体" w:hAnsi="新宋体" w:cs="新宋体" w:eastAsia="新宋体" w:hint="default"/>
        </w:rPr>
        <w:t>5.31%</w:t>
      </w:r>
      <w:r>
        <w:rPr>
          <w:rFonts w:ascii="新宋体" w:hAnsi="新宋体" w:cs="新宋体" w:eastAsia="新宋体" w:hint="default"/>
        </w:rPr>
        <w:t>。截止报告期末，该贷款已按期偿还。</w:t>
      </w:r>
    </w:p>
    <w:p>
      <w:pPr>
        <w:spacing w:after="0" w:line="357" w:lineRule="auto"/>
        <w:jc w:val="both"/>
        <w:rPr>
          <w:rFonts w:ascii="新宋体" w:hAnsi="新宋体" w:cs="新宋体" w:eastAsia="新宋体" w:hint="default"/>
        </w:rPr>
        <w:sectPr>
          <w:footerReference w:type="default" r:id="rId29"/>
          <w:pgSz w:w="11910" w:h="16840"/>
          <w:pgMar w:footer="980" w:header="544" w:top="1140" w:bottom="1180" w:left="1560" w:right="1180"/>
          <w:pgNumType w:start="48"/>
        </w:sectPr>
      </w:pPr>
    </w:p>
    <w:p>
      <w:pPr>
        <w:spacing w:line="240" w:lineRule="auto" w:before="3"/>
        <w:rPr>
          <w:rFonts w:ascii="新宋体" w:hAnsi="新宋体" w:cs="新宋体" w:eastAsia="新宋体" w:hint="default"/>
          <w:sz w:val="29"/>
          <w:szCs w:val="29"/>
        </w:rPr>
      </w:pPr>
    </w:p>
    <w:p>
      <w:pPr>
        <w:pStyle w:val="BodyText"/>
        <w:spacing w:line="357" w:lineRule="auto" w:before="26"/>
        <w:ind w:left="708" w:right="100"/>
        <w:jc w:val="left"/>
        <w:rPr>
          <w:rFonts w:ascii="新宋体" w:hAnsi="新宋体" w:cs="新宋体" w:eastAsia="新宋体" w:hint="default"/>
        </w:rPr>
      </w:pPr>
      <w:r>
        <w:rPr>
          <w:rFonts w:ascii="新宋体" w:hAnsi="新宋体" w:cs="新宋体" w:eastAsia="新宋体" w:hint="default"/>
        </w:rPr>
        <w:t>3</w:t>
      </w:r>
      <w:r>
        <w:rPr>
          <w:rFonts w:ascii="新宋体" w:hAnsi="新宋体" w:cs="新宋体" w:eastAsia="新宋体" w:hint="default"/>
        </w:rPr>
        <w:t>、股权转让及增资协议 </w:t>
      </w:r>
      <w:r>
        <w:rPr>
          <w:rFonts w:ascii="新宋体" w:hAnsi="新宋体" w:cs="新宋体" w:eastAsia="新宋体" w:hint="default"/>
          <w:spacing w:val="-2"/>
        </w:rPr>
        <w:t>经第一届董事会第十五次会议审议通过，</w:t>
      </w:r>
      <w:r>
        <w:rPr>
          <w:rFonts w:ascii="新宋体" w:hAnsi="新宋体" w:cs="新宋体" w:eastAsia="新宋体" w:hint="default"/>
          <w:spacing w:val="-2"/>
        </w:rPr>
        <w:t>2010</w:t>
      </w:r>
      <w:r>
        <w:rPr>
          <w:rFonts w:ascii="新宋体" w:hAnsi="新宋体" w:cs="新宋体" w:eastAsia="新宋体" w:hint="default"/>
          <w:spacing w:val="-2"/>
        </w:rPr>
        <w:t>年</w:t>
      </w:r>
      <w:r>
        <w:rPr>
          <w:rFonts w:ascii="新宋体" w:hAnsi="新宋体" w:cs="新宋体" w:eastAsia="新宋体" w:hint="default"/>
          <w:spacing w:val="-2"/>
        </w:rPr>
        <w:t>5</w:t>
      </w:r>
      <w:r>
        <w:rPr>
          <w:rFonts w:ascii="新宋体" w:hAnsi="新宋体" w:cs="新宋体" w:eastAsia="新宋体" w:hint="default"/>
          <w:spacing w:val="-2"/>
        </w:rPr>
        <w:t>月</w:t>
      </w:r>
      <w:r>
        <w:rPr>
          <w:rFonts w:ascii="新宋体" w:hAnsi="新宋体" w:cs="新宋体" w:eastAsia="新宋体" w:hint="default"/>
          <w:spacing w:val="-2"/>
        </w:rPr>
        <w:t>31</w:t>
      </w:r>
      <w:r>
        <w:rPr>
          <w:rFonts w:ascii="新宋体" w:hAnsi="新宋体" w:cs="新宋体" w:eastAsia="新宋体" w:hint="default"/>
          <w:spacing w:val="-2"/>
        </w:rPr>
        <w:t>日，公司与郑州春泉及杨</w:t>
      </w:r>
    </w:p>
    <w:p>
      <w:pPr>
        <w:pStyle w:val="BodyText"/>
        <w:spacing w:line="357" w:lineRule="auto"/>
        <w:ind w:right="244"/>
        <w:jc w:val="left"/>
        <w:rPr>
          <w:rFonts w:ascii="新宋体" w:hAnsi="新宋体" w:cs="新宋体" w:eastAsia="新宋体" w:hint="default"/>
        </w:rPr>
      </w:pPr>
      <w:r>
        <w:rPr>
          <w:rFonts w:ascii="新宋体" w:hAnsi="新宋体" w:cs="新宋体" w:eastAsia="新宋体" w:hint="default"/>
        </w:rPr>
        <w:t>东等自然人签订了《股权转让及增资协议书》，约定使用自有资金合计</w:t>
      </w:r>
      <w:r>
        <w:rPr>
          <w:rFonts w:ascii="新宋体" w:hAnsi="新宋体" w:cs="新宋体" w:eastAsia="新宋体" w:hint="default"/>
        </w:rPr>
        <w:t>1,200</w:t>
      </w:r>
      <w:r>
        <w:rPr>
          <w:rFonts w:ascii="新宋体" w:hAnsi="新宋体" w:cs="新宋体" w:eastAsia="新宋体" w:hint="default"/>
        </w:rPr>
        <w:t>万元以 收购及增资的方式取得郑州春泉</w:t>
      </w:r>
      <w:r>
        <w:rPr>
          <w:rFonts w:ascii="新宋体" w:hAnsi="新宋体" w:cs="新宋体" w:eastAsia="新宋体" w:hint="default"/>
        </w:rPr>
        <w:t>57.14%</w:t>
      </w:r>
      <w:r>
        <w:rPr>
          <w:rFonts w:ascii="新宋体" w:hAnsi="新宋体" w:cs="新宋体" w:eastAsia="新宋体" w:hint="default"/>
        </w:rPr>
        <w:t>股权。</w:t>
      </w:r>
    </w:p>
    <w:p>
      <w:pPr>
        <w:pStyle w:val="BodyText"/>
        <w:spacing w:line="357" w:lineRule="auto"/>
        <w:ind w:right="217" w:firstLine="566"/>
        <w:jc w:val="left"/>
        <w:rPr>
          <w:rFonts w:ascii="新宋体" w:hAnsi="新宋体" w:cs="新宋体" w:eastAsia="新宋体" w:hint="default"/>
        </w:rPr>
      </w:pPr>
      <w:r>
        <w:rPr>
          <w:rFonts w:ascii="新宋体" w:hAnsi="新宋体" w:cs="新宋体" w:eastAsia="新宋体" w:hint="default"/>
        </w:rPr>
        <w:t>详见“第三节 董事会报告、三 报告期内公司投资情况、（二）</w:t>
      </w:r>
      <w:r>
        <w:rPr>
          <w:rFonts w:ascii="新宋体" w:hAnsi="新宋体" w:cs="新宋体" w:eastAsia="新宋体" w:hint="default"/>
          <w:spacing w:val="-59"/>
        </w:rPr>
        <w:t> </w:t>
      </w:r>
      <w:r>
        <w:rPr>
          <w:rFonts w:ascii="新宋体" w:hAnsi="新宋体" w:cs="新宋体" w:eastAsia="新宋体" w:hint="default"/>
        </w:rPr>
        <w:t>非募集资金投</w:t>
      </w:r>
      <w:r>
        <w:rPr>
          <w:rFonts w:ascii="新宋体" w:hAnsi="新宋体" w:cs="新宋体" w:eastAsia="新宋体" w:hint="default"/>
        </w:rPr>
        <w:t> 资的重大项目”中“</w:t>
      </w:r>
      <w:r>
        <w:rPr>
          <w:rFonts w:ascii="新宋体" w:hAnsi="新宋体" w:cs="新宋体" w:eastAsia="新宋体" w:hint="default"/>
        </w:rPr>
        <w:t>2</w:t>
      </w:r>
      <w:r>
        <w:rPr>
          <w:rFonts w:ascii="新宋体" w:hAnsi="新宋体" w:cs="新宋体" w:eastAsia="新宋体" w:hint="default"/>
        </w:rPr>
        <w:t>、投资郑州春泉暖通节能设备有限公司”。</w:t>
      </w:r>
    </w:p>
    <w:p>
      <w:pPr>
        <w:pStyle w:val="BodyText"/>
        <w:spacing w:line="357" w:lineRule="auto"/>
        <w:ind w:left="708" w:right="278"/>
        <w:jc w:val="left"/>
        <w:rPr>
          <w:rFonts w:ascii="新宋体" w:hAnsi="新宋体" w:cs="新宋体" w:eastAsia="新宋体" w:hint="default"/>
        </w:rPr>
      </w:pPr>
      <w:r>
        <w:rPr>
          <w:rFonts w:ascii="新宋体" w:hAnsi="新宋体" w:cs="新宋体" w:eastAsia="新宋体" w:hint="default"/>
        </w:rPr>
        <w:t>4</w:t>
      </w:r>
      <w:r>
        <w:rPr>
          <w:rFonts w:ascii="新宋体" w:hAnsi="新宋体" w:cs="新宋体" w:eastAsia="新宋体" w:hint="default"/>
        </w:rPr>
        <w:t>、智威宇讯与光谷科技园签订的《协议书》 经第一届董事会第十六次会议审议通过《关于审议北京智威宇讯科技有限公司</w:t>
      </w:r>
    </w:p>
    <w:p>
      <w:pPr>
        <w:pStyle w:val="BodyText"/>
        <w:spacing w:line="357" w:lineRule="auto" w:before="37"/>
        <w:ind w:right="124"/>
        <w:jc w:val="left"/>
      </w:pPr>
      <w:r>
        <w:rPr>
          <w:rFonts w:ascii="新宋体" w:hAnsi="新宋体" w:cs="新宋体" w:eastAsia="新宋体" w:hint="default"/>
          <w:spacing w:val="-3"/>
        </w:rPr>
        <w:t>参与竞拍土地使用权的议案》，智威宇讯拟以竞拍方式获得北京市通州区光机电一体</w:t>
      </w:r>
      <w:r>
        <w:rPr>
          <w:rFonts w:ascii="新宋体" w:hAnsi="新宋体" w:cs="新宋体" w:eastAsia="新宋体" w:hint="default"/>
          <w:spacing w:val="-104"/>
        </w:rPr>
        <w:t> </w:t>
      </w:r>
      <w:r>
        <w:rPr>
          <w:rFonts w:ascii="新宋体" w:hAnsi="新宋体" w:cs="新宋体" w:eastAsia="新宋体" w:hint="default"/>
          <w:spacing w:val="-104"/>
        </w:rPr>
      </w:r>
      <w:r>
        <w:rPr>
          <w:rFonts w:ascii="新宋体" w:hAnsi="新宋体" w:cs="新宋体" w:eastAsia="新宋体" w:hint="default"/>
          <w:spacing w:val="-3"/>
        </w:rPr>
        <w:t>化产业基地经海五路以东，科创东六街以南，经海六路以西，科创东七街以北的一宗</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spacing w:val="-3"/>
        </w:rPr>
        <w:t>国有建设用地的土地使用权，建设用地面积为</w:t>
      </w:r>
      <w:r>
        <w:rPr>
          <w:rFonts w:ascii="新宋体" w:hAnsi="新宋体" w:cs="新宋体" w:eastAsia="新宋体" w:hint="default"/>
          <w:spacing w:val="-3"/>
        </w:rPr>
        <w:t>50</w:t>
      </w:r>
      <w:r>
        <w:rPr>
          <w:rFonts w:ascii="新宋体" w:hAnsi="新宋体" w:cs="新宋体" w:eastAsia="新宋体" w:hint="default"/>
          <w:spacing w:val="-3"/>
        </w:rPr>
        <w:t>亩。鉴于北京光谷科技园开发建设有</w:t>
      </w:r>
      <w:r>
        <w:rPr>
          <w:rFonts w:ascii="新宋体" w:hAnsi="新宋体" w:cs="新宋体" w:eastAsia="新宋体" w:hint="default"/>
          <w:spacing w:val="-98"/>
        </w:rPr>
        <w:t> </w:t>
      </w:r>
      <w:r>
        <w:rPr>
          <w:rFonts w:ascii="新宋体" w:hAnsi="新宋体" w:cs="新宋体" w:eastAsia="新宋体" w:hint="default"/>
          <w:spacing w:val="-98"/>
        </w:rPr>
      </w:r>
      <w:r>
        <w:rPr>
          <w:rFonts w:ascii="新宋体" w:hAnsi="新宋体" w:cs="新宋体" w:eastAsia="新宋体" w:hint="default"/>
          <w:spacing w:val="-3"/>
        </w:rPr>
        <w:t>限公司（以下简称“光谷科技园”）经北京市通州区人民政府授权对该地块拥有一级</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3"/>
        </w:rPr>
        <w:t>开发权，智威宇讯拟委托光谷科技园负责完成土地出让挂牌前期及正式挂牌出让时的</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各项手续，双方于</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6</w:t>
      </w:r>
      <w:r>
        <w:rPr>
          <w:rFonts w:ascii="新宋体" w:hAnsi="新宋体" w:cs="新宋体" w:eastAsia="新宋体" w:hint="default"/>
        </w:rPr>
        <w:t>月</w:t>
      </w:r>
      <w:r>
        <w:rPr>
          <w:rFonts w:ascii="新宋体" w:hAnsi="新宋体" w:cs="新宋体" w:eastAsia="新宋体" w:hint="default"/>
        </w:rPr>
        <w:t>23</w:t>
      </w:r>
      <w:r>
        <w:rPr>
          <w:rFonts w:ascii="新宋体" w:hAnsi="新宋体" w:cs="新宋体" w:eastAsia="新宋体" w:hint="default"/>
        </w:rPr>
        <w:t>日签订《协议书》，协议的价款总额约为</w:t>
      </w:r>
      <w:r>
        <w:rPr>
          <w:rFonts w:ascii="新宋体" w:hAnsi="新宋体" w:cs="新宋体" w:eastAsia="新宋体" w:hint="default"/>
        </w:rPr>
        <w:t>2,900</w:t>
      </w:r>
      <w:r>
        <w:rPr>
          <w:rFonts w:ascii="新宋体" w:hAnsi="新宋体" w:cs="新宋体" w:eastAsia="新宋体" w:hint="default"/>
        </w:rPr>
        <w:t>万元。 截止本报告期末，智威宇讯已预付</w:t>
      </w:r>
      <w:r>
        <w:rPr>
          <w:rFonts w:ascii="新宋体" w:hAnsi="新宋体" w:cs="新宋体" w:eastAsia="新宋体" w:hint="default"/>
        </w:rPr>
        <w:t>2,500</w:t>
      </w:r>
      <w:r>
        <w:rPr>
          <w:rFonts w:ascii="新宋体" w:hAnsi="新宋体" w:cs="新宋体" w:eastAsia="新宋体" w:hint="default"/>
        </w:rPr>
        <w:t>万元给光谷科技园作为</w:t>
      </w:r>
      <w:r>
        <w:rPr/>
        <w:t>土地开发预付款，公 司将对该事项的后续进展及时进行公告。</w:t>
      </w:r>
    </w:p>
    <w:p>
      <w:pPr>
        <w:pStyle w:val="BodyText"/>
        <w:spacing w:line="240" w:lineRule="auto"/>
        <w:ind w:left="708" w:right="100"/>
        <w:jc w:val="left"/>
      </w:pPr>
      <w:r>
        <w:rPr>
          <w:rFonts w:ascii="宋体" w:hAnsi="宋体" w:cs="宋体" w:eastAsia="宋体" w:hint="default"/>
        </w:rPr>
        <w:t>5</w:t>
      </w:r>
      <w:r>
        <w:rPr/>
        <w:t>、建设工程施工合同</w:t>
      </w:r>
    </w:p>
    <w:p>
      <w:pPr>
        <w:pStyle w:val="BodyText"/>
        <w:spacing w:line="357" w:lineRule="auto" w:before="154"/>
        <w:ind w:right="100" w:firstLine="566"/>
        <w:jc w:val="left"/>
      </w:pPr>
      <w:r>
        <w:rPr>
          <w:rFonts w:ascii="宋体" w:hAnsi="宋体" w:cs="宋体" w:eastAsia="宋体" w:hint="default"/>
        </w:rPr>
        <w:t>2010</w:t>
      </w:r>
      <w:r>
        <w:rPr/>
        <w:t>年</w:t>
      </w:r>
      <w:r>
        <w:rPr>
          <w:rFonts w:ascii="宋体" w:hAnsi="宋体" w:cs="宋体" w:eastAsia="宋体" w:hint="default"/>
        </w:rPr>
        <w:t>9</w:t>
      </w:r>
      <w:r>
        <w:rPr/>
        <w:t>月</w:t>
      </w:r>
      <w:r>
        <w:rPr>
          <w:rFonts w:ascii="宋体" w:hAnsi="宋体" w:cs="宋体" w:eastAsia="宋体" w:hint="default"/>
        </w:rPr>
        <w:t>10</w:t>
      </w:r>
      <w:r>
        <w:rPr/>
        <w:t>日，公司与河南东方建设集团发展有限公司签订《汉威国际传感器 </w:t>
      </w:r>
      <w:r>
        <w:rPr>
          <w:spacing w:val="-3"/>
        </w:rPr>
        <w:t>科技园项目建设工程施工合同》（即年产</w:t>
      </w:r>
      <w:r>
        <w:rPr>
          <w:rFonts w:ascii="宋体" w:hAnsi="宋体" w:cs="宋体" w:eastAsia="宋体" w:hint="default"/>
          <w:spacing w:val="-3"/>
        </w:rPr>
        <w:t>8</w:t>
      </w:r>
      <w:r>
        <w:rPr>
          <w:spacing w:val="-3"/>
        </w:rPr>
        <w:t>万支红外气体传感器及</w:t>
      </w:r>
      <w:r>
        <w:rPr>
          <w:rFonts w:ascii="宋体" w:hAnsi="宋体" w:cs="宋体" w:eastAsia="宋体" w:hint="default"/>
          <w:spacing w:val="-3"/>
        </w:rPr>
        <w:t>7.5</w:t>
      </w:r>
      <w:r>
        <w:rPr>
          <w:spacing w:val="-3"/>
        </w:rPr>
        <w:t>万台红外气体检</w:t>
      </w:r>
      <w:r>
        <w:rPr>
          <w:spacing w:val="-98"/>
        </w:rPr>
        <w:t> </w:t>
      </w:r>
      <w:r>
        <w:rPr>
          <w:spacing w:val="-3"/>
        </w:rPr>
        <w:t>测仪仪器仪表项目、年产</w:t>
      </w:r>
      <w:r>
        <w:rPr>
          <w:rFonts w:ascii="宋体" w:hAnsi="宋体" w:cs="宋体" w:eastAsia="宋体" w:hint="default"/>
          <w:spacing w:val="-3"/>
        </w:rPr>
        <w:t>25</w:t>
      </w:r>
      <w:r>
        <w:rPr>
          <w:spacing w:val="-3"/>
        </w:rPr>
        <w:t>万台电化学气体检测仪器仪表项目及超募资金扩建研发中</w:t>
      </w:r>
      <w:r>
        <w:rPr>
          <w:spacing w:val="-100"/>
        </w:rPr>
        <w:t> </w:t>
      </w:r>
      <w:r>
        <w:rPr>
          <w:spacing w:val="-3"/>
        </w:rPr>
        <w:t>心项目之建设工程施工合同），合同总金额</w:t>
      </w:r>
      <w:r>
        <w:rPr>
          <w:rFonts w:ascii="宋体" w:hAnsi="宋体" w:cs="宋体" w:eastAsia="宋体" w:hint="default"/>
          <w:spacing w:val="-3"/>
        </w:rPr>
        <w:t>7,400</w:t>
      </w:r>
      <w:r>
        <w:rPr>
          <w:spacing w:val="-3"/>
        </w:rPr>
        <w:t>万元人民币，合同执行工期</w:t>
      </w:r>
      <w:r>
        <w:rPr>
          <w:rFonts w:ascii="宋体" w:hAnsi="宋体" w:cs="宋体" w:eastAsia="宋体" w:hint="default"/>
          <w:spacing w:val="-3"/>
        </w:rPr>
        <w:t>24</w:t>
      </w:r>
      <w:r>
        <w:rPr>
          <w:spacing w:val="-3"/>
        </w:rPr>
        <w:t>个月。</w:t>
      </w:r>
      <w:r>
        <w:rPr>
          <w:spacing w:val="-93"/>
        </w:rPr>
        <w:t> </w:t>
      </w:r>
      <w:r>
        <w:rPr/>
        <w:t>截止</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日，合同按照约定正在执行中。</w:t>
      </w:r>
    </w:p>
    <w:p>
      <w:pPr>
        <w:spacing w:line="240" w:lineRule="auto" w:before="2"/>
        <w:rPr>
          <w:rFonts w:ascii="宋体" w:hAnsi="宋体" w:cs="宋体" w:eastAsia="宋体" w:hint="default"/>
          <w:sz w:val="21"/>
          <w:szCs w:val="21"/>
        </w:rPr>
      </w:pPr>
    </w:p>
    <w:p>
      <w:pPr>
        <w:pStyle w:val="Heading5"/>
        <w:spacing w:line="357" w:lineRule="auto"/>
        <w:ind w:left="142" w:right="244" w:firstLine="566"/>
        <w:jc w:val="left"/>
        <w:rPr>
          <w:b w:val="0"/>
          <w:bCs w:val="0"/>
        </w:rPr>
      </w:pPr>
      <w:r>
        <w:rPr/>
        <w:t>十三、公司或持有公司股份</w:t>
      </w:r>
      <w:r>
        <w:rPr>
          <w:rFonts w:ascii="新宋体" w:hAnsi="新宋体" w:cs="新宋体" w:eastAsia="新宋体" w:hint="default"/>
        </w:rPr>
        <w:t>5%</w:t>
      </w:r>
      <w:r>
        <w:rPr/>
        <w:t>以上（含</w:t>
      </w:r>
      <w:r>
        <w:rPr>
          <w:rFonts w:ascii="新宋体" w:hAnsi="新宋体" w:cs="新宋体" w:eastAsia="新宋体" w:hint="default"/>
        </w:rPr>
        <w:t>5%</w:t>
      </w:r>
      <w:r>
        <w:rPr/>
        <w:t>）的股东及作为股东的董事、监事、</w:t>
      </w:r>
      <w:r>
        <w:rPr>
          <w:w w:val="99"/>
        </w:rPr>
        <w:t> </w:t>
      </w:r>
      <w:r>
        <w:rPr/>
        <w:t>高级管理人员在报告期内发生或持续到报告期内的承诺事项。</w:t>
      </w:r>
      <w:r>
        <w:rPr>
          <w:b w:val="0"/>
          <w:bCs w:val="0"/>
        </w:rPr>
      </w:r>
    </w:p>
    <w:p>
      <w:pPr>
        <w:pStyle w:val="BodyText"/>
        <w:spacing w:line="357" w:lineRule="auto" w:before="77"/>
        <w:ind w:right="228" w:firstLine="566"/>
        <w:jc w:val="left"/>
        <w:rPr>
          <w:rFonts w:ascii="新宋体" w:hAnsi="新宋体" w:cs="新宋体" w:eastAsia="新宋体" w:hint="default"/>
        </w:rPr>
      </w:pPr>
      <w:r>
        <w:rPr>
          <w:rFonts w:ascii="新宋体" w:hAnsi="新宋体" w:cs="新宋体" w:eastAsia="新宋体" w:hint="default"/>
          <w:spacing w:val="-2"/>
        </w:rPr>
        <w:t>1</w:t>
      </w:r>
      <w:r>
        <w:rPr>
          <w:rFonts w:ascii="新宋体" w:hAnsi="新宋体" w:cs="新宋体" w:eastAsia="新宋体" w:hint="default"/>
          <w:spacing w:val="-2"/>
        </w:rPr>
        <w:t>、公司实际控制人任红军、钟超及股东宁波君润投资有限公司严格履行公司上</w:t>
      </w:r>
      <w:r>
        <w:rPr>
          <w:rFonts w:ascii="新宋体" w:hAnsi="新宋体" w:cs="新宋体" w:eastAsia="新宋体" w:hint="default"/>
        </w:rPr>
        <w:t> 市前作出的关于避免同业竞争的承诺。</w:t>
      </w:r>
    </w:p>
    <w:p>
      <w:pPr>
        <w:pStyle w:val="BodyText"/>
        <w:spacing w:line="357" w:lineRule="auto" w:before="74"/>
        <w:ind w:right="228" w:firstLine="566"/>
        <w:jc w:val="left"/>
        <w:rPr>
          <w:rFonts w:ascii="新宋体" w:hAnsi="新宋体" w:cs="新宋体" w:eastAsia="新宋体" w:hint="default"/>
        </w:rPr>
      </w:pPr>
      <w:r>
        <w:rPr>
          <w:rFonts w:ascii="新宋体" w:hAnsi="新宋体" w:cs="新宋体" w:eastAsia="新宋体" w:hint="default"/>
          <w:spacing w:val="-2"/>
        </w:rPr>
        <w:t>2</w:t>
      </w:r>
      <w:r>
        <w:rPr>
          <w:rFonts w:ascii="新宋体" w:hAnsi="新宋体" w:cs="新宋体" w:eastAsia="新宋体" w:hint="default"/>
          <w:spacing w:val="-2"/>
        </w:rPr>
        <w:t>、公司全体发起人股东、董事、监事、高级管理人员、实际控制人及宁波君润</w:t>
      </w:r>
      <w:r>
        <w:rPr>
          <w:rFonts w:ascii="新宋体" w:hAnsi="新宋体" w:cs="新宋体" w:eastAsia="新宋体" w:hint="default"/>
        </w:rPr>
        <w:t> </w:t>
      </w:r>
      <w:r>
        <w:rPr>
          <w:rFonts w:ascii="新宋体" w:hAnsi="新宋体" w:cs="新宋体" w:eastAsia="新宋体" w:hint="default"/>
          <w:spacing w:val="-3"/>
        </w:rPr>
        <w:t>投资有限公司严格履行公司上市前作出的关于对所持股份的限售安排、股东对所持股</w:t>
      </w:r>
    </w:p>
    <w:p>
      <w:pPr>
        <w:spacing w:after="0" w:line="357" w:lineRule="auto"/>
        <w:jc w:val="left"/>
        <w:rPr>
          <w:rFonts w:ascii="新宋体" w:hAnsi="新宋体" w:cs="新宋体" w:eastAsia="新宋体" w:hint="default"/>
        </w:rPr>
        <w:sectPr>
          <w:footerReference w:type="default" r:id="rId30"/>
          <w:pgSz w:w="11910" w:h="16840"/>
          <w:pgMar w:footer="1572" w:header="544" w:top="1140" w:bottom="1760" w:left="1560" w:right="1180"/>
          <w:pgNumType w:start="49"/>
        </w:sectPr>
      </w:pPr>
    </w:p>
    <w:p>
      <w:pPr>
        <w:spacing w:line="240" w:lineRule="auto" w:before="3"/>
        <w:rPr>
          <w:rFonts w:ascii="新宋体" w:hAnsi="新宋体" w:cs="新宋体" w:eastAsia="新宋体" w:hint="default"/>
          <w:sz w:val="29"/>
          <w:szCs w:val="29"/>
        </w:rPr>
      </w:pPr>
    </w:p>
    <w:p>
      <w:pPr>
        <w:pStyle w:val="BodyText"/>
        <w:spacing w:line="357" w:lineRule="auto" w:before="26"/>
        <w:ind w:right="228" w:firstLine="566"/>
        <w:jc w:val="left"/>
        <w:rPr>
          <w:rFonts w:ascii="新宋体" w:hAnsi="新宋体" w:cs="新宋体" w:eastAsia="新宋体" w:hint="default"/>
        </w:rPr>
      </w:pPr>
      <w:r>
        <w:rPr>
          <w:rFonts w:ascii="新宋体" w:hAnsi="新宋体" w:cs="新宋体" w:eastAsia="新宋体" w:hint="default"/>
          <w:spacing w:val="-2"/>
        </w:rPr>
        <w:t>3</w:t>
      </w:r>
      <w:r>
        <w:rPr>
          <w:rFonts w:ascii="新宋体" w:hAnsi="新宋体" w:cs="新宋体" w:eastAsia="新宋体" w:hint="default"/>
          <w:spacing w:val="-2"/>
        </w:rPr>
        <w:t>、公司实际控制人任红军、钟超及股东宁波君润投资有限公司严格履行公司上</w:t>
      </w:r>
      <w:r>
        <w:rPr>
          <w:rFonts w:ascii="新宋体" w:hAnsi="新宋体" w:cs="新宋体" w:eastAsia="新宋体" w:hint="default"/>
        </w:rPr>
        <w:t> 市前作出的关于规范关联交易的承诺，未与公司发生关联交易。</w:t>
      </w:r>
    </w:p>
    <w:p>
      <w:pPr>
        <w:pStyle w:val="BodyText"/>
        <w:spacing w:line="357" w:lineRule="auto" w:before="77"/>
        <w:ind w:right="398" w:firstLine="566"/>
        <w:jc w:val="left"/>
        <w:rPr>
          <w:rFonts w:ascii="新宋体" w:hAnsi="新宋体" w:cs="新宋体" w:eastAsia="新宋体" w:hint="default"/>
        </w:rPr>
      </w:pPr>
      <w:r>
        <w:rPr>
          <w:rFonts w:ascii="新宋体" w:hAnsi="新宋体" w:cs="新宋体" w:eastAsia="新宋体" w:hint="default"/>
        </w:rPr>
        <w:t>4</w:t>
      </w:r>
      <w:r>
        <w:rPr>
          <w:rFonts w:ascii="新宋体" w:hAnsi="新宋体" w:cs="新宋体" w:eastAsia="新宋体" w:hint="default"/>
        </w:rPr>
        <w:t>、公司控股股东任红军严格履行关于劳务派遣而可能承担连带赔偿责任的承 诺。报告期内，公司不存在由于劳务派遣所产生的法律纠纷及经济损失。</w:t>
      </w:r>
    </w:p>
    <w:p>
      <w:pPr>
        <w:pStyle w:val="BodyText"/>
        <w:spacing w:line="357" w:lineRule="auto" w:before="74"/>
        <w:ind w:right="236" w:firstLine="566"/>
        <w:jc w:val="both"/>
        <w:rPr>
          <w:rFonts w:ascii="新宋体" w:hAnsi="新宋体" w:cs="新宋体" w:eastAsia="新宋体" w:hint="default"/>
        </w:rPr>
      </w:pPr>
      <w:r>
        <w:rPr>
          <w:rFonts w:ascii="新宋体" w:hAnsi="新宋体" w:cs="新宋体" w:eastAsia="新宋体" w:hint="default"/>
          <w:spacing w:val="-2"/>
        </w:rPr>
        <w:t>5</w:t>
      </w:r>
      <w:r>
        <w:rPr>
          <w:rFonts w:ascii="新宋体" w:hAnsi="新宋体" w:cs="新宋体" w:eastAsia="新宋体" w:hint="default"/>
          <w:spacing w:val="-2"/>
        </w:rPr>
        <w:t>、公司实际控制人任红军和钟超严格履行关于创威煤安取得土地使用权相关事</w:t>
      </w:r>
      <w:r>
        <w:rPr>
          <w:rFonts w:ascii="新宋体" w:hAnsi="新宋体" w:cs="新宋体" w:eastAsia="新宋体" w:hint="default"/>
        </w:rPr>
        <w:t> </w:t>
      </w:r>
      <w:r>
        <w:rPr>
          <w:rFonts w:ascii="新宋体" w:hAnsi="新宋体" w:cs="新宋体" w:eastAsia="新宋体" w:hint="default"/>
          <w:spacing w:val="-3"/>
        </w:rPr>
        <w:t>项的承诺。报告期内，公司及创威煤安不存在因创威煤安取得土地使用权而补交相关</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费用或承担相关损失的现象。</w:t>
      </w:r>
    </w:p>
    <w:p>
      <w:pPr>
        <w:pStyle w:val="BodyText"/>
        <w:spacing w:line="357" w:lineRule="auto" w:before="77"/>
        <w:ind w:right="101" w:firstLine="563"/>
        <w:jc w:val="left"/>
        <w:rPr>
          <w:rFonts w:ascii="新宋体" w:hAnsi="新宋体" w:cs="新宋体" w:eastAsia="新宋体" w:hint="default"/>
        </w:rPr>
      </w:pPr>
      <w:r>
        <w:rPr>
          <w:rFonts w:ascii="新宋体" w:hAnsi="新宋体" w:cs="新宋体" w:eastAsia="新宋体" w:hint="default"/>
          <w:spacing w:val="-5"/>
        </w:rPr>
        <w:t>6</w:t>
      </w:r>
      <w:r>
        <w:rPr>
          <w:rFonts w:ascii="新宋体" w:hAnsi="新宋体" w:cs="新宋体" w:eastAsia="新宋体" w:hint="default"/>
          <w:spacing w:val="-5"/>
        </w:rPr>
        <w:t>、公司控股股东任红军严格履行关于注销汉威安仪相关事项的承诺。报告期内，</w:t>
      </w:r>
      <w:r>
        <w:rPr>
          <w:rFonts w:ascii="新宋体" w:hAnsi="新宋体" w:cs="新宋体" w:eastAsia="新宋体" w:hint="default"/>
        </w:rPr>
        <w:t> </w:t>
      </w:r>
      <w:r>
        <w:rPr>
          <w:rFonts w:ascii="新宋体" w:hAnsi="新宋体" w:cs="新宋体" w:eastAsia="新宋体" w:hint="default"/>
          <w:spacing w:val="-3"/>
        </w:rPr>
        <w:t>汉威安仪不存在因注销、债权债务、税务等任何有关事项遭致任何政府部门、法人单</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位或个人的处罚、索赔、起诉或仲裁的情况。</w:t>
      </w:r>
    </w:p>
    <w:p>
      <w:pPr>
        <w:spacing w:line="240" w:lineRule="auto" w:before="2"/>
        <w:rPr>
          <w:rFonts w:ascii="新宋体" w:hAnsi="新宋体" w:cs="新宋体" w:eastAsia="新宋体" w:hint="default"/>
          <w:sz w:val="21"/>
          <w:szCs w:val="21"/>
        </w:rPr>
      </w:pPr>
    </w:p>
    <w:p>
      <w:pPr>
        <w:spacing w:line="357" w:lineRule="auto" w:before="0"/>
        <w:ind w:left="708" w:right="278" w:firstLine="2"/>
        <w:jc w:val="left"/>
        <w:rPr>
          <w:rFonts w:ascii="新宋体" w:hAnsi="新宋体" w:cs="新宋体" w:eastAsia="新宋体" w:hint="default"/>
          <w:sz w:val="24"/>
          <w:szCs w:val="24"/>
        </w:rPr>
      </w:pPr>
      <w:r>
        <w:rPr>
          <w:rFonts w:ascii="新宋体" w:hAnsi="新宋体" w:cs="新宋体" w:eastAsia="新宋体" w:hint="default"/>
          <w:b/>
          <w:bCs/>
          <w:sz w:val="24"/>
          <w:szCs w:val="24"/>
        </w:rPr>
        <w:t>十四、报告期内公司聘任、解聘会计师事务所情况</w:t>
      </w:r>
      <w:r>
        <w:rPr>
          <w:rFonts w:ascii="新宋体" w:hAnsi="新宋体" w:cs="新宋体" w:eastAsia="新宋体" w:hint="default"/>
          <w:b/>
          <w:bCs/>
          <w:w w:val="99"/>
          <w:sz w:val="24"/>
          <w:szCs w:val="24"/>
        </w:rPr>
        <w:t> </w:t>
      </w:r>
      <w:r>
        <w:rPr>
          <w:rFonts w:ascii="新宋体" w:hAnsi="新宋体" w:cs="新宋体" w:eastAsia="新宋体" w:hint="default"/>
          <w:sz w:val="24"/>
          <w:szCs w:val="24"/>
        </w:rPr>
        <w:t>2009</w:t>
      </w:r>
      <w:r>
        <w:rPr>
          <w:rFonts w:ascii="新宋体" w:hAnsi="新宋体" w:cs="新宋体" w:eastAsia="新宋体" w:hint="default"/>
          <w:sz w:val="24"/>
          <w:szCs w:val="24"/>
        </w:rPr>
        <w:t>年度股东大会续聘中磊会计师事务所有限责任公司为公司</w:t>
      </w:r>
      <w:r>
        <w:rPr>
          <w:rFonts w:ascii="新宋体" w:hAnsi="新宋体" w:cs="新宋体" w:eastAsia="新宋体" w:hint="default"/>
          <w:sz w:val="24"/>
          <w:szCs w:val="24"/>
        </w:rPr>
        <w:t>2010</w:t>
      </w:r>
      <w:r>
        <w:rPr>
          <w:rFonts w:ascii="新宋体" w:hAnsi="新宋体" w:cs="新宋体" w:eastAsia="新宋体" w:hint="default"/>
          <w:sz w:val="24"/>
          <w:szCs w:val="24"/>
        </w:rPr>
        <w:t>年度审计机</w:t>
      </w:r>
    </w:p>
    <w:p>
      <w:pPr>
        <w:pStyle w:val="BodyText"/>
        <w:spacing w:line="240" w:lineRule="auto"/>
        <w:ind w:right="0"/>
        <w:jc w:val="both"/>
        <w:rPr>
          <w:rFonts w:ascii="新宋体" w:hAnsi="新宋体" w:cs="新宋体" w:eastAsia="新宋体" w:hint="default"/>
        </w:rPr>
      </w:pPr>
      <w:r>
        <w:rPr>
          <w:rFonts w:ascii="新宋体" w:hAnsi="新宋体" w:cs="新宋体" w:eastAsia="新宋体" w:hint="default"/>
        </w:rPr>
        <w:t>构，目前该所已连续四年为公司提供审计服务。</w:t>
      </w:r>
    </w:p>
    <w:p>
      <w:pPr>
        <w:spacing w:line="240" w:lineRule="auto" w:before="1"/>
        <w:rPr>
          <w:rFonts w:ascii="新宋体" w:hAnsi="新宋体" w:cs="新宋体" w:eastAsia="新宋体" w:hint="default"/>
          <w:sz w:val="30"/>
          <w:szCs w:val="30"/>
        </w:rPr>
      </w:pPr>
    </w:p>
    <w:p>
      <w:pPr>
        <w:spacing w:line="357" w:lineRule="auto" w:before="0"/>
        <w:ind w:left="708" w:right="278" w:firstLine="2"/>
        <w:jc w:val="left"/>
        <w:rPr>
          <w:rFonts w:ascii="新宋体" w:hAnsi="新宋体" w:cs="新宋体" w:eastAsia="新宋体" w:hint="default"/>
          <w:sz w:val="24"/>
          <w:szCs w:val="24"/>
        </w:rPr>
      </w:pPr>
      <w:r>
        <w:rPr>
          <w:rFonts w:ascii="新宋体" w:hAnsi="新宋体" w:cs="新宋体" w:eastAsia="新宋体" w:hint="default"/>
          <w:b/>
          <w:bCs/>
          <w:sz w:val="24"/>
          <w:szCs w:val="24"/>
        </w:rPr>
        <w:t>十五、受监管部门处罚、通报批评、公开谴责等情况</w:t>
      </w:r>
      <w:r>
        <w:rPr>
          <w:rFonts w:ascii="新宋体" w:hAnsi="新宋体" w:cs="新宋体" w:eastAsia="新宋体" w:hint="default"/>
          <w:b/>
          <w:bCs/>
          <w:w w:val="99"/>
          <w:sz w:val="24"/>
          <w:szCs w:val="24"/>
        </w:rPr>
        <w:t> </w:t>
      </w:r>
      <w:r>
        <w:rPr>
          <w:rFonts w:ascii="新宋体" w:hAnsi="新宋体" w:cs="新宋体" w:eastAsia="新宋体" w:hint="default"/>
          <w:sz w:val="24"/>
          <w:szCs w:val="24"/>
        </w:rPr>
        <w:t>报告期内，公司及其董事、监事、高级管理人员、公司控股股东、实际控制人</w:t>
      </w:r>
    </w:p>
    <w:p>
      <w:pPr>
        <w:pStyle w:val="BodyText"/>
        <w:spacing w:line="357" w:lineRule="auto"/>
        <w:ind w:right="233"/>
        <w:jc w:val="both"/>
        <w:rPr>
          <w:rFonts w:ascii="新宋体" w:hAnsi="新宋体" w:cs="新宋体" w:eastAsia="新宋体" w:hint="default"/>
        </w:rPr>
      </w:pPr>
      <w:r>
        <w:rPr>
          <w:rFonts w:ascii="新宋体" w:hAnsi="新宋体" w:cs="新宋体" w:eastAsia="新宋体" w:hint="default"/>
          <w:spacing w:val="-3"/>
        </w:rPr>
        <w:t>不存在受有权机关调查、司法纪检部门采取强制措施、被移送司法机关或追究刑事责</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3"/>
        </w:rPr>
        <w:t>任、中国证监会稽查、中国证监会行政处罚、证券市场禁入、认定为不适当人选被其</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他行政管理部门处罚及证券交易所公开谴责的情形。</w:t>
      </w:r>
    </w:p>
    <w:p>
      <w:pPr>
        <w:spacing w:line="240" w:lineRule="auto" w:before="2"/>
        <w:rPr>
          <w:rFonts w:ascii="新宋体" w:hAnsi="新宋体" w:cs="新宋体" w:eastAsia="新宋体" w:hint="default"/>
          <w:sz w:val="21"/>
          <w:szCs w:val="21"/>
        </w:rPr>
      </w:pPr>
    </w:p>
    <w:p>
      <w:pPr>
        <w:pStyle w:val="Heading5"/>
        <w:spacing w:line="240" w:lineRule="auto"/>
        <w:ind w:left="684" w:right="100"/>
        <w:jc w:val="left"/>
        <w:rPr>
          <w:rFonts w:ascii="宋体" w:hAnsi="宋体" w:cs="宋体" w:eastAsia="宋体" w:hint="default"/>
          <w:b w:val="0"/>
          <w:bCs w:val="0"/>
        </w:rPr>
      </w:pPr>
      <w:r>
        <w:rPr>
          <w:rFonts w:ascii="宋体" w:hAnsi="宋体" w:cs="宋体" w:eastAsia="宋体" w:hint="default"/>
        </w:rPr>
        <w:t>十六、报告期内，中国证监会及其派出机构对公司检查情况。</w:t>
      </w:r>
      <w:r>
        <w:rPr>
          <w:rFonts w:ascii="宋体" w:hAnsi="宋体" w:cs="宋体" w:eastAsia="宋体" w:hint="default"/>
          <w:b w:val="0"/>
          <w:bCs w:val="0"/>
        </w:rPr>
      </w:r>
    </w:p>
    <w:p>
      <w:pPr>
        <w:pStyle w:val="BodyText"/>
        <w:spacing w:line="357" w:lineRule="auto" w:before="194"/>
        <w:ind w:right="232" w:firstLine="479"/>
        <w:jc w:val="both"/>
        <w:rPr>
          <w:rFonts w:ascii="新宋体" w:hAnsi="新宋体" w:cs="新宋体" w:eastAsia="新宋体" w:hint="default"/>
        </w:rPr>
      </w:pPr>
      <w:r>
        <w:rPr>
          <w:rFonts w:ascii="新宋体" w:hAnsi="新宋体" w:cs="新宋体" w:eastAsia="新宋体" w:hint="default"/>
        </w:rPr>
        <w:t>根据中国证监会河南监管局下发的豫证监发【</w:t>
      </w:r>
      <w:r>
        <w:rPr>
          <w:rFonts w:ascii="新宋体" w:hAnsi="新宋体" w:cs="新宋体" w:eastAsia="新宋体" w:hint="default"/>
        </w:rPr>
        <w:t>2010</w:t>
      </w:r>
      <w:r>
        <w:rPr>
          <w:rFonts w:ascii="新宋体" w:hAnsi="新宋体" w:cs="新宋体" w:eastAsia="新宋体" w:hint="default"/>
        </w:rPr>
        <w:t>】</w:t>
      </w:r>
      <w:r>
        <w:rPr>
          <w:rFonts w:ascii="新宋体" w:hAnsi="新宋体" w:cs="新宋体" w:eastAsia="新宋体" w:hint="default"/>
        </w:rPr>
        <w:t>287</w:t>
      </w:r>
      <w:r>
        <w:rPr>
          <w:rFonts w:ascii="新宋体" w:hAnsi="新宋体" w:cs="新宋体" w:eastAsia="新宋体" w:hint="default"/>
          <w:spacing w:val="-89"/>
        </w:rPr>
        <w:t> </w:t>
      </w:r>
      <w:r>
        <w:rPr>
          <w:rFonts w:ascii="新宋体" w:hAnsi="新宋体" w:cs="新宋体" w:eastAsia="新宋体" w:hint="default"/>
        </w:rPr>
        <w:t>号文，中国证监会河南 监管局于</w:t>
      </w:r>
      <w:r>
        <w:rPr>
          <w:rFonts w:ascii="新宋体" w:hAnsi="新宋体" w:cs="新宋体" w:eastAsia="新宋体" w:hint="default"/>
          <w:spacing w:val="-54"/>
        </w:rPr>
        <w:t> </w:t>
      </w:r>
      <w:r>
        <w:rPr>
          <w:rFonts w:ascii="新宋体" w:hAnsi="新宋体" w:cs="新宋体" w:eastAsia="新宋体" w:hint="default"/>
        </w:rPr>
        <w:t>2010</w:t>
      </w:r>
      <w:r>
        <w:rPr>
          <w:rFonts w:ascii="新宋体" w:hAnsi="新宋体" w:cs="新宋体" w:eastAsia="新宋体" w:hint="default"/>
          <w:spacing w:val="-54"/>
        </w:rPr>
        <w:t> </w:t>
      </w:r>
      <w:r>
        <w:rPr>
          <w:rFonts w:ascii="新宋体" w:hAnsi="新宋体" w:cs="新宋体" w:eastAsia="新宋体" w:hint="default"/>
        </w:rPr>
        <w:t>年</w:t>
      </w:r>
      <w:r>
        <w:rPr>
          <w:rFonts w:ascii="新宋体" w:hAnsi="新宋体" w:cs="新宋体" w:eastAsia="新宋体" w:hint="default"/>
          <w:spacing w:val="-54"/>
        </w:rPr>
        <w:t> </w:t>
      </w:r>
      <w:r>
        <w:rPr>
          <w:rFonts w:ascii="新宋体" w:hAnsi="新宋体" w:cs="新宋体" w:eastAsia="新宋体" w:hint="default"/>
        </w:rPr>
        <w:t>7</w:t>
      </w:r>
      <w:r>
        <w:rPr>
          <w:rFonts w:ascii="新宋体" w:hAnsi="新宋体" w:cs="新宋体" w:eastAsia="新宋体" w:hint="default"/>
          <w:spacing w:val="-52"/>
        </w:rPr>
        <w:t> </w:t>
      </w:r>
      <w:r>
        <w:rPr>
          <w:rFonts w:ascii="新宋体" w:hAnsi="新宋体" w:cs="新宋体" w:eastAsia="新宋体" w:hint="default"/>
        </w:rPr>
        <w:t>月</w:t>
      </w:r>
      <w:r>
        <w:rPr>
          <w:rFonts w:ascii="新宋体" w:hAnsi="新宋体" w:cs="新宋体" w:eastAsia="新宋体" w:hint="default"/>
          <w:spacing w:val="-51"/>
        </w:rPr>
        <w:t> </w:t>
      </w:r>
      <w:r>
        <w:rPr>
          <w:rFonts w:ascii="新宋体" w:hAnsi="新宋体" w:cs="新宋体" w:eastAsia="新宋体" w:hint="default"/>
        </w:rPr>
        <w:t>26</w:t>
      </w:r>
      <w:r>
        <w:rPr>
          <w:rFonts w:ascii="新宋体" w:hAnsi="新宋体" w:cs="新宋体" w:eastAsia="新宋体" w:hint="default"/>
          <w:spacing w:val="-54"/>
        </w:rPr>
        <w:t> </w:t>
      </w:r>
      <w:r>
        <w:rPr>
          <w:rFonts w:ascii="新宋体" w:hAnsi="新宋体" w:cs="新宋体" w:eastAsia="新宋体" w:hint="default"/>
        </w:rPr>
        <w:t>日</w:t>
      </w:r>
      <w:r>
        <w:rPr>
          <w:rFonts w:ascii="新宋体" w:hAnsi="新宋体" w:cs="新宋体" w:eastAsia="新宋体" w:hint="default"/>
        </w:rPr>
        <w:t>-2010</w:t>
      </w:r>
      <w:r>
        <w:rPr>
          <w:rFonts w:ascii="新宋体" w:hAnsi="新宋体" w:cs="新宋体" w:eastAsia="新宋体" w:hint="default"/>
          <w:spacing w:val="-54"/>
        </w:rPr>
        <w:t> </w:t>
      </w:r>
      <w:r>
        <w:rPr>
          <w:rFonts w:ascii="新宋体" w:hAnsi="新宋体" w:cs="新宋体" w:eastAsia="新宋体" w:hint="default"/>
        </w:rPr>
        <w:t>年</w:t>
      </w:r>
      <w:r>
        <w:rPr>
          <w:rFonts w:ascii="新宋体" w:hAnsi="新宋体" w:cs="新宋体" w:eastAsia="新宋体" w:hint="default"/>
          <w:spacing w:val="-54"/>
        </w:rPr>
        <w:t> </w:t>
      </w:r>
      <w:r>
        <w:rPr>
          <w:rFonts w:ascii="新宋体" w:hAnsi="新宋体" w:cs="新宋体" w:eastAsia="新宋体" w:hint="default"/>
        </w:rPr>
        <w:t>7</w:t>
      </w:r>
      <w:r>
        <w:rPr>
          <w:rFonts w:ascii="新宋体" w:hAnsi="新宋体" w:cs="新宋体" w:eastAsia="新宋体" w:hint="default"/>
          <w:spacing w:val="-52"/>
        </w:rPr>
        <w:t> </w:t>
      </w:r>
      <w:r>
        <w:rPr>
          <w:rFonts w:ascii="新宋体" w:hAnsi="新宋体" w:cs="新宋体" w:eastAsia="新宋体" w:hint="default"/>
        </w:rPr>
        <w:t>月</w:t>
      </w:r>
      <w:r>
        <w:rPr>
          <w:rFonts w:ascii="新宋体" w:hAnsi="新宋体" w:cs="新宋体" w:eastAsia="新宋体" w:hint="default"/>
          <w:spacing w:val="-54"/>
        </w:rPr>
        <w:t> </w:t>
      </w:r>
      <w:r>
        <w:rPr>
          <w:rFonts w:ascii="新宋体" w:hAnsi="新宋体" w:cs="新宋体" w:eastAsia="新宋体" w:hint="default"/>
        </w:rPr>
        <w:t>30</w:t>
      </w:r>
      <w:r>
        <w:rPr>
          <w:rFonts w:ascii="新宋体" w:hAnsi="新宋体" w:cs="新宋体" w:eastAsia="新宋体" w:hint="default"/>
          <w:spacing w:val="-51"/>
        </w:rPr>
        <w:t> </w:t>
      </w:r>
      <w:r>
        <w:rPr>
          <w:rFonts w:ascii="新宋体" w:hAnsi="新宋体" w:cs="新宋体" w:eastAsia="新宋体" w:hint="default"/>
        </w:rPr>
        <w:t>日对河南汉威电子股份有限公司的信息 </w:t>
      </w:r>
      <w:r>
        <w:rPr>
          <w:rFonts w:ascii="新宋体" w:hAnsi="新宋体" w:cs="新宋体" w:eastAsia="新宋体" w:hint="default"/>
          <w:spacing w:val="-3"/>
        </w:rPr>
        <w:t>披露质量、公司治理的合规性、实际控制人行使股东权利和控制权的规范性、募集资</w:t>
      </w:r>
      <w:r>
        <w:rPr>
          <w:rFonts w:ascii="新宋体" w:hAnsi="新宋体" w:cs="新宋体" w:eastAsia="新宋体" w:hint="default"/>
          <w:spacing w:val="-106"/>
        </w:rPr>
        <w:t> </w:t>
      </w:r>
      <w:r>
        <w:rPr>
          <w:rFonts w:ascii="新宋体" w:hAnsi="新宋体" w:cs="新宋体" w:eastAsia="新宋体" w:hint="default"/>
          <w:spacing w:val="-106"/>
        </w:rPr>
      </w:r>
      <w:r>
        <w:rPr>
          <w:rFonts w:ascii="新宋体" w:hAnsi="新宋体" w:cs="新宋体" w:eastAsia="新宋体" w:hint="default"/>
          <w:spacing w:val="-3"/>
        </w:rPr>
        <w:t>金的使用和管理的合规性、会计核算和财务管理的合规性进行现场检查。通过本次全</w:t>
      </w:r>
      <w:r>
        <w:rPr>
          <w:rFonts w:ascii="新宋体" w:hAnsi="新宋体" w:cs="新宋体" w:eastAsia="新宋体" w:hint="default"/>
          <w:spacing w:val="-100"/>
        </w:rPr>
        <w:t> </w:t>
      </w:r>
      <w:r>
        <w:rPr>
          <w:rFonts w:ascii="新宋体" w:hAnsi="新宋体" w:cs="新宋体" w:eastAsia="新宋体" w:hint="default"/>
          <w:spacing w:val="-100"/>
        </w:rPr>
      </w:r>
      <w:r>
        <w:rPr>
          <w:rFonts w:ascii="新宋体" w:hAnsi="新宋体" w:cs="新宋体" w:eastAsia="新宋体" w:hint="default"/>
          <w:spacing w:val="-3"/>
        </w:rPr>
        <w:t>面检查，中国证监会河南监管局认为“汉威电子公司治理、规范运作、信息披露、财</w:t>
      </w:r>
      <w:r>
        <w:rPr>
          <w:rFonts w:ascii="新宋体" w:hAnsi="新宋体" w:cs="新宋体" w:eastAsia="新宋体" w:hint="default"/>
          <w:spacing w:val="-109"/>
        </w:rPr>
        <w:t> </w:t>
      </w:r>
      <w:r>
        <w:rPr>
          <w:rFonts w:ascii="新宋体" w:hAnsi="新宋体" w:cs="新宋体" w:eastAsia="新宋体" w:hint="default"/>
          <w:spacing w:val="-109"/>
        </w:rPr>
      </w:r>
      <w:r>
        <w:rPr>
          <w:rFonts w:ascii="新宋体" w:hAnsi="新宋体" w:cs="新宋体" w:eastAsia="新宋体" w:hint="default"/>
          <w:spacing w:val="-18"/>
        </w:rPr>
        <w:t>务管理等整体运行情况良好”。</w:t>
      </w:r>
      <w:r>
        <w:rPr>
          <w:rFonts w:ascii="新宋体" w:hAnsi="新宋体" w:cs="新宋体" w:eastAsia="新宋体" w:hint="default"/>
        </w:rPr>
      </w:r>
    </w:p>
    <w:p>
      <w:pPr>
        <w:spacing w:line="240" w:lineRule="auto" w:before="1"/>
        <w:rPr>
          <w:rFonts w:ascii="新宋体" w:hAnsi="新宋体" w:cs="新宋体" w:eastAsia="新宋体" w:hint="default"/>
          <w:sz w:val="33"/>
          <w:szCs w:val="33"/>
        </w:rPr>
      </w:pPr>
    </w:p>
    <w:p>
      <w:pPr>
        <w:pStyle w:val="Heading5"/>
        <w:spacing w:line="240" w:lineRule="auto"/>
        <w:ind w:left="710" w:right="100"/>
        <w:jc w:val="left"/>
        <w:rPr>
          <w:b w:val="0"/>
          <w:bCs w:val="0"/>
        </w:rPr>
      </w:pPr>
      <w:r>
        <w:rPr/>
        <w:t>十七、报告期内重大信息索引</w:t>
      </w:r>
      <w:r>
        <w:rPr>
          <w:b w:val="0"/>
          <w:bCs w:val="0"/>
        </w:rPr>
      </w:r>
    </w:p>
    <w:p>
      <w:pPr>
        <w:spacing w:after="0" w:line="240" w:lineRule="auto"/>
        <w:jc w:val="left"/>
        <w:sectPr>
          <w:footerReference w:type="default" r:id="rId31"/>
          <w:pgSz w:w="11910" w:h="16840"/>
          <w:pgMar w:footer="980" w:header="544" w:top="1140" w:bottom="1180" w:left="1560" w:right="1180"/>
          <w:pgNumType w:start="5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744"/>
        <w:gridCol w:w="1822"/>
        <w:gridCol w:w="1213"/>
        <w:gridCol w:w="4350"/>
        <w:gridCol w:w="1810"/>
      </w:tblGrid>
      <w:tr>
        <w:trPr>
          <w:trHeight w:val="578" w:hRule="exact"/>
        </w:trPr>
        <w:tc>
          <w:tcPr>
            <w:tcW w:w="744"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09"/>
              <w:ind w:left="197" w:right="0"/>
              <w:jc w:val="left"/>
              <w:rPr>
                <w:rFonts w:ascii="新宋体" w:hAnsi="新宋体" w:cs="新宋体" w:eastAsia="新宋体" w:hint="default"/>
                <w:sz w:val="21"/>
                <w:szCs w:val="21"/>
              </w:rPr>
            </w:pPr>
            <w:r>
              <w:rPr>
                <w:rFonts w:ascii="新宋体" w:hAnsi="新宋体" w:cs="新宋体" w:eastAsia="新宋体" w:hint="default"/>
                <w:b/>
                <w:bCs/>
                <w:sz w:val="21"/>
                <w:szCs w:val="21"/>
              </w:rPr>
              <w:t>序号</w:t>
            </w:r>
            <w:r>
              <w:rPr>
                <w:rFonts w:ascii="新宋体" w:hAnsi="新宋体" w:cs="新宋体" w:eastAsia="新宋体" w:hint="default"/>
                <w:sz w:val="21"/>
                <w:szCs w:val="21"/>
              </w:rPr>
            </w:r>
          </w:p>
        </w:tc>
        <w:tc>
          <w:tcPr>
            <w:tcW w:w="182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4"/>
              <w:ind w:left="98"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公告日期</w:t>
            </w:r>
            <w:r>
              <w:rPr>
                <w:rFonts w:ascii="新宋体" w:hAnsi="新宋体" w:cs="新宋体" w:eastAsia="新宋体" w:hint="default"/>
                <w:sz w:val="21"/>
                <w:szCs w:val="21"/>
              </w:rPr>
            </w:r>
          </w:p>
        </w:tc>
        <w:tc>
          <w:tcPr>
            <w:tcW w:w="1213"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4"/>
              <w:ind w:left="228" w:right="0"/>
              <w:jc w:val="left"/>
              <w:rPr>
                <w:rFonts w:ascii="新宋体" w:hAnsi="新宋体" w:cs="新宋体" w:eastAsia="新宋体" w:hint="default"/>
                <w:sz w:val="21"/>
                <w:szCs w:val="21"/>
              </w:rPr>
            </w:pPr>
            <w:r>
              <w:rPr>
                <w:rFonts w:ascii="新宋体" w:hAnsi="新宋体" w:cs="新宋体" w:eastAsia="新宋体" w:hint="default"/>
                <w:b/>
                <w:bCs/>
                <w:sz w:val="21"/>
                <w:szCs w:val="21"/>
              </w:rPr>
              <w:t>公告编号</w:t>
            </w:r>
            <w:r>
              <w:rPr>
                <w:rFonts w:ascii="新宋体" w:hAnsi="新宋体" w:cs="新宋体" w:eastAsia="新宋体" w:hint="default"/>
                <w:sz w:val="21"/>
                <w:szCs w:val="21"/>
              </w:rPr>
            </w:r>
          </w:p>
        </w:tc>
        <w:tc>
          <w:tcPr>
            <w:tcW w:w="4350"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4"/>
              <w:ind w:left="105"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披露内容</w:t>
            </w:r>
            <w:r>
              <w:rPr>
                <w:rFonts w:ascii="新宋体" w:hAnsi="新宋体" w:cs="新宋体" w:eastAsia="新宋体" w:hint="default"/>
                <w:sz w:val="21"/>
                <w:szCs w:val="21"/>
              </w:rPr>
            </w:r>
          </w:p>
        </w:tc>
        <w:tc>
          <w:tcPr>
            <w:tcW w:w="1810"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114"/>
              <w:ind w:left="112"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披露报刊及网站</w:t>
            </w:r>
            <w:r>
              <w:rPr>
                <w:rFonts w:ascii="新宋体" w:hAnsi="新宋体" w:cs="新宋体" w:eastAsia="新宋体" w:hint="default"/>
                <w:sz w:val="21"/>
                <w:szCs w:val="21"/>
              </w:rPr>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w w:val="99"/>
                <w:sz w:val="21"/>
              </w:rPr>
              <w:t>1</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1</w:t>
            </w:r>
            <w:r>
              <w:rPr>
                <w:rFonts w:ascii="新宋体" w:hAnsi="新宋体" w:cs="新宋体" w:eastAsia="新宋体" w:hint="default"/>
                <w:sz w:val="21"/>
                <w:szCs w:val="21"/>
              </w:rPr>
              <w:t>月</w:t>
            </w:r>
            <w:r>
              <w:rPr>
                <w:rFonts w:ascii="新宋体" w:hAnsi="新宋体" w:cs="新宋体" w:eastAsia="新宋体" w:hint="default"/>
                <w:sz w:val="21"/>
                <w:szCs w:val="21"/>
              </w:rPr>
              <w:t>29</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2010-001</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关于网下配售股票上市流通的提示性公告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w w:val="99"/>
                <w:sz w:val="21"/>
              </w:rPr>
              <w:t>2</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2</w:t>
            </w:r>
            <w:r>
              <w:rPr>
                <w:rFonts w:ascii="新宋体" w:hAnsi="新宋体" w:cs="新宋体" w:eastAsia="新宋体" w:hint="default"/>
                <w:sz w:val="21"/>
                <w:szCs w:val="21"/>
              </w:rPr>
              <w:t>月</w:t>
            </w:r>
            <w:r>
              <w:rPr>
                <w:rFonts w:ascii="新宋体" w:hAnsi="新宋体" w:cs="新宋体" w:eastAsia="新宋体" w:hint="default"/>
                <w:sz w:val="21"/>
                <w:szCs w:val="21"/>
              </w:rPr>
              <w:t>6</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2010-002</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年度业绩快报</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right="9"/>
              <w:jc w:val="center"/>
              <w:rPr>
                <w:rFonts w:ascii="新宋体" w:hAnsi="新宋体" w:cs="新宋体" w:eastAsia="新宋体" w:hint="default"/>
                <w:sz w:val="21"/>
                <w:szCs w:val="21"/>
              </w:rPr>
            </w:pPr>
            <w:r>
              <w:rPr>
                <w:rFonts w:ascii="新宋体"/>
                <w:b/>
                <w:w w:val="99"/>
                <w:sz w:val="21"/>
              </w:rPr>
              <w:t>3</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4</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78" w:right="0"/>
              <w:jc w:val="left"/>
              <w:rPr>
                <w:rFonts w:ascii="新宋体" w:hAnsi="新宋体" w:cs="新宋体" w:eastAsia="新宋体" w:hint="default"/>
                <w:sz w:val="21"/>
                <w:szCs w:val="21"/>
              </w:rPr>
            </w:pPr>
            <w:r>
              <w:rPr>
                <w:rFonts w:ascii="新宋体"/>
                <w:sz w:val="21"/>
              </w:rPr>
              <w:t>2010-003</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董事会停牌公告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w w:val="99"/>
                <w:sz w:val="21"/>
              </w:rPr>
              <w:t>4</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5</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2010-004</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第一届董事会第十一次会议决议公告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w w:val="99"/>
                <w:sz w:val="21"/>
              </w:rPr>
              <w:t>5</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5</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2010-005</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第一届监事会第五次会议决议公告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w w:val="99"/>
                <w:sz w:val="21"/>
              </w:rPr>
              <w:t>6</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5</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2010-006</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独立董事关于相关事项独立意见的公告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right="9"/>
              <w:jc w:val="center"/>
              <w:rPr>
                <w:rFonts w:ascii="新宋体" w:hAnsi="新宋体" w:cs="新宋体" w:eastAsia="新宋体" w:hint="default"/>
                <w:sz w:val="21"/>
                <w:szCs w:val="21"/>
              </w:rPr>
            </w:pPr>
            <w:r>
              <w:rPr>
                <w:rFonts w:ascii="新宋体"/>
                <w:b/>
                <w:w w:val="99"/>
                <w:sz w:val="21"/>
              </w:rPr>
              <w:t>7</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5</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78" w:right="0"/>
              <w:jc w:val="left"/>
              <w:rPr>
                <w:rFonts w:ascii="新宋体" w:hAnsi="新宋体" w:cs="新宋体" w:eastAsia="新宋体" w:hint="default"/>
                <w:sz w:val="21"/>
                <w:szCs w:val="21"/>
              </w:rPr>
            </w:pPr>
            <w:r>
              <w:rPr>
                <w:rFonts w:ascii="新宋体"/>
                <w:sz w:val="21"/>
              </w:rPr>
              <w:t>2010-007</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关于召开</w:t>
            </w:r>
            <w:r>
              <w:rPr>
                <w:rFonts w:ascii="新宋体" w:hAnsi="新宋体" w:cs="新宋体" w:eastAsia="新宋体" w:hint="default"/>
                <w:sz w:val="21"/>
                <w:szCs w:val="21"/>
              </w:rPr>
              <w:t>2010</w:t>
            </w:r>
            <w:r>
              <w:rPr>
                <w:rFonts w:ascii="新宋体" w:hAnsi="新宋体" w:cs="新宋体" w:eastAsia="新宋体" w:hint="default"/>
                <w:spacing w:val="-2"/>
                <w:sz w:val="21"/>
                <w:szCs w:val="21"/>
              </w:rPr>
              <w:t> </w:t>
            </w:r>
            <w:r>
              <w:rPr>
                <w:rFonts w:ascii="新宋体" w:hAnsi="新宋体" w:cs="新宋体" w:eastAsia="新宋体" w:hint="default"/>
                <w:sz w:val="21"/>
                <w:szCs w:val="21"/>
              </w:rPr>
              <w:t>年度股东大会通知</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w w:val="99"/>
                <w:sz w:val="21"/>
              </w:rPr>
              <w:t>8</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5</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2010-008</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年年度报告摘要</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w w:val="99"/>
                <w:sz w:val="21"/>
              </w:rPr>
              <w:t>9</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12</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178" w:right="0"/>
              <w:jc w:val="left"/>
              <w:rPr>
                <w:rFonts w:ascii="新宋体" w:hAnsi="新宋体" w:cs="新宋体" w:eastAsia="新宋体" w:hint="default"/>
                <w:sz w:val="21"/>
                <w:szCs w:val="21"/>
              </w:rPr>
            </w:pPr>
            <w:r>
              <w:rPr>
                <w:rFonts w:ascii="新宋体"/>
                <w:sz w:val="21"/>
              </w:rPr>
              <w:t>2010-009</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11"/>
              <w:ind w:left="100" w:right="94"/>
              <w:jc w:val="left"/>
              <w:rPr>
                <w:rFonts w:ascii="新宋体" w:hAnsi="新宋体" w:cs="新宋体" w:eastAsia="新宋体" w:hint="default"/>
                <w:sz w:val="21"/>
                <w:szCs w:val="21"/>
              </w:rPr>
            </w:pPr>
            <w:r>
              <w:rPr>
                <w:rFonts w:ascii="新宋体" w:hAnsi="新宋体" w:cs="新宋体" w:eastAsia="新宋体" w:hint="default"/>
                <w:spacing w:val="-5"/>
                <w:sz w:val="21"/>
                <w:szCs w:val="21"/>
              </w:rPr>
              <w:t>关于获得河南省发改委同意组建“河南省物联</w:t>
            </w:r>
            <w:r>
              <w:rPr>
                <w:rFonts w:ascii="新宋体" w:hAnsi="新宋体" w:cs="新宋体" w:eastAsia="新宋体" w:hint="default"/>
                <w:spacing w:val="-72"/>
                <w:sz w:val="21"/>
                <w:szCs w:val="21"/>
              </w:rPr>
              <w:t> </w:t>
            </w:r>
            <w:r>
              <w:rPr>
                <w:rFonts w:ascii="新宋体" w:hAnsi="新宋体" w:cs="新宋体" w:eastAsia="新宋体" w:hint="default"/>
                <w:spacing w:val="-72"/>
                <w:sz w:val="21"/>
                <w:szCs w:val="21"/>
              </w:rPr>
            </w:r>
            <w:r>
              <w:rPr>
                <w:rFonts w:ascii="新宋体" w:hAnsi="新宋体" w:cs="新宋体" w:eastAsia="新宋体" w:hint="default"/>
                <w:sz w:val="21"/>
                <w:szCs w:val="21"/>
              </w:rPr>
              <w:t>网工程研究中心”的公告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10</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18</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2010-010</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关于举行</w:t>
            </w:r>
            <w:r>
              <w:rPr>
                <w:rFonts w:ascii="新宋体" w:hAnsi="新宋体" w:cs="新宋体" w:eastAsia="新宋体" w:hint="default"/>
                <w:sz w:val="21"/>
                <w:szCs w:val="21"/>
              </w:rPr>
              <w:t>2010</w:t>
            </w:r>
            <w:r>
              <w:rPr>
                <w:rFonts w:ascii="新宋体" w:hAnsi="新宋体" w:cs="新宋体" w:eastAsia="新宋体" w:hint="default"/>
                <w:sz w:val="21"/>
                <w:szCs w:val="21"/>
              </w:rPr>
              <w:t>年年度报告网上说明会的公告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left="250" w:right="0"/>
              <w:jc w:val="left"/>
              <w:rPr>
                <w:rFonts w:ascii="新宋体" w:hAnsi="新宋体" w:cs="新宋体" w:eastAsia="新宋体" w:hint="default"/>
                <w:sz w:val="21"/>
                <w:szCs w:val="21"/>
              </w:rPr>
            </w:pPr>
            <w:r>
              <w:rPr>
                <w:rFonts w:ascii="新宋体"/>
                <w:b/>
                <w:sz w:val="21"/>
              </w:rPr>
              <w:t>11</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18</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78" w:right="0"/>
              <w:jc w:val="left"/>
              <w:rPr>
                <w:rFonts w:ascii="新宋体" w:hAnsi="新宋体" w:cs="新宋体" w:eastAsia="新宋体" w:hint="default"/>
                <w:sz w:val="21"/>
                <w:szCs w:val="21"/>
              </w:rPr>
            </w:pPr>
            <w:r>
              <w:rPr>
                <w:rFonts w:ascii="新宋体"/>
                <w:sz w:val="21"/>
              </w:rPr>
              <w:t>2010-011</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年度报告补充公告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12</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24</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2010-012</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保荐机构持续督导期间跟踪报告的公告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13</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3</w:t>
            </w:r>
            <w:r>
              <w:rPr>
                <w:rFonts w:ascii="新宋体" w:hAnsi="新宋体" w:cs="新宋体" w:eastAsia="新宋体" w:hint="default"/>
                <w:sz w:val="21"/>
                <w:szCs w:val="21"/>
              </w:rPr>
              <w:t>月</w:t>
            </w:r>
            <w:r>
              <w:rPr>
                <w:rFonts w:ascii="新宋体" w:hAnsi="新宋体" w:cs="新宋体" w:eastAsia="新宋体" w:hint="default"/>
                <w:sz w:val="21"/>
                <w:szCs w:val="21"/>
              </w:rPr>
              <w:t>26</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2010-013</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年度股东大会决议公告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3"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14</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6</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2010-014</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年度权益分派实施公告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left="250" w:right="0"/>
              <w:jc w:val="left"/>
              <w:rPr>
                <w:rFonts w:ascii="新宋体" w:hAnsi="新宋体" w:cs="新宋体" w:eastAsia="新宋体" w:hint="default"/>
                <w:sz w:val="21"/>
                <w:szCs w:val="21"/>
              </w:rPr>
            </w:pPr>
            <w:r>
              <w:rPr>
                <w:rFonts w:ascii="新宋体"/>
                <w:b/>
                <w:sz w:val="21"/>
              </w:rPr>
              <w:t>15</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6</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78" w:right="0"/>
              <w:jc w:val="left"/>
              <w:rPr>
                <w:rFonts w:ascii="新宋体" w:hAnsi="新宋体" w:cs="新宋体" w:eastAsia="新宋体" w:hint="default"/>
                <w:sz w:val="21"/>
                <w:szCs w:val="21"/>
              </w:rPr>
            </w:pPr>
            <w:r>
              <w:rPr>
                <w:rFonts w:ascii="新宋体"/>
                <w:sz w:val="21"/>
              </w:rPr>
              <w:t>2010-015</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关于超募资金使用相关事项的公告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16</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16</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2010-016</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关于签署募集资金三方监管协议的公告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17</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23</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2010-017</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第一届董事会第十二次会议决议公告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18</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4</w:t>
            </w:r>
            <w:r>
              <w:rPr>
                <w:rFonts w:ascii="新宋体" w:hAnsi="新宋体" w:cs="新宋体" w:eastAsia="新宋体" w:hint="default"/>
                <w:sz w:val="21"/>
                <w:szCs w:val="21"/>
              </w:rPr>
              <w:t>月</w:t>
            </w:r>
            <w:r>
              <w:rPr>
                <w:rFonts w:ascii="新宋体" w:hAnsi="新宋体" w:cs="新宋体" w:eastAsia="新宋体" w:hint="default"/>
                <w:sz w:val="21"/>
                <w:szCs w:val="21"/>
              </w:rPr>
              <w:t>23</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2010-018</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年第一季度季度报告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left="250" w:right="0"/>
              <w:jc w:val="left"/>
              <w:rPr>
                <w:rFonts w:ascii="新宋体" w:hAnsi="新宋体" w:cs="新宋体" w:eastAsia="新宋体" w:hint="default"/>
                <w:sz w:val="21"/>
                <w:szCs w:val="21"/>
              </w:rPr>
            </w:pPr>
            <w:r>
              <w:rPr>
                <w:rFonts w:ascii="新宋体"/>
                <w:b/>
                <w:sz w:val="21"/>
              </w:rPr>
              <w:t>19</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6</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78" w:right="0"/>
              <w:jc w:val="left"/>
              <w:rPr>
                <w:rFonts w:ascii="新宋体" w:hAnsi="新宋体" w:cs="新宋体" w:eastAsia="新宋体" w:hint="default"/>
                <w:sz w:val="21"/>
                <w:szCs w:val="21"/>
              </w:rPr>
            </w:pPr>
            <w:r>
              <w:rPr>
                <w:rFonts w:ascii="新宋体"/>
                <w:sz w:val="21"/>
              </w:rPr>
              <w:t>2010-019</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第一届董事会第十三次会议决议公告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250" w:right="0"/>
              <w:jc w:val="left"/>
              <w:rPr>
                <w:rFonts w:ascii="新宋体" w:hAnsi="新宋体" w:cs="新宋体" w:eastAsia="新宋体" w:hint="default"/>
                <w:sz w:val="21"/>
                <w:szCs w:val="21"/>
              </w:rPr>
            </w:pPr>
            <w:r>
              <w:rPr>
                <w:rFonts w:ascii="新宋体"/>
                <w:b/>
                <w:sz w:val="21"/>
              </w:rPr>
              <w:t>20</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19</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178" w:right="0"/>
              <w:jc w:val="left"/>
              <w:rPr>
                <w:rFonts w:ascii="新宋体" w:hAnsi="新宋体" w:cs="新宋体" w:eastAsia="新宋体" w:hint="default"/>
                <w:sz w:val="21"/>
                <w:szCs w:val="21"/>
              </w:rPr>
            </w:pPr>
            <w:r>
              <w:rPr>
                <w:rFonts w:ascii="新宋体"/>
                <w:sz w:val="21"/>
              </w:rPr>
              <w:t>2010-020</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11"/>
              <w:ind w:left="100" w:right="238"/>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关于取得发明专利证书和实用新型专利证书</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3"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left="250" w:right="0"/>
              <w:jc w:val="left"/>
              <w:rPr>
                <w:rFonts w:ascii="新宋体" w:hAnsi="新宋体" w:cs="新宋体" w:eastAsia="新宋体" w:hint="default"/>
                <w:sz w:val="21"/>
                <w:szCs w:val="21"/>
              </w:rPr>
            </w:pPr>
            <w:r>
              <w:rPr>
                <w:rFonts w:ascii="新宋体"/>
                <w:b/>
                <w:sz w:val="21"/>
              </w:rPr>
              <w:t>21</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24</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78" w:right="0"/>
              <w:jc w:val="left"/>
              <w:rPr>
                <w:rFonts w:ascii="新宋体" w:hAnsi="新宋体" w:cs="新宋体" w:eastAsia="新宋体" w:hint="default"/>
                <w:sz w:val="21"/>
                <w:szCs w:val="21"/>
              </w:rPr>
            </w:pPr>
            <w:r>
              <w:rPr>
                <w:rFonts w:ascii="新宋体"/>
                <w:sz w:val="21"/>
              </w:rPr>
              <w:t>2010-021</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第一届董事会第十四次会议决议公告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22</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24</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2010-022</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关于部分超募资金使用计划及其实施的公告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left="250" w:right="0"/>
              <w:jc w:val="left"/>
              <w:rPr>
                <w:rFonts w:ascii="新宋体" w:hAnsi="新宋体" w:cs="新宋体" w:eastAsia="新宋体" w:hint="default"/>
                <w:sz w:val="21"/>
                <w:szCs w:val="21"/>
              </w:rPr>
            </w:pPr>
            <w:r>
              <w:rPr>
                <w:rFonts w:ascii="新宋体"/>
                <w:b/>
                <w:sz w:val="21"/>
              </w:rPr>
              <w:t>23</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5</w:t>
            </w:r>
            <w:r>
              <w:rPr>
                <w:rFonts w:ascii="新宋体" w:hAnsi="新宋体" w:cs="新宋体" w:eastAsia="新宋体" w:hint="default"/>
                <w:sz w:val="21"/>
                <w:szCs w:val="21"/>
              </w:rPr>
              <w:t>月</w:t>
            </w:r>
            <w:r>
              <w:rPr>
                <w:rFonts w:ascii="新宋体" w:hAnsi="新宋体" w:cs="新宋体" w:eastAsia="新宋体" w:hint="default"/>
                <w:sz w:val="21"/>
                <w:szCs w:val="21"/>
              </w:rPr>
              <w:t>24</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78" w:right="0"/>
              <w:jc w:val="left"/>
              <w:rPr>
                <w:rFonts w:ascii="新宋体" w:hAnsi="新宋体" w:cs="新宋体" w:eastAsia="新宋体" w:hint="default"/>
                <w:sz w:val="21"/>
                <w:szCs w:val="21"/>
              </w:rPr>
            </w:pPr>
            <w:r>
              <w:rPr>
                <w:rFonts w:ascii="新宋体"/>
                <w:sz w:val="21"/>
              </w:rPr>
              <w:t>2010-023</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对外投资公告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24</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6</w:t>
            </w:r>
            <w:r>
              <w:rPr>
                <w:rFonts w:ascii="新宋体" w:hAnsi="新宋体" w:cs="新宋体" w:eastAsia="新宋体" w:hint="default"/>
                <w:sz w:val="21"/>
                <w:szCs w:val="21"/>
              </w:rPr>
              <w:t>月</w:t>
            </w:r>
            <w:r>
              <w:rPr>
                <w:rFonts w:ascii="新宋体" w:hAnsi="新宋体" w:cs="新宋体" w:eastAsia="新宋体" w:hint="default"/>
                <w:sz w:val="21"/>
                <w:szCs w:val="21"/>
              </w:rPr>
              <w:t>3</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2010-024</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第一届董事会第十五次会议决议公告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left="250" w:right="0"/>
              <w:jc w:val="left"/>
              <w:rPr>
                <w:rFonts w:ascii="新宋体" w:hAnsi="新宋体" w:cs="新宋体" w:eastAsia="新宋体" w:hint="default"/>
                <w:sz w:val="21"/>
                <w:szCs w:val="21"/>
              </w:rPr>
            </w:pPr>
            <w:r>
              <w:rPr>
                <w:rFonts w:ascii="新宋体"/>
                <w:b/>
                <w:sz w:val="21"/>
              </w:rPr>
              <w:t>25</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6</w:t>
            </w:r>
            <w:r>
              <w:rPr>
                <w:rFonts w:ascii="新宋体" w:hAnsi="新宋体" w:cs="新宋体" w:eastAsia="新宋体" w:hint="default"/>
                <w:sz w:val="21"/>
                <w:szCs w:val="21"/>
              </w:rPr>
              <w:t>月</w:t>
            </w:r>
            <w:r>
              <w:rPr>
                <w:rFonts w:ascii="新宋体" w:hAnsi="新宋体" w:cs="新宋体" w:eastAsia="新宋体" w:hint="default"/>
                <w:sz w:val="21"/>
                <w:szCs w:val="21"/>
              </w:rPr>
              <w:t>3</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78" w:right="0"/>
              <w:jc w:val="left"/>
              <w:rPr>
                <w:rFonts w:ascii="新宋体" w:hAnsi="新宋体" w:cs="新宋体" w:eastAsia="新宋体" w:hint="default"/>
                <w:sz w:val="21"/>
                <w:szCs w:val="21"/>
              </w:rPr>
            </w:pPr>
            <w:r>
              <w:rPr>
                <w:rFonts w:ascii="新宋体"/>
                <w:sz w:val="21"/>
              </w:rPr>
              <w:t>2010-025</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关于部分超募资金使用计划及其实施的公告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42" w:hRule="exact"/>
        </w:trPr>
        <w:tc>
          <w:tcPr>
            <w:tcW w:w="74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250" w:right="0"/>
              <w:jc w:val="left"/>
              <w:rPr>
                <w:rFonts w:ascii="新宋体" w:hAnsi="新宋体" w:cs="新宋体" w:eastAsia="新宋体" w:hint="default"/>
                <w:sz w:val="21"/>
                <w:szCs w:val="21"/>
              </w:rPr>
            </w:pPr>
            <w:r>
              <w:rPr>
                <w:rFonts w:ascii="新宋体"/>
                <w:b/>
                <w:sz w:val="21"/>
              </w:rPr>
              <w:t>26</w:t>
            </w:r>
            <w:r>
              <w:rPr>
                <w:rFonts w:ascii="新宋体"/>
                <w:sz w:val="21"/>
              </w:rPr>
            </w:r>
          </w:p>
        </w:tc>
        <w:tc>
          <w:tcPr>
            <w:tcW w:w="18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w:t>
            </w:r>
            <w:r>
              <w:rPr>
                <w:rFonts w:ascii="新宋体" w:hAnsi="新宋体" w:cs="新宋体" w:eastAsia="新宋体" w:hint="default"/>
                <w:sz w:val="21"/>
                <w:szCs w:val="21"/>
              </w:rPr>
              <w:t>6</w:t>
            </w:r>
            <w:r>
              <w:rPr>
                <w:rFonts w:ascii="新宋体" w:hAnsi="新宋体" w:cs="新宋体" w:eastAsia="新宋体" w:hint="default"/>
                <w:sz w:val="21"/>
                <w:szCs w:val="21"/>
              </w:rPr>
              <w:t>月</w:t>
            </w:r>
            <w:r>
              <w:rPr>
                <w:rFonts w:ascii="新宋体" w:hAnsi="新宋体" w:cs="新宋体" w:eastAsia="新宋体" w:hint="default"/>
                <w:sz w:val="21"/>
                <w:szCs w:val="21"/>
              </w:rPr>
              <w:t>3</w:t>
            </w:r>
            <w:r>
              <w:rPr>
                <w:rFonts w:ascii="新宋体" w:hAnsi="新宋体" w:cs="新宋体" w:eastAsia="新宋体" w:hint="default"/>
                <w:sz w:val="21"/>
                <w:szCs w:val="21"/>
              </w:rPr>
              <w:t>日</w:t>
            </w:r>
          </w:p>
        </w:tc>
        <w:tc>
          <w:tcPr>
            <w:tcW w:w="12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178" w:right="0"/>
              <w:jc w:val="left"/>
              <w:rPr>
                <w:rFonts w:ascii="新宋体" w:hAnsi="新宋体" w:cs="新宋体" w:eastAsia="新宋体" w:hint="default"/>
                <w:sz w:val="21"/>
                <w:szCs w:val="21"/>
              </w:rPr>
            </w:pPr>
            <w:r>
              <w:rPr>
                <w:rFonts w:ascii="新宋体"/>
                <w:sz w:val="21"/>
              </w:rPr>
              <w:t>2010-026</w:t>
            </w:r>
          </w:p>
        </w:tc>
        <w:tc>
          <w:tcPr>
            <w:tcW w:w="4350" w:type="dxa"/>
            <w:tcBorders>
              <w:top w:val="single" w:sz="6" w:space="0" w:color="000000"/>
              <w:left w:val="single" w:sz="6" w:space="0" w:color="000000"/>
              <w:bottom w:val="single" w:sz="12" w:space="0" w:color="000000"/>
              <w:right w:val="single" w:sz="6" w:space="0" w:color="000000"/>
            </w:tcBorders>
          </w:tcPr>
          <w:p>
            <w:pPr>
              <w:pStyle w:val="TableParagraph"/>
              <w:spacing w:line="314" w:lineRule="auto" w:before="11"/>
              <w:ind w:left="100" w:right="238"/>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关于使用部分超募资金对全资子公司增资的</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公告</w:t>
            </w:r>
          </w:p>
        </w:tc>
        <w:tc>
          <w:tcPr>
            <w:tcW w:w="181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bl>
    <w:p>
      <w:pPr>
        <w:spacing w:after="0" w:line="240" w:lineRule="auto"/>
        <w:jc w:val="center"/>
        <w:rPr>
          <w:rFonts w:ascii="新宋体" w:hAnsi="新宋体" w:cs="新宋体" w:eastAsia="新宋体" w:hint="default"/>
          <w:sz w:val="21"/>
          <w:szCs w:val="21"/>
        </w:rPr>
        <w:sectPr>
          <w:pgSz w:w="11910" w:h="16840"/>
          <w:pgMar w:header="544" w:footer="980" w:top="1140" w:bottom="1180" w:left="1000" w:right="70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744"/>
        <w:gridCol w:w="1822"/>
        <w:gridCol w:w="1213"/>
        <w:gridCol w:w="4350"/>
        <w:gridCol w:w="1810"/>
      </w:tblGrid>
      <w:tr>
        <w:trPr>
          <w:trHeight w:val="492" w:hRule="exact"/>
        </w:trPr>
        <w:tc>
          <w:tcPr>
            <w:tcW w:w="74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67"/>
              <w:ind w:right="9"/>
              <w:jc w:val="center"/>
              <w:rPr>
                <w:rFonts w:ascii="新宋体" w:hAnsi="新宋体" w:cs="新宋体" w:eastAsia="新宋体" w:hint="default"/>
                <w:sz w:val="21"/>
                <w:szCs w:val="21"/>
              </w:rPr>
            </w:pPr>
            <w:r>
              <w:rPr>
                <w:rFonts w:ascii="新宋体"/>
                <w:b/>
                <w:sz w:val="21"/>
              </w:rPr>
              <w:t>27</w:t>
            </w:r>
            <w:r>
              <w:rPr>
                <w:rFonts w:ascii="新宋体"/>
                <w:sz w:val="21"/>
              </w:rPr>
            </w:r>
          </w:p>
        </w:tc>
        <w:tc>
          <w:tcPr>
            <w:tcW w:w="182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7"/>
              <w:ind w:right="271"/>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6</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3</w:t>
            </w:r>
            <w:r>
              <w:rPr>
                <w:rFonts w:ascii="新宋体" w:hAnsi="新宋体" w:cs="新宋体" w:eastAsia="新宋体" w:hint="default"/>
                <w:spacing w:val="-1"/>
                <w:sz w:val="21"/>
                <w:szCs w:val="21"/>
              </w:rPr>
              <w:t>日</w:t>
            </w:r>
          </w:p>
        </w:tc>
        <w:tc>
          <w:tcPr>
            <w:tcW w:w="121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7"/>
              <w:ind w:right="0"/>
              <w:jc w:val="center"/>
              <w:rPr>
                <w:rFonts w:ascii="新宋体" w:hAnsi="新宋体" w:cs="新宋体" w:eastAsia="新宋体" w:hint="default"/>
                <w:sz w:val="21"/>
                <w:szCs w:val="21"/>
              </w:rPr>
            </w:pPr>
            <w:r>
              <w:rPr>
                <w:rFonts w:ascii="新宋体"/>
                <w:sz w:val="21"/>
              </w:rPr>
              <w:t>2010-027</w:t>
            </w:r>
          </w:p>
        </w:tc>
        <w:tc>
          <w:tcPr>
            <w:tcW w:w="435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7"/>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对外投资公告</w:t>
            </w:r>
          </w:p>
        </w:tc>
        <w:tc>
          <w:tcPr>
            <w:tcW w:w="181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67"/>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sz w:val="21"/>
              </w:rPr>
              <w:t>28</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271"/>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6</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4</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sz w:val="21"/>
              </w:rPr>
              <w:t>2010-028</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关于完成工商变更登记的公告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29</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6</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17</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2010-029</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11"/>
              <w:ind w:left="100" w:right="238"/>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关于完成全资子公司北京智威宇讯科技有限</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公司注册登记的公告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30</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6</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25</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2010-030</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11"/>
              <w:ind w:left="100" w:right="238"/>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关于全资子公司签署募集资金三方监管协议</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4"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31</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71"/>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7</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2</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2010-031</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14"/>
              <w:ind w:left="100" w:right="238"/>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关于完成全资子公司郑州创威煤安科技有限</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公司工商变更的公告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sz w:val="21"/>
              </w:rPr>
              <w:t>32</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7</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14</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sz w:val="21"/>
              </w:rPr>
              <w:t>2010-032</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年上半年业绩预告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3"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5"/>
              <w:ind w:right="9"/>
              <w:jc w:val="center"/>
              <w:rPr>
                <w:rFonts w:ascii="新宋体" w:hAnsi="新宋体" w:cs="新宋体" w:eastAsia="新宋体" w:hint="default"/>
                <w:sz w:val="21"/>
                <w:szCs w:val="21"/>
              </w:rPr>
            </w:pPr>
            <w:r>
              <w:rPr>
                <w:rFonts w:ascii="新宋体"/>
                <w:b/>
                <w:sz w:val="21"/>
              </w:rPr>
              <w:t>33</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7</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14</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0"/>
              <w:jc w:val="center"/>
              <w:rPr>
                <w:rFonts w:ascii="新宋体" w:hAnsi="新宋体" w:cs="新宋体" w:eastAsia="新宋体" w:hint="default"/>
                <w:sz w:val="21"/>
                <w:szCs w:val="21"/>
              </w:rPr>
            </w:pPr>
            <w:r>
              <w:rPr>
                <w:rFonts w:ascii="新宋体"/>
                <w:sz w:val="21"/>
              </w:rPr>
              <w:t>2010-033</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关于举行投资者网上集体接待日的公告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sz w:val="21"/>
              </w:rPr>
              <w:t>34</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7</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28</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sz w:val="21"/>
              </w:rPr>
              <w:t>2010-034</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关于取得计算机软件著作权证书的公告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4"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35</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7</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28</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2010-035</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14"/>
              <w:ind w:left="100" w:right="242"/>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关于全资子公司签署募集资金三方监管协议</w:t>
            </w:r>
            <w:r>
              <w:rPr>
                <w:rFonts w:ascii="新宋体" w:hAnsi="新宋体" w:cs="新宋体" w:eastAsia="新宋体" w:hint="default"/>
                <w:spacing w:val="-73"/>
                <w:sz w:val="21"/>
                <w:szCs w:val="21"/>
              </w:rPr>
              <w:t> </w:t>
            </w:r>
            <w:r>
              <w:rPr>
                <w:rFonts w:ascii="新宋体" w:hAnsi="新宋体" w:cs="新宋体" w:eastAsia="新宋体" w:hint="default"/>
                <w:spacing w:val="-73"/>
                <w:sz w:val="21"/>
                <w:szCs w:val="21"/>
              </w:rPr>
            </w:r>
            <w:r>
              <w:rPr>
                <w:rFonts w:ascii="新宋体" w:hAnsi="新宋体" w:cs="新宋体" w:eastAsia="新宋体" w:hint="default"/>
                <w:sz w:val="21"/>
                <w:szCs w:val="21"/>
              </w:rPr>
              <w:t>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sz w:val="21"/>
              </w:rPr>
              <w:t>36</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8</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13</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sz w:val="21"/>
              </w:rPr>
              <w:t>2010-036</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关于取得专利证书的公告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sz w:val="21"/>
              </w:rPr>
              <w:t>37</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8</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19</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sz w:val="21"/>
              </w:rPr>
              <w:t>2010-037</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第一届董事会第十七次会议决议公告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38</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218"/>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8</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19</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2010-038</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年半年度报告摘要</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p>
            <w:pPr>
              <w:pStyle w:val="TableParagraph"/>
              <w:spacing w:line="240" w:lineRule="auto" w:before="85"/>
              <w:ind w:left="12" w:right="0"/>
              <w:jc w:val="center"/>
              <w:rPr>
                <w:rFonts w:ascii="新宋体" w:hAnsi="新宋体" w:cs="新宋体" w:eastAsia="新宋体" w:hint="default"/>
                <w:sz w:val="21"/>
                <w:szCs w:val="21"/>
              </w:rPr>
            </w:pPr>
            <w:r>
              <w:rPr>
                <w:rFonts w:ascii="新宋体" w:hAnsi="新宋体" w:cs="新宋体" w:eastAsia="新宋体" w:hint="default"/>
                <w:sz w:val="21"/>
                <w:szCs w:val="21"/>
              </w:rPr>
              <w:t>《证券时报》</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7"/>
              <w:ind w:right="9"/>
              <w:jc w:val="center"/>
              <w:rPr>
                <w:rFonts w:ascii="新宋体" w:hAnsi="新宋体" w:cs="新宋体" w:eastAsia="新宋体" w:hint="default"/>
                <w:sz w:val="21"/>
                <w:szCs w:val="21"/>
              </w:rPr>
            </w:pPr>
            <w:r>
              <w:rPr>
                <w:rFonts w:ascii="新宋体"/>
                <w:b/>
                <w:sz w:val="21"/>
              </w:rPr>
              <w:t>39</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233"/>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10</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12</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center"/>
              <w:rPr>
                <w:rFonts w:ascii="新宋体" w:hAnsi="新宋体" w:cs="新宋体" w:eastAsia="新宋体" w:hint="default"/>
                <w:sz w:val="21"/>
                <w:szCs w:val="21"/>
              </w:rPr>
            </w:pPr>
            <w:r>
              <w:rPr>
                <w:rFonts w:ascii="新宋体"/>
                <w:sz w:val="21"/>
              </w:rPr>
              <w:t>2010-039</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第一届董事会第十八次会议决议公告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7"/>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sz w:val="21"/>
              </w:rPr>
              <w:t>40</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10</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12</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sz w:val="21"/>
              </w:rPr>
              <w:t>2010-040</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关于部分超募资金使用计划及其实施的公告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41</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10</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26</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2010-041</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z w:val="21"/>
                <w:szCs w:val="21"/>
              </w:rPr>
              <w:t>年第三季度季度报告正文</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p>
            <w:pPr>
              <w:pStyle w:val="TableParagraph"/>
              <w:spacing w:line="240" w:lineRule="auto" w:before="85"/>
              <w:ind w:left="12" w:right="0"/>
              <w:jc w:val="center"/>
              <w:rPr>
                <w:rFonts w:ascii="新宋体" w:hAnsi="新宋体" w:cs="新宋体" w:eastAsia="新宋体" w:hint="default"/>
                <w:sz w:val="21"/>
                <w:szCs w:val="21"/>
              </w:rPr>
            </w:pPr>
            <w:r>
              <w:rPr>
                <w:rFonts w:ascii="新宋体" w:hAnsi="新宋体" w:cs="新宋体" w:eastAsia="新宋体" w:hint="default"/>
                <w:sz w:val="21"/>
                <w:szCs w:val="21"/>
              </w:rPr>
              <w:t>《证券时报》</w:t>
            </w:r>
          </w:p>
        </w:tc>
      </w:tr>
      <w:tr>
        <w:trPr>
          <w:trHeight w:val="73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42</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10</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29</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2010-042</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11"/>
              <w:ind w:left="100" w:right="238"/>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关于首次公开发行前已发行股份上市流通的</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提示性公告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right="9"/>
              <w:jc w:val="center"/>
              <w:rPr>
                <w:rFonts w:ascii="新宋体" w:hAnsi="新宋体" w:cs="新宋体" w:eastAsia="新宋体" w:hint="default"/>
                <w:sz w:val="21"/>
                <w:szCs w:val="21"/>
              </w:rPr>
            </w:pPr>
            <w:r>
              <w:rPr>
                <w:rFonts w:ascii="新宋体"/>
                <w:b/>
                <w:sz w:val="21"/>
              </w:rPr>
              <w:t>43</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11</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16</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新宋体" w:hAnsi="新宋体" w:cs="新宋体" w:eastAsia="新宋体" w:hint="default"/>
                <w:sz w:val="21"/>
                <w:szCs w:val="21"/>
              </w:rPr>
            </w:pPr>
            <w:r>
              <w:rPr>
                <w:rFonts w:ascii="新宋体"/>
                <w:sz w:val="21"/>
              </w:rPr>
              <w:t>2010-043</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第一届董事会第二十次会议决议公告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sz w:val="21"/>
              </w:rPr>
              <w:t>44</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11</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16</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sz w:val="21"/>
              </w:rPr>
              <w:t>2010-044</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第一届监事会第九次会议决议公告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33"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45</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11</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16</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2010-045</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11"/>
              <w:ind w:left="100" w:right="238"/>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关于使用部分超募资金暂时补充流动资金的</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4"/>
              <w:ind w:right="9"/>
              <w:jc w:val="center"/>
              <w:rPr>
                <w:rFonts w:ascii="新宋体" w:hAnsi="新宋体" w:cs="新宋体" w:eastAsia="新宋体" w:hint="default"/>
                <w:sz w:val="21"/>
                <w:szCs w:val="21"/>
              </w:rPr>
            </w:pPr>
            <w:r>
              <w:rPr>
                <w:rFonts w:ascii="新宋体"/>
                <w:b/>
                <w:sz w:val="21"/>
              </w:rPr>
              <w:t>46</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11</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20</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center"/>
              <w:rPr>
                <w:rFonts w:ascii="新宋体" w:hAnsi="新宋体" w:cs="新宋体" w:eastAsia="新宋体" w:hint="default"/>
                <w:sz w:val="21"/>
                <w:szCs w:val="21"/>
              </w:rPr>
            </w:pPr>
            <w:r>
              <w:rPr>
                <w:rFonts w:ascii="新宋体"/>
                <w:sz w:val="21"/>
              </w:rPr>
              <w:t>2010-046</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关于签署募集资金三方监管协议的公告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4"/>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485"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6"/>
              <w:ind w:right="9"/>
              <w:jc w:val="center"/>
              <w:rPr>
                <w:rFonts w:ascii="新宋体" w:hAnsi="新宋体" w:cs="新宋体" w:eastAsia="新宋体" w:hint="default"/>
                <w:sz w:val="21"/>
                <w:szCs w:val="21"/>
              </w:rPr>
            </w:pPr>
            <w:r>
              <w:rPr>
                <w:rFonts w:ascii="新宋体"/>
                <w:b/>
                <w:sz w:val="21"/>
              </w:rPr>
              <w:t>47</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11</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23</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新宋体" w:hAnsi="新宋体" w:cs="新宋体" w:eastAsia="新宋体" w:hint="default"/>
                <w:sz w:val="21"/>
                <w:szCs w:val="21"/>
              </w:rPr>
            </w:pPr>
            <w:r>
              <w:rPr>
                <w:rFonts w:ascii="新宋体"/>
                <w:sz w:val="21"/>
              </w:rPr>
              <w:t>2010-047</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关于持股</w:t>
            </w:r>
            <w:r>
              <w:rPr>
                <w:rFonts w:ascii="新宋体" w:hAnsi="新宋体" w:cs="新宋体" w:eastAsia="新宋体" w:hint="default"/>
                <w:sz w:val="21"/>
                <w:szCs w:val="21"/>
              </w:rPr>
              <w:t>5%</w:t>
            </w:r>
            <w:r>
              <w:rPr>
                <w:rFonts w:ascii="新宋体" w:hAnsi="新宋体" w:cs="新宋体" w:eastAsia="新宋体" w:hint="default"/>
                <w:sz w:val="21"/>
                <w:szCs w:val="21"/>
              </w:rPr>
              <w:t>以上股东减持股份的提示性公告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6"/>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682" w:hRule="exact"/>
        </w:trPr>
        <w:tc>
          <w:tcPr>
            <w:tcW w:w="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62"/>
              <w:ind w:right="9"/>
              <w:jc w:val="center"/>
              <w:rPr>
                <w:rFonts w:ascii="新宋体" w:hAnsi="新宋体" w:cs="新宋体" w:eastAsia="新宋体" w:hint="default"/>
                <w:sz w:val="21"/>
                <w:szCs w:val="21"/>
              </w:rPr>
            </w:pPr>
            <w:r>
              <w:rPr>
                <w:rFonts w:ascii="新宋体"/>
                <w:b/>
                <w:sz w:val="21"/>
              </w:rPr>
              <w:t>48</w:t>
            </w:r>
            <w:r>
              <w:rPr>
                <w:rFonts w:ascii="新宋体"/>
                <w:sz w:val="21"/>
              </w:rPr>
            </w:r>
          </w:p>
        </w:tc>
        <w:tc>
          <w:tcPr>
            <w:tcW w:w="18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12</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30</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0"/>
              <w:jc w:val="center"/>
              <w:rPr>
                <w:rFonts w:ascii="新宋体" w:hAnsi="新宋体" w:cs="新宋体" w:eastAsia="新宋体" w:hint="default"/>
                <w:sz w:val="21"/>
                <w:szCs w:val="21"/>
              </w:rPr>
            </w:pPr>
            <w:r>
              <w:rPr>
                <w:rFonts w:ascii="新宋体"/>
                <w:sz w:val="21"/>
              </w:rPr>
              <w:t>2010-048</w:t>
            </w:r>
          </w:p>
        </w:tc>
        <w:tc>
          <w:tcPr>
            <w:tcW w:w="4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left="100" w:right="0"/>
              <w:jc w:val="left"/>
              <w:rPr>
                <w:rFonts w:ascii="新宋体" w:hAnsi="新宋体" w:cs="新宋体" w:eastAsia="新宋体" w:hint="default"/>
                <w:sz w:val="21"/>
                <w:szCs w:val="21"/>
              </w:rPr>
            </w:pPr>
            <w:r>
              <w:rPr>
                <w:rFonts w:ascii="新宋体" w:hAnsi="新宋体" w:cs="新宋体" w:eastAsia="新宋体" w:hint="default"/>
                <w:sz w:val="21"/>
                <w:szCs w:val="21"/>
              </w:rPr>
              <w:t>关于取得专利证书的公告</w:t>
            </w:r>
          </w:p>
        </w:tc>
        <w:tc>
          <w:tcPr>
            <w:tcW w:w="181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2"/>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r>
        <w:trPr>
          <w:trHeight w:val="742" w:hRule="exact"/>
        </w:trPr>
        <w:tc>
          <w:tcPr>
            <w:tcW w:w="74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9"/>
              <w:jc w:val="center"/>
              <w:rPr>
                <w:rFonts w:ascii="新宋体" w:hAnsi="新宋体" w:cs="新宋体" w:eastAsia="新宋体" w:hint="default"/>
                <w:sz w:val="21"/>
                <w:szCs w:val="21"/>
              </w:rPr>
            </w:pPr>
            <w:r>
              <w:rPr>
                <w:rFonts w:ascii="新宋体"/>
                <w:b/>
                <w:sz w:val="21"/>
              </w:rPr>
              <w:t>49</w:t>
            </w:r>
            <w:r>
              <w:rPr>
                <w:rFonts w:ascii="新宋体"/>
                <w:sz w:val="21"/>
              </w:rPr>
            </w:r>
          </w:p>
        </w:tc>
        <w:tc>
          <w:tcPr>
            <w:tcW w:w="18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167"/>
              <w:jc w:val="right"/>
              <w:rPr>
                <w:rFonts w:ascii="新宋体" w:hAnsi="新宋体" w:cs="新宋体" w:eastAsia="新宋体" w:hint="default"/>
                <w:sz w:val="21"/>
                <w:szCs w:val="21"/>
              </w:rPr>
            </w:pPr>
            <w:r>
              <w:rPr>
                <w:rFonts w:ascii="新宋体" w:hAnsi="新宋体" w:cs="新宋体" w:eastAsia="新宋体" w:hint="default"/>
                <w:spacing w:val="-1"/>
                <w:sz w:val="21"/>
                <w:szCs w:val="21"/>
              </w:rPr>
              <w:t>2010</w:t>
            </w:r>
            <w:r>
              <w:rPr>
                <w:rFonts w:ascii="新宋体" w:hAnsi="新宋体" w:cs="新宋体" w:eastAsia="新宋体" w:hint="default"/>
                <w:spacing w:val="-1"/>
                <w:sz w:val="21"/>
                <w:szCs w:val="21"/>
              </w:rPr>
              <w:t>年</w:t>
            </w:r>
            <w:r>
              <w:rPr>
                <w:rFonts w:ascii="新宋体" w:hAnsi="新宋体" w:cs="新宋体" w:eastAsia="新宋体" w:hint="default"/>
                <w:spacing w:val="-1"/>
                <w:sz w:val="21"/>
                <w:szCs w:val="21"/>
              </w:rPr>
              <w:t>12</w:t>
            </w:r>
            <w:r>
              <w:rPr>
                <w:rFonts w:ascii="新宋体" w:hAnsi="新宋体" w:cs="新宋体" w:eastAsia="新宋体" w:hint="default"/>
                <w:spacing w:val="-1"/>
                <w:sz w:val="21"/>
                <w:szCs w:val="21"/>
              </w:rPr>
              <w:t>月</w:t>
            </w:r>
            <w:r>
              <w:rPr>
                <w:rFonts w:ascii="新宋体" w:hAnsi="新宋体" w:cs="新宋体" w:eastAsia="新宋体" w:hint="default"/>
                <w:spacing w:val="-1"/>
                <w:sz w:val="21"/>
                <w:szCs w:val="21"/>
              </w:rPr>
              <w:t>30</w:t>
            </w:r>
            <w:r>
              <w:rPr>
                <w:rFonts w:ascii="新宋体" w:hAnsi="新宋体" w:cs="新宋体" w:eastAsia="新宋体" w:hint="default"/>
                <w:spacing w:val="-1"/>
                <w:sz w:val="21"/>
                <w:szCs w:val="21"/>
              </w:rPr>
              <w:t>日</w:t>
            </w:r>
          </w:p>
        </w:tc>
        <w:tc>
          <w:tcPr>
            <w:tcW w:w="121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新宋体" w:hAnsi="新宋体" w:cs="新宋体" w:eastAsia="新宋体" w:hint="default"/>
                <w:sz w:val="21"/>
                <w:szCs w:val="21"/>
              </w:rPr>
            </w:pPr>
            <w:r>
              <w:rPr>
                <w:rFonts w:ascii="新宋体"/>
                <w:sz w:val="21"/>
              </w:rPr>
              <w:t>2010-049</w:t>
            </w:r>
          </w:p>
        </w:tc>
        <w:tc>
          <w:tcPr>
            <w:tcW w:w="4350" w:type="dxa"/>
            <w:tcBorders>
              <w:top w:val="single" w:sz="6" w:space="0" w:color="000000"/>
              <w:left w:val="single" w:sz="6" w:space="0" w:color="000000"/>
              <w:bottom w:val="single" w:sz="12" w:space="0" w:color="000000"/>
              <w:right w:val="single" w:sz="6" w:space="0" w:color="000000"/>
            </w:tcBorders>
          </w:tcPr>
          <w:p>
            <w:pPr>
              <w:pStyle w:val="TableParagraph"/>
              <w:spacing w:line="314" w:lineRule="auto" w:before="11"/>
              <w:ind w:left="100" w:right="238"/>
              <w:jc w:val="left"/>
              <w:rPr>
                <w:rFonts w:ascii="新宋体" w:hAnsi="新宋体" w:cs="新宋体" w:eastAsia="新宋体" w:hint="default"/>
                <w:sz w:val="21"/>
                <w:szCs w:val="21"/>
              </w:rPr>
            </w:pPr>
            <w:r>
              <w:rPr>
                <w:rFonts w:ascii="新宋体" w:hAnsi="新宋体" w:cs="新宋体" w:eastAsia="新宋体" w:hint="default"/>
                <w:spacing w:val="-2"/>
                <w:sz w:val="21"/>
                <w:szCs w:val="21"/>
              </w:rPr>
              <w:t>关于全资子公司获得高新技术企业证书的公</w:t>
            </w:r>
            <w:r>
              <w:rPr>
                <w:rFonts w:ascii="新宋体" w:hAnsi="新宋体" w:cs="新宋体" w:eastAsia="新宋体" w:hint="default"/>
                <w:spacing w:val="-69"/>
                <w:sz w:val="21"/>
                <w:szCs w:val="21"/>
              </w:rPr>
              <w:t> </w:t>
            </w:r>
            <w:r>
              <w:rPr>
                <w:rFonts w:ascii="新宋体" w:hAnsi="新宋体" w:cs="新宋体" w:eastAsia="新宋体" w:hint="default"/>
                <w:spacing w:val="-69"/>
                <w:sz w:val="21"/>
                <w:szCs w:val="21"/>
              </w:rPr>
            </w:r>
            <w:r>
              <w:rPr>
                <w:rFonts w:ascii="新宋体" w:hAnsi="新宋体" w:cs="新宋体" w:eastAsia="新宋体" w:hint="default"/>
                <w:sz w:val="21"/>
                <w:szCs w:val="21"/>
              </w:rPr>
              <w:t>告</w:t>
            </w:r>
          </w:p>
        </w:tc>
        <w:tc>
          <w:tcPr>
            <w:tcW w:w="181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9" w:right="0"/>
              <w:jc w:val="center"/>
              <w:rPr>
                <w:rFonts w:ascii="新宋体" w:hAnsi="新宋体" w:cs="新宋体" w:eastAsia="新宋体" w:hint="default"/>
                <w:sz w:val="21"/>
                <w:szCs w:val="21"/>
              </w:rPr>
            </w:pPr>
            <w:r>
              <w:rPr>
                <w:rFonts w:ascii="新宋体" w:hAnsi="新宋体" w:cs="新宋体" w:eastAsia="新宋体" w:hint="default"/>
                <w:sz w:val="21"/>
                <w:szCs w:val="21"/>
              </w:rPr>
              <w:t>巨潮资讯网</w:t>
            </w:r>
          </w:p>
        </w:tc>
      </w:tr>
    </w:tbl>
    <w:p>
      <w:pPr>
        <w:spacing w:after="0" w:line="240" w:lineRule="auto"/>
        <w:jc w:val="center"/>
        <w:rPr>
          <w:rFonts w:ascii="新宋体" w:hAnsi="新宋体" w:cs="新宋体" w:eastAsia="新宋体" w:hint="default"/>
          <w:sz w:val="21"/>
          <w:szCs w:val="21"/>
        </w:rPr>
        <w:sectPr>
          <w:pgSz w:w="11910" w:h="16840"/>
          <w:pgMar w:header="544" w:footer="980" w:top="1140" w:bottom="1180" w:left="1000" w:right="7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5"/>
        <w:spacing w:line="240" w:lineRule="auto" w:before="184"/>
        <w:ind w:left="1368" w:right="2711"/>
        <w:jc w:val="left"/>
        <w:rPr>
          <w:b w:val="0"/>
          <w:bCs w:val="0"/>
        </w:rPr>
      </w:pPr>
      <w:r>
        <w:rPr/>
        <w:t>十八、报告期内，公司接待调研、沟通、采访等活动登记表</w:t>
      </w:r>
      <w:r>
        <w:rPr>
          <w:b w:val="0"/>
          <w:bCs w:val="0"/>
        </w:rPr>
      </w:r>
    </w:p>
    <w:p>
      <w:pPr>
        <w:spacing w:line="240" w:lineRule="auto" w:before="9"/>
        <w:rPr>
          <w:rFonts w:ascii="新宋体" w:hAnsi="新宋体" w:cs="新宋体" w:eastAsia="新宋体" w:hint="default"/>
          <w:b/>
          <w:bCs/>
          <w:sz w:val="26"/>
          <w:szCs w:val="26"/>
        </w:rPr>
      </w:pPr>
    </w:p>
    <w:tbl>
      <w:tblPr>
        <w:tblW w:w="0" w:type="auto"/>
        <w:jc w:val="left"/>
        <w:tblInd w:w="115" w:type="dxa"/>
        <w:tblLayout w:type="fixed"/>
        <w:tblCellMar>
          <w:top w:w="0" w:type="dxa"/>
          <w:left w:w="0" w:type="dxa"/>
          <w:bottom w:w="0" w:type="dxa"/>
          <w:right w:w="0" w:type="dxa"/>
        </w:tblCellMar>
        <w:tblLook w:val="01E0"/>
      </w:tblPr>
      <w:tblGrid>
        <w:gridCol w:w="1661"/>
        <w:gridCol w:w="1911"/>
        <w:gridCol w:w="1128"/>
        <w:gridCol w:w="2165"/>
        <w:gridCol w:w="3265"/>
      </w:tblGrid>
      <w:tr>
        <w:trPr>
          <w:trHeight w:val="702" w:hRule="exact"/>
        </w:trPr>
        <w:tc>
          <w:tcPr>
            <w:tcW w:w="1661"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171"/>
              <w:ind w:right="4"/>
              <w:jc w:val="center"/>
              <w:rPr>
                <w:rFonts w:ascii="新宋体" w:hAnsi="新宋体" w:cs="新宋体" w:eastAsia="新宋体" w:hint="default"/>
                <w:sz w:val="21"/>
                <w:szCs w:val="21"/>
              </w:rPr>
            </w:pPr>
            <w:r>
              <w:rPr>
                <w:rFonts w:ascii="新宋体" w:hAnsi="新宋体" w:cs="新宋体" w:eastAsia="新宋体" w:hint="default"/>
                <w:b/>
                <w:bCs/>
                <w:sz w:val="21"/>
                <w:szCs w:val="21"/>
              </w:rPr>
              <w:t>接待时间</w:t>
            </w:r>
            <w:r>
              <w:rPr>
                <w:rFonts w:ascii="新宋体" w:hAnsi="新宋体" w:cs="新宋体" w:eastAsia="新宋体" w:hint="default"/>
                <w:sz w:val="21"/>
                <w:szCs w:val="21"/>
              </w:rPr>
            </w:r>
          </w:p>
        </w:tc>
        <w:tc>
          <w:tcPr>
            <w:tcW w:w="1911"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71"/>
              <w:ind w:left="4"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接待地点</w:t>
            </w:r>
            <w:r>
              <w:rPr>
                <w:rFonts w:ascii="新宋体" w:hAnsi="新宋体" w:cs="新宋体" w:eastAsia="新宋体" w:hint="default"/>
                <w:sz w:val="21"/>
                <w:szCs w:val="21"/>
              </w:rPr>
            </w:r>
          </w:p>
        </w:tc>
        <w:tc>
          <w:tcPr>
            <w:tcW w:w="112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71"/>
              <w:ind w:left="136" w:right="0"/>
              <w:jc w:val="left"/>
              <w:rPr>
                <w:rFonts w:ascii="新宋体" w:hAnsi="新宋体" w:cs="新宋体" w:eastAsia="新宋体" w:hint="default"/>
                <w:sz w:val="21"/>
                <w:szCs w:val="21"/>
              </w:rPr>
            </w:pPr>
            <w:r>
              <w:rPr>
                <w:rFonts w:ascii="新宋体" w:hAnsi="新宋体" w:cs="新宋体" w:eastAsia="新宋体" w:hint="default"/>
                <w:b/>
                <w:bCs/>
                <w:sz w:val="21"/>
                <w:szCs w:val="21"/>
              </w:rPr>
              <w:t>接待方式</w:t>
            </w:r>
            <w:r>
              <w:rPr>
                <w:rFonts w:ascii="新宋体" w:hAnsi="新宋体" w:cs="新宋体" w:eastAsia="新宋体" w:hint="default"/>
                <w:sz w:val="21"/>
                <w:szCs w:val="21"/>
              </w:rPr>
            </w:r>
          </w:p>
        </w:tc>
        <w:tc>
          <w:tcPr>
            <w:tcW w:w="216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71"/>
              <w:ind w:left="653" w:right="0"/>
              <w:jc w:val="left"/>
              <w:rPr>
                <w:rFonts w:ascii="新宋体" w:hAnsi="新宋体" w:cs="新宋体" w:eastAsia="新宋体" w:hint="default"/>
                <w:sz w:val="21"/>
                <w:szCs w:val="21"/>
              </w:rPr>
            </w:pPr>
            <w:r>
              <w:rPr>
                <w:rFonts w:ascii="新宋体" w:hAnsi="新宋体" w:cs="新宋体" w:eastAsia="新宋体" w:hint="default"/>
                <w:b/>
                <w:bCs/>
                <w:sz w:val="21"/>
                <w:szCs w:val="21"/>
              </w:rPr>
              <w:t>接待对象</w:t>
            </w:r>
            <w:r>
              <w:rPr>
                <w:rFonts w:ascii="新宋体" w:hAnsi="新宋体" w:cs="新宋体" w:eastAsia="新宋体" w:hint="default"/>
                <w:sz w:val="21"/>
                <w:szCs w:val="21"/>
              </w:rPr>
            </w:r>
          </w:p>
        </w:tc>
        <w:tc>
          <w:tcPr>
            <w:tcW w:w="3265"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171"/>
              <w:ind w:left="254" w:right="0"/>
              <w:jc w:val="left"/>
              <w:rPr>
                <w:rFonts w:ascii="新宋体" w:hAnsi="新宋体" w:cs="新宋体" w:eastAsia="新宋体" w:hint="default"/>
                <w:sz w:val="21"/>
                <w:szCs w:val="21"/>
              </w:rPr>
            </w:pPr>
            <w:r>
              <w:rPr>
                <w:rFonts w:ascii="新宋体" w:hAnsi="新宋体" w:cs="新宋体" w:eastAsia="新宋体" w:hint="default"/>
                <w:b/>
                <w:bCs/>
                <w:sz w:val="21"/>
                <w:szCs w:val="21"/>
              </w:rPr>
              <w:t>谈论的主要内容及提供的资料</w:t>
            </w:r>
            <w:r>
              <w:rPr>
                <w:rFonts w:ascii="新宋体" w:hAnsi="新宋体" w:cs="新宋体" w:eastAsia="新宋体" w:hint="default"/>
                <w:sz w:val="21"/>
                <w:szCs w:val="21"/>
              </w:rPr>
            </w:r>
          </w:p>
        </w:tc>
      </w:tr>
      <w:tr>
        <w:trPr>
          <w:trHeight w:val="718" w:hRule="exact"/>
        </w:trPr>
        <w:tc>
          <w:tcPr>
            <w:tcW w:w="1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pacing w:val="-58"/>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3</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7"/>
                <w:sz w:val="21"/>
                <w:szCs w:val="21"/>
              </w:rPr>
              <w:t> </w:t>
            </w:r>
            <w:r>
              <w:rPr>
                <w:rFonts w:ascii="新宋体" w:hAnsi="新宋体" w:cs="新宋体" w:eastAsia="新宋体" w:hint="default"/>
                <w:sz w:val="21"/>
                <w:szCs w:val="21"/>
              </w:rPr>
              <w:t>22</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21" w:right="-7"/>
              <w:jc w:val="left"/>
              <w:rPr>
                <w:rFonts w:ascii="新宋体" w:hAnsi="新宋体" w:cs="新宋体" w:eastAsia="新宋体" w:hint="default"/>
                <w:sz w:val="21"/>
                <w:szCs w:val="21"/>
              </w:rPr>
            </w:pPr>
            <w:r>
              <w:rPr>
                <w:rFonts w:ascii="新宋体" w:hAnsi="新宋体" w:cs="新宋体" w:eastAsia="新宋体" w:hint="default"/>
                <w:spacing w:val="20"/>
                <w:sz w:val="21"/>
                <w:szCs w:val="21"/>
              </w:rPr>
              <w:t>公司投资者互动平</w:t>
            </w:r>
            <w:r>
              <w:rPr>
                <w:rFonts w:ascii="新宋体" w:hAnsi="新宋体" w:cs="新宋体" w:eastAsia="新宋体" w:hint="default"/>
                <w:spacing w:val="-88"/>
                <w:sz w:val="21"/>
                <w:szCs w:val="21"/>
              </w:rPr>
              <w:t> </w:t>
            </w:r>
            <w:r>
              <w:rPr>
                <w:rFonts w:ascii="新宋体" w:hAnsi="新宋体" w:cs="新宋体" w:eastAsia="新宋体" w:hint="default"/>
                <w:sz w:val="21"/>
                <w:szCs w:val="21"/>
              </w:rPr>
              <w:t>台</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136" w:right="0"/>
              <w:jc w:val="left"/>
              <w:rPr>
                <w:rFonts w:ascii="新宋体" w:hAnsi="新宋体" w:cs="新宋体" w:eastAsia="新宋体" w:hint="default"/>
                <w:sz w:val="21"/>
                <w:szCs w:val="21"/>
              </w:rPr>
            </w:pPr>
            <w:r>
              <w:rPr>
                <w:rFonts w:ascii="新宋体" w:hAnsi="新宋体" w:cs="新宋体" w:eastAsia="新宋体" w:hint="default"/>
                <w:sz w:val="21"/>
                <w:szCs w:val="21"/>
              </w:rPr>
              <w:t>网络远程</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投资者</w:t>
            </w:r>
          </w:p>
        </w:tc>
        <w:tc>
          <w:tcPr>
            <w:tcW w:w="3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2009</w:t>
            </w:r>
            <w:r>
              <w:rPr>
                <w:rFonts w:ascii="新宋体" w:hAnsi="新宋体" w:cs="新宋体" w:eastAsia="新宋体" w:hint="default"/>
                <w:spacing w:val="-56"/>
                <w:sz w:val="21"/>
                <w:szCs w:val="21"/>
              </w:rPr>
              <w:t> </w:t>
            </w:r>
            <w:r>
              <w:rPr>
                <w:rFonts w:ascii="新宋体" w:hAnsi="新宋体" w:cs="新宋体" w:eastAsia="新宋体" w:hint="default"/>
                <w:sz w:val="21"/>
                <w:szCs w:val="21"/>
              </w:rPr>
              <w:t>年年度报告网上说明会</w:t>
            </w:r>
          </w:p>
        </w:tc>
      </w:tr>
      <w:tr>
        <w:trPr>
          <w:trHeight w:val="720" w:hRule="exact"/>
        </w:trPr>
        <w:tc>
          <w:tcPr>
            <w:tcW w:w="1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pacing w:val="-58"/>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7</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7"/>
                <w:sz w:val="21"/>
                <w:szCs w:val="21"/>
              </w:rPr>
              <w:t> </w:t>
            </w:r>
            <w:r>
              <w:rPr>
                <w:rFonts w:ascii="新宋体" w:hAnsi="新宋体" w:cs="新宋体" w:eastAsia="新宋体" w:hint="default"/>
                <w:sz w:val="21"/>
                <w:szCs w:val="21"/>
              </w:rPr>
              <w:t>16</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0"/>
              <w:ind w:left="21" w:right="-7"/>
              <w:jc w:val="left"/>
              <w:rPr>
                <w:rFonts w:ascii="新宋体" w:hAnsi="新宋体" w:cs="新宋体" w:eastAsia="新宋体" w:hint="default"/>
                <w:sz w:val="21"/>
                <w:szCs w:val="21"/>
              </w:rPr>
            </w:pPr>
            <w:r>
              <w:rPr>
                <w:rFonts w:ascii="新宋体" w:hAnsi="新宋体" w:cs="新宋体" w:eastAsia="新宋体" w:hint="default"/>
                <w:spacing w:val="20"/>
                <w:sz w:val="21"/>
                <w:szCs w:val="21"/>
              </w:rPr>
              <w:t>河南上市公司投资</w:t>
            </w:r>
            <w:r>
              <w:rPr>
                <w:rFonts w:ascii="新宋体" w:hAnsi="新宋体" w:cs="新宋体" w:eastAsia="新宋体" w:hint="default"/>
                <w:spacing w:val="-88"/>
                <w:sz w:val="21"/>
                <w:szCs w:val="21"/>
              </w:rPr>
              <w:t> </w:t>
            </w:r>
            <w:r>
              <w:rPr>
                <w:rFonts w:ascii="新宋体" w:hAnsi="新宋体" w:cs="新宋体" w:eastAsia="新宋体" w:hint="default"/>
                <w:sz w:val="21"/>
                <w:szCs w:val="21"/>
              </w:rPr>
              <w:t>者关系互动平台</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136" w:right="0"/>
              <w:jc w:val="left"/>
              <w:rPr>
                <w:rFonts w:ascii="新宋体" w:hAnsi="新宋体" w:cs="新宋体" w:eastAsia="新宋体" w:hint="default"/>
                <w:sz w:val="21"/>
                <w:szCs w:val="21"/>
              </w:rPr>
            </w:pPr>
            <w:r>
              <w:rPr>
                <w:rFonts w:ascii="新宋体" w:hAnsi="新宋体" w:cs="新宋体" w:eastAsia="新宋体" w:hint="default"/>
                <w:sz w:val="21"/>
                <w:szCs w:val="21"/>
              </w:rPr>
              <w:t>网络远程</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投资者</w:t>
            </w:r>
          </w:p>
        </w:tc>
        <w:tc>
          <w:tcPr>
            <w:tcW w:w="3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公司经营发展情况及公司产品情况</w:t>
            </w:r>
          </w:p>
        </w:tc>
      </w:tr>
      <w:tr>
        <w:trPr>
          <w:trHeight w:val="1033" w:hRule="exact"/>
        </w:trPr>
        <w:tc>
          <w:tcPr>
            <w:tcW w:w="1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right="2"/>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pacing w:val="-58"/>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11</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6"/>
                <w:sz w:val="21"/>
                <w:szCs w:val="21"/>
              </w:rPr>
              <w:t> </w:t>
            </w:r>
            <w:r>
              <w:rPr>
                <w:rFonts w:ascii="新宋体" w:hAnsi="新宋体" w:cs="新宋体" w:eastAsia="新宋体" w:hint="default"/>
                <w:sz w:val="21"/>
                <w:szCs w:val="21"/>
              </w:rPr>
              <w:t>8</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tabs>
                <w:tab w:pos="426" w:val="left" w:leader="none"/>
              </w:tabs>
              <w:spacing w:line="240" w:lineRule="auto"/>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公</w:t>
              <w:tab/>
              <w:t>司</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left="136" w:right="0"/>
              <w:jc w:val="left"/>
              <w:rPr>
                <w:rFonts w:ascii="新宋体" w:hAnsi="新宋体" w:cs="新宋体" w:eastAsia="新宋体" w:hint="default"/>
                <w:sz w:val="21"/>
                <w:szCs w:val="21"/>
              </w:rPr>
            </w:pPr>
            <w:r>
              <w:rPr>
                <w:rFonts w:ascii="新宋体" w:hAnsi="新宋体" w:cs="新宋体" w:eastAsia="新宋体" w:hint="default"/>
                <w:sz w:val="21"/>
                <w:szCs w:val="21"/>
              </w:rPr>
              <w:t>实地调研</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21" w:right="17"/>
              <w:jc w:val="both"/>
              <w:rPr>
                <w:rFonts w:ascii="新宋体" w:hAnsi="新宋体" w:cs="新宋体" w:eastAsia="新宋体" w:hint="default"/>
                <w:sz w:val="21"/>
                <w:szCs w:val="21"/>
              </w:rPr>
            </w:pPr>
            <w:r>
              <w:rPr>
                <w:rFonts w:ascii="新宋体" w:hAnsi="新宋体" w:cs="新宋体" w:eastAsia="新宋体" w:hint="default"/>
                <w:sz w:val="21"/>
                <w:szCs w:val="21"/>
              </w:rPr>
              <w:t>瀚伦投资顾问（上海）</w:t>
            </w:r>
            <w:r>
              <w:rPr>
                <w:rFonts w:ascii="新宋体" w:hAnsi="新宋体" w:cs="新宋体" w:eastAsia="新宋体" w:hint="default"/>
                <w:spacing w:val="-96"/>
                <w:sz w:val="21"/>
                <w:szCs w:val="21"/>
              </w:rPr>
              <w:t> </w:t>
            </w:r>
            <w:r>
              <w:rPr>
                <w:rFonts w:ascii="新宋体" w:hAnsi="新宋体" w:cs="新宋体" w:eastAsia="新宋体" w:hint="default"/>
                <w:spacing w:val="-96"/>
                <w:sz w:val="21"/>
                <w:szCs w:val="21"/>
              </w:rPr>
            </w:r>
            <w:r>
              <w:rPr>
                <w:rFonts w:ascii="新宋体" w:hAnsi="新宋体" w:cs="新宋体" w:eastAsia="新宋体" w:hint="default"/>
                <w:sz w:val="21"/>
                <w:szCs w:val="21"/>
              </w:rPr>
              <w:t>有限公司（英国马丁可</w:t>
            </w:r>
            <w:r>
              <w:rPr>
                <w:rFonts w:ascii="新宋体" w:hAnsi="新宋体" w:cs="新宋体" w:eastAsia="新宋体" w:hint="default"/>
                <w:spacing w:val="-96"/>
                <w:sz w:val="21"/>
                <w:szCs w:val="21"/>
              </w:rPr>
              <w:t> </w:t>
            </w:r>
            <w:r>
              <w:rPr>
                <w:rFonts w:ascii="新宋体" w:hAnsi="新宋体" w:cs="新宋体" w:eastAsia="新宋体" w:hint="default"/>
                <w:spacing w:val="-96"/>
                <w:sz w:val="21"/>
                <w:szCs w:val="21"/>
              </w:rPr>
            </w:r>
            <w:r>
              <w:rPr>
                <w:rFonts w:ascii="新宋体" w:hAnsi="新宋体" w:cs="新宋体" w:eastAsia="新宋体" w:hint="default"/>
                <w:sz w:val="21"/>
                <w:szCs w:val="21"/>
              </w:rPr>
              <w:t>利集团成员） </w:t>
            </w:r>
            <w:r>
              <w:rPr>
                <w:rFonts w:ascii="新宋体" w:hAnsi="新宋体" w:cs="新宋体" w:eastAsia="新宋体" w:hint="default"/>
                <w:spacing w:val="2"/>
                <w:sz w:val="21"/>
                <w:szCs w:val="21"/>
              </w:rPr>
              <w:t> </w:t>
            </w:r>
            <w:r>
              <w:rPr>
                <w:rFonts w:ascii="新宋体" w:hAnsi="新宋体" w:cs="新宋体" w:eastAsia="新宋体" w:hint="default"/>
                <w:sz w:val="21"/>
                <w:szCs w:val="21"/>
              </w:rPr>
              <w:t>孙亮</w:t>
            </w:r>
          </w:p>
        </w:tc>
        <w:tc>
          <w:tcPr>
            <w:tcW w:w="3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公司经营发展情况及公司产品情况</w:t>
            </w:r>
          </w:p>
        </w:tc>
      </w:tr>
      <w:tr>
        <w:trPr>
          <w:trHeight w:val="718" w:hRule="exact"/>
        </w:trPr>
        <w:tc>
          <w:tcPr>
            <w:tcW w:w="1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pacing w:val="-58"/>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11</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6"/>
                <w:sz w:val="21"/>
                <w:szCs w:val="21"/>
              </w:rPr>
              <w:t> </w:t>
            </w:r>
            <w:r>
              <w:rPr>
                <w:rFonts w:ascii="新宋体" w:hAnsi="新宋体" w:cs="新宋体" w:eastAsia="新宋体" w:hint="default"/>
                <w:sz w:val="21"/>
                <w:szCs w:val="21"/>
              </w:rPr>
              <w:t>8</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tabs>
                <w:tab w:pos="426" w:val="left" w:leader="none"/>
              </w:tabs>
              <w:spacing w:line="240" w:lineRule="auto"/>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公</w:t>
              <w:tab/>
              <w:t>司</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136" w:right="0"/>
              <w:jc w:val="left"/>
              <w:rPr>
                <w:rFonts w:ascii="新宋体" w:hAnsi="新宋体" w:cs="新宋体" w:eastAsia="新宋体" w:hint="default"/>
                <w:sz w:val="21"/>
                <w:szCs w:val="21"/>
              </w:rPr>
            </w:pPr>
            <w:r>
              <w:rPr>
                <w:rFonts w:ascii="新宋体" w:hAnsi="新宋体" w:cs="新宋体" w:eastAsia="新宋体" w:hint="default"/>
                <w:sz w:val="21"/>
                <w:szCs w:val="21"/>
              </w:rPr>
              <w:t>实地调研</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tabs>
                <w:tab w:pos="1387" w:val="left" w:leader="none"/>
              </w:tabs>
              <w:spacing w:line="273" w:lineRule="auto" w:before="28"/>
              <w:ind w:left="21" w:right="17"/>
              <w:jc w:val="left"/>
              <w:rPr>
                <w:rFonts w:ascii="新宋体" w:hAnsi="新宋体" w:cs="新宋体" w:eastAsia="新宋体" w:hint="default"/>
                <w:sz w:val="21"/>
                <w:szCs w:val="21"/>
              </w:rPr>
            </w:pPr>
            <w:r>
              <w:rPr>
                <w:rFonts w:ascii="新宋体" w:hAnsi="新宋体" w:cs="新宋体" w:eastAsia="新宋体" w:hint="default"/>
                <w:sz w:val="21"/>
                <w:szCs w:val="21"/>
              </w:rPr>
              <w:t>纽银梅隆西部基金管理</w:t>
            </w:r>
            <w:r>
              <w:rPr>
                <w:rFonts w:ascii="新宋体" w:hAnsi="新宋体" w:cs="新宋体" w:eastAsia="新宋体" w:hint="default"/>
                <w:spacing w:val="-96"/>
                <w:sz w:val="21"/>
                <w:szCs w:val="21"/>
              </w:rPr>
              <w:t> </w:t>
            </w:r>
            <w:r>
              <w:rPr>
                <w:rFonts w:ascii="新宋体" w:hAnsi="新宋体" w:cs="新宋体" w:eastAsia="新宋体" w:hint="default"/>
                <w:spacing w:val="-96"/>
                <w:sz w:val="21"/>
                <w:szCs w:val="21"/>
              </w:rPr>
            </w:r>
            <w:r>
              <w:rPr>
                <w:rFonts w:ascii="新宋体" w:hAnsi="新宋体" w:cs="新宋体" w:eastAsia="新宋体" w:hint="default"/>
                <w:spacing w:val="-1"/>
                <w:sz w:val="21"/>
                <w:szCs w:val="21"/>
              </w:rPr>
              <w:t>有限公司</w:t>
              <w:tab/>
              <w:t>赵忆波</w:t>
            </w:r>
          </w:p>
        </w:tc>
        <w:tc>
          <w:tcPr>
            <w:tcW w:w="326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公司经营发展情况及公司产品情况</w:t>
            </w:r>
          </w:p>
        </w:tc>
      </w:tr>
      <w:tr>
        <w:trPr>
          <w:trHeight w:val="586" w:hRule="exact"/>
        </w:trPr>
        <w:tc>
          <w:tcPr>
            <w:tcW w:w="166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17"/>
              <w:ind w:right="2"/>
              <w:jc w:val="center"/>
              <w:rPr>
                <w:rFonts w:ascii="新宋体" w:hAnsi="新宋体" w:cs="新宋体" w:eastAsia="新宋体" w:hint="default"/>
                <w:sz w:val="21"/>
                <w:szCs w:val="21"/>
              </w:rPr>
            </w:pPr>
            <w:r>
              <w:rPr>
                <w:rFonts w:ascii="新宋体" w:hAnsi="新宋体" w:cs="新宋体" w:eastAsia="新宋体" w:hint="default"/>
                <w:sz w:val="21"/>
                <w:szCs w:val="21"/>
              </w:rPr>
              <w:t>2010</w:t>
            </w:r>
            <w:r>
              <w:rPr>
                <w:rFonts w:ascii="新宋体" w:hAnsi="新宋体" w:cs="新宋体" w:eastAsia="新宋体" w:hint="default"/>
                <w:spacing w:val="-58"/>
                <w:sz w:val="21"/>
                <w:szCs w:val="21"/>
              </w:rPr>
              <w:t> </w:t>
            </w:r>
            <w:r>
              <w:rPr>
                <w:rFonts w:ascii="新宋体" w:hAnsi="新宋体" w:cs="新宋体" w:eastAsia="新宋体" w:hint="default"/>
                <w:sz w:val="21"/>
                <w:szCs w:val="21"/>
              </w:rPr>
              <w:t>年</w:t>
            </w:r>
            <w:r>
              <w:rPr>
                <w:rFonts w:ascii="新宋体" w:hAnsi="新宋体" w:cs="新宋体" w:eastAsia="新宋体" w:hint="default"/>
                <w:spacing w:val="-56"/>
                <w:sz w:val="21"/>
                <w:szCs w:val="21"/>
              </w:rPr>
              <w:t> </w:t>
            </w:r>
            <w:r>
              <w:rPr>
                <w:rFonts w:ascii="新宋体" w:hAnsi="新宋体" w:cs="新宋体" w:eastAsia="新宋体" w:hint="default"/>
                <w:sz w:val="21"/>
                <w:szCs w:val="21"/>
              </w:rPr>
              <w:t>12</w:t>
            </w:r>
            <w:r>
              <w:rPr>
                <w:rFonts w:ascii="新宋体" w:hAnsi="新宋体" w:cs="新宋体" w:eastAsia="新宋体" w:hint="default"/>
                <w:spacing w:val="-59"/>
                <w:sz w:val="21"/>
                <w:szCs w:val="21"/>
              </w:rPr>
              <w:t> </w:t>
            </w:r>
            <w:r>
              <w:rPr>
                <w:rFonts w:ascii="新宋体" w:hAnsi="新宋体" w:cs="新宋体" w:eastAsia="新宋体" w:hint="default"/>
                <w:sz w:val="21"/>
                <w:szCs w:val="21"/>
              </w:rPr>
              <w:t>月</w:t>
            </w:r>
            <w:r>
              <w:rPr>
                <w:rFonts w:ascii="新宋体" w:hAnsi="新宋体" w:cs="新宋体" w:eastAsia="新宋体" w:hint="default"/>
                <w:spacing w:val="-56"/>
                <w:sz w:val="21"/>
                <w:szCs w:val="21"/>
              </w:rPr>
              <w:t> </w:t>
            </w:r>
            <w:r>
              <w:rPr>
                <w:rFonts w:ascii="新宋体" w:hAnsi="新宋体" w:cs="新宋体" w:eastAsia="新宋体" w:hint="default"/>
                <w:sz w:val="21"/>
                <w:szCs w:val="21"/>
              </w:rPr>
              <w:t>9</w:t>
            </w:r>
            <w:r>
              <w:rPr>
                <w:rFonts w:ascii="新宋体" w:hAnsi="新宋体" w:cs="新宋体" w:eastAsia="新宋体" w:hint="default"/>
                <w:spacing w:val="-59"/>
                <w:sz w:val="21"/>
                <w:szCs w:val="21"/>
              </w:rPr>
              <w:t> </w:t>
            </w:r>
            <w:r>
              <w:rPr>
                <w:rFonts w:ascii="新宋体" w:hAnsi="新宋体" w:cs="新宋体" w:eastAsia="新宋体" w:hint="default"/>
                <w:sz w:val="21"/>
                <w:szCs w:val="21"/>
              </w:rPr>
              <w:t>日</w:t>
            </w:r>
          </w:p>
        </w:tc>
        <w:tc>
          <w:tcPr>
            <w:tcW w:w="1911" w:type="dxa"/>
            <w:tcBorders>
              <w:top w:val="single" w:sz="6" w:space="0" w:color="000000"/>
              <w:left w:val="single" w:sz="6" w:space="0" w:color="000000"/>
              <w:bottom w:val="single" w:sz="12" w:space="0" w:color="000000"/>
              <w:right w:val="single" w:sz="6" w:space="0" w:color="000000"/>
            </w:tcBorders>
          </w:tcPr>
          <w:p>
            <w:pPr>
              <w:pStyle w:val="TableParagraph"/>
              <w:tabs>
                <w:tab w:pos="426" w:val="left" w:leader="none"/>
              </w:tabs>
              <w:spacing w:line="240" w:lineRule="auto" w:before="117"/>
              <w:ind w:left="4" w:right="0"/>
              <w:jc w:val="center"/>
              <w:rPr>
                <w:rFonts w:ascii="新宋体" w:hAnsi="新宋体" w:cs="新宋体" w:eastAsia="新宋体" w:hint="default"/>
                <w:sz w:val="21"/>
                <w:szCs w:val="21"/>
              </w:rPr>
            </w:pPr>
            <w:r>
              <w:rPr>
                <w:rFonts w:ascii="新宋体" w:hAnsi="新宋体" w:cs="新宋体" w:eastAsia="新宋体" w:hint="default"/>
                <w:sz w:val="21"/>
                <w:szCs w:val="21"/>
              </w:rPr>
              <w:t>公</w:t>
              <w:tab/>
              <w:t>司</w:t>
            </w:r>
          </w:p>
        </w:tc>
        <w:tc>
          <w:tcPr>
            <w:tcW w:w="112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7"/>
              <w:ind w:left="136" w:right="0"/>
              <w:jc w:val="left"/>
              <w:rPr>
                <w:rFonts w:ascii="新宋体" w:hAnsi="新宋体" w:cs="新宋体" w:eastAsia="新宋体" w:hint="default"/>
                <w:sz w:val="21"/>
                <w:szCs w:val="21"/>
              </w:rPr>
            </w:pPr>
            <w:r>
              <w:rPr>
                <w:rFonts w:ascii="新宋体" w:hAnsi="新宋体" w:cs="新宋体" w:eastAsia="新宋体" w:hint="default"/>
                <w:sz w:val="21"/>
                <w:szCs w:val="21"/>
              </w:rPr>
              <w:t>实地调研</w:t>
            </w:r>
          </w:p>
        </w:tc>
        <w:tc>
          <w:tcPr>
            <w:tcW w:w="2165" w:type="dxa"/>
            <w:tcBorders>
              <w:top w:val="single" w:sz="6" w:space="0" w:color="000000"/>
              <w:left w:val="single" w:sz="6" w:space="0" w:color="000000"/>
              <w:bottom w:val="single" w:sz="12" w:space="0" w:color="000000"/>
              <w:right w:val="single" w:sz="6" w:space="0" w:color="000000"/>
            </w:tcBorders>
          </w:tcPr>
          <w:p>
            <w:pPr>
              <w:pStyle w:val="TableParagraph"/>
              <w:tabs>
                <w:tab w:pos="1598" w:val="left" w:leader="none"/>
              </w:tabs>
              <w:spacing w:line="240" w:lineRule="auto" w:before="117"/>
              <w:ind w:left="21" w:right="0"/>
              <w:jc w:val="left"/>
              <w:rPr>
                <w:rFonts w:ascii="新宋体" w:hAnsi="新宋体" w:cs="新宋体" w:eastAsia="新宋体" w:hint="default"/>
                <w:sz w:val="21"/>
                <w:szCs w:val="21"/>
              </w:rPr>
            </w:pPr>
            <w:r>
              <w:rPr>
                <w:rFonts w:ascii="新宋体" w:hAnsi="新宋体" w:cs="新宋体" w:eastAsia="新宋体" w:hint="default"/>
                <w:spacing w:val="-1"/>
                <w:sz w:val="21"/>
                <w:szCs w:val="21"/>
              </w:rPr>
              <w:t>国泰君安证券</w:t>
              <w:tab/>
            </w:r>
            <w:r>
              <w:rPr>
                <w:rFonts w:ascii="新宋体" w:hAnsi="新宋体" w:cs="新宋体" w:eastAsia="新宋体" w:hint="default"/>
                <w:spacing w:val="-3"/>
                <w:sz w:val="21"/>
                <w:szCs w:val="21"/>
              </w:rPr>
              <w:t>张堃</w:t>
            </w:r>
            <w:r>
              <w:rPr>
                <w:rFonts w:ascii="新宋体" w:hAnsi="新宋体" w:cs="新宋体" w:eastAsia="新宋体" w:hint="default"/>
                <w:sz w:val="21"/>
                <w:szCs w:val="21"/>
              </w:rPr>
            </w:r>
          </w:p>
        </w:tc>
        <w:tc>
          <w:tcPr>
            <w:tcW w:w="326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公司经营发展情况及公司产品情况</w:t>
            </w:r>
          </w:p>
        </w:tc>
      </w:tr>
    </w:tbl>
    <w:p>
      <w:pPr>
        <w:spacing w:after="0" w:line="240" w:lineRule="auto"/>
        <w:jc w:val="left"/>
        <w:rPr>
          <w:rFonts w:ascii="新宋体" w:hAnsi="新宋体" w:cs="新宋体" w:eastAsia="新宋体" w:hint="default"/>
          <w:sz w:val="21"/>
          <w:szCs w:val="21"/>
        </w:rPr>
        <w:sectPr>
          <w:pgSz w:w="11910" w:h="16840"/>
          <w:pgMar w:header="544" w:footer="980" w:top="1140" w:bottom="1180" w:left="900" w:right="600"/>
        </w:sectPr>
      </w:pPr>
    </w:p>
    <w:p>
      <w:pPr>
        <w:spacing w:line="240" w:lineRule="auto" w:before="0"/>
        <w:rPr>
          <w:rFonts w:ascii="新宋体" w:hAnsi="新宋体" w:cs="新宋体" w:eastAsia="新宋体" w:hint="default"/>
          <w:b/>
          <w:bCs/>
          <w:sz w:val="20"/>
          <w:szCs w:val="20"/>
        </w:rPr>
      </w:pPr>
    </w:p>
    <w:p>
      <w:pPr>
        <w:pStyle w:val="Heading1"/>
        <w:tabs>
          <w:tab w:pos="3878" w:val="left" w:leader="none"/>
        </w:tabs>
        <w:spacing w:line="240" w:lineRule="auto" w:before="129"/>
        <w:ind w:left="2250" w:right="0"/>
        <w:jc w:val="left"/>
        <w:rPr>
          <w:b w:val="0"/>
          <w:bCs w:val="0"/>
        </w:rPr>
      </w:pPr>
      <w:bookmarkStart w:name="_TOC_250005" w:id="5"/>
      <w:r>
        <w:rPr>
          <w:w w:val="95"/>
        </w:rPr>
        <w:t>第五节</w:t>
        <w:tab/>
      </w:r>
      <w:r>
        <w:rPr/>
        <w:t>股本变动和主要股东持股情况</w:t>
      </w:r>
      <w:bookmarkEnd w:id="5"/>
      <w:r>
        <w:rPr>
          <w:b w:val="0"/>
          <w:bCs w:val="0"/>
        </w:rPr>
      </w:r>
    </w:p>
    <w:p>
      <w:pPr>
        <w:spacing w:line="240" w:lineRule="auto" w:before="1"/>
        <w:rPr>
          <w:rFonts w:ascii="新宋体" w:hAnsi="新宋体" w:cs="新宋体" w:eastAsia="新宋体" w:hint="default"/>
          <w:b/>
          <w:bCs/>
          <w:sz w:val="30"/>
          <w:szCs w:val="30"/>
        </w:rPr>
      </w:pPr>
    </w:p>
    <w:p>
      <w:pPr>
        <w:pStyle w:val="Heading5"/>
        <w:spacing w:line="240" w:lineRule="auto"/>
        <w:ind w:left="1588" w:right="0"/>
        <w:jc w:val="left"/>
        <w:rPr>
          <w:b w:val="0"/>
          <w:bCs w:val="0"/>
        </w:rPr>
      </w:pPr>
      <w:r>
        <w:rPr/>
        <w:t>一、股本变动情况表</w:t>
      </w:r>
      <w:r>
        <w:rPr>
          <w:b w:val="0"/>
          <w:bCs w:val="0"/>
        </w:rPr>
      </w:r>
    </w:p>
    <w:p>
      <w:pPr>
        <w:spacing w:line="240" w:lineRule="auto" w:before="10"/>
        <w:rPr>
          <w:rFonts w:ascii="新宋体" w:hAnsi="新宋体" w:cs="新宋体" w:eastAsia="新宋体" w:hint="default"/>
          <w:b/>
          <w:bCs/>
          <w:sz w:val="20"/>
          <w:szCs w:val="20"/>
        </w:rPr>
      </w:pPr>
    </w:p>
    <w:p>
      <w:pPr>
        <w:pStyle w:val="BodyText"/>
        <w:spacing w:line="240" w:lineRule="auto" w:before="26"/>
        <w:ind w:left="1588" w:right="0"/>
        <w:jc w:val="left"/>
        <w:rPr>
          <w:rFonts w:ascii="新宋体" w:hAnsi="新宋体" w:cs="新宋体" w:eastAsia="新宋体" w:hint="default"/>
        </w:rPr>
      </w:pPr>
      <w:r>
        <w:rPr>
          <w:rFonts w:ascii="新宋体" w:hAnsi="新宋体" w:cs="新宋体" w:eastAsia="新宋体" w:hint="default"/>
        </w:rPr>
        <w:t>（一）股本变动情况表（截止 </w:t>
      </w:r>
      <w:r>
        <w:rPr>
          <w:rFonts w:ascii="新宋体" w:hAnsi="新宋体" w:cs="新宋体" w:eastAsia="新宋体" w:hint="default"/>
        </w:rPr>
        <w:t>2010 </w:t>
      </w:r>
      <w:r>
        <w:rPr>
          <w:rFonts w:ascii="新宋体" w:hAnsi="新宋体" w:cs="新宋体" w:eastAsia="新宋体" w:hint="default"/>
        </w:rPr>
        <w:t>年</w:t>
      </w:r>
      <w:r>
        <w:rPr>
          <w:rFonts w:ascii="新宋体" w:hAnsi="新宋体" w:cs="新宋体" w:eastAsia="新宋体" w:hint="default"/>
          <w:spacing w:val="-60"/>
        </w:rPr>
        <w:t> </w:t>
      </w:r>
      <w:r>
        <w:rPr>
          <w:rFonts w:ascii="新宋体" w:hAnsi="新宋体" w:cs="新宋体" w:eastAsia="新宋体" w:hint="default"/>
        </w:rPr>
        <w:t>12</w:t>
      </w:r>
      <w:r>
        <w:rPr>
          <w:rFonts w:ascii="新宋体" w:hAnsi="新宋体" w:cs="新宋体" w:eastAsia="新宋体" w:hint="default"/>
          <w:spacing w:val="-60"/>
        </w:rPr>
        <w:t> </w:t>
      </w:r>
      <w:r>
        <w:rPr>
          <w:rFonts w:ascii="新宋体" w:hAnsi="新宋体" w:cs="新宋体" w:eastAsia="新宋体" w:hint="default"/>
        </w:rPr>
        <w:t>月</w:t>
      </w:r>
      <w:r>
        <w:rPr>
          <w:rFonts w:ascii="新宋体" w:hAnsi="新宋体" w:cs="新宋体" w:eastAsia="新宋体" w:hint="default"/>
          <w:spacing w:val="-60"/>
        </w:rPr>
        <w:t> </w:t>
      </w:r>
      <w:r>
        <w:rPr>
          <w:rFonts w:ascii="新宋体" w:hAnsi="新宋体" w:cs="新宋体" w:eastAsia="新宋体" w:hint="default"/>
        </w:rPr>
        <w:t>31</w:t>
      </w:r>
      <w:r>
        <w:rPr>
          <w:rFonts w:ascii="新宋体" w:hAnsi="新宋体" w:cs="新宋体" w:eastAsia="新宋体" w:hint="default"/>
          <w:spacing w:val="-60"/>
        </w:rPr>
        <w:t> </w:t>
      </w:r>
      <w:r>
        <w:rPr>
          <w:rFonts w:ascii="新宋体" w:hAnsi="新宋体" w:cs="新宋体" w:eastAsia="新宋体" w:hint="default"/>
        </w:rPr>
        <w:t>日）</w:t>
      </w:r>
    </w:p>
    <w:p>
      <w:pPr>
        <w:pStyle w:val="BodyText"/>
        <w:spacing w:line="240" w:lineRule="auto"/>
        <w:ind w:left="0" w:right="1034"/>
        <w:jc w:val="right"/>
        <w:rPr>
          <w:rFonts w:ascii="新宋体" w:hAnsi="新宋体" w:cs="新宋体" w:eastAsia="新宋体" w:hint="default"/>
        </w:rPr>
      </w:pPr>
      <w:r>
        <w:rPr>
          <w:rFonts w:ascii="新宋体" w:hAnsi="新宋体" w:cs="新宋体" w:eastAsia="新宋体" w:hint="default"/>
        </w:rPr>
        <w:t>单位：股</w:t>
      </w:r>
    </w:p>
    <w:p>
      <w:pPr>
        <w:spacing w:line="240" w:lineRule="auto" w:before="1"/>
        <w:rPr>
          <w:rFonts w:ascii="新宋体" w:hAnsi="新宋体" w:cs="新宋体" w:eastAsia="新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1176"/>
        <w:gridCol w:w="1265"/>
        <w:gridCol w:w="963"/>
        <w:gridCol w:w="461"/>
        <w:gridCol w:w="454"/>
        <w:gridCol w:w="1268"/>
        <w:gridCol w:w="1370"/>
        <w:gridCol w:w="1294"/>
        <w:gridCol w:w="1370"/>
        <w:gridCol w:w="953"/>
      </w:tblGrid>
      <w:tr>
        <w:trPr>
          <w:trHeight w:val="415" w:hRule="exact"/>
        </w:trPr>
        <w:tc>
          <w:tcPr>
            <w:tcW w:w="1176" w:type="dxa"/>
            <w:vMerge w:val="restart"/>
            <w:tcBorders>
              <w:top w:val="single" w:sz="12" w:space="0" w:color="000000"/>
              <w:left w:val="single" w:sz="12" w:space="0" w:color="000000"/>
              <w:right w:val="single" w:sz="6" w:space="0" w:color="000000"/>
            </w:tcBorders>
            <w:shd w:val="clear" w:color="auto" w:fill="DCDCDC"/>
          </w:tcPr>
          <w:p>
            <w:pPr/>
          </w:p>
        </w:tc>
        <w:tc>
          <w:tcPr>
            <w:tcW w:w="2228" w:type="dxa"/>
            <w:gridSpan w:val="2"/>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28"/>
              <w:ind w:left="580" w:right="0"/>
              <w:jc w:val="left"/>
              <w:rPr>
                <w:rFonts w:ascii="新宋体" w:hAnsi="新宋体" w:cs="新宋体" w:eastAsia="新宋体" w:hint="default"/>
                <w:sz w:val="21"/>
                <w:szCs w:val="21"/>
              </w:rPr>
            </w:pPr>
            <w:r>
              <w:rPr>
                <w:rFonts w:ascii="新宋体" w:hAnsi="新宋体" w:cs="新宋体" w:eastAsia="新宋体" w:hint="default"/>
                <w:sz w:val="21"/>
                <w:szCs w:val="21"/>
              </w:rPr>
              <w:t>本次变动前</w:t>
            </w:r>
          </w:p>
        </w:tc>
        <w:tc>
          <w:tcPr>
            <w:tcW w:w="4847" w:type="dxa"/>
            <w:gridSpan w:val="5"/>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28"/>
              <w:ind w:left="1365" w:right="0"/>
              <w:jc w:val="left"/>
              <w:rPr>
                <w:rFonts w:ascii="新宋体" w:hAnsi="新宋体" w:cs="新宋体" w:eastAsia="新宋体" w:hint="default"/>
                <w:sz w:val="21"/>
                <w:szCs w:val="21"/>
              </w:rPr>
            </w:pPr>
            <w:r>
              <w:rPr>
                <w:rFonts w:ascii="新宋体" w:hAnsi="新宋体" w:cs="新宋体" w:eastAsia="新宋体" w:hint="default"/>
                <w:sz w:val="21"/>
                <w:szCs w:val="21"/>
              </w:rPr>
              <w:t>本次变动增减（</w:t>
            </w:r>
            <w:r>
              <w:rPr>
                <w:rFonts w:ascii="新宋体" w:hAnsi="新宋体" w:cs="新宋体" w:eastAsia="新宋体" w:hint="default"/>
                <w:sz w:val="21"/>
                <w:szCs w:val="21"/>
              </w:rPr>
              <w:t>+</w:t>
            </w:r>
            <w:r>
              <w:rPr>
                <w:rFonts w:ascii="新宋体" w:hAnsi="新宋体" w:cs="新宋体" w:eastAsia="新宋体" w:hint="default"/>
                <w:sz w:val="21"/>
                <w:szCs w:val="21"/>
              </w:rPr>
              <w:t>，</w:t>
            </w:r>
            <w:r>
              <w:rPr>
                <w:rFonts w:ascii="新宋体" w:hAnsi="新宋体" w:cs="新宋体" w:eastAsia="新宋体" w:hint="default"/>
                <w:sz w:val="21"/>
                <w:szCs w:val="21"/>
              </w:rPr>
              <w:t>-</w:t>
            </w:r>
            <w:r>
              <w:rPr>
                <w:rFonts w:ascii="新宋体" w:hAnsi="新宋体" w:cs="新宋体" w:eastAsia="新宋体" w:hint="default"/>
                <w:sz w:val="21"/>
                <w:szCs w:val="21"/>
              </w:rPr>
              <w:t>）</w:t>
            </w:r>
          </w:p>
        </w:tc>
        <w:tc>
          <w:tcPr>
            <w:tcW w:w="2324" w:type="dxa"/>
            <w:gridSpan w:val="2"/>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28"/>
              <w:ind w:left="628" w:right="0"/>
              <w:jc w:val="left"/>
              <w:rPr>
                <w:rFonts w:ascii="新宋体" w:hAnsi="新宋体" w:cs="新宋体" w:eastAsia="新宋体" w:hint="default"/>
                <w:sz w:val="21"/>
                <w:szCs w:val="21"/>
              </w:rPr>
            </w:pPr>
            <w:r>
              <w:rPr>
                <w:rFonts w:ascii="新宋体" w:hAnsi="新宋体" w:cs="新宋体" w:eastAsia="新宋体" w:hint="default"/>
                <w:sz w:val="21"/>
                <w:szCs w:val="21"/>
              </w:rPr>
              <w:t>本次变动后</w:t>
            </w:r>
          </w:p>
        </w:tc>
      </w:tr>
      <w:tr>
        <w:trPr>
          <w:trHeight w:val="1342" w:hRule="exact"/>
        </w:trPr>
        <w:tc>
          <w:tcPr>
            <w:tcW w:w="1176" w:type="dxa"/>
            <w:vMerge/>
            <w:tcBorders>
              <w:left w:val="single" w:sz="12" w:space="0" w:color="000000"/>
              <w:bottom w:val="single" w:sz="6" w:space="0" w:color="000000"/>
              <w:right w:val="single" w:sz="6" w:space="0" w:color="000000"/>
            </w:tcBorders>
            <w:shd w:val="clear" w:color="auto" w:fill="DCDCDC"/>
          </w:tcPr>
          <w:p>
            <w:pPr/>
          </w:p>
        </w:tc>
        <w:tc>
          <w:tcPr>
            <w:tcW w:w="1265"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7"/>
                <w:szCs w:val="17"/>
              </w:rPr>
            </w:pPr>
          </w:p>
          <w:p>
            <w:pPr>
              <w:pStyle w:val="TableParagraph"/>
              <w:spacing w:line="240" w:lineRule="auto"/>
              <w:ind w:left="415" w:right="0"/>
              <w:jc w:val="left"/>
              <w:rPr>
                <w:rFonts w:ascii="新宋体" w:hAnsi="新宋体" w:cs="新宋体" w:eastAsia="新宋体" w:hint="default"/>
                <w:sz w:val="21"/>
                <w:szCs w:val="21"/>
              </w:rPr>
            </w:pPr>
            <w:r>
              <w:rPr>
                <w:rFonts w:ascii="新宋体" w:hAnsi="新宋体" w:cs="新宋体" w:eastAsia="新宋体" w:hint="default"/>
                <w:sz w:val="21"/>
                <w:szCs w:val="21"/>
              </w:rPr>
              <w:t>数量</w:t>
            </w:r>
          </w:p>
        </w:tc>
        <w:tc>
          <w:tcPr>
            <w:tcW w:w="963"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7"/>
                <w:szCs w:val="17"/>
              </w:rPr>
            </w:pPr>
          </w:p>
          <w:p>
            <w:pPr>
              <w:pStyle w:val="TableParagraph"/>
              <w:spacing w:line="240" w:lineRule="auto"/>
              <w:ind w:left="263" w:right="0"/>
              <w:jc w:val="left"/>
              <w:rPr>
                <w:rFonts w:ascii="新宋体" w:hAnsi="新宋体" w:cs="新宋体" w:eastAsia="新宋体" w:hint="default"/>
                <w:sz w:val="21"/>
                <w:szCs w:val="21"/>
              </w:rPr>
            </w:pPr>
            <w:r>
              <w:rPr>
                <w:rFonts w:ascii="新宋体" w:hAnsi="新宋体" w:cs="新宋体" w:eastAsia="新宋体" w:hint="default"/>
                <w:sz w:val="21"/>
                <w:szCs w:val="21"/>
              </w:rPr>
              <w:t>比例</w:t>
            </w:r>
          </w:p>
        </w:tc>
        <w:tc>
          <w:tcPr>
            <w:tcW w:w="461"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73" w:lineRule="auto" w:before="28"/>
              <w:ind w:left="117" w:right="115"/>
              <w:jc w:val="both"/>
              <w:rPr>
                <w:rFonts w:ascii="新宋体" w:hAnsi="新宋体" w:cs="新宋体" w:eastAsia="新宋体" w:hint="default"/>
                <w:sz w:val="21"/>
                <w:szCs w:val="21"/>
              </w:rPr>
            </w:pPr>
            <w:r>
              <w:rPr>
                <w:rFonts w:ascii="新宋体" w:hAnsi="新宋体" w:cs="新宋体" w:eastAsia="新宋体" w:hint="default"/>
                <w:sz w:val="21"/>
                <w:szCs w:val="21"/>
              </w:rPr>
              <w:t>发</w:t>
            </w:r>
            <w:r>
              <w:rPr>
                <w:rFonts w:ascii="新宋体" w:hAnsi="新宋体" w:cs="新宋体" w:eastAsia="新宋体" w:hint="default"/>
                <w:w w:val="100"/>
                <w:sz w:val="21"/>
                <w:szCs w:val="21"/>
              </w:rPr>
              <w:t> </w:t>
            </w:r>
            <w:r>
              <w:rPr>
                <w:rFonts w:ascii="新宋体" w:hAnsi="新宋体" w:cs="新宋体" w:eastAsia="新宋体" w:hint="default"/>
                <w:sz w:val="21"/>
                <w:szCs w:val="21"/>
              </w:rPr>
              <w:t>行</w:t>
            </w:r>
            <w:r>
              <w:rPr>
                <w:rFonts w:ascii="新宋体" w:hAnsi="新宋体" w:cs="新宋体" w:eastAsia="新宋体" w:hint="default"/>
                <w:w w:val="100"/>
                <w:sz w:val="21"/>
                <w:szCs w:val="21"/>
              </w:rPr>
              <w:t> </w:t>
            </w:r>
            <w:r>
              <w:rPr>
                <w:rFonts w:ascii="新宋体" w:hAnsi="新宋体" w:cs="新宋体" w:eastAsia="新宋体" w:hint="default"/>
                <w:sz w:val="21"/>
                <w:szCs w:val="21"/>
              </w:rPr>
              <w:t>新</w:t>
            </w:r>
            <w:r>
              <w:rPr>
                <w:rFonts w:ascii="新宋体" w:hAnsi="新宋体" w:cs="新宋体" w:eastAsia="新宋体" w:hint="default"/>
                <w:w w:val="100"/>
                <w:sz w:val="21"/>
                <w:szCs w:val="21"/>
              </w:rPr>
              <w:t> </w:t>
            </w:r>
            <w:r>
              <w:rPr>
                <w:rFonts w:ascii="新宋体" w:hAnsi="新宋体" w:cs="新宋体" w:eastAsia="新宋体" w:hint="default"/>
                <w:sz w:val="21"/>
                <w:szCs w:val="21"/>
              </w:rPr>
              <w:t>股</w:t>
            </w:r>
          </w:p>
        </w:tc>
        <w:tc>
          <w:tcPr>
            <w:tcW w:w="454"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6"/>
                <w:szCs w:val="26"/>
              </w:rPr>
            </w:pPr>
          </w:p>
          <w:p>
            <w:pPr>
              <w:pStyle w:val="TableParagraph"/>
              <w:spacing w:line="273" w:lineRule="auto"/>
              <w:ind w:left="112" w:right="113"/>
              <w:jc w:val="left"/>
              <w:rPr>
                <w:rFonts w:ascii="新宋体" w:hAnsi="新宋体" w:cs="新宋体" w:eastAsia="新宋体" w:hint="default"/>
                <w:sz w:val="21"/>
                <w:szCs w:val="21"/>
              </w:rPr>
            </w:pPr>
            <w:r>
              <w:rPr>
                <w:rFonts w:ascii="新宋体" w:hAnsi="新宋体" w:cs="新宋体" w:eastAsia="新宋体" w:hint="default"/>
                <w:sz w:val="21"/>
                <w:szCs w:val="21"/>
              </w:rPr>
              <w:t>送</w:t>
            </w:r>
            <w:r>
              <w:rPr>
                <w:rFonts w:ascii="新宋体" w:hAnsi="新宋体" w:cs="新宋体" w:eastAsia="新宋体" w:hint="default"/>
                <w:w w:val="100"/>
                <w:sz w:val="21"/>
                <w:szCs w:val="21"/>
              </w:rPr>
              <w:t> </w:t>
            </w:r>
            <w:r>
              <w:rPr>
                <w:rFonts w:ascii="新宋体" w:hAnsi="新宋体" w:cs="新宋体" w:eastAsia="新宋体" w:hint="default"/>
                <w:sz w:val="21"/>
                <w:szCs w:val="21"/>
              </w:rPr>
              <w:t>股</w:t>
            </w:r>
          </w:p>
        </w:tc>
        <w:tc>
          <w:tcPr>
            <w:tcW w:w="1268"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7"/>
                <w:szCs w:val="17"/>
              </w:rPr>
            </w:pPr>
          </w:p>
          <w:p>
            <w:pPr>
              <w:pStyle w:val="TableParagraph"/>
              <w:spacing w:line="240" w:lineRule="auto"/>
              <w:ind w:left="2" w:right="0"/>
              <w:jc w:val="center"/>
              <w:rPr>
                <w:rFonts w:ascii="新宋体" w:hAnsi="新宋体" w:cs="新宋体" w:eastAsia="新宋体" w:hint="default"/>
                <w:sz w:val="21"/>
                <w:szCs w:val="21"/>
              </w:rPr>
            </w:pPr>
            <w:r>
              <w:rPr>
                <w:rFonts w:ascii="新宋体" w:hAnsi="新宋体" w:cs="新宋体" w:eastAsia="新宋体" w:hint="default"/>
                <w:sz w:val="21"/>
                <w:szCs w:val="21"/>
              </w:rPr>
              <w:t>公积金转股</w:t>
            </w:r>
          </w:p>
        </w:tc>
        <w:tc>
          <w:tcPr>
            <w:tcW w:w="1370"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7"/>
                <w:szCs w:val="17"/>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其他</w:t>
            </w:r>
          </w:p>
        </w:tc>
        <w:tc>
          <w:tcPr>
            <w:tcW w:w="1294"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7"/>
                <w:szCs w:val="17"/>
              </w:rPr>
            </w:pPr>
          </w:p>
          <w:p>
            <w:pPr>
              <w:pStyle w:val="TableParagraph"/>
              <w:spacing w:line="240" w:lineRule="auto"/>
              <w:ind w:left="1" w:right="0"/>
              <w:jc w:val="center"/>
              <w:rPr>
                <w:rFonts w:ascii="新宋体" w:hAnsi="新宋体" w:cs="新宋体" w:eastAsia="新宋体" w:hint="default"/>
                <w:sz w:val="21"/>
                <w:szCs w:val="21"/>
              </w:rPr>
            </w:pPr>
            <w:r>
              <w:rPr>
                <w:rFonts w:ascii="新宋体" w:hAnsi="新宋体" w:cs="新宋体" w:eastAsia="新宋体" w:hint="default"/>
                <w:sz w:val="21"/>
                <w:szCs w:val="21"/>
              </w:rPr>
              <w:t>小计</w:t>
            </w:r>
          </w:p>
        </w:tc>
        <w:tc>
          <w:tcPr>
            <w:tcW w:w="1370" w:type="dxa"/>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7"/>
                <w:szCs w:val="17"/>
              </w:rPr>
            </w:pPr>
          </w:p>
          <w:p>
            <w:pPr>
              <w:pStyle w:val="TableParagraph"/>
              <w:spacing w:line="240" w:lineRule="auto"/>
              <w:ind w:left="2" w:right="0"/>
              <w:jc w:val="center"/>
              <w:rPr>
                <w:rFonts w:ascii="新宋体" w:hAnsi="新宋体" w:cs="新宋体" w:eastAsia="新宋体" w:hint="default"/>
                <w:sz w:val="21"/>
                <w:szCs w:val="21"/>
              </w:rPr>
            </w:pPr>
            <w:r>
              <w:rPr>
                <w:rFonts w:ascii="新宋体" w:hAnsi="新宋体" w:cs="新宋体" w:eastAsia="新宋体" w:hint="default"/>
                <w:sz w:val="21"/>
                <w:szCs w:val="21"/>
              </w:rPr>
              <w:t>数量</w:t>
            </w:r>
          </w:p>
        </w:tc>
        <w:tc>
          <w:tcPr>
            <w:tcW w:w="953" w:type="dxa"/>
            <w:tcBorders>
              <w:top w:val="single" w:sz="6" w:space="0" w:color="000000"/>
              <w:left w:val="single" w:sz="6" w:space="0" w:color="000000"/>
              <w:bottom w:val="single" w:sz="6" w:space="0" w:color="000000"/>
              <w:right w:val="single" w:sz="12" w:space="0" w:color="000000"/>
            </w:tcBorders>
            <w:shd w:val="clear" w:color="auto" w:fill="DCDCDC"/>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2"/>
              <w:ind w:right="0"/>
              <w:jc w:val="left"/>
              <w:rPr>
                <w:rFonts w:ascii="新宋体" w:hAnsi="新宋体" w:cs="新宋体" w:eastAsia="新宋体" w:hint="default"/>
                <w:sz w:val="17"/>
                <w:szCs w:val="17"/>
              </w:rPr>
            </w:pPr>
          </w:p>
          <w:p>
            <w:pPr>
              <w:pStyle w:val="TableParagraph"/>
              <w:spacing w:line="240" w:lineRule="auto"/>
              <w:ind w:left="256" w:right="0"/>
              <w:jc w:val="left"/>
              <w:rPr>
                <w:rFonts w:ascii="新宋体" w:hAnsi="新宋体" w:cs="新宋体" w:eastAsia="新宋体" w:hint="default"/>
                <w:sz w:val="21"/>
                <w:szCs w:val="21"/>
              </w:rPr>
            </w:pPr>
            <w:r>
              <w:rPr>
                <w:rFonts w:ascii="新宋体" w:hAnsi="新宋体" w:cs="新宋体" w:eastAsia="新宋体" w:hint="default"/>
                <w:sz w:val="21"/>
                <w:szCs w:val="21"/>
              </w:rPr>
              <w:t>比例</w:t>
            </w:r>
          </w:p>
        </w:tc>
      </w:tr>
      <w:tr>
        <w:trPr>
          <w:trHeight w:val="72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1" w:lineRule="auto" w:before="30"/>
              <w:ind w:left="93" w:right="96"/>
              <w:jc w:val="left"/>
              <w:rPr>
                <w:rFonts w:ascii="新宋体" w:hAnsi="新宋体" w:cs="新宋体" w:eastAsia="新宋体" w:hint="default"/>
                <w:sz w:val="21"/>
                <w:szCs w:val="21"/>
              </w:rPr>
            </w:pPr>
            <w:r>
              <w:rPr>
                <w:rFonts w:ascii="新宋体" w:hAnsi="新宋体" w:cs="新宋体" w:eastAsia="新宋体" w:hint="default"/>
                <w:spacing w:val="-19"/>
                <w:w w:val="100"/>
                <w:sz w:val="21"/>
                <w:szCs w:val="21"/>
              </w:rPr>
              <w:t>一、有限售</w:t>
            </w:r>
            <w:r>
              <w:rPr>
                <w:rFonts w:ascii="新宋体" w:hAnsi="新宋体" w:cs="新宋体" w:eastAsia="新宋体" w:hint="default"/>
                <w:w w:val="100"/>
                <w:sz w:val="21"/>
                <w:szCs w:val="21"/>
              </w:rPr>
              <w:t> </w:t>
            </w:r>
            <w:r>
              <w:rPr>
                <w:rFonts w:ascii="新宋体" w:hAnsi="新宋体" w:cs="新宋体" w:eastAsia="新宋体" w:hint="default"/>
                <w:sz w:val="21"/>
                <w:szCs w:val="21"/>
              </w:rPr>
              <w:t>条件股份</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pacing w:val="-1"/>
                <w:sz w:val="21"/>
              </w:rPr>
              <w:t>47,000,000</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79.66%</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left="2" w:right="0"/>
              <w:jc w:val="center"/>
              <w:rPr>
                <w:rFonts w:ascii="新宋体" w:hAnsi="新宋体" w:cs="新宋体" w:eastAsia="新宋体" w:hint="default"/>
                <w:sz w:val="21"/>
                <w:szCs w:val="21"/>
              </w:rPr>
            </w:pPr>
            <w:r>
              <w:rPr>
                <w:rFonts w:ascii="新宋体"/>
                <w:sz w:val="21"/>
              </w:rPr>
              <w:t>44,000,000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-34,152,680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9"/>
              <w:jc w:val="right"/>
              <w:rPr>
                <w:rFonts w:ascii="新宋体" w:hAnsi="新宋体" w:cs="新宋体" w:eastAsia="新宋体" w:hint="default"/>
                <w:sz w:val="21"/>
                <w:szCs w:val="21"/>
              </w:rPr>
            </w:pPr>
            <w:r>
              <w:rPr>
                <w:rFonts w:ascii="新宋体"/>
                <w:spacing w:val="-1"/>
                <w:sz w:val="21"/>
              </w:rPr>
              <w:t>9,847,320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6"/>
              <w:jc w:val="right"/>
              <w:rPr>
                <w:rFonts w:ascii="新宋体" w:hAnsi="新宋体" w:cs="新宋体" w:eastAsia="新宋体" w:hint="default"/>
                <w:sz w:val="21"/>
                <w:szCs w:val="21"/>
              </w:rPr>
            </w:pPr>
            <w:r>
              <w:rPr>
                <w:rFonts w:ascii="新宋体"/>
                <w:spacing w:val="-1"/>
                <w:sz w:val="21"/>
              </w:rPr>
              <w:t>56,847,320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z w:val="21"/>
              </w:rPr>
              <w:t>48.18%</w:t>
            </w:r>
          </w:p>
        </w:tc>
      </w:tr>
      <w:tr>
        <w:trPr>
          <w:trHeight w:val="72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93" w:right="110"/>
              <w:jc w:val="left"/>
              <w:rPr>
                <w:rFonts w:ascii="新宋体" w:hAnsi="新宋体" w:cs="新宋体" w:eastAsia="新宋体" w:hint="default"/>
                <w:sz w:val="21"/>
                <w:szCs w:val="21"/>
              </w:rPr>
            </w:pPr>
            <w:r>
              <w:rPr>
                <w:rFonts w:ascii="新宋体" w:hAnsi="新宋体" w:cs="新宋体" w:eastAsia="新宋体" w:hint="default"/>
                <w:sz w:val="21"/>
                <w:szCs w:val="21"/>
              </w:rPr>
              <w:t>1</w:t>
            </w:r>
            <w:r>
              <w:rPr>
                <w:rFonts w:ascii="新宋体" w:hAnsi="新宋体" w:cs="新宋体" w:eastAsia="新宋体" w:hint="default"/>
                <w:sz w:val="21"/>
                <w:szCs w:val="21"/>
              </w:rPr>
              <w:t>、国家持</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z w:val="21"/>
                <w:szCs w:val="21"/>
              </w:rPr>
              <w:t>股</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5"/>
              <w:jc w:val="right"/>
              <w:rPr>
                <w:rFonts w:ascii="新宋体" w:hAnsi="新宋体" w:cs="新宋体" w:eastAsia="新宋体" w:hint="default"/>
                <w:sz w:val="21"/>
                <w:szCs w:val="21"/>
              </w:rPr>
            </w:pPr>
            <w:r>
              <w:rPr>
                <w:rFonts w:ascii="新宋体"/>
                <w:sz w:val="21"/>
              </w:rPr>
              <w:t>42,313</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0.07%</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101"/>
              <w:jc w:val="right"/>
              <w:rPr>
                <w:rFonts w:ascii="新宋体" w:hAnsi="新宋体" w:cs="新宋体" w:eastAsia="新宋体" w:hint="default"/>
                <w:sz w:val="21"/>
                <w:szCs w:val="21"/>
              </w:rPr>
            </w:pPr>
            <w:r>
              <w:rPr>
                <w:rFonts w:ascii="新宋体"/>
                <w:spacing w:val="-1"/>
                <w:sz w:val="21"/>
              </w:rPr>
              <w:t>-42,313</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9"/>
              <w:jc w:val="right"/>
              <w:rPr>
                <w:rFonts w:ascii="新宋体" w:hAnsi="新宋体" w:cs="新宋体" w:eastAsia="新宋体" w:hint="default"/>
                <w:sz w:val="21"/>
                <w:szCs w:val="21"/>
              </w:rPr>
            </w:pPr>
            <w:r>
              <w:rPr>
                <w:rFonts w:ascii="新宋体"/>
                <w:spacing w:val="-1"/>
                <w:sz w:val="21"/>
              </w:rPr>
              <w:t>-42,313</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4"/>
              <w:jc w:val="right"/>
              <w:rPr>
                <w:rFonts w:ascii="新宋体" w:hAnsi="新宋体" w:cs="新宋体" w:eastAsia="新宋体" w:hint="default"/>
                <w:sz w:val="21"/>
                <w:szCs w:val="21"/>
              </w:rPr>
            </w:pPr>
            <w:r>
              <w:rPr>
                <w:rFonts w:ascii="新宋体"/>
                <w:w w:val="100"/>
                <w:sz w:val="21"/>
              </w:rPr>
              <w:t>0</w:t>
            </w:r>
          </w:p>
        </w:tc>
      </w:tr>
      <w:tr>
        <w:trPr>
          <w:trHeight w:val="718"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1" w:lineRule="auto" w:before="28"/>
              <w:ind w:left="93" w:right="111"/>
              <w:jc w:val="left"/>
              <w:rPr>
                <w:rFonts w:ascii="新宋体" w:hAnsi="新宋体" w:cs="新宋体" w:eastAsia="新宋体" w:hint="default"/>
                <w:sz w:val="21"/>
                <w:szCs w:val="21"/>
              </w:rPr>
            </w:pPr>
            <w:r>
              <w:rPr>
                <w:rFonts w:ascii="新宋体" w:hAnsi="新宋体" w:cs="新宋体" w:eastAsia="新宋体" w:hint="default"/>
                <w:sz w:val="21"/>
                <w:szCs w:val="21"/>
              </w:rPr>
              <w:t>2</w:t>
            </w:r>
            <w:r>
              <w:rPr>
                <w:rFonts w:ascii="新宋体" w:hAnsi="新宋体" w:cs="新宋体" w:eastAsia="新宋体" w:hint="default"/>
                <w:sz w:val="21"/>
                <w:szCs w:val="21"/>
              </w:rPr>
              <w:t>、国有法</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z w:val="21"/>
                <w:szCs w:val="21"/>
              </w:rPr>
              <w:t>人持股</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pacing w:val="-1"/>
                <w:sz w:val="21"/>
              </w:rPr>
              <w:t>1,094,495</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1.86%</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-1,094,495</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6"/>
              <w:jc w:val="right"/>
              <w:rPr>
                <w:rFonts w:ascii="新宋体" w:hAnsi="新宋体" w:cs="新宋体" w:eastAsia="新宋体" w:hint="default"/>
                <w:sz w:val="21"/>
                <w:szCs w:val="21"/>
              </w:rPr>
            </w:pPr>
            <w:r>
              <w:rPr>
                <w:rFonts w:ascii="新宋体"/>
                <w:spacing w:val="-1"/>
                <w:sz w:val="21"/>
              </w:rPr>
              <w:t>-1,094,495</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4"/>
              <w:jc w:val="right"/>
              <w:rPr>
                <w:rFonts w:ascii="新宋体" w:hAnsi="新宋体" w:cs="新宋体" w:eastAsia="新宋体" w:hint="default"/>
                <w:sz w:val="21"/>
                <w:szCs w:val="21"/>
              </w:rPr>
            </w:pPr>
            <w:r>
              <w:rPr>
                <w:rFonts w:ascii="新宋体"/>
                <w:w w:val="100"/>
                <w:sz w:val="21"/>
              </w:rPr>
              <w:t>0</w:t>
            </w:r>
          </w:p>
        </w:tc>
      </w:tr>
      <w:tr>
        <w:trPr>
          <w:trHeight w:val="72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93" w:right="111"/>
              <w:jc w:val="left"/>
              <w:rPr>
                <w:rFonts w:ascii="新宋体" w:hAnsi="新宋体" w:cs="新宋体" w:eastAsia="新宋体" w:hint="default"/>
                <w:sz w:val="21"/>
                <w:szCs w:val="21"/>
              </w:rPr>
            </w:pPr>
            <w:r>
              <w:rPr>
                <w:rFonts w:ascii="新宋体" w:hAnsi="新宋体" w:cs="新宋体" w:eastAsia="新宋体" w:hint="default"/>
                <w:sz w:val="21"/>
                <w:szCs w:val="21"/>
              </w:rPr>
              <w:t>3</w:t>
            </w:r>
            <w:r>
              <w:rPr>
                <w:rFonts w:ascii="新宋体" w:hAnsi="新宋体" w:cs="新宋体" w:eastAsia="新宋体" w:hint="default"/>
                <w:sz w:val="21"/>
                <w:szCs w:val="21"/>
              </w:rPr>
              <w:t>、其他内</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z w:val="21"/>
                <w:szCs w:val="21"/>
              </w:rPr>
              <w:t>资持股</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pacing w:val="-1"/>
                <w:sz w:val="21"/>
              </w:rPr>
              <w:t>44,338,521</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75.15%</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2" w:right="0"/>
              <w:jc w:val="center"/>
              <w:rPr>
                <w:rFonts w:ascii="新宋体" w:hAnsi="新宋体" w:cs="新宋体" w:eastAsia="新宋体" w:hint="default"/>
                <w:sz w:val="21"/>
                <w:szCs w:val="21"/>
              </w:rPr>
            </w:pPr>
            <w:r>
              <w:rPr>
                <w:rFonts w:ascii="新宋体"/>
                <w:sz w:val="21"/>
              </w:rPr>
              <w:t>44,000,000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-31,491,201</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12,508,799</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6"/>
              <w:jc w:val="right"/>
              <w:rPr>
                <w:rFonts w:ascii="新宋体" w:hAnsi="新宋体" w:cs="新宋体" w:eastAsia="新宋体" w:hint="default"/>
                <w:sz w:val="21"/>
                <w:szCs w:val="21"/>
              </w:rPr>
            </w:pPr>
            <w:r>
              <w:rPr>
                <w:rFonts w:ascii="新宋体"/>
                <w:spacing w:val="-1"/>
                <w:sz w:val="21"/>
              </w:rPr>
              <w:t>56,847,320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z w:val="21"/>
              </w:rPr>
              <w:t>48.18%</w:t>
            </w:r>
          </w:p>
        </w:tc>
      </w:tr>
      <w:tr>
        <w:trPr>
          <w:trHeight w:val="103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93" w:right="96"/>
              <w:jc w:val="left"/>
              <w:rPr>
                <w:rFonts w:ascii="新宋体" w:hAnsi="新宋体" w:cs="新宋体" w:eastAsia="新宋体" w:hint="default"/>
                <w:sz w:val="21"/>
                <w:szCs w:val="21"/>
              </w:rPr>
            </w:pPr>
            <w:r>
              <w:rPr>
                <w:rFonts w:ascii="新宋体" w:hAnsi="新宋体" w:cs="新宋体" w:eastAsia="新宋体" w:hint="default"/>
                <w:spacing w:val="-19"/>
                <w:w w:val="100"/>
                <w:sz w:val="21"/>
                <w:szCs w:val="21"/>
              </w:rPr>
              <w:t>其中：境内</w:t>
            </w:r>
            <w:r>
              <w:rPr>
                <w:rFonts w:ascii="新宋体" w:hAnsi="新宋体" w:cs="新宋体" w:eastAsia="新宋体" w:hint="default"/>
                <w:w w:val="100"/>
                <w:sz w:val="21"/>
                <w:szCs w:val="21"/>
              </w:rPr>
              <w:t> </w:t>
            </w:r>
            <w:r>
              <w:rPr>
                <w:rFonts w:ascii="新宋体" w:hAnsi="新宋体" w:cs="新宋体" w:eastAsia="新宋体" w:hint="default"/>
                <w:sz w:val="21"/>
                <w:szCs w:val="21"/>
              </w:rPr>
              <w:t>非国有法</w:t>
            </w:r>
            <w:r>
              <w:rPr>
                <w:rFonts w:ascii="新宋体" w:hAnsi="新宋体" w:cs="新宋体" w:eastAsia="新宋体" w:hint="default"/>
                <w:w w:val="100"/>
                <w:sz w:val="21"/>
                <w:szCs w:val="21"/>
              </w:rPr>
              <w:t> </w:t>
            </w:r>
            <w:r>
              <w:rPr>
                <w:rFonts w:ascii="新宋体" w:hAnsi="新宋体" w:cs="新宋体" w:eastAsia="新宋体" w:hint="default"/>
                <w:sz w:val="21"/>
                <w:szCs w:val="21"/>
              </w:rPr>
              <w:t>人持股</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新宋体" w:hAnsi="新宋体" w:cs="新宋体" w:eastAsia="新宋体" w:hint="default"/>
                <w:sz w:val="26"/>
                <w:szCs w:val="26"/>
              </w:rPr>
            </w:pPr>
          </w:p>
          <w:p>
            <w:pPr>
              <w:pStyle w:val="TableParagraph"/>
              <w:spacing w:line="240" w:lineRule="auto"/>
              <w:ind w:right="93"/>
              <w:jc w:val="right"/>
              <w:rPr>
                <w:rFonts w:ascii="新宋体" w:hAnsi="新宋体" w:cs="新宋体" w:eastAsia="新宋体" w:hint="default"/>
                <w:sz w:val="21"/>
                <w:szCs w:val="21"/>
              </w:rPr>
            </w:pPr>
            <w:r>
              <w:rPr>
                <w:rFonts w:ascii="新宋体"/>
                <w:spacing w:val="-1"/>
                <w:sz w:val="21"/>
              </w:rPr>
              <w:t>3,338,521</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新宋体" w:hAnsi="新宋体" w:cs="新宋体" w:eastAsia="新宋体" w:hint="default"/>
                <w:sz w:val="26"/>
                <w:szCs w:val="26"/>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5.66%</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新宋体" w:hAnsi="新宋体" w:cs="新宋体" w:eastAsia="新宋体" w:hint="default"/>
                <w:sz w:val="26"/>
                <w:szCs w:val="26"/>
              </w:rPr>
            </w:pPr>
          </w:p>
          <w:p>
            <w:pPr>
              <w:pStyle w:val="TableParagraph"/>
              <w:spacing w:line="240" w:lineRule="auto"/>
              <w:ind w:left="102" w:right="0"/>
              <w:jc w:val="center"/>
              <w:rPr>
                <w:rFonts w:ascii="新宋体" w:hAnsi="新宋体" w:cs="新宋体" w:eastAsia="新宋体" w:hint="default"/>
                <w:sz w:val="21"/>
                <w:szCs w:val="21"/>
              </w:rPr>
            </w:pPr>
            <w:r>
              <w:rPr>
                <w:rFonts w:ascii="新宋体"/>
                <w:sz w:val="21"/>
              </w:rPr>
              <w:t>3,000,000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新宋体" w:hAnsi="新宋体" w:cs="新宋体" w:eastAsia="新宋体" w:hint="default"/>
                <w:sz w:val="26"/>
                <w:szCs w:val="26"/>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-6,338,521</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新宋体" w:hAnsi="新宋体" w:cs="新宋体" w:eastAsia="新宋体" w:hint="default"/>
                <w:sz w:val="26"/>
                <w:szCs w:val="26"/>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-3,338,521</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新宋体" w:hAnsi="新宋体" w:cs="新宋体" w:eastAsia="新宋体" w:hint="default"/>
                <w:sz w:val="26"/>
                <w:szCs w:val="26"/>
              </w:rPr>
            </w:pPr>
          </w:p>
          <w:p>
            <w:pPr>
              <w:pStyle w:val="TableParagraph"/>
              <w:spacing w:line="240" w:lineRule="auto"/>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0"/>
              <w:ind w:right="0"/>
              <w:jc w:val="left"/>
              <w:rPr>
                <w:rFonts w:ascii="新宋体" w:hAnsi="新宋体" w:cs="新宋体" w:eastAsia="新宋体" w:hint="default"/>
                <w:sz w:val="26"/>
                <w:szCs w:val="26"/>
              </w:rPr>
            </w:pPr>
          </w:p>
          <w:p>
            <w:pPr>
              <w:pStyle w:val="TableParagraph"/>
              <w:spacing w:line="240" w:lineRule="auto"/>
              <w:ind w:right="94"/>
              <w:jc w:val="right"/>
              <w:rPr>
                <w:rFonts w:ascii="新宋体" w:hAnsi="新宋体" w:cs="新宋体" w:eastAsia="新宋体" w:hint="default"/>
                <w:sz w:val="21"/>
                <w:szCs w:val="21"/>
              </w:rPr>
            </w:pPr>
            <w:r>
              <w:rPr>
                <w:rFonts w:ascii="新宋体"/>
                <w:w w:val="100"/>
                <w:sz w:val="21"/>
              </w:rPr>
              <w:t>0</w:t>
            </w:r>
          </w:p>
        </w:tc>
      </w:tr>
      <w:tr>
        <w:trPr>
          <w:trHeight w:val="72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1" w:lineRule="auto" w:before="30"/>
              <w:ind w:left="93" w:right="216"/>
              <w:jc w:val="left"/>
              <w:rPr>
                <w:rFonts w:ascii="新宋体" w:hAnsi="新宋体" w:cs="新宋体" w:eastAsia="新宋体" w:hint="default"/>
                <w:sz w:val="21"/>
                <w:szCs w:val="21"/>
              </w:rPr>
            </w:pPr>
            <w:r>
              <w:rPr>
                <w:rFonts w:ascii="新宋体" w:hAnsi="新宋体" w:cs="新宋体" w:eastAsia="新宋体" w:hint="default"/>
                <w:sz w:val="21"/>
                <w:szCs w:val="21"/>
              </w:rPr>
              <w:t>境内自然</w:t>
            </w:r>
            <w:r>
              <w:rPr>
                <w:rFonts w:ascii="新宋体" w:hAnsi="新宋体" w:cs="新宋体" w:eastAsia="新宋体" w:hint="default"/>
                <w:w w:val="100"/>
                <w:sz w:val="21"/>
                <w:szCs w:val="21"/>
              </w:rPr>
              <w:t> </w:t>
            </w:r>
            <w:r>
              <w:rPr>
                <w:rFonts w:ascii="新宋体" w:hAnsi="新宋体" w:cs="新宋体" w:eastAsia="新宋体" w:hint="default"/>
                <w:sz w:val="21"/>
                <w:szCs w:val="21"/>
              </w:rPr>
              <w:t>人持股</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pacing w:val="-1"/>
                <w:sz w:val="21"/>
              </w:rPr>
              <w:t>41,000,000</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69.49%</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left="2" w:right="0"/>
              <w:jc w:val="center"/>
              <w:rPr>
                <w:rFonts w:ascii="新宋体" w:hAnsi="新宋体" w:cs="新宋体" w:eastAsia="新宋体" w:hint="default"/>
                <w:sz w:val="21"/>
                <w:szCs w:val="21"/>
              </w:rPr>
            </w:pPr>
            <w:r>
              <w:rPr>
                <w:rFonts w:ascii="新宋体"/>
                <w:sz w:val="21"/>
              </w:rPr>
              <w:t>41,000,000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-25,152,680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15,847,320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6"/>
              <w:jc w:val="right"/>
              <w:rPr>
                <w:rFonts w:ascii="新宋体" w:hAnsi="新宋体" w:cs="新宋体" w:eastAsia="新宋体" w:hint="default"/>
                <w:sz w:val="21"/>
                <w:szCs w:val="21"/>
              </w:rPr>
            </w:pPr>
            <w:r>
              <w:rPr>
                <w:rFonts w:ascii="新宋体"/>
                <w:spacing w:val="-1"/>
                <w:sz w:val="21"/>
              </w:rPr>
              <w:t>56,847,320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z w:val="21"/>
              </w:rPr>
              <w:t>48.18%</w:t>
            </w:r>
          </w:p>
        </w:tc>
      </w:tr>
      <w:tr>
        <w:trPr>
          <w:trHeight w:val="718"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93" w:right="111"/>
              <w:jc w:val="left"/>
              <w:rPr>
                <w:rFonts w:ascii="新宋体" w:hAnsi="新宋体" w:cs="新宋体" w:eastAsia="新宋体" w:hint="default"/>
                <w:sz w:val="21"/>
                <w:szCs w:val="21"/>
              </w:rPr>
            </w:pPr>
            <w:r>
              <w:rPr>
                <w:rFonts w:ascii="新宋体" w:hAnsi="新宋体" w:cs="新宋体" w:eastAsia="新宋体" w:hint="default"/>
                <w:sz w:val="21"/>
                <w:szCs w:val="21"/>
              </w:rPr>
              <w:t>4</w:t>
            </w:r>
            <w:r>
              <w:rPr>
                <w:rFonts w:ascii="新宋体" w:hAnsi="新宋体" w:cs="新宋体" w:eastAsia="新宋体" w:hint="default"/>
                <w:sz w:val="21"/>
                <w:szCs w:val="21"/>
              </w:rPr>
              <w:t>、外资持</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z w:val="21"/>
                <w:szCs w:val="21"/>
              </w:rPr>
              <w:t>股</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5"/>
              <w:jc w:val="right"/>
              <w:rPr>
                <w:rFonts w:ascii="新宋体" w:hAnsi="新宋体" w:cs="新宋体" w:eastAsia="新宋体" w:hint="default"/>
                <w:sz w:val="21"/>
                <w:szCs w:val="21"/>
              </w:rPr>
            </w:pPr>
            <w:r>
              <w:rPr>
                <w:rFonts w:ascii="新宋体"/>
                <w:sz w:val="21"/>
              </w:rPr>
              <w:t>32,440</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0.05%</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101"/>
              <w:jc w:val="right"/>
              <w:rPr>
                <w:rFonts w:ascii="新宋体" w:hAnsi="新宋体" w:cs="新宋体" w:eastAsia="新宋体" w:hint="default"/>
                <w:sz w:val="21"/>
                <w:szCs w:val="21"/>
              </w:rPr>
            </w:pPr>
            <w:r>
              <w:rPr>
                <w:rFonts w:ascii="新宋体"/>
                <w:spacing w:val="-1"/>
                <w:sz w:val="21"/>
              </w:rPr>
              <w:t>-32,440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9"/>
              <w:jc w:val="right"/>
              <w:rPr>
                <w:rFonts w:ascii="新宋体" w:hAnsi="新宋体" w:cs="新宋体" w:eastAsia="新宋体" w:hint="default"/>
                <w:sz w:val="21"/>
                <w:szCs w:val="21"/>
              </w:rPr>
            </w:pPr>
            <w:r>
              <w:rPr>
                <w:rFonts w:ascii="新宋体"/>
                <w:spacing w:val="-1"/>
                <w:sz w:val="21"/>
              </w:rPr>
              <w:t>-32,440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4"/>
              <w:jc w:val="right"/>
              <w:rPr>
                <w:rFonts w:ascii="新宋体" w:hAnsi="新宋体" w:cs="新宋体" w:eastAsia="新宋体" w:hint="default"/>
                <w:sz w:val="21"/>
                <w:szCs w:val="21"/>
              </w:rPr>
            </w:pPr>
            <w:r>
              <w:rPr>
                <w:rFonts w:ascii="新宋体"/>
                <w:w w:val="100"/>
                <w:sz w:val="21"/>
              </w:rPr>
              <w:t>0</w:t>
            </w:r>
          </w:p>
        </w:tc>
      </w:tr>
      <w:tr>
        <w:trPr>
          <w:trHeight w:val="72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1" w:lineRule="auto" w:before="30"/>
              <w:ind w:left="93" w:right="96"/>
              <w:jc w:val="left"/>
              <w:rPr>
                <w:rFonts w:ascii="新宋体" w:hAnsi="新宋体" w:cs="新宋体" w:eastAsia="新宋体" w:hint="default"/>
                <w:sz w:val="21"/>
                <w:szCs w:val="21"/>
              </w:rPr>
            </w:pPr>
            <w:r>
              <w:rPr>
                <w:rFonts w:ascii="新宋体" w:hAnsi="新宋体" w:cs="新宋体" w:eastAsia="新宋体" w:hint="default"/>
                <w:spacing w:val="-19"/>
                <w:w w:val="100"/>
                <w:sz w:val="21"/>
                <w:szCs w:val="21"/>
              </w:rPr>
              <w:t>其中：境外</w:t>
            </w:r>
            <w:r>
              <w:rPr>
                <w:rFonts w:ascii="新宋体" w:hAnsi="新宋体" w:cs="新宋体" w:eastAsia="新宋体" w:hint="default"/>
                <w:w w:val="100"/>
                <w:sz w:val="21"/>
                <w:szCs w:val="21"/>
              </w:rPr>
              <w:t> </w:t>
            </w:r>
            <w:r>
              <w:rPr>
                <w:rFonts w:ascii="新宋体" w:hAnsi="新宋体" w:cs="新宋体" w:eastAsia="新宋体" w:hint="default"/>
                <w:sz w:val="21"/>
                <w:szCs w:val="21"/>
              </w:rPr>
              <w:t>法人持股</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5"/>
              <w:jc w:val="right"/>
              <w:rPr>
                <w:rFonts w:ascii="新宋体" w:hAnsi="新宋体" w:cs="新宋体" w:eastAsia="新宋体" w:hint="default"/>
                <w:sz w:val="21"/>
                <w:szCs w:val="21"/>
              </w:rPr>
            </w:pPr>
            <w:r>
              <w:rPr>
                <w:rFonts w:ascii="新宋体"/>
                <w:sz w:val="21"/>
              </w:rPr>
              <w:t>32,440</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0.05%</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101"/>
              <w:jc w:val="right"/>
              <w:rPr>
                <w:rFonts w:ascii="新宋体" w:hAnsi="新宋体" w:cs="新宋体" w:eastAsia="新宋体" w:hint="default"/>
                <w:sz w:val="21"/>
                <w:szCs w:val="21"/>
              </w:rPr>
            </w:pPr>
            <w:r>
              <w:rPr>
                <w:rFonts w:ascii="新宋体"/>
                <w:spacing w:val="-1"/>
                <w:sz w:val="21"/>
              </w:rPr>
              <w:t>-32,440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9"/>
              <w:jc w:val="right"/>
              <w:rPr>
                <w:rFonts w:ascii="新宋体" w:hAnsi="新宋体" w:cs="新宋体" w:eastAsia="新宋体" w:hint="default"/>
                <w:sz w:val="21"/>
                <w:szCs w:val="21"/>
              </w:rPr>
            </w:pPr>
            <w:r>
              <w:rPr>
                <w:rFonts w:ascii="新宋体"/>
                <w:spacing w:val="-1"/>
                <w:sz w:val="21"/>
              </w:rPr>
              <w:t>-32,440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94"/>
              <w:jc w:val="right"/>
              <w:rPr>
                <w:rFonts w:ascii="新宋体" w:hAnsi="新宋体" w:cs="新宋体" w:eastAsia="新宋体" w:hint="default"/>
                <w:sz w:val="21"/>
                <w:szCs w:val="21"/>
              </w:rPr>
            </w:pPr>
            <w:r>
              <w:rPr>
                <w:rFonts w:ascii="新宋体"/>
                <w:w w:val="100"/>
                <w:sz w:val="21"/>
              </w:rPr>
              <w:t>0</w:t>
            </w:r>
          </w:p>
        </w:tc>
      </w:tr>
      <w:tr>
        <w:trPr>
          <w:trHeight w:val="72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93" w:right="216"/>
              <w:jc w:val="left"/>
              <w:rPr>
                <w:rFonts w:ascii="新宋体" w:hAnsi="新宋体" w:cs="新宋体" w:eastAsia="新宋体" w:hint="default"/>
                <w:sz w:val="21"/>
                <w:szCs w:val="21"/>
              </w:rPr>
            </w:pPr>
            <w:r>
              <w:rPr>
                <w:rFonts w:ascii="新宋体" w:hAnsi="新宋体" w:cs="新宋体" w:eastAsia="新宋体" w:hint="default"/>
                <w:sz w:val="21"/>
                <w:szCs w:val="21"/>
              </w:rPr>
              <w:t>境外自然</w:t>
            </w:r>
            <w:r>
              <w:rPr>
                <w:rFonts w:ascii="新宋体" w:hAnsi="新宋体" w:cs="新宋体" w:eastAsia="新宋体" w:hint="default"/>
                <w:w w:val="100"/>
                <w:sz w:val="21"/>
                <w:szCs w:val="21"/>
              </w:rPr>
              <w:t> </w:t>
            </w:r>
            <w:r>
              <w:rPr>
                <w:rFonts w:ascii="新宋体" w:hAnsi="新宋体" w:cs="新宋体" w:eastAsia="新宋体" w:hint="default"/>
                <w:sz w:val="21"/>
                <w:szCs w:val="21"/>
              </w:rPr>
              <w:t>人持股</w:t>
            </w:r>
          </w:p>
        </w:tc>
        <w:tc>
          <w:tcPr>
            <w:tcW w:w="1265" w:type="dxa"/>
            <w:tcBorders>
              <w:top w:val="single" w:sz="6" w:space="0" w:color="000000"/>
              <w:left w:val="single" w:sz="6" w:space="0" w:color="000000"/>
              <w:bottom w:val="single" w:sz="6" w:space="0" w:color="000000"/>
              <w:right w:val="single" w:sz="6" w:space="0" w:color="000000"/>
            </w:tcBorders>
          </w:tcPr>
          <w:p>
            <w:pPr/>
          </w:p>
        </w:tc>
        <w:tc>
          <w:tcPr>
            <w:tcW w:w="963" w:type="dxa"/>
            <w:tcBorders>
              <w:top w:val="single" w:sz="6" w:space="0" w:color="000000"/>
              <w:left w:val="single" w:sz="6" w:space="0" w:color="000000"/>
              <w:bottom w:val="single" w:sz="6" w:space="0" w:color="000000"/>
              <w:right w:val="single" w:sz="6" w:space="0" w:color="000000"/>
            </w:tcBorders>
          </w:tcPr>
          <w:p>
            <w:pP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1294"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718"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9"/>
              <w:ind w:left="93" w:right="111"/>
              <w:jc w:val="left"/>
              <w:rPr>
                <w:rFonts w:ascii="新宋体" w:hAnsi="新宋体" w:cs="新宋体" w:eastAsia="新宋体" w:hint="default"/>
                <w:sz w:val="21"/>
                <w:szCs w:val="21"/>
              </w:rPr>
            </w:pPr>
            <w:r>
              <w:rPr>
                <w:rFonts w:ascii="新宋体" w:hAnsi="新宋体" w:cs="新宋体" w:eastAsia="新宋体" w:hint="default"/>
                <w:sz w:val="21"/>
                <w:szCs w:val="21"/>
              </w:rPr>
              <w:t>5</w:t>
            </w:r>
            <w:r>
              <w:rPr>
                <w:rFonts w:ascii="新宋体" w:hAnsi="新宋体" w:cs="新宋体" w:eastAsia="新宋体" w:hint="default"/>
                <w:sz w:val="21"/>
                <w:szCs w:val="21"/>
              </w:rPr>
              <w:t>、高管股</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z w:val="21"/>
                <w:szCs w:val="21"/>
              </w:rPr>
              <w:t>份</w:t>
            </w:r>
          </w:p>
        </w:tc>
        <w:tc>
          <w:tcPr>
            <w:tcW w:w="1265" w:type="dxa"/>
            <w:tcBorders>
              <w:top w:val="single" w:sz="6" w:space="0" w:color="000000"/>
              <w:left w:val="single" w:sz="6" w:space="0" w:color="000000"/>
              <w:bottom w:val="single" w:sz="6" w:space="0" w:color="000000"/>
              <w:right w:val="single" w:sz="6" w:space="0" w:color="000000"/>
            </w:tcBorders>
          </w:tcPr>
          <w:p>
            <w:pPr/>
          </w:p>
        </w:tc>
        <w:tc>
          <w:tcPr>
            <w:tcW w:w="963" w:type="dxa"/>
            <w:tcBorders>
              <w:top w:val="single" w:sz="6" w:space="0" w:color="000000"/>
              <w:left w:val="single" w:sz="6" w:space="0" w:color="000000"/>
              <w:bottom w:val="single" w:sz="6" w:space="0" w:color="000000"/>
              <w:right w:val="single" w:sz="6" w:space="0" w:color="000000"/>
            </w:tcBorders>
          </w:tcPr>
          <w:p>
            <w:pP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1294"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72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93" w:right="110"/>
              <w:jc w:val="left"/>
              <w:rPr>
                <w:rFonts w:ascii="新宋体" w:hAnsi="新宋体" w:cs="新宋体" w:eastAsia="新宋体" w:hint="default"/>
                <w:sz w:val="21"/>
                <w:szCs w:val="21"/>
              </w:rPr>
            </w:pPr>
            <w:r>
              <w:rPr>
                <w:rFonts w:ascii="新宋体" w:hAnsi="新宋体" w:cs="新宋体" w:eastAsia="新宋体" w:hint="default"/>
                <w:sz w:val="21"/>
                <w:szCs w:val="21"/>
              </w:rPr>
              <w:t>6</w:t>
            </w:r>
            <w:r>
              <w:rPr>
                <w:rFonts w:ascii="新宋体" w:hAnsi="新宋体" w:cs="新宋体" w:eastAsia="新宋体" w:hint="default"/>
                <w:sz w:val="21"/>
                <w:szCs w:val="21"/>
              </w:rPr>
              <w:t>、基金产</w:t>
            </w:r>
            <w:r>
              <w:rPr>
                <w:rFonts w:ascii="新宋体" w:hAnsi="新宋体" w:cs="新宋体" w:eastAsia="新宋体" w:hint="default"/>
                <w:spacing w:val="-102"/>
                <w:sz w:val="21"/>
                <w:szCs w:val="21"/>
              </w:rPr>
              <w:t> </w:t>
            </w:r>
            <w:r>
              <w:rPr>
                <w:rFonts w:ascii="新宋体" w:hAnsi="新宋体" w:cs="新宋体" w:eastAsia="新宋体" w:hint="default"/>
                <w:spacing w:val="-102"/>
                <w:sz w:val="21"/>
                <w:szCs w:val="21"/>
              </w:rPr>
            </w:r>
            <w:r>
              <w:rPr>
                <w:rFonts w:ascii="新宋体" w:hAnsi="新宋体" w:cs="新宋体" w:eastAsia="新宋体" w:hint="default"/>
                <w:sz w:val="21"/>
                <w:szCs w:val="21"/>
              </w:rPr>
              <w:t>品及其他</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pacing w:val="-1"/>
                <w:sz w:val="21"/>
              </w:rPr>
              <w:t>1,492,231</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2.53%</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-1,492,231</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6"/>
              <w:jc w:val="right"/>
              <w:rPr>
                <w:rFonts w:ascii="新宋体" w:hAnsi="新宋体" w:cs="新宋体" w:eastAsia="新宋体" w:hint="default"/>
                <w:sz w:val="21"/>
                <w:szCs w:val="21"/>
              </w:rPr>
            </w:pPr>
            <w:r>
              <w:rPr>
                <w:rFonts w:ascii="新宋体"/>
                <w:spacing w:val="-1"/>
                <w:sz w:val="21"/>
              </w:rPr>
              <w:t>-1,492,231</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w w:val="100"/>
                <w:sz w:val="21"/>
              </w:rPr>
              <w:t>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4"/>
              <w:jc w:val="right"/>
              <w:rPr>
                <w:rFonts w:ascii="新宋体" w:hAnsi="新宋体" w:cs="新宋体" w:eastAsia="新宋体" w:hint="default"/>
                <w:sz w:val="21"/>
                <w:szCs w:val="21"/>
              </w:rPr>
            </w:pPr>
            <w:r>
              <w:rPr>
                <w:rFonts w:ascii="新宋体"/>
                <w:w w:val="100"/>
                <w:sz w:val="21"/>
              </w:rPr>
              <w:t>0</w:t>
            </w:r>
          </w:p>
        </w:tc>
      </w:tr>
      <w:tr>
        <w:trPr>
          <w:trHeight w:val="718"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93" w:right="96"/>
              <w:jc w:val="left"/>
              <w:rPr>
                <w:rFonts w:ascii="新宋体" w:hAnsi="新宋体" w:cs="新宋体" w:eastAsia="新宋体" w:hint="default"/>
                <w:sz w:val="21"/>
                <w:szCs w:val="21"/>
              </w:rPr>
            </w:pPr>
            <w:r>
              <w:rPr>
                <w:rFonts w:ascii="新宋体" w:hAnsi="新宋体" w:cs="新宋体" w:eastAsia="新宋体" w:hint="default"/>
                <w:spacing w:val="-19"/>
                <w:w w:val="100"/>
                <w:sz w:val="21"/>
                <w:szCs w:val="21"/>
              </w:rPr>
              <w:t>二、无限售</w:t>
            </w:r>
            <w:r>
              <w:rPr>
                <w:rFonts w:ascii="新宋体" w:hAnsi="新宋体" w:cs="新宋体" w:eastAsia="新宋体" w:hint="default"/>
                <w:w w:val="100"/>
                <w:sz w:val="21"/>
                <w:szCs w:val="21"/>
              </w:rPr>
              <w:t> </w:t>
            </w:r>
            <w:r>
              <w:rPr>
                <w:rFonts w:ascii="新宋体" w:hAnsi="新宋体" w:cs="新宋体" w:eastAsia="新宋体" w:hint="default"/>
                <w:sz w:val="21"/>
                <w:szCs w:val="21"/>
              </w:rPr>
              <w:t>条件股份</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pacing w:val="-1"/>
                <w:sz w:val="21"/>
              </w:rPr>
              <w:t>12,000,000</w:t>
            </w:r>
          </w:p>
        </w:tc>
        <w:tc>
          <w:tcPr>
            <w:tcW w:w="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20.34%</w:t>
            </w: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2" w:right="0"/>
              <w:jc w:val="center"/>
              <w:rPr>
                <w:rFonts w:ascii="新宋体" w:hAnsi="新宋体" w:cs="新宋体" w:eastAsia="新宋体" w:hint="default"/>
                <w:sz w:val="21"/>
                <w:szCs w:val="21"/>
              </w:rPr>
            </w:pPr>
            <w:r>
              <w:rPr>
                <w:rFonts w:ascii="新宋体"/>
                <w:sz w:val="21"/>
              </w:rPr>
              <w:t>15,000,000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34,152,680</w:t>
            </w:r>
          </w:p>
        </w:tc>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49,152,680</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6"/>
              <w:jc w:val="right"/>
              <w:rPr>
                <w:rFonts w:ascii="新宋体" w:hAnsi="新宋体" w:cs="新宋体" w:eastAsia="新宋体" w:hint="default"/>
                <w:sz w:val="21"/>
                <w:szCs w:val="21"/>
              </w:rPr>
            </w:pPr>
            <w:r>
              <w:rPr>
                <w:rFonts w:ascii="新宋体"/>
                <w:spacing w:val="-1"/>
                <w:sz w:val="21"/>
              </w:rPr>
              <w:t>61,152,680</w:t>
            </w:r>
          </w:p>
        </w:tc>
        <w:tc>
          <w:tcPr>
            <w:tcW w:w="95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z w:val="21"/>
              </w:rPr>
              <w:t>51.82%</w:t>
            </w:r>
          </w:p>
        </w:tc>
      </w:tr>
      <w:tr>
        <w:trPr>
          <w:trHeight w:val="725" w:hRule="exact"/>
        </w:trPr>
        <w:tc>
          <w:tcPr>
            <w:tcW w:w="1176"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71" w:lineRule="auto" w:before="30"/>
              <w:ind w:left="93" w:right="111"/>
              <w:jc w:val="left"/>
              <w:rPr>
                <w:rFonts w:ascii="新宋体" w:hAnsi="新宋体" w:cs="新宋体" w:eastAsia="新宋体" w:hint="default"/>
                <w:sz w:val="21"/>
                <w:szCs w:val="21"/>
              </w:rPr>
            </w:pPr>
            <w:r>
              <w:rPr>
                <w:rFonts w:ascii="新宋体" w:hAnsi="新宋体" w:cs="新宋体" w:eastAsia="新宋体" w:hint="default"/>
                <w:sz w:val="21"/>
                <w:szCs w:val="21"/>
              </w:rPr>
              <w:t>1</w:t>
            </w:r>
            <w:r>
              <w:rPr>
                <w:rFonts w:ascii="新宋体" w:hAnsi="新宋体" w:cs="新宋体" w:eastAsia="新宋体" w:hint="default"/>
                <w:sz w:val="21"/>
                <w:szCs w:val="21"/>
              </w:rPr>
              <w:t>、人民币</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z w:val="21"/>
                <w:szCs w:val="21"/>
              </w:rPr>
              <w:t>普通股</w:t>
            </w:r>
          </w:p>
        </w:tc>
        <w:tc>
          <w:tcPr>
            <w:tcW w:w="12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pacing w:val="-1"/>
                <w:sz w:val="21"/>
              </w:rPr>
              <w:t>12,000,000</w:t>
            </w:r>
          </w:p>
        </w:tc>
        <w:tc>
          <w:tcPr>
            <w:tcW w:w="9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z w:val="21"/>
              </w:rPr>
              <w:t>20.34%</w:t>
            </w:r>
          </w:p>
        </w:tc>
        <w:tc>
          <w:tcPr>
            <w:tcW w:w="461" w:type="dxa"/>
            <w:tcBorders>
              <w:top w:val="single" w:sz="6" w:space="0" w:color="000000"/>
              <w:left w:val="single" w:sz="6" w:space="0" w:color="000000"/>
              <w:bottom w:val="single" w:sz="12" w:space="0" w:color="000000"/>
              <w:right w:val="single" w:sz="6" w:space="0" w:color="000000"/>
            </w:tcBorders>
          </w:tcPr>
          <w:p>
            <w:pPr/>
          </w:p>
        </w:tc>
        <w:tc>
          <w:tcPr>
            <w:tcW w:w="454" w:type="dxa"/>
            <w:tcBorders>
              <w:top w:val="single" w:sz="6" w:space="0" w:color="000000"/>
              <w:left w:val="single" w:sz="6" w:space="0" w:color="000000"/>
              <w:bottom w:val="single" w:sz="12" w:space="0" w:color="000000"/>
              <w:right w:val="single" w:sz="6" w:space="0" w:color="000000"/>
            </w:tcBorders>
          </w:tcPr>
          <w:p>
            <w:pPr/>
          </w:p>
        </w:tc>
        <w:tc>
          <w:tcPr>
            <w:tcW w:w="12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14"/>
                <w:szCs w:val="14"/>
              </w:rPr>
            </w:pPr>
          </w:p>
          <w:p>
            <w:pPr>
              <w:pStyle w:val="TableParagraph"/>
              <w:spacing w:line="240" w:lineRule="auto"/>
              <w:ind w:left="2" w:right="0"/>
              <w:jc w:val="center"/>
              <w:rPr>
                <w:rFonts w:ascii="新宋体" w:hAnsi="新宋体" w:cs="新宋体" w:eastAsia="新宋体" w:hint="default"/>
                <w:sz w:val="21"/>
                <w:szCs w:val="21"/>
              </w:rPr>
            </w:pPr>
            <w:r>
              <w:rPr>
                <w:rFonts w:ascii="新宋体"/>
                <w:sz w:val="21"/>
              </w:rPr>
              <w:t>15,000,000</w:t>
            </w:r>
          </w:p>
        </w:tc>
        <w:tc>
          <w:tcPr>
            <w:tcW w:w="13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34,152,680</w:t>
            </w:r>
          </w:p>
        </w:tc>
        <w:tc>
          <w:tcPr>
            <w:tcW w:w="12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14"/>
                <w:szCs w:val="14"/>
              </w:rPr>
            </w:pPr>
          </w:p>
          <w:p>
            <w:pPr>
              <w:pStyle w:val="TableParagraph"/>
              <w:spacing w:line="240" w:lineRule="auto"/>
              <w:ind w:right="98"/>
              <w:jc w:val="right"/>
              <w:rPr>
                <w:rFonts w:ascii="新宋体" w:hAnsi="新宋体" w:cs="新宋体" w:eastAsia="新宋体" w:hint="default"/>
                <w:sz w:val="21"/>
                <w:szCs w:val="21"/>
              </w:rPr>
            </w:pPr>
            <w:r>
              <w:rPr>
                <w:rFonts w:ascii="新宋体"/>
                <w:spacing w:val="-1"/>
                <w:sz w:val="21"/>
              </w:rPr>
              <w:t>49,152,680</w:t>
            </w:r>
          </w:p>
        </w:tc>
        <w:tc>
          <w:tcPr>
            <w:tcW w:w="13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
              <w:ind w:right="0"/>
              <w:jc w:val="left"/>
              <w:rPr>
                <w:rFonts w:ascii="新宋体" w:hAnsi="新宋体" w:cs="新宋体" w:eastAsia="新宋体" w:hint="default"/>
                <w:sz w:val="14"/>
                <w:szCs w:val="14"/>
              </w:rPr>
            </w:pPr>
          </w:p>
          <w:p>
            <w:pPr>
              <w:pStyle w:val="TableParagraph"/>
              <w:spacing w:line="240" w:lineRule="auto"/>
              <w:ind w:right="96"/>
              <w:jc w:val="right"/>
              <w:rPr>
                <w:rFonts w:ascii="新宋体" w:hAnsi="新宋体" w:cs="新宋体" w:eastAsia="新宋体" w:hint="default"/>
                <w:sz w:val="21"/>
                <w:szCs w:val="21"/>
              </w:rPr>
            </w:pPr>
            <w:r>
              <w:rPr>
                <w:rFonts w:ascii="新宋体"/>
                <w:spacing w:val="-1"/>
                <w:sz w:val="21"/>
              </w:rPr>
              <w:t>61,152,680</w:t>
            </w:r>
          </w:p>
        </w:tc>
        <w:tc>
          <w:tcPr>
            <w:tcW w:w="9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
              <w:ind w:right="0"/>
              <w:jc w:val="left"/>
              <w:rPr>
                <w:rFonts w:ascii="新宋体" w:hAnsi="新宋体" w:cs="新宋体" w:eastAsia="新宋体" w:hint="default"/>
                <w:sz w:val="14"/>
                <w:szCs w:val="14"/>
              </w:rPr>
            </w:pPr>
          </w:p>
          <w:p>
            <w:pPr>
              <w:pStyle w:val="TableParagraph"/>
              <w:spacing w:line="240" w:lineRule="auto"/>
              <w:ind w:right="93"/>
              <w:jc w:val="right"/>
              <w:rPr>
                <w:rFonts w:ascii="新宋体" w:hAnsi="新宋体" w:cs="新宋体" w:eastAsia="新宋体" w:hint="default"/>
                <w:sz w:val="21"/>
                <w:szCs w:val="21"/>
              </w:rPr>
            </w:pPr>
            <w:r>
              <w:rPr>
                <w:rFonts w:ascii="新宋体"/>
                <w:sz w:val="21"/>
              </w:rPr>
              <w:t>51.82%</w:t>
            </w:r>
          </w:p>
        </w:tc>
      </w:tr>
    </w:tbl>
    <w:p>
      <w:pPr>
        <w:spacing w:after="0" w:line="240" w:lineRule="auto"/>
        <w:jc w:val="right"/>
        <w:rPr>
          <w:rFonts w:ascii="新宋体" w:hAnsi="新宋体" w:cs="新宋体" w:eastAsia="新宋体" w:hint="default"/>
          <w:sz w:val="21"/>
          <w:szCs w:val="21"/>
        </w:rPr>
        <w:sectPr>
          <w:pgSz w:w="11910" w:h="16840"/>
          <w:pgMar w:header="544" w:footer="980" w:top="1140" w:bottom="1180" w:left="680" w:right="380"/>
        </w:sectPr>
      </w:pPr>
    </w:p>
    <w:p>
      <w:pPr>
        <w:spacing w:line="240" w:lineRule="auto" w:before="3"/>
        <w:rPr>
          <w:rFonts w:ascii="新宋体" w:hAnsi="新宋体" w:cs="新宋体" w:eastAsia="新宋体" w:hint="default"/>
          <w:sz w:val="28"/>
          <w:szCs w:val="28"/>
        </w:rPr>
      </w:pPr>
    </w:p>
    <w:tbl>
      <w:tblPr>
        <w:tblW w:w="0" w:type="auto"/>
        <w:jc w:val="left"/>
        <w:tblInd w:w="114" w:type="dxa"/>
        <w:tblLayout w:type="fixed"/>
        <w:tblCellMar>
          <w:top w:w="0" w:type="dxa"/>
          <w:left w:w="0" w:type="dxa"/>
          <w:bottom w:w="0" w:type="dxa"/>
          <w:right w:w="0" w:type="dxa"/>
        </w:tblCellMar>
        <w:tblLook w:val="01E0"/>
      </w:tblPr>
      <w:tblGrid>
        <w:gridCol w:w="1176"/>
        <w:gridCol w:w="1265"/>
        <w:gridCol w:w="963"/>
        <w:gridCol w:w="461"/>
        <w:gridCol w:w="454"/>
        <w:gridCol w:w="1268"/>
        <w:gridCol w:w="1370"/>
        <w:gridCol w:w="1294"/>
        <w:gridCol w:w="1370"/>
        <w:gridCol w:w="953"/>
      </w:tblGrid>
      <w:tr>
        <w:trPr>
          <w:trHeight w:val="1040" w:hRule="exact"/>
        </w:trPr>
        <w:tc>
          <w:tcPr>
            <w:tcW w:w="1176"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71" w:lineRule="auto" w:before="31"/>
              <w:ind w:left="93" w:right="111"/>
              <w:jc w:val="left"/>
              <w:rPr>
                <w:rFonts w:ascii="新宋体" w:hAnsi="新宋体" w:cs="新宋体" w:eastAsia="新宋体" w:hint="default"/>
                <w:sz w:val="21"/>
                <w:szCs w:val="21"/>
              </w:rPr>
            </w:pPr>
            <w:r>
              <w:rPr>
                <w:rFonts w:ascii="新宋体" w:hAnsi="新宋体" w:cs="新宋体" w:eastAsia="新宋体" w:hint="default"/>
                <w:sz w:val="21"/>
                <w:szCs w:val="21"/>
              </w:rPr>
              <w:t>2</w:t>
            </w:r>
            <w:r>
              <w:rPr>
                <w:rFonts w:ascii="新宋体" w:hAnsi="新宋体" w:cs="新宋体" w:eastAsia="新宋体" w:hint="default"/>
                <w:sz w:val="21"/>
                <w:szCs w:val="21"/>
              </w:rPr>
              <w:t>、境内上</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z w:val="21"/>
                <w:szCs w:val="21"/>
              </w:rPr>
              <w:t>市的外资</w:t>
            </w:r>
            <w:r>
              <w:rPr>
                <w:rFonts w:ascii="新宋体" w:hAnsi="新宋体" w:cs="新宋体" w:eastAsia="新宋体" w:hint="default"/>
                <w:w w:val="100"/>
                <w:sz w:val="21"/>
                <w:szCs w:val="21"/>
              </w:rPr>
              <w:t> </w:t>
            </w:r>
            <w:r>
              <w:rPr>
                <w:rFonts w:ascii="新宋体" w:hAnsi="新宋体" w:cs="新宋体" w:eastAsia="新宋体" w:hint="default"/>
                <w:sz w:val="21"/>
                <w:szCs w:val="21"/>
              </w:rPr>
              <w:t>股</w:t>
            </w:r>
          </w:p>
        </w:tc>
        <w:tc>
          <w:tcPr>
            <w:tcW w:w="1265" w:type="dxa"/>
            <w:tcBorders>
              <w:top w:val="single" w:sz="12" w:space="0" w:color="000000"/>
              <w:left w:val="single" w:sz="6" w:space="0" w:color="000000"/>
              <w:bottom w:val="single" w:sz="6" w:space="0" w:color="000000"/>
              <w:right w:val="single" w:sz="6" w:space="0" w:color="000000"/>
            </w:tcBorders>
          </w:tcPr>
          <w:p>
            <w:pPr/>
          </w:p>
        </w:tc>
        <w:tc>
          <w:tcPr>
            <w:tcW w:w="963" w:type="dxa"/>
            <w:tcBorders>
              <w:top w:val="single" w:sz="12" w:space="0" w:color="000000"/>
              <w:left w:val="single" w:sz="6" w:space="0" w:color="000000"/>
              <w:bottom w:val="single" w:sz="6" w:space="0" w:color="000000"/>
              <w:right w:val="single" w:sz="6" w:space="0" w:color="000000"/>
            </w:tcBorders>
          </w:tcPr>
          <w:p>
            <w:pPr/>
          </w:p>
        </w:tc>
        <w:tc>
          <w:tcPr>
            <w:tcW w:w="461" w:type="dxa"/>
            <w:tcBorders>
              <w:top w:val="single" w:sz="12" w:space="0" w:color="000000"/>
              <w:left w:val="single" w:sz="6" w:space="0" w:color="000000"/>
              <w:bottom w:val="single" w:sz="6" w:space="0" w:color="000000"/>
              <w:right w:val="single" w:sz="6" w:space="0" w:color="000000"/>
            </w:tcBorders>
          </w:tcPr>
          <w:p>
            <w:pPr/>
          </w:p>
        </w:tc>
        <w:tc>
          <w:tcPr>
            <w:tcW w:w="454" w:type="dxa"/>
            <w:tcBorders>
              <w:top w:val="single" w:sz="12" w:space="0" w:color="000000"/>
              <w:left w:val="single" w:sz="6" w:space="0" w:color="000000"/>
              <w:bottom w:val="single" w:sz="6" w:space="0" w:color="000000"/>
              <w:right w:val="single" w:sz="6" w:space="0" w:color="000000"/>
            </w:tcBorders>
          </w:tcPr>
          <w:p>
            <w:pPr/>
          </w:p>
        </w:tc>
        <w:tc>
          <w:tcPr>
            <w:tcW w:w="1268" w:type="dxa"/>
            <w:tcBorders>
              <w:top w:val="single" w:sz="12" w:space="0" w:color="000000"/>
              <w:left w:val="single" w:sz="6" w:space="0" w:color="000000"/>
              <w:bottom w:val="single" w:sz="6" w:space="0" w:color="000000"/>
              <w:right w:val="single" w:sz="6" w:space="0" w:color="000000"/>
            </w:tcBorders>
          </w:tcPr>
          <w:p>
            <w:pPr/>
          </w:p>
        </w:tc>
        <w:tc>
          <w:tcPr>
            <w:tcW w:w="1370" w:type="dxa"/>
            <w:tcBorders>
              <w:top w:val="single" w:sz="12" w:space="0" w:color="000000"/>
              <w:left w:val="single" w:sz="6" w:space="0" w:color="000000"/>
              <w:bottom w:val="single" w:sz="6" w:space="0" w:color="000000"/>
              <w:right w:val="single" w:sz="6" w:space="0" w:color="000000"/>
            </w:tcBorders>
          </w:tcPr>
          <w:p>
            <w:pPr/>
          </w:p>
        </w:tc>
        <w:tc>
          <w:tcPr>
            <w:tcW w:w="1294" w:type="dxa"/>
            <w:tcBorders>
              <w:top w:val="single" w:sz="12" w:space="0" w:color="000000"/>
              <w:left w:val="single" w:sz="6" w:space="0" w:color="000000"/>
              <w:bottom w:val="single" w:sz="6" w:space="0" w:color="000000"/>
              <w:right w:val="single" w:sz="6" w:space="0" w:color="000000"/>
            </w:tcBorders>
          </w:tcPr>
          <w:p>
            <w:pPr/>
          </w:p>
        </w:tc>
        <w:tc>
          <w:tcPr>
            <w:tcW w:w="1370" w:type="dxa"/>
            <w:tcBorders>
              <w:top w:val="single" w:sz="12" w:space="0" w:color="000000"/>
              <w:left w:val="single" w:sz="6" w:space="0" w:color="000000"/>
              <w:bottom w:val="single" w:sz="6" w:space="0" w:color="000000"/>
              <w:right w:val="single" w:sz="6" w:space="0" w:color="000000"/>
            </w:tcBorders>
          </w:tcPr>
          <w:p>
            <w:pPr/>
          </w:p>
        </w:tc>
        <w:tc>
          <w:tcPr>
            <w:tcW w:w="953" w:type="dxa"/>
            <w:tcBorders>
              <w:top w:val="single" w:sz="12" w:space="0" w:color="000000"/>
              <w:left w:val="single" w:sz="6" w:space="0" w:color="000000"/>
              <w:bottom w:val="single" w:sz="6" w:space="0" w:color="000000"/>
              <w:right w:val="single" w:sz="12" w:space="0" w:color="000000"/>
            </w:tcBorders>
          </w:tcPr>
          <w:p>
            <w:pPr/>
          </w:p>
        </w:tc>
      </w:tr>
      <w:tr>
        <w:trPr>
          <w:trHeight w:val="1030"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93" w:right="111"/>
              <w:jc w:val="left"/>
              <w:rPr>
                <w:rFonts w:ascii="新宋体" w:hAnsi="新宋体" w:cs="新宋体" w:eastAsia="新宋体" w:hint="default"/>
                <w:sz w:val="21"/>
                <w:szCs w:val="21"/>
              </w:rPr>
            </w:pPr>
            <w:r>
              <w:rPr>
                <w:rFonts w:ascii="新宋体" w:hAnsi="新宋体" w:cs="新宋体" w:eastAsia="新宋体" w:hint="default"/>
                <w:sz w:val="21"/>
                <w:szCs w:val="21"/>
              </w:rPr>
              <w:t>3</w:t>
            </w:r>
            <w:r>
              <w:rPr>
                <w:rFonts w:ascii="新宋体" w:hAnsi="新宋体" w:cs="新宋体" w:eastAsia="新宋体" w:hint="default"/>
                <w:sz w:val="21"/>
                <w:szCs w:val="21"/>
              </w:rPr>
              <w:t>、境外上</w:t>
            </w:r>
            <w:r>
              <w:rPr>
                <w:rFonts w:ascii="新宋体" w:hAnsi="新宋体" w:cs="新宋体" w:eastAsia="新宋体" w:hint="default"/>
                <w:spacing w:val="-103"/>
                <w:sz w:val="21"/>
                <w:szCs w:val="21"/>
              </w:rPr>
              <w:t> </w:t>
            </w:r>
            <w:r>
              <w:rPr>
                <w:rFonts w:ascii="新宋体" w:hAnsi="新宋体" w:cs="新宋体" w:eastAsia="新宋体" w:hint="default"/>
                <w:spacing w:val="-103"/>
                <w:sz w:val="21"/>
                <w:szCs w:val="21"/>
              </w:rPr>
            </w:r>
            <w:r>
              <w:rPr>
                <w:rFonts w:ascii="新宋体" w:hAnsi="新宋体" w:cs="新宋体" w:eastAsia="新宋体" w:hint="default"/>
                <w:sz w:val="21"/>
                <w:szCs w:val="21"/>
              </w:rPr>
              <w:t>市的外资</w:t>
            </w:r>
            <w:r>
              <w:rPr>
                <w:rFonts w:ascii="新宋体" w:hAnsi="新宋体" w:cs="新宋体" w:eastAsia="新宋体" w:hint="default"/>
                <w:w w:val="100"/>
                <w:sz w:val="21"/>
                <w:szCs w:val="21"/>
              </w:rPr>
              <w:t> </w:t>
            </w:r>
            <w:r>
              <w:rPr>
                <w:rFonts w:ascii="新宋体" w:hAnsi="新宋体" w:cs="新宋体" w:eastAsia="新宋体" w:hint="default"/>
                <w:sz w:val="21"/>
                <w:szCs w:val="21"/>
              </w:rPr>
              <w:t>股</w:t>
            </w:r>
          </w:p>
        </w:tc>
        <w:tc>
          <w:tcPr>
            <w:tcW w:w="1265" w:type="dxa"/>
            <w:tcBorders>
              <w:top w:val="single" w:sz="6" w:space="0" w:color="000000"/>
              <w:left w:val="single" w:sz="6" w:space="0" w:color="000000"/>
              <w:bottom w:val="single" w:sz="6" w:space="0" w:color="000000"/>
              <w:right w:val="single" w:sz="6" w:space="0" w:color="000000"/>
            </w:tcBorders>
          </w:tcPr>
          <w:p>
            <w:pPr/>
          </w:p>
        </w:tc>
        <w:tc>
          <w:tcPr>
            <w:tcW w:w="963" w:type="dxa"/>
            <w:tcBorders>
              <w:top w:val="single" w:sz="6" w:space="0" w:color="000000"/>
              <w:left w:val="single" w:sz="6" w:space="0" w:color="000000"/>
              <w:bottom w:val="single" w:sz="6" w:space="0" w:color="000000"/>
              <w:right w:val="single" w:sz="6" w:space="0" w:color="000000"/>
            </w:tcBorders>
          </w:tcPr>
          <w:p>
            <w:pP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1294"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408" w:hRule="exact"/>
        </w:trPr>
        <w:tc>
          <w:tcPr>
            <w:tcW w:w="1176"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30"/>
              <w:ind w:left="93" w:right="0"/>
              <w:jc w:val="left"/>
              <w:rPr>
                <w:rFonts w:ascii="新宋体" w:hAnsi="新宋体" w:cs="新宋体" w:eastAsia="新宋体" w:hint="default"/>
                <w:sz w:val="21"/>
                <w:szCs w:val="21"/>
              </w:rPr>
            </w:pPr>
            <w:r>
              <w:rPr>
                <w:rFonts w:ascii="新宋体" w:hAnsi="新宋体" w:cs="新宋体" w:eastAsia="新宋体" w:hint="default"/>
                <w:sz w:val="21"/>
                <w:szCs w:val="21"/>
              </w:rPr>
              <w:t>4</w:t>
            </w:r>
            <w:r>
              <w:rPr>
                <w:rFonts w:ascii="新宋体" w:hAnsi="新宋体" w:cs="新宋体" w:eastAsia="新宋体" w:hint="default"/>
                <w:sz w:val="21"/>
                <w:szCs w:val="21"/>
              </w:rPr>
              <w:t>、其他</w:t>
            </w:r>
          </w:p>
        </w:tc>
        <w:tc>
          <w:tcPr>
            <w:tcW w:w="1265" w:type="dxa"/>
            <w:tcBorders>
              <w:top w:val="single" w:sz="6" w:space="0" w:color="000000"/>
              <w:left w:val="single" w:sz="6" w:space="0" w:color="000000"/>
              <w:bottom w:val="single" w:sz="6" w:space="0" w:color="000000"/>
              <w:right w:val="single" w:sz="6" w:space="0" w:color="000000"/>
            </w:tcBorders>
          </w:tcPr>
          <w:p>
            <w:pPr/>
          </w:p>
        </w:tc>
        <w:tc>
          <w:tcPr>
            <w:tcW w:w="963" w:type="dxa"/>
            <w:tcBorders>
              <w:top w:val="single" w:sz="6" w:space="0" w:color="000000"/>
              <w:left w:val="single" w:sz="6" w:space="0" w:color="000000"/>
              <w:bottom w:val="single" w:sz="6" w:space="0" w:color="000000"/>
              <w:right w:val="single" w:sz="6" w:space="0" w:color="000000"/>
            </w:tcBorders>
          </w:tcPr>
          <w:p>
            <w:pPr/>
          </w:p>
        </w:tc>
        <w:tc>
          <w:tcPr>
            <w:tcW w:w="461" w:type="dxa"/>
            <w:tcBorders>
              <w:top w:val="single" w:sz="6" w:space="0" w:color="000000"/>
              <w:left w:val="single" w:sz="6" w:space="0" w:color="000000"/>
              <w:bottom w:val="single" w:sz="6" w:space="0" w:color="000000"/>
              <w:right w:val="single" w:sz="6" w:space="0" w:color="000000"/>
            </w:tcBorders>
          </w:tcPr>
          <w:p>
            <w:pPr/>
          </w:p>
        </w:tc>
        <w:tc>
          <w:tcPr>
            <w:tcW w:w="454" w:type="dxa"/>
            <w:tcBorders>
              <w:top w:val="single" w:sz="6" w:space="0" w:color="000000"/>
              <w:left w:val="single" w:sz="6" w:space="0" w:color="000000"/>
              <w:bottom w:val="single" w:sz="6" w:space="0" w:color="000000"/>
              <w:right w:val="single" w:sz="6" w:space="0" w:color="000000"/>
            </w:tcBorders>
          </w:tcPr>
          <w:p>
            <w:pPr/>
          </w:p>
        </w:tc>
        <w:tc>
          <w:tcPr>
            <w:tcW w:w="1268"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1294"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12" w:space="0" w:color="000000"/>
            </w:tcBorders>
          </w:tcPr>
          <w:p>
            <w:pPr/>
          </w:p>
        </w:tc>
      </w:tr>
      <w:tr>
        <w:trPr>
          <w:trHeight w:val="725" w:hRule="exact"/>
        </w:trPr>
        <w:tc>
          <w:tcPr>
            <w:tcW w:w="1176"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73" w:lineRule="auto" w:before="28"/>
              <w:ind w:left="93" w:right="96"/>
              <w:jc w:val="left"/>
              <w:rPr>
                <w:rFonts w:ascii="新宋体" w:hAnsi="新宋体" w:cs="新宋体" w:eastAsia="新宋体" w:hint="default"/>
                <w:sz w:val="21"/>
                <w:szCs w:val="21"/>
              </w:rPr>
            </w:pPr>
            <w:r>
              <w:rPr>
                <w:rFonts w:ascii="新宋体" w:hAnsi="新宋体" w:cs="新宋体" w:eastAsia="新宋体" w:hint="default"/>
                <w:spacing w:val="-19"/>
                <w:w w:val="100"/>
                <w:sz w:val="21"/>
                <w:szCs w:val="21"/>
              </w:rPr>
              <w:t>三、股份总</w:t>
            </w:r>
            <w:r>
              <w:rPr>
                <w:rFonts w:ascii="新宋体" w:hAnsi="新宋体" w:cs="新宋体" w:eastAsia="新宋体" w:hint="default"/>
                <w:w w:val="100"/>
                <w:sz w:val="21"/>
                <w:szCs w:val="21"/>
              </w:rPr>
              <w:t> </w:t>
            </w:r>
            <w:r>
              <w:rPr>
                <w:rFonts w:ascii="新宋体" w:hAnsi="新宋体" w:cs="新宋体" w:eastAsia="新宋体" w:hint="default"/>
                <w:sz w:val="21"/>
                <w:szCs w:val="21"/>
              </w:rPr>
              <w:t>数</w:t>
            </w:r>
          </w:p>
        </w:tc>
        <w:tc>
          <w:tcPr>
            <w:tcW w:w="12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100" w:right="0"/>
              <w:jc w:val="left"/>
              <w:rPr>
                <w:rFonts w:ascii="新宋体" w:hAnsi="新宋体" w:cs="新宋体" w:eastAsia="新宋体" w:hint="default"/>
                <w:sz w:val="21"/>
                <w:szCs w:val="21"/>
              </w:rPr>
            </w:pPr>
            <w:r>
              <w:rPr>
                <w:rFonts w:ascii="新宋体"/>
                <w:sz w:val="21"/>
              </w:rPr>
              <w:t>59,000,000</w:t>
            </w:r>
          </w:p>
        </w:tc>
        <w:tc>
          <w:tcPr>
            <w:tcW w:w="96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112" w:right="0"/>
              <w:jc w:val="left"/>
              <w:rPr>
                <w:rFonts w:ascii="新宋体" w:hAnsi="新宋体" w:cs="新宋体" w:eastAsia="新宋体" w:hint="default"/>
                <w:sz w:val="21"/>
                <w:szCs w:val="21"/>
              </w:rPr>
            </w:pPr>
            <w:r>
              <w:rPr>
                <w:rFonts w:ascii="新宋体"/>
                <w:sz w:val="21"/>
              </w:rPr>
              <w:t>100.00%</w:t>
            </w:r>
          </w:p>
        </w:tc>
        <w:tc>
          <w:tcPr>
            <w:tcW w:w="461" w:type="dxa"/>
            <w:tcBorders>
              <w:top w:val="single" w:sz="6" w:space="0" w:color="000000"/>
              <w:left w:val="single" w:sz="6" w:space="0" w:color="000000"/>
              <w:bottom w:val="single" w:sz="12" w:space="0" w:color="000000"/>
              <w:right w:val="single" w:sz="6" w:space="0" w:color="000000"/>
            </w:tcBorders>
          </w:tcPr>
          <w:p>
            <w:pPr/>
          </w:p>
        </w:tc>
        <w:tc>
          <w:tcPr>
            <w:tcW w:w="454" w:type="dxa"/>
            <w:tcBorders>
              <w:top w:val="single" w:sz="6" w:space="0" w:color="000000"/>
              <w:left w:val="single" w:sz="6" w:space="0" w:color="000000"/>
              <w:bottom w:val="single" w:sz="12" w:space="0" w:color="000000"/>
              <w:right w:val="single" w:sz="6" w:space="0" w:color="000000"/>
            </w:tcBorders>
          </w:tcPr>
          <w:p>
            <w:pPr/>
          </w:p>
        </w:tc>
        <w:tc>
          <w:tcPr>
            <w:tcW w:w="12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100" w:right="0"/>
              <w:jc w:val="left"/>
              <w:rPr>
                <w:rFonts w:ascii="新宋体" w:hAnsi="新宋体" w:cs="新宋体" w:eastAsia="新宋体" w:hint="default"/>
                <w:sz w:val="21"/>
                <w:szCs w:val="21"/>
              </w:rPr>
            </w:pPr>
            <w:r>
              <w:rPr>
                <w:rFonts w:ascii="新宋体"/>
                <w:sz w:val="21"/>
              </w:rPr>
              <w:t>59,000,000</w:t>
            </w:r>
          </w:p>
        </w:tc>
        <w:tc>
          <w:tcPr>
            <w:tcW w:w="13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101"/>
              <w:jc w:val="right"/>
              <w:rPr>
                <w:rFonts w:ascii="新宋体" w:hAnsi="新宋体" w:cs="新宋体" w:eastAsia="新宋体" w:hint="default"/>
                <w:sz w:val="21"/>
                <w:szCs w:val="21"/>
              </w:rPr>
            </w:pPr>
            <w:r>
              <w:rPr>
                <w:rFonts w:ascii="新宋体"/>
                <w:w w:val="100"/>
                <w:sz w:val="21"/>
              </w:rPr>
              <w:t>0</w:t>
            </w:r>
          </w:p>
        </w:tc>
        <w:tc>
          <w:tcPr>
            <w:tcW w:w="12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127" w:right="0"/>
              <w:jc w:val="left"/>
              <w:rPr>
                <w:rFonts w:ascii="新宋体" w:hAnsi="新宋体" w:cs="新宋体" w:eastAsia="新宋体" w:hint="default"/>
                <w:sz w:val="21"/>
                <w:szCs w:val="21"/>
              </w:rPr>
            </w:pPr>
            <w:r>
              <w:rPr>
                <w:rFonts w:ascii="新宋体"/>
                <w:sz w:val="21"/>
              </w:rPr>
              <w:t>59,000,000</w:t>
            </w:r>
          </w:p>
        </w:tc>
        <w:tc>
          <w:tcPr>
            <w:tcW w:w="13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100" w:right="0"/>
              <w:jc w:val="left"/>
              <w:rPr>
                <w:rFonts w:ascii="新宋体" w:hAnsi="新宋体" w:cs="新宋体" w:eastAsia="新宋体" w:hint="default"/>
                <w:sz w:val="21"/>
                <w:szCs w:val="21"/>
              </w:rPr>
            </w:pPr>
            <w:r>
              <w:rPr>
                <w:rFonts w:ascii="新宋体"/>
                <w:sz w:val="21"/>
              </w:rPr>
              <w:t>118,000,000</w:t>
            </w:r>
          </w:p>
        </w:tc>
        <w:tc>
          <w:tcPr>
            <w:tcW w:w="95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100" w:right="0"/>
              <w:jc w:val="left"/>
              <w:rPr>
                <w:rFonts w:ascii="新宋体" w:hAnsi="新宋体" w:cs="新宋体" w:eastAsia="新宋体" w:hint="default"/>
                <w:sz w:val="21"/>
                <w:szCs w:val="21"/>
              </w:rPr>
            </w:pPr>
            <w:r>
              <w:rPr>
                <w:rFonts w:ascii="新宋体"/>
                <w:sz w:val="21"/>
              </w:rPr>
              <w:t>100.00%</w:t>
            </w:r>
          </w:p>
        </w:tc>
      </w:tr>
    </w:tbl>
    <w:p>
      <w:pPr>
        <w:spacing w:line="240" w:lineRule="auto" w:before="6"/>
        <w:rPr>
          <w:rFonts w:ascii="新宋体" w:hAnsi="新宋体" w:cs="新宋体" w:eastAsia="新宋体" w:hint="default"/>
          <w:sz w:val="13"/>
          <w:szCs w:val="13"/>
        </w:rPr>
      </w:pPr>
    </w:p>
    <w:p>
      <w:pPr>
        <w:pStyle w:val="BodyText"/>
        <w:spacing w:line="240" w:lineRule="auto" w:before="26"/>
        <w:ind w:left="1022" w:right="0"/>
        <w:jc w:val="left"/>
        <w:rPr>
          <w:rFonts w:ascii="新宋体" w:hAnsi="新宋体" w:cs="新宋体" w:eastAsia="新宋体" w:hint="default"/>
        </w:rPr>
      </w:pPr>
      <w:r>
        <w:rPr>
          <w:rFonts w:ascii="新宋体" w:hAnsi="新宋体" w:cs="新宋体" w:eastAsia="新宋体" w:hint="default"/>
        </w:rPr>
        <w:t>（二）限售流通股股份变动情况表</w:t>
      </w:r>
    </w:p>
    <w:p>
      <w:pPr>
        <w:pStyle w:val="BodyText"/>
        <w:spacing w:line="240" w:lineRule="auto" w:before="118"/>
        <w:ind w:left="0" w:right="1034"/>
        <w:jc w:val="right"/>
        <w:rPr>
          <w:rFonts w:ascii="新宋体" w:hAnsi="新宋体" w:cs="新宋体" w:eastAsia="新宋体" w:hint="default"/>
        </w:rPr>
      </w:pPr>
      <w:r>
        <w:rPr>
          <w:rFonts w:ascii="新宋体" w:hAnsi="新宋体" w:cs="新宋体" w:eastAsia="新宋体" w:hint="default"/>
        </w:rPr>
        <w:t>单位：股</w:t>
      </w:r>
    </w:p>
    <w:p>
      <w:pPr>
        <w:spacing w:line="240" w:lineRule="auto" w:before="0"/>
        <w:rPr>
          <w:rFonts w:ascii="新宋体" w:hAnsi="新宋体" w:cs="新宋体" w:eastAsia="新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1404"/>
        <w:gridCol w:w="1404"/>
        <w:gridCol w:w="1757"/>
        <w:gridCol w:w="1779"/>
        <w:gridCol w:w="1404"/>
        <w:gridCol w:w="1405"/>
        <w:gridCol w:w="1404"/>
      </w:tblGrid>
      <w:tr>
        <w:trPr>
          <w:trHeight w:val="446" w:hRule="exact"/>
        </w:trPr>
        <w:tc>
          <w:tcPr>
            <w:tcW w:w="1404"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35"/>
              <w:ind w:left="266" w:right="0"/>
              <w:jc w:val="left"/>
              <w:rPr>
                <w:rFonts w:ascii="新宋体" w:hAnsi="新宋体" w:cs="新宋体" w:eastAsia="新宋体" w:hint="default"/>
                <w:sz w:val="21"/>
                <w:szCs w:val="21"/>
              </w:rPr>
            </w:pPr>
            <w:r>
              <w:rPr>
                <w:rFonts w:ascii="新宋体" w:hAnsi="新宋体" w:cs="新宋体" w:eastAsia="新宋体" w:hint="default"/>
                <w:sz w:val="21"/>
                <w:szCs w:val="21"/>
              </w:rPr>
              <w:t>股东名称</w:t>
            </w:r>
          </w:p>
        </w:tc>
        <w:tc>
          <w:tcPr>
            <w:tcW w:w="1404"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35"/>
              <w:ind w:left="62" w:right="0"/>
              <w:jc w:val="left"/>
              <w:rPr>
                <w:rFonts w:ascii="新宋体" w:hAnsi="新宋体" w:cs="新宋体" w:eastAsia="新宋体" w:hint="default"/>
                <w:sz w:val="21"/>
                <w:szCs w:val="21"/>
              </w:rPr>
            </w:pPr>
            <w:r>
              <w:rPr>
                <w:rFonts w:ascii="新宋体" w:hAnsi="新宋体" w:cs="新宋体" w:eastAsia="新宋体" w:hint="default"/>
                <w:sz w:val="21"/>
                <w:szCs w:val="21"/>
              </w:rPr>
              <w:t>年初限售股数</w:t>
            </w:r>
          </w:p>
        </w:tc>
        <w:tc>
          <w:tcPr>
            <w:tcW w:w="1757"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35"/>
              <w:ind w:right="29"/>
              <w:jc w:val="right"/>
              <w:rPr>
                <w:rFonts w:ascii="新宋体" w:hAnsi="新宋体" w:cs="新宋体" w:eastAsia="新宋体" w:hint="default"/>
                <w:sz w:val="21"/>
                <w:szCs w:val="21"/>
              </w:rPr>
            </w:pPr>
            <w:r>
              <w:rPr>
                <w:rFonts w:ascii="新宋体" w:hAnsi="新宋体" w:cs="新宋体" w:eastAsia="新宋体" w:hint="default"/>
                <w:spacing w:val="-2"/>
                <w:sz w:val="21"/>
                <w:szCs w:val="21"/>
              </w:rPr>
              <w:t>本期解除限售股数</w:t>
            </w:r>
          </w:p>
        </w:tc>
        <w:tc>
          <w:tcPr>
            <w:tcW w:w="1779"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35"/>
              <w:ind w:right="38"/>
              <w:jc w:val="right"/>
              <w:rPr>
                <w:rFonts w:ascii="新宋体" w:hAnsi="新宋体" w:cs="新宋体" w:eastAsia="新宋体" w:hint="default"/>
                <w:sz w:val="21"/>
                <w:szCs w:val="21"/>
              </w:rPr>
            </w:pPr>
            <w:r>
              <w:rPr>
                <w:rFonts w:ascii="新宋体" w:hAnsi="新宋体" w:cs="新宋体" w:eastAsia="新宋体" w:hint="default"/>
                <w:spacing w:val="-2"/>
                <w:sz w:val="21"/>
                <w:szCs w:val="21"/>
              </w:rPr>
              <w:t>本期增加限售股数</w:t>
            </w:r>
          </w:p>
        </w:tc>
        <w:tc>
          <w:tcPr>
            <w:tcW w:w="1404"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35"/>
              <w:ind w:right="62"/>
              <w:jc w:val="right"/>
              <w:rPr>
                <w:rFonts w:ascii="新宋体" w:hAnsi="新宋体" w:cs="新宋体" w:eastAsia="新宋体" w:hint="default"/>
                <w:sz w:val="21"/>
                <w:szCs w:val="21"/>
              </w:rPr>
            </w:pPr>
            <w:r>
              <w:rPr>
                <w:rFonts w:ascii="新宋体" w:hAnsi="新宋体" w:cs="新宋体" w:eastAsia="新宋体" w:hint="default"/>
                <w:spacing w:val="-1"/>
                <w:sz w:val="21"/>
                <w:szCs w:val="21"/>
              </w:rPr>
              <w:t>期末限售股数</w:t>
            </w:r>
          </w:p>
        </w:tc>
        <w:tc>
          <w:tcPr>
            <w:tcW w:w="140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35"/>
              <w:ind w:left="274" w:right="0"/>
              <w:jc w:val="left"/>
              <w:rPr>
                <w:rFonts w:ascii="新宋体" w:hAnsi="新宋体" w:cs="新宋体" w:eastAsia="新宋体" w:hint="default"/>
                <w:sz w:val="21"/>
                <w:szCs w:val="21"/>
              </w:rPr>
            </w:pPr>
            <w:r>
              <w:rPr>
                <w:rFonts w:ascii="新宋体" w:hAnsi="新宋体" w:cs="新宋体" w:eastAsia="新宋体" w:hint="default"/>
                <w:sz w:val="21"/>
                <w:szCs w:val="21"/>
              </w:rPr>
              <w:t>限售原因</w:t>
            </w:r>
          </w:p>
        </w:tc>
        <w:tc>
          <w:tcPr>
            <w:tcW w:w="1404"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35"/>
              <w:ind w:left="62" w:right="0"/>
              <w:jc w:val="left"/>
              <w:rPr>
                <w:rFonts w:ascii="新宋体" w:hAnsi="新宋体" w:cs="新宋体" w:eastAsia="新宋体" w:hint="default"/>
                <w:sz w:val="21"/>
                <w:szCs w:val="21"/>
              </w:rPr>
            </w:pPr>
            <w:r>
              <w:rPr>
                <w:rFonts w:ascii="新宋体" w:hAnsi="新宋体" w:cs="新宋体" w:eastAsia="新宋体" w:hint="default"/>
                <w:sz w:val="21"/>
                <w:szCs w:val="21"/>
              </w:rPr>
              <w:t>解除限售日期</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任红军</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15,854,290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15,854,290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31,708,580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tabs>
                <w:tab w:pos="434" w:val="left" w:leader="none"/>
              </w:tabs>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钟</w:t>
              <w:tab/>
              <w:t>超</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7,288,570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7,288,570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14,577,140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2012-10-30</w:t>
            </w:r>
          </w:p>
        </w:tc>
      </w:tr>
      <w:tr>
        <w:trPr>
          <w:trHeight w:val="81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312" w:lineRule="auto" w:before="52"/>
              <w:ind w:left="12" w:right="106"/>
              <w:jc w:val="left"/>
              <w:rPr>
                <w:rFonts w:ascii="新宋体" w:hAnsi="新宋体" w:cs="新宋体" w:eastAsia="新宋体" w:hint="default"/>
                <w:sz w:val="21"/>
                <w:szCs w:val="21"/>
              </w:rPr>
            </w:pPr>
            <w:r>
              <w:rPr>
                <w:rFonts w:ascii="新宋体" w:hAnsi="新宋体" w:cs="新宋体" w:eastAsia="新宋体" w:hint="default"/>
                <w:sz w:val="21"/>
                <w:szCs w:val="21"/>
              </w:rPr>
              <w:t>宁波君润投资</w:t>
            </w:r>
            <w:r>
              <w:rPr>
                <w:rFonts w:ascii="新宋体" w:hAnsi="新宋体" w:cs="新宋体" w:eastAsia="新宋体" w:hint="default"/>
                <w:w w:val="100"/>
                <w:sz w:val="21"/>
                <w:szCs w:val="21"/>
              </w:rPr>
              <w:t> </w:t>
            </w:r>
            <w:r>
              <w:rPr>
                <w:rFonts w:ascii="新宋体" w:hAnsi="新宋体" w:cs="新宋体" w:eastAsia="新宋体" w:hint="default"/>
                <w:sz w:val="21"/>
                <w:szCs w:val="21"/>
              </w:rPr>
              <w:t>有限公司</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新宋体" w:hAnsi="新宋体" w:cs="新宋体" w:eastAsia="新宋体" w:hint="default"/>
                <w:sz w:val="17"/>
                <w:szCs w:val="17"/>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3,000,000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新宋体" w:hAnsi="新宋体" w:cs="新宋体" w:eastAsia="新宋体" w:hint="default"/>
                <w:sz w:val="17"/>
                <w:szCs w:val="17"/>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6,000,000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新宋体" w:hAnsi="新宋体" w:cs="新宋体" w:eastAsia="新宋体" w:hint="default"/>
                <w:sz w:val="17"/>
                <w:szCs w:val="17"/>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3,000,000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新宋体" w:hAnsi="新宋体" w:cs="新宋体" w:eastAsia="新宋体" w:hint="default"/>
                <w:sz w:val="17"/>
                <w:szCs w:val="17"/>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新宋体" w:hAnsi="新宋体" w:cs="新宋体" w:eastAsia="新宋体" w:hint="default"/>
                <w:sz w:val="17"/>
                <w:szCs w:val="17"/>
              </w:rPr>
            </w:pPr>
          </w:p>
          <w:p>
            <w:pPr>
              <w:pStyle w:val="TableParagraph"/>
              <w:spacing w:line="240" w:lineRule="auto"/>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新宋体" w:hAnsi="新宋体" w:cs="新宋体" w:eastAsia="新宋体" w:hint="default"/>
                <w:sz w:val="17"/>
                <w:szCs w:val="17"/>
              </w:rPr>
            </w:pPr>
          </w:p>
          <w:p>
            <w:pPr>
              <w:pStyle w:val="TableParagraph"/>
              <w:spacing w:line="240" w:lineRule="auto"/>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钟克创</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1,524,380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1,524,380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3,048,760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tabs>
                <w:tab w:pos="434" w:val="left" w:leader="none"/>
              </w:tabs>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韩</w:t>
              <w:tab/>
              <w:t>琼</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1,457,550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2,915,100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1,457,550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刘瑞玲</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1,382,520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1,382,520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2,765,040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肖延岭</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1,363,250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2,726,500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1,363,250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张广超</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1,362,020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2,724,040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1,362,020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陈仲青</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1,291,500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2,583,000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1,291,500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方智勇</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1,120,120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2,240,240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1,120,120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赵金领</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1,104,950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2,209,900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1,104,950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吴永莲</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1,025,000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2,050,000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1,025,000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尚中锋</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1,016,390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1,016,390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2,032,780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高胜国</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863,460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1,726,920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863,460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2010-10-30</w:t>
            </w:r>
          </w:p>
        </w:tc>
      </w:tr>
      <w:tr>
        <w:trPr>
          <w:trHeight w:val="456"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张艳丽</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820,000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820,000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1,640,000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李雪梅</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615,000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1,230,000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615,000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闫玉卿</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607,620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1,215,240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607,620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邬文秀</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562,520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1,125,040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562,520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8" w:hRule="exact"/>
        </w:trPr>
        <w:tc>
          <w:tcPr>
            <w:tcW w:w="140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彭春红</w:t>
            </w:r>
          </w:p>
        </w:tc>
        <w:tc>
          <w:tcPr>
            <w:tcW w:w="14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497,330</w:t>
            </w:r>
          </w:p>
        </w:tc>
        <w:tc>
          <w:tcPr>
            <w:tcW w:w="17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994,660</w:t>
            </w:r>
          </w:p>
        </w:tc>
        <w:tc>
          <w:tcPr>
            <w:tcW w:w="177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497,330</w:t>
            </w:r>
          </w:p>
        </w:tc>
        <w:tc>
          <w:tcPr>
            <w:tcW w:w="14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首发承诺</w:t>
            </w:r>
          </w:p>
        </w:tc>
        <w:tc>
          <w:tcPr>
            <w:tcW w:w="140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bl>
    <w:p>
      <w:pPr>
        <w:spacing w:after="0" w:line="240" w:lineRule="auto"/>
        <w:jc w:val="left"/>
        <w:rPr>
          <w:rFonts w:ascii="新宋体" w:hAnsi="新宋体" w:cs="新宋体" w:eastAsia="新宋体" w:hint="default"/>
          <w:sz w:val="21"/>
          <w:szCs w:val="21"/>
        </w:rPr>
        <w:sectPr>
          <w:pgSz w:w="11910" w:h="16840"/>
          <w:pgMar w:header="544" w:footer="980" w:top="1140" w:bottom="1180" w:left="680" w:right="380"/>
        </w:sectPr>
      </w:pPr>
    </w:p>
    <w:p>
      <w:pPr>
        <w:spacing w:line="240" w:lineRule="auto" w:before="3"/>
        <w:rPr>
          <w:rFonts w:ascii="新宋体" w:hAnsi="新宋体" w:cs="新宋体" w:eastAsia="新宋体" w:hint="default"/>
          <w:sz w:val="28"/>
          <w:szCs w:val="28"/>
        </w:rPr>
      </w:pPr>
    </w:p>
    <w:tbl>
      <w:tblPr>
        <w:tblW w:w="0" w:type="auto"/>
        <w:jc w:val="left"/>
        <w:tblInd w:w="103" w:type="dxa"/>
        <w:tblLayout w:type="fixed"/>
        <w:tblCellMar>
          <w:top w:w="0" w:type="dxa"/>
          <w:left w:w="0" w:type="dxa"/>
          <w:bottom w:w="0" w:type="dxa"/>
          <w:right w:w="0" w:type="dxa"/>
        </w:tblCellMar>
        <w:tblLook w:val="01E0"/>
      </w:tblPr>
      <w:tblGrid>
        <w:gridCol w:w="1404"/>
        <w:gridCol w:w="1404"/>
        <w:gridCol w:w="1757"/>
        <w:gridCol w:w="1779"/>
        <w:gridCol w:w="1404"/>
        <w:gridCol w:w="1405"/>
        <w:gridCol w:w="1404"/>
      </w:tblGrid>
      <w:tr>
        <w:trPr>
          <w:trHeight w:val="461" w:hRule="exact"/>
        </w:trPr>
        <w:tc>
          <w:tcPr>
            <w:tcW w:w="140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任红霞</w:t>
            </w:r>
          </w:p>
        </w:tc>
        <w:tc>
          <w:tcPr>
            <w:tcW w:w="140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364,080</w:t>
            </w:r>
          </w:p>
        </w:tc>
        <w:tc>
          <w:tcPr>
            <w:tcW w:w="17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364,080</w:t>
            </w:r>
          </w:p>
        </w:tc>
        <w:tc>
          <w:tcPr>
            <w:tcW w:w="140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728,160</w:t>
            </w:r>
          </w:p>
        </w:tc>
        <w:tc>
          <w:tcPr>
            <w:tcW w:w="140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2"/>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沈晓雷</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205,000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410,000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205,000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2010-10-30</w:t>
            </w:r>
          </w:p>
        </w:tc>
      </w:tr>
      <w:tr>
        <w:trPr>
          <w:trHeight w:val="456"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张小水</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116,030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116,030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pacing w:val="-1"/>
                <w:sz w:val="21"/>
              </w:rPr>
              <w:t>232,060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王荣贤</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82,000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164,000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82,000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刘凤行</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59,040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118,080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59,040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李晓辉</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50,430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100,860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50,430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焦桂东</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45,920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45,920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91,840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tabs>
                <w:tab w:pos="434" w:val="left" w:leader="none"/>
              </w:tabs>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陈</w:t>
              <w:tab/>
              <w:t>彬</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40,180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80,360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40,180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tabs>
                <w:tab w:pos="434" w:val="left" w:leader="none"/>
              </w:tabs>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钱</w:t>
              <w:tab/>
              <w:t>英</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38,950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77,900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38,950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张绪文</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37,720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75,440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37,720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时学瑞</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35,670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71,340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35,670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李志刚</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32,800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65,600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32,800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李志伟</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31,160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62,320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31,160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李红恩</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30,750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61,500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30,750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2010-10-30</w:t>
            </w:r>
          </w:p>
        </w:tc>
      </w:tr>
      <w:tr>
        <w:trPr>
          <w:trHeight w:val="456"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2"/>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张惠军</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21,730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43,460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7"/>
              <w:jc w:val="right"/>
              <w:rPr>
                <w:rFonts w:ascii="新宋体" w:hAnsi="新宋体" w:cs="新宋体" w:eastAsia="新宋体" w:hint="default"/>
                <w:sz w:val="21"/>
                <w:szCs w:val="21"/>
              </w:rPr>
            </w:pPr>
            <w:r>
              <w:rPr>
                <w:rFonts w:ascii="新宋体"/>
                <w:sz w:val="21"/>
              </w:rPr>
              <w:t>21,730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2"/>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李珊珊</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13,530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27,060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13,530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郭向利</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12,300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24,600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12,300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张志广</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11,480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11,480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22,960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2012-10-30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霍海航</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9,840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19,680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9,840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454"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任利明</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4,920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9,840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z w:val="21"/>
              </w:rPr>
              <w:t>4,920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526"/>
              <w:jc w:val="right"/>
              <w:rPr>
                <w:rFonts w:ascii="新宋体" w:hAnsi="新宋体" w:cs="新宋体" w:eastAsia="新宋体" w:hint="default"/>
                <w:sz w:val="21"/>
                <w:szCs w:val="21"/>
              </w:rPr>
            </w:pPr>
            <w:r>
              <w:rPr>
                <w:rFonts w:ascii="新宋体" w:hAnsi="新宋体" w:cs="新宋体" w:eastAsia="新宋体" w:hint="default"/>
                <w:spacing w:val="-1"/>
                <w:sz w:val="21"/>
                <w:szCs w:val="21"/>
              </w:rPr>
              <w:t>首发承诺</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9" w:right="0"/>
              <w:jc w:val="left"/>
              <w:rPr>
                <w:rFonts w:ascii="新宋体" w:hAnsi="新宋体" w:cs="新宋体" w:eastAsia="新宋体" w:hint="default"/>
                <w:sz w:val="21"/>
                <w:szCs w:val="21"/>
              </w:rPr>
            </w:pPr>
            <w:r>
              <w:rPr>
                <w:rFonts w:ascii="新宋体"/>
                <w:sz w:val="21"/>
              </w:rPr>
              <w:t>2010-10-30</w:t>
            </w:r>
          </w:p>
        </w:tc>
      </w:tr>
      <w:tr>
        <w:trPr>
          <w:trHeight w:val="720" w:hRule="exact"/>
        </w:trPr>
        <w:tc>
          <w:tcPr>
            <w:tcW w:w="140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网下配售股份</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3,000,000</w:t>
            </w:r>
          </w:p>
        </w:tc>
        <w:tc>
          <w:tcPr>
            <w:tcW w:w="17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3,000,000</w:t>
            </w:r>
          </w:p>
        </w:tc>
        <w:tc>
          <w:tcPr>
            <w:tcW w:w="1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19" w:right="106"/>
              <w:jc w:val="left"/>
              <w:rPr>
                <w:rFonts w:ascii="新宋体" w:hAnsi="新宋体" w:cs="新宋体" w:eastAsia="新宋体" w:hint="default"/>
                <w:sz w:val="21"/>
                <w:szCs w:val="21"/>
              </w:rPr>
            </w:pPr>
            <w:r>
              <w:rPr>
                <w:rFonts w:ascii="新宋体" w:hAnsi="新宋体" w:cs="新宋体" w:eastAsia="新宋体" w:hint="default"/>
                <w:sz w:val="21"/>
                <w:szCs w:val="21"/>
              </w:rPr>
              <w:t>网下新股配售</w:t>
            </w:r>
            <w:r>
              <w:rPr>
                <w:rFonts w:ascii="新宋体" w:hAnsi="新宋体" w:cs="新宋体" w:eastAsia="新宋体" w:hint="default"/>
                <w:w w:val="100"/>
                <w:sz w:val="21"/>
                <w:szCs w:val="21"/>
              </w:rPr>
              <w:t> </w:t>
            </w:r>
            <w:r>
              <w:rPr>
                <w:rFonts w:ascii="新宋体" w:hAnsi="新宋体" w:cs="新宋体" w:eastAsia="新宋体" w:hint="default"/>
                <w:sz w:val="21"/>
                <w:szCs w:val="21"/>
              </w:rPr>
              <w:t>规定</w:t>
            </w:r>
          </w:p>
        </w:tc>
        <w:tc>
          <w:tcPr>
            <w:tcW w:w="14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sz w:val="14"/>
                <w:szCs w:val="14"/>
              </w:rPr>
            </w:pPr>
          </w:p>
          <w:p>
            <w:pPr>
              <w:pStyle w:val="TableParagraph"/>
              <w:spacing w:line="240" w:lineRule="auto"/>
              <w:ind w:left="19" w:right="0"/>
              <w:jc w:val="left"/>
              <w:rPr>
                <w:rFonts w:ascii="新宋体" w:hAnsi="新宋体" w:cs="新宋体" w:eastAsia="新宋体" w:hint="default"/>
                <w:sz w:val="21"/>
                <w:szCs w:val="21"/>
              </w:rPr>
            </w:pPr>
            <w:r>
              <w:rPr>
                <w:rFonts w:ascii="新宋体"/>
                <w:sz w:val="21"/>
              </w:rPr>
              <w:t>2010-01-30</w:t>
            </w:r>
          </w:p>
        </w:tc>
      </w:tr>
      <w:tr>
        <w:trPr>
          <w:trHeight w:val="458" w:hRule="exact"/>
        </w:trPr>
        <w:tc>
          <w:tcPr>
            <w:tcW w:w="1404"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50"/>
              <w:ind w:right="7"/>
              <w:jc w:val="center"/>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14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47,000,000</w:t>
            </w:r>
          </w:p>
        </w:tc>
        <w:tc>
          <w:tcPr>
            <w:tcW w:w="17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34,152,680</w:t>
            </w:r>
          </w:p>
        </w:tc>
        <w:tc>
          <w:tcPr>
            <w:tcW w:w="177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50"/>
              <w:ind w:right="17"/>
              <w:jc w:val="right"/>
              <w:rPr>
                <w:rFonts w:ascii="新宋体" w:hAnsi="新宋体" w:cs="新宋体" w:eastAsia="新宋体" w:hint="default"/>
                <w:sz w:val="21"/>
                <w:szCs w:val="21"/>
              </w:rPr>
            </w:pPr>
            <w:r>
              <w:rPr>
                <w:rFonts w:ascii="新宋体"/>
                <w:spacing w:val="-1"/>
                <w:sz w:val="21"/>
              </w:rPr>
              <w:t>44,000,000</w:t>
            </w:r>
          </w:p>
        </w:tc>
        <w:tc>
          <w:tcPr>
            <w:tcW w:w="1404" w:type="dxa"/>
            <w:tcBorders>
              <w:top w:val="single" w:sz="6" w:space="0" w:color="000000"/>
              <w:left w:val="single" w:sz="6" w:space="0" w:color="000000"/>
              <w:bottom w:val="single" w:sz="12" w:space="0" w:color="000000"/>
              <w:right w:val="single" w:sz="9" w:space="0" w:color="DCDCDC"/>
            </w:tcBorders>
          </w:tcPr>
          <w:p>
            <w:pPr>
              <w:pStyle w:val="TableParagraph"/>
              <w:spacing w:line="240" w:lineRule="auto" w:before="50"/>
              <w:ind w:right="13"/>
              <w:jc w:val="right"/>
              <w:rPr>
                <w:rFonts w:ascii="新宋体" w:hAnsi="新宋体" w:cs="新宋体" w:eastAsia="新宋体" w:hint="default"/>
                <w:sz w:val="21"/>
                <w:szCs w:val="21"/>
              </w:rPr>
            </w:pPr>
            <w:r>
              <w:rPr>
                <w:rFonts w:ascii="新宋体"/>
                <w:spacing w:val="-1"/>
                <w:sz w:val="21"/>
              </w:rPr>
              <w:t>56,847,320</w:t>
            </w:r>
          </w:p>
        </w:tc>
        <w:tc>
          <w:tcPr>
            <w:tcW w:w="1405"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50"/>
              <w:ind w:right="588"/>
              <w:jc w:val="right"/>
              <w:rPr>
                <w:rFonts w:ascii="新宋体" w:hAnsi="新宋体" w:cs="新宋体" w:eastAsia="新宋体" w:hint="default"/>
                <w:sz w:val="21"/>
                <w:szCs w:val="21"/>
              </w:rPr>
            </w:pPr>
            <w:r>
              <w:rPr>
                <w:rFonts w:ascii="新宋体" w:hAnsi="新宋体" w:cs="新宋体" w:eastAsia="新宋体" w:hint="default"/>
                <w:w w:val="100"/>
                <w:sz w:val="21"/>
                <w:szCs w:val="21"/>
              </w:rPr>
              <w:t>－</w:t>
            </w:r>
          </w:p>
        </w:tc>
        <w:tc>
          <w:tcPr>
            <w:tcW w:w="1404" w:type="dxa"/>
            <w:tcBorders>
              <w:top w:val="single" w:sz="6" w:space="0" w:color="000000"/>
              <w:left w:val="single" w:sz="6" w:space="0" w:color="000000"/>
              <w:bottom w:val="single" w:sz="12" w:space="0" w:color="000000"/>
              <w:right w:val="single" w:sz="12" w:space="0" w:color="000000"/>
            </w:tcBorders>
            <w:shd w:val="clear" w:color="auto" w:fill="DCDCDC"/>
          </w:tcPr>
          <w:p>
            <w:pPr>
              <w:pStyle w:val="TableParagraph"/>
              <w:spacing w:line="240" w:lineRule="auto" w:before="50"/>
              <w:ind w:left="4"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w:t>
            </w:r>
          </w:p>
        </w:tc>
      </w:tr>
    </w:tbl>
    <w:p>
      <w:pPr>
        <w:spacing w:line="240" w:lineRule="auto" w:before="7"/>
        <w:rPr>
          <w:rFonts w:ascii="新宋体" w:hAnsi="新宋体" w:cs="新宋体" w:eastAsia="新宋体" w:hint="default"/>
          <w:sz w:val="19"/>
          <w:szCs w:val="19"/>
        </w:rPr>
      </w:pPr>
    </w:p>
    <w:p>
      <w:pPr>
        <w:pStyle w:val="BodyText"/>
        <w:spacing w:line="364" w:lineRule="exact" w:before="0"/>
        <w:ind w:left="1002" w:right="633"/>
        <w:jc w:val="left"/>
        <w:rPr>
          <w:rFonts w:ascii="宋体" w:hAnsi="宋体" w:cs="宋体" w:eastAsia="宋体" w:hint="default"/>
        </w:rPr>
      </w:pPr>
      <w:r>
        <w:rPr>
          <w:rFonts w:ascii="Malgun Gothic" w:hAnsi="Malgun Gothic" w:cs="Malgun Gothic" w:eastAsia="Malgun Gothic" w:hint="default"/>
          <w:b/>
          <w:bCs/>
          <w:spacing w:val="-3"/>
        </w:rPr>
        <w:t>注：</w:t>
      </w:r>
      <w:r>
        <w:rPr>
          <w:rFonts w:ascii="宋体" w:hAnsi="宋体" w:cs="宋体" w:eastAsia="宋体" w:hint="default"/>
          <w:spacing w:val="-3"/>
        </w:rPr>
        <w:t>1</w:t>
      </w:r>
      <w:r>
        <w:rPr>
          <w:rFonts w:ascii="宋体" w:hAnsi="宋体" w:cs="宋体" w:eastAsia="宋体" w:hint="default"/>
          <w:spacing w:val="-3"/>
        </w:rPr>
        <w:t>、本期增加原因为本年度实施</w:t>
      </w:r>
      <w:r>
        <w:rPr>
          <w:rFonts w:ascii="宋体" w:hAnsi="宋体" w:cs="宋体" w:eastAsia="宋体" w:hint="default"/>
          <w:spacing w:val="-3"/>
        </w:rPr>
        <w:t>2009</w:t>
      </w:r>
      <w:r>
        <w:rPr>
          <w:rFonts w:ascii="宋体" w:hAnsi="宋体" w:cs="宋体" w:eastAsia="宋体" w:hint="default"/>
          <w:spacing w:val="-3"/>
        </w:rPr>
        <w:t>年度分配方案：资本公积金每</w:t>
      </w:r>
      <w:r>
        <w:rPr>
          <w:rFonts w:ascii="宋体" w:hAnsi="宋体" w:cs="宋体" w:eastAsia="宋体" w:hint="default"/>
          <w:spacing w:val="-3"/>
        </w:rPr>
        <w:t>10</w:t>
      </w:r>
      <w:r>
        <w:rPr>
          <w:rFonts w:ascii="宋体" w:hAnsi="宋体" w:cs="宋体" w:eastAsia="宋体" w:hint="default"/>
          <w:spacing w:val="-3"/>
        </w:rPr>
        <w:t>股转增</w:t>
      </w:r>
      <w:r>
        <w:rPr>
          <w:rFonts w:ascii="宋体" w:hAnsi="宋体" w:cs="宋体" w:eastAsia="宋体" w:hint="default"/>
          <w:spacing w:val="-3"/>
        </w:rPr>
        <w:t>10</w:t>
      </w:r>
      <w:r>
        <w:rPr>
          <w:rFonts w:ascii="宋体" w:hAnsi="宋体" w:cs="宋体" w:eastAsia="宋体" w:hint="default"/>
          <w:spacing w:val="-3"/>
        </w:rPr>
        <w:t>股。</w:t>
      </w:r>
    </w:p>
    <w:p>
      <w:pPr>
        <w:pStyle w:val="BodyText"/>
        <w:spacing w:line="240" w:lineRule="auto" w:before="171"/>
        <w:ind w:left="1482" w:right="633"/>
        <w:jc w:val="left"/>
        <w:rPr>
          <w:rFonts w:ascii="宋体" w:hAnsi="宋体" w:cs="宋体" w:eastAsia="宋体" w:hint="default"/>
        </w:rPr>
      </w:pPr>
      <w:r>
        <w:rPr>
          <w:rFonts w:ascii="宋体" w:hAnsi="宋体" w:cs="宋体" w:eastAsia="宋体" w:hint="default"/>
        </w:rPr>
        <w:t>2</w:t>
      </w:r>
      <w:r>
        <w:rPr>
          <w:rFonts w:ascii="宋体" w:hAnsi="宋体" w:cs="宋体" w:eastAsia="宋体" w:hint="default"/>
        </w:rPr>
        <w:t>、解除限售时需遵循董事、监事、高管持股有关规定。</w:t>
      </w:r>
    </w:p>
    <w:p>
      <w:pPr>
        <w:spacing w:line="240" w:lineRule="auto" w:before="8"/>
        <w:rPr>
          <w:rFonts w:ascii="宋体" w:hAnsi="宋体" w:cs="宋体" w:eastAsia="宋体" w:hint="default"/>
          <w:sz w:val="28"/>
          <w:szCs w:val="28"/>
        </w:rPr>
      </w:pPr>
    </w:p>
    <w:p>
      <w:pPr>
        <w:pStyle w:val="Heading5"/>
        <w:spacing w:line="240" w:lineRule="auto"/>
        <w:ind w:left="1568" w:right="633"/>
        <w:jc w:val="left"/>
        <w:rPr>
          <w:b w:val="0"/>
          <w:bCs w:val="0"/>
        </w:rPr>
      </w:pPr>
      <w:r>
        <w:rPr/>
        <w:t>二、证券发行与上市情况</w:t>
      </w:r>
      <w:r>
        <w:rPr>
          <w:b w:val="0"/>
          <w:bCs w:val="0"/>
        </w:rPr>
      </w:r>
    </w:p>
    <w:p>
      <w:pPr>
        <w:spacing w:line="240" w:lineRule="auto" w:before="11"/>
        <w:rPr>
          <w:rFonts w:ascii="新宋体" w:hAnsi="新宋体" w:cs="新宋体" w:eastAsia="新宋体" w:hint="default"/>
          <w:b/>
          <w:bCs/>
          <w:sz w:val="28"/>
          <w:szCs w:val="28"/>
        </w:rPr>
      </w:pPr>
    </w:p>
    <w:p>
      <w:pPr>
        <w:pStyle w:val="BodyText"/>
        <w:spacing w:line="388" w:lineRule="auto" w:before="0"/>
        <w:ind w:left="1568" w:right="633"/>
        <w:jc w:val="left"/>
        <w:rPr>
          <w:rFonts w:ascii="新宋体" w:hAnsi="新宋体" w:cs="新宋体" w:eastAsia="新宋体" w:hint="default"/>
        </w:rPr>
      </w:pPr>
      <w:r>
        <w:rPr>
          <w:rFonts w:ascii="新宋体" w:hAnsi="新宋体" w:cs="新宋体" w:eastAsia="新宋体" w:hint="default"/>
        </w:rPr>
        <w:t>（一）公司股票发行及上市情况 </w:t>
      </w:r>
      <w:r>
        <w:rPr>
          <w:rFonts w:ascii="新宋体" w:hAnsi="新宋体" w:cs="新宋体" w:eastAsia="新宋体" w:hint="default"/>
          <w:spacing w:val="-2"/>
        </w:rPr>
        <w:t>经中国证券监督管理委员会证监许可</w:t>
      </w:r>
      <w:r>
        <w:rPr>
          <w:rFonts w:ascii="新宋体" w:hAnsi="新宋体" w:cs="新宋体" w:eastAsia="新宋体" w:hint="default"/>
          <w:spacing w:val="-2"/>
        </w:rPr>
        <w:t>[2009]957</w:t>
      </w:r>
      <w:r>
        <w:rPr>
          <w:rFonts w:ascii="新宋体" w:hAnsi="新宋体" w:cs="新宋体" w:eastAsia="新宋体" w:hint="default"/>
          <w:spacing w:val="-2"/>
        </w:rPr>
        <w:t>号文核准，本公司首次公开发行</w:t>
      </w:r>
    </w:p>
    <w:p>
      <w:pPr>
        <w:pStyle w:val="BodyText"/>
        <w:spacing w:line="240" w:lineRule="auto" w:before="5"/>
        <w:ind w:left="1002" w:right="633"/>
        <w:jc w:val="left"/>
        <w:rPr>
          <w:rFonts w:ascii="新宋体" w:hAnsi="新宋体" w:cs="新宋体" w:eastAsia="新宋体" w:hint="default"/>
        </w:rPr>
      </w:pPr>
      <w:r>
        <w:rPr>
          <w:rFonts w:ascii="新宋体" w:hAnsi="新宋体" w:cs="新宋体" w:eastAsia="新宋体" w:hint="default"/>
        </w:rPr>
        <w:t>人民币普通股（</w:t>
      </w:r>
      <w:r>
        <w:rPr>
          <w:rFonts w:ascii="新宋体" w:hAnsi="新宋体" w:cs="新宋体" w:eastAsia="新宋体" w:hint="default"/>
        </w:rPr>
        <w:t>A</w:t>
      </w:r>
      <w:r>
        <w:rPr>
          <w:rFonts w:ascii="新宋体" w:hAnsi="新宋体" w:cs="新宋体" w:eastAsia="新宋体" w:hint="default"/>
        </w:rPr>
        <w:t>股）不超过</w:t>
      </w:r>
      <w:r>
        <w:rPr>
          <w:rFonts w:ascii="新宋体" w:hAnsi="新宋体" w:cs="新宋体" w:eastAsia="新宋体" w:hint="default"/>
        </w:rPr>
        <w:t>1,500</w:t>
      </w:r>
      <w:r>
        <w:rPr>
          <w:rFonts w:ascii="新宋体" w:hAnsi="新宋体" w:cs="新宋体" w:eastAsia="新宋体" w:hint="default"/>
        </w:rPr>
        <w:t>万股。公司共发行</w:t>
      </w:r>
      <w:r>
        <w:rPr>
          <w:rFonts w:ascii="新宋体" w:hAnsi="新宋体" w:cs="新宋体" w:eastAsia="新宋体" w:hint="default"/>
        </w:rPr>
        <w:t>1,500</w:t>
      </w:r>
      <w:r>
        <w:rPr>
          <w:rFonts w:ascii="新宋体" w:hAnsi="新宋体" w:cs="新宋体" w:eastAsia="新宋体" w:hint="default"/>
        </w:rPr>
        <w:t>万股，其中网下向询价对</w:t>
      </w:r>
    </w:p>
    <w:p>
      <w:pPr>
        <w:spacing w:after="0" w:line="240" w:lineRule="auto"/>
        <w:jc w:val="left"/>
        <w:rPr>
          <w:rFonts w:ascii="新宋体" w:hAnsi="新宋体" w:cs="新宋体" w:eastAsia="新宋体" w:hint="default"/>
        </w:rPr>
        <w:sectPr>
          <w:pgSz w:w="11910" w:h="16840"/>
          <w:pgMar w:header="544" w:footer="980" w:top="1140" w:bottom="1180" w:left="700" w:right="400"/>
        </w:sectPr>
      </w:pPr>
    </w:p>
    <w:p>
      <w:pPr>
        <w:spacing w:line="240" w:lineRule="auto" w:before="3"/>
        <w:rPr>
          <w:rFonts w:ascii="新宋体" w:hAnsi="新宋体" w:cs="新宋体" w:eastAsia="新宋体" w:hint="default"/>
          <w:sz w:val="29"/>
          <w:szCs w:val="29"/>
        </w:rPr>
      </w:pPr>
    </w:p>
    <w:p>
      <w:pPr>
        <w:pStyle w:val="BodyText"/>
        <w:spacing w:line="357" w:lineRule="auto" w:before="26"/>
        <w:ind w:left="642" w:right="0"/>
        <w:jc w:val="left"/>
        <w:rPr>
          <w:rFonts w:ascii="新宋体" w:hAnsi="新宋体" w:cs="新宋体" w:eastAsia="新宋体" w:hint="default"/>
        </w:rPr>
      </w:pPr>
      <w:r>
        <w:rPr>
          <w:rFonts w:ascii="新宋体" w:hAnsi="新宋体" w:cs="新宋体" w:eastAsia="新宋体" w:hint="default"/>
          <w:spacing w:val="-3"/>
        </w:rPr>
        <w:t>象配售</w:t>
      </w:r>
      <w:r>
        <w:rPr>
          <w:rFonts w:ascii="新宋体" w:hAnsi="新宋体" w:cs="新宋体" w:eastAsia="新宋体" w:hint="default"/>
          <w:spacing w:val="-3"/>
        </w:rPr>
        <w:t>300</w:t>
      </w:r>
      <w:r>
        <w:rPr>
          <w:rFonts w:ascii="新宋体" w:hAnsi="新宋体" w:cs="新宋体" w:eastAsia="新宋体" w:hint="default"/>
          <w:spacing w:val="-3"/>
        </w:rPr>
        <w:t>万股，网上资金申购定价发行</w:t>
      </w:r>
      <w:r>
        <w:rPr>
          <w:rFonts w:ascii="新宋体" w:hAnsi="新宋体" w:cs="新宋体" w:eastAsia="新宋体" w:hint="default"/>
          <w:spacing w:val="-3"/>
        </w:rPr>
        <w:t>1,200</w:t>
      </w:r>
      <w:r>
        <w:rPr>
          <w:rFonts w:ascii="新宋体" w:hAnsi="新宋体" w:cs="新宋体" w:eastAsia="新宋体" w:hint="default"/>
          <w:spacing w:val="-3"/>
        </w:rPr>
        <w:t>万股，发行价格为</w:t>
      </w:r>
      <w:r>
        <w:rPr>
          <w:rFonts w:ascii="新宋体" w:hAnsi="新宋体" w:cs="新宋体" w:eastAsia="新宋体" w:hint="default"/>
          <w:spacing w:val="-3"/>
        </w:rPr>
        <w:t>27.00</w:t>
      </w:r>
      <w:r>
        <w:rPr>
          <w:rFonts w:ascii="新宋体" w:hAnsi="新宋体" w:cs="新宋体" w:eastAsia="新宋体" w:hint="default"/>
          <w:spacing w:val="-3"/>
        </w:rPr>
        <w:t>元</w:t>
      </w:r>
      <w:r>
        <w:rPr>
          <w:rFonts w:ascii="新宋体" w:hAnsi="新宋体" w:cs="新宋体" w:eastAsia="新宋体" w:hint="default"/>
          <w:spacing w:val="-3"/>
        </w:rPr>
        <w:t>/</w:t>
      </w:r>
      <w:r>
        <w:rPr>
          <w:rFonts w:ascii="新宋体" w:hAnsi="新宋体" w:cs="新宋体" w:eastAsia="新宋体" w:hint="default"/>
          <w:spacing w:val="-3"/>
        </w:rPr>
        <w:t>股。经深圳</w:t>
      </w:r>
      <w:r>
        <w:rPr>
          <w:rFonts w:ascii="新宋体" w:hAnsi="新宋体" w:cs="新宋体" w:eastAsia="新宋体" w:hint="default"/>
          <w:spacing w:val="-85"/>
        </w:rPr>
        <w:t> </w:t>
      </w:r>
      <w:r>
        <w:rPr>
          <w:rFonts w:ascii="新宋体" w:hAnsi="新宋体" w:cs="新宋体" w:eastAsia="新宋体" w:hint="default"/>
          <w:spacing w:val="-85"/>
        </w:rPr>
      </w:r>
      <w:r>
        <w:rPr>
          <w:rFonts w:ascii="新宋体" w:hAnsi="新宋体" w:cs="新宋体" w:eastAsia="新宋体" w:hint="default"/>
        </w:rPr>
        <w:t>证券交易所《关于河南汉威电子股份有限公司人民币普通股股票在创业板上市的通 知》（深证上</w:t>
      </w:r>
      <w:r>
        <w:rPr>
          <w:rFonts w:ascii="新宋体" w:hAnsi="新宋体" w:cs="新宋体" w:eastAsia="新宋体" w:hint="default"/>
        </w:rPr>
        <w:t>[2009]116</w:t>
      </w:r>
      <w:r>
        <w:rPr>
          <w:rFonts w:ascii="新宋体" w:hAnsi="新宋体" w:cs="新宋体" w:eastAsia="新宋体" w:hint="default"/>
        </w:rPr>
        <w:t>号文）同意，本公司发行的人民币普通股股票在深圳证券交 </w:t>
      </w:r>
      <w:r>
        <w:rPr>
          <w:rFonts w:ascii="新宋体" w:hAnsi="新宋体" w:cs="新宋体" w:eastAsia="新宋体" w:hint="default"/>
          <w:spacing w:val="-3"/>
        </w:rPr>
        <w:t>易所创业板上市，证券简称“汉威电子”，股票代码“</w:t>
      </w:r>
      <w:r>
        <w:rPr>
          <w:rFonts w:ascii="新宋体" w:hAnsi="新宋体" w:cs="新宋体" w:eastAsia="新宋体" w:hint="default"/>
          <w:spacing w:val="-3"/>
        </w:rPr>
        <w:t>300007</w:t>
      </w:r>
      <w:r>
        <w:rPr>
          <w:rFonts w:ascii="新宋体" w:hAnsi="新宋体" w:cs="新宋体" w:eastAsia="新宋体" w:hint="default"/>
          <w:spacing w:val="-3"/>
        </w:rPr>
        <w:t>”；其中：公开发行中</w:t>
      </w:r>
      <w:r>
        <w:rPr>
          <w:rFonts w:ascii="新宋体" w:hAnsi="新宋体" w:cs="新宋体" w:eastAsia="新宋体" w:hint="default"/>
          <w:spacing w:val="-91"/>
        </w:rPr>
        <w:t> </w:t>
      </w:r>
      <w:r>
        <w:rPr>
          <w:rFonts w:ascii="新宋体" w:hAnsi="新宋体" w:cs="新宋体" w:eastAsia="新宋体" w:hint="default"/>
          <w:spacing w:val="-91"/>
        </w:rPr>
      </w:r>
      <w:r>
        <w:rPr>
          <w:rFonts w:ascii="新宋体" w:hAnsi="新宋体" w:cs="新宋体" w:eastAsia="新宋体" w:hint="default"/>
        </w:rPr>
        <w:t>网上定价发行的</w:t>
      </w:r>
      <w:r>
        <w:rPr>
          <w:rFonts w:ascii="新宋体" w:hAnsi="新宋体" w:cs="新宋体" w:eastAsia="新宋体" w:hint="default"/>
        </w:rPr>
        <w:t>1,200</w:t>
      </w:r>
      <w:r>
        <w:rPr>
          <w:rFonts w:ascii="新宋体" w:hAnsi="新宋体" w:cs="新宋体" w:eastAsia="新宋体" w:hint="default"/>
        </w:rPr>
        <w:t>万股股票于</w:t>
      </w:r>
      <w:r>
        <w:rPr>
          <w:rFonts w:ascii="新宋体" w:hAnsi="新宋体" w:cs="新宋体" w:eastAsia="新宋体" w:hint="default"/>
        </w:rPr>
        <w:t>2009</w:t>
      </w:r>
      <w:r>
        <w:rPr>
          <w:rFonts w:ascii="新宋体" w:hAnsi="新宋体" w:cs="新宋体" w:eastAsia="新宋体" w:hint="default"/>
        </w:rPr>
        <w:t>年</w:t>
      </w:r>
      <w:r>
        <w:rPr>
          <w:rFonts w:ascii="新宋体" w:hAnsi="新宋体" w:cs="新宋体" w:eastAsia="新宋体" w:hint="default"/>
        </w:rPr>
        <w:t>10</w:t>
      </w:r>
      <w:r>
        <w:rPr>
          <w:rFonts w:ascii="新宋体" w:hAnsi="新宋体" w:cs="新宋体" w:eastAsia="新宋体" w:hint="default"/>
        </w:rPr>
        <w:t>月</w:t>
      </w:r>
      <w:r>
        <w:rPr>
          <w:rFonts w:ascii="新宋体" w:hAnsi="新宋体" w:cs="新宋体" w:eastAsia="新宋体" w:hint="default"/>
        </w:rPr>
        <w:t>30</w:t>
      </w:r>
      <w:r>
        <w:rPr>
          <w:rFonts w:ascii="新宋体" w:hAnsi="新宋体" w:cs="新宋体" w:eastAsia="新宋体" w:hint="default"/>
        </w:rPr>
        <w:t>日起上市交易，另外网下配售的</w:t>
      </w:r>
      <w:r>
        <w:rPr>
          <w:rFonts w:ascii="新宋体" w:hAnsi="新宋体" w:cs="新宋体" w:eastAsia="新宋体" w:hint="default"/>
        </w:rPr>
        <w:t>300 </w:t>
      </w:r>
      <w:r>
        <w:rPr>
          <w:rFonts w:ascii="新宋体" w:hAnsi="新宋体" w:cs="新宋体" w:eastAsia="新宋体" w:hint="default"/>
        </w:rPr>
        <w:t>万股于</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2</w:t>
      </w:r>
      <w:r>
        <w:rPr>
          <w:rFonts w:ascii="新宋体" w:hAnsi="新宋体" w:cs="新宋体" w:eastAsia="新宋体" w:hint="default"/>
        </w:rPr>
        <w:t>月</w:t>
      </w:r>
      <w:r>
        <w:rPr>
          <w:rFonts w:ascii="新宋体" w:hAnsi="新宋体" w:cs="新宋体" w:eastAsia="新宋体" w:hint="default"/>
        </w:rPr>
        <w:t>1</w:t>
      </w:r>
      <w:r>
        <w:rPr>
          <w:rFonts w:ascii="新宋体" w:hAnsi="新宋体" w:cs="新宋体" w:eastAsia="新宋体" w:hint="default"/>
        </w:rPr>
        <w:t>日起开始上市流通。</w:t>
      </w:r>
    </w:p>
    <w:p>
      <w:pPr>
        <w:pStyle w:val="BodyText"/>
        <w:spacing w:line="357" w:lineRule="auto"/>
        <w:ind w:left="1208" w:right="0"/>
        <w:jc w:val="left"/>
        <w:rPr>
          <w:rFonts w:ascii="新宋体" w:hAnsi="新宋体" w:cs="新宋体" w:eastAsia="新宋体" w:hint="default"/>
        </w:rPr>
      </w:pPr>
      <w:r>
        <w:rPr>
          <w:rFonts w:ascii="新宋体" w:hAnsi="新宋体" w:cs="新宋体" w:eastAsia="新宋体" w:hint="default"/>
        </w:rPr>
        <w:t>（二）股份总数及结果变动情况 报告期内，公司股本由</w:t>
      </w:r>
      <w:r>
        <w:rPr>
          <w:rFonts w:ascii="新宋体" w:hAnsi="新宋体" w:cs="新宋体" w:eastAsia="新宋体" w:hint="default"/>
        </w:rPr>
        <w:t>5,900</w:t>
      </w:r>
      <w:r>
        <w:rPr>
          <w:rFonts w:ascii="新宋体" w:hAnsi="新宋体" w:cs="新宋体" w:eastAsia="新宋体" w:hint="default"/>
        </w:rPr>
        <w:t>万股增加到</w:t>
      </w:r>
      <w:r>
        <w:rPr>
          <w:rFonts w:ascii="新宋体" w:hAnsi="新宋体" w:cs="新宋体" w:eastAsia="新宋体" w:hint="default"/>
        </w:rPr>
        <w:t>11,800</w:t>
      </w:r>
      <w:r>
        <w:rPr>
          <w:rFonts w:ascii="新宋体" w:hAnsi="新宋体" w:cs="新宋体" w:eastAsia="新宋体" w:hint="default"/>
        </w:rPr>
        <w:t>万股，变动情况如下： </w:t>
      </w:r>
      <w:r>
        <w:rPr>
          <w:rFonts w:ascii="新宋体" w:hAnsi="新宋体" w:cs="新宋体" w:eastAsia="新宋体" w:hint="default"/>
          <w:spacing w:val="-2"/>
        </w:rPr>
        <w:t>2010</w:t>
      </w:r>
      <w:r>
        <w:rPr>
          <w:rFonts w:ascii="新宋体" w:hAnsi="新宋体" w:cs="新宋体" w:eastAsia="新宋体" w:hint="default"/>
          <w:spacing w:val="-2"/>
        </w:rPr>
        <w:t>年</w:t>
      </w:r>
      <w:r>
        <w:rPr>
          <w:rFonts w:ascii="新宋体" w:hAnsi="新宋体" w:cs="新宋体" w:eastAsia="新宋体" w:hint="default"/>
          <w:spacing w:val="-2"/>
        </w:rPr>
        <w:t>3</w:t>
      </w:r>
      <w:r>
        <w:rPr>
          <w:rFonts w:ascii="新宋体" w:hAnsi="新宋体" w:cs="新宋体" w:eastAsia="新宋体" w:hint="default"/>
          <w:spacing w:val="-2"/>
        </w:rPr>
        <w:t>月</w:t>
      </w:r>
      <w:r>
        <w:rPr>
          <w:rFonts w:ascii="新宋体" w:hAnsi="新宋体" w:cs="新宋体" w:eastAsia="新宋体" w:hint="default"/>
          <w:spacing w:val="-2"/>
        </w:rPr>
        <w:t>25</w:t>
      </w:r>
      <w:r>
        <w:rPr>
          <w:rFonts w:ascii="新宋体" w:hAnsi="新宋体" w:cs="新宋体" w:eastAsia="新宋体" w:hint="default"/>
          <w:spacing w:val="-2"/>
        </w:rPr>
        <w:t>日，经公司</w:t>
      </w:r>
      <w:r>
        <w:rPr>
          <w:rFonts w:ascii="新宋体" w:hAnsi="新宋体" w:cs="新宋体" w:eastAsia="新宋体" w:hint="default"/>
          <w:spacing w:val="-2"/>
        </w:rPr>
        <w:t>2009</w:t>
      </w:r>
      <w:r>
        <w:rPr>
          <w:rFonts w:ascii="新宋体" w:hAnsi="新宋体" w:cs="新宋体" w:eastAsia="新宋体" w:hint="default"/>
          <w:spacing w:val="-2"/>
        </w:rPr>
        <w:t>年年度股东大会批准，公司以资本公积金转增股本</w:t>
      </w:r>
    </w:p>
    <w:p>
      <w:pPr>
        <w:spacing w:line="528" w:lineRule="auto" w:before="36"/>
        <w:ind w:left="1208" w:right="0" w:hanging="567"/>
        <w:jc w:val="left"/>
        <w:rPr>
          <w:rFonts w:ascii="新宋体" w:hAnsi="新宋体" w:cs="新宋体" w:eastAsia="新宋体" w:hint="default"/>
          <w:sz w:val="24"/>
          <w:szCs w:val="24"/>
        </w:rPr>
      </w:pPr>
      <w:r>
        <w:rPr>
          <w:rFonts w:ascii="新宋体" w:hAnsi="新宋体" w:cs="新宋体" w:eastAsia="新宋体" w:hint="default"/>
          <w:spacing w:val="-5"/>
          <w:sz w:val="24"/>
          <w:szCs w:val="24"/>
        </w:rPr>
        <w:t>方式转增股本数总计</w:t>
      </w:r>
      <w:r>
        <w:rPr>
          <w:rFonts w:ascii="新宋体" w:hAnsi="新宋体" w:cs="新宋体" w:eastAsia="新宋体" w:hint="default"/>
          <w:spacing w:val="-5"/>
          <w:sz w:val="24"/>
          <w:szCs w:val="24"/>
        </w:rPr>
        <w:t>5,900</w:t>
      </w:r>
      <w:r>
        <w:rPr>
          <w:rFonts w:ascii="新宋体" w:hAnsi="新宋体" w:cs="新宋体" w:eastAsia="新宋体" w:hint="default"/>
          <w:spacing w:val="-5"/>
          <w:sz w:val="24"/>
          <w:szCs w:val="24"/>
        </w:rPr>
        <w:t>万股。转增后，公司总股本由</w:t>
      </w:r>
      <w:r>
        <w:rPr>
          <w:rFonts w:ascii="新宋体" w:hAnsi="新宋体" w:cs="新宋体" w:eastAsia="新宋体" w:hint="default"/>
          <w:spacing w:val="-5"/>
          <w:sz w:val="24"/>
          <w:szCs w:val="24"/>
        </w:rPr>
        <w:t>5,900</w:t>
      </w:r>
      <w:r>
        <w:rPr>
          <w:rFonts w:ascii="新宋体" w:hAnsi="新宋体" w:cs="新宋体" w:eastAsia="新宋体" w:hint="default"/>
          <w:spacing w:val="-5"/>
          <w:sz w:val="24"/>
          <w:szCs w:val="24"/>
        </w:rPr>
        <w:t>万股增加到</w:t>
      </w:r>
      <w:r>
        <w:rPr>
          <w:rFonts w:ascii="新宋体" w:hAnsi="新宋体" w:cs="新宋体" w:eastAsia="新宋体" w:hint="default"/>
          <w:spacing w:val="-5"/>
          <w:sz w:val="24"/>
          <w:szCs w:val="24"/>
        </w:rPr>
        <w:t>11,800</w:t>
      </w:r>
      <w:r>
        <w:rPr>
          <w:rFonts w:ascii="新宋体" w:hAnsi="新宋体" w:cs="新宋体" w:eastAsia="新宋体" w:hint="default"/>
          <w:spacing w:val="-5"/>
          <w:sz w:val="24"/>
          <w:szCs w:val="24"/>
        </w:rPr>
        <w:t>万股。</w:t>
      </w:r>
      <w:r>
        <w:rPr>
          <w:rFonts w:ascii="新宋体" w:hAnsi="新宋体" w:cs="新宋体" w:eastAsia="新宋体" w:hint="default"/>
          <w:spacing w:val="-105"/>
          <w:sz w:val="24"/>
          <w:szCs w:val="24"/>
        </w:rPr>
        <w:t> </w:t>
      </w:r>
      <w:r>
        <w:rPr>
          <w:rFonts w:ascii="新宋体" w:hAnsi="新宋体" w:cs="新宋体" w:eastAsia="新宋体" w:hint="default"/>
          <w:b/>
          <w:bCs/>
          <w:sz w:val="24"/>
          <w:szCs w:val="24"/>
        </w:rPr>
        <w:t>三、公司前</w:t>
      </w:r>
      <w:r>
        <w:rPr>
          <w:rFonts w:ascii="新宋体" w:hAnsi="新宋体" w:cs="新宋体" w:eastAsia="新宋体" w:hint="default"/>
          <w:b/>
          <w:bCs/>
          <w:spacing w:val="-62"/>
          <w:sz w:val="24"/>
          <w:szCs w:val="24"/>
        </w:rPr>
        <w:t> </w:t>
      </w:r>
      <w:r>
        <w:rPr>
          <w:rFonts w:ascii="新宋体" w:hAnsi="新宋体" w:cs="新宋体" w:eastAsia="新宋体" w:hint="default"/>
          <w:b/>
          <w:bCs/>
          <w:sz w:val="24"/>
          <w:szCs w:val="24"/>
        </w:rPr>
        <w:t>10</w:t>
      </w:r>
      <w:r>
        <w:rPr>
          <w:rFonts w:ascii="新宋体" w:hAnsi="新宋体" w:cs="新宋体" w:eastAsia="新宋体" w:hint="default"/>
          <w:b/>
          <w:bCs/>
          <w:spacing w:val="-62"/>
          <w:sz w:val="24"/>
          <w:szCs w:val="24"/>
        </w:rPr>
        <w:t> </w:t>
      </w:r>
      <w:r>
        <w:rPr>
          <w:rFonts w:ascii="新宋体" w:hAnsi="新宋体" w:cs="新宋体" w:eastAsia="新宋体" w:hint="default"/>
          <w:b/>
          <w:bCs/>
          <w:sz w:val="24"/>
          <w:szCs w:val="24"/>
        </w:rPr>
        <w:t>名股东和前</w:t>
      </w:r>
      <w:r>
        <w:rPr>
          <w:rFonts w:ascii="新宋体" w:hAnsi="新宋体" w:cs="新宋体" w:eastAsia="新宋体" w:hint="default"/>
          <w:b/>
          <w:bCs/>
          <w:spacing w:val="-62"/>
          <w:sz w:val="24"/>
          <w:szCs w:val="24"/>
        </w:rPr>
        <w:t> </w:t>
      </w:r>
      <w:r>
        <w:rPr>
          <w:rFonts w:ascii="新宋体" w:hAnsi="新宋体" w:cs="新宋体" w:eastAsia="新宋体" w:hint="default"/>
          <w:b/>
          <w:bCs/>
          <w:sz w:val="24"/>
          <w:szCs w:val="24"/>
        </w:rPr>
        <w:t>10</w:t>
      </w:r>
      <w:r>
        <w:rPr>
          <w:rFonts w:ascii="新宋体" w:hAnsi="新宋体" w:cs="新宋体" w:eastAsia="新宋体" w:hint="default"/>
          <w:b/>
          <w:bCs/>
          <w:spacing w:val="-62"/>
          <w:sz w:val="24"/>
          <w:szCs w:val="24"/>
        </w:rPr>
        <w:t> </w:t>
      </w:r>
      <w:r>
        <w:rPr>
          <w:rFonts w:ascii="新宋体" w:hAnsi="新宋体" w:cs="新宋体" w:eastAsia="新宋体" w:hint="default"/>
          <w:b/>
          <w:bCs/>
          <w:sz w:val="24"/>
          <w:szCs w:val="24"/>
        </w:rPr>
        <w:t>名无限售条件股东情况</w:t>
      </w:r>
      <w:r>
        <w:rPr>
          <w:rFonts w:ascii="新宋体" w:hAnsi="新宋体" w:cs="新宋体" w:eastAsia="新宋体" w:hint="default"/>
          <w:sz w:val="24"/>
          <w:szCs w:val="24"/>
        </w:rPr>
      </w:r>
    </w:p>
    <w:p>
      <w:pPr>
        <w:pStyle w:val="BodyText"/>
        <w:spacing w:line="240" w:lineRule="auto" w:before="10"/>
        <w:ind w:left="0" w:right="743"/>
        <w:jc w:val="right"/>
        <w:rPr>
          <w:rFonts w:ascii="新宋体" w:hAnsi="新宋体" w:cs="新宋体" w:eastAsia="新宋体" w:hint="default"/>
        </w:rPr>
      </w:pPr>
      <w:r>
        <w:rPr>
          <w:rFonts w:ascii="新宋体" w:hAnsi="新宋体" w:cs="新宋体" w:eastAsia="新宋体" w:hint="default"/>
        </w:rPr>
        <w:t>单位：股</w:t>
      </w:r>
    </w:p>
    <w:p>
      <w:pPr>
        <w:spacing w:line="240" w:lineRule="auto" w:before="11"/>
        <w:rPr>
          <w:rFonts w:ascii="新宋体" w:hAnsi="新宋体" w:cs="新宋体" w:eastAsia="新宋体" w:hint="default"/>
          <w:sz w:val="5"/>
          <w:szCs w:val="5"/>
        </w:rPr>
      </w:pPr>
    </w:p>
    <w:tbl>
      <w:tblPr>
        <w:tblW w:w="0" w:type="auto"/>
        <w:jc w:val="left"/>
        <w:tblInd w:w="106" w:type="dxa"/>
        <w:tblLayout w:type="fixed"/>
        <w:tblCellMar>
          <w:top w:w="0" w:type="dxa"/>
          <w:left w:w="0" w:type="dxa"/>
          <w:bottom w:w="0" w:type="dxa"/>
          <w:right w:w="0" w:type="dxa"/>
        </w:tblCellMar>
        <w:tblLook w:val="01E0"/>
      </w:tblPr>
      <w:tblGrid>
        <w:gridCol w:w="2335"/>
        <w:gridCol w:w="1307"/>
        <w:gridCol w:w="1298"/>
        <w:gridCol w:w="1301"/>
        <w:gridCol w:w="521"/>
        <w:gridCol w:w="1299"/>
        <w:gridCol w:w="1769"/>
      </w:tblGrid>
      <w:tr>
        <w:trPr>
          <w:trHeight w:val="415" w:hRule="exact"/>
        </w:trPr>
        <w:tc>
          <w:tcPr>
            <w:tcW w:w="2335"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30"/>
              <w:ind w:left="734" w:right="0"/>
              <w:jc w:val="left"/>
              <w:rPr>
                <w:rFonts w:ascii="新宋体" w:hAnsi="新宋体" w:cs="新宋体" w:eastAsia="新宋体" w:hint="default"/>
                <w:sz w:val="21"/>
                <w:szCs w:val="21"/>
              </w:rPr>
            </w:pPr>
            <w:r>
              <w:rPr>
                <w:rFonts w:ascii="新宋体" w:hAnsi="新宋体" w:cs="新宋体" w:eastAsia="新宋体" w:hint="default"/>
                <w:sz w:val="21"/>
                <w:szCs w:val="21"/>
              </w:rPr>
              <w:t>股东总数</w:t>
            </w:r>
          </w:p>
        </w:tc>
        <w:tc>
          <w:tcPr>
            <w:tcW w:w="7495" w:type="dxa"/>
            <w:gridSpan w:val="6"/>
            <w:tcBorders>
              <w:top w:val="single" w:sz="12" w:space="0" w:color="000000"/>
              <w:left w:val="single" w:sz="9" w:space="0" w:color="DCDCDC"/>
              <w:bottom w:val="single" w:sz="6" w:space="0" w:color="000000"/>
              <w:right w:val="single" w:sz="12" w:space="0" w:color="000000"/>
            </w:tcBorders>
          </w:tcPr>
          <w:p>
            <w:pPr>
              <w:pStyle w:val="TableParagraph"/>
              <w:spacing w:line="240" w:lineRule="auto" w:before="30"/>
              <w:ind w:right="11"/>
              <w:jc w:val="right"/>
              <w:rPr>
                <w:rFonts w:ascii="新宋体" w:hAnsi="新宋体" w:cs="新宋体" w:eastAsia="新宋体" w:hint="default"/>
                <w:sz w:val="21"/>
                <w:szCs w:val="21"/>
              </w:rPr>
            </w:pPr>
            <w:r>
              <w:rPr>
                <w:rFonts w:ascii="新宋体"/>
                <w:sz w:val="21"/>
              </w:rPr>
              <w:t>14,971</w:t>
            </w:r>
          </w:p>
        </w:tc>
      </w:tr>
      <w:tr>
        <w:trPr>
          <w:trHeight w:val="408" w:hRule="exact"/>
        </w:trPr>
        <w:tc>
          <w:tcPr>
            <w:tcW w:w="9830" w:type="dxa"/>
            <w:gridSpan w:val="7"/>
            <w:tcBorders>
              <w:top w:val="single" w:sz="6" w:space="0" w:color="000000"/>
              <w:left w:val="single" w:sz="12" w:space="0" w:color="000000"/>
              <w:bottom w:val="single" w:sz="6" w:space="0" w:color="000000"/>
              <w:right w:val="single" w:sz="12" w:space="0" w:color="000000"/>
            </w:tcBorders>
            <w:shd w:val="clear" w:color="auto" w:fill="DCDCDC"/>
          </w:tcPr>
          <w:p>
            <w:pPr>
              <w:pStyle w:val="TableParagraph"/>
              <w:spacing w:line="240" w:lineRule="auto" w:before="28"/>
              <w:ind w:left="1063" w:right="0"/>
              <w:jc w:val="left"/>
              <w:rPr>
                <w:rFonts w:ascii="新宋体" w:hAnsi="新宋体" w:cs="新宋体" w:eastAsia="新宋体" w:hint="default"/>
                <w:sz w:val="21"/>
                <w:szCs w:val="21"/>
              </w:rPr>
            </w:pPr>
            <w:r>
              <w:rPr>
                <w:rFonts w:ascii="新宋体" w:hAnsi="新宋体" w:cs="新宋体" w:eastAsia="新宋体" w:hint="default"/>
                <w:sz w:val="21"/>
                <w:szCs w:val="21"/>
              </w:rPr>
              <w:t>前</w:t>
            </w:r>
            <w:r>
              <w:rPr>
                <w:rFonts w:ascii="新宋体" w:hAnsi="新宋体" w:cs="新宋体" w:eastAsia="新宋体" w:hint="default"/>
                <w:spacing w:val="-54"/>
                <w:sz w:val="21"/>
                <w:szCs w:val="21"/>
              </w:rPr>
              <w:t> </w:t>
            </w:r>
            <w:r>
              <w:rPr>
                <w:rFonts w:ascii="新宋体" w:hAnsi="新宋体" w:cs="新宋体" w:eastAsia="新宋体" w:hint="default"/>
                <w:sz w:val="21"/>
                <w:szCs w:val="21"/>
              </w:rPr>
              <w:t>10</w:t>
            </w:r>
            <w:r>
              <w:rPr>
                <w:rFonts w:ascii="新宋体" w:hAnsi="新宋体" w:cs="新宋体" w:eastAsia="新宋体" w:hint="default"/>
                <w:spacing w:val="-54"/>
                <w:sz w:val="21"/>
                <w:szCs w:val="21"/>
              </w:rPr>
              <w:t> </w:t>
            </w:r>
            <w:r>
              <w:rPr>
                <w:rFonts w:ascii="新宋体" w:hAnsi="新宋体" w:cs="新宋体" w:eastAsia="新宋体" w:hint="default"/>
                <w:sz w:val="21"/>
                <w:szCs w:val="21"/>
              </w:rPr>
              <w:t>名股东持股情况</w:t>
            </w:r>
          </w:p>
        </w:tc>
      </w:tr>
      <w:tr>
        <w:trPr>
          <w:trHeight w:val="163" w:hRule="exact"/>
        </w:trPr>
        <w:tc>
          <w:tcPr>
            <w:tcW w:w="2335" w:type="dxa"/>
            <w:tcBorders>
              <w:top w:val="single" w:sz="6" w:space="0" w:color="000000"/>
              <w:left w:val="single" w:sz="12" w:space="0" w:color="000000"/>
              <w:bottom w:val="nil" w:sz="6" w:space="0" w:color="auto"/>
              <w:right w:val="single" w:sz="6" w:space="0" w:color="000000"/>
            </w:tcBorders>
            <w:shd w:val="clear" w:color="auto" w:fill="DCDCDC"/>
          </w:tcPr>
          <w:p>
            <w:pPr/>
          </w:p>
        </w:tc>
        <w:tc>
          <w:tcPr>
            <w:tcW w:w="1307" w:type="dxa"/>
            <w:tcBorders>
              <w:top w:val="single" w:sz="6" w:space="0" w:color="000000"/>
              <w:left w:val="single" w:sz="6" w:space="0" w:color="000000"/>
              <w:bottom w:val="nil" w:sz="6" w:space="0" w:color="auto"/>
              <w:right w:val="single" w:sz="6" w:space="0" w:color="000000"/>
            </w:tcBorders>
            <w:shd w:val="clear" w:color="auto" w:fill="DCDCDC"/>
          </w:tcPr>
          <w:p>
            <w:pPr/>
          </w:p>
        </w:tc>
        <w:tc>
          <w:tcPr>
            <w:tcW w:w="1298" w:type="dxa"/>
            <w:tcBorders>
              <w:top w:val="single" w:sz="6" w:space="0" w:color="000000"/>
              <w:left w:val="single" w:sz="6" w:space="0" w:color="000000"/>
              <w:bottom w:val="nil" w:sz="6" w:space="0" w:color="auto"/>
              <w:right w:val="single" w:sz="6" w:space="0" w:color="000000"/>
            </w:tcBorders>
            <w:shd w:val="clear" w:color="auto" w:fill="DCDCDC"/>
          </w:tcPr>
          <w:p>
            <w:pPr/>
          </w:p>
        </w:tc>
        <w:tc>
          <w:tcPr>
            <w:tcW w:w="1301" w:type="dxa"/>
            <w:tcBorders>
              <w:top w:val="single" w:sz="6" w:space="0" w:color="000000"/>
              <w:left w:val="single" w:sz="6" w:space="0" w:color="000000"/>
              <w:bottom w:val="nil" w:sz="6" w:space="0" w:color="auto"/>
              <w:right w:val="single" w:sz="6" w:space="0" w:color="000000"/>
            </w:tcBorders>
            <w:shd w:val="clear" w:color="auto" w:fill="DCDCDC"/>
          </w:tcPr>
          <w:p>
            <w:pPr/>
          </w:p>
        </w:tc>
        <w:tc>
          <w:tcPr>
            <w:tcW w:w="1820" w:type="dxa"/>
            <w:gridSpan w:val="2"/>
            <w:vMerge w:val="restart"/>
            <w:tcBorders>
              <w:top w:val="single" w:sz="6" w:space="0" w:color="000000"/>
              <w:left w:val="single" w:sz="6" w:space="0" w:color="000000"/>
              <w:right w:val="single" w:sz="6" w:space="0" w:color="000000"/>
            </w:tcBorders>
            <w:shd w:val="clear" w:color="auto" w:fill="DCDCDC"/>
          </w:tcPr>
          <w:p>
            <w:pPr>
              <w:pStyle w:val="TableParagraph"/>
              <w:spacing w:line="273" w:lineRule="auto" w:before="28"/>
              <w:ind w:left="585" w:right="60" w:hanging="526"/>
              <w:jc w:val="left"/>
              <w:rPr>
                <w:rFonts w:ascii="新宋体" w:hAnsi="新宋体" w:cs="新宋体" w:eastAsia="新宋体" w:hint="default"/>
                <w:sz w:val="21"/>
                <w:szCs w:val="21"/>
              </w:rPr>
            </w:pPr>
            <w:r>
              <w:rPr>
                <w:rFonts w:ascii="新宋体" w:hAnsi="新宋体" w:cs="新宋体" w:eastAsia="新宋体" w:hint="default"/>
                <w:sz w:val="21"/>
                <w:szCs w:val="21"/>
              </w:rPr>
              <w:t>持有有限售条件股</w:t>
            </w:r>
            <w:r>
              <w:rPr>
                <w:rFonts w:ascii="新宋体" w:hAnsi="新宋体" w:cs="新宋体" w:eastAsia="新宋体" w:hint="default"/>
                <w:w w:val="100"/>
                <w:sz w:val="21"/>
                <w:szCs w:val="21"/>
              </w:rPr>
              <w:t> </w:t>
            </w:r>
            <w:r>
              <w:rPr>
                <w:rFonts w:ascii="新宋体" w:hAnsi="新宋体" w:cs="新宋体" w:eastAsia="新宋体" w:hint="default"/>
                <w:sz w:val="21"/>
                <w:szCs w:val="21"/>
              </w:rPr>
              <w:t>份数量</w:t>
            </w:r>
          </w:p>
        </w:tc>
        <w:tc>
          <w:tcPr>
            <w:tcW w:w="1769" w:type="dxa"/>
            <w:vMerge w:val="restart"/>
            <w:tcBorders>
              <w:top w:val="single" w:sz="6" w:space="0" w:color="000000"/>
              <w:left w:val="single" w:sz="6" w:space="0" w:color="000000"/>
              <w:right w:val="single" w:sz="12" w:space="0" w:color="000000"/>
            </w:tcBorders>
            <w:shd w:val="clear" w:color="auto" w:fill="DCDCDC"/>
          </w:tcPr>
          <w:p>
            <w:pPr>
              <w:pStyle w:val="TableParagraph"/>
              <w:spacing w:line="273" w:lineRule="auto" w:before="28"/>
              <w:ind w:left="667" w:right="26" w:hanging="632"/>
              <w:jc w:val="left"/>
              <w:rPr>
                <w:rFonts w:ascii="新宋体" w:hAnsi="新宋体" w:cs="新宋体" w:eastAsia="新宋体" w:hint="default"/>
                <w:sz w:val="21"/>
                <w:szCs w:val="21"/>
              </w:rPr>
            </w:pPr>
            <w:r>
              <w:rPr>
                <w:rFonts w:ascii="新宋体" w:hAnsi="新宋体" w:cs="新宋体" w:eastAsia="新宋体" w:hint="default"/>
                <w:sz w:val="21"/>
                <w:szCs w:val="21"/>
              </w:rPr>
              <w:t>质押或冻结的股份</w:t>
            </w:r>
            <w:r>
              <w:rPr>
                <w:rFonts w:ascii="新宋体" w:hAnsi="新宋体" w:cs="新宋体" w:eastAsia="新宋体" w:hint="default"/>
                <w:w w:val="100"/>
                <w:sz w:val="21"/>
                <w:szCs w:val="21"/>
              </w:rPr>
              <w:t> </w:t>
            </w:r>
            <w:r>
              <w:rPr>
                <w:rFonts w:ascii="新宋体" w:hAnsi="新宋体" w:cs="新宋体" w:eastAsia="新宋体" w:hint="default"/>
                <w:sz w:val="21"/>
                <w:szCs w:val="21"/>
              </w:rPr>
              <w:t>数量</w:t>
            </w:r>
          </w:p>
        </w:tc>
      </w:tr>
      <w:tr>
        <w:trPr>
          <w:trHeight w:val="391" w:hRule="exact"/>
        </w:trPr>
        <w:tc>
          <w:tcPr>
            <w:tcW w:w="2335" w:type="dxa"/>
            <w:tcBorders>
              <w:top w:val="nil" w:sz="6" w:space="0" w:color="auto"/>
              <w:left w:val="single" w:sz="12" w:space="0" w:color="000000"/>
              <w:bottom w:val="nil" w:sz="6" w:space="0" w:color="auto"/>
              <w:right w:val="single" w:sz="6" w:space="0" w:color="000000"/>
            </w:tcBorders>
            <w:shd w:val="clear" w:color="auto" w:fill="DCDCDC"/>
          </w:tcPr>
          <w:p>
            <w:pPr>
              <w:pStyle w:val="TableParagraph"/>
              <w:spacing w:line="240" w:lineRule="auto" w:before="28"/>
              <w:ind w:left="734" w:right="0"/>
              <w:jc w:val="left"/>
              <w:rPr>
                <w:rFonts w:ascii="新宋体" w:hAnsi="新宋体" w:cs="新宋体" w:eastAsia="新宋体" w:hint="default"/>
                <w:sz w:val="21"/>
                <w:szCs w:val="21"/>
              </w:rPr>
            </w:pPr>
            <w:r>
              <w:rPr>
                <w:rFonts w:ascii="新宋体" w:hAnsi="新宋体" w:cs="新宋体" w:eastAsia="新宋体" w:hint="default"/>
                <w:sz w:val="21"/>
                <w:szCs w:val="21"/>
              </w:rPr>
              <w:t>股东名称</w:t>
            </w:r>
          </w:p>
        </w:tc>
        <w:tc>
          <w:tcPr>
            <w:tcW w:w="1307" w:type="dxa"/>
            <w:tcBorders>
              <w:top w:val="nil" w:sz="6" w:space="0" w:color="auto"/>
              <w:left w:val="single" w:sz="6" w:space="0" w:color="000000"/>
              <w:bottom w:val="nil" w:sz="6" w:space="0" w:color="auto"/>
              <w:right w:val="single" w:sz="6" w:space="0" w:color="000000"/>
            </w:tcBorders>
            <w:shd w:val="clear" w:color="auto" w:fill="DCDCDC"/>
          </w:tcPr>
          <w:p>
            <w:pPr>
              <w:pStyle w:val="TableParagraph"/>
              <w:spacing w:line="240" w:lineRule="auto" w:before="28"/>
              <w:ind w:right="221"/>
              <w:jc w:val="right"/>
              <w:rPr>
                <w:rFonts w:ascii="新宋体" w:hAnsi="新宋体" w:cs="新宋体" w:eastAsia="新宋体" w:hint="default"/>
                <w:sz w:val="21"/>
                <w:szCs w:val="21"/>
              </w:rPr>
            </w:pPr>
            <w:r>
              <w:rPr>
                <w:rFonts w:ascii="新宋体" w:hAnsi="新宋体" w:cs="新宋体" w:eastAsia="新宋体" w:hint="default"/>
                <w:spacing w:val="-1"/>
                <w:sz w:val="21"/>
                <w:szCs w:val="21"/>
              </w:rPr>
              <w:t>股东性质</w:t>
            </w:r>
          </w:p>
        </w:tc>
        <w:tc>
          <w:tcPr>
            <w:tcW w:w="1298" w:type="dxa"/>
            <w:tcBorders>
              <w:top w:val="nil" w:sz="6" w:space="0" w:color="auto"/>
              <w:left w:val="single" w:sz="6" w:space="0" w:color="000000"/>
              <w:bottom w:val="nil" w:sz="6" w:space="0" w:color="auto"/>
              <w:right w:val="single" w:sz="6" w:space="0" w:color="000000"/>
            </w:tcBorders>
            <w:shd w:val="clear" w:color="auto" w:fill="DCDCDC"/>
          </w:tcPr>
          <w:p>
            <w:pPr>
              <w:pStyle w:val="TableParagraph"/>
              <w:spacing w:line="240" w:lineRule="auto" w:before="28"/>
              <w:ind w:left="220" w:right="0"/>
              <w:jc w:val="left"/>
              <w:rPr>
                <w:rFonts w:ascii="新宋体" w:hAnsi="新宋体" w:cs="新宋体" w:eastAsia="新宋体" w:hint="default"/>
                <w:sz w:val="21"/>
                <w:szCs w:val="21"/>
              </w:rPr>
            </w:pPr>
            <w:r>
              <w:rPr>
                <w:rFonts w:ascii="新宋体" w:hAnsi="新宋体" w:cs="新宋体" w:eastAsia="新宋体" w:hint="default"/>
                <w:sz w:val="21"/>
                <w:szCs w:val="21"/>
              </w:rPr>
              <w:t>持股比例</w:t>
            </w:r>
          </w:p>
        </w:tc>
        <w:tc>
          <w:tcPr>
            <w:tcW w:w="1301" w:type="dxa"/>
            <w:tcBorders>
              <w:top w:val="nil" w:sz="6" w:space="0" w:color="auto"/>
              <w:left w:val="single" w:sz="6" w:space="0" w:color="000000"/>
              <w:bottom w:val="nil" w:sz="6" w:space="0" w:color="auto"/>
              <w:right w:val="single" w:sz="6" w:space="0" w:color="000000"/>
            </w:tcBorders>
            <w:shd w:val="clear" w:color="auto" w:fill="DCDCDC"/>
          </w:tcPr>
          <w:p>
            <w:pPr>
              <w:pStyle w:val="TableParagraph"/>
              <w:spacing w:line="240" w:lineRule="auto" w:before="28"/>
              <w:ind w:left="223" w:right="0"/>
              <w:jc w:val="left"/>
              <w:rPr>
                <w:rFonts w:ascii="新宋体" w:hAnsi="新宋体" w:cs="新宋体" w:eastAsia="新宋体" w:hint="default"/>
                <w:sz w:val="21"/>
                <w:szCs w:val="21"/>
              </w:rPr>
            </w:pPr>
            <w:r>
              <w:rPr>
                <w:rFonts w:ascii="新宋体" w:hAnsi="新宋体" w:cs="新宋体" w:eastAsia="新宋体" w:hint="default"/>
                <w:sz w:val="21"/>
                <w:szCs w:val="21"/>
              </w:rPr>
              <w:t>持股总数</w:t>
            </w:r>
          </w:p>
        </w:tc>
        <w:tc>
          <w:tcPr>
            <w:tcW w:w="1820" w:type="dxa"/>
            <w:gridSpan w:val="2"/>
            <w:vMerge/>
            <w:tcBorders>
              <w:left w:val="single" w:sz="6" w:space="0" w:color="000000"/>
              <w:right w:val="single" w:sz="6" w:space="0" w:color="000000"/>
            </w:tcBorders>
            <w:shd w:val="clear" w:color="auto" w:fill="DCDCDC"/>
          </w:tcPr>
          <w:p>
            <w:pPr/>
          </w:p>
        </w:tc>
        <w:tc>
          <w:tcPr>
            <w:tcW w:w="1769" w:type="dxa"/>
            <w:vMerge/>
            <w:tcBorders>
              <w:left w:val="single" w:sz="6" w:space="0" w:color="000000"/>
              <w:right w:val="single" w:sz="12" w:space="0" w:color="000000"/>
            </w:tcBorders>
            <w:shd w:val="clear" w:color="auto" w:fill="DCDCDC"/>
          </w:tcPr>
          <w:p>
            <w:pPr/>
          </w:p>
        </w:tc>
      </w:tr>
      <w:tr>
        <w:trPr>
          <w:trHeight w:val="164" w:hRule="exact"/>
        </w:trPr>
        <w:tc>
          <w:tcPr>
            <w:tcW w:w="2335" w:type="dxa"/>
            <w:tcBorders>
              <w:top w:val="nil" w:sz="6" w:space="0" w:color="auto"/>
              <w:left w:val="single" w:sz="12" w:space="0" w:color="000000"/>
              <w:bottom w:val="single" w:sz="6" w:space="0" w:color="000000"/>
              <w:right w:val="single" w:sz="6" w:space="0" w:color="000000"/>
            </w:tcBorders>
            <w:shd w:val="clear" w:color="auto" w:fill="DCDCDC"/>
          </w:tcPr>
          <w:p>
            <w:pPr/>
          </w:p>
        </w:tc>
        <w:tc>
          <w:tcPr>
            <w:tcW w:w="1307" w:type="dxa"/>
            <w:tcBorders>
              <w:top w:val="nil" w:sz="6" w:space="0" w:color="auto"/>
              <w:left w:val="single" w:sz="6" w:space="0" w:color="000000"/>
              <w:bottom w:val="single" w:sz="6" w:space="0" w:color="000000"/>
              <w:right w:val="single" w:sz="6" w:space="0" w:color="000000"/>
            </w:tcBorders>
            <w:shd w:val="clear" w:color="auto" w:fill="DCDCDC"/>
          </w:tcPr>
          <w:p>
            <w:pPr/>
          </w:p>
        </w:tc>
        <w:tc>
          <w:tcPr>
            <w:tcW w:w="1298" w:type="dxa"/>
            <w:tcBorders>
              <w:top w:val="nil" w:sz="6" w:space="0" w:color="auto"/>
              <w:left w:val="single" w:sz="6" w:space="0" w:color="000000"/>
              <w:bottom w:val="single" w:sz="6" w:space="0" w:color="000000"/>
              <w:right w:val="single" w:sz="6" w:space="0" w:color="000000"/>
            </w:tcBorders>
            <w:shd w:val="clear" w:color="auto" w:fill="DCDCDC"/>
          </w:tcPr>
          <w:p>
            <w:pPr/>
          </w:p>
        </w:tc>
        <w:tc>
          <w:tcPr>
            <w:tcW w:w="1301" w:type="dxa"/>
            <w:tcBorders>
              <w:top w:val="nil" w:sz="6" w:space="0" w:color="auto"/>
              <w:left w:val="single" w:sz="6" w:space="0" w:color="000000"/>
              <w:bottom w:val="single" w:sz="6" w:space="0" w:color="000000"/>
              <w:right w:val="single" w:sz="6" w:space="0" w:color="000000"/>
            </w:tcBorders>
            <w:shd w:val="clear" w:color="auto" w:fill="DCDCDC"/>
          </w:tcPr>
          <w:p>
            <w:pPr/>
          </w:p>
        </w:tc>
        <w:tc>
          <w:tcPr>
            <w:tcW w:w="1820" w:type="dxa"/>
            <w:gridSpan w:val="2"/>
            <w:vMerge/>
            <w:tcBorders>
              <w:left w:val="single" w:sz="6" w:space="0" w:color="000000"/>
              <w:bottom w:val="single" w:sz="6" w:space="0" w:color="000000"/>
              <w:right w:val="single" w:sz="6" w:space="0" w:color="000000"/>
            </w:tcBorders>
            <w:shd w:val="clear" w:color="auto" w:fill="DCDCDC"/>
          </w:tcPr>
          <w:p>
            <w:pPr/>
          </w:p>
        </w:tc>
        <w:tc>
          <w:tcPr>
            <w:tcW w:w="1769" w:type="dxa"/>
            <w:vMerge/>
            <w:tcBorders>
              <w:left w:val="single" w:sz="6" w:space="0" w:color="000000"/>
              <w:bottom w:val="single" w:sz="6" w:space="0" w:color="000000"/>
              <w:right w:val="single" w:sz="12" w:space="0" w:color="000000"/>
            </w:tcBorders>
            <w:shd w:val="clear" w:color="auto" w:fill="DCDCDC"/>
          </w:tcPr>
          <w:p>
            <w:pPr/>
          </w:p>
        </w:tc>
      </w:tr>
      <w:tr>
        <w:trPr>
          <w:trHeight w:val="408"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任红军</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7"/>
              <w:jc w:val="right"/>
              <w:rPr>
                <w:rFonts w:ascii="新宋体" w:hAnsi="新宋体" w:cs="新宋体" w:eastAsia="新宋体" w:hint="default"/>
                <w:sz w:val="21"/>
                <w:szCs w:val="21"/>
              </w:rPr>
            </w:pPr>
            <w:r>
              <w:rPr>
                <w:rFonts w:ascii="新宋体"/>
                <w:sz w:val="21"/>
              </w:rPr>
              <w:t>26.87%</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7"/>
              <w:jc w:val="right"/>
              <w:rPr>
                <w:rFonts w:ascii="新宋体" w:hAnsi="新宋体" w:cs="新宋体" w:eastAsia="新宋体" w:hint="default"/>
                <w:sz w:val="21"/>
                <w:szCs w:val="21"/>
              </w:rPr>
            </w:pPr>
            <w:r>
              <w:rPr>
                <w:rFonts w:ascii="新宋体"/>
                <w:spacing w:val="-1"/>
                <w:sz w:val="21"/>
              </w:rPr>
              <w:t>31,708,580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731" w:right="0"/>
              <w:jc w:val="left"/>
              <w:rPr>
                <w:rFonts w:ascii="新宋体" w:hAnsi="新宋体" w:cs="新宋体" w:eastAsia="新宋体" w:hint="default"/>
                <w:sz w:val="21"/>
                <w:szCs w:val="21"/>
              </w:rPr>
            </w:pPr>
            <w:r>
              <w:rPr>
                <w:rFonts w:ascii="新宋体"/>
                <w:sz w:val="21"/>
              </w:rPr>
              <w:t>31,708,580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0"/>
              <w:ind w:right="12"/>
              <w:jc w:val="right"/>
              <w:rPr>
                <w:rFonts w:ascii="新宋体" w:hAnsi="新宋体" w:cs="新宋体" w:eastAsia="新宋体" w:hint="default"/>
                <w:sz w:val="21"/>
                <w:szCs w:val="21"/>
              </w:rPr>
            </w:pPr>
            <w:r>
              <w:rPr>
                <w:rFonts w:ascii="新宋体"/>
                <w:w w:val="100"/>
                <w:sz w:val="21"/>
              </w:rPr>
              <w:t>0</w:t>
            </w:r>
          </w:p>
        </w:tc>
      </w:tr>
      <w:tr>
        <w:trPr>
          <w:trHeight w:val="406"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钟超</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z w:val="21"/>
              </w:rPr>
              <w:t>12.35%</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14,577,140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731" w:right="0"/>
              <w:jc w:val="left"/>
              <w:rPr>
                <w:rFonts w:ascii="新宋体" w:hAnsi="新宋体" w:cs="新宋体" w:eastAsia="新宋体" w:hint="default"/>
                <w:sz w:val="21"/>
                <w:szCs w:val="21"/>
              </w:rPr>
            </w:pPr>
            <w:r>
              <w:rPr>
                <w:rFonts w:ascii="新宋体"/>
                <w:sz w:val="21"/>
              </w:rPr>
              <w:t>14,577,140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12"/>
              <w:jc w:val="right"/>
              <w:rPr>
                <w:rFonts w:ascii="新宋体" w:hAnsi="新宋体" w:cs="新宋体" w:eastAsia="新宋体" w:hint="default"/>
                <w:sz w:val="21"/>
                <w:szCs w:val="21"/>
              </w:rPr>
            </w:pPr>
            <w:r>
              <w:rPr>
                <w:rFonts w:ascii="新宋体"/>
                <w:w w:val="100"/>
                <w:sz w:val="21"/>
              </w:rPr>
              <w:t>0</w:t>
            </w:r>
          </w:p>
        </w:tc>
      </w:tr>
      <w:tr>
        <w:trPr>
          <w:trHeight w:val="720"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宁波君润投资有限公司</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0"/>
              <w:ind w:left="24" w:right="21"/>
              <w:jc w:val="left"/>
              <w:rPr>
                <w:rFonts w:ascii="新宋体" w:hAnsi="新宋体" w:cs="新宋体" w:eastAsia="新宋体" w:hint="default"/>
                <w:sz w:val="21"/>
                <w:szCs w:val="21"/>
              </w:rPr>
            </w:pPr>
            <w:r>
              <w:rPr>
                <w:rFonts w:ascii="新宋体" w:hAnsi="新宋体" w:cs="新宋体" w:eastAsia="新宋体" w:hint="default"/>
                <w:sz w:val="21"/>
                <w:szCs w:val="21"/>
              </w:rPr>
              <w:t>境</w:t>
            </w:r>
            <w:r>
              <w:rPr>
                <w:rFonts w:ascii="新宋体" w:hAnsi="新宋体" w:cs="新宋体" w:eastAsia="新宋体" w:hint="default"/>
                <w:spacing w:val="-57"/>
                <w:sz w:val="21"/>
                <w:szCs w:val="21"/>
              </w:rPr>
              <w:t> </w:t>
            </w:r>
            <w:r>
              <w:rPr>
                <w:rFonts w:ascii="新宋体" w:hAnsi="新宋体" w:cs="新宋体" w:eastAsia="新宋体" w:hint="default"/>
                <w:sz w:val="21"/>
                <w:szCs w:val="21"/>
              </w:rPr>
              <w:t>内</w:t>
            </w:r>
            <w:r>
              <w:rPr>
                <w:rFonts w:ascii="新宋体" w:hAnsi="新宋体" w:cs="新宋体" w:eastAsia="新宋体" w:hint="default"/>
                <w:spacing w:val="-57"/>
                <w:sz w:val="21"/>
                <w:szCs w:val="21"/>
              </w:rPr>
              <w:t> </w:t>
            </w:r>
            <w:r>
              <w:rPr>
                <w:rFonts w:ascii="新宋体" w:hAnsi="新宋体" w:cs="新宋体" w:eastAsia="新宋体" w:hint="default"/>
                <w:sz w:val="21"/>
                <w:szCs w:val="21"/>
              </w:rPr>
              <w:t>非</w:t>
            </w:r>
            <w:r>
              <w:rPr>
                <w:rFonts w:ascii="新宋体" w:hAnsi="新宋体" w:cs="新宋体" w:eastAsia="新宋体" w:hint="default"/>
                <w:spacing w:val="-57"/>
                <w:sz w:val="21"/>
                <w:szCs w:val="21"/>
              </w:rPr>
              <w:t> </w:t>
            </w:r>
            <w:r>
              <w:rPr>
                <w:rFonts w:ascii="新宋体" w:hAnsi="新宋体" w:cs="新宋体" w:eastAsia="新宋体" w:hint="default"/>
                <w:sz w:val="21"/>
                <w:szCs w:val="21"/>
              </w:rPr>
              <w:t>国</w:t>
            </w:r>
            <w:r>
              <w:rPr>
                <w:rFonts w:ascii="新宋体" w:hAnsi="新宋体" w:cs="新宋体" w:eastAsia="新宋体" w:hint="default"/>
                <w:spacing w:val="-59"/>
                <w:sz w:val="21"/>
                <w:szCs w:val="21"/>
              </w:rPr>
              <w:t> </w:t>
            </w:r>
            <w:r>
              <w:rPr>
                <w:rFonts w:ascii="新宋体" w:hAnsi="新宋体" w:cs="新宋体" w:eastAsia="新宋体" w:hint="default"/>
                <w:sz w:val="21"/>
                <w:szCs w:val="21"/>
              </w:rPr>
              <w:t>有</w:t>
            </w:r>
            <w:r>
              <w:rPr>
                <w:rFonts w:ascii="新宋体" w:hAnsi="新宋体" w:cs="新宋体" w:eastAsia="新宋体" w:hint="default"/>
                <w:w w:val="100"/>
                <w:sz w:val="21"/>
                <w:szCs w:val="21"/>
              </w:rPr>
              <w:t> </w:t>
            </w:r>
            <w:r>
              <w:rPr>
                <w:rFonts w:ascii="新宋体" w:hAnsi="新宋体" w:cs="新宋体" w:eastAsia="新宋体" w:hint="default"/>
                <w:sz w:val="21"/>
                <w:szCs w:val="21"/>
              </w:rPr>
              <w:t>法人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z w:val="21"/>
              </w:rPr>
              <w:t>4.13%</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4,870,000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40" w:lineRule="auto"/>
              <w:ind w:right="12"/>
              <w:jc w:val="right"/>
              <w:rPr>
                <w:rFonts w:ascii="新宋体" w:hAnsi="新宋体" w:cs="新宋体" w:eastAsia="新宋体" w:hint="default"/>
                <w:sz w:val="21"/>
                <w:szCs w:val="21"/>
              </w:rPr>
            </w:pPr>
            <w:r>
              <w:rPr>
                <w:rFonts w:ascii="新宋体"/>
                <w:w w:val="100"/>
                <w:sz w:val="21"/>
              </w:rPr>
              <w:t>0</w:t>
            </w:r>
          </w:p>
        </w:tc>
      </w:tr>
      <w:tr>
        <w:trPr>
          <w:trHeight w:val="408"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钟克创</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z w:val="21"/>
              </w:rPr>
              <w:t>2.58%</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3,048,760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837" w:right="0"/>
              <w:jc w:val="left"/>
              <w:rPr>
                <w:rFonts w:ascii="新宋体" w:hAnsi="新宋体" w:cs="新宋体" w:eastAsia="新宋体" w:hint="default"/>
                <w:sz w:val="21"/>
                <w:szCs w:val="21"/>
              </w:rPr>
            </w:pPr>
            <w:r>
              <w:rPr>
                <w:rFonts w:ascii="新宋体"/>
                <w:sz w:val="21"/>
              </w:rPr>
              <w:t>3,048,760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12"/>
              <w:jc w:val="right"/>
              <w:rPr>
                <w:rFonts w:ascii="新宋体" w:hAnsi="新宋体" w:cs="新宋体" w:eastAsia="新宋体" w:hint="default"/>
                <w:sz w:val="21"/>
                <w:szCs w:val="21"/>
              </w:rPr>
            </w:pPr>
            <w:r>
              <w:rPr>
                <w:rFonts w:ascii="新宋体"/>
                <w:w w:val="100"/>
                <w:sz w:val="21"/>
              </w:rPr>
              <w:t>0</w:t>
            </w:r>
          </w:p>
        </w:tc>
      </w:tr>
      <w:tr>
        <w:trPr>
          <w:trHeight w:val="406"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韩琼</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z w:val="21"/>
              </w:rPr>
              <w:t>2.47%</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2,915,100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9"/>
              <w:jc w:val="right"/>
              <w:rPr>
                <w:rFonts w:ascii="新宋体" w:hAnsi="新宋体" w:cs="新宋体" w:eastAsia="新宋体" w:hint="default"/>
                <w:sz w:val="21"/>
                <w:szCs w:val="21"/>
              </w:rPr>
            </w:pPr>
            <w:r>
              <w:rPr>
                <w:rFonts w:ascii="新宋体"/>
                <w:w w:val="100"/>
                <w:sz w:val="21"/>
              </w:rPr>
              <w:t>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12"/>
              <w:jc w:val="right"/>
              <w:rPr>
                <w:rFonts w:ascii="新宋体" w:hAnsi="新宋体" w:cs="新宋体" w:eastAsia="新宋体" w:hint="default"/>
                <w:sz w:val="21"/>
                <w:szCs w:val="21"/>
              </w:rPr>
            </w:pPr>
            <w:r>
              <w:rPr>
                <w:rFonts w:ascii="新宋体"/>
                <w:w w:val="100"/>
                <w:sz w:val="21"/>
              </w:rPr>
              <w:t>0</w:t>
            </w:r>
          </w:p>
        </w:tc>
      </w:tr>
      <w:tr>
        <w:trPr>
          <w:trHeight w:val="408"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刘瑞玲</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z w:val="21"/>
              </w:rPr>
              <w:t>2.34%</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2,765,040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837" w:right="0"/>
              <w:jc w:val="left"/>
              <w:rPr>
                <w:rFonts w:ascii="新宋体" w:hAnsi="新宋体" w:cs="新宋体" w:eastAsia="新宋体" w:hint="default"/>
                <w:sz w:val="21"/>
                <w:szCs w:val="21"/>
              </w:rPr>
            </w:pPr>
            <w:r>
              <w:rPr>
                <w:rFonts w:ascii="新宋体"/>
                <w:sz w:val="21"/>
              </w:rPr>
              <w:t>2,765,040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12"/>
              <w:jc w:val="right"/>
              <w:rPr>
                <w:rFonts w:ascii="新宋体" w:hAnsi="新宋体" w:cs="新宋体" w:eastAsia="新宋体" w:hint="default"/>
                <w:sz w:val="21"/>
                <w:szCs w:val="21"/>
              </w:rPr>
            </w:pPr>
            <w:r>
              <w:rPr>
                <w:rFonts w:ascii="新宋体"/>
                <w:w w:val="100"/>
                <w:sz w:val="21"/>
              </w:rPr>
              <w:t>0</w:t>
            </w:r>
          </w:p>
        </w:tc>
      </w:tr>
      <w:tr>
        <w:trPr>
          <w:trHeight w:val="406"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肖延岭</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z w:val="21"/>
              </w:rPr>
              <w:t>2.31%</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2,726,500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9"/>
              <w:jc w:val="right"/>
              <w:rPr>
                <w:rFonts w:ascii="新宋体" w:hAnsi="新宋体" w:cs="新宋体" w:eastAsia="新宋体" w:hint="default"/>
                <w:sz w:val="21"/>
                <w:szCs w:val="21"/>
              </w:rPr>
            </w:pPr>
            <w:r>
              <w:rPr>
                <w:rFonts w:ascii="新宋体"/>
                <w:w w:val="100"/>
                <w:sz w:val="21"/>
              </w:rPr>
              <w:t>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12"/>
              <w:jc w:val="right"/>
              <w:rPr>
                <w:rFonts w:ascii="新宋体" w:hAnsi="新宋体" w:cs="新宋体" w:eastAsia="新宋体" w:hint="default"/>
                <w:sz w:val="21"/>
                <w:szCs w:val="21"/>
              </w:rPr>
            </w:pPr>
            <w:r>
              <w:rPr>
                <w:rFonts w:ascii="新宋体"/>
                <w:w w:val="100"/>
                <w:sz w:val="21"/>
              </w:rPr>
              <w:t>0</w:t>
            </w:r>
          </w:p>
        </w:tc>
      </w:tr>
      <w:tr>
        <w:trPr>
          <w:trHeight w:val="409"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张广超</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7"/>
              <w:jc w:val="right"/>
              <w:rPr>
                <w:rFonts w:ascii="新宋体" w:hAnsi="新宋体" w:cs="新宋体" w:eastAsia="新宋体" w:hint="default"/>
                <w:sz w:val="21"/>
                <w:szCs w:val="21"/>
              </w:rPr>
            </w:pPr>
            <w:r>
              <w:rPr>
                <w:rFonts w:ascii="新宋体"/>
                <w:sz w:val="21"/>
              </w:rPr>
              <w:t>2.31%</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7"/>
              <w:jc w:val="right"/>
              <w:rPr>
                <w:rFonts w:ascii="新宋体" w:hAnsi="新宋体" w:cs="新宋体" w:eastAsia="新宋体" w:hint="default"/>
                <w:sz w:val="21"/>
                <w:szCs w:val="21"/>
              </w:rPr>
            </w:pPr>
            <w:r>
              <w:rPr>
                <w:rFonts w:ascii="新宋体"/>
                <w:spacing w:val="-1"/>
                <w:sz w:val="21"/>
              </w:rPr>
              <w:t>2,724,040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9"/>
              <w:jc w:val="right"/>
              <w:rPr>
                <w:rFonts w:ascii="新宋体" w:hAnsi="新宋体" w:cs="新宋体" w:eastAsia="新宋体" w:hint="default"/>
                <w:sz w:val="21"/>
                <w:szCs w:val="21"/>
              </w:rPr>
            </w:pPr>
            <w:r>
              <w:rPr>
                <w:rFonts w:ascii="新宋体"/>
                <w:w w:val="100"/>
                <w:sz w:val="21"/>
              </w:rPr>
              <w:t>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0"/>
              <w:ind w:right="12"/>
              <w:jc w:val="right"/>
              <w:rPr>
                <w:rFonts w:ascii="新宋体" w:hAnsi="新宋体" w:cs="新宋体" w:eastAsia="新宋体" w:hint="default"/>
                <w:sz w:val="21"/>
                <w:szCs w:val="21"/>
              </w:rPr>
            </w:pPr>
            <w:r>
              <w:rPr>
                <w:rFonts w:ascii="新宋体"/>
                <w:w w:val="100"/>
                <w:sz w:val="21"/>
              </w:rPr>
              <w:t>0</w:t>
            </w:r>
          </w:p>
        </w:tc>
      </w:tr>
      <w:tr>
        <w:trPr>
          <w:trHeight w:val="406"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赵金领</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z w:val="21"/>
              </w:rPr>
              <w:t>1.87%</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2,209,900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9"/>
              <w:jc w:val="right"/>
              <w:rPr>
                <w:rFonts w:ascii="新宋体" w:hAnsi="新宋体" w:cs="新宋体" w:eastAsia="新宋体" w:hint="default"/>
                <w:sz w:val="21"/>
                <w:szCs w:val="21"/>
              </w:rPr>
            </w:pPr>
            <w:r>
              <w:rPr>
                <w:rFonts w:ascii="新宋体"/>
                <w:w w:val="100"/>
                <w:sz w:val="21"/>
              </w:rPr>
              <w:t>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12"/>
              <w:jc w:val="right"/>
              <w:rPr>
                <w:rFonts w:ascii="新宋体" w:hAnsi="新宋体" w:cs="新宋体" w:eastAsia="新宋体" w:hint="default"/>
                <w:sz w:val="21"/>
                <w:szCs w:val="21"/>
              </w:rPr>
            </w:pPr>
            <w:r>
              <w:rPr>
                <w:rFonts w:ascii="新宋体"/>
                <w:w w:val="100"/>
                <w:sz w:val="21"/>
              </w:rPr>
              <w:t>0</w:t>
            </w:r>
          </w:p>
        </w:tc>
      </w:tr>
      <w:tr>
        <w:trPr>
          <w:trHeight w:val="408" w:hRule="exact"/>
        </w:trPr>
        <w:tc>
          <w:tcPr>
            <w:tcW w:w="233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方智勇</w:t>
            </w:r>
          </w:p>
        </w:tc>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12"/>
              <w:jc w:val="right"/>
              <w:rPr>
                <w:rFonts w:ascii="新宋体" w:hAnsi="新宋体" w:cs="新宋体" w:eastAsia="新宋体" w:hint="default"/>
                <w:sz w:val="21"/>
                <w:szCs w:val="21"/>
              </w:rPr>
            </w:pPr>
            <w:r>
              <w:rPr>
                <w:rFonts w:ascii="新宋体" w:hAnsi="新宋体" w:cs="新宋体" w:eastAsia="新宋体" w:hint="default"/>
                <w:spacing w:val="-1"/>
                <w:sz w:val="21"/>
                <w:szCs w:val="21"/>
              </w:rPr>
              <w:t>境内自然人</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7"/>
              <w:jc w:val="right"/>
              <w:rPr>
                <w:rFonts w:ascii="新宋体" w:hAnsi="新宋体" w:cs="新宋体" w:eastAsia="新宋体" w:hint="default"/>
                <w:sz w:val="21"/>
                <w:szCs w:val="21"/>
              </w:rPr>
            </w:pPr>
            <w:r>
              <w:rPr>
                <w:rFonts w:ascii="新宋体"/>
                <w:sz w:val="21"/>
              </w:rPr>
              <w:t>1.86%</w:t>
            </w:r>
          </w:p>
        </w:tc>
        <w:tc>
          <w:tcPr>
            <w:tcW w:w="1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7"/>
              <w:jc w:val="right"/>
              <w:rPr>
                <w:rFonts w:ascii="新宋体" w:hAnsi="新宋体" w:cs="新宋体" w:eastAsia="新宋体" w:hint="default"/>
                <w:sz w:val="21"/>
                <w:szCs w:val="21"/>
              </w:rPr>
            </w:pPr>
            <w:r>
              <w:rPr>
                <w:rFonts w:ascii="新宋体"/>
                <w:spacing w:val="-1"/>
                <w:sz w:val="21"/>
              </w:rPr>
              <w:t>2,200,340</w:t>
            </w:r>
          </w:p>
        </w:tc>
        <w:tc>
          <w:tcPr>
            <w:tcW w:w="182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9"/>
              <w:jc w:val="right"/>
              <w:rPr>
                <w:rFonts w:ascii="新宋体" w:hAnsi="新宋体" w:cs="新宋体" w:eastAsia="新宋体" w:hint="default"/>
                <w:sz w:val="21"/>
                <w:szCs w:val="21"/>
              </w:rPr>
            </w:pPr>
            <w:r>
              <w:rPr>
                <w:rFonts w:ascii="新宋体"/>
                <w:w w:val="100"/>
                <w:sz w:val="21"/>
              </w:rPr>
              <w:t>0</w:t>
            </w:r>
          </w:p>
        </w:tc>
        <w:tc>
          <w:tcPr>
            <w:tcW w:w="176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0"/>
              <w:ind w:right="12"/>
              <w:jc w:val="right"/>
              <w:rPr>
                <w:rFonts w:ascii="新宋体" w:hAnsi="新宋体" w:cs="新宋体" w:eastAsia="新宋体" w:hint="default"/>
                <w:sz w:val="21"/>
                <w:szCs w:val="21"/>
              </w:rPr>
            </w:pPr>
            <w:r>
              <w:rPr>
                <w:rFonts w:ascii="新宋体"/>
                <w:w w:val="100"/>
                <w:sz w:val="21"/>
              </w:rPr>
              <w:t>0</w:t>
            </w:r>
          </w:p>
        </w:tc>
      </w:tr>
      <w:tr>
        <w:trPr>
          <w:trHeight w:val="408" w:hRule="exact"/>
        </w:trPr>
        <w:tc>
          <w:tcPr>
            <w:tcW w:w="9830" w:type="dxa"/>
            <w:gridSpan w:val="7"/>
            <w:tcBorders>
              <w:top w:val="single" w:sz="6" w:space="0" w:color="000000"/>
              <w:left w:val="single" w:sz="12" w:space="0" w:color="000000"/>
              <w:bottom w:val="single" w:sz="6" w:space="0" w:color="000000"/>
              <w:right w:val="single" w:sz="12" w:space="0" w:color="000000"/>
            </w:tcBorders>
            <w:shd w:val="clear" w:color="auto" w:fill="DCDCDC"/>
          </w:tcPr>
          <w:p>
            <w:pPr>
              <w:pStyle w:val="TableParagraph"/>
              <w:spacing w:line="240" w:lineRule="auto" w:before="28"/>
              <w:ind w:left="1063" w:right="0"/>
              <w:jc w:val="left"/>
              <w:rPr>
                <w:rFonts w:ascii="新宋体" w:hAnsi="新宋体" w:cs="新宋体" w:eastAsia="新宋体" w:hint="default"/>
                <w:sz w:val="21"/>
                <w:szCs w:val="21"/>
              </w:rPr>
            </w:pPr>
            <w:r>
              <w:rPr>
                <w:rFonts w:ascii="新宋体" w:hAnsi="新宋体" w:cs="新宋体" w:eastAsia="新宋体" w:hint="default"/>
                <w:sz w:val="21"/>
                <w:szCs w:val="21"/>
              </w:rPr>
              <w:t>前</w:t>
            </w:r>
            <w:r>
              <w:rPr>
                <w:rFonts w:ascii="新宋体" w:hAnsi="新宋体" w:cs="新宋体" w:eastAsia="新宋体" w:hint="default"/>
                <w:spacing w:val="-56"/>
                <w:sz w:val="21"/>
                <w:szCs w:val="21"/>
              </w:rPr>
              <w:t> </w:t>
            </w:r>
            <w:r>
              <w:rPr>
                <w:rFonts w:ascii="新宋体" w:hAnsi="新宋体" w:cs="新宋体" w:eastAsia="新宋体" w:hint="default"/>
                <w:sz w:val="21"/>
                <w:szCs w:val="21"/>
              </w:rPr>
              <w:t>10</w:t>
            </w:r>
            <w:r>
              <w:rPr>
                <w:rFonts w:ascii="新宋体" w:hAnsi="新宋体" w:cs="新宋体" w:eastAsia="新宋体" w:hint="default"/>
                <w:spacing w:val="-56"/>
                <w:sz w:val="21"/>
                <w:szCs w:val="21"/>
              </w:rPr>
              <w:t> </w:t>
            </w:r>
            <w:r>
              <w:rPr>
                <w:rFonts w:ascii="新宋体" w:hAnsi="新宋体" w:cs="新宋体" w:eastAsia="新宋体" w:hint="default"/>
                <w:sz w:val="21"/>
                <w:szCs w:val="21"/>
              </w:rPr>
              <w:t>名无限售条件股东持股情况</w:t>
            </w:r>
          </w:p>
        </w:tc>
      </w:tr>
      <w:tr>
        <w:trPr>
          <w:trHeight w:val="406" w:hRule="exact"/>
        </w:trPr>
        <w:tc>
          <w:tcPr>
            <w:tcW w:w="3642" w:type="dxa"/>
            <w:gridSpan w:val="2"/>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8"/>
              <w:ind w:left="-1" w:right="10"/>
              <w:jc w:val="center"/>
              <w:rPr>
                <w:rFonts w:ascii="新宋体" w:hAnsi="新宋体" w:cs="新宋体" w:eastAsia="新宋体" w:hint="default"/>
                <w:sz w:val="21"/>
                <w:szCs w:val="21"/>
              </w:rPr>
            </w:pPr>
            <w:r>
              <w:rPr>
                <w:rFonts w:ascii="新宋体" w:hAnsi="新宋体" w:cs="新宋体" w:eastAsia="新宋体" w:hint="default"/>
                <w:sz w:val="21"/>
                <w:szCs w:val="21"/>
              </w:rPr>
              <w:t>股东名称</w:t>
            </w:r>
          </w:p>
        </w:tc>
        <w:tc>
          <w:tcPr>
            <w:tcW w:w="3120" w:type="dxa"/>
            <w:gridSpan w:val="3"/>
            <w:tcBorders>
              <w:top w:val="single" w:sz="6"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28"/>
              <w:ind w:left="396" w:right="0"/>
              <w:jc w:val="left"/>
              <w:rPr>
                <w:rFonts w:ascii="新宋体" w:hAnsi="新宋体" w:cs="新宋体" w:eastAsia="新宋体" w:hint="default"/>
                <w:sz w:val="21"/>
                <w:szCs w:val="21"/>
              </w:rPr>
            </w:pPr>
            <w:r>
              <w:rPr>
                <w:rFonts w:ascii="新宋体" w:hAnsi="新宋体" w:cs="新宋体" w:eastAsia="新宋体" w:hint="default"/>
                <w:sz w:val="21"/>
                <w:szCs w:val="21"/>
              </w:rPr>
              <w:t>持有无限售条件股份数量</w:t>
            </w:r>
          </w:p>
        </w:tc>
        <w:tc>
          <w:tcPr>
            <w:tcW w:w="3068" w:type="dxa"/>
            <w:gridSpan w:val="2"/>
            <w:tcBorders>
              <w:top w:val="single" w:sz="6" w:space="0" w:color="000000"/>
              <w:left w:val="single" w:sz="6" w:space="0" w:color="000000"/>
              <w:bottom w:val="single" w:sz="6" w:space="0" w:color="000000"/>
              <w:right w:val="single" w:sz="12" w:space="0" w:color="000000"/>
            </w:tcBorders>
            <w:shd w:val="clear" w:color="auto" w:fill="DCDCDC"/>
          </w:tcPr>
          <w:p>
            <w:pPr>
              <w:pStyle w:val="TableParagraph"/>
              <w:spacing w:line="240" w:lineRule="auto" w:before="28"/>
              <w:ind w:left="5" w:right="0"/>
              <w:jc w:val="center"/>
              <w:rPr>
                <w:rFonts w:ascii="新宋体" w:hAnsi="新宋体" w:cs="新宋体" w:eastAsia="新宋体" w:hint="default"/>
                <w:sz w:val="21"/>
                <w:szCs w:val="21"/>
              </w:rPr>
            </w:pPr>
            <w:r>
              <w:rPr>
                <w:rFonts w:ascii="新宋体" w:hAnsi="新宋体" w:cs="新宋体" w:eastAsia="新宋体" w:hint="default"/>
                <w:sz w:val="21"/>
                <w:szCs w:val="21"/>
              </w:rPr>
              <w:t>股份种类</w:t>
            </w:r>
          </w:p>
        </w:tc>
      </w:tr>
      <w:tr>
        <w:trPr>
          <w:trHeight w:val="408" w:hRule="exact"/>
        </w:trPr>
        <w:tc>
          <w:tcPr>
            <w:tcW w:w="36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宁波君润投资有限公司</w:t>
            </w:r>
          </w:p>
        </w:tc>
        <w:tc>
          <w:tcPr>
            <w:tcW w:w="312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4,870,000</w:t>
            </w:r>
          </w:p>
        </w:tc>
        <w:tc>
          <w:tcPr>
            <w:tcW w:w="306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406" w:hRule="exact"/>
        </w:trPr>
        <w:tc>
          <w:tcPr>
            <w:tcW w:w="36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韩琼</w:t>
            </w:r>
          </w:p>
        </w:tc>
        <w:tc>
          <w:tcPr>
            <w:tcW w:w="312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2,915,100</w:t>
            </w:r>
          </w:p>
        </w:tc>
        <w:tc>
          <w:tcPr>
            <w:tcW w:w="3068"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413" w:hRule="exact"/>
        </w:trPr>
        <w:tc>
          <w:tcPr>
            <w:tcW w:w="3642"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肖延岭</w:t>
            </w:r>
          </w:p>
        </w:tc>
        <w:tc>
          <w:tcPr>
            <w:tcW w:w="3120" w:type="dxa"/>
            <w:gridSpan w:val="3"/>
            <w:tcBorders>
              <w:top w:val="single" w:sz="6" w:space="0" w:color="000000"/>
              <w:left w:val="single" w:sz="6" w:space="0" w:color="000000"/>
              <w:bottom w:val="single" w:sz="12" w:space="0" w:color="000000"/>
              <w:right w:val="single" w:sz="6" w:space="0" w:color="000000"/>
            </w:tcBorders>
          </w:tcPr>
          <w:p>
            <w:pPr>
              <w:pStyle w:val="TableParagraph"/>
              <w:spacing w:line="240" w:lineRule="auto" w:before="30"/>
              <w:ind w:right="17"/>
              <w:jc w:val="right"/>
              <w:rPr>
                <w:rFonts w:ascii="新宋体" w:hAnsi="新宋体" w:cs="新宋体" w:eastAsia="新宋体" w:hint="default"/>
                <w:sz w:val="21"/>
                <w:szCs w:val="21"/>
              </w:rPr>
            </w:pPr>
            <w:r>
              <w:rPr>
                <w:rFonts w:ascii="新宋体"/>
                <w:spacing w:val="-1"/>
                <w:sz w:val="21"/>
              </w:rPr>
              <w:t>2,726,500</w:t>
            </w:r>
          </w:p>
        </w:tc>
        <w:tc>
          <w:tcPr>
            <w:tcW w:w="3068" w:type="dxa"/>
            <w:gridSpan w:val="2"/>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bl>
    <w:p>
      <w:pPr>
        <w:spacing w:after="0" w:line="240" w:lineRule="auto"/>
        <w:jc w:val="left"/>
        <w:rPr>
          <w:rFonts w:ascii="新宋体" w:hAnsi="新宋体" w:cs="新宋体" w:eastAsia="新宋体" w:hint="default"/>
          <w:sz w:val="21"/>
          <w:szCs w:val="21"/>
        </w:rPr>
        <w:sectPr>
          <w:pgSz w:w="11910" w:h="16840"/>
          <w:pgMar w:header="544" w:footer="980" w:top="1140" w:bottom="1180" w:left="1060" w:right="760"/>
        </w:sectPr>
      </w:pPr>
    </w:p>
    <w:p>
      <w:pPr>
        <w:spacing w:line="240" w:lineRule="auto" w:before="3"/>
        <w:rPr>
          <w:rFonts w:ascii="新宋体" w:hAnsi="新宋体" w:cs="新宋体" w:eastAsia="新宋体" w:hint="default"/>
          <w:sz w:val="28"/>
          <w:szCs w:val="28"/>
        </w:rPr>
      </w:pPr>
    </w:p>
    <w:tbl>
      <w:tblPr>
        <w:tblW w:w="0" w:type="auto"/>
        <w:jc w:val="left"/>
        <w:tblInd w:w="106" w:type="dxa"/>
        <w:tblLayout w:type="fixed"/>
        <w:tblCellMar>
          <w:top w:w="0" w:type="dxa"/>
          <w:left w:w="0" w:type="dxa"/>
          <w:bottom w:w="0" w:type="dxa"/>
          <w:right w:w="0" w:type="dxa"/>
        </w:tblCellMar>
        <w:tblLook w:val="01E0"/>
      </w:tblPr>
      <w:tblGrid>
        <w:gridCol w:w="2340"/>
        <w:gridCol w:w="1301"/>
        <w:gridCol w:w="3120"/>
        <w:gridCol w:w="3068"/>
      </w:tblGrid>
      <w:tr>
        <w:trPr>
          <w:trHeight w:val="416" w:hRule="exact"/>
        </w:trPr>
        <w:tc>
          <w:tcPr>
            <w:tcW w:w="3642" w:type="dxa"/>
            <w:gridSpan w:val="2"/>
            <w:tcBorders>
              <w:top w:val="single" w:sz="12" w:space="0" w:color="000000"/>
              <w:left w:val="single" w:sz="12" w:space="0" w:color="000000"/>
              <w:bottom w:val="single" w:sz="6" w:space="0" w:color="000000"/>
              <w:right w:val="single" w:sz="6" w:space="0" w:color="000000"/>
            </w:tcBorders>
          </w:tcPr>
          <w:p>
            <w:pPr>
              <w:pStyle w:val="TableParagraph"/>
              <w:spacing w:line="240" w:lineRule="auto" w:before="31"/>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张广超</w:t>
            </w:r>
          </w:p>
        </w:tc>
        <w:tc>
          <w:tcPr>
            <w:tcW w:w="312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1"/>
              <w:ind w:right="17"/>
              <w:jc w:val="right"/>
              <w:rPr>
                <w:rFonts w:ascii="新宋体" w:hAnsi="新宋体" w:cs="新宋体" w:eastAsia="新宋体" w:hint="default"/>
                <w:sz w:val="21"/>
                <w:szCs w:val="21"/>
              </w:rPr>
            </w:pPr>
            <w:r>
              <w:rPr>
                <w:rFonts w:ascii="新宋体"/>
                <w:spacing w:val="-1"/>
                <w:sz w:val="21"/>
              </w:rPr>
              <w:t>2,724,040</w:t>
            </w:r>
          </w:p>
        </w:tc>
        <w:tc>
          <w:tcPr>
            <w:tcW w:w="306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1"/>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406" w:hRule="exact"/>
        </w:trPr>
        <w:tc>
          <w:tcPr>
            <w:tcW w:w="36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赵金领</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2,209,900</w:t>
            </w:r>
          </w:p>
        </w:tc>
        <w:tc>
          <w:tcPr>
            <w:tcW w:w="3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408" w:hRule="exact"/>
        </w:trPr>
        <w:tc>
          <w:tcPr>
            <w:tcW w:w="36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30"/>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方智勇</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7"/>
              <w:jc w:val="right"/>
              <w:rPr>
                <w:rFonts w:ascii="新宋体" w:hAnsi="新宋体" w:cs="新宋体" w:eastAsia="新宋体" w:hint="default"/>
                <w:sz w:val="21"/>
                <w:szCs w:val="21"/>
              </w:rPr>
            </w:pPr>
            <w:r>
              <w:rPr>
                <w:rFonts w:ascii="新宋体"/>
                <w:spacing w:val="-1"/>
                <w:sz w:val="21"/>
              </w:rPr>
              <w:t>2,200,340</w:t>
            </w:r>
          </w:p>
        </w:tc>
        <w:tc>
          <w:tcPr>
            <w:tcW w:w="3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408" w:hRule="exact"/>
        </w:trPr>
        <w:tc>
          <w:tcPr>
            <w:tcW w:w="36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全国社保基金六零二组合</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2,099,761</w:t>
            </w:r>
          </w:p>
        </w:tc>
        <w:tc>
          <w:tcPr>
            <w:tcW w:w="3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406" w:hRule="exact"/>
        </w:trPr>
        <w:tc>
          <w:tcPr>
            <w:tcW w:w="36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吴永莲</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1,936,450</w:t>
            </w:r>
          </w:p>
        </w:tc>
        <w:tc>
          <w:tcPr>
            <w:tcW w:w="3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408" w:hRule="exact"/>
        </w:trPr>
        <w:tc>
          <w:tcPr>
            <w:tcW w:w="36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陈仲青</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1,521,000</w:t>
            </w:r>
          </w:p>
        </w:tc>
        <w:tc>
          <w:tcPr>
            <w:tcW w:w="3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406" w:hRule="exact"/>
        </w:trPr>
        <w:tc>
          <w:tcPr>
            <w:tcW w:w="36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12" w:right="0"/>
              <w:jc w:val="left"/>
              <w:rPr>
                <w:rFonts w:ascii="新宋体" w:hAnsi="新宋体" w:cs="新宋体" w:eastAsia="新宋体" w:hint="default"/>
                <w:sz w:val="21"/>
                <w:szCs w:val="21"/>
              </w:rPr>
            </w:pPr>
            <w:r>
              <w:rPr>
                <w:rFonts w:ascii="新宋体" w:hAnsi="新宋体" w:cs="新宋体" w:eastAsia="新宋体" w:hint="default"/>
                <w:sz w:val="21"/>
                <w:szCs w:val="21"/>
              </w:rPr>
              <w:t>高胜国</w:t>
            </w:r>
          </w:p>
        </w:tc>
        <w:tc>
          <w:tcPr>
            <w:tcW w:w="3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1,406,920</w:t>
            </w:r>
          </w:p>
        </w:tc>
        <w:tc>
          <w:tcPr>
            <w:tcW w:w="30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人民币普通股</w:t>
            </w:r>
          </w:p>
        </w:tc>
      </w:tr>
      <w:tr>
        <w:trPr>
          <w:trHeight w:val="1040" w:hRule="exact"/>
        </w:trPr>
        <w:tc>
          <w:tcPr>
            <w:tcW w:w="2340"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4"/>
              <w:ind w:right="0"/>
              <w:jc w:val="left"/>
              <w:rPr>
                <w:rFonts w:ascii="新宋体" w:hAnsi="新宋体" w:cs="新宋体" w:eastAsia="新宋体" w:hint="default"/>
                <w:sz w:val="14"/>
                <w:szCs w:val="14"/>
              </w:rPr>
            </w:pPr>
          </w:p>
          <w:p>
            <w:pPr>
              <w:pStyle w:val="TableParagraph"/>
              <w:spacing w:line="271" w:lineRule="auto"/>
              <w:ind w:left="523" w:right="110" w:hanging="420"/>
              <w:jc w:val="left"/>
              <w:rPr>
                <w:rFonts w:ascii="新宋体" w:hAnsi="新宋体" w:cs="新宋体" w:eastAsia="新宋体" w:hint="default"/>
                <w:sz w:val="21"/>
                <w:szCs w:val="21"/>
              </w:rPr>
            </w:pPr>
            <w:r>
              <w:rPr>
                <w:rFonts w:ascii="新宋体" w:hAnsi="新宋体" w:cs="新宋体" w:eastAsia="新宋体" w:hint="default"/>
                <w:sz w:val="21"/>
                <w:szCs w:val="21"/>
              </w:rPr>
              <w:t>上述股东关联关系或一</w:t>
            </w:r>
            <w:r>
              <w:rPr>
                <w:rFonts w:ascii="新宋体" w:hAnsi="新宋体" w:cs="新宋体" w:eastAsia="新宋体" w:hint="default"/>
                <w:w w:val="100"/>
                <w:sz w:val="21"/>
                <w:szCs w:val="21"/>
              </w:rPr>
              <w:t> </w:t>
            </w:r>
            <w:r>
              <w:rPr>
                <w:rFonts w:ascii="新宋体" w:hAnsi="新宋体" w:cs="新宋体" w:eastAsia="新宋体" w:hint="default"/>
                <w:sz w:val="21"/>
                <w:szCs w:val="21"/>
              </w:rPr>
              <w:t>致行动的说明</w:t>
            </w:r>
          </w:p>
        </w:tc>
        <w:tc>
          <w:tcPr>
            <w:tcW w:w="7490" w:type="dxa"/>
            <w:gridSpan w:val="3"/>
            <w:tcBorders>
              <w:top w:val="single" w:sz="6" w:space="0" w:color="000000"/>
              <w:left w:val="single" w:sz="6" w:space="0" w:color="000000"/>
              <w:bottom w:val="single" w:sz="12" w:space="0" w:color="000000"/>
              <w:right w:val="single" w:sz="12" w:space="0" w:color="000000"/>
            </w:tcBorders>
          </w:tcPr>
          <w:p>
            <w:pPr>
              <w:pStyle w:val="TableParagraph"/>
              <w:spacing w:line="271" w:lineRule="auto" w:before="30"/>
              <w:ind w:left="19" w:right="89"/>
              <w:jc w:val="both"/>
              <w:rPr>
                <w:rFonts w:ascii="新宋体" w:hAnsi="新宋体" w:cs="新宋体" w:eastAsia="新宋体" w:hint="default"/>
                <w:sz w:val="21"/>
                <w:szCs w:val="21"/>
              </w:rPr>
            </w:pPr>
            <w:r>
              <w:rPr>
                <w:rFonts w:ascii="新宋体" w:hAnsi="新宋体" w:cs="新宋体" w:eastAsia="新宋体" w:hint="default"/>
                <w:spacing w:val="-2"/>
                <w:sz w:val="21"/>
                <w:szCs w:val="21"/>
              </w:rPr>
              <w:t>任红军与钟超系夫妻关系，钟超与钟克创系姐弟关系，其他有限售条件股东之间</w:t>
            </w:r>
            <w:r>
              <w:rPr>
                <w:rFonts w:ascii="新宋体" w:hAnsi="新宋体" w:cs="新宋体" w:eastAsia="新宋体" w:hint="default"/>
                <w:spacing w:val="-38"/>
                <w:sz w:val="21"/>
                <w:szCs w:val="21"/>
              </w:rPr>
              <w:t> </w:t>
            </w:r>
            <w:r>
              <w:rPr>
                <w:rFonts w:ascii="新宋体" w:hAnsi="新宋体" w:cs="新宋体" w:eastAsia="新宋体" w:hint="default"/>
                <w:spacing w:val="-38"/>
                <w:sz w:val="21"/>
                <w:szCs w:val="21"/>
              </w:rPr>
            </w:r>
            <w:r>
              <w:rPr>
                <w:rFonts w:ascii="新宋体" w:hAnsi="新宋体" w:cs="新宋体" w:eastAsia="新宋体" w:hint="default"/>
                <w:spacing w:val="-2"/>
                <w:sz w:val="21"/>
                <w:szCs w:val="21"/>
              </w:rPr>
              <w:t>不存在关联关系或属于《上市公司收购管理办法》规定的一致行动人。公司未知</w:t>
            </w:r>
            <w:r>
              <w:rPr>
                <w:rFonts w:ascii="新宋体" w:hAnsi="新宋体" w:cs="新宋体" w:eastAsia="新宋体" w:hint="default"/>
                <w:spacing w:val="-38"/>
                <w:sz w:val="21"/>
                <w:szCs w:val="21"/>
              </w:rPr>
              <w:t> </w:t>
            </w:r>
            <w:r>
              <w:rPr>
                <w:rFonts w:ascii="新宋体" w:hAnsi="新宋体" w:cs="新宋体" w:eastAsia="新宋体" w:hint="default"/>
                <w:spacing w:val="-38"/>
                <w:sz w:val="21"/>
                <w:szCs w:val="21"/>
              </w:rPr>
            </w:r>
            <w:r>
              <w:rPr>
                <w:rFonts w:ascii="新宋体" w:hAnsi="新宋体" w:cs="新宋体" w:eastAsia="新宋体" w:hint="default"/>
                <w:sz w:val="21"/>
                <w:szCs w:val="21"/>
              </w:rPr>
              <w:t>前十名无限售条件股东之间是否存在关联关系，也未知是否属于一致行动人。</w:t>
            </w:r>
          </w:p>
        </w:tc>
      </w:tr>
    </w:tbl>
    <w:p>
      <w:pPr>
        <w:spacing w:line="240" w:lineRule="auto" w:before="2"/>
        <w:rPr>
          <w:rFonts w:ascii="新宋体" w:hAnsi="新宋体" w:cs="新宋体" w:eastAsia="新宋体" w:hint="default"/>
          <w:sz w:val="10"/>
          <w:szCs w:val="10"/>
        </w:rPr>
      </w:pPr>
    </w:p>
    <w:p>
      <w:pPr>
        <w:spacing w:line="448" w:lineRule="auto" w:before="26"/>
        <w:ind w:left="1258" w:right="2808" w:hanging="51"/>
        <w:jc w:val="left"/>
        <w:rPr>
          <w:rFonts w:ascii="新宋体" w:hAnsi="新宋体" w:cs="新宋体" w:eastAsia="新宋体" w:hint="default"/>
          <w:sz w:val="24"/>
          <w:szCs w:val="24"/>
        </w:rPr>
      </w:pPr>
      <w:r>
        <w:rPr>
          <w:rFonts w:ascii="新宋体" w:hAnsi="新宋体" w:cs="新宋体" w:eastAsia="新宋体" w:hint="default"/>
          <w:b/>
          <w:bCs/>
          <w:sz w:val="24"/>
          <w:szCs w:val="24"/>
        </w:rPr>
        <w:t>四、控股股东及实际控制人情况介绍</w:t>
      </w:r>
      <w:r>
        <w:rPr>
          <w:rFonts w:ascii="新宋体" w:hAnsi="新宋体" w:cs="新宋体" w:eastAsia="新宋体" w:hint="default"/>
          <w:b/>
          <w:bCs/>
          <w:w w:val="99"/>
          <w:sz w:val="24"/>
          <w:szCs w:val="24"/>
        </w:rPr>
        <w:t> </w:t>
      </w:r>
      <w:r>
        <w:rPr>
          <w:rFonts w:ascii="新宋体" w:hAnsi="新宋体" w:cs="新宋体" w:eastAsia="新宋体" w:hint="default"/>
          <w:sz w:val="24"/>
          <w:szCs w:val="24"/>
        </w:rPr>
        <w:t>报告期内，公司不存在控股股东及实际控制人变更情况。</w:t>
      </w:r>
    </w:p>
    <w:p>
      <w:pPr>
        <w:pStyle w:val="BodyText"/>
        <w:spacing w:line="300" w:lineRule="exact" w:before="0"/>
        <w:ind w:left="1258" w:right="0"/>
        <w:jc w:val="left"/>
        <w:rPr>
          <w:rFonts w:ascii="新宋体" w:hAnsi="新宋体" w:cs="新宋体" w:eastAsia="新宋体" w:hint="default"/>
        </w:rPr>
      </w:pPr>
      <w:r>
        <w:rPr>
          <w:rFonts w:ascii="新宋体" w:hAnsi="新宋体" w:cs="新宋体" w:eastAsia="新宋体" w:hint="default"/>
        </w:rPr>
        <w:t>（一）公司控股股东情况</w:t>
      </w:r>
    </w:p>
    <w:p>
      <w:pPr>
        <w:pStyle w:val="BodyText"/>
        <w:spacing w:line="357" w:lineRule="auto" w:before="194"/>
        <w:ind w:left="642" w:right="652" w:firstLine="479"/>
        <w:jc w:val="both"/>
        <w:rPr>
          <w:rFonts w:ascii="新宋体" w:hAnsi="新宋体" w:cs="新宋体" w:eastAsia="新宋体" w:hint="default"/>
        </w:rPr>
      </w:pPr>
      <w:r>
        <w:rPr>
          <w:rFonts w:ascii="新宋体" w:hAnsi="新宋体" w:cs="新宋体" w:eastAsia="新宋体" w:hint="default"/>
        </w:rPr>
        <w:t>截止</w:t>
      </w:r>
      <w:r>
        <w:rPr>
          <w:rFonts w:ascii="新宋体" w:hAnsi="新宋体" w:cs="新宋体" w:eastAsia="新宋体" w:hint="default"/>
          <w:spacing w:val="-58"/>
        </w:rPr>
        <w:t> </w:t>
      </w:r>
      <w:r>
        <w:rPr>
          <w:rFonts w:ascii="新宋体" w:hAnsi="新宋体" w:cs="新宋体" w:eastAsia="新宋体" w:hint="default"/>
        </w:rPr>
        <w:t>2010</w:t>
      </w:r>
      <w:r>
        <w:rPr>
          <w:rFonts w:ascii="新宋体" w:hAnsi="新宋体" w:cs="新宋体" w:eastAsia="新宋体" w:hint="default"/>
          <w:spacing w:val="-58"/>
        </w:rPr>
        <w:t> </w:t>
      </w:r>
      <w:r>
        <w:rPr>
          <w:rFonts w:ascii="新宋体" w:hAnsi="新宋体" w:cs="新宋体" w:eastAsia="新宋体" w:hint="default"/>
        </w:rPr>
        <w:t>年</w:t>
      </w:r>
      <w:r>
        <w:rPr>
          <w:rFonts w:ascii="新宋体" w:hAnsi="新宋体" w:cs="新宋体" w:eastAsia="新宋体" w:hint="default"/>
          <w:spacing w:val="-58"/>
        </w:rPr>
        <w:t> </w:t>
      </w:r>
      <w:r>
        <w:rPr>
          <w:rFonts w:ascii="新宋体" w:hAnsi="新宋体" w:cs="新宋体" w:eastAsia="新宋体" w:hint="default"/>
        </w:rPr>
        <w:t>12</w:t>
      </w:r>
      <w:r>
        <w:rPr>
          <w:rFonts w:ascii="新宋体" w:hAnsi="新宋体" w:cs="新宋体" w:eastAsia="新宋体" w:hint="default"/>
          <w:spacing w:val="-58"/>
        </w:rPr>
        <w:t> </w:t>
      </w:r>
      <w:r>
        <w:rPr>
          <w:rFonts w:ascii="新宋体" w:hAnsi="新宋体" w:cs="新宋体" w:eastAsia="新宋体" w:hint="default"/>
        </w:rPr>
        <w:t>月</w:t>
      </w:r>
      <w:r>
        <w:rPr>
          <w:rFonts w:ascii="新宋体" w:hAnsi="新宋体" w:cs="新宋体" w:eastAsia="新宋体" w:hint="default"/>
          <w:spacing w:val="-58"/>
        </w:rPr>
        <w:t> </w:t>
      </w:r>
      <w:r>
        <w:rPr>
          <w:rFonts w:ascii="新宋体" w:hAnsi="新宋体" w:cs="新宋体" w:eastAsia="新宋体" w:hint="default"/>
        </w:rPr>
        <w:t>31</w:t>
      </w:r>
      <w:r>
        <w:rPr>
          <w:rFonts w:ascii="新宋体" w:hAnsi="新宋体" w:cs="新宋体" w:eastAsia="新宋体" w:hint="default"/>
          <w:spacing w:val="-58"/>
        </w:rPr>
        <w:t> </w:t>
      </w:r>
      <w:r>
        <w:rPr>
          <w:rFonts w:ascii="新宋体" w:hAnsi="新宋体" w:cs="新宋体" w:eastAsia="新宋体" w:hint="default"/>
          <w:spacing w:val="-5"/>
        </w:rPr>
        <w:t>日，任红军先生持有公司</w:t>
      </w:r>
      <w:r>
        <w:rPr>
          <w:rFonts w:ascii="新宋体" w:hAnsi="新宋体" w:cs="新宋体" w:eastAsia="新宋体" w:hint="default"/>
          <w:spacing w:val="-58"/>
        </w:rPr>
        <w:t> </w:t>
      </w:r>
      <w:r>
        <w:rPr>
          <w:rFonts w:ascii="新宋体" w:hAnsi="新宋体" w:cs="新宋体" w:eastAsia="新宋体" w:hint="default"/>
        </w:rPr>
        <w:t>31,708,580</w:t>
      </w:r>
      <w:r>
        <w:rPr>
          <w:rFonts w:ascii="新宋体" w:hAnsi="新宋体" w:cs="新宋体" w:eastAsia="新宋体" w:hint="default"/>
          <w:spacing w:val="-58"/>
        </w:rPr>
        <w:t> </w:t>
      </w:r>
      <w:r>
        <w:rPr>
          <w:rFonts w:ascii="新宋体" w:hAnsi="新宋体" w:cs="新宋体" w:eastAsia="新宋体" w:hint="default"/>
          <w:spacing w:val="-6"/>
        </w:rPr>
        <w:t>股，为公司的控股股</w:t>
      </w:r>
      <w:r>
        <w:rPr>
          <w:rFonts w:ascii="新宋体" w:hAnsi="新宋体" w:cs="新宋体" w:eastAsia="新宋体" w:hint="default"/>
        </w:rPr>
        <w:t> 东。任红军，男，</w:t>
      </w:r>
      <w:r>
        <w:rPr>
          <w:rFonts w:ascii="新宋体" w:hAnsi="新宋体" w:cs="新宋体" w:eastAsia="新宋体" w:hint="default"/>
        </w:rPr>
        <w:t>1967</w:t>
      </w:r>
      <w:r>
        <w:rPr>
          <w:rFonts w:ascii="新宋体" w:hAnsi="新宋体" w:cs="新宋体" w:eastAsia="新宋体" w:hint="default"/>
          <w:spacing w:val="-54"/>
        </w:rPr>
        <w:t> </w:t>
      </w:r>
      <w:r>
        <w:rPr>
          <w:rFonts w:ascii="新宋体" w:hAnsi="新宋体" w:cs="新宋体" w:eastAsia="新宋体" w:hint="default"/>
        </w:rPr>
        <w:t>年出生，</w:t>
      </w:r>
      <w:r>
        <w:rPr>
          <w:rFonts w:ascii="新宋体" w:hAnsi="新宋体" w:cs="新宋体" w:eastAsia="新宋体" w:hint="default"/>
        </w:rPr>
        <w:t>EMBA</w:t>
      </w:r>
      <w:r>
        <w:rPr>
          <w:rFonts w:ascii="新宋体" w:hAnsi="新宋体" w:cs="新宋体" w:eastAsia="新宋体" w:hint="default"/>
        </w:rPr>
        <w:t>，高级工程师，</w:t>
      </w:r>
      <w:r>
        <w:rPr>
          <w:rFonts w:ascii="新宋体" w:hAnsi="新宋体" w:cs="新宋体" w:eastAsia="新宋体" w:hint="default"/>
        </w:rPr>
        <w:t>1998</w:t>
      </w:r>
      <w:r>
        <w:rPr>
          <w:rFonts w:ascii="新宋体" w:hAnsi="新宋体" w:cs="新宋体" w:eastAsia="新宋体" w:hint="default"/>
          <w:spacing w:val="-54"/>
        </w:rPr>
        <w:t> </w:t>
      </w:r>
      <w:r>
        <w:rPr>
          <w:rFonts w:ascii="新宋体" w:hAnsi="新宋体" w:cs="新宋体" w:eastAsia="新宋体" w:hint="default"/>
        </w:rPr>
        <w:t>年</w:t>
      </w:r>
      <w:r>
        <w:rPr>
          <w:rFonts w:ascii="新宋体" w:hAnsi="新宋体" w:cs="新宋体" w:eastAsia="新宋体" w:hint="default"/>
          <w:spacing w:val="-54"/>
        </w:rPr>
        <w:t> </w:t>
      </w:r>
      <w:r>
        <w:rPr>
          <w:rFonts w:ascii="新宋体" w:hAnsi="新宋体" w:cs="新宋体" w:eastAsia="新宋体" w:hint="default"/>
        </w:rPr>
        <w:t>9</w:t>
      </w:r>
      <w:r>
        <w:rPr>
          <w:rFonts w:ascii="新宋体" w:hAnsi="新宋体" w:cs="新宋体" w:eastAsia="新宋体" w:hint="default"/>
          <w:spacing w:val="-54"/>
        </w:rPr>
        <w:t> </w:t>
      </w:r>
      <w:r>
        <w:rPr>
          <w:rFonts w:ascii="新宋体" w:hAnsi="新宋体" w:cs="新宋体" w:eastAsia="新宋体" w:hint="default"/>
        </w:rPr>
        <w:t>月设立本公司前身河 </w:t>
      </w:r>
      <w:r>
        <w:rPr>
          <w:rFonts w:ascii="新宋体" w:hAnsi="新宋体" w:cs="新宋体" w:eastAsia="新宋体" w:hint="default"/>
          <w:spacing w:val="-3"/>
        </w:rPr>
        <w:t>南汉威电子有限公司，历任郑州晶体管厂技术员、工程师，郑州汽车客运总公司下属</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spacing w:val="-3"/>
        </w:rPr>
        <w:t>科达电子厂高级工程师、副厂长。现任公司董事长</w:t>
      </w:r>
      <w:r>
        <w:rPr>
          <w:spacing w:val="-3"/>
        </w:rPr>
        <w:t>，</w:t>
      </w:r>
      <w:r>
        <w:rPr>
          <w:rFonts w:ascii="新宋体" w:hAnsi="新宋体" w:cs="新宋体" w:eastAsia="新宋体" w:hint="default"/>
          <w:spacing w:val="-3"/>
        </w:rPr>
        <w:t>除持有公司股份外无其他控股或</w:t>
      </w:r>
      <w:r>
        <w:rPr>
          <w:rFonts w:ascii="新宋体" w:hAnsi="新宋体" w:cs="新宋体" w:eastAsia="新宋体" w:hint="default"/>
          <w:spacing w:val="-105"/>
        </w:rPr>
        <w:t> </w:t>
      </w:r>
      <w:r>
        <w:rPr>
          <w:rFonts w:ascii="新宋体" w:hAnsi="新宋体" w:cs="新宋体" w:eastAsia="新宋体" w:hint="default"/>
        </w:rPr>
        <w:t>参股公司。</w:t>
      </w:r>
    </w:p>
    <w:p>
      <w:pPr>
        <w:pStyle w:val="BodyText"/>
        <w:spacing w:line="240" w:lineRule="auto" w:before="77"/>
        <w:ind w:left="1258" w:right="0"/>
        <w:jc w:val="left"/>
        <w:rPr>
          <w:rFonts w:ascii="新宋体" w:hAnsi="新宋体" w:cs="新宋体" w:eastAsia="新宋体" w:hint="default"/>
        </w:rPr>
      </w:pPr>
      <w:r>
        <w:rPr>
          <w:rFonts w:ascii="新宋体" w:hAnsi="新宋体" w:cs="新宋体" w:eastAsia="新宋体" w:hint="default"/>
        </w:rPr>
        <w:t>（二）公司实际控制人情况</w:t>
      </w:r>
    </w:p>
    <w:p>
      <w:pPr>
        <w:pStyle w:val="BodyText"/>
        <w:spacing w:line="240" w:lineRule="auto" w:before="192"/>
        <w:ind w:left="1121" w:right="0"/>
        <w:jc w:val="left"/>
        <w:rPr>
          <w:rFonts w:ascii="新宋体" w:hAnsi="新宋体" w:cs="新宋体" w:eastAsia="新宋体" w:hint="default"/>
        </w:rPr>
      </w:pPr>
      <w:r>
        <w:rPr>
          <w:rFonts w:ascii="新宋体" w:hAnsi="新宋体" w:cs="新宋体" w:eastAsia="新宋体" w:hint="default"/>
        </w:rPr>
        <w:t>截止</w:t>
      </w:r>
      <w:r>
        <w:rPr>
          <w:rFonts w:ascii="新宋体" w:hAnsi="新宋体" w:cs="新宋体" w:eastAsia="新宋体" w:hint="default"/>
          <w:spacing w:val="-58"/>
        </w:rPr>
        <w:t> </w:t>
      </w:r>
      <w:r>
        <w:rPr>
          <w:rFonts w:ascii="新宋体" w:hAnsi="新宋体" w:cs="新宋体" w:eastAsia="新宋体" w:hint="default"/>
        </w:rPr>
        <w:t>2010</w:t>
      </w:r>
      <w:r>
        <w:rPr>
          <w:rFonts w:ascii="新宋体" w:hAnsi="新宋体" w:cs="新宋体" w:eastAsia="新宋体" w:hint="default"/>
          <w:spacing w:val="-58"/>
        </w:rPr>
        <w:t> </w:t>
      </w:r>
      <w:r>
        <w:rPr>
          <w:rFonts w:ascii="新宋体" w:hAnsi="新宋体" w:cs="新宋体" w:eastAsia="新宋体" w:hint="default"/>
        </w:rPr>
        <w:t>年</w:t>
      </w:r>
      <w:r>
        <w:rPr>
          <w:rFonts w:ascii="新宋体" w:hAnsi="新宋体" w:cs="新宋体" w:eastAsia="新宋体" w:hint="default"/>
          <w:spacing w:val="-58"/>
        </w:rPr>
        <w:t> </w:t>
      </w:r>
      <w:r>
        <w:rPr>
          <w:rFonts w:ascii="新宋体" w:hAnsi="新宋体" w:cs="新宋体" w:eastAsia="新宋体" w:hint="default"/>
        </w:rPr>
        <w:t>12</w:t>
      </w:r>
      <w:r>
        <w:rPr>
          <w:rFonts w:ascii="新宋体" w:hAnsi="新宋体" w:cs="新宋体" w:eastAsia="新宋体" w:hint="default"/>
          <w:spacing w:val="-58"/>
        </w:rPr>
        <w:t> </w:t>
      </w:r>
      <w:r>
        <w:rPr>
          <w:rFonts w:ascii="新宋体" w:hAnsi="新宋体" w:cs="新宋体" w:eastAsia="新宋体" w:hint="default"/>
        </w:rPr>
        <w:t>月</w:t>
      </w:r>
      <w:r>
        <w:rPr>
          <w:rFonts w:ascii="新宋体" w:hAnsi="新宋体" w:cs="新宋体" w:eastAsia="新宋体" w:hint="default"/>
          <w:spacing w:val="-58"/>
        </w:rPr>
        <w:t> </w:t>
      </w:r>
      <w:r>
        <w:rPr>
          <w:rFonts w:ascii="新宋体" w:hAnsi="新宋体" w:cs="新宋体" w:eastAsia="新宋体" w:hint="default"/>
        </w:rPr>
        <w:t>31</w:t>
      </w:r>
      <w:r>
        <w:rPr>
          <w:rFonts w:ascii="新宋体" w:hAnsi="新宋体" w:cs="新宋体" w:eastAsia="新宋体" w:hint="default"/>
          <w:spacing w:val="-58"/>
        </w:rPr>
        <w:t> </w:t>
      </w:r>
      <w:r>
        <w:rPr>
          <w:rFonts w:ascii="新宋体" w:hAnsi="新宋体" w:cs="新宋体" w:eastAsia="新宋体" w:hint="default"/>
          <w:spacing w:val="-4"/>
        </w:rPr>
        <w:t>日，公司的实际控制人为任红军先生和钟超女士。任红军、</w:t>
      </w:r>
    </w:p>
    <w:p>
      <w:pPr>
        <w:pStyle w:val="BodyText"/>
        <w:spacing w:line="357" w:lineRule="auto" w:before="154"/>
        <w:ind w:left="642" w:right="524"/>
        <w:jc w:val="left"/>
        <w:rPr>
          <w:rFonts w:ascii="新宋体" w:hAnsi="新宋体" w:cs="新宋体" w:eastAsia="新宋体" w:hint="default"/>
        </w:rPr>
      </w:pPr>
      <w:r>
        <w:rPr>
          <w:rFonts w:ascii="新宋体" w:hAnsi="新宋体" w:cs="新宋体" w:eastAsia="新宋体" w:hint="default"/>
          <w:spacing w:val="-13"/>
        </w:rPr>
        <w:t>钟超为夫妻关系，均为公司的创始股东。截止</w:t>
      </w:r>
      <w:r>
        <w:rPr>
          <w:rFonts w:ascii="新宋体" w:hAnsi="新宋体" w:cs="新宋体" w:eastAsia="新宋体" w:hint="default"/>
          <w:spacing w:val="-62"/>
        </w:rPr>
        <w:t> </w:t>
      </w:r>
      <w:r>
        <w:rPr>
          <w:rFonts w:ascii="新宋体" w:hAnsi="新宋体" w:cs="新宋体" w:eastAsia="新宋体" w:hint="default"/>
        </w:rPr>
        <w:t>2010</w:t>
      </w:r>
      <w:r>
        <w:rPr>
          <w:rFonts w:ascii="新宋体" w:hAnsi="新宋体" w:cs="新宋体" w:eastAsia="新宋体" w:hint="default"/>
          <w:spacing w:val="-62"/>
        </w:rPr>
        <w:t> </w:t>
      </w:r>
      <w:r>
        <w:rPr>
          <w:rFonts w:ascii="新宋体" w:hAnsi="新宋体" w:cs="新宋体" w:eastAsia="新宋体" w:hint="default"/>
        </w:rPr>
        <w:t>年</w:t>
      </w:r>
      <w:r>
        <w:rPr>
          <w:rFonts w:ascii="新宋体" w:hAnsi="新宋体" w:cs="新宋体" w:eastAsia="新宋体" w:hint="default"/>
          <w:spacing w:val="-62"/>
        </w:rPr>
        <w:t> </w:t>
      </w:r>
      <w:r>
        <w:rPr>
          <w:rFonts w:ascii="新宋体" w:hAnsi="新宋体" w:cs="新宋体" w:eastAsia="新宋体" w:hint="default"/>
        </w:rPr>
        <w:t>12</w:t>
      </w:r>
      <w:r>
        <w:rPr>
          <w:rFonts w:ascii="新宋体" w:hAnsi="新宋体" w:cs="新宋体" w:eastAsia="新宋体" w:hint="default"/>
          <w:spacing w:val="-62"/>
        </w:rPr>
        <w:t> </w:t>
      </w:r>
      <w:r>
        <w:rPr>
          <w:rFonts w:ascii="新宋体" w:hAnsi="新宋体" w:cs="新宋体" w:eastAsia="新宋体" w:hint="default"/>
        </w:rPr>
        <w:t>月</w:t>
      </w:r>
      <w:r>
        <w:rPr>
          <w:rFonts w:ascii="新宋体" w:hAnsi="新宋体" w:cs="新宋体" w:eastAsia="新宋体" w:hint="default"/>
          <w:spacing w:val="-62"/>
        </w:rPr>
        <w:t> </w:t>
      </w:r>
      <w:r>
        <w:rPr>
          <w:rFonts w:ascii="新宋体" w:hAnsi="新宋体" w:cs="新宋体" w:eastAsia="新宋体" w:hint="default"/>
        </w:rPr>
        <w:t>31</w:t>
      </w:r>
      <w:r>
        <w:rPr>
          <w:rFonts w:ascii="新宋体" w:hAnsi="新宋体" w:cs="新宋体" w:eastAsia="新宋体" w:hint="default"/>
          <w:spacing w:val="-62"/>
        </w:rPr>
        <w:t> </w:t>
      </w:r>
      <w:r>
        <w:rPr>
          <w:rFonts w:ascii="新宋体" w:hAnsi="新宋体" w:cs="新宋体" w:eastAsia="新宋体" w:hint="default"/>
          <w:spacing w:val="-18"/>
        </w:rPr>
        <w:t>日，任红军持股</w:t>
      </w:r>
      <w:r>
        <w:rPr>
          <w:rFonts w:ascii="新宋体" w:hAnsi="新宋体" w:cs="新宋体" w:eastAsia="新宋体" w:hint="default"/>
          <w:spacing w:val="-62"/>
        </w:rPr>
        <w:t> </w:t>
      </w:r>
      <w:r>
        <w:rPr>
          <w:rFonts w:ascii="新宋体" w:hAnsi="新宋体" w:cs="新宋体" w:eastAsia="新宋体" w:hint="default"/>
        </w:rPr>
        <w:t>26.87%</w:t>
      </w:r>
      <w:r>
        <w:rPr>
          <w:rFonts w:ascii="新宋体" w:hAnsi="新宋体" w:cs="新宋体" w:eastAsia="新宋体" w:hint="default"/>
        </w:rPr>
        <w:t>， 为公司第一大股东，钟超持股 </w:t>
      </w:r>
      <w:r>
        <w:rPr>
          <w:rFonts w:ascii="新宋体" w:hAnsi="新宋体" w:cs="新宋体" w:eastAsia="新宋体" w:hint="default"/>
        </w:rPr>
        <w:t>12.35%</w:t>
      </w:r>
      <w:r>
        <w:rPr>
          <w:rFonts w:ascii="新宋体" w:hAnsi="新宋体" w:cs="新宋体" w:eastAsia="新宋体" w:hint="default"/>
        </w:rPr>
        <w:t>，为公司第二大股东，两人合计持股</w:t>
      </w:r>
      <w:r>
        <w:rPr>
          <w:rFonts w:ascii="新宋体" w:hAnsi="新宋体" w:cs="新宋体" w:eastAsia="新宋体" w:hint="default"/>
          <w:spacing w:val="-91"/>
        </w:rPr>
        <w:t> </w:t>
      </w:r>
      <w:r>
        <w:rPr>
          <w:rFonts w:ascii="新宋体" w:hAnsi="新宋体" w:cs="新宋体" w:eastAsia="新宋体" w:hint="default"/>
        </w:rPr>
        <w:t>39.22%</w:t>
      </w:r>
      <w:r>
        <w:rPr>
          <w:rFonts w:ascii="新宋体" w:hAnsi="新宋体" w:cs="新宋体" w:eastAsia="新宋体" w:hint="default"/>
        </w:rPr>
        <w:t>， </w:t>
      </w:r>
      <w:r>
        <w:rPr>
          <w:rFonts w:ascii="新宋体" w:hAnsi="新宋体" w:cs="新宋体" w:eastAsia="新宋体" w:hint="default"/>
          <w:spacing w:val="-3"/>
        </w:rPr>
        <w:t>任红军一直担任公司董事长，钟超担任公司董事，除持有公司股份外无其他控股或参</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rPr>
        <w:t>股公司。</w:t>
      </w:r>
    </w:p>
    <w:p>
      <w:pPr>
        <w:pStyle w:val="BodyText"/>
        <w:spacing w:line="240" w:lineRule="auto" w:before="37"/>
        <w:ind w:left="1121" w:right="0"/>
        <w:jc w:val="left"/>
        <w:rPr>
          <w:rFonts w:ascii="新宋体" w:hAnsi="新宋体" w:cs="新宋体" w:eastAsia="新宋体" w:hint="default"/>
        </w:rPr>
      </w:pPr>
      <w:r>
        <w:rPr>
          <w:rFonts w:ascii="新宋体" w:hAnsi="新宋体" w:cs="新宋体" w:eastAsia="新宋体" w:hint="default"/>
        </w:rPr>
        <w:t>公司与实际控制人之间的产权和控制关系如下图：</w:t>
      </w:r>
    </w:p>
    <w:p>
      <w:pPr>
        <w:spacing w:line="240" w:lineRule="auto" w:before="12"/>
        <w:rPr>
          <w:rFonts w:ascii="新宋体" w:hAnsi="新宋体" w:cs="新宋体" w:eastAsia="新宋体" w:hint="default"/>
          <w:sz w:val="12"/>
          <w:szCs w:val="12"/>
        </w:rPr>
      </w:pPr>
    </w:p>
    <w:p>
      <w:pPr>
        <w:spacing w:line="2441" w:lineRule="exact"/>
        <w:ind w:left="2529" w:right="0" w:firstLine="0"/>
        <w:rPr>
          <w:rFonts w:ascii="新宋体" w:hAnsi="新宋体" w:cs="新宋体" w:eastAsia="新宋体" w:hint="default"/>
          <w:sz w:val="20"/>
          <w:szCs w:val="20"/>
        </w:rPr>
      </w:pPr>
      <w:r>
        <w:rPr>
          <w:rFonts w:ascii="新宋体" w:hAnsi="新宋体" w:cs="新宋体" w:eastAsia="新宋体" w:hint="default"/>
          <w:position w:val="-48"/>
          <w:sz w:val="20"/>
          <w:szCs w:val="20"/>
        </w:rPr>
        <w:drawing>
          <wp:inline distT="0" distB="0" distL="0" distR="0">
            <wp:extent cx="3148751" cy="1550098"/>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32" cstate="print"/>
                    <a:stretch>
                      <a:fillRect/>
                    </a:stretch>
                  </pic:blipFill>
                  <pic:spPr>
                    <a:xfrm>
                      <a:off x="0" y="0"/>
                      <a:ext cx="3148751" cy="1550098"/>
                    </a:xfrm>
                    <a:prstGeom prst="rect">
                      <a:avLst/>
                    </a:prstGeom>
                  </pic:spPr>
                </pic:pic>
              </a:graphicData>
            </a:graphic>
          </wp:inline>
        </w:drawing>
      </w:r>
      <w:r>
        <w:rPr>
          <w:rFonts w:ascii="新宋体" w:hAnsi="新宋体" w:cs="新宋体" w:eastAsia="新宋体" w:hint="default"/>
          <w:position w:val="-48"/>
          <w:sz w:val="20"/>
          <w:szCs w:val="20"/>
        </w:rPr>
      </w:r>
    </w:p>
    <w:p>
      <w:pPr>
        <w:spacing w:after="0" w:line="2441" w:lineRule="exact"/>
        <w:rPr>
          <w:rFonts w:ascii="新宋体" w:hAnsi="新宋体" w:cs="新宋体" w:eastAsia="新宋体" w:hint="default"/>
          <w:sz w:val="20"/>
          <w:szCs w:val="20"/>
        </w:rPr>
        <w:sectPr>
          <w:pgSz w:w="11910" w:h="16840"/>
          <w:pgMar w:header="544" w:footer="980" w:top="1140" w:bottom="1180" w:left="1060" w:right="760"/>
        </w:sectPr>
      </w:pPr>
    </w:p>
    <w:p>
      <w:pPr>
        <w:spacing w:line="240" w:lineRule="auto" w:before="0"/>
        <w:rPr>
          <w:rFonts w:ascii="新宋体" w:hAnsi="新宋体" w:cs="新宋体" w:eastAsia="新宋体" w:hint="default"/>
          <w:sz w:val="20"/>
          <w:szCs w:val="20"/>
        </w:rPr>
      </w:pPr>
    </w:p>
    <w:p>
      <w:pPr>
        <w:spacing w:before="159"/>
        <w:ind w:left="2241" w:right="1775" w:firstLine="0"/>
        <w:jc w:val="left"/>
        <w:rPr>
          <w:rFonts w:ascii="新宋体" w:hAnsi="新宋体" w:cs="新宋体" w:eastAsia="新宋体" w:hint="default"/>
          <w:sz w:val="32"/>
          <w:szCs w:val="32"/>
        </w:rPr>
      </w:pPr>
      <w:bookmarkStart w:name="_TOC_250004" w:id="6"/>
      <w:r>
        <w:rPr>
          <w:rFonts w:ascii="新宋体" w:hAnsi="新宋体" w:cs="新宋体" w:eastAsia="新宋体" w:hint="default"/>
          <w:b/>
          <w:bCs/>
          <w:sz w:val="32"/>
          <w:szCs w:val="32"/>
        </w:rPr>
        <w:t>第六节</w:t>
      </w:r>
      <w:r>
        <w:rPr>
          <w:rFonts w:ascii="新宋体" w:hAnsi="新宋体" w:cs="新宋体" w:eastAsia="新宋体" w:hint="default"/>
          <w:b/>
          <w:bCs/>
          <w:spacing w:val="-4"/>
          <w:sz w:val="32"/>
          <w:szCs w:val="32"/>
        </w:rPr>
        <w:t> </w:t>
      </w:r>
      <w:r>
        <w:rPr>
          <w:rFonts w:ascii="新宋体" w:hAnsi="新宋体" w:cs="新宋体" w:eastAsia="新宋体" w:hint="default"/>
          <w:b/>
          <w:bCs/>
          <w:sz w:val="32"/>
          <w:szCs w:val="32"/>
        </w:rPr>
        <w:t>董事、监事和高级管理人员和员工情况</w:t>
      </w:r>
      <w:bookmarkEnd w:id="6"/>
      <w:r>
        <w:rPr>
          <w:rFonts w:ascii="新宋体" w:hAnsi="新宋体" w:cs="新宋体" w:eastAsia="新宋体" w:hint="default"/>
          <w:sz w:val="32"/>
          <w:szCs w:val="32"/>
        </w:rPr>
      </w:r>
    </w:p>
    <w:p>
      <w:pPr>
        <w:spacing w:line="240" w:lineRule="auto" w:before="7"/>
        <w:rPr>
          <w:rFonts w:ascii="新宋体" w:hAnsi="新宋体" w:cs="新宋体" w:eastAsia="新宋体" w:hint="default"/>
          <w:b/>
          <w:bCs/>
          <w:sz w:val="34"/>
          <w:szCs w:val="34"/>
        </w:rPr>
      </w:pPr>
    </w:p>
    <w:p>
      <w:pPr>
        <w:pStyle w:val="Heading5"/>
        <w:spacing w:line="240" w:lineRule="auto"/>
        <w:ind w:left="1708" w:right="1775"/>
        <w:jc w:val="left"/>
        <w:rPr>
          <w:b w:val="0"/>
          <w:bCs w:val="0"/>
        </w:rPr>
      </w:pPr>
      <w:r>
        <w:rPr/>
        <w:t>一、董事、监事和高级管理人员情况</w:t>
      </w:r>
      <w:r>
        <w:rPr>
          <w:b w:val="0"/>
          <w:bCs w:val="0"/>
        </w:rPr>
      </w:r>
    </w:p>
    <w:p>
      <w:pPr>
        <w:spacing w:line="240" w:lineRule="auto" w:before="0"/>
        <w:rPr>
          <w:rFonts w:ascii="新宋体" w:hAnsi="新宋体" w:cs="新宋体" w:eastAsia="新宋体" w:hint="default"/>
          <w:b/>
          <w:bCs/>
          <w:sz w:val="24"/>
          <w:szCs w:val="24"/>
        </w:rPr>
      </w:pPr>
    </w:p>
    <w:p>
      <w:pPr>
        <w:spacing w:line="240" w:lineRule="auto" w:before="10"/>
        <w:rPr>
          <w:rFonts w:ascii="新宋体" w:hAnsi="新宋体" w:cs="新宋体" w:eastAsia="新宋体" w:hint="default"/>
          <w:b/>
          <w:bCs/>
          <w:sz w:val="16"/>
          <w:szCs w:val="16"/>
        </w:rPr>
      </w:pPr>
    </w:p>
    <w:p>
      <w:pPr>
        <w:pStyle w:val="Heading5"/>
        <w:spacing w:line="240" w:lineRule="auto"/>
        <w:ind w:left="1710" w:right="1775"/>
        <w:jc w:val="left"/>
        <w:rPr>
          <w:b w:val="0"/>
          <w:bCs w:val="0"/>
        </w:rPr>
      </w:pPr>
      <w:r>
        <w:rPr/>
        <w:t>（一）董事、监事和高级管理人员的基本情况表</w:t>
      </w:r>
      <w:r>
        <w:rPr>
          <w:b w:val="0"/>
          <w:bCs w:val="0"/>
        </w:rPr>
      </w:r>
    </w:p>
    <w:p>
      <w:pPr>
        <w:spacing w:line="240" w:lineRule="auto" w:before="13"/>
        <w:rPr>
          <w:rFonts w:ascii="新宋体" w:hAnsi="新宋体" w:cs="新宋体" w:eastAsia="新宋体" w:hint="default"/>
          <w:b/>
          <w:bCs/>
          <w:sz w:val="17"/>
          <w:szCs w:val="17"/>
        </w:rPr>
      </w:pPr>
    </w:p>
    <w:tbl>
      <w:tblPr>
        <w:tblW w:w="0" w:type="auto"/>
        <w:jc w:val="left"/>
        <w:tblInd w:w="119" w:type="dxa"/>
        <w:tblLayout w:type="fixed"/>
        <w:tblCellMar>
          <w:top w:w="0" w:type="dxa"/>
          <w:left w:w="0" w:type="dxa"/>
          <w:bottom w:w="0" w:type="dxa"/>
          <w:right w:w="0" w:type="dxa"/>
        </w:tblCellMar>
        <w:tblLook w:val="01E0"/>
      </w:tblPr>
      <w:tblGrid>
        <w:gridCol w:w="833"/>
        <w:gridCol w:w="1039"/>
        <w:gridCol w:w="624"/>
        <w:gridCol w:w="598"/>
        <w:gridCol w:w="1094"/>
        <w:gridCol w:w="965"/>
        <w:gridCol w:w="1164"/>
        <w:gridCol w:w="1133"/>
        <w:gridCol w:w="781"/>
        <w:gridCol w:w="1438"/>
        <w:gridCol w:w="1136"/>
      </w:tblGrid>
      <w:tr>
        <w:trPr>
          <w:trHeight w:val="1404" w:hRule="exact"/>
        </w:trPr>
        <w:tc>
          <w:tcPr>
            <w:tcW w:w="833" w:type="dxa"/>
            <w:tcBorders>
              <w:top w:val="single" w:sz="12" w:space="0" w:color="000000"/>
              <w:left w:val="single" w:sz="12"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b/>
                <w:bCs/>
                <w:sz w:val="20"/>
                <w:szCs w:val="20"/>
              </w:rPr>
            </w:pPr>
          </w:p>
          <w:p>
            <w:pPr>
              <w:pStyle w:val="TableParagraph"/>
              <w:spacing w:line="240" w:lineRule="auto" w:before="12"/>
              <w:ind w:right="0"/>
              <w:jc w:val="left"/>
              <w:rPr>
                <w:rFonts w:ascii="新宋体" w:hAnsi="新宋体" w:cs="新宋体" w:eastAsia="新宋体" w:hint="default"/>
                <w:b/>
                <w:bCs/>
                <w:sz w:val="19"/>
                <w:szCs w:val="19"/>
              </w:rPr>
            </w:pPr>
          </w:p>
          <w:p>
            <w:pPr>
              <w:pStyle w:val="TableParagraph"/>
              <w:spacing w:line="240" w:lineRule="auto"/>
              <w:ind w:right="142"/>
              <w:jc w:val="right"/>
              <w:rPr>
                <w:rFonts w:ascii="新宋体" w:hAnsi="新宋体" w:cs="新宋体" w:eastAsia="新宋体" w:hint="default"/>
                <w:sz w:val="21"/>
                <w:szCs w:val="21"/>
              </w:rPr>
            </w:pPr>
            <w:r>
              <w:rPr>
                <w:rFonts w:ascii="新宋体" w:hAnsi="新宋体" w:cs="新宋体" w:eastAsia="新宋体" w:hint="default"/>
                <w:sz w:val="21"/>
                <w:szCs w:val="21"/>
              </w:rPr>
              <w:t>姓</w:t>
            </w:r>
            <w:r>
              <w:rPr>
                <w:rFonts w:ascii="新宋体" w:hAnsi="新宋体" w:cs="新宋体" w:eastAsia="新宋体" w:hint="default"/>
                <w:spacing w:val="2"/>
                <w:sz w:val="21"/>
                <w:szCs w:val="21"/>
              </w:rPr>
              <w:t> </w:t>
            </w:r>
            <w:r>
              <w:rPr>
                <w:rFonts w:ascii="新宋体" w:hAnsi="新宋体" w:cs="新宋体" w:eastAsia="新宋体" w:hint="default"/>
                <w:sz w:val="21"/>
                <w:szCs w:val="21"/>
              </w:rPr>
              <w:t>名</w:t>
            </w:r>
          </w:p>
        </w:tc>
        <w:tc>
          <w:tcPr>
            <w:tcW w:w="1039"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b/>
                <w:bCs/>
                <w:sz w:val="20"/>
                <w:szCs w:val="20"/>
              </w:rPr>
            </w:pPr>
          </w:p>
          <w:p>
            <w:pPr>
              <w:pStyle w:val="TableParagraph"/>
              <w:spacing w:line="240" w:lineRule="auto" w:before="12"/>
              <w:ind w:right="0"/>
              <w:jc w:val="left"/>
              <w:rPr>
                <w:rFonts w:ascii="新宋体" w:hAnsi="新宋体" w:cs="新宋体" w:eastAsia="新宋体" w:hint="default"/>
                <w:b/>
                <w:bCs/>
                <w:sz w:val="19"/>
                <w:szCs w:val="19"/>
              </w:rPr>
            </w:pPr>
          </w:p>
          <w:p>
            <w:pPr>
              <w:pStyle w:val="TableParagraph"/>
              <w:spacing w:line="240" w:lineRule="auto"/>
              <w:ind w:left="249" w:right="0"/>
              <w:jc w:val="left"/>
              <w:rPr>
                <w:rFonts w:ascii="新宋体" w:hAnsi="新宋体" w:cs="新宋体" w:eastAsia="新宋体" w:hint="default"/>
                <w:sz w:val="21"/>
                <w:szCs w:val="21"/>
              </w:rPr>
            </w:pPr>
            <w:r>
              <w:rPr>
                <w:rFonts w:ascii="新宋体" w:hAnsi="新宋体" w:cs="新宋体" w:eastAsia="新宋体" w:hint="default"/>
                <w:sz w:val="21"/>
                <w:szCs w:val="21"/>
              </w:rPr>
              <w:t>职</w:t>
            </w:r>
            <w:r>
              <w:rPr>
                <w:rFonts w:ascii="新宋体" w:hAnsi="新宋体" w:cs="新宋体" w:eastAsia="新宋体" w:hint="default"/>
                <w:spacing w:val="2"/>
                <w:sz w:val="21"/>
                <w:szCs w:val="21"/>
              </w:rPr>
              <w:t> </w:t>
            </w:r>
            <w:r>
              <w:rPr>
                <w:rFonts w:ascii="新宋体" w:hAnsi="新宋体" w:cs="新宋体" w:eastAsia="新宋体" w:hint="default"/>
                <w:sz w:val="21"/>
                <w:szCs w:val="21"/>
              </w:rPr>
              <w:t>务</w:t>
            </w:r>
          </w:p>
        </w:tc>
        <w:tc>
          <w:tcPr>
            <w:tcW w:w="624"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b/>
                <w:bCs/>
                <w:sz w:val="20"/>
                <w:szCs w:val="20"/>
              </w:rPr>
            </w:pPr>
          </w:p>
          <w:p>
            <w:pPr>
              <w:pStyle w:val="TableParagraph"/>
              <w:spacing w:line="240" w:lineRule="auto" w:before="12"/>
              <w:ind w:right="0"/>
              <w:jc w:val="left"/>
              <w:rPr>
                <w:rFonts w:ascii="新宋体" w:hAnsi="新宋体" w:cs="新宋体" w:eastAsia="新宋体" w:hint="default"/>
                <w:b/>
                <w:bCs/>
                <w:sz w:val="19"/>
                <w:szCs w:val="19"/>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sz w:val="21"/>
                <w:szCs w:val="21"/>
              </w:rPr>
              <w:t>性别</w:t>
            </w:r>
          </w:p>
        </w:tc>
        <w:tc>
          <w:tcPr>
            <w:tcW w:w="59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b/>
                <w:bCs/>
                <w:sz w:val="20"/>
                <w:szCs w:val="20"/>
              </w:rPr>
            </w:pPr>
          </w:p>
          <w:p>
            <w:pPr>
              <w:pStyle w:val="TableParagraph"/>
              <w:spacing w:line="240" w:lineRule="auto" w:before="12"/>
              <w:ind w:right="0"/>
              <w:jc w:val="left"/>
              <w:rPr>
                <w:rFonts w:ascii="新宋体" w:hAnsi="新宋体" w:cs="新宋体" w:eastAsia="新宋体" w:hint="default"/>
                <w:b/>
                <w:bCs/>
                <w:sz w:val="19"/>
                <w:szCs w:val="19"/>
              </w:rPr>
            </w:pPr>
          </w:p>
          <w:p>
            <w:pPr>
              <w:pStyle w:val="TableParagraph"/>
              <w:spacing w:line="240" w:lineRule="auto"/>
              <w:ind w:right="2"/>
              <w:jc w:val="center"/>
              <w:rPr>
                <w:rFonts w:ascii="新宋体" w:hAnsi="新宋体" w:cs="新宋体" w:eastAsia="新宋体" w:hint="default"/>
                <w:sz w:val="21"/>
                <w:szCs w:val="21"/>
              </w:rPr>
            </w:pPr>
            <w:r>
              <w:rPr>
                <w:rFonts w:ascii="新宋体" w:hAnsi="新宋体" w:cs="新宋体" w:eastAsia="新宋体" w:hint="default"/>
                <w:sz w:val="21"/>
                <w:szCs w:val="21"/>
              </w:rPr>
              <w:t>年龄</w:t>
            </w:r>
          </w:p>
        </w:tc>
        <w:tc>
          <w:tcPr>
            <w:tcW w:w="1094"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0"/>
              <w:ind w:right="0"/>
              <w:jc w:val="left"/>
              <w:rPr>
                <w:rFonts w:ascii="新宋体" w:hAnsi="新宋体" w:cs="新宋体" w:eastAsia="新宋体" w:hint="default"/>
                <w:b/>
                <w:bCs/>
                <w:sz w:val="28"/>
                <w:szCs w:val="28"/>
              </w:rPr>
            </w:pPr>
          </w:p>
          <w:p>
            <w:pPr>
              <w:pStyle w:val="TableParagraph"/>
              <w:spacing w:line="273" w:lineRule="auto"/>
              <w:ind w:left="328" w:right="115" w:hanging="209"/>
              <w:jc w:val="left"/>
              <w:rPr>
                <w:rFonts w:ascii="新宋体" w:hAnsi="新宋体" w:cs="新宋体" w:eastAsia="新宋体" w:hint="default"/>
                <w:sz w:val="21"/>
                <w:szCs w:val="21"/>
              </w:rPr>
            </w:pPr>
            <w:r>
              <w:rPr>
                <w:rFonts w:ascii="新宋体" w:hAnsi="新宋体" w:cs="新宋体" w:eastAsia="新宋体" w:hint="default"/>
                <w:sz w:val="21"/>
                <w:szCs w:val="21"/>
              </w:rPr>
              <w:t>任期起始</w:t>
            </w:r>
            <w:r>
              <w:rPr>
                <w:rFonts w:ascii="新宋体" w:hAnsi="新宋体" w:cs="新宋体" w:eastAsia="新宋体" w:hint="default"/>
                <w:w w:val="100"/>
                <w:sz w:val="21"/>
                <w:szCs w:val="21"/>
              </w:rPr>
              <w:t> </w:t>
            </w:r>
            <w:r>
              <w:rPr>
                <w:rFonts w:ascii="新宋体" w:hAnsi="新宋体" w:cs="新宋体" w:eastAsia="新宋体" w:hint="default"/>
                <w:sz w:val="21"/>
                <w:szCs w:val="21"/>
              </w:rPr>
              <w:t>日期</w:t>
            </w:r>
          </w:p>
        </w:tc>
        <w:tc>
          <w:tcPr>
            <w:tcW w:w="965"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0"/>
              <w:ind w:right="0"/>
              <w:jc w:val="left"/>
              <w:rPr>
                <w:rFonts w:ascii="新宋体" w:hAnsi="新宋体" w:cs="新宋体" w:eastAsia="新宋体" w:hint="default"/>
                <w:b/>
                <w:bCs/>
                <w:sz w:val="28"/>
                <w:szCs w:val="28"/>
              </w:rPr>
            </w:pPr>
          </w:p>
          <w:p>
            <w:pPr>
              <w:pStyle w:val="TableParagraph"/>
              <w:spacing w:line="273" w:lineRule="auto"/>
              <w:ind w:left="261" w:right="53" w:hanging="209"/>
              <w:jc w:val="left"/>
              <w:rPr>
                <w:rFonts w:ascii="新宋体" w:hAnsi="新宋体" w:cs="新宋体" w:eastAsia="新宋体" w:hint="default"/>
                <w:sz w:val="21"/>
                <w:szCs w:val="21"/>
              </w:rPr>
            </w:pPr>
            <w:r>
              <w:rPr>
                <w:rFonts w:ascii="新宋体" w:hAnsi="新宋体" w:cs="新宋体" w:eastAsia="新宋体" w:hint="default"/>
                <w:sz w:val="21"/>
                <w:szCs w:val="21"/>
              </w:rPr>
              <w:t>任期终止</w:t>
            </w:r>
            <w:r>
              <w:rPr>
                <w:rFonts w:ascii="新宋体" w:hAnsi="新宋体" w:cs="新宋体" w:eastAsia="新宋体" w:hint="default"/>
                <w:w w:val="100"/>
                <w:sz w:val="21"/>
                <w:szCs w:val="21"/>
              </w:rPr>
              <w:t> </w:t>
            </w:r>
            <w:r>
              <w:rPr>
                <w:rFonts w:ascii="新宋体" w:hAnsi="新宋体" w:cs="新宋体" w:eastAsia="新宋体" w:hint="default"/>
                <w:sz w:val="21"/>
                <w:szCs w:val="21"/>
              </w:rPr>
              <w:t>日期</w:t>
            </w:r>
          </w:p>
        </w:tc>
        <w:tc>
          <w:tcPr>
            <w:tcW w:w="1164"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b/>
                <w:bCs/>
                <w:sz w:val="20"/>
                <w:szCs w:val="20"/>
              </w:rPr>
            </w:pPr>
          </w:p>
          <w:p>
            <w:pPr>
              <w:pStyle w:val="TableParagraph"/>
              <w:spacing w:line="240" w:lineRule="auto" w:before="12"/>
              <w:ind w:right="0"/>
              <w:jc w:val="left"/>
              <w:rPr>
                <w:rFonts w:ascii="新宋体" w:hAnsi="新宋体" w:cs="新宋体" w:eastAsia="新宋体" w:hint="default"/>
                <w:b/>
                <w:bCs/>
                <w:sz w:val="19"/>
                <w:szCs w:val="19"/>
              </w:rPr>
            </w:pPr>
          </w:p>
          <w:p>
            <w:pPr>
              <w:pStyle w:val="TableParagraph"/>
              <w:spacing w:line="240" w:lineRule="auto"/>
              <w:ind w:right="46"/>
              <w:jc w:val="right"/>
              <w:rPr>
                <w:rFonts w:ascii="新宋体" w:hAnsi="新宋体" w:cs="新宋体" w:eastAsia="新宋体" w:hint="default"/>
                <w:sz w:val="21"/>
                <w:szCs w:val="21"/>
              </w:rPr>
            </w:pPr>
            <w:r>
              <w:rPr>
                <w:rFonts w:ascii="新宋体" w:hAnsi="新宋体" w:cs="新宋体" w:eastAsia="新宋体" w:hint="default"/>
                <w:spacing w:val="-1"/>
                <w:sz w:val="21"/>
                <w:szCs w:val="21"/>
              </w:rPr>
              <w:t>年初持股数</w:t>
            </w:r>
          </w:p>
        </w:tc>
        <w:tc>
          <w:tcPr>
            <w:tcW w:w="1133"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ind w:right="0"/>
              <w:jc w:val="left"/>
              <w:rPr>
                <w:rFonts w:ascii="新宋体" w:hAnsi="新宋体" w:cs="新宋体" w:eastAsia="新宋体" w:hint="default"/>
                <w:b/>
                <w:bCs/>
                <w:sz w:val="20"/>
                <w:szCs w:val="20"/>
              </w:rPr>
            </w:pPr>
          </w:p>
          <w:p>
            <w:pPr>
              <w:pStyle w:val="TableParagraph"/>
              <w:spacing w:line="240" w:lineRule="auto" w:before="12"/>
              <w:ind w:right="0"/>
              <w:jc w:val="left"/>
              <w:rPr>
                <w:rFonts w:ascii="新宋体" w:hAnsi="新宋体" w:cs="新宋体" w:eastAsia="新宋体" w:hint="default"/>
                <w:b/>
                <w:bCs/>
                <w:sz w:val="19"/>
                <w:szCs w:val="19"/>
              </w:rPr>
            </w:pPr>
          </w:p>
          <w:p>
            <w:pPr>
              <w:pStyle w:val="TableParagraph"/>
              <w:spacing w:line="240" w:lineRule="auto"/>
              <w:ind w:right="31"/>
              <w:jc w:val="right"/>
              <w:rPr>
                <w:rFonts w:ascii="新宋体" w:hAnsi="新宋体" w:cs="新宋体" w:eastAsia="新宋体" w:hint="default"/>
                <w:sz w:val="21"/>
                <w:szCs w:val="21"/>
              </w:rPr>
            </w:pPr>
            <w:r>
              <w:rPr>
                <w:rFonts w:ascii="新宋体" w:hAnsi="新宋体" w:cs="新宋体" w:eastAsia="新宋体" w:hint="default"/>
                <w:spacing w:val="-1"/>
                <w:sz w:val="21"/>
                <w:szCs w:val="21"/>
              </w:rPr>
              <w:t>期末持股数</w:t>
            </w:r>
          </w:p>
        </w:tc>
        <w:tc>
          <w:tcPr>
            <w:tcW w:w="781"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0"/>
              <w:ind w:right="0"/>
              <w:jc w:val="left"/>
              <w:rPr>
                <w:rFonts w:ascii="新宋体" w:hAnsi="新宋体" w:cs="新宋体" w:eastAsia="新宋体" w:hint="default"/>
                <w:b/>
                <w:bCs/>
                <w:sz w:val="28"/>
                <w:szCs w:val="28"/>
              </w:rPr>
            </w:pPr>
          </w:p>
          <w:p>
            <w:pPr>
              <w:pStyle w:val="TableParagraph"/>
              <w:spacing w:line="273" w:lineRule="auto"/>
              <w:ind w:left="278" w:right="63" w:hanging="212"/>
              <w:jc w:val="left"/>
              <w:rPr>
                <w:rFonts w:ascii="新宋体" w:hAnsi="新宋体" w:cs="新宋体" w:eastAsia="新宋体" w:hint="default"/>
                <w:sz w:val="21"/>
                <w:szCs w:val="21"/>
              </w:rPr>
            </w:pPr>
            <w:r>
              <w:rPr>
                <w:rFonts w:ascii="新宋体" w:hAnsi="新宋体" w:cs="新宋体" w:eastAsia="新宋体" w:hint="default"/>
                <w:sz w:val="21"/>
                <w:szCs w:val="21"/>
              </w:rPr>
              <w:t>变动原</w:t>
            </w:r>
            <w:r>
              <w:rPr>
                <w:rFonts w:ascii="新宋体" w:hAnsi="新宋体" w:cs="新宋体" w:eastAsia="新宋体" w:hint="default"/>
                <w:spacing w:val="-102"/>
                <w:sz w:val="21"/>
                <w:szCs w:val="21"/>
              </w:rPr>
              <w:t> </w:t>
            </w:r>
            <w:r>
              <w:rPr>
                <w:rFonts w:ascii="新宋体" w:hAnsi="新宋体" w:cs="新宋体" w:eastAsia="新宋体" w:hint="default"/>
                <w:sz w:val="21"/>
                <w:szCs w:val="21"/>
              </w:rPr>
              <w:t>因</w:t>
            </w:r>
          </w:p>
        </w:tc>
        <w:tc>
          <w:tcPr>
            <w:tcW w:w="1438" w:type="dxa"/>
            <w:tcBorders>
              <w:top w:val="single" w:sz="12" w:space="0" w:color="000000"/>
              <w:left w:val="single" w:sz="6" w:space="0" w:color="000000"/>
              <w:bottom w:val="single" w:sz="6" w:space="0" w:color="000000"/>
              <w:right w:val="single" w:sz="6" w:space="0" w:color="000000"/>
            </w:tcBorders>
            <w:shd w:val="clear" w:color="auto" w:fill="DCDCDC"/>
          </w:tcPr>
          <w:p>
            <w:pPr>
              <w:pStyle w:val="TableParagraph"/>
              <w:spacing w:line="240" w:lineRule="auto" w:before="1"/>
              <w:ind w:right="0"/>
              <w:jc w:val="left"/>
              <w:rPr>
                <w:rFonts w:ascii="新宋体" w:hAnsi="新宋体" w:cs="新宋体" w:eastAsia="新宋体" w:hint="default"/>
                <w:b/>
                <w:bCs/>
                <w:sz w:val="16"/>
                <w:szCs w:val="16"/>
              </w:rPr>
            </w:pPr>
          </w:p>
          <w:p>
            <w:pPr>
              <w:pStyle w:val="TableParagraph"/>
              <w:spacing w:line="273" w:lineRule="auto"/>
              <w:ind w:left="21" w:right="15"/>
              <w:jc w:val="both"/>
              <w:rPr>
                <w:rFonts w:ascii="新宋体" w:hAnsi="新宋体" w:cs="新宋体" w:eastAsia="新宋体" w:hint="default"/>
                <w:sz w:val="21"/>
                <w:szCs w:val="21"/>
              </w:rPr>
            </w:pPr>
            <w:r>
              <w:rPr>
                <w:rFonts w:ascii="新宋体" w:hAnsi="新宋体" w:cs="新宋体" w:eastAsia="新宋体" w:hint="default"/>
                <w:spacing w:val="18"/>
                <w:sz w:val="21"/>
                <w:szCs w:val="21"/>
              </w:rPr>
              <w:t>报告期内从公</w:t>
            </w:r>
            <w:r>
              <w:rPr>
                <w:rFonts w:ascii="新宋体" w:hAnsi="新宋体" w:cs="新宋体" w:eastAsia="新宋体" w:hint="default"/>
                <w:spacing w:val="-93"/>
                <w:sz w:val="21"/>
                <w:szCs w:val="21"/>
              </w:rPr>
              <w:t> </w:t>
            </w:r>
            <w:r>
              <w:rPr>
                <w:rFonts w:ascii="新宋体" w:hAnsi="新宋体" w:cs="新宋体" w:eastAsia="新宋体" w:hint="default"/>
                <w:spacing w:val="-93"/>
                <w:sz w:val="21"/>
                <w:szCs w:val="21"/>
              </w:rPr>
            </w:r>
            <w:r>
              <w:rPr>
                <w:rFonts w:ascii="新宋体" w:hAnsi="新宋体" w:cs="新宋体" w:eastAsia="新宋体" w:hint="default"/>
                <w:spacing w:val="18"/>
                <w:sz w:val="21"/>
                <w:szCs w:val="21"/>
              </w:rPr>
              <w:t>司领取的报酬</w:t>
            </w:r>
            <w:r>
              <w:rPr>
                <w:rFonts w:ascii="新宋体" w:hAnsi="新宋体" w:cs="新宋体" w:eastAsia="新宋体" w:hint="default"/>
                <w:spacing w:val="-93"/>
                <w:sz w:val="21"/>
                <w:szCs w:val="21"/>
              </w:rPr>
              <w:t> </w:t>
            </w:r>
            <w:r>
              <w:rPr>
                <w:rFonts w:ascii="新宋体" w:hAnsi="新宋体" w:cs="新宋体" w:eastAsia="新宋体" w:hint="default"/>
                <w:spacing w:val="-93"/>
                <w:sz w:val="21"/>
                <w:szCs w:val="21"/>
              </w:rPr>
            </w:r>
            <w:r>
              <w:rPr>
                <w:rFonts w:ascii="新宋体" w:hAnsi="新宋体" w:cs="新宋体" w:eastAsia="新宋体" w:hint="default"/>
                <w:sz w:val="21"/>
                <w:szCs w:val="21"/>
              </w:rPr>
              <w:t>总额</w:t>
            </w:r>
            <w:r>
              <w:rPr>
                <w:rFonts w:ascii="新宋体" w:hAnsi="新宋体" w:cs="新宋体" w:eastAsia="新宋体" w:hint="default"/>
                <w:sz w:val="21"/>
                <w:szCs w:val="21"/>
              </w:rPr>
              <w:t>(</w:t>
            </w:r>
            <w:r>
              <w:rPr>
                <w:rFonts w:ascii="新宋体" w:hAnsi="新宋体" w:cs="新宋体" w:eastAsia="新宋体" w:hint="default"/>
                <w:sz w:val="21"/>
                <w:szCs w:val="21"/>
              </w:rPr>
              <w:t>万元</w:t>
            </w:r>
            <w:r>
              <w:rPr>
                <w:rFonts w:ascii="新宋体" w:hAnsi="新宋体" w:cs="新宋体" w:eastAsia="新宋体" w:hint="default"/>
                <w:sz w:val="21"/>
                <w:szCs w:val="21"/>
              </w:rPr>
              <w:t>)</w:t>
            </w:r>
          </w:p>
        </w:tc>
        <w:tc>
          <w:tcPr>
            <w:tcW w:w="1136" w:type="dxa"/>
            <w:tcBorders>
              <w:top w:val="single" w:sz="12" w:space="0" w:color="000000"/>
              <w:left w:val="single" w:sz="6" w:space="0" w:color="000000"/>
              <w:bottom w:val="single" w:sz="6" w:space="0" w:color="000000"/>
              <w:right w:val="single" w:sz="12" w:space="0" w:color="000000"/>
            </w:tcBorders>
            <w:shd w:val="clear" w:color="auto" w:fill="DCDCDC"/>
          </w:tcPr>
          <w:p>
            <w:pPr>
              <w:pStyle w:val="TableParagraph"/>
              <w:spacing w:line="273" w:lineRule="auto" w:before="54"/>
              <w:ind w:left="21" w:right="11"/>
              <w:jc w:val="both"/>
              <w:rPr>
                <w:rFonts w:ascii="新宋体" w:hAnsi="新宋体" w:cs="新宋体" w:eastAsia="新宋体" w:hint="default"/>
                <w:sz w:val="21"/>
                <w:szCs w:val="21"/>
              </w:rPr>
            </w:pPr>
            <w:r>
              <w:rPr>
                <w:rFonts w:ascii="新宋体" w:hAnsi="新宋体" w:cs="新宋体" w:eastAsia="新宋体" w:hint="default"/>
                <w:spacing w:val="3"/>
                <w:sz w:val="21"/>
                <w:szCs w:val="21"/>
              </w:rPr>
              <w:t>是否在股东</w:t>
            </w:r>
            <w:r>
              <w:rPr>
                <w:rFonts w:ascii="新宋体" w:hAnsi="新宋体" w:cs="新宋体" w:eastAsia="新宋体" w:hint="default"/>
                <w:spacing w:val="-95"/>
                <w:sz w:val="21"/>
                <w:szCs w:val="21"/>
              </w:rPr>
              <w:t> </w:t>
            </w:r>
            <w:r>
              <w:rPr>
                <w:rFonts w:ascii="新宋体" w:hAnsi="新宋体" w:cs="新宋体" w:eastAsia="新宋体" w:hint="default"/>
                <w:spacing w:val="-95"/>
                <w:sz w:val="21"/>
                <w:szCs w:val="21"/>
              </w:rPr>
            </w:r>
            <w:r>
              <w:rPr>
                <w:rFonts w:ascii="新宋体" w:hAnsi="新宋体" w:cs="新宋体" w:eastAsia="新宋体" w:hint="default"/>
                <w:spacing w:val="3"/>
                <w:sz w:val="21"/>
                <w:szCs w:val="21"/>
              </w:rPr>
              <w:t>单位或其他</w:t>
            </w:r>
            <w:r>
              <w:rPr>
                <w:rFonts w:ascii="新宋体" w:hAnsi="新宋体" w:cs="新宋体" w:eastAsia="新宋体" w:hint="default"/>
                <w:spacing w:val="-95"/>
                <w:sz w:val="21"/>
                <w:szCs w:val="21"/>
              </w:rPr>
              <w:t> </w:t>
            </w:r>
            <w:r>
              <w:rPr>
                <w:rFonts w:ascii="新宋体" w:hAnsi="新宋体" w:cs="新宋体" w:eastAsia="新宋体" w:hint="default"/>
                <w:spacing w:val="-95"/>
                <w:sz w:val="21"/>
                <w:szCs w:val="21"/>
              </w:rPr>
            </w:r>
            <w:r>
              <w:rPr>
                <w:rFonts w:ascii="新宋体" w:hAnsi="新宋体" w:cs="新宋体" w:eastAsia="新宋体" w:hint="default"/>
                <w:spacing w:val="3"/>
                <w:sz w:val="21"/>
                <w:szCs w:val="21"/>
              </w:rPr>
              <w:t>关联单位领</w:t>
            </w:r>
            <w:r>
              <w:rPr>
                <w:rFonts w:ascii="新宋体" w:hAnsi="新宋体" w:cs="新宋体" w:eastAsia="新宋体" w:hint="default"/>
                <w:spacing w:val="-95"/>
                <w:sz w:val="21"/>
                <w:szCs w:val="21"/>
              </w:rPr>
              <w:t> </w:t>
            </w:r>
            <w:r>
              <w:rPr>
                <w:rFonts w:ascii="新宋体" w:hAnsi="新宋体" w:cs="新宋体" w:eastAsia="新宋体" w:hint="default"/>
                <w:spacing w:val="-95"/>
                <w:sz w:val="21"/>
                <w:szCs w:val="21"/>
              </w:rPr>
            </w:r>
            <w:r>
              <w:rPr>
                <w:rFonts w:ascii="新宋体" w:hAnsi="新宋体" w:cs="新宋体" w:eastAsia="新宋体" w:hint="default"/>
                <w:sz w:val="21"/>
                <w:szCs w:val="21"/>
              </w:rPr>
              <w:t>取薪酬</w:t>
            </w:r>
          </w:p>
        </w:tc>
      </w:tr>
      <w:tr>
        <w:trPr>
          <w:trHeight w:val="721"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任红军</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董事长</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44</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01</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15,854,290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31,708,580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9"/>
              <w:ind w:left="21" w:right="110"/>
              <w:jc w:val="left"/>
              <w:rPr>
                <w:rFonts w:ascii="新宋体" w:hAnsi="新宋体" w:cs="新宋体" w:eastAsia="新宋体" w:hint="default"/>
                <w:sz w:val="21"/>
                <w:szCs w:val="21"/>
              </w:rPr>
            </w:pPr>
            <w:r>
              <w:rPr>
                <w:rFonts w:ascii="新宋体" w:hAnsi="新宋体" w:cs="新宋体" w:eastAsia="新宋体" w:hint="default"/>
                <w:sz w:val="21"/>
                <w:szCs w:val="21"/>
              </w:rPr>
              <w:t>公积金</w:t>
            </w:r>
            <w:r>
              <w:rPr>
                <w:rFonts w:ascii="新宋体" w:hAnsi="新宋体" w:cs="新宋体" w:eastAsia="新宋体" w:hint="default"/>
                <w:spacing w:val="-102"/>
                <w:sz w:val="21"/>
                <w:szCs w:val="21"/>
              </w:rPr>
              <w:t> </w:t>
            </w:r>
            <w:r>
              <w:rPr>
                <w:rFonts w:ascii="新宋体" w:hAnsi="新宋体" w:cs="新宋体" w:eastAsia="新宋体" w:hint="default"/>
                <w:sz w:val="21"/>
                <w:szCs w:val="21"/>
              </w:rPr>
              <w:t>转股</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5"/>
              <w:ind w:right="14"/>
              <w:jc w:val="right"/>
              <w:rPr>
                <w:rFonts w:ascii="新宋体" w:hAnsi="新宋体" w:cs="新宋体" w:eastAsia="新宋体" w:hint="default"/>
                <w:sz w:val="22"/>
                <w:szCs w:val="22"/>
              </w:rPr>
            </w:pPr>
            <w:r>
              <w:rPr>
                <w:rFonts w:ascii="新宋体"/>
                <w:sz w:val="22"/>
              </w:rPr>
              <w:t>16.94</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18"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5"/>
              <w:jc w:val="right"/>
              <w:rPr>
                <w:rFonts w:ascii="新宋体" w:hAnsi="新宋体" w:cs="新宋体" w:eastAsia="新宋体" w:hint="default"/>
                <w:sz w:val="21"/>
                <w:szCs w:val="21"/>
              </w:rPr>
            </w:pPr>
            <w:r>
              <w:rPr>
                <w:rFonts w:ascii="新宋体" w:hAnsi="新宋体" w:cs="新宋体" w:eastAsia="新宋体" w:hint="default"/>
                <w:sz w:val="21"/>
                <w:szCs w:val="21"/>
              </w:rPr>
              <w:t>钟超</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董事</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女</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44</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01</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7,288,570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14,577,140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21" w:right="110"/>
              <w:jc w:val="left"/>
              <w:rPr>
                <w:rFonts w:ascii="新宋体" w:hAnsi="新宋体" w:cs="新宋体" w:eastAsia="新宋体" w:hint="default"/>
                <w:sz w:val="21"/>
                <w:szCs w:val="21"/>
              </w:rPr>
            </w:pPr>
            <w:r>
              <w:rPr>
                <w:rFonts w:ascii="新宋体" w:hAnsi="新宋体" w:cs="新宋体" w:eastAsia="新宋体" w:hint="default"/>
                <w:sz w:val="21"/>
                <w:szCs w:val="21"/>
              </w:rPr>
              <w:t>公积金</w:t>
            </w:r>
            <w:r>
              <w:rPr>
                <w:rFonts w:ascii="新宋体" w:hAnsi="新宋体" w:cs="新宋体" w:eastAsia="新宋体" w:hint="default"/>
                <w:spacing w:val="-102"/>
                <w:sz w:val="21"/>
                <w:szCs w:val="21"/>
              </w:rPr>
              <w:t> </w:t>
            </w:r>
            <w:r>
              <w:rPr>
                <w:rFonts w:ascii="新宋体" w:hAnsi="新宋体" w:cs="新宋体" w:eastAsia="新宋体" w:hint="default"/>
                <w:sz w:val="21"/>
                <w:szCs w:val="21"/>
              </w:rPr>
              <w:t>转股</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5"/>
              <w:ind w:right="17"/>
              <w:jc w:val="right"/>
              <w:rPr>
                <w:rFonts w:ascii="新宋体" w:hAnsi="新宋体" w:cs="新宋体" w:eastAsia="新宋体" w:hint="default"/>
                <w:sz w:val="22"/>
                <w:szCs w:val="22"/>
              </w:rPr>
            </w:pPr>
            <w:r>
              <w:rPr>
                <w:rFonts w:ascii="新宋体"/>
                <w:w w:val="100"/>
                <w:sz w:val="22"/>
              </w:rPr>
              <w:t>0</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1032"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26"/>
                <w:szCs w:val="26"/>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刘瑞玲</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0"/>
              <w:ind w:left="21" w:right="14"/>
              <w:jc w:val="left"/>
              <w:rPr>
                <w:rFonts w:ascii="新宋体" w:hAnsi="新宋体" w:cs="新宋体" w:eastAsia="新宋体" w:hint="default"/>
                <w:sz w:val="21"/>
                <w:szCs w:val="21"/>
              </w:rPr>
            </w:pPr>
            <w:r>
              <w:rPr>
                <w:rFonts w:ascii="新宋体" w:hAnsi="新宋体" w:cs="新宋体" w:eastAsia="新宋体" w:hint="default"/>
                <w:spacing w:val="-15"/>
                <w:sz w:val="21"/>
                <w:szCs w:val="21"/>
              </w:rPr>
              <w:t>董事，董事</w:t>
            </w:r>
            <w:r>
              <w:rPr>
                <w:rFonts w:ascii="新宋体" w:hAnsi="新宋体" w:cs="新宋体" w:eastAsia="新宋体" w:hint="default"/>
                <w:spacing w:val="-95"/>
                <w:sz w:val="21"/>
                <w:szCs w:val="21"/>
              </w:rPr>
              <w:t> </w:t>
            </w:r>
            <w:r>
              <w:rPr>
                <w:rFonts w:ascii="新宋体" w:hAnsi="新宋体" w:cs="新宋体" w:eastAsia="新宋体" w:hint="default"/>
                <w:spacing w:val="-95"/>
                <w:sz w:val="21"/>
                <w:szCs w:val="21"/>
              </w:rPr>
            </w:r>
            <w:r>
              <w:rPr>
                <w:rFonts w:ascii="新宋体" w:hAnsi="新宋体" w:cs="新宋体" w:eastAsia="新宋体" w:hint="default"/>
                <w:spacing w:val="-29"/>
                <w:sz w:val="21"/>
                <w:szCs w:val="21"/>
              </w:rPr>
              <w:t>会秘书，财</w:t>
            </w:r>
            <w:r>
              <w:rPr>
                <w:rFonts w:ascii="新宋体" w:hAnsi="新宋体" w:cs="新宋体" w:eastAsia="新宋体" w:hint="default"/>
                <w:spacing w:val="-95"/>
                <w:sz w:val="21"/>
                <w:szCs w:val="21"/>
              </w:rPr>
              <w:t> </w:t>
            </w:r>
            <w:r>
              <w:rPr>
                <w:rFonts w:ascii="新宋体" w:hAnsi="新宋体" w:cs="新宋体" w:eastAsia="新宋体" w:hint="default"/>
                <w:spacing w:val="-95"/>
                <w:sz w:val="21"/>
                <w:szCs w:val="21"/>
              </w:rPr>
            </w:r>
            <w:r>
              <w:rPr>
                <w:rFonts w:ascii="新宋体" w:hAnsi="新宋体" w:cs="新宋体" w:eastAsia="新宋体" w:hint="default"/>
                <w:sz w:val="21"/>
                <w:szCs w:val="21"/>
              </w:rPr>
              <w:t>务负责人</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26"/>
                <w:szCs w:val="26"/>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女</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26"/>
                <w:szCs w:val="26"/>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39</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01</w:t>
            </w:r>
          </w:p>
          <w:p>
            <w:pPr>
              <w:pStyle w:val="TableParagraph"/>
              <w:spacing w:line="240" w:lineRule="auto" w:before="34"/>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4"/>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26"/>
                <w:szCs w:val="26"/>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1,382,520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26"/>
                <w:szCs w:val="26"/>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2,765,040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71" w:lineRule="auto"/>
              <w:ind w:left="21" w:right="110"/>
              <w:jc w:val="left"/>
              <w:rPr>
                <w:rFonts w:ascii="新宋体" w:hAnsi="新宋体" w:cs="新宋体" w:eastAsia="新宋体" w:hint="default"/>
                <w:sz w:val="21"/>
                <w:szCs w:val="21"/>
              </w:rPr>
            </w:pPr>
            <w:r>
              <w:rPr>
                <w:rFonts w:ascii="新宋体" w:hAnsi="新宋体" w:cs="新宋体" w:eastAsia="新宋体" w:hint="default"/>
                <w:sz w:val="21"/>
                <w:szCs w:val="21"/>
              </w:rPr>
              <w:t>公积金</w:t>
            </w:r>
            <w:r>
              <w:rPr>
                <w:rFonts w:ascii="新宋体" w:hAnsi="新宋体" w:cs="新宋体" w:eastAsia="新宋体" w:hint="default"/>
                <w:spacing w:val="-102"/>
                <w:sz w:val="21"/>
                <w:szCs w:val="21"/>
              </w:rPr>
              <w:t> </w:t>
            </w:r>
            <w:r>
              <w:rPr>
                <w:rFonts w:ascii="新宋体" w:hAnsi="新宋体" w:cs="新宋体" w:eastAsia="新宋体" w:hint="default"/>
                <w:sz w:val="21"/>
                <w:szCs w:val="21"/>
              </w:rPr>
              <w:t>转股</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新宋体" w:hAnsi="新宋体" w:cs="新宋体" w:eastAsia="新宋体" w:hint="default"/>
                <w:b/>
                <w:bCs/>
                <w:sz w:val="25"/>
                <w:szCs w:val="25"/>
              </w:rPr>
            </w:pPr>
          </w:p>
          <w:p>
            <w:pPr>
              <w:pStyle w:val="TableParagraph"/>
              <w:spacing w:line="240" w:lineRule="auto"/>
              <w:ind w:right="14"/>
              <w:jc w:val="right"/>
              <w:rPr>
                <w:rFonts w:ascii="新宋体" w:hAnsi="新宋体" w:cs="新宋体" w:eastAsia="新宋体" w:hint="default"/>
                <w:sz w:val="22"/>
                <w:szCs w:val="22"/>
              </w:rPr>
            </w:pPr>
            <w:r>
              <w:rPr>
                <w:rFonts w:ascii="新宋体"/>
                <w:sz w:val="22"/>
              </w:rPr>
              <w:t>12.69</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新宋体" w:hAnsi="新宋体" w:cs="新宋体" w:eastAsia="新宋体" w:hint="default"/>
                <w:b/>
                <w:bCs/>
                <w:sz w:val="26"/>
                <w:szCs w:val="26"/>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1032"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焦桂东</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21" w:right="14"/>
              <w:jc w:val="both"/>
              <w:rPr>
                <w:rFonts w:ascii="新宋体" w:hAnsi="新宋体" w:cs="新宋体" w:eastAsia="新宋体" w:hint="default"/>
                <w:sz w:val="21"/>
                <w:szCs w:val="21"/>
              </w:rPr>
            </w:pPr>
            <w:r>
              <w:rPr>
                <w:rFonts w:ascii="新宋体" w:hAnsi="新宋体" w:cs="新宋体" w:eastAsia="新宋体" w:hint="default"/>
                <w:spacing w:val="-15"/>
                <w:sz w:val="21"/>
                <w:szCs w:val="21"/>
              </w:rPr>
              <w:t>董事，副总</w:t>
            </w:r>
            <w:r>
              <w:rPr>
                <w:rFonts w:ascii="新宋体" w:hAnsi="新宋体" w:cs="新宋体" w:eastAsia="新宋体" w:hint="default"/>
                <w:spacing w:val="-95"/>
                <w:sz w:val="21"/>
                <w:szCs w:val="21"/>
              </w:rPr>
              <w:t> </w:t>
            </w:r>
            <w:r>
              <w:rPr>
                <w:rFonts w:ascii="新宋体" w:hAnsi="新宋体" w:cs="新宋体" w:eastAsia="新宋体" w:hint="default"/>
                <w:spacing w:val="-95"/>
                <w:sz w:val="21"/>
                <w:szCs w:val="21"/>
              </w:rPr>
            </w:r>
            <w:r>
              <w:rPr>
                <w:rFonts w:ascii="新宋体" w:hAnsi="新宋体" w:cs="新宋体" w:eastAsia="新宋体" w:hint="default"/>
                <w:spacing w:val="-15"/>
                <w:sz w:val="21"/>
                <w:szCs w:val="21"/>
              </w:rPr>
              <w:t>经理、营销</w:t>
            </w:r>
            <w:r>
              <w:rPr>
                <w:rFonts w:ascii="新宋体" w:hAnsi="新宋体" w:cs="新宋体" w:eastAsia="新宋体" w:hint="default"/>
                <w:spacing w:val="-95"/>
                <w:sz w:val="21"/>
                <w:szCs w:val="21"/>
              </w:rPr>
              <w:t> </w:t>
            </w:r>
            <w:r>
              <w:rPr>
                <w:rFonts w:ascii="新宋体" w:hAnsi="新宋体" w:cs="新宋体" w:eastAsia="新宋体" w:hint="default"/>
                <w:spacing w:val="-95"/>
                <w:sz w:val="21"/>
                <w:szCs w:val="21"/>
              </w:rPr>
            </w:r>
            <w:r>
              <w:rPr>
                <w:rFonts w:ascii="新宋体" w:hAnsi="新宋体" w:cs="新宋体" w:eastAsia="新宋体" w:hint="default"/>
                <w:sz w:val="21"/>
                <w:szCs w:val="21"/>
              </w:rPr>
              <w:t>总监</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39</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01</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right="17"/>
              <w:jc w:val="right"/>
              <w:rPr>
                <w:rFonts w:ascii="新宋体" w:hAnsi="新宋体" w:cs="新宋体" w:eastAsia="新宋体" w:hint="default"/>
                <w:sz w:val="21"/>
                <w:szCs w:val="21"/>
              </w:rPr>
            </w:pPr>
            <w:r>
              <w:rPr>
                <w:rFonts w:ascii="新宋体"/>
                <w:sz w:val="21"/>
              </w:rPr>
              <w:t>45,920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right="17"/>
              <w:jc w:val="right"/>
              <w:rPr>
                <w:rFonts w:ascii="新宋体" w:hAnsi="新宋体" w:cs="新宋体" w:eastAsia="新宋体" w:hint="default"/>
                <w:sz w:val="21"/>
                <w:szCs w:val="21"/>
              </w:rPr>
            </w:pPr>
            <w:r>
              <w:rPr>
                <w:rFonts w:ascii="新宋体"/>
                <w:sz w:val="21"/>
              </w:rPr>
              <w:t>91,840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73" w:lineRule="auto"/>
              <w:ind w:left="21" w:right="110"/>
              <w:jc w:val="left"/>
              <w:rPr>
                <w:rFonts w:ascii="新宋体" w:hAnsi="新宋体" w:cs="新宋体" w:eastAsia="新宋体" w:hint="default"/>
                <w:sz w:val="21"/>
                <w:szCs w:val="21"/>
              </w:rPr>
            </w:pPr>
            <w:r>
              <w:rPr>
                <w:rFonts w:ascii="新宋体" w:hAnsi="新宋体" w:cs="新宋体" w:eastAsia="新宋体" w:hint="default"/>
                <w:sz w:val="21"/>
                <w:szCs w:val="21"/>
              </w:rPr>
              <w:t>公积金</w:t>
            </w:r>
            <w:r>
              <w:rPr>
                <w:rFonts w:ascii="新宋体" w:hAnsi="新宋体" w:cs="新宋体" w:eastAsia="新宋体" w:hint="default"/>
                <w:spacing w:val="-102"/>
                <w:sz w:val="21"/>
                <w:szCs w:val="21"/>
              </w:rPr>
              <w:t> </w:t>
            </w:r>
            <w:r>
              <w:rPr>
                <w:rFonts w:ascii="新宋体" w:hAnsi="新宋体" w:cs="新宋体" w:eastAsia="新宋体" w:hint="default"/>
                <w:sz w:val="21"/>
                <w:szCs w:val="21"/>
              </w:rPr>
              <w:t>转股</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25"/>
                <w:szCs w:val="25"/>
              </w:rPr>
            </w:pPr>
          </w:p>
          <w:p>
            <w:pPr>
              <w:pStyle w:val="TableParagraph"/>
              <w:spacing w:line="240" w:lineRule="auto"/>
              <w:ind w:right="14"/>
              <w:jc w:val="right"/>
              <w:rPr>
                <w:rFonts w:ascii="新宋体" w:hAnsi="新宋体" w:cs="新宋体" w:eastAsia="新宋体" w:hint="default"/>
                <w:sz w:val="22"/>
                <w:szCs w:val="22"/>
              </w:rPr>
            </w:pPr>
            <w:r>
              <w:rPr>
                <w:rFonts w:ascii="新宋体"/>
                <w:sz w:val="22"/>
              </w:rPr>
              <w:t>22.56</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新宋体" w:hAnsi="新宋体" w:cs="新宋体" w:eastAsia="新宋体" w:hint="default"/>
                <w:b/>
                <w:bCs/>
                <w:sz w:val="26"/>
                <w:szCs w:val="26"/>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18"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张小水</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28"/>
              <w:ind w:left="21" w:right="14"/>
              <w:jc w:val="left"/>
              <w:rPr>
                <w:rFonts w:ascii="新宋体" w:hAnsi="新宋体" w:cs="新宋体" w:eastAsia="新宋体" w:hint="default"/>
                <w:sz w:val="21"/>
                <w:szCs w:val="21"/>
              </w:rPr>
            </w:pPr>
            <w:r>
              <w:rPr>
                <w:rFonts w:ascii="新宋体" w:hAnsi="新宋体" w:cs="新宋体" w:eastAsia="新宋体" w:hint="default"/>
                <w:spacing w:val="-15"/>
                <w:sz w:val="21"/>
                <w:szCs w:val="21"/>
              </w:rPr>
              <w:t>董事，总工</w:t>
            </w:r>
            <w:r>
              <w:rPr>
                <w:rFonts w:ascii="新宋体" w:hAnsi="新宋体" w:cs="新宋体" w:eastAsia="新宋体" w:hint="default"/>
                <w:spacing w:val="-95"/>
                <w:sz w:val="21"/>
                <w:szCs w:val="21"/>
              </w:rPr>
              <w:t> </w:t>
            </w:r>
            <w:r>
              <w:rPr>
                <w:rFonts w:ascii="新宋体" w:hAnsi="新宋体" w:cs="新宋体" w:eastAsia="新宋体" w:hint="default"/>
                <w:spacing w:val="-95"/>
                <w:sz w:val="21"/>
                <w:szCs w:val="21"/>
              </w:rPr>
            </w:r>
            <w:r>
              <w:rPr>
                <w:rFonts w:ascii="新宋体" w:hAnsi="新宋体" w:cs="新宋体" w:eastAsia="新宋体" w:hint="default"/>
                <w:sz w:val="21"/>
                <w:szCs w:val="21"/>
              </w:rPr>
              <w:t>程师</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48</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01</w:t>
            </w:r>
          </w:p>
          <w:p>
            <w:pPr>
              <w:pStyle w:val="TableParagraph"/>
              <w:spacing w:line="240" w:lineRule="auto" w:before="34"/>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4"/>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116,030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232,060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28"/>
              <w:ind w:left="21" w:right="110"/>
              <w:jc w:val="left"/>
              <w:rPr>
                <w:rFonts w:ascii="新宋体" w:hAnsi="新宋体" w:cs="新宋体" w:eastAsia="新宋体" w:hint="default"/>
                <w:sz w:val="21"/>
                <w:szCs w:val="21"/>
              </w:rPr>
            </w:pPr>
            <w:r>
              <w:rPr>
                <w:rFonts w:ascii="新宋体" w:hAnsi="新宋体" w:cs="新宋体" w:eastAsia="新宋体" w:hint="default"/>
                <w:sz w:val="21"/>
                <w:szCs w:val="21"/>
              </w:rPr>
              <w:t>公积金</w:t>
            </w:r>
            <w:r>
              <w:rPr>
                <w:rFonts w:ascii="新宋体" w:hAnsi="新宋体" w:cs="新宋体" w:eastAsia="新宋体" w:hint="default"/>
                <w:spacing w:val="-102"/>
                <w:sz w:val="21"/>
                <w:szCs w:val="21"/>
              </w:rPr>
              <w:t> </w:t>
            </w:r>
            <w:r>
              <w:rPr>
                <w:rFonts w:ascii="新宋体" w:hAnsi="新宋体" w:cs="新宋体" w:eastAsia="新宋体" w:hint="default"/>
                <w:sz w:val="21"/>
                <w:szCs w:val="21"/>
              </w:rPr>
              <w:t>转股</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5"/>
              <w:ind w:right="14"/>
              <w:jc w:val="right"/>
              <w:rPr>
                <w:rFonts w:ascii="新宋体" w:hAnsi="新宋体" w:cs="新宋体" w:eastAsia="新宋体" w:hint="default"/>
                <w:sz w:val="22"/>
                <w:szCs w:val="22"/>
              </w:rPr>
            </w:pPr>
            <w:r>
              <w:rPr>
                <w:rFonts w:ascii="新宋体"/>
                <w:sz w:val="22"/>
              </w:rPr>
              <w:t>15.35</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20"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蒋会昌</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董事</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43</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09</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无</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5"/>
              <w:ind w:right="14"/>
              <w:jc w:val="right"/>
              <w:rPr>
                <w:rFonts w:ascii="新宋体" w:hAnsi="新宋体" w:cs="新宋体" w:eastAsia="新宋体" w:hint="default"/>
                <w:sz w:val="22"/>
                <w:szCs w:val="22"/>
              </w:rPr>
            </w:pPr>
            <w:r>
              <w:rPr>
                <w:rFonts w:ascii="新宋体"/>
                <w:w w:val="100"/>
                <w:sz w:val="22"/>
              </w:rPr>
              <w:t>0</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是</w:t>
            </w:r>
          </w:p>
        </w:tc>
      </w:tr>
      <w:tr>
        <w:trPr>
          <w:trHeight w:val="718"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5"/>
              <w:jc w:val="right"/>
              <w:rPr>
                <w:rFonts w:ascii="新宋体" w:hAnsi="新宋体" w:cs="新宋体" w:eastAsia="新宋体" w:hint="default"/>
                <w:sz w:val="21"/>
                <w:szCs w:val="21"/>
              </w:rPr>
            </w:pPr>
            <w:r>
              <w:rPr>
                <w:rFonts w:ascii="新宋体" w:hAnsi="新宋体" w:cs="新宋体" w:eastAsia="新宋体" w:hint="default"/>
                <w:sz w:val="21"/>
                <w:szCs w:val="21"/>
              </w:rPr>
              <w:t>王震</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独立董事</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38</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05</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15</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无</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5"/>
              <w:ind w:right="17"/>
              <w:jc w:val="right"/>
              <w:rPr>
                <w:rFonts w:ascii="新宋体" w:hAnsi="新宋体" w:cs="新宋体" w:eastAsia="新宋体" w:hint="default"/>
                <w:sz w:val="22"/>
                <w:szCs w:val="22"/>
              </w:rPr>
            </w:pPr>
            <w:r>
              <w:rPr>
                <w:rFonts w:ascii="新宋体"/>
                <w:w w:val="100"/>
                <w:sz w:val="22"/>
              </w:rPr>
              <w:t>4</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20"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陈铁军</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独立董事</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57</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06</w:t>
            </w:r>
          </w:p>
          <w:p>
            <w:pPr>
              <w:pStyle w:val="TableParagraph"/>
              <w:spacing w:line="240" w:lineRule="auto" w:before="34"/>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22</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4"/>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无</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7"/>
              <w:ind w:right="17"/>
              <w:jc w:val="right"/>
              <w:rPr>
                <w:rFonts w:ascii="新宋体" w:hAnsi="新宋体" w:cs="新宋体" w:eastAsia="新宋体" w:hint="default"/>
                <w:sz w:val="22"/>
                <w:szCs w:val="22"/>
              </w:rPr>
            </w:pPr>
            <w:r>
              <w:rPr>
                <w:rFonts w:ascii="新宋体"/>
                <w:w w:val="100"/>
                <w:sz w:val="22"/>
              </w:rPr>
              <w:t>4</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18"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尹效华</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独立董事</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58</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05</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15</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无</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5"/>
              <w:ind w:right="17"/>
              <w:jc w:val="right"/>
              <w:rPr>
                <w:rFonts w:ascii="新宋体" w:hAnsi="新宋体" w:cs="新宋体" w:eastAsia="新宋体" w:hint="default"/>
                <w:sz w:val="22"/>
                <w:szCs w:val="22"/>
              </w:rPr>
            </w:pPr>
            <w:r>
              <w:rPr>
                <w:rFonts w:ascii="新宋体"/>
                <w:w w:val="100"/>
                <w:sz w:val="22"/>
              </w:rPr>
              <w:t>4</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21"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张艳丽</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1"/>
              <w:ind w:left="21" w:right="15"/>
              <w:jc w:val="left"/>
              <w:rPr>
                <w:rFonts w:ascii="新宋体" w:hAnsi="新宋体" w:cs="新宋体" w:eastAsia="新宋体" w:hint="default"/>
                <w:sz w:val="21"/>
                <w:szCs w:val="21"/>
              </w:rPr>
            </w:pPr>
            <w:r>
              <w:rPr>
                <w:rFonts w:ascii="新宋体" w:hAnsi="新宋体" w:cs="新宋体" w:eastAsia="新宋体" w:hint="default"/>
                <w:sz w:val="21"/>
                <w:szCs w:val="21"/>
              </w:rPr>
              <w:t>监</w:t>
            </w:r>
            <w:r>
              <w:rPr>
                <w:rFonts w:ascii="新宋体" w:hAnsi="新宋体" w:cs="新宋体" w:eastAsia="新宋体" w:hint="default"/>
                <w:spacing w:val="-57"/>
                <w:sz w:val="21"/>
                <w:szCs w:val="21"/>
              </w:rPr>
              <w:t> </w:t>
            </w:r>
            <w:r>
              <w:rPr>
                <w:rFonts w:ascii="新宋体" w:hAnsi="新宋体" w:cs="新宋体" w:eastAsia="新宋体" w:hint="default"/>
                <w:sz w:val="21"/>
                <w:szCs w:val="21"/>
              </w:rPr>
              <w:t>事</w:t>
            </w:r>
            <w:r>
              <w:rPr>
                <w:rFonts w:ascii="新宋体" w:hAnsi="新宋体" w:cs="新宋体" w:eastAsia="新宋体" w:hint="default"/>
                <w:spacing w:val="-57"/>
                <w:sz w:val="21"/>
                <w:szCs w:val="21"/>
              </w:rPr>
              <w:t> </w:t>
            </w:r>
            <w:r>
              <w:rPr>
                <w:rFonts w:ascii="新宋体" w:hAnsi="新宋体" w:cs="新宋体" w:eastAsia="新宋体" w:hint="default"/>
                <w:sz w:val="21"/>
                <w:szCs w:val="21"/>
              </w:rPr>
              <w:t>会</w:t>
            </w:r>
            <w:r>
              <w:rPr>
                <w:rFonts w:ascii="新宋体" w:hAnsi="新宋体" w:cs="新宋体" w:eastAsia="新宋体" w:hint="default"/>
                <w:spacing w:val="-59"/>
                <w:sz w:val="21"/>
                <w:szCs w:val="21"/>
              </w:rPr>
              <w:t> </w:t>
            </w:r>
            <w:r>
              <w:rPr>
                <w:rFonts w:ascii="新宋体" w:hAnsi="新宋体" w:cs="新宋体" w:eastAsia="新宋体" w:hint="default"/>
                <w:sz w:val="21"/>
                <w:szCs w:val="21"/>
              </w:rPr>
              <w:t>主</w:t>
            </w:r>
            <w:r>
              <w:rPr>
                <w:rFonts w:ascii="新宋体" w:hAnsi="新宋体" w:cs="新宋体" w:eastAsia="新宋体" w:hint="default"/>
                <w:w w:val="100"/>
                <w:sz w:val="21"/>
                <w:szCs w:val="21"/>
              </w:rPr>
              <w:t> </w:t>
            </w:r>
            <w:r>
              <w:rPr>
                <w:rFonts w:ascii="新宋体" w:hAnsi="新宋体" w:cs="新宋体" w:eastAsia="新宋体" w:hint="default"/>
                <w:sz w:val="21"/>
                <w:szCs w:val="21"/>
              </w:rPr>
              <w:t>席</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女</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39</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01</w:t>
            </w:r>
          </w:p>
          <w:p>
            <w:pPr>
              <w:pStyle w:val="TableParagraph"/>
              <w:spacing w:line="240" w:lineRule="auto" w:before="34"/>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4"/>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820,000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1,640,000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31"/>
              <w:ind w:left="21" w:right="110"/>
              <w:jc w:val="left"/>
              <w:rPr>
                <w:rFonts w:ascii="新宋体" w:hAnsi="新宋体" w:cs="新宋体" w:eastAsia="新宋体" w:hint="default"/>
                <w:sz w:val="21"/>
                <w:szCs w:val="21"/>
              </w:rPr>
            </w:pPr>
            <w:r>
              <w:rPr>
                <w:rFonts w:ascii="新宋体" w:hAnsi="新宋体" w:cs="新宋体" w:eastAsia="新宋体" w:hint="default"/>
                <w:sz w:val="21"/>
                <w:szCs w:val="21"/>
              </w:rPr>
              <w:t>公积金</w:t>
            </w:r>
            <w:r>
              <w:rPr>
                <w:rFonts w:ascii="新宋体" w:hAnsi="新宋体" w:cs="新宋体" w:eastAsia="新宋体" w:hint="default"/>
                <w:spacing w:val="-102"/>
                <w:sz w:val="21"/>
                <w:szCs w:val="21"/>
              </w:rPr>
              <w:t> </w:t>
            </w:r>
            <w:r>
              <w:rPr>
                <w:rFonts w:ascii="新宋体" w:hAnsi="新宋体" w:cs="新宋体" w:eastAsia="新宋体" w:hint="default"/>
                <w:sz w:val="21"/>
                <w:szCs w:val="21"/>
              </w:rPr>
              <w:t>转股</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8"/>
              <w:ind w:right="17"/>
              <w:jc w:val="right"/>
              <w:rPr>
                <w:rFonts w:ascii="新宋体" w:hAnsi="新宋体" w:cs="新宋体" w:eastAsia="新宋体" w:hint="default"/>
                <w:sz w:val="22"/>
                <w:szCs w:val="22"/>
              </w:rPr>
            </w:pPr>
            <w:r>
              <w:rPr>
                <w:rFonts w:ascii="新宋体"/>
                <w:sz w:val="22"/>
              </w:rPr>
              <w:t>7.9</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20"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尚中锋</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监事</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39</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01</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1,016,390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pacing w:val="-1"/>
                <w:sz w:val="21"/>
              </w:rPr>
              <w:t>2,032,780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21" w:right="110"/>
              <w:jc w:val="left"/>
              <w:rPr>
                <w:rFonts w:ascii="新宋体" w:hAnsi="新宋体" w:cs="新宋体" w:eastAsia="新宋体" w:hint="default"/>
                <w:sz w:val="21"/>
                <w:szCs w:val="21"/>
              </w:rPr>
            </w:pPr>
            <w:r>
              <w:rPr>
                <w:rFonts w:ascii="新宋体" w:hAnsi="新宋体" w:cs="新宋体" w:eastAsia="新宋体" w:hint="default"/>
                <w:sz w:val="21"/>
                <w:szCs w:val="21"/>
              </w:rPr>
              <w:t>公积金</w:t>
            </w:r>
            <w:r>
              <w:rPr>
                <w:rFonts w:ascii="新宋体" w:hAnsi="新宋体" w:cs="新宋体" w:eastAsia="新宋体" w:hint="default"/>
                <w:spacing w:val="-102"/>
                <w:sz w:val="21"/>
                <w:szCs w:val="21"/>
              </w:rPr>
              <w:t> </w:t>
            </w:r>
            <w:r>
              <w:rPr>
                <w:rFonts w:ascii="新宋体" w:hAnsi="新宋体" w:cs="新宋体" w:eastAsia="新宋体" w:hint="default"/>
                <w:sz w:val="21"/>
                <w:szCs w:val="21"/>
              </w:rPr>
              <w:t>转股</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5"/>
              <w:ind w:right="14"/>
              <w:jc w:val="right"/>
              <w:rPr>
                <w:rFonts w:ascii="新宋体" w:hAnsi="新宋体" w:cs="新宋体" w:eastAsia="新宋体" w:hint="default"/>
                <w:sz w:val="22"/>
                <w:szCs w:val="22"/>
              </w:rPr>
            </w:pPr>
            <w:r>
              <w:rPr>
                <w:rFonts w:ascii="新宋体"/>
                <w:sz w:val="22"/>
              </w:rPr>
              <w:t>15.86</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18" w:hRule="exact"/>
        </w:trPr>
        <w:tc>
          <w:tcPr>
            <w:tcW w:w="83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祁明锋</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监事</w:t>
            </w:r>
          </w:p>
        </w:tc>
        <w:tc>
          <w:tcPr>
            <w:tcW w:w="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30</w:t>
            </w:r>
          </w:p>
        </w:tc>
        <w:tc>
          <w:tcPr>
            <w:tcW w:w="1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2008</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01</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无</w:t>
            </w:r>
          </w:p>
        </w:tc>
        <w:tc>
          <w:tcPr>
            <w:tcW w:w="14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5"/>
              <w:ind w:right="14"/>
              <w:jc w:val="right"/>
              <w:rPr>
                <w:rFonts w:ascii="新宋体" w:hAnsi="新宋体" w:cs="新宋体" w:eastAsia="新宋体" w:hint="default"/>
                <w:sz w:val="22"/>
                <w:szCs w:val="22"/>
              </w:rPr>
            </w:pPr>
            <w:r>
              <w:rPr>
                <w:rFonts w:ascii="新宋体"/>
                <w:sz w:val="22"/>
              </w:rPr>
              <w:t>10.59</w:t>
            </w:r>
          </w:p>
        </w:tc>
        <w:tc>
          <w:tcPr>
            <w:tcW w:w="11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725" w:hRule="exact"/>
        </w:trPr>
        <w:tc>
          <w:tcPr>
            <w:tcW w:w="83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89"/>
              <w:jc w:val="right"/>
              <w:rPr>
                <w:rFonts w:ascii="新宋体" w:hAnsi="新宋体" w:cs="新宋体" w:eastAsia="新宋体" w:hint="default"/>
                <w:sz w:val="21"/>
                <w:szCs w:val="21"/>
              </w:rPr>
            </w:pPr>
            <w:r>
              <w:rPr>
                <w:rFonts w:ascii="新宋体" w:hAnsi="新宋体" w:cs="新宋体" w:eastAsia="新宋体" w:hint="default"/>
                <w:sz w:val="21"/>
                <w:szCs w:val="21"/>
              </w:rPr>
              <w:t>张志广</w:t>
            </w:r>
          </w:p>
        </w:tc>
        <w:tc>
          <w:tcPr>
            <w:tcW w:w="103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总经理</w:t>
            </w:r>
          </w:p>
        </w:tc>
        <w:tc>
          <w:tcPr>
            <w:tcW w:w="62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2"/>
              <w:jc w:val="center"/>
              <w:rPr>
                <w:rFonts w:ascii="新宋体" w:hAnsi="新宋体" w:cs="新宋体" w:eastAsia="新宋体" w:hint="default"/>
                <w:sz w:val="21"/>
                <w:szCs w:val="21"/>
              </w:rPr>
            </w:pPr>
            <w:r>
              <w:rPr>
                <w:rFonts w:ascii="新宋体"/>
                <w:sz w:val="21"/>
              </w:rPr>
              <w:t>36</w:t>
            </w:r>
          </w:p>
        </w:tc>
        <w:tc>
          <w:tcPr>
            <w:tcW w:w="10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2009</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03</w:t>
            </w:r>
          </w:p>
          <w:p>
            <w:pPr>
              <w:pStyle w:val="TableParagraph"/>
              <w:spacing w:line="240" w:lineRule="auto" w:before="37"/>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7"/>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z w:val="21"/>
              </w:rPr>
              <w:t>11,480</w:t>
            </w:r>
          </w:p>
        </w:tc>
        <w:tc>
          <w:tcPr>
            <w:tcW w:w="11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right="17"/>
              <w:jc w:val="right"/>
              <w:rPr>
                <w:rFonts w:ascii="新宋体" w:hAnsi="新宋体" w:cs="新宋体" w:eastAsia="新宋体" w:hint="default"/>
                <w:sz w:val="21"/>
                <w:szCs w:val="21"/>
              </w:rPr>
            </w:pPr>
            <w:r>
              <w:rPr>
                <w:rFonts w:ascii="新宋体"/>
                <w:sz w:val="21"/>
              </w:rPr>
              <w:t>22,960</w:t>
            </w:r>
          </w:p>
        </w:tc>
        <w:tc>
          <w:tcPr>
            <w:tcW w:w="781"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before="28"/>
              <w:ind w:left="21" w:right="110"/>
              <w:jc w:val="left"/>
              <w:rPr>
                <w:rFonts w:ascii="新宋体" w:hAnsi="新宋体" w:cs="新宋体" w:eastAsia="新宋体" w:hint="default"/>
                <w:sz w:val="21"/>
                <w:szCs w:val="21"/>
              </w:rPr>
            </w:pPr>
            <w:r>
              <w:rPr>
                <w:rFonts w:ascii="新宋体" w:hAnsi="新宋体" w:cs="新宋体" w:eastAsia="新宋体" w:hint="default"/>
                <w:sz w:val="21"/>
                <w:szCs w:val="21"/>
              </w:rPr>
              <w:t>公积金</w:t>
            </w:r>
            <w:r>
              <w:rPr>
                <w:rFonts w:ascii="新宋体" w:hAnsi="新宋体" w:cs="新宋体" w:eastAsia="新宋体" w:hint="default"/>
                <w:spacing w:val="-102"/>
                <w:sz w:val="21"/>
                <w:szCs w:val="21"/>
              </w:rPr>
              <w:t> </w:t>
            </w:r>
            <w:r>
              <w:rPr>
                <w:rFonts w:ascii="新宋体" w:hAnsi="新宋体" w:cs="新宋体" w:eastAsia="新宋体" w:hint="default"/>
                <w:sz w:val="21"/>
                <w:szCs w:val="21"/>
              </w:rPr>
              <w:t>转股</w:t>
            </w:r>
          </w:p>
        </w:tc>
        <w:tc>
          <w:tcPr>
            <w:tcW w:w="14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75"/>
              <w:ind w:right="14"/>
              <w:jc w:val="right"/>
              <w:rPr>
                <w:rFonts w:ascii="新宋体" w:hAnsi="新宋体" w:cs="新宋体" w:eastAsia="新宋体" w:hint="default"/>
                <w:sz w:val="22"/>
                <w:szCs w:val="22"/>
              </w:rPr>
            </w:pPr>
            <w:r>
              <w:rPr>
                <w:rFonts w:ascii="新宋体"/>
                <w:sz w:val="22"/>
              </w:rPr>
              <w:t>18.74</w:t>
            </w:r>
          </w:p>
        </w:tc>
        <w:tc>
          <w:tcPr>
            <w:tcW w:w="113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bl>
    <w:p>
      <w:pPr>
        <w:spacing w:after="0" w:line="240" w:lineRule="auto"/>
        <w:jc w:val="left"/>
        <w:rPr>
          <w:rFonts w:ascii="新宋体" w:hAnsi="新宋体" w:cs="新宋体" w:eastAsia="新宋体" w:hint="default"/>
          <w:sz w:val="21"/>
          <w:szCs w:val="21"/>
        </w:rPr>
        <w:sectPr>
          <w:pgSz w:w="11910" w:h="16840"/>
          <w:pgMar w:header="544" w:footer="980" w:top="1140" w:bottom="1180" w:left="560" w:right="260"/>
        </w:sectPr>
      </w:pPr>
    </w:p>
    <w:p>
      <w:pPr>
        <w:spacing w:line="240" w:lineRule="auto" w:before="3"/>
        <w:rPr>
          <w:rFonts w:ascii="新宋体" w:hAnsi="新宋体" w:cs="新宋体" w:eastAsia="新宋体" w:hint="default"/>
          <w:b/>
          <w:bCs/>
          <w:sz w:val="28"/>
          <w:szCs w:val="28"/>
        </w:rPr>
      </w:pPr>
    </w:p>
    <w:tbl>
      <w:tblPr>
        <w:tblW w:w="0" w:type="auto"/>
        <w:jc w:val="left"/>
        <w:tblInd w:w="119" w:type="dxa"/>
        <w:tblLayout w:type="fixed"/>
        <w:tblCellMar>
          <w:top w:w="0" w:type="dxa"/>
          <w:left w:w="0" w:type="dxa"/>
          <w:bottom w:w="0" w:type="dxa"/>
          <w:right w:w="0" w:type="dxa"/>
        </w:tblCellMar>
        <w:tblLook w:val="01E0"/>
      </w:tblPr>
      <w:tblGrid>
        <w:gridCol w:w="833"/>
        <w:gridCol w:w="1039"/>
        <w:gridCol w:w="624"/>
        <w:gridCol w:w="598"/>
        <w:gridCol w:w="1094"/>
        <w:gridCol w:w="965"/>
        <w:gridCol w:w="1164"/>
        <w:gridCol w:w="1133"/>
        <w:gridCol w:w="781"/>
        <w:gridCol w:w="1438"/>
        <w:gridCol w:w="1136"/>
      </w:tblGrid>
      <w:tr>
        <w:trPr>
          <w:trHeight w:val="728" w:hRule="exact"/>
        </w:trPr>
        <w:tc>
          <w:tcPr>
            <w:tcW w:w="83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3"/>
              <w:jc w:val="center"/>
              <w:rPr>
                <w:rFonts w:ascii="新宋体" w:hAnsi="新宋体" w:cs="新宋体" w:eastAsia="新宋体" w:hint="default"/>
                <w:sz w:val="21"/>
                <w:szCs w:val="21"/>
              </w:rPr>
            </w:pPr>
            <w:r>
              <w:rPr>
                <w:rFonts w:ascii="新宋体" w:hAnsi="新宋体" w:cs="新宋体" w:eastAsia="新宋体" w:hint="default"/>
                <w:sz w:val="21"/>
                <w:szCs w:val="21"/>
              </w:rPr>
              <w:t>刘焱</w:t>
            </w:r>
          </w:p>
        </w:tc>
        <w:tc>
          <w:tcPr>
            <w:tcW w:w="103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副总经理</w:t>
            </w:r>
          </w:p>
        </w:tc>
        <w:tc>
          <w:tcPr>
            <w:tcW w:w="62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0"/>
              <w:jc w:val="center"/>
              <w:rPr>
                <w:rFonts w:ascii="新宋体" w:hAnsi="新宋体" w:cs="新宋体" w:eastAsia="新宋体" w:hint="default"/>
                <w:sz w:val="21"/>
                <w:szCs w:val="21"/>
              </w:rPr>
            </w:pPr>
            <w:r>
              <w:rPr>
                <w:rFonts w:ascii="新宋体" w:hAnsi="新宋体" w:cs="新宋体" w:eastAsia="新宋体" w:hint="default"/>
                <w:w w:val="100"/>
                <w:sz w:val="21"/>
                <w:szCs w:val="21"/>
              </w:rPr>
              <w:t>男</w:t>
            </w:r>
          </w:p>
        </w:tc>
        <w:tc>
          <w:tcPr>
            <w:tcW w:w="59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184" w:right="0"/>
              <w:jc w:val="left"/>
              <w:rPr>
                <w:rFonts w:ascii="新宋体" w:hAnsi="新宋体" w:cs="新宋体" w:eastAsia="新宋体" w:hint="default"/>
                <w:sz w:val="21"/>
                <w:szCs w:val="21"/>
              </w:rPr>
            </w:pPr>
            <w:r>
              <w:rPr>
                <w:rFonts w:ascii="新宋体"/>
                <w:sz w:val="21"/>
              </w:rPr>
              <w:t>34</w:t>
            </w:r>
          </w:p>
        </w:tc>
        <w:tc>
          <w:tcPr>
            <w:tcW w:w="109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1"/>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2009</w:t>
            </w:r>
            <w:r>
              <w:rPr>
                <w:rFonts w:ascii="新宋体" w:hAnsi="新宋体" w:cs="新宋体" w:eastAsia="新宋体" w:hint="default"/>
                <w:spacing w:val="-53"/>
                <w:sz w:val="21"/>
                <w:szCs w:val="21"/>
              </w:rPr>
              <w:t> </w:t>
            </w:r>
            <w:r>
              <w:rPr>
                <w:rFonts w:ascii="新宋体" w:hAnsi="新宋体" w:cs="新宋体" w:eastAsia="新宋体" w:hint="default"/>
                <w:sz w:val="21"/>
                <w:szCs w:val="21"/>
              </w:rPr>
              <w:t>年</w:t>
            </w:r>
            <w:r>
              <w:rPr>
                <w:rFonts w:ascii="新宋体" w:hAnsi="新宋体" w:cs="新宋体" w:eastAsia="新宋体" w:hint="default"/>
                <w:spacing w:val="-51"/>
                <w:sz w:val="21"/>
                <w:szCs w:val="21"/>
              </w:rPr>
              <w:t> </w:t>
            </w:r>
            <w:r>
              <w:rPr>
                <w:rFonts w:ascii="新宋体" w:hAnsi="新宋体" w:cs="新宋体" w:eastAsia="新宋体" w:hint="default"/>
                <w:sz w:val="21"/>
                <w:szCs w:val="21"/>
              </w:rPr>
              <w:t>03</w:t>
            </w:r>
          </w:p>
          <w:p>
            <w:pPr>
              <w:pStyle w:val="TableParagraph"/>
              <w:spacing w:line="240" w:lineRule="auto" w:before="34"/>
              <w:ind w:left="21"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18</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96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1"/>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2011</w:t>
            </w:r>
            <w:r>
              <w:rPr>
                <w:rFonts w:ascii="新宋体" w:hAnsi="新宋体" w:cs="新宋体" w:eastAsia="新宋体" w:hint="default"/>
                <w:spacing w:val="-70"/>
                <w:sz w:val="21"/>
                <w:szCs w:val="21"/>
              </w:rPr>
              <w:t> </w:t>
            </w:r>
            <w:r>
              <w:rPr>
                <w:rFonts w:ascii="新宋体" w:hAnsi="新宋体" w:cs="新宋体" w:eastAsia="新宋体" w:hint="default"/>
                <w:sz w:val="21"/>
                <w:szCs w:val="21"/>
              </w:rPr>
              <w:t>年</w:t>
            </w:r>
            <w:r>
              <w:rPr>
                <w:rFonts w:ascii="新宋体" w:hAnsi="新宋体" w:cs="新宋体" w:eastAsia="新宋体" w:hint="default"/>
                <w:spacing w:val="-70"/>
                <w:sz w:val="21"/>
                <w:szCs w:val="21"/>
              </w:rPr>
              <w:t> </w:t>
            </w:r>
            <w:r>
              <w:rPr>
                <w:rFonts w:ascii="新宋体" w:hAnsi="新宋体" w:cs="新宋体" w:eastAsia="新宋体" w:hint="default"/>
                <w:spacing w:val="-3"/>
                <w:sz w:val="21"/>
                <w:szCs w:val="21"/>
              </w:rPr>
              <w:t>01</w:t>
            </w:r>
            <w:r>
              <w:rPr>
                <w:rFonts w:ascii="新宋体" w:hAnsi="新宋体" w:cs="新宋体" w:eastAsia="新宋体" w:hint="default"/>
                <w:sz w:val="21"/>
                <w:szCs w:val="21"/>
              </w:rPr>
            </w:r>
          </w:p>
          <w:p>
            <w:pPr>
              <w:pStyle w:val="TableParagraph"/>
              <w:spacing w:line="240" w:lineRule="auto" w:before="34"/>
              <w:ind w:left="19" w:right="0"/>
              <w:jc w:val="left"/>
              <w:rPr>
                <w:rFonts w:ascii="新宋体" w:hAnsi="新宋体" w:cs="新宋体" w:eastAsia="新宋体" w:hint="default"/>
                <w:sz w:val="21"/>
                <w:szCs w:val="21"/>
              </w:rPr>
            </w:pPr>
            <w:r>
              <w:rPr>
                <w:rFonts w:ascii="新宋体" w:hAnsi="新宋体" w:cs="新宋体" w:eastAsia="新宋体" w:hint="default"/>
                <w:sz w:val="21"/>
                <w:szCs w:val="21"/>
              </w:rPr>
              <w:t>月</w:t>
            </w:r>
            <w:r>
              <w:rPr>
                <w:rFonts w:ascii="新宋体" w:hAnsi="新宋体" w:cs="新宋体" w:eastAsia="新宋体" w:hint="default"/>
                <w:spacing w:val="-52"/>
                <w:sz w:val="21"/>
                <w:szCs w:val="21"/>
              </w:rPr>
              <w:t> </w:t>
            </w:r>
            <w:r>
              <w:rPr>
                <w:rFonts w:ascii="新宋体" w:hAnsi="新宋体" w:cs="新宋体" w:eastAsia="新宋体" w:hint="default"/>
                <w:sz w:val="21"/>
                <w:szCs w:val="21"/>
              </w:rPr>
              <w:t>17</w:t>
            </w:r>
            <w:r>
              <w:rPr>
                <w:rFonts w:ascii="新宋体" w:hAnsi="新宋体" w:cs="新宋体" w:eastAsia="新宋体" w:hint="default"/>
                <w:spacing w:val="-54"/>
                <w:sz w:val="21"/>
                <w:szCs w:val="21"/>
              </w:rPr>
              <w:t> </w:t>
            </w:r>
            <w:r>
              <w:rPr>
                <w:rFonts w:ascii="新宋体" w:hAnsi="新宋体" w:cs="新宋体" w:eastAsia="新宋体" w:hint="default"/>
                <w:sz w:val="21"/>
                <w:szCs w:val="21"/>
              </w:rPr>
              <w:t>日</w:t>
            </w:r>
          </w:p>
        </w:tc>
        <w:tc>
          <w:tcPr>
            <w:tcW w:w="116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11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right="19"/>
              <w:jc w:val="right"/>
              <w:rPr>
                <w:rFonts w:ascii="新宋体" w:hAnsi="新宋体" w:cs="新宋体" w:eastAsia="新宋体" w:hint="default"/>
                <w:sz w:val="21"/>
                <w:szCs w:val="21"/>
              </w:rPr>
            </w:pPr>
            <w:r>
              <w:rPr>
                <w:rFonts w:ascii="新宋体"/>
                <w:w w:val="100"/>
                <w:sz w:val="21"/>
              </w:rPr>
              <w:t>0</w:t>
            </w:r>
          </w:p>
        </w:tc>
        <w:tc>
          <w:tcPr>
            <w:tcW w:w="78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21"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无</w:t>
            </w:r>
          </w:p>
        </w:tc>
        <w:tc>
          <w:tcPr>
            <w:tcW w:w="143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78"/>
              <w:ind w:right="14"/>
              <w:jc w:val="right"/>
              <w:rPr>
                <w:rFonts w:ascii="新宋体" w:hAnsi="新宋体" w:cs="新宋体" w:eastAsia="新宋体" w:hint="default"/>
                <w:sz w:val="22"/>
                <w:szCs w:val="22"/>
              </w:rPr>
            </w:pPr>
            <w:r>
              <w:rPr>
                <w:rFonts w:ascii="新宋体"/>
                <w:sz w:val="22"/>
              </w:rPr>
              <w:t>12.32</w:t>
            </w:r>
          </w:p>
        </w:tc>
        <w:tc>
          <w:tcPr>
            <w:tcW w:w="113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新宋体" w:hAnsi="新宋体" w:cs="新宋体" w:eastAsia="新宋体" w:hint="default"/>
                <w:b/>
                <w:bCs/>
                <w:sz w:val="14"/>
                <w:szCs w:val="14"/>
              </w:rPr>
            </w:pPr>
          </w:p>
          <w:p>
            <w:pPr>
              <w:pStyle w:val="TableParagraph"/>
              <w:spacing w:line="240" w:lineRule="auto"/>
              <w:ind w:left="45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否</w:t>
            </w:r>
          </w:p>
        </w:tc>
      </w:tr>
      <w:tr>
        <w:trPr>
          <w:trHeight w:val="413" w:hRule="exact"/>
        </w:trPr>
        <w:tc>
          <w:tcPr>
            <w:tcW w:w="833"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28"/>
              <w:ind w:right="3"/>
              <w:jc w:val="center"/>
              <w:rPr>
                <w:rFonts w:ascii="新宋体" w:hAnsi="新宋体" w:cs="新宋体" w:eastAsia="新宋体" w:hint="default"/>
                <w:sz w:val="21"/>
                <w:szCs w:val="21"/>
              </w:rPr>
            </w:pPr>
            <w:r>
              <w:rPr>
                <w:rFonts w:ascii="新宋体" w:hAnsi="新宋体" w:cs="新宋体" w:eastAsia="新宋体" w:hint="default"/>
                <w:sz w:val="21"/>
                <w:szCs w:val="21"/>
              </w:rPr>
              <w:t>合计</w:t>
            </w:r>
          </w:p>
        </w:tc>
        <w:tc>
          <w:tcPr>
            <w:tcW w:w="1039"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28"/>
              <w:ind w:left="2" w:right="0"/>
              <w:jc w:val="center"/>
              <w:rPr>
                <w:rFonts w:ascii="新宋体" w:hAnsi="新宋体" w:cs="新宋体" w:eastAsia="新宋体" w:hint="default"/>
                <w:sz w:val="21"/>
                <w:szCs w:val="21"/>
              </w:rPr>
            </w:pPr>
            <w:r>
              <w:rPr>
                <w:rFonts w:ascii="新宋体"/>
                <w:w w:val="100"/>
                <w:sz w:val="21"/>
              </w:rPr>
              <w:t>-</w:t>
            </w:r>
          </w:p>
        </w:tc>
        <w:tc>
          <w:tcPr>
            <w:tcW w:w="624"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28"/>
              <w:ind w:right="0"/>
              <w:jc w:val="center"/>
              <w:rPr>
                <w:rFonts w:ascii="新宋体" w:hAnsi="新宋体" w:cs="新宋体" w:eastAsia="新宋体" w:hint="default"/>
                <w:sz w:val="21"/>
                <w:szCs w:val="21"/>
              </w:rPr>
            </w:pPr>
            <w:r>
              <w:rPr>
                <w:rFonts w:ascii="新宋体"/>
                <w:w w:val="100"/>
                <w:sz w:val="21"/>
              </w:rPr>
              <w:t>-</w:t>
            </w:r>
          </w:p>
        </w:tc>
        <w:tc>
          <w:tcPr>
            <w:tcW w:w="598"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28"/>
              <w:ind w:left="237" w:right="0"/>
              <w:jc w:val="left"/>
              <w:rPr>
                <w:rFonts w:ascii="新宋体" w:hAnsi="新宋体" w:cs="新宋体" w:eastAsia="新宋体" w:hint="default"/>
                <w:sz w:val="21"/>
                <w:szCs w:val="21"/>
              </w:rPr>
            </w:pPr>
            <w:r>
              <w:rPr>
                <w:rFonts w:ascii="新宋体"/>
                <w:w w:val="100"/>
                <w:sz w:val="21"/>
              </w:rPr>
              <w:t>-</w:t>
            </w:r>
          </w:p>
        </w:tc>
        <w:tc>
          <w:tcPr>
            <w:tcW w:w="1094"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28"/>
              <w:ind w:right="0"/>
              <w:jc w:val="center"/>
              <w:rPr>
                <w:rFonts w:ascii="新宋体" w:hAnsi="新宋体" w:cs="新宋体" w:eastAsia="新宋体" w:hint="default"/>
                <w:sz w:val="21"/>
                <w:szCs w:val="21"/>
              </w:rPr>
            </w:pPr>
            <w:r>
              <w:rPr>
                <w:rFonts w:ascii="新宋体"/>
                <w:w w:val="100"/>
                <w:sz w:val="21"/>
              </w:rPr>
              <w:t>-</w:t>
            </w:r>
          </w:p>
        </w:tc>
        <w:tc>
          <w:tcPr>
            <w:tcW w:w="965"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28"/>
              <w:ind w:right="2"/>
              <w:jc w:val="center"/>
              <w:rPr>
                <w:rFonts w:ascii="新宋体" w:hAnsi="新宋体" w:cs="新宋体" w:eastAsia="新宋体" w:hint="default"/>
                <w:sz w:val="21"/>
                <w:szCs w:val="21"/>
              </w:rPr>
            </w:pPr>
            <w:r>
              <w:rPr>
                <w:rFonts w:ascii="新宋体"/>
                <w:w w:val="100"/>
                <w:sz w:val="21"/>
              </w:rPr>
              <w:t>-</w:t>
            </w:r>
          </w:p>
        </w:tc>
        <w:tc>
          <w:tcPr>
            <w:tcW w:w="1164" w:type="dxa"/>
            <w:tcBorders>
              <w:top w:val="single" w:sz="6" w:space="0" w:color="000000"/>
              <w:left w:val="single" w:sz="14" w:space="0" w:color="DCDCDC"/>
              <w:bottom w:val="single" w:sz="12" w:space="0" w:color="000000"/>
              <w:right w:val="single" w:sz="6" w:space="0" w:color="000000"/>
            </w:tcBorders>
          </w:tcPr>
          <w:p>
            <w:pPr>
              <w:pStyle w:val="TableParagraph"/>
              <w:spacing w:line="240" w:lineRule="auto" w:before="28"/>
              <w:ind w:right="17"/>
              <w:jc w:val="right"/>
              <w:rPr>
                <w:rFonts w:ascii="新宋体" w:hAnsi="新宋体" w:cs="新宋体" w:eastAsia="新宋体" w:hint="default"/>
                <w:sz w:val="21"/>
                <w:szCs w:val="21"/>
              </w:rPr>
            </w:pPr>
            <w:r>
              <w:rPr>
                <w:rFonts w:ascii="新宋体"/>
                <w:spacing w:val="-1"/>
                <w:sz w:val="21"/>
              </w:rPr>
              <w:t>26,535,200</w:t>
            </w:r>
          </w:p>
        </w:tc>
        <w:tc>
          <w:tcPr>
            <w:tcW w:w="1133" w:type="dxa"/>
            <w:tcBorders>
              <w:top w:val="single" w:sz="6" w:space="0" w:color="000000"/>
              <w:left w:val="single" w:sz="6" w:space="0" w:color="000000"/>
              <w:bottom w:val="single" w:sz="12" w:space="0" w:color="000000"/>
              <w:right w:val="single" w:sz="14" w:space="0" w:color="DCDCDC"/>
            </w:tcBorders>
          </w:tcPr>
          <w:p>
            <w:pPr>
              <w:pStyle w:val="TableParagraph"/>
              <w:spacing w:line="240" w:lineRule="auto" w:before="28"/>
              <w:ind w:right="6"/>
              <w:jc w:val="right"/>
              <w:rPr>
                <w:rFonts w:ascii="新宋体" w:hAnsi="新宋体" w:cs="新宋体" w:eastAsia="新宋体" w:hint="default"/>
                <w:sz w:val="21"/>
                <w:szCs w:val="21"/>
              </w:rPr>
            </w:pPr>
            <w:r>
              <w:rPr>
                <w:rFonts w:ascii="新宋体"/>
                <w:spacing w:val="-1"/>
                <w:sz w:val="21"/>
              </w:rPr>
              <w:t>53,070,400</w:t>
            </w:r>
          </w:p>
        </w:tc>
        <w:tc>
          <w:tcPr>
            <w:tcW w:w="781" w:type="dxa"/>
            <w:tcBorders>
              <w:top w:val="single" w:sz="6" w:space="0" w:color="000000"/>
              <w:left w:val="single" w:sz="6" w:space="0" w:color="000000"/>
              <w:bottom w:val="single" w:sz="12" w:space="0" w:color="000000"/>
              <w:right w:val="single" w:sz="6" w:space="0" w:color="000000"/>
            </w:tcBorders>
            <w:shd w:val="clear" w:color="auto" w:fill="DCDCDC"/>
          </w:tcPr>
          <w:p>
            <w:pPr>
              <w:pStyle w:val="TableParagraph"/>
              <w:spacing w:line="240" w:lineRule="auto" w:before="28"/>
              <w:ind w:left="1" w:right="0"/>
              <w:jc w:val="center"/>
              <w:rPr>
                <w:rFonts w:ascii="新宋体" w:hAnsi="新宋体" w:cs="新宋体" w:eastAsia="新宋体" w:hint="default"/>
                <w:sz w:val="21"/>
                <w:szCs w:val="21"/>
              </w:rPr>
            </w:pPr>
            <w:r>
              <w:rPr>
                <w:rFonts w:ascii="新宋体"/>
                <w:w w:val="100"/>
                <w:sz w:val="21"/>
              </w:rPr>
              <w:t>-</w:t>
            </w:r>
          </w:p>
        </w:tc>
        <w:tc>
          <w:tcPr>
            <w:tcW w:w="1438" w:type="dxa"/>
            <w:tcBorders>
              <w:top w:val="single" w:sz="6" w:space="0" w:color="000000"/>
              <w:left w:val="single" w:sz="14" w:space="0" w:color="DCDCDC"/>
              <w:bottom w:val="single" w:sz="12" w:space="0" w:color="000000"/>
              <w:right w:val="single" w:sz="9" w:space="0" w:color="DCDCDC"/>
            </w:tcBorders>
          </w:tcPr>
          <w:p>
            <w:pPr>
              <w:pStyle w:val="TableParagraph"/>
              <w:spacing w:line="240" w:lineRule="auto" w:before="28"/>
              <w:ind w:right="11"/>
              <w:jc w:val="right"/>
              <w:rPr>
                <w:rFonts w:ascii="新宋体" w:hAnsi="新宋体" w:cs="新宋体" w:eastAsia="新宋体" w:hint="default"/>
                <w:sz w:val="21"/>
                <w:szCs w:val="21"/>
              </w:rPr>
            </w:pPr>
            <w:r>
              <w:rPr>
                <w:rFonts w:ascii="新宋体"/>
                <w:sz w:val="21"/>
              </w:rPr>
              <w:t>144.95</w:t>
            </w:r>
          </w:p>
        </w:tc>
        <w:tc>
          <w:tcPr>
            <w:tcW w:w="1136" w:type="dxa"/>
            <w:tcBorders>
              <w:top w:val="single" w:sz="6" w:space="0" w:color="000000"/>
              <w:left w:val="single" w:sz="6" w:space="0" w:color="000000"/>
              <w:bottom w:val="single" w:sz="12" w:space="0" w:color="000000"/>
              <w:right w:val="single" w:sz="12" w:space="0" w:color="000000"/>
            </w:tcBorders>
            <w:shd w:val="clear" w:color="auto" w:fill="DCDCDC"/>
          </w:tcPr>
          <w:p>
            <w:pPr>
              <w:pStyle w:val="TableParagraph"/>
              <w:spacing w:line="240" w:lineRule="auto" w:before="28"/>
              <w:ind w:left="506" w:right="0"/>
              <w:jc w:val="left"/>
              <w:rPr>
                <w:rFonts w:ascii="新宋体" w:hAnsi="新宋体" w:cs="新宋体" w:eastAsia="新宋体" w:hint="default"/>
                <w:sz w:val="21"/>
                <w:szCs w:val="21"/>
              </w:rPr>
            </w:pPr>
            <w:r>
              <w:rPr>
                <w:rFonts w:ascii="新宋体"/>
                <w:w w:val="100"/>
                <w:sz w:val="21"/>
              </w:rPr>
              <w:t>-</w:t>
            </w:r>
          </w:p>
        </w:tc>
      </w:tr>
    </w:tbl>
    <w:p>
      <w:pPr>
        <w:spacing w:line="240" w:lineRule="auto" w:before="7"/>
        <w:rPr>
          <w:rFonts w:ascii="新宋体" w:hAnsi="新宋体" w:cs="新宋体" w:eastAsia="新宋体" w:hint="default"/>
          <w:b/>
          <w:bCs/>
          <w:sz w:val="19"/>
          <w:szCs w:val="19"/>
        </w:rPr>
      </w:pPr>
    </w:p>
    <w:p>
      <w:pPr>
        <w:pStyle w:val="BodyText"/>
        <w:spacing w:line="357" w:lineRule="auto" w:before="26"/>
        <w:ind w:left="1142" w:right="1152" w:firstLine="566"/>
        <w:jc w:val="both"/>
        <w:rPr>
          <w:rFonts w:ascii="宋体" w:hAnsi="宋体" w:cs="宋体" w:eastAsia="宋体" w:hint="default"/>
        </w:rPr>
      </w:pPr>
      <w:r>
        <w:rPr>
          <w:rFonts w:ascii="宋体" w:hAnsi="宋体" w:cs="宋体" w:eastAsia="宋体" w:hint="default"/>
          <w:spacing w:val="-2"/>
        </w:rPr>
        <w:t>注：</w:t>
      </w:r>
      <w:r>
        <w:rPr>
          <w:rFonts w:ascii="宋体" w:hAnsi="宋体" w:cs="宋体" w:eastAsia="宋体" w:hint="default"/>
          <w:spacing w:val="-2"/>
        </w:rPr>
        <w:t>1</w:t>
      </w:r>
      <w:r>
        <w:rPr>
          <w:rFonts w:ascii="宋体" w:hAnsi="宋体" w:cs="宋体" w:eastAsia="宋体" w:hint="default"/>
          <w:spacing w:val="-2"/>
        </w:rPr>
        <w:t>、上述董事、监事、高级管理人员为</w:t>
      </w:r>
      <w:r>
        <w:rPr>
          <w:rFonts w:ascii="宋体" w:hAnsi="宋体" w:cs="宋体" w:eastAsia="宋体" w:hint="default"/>
          <w:spacing w:val="-2"/>
        </w:rPr>
        <w:t>2010</w:t>
      </w:r>
      <w:r>
        <w:rPr>
          <w:rFonts w:ascii="宋体" w:hAnsi="宋体" w:cs="宋体" w:eastAsia="宋体" w:hint="default"/>
          <w:spacing w:val="-2"/>
        </w:rPr>
        <w:t>年公司履职的第一届董事会监事</w:t>
      </w:r>
      <w:r>
        <w:rPr>
          <w:rFonts w:ascii="宋体" w:hAnsi="宋体" w:cs="宋体" w:eastAsia="宋体" w:hint="default"/>
        </w:rPr>
        <w:t> 会及所聘任的高级管理人员，任期于</w:t>
      </w:r>
      <w:r>
        <w:rPr>
          <w:rFonts w:ascii="宋体" w:hAnsi="宋体" w:cs="宋体" w:eastAsia="宋体" w:hint="default"/>
        </w:rPr>
        <w:t>2011</w:t>
      </w:r>
      <w:r>
        <w:rPr>
          <w:rFonts w:ascii="宋体" w:hAnsi="宋体" w:cs="宋体" w:eastAsia="宋体" w:hint="default"/>
        </w:rPr>
        <w:t>年</w:t>
      </w:r>
      <w:r>
        <w:rPr>
          <w:rFonts w:ascii="宋体" w:hAnsi="宋体" w:cs="宋体" w:eastAsia="宋体" w:hint="default"/>
        </w:rPr>
        <w:t>1</w:t>
      </w:r>
      <w:r>
        <w:rPr>
          <w:rFonts w:ascii="宋体" w:hAnsi="宋体" w:cs="宋体" w:eastAsia="宋体" w:hint="default"/>
        </w:rPr>
        <w:t>月</w:t>
      </w:r>
      <w:r>
        <w:rPr>
          <w:rFonts w:ascii="宋体" w:hAnsi="宋体" w:cs="宋体" w:eastAsia="宋体" w:hint="default"/>
        </w:rPr>
        <w:t>17</w:t>
      </w:r>
      <w:r>
        <w:rPr>
          <w:rFonts w:ascii="宋体" w:hAnsi="宋体" w:cs="宋体" w:eastAsia="宋体" w:hint="default"/>
        </w:rPr>
        <w:t>日届满，经</w:t>
      </w:r>
      <w:r>
        <w:rPr>
          <w:rFonts w:ascii="宋体" w:hAnsi="宋体" w:cs="宋体" w:eastAsia="宋体" w:hint="default"/>
        </w:rPr>
        <w:t>2011</w:t>
      </w:r>
      <w:r>
        <w:rPr>
          <w:rFonts w:ascii="宋体" w:hAnsi="宋体" w:cs="宋体" w:eastAsia="宋体" w:hint="default"/>
        </w:rPr>
        <w:t>年第一次临时股东 </w:t>
      </w:r>
      <w:r>
        <w:rPr>
          <w:rFonts w:ascii="宋体" w:hAnsi="宋体" w:cs="宋体" w:eastAsia="宋体" w:hint="default"/>
          <w:spacing w:val="-3"/>
        </w:rPr>
        <w:t>大会选举通过，目前已由第二届董事会、监事会及所聘高级管理人员履行职责，详见</w:t>
      </w:r>
      <w:r>
        <w:rPr>
          <w:rFonts w:ascii="宋体" w:hAnsi="宋体" w:cs="宋体" w:eastAsia="宋体" w:hint="default"/>
          <w:spacing w:val="-105"/>
        </w:rPr>
        <w:t> </w:t>
      </w:r>
      <w:r>
        <w:rPr>
          <w:rFonts w:ascii="宋体" w:hAnsi="宋体" w:cs="宋体" w:eastAsia="宋体" w:hint="default"/>
          <w:spacing w:val="-105"/>
        </w:rPr>
      </w:r>
      <w:r>
        <w:rPr>
          <w:rFonts w:ascii="宋体" w:hAnsi="宋体" w:cs="宋体" w:eastAsia="宋体" w:hint="default"/>
        </w:rPr>
        <w:t>公司相关公告，下同。</w:t>
      </w:r>
    </w:p>
    <w:p>
      <w:pPr>
        <w:pStyle w:val="BodyText"/>
        <w:spacing w:line="357" w:lineRule="auto"/>
        <w:ind w:left="1142" w:right="1154" w:firstLine="566"/>
        <w:jc w:val="both"/>
        <w:rPr>
          <w:rFonts w:ascii="宋体" w:hAnsi="宋体" w:cs="宋体" w:eastAsia="宋体" w:hint="default"/>
        </w:rPr>
      </w:pPr>
      <w:r>
        <w:rPr>
          <w:rFonts w:ascii="宋体" w:hAnsi="宋体" w:cs="宋体" w:eastAsia="宋体" w:hint="default"/>
          <w:spacing w:val="-2"/>
        </w:rPr>
        <w:t>2</w:t>
      </w:r>
      <w:r>
        <w:rPr>
          <w:rFonts w:ascii="宋体" w:hAnsi="宋体" w:cs="宋体" w:eastAsia="宋体" w:hint="default"/>
          <w:spacing w:val="-2"/>
        </w:rPr>
        <w:t>、报告期内，公司董事、监事、高级管理人员未持有股票期权或被授予限制性</w:t>
      </w:r>
      <w:r>
        <w:rPr>
          <w:rFonts w:ascii="宋体" w:hAnsi="宋体" w:cs="宋体" w:eastAsia="宋体" w:hint="default"/>
        </w:rPr>
        <w:t> 股票。</w:t>
      </w:r>
    </w:p>
    <w:p>
      <w:pPr>
        <w:spacing w:line="240" w:lineRule="auto" w:before="2"/>
        <w:rPr>
          <w:rFonts w:ascii="宋体" w:hAnsi="宋体" w:cs="宋体" w:eastAsia="宋体" w:hint="default"/>
          <w:sz w:val="27"/>
          <w:szCs w:val="27"/>
        </w:rPr>
      </w:pPr>
    </w:p>
    <w:p>
      <w:pPr>
        <w:pStyle w:val="Heading5"/>
        <w:spacing w:line="446" w:lineRule="auto"/>
        <w:ind w:left="1708" w:right="3096" w:firstLine="2"/>
        <w:jc w:val="left"/>
        <w:rPr>
          <w:b w:val="0"/>
          <w:bCs w:val="0"/>
        </w:rPr>
      </w:pPr>
      <w:r>
        <w:rPr/>
        <w:t>（二）董事、监事、高级管理人员最近</w:t>
      </w:r>
      <w:r>
        <w:rPr>
          <w:spacing w:val="-64"/>
        </w:rPr>
        <w:t> </w:t>
      </w:r>
      <w:r>
        <w:rPr>
          <w:rFonts w:ascii="新宋体" w:hAnsi="新宋体" w:cs="新宋体" w:eastAsia="新宋体" w:hint="default"/>
        </w:rPr>
        <w:t>5</w:t>
      </w:r>
      <w:r>
        <w:rPr>
          <w:rFonts w:ascii="新宋体" w:hAnsi="新宋体" w:cs="新宋体" w:eastAsia="新宋体" w:hint="default"/>
          <w:spacing w:val="-62"/>
        </w:rPr>
        <w:t> </w:t>
      </w:r>
      <w:r>
        <w:rPr/>
        <w:t>年的主要工作经历</w:t>
      </w:r>
      <w:r>
        <w:rPr>
          <w:w w:val="99"/>
        </w:rPr>
        <w:t> </w:t>
      </w:r>
      <w:r>
        <w:rPr>
          <w:rFonts w:ascii="新宋体" w:hAnsi="新宋体" w:cs="新宋体" w:eastAsia="新宋体" w:hint="default"/>
        </w:rPr>
        <w:t>1</w:t>
      </w:r>
      <w:r>
        <w:rPr/>
        <w:t>、董事会成员</w:t>
      </w:r>
      <w:r>
        <w:rPr>
          <w:b w:val="0"/>
          <w:bCs w:val="0"/>
        </w:rPr>
      </w:r>
    </w:p>
    <w:p>
      <w:pPr>
        <w:pStyle w:val="BodyText"/>
        <w:spacing w:line="357" w:lineRule="auto" w:before="0"/>
        <w:ind w:left="1142" w:right="1154" w:firstLine="566"/>
        <w:jc w:val="both"/>
      </w:pPr>
      <w:r>
        <w:rPr>
          <w:rFonts w:ascii="宋体" w:hAnsi="宋体" w:cs="宋体" w:eastAsia="宋体" w:hint="default"/>
          <w:b/>
          <w:bCs/>
        </w:rPr>
        <w:t>任红军</w:t>
      </w:r>
      <w:r>
        <w:rPr/>
        <w:t>，</w:t>
      </w:r>
      <w:r>
        <w:rPr>
          <w:rFonts w:ascii="新宋体" w:hAnsi="新宋体" w:cs="新宋体" w:eastAsia="新宋体" w:hint="default"/>
        </w:rPr>
        <w:t>男，</w:t>
      </w:r>
      <w:r>
        <w:rPr>
          <w:rFonts w:ascii="新宋体" w:hAnsi="新宋体" w:cs="新宋体" w:eastAsia="新宋体" w:hint="default"/>
        </w:rPr>
        <w:t>1967</w:t>
      </w:r>
      <w:r>
        <w:rPr>
          <w:rFonts w:ascii="新宋体" w:hAnsi="新宋体" w:cs="新宋体" w:eastAsia="新宋体" w:hint="default"/>
          <w:spacing w:val="-62"/>
        </w:rPr>
        <w:t> </w:t>
      </w:r>
      <w:r>
        <w:rPr>
          <w:rFonts w:ascii="新宋体" w:hAnsi="新宋体" w:cs="新宋体" w:eastAsia="新宋体" w:hint="default"/>
        </w:rPr>
        <w:t>年出生，</w:t>
      </w:r>
      <w:r>
        <w:rPr>
          <w:rFonts w:ascii="新宋体" w:hAnsi="新宋体" w:cs="新宋体" w:eastAsia="新宋体" w:hint="default"/>
        </w:rPr>
        <w:t>EMBA</w:t>
      </w:r>
      <w:r>
        <w:rPr>
          <w:rFonts w:ascii="新宋体" w:hAnsi="新宋体" w:cs="新宋体" w:eastAsia="新宋体" w:hint="default"/>
        </w:rPr>
        <w:t>，高级工程师，历任郑州晶体管厂技术员、工 程师，郑州汽车客运总公司下属科达电子厂高级工程师、副厂长。</w:t>
      </w:r>
      <w:r>
        <w:rPr>
          <w:rFonts w:ascii="新宋体" w:hAnsi="新宋体" w:cs="新宋体" w:eastAsia="新宋体" w:hint="default"/>
        </w:rPr>
        <w:t>1998</w:t>
      </w:r>
      <w:r>
        <w:rPr>
          <w:rFonts w:ascii="新宋体" w:hAnsi="新宋体" w:cs="新宋体" w:eastAsia="新宋体" w:hint="default"/>
          <w:spacing w:val="-31"/>
        </w:rPr>
        <w:t> </w:t>
      </w:r>
      <w:r>
        <w:rPr>
          <w:rFonts w:ascii="新宋体" w:hAnsi="新宋体" w:cs="新宋体" w:eastAsia="新宋体" w:hint="default"/>
        </w:rPr>
        <w:t>年</w:t>
      </w:r>
      <w:r>
        <w:rPr>
          <w:rFonts w:ascii="新宋体" w:hAnsi="新宋体" w:cs="新宋体" w:eastAsia="新宋体" w:hint="default"/>
          <w:spacing w:val="-32"/>
        </w:rPr>
        <w:t> </w:t>
      </w:r>
      <w:r>
        <w:rPr>
          <w:rFonts w:ascii="新宋体" w:hAnsi="新宋体" w:cs="新宋体" w:eastAsia="新宋体" w:hint="default"/>
        </w:rPr>
        <w:t>9</w:t>
      </w:r>
      <w:r>
        <w:rPr>
          <w:rFonts w:ascii="新宋体" w:hAnsi="新宋体" w:cs="新宋体" w:eastAsia="新宋体" w:hint="default"/>
          <w:spacing w:val="-32"/>
        </w:rPr>
        <w:t> </w:t>
      </w:r>
      <w:r>
        <w:rPr>
          <w:rFonts w:ascii="新宋体" w:hAnsi="新宋体" w:cs="新宋体" w:eastAsia="新宋体" w:hint="default"/>
        </w:rPr>
        <w:t>月设立 本公司前身河南汉威电子有限公司。现任公司董事长</w:t>
      </w:r>
      <w:r>
        <w:rPr/>
        <w:t>。</w:t>
      </w:r>
    </w:p>
    <w:p>
      <w:pPr>
        <w:pStyle w:val="BodyText"/>
        <w:spacing w:line="357" w:lineRule="auto"/>
        <w:ind w:left="1142" w:right="1155" w:firstLine="482"/>
        <w:jc w:val="both"/>
        <w:rPr>
          <w:rFonts w:ascii="新宋体" w:hAnsi="新宋体" w:cs="新宋体" w:eastAsia="新宋体" w:hint="default"/>
        </w:rPr>
      </w:pPr>
      <w:r>
        <w:rPr>
          <w:rFonts w:ascii="宋体" w:hAnsi="宋体" w:cs="宋体" w:eastAsia="宋体" w:hint="default"/>
          <w:b/>
          <w:bCs/>
        </w:rPr>
        <w:t>钟超</w:t>
      </w:r>
      <w:r>
        <w:rPr/>
        <w:t>，女，</w:t>
      </w:r>
      <w:r>
        <w:rPr>
          <w:rFonts w:ascii="宋体" w:hAnsi="宋体" w:cs="宋体" w:eastAsia="宋体" w:hint="default"/>
        </w:rPr>
        <w:t>1967</w:t>
      </w:r>
      <w:r>
        <w:rPr>
          <w:rFonts w:ascii="宋体" w:hAnsi="宋体" w:cs="宋体" w:eastAsia="宋体" w:hint="default"/>
          <w:spacing w:val="-55"/>
        </w:rPr>
        <w:t> </w:t>
      </w:r>
      <w:r>
        <w:rPr/>
        <w:t>年出生，大学专科学历，主管护师。</w:t>
      </w:r>
      <w:r>
        <w:rPr>
          <w:rFonts w:ascii="宋体" w:hAnsi="宋体" w:cs="宋体" w:eastAsia="宋体" w:hint="default"/>
        </w:rPr>
        <w:t>1986</w:t>
      </w:r>
      <w:r>
        <w:rPr>
          <w:rFonts w:ascii="宋体" w:hAnsi="宋体" w:cs="宋体" w:eastAsia="宋体" w:hint="default"/>
          <w:spacing w:val="-56"/>
        </w:rPr>
        <w:t> </w:t>
      </w:r>
      <w:r>
        <w:rPr/>
        <w:t>年</w:t>
      </w:r>
      <w:r>
        <w:rPr>
          <w:spacing w:val="-56"/>
        </w:rPr>
        <w:t> </w:t>
      </w:r>
      <w:r>
        <w:rPr>
          <w:rFonts w:ascii="宋体" w:hAnsi="宋体" w:cs="宋体" w:eastAsia="宋体" w:hint="default"/>
        </w:rPr>
        <w:t>7</w:t>
      </w:r>
      <w:r>
        <w:rPr>
          <w:rFonts w:ascii="宋体" w:hAnsi="宋体" w:cs="宋体" w:eastAsia="宋体" w:hint="default"/>
          <w:spacing w:val="-56"/>
        </w:rPr>
        <w:t> </w:t>
      </w:r>
      <w:r>
        <w:rPr/>
        <w:t>月至今就职于郑 州大学第一附属医院神经外科。</w:t>
      </w:r>
      <w:r>
        <w:rPr>
          <w:rFonts w:ascii="新宋体" w:hAnsi="新宋体" w:cs="新宋体" w:eastAsia="新宋体" w:hint="default"/>
        </w:rPr>
        <w:t>现任公司第二届董事会董事。</w:t>
      </w:r>
    </w:p>
    <w:p>
      <w:pPr>
        <w:pStyle w:val="BodyText"/>
        <w:spacing w:line="357" w:lineRule="auto"/>
        <w:ind w:left="1142" w:right="1155" w:firstLine="482"/>
        <w:jc w:val="both"/>
      </w:pPr>
      <w:r>
        <w:rPr>
          <w:rFonts w:ascii="宋体" w:hAnsi="宋体" w:cs="宋体" w:eastAsia="宋体" w:hint="default"/>
          <w:b/>
          <w:bCs/>
        </w:rPr>
        <w:t>刘瑞玲</w:t>
      </w:r>
      <w:r>
        <w:rPr/>
        <w:t>，女，</w:t>
      </w:r>
      <w:r>
        <w:rPr>
          <w:rFonts w:ascii="宋体" w:hAnsi="宋体" w:cs="宋体" w:eastAsia="宋体" w:hint="default"/>
        </w:rPr>
        <w:t>1972</w:t>
      </w:r>
      <w:r>
        <w:rPr>
          <w:rFonts w:ascii="宋体" w:hAnsi="宋体" w:cs="宋体" w:eastAsia="宋体" w:hint="default"/>
          <w:spacing w:val="15"/>
        </w:rPr>
        <w:t> </w:t>
      </w:r>
      <w:r>
        <w:rPr/>
        <w:t>年出生，</w:t>
      </w:r>
      <w:r>
        <w:rPr>
          <w:rFonts w:ascii="宋体" w:hAnsi="宋体" w:cs="宋体" w:eastAsia="宋体" w:hint="default"/>
        </w:rPr>
        <w:t>EMBA</w:t>
      </w:r>
      <w:r>
        <w:rPr/>
        <w:t>，曾任职于郑州晶体管厂核算处、郑州汽车客 运总公司下属科达电子厂会计科，</w:t>
      </w:r>
      <w:r>
        <w:rPr>
          <w:rFonts w:ascii="宋体" w:hAnsi="宋体" w:cs="宋体" w:eastAsia="宋体" w:hint="default"/>
        </w:rPr>
        <w:t>1998</w:t>
      </w:r>
      <w:r>
        <w:rPr>
          <w:rFonts w:ascii="宋体" w:hAnsi="宋体" w:cs="宋体" w:eastAsia="宋体" w:hint="default"/>
          <w:spacing w:val="-32"/>
        </w:rPr>
        <w:t> </w:t>
      </w:r>
      <w:r>
        <w:rPr/>
        <w:t>年</w:t>
      </w:r>
      <w:r>
        <w:rPr>
          <w:spacing w:val="-32"/>
        </w:rPr>
        <w:t> </w:t>
      </w:r>
      <w:r>
        <w:rPr>
          <w:rFonts w:ascii="宋体" w:hAnsi="宋体" w:cs="宋体" w:eastAsia="宋体" w:hint="default"/>
        </w:rPr>
        <w:t>9</w:t>
      </w:r>
      <w:r>
        <w:rPr>
          <w:rFonts w:ascii="宋体" w:hAnsi="宋体" w:cs="宋体" w:eastAsia="宋体" w:hint="default"/>
          <w:spacing w:val="-31"/>
        </w:rPr>
        <w:t> </w:t>
      </w:r>
      <w:r>
        <w:rPr/>
        <w:t>月起就职于汉威电子。现任公司第二届 董事会董事、董事会秘书。</w:t>
      </w:r>
    </w:p>
    <w:p>
      <w:pPr>
        <w:pStyle w:val="BodyText"/>
        <w:spacing w:line="357" w:lineRule="auto"/>
        <w:ind w:left="1142" w:right="1155" w:firstLine="482"/>
        <w:jc w:val="both"/>
      </w:pPr>
      <w:r>
        <w:rPr>
          <w:rFonts w:ascii="宋体" w:hAnsi="宋体" w:cs="宋体" w:eastAsia="宋体" w:hint="default"/>
          <w:b/>
          <w:bCs/>
        </w:rPr>
        <w:t>焦桂东</w:t>
      </w:r>
      <w:r>
        <w:rPr/>
        <w:t>，男，</w:t>
      </w:r>
      <w:r>
        <w:rPr>
          <w:rFonts w:ascii="宋体" w:hAnsi="宋体" w:cs="宋体" w:eastAsia="宋体" w:hint="default"/>
        </w:rPr>
        <w:t>1972</w:t>
      </w:r>
      <w:r>
        <w:rPr>
          <w:rFonts w:ascii="宋体" w:hAnsi="宋体" w:cs="宋体" w:eastAsia="宋体" w:hint="default"/>
          <w:spacing w:val="15"/>
        </w:rPr>
        <w:t> </w:t>
      </w:r>
      <w:r>
        <w:rPr/>
        <w:t>年出生，大学专科学历。曾任职于广东东莞励扬集团横江电 </w:t>
      </w:r>
      <w:r>
        <w:rPr>
          <w:spacing w:val="-3"/>
        </w:rPr>
        <w:t>子厂、浙江庄吉集团郑州分公司、郑州三华科技实业有限公司。现任公司第二届董事</w:t>
      </w:r>
      <w:r>
        <w:rPr>
          <w:spacing w:val="-105"/>
        </w:rPr>
        <w:t> </w:t>
      </w:r>
      <w:r>
        <w:rPr>
          <w:spacing w:val="-105"/>
        </w:rPr>
      </w:r>
      <w:r>
        <w:rPr/>
        <w:t>会董事、副总经理。</w:t>
      </w:r>
    </w:p>
    <w:p>
      <w:pPr>
        <w:pStyle w:val="BodyText"/>
        <w:spacing w:line="357" w:lineRule="auto" w:before="37"/>
        <w:ind w:left="1142" w:right="1152" w:firstLine="482"/>
        <w:jc w:val="both"/>
      </w:pPr>
      <w:r>
        <w:rPr>
          <w:rFonts w:ascii="宋体" w:hAnsi="宋体" w:cs="宋体" w:eastAsia="宋体" w:hint="default"/>
          <w:b/>
          <w:bCs/>
        </w:rPr>
        <w:t>张小水</w:t>
      </w:r>
      <w:r>
        <w:rPr/>
        <w:t>，男，</w:t>
      </w:r>
      <w:r>
        <w:rPr>
          <w:rFonts w:ascii="宋体" w:hAnsi="宋体" w:cs="宋体" w:eastAsia="宋体" w:hint="default"/>
        </w:rPr>
        <w:t>1963</w:t>
      </w:r>
      <w:r>
        <w:rPr>
          <w:rFonts w:ascii="宋体" w:hAnsi="宋体" w:cs="宋体" w:eastAsia="宋体" w:hint="default"/>
          <w:spacing w:val="-49"/>
        </w:rPr>
        <w:t> </w:t>
      </w:r>
      <w:r>
        <w:rPr/>
        <w:t>年出生，大学本科学历，高级工程师，</w:t>
      </w:r>
      <w:r>
        <w:rPr>
          <w:rFonts w:ascii="宋体" w:hAnsi="宋体" w:cs="宋体" w:eastAsia="宋体" w:hint="default"/>
        </w:rPr>
        <w:t>1987</w:t>
      </w:r>
      <w:r>
        <w:rPr>
          <w:rFonts w:ascii="宋体" w:hAnsi="宋体" w:cs="宋体" w:eastAsia="宋体" w:hint="default"/>
          <w:spacing w:val="-49"/>
        </w:rPr>
        <w:t> </w:t>
      </w:r>
      <w:r>
        <w:rPr/>
        <w:t>年毕业于吉林大 </w:t>
      </w:r>
      <w:r>
        <w:rPr>
          <w:spacing w:val="-3"/>
        </w:rPr>
        <w:t>学电子科学系半导体化学专业。曾任职于郑州晶体管厂、郑州汽车客运总公司下属科</w:t>
      </w:r>
      <w:r>
        <w:rPr>
          <w:spacing w:val="-101"/>
        </w:rPr>
        <w:t> </w:t>
      </w:r>
      <w:r>
        <w:rPr>
          <w:spacing w:val="-101"/>
        </w:rPr>
      </w:r>
      <w:r>
        <w:rPr>
          <w:spacing w:val="-9"/>
        </w:rPr>
        <w:t>达电子厂，</w:t>
      </w:r>
      <w:r>
        <w:rPr>
          <w:rFonts w:ascii="宋体" w:hAnsi="宋体" w:cs="宋体" w:eastAsia="宋体" w:hint="default"/>
          <w:spacing w:val="-9"/>
        </w:rPr>
        <w:t>2004</w:t>
      </w:r>
      <w:r>
        <w:rPr>
          <w:rFonts w:ascii="宋体" w:hAnsi="宋体" w:cs="宋体" w:eastAsia="宋体" w:hint="default"/>
          <w:spacing w:val="-55"/>
        </w:rPr>
        <w:t> </w:t>
      </w:r>
      <w:r>
        <w:rPr/>
        <w:t>年</w:t>
      </w:r>
      <w:r>
        <w:rPr>
          <w:spacing w:val="-55"/>
        </w:rPr>
        <w:t> </w:t>
      </w:r>
      <w:r>
        <w:rPr>
          <w:rFonts w:ascii="宋体" w:hAnsi="宋体" w:cs="宋体" w:eastAsia="宋体" w:hint="default"/>
        </w:rPr>
        <w:t>1</w:t>
      </w:r>
      <w:r>
        <w:rPr>
          <w:rFonts w:ascii="宋体" w:hAnsi="宋体" w:cs="宋体" w:eastAsia="宋体" w:hint="default"/>
          <w:spacing w:val="-55"/>
        </w:rPr>
        <w:t> </w:t>
      </w:r>
      <w:r>
        <w:rPr>
          <w:spacing w:val="-3"/>
        </w:rPr>
        <w:t>月起担任公司子公司郑州炜盛电子科技有限公司总工程师，</w:t>
      </w:r>
      <w:r>
        <w:rPr>
          <w:rFonts w:ascii="宋体" w:hAnsi="宋体" w:cs="宋体" w:eastAsia="宋体" w:hint="default"/>
          <w:spacing w:val="-3"/>
        </w:rPr>
        <w:t>2008</w:t>
      </w:r>
      <w:r>
        <w:rPr>
          <w:rFonts w:ascii="宋体" w:hAnsi="宋体" w:cs="宋体" w:eastAsia="宋体" w:hint="default"/>
        </w:rPr>
        <w:t> </w:t>
      </w:r>
      <w:r>
        <w:rPr/>
        <w:t>年</w:t>
      </w:r>
      <w:r>
        <w:rPr>
          <w:spacing w:val="-58"/>
        </w:rPr>
        <w:t> </w:t>
      </w:r>
      <w:r>
        <w:rPr>
          <w:rFonts w:ascii="宋体" w:hAnsi="宋体" w:cs="宋体" w:eastAsia="宋体" w:hint="default"/>
        </w:rPr>
        <w:t>8</w:t>
      </w:r>
      <w:r>
        <w:rPr>
          <w:rFonts w:ascii="宋体" w:hAnsi="宋体" w:cs="宋体" w:eastAsia="宋体" w:hint="default"/>
          <w:spacing w:val="-58"/>
        </w:rPr>
        <w:t> </w:t>
      </w:r>
      <w:r>
        <w:rPr/>
        <w:t>月起担任公司总工程师，自</w:t>
      </w:r>
      <w:r>
        <w:rPr>
          <w:spacing w:val="-57"/>
        </w:rPr>
        <w:t> </w:t>
      </w:r>
      <w:r>
        <w:rPr>
          <w:rFonts w:ascii="宋体" w:hAnsi="宋体" w:cs="宋体" w:eastAsia="宋体" w:hint="default"/>
        </w:rPr>
        <w:t>2009</w:t>
      </w:r>
      <w:r>
        <w:rPr>
          <w:rFonts w:ascii="宋体" w:hAnsi="宋体" w:cs="宋体" w:eastAsia="宋体" w:hint="default"/>
          <w:spacing w:val="-58"/>
        </w:rPr>
        <w:t> </w:t>
      </w:r>
      <w:r>
        <w:rPr/>
        <w:t>年</w:t>
      </w:r>
      <w:r>
        <w:rPr>
          <w:spacing w:val="-56"/>
        </w:rPr>
        <w:t> </w:t>
      </w:r>
      <w:r>
        <w:rPr>
          <w:rFonts w:ascii="宋体" w:hAnsi="宋体" w:cs="宋体" w:eastAsia="宋体" w:hint="default"/>
        </w:rPr>
        <w:t>5</w:t>
      </w:r>
      <w:r>
        <w:rPr>
          <w:rFonts w:ascii="宋体" w:hAnsi="宋体" w:cs="宋体" w:eastAsia="宋体" w:hint="default"/>
          <w:spacing w:val="-58"/>
        </w:rPr>
        <w:t> </w:t>
      </w:r>
      <w:r>
        <w:rPr/>
        <w:t>月</w:t>
      </w:r>
      <w:r>
        <w:rPr>
          <w:spacing w:val="-55"/>
        </w:rPr>
        <w:t> </w:t>
      </w:r>
      <w:r>
        <w:rPr>
          <w:rFonts w:ascii="宋体" w:hAnsi="宋体" w:cs="宋体" w:eastAsia="宋体" w:hint="default"/>
        </w:rPr>
        <w:t>6</w:t>
      </w:r>
      <w:r>
        <w:rPr>
          <w:rFonts w:ascii="宋体" w:hAnsi="宋体" w:cs="宋体" w:eastAsia="宋体" w:hint="default"/>
          <w:spacing w:val="-58"/>
        </w:rPr>
        <w:t> </w:t>
      </w:r>
      <w:r>
        <w:rPr/>
        <w:t>日被任命为炜盛电子法定代表人。现 任公司第二届董事会董事、总工程师。</w:t>
      </w:r>
    </w:p>
    <w:p>
      <w:pPr>
        <w:pStyle w:val="BodyText"/>
        <w:spacing w:line="357" w:lineRule="auto"/>
        <w:ind w:left="1142" w:right="1152" w:firstLine="482"/>
        <w:jc w:val="both"/>
      </w:pPr>
      <w:r>
        <w:rPr>
          <w:rFonts w:ascii="宋体" w:hAnsi="宋体" w:cs="宋体" w:eastAsia="宋体" w:hint="default"/>
          <w:b/>
          <w:bCs/>
        </w:rPr>
        <w:t>高天增</w:t>
      </w:r>
      <w:r>
        <w:rPr/>
        <w:t>，男，</w:t>
      </w:r>
      <w:r>
        <w:rPr>
          <w:rFonts w:ascii="宋体" w:hAnsi="宋体" w:cs="宋体" w:eastAsia="宋体" w:hint="default"/>
        </w:rPr>
        <w:t>1960</w:t>
      </w:r>
      <w:r>
        <w:rPr>
          <w:rFonts w:ascii="宋体" w:hAnsi="宋体" w:cs="宋体" w:eastAsia="宋体" w:hint="default"/>
          <w:spacing w:val="15"/>
        </w:rPr>
        <w:t> </w:t>
      </w:r>
      <w:r>
        <w:rPr/>
        <w:t>年出生，中国农业大学博士，现任河南广安生物科技股份有 </w:t>
      </w:r>
      <w:r>
        <w:rPr>
          <w:spacing w:val="-3"/>
        </w:rPr>
        <w:t>限公司董事长兼总裁。高天增先生为中国人民大学农村与农业发展学院兼职教授、河</w:t>
      </w:r>
    </w:p>
    <w:p>
      <w:pPr>
        <w:spacing w:after="0" w:line="357" w:lineRule="auto"/>
        <w:jc w:val="both"/>
        <w:sectPr>
          <w:pgSz w:w="11910" w:h="16840"/>
          <w:pgMar w:header="544" w:footer="980" w:top="1140" w:bottom="1180" w:left="560" w:right="260"/>
        </w:sectPr>
      </w:pPr>
    </w:p>
    <w:p>
      <w:pPr>
        <w:spacing w:line="240" w:lineRule="auto" w:before="3"/>
        <w:rPr>
          <w:rFonts w:ascii="宋体" w:hAnsi="宋体" w:cs="宋体" w:eastAsia="宋体" w:hint="default"/>
          <w:sz w:val="29"/>
          <w:szCs w:val="29"/>
        </w:rPr>
      </w:pPr>
    </w:p>
    <w:p>
      <w:pPr>
        <w:pStyle w:val="BodyText"/>
        <w:spacing w:line="357" w:lineRule="auto" w:before="26"/>
        <w:ind w:right="192"/>
        <w:jc w:val="both"/>
      </w:pPr>
      <w:r>
        <w:rPr/>
        <w:t>南财经学院</w:t>
      </w:r>
      <w:r>
        <w:rPr>
          <w:spacing w:val="-51"/>
        </w:rPr>
        <w:t> </w:t>
      </w:r>
      <w:r>
        <w:rPr>
          <w:rFonts w:ascii="宋体" w:hAnsi="宋体" w:cs="宋体" w:eastAsia="宋体" w:hint="default"/>
        </w:rPr>
        <w:t>MBA</w:t>
      </w:r>
      <w:r>
        <w:rPr>
          <w:rFonts w:ascii="宋体" w:hAnsi="宋体" w:cs="宋体" w:eastAsia="宋体" w:hint="default"/>
          <w:spacing w:val="-50"/>
        </w:rPr>
        <w:t> </w:t>
      </w:r>
      <w:r>
        <w:rPr>
          <w:spacing w:val="-4"/>
        </w:rPr>
        <w:t>中心荣誉教授、河南省工商联副主席、河南省政协委员、郑州市人大</w:t>
      </w:r>
      <w:r>
        <w:rPr>
          <w:spacing w:val="-118"/>
        </w:rPr>
        <w:t> </w:t>
      </w:r>
      <w:r>
        <w:rPr>
          <w:spacing w:val="-118"/>
        </w:rPr>
      </w:r>
      <w:r>
        <w:rPr>
          <w:spacing w:val="-3"/>
        </w:rPr>
        <w:t>代表</w:t>
      </w:r>
      <w:r>
        <w:rPr>
          <w:rFonts w:ascii="新宋体" w:hAnsi="新宋体" w:cs="新宋体" w:eastAsia="新宋体" w:hint="default"/>
          <w:spacing w:val="-3"/>
        </w:rPr>
        <w:t>，撰写了企业管理经典专著《中用管理》及《天增文集》，并</w:t>
      </w:r>
      <w:r>
        <w:rPr>
          <w:spacing w:val="-3"/>
        </w:rPr>
        <w:t>在国家级刊物上发</w:t>
      </w:r>
      <w:r>
        <w:rPr>
          <w:spacing w:val="-104"/>
        </w:rPr>
        <w:t> </w:t>
      </w:r>
      <w:r>
        <w:rPr>
          <w:spacing w:val="-104"/>
        </w:rPr>
      </w:r>
      <w:r>
        <w:rPr/>
        <w:t>表企业管理类论文数十篇。现任公司第二届董事会董事。</w:t>
      </w:r>
    </w:p>
    <w:p>
      <w:pPr>
        <w:pStyle w:val="BodyText"/>
        <w:spacing w:line="357" w:lineRule="auto"/>
        <w:ind w:right="192" w:firstLine="482"/>
        <w:jc w:val="both"/>
      </w:pPr>
      <w:r>
        <w:rPr>
          <w:rFonts w:ascii="新宋体" w:hAnsi="新宋体" w:cs="新宋体" w:eastAsia="新宋体" w:hint="default"/>
          <w:b/>
          <w:bCs/>
        </w:rPr>
        <w:t>庄行方，</w:t>
      </w:r>
      <w:r>
        <w:rPr>
          <w:rFonts w:ascii="新宋体" w:hAnsi="新宋体" w:cs="新宋体" w:eastAsia="新宋体" w:hint="default"/>
        </w:rPr>
        <w:t>男，</w:t>
      </w:r>
      <w:r>
        <w:rPr>
          <w:rFonts w:ascii="新宋体" w:hAnsi="新宋体" w:cs="新宋体" w:eastAsia="新宋体" w:hint="default"/>
        </w:rPr>
        <w:t>1948</w:t>
      </w:r>
      <w:r>
        <w:rPr>
          <w:rFonts w:ascii="新宋体" w:hAnsi="新宋体" w:cs="新宋体" w:eastAsia="新宋体" w:hint="default"/>
          <w:spacing w:val="14"/>
        </w:rPr>
        <w:t> </w:t>
      </w:r>
      <w:r>
        <w:rPr>
          <w:rFonts w:ascii="新宋体" w:hAnsi="新宋体" w:cs="新宋体" w:eastAsia="新宋体" w:hint="default"/>
        </w:rPr>
        <w:t>年出生，硕士研究生，高级经济师，高级会计师，历任中国 </w:t>
      </w:r>
      <w:r>
        <w:rPr>
          <w:rFonts w:ascii="新宋体" w:hAnsi="新宋体" w:cs="新宋体" w:eastAsia="新宋体" w:hint="default"/>
          <w:spacing w:val="-3"/>
        </w:rPr>
        <w:t>电子信息产业发展研究院副主任、副院长，香港上市公司（</w:t>
      </w:r>
      <w:r>
        <w:rPr>
          <w:rFonts w:ascii="新宋体" w:hAnsi="新宋体" w:cs="新宋体" w:eastAsia="新宋体" w:hint="default"/>
          <w:spacing w:val="-3"/>
        </w:rPr>
        <w:t>HK8235</w:t>
      </w:r>
      <w:r>
        <w:rPr>
          <w:rFonts w:ascii="新宋体" w:hAnsi="新宋体" w:cs="新宋体" w:eastAsia="新宋体" w:hint="default"/>
          <w:spacing w:val="-3"/>
        </w:rPr>
        <w:t>）赛迪顾问股份有</w:t>
      </w:r>
      <w:r>
        <w:rPr>
          <w:rFonts w:ascii="新宋体" w:hAnsi="新宋体" w:cs="新宋体" w:eastAsia="新宋体" w:hint="default"/>
          <w:spacing w:val="-91"/>
        </w:rPr>
        <w:t> </w:t>
      </w:r>
      <w:r>
        <w:rPr>
          <w:rFonts w:ascii="新宋体" w:hAnsi="新宋体" w:cs="新宋体" w:eastAsia="新宋体" w:hint="default"/>
          <w:spacing w:val="-91"/>
        </w:rPr>
      </w:r>
      <w:r>
        <w:rPr>
          <w:rFonts w:ascii="新宋体" w:hAnsi="新宋体" w:cs="新宋体" w:eastAsia="新宋体" w:hint="default"/>
          <w:spacing w:val="-3"/>
        </w:rPr>
        <w:t>限公司董事长，自 </w:t>
      </w:r>
      <w:r>
        <w:rPr>
          <w:rFonts w:ascii="新宋体" w:hAnsi="新宋体" w:cs="新宋体" w:eastAsia="新宋体" w:hint="default"/>
        </w:rPr>
        <w:t>1999</w:t>
      </w:r>
      <w:r>
        <w:rPr>
          <w:rFonts w:ascii="新宋体" w:hAnsi="新宋体" w:cs="新宋体" w:eastAsia="新宋体" w:hint="default"/>
          <w:spacing w:val="-68"/>
        </w:rPr>
        <w:t> </w:t>
      </w:r>
      <w:r>
        <w:rPr>
          <w:rFonts w:ascii="新宋体" w:hAnsi="新宋体" w:cs="新宋体" w:eastAsia="新宋体" w:hint="default"/>
        </w:rPr>
        <w:t>年起至今先后任中国电子会计学会副会长，中国信息化推进 </w:t>
      </w:r>
      <w:r>
        <w:rPr>
          <w:rFonts w:ascii="新宋体" w:hAnsi="新宋体" w:cs="新宋体" w:eastAsia="新宋体" w:hint="default"/>
          <w:spacing w:val="-3"/>
        </w:rPr>
        <w:t>联盟副会长，中国电源协会名誉理事长，中国电子资深专家委员会委员、资深经济专</w:t>
      </w:r>
      <w:r>
        <w:rPr>
          <w:rFonts w:ascii="新宋体" w:hAnsi="新宋体" w:cs="新宋体" w:eastAsia="新宋体" w:hint="default"/>
          <w:spacing w:val="-104"/>
        </w:rPr>
        <w:t> </w:t>
      </w:r>
      <w:r>
        <w:rPr>
          <w:rFonts w:ascii="新宋体" w:hAnsi="新宋体" w:cs="新宋体" w:eastAsia="新宋体" w:hint="default"/>
          <w:spacing w:val="-104"/>
        </w:rPr>
      </w:r>
      <w:r>
        <w:rPr>
          <w:rFonts w:ascii="新宋体" w:hAnsi="新宋体" w:cs="新宋体" w:eastAsia="新宋体" w:hint="default"/>
          <w:spacing w:val="-3"/>
        </w:rPr>
        <w:t>家，杭州电子科技大学和北京信息大学教授、研究生导师等职，同时兼任晨讯科技集</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spacing w:val="-3"/>
        </w:rPr>
        <w:t>团有限公司独立董事、华东科技股份有限公司独立董事。</w:t>
      </w:r>
      <w:r>
        <w:rPr>
          <w:spacing w:val="-3"/>
        </w:rPr>
        <w:t>现任公司第二届董事会独立</w:t>
      </w:r>
      <w:r>
        <w:rPr>
          <w:spacing w:val="-100"/>
        </w:rPr>
        <w:t> </w:t>
      </w:r>
      <w:r>
        <w:rPr/>
        <w:t>董事。</w:t>
      </w:r>
    </w:p>
    <w:p>
      <w:pPr>
        <w:pStyle w:val="BodyText"/>
        <w:spacing w:line="357" w:lineRule="auto"/>
        <w:ind w:right="192" w:firstLine="482"/>
        <w:jc w:val="both"/>
      </w:pPr>
      <w:r>
        <w:rPr>
          <w:rFonts w:ascii="新宋体" w:hAnsi="新宋体" w:cs="新宋体" w:eastAsia="新宋体" w:hint="default"/>
          <w:b/>
          <w:bCs/>
        </w:rPr>
        <w:t>景国勋，</w:t>
      </w:r>
      <w:r>
        <w:rPr>
          <w:rFonts w:ascii="新宋体" w:hAnsi="新宋体" w:cs="新宋体" w:eastAsia="新宋体" w:hint="default"/>
        </w:rPr>
        <w:t>男，</w:t>
      </w:r>
      <w:r>
        <w:rPr>
          <w:rFonts w:ascii="新宋体" w:hAnsi="新宋体" w:cs="新宋体" w:eastAsia="新宋体" w:hint="default"/>
        </w:rPr>
        <w:t>1963</w:t>
      </w:r>
      <w:r>
        <w:rPr>
          <w:rFonts w:ascii="新宋体" w:hAnsi="新宋体" w:cs="新宋体" w:eastAsia="新宋体" w:hint="default"/>
          <w:spacing w:val="15"/>
        </w:rPr>
        <w:t> </w:t>
      </w:r>
      <w:r>
        <w:rPr>
          <w:rFonts w:ascii="新宋体" w:hAnsi="新宋体" w:cs="新宋体" w:eastAsia="新宋体" w:hint="default"/>
        </w:rPr>
        <w:t>年出生，</w:t>
      </w:r>
      <w:r>
        <w:rPr/>
        <w:t>北京理工大学安全技术及工程专业</w:t>
      </w:r>
      <w:r>
        <w:rPr>
          <w:rFonts w:ascii="新宋体" w:hAnsi="新宋体" w:cs="新宋体" w:eastAsia="新宋体" w:hint="default"/>
        </w:rPr>
        <w:t>博士后，曾任河 </w:t>
      </w:r>
      <w:r>
        <w:rPr>
          <w:rFonts w:ascii="新宋体" w:hAnsi="新宋体" w:cs="新宋体" w:eastAsia="新宋体" w:hint="default"/>
          <w:spacing w:val="-3"/>
        </w:rPr>
        <w:t>南理工大学安全科学与工程学院院长，河南理工大学校长助理，现任河南理工大学副</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3"/>
        </w:rPr>
        <w:t>校长，同时兼任平顶山天安煤业股份有限公司独立董事。</w:t>
      </w:r>
      <w:r>
        <w:rPr>
          <w:spacing w:val="-3"/>
        </w:rPr>
        <w:t>现任公司第二届董事会独立</w:t>
      </w:r>
      <w:r>
        <w:rPr>
          <w:spacing w:val="-100"/>
        </w:rPr>
        <w:t> </w:t>
      </w:r>
      <w:r>
        <w:rPr/>
        <w:t>董事。</w:t>
      </w:r>
    </w:p>
    <w:p>
      <w:pPr>
        <w:pStyle w:val="BodyText"/>
        <w:spacing w:line="357" w:lineRule="auto"/>
        <w:ind w:right="101" w:firstLine="482"/>
        <w:jc w:val="both"/>
        <w:rPr>
          <w:rFonts w:ascii="新宋体" w:hAnsi="新宋体" w:cs="新宋体" w:eastAsia="新宋体" w:hint="default"/>
        </w:rPr>
      </w:pPr>
      <w:r>
        <w:rPr>
          <w:rFonts w:ascii="新宋体" w:hAnsi="新宋体" w:cs="新宋体" w:eastAsia="新宋体" w:hint="default"/>
          <w:b/>
          <w:bCs/>
        </w:rPr>
        <w:t>李颖江先生：</w:t>
      </w:r>
      <w:r>
        <w:rPr>
          <w:rFonts w:ascii="新宋体" w:hAnsi="新宋体" w:cs="新宋体" w:eastAsia="新宋体" w:hint="default"/>
        </w:rPr>
        <w:t>男，</w:t>
      </w:r>
      <w:r>
        <w:rPr>
          <w:rFonts w:ascii="新宋体" w:hAnsi="新宋体" w:cs="新宋体" w:eastAsia="新宋体" w:hint="default"/>
        </w:rPr>
        <w:t>1959</w:t>
      </w:r>
      <w:r>
        <w:rPr>
          <w:rFonts w:ascii="新宋体" w:hAnsi="新宋体" w:cs="新宋体" w:eastAsia="新宋体" w:hint="default"/>
          <w:spacing w:val="7"/>
        </w:rPr>
        <w:t> </w:t>
      </w:r>
      <w:r>
        <w:rPr>
          <w:rFonts w:ascii="新宋体" w:hAnsi="新宋体" w:cs="新宋体" w:eastAsia="新宋体" w:hint="default"/>
        </w:rPr>
        <w:t>年出生，大学本科学历，曾任中国化学工业部设计公司 职员、中国化学工业部管理干部学院主任科员、中国化学工业部党校函授班班主任、</w:t>
      </w:r>
    </w:p>
    <w:p>
      <w:pPr>
        <w:pStyle w:val="BodyText"/>
        <w:spacing w:line="357" w:lineRule="auto"/>
        <w:ind w:right="196"/>
        <w:jc w:val="both"/>
      </w:pPr>
      <w:r>
        <w:rPr>
          <w:spacing w:val="-3"/>
        </w:rPr>
        <w:t>《中国石油和化工》杂志社首席摄影记者、广告发行部主任，现任</w:t>
      </w:r>
      <w:r>
        <w:rPr>
          <w:rFonts w:ascii="新宋体" w:hAnsi="新宋体" w:cs="新宋体" w:eastAsia="新宋体" w:hint="default"/>
          <w:spacing w:val="-3"/>
        </w:rPr>
        <w:t>中国石油和化学工</w:t>
      </w:r>
      <w:r>
        <w:rPr>
          <w:rFonts w:ascii="新宋体" w:hAnsi="新宋体" w:cs="新宋体" w:eastAsia="新宋体" w:hint="default"/>
          <w:spacing w:val="-105"/>
        </w:rPr>
        <w:t> </w:t>
      </w:r>
      <w:r>
        <w:rPr>
          <w:rFonts w:ascii="新宋体" w:hAnsi="新宋体" w:cs="新宋体" w:eastAsia="新宋体" w:hint="default"/>
          <w:spacing w:val="-3"/>
        </w:rPr>
        <w:t>业联合会中国化工经济技术发展中心首席摄影师、《中国石油和化工经济分析》杂志</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市场总监。</w:t>
      </w:r>
      <w:r>
        <w:rPr/>
        <w:t>现任公司第二届董事会独立董事。</w:t>
      </w:r>
    </w:p>
    <w:p>
      <w:pPr>
        <w:pStyle w:val="BodyText"/>
        <w:spacing w:line="357" w:lineRule="auto"/>
        <w:ind w:right="84" w:firstLine="482"/>
        <w:jc w:val="left"/>
        <w:rPr>
          <w:rFonts w:ascii="宋体" w:hAnsi="宋体" w:cs="宋体" w:eastAsia="宋体" w:hint="default"/>
        </w:rPr>
      </w:pPr>
      <w:r>
        <w:rPr>
          <w:rFonts w:ascii="宋体" w:hAnsi="宋体" w:cs="宋体" w:eastAsia="宋体" w:hint="default"/>
          <w:b/>
          <w:bCs/>
        </w:rPr>
        <w:t>蒋会昌</w:t>
      </w:r>
      <w:r>
        <w:rPr/>
        <w:t>，男，</w:t>
      </w:r>
      <w:r>
        <w:rPr>
          <w:rFonts w:ascii="宋体" w:hAnsi="宋体" w:cs="宋体" w:eastAsia="宋体" w:hint="default"/>
        </w:rPr>
        <w:t>1968</w:t>
      </w:r>
      <w:r>
        <w:rPr>
          <w:rFonts w:ascii="宋体" w:hAnsi="宋体" w:cs="宋体" w:eastAsia="宋体" w:hint="default"/>
          <w:spacing w:val="-76"/>
        </w:rPr>
        <w:t> </w:t>
      </w:r>
      <w:r>
        <w:rPr/>
        <w:t>年出生，</w:t>
      </w:r>
      <w:r>
        <w:rPr>
          <w:rFonts w:ascii="宋体" w:hAnsi="宋体" w:cs="宋体" w:eastAsia="宋体" w:hint="default"/>
        </w:rPr>
        <w:t>MBA</w:t>
      </w:r>
      <w:r>
        <w:rPr/>
        <w:t>，经济师。曾任宁波华瑞电器有限公司常务副总 裁，现任宁波君润投资有限公司总裁。蒋会昌先生的董事任职由股东宁波君润提名， 经公司</w:t>
      </w:r>
      <w:r>
        <w:rPr>
          <w:spacing w:val="-60"/>
        </w:rPr>
        <w:t> </w:t>
      </w:r>
      <w:r>
        <w:rPr>
          <w:rFonts w:ascii="宋体" w:hAnsi="宋体" w:cs="宋体" w:eastAsia="宋体" w:hint="default"/>
        </w:rPr>
        <w:t>2008</w:t>
      </w:r>
      <w:r>
        <w:rPr>
          <w:rFonts w:ascii="宋体" w:hAnsi="宋体" w:cs="宋体" w:eastAsia="宋体" w:hint="default"/>
          <w:spacing w:val="-59"/>
        </w:rPr>
        <w:t> </w:t>
      </w:r>
      <w:r>
        <w:rPr/>
        <w:t>年</w:t>
      </w:r>
      <w:r>
        <w:rPr>
          <w:spacing w:val="-59"/>
        </w:rPr>
        <w:t> </w:t>
      </w:r>
      <w:r>
        <w:rPr>
          <w:rFonts w:ascii="宋体" w:hAnsi="宋体" w:cs="宋体" w:eastAsia="宋体" w:hint="default"/>
        </w:rPr>
        <w:t>9</w:t>
      </w:r>
      <w:r>
        <w:rPr>
          <w:rFonts w:ascii="宋体" w:hAnsi="宋体" w:cs="宋体" w:eastAsia="宋体" w:hint="default"/>
          <w:spacing w:val="-59"/>
        </w:rPr>
        <w:t> </w:t>
      </w:r>
      <w:r>
        <w:rPr/>
        <w:t>月</w:t>
      </w:r>
      <w:r>
        <w:rPr>
          <w:spacing w:val="-59"/>
        </w:rPr>
        <w:t> </w:t>
      </w:r>
      <w:r>
        <w:rPr>
          <w:rFonts w:ascii="宋体" w:hAnsi="宋体" w:cs="宋体" w:eastAsia="宋体" w:hint="default"/>
        </w:rPr>
        <w:t>18</w:t>
      </w:r>
      <w:r>
        <w:rPr>
          <w:rFonts w:ascii="宋体" w:hAnsi="宋体" w:cs="宋体" w:eastAsia="宋体" w:hint="default"/>
          <w:spacing w:val="-59"/>
        </w:rPr>
        <w:t> </w:t>
      </w:r>
      <w:r>
        <w:rPr/>
        <w:t>日召开的</w:t>
      </w:r>
      <w:r>
        <w:rPr>
          <w:spacing w:val="-59"/>
        </w:rPr>
        <w:t> </w:t>
      </w:r>
      <w:r>
        <w:rPr>
          <w:rFonts w:ascii="宋体" w:hAnsi="宋体" w:cs="宋体" w:eastAsia="宋体" w:hint="default"/>
        </w:rPr>
        <w:t>2008</w:t>
      </w:r>
      <w:r>
        <w:rPr>
          <w:rFonts w:ascii="宋体" w:hAnsi="宋体" w:cs="宋体" w:eastAsia="宋体" w:hint="default"/>
          <w:spacing w:val="-59"/>
        </w:rPr>
        <w:t> </w:t>
      </w:r>
      <w:r>
        <w:rPr>
          <w:spacing w:val="-3"/>
        </w:rPr>
        <w:t>年第三次临时股东大会选举产生，于</w:t>
      </w:r>
      <w:r>
        <w:rPr>
          <w:spacing w:val="-59"/>
        </w:rPr>
        <w:t> </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w:t>
      </w:r>
    </w:p>
    <w:p>
      <w:pPr>
        <w:pStyle w:val="BodyText"/>
        <w:spacing w:line="240" w:lineRule="auto"/>
        <w:ind w:right="0"/>
        <w:jc w:val="both"/>
      </w:pPr>
      <w:r>
        <w:rPr/>
        <w:t>月</w:t>
      </w:r>
      <w:r>
        <w:rPr>
          <w:spacing w:val="-61"/>
        </w:rPr>
        <w:t> </w:t>
      </w:r>
      <w:r>
        <w:rPr>
          <w:rFonts w:ascii="宋体" w:hAnsi="宋体" w:cs="宋体" w:eastAsia="宋体" w:hint="default"/>
        </w:rPr>
        <w:t>17</w:t>
      </w:r>
      <w:r>
        <w:rPr>
          <w:rFonts w:ascii="宋体" w:hAnsi="宋体" w:cs="宋体" w:eastAsia="宋体" w:hint="default"/>
          <w:spacing w:val="-60"/>
        </w:rPr>
        <w:t> </w:t>
      </w:r>
      <w:r>
        <w:rPr/>
        <w:t>日任期届满离任，未在公司第二届董事会任职。</w:t>
      </w:r>
    </w:p>
    <w:p>
      <w:pPr>
        <w:pStyle w:val="BodyText"/>
        <w:spacing w:line="357" w:lineRule="auto" w:before="154"/>
        <w:ind w:right="192" w:firstLine="482"/>
        <w:jc w:val="both"/>
      </w:pPr>
      <w:r>
        <w:rPr>
          <w:rFonts w:ascii="宋体" w:hAnsi="宋体" w:cs="宋体" w:eastAsia="宋体" w:hint="default"/>
          <w:b/>
          <w:bCs/>
        </w:rPr>
        <w:t>王震</w:t>
      </w:r>
      <w:r>
        <w:rPr/>
        <w:t>，男，</w:t>
      </w:r>
      <w:r>
        <w:rPr>
          <w:rFonts w:ascii="宋体" w:hAnsi="宋体" w:cs="宋体" w:eastAsia="宋体" w:hint="default"/>
        </w:rPr>
        <w:t>1973</w:t>
      </w:r>
      <w:r>
        <w:rPr>
          <w:rFonts w:ascii="宋体" w:hAnsi="宋体" w:cs="宋体" w:eastAsia="宋体" w:hint="default"/>
          <w:spacing w:val="14"/>
        </w:rPr>
        <w:t> </w:t>
      </w:r>
      <w:r>
        <w:rPr/>
        <w:t>年出生，山西财经大学财政学专业经济学硕士，武汉大学在读 </w:t>
      </w:r>
      <w:r>
        <w:rPr>
          <w:spacing w:val="-3"/>
        </w:rPr>
        <w:t>博士，会计学副教授，曾于河北企业管理培训中心任院团委副书记，现就职于石家庄</w:t>
      </w:r>
      <w:r>
        <w:rPr>
          <w:spacing w:val="-105"/>
        </w:rPr>
        <w:t> </w:t>
      </w:r>
      <w:r>
        <w:rPr>
          <w:spacing w:val="-105"/>
        </w:rPr>
      </w:r>
      <w:r>
        <w:rPr>
          <w:spacing w:val="-3"/>
        </w:rPr>
        <w:t>经济学院，同时兼任中国财税教育网高级税务顾问、中国财务总监资格认证税收筹划</w:t>
      </w:r>
      <w:r>
        <w:rPr>
          <w:spacing w:val="-101"/>
        </w:rPr>
        <w:t> </w:t>
      </w:r>
      <w:r>
        <w:rPr>
          <w:spacing w:val="-101"/>
        </w:rPr>
      </w:r>
      <w:r>
        <w:rPr>
          <w:spacing w:val="-3"/>
        </w:rPr>
        <w:t>课程首席讲师、晶源裕丰电子股份有限公司独立董事、河北人力资源开发研究会常务</w:t>
      </w:r>
      <w:r>
        <w:rPr>
          <w:spacing w:val="-101"/>
        </w:rPr>
        <w:t> </w:t>
      </w:r>
      <w:r>
        <w:rPr>
          <w:spacing w:val="-101"/>
        </w:rPr>
      </w:r>
      <w:r>
        <w:rPr>
          <w:spacing w:val="-3"/>
        </w:rPr>
        <w:t>理事、河北商业会计学会理事等职务，具有注册税务师资格、内部审计师资格和证券</w:t>
      </w:r>
      <w:r>
        <w:rPr>
          <w:spacing w:val="-105"/>
        </w:rPr>
        <w:t> </w:t>
      </w:r>
      <w:r>
        <w:rPr>
          <w:spacing w:val="-105"/>
        </w:rPr>
      </w:r>
      <w:r>
        <w:rPr>
          <w:spacing w:val="-3"/>
        </w:rPr>
        <w:t>交易所认可的上市公司独立董事资格等。王震先生的独立董事任职由股东提名，经公</w:t>
      </w:r>
      <w:r>
        <w:rPr>
          <w:spacing w:val="-101"/>
        </w:rPr>
        <w:t> </w:t>
      </w:r>
      <w:r>
        <w:rPr>
          <w:spacing w:val="-101"/>
        </w:rPr>
      </w:r>
      <w:r>
        <w:rPr/>
        <w:t>司</w:t>
      </w:r>
      <w:r>
        <w:rPr>
          <w:spacing w:val="-49"/>
        </w:rPr>
        <w:t> </w:t>
      </w:r>
      <w:r>
        <w:rPr>
          <w:rFonts w:ascii="宋体" w:hAnsi="宋体" w:cs="宋体" w:eastAsia="宋体" w:hint="default"/>
        </w:rPr>
        <w:t>2008</w:t>
      </w:r>
      <w:r>
        <w:rPr>
          <w:rFonts w:ascii="宋体" w:hAnsi="宋体" w:cs="宋体" w:eastAsia="宋体" w:hint="default"/>
          <w:spacing w:val="-48"/>
        </w:rPr>
        <w:t> </w:t>
      </w:r>
      <w:r>
        <w:rPr/>
        <w:t>年</w:t>
      </w:r>
      <w:r>
        <w:rPr>
          <w:spacing w:val="-48"/>
        </w:rPr>
        <w:t> </w:t>
      </w:r>
      <w:r>
        <w:rPr>
          <w:rFonts w:ascii="宋体" w:hAnsi="宋体" w:cs="宋体" w:eastAsia="宋体" w:hint="default"/>
        </w:rPr>
        <w:t>5</w:t>
      </w:r>
      <w:r>
        <w:rPr>
          <w:rFonts w:ascii="宋体" w:hAnsi="宋体" w:cs="宋体" w:eastAsia="宋体" w:hint="default"/>
          <w:spacing w:val="-48"/>
        </w:rPr>
        <w:t> </w:t>
      </w:r>
      <w:r>
        <w:rPr/>
        <w:t>月</w:t>
      </w:r>
      <w:r>
        <w:rPr>
          <w:spacing w:val="-48"/>
        </w:rPr>
        <w:t> </w:t>
      </w:r>
      <w:r>
        <w:rPr>
          <w:rFonts w:ascii="宋体" w:hAnsi="宋体" w:cs="宋体" w:eastAsia="宋体" w:hint="default"/>
        </w:rPr>
        <w:t>15</w:t>
      </w:r>
      <w:r>
        <w:rPr>
          <w:rFonts w:ascii="宋体" w:hAnsi="宋体" w:cs="宋体" w:eastAsia="宋体" w:hint="default"/>
          <w:spacing w:val="-48"/>
        </w:rPr>
        <w:t> </w:t>
      </w:r>
      <w:r>
        <w:rPr/>
        <w:t>日召开的</w:t>
      </w:r>
      <w:r>
        <w:rPr>
          <w:spacing w:val="-48"/>
        </w:rPr>
        <w:t> </w:t>
      </w:r>
      <w:r>
        <w:rPr>
          <w:rFonts w:ascii="宋体" w:hAnsi="宋体" w:cs="宋体" w:eastAsia="宋体" w:hint="default"/>
        </w:rPr>
        <w:t>2008</w:t>
      </w:r>
      <w:r>
        <w:rPr>
          <w:rFonts w:ascii="宋体" w:hAnsi="宋体" w:cs="宋体" w:eastAsia="宋体" w:hint="default"/>
          <w:spacing w:val="-48"/>
        </w:rPr>
        <w:t> </w:t>
      </w:r>
      <w:r>
        <w:rPr/>
        <w:t>年第一次临时股东大会选举产生，于</w:t>
      </w:r>
      <w:r>
        <w:rPr>
          <w:spacing w:val="-48"/>
        </w:rPr>
        <w:t> </w:t>
      </w:r>
      <w:r>
        <w:rPr>
          <w:rFonts w:ascii="宋体" w:hAnsi="宋体" w:cs="宋体" w:eastAsia="宋体" w:hint="default"/>
        </w:rPr>
        <w:t>2011</w:t>
      </w:r>
      <w:r>
        <w:rPr>
          <w:rFonts w:ascii="宋体" w:hAnsi="宋体" w:cs="宋体" w:eastAsia="宋体" w:hint="default"/>
          <w:spacing w:val="-48"/>
        </w:rPr>
        <w:t> </w:t>
      </w:r>
      <w:r>
        <w:rPr/>
        <w:t>年</w:t>
      </w:r>
      <w:r>
        <w:rPr>
          <w:spacing w:val="-48"/>
        </w:rPr>
        <w:t> </w:t>
      </w:r>
      <w:r>
        <w:rPr>
          <w:rFonts w:ascii="宋体" w:hAnsi="宋体" w:cs="宋体" w:eastAsia="宋体" w:hint="default"/>
        </w:rPr>
        <w:t>1</w:t>
      </w:r>
      <w:r>
        <w:rPr>
          <w:rFonts w:ascii="宋体" w:hAnsi="宋体" w:cs="宋体" w:eastAsia="宋体" w:hint="default"/>
          <w:spacing w:val="-48"/>
        </w:rPr>
        <w:t> </w:t>
      </w:r>
      <w:r>
        <w:rPr/>
        <w:t>月</w:t>
      </w:r>
    </w:p>
    <w:p>
      <w:pPr>
        <w:spacing w:after="0" w:line="357" w:lineRule="auto"/>
        <w:jc w:val="both"/>
        <w:sectPr>
          <w:footerReference w:type="default" r:id="rId33"/>
          <w:pgSz w:w="11910" w:h="16840"/>
          <w:pgMar w:footer="980" w:header="544" w:top="1140" w:bottom="1180" w:left="1560" w:right="1220"/>
          <w:pgNumType w:start="61"/>
        </w:sectPr>
      </w:pPr>
    </w:p>
    <w:p>
      <w:pPr>
        <w:spacing w:line="240" w:lineRule="auto" w:before="3"/>
        <w:rPr>
          <w:rFonts w:ascii="宋体" w:hAnsi="宋体" w:cs="宋体" w:eastAsia="宋体" w:hint="default"/>
          <w:sz w:val="29"/>
          <w:szCs w:val="29"/>
        </w:rPr>
      </w:pPr>
    </w:p>
    <w:p>
      <w:pPr>
        <w:pStyle w:val="BodyText"/>
        <w:spacing w:line="240" w:lineRule="auto" w:before="26"/>
        <w:ind w:right="100"/>
        <w:jc w:val="left"/>
      </w:pPr>
      <w:r>
        <w:rPr>
          <w:rFonts w:ascii="宋体" w:hAnsi="宋体" w:cs="宋体" w:eastAsia="宋体" w:hint="default"/>
        </w:rPr>
        <w:t>17</w:t>
      </w:r>
      <w:r>
        <w:rPr>
          <w:rFonts w:ascii="宋体" w:hAnsi="宋体" w:cs="宋体" w:eastAsia="宋体" w:hint="default"/>
          <w:spacing w:val="-61"/>
        </w:rPr>
        <w:t> </w:t>
      </w:r>
      <w:r>
        <w:rPr/>
        <w:t>日任期届满离任，未在公司第二届董事会任职。</w:t>
      </w:r>
    </w:p>
    <w:p>
      <w:pPr>
        <w:pStyle w:val="BodyText"/>
        <w:spacing w:line="357" w:lineRule="auto" w:before="154"/>
        <w:ind w:right="233" w:firstLine="482"/>
        <w:jc w:val="both"/>
      </w:pPr>
      <w:r>
        <w:rPr>
          <w:rFonts w:ascii="宋体" w:hAnsi="宋体" w:cs="宋体" w:eastAsia="宋体" w:hint="default"/>
          <w:b/>
          <w:bCs/>
          <w:spacing w:val="-5"/>
        </w:rPr>
        <w:t>陈铁军</w:t>
      </w:r>
      <w:r>
        <w:rPr>
          <w:spacing w:val="-5"/>
        </w:rPr>
        <w:t>，男，</w:t>
      </w:r>
      <w:r>
        <w:rPr>
          <w:rFonts w:ascii="宋体" w:hAnsi="宋体" w:cs="宋体" w:eastAsia="宋体" w:hint="default"/>
          <w:spacing w:val="-5"/>
        </w:rPr>
        <w:t>1954</w:t>
      </w:r>
      <w:r>
        <w:rPr>
          <w:rFonts w:ascii="宋体" w:hAnsi="宋体" w:cs="宋体" w:eastAsia="宋体" w:hint="default"/>
          <w:spacing w:val="-58"/>
        </w:rPr>
        <w:t> </w:t>
      </w:r>
      <w:r>
        <w:rPr>
          <w:spacing w:val="-4"/>
        </w:rPr>
        <w:t>年出生，博士研究生学历，教授，曾任职于郑州工学院，</w:t>
      </w:r>
      <w:r>
        <w:rPr>
          <w:rFonts w:ascii="宋体" w:hAnsi="宋体" w:cs="宋体" w:eastAsia="宋体" w:hint="default"/>
          <w:spacing w:val="-4"/>
        </w:rPr>
        <w:t>1996</w:t>
      </w:r>
      <w:r>
        <w:rPr>
          <w:rFonts w:ascii="宋体" w:hAnsi="宋体" w:cs="宋体" w:eastAsia="宋体" w:hint="default"/>
        </w:rPr>
        <w:t> </w:t>
      </w:r>
      <w:r>
        <w:rPr/>
        <w:t>至</w:t>
      </w:r>
      <w:r>
        <w:rPr>
          <w:spacing w:val="-68"/>
        </w:rPr>
        <w:t> </w:t>
      </w:r>
      <w:r>
        <w:rPr>
          <w:rFonts w:ascii="宋体" w:hAnsi="宋体" w:cs="宋体" w:eastAsia="宋体" w:hint="default"/>
        </w:rPr>
        <w:t>1997</w:t>
      </w:r>
      <w:r>
        <w:rPr>
          <w:rFonts w:ascii="宋体" w:hAnsi="宋体" w:cs="宋体" w:eastAsia="宋体" w:hint="default"/>
          <w:spacing w:val="-67"/>
        </w:rPr>
        <w:t> </w:t>
      </w:r>
      <w:r>
        <w:rPr/>
        <w:t>年为美国加利福尼亚大学访问学者，</w:t>
      </w:r>
      <w:r>
        <w:rPr>
          <w:rFonts w:ascii="宋体" w:hAnsi="宋体" w:cs="宋体" w:eastAsia="宋体" w:hint="default"/>
        </w:rPr>
        <w:t>2000</w:t>
      </w:r>
      <w:r>
        <w:rPr>
          <w:rFonts w:ascii="宋体" w:hAnsi="宋体" w:cs="宋体" w:eastAsia="宋体" w:hint="default"/>
          <w:spacing w:val="-67"/>
        </w:rPr>
        <w:t> </w:t>
      </w:r>
      <w:r>
        <w:rPr/>
        <w:t>年</w:t>
      </w:r>
      <w:r>
        <w:rPr>
          <w:spacing w:val="-67"/>
        </w:rPr>
        <w:t> </w:t>
      </w:r>
      <w:r>
        <w:rPr>
          <w:rFonts w:ascii="宋体" w:hAnsi="宋体" w:cs="宋体" w:eastAsia="宋体" w:hint="default"/>
        </w:rPr>
        <w:t>5</w:t>
      </w:r>
      <w:r>
        <w:rPr>
          <w:rFonts w:ascii="宋体" w:hAnsi="宋体" w:cs="宋体" w:eastAsia="宋体" w:hint="default"/>
          <w:spacing w:val="-67"/>
        </w:rPr>
        <w:t> </w:t>
      </w:r>
      <w:r>
        <w:rPr/>
        <w:t>月起任郑州大学电气工程学院 </w:t>
      </w:r>
      <w:r>
        <w:rPr>
          <w:spacing w:val="-3"/>
        </w:rPr>
        <w:t>院长。现任河南省高新技术专家联合会副理事长、光机电一体化分委员会理事长、河</w:t>
      </w:r>
      <w:r>
        <w:rPr>
          <w:spacing w:val="-105"/>
        </w:rPr>
        <w:t> </w:t>
      </w:r>
      <w:r>
        <w:rPr>
          <w:spacing w:val="-105"/>
        </w:rPr>
      </w:r>
      <w:r>
        <w:rPr>
          <w:spacing w:val="-3"/>
        </w:rPr>
        <w:t>南省制造业信息化专家组组长、河南省电机工程学会副理事长、河南省自动化学会副</w:t>
      </w:r>
      <w:r>
        <w:rPr>
          <w:spacing w:val="-101"/>
        </w:rPr>
        <w:t> </w:t>
      </w:r>
      <w:r>
        <w:rPr>
          <w:spacing w:val="-101"/>
        </w:rPr>
      </w:r>
      <w:r>
        <w:rPr/>
        <w:t>理事长。陈铁军先生的独立董事任职由股东提名，经公司</w:t>
      </w:r>
      <w:r>
        <w:rPr>
          <w:spacing w:val="-36"/>
        </w:rPr>
        <w:t> </w:t>
      </w:r>
      <w:r>
        <w:rPr>
          <w:rFonts w:ascii="宋体" w:hAnsi="宋体" w:cs="宋体" w:eastAsia="宋体" w:hint="default"/>
        </w:rPr>
        <w:t>2008</w:t>
      </w:r>
      <w:r>
        <w:rPr>
          <w:rFonts w:ascii="宋体" w:hAnsi="宋体" w:cs="宋体" w:eastAsia="宋体" w:hint="default"/>
          <w:spacing w:val="-36"/>
        </w:rPr>
        <w:t> </w:t>
      </w:r>
      <w:r>
        <w:rPr/>
        <w:t>年</w:t>
      </w:r>
      <w:r>
        <w:rPr>
          <w:spacing w:val="-36"/>
        </w:rPr>
        <w:t> </w:t>
      </w:r>
      <w:r>
        <w:rPr>
          <w:rFonts w:ascii="宋体" w:hAnsi="宋体" w:cs="宋体" w:eastAsia="宋体" w:hint="default"/>
        </w:rPr>
        <w:t>6</w:t>
      </w:r>
      <w:r>
        <w:rPr>
          <w:rFonts w:ascii="宋体" w:hAnsi="宋体" w:cs="宋体" w:eastAsia="宋体" w:hint="default"/>
          <w:spacing w:val="-33"/>
        </w:rPr>
        <w:t> </w:t>
      </w:r>
      <w:r>
        <w:rPr/>
        <w:t>月</w:t>
      </w:r>
      <w:r>
        <w:rPr>
          <w:spacing w:val="-36"/>
        </w:rPr>
        <w:t> </w:t>
      </w:r>
      <w:r>
        <w:rPr>
          <w:rFonts w:ascii="宋体" w:hAnsi="宋体" w:cs="宋体" w:eastAsia="宋体" w:hint="default"/>
        </w:rPr>
        <w:t>22</w:t>
      </w:r>
      <w:r>
        <w:rPr>
          <w:rFonts w:ascii="宋体" w:hAnsi="宋体" w:cs="宋体" w:eastAsia="宋体" w:hint="default"/>
          <w:spacing w:val="-36"/>
        </w:rPr>
        <w:t> </w:t>
      </w:r>
      <w:r>
        <w:rPr/>
        <w:t>日召开的</w:t>
      </w:r>
    </w:p>
    <w:p>
      <w:pPr>
        <w:pStyle w:val="BodyText"/>
        <w:spacing w:line="357" w:lineRule="auto"/>
        <w:ind w:right="221"/>
        <w:jc w:val="left"/>
      </w:pPr>
      <w:r>
        <w:rPr>
          <w:rFonts w:ascii="宋体" w:hAnsi="宋体" w:cs="宋体" w:eastAsia="宋体" w:hint="default"/>
        </w:rPr>
        <w:t>2008</w:t>
      </w:r>
      <w:r>
        <w:rPr>
          <w:rFonts w:ascii="宋体" w:hAnsi="宋体" w:cs="宋体" w:eastAsia="宋体" w:hint="default"/>
          <w:spacing w:val="-49"/>
        </w:rPr>
        <w:t> </w:t>
      </w:r>
      <w:r>
        <w:rPr/>
        <w:t>年第二次临时股东大会选举产生，于</w:t>
      </w:r>
      <w:r>
        <w:rPr>
          <w:spacing w:val="-48"/>
        </w:rPr>
        <w:t> </w:t>
      </w:r>
      <w:r>
        <w:rPr>
          <w:rFonts w:ascii="宋体" w:hAnsi="宋体" w:cs="宋体" w:eastAsia="宋体" w:hint="default"/>
        </w:rPr>
        <w:t>2011</w:t>
      </w:r>
      <w:r>
        <w:rPr>
          <w:rFonts w:ascii="宋体" w:hAnsi="宋体" w:cs="宋体" w:eastAsia="宋体" w:hint="default"/>
          <w:spacing w:val="-48"/>
        </w:rPr>
        <w:t> </w:t>
      </w:r>
      <w:r>
        <w:rPr/>
        <w:t>年</w:t>
      </w:r>
      <w:r>
        <w:rPr>
          <w:spacing w:val="-48"/>
        </w:rPr>
        <w:t> </w:t>
      </w:r>
      <w:r>
        <w:rPr>
          <w:rFonts w:ascii="宋体" w:hAnsi="宋体" w:cs="宋体" w:eastAsia="宋体" w:hint="default"/>
        </w:rPr>
        <w:t>1</w:t>
      </w:r>
      <w:r>
        <w:rPr>
          <w:rFonts w:ascii="宋体" w:hAnsi="宋体" w:cs="宋体" w:eastAsia="宋体" w:hint="default"/>
          <w:spacing w:val="-48"/>
        </w:rPr>
        <w:t> </w:t>
      </w:r>
      <w:r>
        <w:rPr/>
        <w:t>月</w:t>
      </w:r>
      <w:r>
        <w:rPr>
          <w:spacing w:val="-48"/>
        </w:rPr>
        <w:t> </w:t>
      </w:r>
      <w:r>
        <w:rPr>
          <w:rFonts w:ascii="宋体" w:hAnsi="宋体" w:cs="宋体" w:eastAsia="宋体" w:hint="default"/>
        </w:rPr>
        <w:t>17</w:t>
      </w:r>
      <w:r>
        <w:rPr>
          <w:rFonts w:ascii="宋体" w:hAnsi="宋体" w:cs="宋体" w:eastAsia="宋体" w:hint="default"/>
          <w:spacing w:val="-48"/>
        </w:rPr>
        <w:t> </w:t>
      </w:r>
      <w:r>
        <w:rPr/>
        <w:t>日任期届满离任，未在公 司第二届董事会任职。</w:t>
      </w:r>
    </w:p>
    <w:p>
      <w:pPr>
        <w:pStyle w:val="BodyText"/>
        <w:spacing w:line="357" w:lineRule="auto" w:before="37"/>
        <w:ind w:right="232" w:firstLine="482"/>
        <w:jc w:val="both"/>
      </w:pPr>
      <w:r>
        <w:rPr>
          <w:rFonts w:ascii="宋体" w:hAnsi="宋体" w:cs="宋体" w:eastAsia="宋体" w:hint="default"/>
          <w:b/>
          <w:bCs/>
        </w:rPr>
        <w:t>尹效华</w:t>
      </w:r>
      <w:r>
        <w:rPr/>
        <w:t>，男，</w:t>
      </w:r>
      <w:r>
        <w:rPr>
          <w:rFonts w:ascii="宋体" w:hAnsi="宋体" w:cs="宋体" w:eastAsia="宋体" w:hint="default"/>
        </w:rPr>
        <w:t>1953</w:t>
      </w:r>
      <w:r>
        <w:rPr>
          <w:rFonts w:ascii="宋体" w:hAnsi="宋体" w:cs="宋体" w:eastAsia="宋体" w:hint="default"/>
          <w:spacing w:val="16"/>
        </w:rPr>
        <w:t> </w:t>
      </w:r>
      <w:r>
        <w:rPr/>
        <w:t>年出生，大学本科学历，经济学副教授，曾就职于安阳钢铁 </w:t>
      </w:r>
      <w:r>
        <w:rPr>
          <w:spacing w:val="-4"/>
        </w:rPr>
        <w:t>公司，现为郑州大学经济学副教授、硕士生及</w:t>
      </w:r>
      <w:r>
        <w:rPr>
          <w:spacing w:val="-47"/>
        </w:rPr>
        <w:t> </w:t>
      </w:r>
      <w:r>
        <w:rPr>
          <w:rFonts w:ascii="宋体" w:hAnsi="宋体" w:cs="宋体" w:eastAsia="宋体" w:hint="default"/>
        </w:rPr>
        <w:t>MBA</w:t>
      </w:r>
      <w:r>
        <w:rPr>
          <w:rFonts w:ascii="宋体" w:hAnsi="宋体" w:cs="宋体" w:eastAsia="宋体" w:hint="default"/>
          <w:spacing w:val="-47"/>
        </w:rPr>
        <w:t> </w:t>
      </w:r>
      <w:r>
        <w:rPr>
          <w:spacing w:val="-3"/>
        </w:rPr>
        <w:t>指导教师，同时兼任河南太龙药业</w:t>
      </w:r>
      <w:r>
        <w:rPr>
          <w:spacing w:val="-118"/>
        </w:rPr>
        <w:t> </w:t>
      </w:r>
      <w:r>
        <w:rPr>
          <w:spacing w:val="-118"/>
        </w:rPr>
      </w:r>
      <w:r>
        <w:rPr>
          <w:spacing w:val="-3"/>
        </w:rPr>
        <w:t>股份有限公司独立董事、郑州三全食品股份有限公司独立董事、河南省上市公司独立</w:t>
      </w:r>
      <w:r>
        <w:rPr>
          <w:spacing w:val="-101"/>
        </w:rPr>
        <w:t> </w:t>
      </w:r>
      <w:r>
        <w:rPr>
          <w:spacing w:val="-101"/>
        </w:rPr>
      </w:r>
      <w:r>
        <w:rPr>
          <w:spacing w:val="-3"/>
        </w:rPr>
        <w:t>董事协会副主任、河南省经济新闻学会副会长、河南省工商联执委、河南省经济学会</w:t>
      </w:r>
      <w:r>
        <w:rPr>
          <w:spacing w:val="-105"/>
        </w:rPr>
        <w:t> </w:t>
      </w:r>
      <w:r>
        <w:rPr>
          <w:spacing w:val="-105"/>
        </w:rPr>
      </w:r>
      <w:r>
        <w:rPr>
          <w:spacing w:val="-4"/>
        </w:rPr>
        <w:t>副秘书长。尹效华先生的独立董事任职由股东提名，经公司</w:t>
      </w:r>
      <w:r>
        <w:rPr>
          <w:spacing w:val="-58"/>
        </w:rPr>
        <w:t> </w:t>
      </w:r>
      <w:r>
        <w:rPr>
          <w:rFonts w:ascii="宋体" w:hAnsi="宋体" w:cs="宋体" w:eastAsia="宋体" w:hint="default"/>
        </w:rPr>
        <w:t>2008</w:t>
      </w:r>
      <w:r>
        <w:rPr>
          <w:rFonts w:ascii="宋体" w:hAnsi="宋体" w:cs="宋体" w:eastAsia="宋体" w:hint="default"/>
          <w:spacing w:val="-58"/>
        </w:rPr>
        <w:t> </w:t>
      </w:r>
      <w:r>
        <w:rPr/>
        <w:t>年</w:t>
      </w:r>
      <w:r>
        <w:rPr>
          <w:spacing w:val="-58"/>
        </w:rPr>
        <w:t> </w:t>
      </w:r>
      <w:r>
        <w:rPr>
          <w:rFonts w:ascii="宋体" w:hAnsi="宋体" w:cs="宋体" w:eastAsia="宋体" w:hint="default"/>
        </w:rPr>
        <w:t>5</w:t>
      </w:r>
      <w:r>
        <w:rPr>
          <w:rFonts w:ascii="宋体" w:hAnsi="宋体" w:cs="宋体" w:eastAsia="宋体" w:hint="default"/>
          <w:spacing w:val="-58"/>
        </w:rPr>
        <w:t> </w:t>
      </w:r>
      <w:r>
        <w:rPr/>
        <w:t>月</w:t>
      </w:r>
      <w:r>
        <w:rPr>
          <w:spacing w:val="-58"/>
        </w:rPr>
        <w:t> </w:t>
      </w:r>
      <w:r>
        <w:rPr>
          <w:rFonts w:ascii="宋体" w:hAnsi="宋体" w:cs="宋体" w:eastAsia="宋体" w:hint="default"/>
        </w:rPr>
        <w:t>15</w:t>
      </w:r>
      <w:r>
        <w:rPr>
          <w:rFonts w:ascii="宋体" w:hAnsi="宋体" w:cs="宋体" w:eastAsia="宋体" w:hint="default"/>
          <w:spacing w:val="-58"/>
        </w:rPr>
        <w:t> </w:t>
      </w:r>
      <w:r>
        <w:rPr/>
        <w:t>日召开的</w:t>
      </w:r>
    </w:p>
    <w:p>
      <w:pPr>
        <w:pStyle w:val="BodyText"/>
        <w:spacing w:line="357" w:lineRule="auto"/>
        <w:ind w:right="221"/>
        <w:jc w:val="left"/>
      </w:pPr>
      <w:r>
        <w:rPr>
          <w:rFonts w:ascii="宋体" w:hAnsi="宋体" w:cs="宋体" w:eastAsia="宋体" w:hint="default"/>
        </w:rPr>
        <w:t>2008</w:t>
      </w:r>
      <w:r>
        <w:rPr>
          <w:rFonts w:ascii="宋体" w:hAnsi="宋体" w:cs="宋体" w:eastAsia="宋体" w:hint="default"/>
          <w:spacing w:val="-49"/>
        </w:rPr>
        <w:t> </w:t>
      </w:r>
      <w:r>
        <w:rPr/>
        <w:t>年第一次临时股东大会选举产生，于</w:t>
      </w:r>
      <w:r>
        <w:rPr>
          <w:spacing w:val="-48"/>
        </w:rPr>
        <w:t> </w:t>
      </w:r>
      <w:r>
        <w:rPr>
          <w:rFonts w:ascii="宋体" w:hAnsi="宋体" w:cs="宋体" w:eastAsia="宋体" w:hint="default"/>
        </w:rPr>
        <w:t>2011</w:t>
      </w:r>
      <w:r>
        <w:rPr>
          <w:rFonts w:ascii="宋体" w:hAnsi="宋体" w:cs="宋体" w:eastAsia="宋体" w:hint="default"/>
          <w:spacing w:val="-48"/>
        </w:rPr>
        <w:t> </w:t>
      </w:r>
      <w:r>
        <w:rPr/>
        <w:t>年</w:t>
      </w:r>
      <w:r>
        <w:rPr>
          <w:spacing w:val="-48"/>
        </w:rPr>
        <w:t> </w:t>
      </w:r>
      <w:r>
        <w:rPr>
          <w:rFonts w:ascii="宋体" w:hAnsi="宋体" w:cs="宋体" w:eastAsia="宋体" w:hint="default"/>
        </w:rPr>
        <w:t>1</w:t>
      </w:r>
      <w:r>
        <w:rPr>
          <w:rFonts w:ascii="宋体" w:hAnsi="宋体" w:cs="宋体" w:eastAsia="宋体" w:hint="default"/>
          <w:spacing w:val="-48"/>
        </w:rPr>
        <w:t> </w:t>
      </w:r>
      <w:r>
        <w:rPr/>
        <w:t>月</w:t>
      </w:r>
      <w:r>
        <w:rPr>
          <w:spacing w:val="-48"/>
        </w:rPr>
        <w:t> </w:t>
      </w:r>
      <w:r>
        <w:rPr>
          <w:rFonts w:ascii="宋体" w:hAnsi="宋体" w:cs="宋体" w:eastAsia="宋体" w:hint="default"/>
        </w:rPr>
        <w:t>17</w:t>
      </w:r>
      <w:r>
        <w:rPr>
          <w:rFonts w:ascii="宋体" w:hAnsi="宋体" w:cs="宋体" w:eastAsia="宋体" w:hint="default"/>
          <w:spacing w:val="-48"/>
        </w:rPr>
        <w:t> </w:t>
      </w:r>
      <w:r>
        <w:rPr/>
        <w:t>日任期届满离任，未在公 司第二届董事会任职。</w:t>
      </w:r>
    </w:p>
    <w:p>
      <w:pPr>
        <w:pStyle w:val="Heading5"/>
        <w:spacing w:line="240" w:lineRule="auto" w:before="77"/>
        <w:ind w:left="766" w:right="100"/>
        <w:jc w:val="left"/>
        <w:rPr>
          <w:b w:val="0"/>
          <w:bCs w:val="0"/>
        </w:rPr>
      </w:pPr>
      <w:r>
        <w:rPr>
          <w:rFonts w:ascii="新宋体" w:hAnsi="新宋体" w:cs="新宋体" w:eastAsia="新宋体" w:hint="default"/>
        </w:rPr>
        <w:t>2</w:t>
      </w:r>
      <w:r>
        <w:rPr/>
        <w:t>、监事会成员</w:t>
      </w:r>
      <w:r>
        <w:rPr>
          <w:b w:val="0"/>
          <w:bCs w:val="0"/>
        </w:rPr>
      </w:r>
    </w:p>
    <w:p>
      <w:pPr>
        <w:pStyle w:val="BodyText"/>
        <w:spacing w:line="357" w:lineRule="auto" w:before="192"/>
        <w:ind w:right="97" w:firstLine="482"/>
        <w:jc w:val="left"/>
      </w:pPr>
      <w:r>
        <w:rPr>
          <w:rFonts w:ascii="宋体" w:hAnsi="宋体" w:cs="宋体" w:eastAsia="宋体" w:hint="default"/>
          <w:b/>
          <w:bCs/>
        </w:rPr>
        <w:t>张艳丽，</w:t>
      </w:r>
      <w:r>
        <w:rPr/>
        <w:t>女，</w:t>
      </w:r>
      <w:r>
        <w:rPr>
          <w:rFonts w:ascii="宋体" w:hAnsi="宋体" w:cs="宋体" w:eastAsia="宋体" w:hint="default"/>
        </w:rPr>
        <w:t>1972</w:t>
      </w:r>
      <w:r>
        <w:rPr>
          <w:rFonts w:ascii="宋体" w:hAnsi="宋体" w:cs="宋体" w:eastAsia="宋体" w:hint="default"/>
          <w:spacing w:val="7"/>
        </w:rPr>
        <w:t> </w:t>
      </w:r>
      <w:r>
        <w:rPr/>
        <w:t>年出生，大学专科学历。曾任职于郑州晶体管厂、郑州汽车 客运总公司下属科达电子厂，</w:t>
      </w:r>
      <w:r>
        <w:rPr>
          <w:rFonts w:ascii="宋体" w:hAnsi="宋体" w:cs="宋体" w:eastAsia="宋体" w:hint="default"/>
        </w:rPr>
        <w:t>1998</w:t>
      </w:r>
      <w:r>
        <w:rPr>
          <w:rFonts w:ascii="宋体" w:hAnsi="宋体" w:cs="宋体" w:eastAsia="宋体" w:hint="default"/>
          <w:spacing w:val="-71"/>
        </w:rPr>
        <w:t> </w:t>
      </w:r>
      <w:r>
        <w:rPr/>
        <w:t>年</w:t>
      </w:r>
      <w:r>
        <w:rPr>
          <w:spacing w:val="-71"/>
        </w:rPr>
        <w:t> </w:t>
      </w:r>
      <w:r>
        <w:rPr>
          <w:rFonts w:ascii="宋体" w:hAnsi="宋体" w:cs="宋体" w:eastAsia="宋体" w:hint="default"/>
        </w:rPr>
        <w:t>9</w:t>
      </w:r>
      <w:r>
        <w:rPr>
          <w:rFonts w:ascii="宋体" w:hAnsi="宋体" w:cs="宋体" w:eastAsia="宋体" w:hint="default"/>
          <w:spacing w:val="-71"/>
        </w:rPr>
        <w:t> </w:t>
      </w:r>
      <w:r>
        <w:rPr/>
        <w:t>月起就职于</w:t>
      </w:r>
      <w:r>
        <w:rPr>
          <w:rFonts w:ascii="新宋体" w:hAnsi="新宋体" w:cs="新宋体" w:eastAsia="新宋体" w:hint="default"/>
        </w:rPr>
        <w:t>公司前身河南汉威电子有限公司</w:t>
      </w:r>
      <w:r>
        <w:rPr/>
        <w:t>。 现任公司第二届监事会监事会主席、公司审计部经理。</w:t>
      </w:r>
    </w:p>
    <w:p>
      <w:pPr>
        <w:pStyle w:val="BodyText"/>
        <w:spacing w:line="357" w:lineRule="auto"/>
        <w:ind w:right="97" w:firstLine="482"/>
        <w:jc w:val="left"/>
      </w:pPr>
      <w:r>
        <w:rPr>
          <w:rFonts w:ascii="宋体" w:hAnsi="宋体" w:cs="宋体" w:eastAsia="宋体" w:hint="default"/>
          <w:b/>
          <w:bCs/>
        </w:rPr>
        <w:t>尚中锋，</w:t>
      </w:r>
      <w:r>
        <w:rPr/>
        <w:t>男，</w:t>
      </w:r>
      <w:r>
        <w:rPr>
          <w:rFonts w:ascii="宋体" w:hAnsi="宋体" w:cs="宋体" w:eastAsia="宋体" w:hint="default"/>
        </w:rPr>
        <w:t>1972</w:t>
      </w:r>
      <w:r>
        <w:rPr>
          <w:rFonts w:ascii="宋体" w:hAnsi="宋体" w:cs="宋体" w:eastAsia="宋体" w:hint="default"/>
          <w:spacing w:val="8"/>
        </w:rPr>
        <w:t> </w:t>
      </w:r>
      <w:r>
        <w:rPr/>
        <w:t>年出生，毕业于郑州大学化学系，曾任职于郑州市油泵油嘴 </w:t>
      </w:r>
      <w:r>
        <w:rPr>
          <w:spacing w:val="-3"/>
        </w:rPr>
        <w:t>厂，</w:t>
      </w:r>
      <w:r>
        <w:rPr>
          <w:rFonts w:ascii="宋体" w:hAnsi="宋体" w:cs="宋体" w:eastAsia="宋体" w:hint="default"/>
          <w:spacing w:val="-3"/>
        </w:rPr>
        <w:t>2000</w:t>
      </w:r>
      <w:r>
        <w:rPr>
          <w:rFonts w:ascii="宋体" w:hAnsi="宋体" w:cs="宋体" w:eastAsia="宋体" w:hint="default"/>
          <w:spacing w:val="-75"/>
        </w:rPr>
        <w:t> </w:t>
      </w:r>
      <w:r>
        <w:rPr/>
        <w:t>年起就职于</w:t>
      </w:r>
      <w:r>
        <w:rPr>
          <w:rFonts w:ascii="新宋体" w:hAnsi="新宋体" w:cs="新宋体" w:eastAsia="新宋体" w:hint="default"/>
        </w:rPr>
        <w:t>公司前身河南汉威电子有限公司</w:t>
      </w:r>
      <w:r>
        <w:rPr/>
        <w:t>。现任公司第二届监事会监事、 公司技术总监。</w:t>
      </w:r>
    </w:p>
    <w:p>
      <w:pPr>
        <w:pStyle w:val="BodyText"/>
        <w:spacing w:line="357" w:lineRule="auto"/>
        <w:ind w:right="223" w:firstLine="482"/>
        <w:jc w:val="left"/>
      </w:pPr>
      <w:r>
        <w:rPr>
          <w:rFonts w:ascii="宋体" w:hAnsi="宋体" w:cs="宋体" w:eastAsia="宋体" w:hint="default"/>
          <w:b/>
          <w:bCs/>
        </w:rPr>
        <w:t>祁明锋，</w:t>
      </w:r>
      <w:r>
        <w:rPr/>
        <w:t>男，</w:t>
      </w:r>
      <w:r>
        <w:rPr>
          <w:rFonts w:ascii="宋体" w:hAnsi="宋体" w:cs="宋体" w:eastAsia="宋体" w:hint="default"/>
        </w:rPr>
        <w:t>1981</w:t>
      </w:r>
      <w:r>
        <w:rPr>
          <w:rFonts w:ascii="宋体" w:hAnsi="宋体" w:cs="宋体" w:eastAsia="宋体" w:hint="default"/>
          <w:spacing w:val="15"/>
        </w:rPr>
        <w:t> </w:t>
      </w:r>
      <w:r>
        <w:rPr/>
        <w:t>年出生，大学本科学历，工程师。现任公司第二届监事会职 工监事，兼任子公司郑州炜盛电子科技有限公司技术部经理。</w:t>
      </w:r>
    </w:p>
    <w:p>
      <w:pPr>
        <w:pStyle w:val="Heading5"/>
        <w:spacing w:line="240" w:lineRule="auto" w:before="77"/>
        <w:ind w:left="766" w:right="100"/>
        <w:jc w:val="left"/>
        <w:rPr>
          <w:b w:val="0"/>
          <w:bCs w:val="0"/>
        </w:rPr>
      </w:pPr>
      <w:r>
        <w:rPr>
          <w:rFonts w:ascii="新宋体" w:hAnsi="新宋体" w:cs="新宋体" w:eastAsia="新宋体" w:hint="default"/>
        </w:rPr>
        <w:t>3</w:t>
      </w:r>
      <w:r>
        <w:rPr/>
        <w:t>、高级管理人员</w:t>
      </w:r>
      <w:r>
        <w:rPr>
          <w:b w:val="0"/>
          <w:bCs w:val="0"/>
        </w:rPr>
      </w:r>
    </w:p>
    <w:p>
      <w:pPr>
        <w:pStyle w:val="BodyText"/>
        <w:spacing w:line="357" w:lineRule="auto" w:before="194"/>
        <w:ind w:right="220" w:firstLine="482"/>
        <w:jc w:val="left"/>
      </w:pPr>
      <w:r>
        <w:rPr>
          <w:rFonts w:ascii="宋体" w:hAnsi="宋体" w:cs="宋体" w:eastAsia="宋体" w:hint="default"/>
          <w:b/>
          <w:bCs/>
        </w:rPr>
        <w:t>张志广</w:t>
      </w:r>
      <w:r>
        <w:rPr/>
        <w:t>，男，</w:t>
      </w:r>
      <w:r>
        <w:rPr>
          <w:rFonts w:ascii="宋体" w:hAnsi="宋体" w:cs="宋体" w:eastAsia="宋体" w:hint="default"/>
        </w:rPr>
        <w:t>1975</w:t>
      </w:r>
      <w:r>
        <w:rPr>
          <w:rFonts w:ascii="宋体" w:hAnsi="宋体" w:cs="宋体" w:eastAsia="宋体" w:hint="default"/>
          <w:spacing w:val="-33"/>
        </w:rPr>
        <w:t> </w:t>
      </w:r>
      <w:r>
        <w:rPr/>
        <w:t>年出生，大学本科学历，曾就职于金蝶国际集团。</w:t>
      </w:r>
      <w:r>
        <w:rPr>
          <w:rFonts w:ascii="宋体" w:hAnsi="宋体" w:cs="宋体" w:eastAsia="宋体" w:hint="default"/>
        </w:rPr>
        <w:t>2007</w:t>
      </w:r>
      <w:r>
        <w:rPr>
          <w:rFonts w:ascii="宋体" w:hAnsi="宋体" w:cs="宋体" w:eastAsia="宋体" w:hint="default"/>
          <w:spacing w:val="-34"/>
        </w:rPr>
        <w:t> </w:t>
      </w:r>
      <w:r>
        <w:rPr/>
        <w:t>年</w:t>
      </w:r>
      <w:r>
        <w:rPr>
          <w:spacing w:val="-34"/>
        </w:rPr>
        <w:t> </w:t>
      </w:r>
      <w:r>
        <w:rPr>
          <w:rFonts w:ascii="宋体" w:hAnsi="宋体" w:cs="宋体" w:eastAsia="宋体" w:hint="default"/>
        </w:rPr>
        <w:t>8 </w:t>
      </w:r>
      <w:r>
        <w:rPr/>
        <w:t>月起就职于公司，现任公司总经理。</w:t>
      </w:r>
    </w:p>
    <w:p>
      <w:pPr>
        <w:pStyle w:val="BodyText"/>
        <w:spacing w:line="357" w:lineRule="auto"/>
        <w:ind w:right="224" w:firstLine="482"/>
        <w:jc w:val="left"/>
      </w:pPr>
      <w:r>
        <w:rPr>
          <w:rFonts w:ascii="宋体" w:hAnsi="宋体" w:cs="宋体" w:eastAsia="宋体" w:hint="default"/>
          <w:b/>
          <w:bCs/>
          <w:spacing w:val="-3"/>
        </w:rPr>
        <w:t>刘瑞玲</w:t>
      </w:r>
      <w:r>
        <w:rPr>
          <w:spacing w:val="-3"/>
        </w:rPr>
        <w:t>，现任公司董事会秘书，简历详见本节之“董事、监事和高级管理人员简</w:t>
      </w:r>
      <w:r>
        <w:rPr/>
        <w:t> 要经历及兼职情况”之“(一</w:t>
      </w:r>
      <w:r>
        <w:rPr>
          <w:rFonts w:ascii="宋体" w:hAnsi="宋体" w:cs="宋体" w:eastAsia="宋体" w:hint="default"/>
        </w:rPr>
        <w:t>)</w:t>
      </w:r>
      <w:r>
        <w:rPr/>
        <w:t>董事会成员”。</w:t>
      </w:r>
    </w:p>
    <w:p>
      <w:pPr>
        <w:spacing w:after="0" w:line="357" w:lineRule="auto"/>
        <w:jc w:val="left"/>
        <w:sectPr>
          <w:pgSz w:w="11910" w:h="16840"/>
          <w:pgMar w:header="544" w:footer="980" w:top="1140" w:bottom="1180" w:left="1560" w:right="1180"/>
        </w:sectPr>
      </w:pPr>
    </w:p>
    <w:p>
      <w:pPr>
        <w:spacing w:line="240" w:lineRule="auto" w:before="3"/>
        <w:rPr>
          <w:rFonts w:ascii="宋体" w:hAnsi="宋体" w:cs="宋体" w:eastAsia="宋体" w:hint="default"/>
          <w:sz w:val="29"/>
          <w:szCs w:val="29"/>
        </w:rPr>
      </w:pPr>
    </w:p>
    <w:p>
      <w:pPr>
        <w:pStyle w:val="BodyText"/>
        <w:spacing w:line="357" w:lineRule="auto" w:before="26"/>
        <w:ind w:left="302" w:right="316" w:firstLine="482"/>
        <w:jc w:val="both"/>
      </w:pPr>
      <w:r>
        <w:rPr>
          <w:rFonts w:ascii="宋体" w:hAnsi="宋体" w:cs="宋体" w:eastAsia="宋体" w:hint="default"/>
          <w:b/>
          <w:bCs/>
          <w:spacing w:val="-3"/>
        </w:rPr>
        <w:t>张小水</w:t>
      </w:r>
      <w:r>
        <w:rPr>
          <w:spacing w:val="-3"/>
        </w:rPr>
        <w:t>，现任公司总工程师，简历详见本节之“董事、监事和高级管理人员简要</w:t>
      </w:r>
      <w:r>
        <w:rPr/>
        <w:t> 经历及兼职情况”之“(一</w:t>
      </w:r>
      <w:r>
        <w:rPr>
          <w:rFonts w:ascii="宋体" w:hAnsi="宋体" w:cs="宋体" w:eastAsia="宋体" w:hint="default"/>
        </w:rPr>
        <w:t>)</w:t>
      </w:r>
      <w:r>
        <w:rPr/>
        <w:t>董事会成员”。</w:t>
      </w:r>
    </w:p>
    <w:p>
      <w:pPr>
        <w:pStyle w:val="BodyText"/>
        <w:spacing w:line="357" w:lineRule="auto"/>
        <w:ind w:left="302" w:right="312" w:firstLine="482"/>
        <w:jc w:val="both"/>
      </w:pPr>
      <w:r>
        <w:rPr>
          <w:rFonts w:ascii="宋体" w:hAnsi="宋体" w:cs="宋体" w:eastAsia="宋体" w:hint="default"/>
          <w:b/>
          <w:bCs/>
          <w:spacing w:val="-3"/>
        </w:rPr>
        <w:t>焦桂东</w:t>
      </w:r>
      <w:r>
        <w:rPr>
          <w:spacing w:val="-3"/>
        </w:rPr>
        <w:t>，现任公司副总经理，简历详见本节之“一、董事、监事、高级管理人员</w:t>
      </w:r>
      <w:r>
        <w:rPr/>
        <w:t> 与其他核心人员简介”之“(一</w:t>
      </w:r>
      <w:r>
        <w:rPr>
          <w:rFonts w:ascii="宋体" w:hAnsi="宋体" w:cs="宋体" w:eastAsia="宋体" w:hint="default"/>
        </w:rPr>
        <w:t>)</w:t>
      </w:r>
      <w:r>
        <w:rPr/>
        <w:t>董事会成员”。</w:t>
      </w:r>
    </w:p>
    <w:p>
      <w:pPr>
        <w:pStyle w:val="BodyText"/>
        <w:spacing w:line="357" w:lineRule="auto"/>
        <w:ind w:left="302" w:right="316" w:firstLine="482"/>
        <w:jc w:val="both"/>
      </w:pPr>
      <w:r>
        <w:rPr>
          <w:rFonts w:ascii="宋体" w:hAnsi="宋体" w:cs="宋体" w:eastAsia="宋体" w:hint="default"/>
          <w:b/>
          <w:bCs/>
        </w:rPr>
        <w:t>刘焱</w:t>
      </w:r>
      <w:r>
        <w:rPr/>
        <w:t>，男，</w:t>
      </w:r>
      <w:r>
        <w:rPr>
          <w:rFonts w:ascii="宋体" w:hAnsi="宋体" w:cs="宋体" w:eastAsia="宋体" w:hint="default"/>
        </w:rPr>
        <w:t>1977</w:t>
      </w:r>
      <w:r>
        <w:rPr>
          <w:rFonts w:ascii="宋体" w:hAnsi="宋体" w:cs="宋体" w:eastAsia="宋体" w:hint="default"/>
          <w:spacing w:val="15"/>
        </w:rPr>
        <w:t> </w:t>
      </w:r>
      <w:r>
        <w:rPr/>
        <w:t>年出生，曾任职升荣（东莞）电子有限公司、中安科技集团有 限公司，</w:t>
      </w:r>
      <w:r>
        <w:rPr>
          <w:rFonts w:ascii="宋体" w:hAnsi="宋体" w:cs="宋体" w:eastAsia="宋体" w:hint="default"/>
        </w:rPr>
        <w:t>2007</w:t>
      </w:r>
      <w:r>
        <w:rPr>
          <w:rFonts w:ascii="宋体" w:hAnsi="宋体" w:cs="宋体" w:eastAsia="宋体" w:hint="default"/>
          <w:spacing w:val="-33"/>
        </w:rPr>
        <w:t> </w:t>
      </w:r>
      <w:r>
        <w:rPr/>
        <w:t>年</w:t>
      </w:r>
      <w:r>
        <w:rPr>
          <w:spacing w:val="-33"/>
        </w:rPr>
        <w:t> </w:t>
      </w:r>
      <w:r>
        <w:rPr>
          <w:rFonts w:ascii="宋体" w:hAnsi="宋体" w:cs="宋体" w:eastAsia="宋体" w:hint="default"/>
        </w:rPr>
        <w:t>5</w:t>
      </w:r>
      <w:r>
        <w:rPr>
          <w:rFonts w:ascii="宋体" w:hAnsi="宋体" w:cs="宋体" w:eastAsia="宋体" w:hint="default"/>
          <w:spacing w:val="-33"/>
        </w:rPr>
        <w:t> </w:t>
      </w:r>
      <w:r>
        <w:rPr/>
        <w:t>月就职于公司，现任公司副总经理，兼任公司控股子公司郑州春 泉暖通节能设备有限公司总经理。</w:t>
      </w:r>
    </w:p>
    <w:p>
      <w:pPr>
        <w:pStyle w:val="BodyText"/>
        <w:spacing w:line="357" w:lineRule="auto"/>
        <w:ind w:left="302" w:right="314" w:firstLine="482"/>
        <w:jc w:val="both"/>
        <w:rPr>
          <w:rFonts w:ascii="新宋体" w:hAnsi="新宋体" w:cs="新宋体" w:eastAsia="新宋体" w:hint="default"/>
        </w:rPr>
      </w:pPr>
      <w:r>
        <w:rPr>
          <w:rFonts w:ascii="新宋体" w:hAnsi="新宋体" w:cs="新宋体" w:eastAsia="新宋体" w:hint="default"/>
          <w:b/>
          <w:bCs/>
        </w:rPr>
        <w:t>申华萍，</w:t>
      </w:r>
      <w:r>
        <w:rPr>
          <w:rFonts w:ascii="新宋体" w:hAnsi="新宋体" w:cs="新宋体" w:eastAsia="新宋体" w:hint="default"/>
        </w:rPr>
        <w:t>女，</w:t>
      </w:r>
      <w:r>
        <w:rPr>
          <w:rFonts w:ascii="新宋体" w:hAnsi="新宋体" w:cs="新宋体" w:eastAsia="新宋体" w:hint="default"/>
        </w:rPr>
        <w:t>1966</w:t>
      </w:r>
      <w:r>
        <w:rPr>
          <w:rFonts w:ascii="新宋体" w:hAnsi="新宋体" w:cs="新宋体" w:eastAsia="新宋体" w:hint="default"/>
          <w:spacing w:val="15"/>
        </w:rPr>
        <w:t> </w:t>
      </w:r>
      <w:r>
        <w:rPr>
          <w:rFonts w:ascii="新宋体" w:hAnsi="新宋体" w:cs="新宋体" w:eastAsia="新宋体" w:hint="default"/>
        </w:rPr>
        <w:t>年出生，大学本科学历，高级会计师，注册会计师。历任河 </w:t>
      </w:r>
      <w:r>
        <w:rPr>
          <w:rFonts w:ascii="新宋体" w:hAnsi="新宋体" w:cs="新宋体" w:eastAsia="新宋体" w:hint="default"/>
          <w:spacing w:val="-3"/>
        </w:rPr>
        <w:t>南省机械设备成套局财务处主管会计、副主任科员、处长助理、副处长，现任公司财</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rPr>
        <w:t>务负责人。</w:t>
      </w:r>
    </w:p>
    <w:p>
      <w:pPr>
        <w:spacing w:line="240" w:lineRule="auto" w:before="2"/>
        <w:rPr>
          <w:rFonts w:ascii="新宋体" w:hAnsi="新宋体" w:cs="新宋体" w:eastAsia="新宋体" w:hint="default"/>
          <w:sz w:val="21"/>
          <w:szCs w:val="21"/>
        </w:rPr>
      </w:pPr>
    </w:p>
    <w:p>
      <w:pPr>
        <w:pStyle w:val="Heading5"/>
        <w:spacing w:line="240" w:lineRule="auto"/>
        <w:ind w:left="784" w:right="303"/>
        <w:jc w:val="left"/>
        <w:rPr>
          <w:rFonts w:ascii="宋体" w:hAnsi="宋体" w:cs="宋体" w:eastAsia="宋体" w:hint="default"/>
          <w:b w:val="0"/>
          <w:bCs w:val="0"/>
        </w:rPr>
      </w:pPr>
      <w:r>
        <w:rPr>
          <w:rFonts w:ascii="宋体" w:hAnsi="宋体" w:cs="宋体" w:eastAsia="宋体" w:hint="default"/>
        </w:rPr>
        <w:t>（三）董事、监事、高级管理人员兼职情况</w:t>
      </w:r>
      <w:r>
        <w:rPr>
          <w:rFonts w:ascii="宋体" w:hAnsi="宋体" w:cs="宋体" w:eastAsia="宋体" w:hint="default"/>
          <w:b w:val="0"/>
          <w:bCs w:val="0"/>
        </w:rPr>
      </w:r>
    </w:p>
    <w:p>
      <w:pPr>
        <w:spacing w:line="240" w:lineRule="auto" w:before="12"/>
        <w:rPr>
          <w:rFonts w:ascii="宋体" w:hAnsi="宋体" w:cs="宋体" w:eastAsia="宋体" w:hint="default"/>
          <w:b/>
          <w:bCs/>
          <w:sz w:val="8"/>
          <w:szCs w:val="8"/>
        </w:rPr>
      </w:pPr>
    </w:p>
    <w:tbl>
      <w:tblPr>
        <w:tblW w:w="0" w:type="auto"/>
        <w:jc w:val="left"/>
        <w:tblInd w:w="110" w:type="dxa"/>
        <w:tblLayout w:type="fixed"/>
        <w:tblCellMar>
          <w:top w:w="0" w:type="dxa"/>
          <w:left w:w="0" w:type="dxa"/>
          <w:bottom w:w="0" w:type="dxa"/>
          <w:right w:w="0" w:type="dxa"/>
        </w:tblCellMar>
        <w:tblLook w:val="01E0"/>
      </w:tblPr>
      <w:tblGrid>
        <w:gridCol w:w="1013"/>
        <w:gridCol w:w="1837"/>
        <w:gridCol w:w="4683"/>
        <w:gridCol w:w="1596"/>
      </w:tblGrid>
      <w:tr>
        <w:trPr>
          <w:trHeight w:val="733" w:hRule="exact"/>
        </w:trPr>
        <w:tc>
          <w:tcPr>
            <w:tcW w:w="1013" w:type="dxa"/>
            <w:tcBorders>
              <w:top w:val="single" w:sz="17"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220" w:right="0"/>
              <w:jc w:val="left"/>
              <w:rPr>
                <w:rFonts w:ascii="宋体" w:hAnsi="宋体" w:cs="宋体" w:eastAsia="宋体" w:hint="default"/>
                <w:sz w:val="21"/>
                <w:szCs w:val="21"/>
              </w:rPr>
            </w:pPr>
            <w:r>
              <w:rPr>
                <w:rFonts w:ascii="宋体" w:hAnsi="宋体" w:cs="宋体" w:eastAsia="宋体" w:hint="default"/>
                <w:b/>
                <w:bCs/>
                <w:sz w:val="21"/>
                <w:szCs w:val="21"/>
              </w:rPr>
              <w:t>姓</w:t>
            </w:r>
            <w:r>
              <w:rPr>
                <w:rFonts w:ascii="宋体" w:hAnsi="宋体" w:cs="宋体" w:eastAsia="宋体" w:hint="default"/>
                <w:b/>
                <w:bCs/>
                <w:spacing w:val="-1"/>
                <w:sz w:val="21"/>
                <w:szCs w:val="21"/>
              </w:rPr>
              <w:t> </w:t>
            </w:r>
            <w:r>
              <w:rPr>
                <w:rFonts w:ascii="宋体" w:hAnsi="宋体" w:cs="宋体" w:eastAsia="宋体" w:hint="default"/>
                <w:b/>
                <w:bCs/>
                <w:sz w:val="21"/>
                <w:szCs w:val="21"/>
              </w:rPr>
              <w:t>名</w:t>
            </w:r>
            <w:r>
              <w:rPr>
                <w:rFonts w:ascii="宋体" w:hAnsi="宋体" w:cs="宋体" w:eastAsia="宋体" w:hint="default"/>
                <w:sz w:val="21"/>
                <w:szCs w:val="21"/>
              </w:rPr>
            </w:r>
          </w:p>
        </w:tc>
        <w:tc>
          <w:tcPr>
            <w:tcW w:w="1837"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b/>
                <w:bCs/>
                <w:sz w:val="21"/>
                <w:szCs w:val="21"/>
              </w:rPr>
              <w:t>职</w:t>
            </w:r>
            <w:r>
              <w:rPr>
                <w:rFonts w:ascii="宋体" w:hAnsi="宋体" w:cs="宋体" w:eastAsia="宋体" w:hint="default"/>
                <w:b/>
                <w:bCs/>
                <w:spacing w:val="-1"/>
                <w:sz w:val="21"/>
                <w:szCs w:val="21"/>
              </w:rPr>
              <w:t> </w:t>
            </w:r>
            <w:r>
              <w:rPr>
                <w:rFonts w:ascii="宋体" w:hAnsi="宋体" w:cs="宋体" w:eastAsia="宋体" w:hint="default"/>
                <w:b/>
                <w:bCs/>
                <w:sz w:val="21"/>
                <w:szCs w:val="21"/>
              </w:rPr>
              <w:t>务</w:t>
            </w:r>
            <w:r>
              <w:rPr>
                <w:rFonts w:ascii="宋体" w:hAnsi="宋体" w:cs="宋体" w:eastAsia="宋体" w:hint="default"/>
                <w:sz w:val="21"/>
                <w:szCs w:val="21"/>
              </w:rPr>
            </w:r>
          </w:p>
        </w:tc>
        <w:tc>
          <w:tcPr>
            <w:tcW w:w="4683" w:type="dxa"/>
            <w:tcBorders>
              <w:top w:val="single" w:sz="17"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兼 职 情</w:t>
            </w:r>
            <w:r>
              <w:rPr>
                <w:rFonts w:ascii="宋体" w:hAnsi="宋体" w:cs="宋体" w:eastAsia="宋体" w:hint="default"/>
                <w:b/>
                <w:bCs/>
                <w:spacing w:val="-1"/>
                <w:sz w:val="21"/>
                <w:szCs w:val="21"/>
              </w:rPr>
              <w:t> </w:t>
            </w:r>
            <w:r>
              <w:rPr>
                <w:rFonts w:ascii="宋体" w:hAnsi="宋体" w:cs="宋体" w:eastAsia="宋体" w:hint="default"/>
                <w:b/>
                <w:bCs/>
                <w:sz w:val="21"/>
                <w:szCs w:val="21"/>
              </w:rPr>
              <w:t>况</w:t>
            </w:r>
            <w:r>
              <w:rPr>
                <w:rFonts w:ascii="宋体" w:hAnsi="宋体" w:cs="宋体" w:eastAsia="宋体" w:hint="default"/>
                <w:sz w:val="21"/>
                <w:szCs w:val="21"/>
              </w:rPr>
            </w:r>
          </w:p>
        </w:tc>
        <w:tc>
          <w:tcPr>
            <w:tcW w:w="1596" w:type="dxa"/>
            <w:tcBorders>
              <w:top w:val="single" w:sz="17" w:space="0" w:color="000000"/>
              <w:left w:val="single" w:sz="6" w:space="0" w:color="000000"/>
              <w:bottom w:val="single" w:sz="6" w:space="0" w:color="000000"/>
              <w:right w:val="single" w:sz="17" w:space="0" w:color="000000"/>
            </w:tcBorders>
            <w:shd w:val="clear" w:color="auto" w:fill="DFDFDF"/>
          </w:tcPr>
          <w:p>
            <w:pPr>
              <w:pStyle w:val="TableParagraph"/>
              <w:spacing w:line="271" w:lineRule="auto" w:before="29"/>
              <w:ind w:left="261" w:right="143" w:hanging="106"/>
              <w:jc w:val="left"/>
              <w:rPr>
                <w:rFonts w:ascii="宋体" w:hAnsi="宋体" w:cs="宋体" w:eastAsia="宋体" w:hint="default"/>
                <w:sz w:val="21"/>
                <w:szCs w:val="21"/>
              </w:rPr>
            </w:pPr>
            <w:r>
              <w:rPr>
                <w:rFonts w:ascii="宋体" w:hAnsi="宋体" w:cs="宋体" w:eastAsia="宋体" w:hint="default"/>
                <w:b/>
                <w:bCs/>
                <w:sz w:val="21"/>
                <w:szCs w:val="21"/>
              </w:rPr>
              <w:t>兼职单位与公</w:t>
            </w:r>
            <w:r>
              <w:rPr>
                <w:rFonts w:ascii="宋体" w:hAnsi="宋体" w:cs="宋体" w:eastAsia="宋体" w:hint="default"/>
                <w:b/>
                <w:bCs/>
                <w:spacing w:val="-104"/>
                <w:sz w:val="21"/>
                <w:szCs w:val="21"/>
              </w:rPr>
              <w:t> </w:t>
            </w:r>
            <w:r>
              <w:rPr>
                <w:rFonts w:ascii="宋体" w:hAnsi="宋体" w:cs="宋体" w:eastAsia="宋体" w:hint="default"/>
                <w:b/>
                <w:bCs/>
                <w:sz w:val="21"/>
                <w:szCs w:val="21"/>
              </w:rPr>
              <w:t>司关联关系</w:t>
            </w:r>
            <w:r>
              <w:rPr>
                <w:rFonts w:ascii="宋体" w:hAnsi="宋体" w:cs="宋体" w:eastAsia="宋体" w:hint="default"/>
                <w:sz w:val="21"/>
                <w:szCs w:val="21"/>
              </w:rPr>
            </w:r>
          </w:p>
        </w:tc>
      </w:tr>
      <w:tr>
        <w:trPr>
          <w:trHeight w:val="506"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任红军</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left="100" w:right="0"/>
              <w:jc w:val="left"/>
              <w:rPr>
                <w:rFonts w:ascii="宋体" w:hAnsi="宋体" w:cs="宋体" w:eastAsia="宋体" w:hint="default"/>
                <w:sz w:val="21"/>
                <w:szCs w:val="21"/>
              </w:rPr>
            </w:pPr>
            <w:r>
              <w:rPr>
                <w:rFonts w:ascii="宋体" w:hAnsi="宋体" w:cs="宋体" w:eastAsia="宋体" w:hint="default"/>
                <w:sz w:val="21"/>
                <w:szCs w:val="21"/>
              </w:rPr>
              <w:t>全国气湿敏传感技术专业委员会副主任委员</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8"/>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408"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中国仪器仪表行业协会传感器分会副理事长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8"/>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18"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71" w:lineRule="auto" w:before="28"/>
              <w:ind w:left="100" w:right="152"/>
              <w:jc w:val="left"/>
              <w:rPr>
                <w:rFonts w:ascii="宋体" w:hAnsi="宋体" w:cs="宋体" w:eastAsia="宋体" w:hint="default"/>
                <w:sz w:val="21"/>
                <w:szCs w:val="21"/>
              </w:rPr>
            </w:pPr>
            <w:r>
              <w:rPr>
                <w:rFonts w:ascii="宋体" w:hAnsi="宋体" w:cs="宋体" w:eastAsia="宋体" w:hint="default"/>
                <w:spacing w:val="-2"/>
                <w:sz w:val="21"/>
                <w:szCs w:val="21"/>
              </w:rPr>
              <w:t>郑州大学物理工程学院兼职硕士研究生导师、化</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学工程学院硕士指导教师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468"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100" w:right="0"/>
              <w:jc w:val="left"/>
              <w:rPr>
                <w:rFonts w:ascii="宋体" w:hAnsi="宋体" w:cs="宋体" w:eastAsia="宋体" w:hint="default"/>
                <w:sz w:val="21"/>
                <w:szCs w:val="21"/>
              </w:rPr>
            </w:pPr>
            <w:r>
              <w:rPr>
                <w:rFonts w:ascii="宋体" w:hAnsi="宋体" w:cs="宋体" w:eastAsia="宋体" w:hint="default"/>
                <w:sz w:val="21"/>
                <w:szCs w:val="21"/>
              </w:rPr>
              <w:t>智威宇讯执行董事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59"/>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62"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5"/>
              <w:ind w:left="86" w:right="0"/>
              <w:jc w:val="left"/>
              <w:rPr>
                <w:rFonts w:ascii="宋体" w:hAnsi="宋体" w:cs="宋体" w:eastAsia="宋体" w:hint="default"/>
                <w:sz w:val="21"/>
                <w:szCs w:val="21"/>
              </w:rPr>
            </w:pPr>
            <w:r>
              <w:rPr>
                <w:rFonts w:ascii="宋体" w:hAnsi="宋体" w:cs="宋体" w:eastAsia="宋体" w:hint="default"/>
                <w:sz w:val="21"/>
                <w:szCs w:val="21"/>
              </w:rPr>
              <w:t>钟超</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郑州大学第一附属医院</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58"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刘瑞玲</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pacing w:val="-9"/>
                <w:sz w:val="21"/>
                <w:szCs w:val="21"/>
              </w:rPr>
              <w:t>董事、董事会秘书</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创威煤安监事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62"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5"/>
              <w:ind w:left="86" w:right="0"/>
              <w:jc w:val="left"/>
              <w:rPr>
                <w:rFonts w:ascii="宋体" w:hAnsi="宋体" w:cs="宋体" w:eastAsia="宋体" w:hint="default"/>
                <w:sz w:val="21"/>
                <w:szCs w:val="21"/>
              </w:rPr>
            </w:pPr>
            <w:r>
              <w:rPr>
                <w:rFonts w:ascii="宋体" w:hAnsi="宋体" w:cs="宋体" w:eastAsia="宋体" w:hint="default"/>
                <w:sz w:val="21"/>
                <w:szCs w:val="21"/>
              </w:rPr>
              <w:t>张小水</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董事、总工程师</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炜盛电子法定代表人</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64"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7"/>
              <w:ind w:left="86" w:right="0"/>
              <w:jc w:val="left"/>
              <w:rPr>
                <w:rFonts w:ascii="宋体" w:hAnsi="宋体" w:cs="宋体" w:eastAsia="宋体" w:hint="default"/>
                <w:sz w:val="21"/>
                <w:szCs w:val="21"/>
              </w:rPr>
            </w:pPr>
            <w:r>
              <w:rPr>
                <w:rFonts w:ascii="宋体" w:hAnsi="宋体" w:cs="宋体" w:eastAsia="宋体" w:hint="default"/>
                <w:sz w:val="21"/>
                <w:szCs w:val="21"/>
              </w:rPr>
              <w:t>焦桂东</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沈阳汉威董事长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62"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5"/>
              <w:ind w:left="86" w:right="0"/>
              <w:jc w:val="left"/>
              <w:rPr>
                <w:rFonts w:ascii="宋体" w:hAnsi="宋体" w:cs="宋体" w:eastAsia="宋体" w:hint="default"/>
                <w:sz w:val="21"/>
                <w:szCs w:val="21"/>
              </w:rPr>
            </w:pPr>
            <w:r>
              <w:rPr>
                <w:rFonts w:ascii="宋体" w:hAnsi="宋体" w:cs="宋体" w:eastAsia="宋体" w:hint="default"/>
                <w:sz w:val="21"/>
                <w:szCs w:val="21"/>
              </w:rPr>
              <w:t>高天增</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河南广安生物科技股份有限公司董事长兼总裁</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67"/>
              <w:ind w:left="86" w:right="0"/>
              <w:jc w:val="left"/>
              <w:rPr>
                <w:rFonts w:ascii="宋体" w:hAnsi="宋体" w:cs="宋体" w:eastAsia="宋体" w:hint="default"/>
                <w:sz w:val="21"/>
                <w:szCs w:val="21"/>
              </w:rPr>
            </w:pPr>
            <w:r>
              <w:rPr>
                <w:rFonts w:ascii="宋体" w:hAnsi="宋体" w:cs="宋体" w:eastAsia="宋体" w:hint="default"/>
                <w:sz w:val="21"/>
                <w:szCs w:val="21"/>
              </w:rPr>
              <w:t>庄行方</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67"/>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中国电子会计学会副会长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中国电子总会计师协会副会长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杭州电子科技大学客座教授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78" w:hRule="exact"/>
        </w:trPr>
        <w:tc>
          <w:tcPr>
            <w:tcW w:w="1013" w:type="dxa"/>
            <w:vMerge/>
            <w:tcBorders>
              <w:left w:val="single" w:sz="17" w:space="0" w:color="000000"/>
              <w:bottom w:val="single" w:sz="17" w:space="0" w:color="000000"/>
              <w:right w:val="single" w:sz="6" w:space="0" w:color="000000"/>
            </w:tcBorders>
          </w:tcPr>
          <w:p>
            <w:pPr/>
          </w:p>
        </w:tc>
        <w:tc>
          <w:tcPr>
            <w:tcW w:w="1837" w:type="dxa"/>
            <w:vMerge/>
            <w:tcBorders>
              <w:left w:val="single" w:sz="6" w:space="0" w:color="000000"/>
              <w:bottom w:val="single" w:sz="17" w:space="0" w:color="000000"/>
              <w:right w:val="single" w:sz="6" w:space="0" w:color="000000"/>
            </w:tcBorders>
          </w:tcPr>
          <w:p>
            <w:pPr/>
          </w:p>
        </w:tc>
        <w:tc>
          <w:tcPr>
            <w:tcW w:w="4683"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中国电子装备技术协会副会长</w:t>
            </w:r>
          </w:p>
        </w:tc>
        <w:tc>
          <w:tcPr>
            <w:tcW w:w="159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left"/>
        <w:rPr>
          <w:rFonts w:ascii="宋体" w:hAnsi="宋体" w:cs="宋体" w:eastAsia="宋体" w:hint="default"/>
          <w:sz w:val="21"/>
          <w:szCs w:val="21"/>
        </w:rPr>
        <w:sectPr>
          <w:pgSz w:w="11910" w:h="16840"/>
          <w:pgMar w:header="544" w:footer="980" w:top="1140" w:bottom="1180" w:left="1400" w:right="110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1013"/>
        <w:gridCol w:w="1837"/>
        <w:gridCol w:w="4683"/>
        <w:gridCol w:w="1596"/>
      </w:tblGrid>
      <w:tr>
        <w:trPr>
          <w:trHeight w:val="579" w:hRule="exact"/>
        </w:trPr>
        <w:tc>
          <w:tcPr>
            <w:tcW w:w="1013" w:type="dxa"/>
            <w:vMerge w:val="restart"/>
            <w:tcBorders>
              <w:top w:val="single" w:sz="17" w:space="0" w:color="000000"/>
              <w:left w:val="single" w:sz="17" w:space="0" w:color="000000"/>
              <w:right w:val="single" w:sz="6" w:space="0" w:color="000000"/>
            </w:tcBorders>
          </w:tcPr>
          <w:p>
            <w:pPr/>
          </w:p>
        </w:tc>
        <w:tc>
          <w:tcPr>
            <w:tcW w:w="1837" w:type="dxa"/>
            <w:vMerge w:val="restart"/>
            <w:tcBorders>
              <w:top w:val="single" w:sz="17" w:space="0" w:color="000000"/>
              <w:left w:val="single" w:sz="6" w:space="0" w:color="000000"/>
              <w:right w:val="single" w:sz="6" w:space="0" w:color="000000"/>
            </w:tcBorders>
          </w:tcPr>
          <w:p>
            <w:pPr/>
          </w:p>
        </w:tc>
        <w:tc>
          <w:tcPr>
            <w:tcW w:w="4683"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108"/>
              <w:ind w:left="100" w:right="0"/>
              <w:jc w:val="left"/>
              <w:rPr>
                <w:rFonts w:ascii="宋体" w:hAnsi="宋体" w:cs="宋体" w:eastAsia="宋体" w:hint="default"/>
                <w:sz w:val="21"/>
                <w:szCs w:val="21"/>
              </w:rPr>
            </w:pPr>
            <w:r>
              <w:rPr>
                <w:rFonts w:ascii="宋体" w:hAnsi="宋体" w:cs="宋体" w:eastAsia="宋体" w:hint="default"/>
                <w:sz w:val="21"/>
                <w:szCs w:val="21"/>
              </w:rPr>
              <w:t>晨讯科技集团有限公司独立董事</w:t>
            </w:r>
          </w:p>
        </w:tc>
        <w:tc>
          <w:tcPr>
            <w:tcW w:w="1596" w:type="dxa"/>
            <w:tcBorders>
              <w:top w:val="single" w:sz="17" w:space="0" w:color="000000"/>
              <w:left w:val="single" w:sz="6" w:space="0" w:color="000000"/>
              <w:bottom w:val="single" w:sz="6" w:space="0" w:color="000000"/>
              <w:right w:val="single" w:sz="17" w:space="0" w:color="000000"/>
            </w:tcBorders>
          </w:tcPr>
          <w:p>
            <w:pPr>
              <w:pStyle w:val="TableParagraph"/>
              <w:spacing w:line="240" w:lineRule="auto" w:before="108"/>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南京华东科技股份有限公司独立董事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6"/>
              <w:ind w:left="86" w:right="0"/>
              <w:jc w:val="left"/>
              <w:rPr>
                <w:rFonts w:ascii="宋体" w:hAnsi="宋体" w:cs="宋体" w:eastAsia="宋体" w:hint="default"/>
                <w:sz w:val="21"/>
                <w:szCs w:val="21"/>
              </w:rPr>
            </w:pPr>
            <w:r>
              <w:rPr>
                <w:rFonts w:ascii="宋体" w:hAnsi="宋体" w:cs="宋体" w:eastAsia="宋体" w:hint="default"/>
                <w:sz w:val="21"/>
                <w:szCs w:val="21"/>
              </w:rPr>
              <w:t>景国勋</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6"/>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河南理工大学副校长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平顶山天安煤业股份有限公司独立董事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18"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李颖江</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8"/>
              <w:ind w:left="100" w:right="151"/>
              <w:jc w:val="left"/>
              <w:rPr>
                <w:rFonts w:ascii="宋体" w:hAnsi="宋体" w:cs="宋体" w:eastAsia="宋体" w:hint="default"/>
                <w:sz w:val="21"/>
                <w:szCs w:val="21"/>
              </w:rPr>
            </w:pPr>
            <w:r>
              <w:rPr>
                <w:rFonts w:ascii="宋体" w:hAnsi="宋体" w:cs="宋体" w:eastAsia="宋体" w:hint="default"/>
                <w:spacing w:val="-2"/>
                <w:sz w:val="21"/>
                <w:szCs w:val="21"/>
              </w:rPr>
              <w:t>中国石油和化学工业联合会中国化工经济技术发</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展中心首席摄影师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《中国石油和化工经济分析》杂志市场总监</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5"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5"/>
              <w:ind w:left="86" w:right="0"/>
              <w:jc w:val="left"/>
              <w:rPr>
                <w:rFonts w:ascii="宋体" w:hAnsi="宋体" w:cs="宋体" w:eastAsia="宋体" w:hint="default"/>
                <w:sz w:val="21"/>
                <w:szCs w:val="21"/>
              </w:rPr>
            </w:pPr>
            <w:r>
              <w:rPr>
                <w:rFonts w:ascii="宋体" w:hAnsi="宋体" w:cs="宋体" w:eastAsia="宋体" w:hint="default"/>
                <w:sz w:val="21"/>
                <w:szCs w:val="21"/>
              </w:rPr>
              <w:t>蒋会昌</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董事（已离任）</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宁波君润总裁</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sz w:val="21"/>
                <w:szCs w:val="21"/>
              </w:rPr>
              <w:t>股东单位</w:t>
            </w:r>
          </w:p>
        </w:tc>
      </w:tr>
      <w:tr>
        <w:trPr>
          <w:trHeight w:val="562"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1"/>
              <w:ind w:left="86" w:right="0"/>
              <w:jc w:val="left"/>
              <w:rPr>
                <w:rFonts w:ascii="宋体" w:hAnsi="宋体" w:cs="宋体" w:eastAsia="宋体" w:hint="default"/>
                <w:sz w:val="21"/>
                <w:szCs w:val="21"/>
              </w:rPr>
            </w:pPr>
            <w:r>
              <w:rPr>
                <w:rFonts w:ascii="宋体" w:hAnsi="宋体" w:cs="宋体" w:eastAsia="宋体" w:hint="default"/>
                <w:sz w:val="21"/>
                <w:szCs w:val="21"/>
              </w:rPr>
              <w:t>王震</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（已离任）</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石家庄经济学院会计学副教授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中国财税教育网高级税务顾问</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中国财务总监资格认证税收筹划课程首席讲师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唐山晶源裕丰电子股份有限公司独立董事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河北人力资源开发研究会常务理事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河北商业会计学会理事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34"/>
              <w:ind w:left="86" w:right="0"/>
              <w:jc w:val="left"/>
              <w:rPr>
                <w:rFonts w:ascii="宋体" w:hAnsi="宋体" w:cs="宋体" w:eastAsia="宋体" w:hint="default"/>
                <w:sz w:val="21"/>
                <w:szCs w:val="21"/>
              </w:rPr>
            </w:pPr>
            <w:r>
              <w:rPr>
                <w:rFonts w:ascii="宋体" w:hAnsi="宋体" w:cs="宋体" w:eastAsia="宋体" w:hint="default"/>
                <w:sz w:val="21"/>
                <w:szCs w:val="21"/>
              </w:rPr>
              <w:t>陈铁军</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（已离任）</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郑州大学电气工程学院教授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河南省高新技术专家联合会副理事长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光机电一体化分委员会理事长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河南省制造业信息化专家组组长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河南省电机工程学会副理事长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河南省自动化学会副理事长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7"/>
                <w:szCs w:val="27"/>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尹效华</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（已离任）</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郑州大学副教授，硕士生和</w:t>
            </w:r>
            <w:r>
              <w:rPr>
                <w:rFonts w:ascii="宋体" w:hAnsi="宋体" w:cs="宋体" w:eastAsia="宋体" w:hint="default"/>
                <w:spacing w:val="-52"/>
                <w:sz w:val="21"/>
                <w:szCs w:val="21"/>
              </w:rPr>
              <w:t> </w:t>
            </w:r>
            <w:r>
              <w:rPr>
                <w:rFonts w:ascii="宋体" w:hAnsi="宋体" w:cs="宋体" w:eastAsia="宋体" w:hint="default"/>
                <w:sz w:val="21"/>
                <w:szCs w:val="21"/>
              </w:rPr>
              <w:t>MBA</w:t>
            </w:r>
            <w:r>
              <w:rPr>
                <w:rFonts w:ascii="宋体" w:hAnsi="宋体" w:cs="宋体" w:eastAsia="宋体" w:hint="default"/>
                <w:spacing w:val="-54"/>
                <w:sz w:val="21"/>
                <w:szCs w:val="21"/>
              </w:rPr>
              <w:t> </w:t>
            </w:r>
            <w:r>
              <w:rPr>
                <w:rFonts w:ascii="宋体" w:hAnsi="宋体" w:cs="宋体" w:eastAsia="宋体" w:hint="default"/>
                <w:sz w:val="21"/>
                <w:szCs w:val="21"/>
              </w:rPr>
              <w:t>指导教师</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河南太龙药业股份有限公司独立董事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郑州三全食品股份有限公司独立董事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right w:val="single" w:sz="6" w:space="0" w:color="000000"/>
            </w:tcBorders>
          </w:tcPr>
          <w:p>
            <w:pPr/>
          </w:p>
        </w:tc>
        <w:tc>
          <w:tcPr>
            <w:tcW w:w="1837" w:type="dxa"/>
            <w:vMerge/>
            <w:tcBorders>
              <w:left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河南省上市公司独立董事协会副主任</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76" w:hRule="exact"/>
        </w:trPr>
        <w:tc>
          <w:tcPr>
            <w:tcW w:w="1013" w:type="dxa"/>
            <w:vMerge/>
            <w:tcBorders>
              <w:left w:val="single" w:sz="17" w:space="0" w:color="000000"/>
              <w:bottom w:val="single" w:sz="17" w:space="0" w:color="000000"/>
              <w:right w:val="single" w:sz="6" w:space="0" w:color="000000"/>
            </w:tcBorders>
          </w:tcPr>
          <w:p>
            <w:pPr/>
          </w:p>
        </w:tc>
        <w:tc>
          <w:tcPr>
            <w:tcW w:w="1837" w:type="dxa"/>
            <w:vMerge/>
            <w:tcBorders>
              <w:left w:val="single" w:sz="6" w:space="0" w:color="000000"/>
              <w:bottom w:val="single" w:sz="17" w:space="0" w:color="000000"/>
              <w:right w:val="single" w:sz="6" w:space="0" w:color="000000"/>
            </w:tcBorders>
          </w:tcPr>
          <w:p>
            <w:pPr/>
          </w:p>
        </w:tc>
        <w:tc>
          <w:tcPr>
            <w:tcW w:w="4683"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河南省经济新闻学会副会长</w:t>
            </w:r>
          </w:p>
        </w:tc>
        <w:tc>
          <w:tcPr>
            <w:tcW w:w="159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left"/>
        <w:rPr>
          <w:rFonts w:ascii="宋体" w:hAnsi="宋体" w:cs="宋体" w:eastAsia="宋体" w:hint="default"/>
          <w:sz w:val="21"/>
          <w:szCs w:val="21"/>
        </w:rPr>
        <w:sectPr>
          <w:pgSz w:w="11910" w:h="16840"/>
          <w:pgMar w:header="544" w:footer="980" w:top="1140" w:bottom="1180" w:left="1400" w:right="1100"/>
        </w:sect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1013"/>
        <w:gridCol w:w="1837"/>
        <w:gridCol w:w="4683"/>
        <w:gridCol w:w="1596"/>
      </w:tblGrid>
      <w:tr>
        <w:trPr>
          <w:trHeight w:val="579" w:hRule="exact"/>
        </w:trPr>
        <w:tc>
          <w:tcPr>
            <w:tcW w:w="1013" w:type="dxa"/>
            <w:vMerge w:val="restart"/>
            <w:tcBorders>
              <w:top w:val="single" w:sz="17" w:space="0" w:color="000000"/>
              <w:left w:val="single" w:sz="17" w:space="0" w:color="000000"/>
              <w:right w:val="single" w:sz="6" w:space="0" w:color="000000"/>
            </w:tcBorders>
          </w:tcPr>
          <w:p>
            <w:pPr/>
          </w:p>
        </w:tc>
        <w:tc>
          <w:tcPr>
            <w:tcW w:w="1837" w:type="dxa"/>
            <w:vMerge w:val="restart"/>
            <w:tcBorders>
              <w:top w:val="single" w:sz="17" w:space="0" w:color="000000"/>
              <w:left w:val="single" w:sz="6" w:space="0" w:color="000000"/>
              <w:right w:val="single" w:sz="6" w:space="0" w:color="000000"/>
            </w:tcBorders>
          </w:tcPr>
          <w:p>
            <w:pPr/>
          </w:p>
        </w:tc>
        <w:tc>
          <w:tcPr>
            <w:tcW w:w="4683" w:type="dxa"/>
            <w:tcBorders>
              <w:top w:val="single" w:sz="17" w:space="0" w:color="000000"/>
              <w:left w:val="single" w:sz="6" w:space="0" w:color="000000"/>
              <w:bottom w:val="single" w:sz="6" w:space="0" w:color="000000"/>
              <w:right w:val="single" w:sz="6" w:space="0" w:color="000000"/>
            </w:tcBorders>
          </w:tcPr>
          <w:p>
            <w:pPr>
              <w:pStyle w:val="TableParagraph"/>
              <w:spacing w:line="240" w:lineRule="auto" w:before="108"/>
              <w:ind w:left="100" w:right="0"/>
              <w:jc w:val="left"/>
              <w:rPr>
                <w:rFonts w:ascii="宋体" w:hAnsi="宋体" w:cs="宋体" w:eastAsia="宋体" w:hint="default"/>
                <w:sz w:val="21"/>
                <w:szCs w:val="21"/>
              </w:rPr>
            </w:pPr>
            <w:r>
              <w:rPr>
                <w:rFonts w:ascii="宋体" w:hAnsi="宋体" w:cs="宋体" w:eastAsia="宋体" w:hint="default"/>
                <w:sz w:val="21"/>
                <w:szCs w:val="21"/>
              </w:rPr>
              <w:t>河南省工商联执委</w:t>
            </w:r>
          </w:p>
        </w:tc>
        <w:tc>
          <w:tcPr>
            <w:tcW w:w="1596" w:type="dxa"/>
            <w:tcBorders>
              <w:top w:val="single" w:sz="17" w:space="0" w:color="000000"/>
              <w:left w:val="single" w:sz="6" w:space="0" w:color="000000"/>
              <w:bottom w:val="single" w:sz="6" w:space="0" w:color="000000"/>
              <w:right w:val="single" w:sz="17" w:space="0" w:color="000000"/>
            </w:tcBorders>
          </w:tcPr>
          <w:p>
            <w:pPr>
              <w:pStyle w:val="TableParagraph"/>
              <w:spacing w:line="240" w:lineRule="auto" w:before="108"/>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4"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河南省经济学会副秘书长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5"/>
              <w:ind w:left="86" w:right="0"/>
              <w:jc w:val="left"/>
              <w:rPr>
                <w:rFonts w:ascii="宋体" w:hAnsi="宋体" w:cs="宋体" w:eastAsia="宋体" w:hint="default"/>
                <w:sz w:val="21"/>
                <w:szCs w:val="21"/>
              </w:rPr>
            </w:pPr>
            <w:r>
              <w:rPr>
                <w:rFonts w:ascii="宋体" w:hAnsi="宋体" w:cs="宋体" w:eastAsia="宋体" w:hint="default"/>
                <w:sz w:val="21"/>
                <w:szCs w:val="21"/>
              </w:rPr>
              <w:t>张艳丽</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智威宇讯监事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64" w:hRule="exact"/>
        </w:trPr>
        <w:tc>
          <w:tcPr>
            <w:tcW w:w="1013" w:type="dxa"/>
            <w:vMerge w:val="restart"/>
            <w:tcBorders>
              <w:top w:val="single" w:sz="6" w:space="0" w:color="000000"/>
              <w:left w:val="single" w:sz="17"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left="86" w:right="0"/>
              <w:jc w:val="left"/>
              <w:rPr>
                <w:rFonts w:ascii="宋体" w:hAnsi="宋体" w:cs="宋体" w:eastAsia="宋体" w:hint="default"/>
                <w:sz w:val="21"/>
                <w:szCs w:val="21"/>
              </w:rPr>
            </w:pPr>
            <w:r>
              <w:rPr>
                <w:rFonts w:ascii="宋体" w:hAnsi="宋体" w:cs="宋体" w:eastAsia="宋体" w:hint="default"/>
                <w:sz w:val="21"/>
                <w:szCs w:val="21"/>
              </w:rPr>
              <w:t>尚中锋</w:t>
            </w:r>
          </w:p>
        </w:tc>
        <w:tc>
          <w:tcPr>
            <w:tcW w:w="183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郑州春泉董事长</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62" w:hRule="exact"/>
        </w:trPr>
        <w:tc>
          <w:tcPr>
            <w:tcW w:w="1013" w:type="dxa"/>
            <w:vMerge/>
            <w:tcBorders>
              <w:left w:val="single" w:sz="17" w:space="0" w:color="000000"/>
              <w:bottom w:val="single" w:sz="6" w:space="0" w:color="000000"/>
              <w:right w:val="single" w:sz="6" w:space="0" w:color="000000"/>
            </w:tcBorders>
          </w:tcPr>
          <w:p>
            <w:pPr/>
          </w:p>
        </w:tc>
        <w:tc>
          <w:tcPr>
            <w:tcW w:w="1837" w:type="dxa"/>
            <w:vMerge/>
            <w:tcBorders>
              <w:left w:val="single" w:sz="6" w:space="0" w:color="000000"/>
              <w:bottom w:val="single" w:sz="6" w:space="0" w:color="000000"/>
              <w:right w:val="single" w:sz="6" w:space="0" w:color="000000"/>
            </w:tcBorders>
          </w:tcPr>
          <w:p>
            <w:pP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沈阳汉威监事</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64"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7"/>
              <w:ind w:left="86" w:right="0"/>
              <w:jc w:val="left"/>
              <w:rPr>
                <w:rFonts w:ascii="宋体" w:hAnsi="宋体" w:cs="宋体" w:eastAsia="宋体" w:hint="default"/>
                <w:sz w:val="21"/>
                <w:szCs w:val="21"/>
              </w:rPr>
            </w:pPr>
            <w:r>
              <w:rPr>
                <w:rFonts w:ascii="宋体" w:hAnsi="宋体" w:cs="宋体" w:eastAsia="宋体" w:hint="default"/>
                <w:sz w:val="21"/>
                <w:szCs w:val="21"/>
              </w:rPr>
              <w:t>祁明锋</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炜盛电子技术部经理</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65"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5"/>
              <w:ind w:left="86" w:right="0"/>
              <w:jc w:val="left"/>
              <w:rPr>
                <w:rFonts w:ascii="宋体" w:hAnsi="宋体" w:cs="宋体" w:eastAsia="宋体" w:hint="default"/>
                <w:sz w:val="21"/>
                <w:szCs w:val="21"/>
              </w:rPr>
            </w:pPr>
            <w:r>
              <w:rPr>
                <w:rFonts w:ascii="宋体" w:hAnsi="宋体" w:cs="宋体" w:eastAsia="宋体" w:hint="default"/>
                <w:sz w:val="21"/>
                <w:szCs w:val="21"/>
              </w:rPr>
              <w:t>张志广</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w w:val="100"/>
                <w:sz w:val="21"/>
                <w:szCs w:val="21"/>
              </w:rPr>
              <w:t>无</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62" w:hRule="exact"/>
        </w:trPr>
        <w:tc>
          <w:tcPr>
            <w:tcW w:w="1013"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105"/>
              <w:ind w:left="86" w:right="0"/>
              <w:jc w:val="left"/>
              <w:rPr>
                <w:rFonts w:ascii="宋体" w:hAnsi="宋体" w:cs="宋体" w:eastAsia="宋体" w:hint="default"/>
                <w:sz w:val="21"/>
                <w:szCs w:val="21"/>
              </w:rPr>
            </w:pPr>
            <w:r>
              <w:rPr>
                <w:rFonts w:ascii="宋体" w:hAnsi="宋体" w:cs="宋体" w:eastAsia="宋体" w:hint="default"/>
                <w:sz w:val="21"/>
                <w:szCs w:val="21"/>
              </w:rPr>
              <w:t>刘焱</w:t>
            </w:r>
          </w:p>
        </w:tc>
        <w:tc>
          <w:tcPr>
            <w:tcW w:w="18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46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郑州春泉总经理</w:t>
            </w:r>
          </w:p>
        </w:tc>
        <w:tc>
          <w:tcPr>
            <w:tcW w:w="159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r>
        <w:trPr>
          <w:trHeight w:val="578" w:hRule="exact"/>
        </w:trPr>
        <w:tc>
          <w:tcPr>
            <w:tcW w:w="1013" w:type="dxa"/>
            <w:tcBorders>
              <w:top w:val="single" w:sz="6" w:space="0" w:color="000000"/>
              <w:left w:val="single" w:sz="17" w:space="0" w:color="000000"/>
              <w:bottom w:val="single" w:sz="17" w:space="0" w:color="000000"/>
              <w:right w:val="single" w:sz="6" w:space="0" w:color="000000"/>
            </w:tcBorders>
          </w:tcPr>
          <w:p>
            <w:pPr>
              <w:pStyle w:val="TableParagraph"/>
              <w:spacing w:line="240" w:lineRule="auto" w:before="105"/>
              <w:ind w:left="86" w:right="0"/>
              <w:jc w:val="left"/>
              <w:rPr>
                <w:rFonts w:ascii="宋体" w:hAnsi="宋体" w:cs="宋体" w:eastAsia="宋体" w:hint="default"/>
                <w:sz w:val="21"/>
                <w:szCs w:val="21"/>
              </w:rPr>
            </w:pPr>
            <w:r>
              <w:rPr>
                <w:rFonts w:ascii="宋体" w:hAnsi="宋体" w:cs="宋体" w:eastAsia="宋体" w:hint="default"/>
                <w:sz w:val="21"/>
                <w:szCs w:val="21"/>
              </w:rPr>
              <w:t>申华萍</w:t>
            </w:r>
          </w:p>
        </w:tc>
        <w:tc>
          <w:tcPr>
            <w:tcW w:w="1837"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财务负责人</w:t>
            </w:r>
          </w:p>
        </w:tc>
        <w:tc>
          <w:tcPr>
            <w:tcW w:w="4683"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105"/>
              <w:ind w:left="100" w:right="0"/>
              <w:jc w:val="left"/>
              <w:rPr>
                <w:rFonts w:ascii="宋体" w:hAnsi="宋体" w:cs="宋体" w:eastAsia="宋体" w:hint="default"/>
                <w:sz w:val="21"/>
                <w:szCs w:val="21"/>
              </w:rPr>
            </w:pPr>
            <w:r>
              <w:rPr>
                <w:rFonts w:ascii="宋体" w:hAnsi="宋体" w:cs="宋体" w:eastAsia="宋体" w:hint="default"/>
                <w:sz w:val="21"/>
                <w:szCs w:val="21"/>
              </w:rPr>
              <w:t>沈阳汉威董事</w:t>
            </w:r>
          </w:p>
        </w:tc>
        <w:tc>
          <w:tcPr>
            <w:tcW w:w="159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105"/>
              <w:ind w:left="98" w:right="0"/>
              <w:jc w:val="left"/>
              <w:rPr>
                <w:rFonts w:ascii="宋体" w:hAnsi="宋体" w:cs="宋体" w:eastAsia="宋体" w:hint="default"/>
                <w:sz w:val="21"/>
                <w:szCs w:val="21"/>
              </w:rPr>
            </w:pPr>
            <w:r>
              <w:rPr>
                <w:rFonts w:ascii="宋体" w:hAnsi="宋体" w:cs="宋体" w:eastAsia="宋体" w:hint="default"/>
                <w:sz w:val="21"/>
                <w:szCs w:val="21"/>
              </w:rPr>
              <w:t>子公司</w:t>
            </w:r>
          </w:p>
        </w:tc>
      </w:tr>
    </w:tbl>
    <w:p>
      <w:pPr>
        <w:spacing w:line="240" w:lineRule="auto" w:before="2"/>
        <w:rPr>
          <w:rFonts w:ascii="Times New Roman" w:hAnsi="Times New Roman" w:cs="Times New Roman" w:eastAsia="Times New Roman" w:hint="default"/>
          <w:sz w:val="22"/>
          <w:szCs w:val="22"/>
        </w:rPr>
      </w:pPr>
    </w:p>
    <w:p>
      <w:pPr>
        <w:pStyle w:val="Heading5"/>
        <w:spacing w:line="240" w:lineRule="auto" w:before="26"/>
        <w:ind w:left="784" w:right="303"/>
        <w:jc w:val="left"/>
        <w:rPr>
          <w:rFonts w:ascii="宋体" w:hAnsi="宋体" w:cs="宋体" w:eastAsia="宋体" w:hint="default"/>
          <w:b w:val="0"/>
          <w:bCs w:val="0"/>
        </w:rPr>
      </w:pPr>
      <w:r>
        <w:rPr>
          <w:rFonts w:ascii="宋体" w:hAnsi="宋体" w:cs="宋体" w:eastAsia="宋体" w:hint="default"/>
        </w:rPr>
        <w:t>（四）董事、监事、高级管理人员报告期报酬情况</w:t>
      </w:r>
      <w:r>
        <w:rPr>
          <w:rFonts w:ascii="宋体" w:hAnsi="宋体" w:cs="宋体" w:eastAsia="宋体" w:hint="default"/>
          <w:b w:val="0"/>
          <w:bCs w:val="0"/>
        </w:rPr>
      </w:r>
    </w:p>
    <w:p>
      <w:pPr>
        <w:pStyle w:val="Heading5"/>
        <w:tabs>
          <w:tab w:pos="1561" w:val="left" w:leader="none"/>
        </w:tabs>
        <w:spacing w:line="240" w:lineRule="auto" w:before="192"/>
        <w:ind w:left="868" w:right="303"/>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rPr>
        <w:t>、</w:t>
        <w:tab/>
        <w:t>公司董事、监事、高级管理人员的报酬决策程序、报酬确定依据</w:t>
      </w:r>
      <w:r>
        <w:rPr>
          <w:rFonts w:ascii="宋体" w:hAnsi="宋体" w:cs="宋体" w:eastAsia="宋体" w:hint="default"/>
          <w:b w:val="0"/>
          <w:bCs w:val="0"/>
        </w:rPr>
      </w:r>
    </w:p>
    <w:p>
      <w:pPr>
        <w:pStyle w:val="BodyText"/>
        <w:spacing w:line="357" w:lineRule="auto" w:before="194"/>
        <w:ind w:left="302" w:right="316" w:firstLine="566"/>
        <w:jc w:val="both"/>
      </w:pPr>
      <w:r>
        <w:rPr/>
        <w:t>（</w:t>
      </w:r>
      <w:r>
        <w:rPr>
          <w:rFonts w:ascii="宋体" w:hAnsi="宋体" w:cs="宋体" w:eastAsia="宋体" w:hint="default"/>
        </w:rPr>
        <w:t>1</w:t>
      </w:r>
      <w:r>
        <w:rPr/>
        <w:t>）</w:t>
      </w:r>
      <w:r>
        <w:rPr>
          <w:rFonts w:ascii="宋体" w:hAnsi="宋体" w:cs="宋体" w:eastAsia="宋体" w:hint="default"/>
        </w:rPr>
        <w:t>2009</w:t>
      </w:r>
      <w:r>
        <w:rPr>
          <w:rFonts w:ascii="宋体" w:hAnsi="宋体" w:cs="宋体" w:eastAsia="宋体" w:hint="default"/>
          <w:spacing w:val="-60"/>
        </w:rPr>
        <w:t> </w:t>
      </w:r>
      <w:r>
        <w:rPr/>
        <w:t>年年度股东大会审议通过《关于审议</w:t>
      </w:r>
      <w:r>
        <w:rPr>
          <w:spacing w:val="-60"/>
        </w:rPr>
        <w:t> </w:t>
      </w:r>
      <w:r>
        <w:rPr>
          <w:rFonts w:ascii="宋体" w:hAnsi="宋体" w:cs="宋体" w:eastAsia="宋体" w:hint="default"/>
        </w:rPr>
        <w:t>2010</w:t>
      </w:r>
      <w:r>
        <w:rPr>
          <w:rFonts w:ascii="宋体" w:hAnsi="宋体" w:cs="宋体" w:eastAsia="宋体" w:hint="default"/>
          <w:spacing w:val="-60"/>
        </w:rPr>
        <w:t> </w:t>
      </w:r>
      <w:r>
        <w:rPr/>
        <w:t>年公司董事薪酬政策的议 </w:t>
      </w:r>
      <w:r>
        <w:rPr>
          <w:spacing w:val="-1"/>
        </w:rPr>
        <w:t>案》及</w:t>
      </w:r>
      <w:r>
        <w:rPr>
          <w:rFonts w:ascii="新宋体" w:hAnsi="新宋体" w:cs="新宋体" w:eastAsia="新宋体" w:hint="default"/>
          <w:spacing w:val="-1"/>
        </w:rPr>
        <w:t>《关于审议</w:t>
      </w:r>
      <w:r>
        <w:rPr>
          <w:rFonts w:ascii="新宋体" w:hAnsi="新宋体" w:cs="新宋体" w:eastAsia="新宋体" w:hint="default"/>
          <w:spacing w:val="-56"/>
        </w:rPr>
        <w:t> </w:t>
      </w:r>
      <w:r>
        <w:rPr>
          <w:rFonts w:ascii="新宋体" w:hAnsi="新宋体" w:cs="新宋体" w:eastAsia="新宋体" w:hint="default"/>
        </w:rPr>
        <w:t>2010</w:t>
      </w:r>
      <w:r>
        <w:rPr>
          <w:rFonts w:ascii="新宋体" w:hAnsi="新宋体" w:cs="新宋体" w:eastAsia="新宋体" w:hint="default"/>
          <w:spacing w:val="-56"/>
        </w:rPr>
        <w:t> </w:t>
      </w:r>
      <w:r>
        <w:rPr>
          <w:rFonts w:ascii="新宋体" w:hAnsi="新宋体" w:cs="新宋体" w:eastAsia="新宋体" w:hint="default"/>
          <w:spacing w:val="-7"/>
        </w:rPr>
        <w:t>年公司监事薪酬政策的议案》，</w:t>
      </w:r>
      <w:r>
        <w:rPr>
          <w:spacing w:val="-7"/>
        </w:rPr>
        <w:t>确定了</w:t>
      </w:r>
      <w:r>
        <w:rPr>
          <w:rFonts w:ascii="新宋体" w:hAnsi="新宋体" w:cs="新宋体" w:eastAsia="新宋体" w:hint="default"/>
          <w:spacing w:val="-7"/>
        </w:rPr>
        <w:t>公司</w:t>
      </w:r>
      <w:r>
        <w:rPr>
          <w:rFonts w:ascii="新宋体" w:hAnsi="新宋体" w:cs="新宋体" w:eastAsia="新宋体" w:hint="default"/>
          <w:spacing w:val="-56"/>
        </w:rPr>
        <w:t> </w:t>
      </w:r>
      <w:r>
        <w:rPr>
          <w:rFonts w:ascii="新宋体" w:hAnsi="新宋体" w:cs="新宋体" w:eastAsia="新宋体" w:hint="default"/>
        </w:rPr>
        <w:t>2010</w:t>
      </w:r>
      <w:r>
        <w:rPr>
          <w:rFonts w:ascii="新宋体" w:hAnsi="新宋体" w:cs="新宋体" w:eastAsia="新宋体" w:hint="default"/>
          <w:spacing w:val="-56"/>
        </w:rPr>
        <w:t> </w:t>
      </w:r>
      <w:r>
        <w:rPr>
          <w:rFonts w:ascii="新宋体" w:hAnsi="新宋体" w:cs="新宋体" w:eastAsia="新宋体" w:hint="default"/>
        </w:rPr>
        <w:t>年董事、监</w:t>
      </w:r>
      <w:r>
        <w:rPr>
          <w:rFonts w:ascii="新宋体" w:hAnsi="新宋体" w:cs="新宋体" w:eastAsia="新宋体" w:hint="default"/>
          <w:spacing w:val="-118"/>
        </w:rPr>
        <w:t> </w:t>
      </w:r>
      <w:r>
        <w:rPr>
          <w:rFonts w:ascii="新宋体" w:hAnsi="新宋体" w:cs="新宋体" w:eastAsia="新宋体" w:hint="default"/>
          <w:spacing w:val="-3"/>
        </w:rPr>
        <w:t>事薪酬政策</w:t>
      </w:r>
      <w:r>
        <w:rPr>
          <w:spacing w:val="-3"/>
        </w:rPr>
        <w:t>：除独立董事外，公司不向董事、监事支付薪酬，兼任公司高级管理人员</w:t>
      </w:r>
      <w:r>
        <w:rPr>
          <w:spacing w:val="-104"/>
        </w:rPr>
        <w:t> </w:t>
      </w:r>
      <w:r>
        <w:rPr>
          <w:spacing w:val="-104"/>
        </w:rPr>
      </w:r>
      <w:r>
        <w:rPr/>
        <w:t>或公司其他岗位职务的公司董事、监事，按其所任岗位职务的薪酬制度领取报酬。</w:t>
      </w:r>
    </w:p>
    <w:p>
      <w:pPr>
        <w:pStyle w:val="BodyText"/>
        <w:spacing w:line="240" w:lineRule="auto"/>
        <w:ind w:left="868" w:right="303"/>
        <w:jc w:val="left"/>
      </w:pPr>
      <w:r>
        <w:rPr/>
        <w:t>（</w:t>
      </w:r>
      <w:r>
        <w:rPr>
          <w:rFonts w:ascii="宋体" w:hAnsi="宋体" w:cs="宋体" w:eastAsia="宋体" w:hint="default"/>
        </w:rPr>
        <w:t>2</w:t>
      </w:r>
      <w:r>
        <w:rPr/>
        <w:t>）第一届董事会第十一次会议审议通过《关于审议</w:t>
      </w:r>
      <w:r>
        <w:rPr>
          <w:spacing w:val="-60"/>
        </w:rPr>
        <w:t> </w:t>
      </w:r>
      <w:r>
        <w:rPr>
          <w:rFonts w:ascii="宋体" w:hAnsi="宋体" w:cs="宋体" w:eastAsia="宋体" w:hint="default"/>
        </w:rPr>
        <w:t>2010</w:t>
      </w:r>
      <w:r>
        <w:rPr>
          <w:rFonts w:ascii="宋体" w:hAnsi="宋体" w:cs="宋体" w:eastAsia="宋体" w:hint="default"/>
          <w:spacing w:val="-60"/>
        </w:rPr>
        <w:t> </w:t>
      </w:r>
      <w:r>
        <w:rPr/>
        <w:t>年度公司高级管理</w:t>
      </w:r>
    </w:p>
    <w:p>
      <w:pPr>
        <w:pStyle w:val="BodyText"/>
        <w:spacing w:line="357" w:lineRule="auto" w:before="154"/>
        <w:ind w:left="302" w:right="303"/>
        <w:jc w:val="left"/>
      </w:pPr>
      <w:r>
        <w:rPr>
          <w:spacing w:val="-7"/>
        </w:rPr>
        <w:t>人员薪酬计划的议案》，确定了高级管理人员的薪酬标准：依据</w:t>
      </w:r>
      <w:r>
        <w:rPr>
          <w:spacing w:val="-54"/>
        </w:rPr>
        <w:t> </w:t>
      </w:r>
      <w:r>
        <w:rPr>
          <w:rFonts w:ascii="宋体" w:hAnsi="宋体" w:cs="宋体" w:eastAsia="宋体" w:hint="default"/>
        </w:rPr>
        <w:t>2010</w:t>
      </w:r>
      <w:r>
        <w:rPr>
          <w:rFonts w:ascii="宋体" w:hAnsi="宋体" w:cs="宋体" w:eastAsia="宋体" w:hint="default"/>
          <w:spacing w:val="-54"/>
        </w:rPr>
        <w:t> </w:t>
      </w:r>
      <w:r>
        <w:rPr>
          <w:spacing w:val="-5"/>
        </w:rPr>
        <w:t>年年度规划，高</w:t>
      </w:r>
      <w:r>
        <w:rPr/>
        <w:t> 级管理人员的薪酬从经营指标和管理指标两个方面进行考核，按期发放。</w:t>
      </w:r>
    </w:p>
    <w:p>
      <w:pPr>
        <w:pStyle w:val="Heading5"/>
        <w:spacing w:line="240" w:lineRule="auto" w:before="77"/>
        <w:ind w:left="892" w:right="303"/>
        <w:jc w:val="left"/>
        <w:rPr>
          <w:b w:val="0"/>
          <w:bCs w:val="0"/>
        </w:rPr>
      </w:pPr>
      <w:r>
        <w:rPr>
          <w:rFonts w:ascii="新宋体" w:hAnsi="新宋体" w:cs="新宋体" w:eastAsia="新宋体" w:hint="default"/>
        </w:rPr>
        <w:t>2</w:t>
      </w:r>
      <w:r>
        <w:rPr/>
        <w:t>、董事、监事和高级管理人员</w:t>
      </w:r>
      <w:r>
        <w:rPr>
          <w:spacing w:val="-63"/>
        </w:rPr>
        <w:t> </w:t>
      </w:r>
      <w:r>
        <w:rPr>
          <w:rFonts w:ascii="新宋体" w:hAnsi="新宋体" w:cs="新宋体" w:eastAsia="新宋体" w:hint="default"/>
        </w:rPr>
        <w:t>2010</w:t>
      </w:r>
      <w:r>
        <w:rPr>
          <w:rFonts w:ascii="新宋体" w:hAnsi="新宋体" w:cs="新宋体" w:eastAsia="新宋体" w:hint="default"/>
          <w:spacing w:val="-62"/>
        </w:rPr>
        <w:t> </w:t>
      </w:r>
      <w:r>
        <w:rPr/>
        <w:t>年度报酬情况</w:t>
      </w:r>
      <w:r>
        <w:rPr>
          <w:b w:val="0"/>
          <w:bCs w:val="0"/>
        </w:rPr>
      </w:r>
    </w:p>
    <w:p>
      <w:pPr>
        <w:pStyle w:val="BodyText"/>
        <w:spacing w:line="357" w:lineRule="auto" w:before="192"/>
        <w:ind w:left="302" w:right="217" w:firstLine="587"/>
        <w:jc w:val="left"/>
        <w:rPr>
          <w:rFonts w:ascii="新宋体" w:hAnsi="新宋体" w:cs="新宋体" w:eastAsia="新宋体" w:hint="default"/>
        </w:rPr>
      </w:pPr>
      <w:r>
        <w:rPr>
          <w:rFonts w:ascii="新宋体" w:hAnsi="新宋体" w:cs="新宋体" w:eastAsia="新宋体" w:hint="default"/>
        </w:rPr>
        <w:t>董事、监事和高级管理人员</w:t>
      </w:r>
      <w:r>
        <w:rPr>
          <w:rFonts w:ascii="新宋体" w:hAnsi="新宋体" w:cs="新宋体" w:eastAsia="新宋体" w:hint="default"/>
          <w:spacing w:val="-60"/>
        </w:rPr>
        <w:t> </w:t>
      </w:r>
      <w:r>
        <w:rPr>
          <w:rFonts w:ascii="新宋体" w:hAnsi="新宋体" w:cs="新宋体" w:eastAsia="新宋体" w:hint="default"/>
        </w:rPr>
        <w:t>2010</w:t>
      </w:r>
      <w:r>
        <w:rPr>
          <w:rFonts w:ascii="新宋体" w:hAnsi="新宋体" w:cs="新宋体" w:eastAsia="新宋体" w:hint="default"/>
          <w:spacing w:val="-60"/>
        </w:rPr>
        <w:t> </w:t>
      </w:r>
      <w:r>
        <w:rPr>
          <w:rFonts w:ascii="新宋体" w:hAnsi="新宋体" w:cs="新宋体" w:eastAsia="新宋体" w:hint="default"/>
        </w:rPr>
        <w:t>年度报酬情况详见本节之“一、董事、监事、 高级管理人员情况”之“(一</w:t>
      </w:r>
      <w:r>
        <w:rPr>
          <w:rFonts w:ascii="新宋体" w:hAnsi="新宋体" w:cs="新宋体" w:eastAsia="新宋体" w:hint="default"/>
        </w:rPr>
        <w:t>)</w:t>
      </w:r>
      <w:r>
        <w:rPr>
          <w:rFonts w:ascii="新宋体" w:hAnsi="新宋体" w:cs="新宋体" w:eastAsia="新宋体" w:hint="default"/>
        </w:rPr>
        <w:t>董事、监事、高级管理人员基本情况表”。</w:t>
      </w:r>
    </w:p>
    <w:p>
      <w:pPr>
        <w:spacing w:line="240" w:lineRule="auto" w:before="2"/>
        <w:rPr>
          <w:rFonts w:ascii="新宋体" w:hAnsi="新宋体" w:cs="新宋体" w:eastAsia="新宋体" w:hint="default"/>
          <w:sz w:val="21"/>
          <w:szCs w:val="21"/>
        </w:rPr>
      </w:pPr>
    </w:p>
    <w:p>
      <w:pPr>
        <w:pStyle w:val="Heading5"/>
        <w:spacing w:line="240" w:lineRule="auto"/>
        <w:ind w:left="774" w:right="303"/>
        <w:jc w:val="left"/>
        <w:rPr>
          <w:rFonts w:ascii="宋体" w:hAnsi="宋体" w:cs="宋体" w:eastAsia="宋体" w:hint="default"/>
          <w:b w:val="0"/>
          <w:bCs w:val="0"/>
        </w:rPr>
      </w:pPr>
      <w:r>
        <w:rPr>
          <w:rFonts w:ascii="宋体" w:hAnsi="宋体" w:cs="宋体" w:eastAsia="宋体" w:hint="default"/>
        </w:rPr>
        <w:t>（五）报告期公司董事、监事、高级管理人员变动情况</w:t>
      </w:r>
      <w:r>
        <w:rPr>
          <w:rFonts w:ascii="宋体" w:hAnsi="宋体" w:cs="宋体" w:eastAsia="宋体" w:hint="default"/>
          <w:b w:val="0"/>
          <w:bCs w:val="0"/>
        </w:rPr>
      </w:r>
    </w:p>
    <w:p>
      <w:pPr>
        <w:pStyle w:val="BodyText"/>
        <w:spacing w:line="240" w:lineRule="auto" w:before="194"/>
        <w:ind w:left="781" w:right="303"/>
        <w:jc w:val="left"/>
        <w:rPr>
          <w:rFonts w:ascii="新宋体" w:hAnsi="新宋体" w:cs="新宋体" w:eastAsia="新宋体" w:hint="default"/>
        </w:rPr>
      </w:pPr>
      <w:r>
        <w:rPr>
          <w:rFonts w:ascii="新宋体" w:hAnsi="新宋体" w:cs="新宋体" w:eastAsia="新宋体" w:hint="default"/>
        </w:rPr>
        <w:t>报告期内，公司不存在董事、监事、高级管理人员的新聘或解聘情况。</w:t>
      </w:r>
    </w:p>
    <w:p>
      <w:pPr>
        <w:spacing w:line="240" w:lineRule="auto" w:before="0"/>
        <w:rPr>
          <w:rFonts w:ascii="新宋体" w:hAnsi="新宋体" w:cs="新宋体" w:eastAsia="新宋体" w:hint="default"/>
          <w:sz w:val="24"/>
          <w:szCs w:val="24"/>
        </w:rPr>
      </w:pPr>
    </w:p>
    <w:p>
      <w:pPr>
        <w:pStyle w:val="Heading5"/>
        <w:spacing w:line="240" w:lineRule="auto" w:before="159"/>
        <w:ind w:left="870" w:right="303"/>
        <w:jc w:val="left"/>
        <w:rPr>
          <w:b w:val="0"/>
          <w:bCs w:val="0"/>
        </w:rPr>
      </w:pPr>
      <w:r>
        <w:rPr/>
        <w:t>二、报告期内公司核心技术团队或关键技术人员（非董事、监事、高级管理人</w:t>
      </w:r>
      <w:r>
        <w:rPr>
          <w:b w:val="0"/>
          <w:bCs w:val="0"/>
        </w:rPr>
      </w:r>
    </w:p>
    <w:p>
      <w:pPr>
        <w:spacing w:line="240" w:lineRule="auto" w:before="9"/>
        <w:rPr>
          <w:rFonts w:ascii="新宋体" w:hAnsi="新宋体" w:cs="新宋体" w:eastAsia="新宋体" w:hint="default"/>
          <w:b/>
          <w:bCs/>
          <w:sz w:val="23"/>
          <w:szCs w:val="23"/>
        </w:rPr>
      </w:pPr>
    </w:p>
    <w:p>
      <w:pPr>
        <w:pStyle w:val="Heading5"/>
        <w:spacing w:line="240" w:lineRule="auto"/>
        <w:ind w:left="302" w:right="303"/>
        <w:jc w:val="left"/>
        <w:rPr>
          <w:b w:val="0"/>
          <w:bCs w:val="0"/>
        </w:rPr>
      </w:pPr>
      <w:r>
        <w:rPr/>
        <w:t>员）</w:t>
      </w:r>
      <w:r>
        <w:rPr>
          <w:b w:val="0"/>
          <w:bCs w:val="0"/>
        </w:rPr>
      </w:r>
    </w:p>
    <w:p>
      <w:pPr>
        <w:spacing w:after="0" w:line="240" w:lineRule="auto"/>
        <w:jc w:val="left"/>
        <w:sectPr>
          <w:pgSz w:w="11910" w:h="16840"/>
          <w:pgMar w:header="544" w:footer="980" w:top="1140" w:bottom="1180" w:left="1400" w:right="1100"/>
        </w:sectPr>
      </w:pPr>
    </w:p>
    <w:p>
      <w:pPr>
        <w:spacing w:line="240" w:lineRule="auto" w:before="3"/>
        <w:rPr>
          <w:rFonts w:ascii="新宋体" w:hAnsi="新宋体" w:cs="新宋体" w:eastAsia="新宋体" w:hint="default"/>
          <w:b/>
          <w:bCs/>
          <w:sz w:val="29"/>
          <w:szCs w:val="29"/>
        </w:rPr>
      </w:pPr>
    </w:p>
    <w:p>
      <w:pPr>
        <w:spacing w:line="388" w:lineRule="auto" w:before="26"/>
        <w:ind w:left="810" w:right="3659" w:hanging="3"/>
        <w:jc w:val="left"/>
        <w:rPr>
          <w:rFonts w:ascii="新宋体" w:hAnsi="新宋体" w:cs="新宋体" w:eastAsia="新宋体" w:hint="default"/>
          <w:sz w:val="24"/>
          <w:szCs w:val="24"/>
        </w:rPr>
      </w:pPr>
      <w:r>
        <w:rPr>
          <w:rFonts w:ascii="新宋体" w:hAnsi="新宋体" w:cs="新宋体" w:eastAsia="新宋体" w:hint="default"/>
          <w:sz w:val="24"/>
          <w:szCs w:val="24"/>
        </w:rPr>
        <w:t>报告期内，公司的核心技术人员未发生变化。 </w:t>
      </w:r>
      <w:r>
        <w:rPr>
          <w:rFonts w:ascii="新宋体" w:hAnsi="新宋体" w:cs="新宋体" w:eastAsia="新宋体" w:hint="default"/>
          <w:b/>
          <w:bCs/>
          <w:sz w:val="24"/>
          <w:szCs w:val="24"/>
        </w:rPr>
        <w:t>三、公司员工情况</w:t>
      </w:r>
      <w:r>
        <w:rPr>
          <w:rFonts w:ascii="新宋体" w:hAnsi="新宋体" w:cs="新宋体" w:eastAsia="新宋体" w:hint="default"/>
          <w:sz w:val="24"/>
          <w:szCs w:val="24"/>
        </w:rPr>
      </w:r>
    </w:p>
    <w:p>
      <w:pPr>
        <w:pStyle w:val="BodyText"/>
        <w:spacing w:line="357" w:lineRule="auto" w:before="43"/>
        <w:ind w:left="242" w:right="240" w:firstLine="479"/>
        <w:jc w:val="left"/>
      </w:pPr>
      <w:r>
        <w:rPr/>
        <w:t>（一）截至</w:t>
      </w:r>
      <w:r>
        <w:rPr>
          <w:spacing w:val="-56"/>
        </w:rPr>
        <w:t> </w:t>
      </w:r>
      <w:r>
        <w:rPr>
          <w:rFonts w:ascii="宋体" w:hAnsi="宋体" w:cs="宋体" w:eastAsia="宋体" w:hint="default"/>
        </w:rPr>
        <w:t>2009</w:t>
      </w:r>
      <w:r>
        <w:rPr>
          <w:rFonts w:ascii="宋体" w:hAnsi="宋体" w:cs="宋体" w:eastAsia="宋体" w:hint="default"/>
          <w:spacing w:val="-55"/>
        </w:rPr>
        <w:t> </w:t>
      </w:r>
      <w:r>
        <w:rPr/>
        <w:t>年</w:t>
      </w:r>
      <w:r>
        <w:rPr>
          <w:spacing w:val="-56"/>
        </w:rPr>
        <w:t> </w:t>
      </w:r>
      <w:r>
        <w:rPr>
          <w:rFonts w:ascii="宋体" w:hAnsi="宋体" w:cs="宋体" w:eastAsia="宋体" w:hint="default"/>
        </w:rPr>
        <w:t>12</w:t>
      </w:r>
      <w:r>
        <w:rPr>
          <w:rFonts w:ascii="宋体" w:hAnsi="宋体" w:cs="宋体" w:eastAsia="宋体" w:hint="default"/>
          <w:spacing w:val="-56"/>
        </w:rPr>
        <w:t> </w:t>
      </w:r>
      <w:r>
        <w:rPr/>
        <w:t>月</w:t>
      </w:r>
      <w:r>
        <w:rPr>
          <w:spacing w:val="-56"/>
        </w:rPr>
        <w:t> </w:t>
      </w:r>
      <w:r>
        <w:rPr>
          <w:rFonts w:ascii="宋体" w:hAnsi="宋体" w:cs="宋体" w:eastAsia="宋体" w:hint="default"/>
        </w:rPr>
        <w:t>31</w:t>
      </w:r>
      <w:r>
        <w:rPr>
          <w:rFonts w:ascii="宋体" w:hAnsi="宋体" w:cs="宋体" w:eastAsia="宋体" w:hint="default"/>
          <w:spacing w:val="-56"/>
        </w:rPr>
        <w:t> </w:t>
      </w:r>
      <w:r>
        <w:rPr/>
        <w:t>日，公司员工（含子公司）的专业结构、受教育程 度情况如下：</w:t>
      </w:r>
    </w:p>
    <w:p>
      <w:pPr>
        <w:pStyle w:val="Heading5"/>
        <w:spacing w:line="240" w:lineRule="auto" w:before="36"/>
        <w:ind w:left="808" w:right="3659"/>
        <w:jc w:val="left"/>
        <w:rPr>
          <w:rFonts w:ascii="黑体" w:hAnsi="黑体" w:cs="黑体" w:eastAsia="黑体" w:hint="default"/>
          <w:b w:val="0"/>
          <w:bCs w:val="0"/>
        </w:rPr>
      </w:pPr>
      <w:r>
        <w:rPr>
          <w:rFonts w:ascii="黑体" w:hAnsi="黑体" w:cs="黑体" w:eastAsia="黑体" w:hint="default"/>
        </w:rPr>
        <w:t>1</w:t>
      </w:r>
      <w:r>
        <w:rPr>
          <w:rFonts w:ascii="黑体" w:hAnsi="黑体" w:cs="黑体" w:eastAsia="黑体" w:hint="default"/>
        </w:rPr>
        <w:t>、员工专业结构</w:t>
      </w:r>
      <w:r>
        <w:rPr>
          <w:rFonts w:ascii="黑体" w:hAnsi="黑体" w:cs="黑体" w:eastAsia="黑体" w:hint="default"/>
          <w:b w:val="0"/>
          <w:bCs w:val="0"/>
        </w:rPr>
      </w:r>
    </w:p>
    <w:p>
      <w:pPr>
        <w:spacing w:line="240" w:lineRule="auto" w:before="12"/>
        <w:rPr>
          <w:rFonts w:ascii="黑体" w:hAnsi="黑体" w:cs="黑体" w:eastAsia="黑体" w:hint="default"/>
          <w:b/>
          <w:bCs/>
          <w:sz w:val="8"/>
          <w:szCs w:val="8"/>
        </w:rPr>
      </w:pPr>
    </w:p>
    <w:tbl>
      <w:tblPr>
        <w:tblW w:w="0" w:type="auto"/>
        <w:jc w:val="left"/>
        <w:tblInd w:w="112" w:type="dxa"/>
        <w:tblLayout w:type="fixed"/>
        <w:tblCellMar>
          <w:top w:w="0" w:type="dxa"/>
          <w:left w:w="0" w:type="dxa"/>
          <w:bottom w:w="0" w:type="dxa"/>
          <w:right w:w="0" w:type="dxa"/>
        </w:tblCellMar>
        <w:tblLook w:val="01E0"/>
      </w:tblPr>
      <w:tblGrid>
        <w:gridCol w:w="2206"/>
        <w:gridCol w:w="2782"/>
        <w:gridCol w:w="4016"/>
      </w:tblGrid>
      <w:tr>
        <w:trPr>
          <w:trHeight w:val="383" w:hRule="exact"/>
        </w:trPr>
        <w:tc>
          <w:tcPr>
            <w:tcW w:w="2206" w:type="dxa"/>
            <w:tcBorders>
              <w:top w:val="single" w:sz="17"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29"/>
              <w:ind w:right="15"/>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6798" w:type="dxa"/>
            <w:gridSpan w:val="2"/>
            <w:tcBorders>
              <w:top w:val="single" w:sz="17"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29"/>
              <w:ind w:left="14" w:right="0"/>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96" w:hRule="exact"/>
        </w:trPr>
        <w:tc>
          <w:tcPr>
            <w:tcW w:w="2206" w:type="dxa"/>
            <w:tcBorders>
              <w:top w:val="single" w:sz="6"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28"/>
              <w:ind w:right="10"/>
              <w:jc w:val="center"/>
              <w:rPr>
                <w:rFonts w:ascii="宋体" w:hAnsi="宋体" w:cs="宋体" w:eastAsia="宋体" w:hint="default"/>
                <w:sz w:val="21"/>
                <w:szCs w:val="21"/>
              </w:rPr>
            </w:pPr>
            <w:r>
              <w:rPr>
                <w:rFonts w:ascii="宋体" w:hAnsi="宋体" w:cs="宋体" w:eastAsia="宋体" w:hint="default"/>
                <w:b/>
                <w:bCs/>
                <w:sz w:val="21"/>
                <w:szCs w:val="21"/>
              </w:rPr>
              <w:t>专业结构</w:t>
            </w:r>
            <w:r>
              <w:rPr>
                <w:rFonts w:ascii="宋体" w:hAnsi="宋体" w:cs="宋体" w:eastAsia="宋体" w:hint="default"/>
                <w:sz w:val="21"/>
                <w:szCs w:val="21"/>
              </w:rPr>
            </w:r>
          </w:p>
        </w:tc>
        <w:tc>
          <w:tcPr>
            <w:tcW w:w="2782"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4016" w:type="dxa"/>
            <w:tcBorders>
              <w:top w:val="single" w:sz="6"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28"/>
              <w:ind w:left="11"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398"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8"/>
              <w:ind w:right="13"/>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89</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8"/>
              <w:ind w:left="11" w:right="0"/>
              <w:jc w:val="center"/>
              <w:rPr>
                <w:rFonts w:ascii="宋体" w:hAnsi="宋体" w:cs="宋体" w:eastAsia="宋体" w:hint="default"/>
                <w:sz w:val="21"/>
                <w:szCs w:val="21"/>
              </w:rPr>
            </w:pPr>
            <w:r>
              <w:rPr>
                <w:rFonts w:ascii="宋体"/>
                <w:sz w:val="21"/>
              </w:rPr>
              <w:t>15.89%</w:t>
            </w:r>
          </w:p>
        </w:tc>
      </w:tr>
      <w:tr>
        <w:trPr>
          <w:trHeight w:val="397"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9"/>
              <w:ind w:right="13"/>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9"/>
              <w:ind w:right="0"/>
              <w:jc w:val="center"/>
              <w:rPr>
                <w:rFonts w:ascii="宋体" w:hAnsi="宋体" w:cs="宋体" w:eastAsia="宋体" w:hint="default"/>
                <w:sz w:val="21"/>
                <w:szCs w:val="21"/>
              </w:rPr>
            </w:pPr>
            <w:r>
              <w:rPr>
                <w:rFonts w:ascii="宋体"/>
                <w:sz w:val="21"/>
              </w:rPr>
              <w:t>29</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9"/>
              <w:ind w:left="11" w:right="0"/>
              <w:jc w:val="center"/>
              <w:rPr>
                <w:rFonts w:ascii="宋体" w:hAnsi="宋体" w:cs="宋体" w:eastAsia="宋体" w:hint="default"/>
                <w:sz w:val="21"/>
                <w:szCs w:val="21"/>
              </w:rPr>
            </w:pPr>
            <w:r>
              <w:rPr>
                <w:rFonts w:ascii="宋体"/>
                <w:sz w:val="21"/>
              </w:rPr>
              <w:t>5.19%</w:t>
            </w:r>
          </w:p>
        </w:tc>
      </w:tr>
      <w:tr>
        <w:trPr>
          <w:trHeight w:val="396"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8"/>
              <w:ind w:right="13"/>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83</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8"/>
              <w:ind w:left="11" w:right="0"/>
              <w:jc w:val="center"/>
              <w:rPr>
                <w:rFonts w:ascii="宋体" w:hAnsi="宋体" w:cs="宋体" w:eastAsia="宋体" w:hint="default"/>
                <w:sz w:val="21"/>
                <w:szCs w:val="21"/>
              </w:rPr>
            </w:pPr>
            <w:r>
              <w:rPr>
                <w:rFonts w:ascii="宋体"/>
                <w:sz w:val="21"/>
              </w:rPr>
              <w:t>14.82%</w:t>
            </w:r>
          </w:p>
        </w:tc>
      </w:tr>
      <w:tr>
        <w:trPr>
          <w:trHeight w:val="398"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30"/>
              <w:ind w:right="13"/>
              <w:jc w:val="center"/>
              <w:rPr>
                <w:rFonts w:ascii="宋体" w:hAnsi="宋体" w:cs="宋体" w:eastAsia="宋体" w:hint="default"/>
                <w:sz w:val="21"/>
                <w:szCs w:val="21"/>
              </w:rPr>
            </w:pPr>
            <w:r>
              <w:rPr>
                <w:rFonts w:ascii="宋体" w:hAnsi="宋体" w:cs="宋体" w:eastAsia="宋体" w:hint="default"/>
                <w:sz w:val="21"/>
                <w:szCs w:val="21"/>
              </w:rPr>
              <w:t>市场销售</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200</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30"/>
              <w:ind w:left="11" w:right="0"/>
              <w:jc w:val="center"/>
              <w:rPr>
                <w:rFonts w:ascii="宋体" w:hAnsi="宋体" w:cs="宋体" w:eastAsia="宋体" w:hint="default"/>
                <w:sz w:val="21"/>
                <w:szCs w:val="21"/>
              </w:rPr>
            </w:pPr>
            <w:r>
              <w:rPr>
                <w:rFonts w:ascii="宋体"/>
                <w:sz w:val="21"/>
              </w:rPr>
              <w:t>35.71%</w:t>
            </w:r>
          </w:p>
        </w:tc>
      </w:tr>
      <w:tr>
        <w:trPr>
          <w:trHeight w:val="396" w:hRule="exact"/>
        </w:trPr>
        <w:tc>
          <w:tcPr>
            <w:tcW w:w="2206"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8"/>
              <w:ind w:right="13"/>
              <w:jc w:val="center"/>
              <w:rPr>
                <w:rFonts w:ascii="宋体" w:hAnsi="宋体" w:cs="宋体" w:eastAsia="宋体" w:hint="default"/>
                <w:sz w:val="21"/>
                <w:szCs w:val="21"/>
              </w:rPr>
            </w:pPr>
            <w:r>
              <w:rPr>
                <w:rFonts w:ascii="宋体" w:hAnsi="宋体" w:cs="宋体" w:eastAsia="宋体" w:hint="default"/>
                <w:sz w:val="21"/>
                <w:szCs w:val="21"/>
              </w:rPr>
              <w:t>研发人员</w:t>
            </w:r>
          </w:p>
        </w:tc>
        <w:tc>
          <w:tcPr>
            <w:tcW w:w="2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159</w:t>
            </w:r>
          </w:p>
        </w:tc>
        <w:tc>
          <w:tcPr>
            <w:tcW w:w="4016"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8"/>
              <w:ind w:left="11" w:right="0"/>
              <w:jc w:val="center"/>
              <w:rPr>
                <w:rFonts w:ascii="宋体" w:hAnsi="宋体" w:cs="宋体" w:eastAsia="宋体" w:hint="default"/>
                <w:sz w:val="21"/>
                <w:szCs w:val="21"/>
              </w:rPr>
            </w:pPr>
            <w:r>
              <w:rPr>
                <w:rFonts w:ascii="宋体"/>
                <w:sz w:val="21"/>
              </w:rPr>
              <w:t>28.39%</w:t>
            </w:r>
          </w:p>
        </w:tc>
      </w:tr>
      <w:tr>
        <w:trPr>
          <w:trHeight w:val="410" w:hRule="exact"/>
        </w:trPr>
        <w:tc>
          <w:tcPr>
            <w:tcW w:w="2206" w:type="dxa"/>
            <w:tcBorders>
              <w:top w:val="single" w:sz="6" w:space="0" w:color="000000"/>
              <w:left w:val="single" w:sz="17" w:space="0" w:color="000000"/>
              <w:bottom w:val="single" w:sz="17" w:space="0" w:color="000000"/>
              <w:right w:val="single" w:sz="6" w:space="0" w:color="000000"/>
            </w:tcBorders>
          </w:tcPr>
          <w:p>
            <w:pPr>
              <w:pStyle w:val="TableParagraph"/>
              <w:tabs>
                <w:tab w:pos="631" w:val="left" w:leader="none"/>
              </w:tabs>
              <w:spacing w:line="240" w:lineRule="auto" w:before="30"/>
              <w:ind w:right="1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782"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560</w:t>
            </w:r>
          </w:p>
        </w:tc>
        <w:tc>
          <w:tcPr>
            <w:tcW w:w="4016"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30"/>
              <w:ind w:left="13" w:right="0"/>
              <w:jc w:val="center"/>
              <w:rPr>
                <w:rFonts w:ascii="宋体" w:hAnsi="宋体" w:cs="宋体" w:eastAsia="宋体" w:hint="default"/>
                <w:sz w:val="21"/>
                <w:szCs w:val="21"/>
              </w:rPr>
            </w:pPr>
            <w:r>
              <w:rPr>
                <w:rFonts w:ascii="宋体"/>
                <w:sz w:val="21"/>
              </w:rPr>
              <w:t>100.00%</w:t>
            </w:r>
          </w:p>
        </w:tc>
      </w:tr>
    </w:tbl>
    <w:p>
      <w:pPr>
        <w:spacing w:line="240" w:lineRule="auto" w:before="0"/>
        <w:rPr>
          <w:rFonts w:ascii="黑体" w:hAnsi="黑体" w:cs="黑体" w:eastAsia="黑体" w:hint="default"/>
          <w:b/>
          <w:bCs/>
          <w:sz w:val="25"/>
          <w:szCs w:val="25"/>
        </w:rPr>
      </w:pPr>
    </w:p>
    <w:p>
      <w:pPr>
        <w:pStyle w:val="Heading5"/>
        <w:spacing w:line="240" w:lineRule="auto" w:before="26"/>
        <w:ind w:left="808" w:right="3659"/>
        <w:jc w:val="left"/>
        <w:rPr>
          <w:rFonts w:ascii="黑体" w:hAnsi="黑体" w:cs="黑体" w:eastAsia="黑体" w:hint="default"/>
          <w:b w:val="0"/>
          <w:bCs w:val="0"/>
        </w:rPr>
      </w:pPr>
      <w:r>
        <w:rPr>
          <w:rFonts w:ascii="黑体" w:hAnsi="黑体" w:cs="黑体" w:eastAsia="黑体" w:hint="default"/>
        </w:rPr>
        <w:t>2</w:t>
      </w:r>
      <w:r>
        <w:rPr>
          <w:rFonts w:ascii="黑体" w:hAnsi="黑体" w:cs="黑体" w:eastAsia="黑体" w:hint="default"/>
        </w:rPr>
        <w:t>、员工受教育程度</w:t>
      </w:r>
      <w:r>
        <w:rPr>
          <w:rFonts w:ascii="黑体" w:hAnsi="黑体" w:cs="黑体" w:eastAsia="黑体" w:hint="default"/>
          <w:b w:val="0"/>
          <w:bCs w:val="0"/>
        </w:rPr>
      </w:r>
    </w:p>
    <w:p>
      <w:pPr>
        <w:spacing w:line="240" w:lineRule="auto" w:before="12"/>
        <w:rPr>
          <w:rFonts w:ascii="黑体" w:hAnsi="黑体" w:cs="黑体" w:eastAsia="黑体" w:hint="default"/>
          <w:b/>
          <w:bCs/>
          <w:sz w:val="8"/>
          <w:szCs w:val="8"/>
        </w:rPr>
      </w:pPr>
    </w:p>
    <w:tbl>
      <w:tblPr>
        <w:tblW w:w="0" w:type="auto"/>
        <w:jc w:val="left"/>
        <w:tblInd w:w="112" w:type="dxa"/>
        <w:tblLayout w:type="fixed"/>
        <w:tblCellMar>
          <w:top w:w="0" w:type="dxa"/>
          <w:left w:w="0" w:type="dxa"/>
          <w:bottom w:w="0" w:type="dxa"/>
          <w:right w:w="0" w:type="dxa"/>
        </w:tblCellMar>
        <w:tblLook w:val="01E0"/>
      </w:tblPr>
      <w:tblGrid>
        <w:gridCol w:w="2189"/>
        <w:gridCol w:w="2778"/>
        <w:gridCol w:w="4037"/>
      </w:tblGrid>
      <w:tr>
        <w:trPr>
          <w:trHeight w:val="383" w:hRule="exact"/>
        </w:trPr>
        <w:tc>
          <w:tcPr>
            <w:tcW w:w="2189" w:type="dxa"/>
            <w:tcBorders>
              <w:top w:val="single" w:sz="17"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29"/>
              <w:ind w:right="12"/>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6815" w:type="dxa"/>
            <w:gridSpan w:val="2"/>
            <w:tcBorders>
              <w:top w:val="single" w:sz="17"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29"/>
              <w:ind w:left="11" w:right="0"/>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c>
      </w:tr>
      <w:tr>
        <w:trPr>
          <w:trHeight w:val="396" w:hRule="exact"/>
        </w:trPr>
        <w:tc>
          <w:tcPr>
            <w:tcW w:w="2189" w:type="dxa"/>
            <w:tcBorders>
              <w:top w:val="single" w:sz="6" w:space="0" w:color="000000"/>
              <w:left w:val="single" w:sz="17" w:space="0" w:color="000000"/>
              <w:bottom w:val="single" w:sz="6" w:space="0" w:color="000000"/>
              <w:right w:val="single" w:sz="6" w:space="0" w:color="000000"/>
            </w:tcBorders>
            <w:shd w:val="clear" w:color="auto" w:fill="DFDFDF"/>
          </w:tcPr>
          <w:p>
            <w:pPr>
              <w:pStyle w:val="TableParagraph"/>
              <w:spacing w:line="240" w:lineRule="auto" w:before="28"/>
              <w:ind w:right="12"/>
              <w:jc w:val="center"/>
              <w:rPr>
                <w:rFonts w:ascii="宋体" w:hAnsi="宋体" w:cs="宋体" w:eastAsia="宋体" w:hint="default"/>
                <w:sz w:val="21"/>
                <w:szCs w:val="21"/>
              </w:rPr>
            </w:pPr>
            <w:r>
              <w:rPr>
                <w:rFonts w:ascii="宋体" w:hAnsi="宋体" w:cs="宋体" w:eastAsia="宋体" w:hint="default"/>
                <w:b/>
                <w:bCs/>
                <w:sz w:val="21"/>
                <w:szCs w:val="21"/>
              </w:rPr>
              <w:t>受教育程度</w:t>
            </w:r>
            <w:r>
              <w:rPr>
                <w:rFonts w:ascii="宋体" w:hAnsi="宋体" w:cs="宋体" w:eastAsia="宋体" w:hint="default"/>
                <w:sz w:val="21"/>
                <w:szCs w:val="21"/>
              </w:rPr>
            </w:r>
          </w:p>
        </w:tc>
        <w:tc>
          <w:tcPr>
            <w:tcW w:w="2778" w:type="dxa"/>
            <w:tcBorders>
              <w:top w:val="single" w:sz="6" w:space="0" w:color="000000"/>
              <w:left w:val="single" w:sz="6" w:space="0" w:color="000000"/>
              <w:bottom w:val="single" w:sz="6" w:space="0" w:color="000000"/>
              <w:right w:val="single" w:sz="6" w:space="0" w:color="000000"/>
            </w:tcBorders>
            <w:shd w:val="clear" w:color="auto" w:fill="DFDFDF"/>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4037" w:type="dxa"/>
            <w:tcBorders>
              <w:top w:val="single" w:sz="6" w:space="0" w:color="000000"/>
              <w:left w:val="single" w:sz="6" w:space="0" w:color="000000"/>
              <w:bottom w:val="single" w:sz="6" w:space="0" w:color="000000"/>
              <w:right w:val="single" w:sz="17" w:space="0" w:color="000000"/>
            </w:tcBorders>
            <w:shd w:val="clear" w:color="auto" w:fill="DFDFDF"/>
          </w:tcPr>
          <w:p>
            <w:pPr>
              <w:pStyle w:val="TableParagraph"/>
              <w:spacing w:line="240" w:lineRule="auto" w:before="28"/>
              <w:ind w:left="13" w:right="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399" w:hRule="exact"/>
        </w:trPr>
        <w:tc>
          <w:tcPr>
            <w:tcW w:w="2189"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31"/>
              <w:ind w:right="10"/>
              <w:jc w:val="center"/>
              <w:rPr>
                <w:rFonts w:ascii="宋体" w:hAnsi="宋体" w:cs="宋体" w:eastAsia="宋体" w:hint="default"/>
                <w:sz w:val="21"/>
                <w:szCs w:val="21"/>
              </w:rPr>
            </w:pPr>
            <w:r>
              <w:rPr>
                <w:rFonts w:ascii="宋体" w:hAnsi="宋体" w:cs="宋体" w:eastAsia="宋体" w:hint="default"/>
                <w:sz w:val="21"/>
                <w:szCs w:val="21"/>
              </w:rPr>
              <w:t>硕士以上</w:t>
            </w:r>
          </w:p>
        </w:tc>
        <w:tc>
          <w:tcPr>
            <w:tcW w:w="2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sz w:val="21"/>
              </w:rPr>
              <w:t>15</w:t>
            </w:r>
          </w:p>
        </w:tc>
        <w:tc>
          <w:tcPr>
            <w:tcW w:w="4037"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31"/>
              <w:ind w:left="13" w:right="0"/>
              <w:jc w:val="center"/>
              <w:rPr>
                <w:rFonts w:ascii="宋体" w:hAnsi="宋体" w:cs="宋体" w:eastAsia="宋体" w:hint="default"/>
                <w:sz w:val="21"/>
                <w:szCs w:val="21"/>
              </w:rPr>
            </w:pPr>
            <w:r>
              <w:rPr>
                <w:rFonts w:ascii="宋体"/>
                <w:sz w:val="21"/>
              </w:rPr>
              <w:t>2.68%</w:t>
            </w:r>
          </w:p>
        </w:tc>
      </w:tr>
      <w:tr>
        <w:trPr>
          <w:trHeight w:val="396" w:hRule="exact"/>
        </w:trPr>
        <w:tc>
          <w:tcPr>
            <w:tcW w:w="2189"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8"/>
              <w:ind w:right="10"/>
              <w:jc w:val="center"/>
              <w:rPr>
                <w:rFonts w:ascii="宋体" w:hAnsi="宋体" w:cs="宋体" w:eastAsia="宋体" w:hint="default"/>
                <w:sz w:val="21"/>
                <w:szCs w:val="21"/>
              </w:rPr>
            </w:pPr>
            <w:r>
              <w:rPr>
                <w:rFonts w:ascii="宋体" w:hAnsi="宋体" w:cs="宋体" w:eastAsia="宋体" w:hint="default"/>
                <w:sz w:val="21"/>
                <w:szCs w:val="21"/>
              </w:rPr>
              <w:t>本科学历</w:t>
            </w:r>
          </w:p>
        </w:tc>
        <w:tc>
          <w:tcPr>
            <w:tcW w:w="2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177</w:t>
            </w:r>
          </w:p>
        </w:tc>
        <w:tc>
          <w:tcPr>
            <w:tcW w:w="4037"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8"/>
              <w:ind w:left="13" w:right="0"/>
              <w:jc w:val="center"/>
              <w:rPr>
                <w:rFonts w:ascii="宋体" w:hAnsi="宋体" w:cs="宋体" w:eastAsia="宋体" w:hint="default"/>
                <w:sz w:val="21"/>
                <w:szCs w:val="21"/>
              </w:rPr>
            </w:pPr>
            <w:r>
              <w:rPr>
                <w:rFonts w:ascii="宋体"/>
                <w:sz w:val="21"/>
              </w:rPr>
              <w:t>31.61%</w:t>
            </w:r>
          </w:p>
        </w:tc>
      </w:tr>
      <w:tr>
        <w:trPr>
          <w:trHeight w:val="398" w:hRule="exact"/>
        </w:trPr>
        <w:tc>
          <w:tcPr>
            <w:tcW w:w="2189"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8"/>
              <w:ind w:right="10"/>
              <w:jc w:val="center"/>
              <w:rPr>
                <w:rFonts w:ascii="宋体" w:hAnsi="宋体" w:cs="宋体" w:eastAsia="宋体" w:hint="default"/>
                <w:sz w:val="21"/>
                <w:szCs w:val="21"/>
              </w:rPr>
            </w:pPr>
            <w:r>
              <w:rPr>
                <w:rFonts w:ascii="宋体" w:hAnsi="宋体" w:cs="宋体" w:eastAsia="宋体" w:hint="default"/>
                <w:sz w:val="21"/>
                <w:szCs w:val="21"/>
              </w:rPr>
              <w:t>大专学历</w:t>
            </w:r>
          </w:p>
        </w:tc>
        <w:tc>
          <w:tcPr>
            <w:tcW w:w="2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236</w:t>
            </w:r>
          </w:p>
        </w:tc>
        <w:tc>
          <w:tcPr>
            <w:tcW w:w="4037"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8"/>
              <w:ind w:left="13" w:right="0"/>
              <w:jc w:val="center"/>
              <w:rPr>
                <w:rFonts w:ascii="宋体" w:hAnsi="宋体" w:cs="宋体" w:eastAsia="宋体" w:hint="default"/>
                <w:sz w:val="21"/>
                <w:szCs w:val="21"/>
              </w:rPr>
            </w:pPr>
            <w:r>
              <w:rPr>
                <w:rFonts w:ascii="宋体"/>
                <w:sz w:val="21"/>
              </w:rPr>
              <w:t>42.14%</w:t>
            </w:r>
          </w:p>
        </w:tc>
      </w:tr>
      <w:tr>
        <w:trPr>
          <w:trHeight w:val="396" w:hRule="exact"/>
        </w:trPr>
        <w:tc>
          <w:tcPr>
            <w:tcW w:w="2189" w:type="dxa"/>
            <w:tcBorders>
              <w:top w:val="single" w:sz="6" w:space="0" w:color="000000"/>
              <w:left w:val="single" w:sz="17" w:space="0" w:color="000000"/>
              <w:bottom w:val="single" w:sz="6" w:space="0" w:color="000000"/>
              <w:right w:val="single" w:sz="6" w:space="0" w:color="000000"/>
            </w:tcBorders>
          </w:tcPr>
          <w:p>
            <w:pPr>
              <w:pStyle w:val="TableParagraph"/>
              <w:spacing w:line="240" w:lineRule="auto" w:before="28"/>
              <w:ind w:right="14"/>
              <w:jc w:val="center"/>
              <w:rPr>
                <w:rFonts w:ascii="宋体" w:hAnsi="宋体" w:cs="宋体" w:eastAsia="宋体" w:hint="default"/>
                <w:sz w:val="21"/>
                <w:szCs w:val="21"/>
              </w:rPr>
            </w:pPr>
            <w:r>
              <w:rPr>
                <w:rFonts w:ascii="宋体" w:hAnsi="宋体" w:cs="宋体" w:eastAsia="宋体" w:hint="default"/>
                <w:sz w:val="21"/>
                <w:szCs w:val="21"/>
              </w:rPr>
              <w:t>大专以下学历</w:t>
            </w:r>
          </w:p>
        </w:tc>
        <w:tc>
          <w:tcPr>
            <w:tcW w:w="2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132</w:t>
            </w:r>
          </w:p>
        </w:tc>
        <w:tc>
          <w:tcPr>
            <w:tcW w:w="4037" w:type="dxa"/>
            <w:tcBorders>
              <w:top w:val="single" w:sz="6" w:space="0" w:color="000000"/>
              <w:left w:val="single" w:sz="6" w:space="0" w:color="000000"/>
              <w:bottom w:val="single" w:sz="6" w:space="0" w:color="000000"/>
              <w:right w:val="single" w:sz="17" w:space="0" w:color="000000"/>
            </w:tcBorders>
          </w:tcPr>
          <w:p>
            <w:pPr>
              <w:pStyle w:val="TableParagraph"/>
              <w:spacing w:line="240" w:lineRule="auto" w:before="28"/>
              <w:ind w:left="13" w:right="0"/>
              <w:jc w:val="center"/>
              <w:rPr>
                <w:rFonts w:ascii="宋体" w:hAnsi="宋体" w:cs="宋体" w:eastAsia="宋体" w:hint="default"/>
                <w:sz w:val="21"/>
                <w:szCs w:val="21"/>
              </w:rPr>
            </w:pPr>
            <w:r>
              <w:rPr>
                <w:rFonts w:ascii="宋体"/>
                <w:sz w:val="21"/>
              </w:rPr>
              <w:t>23.57%</w:t>
            </w:r>
          </w:p>
        </w:tc>
      </w:tr>
      <w:tr>
        <w:trPr>
          <w:trHeight w:val="410" w:hRule="exact"/>
        </w:trPr>
        <w:tc>
          <w:tcPr>
            <w:tcW w:w="2189" w:type="dxa"/>
            <w:tcBorders>
              <w:top w:val="single" w:sz="6" w:space="0" w:color="000000"/>
              <w:left w:val="single" w:sz="17" w:space="0" w:color="000000"/>
              <w:bottom w:val="single" w:sz="17" w:space="0" w:color="000000"/>
              <w:right w:val="single" w:sz="6" w:space="0" w:color="000000"/>
            </w:tcBorders>
          </w:tcPr>
          <w:p>
            <w:pPr>
              <w:pStyle w:val="TableParagraph"/>
              <w:tabs>
                <w:tab w:pos="631" w:val="left" w:leader="none"/>
              </w:tabs>
              <w:spacing w:line="240" w:lineRule="auto" w:before="28"/>
              <w:ind w:right="1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778" w:type="dxa"/>
            <w:tcBorders>
              <w:top w:val="single" w:sz="6" w:space="0" w:color="000000"/>
              <w:left w:val="single" w:sz="6" w:space="0" w:color="000000"/>
              <w:bottom w:val="single" w:sz="17"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560</w:t>
            </w:r>
          </w:p>
        </w:tc>
        <w:tc>
          <w:tcPr>
            <w:tcW w:w="4037" w:type="dxa"/>
            <w:tcBorders>
              <w:top w:val="single" w:sz="6" w:space="0" w:color="000000"/>
              <w:left w:val="single" w:sz="6" w:space="0" w:color="000000"/>
              <w:bottom w:val="single" w:sz="17" w:space="0" w:color="000000"/>
              <w:right w:val="single" w:sz="17" w:space="0" w:color="000000"/>
            </w:tcBorders>
          </w:tcPr>
          <w:p>
            <w:pPr>
              <w:pStyle w:val="TableParagraph"/>
              <w:spacing w:line="240" w:lineRule="auto" w:before="28"/>
              <w:ind w:left="16" w:right="0"/>
              <w:jc w:val="center"/>
              <w:rPr>
                <w:rFonts w:ascii="宋体" w:hAnsi="宋体" w:cs="宋体" w:eastAsia="宋体" w:hint="default"/>
                <w:sz w:val="21"/>
                <w:szCs w:val="21"/>
              </w:rPr>
            </w:pPr>
            <w:r>
              <w:rPr>
                <w:rFonts w:ascii="宋体"/>
                <w:sz w:val="21"/>
              </w:rPr>
              <w:t>100.00%</w:t>
            </w:r>
          </w:p>
        </w:tc>
      </w:tr>
    </w:tbl>
    <w:p>
      <w:pPr>
        <w:spacing w:line="240" w:lineRule="auto" w:before="0"/>
        <w:rPr>
          <w:rFonts w:ascii="黑体" w:hAnsi="黑体" w:cs="黑体" w:eastAsia="黑体" w:hint="default"/>
          <w:b/>
          <w:bCs/>
          <w:sz w:val="20"/>
          <w:szCs w:val="20"/>
        </w:rPr>
      </w:pPr>
    </w:p>
    <w:p>
      <w:pPr>
        <w:spacing w:line="240" w:lineRule="auto" w:before="12"/>
        <w:rPr>
          <w:rFonts w:ascii="黑体" w:hAnsi="黑体" w:cs="黑体" w:eastAsia="黑体" w:hint="default"/>
          <w:b/>
          <w:bCs/>
          <w:sz w:val="16"/>
          <w:szCs w:val="16"/>
        </w:rPr>
      </w:pPr>
    </w:p>
    <w:p>
      <w:pPr>
        <w:pStyle w:val="BodyText"/>
        <w:spacing w:line="240" w:lineRule="auto" w:before="26"/>
        <w:ind w:left="808" w:right="3659"/>
        <w:jc w:val="left"/>
      </w:pPr>
      <w:r>
        <w:rPr/>
        <w:t>（二）公司没有需承担费用的离退休员工。</w:t>
      </w:r>
    </w:p>
    <w:p>
      <w:pPr>
        <w:spacing w:after="0" w:line="240" w:lineRule="auto"/>
        <w:jc w:val="left"/>
        <w:sectPr>
          <w:pgSz w:w="11910" w:h="16840"/>
          <w:pgMar w:header="544" w:footer="980" w:top="1140" w:bottom="1180" w:left="1460" w:right="1160"/>
        </w:sectPr>
      </w:pPr>
    </w:p>
    <w:p>
      <w:pPr>
        <w:spacing w:line="240" w:lineRule="auto" w:before="0"/>
        <w:rPr>
          <w:rFonts w:ascii="宋体" w:hAnsi="宋体" w:cs="宋体" w:eastAsia="宋体" w:hint="default"/>
          <w:sz w:val="20"/>
          <w:szCs w:val="20"/>
        </w:rPr>
      </w:pPr>
    </w:p>
    <w:p>
      <w:pPr>
        <w:spacing w:before="159"/>
        <w:ind w:left="3008" w:right="100" w:firstLine="0"/>
        <w:jc w:val="left"/>
        <w:rPr>
          <w:rFonts w:ascii="新宋体" w:hAnsi="新宋体" w:cs="新宋体" w:eastAsia="新宋体" w:hint="default"/>
          <w:sz w:val="32"/>
          <w:szCs w:val="32"/>
        </w:rPr>
      </w:pPr>
      <w:bookmarkStart w:name="_TOC_250003" w:id="7"/>
      <w:r>
        <w:rPr>
          <w:rFonts w:ascii="新宋体" w:hAnsi="新宋体" w:cs="新宋体" w:eastAsia="新宋体" w:hint="default"/>
          <w:b/>
          <w:bCs/>
          <w:sz w:val="32"/>
          <w:szCs w:val="32"/>
        </w:rPr>
        <w:t>第七节</w:t>
      </w:r>
      <w:r>
        <w:rPr>
          <w:rFonts w:ascii="新宋体" w:hAnsi="新宋体" w:cs="新宋体" w:eastAsia="新宋体" w:hint="default"/>
          <w:b/>
          <w:bCs/>
          <w:spacing w:val="-6"/>
          <w:sz w:val="32"/>
          <w:szCs w:val="32"/>
        </w:rPr>
        <w:t> </w:t>
      </w:r>
      <w:r>
        <w:rPr>
          <w:rFonts w:ascii="新宋体" w:hAnsi="新宋体" w:cs="新宋体" w:eastAsia="新宋体" w:hint="default"/>
          <w:b/>
          <w:bCs/>
          <w:sz w:val="32"/>
          <w:szCs w:val="32"/>
        </w:rPr>
        <w:t>公司治理结构</w:t>
      </w:r>
      <w:bookmarkEnd w:id="7"/>
      <w:r>
        <w:rPr>
          <w:rFonts w:ascii="新宋体" w:hAnsi="新宋体" w:cs="新宋体" w:eastAsia="新宋体" w:hint="default"/>
          <w:sz w:val="32"/>
          <w:szCs w:val="32"/>
        </w:rPr>
      </w:r>
    </w:p>
    <w:p>
      <w:pPr>
        <w:spacing w:line="240" w:lineRule="auto" w:before="0"/>
        <w:rPr>
          <w:rFonts w:ascii="新宋体" w:hAnsi="新宋体" w:cs="新宋体" w:eastAsia="新宋体" w:hint="default"/>
          <w:b/>
          <w:bCs/>
          <w:sz w:val="20"/>
          <w:szCs w:val="20"/>
        </w:rPr>
      </w:pPr>
    </w:p>
    <w:p>
      <w:pPr>
        <w:pStyle w:val="Heading5"/>
        <w:spacing w:line="240" w:lineRule="auto" w:before="190"/>
        <w:ind w:left="605" w:right="100"/>
        <w:jc w:val="left"/>
        <w:rPr>
          <w:b w:val="0"/>
          <w:bCs w:val="0"/>
        </w:rPr>
      </w:pPr>
      <w:r>
        <w:rPr/>
        <w:t>一、公司治理情况</w:t>
      </w:r>
      <w:r>
        <w:rPr>
          <w:b w:val="0"/>
          <w:bCs w:val="0"/>
        </w:rPr>
      </w:r>
    </w:p>
    <w:p>
      <w:pPr>
        <w:pStyle w:val="BodyText"/>
        <w:spacing w:line="357" w:lineRule="auto" w:before="194"/>
        <w:ind w:right="231" w:firstLine="479"/>
        <w:jc w:val="both"/>
      </w:pPr>
      <w:r>
        <w:rPr>
          <w:spacing w:val="-10"/>
        </w:rPr>
        <w:t>报告期内，公司严格按照《公司法》、《证券法》、《上市公司治理准则》、《深</w:t>
      </w:r>
      <w:r>
        <w:rPr/>
        <w:t> </w:t>
      </w:r>
      <w:r>
        <w:rPr>
          <w:spacing w:val="-3"/>
        </w:rPr>
        <w:t>圳证券交易所创业板股票上市规则》、《创业板上市公司规范运作指引》、《上市公</w:t>
      </w:r>
      <w:r>
        <w:rPr>
          <w:spacing w:val="-100"/>
        </w:rPr>
        <w:t> </w:t>
      </w:r>
      <w:r>
        <w:rPr>
          <w:spacing w:val="-100"/>
        </w:rPr>
      </w:r>
      <w:r>
        <w:rPr>
          <w:spacing w:val="-3"/>
        </w:rPr>
        <w:t>司章程指引》和其他有关法律法规的要求，不断完善公司法人治理结构，建立健全公</w:t>
      </w:r>
      <w:r>
        <w:rPr>
          <w:spacing w:val="-105"/>
        </w:rPr>
        <w:t> </w:t>
      </w:r>
      <w:r>
        <w:rPr>
          <w:spacing w:val="-105"/>
        </w:rPr>
      </w:r>
      <w:r>
        <w:rPr>
          <w:spacing w:val="-3"/>
        </w:rPr>
        <w:t>司内部管理和控制制度，进一步规范公司运作，提升公司的规范化和透明度，努力做</w:t>
      </w:r>
      <w:r>
        <w:rPr>
          <w:spacing w:val="-105"/>
        </w:rPr>
        <w:t> </w:t>
      </w:r>
      <w:r>
        <w:rPr>
          <w:spacing w:val="-105"/>
        </w:rPr>
      </w:r>
      <w:r>
        <w:rPr>
          <w:spacing w:val="-3"/>
        </w:rPr>
        <w:t>好信息披露工作及投资者关系管理，不断提高公司治理水平。截止报告期末，公司治</w:t>
      </w:r>
      <w:r>
        <w:rPr>
          <w:spacing w:val="-105"/>
        </w:rPr>
        <w:t> </w:t>
      </w:r>
      <w:r>
        <w:rPr>
          <w:spacing w:val="-105"/>
        </w:rPr>
      </w:r>
      <w:r>
        <w:rPr/>
        <w:t>理结构的实际情况符合中国证监会发布的有关上市公司治理的规范性文件的要求。</w:t>
      </w:r>
    </w:p>
    <w:p>
      <w:pPr>
        <w:pStyle w:val="BodyText"/>
        <w:spacing w:line="386" w:lineRule="auto" w:before="77"/>
        <w:ind w:left="621" w:right="230" w:firstLine="62"/>
        <w:jc w:val="left"/>
      </w:pPr>
      <w:r>
        <w:rPr>
          <w:rFonts w:ascii="宋体" w:hAnsi="宋体" w:cs="宋体" w:eastAsia="宋体" w:hint="default"/>
          <w:b/>
          <w:bCs/>
        </w:rPr>
        <w:t>（一）独立性</w:t>
      </w:r>
      <w:r>
        <w:rPr>
          <w:rFonts w:ascii="宋体" w:hAnsi="宋体" w:cs="宋体" w:eastAsia="宋体" w:hint="default"/>
          <w:b/>
          <w:bCs/>
          <w:w w:val="99"/>
        </w:rPr>
        <w:t> </w:t>
      </w:r>
      <w:r>
        <w:rPr>
          <w:spacing w:val="-3"/>
        </w:rPr>
        <w:t>公司自成立以来严格按照《公司法》、《证券法》等有关法律、法规和《公司章</w:t>
      </w:r>
    </w:p>
    <w:p>
      <w:pPr>
        <w:pStyle w:val="BodyText"/>
        <w:spacing w:line="357" w:lineRule="auto" w:before="7"/>
        <w:ind w:right="112"/>
        <w:jc w:val="left"/>
      </w:pPr>
      <w:r>
        <w:rPr>
          <w:spacing w:val="-6"/>
        </w:rPr>
        <w:t>程》的要求规范运作，在业务、资产、人员、机构和财务等方面与公司股东相互独立，</w:t>
      </w:r>
      <w:r>
        <w:rPr>
          <w:spacing w:val="-106"/>
        </w:rPr>
        <w:t> </w:t>
      </w:r>
      <w:r>
        <w:rPr>
          <w:spacing w:val="-106"/>
        </w:rPr>
      </w:r>
      <w:r>
        <w:rPr/>
        <w:t>拥有独立完整的采购、生产、销售、研发系统，具备面向市场自主经营的能力。</w:t>
      </w:r>
    </w:p>
    <w:p>
      <w:pPr>
        <w:pStyle w:val="BodyText"/>
        <w:spacing w:line="357" w:lineRule="auto"/>
        <w:ind w:right="236" w:firstLine="539"/>
        <w:jc w:val="both"/>
      </w:pPr>
      <w:r>
        <w:rPr>
          <w:rFonts w:ascii="宋体" w:hAnsi="宋体" w:cs="宋体" w:eastAsia="宋体" w:hint="default"/>
        </w:rPr>
        <w:t>1.</w:t>
      </w:r>
      <w:r>
        <w:rPr>
          <w:rFonts w:ascii="宋体" w:hAnsi="宋体" w:cs="宋体" w:eastAsia="宋体" w:hint="default"/>
          <w:spacing w:val="-60"/>
        </w:rPr>
        <w:t> </w:t>
      </w:r>
      <w:r>
        <w:rPr/>
        <w:t>公司的人员独立。公司的董事、监事均严格按照《公司法》、《公司章程》 </w:t>
      </w:r>
      <w:r>
        <w:rPr>
          <w:spacing w:val="-3"/>
        </w:rPr>
        <w:t>的有关规定产生，履行了合法程序；公司的总经理、副总经理、董事会秘书、财务负</w:t>
      </w:r>
      <w:r>
        <w:rPr>
          <w:spacing w:val="-107"/>
        </w:rPr>
        <w:t> </w:t>
      </w:r>
      <w:r>
        <w:rPr>
          <w:spacing w:val="-107"/>
        </w:rPr>
      </w:r>
      <w:r>
        <w:rPr>
          <w:spacing w:val="-3"/>
        </w:rPr>
        <w:t>责人、核心技术人员等人员专职在公司工作，并在公司领取薪酬。公司已建立独立的</w:t>
      </w:r>
      <w:r>
        <w:rPr>
          <w:spacing w:val="-105"/>
        </w:rPr>
        <w:t> </w:t>
      </w:r>
      <w:r>
        <w:rPr>
          <w:spacing w:val="-105"/>
        </w:rPr>
      </w:r>
      <w:r>
        <w:rPr>
          <w:spacing w:val="-3"/>
        </w:rPr>
        <w:t>劳动、人事、社会保障体系及工资管理体系，与员工签订了劳动合同，并按国家规定</w:t>
      </w:r>
      <w:r>
        <w:rPr>
          <w:spacing w:val="-103"/>
        </w:rPr>
        <w:t> </w:t>
      </w:r>
      <w:r>
        <w:rPr>
          <w:spacing w:val="-103"/>
        </w:rPr>
      </w:r>
      <w:r>
        <w:rPr/>
        <w:t>办理了社会保险。</w:t>
      </w:r>
    </w:p>
    <w:p>
      <w:pPr>
        <w:pStyle w:val="BodyText"/>
        <w:spacing w:line="357" w:lineRule="auto"/>
        <w:ind w:right="112" w:firstLine="539"/>
        <w:jc w:val="left"/>
      </w:pPr>
      <w:r>
        <w:rPr>
          <w:rFonts w:ascii="宋体" w:hAnsi="宋体" w:cs="宋体" w:eastAsia="宋体" w:hint="default"/>
        </w:rPr>
        <w:t>2.</w:t>
      </w:r>
      <w:r>
        <w:rPr>
          <w:rFonts w:ascii="宋体" w:hAnsi="宋体" w:cs="宋体" w:eastAsia="宋体" w:hint="default"/>
          <w:spacing w:val="-60"/>
        </w:rPr>
        <w:t> </w:t>
      </w:r>
      <w:r>
        <w:rPr/>
        <w:t>公司的资产独立完整、权属清晰。公司具备与生产经营有关的生产系统、辅 </w:t>
      </w:r>
      <w:r>
        <w:rPr>
          <w:spacing w:val="-6"/>
        </w:rPr>
        <w:t>助生产系统和配套设施，合法拥有与生产经营有关的土地、厂房、机器设备以及商标、</w:t>
      </w:r>
      <w:r>
        <w:rPr>
          <w:spacing w:val="-106"/>
        </w:rPr>
        <w:t> </w:t>
      </w:r>
      <w:r>
        <w:rPr>
          <w:spacing w:val="-106"/>
        </w:rPr>
      </w:r>
      <w:r>
        <w:rPr>
          <w:spacing w:val="-3"/>
        </w:rPr>
        <w:t>专利、非专利技术的所有权和使用权，具有独立的原料采购和产品销售系统，与发起</w:t>
      </w:r>
      <w:r>
        <w:rPr>
          <w:spacing w:val="-105"/>
        </w:rPr>
        <w:t> </w:t>
      </w:r>
      <w:r>
        <w:rPr>
          <w:spacing w:val="-105"/>
        </w:rPr>
      </w:r>
      <w:r>
        <w:rPr/>
        <w:t>人及其他关联方间资产相互独立，其资产具有完整性。</w:t>
      </w:r>
    </w:p>
    <w:p>
      <w:pPr>
        <w:pStyle w:val="BodyText"/>
        <w:spacing w:line="357" w:lineRule="auto"/>
        <w:ind w:right="234" w:firstLine="539"/>
        <w:jc w:val="both"/>
      </w:pPr>
      <w:r>
        <w:rPr>
          <w:rFonts w:ascii="宋体" w:hAnsi="宋体" w:cs="宋体" w:eastAsia="宋体" w:hint="default"/>
        </w:rPr>
        <w:t>3.</w:t>
      </w:r>
      <w:r>
        <w:rPr>
          <w:rFonts w:ascii="宋体" w:hAnsi="宋体" w:cs="宋体" w:eastAsia="宋体" w:hint="default"/>
          <w:spacing w:val="-60"/>
        </w:rPr>
        <w:t> </w:t>
      </w:r>
      <w:r>
        <w:rPr/>
        <w:t>公司财务独立。公司有独立的财务部门，建立了独立的会计核算体系和财务 </w:t>
      </w:r>
      <w:r>
        <w:rPr>
          <w:spacing w:val="-3"/>
        </w:rPr>
        <w:t>管理制度；配备了专职的财务会计人员，独立进行会计核算和财务决策。公司开设有</w:t>
      </w:r>
      <w:r>
        <w:rPr>
          <w:spacing w:val="-104"/>
        </w:rPr>
        <w:t> </w:t>
      </w:r>
      <w:r>
        <w:rPr>
          <w:spacing w:val="-104"/>
        </w:rPr>
      </w:r>
      <w:r>
        <w:rPr/>
        <w:t>独立的银行帐号，公司并依法独立进行纳税申报和履行纳税义务。</w:t>
      </w:r>
    </w:p>
    <w:p>
      <w:pPr>
        <w:pStyle w:val="BodyText"/>
        <w:spacing w:line="357" w:lineRule="auto"/>
        <w:ind w:right="233" w:firstLine="539"/>
        <w:jc w:val="both"/>
      </w:pPr>
      <w:r>
        <w:rPr>
          <w:rFonts w:ascii="宋体" w:hAnsi="宋体" w:cs="宋体" w:eastAsia="宋体" w:hint="default"/>
        </w:rPr>
        <w:t>4.</w:t>
      </w:r>
      <w:r>
        <w:rPr>
          <w:rFonts w:ascii="宋体" w:hAnsi="宋体" w:cs="宋体" w:eastAsia="宋体" w:hint="default"/>
          <w:spacing w:val="-60"/>
        </w:rPr>
        <w:t> </w:t>
      </w:r>
      <w:r>
        <w:rPr/>
        <w:t>公司建立健全了独立的股东大会、董事会、监事会、经理的法人治理结构。 </w:t>
      </w:r>
      <w:r>
        <w:rPr>
          <w:spacing w:val="-3"/>
        </w:rPr>
        <w:t>并严格按照《公司法》、《公司章程》的规定履行各自的职责；建立了独立的、适应</w:t>
      </w:r>
      <w:r>
        <w:rPr>
          <w:spacing w:val="-106"/>
        </w:rPr>
        <w:t> </w:t>
      </w:r>
      <w:r>
        <w:rPr>
          <w:spacing w:val="-106"/>
        </w:rPr>
      </w:r>
      <w:r>
        <w:rPr>
          <w:spacing w:val="-3"/>
        </w:rPr>
        <w:t>自身发展需要的组织结构，制定了完善的岗位职责和管理制度，各部门按照规定的职</w:t>
      </w:r>
      <w:r>
        <w:rPr>
          <w:spacing w:val="-101"/>
        </w:rPr>
        <w:t> </w:t>
      </w:r>
      <w:r>
        <w:rPr>
          <w:spacing w:val="-101"/>
        </w:rPr>
      </w:r>
      <w:r>
        <w:rPr/>
        <w:t>责独立运作。</w:t>
      </w:r>
    </w:p>
    <w:p>
      <w:pPr>
        <w:pStyle w:val="BodyText"/>
        <w:spacing w:line="240" w:lineRule="auto"/>
        <w:ind w:left="681" w:right="100"/>
        <w:jc w:val="left"/>
      </w:pPr>
      <w:r>
        <w:rPr>
          <w:rFonts w:ascii="宋体" w:hAnsi="宋体" w:cs="宋体" w:eastAsia="宋体" w:hint="default"/>
        </w:rPr>
        <w:t>5.</w:t>
      </w:r>
      <w:r>
        <w:rPr>
          <w:rFonts w:ascii="宋体" w:hAnsi="宋体" w:cs="宋体" w:eastAsia="宋体" w:hint="default"/>
          <w:spacing w:val="-60"/>
        </w:rPr>
        <w:t> </w:t>
      </w:r>
      <w:r>
        <w:rPr/>
        <w:t>公司业务独立。公司具备独立、完整的产供销系统，拥有独立的决策和执行</w:t>
      </w:r>
    </w:p>
    <w:p>
      <w:pPr>
        <w:spacing w:after="0" w:line="240" w:lineRule="auto"/>
        <w:jc w:val="left"/>
        <w:sectPr>
          <w:pgSz w:w="11910" w:h="16840"/>
          <w:pgMar w:header="544" w:footer="980" w:top="1140" w:bottom="1180" w:left="1560" w:right="1180"/>
        </w:sectPr>
      </w:pPr>
    </w:p>
    <w:p>
      <w:pPr>
        <w:spacing w:line="240" w:lineRule="auto" w:before="3"/>
        <w:rPr>
          <w:rFonts w:ascii="宋体" w:hAnsi="宋体" w:cs="宋体" w:eastAsia="宋体" w:hint="default"/>
          <w:sz w:val="29"/>
          <w:szCs w:val="29"/>
        </w:rPr>
      </w:pPr>
    </w:p>
    <w:p>
      <w:pPr>
        <w:pStyle w:val="BodyText"/>
        <w:spacing w:line="357" w:lineRule="auto" w:before="26"/>
        <w:ind w:right="232"/>
        <w:jc w:val="both"/>
      </w:pPr>
      <w:r>
        <w:rPr>
          <w:spacing w:val="-3"/>
        </w:rPr>
        <w:t>机构，并拥有独立的业务系统；独立地对外签署合同，独立采购、生产并销售其生产</w:t>
      </w:r>
      <w:r>
        <w:rPr>
          <w:spacing w:val="-103"/>
        </w:rPr>
        <w:t> </w:t>
      </w:r>
      <w:r>
        <w:rPr>
          <w:spacing w:val="-103"/>
        </w:rPr>
      </w:r>
      <w:r>
        <w:rPr>
          <w:spacing w:val="-3"/>
        </w:rPr>
        <w:t>的产品；具有面向市场的自主经营能力；公司股东及其控制的其他企业没有从事与公</w:t>
      </w:r>
      <w:r>
        <w:rPr>
          <w:spacing w:val="-100"/>
        </w:rPr>
        <w:t> </w:t>
      </w:r>
      <w:r>
        <w:rPr>
          <w:spacing w:val="-100"/>
        </w:rPr>
      </w:r>
      <w:r>
        <w:rPr/>
        <w:t>司相同或相近的业务。</w:t>
      </w:r>
    </w:p>
    <w:p>
      <w:pPr>
        <w:pStyle w:val="Heading5"/>
        <w:spacing w:line="240" w:lineRule="auto" w:before="77"/>
        <w:ind w:left="684" w:right="100"/>
        <w:jc w:val="left"/>
        <w:rPr>
          <w:b w:val="0"/>
          <w:bCs w:val="0"/>
        </w:rPr>
      </w:pPr>
      <w:r>
        <w:rPr/>
        <w:t>（二）股东与股东大会</w:t>
      </w:r>
      <w:r>
        <w:rPr>
          <w:b w:val="0"/>
          <w:bCs w:val="0"/>
        </w:rPr>
      </w:r>
    </w:p>
    <w:p>
      <w:pPr>
        <w:pStyle w:val="BodyText"/>
        <w:spacing w:line="240" w:lineRule="auto" w:before="192"/>
        <w:ind w:left="621" w:right="0"/>
        <w:jc w:val="left"/>
      </w:pPr>
      <w:r>
        <w:rPr>
          <w:spacing w:val="4"/>
        </w:rPr>
        <w:t>公司严格按照</w:t>
      </w:r>
      <w:r>
        <w:rPr>
          <w:spacing w:val="2"/>
        </w:rPr>
        <w:t>《</w:t>
      </w:r>
      <w:r>
        <w:rPr>
          <w:spacing w:val="4"/>
        </w:rPr>
        <w:t>创业</w:t>
      </w:r>
      <w:r>
        <w:rPr>
          <w:spacing w:val="2"/>
        </w:rPr>
        <w:t>板</w:t>
      </w:r>
      <w:r>
        <w:rPr>
          <w:spacing w:val="4"/>
        </w:rPr>
        <w:t>上市公司规范</w:t>
      </w:r>
      <w:r>
        <w:rPr>
          <w:spacing w:val="2"/>
        </w:rPr>
        <w:t>运</w:t>
      </w:r>
      <w:r>
        <w:rPr>
          <w:spacing w:val="4"/>
        </w:rPr>
        <w:t>作指</w:t>
      </w:r>
      <w:r>
        <w:rPr>
          <w:spacing w:val="2"/>
        </w:rPr>
        <w:t>引</w:t>
      </w:r>
      <w:r>
        <w:rPr>
          <w:spacing w:val="4"/>
        </w:rPr>
        <w:t>》</w:t>
      </w:r>
      <w:r>
        <w:rPr>
          <w:spacing w:val="9"/>
        </w:rPr>
        <w:t>、</w:t>
      </w:r>
      <w:r>
        <w:rPr>
          <w:spacing w:val="4"/>
        </w:rPr>
        <w:t>《上市公</w:t>
      </w:r>
      <w:r>
        <w:rPr>
          <w:spacing w:val="2"/>
        </w:rPr>
        <w:t>司</w:t>
      </w:r>
      <w:r>
        <w:rPr>
          <w:spacing w:val="4"/>
        </w:rPr>
        <w:t>股东</w:t>
      </w:r>
      <w:r>
        <w:rPr>
          <w:spacing w:val="2"/>
        </w:rPr>
        <w:t>大</w:t>
      </w:r>
      <w:r>
        <w:rPr>
          <w:spacing w:val="7"/>
        </w:rPr>
        <w:t>会</w:t>
      </w:r>
      <w:r>
        <w:rPr>
          <w:spacing w:val="4"/>
        </w:rPr>
        <w:t>规则</w:t>
      </w:r>
      <w:r>
        <w:rPr>
          <w:spacing w:val="-116"/>
        </w:rPr>
        <w:t>》</w:t>
      </w:r>
      <w:r>
        <w:rPr/>
        <w:t>、</w:t>
      </w:r>
    </w:p>
    <w:p>
      <w:pPr>
        <w:pStyle w:val="BodyText"/>
        <w:spacing w:line="357" w:lineRule="auto" w:before="154"/>
        <w:ind w:right="124"/>
        <w:jc w:val="left"/>
      </w:pPr>
      <w:r>
        <w:rPr>
          <w:spacing w:val="-9"/>
        </w:rPr>
        <w:t>《公司章程》、《公司股东大会议事规则》等规定的要求，召集、召开股东大会，平等</w:t>
      </w:r>
      <w:r>
        <w:rPr>
          <w:spacing w:val="-117"/>
        </w:rPr>
        <w:t> </w:t>
      </w:r>
      <w:r>
        <w:rPr>
          <w:spacing w:val="-117"/>
        </w:rPr>
      </w:r>
      <w:r>
        <w:rPr>
          <w:spacing w:val="-3"/>
        </w:rPr>
        <w:t>对待所有股东，特别是保证中小股东享有平等地位，并尽可能为股东参加股东大会提</w:t>
      </w:r>
      <w:r>
        <w:rPr>
          <w:spacing w:val="-101"/>
        </w:rPr>
        <w:t> </w:t>
      </w:r>
      <w:r>
        <w:rPr>
          <w:spacing w:val="-101"/>
        </w:rPr>
      </w:r>
      <w:r>
        <w:rPr>
          <w:spacing w:val="-9"/>
        </w:rPr>
        <w:t>供便利，使其充分行使自己的权利。在《公司章程》、《股东大会议事规则》中明确规</w:t>
      </w:r>
      <w:r>
        <w:rPr>
          <w:spacing w:val="-116"/>
        </w:rPr>
        <w:t> </w:t>
      </w:r>
      <w:r>
        <w:rPr>
          <w:spacing w:val="-116"/>
        </w:rPr>
      </w:r>
      <w:r>
        <w:rPr/>
        <w:t>定了股东大会的召集、召开及表决程序、股东的参会资格和对董事会的授权原则等， 董事会在报告期内做到认真审议并安排股东大会的审议事项等。</w:t>
      </w:r>
    </w:p>
    <w:p>
      <w:pPr>
        <w:pStyle w:val="Heading5"/>
        <w:spacing w:line="240" w:lineRule="auto" w:before="77"/>
        <w:ind w:left="684" w:right="100"/>
        <w:jc w:val="left"/>
        <w:rPr>
          <w:b w:val="0"/>
          <w:bCs w:val="0"/>
        </w:rPr>
      </w:pPr>
      <w:r>
        <w:rPr/>
        <w:t>（三）公司与控股股东</w:t>
      </w:r>
      <w:r>
        <w:rPr>
          <w:b w:val="0"/>
          <w:bCs w:val="0"/>
        </w:rPr>
      </w:r>
    </w:p>
    <w:p>
      <w:pPr>
        <w:pStyle w:val="BodyText"/>
        <w:spacing w:line="357" w:lineRule="auto" w:before="194"/>
        <w:ind w:right="234" w:firstLine="479"/>
        <w:jc w:val="both"/>
      </w:pPr>
      <w:r>
        <w:rPr>
          <w:spacing w:val="-10"/>
        </w:rPr>
        <w:t>公司控股股东严格按照《上市公司治理准则》、《深圳证券交易所创业板股票上市</w:t>
      </w:r>
      <w:r>
        <w:rPr/>
        <w:t> </w:t>
      </w:r>
      <w:r>
        <w:rPr>
          <w:spacing w:val="-9"/>
        </w:rPr>
        <w:t>规则》、《公司章程》规范自己的行为，通过股东大会依法行使出资人的权利，没有采</w:t>
      </w:r>
      <w:r>
        <w:rPr>
          <w:spacing w:val="-112"/>
        </w:rPr>
        <w:t> </w:t>
      </w:r>
      <w:r>
        <w:rPr>
          <w:spacing w:val="-112"/>
        </w:rPr>
      </w:r>
      <w:r>
        <w:rPr>
          <w:spacing w:val="-3"/>
        </w:rPr>
        <w:t>取任何其他方式直接或间接地干预公司的决策及依法开展的生产经营活动，没有损害</w:t>
      </w:r>
      <w:r>
        <w:rPr>
          <w:spacing w:val="-103"/>
        </w:rPr>
        <w:t> </w:t>
      </w:r>
      <w:r>
        <w:rPr>
          <w:spacing w:val="-103"/>
        </w:rPr>
      </w:r>
      <w:r>
        <w:rPr>
          <w:spacing w:val="-3"/>
        </w:rPr>
        <w:t>公司及其他股东的利益；公司与控股股东在业务、人员、资产、机构和财务方面做到</w:t>
      </w:r>
      <w:r>
        <w:rPr>
          <w:spacing w:val="-103"/>
        </w:rPr>
        <w:t> </w:t>
      </w:r>
      <w:r>
        <w:rPr>
          <w:spacing w:val="-103"/>
        </w:rPr>
      </w:r>
      <w:r>
        <w:rPr>
          <w:spacing w:val="-3"/>
        </w:rPr>
        <w:t>相互独立；公司的重大决策能按照规范的程序由股东大会和董事会作出。控股股东与</w:t>
      </w:r>
      <w:r>
        <w:rPr>
          <w:spacing w:val="-101"/>
        </w:rPr>
        <w:t> </w:t>
      </w:r>
      <w:r>
        <w:rPr>
          <w:spacing w:val="-101"/>
        </w:rPr>
      </w:r>
      <w:r>
        <w:rPr/>
        <w:t>公司之间无非经营性关联交易，公司没有为控股股东及其下属企业提供担保。</w:t>
      </w:r>
    </w:p>
    <w:p>
      <w:pPr>
        <w:pStyle w:val="Heading5"/>
        <w:spacing w:line="240" w:lineRule="auto" w:before="77"/>
        <w:ind w:left="684" w:right="100"/>
        <w:jc w:val="left"/>
        <w:rPr>
          <w:b w:val="0"/>
          <w:bCs w:val="0"/>
        </w:rPr>
      </w:pPr>
      <w:r>
        <w:rPr/>
        <w:t>（四）董事与董事会</w:t>
      </w:r>
      <w:r>
        <w:rPr>
          <w:b w:val="0"/>
          <w:bCs w:val="0"/>
        </w:rPr>
      </w:r>
    </w:p>
    <w:p>
      <w:pPr>
        <w:pStyle w:val="BodyText"/>
        <w:spacing w:line="357" w:lineRule="auto" w:before="192"/>
        <w:ind w:right="100" w:firstLine="479"/>
        <w:jc w:val="left"/>
      </w:pPr>
      <w:r>
        <w:rPr>
          <w:spacing w:val="-10"/>
        </w:rPr>
        <w:t>公司在《公司章程》、《董事会议事规则》中规定规范、透明的董事选聘程序，并</w:t>
      </w:r>
      <w:r>
        <w:rPr>
          <w:spacing w:val="-20"/>
        </w:rPr>
        <w:t> </w:t>
      </w:r>
      <w:r>
        <w:rPr/>
        <w:t>严格执行。公司董事会设董事</w:t>
      </w:r>
      <w:r>
        <w:rPr>
          <w:spacing w:val="-46"/>
        </w:rPr>
        <w:t> </w:t>
      </w:r>
      <w:r>
        <w:rPr>
          <w:rFonts w:ascii="宋体" w:hAnsi="宋体" w:cs="宋体" w:eastAsia="宋体" w:hint="default"/>
        </w:rPr>
        <w:t>9 </w:t>
      </w:r>
      <w:r>
        <w:rPr/>
        <w:t>名，其中独立董事</w:t>
      </w:r>
      <w:r>
        <w:rPr>
          <w:spacing w:val="-46"/>
        </w:rPr>
        <w:t> </w:t>
      </w:r>
      <w:r>
        <w:rPr>
          <w:rFonts w:ascii="宋体" w:hAnsi="宋体" w:cs="宋体" w:eastAsia="宋体" w:hint="default"/>
        </w:rPr>
        <w:t>3 </w:t>
      </w:r>
      <w:r>
        <w:rPr/>
        <w:t>名，董事会的人数及人员构成 </w:t>
      </w:r>
      <w:r>
        <w:rPr>
          <w:spacing w:val="-9"/>
        </w:rPr>
        <w:t>符合法律、法规和《公司章程》的要求。各位董事能够依据《公司法》、《创业板上市</w:t>
      </w:r>
      <w:r>
        <w:rPr>
          <w:spacing w:val="-114"/>
        </w:rPr>
        <w:t> </w:t>
      </w:r>
      <w:r>
        <w:rPr>
          <w:spacing w:val="-114"/>
        </w:rPr>
      </w:r>
      <w:r>
        <w:rPr>
          <w:spacing w:val="-18"/>
        </w:rPr>
        <w:t>公司规范运作指引》、《公司章程》、《董事会议事规则》等相关法律法规制度开展工作，</w:t>
      </w:r>
      <w:r>
        <w:rPr>
          <w:spacing w:val="-96"/>
        </w:rPr>
        <w:t> </w:t>
      </w:r>
      <w:r>
        <w:rPr>
          <w:spacing w:val="-96"/>
        </w:rPr>
      </w:r>
      <w:r>
        <w:rPr>
          <w:spacing w:val="-3"/>
        </w:rPr>
        <w:t>按时参加会议，勤勉尽责地履行职责和义务，同时积极参加相关培训，熟悉相关法律</w:t>
      </w:r>
      <w:r>
        <w:rPr>
          <w:spacing w:val="-105"/>
        </w:rPr>
        <w:t> </w:t>
      </w:r>
      <w:r>
        <w:rPr>
          <w:spacing w:val="-105"/>
        </w:rPr>
      </w:r>
      <w:r>
        <w:rPr>
          <w:spacing w:val="-3"/>
        </w:rPr>
        <w:t>法规。独立董事能够不受公司主要股东、实际控制人以及其他与公司存在利害关系的</w:t>
      </w:r>
      <w:r>
        <w:rPr>
          <w:spacing w:val="-101"/>
        </w:rPr>
        <w:t> </w:t>
      </w:r>
      <w:r>
        <w:rPr>
          <w:spacing w:val="-101"/>
        </w:rPr>
      </w:r>
      <w:r>
        <w:rPr/>
        <w:t>单位或个人的影响，独立履行职责，对公司的重大事项均能发表独立意见。</w:t>
      </w:r>
    </w:p>
    <w:p>
      <w:pPr>
        <w:pStyle w:val="Heading5"/>
        <w:spacing w:line="240" w:lineRule="auto" w:before="77"/>
        <w:ind w:left="684" w:right="100"/>
        <w:jc w:val="left"/>
        <w:rPr>
          <w:b w:val="0"/>
          <w:bCs w:val="0"/>
        </w:rPr>
      </w:pPr>
      <w:r>
        <w:rPr/>
        <w:t>（五）监事与监事会</w:t>
      </w:r>
      <w:r>
        <w:rPr>
          <w:b w:val="0"/>
          <w:bCs w:val="0"/>
        </w:rPr>
      </w:r>
    </w:p>
    <w:p>
      <w:pPr>
        <w:pStyle w:val="BodyText"/>
        <w:spacing w:line="357" w:lineRule="auto" w:before="192"/>
        <w:ind w:right="100" w:firstLine="479"/>
        <w:jc w:val="left"/>
        <w:rPr>
          <w:rFonts w:ascii="宋体" w:hAnsi="宋体" w:cs="宋体" w:eastAsia="宋体" w:hint="default"/>
        </w:rPr>
      </w:pPr>
      <w:r>
        <w:rPr>
          <w:spacing w:val="-13"/>
        </w:rPr>
        <w:t>公司监事会严格按照《公司法》、《公司章程》和《监事会议事规则》的有关规定，</w:t>
      </w:r>
      <w:r>
        <w:rPr/>
        <w:t> </w:t>
      </w:r>
      <w:r>
        <w:rPr>
          <w:spacing w:val="-3"/>
        </w:rPr>
        <w:t>认真履行职责，对公司财务状况、重大事项以及公司董事、经理和其他高级管理人员</w:t>
      </w:r>
      <w:r>
        <w:rPr>
          <w:spacing w:val="-105"/>
        </w:rPr>
        <w:t> </w:t>
      </w:r>
      <w:r>
        <w:rPr>
          <w:spacing w:val="-105"/>
        </w:rPr>
      </w:r>
      <w:r>
        <w:rPr/>
        <w:t>履行职责的合法合规性进行监督，维护公司及股东的合法权益。公司监事会设监事</w:t>
      </w:r>
      <w:r>
        <w:rPr>
          <w:spacing w:val="-93"/>
        </w:rPr>
        <w:t> </w:t>
      </w:r>
      <w:r>
        <w:rPr>
          <w:rFonts w:ascii="宋体" w:hAnsi="宋体" w:cs="宋体" w:eastAsia="宋体" w:hint="default"/>
        </w:rPr>
        <w:t>3</w:t>
      </w:r>
    </w:p>
    <w:p>
      <w:pPr>
        <w:spacing w:after="0" w:line="357" w:lineRule="auto"/>
        <w:jc w:val="left"/>
        <w:rPr>
          <w:rFonts w:ascii="宋体" w:hAnsi="宋体" w:cs="宋体" w:eastAsia="宋体" w:hint="default"/>
        </w:rPr>
        <w:sectPr>
          <w:footerReference w:type="default" r:id="rId34"/>
          <w:pgSz w:w="11910" w:h="16840"/>
          <w:pgMar w:footer="980" w:header="544" w:top="1140" w:bottom="1180" w:left="1560" w:right="1180"/>
          <w:pgNumType w:start="68"/>
        </w:sectPr>
      </w:pPr>
    </w:p>
    <w:p>
      <w:pPr>
        <w:spacing w:line="240" w:lineRule="auto" w:before="3"/>
        <w:rPr>
          <w:rFonts w:ascii="宋体" w:hAnsi="宋体" w:cs="宋体" w:eastAsia="宋体" w:hint="default"/>
          <w:sz w:val="29"/>
          <w:szCs w:val="29"/>
        </w:rPr>
      </w:pPr>
    </w:p>
    <w:p>
      <w:pPr>
        <w:pStyle w:val="BodyText"/>
        <w:spacing w:line="357" w:lineRule="auto" w:before="26"/>
        <w:ind w:right="235"/>
        <w:jc w:val="both"/>
      </w:pPr>
      <w:r>
        <w:rPr/>
        <w:t>名， 其中职工监事 </w:t>
      </w:r>
      <w:r>
        <w:rPr>
          <w:rFonts w:ascii="宋体" w:hAnsi="宋体" w:cs="宋体" w:eastAsia="宋体" w:hint="default"/>
        </w:rPr>
        <w:t>1</w:t>
      </w:r>
      <w:r>
        <w:rPr>
          <w:rFonts w:ascii="宋体" w:hAnsi="宋体" w:cs="宋体" w:eastAsia="宋体" w:hint="default"/>
          <w:spacing w:val="-94"/>
        </w:rPr>
        <w:t> </w:t>
      </w:r>
      <w:r>
        <w:rPr/>
        <w:t>名，公司监事会的人数、成员构成及监事的任职资格符合相关 </w:t>
      </w:r>
      <w:r>
        <w:rPr>
          <w:spacing w:val="-3"/>
        </w:rPr>
        <w:t>法律、法规的要求。监事会能够严格按照《监事会议事规则》的要求召集、召开监事</w:t>
      </w:r>
      <w:r>
        <w:rPr>
          <w:spacing w:val="-107"/>
        </w:rPr>
        <w:t> </w:t>
      </w:r>
      <w:r>
        <w:rPr>
          <w:spacing w:val="-107"/>
        </w:rPr>
      </w:r>
      <w:r>
        <w:rPr/>
        <w:t>会，表决程序符合法律、法规的要求。</w:t>
      </w:r>
    </w:p>
    <w:p>
      <w:pPr>
        <w:pStyle w:val="Heading5"/>
        <w:spacing w:line="240" w:lineRule="auto" w:before="77"/>
        <w:ind w:left="684" w:right="100"/>
        <w:jc w:val="left"/>
        <w:rPr>
          <w:b w:val="0"/>
          <w:bCs w:val="0"/>
        </w:rPr>
      </w:pPr>
      <w:r>
        <w:rPr/>
        <w:t>（六）绩效评价与激励约束机制</w:t>
      </w:r>
      <w:r>
        <w:rPr>
          <w:b w:val="0"/>
          <w:bCs w:val="0"/>
        </w:rPr>
      </w:r>
    </w:p>
    <w:p>
      <w:pPr>
        <w:pStyle w:val="BodyText"/>
        <w:spacing w:line="357" w:lineRule="auto" w:before="192"/>
        <w:ind w:right="233" w:firstLine="479"/>
        <w:jc w:val="both"/>
      </w:pPr>
      <w:r>
        <w:rPr>
          <w:spacing w:val="-3"/>
        </w:rPr>
        <w:t>公司已建立工作绩效评价体系，使员工的收入与工作绩效挂钩；高级管理人员的</w:t>
      </w:r>
      <w:r>
        <w:rPr/>
        <w:t> </w:t>
      </w:r>
      <w:r>
        <w:rPr>
          <w:spacing w:val="-3"/>
        </w:rPr>
        <w:t>聘任能够做到公开、透明，符合法律、法规的规定；公司建立了经理人员的薪酬与公</w:t>
      </w:r>
      <w:r>
        <w:rPr>
          <w:spacing w:val="-102"/>
        </w:rPr>
        <w:t> </w:t>
      </w:r>
      <w:r>
        <w:rPr>
          <w:spacing w:val="-102"/>
        </w:rPr>
      </w:r>
      <w:r>
        <w:rPr/>
        <w:t>司业绩和个人业绩相挂钩的激励机制。</w:t>
      </w:r>
    </w:p>
    <w:p>
      <w:pPr>
        <w:pStyle w:val="Heading5"/>
        <w:spacing w:line="240" w:lineRule="auto" w:before="77"/>
        <w:ind w:left="684" w:right="100"/>
        <w:jc w:val="left"/>
        <w:rPr>
          <w:b w:val="0"/>
          <w:bCs w:val="0"/>
        </w:rPr>
      </w:pPr>
      <w:r>
        <w:rPr/>
        <w:t>（七）相关利益者</w:t>
      </w:r>
      <w:r>
        <w:rPr>
          <w:b w:val="0"/>
          <w:bCs w:val="0"/>
        </w:rPr>
      </w:r>
    </w:p>
    <w:p>
      <w:pPr>
        <w:pStyle w:val="BodyText"/>
        <w:spacing w:line="357" w:lineRule="auto" w:before="195"/>
        <w:ind w:right="230" w:firstLine="479"/>
        <w:jc w:val="left"/>
      </w:pPr>
      <w:r>
        <w:rPr>
          <w:spacing w:val="-3"/>
        </w:rPr>
        <w:t>公司能够充分尊重银行及其他债权人、员工、消费者、供应商、经销商等利益相</w:t>
      </w:r>
      <w:r>
        <w:rPr/>
        <w:t> 关者的合法权利，与利益相关者积极合作，共同推动公司持续、健康地发展。</w:t>
      </w:r>
    </w:p>
    <w:p>
      <w:pPr>
        <w:pStyle w:val="Heading5"/>
        <w:spacing w:line="240" w:lineRule="auto" w:before="77"/>
        <w:ind w:left="684" w:right="100"/>
        <w:jc w:val="left"/>
        <w:rPr>
          <w:b w:val="0"/>
          <w:bCs w:val="0"/>
        </w:rPr>
      </w:pPr>
      <w:r>
        <w:rPr/>
        <w:t>（八）关于信息披露与透明度</w:t>
      </w:r>
      <w:r>
        <w:rPr>
          <w:b w:val="0"/>
          <w:bCs w:val="0"/>
        </w:rPr>
      </w:r>
    </w:p>
    <w:p>
      <w:pPr>
        <w:pStyle w:val="BodyText"/>
        <w:spacing w:line="357" w:lineRule="auto" w:before="192"/>
        <w:ind w:right="112" w:firstLine="479"/>
        <w:jc w:val="left"/>
      </w:pPr>
      <w:r>
        <w:rPr>
          <w:spacing w:val="-4"/>
        </w:rPr>
        <w:t>公司根据《深圳证券交易所创业板股票上市规则》、《上市公司信息披露管理办</w:t>
      </w:r>
      <w:r>
        <w:rPr/>
        <w:t> </w:t>
      </w:r>
      <w:r>
        <w:rPr>
          <w:spacing w:val="-9"/>
        </w:rPr>
        <w:t>法》、《公司章程》以及公司《信息披露基本制度》等相关法规制度的规定，认真履行</w:t>
      </w:r>
      <w:r>
        <w:rPr>
          <w:spacing w:val="-116"/>
        </w:rPr>
        <w:t> </w:t>
      </w:r>
      <w:r>
        <w:rPr>
          <w:spacing w:val="-116"/>
        </w:rPr>
      </w:r>
      <w:r>
        <w:rPr>
          <w:spacing w:val="-3"/>
        </w:rPr>
        <w:t>信息披露义务。公司指定董事会秘书负责信息披露工作，并负责投资者关系管理，接</w:t>
      </w:r>
      <w:r>
        <w:rPr>
          <w:spacing w:val="-105"/>
        </w:rPr>
        <w:t> </w:t>
      </w:r>
      <w:r>
        <w:rPr>
          <w:spacing w:val="-105"/>
        </w:rPr>
      </w:r>
      <w:r>
        <w:rPr>
          <w:spacing w:val="-6"/>
        </w:rPr>
        <w:t>待投资者的来访和咨询，设立专门机构并配备了相应人员，真实、准确、及时、公平、</w:t>
      </w:r>
      <w:r>
        <w:rPr>
          <w:spacing w:val="-110"/>
        </w:rPr>
        <w:t> </w:t>
      </w:r>
      <w:r>
        <w:rPr>
          <w:spacing w:val="-110"/>
        </w:rPr>
      </w:r>
      <w:r>
        <w:rPr/>
        <w:t>完整地披露有关信息，确保公司所有股东能够以平等的机会获得信息。</w:t>
      </w:r>
    </w:p>
    <w:p>
      <w:pPr>
        <w:pStyle w:val="BodyText"/>
        <w:spacing w:line="357" w:lineRule="auto"/>
        <w:ind w:right="219" w:firstLine="479"/>
        <w:jc w:val="left"/>
      </w:pPr>
      <w:r>
        <w:rPr>
          <w:spacing w:val="-2"/>
        </w:rPr>
        <w:t>公司指定《证券时报》和巨潮资讯网（</w:t>
      </w:r>
      <w:hyperlink r:id="rId10">
        <w:r>
          <w:rPr>
            <w:rFonts w:ascii="宋体" w:hAnsi="宋体" w:cs="宋体" w:eastAsia="宋体" w:hint="default"/>
            <w:spacing w:val="-2"/>
          </w:rPr>
          <w:t>http://www.cninfo.com.cn</w:t>
        </w:r>
      </w:hyperlink>
      <w:r>
        <w:rPr>
          <w:spacing w:val="-2"/>
        </w:rPr>
        <w:t>）为公司信息</w:t>
      </w:r>
      <w:r>
        <w:rPr/>
        <w:t> 披露的指定报纸和网站。</w:t>
      </w:r>
    </w:p>
    <w:p>
      <w:pPr>
        <w:spacing w:line="240" w:lineRule="auto" w:before="2"/>
        <w:rPr>
          <w:rFonts w:ascii="宋体" w:hAnsi="宋体" w:cs="宋体" w:eastAsia="宋体" w:hint="default"/>
          <w:sz w:val="21"/>
          <w:szCs w:val="21"/>
        </w:rPr>
      </w:pPr>
    </w:p>
    <w:p>
      <w:pPr>
        <w:spacing w:line="388" w:lineRule="auto" w:before="0"/>
        <w:ind w:left="706" w:right="100" w:firstLine="2"/>
        <w:jc w:val="left"/>
        <w:rPr>
          <w:rFonts w:ascii="新宋体" w:hAnsi="新宋体" w:cs="新宋体" w:eastAsia="新宋体" w:hint="default"/>
          <w:sz w:val="24"/>
          <w:szCs w:val="24"/>
        </w:rPr>
      </w:pPr>
      <w:r>
        <w:rPr>
          <w:rFonts w:ascii="新宋体" w:hAnsi="新宋体" w:cs="新宋体" w:eastAsia="新宋体" w:hint="default"/>
          <w:b/>
          <w:bCs/>
          <w:sz w:val="24"/>
          <w:szCs w:val="24"/>
        </w:rPr>
        <w:t>（九）投资者关系管理情况</w:t>
      </w:r>
      <w:r>
        <w:rPr>
          <w:rFonts w:ascii="新宋体" w:hAnsi="新宋体" w:cs="新宋体" w:eastAsia="新宋体" w:hint="default"/>
          <w:b/>
          <w:bCs/>
          <w:w w:val="99"/>
          <w:sz w:val="24"/>
          <w:szCs w:val="24"/>
        </w:rPr>
        <w:t> </w:t>
      </w:r>
      <w:r>
        <w:rPr>
          <w:rFonts w:ascii="新宋体" w:hAnsi="新宋体" w:cs="新宋体" w:eastAsia="新宋体" w:hint="default"/>
          <w:sz w:val="24"/>
          <w:szCs w:val="24"/>
        </w:rPr>
        <w:t>投资者关系工作是一项长期、持续的重要工作，公司不断学习先进投资者关系</w:t>
      </w:r>
    </w:p>
    <w:p>
      <w:pPr>
        <w:pStyle w:val="BodyText"/>
        <w:spacing w:line="357" w:lineRule="auto" w:before="5"/>
        <w:ind w:right="233"/>
        <w:jc w:val="both"/>
        <w:rPr>
          <w:rFonts w:ascii="新宋体" w:hAnsi="新宋体" w:cs="新宋体" w:eastAsia="新宋体" w:hint="default"/>
        </w:rPr>
      </w:pPr>
      <w:r>
        <w:rPr>
          <w:rFonts w:ascii="新宋体" w:hAnsi="新宋体" w:cs="新宋体" w:eastAsia="新宋体" w:hint="default"/>
          <w:spacing w:val="-3"/>
        </w:rPr>
        <w:t>管理经验，以更好的方式和途径使广大投资者能够平等地获取公司经营管理、未来发</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3"/>
        </w:rPr>
        <w:t>展等信息，构建与投资者的良好互动关系，树立公司在资本市场的规范形象。报告期</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内，公司严格执行《投资者关系管理制度》，认真做好投资者关系管理工作：</w:t>
      </w:r>
    </w:p>
    <w:p>
      <w:pPr>
        <w:pStyle w:val="BodyText"/>
        <w:spacing w:line="240" w:lineRule="auto" w:before="74"/>
        <w:ind w:left="706" w:right="100"/>
        <w:jc w:val="left"/>
        <w:rPr>
          <w:rFonts w:ascii="新宋体" w:hAnsi="新宋体" w:cs="新宋体" w:eastAsia="新宋体" w:hint="default"/>
        </w:rPr>
      </w:pPr>
      <w:r>
        <w:rPr>
          <w:rFonts w:ascii="新宋体" w:hAnsi="新宋体" w:cs="新宋体" w:eastAsia="新宋体" w:hint="default"/>
        </w:rPr>
        <w:t>1</w:t>
      </w:r>
      <w:r>
        <w:rPr>
          <w:rFonts w:ascii="新宋体" w:hAnsi="新宋体" w:cs="新宋体" w:eastAsia="新宋体" w:hint="default"/>
        </w:rPr>
        <w:t>、日常工作</w:t>
      </w:r>
    </w:p>
    <w:p>
      <w:pPr>
        <w:pStyle w:val="BodyText"/>
        <w:spacing w:line="357" w:lineRule="auto" w:before="194"/>
        <w:ind w:right="235" w:firstLine="563"/>
        <w:jc w:val="both"/>
        <w:rPr>
          <w:rFonts w:ascii="新宋体" w:hAnsi="新宋体" w:cs="新宋体" w:eastAsia="新宋体" w:hint="default"/>
        </w:rPr>
      </w:pPr>
      <w:r>
        <w:rPr>
          <w:rFonts w:ascii="新宋体" w:hAnsi="新宋体" w:cs="新宋体" w:eastAsia="新宋体" w:hint="default"/>
          <w:spacing w:val="-2"/>
        </w:rPr>
        <w:t>（</w:t>
      </w:r>
      <w:r>
        <w:rPr>
          <w:rFonts w:ascii="新宋体" w:hAnsi="新宋体" w:cs="新宋体" w:eastAsia="新宋体" w:hint="default"/>
          <w:spacing w:val="-2"/>
        </w:rPr>
        <w:t>1</w:t>
      </w:r>
      <w:r>
        <w:rPr>
          <w:rFonts w:ascii="新宋体" w:hAnsi="新宋体" w:cs="新宋体" w:eastAsia="新宋体" w:hint="default"/>
          <w:spacing w:val="-2"/>
        </w:rPr>
        <w:t>）指定董事会秘书作为投资者关系管理负责人，安排专人负责投资者来访接</w:t>
      </w:r>
      <w:r>
        <w:rPr>
          <w:rFonts w:ascii="新宋体" w:hAnsi="新宋体" w:cs="新宋体" w:eastAsia="新宋体" w:hint="default"/>
        </w:rPr>
        <w:t> </w:t>
      </w:r>
      <w:r>
        <w:rPr>
          <w:rFonts w:ascii="新宋体" w:hAnsi="新宋体" w:cs="新宋体" w:eastAsia="新宋体" w:hint="default"/>
          <w:spacing w:val="-3"/>
        </w:rPr>
        <w:t>待工作，积极做好投资者关系管理工作档案的建立和保管，合理、妥善地安排个人投</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spacing w:val="-3"/>
        </w:rPr>
        <w:t>资者、机构投资者、行业分析师等相关人员到公司进行调研，并切实做好相关信息的</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保密工作。</w:t>
      </w:r>
    </w:p>
    <w:p>
      <w:pPr>
        <w:spacing w:after="0" w:line="357" w:lineRule="auto"/>
        <w:jc w:val="both"/>
        <w:rPr>
          <w:rFonts w:ascii="新宋体" w:hAnsi="新宋体" w:cs="新宋体" w:eastAsia="新宋体" w:hint="default"/>
        </w:rPr>
        <w:sectPr>
          <w:footerReference w:type="default" r:id="rId35"/>
          <w:pgSz w:w="11910" w:h="16840"/>
          <w:pgMar w:footer="980" w:header="544" w:top="1140" w:bottom="1180" w:left="1560" w:right="1180"/>
          <w:pgNumType w:start="69"/>
        </w:sectPr>
      </w:pPr>
    </w:p>
    <w:p>
      <w:pPr>
        <w:spacing w:line="240" w:lineRule="auto" w:before="3"/>
        <w:rPr>
          <w:rFonts w:ascii="新宋体" w:hAnsi="新宋体" w:cs="新宋体" w:eastAsia="新宋体" w:hint="default"/>
          <w:sz w:val="29"/>
          <w:szCs w:val="29"/>
        </w:rPr>
      </w:pPr>
    </w:p>
    <w:p>
      <w:pPr>
        <w:pStyle w:val="BodyText"/>
        <w:spacing w:line="357" w:lineRule="auto" w:before="26"/>
        <w:ind w:right="231" w:firstLine="563"/>
        <w:jc w:val="left"/>
        <w:rPr>
          <w:rFonts w:ascii="新宋体" w:hAnsi="新宋体" w:cs="新宋体" w:eastAsia="新宋体" w:hint="default"/>
        </w:rPr>
      </w:pPr>
      <w:r>
        <w:rPr>
          <w:rFonts w:ascii="新宋体" w:hAnsi="新宋体" w:cs="新宋体" w:eastAsia="新宋体" w:hint="default"/>
          <w:spacing w:val="-2"/>
        </w:rPr>
        <w:t>（</w:t>
      </w:r>
      <w:r>
        <w:rPr>
          <w:rFonts w:ascii="新宋体" w:hAnsi="新宋体" w:cs="新宋体" w:eastAsia="新宋体" w:hint="default"/>
          <w:spacing w:val="-2"/>
        </w:rPr>
        <w:t>2</w:t>
      </w:r>
      <w:r>
        <w:rPr>
          <w:rFonts w:ascii="新宋体" w:hAnsi="新宋体" w:cs="新宋体" w:eastAsia="新宋体" w:hint="default"/>
          <w:spacing w:val="-2"/>
        </w:rPr>
        <w:t>）通过公司网站、投资者关系管理电话、电子信箱、互动平台等多种渠道与</w:t>
      </w:r>
      <w:r>
        <w:rPr>
          <w:rFonts w:ascii="新宋体" w:hAnsi="新宋体" w:cs="新宋体" w:eastAsia="新宋体" w:hint="default"/>
        </w:rPr>
        <w:t> 投资者加强沟通，尽可能解答投资者的疑问。</w:t>
      </w:r>
    </w:p>
    <w:p>
      <w:pPr>
        <w:pStyle w:val="BodyText"/>
        <w:spacing w:line="240" w:lineRule="auto" w:before="77"/>
        <w:ind w:left="706" w:right="100"/>
        <w:jc w:val="left"/>
        <w:rPr>
          <w:rFonts w:ascii="新宋体" w:hAnsi="新宋体" w:cs="新宋体" w:eastAsia="新宋体" w:hint="default"/>
        </w:rPr>
      </w:pPr>
      <w:r>
        <w:rPr>
          <w:rFonts w:ascii="新宋体" w:hAnsi="新宋体" w:cs="新宋体" w:eastAsia="新宋体" w:hint="default"/>
        </w:rPr>
        <w:t>2</w:t>
      </w:r>
      <w:r>
        <w:rPr>
          <w:rFonts w:ascii="新宋体" w:hAnsi="新宋体" w:cs="新宋体" w:eastAsia="新宋体" w:hint="default"/>
        </w:rPr>
        <w:t>、互动交流</w:t>
      </w:r>
    </w:p>
    <w:p>
      <w:pPr>
        <w:pStyle w:val="BodyText"/>
        <w:spacing w:line="357" w:lineRule="auto" w:before="192"/>
        <w:ind w:right="95" w:firstLine="563"/>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1</w:t>
      </w:r>
      <w:r>
        <w:rPr>
          <w:rFonts w:ascii="新宋体" w:hAnsi="新宋体" w:cs="新宋体" w:eastAsia="新宋体" w:hint="default"/>
        </w:rPr>
        <w:t>）报告期内，公司召开了</w:t>
      </w:r>
      <w:r>
        <w:rPr>
          <w:rFonts w:ascii="新宋体" w:hAnsi="新宋体" w:cs="新宋体" w:eastAsia="新宋体" w:hint="default"/>
          <w:spacing w:val="-87"/>
        </w:rPr>
        <w:t> </w:t>
      </w:r>
      <w:r>
        <w:rPr>
          <w:rFonts w:ascii="新宋体" w:hAnsi="新宋体" w:cs="新宋体" w:eastAsia="新宋体" w:hint="default"/>
        </w:rPr>
        <w:t>2009</w:t>
      </w:r>
      <w:r>
        <w:rPr>
          <w:rFonts w:ascii="新宋体" w:hAnsi="新宋体" w:cs="新宋体" w:eastAsia="新宋体" w:hint="default"/>
          <w:spacing w:val="-87"/>
        </w:rPr>
        <w:t> </w:t>
      </w:r>
      <w:r>
        <w:rPr>
          <w:rFonts w:ascii="新宋体" w:hAnsi="新宋体" w:cs="新宋体" w:eastAsia="新宋体" w:hint="default"/>
        </w:rPr>
        <w:t>年年度股东大会。在会上，公司董事、监事、 </w:t>
      </w:r>
      <w:r>
        <w:rPr>
          <w:rFonts w:ascii="新宋体" w:hAnsi="新宋体" w:cs="新宋体" w:eastAsia="新宋体" w:hint="default"/>
          <w:spacing w:val="-3"/>
        </w:rPr>
        <w:t>高级管理人员认真听取了投资者的建议和意见，并就公司经营以及未来发展等问题与</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投资者进行了深入的沟通和交流。</w:t>
      </w:r>
    </w:p>
    <w:p>
      <w:pPr>
        <w:pStyle w:val="BodyText"/>
        <w:spacing w:line="357" w:lineRule="auto" w:before="77"/>
        <w:ind w:right="124" w:firstLine="563"/>
        <w:jc w:val="left"/>
        <w:rPr>
          <w:rFonts w:ascii="新宋体" w:hAnsi="新宋体" w:cs="新宋体" w:eastAsia="新宋体" w:hint="default"/>
        </w:rPr>
      </w:pPr>
      <w:r>
        <w:rPr>
          <w:rFonts w:ascii="新宋体" w:hAnsi="新宋体" w:cs="新宋体" w:eastAsia="新宋体" w:hint="default"/>
          <w:spacing w:val="-3"/>
        </w:rPr>
        <w:t>（</w:t>
      </w:r>
      <w:r>
        <w:rPr>
          <w:rFonts w:ascii="新宋体" w:hAnsi="新宋体" w:cs="新宋体" w:eastAsia="新宋体" w:hint="default"/>
          <w:spacing w:val="-3"/>
        </w:rPr>
        <w:t>2</w:t>
      </w:r>
      <w:r>
        <w:rPr>
          <w:rFonts w:ascii="新宋体" w:hAnsi="新宋体" w:cs="新宋体" w:eastAsia="新宋体" w:hint="default"/>
          <w:spacing w:val="-3"/>
        </w:rPr>
        <w:t>）报告期内，公司通过投资者互动平台（</w:t>
      </w:r>
      <w:hyperlink r:id="rId36">
        <w:r>
          <w:rPr>
            <w:rFonts w:ascii="新宋体" w:hAnsi="新宋体" w:cs="新宋体" w:eastAsia="新宋体" w:hint="default"/>
            <w:spacing w:val="-3"/>
          </w:rPr>
          <w:t>http://irm.p5w.net</w:t>
        </w:r>
      </w:hyperlink>
      <w:r>
        <w:rPr>
          <w:rFonts w:ascii="新宋体" w:hAnsi="新宋体" w:cs="新宋体" w:eastAsia="新宋体" w:hint="default"/>
          <w:spacing w:val="-3"/>
        </w:rPr>
        <w:t>）举行了</w:t>
      </w:r>
      <w:r>
        <w:rPr>
          <w:rFonts w:ascii="新宋体" w:hAnsi="新宋体" w:cs="新宋体" w:eastAsia="新宋体" w:hint="default"/>
          <w:spacing w:val="-56"/>
        </w:rPr>
        <w:t> </w:t>
      </w:r>
      <w:r>
        <w:rPr>
          <w:rFonts w:ascii="新宋体" w:hAnsi="新宋体" w:cs="新宋体" w:eastAsia="新宋体" w:hint="default"/>
        </w:rPr>
        <w:t>2009 </w:t>
      </w:r>
      <w:r>
        <w:rPr>
          <w:rFonts w:ascii="新宋体" w:hAnsi="新宋体" w:cs="新宋体" w:eastAsia="新宋体" w:hint="default"/>
          <w:spacing w:val="-3"/>
        </w:rPr>
        <w:t>年年度报告网上业绩说明会，公司董事长任红军先生，总经理张志广先生，董事会秘</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spacing w:val="-3"/>
        </w:rPr>
        <w:t>书兼财务负责人刘瑞玲女士，独立董事王震先生，国金证券股份有限公司保荐代表人</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rPr>
        <w:t>何劲松先生，保荐代表人罗洪峰先生参加了网上说明会，在线回答了投资者的咨询， 与广大投资者进行坦诚的沟通和交流，使广大投资者更深入地了解公司的各项情况。</w:t>
      </w:r>
    </w:p>
    <w:p>
      <w:pPr>
        <w:pStyle w:val="BodyText"/>
        <w:spacing w:line="240" w:lineRule="auto" w:before="77"/>
        <w:ind w:left="708" w:right="100"/>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3</w:t>
      </w:r>
      <w:r>
        <w:rPr>
          <w:rFonts w:ascii="新宋体" w:hAnsi="新宋体" w:cs="新宋体" w:eastAsia="新宋体" w:hint="default"/>
        </w:rPr>
        <w:t>）报告期内，公司通过“河南上市公司投资者关系互动平台”</w:t>
      </w:r>
    </w:p>
    <w:p>
      <w:pPr>
        <w:pStyle w:val="BodyText"/>
        <w:spacing w:line="357" w:lineRule="auto" w:before="154"/>
        <w:ind w:right="232"/>
        <w:jc w:val="both"/>
        <w:rPr>
          <w:rFonts w:ascii="新宋体" w:hAnsi="新宋体" w:cs="新宋体" w:eastAsia="新宋体" w:hint="default"/>
        </w:rPr>
      </w:pPr>
      <w:r>
        <w:rPr>
          <w:rFonts w:ascii="新宋体" w:hAnsi="新宋体" w:cs="新宋体" w:eastAsia="新宋体" w:hint="default"/>
        </w:rPr>
        <w:t>（</w:t>
      </w:r>
      <w:hyperlink r:id="rId37">
        <w:r>
          <w:rPr>
            <w:rFonts w:ascii="新宋体" w:hAnsi="新宋体" w:cs="新宋体" w:eastAsia="新宋体" w:hint="default"/>
          </w:rPr>
          <w:t>http://chinairm.p5w.net/</w:t>
        </w:r>
      </w:hyperlink>
      <w:r>
        <w:rPr>
          <w:rFonts w:ascii="新宋体" w:hAnsi="新宋体" w:cs="新宋体" w:eastAsia="新宋体" w:hint="default"/>
        </w:rPr>
        <w:t>）</w:t>
      </w:r>
      <w:r>
        <w:rPr>
          <w:rFonts w:ascii="新宋体" w:hAnsi="新宋体" w:cs="新宋体" w:eastAsia="新宋体" w:hint="default"/>
        </w:rPr>
        <w:t>,</w:t>
      </w:r>
      <w:r>
        <w:rPr>
          <w:rFonts w:ascii="新宋体" w:hAnsi="新宋体" w:cs="新宋体" w:eastAsia="新宋体" w:hint="default"/>
        </w:rPr>
        <w:t>举行了投资者网上集体接待日活动，公司总经理张 </w:t>
      </w:r>
      <w:r>
        <w:rPr>
          <w:rFonts w:ascii="新宋体" w:hAnsi="新宋体" w:cs="新宋体" w:eastAsia="新宋体" w:hint="default"/>
          <w:spacing w:val="-3"/>
        </w:rPr>
        <w:t>志广先生、董事会秘书兼财务总监刘瑞玲女士出席了活动，就公司经营发展情况及公</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rPr>
        <w:t>司产品情况与投资者进行了深入的沟通。</w:t>
      </w:r>
    </w:p>
    <w:p>
      <w:pPr>
        <w:pStyle w:val="Heading5"/>
        <w:spacing w:line="240" w:lineRule="auto" w:before="75"/>
        <w:ind w:left="629" w:right="100"/>
        <w:jc w:val="left"/>
        <w:rPr>
          <w:b w:val="0"/>
          <w:bCs w:val="0"/>
        </w:rPr>
      </w:pPr>
      <w:r>
        <w:rPr>
          <w:spacing w:val="2"/>
        </w:rPr>
        <w:t>二、公司董事长、独立董事及其他董事履行职责情况</w:t>
      </w:r>
      <w:r>
        <w:rPr>
          <w:b w:val="0"/>
          <w:bCs w:val="0"/>
          <w:spacing w:val="2"/>
        </w:rPr>
      </w:r>
    </w:p>
    <w:p>
      <w:pPr>
        <w:pStyle w:val="BodyText"/>
        <w:spacing w:line="357" w:lineRule="auto" w:before="154"/>
        <w:ind w:right="112" w:firstLine="479"/>
        <w:jc w:val="left"/>
      </w:pPr>
      <w:r>
        <w:rPr>
          <w:spacing w:val="-16"/>
        </w:rPr>
        <w:t>（一）报告期内，公司全体董事严格按照《公司法》、《证券法》、《深圳证券交易</w:t>
      </w:r>
      <w:r>
        <w:rPr/>
        <w:t> </w:t>
      </w:r>
      <w:r>
        <w:rPr>
          <w:spacing w:val="-9"/>
        </w:rPr>
        <w:t>所创业板上市公司规范运作指引》、《上市公司治理准则》及《公司章程》等法律、法</w:t>
      </w:r>
      <w:r>
        <w:rPr>
          <w:spacing w:val="-116"/>
        </w:rPr>
        <w:t> </w:t>
      </w:r>
      <w:r>
        <w:rPr>
          <w:spacing w:val="-116"/>
        </w:rPr>
      </w:r>
      <w:r>
        <w:rPr>
          <w:spacing w:val="-6"/>
        </w:rPr>
        <w:t>规及规章制度的规定和要求，履行董事职责，遵守董事行为规范，积极参加相关培训，</w:t>
      </w:r>
      <w:r>
        <w:rPr>
          <w:spacing w:val="-106"/>
        </w:rPr>
        <w:t> </w:t>
      </w:r>
      <w:r>
        <w:rPr>
          <w:spacing w:val="-106"/>
        </w:rPr>
      </w:r>
      <w:r>
        <w:rPr>
          <w:spacing w:val="-3"/>
        </w:rPr>
        <w:t>提高规范运作水平，发挥各自的专业特长，积极履行职责。董事在董事会会议投票表</w:t>
      </w:r>
      <w:r>
        <w:rPr>
          <w:spacing w:val="-105"/>
        </w:rPr>
        <w:t> </w:t>
      </w:r>
      <w:r>
        <w:rPr>
          <w:spacing w:val="-105"/>
        </w:rPr>
      </w:r>
      <w:r>
        <w:rPr>
          <w:spacing w:val="-3"/>
        </w:rPr>
        <w:t>决重大事项或其他对公司有重大影响的事项时，严格遵循公司董事会议事规则的有关</w:t>
      </w:r>
      <w:r>
        <w:rPr>
          <w:spacing w:val="-103"/>
        </w:rPr>
        <w:t> </w:t>
      </w:r>
      <w:r>
        <w:rPr>
          <w:spacing w:val="-103"/>
        </w:rPr>
      </w:r>
      <w:r>
        <w:rPr/>
        <w:t>审议规定，审慎决策，切实保护公司和股东特别是社会公众股股东的利益。</w:t>
      </w:r>
    </w:p>
    <w:p>
      <w:pPr>
        <w:pStyle w:val="BodyText"/>
        <w:spacing w:line="357" w:lineRule="auto"/>
        <w:ind w:right="234" w:firstLine="479"/>
        <w:jc w:val="both"/>
      </w:pPr>
      <w:r>
        <w:rPr>
          <w:spacing w:val="-16"/>
        </w:rPr>
        <w:t>（二）公司董事长在履行职责时，严格按照《公司法》、《证券法》、《深圳证券交</w:t>
      </w:r>
      <w:r>
        <w:rPr/>
        <w:t> </w:t>
      </w:r>
      <w:r>
        <w:rPr>
          <w:spacing w:val="-3"/>
        </w:rPr>
        <w:t>易所创业板上市公司规范运作指引》和《公司章程》规定，行使董事长职权，履行职</w:t>
      </w:r>
      <w:r>
        <w:rPr>
          <w:spacing w:val="-105"/>
        </w:rPr>
        <w:t> </w:t>
      </w:r>
      <w:r>
        <w:rPr>
          <w:spacing w:val="-105"/>
        </w:rPr>
      </w:r>
      <w:r>
        <w:rPr>
          <w:spacing w:val="-3"/>
        </w:rPr>
        <w:t>责。在召集、主持董事会会议时，带头执行董事会集体决策机制，积极推动公司治理</w:t>
      </w:r>
      <w:r>
        <w:rPr>
          <w:spacing w:val="-103"/>
        </w:rPr>
        <w:t> </w:t>
      </w:r>
      <w:r>
        <w:rPr>
          <w:spacing w:val="-103"/>
        </w:rPr>
      </w:r>
      <w:r>
        <w:rPr>
          <w:spacing w:val="-3"/>
        </w:rPr>
        <w:t>工作和内部控制建设、督促执行股东大会和董事会的各项决议，确保董事会依法正常</w:t>
      </w:r>
      <w:r>
        <w:rPr>
          <w:spacing w:val="-101"/>
        </w:rPr>
        <w:t> </w:t>
      </w:r>
      <w:r>
        <w:rPr>
          <w:spacing w:val="-101"/>
        </w:rPr>
      </w:r>
      <w:r>
        <w:rPr>
          <w:spacing w:val="-3"/>
        </w:rPr>
        <w:t>运作。保证独立董事和董事会秘书的知情权，及时将董事会工作运行情况通报其他董</w:t>
      </w:r>
      <w:r>
        <w:rPr>
          <w:spacing w:val="-101"/>
        </w:rPr>
        <w:t> </w:t>
      </w:r>
      <w:r>
        <w:rPr>
          <w:spacing w:val="-101"/>
        </w:rPr>
      </w:r>
      <w:r>
        <w:rPr>
          <w:spacing w:val="-3"/>
        </w:rPr>
        <w:t>事。督促其他董事、监事、高管人员积极参加监管部门组织的培训，并借“三会”召</w:t>
      </w:r>
      <w:r>
        <w:rPr>
          <w:spacing w:val="-102"/>
        </w:rPr>
        <w:t> </w:t>
      </w:r>
      <w:r>
        <w:rPr>
          <w:spacing w:val="-102"/>
        </w:rPr>
      </w:r>
      <w:r>
        <w:rPr>
          <w:spacing w:val="-3"/>
        </w:rPr>
        <w:t>开之际，积极地向公司董事、监事及其他高级管理人员宣传新的法律、法规，提高董</w:t>
      </w:r>
    </w:p>
    <w:p>
      <w:pPr>
        <w:spacing w:after="0" w:line="357" w:lineRule="auto"/>
        <w:jc w:val="both"/>
        <w:sectPr>
          <w:pgSz w:w="11910" w:h="16840"/>
          <w:pgMar w:header="544" w:footer="980" w:top="1140" w:bottom="1180" w:left="1560" w:right="1180"/>
        </w:sectPr>
      </w:pPr>
    </w:p>
    <w:p>
      <w:pPr>
        <w:spacing w:line="240" w:lineRule="auto" w:before="3"/>
        <w:rPr>
          <w:rFonts w:ascii="宋体" w:hAnsi="宋体" w:cs="宋体" w:eastAsia="宋体" w:hint="default"/>
          <w:sz w:val="29"/>
          <w:szCs w:val="29"/>
        </w:rPr>
      </w:pPr>
    </w:p>
    <w:p>
      <w:pPr>
        <w:pStyle w:val="BodyText"/>
        <w:spacing w:line="240" w:lineRule="auto" w:before="26"/>
        <w:ind w:left="483" w:right="3043"/>
        <w:jc w:val="center"/>
      </w:pPr>
      <w:r>
        <w:rPr/>
        <w:t>事、监事、高管人员的依法履职意识，确保公司规范运作。</w:t>
      </w:r>
    </w:p>
    <w:p>
      <w:pPr>
        <w:pStyle w:val="BodyText"/>
        <w:spacing w:line="357" w:lineRule="auto" w:before="154"/>
        <w:ind w:left="502" w:right="404" w:firstLine="479"/>
        <w:jc w:val="left"/>
      </w:pPr>
      <w:r>
        <w:rPr>
          <w:spacing w:val="-3"/>
        </w:rPr>
        <w:t>（三）公司独立董事王震、陈铁军、尹效华认真履行职责，能够严格按照《公司</w:t>
      </w:r>
      <w:r>
        <w:rPr/>
        <w:t> </w:t>
      </w:r>
      <w:r>
        <w:rPr>
          <w:spacing w:val="-7"/>
        </w:rPr>
        <w:t>章程》、《独立董事工作细则》等的规定，本着对公司、股东负责的态度，勤勉尽责，</w:t>
      </w:r>
      <w:r>
        <w:rPr>
          <w:spacing w:val="-94"/>
        </w:rPr>
        <w:t> </w:t>
      </w:r>
      <w:r>
        <w:rPr>
          <w:spacing w:val="-94"/>
        </w:rPr>
      </w:r>
      <w:r>
        <w:rPr>
          <w:spacing w:val="-3"/>
        </w:rPr>
        <w:t>忠实履行职责，积极准时出席相关会议，认真审议各项议案，客观的发表自己的看法</w:t>
      </w:r>
      <w:r>
        <w:rPr>
          <w:spacing w:val="-105"/>
        </w:rPr>
        <w:t> </w:t>
      </w:r>
      <w:r>
        <w:rPr>
          <w:spacing w:val="-105"/>
        </w:rPr>
      </w:r>
      <w:r>
        <w:rPr>
          <w:spacing w:val="-3"/>
        </w:rPr>
        <w:t>及观点，认真发挥独立董事作用，努力维护公司整体利益及中小股东的合法权益。同</w:t>
      </w:r>
      <w:r>
        <w:rPr>
          <w:spacing w:val="-105"/>
        </w:rPr>
        <w:t> </w:t>
      </w:r>
      <w:r>
        <w:rPr>
          <w:spacing w:val="-105"/>
        </w:rPr>
      </w:r>
      <w:r>
        <w:rPr/>
        <w:t>时积极深入公司现场调查，了解公司生产经营状况和内部控制的建设及董事会决议、 </w:t>
      </w:r>
      <w:r>
        <w:rPr>
          <w:spacing w:val="-3"/>
        </w:rPr>
        <w:t>股东会决议的执行情况，关注外部环境变化对公司造成的影响，并利用自己的专业知</w:t>
      </w:r>
      <w:r>
        <w:rPr>
          <w:spacing w:val="-101"/>
        </w:rPr>
        <w:t> </w:t>
      </w:r>
      <w:r>
        <w:rPr>
          <w:spacing w:val="-101"/>
        </w:rPr>
      </w:r>
      <w:r>
        <w:rPr/>
        <w:t>识为公司未来经营和发展提出合理化的意见和建议。</w:t>
      </w:r>
    </w:p>
    <w:p>
      <w:pPr>
        <w:pStyle w:val="BodyText"/>
        <w:spacing w:line="240" w:lineRule="auto" w:before="37"/>
        <w:ind w:left="981" w:right="404"/>
        <w:jc w:val="left"/>
      </w:pPr>
      <w:r>
        <w:rPr/>
        <w:t>独立董事对</w:t>
      </w:r>
      <w:r>
        <w:rPr>
          <w:spacing w:val="-60"/>
        </w:rPr>
        <w:t> </w:t>
      </w:r>
      <w:r>
        <w:rPr>
          <w:rFonts w:ascii="宋体" w:hAnsi="宋体" w:cs="宋体" w:eastAsia="宋体" w:hint="default"/>
        </w:rPr>
        <w:t>2010</w:t>
      </w:r>
      <w:r>
        <w:rPr>
          <w:rFonts w:ascii="宋体" w:hAnsi="宋体" w:cs="宋体" w:eastAsia="宋体" w:hint="default"/>
          <w:spacing w:val="-60"/>
        </w:rPr>
        <w:t> </w:t>
      </w:r>
      <w:r>
        <w:rPr/>
        <w:t>年度公司审议的各项事项没有提出异议。</w:t>
      </w:r>
    </w:p>
    <w:p>
      <w:pPr>
        <w:pStyle w:val="BodyText"/>
        <w:spacing w:line="240" w:lineRule="auto" w:before="154"/>
        <w:ind w:left="981" w:right="404"/>
        <w:jc w:val="left"/>
      </w:pPr>
      <w:r>
        <w:rPr/>
        <w:t>（四）报告期内，公司董事出席董事会情况如下：</w:t>
      </w:r>
    </w:p>
    <w:p>
      <w:pPr>
        <w:spacing w:line="240" w:lineRule="auto" w:before="10"/>
        <w:rPr>
          <w:rFonts w:ascii="宋体" w:hAnsi="宋体" w:cs="宋体" w:eastAsia="宋体" w:hint="default"/>
          <w:sz w:val="8"/>
          <w:szCs w:val="8"/>
        </w:rPr>
      </w:pPr>
    </w:p>
    <w:tbl>
      <w:tblPr>
        <w:tblW w:w="0" w:type="auto"/>
        <w:jc w:val="left"/>
        <w:tblInd w:w="108" w:type="dxa"/>
        <w:tblLayout w:type="fixed"/>
        <w:tblCellMar>
          <w:top w:w="0" w:type="dxa"/>
          <w:left w:w="0" w:type="dxa"/>
          <w:bottom w:w="0" w:type="dxa"/>
          <w:right w:w="0" w:type="dxa"/>
        </w:tblCellMar>
        <w:tblLook w:val="01E0"/>
      </w:tblPr>
      <w:tblGrid>
        <w:gridCol w:w="1289"/>
        <w:gridCol w:w="1285"/>
        <w:gridCol w:w="1586"/>
        <w:gridCol w:w="1287"/>
        <w:gridCol w:w="1286"/>
        <w:gridCol w:w="1287"/>
        <w:gridCol w:w="1526"/>
      </w:tblGrid>
      <w:tr>
        <w:trPr>
          <w:trHeight w:val="570" w:hRule="exact"/>
        </w:trPr>
        <w:tc>
          <w:tcPr>
            <w:tcW w:w="4160" w:type="dxa"/>
            <w:gridSpan w:val="3"/>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79"/>
              <w:ind w:left="52" w:right="0"/>
              <w:jc w:val="left"/>
              <w:rPr>
                <w:rFonts w:ascii="新宋体" w:hAnsi="新宋体" w:cs="新宋体" w:eastAsia="新宋体" w:hint="default"/>
                <w:sz w:val="24"/>
                <w:szCs w:val="24"/>
              </w:rPr>
            </w:pPr>
            <w:r>
              <w:rPr>
                <w:rFonts w:ascii="新宋体" w:hAnsi="新宋体" w:cs="新宋体" w:eastAsia="新宋体" w:hint="default"/>
                <w:sz w:val="24"/>
                <w:szCs w:val="24"/>
              </w:rPr>
              <w:t>报告期内董事会召开次数</w:t>
            </w:r>
          </w:p>
        </w:tc>
        <w:tc>
          <w:tcPr>
            <w:tcW w:w="5387" w:type="dxa"/>
            <w:gridSpan w:val="4"/>
            <w:tcBorders>
              <w:top w:val="single" w:sz="12" w:space="0" w:color="000000"/>
              <w:left w:val="single" w:sz="6" w:space="0" w:color="000000"/>
              <w:bottom w:val="single" w:sz="6" w:space="0" w:color="000000"/>
              <w:right w:val="single" w:sz="12" w:space="0" w:color="000000"/>
            </w:tcBorders>
          </w:tcPr>
          <w:p>
            <w:pPr>
              <w:pStyle w:val="TableParagraph"/>
              <w:spacing w:line="240" w:lineRule="auto"/>
              <w:ind w:left="100" w:right="0"/>
              <w:jc w:val="left"/>
              <w:rPr>
                <w:rFonts w:ascii="新宋体" w:hAnsi="新宋体" w:cs="新宋体" w:eastAsia="新宋体" w:hint="default"/>
                <w:sz w:val="24"/>
                <w:szCs w:val="24"/>
              </w:rPr>
            </w:pPr>
            <w:r>
              <w:rPr>
                <w:rFonts w:ascii="新宋体"/>
                <w:b/>
                <w:sz w:val="24"/>
              </w:rPr>
              <w:t>11</w:t>
            </w:r>
            <w:r>
              <w:rPr>
                <w:rFonts w:ascii="新宋体"/>
                <w:sz w:val="24"/>
              </w:rPr>
            </w:r>
          </w:p>
        </w:tc>
      </w:tr>
      <w:tr>
        <w:trPr>
          <w:trHeight w:val="1028" w:hRule="exact"/>
        </w:trPr>
        <w:tc>
          <w:tcPr>
            <w:tcW w:w="1289" w:type="dxa"/>
            <w:tcBorders>
              <w:top w:val="single" w:sz="6"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48" w:right="0"/>
              <w:jc w:val="left"/>
              <w:rPr>
                <w:rFonts w:ascii="新宋体" w:hAnsi="新宋体" w:cs="新宋体" w:eastAsia="新宋体" w:hint="default"/>
                <w:sz w:val="24"/>
                <w:szCs w:val="24"/>
              </w:rPr>
            </w:pPr>
            <w:r>
              <w:rPr>
                <w:rFonts w:ascii="新宋体" w:hAnsi="新宋体" w:cs="新宋体" w:eastAsia="新宋体" w:hint="default"/>
                <w:sz w:val="24"/>
                <w:szCs w:val="24"/>
              </w:rPr>
              <w:t>董事姓名</w:t>
            </w:r>
          </w:p>
        </w:tc>
        <w:tc>
          <w:tcPr>
            <w:tcW w:w="12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53" w:right="0"/>
              <w:jc w:val="left"/>
              <w:rPr>
                <w:rFonts w:ascii="新宋体" w:hAnsi="新宋体" w:cs="新宋体" w:eastAsia="新宋体" w:hint="default"/>
                <w:sz w:val="24"/>
                <w:szCs w:val="24"/>
              </w:rPr>
            </w:pPr>
            <w:r>
              <w:rPr>
                <w:rFonts w:ascii="新宋体" w:hAnsi="新宋体" w:cs="新宋体" w:eastAsia="新宋体" w:hint="default"/>
                <w:sz w:val="24"/>
                <w:szCs w:val="24"/>
              </w:rPr>
              <w:t>具体职务</w:t>
            </w:r>
          </w:p>
        </w:tc>
        <w:tc>
          <w:tcPr>
            <w:tcW w:w="158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84" w:right="0"/>
              <w:jc w:val="left"/>
              <w:rPr>
                <w:rFonts w:ascii="新宋体" w:hAnsi="新宋体" w:cs="新宋体" w:eastAsia="新宋体" w:hint="default"/>
                <w:sz w:val="24"/>
                <w:szCs w:val="24"/>
              </w:rPr>
            </w:pPr>
            <w:r>
              <w:rPr>
                <w:rFonts w:ascii="新宋体" w:hAnsi="新宋体" w:cs="新宋体" w:eastAsia="新宋体" w:hint="default"/>
                <w:sz w:val="24"/>
                <w:szCs w:val="24"/>
              </w:rPr>
              <w:t>应出席次数</w:t>
            </w:r>
          </w:p>
        </w:tc>
        <w:tc>
          <w:tcPr>
            <w:tcW w:w="128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0" w:lineRule="exact" w:before="190"/>
              <w:ind w:left="396" w:right="154" w:hanging="240"/>
              <w:jc w:val="left"/>
              <w:rPr>
                <w:rFonts w:ascii="新宋体" w:hAnsi="新宋体" w:cs="新宋体" w:eastAsia="新宋体" w:hint="default"/>
                <w:sz w:val="24"/>
                <w:szCs w:val="24"/>
              </w:rPr>
            </w:pPr>
            <w:r>
              <w:rPr>
                <w:rFonts w:ascii="新宋体" w:hAnsi="新宋体" w:cs="新宋体" w:eastAsia="新宋体" w:hint="default"/>
                <w:sz w:val="24"/>
                <w:szCs w:val="24"/>
              </w:rPr>
              <w:t>亲自出席 次数</w:t>
            </w:r>
          </w:p>
        </w:tc>
        <w:tc>
          <w:tcPr>
            <w:tcW w:w="128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0" w:lineRule="exact" w:before="190"/>
              <w:ind w:left="395" w:right="155" w:hanging="240"/>
              <w:jc w:val="left"/>
              <w:rPr>
                <w:rFonts w:ascii="新宋体" w:hAnsi="新宋体" w:cs="新宋体" w:eastAsia="新宋体" w:hint="default"/>
                <w:sz w:val="24"/>
                <w:szCs w:val="24"/>
              </w:rPr>
            </w:pPr>
            <w:r>
              <w:rPr>
                <w:rFonts w:ascii="新宋体" w:hAnsi="新宋体" w:cs="新宋体" w:eastAsia="新宋体" w:hint="default"/>
                <w:sz w:val="24"/>
                <w:szCs w:val="24"/>
              </w:rPr>
              <w:t>委托出席 次数</w:t>
            </w:r>
          </w:p>
        </w:tc>
        <w:tc>
          <w:tcPr>
            <w:tcW w:w="128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153" w:right="0"/>
              <w:jc w:val="left"/>
              <w:rPr>
                <w:rFonts w:ascii="新宋体" w:hAnsi="新宋体" w:cs="新宋体" w:eastAsia="新宋体" w:hint="default"/>
                <w:sz w:val="24"/>
                <w:szCs w:val="24"/>
              </w:rPr>
            </w:pPr>
            <w:r>
              <w:rPr>
                <w:rFonts w:ascii="新宋体" w:hAnsi="新宋体" w:cs="新宋体" w:eastAsia="新宋体" w:hint="default"/>
                <w:sz w:val="24"/>
                <w:szCs w:val="24"/>
              </w:rPr>
              <w:t>缺席次数</w:t>
            </w:r>
          </w:p>
        </w:tc>
        <w:tc>
          <w:tcPr>
            <w:tcW w:w="1526" w:type="dxa"/>
            <w:tcBorders>
              <w:top w:val="single" w:sz="6" w:space="0" w:color="000000"/>
              <w:left w:val="single" w:sz="6" w:space="0" w:color="000000"/>
              <w:bottom w:val="single" w:sz="6" w:space="0" w:color="000000"/>
              <w:right w:val="single" w:sz="12" w:space="0" w:color="000000"/>
            </w:tcBorders>
            <w:shd w:val="clear" w:color="auto" w:fill="D9D9D9"/>
          </w:tcPr>
          <w:p>
            <w:pPr>
              <w:pStyle w:val="TableParagraph"/>
              <w:spacing w:line="237" w:lineRule="auto" w:before="4"/>
              <w:ind w:left="153" w:right="149"/>
              <w:jc w:val="center"/>
              <w:rPr>
                <w:rFonts w:ascii="新宋体" w:hAnsi="新宋体" w:cs="新宋体" w:eastAsia="新宋体" w:hint="default"/>
                <w:sz w:val="24"/>
                <w:szCs w:val="24"/>
              </w:rPr>
            </w:pPr>
            <w:r>
              <w:rPr>
                <w:rFonts w:ascii="新宋体" w:hAnsi="新宋体" w:cs="新宋体" w:eastAsia="新宋体" w:hint="default"/>
                <w:sz w:val="24"/>
                <w:szCs w:val="24"/>
              </w:rPr>
              <w:t>是否连续两 次未亲自出 席会议</w:t>
            </w:r>
          </w:p>
        </w:tc>
      </w:tr>
      <w:tr>
        <w:trPr>
          <w:trHeight w:val="562"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9"/>
              <w:ind w:left="309" w:right="0"/>
              <w:jc w:val="left"/>
              <w:rPr>
                <w:rFonts w:ascii="新宋体" w:hAnsi="新宋体" w:cs="新宋体" w:eastAsia="新宋体" w:hint="default"/>
                <w:sz w:val="24"/>
                <w:szCs w:val="24"/>
              </w:rPr>
            </w:pPr>
            <w:r>
              <w:rPr>
                <w:rFonts w:ascii="新宋体" w:hAnsi="新宋体" w:cs="新宋体" w:eastAsia="新宋体" w:hint="default"/>
                <w:sz w:val="24"/>
                <w:szCs w:val="24"/>
              </w:rPr>
              <w:t>任红军</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20" w:right="0"/>
              <w:jc w:val="left"/>
              <w:rPr>
                <w:rFonts w:ascii="新宋体" w:hAnsi="新宋体" w:cs="新宋体" w:eastAsia="新宋体" w:hint="default"/>
                <w:sz w:val="24"/>
                <w:szCs w:val="24"/>
              </w:rPr>
            </w:pPr>
            <w:r>
              <w:rPr>
                <w:rFonts w:ascii="新宋体" w:hAnsi="新宋体" w:cs="新宋体" w:eastAsia="新宋体" w:hint="default"/>
                <w:sz w:val="24"/>
                <w:szCs w:val="24"/>
              </w:rPr>
              <w:t>董事长</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6" w:space="0" w:color="000000"/>
              <w:right w:val="single" w:sz="12"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562"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9"/>
              <w:ind w:left="309" w:right="0"/>
              <w:jc w:val="left"/>
              <w:rPr>
                <w:rFonts w:ascii="新宋体" w:hAnsi="新宋体" w:cs="新宋体" w:eastAsia="新宋体" w:hint="default"/>
                <w:sz w:val="24"/>
                <w:szCs w:val="24"/>
              </w:rPr>
            </w:pPr>
            <w:r>
              <w:rPr>
                <w:rFonts w:ascii="新宋体" w:hAnsi="新宋体" w:cs="新宋体" w:eastAsia="新宋体" w:hint="default"/>
                <w:sz w:val="24"/>
                <w:szCs w:val="24"/>
              </w:rPr>
              <w:t>钟超</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6" w:space="0" w:color="000000"/>
              <w:right w:val="single" w:sz="12"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562"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9"/>
              <w:ind w:left="309" w:right="0"/>
              <w:jc w:val="left"/>
              <w:rPr>
                <w:rFonts w:ascii="新宋体" w:hAnsi="新宋体" w:cs="新宋体" w:eastAsia="新宋体" w:hint="default"/>
                <w:sz w:val="24"/>
                <w:szCs w:val="24"/>
              </w:rPr>
            </w:pPr>
            <w:r>
              <w:rPr>
                <w:rFonts w:ascii="新宋体" w:hAnsi="新宋体" w:cs="新宋体" w:eastAsia="新宋体" w:hint="default"/>
                <w:sz w:val="24"/>
                <w:szCs w:val="24"/>
              </w:rPr>
              <w:t>刘瑞玲</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564"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9"/>
              <w:ind w:left="309" w:right="0"/>
              <w:jc w:val="left"/>
              <w:rPr>
                <w:rFonts w:ascii="新宋体" w:hAnsi="新宋体" w:cs="新宋体" w:eastAsia="新宋体" w:hint="default"/>
                <w:sz w:val="24"/>
                <w:szCs w:val="24"/>
              </w:rPr>
            </w:pPr>
            <w:r>
              <w:rPr>
                <w:rFonts w:ascii="新宋体" w:hAnsi="新宋体" w:cs="新宋体" w:eastAsia="新宋体" w:hint="default"/>
                <w:sz w:val="24"/>
                <w:szCs w:val="24"/>
              </w:rPr>
              <w:t>焦桂东</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562"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left="309" w:right="0"/>
              <w:jc w:val="left"/>
              <w:rPr>
                <w:rFonts w:ascii="新宋体" w:hAnsi="新宋体" w:cs="新宋体" w:eastAsia="新宋体" w:hint="default"/>
                <w:sz w:val="24"/>
                <w:szCs w:val="24"/>
              </w:rPr>
            </w:pPr>
            <w:r>
              <w:rPr>
                <w:rFonts w:ascii="新宋体" w:hAnsi="新宋体" w:cs="新宋体" w:eastAsia="新宋体" w:hint="default"/>
                <w:sz w:val="24"/>
                <w:szCs w:val="24"/>
              </w:rPr>
              <w:t>张小水</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6" w:space="0" w:color="000000"/>
              <w:right w:val="single" w:sz="12"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562"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left="309" w:right="0"/>
              <w:jc w:val="left"/>
              <w:rPr>
                <w:rFonts w:ascii="新宋体" w:hAnsi="新宋体" w:cs="新宋体" w:eastAsia="新宋体" w:hint="default"/>
                <w:sz w:val="24"/>
                <w:szCs w:val="24"/>
              </w:rPr>
            </w:pPr>
            <w:r>
              <w:rPr>
                <w:rFonts w:ascii="新宋体" w:hAnsi="新宋体" w:cs="新宋体" w:eastAsia="新宋体" w:hint="default"/>
                <w:sz w:val="24"/>
                <w:szCs w:val="24"/>
              </w:rPr>
              <w:t>蒋会昌</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董 事</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6" w:space="0" w:color="000000"/>
              <w:right w:val="single" w:sz="12"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562"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left="400" w:right="0"/>
              <w:jc w:val="left"/>
              <w:rPr>
                <w:rFonts w:ascii="新宋体" w:hAnsi="新宋体" w:cs="新宋体" w:eastAsia="新宋体" w:hint="default"/>
                <w:sz w:val="24"/>
                <w:szCs w:val="24"/>
              </w:rPr>
            </w:pPr>
            <w:r>
              <w:rPr>
                <w:rFonts w:ascii="新宋体" w:hAnsi="新宋体" w:cs="新宋体" w:eastAsia="新宋体" w:hint="default"/>
                <w:sz w:val="24"/>
                <w:szCs w:val="24"/>
              </w:rPr>
              <w:t>王震</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独立董事</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6" w:space="0" w:color="000000"/>
              <w:right w:val="single" w:sz="12"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562" w:hRule="exact"/>
        </w:trPr>
        <w:tc>
          <w:tcPr>
            <w:tcW w:w="128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7"/>
              <w:ind w:left="309" w:right="0"/>
              <w:jc w:val="left"/>
              <w:rPr>
                <w:rFonts w:ascii="新宋体" w:hAnsi="新宋体" w:cs="新宋体" w:eastAsia="新宋体" w:hint="default"/>
                <w:sz w:val="24"/>
                <w:szCs w:val="24"/>
              </w:rPr>
            </w:pPr>
            <w:r>
              <w:rPr>
                <w:rFonts w:ascii="新宋体" w:hAnsi="新宋体" w:cs="新宋体" w:eastAsia="新宋体" w:hint="default"/>
                <w:sz w:val="24"/>
                <w:szCs w:val="24"/>
              </w:rPr>
              <w:t>陈铁军</w:t>
            </w:r>
          </w:p>
        </w:tc>
        <w:tc>
          <w:tcPr>
            <w:tcW w:w="1285"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独立董事</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7"/>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6" w:space="0" w:color="000000"/>
              <w:right w:val="single" w:sz="6"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6" w:space="0" w:color="000000"/>
              <w:right w:val="single" w:sz="12" w:space="0" w:color="000000"/>
            </w:tcBorders>
          </w:tcPr>
          <w:p>
            <w:pPr>
              <w:pStyle w:val="TableParagraph"/>
              <w:spacing w:line="312" w:lineRule="exact"/>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r>
        <w:trPr>
          <w:trHeight w:val="569" w:hRule="exact"/>
        </w:trPr>
        <w:tc>
          <w:tcPr>
            <w:tcW w:w="128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78"/>
              <w:ind w:left="309" w:right="0"/>
              <w:jc w:val="left"/>
              <w:rPr>
                <w:rFonts w:ascii="新宋体" w:hAnsi="新宋体" w:cs="新宋体" w:eastAsia="新宋体" w:hint="default"/>
                <w:sz w:val="24"/>
                <w:szCs w:val="24"/>
              </w:rPr>
            </w:pPr>
            <w:r>
              <w:rPr>
                <w:rFonts w:ascii="新宋体" w:hAnsi="新宋体" w:cs="新宋体" w:eastAsia="新宋体" w:hint="default"/>
                <w:sz w:val="24"/>
                <w:szCs w:val="24"/>
              </w:rPr>
              <w:t>尹效华</w:t>
            </w:r>
          </w:p>
        </w:tc>
        <w:tc>
          <w:tcPr>
            <w:tcW w:w="1285" w:type="dxa"/>
            <w:tcBorders>
              <w:top w:val="single" w:sz="6" w:space="0" w:color="000000"/>
              <w:left w:val="single" w:sz="6" w:space="0" w:color="000000"/>
              <w:bottom w:val="single" w:sz="12" w:space="0" w:color="000000"/>
              <w:right w:val="single" w:sz="6" w:space="0" w:color="000000"/>
            </w:tcBorders>
          </w:tcPr>
          <w:p>
            <w:pPr>
              <w:pStyle w:val="TableParagraph"/>
              <w:spacing w:line="313" w:lineRule="exact"/>
              <w:ind w:left="100" w:right="0"/>
              <w:jc w:val="left"/>
              <w:rPr>
                <w:rFonts w:ascii="新宋体" w:hAnsi="新宋体" w:cs="新宋体" w:eastAsia="新宋体" w:hint="default"/>
                <w:sz w:val="24"/>
                <w:szCs w:val="24"/>
              </w:rPr>
            </w:pPr>
            <w:r>
              <w:rPr>
                <w:rFonts w:ascii="新宋体" w:hAnsi="新宋体" w:cs="新宋体" w:eastAsia="新宋体" w:hint="default"/>
                <w:sz w:val="24"/>
                <w:szCs w:val="24"/>
              </w:rPr>
              <w:t>独立董事</w:t>
            </w:r>
          </w:p>
        </w:tc>
        <w:tc>
          <w:tcPr>
            <w:tcW w:w="15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8"/>
              <w:ind w:left="316" w:right="0"/>
              <w:jc w:val="left"/>
              <w:rPr>
                <w:rFonts w:ascii="新宋体" w:hAnsi="新宋体" w:cs="新宋体" w:eastAsia="新宋体" w:hint="default"/>
                <w:sz w:val="24"/>
                <w:szCs w:val="24"/>
              </w:rPr>
            </w:pPr>
            <w:r>
              <w:rPr>
                <w:rFonts w:ascii="新宋体"/>
                <w:sz w:val="24"/>
              </w:rPr>
              <w:t>11</w:t>
            </w:r>
          </w:p>
        </w:tc>
        <w:tc>
          <w:tcPr>
            <w:tcW w:w="1287" w:type="dxa"/>
            <w:tcBorders>
              <w:top w:val="single" w:sz="6" w:space="0" w:color="000000"/>
              <w:left w:val="single" w:sz="6" w:space="0" w:color="000000"/>
              <w:bottom w:val="single" w:sz="12" w:space="0" w:color="000000"/>
              <w:right w:val="single" w:sz="6" w:space="0" w:color="000000"/>
            </w:tcBorders>
          </w:tcPr>
          <w:p>
            <w:pPr>
              <w:pStyle w:val="TableParagraph"/>
              <w:spacing w:line="313" w:lineRule="exact"/>
              <w:ind w:left="100" w:right="0"/>
              <w:jc w:val="left"/>
              <w:rPr>
                <w:rFonts w:ascii="新宋体" w:hAnsi="新宋体" w:cs="新宋体" w:eastAsia="新宋体" w:hint="default"/>
                <w:sz w:val="24"/>
                <w:szCs w:val="24"/>
              </w:rPr>
            </w:pPr>
            <w:r>
              <w:rPr>
                <w:rFonts w:ascii="新宋体"/>
                <w:sz w:val="24"/>
              </w:rPr>
              <w:t>11</w:t>
            </w:r>
          </w:p>
        </w:tc>
        <w:tc>
          <w:tcPr>
            <w:tcW w:w="1286" w:type="dxa"/>
            <w:tcBorders>
              <w:top w:val="single" w:sz="6" w:space="0" w:color="000000"/>
              <w:left w:val="single" w:sz="6" w:space="0" w:color="000000"/>
              <w:bottom w:val="single" w:sz="12" w:space="0" w:color="000000"/>
              <w:right w:val="single" w:sz="6" w:space="0" w:color="000000"/>
            </w:tcBorders>
          </w:tcPr>
          <w:p>
            <w:pPr>
              <w:pStyle w:val="TableParagraph"/>
              <w:spacing w:line="313" w:lineRule="exact"/>
              <w:ind w:left="100" w:right="0"/>
              <w:jc w:val="left"/>
              <w:rPr>
                <w:rFonts w:ascii="新宋体" w:hAnsi="新宋体" w:cs="新宋体" w:eastAsia="新宋体" w:hint="default"/>
                <w:sz w:val="24"/>
                <w:szCs w:val="24"/>
              </w:rPr>
            </w:pPr>
            <w:r>
              <w:rPr>
                <w:rFonts w:ascii="新宋体"/>
                <w:sz w:val="24"/>
              </w:rPr>
              <w:t>0</w:t>
            </w:r>
          </w:p>
        </w:tc>
        <w:tc>
          <w:tcPr>
            <w:tcW w:w="1287" w:type="dxa"/>
            <w:tcBorders>
              <w:top w:val="single" w:sz="6" w:space="0" w:color="000000"/>
              <w:left w:val="single" w:sz="6" w:space="0" w:color="000000"/>
              <w:bottom w:val="single" w:sz="12" w:space="0" w:color="000000"/>
              <w:right w:val="single" w:sz="6" w:space="0" w:color="000000"/>
            </w:tcBorders>
          </w:tcPr>
          <w:p>
            <w:pPr>
              <w:pStyle w:val="TableParagraph"/>
              <w:spacing w:line="313" w:lineRule="exact"/>
              <w:ind w:left="98" w:right="0"/>
              <w:jc w:val="left"/>
              <w:rPr>
                <w:rFonts w:ascii="新宋体" w:hAnsi="新宋体" w:cs="新宋体" w:eastAsia="新宋体" w:hint="default"/>
                <w:sz w:val="24"/>
                <w:szCs w:val="24"/>
              </w:rPr>
            </w:pPr>
            <w:r>
              <w:rPr>
                <w:rFonts w:ascii="新宋体"/>
                <w:sz w:val="24"/>
              </w:rPr>
              <w:t>0</w:t>
            </w:r>
          </w:p>
        </w:tc>
        <w:tc>
          <w:tcPr>
            <w:tcW w:w="1526" w:type="dxa"/>
            <w:tcBorders>
              <w:top w:val="single" w:sz="6" w:space="0" w:color="000000"/>
              <w:left w:val="single" w:sz="6" w:space="0" w:color="000000"/>
              <w:bottom w:val="single" w:sz="12" w:space="0" w:color="000000"/>
              <w:right w:val="single" w:sz="12" w:space="0" w:color="000000"/>
            </w:tcBorders>
          </w:tcPr>
          <w:p>
            <w:pPr>
              <w:pStyle w:val="TableParagraph"/>
              <w:spacing w:line="313" w:lineRule="exact"/>
              <w:ind w:left="98" w:right="0"/>
              <w:jc w:val="left"/>
              <w:rPr>
                <w:rFonts w:ascii="新宋体" w:hAnsi="新宋体" w:cs="新宋体" w:eastAsia="新宋体" w:hint="default"/>
                <w:sz w:val="24"/>
                <w:szCs w:val="24"/>
              </w:rPr>
            </w:pPr>
            <w:r>
              <w:rPr>
                <w:rFonts w:ascii="新宋体" w:hAnsi="新宋体" w:cs="新宋体" w:eastAsia="新宋体" w:hint="default"/>
                <w:sz w:val="24"/>
                <w:szCs w:val="24"/>
              </w:rPr>
              <w:t>否</w:t>
            </w:r>
          </w:p>
        </w:tc>
      </w:tr>
    </w:tbl>
    <w:p>
      <w:pPr>
        <w:spacing w:line="240" w:lineRule="auto" w:before="7"/>
        <w:rPr>
          <w:rFonts w:ascii="宋体" w:hAnsi="宋体" w:cs="宋体" w:eastAsia="宋体" w:hint="default"/>
          <w:sz w:val="19"/>
          <w:szCs w:val="19"/>
        </w:rPr>
      </w:pPr>
    </w:p>
    <w:p>
      <w:pPr>
        <w:pStyle w:val="Heading5"/>
        <w:spacing w:line="240" w:lineRule="auto" w:before="26"/>
        <w:ind w:left="989" w:right="404"/>
        <w:jc w:val="left"/>
        <w:rPr>
          <w:b w:val="0"/>
          <w:bCs w:val="0"/>
        </w:rPr>
      </w:pPr>
      <w:r>
        <w:rPr>
          <w:spacing w:val="2"/>
        </w:rPr>
        <w:t>三、报告期内股东大会运作情况</w:t>
      </w:r>
      <w:r>
        <w:rPr>
          <w:b w:val="0"/>
          <w:bCs w:val="0"/>
        </w:rPr>
      </w:r>
    </w:p>
    <w:p>
      <w:pPr>
        <w:pStyle w:val="BodyText"/>
        <w:spacing w:line="357" w:lineRule="auto" w:before="154"/>
        <w:ind w:left="502" w:right="422" w:firstLine="479"/>
        <w:jc w:val="both"/>
      </w:pPr>
      <w:r>
        <w:rPr>
          <w:spacing w:val="-3"/>
        </w:rPr>
        <w:t>报告期内，公司共召开了一次股东大会，会议的召集程序、召开程序、出席会议</w:t>
      </w:r>
      <w:r>
        <w:rPr/>
        <w:t> </w:t>
      </w:r>
      <w:r>
        <w:rPr>
          <w:spacing w:val="-15"/>
        </w:rPr>
        <w:t>人员资格及表决程序均符合《公司法》、《创业板上市公司规范运作指引》、《上市公司</w:t>
      </w:r>
      <w:r>
        <w:rPr>
          <w:spacing w:val="-111"/>
        </w:rPr>
        <w:t> </w:t>
      </w:r>
      <w:r>
        <w:rPr>
          <w:spacing w:val="-111"/>
        </w:rPr>
      </w:r>
      <w:r>
        <w:rPr/>
        <w:t>股东大会规则》等法律、法规、规范性文件和《公司章程》的规定。具体情况如下：</w:t>
      </w:r>
    </w:p>
    <w:p>
      <w:pPr>
        <w:spacing w:after="0" w:line="357" w:lineRule="auto"/>
        <w:jc w:val="both"/>
        <w:sectPr>
          <w:pgSz w:w="11910" w:h="16840"/>
          <w:pgMar w:header="544" w:footer="980" w:top="1140" w:bottom="1180" w:left="1200" w:right="900"/>
        </w:sectPr>
      </w:pPr>
    </w:p>
    <w:p>
      <w:pPr>
        <w:spacing w:line="240" w:lineRule="auto" w:before="4"/>
        <w:rPr>
          <w:rFonts w:ascii="宋体" w:hAnsi="宋体" w:cs="宋体" w:eastAsia="宋体" w:hint="default"/>
          <w:sz w:val="28"/>
          <w:szCs w:val="28"/>
        </w:rPr>
      </w:pPr>
    </w:p>
    <w:tbl>
      <w:tblPr>
        <w:tblW w:w="0" w:type="auto"/>
        <w:jc w:val="left"/>
        <w:tblInd w:w="119" w:type="dxa"/>
        <w:tblLayout w:type="fixed"/>
        <w:tblCellMar>
          <w:top w:w="0" w:type="dxa"/>
          <w:left w:w="0" w:type="dxa"/>
          <w:bottom w:w="0" w:type="dxa"/>
          <w:right w:w="0" w:type="dxa"/>
        </w:tblCellMar>
        <w:tblLook w:val="01E0"/>
      </w:tblPr>
      <w:tblGrid>
        <w:gridCol w:w="1670"/>
        <w:gridCol w:w="3671"/>
        <w:gridCol w:w="3663"/>
      </w:tblGrid>
      <w:tr>
        <w:trPr>
          <w:trHeight w:val="568" w:hRule="exact"/>
        </w:trPr>
        <w:tc>
          <w:tcPr>
            <w:tcW w:w="1670"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314" w:lineRule="exact"/>
              <w:ind w:right="5"/>
              <w:jc w:val="center"/>
              <w:rPr>
                <w:rFonts w:ascii="宋体" w:hAnsi="宋体" w:cs="宋体" w:eastAsia="宋体" w:hint="default"/>
                <w:sz w:val="24"/>
                <w:szCs w:val="24"/>
              </w:rPr>
            </w:pPr>
            <w:r>
              <w:rPr>
                <w:rFonts w:ascii="宋体" w:hAnsi="宋体" w:cs="宋体" w:eastAsia="宋体" w:hint="default"/>
                <w:sz w:val="24"/>
                <w:szCs w:val="24"/>
              </w:rPr>
              <w:t>序号</w:t>
            </w:r>
          </w:p>
        </w:tc>
        <w:tc>
          <w:tcPr>
            <w:tcW w:w="3671"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79"/>
              <w:ind w:right="0"/>
              <w:jc w:val="center"/>
              <w:rPr>
                <w:rFonts w:ascii="宋体" w:hAnsi="宋体" w:cs="宋体" w:eastAsia="宋体" w:hint="default"/>
                <w:sz w:val="24"/>
                <w:szCs w:val="24"/>
              </w:rPr>
            </w:pPr>
            <w:r>
              <w:rPr>
                <w:rFonts w:ascii="宋体" w:hAnsi="宋体" w:cs="宋体" w:eastAsia="宋体" w:hint="default"/>
                <w:sz w:val="24"/>
                <w:szCs w:val="24"/>
              </w:rPr>
              <w:t>会议名称</w:t>
            </w:r>
          </w:p>
        </w:tc>
        <w:tc>
          <w:tcPr>
            <w:tcW w:w="3663"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79"/>
              <w:ind w:left="1" w:right="0"/>
              <w:jc w:val="center"/>
              <w:rPr>
                <w:rFonts w:ascii="宋体" w:hAnsi="宋体" w:cs="宋体" w:eastAsia="宋体" w:hint="default"/>
                <w:sz w:val="24"/>
                <w:szCs w:val="24"/>
              </w:rPr>
            </w:pPr>
            <w:r>
              <w:rPr>
                <w:rFonts w:ascii="宋体" w:hAnsi="宋体" w:cs="宋体" w:eastAsia="宋体" w:hint="default"/>
                <w:sz w:val="24"/>
                <w:szCs w:val="24"/>
              </w:rPr>
              <w:t>召开时间</w:t>
            </w:r>
          </w:p>
        </w:tc>
      </w:tr>
      <w:tr>
        <w:trPr>
          <w:trHeight w:val="569" w:hRule="exact"/>
        </w:trPr>
        <w:tc>
          <w:tcPr>
            <w:tcW w:w="167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5"/>
              <w:jc w:val="center"/>
              <w:rPr>
                <w:rFonts w:ascii="宋体" w:hAnsi="宋体" w:cs="宋体" w:eastAsia="宋体" w:hint="default"/>
                <w:sz w:val="24"/>
                <w:szCs w:val="24"/>
              </w:rPr>
            </w:pPr>
            <w:r>
              <w:rPr>
                <w:rFonts w:ascii="宋体"/>
                <w:sz w:val="24"/>
              </w:rPr>
              <w:t>1</w:t>
            </w:r>
          </w:p>
        </w:tc>
        <w:tc>
          <w:tcPr>
            <w:tcW w:w="36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2"/>
              <w:jc w:val="center"/>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年度股东大会</w:t>
            </w:r>
          </w:p>
        </w:tc>
        <w:tc>
          <w:tcPr>
            <w:tcW w:w="366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left="4" w:right="0"/>
              <w:jc w:val="center"/>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25</w:t>
            </w:r>
            <w:r>
              <w:rPr>
                <w:rFonts w:ascii="宋体" w:hAnsi="宋体" w:cs="宋体" w:eastAsia="宋体" w:hint="default"/>
                <w:spacing w:val="-60"/>
                <w:sz w:val="24"/>
                <w:szCs w:val="24"/>
              </w:rPr>
              <w:t> </w:t>
            </w:r>
            <w:r>
              <w:rPr>
                <w:rFonts w:ascii="宋体" w:hAnsi="宋体" w:cs="宋体" w:eastAsia="宋体" w:hint="default"/>
                <w:sz w:val="24"/>
                <w:szCs w:val="24"/>
              </w:rPr>
              <w:t>日</w:t>
            </w:r>
          </w:p>
        </w:tc>
      </w:tr>
    </w:tbl>
    <w:p>
      <w:pPr>
        <w:spacing w:line="240" w:lineRule="auto" w:before="7"/>
        <w:rPr>
          <w:rFonts w:ascii="宋体" w:hAnsi="宋体" w:cs="宋体" w:eastAsia="宋体" w:hint="default"/>
          <w:sz w:val="19"/>
          <w:szCs w:val="19"/>
        </w:rPr>
      </w:pPr>
    </w:p>
    <w:p>
      <w:pPr>
        <w:pStyle w:val="Heading5"/>
        <w:spacing w:line="240" w:lineRule="auto" w:before="26"/>
        <w:ind w:left="729" w:right="3659"/>
        <w:jc w:val="left"/>
        <w:rPr>
          <w:b w:val="0"/>
          <w:bCs w:val="0"/>
        </w:rPr>
      </w:pPr>
      <w:r>
        <w:rPr/>
        <w:t>（一）</w:t>
      </w:r>
      <w:r>
        <w:rPr>
          <w:rFonts w:ascii="Arial" w:hAnsi="Arial" w:cs="Arial" w:eastAsia="Arial" w:hint="default"/>
        </w:rPr>
        <w:t>2009</w:t>
      </w:r>
      <w:r>
        <w:rPr>
          <w:rFonts w:ascii="Arial" w:hAnsi="Arial" w:cs="Arial" w:eastAsia="Arial" w:hint="default"/>
          <w:spacing w:val="-7"/>
        </w:rPr>
        <w:t> </w:t>
      </w:r>
      <w:r>
        <w:rPr>
          <w:spacing w:val="2"/>
        </w:rPr>
        <w:t>年度股东大会</w:t>
      </w:r>
      <w:r>
        <w:rPr>
          <w:b w:val="0"/>
          <w:bCs w:val="0"/>
          <w:spacing w:val="2"/>
        </w:rPr>
      </w:r>
    </w:p>
    <w:p>
      <w:pPr>
        <w:pStyle w:val="BodyText"/>
        <w:spacing w:line="240" w:lineRule="auto" w:before="137"/>
        <w:ind w:left="721" w:right="132"/>
        <w:jc w:val="left"/>
      </w:pPr>
      <w:r>
        <w:rPr/>
        <w:t>公司于</w:t>
      </w:r>
      <w:r>
        <w:rPr>
          <w:spacing w:val="-60"/>
        </w:rPr>
        <w:t> </w:t>
      </w:r>
      <w:r>
        <w:rPr>
          <w:rFonts w:ascii="宋体" w:hAnsi="宋体" w:cs="宋体" w:eastAsia="宋体" w:hint="default"/>
        </w:rPr>
        <w:t>2010</w:t>
      </w:r>
      <w:r>
        <w:rPr>
          <w:rFonts w:ascii="宋体" w:hAnsi="宋体" w:cs="宋体" w:eastAsia="宋体" w:hint="default"/>
          <w:spacing w:val="-60"/>
        </w:rPr>
        <w:t> </w:t>
      </w:r>
      <w:r>
        <w:rPr/>
        <w:t>年</w:t>
      </w:r>
      <w:r>
        <w:rPr>
          <w:spacing w:val="-60"/>
        </w:rPr>
        <w:t> </w:t>
      </w:r>
      <w:r>
        <w:rPr>
          <w:rFonts w:ascii="宋体" w:hAnsi="宋体" w:cs="宋体" w:eastAsia="宋体" w:hint="default"/>
        </w:rPr>
        <w:t>3</w:t>
      </w:r>
      <w:r>
        <w:rPr>
          <w:rFonts w:ascii="宋体" w:hAnsi="宋体" w:cs="宋体" w:eastAsia="宋体" w:hint="default"/>
          <w:spacing w:val="-60"/>
        </w:rPr>
        <w:t> </w:t>
      </w:r>
      <w:r>
        <w:rPr/>
        <w:t>月</w:t>
      </w:r>
      <w:r>
        <w:rPr>
          <w:spacing w:val="-60"/>
        </w:rPr>
        <w:t> </w:t>
      </w:r>
      <w:r>
        <w:rPr>
          <w:rFonts w:ascii="宋体" w:hAnsi="宋体" w:cs="宋体" w:eastAsia="宋体" w:hint="default"/>
        </w:rPr>
        <w:t>25</w:t>
      </w:r>
      <w:r>
        <w:rPr>
          <w:rFonts w:ascii="宋体" w:hAnsi="宋体" w:cs="宋体" w:eastAsia="宋体" w:hint="default"/>
          <w:spacing w:val="-60"/>
        </w:rPr>
        <w:t> </w:t>
      </w:r>
      <w:r>
        <w:rPr/>
        <w:t>日在会议室召开</w:t>
      </w:r>
      <w:r>
        <w:rPr>
          <w:spacing w:val="-60"/>
        </w:rPr>
        <w:t> </w:t>
      </w:r>
      <w:r>
        <w:rPr>
          <w:rFonts w:ascii="宋体" w:hAnsi="宋体" w:cs="宋体" w:eastAsia="宋体" w:hint="default"/>
        </w:rPr>
        <w:t>2009</w:t>
      </w:r>
      <w:r>
        <w:rPr>
          <w:rFonts w:ascii="宋体" w:hAnsi="宋体" w:cs="宋体" w:eastAsia="宋体" w:hint="default"/>
          <w:spacing w:val="-60"/>
        </w:rPr>
        <w:t> </w:t>
      </w:r>
      <w:r>
        <w:rPr/>
        <w:t>年度股东大会</w:t>
      </w:r>
      <w:r>
        <w:rPr>
          <w:spacing w:val="-106"/>
        </w:rPr>
        <w:t>，</w:t>
      </w:r>
      <w:r>
        <w:rPr/>
        <w:t>出席会议的股</w:t>
      </w:r>
      <w:r>
        <w:rPr>
          <w:spacing w:val="-106"/>
        </w:rPr>
        <w:t>东</w:t>
      </w:r>
      <w:r>
        <w:rPr/>
        <w:t>（代</w:t>
      </w:r>
    </w:p>
    <w:p>
      <w:pPr>
        <w:pStyle w:val="BodyText"/>
        <w:spacing w:line="352" w:lineRule="auto" w:before="154"/>
        <w:ind w:left="242" w:right="132"/>
        <w:jc w:val="left"/>
      </w:pPr>
      <w:r>
        <w:rPr/>
        <w:t>理人）共</w:t>
      </w:r>
      <w:r>
        <w:rPr>
          <w:spacing w:val="-53"/>
        </w:rPr>
        <w:t> </w:t>
      </w:r>
      <w:r>
        <w:rPr>
          <w:rFonts w:ascii="宋体" w:hAnsi="宋体" w:cs="宋体" w:eastAsia="宋体" w:hint="default"/>
        </w:rPr>
        <w:t>31</w:t>
      </w:r>
      <w:r>
        <w:rPr>
          <w:rFonts w:ascii="宋体" w:hAnsi="宋体" w:cs="宋体" w:eastAsia="宋体" w:hint="default"/>
          <w:spacing w:val="-53"/>
        </w:rPr>
        <w:t> </w:t>
      </w:r>
      <w:r>
        <w:rPr/>
        <w:t>名，代表公司有表决权股份</w:t>
      </w:r>
      <w:r>
        <w:rPr>
          <w:spacing w:val="-53"/>
        </w:rPr>
        <w:t> </w:t>
      </w:r>
      <w:r>
        <w:rPr>
          <w:rFonts w:ascii="宋体" w:hAnsi="宋体" w:cs="宋体" w:eastAsia="宋体" w:hint="default"/>
        </w:rPr>
        <w:t>39</w:t>
      </w:r>
      <w:r>
        <w:rPr>
          <w:rFonts w:ascii="Times New Roman" w:hAnsi="Times New Roman" w:cs="Times New Roman" w:eastAsia="Times New Roman" w:hint="default"/>
        </w:rPr>
        <w:t>,</w:t>
      </w:r>
      <w:r>
        <w:rPr>
          <w:rFonts w:ascii="宋体" w:hAnsi="宋体" w:cs="宋体" w:eastAsia="宋体" w:hint="default"/>
        </w:rPr>
        <w:t>318</w:t>
      </w:r>
      <w:r>
        <w:rPr>
          <w:rFonts w:ascii="Times New Roman" w:hAnsi="Times New Roman" w:cs="Times New Roman" w:eastAsia="Times New Roman" w:hint="default"/>
        </w:rPr>
        <w:t>,</w:t>
      </w:r>
      <w:r>
        <w:rPr>
          <w:rFonts w:ascii="宋体" w:hAnsi="宋体" w:cs="宋体" w:eastAsia="宋体" w:hint="default"/>
        </w:rPr>
        <w:t>920</w:t>
      </w:r>
      <w:r>
        <w:rPr>
          <w:rFonts w:ascii="宋体" w:hAnsi="宋体" w:cs="宋体" w:eastAsia="宋体" w:hint="default"/>
          <w:spacing w:val="-53"/>
        </w:rPr>
        <w:t> </w:t>
      </w:r>
      <w:r>
        <w:rPr/>
        <w:t>股，占公司有表决权股份总数的 </w:t>
      </w:r>
      <w:r>
        <w:rPr>
          <w:rFonts w:ascii="宋体" w:hAnsi="宋体" w:cs="宋体" w:eastAsia="宋体" w:hint="default"/>
        </w:rPr>
        <w:t>66.64</w:t>
      </w:r>
      <w:r>
        <w:rPr/>
        <w:t>％。本次股东大会由公司董事会召集，会议由公司董事长任红军先生主持，公</w:t>
      </w:r>
      <w:r>
        <w:rPr>
          <w:spacing w:val="-102"/>
        </w:rPr>
        <w:t> </w:t>
      </w:r>
      <w:r>
        <w:rPr>
          <w:spacing w:val="-102"/>
        </w:rPr>
      </w:r>
      <w:r>
        <w:rPr>
          <w:spacing w:val="-6"/>
        </w:rPr>
        <w:t>司全体董事、监事、董事会秘书出席了本次会议，公司高级管理人员和律师列席会议。</w:t>
      </w:r>
      <w:r>
        <w:rPr>
          <w:spacing w:val="-106"/>
        </w:rPr>
        <w:t> </w:t>
      </w:r>
      <w:r>
        <w:rPr>
          <w:spacing w:val="-106"/>
        </w:rPr>
      </w:r>
      <w:r>
        <w:rPr>
          <w:spacing w:val="-3"/>
        </w:rPr>
        <w:t>本次会议的召集、召开与表决程序符合《公司法》及《公司章程》的有关规定。本次</w:t>
      </w:r>
      <w:r>
        <w:rPr>
          <w:spacing w:val="-105"/>
        </w:rPr>
        <w:t> </w:t>
      </w:r>
      <w:r>
        <w:rPr>
          <w:spacing w:val="-105"/>
        </w:rPr>
      </w:r>
      <w:r>
        <w:rPr/>
        <w:t>股东大会无否决提案的情况，无修改提案的情况，也无新提案提交表决。</w:t>
      </w:r>
    </w:p>
    <w:p>
      <w:pPr>
        <w:pStyle w:val="BodyText"/>
        <w:spacing w:line="338" w:lineRule="auto" w:before="41"/>
        <w:ind w:left="242" w:right="239" w:firstLine="479"/>
        <w:jc w:val="left"/>
      </w:pPr>
      <w:r>
        <w:rPr>
          <w:spacing w:val="-3"/>
        </w:rPr>
        <w:t>大会以现场记名投票的表决方式，以</w:t>
      </w:r>
      <w:r>
        <w:rPr>
          <w:spacing w:val="-55"/>
        </w:rPr>
        <w:t> </w:t>
      </w:r>
      <w:r>
        <w:rPr>
          <w:rFonts w:ascii="宋体" w:hAnsi="宋体" w:cs="宋体" w:eastAsia="宋体" w:hint="default"/>
        </w:rPr>
        <w:t>39</w:t>
      </w:r>
      <w:r>
        <w:rPr>
          <w:rFonts w:ascii="Times New Roman" w:hAnsi="Times New Roman" w:cs="Times New Roman" w:eastAsia="Times New Roman" w:hint="default"/>
        </w:rPr>
        <w:t>,</w:t>
      </w:r>
      <w:r>
        <w:rPr>
          <w:rFonts w:ascii="宋体" w:hAnsi="宋体" w:cs="宋体" w:eastAsia="宋体" w:hint="default"/>
        </w:rPr>
        <w:t>318</w:t>
      </w:r>
      <w:r>
        <w:rPr>
          <w:rFonts w:ascii="Times New Roman" w:hAnsi="Times New Roman" w:cs="Times New Roman" w:eastAsia="Times New Roman" w:hint="default"/>
        </w:rPr>
        <w:t>,</w:t>
      </w:r>
      <w:r>
        <w:rPr>
          <w:rFonts w:ascii="宋体" w:hAnsi="宋体" w:cs="宋体" w:eastAsia="宋体" w:hint="default"/>
        </w:rPr>
        <w:t>920</w:t>
      </w:r>
      <w:r>
        <w:rPr>
          <w:rFonts w:ascii="宋体" w:hAnsi="宋体" w:cs="宋体" w:eastAsia="宋体" w:hint="default"/>
          <w:spacing w:val="-55"/>
        </w:rPr>
        <w:t> </w:t>
      </w:r>
      <w:r>
        <w:rPr>
          <w:spacing w:val="-4"/>
        </w:rPr>
        <w:t>股同意（占出席会议股东所持有</w:t>
      </w:r>
      <w:r>
        <w:rPr/>
        <w:t> 效表决权股份的 </w:t>
      </w:r>
      <w:r>
        <w:rPr>
          <w:rFonts w:ascii="宋体" w:hAnsi="宋体" w:cs="宋体" w:eastAsia="宋体" w:hint="default"/>
          <w:spacing w:val="-18"/>
        </w:rPr>
        <w:t>100%</w:t>
      </w:r>
      <w:r>
        <w:rPr>
          <w:spacing w:val="-18"/>
        </w:rPr>
        <w:t>）、</w:t>
      </w:r>
      <w:r>
        <w:rPr>
          <w:rFonts w:ascii="宋体" w:hAnsi="宋体" w:cs="宋体" w:eastAsia="宋体" w:hint="default"/>
          <w:spacing w:val="-18"/>
        </w:rPr>
        <w:t>0</w:t>
      </w:r>
      <w:r>
        <w:rPr>
          <w:rFonts w:ascii="宋体" w:hAnsi="宋体" w:cs="宋体" w:eastAsia="宋体" w:hint="default"/>
        </w:rPr>
        <w:t> </w:t>
      </w:r>
      <w:r>
        <w:rPr/>
        <w:t>股反对、</w:t>
      </w:r>
      <w:r>
        <w:rPr>
          <w:rFonts w:ascii="宋体" w:hAnsi="宋体" w:cs="宋体" w:eastAsia="宋体" w:hint="default"/>
        </w:rPr>
        <w:t>0</w:t>
      </w:r>
      <w:r>
        <w:rPr>
          <w:rFonts w:ascii="宋体" w:hAnsi="宋体" w:cs="宋体" w:eastAsia="宋体" w:hint="default"/>
          <w:spacing w:val="-54"/>
        </w:rPr>
        <w:t> </w:t>
      </w:r>
      <w:r>
        <w:rPr/>
        <w:t>股弃权的表决结果，审议通过了：</w:t>
      </w:r>
    </w:p>
    <w:p>
      <w:pPr>
        <w:pStyle w:val="BodyText"/>
        <w:spacing w:line="240" w:lineRule="auto" w:before="55"/>
        <w:ind w:left="781" w:right="3659"/>
        <w:jc w:val="left"/>
      </w:pPr>
      <w:r>
        <w:rPr>
          <w:rFonts w:ascii="宋体" w:hAnsi="宋体" w:cs="宋体" w:eastAsia="宋体" w:hint="default"/>
        </w:rPr>
        <w:t>1.</w:t>
      </w:r>
      <w:r>
        <w:rPr>
          <w:rFonts w:ascii="宋体" w:hAnsi="宋体" w:cs="宋体" w:eastAsia="宋体" w:hint="default"/>
          <w:spacing w:val="-60"/>
        </w:rPr>
        <w:t> </w:t>
      </w:r>
      <w:r>
        <w:rPr/>
        <w:t>《</w:t>
      </w:r>
      <w:r>
        <w:rPr>
          <w:rFonts w:ascii="宋体" w:hAnsi="宋体" w:cs="宋体" w:eastAsia="宋体" w:hint="default"/>
        </w:rPr>
        <w:t>2009</w:t>
      </w:r>
      <w:r>
        <w:rPr>
          <w:rFonts w:ascii="宋体" w:hAnsi="宋体" w:cs="宋体" w:eastAsia="宋体" w:hint="default"/>
          <w:spacing w:val="-60"/>
        </w:rPr>
        <w:t> </w:t>
      </w:r>
      <w:r>
        <w:rPr/>
        <w:t>年度董事会工作报告》</w:t>
      </w:r>
    </w:p>
    <w:p>
      <w:pPr>
        <w:pStyle w:val="BodyText"/>
        <w:spacing w:line="240" w:lineRule="auto" w:before="154"/>
        <w:ind w:left="781" w:right="3659"/>
        <w:jc w:val="left"/>
      </w:pPr>
      <w:r>
        <w:rPr>
          <w:rFonts w:ascii="宋体" w:hAnsi="宋体" w:cs="宋体" w:eastAsia="宋体" w:hint="default"/>
        </w:rPr>
        <w:t>2.</w:t>
      </w:r>
      <w:r>
        <w:rPr>
          <w:rFonts w:ascii="宋体" w:hAnsi="宋体" w:cs="宋体" w:eastAsia="宋体" w:hint="default"/>
          <w:spacing w:val="-60"/>
        </w:rPr>
        <w:t> </w:t>
      </w:r>
      <w:r>
        <w:rPr/>
        <w:t>《</w:t>
      </w:r>
      <w:r>
        <w:rPr>
          <w:rFonts w:ascii="宋体" w:hAnsi="宋体" w:cs="宋体" w:eastAsia="宋体" w:hint="default"/>
        </w:rPr>
        <w:t>2009</w:t>
      </w:r>
      <w:r>
        <w:rPr>
          <w:rFonts w:ascii="宋体" w:hAnsi="宋体" w:cs="宋体" w:eastAsia="宋体" w:hint="default"/>
          <w:spacing w:val="-60"/>
        </w:rPr>
        <w:t> </w:t>
      </w:r>
      <w:r>
        <w:rPr/>
        <w:t>年度监事会工作报告》</w:t>
      </w:r>
    </w:p>
    <w:p>
      <w:pPr>
        <w:pStyle w:val="BodyText"/>
        <w:spacing w:line="240" w:lineRule="auto" w:before="154"/>
        <w:ind w:left="781" w:right="3659"/>
        <w:jc w:val="left"/>
      </w:pPr>
      <w:r>
        <w:rPr>
          <w:rFonts w:ascii="宋体" w:hAnsi="宋体" w:cs="宋体" w:eastAsia="宋体" w:hint="default"/>
        </w:rPr>
        <w:t>3.</w:t>
      </w:r>
      <w:r>
        <w:rPr>
          <w:rFonts w:ascii="宋体" w:hAnsi="宋体" w:cs="宋体" w:eastAsia="宋体" w:hint="default"/>
          <w:spacing w:val="-60"/>
        </w:rPr>
        <w:t> </w:t>
      </w:r>
      <w:r>
        <w:rPr/>
        <w:t>《独立董事年度述职报告》</w:t>
      </w:r>
    </w:p>
    <w:p>
      <w:pPr>
        <w:pStyle w:val="BodyText"/>
        <w:spacing w:line="240" w:lineRule="auto" w:before="154"/>
        <w:ind w:left="781" w:right="3659"/>
        <w:jc w:val="left"/>
      </w:pPr>
      <w:r>
        <w:rPr>
          <w:rFonts w:ascii="宋体" w:hAnsi="宋体" w:cs="宋体" w:eastAsia="宋体" w:hint="default"/>
        </w:rPr>
        <w:t>4.</w:t>
      </w:r>
      <w:r>
        <w:rPr>
          <w:rFonts w:ascii="宋体" w:hAnsi="宋体" w:cs="宋体" w:eastAsia="宋体" w:hint="default"/>
          <w:spacing w:val="-60"/>
        </w:rPr>
        <w:t> </w:t>
      </w:r>
      <w:r>
        <w:rPr/>
        <w:t>《</w:t>
      </w:r>
      <w:r>
        <w:rPr>
          <w:rFonts w:ascii="宋体" w:hAnsi="宋体" w:cs="宋体" w:eastAsia="宋体" w:hint="default"/>
        </w:rPr>
        <w:t>2009</w:t>
      </w:r>
      <w:r>
        <w:rPr>
          <w:rFonts w:ascii="宋体" w:hAnsi="宋体" w:cs="宋体" w:eastAsia="宋体" w:hint="default"/>
          <w:spacing w:val="-60"/>
        </w:rPr>
        <w:t> </w:t>
      </w:r>
      <w:r>
        <w:rPr/>
        <w:t>年度财务决算报告》</w:t>
      </w:r>
    </w:p>
    <w:p>
      <w:pPr>
        <w:pStyle w:val="BodyText"/>
        <w:spacing w:line="240" w:lineRule="auto" w:before="154"/>
        <w:ind w:left="781" w:right="240"/>
        <w:jc w:val="left"/>
      </w:pPr>
      <w:r>
        <w:rPr>
          <w:rFonts w:ascii="宋体" w:hAnsi="宋体" w:cs="宋体" w:eastAsia="宋体" w:hint="default"/>
        </w:rPr>
        <w:t>5.</w:t>
      </w:r>
      <w:r>
        <w:rPr>
          <w:rFonts w:ascii="宋体" w:hAnsi="宋体" w:cs="宋体" w:eastAsia="宋体" w:hint="default"/>
          <w:spacing w:val="-60"/>
        </w:rPr>
        <w:t> </w:t>
      </w:r>
      <w:r>
        <w:rPr/>
        <w:t>《</w:t>
      </w:r>
      <w:r>
        <w:rPr>
          <w:rFonts w:ascii="宋体" w:hAnsi="宋体" w:cs="宋体" w:eastAsia="宋体" w:hint="default"/>
        </w:rPr>
        <w:t>2009</w:t>
      </w:r>
      <w:r>
        <w:rPr>
          <w:rFonts w:ascii="宋体" w:hAnsi="宋体" w:cs="宋体" w:eastAsia="宋体" w:hint="default"/>
          <w:spacing w:val="-60"/>
        </w:rPr>
        <w:t> </w:t>
      </w:r>
      <w:r>
        <w:rPr/>
        <w:t>年度报告》及《</w:t>
      </w:r>
      <w:r>
        <w:rPr>
          <w:rFonts w:ascii="宋体" w:hAnsi="宋体" w:cs="宋体" w:eastAsia="宋体" w:hint="default"/>
        </w:rPr>
        <w:t>2009</w:t>
      </w:r>
      <w:r>
        <w:rPr>
          <w:rFonts w:ascii="宋体" w:hAnsi="宋体" w:cs="宋体" w:eastAsia="宋体" w:hint="default"/>
          <w:spacing w:val="-60"/>
        </w:rPr>
        <w:t> </w:t>
      </w:r>
      <w:r>
        <w:rPr/>
        <w:t>年度报告摘要》</w:t>
      </w:r>
    </w:p>
    <w:p>
      <w:pPr>
        <w:pStyle w:val="BodyText"/>
        <w:spacing w:line="240" w:lineRule="auto" w:before="154"/>
        <w:ind w:left="781" w:right="240"/>
        <w:jc w:val="left"/>
      </w:pPr>
      <w:r>
        <w:rPr>
          <w:rFonts w:ascii="宋体" w:hAnsi="宋体" w:cs="宋体" w:eastAsia="宋体" w:hint="default"/>
        </w:rPr>
        <w:t>6.</w:t>
      </w:r>
      <w:r>
        <w:rPr>
          <w:rFonts w:ascii="宋体" w:hAnsi="宋体" w:cs="宋体" w:eastAsia="宋体" w:hint="default"/>
          <w:spacing w:val="-60"/>
        </w:rPr>
        <w:t> </w:t>
      </w:r>
      <w:r>
        <w:rPr/>
        <w:t>《关于审议</w:t>
      </w:r>
      <w:r>
        <w:rPr>
          <w:spacing w:val="-60"/>
        </w:rPr>
        <w:t> </w:t>
      </w:r>
      <w:r>
        <w:rPr>
          <w:rFonts w:ascii="宋体" w:hAnsi="宋体" w:cs="宋体" w:eastAsia="宋体" w:hint="default"/>
        </w:rPr>
        <w:t>2009</w:t>
      </w:r>
      <w:r>
        <w:rPr>
          <w:rFonts w:ascii="宋体" w:hAnsi="宋体" w:cs="宋体" w:eastAsia="宋体" w:hint="default"/>
          <w:spacing w:val="-60"/>
        </w:rPr>
        <w:t> </w:t>
      </w:r>
      <w:r>
        <w:rPr/>
        <w:t>年度利润分配及资本公积转增股本的议案》</w:t>
      </w:r>
    </w:p>
    <w:p>
      <w:pPr>
        <w:pStyle w:val="BodyText"/>
        <w:spacing w:line="240" w:lineRule="auto" w:before="154"/>
        <w:ind w:left="781" w:right="240"/>
        <w:jc w:val="left"/>
      </w:pPr>
      <w:r>
        <w:rPr>
          <w:rFonts w:ascii="宋体" w:hAnsi="宋体" w:cs="宋体" w:eastAsia="宋体" w:hint="default"/>
        </w:rPr>
        <w:t>7.</w:t>
      </w:r>
      <w:r>
        <w:rPr>
          <w:rFonts w:ascii="宋体" w:hAnsi="宋体" w:cs="宋体" w:eastAsia="宋体" w:hint="default"/>
          <w:spacing w:val="-60"/>
        </w:rPr>
        <w:t> </w:t>
      </w:r>
      <w:r>
        <w:rPr/>
        <w:t>《关于审议</w:t>
      </w:r>
      <w:r>
        <w:rPr>
          <w:spacing w:val="-60"/>
        </w:rPr>
        <w:t> </w:t>
      </w:r>
      <w:r>
        <w:rPr>
          <w:rFonts w:ascii="宋体" w:hAnsi="宋体" w:cs="宋体" w:eastAsia="宋体" w:hint="default"/>
        </w:rPr>
        <w:t>2010</w:t>
      </w:r>
      <w:r>
        <w:rPr>
          <w:rFonts w:ascii="宋体" w:hAnsi="宋体" w:cs="宋体" w:eastAsia="宋体" w:hint="default"/>
          <w:spacing w:val="-60"/>
        </w:rPr>
        <w:t> </w:t>
      </w:r>
      <w:r>
        <w:rPr/>
        <w:t>年公司董事薪酬政策的议案》</w:t>
      </w:r>
    </w:p>
    <w:p>
      <w:pPr>
        <w:pStyle w:val="BodyText"/>
        <w:spacing w:line="240" w:lineRule="auto" w:before="154"/>
        <w:ind w:left="781" w:right="240"/>
        <w:jc w:val="left"/>
      </w:pPr>
      <w:r>
        <w:rPr>
          <w:rFonts w:ascii="宋体" w:hAnsi="宋体" w:cs="宋体" w:eastAsia="宋体" w:hint="default"/>
        </w:rPr>
        <w:t>8.</w:t>
      </w:r>
      <w:r>
        <w:rPr>
          <w:rFonts w:ascii="宋体" w:hAnsi="宋体" w:cs="宋体" w:eastAsia="宋体" w:hint="default"/>
          <w:spacing w:val="-60"/>
        </w:rPr>
        <w:t> </w:t>
      </w:r>
      <w:r>
        <w:rPr/>
        <w:t>《关于审议</w:t>
      </w:r>
      <w:r>
        <w:rPr>
          <w:spacing w:val="-60"/>
        </w:rPr>
        <w:t> </w:t>
      </w:r>
      <w:r>
        <w:rPr>
          <w:rFonts w:ascii="宋体" w:hAnsi="宋体" w:cs="宋体" w:eastAsia="宋体" w:hint="default"/>
        </w:rPr>
        <w:t>2010</w:t>
      </w:r>
      <w:r>
        <w:rPr>
          <w:rFonts w:ascii="宋体" w:hAnsi="宋体" w:cs="宋体" w:eastAsia="宋体" w:hint="default"/>
          <w:spacing w:val="-60"/>
        </w:rPr>
        <w:t> </w:t>
      </w:r>
      <w:r>
        <w:rPr/>
        <w:t>年公司监事薪酬政策的议案》</w:t>
      </w:r>
    </w:p>
    <w:p>
      <w:pPr>
        <w:pStyle w:val="BodyText"/>
        <w:spacing w:line="240" w:lineRule="auto" w:before="154"/>
        <w:ind w:left="781" w:right="132"/>
        <w:jc w:val="left"/>
      </w:pPr>
      <w:r>
        <w:rPr>
          <w:rFonts w:ascii="宋体" w:hAnsi="宋体" w:cs="宋体" w:eastAsia="宋体" w:hint="default"/>
        </w:rPr>
        <w:t>9.</w:t>
      </w:r>
      <w:r>
        <w:rPr>
          <w:rFonts w:ascii="宋体" w:hAnsi="宋体" w:cs="宋体" w:eastAsia="宋体" w:hint="default"/>
          <w:spacing w:val="-35"/>
        </w:rPr>
        <w:t> </w:t>
      </w:r>
      <w:r>
        <w:rPr>
          <w:spacing w:val="7"/>
        </w:rPr>
        <w:t>《关于续聘中磊会计师事务所有限责任公司为河南汉威电子股份有限公司</w:t>
      </w:r>
    </w:p>
    <w:p>
      <w:pPr>
        <w:pStyle w:val="BodyText"/>
        <w:spacing w:line="240" w:lineRule="auto" w:before="154"/>
        <w:ind w:left="242" w:right="3659"/>
        <w:jc w:val="left"/>
      </w:pPr>
      <w:r>
        <w:rPr>
          <w:rFonts w:ascii="宋体" w:hAnsi="宋体" w:cs="宋体" w:eastAsia="宋体" w:hint="default"/>
        </w:rPr>
        <w:t>2010</w:t>
      </w:r>
      <w:r>
        <w:rPr>
          <w:rFonts w:ascii="宋体" w:hAnsi="宋体" w:cs="宋体" w:eastAsia="宋体" w:hint="default"/>
          <w:spacing w:val="-61"/>
        </w:rPr>
        <w:t> </w:t>
      </w:r>
      <w:r>
        <w:rPr/>
        <w:t>年财务报表审计机构的议案》</w:t>
      </w:r>
    </w:p>
    <w:p>
      <w:pPr>
        <w:pStyle w:val="BodyText"/>
        <w:spacing w:line="240" w:lineRule="auto" w:before="154"/>
        <w:ind w:left="781" w:right="240"/>
        <w:jc w:val="left"/>
      </w:pPr>
      <w:r>
        <w:rPr>
          <w:rFonts w:ascii="宋体" w:hAnsi="宋体" w:cs="宋体" w:eastAsia="宋体" w:hint="default"/>
        </w:rPr>
        <w:t>10.</w:t>
      </w:r>
      <w:r>
        <w:rPr>
          <w:rFonts w:ascii="宋体" w:hAnsi="宋体" w:cs="宋体" w:eastAsia="宋体" w:hint="default"/>
          <w:spacing w:val="-60"/>
        </w:rPr>
        <w:t> </w:t>
      </w:r>
      <w:r>
        <w:rPr/>
        <w:t>《关于修订〈募集资金使用管理办法〉的议案》</w:t>
      </w:r>
    </w:p>
    <w:p>
      <w:pPr>
        <w:pStyle w:val="BodyText"/>
        <w:spacing w:line="240" w:lineRule="auto" w:before="154"/>
        <w:ind w:left="781" w:right="3659"/>
        <w:jc w:val="left"/>
      </w:pPr>
      <w:r>
        <w:rPr>
          <w:rFonts w:ascii="宋体" w:hAnsi="宋体" w:cs="宋体" w:eastAsia="宋体" w:hint="default"/>
        </w:rPr>
        <w:t>11.</w:t>
      </w:r>
      <w:r>
        <w:rPr>
          <w:rFonts w:ascii="宋体" w:hAnsi="宋体" w:cs="宋体" w:eastAsia="宋体" w:hint="default"/>
          <w:spacing w:val="-60"/>
        </w:rPr>
        <w:t> </w:t>
      </w:r>
      <w:r>
        <w:rPr/>
        <w:t>《关于修订〈公司章程〉的议案》</w:t>
      </w:r>
    </w:p>
    <w:p>
      <w:pPr>
        <w:pStyle w:val="BodyText"/>
        <w:spacing w:line="240" w:lineRule="auto" w:before="154"/>
        <w:ind w:left="781" w:right="3659"/>
        <w:jc w:val="left"/>
      </w:pPr>
      <w:r>
        <w:rPr>
          <w:rFonts w:ascii="宋体" w:hAnsi="宋体" w:cs="宋体" w:eastAsia="宋体" w:hint="default"/>
        </w:rPr>
        <w:t>12.</w:t>
      </w:r>
      <w:r>
        <w:rPr>
          <w:rFonts w:ascii="宋体" w:hAnsi="宋体" w:cs="宋体" w:eastAsia="宋体" w:hint="default"/>
          <w:spacing w:val="-60"/>
        </w:rPr>
        <w:t> </w:t>
      </w:r>
      <w:r>
        <w:rPr/>
        <w:t>《关于修订〈董事会议事规则〉的议案》</w:t>
      </w:r>
    </w:p>
    <w:p>
      <w:pPr>
        <w:pStyle w:val="BodyText"/>
        <w:spacing w:line="240" w:lineRule="auto" w:before="154"/>
        <w:ind w:left="781" w:right="240"/>
        <w:jc w:val="left"/>
      </w:pPr>
      <w:r>
        <w:rPr>
          <w:rFonts w:ascii="宋体" w:hAnsi="宋体" w:cs="宋体" w:eastAsia="宋体" w:hint="default"/>
        </w:rPr>
        <w:t>13.</w:t>
      </w:r>
      <w:r>
        <w:rPr>
          <w:rFonts w:ascii="宋体" w:hAnsi="宋体" w:cs="宋体" w:eastAsia="宋体" w:hint="default"/>
          <w:spacing w:val="-60"/>
        </w:rPr>
        <w:t> </w:t>
      </w:r>
      <w:r>
        <w:rPr/>
        <w:t>《关于修订〈关联交易控制与交易制度〉的议案》</w:t>
      </w:r>
    </w:p>
    <w:p>
      <w:pPr>
        <w:pStyle w:val="BodyText"/>
        <w:spacing w:line="357" w:lineRule="auto" w:before="194"/>
        <w:ind w:left="242" w:right="245" w:firstLine="539"/>
        <w:jc w:val="left"/>
        <w:rPr>
          <w:rFonts w:ascii="新宋体" w:hAnsi="新宋体" w:cs="新宋体" w:eastAsia="新宋体" w:hint="default"/>
        </w:rPr>
      </w:pPr>
      <w:r>
        <w:rPr/>
        <w:t>会议决议</w:t>
      </w:r>
      <w:r>
        <w:rPr>
          <w:rFonts w:ascii="新宋体" w:hAnsi="新宋体" w:cs="新宋体" w:eastAsia="新宋体" w:hint="default"/>
        </w:rPr>
        <w:t>详见公司于</w:t>
      </w:r>
      <w:r>
        <w:rPr>
          <w:rFonts w:ascii="新宋体" w:hAnsi="新宋体" w:cs="新宋体" w:eastAsia="新宋体" w:hint="default"/>
          <w:spacing w:val="-56"/>
        </w:rPr>
        <w:t> </w:t>
      </w:r>
      <w:r>
        <w:rPr>
          <w:rFonts w:ascii="新宋体" w:hAnsi="新宋体" w:cs="新宋体" w:eastAsia="新宋体" w:hint="default"/>
        </w:rPr>
        <w:t>2010 </w:t>
      </w:r>
      <w:r>
        <w:rPr>
          <w:rFonts w:ascii="新宋体" w:hAnsi="新宋体" w:cs="新宋体" w:eastAsia="新宋体" w:hint="default"/>
        </w:rPr>
        <w:t>年</w:t>
      </w:r>
      <w:r>
        <w:rPr>
          <w:rFonts w:ascii="新宋体" w:hAnsi="新宋体" w:cs="新宋体" w:eastAsia="新宋体" w:hint="default"/>
          <w:spacing w:val="-56"/>
        </w:rPr>
        <w:t> </w:t>
      </w:r>
      <w:r>
        <w:rPr>
          <w:rFonts w:ascii="新宋体" w:hAnsi="新宋体" w:cs="新宋体" w:eastAsia="新宋体" w:hint="default"/>
        </w:rPr>
        <w:t>3</w:t>
      </w:r>
      <w:r>
        <w:rPr>
          <w:rFonts w:ascii="新宋体" w:hAnsi="新宋体" w:cs="新宋体" w:eastAsia="新宋体" w:hint="default"/>
          <w:spacing w:val="-56"/>
        </w:rPr>
        <w:t> </w:t>
      </w:r>
      <w:r>
        <w:rPr>
          <w:rFonts w:ascii="新宋体" w:hAnsi="新宋体" w:cs="新宋体" w:eastAsia="新宋体" w:hint="default"/>
        </w:rPr>
        <w:t>月</w:t>
      </w:r>
      <w:r>
        <w:rPr>
          <w:rFonts w:ascii="新宋体" w:hAnsi="新宋体" w:cs="新宋体" w:eastAsia="新宋体" w:hint="default"/>
          <w:spacing w:val="-56"/>
        </w:rPr>
        <w:t> </w:t>
      </w:r>
      <w:r>
        <w:rPr>
          <w:rFonts w:ascii="新宋体" w:hAnsi="新宋体" w:cs="新宋体" w:eastAsia="新宋体" w:hint="default"/>
        </w:rPr>
        <w:t>26</w:t>
      </w:r>
      <w:r>
        <w:rPr>
          <w:rFonts w:ascii="新宋体" w:hAnsi="新宋体" w:cs="新宋体" w:eastAsia="新宋体" w:hint="default"/>
          <w:spacing w:val="-56"/>
        </w:rPr>
        <w:t> </w:t>
      </w:r>
      <w:r>
        <w:rPr>
          <w:rFonts w:ascii="新宋体" w:hAnsi="新宋体" w:cs="新宋体" w:eastAsia="新宋体" w:hint="default"/>
        </w:rPr>
        <w:t>日刊登在中国证监会指定的创业板信息披 露网站</w:t>
      </w:r>
      <w:r>
        <w:rPr/>
        <w:t>巨潮资讯网（</w:t>
      </w:r>
      <w:hyperlink r:id="rId10">
        <w:r>
          <w:rPr>
            <w:rFonts w:ascii="宋体" w:hAnsi="宋体" w:cs="宋体" w:eastAsia="宋体" w:hint="default"/>
          </w:rPr>
          <w:t>http://www.cninfo.com.cn</w:t>
        </w:r>
      </w:hyperlink>
      <w:r>
        <w:rPr/>
        <w:t>）</w:t>
      </w:r>
      <w:r>
        <w:rPr>
          <w:rFonts w:ascii="新宋体" w:hAnsi="新宋体" w:cs="新宋体" w:eastAsia="新宋体" w:hint="default"/>
        </w:rPr>
        <w:t>。</w:t>
      </w:r>
    </w:p>
    <w:p>
      <w:pPr>
        <w:spacing w:after="0" w:line="357" w:lineRule="auto"/>
        <w:jc w:val="left"/>
        <w:rPr>
          <w:rFonts w:ascii="新宋体" w:hAnsi="新宋体" w:cs="新宋体" w:eastAsia="新宋体" w:hint="default"/>
        </w:rPr>
        <w:sectPr>
          <w:pgSz w:w="11910" w:h="16840"/>
          <w:pgMar w:header="544" w:footer="980" w:top="1140" w:bottom="1180" w:left="1460" w:right="1160"/>
        </w:sectPr>
      </w:pPr>
    </w:p>
    <w:p>
      <w:pPr>
        <w:spacing w:line="240" w:lineRule="auto" w:before="3"/>
        <w:rPr>
          <w:rFonts w:ascii="新宋体" w:hAnsi="新宋体" w:cs="新宋体" w:eastAsia="新宋体" w:hint="default"/>
          <w:sz w:val="29"/>
          <w:szCs w:val="29"/>
        </w:rPr>
      </w:pPr>
    </w:p>
    <w:p>
      <w:pPr>
        <w:pStyle w:val="Heading5"/>
        <w:spacing w:line="240" w:lineRule="auto" w:before="26"/>
        <w:ind w:left="629" w:right="100"/>
        <w:jc w:val="left"/>
        <w:rPr>
          <w:b w:val="0"/>
          <w:bCs w:val="0"/>
        </w:rPr>
      </w:pPr>
      <w:r>
        <w:rPr>
          <w:spacing w:val="2"/>
        </w:rPr>
        <w:t>四、报告期内董事会运作情况</w:t>
      </w:r>
      <w:r>
        <w:rPr>
          <w:b w:val="0"/>
          <w:bCs w:val="0"/>
        </w:rPr>
      </w:r>
    </w:p>
    <w:p>
      <w:pPr>
        <w:pStyle w:val="BodyText"/>
        <w:spacing w:line="357" w:lineRule="auto" w:before="154"/>
        <w:ind w:right="116" w:firstLine="479"/>
        <w:jc w:val="both"/>
      </w:pPr>
      <w:r>
        <w:rPr/>
        <w:t>报告期内，公司第一届董事会共召开了</w:t>
      </w:r>
      <w:r>
        <w:rPr>
          <w:spacing w:val="-73"/>
        </w:rPr>
        <w:t> </w:t>
      </w:r>
      <w:r>
        <w:rPr>
          <w:rFonts w:ascii="宋体" w:hAnsi="宋体" w:cs="宋体" w:eastAsia="宋体" w:hint="default"/>
        </w:rPr>
        <w:t>11</w:t>
      </w:r>
      <w:r>
        <w:rPr>
          <w:rFonts w:ascii="宋体" w:hAnsi="宋体" w:cs="宋体" w:eastAsia="宋体" w:hint="default"/>
          <w:spacing w:val="-73"/>
        </w:rPr>
        <w:t> </w:t>
      </w:r>
      <w:r>
        <w:rPr>
          <w:spacing w:val="-4"/>
        </w:rPr>
        <w:t>次会议，会议的召集程序、召开程序、</w:t>
      </w:r>
      <w:r>
        <w:rPr/>
        <w:t> 出席会议人员资格及表决程序均符合《公司法》、《创业板上市公司规范运作指引》 等法律、法规、规范性文件和《公司章程》的规定。具体情况如下：</w:t>
      </w:r>
    </w:p>
    <w:tbl>
      <w:tblPr>
        <w:tblW w:w="0" w:type="auto"/>
        <w:jc w:val="left"/>
        <w:tblInd w:w="271" w:type="dxa"/>
        <w:tblLayout w:type="fixed"/>
        <w:tblCellMar>
          <w:top w:w="0" w:type="dxa"/>
          <w:left w:w="0" w:type="dxa"/>
          <w:bottom w:w="0" w:type="dxa"/>
          <w:right w:w="0" w:type="dxa"/>
        </w:tblCellMar>
        <w:tblLook w:val="01E0"/>
      </w:tblPr>
      <w:tblGrid>
        <w:gridCol w:w="1776"/>
        <w:gridCol w:w="3882"/>
        <w:gridCol w:w="2842"/>
      </w:tblGrid>
      <w:tr>
        <w:trPr>
          <w:trHeight w:val="491" w:hRule="exact"/>
        </w:trPr>
        <w:tc>
          <w:tcPr>
            <w:tcW w:w="1776" w:type="dxa"/>
            <w:tcBorders>
              <w:top w:val="single" w:sz="12" w:space="0" w:color="000000"/>
              <w:left w:val="single" w:sz="12" w:space="0" w:color="000000"/>
              <w:bottom w:val="single" w:sz="6" w:space="0" w:color="000000"/>
              <w:right w:val="single" w:sz="6" w:space="0" w:color="000000"/>
            </w:tcBorders>
            <w:shd w:val="clear" w:color="auto" w:fill="D9D9D9"/>
          </w:tcPr>
          <w:p>
            <w:pPr>
              <w:pStyle w:val="TableParagraph"/>
              <w:spacing w:line="240" w:lineRule="auto" w:before="40"/>
              <w:ind w:right="10"/>
              <w:jc w:val="center"/>
              <w:rPr>
                <w:rFonts w:ascii="宋体" w:hAnsi="宋体" w:cs="宋体" w:eastAsia="宋体" w:hint="default"/>
                <w:sz w:val="24"/>
                <w:szCs w:val="24"/>
              </w:rPr>
            </w:pPr>
            <w:r>
              <w:rPr>
                <w:rFonts w:ascii="宋体" w:hAnsi="宋体" w:cs="宋体" w:eastAsia="宋体" w:hint="default"/>
                <w:sz w:val="24"/>
                <w:szCs w:val="24"/>
              </w:rPr>
              <w:t>序号</w:t>
            </w:r>
          </w:p>
        </w:tc>
        <w:tc>
          <w:tcPr>
            <w:tcW w:w="3882"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0"/>
              <w:ind w:right="6"/>
              <w:jc w:val="center"/>
              <w:rPr>
                <w:rFonts w:ascii="宋体" w:hAnsi="宋体" w:cs="宋体" w:eastAsia="宋体" w:hint="default"/>
                <w:sz w:val="24"/>
                <w:szCs w:val="24"/>
              </w:rPr>
            </w:pPr>
            <w:r>
              <w:rPr>
                <w:rFonts w:ascii="宋体" w:hAnsi="宋体" w:cs="宋体" w:eastAsia="宋体" w:hint="default"/>
                <w:sz w:val="24"/>
                <w:szCs w:val="24"/>
              </w:rPr>
              <w:t>会议届次</w:t>
            </w:r>
          </w:p>
        </w:tc>
        <w:tc>
          <w:tcPr>
            <w:tcW w:w="2842" w:type="dxa"/>
            <w:tcBorders>
              <w:top w:val="single" w:sz="12" w:space="0" w:color="000000"/>
              <w:left w:val="single" w:sz="6" w:space="0" w:color="000000"/>
              <w:bottom w:val="single" w:sz="6" w:space="0" w:color="000000"/>
              <w:right w:val="single" w:sz="12" w:space="0" w:color="000000"/>
            </w:tcBorders>
            <w:shd w:val="clear" w:color="auto" w:fill="D9D9D9"/>
          </w:tcPr>
          <w:p>
            <w:pPr>
              <w:pStyle w:val="TableParagraph"/>
              <w:spacing w:line="240" w:lineRule="auto" w:before="40"/>
              <w:ind w:left="1" w:right="0"/>
              <w:jc w:val="center"/>
              <w:rPr>
                <w:rFonts w:ascii="宋体" w:hAnsi="宋体" w:cs="宋体" w:eastAsia="宋体" w:hint="default"/>
                <w:sz w:val="24"/>
                <w:szCs w:val="24"/>
              </w:rPr>
            </w:pPr>
            <w:r>
              <w:rPr>
                <w:rFonts w:ascii="宋体" w:hAnsi="宋体" w:cs="宋体" w:eastAsia="宋体" w:hint="default"/>
                <w:sz w:val="24"/>
                <w:szCs w:val="24"/>
              </w:rPr>
              <w:t>召开时间</w:t>
            </w:r>
          </w:p>
        </w:tc>
      </w:tr>
      <w:tr>
        <w:trPr>
          <w:trHeight w:val="482"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1</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第一届董事会第十一次会议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4" w:right="0"/>
              <w:jc w:val="center"/>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宋体" w:hAnsi="宋体" w:cs="宋体" w:eastAsia="宋体" w:hint="default"/>
                <w:sz w:val="24"/>
                <w:szCs w:val="24"/>
              </w:rPr>
              <w:t>4</w:t>
            </w:r>
            <w:r>
              <w:rPr>
                <w:rFonts w:ascii="宋体" w:hAnsi="宋体" w:cs="宋体" w:eastAsia="宋体" w:hint="default"/>
                <w:spacing w:val="-60"/>
                <w:sz w:val="24"/>
                <w:szCs w:val="24"/>
              </w:rPr>
              <w:t> </w:t>
            </w:r>
            <w:r>
              <w:rPr>
                <w:rFonts w:ascii="宋体" w:hAnsi="宋体" w:cs="宋体" w:eastAsia="宋体" w:hint="default"/>
                <w:sz w:val="24"/>
                <w:szCs w:val="24"/>
              </w:rPr>
              <w:t>日</w:t>
            </w:r>
          </w:p>
        </w:tc>
      </w:tr>
      <w:tr>
        <w:trPr>
          <w:trHeight w:val="482"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2</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第一届董事会第十二次会议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2" w:right="0"/>
              <w:jc w:val="center"/>
              <w:rPr>
                <w:rFonts w:ascii="新宋体" w:hAnsi="新宋体" w:cs="新宋体" w:eastAsia="新宋体" w:hint="default"/>
                <w:sz w:val="24"/>
                <w:szCs w:val="24"/>
              </w:rPr>
            </w:pPr>
            <w:r>
              <w:rPr>
                <w:rFonts w:ascii="新宋体" w:hAnsi="新宋体" w:cs="新宋体" w:eastAsia="新宋体" w:hint="default"/>
                <w:sz w:val="24"/>
                <w:szCs w:val="24"/>
              </w:rPr>
              <w:t>2010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4</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21</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83"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3</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第一届董事会第十三次会议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2" w:right="0"/>
              <w:jc w:val="center"/>
              <w:rPr>
                <w:rFonts w:ascii="新宋体" w:hAnsi="新宋体" w:cs="新宋体" w:eastAsia="新宋体" w:hint="default"/>
                <w:sz w:val="24"/>
                <w:szCs w:val="24"/>
              </w:rPr>
            </w:pPr>
            <w:r>
              <w:rPr>
                <w:rFonts w:ascii="新宋体" w:hAnsi="新宋体" w:cs="新宋体" w:eastAsia="新宋体" w:hint="default"/>
                <w:sz w:val="24"/>
                <w:szCs w:val="24"/>
              </w:rPr>
              <w:t>2010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5</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5</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85"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10"/>
              <w:jc w:val="center"/>
              <w:rPr>
                <w:rFonts w:ascii="宋体" w:hAnsi="宋体" w:cs="宋体" w:eastAsia="宋体" w:hint="default"/>
                <w:sz w:val="24"/>
                <w:szCs w:val="24"/>
              </w:rPr>
            </w:pPr>
            <w:r>
              <w:rPr>
                <w:rFonts w:ascii="宋体"/>
                <w:sz w:val="24"/>
              </w:rPr>
              <w:t>4</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6"/>
              <w:jc w:val="center"/>
              <w:rPr>
                <w:rFonts w:ascii="宋体" w:hAnsi="宋体" w:cs="宋体" w:eastAsia="宋体" w:hint="default"/>
                <w:sz w:val="24"/>
                <w:szCs w:val="24"/>
              </w:rPr>
            </w:pPr>
            <w:r>
              <w:rPr>
                <w:rFonts w:ascii="宋体" w:hAnsi="宋体" w:cs="宋体" w:eastAsia="宋体" w:hint="default"/>
                <w:sz w:val="24"/>
                <w:szCs w:val="24"/>
              </w:rPr>
              <w:t>第一届董事会第十四次会议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2" w:right="0"/>
              <w:jc w:val="center"/>
              <w:rPr>
                <w:rFonts w:ascii="新宋体" w:hAnsi="新宋体" w:cs="新宋体" w:eastAsia="新宋体" w:hint="default"/>
                <w:sz w:val="24"/>
                <w:szCs w:val="24"/>
              </w:rPr>
            </w:pPr>
            <w:r>
              <w:rPr>
                <w:rFonts w:ascii="新宋体" w:hAnsi="新宋体" w:cs="新宋体" w:eastAsia="新宋体" w:hint="default"/>
                <w:sz w:val="24"/>
                <w:szCs w:val="24"/>
              </w:rPr>
              <w:t>2010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5</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20</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82"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5</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第一届董事会第十五次会议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2" w:right="0"/>
              <w:jc w:val="center"/>
              <w:rPr>
                <w:rFonts w:ascii="新宋体" w:hAnsi="新宋体" w:cs="新宋体" w:eastAsia="新宋体" w:hint="default"/>
                <w:sz w:val="24"/>
                <w:szCs w:val="24"/>
              </w:rPr>
            </w:pPr>
            <w:r>
              <w:rPr>
                <w:rFonts w:ascii="新宋体" w:hAnsi="新宋体" w:cs="新宋体" w:eastAsia="新宋体" w:hint="default"/>
                <w:sz w:val="24"/>
                <w:szCs w:val="24"/>
              </w:rPr>
              <w:t>2010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5</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31</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82"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6</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第一届董事会第十六次会议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2" w:right="0"/>
              <w:jc w:val="center"/>
              <w:rPr>
                <w:rFonts w:ascii="新宋体" w:hAnsi="新宋体" w:cs="新宋体" w:eastAsia="新宋体" w:hint="default"/>
                <w:sz w:val="24"/>
                <w:szCs w:val="24"/>
              </w:rPr>
            </w:pPr>
            <w:r>
              <w:rPr>
                <w:rFonts w:ascii="新宋体" w:hAnsi="新宋体" w:cs="新宋体" w:eastAsia="新宋体" w:hint="default"/>
                <w:sz w:val="24"/>
                <w:szCs w:val="24"/>
              </w:rPr>
              <w:t>2010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6</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23</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82"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7</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第一届董事会第十七次会议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2" w:right="0"/>
              <w:jc w:val="center"/>
              <w:rPr>
                <w:rFonts w:ascii="新宋体" w:hAnsi="新宋体" w:cs="新宋体" w:eastAsia="新宋体" w:hint="default"/>
                <w:sz w:val="24"/>
                <w:szCs w:val="24"/>
              </w:rPr>
            </w:pPr>
            <w:r>
              <w:rPr>
                <w:rFonts w:ascii="新宋体" w:hAnsi="新宋体" w:cs="新宋体" w:eastAsia="新宋体" w:hint="default"/>
                <w:sz w:val="24"/>
                <w:szCs w:val="24"/>
              </w:rPr>
              <w:t>2010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8</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17</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85"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1"/>
              <w:ind w:right="10"/>
              <w:jc w:val="center"/>
              <w:rPr>
                <w:rFonts w:ascii="宋体" w:hAnsi="宋体" w:cs="宋体" w:eastAsia="宋体" w:hint="default"/>
                <w:sz w:val="24"/>
                <w:szCs w:val="24"/>
              </w:rPr>
            </w:pPr>
            <w:r>
              <w:rPr>
                <w:rFonts w:ascii="宋体"/>
                <w:sz w:val="24"/>
              </w:rPr>
              <w:t>8</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6"/>
              <w:jc w:val="center"/>
              <w:rPr>
                <w:rFonts w:ascii="宋体" w:hAnsi="宋体" w:cs="宋体" w:eastAsia="宋体" w:hint="default"/>
                <w:sz w:val="24"/>
                <w:szCs w:val="24"/>
              </w:rPr>
            </w:pPr>
            <w:r>
              <w:rPr>
                <w:rFonts w:ascii="宋体" w:hAnsi="宋体" w:cs="宋体" w:eastAsia="宋体" w:hint="default"/>
                <w:sz w:val="24"/>
                <w:szCs w:val="24"/>
              </w:rPr>
              <w:t>第一届董事会第十八次会议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1"/>
              <w:ind w:left="2" w:right="0"/>
              <w:jc w:val="center"/>
              <w:rPr>
                <w:rFonts w:ascii="新宋体" w:hAnsi="新宋体" w:cs="新宋体" w:eastAsia="新宋体" w:hint="default"/>
                <w:sz w:val="24"/>
                <w:szCs w:val="24"/>
              </w:rPr>
            </w:pPr>
            <w:r>
              <w:rPr>
                <w:rFonts w:ascii="新宋体" w:hAnsi="新宋体" w:cs="新宋体" w:eastAsia="新宋体" w:hint="default"/>
                <w:sz w:val="24"/>
                <w:szCs w:val="24"/>
              </w:rPr>
              <w:t>2010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10</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10</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82"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9</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第一届董事会第十九次会议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2" w:right="0"/>
              <w:jc w:val="center"/>
              <w:rPr>
                <w:rFonts w:ascii="新宋体" w:hAnsi="新宋体" w:cs="新宋体" w:eastAsia="新宋体" w:hint="default"/>
                <w:sz w:val="24"/>
                <w:szCs w:val="24"/>
              </w:rPr>
            </w:pPr>
            <w:r>
              <w:rPr>
                <w:rFonts w:ascii="新宋体" w:hAnsi="新宋体" w:cs="新宋体" w:eastAsia="新宋体" w:hint="default"/>
                <w:sz w:val="24"/>
                <w:szCs w:val="24"/>
              </w:rPr>
              <w:t>2010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10</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25</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82" w:hRule="exact"/>
        </w:trPr>
        <w:tc>
          <w:tcPr>
            <w:tcW w:w="177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10</w:t>
            </w:r>
          </w:p>
        </w:tc>
        <w:tc>
          <w:tcPr>
            <w:tcW w:w="3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第一届董事会第二十次会议</w:t>
            </w:r>
          </w:p>
        </w:tc>
        <w:tc>
          <w:tcPr>
            <w:tcW w:w="28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9"/>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2010</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11</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15</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r>
        <w:trPr>
          <w:trHeight w:val="492" w:hRule="exact"/>
        </w:trPr>
        <w:tc>
          <w:tcPr>
            <w:tcW w:w="177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9"/>
              <w:ind w:right="10"/>
              <w:jc w:val="center"/>
              <w:rPr>
                <w:rFonts w:ascii="宋体" w:hAnsi="宋体" w:cs="宋体" w:eastAsia="宋体" w:hint="default"/>
                <w:sz w:val="24"/>
                <w:szCs w:val="24"/>
              </w:rPr>
            </w:pPr>
            <w:r>
              <w:rPr>
                <w:rFonts w:ascii="宋体"/>
                <w:sz w:val="24"/>
              </w:rPr>
              <w:t>11</w:t>
            </w:r>
          </w:p>
        </w:tc>
        <w:tc>
          <w:tcPr>
            <w:tcW w:w="38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9"/>
              <w:ind w:right="6"/>
              <w:jc w:val="center"/>
              <w:rPr>
                <w:rFonts w:ascii="宋体" w:hAnsi="宋体" w:cs="宋体" w:eastAsia="宋体" w:hint="default"/>
                <w:sz w:val="24"/>
                <w:szCs w:val="24"/>
              </w:rPr>
            </w:pPr>
            <w:r>
              <w:rPr>
                <w:rFonts w:ascii="宋体" w:hAnsi="宋体" w:cs="宋体" w:eastAsia="宋体" w:hint="default"/>
                <w:sz w:val="24"/>
                <w:szCs w:val="24"/>
              </w:rPr>
              <w:t>第一届董事会第二十一次会议</w:t>
            </w:r>
          </w:p>
        </w:tc>
        <w:tc>
          <w:tcPr>
            <w:tcW w:w="28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9"/>
              <w:ind w:left="4" w:right="0"/>
              <w:jc w:val="center"/>
              <w:rPr>
                <w:rFonts w:ascii="新宋体" w:hAnsi="新宋体" w:cs="新宋体" w:eastAsia="新宋体" w:hint="default"/>
                <w:sz w:val="24"/>
                <w:szCs w:val="24"/>
              </w:rPr>
            </w:pPr>
            <w:r>
              <w:rPr>
                <w:rFonts w:ascii="新宋体" w:hAnsi="新宋体" w:cs="新宋体" w:eastAsia="新宋体" w:hint="default"/>
                <w:sz w:val="24"/>
                <w:szCs w:val="24"/>
              </w:rPr>
              <w:t>2010</w:t>
            </w:r>
            <w:r>
              <w:rPr>
                <w:rFonts w:ascii="新宋体" w:hAnsi="新宋体" w:cs="新宋体" w:eastAsia="新宋体" w:hint="default"/>
                <w:spacing w:val="-60"/>
                <w:sz w:val="24"/>
                <w:szCs w:val="24"/>
              </w:rPr>
              <w:t> </w:t>
            </w:r>
            <w:r>
              <w:rPr>
                <w:rFonts w:ascii="新宋体" w:hAnsi="新宋体" w:cs="新宋体" w:eastAsia="新宋体" w:hint="default"/>
                <w:sz w:val="24"/>
                <w:szCs w:val="24"/>
              </w:rPr>
              <w:t>年</w:t>
            </w:r>
            <w:r>
              <w:rPr>
                <w:rFonts w:ascii="新宋体" w:hAnsi="新宋体" w:cs="新宋体" w:eastAsia="新宋体" w:hint="default"/>
                <w:spacing w:val="-60"/>
                <w:sz w:val="24"/>
                <w:szCs w:val="24"/>
              </w:rPr>
              <w:t> </w:t>
            </w:r>
            <w:r>
              <w:rPr>
                <w:rFonts w:ascii="新宋体" w:hAnsi="新宋体" w:cs="新宋体" w:eastAsia="新宋体" w:hint="default"/>
                <w:sz w:val="24"/>
                <w:szCs w:val="24"/>
              </w:rPr>
              <w:t>12</w:t>
            </w:r>
            <w:r>
              <w:rPr>
                <w:rFonts w:ascii="新宋体" w:hAnsi="新宋体" w:cs="新宋体" w:eastAsia="新宋体" w:hint="default"/>
                <w:spacing w:val="-60"/>
                <w:sz w:val="24"/>
                <w:szCs w:val="24"/>
              </w:rPr>
              <w:t> </w:t>
            </w:r>
            <w:r>
              <w:rPr>
                <w:rFonts w:ascii="新宋体" w:hAnsi="新宋体" w:cs="新宋体" w:eastAsia="新宋体" w:hint="default"/>
                <w:sz w:val="24"/>
                <w:szCs w:val="24"/>
              </w:rPr>
              <w:t>月</w:t>
            </w:r>
            <w:r>
              <w:rPr>
                <w:rFonts w:ascii="新宋体" w:hAnsi="新宋体" w:cs="新宋体" w:eastAsia="新宋体" w:hint="default"/>
                <w:spacing w:val="-60"/>
                <w:sz w:val="24"/>
                <w:szCs w:val="24"/>
              </w:rPr>
              <w:t> </w:t>
            </w:r>
            <w:r>
              <w:rPr>
                <w:rFonts w:ascii="新宋体" w:hAnsi="新宋体" w:cs="新宋体" w:eastAsia="新宋体" w:hint="default"/>
                <w:sz w:val="24"/>
                <w:szCs w:val="24"/>
              </w:rPr>
              <w:t>30</w:t>
            </w:r>
            <w:r>
              <w:rPr>
                <w:rFonts w:ascii="新宋体" w:hAnsi="新宋体" w:cs="新宋体" w:eastAsia="新宋体" w:hint="default"/>
                <w:spacing w:val="-60"/>
                <w:sz w:val="24"/>
                <w:szCs w:val="24"/>
              </w:rPr>
              <w:t> </w:t>
            </w:r>
            <w:r>
              <w:rPr>
                <w:rFonts w:ascii="新宋体" w:hAnsi="新宋体" w:cs="新宋体" w:eastAsia="新宋体" w:hint="default"/>
                <w:sz w:val="24"/>
                <w:szCs w:val="24"/>
              </w:rPr>
              <w:t>日</w:t>
            </w:r>
          </w:p>
        </w:tc>
      </w:tr>
    </w:tbl>
    <w:p>
      <w:pPr>
        <w:spacing w:line="240" w:lineRule="auto" w:before="4"/>
        <w:rPr>
          <w:rFonts w:ascii="宋体" w:hAnsi="宋体" w:cs="宋体" w:eastAsia="宋体" w:hint="default"/>
          <w:sz w:val="19"/>
          <w:szCs w:val="19"/>
        </w:rPr>
      </w:pPr>
    </w:p>
    <w:p>
      <w:pPr>
        <w:pStyle w:val="BodyText"/>
        <w:spacing w:line="240" w:lineRule="auto" w:before="26"/>
        <w:ind w:left="790" w:right="100"/>
        <w:jc w:val="left"/>
      </w:pPr>
      <w:r>
        <w:rPr>
          <w:rFonts w:ascii="新宋体" w:hAnsi="新宋体" w:cs="新宋体" w:eastAsia="新宋体" w:hint="default"/>
        </w:rPr>
        <w:t>上述会议详情请见中国证监会指定的创业板信息披露网站</w:t>
      </w:r>
      <w:r>
        <w:rPr/>
        <w:t>巨潮资讯网</w:t>
      </w:r>
    </w:p>
    <w:p>
      <w:pPr>
        <w:pStyle w:val="BodyText"/>
        <w:spacing w:line="240" w:lineRule="auto" w:before="154"/>
        <w:ind w:right="100"/>
        <w:jc w:val="left"/>
      </w:pPr>
      <w:r>
        <w:rPr/>
        <w:t>（</w:t>
      </w:r>
      <w:hyperlink r:id="rId10">
        <w:r>
          <w:rPr>
            <w:rFonts w:ascii="宋体" w:hAnsi="宋体" w:cs="宋体" w:eastAsia="宋体" w:hint="default"/>
          </w:rPr>
          <w:t>http://www.cninfo.com.cn</w:t>
        </w:r>
      </w:hyperlink>
      <w:r>
        <w:rPr>
          <w:spacing w:val="-120"/>
        </w:rPr>
        <w:t>）</w:t>
      </w:r>
      <w:r>
        <w:rPr/>
        <w:t>。</w:t>
      </w:r>
    </w:p>
    <w:p>
      <w:pPr>
        <w:spacing w:line="240" w:lineRule="auto" w:before="1"/>
        <w:rPr>
          <w:rFonts w:ascii="宋体" w:hAnsi="宋体" w:cs="宋体" w:eastAsia="宋体" w:hint="default"/>
          <w:sz w:val="30"/>
          <w:szCs w:val="30"/>
        </w:rPr>
      </w:pPr>
    </w:p>
    <w:p>
      <w:pPr>
        <w:pStyle w:val="Heading5"/>
        <w:spacing w:line="240" w:lineRule="auto"/>
        <w:ind w:left="629" w:right="100"/>
        <w:jc w:val="left"/>
        <w:rPr>
          <w:b w:val="0"/>
          <w:bCs w:val="0"/>
        </w:rPr>
      </w:pPr>
      <w:r>
        <w:rPr>
          <w:spacing w:val="2"/>
        </w:rPr>
        <w:t>五、董事会下设专业委员会履职情况</w:t>
      </w:r>
      <w:r>
        <w:rPr>
          <w:b w:val="0"/>
          <w:bCs w:val="0"/>
          <w:spacing w:val="2"/>
        </w:rPr>
      </w:r>
    </w:p>
    <w:p>
      <w:pPr>
        <w:spacing w:line="240" w:lineRule="auto" w:before="1"/>
        <w:rPr>
          <w:rFonts w:ascii="新宋体" w:hAnsi="新宋体" w:cs="新宋体" w:eastAsia="新宋体" w:hint="default"/>
          <w:b/>
          <w:bCs/>
          <w:sz w:val="30"/>
          <w:szCs w:val="30"/>
        </w:rPr>
      </w:pPr>
    </w:p>
    <w:p>
      <w:pPr>
        <w:pStyle w:val="BodyText"/>
        <w:spacing w:line="357" w:lineRule="auto" w:before="0"/>
        <w:ind w:right="230" w:firstLine="479"/>
        <w:jc w:val="left"/>
      </w:pPr>
      <w:r>
        <w:rPr>
          <w:spacing w:val="-3"/>
        </w:rPr>
        <w:t>公司第一届董事会下设审计委员会、薪酬与考核委员会、战略委员会、提名委员</w:t>
      </w:r>
      <w:r>
        <w:rPr/>
        <w:t> 会四个专业委员会，以下为第一届董事会下设各委员会组成情况：</w:t>
      </w:r>
    </w:p>
    <w:p>
      <w:pPr>
        <w:pStyle w:val="BodyText"/>
        <w:spacing w:line="357" w:lineRule="auto" w:before="37"/>
        <w:ind w:left="621" w:right="365"/>
        <w:jc w:val="left"/>
      </w:pPr>
      <w:r>
        <w:rPr/>
        <w:t>审计委员会由王震、尹效华、焦桂东组成，其中王震担任主任委员； 薪酬与考核委员会由尹效华、王震、焦桂东组成，其中尹效华担任主任委员； 战略委员会由任红军、张小水、刘瑞玲组成，其中任红军担任主任委员； 提名委员会由陈铁军、尹效华、张小水组成，其中陈铁军担任主任委员。</w:t>
      </w:r>
    </w:p>
    <w:p>
      <w:pPr>
        <w:spacing w:line="240" w:lineRule="auto" w:before="2"/>
        <w:rPr>
          <w:rFonts w:ascii="宋体" w:hAnsi="宋体" w:cs="宋体" w:eastAsia="宋体" w:hint="default"/>
          <w:sz w:val="21"/>
          <w:szCs w:val="21"/>
        </w:rPr>
      </w:pPr>
    </w:p>
    <w:p>
      <w:pPr>
        <w:pStyle w:val="Heading5"/>
        <w:spacing w:line="240" w:lineRule="auto"/>
        <w:ind w:left="629" w:right="100"/>
        <w:jc w:val="left"/>
        <w:rPr>
          <w:b w:val="0"/>
          <w:bCs w:val="0"/>
        </w:rPr>
      </w:pPr>
      <w:r>
        <w:rPr>
          <w:spacing w:val="2"/>
        </w:rPr>
        <w:t>（一）董事会下设审计委员会的履职情况</w:t>
      </w:r>
      <w:r>
        <w:rPr>
          <w:b w:val="0"/>
          <w:bCs w:val="0"/>
          <w:spacing w:val="2"/>
        </w:rPr>
      </w:r>
    </w:p>
    <w:p>
      <w:pPr>
        <w:pStyle w:val="BodyText"/>
        <w:spacing w:line="240" w:lineRule="auto" w:before="154"/>
        <w:ind w:left="621" w:right="100"/>
        <w:jc w:val="left"/>
      </w:pPr>
      <w:r>
        <w:rPr>
          <w:rFonts w:ascii="宋体" w:hAnsi="宋体" w:cs="宋体" w:eastAsia="宋体" w:hint="default"/>
        </w:rPr>
        <w:t>1</w:t>
      </w:r>
      <w:r>
        <w:rPr/>
        <w:t>、 </w:t>
      </w:r>
      <w:r>
        <w:rPr>
          <w:rFonts w:ascii="宋体" w:hAnsi="宋体" w:cs="宋体" w:eastAsia="宋体" w:hint="default"/>
        </w:rPr>
        <w:t>2010</w:t>
      </w:r>
      <w:r>
        <w:rPr/>
        <w:t>年度会议召开情况</w:t>
      </w:r>
    </w:p>
    <w:p>
      <w:pPr>
        <w:spacing w:after="0" w:line="240" w:lineRule="auto"/>
        <w:jc w:val="left"/>
        <w:sectPr>
          <w:pgSz w:w="11910" w:h="16840"/>
          <w:pgMar w:header="544" w:footer="980" w:top="1140" w:bottom="1180" w:left="1560" w:right="1180"/>
        </w:sectPr>
      </w:pPr>
    </w:p>
    <w:p>
      <w:pPr>
        <w:spacing w:line="240" w:lineRule="auto" w:before="3"/>
        <w:rPr>
          <w:rFonts w:ascii="宋体" w:hAnsi="宋体" w:cs="宋体" w:eastAsia="宋体" w:hint="default"/>
          <w:sz w:val="29"/>
          <w:szCs w:val="29"/>
        </w:rPr>
      </w:pPr>
    </w:p>
    <w:p>
      <w:pPr>
        <w:pStyle w:val="BodyText"/>
        <w:spacing w:line="240" w:lineRule="auto" w:before="26"/>
        <w:ind w:left="621" w:right="100"/>
        <w:jc w:val="left"/>
      </w:pPr>
      <w:r>
        <w:rPr/>
        <w:t>报告期内，审计委员会共召开了两次会议：</w:t>
      </w:r>
    </w:p>
    <w:p>
      <w:pPr>
        <w:pStyle w:val="BodyText"/>
        <w:spacing w:line="357" w:lineRule="auto" w:before="154"/>
        <w:ind w:right="245" w:firstLine="479"/>
        <w:jc w:val="left"/>
      </w:pPr>
      <w:r>
        <w:rPr>
          <w:rFonts w:ascii="新宋体" w:hAnsi="新宋体" w:cs="新宋体" w:eastAsia="新宋体" w:hint="default"/>
        </w:rPr>
        <w:t>（</w:t>
      </w:r>
      <w:r>
        <w:rPr>
          <w:rFonts w:ascii="新宋体" w:hAnsi="新宋体" w:cs="新宋体" w:eastAsia="新宋体" w:hint="default"/>
        </w:rPr>
        <w:t>1</w:t>
      </w:r>
      <w:r>
        <w:rPr>
          <w:rFonts w:ascii="新宋体" w:hAnsi="新宋体" w:cs="新宋体" w:eastAsia="新宋体" w:hint="default"/>
        </w:rPr>
        <w:t>） </w:t>
      </w:r>
      <w:r>
        <w:rPr>
          <w:rFonts w:ascii="新宋体" w:hAnsi="新宋体" w:cs="新宋体" w:eastAsia="新宋体" w:hint="default"/>
        </w:rPr>
        <w:t>20</w:t>
      </w:r>
      <w:r>
        <w:rPr>
          <w:rFonts w:ascii="宋体" w:hAnsi="宋体" w:cs="宋体" w:eastAsia="宋体" w:hint="default"/>
        </w:rPr>
        <w:t>10</w:t>
      </w:r>
      <w:r>
        <w:rPr/>
        <w:t>年</w:t>
      </w:r>
      <w:r>
        <w:rPr>
          <w:rFonts w:ascii="宋体" w:hAnsi="宋体" w:cs="宋体" w:eastAsia="宋体" w:hint="default"/>
        </w:rPr>
        <w:t>2</w:t>
      </w:r>
      <w:r>
        <w:rPr/>
        <w:t>月</w:t>
      </w:r>
      <w:r>
        <w:rPr>
          <w:rFonts w:ascii="宋体" w:hAnsi="宋体" w:cs="宋体" w:eastAsia="宋体" w:hint="default"/>
        </w:rPr>
        <w:t>20</w:t>
      </w:r>
      <w:r>
        <w:rPr/>
        <w:t>日，公司召开第一届董事会审计委员会</w:t>
      </w:r>
      <w:r>
        <w:rPr>
          <w:rFonts w:ascii="宋体" w:hAnsi="宋体" w:cs="宋体" w:eastAsia="宋体" w:hint="default"/>
        </w:rPr>
        <w:t>2010</w:t>
      </w:r>
      <w:r>
        <w:rPr/>
        <w:t>年第一次会议， 审议通过了以下议案：</w:t>
      </w:r>
    </w:p>
    <w:p>
      <w:pPr>
        <w:pStyle w:val="BodyText"/>
        <w:spacing w:line="357" w:lineRule="auto"/>
        <w:ind w:right="233" w:firstLine="479"/>
        <w:jc w:val="left"/>
        <w:rPr>
          <w:rFonts w:ascii="新宋体" w:hAnsi="新宋体" w:cs="新宋体" w:eastAsia="新宋体" w:hint="default"/>
        </w:rPr>
      </w:pPr>
      <w:r>
        <w:rPr>
          <w:rFonts w:ascii="宋体" w:hAnsi="宋体" w:cs="宋体" w:eastAsia="宋体" w:hint="default"/>
          <w:spacing w:val="-3"/>
        </w:rPr>
        <w:t>A.</w:t>
      </w:r>
      <w:r>
        <w:rPr>
          <w:spacing w:val="-3"/>
        </w:rPr>
        <w:t>《关于提请续聘中磊会计师事务所有限责任公司为河南汉威电子股份有限公司</w:t>
      </w:r>
      <w:r>
        <w:rPr/>
        <w:t> </w:t>
      </w:r>
      <w:r>
        <w:rPr>
          <w:rFonts w:ascii="宋体" w:hAnsi="宋体" w:cs="宋体" w:eastAsia="宋体" w:hint="default"/>
          <w:spacing w:val="-7"/>
        </w:rPr>
        <w:t>2010</w:t>
      </w:r>
      <w:r>
        <w:rPr>
          <w:spacing w:val="-7"/>
        </w:rPr>
        <w:t>年财务报表审计机构的提案》</w:t>
      </w:r>
      <w:r>
        <w:rPr>
          <w:rFonts w:ascii="新宋体" w:hAnsi="新宋体" w:cs="新宋体" w:eastAsia="新宋体" w:hint="default"/>
          <w:spacing w:val="-7"/>
        </w:rPr>
        <w:t>；</w:t>
      </w:r>
    </w:p>
    <w:p>
      <w:pPr>
        <w:pStyle w:val="BodyText"/>
        <w:spacing w:line="240" w:lineRule="auto"/>
        <w:ind w:left="621" w:right="100"/>
        <w:jc w:val="left"/>
      </w:pPr>
      <w:r>
        <w:rPr>
          <w:rFonts w:ascii="宋体" w:hAnsi="宋体" w:cs="宋体" w:eastAsia="宋体" w:hint="default"/>
        </w:rPr>
        <w:t>B.</w:t>
      </w:r>
      <w:r>
        <w:rPr/>
        <w:t>《关于审议〈</w:t>
      </w:r>
      <w:r>
        <w:rPr>
          <w:rFonts w:ascii="宋体" w:hAnsi="宋体" w:cs="宋体" w:eastAsia="宋体" w:hint="default"/>
        </w:rPr>
        <w:t>2009</w:t>
      </w:r>
      <w:r>
        <w:rPr/>
        <w:t>年度内部控制自我评价报告〉的提案</w:t>
      </w:r>
      <w:r>
        <w:rPr>
          <w:spacing w:val="-120"/>
        </w:rPr>
        <w:t>》。</w:t>
      </w:r>
      <w:r>
        <w:rPr/>
      </w:r>
    </w:p>
    <w:p>
      <w:pPr>
        <w:pStyle w:val="BodyText"/>
        <w:spacing w:line="357" w:lineRule="auto" w:before="154"/>
        <w:ind w:right="235" w:firstLine="479"/>
        <w:jc w:val="both"/>
      </w:pPr>
      <w:r>
        <w:rPr/>
        <w:t>（</w:t>
      </w:r>
      <w:r>
        <w:rPr>
          <w:rFonts w:ascii="宋体" w:hAnsi="宋体" w:cs="宋体" w:eastAsia="宋体" w:hint="default"/>
        </w:rPr>
        <w:t>2</w:t>
      </w:r>
      <w:r>
        <w:rPr/>
        <w:t>）</w:t>
      </w:r>
      <w:r>
        <w:rPr>
          <w:spacing w:val="-90"/>
        </w:rPr>
        <w:t> </w:t>
      </w:r>
      <w:r>
        <w:rPr>
          <w:rFonts w:ascii="宋体" w:hAnsi="宋体" w:cs="宋体" w:eastAsia="宋体" w:hint="default"/>
        </w:rPr>
        <w:t>2010</w:t>
      </w:r>
      <w:r>
        <w:rPr/>
        <w:t>年</w:t>
      </w:r>
      <w:r>
        <w:rPr>
          <w:rFonts w:ascii="宋体" w:hAnsi="宋体" w:cs="宋体" w:eastAsia="宋体" w:hint="default"/>
        </w:rPr>
        <w:t>3</w:t>
      </w:r>
      <w:r>
        <w:rPr/>
        <w:t>月</w:t>
      </w:r>
      <w:r>
        <w:rPr>
          <w:rFonts w:ascii="宋体" w:hAnsi="宋体" w:cs="宋体" w:eastAsia="宋体" w:hint="default"/>
        </w:rPr>
        <w:t>4</w:t>
      </w:r>
      <w:r>
        <w:rPr/>
        <w:t>日，公司召开第一届董事会审计委员会</w:t>
      </w:r>
      <w:r>
        <w:rPr>
          <w:rFonts w:ascii="宋体" w:hAnsi="宋体" w:cs="宋体" w:eastAsia="宋体" w:hint="default"/>
        </w:rPr>
        <w:t>2010</w:t>
      </w:r>
      <w:r>
        <w:rPr/>
        <w:t>年第二次会议，审 </w:t>
      </w:r>
      <w:r>
        <w:rPr>
          <w:spacing w:val="-3"/>
        </w:rPr>
        <w:t>议通过了《</w:t>
      </w:r>
      <w:r>
        <w:rPr>
          <w:rFonts w:ascii="新宋体" w:hAnsi="新宋体" w:cs="新宋体" w:eastAsia="新宋体" w:hint="default"/>
          <w:spacing w:val="-3"/>
        </w:rPr>
        <w:t>关于河南汉威电子股份有限公司董事会审计委员会对</w:t>
      </w:r>
      <w:r>
        <w:rPr>
          <w:rFonts w:ascii="新宋体" w:hAnsi="新宋体" w:cs="新宋体" w:eastAsia="新宋体" w:hint="default"/>
          <w:spacing w:val="-3"/>
        </w:rPr>
        <w:t>2009</w:t>
      </w:r>
      <w:r>
        <w:rPr>
          <w:rFonts w:ascii="新宋体" w:hAnsi="新宋体" w:cs="新宋体" w:eastAsia="新宋体" w:hint="default"/>
          <w:spacing w:val="-3"/>
        </w:rPr>
        <w:t>年度财务报告的</w:t>
      </w:r>
      <w:r>
        <w:rPr>
          <w:rFonts w:ascii="新宋体" w:hAnsi="新宋体" w:cs="新宋体" w:eastAsia="新宋体" w:hint="default"/>
          <w:spacing w:val="-96"/>
        </w:rPr>
        <w:t> </w:t>
      </w:r>
      <w:r>
        <w:rPr>
          <w:rFonts w:ascii="新宋体" w:hAnsi="新宋体" w:cs="新宋体" w:eastAsia="新宋体" w:hint="default"/>
          <w:spacing w:val="-16"/>
        </w:rPr>
        <w:t>最终审议意见</w:t>
      </w:r>
      <w:r>
        <w:rPr>
          <w:spacing w:val="-16"/>
        </w:rPr>
        <w:t>》。</w:t>
      </w:r>
    </w:p>
    <w:p>
      <w:pPr>
        <w:pStyle w:val="BodyText"/>
        <w:spacing w:line="240" w:lineRule="auto"/>
        <w:ind w:left="621" w:right="100"/>
        <w:jc w:val="left"/>
      </w:pPr>
      <w:r>
        <w:rPr>
          <w:rFonts w:ascii="宋体" w:hAnsi="宋体" w:cs="宋体" w:eastAsia="宋体" w:hint="default"/>
        </w:rPr>
        <w:t>2</w:t>
      </w:r>
      <w:r>
        <w:rPr/>
        <w:t>、</w:t>
      </w:r>
      <w:r>
        <w:rPr>
          <w:rFonts w:ascii="宋体" w:hAnsi="宋体" w:cs="宋体" w:eastAsia="宋体" w:hint="default"/>
        </w:rPr>
        <w:t>2010</w:t>
      </w:r>
      <w:r>
        <w:rPr/>
        <w:t>年度审计委员会工作情况</w:t>
      </w:r>
    </w:p>
    <w:p>
      <w:pPr>
        <w:pStyle w:val="BodyText"/>
        <w:spacing w:line="357" w:lineRule="auto" w:before="154"/>
        <w:ind w:left="621" w:right="100"/>
        <w:jc w:val="left"/>
      </w:pPr>
      <w:r>
        <w:rPr/>
        <w:t>（</w:t>
      </w:r>
      <w:r>
        <w:rPr>
          <w:rFonts w:ascii="宋体" w:hAnsi="宋体" w:cs="宋体" w:eastAsia="宋体" w:hint="default"/>
        </w:rPr>
        <w:t>1</w:t>
      </w:r>
      <w:r>
        <w:rPr/>
        <w:t>）审议定期报告 </w:t>
      </w:r>
      <w:r>
        <w:rPr>
          <w:spacing w:val="-3"/>
        </w:rPr>
        <w:t>对公司</w:t>
      </w:r>
      <w:r>
        <w:rPr>
          <w:rFonts w:ascii="宋体" w:hAnsi="宋体" w:cs="宋体" w:eastAsia="宋体" w:hint="default"/>
          <w:spacing w:val="-3"/>
        </w:rPr>
        <w:t>2010</w:t>
      </w:r>
      <w:r>
        <w:rPr>
          <w:spacing w:val="-3"/>
        </w:rPr>
        <w:t>年度第一季度报告、</w:t>
      </w:r>
      <w:r>
        <w:rPr>
          <w:rFonts w:ascii="宋体" w:hAnsi="宋体" w:cs="宋体" w:eastAsia="宋体" w:hint="default"/>
          <w:spacing w:val="-3"/>
        </w:rPr>
        <w:t>2010</w:t>
      </w:r>
      <w:r>
        <w:rPr>
          <w:spacing w:val="-3"/>
        </w:rPr>
        <w:t>年度半年度报告、</w:t>
      </w:r>
      <w:r>
        <w:rPr>
          <w:rFonts w:ascii="宋体" w:hAnsi="宋体" w:cs="宋体" w:eastAsia="宋体" w:hint="default"/>
          <w:spacing w:val="-3"/>
        </w:rPr>
        <w:t>2010</w:t>
      </w:r>
      <w:r>
        <w:rPr>
          <w:spacing w:val="-3"/>
        </w:rPr>
        <w:t>年度第三季度报告进</w:t>
      </w:r>
    </w:p>
    <w:p>
      <w:pPr>
        <w:pStyle w:val="BodyText"/>
        <w:spacing w:line="240" w:lineRule="auto"/>
        <w:ind w:right="100"/>
        <w:jc w:val="left"/>
      </w:pPr>
      <w:r>
        <w:rPr/>
        <w:t>行审议并提交公司董事会。</w:t>
      </w:r>
    </w:p>
    <w:p>
      <w:pPr>
        <w:pStyle w:val="BodyText"/>
        <w:spacing w:line="357" w:lineRule="auto" w:before="154"/>
        <w:ind w:left="621" w:right="236"/>
        <w:jc w:val="left"/>
      </w:pPr>
      <w:r>
        <w:rPr/>
        <w:t>（</w:t>
      </w:r>
      <w:r>
        <w:rPr>
          <w:rFonts w:ascii="宋体" w:hAnsi="宋体" w:cs="宋体" w:eastAsia="宋体" w:hint="default"/>
        </w:rPr>
        <w:t>2</w:t>
      </w:r>
      <w:r>
        <w:rPr/>
        <w:t>）对公司</w:t>
      </w:r>
      <w:r>
        <w:rPr>
          <w:rFonts w:ascii="宋体" w:hAnsi="宋体" w:cs="宋体" w:eastAsia="宋体" w:hint="default"/>
        </w:rPr>
        <w:t>2010</w:t>
      </w:r>
      <w:r>
        <w:rPr/>
        <w:t>年财务报告审计的工作情况 </w:t>
      </w:r>
      <w:r>
        <w:rPr>
          <w:spacing w:val="-3"/>
        </w:rPr>
        <w:t>在</w:t>
      </w:r>
      <w:r>
        <w:rPr>
          <w:rFonts w:ascii="宋体" w:hAnsi="宋体" w:cs="宋体" w:eastAsia="宋体" w:hint="default"/>
          <w:spacing w:val="-3"/>
        </w:rPr>
        <w:t>2010</w:t>
      </w:r>
      <w:r>
        <w:rPr>
          <w:spacing w:val="-3"/>
        </w:rPr>
        <w:t>年年报审计工作中，审计委员会与审计机构协商确定年度财务报告审计工</w:t>
      </w:r>
    </w:p>
    <w:p>
      <w:pPr>
        <w:pStyle w:val="BodyText"/>
        <w:spacing w:line="357" w:lineRule="auto"/>
        <w:ind w:right="100"/>
        <w:jc w:val="left"/>
      </w:pPr>
      <w:r>
        <w:rPr>
          <w:spacing w:val="-6"/>
        </w:rPr>
        <w:t>作时间安排，对公司财务报表进行审阅并形成两次书面审议意见；督促审计工作进展，</w:t>
      </w:r>
      <w:r>
        <w:rPr>
          <w:spacing w:val="-104"/>
        </w:rPr>
        <w:t> </w:t>
      </w:r>
      <w:r>
        <w:rPr>
          <w:spacing w:val="-104"/>
        </w:rPr>
      </w:r>
      <w:r>
        <w:rPr>
          <w:spacing w:val="-3"/>
        </w:rPr>
        <w:t>保持与审计会计师的联系和沟通，就审计过程中发现的问题及时交换意见，确保审计</w:t>
      </w:r>
      <w:r>
        <w:rPr>
          <w:spacing w:val="-100"/>
        </w:rPr>
        <w:t> </w:t>
      </w:r>
      <w:r>
        <w:rPr>
          <w:spacing w:val="-100"/>
        </w:rPr>
      </w:r>
      <w:r>
        <w:rPr>
          <w:spacing w:val="-6"/>
        </w:rPr>
        <w:t>的独立性和审计工作的如期完成。同时，对审计机构的年报审计工作进行总结和评价，</w:t>
      </w:r>
      <w:r>
        <w:rPr>
          <w:spacing w:val="-107"/>
        </w:rPr>
        <w:t> </w:t>
      </w:r>
      <w:r>
        <w:rPr>
          <w:spacing w:val="-107"/>
        </w:rPr>
      </w:r>
      <w:r>
        <w:rPr/>
        <w:t>并建议</w:t>
      </w:r>
      <w:r>
        <w:rPr>
          <w:rFonts w:ascii="宋体" w:hAnsi="宋体" w:cs="宋体" w:eastAsia="宋体" w:hint="default"/>
        </w:rPr>
        <w:t>2011</w:t>
      </w:r>
      <w:r>
        <w:rPr/>
        <w:t>年聘请中磊会计师事务所有限责任公司，形成决议并提请董事会审议。</w:t>
      </w:r>
    </w:p>
    <w:p>
      <w:pPr>
        <w:pStyle w:val="BodyText"/>
        <w:spacing w:line="357" w:lineRule="auto"/>
        <w:ind w:right="112" w:firstLine="479"/>
        <w:jc w:val="left"/>
        <w:rPr>
          <w:rFonts w:ascii="新宋体" w:hAnsi="新宋体" w:cs="新宋体" w:eastAsia="新宋体" w:hint="default"/>
        </w:rPr>
      </w:pPr>
      <w:r>
        <w:rPr>
          <w:spacing w:val="-3"/>
        </w:rPr>
        <w:t>审计委员会对公司内部控制制度进行检查和评估后，出具了《河南汉威电子股份</w:t>
      </w:r>
      <w:r>
        <w:rPr/>
        <w:t> </w:t>
      </w:r>
      <w:r>
        <w:rPr>
          <w:spacing w:val="-3"/>
        </w:rPr>
        <w:t>有限公司</w:t>
      </w:r>
      <w:r>
        <w:rPr>
          <w:rFonts w:ascii="宋体" w:hAnsi="宋体" w:cs="宋体" w:eastAsia="宋体" w:hint="default"/>
          <w:spacing w:val="-3"/>
        </w:rPr>
        <w:t>2010</w:t>
      </w:r>
      <w:r>
        <w:rPr>
          <w:spacing w:val="-3"/>
        </w:rPr>
        <w:t>年度内部控制自我评价报告》，并提交公司第二届董事会第二次会议审</w:t>
      </w:r>
      <w:r>
        <w:rPr>
          <w:spacing w:val="-97"/>
        </w:rPr>
        <w:t> </w:t>
      </w:r>
      <w:r>
        <w:rPr>
          <w:spacing w:val="-97"/>
        </w:rPr>
      </w:r>
      <w:r>
        <w:rPr/>
        <w:t>议。</w:t>
      </w:r>
      <w:r>
        <w:rPr>
          <w:rFonts w:ascii="新宋体" w:hAnsi="新宋体" w:cs="新宋体" w:eastAsia="新宋体" w:hint="default"/>
        </w:rPr>
        <w:t>通过自查，审计委员会认为：公司现有的内部控制制度较为完善、合理及有效， </w:t>
      </w:r>
      <w:r>
        <w:rPr>
          <w:rFonts w:ascii="新宋体" w:hAnsi="新宋体" w:cs="新宋体" w:eastAsia="新宋体" w:hint="default"/>
          <w:spacing w:val="3"/>
        </w:rPr>
        <w:t>基本符合我国有关法规和证券监管部门的要求，符合目前公司生产经营实际情况需</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要，在企业管理的关键环节发挥了较好的控制与防范作用。公司的内部控制在整体上</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6"/>
        </w:rPr>
        <w:t>是有效的，为公司防范风险、规范运作提供了强有力的保障，推动了公司稳健的发展。</w:t>
      </w:r>
    </w:p>
    <w:p>
      <w:pPr>
        <w:pStyle w:val="BodyText"/>
        <w:spacing w:line="357" w:lineRule="auto"/>
        <w:ind w:right="112" w:firstLine="479"/>
        <w:jc w:val="left"/>
      </w:pPr>
      <w:r>
        <w:rPr>
          <w:spacing w:val="3"/>
        </w:rPr>
        <w:t>审计委员会在对公司</w:t>
      </w:r>
      <w:r>
        <w:rPr>
          <w:rFonts w:ascii="宋体" w:hAnsi="宋体" w:cs="宋体" w:eastAsia="宋体" w:hint="default"/>
          <w:spacing w:val="3"/>
        </w:rPr>
        <w:t>2010</w:t>
      </w:r>
      <w:r>
        <w:rPr>
          <w:spacing w:val="3"/>
        </w:rPr>
        <w:t>年度会计师事务所审计工作的总结报告发表了如下意</w:t>
      </w:r>
      <w:r>
        <w:rPr>
          <w:spacing w:val="4"/>
        </w:rPr>
        <w:t> </w:t>
      </w:r>
      <w:r>
        <w:rPr>
          <w:spacing w:val="-3"/>
        </w:rPr>
        <w:t>见：中磊会计师事务所有限责任公司在对公司</w:t>
      </w:r>
      <w:r>
        <w:rPr>
          <w:rFonts w:ascii="宋体" w:hAnsi="宋体" w:cs="宋体" w:eastAsia="宋体" w:hint="default"/>
          <w:spacing w:val="-3"/>
        </w:rPr>
        <w:t>2010</w:t>
      </w:r>
      <w:r>
        <w:rPr>
          <w:spacing w:val="-3"/>
        </w:rPr>
        <w:t>年度会计报表审计过程中尽职、尽</w:t>
      </w:r>
      <w:r>
        <w:rPr>
          <w:spacing w:val="-95"/>
        </w:rPr>
        <w:t> </w:t>
      </w:r>
      <w:r>
        <w:rPr>
          <w:spacing w:val="-95"/>
        </w:rPr>
      </w:r>
      <w:r>
        <w:rPr>
          <w:spacing w:val="-6"/>
        </w:rPr>
        <w:t>责，能按照中国注册会计师审计准则要求，遵守会计师事务所的职业道德规范，客观、</w:t>
      </w:r>
      <w:r>
        <w:rPr>
          <w:spacing w:val="-108"/>
        </w:rPr>
        <w:t> </w:t>
      </w:r>
      <w:r>
        <w:rPr>
          <w:spacing w:val="-108"/>
        </w:rPr>
      </w:r>
      <w:r>
        <w:rPr/>
        <w:t>公正的对公司会计报表发表了意见。</w:t>
      </w:r>
    </w:p>
    <w:p>
      <w:pPr>
        <w:spacing w:after="0" w:line="357" w:lineRule="auto"/>
        <w:jc w:val="left"/>
        <w:sectPr>
          <w:footerReference w:type="default" r:id="rId38"/>
          <w:pgSz w:w="11910" w:h="16840"/>
          <w:pgMar w:footer="1423" w:header="544" w:top="1140" w:bottom="1620" w:left="1560" w:right="1180"/>
          <w:pgNumType w:start="74"/>
        </w:sectPr>
      </w:pPr>
    </w:p>
    <w:p>
      <w:pPr>
        <w:spacing w:line="240" w:lineRule="auto" w:before="3"/>
        <w:rPr>
          <w:rFonts w:ascii="宋体" w:hAnsi="宋体" w:cs="宋体" w:eastAsia="宋体" w:hint="default"/>
          <w:sz w:val="29"/>
          <w:szCs w:val="29"/>
        </w:rPr>
      </w:pPr>
    </w:p>
    <w:p>
      <w:pPr>
        <w:pStyle w:val="BodyText"/>
        <w:spacing w:line="357" w:lineRule="auto" w:before="26"/>
        <w:ind w:right="112"/>
        <w:jc w:val="left"/>
      </w:pPr>
      <w:r>
        <w:rPr>
          <w:spacing w:val="-3"/>
        </w:rPr>
        <w:t>中磊会计师事务所有限责任公司具有证券审计从业资格，签字注册会计师和项目负责</w:t>
      </w:r>
      <w:r>
        <w:rPr>
          <w:spacing w:val="-103"/>
        </w:rPr>
        <w:t> </w:t>
      </w:r>
      <w:r>
        <w:rPr>
          <w:spacing w:val="-103"/>
        </w:rPr>
      </w:r>
      <w:r>
        <w:rPr>
          <w:spacing w:val="-6"/>
        </w:rPr>
        <w:t>人具有相应的专业胜任能力，在执业过程中坚持以独立、客观、公正的态度进行审计，</w:t>
      </w:r>
      <w:r>
        <w:rPr>
          <w:spacing w:val="-106"/>
        </w:rPr>
        <w:t> </w:t>
      </w:r>
      <w:r>
        <w:rPr>
          <w:spacing w:val="-106"/>
        </w:rPr>
      </w:r>
      <w:r>
        <w:rPr>
          <w:spacing w:val="-3"/>
        </w:rPr>
        <w:t>表现了良好的的职业规范和精神，很好地履行了双方签订的《业务约定书》所规定的</w:t>
      </w:r>
      <w:r>
        <w:rPr>
          <w:spacing w:val="-105"/>
        </w:rPr>
        <w:t> </w:t>
      </w:r>
      <w:r>
        <w:rPr>
          <w:spacing w:val="-105"/>
        </w:rPr>
      </w:r>
      <w:r>
        <w:rPr>
          <w:spacing w:val="-3"/>
        </w:rPr>
        <w:t>责任与义务，按时完成了公司</w:t>
      </w:r>
      <w:r>
        <w:rPr>
          <w:rFonts w:ascii="宋体" w:hAnsi="宋体" w:cs="宋体" w:eastAsia="宋体" w:hint="default"/>
          <w:spacing w:val="-3"/>
        </w:rPr>
        <w:t>2010</w:t>
      </w:r>
      <w:r>
        <w:rPr>
          <w:spacing w:val="-3"/>
        </w:rPr>
        <w:t>年年报审计工作。鉴于前述情况，我们认为聘请中</w:t>
      </w:r>
      <w:r>
        <w:rPr>
          <w:spacing w:val="-99"/>
        </w:rPr>
        <w:t> </w:t>
      </w:r>
      <w:r>
        <w:rPr>
          <w:spacing w:val="-99"/>
        </w:rPr>
      </w:r>
      <w:r>
        <w:rPr>
          <w:spacing w:val="-3"/>
        </w:rPr>
        <w:t>磊会计师事务所有限责任公司担任我公司的财务审计机构，能够为我公司提供高质量</w:t>
      </w:r>
      <w:r>
        <w:rPr>
          <w:spacing w:val="-103"/>
        </w:rPr>
        <w:t> </w:t>
      </w:r>
      <w:r>
        <w:rPr>
          <w:spacing w:val="-103"/>
        </w:rPr>
      </w:r>
      <w:r>
        <w:rPr>
          <w:spacing w:val="-3"/>
        </w:rPr>
        <w:t>的审计服务。因此审计委员会提议董事会提请股东大会续聘中磊会计师事务所有限责</w:t>
      </w:r>
      <w:r>
        <w:rPr>
          <w:spacing w:val="-103"/>
        </w:rPr>
        <w:t> </w:t>
      </w:r>
      <w:r>
        <w:rPr>
          <w:spacing w:val="-103"/>
        </w:rPr>
      </w:r>
      <w:r>
        <w:rPr/>
        <w:t>任公司继续担任我公司审计机构。</w:t>
      </w:r>
    </w:p>
    <w:p>
      <w:pPr>
        <w:pStyle w:val="BodyText"/>
        <w:tabs>
          <w:tab w:pos="1401" w:val="left" w:leader="none"/>
        </w:tabs>
        <w:spacing w:line="240" w:lineRule="auto"/>
        <w:ind w:left="624" w:right="100"/>
        <w:jc w:val="left"/>
      </w:pPr>
      <w:r>
        <w:rPr>
          <w:rFonts w:ascii="宋体" w:hAnsi="宋体" w:cs="宋体" w:eastAsia="宋体" w:hint="default"/>
        </w:rPr>
        <w:t>2</w:t>
      </w:r>
      <w:r>
        <w:rPr/>
        <w:t>、</w:t>
        <w:tab/>
        <w:t>审计委员会下设审计部的主要工作内容与工作成效</w:t>
      </w:r>
    </w:p>
    <w:p>
      <w:pPr>
        <w:pStyle w:val="BodyText"/>
        <w:spacing w:line="357" w:lineRule="auto" w:before="154"/>
        <w:ind w:right="230" w:firstLine="424"/>
        <w:jc w:val="left"/>
      </w:pPr>
      <w:r>
        <w:rPr>
          <w:spacing w:val="2"/>
        </w:rPr>
        <w:t>（</w:t>
      </w:r>
      <w:r>
        <w:rPr>
          <w:rFonts w:ascii="宋体" w:hAnsi="宋体" w:cs="宋体" w:eastAsia="宋体" w:hint="default"/>
          <w:spacing w:val="2"/>
        </w:rPr>
        <w:t>1</w:t>
      </w:r>
      <w:r>
        <w:rPr>
          <w:spacing w:val="2"/>
        </w:rPr>
        <w:t>）审计部门能按照审计计划有序地开展工作。在审计过程中，审计部门能将 </w:t>
      </w:r>
      <w:r>
        <w:rPr/>
        <w:t>内部控制制度建设，执行情况等向审计委员会进行汇报。</w:t>
      </w:r>
    </w:p>
    <w:p>
      <w:pPr>
        <w:pStyle w:val="BodyText"/>
        <w:spacing w:line="357" w:lineRule="auto"/>
        <w:ind w:right="230" w:firstLine="424"/>
        <w:jc w:val="left"/>
      </w:pPr>
      <w:r>
        <w:rPr>
          <w:spacing w:val="2"/>
        </w:rPr>
        <w:t>（</w:t>
      </w:r>
      <w:r>
        <w:rPr>
          <w:rFonts w:ascii="宋体" w:hAnsi="宋体" w:cs="宋体" w:eastAsia="宋体" w:hint="default"/>
          <w:spacing w:val="2"/>
        </w:rPr>
        <w:t>2</w:t>
      </w:r>
      <w:r>
        <w:rPr>
          <w:spacing w:val="2"/>
        </w:rPr>
        <w:t>）内部审计部门按照有关规定评价公司与财务报告和信息披露事务相关的内 </w:t>
      </w:r>
      <w:r>
        <w:rPr/>
        <w:t>部控制制度建立和实施的有效性，并向审计委员会提交内部控制评价报告。</w:t>
      </w:r>
    </w:p>
    <w:p>
      <w:pPr>
        <w:pStyle w:val="BodyText"/>
        <w:spacing w:line="357" w:lineRule="auto"/>
        <w:ind w:right="216" w:firstLine="424"/>
        <w:jc w:val="left"/>
      </w:pPr>
      <w:r>
        <w:rPr/>
        <w:t>（</w:t>
      </w:r>
      <w:r>
        <w:rPr>
          <w:rFonts w:ascii="宋体" w:hAnsi="宋体" w:cs="宋体" w:eastAsia="宋体" w:hint="default"/>
        </w:rPr>
        <w:t>3</w:t>
      </w:r>
      <w:r>
        <w:rPr/>
        <w:t>）内部审计部门向审计委员会提交</w:t>
      </w:r>
      <w:r>
        <w:rPr>
          <w:spacing w:val="-38"/>
        </w:rPr>
        <w:t> </w:t>
      </w:r>
      <w:r>
        <w:rPr>
          <w:rFonts w:ascii="宋体" w:hAnsi="宋体" w:cs="宋体" w:eastAsia="宋体" w:hint="default"/>
        </w:rPr>
        <w:t>2010</w:t>
      </w:r>
      <w:r>
        <w:rPr>
          <w:rFonts w:ascii="宋体" w:hAnsi="宋体" w:cs="宋体" w:eastAsia="宋体" w:hint="default"/>
          <w:spacing w:val="-41"/>
        </w:rPr>
        <w:t> </w:t>
      </w:r>
      <w:r>
        <w:rPr/>
        <w:t>年内部审计工作总结和</w:t>
      </w:r>
      <w:r>
        <w:rPr>
          <w:spacing w:val="-38"/>
        </w:rPr>
        <w:t> </w:t>
      </w:r>
      <w:r>
        <w:rPr>
          <w:rFonts w:ascii="宋体" w:hAnsi="宋体" w:cs="宋体" w:eastAsia="宋体" w:hint="default"/>
        </w:rPr>
        <w:t>2011</w:t>
      </w:r>
      <w:r>
        <w:rPr>
          <w:rFonts w:ascii="宋体" w:hAnsi="宋体" w:cs="宋体" w:eastAsia="宋体" w:hint="default"/>
          <w:spacing w:val="-39"/>
        </w:rPr>
        <w:t> </w:t>
      </w:r>
      <w:r>
        <w:rPr/>
        <w:t>年度审 计工作计划。</w:t>
      </w:r>
    </w:p>
    <w:p>
      <w:pPr>
        <w:pStyle w:val="BodyText"/>
        <w:spacing w:line="240" w:lineRule="auto"/>
        <w:ind w:left="566" w:right="100"/>
        <w:jc w:val="left"/>
      </w:pPr>
      <w:r>
        <w:rPr/>
        <w:t>（</w:t>
      </w:r>
      <w:r>
        <w:rPr>
          <w:rFonts w:ascii="宋体" w:hAnsi="宋体" w:cs="宋体" w:eastAsia="宋体" w:hint="default"/>
        </w:rPr>
        <w:t>4</w:t>
      </w:r>
      <w:r>
        <w:rPr/>
        <w:t>）内部审计按照相关规定编制和归档工作底稿和内部审计报告。</w:t>
      </w:r>
    </w:p>
    <w:p>
      <w:pPr>
        <w:spacing w:line="240" w:lineRule="auto" w:before="2"/>
        <w:rPr>
          <w:rFonts w:ascii="宋体" w:hAnsi="宋体" w:cs="宋体" w:eastAsia="宋体" w:hint="default"/>
          <w:sz w:val="30"/>
          <w:szCs w:val="30"/>
        </w:rPr>
      </w:pPr>
    </w:p>
    <w:p>
      <w:pPr>
        <w:pStyle w:val="Heading5"/>
        <w:spacing w:line="240" w:lineRule="auto"/>
        <w:ind w:left="629" w:right="100"/>
        <w:jc w:val="left"/>
        <w:rPr>
          <w:b w:val="0"/>
          <w:bCs w:val="0"/>
        </w:rPr>
      </w:pPr>
      <w:r>
        <w:rPr>
          <w:spacing w:val="2"/>
        </w:rPr>
        <w:t>（二）董事会下设薪酬与考核委员会的履职情况</w:t>
      </w:r>
      <w:r>
        <w:rPr>
          <w:b w:val="0"/>
          <w:bCs w:val="0"/>
          <w:spacing w:val="2"/>
        </w:rPr>
      </w:r>
    </w:p>
    <w:p>
      <w:pPr>
        <w:pStyle w:val="BodyText"/>
        <w:spacing w:line="357" w:lineRule="auto" w:before="154"/>
        <w:ind w:right="233" w:firstLine="479"/>
        <w:jc w:val="both"/>
      </w:pPr>
      <w:r>
        <w:rPr>
          <w:spacing w:val="3"/>
        </w:rPr>
        <w:t>薪酬与考核委员会主要负责制定公司董事及高级管理人员的考核标准并进行考</w:t>
      </w:r>
      <w:r>
        <w:rPr/>
        <w:t> </w:t>
      </w:r>
      <w:r>
        <w:rPr>
          <w:spacing w:val="-3"/>
        </w:rPr>
        <w:t>核，负责制定、审查公司董事及高级管理人员的薪酬政策与方案。</w:t>
      </w:r>
      <w:r>
        <w:rPr>
          <w:rFonts w:ascii="宋体" w:hAnsi="宋体" w:cs="宋体" w:eastAsia="宋体" w:hint="default"/>
          <w:spacing w:val="-3"/>
        </w:rPr>
        <w:t>2010</w:t>
      </w:r>
      <w:r>
        <w:rPr>
          <w:spacing w:val="-3"/>
        </w:rPr>
        <w:t>年度履职情况</w:t>
      </w:r>
      <w:r>
        <w:rPr>
          <w:spacing w:val="-98"/>
        </w:rPr>
        <w:t> </w:t>
      </w:r>
      <w:r>
        <w:rPr/>
        <w:t>如下：</w:t>
      </w:r>
    </w:p>
    <w:p>
      <w:pPr>
        <w:pStyle w:val="BodyText"/>
        <w:spacing w:line="357" w:lineRule="auto"/>
        <w:ind w:right="125" w:firstLine="479"/>
        <w:jc w:val="left"/>
        <w:rPr>
          <w:rFonts w:ascii="新宋体" w:hAnsi="新宋体" w:cs="新宋体" w:eastAsia="新宋体" w:hint="default"/>
        </w:rPr>
      </w:pPr>
      <w:r>
        <w:rPr>
          <w:rFonts w:ascii="宋体" w:hAnsi="宋体" w:cs="宋体" w:eastAsia="宋体" w:hint="default"/>
        </w:rPr>
        <w:t>1</w:t>
      </w:r>
      <w:r>
        <w:rPr/>
        <w:t>、</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2</w:t>
      </w:r>
      <w:r>
        <w:rPr>
          <w:rFonts w:ascii="新宋体" w:hAnsi="新宋体" w:cs="新宋体" w:eastAsia="新宋体" w:hint="default"/>
        </w:rPr>
        <w:t>月</w:t>
      </w:r>
      <w:r>
        <w:rPr>
          <w:rFonts w:ascii="新宋体" w:hAnsi="新宋体" w:cs="新宋体" w:eastAsia="新宋体" w:hint="default"/>
        </w:rPr>
        <w:t>20</w:t>
      </w:r>
      <w:r>
        <w:rPr>
          <w:rFonts w:ascii="新宋体" w:hAnsi="新宋体" w:cs="新宋体" w:eastAsia="新宋体" w:hint="default"/>
        </w:rPr>
        <w:t>日，在公司会议室召开了</w:t>
      </w:r>
      <w:r>
        <w:rPr/>
        <w:t>薪酬与考核委员会</w:t>
      </w:r>
      <w:r>
        <w:rPr>
          <w:rFonts w:ascii="新宋体" w:hAnsi="新宋体" w:cs="新宋体" w:eastAsia="新宋体" w:hint="default"/>
        </w:rPr>
        <w:t>2010</w:t>
      </w:r>
      <w:r>
        <w:rPr>
          <w:rFonts w:ascii="新宋体" w:hAnsi="新宋体" w:cs="新宋体" w:eastAsia="新宋体" w:hint="default"/>
        </w:rPr>
        <w:t>年第一次会议， </w:t>
      </w:r>
      <w:r>
        <w:rPr>
          <w:rFonts w:ascii="新宋体" w:hAnsi="新宋体" w:cs="新宋体" w:eastAsia="新宋体" w:hint="default"/>
          <w:spacing w:val="-3"/>
        </w:rPr>
        <w:t>审议通过了《关于审议</w:t>
      </w:r>
      <w:r>
        <w:rPr>
          <w:rFonts w:ascii="新宋体" w:hAnsi="新宋体" w:cs="新宋体" w:eastAsia="新宋体" w:hint="default"/>
          <w:spacing w:val="-3"/>
        </w:rPr>
        <w:t>2010</w:t>
      </w:r>
      <w:r>
        <w:rPr>
          <w:rFonts w:ascii="新宋体" w:hAnsi="新宋体" w:cs="新宋体" w:eastAsia="新宋体" w:hint="default"/>
          <w:spacing w:val="-3"/>
        </w:rPr>
        <w:t>年公司董事薪酬政策的提案》及《关于审议</w:t>
      </w:r>
      <w:r>
        <w:rPr>
          <w:rFonts w:ascii="新宋体" w:hAnsi="新宋体" w:cs="新宋体" w:eastAsia="新宋体" w:hint="default"/>
          <w:spacing w:val="-3"/>
        </w:rPr>
        <w:t>2010</w:t>
      </w:r>
      <w:r>
        <w:rPr>
          <w:rFonts w:ascii="新宋体" w:hAnsi="新宋体" w:cs="新宋体" w:eastAsia="新宋体" w:hint="default"/>
          <w:spacing w:val="-3"/>
        </w:rPr>
        <w:t>年度公司</w:t>
      </w:r>
      <w:r>
        <w:rPr>
          <w:rFonts w:ascii="新宋体" w:hAnsi="新宋体" w:cs="新宋体" w:eastAsia="新宋体" w:hint="default"/>
          <w:spacing w:val="-94"/>
        </w:rPr>
        <w:t> </w:t>
      </w:r>
      <w:r>
        <w:rPr>
          <w:rFonts w:ascii="新宋体" w:hAnsi="新宋体" w:cs="新宋体" w:eastAsia="新宋体" w:hint="default"/>
        </w:rPr>
        <w:t>高级管理人员薪酬计划的提案》，并提请公司董事会审议。</w:t>
      </w:r>
    </w:p>
    <w:p>
      <w:pPr>
        <w:pStyle w:val="BodyText"/>
        <w:spacing w:line="357" w:lineRule="auto"/>
        <w:ind w:right="233" w:firstLine="479"/>
        <w:jc w:val="both"/>
      </w:pPr>
      <w:r>
        <w:rPr>
          <w:rFonts w:ascii="新宋体" w:hAnsi="新宋体" w:cs="新宋体" w:eastAsia="新宋体" w:hint="default"/>
        </w:rPr>
        <w:t>2</w:t>
      </w:r>
      <w:r>
        <w:rPr>
          <w:rFonts w:ascii="新宋体" w:hAnsi="新宋体" w:cs="新宋体" w:eastAsia="新宋体" w:hint="default"/>
        </w:rPr>
        <w:t>、</w:t>
      </w:r>
      <w:r>
        <w:rPr/>
        <w:t>对</w:t>
      </w:r>
      <w:r>
        <w:rPr>
          <w:rFonts w:ascii="宋体" w:hAnsi="宋体" w:cs="宋体" w:eastAsia="宋体" w:hint="default"/>
        </w:rPr>
        <w:t>2010</w:t>
      </w:r>
      <w:r>
        <w:rPr/>
        <w:t>年度公司董事、高级管理人员所披露的薪酬情况进行审核，认为公司 </w:t>
      </w:r>
      <w:r>
        <w:rPr>
          <w:spacing w:val="-3"/>
        </w:rPr>
        <w:t>高级管理人员薪酬的发放，符合公司薪酬制度与绩效考核标准，所披露的报酬与实际</w:t>
      </w:r>
      <w:r>
        <w:rPr>
          <w:spacing w:val="-101"/>
        </w:rPr>
        <w:t> </w:t>
      </w:r>
      <w:r>
        <w:rPr>
          <w:spacing w:val="-101"/>
        </w:rPr>
      </w:r>
      <w:r>
        <w:rPr/>
        <w:t>发放情况相符。</w:t>
      </w:r>
    </w:p>
    <w:p>
      <w:pPr>
        <w:pStyle w:val="BodyText"/>
        <w:spacing w:line="357" w:lineRule="auto"/>
        <w:ind w:right="100" w:firstLine="479"/>
        <w:jc w:val="left"/>
      </w:pPr>
      <w:r>
        <w:rPr>
          <w:rFonts w:ascii="宋体" w:hAnsi="宋体" w:cs="宋体" w:eastAsia="宋体" w:hint="default"/>
        </w:rPr>
        <w:t>3</w:t>
      </w:r>
      <w:r>
        <w:rPr/>
        <w:t>、根据</w:t>
      </w:r>
      <w:r>
        <w:rPr>
          <w:rFonts w:ascii="宋体" w:hAnsi="宋体" w:cs="宋体" w:eastAsia="宋体" w:hint="default"/>
        </w:rPr>
        <w:t>2010</w:t>
      </w:r>
      <w:r>
        <w:rPr/>
        <w:t>年度主要财务指标和生产目标完成情况，以及公司董事、高级管理 人员分工情况及其主要职责，对董事及高级管理人员履职情况进行考核。</w:t>
      </w:r>
    </w:p>
    <w:p>
      <w:pPr>
        <w:spacing w:line="240" w:lineRule="auto" w:before="1"/>
        <w:rPr>
          <w:rFonts w:ascii="宋体" w:hAnsi="宋体" w:cs="宋体" w:eastAsia="宋体" w:hint="default"/>
          <w:sz w:val="21"/>
          <w:szCs w:val="21"/>
        </w:rPr>
      </w:pPr>
    </w:p>
    <w:p>
      <w:pPr>
        <w:pStyle w:val="Heading5"/>
        <w:spacing w:line="240" w:lineRule="auto"/>
        <w:ind w:left="629" w:right="100"/>
        <w:jc w:val="left"/>
        <w:rPr>
          <w:b w:val="0"/>
          <w:bCs w:val="0"/>
        </w:rPr>
      </w:pPr>
      <w:r>
        <w:rPr>
          <w:spacing w:val="2"/>
        </w:rPr>
        <w:t>（三）董事会下设战略委员会的履职情况</w:t>
      </w:r>
      <w:r>
        <w:rPr>
          <w:b w:val="0"/>
          <w:bCs w:val="0"/>
          <w:spacing w:val="2"/>
        </w:rPr>
      </w:r>
    </w:p>
    <w:p>
      <w:pPr>
        <w:spacing w:after="0" w:line="240" w:lineRule="auto"/>
        <w:jc w:val="left"/>
        <w:sectPr>
          <w:footerReference w:type="default" r:id="rId39"/>
          <w:pgSz w:w="11910" w:h="16840"/>
          <w:pgMar w:footer="980" w:header="544" w:top="1140" w:bottom="1180" w:left="1560" w:right="1180"/>
          <w:pgNumType w:start="75"/>
        </w:sectPr>
      </w:pPr>
    </w:p>
    <w:p>
      <w:pPr>
        <w:spacing w:line="240" w:lineRule="auto" w:before="3"/>
        <w:rPr>
          <w:rFonts w:ascii="新宋体" w:hAnsi="新宋体" w:cs="新宋体" w:eastAsia="新宋体" w:hint="default"/>
          <w:b/>
          <w:bCs/>
          <w:sz w:val="29"/>
          <w:szCs w:val="29"/>
        </w:rPr>
      </w:pPr>
    </w:p>
    <w:p>
      <w:pPr>
        <w:pStyle w:val="BodyText"/>
        <w:spacing w:line="357" w:lineRule="auto" w:before="26"/>
        <w:ind w:right="234" w:firstLine="479"/>
        <w:jc w:val="both"/>
      </w:pPr>
      <w:r>
        <w:rPr>
          <w:spacing w:val="-3"/>
        </w:rPr>
        <w:t>战略委员会主要负责对公司中长期发展战略规划进行研究并提出建议；对《公司</w:t>
      </w:r>
      <w:r>
        <w:rPr/>
        <w:t> </w:t>
      </w:r>
      <w:r>
        <w:rPr>
          <w:spacing w:val="-3"/>
        </w:rPr>
        <w:t>章程》规定须经董事会批准的重大投资决策进行研究并提出建议；并对其他影响公司</w:t>
      </w:r>
      <w:r>
        <w:rPr>
          <w:spacing w:val="-101"/>
        </w:rPr>
        <w:t> </w:t>
      </w:r>
      <w:r>
        <w:rPr>
          <w:spacing w:val="-101"/>
        </w:rPr>
      </w:r>
      <w:r>
        <w:rPr/>
        <w:t>发展的重大事项进行研究并提出建议等。</w:t>
      </w:r>
    </w:p>
    <w:p>
      <w:pPr>
        <w:pStyle w:val="BodyText"/>
        <w:spacing w:line="240" w:lineRule="auto"/>
        <w:ind w:left="621" w:right="100"/>
        <w:jc w:val="left"/>
      </w:pPr>
      <w:r>
        <w:rPr>
          <w:rFonts w:ascii="宋体" w:hAnsi="宋体" w:cs="宋体" w:eastAsia="宋体" w:hint="default"/>
        </w:rPr>
        <w:t>2011</w:t>
      </w:r>
      <w:r>
        <w:rPr/>
        <w:t>年度董事会战略委员会工作计划：</w:t>
      </w:r>
    </w:p>
    <w:p>
      <w:pPr>
        <w:pStyle w:val="BodyText"/>
        <w:spacing w:line="357" w:lineRule="auto" w:before="154"/>
        <w:ind w:right="112" w:firstLine="427"/>
        <w:jc w:val="left"/>
      </w:pPr>
      <w:r>
        <w:rPr>
          <w:rFonts w:ascii="宋体" w:hAnsi="宋体" w:cs="宋体" w:eastAsia="宋体" w:hint="default"/>
        </w:rPr>
        <w:t>1.</w:t>
      </w:r>
      <w:r>
        <w:rPr>
          <w:rFonts w:ascii="宋体" w:hAnsi="宋体" w:cs="宋体" w:eastAsia="宋体" w:hint="default"/>
          <w:spacing w:val="63"/>
        </w:rPr>
        <w:t> </w:t>
      </w:r>
      <w:r>
        <w:rPr/>
        <w:t>以发展战略规划为依托，将发展战略的各个方面有机的结合，以实现公司总 </w:t>
      </w:r>
      <w:r>
        <w:rPr>
          <w:spacing w:val="-6"/>
        </w:rPr>
        <w:t>体发展与经营目标，同时分别制定技术、市场、人力资源、资金、管理等方面的计划。</w:t>
      </w:r>
    </w:p>
    <w:p>
      <w:pPr>
        <w:pStyle w:val="BodyText"/>
        <w:spacing w:line="357" w:lineRule="auto"/>
        <w:ind w:right="236" w:firstLine="427"/>
        <w:jc w:val="both"/>
      </w:pPr>
      <w:r>
        <w:rPr>
          <w:rFonts w:ascii="宋体" w:hAnsi="宋体" w:cs="宋体" w:eastAsia="宋体" w:hint="default"/>
        </w:rPr>
        <w:t>2.</w:t>
      </w:r>
      <w:r>
        <w:rPr>
          <w:rFonts w:ascii="宋体" w:hAnsi="宋体" w:cs="宋体" w:eastAsia="宋体" w:hint="default"/>
          <w:spacing w:val="71"/>
        </w:rPr>
        <w:t> </w:t>
      </w:r>
      <w:r>
        <w:rPr/>
        <w:t>董事会战略委员会将结合募投项目的实施、募集资金运用及公司现有业务基 </w:t>
      </w:r>
      <w:r>
        <w:rPr>
          <w:spacing w:val="-3"/>
        </w:rPr>
        <w:t>础、长远发展目标、市场发展趋势，努力增强公司的成长性，增进公司的自主创新能</w:t>
      </w:r>
      <w:r>
        <w:rPr>
          <w:spacing w:val="-103"/>
        </w:rPr>
        <w:t> </w:t>
      </w:r>
      <w:r>
        <w:rPr>
          <w:spacing w:val="-103"/>
        </w:rPr>
      </w:r>
      <w:r>
        <w:rPr/>
        <w:t>力，提升核心竞争力。</w:t>
      </w:r>
    </w:p>
    <w:p>
      <w:pPr>
        <w:spacing w:line="240" w:lineRule="auto" w:before="2"/>
        <w:rPr>
          <w:rFonts w:ascii="宋体" w:hAnsi="宋体" w:cs="宋体" w:eastAsia="宋体" w:hint="default"/>
          <w:sz w:val="21"/>
          <w:szCs w:val="21"/>
        </w:rPr>
      </w:pPr>
    </w:p>
    <w:p>
      <w:pPr>
        <w:pStyle w:val="Heading5"/>
        <w:spacing w:line="240" w:lineRule="auto"/>
        <w:ind w:left="629" w:right="100"/>
        <w:jc w:val="left"/>
        <w:rPr>
          <w:b w:val="0"/>
          <w:bCs w:val="0"/>
        </w:rPr>
      </w:pPr>
      <w:r>
        <w:rPr>
          <w:spacing w:val="2"/>
        </w:rPr>
        <w:t>（四）董事会下设提名委员会履职情况</w:t>
      </w:r>
      <w:r>
        <w:rPr>
          <w:b w:val="0"/>
          <w:bCs w:val="0"/>
          <w:spacing w:val="2"/>
        </w:rPr>
      </w:r>
    </w:p>
    <w:p>
      <w:pPr>
        <w:pStyle w:val="BodyText"/>
        <w:spacing w:line="357" w:lineRule="auto" w:before="154"/>
        <w:ind w:right="230" w:firstLine="479"/>
        <w:jc w:val="left"/>
      </w:pPr>
      <w:r>
        <w:rPr>
          <w:spacing w:val="-3"/>
        </w:rPr>
        <w:t>提名委员会主要负责对公司董事及其他高级管理人员的人选、选择标准和程序进</w:t>
      </w:r>
      <w:r>
        <w:rPr/>
        <w:t> 行选择并提出建议。</w:t>
      </w:r>
    </w:p>
    <w:p>
      <w:pPr>
        <w:pStyle w:val="BodyText"/>
        <w:spacing w:line="240" w:lineRule="auto"/>
        <w:ind w:left="621" w:right="100"/>
        <w:jc w:val="left"/>
      </w:pPr>
      <w:r>
        <w:rPr/>
        <w:t>报告期内，提名委员会共召开了两次会议：</w:t>
      </w:r>
    </w:p>
    <w:p>
      <w:pPr>
        <w:pStyle w:val="BodyText"/>
        <w:spacing w:line="240" w:lineRule="auto" w:before="154"/>
        <w:ind w:left="621" w:right="100"/>
        <w:jc w:val="left"/>
      </w:pPr>
      <w:r>
        <w:rPr/>
        <w:t>（</w:t>
      </w:r>
      <w:r>
        <w:rPr>
          <w:rFonts w:ascii="宋体" w:hAnsi="宋体" w:cs="宋体" w:eastAsia="宋体" w:hint="default"/>
        </w:rPr>
        <w:t>1</w:t>
      </w:r>
      <w:r>
        <w:rPr/>
        <w:t>）</w:t>
      </w:r>
      <w:r>
        <w:rPr>
          <w:spacing w:val="60"/>
        </w:rPr>
        <w:t> </w:t>
      </w:r>
      <w:r>
        <w:rPr>
          <w:rFonts w:ascii="宋体" w:hAnsi="宋体" w:cs="宋体" w:eastAsia="宋体" w:hint="default"/>
        </w:rPr>
        <w:t>2010</w:t>
      </w:r>
      <w:r>
        <w:rPr/>
        <w:t>年</w:t>
      </w:r>
      <w:r>
        <w:rPr>
          <w:rFonts w:ascii="宋体" w:hAnsi="宋体" w:cs="宋体" w:eastAsia="宋体" w:hint="default"/>
        </w:rPr>
        <w:t>2</w:t>
      </w:r>
      <w:r>
        <w:rPr/>
        <w:t>月</w:t>
      </w:r>
      <w:r>
        <w:rPr>
          <w:rFonts w:ascii="宋体" w:hAnsi="宋体" w:cs="宋体" w:eastAsia="宋体" w:hint="default"/>
        </w:rPr>
        <w:t>20</w:t>
      </w:r>
      <w:r>
        <w:rPr/>
        <w:t>日，公司召开第一届董事会提名委员会</w:t>
      </w:r>
      <w:r>
        <w:rPr>
          <w:rFonts w:ascii="宋体" w:hAnsi="宋体" w:cs="宋体" w:eastAsia="宋体" w:hint="default"/>
        </w:rPr>
        <w:t>2010</w:t>
      </w:r>
      <w:r>
        <w:rPr/>
        <w:t>年第一次会议，</w:t>
      </w:r>
    </w:p>
    <w:p>
      <w:pPr>
        <w:pStyle w:val="BodyText"/>
        <w:spacing w:line="240" w:lineRule="auto" w:before="154"/>
        <w:ind w:right="0"/>
        <w:jc w:val="both"/>
        <w:rPr>
          <w:rFonts w:ascii="新宋体" w:hAnsi="新宋体" w:cs="新宋体" w:eastAsia="新宋体" w:hint="default"/>
        </w:rPr>
      </w:pPr>
      <w:r>
        <w:rPr>
          <w:rFonts w:ascii="新宋体" w:hAnsi="新宋体" w:cs="新宋体" w:eastAsia="新宋体" w:hint="default"/>
        </w:rPr>
        <w:t>审</w:t>
      </w:r>
      <w:r>
        <w:rPr>
          <w:rFonts w:ascii="新宋体" w:hAnsi="新宋体" w:cs="新宋体" w:eastAsia="新宋体" w:hint="default"/>
          <w:spacing w:val="-1"/>
        </w:rPr>
        <w:t>议</w:t>
      </w:r>
      <w:r>
        <w:rPr>
          <w:rFonts w:ascii="新宋体" w:hAnsi="新宋体" w:cs="新宋体" w:eastAsia="新宋体" w:hint="default"/>
        </w:rPr>
        <w:t>通过了《关于聘任证券事务代表的提案</w:t>
      </w:r>
      <w:r>
        <w:rPr>
          <w:rFonts w:ascii="新宋体" w:hAnsi="新宋体" w:cs="新宋体" w:eastAsia="新宋体" w:hint="default"/>
          <w:spacing w:val="-120"/>
        </w:rPr>
        <w:t>》</w:t>
      </w:r>
      <w:r>
        <w:rPr>
          <w:rFonts w:ascii="新宋体" w:hAnsi="新宋体" w:cs="新宋体" w:eastAsia="新宋体" w:hint="default"/>
        </w:rPr>
        <w:t>，并提请公司董事会审议。</w:t>
      </w:r>
    </w:p>
    <w:p>
      <w:pPr>
        <w:pStyle w:val="BodyText"/>
        <w:spacing w:line="357" w:lineRule="auto" w:before="154"/>
        <w:ind w:right="98" w:firstLine="479"/>
        <w:jc w:val="left"/>
        <w:rPr>
          <w:rFonts w:ascii="新宋体" w:hAnsi="新宋体" w:cs="新宋体" w:eastAsia="新宋体" w:hint="default"/>
        </w:rPr>
      </w:pPr>
      <w:r>
        <w:rPr/>
        <w:t>（</w:t>
      </w:r>
      <w:r>
        <w:rPr>
          <w:rFonts w:ascii="宋体" w:hAnsi="宋体" w:cs="宋体" w:eastAsia="宋体" w:hint="default"/>
        </w:rPr>
        <w:t>2</w:t>
      </w:r>
      <w:r>
        <w:rPr/>
        <w:t>）</w:t>
      </w:r>
      <w:r>
        <w:rPr>
          <w:spacing w:val="27"/>
        </w:rPr>
        <w:t> </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16</w:t>
      </w:r>
      <w:r>
        <w:rPr/>
        <w:t>日，公司召开第一届董事会提名委员会</w:t>
      </w:r>
      <w:r>
        <w:rPr>
          <w:rFonts w:ascii="宋体" w:hAnsi="宋体" w:cs="宋体" w:eastAsia="宋体" w:hint="default"/>
        </w:rPr>
        <w:t>2010</w:t>
      </w:r>
      <w:r>
        <w:rPr/>
        <w:t>年第二次会议， </w:t>
      </w:r>
      <w:r>
        <w:rPr>
          <w:rFonts w:ascii="新宋体" w:hAnsi="新宋体" w:cs="新宋体" w:eastAsia="新宋体" w:hint="default"/>
          <w:spacing w:val="-4"/>
        </w:rPr>
        <w:t>审议通过了《关于公司董事会换届选举暨第二届董事会董事候选人提名的议案》，并</w:t>
      </w:r>
      <w:r>
        <w:rPr>
          <w:rFonts w:ascii="新宋体" w:hAnsi="新宋体" w:cs="新宋体" w:eastAsia="新宋体" w:hint="default"/>
          <w:spacing w:val="-92"/>
        </w:rPr>
        <w:t> </w:t>
      </w:r>
      <w:r>
        <w:rPr>
          <w:rFonts w:ascii="新宋体" w:hAnsi="新宋体" w:cs="新宋体" w:eastAsia="新宋体" w:hint="default"/>
          <w:spacing w:val="-92"/>
        </w:rPr>
      </w:r>
      <w:r>
        <w:rPr>
          <w:rFonts w:ascii="新宋体" w:hAnsi="新宋体" w:cs="新宋体" w:eastAsia="新宋体" w:hint="default"/>
        </w:rPr>
        <w:t>提请公司董事会审议。</w:t>
      </w:r>
    </w:p>
    <w:p>
      <w:pPr>
        <w:pStyle w:val="BodyText"/>
        <w:spacing w:line="357" w:lineRule="auto"/>
        <w:ind w:right="230" w:firstLine="479"/>
        <w:jc w:val="left"/>
      </w:pPr>
      <w:r>
        <w:rPr>
          <w:spacing w:val="-3"/>
        </w:rPr>
        <w:t>报告期内提名委员会积极关注和参与研究公司的发展，对公司的董事和高级管理</w:t>
      </w:r>
      <w:r>
        <w:rPr/>
        <w:t> 人员的人选、选择标准和程序进行选择并提出建议，发挥了提名委员会的作用。</w:t>
      </w:r>
    </w:p>
    <w:p>
      <w:pPr>
        <w:spacing w:line="240" w:lineRule="auto" w:before="2"/>
        <w:rPr>
          <w:rFonts w:ascii="宋体" w:hAnsi="宋体" w:cs="宋体" w:eastAsia="宋体" w:hint="default"/>
          <w:sz w:val="27"/>
          <w:szCs w:val="27"/>
        </w:rPr>
      </w:pPr>
    </w:p>
    <w:p>
      <w:pPr>
        <w:pStyle w:val="Heading5"/>
        <w:spacing w:line="240" w:lineRule="auto"/>
        <w:ind w:left="710" w:right="100"/>
        <w:jc w:val="left"/>
        <w:rPr>
          <w:rFonts w:ascii="宋体" w:hAnsi="宋体" w:cs="宋体" w:eastAsia="宋体" w:hint="default"/>
          <w:b w:val="0"/>
          <w:bCs w:val="0"/>
        </w:rPr>
      </w:pPr>
      <w:r>
        <w:rPr>
          <w:rFonts w:ascii="宋体" w:hAnsi="宋体" w:cs="宋体" w:eastAsia="宋体" w:hint="default"/>
        </w:rPr>
        <w:t>六、内幕信息知情人管理制度的执行情况</w:t>
      </w:r>
      <w:r>
        <w:rPr>
          <w:rFonts w:ascii="宋体" w:hAnsi="宋体" w:cs="宋体" w:eastAsia="宋体" w:hint="default"/>
          <w:b w:val="0"/>
          <w:bCs w:val="0"/>
        </w:rPr>
      </w:r>
    </w:p>
    <w:p>
      <w:pPr>
        <w:spacing w:line="240" w:lineRule="auto" w:before="10"/>
        <w:rPr>
          <w:rFonts w:ascii="宋体" w:hAnsi="宋体" w:cs="宋体" w:eastAsia="宋体" w:hint="default"/>
          <w:b/>
          <w:bCs/>
          <w:sz w:val="20"/>
          <w:szCs w:val="20"/>
        </w:rPr>
      </w:pPr>
    </w:p>
    <w:p>
      <w:pPr>
        <w:pStyle w:val="BodyText"/>
        <w:spacing w:line="386" w:lineRule="auto" w:before="0"/>
        <w:ind w:left="708" w:right="278"/>
        <w:jc w:val="left"/>
      </w:pPr>
      <w:r>
        <w:rPr/>
        <w:t>（一）制度的建立情况 为进一步规范公司内幕信息管理行为，加强内幕信息保密工作，维护公司信息</w:t>
      </w:r>
    </w:p>
    <w:p>
      <w:pPr>
        <w:pStyle w:val="BodyText"/>
        <w:spacing w:line="357" w:lineRule="auto" w:before="7"/>
        <w:ind w:right="232"/>
        <w:jc w:val="both"/>
      </w:pPr>
      <w:r>
        <w:rPr>
          <w:spacing w:val="-3"/>
        </w:rPr>
        <w:t>披露的公开、公平、公正原则，根据《公司法》、《证券法》、《上市公司信息披露</w:t>
      </w:r>
      <w:r>
        <w:rPr>
          <w:spacing w:val="-107"/>
        </w:rPr>
        <w:t> </w:t>
      </w:r>
      <w:r>
        <w:rPr>
          <w:spacing w:val="-107"/>
        </w:rPr>
      </w:r>
      <w:r>
        <w:rPr>
          <w:spacing w:val="-3"/>
        </w:rPr>
        <w:t>管理办法》、《深圳证券交易所创业板股票上市规则》、《深圳证券交易所创业板上</w:t>
      </w:r>
      <w:r>
        <w:rPr>
          <w:spacing w:val="-103"/>
        </w:rPr>
        <w:t> </w:t>
      </w:r>
      <w:r>
        <w:rPr>
          <w:spacing w:val="-103"/>
        </w:rPr>
      </w:r>
      <w:r>
        <w:rPr/>
        <w:t>市公司规范运作指引》及其他相关法律、法规和规定，结合公司实际情况，</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3 </w:t>
      </w:r>
      <w:r>
        <w:rPr>
          <w:rFonts w:ascii="新宋体" w:hAnsi="新宋体" w:cs="新宋体" w:eastAsia="新宋体" w:hint="default"/>
        </w:rPr>
        <w:t>月</w:t>
      </w:r>
      <w:r>
        <w:rPr>
          <w:rFonts w:ascii="新宋体" w:hAnsi="新宋体" w:cs="新宋体" w:eastAsia="新宋体" w:hint="default"/>
        </w:rPr>
        <w:t>4</w:t>
      </w:r>
      <w:r>
        <w:rPr>
          <w:rFonts w:ascii="新宋体" w:hAnsi="新宋体" w:cs="新宋体" w:eastAsia="新宋体" w:hint="default"/>
        </w:rPr>
        <w:t>日，公司第一届董事会第十一次会议审议</w:t>
      </w:r>
      <w:r>
        <w:rPr/>
        <w:t>制定《内幕信息知情人登记制度》，对 </w:t>
      </w:r>
      <w:r>
        <w:rPr>
          <w:spacing w:val="-3"/>
        </w:rPr>
        <w:t>内幕信息及内幕信息知情人的定义及认定标准、内幕信息的保密义务及违规处罚、内</w:t>
      </w:r>
    </w:p>
    <w:p>
      <w:pPr>
        <w:spacing w:after="0" w:line="357" w:lineRule="auto"/>
        <w:jc w:val="both"/>
        <w:sectPr>
          <w:pgSz w:w="11910" w:h="16840"/>
          <w:pgMar w:header="544" w:footer="980" w:top="1140" w:bottom="1180" w:left="1560" w:right="1180"/>
        </w:sectPr>
      </w:pPr>
    </w:p>
    <w:p>
      <w:pPr>
        <w:spacing w:line="240" w:lineRule="auto" w:before="3"/>
        <w:rPr>
          <w:rFonts w:ascii="宋体" w:hAnsi="宋体" w:cs="宋体" w:eastAsia="宋体" w:hint="default"/>
          <w:sz w:val="29"/>
          <w:szCs w:val="29"/>
        </w:rPr>
      </w:pPr>
    </w:p>
    <w:p>
      <w:pPr>
        <w:pStyle w:val="BodyText"/>
        <w:spacing w:line="357" w:lineRule="auto" w:before="26"/>
        <w:ind w:right="100"/>
        <w:jc w:val="left"/>
      </w:pPr>
      <w:r>
        <w:rPr>
          <w:spacing w:val="-3"/>
        </w:rPr>
        <w:t>幕信息的传递、审核及披露以及内幕信息知情人的登记备案工作程序等内容做出了明</w:t>
      </w:r>
      <w:r>
        <w:rPr>
          <w:spacing w:val="-103"/>
        </w:rPr>
        <w:t> </w:t>
      </w:r>
      <w:r>
        <w:rPr>
          <w:spacing w:val="-103"/>
        </w:rPr>
      </w:r>
      <w:r>
        <w:rPr/>
        <w:t>确规定。</w:t>
      </w:r>
    </w:p>
    <w:p>
      <w:pPr>
        <w:pStyle w:val="BodyText"/>
        <w:spacing w:line="386" w:lineRule="auto" w:before="77"/>
        <w:ind w:left="708" w:right="4478"/>
        <w:jc w:val="left"/>
      </w:pPr>
      <w:r>
        <w:rPr/>
        <w:t>（二）制度的具体执行情况 </w:t>
      </w:r>
      <w:r>
        <w:rPr>
          <w:rFonts w:ascii="宋体" w:hAnsi="宋体" w:cs="宋体" w:eastAsia="宋体" w:hint="default"/>
        </w:rPr>
        <w:t>1</w:t>
      </w:r>
      <w:r>
        <w:rPr/>
        <w:t>、定期报告披露期间的信息保密工作</w:t>
      </w:r>
    </w:p>
    <w:p>
      <w:pPr>
        <w:pStyle w:val="BodyText"/>
        <w:spacing w:line="357" w:lineRule="auto" w:before="48"/>
        <w:ind w:right="233" w:firstLine="566"/>
        <w:jc w:val="both"/>
      </w:pPr>
      <w:r>
        <w:rPr/>
        <w:t>公司按照《内幕信息知情人登记制度》的有关规定，严格执行对外部单位报送 </w:t>
      </w:r>
      <w:r>
        <w:rPr>
          <w:spacing w:val="-3"/>
        </w:rPr>
        <w:t>信息以及外部信息使用人的各项监管要求，在定期报告披露期间做好公司的内幕信息</w:t>
      </w:r>
      <w:r>
        <w:rPr>
          <w:spacing w:val="-103"/>
        </w:rPr>
        <w:t> </w:t>
      </w:r>
      <w:r>
        <w:rPr>
          <w:spacing w:val="-103"/>
        </w:rPr>
      </w:r>
      <w:r>
        <w:rPr>
          <w:spacing w:val="-3"/>
        </w:rPr>
        <w:t>保密工作。经过自查，公司董事、监事、高级管理人员及其他内幕信息知情人员未出</w:t>
      </w:r>
      <w:r>
        <w:rPr>
          <w:spacing w:val="-101"/>
        </w:rPr>
        <w:t> </w:t>
      </w:r>
      <w:r>
        <w:rPr>
          <w:spacing w:val="-101"/>
        </w:rPr>
      </w:r>
      <w:r>
        <w:rPr/>
        <w:t>现利用内幕信息从事内幕交易的情况。</w:t>
      </w:r>
    </w:p>
    <w:p>
      <w:pPr>
        <w:pStyle w:val="BodyText"/>
        <w:spacing w:line="357" w:lineRule="auto" w:before="77"/>
        <w:ind w:right="112" w:firstLine="566"/>
        <w:jc w:val="left"/>
        <w:rPr>
          <w:rFonts w:ascii="新宋体" w:hAnsi="新宋体" w:cs="新宋体" w:eastAsia="新宋体" w:hint="default"/>
        </w:rPr>
      </w:pPr>
      <w:r>
        <w:rPr/>
        <w:t>公司定期报告披露期间，公司组织董事、监事、高管、证券部、财务部人员及 </w:t>
      </w:r>
      <w:r>
        <w:rPr>
          <w:spacing w:val="-6"/>
        </w:rPr>
        <w:t>相关中介服务机构工作人员签订了《内幕信息知情人登记备案表》及《保密协议书》，</w:t>
      </w:r>
      <w:r>
        <w:rPr>
          <w:spacing w:val="-105"/>
        </w:rPr>
        <w:t> </w:t>
      </w:r>
      <w:r>
        <w:rPr>
          <w:spacing w:val="-105"/>
        </w:rPr>
      </w:r>
      <w:r>
        <w:rPr>
          <w:rFonts w:ascii="新宋体" w:hAnsi="新宋体" w:cs="新宋体" w:eastAsia="新宋体" w:hint="default"/>
          <w:spacing w:val="-3"/>
        </w:rPr>
        <w:t>并保存于公司董事会办公室，</w:t>
      </w:r>
      <w:r>
        <w:rPr>
          <w:spacing w:val="-3"/>
        </w:rPr>
        <w:t>严格</w:t>
      </w:r>
      <w:r>
        <w:rPr>
          <w:rFonts w:ascii="新宋体" w:hAnsi="新宋体" w:cs="新宋体" w:eastAsia="新宋体" w:hint="default"/>
          <w:spacing w:val="-3"/>
        </w:rPr>
        <w:t>做好了内幕信息的保密工作，并依据各项法规制度</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rPr>
        <w:t>控制内幕信息传递和知情范围。</w:t>
      </w:r>
    </w:p>
    <w:p>
      <w:pPr>
        <w:pStyle w:val="BodyText"/>
        <w:spacing w:line="357" w:lineRule="auto" w:before="74"/>
        <w:ind w:right="237" w:firstLine="566"/>
        <w:jc w:val="both"/>
      </w:pPr>
      <w:r>
        <w:rPr/>
        <w:t>同时，为维护广大投资者的利益，防止相关信息的泄露，在</w:t>
      </w:r>
      <w:r>
        <w:rPr>
          <w:rFonts w:ascii="宋体" w:hAnsi="宋体" w:cs="宋体" w:eastAsia="宋体" w:hint="default"/>
        </w:rPr>
        <w:t>2010</w:t>
      </w:r>
      <w:r>
        <w:rPr/>
        <w:t>年</w:t>
      </w:r>
      <w:r>
        <w:rPr>
          <w:rFonts w:ascii="宋体" w:hAnsi="宋体" w:cs="宋体" w:eastAsia="宋体" w:hint="default"/>
        </w:rPr>
        <w:t>3</w:t>
      </w:r>
      <w:r>
        <w:rPr/>
        <w:t>月</w:t>
      </w:r>
      <w:r>
        <w:rPr>
          <w:rFonts w:ascii="宋体" w:hAnsi="宋体" w:cs="宋体" w:eastAsia="宋体" w:hint="default"/>
        </w:rPr>
        <w:t>4</w:t>
      </w:r>
      <w:r>
        <w:rPr/>
        <w:t>日召开 </w:t>
      </w:r>
      <w:r>
        <w:rPr>
          <w:spacing w:val="-3"/>
        </w:rPr>
        <w:t>董事会讨论</w:t>
      </w:r>
      <w:r>
        <w:rPr>
          <w:rFonts w:ascii="宋体" w:hAnsi="宋体" w:cs="宋体" w:eastAsia="宋体" w:hint="default"/>
          <w:spacing w:val="-3"/>
        </w:rPr>
        <w:t>2009</w:t>
      </w:r>
      <w:r>
        <w:rPr>
          <w:spacing w:val="-3"/>
        </w:rPr>
        <w:t>年度报告及利润分配等重大事项时，董事会特向深圳证券交易所申请</w:t>
      </w:r>
      <w:r>
        <w:rPr>
          <w:spacing w:val="-98"/>
        </w:rPr>
        <w:t> </w:t>
      </w:r>
      <w:r>
        <w:rPr>
          <w:spacing w:val="-98"/>
        </w:rPr>
      </w:r>
      <w:r>
        <w:rPr/>
        <w:t>了股票的临时停牌，至相关信息披露当日起复牌。</w:t>
      </w:r>
    </w:p>
    <w:p>
      <w:pPr>
        <w:pStyle w:val="BodyText"/>
        <w:spacing w:line="388" w:lineRule="auto" w:before="77"/>
        <w:ind w:left="708" w:right="278"/>
        <w:jc w:val="left"/>
      </w:pPr>
      <w:r>
        <w:rPr>
          <w:rFonts w:ascii="宋体" w:hAnsi="宋体" w:cs="宋体" w:eastAsia="宋体" w:hint="default"/>
        </w:rPr>
        <w:t>2</w:t>
      </w:r>
      <w:r>
        <w:rPr/>
        <w:t>、基金公司调研期间的信息保密工作 在定期报告及重大事项披露前的一段时间内，公司尽量避免基金公司的调研，</w:t>
      </w:r>
    </w:p>
    <w:p>
      <w:pPr>
        <w:pStyle w:val="BodyText"/>
        <w:spacing w:line="386" w:lineRule="auto" w:before="5"/>
        <w:ind w:left="708" w:right="278" w:hanging="567"/>
        <w:jc w:val="left"/>
      </w:pPr>
      <w:r>
        <w:rPr/>
        <w:t>努力做好定期报告及重大事项披露期间的信息保密工作。 在日常的工作中接待基金公司调研，董事会办公室切实履行相关的信息保密工</w:t>
      </w:r>
    </w:p>
    <w:p>
      <w:pPr>
        <w:pStyle w:val="BodyText"/>
        <w:spacing w:line="357" w:lineRule="auto" w:before="7"/>
        <w:ind w:right="124"/>
        <w:jc w:val="left"/>
      </w:pPr>
      <w:r>
        <w:rPr/>
        <w:t>作程序。在进行调研前，先对调研员的个人信息进行备案，同时签署《保密协议书》 </w:t>
      </w:r>
      <w:r>
        <w:rPr>
          <w:spacing w:val="-3"/>
        </w:rPr>
        <w:t>及《承诺书》，调研员对在调研过程中知悉的公司重大信息负有保密义务，并承诺在</w:t>
      </w:r>
      <w:r>
        <w:rPr>
          <w:spacing w:val="-104"/>
        </w:rPr>
        <w:t> </w:t>
      </w:r>
      <w:r>
        <w:rPr>
          <w:spacing w:val="-104"/>
        </w:rPr>
      </w:r>
      <w:r>
        <w:rPr>
          <w:spacing w:val="-3"/>
        </w:rPr>
        <w:t>对外出具报告前需经上市公司认可，否则将承担相应的责任。在调研过程中，董事会</w:t>
      </w:r>
      <w:r>
        <w:rPr>
          <w:spacing w:val="-105"/>
        </w:rPr>
        <w:t> </w:t>
      </w:r>
      <w:r>
        <w:rPr>
          <w:spacing w:val="-105"/>
        </w:rPr>
      </w:r>
      <w:r>
        <w:rPr/>
        <w:t>办公室人员认真做好相关会议记录，记录调研员的所提的问题及公司高管的答复。</w:t>
      </w:r>
    </w:p>
    <w:p>
      <w:pPr>
        <w:pStyle w:val="BodyText"/>
        <w:spacing w:line="388" w:lineRule="auto" w:before="77"/>
        <w:ind w:left="708" w:right="278"/>
        <w:jc w:val="left"/>
      </w:pPr>
      <w:r>
        <w:rPr>
          <w:rFonts w:ascii="宋体" w:hAnsi="宋体" w:cs="宋体" w:eastAsia="宋体" w:hint="default"/>
        </w:rPr>
        <w:t>3</w:t>
      </w:r>
      <w:r>
        <w:rPr/>
        <w:t>、其他重大事件的信息保密工作 在其他重大事项（如对外投资等）未披露前，公司及相关信息披露义务人采取</w:t>
      </w:r>
    </w:p>
    <w:p>
      <w:pPr>
        <w:pStyle w:val="BodyText"/>
        <w:spacing w:line="240" w:lineRule="auto" w:before="5"/>
        <w:ind w:right="100"/>
        <w:jc w:val="left"/>
      </w:pPr>
      <w:r>
        <w:rPr/>
        <w:t>保密措施，签订相关的保密协议，以保证信息处于可控范围。</w:t>
      </w:r>
    </w:p>
    <w:p>
      <w:pPr>
        <w:spacing w:after="0" w:line="240" w:lineRule="auto"/>
        <w:jc w:val="left"/>
        <w:sectPr>
          <w:pgSz w:w="11910" w:h="16840"/>
          <w:pgMar w:header="544" w:footer="980" w:top="1140" w:bottom="1180" w:left="1560" w:right="118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Heading5"/>
        <w:spacing w:line="240" w:lineRule="auto" w:before="26"/>
        <w:ind w:left="710" w:right="100"/>
        <w:jc w:val="left"/>
        <w:rPr>
          <w:rFonts w:ascii="宋体" w:hAnsi="宋体" w:cs="宋体" w:eastAsia="宋体" w:hint="default"/>
          <w:b w:val="0"/>
          <w:bCs w:val="0"/>
        </w:rPr>
      </w:pPr>
      <w:r>
        <w:rPr>
          <w:rFonts w:ascii="宋体" w:hAnsi="宋体" w:cs="宋体" w:eastAsia="宋体" w:hint="default"/>
        </w:rPr>
        <w:t>七、公司内部控制的建立健全情况</w:t>
      </w:r>
      <w:r>
        <w:rPr>
          <w:rFonts w:ascii="宋体" w:hAnsi="宋体" w:cs="宋体" w:eastAsia="宋体" w:hint="default"/>
          <w:b w:val="0"/>
          <w:bCs w:val="0"/>
        </w:rPr>
      </w:r>
    </w:p>
    <w:p>
      <w:pPr>
        <w:spacing w:line="240" w:lineRule="auto" w:before="13"/>
        <w:rPr>
          <w:rFonts w:ascii="宋体" w:hAnsi="宋体" w:cs="宋体" w:eastAsia="宋体" w:hint="default"/>
          <w:b/>
          <w:bCs/>
          <w:sz w:val="35"/>
          <w:szCs w:val="35"/>
        </w:rPr>
      </w:pPr>
    </w:p>
    <w:p>
      <w:pPr>
        <w:spacing w:line="388" w:lineRule="auto" w:before="0"/>
        <w:ind w:left="621" w:right="100" w:hanging="56"/>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
          <w:sz w:val="24"/>
          <w:szCs w:val="24"/>
        </w:rPr>
        <w:t> </w:t>
      </w:r>
      <w:r>
        <w:rPr>
          <w:rFonts w:ascii="宋体" w:hAnsi="宋体" w:cs="宋体" w:eastAsia="宋体" w:hint="default"/>
          <w:b/>
          <w:bCs/>
          <w:sz w:val="24"/>
          <w:szCs w:val="24"/>
        </w:rPr>
        <w:t>重要的内部控制制度的建立和健全情况</w:t>
      </w:r>
      <w:r>
        <w:rPr>
          <w:rFonts w:ascii="宋体" w:hAnsi="宋体" w:cs="宋体" w:eastAsia="宋体" w:hint="default"/>
          <w:b/>
          <w:bCs/>
          <w:w w:val="99"/>
          <w:sz w:val="24"/>
          <w:szCs w:val="24"/>
        </w:rPr>
        <w:t> </w:t>
      </w:r>
      <w:r>
        <w:rPr>
          <w:rFonts w:ascii="宋体" w:hAnsi="宋体" w:cs="宋体" w:eastAsia="宋体" w:hint="default"/>
          <w:spacing w:val="-13"/>
          <w:sz w:val="24"/>
          <w:szCs w:val="24"/>
        </w:rPr>
        <w:t>公司已建立了《股东大会议事规则》、《董事会议事规则》、《监事会议事规则》、</w:t>
      </w:r>
    </w:p>
    <w:p>
      <w:pPr>
        <w:pStyle w:val="BodyText"/>
        <w:spacing w:line="357" w:lineRule="auto" w:before="5"/>
        <w:ind w:right="124"/>
        <w:jc w:val="left"/>
      </w:pPr>
      <w:r>
        <w:rPr>
          <w:spacing w:val="-3"/>
        </w:rPr>
        <w:t>《独立董事工作制度》、《董事会秘书工作细则》、《信息披露基本制度》、《重大</w:t>
      </w:r>
      <w:r>
        <w:rPr>
          <w:spacing w:val="-105"/>
        </w:rPr>
        <w:t> </w:t>
      </w:r>
      <w:r>
        <w:rPr>
          <w:spacing w:val="-105"/>
        </w:rPr>
      </w:r>
      <w:r>
        <w:rPr>
          <w:spacing w:val="-3"/>
        </w:rPr>
        <w:t>信息内部报告制度》、《募集资金使用管理办法》、《投资管理制度》、《对外担保</w:t>
      </w:r>
      <w:r>
        <w:rPr>
          <w:spacing w:val="-104"/>
        </w:rPr>
        <w:t> </w:t>
      </w:r>
      <w:r>
        <w:rPr>
          <w:spacing w:val="-104"/>
        </w:rPr>
      </w:r>
      <w:r>
        <w:rPr>
          <w:spacing w:val="-3"/>
        </w:rPr>
        <w:t>管理办法》、《关联交易控制与交易制度》、《财务管理制度》等重要的内部控制制</w:t>
      </w:r>
      <w:r>
        <w:rPr>
          <w:spacing w:val="-106"/>
        </w:rPr>
        <w:t> </w:t>
      </w:r>
      <w:r>
        <w:rPr>
          <w:spacing w:val="-106"/>
        </w:rPr>
      </w:r>
      <w:r>
        <w:rPr>
          <w:spacing w:val="-3"/>
        </w:rPr>
        <w:t>度，并严格遵照相关制度执行。公司的关联交易符合公平、公正、公开的原则，并履</w:t>
      </w:r>
      <w:r>
        <w:rPr>
          <w:spacing w:val="-107"/>
        </w:rPr>
        <w:t> </w:t>
      </w:r>
      <w:r>
        <w:rPr>
          <w:spacing w:val="-107"/>
        </w:rPr>
      </w:r>
      <w:r>
        <w:rPr>
          <w:spacing w:val="-3"/>
        </w:rPr>
        <w:t>行了严格的审批手续；对募集资金实行专项存储，保证了募集资金的专款专用，杜绝</w:t>
      </w:r>
      <w:r>
        <w:rPr>
          <w:spacing w:val="-105"/>
        </w:rPr>
        <w:t> </w:t>
      </w:r>
      <w:r>
        <w:rPr>
          <w:spacing w:val="-105"/>
        </w:rPr>
      </w:r>
      <w:r>
        <w:rPr/>
        <w:t>挪用募集资金的情况；提高公司对外投资和对外担保的安全性，以防范潜在的风险， </w:t>
      </w:r>
      <w:r>
        <w:rPr>
          <w:spacing w:val="-3"/>
        </w:rPr>
        <w:t>避免和减少可能发生的损失；明确了公司重大内部信息的报告、传递责任，内幕信息</w:t>
      </w:r>
      <w:r>
        <w:rPr>
          <w:spacing w:val="-105"/>
        </w:rPr>
        <w:t> </w:t>
      </w:r>
      <w:r>
        <w:rPr>
          <w:spacing w:val="-105"/>
        </w:rPr>
      </w:r>
      <w:r>
        <w:rPr>
          <w:spacing w:val="-3"/>
        </w:rPr>
        <w:t>未公开前相关知情人的保密义务，并明确规定了公司信息披露义务人，信息披露内容</w:t>
      </w:r>
      <w:r>
        <w:rPr>
          <w:spacing w:val="-101"/>
        </w:rPr>
        <w:t> </w:t>
      </w:r>
      <w:r>
        <w:rPr>
          <w:spacing w:val="-101"/>
        </w:rPr>
      </w:r>
      <w:r>
        <w:rPr/>
        <w:t>等事项。</w:t>
      </w:r>
    </w:p>
    <w:p>
      <w:pPr>
        <w:spacing w:line="240" w:lineRule="auto" w:before="2"/>
        <w:rPr>
          <w:rFonts w:ascii="宋体" w:hAnsi="宋体" w:cs="宋体" w:eastAsia="宋体" w:hint="default"/>
          <w:sz w:val="21"/>
          <w:szCs w:val="21"/>
        </w:rPr>
      </w:pPr>
    </w:p>
    <w:p>
      <w:pPr>
        <w:spacing w:line="386" w:lineRule="auto" w:before="0"/>
        <w:ind w:left="621" w:right="101" w:hanging="56"/>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9"/>
          <w:sz w:val="24"/>
          <w:szCs w:val="24"/>
        </w:rPr>
        <w:t> </w:t>
      </w:r>
      <w:r>
        <w:rPr>
          <w:rFonts w:ascii="宋体" w:hAnsi="宋体" w:cs="宋体" w:eastAsia="宋体" w:hint="default"/>
          <w:b/>
          <w:bCs/>
          <w:sz w:val="24"/>
          <w:szCs w:val="24"/>
        </w:rPr>
        <w:t>内部控制检查监督部门的设置情况</w:t>
      </w:r>
      <w:r>
        <w:rPr>
          <w:rFonts w:ascii="宋体" w:hAnsi="宋体" w:cs="宋体" w:eastAsia="宋体" w:hint="default"/>
          <w:b/>
          <w:bCs/>
          <w:w w:val="99"/>
          <w:sz w:val="24"/>
          <w:szCs w:val="24"/>
        </w:rPr>
        <w:t> </w:t>
      </w:r>
      <w:r>
        <w:rPr>
          <w:rFonts w:ascii="宋体" w:hAnsi="宋体" w:cs="宋体" w:eastAsia="宋体" w:hint="default"/>
          <w:spacing w:val="-6"/>
          <w:sz w:val="24"/>
          <w:szCs w:val="24"/>
        </w:rPr>
        <w:t>公司成立了董事会下属的审计委员会，审计委员会有三名成员，全部由董事组成，</w:t>
      </w:r>
    </w:p>
    <w:p>
      <w:pPr>
        <w:pStyle w:val="BodyText"/>
        <w:spacing w:line="357" w:lineRule="auto" w:before="8"/>
        <w:ind w:right="124"/>
        <w:jc w:val="left"/>
      </w:pPr>
      <w:r>
        <w:rPr>
          <w:spacing w:val="-3"/>
        </w:rPr>
        <w:t>独立董事占半数以上并担任召集人，并有一名独立董事为会计专业人士。审计委员会</w:t>
      </w:r>
      <w:r>
        <w:rPr>
          <w:spacing w:val="-101"/>
        </w:rPr>
        <w:t> </w:t>
      </w:r>
      <w:r>
        <w:rPr>
          <w:spacing w:val="-101"/>
        </w:rPr>
      </w:r>
      <w:r>
        <w:rPr/>
        <w:t>主要负责公司的内、外部审计的监督工作，监督公司的内部审计制度及其实施情况。 </w:t>
      </w:r>
      <w:r>
        <w:rPr>
          <w:spacing w:val="3"/>
        </w:rPr>
        <w:t>公司设立了独立于财务部直接对审计委员会负责的审计部，审计部设有四名专职人</w:t>
      </w:r>
      <w:r>
        <w:rPr>
          <w:spacing w:val="-95"/>
        </w:rPr>
        <w:t> </w:t>
      </w:r>
      <w:r>
        <w:rPr>
          <w:spacing w:val="-95"/>
        </w:rPr>
      </w:r>
      <w:r>
        <w:rPr/>
        <w:t>员。</w:t>
      </w:r>
    </w:p>
    <w:p>
      <w:pPr>
        <w:spacing w:line="240" w:lineRule="auto" w:before="2"/>
        <w:rPr>
          <w:rFonts w:ascii="宋体" w:hAnsi="宋体" w:cs="宋体" w:eastAsia="宋体" w:hint="default"/>
          <w:sz w:val="21"/>
          <w:szCs w:val="21"/>
        </w:rPr>
      </w:pPr>
    </w:p>
    <w:p>
      <w:pPr>
        <w:spacing w:line="388" w:lineRule="auto" w:before="0"/>
        <w:ind w:left="621" w:right="100" w:hanging="56"/>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9"/>
          <w:sz w:val="24"/>
          <w:szCs w:val="24"/>
        </w:rPr>
        <w:t> </w:t>
      </w:r>
      <w:r>
        <w:rPr>
          <w:rFonts w:ascii="宋体" w:hAnsi="宋体" w:cs="宋体" w:eastAsia="宋体" w:hint="default"/>
          <w:b/>
          <w:bCs/>
          <w:sz w:val="24"/>
          <w:szCs w:val="24"/>
        </w:rPr>
        <w:t>董事会对内部控制有关工作的安排</w:t>
      </w:r>
      <w:r>
        <w:rPr>
          <w:rFonts w:ascii="宋体" w:hAnsi="宋体" w:cs="宋体" w:eastAsia="宋体" w:hint="default"/>
          <w:b/>
          <w:bCs/>
          <w:w w:val="99"/>
          <w:sz w:val="24"/>
          <w:szCs w:val="24"/>
        </w:rPr>
        <w:t> </w:t>
      </w:r>
      <w:r>
        <w:rPr>
          <w:rFonts w:ascii="宋体" w:hAnsi="宋体" w:cs="宋体" w:eastAsia="宋体" w:hint="default"/>
          <w:spacing w:val="-3"/>
          <w:sz w:val="24"/>
          <w:szCs w:val="24"/>
        </w:rPr>
        <w:t>2011</w:t>
      </w:r>
      <w:r>
        <w:rPr>
          <w:rFonts w:ascii="宋体" w:hAnsi="宋体" w:cs="宋体" w:eastAsia="宋体" w:hint="default"/>
          <w:spacing w:val="-3"/>
          <w:sz w:val="24"/>
          <w:szCs w:val="24"/>
        </w:rPr>
        <w:t>年度，公司董事会将按照《企业内部控制基本规范》的要求，进一步完善公</w:t>
      </w:r>
    </w:p>
    <w:p>
      <w:pPr>
        <w:pStyle w:val="BodyText"/>
        <w:spacing w:line="357" w:lineRule="auto" w:before="5"/>
        <w:ind w:right="234"/>
        <w:jc w:val="both"/>
      </w:pPr>
      <w:r>
        <w:rPr>
          <w:spacing w:val="-3"/>
        </w:rPr>
        <w:t>司的内部控制。董事会审计委员会持续监督公司的内部审计制度的完善和内部审计工</w:t>
      </w:r>
      <w:r>
        <w:rPr>
          <w:spacing w:val="-103"/>
        </w:rPr>
        <w:t> </w:t>
      </w:r>
      <w:r>
        <w:rPr>
          <w:spacing w:val="-103"/>
        </w:rPr>
      </w:r>
      <w:r>
        <w:rPr>
          <w:spacing w:val="-3"/>
        </w:rPr>
        <w:t>作的开展，关注公司内控制度的建设及执行。董事会审计委员会将定期召开会议，审</w:t>
      </w:r>
      <w:r>
        <w:rPr>
          <w:spacing w:val="-105"/>
        </w:rPr>
        <w:t> </w:t>
      </w:r>
      <w:r>
        <w:rPr>
          <w:spacing w:val="-105"/>
        </w:rPr>
      </w:r>
      <w:r>
        <w:rPr>
          <w:spacing w:val="-3"/>
        </w:rPr>
        <w:t>议公司审计部审核的募集资金的使用情况报告和工作总结，报告公司的内部审计工作</w:t>
      </w:r>
      <w:r>
        <w:rPr>
          <w:spacing w:val="-103"/>
        </w:rPr>
        <w:t> </w:t>
      </w:r>
      <w:r>
        <w:rPr>
          <w:spacing w:val="-103"/>
        </w:rPr>
      </w:r>
      <w:r>
        <w:rPr>
          <w:spacing w:val="-3"/>
        </w:rPr>
        <w:t>情况。审计部将按照</w:t>
      </w:r>
      <w:r>
        <w:rPr>
          <w:rFonts w:ascii="宋体" w:hAnsi="宋体" w:cs="宋体" w:eastAsia="宋体" w:hint="default"/>
          <w:spacing w:val="-3"/>
        </w:rPr>
        <w:t>2011</w:t>
      </w:r>
      <w:r>
        <w:rPr>
          <w:spacing w:val="-3"/>
        </w:rPr>
        <w:t>年的工作计划实施内部审计工作，持续评价内部控制的有效</w:t>
      </w:r>
      <w:r>
        <w:rPr>
          <w:spacing w:val="-95"/>
        </w:rPr>
        <w:t> </w:t>
      </w:r>
      <w:r>
        <w:rPr>
          <w:spacing w:val="-95"/>
        </w:rPr>
      </w:r>
      <w:r>
        <w:rPr/>
        <w:t>性，并向审计委员会报告。</w:t>
      </w:r>
    </w:p>
    <w:p>
      <w:pPr>
        <w:spacing w:line="240" w:lineRule="auto" w:before="2"/>
        <w:rPr>
          <w:rFonts w:ascii="宋体" w:hAnsi="宋体" w:cs="宋体" w:eastAsia="宋体" w:hint="default"/>
          <w:sz w:val="21"/>
          <w:szCs w:val="21"/>
        </w:rPr>
      </w:pPr>
    </w:p>
    <w:p>
      <w:pPr>
        <w:spacing w:line="388" w:lineRule="auto" w:before="0"/>
        <w:ind w:left="621" w:right="230" w:hanging="56"/>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9"/>
          <w:sz w:val="24"/>
          <w:szCs w:val="24"/>
        </w:rPr>
        <w:t> </w:t>
      </w:r>
      <w:r>
        <w:rPr>
          <w:rFonts w:ascii="宋体" w:hAnsi="宋体" w:cs="宋体" w:eastAsia="宋体" w:hint="default"/>
          <w:b/>
          <w:bCs/>
          <w:sz w:val="24"/>
          <w:szCs w:val="24"/>
        </w:rPr>
        <w:t>公司内部控制自我评价的相关意见</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报告期内，针对公司财务报告、信息披露、非经营性占用、关联交易、对外担保</w:t>
      </w:r>
    </w:p>
    <w:p>
      <w:pPr>
        <w:spacing w:after="0" w:line="388" w:lineRule="auto"/>
        <w:jc w:val="left"/>
        <w:rPr>
          <w:rFonts w:ascii="宋体" w:hAnsi="宋体" w:cs="宋体" w:eastAsia="宋体" w:hint="default"/>
          <w:sz w:val="24"/>
          <w:szCs w:val="24"/>
        </w:rPr>
        <w:sectPr>
          <w:pgSz w:w="11910" w:h="16840"/>
          <w:pgMar w:header="544" w:footer="980" w:top="1140" w:bottom="1180" w:left="1560" w:right="1180"/>
        </w:sectPr>
      </w:pPr>
    </w:p>
    <w:p>
      <w:pPr>
        <w:spacing w:line="240" w:lineRule="auto" w:before="3"/>
        <w:rPr>
          <w:rFonts w:ascii="宋体" w:hAnsi="宋体" w:cs="宋体" w:eastAsia="宋体" w:hint="default"/>
          <w:sz w:val="29"/>
          <w:szCs w:val="29"/>
        </w:rPr>
      </w:pPr>
    </w:p>
    <w:p>
      <w:pPr>
        <w:pStyle w:val="BodyText"/>
        <w:spacing w:line="357" w:lineRule="auto" w:before="26"/>
        <w:ind w:right="193"/>
        <w:jc w:val="both"/>
      </w:pPr>
      <w:r>
        <w:rPr>
          <w:spacing w:val="-3"/>
        </w:rPr>
        <w:t>等事务相关的内部控制制度的建立和实施情况进行了审查，审计委员会出具了《河南</w:t>
      </w:r>
      <w:r>
        <w:rPr>
          <w:spacing w:val="-101"/>
        </w:rPr>
        <w:t> </w:t>
      </w:r>
      <w:r>
        <w:rPr>
          <w:spacing w:val="-101"/>
        </w:rPr>
      </w:r>
      <w:r>
        <w:rPr>
          <w:spacing w:val="-3"/>
        </w:rPr>
        <w:t>汉威电子股份有限公司</w:t>
      </w:r>
      <w:r>
        <w:rPr>
          <w:rFonts w:ascii="宋体" w:hAnsi="宋体" w:cs="宋体" w:eastAsia="宋体" w:hint="default"/>
          <w:spacing w:val="-3"/>
        </w:rPr>
        <w:t>2010</w:t>
      </w:r>
      <w:r>
        <w:rPr>
          <w:spacing w:val="-3"/>
        </w:rPr>
        <w:t>年度内部控制自我评价报告》，并提交公司第二届董事会</w:t>
      </w:r>
      <w:r>
        <w:rPr>
          <w:spacing w:val="-97"/>
        </w:rPr>
        <w:t> </w:t>
      </w:r>
      <w:r>
        <w:rPr>
          <w:spacing w:val="-97"/>
        </w:rPr>
      </w:r>
      <w:r>
        <w:rPr>
          <w:spacing w:val="-3"/>
        </w:rPr>
        <w:t>第二次会议审议通过，公司独立董事、监事、保荐机构及会计师事务所对该报告发表</w:t>
      </w:r>
      <w:r>
        <w:rPr>
          <w:spacing w:val="-106"/>
        </w:rPr>
        <w:t> </w:t>
      </w:r>
      <w:r>
        <w:rPr>
          <w:spacing w:val="-106"/>
        </w:rPr>
      </w:r>
      <w:r>
        <w:rPr/>
        <w:t>了意见（该报告刊登在</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6</w:t>
      </w:r>
      <w:r>
        <w:rPr/>
        <w:t>日的巨潮资讯网上）。</w:t>
      </w:r>
    </w:p>
    <w:p>
      <w:pPr>
        <w:pStyle w:val="BodyText"/>
        <w:spacing w:line="357" w:lineRule="auto"/>
        <w:ind w:right="192" w:firstLine="479"/>
        <w:jc w:val="both"/>
      </w:pPr>
      <w:r>
        <w:rPr>
          <w:spacing w:val="-3"/>
        </w:rPr>
        <w:t>独立董事对公司内部控制自我评价的独立意见：公司已建立了较为完善的内部控</w:t>
      </w:r>
      <w:r>
        <w:rPr/>
        <w:t> </w:t>
      </w:r>
      <w:r>
        <w:rPr>
          <w:spacing w:val="-3"/>
        </w:rPr>
        <w:t>制制度体系并能得到有效的执行。公司内部控制的自我评价报告真实、客观地反映了</w:t>
      </w:r>
      <w:r>
        <w:rPr>
          <w:spacing w:val="-100"/>
        </w:rPr>
        <w:t> </w:t>
      </w:r>
      <w:r>
        <w:rPr>
          <w:spacing w:val="-100"/>
        </w:rPr>
      </w:r>
      <w:r>
        <w:rPr>
          <w:spacing w:val="-3"/>
        </w:rPr>
        <w:t>公司内部控制制度的建设及运行情况。公司的法人治理、生产经营、信息披露和重大</w:t>
      </w:r>
      <w:r>
        <w:rPr>
          <w:spacing w:val="-105"/>
        </w:rPr>
        <w:t> </w:t>
      </w:r>
      <w:r>
        <w:rPr>
          <w:spacing w:val="-105"/>
        </w:rPr>
      </w:r>
      <w:r>
        <w:rPr>
          <w:spacing w:val="-3"/>
        </w:rPr>
        <w:t>事项等活动严格按照公司各项内控制度的规定进行，并且对各环节可能存在的内外部</w:t>
      </w:r>
      <w:r>
        <w:rPr>
          <w:spacing w:val="-103"/>
        </w:rPr>
        <w:t> </w:t>
      </w:r>
      <w:r>
        <w:rPr>
          <w:spacing w:val="-103"/>
        </w:rPr>
      </w:r>
      <w:r>
        <w:rPr>
          <w:spacing w:val="-3"/>
        </w:rPr>
        <w:t>风险进行了合理控制，公司各项活动的预定目标基本实现。因此，公司的内部控制是</w:t>
      </w:r>
      <w:r>
        <w:rPr>
          <w:spacing w:val="-105"/>
        </w:rPr>
        <w:t> </w:t>
      </w:r>
      <w:r>
        <w:rPr>
          <w:spacing w:val="-105"/>
        </w:rPr>
      </w:r>
      <w:r>
        <w:rPr/>
        <w:t>有效的。</w:t>
      </w:r>
    </w:p>
    <w:p>
      <w:pPr>
        <w:pStyle w:val="BodyText"/>
        <w:spacing w:line="357" w:lineRule="auto"/>
        <w:ind w:right="193" w:firstLine="479"/>
        <w:jc w:val="both"/>
      </w:pPr>
      <w:r>
        <w:rPr>
          <w:spacing w:val="-3"/>
        </w:rPr>
        <w:t>监事会认为公司现已建立了较为完善的内部控制体系，符合国家相关法律法规要</w:t>
      </w:r>
      <w:r>
        <w:rPr/>
        <w:t> </w:t>
      </w:r>
      <w:r>
        <w:rPr>
          <w:spacing w:val="-3"/>
        </w:rPr>
        <w:t>求以及公司生产经营管理实际需要，并能得到有效执行，内部控制体系的建立对公司</w:t>
      </w:r>
      <w:r>
        <w:rPr>
          <w:spacing w:val="-101"/>
        </w:rPr>
        <w:t> </w:t>
      </w:r>
      <w:r>
        <w:rPr>
          <w:spacing w:val="-101"/>
        </w:rPr>
      </w:r>
      <w:r>
        <w:rPr>
          <w:spacing w:val="-3"/>
        </w:rPr>
        <w:t>经营管理的各个环节起到了较好的风险防范和控制作用，公司内部控制的自我评价报</w:t>
      </w:r>
      <w:r>
        <w:rPr>
          <w:spacing w:val="-103"/>
        </w:rPr>
        <w:t> </w:t>
      </w:r>
      <w:r>
        <w:rPr>
          <w:spacing w:val="-103"/>
        </w:rPr>
      </w:r>
      <w:r>
        <w:rPr/>
        <w:t>告真实、客观地反映了公司内部控制制度的建设及运行情况。</w:t>
      </w:r>
    </w:p>
    <w:p>
      <w:pPr>
        <w:pStyle w:val="BodyText"/>
        <w:spacing w:line="357" w:lineRule="auto"/>
        <w:ind w:right="195" w:firstLine="479"/>
        <w:jc w:val="both"/>
      </w:pPr>
      <w:r>
        <w:rPr>
          <w:spacing w:val="-3"/>
        </w:rPr>
        <w:t>监事会、独立董事关于《公司</w:t>
      </w:r>
      <w:r>
        <w:rPr>
          <w:rFonts w:ascii="宋体" w:hAnsi="宋体" w:cs="宋体" w:eastAsia="宋体" w:hint="default"/>
          <w:spacing w:val="-3"/>
        </w:rPr>
        <w:t>2010</w:t>
      </w:r>
      <w:r>
        <w:rPr>
          <w:spacing w:val="-3"/>
        </w:rPr>
        <w:t>年年度内部控制自我评价报告》的意见刊登在</w:t>
      </w:r>
      <w:r>
        <w:rPr/>
        <w:t> </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6</w:t>
      </w:r>
      <w:r>
        <w:rPr/>
        <w:t>日的巨潮资讯网（</w:t>
      </w:r>
      <w:hyperlink r:id="rId10">
        <w:r>
          <w:rPr>
            <w:rFonts w:ascii="宋体" w:hAnsi="宋体" w:cs="宋体" w:eastAsia="宋体" w:hint="default"/>
          </w:rPr>
          <w:t>http://www.cninfo.com.cn</w:t>
        </w:r>
      </w:hyperlink>
      <w:r>
        <w:rPr/>
        <w:t>）。</w:t>
      </w:r>
    </w:p>
    <w:p>
      <w:pPr>
        <w:pStyle w:val="BodyText"/>
        <w:spacing w:line="357" w:lineRule="auto" w:before="77"/>
        <w:ind w:right="195" w:firstLine="479"/>
        <w:jc w:val="both"/>
      </w:pPr>
      <w:r>
        <w:rPr/>
        <w:t>公司保荐机构国金证券股份有限公司为《公司 </w:t>
      </w:r>
      <w:r>
        <w:rPr>
          <w:rFonts w:ascii="宋体" w:hAnsi="宋体" w:cs="宋体" w:eastAsia="宋体" w:hint="default"/>
        </w:rPr>
        <w:t>2010</w:t>
      </w:r>
      <w:r>
        <w:rPr>
          <w:rFonts w:ascii="宋体" w:hAnsi="宋体" w:cs="宋体" w:eastAsia="宋体" w:hint="default"/>
          <w:spacing w:val="-94"/>
        </w:rPr>
        <w:t> </w:t>
      </w:r>
      <w:r>
        <w:rPr/>
        <w:t>年年度内部控制自我评价报 </w:t>
      </w:r>
      <w:r>
        <w:rPr>
          <w:spacing w:val="-3"/>
        </w:rPr>
        <w:t>告》出具的保荐意见认为：“汉威电子法人治理结构较为完善，现有的内部控制制度</w:t>
      </w:r>
      <w:r>
        <w:rPr>
          <w:spacing w:val="-103"/>
        </w:rPr>
        <w:t> </w:t>
      </w:r>
      <w:r>
        <w:rPr>
          <w:spacing w:val="-103"/>
        </w:rPr>
      </w:r>
      <w:r>
        <w:rPr>
          <w:spacing w:val="-3"/>
        </w:rPr>
        <w:t>符合有关法规和证券监管部门的要求，在所有重大方面保持了与企业经营管理相关的</w:t>
      </w:r>
      <w:r>
        <w:rPr>
          <w:spacing w:val="-103"/>
        </w:rPr>
        <w:t> </w:t>
      </w:r>
      <w:r>
        <w:rPr>
          <w:spacing w:val="-103"/>
        </w:rPr>
      </w:r>
      <w:r>
        <w:rPr>
          <w:spacing w:val="-3"/>
        </w:rPr>
        <w:t>有效内部控制，汉威电子的《内部控制自我评价报告》基本反映了其内部控制制度的</w:t>
      </w:r>
      <w:r>
        <w:rPr>
          <w:spacing w:val="-105"/>
        </w:rPr>
        <w:t> </w:t>
      </w:r>
      <w:r>
        <w:rPr>
          <w:spacing w:val="-105"/>
        </w:rPr>
      </w:r>
      <w:r>
        <w:rPr>
          <w:spacing w:val="-14"/>
        </w:rPr>
        <w:t>建设及运行情况。”</w:t>
      </w:r>
    </w:p>
    <w:p>
      <w:pPr>
        <w:pStyle w:val="BodyText"/>
        <w:spacing w:line="357" w:lineRule="auto" w:before="74"/>
        <w:ind w:right="100" w:firstLine="707"/>
        <w:jc w:val="both"/>
      </w:pPr>
      <w:r>
        <w:rPr>
          <w:spacing w:val="4"/>
        </w:rPr>
        <w:t>《国金证券股份有限公司对河南汉威电子股份有限公司内部控制自我评价报 </w:t>
      </w:r>
      <w:r>
        <w:rPr/>
        <w:t>告的核查意见》刊登在</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6</w:t>
      </w:r>
      <w:r>
        <w:rPr/>
        <w:t>日的巨潮资讯网（</w:t>
      </w:r>
      <w:hyperlink r:id="rId10">
        <w:r>
          <w:rPr>
            <w:rFonts w:ascii="宋体" w:hAnsi="宋体" w:cs="宋体" w:eastAsia="宋体" w:hint="default"/>
          </w:rPr>
          <w:t>http://www.cninfo.com.cn</w:t>
        </w:r>
      </w:hyperlink>
      <w:r>
        <w:rPr/>
        <w:t>）。</w:t>
      </w:r>
    </w:p>
    <w:p>
      <w:pPr>
        <w:pStyle w:val="BodyText"/>
        <w:spacing w:line="357" w:lineRule="auto" w:before="37"/>
        <w:ind w:right="192" w:firstLine="707"/>
        <w:jc w:val="both"/>
      </w:pPr>
      <w:r>
        <w:rPr>
          <w:spacing w:val="3"/>
        </w:rPr>
        <w:t>中磊会计师事务所有限责任公司对</w:t>
      </w:r>
      <w:r>
        <w:rPr>
          <w:rFonts w:ascii="宋体" w:hAnsi="宋体" w:cs="宋体" w:eastAsia="宋体" w:hint="default"/>
          <w:spacing w:val="3"/>
        </w:rPr>
        <w:t>2010</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31</w:t>
      </w:r>
      <w:r>
        <w:rPr>
          <w:spacing w:val="3"/>
        </w:rPr>
        <w:t>日与财务报表相关的公司内</w:t>
      </w:r>
      <w:r>
        <w:rPr>
          <w:spacing w:val="4"/>
        </w:rPr>
        <w:t> </w:t>
      </w:r>
      <w:r>
        <w:rPr>
          <w:spacing w:val="-3"/>
        </w:rPr>
        <w:t>部控制有效性的认定进行了鉴证，出具了《关于河南汉威电子股份有限公司内部控制</w:t>
      </w:r>
      <w:r>
        <w:rPr>
          <w:spacing w:val="-104"/>
        </w:rPr>
        <w:t> </w:t>
      </w:r>
      <w:r>
        <w:rPr>
          <w:spacing w:val="-104"/>
        </w:rPr>
      </w:r>
      <w:r>
        <w:rPr/>
        <w:t>鉴证报告》（中磊专审字</w:t>
      </w:r>
      <w:r>
        <w:rPr>
          <w:rFonts w:ascii="宋体" w:hAnsi="宋体" w:cs="宋体" w:eastAsia="宋体" w:hint="default"/>
        </w:rPr>
        <w:t>[2011]</w:t>
      </w:r>
      <w:r>
        <w:rPr>
          <w:rFonts w:ascii="宋体" w:hAnsi="宋体" w:cs="宋体" w:eastAsia="宋体" w:hint="default"/>
          <w:spacing w:val="21"/>
        </w:rPr>
        <w:t> </w:t>
      </w:r>
      <w:r>
        <w:rPr/>
        <w:t>第</w:t>
      </w:r>
      <w:r>
        <w:rPr>
          <w:rFonts w:ascii="宋体" w:hAnsi="宋体" w:cs="宋体" w:eastAsia="宋体" w:hint="default"/>
        </w:rPr>
        <w:t>0033</w:t>
      </w:r>
      <w:r>
        <w:rPr/>
        <w:t>号）认为：“贵公司按照《企业内部控制基</w:t>
      </w:r>
      <w:r>
        <w:rPr>
          <w:spacing w:val="-118"/>
        </w:rPr>
        <w:t> </w:t>
      </w:r>
      <w:r>
        <w:rPr>
          <w:spacing w:val="-118"/>
        </w:rPr>
      </w:r>
      <w:r>
        <w:rPr/>
        <w:t>本规范》及相关规范于</w:t>
      </w:r>
      <w:r>
        <w:rPr>
          <w:rFonts w:ascii="宋体" w:hAnsi="宋体" w:cs="宋体" w:eastAsia="宋体" w:hint="default"/>
        </w:rPr>
        <w:t>2010</w:t>
      </w:r>
      <w:r>
        <w:rPr/>
        <w:t>年</w:t>
      </w:r>
      <w:r>
        <w:rPr>
          <w:rFonts w:ascii="宋体" w:hAnsi="宋体" w:cs="宋体" w:eastAsia="宋体" w:hint="default"/>
        </w:rPr>
        <w:t>12</w:t>
      </w:r>
      <w:r>
        <w:rPr/>
        <w:t>月</w:t>
      </w:r>
      <w:r>
        <w:rPr>
          <w:rFonts w:ascii="宋体" w:hAnsi="宋体" w:cs="宋体" w:eastAsia="宋体" w:hint="default"/>
        </w:rPr>
        <w:t>31</w:t>
      </w:r>
      <w:r>
        <w:rPr/>
        <w:t>日在所有重大方面保持了有效的内部控制”。</w:t>
      </w:r>
    </w:p>
    <w:p>
      <w:pPr>
        <w:pStyle w:val="BodyText"/>
        <w:spacing w:line="357" w:lineRule="auto"/>
        <w:ind w:right="100" w:firstLine="707"/>
        <w:jc w:val="both"/>
      </w:pPr>
      <w:r>
        <w:rPr>
          <w:spacing w:val="-3"/>
        </w:rPr>
        <w:t>中磊会计师事务所有限责任公司出具的《关于河南汉威电子股份有限公司内部</w:t>
      </w:r>
      <w:r>
        <w:rPr/>
        <w:t> 控制鉴证报告》刊登在</w:t>
      </w:r>
      <w:r>
        <w:rPr>
          <w:rFonts w:ascii="宋体" w:hAnsi="宋体" w:cs="宋体" w:eastAsia="宋体" w:hint="default"/>
        </w:rPr>
        <w:t>2011</w:t>
      </w:r>
      <w:r>
        <w:rPr/>
        <w:t>年</w:t>
      </w:r>
      <w:r>
        <w:rPr>
          <w:rFonts w:ascii="宋体" w:hAnsi="宋体" w:cs="宋体" w:eastAsia="宋体" w:hint="default"/>
        </w:rPr>
        <w:t>4</w:t>
      </w:r>
      <w:r>
        <w:rPr/>
        <w:t>月</w:t>
      </w:r>
      <w:r>
        <w:rPr>
          <w:rFonts w:ascii="宋体" w:hAnsi="宋体" w:cs="宋体" w:eastAsia="宋体" w:hint="default"/>
        </w:rPr>
        <w:t>6</w:t>
      </w:r>
      <w:r>
        <w:rPr/>
        <w:t>日的巨潮资讯网（</w:t>
      </w:r>
      <w:hyperlink r:id="rId10">
        <w:r>
          <w:rPr>
            <w:rFonts w:ascii="宋体" w:hAnsi="宋体" w:cs="宋体" w:eastAsia="宋体" w:hint="default"/>
          </w:rPr>
          <w:t>http://www.cninfo.com.cn</w:t>
        </w:r>
      </w:hyperlink>
      <w:r>
        <w:rPr/>
        <w:t>）。</w:t>
      </w:r>
    </w:p>
    <w:p>
      <w:pPr>
        <w:spacing w:after="0" w:line="357" w:lineRule="auto"/>
        <w:jc w:val="both"/>
        <w:sectPr>
          <w:pgSz w:w="11910" w:h="16840"/>
          <w:pgMar w:header="544" w:footer="980" w:top="1140" w:bottom="1180" w:left="1560" w:right="122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Heading5"/>
        <w:tabs>
          <w:tab w:pos="1821" w:val="left" w:leader="none"/>
        </w:tabs>
        <w:spacing w:line="240" w:lineRule="auto" w:before="26"/>
        <w:ind w:left="708" w:right="0"/>
        <w:jc w:val="left"/>
        <w:rPr>
          <w:rFonts w:ascii="宋体" w:hAnsi="宋体" w:cs="宋体" w:eastAsia="宋体" w:hint="default"/>
          <w:b w:val="0"/>
          <w:bCs w:val="0"/>
        </w:rPr>
      </w:pPr>
      <w:r>
        <w:rPr>
          <w:rFonts w:ascii="宋体" w:hAnsi="宋体" w:cs="宋体" w:eastAsia="宋体" w:hint="default"/>
          <w:w w:val="95"/>
        </w:rPr>
        <w:t>（五）</w:t>
        <w:tab/>
      </w:r>
      <w:r>
        <w:rPr>
          <w:rFonts w:ascii="宋体" w:hAnsi="宋体" w:cs="宋体" w:eastAsia="宋体" w:hint="default"/>
        </w:rPr>
        <w:t>2010</w:t>
      </w:r>
      <w:r>
        <w:rPr>
          <w:rFonts w:ascii="宋体" w:hAnsi="宋体" w:cs="宋体" w:eastAsia="宋体" w:hint="default"/>
        </w:rPr>
        <w:t>年内部控制相关情况披露表</w:t>
      </w:r>
      <w:r>
        <w:rPr>
          <w:rFonts w:ascii="宋体" w:hAnsi="宋体" w:cs="宋体" w:eastAsia="宋体" w:hint="default"/>
          <w:b w:val="0"/>
          <w:bCs w:val="0"/>
        </w:rPr>
      </w:r>
    </w:p>
    <w:p>
      <w:pPr>
        <w:spacing w:line="240" w:lineRule="auto" w:before="11"/>
        <w:rPr>
          <w:rFonts w:ascii="宋体" w:hAnsi="宋体" w:cs="宋体" w:eastAsia="宋体" w:hint="default"/>
          <w:b/>
          <w:bCs/>
          <w:sz w:val="17"/>
          <w:szCs w:val="17"/>
        </w:rPr>
      </w:pPr>
    </w:p>
    <w:tbl>
      <w:tblPr>
        <w:tblW w:w="0" w:type="auto"/>
        <w:jc w:val="left"/>
        <w:tblInd w:w="106" w:type="dxa"/>
        <w:tblLayout w:type="fixed"/>
        <w:tblCellMar>
          <w:top w:w="0" w:type="dxa"/>
          <w:left w:w="0" w:type="dxa"/>
          <w:bottom w:w="0" w:type="dxa"/>
          <w:right w:w="0" w:type="dxa"/>
        </w:tblCellMar>
        <w:tblLook w:val="01E0"/>
      </w:tblPr>
      <w:tblGrid>
        <w:gridCol w:w="5318"/>
        <w:gridCol w:w="290"/>
        <w:gridCol w:w="889"/>
        <w:gridCol w:w="2341"/>
      </w:tblGrid>
      <w:tr>
        <w:trPr>
          <w:trHeight w:val="169" w:hRule="exact"/>
        </w:trPr>
        <w:tc>
          <w:tcPr>
            <w:tcW w:w="5318" w:type="dxa"/>
            <w:vMerge w:val="restart"/>
            <w:tcBorders>
              <w:top w:val="single" w:sz="12" w:space="0" w:color="000000"/>
              <w:left w:val="single" w:sz="12" w:space="0" w:color="000000"/>
              <w:right w:val="single" w:sz="6" w:space="0" w:color="000000"/>
            </w:tcBorders>
            <w:shd w:val="clear" w:color="auto" w:fill="DCDCDC"/>
          </w:tcPr>
          <w:p>
            <w:pPr/>
          </w:p>
        </w:tc>
        <w:tc>
          <w:tcPr>
            <w:tcW w:w="1180" w:type="dxa"/>
            <w:gridSpan w:val="2"/>
            <w:tcBorders>
              <w:top w:val="single" w:sz="12" w:space="0" w:color="000000"/>
              <w:left w:val="single" w:sz="6" w:space="0" w:color="000000"/>
              <w:bottom w:val="nil" w:sz="6" w:space="0" w:color="auto"/>
              <w:right w:val="single" w:sz="6" w:space="0" w:color="000000"/>
            </w:tcBorders>
            <w:shd w:val="clear" w:color="auto" w:fill="DCDCDC"/>
          </w:tcPr>
          <w:p>
            <w:pPr/>
          </w:p>
        </w:tc>
        <w:tc>
          <w:tcPr>
            <w:tcW w:w="2341" w:type="dxa"/>
            <w:vMerge w:val="restart"/>
            <w:tcBorders>
              <w:top w:val="single" w:sz="12" w:space="0" w:color="000000"/>
              <w:left w:val="single" w:sz="6" w:space="0" w:color="000000"/>
              <w:right w:val="single" w:sz="12" w:space="0" w:color="000000"/>
            </w:tcBorders>
            <w:shd w:val="clear" w:color="auto" w:fill="DCDCDC"/>
          </w:tcPr>
          <w:p>
            <w:pPr>
              <w:pStyle w:val="TableParagraph"/>
              <w:spacing w:line="273" w:lineRule="auto" w:before="27"/>
              <w:ind w:left="57" w:right="51"/>
              <w:jc w:val="center"/>
              <w:rPr>
                <w:rFonts w:ascii="宋体" w:hAnsi="宋体" w:cs="宋体" w:eastAsia="宋体" w:hint="default"/>
                <w:sz w:val="21"/>
                <w:szCs w:val="21"/>
              </w:rPr>
            </w:pPr>
            <w:r>
              <w:rPr>
                <w:rFonts w:ascii="宋体" w:hAnsi="宋体" w:cs="宋体" w:eastAsia="宋体" w:hint="default"/>
                <w:spacing w:val="-2"/>
                <w:sz w:val="21"/>
                <w:szCs w:val="21"/>
              </w:rPr>
              <w:t>备注</w:t>
            </w:r>
            <w:r>
              <w:rPr>
                <w:rFonts w:ascii="宋体" w:hAnsi="宋体" w:cs="宋体" w:eastAsia="宋体" w:hint="default"/>
                <w:spacing w:val="-2"/>
                <w:sz w:val="21"/>
                <w:szCs w:val="21"/>
              </w:rPr>
              <w:t>/</w:t>
            </w:r>
            <w:r>
              <w:rPr>
                <w:rFonts w:ascii="宋体" w:hAnsi="宋体" w:cs="宋体" w:eastAsia="宋体" w:hint="default"/>
                <w:spacing w:val="-2"/>
                <w:sz w:val="21"/>
                <w:szCs w:val="21"/>
              </w:rPr>
              <w:t>说明（如选择否或</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不适用，请说明具体原</w:t>
            </w:r>
            <w:r>
              <w:rPr>
                <w:rFonts w:ascii="宋体" w:hAnsi="宋体" w:cs="宋体" w:eastAsia="宋体" w:hint="default"/>
                <w:w w:val="100"/>
                <w:sz w:val="21"/>
                <w:szCs w:val="21"/>
              </w:rPr>
              <w:t> </w:t>
            </w:r>
            <w:r>
              <w:rPr>
                <w:rFonts w:ascii="宋体" w:hAnsi="宋体" w:cs="宋体" w:eastAsia="宋体" w:hint="default"/>
                <w:sz w:val="21"/>
                <w:szCs w:val="21"/>
              </w:rPr>
              <w:t>因）</w:t>
            </w:r>
          </w:p>
        </w:tc>
      </w:tr>
      <w:tr>
        <w:trPr>
          <w:trHeight w:val="156" w:hRule="exact"/>
        </w:trPr>
        <w:tc>
          <w:tcPr>
            <w:tcW w:w="5318" w:type="dxa"/>
            <w:vMerge/>
            <w:tcBorders>
              <w:left w:val="single" w:sz="12" w:space="0" w:color="000000"/>
              <w:bottom w:val="nil" w:sz="6" w:space="0" w:color="auto"/>
              <w:right w:val="single" w:sz="6" w:space="0" w:color="000000"/>
            </w:tcBorders>
            <w:shd w:val="clear" w:color="auto" w:fill="DCDCDC"/>
          </w:tcPr>
          <w:p>
            <w:pPr/>
          </w:p>
        </w:tc>
        <w:tc>
          <w:tcPr>
            <w:tcW w:w="1180" w:type="dxa"/>
            <w:gridSpan w:val="2"/>
            <w:vMerge w:val="restart"/>
            <w:tcBorders>
              <w:top w:val="nil" w:sz="6" w:space="0" w:color="auto"/>
              <w:left w:val="single" w:sz="6" w:space="0" w:color="000000"/>
              <w:right w:val="single" w:sz="6" w:space="0" w:color="000000"/>
            </w:tcBorders>
            <w:shd w:val="clear" w:color="auto" w:fill="DCDCDC"/>
          </w:tcPr>
          <w:p>
            <w:pPr>
              <w:pStyle w:val="TableParagraph"/>
              <w:spacing w:line="273" w:lineRule="auto" w:before="28"/>
              <w:ind w:left="481" w:right="48" w:hanging="42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w:t>
            </w:r>
            <w:r>
              <w:rPr>
                <w:rFonts w:ascii="宋体" w:hAnsi="宋体" w:cs="宋体" w:eastAsia="宋体" w:hint="default"/>
                <w:sz w:val="21"/>
                <w:szCs w:val="21"/>
              </w:rPr>
              <w:t>否</w:t>
            </w:r>
            <w:r>
              <w:rPr>
                <w:rFonts w:ascii="宋体" w:hAnsi="宋体" w:cs="宋体" w:eastAsia="宋体" w:hint="default"/>
                <w:sz w:val="21"/>
                <w:szCs w:val="21"/>
              </w:rPr>
              <w:t>/</w:t>
            </w:r>
            <w:r>
              <w:rPr>
                <w:rFonts w:ascii="宋体" w:hAnsi="宋体" w:cs="宋体" w:eastAsia="宋体" w:hint="default"/>
                <w:sz w:val="21"/>
                <w:szCs w:val="21"/>
              </w:rPr>
              <w:t>不适</w:t>
            </w:r>
            <w:r>
              <w:rPr>
                <w:rFonts w:ascii="宋体" w:hAnsi="宋体" w:cs="宋体" w:eastAsia="宋体" w:hint="default"/>
                <w:spacing w:val="-102"/>
                <w:sz w:val="21"/>
                <w:szCs w:val="21"/>
              </w:rPr>
              <w:t> </w:t>
            </w:r>
            <w:r>
              <w:rPr>
                <w:rFonts w:ascii="宋体" w:hAnsi="宋体" w:cs="宋体" w:eastAsia="宋体" w:hint="default"/>
                <w:sz w:val="21"/>
                <w:szCs w:val="21"/>
              </w:rPr>
              <w:t>用</w:t>
            </w:r>
          </w:p>
        </w:tc>
        <w:tc>
          <w:tcPr>
            <w:tcW w:w="2341" w:type="dxa"/>
            <w:vMerge/>
            <w:tcBorders>
              <w:left w:val="single" w:sz="6" w:space="0" w:color="000000"/>
              <w:right w:val="single" w:sz="12" w:space="0" w:color="000000"/>
            </w:tcBorders>
            <w:shd w:val="clear" w:color="auto" w:fill="DCDCDC"/>
          </w:tcPr>
          <w:p>
            <w:pPr/>
          </w:p>
        </w:tc>
      </w:tr>
      <w:tr>
        <w:trPr>
          <w:trHeight w:val="394" w:hRule="exact"/>
        </w:trPr>
        <w:tc>
          <w:tcPr>
            <w:tcW w:w="5318" w:type="dxa"/>
            <w:tcBorders>
              <w:top w:val="nil" w:sz="6" w:space="0" w:color="auto"/>
              <w:left w:val="single" w:sz="12" w:space="0" w:color="000000"/>
              <w:bottom w:val="nil" w:sz="6" w:space="0" w:color="auto"/>
              <w:right w:val="single" w:sz="6" w:space="0" w:color="000000"/>
            </w:tcBorders>
            <w:shd w:val="clear" w:color="auto" w:fill="DCDCDC"/>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sz w:val="21"/>
                <w:szCs w:val="21"/>
              </w:rPr>
              <w:t>内部控制相关情况</w:t>
            </w:r>
          </w:p>
        </w:tc>
        <w:tc>
          <w:tcPr>
            <w:tcW w:w="1180" w:type="dxa"/>
            <w:gridSpan w:val="2"/>
            <w:vMerge/>
            <w:tcBorders>
              <w:left w:val="single" w:sz="6" w:space="0" w:color="000000"/>
              <w:right w:val="single" w:sz="6" w:space="0" w:color="000000"/>
            </w:tcBorders>
            <w:shd w:val="clear" w:color="auto" w:fill="DCDCDC"/>
          </w:tcPr>
          <w:p>
            <w:pPr/>
          </w:p>
        </w:tc>
        <w:tc>
          <w:tcPr>
            <w:tcW w:w="2341" w:type="dxa"/>
            <w:vMerge/>
            <w:tcBorders>
              <w:left w:val="single" w:sz="6" w:space="0" w:color="000000"/>
              <w:right w:val="single" w:sz="12" w:space="0" w:color="000000"/>
            </w:tcBorders>
            <w:shd w:val="clear" w:color="auto" w:fill="DCDCDC"/>
          </w:tcPr>
          <w:p>
            <w:pPr/>
          </w:p>
        </w:tc>
      </w:tr>
      <w:tr>
        <w:trPr>
          <w:trHeight w:val="156" w:hRule="exact"/>
        </w:trPr>
        <w:tc>
          <w:tcPr>
            <w:tcW w:w="5318" w:type="dxa"/>
            <w:vMerge w:val="restart"/>
            <w:tcBorders>
              <w:top w:val="nil" w:sz="6" w:space="0" w:color="auto"/>
              <w:left w:val="single" w:sz="12" w:space="0" w:color="000000"/>
              <w:right w:val="single" w:sz="6" w:space="0" w:color="000000"/>
            </w:tcBorders>
            <w:shd w:val="clear" w:color="auto" w:fill="DCDCDC"/>
          </w:tcPr>
          <w:p>
            <w:pPr/>
          </w:p>
        </w:tc>
        <w:tc>
          <w:tcPr>
            <w:tcW w:w="1180" w:type="dxa"/>
            <w:gridSpan w:val="2"/>
            <w:vMerge/>
            <w:tcBorders>
              <w:left w:val="single" w:sz="6" w:space="0" w:color="000000"/>
              <w:bottom w:val="nil" w:sz="6" w:space="0" w:color="auto"/>
              <w:right w:val="single" w:sz="6" w:space="0" w:color="000000"/>
            </w:tcBorders>
            <w:shd w:val="clear" w:color="auto" w:fill="DCDCDC"/>
          </w:tcPr>
          <w:p>
            <w:pPr/>
          </w:p>
        </w:tc>
        <w:tc>
          <w:tcPr>
            <w:tcW w:w="2341" w:type="dxa"/>
            <w:vMerge/>
            <w:tcBorders>
              <w:left w:val="single" w:sz="6" w:space="0" w:color="000000"/>
              <w:right w:val="single" w:sz="12" w:space="0" w:color="000000"/>
            </w:tcBorders>
            <w:shd w:val="clear" w:color="auto" w:fill="DCDCDC"/>
          </w:tcPr>
          <w:p>
            <w:pPr/>
          </w:p>
        </w:tc>
      </w:tr>
      <w:tr>
        <w:trPr>
          <w:trHeight w:val="163" w:hRule="exact"/>
        </w:trPr>
        <w:tc>
          <w:tcPr>
            <w:tcW w:w="5318" w:type="dxa"/>
            <w:vMerge/>
            <w:tcBorders>
              <w:left w:val="single" w:sz="12" w:space="0" w:color="000000"/>
              <w:bottom w:val="single" w:sz="6" w:space="0" w:color="000000"/>
              <w:right w:val="single" w:sz="6" w:space="0" w:color="000000"/>
            </w:tcBorders>
            <w:shd w:val="clear" w:color="auto" w:fill="DCDCDC"/>
          </w:tcPr>
          <w:p>
            <w:pPr/>
          </w:p>
        </w:tc>
        <w:tc>
          <w:tcPr>
            <w:tcW w:w="1180" w:type="dxa"/>
            <w:gridSpan w:val="2"/>
            <w:tcBorders>
              <w:top w:val="nil" w:sz="6" w:space="0" w:color="auto"/>
              <w:left w:val="single" w:sz="6" w:space="0" w:color="000000"/>
              <w:bottom w:val="single" w:sz="6" w:space="0" w:color="000000"/>
              <w:right w:val="single" w:sz="6" w:space="0" w:color="000000"/>
            </w:tcBorders>
            <w:shd w:val="clear" w:color="auto" w:fill="DCDCDC"/>
          </w:tcPr>
          <w:p>
            <w:pPr/>
          </w:p>
        </w:tc>
        <w:tc>
          <w:tcPr>
            <w:tcW w:w="2341" w:type="dxa"/>
            <w:vMerge/>
            <w:tcBorders>
              <w:left w:val="single" w:sz="6" w:space="0" w:color="000000"/>
              <w:bottom w:val="single" w:sz="6" w:space="0" w:color="000000"/>
              <w:right w:val="single" w:sz="12" w:space="0" w:color="000000"/>
            </w:tcBorders>
            <w:shd w:val="clear" w:color="auto" w:fill="DCDCDC"/>
          </w:tcPr>
          <w:p>
            <w:pPr/>
          </w:p>
        </w:tc>
      </w:tr>
      <w:tr>
        <w:trPr>
          <w:trHeight w:val="406"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z w:val="21"/>
                <w:szCs w:val="21"/>
              </w:rPr>
              <w:t>一、内部审计制度的建立情况</w:t>
            </w:r>
          </w:p>
        </w:tc>
        <w:tc>
          <w:tcPr>
            <w:tcW w:w="1180" w:type="dxa"/>
            <w:gridSpan w:val="2"/>
            <w:tcBorders>
              <w:top w:val="single" w:sz="6" w:space="0" w:color="000000"/>
              <w:left w:val="single" w:sz="6" w:space="0" w:color="000000"/>
              <w:bottom w:val="single" w:sz="6" w:space="0" w:color="000000"/>
              <w:right w:val="single" w:sz="6" w:space="0" w:color="000000"/>
            </w:tcBorders>
            <w:shd w:val="clear" w:color="auto" w:fill="DCDCDC"/>
          </w:tcPr>
          <w:p>
            <w:pPr/>
          </w:p>
        </w:tc>
        <w:tc>
          <w:tcPr>
            <w:tcW w:w="2341" w:type="dxa"/>
            <w:tcBorders>
              <w:top w:val="single" w:sz="6" w:space="0" w:color="000000"/>
              <w:left w:val="single" w:sz="6" w:space="0" w:color="000000"/>
              <w:bottom w:val="single" w:sz="6" w:space="0" w:color="000000"/>
              <w:right w:val="single" w:sz="12" w:space="0" w:color="000000"/>
            </w:tcBorders>
            <w:shd w:val="clear" w:color="auto" w:fill="DCDCDC"/>
          </w:tcPr>
          <w:p>
            <w:pPr/>
          </w:p>
        </w:tc>
      </w:tr>
      <w:tr>
        <w:trPr>
          <w:trHeight w:val="720"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7" w:right="4"/>
              <w:jc w:val="left"/>
              <w:rPr>
                <w:rFonts w:ascii="宋体" w:hAnsi="宋体" w:cs="宋体" w:eastAsia="宋体" w:hint="default"/>
                <w:sz w:val="21"/>
                <w:szCs w:val="21"/>
              </w:rPr>
            </w:pPr>
            <w:r>
              <w:rPr>
                <w:rFonts w:ascii="宋体" w:hAnsi="宋体" w:cs="宋体" w:eastAsia="宋体" w:hint="default"/>
                <w:spacing w:val="-5"/>
                <w:sz w:val="21"/>
                <w:szCs w:val="21"/>
              </w:rPr>
              <w:t>1</w:t>
            </w:r>
            <w:r>
              <w:rPr>
                <w:rFonts w:ascii="宋体" w:hAnsi="宋体" w:cs="宋体" w:eastAsia="宋体" w:hint="default"/>
                <w:spacing w:val="-5"/>
                <w:sz w:val="21"/>
                <w:szCs w:val="21"/>
              </w:rPr>
              <w:t>．公司是否建立内部审计制度，内部审计制度是否经公司</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董事会审议通过</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719"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7" w:right="4"/>
              <w:jc w:val="left"/>
              <w:rPr>
                <w:rFonts w:ascii="宋体" w:hAnsi="宋体" w:cs="宋体" w:eastAsia="宋体" w:hint="default"/>
                <w:sz w:val="21"/>
                <w:szCs w:val="21"/>
              </w:rPr>
            </w:pPr>
            <w:r>
              <w:rPr>
                <w:rFonts w:ascii="宋体" w:hAnsi="宋体" w:cs="宋体" w:eastAsia="宋体" w:hint="default"/>
                <w:spacing w:val="-5"/>
                <w:sz w:val="21"/>
                <w:szCs w:val="21"/>
              </w:rPr>
              <w:t>2</w:t>
            </w:r>
            <w:r>
              <w:rPr>
                <w:rFonts w:ascii="宋体" w:hAnsi="宋体" w:cs="宋体" w:eastAsia="宋体" w:hint="default"/>
                <w:spacing w:val="-5"/>
                <w:sz w:val="21"/>
                <w:szCs w:val="21"/>
              </w:rPr>
              <w:t>．公司董事会是否设立审计委员会，公司是否设立独立于</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财务部门的内部审计部门</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719"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1" w:lineRule="auto" w:before="30"/>
              <w:ind w:left="7" w:right="4"/>
              <w:jc w:val="left"/>
              <w:rPr>
                <w:rFonts w:ascii="宋体" w:hAnsi="宋体" w:cs="宋体" w:eastAsia="宋体" w:hint="default"/>
                <w:sz w:val="21"/>
                <w:szCs w:val="21"/>
              </w:rPr>
            </w:pPr>
            <w:r>
              <w:rPr>
                <w:rFonts w:ascii="宋体" w:hAnsi="宋体" w:cs="宋体" w:eastAsia="宋体" w:hint="default"/>
                <w:spacing w:val="-8"/>
                <w:w w:val="100"/>
                <w:sz w:val="21"/>
                <w:szCs w:val="21"/>
              </w:rPr>
              <w:t>3</w:t>
            </w:r>
            <w:r>
              <w:rPr>
                <w:rFonts w:ascii="宋体" w:hAnsi="宋体" w:cs="宋体" w:eastAsia="宋体" w:hint="default"/>
                <w:spacing w:val="-8"/>
                <w:w w:val="100"/>
                <w:sz w:val="21"/>
                <w:szCs w:val="21"/>
              </w:rPr>
              <w:t>．（</w:t>
            </w:r>
            <w:r>
              <w:rPr>
                <w:rFonts w:ascii="宋体" w:hAnsi="宋体" w:cs="宋体" w:eastAsia="宋体" w:hint="default"/>
                <w:spacing w:val="-8"/>
                <w:w w:val="100"/>
                <w:sz w:val="21"/>
                <w:szCs w:val="21"/>
              </w:rPr>
              <w:t>1</w:t>
            </w:r>
            <w:r>
              <w:rPr>
                <w:rFonts w:ascii="宋体" w:hAnsi="宋体" w:cs="宋体" w:eastAsia="宋体" w:hint="default"/>
                <w:spacing w:val="-8"/>
                <w:w w:val="100"/>
                <w:sz w:val="21"/>
                <w:szCs w:val="21"/>
              </w:rPr>
              <w:t>）审计委员会成员是否全部由董事组成，独立董事占</w:t>
            </w:r>
            <w:r>
              <w:rPr>
                <w:rFonts w:ascii="宋体" w:hAnsi="宋体" w:cs="宋体" w:eastAsia="宋体" w:hint="default"/>
                <w:w w:val="100"/>
                <w:sz w:val="21"/>
                <w:szCs w:val="21"/>
              </w:rPr>
              <w:t> </w:t>
            </w:r>
            <w:r>
              <w:rPr>
                <w:rFonts w:ascii="宋体" w:hAnsi="宋体" w:cs="宋体" w:eastAsia="宋体" w:hint="default"/>
                <w:sz w:val="21"/>
                <w:szCs w:val="21"/>
              </w:rPr>
              <w:t>半数以上并由会计专业独董担任召集人</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719"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7" w:right="4"/>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宋体" w:hAnsi="宋体" w:cs="宋体" w:eastAsia="宋体" w:hint="default"/>
                <w:spacing w:val="-5"/>
                <w:sz w:val="21"/>
                <w:szCs w:val="21"/>
              </w:rPr>
              <w:t>2</w:t>
            </w:r>
            <w:r>
              <w:rPr>
                <w:rFonts w:ascii="宋体" w:hAnsi="宋体" w:cs="宋体" w:eastAsia="宋体" w:hint="default"/>
                <w:spacing w:val="-5"/>
                <w:sz w:val="21"/>
                <w:szCs w:val="21"/>
              </w:rPr>
              <w:t>）内部审计部门是否配置三名以上（含三名）专职人员</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从事内部审计工作</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407"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9"/>
              <w:ind w:left="7" w:right="0"/>
              <w:jc w:val="left"/>
              <w:rPr>
                <w:rFonts w:ascii="宋体" w:hAnsi="宋体" w:cs="宋体" w:eastAsia="宋体" w:hint="default"/>
                <w:sz w:val="21"/>
                <w:szCs w:val="21"/>
              </w:rPr>
            </w:pPr>
            <w:r>
              <w:rPr>
                <w:rFonts w:ascii="宋体" w:hAnsi="宋体" w:cs="宋体" w:eastAsia="宋体" w:hint="default"/>
                <w:sz w:val="21"/>
                <w:szCs w:val="21"/>
              </w:rPr>
              <w:t>二、年度内部控制自我评价报告披露相关情况</w:t>
            </w:r>
          </w:p>
        </w:tc>
        <w:tc>
          <w:tcPr>
            <w:tcW w:w="1180" w:type="dxa"/>
            <w:gridSpan w:val="2"/>
            <w:tcBorders>
              <w:top w:val="single" w:sz="6" w:space="0" w:color="000000"/>
              <w:left w:val="single" w:sz="6" w:space="0" w:color="000000"/>
              <w:bottom w:val="single" w:sz="6" w:space="0" w:color="000000"/>
              <w:right w:val="single" w:sz="6" w:space="0" w:color="000000"/>
            </w:tcBorders>
            <w:shd w:val="clear" w:color="auto" w:fill="DCDCDC"/>
          </w:tcPr>
          <w:p>
            <w:pPr/>
          </w:p>
        </w:tc>
        <w:tc>
          <w:tcPr>
            <w:tcW w:w="2341" w:type="dxa"/>
            <w:tcBorders>
              <w:top w:val="single" w:sz="6" w:space="0" w:color="000000"/>
              <w:left w:val="single" w:sz="6" w:space="0" w:color="000000"/>
              <w:bottom w:val="single" w:sz="6" w:space="0" w:color="000000"/>
              <w:right w:val="single" w:sz="12" w:space="0" w:color="000000"/>
            </w:tcBorders>
            <w:shd w:val="clear" w:color="auto" w:fill="DCDCDC"/>
          </w:tcPr>
          <w:p>
            <w:pPr/>
          </w:p>
        </w:tc>
      </w:tr>
      <w:tr>
        <w:trPr>
          <w:trHeight w:val="408"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pacing w:val="-5"/>
                <w:sz w:val="21"/>
                <w:szCs w:val="21"/>
              </w:rPr>
              <w:t>1</w:t>
            </w:r>
            <w:r>
              <w:rPr>
                <w:rFonts w:ascii="宋体" w:hAnsi="宋体" w:cs="宋体" w:eastAsia="宋体" w:hint="default"/>
                <w:spacing w:val="-5"/>
                <w:sz w:val="21"/>
                <w:szCs w:val="21"/>
              </w:rPr>
              <w:t>．公司是否根据相关规定出具年度内部控制自我评价报告</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718"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7" w:right="6"/>
              <w:jc w:val="left"/>
              <w:rPr>
                <w:rFonts w:ascii="宋体" w:hAnsi="宋体" w:cs="宋体" w:eastAsia="宋体" w:hint="default"/>
                <w:sz w:val="21"/>
                <w:szCs w:val="21"/>
              </w:rPr>
            </w:pPr>
            <w:r>
              <w:rPr>
                <w:rFonts w:ascii="宋体" w:hAnsi="宋体" w:cs="宋体" w:eastAsia="宋体" w:hint="default"/>
                <w:spacing w:val="-5"/>
                <w:sz w:val="21"/>
                <w:szCs w:val="21"/>
              </w:rPr>
              <w:t>2</w:t>
            </w:r>
            <w:r>
              <w:rPr>
                <w:rFonts w:ascii="宋体" w:hAnsi="宋体" w:cs="宋体" w:eastAsia="宋体" w:hint="default"/>
                <w:spacing w:val="-5"/>
                <w:sz w:val="21"/>
                <w:szCs w:val="21"/>
              </w:rPr>
              <w:t>．内部控制自我评价报告结论是否为内部控制有效（如为</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内部控制无效，请说明内部控制存在的重大缺陷）</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720"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7" w:right="4"/>
              <w:jc w:val="left"/>
              <w:rPr>
                <w:rFonts w:ascii="宋体" w:hAnsi="宋体" w:cs="宋体" w:eastAsia="宋体" w:hint="default"/>
                <w:sz w:val="21"/>
                <w:szCs w:val="21"/>
              </w:rPr>
            </w:pPr>
            <w:r>
              <w:rPr>
                <w:rFonts w:ascii="宋体" w:hAnsi="宋体" w:cs="宋体" w:eastAsia="宋体" w:hint="default"/>
                <w:spacing w:val="-5"/>
                <w:sz w:val="21"/>
                <w:szCs w:val="21"/>
              </w:rPr>
              <w:t>3</w:t>
            </w:r>
            <w:r>
              <w:rPr>
                <w:rFonts w:ascii="宋体" w:hAnsi="宋体" w:cs="宋体" w:eastAsia="宋体" w:hint="default"/>
                <w:spacing w:val="-5"/>
                <w:sz w:val="21"/>
                <w:szCs w:val="21"/>
              </w:rPr>
              <w:t>．本年度是否聘请会计师事务所对内部控制有效性出具鉴</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证报告</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1031"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3" w:lineRule="auto" w:before="28"/>
              <w:ind w:left="7" w:right="4"/>
              <w:jc w:val="left"/>
              <w:rPr>
                <w:rFonts w:ascii="宋体" w:hAnsi="宋体" w:cs="宋体" w:eastAsia="宋体" w:hint="default"/>
                <w:sz w:val="21"/>
                <w:szCs w:val="21"/>
              </w:rPr>
            </w:pPr>
            <w:r>
              <w:rPr>
                <w:rFonts w:ascii="宋体" w:hAnsi="宋体" w:cs="宋体" w:eastAsia="宋体" w:hint="default"/>
                <w:spacing w:val="-5"/>
                <w:sz w:val="21"/>
                <w:szCs w:val="21"/>
              </w:rPr>
              <w:t>4</w:t>
            </w:r>
            <w:r>
              <w:rPr>
                <w:rFonts w:ascii="宋体" w:hAnsi="宋体" w:cs="宋体" w:eastAsia="宋体" w:hint="default"/>
                <w:spacing w:val="-5"/>
                <w:sz w:val="21"/>
                <w:szCs w:val="21"/>
              </w:rPr>
              <w:t>．会计师事务所对公司内部控制有效性是否出具无保留结</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5"/>
                <w:sz w:val="21"/>
                <w:szCs w:val="21"/>
              </w:rPr>
              <w:t>论鉴证报告。如出具非无保留结论鉴证报告，公司董事会</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监事会是否针对鉴证结论涉及事项做出专项说明</w:t>
            </w:r>
          </w:p>
        </w:tc>
        <w:tc>
          <w:tcPr>
            <w:tcW w:w="290" w:type="dxa"/>
            <w:tcBorders>
              <w:top w:val="single" w:sz="6" w:space="0" w:color="000000"/>
              <w:left w:val="single" w:sz="14" w:space="0" w:color="DCDCDC"/>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37"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88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b/>
                <w:bCs/>
                <w:sz w:val="26"/>
                <w:szCs w:val="26"/>
              </w:rPr>
            </w:pPr>
          </w:p>
          <w:p>
            <w:pPr>
              <w:pStyle w:val="TableParagraph"/>
              <w:spacing w:line="240" w:lineRule="auto"/>
              <w:ind w:left="198"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719"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71" w:lineRule="auto" w:before="29"/>
              <w:ind w:left="7" w:right="4"/>
              <w:jc w:val="left"/>
              <w:rPr>
                <w:rFonts w:ascii="宋体" w:hAnsi="宋体" w:cs="宋体" w:eastAsia="宋体" w:hint="default"/>
                <w:sz w:val="21"/>
                <w:szCs w:val="21"/>
              </w:rPr>
            </w:pPr>
            <w:r>
              <w:rPr>
                <w:rFonts w:ascii="宋体" w:hAnsi="宋体" w:cs="宋体" w:eastAsia="宋体" w:hint="default"/>
                <w:spacing w:val="-5"/>
                <w:sz w:val="21"/>
                <w:szCs w:val="21"/>
              </w:rPr>
              <w:t>5</w:t>
            </w:r>
            <w:r>
              <w:rPr>
                <w:rFonts w:ascii="宋体" w:hAnsi="宋体" w:cs="宋体" w:eastAsia="宋体" w:hint="default"/>
                <w:spacing w:val="-5"/>
                <w:sz w:val="21"/>
                <w:szCs w:val="21"/>
              </w:rPr>
              <w:t>．独立董事、监事会是否出具明确同意意见（如为异议意</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见，请说明）</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720" w:hRule="exact"/>
        </w:trPr>
        <w:tc>
          <w:tcPr>
            <w:tcW w:w="5318" w:type="dxa"/>
            <w:tcBorders>
              <w:top w:val="single" w:sz="6" w:space="0" w:color="000000"/>
              <w:left w:val="single" w:sz="12" w:space="0" w:color="000000"/>
              <w:bottom w:val="single" w:sz="6" w:space="0" w:color="000000"/>
              <w:right w:val="single" w:sz="6" w:space="0" w:color="000000"/>
            </w:tcBorders>
            <w:shd w:val="clear" w:color="auto" w:fill="DCDCDC"/>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．保荐机构和保荐代表人是否出具明确同意的核查意见</w:t>
            </w:r>
          </w:p>
          <w:p>
            <w:pPr>
              <w:pStyle w:val="TableParagraph"/>
              <w:spacing w:line="240" w:lineRule="auto" w:before="37"/>
              <w:ind w:left="7" w:right="0"/>
              <w:jc w:val="left"/>
              <w:rPr>
                <w:rFonts w:ascii="宋体" w:hAnsi="宋体" w:cs="宋体" w:eastAsia="宋体" w:hint="default"/>
                <w:sz w:val="21"/>
                <w:szCs w:val="21"/>
              </w:rPr>
            </w:pPr>
            <w:r>
              <w:rPr>
                <w:rFonts w:ascii="宋体" w:hAnsi="宋体" w:cs="宋体" w:eastAsia="宋体" w:hint="default"/>
                <w:sz w:val="21"/>
                <w:szCs w:val="21"/>
              </w:rPr>
              <w:t>（如适用）</w:t>
            </w:r>
          </w:p>
        </w:tc>
        <w:tc>
          <w:tcPr>
            <w:tcW w:w="1180" w:type="dxa"/>
            <w:gridSpan w:val="2"/>
            <w:tcBorders>
              <w:top w:val="single" w:sz="6" w:space="0" w:color="000000"/>
              <w:left w:val="single" w:sz="14" w:space="0" w:color="DCDCDC"/>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2341" w:type="dxa"/>
            <w:tcBorders>
              <w:top w:val="single" w:sz="6" w:space="0" w:color="000000"/>
              <w:left w:val="single" w:sz="6" w:space="0" w:color="000000"/>
              <w:bottom w:val="single" w:sz="6" w:space="0" w:color="000000"/>
              <w:right w:val="single" w:sz="12" w:space="0" w:color="000000"/>
            </w:tcBorders>
          </w:tcPr>
          <w:p>
            <w:pPr/>
          </w:p>
        </w:tc>
      </w:tr>
      <w:tr>
        <w:trPr>
          <w:trHeight w:val="163" w:hRule="exact"/>
        </w:trPr>
        <w:tc>
          <w:tcPr>
            <w:tcW w:w="5318" w:type="dxa"/>
            <w:tcBorders>
              <w:top w:val="single" w:sz="6" w:space="0" w:color="000000"/>
              <w:left w:val="single" w:sz="12" w:space="0" w:color="000000"/>
              <w:bottom w:val="nil" w:sz="6" w:space="0" w:color="auto"/>
              <w:right w:val="single" w:sz="6" w:space="0" w:color="000000"/>
            </w:tcBorders>
            <w:shd w:val="clear" w:color="auto" w:fill="DCDCDC"/>
          </w:tcPr>
          <w:p>
            <w:pPr/>
          </w:p>
        </w:tc>
        <w:tc>
          <w:tcPr>
            <w:tcW w:w="3520" w:type="dxa"/>
            <w:gridSpan w:val="3"/>
            <w:vMerge w:val="restart"/>
            <w:tcBorders>
              <w:top w:val="single" w:sz="6" w:space="0" w:color="000000"/>
              <w:left w:val="single" w:sz="9" w:space="0" w:color="DCDCDC"/>
              <w:right w:val="single" w:sz="12" w:space="0" w:color="000000"/>
            </w:tcBorders>
          </w:tcPr>
          <w:p>
            <w:pPr>
              <w:pStyle w:val="TableParagraph"/>
              <w:spacing w:line="271" w:lineRule="auto" w:before="28"/>
              <w:ind w:left="26" w:right="10"/>
              <w:jc w:val="both"/>
              <w:rPr>
                <w:rFonts w:ascii="宋体" w:hAnsi="宋体" w:cs="宋体" w:eastAsia="宋体" w:hint="default"/>
                <w:sz w:val="21"/>
                <w:szCs w:val="21"/>
              </w:rPr>
            </w:pPr>
            <w:r>
              <w:rPr>
                <w:rFonts w:ascii="宋体" w:hAnsi="宋体" w:cs="宋体" w:eastAsia="宋体" w:hint="default"/>
                <w:spacing w:val="3"/>
                <w:sz w:val="21"/>
                <w:szCs w:val="21"/>
              </w:rPr>
              <w:t>详见本节之“五、董事会下设专业委</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3"/>
                <w:sz w:val="21"/>
                <w:szCs w:val="21"/>
              </w:rPr>
              <w:t>员会履职情况”之“（一）董事会下</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设审计委员会的履职情况”。</w:t>
            </w:r>
          </w:p>
        </w:tc>
      </w:tr>
      <w:tr>
        <w:trPr>
          <w:trHeight w:val="703" w:hRule="exact"/>
        </w:trPr>
        <w:tc>
          <w:tcPr>
            <w:tcW w:w="5318" w:type="dxa"/>
            <w:tcBorders>
              <w:top w:val="nil" w:sz="6" w:space="0" w:color="auto"/>
              <w:left w:val="single" w:sz="12" w:space="0" w:color="000000"/>
              <w:bottom w:val="nil" w:sz="6" w:space="0" w:color="auto"/>
              <w:right w:val="single" w:sz="6" w:space="0" w:color="000000"/>
            </w:tcBorders>
            <w:shd w:val="clear" w:color="auto" w:fill="DCDCDC"/>
          </w:tcPr>
          <w:p>
            <w:pPr>
              <w:pStyle w:val="TableParagraph"/>
              <w:spacing w:line="271" w:lineRule="auto" w:before="28"/>
              <w:ind w:left="7" w:right="30"/>
              <w:jc w:val="left"/>
              <w:rPr>
                <w:rFonts w:ascii="宋体" w:hAnsi="宋体" w:cs="宋体" w:eastAsia="宋体" w:hint="default"/>
                <w:sz w:val="21"/>
                <w:szCs w:val="21"/>
              </w:rPr>
            </w:pPr>
            <w:r>
              <w:rPr>
                <w:rFonts w:ascii="宋体" w:hAnsi="宋体" w:cs="宋体" w:eastAsia="宋体" w:hint="default"/>
                <w:spacing w:val="-2"/>
                <w:sz w:val="21"/>
                <w:szCs w:val="21"/>
              </w:rPr>
              <w:t>三、审计委员会和内部审计部门本年度的主要工作内容与</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工作成效</w:t>
            </w:r>
          </w:p>
        </w:tc>
        <w:tc>
          <w:tcPr>
            <w:tcW w:w="3520" w:type="dxa"/>
            <w:gridSpan w:val="3"/>
            <w:vMerge/>
            <w:tcBorders>
              <w:left w:val="single" w:sz="9" w:space="0" w:color="DCDCDC"/>
              <w:right w:val="single" w:sz="12" w:space="0" w:color="000000"/>
            </w:tcBorders>
          </w:tcPr>
          <w:p>
            <w:pPr/>
          </w:p>
        </w:tc>
      </w:tr>
      <w:tr>
        <w:trPr>
          <w:trHeight w:val="163" w:hRule="exact"/>
        </w:trPr>
        <w:tc>
          <w:tcPr>
            <w:tcW w:w="5318" w:type="dxa"/>
            <w:tcBorders>
              <w:top w:val="nil" w:sz="6" w:space="0" w:color="auto"/>
              <w:left w:val="single" w:sz="12" w:space="0" w:color="000000"/>
              <w:bottom w:val="single" w:sz="6" w:space="0" w:color="000000"/>
              <w:right w:val="single" w:sz="6" w:space="0" w:color="000000"/>
            </w:tcBorders>
            <w:shd w:val="clear" w:color="auto" w:fill="DCDCDC"/>
          </w:tcPr>
          <w:p>
            <w:pPr/>
          </w:p>
        </w:tc>
        <w:tc>
          <w:tcPr>
            <w:tcW w:w="3520" w:type="dxa"/>
            <w:gridSpan w:val="3"/>
            <w:vMerge/>
            <w:tcBorders>
              <w:left w:val="single" w:sz="9" w:space="0" w:color="DCDCDC"/>
              <w:bottom w:val="single" w:sz="6" w:space="0" w:color="000000"/>
              <w:right w:val="single" w:sz="12" w:space="0" w:color="000000"/>
            </w:tcBorders>
          </w:tcPr>
          <w:p>
            <w:pPr/>
          </w:p>
        </w:tc>
      </w:tr>
      <w:tr>
        <w:trPr>
          <w:trHeight w:val="413" w:hRule="exact"/>
        </w:trPr>
        <w:tc>
          <w:tcPr>
            <w:tcW w:w="5318" w:type="dxa"/>
            <w:tcBorders>
              <w:top w:val="single" w:sz="6" w:space="0" w:color="000000"/>
              <w:left w:val="single" w:sz="12" w:space="0" w:color="000000"/>
              <w:bottom w:val="single" w:sz="12" w:space="0" w:color="000000"/>
              <w:right w:val="single" w:sz="6" w:space="0" w:color="000000"/>
            </w:tcBorders>
            <w:shd w:val="clear" w:color="auto" w:fill="DCDCDC"/>
          </w:tcPr>
          <w:p>
            <w:pPr>
              <w:pStyle w:val="TableParagraph"/>
              <w:spacing w:line="240" w:lineRule="auto" w:before="29"/>
              <w:ind w:left="7" w:right="0"/>
              <w:jc w:val="left"/>
              <w:rPr>
                <w:rFonts w:ascii="宋体" w:hAnsi="宋体" w:cs="宋体" w:eastAsia="宋体" w:hint="default"/>
                <w:sz w:val="21"/>
                <w:szCs w:val="21"/>
              </w:rPr>
            </w:pPr>
            <w:r>
              <w:rPr>
                <w:rFonts w:ascii="宋体" w:hAnsi="宋体" w:cs="宋体" w:eastAsia="宋体" w:hint="default"/>
                <w:sz w:val="21"/>
                <w:szCs w:val="21"/>
              </w:rPr>
              <w:t>四、公司认为需要说明的其他情况（如有）</w:t>
            </w:r>
          </w:p>
        </w:tc>
        <w:tc>
          <w:tcPr>
            <w:tcW w:w="3520" w:type="dxa"/>
            <w:gridSpan w:val="3"/>
            <w:tcBorders>
              <w:top w:val="single" w:sz="6" w:space="0" w:color="000000"/>
              <w:left w:val="single" w:sz="14" w:space="0" w:color="DCDCDC"/>
              <w:bottom w:val="single" w:sz="12" w:space="0" w:color="000000"/>
              <w:right w:val="single" w:sz="12" w:space="0" w:color="000000"/>
            </w:tcBorders>
          </w:tcPr>
          <w:p>
            <w:pPr>
              <w:pStyle w:val="TableParagraph"/>
              <w:spacing w:line="240" w:lineRule="auto" w:before="29"/>
              <w:ind w:left="1"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center"/>
        <w:rPr>
          <w:rFonts w:ascii="宋体" w:hAnsi="宋体" w:cs="宋体" w:eastAsia="宋体" w:hint="default"/>
          <w:sz w:val="21"/>
          <w:szCs w:val="21"/>
        </w:rPr>
        <w:sectPr>
          <w:pgSz w:w="11910" w:h="16840"/>
          <w:pgMar w:header="544" w:footer="980" w:top="1140" w:bottom="1180" w:left="1560" w:right="1240"/>
        </w:sectPr>
      </w:pPr>
    </w:p>
    <w:p>
      <w:pPr>
        <w:spacing w:line="240" w:lineRule="auto" w:before="0"/>
        <w:rPr>
          <w:rFonts w:ascii="宋体" w:hAnsi="宋体" w:cs="宋体" w:eastAsia="宋体" w:hint="default"/>
          <w:b/>
          <w:bCs/>
          <w:sz w:val="20"/>
          <w:szCs w:val="20"/>
        </w:rPr>
      </w:pPr>
    </w:p>
    <w:p>
      <w:pPr>
        <w:tabs>
          <w:tab w:pos="1286" w:val="left" w:leader="none"/>
        </w:tabs>
        <w:spacing w:before="161"/>
        <w:ind w:left="0" w:right="95" w:firstLine="0"/>
        <w:jc w:val="center"/>
        <w:rPr>
          <w:rFonts w:ascii="新宋体" w:hAnsi="新宋体" w:cs="新宋体" w:eastAsia="新宋体" w:hint="default"/>
          <w:sz w:val="32"/>
          <w:szCs w:val="32"/>
        </w:rPr>
      </w:pPr>
      <w:bookmarkStart w:name="_TOC_250002" w:id="8"/>
      <w:r>
        <w:rPr>
          <w:rFonts w:ascii="新宋体" w:hAnsi="新宋体" w:cs="新宋体" w:eastAsia="新宋体" w:hint="default"/>
          <w:b/>
          <w:bCs/>
          <w:w w:val="95"/>
          <w:sz w:val="32"/>
          <w:szCs w:val="32"/>
        </w:rPr>
        <w:t>第八节</w:t>
        <w:tab/>
      </w:r>
      <w:r>
        <w:rPr>
          <w:rFonts w:ascii="新宋体" w:hAnsi="新宋体" w:cs="新宋体" w:eastAsia="新宋体" w:hint="default"/>
          <w:b/>
          <w:bCs/>
          <w:sz w:val="32"/>
          <w:szCs w:val="32"/>
        </w:rPr>
        <w:t>监事会报告</w:t>
      </w:r>
      <w:bookmarkEnd w:id="8"/>
      <w:r>
        <w:rPr>
          <w:rFonts w:ascii="新宋体" w:hAnsi="新宋体" w:cs="新宋体" w:eastAsia="新宋体" w:hint="default"/>
          <w:sz w:val="32"/>
          <w:szCs w:val="32"/>
        </w:rPr>
      </w:r>
    </w:p>
    <w:p>
      <w:pPr>
        <w:spacing w:line="240" w:lineRule="auto" w:before="6"/>
        <w:rPr>
          <w:rFonts w:ascii="新宋体" w:hAnsi="新宋体" w:cs="新宋体" w:eastAsia="新宋体" w:hint="default"/>
          <w:b/>
          <w:bCs/>
          <w:sz w:val="40"/>
          <w:szCs w:val="40"/>
        </w:rPr>
      </w:pPr>
    </w:p>
    <w:p>
      <w:pPr>
        <w:pStyle w:val="Heading5"/>
        <w:spacing w:line="240" w:lineRule="auto"/>
        <w:ind w:left="710" w:right="100"/>
        <w:jc w:val="left"/>
        <w:rPr>
          <w:rFonts w:ascii="宋体" w:hAnsi="宋体" w:cs="宋体" w:eastAsia="宋体" w:hint="default"/>
          <w:b w:val="0"/>
          <w:bCs w:val="0"/>
        </w:rPr>
      </w:pPr>
      <w:r>
        <w:rPr>
          <w:rFonts w:ascii="宋体" w:hAnsi="宋体" w:cs="宋体" w:eastAsia="宋体" w:hint="default"/>
        </w:rPr>
        <w:t>一、对</w:t>
      </w:r>
      <w:r>
        <w:rPr>
          <w:rFonts w:ascii="宋体" w:hAnsi="宋体" w:cs="宋体" w:eastAsia="宋体" w:hint="default"/>
        </w:rPr>
        <w:t>2010</w:t>
      </w:r>
      <w:r>
        <w:rPr>
          <w:rFonts w:ascii="宋体" w:hAnsi="宋体" w:cs="宋体" w:eastAsia="宋体" w:hint="default"/>
        </w:rPr>
        <w:t>年经营管理行为及业绩的基本评价</w:t>
      </w:r>
      <w:r>
        <w:rPr>
          <w:rFonts w:ascii="宋体" w:hAnsi="宋体" w:cs="宋体" w:eastAsia="宋体" w:hint="default"/>
          <w:b w:val="0"/>
          <w:bCs w:val="0"/>
        </w:rPr>
      </w:r>
    </w:p>
    <w:p>
      <w:pPr>
        <w:spacing w:line="240" w:lineRule="auto" w:before="10"/>
        <w:rPr>
          <w:rFonts w:ascii="宋体" w:hAnsi="宋体" w:cs="宋体" w:eastAsia="宋体" w:hint="default"/>
          <w:b/>
          <w:bCs/>
          <w:sz w:val="20"/>
          <w:szCs w:val="20"/>
        </w:rPr>
      </w:pPr>
    </w:p>
    <w:p>
      <w:pPr>
        <w:pStyle w:val="BodyText"/>
        <w:spacing w:line="357" w:lineRule="auto" w:before="0"/>
        <w:ind w:right="215" w:firstLine="566"/>
        <w:jc w:val="left"/>
        <w:rPr>
          <w:rFonts w:ascii="新宋体" w:hAnsi="新宋体" w:cs="新宋体" w:eastAsia="新宋体" w:hint="default"/>
        </w:rPr>
      </w:pPr>
      <w:r>
        <w:rPr>
          <w:rFonts w:ascii="新宋体" w:hAnsi="新宋体" w:cs="新宋体" w:eastAsia="新宋体" w:hint="default"/>
        </w:rPr>
        <w:t>2010</w:t>
      </w:r>
      <w:r>
        <w:rPr>
          <w:rFonts w:ascii="新宋体" w:hAnsi="新宋体" w:cs="新宋体" w:eastAsia="新宋体" w:hint="default"/>
        </w:rPr>
        <w:t>年，公司监事会根据《公司法》、《公司章程》及《监事会议事规则》</w:t>
      </w:r>
      <w:r>
        <w:rPr>
          <w:rFonts w:ascii="新宋体" w:hAnsi="新宋体" w:cs="新宋体" w:eastAsia="新宋体" w:hint="default"/>
          <w:spacing w:val="-57"/>
        </w:rPr>
        <w:t> </w:t>
      </w:r>
      <w:r>
        <w:rPr>
          <w:rFonts w:ascii="新宋体" w:hAnsi="新宋体" w:cs="新宋体" w:eastAsia="新宋体" w:hint="default"/>
        </w:rPr>
        <w:t>的</w:t>
      </w:r>
      <w:r>
        <w:rPr>
          <w:rFonts w:ascii="新宋体" w:hAnsi="新宋体" w:cs="新宋体" w:eastAsia="新宋体" w:hint="default"/>
        </w:rPr>
        <w:t> </w:t>
      </w:r>
      <w:r>
        <w:rPr>
          <w:rFonts w:ascii="新宋体" w:hAnsi="新宋体" w:cs="新宋体" w:eastAsia="新宋体" w:hint="default"/>
          <w:spacing w:val="-3"/>
        </w:rPr>
        <w:t>有关规定，认真履行监督职责。监事会列席了全年董事会会议，并认为董事会认真执</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spacing w:val="-3"/>
        </w:rPr>
        <w:t>行了股东大会的决议，忠实履行了诚信义务，未出现损害公司、股东利益的行为，董</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事会的各项决议符合《公司法》等法律法规和《公司章程》的要求。</w:t>
      </w:r>
      <w:r>
        <w:rPr>
          <w:rFonts w:ascii="新宋体" w:hAnsi="新宋体" w:cs="新宋体" w:eastAsia="新宋体" w:hint="default"/>
          <w:spacing w:val="1"/>
        </w:rPr>
        <w:t> </w:t>
      </w:r>
      <w:r>
        <w:rPr>
          <w:rFonts w:ascii="新宋体" w:hAnsi="新宋体" w:cs="新宋体" w:eastAsia="新宋体" w:hint="default"/>
        </w:rPr>
        <w:t>监事会对公司</w:t>
      </w:r>
      <w:r>
        <w:rPr>
          <w:rFonts w:ascii="新宋体" w:hAnsi="新宋体" w:cs="新宋体" w:eastAsia="新宋体" w:hint="default"/>
        </w:rPr>
        <w:t> 经营管理情况进行了有效监督，认为</w:t>
      </w:r>
      <w:r>
        <w:rPr>
          <w:rFonts w:ascii="新宋体" w:hAnsi="新宋体" w:cs="新宋体" w:eastAsia="新宋体" w:hint="default"/>
        </w:rPr>
        <w:t>2010</w:t>
      </w:r>
      <w:r>
        <w:rPr>
          <w:rFonts w:ascii="新宋体" w:hAnsi="新宋体" w:cs="新宋体" w:eastAsia="新宋体" w:hint="default"/>
        </w:rPr>
        <w:t>年公司圆满完成了全年的各项生产经营计 </w:t>
      </w:r>
      <w:r>
        <w:rPr>
          <w:rFonts w:ascii="新宋体" w:hAnsi="新宋体" w:cs="新宋体" w:eastAsia="新宋体" w:hint="default"/>
          <w:spacing w:val="-3"/>
        </w:rPr>
        <w:t>划，并取得了良好的经营业绩，公司抗风险能力与整体竞争能力不断增强，公司经营</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班子勤勉尽责，认真执行了董事会的各项决议，经营中未出现违规操作行为。</w:t>
      </w:r>
    </w:p>
    <w:p>
      <w:pPr>
        <w:spacing w:line="240" w:lineRule="auto" w:before="2"/>
        <w:rPr>
          <w:rFonts w:ascii="新宋体" w:hAnsi="新宋体" w:cs="新宋体" w:eastAsia="新宋体" w:hint="default"/>
          <w:sz w:val="27"/>
          <w:szCs w:val="27"/>
        </w:rPr>
      </w:pPr>
    </w:p>
    <w:p>
      <w:pPr>
        <w:pStyle w:val="Heading5"/>
        <w:spacing w:line="240" w:lineRule="auto"/>
        <w:ind w:left="710" w:right="100"/>
        <w:jc w:val="left"/>
        <w:rPr>
          <w:rFonts w:ascii="宋体" w:hAnsi="宋体" w:cs="宋体" w:eastAsia="宋体" w:hint="default"/>
          <w:b w:val="0"/>
          <w:bCs w:val="0"/>
        </w:rPr>
      </w:pPr>
      <w:r>
        <w:rPr>
          <w:rFonts w:ascii="宋体" w:hAnsi="宋体" w:cs="宋体" w:eastAsia="宋体" w:hint="default"/>
        </w:rPr>
        <w:t>二、监事会工作情况</w:t>
      </w:r>
      <w:r>
        <w:rPr>
          <w:rFonts w:ascii="宋体" w:hAnsi="宋体" w:cs="宋体" w:eastAsia="宋体" w:hint="default"/>
          <w:b w:val="0"/>
          <w:bCs w:val="0"/>
        </w:rPr>
      </w:r>
    </w:p>
    <w:p>
      <w:pPr>
        <w:spacing w:line="240" w:lineRule="auto" w:before="10"/>
        <w:rPr>
          <w:rFonts w:ascii="宋体" w:hAnsi="宋体" w:cs="宋体" w:eastAsia="宋体" w:hint="default"/>
          <w:b/>
          <w:bCs/>
          <w:sz w:val="20"/>
          <w:szCs w:val="20"/>
        </w:rPr>
      </w:pPr>
    </w:p>
    <w:p>
      <w:pPr>
        <w:pStyle w:val="BodyText"/>
        <w:spacing w:line="240" w:lineRule="auto" w:before="0"/>
        <w:ind w:left="708" w:right="100"/>
        <w:jc w:val="left"/>
        <w:rPr>
          <w:rFonts w:ascii="新宋体" w:hAnsi="新宋体" w:cs="新宋体" w:eastAsia="新宋体" w:hint="default"/>
        </w:rPr>
      </w:pPr>
      <w:r>
        <w:rPr>
          <w:rFonts w:ascii="新宋体" w:hAnsi="新宋体" w:cs="新宋体" w:eastAsia="新宋体" w:hint="default"/>
        </w:rPr>
        <w:t>报告期内公司共召开了六次监事会会议，详细情况如下：</w:t>
      </w:r>
    </w:p>
    <w:p>
      <w:pPr>
        <w:pStyle w:val="BodyText"/>
        <w:spacing w:line="357" w:lineRule="auto" w:before="192"/>
        <w:ind w:right="124" w:firstLine="566"/>
        <w:jc w:val="left"/>
        <w:rPr>
          <w:rFonts w:ascii="新宋体" w:hAnsi="新宋体" w:cs="新宋体" w:eastAsia="新宋体" w:hint="default"/>
        </w:rPr>
      </w:pPr>
      <w:r>
        <w:rPr>
          <w:rFonts w:ascii="新宋体" w:hAnsi="新宋体" w:cs="新宋体" w:eastAsia="新宋体" w:hint="default"/>
          <w:spacing w:val="-5"/>
        </w:rPr>
        <w:t>（一）</w:t>
      </w:r>
      <w:r>
        <w:rPr>
          <w:rFonts w:ascii="新宋体" w:hAnsi="新宋体" w:cs="新宋体" w:eastAsia="新宋体" w:hint="default"/>
          <w:spacing w:val="-5"/>
        </w:rPr>
        <w:t>2010</w:t>
      </w:r>
      <w:r>
        <w:rPr>
          <w:rFonts w:ascii="新宋体" w:hAnsi="新宋体" w:cs="新宋体" w:eastAsia="新宋体" w:hint="default"/>
          <w:spacing w:val="-5"/>
        </w:rPr>
        <w:t>年</w:t>
      </w:r>
      <w:r>
        <w:rPr>
          <w:rFonts w:ascii="新宋体" w:hAnsi="新宋体" w:cs="新宋体" w:eastAsia="新宋体" w:hint="default"/>
          <w:spacing w:val="-5"/>
        </w:rPr>
        <w:t>3</w:t>
      </w:r>
      <w:r>
        <w:rPr>
          <w:rFonts w:ascii="新宋体" w:hAnsi="新宋体" w:cs="新宋体" w:eastAsia="新宋体" w:hint="default"/>
          <w:spacing w:val="-5"/>
        </w:rPr>
        <w:t>月</w:t>
      </w:r>
      <w:r>
        <w:rPr>
          <w:rFonts w:ascii="新宋体" w:hAnsi="新宋体" w:cs="新宋体" w:eastAsia="新宋体" w:hint="default"/>
          <w:spacing w:val="-5"/>
        </w:rPr>
        <w:t>4</w:t>
      </w:r>
      <w:r>
        <w:rPr>
          <w:rFonts w:ascii="新宋体" w:hAnsi="新宋体" w:cs="新宋体" w:eastAsia="新宋体" w:hint="default"/>
          <w:spacing w:val="-5"/>
        </w:rPr>
        <w:t>日，监事会召开第一届监事会第五次会议，审议通过了《</w:t>
      </w:r>
      <w:r>
        <w:rPr>
          <w:rFonts w:ascii="新宋体" w:hAnsi="新宋体" w:cs="新宋体" w:eastAsia="新宋体" w:hint="default"/>
          <w:spacing w:val="-5"/>
        </w:rPr>
        <w:t>2009</w:t>
      </w:r>
      <w:r>
        <w:rPr>
          <w:rFonts w:ascii="新宋体" w:hAnsi="新宋体" w:cs="新宋体" w:eastAsia="新宋体" w:hint="default"/>
        </w:rPr>
        <w:t> </w:t>
      </w:r>
      <w:r>
        <w:rPr>
          <w:rFonts w:ascii="新宋体" w:hAnsi="新宋体" w:cs="新宋体" w:eastAsia="新宋体" w:hint="default"/>
        </w:rPr>
        <w:t>年度监事会工作报告》、《</w:t>
      </w:r>
      <w:r>
        <w:rPr>
          <w:rFonts w:ascii="新宋体" w:hAnsi="新宋体" w:cs="新宋体" w:eastAsia="新宋体" w:hint="default"/>
        </w:rPr>
        <w:t>2009</w:t>
      </w:r>
      <w:r>
        <w:rPr>
          <w:rFonts w:ascii="新宋体" w:hAnsi="新宋体" w:cs="新宋体" w:eastAsia="新宋体" w:hint="default"/>
        </w:rPr>
        <w:t>年度审计报告》及《</w:t>
      </w:r>
      <w:r>
        <w:rPr>
          <w:rFonts w:ascii="新宋体" w:hAnsi="新宋体" w:cs="新宋体" w:eastAsia="新宋体" w:hint="default"/>
        </w:rPr>
        <w:t>2009</w:t>
      </w:r>
      <w:r>
        <w:rPr>
          <w:rFonts w:ascii="新宋体" w:hAnsi="新宋体" w:cs="新宋体" w:eastAsia="新宋体" w:hint="default"/>
        </w:rPr>
        <w:t>年度报告摘要》、《</w:t>
      </w:r>
      <w:r>
        <w:rPr>
          <w:rFonts w:ascii="新宋体" w:hAnsi="新宋体" w:cs="新宋体" w:eastAsia="新宋体" w:hint="default"/>
        </w:rPr>
        <w:t>2009 </w:t>
      </w:r>
      <w:r>
        <w:rPr>
          <w:rFonts w:ascii="新宋体" w:hAnsi="新宋体" w:cs="新宋体" w:eastAsia="新宋体" w:hint="default"/>
        </w:rPr>
        <w:t>年度财务决算报告》、《关于审议</w:t>
      </w:r>
      <w:r>
        <w:rPr>
          <w:rFonts w:ascii="新宋体" w:hAnsi="新宋体" w:cs="新宋体" w:eastAsia="新宋体" w:hint="default"/>
        </w:rPr>
        <w:t>2009</w:t>
      </w:r>
      <w:r>
        <w:rPr>
          <w:rFonts w:ascii="新宋体" w:hAnsi="新宋体" w:cs="新宋体" w:eastAsia="新宋体" w:hint="default"/>
        </w:rPr>
        <w:t>年度利润分配及资本公积转增股本的议案》、</w:t>
      </w:r>
    </w:p>
    <w:p>
      <w:pPr>
        <w:pStyle w:val="BodyText"/>
        <w:spacing w:line="240" w:lineRule="auto"/>
        <w:ind w:right="0"/>
        <w:jc w:val="left"/>
        <w:rPr>
          <w:rFonts w:ascii="新宋体" w:hAnsi="新宋体" w:cs="新宋体" w:eastAsia="新宋体" w:hint="default"/>
        </w:rPr>
      </w:pPr>
      <w:r>
        <w:rPr>
          <w:rFonts w:ascii="新宋体" w:hAnsi="新宋体" w:cs="新宋体" w:eastAsia="新宋体" w:hint="default"/>
        </w:rPr>
        <w:t>《</w:t>
      </w:r>
      <w:r>
        <w:rPr>
          <w:rFonts w:ascii="新宋体" w:hAnsi="新宋体" w:cs="新宋体" w:eastAsia="新宋体" w:hint="default"/>
        </w:rPr>
        <w:t>200</w:t>
      </w:r>
      <w:r>
        <w:rPr>
          <w:rFonts w:ascii="新宋体" w:hAnsi="新宋体" w:cs="新宋体" w:eastAsia="新宋体" w:hint="default"/>
          <w:spacing w:val="-1"/>
        </w:rPr>
        <w:t>9</w:t>
      </w:r>
      <w:r>
        <w:rPr>
          <w:rFonts w:ascii="新宋体" w:hAnsi="新宋体" w:cs="新宋体" w:eastAsia="新宋体" w:hint="default"/>
        </w:rPr>
        <w:t>年度内部控制自我评价报告</w:t>
      </w:r>
      <w:r>
        <w:rPr>
          <w:rFonts w:ascii="新宋体" w:hAnsi="新宋体" w:cs="新宋体" w:eastAsia="新宋体" w:hint="default"/>
          <w:spacing w:val="-53"/>
        </w:rPr>
        <w:t>》</w:t>
      </w:r>
      <w:r>
        <w:rPr>
          <w:rFonts w:ascii="新宋体" w:hAnsi="新宋体" w:cs="新宋体" w:eastAsia="新宋体" w:hint="default"/>
          <w:spacing w:val="-106"/>
        </w:rPr>
        <w:t>、</w:t>
      </w:r>
      <w:r>
        <w:rPr>
          <w:rFonts w:ascii="新宋体" w:hAnsi="新宋体" w:cs="新宋体" w:eastAsia="新宋体" w:hint="default"/>
        </w:rPr>
        <w:t>《关于审</w:t>
      </w:r>
      <w:r>
        <w:rPr>
          <w:rFonts w:ascii="新宋体" w:hAnsi="新宋体" w:cs="新宋体" w:eastAsia="新宋体" w:hint="default"/>
          <w:spacing w:val="1"/>
        </w:rPr>
        <w:t>议</w:t>
      </w:r>
      <w:r>
        <w:rPr>
          <w:rFonts w:ascii="新宋体" w:hAnsi="新宋体" w:cs="新宋体" w:eastAsia="新宋体" w:hint="default"/>
        </w:rPr>
        <w:t>2010</w:t>
      </w:r>
      <w:r>
        <w:rPr>
          <w:rFonts w:ascii="新宋体" w:hAnsi="新宋体" w:cs="新宋体" w:eastAsia="新宋体" w:hint="default"/>
        </w:rPr>
        <w:t>年公司监事薪酬政策的议案</w:t>
      </w:r>
      <w:r>
        <w:rPr>
          <w:rFonts w:ascii="新宋体" w:hAnsi="新宋体" w:cs="新宋体" w:eastAsia="新宋体" w:hint="default"/>
          <w:spacing w:val="-53"/>
        </w:rPr>
        <w:t>》</w:t>
      </w:r>
      <w:r>
        <w:rPr>
          <w:rFonts w:ascii="新宋体" w:hAnsi="新宋体" w:cs="新宋体" w:eastAsia="新宋体" w:hint="default"/>
        </w:rPr>
        <w:t>、</w:t>
      </w:r>
    </w:p>
    <w:p>
      <w:pPr>
        <w:pStyle w:val="BodyText"/>
        <w:spacing w:line="357" w:lineRule="auto" w:before="154"/>
        <w:ind w:right="364"/>
        <w:jc w:val="left"/>
        <w:rPr>
          <w:rFonts w:ascii="新宋体" w:hAnsi="新宋体" w:cs="新宋体" w:eastAsia="新宋体" w:hint="default"/>
        </w:rPr>
      </w:pPr>
      <w:r>
        <w:rPr>
          <w:rFonts w:ascii="新宋体" w:hAnsi="新宋体" w:cs="新宋体" w:eastAsia="新宋体" w:hint="default"/>
        </w:rPr>
        <w:t>《关于续聘中磊会计师事务所有限责任公司为河南汉威电子股份有限公司</w:t>
      </w:r>
      <w:r>
        <w:rPr>
          <w:rFonts w:ascii="新宋体" w:hAnsi="新宋体" w:cs="新宋体" w:eastAsia="新宋体" w:hint="default"/>
        </w:rPr>
        <w:t>2010</w:t>
      </w:r>
      <w:r>
        <w:rPr>
          <w:rFonts w:ascii="新宋体" w:hAnsi="新宋体" w:cs="新宋体" w:eastAsia="新宋体" w:hint="default"/>
        </w:rPr>
        <w:t>年财 务报表审计机构的议案》等议案。</w:t>
      </w:r>
    </w:p>
    <w:p>
      <w:pPr>
        <w:pStyle w:val="BodyText"/>
        <w:spacing w:line="357" w:lineRule="auto" w:before="77"/>
        <w:ind w:right="230" w:firstLine="566"/>
        <w:jc w:val="left"/>
        <w:rPr>
          <w:rFonts w:ascii="新宋体" w:hAnsi="新宋体" w:cs="新宋体" w:eastAsia="新宋体" w:hint="default"/>
        </w:rPr>
      </w:pPr>
      <w:r>
        <w:rPr>
          <w:rFonts w:ascii="新宋体" w:hAnsi="新宋体" w:cs="新宋体" w:eastAsia="新宋体" w:hint="default"/>
          <w:spacing w:val="-8"/>
        </w:rPr>
        <w:t>（二）</w:t>
      </w:r>
      <w:r>
        <w:rPr>
          <w:rFonts w:ascii="新宋体" w:hAnsi="新宋体" w:cs="新宋体" w:eastAsia="新宋体" w:hint="default"/>
          <w:spacing w:val="-8"/>
        </w:rPr>
        <w:t>2010</w:t>
      </w:r>
      <w:r>
        <w:rPr>
          <w:rFonts w:ascii="新宋体" w:hAnsi="新宋体" w:cs="新宋体" w:eastAsia="新宋体" w:hint="default"/>
          <w:spacing w:val="-8"/>
        </w:rPr>
        <w:t>年</w:t>
      </w:r>
      <w:r>
        <w:rPr>
          <w:rFonts w:ascii="新宋体" w:hAnsi="新宋体" w:cs="新宋体" w:eastAsia="新宋体" w:hint="default"/>
          <w:spacing w:val="-8"/>
        </w:rPr>
        <w:t>4</w:t>
      </w:r>
      <w:r>
        <w:rPr>
          <w:rFonts w:ascii="新宋体" w:hAnsi="新宋体" w:cs="新宋体" w:eastAsia="新宋体" w:hint="default"/>
          <w:spacing w:val="-8"/>
        </w:rPr>
        <w:t>月</w:t>
      </w:r>
      <w:r>
        <w:rPr>
          <w:rFonts w:ascii="新宋体" w:hAnsi="新宋体" w:cs="新宋体" w:eastAsia="新宋体" w:hint="default"/>
          <w:spacing w:val="-8"/>
        </w:rPr>
        <w:t>21</w:t>
      </w:r>
      <w:r>
        <w:rPr>
          <w:rFonts w:ascii="新宋体" w:hAnsi="新宋体" w:cs="新宋体" w:eastAsia="新宋体" w:hint="default"/>
          <w:spacing w:val="-8"/>
        </w:rPr>
        <w:t>日，监事会召开了第一届监事会第六次会议，审议通过了《关</w:t>
      </w:r>
      <w:r>
        <w:rPr>
          <w:rFonts w:ascii="新宋体" w:hAnsi="新宋体" w:cs="新宋体" w:eastAsia="新宋体" w:hint="default"/>
        </w:rPr>
        <w:t> 于审议〈</w:t>
      </w:r>
      <w:r>
        <w:rPr>
          <w:rFonts w:ascii="新宋体" w:hAnsi="新宋体" w:cs="新宋体" w:eastAsia="新宋体" w:hint="default"/>
        </w:rPr>
        <w:t>2010</w:t>
      </w:r>
      <w:r>
        <w:rPr>
          <w:rFonts w:ascii="新宋体" w:hAnsi="新宋体" w:cs="新宋体" w:eastAsia="新宋体" w:hint="default"/>
        </w:rPr>
        <w:t>年第一季度报告〉的议案》。</w:t>
      </w:r>
    </w:p>
    <w:p>
      <w:pPr>
        <w:pStyle w:val="BodyText"/>
        <w:spacing w:line="357" w:lineRule="auto" w:before="77"/>
        <w:ind w:right="100" w:firstLine="566"/>
        <w:jc w:val="left"/>
        <w:rPr>
          <w:rFonts w:ascii="新宋体" w:hAnsi="新宋体" w:cs="新宋体" w:eastAsia="新宋体" w:hint="default"/>
        </w:rPr>
      </w:pPr>
      <w:r>
        <w:rPr>
          <w:rFonts w:ascii="新宋体" w:hAnsi="新宋体" w:cs="新宋体" w:eastAsia="新宋体" w:hint="default"/>
          <w:spacing w:val="-8"/>
        </w:rPr>
        <w:t>（三）</w:t>
      </w:r>
      <w:r>
        <w:rPr>
          <w:rFonts w:ascii="新宋体" w:hAnsi="新宋体" w:cs="新宋体" w:eastAsia="新宋体" w:hint="default"/>
          <w:spacing w:val="-8"/>
        </w:rPr>
        <w:t>2010</w:t>
      </w:r>
      <w:r>
        <w:rPr>
          <w:rFonts w:ascii="新宋体" w:hAnsi="新宋体" w:cs="新宋体" w:eastAsia="新宋体" w:hint="default"/>
          <w:spacing w:val="-8"/>
        </w:rPr>
        <w:t>年</w:t>
      </w:r>
      <w:r>
        <w:rPr>
          <w:rFonts w:ascii="新宋体" w:hAnsi="新宋体" w:cs="新宋体" w:eastAsia="新宋体" w:hint="default"/>
          <w:spacing w:val="-8"/>
        </w:rPr>
        <w:t>8</w:t>
      </w:r>
      <w:r>
        <w:rPr>
          <w:rFonts w:ascii="新宋体" w:hAnsi="新宋体" w:cs="新宋体" w:eastAsia="新宋体" w:hint="default"/>
          <w:spacing w:val="-8"/>
        </w:rPr>
        <w:t>月</w:t>
      </w:r>
      <w:r>
        <w:rPr>
          <w:rFonts w:ascii="新宋体" w:hAnsi="新宋体" w:cs="新宋体" w:eastAsia="新宋体" w:hint="default"/>
          <w:spacing w:val="-8"/>
        </w:rPr>
        <w:t>17</w:t>
      </w:r>
      <w:r>
        <w:rPr>
          <w:rFonts w:ascii="新宋体" w:hAnsi="新宋体" w:cs="新宋体" w:eastAsia="新宋体" w:hint="default"/>
          <w:spacing w:val="-8"/>
        </w:rPr>
        <w:t>日，监事会召开了第一届监事会第七次会议，审议通过《</w:t>
      </w:r>
      <w:r>
        <w:rPr>
          <w:rFonts w:ascii="新宋体" w:hAnsi="新宋体" w:cs="新宋体" w:eastAsia="新宋体" w:hint="default"/>
          <w:spacing w:val="-8"/>
        </w:rPr>
        <w:t>2010</w:t>
      </w:r>
      <w:r>
        <w:rPr>
          <w:rFonts w:ascii="新宋体" w:hAnsi="新宋体" w:cs="新宋体" w:eastAsia="新宋体" w:hint="default"/>
        </w:rPr>
        <w:t> </w:t>
      </w:r>
      <w:r>
        <w:rPr>
          <w:rFonts w:ascii="新宋体" w:hAnsi="新宋体" w:cs="新宋体" w:eastAsia="新宋体" w:hint="default"/>
        </w:rPr>
        <w:t>年半年度报告》及《</w:t>
      </w:r>
      <w:r>
        <w:rPr>
          <w:rFonts w:ascii="新宋体" w:hAnsi="新宋体" w:cs="新宋体" w:eastAsia="新宋体" w:hint="default"/>
        </w:rPr>
        <w:t>2010</w:t>
      </w:r>
      <w:r>
        <w:rPr>
          <w:rFonts w:ascii="新宋体" w:hAnsi="新宋体" w:cs="新宋体" w:eastAsia="新宋体" w:hint="default"/>
        </w:rPr>
        <w:t>年半年度报告摘要》。</w:t>
      </w:r>
    </w:p>
    <w:p>
      <w:pPr>
        <w:pStyle w:val="BodyText"/>
        <w:spacing w:line="357" w:lineRule="auto" w:before="75"/>
        <w:ind w:right="100" w:firstLine="479"/>
        <w:jc w:val="left"/>
        <w:rPr>
          <w:rFonts w:ascii="新宋体" w:hAnsi="新宋体" w:cs="新宋体" w:eastAsia="新宋体" w:hint="default"/>
        </w:rPr>
      </w:pPr>
      <w:r>
        <w:rPr>
          <w:rFonts w:ascii="新宋体" w:hAnsi="新宋体" w:cs="新宋体" w:eastAsia="新宋体" w:hint="default"/>
          <w:spacing w:val="-3"/>
        </w:rPr>
        <w:t>（四）</w:t>
      </w:r>
      <w:r>
        <w:rPr>
          <w:rFonts w:ascii="新宋体" w:hAnsi="新宋体" w:cs="新宋体" w:eastAsia="新宋体" w:hint="default"/>
          <w:spacing w:val="-3"/>
        </w:rPr>
        <w:t>2010</w:t>
      </w:r>
      <w:r>
        <w:rPr>
          <w:rFonts w:ascii="新宋体" w:hAnsi="新宋体" w:cs="新宋体" w:eastAsia="新宋体" w:hint="default"/>
          <w:spacing w:val="-3"/>
        </w:rPr>
        <w:t>年</w:t>
      </w:r>
      <w:r>
        <w:rPr>
          <w:rFonts w:ascii="新宋体" w:hAnsi="新宋体" w:cs="新宋体" w:eastAsia="新宋体" w:hint="default"/>
          <w:spacing w:val="-3"/>
        </w:rPr>
        <w:t>10</w:t>
      </w:r>
      <w:r>
        <w:rPr>
          <w:rFonts w:ascii="新宋体" w:hAnsi="新宋体" w:cs="新宋体" w:eastAsia="新宋体" w:hint="default"/>
          <w:spacing w:val="-3"/>
        </w:rPr>
        <w:t>月</w:t>
      </w:r>
      <w:r>
        <w:rPr>
          <w:rFonts w:ascii="新宋体" w:hAnsi="新宋体" w:cs="新宋体" w:eastAsia="新宋体" w:hint="default"/>
          <w:spacing w:val="-3"/>
        </w:rPr>
        <w:t>25</w:t>
      </w:r>
      <w:r>
        <w:rPr>
          <w:rFonts w:ascii="新宋体" w:hAnsi="新宋体" w:cs="新宋体" w:eastAsia="新宋体" w:hint="default"/>
          <w:spacing w:val="-3"/>
        </w:rPr>
        <w:t>日，监事会召开了第一届监事会第八次会议，审议通过《关</w:t>
      </w:r>
      <w:r>
        <w:rPr>
          <w:rFonts w:ascii="新宋体" w:hAnsi="新宋体" w:cs="新宋体" w:eastAsia="新宋体" w:hint="default"/>
        </w:rPr>
        <w:t> 于审议〈</w:t>
      </w:r>
      <w:r>
        <w:rPr>
          <w:rFonts w:ascii="新宋体" w:hAnsi="新宋体" w:cs="新宋体" w:eastAsia="新宋体" w:hint="default"/>
        </w:rPr>
        <w:t>2010</w:t>
      </w:r>
      <w:r>
        <w:rPr>
          <w:rFonts w:ascii="新宋体" w:hAnsi="新宋体" w:cs="新宋体" w:eastAsia="新宋体" w:hint="default"/>
        </w:rPr>
        <w:t>年第三季度报告〉的议案》。</w:t>
      </w:r>
    </w:p>
    <w:p>
      <w:pPr>
        <w:pStyle w:val="BodyText"/>
        <w:spacing w:line="357" w:lineRule="auto" w:before="77"/>
        <w:ind w:right="100" w:firstLine="479"/>
        <w:jc w:val="left"/>
        <w:rPr>
          <w:rFonts w:ascii="新宋体" w:hAnsi="新宋体" w:cs="新宋体" w:eastAsia="新宋体" w:hint="default"/>
        </w:rPr>
      </w:pPr>
      <w:r>
        <w:rPr>
          <w:rFonts w:ascii="新宋体" w:hAnsi="新宋体" w:cs="新宋体" w:eastAsia="新宋体" w:hint="default"/>
          <w:spacing w:val="-3"/>
        </w:rPr>
        <w:t>（五）</w:t>
      </w:r>
      <w:r>
        <w:rPr>
          <w:rFonts w:ascii="新宋体" w:hAnsi="新宋体" w:cs="新宋体" w:eastAsia="新宋体" w:hint="default"/>
          <w:spacing w:val="-3"/>
        </w:rPr>
        <w:t>2010</w:t>
      </w:r>
      <w:r>
        <w:rPr>
          <w:rFonts w:ascii="新宋体" w:hAnsi="新宋体" w:cs="新宋体" w:eastAsia="新宋体" w:hint="default"/>
          <w:spacing w:val="-3"/>
        </w:rPr>
        <w:t>年</w:t>
      </w:r>
      <w:r>
        <w:rPr>
          <w:rFonts w:ascii="新宋体" w:hAnsi="新宋体" w:cs="新宋体" w:eastAsia="新宋体" w:hint="default"/>
          <w:spacing w:val="-3"/>
        </w:rPr>
        <w:t>11</w:t>
      </w:r>
      <w:r>
        <w:rPr>
          <w:rFonts w:ascii="新宋体" w:hAnsi="新宋体" w:cs="新宋体" w:eastAsia="新宋体" w:hint="default"/>
          <w:spacing w:val="-3"/>
        </w:rPr>
        <w:t>月</w:t>
      </w:r>
      <w:r>
        <w:rPr>
          <w:rFonts w:ascii="新宋体" w:hAnsi="新宋体" w:cs="新宋体" w:eastAsia="新宋体" w:hint="default"/>
          <w:spacing w:val="-3"/>
        </w:rPr>
        <w:t>15</w:t>
      </w:r>
      <w:r>
        <w:rPr>
          <w:rFonts w:ascii="新宋体" w:hAnsi="新宋体" w:cs="新宋体" w:eastAsia="新宋体" w:hint="default"/>
          <w:spacing w:val="-3"/>
        </w:rPr>
        <w:t>日，监事会召开了第一届监事会第九次会议，审议通过《关</w:t>
      </w:r>
      <w:r>
        <w:rPr>
          <w:rFonts w:ascii="新宋体" w:hAnsi="新宋体" w:cs="新宋体" w:eastAsia="新宋体" w:hint="default"/>
        </w:rPr>
        <w:t> 于使用部分超募资金暂时补充流动资金的议案》。</w:t>
      </w:r>
    </w:p>
    <w:p>
      <w:pPr>
        <w:pStyle w:val="BodyText"/>
        <w:spacing w:line="357" w:lineRule="auto" w:before="77"/>
        <w:ind w:right="100" w:firstLine="479"/>
        <w:jc w:val="left"/>
        <w:rPr>
          <w:rFonts w:ascii="新宋体" w:hAnsi="新宋体" w:cs="新宋体" w:eastAsia="新宋体" w:hint="default"/>
        </w:rPr>
      </w:pPr>
      <w:r>
        <w:rPr>
          <w:rFonts w:ascii="新宋体" w:hAnsi="新宋体" w:cs="新宋体" w:eastAsia="新宋体" w:hint="default"/>
          <w:spacing w:val="-3"/>
        </w:rPr>
        <w:t>（六）</w:t>
      </w:r>
      <w:r>
        <w:rPr>
          <w:rFonts w:ascii="新宋体" w:hAnsi="新宋体" w:cs="新宋体" w:eastAsia="新宋体" w:hint="default"/>
          <w:spacing w:val="-3"/>
        </w:rPr>
        <w:t>2010</w:t>
      </w:r>
      <w:r>
        <w:rPr>
          <w:rFonts w:ascii="新宋体" w:hAnsi="新宋体" w:cs="新宋体" w:eastAsia="新宋体" w:hint="default"/>
          <w:spacing w:val="-3"/>
        </w:rPr>
        <w:t>年</w:t>
      </w:r>
      <w:r>
        <w:rPr>
          <w:rFonts w:ascii="新宋体" w:hAnsi="新宋体" w:cs="新宋体" w:eastAsia="新宋体" w:hint="default"/>
          <w:spacing w:val="-3"/>
        </w:rPr>
        <w:t>12</w:t>
      </w:r>
      <w:r>
        <w:rPr>
          <w:rFonts w:ascii="新宋体" w:hAnsi="新宋体" w:cs="新宋体" w:eastAsia="新宋体" w:hint="default"/>
          <w:spacing w:val="-3"/>
        </w:rPr>
        <w:t>月</w:t>
      </w:r>
      <w:r>
        <w:rPr>
          <w:rFonts w:ascii="新宋体" w:hAnsi="新宋体" w:cs="新宋体" w:eastAsia="新宋体" w:hint="default"/>
          <w:spacing w:val="-3"/>
        </w:rPr>
        <w:t>30</w:t>
      </w:r>
      <w:r>
        <w:rPr>
          <w:rFonts w:ascii="新宋体" w:hAnsi="新宋体" w:cs="新宋体" w:eastAsia="新宋体" w:hint="default"/>
          <w:spacing w:val="-3"/>
        </w:rPr>
        <w:t>日，监事会召开了第一届监事会第十次会议，审议通过《关</w:t>
      </w:r>
      <w:r>
        <w:rPr>
          <w:rFonts w:ascii="新宋体" w:hAnsi="新宋体" w:cs="新宋体" w:eastAsia="新宋体" w:hint="default"/>
        </w:rPr>
        <w:t> 于公司监事会换届选举暨第二届监事会监事候选人提名的议案》。</w:t>
      </w:r>
    </w:p>
    <w:p>
      <w:pPr>
        <w:spacing w:after="0" w:line="357" w:lineRule="auto"/>
        <w:jc w:val="left"/>
        <w:rPr>
          <w:rFonts w:ascii="新宋体" w:hAnsi="新宋体" w:cs="新宋体" w:eastAsia="新宋体" w:hint="default"/>
        </w:rPr>
        <w:sectPr>
          <w:pgSz w:w="11910" w:h="16840"/>
          <w:pgMar w:header="544" w:footer="980" w:top="1140" w:bottom="1180" w:left="1560" w:right="1180"/>
        </w:sectPr>
      </w:pPr>
    </w:p>
    <w:p>
      <w:pPr>
        <w:spacing w:line="240" w:lineRule="auto" w:before="0"/>
        <w:rPr>
          <w:rFonts w:ascii="新宋体" w:hAnsi="新宋体" w:cs="新宋体" w:eastAsia="新宋体" w:hint="default"/>
          <w:sz w:val="20"/>
          <w:szCs w:val="20"/>
        </w:rPr>
      </w:pPr>
    </w:p>
    <w:p>
      <w:pPr>
        <w:spacing w:line="240" w:lineRule="auto" w:before="4"/>
        <w:rPr>
          <w:rFonts w:ascii="新宋体" w:hAnsi="新宋体" w:cs="新宋体" w:eastAsia="新宋体" w:hint="default"/>
          <w:sz w:val="15"/>
          <w:szCs w:val="15"/>
        </w:rPr>
      </w:pPr>
    </w:p>
    <w:p>
      <w:pPr>
        <w:pStyle w:val="Heading5"/>
        <w:spacing w:line="240" w:lineRule="auto" w:before="26"/>
        <w:ind w:left="710" w:right="100"/>
        <w:jc w:val="left"/>
        <w:rPr>
          <w:rFonts w:ascii="宋体" w:hAnsi="宋体" w:cs="宋体" w:eastAsia="宋体" w:hint="default"/>
          <w:b w:val="0"/>
          <w:bCs w:val="0"/>
        </w:rPr>
      </w:pPr>
      <w:r>
        <w:rPr>
          <w:rFonts w:ascii="宋体" w:hAnsi="宋体" w:cs="宋体" w:eastAsia="宋体" w:hint="default"/>
        </w:rPr>
        <w:t>三、监事会对</w:t>
      </w:r>
      <w:r>
        <w:rPr>
          <w:rFonts w:ascii="宋体" w:hAnsi="宋体" w:cs="宋体" w:eastAsia="宋体" w:hint="default"/>
        </w:rPr>
        <w:t>2010</w:t>
      </w:r>
      <w:r>
        <w:rPr>
          <w:rFonts w:ascii="宋体" w:hAnsi="宋体" w:cs="宋体" w:eastAsia="宋体" w:hint="default"/>
        </w:rPr>
        <w:t>年度公司有关事项的独立意见</w:t>
      </w:r>
      <w:r>
        <w:rPr>
          <w:rFonts w:ascii="宋体" w:hAnsi="宋体" w:cs="宋体" w:eastAsia="宋体" w:hint="default"/>
          <w:b w:val="0"/>
          <w:bCs w:val="0"/>
        </w:rPr>
      </w:r>
    </w:p>
    <w:p>
      <w:pPr>
        <w:spacing w:line="240" w:lineRule="auto" w:before="10"/>
        <w:rPr>
          <w:rFonts w:ascii="宋体" w:hAnsi="宋体" w:cs="宋体" w:eastAsia="宋体" w:hint="default"/>
          <w:b/>
          <w:bCs/>
          <w:sz w:val="20"/>
          <w:szCs w:val="20"/>
        </w:rPr>
      </w:pPr>
    </w:p>
    <w:p>
      <w:pPr>
        <w:pStyle w:val="BodyText"/>
        <w:spacing w:line="386" w:lineRule="auto" w:before="0"/>
        <w:ind w:left="621" w:right="100"/>
        <w:jc w:val="left"/>
        <w:rPr>
          <w:rFonts w:ascii="新宋体" w:hAnsi="新宋体" w:cs="新宋体" w:eastAsia="新宋体" w:hint="default"/>
        </w:rPr>
      </w:pPr>
      <w:r>
        <w:rPr>
          <w:rFonts w:ascii="新宋体" w:hAnsi="新宋体" w:cs="新宋体" w:eastAsia="新宋体" w:hint="default"/>
        </w:rPr>
        <w:t>（一）公司依法运作情况 </w:t>
      </w:r>
      <w:r>
        <w:rPr>
          <w:rFonts w:ascii="新宋体" w:hAnsi="新宋体" w:cs="新宋体" w:eastAsia="新宋体" w:hint="default"/>
          <w:spacing w:val="-7"/>
        </w:rPr>
        <w:t>公司董事会遵循了《公司法》、《公司章程》及《监事会议事规则》的有关要求，</w:t>
      </w:r>
    </w:p>
    <w:p>
      <w:pPr>
        <w:pStyle w:val="BodyText"/>
        <w:spacing w:line="357" w:lineRule="auto" w:before="7"/>
        <w:ind w:right="142"/>
        <w:jc w:val="both"/>
        <w:rPr>
          <w:rFonts w:ascii="新宋体" w:hAnsi="新宋体" w:cs="新宋体" w:eastAsia="新宋体" w:hint="default"/>
        </w:rPr>
      </w:pPr>
      <w:r>
        <w:rPr>
          <w:rFonts w:ascii="新宋体" w:hAnsi="新宋体" w:cs="新宋体" w:eastAsia="新宋体" w:hint="default"/>
          <w:spacing w:val="-3"/>
        </w:rPr>
        <w:t>规范运作，决策程序合法有效；公司建立和完善了内部控制制度，公司董事、经理执</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行职务时能够勤勉尽责，未发现违反法律、法规、公司章程或损害公司利益的行为。</w:t>
      </w:r>
    </w:p>
    <w:p>
      <w:pPr>
        <w:pStyle w:val="BodyText"/>
        <w:spacing w:line="388" w:lineRule="auto" w:before="77"/>
        <w:ind w:left="621" w:right="230"/>
        <w:jc w:val="left"/>
        <w:rPr>
          <w:rFonts w:ascii="新宋体" w:hAnsi="新宋体" w:cs="新宋体" w:eastAsia="新宋体" w:hint="default"/>
        </w:rPr>
      </w:pPr>
      <w:r>
        <w:rPr>
          <w:rFonts w:ascii="新宋体" w:hAnsi="新宋体" w:cs="新宋体" w:eastAsia="新宋体" w:hint="default"/>
        </w:rPr>
        <w:t>（二）检查公司财务的情况 </w:t>
      </w:r>
      <w:r>
        <w:rPr>
          <w:rFonts w:ascii="新宋体" w:hAnsi="新宋体" w:cs="新宋体" w:eastAsia="新宋体" w:hint="default"/>
          <w:spacing w:val="-3"/>
        </w:rPr>
        <w:t>监事会对公司的财务状况进行了检查，认为公司的财务报告真实反映公司的财务</w:t>
      </w:r>
    </w:p>
    <w:p>
      <w:pPr>
        <w:pStyle w:val="BodyText"/>
        <w:spacing w:line="357" w:lineRule="auto" w:before="5"/>
        <w:ind w:right="232"/>
        <w:jc w:val="both"/>
        <w:rPr>
          <w:rFonts w:ascii="新宋体" w:hAnsi="新宋体" w:cs="新宋体" w:eastAsia="新宋体" w:hint="default"/>
        </w:rPr>
      </w:pPr>
      <w:r>
        <w:rPr>
          <w:rFonts w:ascii="新宋体" w:hAnsi="新宋体" w:cs="新宋体" w:eastAsia="新宋体" w:hint="default"/>
          <w:spacing w:val="-3"/>
        </w:rPr>
        <w:t>状况和经营成果，审计报告真实合理，有利于股东对公司财务状况及经营情况的正确</w:t>
      </w:r>
      <w:r>
        <w:rPr>
          <w:rFonts w:ascii="新宋体" w:hAnsi="新宋体" w:cs="新宋体" w:eastAsia="新宋体" w:hint="default"/>
          <w:spacing w:val="-100"/>
        </w:rPr>
        <w:t> </w:t>
      </w:r>
      <w:r>
        <w:rPr>
          <w:rFonts w:ascii="新宋体" w:hAnsi="新宋体" w:cs="新宋体" w:eastAsia="新宋体" w:hint="default"/>
          <w:spacing w:val="-100"/>
        </w:rPr>
      </w:r>
      <w:r>
        <w:rPr>
          <w:rFonts w:ascii="新宋体" w:hAnsi="新宋体" w:cs="新宋体" w:eastAsia="新宋体" w:hint="default"/>
          <w:spacing w:val="-3"/>
        </w:rPr>
        <w:t>理解；公司董事会编制的</w:t>
      </w:r>
      <w:r>
        <w:rPr>
          <w:rFonts w:ascii="新宋体" w:hAnsi="新宋体" w:cs="新宋体" w:eastAsia="新宋体" w:hint="default"/>
          <w:spacing w:val="-3"/>
        </w:rPr>
        <w:t>2010</w:t>
      </w:r>
      <w:r>
        <w:rPr>
          <w:rFonts w:ascii="新宋体" w:hAnsi="新宋体" w:cs="新宋体" w:eastAsia="新宋体" w:hint="default"/>
          <w:spacing w:val="-3"/>
        </w:rPr>
        <w:t>年度报告真实、合法、完整地反映了公司的情况，不存</w:t>
      </w:r>
      <w:r>
        <w:rPr>
          <w:rFonts w:ascii="新宋体" w:hAnsi="新宋体" w:cs="新宋体" w:eastAsia="新宋体" w:hint="default"/>
          <w:spacing w:val="-98"/>
        </w:rPr>
        <w:t> </w:t>
      </w:r>
      <w:r>
        <w:rPr>
          <w:rFonts w:ascii="新宋体" w:hAnsi="新宋体" w:cs="新宋体" w:eastAsia="新宋体" w:hint="default"/>
          <w:spacing w:val="-98"/>
        </w:rPr>
      </w:r>
      <w:r>
        <w:rPr>
          <w:rFonts w:ascii="新宋体" w:hAnsi="新宋体" w:cs="新宋体" w:eastAsia="新宋体" w:hint="default"/>
        </w:rPr>
        <w:t>在虚假记载、误导性陈述或重大遗漏。</w:t>
      </w:r>
    </w:p>
    <w:p>
      <w:pPr>
        <w:pStyle w:val="BodyText"/>
        <w:spacing w:line="388" w:lineRule="auto" w:before="74"/>
        <w:ind w:left="621" w:right="125"/>
        <w:jc w:val="left"/>
        <w:rPr>
          <w:rFonts w:ascii="新宋体" w:hAnsi="新宋体" w:cs="新宋体" w:eastAsia="新宋体" w:hint="default"/>
        </w:rPr>
      </w:pPr>
      <w:r>
        <w:rPr>
          <w:rFonts w:ascii="新宋体" w:hAnsi="新宋体" w:cs="新宋体" w:eastAsia="新宋体" w:hint="default"/>
        </w:rPr>
        <w:t>（三）检查募集资金使用情况 监事会对募集资金存放和使用情况进行了检查，公司建立了募集资金管理制度，</w:t>
      </w:r>
    </w:p>
    <w:p>
      <w:pPr>
        <w:pStyle w:val="BodyText"/>
        <w:spacing w:line="240" w:lineRule="auto" w:before="5"/>
        <w:ind w:right="0"/>
        <w:jc w:val="both"/>
        <w:rPr>
          <w:rFonts w:ascii="新宋体" w:hAnsi="新宋体" w:cs="新宋体" w:eastAsia="新宋体" w:hint="default"/>
        </w:rPr>
      </w:pPr>
      <w:r>
        <w:rPr>
          <w:rFonts w:ascii="新宋体" w:hAnsi="新宋体" w:cs="新宋体" w:eastAsia="新宋体" w:hint="default"/>
        </w:rPr>
        <w:t>资金使用程序规范</w:t>
      </w:r>
      <w:r>
        <w:rPr>
          <w:rFonts w:ascii="新宋体" w:hAnsi="新宋体" w:cs="新宋体" w:eastAsia="新宋体" w:hint="default"/>
          <w:spacing w:val="-106"/>
        </w:rPr>
        <w:t>，</w:t>
      </w:r>
      <w:r>
        <w:rPr>
          <w:rFonts w:ascii="新宋体" w:hAnsi="新宋体" w:cs="新宋体" w:eastAsia="新宋体" w:hint="default"/>
        </w:rPr>
        <w:t>实际投入项目与承诺投入项目一致</w:t>
      </w:r>
      <w:r>
        <w:rPr>
          <w:rFonts w:ascii="新宋体" w:hAnsi="新宋体" w:cs="新宋体" w:eastAsia="新宋体" w:hint="default"/>
          <w:spacing w:val="-106"/>
        </w:rPr>
        <w:t>，</w:t>
      </w:r>
      <w:r>
        <w:rPr>
          <w:rFonts w:ascii="新宋体" w:hAnsi="新宋体" w:cs="新宋体" w:eastAsia="新宋体" w:hint="default"/>
        </w:rPr>
        <w:t>没有发现募集资金违规行为。</w:t>
      </w:r>
    </w:p>
    <w:p>
      <w:pPr>
        <w:pStyle w:val="BodyText"/>
        <w:spacing w:line="386" w:lineRule="auto" w:before="194"/>
        <w:ind w:left="741" w:right="100" w:hanging="120"/>
        <w:jc w:val="left"/>
        <w:rPr>
          <w:rFonts w:ascii="新宋体" w:hAnsi="新宋体" w:cs="新宋体" w:eastAsia="新宋体" w:hint="default"/>
        </w:rPr>
      </w:pPr>
      <w:r>
        <w:rPr>
          <w:rFonts w:ascii="新宋体" w:hAnsi="新宋体" w:cs="新宋体" w:eastAsia="新宋体" w:hint="default"/>
        </w:rPr>
        <w:t>（四）公司收购、出售资产情况 </w:t>
      </w:r>
      <w:r>
        <w:rPr>
          <w:rFonts w:ascii="新宋体" w:hAnsi="新宋体" w:cs="新宋体" w:eastAsia="新宋体" w:hint="default"/>
          <w:spacing w:val="-3"/>
        </w:rPr>
        <w:t>2010</w:t>
      </w:r>
      <w:r>
        <w:rPr>
          <w:rFonts w:ascii="新宋体" w:hAnsi="新宋体" w:cs="新宋体" w:eastAsia="新宋体" w:hint="default"/>
          <w:spacing w:val="-3"/>
        </w:rPr>
        <w:t>年</w:t>
      </w:r>
      <w:r>
        <w:rPr>
          <w:rFonts w:ascii="新宋体" w:hAnsi="新宋体" w:cs="新宋体" w:eastAsia="新宋体" w:hint="default"/>
          <w:spacing w:val="-3"/>
        </w:rPr>
        <w:t>5</w:t>
      </w:r>
      <w:r>
        <w:rPr>
          <w:rFonts w:ascii="新宋体" w:hAnsi="新宋体" w:cs="新宋体" w:eastAsia="新宋体" w:hint="default"/>
          <w:spacing w:val="-3"/>
        </w:rPr>
        <w:t>月</w:t>
      </w:r>
      <w:r>
        <w:rPr>
          <w:rFonts w:ascii="新宋体" w:hAnsi="新宋体" w:cs="新宋体" w:eastAsia="新宋体" w:hint="default"/>
          <w:spacing w:val="-3"/>
        </w:rPr>
        <w:t>31</w:t>
      </w:r>
      <w:r>
        <w:rPr>
          <w:rFonts w:ascii="新宋体" w:hAnsi="新宋体" w:cs="新宋体" w:eastAsia="新宋体" w:hint="default"/>
          <w:spacing w:val="-3"/>
        </w:rPr>
        <w:t>日，公司第一届董事会第十五次会议审议通过了《关于投资郑州春</w:t>
      </w:r>
    </w:p>
    <w:p>
      <w:pPr>
        <w:pStyle w:val="BodyText"/>
        <w:spacing w:line="357" w:lineRule="auto" w:before="8"/>
        <w:ind w:right="234"/>
        <w:jc w:val="both"/>
        <w:rPr>
          <w:rFonts w:ascii="新宋体" w:hAnsi="新宋体" w:cs="新宋体" w:eastAsia="新宋体" w:hint="default"/>
        </w:rPr>
      </w:pPr>
      <w:r>
        <w:rPr>
          <w:rFonts w:ascii="新宋体" w:hAnsi="新宋体" w:cs="新宋体" w:eastAsia="新宋体" w:hint="default"/>
          <w:spacing w:val="-3"/>
        </w:rPr>
        <w:t>泉暖通节能设备有限公司的议案》，公司使用自有资金收购郑州春泉部分股权，成为</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郑州春泉的控股股东。根据中磊会计师事务所有限责任公司出具的《审计报告》（中</w:t>
      </w:r>
      <w:r>
        <w:rPr>
          <w:rFonts w:ascii="新宋体" w:hAnsi="新宋体" w:cs="新宋体" w:eastAsia="新宋体" w:hint="default"/>
          <w:spacing w:val="-105"/>
        </w:rPr>
        <w:t> </w:t>
      </w:r>
      <w:r>
        <w:rPr>
          <w:rFonts w:ascii="新宋体" w:hAnsi="新宋体" w:cs="新宋体" w:eastAsia="新宋体" w:hint="default"/>
          <w:spacing w:val="-105"/>
        </w:rPr>
      </w:r>
      <w:r>
        <w:rPr>
          <w:rFonts w:ascii="新宋体" w:hAnsi="新宋体" w:cs="新宋体" w:eastAsia="新宋体" w:hint="default"/>
        </w:rPr>
        <w:t>磊审字</w:t>
      </w:r>
      <w:r>
        <w:rPr>
          <w:rFonts w:ascii="新宋体" w:hAnsi="新宋体" w:cs="新宋体" w:eastAsia="新宋体" w:hint="default"/>
        </w:rPr>
        <w:t>[2010]</w:t>
      </w:r>
      <w:r>
        <w:rPr>
          <w:rFonts w:ascii="新宋体" w:hAnsi="新宋体" w:cs="新宋体" w:eastAsia="新宋体" w:hint="default"/>
        </w:rPr>
        <w:t>第</w:t>
      </w:r>
      <w:r>
        <w:rPr>
          <w:rFonts w:ascii="新宋体" w:hAnsi="新宋体" w:cs="新宋体" w:eastAsia="新宋体" w:hint="default"/>
        </w:rPr>
        <w:t>0220</w:t>
      </w:r>
      <w:r>
        <w:rPr>
          <w:rFonts w:ascii="新宋体" w:hAnsi="新宋体" w:cs="新宋体" w:eastAsia="新宋体" w:hint="default"/>
        </w:rPr>
        <w:t>号），郑州春泉截止</w:t>
      </w:r>
      <w:r>
        <w:rPr>
          <w:rFonts w:ascii="新宋体" w:hAnsi="新宋体" w:cs="新宋体" w:eastAsia="新宋体" w:hint="default"/>
        </w:rPr>
        <w:t>2010</w:t>
      </w:r>
      <w:r>
        <w:rPr>
          <w:rFonts w:ascii="新宋体" w:hAnsi="新宋体" w:cs="新宋体" w:eastAsia="新宋体" w:hint="default"/>
        </w:rPr>
        <w:t>年</w:t>
      </w:r>
      <w:r>
        <w:rPr>
          <w:rFonts w:ascii="新宋体" w:hAnsi="新宋体" w:cs="新宋体" w:eastAsia="新宋体" w:hint="default"/>
        </w:rPr>
        <w:t>4</w:t>
      </w:r>
      <w:r>
        <w:rPr>
          <w:rFonts w:ascii="新宋体" w:hAnsi="新宋体" w:cs="新宋体" w:eastAsia="新宋体" w:hint="default"/>
        </w:rPr>
        <w:t>月</w:t>
      </w:r>
      <w:r>
        <w:rPr>
          <w:rFonts w:ascii="新宋体" w:hAnsi="新宋体" w:cs="新宋体" w:eastAsia="新宋体" w:hint="default"/>
        </w:rPr>
        <w:t>30</w:t>
      </w:r>
      <w:r>
        <w:rPr>
          <w:rFonts w:ascii="新宋体" w:hAnsi="新宋体" w:cs="新宋体" w:eastAsia="新宋体" w:hint="default"/>
        </w:rPr>
        <w:t>日的净资产为</w:t>
      </w:r>
      <w:r>
        <w:rPr>
          <w:rFonts w:ascii="新宋体" w:hAnsi="新宋体" w:cs="新宋体" w:eastAsia="新宋体" w:hint="default"/>
        </w:rPr>
        <w:t>374.89</w:t>
      </w:r>
      <w:r>
        <w:rPr>
          <w:rFonts w:ascii="新宋体" w:hAnsi="新宋体" w:cs="新宋体" w:eastAsia="新宋体" w:hint="default"/>
        </w:rPr>
        <w:t>万元，综 </w:t>
      </w:r>
      <w:r>
        <w:rPr>
          <w:rFonts w:ascii="新宋体" w:hAnsi="新宋体" w:cs="新宋体" w:eastAsia="新宋体" w:hint="default"/>
          <w:spacing w:val="3"/>
        </w:rPr>
        <w:t>合考虑郑州春泉拥有的市场地位、专利技术、管理团队价值、未来几年业绩增长预</w:t>
      </w:r>
      <w:r>
        <w:rPr>
          <w:rFonts w:ascii="新宋体" w:hAnsi="新宋体" w:cs="新宋体" w:eastAsia="新宋体" w:hint="default"/>
          <w:spacing w:val="-86"/>
        </w:rPr>
        <w:t> </w:t>
      </w:r>
      <w:r>
        <w:rPr>
          <w:rFonts w:ascii="新宋体" w:hAnsi="新宋体" w:cs="新宋体" w:eastAsia="新宋体" w:hint="default"/>
          <w:spacing w:val="-86"/>
        </w:rPr>
      </w:r>
      <w:r>
        <w:rPr>
          <w:rFonts w:ascii="新宋体" w:hAnsi="新宋体" w:cs="新宋体" w:eastAsia="新宋体" w:hint="default"/>
        </w:rPr>
        <w:t>期等因素，最终公司确定使用自有资金合计</w:t>
      </w:r>
      <w:r>
        <w:rPr>
          <w:rFonts w:ascii="新宋体" w:hAnsi="新宋体" w:cs="新宋体" w:eastAsia="新宋体" w:hint="default"/>
        </w:rPr>
        <w:t>1,200</w:t>
      </w:r>
      <w:r>
        <w:rPr>
          <w:rFonts w:ascii="新宋体" w:hAnsi="新宋体" w:cs="新宋体" w:eastAsia="新宋体" w:hint="default"/>
        </w:rPr>
        <w:t>万元收购及增资的方式取得郑州春 </w:t>
      </w:r>
      <w:r>
        <w:rPr>
          <w:rFonts w:ascii="新宋体" w:hAnsi="新宋体" w:cs="新宋体" w:eastAsia="新宋体" w:hint="default"/>
          <w:spacing w:val="-3"/>
        </w:rPr>
        <w:t>泉</w:t>
      </w:r>
      <w:r>
        <w:rPr>
          <w:rFonts w:ascii="新宋体" w:hAnsi="新宋体" w:cs="新宋体" w:eastAsia="新宋体" w:hint="default"/>
          <w:spacing w:val="-3"/>
        </w:rPr>
        <w:t>57.14%</w:t>
      </w:r>
      <w:r>
        <w:rPr>
          <w:rFonts w:ascii="新宋体" w:hAnsi="新宋体" w:cs="新宋体" w:eastAsia="新宋体" w:hint="default"/>
          <w:spacing w:val="-3"/>
        </w:rPr>
        <w:t>股权。本次收购交易价格合理，未发现内幕交易，无损害部分股东的权益或</w:t>
      </w:r>
      <w:r>
        <w:rPr>
          <w:rFonts w:ascii="新宋体" w:hAnsi="新宋体" w:cs="新宋体" w:eastAsia="新宋体" w:hint="default"/>
          <w:spacing w:val="-97"/>
        </w:rPr>
        <w:t> </w:t>
      </w:r>
      <w:r>
        <w:rPr>
          <w:rFonts w:ascii="新宋体" w:hAnsi="新宋体" w:cs="新宋体" w:eastAsia="新宋体" w:hint="default"/>
          <w:spacing w:val="-97"/>
        </w:rPr>
      </w:r>
      <w:r>
        <w:rPr>
          <w:rFonts w:ascii="新宋体" w:hAnsi="新宋体" w:cs="新宋体" w:eastAsia="新宋体" w:hint="default"/>
        </w:rPr>
        <w:t>造成公司资产流失的情况。</w:t>
      </w:r>
    </w:p>
    <w:p>
      <w:pPr>
        <w:pStyle w:val="BodyText"/>
        <w:spacing w:line="357" w:lineRule="auto" w:before="77"/>
        <w:ind w:right="236" w:firstLine="479"/>
        <w:jc w:val="left"/>
        <w:rPr>
          <w:rFonts w:ascii="新宋体" w:hAnsi="新宋体" w:cs="新宋体" w:eastAsia="新宋体" w:hint="default"/>
        </w:rPr>
      </w:pPr>
      <w:r>
        <w:rPr>
          <w:rFonts w:ascii="新宋体" w:hAnsi="新宋体" w:cs="新宋体" w:eastAsia="新宋体" w:hint="default"/>
          <w:spacing w:val="-3"/>
        </w:rPr>
        <w:t>2010</w:t>
      </w:r>
      <w:r>
        <w:rPr>
          <w:rFonts w:ascii="新宋体" w:hAnsi="新宋体" w:cs="新宋体" w:eastAsia="新宋体" w:hint="default"/>
          <w:spacing w:val="-3"/>
        </w:rPr>
        <w:t>年度公司无资产出售、资产置换、担保、抵押行为，没有发现内幕交易，无</w:t>
      </w:r>
      <w:r>
        <w:rPr>
          <w:rFonts w:ascii="新宋体" w:hAnsi="新宋体" w:cs="新宋体" w:eastAsia="新宋体" w:hint="default"/>
        </w:rPr>
        <w:t> 损害部分股东的权益或造成公司资产流失的情况。</w:t>
      </w:r>
    </w:p>
    <w:p>
      <w:pPr>
        <w:pStyle w:val="BodyText"/>
        <w:spacing w:line="386" w:lineRule="auto" w:before="77"/>
        <w:ind w:left="621" w:right="230"/>
        <w:jc w:val="left"/>
        <w:rPr>
          <w:rFonts w:ascii="新宋体" w:hAnsi="新宋体" w:cs="新宋体" w:eastAsia="新宋体" w:hint="default"/>
        </w:rPr>
      </w:pPr>
      <w:r>
        <w:rPr>
          <w:rFonts w:ascii="新宋体" w:hAnsi="新宋体" w:cs="新宋体" w:eastAsia="新宋体" w:hint="default"/>
        </w:rPr>
        <w:t>（五）关联交易情况 </w:t>
      </w:r>
      <w:r>
        <w:rPr>
          <w:rFonts w:ascii="新宋体" w:hAnsi="新宋体" w:cs="新宋体" w:eastAsia="新宋体" w:hint="default"/>
          <w:spacing w:val="-3"/>
        </w:rPr>
        <w:t>公司的关联交易严格遵循公开、公平、公正的原则，操作规范，程序严谨，交易</w:t>
      </w:r>
    </w:p>
    <w:p>
      <w:pPr>
        <w:pStyle w:val="BodyText"/>
        <w:spacing w:line="240" w:lineRule="auto" w:before="7"/>
        <w:ind w:right="0"/>
        <w:jc w:val="both"/>
        <w:rPr>
          <w:rFonts w:ascii="新宋体" w:hAnsi="新宋体" w:cs="新宋体" w:eastAsia="新宋体" w:hint="default"/>
        </w:rPr>
      </w:pPr>
      <w:r>
        <w:rPr>
          <w:rFonts w:ascii="新宋体" w:hAnsi="新宋体" w:cs="新宋体" w:eastAsia="新宋体" w:hint="default"/>
        </w:rPr>
        <w:t>价格客观公平，没有损害公司及股东的利益。</w:t>
      </w:r>
    </w:p>
    <w:p>
      <w:pPr>
        <w:pStyle w:val="BodyText"/>
        <w:spacing w:line="240" w:lineRule="auto" w:before="194"/>
        <w:ind w:left="621" w:right="100"/>
        <w:jc w:val="left"/>
        <w:rPr>
          <w:rFonts w:ascii="新宋体" w:hAnsi="新宋体" w:cs="新宋体" w:eastAsia="新宋体" w:hint="default"/>
        </w:rPr>
      </w:pPr>
      <w:r>
        <w:rPr>
          <w:rFonts w:ascii="新宋体" w:hAnsi="新宋体" w:cs="新宋体" w:eastAsia="新宋体" w:hint="default"/>
        </w:rPr>
        <w:t>（六）内部控制自我评价报告</w:t>
      </w:r>
    </w:p>
    <w:p>
      <w:pPr>
        <w:spacing w:after="0" w:line="240" w:lineRule="auto"/>
        <w:jc w:val="left"/>
        <w:rPr>
          <w:rFonts w:ascii="新宋体" w:hAnsi="新宋体" w:cs="新宋体" w:eastAsia="新宋体" w:hint="default"/>
        </w:rPr>
        <w:sectPr>
          <w:pgSz w:w="11910" w:h="16840"/>
          <w:pgMar w:header="544" w:footer="980" w:top="1140" w:bottom="1180" w:left="1560" w:right="1180"/>
        </w:sectPr>
      </w:pPr>
    </w:p>
    <w:p>
      <w:pPr>
        <w:spacing w:line="240" w:lineRule="auto" w:before="3"/>
        <w:rPr>
          <w:rFonts w:ascii="新宋体" w:hAnsi="新宋体" w:cs="新宋体" w:eastAsia="新宋体" w:hint="default"/>
          <w:sz w:val="29"/>
          <w:szCs w:val="29"/>
        </w:rPr>
      </w:pPr>
    </w:p>
    <w:p>
      <w:pPr>
        <w:pStyle w:val="BodyText"/>
        <w:spacing w:line="357" w:lineRule="auto" w:before="26"/>
        <w:ind w:right="124" w:firstLine="479"/>
        <w:jc w:val="left"/>
        <w:rPr>
          <w:rFonts w:ascii="新宋体" w:hAnsi="新宋体" w:cs="新宋体" w:eastAsia="新宋体" w:hint="default"/>
        </w:rPr>
      </w:pPr>
      <w:r>
        <w:rPr>
          <w:rFonts w:ascii="新宋体" w:hAnsi="新宋体" w:cs="新宋体" w:eastAsia="新宋体" w:hint="default"/>
        </w:rPr>
        <w:t>对董事会关于公司</w:t>
      </w:r>
      <w:r>
        <w:rPr>
          <w:rFonts w:ascii="新宋体" w:hAnsi="新宋体" w:cs="新宋体" w:eastAsia="新宋体" w:hint="default"/>
        </w:rPr>
        <w:t>2010 </w:t>
      </w:r>
      <w:r>
        <w:rPr>
          <w:rFonts w:ascii="新宋体" w:hAnsi="新宋体" w:cs="新宋体" w:eastAsia="新宋体" w:hint="default"/>
        </w:rPr>
        <w:t>年度内部控制的自我评价报告、公司内部控制制度的建 设和运行情况进行了审核，监事会认为：公司现已建立了较为完善的内部控制体系， </w:t>
      </w:r>
      <w:r>
        <w:rPr>
          <w:rFonts w:ascii="新宋体" w:hAnsi="新宋体" w:cs="新宋体" w:eastAsia="新宋体" w:hint="default"/>
          <w:spacing w:val="-3"/>
        </w:rPr>
        <w:t>符合国家相关法律法规要求以及公司生产经营管理实际需要，并能得到有效执行，内</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3"/>
        </w:rPr>
        <w:t>部控制体系的建立对公司经营管理的各个环节起到了较好的风险防范和控制作用，公</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司内部控制的自我评价报告真实、客观地反映了公司内部控制制度的建设及运行情 况。</w:t>
      </w:r>
    </w:p>
    <w:p>
      <w:pPr>
        <w:pStyle w:val="BodyText"/>
        <w:spacing w:line="240" w:lineRule="auto" w:before="77"/>
        <w:ind w:left="621" w:right="100"/>
        <w:jc w:val="left"/>
        <w:rPr>
          <w:rFonts w:ascii="新宋体" w:hAnsi="新宋体" w:cs="新宋体" w:eastAsia="新宋体" w:hint="default"/>
        </w:rPr>
      </w:pPr>
      <w:r>
        <w:rPr>
          <w:rFonts w:ascii="新宋体" w:hAnsi="新宋体" w:cs="新宋体" w:eastAsia="新宋体" w:hint="default"/>
        </w:rPr>
        <w:t>（七）监事会对公司</w:t>
      </w:r>
      <w:r>
        <w:rPr>
          <w:rFonts w:ascii="新宋体" w:hAnsi="新宋体" w:cs="新宋体" w:eastAsia="新宋体" w:hint="default"/>
        </w:rPr>
        <w:t>2010 </w:t>
      </w:r>
      <w:r>
        <w:rPr>
          <w:rFonts w:ascii="新宋体" w:hAnsi="新宋体" w:cs="新宋体" w:eastAsia="新宋体" w:hint="default"/>
        </w:rPr>
        <w:t>年年度报告的审核意见</w:t>
      </w:r>
    </w:p>
    <w:p>
      <w:pPr>
        <w:pStyle w:val="BodyText"/>
        <w:spacing w:line="357" w:lineRule="auto" w:before="192"/>
        <w:ind w:right="101" w:firstLine="479"/>
        <w:jc w:val="left"/>
        <w:rPr>
          <w:rFonts w:ascii="新宋体" w:hAnsi="新宋体" w:cs="新宋体" w:eastAsia="新宋体" w:hint="default"/>
        </w:rPr>
      </w:pPr>
      <w:r>
        <w:rPr>
          <w:rFonts w:ascii="新宋体" w:hAnsi="新宋体" w:cs="新宋体" w:eastAsia="新宋体" w:hint="default"/>
        </w:rPr>
        <w:t>公司</w:t>
      </w:r>
      <w:r>
        <w:rPr>
          <w:rFonts w:ascii="新宋体" w:hAnsi="新宋体" w:cs="新宋体" w:eastAsia="新宋体" w:hint="default"/>
        </w:rPr>
        <w:t>2010</w:t>
      </w:r>
      <w:r>
        <w:rPr>
          <w:rFonts w:ascii="新宋体" w:hAnsi="新宋体" w:cs="新宋体" w:eastAsia="新宋体" w:hint="default"/>
          <w:spacing w:val="28"/>
        </w:rPr>
        <w:t> </w:t>
      </w:r>
      <w:r>
        <w:rPr>
          <w:rFonts w:ascii="新宋体" w:hAnsi="新宋体" w:cs="新宋体" w:eastAsia="新宋体" w:hint="default"/>
          <w:spacing w:val="-4"/>
        </w:rPr>
        <w:t>年年度报告的编制和审议程序符合法律、法规和公司章程的有关规定。</w:t>
      </w:r>
      <w:r>
        <w:rPr>
          <w:rFonts w:ascii="新宋体" w:hAnsi="新宋体" w:cs="新宋体" w:eastAsia="新宋体" w:hint="default"/>
        </w:rPr>
        <w:t> </w:t>
      </w:r>
      <w:r>
        <w:rPr>
          <w:rFonts w:ascii="新宋体" w:hAnsi="新宋体" w:cs="新宋体" w:eastAsia="新宋体" w:hint="default"/>
          <w:spacing w:val="-3"/>
        </w:rPr>
        <w:t>其内容与格式符合中国证监会和深圳证券交易所的各项规定，所包含的信息能真实的</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反映出公司当年的经营管理和财务状况，未发现参与年度报告编制和审议的人员有违</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反保密规定的行为。</w:t>
      </w:r>
    </w:p>
    <w:p>
      <w:pPr>
        <w:spacing w:after="0" w:line="357" w:lineRule="auto"/>
        <w:jc w:val="left"/>
        <w:rPr>
          <w:rFonts w:ascii="新宋体" w:hAnsi="新宋体" w:cs="新宋体" w:eastAsia="新宋体" w:hint="default"/>
        </w:rPr>
        <w:sectPr>
          <w:pgSz w:w="11910" w:h="16840"/>
          <w:pgMar w:header="544" w:footer="980" w:top="1140" w:bottom="1180" w:left="1560" w:right="1180"/>
        </w:sectPr>
      </w:pPr>
    </w:p>
    <w:p>
      <w:pPr>
        <w:spacing w:line="240" w:lineRule="auto" w:before="0"/>
        <w:rPr>
          <w:rFonts w:ascii="新宋体" w:hAnsi="新宋体" w:cs="新宋体" w:eastAsia="新宋体" w:hint="default"/>
          <w:sz w:val="20"/>
          <w:szCs w:val="20"/>
        </w:rPr>
      </w:pPr>
    </w:p>
    <w:p>
      <w:pPr>
        <w:tabs>
          <w:tab w:pos="1929" w:val="left" w:leader="none"/>
        </w:tabs>
        <w:spacing w:before="159"/>
        <w:ind w:left="0" w:right="95" w:firstLine="0"/>
        <w:jc w:val="center"/>
        <w:rPr>
          <w:rFonts w:ascii="宋体" w:hAnsi="宋体" w:cs="宋体" w:eastAsia="宋体" w:hint="default"/>
          <w:sz w:val="32"/>
          <w:szCs w:val="32"/>
        </w:rPr>
      </w:pPr>
      <w:bookmarkStart w:name="_TOC_250001" w:id="9"/>
      <w:r>
        <w:rPr>
          <w:rFonts w:ascii="宋体" w:hAnsi="宋体" w:cs="宋体" w:eastAsia="宋体" w:hint="default"/>
          <w:b/>
          <w:bCs/>
          <w:w w:val="95"/>
          <w:sz w:val="32"/>
          <w:szCs w:val="32"/>
        </w:rPr>
        <w:t>第九节</w:t>
        <w:tab/>
      </w:r>
      <w:r>
        <w:rPr>
          <w:rFonts w:ascii="宋体" w:hAnsi="宋体" w:cs="宋体" w:eastAsia="宋体" w:hint="default"/>
          <w:b/>
          <w:bCs/>
          <w:sz w:val="32"/>
          <w:szCs w:val="32"/>
        </w:rPr>
        <w:t>财务报告</w:t>
      </w:r>
      <w:bookmarkEnd w:id="9"/>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pStyle w:val="Heading3"/>
        <w:spacing w:line="240" w:lineRule="auto" w:before="243"/>
        <w:ind w:right="97"/>
        <w:jc w:val="center"/>
        <w:rPr>
          <w:b w:val="0"/>
          <w:bCs w:val="0"/>
        </w:rPr>
      </w:pPr>
      <w:r>
        <w:rPr/>
        <w:t>审 计 报</w:t>
      </w:r>
      <w:r>
        <w:rPr>
          <w:spacing w:val="-5"/>
        </w:rPr>
        <w:t> </w:t>
      </w:r>
      <w:r>
        <w:rPr/>
        <w:t>告</w:t>
      </w:r>
      <w:r>
        <w:rPr>
          <w:b w:val="0"/>
          <w:bCs w:val="0"/>
        </w:rPr>
      </w:r>
    </w:p>
    <w:p>
      <w:pPr>
        <w:spacing w:line="240" w:lineRule="auto" w:before="10"/>
        <w:rPr>
          <w:rFonts w:ascii="宋体" w:hAnsi="宋体" w:cs="宋体" w:eastAsia="宋体" w:hint="default"/>
          <w:b/>
          <w:bCs/>
          <w:sz w:val="20"/>
          <w:szCs w:val="20"/>
        </w:rPr>
      </w:pPr>
    </w:p>
    <w:p>
      <w:pPr>
        <w:spacing w:before="36"/>
        <w:ind w:left="0" w:right="232" w:firstLine="0"/>
        <w:jc w:val="right"/>
        <w:rPr>
          <w:rFonts w:ascii="宋体" w:hAnsi="宋体" w:cs="宋体" w:eastAsia="宋体" w:hint="default"/>
          <w:sz w:val="21"/>
          <w:szCs w:val="21"/>
        </w:rPr>
      </w:pPr>
      <w:r>
        <w:rPr>
          <w:rFonts w:ascii="宋体" w:hAnsi="宋体" w:cs="宋体" w:eastAsia="宋体" w:hint="default"/>
          <w:sz w:val="21"/>
          <w:szCs w:val="21"/>
        </w:rPr>
        <w:t>中磊审字</w:t>
      </w:r>
      <w:r>
        <w:rPr>
          <w:rFonts w:ascii="宋体" w:hAnsi="宋体" w:cs="宋体" w:eastAsia="宋体" w:hint="default"/>
          <w:sz w:val="21"/>
          <w:szCs w:val="21"/>
        </w:rPr>
        <w:t>[2011]</w:t>
      </w:r>
      <w:r>
        <w:rPr>
          <w:rFonts w:ascii="宋体" w:hAnsi="宋体" w:cs="宋体" w:eastAsia="宋体" w:hint="default"/>
          <w:sz w:val="21"/>
          <w:szCs w:val="21"/>
        </w:rPr>
        <w:t>第</w:t>
      </w:r>
      <w:r>
        <w:rPr>
          <w:rFonts w:ascii="宋体" w:hAnsi="宋体" w:cs="宋体" w:eastAsia="宋体" w:hint="default"/>
          <w:spacing w:val="-53"/>
          <w:sz w:val="21"/>
          <w:szCs w:val="21"/>
        </w:rPr>
        <w:t> </w:t>
      </w:r>
      <w:r>
        <w:rPr>
          <w:rFonts w:ascii="宋体" w:hAnsi="宋体" w:cs="宋体" w:eastAsia="宋体" w:hint="default"/>
          <w:sz w:val="21"/>
          <w:szCs w:val="21"/>
        </w:rPr>
        <w:t>0309</w:t>
      </w:r>
      <w:r>
        <w:rPr>
          <w:rFonts w:ascii="宋体" w:hAnsi="宋体" w:cs="宋体" w:eastAsia="宋体" w:hint="default"/>
          <w:spacing w:val="-55"/>
          <w:sz w:val="21"/>
          <w:szCs w:val="21"/>
        </w:rPr>
        <w:t> </w:t>
      </w:r>
      <w:r>
        <w:rPr>
          <w:rFonts w:ascii="宋体" w:hAnsi="宋体" w:cs="宋体" w:eastAsia="宋体" w:hint="default"/>
          <w:sz w:val="21"/>
          <w:szCs w:val="21"/>
        </w:rPr>
        <w:t>号</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pStyle w:val="BodyText"/>
        <w:spacing w:line="427" w:lineRule="auto" w:before="26"/>
        <w:ind w:left="621" w:right="100" w:hanging="480"/>
        <w:jc w:val="left"/>
      </w:pPr>
      <w:r>
        <w:rPr/>
        <w:t>河南汉威电子股份有限公司全体股东： </w:t>
      </w:r>
      <w:r>
        <w:rPr>
          <w:spacing w:val="-6"/>
        </w:rPr>
        <w:t>我们审计了后附的河南汉威电子股份有限公司（以下简称</w:t>
      </w:r>
      <w:r>
        <w:rPr>
          <w:rFonts w:ascii="Times New Roman" w:hAnsi="Times New Roman" w:cs="Times New Roman" w:eastAsia="Times New Roman" w:hint="default"/>
          <w:spacing w:val="-6"/>
        </w:rPr>
        <w:t>“</w:t>
      </w:r>
      <w:r>
        <w:rPr>
          <w:spacing w:val="-6"/>
        </w:rPr>
        <w:t>汉威电子</w:t>
      </w:r>
      <w:r>
        <w:rPr>
          <w:rFonts w:ascii="Times New Roman" w:hAnsi="Times New Roman" w:cs="Times New Roman" w:eastAsia="Times New Roman" w:hint="default"/>
          <w:spacing w:val="-6"/>
        </w:rPr>
        <w:t>”</w:t>
      </w:r>
      <w:r>
        <w:rPr>
          <w:spacing w:val="-6"/>
        </w:rPr>
        <w:t>）财务报表，</w:t>
      </w:r>
    </w:p>
    <w:p>
      <w:pPr>
        <w:pStyle w:val="BodyText"/>
        <w:spacing w:line="313" w:lineRule="exact" w:before="0"/>
        <w:ind w:right="0"/>
        <w:jc w:val="both"/>
      </w:pPr>
      <w:r>
        <w:rPr/>
        <w:t>包括</w:t>
      </w:r>
      <w:r>
        <w:rPr>
          <w:spacing w:val="-6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65"/>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日的资产负债表及合并资产负债表，</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年度的利润表及合并</w:t>
      </w:r>
    </w:p>
    <w:p>
      <w:pPr>
        <w:pStyle w:val="BodyText"/>
        <w:spacing w:line="398" w:lineRule="auto" w:before="186"/>
        <w:ind w:right="233"/>
        <w:jc w:val="both"/>
      </w:pPr>
      <w:r>
        <w:rPr>
          <w:spacing w:val="-3"/>
        </w:rPr>
        <w:t>利润表、现金流量表及合并现金流量表、所有者权益变动表及合并所有者权益变动表</w:t>
      </w:r>
      <w:r>
        <w:rPr>
          <w:spacing w:val="-101"/>
        </w:rPr>
        <w:t> </w:t>
      </w:r>
      <w:r>
        <w:rPr>
          <w:spacing w:val="-101"/>
        </w:rPr>
      </w:r>
      <w:r>
        <w:rPr/>
        <w:t>以及财务报表附注。</w:t>
      </w:r>
    </w:p>
    <w:p>
      <w:pPr>
        <w:spacing w:line="429" w:lineRule="auto" w:before="86"/>
        <w:ind w:left="621" w:right="230" w:firstLine="2"/>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w w:val="99"/>
          <w:sz w:val="24"/>
          <w:szCs w:val="24"/>
        </w:rPr>
        <w:t> </w:t>
      </w:r>
      <w:r>
        <w:rPr>
          <w:rFonts w:ascii="宋体" w:hAnsi="宋体" w:cs="宋体" w:eastAsia="宋体" w:hint="default"/>
          <w:spacing w:val="-3"/>
          <w:sz w:val="24"/>
          <w:szCs w:val="24"/>
        </w:rPr>
        <w:t>按照《企业会计准则》的规定编制财务报表是汉威电子管理层的责任。这种责任</w:t>
      </w:r>
    </w:p>
    <w:p>
      <w:pPr>
        <w:pStyle w:val="BodyText"/>
        <w:spacing w:line="376" w:lineRule="auto" w:before="15"/>
        <w:ind w:right="234"/>
        <w:jc w:val="both"/>
      </w:pPr>
      <w:r>
        <w:rPr>
          <w:spacing w:val="-6"/>
        </w:rPr>
        <w:t>包括：（</w:t>
      </w:r>
      <w:r>
        <w:rPr>
          <w:rFonts w:ascii="Times New Roman" w:hAnsi="Times New Roman" w:cs="Times New Roman" w:eastAsia="Times New Roman" w:hint="default"/>
          <w:spacing w:val="-6"/>
        </w:rPr>
        <w:t>1</w:t>
      </w:r>
      <w:r>
        <w:rPr>
          <w:spacing w:val="-6"/>
        </w:rPr>
        <w:t>）设计、实施和维护与财务报表编制相关的内部控制，以使财务报表不存在</w:t>
      </w:r>
      <w:r>
        <w:rPr>
          <w:spacing w:val="-107"/>
        </w:rPr>
        <w:t> </w:t>
      </w:r>
      <w:r>
        <w:rPr>
          <w:spacing w:val="-107"/>
        </w:rPr>
      </w:r>
      <w:r>
        <w:rPr>
          <w:spacing w:val="-9"/>
        </w:rPr>
        <w:t>由于舞弊或错误而导致的重大错报；（</w:t>
      </w:r>
      <w:r>
        <w:rPr>
          <w:rFonts w:ascii="Times New Roman" w:hAnsi="Times New Roman" w:cs="Times New Roman" w:eastAsia="Times New Roman" w:hint="default"/>
          <w:spacing w:val="-9"/>
        </w:rPr>
        <w:t>2</w:t>
      </w:r>
      <w:r>
        <w:rPr>
          <w:spacing w:val="-9"/>
        </w:rPr>
        <w:t>）选择和运用恰当的会计政策；（</w:t>
      </w:r>
      <w:r>
        <w:rPr>
          <w:rFonts w:ascii="Times New Roman" w:hAnsi="Times New Roman" w:cs="Times New Roman" w:eastAsia="Times New Roman" w:hint="default"/>
          <w:spacing w:val="-9"/>
        </w:rPr>
        <w:t>3</w:t>
      </w:r>
      <w:r>
        <w:rPr>
          <w:spacing w:val="-9"/>
        </w:rPr>
        <w:t>）作出合理</w:t>
      </w:r>
      <w:r>
        <w:rPr>
          <w:spacing w:val="-102"/>
        </w:rPr>
        <w:t> </w:t>
      </w:r>
      <w:r>
        <w:rPr>
          <w:spacing w:val="-102"/>
        </w:rPr>
      </w:r>
      <w:r>
        <w:rPr/>
        <w:t>的会计估计。</w:t>
      </w:r>
    </w:p>
    <w:p>
      <w:pPr>
        <w:spacing w:line="427" w:lineRule="auto" w:before="108"/>
        <w:ind w:left="621" w:right="230" w:firstLine="2"/>
        <w:jc w:val="left"/>
        <w:rPr>
          <w:rFonts w:ascii="宋体" w:hAnsi="宋体" w:cs="宋体" w:eastAsia="宋体" w:hint="default"/>
          <w:sz w:val="24"/>
          <w:szCs w:val="24"/>
        </w:rPr>
      </w:pPr>
      <w:r>
        <w:rPr>
          <w:rFonts w:ascii="宋体" w:hAnsi="宋体" w:cs="宋体" w:eastAsia="宋体" w:hint="default"/>
          <w:b/>
          <w:bCs/>
          <w:sz w:val="24"/>
          <w:szCs w:val="24"/>
        </w:rPr>
        <w:t>二、注册会计师的责任</w:t>
      </w:r>
      <w:r>
        <w:rPr>
          <w:rFonts w:ascii="宋体" w:hAnsi="宋体" w:cs="宋体" w:eastAsia="宋体" w:hint="default"/>
          <w:b/>
          <w:bCs/>
          <w:w w:val="99"/>
          <w:sz w:val="24"/>
          <w:szCs w:val="24"/>
        </w:rPr>
        <w:t> </w:t>
      </w:r>
      <w:r>
        <w:rPr>
          <w:rFonts w:ascii="宋体" w:hAnsi="宋体" w:cs="宋体" w:eastAsia="宋体" w:hint="default"/>
          <w:spacing w:val="-3"/>
          <w:sz w:val="24"/>
          <w:szCs w:val="24"/>
        </w:rPr>
        <w:t>我们的责任是在实施审计工作的基础上对财务报表发表审计意见。我们按照中国</w:t>
      </w:r>
    </w:p>
    <w:p>
      <w:pPr>
        <w:pStyle w:val="BodyText"/>
        <w:spacing w:line="398" w:lineRule="auto" w:before="19"/>
        <w:ind w:right="235"/>
        <w:jc w:val="both"/>
      </w:pPr>
      <w:r>
        <w:rPr>
          <w:spacing w:val="-3"/>
        </w:rPr>
        <w:t>注册会计师审计准则的规定执行了审计工作。中国注册会计师审计准则要求我们遵守</w:t>
      </w:r>
      <w:r>
        <w:rPr>
          <w:spacing w:val="-103"/>
        </w:rPr>
        <w:t> </w:t>
      </w:r>
      <w:r>
        <w:rPr>
          <w:spacing w:val="-103"/>
        </w:rPr>
      </w:r>
      <w:r>
        <w:rPr>
          <w:spacing w:val="3"/>
        </w:rPr>
        <w:t>职业道德规范，计划和实施审计工作以对财务报表是否不存在重大错报获取合理保</w:t>
      </w:r>
      <w:r>
        <w:rPr>
          <w:spacing w:val="-103"/>
        </w:rPr>
        <w:t> </w:t>
      </w:r>
      <w:r>
        <w:rPr>
          <w:spacing w:val="-103"/>
        </w:rPr>
      </w:r>
      <w:r>
        <w:rPr/>
        <w:t>证。</w:t>
      </w:r>
    </w:p>
    <w:p>
      <w:pPr>
        <w:pStyle w:val="BodyText"/>
        <w:spacing w:line="396" w:lineRule="auto" w:before="89"/>
        <w:ind w:right="232" w:firstLine="479"/>
        <w:jc w:val="both"/>
      </w:pPr>
      <w:r>
        <w:rPr>
          <w:spacing w:val="-3"/>
        </w:rPr>
        <w:t>审计工作涉及实施审计程序，以获取有关财务报表金额和披露的审计证据。选择</w:t>
      </w:r>
      <w:r>
        <w:rPr/>
        <w:t> </w:t>
      </w:r>
      <w:r>
        <w:rPr>
          <w:spacing w:val="-3"/>
        </w:rPr>
        <w:t>的审计程序取决于注册会计师的判断，包括对由于舞弊或错误导致的财务报表重大错</w:t>
      </w:r>
      <w:r>
        <w:rPr>
          <w:spacing w:val="-103"/>
        </w:rPr>
        <w:t> </w:t>
      </w:r>
      <w:r>
        <w:rPr>
          <w:spacing w:val="-103"/>
        </w:rPr>
      </w:r>
      <w:r>
        <w:rPr>
          <w:spacing w:val="-3"/>
        </w:rPr>
        <w:t>报风险的评估。在进行风险评估时，我们考虑与财务报表编制相关的内部控制，以设</w:t>
      </w:r>
      <w:r>
        <w:rPr>
          <w:spacing w:val="-105"/>
        </w:rPr>
        <w:t> </w:t>
      </w:r>
      <w:r>
        <w:rPr>
          <w:spacing w:val="-105"/>
        </w:rPr>
      </w:r>
      <w:r>
        <w:rPr>
          <w:spacing w:val="-3"/>
        </w:rPr>
        <w:t>计恰当的审计程序，但目的并非对内部控制的有效性发表意见。审计工作还包括评价</w:t>
      </w:r>
      <w:r>
        <w:rPr>
          <w:spacing w:val="-100"/>
        </w:rPr>
        <w:t> </w:t>
      </w:r>
      <w:r>
        <w:rPr>
          <w:spacing w:val="-100"/>
        </w:rPr>
      </w:r>
      <w:r>
        <w:rPr>
          <w:spacing w:val="-3"/>
        </w:rPr>
        <w:t>管理层选用会计政策的恰当性和作出会计估计的合理性，以及评价财务报表的总体列</w:t>
      </w:r>
    </w:p>
    <w:p>
      <w:pPr>
        <w:spacing w:after="0" w:line="396" w:lineRule="auto"/>
        <w:jc w:val="both"/>
        <w:sectPr>
          <w:pgSz w:w="11910" w:h="16840"/>
          <w:pgMar w:header="544" w:footer="980" w:top="1140" w:bottom="1180" w:left="1560" w:right="118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BodyText"/>
        <w:spacing w:line="240" w:lineRule="auto" w:before="26"/>
        <w:ind w:right="84"/>
        <w:jc w:val="left"/>
      </w:pPr>
      <w:r>
        <w:rPr/>
        <w:t>报。</w:t>
      </w:r>
    </w:p>
    <w:p>
      <w:pPr>
        <w:spacing w:line="240" w:lineRule="auto" w:before="10"/>
        <w:rPr>
          <w:rFonts w:ascii="宋体" w:hAnsi="宋体" w:cs="宋体" w:eastAsia="宋体" w:hint="default"/>
          <w:sz w:val="18"/>
          <w:szCs w:val="18"/>
        </w:rPr>
      </w:pPr>
    </w:p>
    <w:p>
      <w:pPr>
        <w:pStyle w:val="BodyText"/>
        <w:spacing w:line="427" w:lineRule="auto" w:before="0"/>
        <w:ind w:left="621" w:right="85"/>
        <w:jc w:val="left"/>
      </w:pPr>
      <w:r>
        <w:rPr/>
        <w:t>我们相信，我们获取的审计证据是充分、适当的，为发表审计意见提供了基础。 </w:t>
      </w:r>
      <w:r>
        <w:rPr>
          <w:rFonts w:ascii="宋体" w:hAnsi="宋体" w:cs="宋体" w:eastAsia="宋体" w:hint="default"/>
          <w:b/>
          <w:bCs/>
        </w:rPr>
        <w:t>三、审计意见</w:t>
      </w:r>
      <w:r>
        <w:rPr>
          <w:rFonts w:ascii="宋体" w:hAnsi="宋体" w:cs="宋体" w:eastAsia="宋体" w:hint="default"/>
          <w:b/>
          <w:bCs/>
          <w:w w:val="99"/>
        </w:rPr>
        <w:t> </w:t>
      </w:r>
      <w:r>
        <w:rPr>
          <w:spacing w:val="-3"/>
        </w:rPr>
        <w:t>我们认为，汉威电子财务报表已经按照《企业会计准则》的规定编制，在所有重</w:t>
      </w:r>
    </w:p>
    <w:p>
      <w:pPr>
        <w:pStyle w:val="BodyText"/>
        <w:spacing w:line="374" w:lineRule="auto" w:before="19"/>
        <w:ind w:right="180"/>
        <w:jc w:val="left"/>
      </w:pPr>
      <w:r>
        <w:rPr/>
        <w:t>大方面公允反映了汉威电子</w:t>
      </w:r>
      <w:r>
        <w:rPr>
          <w:spacing w:val="-7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r>
        <w:rPr>
          <w:spacing w:val="-72"/>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72"/>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日财务状况以及</w:t>
      </w:r>
      <w:r>
        <w:rPr>
          <w:spacing w:val="-7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年度的经营成果和 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467" w:type="dxa"/>
        <w:tblLayout w:type="fixed"/>
        <w:tblCellMar>
          <w:top w:w="0" w:type="dxa"/>
          <w:left w:w="0" w:type="dxa"/>
          <w:bottom w:w="0" w:type="dxa"/>
          <w:right w:w="0" w:type="dxa"/>
        </w:tblCellMar>
        <w:tblLook w:val="01E0"/>
      </w:tblPr>
      <w:tblGrid>
        <w:gridCol w:w="2944"/>
        <w:gridCol w:w="2852"/>
        <w:gridCol w:w="1369"/>
      </w:tblGrid>
      <w:tr>
        <w:trPr>
          <w:trHeight w:val="911" w:hRule="exact"/>
        </w:trPr>
        <w:tc>
          <w:tcPr>
            <w:tcW w:w="2944" w:type="dxa"/>
            <w:tcBorders>
              <w:top w:val="nil" w:sz="6" w:space="0" w:color="auto"/>
              <w:left w:val="nil" w:sz="6" w:space="0" w:color="auto"/>
              <w:bottom w:val="nil" w:sz="6" w:space="0" w:color="auto"/>
              <w:right w:val="nil" w:sz="6" w:space="0" w:color="auto"/>
            </w:tcBorders>
          </w:tcPr>
          <w:p>
            <w:pPr>
              <w:pStyle w:val="TableParagraph"/>
              <w:spacing w:line="240" w:lineRule="exact"/>
              <w:ind w:right="621"/>
              <w:jc w:val="center"/>
              <w:rPr>
                <w:rFonts w:ascii="宋体" w:hAnsi="宋体" w:cs="宋体" w:eastAsia="宋体" w:hint="default"/>
                <w:sz w:val="24"/>
                <w:szCs w:val="24"/>
              </w:rPr>
            </w:pPr>
            <w:r>
              <w:rPr>
                <w:rFonts w:ascii="宋体" w:hAnsi="宋体" w:cs="宋体" w:eastAsia="宋体" w:hint="default"/>
                <w:sz w:val="24"/>
                <w:szCs w:val="24"/>
              </w:rPr>
              <w:t>中磊会计师事务所</w:t>
            </w:r>
          </w:p>
          <w:p>
            <w:pPr>
              <w:pStyle w:val="TableParagraph"/>
              <w:spacing w:line="240" w:lineRule="auto" w:before="192"/>
              <w:ind w:right="621"/>
              <w:jc w:val="center"/>
              <w:rPr>
                <w:rFonts w:ascii="宋体" w:hAnsi="宋体" w:cs="宋体" w:eastAsia="宋体" w:hint="default"/>
                <w:sz w:val="24"/>
                <w:szCs w:val="24"/>
              </w:rPr>
            </w:pPr>
            <w:r>
              <w:rPr>
                <w:rFonts w:ascii="宋体" w:hAnsi="宋体" w:cs="宋体" w:eastAsia="宋体" w:hint="default"/>
                <w:sz w:val="24"/>
                <w:szCs w:val="24"/>
              </w:rPr>
              <w:t>有限责任公司</w:t>
            </w: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exact"/>
              <w:ind w:right="106"/>
              <w:jc w:val="right"/>
              <w:rPr>
                <w:rFonts w:ascii="宋体" w:hAnsi="宋体" w:cs="宋体" w:eastAsia="宋体" w:hint="default"/>
                <w:sz w:val="24"/>
                <w:szCs w:val="24"/>
              </w:rPr>
            </w:pPr>
            <w:r>
              <w:rPr>
                <w:rFonts w:ascii="宋体" w:hAnsi="宋体" w:cs="宋体" w:eastAsia="宋体" w:hint="default"/>
                <w:sz w:val="24"/>
                <w:szCs w:val="24"/>
              </w:rPr>
              <w:t>中国注册会计师：</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exact"/>
              <w:ind w:left="108" w:right="0"/>
              <w:jc w:val="left"/>
              <w:rPr>
                <w:rFonts w:ascii="宋体" w:hAnsi="宋体" w:cs="宋体" w:eastAsia="宋体" w:hint="default"/>
                <w:sz w:val="24"/>
                <w:szCs w:val="24"/>
              </w:rPr>
            </w:pPr>
            <w:r>
              <w:rPr>
                <w:rFonts w:ascii="宋体" w:hAnsi="宋体" w:cs="宋体" w:eastAsia="宋体" w:hint="default"/>
                <w:sz w:val="24"/>
                <w:szCs w:val="24"/>
              </w:rPr>
              <w:t>郭莉莉</w:t>
            </w:r>
          </w:p>
        </w:tc>
      </w:tr>
      <w:tr>
        <w:trPr>
          <w:trHeight w:val="829" w:hRule="exact"/>
        </w:trPr>
        <w:tc>
          <w:tcPr>
            <w:tcW w:w="2944" w:type="dxa"/>
            <w:tcBorders>
              <w:top w:val="nil" w:sz="6" w:space="0" w:color="auto"/>
              <w:left w:val="nil" w:sz="6" w:space="0" w:color="auto"/>
              <w:bottom w:val="nil" w:sz="6" w:space="0" w:color="auto"/>
              <w:right w:val="nil" w:sz="6" w:space="0" w:color="auto"/>
            </w:tcBorders>
          </w:tcPr>
          <w:p>
            <w:pPr/>
          </w:p>
        </w:tc>
        <w:tc>
          <w:tcPr>
            <w:tcW w:w="285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6"/>
              <w:jc w:val="right"/>
              <w:rPr>
                <w:rFonts w:ascii="宋体" w:hAnsi="宋体" w:cs="宋体" w:eastAsia="宋体" w:hint="default"/>
                <w:sz w:val="24"/>
                <w:szCs w:val="24"/>
              </w:rPr>
            </w:pPr>
            <w:r>
              <w:rPr>
                <w:rFonts w:ascii="宋体" w:hAnsi="宋体" w:cs="宋体" w:eastAsia="宋体" w:hint="default"/>
                <w:sz w:val="24"/>
                <w:szCs w:val="24"/>
              </w:rPr>
              <w:t>中国注册会计师：</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08" w:right="0"/>
              <w:jc w:val="left"/>
              <w:rPr>
                <w:rFonts w:ascii="宋体" w:hAnsi="宋体" w:cs="宋体" w:eastAsia="宋体" w:hint="default"/>
                <w:sz w:val="24"/>
                <w:szCs w:val="24"/>
              </w:rPr>
            </w:pPr>
            <w:r>
              <w:rPr>
                <w:rFonts w:ascii="宋体" w:hAnsi="宋体" w:cs="宋体" w:eastAsia="宋体" w:hint="default"/>
                <w:sz w:val="24"/>
                <w:szCs w:val="24"/>
              </w:rPr>
              <w:t>郝东升</w:t>
            </w:r>
          </w:p>
        </w:tc>
      </w:tr>
      <w:tr>
        <w:trPr>
          <w:trHeight w:val="665" w:hRule="exact"/>
        </w:trPr>
        <w:tc>
          <w:tcPr>
            <w:tcW w:w="294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560" w:right="0"/>
              <w:jc w:val="left"/>
              <w:rPr>
                <w:rFonts w:ascii="宋体" w:hAnsi="宋体" w:cs="宋体" w:eastAsia="宋体" w:hint="default"/>
                <w:sz w:val="24"/>
                <w:szCs w:val="24"/>
              </w:rPr>
            </w:pPr>
            <w:r>
              <w:rPr>
                <w:rFonts w:ascii="宋体" w:hAnsi="宋体" w:cs="宋体" w:eastAsia="宋体" w:hint="default"/>
                <w:sz w:val="24"/>
                <w:szCs w:val="24"/>
              </w:rPr>
              <w:t>中国·北京</w:t>
            </w:r>
          </w:p>
        </w:tc>
        <w:tc>
          <w:tcPr>
            <w:tcW w:w="422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1860" w:right="0"/>
              <w:jc w:val="left"/>
              <w:rPr>
                <w:rFonts w:ascii="宋体" w:hAnsi="宋体" w:cs="宋体" w:eastAsia="宋体" w:hint="default"/>
                <w:sz w:val="24"/>
                <w:szCs w:val="24"/>
              </w:rPr>
            </w:pPr>
            <w:r>
              <w:rPr>
                <w:rFonts w:ascii="宋体" w:hAnsi="宋体" w:cs="宋体" w:eastAsia="宋体" w:hint="default"/>
                <w:sz w:val="24"/>
                <w:szCs w:val="24"/>
              </w:rPr>
              <w:t>二○一一年四月一日</w:t>
            </w:r>
          </w:p>
        </w:tc>
      </w:tr>
    </w:tbl>
    <w:p>
      <w:pPr>
        <w:spacing w:after="0" w:line="240" w:lineRule="auto"/>
        <w:jc w:val="left"/>
        <w:rPr>
          <w:rFonts w:ascii="宋体" w:hAnsi="宋体" w:cs="宋体" w:eastAsia="宋体" w:hint="default"/>
          <w:sz w:val="24"/>
          <w:szCs w:val="24"/>
        </w:rPr>
        <w:sectPr>
          <w:pgSz w:w="11910" w:h="16840"/>
          <w:pgMar w:header="544" w:footer="980" w:top="1140" w:bottom="1180" w:left="1560" w:right="1220"/>
        </w:sectPr>
      </w:pPr>
    </w:p>
    <w:p>
      <w:pPr>
        <w:spacing w:line="240" w:lineRule="auto" w:before="3"/>
        <w:rPr>
          <w:rFonts w:ascii="宋体" w:hAnsi="宋体" w:cs="宋体" w:eastAsia="宋体" w:hint="default"/>
          <w:sz w:val="29"/>
          <w:szCs w:val="29"/>
        </w:rPr>
      </w:pPr>
      <w:r>
        <w:rPr/>
        <w:pict>
          <v:group style="position:absolute;margin-left:79.704002pt;margin-top:218.900009pt;width:450.2pt;height:.5pt;mso-position-horizontal-relative:page;mso-position-vertical-relative:page;z-index:-1289872" coordorigin="1594,4378" coordsize="9004,10">
            <v:shape style="position:absolute;left:1594;top:4378;width:3197;height:10" type="#_x0000_t75" stroked="false">
              <v:imagedata r:id="rId40" o:title=""/>
            </v:shape>
            <v:shape style="position:absolute;left:4787;top:4378;width:785;height:10" type="#_x0000_t75" stroked="false">
              <v:imagedata r:id="rId41" o:title=""/>
            </v:shape>
            <v:shape style="position:absolute;left:5567;top:4378;width:5031;height:10" type="#_x0000_t75" stroked="false">
              <v:imagedata r:id="rId42" o:title=""/>
            </v:shape>
            <w10:wrap type="none"/>
          </v:group>
        </w:pict>
      </w:r>
      <w:r>
        <w:rPr/>
        <w:pict>
          <v:group style="position:absolute;margin-left:79.704002pt;margin-top:228.019958pt;width:450.2pt;height:19.7pt;mso-position-horizontal-relative:page;mso-position-vertical-relative:page;z-index:-1289848" coordorigin="1594,4560" coordsize="9004,394">
            <v:shape style="position:absolute;left:1594;top:4560;width:3217;height:110" type="#_x0000_t75" stroked="false">
              <v:imagedata r:id="rId43" o:title=""/>
            </v:shape>
            <v:shape style="position:absolute;left:4787;top:4656;width:794;height:14" type="#_x0000_t75" stroked="false">
              <v:imagedata r:id="rId44" o:title=""/>
            </v:shape>
            <v:shape style="position:absolute;left:5567;top:4656;width:2614;height:14" type="#_x0000_t75" stroked="false">
              <v:imagedata r:id="rId45" o:title=""/>
            </v:shape>
            <v:shape style="position:absolute;left:8166;top:4661;width:2432;height:10" type="#_x0000_t75" stroked="false">
              <v:imagedata r:id="rId46" o:title=""/>
            </v:shape>
            <v:group style="position:absolute;left:4791;top:4671;width:10;height:20" coordorigin="4791,4671" coordsize="10,20">
              <v:shape style="position:absolute;left:4791;top:4671;width:10;height:20" coordorigin="4791,4671" coordsize="10,20" path="m4791,4690l4801,4690,4801,4671,4791,4671,4791,4690xe" filled="true" fillcolor="#000000" stroked="false">
                <v:path arrowok="t"/>
                <v:fill type="solid"/>
              </v:shape>
            </v:group>
            <v:group style="position:absolute;left:4791;top:4690;width:10;height:20" coordorigin="4791,4690" coordsize="10,20">
              <v:shape style="position:absolute;left:4791;top:4690;width:10;height:20" coordorigin="4791,4690" coordsize="10,20" path="m4791,4709l4801,4709,4801,4690,4791,4690,4791,4709xe" filled="true" fillcolor="#000000" stroked="false">
                <v:path arrowok="t"/>
                <v:fill type="solid"/>
              </v:shape>
            </v:group>
            <v:group style="position:absolute;left:4791;top:4709;width:10;height:20" coordorigin="4791,4709" coordsize="10,20">
              <v:shape style="position:absolute;left:4791;top:4709;width:10;height:20" coordorigin="4791,4709" coordsize="10,20" path="m4791,4728l4801,4728,4801,4709,4791,4709,4791,4728xe" filled="true" fillcolor="#000000" stroked="false">
                <v:path arrowok="t"/>
                <v:fill type="solid"/>
              </v:shape>
            </v:group>
            <v:group style="position:absolute;left:4791;top:4728;width:10;height:20" coordorigin="4791,4728" coordsize="10,20">
              <v:shape style="position:absolute;left:4791;top:4728;width:10;height:20" coordorigin="4791,4728" coordsize="10,20" path="m4791,4748l4801,4748,4801,4728,4791,4728,4791,4748xe" filled="true" fillcolor="#000000" stroked="false">
                <v:path arrowok="t"/>
                <v:fill type="solid"/>
              </v:shape>
            </v:group>
            <v:group style="position:absolute;left:4791;top:4748;width:10;height:20" coordorigin="4791,4748" coordsize="10,20">
              <v:shape style="position:absolute;left:4791;top:4748;width:10;height:20" coordorigin="4791,4748" coordsize="10,20" path="m4791,4767l4801,4767,4801,4748,4791,4748,4791,4767xe" filled="true" fillcolor="#000000" stroked="false">
                <v:path arrowok="t"/>
                <v:fill type="solid"/>
              </v:shape>
            </v:group>
            <v:group style="position:absolute;left:4791;top:4767;width:10;height:20" coordorigin="4791,4767" coordsize="10,20">
              <v:shape style="position:absolute;left:4791;top:4767;width:10;height:20" coordorigin="4791,4767" coordsize="10,20" path="m4791,4786l4801,4786,4801,4767,4791,4767,4791,4786xe" filled="true" fillcolor="#000000" stroked="false">
                <v:path arrowok="t"/>
                <v:fill type="solid"/>
              </v:shape>
            </v:group>
            <v:group style="position:absolute;left:4791;top:4786;width:10;height:20" coordorigin="4791,4786" coordsize="10,20">
              <v:shape style="position:absolute;left:4791;top:4786;width:10;height:20" coordorigin="4791,4786" coordsize="10,20" path="m4791,4805l4801,4805,4801,4786,4791,4786,4791,4805xe" filled="true" fillcolor="#000000" stroked="false">
                <v:path arrowok="t"/>
                <v:fill type="solid"/>
              </v:shape>
            </v:group>
            <v:group style="position:absolute;left:4791;top:4805;width:10;height:20" coordorigin="4791,4805" coordsize="10,20">
              <v:shape style="position:absolute;left:4791;top:4805;width:10;height:20" coordorigin="4791,4805" coordsize="10,20" path="m4791,4824l4801,4824,4801,4805,4791,4805,4791,4824xe" filled="true" fillcolor="#000000" stroked="false">
                <v:path arrowok="t"/>
                <v:fill type="solid"/>
              </v:shape>
            </v:group>
            <v:group style="position:absolute;left:4791;top:4824;width:10;height:20" coordorigin="4791,4824" coordsize="10,20">
              <v:shape style="position:absolute;left:4791;top:4824;width:10;height:20" coordorigin="4791,4824" coordsize="10,20" path="m4791,4844l4801,4844,4801,4824,4791,4824,4791,4844xe" filled="true" fillcolor="#000000" stroked="false">
                <v:path arrowok="t"/>
                <v:fill type="solid"/>
              </v:shape>
              <v:shape style="position:absolute;left:1594;top:4844;width:3217;height:110" type="#_x0000_t75" stroked="false">
                <v:imagedata r:id="rId47" o:title=""/>
              </v:shape>
              <v:shape style="position:absolute;left:4787;top:4940;width:794;height:14" type="#_x0000_t75" stroked="false">
                <v:imagedata r:id="rId44" o:title=""/>
              </v:shape>
              <v:shape style="position:absolute;left:5567;top:4940;width:2614;height:14" type="#_x0000_t75" stroked="false">
                <v:imagedata r:id="rId45" o:title=""/>
              </v:shape>
              <v:shape style="position:absolute;left:8166;top:4944;width:2432;height:10" type="#_x0000_t75" stroked="false">
                <v:imagedata r:id="rId48" o:title=""/>
              </v:shape>
            </v:group>
            <w10:wrap type="none"/>
          </v:group>
        </w:pict>
      </w:r>
      <w:r>
        <w:rPr/>
        <w:pict>
          <v:group style="position:absolute;margin-left:79.704002pt;margin-top:261.499939pt;width:450.2pt;height:.5pt;mso-position-horizontal-relative:page;mso-position-vertical-relative:page;z-index:-1289824" coordorigin="1594,5230" coordsize="9004,10">
            <v:shape style="position:absolute;left:1594;top:5230;width:3197;height:10" type="#_x0000_t75" stroked="false">
              <v:imagedata r:id="rId40" o:title=""/>
            </v:shape>
            <v:shape style="position:absolute;left:4787;top:5230;width:785;height:10" type="#_x0000_t75" stroked="false">
              <v:imagedata r:id="rId41" o:title=""/>
            </v:shape>
            <v:shape style="position:absolute;left:5567;top:5230;width:5031;height:10" type="#_x0000_t75" stroked="false">
              <v:imagedata r:id="rId42" o:title=""/>
            </v:shape>
            <w10:wrap type="none"/>
          </v:group>
        </w:pict>
      </w:r>
      <w:r>
        <w:rPr/>
        <w:pict>
          <v:group style="position:absolute;margin-left:79.704002pt;margin-top:270.650024pt;width:450.2pt;height:19.7pt;mso-position-horizontal-relative:page;mso-position-vertical-relative:page;z-index:-1289800" coordorigin="1594,5413" coordsize="9004,394">
            <v:shape style="position:absolute;left:1594;top:5413;width:3217;height:110" type="#_x0000_t75" stroked="false">
              <v:imagedata r:id="rId47" o:title=""/>
            </v:shape>
            <v:shape style="position:absolute;left:4787;top:5509;width:794;height:14" type="#_x0000_t75" stroked="false">
              <v:imagedata r:id="rId44" o:title=""/>
            </v:shape>
            <v:shape style="position:absolute;left:5567;top:5509;width:2614;height:14" type="#_x0000_t75" stroked="false">
              <v:imagedata r:id="rId45" o:title=""/>
            </v:shape>
            <v:shape style="position:absolute;left:8166;top:5514;width:2432;height:10" type="#_x0000_t75" stroked="false">
              <v:imagedata r:id="rId48" o:title=""/>
            </v:shape>
            <v:group style="position:absolute;left:4791;top:5523;width:10;height:20" coordorigin="4791,5523" coordsize="10,20">
              <v:shape style="position:absolute;left:4791;top:5523;width:10;height:20" coordorigin="4791,5523" coordsize="10,20" path="m4791,5543l4801,5543,4801,5523,4791,5523,4791,5543xe" filled="true" fillcolor="#000000" stroked="false">
                <v:path arrowok="t"/>
                <v:fill type="solid"/>
              </v:shape>
            </v:group>
            <v:group style="position:absolute;left:4791;top:5543;width:10;height:20" coordorigin="4791,5543" coordsize="10,20">
              <v:shape style="position:absolute;left:4791;top:5543;width:10;height:20" coordorigin="4791,5543" coordsize="10,20" path="m4791,5562l4801,5562,4801,5543,4791,5543,4791,5562xe" filled="true" fillcolor="#000000" stroked="false">
                <v:path arrowok="t"/>
                <v:fill type="solid"/>
              </v:shape>
            </v:group>
            <v:group style="position:absolute;left:4791;top:5562;width:10;height:20" coordorigin="4791,5562" coordsize="10,20">
              <v:shape style="position:absolute;left:4791;top:5562;width:10;height:20" coordorigin="4791,5562" coordsize="10,20" path="m4791,5581l4801,5581,4801,5562,4791,5562,4791,5581xe" filled="true" fillcolor="#000000" stroked="false">
                <v:path arrowok="t"/>
                <v:fill type="solid"/>
              </v:shape>
            </v:group>
            <v:group style="position:absolute;left:4791;top:5581;width:10;height:20" coordorigin="4791,5581" coordsize="10,20">
              <v:shape style="position:absolute;left:4791;top:5581;width:10;height:20" coordorigin="4791,5581" coordsize="10,20" path="m4791,5600l4801,5600,4801,5581,4791,5581,4791,5600xe" filled="true" fillcolor="#000000" stroked="false">
                <v:path arrowok="t"/>
                <v:fill type="solid"/>
              </v:shape>
            </v:group>
            <v:group style="position:absolute;left:4791;top:5600;width:10;height:20" coordorigin="4791,5600" coordsize="10,20">
              <v:shape style="position:absolute;left:4791;top:5600;width:10;height:20" coordorigin="4791,5600" coordsize="10,20" path="m4791,5619l4801,5619,4801,5600,4791,5600,4791,5619xe" filled="true" fillcolor="#000000" stroked="false">
                <v:path arrowok="t"/>
                <v:fill type="solid"/>
              </v:shape>
            </v:group>
            <v:group style="position:absolute;left:4791;top:5619;width:10;height:20" coordorigin="4791,5619" coordsize="10,20">
              <v:shape style="position:absolute;left:4791;top:5619;width:10;height:20" coordorigin="4791,5619" coordsize="10,20" path="m4791,5639l4801,5639,4801,5619,4791,5619,4791,5639xe" filled="true" fillcolor="#000000" stroked="false">
                <v:path arrowok="t"/>
                <v:fill type="solid"/>
              </v:shape>
            </v:group>
            <v:group style="position:absolute;left:4791;top:5639;width:10;height:20" coordorigin="4791,5639" coordsize="10,20">
              <v:shape style="position:absolute;left:4791;top:5639;width:10;height:20" coordorigin="4791,5639" coordsize="10,20" path="m4791,5658l4801,5658,4801,5639,4791,5639,4791,5658xe" filled="true" fillcolor="#000000" stroked="false">
                <v:path arrowok="t"/>
                <v:fill type="solid"/>
              </v:shape>
            </v:group>
            <v:group style="position:absolute;left:4791;top:5658;width:10;height:20" coordorigin="4791,5658" coordsize="10,20">
              <v:shape style="position:absolute;left:4791;top:5658;width:10;height:20" coordorigin="4791,5658" coordsize="10,20" path="m4791,5677l4801,5677,4801,5658,4791,5658,4791,5677xe" filled="true" fillcolor="#000000" stroked="false">
                <v:path arrowok="t"/>
                <v:fill type="solid"/>
              </v:shape>
            </v:group>
            <v:group style="position:absolute;left:4791;top:5677;width:10;height:20" coordorigin="4791,5677" coordsize="10,20">
              <v:shape style="position:absolute;left:4791;top:5677;width:10;height:20" coordorigin="4791,5677" coordsize="10,20" path="m4791,5696l4801,5696,4801,5677,4791,5677,4791,5696xe" filled="true" fillcolor="#000000" stroked="false">
                <v:path arrowok="t"/>
                <v:fill type="solid"/>
              </v:shape>
              <v:shape style="position:absolute;left:1594;top:5696;width:3217;height:110" type="#_x0000_t75" stroked="false">
                <v:imagedata r:id="rId43" o:title=""/>
              </v:shape>
              <v:shape style="position:absolute;left:4787;top:5792;width:794;height:14" type="#_x0000_t75" stroked="false">
                <v:imagedata r:id="rId44" o:title=""/>
              </v:shape>
              <v:shape style="position:absolute;left:5567;top:5792;width:2614;height:14" type="#_x0000_t75" stroked="false">
                <v:imagedata r:id="rId45" o:title=""/>
              </v:shape>
              <v:shape style="position:absolute;left:8166;top:5797;width:2432;height:10" type="#_x0000_t75" stroked="false">
                <v:imagedata r:id="rId48" o:title=""/>
              </v:shape>
            </v:group>
            <w10:wrap type="none"/>
          </v:group>
        </w:pict>
      </w:r>
      <w:r>
        <w:rPr/>
        <w:pict>
          <v:group style="position:absolute;margin-left:79.704002pt;margin-top:304.130005pt;width:450.2pt;height:.5pt;mso-position-horizontal-relative:page;mso-position-vertical-relative:page;z-index:-1289776" coordorigin="1594,6083" coordsize="9004,10">
            <v:shape style="position:absolute;left:1594;top:6083;width:3197;height:10" type="#_x0000_t75" stroked="false">
              <v:imagedata r:id="rId40" o:title=""/>
            </v:shape>
            <v:shape style="position:absolute;left:4787;top:6083;width:785;height:10" type="#_x0000_t75" stroked="false">
              <v:imagedata r:id="rId41" o:title=""/>
            </v:shape>
            <v:shape style="position:absolute;left:5567;top:6083;width:5031;height:10" type="#_x0000_t75" stroked="false">
              <v:imagedata r:id="rId42" o:title=""/>
            </v:shape>
            <w10:wrap type="none"/>
          </v:group>
        </w:pict>
      </w:r>
      <w:r>
        <w:rPr/>
        <w:pict>
          <v:group style="position:absolute;margin-left:79.704002pt;margin-top:313.249969pt;width:450.2pt;height:19.7pt;mso-position-horizontal-relative:page;mso-position-vertical-relative:page;z-index:-1289752" coordorigin="1594,6265" coordsize="9004,394">
            <v:shape style="position:absolute;left:1594;top:6265;width:3217;height:110" type="#_x0000_t75" stroked="false">
              <v:imagedata r:id="rId43" o:title=""/>
            </v:shape>
            <v:shape style="position:absolute;left:4787;top:6361;width:794;height:14" type="#_x0000_t75" stroked="false">
              <v:imagedata r:id="rId44" o:title=""/>
            </v:shape>
            <v:shape style="position:absolute;left:5567;top:6361;width:2614;height:14" type="#_x0000_t75" stroked="false">
              <v:imagedata r:id="rId49" o:title=""/>
            </v:shape>
            <v:shape style="position:absolute;left:8166;top:6366;width:2432;height:10" type="#_x0000_t75" stroked="false">
              <v:imagedata r:id="rId48" o:title=""/>
            </v:shape>
            <v:group style="position:absolute;left:4791;top:6375;width:10;height:20" coordorigin="4791,6375" coordsize="10,20">
              <v:shape style="position:absolute;left:4791;top:6375;width:10;height:20" coordorigin="4791,6375" coordsize="10,20" path="m4791,6395l4801,6395,4801,6375,4791,6375,4791,6395xe" filled="true" fillcolor="#000000" stroked="false">
                <v:path arrowok="t"/>
                <v:fill type="solid"/>
              </v:shape>
            </v:group>
            <v:group style="position:absolute;left:4791;top:6395;width:10;height:20" coordorigin="4791,6395" coordsize="10,20">
              <v:shape style="position:absolute;left:4791;top:6395;width:10;height:20" coordorigin="4791,6395" coordsize="10,20" path="m4791,6414l4801,6414,4801,6395,4791,6395,4791,6414xe" filled="true" fillcolor="#000000" stroked="false">
                <v:path arrowok="t"/>
                <v:fill type="solid"/>
              </v:shape>
            </v:group>
            <v:group style="position:absolute;left:4791;top:6414;width:10;height:20" coordorigin="4791,6414" coordsize="10,20">
              <v:shape style="position:absolute;left:4791;top:6414;width:10;height:20" coordorigin="4791,6414" coordsize="10,20" path="m4791,6433l4801,6433,4801,6414,4791,6414,4791,6433xe" filled="true" fillcolor="#000000" stroked="false">
                <v:path arrowok="t"/>
                <v:fill type="solid"/>
              </v:shape>
            </v:group>
            <v:group style="position:absolute;left:4791;top:6433;width:10;height:20" coordorigin="4791,6433" coordsize="10,20">
              <v:shape style="position:absolute;left:4791;top:6433;width:10;height:20" coordorigin="4791,6433" coordsize="10,20" path="m4791,6452l4801,6452,4801,6433,4791,6433,4791,6452xe" filled="true" fillcolor="#000000" stroked="false">
                <v:path arrowok="t"/>
                <v:fill type="solid"/>
              </v:shape>
            </v:group>
            <v:group style="position:absolute;left:4791;top:6452;width:10;height:20" coordorigin="4791,6452" coordsize="10,20">
              <v:shape style="position:absolute;left:4791;top:6452;width:10;height:20" coordorigin="4791,6452" coordsize="10,20" path="m4791,6471l4801,6471,4801,6452,4791,6452,4791,6471xe" filled="true" fillcolor="#000000" stroked="false">
                <v:path arrowok="t"/>
                <v:fill type="solid"/>
              </v:shape>
            </v:group>
            <v:group style="position:absolute;left:4791;top:6471;width:10;height:20" coordorigin="4791,6471" coordsize="10,20">
              <v:shape style="position:absolute;left:4791;top:6471;width:10;height:20" coordorigin="4791,6471" coordsize="10,20" path="m4791,6491l4801,6491,4801,6471,4791,6471,4791,6491xe" filled="true" fillcolor="#000000" stroked="false">
                <v:path arrowok="t"/>
                <v:fill type="solid"/>
              </v:shape>
            </v:group>
            <v:group style="position:absolute;left:4791;top:6491;width:10;height:20" coordorigin="4791,6491" coordsize="10,20">
              <v:shape style="position:absolute;left:4791;top:6491;width:10;height:20" coordorigin="4791,6491" coordsize="10,20" path="m4791,6510l4801,6510,4801,6491,4791,6491,4791,6510xe" filled="true" fillcolor="#000000" stroked="false">
                <v:path arrowok="t"/>
                <v:fill type="solid"/>
              </v:shape>
            </v:group>
            <v:group style="position:absolute;left:4791;top:6510;width:10;height:20" coordorigin="4791,6510" coordsize="10,20">
              <v:shape style="position:absolute;left:4791;top:6510;width:10;height:20" coordorigin="4791,6510" coordsize="10,20" path="m4791,6529l4801,6529,4801,6510,4791,6510,4791,6529xe" filled="true" fillcolor="#000000" stroked="false">
                <v:path arrowok="t"/>
                <v:fill type="solid"/>
              </v:shape>
            </v:group>
            <v:group style="position:absolute;left:4791;top:6529;width:10;height:20" coordorigin="4791,6529" coordsize="10,20">
              <v:shape style="position:absolute;left:4791;top:6529;width:10;height:20" coordorigin="4791,6529" coordsize="10,20" path="m4791,6548l4801,6548,4801,6529,4791,6529,4791,6548xe" filled="true" fillcolor="#000000" stroked="false">
                <v:path arrowok="t"/>
                <v:fill type="solid"/>
              </v:shape>
              <v:shape style="position:absolute;left:1594;top:6548;width:3217;height:110" type="#_x0000_t75" stroked="false">
                <v:imagedata r:id="rId43" o:title=""/>
              </v:shape>
              <v:shape style="position:absolute;left:4787;top:6644;width:794;height:14" type="#_x0000_t75" stroked="false">
                <v:imagedata r:id="rId44" o:title=""/>
              </v:shape>
              <v:shape style="position:absolute;left:5567;top:6644;width:2614;height:14" type="#_x0000_t75" stroked="false">
                <v:imagedata r:id="rId45" o:title=""/>
              </v:shape>
              <v:shape style="position:absolute;left:8166;top:6649;width:2432;height:10" type="#_x0000_t75" stroked="false">
                <v:imagedata r:id="rId46" o:title=""/>
              </v:shape>
            </v:group>
            <w10:wrap type="none"/>
          </v:group>
        </w:pict>
      </w:r>
      <w:r>
        <w:rPr/>
        <w:pict>
          <v:group style="position:absolute;margin-left:79.704002pt;margin-top:346.72998pt;width:450.2pt;height:.5pt;mso-position-horizontal-relative:page;mso-position-vertical-relative:page;z-index:-1289728" coordorigin="1594,6935" coordsize="9004,10">
            <v:shape style="position:absolute;left:1594;top:6935;width:3197;height:10" type="#_x0000_t75" stroked="false">
              <v:imagedata r:id="rId40" o:title=""/>
            </v:shape>
            <v:shape style="position:absolute;left:4787;top:6935;width:785;height:10" type="#_x0000_t75" stroked="false">
              <v:imagedata r:id="rId50" o:title=""/>
            </v:shape>
            <v:shape style="position:absolute;left:5567;top:6935;width:5031;height:10" type="#_x0000_t75" stroked="false">
              <v:imagedata r:id="rId51" o:title=""/>
            </v:shape>
            <w10:wrap type="none"/>
          </v:group>
        </w:pict>
      </w:r>
      <w:r>
        <w:rPr/>
        <w:pict>
          <v:group style="position:absolute;margin-left:79.704002pt;margin-top:355.849976pt;width:450.2pt;height:19.7pt;mso-position-horizontal-relative:page;mso-position-vertical-relative:page;z-index:-1289704" coordorigin="1594,7117" coordsize="9004,394">
            <v:shape style="position:absolute;left:1594;top:7117;width:3217;height:110" type="#_x0000_t75" stroked="false">
              <v:imagedata r:id="rId43" o:title=""/>
            </v:shape>
            <v:shape style="position:absolute;left:4787;top:7213;width:794;height:14" type="#_x0000_t75" stroked="false">
              <v:imagedata r:id="rId44" o:title=""/>
            </v:shape>
            <v:shape style="position:absolute;left:5567;top:7213;width:2614;height:14" type="#_x0000_t75" stroked="false">
              <v:imagedata r:id="rId45" o:title=""/>
            </v:shape>
            <v:shape style="position:absolute;left:8166;top:7218;width:2432;height:10" type="#_x0000_t75" stroked="false">
              <v:imagedata r:id="rId46" o:title=""/>
            </v:shape>
            <v:group style="position:absolute;left:4791;top:7227;width:10;height:20" coordorigin="4791,7227" coordsize="10,20">
              <v:shape style="position:absolute;left:4791;top:7227;width:10;height:20" coordorigin="4791,7227" coordsize="10,20" path="m4791,7247l4801,7247,4801,7227,4791,7227,4791,7247xe" filled="true" fillcolor="#000000" stroked="false">
                <v:path arrowok="t"/>
                <v:fill type="solid"/>
              </v:shape>
            </v:group>
            <v:group style="position:absolute;left:4791;top:7247;width:10;height:20" coordorigin="4791,7247" coordsize="10,20">
              <v:shape style="position:absolute;left:4791;top:7247;width:10;height:20" coordorigin="4791,7247" coordsize="10,20" path="m4791,7266l4801,7266,4801,7247,4791,7247,4791,7266xe" filled="true" fillcolor="#000000" stroked="false">
                <v:path arrowok="t"/>
                <v:fill type="solid"/>
              </v:shape>
            </v:group>
            <v:group style="position:absolute;left:4791;top:7266;width:10;height:20" coordorigin="4791,7266" coordsize="10,20">
              <v:shape style="position:absolute;left:4791;top:7266;width:10;height:20" coordorigin="4791,7266" coordsize="10,20" path="m4791,7285l4801,7285,4801,7266,4791,7266,4791,7285xe" filled="true" fillcolor="#000000" stroked="false">
                <v:path arrowok="t"/>
                <v:fill type="solid"/>
              </v:shape>
            </v:group>
            <v:group style="position:absolute;left:4791;top:7285;width:10;height:20" coordorigin="4791,7285" coordsize="10,20">
              <v:shape style="position:absolute;left:4791;top:7285;width:10;height:20" coordorigin="4791,7285" coordsize="10,20" path="m4791,7304l4801,7304,4801,7285,4791,7285,4791,7304xe" filled="true" fillcolor="#000000" stroked="false">
                <v:path arrowok="t"/>
                <v:fill type="solid"/>
              </v:shape>
            </v:group>
            <v:group style="position:absolute;left:4791;top:7304;width:10;height:20" coordorigin="4791,7304" coordsize="10,20">
              <v:shape style="position:absolute;left:4791;top:7304;width:10;height:20" coordorigin="4791,7304" coordsize="10,20" path="m4791,7323l4801,7323,4801,7304,4791,7304,4791,7323xe" filled="true" fillcolor="#000000" stroked="false">
                <v:path arrowok="t"/>
                <v:fill type="solid"/>
              </v:shape>
            </v:group>
            <v:group style="position:absolute;left:4791;top:7323;width:10;height:20" coordorigin="4791,7323" coordsize="10,20">
              <v:shape style="position:absolute;left:4791;top:7323;width:10;height:20" coordorigin="4791,7323" coordsize="10,20" path="m4791,7343l4801,7343,4801,7323,4791,7323,4791,7343xe" filled="true" fillcolor="#000000" stroked="false">
                <v:path arrowok="t"/>
                <v:fill type="solid"/>
              </v:shape>
            </v:group>
            <v:group style="position:absolute;left:4791;top:7343;width:10;height:20" coordorigin="4791,7343" coordsize="10,20">
              <v:shape style="position:absolute;left:4791;top:7343;width:10;height:20" coordorigin="4791,7343" coordsize="10,20" path="m4791,7362l4801,7362,4801,7343,4791,7343,4791,7362xe" filled="true" fillcolor="#000000" stroked="false">
                <v:path arrowok="t"/>
                <v:fill type="solid"/>
              </v:shape>
            </v:group>
            <v:group style="position:absolute;left:4791;top:7362;width:10;height:20" coordorigin="4791,7362" coordsize="10,20">
              <v:shape style="position:absolute;left:4791;top:7362;width:10;height:20" coordorigin="4791,7362" coordsize="10,20" path="m4791,7381l4801,7381,4801,7362,4791,7362,4791,7381xe" filled="true" fillcolor="#000000" stroked="false">
                <v:path arrowok="t"/>
                <v:fill type="solid"/>
              </v:shape>
            </v:group>
            <v:group style="position:absolute;left:4791;top:7381;width:10;height:20" coordorigin="4791,7381" coordsize="10,20">
              <v:shape style="position:absolute;left:4791;top:7381;width:10;height:20" coordorigin="4791,7381" coordsize="10,20" path="m4791,7400l4801,7400,4801,7381,4791,7381,4791,7400xe" filled="true" fillcolor="#000000" stroked="false">
                <v:path arrowok="t"/>
                <v:fill type="solid"/>
              </v:shape>
              <v:shape style="position:absolute;left:1594;top:7400;width:3217;height:110" type="#_x0000_t75" stroked="false">
                <v:imagedata r:id="rId52" o:title=""/>
              </v:shape>
              <v:shape style="position:absolute;left:4787;top:7496;width:794;height:14" type="#_x0000_t75" stroked="false">
                <v:imagedata r:id="rId44" o:title=""/>
              </v:shape>
              <v:shape style="position:absolute;left:5567;top:7496;width:2614;height:14" type="#_x0000_t75" stroked="false">
                <v:imagedata r:id="rId45" o:title=""/>
              </v:shape>
              <v:shape style="position:absolute;left:8166;top:7501;width:2432;height:10" type="#_x0000_t75" stroked="false">
                <v:imagedata r:id="rId48" o:title=""/>
              </v:shape>
            </v:group>
            <w10:wrap type="none"/>
          </v:group>
        </w:pict>
      </w:r>
      <w:r>
        <w:rPr/>
        <w:pict>
          <v:group style="position:absolute;margin-left:79.704002pt;margin-top:389.329987pt;width:450.2pt;height:.5pt;mso-position-horizontal-relative:page;mso-position-vertical-relative:page;z-index:-1289680" coordorigin="1594,7787" coordsize="9004,10">
            <v:shape style="position:absolute;left:1594;top:7787;width:3197;height:10" type="#_x0000_t75" stroked="false">
              <v:imagedata r:id="rId40" o:title=""/>
            </v:shape>
            <v:shape style="position:absolute;left:4787;top:7787;width:785;height:10" type="#_x0000_t75" stroked="false">
              <v:imagedata r:id="rId41" o:title=""/>
            </v:shape>
            <v:shape style="position:absolute;left:5567;top:7787;width:5031;height:10" type="#_x0000_t75" stroked="false">
              <v:imagedata r:id="rId42" o:title=""/>
            </v:shape>
            <w10:wrap type="none"/>
          </v:group>
        </w:pict>
      </w:r>
      <w:r>
        <w:rPr/>
        <w:pict>
          <v:group style="position:absolute;margin-left:79.704002pt;margin-top:403.48999pt;width:450.2pt;height:.5pt;mso-position-horizontal-relative:page;mso-position-vertical-relative:page;z-index:-1289656" coordorigin="1594,8070" coordsize="9004,10">
            <v:shape style="position:absolute;left:1594;top:8070;width:3197;height:10" type="#_x0000_t75" stroked="false">
              <v:imagedata r:id="rId40" o:title=""/>
            </v:shape>
            <v:shape style="position:absolute;left:4787;top:8070;width:785;height:10" type="#_x0000_t75" stroked="false">
              <v:imagedata r:id="rId41" o:title=""/>
            </v:shape>
            <v:shape style="position:absolute;left:5567;top:8070;width:5031;height:10" type="#_x0000_t75" stroked="false">
              <v:imagedata r:id="rId42" o:title=""/>
            </v:shape>
            <w10:wrap type="none"/>
          </v:group>
        </w:pict>
      </w:r>
      <w:r>
        <w:rPr/>
        <w:pict>
          <v:group style="position:absolute;margin-left:79.704002pt;margin-top:417.649994pt;width:450.2pt;height:.5pt;mso-position-horizontal-relative:page;mso-position-vertical-relative:page;z-index:-1289632" coordorigin="1594,8353" coordsize="9004,10">
            <v:shape style="position:absolute;left:1594;top:8353;width:3197;height:10" type="#_x0000_t75" stroked="false">
              <v:imagedata r:id="rId40" o:title=""/>
            </v:shape>
            <v:shape style="position:absolute;left:4787;top:8353;width:785;height:10" type="#_x0000_t75" stroked="false">
              <v:imagedata r:id="rId41" o:title=""/>
            </v:shape>
            <v:shape style="position:absolute;left:5567;top:8353;width:5031;height:10" type="#_x0000_t75" stroked="false">
              <v:imagedata r:id="rId42" o:title=""/>
            </v:shape>
            <w10:wrap type="none"/>
          </v:group>
        </w:pict>
      </w:r>
      <w:r>
        <w:rPr/>
        <w:pict>
          <v:group style="position:absolute;margin-left:79.704002pt;margin-top:431.929993pt;width:450.2pt;height:.5pt;mso-position-horizontal-relative:page;mso-position-vertical-relative:page;z-index:-1289608" coordorigin="1594,8639" coordsize="9004,10">
            <v:shape style="position:absolute;left:1594;top:8639;width:3197;height:10" type="#_x0000_t75" stroked="false">
              <v:imagedata r:id="rId40" o:title=""/>
            </v:shape>
            <v:shape style="position:absolute;left:4787;top:8639;width:785;height:10" type="#_x0000_t75" stroked="false">
              <v:imagedata r:id="rId41" o:title=""/>
            </v:shape>
            <v:shape style="position:absolute;left:5567;top:8639;width:5031;height:10" type="#_x0000_t75" stroked="false">
              <v:imagedata r:id="rId42" o:title=""/>
            </v:shape>
            <w10:wrap type="none"/>
          </v:group>
        </w:pict>
      </w:r>
      <w:r>
        <w:rPr/>
        <w:pict>
          <v:group style="position:absolute;margin-left:79.704002pt;margin-top:441.049988pt;width:450.2pt;height:19.7pt;mso-position-horizontal-relative:page;mso-position-vertical-relative:page;z-index:-1289584" coordorigin="1594,8821" coordsize="9004,394">
            <v:shape style="position:absolute;left:1594;top:8821;width:3217;height:111" type="#_x0000_t75" stroked="false">
              <v:imagedata r:id="rId53" o:title=""/>
            </v:shape>
            <v:shape style="position:absolute;left:4787;top:8917;width:794;height:14" type="#_x0000_t75" stroked="false">
              <v:imagedata r:id="rId44" o:title=""/>
            </v:shape>
            <v:shape style="position:absolute;left:5567;top:8917;width:2614;height:14" type="#_x0000_t75" stroked="false">
              <v:imagedata r:id="rId45" o:title=""/>
            </v:shape>
            <v:shape style="position:absolute;left:8166;top:8922;width:2432;height:10" type="#_x0000_t75" stroked="false">
              <v:imagedata r:id="rId48" o:title=""/>
            </v:shape>
            <v:group style="position:absolute;left:4791;top:8932;width:10;height:20" coordorigin="4791,8932" coordsize="10,20">
              <v:shape style="position:absolute;left:4791;top:8932;width:10;height:20" coordorigin="4791,8932" coordsize="10,20" path="m4791,8951l4801,8951,4801,8932,4791,8932,4791,8951xe" filled="true" fillcolor="#000000" stroked="false">
                <v:path arrowok="t"/>
                <v:fill type="solid"/>
              </v:shape>
            </v:group>
            <v:group style="position:absolute;left:4791;top:8951;width:10;height:20" coordorigin="4791,8951" coordsize="10,20">
              <v:shape style="position:absolute;left:4791;top:8951;width:10;height:20" coordorigin="4791,8951" coordsize="10,20" path="m4791,8970l4801,8970,4801,8951,4791,8951,4791,8970xe" filled="true" fillcolor="#000000" stroked="false">
                <v:path arrowok="t"/>
                <v:fill type="solid"/>
              </v:shape>
            </v:group>
            <v:group style="position:absolute;left:4791;top:8970;width:10;height:20" coordorigin="4791,8970" coordsize="10,20">
              <v:shape style="position:absolute;left:4791;top:8970;width:10;height:20" coordorigin="4791,8970" coordsize="10,20" path="m4791,8989l4801,8989,4801,8970,4791,8970,4791,8989xe" filled="true" fillcolor="#000000" stroked="false">
                <v:path arrowok="t"/>
                <v:fill type="solid"/>
              </v:shape>
            </v:group>
            <v:group style="position:absolute;left:4791;top:8989;width:10;height:20" coordorigin="4791,8989" coordsize="10,20">
              <v:shape style="position:absolute;left:4791;top:8989;width:10;height:20" coordorigin="4791,8989" coordsize="10,20" path="m4791,9009l4801,9009,4801,8989,4791,8989,4791,9009xe" filled="true" fillcolor="#000000" stroked="false">
                <v:path arrowok="t"/>
                <v:fill type="solid"/>
              </v:shape>
            </v:group>
            <v:group style="position:absolute;left:4791;top:9009;width:10;height:20" coordorigin="4791,9009" coordsize="10,20">
              <v:shape style="position:absolute;left:4791;top:9009;width:10;height:20" coordorigin="4791,9009" coordsize="10,20" path="m4791,9028l4801,9028,4801,9009,4791,9009,4791,9028xe" filled="true" fillcolor="#000000" stroked="false">
                <v:path arrowok="t"/>
                <v:fill type="solid"/>
              </v:shape>
            </v:group>
            <v:group style="position:absolute;left:4791;top:9028;width:10;height:20" coordorigin="4791,9028" coordsize="10,20">
              <v:shape style="position:absolute;left:4791;top:9028;width:10;height:20" coordorigin="4791,9028" coordsize="10,20" path="m4791,9047l4801,9047,4801,9028,4791,9028,4791,9047xe" filled="true" fillcolor="#000000" stroked="false">
                <v:path arrowok="t"/>
                <v:fill type="solid"/>
              </v:shape>
            </v:group>
            <v:group style="position:absolute;left:4791;top:9047;width:10;height:20" coordorigin="4791,9047" coordsize="10,20">
              <v:shape style="position:absolute;left:4791;top:9047;width:10;height:20" coordorigin="4791,9047" coordsize="10,20" path="m4791,9066l4801,9066,4801,9047,4791,9047,4791,9066xe" filled="true" fillcolor="#000000" stroked="false">
                <v:path arrowok="t"/>
                <v:fill type="solid"/>
              </v:shape>
            </v:group>
            <v:group style="position:absolute;left:4791;top:9066;width:10;height:20" coordorigin="4791,9066" coordsize="10,20">
              <v:shape style="position:absolute;left:4791;top:9066;width:10;height:20" coordorigin="4791,9066" coordsize="10,20" path="m4791,9085l4801,9085,4801,9066,4791,9066,4791,9085xe" filled="true" fillcolor="#000000" stroked="false">
                <v:path arrowok="t"/>
                <v:fill type="solid"/>
              </v:shape>
            </v:group>
            <v:group style="position:absolute;left:4791;top:9085;width:10;height:20" coordorigin="4791,9085" coordsize="10,20">
              <v:shape style="position:absolute;left:4791;top:9085;width:10;height:20" coordorigin="4791,9085" coordsize="10,20" path="m4791,9105l4801,9105,4801,9085,4791,9085,4791,9105xe" filled="true" fillcolor="#000000" stroked="false">
                <v:path arrowok="t"/>
                <v:fill type="solid"/>
              </v:shape>
              <v:shape style="position:absolute;left:1594;top:9105;width:3217;height:110" type="#_x0000_t75" stroked="false">
                <v:imagedata r:id="rId43" o:title=""/>
              </v:shape>
              <v:shape style="position:absolute;left:4787;top:9201;width:794;height:14" type="#_x0000_t75" stroked="false">
                <v:imagedata r:id="rId44" o:title=""/>
              </v:shape>
              <v:shape style="position:absolute;left:5567;top:9201;width:2614;height:14" type="#_x0000_t75" stroked="false">
                <v:imagedata r:id="rId45" o:title=""/>
              </v:shape>
              <v:shape style="position:absolute;left:8166;top:9205;width:2432;height:10" type="#_x0000_t75" stroked="false">
                <v:imagedata r:id="rId46" o:title=""/>
              </v:shape>
            </v:group>
            <w10:wrap type="none"/>
          </v:group>
        </w:pict>
      </w:r>
      <w:r>
        <w:rPr/>
        <w:pict>
          <v:group style="position:absolute;margin-left:79.704002pt;margin-top:474.549988pt;width:450.2pt;height:.5pt;mso-position-horizontal-relative:page;mso-position-vertical-relative:page;z-index:-1289560" coordorigin="1594,9491" coordsize="9004,10">
            <v:shape style="position:absolute;left:1594;top:9491;width:3197;height:10" type="#_x0000_t75" stroked="false">
              <v:imagedata r:id="rId40" o:title=""/>
            </v:shape>
            <v:shape style="position:absolute;left:4787;top:9491;width:785;height:10" type="#_x0000_t75" stroked="false">
              <v:imagedata r:id="rId50" o:title=""/>
            </v:shape>
            <v:shape style="position:absolute;left:5567;top:9491;width:5031;height:10" type="#_x0000_t75" stroked="false">
              <v:imagedata r:id="rId51" o:title=""/>
            </v:shape>
            <w10:wrap type="none"/>
          </v:group>
        </w:pict>
      </w:r>
      <w:r>
        <w:rPr/>
        <w:pict>
          <v:group style="position:absolute;margin-left:79.704002pt;margin-top:488.709991pt;width:450.2pt;height:.5pt;mso-position-horizontal-relative:page;mso-position-vertical-relative:page;z-index:-1289536" coordorigin="1594,9774" coordsize="9004,10">
            <v:shape style="position:absolute;left:1594;top:9774;width:3197;height:10" type="#_x0000_t75" stroked="false">
              <v:imagedata r:id="rId40" o:title=""/>
            </v:shape>
            <v:shape style="position:absolute;left:4787;top:9774;width:785;height:10" type="#_x0000_t75" stroked="false">
              <v:imagedata r:id="rId41" o:title=""/>
            </v:shape>
            <v:shape style="position:absolute;left:5567;top:9774;width:5031;height:10" type="#_x0000_t75" stroked="false">
              <v:imagedata r:id="rId42" o:title=""/>
            </v:shape>
            <w10:wrap type="none"/>
          </v:group>
        </w:pict>
      </w:r>
      <w:r>
        <w:rPr/>
        <w:pict>
          <v:group style="position:absolute;margin-left:79.704002pt;margin-top:502.869995pt;width:450.2pt;height:.5pt;mso-position-horizontal-relative:page;mso-position-vertical-relative:page;z-index:-1289512" coordorigin="1594,10057" coordsize="9004,10">
            <v:shape style="position:absolute;left:1594;top:10057;width:3197;height:10" type="#_x0000_t75" stroked="false">
              <v:imagedata r:id="rId40" o:title=""/>
            </v:shape>
            <v:shape style="position:absolute;left:4787;top:10057;width:785;height:10" type="#_x0000_t75" stroked="false">
              <v:imagedata r:id="rId41" o:title=""/>
            </v:shape>
            <v:shape style="position:absolute;left:5567;top:10057;width:5031;height:10" type="#_x0000_t75" stroked="false">
              <v:imagedata r:id="rId42" o:title=""/>
            </v:shape>
            <w10:wrap type="none"/>
          </v:group>
        </w:pict>
      </w:r>
      <w:r>
        <w:rPr/>
        <w:pict>
          <v:group style="position:absolute;margin-left:79.704002pt;margin-top:517.149963pt;width:450.2pt;height:.5pt;mso-position-horizontal-relative:page;mso-position-vertical-relative:page;z-index:-1289488" coordorigin="1594,10343" coordsize="9004,10">
            <v:shape style="position:absolute;left:1594;top:10343;width:3197;height:10" type="#_x0000_t75" stroked="false">
              <v:imagedata r:id="rId40" o:title=""/>
            </v:shape>
            <v:shape style="position:absolute;left:4787;top:10343;width:785;height:10" type="#_x0000_t75" stroked="false">
              <v:imagedata r:id="rId41" o:title=""/>
            </v:shape>
            <v:shape style="position:absolute;left:5567;top:10343;width:5031;height:10" type="#_x0000_t75" stroked="false">
              <v:imagedata r:id="rId42" o:title=""/>
            </v:shape>
            <w10:wrap type="none"/>
          </v:group>
        </w:pict>
      </w:r>
      <w:r>
        <w:rPr/>
        <w:pict>
          <v:group style="position:absolute;margin-left:79.704002pt;margin-top:526.269958pt;width:450.2pt;height:19.7pt;mso-position-horizontal-relative:page;mso-position-vertical-relative:page;z-index:-1289464" coordorigin="1594,10525" coordsize="9004,394">
            <v:shape style="position:absolute;left:1594;top:10525;width:3217;height:110" type="#_x0000_t75" stroked="false">
              <v:imagedata r:id="rId43" o:title=""/>
            </v:shape>
            <v:shape style="position:absolute;left:4787;top:10621;width:794;height:14" type="#_x0000_t75" stroked="false">
              <v:imagedata r:id="rId44" o:title=""/>
            </v:shape>
            <v:shape style="position:absolute;left:5567;top:10621;width:2614;height:14" type="#_x0000_t75" stroked="false">
              <v:imagedata r:id="rId45" o:title=""/>
            </v:shape>
            <v:shape style="position:absolute;left:8166;top:10626;width:2432;height:10" type="#_x0000_t75" stroked="false">
              <v:imagedata r:id="rId48" o:title=""/>
            </v:shape>
            <v:group style="position:absolute;left:4791;top:10636;width:10;height:20" coordorigin="4791,10636" coordsize="10,20">
              <v:shape style="position:absolute;left:4791;top:10636;width:10;height:20" coordorigin="4791,10636" coordsize="10,20" path="m4791,10655l4801,10655,4801,10636,4791,10636,4791,10655xe" filled="true" fillcolor="#000000" stroked="false">
                <v:path arrowok="t"/>
                <v:fill type="solid"/>
              </v:shape>
            </v:group>
            <v:group style="position:absolute;left:4791;top:10655;width:10;height:20" coordorigin="4791,10655" coordsize="10,20">
              <v:shape style="position:absolute;left:4791;top:10655;width:10;height:20" coordorigin="4791,10655" coordsize="10,20" path="m4791,10674l4801,10674,4801,10655,4791,10655,4791,10674xe" filled="true" fillcolor="#000000" stroked="false">
                <v:path arrowok="t"/>
                <v:fill type="solid"/>
              </v:shape>
            </v:group>
            <v:group style="position:absolute;left:4791;top:10674;width:10;height:20" coordorigin="4791,10674" coordsize="10,20">
              <v:shape style="position:absolute;left:4791;top:10674;width:10;height:20" coordorigin="4791,10674" coordsize="10,20" path="m4791,10693l4801,10693,4801,10674,4791,10674,4791,10693xe" filled="true" fillcolor="#000000" stroked="false">
                <v:path arrowok="t"/>
                <v:fill type="solid"/>
              </v:shape>
            </v:group>
            <v:group style="position:absolute;left:4791;top:10693;width:10;height:20" coordorigin="4791,10693" coordsize="10,20">
              <v:shape style="position:absolute;left:4791;top:10693;width:10;height:20" coordorigin="4791,10693" coordsize="10,20" path="m4791,10713l4801,10713,4801,10693,4791,10693,4791,10713xe" filled="true" fillcolor="#000000" stroked="false">
                <v:path arrowok="t"/>
                <v:fill type="solid"/>
              </v:shape>
            </v:group>
            <v:group style="position:absolute;left:4791;top:10713;width:10;height:20" coordorigin="4791,10713" coordsize="10,20">
              <v:shape style="position:absolute;left:4791;top:10713;width:10;height:20" coordorigin="4791,10713" coordsize="10,20" path="m4791,10732l4801,10732,4801,10713,4791,10713,4791,10732xe" filled="true" fillcolor="#000000" stroked="false">
                <v:path arrowok="t"/>
                <v:fill type="solid"/>
              </v:shape>
            </v:group>
            <v:group style="position:absolute;left:4791;top:10732;width:10;height:20" coordorigin="4791,10732" coordsize="10,20">
              <v:shape style="position:absolute;left:4791;top:10732;width:10;height:20" coordorigin="4791,10732" coordsize="10,20" path="m4791,10751l4801,10751,4801,10732,4791,10732,4791,10751xe" filled="true" fillcolor="#000000" stroked="false">
                <v:path arrowok="t"/>
                <v:fill type="solid"/>
              </v:shape>
            </v:group>
            <v:group style="position:absolute;left:4791;top:10751;width:10;height:20" coordorigin="4791,10751" coordsize="10,20">
              <v:shape style="position:absolute;left:4791;top:10751;width:10;height:20" coordorigin="4791,10751" coordsize="10,20" path="m4791,10770l4801,10770,4801,10751,4791,10751,4791,10770xe" filled="true" fillcolor="#000000" stroked="false">
                <v:path arrowok="t"/>
                <v:fill type="solid"/>
              </v:shape>
            </v:group>
            <v:group style="position:absolute;left:4791;top:10770;width:10;height:20" coordorigin="4791,10770" coordsize="10,20">
              <v:shape style="position:absolute;left:4791;top:10770;width:10;height:20" coordorigin="4791,10770" coordsize="10,20" path="m4791,10789l4801,10789,4801,10770,4791,10770,4791,10789xe" filled="true" fillcolor="#000000" stroked="false">
                <v:path arrowok="t"/>
                <v:fill type="solid"/>
              </v:shape>
            </v:group>
            <v:group style="position:absolute;left:4791;top:10789;width:10;height:20" coordorigin="4791,10789" coordsize="10,20">
              <v:shape style="position:absolute;left:4791;top:10789;width:10;height:20" coordorigin="4791,10789" coordsize="10,20" path="m4791,10809l4801,10809,4801,10789,4791,10789,4791,10809xe" filled="true" fillcolor="#000000" stroked="false">
                <v:path arrowok="t"/>
                <v:fill type="solid"/>
              </v:shape>
              <v:shape style="position:absolute;left:1594;top:10809;width:3217;height:110" type="#_x0000_t75" stroked="false">
                <v:imagedata r:id="rId43" o:title=""/>
              </v:shape>
              <v:shape style="position:absolute;left:4787;top:10905;width:794;height:14" type="#_x0000_t75" stroked="false">
                <v:imagedata r:id="rId44" o:title=""/>
              </v:shape>
              <v:shape style="position:absolute;left:5567;top:10905;width:2614;height:14" type="#_x0000_t75" stroked="false">
                <v:imagedata r:id="rId45" o:title=""/>
              </v:shape>
              <v:shape style="position:absolute;left:8166;top:10909;width:2432;height:10" type="#_x0000_t75" stroked="false">
                <v:imagedata r:id="rId46" o:title=""/>
              </v:shape>
            </v:group>
            <w10:wrap type="none"/>
          </v:group>
        </w:pict>
      </w:r>
      <w:r>
        <w:rPr/>
        <w:pict>
          <v:group style="position:absolute;margin-left:79.704002pt;margin-top:559.75pt;width:450.2pt;height:.5pt;mso-position-horizontal-relative:page;mso-position-vertical-relative:page;z-index:-1289440" coordorigin="1594,11195" coordsize="9004,10">
            <v:shape style="position:absolute;left:1594;top:11195;width:3197;height:10" type="#_x0000_t75" stroked="false">
              <v:imagedata r:id="rId40" o:title=""/>
            </v:shape>
            <v:shape style="position:absolute;left:4787;top:11195;width:785;height:10" type="#_x0000_t75" stroked="false">
              <v:imagedata r:id="rId41" o:title=""/>
            </v:shape>
            <v:shape style="position:absolute;left:5567;top:11195;width:5031;height:10" type="#_x0000_t75" stroked="false">
              <v:imagedata r:id="rId42" o:title=""/>
            </v:shape>
            <w10:wrap type="none"/>
          </v:group>
        </w:pict>
      </w:r>
      <w:r>
        <w:rPr/>
        <w:pict>
          <v:group style="position:absolute;margin-left:79.704002pt;margin-top:568.869995pt;width:450.2pt;height:5.55pt;mso-position-horizontal-relative:page;mso-position-vertical-relative:page;z-index:-1289416" coordorigin="1594,11377" coordsize="9004,111">
            <v:shape style="position:absolute;left:1594;top:11377;width:3217;height:110" type="#_x0000_t75" stroked="false">
              <v:imagedata r:id="rId43" o:title=""/>
            </v:shape>
            <v:shape style="position:absolute;left:4787;top:11473;width:794;height:14" type="#_x0000_t75" stroked="false">
              <v:imagedata r:id="rId44" o:title=""/>
            </v:shape>
            <v:shape style="position:absolute;left:5567;top:11473;width:2614;height:14" type="#_x0000_t75" stroked="false">
              <v:imagedata r:id="rId45" o:title=""/>
            </v:shape>
            <v:shape style="position:absolute;left:8166;top:11478;width:2432;height:10" type="#_x0000_t75" stroked="false">
              <v:imagedata r:id="rId46" o:title=""/>
            </v:shape>
            <w10:wrap type="none"/>
          </v:group>
        </w:pict>
      </w:r>
      <w:r>
        <w:rPr/>
        <w:pict>
          <v:group style="position:absolute;margin-left:79.704002pt;margin-top:588.070007pt;width:450.2pt;height:.5pt;mso-position-horizontal-relative:page;mso-position-vertical-relative:page;z-index:-1289392" coordorigin="1594,11761" coordsize="9004,10">
            <v:shape style="position:absolute;left:1594;top:11761;width:3197;height:10" type="#_x0000_t75" stroked="false">
              <v:imagedata r:id="rId40" o:title=""/>
            </v:shape>
            <v:shape style="position:absolute;left:4787;top:11761;width:785;height:10" type="#_x0000_t75" stroked="false">
              <v:imagedata r:id="rId41" o:title=""/>
            </v:shape>
            <v:shape style="position:absolute;left:5567;top:11761;width:5031;height:10" type="#_x0000_t75" stroked="false">
              <v:imagedata r:id="rId42" o:title=""/>
            </v:shape>
            <w10:wrap type="none"/>
          </v:group>
        </w:pict>
      </w:r>
      <w:r>
        <w:rPr/>
        <w:pict>
          <v:group style="position:absolute;margin-left:79.704002pt;margin-top:602.349976pt;width:450.2pt;height:.5pt;mso-position-horizontal-relative:page;mso-position-vertical-relative:page;z-index:-1289368" coordorigin="1594,12047" coordsize="9004,10">
            <v:shape style="position:absolute;left:1594;top:12047;width:3197;height:10" type="#_x0000_t75" stroked="false">
              <v:imagedata r:id="rId40" o:title=""/>
            </v:shape>
            <v:shape style="position:absolute;left:4787;top:12047;width:785;height:10" type="#_x0000_t75" stroked="false">
              <v:imagedata r:id="rId41" o:title=""/>
            </v:shape>
            <v:shape style="position:absolute;left:5567;top:12047;width:5031;height:10" type="#_x0000_t75" stroked="false">
              <v:imagedata r:id="rId42" o:title=""/>
            </v:shape>
            <w10:wrap type="none"/>
          </v:group>
        </w:pict>
      </w:r>
      <w:r>
        <w:rPr/>
        <w:pict>
          <v:group style="position:absolute;margin-left:79.704002pt;margin-top:616.51001pt;width:450.2pt;height:.5pt;mso-position-horizontal-relative:page;mso-position-vertical-relative:page;z-index:-1289344" coordorigin="1594,12330" coordsize="9004,10">
            <v:shape style="position:absolute;left:1594;top:12330;width:3197;height:10" type="#_x0000_t75" stroked="false">
              <v:imagedata r:id="rId40" o:title=""/>
            </v:shape>
            <v:shape style="position:absolute;left:4787;top:12330;width:785;height:10" type="#_x0000_t75" stroked="false">
              <v:imagedata r:id="rId41" o:title=""/>
            </v:shape>
            <v:shape style="position:absolute;left:5567;top:12330;width:5031;height:10" type="#_x0000_t75" stroked="false">
              <v:imagedata r:id="rId42" o:title=""/>
            </v:shape>
            <w10:wrap type="none"/>
          </v:group>
        </w:pict>
      </w:r>
      <w:r>
        <w:rPr/>
        <w:pict>
          <v:group style="position:absolute;margin-left:79.704002pt;margin-top:625.659973pt;width:450.2pt;height:5.55pt;mso-position-horizontal-relative:page;mso-position-vertical-relative:page;z-index:-1289320" coordorigin="1594,12513" coordsize="9004,111">
            <v:shape style="position:absolute;left:1594;top:12513;width:3217;height:110" type="#_x0000_t75" stroked="false">
              <v:imagedata r:id="rId43" o:title=""/>
            </v:shape>
            <v:shape style="position:absolute;left:4787;top:12609;width:794;height:14" type="#_x0000_t75" stroked="false">
              <v:imagedata r:id="rId44" o:title=""/>
            </v:shape>
            <v:shape style="position:absolute;left:5567;top:12609;width:2614;height:14" type="#_x0000_t75" stroked="false">
              <v:imagedata r:id="rId45" o:title=""/>
            </v:shape>
            <v:shape style="position:absolute;left:8166;top:12614;width:2432;height:10" type="#_x0000_t75" stroked="false">
              <v:imagedata r:id="rId48" o:title=""/>
            </v:shape>
            <w10:wrap type="none"/>
          </v:group>
        </w:pict>
      </w:r>
      <w:r>
        <w:rPr/>
        <w:pict>
          <v:group style="position:absolute;margin-left:79.704002pt;margin-top:644.979980pt;width:450.2pt;height:.5pt;mso-position-horizontal-relative:page;mso-position-vertical-relative:page;z-index:-1289296" coordorigin="1594,12900" coordsize="9004,10">
            <v:shape style="position:absolute;left:1594;top:12900;width:3197;height:10" type="#_x0000_t75" stroked="false">
              <v:imagedata r:id="rId40" o:title=""/>
            </v:shape>
            <v:shape style="position:absolute;left:4787;top:12900;width:785;height:10" type="#_x0000_t75" stroked="false">
              <v:imagedata r:id="rId41" o:title=""/>
            </v:shape>
            <v:shape style="position:absolute;left:5567;top:12900;width:5031;height:10" type="#_x0000_t75" stroked="false">
              <v:imagedata r:id="rId42" o:title=""/>
            </v:shape>
            <w10:wrap type="none"/>
          </v:group>
        </w:pict>
      </w:r>
    </w:p>
    <w:p>
      <w:pPr>
        <w:pStyle w:val="Heading5"/>
        <w:spacing w:line="240" w:lineRule="auto" w:before="26"/>
        <w:ind w:left="25" w:right="1"/>
        <w:jc w:val="center"/>
        <w:rPr>
          <w:b w:val="0"/>
          <w:bCs w:val="0"/>
        </w:rPr>
      </w:pPr>
      <w:r>
        <w:rPr/>
        <w:t>合并资产负债表</w:t>
      </w:r>
      <w:r>
        <w:rPr>
          <w:b w:val="0"/>
          <w:bCs w:val="0"/>
        </w:rPr>
      </w:r>
    </w:p>
    <w:p>
      <w:pPr>
        <w:tabs>
          <w:tab w:pos="3871" w:val="left" w:leader="none"/>
          <w:tab w:pos="7518" w:val="left" w:leader="none"/>
        </w:tabs>
        <w:spacing w:before="164"/>
        <w:ind w:left="0" w:right="1" w:firstLine="0"/>
        <w:jc w:val="center"/>
        <w:rPr>
          <w:rFonts w:ascii="新宋体" w:hAnsi="新宋体" w:cs="新宋体" w:eastAsia="新宋体" w:hint="default"/>
          <w:sz w:val="18"/>
          <w:szCs w:val="18"/>
        </w:rPr>
      </w:pPr>
      <w:r>
        <w:rPr/>
        <w:pict>
          <v:group style="position:absolute;margin-left:79.704002pt;margin-top:39.591656pt;width:450.2pt;height:.5pt;mso-position-horizontal-relative:page;mso-position-vertical-relative:paragraph;z-index:-1289992" coordorigin="1594,792" coordsize="9004,10">
            <v:shape style="position:absolute;left:1594;top:792;width:3197;height:10" type="#_x0000_t75" stroked="false">
              <v:imagedata r:id="rId40" o:title=""/>
            </v:shape>
            <v:shape style="position:absolute;left:4787;top:792;width:785;height:10" type="#_x0000_t75" stroked="false">
              <v:imagedata r:id="rId50" o:title=""/>
            </v:shape>
            <v:shape style="position:absolute;left:5567;top:792;width:5031;height:10" type="#_x0000_t75" stroked="false">
              <v:imagedata r:id="rId51" o:title=""/>
            </v:shape>
            <w10:wrap type="none"/>
          </v:group>
        </w:pict>
      </w:r>
      <w:r>
        <w:rPr/>
        <w:pict>
          <v:group style="position:absolute;margin-left:79.704002pt;margin-top:53.751713pt;width:450.2pt;height:.5pt;mso-position-horizontal-relative:page;mso-position-vertical-relative:paragraph;z-index:-1289968" coordorigin="1594,1075" coordsize="9004,10">
            <v:shape style="position:absolute;left:1594;top:1075;width:3197;height:10" type="#_x0000_t75" stroked="false">
              <v:imagedata r:id="rId40" o:title=""/>
            </v:shape>
            <v:shape style="position:absolute;left:4787;top:1075;width:785;height:10" type="#_x0000_t75" stroked="false">
              <v:imagedata r:id="rId41" o:title=""/>
            </v:shape>
            <v:shape style="position:absolute;left:5567;top:1075;width:5031;height:10" type="#_x0000_t75" stroked="false">
              <v:imagedata r:id="rId42" o:title=""/>
            </v:shape>
            <w10:wrap type="none"/>
          </v:group>
        </w:pict>
      </w:r>
      <w:r>
        <w:rPr/>
        <w:pict>
          <v:group style="position:absolute;margin-left:79.704002pt;margin-top:62.871674pt;width:450.2pt;height:5.55pt;mso-position-horizontal-relative:page;mso-position-vertical-relative:paragraph;z-index:-1289944" coordorigin="1594,1257" coordsize="9004,111">
            <v:shape style="position:absolute;left:1594;top:1257;width:3217;height:110" type="#_x0000_t75" stroked="false">
              <v:imagedata r:id="rId43" o:title=""/>
            </v:shape>
            <v:shape style="position:absolute;left:4787;top:1353;width:794;height:14" type="#_x0000_t75" stroked="false">
              <v:imagedata r:id="rId44" o:title=""/>
            </v:shape>
            <v:shape style="position:absolute;left:5567;top:1353;width:2614;height:14" type="#_x0000_t75" stroked="false">
              <v:imagedata r:id="rId45" o:title=""/>
            </v:shape>
            <v:shape style="position:absolute;left:8166;top:1358;width:2432;height:10" type="#_x0000_t75" stroked="false">
              <v:imagedata r:id="rId48" o:title=""/>
            </v:shape>
            <w10:wrap type="none"/>
          </v:group>
        </w:pict>
      </w:r>
      <w:r>
        <w:rPr/>
        <w:pict>
          <v:group style="position:absolute;margin-left:79.704002pt;margin-top:82.191711pt;width:450.2pt;height:.5pt;mso-position-horizontal-relative:page;mso-position-vertical-relative:paragraph;z-index:-1289920" coordorigin="1594,1644" coordsize="9004,10">
            <v:shape style="position:absolute;left:1594;top:1644;width:3197;height:10" type="#_x0000_t75" stroked="false">
              <v:imagedata r:id="rId40" o:title=""/>
            </v:shape>
            <v:shape style="position:absolute;left:4787;top:1644;width:785;height:10" type="#_x0000_t75" stroked="false">
              <v:imagedata r:id="rId41" o:title=""/>
            </v:shape>
            <v:shape style="position:absolute;left:5567;top:1644;width:5031;height:10" type="#_x0000_t75" stroked="false">
              <v:imagedata r:id="rId42" o:title=""/>
            </v:shape>
            <w10:wrap type="none"/>
          </v:group>
        </w:pict>
      </w:r>
      <w:r>
        <w:rPr/>
        <w:pict>
          <v:group style="position:absolute;margin-left:79.704002pt;margin-top:91.311737pt;width:450.2pt;height:19.7pt;mso-position-horizontal-relative:page;mso-position-vertical-relative:paragraph;z-index:-1289896" coordorigin="1594,1826" coordsize="9004,394">
            <v:shape style="position:absolute;left:1594;top:1826;width:3217;height:110" type="#_x0000_t75" stroked="false">
              <v:imagedata r:id="rId43" o:title=""/>
            </v:shape>
            <v:shape style="position:absolute;left:4787;top:1922;width:794;height:14" type="#_x0000_t75" stroked="false">
              <v:imagedata r:id="rId44" o:title=""/>
            </v:shape>
            <v:shape style="position:absolute;left:5567;top:1922;width:2614;height:14" type="#_x0000_t75" stroked="false">
              <v:imagedata r:id="rId45" o:title=""/>
            </v:shape>
            <v:shape style="position:absolute;left:8166;top:1927;width:2432;height:10" type="#_x0000_t75" stroked="false">
              <v:imagedata r:id="rId48" o:title=""/>
            </v:shape>
            <v:group style="position:absolute;left:4791;top:1937;width:10;height:20" coordorigin="4791,1937" coordsize="10,20">
              <v:shape style="position:absolute;left:4791;top:1937;width:10;height:20" coordorigin="4791,1937" coordsize="10,20" path="m4791,1956l4801,1956,4801,1937,4791,1937,4791,1956xe" filled="true" fillcolor="#000000" stroked="false">
                <v:path arrowok="t"/>
                <v:fill type="solid"/>
              </v:shape>
            </v:group>
            <v:group style="position:absolute;left:4791;top:1956;width:10;height:20" coordorigin="4791,1956" coordsize="10,20">
              <v:shape style="position:absolute;left:4791;top:1956;width:10;height:20" coordorigin="4791,1956" coordsize="10,20" path="m4791,1975l4801,1975,4801,1956,4791,1956,4791,1975xe" filled="true" fillcolor="#000000" stroked="false">
                <v:path arrowok="t"/>
                <v:fill type="solid"/>
              </v:shape>
            </v:group>
            <v:group style="position:absolute;left:4791;top:1975;width:10;height:20" coordorigin="4791,1975" coordsize="10,20">
              <v:shape style="position:absolute;left:4791;top:1975;width:10;height:20" coordorigin="4791,1975" coordsize="10,20" path="m4791,1994l4801,1994,4801,1975,4791,1975,4791,1994xe" filled="true" fillcolor="#000000" stroked="false">
                <v:path arrowok="t"/>
                <v:fill type="solid"/>
              </v:shape>
            </v:group>
            <v:group style="position:absolute;left:4791;top:1994;width:10;height:20" coordorigin="4791,1994" coordsize="10,20">
              <v:shape style="position:absolute;left:4791;top:1994;width:10;height:20" coordorigin="4791,1994" coordsize="10,20" path="m4791,2013l4801,2013,4801,1994,4791,1994,4791,2013xe" filled="true" fillcolor="#000000" stroked="false">
                <v:path arrowok="t"/>
                <v:fill type="solid"/>
              </v:shape>
            </v:group>
            <v:group style="position:absolute;left:4791;top:2013;width:10;height:20" coordorigin="4791,2013" coordsize="10,20">
              <v:shape style="position:absolute;left:4791;top:2013;width:10;height:20" coordorigin="4791,2013" coordsize="10,20" path="m4791,2033l4801,2033,4801,2013,4791,2013,4791,2033xe" filled="true" fillcolor="#000000" stroked="false">
                <v:path arrowok="t"/>
                <v:fill type="solid"/>
              </v:shape>
            </v:group>
            <v:group style="position:absolute;left:4791;top:2033;width:10;height:20" coordorigin="4791,2033" coordsize="10,20">
              <v:shape style="position:absolute;left:4791;top:2033;width:10;height:20" coordorigin="4791,2033" coordsize="10,20" path="m4791,2052l4801,2052,4801,2033,4791,2033,4791,2052xe" filled="true" fillcolor="#000000" stroked="false">
                <v:path arrowok="t"/>
                <v:fill type="solid"/>
              </v:shape>
            </v:group>
            <v:group style="position:absolute;left:4791;top:2052;width:10;height:20" coordorigin="4791,2052" coordsize="10,20">
              <v:shape style="position:absolute;left:4791;top:2052;width:10;height:20" coordorigin="4791,2052" coordsize="10,20" path="m4791,2071l4801,2071,4801,2052,4791,2052,4791,2071xe" filled="true" fillcolor="#000000" stroked="false">
                <v:path arrowok="t"/>
                <v:fill type="solid"/>
              </v:shape>
            </v:group>
            <v:group style="position:absolute;left:4791;top:2071;width:10;height:20" coordorigin="4791,2071" coordsize="10,20">
              <v:shape style="position:absolute;left:4791;top:2071;width:10;height:20" coordorigin="4791,2071" coordsize="10,20" path="m4791,2090l4801,2090,4801,2071,4791,2071,4791,2090xe" filled="true" fillcolor="#000000" stroked="false">
                <v:path arrowok="t"/>
                <v:fill type="solid"/>
              </v:shape>
            </v:group>
            <v:group style="position:absolute;left:4791;top:2090;width:10;height:20" coordorigin="4791,2090" coordsize="10,20">
              <v:shape style="position:absolute;left:4791;top:2090;width:10;height:20" coordorigin="4791,2090" coordsize="10,20" path="m4791,2109l4801,2109,4801,2090,4791,2090,4791,2109xe" filled="true" fillcolor="#000000" stroked="false">
                <v:path arrowok="t"/>
                <v:fill type="solid"/>
              </v:shape>
              <v:shape style="position:absolute;left:1594;top:2109;width:3217;height:110" type="#_x0000_t75" stroked="false">
                <v:imagedata r:id="rId43" o:title=""/>
              </v:shape>
              <v:shape style="position:absolute;left:4787;top:2205;width:794;height:14" type="#_x0000_t75" stroked="false">
                <v:imagedata r:id="rId44" o:title=""/>
              </v:shape>
              <v:shape style="position:absolute;left:5567;top:2205;width:2614;height:14" type="#_x0000_t75" stroked="false">
                <v:imagedata r:id="rId45" o:title=""/>
              </v:shape>
              <v:shape style="position:absolute;left:8166;top:2210;width:2432;height:10" type="#_x0000_t75" stroked="false">
                <v:imagedata r:id="rId48" o:title=""/>
              </v:shape>
            </v:group>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2"/>
          <w:sz w:val="18"/>
          <w:szCs w:val="18"/>
        </w:rPr>
        <w:t> </w:t>
      </w:r>
      <w:r>
        <w:rPr>
          <w:rFonts w:ascii="新宋体" w:hAnsi="新宋体" w:cs="新宋体" w:eastAsia="新宋体" w:hint="default"/>
          <w:spacing w:val="-1"/>
          <w:sz w:val="18"/>
          <w:szCs w:val="18"/>
        </w:rPr>
        <w:t>12</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r>
        <w:rPr>
          <w:rFonts w:ascii="新宋体" w:hAnsi="新宋体" w:cs="新宋体" w:eastAsia="新宋体" w:hint="default"/>
          <w:spacing w:val="-45"/>
          <w:sz w:val="18"/>
          <w:szCs w:val="18"/>
        </w:rPr>
        <w:t> </w:t>
      </w:r>
      <w:r>
        <w:rPr>
          <w:rFonts w:ascii="新宋体" w:hAnsi="新宋体" w:cs="新宋体" w:eastAsia="新宋体" w:hint="default"/>
          <w:sz w:val="18"/>
          <w:szCs w:val="18"/>
        </w:rPr>
        <w:t>31</w:t>
      </w:r>
      <w:r>
        <w:rPr>
          <w:rFonts w:ascii="新宋体" w:hAnsi="新宋体" w:cs="新宋体" w:eastAsia="新宋体" w:hint="default"/>
          <w:spacing w:val="-46"/>
          <w:sz w:val="18"/>
          <w:szCs w:val="18"/>
        </w:rPr>
        <w:t> </w:t>
      </w:r>
      <w:r>
        <w:rPr>
          <w:rFonts w:ascii="新宋体" w:hAnsi="新宋体" w:cs="新宋体" w:eastAsia="新宋体" w:hint="default"/>
          <w:sz w:val="18"/>
          <w:szCs w:val="18"/>
        </w:rPr>
        <w:t>日</w:t>
        <w:tab/>
        <w:t>单位：人民币元</w:t>
      </w:r>
    </w:p>
    <w:p>
      <w:pPr>
        <w:spacing w:line="240" w:lineRule="auto" w:before="2"/>
        <w:rPr>
          <w:rFonts w:ascii="新宋体" w:hAnsi="新宋体" w:cs="新宋体" w:eastAsia="新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3217"/>
        <w:gridCol w:w="780"/>
        <w:gridCol w:w="2600"/>
        <w:gridCol w:w="2422"/>
      </w:tblGrid>
      <w:tr>
        <w:trPr>
          <w:trHeight w:val="315" w:hRule="exact"/>
        </w:trPr>
        <w:tc>
          <w:tcPr>
            <w:tcW w:w="3217" w:type="dxa"/>
            <w:tcBorders>
              <w:top w:val="single" w:sz="4" w:space="0" w:color="000000"/>
              <w:left w:val="nil" w:sz="6" w:space="0" w:color="auto"/>
              <w:bottom w:val="nil" w:sz="6" w:space="0" w:color="auto"/>
              <w:right w:val="single" w:sz="4" w:space="0" w:color="000000"/>
            </w:tcBorders>
          </w:tcPr>
          <w:p>
            <w:pPr>
              <w:pStyle w:val="TableParagraph"/>
              <w:spacing w:line="240" w:lineRule="auto" w:before="22"/>
              <w:ind w:right="195"/>
              <w:jc w:val="center"/>
              <w:rPr>
                <w:rFonts w:ascii="新宋体" w:hAnsi="新宋体" w:cs="新宋体" w:eastAsia="新宋体" w:hint="default"/>
                <w:sz w:val="18"/>
                <w:szCs w:val="18"/>
              </w:rPr>
            </w:pPr>
            <w:r>
              <w:rPr>
                <w:rFonts w:ascii="新宋体" w:hAnsi="新宋体" w:cs="新宋体" w:eastAsia="新宋体" w:hint="default"/>
                <w:sz w:val="18"/>
                <w:szCs w:val="18"/>
              </w:rPr>
              <w:t>资产</w:t>
            </w:r>
          </w:p>
        </w:tc>
        <w:tc>
          <w:tcPr>
            <w:tcW w:w="7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left="95" w:right="0"/>
              <w:jc w:val="left"/>
              <w:rPr>
                <w:rFonts w:ascii="新宋体" w:hAnsi="新宋体" w:cs="新宋体" w:eastAsia="新宋体" w:hint="default"/>
                <w:sz w:val="18"/>
                <w:szCs w:val="18"/>
              </w:rPr>
            </w:pPr>
            <w:r>
              <w:rPr>
                <w:rFonts w:ascii="新宋体" w:hAnsi="新宋体" w:cs="新宋体" w:eastAsia="新宋体" w:hint="default"/>
                <w:sz w:val="18"/>
                <w:szCs w:val="18"/>
              </w:rPr>
              <w:t>注释</w:t>
            </w:r>
          </w:p>
        </w:tc>
        <w:tc>
          <w:tcPr>
            <w:tcW w:w="2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right="213"/>
              <w:jc w:val="center"/>
              <w:rPr>
                <w:rFonts w:ascii="新宋体" w:hAnsi="新宋体" w:cs="新宋体" w:eastAsia="新宋体" w:hint="default"/>
                <w:sz w:val="18"/>
                <w:szCs w:val="18"/>
              </w:rPr>
            </w:pPr>
            <w:r>
              <w:rPr>
                <w:rFonts w:ascii="新宋体" w:hAnsi="新宋体" w:cs="新宋体" w:eastAsia="新宋体" w:hint="default"/>
                <w:sz w:val="18"/>
                <w:szCs w:val="18"/>
              </w:rPr>
              <w:t>期末数</w:t>
            </w:r>
          </w:p>
        </w:tc>
        <w:tc>
          <w:tcPr>
            <w:tcW w:w="2422" w:type="dxa"/>
            <w:tcBorders>
              <w:top w:val="single" w:sz="4" w:space="0" w:color="000000"/>
              <w:left w:val="single" w:sz="4" w:space="0" w:color="000000"/>
              <w:bottom w:val="nil" w:sz="6" w:space="0" w:color="auto"/>
              <w:right w:val="nil" w:sz="6" w:space="0" w:color="auto"/>
            </w:tcBorders>
          </w:tcPr>
          <w:p>
            <w:pPr>
              <w:pStyle w:val="TableParagraph"/>
              <w:spacing w:line="240" w:lineRule="auto" w:before="22"/>
              <w:ind w:right="213"/>
              <w:jc w:val="center"/>
              <w:rPr>
                <w:rFonts w:ascii="新宋体" w:hAnsi="新宋体" w:cs="新宋体" w:eastAsia="新宋体" w:hint="default"/>
                <w:sz w:val="18"/>
                <w:szCs w:val="18"/>
              </w:rPr>
            </w:pPr>
            <w:r>
              <w:rPr>
                <w:rFonts w:ascii="新宋体" w:hAnsi="新宋体" w:cs="新宋体" w:eastAsia="新宋体" w:hint="default"/>
                <w:sz w:val="18"/>
                <w:szCs w:val="18"/>
              </w:rPr>
              <w:t>期初数</w:t>
            </w:r>
          </w:p>
        </w:tc>
      </w:tr>
      <w:tr>
        <w:trPr>
          <w:trHeight w:val="335"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32" w:lineRule="exact"/>
              <w:ind w:left="120" w:right="0"/>
              <w:jc w:val="left"/>
              <w:rPr>
                <w:rFonts w:ascii="新宋体" w:hAnsi="新宋体" w:cs="新宋体" w:eastAsia="新宋体" w:hint="default"/>
                <w:sz w:val="18"/>
                <w:szCs w:val="18"/>
              </w:rPr>
            </w:pPr>
            <w:r>
              <w:rPr>
                <w:rFonts w:ascii="新宋体" w:hAnsi="新宋体" w:cs="新宋体" w:eastAsia="新宋体" w:hint="default"/>
                <w:b/>
                <w:bCs/>
                <w:sz w:val="18"/>
                <w:szCs w:val="18"/>
              </w:rPr>
              <w:t>流动资产：</w:t>
            </w:r>
            <w:r>
              <w:rPr>
                <w:rFonts w:ascii="新宋体" w:hAnsi="新宋体" w:cs="新宋体" w:eastAsia="新宋体" w:hint="default"/>
                <w:sz w:val="18"/>
                <w:szCs w:val="18"/>
              </w:rPr>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47"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货币资金</w:t>
            </w:r>
          </w:p>
        </w:tc>
        <w:tc>
          <w:tcPr>
            <w:tcW w:w="780" w:type="dxa"/>
            <w:tcBorders>
              <w:top w:val="nil" w:sz="6" w:space="0" w:color="auto"/>
              <w:left w:val="nil" w:sz="6" w:space="0" w:color="auto"/>
              <w:bottom w:val="nil" w:sz="6" w:space="0" w:color="auto"/>
              <w:right w:val="single" w:sz="4" w:space="0" w:color="000000"/>
            </w:tcBorders>
          </w:tcPr>
          <w:p>
            <w:pPr>
              <w:pStyle w:val="TableParagraph"/>
              <w:spacing w:line="209" w:lineRule="exact"/>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03"/>
              <w:jc w:val="right"/>
              <w:rPr>
                <w:rFonts w:ascii="新宋体" w:hAnsi="新宋体" w:cs="新宋体" w:eastAsia="新宋体" w:hint="default"/>
                <w:sz w:val="18"/>
                <w:szCs w:val="18"/>
              </w:rPr>
            </w:pPr>
            <w:r>
              <w:rPr>
                <w:rFonts w:ascii="新宋体"/>
                <w:spacing w:val="-1"/>
                <w:sz w:val="18"/>
              </w:rPr>
              <w:t>356,556,467.15</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09" w:lineRule="exact"/>
              <w:ind w:right="105"/>
              <w:jc w:val="right"/>
              <w:rPr>
                <w:rFonts w:ascii="新宋体" w:hAnsi="新宋体" w:cs="新宋体" w:eastAsia="新宋体" w:hint="default"/>
                <w:sz w:val="18"/>
                <w:szCs w:val="18"/>
              </w:rPr>
            </w:pPr>
            <w:r>
              <w:rPr>
                <w:rFonts w:ascii="新宋体"/>
                <w:spacing w:val="-1"/>
                <w:sz w:val="18"/>
              </w:rPr>
              <w:t>413,845,523.69</w:t>
            </w:r>
          </w:p>
        </w:tc>
      </w:tr>
      <w:tr>
        <w:trPr>
          <w:trHeight w:val="322"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18"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结算备付金</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拆出资金</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交易性金融资产</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应收票据</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95"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3"/>
              <w:jc w:val="right"/>
              <w:rPr>
                <w:rFonts w:ascii="新宋体" w:hAnsi="新宋体" w:cs="新宋体" w:eastAsia="新宋体" w:hint="default"/>
                <w:sz w:val="18"/>
                <w:szCs w:val="18"/>
              </w:rPr>
            </w:pPr>
            <w:r>
              <w:rPr>
                <w:rFonts w:ascii="新宋体"/>
                <w:spacing w:val="-1"/>
                <w:sz w:val="18"/>
              </w:rPr>
              <w:t>1,327,496.00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新宋体" w:hAnsi="新宋体" w:cs="新宋体" w:eastAsia="新宋体" w:hint="default"/>
                <w:sz w:val="18"/>
                <w:szCs w:val="18"/>
              </w:rPr>
            </w:pPr>
            <w:r>
              <w:rPr>
                <w:rFonts w:ascii="新宋体"/>
                <w:spacing w:val="-1"/>
                <w:sz w:val="18"/>
              </w:rPr>
              <w:t>819,046.70</w:t>
            </w:r>
          </w:p>
        </w:tc>
      </w:tr>
      <w:tr>
        <w:trPr>
          <w:trHeight w:val="246"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应收账款</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95"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03"/>
              <w:jc w:val="right"/>
              <w:rPr>
                <w:rFonts w:ascii="新宋体" w:hAnsi="新宋体" w:cs="新宋体" w:eastAsia="新宋体" w:hint="default"/>
                <w:sz w:val="18"/>
                <w:szCs w:val="18"/>
              </w:rPr>
            </w:pPr>
            <w:r>
              <w:rPr>
                <w:rFonts w:ascii="新宋体"/>
                <w:spacing w:val="-1"/>
                <w:sz w:val="18"/>
              </w:rPr>
              <w:t>48,960,671.48</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09" w:lineRule="exact"/>
              <w:ind w:right="105"/>
              <w:jc w:val="right"/>
              <w:rPr>
                <w:rFonts w:ascii="新宋体" w:hAnsi="新宋体" w:cs="新宋体" w:eastAsia="新宋体" w:hint="default"/>
                <w:sz w:val="18"/>
                <w:szCs w:val="18"/>
              </w:rPr>
            </w:pPr>
            <w:r>
              <w:rPr>
                <w:rFonts w:ascii="新宋体"/>
                <w:spacing w:val="-1"/>
                <w:sz w:val="18"/>
              </w:rPr>
              <w:t>21,424,736.66</w:t>
            </w:r>
          </w:p>
        </w:tc>
      </w:tr>
      <w:tr>
        <w:trPr>
          <w:trHeight w:val="284"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17"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预付款项</w:t>
            </w:r>
          </w:p>
        </w:tc>
        <w:tc>
          <w:tcPr>
            <w:tcW w:w="78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.4</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2"/>
              <w:jc w:val="right"/>
              <w:rPr>
                <w:rFonts w:ascii="新宋体" w:hAnsi="新宋体" w:cs="新宋体" w:eastAsia="新宋体" w:hint="default"/>
                <w:sz w:val="18"/>
                <w:szCs w:val="18"/>
              </w:rPr>
            </w:pPr>
            <w:r>
              <w:rPr>
                <w:rFonts w:ascii="新宋体"/>
                <w:spacing w:val="-1"/>
                <w:sz w:val="18"/>
              </w:rPr>
              <w:t>33,285,697.64</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3,420,016.86</w:t>
            </w:r>
          </w:p>
        </w:tc>
      </w:tr>
      <w:tr>
        <w:trPr>
          <w:trHeight w:val="322"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18"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应收保费</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应收分保账款</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应收分保合同准备金</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应收利息</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应收股利</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50"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其他应收款</w:t>
            </w:r>
          </w:p>
        </w:tc>
        <w:tc>
          <w:tcPr>
            <w:tcW w:w="780"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00"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.5</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3"/>
              <w:jc w:val="right"/>
              <w:rPr>
                <w:rFonts w:ascii="新宋体" w:hAnsi="新宋体" w:cs="新宋体" w:eastAsia="新宋体" w:hint="default"/>
                <w:sz w:val="18"/>
                <w:szCs w:val="18"/>
              </w:rPr>
            </w:pPr>
            <w:r>
              <w:rPr>
                <w:rFonts w:ascii="新宋体"/>
                <w:spacing w:val="-1"/>
                <w:sz w:val="18"/>
              </w:rPr>
              <w:t>2,824,986.98</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新宋体" w:hAnsi="新宋体" w:cs="新宋体" w:eastAsia="新宋体" w:hint="default"/>
                <w:sz w:val="18"/>
                <w:szCs w:val="18"/>
              </w:rPr>
            </w:pPr>
            <w:r>
              <w:rPr>
                <w:rFonts w:ascii="新宋体"/>
                <w:spacing w:val="-1"/>
                <w:sz w:val="18"/>
              </w:rPr>
              <w:t>2,816,047.11</w:t>
            </w:r>
          </w:p>
        </w:tc>
      </w:tr>
      <w:tr>
        <w:trPr>
          <w:trHeight w:val="322"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18"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买入返售金融资产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46"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存货</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95"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.6</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02"/>
              <w:jc w:val="right"/>
              <w:rPr>
                <w:rFonts w:ascii="新宋体" w:hAnsi="新宋体" w:cs="新宋体" w:eastAsia="新宋体" w:hint="default"/>
                <w:sz w:val="18"/>
                <w:szCs w:val="18"/>
              </w:rPr>
            </w:pPr>
            <w:r>
              <w:rPr>
                <w:rFonts w:ascii="新宋体"/>
                <w:spacing w:val="-1"/>
                <w:sz w:val="18"/>
              </w:rPr>
              <w:t>36,743,864.23</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09" w:lineRule="exact"/>
              <w:ind w:right="105"/>
              <w:jc w:val="right"/>
              <w:rPr>
                <w:rFonts w:ascii="新宋体" w:hAnsi="新宋体" w:cs="新宋体" w:eastAsia="新宋体" w:hint="default"/>
                <w:sz w:val="18"/>
                <w:szCs w:val="18"/>
              </w:rPr>
            </w:pPr>
            <w:r>
              <w:rPr>
                <w:rFonts w:ascii="新宋体"/>
                <w:spacing w:val="-1"/>
                <w:sz w:val="18"/>
              </w:rPr>
              <w:t>26,200,763.06</w:t>
            </w:r>
          </w:p>
        </w:tc>
      </w:tr>
      <w:tr>
        <w:trPr>
          <w:trHeight w:val="245"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17"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一年内到期的非流动资产</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其他流动资产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98"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32" w:lineRule="exact"/>
              <w:ind w:left="120" w:right="0"/>
              <w:jc w:val="left"/>
              <w:rPr>
                <w:rFonts w:ascii="新宋体" w:hAnsi="新宋体" w:cs="新宋体" w:eastAsia="新宋体" w:hint="default"/>
                <w:sz w:val="18"/>
                <w:szCs w:val="18"/>
              </w:rPr>
            </w:pPr>
            <w:r>
              <w:rPr>
                <w:rFonts w:ascii="新宋体" w:hAnsi="新宋体" w:cs="新宋体" w:eastAsia="新宋体" w:hint="default"/>
                <w:b/>
                <w:bCs/>
                <w:sz w:val="18"/>
                <w:szCs w:val="18"/>
              </w:rPr>
              <w:t>流动资产合计</w:t>
            </w:r>
            <w:r>
              <w:rPr>
                <w:rFonts w:ascii="新宋体" w:hAnsi="新宋体" w:cs="新宋体" w:eastAsia="新宋体" w:hint="default"/>
                <w:sz w:val="18"/>
                <w:szCs w:val="18"/>
              </w:rPr>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2"/>
              <w:jc w:val="right"/>
              <w:rPr>
                <w:rFonts w:ascii="新宋体" w:hAnsi="新宋体" w:cs="新宋体" w:eastAsia="新宋体" w:hint="default"/>
                <w:sz w:val="18"/>
                <w:szCs w:val="18"/>
              </w:rPr>
            </w:pPr>
            <w:r>
              <w:rPr>
                <w:rFonts w:ascii="新宋体"/>
                <w:spacing w:val="-1"/>
                <w:sz w:val="18"/>
              </w:rPr>
              <w:t>479,699,183.48</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5"/>
              <w:jc w:val="right"/>
              <w:rPr>
                <w:rFonts w:ascii="新宋体" w:hAnsi="新宋体" w:cs="新宋体" w:eastAsia="新宋体" w:hint="default"/>
                <w:sz w:val="18"/>
                <w:szCs w:val="18"/>
              </w:rPr>
            </w:pPr>
            <w:r>
              <w:rPr>
                <w:rFonts w:ascii="新宋体"/>
                <w:spacing w:val="-1"/>
                <w:sz w:val="18"/>
              </w:rPr>
              <w:t>468,526,134.08</w:t>
            </w:r>
          </w:p>
        </w:tc>
      </w:tr>
      <w:tr>
        <w:trPr>
          <w:trHeight w:val="27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17" w:lineRule="exact"/>
              <w:ind w:left="120" w:right="0"/>
              <w:jc w:val="left"/>
              <w:rPr>
                <w:rFonts w:ascii="新宋体" w:hAnsi="新宋体" w:cs="新宋体" w:eastAsia="新宋体" w:hint="default"/>
                <w:sz w:val="18"/>
                <w:szCs w:val="18"/>
              </w:rPr>
            </w:pPr>
            <w:r>
              <w:rPr>
                <w:rFonts w:ascii="新宋体" w:hAnsi="新宋体" w:cs="新宋体" w:eastAsia="新宋体" w:hint="default"/>
                <w:b/>
                <w:bCs/>
                <w:sz w:val="18"/>
                <w:szCs w:val="18"/>
              </w:rPr>
              <w:t>非流动资产：</w:t>
            </w:r>
            <w:r>
              <w:rPr>
                <w:rFonts w:ascii="新宋体" w:hAnsi="新宋体" w:cs="新宋体" w:eastAsia="新宋体" w:hint="default"/>
                <w:sz w:val="18"/>
                <w:szCs w:val="18"/>
              </w:rPr>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33"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发放委托贷款及垫款</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可供出售金融资产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持有至到期投资</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长期应收款</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32"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长期股权投资</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32"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投资性房地产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33"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固定资产</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95"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.7</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03"/>
              <w:jc w:val="right"/>
              <w:rPr>
                <w:rFonts w:ascii="新宋体" w:hAnsi="新宋体" w:cs="新宋体" w:eastAsia="新宋体" w:hint="default"/>
                <w:sz w:val="18"/>
                <w:szCs w:val="18"/>
              </w:rPr>
            </w:pPr>
            <w:r>
              <w:rPr>
                <w:rFonts w:ascii="新宋体"/>
                <w:spacing w:val="-1"/>
                <w:sz w:val="18"/>
              </w:rPr>
              <w:t>68,595,891.22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right="105"/>
              <w:jc w:val="right"/>
              <w:rPr>
                <w:rFonts w:ascii="新宋体" w:hAnsi="新宋体" w:cs="新宋体" w:eastAsia="新宋体" w:hint="default"/>
                <w:sz w:val="18"/>
                <w:szCs w:val="18"/>
              </w:rPr>
            </w:pPr>
            <w:r>
              <w:rPr>
                <w:rFonts w:ascii="新宋体"/>
                <w:spacing w:val="-1"/>
                <w:sz w:val="18"/>
              </w:rPr>
              <w:t>61,004,884.93</w:t>
            </w:r>
          </w:p>
        </w:tc>
      </w:tr>
      <w:tr>
        <w:trPr>
          <w:trHeight w:val="246"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在建工程</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95"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.8</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03"/>
              <w:jc w:val="right"/>
              <w:rPr>
                <w:rFonts w:ascii="新宋体" w:hAnsi="新宋体" w:cs="新宋体" w:eastAsia="新宋体" w:hint="default"/>
                <w:sz w:val="18"/>
                <w:szCs w:val="18"/>
              </w:rPr>
            </w:pPr>
            <w:r>
              <w:rPr>
                <w:rFonts w:ascii="新宋体"/>
                <w:spacing w:val="-1"/>
                <w:sz w:val="18"/>
              </w:rPr>
              <w:t>18,484,901.96</w:t>
            </w:r>
          </w:p>
        </w:tc>
        <w:tc>
          <w:tcPr>
            <w:tcW w:w="2422" w:type="dxa"/>
            <w:tcBorders>
              <w:top w:val="nil" w:sz="6" w:space="0" w:color="auto"/>
              <w:left w:val="single" w:sz="4" w:space="0" w:color="000000"/>
              <w:bottom w:val="nil" w:sz="6" w:space="0" w:color="auto"/>
              <w:right w:val="nil" w:sz="6" w:space="0" w:color="auto"/>
            </w:tcBorders>
          </w:tcPr>
          <w:p>
            <w:pPr/>
          </w:p>
        </w:tc>
      </w:tr>
      <w:tr>
        <w:trPr>
          <w:trHeight w:val="245"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17"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工程物资</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固定资产清理</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生产性生物资产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7" w:hRule="exact"/>
        </w:trPr>
        <w:tc>
          <w:tcPr>
            <w:tcW w:w="3217"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2600"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
        </w:tc>
      </w:tr>
      <w:tr>
        <w:trPr>
          <w:trHeight w:val="309"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油气资产</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99"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33"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无形资产</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95"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.9</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02"/>
              <w:jc w:val="right"/>
              <w:rPr>
                <w:rFonts w:ascii="新宋体" w:hAnsi="新宋体" w:cs="新宋体" w:eastAsia="新宋体" w:hint="default"/>
                <w:sz w:val="18"/>
                <w:szCs w:val="18"/>
              </w:rPr>
            </w:pPr>
            <w:r>
              <w:rPr>
                <w:rFonts w:ascii="新宋体"/>
                <w:spacing w:val="-1"/>
                <w:sz w:val="18"/>
              </w:rPr>
              <w:t>22,739,652.10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right="105"/>
              <w:jc w:val="right"/>
              <w:rPr>
                <w:rFonts w:ascii="新宋体" w:hAnsi="新宋体" w:cs="新宋体" w:eastAsia="新宋体" w:hint="default"/>
                <w:sz w:val="18"/>
                <w:szCs w:val="18"/>
              </w:rPr>
            </w:pPr>
            <w:r>
              <w:rPr>
                <w:rFonts w:ascii="新宋体"/>
                <w:spacing w:val="-1"/>
                <w:sz w:val="18"/>
              </w:rPr>
              <w:t>6,858,776.86</w:t>
            </w:r>
          </w:p>
        </w:tc>
      </w:tr>
      <w:tr>
        <w:trPr>
          <w:trHeight w:val="321"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17"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开发支出</w:t>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47"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商誉</w:t>
            </w:r>
          </w:p>
        </w:tc>
        <w:tc>
          <w:tcPr>
            <w:tcW w:w="780" w:type="dxa"/>
            <w:tcBorders>
              <w:top w:val="nil" w:sz="6" w:space="0" w:color="auto"/>
              <w:left w:val="nil" w:sz="6" w:space="0" w:color="auto"/>
              <w:bottom w:val="nil" w:sz="6" w:space="0" w:color="auto"/>
              <w:right w:val="single" w:sz="4" w:space="0" w:color="000000"/>
            </w:tcBorders>
          </w:tcPr>
          <w:p>
            <w:pPr>
              <w:pStyle w:val="TableParagraph"/>
              <w:spacing w:line="209" w:lineRule="exact"/>
              <w:ind w:left="55"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.10</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03"/>
              <w:jc w:val="right"/>
              <w:rPr>
                <w:rFonts w:ascii="新宋体" w:hAnsi="新宋体" w:cs="新宋体" w:eastAsia="新宋体" w:hint="default"/>
                <w:sz w:val="18"/>
                <w:szCs w:val="18"/>
              </w:rPr>
            </w:pPr>
            <w:r>
              <w:rPr>
                <w:rFonts w:ascii="新宋体"/>
                <w:spacing w:val="-1"/>
                <w:sz w:val="18"/>
              </w:rPr>
              <w:t>1,698,895.48</w:t>
            </w:r>
          </w:p>
        </w:tc>
        <w:tc>
          <w:tcPr>
            <w:tcW w:w="242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18"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长期待摊费用</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.11</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3"/>
              <w:jc w:val="right"/>
              <w:rPr>
                <w:rFonts w:ascii="新宋体" w:hAnsi="新宋体" w:cs="新宋体" w:eastAsia="新宋体" w:hint="default"/>
                <w:sz w:val="18"/>
                <w:szCs w:val="18"/>
              </w:rPr>
            </w:pPr>
            <w:r>
              <w:rPr>
                <w:rFonts w:ascii="新宋体"/>
                <w:spacing w:val="-1"/>
                <w:sz w:val="18"/>
              </w:rPr>
              <w:t>538,579.36</w:t>
            </w:r>
          </w:p>
        </w:tc>
        <w:tc>
          <w:tcPr>
            <w:tcW w:w="2422" w:type="dxa"/>
            <w:tcBorders>
              <w:top w:val="nil" w:sz="6" w:space="0" w:color="auto"/>
              <w:left w:val="single" w:sz="4" w:space="0" w:color="000000"/>
              <w:bottom w:val="nil" w:sz="6" w:space="0" w:color="auto"/>
              <w:right w:val="nil" w:sz="6" w:space="0" w:color="auto"/>
            </w:tcBorders>
          </w:tcPr>
          <w:p>
            <w:pPr/>
          </w:p>
        </w:tc>
      </w:tr>
      <w:tr>
        <w:trPr>
          <w:trHeight w:val="246"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180"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递延所得税资产</w:t>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50"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.12</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03"/>
              <w:jc w:val="right"/>
              <w:rPr>
                <w:rFonts w:ascii="新宋体" w:hAnsi="新宋体" w:cs="新宋体" w:eastAsia="新宋体" w:hint="default"/>
                <w:sz w:val="18"/>
                <w:szCs w:val="18"/>
              </w:rPr>
            </w:pPr>
            <w:r>
              <w:rPr>
                <w:rFonts w:ascii="新宋体"/>
                <w:spacing w:val="-1"/>
                <w:sz w:val="18"/>
              </w:rPr>
              <w:t>1,839,090.04</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09" w:lineRule="exact"/>
              <w:ind w:right="105"/>
              <w:jc w:val="right"/>
              <w:rPr>
                <w:rFonts w:ascii="新宋体" w:hAnsi="新宋体" w:cs="新宋体" w:eastAsia="新宋体" w:hint="default"/>
                <w:sz w:val="18"/>
                <w:szCs w:val="18"/>
              </w:rPr>
            </w:pPr>
            <w:r>
              <w:rPr>
                <w:rFonts w:ascii="新宋体"/>
                <w:spacing w:val="-1"/>
                <w:sz w:val="18"/>
              </w:rPr>
              <w:t>1,125,938.18</w:t>
            </w:r>
          </w:p>
        </w:tc>
      </w:tr>
      <w:tr>
        <w:trPr>
          <w:trHeight w:val="245"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17" w:lineRule="exact"/>
              <w:ind w:left="110" w:right="0"/>
              <w:jc w:val="left"/>
              <w:rPr>
                <w:rFonts w:ascii="新宋体" w:hAnsi="新宋体" w:cs="新宋体" w:eastAsia="新宋体" w:hint="default"/>
                <w:sz w:val="18"/>
                <w:szCs w:val="18"/>
              </w:rPr>
            </w:pPr>
            <w:r>
              <w:rPr>
                <w:rFonts w:ascii="新宋体" w:hAnsi="新宋体" w:cs="新宋体" w:eastAsia="新宋体" w:hint="default"/>
                <w:sz w:val="18"/>
                <w:szCs w:val="18"/>
              </w:rPr>
              <w:t>其他非流动资产</w:t>
            </w: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742" w:hRule="exact"/>
        </w:trPr>
        <w:tc>
          <w:tcPr>
            <w:tcW w:w="321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新宋体" w:hAnsi="新宋体" w:cs="新宋体" w:eastAsia="新宋体" w:hint="default"/>
                <w:sz w:val="18"/>
                <w:szCs w:val="18"/>
              </w:rPr>
            </w:pPr>
            <w:r>
              <w:rPr>
                <w:rFonts w:ascii="新宋体" w:hAnsi="新宋体" w:cs="新宋体" w:eastAsia="新宋体" w:hint="default"/>
                <w:b/>
                <w:bCs/>
                <w:sz w:val="18"/>
                <w:szCs w:val="18"/>
              </w:rPr>
              <w:t>非流动资产合计</w:t>
            </w:r>
            <w:r>
              <w:rPr>
                <w:rFonts w:ascii="新宋体" w:hAnsi="新宋体" w:cs="新宋体" w:eastAsia="新宋体" w:hint="default"/>
                <w:sz w:val="18"/>
                <w:szCs w:val="18"/>
              </w:rPr>
            </w: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新宋体" w:hAnsi="新宋体" w:cs="新宋体" w:eastAsia="新宋体" w:hint="default"/>
                <w:sz w:val="18"/>
                <w:szCs w:val="18"/>
              </w:rPr>
            </w:pPr>
            <w:r>
              <w:rPr>
                <w:rFonts w:ascii="新宋体"/>
                <w:spacing w:val="-1"/>
                <w:sz w:val="18"/>
              </w:rPr>
              <w:t>113,897,010.16</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新宋体" w:hAnsi="新宋体" w:cs="新宋体" w:eastAsia="新宋体" w:hint="default"/>
                <w:sz w:val="18"/>
                <w:szCs w:val="18"/>
              </w:rPr>
            </w:pPr>
            <w:r>
              <w:rPr>
                <w:rFonts w:ascii="新宋体"/>
                <w:spacing w:val="-1"/>
                <w:sz w:val="18"/>
              </w:rPr>
              <w:t>68,989,599.97</w:t>
            </w:r>
          </w:p>
        </w:tc>
      </w:tr>
      <w:tr>
        <w:trPr>
          <w:trHeight w:val="110" w:hRule="exact"/>
        </w:trPr>
        <w:tc>
          <w:tcPr>
            <w:tcW w:w="3217"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458" w:hRule="exact"/>
        </w:trPr>
        <w:tc>
          <w:tcPr>
            <w:tcW w:w="3217" w:type="dxa"/>
            <w:tcBorders>
              <w:top w:val="nil" w:sz="6" w:space="0" w:color="auto"/>
              <w:left w:val="nil" w:sz="6" w:space="0" w:color="auto"/>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10" w:hRule="exact"/>
        </w:trPr>
        <w:tc>
          <w:tcPr>
            <w:tcW w:w="3217"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single" w:sz="4" w:space="0" w:color="000000"/>
            </w:tcBorders>
          </w:tcPr>
          <w:p>
            <w:pPr/>
          </w:p>
        </w:tc>
        <w:tc>
          <w:tcPr>
            <w:tcW w:w="2600"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1" w:hRule="exact"/>
        </w:trPr>
        <w:tc>
          <w:tcPr>
            <w:tcW w:w="3217" w:type="dxa"/>
            <w:tcBorders>
              <w:top w:val="nil" w:sz="6" w:space="0" w:color="auto"/>
              <w:left w:val="nil" w:sz="6" w:space="0" w:color="auto"/>
              <w:bottom w:val="single" w:sz="4" w:space="0" w:color="000000"/>
              <w:right w:val="single" w:sz="4" w:space="0" w:color="000000"/>
            </w:tcBorders>
          </w:tcPr>
          <w:p>
            <w:pPr>
              <w:pStyle w:val="TableParagraph"/>
              <w:spacing w:line="240" w:lineRule="auto" w:before="20"/>
              <w:ind w:left="93" w:right="0"/>
              <w:jc w:val="left"/>
              <w:rPr>
                <w:rFonts w:ascii="新宋体" w:hAnsi="新宋体" w:cs="新宋体" w:eastAsia="新宋体" w:hint="default"/>
                <w:sz w:val="18"/>
                <w:szCs w:val="18"/>
              </w:rPr>
            </w:pPr>
            <w:r>
              <w:rPr>
                <w:rFonts w:ascii="新宋体" w:hAnsi="新宋体" w:cs="新宋体" w:eastAsia="新宋体" w:hint="default"/>
                <w:b/>
                <w:bCs/>
                <w:sz w:val="18"/>
                <w:szCs w:val="18"/>
              </w:rPr>
              <w:t>资产总计</w:t>
            </w:r>
            <w:r>
              <w:rPr>
                <w:rFonts w:ascii="新宋体" w:hAnsi="新宋体" w:cs="新宋体" w:eastAsia="新宋体" w:hint="default"/>
                <w:sz w:val="18"/>
                <w:szCs w:val="18"/>
              </w:rPr>
            </w:r>
          </w:p>
        </w:tc>
        <w:tc>
          <w:tcPr>
            <w:tcW w:w="7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新宋体" w:hAnsi="新宋体" w:cs="新宋体" w:eastAsia="新宋体" w:hint="default"/>
                <w:sz w:val="21"/>
                <w:szCs w:val="21"/>
              </w:rPr>
            </w:pPr>
          </w:p>
        </w:tc>
        <w:tc>
          <w:tcPr>
            <w:tcW w:w="2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9"/>
              <w:ind w:right="102"/>
              <w:jc w:val="right"/>
              <w:rPr>
                <w:rFonts w:ascii="新宋体" w:hAnsi="新宋体" w:cs="新宋体" w:eastAsia="新宋体" w:hint="default"/>
                <w:sz w:val="18"/>
                <w:szCs w:val="18"/>
              </w:rPr>
            </w:pPr>
            <w:r>
              <w:rPr>
                <w:rFonts w:ascii="新宋体"/>
                <w:spacing w:val="-1"/>
                <w:sz w:val="18"/>
              </w:rPr>
              <w:t>593,596,193.64</w:t>
            </w:r>
          </w:p>
        </w:tc>
        <w:tc>
          <w:tcPr>
            <w:tcW w:w="2422" w:type="dxa"/>
            <w:tcBorders>
              <w:top w:val="nil" w:sz="6" w:space="0" w:color="auto"/>
              <w:left w:val="single" w:sz="4" w:space="0" w:color="000000"/>
              <w:bottom w:val="single" w:sz="4" w:space="0" w:color="000000"/>
              <w:right w:val="nil" w:sz="6" w:space="0" w:color="auto"/>
            </w:tcBorders>
          </w:tcPr>
          <w:p>
            <w:pPr>
              <w:pStyle w:val="TableParagraph"/>
              <w:spacing w:line="240" w:lineRule="auto" w:before="49"/>
              <w:ind w:right="105"/>
              <w:jc w:val="right"/>
              <w:rPr>
                <w:rFonts w:ascii="新宋体" w:hAnsi="新宋体" w:cs="新宋体" w:eastAsia="新宋体" w:hint="default"/>
                <w:sz w:val="18"/>
                <w:szCs w:val="18"/>
              </w:rPr>
            </w:pPr>
            <w:r>
              <w:rPr>
                <w:rFonts w:ascii="新宋体"/>
                <w:spacing w:val="-1"/>
                <w:sz w:val="18"/>
              </w:rPr>
              <w:t>537,515,734.05</w:t>
            </w:r>
          </w:p>
        </w:tc>
      </w:tr>
    </w:tbl>
    <w:p>
      <w:pPr>
        <w:tabs>
          <w:tab w:pos="4111" w:val="left" w:leader="none"/>
          <w:tab w:pos="6711" w:val="left" w:leader="none"/>
        </w:tabs>
        <w:spacing w:line="20" w:lineRule="exact"/>
        <w:ind w:left="3331" w:right="0" w:firstLine="0"/>
        <w:rPr>
          <w:rFonts w:ascii="新宋体" w:hAnsi="新宋体" w:cs="新宋体" w:eastAsia="新宋体" w:hint="default"/>
          <w:sz w:val="2"/>
          <w:szCs w:val="2"/>
        </w:rPr>
      </w:pPr>
      <w:r>
        <w:rPr>
          <w:rFonts w:ascii="新宋体"/>
          <w:sz w:val="2"/>
        </w:rPr>
        <w:drawing>
          <wp:inline distT="0" distB="0" distL="0" distR="0">
            <wp:extent cx="6095" cy="4571"/>
            <wp:effectExtent l="0" t="0" r="0" b="0"/>
            <wp:docPr id="21" name="image25.png" descr=""/>
            <wp:cNvGraphicFramePr>
              <a:graphicFrameLocks noChangeAspect="1"/>
            </wp:cNvGraphicFramePr>
            <a:graphic>
              <a:graphicData uri="http://schemas.openxmlformats.org/drawingml/2006/picture">
                <pic:pic>
                  <pic:nvPicPr>
                    <pic:cNvPr id="22" name="image25.png"/>
                    <pic:cNvPicPr/>
                  </pic:nvPicPr>
                  <pic:blipFill>
                    <a:blip r:embed="rId54" cstate="print"/>
                    <a:stretch>
                      <a:fillRect/>
                    </a:stretch>
                  </pic:blipFill>
                  <pic:spPr>
                    <a:xfrm>
                      <a:off x="0" y="0"/>
                      <a:ext cx="6095" cy="4571"/>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5" cy="4571"/>
            <wp:effectExtent l="0" t="0" r="0" b="0"/>
            <wp:docPr id="23" name="image25.png" descr=""/>
            <wp:cNvGraphicFramePr>
              <a:graphicFrameLocks noChangeAspect="1"/>
            </wp:cNvGraphicFramePr>
            <a:graphic>
              <a:graphicData uri="http://schemas.openxmlformats.org/drawingml/2006/picture">
                <pic:pic>
                  <pic:nvPicPr>
                    <pic:cNvPr id="24" name="image25.png"/>
                    <pic:cNvPicPr/>
                  </pic:nvPicPr>
                  <pic:blipFill>
                    <a:blip r:embed="rId54" cstate="print"/>
                    <a:stretch>
                      <a:fillRect/>
                    </a:stretch>
                  </pic:blipFill>
                  <pic:spPr>
                    <a:xfrm>
                      <a:off x="0" y="0"/>
                      <a:ext cx="6095" cy="4571"/>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5" cy="4571"/>
            <wp:effectExtent l="0" t="0" r="0" b="0"/>
            <wp:docPr id="25" name="image25.png" descr=""/>
            <wp:cNvGraphicFramePr>
              <a:graphicFrameLocks noChangeAspect="1"/>
            </wp:cNvGraphicFramePr>
            <a:graphic>
              <a:graphicData uri="http://schemas.openxmlformats.org/drawingml/2006/picture">
                <pic:pic>
                  <pic:nvPicPr>
                    <pic:cNvPr id="26" name="image25.png"/>
                    <pic:cNvPicPr/>
                  </pic:nvPicPr>
                  <pic:blipFill>
                    <a:blip r:embed="rId54" cstate="print"/>
                    <a:stretch>
                      <a:fillRect/>
                    </a:stretch>
                  </pic:blipFill>
                  <pic:spPr>
                    <a:xfrm>
                      <a:off x="0" y="0"/>
                      <a:ext cx="6095" cy="4571"/>
                    </a:xfrm>
                    <a:prstGeom prst="rect">
                      <a:avLst/>
                    </a:prstGeom>
                  </pic:spPr>
                </pic:pic>
              </a:graphicData>
            </a:graphic>
          </wp:inline>
        </w:drawing>
      </w:r>
      <w:r>
        <w:rPr>
          <w:rFonts w:ascii="新宋体"/>
          <w:sz w:val="2"/>
        </w:rPr>
      </w:r>
    </w:p>
    <w:p>
      <w:pPr>
        <w:tabs>
          <w:tab w:pos="3484" w:val="left" w:leader="none"/>
          <w:tab w:pos="7085" w:val="left" w:leader="none"/>
        </w:tabs>
        <w:spacing w:before="45"/>
        <w:ind w:left="513" w:right="0" w:firstLine="0"/>
        <w:jc w:val="left"/>
        <w:rPr>
          <w:rFonts w:ascii="新宋体" w:hAnsi="新宋体" w:cs="新宋体" w:eastAsia="新宋体" w:hint="default"/>
          <w:sz w:val="18"/>
          <w:szCs w:val="18"/>
        </w:rPr>
      </w:pPr>
      <w:r>
        <w:rPr/>
        <w:pict>
          <v:group style="position:absolute;margin-left:79.704002pt;margin-top:-105.194305pt;width:450.2pt;height:19.7pt;mso-position-horizontal-relative:page;mso-position-vertical-relative:paragraph;z-index:-1289272" coordorigin="1594,-2104" coordsize="9004,394">
            <v:shape style="position:absolute;left:1594;top:-2104;width:3217;height:110" type="#_x0000_t75" stroked="false">
              <v:imagedata r:id="rId43" o:title=""/>
            </v:shape>
            <v:shape style="position:absolute;left:4787;top:-2008;width:794;height:14" type="#_x0000_t75" stroked="false">
              <v:imagedata r:id="rId44" o:title=""/>
            </v:shape>
            <v:shape style="position:absolute;left:5567;top:-2008;width:2614;height:14" type="#_x0000_t75" stroked="false">
              <v:imagedata r:id="rId45" o:title=""/>
            </v:shape>
            <v:shape style="position:absolute;left:8166;top:-2003;width:2432;height:10" type="#_x0000_t75" stroked="false">
              <v:imagedata r:id="rId48" o:title=""/>
            </v:shape>
            <v:group style="position:absolute;left:4791;top:-1993;width:10;height:20" coordorigin="4791,-1993" coordsize="10,20">
              <v:shape style="position:absolute;left:4791;top:-1993;width:10;height:20" coordorigin="4791,-1993" coordsize="10,20" path="m4791,-1974l4801,-1974,4801,-1993,4791,-1993,4791,-1974xe" filled="true" fillcolor="#000000" stroked="false">
                <v:path arrowok="t"/>
                <v:fill type="solid"/>
              </v:shape>
            </v:group>
            <v:group style="position:absolute;left:4791;top:-1974;width:10;height:20" coordorigin="4791,-1974" coordsize="10,20">
              <v:shape style="position:absolute;left:4791;top:-1974;width:10;height:20" coordorigin="4791,-1974" coordsize="10,20" path="m4791,-1955l4801,-1955,4801,-1974,4791,-1974,4791,-1955xe" filled="true" fillcolor="#000000" stroked="false">
                <v:path arrowok="t"/>
                <v:fill type="solid"/>
              </v:shape>
            </v:group>
            <v:group style="position:absolute;left:4791;top:-1955;width:10;height:20" coordorigin="4791,-1955" coordsize="10,20">
              <v:shape style="position:absolute;left:4791;top:-1955;width:10;height:20" coordorigin="4791,-1955" coordsize="10,20" path="m4791,-1936l4801,-1936,4801,-1955,4791,-1955,4791,-1936xe" filled="true" fillcolor="#000000" stroked="false">
                <v:path arrowok="t"/>
                <v:fill type="solid"/>
              </v:shape>
            </v:group>
            <v:group style="position:absolute;left:4791;top:-1936;width:10;height:20" coordorigin="4791,-1936" coordsize="10,20">
              <v:shape style="position:absolute;left:4791;top:-1936;width:10;height:20" coordorigin="4791,-1936" coordsize="10,20" path="m4791,-1917l4801,-1917,4801,-1936,4791,-1936,4791,-1917xe" filled="true" fillcolor="#000000" stroked="false">
                <v:path arrowok="t"/>
                <v:fill type="solid"/>
              </v:shape>
            </v:group>
            <v:group style="position:absolute;left:4791;top:-1917;width:10;height:20" coordorigin="4791,-1917" coordsize="10,20">
              <v:shape style="position:absolute;left:4791;top:-1917;width:10;height:20" coordorigin="4791,-1917" coordsize="10,20" path="m4791,-1897l4801,-1897,4801,-1917,4791,-1917,4791,-1897xe" filled="true" fillcolor="#000000" stroked="false">
                <v:path arrowok="t"/>
                <v:fill type="solid"/>
              </v:shape>
            </v:group>
            <v:group style="position:absolute;left:4791;top:-1897;width:10;height:20" coordorigin="4791,-1897" coordsize="10,20">
              <v:shape style="position:absolute;left:4791;top:-1897;width:10;height:20" coordorigin="4791,-1897" coordsize="10,20" path="m4791,-1878l4801,-1878,4801,-1897,4791,-1897,4791,-1878xe" filled="true" fillcolor="#000000" stroked="false">
                <v:path arrowok="t"/>
                <v:fill type="solid"/>
              </v:shape>
            </v:group>
            <v:group style="position:absolute;left:4791;top:-1878;width:10;height:20" coordorigin="4791,-1878" coordsize="10,20">
              <v:shape style="position:absolute;left:4791;top:-1878;width:10;height:20" coordorigin="4791,-1878" coordsize="10,20" path="m4791,-1859l4801,-1859,4801,-1878,4791,-1878,4791,-1859xe" filled="true" fillcolor="#000000" stroked="false">
                <v:path arrowok="t"/>
                <v:fill type="solid"/>
              </v:shape>
            </v:group>
            <v:group style="position:absolute;left:4791;top:-1859;width:10;height:20" coordorigin="4791,-1859" coordsize="10,20">
              <v:shape style="position:absolute;left:4791;top:-1859;width:10;height:20" coordorigin="4791,-1859" coordsize="10,20" path="m4791,-1840l4801,-1840,4801,-1859,4791,-1859,4791,-1840xe" filled="true" fillcolor="#000000" stroked="false">
                <v:path arrowok="t"/>
                <v:fill type="solid"/>
              </v:shape>
            </v:group>
            <v:group style="position:absolute;left:4791;top:-1840;width:10;height:20" coordorigin="4791,-1840" coordsize="10,20">
              <v:shape style="position:absolute;left:4791;top:-1840;width:10;height:20" coordorigin="4791,-1840" coordsize="10,20" path="m4791,-1821l4801,-1821,4801,-1840,4791,-1840,4791,-1821xe" filled="true" fillcolor="#000000" stroked="false">
                <v:path arrowok="t"/>
                <v:fill type="solid"/>
              </v:shape>
              <v:shape style="position:absolute;left:1594;top:-1821;width:3217;height:110" type="#_x0000_t75" stroked="false">
                <v:imagedata r:id="rId43" o:title=""/>
              </v:shape>
              <v:shape style="position:absolute;left:4787;top:-1725;width:794;height:14" type="#_x0000_t75" stroked="false">
                <v:imagedata r:id="rId44" o:title=""/>
              </v:shape>
              <v:shape style="position:absolute;left:5567;top:-1725;width:2614;height:14" type="#_x0000_t75" stroked="false">
                <v:imagedata r:id="rId45" o:title=""/>
              </v:shape>
              <v:shape style="position:absolute;left:8166;top:-1720;width:2432;height:10" type="#_x0000_t75" stroked="false">
                <v:imagedata r:id="rId46" o:title=""/>
              </v:shape>
            </v:group>
            <w10:wrap type="none"/>
          </v:group>
        </w:pict>
      </w:r>
      <w:r>
        <w:rPr/>
        <w:pict>
          <v:group style="position:absolute;margin-left:79.704002pt;margin-top:-71.714325pt;width:450.2pt;height:.5pt;mso-position-horizontal-relative:page;mso-position-vertical-relative:paragraph;z-index:-1289248" coordorigin="1594,-1434" coordsize="9004,10">
            <v:shape style="position:absolute;left:1594;top:-1434;width:3197;height:10" type="#_x0000_t75" stroked="false">
              <v:imagedata r:id="rId40" o:title=""/>
            </v:shape>
            <v:shape style="position:absolute;left:4787;top:-1434;width:785;height:10" type="#_x0000_t75" stroked="false">
              <v:imagedata r:id="rId50" o:title=""/>
            </v:shape>
            <v:shape style="position:absolute;left:5567;top:-1434;width:5031;height:10" type="#_x0000_t75" stroked="false">
              <v:imagedata r:id="rId51" o:title=""/>
            </v:shape>
            <w10:wrap type="none"/>
          </v:group>
        </w:pict>
      </w:r>
      <w:r>
        <w:rPr/>
        <w:pict>
          <v:group style="position:absolute;margin-left:79.704002pt;margin-top:-57.554264pt;width:450.2pt;height:.5pt;mso-position-horizontal-relative:page;mso-position-vertical-relative:paragraph;z-index:-1289224" coordorigin="1594,-1151" coordsize="9004,10">
            <v:shape style="position:absolute;left:1594;top:-1151;width:3197;height:10" type="#_x0000_t75" stroked="false">
              <v:imagedata r:id="rId40" o:title=""/>
            </v:shape>
            <v:shape style="position:absolute;left:4787;top:-1151;width:785;height:10" type="#_x0000_t75" stroked="false">
              <v:imagedata r:id="rId41" o:title=""/>
            </v:shape>
            <v:shape style="position:absolute;left:5567;top:-1151;width:5031;height:10" type="#_x0000_t75" stroked="false">
              <v:imagedata r:id="rId42" o:title=""/>
            </v:shape>
            <w10:wrap type="none"/>
          </v:group>
        </w:pict>
      </w:r>
      <w:r>
        <w:rPr/>
        <w:pict>
          <v:group style="position:absolute;margin-left:79.704002pt;margin-top:-48.434242pt;width:450.2pt;height:5.55pt;mso-position-horizontal-relative:page;mso-position-vertical-relative:paragraph;z-index:-1289200" coordorigin="1594,-969" coordsize="9004,111">
            <v:shape style="position:absolute;left:1594;top:-969;width:3217;height:110" type="#_x0000_t75" stroked="false">
              <v:imagedata r:id="rId55" o:title=""/>
            </v:shape>
            <v:shape style="position:absolute;left:4787;top:-873;width:794;height:14" type="#_x0000_t75" stroked="false">
              <v:imagedata r:id="rId44" o:title=""/>
            </v:shape>
            <v:shape style="position:absolute;left:5567;top:-873;width:2614;height:14" type="#_x0000_t75" stroked="false">
              <v:imagedata r:id="rId45" o:title=""/>
            </v:shape>
            <v:shape style="position:absolute;left:8166;top:-868;width:2432;height:10" type="#_x0000_t75" stroked="false">
              <v:imagedata r:id="rId48" o:title=""/>
            </v:shape>
            <w10:wrap type="none"/>
          </v:group>
        </w:pict>
      </w:r>
      <w:r>
        <w:rPr/>
        <w:pict>
          <v:group style="position:absolute;margin-left:79.704002pt;margin-top:-29.114264pt;width:450.2pt;height:.5pt;mso-position-horizontal-relative:page;mso-position-vertical-relative:paragraph;z-index:-1289176" coordorigin="1594,-582" coordsize="9004,10">
            <v:shape style="position:absolute;left:1594;top:-582;width:3197;height:10" type="#_x0000_t75" stroked="false">
              <v:imagedata r:id="rId40" o:title=""/>
            </v:shape>
            <v:shape style="position:absolute;left:4787;top:-582;width:785;height:10" type="#_x0000_t75" stroked="false">
              <v:imagedata r:id="rId41" o:title=""/>
            </v:shape>
            <v:shape style="position:absolute;left:5567;top:-582;width:5031;height:10" type="#_x0000_t75" stroked="false">
              <v:imagedata r:id="rId42" o:title=""/>
            </v:shape>
            <w10:wrap type="none"/>
          </v:group>
        </w:pict>
      </w:r>
      <w:r>
        <w:rPr/>
        <w:pict>
          <v:group style="position:absolute;margin-left:79.704002pt;margin-top:-19.994244pt;width:450.2pt;height:5.55pt;mso-position-horizontal-relative:page;mso-position-vertical-relative:paragraph;z-index:-1289152" coordorigin="1594,-400" coordsize="9004,111">
            <v:shape style="position:absolute;left:1594;top:-400;width:3217;height:110" type="#_x0000_t75" stroked="false">
              <v:imagedata r:id="rId56" o:title=""/>
            </v:shape>
            <v:shape style="position:absolute;left:4787;top:-304;width:794;height:14" type="#_x0000_t75" stroked="false">
              <v:imagedata r:id="rId44" o:title=""/>
            </v:shape>
            <v:shape style="position:absolute;left:5567;top:-304;width:2614;height:14" type="#_x0000_t75" stroked="false">
              <v:imagedata r:id="rId45" o:title=""/>
            </v:shape>
            <v:shape style="position:absolute;left:8166;top:-299;width:2432;height:10" type="#_x0000_t75" stroked="false">
              <v:imagedata r:id="rId48" o:title=""/>
            </v:shape>
            <w10:wrap type="none"/>
          </v:group>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pgSz w:w="11910" w:h="16840"/>
          <w:pgMar w:header="544" w:footer="980" w:top="1140" w:bottom="1180" w:left="1460" w:right="1200"/>
        </w:sectPr>
      </w:pPr>
    </w:p>
    <w:p>
      <w:pPr>
        <w:spacing w:line="240" w:lineRule="auto" w:before="7"/>
        <w:rPr>
          <w:rFonts w:ascii="新宋体" w:hAnsi="新宋体" w:cs="新宋体" w:eastAsia="新宋体" w:hint="default"/>
          <w:sz w:val="24"/>
          <w:szCs w:val="24"/>
        </w:rPr>
      </w:pPr>
      <w:r>
        <w:rPr/>
        <w:pict>
          <v:group style="position:absolute;margin-left:79.704002pt;margin-top:237.740021pt;width:450.2pt;height:5.55pt;mso-position-horizontal-relative:page;mso-position-vertical-relative:page;z-index:-1289056" coordorigin="1594,4755" coordsize="9004,111">
            <v:shape style="position:absolute;left:1594;top:4755;width:3310;height:110" type="#_x0000_t75" stroked="false">
              <v:imagedata r:id="rId57" o:title=""/>
            </v:shape>
            <v:shape style="position:absolute;left:4880;top:4851;width:883;height:14" type="#_x0000_t75" stroked="false">
              <v:imagedata r:id="rId58" o:title=""/>
            </v:shape>
            <v:shape style="position:absolute;left:5749;top:4851;width:2432;height:14" type="#_x0000_t75" stroked="false">
              <v:imagedata r:id="rId59" o:title=""/>
            </v:shape>
            <v:shape style="position:absolute;left:8166;top:4856;width:2432;height:10" type="#_x0000_t75" stroked="false">
              <v:imagedata r:id="rId46" o:title=""/>
            </v:shape>
            <w10:wrap type="none"/>
          </v:group>
        </w:pict>
      </w:r>
      <w:r>
        <w:rPr/>
        <w:pict>
          <v:group style="position:absolute;margin-left:79.704002pt;margin-top:257.059998pt;width:450.2pt;height:.5pt;mso-position-horizontal-relative:page;mso-position-vertical-relative:page;z-index:-1289032" coordorigin="1594,5141" coordsize="9004,10">
            <v:shape style="position:absolute;left:1594;top:5141;width:3291;height:10" type="#_x0000_t75" stroked="false">
              <v:imagedata r:id="rId60" o:title=""/>
            </v:shape>
            <v:shape style="position:absolute;left:4880;top:5141;width:874;height:10" type="#_x0000_t75" stroked="false">
              <v:imagedata r:id="rId61" o:title=""/>
            </v:shape>
            <v:shape style="position:absolute;left:5749;top:5141;width:2422;height:10" type="#_x0000_t75" stroked="false">
              <v:imagedata r:id="rId62" o:title=""/>
            </v:shape>
            <v:shape style="position:absolute;left:8166;top:5141;width:2432;height:10" type="#_x0000_t75" stroked="false">
              <v:imagedata r:id="rId46" o:title=""/>
            </v:shape>
            <w10:wrap type="none"/>
          </v:group>
        </w:pict>
      </w:r>
      <w:r>
        <w:rPr/>
        <w:pict>
          <v:group style="position:absolute;margin-left:79.704002pt;margin-top:266.180023pt;width:450.2pt;height:19.75pt;mso-position-horizontal-relative:page;mso-position-vertical-relative:page;z-index:-1289008" coordorigin="1594,5324" coordsize="9004,395">
            <v:shape style="position:absolute;left:1594;top:5324;width:3310;height:111" type="#_x0000_t75" stroked="false">
              <v:imagedata r:id="rId63" o:title=""/>
            </v:shape>
            <v:shape style="position:absolute;left:4880;top:5420;width:883;height:14" type="#_x0000_t75" stroked="false">
              <v:imagedata r:id="rId64" o:title=""/>
            </v:shape>
            <v:shape style="position:absolute;left:5749;top:5420;width:2432;height:14" type="#_x0000_t75" stroked="false">
              <v:imagedata r:id="rId48" o:title=""/>
            </v:shape>
            <v:shape style="position:absolute;left:8166;top:5425;width:2432;height:10" type="#_x0000_t75" stroked="false">
              <v:imagedata r:id="rId48" o:title=""/>
            </v:shape>
            <v:group style="position:absolute;left:4885;top:5435;width:10;height:20" coordorigin="4885,5435" coordsize="10,20">
              <v:shape style="position:absolute;left:4885;top:5435;width:10;height:20" coordorigin="4885,5435" coordsize="10,20" path="m4885,5454l4895,5454,4895,5435,4885,5435,4885,5454xe" filled="true" fillcolor="#000000" stroked="false">
                <v:path arrowok="t"/>
                <v:fill type="solid"/>
              </v:shape>
            </v:group>
            <v:group style="position:absolute;left:4885;top:5454;width:10;height:20" coordorigin="4885,5454" coordsize="10,20">
              <v:shape style="position:absolute;left:4885;top:5454;width:10;height:20" coordorigin="4885,5454" coordsize="10,20" path="m4885,5473l4895,5473,4895,5454,4885,5454,4885,5473xe" filled="true" fillcolor="#000000" stroked="false">
                <v:path arrowok="t"/>
                <v:fill type="solid"/>
              </v:shape>
            </v:group>
            <v:group style="position:absolute;left:4885;top:5473;width:10;height:20" coordorigin="4885,5473" coordsize="10,20">
              <v:shape style="position:absolute;left:4885;top:5473;width:10;height:20" coordorigin="4885,5473" coordsize="10,20" path="m4885,5492l4895,5492,4895,5473,4885,5473,4885,5492xe" filled="true" fillcolor="#000000" stroked="false">
                <v:path arrowok="t"/>
                <v:fill type="solid"/>
              </v:shape>
            </v:group>
            <v:group style="position:absolute;left:4885;top:5492;width:10;height:20" coordorigin="4885,5492" coordsize="10,20">
              <v:shape style="position:absolute;left:4885;top:5492;width:10;height:20" coordorigin="4885,5492" coordsize="10,20" path="m4885,5511l4895,5511,4895,5492,4885,5492,4885,5511xe" filled="true" fillcolor="#000000" stroked="false">
                <v:path arrowok="t"/>
                <v:fill type="solid"/>
              </v:shape>
            </v:group>
            <v:group style="position:absolute;left:4885;top:5511;width:10;height:20" coordorigin="4885,5511" coordsize="10,20">
              <v:shape style="position:absolute;left:4885;top:5511;width:10;height:20" coordorigin="4885,5511" coordsize="10,20" path="m4885,5531l4895,5531,4895,5511,4885,5511,4885,5531xe" filled="true" fillcolor="#000000" stroked="false">
                <v:path arrowok="t"/>
                <v:fill type="solid"/>
              </v:shape>
            </v:group>
            <v:group style="position:absolute;left:4885;top:5531;width:10;height:20" coordorigin="4885,5531" coordsize="10,20">
              <v:shape style="position:absolute;left:4885;top:5531;width:10;height:20" coordorigin="4885,5531" coordsize="10,20" path="m4885,5550l4895,5550,4895,5531,4885,5531,4885,5550xe" filled="true" fillcolor="#000000" stroked="false">
                <v:path arrowok="t"/>
                <v:fill type="solid"/>
              </v:shape>
            </v:group>
            <v:group style="position:absolute;left:4885;top:5550;width:10;height:20" coordorigin="4885,5550" coordsize="10,20">
              <v:shape style="position:absolute;left:4885;top:5550;width:10;height:20" coordorigin="4885,5550" coordsize="10,20" path="m4885,5569l4895,5569,4895,5550,4885,5550,4885,5569xe" filled="true" fillcolor="#000000" stroked="false">
                <v:path arrowok="t"/>
                <v:fill type="solid"/>
              </v:shape>
            </v:group>
            <v:group style="position:absolute;left:4885;top:5569;width:10;height:20" coordorigin="4885,5569" coordsize="10,20">
              <v:shape style="position:absolute;left:4885;top:5569;width:10;height:20" coordorigin="4885,5569" coordsize="10,20" path="m4885,5588l4895,5588,4895,5569,4885,5569,4885,5588xe" filled="true" fillcolor="#000000" stroked="false">
                <v:path arrowok="t"/>
                <v:fill type="solid"/>
              </v:shape>
            </v:group>
            <v:group style="position:absolute;left:4885;top:5588;width:10;height:20" coordorigin="4885,5588" coordsize="10,20">
              <v:shape style="position:absolute;left:4885;top:5588;width:10;height:20" coordorigin="4885,5588" coordsize="10,20" path="m4885,5607l4895,5607,4895,5588,4885,5588,4885,5607xe" filled="true" fillcolor="#000000" stroked="false">
                <v:path arrowok="t"/>
                <v:fill type="solid"/>
              </v:shape>
              <v:shape style="position:absolute;left:1594;top:5607;width:3310;height:110" type="#_x0000_t75" stroked="false">
                <v:imagedata r:id="rId65" o:title=""/>
              </v:shape>
              <v:shape style="position:absolute;left:4880;top:5703;width:883;height:14" type="#_x0000_t75" stroked="false">
                <v:imagedata r:id="rId58" o:title=""/>
              </v:shape>
              <v:shape style="position:absolute;left:5749;top:5703;width:2432;height:14" type="#_x0000_t75" stroked="false">
                <v:imagedata r:id="rId59" o:title=""/>
              </v:shape>
              <v:shape style="position:absolute;left:8166;top:5708;width:2432;height:10" type="#_x0000_t75" stroked="false">
                <v:imagedata r:id="rId48" o:title=""/>
              </v:shape>
            </v:group>
            <w10:wrap type="none"/>
          </v:group>
        </w:pict>
      </w:r>
      <w:r>
        <w:rPr/>
        <w:pict>
          <v:group style="position:absolute;margin-left:79.704002pt;margin-top:299.689941pt;width:450.2pt;height:.5pt;mso-position-horizontal-relative:page;mso-position-vertical-relative:page;z-index:-1288984" coordorigin="1594,5994" coordsize="9004,10">
            <v:shape style="position:absolute;left:1594;top:5994;width:3291;height:10" type="#_x0000_t75" stroked="false">
              <v:imagedata r:id="rId60" o:title=""/>
            </v:shape>
            <v:shape style="position:absolute;left:4880;top:5994;width:874;height:10" type="#_x0000_t75" stroked="false">
              <v:imagedata r:id="rId66" o:title=""/>
            </v:shape>
            <v:shape style="position:absolute;left:5749;top:5994;width:2422;height:10" type="#_x0000_t75" stroked="false">
              <v:imagedata r:id="rId67" o:title=""/>
            </v:shape>
            <v:shape style="position:absolute;left:8166;top:5994;width:2432;height:10" type="#_x0000_t75" stroked="false">
              <v:imagedata r:id="rId48" o:title=""/>
            </v:shape>
            <w10:wrap type="none"/>
          </v:group>
        </w:pict>
      </w:r>
      <w:r>
        <w:rPr/>
        <w:pict>
          <v:group style="position:absolute;margin-left:79.704002pt;margin-top:308.810028pt;width:450.2pt;height:19.7pt;mso-position-horizontal-relative:page;mso-position-vertical-relative:page;z-index:-1288960" coordorigin="1594,6176" coordsize="9004,394">
            <v:shape style="position:absolute;left:1594;top:6176;width:3310;height:110" type="#_x0000_t75" stroked="false">
              <v:imagedata r:id="rId57" o:title=""/>
            </v:shape>
            <v:shape style="position:absolute;left:4880;top:6272;width:883;height:14" type="#_x0000_t75" stroked="false">
              <v:imagedata r:id="rId68" o:title=""/>
            </v:shape>
            <v:shape style="position:absolute;left:5749;top:6272;width:2432;height:14" type="#_x0000_t75" stroked="false">
              <v:imagedata r:id="rId59" o:title=""/>
            </v:shape>
            <v:shape style="position:absolute;left:8166;top:6277;width:2432;height:10" type="#_x0000_t75" stroked="false">
              <v:imagedata r:id="rId48" o:title=""/>
            </v:shape>
            <v:group style="position:absolute;left:4885;top:6287;width:10;height:20" coordorigin="4885,6287" coordsize="10,20">
              <v:shape style="position:absolute;left:4885;top:6287;width:10;height:20" coordorigin="4885,6287" coordsize="10,20" path="m4885,6306l4895,6306,4895,6287,4885,6287,4885,6306xe" filled="true" fillcolor="#000000" stroked="false">
                <v:path arrowok="t"/>
                <v:fill type="solid"/>
              </v:shape>
            </v:group>
            <v:group style="position:absolute;left:4885;top:6306;width:10;height:20" coordorigin="4885,6306" coordsize="10,20">
              <v:shape style="position:absolute;left:4885;top:6306;width:10;height:20" coordorigin="4885,6306" coordsize="10,20" path="m4885,6325l4895,6325,4895,6306,4885,6306,4885,6325xe" filled="true" fillcolor="#000000" stroked="false">
                <v:path arrowok="t"/>
                <v:fill type="solid"/>
              </v:shape>
            </v:group>
            <v:group style="position:absolute;left:4885;top:6325;width:10;height:20" coordorigin="4885,6325" coordsize="10,20">
              <v:shape style="position:absolute;left:4885;top:6325;width:10;height:20" coordorigin="4885,6325" coordsize="10,20" path="m4885,6344l4895,6344,4895,6325,4885,6325,4885,6344xe" filled="true" fillcolor="#000000" stroked="false">
                <v:path arrowok="t"/>
                <v:fill type="solid"/>
              </v:shape>
            </v:group>
            <v:group style="position:absolute;left:4885;top:6344;width:10;height:20" coordorigin="4885,6344" coordsize="10,20">
              <v:shape style="position:absolute;left:4885;top:6344;width:10;height:20" coordorigin="4885,6344" coordsize="10,20" path="m4885,6363l4895,6363,4895,6344,4885,6344,4885,6363xe" filled="true" fillcolor="#000000" stroked="false">
                <v:path arrowok="t"/>
                <v:fill type="solid"/>
              </v:shape>
            </v:group>
            <v:group style="position:absolute;left:4885;top:6363;width:10;height:20" coordorigin="4885,6363" coordsize="10,20">
              <v:shape style="position:absolute;left:4885;top:6363;width:10;height:20" coordorigin="4885,6363" coordsize="10,20" path="m4885,6383l4895,6383,4895,6363,4885,6363,4885,6383xe" filled="true" fillcolor="#000000" stroked="false">
                <v:path arrowok="t"/>
                <v:fill type="solid"/>
              </v:shape>
            </v:group>
            <v:group style="position:absolute;left:4885;top:6383;width:10;height:20" coordorigin="4885,6383" coordsize="10,20">
              <v:shape style="position:absolute;left:4885;top:6383;width:10;height:20" coordorigin="4885,6383" coordsize="10,20" path="m4885,6402l4895,6402,4895,6383,4885,6383,4885,6402xe" filled="true" fillcolor="#000000" stroked="false">
                <v:path arrowok="t"/>
                <v:fill type="solid"/>
              </v:shape>
            </v:group>
            <v:group style="position:absolute;left:4885;top:6402;width:10;height:20" coordorigin="4885,6402" coordsize="10,20">
              <v:shape style="position:absolute;left:4885;top:6402;width:10;height:20" coordorigin="4885,6402" coordsize="10,20" path="m4885,6421l4895,6421,4895,6402,4885,6402,4885,6421xe" filled="true" fillcolor="#000000" stroked="false">
                <v:path arrowok="t"/>
                <v:fill type="solid"/>
              </v:shape>
            </v:group>
            <v:group style="position:absolute;left:4885;top:6421;width:10;height:20" coordorigin="4885,6421" coordsize="10,20">
              <v:shape style="position:absolute;left:4885;top:6421;width:10;height:20" coordorigin="4885,6421" coordsize="10,20" path="m4885,6440l4895,6440,4895,6421,4885,6421,4885,6440xe" filled="true" fillcolor="#000000" stroked="false">
                <v:path arrowok="t"/>
                <v:fill type="solid"/>
              </v:shape>
            </v:group>
            <v:group style="position:absolute;left:4885;top:6440;width:10;height:20" coordorigin="4885,6440" coordsize="10,20">
              <v:shape style="position:absolute;left:4885;top:6440;width:10;height:20" coordorigin="4885,6440" coordsize="10,20" path="m4885,6459l4895,6459,4895,6440,4885,6440,4885,6459xe" filled="true" fillcolor="#000000" stroked="false">
                <v:path arrowok="t"/>
                <v:fill type="solid"/>
              </v:shape>
              <v:shape style="position:absolute;left:1594;top:6459;width:3310;height:110" type="#_x0000_t75" stroked="false">
                <v:imagedata r:id="rId57" o:title=""/>
              </v:shape>
              <v:shape style="position:absolute;left:4880;top:6555;width:883;height:14" type="#_x0000_t75" stroked="false">
                <v:imagedata r:id="rId58" o:title=""/>
              </v:shape>
              <v:shape style="position:absolute;left:5749;top:6555;width:2432;height:14" type="#_x0000_t75" stroked="false">
                <v:imagedata r:id="rId59" o:title=""/>
              </v:shape>
              <v:shape style="position:absolute;left:8166;top:6560;width:2432;height:10" type="#_x0000_t75" stroked="false">
                <v:imagedata r:id="rId48" o:title=""/>
              </v:shape>
            </v:group>
            <w10:wrap type="none"/>
          </v:group>
        </w:pict>
      </w:r>
      <w:r>
        <w:rPr/>
        <w:pict>
          <v:group style="position:absolute;margin-left:79.704002pt;margin-top:342.289978pt;width:450.2pt;height:.5pt;mso-position-horizontal-relative:page;mso-position-vertical-relative:page;z-index:-1288936" coordorigin="1594,6846" coordsize="9004,10">
            <v:shape style="position:absolute;left:1594;top:6846;width:3291;height:10" type="#_x0000_t75" stroked="false">
              <v:imagedata r:id="rId60" o:title=""/>
            </v:shape>
            <v:shape style="position:absolute;left:4880;top:6846;width:874;height:10" type="#_x0000_t75" stroked="false">
              <v:imagedata r:id="rId69" o:title=""/>
            </v:shape>
            <v:shape style="position:absolute;left:5749;top:6846;width:2422;height:10" type="#_x0000_t75" stroked="false">
              <v:imagedata r:id="rId67" o:title=""/>
            </v:shape>
            <v:shape style="position:absolute;left:8166;top:6846;width:2432;height:10" type="#_x0000_t75" stroked="false">
              <v:imagedata r:id="rId48" o:title=""/>
            </v:shape>
            <w10:wrap type="none"/>
          </v:group>
        </w:pict>
      </w:r>
      <w:r>
        <w:rPr/>
        <w:pict>
          <v:group style="position:absolute;margin-left:79.704002pt;margin-top:351.409973pt;width:450.2pt;height:19.7pt;mso-position-horizontal-relative:page;mso-position-vertical-relative:page;z-index:-1288912" coordorigin="1594,7028" coordsize="9004,394">
            <v:shape style="position:absolute;left:1594;top:7028;width:3310;height:110" type="#_x0000_t75" stroked="false">
              <v:imagedata r:id="rId57" o:title=""/>
            </v:shape>
            <v:shape style="position:absolute;left:4880;top:7124;width:883;height:14" type="#_x0000_t75" stroked="false">
              <v:imagedata r:id="rId58" o:title=""/>
            </v:shape>
            <v:shape style="position:absolute;left:5749;top:7124;width:2432;height:14" type="#_x0000_t75" stroked="false">
              <v:imagedata r:id="rId59" o:title=""/>
            </v:shape>
            <v:shape style="position:absolute;left:8166;top:7129;width:2432;height:10" type="#_x0000_t75" stroked="false">
              <v:imagedata r:id="rId46" o:title=""/>
            </v:shape>
            <v:group style="position:absolute;left:4885;top:7139;width:10;height:20" coordorigin="4885,7139" coordsize="10,20">
              <v:shape style="position:absolute;left:4885;top:7139;width:10;height:20" coordorigin="4885,7139" coordsize="10,20" path="m4885,7158l4895,7158,4895,7139,4885,7139,4885,7158xe" filled="true" fillcolor="#000000" stroked="false">
                <v:path arrowok="t"/>
                <v:fill type="solid"/>
              </v:shape>
            </v:group>
            <v:group style="position:absolute;left:4885;top:7158;width:10;height:20" coordorigin="4885,7158" coordsize="10,20">
              <v:shape style="position:absolute;left:4885;top:7158;width:10;height:20" coordorigin="4885,7158" coordsize="10,20" path="m4885,7177l4895,7177,4895,7158,4885,7158,4885,7177xe" filled="true" fillcolor="#000000" stroked="false">
                <v:path arrowok="t"/>
                <v:fill type="solid"/>
              </v:shape>
            </v:group>
            <v:group style="position:absolute;left:4885;top:7177;width:10;height:20" coordorigin="4885,7177" coordsize="10,20">
              <v:shape style="position:absolute;left:4885;top:7177;width:10;height:20" coordorigin="4885,7177" coordsize="10,20" path="m4885,7196l4895,7196,4895,7177,4885,7177,4885,7196xe" filled="true" fillcolor="#000000" stroked="false">
                <v:path arrowok="t"/>
                <v:fill type="solid"/>
              </v:shape>
            </v:group>
            <v:group style="position:absolute;left:4885;top:7196;width:10;height:20" coordorigin="4885,7196" coordsize="10,20">
              <v:shape style="position:absolute;left:4885;top:7196;width:10;height:20" coordorigin="4885,7196" coordsize="10,20" path="m4885,7215l4895,7215,4895,7196,4885,7196,4885,7215xe" filled="true" fillcolor="#000000" stroked="false">
                <v:path arrowok="t"/>
                <v:fill type="solid"/>
              </v:shape>
            </v:group>
            <v:group style="position:absolute;left:4885;top:7215;width:10;height:20" coordorigin="4885,7215" coordsize="10,20">
              <v:shape style="position:absolute;left:4885;top:7215;width:10;height:20" coordorigin="4885,7215" coordsize="10,20" path="m4885,7235l4895,7235,4895,7215,4885,7215,4885,7235xe" filled="true" fillcolor="#000000" stroked="false">
                <v:path arrowok="t"/>
                <v:fill type="solid"/>
              </v:shape>
            </v:group>
            <v:group style="position:absolute;left:4885;top:7235;width:10;height:20" coordorigin="4885,7235" coordsize="10,20">
              <v:shape style="position:absolute;left:4885;top:7235;width:10;height:20" coordorigin="4885,7235" coordsize="10,20" path="m4885,7254l4895,7254,4895,7235,4885,7235,4885,7254xe" filled="true" fillcolor="#000000" stroked="false">
                <v:path arrowok="t"/>
                <v:fill type="solid"/>
              </v:shape>
            </v:group>
            <v:group style="position:absolute;left:4885;top:7254;width:10;height:20" coordorigin="4885,7254" coordsize="10,20">
              <v:shape style="position:absolute;left:4885;top:7254;width:10;height:20" coordorigin="4885,7254" coordsize="10,20" path="m4885,7273l4895,7273,4895,7254,4885,7254,4885,7273xe" filled="true" fillcolor="#000000" stroked="false">
                <v:path arrowok="t"/>
                <v:fill type="solid"/>
              </v:shape>
            </v:group>
            <v:group style="position:absolute;left:4885;top:7273;width:10;height:20" coordorigin="4885,7273" coordsize="10,20">
              <v:shape style="position:absolute;left:4885;top:7273;width:10;height:20" coordorigin="4885,7273" coordsize="10,20" path="m4885,7292l4895,7292,4895,7273,4885,7273,4885,7292xe" filled="true" fillcolor="#000000" stroked="false">
                <v:path arrowok="t"/>
                <v:fill type="solid"/>
              </v:shape>
            </v:group>
            <v:group style="position:absolute;left:4885;top:7292;width:10;height:20" coordorigin="4885,7292" coordsize="10,20">
              <v:shape style="position:absolute;left:4885;top:7292;width:10;height:20" coordorigin="4885,7292" coordsize="10,20" path="m4885,7311l4895,7311,4895,7292,4885,7292,4885,7311xe" filled="true" fillcolor="#000000" stroked="false">
                <v:path arrowok="t"/>
                <v:fill type="solid"/>
              </v:shape>
              <v:shape style="position:absolute;left:1594;top:7311;width:3310;height:110" type="#_x0000_t75" stroked="false">
                <v:imagedata r:id="rId65" o:title=""/>
              </v:shape>
              <v:shape style="position:absolute;left:4880;top:7407;width:883;height:14" type="#_x0000_t75" stroked="false">
                <v:imagedata r:id="rId64" o:title=""/>
              </v:shape>
              <v:shape style="position:absolute;left:5749;top:7407;width:2432;height:14" type="#_x0000_t75" stroked="false">
                <v:imagedata r:id="rId48" o:title=""/>
              </v:shape>
              <v:shape style="position:absolute;left:8166;top:7412;width:2432;height:10" type="#_x0000_t75" stroked="false">
                <v:imagedata r:id="rId48" o:title=""/>
              </v:shape>
            </v:group>
            <w10:wrap type="none"/>
          </v:group>
        </w:pict>
      </w:r>
      <w:r>
        <w:rPr/>
        <w:pict>
          <v:group style="position:absolute;margin-left:79.704002pt;margin-top:384.889984pt;width:450.2pt;height:.5pt;mso-position-horizontal-relative:page;mso-position-vertical-relative:page;z-index:-1288888" coordorigin="1594,7698" coordsize="9004,10">
            <v:shape style="position:absolute;left:1594;top:7698;width:3291;height:10" type="#_x0000_t75" stroked="false">
              <v:imagedata r:id="rId60" o:title=""/>
            </v:shape>
            <v:shape style="position:absolute;left:4880;top:7698;width:874;height:10" type="#_x0000_t75" stroked="false">
              <v:imagedata r:id="rId61" o:title=""/>
            </v:shape>
            <v:shape style="position:absolute;left:5749;top:7698;width:2422;height:10" type="#_x0000_t75" stroked="false">
              <v:imagedata r:id="rId62" o:title=""/>
            </v:shape>
            <v:shape style="position:absolute;left:8166;top:7698;width:2432;height:10" type="#_x0000_t75" stroked="false">
              <v:imagedata r:id="rId46" o:title=""/>
            </v:shape>
            <w10:wrap type="none"/>
          </v:group>
        </w:pict>
      </w:r>
      <w:r>
        <w:rPr/>
        <w:pict>
          <v:group style="position:absolute;margin-left:79.704002pt;margin-top:394.009979pt;width:450.2pt;height:5.55pt;mso-position-horizontal-relative:page;mso-position-vertical-relative:page;z-index:-1288864" coordorigin="1594,7880" coordsize="9004,111">
            <v:shape style="position:absolute;left:1594;top:7880;width:3310;height:110" type="#_x0000_t75" stroked="false">
              <v:imagedata r:id="rId65" o:title=""/>
            </v:shape>
            <v:shape style="position:absolute;left:4880;top:7976;width:883;height:14" type="#_x0000_t75" stroked="false">
              <v:imagedata r:id="rId68" o:title=""/>
            </v:shape>
            <v:shape style="position:absolute;left:5749;top:7976;width:2432;height:14" type="#_x0000_t75" stroked="false">
              <v:imagedata r:id="rId59" o:title=""/>
            </v:shape>
            <v:shape style="position:absolute;left:8166;top:7981;width:2432;height:10" type="#_x0000_t75" stroked="false">
              <v:imagedata r:id="rId48" o:title=""/>
            </v:shape>
            <w10:wrap type="none"/>
          </v:group>
        </w:pict>
      </w:r>
      <w:r>
        <w:rPr/>
        <w:pict>
          <v:group style="position:absolute;margin-left:79.704002pt;margin-top:413.209991pt;width:450.2pt;height:.5pt;mso-position-horizontal-relative:page;mso-position-vertical-relative:page;z-index:-1288840" coordorigin="1594,8264" coordsize="9004,10">
            <v:shape style="position:absolute;left:1594;top:8264;width:3291;height:10" type="#_x0000_t75" stroked="false">
              <v:imagedata r:id="rId60" o:title=""/>
            </v:shape>
            <v:shape style="position:absolute;left:4880;top:8264;width:874;height:10" type="#_x0000_t75" stroked="false">
              <v:imagedata r:id="rId69" o:title=""/>
            </v:shape>
            <v:shape style="position:absolute;left:5749;top:8264;width:2422;height:10" type="#_x0000_t75" stroked="false">
              <v:imagedata r:id="rId67" o:title=""/>
            </v:shape>
            <v:shape style="position:absolute;left:8166;top:8264;width:2432;height:10" type="#_x0000_t75" stroked="false">
              <v:imagedata r:id="rId48" o:title=""/>
            </v:shape>
            <w10:wrap type="none"/>
          </v:group>
        </w:pict>
      </w:r>
      <w:r>
        <w:rPr/>
        <w:pict>
          <v:group style="position:absolute;margin-left:79.704002pt;margin-top:427.48999pt;width:450.2pt;height:.5pt;mso-position-horizontal-relative:page;mso-position-vertical-relative:page;z-index:-1288816" coordorigin="1594,8550" coordsize="9004,10">
            <v:shape style="position:absolute;left:1594;top:8550;width:3291;height:10" type="#_x0000_t75" stroked="false">
              <v:imagedata r:id="rId60" o:title=""/>
            </v:shape>
            <v:shape style="position:absolute;left:4880;top:8550;width:874;height:10" type="#_x0000_t75" stroked="false">
              <v:imagedata r:id="rId69" o:title=""/>
            </v:shape>
            <v:shape style="position:absolute;left:5749;top:8550;width:2422;height:10" type="#_x0000_t75" stroked="false">
              <v:imagedata r:id="rId67" o:title=""/>
            </v:shape>
            <v:shape style="position:absolute;left:8166;top:8550;width:2432;height:10" type="#_x0000_t75" stroked="false">
              <v:imagedata r:id="rId48" o:title=""/>
            </v:shape>
            <w10:wrap type="none"/>
          </v:group>
        </w:pict>
      </w:r>
      <w:r>
        <w:rPr/>
        <w:pict>
          <v:group style="position:absolute;margin-left:79.704002pt;margin-top:441.649994pt;width:450.2pt;height:.5pt;mso-position-horizontal-relative:page;mso-position-vertical-relative:page;z-index:-1288792" coordorigin="1594,8833" coordsize="9004,10">
            <v:shape style="position:absolute;left:1594;top:8833;width:3291;height:10" type="#_x0000_t75" stroked="false">
              <v:imagedata r:id="rId60" o:title=""/>
            </v:shape>
            <v:shape style="position:absolute;left:4880;top:8833;width:874;height:10" type="#_x0000_t75" stroked="false">
              <v:imagedata r:id="rId69" o:title=""/>
            </v:shape>
            <v:shape style="position:absolute;left:5749;top:8833;width:2422;height:10" type="#_x0000_t75" stroked="false">
              <v:imagedata r:id="rId67" o:title=""/>
            </v:shape>
            <v:shape style="position:absolute;left:8166;top:8833;width:2432;height:10" type="#_x0000_t75" stroked="false">
              <v:imagedata r:id="rId48" o:title=""/>
            </v:shape>
            <w10:wrap type="none"/>
          </v:group>
        </w:pict>
      </w:r>
      <w:r>
        <w:rPr/>
        <w:pict>
          <v:group style="position:absolute;margin-left:79.704002pt;margin-top:450.789978pt;width:450.2pt;height:13.2pt;mso-position-horizontal-relative:page;mso-position-vertical-relative:page;z-index:-1288768" coordorigin="1594,9016" coordsize="9004,264">
            <v:shape style="position:absolute;left:1594;top:9016;width:3310;height:110" type="#_x0000_t75" stroked="false">
              <v:imagedata r:id="rId57" o:title=""/>
            </v:shape>
            <v:shape style="position:absolute;left:4880;top:9112;width:883;height:14" type="#_x0000_t75" stroked="false">
              <v:imagedata r:id="rId68" o:title=""/>
            </v:shape>
            <v:shape style="position:absolute;left:5749;top:9112;width:2432;height:14" type="#_x0000_t75" stroked="false">
              <v:imagedata r:id="rId59" o:title=""/>
            </v:shape>
            <v:shape style="position:absolute;left:8166;top:9117;width:2432;height:10" type="#_x0000_t75" stroked="false">
              <v:imagedata r:id="rId46" o:title=""/>
            </v:shape>
            <v:group style="position:absolute;left:4885;top:9126;width:10;height:20" coordorigin="4885,9126" coordsize="10,20">
              <v:shape style="position:absolute;left:4885;top:9126;width:10;height:20" coordorigin="4885,9126" coordsize="10,20" path="m4885,9145l4895,9145,4895,9126,4885,9126,4885,9145xe" filled="true" fillcolor="#000000" stroked="false">
                <v:path arrowok="t"/>
                <v:fill type="solid"/>
              </v:shape>
            </v:group>
            <v:group style="position:absolute;left:4885;top:9145;width:10;height:20" coordorigin="4885,9145" coordsize="10,20">
              <v:shape style="position:absolute;left:4885;top:9145;width:10;height:20" coordorigin="4885,9145" coordsize="10,20" path="m4885,9165l4895,9165,4895,9145,4885,9145,4885,9165xe" filled="true" fillcolor="#000000" stroked="false">
                <v:path arrowok="t"/>
                <v:fill type="solid"/>
              </v:shape>
            </v:group>
            <v:group style="position:absolute;left:4885;top:9165;width:10;height:20" coordorigin="4885,9165" coordsize="10,20">
              <v:shape style="position:absolute;left:4885;top:9165;width:10;height:20" coordorigin="4885,9165" coordsize="10,20" path="m4885,9184l4895,9184,4895,9165,4885,9165,4885,9184xe" filled="true" fillcolor="#000000" stroked="false">
                <v:path arrowok="t"/>
                <v:fill type="solid"/>
              </v:shape>
            </v:group>
            <v:group style="position:absolute;left:4885;top:9184;width:10;height:20" coordorigin="4885,9184" coordsize="10,20">
              <v:shape style="position:absolute;left:4885;top:9184;width:10;height:20" coordorigin="4885,9184" coordsize="10,20" path="m4885,9203l4895,9203,4895,9184,4885,9184,4885,9203xe" filled="true" fillcolor="#000000" stroked="false">
                <v:path arrowok="t"/>
                <v:fill type="solid"/>
              </v:shape>
            </v:group>
            <v:group style="position:absolute;left:4885;top:9203;width:10;height:20" coordorigin="4885,9203" coordsize="10,20">
              <v:shape style="position:absolute;left:4885;top:9203;width:10;height:20" coordorigin="4885,9203" coordsize="10,20" path="m4885,9222l4895,9222,4895,9203,4885,9203,4885,9222xe" filled="true" fillcolor="#000000" stroked="false">
                <v:path arrowok="t"/>
                <v:fill type="solid"/>
              </v:shape>
            </v:group>
            <v:group style="position:absolute;left:4885;top:9222;width:10;height:20" coordorigin="4885,9222" coordsize="10,20">
              <v:shape style="position:absolute;left:4885;top:9222;width:10;height:20" coordorigin="4885,9222" coordsize="10,20" path="m4885,9241l4895,9241,4895,9222,4885,9222,4885,9241xe" filled="true" fillcolor="#000000" stroked="false">
                <v:path arrowok="t"/>
                <v:fill type="solid"/>
              </v:shape>
            </v:group>
            <v:group style="position:absolute;left:4885;top:9241;width:10;height:20" coordorigin="4885,9241" coordsize="10,20">
              <v:shape style="position:absolute;left:4885;top:9241;width:10;height:20" coordorigin="4885,9241" coordsize="10,20" path="m4885,9261l4895,9261,4895,9241,4885,9241,4885,9261xe" filled="true" fillcolor="#000000" stroked="false">
                <v:path arrowok="t"/>
                <v:fill type="solid"/>
              </v:shape>
            </v:group>
            <v:group style="position:absolute;left:4885;top:9261;width:10;height:20" coordorigin="4885,9261" coordsize="10,20">
              <v:shape style="position:absolute;left:4885;top:9261;width:10;height:20" coordorigin="4885,9261" coordsize="10,20" path="m4885,9280l4895,9280,4895,9261,4885,9261,4885,9280xe" filled="true" fillcolor="#000000" stroked="false">
                <v:path arrowok="t"/>
                <v:fill type="solid"/>
              </v:shape>
            </v:group>
            <w10:wrap type="none"/>
          </v:group>
        </w:pict>
      </w:r>
      <w:r>
        <w:rPr/>
        <w:pict>
          <v:group style="position:absolute;margin-left:79.704002pt;margin-top:463.98999pt;width:450.2pt;height:12.85pt;mso-position-horizontal-relative:page;mso-position-vertical-relative:page;z-index:-1288744" coordorigin="1594,9280" coordsize="9004,257">
            <v:shape style="position:absolute;left:1594;top:9280;width:3310;height:103" type="#_x0000_t75" stroked="false">
              <v:imagedata r:id="rId70" o:title=""/>
            </v:shape>
            <v:shape style="position:absolute;left:4880;top:9373;width:874;height:10" type="#_x0000_t75" stroked="false">
              <v:imagedata r:id="rId69" o:title=""/>
            </v:shape>
            <v:shape style="position:absolute;left:5749;top:9373;width:2422;height:10" type="#_x0000_t75" stroked="false">
              <v:imagedata r:id="rId67" o:title=""/>
            </v:shape>
            <v:shape style="position:absolute;left:8166;top:9373;width:2432;height:10" type="#_x0000_t75" stroked="false">
              <v:imagedata r:id="rId48" o:title=""/>
            </v:shape>
            <v:group style="position:absolute;left:4885;top:9383;width:10;height:20" coordorigin="4885,9383" coordsize="10,20">
              <v:shape style="position:absolute;left:4885;top:9383;width:10;height:20" coordorigin="4885,9383" coordsize="10,20" path="m4885,9402l4895,9402,4895,9383,4885,9383,4885,9402xe" filled="true" fillcolor="#000000" stroked="false">
                <v:path arrowok="t"/>
                <v:fill type="solid"/>
              </v:shape>
            </v:group>
            <v:group style="position:absolute;left:4885;top:9402;width:10;height:20" coordorigin="4885,9402" coordsize="10,20">
              <v:shape style="position:absolute;left:4885;top:9402;width:10;height:20" coordorigin="4885,9402" coordsize="10,20" path="m4885,9421l4895,9421,4895,9402,4885,9402,4885,9421xe" filled="true" fillcolor="#000000" stroked="false">
                <v:path arrowok="t"/>
                <v:fill type="solid"/>
              </v:shape>
            </v:group>
            <v:group style="position:absolute;left:4885;top:9421;width:10;height:20" coordorigin="4885,9421" coordsize="10,20">
              <v:shape style="position:absolute;left:4885;top:9421;width:10;height:20" coordorigin="4885,9421" coordsize="10,20" path="m4885,9441l4895,9441,4895,9421,4885,9421,4885,9441xe" filled="true" fillcolor="#000000" stroked="false">
                <v:path arrowok="t"/>
                <v:fill type="solid"/>
              </v:shape>
            </v:group>
            <v:group style="position:absolute;left:4885;top:9441;width:10;height:20" coordorigin="4885,9441" coordsize="10,20">
              <v:shape style="position:absolute;left:4885;top:9441;width:10;height:20" coordorigin="4885,9441" coordsize="10,20" path="m4885,9460l4895,9460,4895,9441,4885,9441,4885,9460xe" filled="true" fillcolor="#000000" stroked="false">
                <v:path arrowok="t"/>
                <v:fill type="solid"/>
              </v:shape>
            </v:group>
            <v:group style="position:absolute;left:4885;top:9460;width:10;height:20" coordorigin="4885,9460" coordsize="10,20">
              <v:shape style="position:absolute;left:4885;top:9460;width:10;height:20" coordorigin="4885,9460" coordsize="10,20" path="m4885,9479l4895,9479,4895,9460,4885,9460,4885,9479xe" filled="true" fillcolor="#000000" stroked="false">
                <v:path arrowok="t"/>
                <v:fill type="solid"/>
              </v:shape>
            </v:group>
            <v:group style="position:absolute;left:4885;top:9479;width:10;height:20" coordorigin="4885,9479" coordsize="10,20">
              <v:shape style="position:absolute;left:4885;top:9479;width:10;height:20" coordorigin="4885,9479" coordsize="10,20" path="m4885,9498l4895,9498,4895,9479,4885,9479,4885,9498xe" filled="true" fillcolor="#000000" stroked="false">
                <v:path arrowok="t"/>
                <v:fill type="solid"/>
              </v:shape>
            </v:group>
            <v:group style="position:absolute;left:4885;top:9498;width:10;height:20" coordorigin="4885,9498" coordsize="10,20">
              <v:shape style="position:absolute;left:4885;top:9498;width:10;height:20" coordorigin="4885,9498" coordsize="10,20" path="m4885,9517l4895,9517,4895,9498,4885,9498,4885,9517xe" filled="true" fillcolor="#000000" stroked="false">
                <v:path arrowok="t"/>
                <v:fill type="solid"/>
              </v:shape>
            </v:group>
            <v:group style="position:absolute;left:4885;top:9517;width:10;height:20" coordorigin="4885,9517" coordsize="10,20">
              <v:shape style="position:absolute;left:4885;top:9517;width:10;height:20" coordorigin="4885,9517" coordsize="10,20" path="m4885,9537l4895,9537,4895,9517,4885,9517,4885,9537xe" filled="true" fillcolor="#000000" stroked="false">
                <v:path arrowok="t"/>
                <v:fill type="solid"/>
              </v:shape>
            </v:group>
            <w10:wrap type="none"/>
          </v:group>
        </w:pict>
      </w:r>
      <w:r>
        <w:rPr/>
        <w:pict>
          <v:group style="position:absolute;margin-left:79.704002pt;margin-top:476.829987pt;width:450.2pt;height:12.75pt;mso-position-horizontal-relative:page;mso-position-vertical-relative:page;z-index:-1288720" coordorigin="1594,9537" coordsize="9004,255">
            <v:shape style="position:absolute;left:1594;top:9537;width:3310;height:101" type="#_x0000_t75" stroked="false">
              <v:imagedata r:id="rId71" o:title=""/>
            </v:shape>
            <v:shape style="position:absolute;left:4880;top:9628;width:874;height:10" type="#_x0000_t75" stroked="false">
              <v:imagedata r:id="rId69" o:title=""/>
            </v:shape>
            <v:shape style="position:absolute;left:5749;top:9628;width:2422;height:10" type="#_x0000_t75" stroked="false">
              <v:imagedata r:id="rId67" o:title=""/>
            </v:shape>
            <v:shape style="position:absolute;left:8166;top:9628;width:2432;height:10" type="#_x0000_t75" stroked="false">
              <v:imagedata r:id="rId48" o:title=""/>
            </v:shape>
            <v:group style="position:absolute;left:4885;top:9637;width:10;height:20" coordorigin="4885,9637" coordsize="10,20">
              <v:shape style="position:absolute;left:4885;top:9637;width:10;height:20" coordorigin="4885,9637" coordsize="10,20" path="m4885,9657l4895,9657,4895,9637,4885,9637,4885,9657xe" filled="true" fillcolor="#000000" stroked="false">
                <v:path arrowok="t"/>
                <v:fill type="solid"/>
              </v:shape>
            </v:group>
            <v:group style="position:absolute;left:4885;top:9657;width:10;height:20" coordorigin="4885,9657" coordsize="10,20">
              <v:shape style="position:absolute;left:4885;top:9657;width:10;height:20" coordorigin="4885,9657" coordsize="10,20" path="m4885,9676l4895,9676,4895,9657,4885,9657,4885,9676xe" filled="true" fillcolor="#000000" stroked="false">
                <v:path arrowok="t"/>
                <v:fill type="solid"/>
              </v:shape>
            </v:group>
            <v:group style="position:absolute;left:4885;top:9676;width:10;height:20" coordorigin="4885,9676" coordsize="10,20">
              <v:shape style="position:absolute;left:4885;top:9676;width:10;height:20" coordorigin="4885,9676" coordsize="10,20" path="m4885,9695l4895,9695,4895,9676,4885,9676,4885,9695xe" filled="true" fillcolor="#000000" stroked="false">
                <v:path arrowok="t"/>
                <v:fill type="solid"/>
              </v:shape>
            </v:group>
            <v:group style="position:absolute;left:4885;top:9695;width:10;height:20" coordorigin="4885,9695" coordsize="10,20">
              <v:shape style="position:absolute;left:4885;top:9695;width:10;height:20" coordorigin="4885,9695" coordsize="10,20" path="m4885,9714l4895,9714,4895,9695,4885,9695,4885,9714xe" filled="true" fillcolor="#000000" stroked="false">
                <v:path arrowok="t"/>
                <v:fill type="solid"/>
              </v:shape>
            </v:group>
            <v:group style="position:absolute;left:4885;top:9714;width:10;height:20" coordorigin="4885,9714" coordsize="10,20">
              <v:shape style="position:absolute;left:4885;top:9714;width:10;height:20" coordorigin="4885,9714" coordsize="10,20" path="m4885,9733l4895,9733,4895,9714,4885,9714,4885,9733xe" filled="true" fillcolor="#000000" stroked="false">
                <v:path arrowok="t"/>
                <v:fill type="solid"/>
              </v:shape>
            </v:group>
            <v:group style="position:absolute;left:4885;top:9733;width:10;height:20" coordorigin="4885,9733" coordsize="10,20">
              <v:shape style="position:absolute;left:4885;top:9733;width:10;height:20" coordorigin="4885,9733" coordsize="10,20" path="m4885,9753l4895,9753,4895,9733,4885,9733,4885,9753xe" filled="true" fillcolor="#000000" stroked="false">
                <v:path arrowok="t"/>
                <v:fill type="solid"/>
              </v:shape>
            </v:group>
            <v:group style="position:absolute;left:4885;top:9753;width:10;height:20" coordorigin="4885,9753" coordsize="10,20">
              <v:shape style="position:absolute;left:4885;top:9753;width:10;height:20" coordorigin="4885,9753" coordsize="10,20" path="m4885,9772l4895,9772,4895,9753,4885,9753,4885,9772xe" filled="true" fillcolor="#000000" stroked="false">
                <v:path arrowok="t"/>
                <v:fill type="solid"/>
              </v:shape>
            </v:group>
            <v:group style="position:absolute;left:4885;top:9772;width:10;height:20" coordorigin="4885,9772" coordsize="10,20">
              <v:shape style="position:absolute;left:4885;top:9772;width:10;height:20" coordorigin="4885,9772" coordsize="10,20" path="m4885,9791l4895,9791,4895,9772,4885,9772,4885,9791xe" filled="true" fillcolor="#000000" stroked="false">
                <v:path arrowok="t"/>
                <v:fill type="solid"/>
              </v:shape>
            </v:group>
            <w10:wrap type="none"/>
          </v:group>
        </w:pict>
      </w:r>
      <w:r>
        <w:rPr/>
        <w:pict>
          <v:group style="position:absolute;margin-left:79.704002pt;margin-top:489.549988pt;width:450.2pt;height:12.75pt;mso-position-horizontal-relative:page;mso-position-vertical-relative:page;z-index:-1288696" coordorigin="1594,9791" coordsize="9004,255">
            <v:shape style="position:absolute;left:1594;top:9791;width:3310;height:101" type="#_x0000_t75" stroked="false">
              <v:imagedata r:id="rId71" o:title=""/>
            </v:shape>
            <v:shape style="position:absolute;left:4880;top:9882;width:874;height:10" type="#_x0000_t75" stroked="false">
              <v:imagedata r:id="rId69" o:title=""/>
            </v:shape>
            <v:shape style="position:absolute;left:5749;top:9882;width:2422;height:10" type="#_x0000_t75" stroked="false">
              <v:imagedata r:id="rId67" o:title=""/>
            </v:shape>
            <v:shape style="position:absolute;left:8166;top:9882;width:2432;height:10" type="#_x0000_t75" stroked="false">
              <v:imagedata r:id="rId48" o:title=""/>
            </v:shape>
            <v:group style="position:absolute;left:4885;top:9892;width:10;height:20" coordorigin="4885,9892" coordsize="10,20">
              <v:shape style="position:absolute;left:4885;top:9892;width:10;height:20" coordorigin="4885,9892" coordsize="10,20" path="m4885,9911l4895,9911,4895,9892,4885,9892,4885,9911xe" filled="true" fillcolor="#000000" stroked="false">
                <v:path arrowok="t"/>
                <v:fill type="solid"/>
              </v:shape>
            </v:group>
            <v:group style="position:absolute;left:4885;top:9911;width:10;height:20" coordorigin="4885,9911" coordsize="10,20">
              <v:shape style="position:absolute;left:4885;top:9911;width:10;height:20" coordorigin="4885,9911" coordsize="10,20" path="m4885,9930l4895,9930,4895,9911,4885,9911,4885,9930xe" filled="true" fillcolor="#000000" stroked="false">
                <v:path arrowok="t"/>
                <v:fill type="solid"/>
              </v:shape>
            </v:group>
            <v:group style="position:absolute;left:4885;top:9930;width:10;height:20" coordorigin="4885,9930" coordsize="10,20">
              <v:shape style="position:absolute;left:4885;top:9930;width:10;height:20" coordorigin="4885,9930" coordsize="10,20" path="m4885,9949l4895,9949,4895,9930,4885,9930,4885,9949xe" filled="true" fillcolor="#000000" stroked="false">
                <v:path arrowok="t"/>
                <v:fill type="solid"/>
              </v:shape>
            </v:group>
            <v:group style="position:absolute;left:4885;top:9949;width:10;height:20" coordorigin="4885,9949" coordsize="10,20">
              <v:shape style="position:absolute;left:4885;top:9949;width:10;height:20" coordorigin="4885,9949" coordsize="10,20" path="m4885,9969l4895,9969,4895,9949,4885,9949,4885,9969xe" filled="true" fillcolor="#000000" stroked="false">
                <v:path arrowok="t"/>
                <v:fill type="solid"/>
              </v:shape>
            </v:group>
            <v:group style="position:absolute;left:4885;top:9969;width:10;height:20" coordorigin="4885,9969" coordsize="10,20">
              <v:shape style="position:absolute;left:4885;top:9969;width:10;height:20" coordorigin="4885,9969" coordsize="10,20" path="m4885,9988l4895,9988,4895,9969,4885,9969,4885,9988xe" filled="true" fillcolor="#000000" stroked="false">
                <v:path arrowok="t"/>
                <v:fill type="solid"/>
              </v:shape>
            </v:group>
            <v:group style="position:absolute;left:4885;top:9988;width:10;height:20" coordorigin="4885,9988" coordsize="10,20">
              <v:shape style="position:absolute;left:4885;top:9988;width:10;height:20" coordorigin="4885,9988" coordsize="10,20" path="m4885,10007l4895,10007,4895,9988,4885,9988,4885,10007xe" filled="true" fillcolor="#000000" stroked="false">
                <v:path arrowok="t"/>
                <v:fill type="solid"/>
              </v:shape>
            </v:group>
            <v:group style="position:absolute;left:4885;top:10007;width:10;height:20" coordorigin="4885,10007" coordsize="10,20">
              <v:shape style="position:absolute;left:4885;top:10007;width:10;height:20" coordorigin="4885,10007" coordsize="10,20" path="m4885,10026l4895,10026,4895,10007,4885,10007,4885,10026xe" filled="true" fillcolor="#000000" stroked="false">
                <v:path arrowok="t"/>
                <v:fill type="solid"/>
              </v:shape>
            </v:group>
            <v:group style="position:absolute;left:4885;top:10026;width:10;height:20" coordorigin="4885,10026" coordsize="10,20">
              <v:shape style="position:absolute;left:4885;top:10026;width:10;height:20" coordorigin="4885,10026" coordsize="10,20" path="m4885,10045l4895,10045,4895,10026,4885,10026,4885,10045xe" filled="true" fillcolor="#000000" stroked="false">
                <v:path arrowok="t"/>
                <v:fill type="solid"/>
              </v:shape>
            </v:group>
            <w10:wrap type="none"/>
          </v:group>
        </w:pict>
      </w:r>
      <w:r>
        <w:rPr/>
        <w:pict>
          <v:group style="position:absolute;margin-left:79.704002pt;margin-top:502.269989pt;width:450.2pt;height:40.7pt;mso-position-horizontal-relative:page;mso-position-vertical-relative:page;z-index:-1288672" coordorigin="1594,10045" coordsize="9004,814">
            <v:shape style="position:absolute;left:1594;top:10045;width:3310;height:101" type="#_x0000_t75" stroked="false">
              <v:imagedata r:id="rId71" o:title=""/>
            </v:shape>
            <v:shape style="position:absolute;left:4880;top:10137;width:874;height:10" type="#_x0000_t75" stroked="false">
              <v:imagedata r:id="rId61" o:title=""/>
            </v:shape>
            <v:shape style="position:absolute;left:5749;top:10137;width:2422;height:10" type="#_x0000_t75" stroked="false">
              <v:imagedata r:id="rId62" o:title=""/>
            </v:shape>
            <v:shape style="position:absolute;left:8166;top:10137;width:2432;height:10" type="#_x0000_t75" stroked="false">
              <v:imagedata r:id="rId46" o:title=""/>
            </v:shape>
            <v:group style="position:absolute;left:4885;top:10146;width:10;height:20" coordorigin="4885,10146" coordsize="10,20">
              <v:shape style="position:absolute;left:4885;top:10146;width:10;height:20" coordorigin="4885,10146" coordsize="10,20" path="m4885,10165l4895,10165,4895,10146,4885,10146,4885,10165xe" filled="true" fillcolor="#000000" stroked="false">
                <v:path arrowok="t"/>
                <v:fill type="solid"/>
              </v:shape>
            </v:group>
            <v:group style="position:absolute;left:4885;top:10165;width:10;height:20" coordorigin="4885,10165" coordsize="10,20">
              <v:shape style="position:absolute;left:4885;top:10165;width:10;height:20" coordorigin="4885,10165" coordsize="10,20" path="m4885,10185l4895,10185,4895,10165,4885,10165,4885,10185xe" filled="true" fillcolor="#000000" stroked="false">
                <v:path arrowok="t"/>
                <v:fill type="solid"/>
              </v:shape>
            </v:group>
            <v:group style="position:absolute;left:4885;top:10185;width:10;height:20" coordorigin="4885,10185" coordsize="10,20">
              <v:shape style="position:absolute;left:4885;top:10185;width:10;height:20" coordorigin="4885,10185" coordsize="10,20" path="m4885,10204l4895,10204,4895,10185,4885,10185,4885,10204xe" filled="true" fillcolor="#000000" stroked="false">
                <v:path arrowok="t"/>
                <v:fill type="solid"/>
              </v:shape>
            </v:group>
            <v:group style="position:absolute;left:4885;top:10204;width:10;height:20" coordorigin="4885,10204" coordsize="10,20">
              <v:shape style="position:absolute;left:4885;top:10204;width:10;height:20" coordorigin="4885,10204" coordsize="10,20" path="m4885,10223l4895,10223,4895,10204,4885,10204,4885,10223xe" filled="true" fillcolor="#000000" stroked="false">
                <v:path arrowok="t"/>
                <v:fill type="solid"/>
              </v:shape>
            </v:group>
            <v:group style="position:absolute;left:4885;top:10223;width:10;height:20" coordorigin="4885,10223" coordsize="10,20">
              <v:shape style="position:absolute;left:4885;top:10223;width:10;height:20" coordorigin="4885,10223" coordsize="10,20" path="m4885,10242l4895,10242,4895,10223,4885,10223,4885,10242xe" filled="true" fillcolor="#000000" stroked="false">
                <v:path arrowok="t"/>
                <v:fill type="solid"/>
              </v:shape>
            </v:group>
            <v:group style="position:absolute;left:4885;top:10242;width:10;height:20" coordorigin="4885,10242" coordsize="10,20">
              <v:shape style="position:absolute;left:4885;top:10242;width:10;height:20" coordorigin="4885,10242" coordsize="10,20" path="m4885,10261l4895,10261,4895,10242,4885,10242,4885,10261xe" filled="true" fillcolor="#000000" stroked="false">
                <v:path arrowok="t"/>
                <v:fill type="solid"/>
              </v:shape>
            </v:group>
            <v:group style="position:absolute;left:4885;top:10261;width:10;height:20" coordorigin="4885,10261" coordsize="10,20">
              <v:shape style="position:absolute;left:4885;top:10261;width:10;height:20" coordorigin="4885,10261" coordsize="10,20" path="m4885,10281l4895,10281,4895,10261,4885,10261,4885,10281xe" filled="true" fillcolor="#000000" stroked="false">
                <v:path arrowok="t"/>
                <v:fill type="solid"/>
              </v:shape>
            </v:group>
            <v:group style="position:absolute;left:4885;top:10281;width:10;height:20" coordorigin="4885,10281" coordsize="10,20">
              <v:shape style="position:absolute;left:4885;top:10281;width:10;height:20" coordorigin="4885,10281" coordsize="10,20" path="m4885,10300l4895,10300,4895,10281,4885,10281,4885,10300xe" filled="true" fillcolor="#000000" stroked="false">
                <v:path arrowok="t"/>
                <v:fill type="solid"/>
              </v:shape>
              <v:shape style="position:absolute;left:1594;top:10300;width:3310;height:103" type="#_x0000_t75" stroked="false">
                <v:imagedata r:id="rId70" o:title=""/>
              </v:shape>
              <v:shape style="position:absolute;left:4880;top:10393;width:874;height:10" type="#_x0000_t75" stroked="false">
                <v:imagedata r:id="rId69" o:title=""/>
              </v:shape>
              <v:shape style="position:absolute;left:5749;top:10393;width:2422;height:10" type="#_x0000_t75" stroked="false">
                <v:imagedata r:id="rId67" o:title=""/>
              </v:shape>
              <v:shape style="position:absolute;left:8166;top:10393;width:2432;height:10" type="#_x0000_t75" stroked="false">
                <v:imagedata r:id="rId48" o:title=""/>
              </v:shape>
            </v:group>
            <v:group style="position:absolute;left:4885;top:10403;width:10;height:20" coordorigin="4885,10403" coordsize="10,20">
              <v:shape style="position:absolute;left:4885;top:10403;width:10;height:20" coordorigin="4885,10403" coordsize="10,20" path="m4885,10422l4895,10422,4895,10403,4885,10403,4885,10422xe" filled="true" fillcolor="#000000" stroked="false">
                <v:path arrowok="t"/>
                <v:fill type="solid"/>
              </v:shape>
            </v:group>
            <v:group style="position:absolute;left:4885;top:10422;width:10;height:20" coordorigin="4885,10422" coordsize="10,20">
              <v:shape style="position:absolute;left:4885;top:10422;width:10;height:20" coordorigin="4885,10422" coordsize="10,20" path="m4885,10441l4895,10441,4895,10422,4885,10422,4885,10441xe" filled="true" fillcolor="#000000" stroked="false">
                <v:path arrowok="t"/>
                <v:fill type="solid"/>
              </v:shape>
            </v:group>
            <v:group style="position:absolute;left:4885;top:10441;width:10;height:20" coordorigin="4885,10441" coordsize="10,20">
              <v:shape style="position:absolute;left:4885;top:10441;width:10;height:20" coordorigin="4885,10441" coordsize="10,20" path="m4885,10461l4895,10461,4895,10441,4885,10441,4885,10461xe" filled="true" fillcolor="#000000" stroked="false">
                <v:path arrowok="t"/>
                <v:fill type="solid"/>
              </v:shape>
            </v:group>
            <v:group style="position:absolute;left:4885;top:10461;width:10;height:20" coordorigin="4885,10461" coordsize="10,20">
              <v:shape style="position:absolute;left:4885;top:10461;width:10;height:20" coordorigin="4885,10461" coordsize="10,20" path="m4885,10480l4895,10480,4895,10461,4885,10461,4885,10480xe" filled="true" fillcolor="#000000" stroked="false">
                <v:path arrowok="t"/>
                <v:fill type="solid"/>
              </v:shape>
            </v:group>
            <v:group style="position:absolute;left:4885;top:10480;width:10;height:20" coordorigin="4885,10480" coordsize="10,20">
              <v:shape style="position:absolute;left:4885;top:10480;width:10;height:20" coordorigin="4885,10480" coordsize="10,20" path="m4885,10499l4895,10499,4895,10480,4885,10480,4885,10499xe" filled="true" fillcolor="#000000" stroked="false">
                <v:path arrowok="t"/>
                <v:fill type="solid"/>
              </v:shape>
            </v:group>
            <v:group style="position:absolute;left:4885;top:10499;width:10;height:20" coordorigin="4885,10499" coordsize="10,20">
              <v:shape style="position:absolute;left:4885;top:10499;width:10;height:20" coordorigin="4885,10499" coordsize="10,20" path="m4885,10518l4895,10518,4895,10499,4885,10499,4885,10518xe" filled="true" fillcolor="#000000" stroked="false">
                <v:path arrowok="t"/>
                <v:fill type="solid"/>
              </v:shape>
            </v:group>
            <v:group style="position:absolute;left:4885;top:10518;width:10;height:20" coordorigin="4885,10518" coordsize="10,20">
              <v:shape style="position:absolute;left:4885;top:10518;width:10;height:20" coordorigin="4885,10518" coordsize="10,20" path="m4885,10537l4895,10537,4895,10518,4885,10518,4885,10537xe" filled="true" fillcolor="#000000" stroked="false">
                <v:path arrowok="t"/>
                <v:fill type="solid"/>
              </v:shape>
            </v:group>
            <v:group style="position:absolute;left:4885;top:10537;width:10;height:20" coordorigin="4885,10537" coordsize="10,20">
              <v:shape style="position:absolute;left:4885;top:10537;width:10;height:20" coordorigin="4885,10537" coordsize="10,20" path="m4885,10557l4895,10557,4895,10537,4885,10537,4885,10557xe" filled="true" fillcolor="#000000" stroked="false">
                <v:path arrowok="t"/>
                <v:fill type="solid"/>
              </v:shape>
            </v:group>
            <v:group style="position:absolute;left:4885;top:10557;width:10;height:20" coordorigin="4885,10557" coordsize="10,20">
              <v:shape style="position:absolute;left:4885;top:10557;width:10;height:20" coordorigin="4885,10557" coordsize="10,20" path="m4885,10576l4895,10576,4895,10557,4885,10557,4885,10576xe" filled="true" fillcolor="#000000" stroked="false">
                <v:path arrowok="t"/>
                <v:fill type="solid"/>
              </v:shape>
              <v:shape style="position:absolute;left:1594;top:10576;width:3310;height:110" type="#_x0000_t75" stroked="false">
                <v:imagedata r:id="rId57" o:title=""/>
              </v:shape>
              <v:shape style="position:absolute;left:4880;top:10672;width:883;height:14" type="#_x0000_t75" stroked="false">
                <v:imagedata r:id="rId58" o:title=""/>
              </v:shape>
              <v:shape style="position:absolute;left:5749;top:10672;width:2432;height:14" type="#_x0000_t75" stroked="false">
                <v:imagedata r:id="rId59" o:title=""/>
              </v:shape>
              <v:shape style="position:absolute;left:8166;top:10677;width:2432;height:10" type="#_x0000_t75" stroked="false">
                <v:imagedata r:id="rId46" o:title=""/>
              </v:shape>
            </v:group>
            <v:group style="position:absolute;left:4885;top:10686;width:10;height:20" coordorigin="4885,10686" coordsize="10,20">
              <v:shape style="position:absolute;left:4885;top:10686;width:10;height:20" coordorigin="4885,10686" coordsize="10,20" path="m4885,10705l4895,10705,4895,10686,4885,10686,4885,10705xe" filled="true" fillcolor="#000000" stroked="false">
                <v:path arrowok="t"/>
                <v:fill type="solid"/>
              </v:shape>
            </v:group>
            <v:group style="position:absolute;left:4885;top:10705;width:10;height:20" coordorigin="4885,10705" coordsize="10,20">
              <v:shape style="position:absolute;left:4885;top:10705;width:10;height:20" coordorigin="4885,10705" coordsize="10,20" path="m4885,10725l4895,10725,4895,10705,4885,10705,4885,10725xe" filled="true" fillcolor="#000000" stroked="false">
                <v:path arrowok="t"/>
                <v:fill type="solid"/>
              </v:shape>
            </v:group>
            <v:group style="position:absolute;left:4885;top:10725;width:10;height:20" coordorigin="4885,10725" coordsize="10,20">
              <v:shape style="position:absolute;left:4885;top:10725;width:10;height:20" coordorigin="4885,10725" coordsize="10,20" path="m4885,10744l4895,10744,4895,10725,4885,10725,4885,10744xe" filled="true" fillcolor="#000000" stroked="false">
                <v:path arrowok="t"/>
                <v:fill type="solid"/>
              </v:shape>
            </v:group>
            <v:group style="position:absolute;left:4885;top:10744;width:10;height:20" coordorigin="4885,10744" coordsize="10,20">
              <v:shape style="position:absolute;left:4885;top:10744;width:10;height:20" coordorigin="4885,10744" coordsize="10,20" path="m4885,10763l4895,10763,4895,10744,4885,10744,4885,10763xe" filled="true" fillcolor="#000000" stroked="false">
                <v:path arrowok="t"/>
                <v:fill type="solid"/>
              </v:shape>
            </v:group>
            <v:group style="position:absolute;left:4885;top:10763;width:10;height:20" coordorigin="4885,10763" coordsize="10,20">
              <v:shape style="position:absolute;left:4885;top:10763;width:10;height:20" coordorigin="4885,10763" coordsize="10,20" path="m4885,10782l4895,10782,4895,10763,4885,10763,4885,10782xe" filled="true" fillcolor="#000000" stroked="false">
                <v:path arrowok="t"/>
                <v:fill type="solid"/>
              </v:shape>
            </v:group>
            <v:group style="position:absolute;left:4885;top:10782;width:10;height:20" coordorigin="4885,10782" coordsize="10,20">
              <v:shape style="position:absolute;left:4885;top:10782;width:10;height:20" coordorigin="4885,10782" coordsize="10,20" path="m4885,10801l4895,10801,4895,10782,4885,10782,4885,10801xe" filled="true" fillcolor="#000000" stroked="false">
                <v:path arrowok="t"/>
                <v:fill type="solid"/>
              </v:shape>
            </v:group>
            <v:group style="position:absolute;left:4885;top:10801;width:10;height:20" coordorigin="4885,10801" coordsize="10,20">
              <v:shape style="position:absolute;left:4885;top:10801;width:10;height:20" coordorigin="4885,10801" coordsize="10,20" path="m4885,10821l4895,10821,4895,10801,4885,10801,4885,10821xe" filled="true" fillcolor="#000000" stroked="false">
                <v:path arrowok="t"/>
                <v:fill type="solid"/>
              </v:shape>
            </v:group>
            <v:group style="position:absolute;left:4885;top:10821;width:10;height:20" coordorigin="4885,10821" coordsize="10,20">
              <v:shape style="position:absolute;left:4885;top:10821;width:10;height:20" coordorigin="4885,10821" coordsize="10,20" path="m4885,10840l4895,10840,4895,10821,4885,10821,4885,10840xe" filled="true" fillcolor="#000000" stroked="false">
                <v:path arrowok="t"/>
                <v:fill type="solid"/>
              </v:shape>
            </v:group>
            <v:group style="position:absolute;left:4885;top:10840;width:10;height:20" coordorigin="4885,10840" coordsize="10,20">
              <v:shape style="position:absolute;left:4885;top:10840;width:10;height:20" coordorigin="4885,10840" coordsize="10,20" path="m4885,10859l4895,10859,4895,10840,4885,10840,4885,10859xe" filled="true" fillcolor="#000000" stroked="false">
                <v:path arrowok="t"/>
                <v:fill type="solid"/>
              </v:shape>
            </v:group>
            <w10:wrap type="none"/>
          </v:group>
        </w:pict>
      </w:r>
      <w:r>
        <w:rPr/>
        <w:pict>
          <v:group style="position:absolute;margin-left:79.704002pt;margin-top:542.950012pt;width:450.2pt;height:5.55pt;mso-position-horizontal-relative:page;mso-position-vertical-relative:page;z-index:-1288648" coordorigin="1594,10859" coordsize="9004,111">
            <v:shape style="position:absolute;left:1594;top:10859;width:3310;height:110" type="#_x0000_t75" stroked="false">
              <v:imagedata r:id="rId72" o:title=""/>
            </v:shape>
            <v:shape style="position:absolute;left:4880;top:10955;width:883;height:14" type="#_x0000_t75" stroked="false">
              <v:imagedata r:id="rId64" o:title=""/>
            </v:shape>
            <v:shape style="position:absolute;left:5749;top:10955;width:2432;height:14" type="#_x0000_t75" stroked="false">
              <v:imagedata r:id="rId48" o:title=""/>
            </v:shape>
            <v:shape style="position:absolute;left:8166;top:10960;width:2432;height:10" type="#_x0000_t75" stroked="false">
              <v:imagedata r:id="rId48" o:title=""/>
            </v:shape>
            <w10:wrap type="none"/>
          </v:group>
        </w:pict>
      </w:r>
      <w:r>
        <w:rPr/>
        <w:pict>
          <v:group style="position:absolute;margin-left:79.704002pt;margin-top:562.269958pt;width:450.2pt;height:.5pt;mso-position-horizontal-relative:page;mso-position-vertical-relative:page;z-index:-1288624" coordorigin="1594,11245" coordsize="9004,10">
            <v:shape style="position:absolute;left:1594;top:11245;width:3291;height:10" type="#_x0000_t75" stroked="false">
              <v:imagedata r:id="rId60" o:title=""/>
            </v:shape>
            <v:shape style="position:absolute;left:4880;top:11245;width:874;height:10" type="#_x0000_t75" stroked="false">
              <v:imagedata r:id="rId73" o:title=""/>
            </v:shape>
            <v:shape style="position:absolute;left:5749;top:11245;width:2422;height:10" type="#_x0000_t75" stroked="false">
              <v:imagedata r:id="rId62" o:title=""/>
            </v:shape>
            <v:shape style="position:absolute;left:8166;top:11245;width:2432;height:10" type="#_x0000_t75" stroked="false">
              <v:imagedata r:id="rId46" o:title=""/>
            </v:shape>
            <w10:wrap type="none"/>
          </v:group>
        </w:pict>
      </w:r>
      <w:r>
        <w:rPr/>
        <w:pict>
          <v:group style="position:absolute;margin-left:79.704002pt;margin-top:574.630005pt;width:450.2pt;height:.5pt;mso-position-horizontal-relative:page;mso-position-vertical-relative:page;z-index:-1288600" coordorigin="1594,11493" coordsize="9004,10">
            <v:shape style="position:absolute;left:1594;top:11493;width:3291;height:10" type="#_x0000_t75" stroked="false">
              <v:imagedata r:id="rId60" o:title=""/>
            </v:shape>
            <v:shape style="position:absolute;left:4880;top:11493;width:874;height:10" type="#_x0000_t75" stroked="false">
              <v:imagedata r:id="rId61" o:title=""/>
            </v:shape>
            <v:shape style="position:absolute;left:5749;top:11493;width:2422;height:10" type="#_x0000_t75" stroked="false">
              <v:imagedata r:id="rId62" o:title=""/>
            </v:shape>
            <v:shape style="position:absolute;left:8166;top:11493;width:2432;height:10" type="#_x0000_t75" stroked="false">
              <v:imagedata r:id="rId46" o:title=""/>
            </v:shape>
            <w10:wrap type="none"/>
          </v:group>
        </w:pict>
      </w:r>
      <w:r>
        <w:rPr/>
        <w:pict>
          <v:group style="position:absolute;margin-left:79.704002pt;margin-top:587.229980pt;width:450.2pt;height:.5pt;mso-position-horizontal-relative:page;mso-position-vertical-relative:page;z-index:-1288576" coordorigin="1594,11745" coordsize="9004,10">
            <v:shape style="position:absolute;left:1594;top:11745;width:3291;height:10" type="#_x0000_t75" stroked="false">
              <v:imagedata r:id="rId60" o:title=""/>
            </v:shape>
            <v:shape style="position:absolute;left:4880;top:11745;width:874;height:10" type="#_x0000_t75" stroked="false">
              <v:imagedata r:id="rId69" o:title=""/>
            </v:shape>
            <v:shape style="position:absolute;left:5749;top:11745;width:2422;height:10" type="#_x0000_t75" stroked="false">
              <v:imagedata r:id="rId67" o:title=""/>
            </v:shape>
            <v:shape style="position:absolute;left:8166;top:11745;width:2432;height:10" type="#_x0000_t75" stroked="false">
              <v:imagedata r:id="rId48" o:title=""/>
            </v:shape>
            <w10:wrap type="none"/>
          </v:group>
        </w:pict>
      </w:r>
      <w:r>
        <w:rPr/>
        <w:pict>
          <v:group style="position:absolute;margin-left:79.704002pt;margin-top:601.390015pt;width:450.2pt;height:.5pt;mso-position-horizontal-relative:page;mso-position-vertical-relative:page;z-index:-1288552" coordorigin="1594,12028" coordsize="9004,10">
            <v:shape style="position:absolute;left:1594;top:12028;width:3291;height:10" type="#_x0000_t75" stroked="false">
              <v:imagedata r:id="rId60" o:title=""/>
            </v:shape>
            <v:shape style="position:absolute;left:4880;top:12028;width:874;height:10" type="#_x0000_t75" stroked="false">
              <v:imagedata r:id="rId69" o:title=""/>
            </v:shape>
            <v:shape style="position:absolute;left:5749;top:12028;width:2422;height:10" type="#_x0000_t75" stroked="false">
              <v:imagedata r:id="rId67" o:title=""/>
            </v:shape>
            <v:shape style="position:absolute;left:8166;top:12028;width:2432;height:10" type="#_x0000_t75" stroked="false">
              <v:imagedata r:id="rId48" o:title=""/>
            </v:shape>
            <w10:wrap type="none"/>
          </v:group>
        </w:pict>
      </w:r>
      <w:r>
        <w:rPr/>
        <w:pict>
          <v:group style="position:absolute;margin-left:79.704002pt;margin-top:615.669983pt;width:450.2pt;height:.5pt;mso-position-horizontal-relative:page;mso-position-vertical-relative:page;z-index:-1288528" coordorigin="1594,12313" coordsize="9004,10">
            <v:shape style="position:absolute;left:1594;top:12313;width:3291;height:10" type="#_x0000_t75" stroked="false">
              <v:imagedata r:id="rId60" o:title=""/>
            </v:shape>
            <v:shape style="position:absolute;left:4880;top:12313;width:874;height:10" type="#_x0000_t75" stroked="false">
              <v:imagedata r:id="rId69" o:title=""/>
            </v:shape>
            <v:shape style="position:absolute;left:5749;top:12313;width:2422;height:10" type="#_x0000_t75" stroked="false">
              <v:imagedata r:id="rId67" o:title=""/>
            </v:shape>
            <v:shape style="position:absolute;left:8166;top:12313;width:2432;height:10" type="#_x0000_t75" stroked="false">
              <v:imagedata r:id="rId48" o:title=""/>
            </v:shape>
            <w10:wrap type="none"/>
          </v:group>
        </w:pict>
      </w:r>
      <w:r>
        <w:rPr/>
        <w:pict>
          <v:group style="position:absolute;margin-left:79.704002pt;margin-top:624.819946pt;width:450.2pt;height:14.2pt;mso-position-horizontal-relative:page;mso-position-vertical-relative:page;z-index:-1288504" coordorigin="1594,12496" coordsize="9004,284">
            <v:shape style="position:absolute;left:1594;top:12496;width:3310;height:110" type="#_x0000_t75" stroked="false">
              <v:imagedata r:id="rId57" o:title=""/>
            </v:shape>
            <v:shape style="position:absolute;left:4880;top:12592;width:883;height:14" type="#_x0000_t75" stroked="false">
              <v:imagedata r:id="rId58" o:title=""/>
            </v:shape>
            <v:shape style="position:absolute;left:5749;top:12592;width:2432;height:14" type="#_x0000_t75" stroked="false">
              <v:imagedata r:id="rId59" o:title=""/>
            </v:shape>
            <v:shape style="position:absolute;left:8166;top:12597;width:2432;height:10" type="#_x0000_t75" stroked="false">
              <v:imagedata r:id="rId48" o:title=""/>
            </v:shape>
            <v:group style="position:absolute;left:4885;top:12607;width:10;height:20" coordorigin="4885,12607" coordsize="10,20">
              <v:shape style="position:absolute;left:4885;top:12607;width:10;height:20" coordorigin="4885,12607" coordsize="10,20" path="m4885,12626l4895,12626,4895,12607,4885,12607,4885,12626xe" filled="true" fillcolor="#000000" stroked="false">
                <v:path arrowok="t"/>
                <v:fill type="solid"/>
              </v:shape>
            </v:group>
            <v:group style="position:absolute;left:4885;top:12626;width:10;height:20" coordorigin="4885,12626" coordsize="10,20">
              <v:shape style="position:absolute;left:4885;top:12626;width:10;height:20" coordorigin="4885,12626" coordsize="10,20" path="m4885,12645l4895,12645,4895,12626,4885,12626,4885,12645xe" filled="true" fillcolor="#000000" stroked="false">
                <v:path arrowok="t"/>
                <v:fill type="solid"/>
              </v:shape>
            </v:group>
            <v:group style="position:absolute;left:4885;top:12645;width:10;height:20" coordorigin="4885,12645" coordsize="10,20">
              <v:shape style="position:absolute;left:4885;top:12645;width:10;height:20" coordorigin="4885,12645" coordsize="10,20" path="m4885,12664l4895,12664,4895,12645,4885,12645,4885,12664xe" filled="true" fillcolor="#000000" stroked="false">
                <v:path arrowok="t"/>
                <v:fill type="solid"/>
              </v:shape>
            </v:group>
            <v:group style="position:absolute;left:4885;top:12664;width:10;height:20" coordorigin="4885,12664" coordsize="10,20">
              <v:shape style="position:absolute;left:4885;top:12664;width:10;height:20" coordorigin="4885,12664" coordsize="10,20" path="m4885,12684l4895,12684,4895,12664,4885,12664,4885,12684xe" filled="true" fillcolor="#000000" stroked="false">
                <v:path arrowok="t"/>
                <v:fill type="solid"/>
              </v:shape>
            </v:group>
            <v:group style="position:absolute;left:4885;top:12684;width:10;height:20" coordorigin="4885,12684" coordsize="10,20">
              <v:shape style="position:absolute;left:4885;top:12684;width:10;height:20" coordorigin="4885,12684" coordsize="10,20" path="m4885,12703l4895,12703,4895,12684,4885,12684,4885,12703xe" filled="true" fillcolor="#000000" stroked="false">
                <v:path arrowok="t"/>
                <v:fill type="solid"/>
              </v:shape>
            </v:group>
            <v:group style="position:absolute;left:4885;top:12703;width:10;height:20" coordorigin="4885,12703" coordsize="10,20">
              <v:shape style="position:absolute;left:4885;top:12703;width:10;height:20" coordorigin="4885,12703" coordsize="10,20" path="m4885,12722l4895,12722,4895,12703,4885,12703,4885,12722xe" filled="true" fillcolor="#000000" stroked="false">
                <v:path arrowok="t"/>
                <v:fill type="solid"/>
              </v:shape>
            </v:group>
            <v:group style="position:absolute;left:4885;top:12722;width:10;height:20" coordorigin="4885,12722" coordsize="10,20">
              <v:shape style="position:absolute;left:4885;top:12722;width:10;height:20" coordorigin="4885,12722" coordsize="10,20" path="m4885,12741l4895,12741,4895,12722,4885,12722,4885,12741xe" filled="true" fillcolor="#000000" stroked="false">
                <v:path arrowok="t"/>
                <v:fill type="solid"/>
              </v:shape>
            </v:group>
            <v:group style="position:absolute;left:4885;top:12741;width:10;height:20" coordorigin="4885,12741" coordsize="10,20">
              <v:shape style="position:absolute;left:4885;top:12741;width:10;height:20" coordorigin="4885,12741" coordsize="10,20" path="m4885,12760l4895,12760,4895,12741,4885,12741,4885,12760xe" filled="true" fillcolor="#000000" stroked="false">
                <v:path arrowok="t"/>
                <v:fill type="solid"/>
              </v:shape>
            </v:group>
            <v:group style="position:absolute;left:4885;top:12760;width:10;height:20" coordorigin="4885,12760" coordsize="10,20">
              <v:shape style="position:absolute;left:4885;top:12760;width:10;height:20" coordorigin="4885,12760" coordsize="10,20" path="m4885,12780l4895,12780,4895,12760,4885,12760,4885,12780xe" filled="true" fillcolor="#000000" stroked="false">
                <v:path arrowok="t"/>
                <v:fill type="solid"/>
              </v:shape>
            </v:group>
            <w10:wrap type="none"/>
          </v:group>
        </w:pict>
      </w:r>
      <w:r>
        <w:rPr/>
        <w:pict>
          <v:group style="position:absolute;margin-left:79.704002pt;margin-top:638.980042pt;width:450.2pt;height:5.55pt;mso-position-horizontal-relative:page;mso-position-vertical-relative:page;z-index:-1288480" coordorigin="1594,12780" coordsize="9004,111">
            <v:shape style="position:absolute;left:1594;top:12780;width:3310;height:110" type="#_x0000_t75" stroked="false">
              <v:imagedata r:id="rId57" o:title=""/>
            </v:shape>
            <v:shape style="position:absolute;left:4880;top:12876;width:883;height:14" type="#_x0000_t75" stroked="false">
              <v:imagedata r:id="rId58" o:title=""/>
            </v:shape>
            <v:shape style="position:absolute;left:5749;top:12876;width:2432;height:14" type="#_x0000_t75" stroked="false">
              <v:imagedata r:id="rId59" o:title=""/>
            </v:shape>
            <v:shape style="position:absolute;left:8166;top:12880;width:2432;height:10" type="#_x0000_t75" stroked="false">
              <v:imagedata r:id="rId46" o:title=""/>
            </v:shape>
            <w10:wrap type="none"/>
          </v:group>
        </w:pict>
      </w:r>
      <w:r>
        <w:rPr/>
        <w:pict>
          <v:group style="position:absolute;margin-left:79.704002pt;margin-top:658.299988pt;width:450.2pt;height:.5pt;mso-position-horizontal-relative:page;mso-position-vertical-relative:page;z-index:-1288456" coordorigin="1594,13166" coordsize="9004,10">
            <v:shape style="position:absolute;left:1594;top:13166;width:3291;height:10" type="#_x0000_t75" stroked="false">
              <v:imagedata r:id="rId60" o:title=""/>
            </v:shape>
            <v:shape style="position:absolute;left:4880;top:13166;width:874;height:10" type="#_x0000_t75" stroked="false">
              <v:imagedata r:id="rId61" o:title=""/>
            </v:shape>
            <v:shape style="position:absolute;left:5749;top:13166;width:2422;height:10" type="#_x0000_t75" stroked="false">
              <v:imagedata r:id="rId62" o:title=""/>
            </v:shape>
            <v:shape style="position:absolute;left:8166;top:13166;width:2432;height:10" type="#_x0000_t75" stroked="false">
              <v:imagedata r:id="rId46" o:title=""/>
            </v:shape>
            <w10:wrap type="none"/>
          </v:group>
        </w:pict>
      </w:r>
    </w:p>
    <w:p>
      <w:pPr>
        <w:spacing w:before="36"/>
        <w:ind w:left="26" w:right="1" w:firstLine="0"/>
        <w:jc w:val="center"/>
        <w:rPr>
          <w:rFonts w:ascii="新宋体" w:hAnsi="新宋体" w:cs="新宋体" w:eastAsia="新宋体" w:hint="default"/>
          <w:sz w:val="21"/>
          <w:szCs w:val="21"/>
        </w:rPr>
      </w:pPr>
      <w:r>
        <w:rPr>
          <w:rFonts w:ascii="新宋体" w:hAnsi="新宋体" w:cs="新宋体" w:eastAsia="新宋体" w:hint="default"/>
          <w:b/>
          <w:bCs/>
          <w:sz w:val="21"/>
          <w:szCs w:val="21"/>
        </w:rPr>
        <w:t>合并资产负债表（续）</w:t>
      </w:r>
      <w:r>
        <w:rPr>
          <w:rFonts w:ascii="新宋体" w:hAnsi="新宋体" w:cs="新宋体" w:eastAsia="新宋体" w:hint="default"/>
          <w:sz w:val="21"/>
          <w:szCs w:val="21"/>
        </w:rPr>
      </w:r>
    </w:p>
    <w:p>
      <w:pPr>
        <w:tabs>
          <w:tab w:pos="3842" w:val="left" w:leader="none"/>
          <w:tab w:pos="7486" w:val="left" w:leader="none"/>
        </w:tabs>
        <w:spacing w:before="70"/>
        <w:ind w:left="59" w:right="0" w:firstLine="0"/>
        <w:jc w:val="center"/>
        <w:rPr>
          <w:rFonts w:ascii="新宋体" w:hAnsi="新宋体" w:cs="新宋体" w:eastAsia="新宋体" w:hint="default"/>
          <w:sz w:val="18"/>
          <w:szCs w:val="18"/>
        </w:rPr>
      </w:pPr>
      <w:r>
        <w:rPr/>
        <w:pict>
          <v:group style="position:absolute;margin-left:79.704002pt;margin-top:32.731766pt;width:450.2pt;height:.5pt;mso-position-horizontal-relative:page;mso-position-vertical-relative:paragraph;z-index:-1289128" coordorigin="1594,655" coordsize="9004,10">
            <v:shape style="position:absolute;left:1594;top:655;width:3291;height:10" type="#_x0000_t75" stroked="false">
              <v:imagedata r:id="rId60" o:title=""/>
            </v:shape>
            <v:shape style="position:absolute;left:4880;top:655;width:874;height:10" type="#_x0000_t75" stroked="false">
              <v:imagedata r:id="rId69" o:title=""/>
            </v:shape>
            <v:shape style="position:absolute;left:5749;top:655;width:2422;height:10" type="#_x0000_t75" stroked="false">
              <v:imagedata r:id="rId67" o:title=""/>
            </v:shape>
            <v:shape style="position:absolute;left:8166;top:655;width:2432;height:10" type="#_x0000_t75" stroked="false">
              <v:imagedata r:id="rId48" o:title=""/>
            </v:shape>
            <w10:wrap type="none"/>
          </v:group>
        </w:pict>
      </w:r>
      <w:r>
        <w:rPr/>
        <w:pict>
          <v:group style="position:absolute;margin-left:79.704002pt;margin-top:41.851784pt;width:450.2pt;height:65.650pt;mso-position-horizontal-relative:page;mso-position-vertical-relative:paragraph;z-index:-1289104" coordorigin="1594,837" coordsize="9004,1313">
            <v:shape style="position:absolute;left:1594;top:837;width:3310;height:110" type="#_x0000_t75" stroked="false">
              <v:imagedata r:id="rId57" o:title=""/>
            </v:shape>
            <v:shape style="position:absolute;left:4880;top:933;width:883;height:14" type="#_x0000_t75" stroked="false">
              <v:imagedata r:id="rId74" o:title=""/>
            </v:shape>
            <v:shape style="position:absolute;left:5749;top:933;width:2432;height:14" type="#_x0000_t75" stroked="false">
              <v:imagedata r:id="rId59" o:title=""/>
            </v:shape>
            <v:shape style="position:absolute;left:8166;top:938;width:2432;height:10" type="#_x0000_t75" stroked="false">
              <v:imagedata r:id="rId48" o:title=""/>
            </v:shape>
            <v:group style="position:absolute;left:4885;top:947;width:10;height:20" coordorigin="4885,947" coordsize="10,20">
              <v:shape style="position:absolute;left:4885;top:947;width:10;height:20" coordorigin="4885,947" coordsize="10,20" path="m4885,967l4895,967,4895,947,4885,947,4885,967xe" filled="true" fillcolor="#000000" stroked="false">
                <v:path arrowok="t"/>
                <v:fill type="solid"/>
              </v:shape>
            </v:group>
            <v:group style="position:absolute;left:4885;top:967;width:10;height:20" coordorigin="4885,967" coordsize="10,20">
              <v:shape style="position:absolute;left:4885;top:967;width:10;height:20" coordorigin="4885,967" coordsize="10,20" path="m4885,986l4895,986,4895,967,4885,967,4885,986xe" filled="true" fillcolor="#000000" stroked="false">
                <v:path arrowok="t"/>
                <v:fill type="solid"/>
              </v:shape>
            </v:group>
            <v:group style="position:absolute;left:4885;top:986;width:10;height:20" coordorigin="4885,986" coordsize="10,20">
              <v:shape style="position:absolute;left:4885;top:986;width:10;height:20" coordorigin="4885,986" coordsize="10,20" path="m4885,1005l4895,1005,4895,986,4885,986,4885,1005xe" filled="true" fillcolor="#000000" stroked="false">
                <v:path arrowok="t"/>
                <v:fill type="solid"/>
              </v:shape>
            </v:group>
            <v:group style="position:absolute;left:4885;top:1005;width:10;height:20" coordorigin="4885,1005" coordsize="10,20">
              <v:shape style="position:absolute;left:4885;top:1005;width:10;height:20" coordorigin="4885,1005" coordsize="10,20" path="m4885,1024l4895,1024,4895,1005,4885,1005,4885,1024xe" filled="true" fillcolor="#000000" stroked="false">
                <v:path arrowok="t"/>
                <v:fill type="solid"/>
              </v:shape>
            </v:group>
            <v:group style="position:absolute;left:4885;top:1024;width:10;height:20" coordorigin="4885,1024" coordsize="10,20">
              <v:shape style="position:absolute;left:4885;top:1024;width:10;height:20" coordorigin="4885,1024" coordsize="10,20" path="m4885,1043l4895,1043,4895,1024,4885,1024,4885,1043xe" filled="true" fillcolor="#000000" stroked="false">
                <v:path arrowok="t"/>
                <v:fill type="solid"/>
              </v:shape>
            </v:group>
            <v:group style="position:absolute;left:4885;top:1043;width:10;height:20" coordorigin="4885,1043" coordsize="10,20">
              <v:shape style="position:absolute;left:4885;top:1043;width:10;height:20" coordorigin="4885,1043" coordsize="10,20" path="m4885,1063l4895,1063,4895,1043,4885,1043,4885,1063xe" filled="true" fillcolor="#000000" stroked="false">
                <v:path arrowok="t"/>
                <v:fill type="solid"/>
              </v:shape>
            </v:group>
            <v:group style="position:absolute;left:4885;top:1063;width:10;height:20" coordorigin="4885,1063" coordsize="10,20">
              <v:shape style="position:absolute;left:4885;top:1063;width:10;height:20" coordorigin="4885,1063" coordsize="10,20" path="m4885,1082l4895,1082,4895,1063,4885,1063,4885,1082xe" filled="true" fillcolor="#000000" stroked="false">
                <v:path arrowok="t"/>
                <v:fill type="solid"/>
              </v:shape>
            </v:group>
            <v:group style="position:absolute;left:4885;top:1082;width:10;height:20" coordorigin="4885,1082" coordsize="10,20">
              <v:shape style="position:absolute;left:4885;top:1082;width:10;height:20" coordorigin="4885,1082" coordsize="10,20" path="m4885,1101l4895,1101,4895,1082,4885,1082,4885,1101xe" filled="true" fillcolor="#000000" stroked="false">
                <v:path arrowok="t"/>
                <v:fill type="solid"/>
              </v:shape>
            </v:group>
            <v:group style="position:absolute;left:4885;top:1101;width:10;height:20" coordorigin="4885,1101" coordsize="10,20">
              <v:shape style="position:absolute;left:4885;top:1101;width:10;height:20" coordorigin="4885,1101" coordsize="10,20" path="m4885,1120l4895,1120,4895,1101,4885,1101,4885,1120xe" filled="true" fillcolor="#000000" stroked="false">
                <v:path arrowok="t"/>
                <v:fill type="solid"/>
              </v:shape>
              <v:shape style="position:absolute;left:1594;top:1120;width:3310;height:110" type="#_x0000_t75" stroked="false">
                <v:imagedata r:id="rId57" o:title=""/>
              </v:shape>
              <v:shape style="position:absolute;left:4880;top:1216;width:883;height:14" type="#_x0000_t75" stroked="false">
                <v:imagedata r:id="rId58" o:title=""/>
              </v:shape>
              <v:shape style="position:absolute;left:5749;top:1216;width:2432;height:14" type="#_x0000_t75" stroked="false">
                <v:imagedata r:id="rId59" o:title=""/>
              </v:shape>
              <v:shape style="position:absolute;left:8166;top:1221;width:2432;height:10" type="#_x0000_t75" stroked="false">
                <v:imagedata r:id="rId48" o:title=""/>
              </v:shape>
            </v:group>
            <v:group style="position:absolute;left:4885;top:1231;width:10;height:20" coordorigin="4885,1231" coordsize="10,20">
              <v:shape style="position:absolute;left:4885;top:1231;width:10;height:20" coordorigin="4885,1231" coordsize="10,20" path="m4885,1250l4895,1250,4895,1231,4885,1231,4885,1250xe" filled="true" fillcolor="#000000" stroked="false">
                <v:path arrowok="t"/>
                <v:fill type="solid"/>
              </v:shape>
            </v:group>
            <v:group style="position:absolute;left:4885;top:1250;width:10;height:20" coordorigin="4885,1250" coordsize="10,20">
              <v:shape style="position:absolute;left:4885;top:1250;width:10;height:20" coordorigin="4885,1250" coordsize="10,20" path="m4885,1269l4895,1269,4895,1250,4885,1250,4885,1269xe" filled="true" fillcolor="#000000" stroked="false">
                <v:path arrowok="t"/>
                <v:fill type="solid"/>
              </v:shape>
            </v:group>
            <v:group style="position:absolute;left:4885;top:1269;width:10;height:20" coordorigin="4885,1269" coordsize="10,20">
              <v:shape style="position:absolute;left:4885;top:1269;width:10;height:20" coordorigin="4885,1269" coordsize="10,20" path="m4885,1288l4895,1288,4895,1269,4885,1269,4885,1288xe" filled="true" fillcolor="#000000" stroked="false">
                <v:path arrowok="t"/>
                <v:fill type="solid"/>
              </v:shape>
            </v:group>
            <v:group style="position:absolute;left:4885;top:1288;width:10;height:20" coordorigin="4885,1288" coordsize="10,20">
              <v:shape style="position:absolute;left:4885;top:1288;width:10;height:20" coordorigin="4885,1288" coordsize="10,20" path="m4885,1307l4895,1307,4895,1288,4885,1288,4885,1307xe" filled="true" fillcolor="#000000" stroked="false">
                <v:path arrowok="t"/>
                <v:fill type="solid"/>
              </v:shape>
            </v:group>
            <v:group style="position:absolute;left:4885;top:1307;width:10;height:20" coordorigin="4885,1307" coordsize="10,20">
              <v:shape style="position:absolute;left:4885;top:1307;width:10;height:20" coordorigin="4885,1307" coordsize="10,20" path="m4885,1327l4895,1327,4895,1307,4885,1307,4885,1327xe" filled="true" fillcolor="#000000" stroked="false">
                <v:path arrowok="t"/>
                <v:fill type="solid"/>
              </v:shape>
            </v:group>
            <v:group style="position:absolute;left:4885;top:1327;width:10;height:20" coordorigin="4885,1327" coordsize="10,20">
              <v:shape style="position:absolute;left:4885;top:1327;width:10;height:20" coordorigin="4885,1327" coordsize="10,20" path="m4885,1346l4895,1346,4895,1327,4885,1327,4885,1346xe" filled="true" fillcolor="#000000" stroked="false">
                <v:path arrowok="t"/>
                <v:fill type="solid"/>
              </v:shape>
            </v:group>
            <v:group style="position:absolute;left:4885;top:1346;width:10;height:20" coordorigin="4885,1346" coordsize="10,20">
              <v:shape style="position:absolute;left:4885;top:1346;width:10;height:20" coordorigin="4885,1346" coordsize="10,20" path="m4885,1365l4895,1365,4895,1346,4885,1346,4885,1365xe" filled="true" fillcolor="#000000" stroked="false">
                <v:path arrowok="t"/>
                <v:fill type="solid"/>
              </v:shape>
            </v:group>
            <v:group style="position:absolute;left:4885;top:1365;width:10;height:20" coordorigin="4885,1365" coordsize="10,20">
              <v:shape style="position:absolute;left:4885;top:1365;width:10;height:20" coordorigin="4885,1365" coordsize="10,20" path="m4885,1384l4895,1384,4895,1365,4885,1365,4885,1384xe" filled="true" fillcolor="#000000" stroked="false">
                <v:path arrowok="t"/>
                <v:fill type="solid"/>
              </v:shape>
              <v:shape style="position:absolute;left:1594;top:1384;width:3310;height:103" type="#_x0000_t75" stroked="false">
                <v:imagedata r:id="rId70" o:title=""/>
              </v:shape>
              <v:shape style="position:absolute;left:4880;top:1478;width:874;height:10" type="#_x0000_t75" stroked="false">
                <v:imagedata r:id="rId66" o:title=""/>
              </v:shape>
              <v:shape style="position:absolute;left:5749;top:1478;width:2422;height:10" type="#_x0000_t75" stroked="false">
                <v:imagedata r:id="rId67" o:title=""/>
              </v:shape>
              <v:shape style="position:absolute;left:8166;top:1478;width:2432;height:10" type="#_x0000_t75" stroked="false">
                <v:imagedata r:id="rId48" o:title=""/>
              </v:shape>
            </v:group>
            <v:group style="position:absolute;left:4885;top:1487;width:10;height:20" coordorigin="4885,1487" coordsize="10,20">
              <v:shape style="position:absolute;left:4885;top:1487;width:10;height:20" coordorigin="4885,1487" coordsize="10,20" path="m4885,1507l4895,1507,4895,1487,4885,1487,4885,1507xe" filled="true" fillcolor="#000000" stroked="false">
                <v:path arrowok="t"/>
                <v:fill type="solid"/>
              </v:shape>
            </v:group>
            <v:group style="position:absolute;left:4885;top:1507;width:10;height:20" coordorigin="4885,1507" coordsize="10,20">
              <v:shape style="position:absolute;left:4885;top:1507;width:10;height:20" coordorigin="4885,1507" coordsize="10,20" path="m4885,1526l4895,1526,4895,1507,4885,1507,4885,1526xe" filled="true" fillcolor="#000000" stroked="false">
                <v:path arrowok="t"/>
                <v:fill type="solid"/>
              </v:shape>
            </v:group>
            <v:group style="position:absolute;left:4885;top:1526;width:10;height:20" coordorigin="4885,1526" coordsize="10,20">
              <v:shape style="position:absolute;left:4885;top:1526;width:10;height:20" coordorigin="4885,1526" coordsize="10,20" path="m4885,1545l4895,1545,4895,1526,4885,1526,4885,1545xe" filled="true" fillcolor="#000000" stroked="false">
                <v:path arrowok="t"/>
                <v:fill type="solid"/>
              </v:shape>
            </v:group>
            <v:group style="position:absolute;left:4885;top:1545;width:10;height:20" coordorigin="4885,1545" coordsize="10,20">
              <v:shape style="position:absolute;left:4885;top:1545;width:10;height:20" coordorigin="4885,1545" coordsize="10,20" path="m4885,1564l4895,1564,4895,1545,4885,1545,4885,1564xe" filled="true" fillcolor="#000000" stroked="false">
                <v:path arrowok="t"/>
                <v:fill type="solid"/>
              </v:shape>
            </v:group>
            <v:group style="position:absolute;left:4885;top:1564;width:10;height:20" coordorigin="4885,1564" coordsize="10,20">
              <v:shape style="position:absolute;left:4885;top:1564;width:10;height:20" coordorigin="4885,1564" coordsize="10,20" path="m4885,1583l4895,1583,4895,1564,4885,1564,4885,1583xe" filled="true" fillcolor="#000000" stroked="false">
                <v:path arrowok="t"/>
                <v:fill type="solid"/>
              </v:shape>
            </v:group>
            <v:group style="position:absolute;left:4885;top:1583;width:10;height:20" coordorigin="4885,1583" coordsize="10,20">
              <v:shape style="position:absolute;left:4885;top:1583;width:10;height:20" coordorigin="4885,1583" coordsize="10,20" path="m4885,1603l4895,1603,4895,1583,4885,1583,4885,1603xe" filled="true" fillcolor="#000000" stroked="false">
                <v:path arrowok="t"/>
                <v:fill type="solid"/>
              </v:shape>
            </v:group>
            <v:group style="position:absolute;left:4885;top:1603;width:10;height:20" coordorigin="4885,1603" coordsize="10,20">
              <v:shape style="position:absolute;left:4885;top:1603;width:10;height:20" coordorigin="4885,1603" coordsize="10,20" path="m4885,1622l4895,1622,4895,1603,4885,1603,4885,1622xe" filled="true" fillcolor="#000000" stroked="false">
                <v:path arrowok="t"/>
                <v:fill type="solid"/>
              </v:shape>
            </v:group>
            <v:group style="position:absolute;left:4885;top:1622;width:10;height:20" coordorigin="4885,1622" coordsize="10,20">
              <v:shape style="position:absolute;left:4885;top:1622;width:10;height:20" coordorigin="4885,1622" coordsize="10,20" path="m4885,1641l4895,1641,4895,1622,4885,1622,4885,1641xe" filled="true" fillcolor="#000000" stroked="false">
                <v:path arrowok="t"/>
                <v:fill type="solid"/>
              </v:shape>
              <v:shape style="position:absolute;left:1594;top:1641;width:3310;height:101" type="#_x0000_t75" stroked="false">
                <v:imagedata r:id="rId75" o:title=""/>
              </v:shape>
              <v:shape style="position:absolute;left:4880;top:1732;width:874;height:10" type="#_x0000_t75" stroked="false">
                <v:imagedata r:id="rId69" o:title=""/>
              </v:shape>
              <v:shape style="position:absolute;left:5749;top:1732;width:2422;height:10" type="#_x0000_t75" stroked="false">
                <v:imagedata r:id="rId67" o:title=""/>
              </v:shape>
              <v:shape style="position:absolute;left:8166;top:1732;width:2432;height:10" type="#_x0000_t75" stroked="false">
                <v:imagedata r:id="rId48" o:title=""/>
              </v:shape>
            </v:group>
            <v:group style="position:absolute;left:4885;top:1742;width:10;height:20" coordorigin="4885,1742" coordsize="10,20">
              <v:shape style="position:absolute;left:4885;top:1742;width:10;height:20" coordorigin="4885,1742" coordsize="10,20" path="m4885,1761l4895,1761,4895,1742,4885,1742,4885,1761xe" filled="true" fillcolor="#000000" stroked="false">
                <v:path arrowok="t"/>
                <v:fill type="solid"/>
              </v:shape>
            </v:group>
            <v:group style="position:absolute;left:4885;top:1761;width:10;height:20" coordorigin="4885,1761" coordsize="10,20">
              <v:shape style="position:absolute;left:4885;top:1761;width:10;height:20" coordorigin="4885,1761" coordsize="10,20" path="m4885,1780l4895,1780,4895,1761,4885,1761,4885,1780xe" filled="true" fillcolor="#000000" stroked="false">
                <v:path arrowok="t"/>
                <v:fill type="solid"/>
              </v:shape>
            </v:group>
            <v:group style="position:absolute;left:4885;top:1780;width:10;height:20" coordorigin="4885,1780" coordsize="10,20">
              <v:shape style="position:absolute;left:4885;top:1780;width:10;height:20" coordorigin="4885,1780" coordsize="10,20" path="m4885,1799l4895,1799,4895,1780,4885,1780,4885,1799xe" filled="true" fillcolor="#000000" stroked="false">
                <v:path arrowok="t"/>
                <v:fill type="solid"/>
              </v:shape>
            </v:group>
            <v:group style="position:absolute;left:4885;top:1799;width:10;height:20" coordorigin="4885,1799" coordsize="10,20">
              <v:shape style="position:absolute;left:4885;top:1799;width:10;height:20" coordorigin="4885,1799" coordsize="10,20" path="m4885,1819l4895,1819,4895,1799,4885,1799,4885,1819xe" filled="true" fillcolor="#000000" stroked="false">
                <v:path arrowok="t"/>
                <v:fill type="solid"/>
              </v:shape>
            </v:group>
            <v:group style="position:absolute;left:4885;top:1819;width:10;height:20" coordorigin="4885,1819" coordsize="10,20">
              <v:shape style="position:absolute;left:4885;top:1819;width:10;height:20" coordorigin="4885,1819" coordsize="10,20" path="m4885,1838l4895,1838,4895,1819,4885,1819,4885,1838xe" filled="true" fillcolor="#000000" stroked="false">
                <v:path arrowok="t"/>
                <v:fill type="solid"/>
              </v:shape>
            </v:group>
            <v:group style="position:absolute;left:4885;top:1838;width:10;height:20" coordorigin="4885,1838" coordsize="10,20">
              <v:shape style="position:absolute;left:4885;top:1838;width:10;height:20" coordorigin="4885,1838" coordsize="10,20" path="m4885,1857l4895,1857,4895,1838,4885,1838,4885,1857xe" filled="true" fillcolor="#000000" stroked="false">
                <v:path arrowok="t"/>
                <v:fill type="solid"/>
              </v:shape>
            </v:group>
            <v:group style="position:absolute;left:4885;top:1857;width:10;height:20" coordorigin="4885,1857" coordsize="10,20">
              <v:shape style="position:absolute;left:4885;top:1857;width:10;height:20" coordorigin="4885,1857" coordsize="10,20" path="m4885,1876l4895,1876,4895,1857,4885,1857,4885,1876xe" filled="true" fillcolor="#000000" stroked="false">
                <v:path arrowok="t"/>
                <v:fill type="solid"/>
              </v:shape>
            </v:group>
            <v:group style="position:absolute;left:4885;top:1876;width:10;height:20" coordorigin="4885,1876" coordsize="10,20">
              <v:shape style="position:absolute;left:4885;top:1876;width:10;height:20" coordorigin="4885,1876" coordsize="10,20" path="m4885,1895l4895,1895,4895,1876,4885,1876,4885,1895xe" filled="true" fillcolor="#000000" stroked="false">
                <v:path arrowok="t"/>
                <v:fill type="solid"/>
              </v:shape>
              <v:shape style="position:absolute;left:1594;top:1895;width:3310;height:101" type="#_x0000_t75" stroked="false">
                <v:imagedata r:id="rId71" o:title=""/>
              </v:shape>
              <v:shape style="position:absolute;left:4880;top:1987;width:874;height:10" type="#_x0000_t75" stroked="false">
                <v:imagedata r:id="rId69" o:title=""/>
              </v:shape>
              <v:shape style="position:absolute;left:5749;top:1987;width:2422;height:10" type="#_x0000_t75" stroked="false">
                <v:imagedata r:id="rId67" o:title=""/>
              </v:shape>
              <v:shape style="position:absolute;left:8166;top:1987;width:2432;height:10" type="#_x0000_t75" stroked="false">
                <v:imagedata r:id="rId48" o:title=""/>
              </v:shape>
            </v:group>
            <v:group style="position:absolute;left:4885;top:1996;width:10;height:20" coordorigin="4885,1996" coordsize="10,20">
              <v:shape style="position:absolute;left:4885;top:1996;width:10;height:20" coordorigin="4885,1996" coordsize="10,20" path="m4885,2015l4895,2015,4895,1996,4885,1996,4885,2015xe" filled="true" fillcolor="#000000" stroked="false">
                <v:path arrowok="t"/>
                <v:fill type="solid"/>
              </v:shape>
            </v:group>
            <v:group style="position:absolute;left:4885;top:2015;width:10;height:20" coordorigin="4885,2015" coordsize="10,20">
              <v:shape style="position:absolute;left:4885;top:2015;width:10;height:20" coordorigin="4885,2015" coordsize="10,20" path="m4885,2035l4895,2035,4895,2015,4885,2015,4885,2035xe" filled="true" fillcolor="#000000" stroked="false">
                <v:path arrowok="t"/>
                <v:fill type="solid"/>
              </v:shape>
            </v:group>
            <v:group style="position:absolute;left:4885;top:2035;width:10;height:20" coordorigin="4885,2035" coordsize="10,20">
              <v:shape style="position:absolute;left:4885;top:2035;width:10;height:20" coordorigin="4885,2035" coordsize="10,20" path="m4885,2054l4895,2054,4895,2035,4885,2035,4885,2054xe" filled="true" fillcolor="#000000" stroked="false">
                <v:path arrowok="t"/>
                <v:fill type="solid"/>
              </v:shape>
            </v:group>
            <v:group style="position:absolute;left:4885;top:2054;width:10;height:20" coordorigin="4885,2054" coordsize="10,20">
              <v:shape style="position:absolute;left:4885;top:2054;width:10;height:20" coordorigin="4885,2054" coordsize="10,20" path="m4885,2073l4895,2073,4895,2054,4885,2054,4885,2073xe" filled="true" fillcolor="#000000" stroked="false">
                <v:path arrowok="t"/>
                <v:fill type="solid"/>
              </v:shape>
            </v:group>
            <v:group style="position:absolute;left:4885;top:2073;width:10;height:20" coordorigin="4885,2073" coordsize="10,20">
              <v:shape style="position:absolute;left:4885;top:2073;width:10;height:20" coordorigin="4885,2073" coordsize="10,20" path="m4885,2092l4895,2092,4895,2073,4885,2073,4885,2092xe" filled="true" fillcolor="#000000" stroked="false">
                <v:path arrowok="t"/>
                <v:fill type="solid"/>
              </v:shape>
            </v:group>
            <v:group style="position:absolute;left:4885;top:2092;width:10;height:20" coordorigin="4885,2092" coordsize="10,20">
              <v:shape style="position:absolute;left:4885;top:2092;width:10;height:20" coordorigin="4885,2092" coordsize="10,20" path="m4885,2111l4895,2111,4895,2092,4885,2092,4885,2111xe" filled="true" fillcolor="#000000" stroked="false">
                <v:path arrowok="t"/>
                <v:fill type="solid"/>
              </v:shape>
            </v:group>
            <v:group style="position:absolute;left:4885;top:2111;width:10;height:20" coordorigin="4885,2111" coordsize="10,20">
              <v:shape style="position:absolute;left:4885;top:2111;width:10;height:20" coordorigin="4885,2111" coordsize="10,20" path="m4885,2131l4895,2131,4895,2111,4885,2111,4885,2131xe" filled="true" fillcolor="#000000" stroked="false">
                <v:path arrowok="t"/>
                <v:fill type="solid"/>
              </v:shape>
            </v:group>
            <v:group style="position:absolute;left:4885;top:2131;width:10;height:20" coordorigin="4885,2131" coordsize="10,20">
              <v:shape style="position:absolute;left:4885;top:2131;width:10;height:20" coordorigin="4885,2131" coordsize="10,20" path="m4885,2150l4895,2150,4895,2131,4885,2131,4885,2150xe" filled="true" fillcolor="#000000" stroked="false">
                <v:path arrowok="t"/>
                <v:fill type="solid"/>
              </v:shape>
            </v:group>
            <w10:wrap type="none"/>
          </v:group>
        </w:pict>
      </w:r>
      <w:r>
        <w:rPr/>
        <w:pict>
          <v:group style="position:absolute;margin-left:79.704002pt;margin-top:107.491783pt;width:450.2pt;height:40.7pt;mso-position-horizontal-relative:page;mso-position-vertical-relative:paragraph;z-index:-1289080" coordorigin="1594,2150" coordsize="9004,814">
            <v:shape style="position:absolute;left:1594;top:2150;width:3310;height:101" type="#_x0000_t75" stroked="false">
              <v:imagedata r:id="rId71" o:title=""/>
            </v:shape>
            <v:shape style="position:absolute;left:4880;top:2241;width:874;height:10" type="#_x0000_t75" stroked="false">
              <v:imagedata r:id="rId66" o:title=""/>
            </v:shape>
            <v:shape style="position:absolute;left:5749;top:2241;width:2422;height:10" type="#_x0000_t75" stroked="false">
              <v:imagedata r:id="rId67" o:title=""/>
            </v:shape>
            <v:shape style="position:absolute;left:8166;top:2241;width:2432;height:10" type="#_x0000_t75" stroked="false">
              <v:imagedata r:id="rId48" o:title=""/>
            </v:shape>
            <v:group style="position:absolute;left:4885;top:2251;width:10;height:20" coordorigin="4885,2251" coordsize="10,20">
              <v:shape style="position:absolute;left:4885;top:2251;width:10;height:20" coordorigin="4885,2251" coordsize="10,20" path="m4885,2270l4895,2270,4895,2251,4885,2251,4885,2270xe" filled="true" fillcolor="#000000" stroked="false">
                <v:path arrowok="t"/>
                <v:fill type="solid"/>
              </v:shape>
            </v:group>
            <v:group style="position:absolute;left:4885;top:2270;width:10;height:20" coordorigin="4885,2270" coordsize="10,20">
              <v:shape style="position:absolute;left:4885;top:2270;width:10;height:20" coordorigin="4885,2270" coordsize="10,20" path="m4885,2289l4895,2289,4895,2270,4885,2270,4885,2289xe" filled="true" fillcolor="#000000" stroked="false">
                <v:path arrowok="t"/>
                <v:fill type="solid"/>
              </v:shape>
            </v:group>
            <v:group style="position:absolute;left:4885;top:2289;width:10;height:20" coordorigin="4885,2289" coordsize="10,20">
              <v:shape style="position:absolute;left:4885;top:2289;width:10;height:20" coordorigin="4885,2289" coordsize="10,20" path="m4885,2308l4895,2308,4895,2289,4885,2289,4885,2308xe" filled="true" fillcolor="#000000" stroked="false">
                <v:path arrowok="t"/>
                <v:fill type="solid"/>
              </v:shape>
            </v:group>
            <v:group style="position:absolute;left:4885;top:2308;width:10;height:20" coordorigin="4885,2308" coordsize="10,20">
              <v:shape style="position:absolute;left:4885;top:2308;width:10;height:20" coordorigin="4885,2308" coordsize="10,20" path="m4885,2327l4895,2327,4895,2308,4885,2308,4885,2327xe" filled="true" fillcolor="#000000" stroked="false">
                <v:path arrowok="t"/>
                <v:fill type="solid"/>
              </v:shape>
            </v:group>
            <v:group style="position:absolute;left:4885;top:2327;width:10;height:20" coordorigin="4885,2327" coordsize="10,20">
              <v:shape style="position:absolute;left:4885;top:2327;width:10;height:20" coordorigin="4885,2327" coordsize="10,20" path="m4885,2347l4895,2347,4895,2327,4885,2327,4885,2347xe" filled="true" fillcolor="#000000" stroked="false">
                <v:path arrowok="t"/>
                <v:fill type="solid"/>
              </v:shape>
            </v:group>
            <v:group style="position:absolute;left:4885;top:2347;width:10;height:20" coordorigin="4885,2347" coordsize="10,20">
              <v:shape style="position:absolute;left:4885;top:2347;width:10;height:20" coordorigin="4885,2347" coordsize="10,20" path="m4885,2366l4895,2366,4895,2347,4885,2347,4885,2366xe" filled="true" fillcolor="#000000" stroked="false">
                <v:path arrowok="t"/>
                <v:fill type="solid"/>
              </v:shape>
            </v:group>
            <v:group style="position:absolute;left:4885;top:2366;width:10;height:20" coordorigin="4885,2366" coordsize="10,20">
              <v:shape style="position:absolute;left:4885;top:2366;width:10;height:20" coordorigin="4885,2366" coordsize="10,20" path="m4885,2385l4895,2385,4895,2366,4885,2366,4885,2385xe" filled="true" fillcolor="#000000" stroked="false">
                <v:path arrowok="t"/>
                <v:fill type="solid"/>
              </v:shape>
            </v:group>
            <v:group style="position:absolute;left:4885;top:2385;width:10;height:20" coordorigin="4885,2385" coordsize="10,20">
              <v:shape style="position:absolute;left:4885;top:2385;width:10;height:20" coordorigin="4885,2385" coordsize="10,20" path="m4885,2404l4895,2404,4895,2385,4885,2385,4885,2404xe" filled="true" fillcolor="#000000" stroked="false">
                <v:path arrowok="t"/>
                <v:fill type="solid"/>
              </v:shape>
              <v:shape style="position:absolute;left:1594;top:2404;width:3310;height:103" type="#_x0000_t75" stroked="false">
                <v:imagedata r:id="rId70" o:title=""/>
              </v:shape>
              <v:shape style="position:absolute;left:4880;top:2498;width:874;height:10" type="#_x0000_t75" stroked="false">
                <v:imagedata r:id="rId66" o:title=""/>
              </v:shape>
              <v:shape style="position:absolute;left:5749;top:2498;width:2422;height:10" type="#_x0000_t75" stroked="false">
                <v:imagedata r:id="rId67" o:title=""/>
              </v:shape>
              <v:shape style="position:absolute;left:8166;top:2498;width:2432;height:10" type="#_x0000_t75" stroked="false">
                <v:imagedata r:id="rId48" o:title=""/>
              </v:shape>
            </v:group>
            <v:group style="position:absolute;left:4885;top:2507;width:10;height:20" coordorigin="4885,2507" coordsize="10,20">
              <v:shape style="position:absolute;left:4885;top:2507;width:10;height:20" coordorigin="4885,2507" coordsize="10,20" path="m4885,2527l4895,2527,4895,2507,4885,2507,4885,2527xe" filled="true" fillcolor="#000000" stroked="false">
                <v:path arrowok="t"/>
                <v:fill type="solid"/>
              </v:shape>
            </v:group>
            <v:group style="position:absolute;left:4885;top:2527;width:10;height:20" coordorigin="4885,2527" coordsize="10,20">
              <v:shape style="position:absolute;left:4885;top:2527;width:10;height:20" coordorigin="4885,2527" coordsize="10,20" path="m4885,2546l4895,2546,4895,2527,4885,2527,4885,2546xe" filled="true" fillcolor="#000000" stroked="false">
                <v:path arrowok="t"/>
                <v:fill type="solid"/>
              </v:shape>
            </v:group>
            <v:group style="position:absolute;left:4885;top:2546;width:10;height:20" coordorigin="4885,2546" coordsize="10,20">
              <v:shape style="position:absolute;left:4885;top:2546;width:10;height:20" coordorigin="4885,2546" coordsize="10,20" path="m4885,2565l4895,2565,4895,2546,4885,2546,4885,2565xe" filled="true" fillcolor="#000000" stroked="false">
                <v:path arrowok="t"/>
                <v:fill type="solid"/>
              </v:shape>
            </v:group>
            <v:group style="position:absolute;left:4885;top:2565;width:10;height:20" coordorigin="4885,2565" coordsize="10,20">
              <v:shape style="position:absolute;left:4885;top:2565;width:10;height:20" coordorigin="4885,2565" coordsize="10,20" path="m4885,2584l4895,2584,4895,2565,4885,2565,4885,2584xe" filled="true" fillcolor="#000000" stroked="false">
                <v:path arrowok="t"/>
                <v:fill type="solid"/>
              </v:shape>
            </v:group>
            <v:group style="position:absolute;left:4885;top:2584;width:10;height:20" coordorigin="4885,2584" coordsize="10,20">
              <v:shape style="position:absolute;left:4885;top:2584;width:10;height:20" coordorigin="4885,2584" coordsize="10,20" path="m4885,2603l4895,2603,4895,2584,4885,2584,4885,2603xe" filled="true" fillcolor="#000000" stroked="false">
                <v:path arrowok="t"/>
                <v:fill type="solid"/>
              </v:shape>
            </v:group>
            <v:group style="position:absolute;left:4885;top:2603;width:10;height:20" coordorigin="4885,2603" coordsize="10,20">
              <v:shape style="position:absolute;left:4885;top:2603;width:10;height:20" coordorigin="4885,2603" coordsize="10,20" path="m4885,2623l4895,2623,4895,2603,4885,2603,4885,2623xe" filled="true" fillcolor="#000000" stroked="false">
                <v:path arrowok="t"/>
                <v:fill type="solid"/>
              </v:shape>
            </v:group>
            <v:group style="position:absolute;left:4885;top:2623;width:10;height:20" coordorigin="4885,2623" coordsize="10,20">
              <v:shape style="position:absolute;left:4885;top:2623;width:10;height:20" coordorigin="4885,2623" coordsize="10,20" path="m4885,2642l4895,2642,4895,2623,4885,2623,4885,2642xe" filled="true" fillcolor="#000000" stroked="false">
                <v:path arrowok="t"/>
                <v:fill type="solid"/>
              </v:shape>
            </v:group>
            <v:group style="position:absolute;left:4885;top:2642;width:10;height:20" coordorigin="4885,2642" coordsize="10,20">
              <v:shape style="position:absolute;left:4885;top:2642;width:10;height:20" coordorigin="4885,2642" coordsize="10,20" path="m4885,2661l4895,2661,4895,2642,4885,2642,4885,2661xe" filled="true" fillcolor="#000000" stroked="false">
                <v:path arrowok="t"/>
                <v:fill type="solid"/>
              </v:shape>
            </v:group>
            <v:group style="position:absolute;left:4885;top:2661;width:10;height:20" coordorigin="4885,2661" coordsize="10,20">
              <v:shape style="position:absolute;left:4885;top:2661;width:10;height:20" coordorigin="4885,2661" coordsize="10,20" path="m4885,2680l4895,2680,4895,2661,4885,2661,4885,2680xe" filled="true" fillcolor="#000000" stroked="false">
                <v:path arrowok="t"/>
                <v:fill type="solid"/>
              </v:shape>
              <v:shape style="position:absolute;left:1594;top:2680;width:3310;height:110" type="#_x0000_t75" stroked="false">
                <v:imagedata r:id="rId57" o:title=""/>
              </v:shape>
              <v:shape style="position:absolute;left:4880;top:2776;width:883;height:14" type="#_x0000_t75" stroked="false">
                <v:imagedata r:id="rId58" o:title=""/>
              </v:shape>
              <v:shape style="position:absolute;left:5749;top:2776;width:2432;height:14" type="#_x0000_t75" stroked="false">
                <v:imagedata r:id="rId59" o:title=""/>
              </v:shape>
              <v:shape style="position:absolute;left:8166;top:2781;width:2432;height:10" type="#_x0000_t75" stroked="false">
                <v:imagedata r:id="rId48" o:title=""/>
              </v:shape>
            </v:group>
            <v:group style="position:absolute;left:4885;top:2791;width:10;height:20" coordorigin="4885,2791" coordsize="10,20">
              <v:shape style="position:absolute;left:4885;top:2791;width:10;height:20" coordorigin="4885,2791" coordsize="10,20" path="m4885,2810l4895,2810,4895,2791,4885,2791,4885,2810xe" filled="true" fillcolor="#000000" stroked="false">
                <v:path arrowok="t"/>
                <v:fill type="solid"/>
              </v:shape>
            </v:group>
            <v:group style="position:absolute;left:4885;top:2810;width:10;height:20" coordorigin="4885,2810" coordsize="10,20">
              <v:shape style="position:absolute;left:4885;top:2810;width:10;height:20" coordorigin="4885,2810" coordsize="10,20" path="m4885,2829l4895,2829,4895,2810,4885,2810,4885,2829xe" filled="true" fillcolor="#000000" stroked="false">
                <v:path arrowok="t"/>
                <v:fill type="solid"/>
              </v:shape>
            </v:group>
            <v:group style="position:absolute;left:4885;top:2829;width:10;height:20" coordorigin="4885,2829" coordsize="10,20">
              <v:shape style="position:absolute;left:4885;top:2829;width:10;height:20" coordorigin="4885,2829" coordsize="10,20" path="m4885,2848l4895,2848,4895,2829,4885,2829,4885,2848xe" filled="true" fillcolor="#000000" stroked="false">
                <v:path arrowok="t"/>
                <v:fill type="solid"/>
              </v:shape>
            </v:group>
            <v:group style="position:absolute;left:4885;top:2848;width:10;height:20" coordorigin="4885,2848" coordsize="10,20">
              <v:shape style="position:absolute;left:4885;top:2848;width:10;height:20" coordorigin="4885,2848" coordsize="10,20" path="m4885,2867l4895,2867,4895,2848,4885,2848,4885,2867xe" filled="true" fillcolor="#000000" stroked="false">
                <v:path arrowok="t"/>
                <v:fill type="solid"/>
              </v:shape>
            </v:group>
            <v:group style="position:absolute;left:4885;top:2867;width:10;height:20" coordorigin="4885,2867" coordsize="10,20">
              <v:shape style="position:absolute;left:4885;top:2867;width:10;height:20" coordorigin="4885,2867" coordsize="10,20" path="m4885,2887l4895,2887,4895,2867,4885,2867,4885,2887xe" filled="true" fillcolor="#000000" stroked="false">
                <v:path arrowok="t"/>
                <v:fill type="solid"/>
              </v:shape>
            </v:group>
            <v:group style="position:absolute;left:4885;top:2887;width:10;height:20" coordorigin="4885,2887" coordsize="10,20">
              <v:shape style="position:absolute;left:4885;top:2887;width:10;height:20" coordorigin="4885,2887" coordsize="10,20" path="m4885,2906l4895,2906,4895,2887,4885,2887,4885,2906xe" filled="true" fillcolor="#000000" stroked="false">
                <v:path arrowok="t"/>
                <v:fill type="solid"/>
              </v:shape>
            </v:group>
            <v:group style="position:absolute;left:4885;top:2906;width:10;height:20" coordorigin="4885,2906" coordsize="10,20">
              <v:shape style="position:absolute;left:4885;top:2906;width:10;height:20" coordorigin="4885,2906" coordsize="10,20" path="m4885,2925l4895,2925,4895,2906,4885,2906,4885,2925xe" filled="true" fillcolor="#000000" stroked="false">
                <v:path arrowok="t"/>
                <v:fill type="solid"/>
              </v:shape>
            </v:group>
            <v:group style="position:absolute;left:4885;top:2925;width:10;height:20" coordorigin="4885,2925" coordsize="10,20">
              <v:shape style="position:absolute;left:4885;top:2925;width:10;height:20" coordorigin="4885,2925" coordsize="10,20" path="m4885,2944l4895,2944,4895,2925,4885,2925,4885,2944xe" filled="true" fillcolor="#000000" stroked="false">
                <v:path arrowok="t"/>
                <v:fill type="solid"/>
              </v:shape>
            </v:group>
            <v:group style="position:absolute;left:4885;top:2944;width:10;height:20" coordorigin="4885,2944" coordsize="10,20">
              <v:shape style="position:absolute;left:4885;top:2944;width:10;height:20" coordorigin="4885,2944" coordsize="10,20" path="m4885,2963l4895,2963,4895,2944,4885,2944,4885,2963xe" filled="true" fillcolor="#000000" stroked="false">
                <v:path arrowok="t"/>
                <v:fill type="solid"/>
              </v:shape>
            </v:group>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pacing w:val="-1"/>
          <w:sz w:val="18"/>
          <w:szCs w:val="18"/>
        </w:rPr>
        <w:t>12</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r>
        <w:rPr>
          <w:rFonts w:ascii="新宋体" w:hAnsi="新宋体" w:cs="新宋体" w:eastAsia="新宋体" w:hint="default"/>
          <w:spacing w:val="-45"/>
          <w:sz w:val="18"/>
          <w:szCs w:val="18"/>
        </w:rPr>
        <w:t> </w:t>
      </w:r>
      <w:r>
        <w:rPr>
          <w:rFonts w:ascii="新宋体" w:hAnsi="新宋体" w:cs="新宋体" w:eastAsia="新宋体" w:hint="default"/>
          <w:sz w:val="18"/>
          <w:szCs w:val="18"/>
        </w:rPr>
        <w:t>31</w:t>
      </w:r>
      <w:r>
        <w:rPr>
          <w:rFonts w:ascii="新宋体" w:hAnsi="新宋体" w:cs="新宋体" w:eastAsia="新宋体" w:hint="default"/>
          <w:spacing w:val="-46"/>
          <w:sz w:val="18"/>
          <w:szCs w:val="18"/>
        </w:rPr>
        <w:t> </w:t>
      </w:r>
      <w:r>
        <w:rPr>
          <w:rFonts w:ascii="新宋体" w:hAnsi="新宋体" w:cs="新宋体" w:eastAsia="新宋体" w:hint="default"/>
          <w:sz w:val="18"/>
          <w:szCs w:val="18"/>
        </w:rPr>
        <w:t>日</w:t>
        <w:tab/>
        <w:t>单位：人民币元</w:t>
      </w:r>
    </w:p>
    <w:p>
      <w:pPr>
        <w:spacing w:line="240" w:lineRule="auto" w:before="11"/>
        <w:rPr>
          <w:rFonts w:ascii="新宋体" w:hAnsi="新宋体" w:cs="新宋体" w:eastAsia="新宋体" w:hint="default"/>
          <w:sz w:val="4"/>
          <w:szCs w:val="4"/>
        </w:rPr>
      </w:pPr>
    </w:p>
    <w:tbl>
      <w:tblPr>
        <w:tblW w:w="0" w:type="auto"/>
        <w:jc w:val="left"/>
        <w:tblInd w:w="119" w:type="dxa"/>
        <w:tblLayout w:type="fixed"/>
        <w:tblCellMar>
          <w:top w:w="0" w:type="dxa"/>
          <w:left w:w="0" w:type="dxa"/>
          <w:bottom w:w="0" w:type="dxa"/>
          <w:right w:w="0" w:type="dxa"/>
        </w:tblCellMar>
        <w:tblLook w:val="01E0"/>
      </w:tblPr>
      <w:tblGrid>
        <w:gridCol w:w="3310"/>
        <w:gridCol w:w="869"/>
        <w:gridCol w:w="2417"/>
        <w:gridCol w:w="2422"/>
      </w:tblGrid>
      <w:tr>
        <w:trPr>
          <w:trHeight w:val="366" w:hRule="exact"/>
        </w:trPr>
        <w:tc>
          <w:tcPr>
            <w:tcW w:w="3310" w:type="dxa"/>
            <w:tcBorders>
              <w:top w:val="single" w:sz="4" w:space="0" w:color="000000"/>
              <w:left w:val="nil" w:sz="6" w:space="0" w:color="auto"/>
              <w:bottom w:val="nil" w:sz="6" w:space="0" w:color="auto"/>
              <w:right w:val="single" w:sz="4" w:space="0" w:color="000000"/>
            </w:tcBorders>
          </w:tcPr>
          <w:p>
            <w:pPr>
              <w:pStyle w:val="TableParagraph"/>
              <w:spacing w:line="240" w:lineRule="auto" w:before="22"/>
              <w:ind w:left="1031" w:right="0"/>
              <w:jc w:val="left"/>
              <w:rPr>
                <w:rFonts w:ascii="新宋体" w:hAnsi="新宋体" w:cs="新宋体" w:eastAsia="新宋体" w:hint="default"/>
                <w:sz w:val="18"/>
                <w:szCs w:val="18"/>
              </w:rPr>
            </w:pPr>
            <w:r>
              <w:rPr>
                <w:rFonts w:ascii="新宋体" w:hAnsi="新宋体" w:cs="新宋体" w:eastAsia="新宋体" w:hint="default"/>
                <w:sz w:val="18"/>
                <w:szCs w:val="18"/>
              </w:rPr>
              <w:t>负债及股东权益</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right="0"/>
              <w:jc w:val="center"/>
              <w:rPr>
                <w:rFonts w:ascii="新宋体" w:hAnsi="新宋体" w:cs="新宋体" w:eastAsia="新宋体" w:hint="default"/>
                <w:sz w:val="18"/>
                <w:szCs w:val="18"/>
              </w:rPr>
            </w:pPr>
            <w:r>
              <w:rPr>
                <w:rFonts w:ascii="新宋体" w:hAnsi="新宋体" w:cs="新宋体" w:eastAsia="新宋体" w:hint="default"/>
                <w:sz w:val="18"/>
                <w:szCs w:val="18"/>
              </w:rPr>
              <w:t>注释</w:t>
            </w:r>
          </w:p>
        </w:tc>
        <w:tc>
          <w:tcPr>
            <w:tcW w:w="24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right="2"/>
              <w:jc w:val="center"/>
              <w:rPr>
                <w:rFonts w:ascii="新宋体" w:hAnsi="新宋体" w:cs="新宋体" w:eastAsia="新宋体" w:hint="default"/>
                <w:sz w:val="18"/>
                <w:szCs w:val="18"/>
              </w:rPr>
            </w:pPr>
            <w:r>
              <w:rPr>
                <w:rFonts w:ascii="新宋体" w:hAnsi="新宋体" w:cs="新宋体" w:eastAsia="新宋体" w:hint="default"/>
                <w:sz w:val="18"/>
                <w:szCs w:val="18"/>
              </w:rPr>
              <w:t>期末数</w:t>
            </w:r>
          </w:p>
        </w:tc>
        <w:tc>
          <w:tcPr>
            <w:tcW w:w="2422" w:type="dxa"/>
            <w:tcBorders>
              <w:top w:val="single" w:sz="4" w:space="0" w:color="000000"/>
              <w:left w:val="single" w:sz="4" w:space="0" w:color="000000"/>
              <w:bottom w:val="nil" w:sz="6" w:space="0" w:color="auto"/>
              <w:right w:val="nil" w:sz="6" w:space="0" w:color="auto"/>
            </w:tcBorders>
          </w:tcPr>
          <w:p>
            <w:pPr>
              <w:pStyle w:val="TableParagraph"/>
              <w:spacing w:line="240" w:lineRule="auto" w:before="22"/>
              <w:ind w:right="2"/>
              <w:jc w:val="center"/>
              <w:rPr>
                <w:rFonts w:ascii="新宋体" w:hAnsi="新宋体" w:cs="新宋体" w:eastAsia="新宋体" w:hint="default"/>
                <w:sz w:val="18"/>
                <w:szCs w:val="18"/>
              </w:rPr>
            </w:pPr>
            <w:r>
              <w:rPr>
                <w:rFonts w:ascii="新宋体" w:hAnsi="新宋体" w:cs="新宋体" w:eastAsia="新宋体" w:hint="default"/>
                <w:sz w:val="18"/>
                <w:szCs w:val="18"/>
              </w:rPr>
              <w:t>期初数</w:t>
            </w:r>
          </w:p>
        </w:tc>
      </w:tr>
      <w:tr>
        <w:trPr>
          <w:trHeight w:val="18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80" w:lineRule="exact"/>
              <w:ind w:left="122" w:right="0"/>
              <w:jc w:val="left"/>
              <w:rPr>
                <w:rFonts w:ascii="新宋体" w:hAnsi="新宋体" w:cs="新宋体" w:eastAsia="新宋体" w:hint="default"/>
                <w:sz w:val="18"/>
                <w:szCs w:val="18"/>
              </w:rPr>
            </w:pPr>
            <w:r>
              <w:rPr>
                <w:rFonts w:ascii="新宋体" w:hAnsi="新宋体" w:cs="新宋体" w:eastAsia="新宋体" w:hint="default"/>
                <w:b/>
                <w:bCs/>
                <w:sz w:val="18"/>
                <w:szCs w:val="18"/>
              </w:rPr>
              <w:t>流动负债：</w:t>
            </w:r>
            <w:r>
              <w:rPr>
                <w:rFonts w:ascii="新宋体" w:hAnsi="新宋体" w:cs="新宋体" w:eastAsia="新宋体" w:hint="default"/>
                <w:sz w:val="18"/>
                <w:szCs w:val="18"/>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50"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短期借款</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5"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.13</w:t>
            </w: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新宋体" w:hAnsi="新宋体" w:cs="新宋体" w:eastAsia="新宋体" w:hint="default"/>
                <w:sz w:val="18"/>
                <w:szCs w:val="18"/>
              </w:rPr>
            </w:pPr>
            <w:r>
              <w:rPr>
                <w:rFonts w:ascii="新宋体"/>
                <w:spacing w:val="-1"/>
                <w:sz w:val="18"/>
              </w:rPr>
              <w:t>10,000,000.00</w:t>
            </w:r>
          </w:p>
        </w:tc>
      </w:tr>
      <w:tr>
        <w:trPr>
          <w:trHeight w:val="25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8"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向中央银行借款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吸收存款及同业存放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拆入资金</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交易性金融负债</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8"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应付票据</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应付账款</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5"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.14</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1"/>
              <w:jc w:val="right"/>
              <w:rPr>
                <w:rFonts w:ascii="新宋体" w:hAnsi="新宋体" w:cs="新宋体" w:eastAsia="新宋体" w:hint="default"/>
                <w:sz w:val="18"/>
                <w:szCs w:val="18"/>
              </w:rPr>
            </w:pPr>
            <w:r>
              <w:rPr>
                <w:rFonts w:ascii="新宋体"/>
                <w:spacing w:val="-1"/>
                <w:sz w:val="18"/>
              </w:rPr>
              <w:t>35,437,030.16</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16,947,061.49</w:t>
            </w:r>
          </w:p>
        </w:tc>
      </w:tr>
      <w:tr>
        <w:trPr>
          <w:trHeight w:val="28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预收款项</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5"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.15</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1"/>
              <w:jc w:val="right"/>
              <w:rPr>
                <w:rFonts w:ascii="新宋体" w:hAnsi="新宋体" w:cs="新宋体" w:eastAsia="新宋体" w:hint="default"/>
                <w:sz w:val="18"/>
                <w:szCs w:val="18"/>
              </w:rPr>
            </w:pPr>
            <w:r>
              <w:rPr>
                <w:rFonts w:ascii="新宋体"/>
                <w:spacing w:val="-1"/>
                <w:sz w:val="18"/>
              </w:rPr>
              <w:t>7,534,138.16</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4,642,508.87</w:t>
            </w:r>
          </w:p>
        </w:tc>
      </w:tr>
      <w:tr>
        <w:trPr>
          <w:trHeight w:val="32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卖出回购金融资产款</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80"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应付手续费及佣金</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49"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应付职工薪酬</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5"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.16</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新宋体" w:hAnsi="新宋体" w:cs="新宋体" w:eastAsia="新宋体" w:hint="default"/>
                <w:sz w:val="18"/>
                <w:szCs w:val="18"/>
              </w:rPr>
            </w:pPr>
            <w:r>
              <w:rPr>
                <w:rFonts w:ascii="新宋体"/>
                <w:spacing w:val="-1"/>
                <w:sz w:val="18"/>
              </w:rPr>
              <w:t>1,176,543.09</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新宋体" w:hAnsi="新宋体" w:cs="新宋体" w:eastAsia="新宋体" w:hint="default"/>
                <w:sz w:val="18"/>
                <w:szCs w:val="18"/>
              </w:rPr>
            </w:pPr>
            <w:r>
              <w:rPr>
                <w:rFonts w:ascii="新宋体"/>
                <w:spacing w:val="-1"/>
                <w:sz w:val="18"/>
              </w:rPr>
              <w:t>1,078,450.00</w:t>
            </w:r>
          </w:p>
        </w:tc>
      </w:tr>
      <w:tr>
        <w:trPr>
          <w:trHeight w:val="32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应交税费</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.17</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0"/>
              <w:jc w:val="right"/>
              <w:rPr>
                <w:rFonts w:ascii="新宋体" w:hAnsi="新宋体" w:cs="新宋体" w:eastAsia="新宋体" w:hint="default"/>
                <w:sz w:val="18"/>
                <w:szCs w:val="18"/>
              </w:rPr>
            </w:pPr>
            <w:r>
              <w:rPr>
                <w:rFonts w:ascii="新宋体"/>
                <w:spacing w:val="-1"/>
                <w:sz w:val="18"/>
              </w:rPr>
              <w:t>6,198,587.73</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3,202,811.15</w:t>
            </w:r>
          </w:p>
        </w:tc>
      </w:tr>
      <w:tr>
        <w:trPr>
          <w:trHeight w:val="24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80"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应付利息</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Style w:val="TableParagraph"/>
              <w:spacing w:line="209" w:lineRule="exact"/>
              <w:ind w:right="105"/>
              <w:jc w:val="right"/>
              <w:rPr>
                <w:rFonts w:ascii="新宋体" w:hAnsi="新宋体" w:cs="新宋体" w:eastAsia="新宋体" w:hint="default"/>
                <w:sz w:val="18"/>
                <w:szCs w:val="18"/>
              </w:rPr>
            </w:pPr>
            <w:r>
              <w:rPr>
                <w:rFonts w:ascii="新宋体"/>
                <w:spacing w:val="-1"/>
                <w:sz w:val="18"/>
              </w:rPr>
              <w:t>17,847.50</w:t>
            </w:r>
          </w:p>
        </w:tc>
      </w:tr>
      <w:tr>
        <w:trPr>
          <w:trHeight w:val="245"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应付股利</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其他应付款</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.18</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新宋体" w:hAnsi="新宋体" w:cs="新宋体" w:eastAsia="新宋体" w:hint="default"/>
                <w:sz w:val="18"/>
                <w:szCs w:val="18"/>
              </w:rPr>
            </w:pPr>
            <w:r>
              <w:rPr>
                <w:rFonts w:ascii="新宋体"/>
                <w:spacing w:val="-1"/>
                <w:sz w:val="18"/>
              </w:rPr>
              <w:t>3,329,205.90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新宋体" w:hAnsi="新宋体" w:cs="新宋体" w:eastAsia="新宋体" w:hint="default"/>
                <w:sz w:val="18"/>
                <w:szCs w:val="18"/>
              </w:rPr>
            </w:pPr>
            <w:r>
              <w:rPr>
                <w:rFonts w:ascii="新宋体"/>
                <w:spacing w:val="-1"/>
                <w:sz w:val="18"/>
              </w:rPr>
              <w:t>339,957.33</w:t>
            </w:r>
          </w:p>
        </w:tc>
      </w:tr>
      <w:tr>
        <w:trPr>
          <w:trHeight w:val="18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80"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应付分保账款</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保险合同准备金</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代理买卖证券款</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80"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代理承销证券款</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7" w:hRule="exact"/>
        </w:trPr>
        <w:tc>
          <w:tcPr>
            <w:tcW w:w="3310"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
        </w:tc>
      </w:tr>
      <w:tr>
        <w:trPr>
          <w:trHeight w:val="322"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一年内到期的非流动负债</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.19</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新宋体" w:hAnsi="新宋体" w:cs="新宋体" w:eastAsia="新宋体" w:hint="default"/>
                <w:sz w:val="18"/>
                <w:szCs w:val="18"/>
              </w:rPr>
            </w:pPr>
            <w:r>
              <w:rPr>
                <w:rFonts w:ascii="新宋体"/>
                <w:spacing w:val="-1"/>
                <w:sz w:val="18"/>
              </w:rPr>
              <w:t>6,065,996.47</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新宋体" w:hAnsi="新宋体" w:cs="新宋体" w:eastAsia="新宋体" w:hint="default"/>
                <w:sz w:val="18"/>
                <w:szCs w:val="18"/>
              </w:rPr>
            </w:pPr>
            <w:r>
              <w:rPr>
                <w:rFonts w:ascii="新宋体"/>
                <w:spacing w:val="-1"/>
                <w:sz w:val="18"/>
              </w:rPr>
              <w:t>5,449,100.16</w:t>
            </w:r>
          </w:p>
        </w:tc>
      </w:tr>
      <w:tr>
        <w:trPr>
          <w:trHeight w:val="27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其他流动负债</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33" w:lineRule="exact"/>
              <w:ind w:left="15"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流动负债合计</w:t>
            </w:r>
            <w:r>
              <w:rPr>
                <w:rFonts w:ascii="新宋体" w:hAnsi="新宋体" w:cs="新宋体" w:eastAsia="新宋体" w:hint="default"/>
                <w:sz w:val="18"/>
                <w:szCs w:val="18"/>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00"/>
              <w:jc w:val="right"/>
              <w:rPr>
                <w:rFonts w:ascii="新宋体" w:hAnsi="新宋体" w:cs="新宋体" w:eastAsia="新宋体" w:hint="default"/>
                <w:sz w:val="18"/>
                <w:szCs w:val="18"/>
              </w:rPr>
            </w:pPr>
            <w:r>
              <w:rPr>
                <w:rFonts w:ascii="新宋体"/>
                <w:spacing w:val="-1"/>
                <w:sz w:val="18"/>
              </w:rPr>
              <w:t>59,741,501.51</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right="105"/>
              <w:jc w:val="right"/>
              <w:rPr>
                <w:rFonts w:ascii="新宋体" w:hAnsi="新宋体" w:cs="新宋体" w:eastAsia="新宋体" w:hint="default"/>
                <w:sz w:val="18"/>
                <w:szCs w:val="18"/>
              </w:rPr>
            </w:pPr>
            <w:r>
              <w:rPr>
                <w:rFonts w:ascii="新宋体"/>
                <w:spacing w:val="-1"/>
                <w:sz w:val="18"/>
              </w:rPr>
              <w:t>41,677,736.50</w:t>
            </w:r>
          </w:p>
        </w:tc>
      </w:tr>
      <w:tr>
        <w:trPr>
          <w:trHeight w:val="18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80" w:lineRule="exact"/>
              <w:ind w:left="122" w:right="0"/>
              <w:jc w:val="left"/>
              <w:rPr>
                <w:rFonts w:ascii="新宋体" w:hAnsi="新宋体" w:cs="新宋体" w:eastAsia="新宋体" w:hint="default"/>
                <w:sz w:val="18"/>
                <w:szCs w:val="18"/>
              </w:rPr>
            </w:pPr>
            <w:r>
              <w:rPr>
                <w:rFonts w:ascii="新宋体" w:hAnsi="新宋体" w:cs="新宋体" w:eastAsia="新宋体" w:hint="default"/>
                <w:b/>
                <w:bCs/>
                <w:sz w:val="18"/>
                <w:szCs w:val="18"/>
              </w:rPr>
              <w:t>非流动负债：</w:t>
            </w:r>
            <w:r>
              <w:rPr>
                <w:rFonts w:ascii="新宋体" w:hAnsi="新宋体" w:cs="新宋体" w:eastAsia="新宋体" w:hint="default"/>
                <w:sz w:val="18"/>
                <w:szCs w:val="18"/>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21" w:right="0"/>
              <w:jc w:val="left"/>
              <w:rPr>
                <w:rFonts w:ascii="新宋体" w:hAnsi="新宋体" w:cs="新宋体" w:eastAsia="新宋体" w:hint="default"/>
                <w:sz w:val="18"/>
                <w:szCs w:val="18"/>
              </w:rPr>
            </w:pPr>
            <w:r>
              <w:rPr>
                <w:rFonts w:ascii="新宋体" w:hAnsi="新宋体" w:cs="新宋体" w:eastAsia="新宋体" w:hint="default"/>
                <w:sz w:val="18"/>
                <w:szCs w:val="18"/>
              </w:rPr>
              <w:t>长期借款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8" w:lineRule="exact"/>
              <w:ind w:left="321" w:right="0"/>
              <w:jc w:val="left"/>
              <w:rPr>
                <w:rFonts w:ascii="新宋体" w:hAnsi="新宋体" w:cs="新宋体" w:eastAsia="新宋体" w:hint="default"/>
                <w:sz w:val="18"/>
                <w:szCs w:val="18"/>
              </w:rPr>
            </w:pPr>
            <w:r>
              <w:rPr>
                <w:rFonts w:ascii="新宋体" w:hAnsi="新宋体" w:cs="新宋体" w:eastAsia="新宋体" w:hint="default"/>
                <w:sz w:val="18"/>
                <w:szCs w:val="18"/>
              </w:rPr>
              <w:t>应付债券</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21" w:right="0"/>
              <w:jc w:val="left"/>
              <w:rPr>
                <w:rFonts w:ascii="新宋体" w:hAnsi="新宋体" w:cs="新宋体" w:eastAsia="新宋体" w:hint="default"/>
                <w:sz w:val="18"/>
                <w:szCs w:val="18"/>
              </w:rPr>
            </w:pPr>
            <w:r>
              <w:rPr>
                <w:rFonts w:ascii="新宋体" w:hAnsi="新宋体" w:cs="新宋体" w:eastAsia="新宋体" w:hint="default"/>
                <w:sz w:val="18"/>
                <w:szCs w:val="18"/>
              </w:rPr>
              <w:t>长期应付款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21" w:right="0"/>
              <w:jc w:val="left"/>
              <w:rPr>
                <w:rFonts w:ascii="新宋体" w:hAnsi="新宋体" w:cs="新宋体" w:eastAsia="新宋体" w:hint="default"/>
                <w:sz w:val="18"/>
                <w:szCs w:val="18"/>
              </w:rPr>
            </w:pPr>
            <w:r>
              <w:rPr>
                <w:rFonts w:ascii="新宋体" w:hAnsi="新宋体" w:cs="新宋体" w:eastAsia="新宋体" w:hint="default"/>
                <w:sz w:val="18"/>
                <w:szCs w:val="18"/>
              </w:rPr>
              <w:t>专项应付款</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5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21" w:right="0"/>
              <w:jc w:val="left"/>
              <w:rPr>
                <w:rFonts w:ascii="新宋体" w:hAnsi="新宋体" w:cs="新宋体" w:eastAsia="新宋体" w:hint="default"/>
                <w:sz w:val="18"/>
                <w:szCs w:val="18"/>
              </w:rPr>
            </w:pPr>
            <w:r>
              <w:rPr>
                <w:rFonts w:ascii="新宋体" w:hAnsi="新宋体" w:cs="新宋体" w:eastAsia="新宋体" w:hint="default"/>
                <w:sz w:val="18"/>
                <w:szCs w:val="18"/>
              </w:rPr>
              <w:t>预计负债</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8" w:lineRule="exact"/>
              <w:ind w:left="321" w:right="0"/>
              <w:jc w:val="left"/>
              <w:rPr>
                <w:rFonts w:ascii="新宋体" w:hAnsi="新宋体" w:cs="新宋体" w:eastAsia="新宋体" w:hint="default"/>
                <w:sz w:val="18"/>
                <w:szCs w:val="18"/>
              </w:rPr>
            </w:pPr>
            <w:r>
              <w:rPr>
                <w:rFonts w:ascii="新宋体" w:hAnsi="新宋体" w:cs="新宋体" w:eastAsia="新宋体" w:hint="default"/>
                <w:sz w:val="18"/>
                <w:szCs w:val="18"/>
              </w:rPr>
              <w:t>递延所得税负债</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5"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.12</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新宋体" w:hAnsi="新宋体" w:cs="新宋体" w:eastAsia="新宋体" w:hint="default"/>
                <w:sz w:val="18"/>
                <w:szCs w:val="18"/>
              </w:rPr>
            </w:pPr>
            <w:r>
              <w:rPr>
                <w:rFonts w:ascii="新宋体"/>
                <w:spacing w:val="-1"/>
                <w:sz w:val="18"/>
              </w:rPr>
              <w:t>1,259,532.96</w:t>
            </w:r>
          </w:p>
        </w:tc>
        <w:tc>
          <w:tcPr>
            <w:tcW w:w="2422"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17" w:lineRule="exact"/>
              <w:ind w:left="321" w:right="0"/>
              <w:jc w:val="left"/>
              <w:rPr>
                <w:rFonts w:ascii="新宋体" w:hAnsi="新宋体" w:cs="新宋体" w:eastAsia="新宋体" w:hint="default"/>
                <w:sz w:val="18"/>
                <w:szCs w:val="18"/>
              </w:rPr>
            </w:pPr>
            <w:r>
              <w:rPr>
                <w:rFonts w:ascii="新宋体" w:hAnsi="新宋体" w:cs="新宋体" w:eastAsia="新宋体" w:hint="default"/>
                <w:sz w:val="18"/>
                <w:szCs w:val="18"/>
              </w:rPr>
              <w:t>其他非流动负债</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5"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.20</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1"/>
              <w:jc w:val="right"/>
              <w:rPr>
                <w:rFonts w:ascii="新宋体" w:hAnsi="新宋体" w:cs="新宋体" w:eastAsia="新宋体" w:hint="default"/>
                <w:sz w:val="18"/>
                <w:szCs w:val="18"/>
              </w:rPr>
            </w:pPr>
            <w:r>
              <w:rPr>
                <w:rFonts w:ascii="新宋体"/>
                <w:spacing w:val="-1"/>
                <w:sz w:val="18"/>
              </w:rPr>
              <w:t>2,502,869.46</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458,384.16</w:t>
            </w:r>
          </w:p>
        </w:tc>
      </w:tr>
      <w:tr>
        <w:trPr>
          <w:trHeight w:val="284"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7" w:lineRule="exact"/>
              <w:ind w:left="1029" w:right="0"/>
              <w:jc w:val="left"/>
              <w:rPr>
                <w:rFonts w:ascii="新宋体" w:hAnsi="新宋体" w:cs="新宋体" w:eastAsia="新宋体" w:hint="default"/>
                <w:sz w:val="18"/>
                <w:szCs w:val="18"/>
              </w:rPr>
            </w:pPr>
            <w:r>
              <w:rPr>
                <w:rFonts w:ascii="新宋体" w:hAnsi="新宋体" w:cs="新宋体" w:eastAsia="新宋体" w:hint="default"/>
                <w:b/>
                <w:bCs/>
                <w:sz w:val="18"/>
                <w:szCs w:val="18"/>
              </w:rPr>
              <w:t>非流动负债合计</w:t>
            </w:r>
            <w:r>
              <w:rPr>
                <w:rFonts w:ascii="新宋体" w:hAnsi="新宋体" w:cs="新宋体" w:eastAsia="新宋体" w:hint="default"/>
                <w:sz w:val="18"/>
                <w:szCs w:val="18"/>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1"/>
              <w:jc w:val="right"/>
              <w:rPr>
                <w:rFonts w:ascii="新宋体" w:hAnsi="新宋体" w:cs="新宋体" w:eastAsia="新宋体" w:hint="default"/>
                <w:sz w:val="18"/>
                <w:szCs w:val="18"/>
              </w:rPr>
            </w:pPr>
            <w:r>
              <w:rPr>
                <w:rFonts w:ascii="新宋体"/>
                <w:spacing w:val="-1"/>
                <w:sz w:val="18"/>
              </w:rPr>
              <w:t>3,762,402.42</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458,384.16</w:t>
            </w:r>
          </w:p>
        </w:tc>
      </w:tr>
      <w:tr>
        <w:trPr>
          <w:trHeight w:val="26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8" w:lineRule="exact"/>
              <w:ind w:left="18"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负债合计</w:t>
            </w:r>
            <w:r>
              <w:rPr>
                <w:rFonts w:ascii="新宋体" w:hAnsi="新宋体" w:cs="新宋体" w:eastAsia="新宋体" w:hint="default"/>
                <w:sz w:val="18"/>
                <w:szCs w:val="18"/>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0"/>
              <w:jc w:val="right"/>
              <w:rPr>
                <w:rFonts w:ascii="新宋体" w:hAnsi="新宋体" w:cs="新宋体" w:eastAsia="新宋体" w:hint="default"/>
                <w:sz w:val="18"/>
                <w:szCs w:val="18"/>
              </w:rPr>
            </w:pPr>
            <w:r>
              <w:rPr>
                <w:rFonts w:ascii="新宋体"/>
                <w:spacing w:val="-1"/>
                <w:sz w:val="18"/>
              </w:rPr>
              <w:t>63,503,903.93</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103"/>
              <w:jc w:val="right"/>
              <w:rPr>
                <w:rFonts w:ascii="新宋体" w:hAnsi="新宋体" w:cs="新宋体" w:eastAsia="新宋体" w:hint="default"/>
                <w:sz w:val="18"/>
                <w:szCs w:val="18"/>
              </w:rPr>
            </w:pPr>
            <w:r>
              <w:rPr>
                <w:rFonts w:ascii="新宋体"/>
                <w:spacing w:val="-1"/>
                <w:sz w:val="18"/>
              </w:rPr>
              <w:t>42,136,120.66</w:t>
            </w:r>
            <w:r>
              <w:rPr>
                <w:rFonts w:ascii="新宋体"/>
                <w:sz w:val="18"/>
              </w:rPr>
            </w:r>
          </w:p>
        </w:tc>
      </w:tr>
      <w:tr>
        <w:trPr>
          <w:trHeight w:val="235"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99" w:lineRule="exact"/>
              <w:ind w:left="122" w:right="0"/>
              <w:jc w:val="left"/>
              <w:rPr>
                <w:rFonts w:ascii="新宋体" w:hAnsi="新宋体" w:cs="新宋体" w:eastAsia="新宋体" w:hint="default"/>
                <w:sz w:val="18"/>
                <w:szCs w:val="18"/>
              </w:rPr>
            </w:pPr>
            <w:r>
              <w:rPr>
                <w:rFonts w:ascii="新宋体" w:hAnsi="新宋体" w:cs="新宋体" w:eastAsia="新宋体" w:hint="default"/>
                <w:b/>
                <w:bCs/>
                <w:sz w:val="18"/>
                <w:szCs w:val="18"/>
              </w:rPr>
              <w:t>股东权益：</w:t>
            </w:r>
            <w:r>
              <w:rPr>
                <w:rFonts w:ascii="新宋体" w:hAnsi="新宋体" w:cs="新宋体" w:eastAsia="新宋体" w:hint="default"/>
                <w:sz w:val="18"/>
                <w:szCs w:val="18"/>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82"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6"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股本</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.21</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01"/>
              <w:jc w:val="right"/>
              <w:rPr>
                <w:rFonts w:ascii="新宋体" w:hAnsi="新宋体" w:cs="新宋体" w:eastAsia="新宋体" w:hint="default"/>
                <w:sz w:val="18"/>
                <w:szCs w:val="18"/>
              </w:rPr>
            </w:pPr>
            <w:r>
              <w:rPr>
                <w:rFonts w:ascii="新宋体"/>
                <w:spacing w:val="-1"/>
                <w:sz w:val="18"/>
              </w:rPr>
              <w:t>118,000,000.00</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105"/>
              <w:jc w:val="right"/>
              <w:rPr>
                <w:rFonts w:ascii="新宋体" w:hAnsi="新宋体" w:cs="新宋体" w:eastAsia="新宋体" w:hint="default"/>
                <w:sz w:val="18"/>
                <w:szCs w:val="18"/>
              </w:rPr>
            </w:pPr>
            <w:r>
              <w:rPr>
                <w:rFonts w:ascii="新宋体"/>
                <w:spacing w:val="-1"/>
                <w:sz w:val="18"/>
              </w:rPr>
              <w:t>59,000,000.00</w:t>
            </w:r>
          </w:p>
        </w:tc>
      </w:tr>
      <w:tr>
        <w:trPr>
          <w:trHeight w:val="323"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资本公积</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.22</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1"/>
              <w:jc w:val="right"/>
              <w:rPr>
                <w:rFonts w:ascii="新宋体" w:hAnsi="新宋体" w:cs="新宋体" w:eastAsia="新宋体" w:hint="default"/>
                <w:sz w:val="18"/>
                <w:szCs w:val="18"/>
              </w:rPr>
            </w:pPr>
            <w:r>
              <w:rPr>
                <w:rFonts w:ascii="新宋体"/>
                <w:spacing w:val="-1"/>
                <w:sz w:val="18"/>
              </w:rPr>
              <w:t>316,568,642.17</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375,568,642.17</w:t>
            </w:r>
          </w:p>
        </w:tc>
      </w:tr>
      <w:tr>
        <w:trPr>
          <w:trHeight w:val="18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80"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减：库存股</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专项储备</w:t>
            </w:r>
          </w:p>
        </w:tc>
        <w:tc>
          <w:tcPr>
            <w:tcW w:w="869" w:type="dxa"/>
            <w:tcBorders>
              <w:top w:val="nil" w:sz="6" w:space="0" w:color="auto"/>
              <w:left w:val="nil" w:sz="6" w:space="0" w:color="auto"/>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61"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盈余公积</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.23</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0"/>
              <w:jc w:val="right"/>
              <w:rPr>
                <w:rFonts w:ascii="新宋体" w:hAnsi="新宋体" w:cs="新宋体" w:eastAsia="新宋体" w:hint="default"/>
                <w:sz w:val="18"/>
                <w:szCs w:val="18"/>
              </w:rPr>
            </w:pPr>
            <w:r>
              <w:rPr>
                <w:rFonts w:ascii="新宋体"/>
                <w:spacing w:val="-1"/>
                <w:sz w:val="18"/>
              </w:rPr>
              <w:t>8,550,674.91</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新宋体" w:hAnsi="新宋体" w:cs="新宋体" w:eastAsia="新宋体" w:hint="default"/>
                <w:sz w:val="18"/>
                <w:szCs w:val="18"/>
              </w:rPr>
            </w:pPr>
            <w:r>
              <w:rPr>
                <w:rFonts w:ascii="新宋体"/>
                <w:spacing w:val="-1"/>
                <w:sz w:val="18"/>
              </w:rPr>
              <w:t>5,444,553.98</w:t>
            </w:r>
          </w:p>
        </w:tc>
      </w:tr>
      <w:tr>
        <w:trPr>
          <w:trHeight w:val="18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180"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一般风险准备</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27" w:hRule="exact"/>
        </w:trPr>
        <w:tc>
          <w:tcPr>
            <w:tcW w:w="3310" w:type="dxa"/>
            <w:tcBorders>
              <w:top w:val="nil" w:sz="6" w:space="0" w:color="auto"/>
              <w:left w:val="nil" w:sz="6" w:space="0" w:color="auto"/>
              <w:bottom w:val="nil" w:sz="6" w:space="0" w:color="auto"/>
              <w:right w:val="nil" w:sz="6" w:space="0" w:color="auto"/>
            </w:tcBorders>
          </w:tcPr>
          <w:p>
            <w:pPr/>
          </w:p>
        </w:tc>
        <w:tc>
          <w:tcPr>
            <w:tcW w:w="869" w:type="dxa"/>
            <w:tcBorders>
              <w:top w:val="nil" w:sz="6" w:space="0" w:color="auto"/>
              <w:left w:val="nil" w:sz="6" w:space="0" w:color="auto"/>
              <w:bottom w:val="nil" w:sz="6" w:space="0" w:color="auto"/>
              <w:right w:val="nil" w:sz="6" w:space="0" w:color="auto"/>
            </w:tcBorders>
          </w:tcPr>
          <w:p>
            <w:pPr/>
          </w:p>
        </w:tc>
        <w:tc>
          <w:tcPr>
            <w:tcW w:w="2417" w:type="dxa"/>
            <w:tcBorders>
              <w:top w:val="nil" w:sz="6" w:space="0" w:color="auto"/>
              <w:left w:val="nil" w:sz="6" w:space="0" w:color="auto"/>
              <w:bottom w:val="nil" w:sz="6" w:space="0" w:color="auto"/>
              <w:right w:val="nil" w:sz="6" w:space="0" w:color="auto"/>
            </w:tcBorders>
          </w:tcPr>
          <w:p>
            <w:pPr/>
          </w:p>
        </w:tc>
        <w:tc>
          <w:tcPr>
            <w:tcW w:w="2422" w:type="dxa"/>
            <w:tcBorders>
              <w:top w:val="nil" w:sz="6" w:space="0" w:color="auto"/>
              <w:left w:val="nil" w:sz="6" w:space="0" w:color="auto"/>
              <w:bottom w:val="nil" w:sz="6" w:space="0" w:color="auto"/>
              <w:right w:val="nil" w:sz="6" w:space="0" w:color="auto"/>
            </w:tcBorders>
          </w:tcPr>
          <w:p>
            <w:pPr/>
          </w:p>
        </w:tc>
      </w:tr>
      <w:tr>
        <w:trPr>
          <w:trHeight w:val="322"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未分配利润</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.24</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0"/>
              <w:jc w:val="right"/>
              <w:rPr>
                <w:rFonts w:ascii="新宋体" w:hAnsi="新宋体" w:cs="新宋体" w:eastAsia="新宋体" w:hint="default"/>
                <w:sz w:val="18"/>
                <w:szCs w:val="18"/>
              </w:rPr>
            </w:pPr>
            <w:r>
              <w:rPr>
                <w:rFonts w:ascii="新宋体"/>
                <w:spacing w:val="-1"/>
                <w:sz w:val="18"/>
              </w:rPr>
              <w:t>76,884,758.59</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新宋体" w:hAnsi="新宋体" w:cs="新宋体" w:eastAsia="新宋体" w:hint="default"/>
                <w:sz w:val="18"/>
                <w:szCs w:val="18"/>
              </w:rPr>
            </w:pPr>
            <w:r>
              <w:rPr>
                <w:rFonts w:ascii="新宋体"/>
                <w:spacing w:val="-1"/>
                <w:sz w:val="18"/>
              </w:rPr>
              <w:t>55,366,417.24</w:t>
            </w:r>
          </w:p>
        </w:tc>
      </w:tr>
      <w:tr>
        <w:trPr>
          <w:trHeight w:val="270"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7" w:lineRule="exact"/>
              <w:ind w:left="338" w:right="0"/>
              <w:jc w:val="left"/>
              <w:rPr>
                <w:rFonts w:ascii="新宋体" w:hAnsi="新宋体" w:cs="新宋体" w:eastAsia="新宋体" w:hint="default"/>
                <w:sz w:val="18"/>
                <w:szCs w:val="18"/>
              </w:rPr>
            </w:pPr>
            <w:r>
              <w:rPr>
                <w:rFonts w:ascii="新宋体" w:hAnsi="新宋体" w:cs="新宋体" w:eastAsia="新宋体" w:hint="default"/>
                <w:sz w:val="18"/>
                <w:szCs w:val="18"/>
              </w:rPr>
              <w:t>外币报表折算差额</w:t>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
        </w:tc>
        <w:tc>
          <w:tcPr>
            <w:tcW w:w="2422"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33" w:lineRule="exact"/>
              <w:ind w:left="487" w:right="0"/>
              <w:jc w:val="left"/>
              <w:rPr>
                <w:rFonts w:ascii="新宋体" w:hAnsi="新宋体" w:cs="新宋体" w:eastAsia="新宋体" w:hint="default"/>
                <w:sz w:val="18"/>
                <w:szCs w:val="18"/>
              </w:rPr>
            </w:pPr>
            <w:r>
              <w:rPr>
                <w:rFonts w:ascii="新宋体" w:hAnsi="新宋体" w:cs="新宋体" w:eastAsia="新宋体" w:hint="default"/>
                <w:b/>
                <w:bCs/>
                <w:sz w:val="18"/>
                <w:szCs w:val="18"/>
              </w:rPr>
              <w:t>归属于母公司所有者权益合计</w:t>
            </w:r>
            <w:r>
              <w:rPr>
                <w:rFonts w:ascii="新宋体" w:hAnsi="新宋体" w:cs="新宋体" w:eastAsia="新宋体" w:hint="default"/>
                <w:sz w:val="18"/>
                <w:szCs w:val="18"/>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00"/>
              <w:jc w:val="right"/>
              <w:rPr>
                <w:rFonts w:ascii="新宋体" w:hAnsi="新宋体" w:cs="新宋体" w:eastAsia="新宋体" w:hint="default"/>
                <w:sz w:val="18"/>
                <w:szCs w:val="18"/>
              </w:rPr>
            </w:pPr>
            <w:r>
              <w:rPr>
                <w:rFonts w:ascii="新宋体"/>
                <w:spacing w:val="-1"/>
                <w:sz w:val="18"/>
              </w:rPr>
              <w:t>520,004,075.67</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right="105"/>
              <w:jc w:val="right"/>
              <w:rPr>
                <w:rFonts w:ascii="新宋体" w:hAnsi="新宋体" w:cs="新宋体" w:eastAsia="新宋体" w:hint="default"/>
                <w:sz w:val="18"/>
                <w:szCs w:val="18"/>
              </w:rPr>
            </w:pPr>
            <w:r>
              <w:rPr>
                <w:rFonts w:ascii="新宋体"/>
                <w:spacing w:val="-1"/>
                <w:sz w:val="18"/>
              </w:rPr>
              <w:t>495,379,613.39</w:t>
            </w:r>
          </w:p>
        </w:tc>
      </w:tr>
      <w:tr>
        <w:trPr>
          <w:trHeight w:val="246" w:hRule="exact"/>
        </w:trPr>
        <w:tc>
          <w:tcPr>
            <w:tcW w:w="3310" w:type="dxa"/>
            <w:tcBorders>
              <w:top w:val="nil" w:sz="6" w:space="0" w:color="auto"/>
              <w:left w:val="nil" w:sz="6" w:space="0" w:color="auto"/>
              <w:bottom w:val="nil" w:sz="6" w:space="0" w:color="auto"/>
              <w:right w:val="nil" w:sz="6" w:space="0" w:color="auto"/>
            </w:tcBorders>
          </w:tcPr>
          <w:p>
            <w:pPr>
              <w:pStyle w:val="TableParagraph"/>
              <w:spacing w:line="180" w:lineRule="exact"/>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少数股东权益</w:t>
            </w:r>
          </w:p>
        </w:tc>
        <w:tc>
          <w:tcPr>
            <w:tcW w:w="869" w:type="dxa"/>
            <w:tcBorders>
              <w:top w:val="nil" w:sz="6" w:space="0" w:color="auto"/>
              <w:left w:val="nil" w:sz="6" w:space="0" w:color="auto"/>
              <w:bottom w:val="nil" w:sz="6" w:space="0" w:color="auto"/>
              <w:right w:val="single" w:sz="4" w:space="0" w:color="000000"/>
            </w:tcBorders>
          </w:tcPr>
          <w:p>
            <w:pPr>
              <w:pStyle w:val="TableParagraph"/>
              <w:spacing w:line="209" w:lineRule="exact"/>
              <w:ind w:left="5"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.25</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01"/>
              <w:jc w:val="right"/>
              <w:rPr>
                <w:rFonts w:ascii="新宋体" w:hAnsi="新宋体" w:cs="新宋体" w:eastAsia="新宋体" w:hint="default"/>
                <w:sz w:val="18"/>
                <w:szCs w:val="18"/>
              </w:rPr>
            </w:pPr>
            <w:r>
              <w:rPr>
                <w:rFonts w:ascii="新宋体"/>
                <w:spacing w:val="-1"/>
                <w:sz w:val="18"/>
              </w:rPr>
              <w:t>10,088,214.04</w:t>
            </w:r>
          </w:p>
        </w:tc>
        <w:tc>
          <w:tcPr>
            <w:tcW w:w="2422"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310" w:type="dxa"/>
            <w:tcBorders>
              <w:top w:val="nil" w:sz="6" w:space="0" w:color="auto"/>
              <w:left w:val="nil" w:sz="6" w:space="0" w:color="auto"/>
              <w:bottom w:val="nil" w:sz="6" w:space="0" w:color="auto"/>
              <w:right w:val="single" w:sz="4" w:space="0" w:color="000000"/>
            </w:tcBorders>
          </w:tcPr>
          <w:p>
            <w:pPr>
              <w:pStyle w:val="TableParagraph"/>
              <w:spacing w:line="217" w:lineRule="exact"/>
              <w:ind w:left="15"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股东权益合计</w:t>
            </w:r>
            <w:r>
              <w:rPr>
                <w:rFonts w:ascii="新宋体" w:hAnsi="新宋体" w:cs="新宋体" w:eastAsia="新宋体" w:hint="default"/>
                <w:sz w:val="18"/>
                <w:szCs w:val="18"/>
              </w:rPr>
            </w:r>
          </w:p>
        </w:tc>
        <w:tc>
          <w:tcPr>
            <w:tcW w:w="869" w:type="dxa"/>
            <w:tcBorders>
              <w:top w:val="nil" w:sz="6" w:space="0" w:color="auto"/>
              <w:left w:val="single" w:sz="4" w:space="0" w:color="000000"/>
              <w:bottom w:val="nil" w:sz="6" w:space="0" w:color="auto"/>
              <w:right w:val="single" w:sz="4" w:space="0" w:color="000000"/>
            </w:tcBorders>
          </w:tcPr>
          <w:p>
            <w:pP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0"/>
              <w:jc w:val="right"/>
              <w:rPr>
                <w:rFonts w:ascii="新宋体" w:hAnsi="新宋体" w:cs="新宋体" w:eastAsia="新宋体" w:hint="default"/>
                <w:sz w:val="18"/>
                <w:szCs w:val="18"/>
              </w:rPr>
            </w:pPr>
            <w:r>
              <w:rPr>
                <w:rFonts w:ascii="新宋体"/>
                <w:spacing w:val="-1"/>
                <w:sz w:val="18"/>
              </w:rPr>
              <w:t>530,092,289.71</w:t>
            </w:r>
          </w:p>
        </w:tc>
        <w:tc>
          <w:tcPr>
            <w:tcW w:w="242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495,379,613.39</w:t>
            </w:r>
          </w:p>
        </w:tc>
      </w:tr>
      <w:tr>
        <w:trPr>
          <w:trHeight w:val="241" w:hRule="exact"/>
        </w:trPr>
        <w:tc>
          <w:tcPr>
            <w:tcW w:w="3310" w:type="dxa"/>
            <w:tcBorders>
              <w:top w:val="nil" w:sz="6" w:space="0" w:color="auto"/>
              <w:left w:val="nil" w:sz="6" w:space="0" w:color="auto"/>
              <w:bottom w:val="single" w:sz="4" w:space="0" w:color="000000"/>
              <w:right w:val="single" w:sz="4" w:space="0" w:color="000000"/>
            </w:tcBorders>
          </w:tcPr>
          <w:p>
            <w:pPr>
              <w:pStyle w:val="TableParagraph"/>
              <w:spacing w:line="218" w:lineRule="exact"/>
              <w:ind w:left="847" w:right="0"/>
              <w:jc w:val="left"/>
              <w:rPr>
                <w:rFonts w:ascii="新宋体" w:hAnsi="新宋体" w:cs="新宋体" w:eastAsia="新宋体" w:hint="default"/>
                <w:sz w:val="18"/>
                <w:szCs w:val="18"/>
              </w:rPr>
            </w:pPr>
            <w:r>
              <w:rPr>
                <w:rFonts w:ascii="新宋体" w:hAnsi="新宋体" w:cs="新宋体" w:eastAsia="新宋体" w:hint="default"/>
                <w:b/>
                <w:bCs/>
                <w:sz w:val="18"/>
                <w:szCs w:val="18"/>
              </w:rPr>
              <w:t>负债和股东权益总计</w:t>
            </w:r>
            <w:r>
              <w:rPr>
                <w:rFonts w:ascii="新宋体" w:hAnsi="新宋体" w:cs="新宋体" w:eastAsia="新宋体" w:hint="default"/>
                <w:sz w:val="18"/>
                <w:szCs w:val="18"/>
              </w:rPr>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新宋体" w:hAnsi="新宋体" w:cs="新宋体" w:eastAsia="新宋体" w:hint="default"/>
                <w:sz w:val="18"/>
                <w:szCs w:val="18"/>
              </w:rPr>
            </w:pPr>
          </w:p>
        </w:tc>
        <w:tc>
          <w:tcPr>
            <w:tcW w:w="24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right="100"/>
              <w:jc w:val="right"/>
              <w:rPr>
                <w:rFonts w:ascii="新宋体" w:hAnsi="新宋体" w:cs="新宋体" w:eastAsia="新宋体" w:hint="default"/>
                <w:sz w:val="18"/>
                <w:szCs w:val="18"/>
              </w:rPr>
            </w:pPr>
            <w:r>
              <w:rPr>
                <w:rFonts w:ascii="新宋体"/>
                <w:spacing w:val="-1"/>
                <w:sz w:val="18"/>
              </w:rPr>
              <w:t>593,596,193.64</w:t>
            </w:r>
          </w:p>
        </w:tc>
        <w:tc>
          <w:tcPr>
            <w:tcW w:w="2422" w:type="dxa"/>
            <w:tcBorders>
              <w:top w:val="nil" w:sz="6" w:space="0" w:color="auto"/>
              <w:left w:val="single" w:sz="4" w:space="0" w:color="000000"/>
              <w:bottom w:val="single" w:sz="4" w:space="0" w:color="000000"/>
              <w:right w:val="nil" w:sz="6" w:space="0" w:color="auto"/>
            </w:tcBorders>
          </w:tcPr>
          <w:p>
            <w:pPr>
              <w:pStyle w:val="TableParagraph"/>
              <w:spacing w:line="240" w:lineRule="auto" w:before="11"/>
              <w:ind w:right="105"/>
              <w:jc w:val="right"/>
              <w:rPr>
                <w:rFonts w:ascii="新宋体" w:hAnsi="新宋体" w:cs="新宋体" w:eastAsia="新宋体" w:hint="default"/>
                <w:sz w:val="18"/>
                <w:szCs w:val="18"/>
              </w:rPr>
            </w:pPr>
            <w:r>
              <w:rPr>
                <w:rFonts w:ascii="新宋体"/>
                <w:spacing w:val="-1"/>
                <w:sz w:val="18"/>
              </w:rPr>
              <w:t>537,515,734.05</w:t>
            </w:r>
          </w:p>
        </w:tc>
      </w:tr>
    </w:tbl>
    <w:p>
      <w:pPr>
        <w:tabs>
          <w:tab w:pos="4293" w:val="left" w:leader="none"/>
          <w:tab w:pos="6711" w:val="left" w:leader="none"/>
        </w:tabs>
        <w:spacing w:line="20" w:lineRule="exact"/>
        <w:ind w:left="3425" w:right="0" w:firstLine="0"/>
        <w:rPr>
          <w:rFonts w:ascii="新宋体" w:hAnsi="新宋体" w:cs="新宋体" w:eastAsia="新宋体" w:hint="default"/>
          <w:sz w:val="2"/>
          <w:szCs w:val="2"/>
        </w:rPr>
      </w:pPr>
      <w:r>
        <w:rPr>
          <w:rFonts w:ascii="新宋体"/>
          <w:sz w:val="2"/>
        </w:rPr>
        <w:drawing>
          <wp:inline distT="0" distB="0" distL="0" distR="0">
            <wp:extent cx="6096" cy="3047"/>
            <wp:effectExtent l="0" t="0" r="0" b="0"/>
            <wp:docPr id="27" name="image25.png" descr=""/>
            <wp:cNvGraphicFramePr>
              <a:graphicFrameLocks noChangeAspect="1"/>
            </wp:cNvGraphicFramePr>
            <a:graphic>
              <a:graphicData uri="http://schemas.openxmlformats.org/drawingml/2006/picture">
                <pic:pic>
                  <pic:nvPicPr>
                    <pic:cNvPr id="28" name="image25.png"/>
                    <pic:cNvPicPr/>
                  </pic:nvPicPr>
                  <pic:blipFill>
                    <a:blip r:embed="rId54" cstate="print"/>
                    <a:stretch>
                      <a:fillRect/>
                    </a:stretch>
                  </pic:blipFill>
                  <pic:spPr>
                    <a:xfrm>
                      <a:off x="0" y="0"/>
                      <a:ext cx="6096" cy="3047"/>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3047"/>
            <wp:effectExtent l="0" t="0" r="0" b="0"/>
            <wp:docPr id="29" name="image25.png" descr=""/>
            <wp:cNvGraphicFramePr>
              <a:graphicFrameLocks noChangeAspect="1"/>
            </wp:cNvGraphicFramePr>
            <a:graphic>
              <a:graphicData uri="http://schemas.openxmlformats.org/drawingml/2006/picture">
                <pic:pic>
                  <pic:nvPicPr>
                    <pic:cNvPr id="30" name="image25.png"/>
                    <pic:cNvPicPr/>
                  </pic:nvPicPr>
                  <pic:blipFill>
                    <a:blip r:embed="rId54" cstate="print"/>
                    <a:stretch>
                      <a:fillRect/>
                    </a:stretch>
                  </pic:blipFill>
                  <pic:spPr>
                    <a:xfrm>
                      <a:off x="0" y="0"/>
                      <a:ext cx="6096" cy="3047"/>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3047"/>
            <wp:effectExtent l="0" t="0" r="0" b="0"/>
            <wp:docPr id="31" name="image25.png" descr=""/>
            <wp:cNvGraphicFramePr>
              <a:graphicFrameLocks noChangeAspect="1"/>
            </wp:cNvGraphicFramePr>
            <a:graphic>
              <a:graphicData uri="http://schemas.openxmlformats.org/drawingml/2006/picture">
                <pic:pic>
                  <pic:nvPicPr>
                    <pic:cNvPr id="32" name="image25.png"/>
                    <pic:cNvPicPr/>
                  </pic:nvPicPr>
                  <pic:blipFill>
                    <a:blip r:embed="rId54" cstate="print"/>
                    <a:stretch>
                      <a:fillRect/>
                    </a:stretch>
                  </pic:blipFill>
                  <pic:spPr>
                    <a:xfrm>
                      <a:off x="0" y="0"/>
                      <a:ext cx="6096" cy="3047"/>
                    </a:xfrm>
                    <a:prstGeom prst="rect">
                      <a:avLst/>
                    </a:prstGeom>
                  </pic:spPr>
                </pic:pic>
              </a:graphicData>
            </a:graphic>
          </wp:inline>
        </w:drawing>
      </w:r>
      <w:r>
        <w:rPr>
          <w:rFonts w:ascii="新宋体"/>
          <w:sz w:val="2"/>
        </w:rPr>
      </w:r>
    </w:p>
    <w:p>
      <w:pPr>
        <w:tabs>
          <w:tab w:pos="3465" w:val="left" w:leader="none"/>
          <w:tab w:pos="6797" w:val="left" w:leader="none"/>
        </w:tabs>
        <w:spacing w:before="43"/>
        <w:ind w:left="674" w:right="0" w:firstLine="0"/>
        <w:jc w:val="left"/>
        <w:rPr>
          <w:rFonts w:ascii="新宋体" w:hAnsi="新宋体" w:cs="新宋体" w:eastAsia="新宋体" w:hint="default"/>
          <w:sz w:val="18"/>
          <w:szCs w:val="18"/>
        </w:rPr>
      </w:pPr>
      <w:r>
        <w:rPr/>
        <w:pict>
          <v:group style="position:absolute;margin-left:79.704002pt;margin-top:-91.014244pt;width:450.2pt;height:5.55pt;mso-position-horizontal-relative:page;mso-position-vertical-relative:paragraph;z-index:-1288432" coordorigin="1594,-1820" coordsize="9004,111">
            <v:shape style="position:absolute;left:1594;top:-1820;width:3310;height:110" type="#_x0000_t75" stroked="false">
              <v:imagedata r:id="rId72" o:title=""/>
            </v:shape>
            <v:shape style="position:absolute;left:4880;top:-1724;width:883;height:14" type="#_x0000_t75" stroked="false">
              <v:imagedata r:id="rId58" o:title=""/>
            </v:shape>
            <v:shape style="position:absolute;left:5749;top:-1724;width:2432;height:14" type="#_x0000_t75" stroked="false">
              <v:imagedata r:id="rId59" o:title=""/>
            </v:shape>
            <v:shape style="position:absolute;left:8166;top:-1719;width:2432;height:10" type="#_x0000_t75" stroked="false">
              <v:imagedata r:id="rId48" o:title=""/>
            </v:shape>
            <w10:wrap type="none"/>
          </v:group>
        </w:pict>
      </w:r>
      <w:r>
        <w:rPr/>
        <w:pict>
          <v:group style="position:absolute;margin-left:79.704002pt;margin-top:-71.814262pt;width:450.2pt;height:.5pt;mso-position-horizontal-relative:page;mso-position-vertical-relative:paragraph;z-index:-1288408" coordorigin="1594,-1436" coordsize="9004,10">
            <v:shape style="position:absolute;left:1594;top:-1436;width:3291;height:10" type="#_x0000_t75" stroked="false">
              <v:imagedata r:id="rId60" o:title=""/>
            </v:shape>
            <v:shape style="position:absolute;left:4880;top:-1436;width:874;height:10" type="#_x0000_t75" stroked="false">
              <v:imagedata r:id="rId69" o:title=""/>
            </v:shape>
            <v:shape style="position:absolute;left:5749;top:-1436;width:2422;height:10" type="#_x0000_t75" stroked="false">
              <v:imagedata r:id="rId67" o:title=""/>
            </v:shape>
            <v:shape style="position:absolute;left:8166;top:-1436;width:2432;height:10" type="#_x0000_t75" stroked="false">
              <v:imagedata r:id="rId48" o:title=""/>
            </v:shape>
            <w10:wrap type="none"/>
          </v:group>
        </w:pict>
      </w:r>
      <w:r>
        <w:rPr/>
        <w:pict>
          <v:group style="position:absolute;margin-left:79.704002pt;margin-top:-57.534264pt;width:450.2pt;height:.5pt;mso-position-horizontal-relative:page;mso-position-vertical-relative:paragraph;z-index:-1288384" coordorigin="1594,-1151" coordsize="9004,10">
            <v:shape style="position:absolute;left:1594;top:-1151;width:3291;height:10" type="#_x0000_t75" stroked="false">
              <v:imagedata r:id="rId60" o:title=""/>
            </v:shape>
            <v:shape style="position:absolute;left:4880;top:-1151;width:874;height:10" type="#_x0000_t75" stroked="false">
              <v:imagedata r:id="rId69" o:title=""/>
            </v:shape>
            <v:shape style="position:absolute;left:5749;top:-1151;width:2422;height:10" type="#_x0000_t75" stroked="false">
              <v:imagedata r:id="rId67" o:title=""/>
            </v:shape>
            <v:shape style="position:absolute;left:8166;top:-1151;width:2432;height:10" type="#_x0000_t75" stroked="false">
              <v:imagedata r:id="rId48" o:title=""/>
            </v:shape>
            <w10:wrap type="none"/>
          </v:group>
        </w:pict>
      </w:r>
      <w:r>
        <w:rPr/>
        <w:pict>
          <v:group style="position:absolute;margin-left:79.704002pt;margin-top:-43.374264pt;width:450.2pt;height:.5pt;mso-position-horizontal-relative:page;mso-position-vertical-relative:paragraph;z-index:-1288360" coordorigin="1594,-867" coordsize="9004,10">
            <v:shape style="position:absolute;left:1594;top:-867;width:3291;height:10" type="#_x0000_t75" stroked="false">
              <v:imagedata r:id="rId60" o:title=""/>
            </v:shape>
            <v:shape style="position:absolute;left:4880;top:-867;width:874;height:10" type="#_x0000_t75" stroked="false">
              <v:imagedata r:id="rId69" o:title=""/>
            </v:shape>
            <v:shape style="position:absolute;left:5749;top:-867;width:2422;height:10" type="#_x0000_t75" stroked="false">
              <v:imagedata r:id="rId67" o:title=""/>
            </v:shape>
            <v:shape style="position:absolute;left:8166;top:-867;width:2432;height:10" type="#_x0000_t75" stroked="false">
              <v:imagedata r:id="rId48" o:title=""/>
            </v:shape>
            <w10:wrap type="none"/>
          </v:group>
        </w:pict>
      </w:r>
      <w:r>
        <w:rPr/>
        <w:pict>
          <v:group style="position:absolute;margin-left:79.704002pt;margin-top:-34.254242pt;width:450.2pt;height:5.55pt;mso-position-horizontal-relative:page;mso-position-vertical-relative:paragraph;z-index:-1288336" coordorigin="1594,-685" coordsize="9004,111">
            <v:shape style="position:absolute;left:1594;top:-685;width:3310;height:110" type="#_x0000_t75" stroked="false">
              <v:imagedata r:id="rId57" o:title=""/>
            </v:shape>
            <v:shape style="position:absolute;left:4880;top:-589;width:883;height:14" type="#_x0000_t75" stroked="false">
              <v:imagedata r:id="rId74" o:title=""/>
            </v:shape>
            <v:shape style="position:absolute;left:5749;top:-589;width:2432;height:14" type="#_x0000_t75" stroked="false">
              <v:imagedata r:id="rId59" o:title=""/>
            </v:shape>
            <v:shape style="position:absolute;left:8166;top:-584;width:2432;height:10" type="#_x0000_t75" stroked="false">
              <v:imagedata r:id="rId46" o:title=""/>
            </v:shape>
            <w10:wrap type="none"/>
          </v:group>
        </w:pict>
      </w:r>
      <w:r>
        <w:rPr/>
        <w:pict>
          <v:group style="position:absolute;margin-left:79.704002pt;margin-top:-14.938324pt;width:450.2pt;height:.5pt;mso-position-horizontal-relative:page;mso-position-vertical-relative:paragraph;z-index:-1288312" coordorigin="1594,-299" coordsize="9004,10">
            <v:shape style="position:absolute;left:1594;top:-299;width:3291;height:10" type="#_x0000_t75" stroked="false">
              <v:imagedata r:id="rId60" o:title=""/>
            </v:shape>
            <v:shape style="position:absolute;left:4880;top:-299;width:874;height:10" type="#_x0000_t75" stroked="false">
              <v:imagedata r:id="rId66" o:title=""/>
            </v:shape>
            <v:shape style="position:absolute;left:5749;top:-299;width:2422;height:10" type="#_x0000_t75" stroked="false">
              <v:imagedata r:id="rId67" o:title=""/>
            </v:shape>
            <v:shape style="position:absolute;left:8166;top:-299;width:2432;height:10" type="#_x0000_t75" stroked="false">
              <v:imagedata r:id="rId48" o:title=""/>
            </v:shape>
            <w10:wrap type="none"/>
          </v:group>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pgSz w:w="11910" w:h="16840"/>
          <w:pgMar w:header="544" w:footer="980" w:top="1140" w:bottom="1180" w:left="1460" w:right="1200"/>
        </w:sectPr>
      </w:pPr>
    </w:p>
    <w:p>
      <w:pPr>
        <w:spacing w:line="240" w:lineRule="auto" w:before="0"/>
        <w:rPr>
          <w:rFonts w:ascii="新宋体" w:hAnsi="新宋体" w:cs="新宋体" w:eastAsia="新宋体" w:hint="default"/>
          <w:sz w:val="20"/>
          <w:szCs w:val="20"/>
        </w:rPr>
      </w:pPr>
      <w:r>
        <w:rPr/>
        <w:pict>
          <v:group style="position:absolute;margin-left:77.543999pt;margin-top:226.699936pt;width:454.55pt;height:.5pt;mso-position-horizontal-relative:page;mso-position-vertical-relative:page;z-index:-1288144" coordorigin="1551,4534" coordsize="9091,10">
            <v:shape style="position:absolute;left:1551;top:4534;width:3982;height:10" type="#_x0000_t75" stroked="false">
              <v:imagedata r:id="rId76" o:title=""/>
            </v:shape>
            <v:shape style="position:absolute;left:5528;top:4534;width:778;height:10" type="#_x0000_t75" stroked="false">
              <v:imagedata r:id="rId77" o:title=""/>
            </v:shape>
            <v:shape style="position:absolute;left:6301;top:4534;width:2302;height:10" type="#_x0000_t75" stroked="false">
              <v:imagedata r:id="rId78" o:title=""/>
            </v:shape>
            <v:shape style="position:absolute;left:8598;top:4534;width:2043;height:10" type="#_x0000_t75" stroked="false">
              <v:imagedata r:id="rId79" o:title=""/>
            </v:shape>
            <w10:wrap type="none"/>
          </v:group>
        </w:pict>
      </w:r>
      <w:r>
        <w:rPr/>
        <w:pict>
          <v:group style="position:absolute;margin-left:77.543999pt;margin-top:240.860001pt;width:454.55pt;height:.5pt;mso-position-horizontal-relative:page;mso-position-vertical-relative:page;z-index:-1288120" coordorigin="1551,4817" coordsize="9091,10">
            <v:shape style="position:absolute;left:1551;top:4817;width:3982;height:10" type="#_x0000_t75" stroked="false">
              <v:imagedata r:id="rId76" o:title=""/>
            </v:shape>
            <v:shape style="position:absolute;left:5528;top:4817;width:778;height:10" type="#_x0000_t75" stroked="false">
              <v:imagedata r:id="rId80" o:title=""/>
            </v:shape>
            <v:shape style="position:absolute;left:6301;top:4817;width:2302;height:10" type="#_x0000_t75" stroked="false">
              <v:imagedata r:id="rId81" o:title=""/>
            </v:shape>
            <v:shape style="position:absolute;left:8598;top:4817;width:2043;height:10" type="#_x0000_t75" stroked="false">
              <v:imagedata r:id="rId82" o:title=""/>
            </v:shape>
            <w10:wrap type="none"/>
          </v:group>
        </w:pict>
      </w:r>
      <w:r>
        <w:rPr/>
        <w:pict>
          <v:group style="position:absolute;margin-left:77.543999pt;margin-top:255.020004pt;width:454.55pt;height:.5pt;mso-position-horizontal-relative:page;mso-position-vertical-relative:page;z-index:-1288096" coordorigin="1551,5100" coordsize="9091,10">
            <v:shape style="position:absolute;left:1551;top:5100;width:3982;height:10" type="#_x0000_t75" stroked="false">
              <v:imagedata r:id="rId76" o:title=""/>
            </v:shape>
            <v:shape style="position:absolute;left:5528;top:5100;width:778;height:10" type="#_x0000_t75" stroked="false">
              <v:imagedata r:id="rId80" o:title=""/>
            </v:shape>
            <v:shape style="position:absolute;left:6301;top:5100;width:2302;height:10" type="#_x0000_t75" stroked="false">
              <v:imagedata r:id="rId81" o:title=""/>
            </v:shape>
            <v:shape style="position:absolute;left:8598;top:5100;width:2043;height:10" type="#_x0000_t75" stroked="false">
              <v:imagedata r:id="rId82" o:title=""/>
            </v:shape>
            <w10:wrap type="none"/>
          </v:group>
        </w:pict>
      </w:r>
      <w:r>
        <w:rPr/>
        <w:pict>
          <v:group style="position:absolute;margin-left:77.543999pt;margin-top:269.329956pt;width:454.55pt;height:.5pt;mso-position-horizontal-relative:page;mso-position-vertical-relative:page;z-index:-1288072" coordorigin="1551,5387" coordsize="9091,10">
            <v:shape style="position:absolute;left:1551;top:5387;width:3982;height:10" type="#_x0000_t75" stroked="false">
              <v:imagedata r:id="rId76" o:title=""/>
            </v:shape>
            <v:shape style="position:absolute;left:5528;top:5387;width:778;height:10" type="#_x0000_t75" stroked="false">
              <v:imagedata r:id="rId80" o:title=""/>
            </v:shape>
            <v:shape style="position:absolute;left:6301;top:5387;width:2302;height:10" type="#_x0000_t75" stroked="false">
              <v:imagedata r:id="rId81" o:title=""/>
            </v:shape>
            <v:shape style="position:absolute;left:8598;top:5387;width:2043;height:10" type="#_x0000_t75" stroked="false">
              <v:imagedata r:id="rId82" o:title=""/>
            </v:shape>
            <w10:wrap type="none"/>
          </v:group>
        </w:pict>
      </w:r>
      <w:r>
        <w:rPr/>
        <w:pict>
          <v:group style="position:absolute;margin-left:77.543999pt;margin-top:283.489990pt;width:454.55pt;height:.5pt;mso-position-horizontal-relative:page;mso-position-vertical-relative:page;z-index:-1288048" coordorigin="1551,5670" coordsize="9091,10">
            <v:shape style="position:absolute;left:1551;top:5670;width:3982;height:10" type="#_x0000_t75" stroked="false">
              <v:imagedata r:id="rId76" o:title=""/>
            </v:shape>
            <v:shape style="position:absolute;left:5528;top:5670;width:778;height:10" type="#_x0000_t75" stroked="false">
              <v:imagedata r:id="rId80" o:title=""/>
            </v:shape>
            <v:shape style="position:absolute;left:6301;top:5670;width:2302;height:10" type="#_x0000_t75" stroked="false">
              <v:imagedata r:id="rId81" o:title=""/>
            </v:shape>
            <v:shape style="position:absolute;left:8598;top:5670;width:2043;height:10" type="#_x0000_t75" stroked="false">
              <v:imagedata r:id="rId82" o:title=""/>
            </v:shape>
            <w10:wrap type="none"/>
          </v:group>
        </w:pict>
      </w:r>
      <w:r>
        <w:rPr/>
        <w:pict>
          <v:group style="position:absolute;margin-left:77.543999pt;margin-top:297.649994pt;width:454.55pt;height:.5pt;mso-position-horizontal-relative:page;mso-position-vertical-relative:page;z-index:-1288024" coordorigin="1551,5953" coordsize="9091,10">
            <v:shape style="position:absolute;left:1551;top:5953;width:3982;height:10" type="#_x0000_t75" stroked="false">
              <v:imagedata r:id="rId76" o:title=""/>
            </v:shape>
            <v:shape style="position:absolute;left:5528;top:5953;width:778;height:10" type="#_x0000_t75" stroked="false">
              <v:imagedata r:id="rId80" o:title=""/>
            </v:shape>
            <v:shape style="position:absolute;left:6301;top:5953;width:2302;height:10" type="#_x0000_t75" stroked="false">
              <v:imagedata r:id="rId81" o:title=""/>
            </v:shape>
            <v:shape style="position:absolute;left:8598;top:5953;width:2043;height:10" type="#_x0000_t75" stroked="false">
              <v:imagedata r:id="rId82" o:title=""/>
            </v:shape>
            <w10:wrap type="none"/>
          </v:group>
        </w:pict>
      </w:r>
      <w:r>
        <w:rPr/>
        <w:pict>
          <v:group style="position:absolute;margin-left:77.543999pt;margin-top:311.929993pt;width:454.55pt;height:.5pt;mso-position-horizontal-relative:page;mso-position-vertical-relative:page;z-index:-1288000" coordorigin="1551,6239" coordsize="9091,10">
            <v:shape style="position:absolute;left:1551;top:6239;width:3982;height:10" type="#_x0000_t75" stroked="false">
              <v:imagedata r:id="rId76" o:title=""/>
            </v:shape>
            <v:shape style="position:absolute;left:5528;top:6239;width:778;height:10" type="#_x0000_t75" stroked="false">
              <v:imagedata r:id="rId80" o:title=""/>
            </v:shape>
            <v:shape style="position:absolute;left:6301;top:6239;width:2302;height:10" type="#_x0000_t75" stroked="false">
              <v:imagedata r:id="rId81" o:title=""/>
            </v:shape>
            <v:shape style="position:absolute;left:8598;top:6239;width:2043;height:10" type="#_x0000_t75" stroked="false">
              <v:imagedata r:id="rId82" o:title=""/>
            </v:shape>
            <w10:wrap type="none"/>
          </v:group>
        </w:pict>
      </w:r>
      <w:r>
        <w:rPr/>
        <w:pict>
          <v:group style="position:absolute;margin-left:77.543999pt;margin-top:326.089996pt;width:454.55pt;height:.5pt;mso-position-horizontal-relative:page;mso-position-vertical-relative:page;z-index:-1287976" coordorigin="1551,6522" coordsize="9091,10">
            <v:shape style="position:absolute;left:1551;top:6522;width:3982;height:10" type="#_x0000_t75" stroked="false">
              <v:imagedata r:id="rId76" o:title=""/>
            </v:shape>
            <v:shape style="position:absolute;left:5528;top:6522;width:778;height:10" type="#_x0000_t75" stroked="false">
              <v:imagedata r:id="rId77" o:title=""/>
            </v:shape>
            <v:shape style="position:absolute;left:6301;top:6522;width:2302;height:10" type="#_x0000_t75" stroked="false">
              <v:imagedata r:id="rId78" o:title=""/>
            </v:shape>
            <v:shape style="position:absolute;left:8598;top:6522;width:2043;height:10" type="#_x0000_t75" stroked="false">
              <v:imagedata r:id="rId79" o:title=""/>
            </v:shape>
            <w10:wrap type="none"/>
          </v:group>
        </w:pict>
      </w:r>
      <w:r>
        <w:rPr/>
        <w:pict>
          <v:group style="position:absolute;margin-left:77.543999pt;margin-top:335.209991pt;width:454.55pt;height:5.55pt;mso-position-horizontal-relative:page;mso-position-vertical-relative:page;z-index:-1287952" coordorigin="1551,6704" coordsize="9091,111">
            <v:shape style="position:absolute;left:1551;top:6704;width:4001;height:110" type="#_x0000_t75" stroked="false">
              <v:imagedata r:id="rId83" o:title=""/>
            </v:shape>
            <v:shape style="position:absolute;left:5528;top:6800;width:788;height:14" type="#_x0000_t75" stroked="false">
              <v:imagedata r:id="rId84" o:title=""/>
            </v:shape>
            <v:shape style="position:absolute;left:6301;top:6800;width:2311;height:14" type="#_x0000_t75" stroked="false">
              <v:imagedata r:id="rId85" o:title=""/>
            </v:shape>
            <v:shape style="position:absolute;left:8598;top:6805;width:2043;height:10" type="#_x0000_t75" stroked="false">
              <v:imagedata r:id="rId82" o:title=""/>
            </v:shape>
            <w10:wrap type="none"/>
          </v:group>
        </w:pict>
      </w:r>
      <w:r>
        <w:rPr/>
        <w:pict>
          <v:group style="position:absolute;margin-left:77.543999pt;margin-top:354.529999pt;width:454.55pt;height:.5pt;mso-position-horizontal-relative:page;mso-position-vertical-relative:page;z-index:-1287928" coordorigin="1551,7091" coordsize="9091,10">
            <v:shape style="position:absolute;left:1551;top:7091;width:3982;height:10" type="#_x0000_t75" stroked="false">
              <v:imagedata r:id="rId76" o:title=""/>
            </v:shape>
            <v:shape style="position:absolute;left:5528;top:7091;width:778;height:10" type="#_x0000_t75" stroked="false">
              <v:imagedata r:id="rId77" o:title=""/>
            </v:shape>
            <v:shape style="position:absolute;left:6301;top:7091;width:2302;height:10" type="#_x0000_t75" stroked="false">
              <v:imagedata r:id="rId78" o:title=""/>
            </v:shape>
            <v:shape style="position:absolute;left:8598;top:7091;width:2043;height:10" type="#_x0000_t75" stroked="false">
              <v:imagedata r:id="rId79" o:title=""/>
            </v:shape>
            <w10:wrap type="none"/>
          </v:group>
        </w:pict>
      </w:r>
      <w:r>
        <w:rPr/>
        <w:pict>
          <v:group style="position:absolute;margin-left:77.543999pt;margin-top:363.649994pt;width:454.55pt;height:14.2pt;mso-position-horizontal-relative:page;mso-position-vertical-relative:page;z-index:-1287904" coordorigin="1551,7273" coordsize="9091,284">
            <v:shape style="position:absolute;left:1551;top:7273;width:4001;height:110" type="#_x0000_t75" stroked="false">
              <v:imagedata r:id="rId83" o:title=""/>
            </v:shape>
            <v:shape style="position:absolute;left:5528;top:7369;width:788;height:14" type="#_x0000_t75" stroked="false">
              <v:imagedata r:id="rId86" o:title=""/>
            </v:shape>
            <v:shape style="position:absolute;left:6301;top:7369;width:2311;height:14" type="#_x0000_t75" stroked="false">
              <v:imagedata r:id="rId87" o:title=""/>
            </v:shape>
            <v:shape style="position:absolute;left:8598;top:7374;width:2043;height:10" type="#_x0000_t75" stroked="false">
              <v:imagedata r:id="rId82" o:title=""/>
            </v:shape>
            <v:group style="position:absolute;left:5533;top:7383;width:10;height:20" coordorigin="5533,7383" coordsize="10,20">
              <v:shape style="position:absolute;left:5533;top:7383;width:10;height:20" coordorigin="5533,7383" coordsize="10,20" path="m5533,7403l5543,7403,5543,7383,5533,7383,5533,7403xe" filled="true" fillcolor="#000000" stroked="false">
                <v:path arrowok="t"/>
                <v:fill type="solid"/>
              </v:shape>
            </v:group>
            <v:group style="position:absolute;left:5533;top:7403;width:10;height:20" coordorigin="5533,7403" coordsize="10,20">
              <v:shape style="position:absolute;left:5533;top:7403;width:10;height:20" coordorigin="5533,7403" coordsize="10,20" path="m5533,7422l5543,7422,5543,7403,5533,7403,5533,7422xe" filled="true" fillcolor="#000000" stroked="false">
                <v:path arrowok="t"/>
                <v:fill type="solid"/>
              </v:shape>
            </v:group>
            <v:group style="position:absolute;left:5533;top:7422;width:10;height:20" coordorigin="5533,7422" coordsize="10,20">
              <v:shape style="position:absolute;left:5533;top:7422;width:10;height:20" coordorigin="5533,7422" coordsize="10,20" path="m5533,7441l5543,7441,5543,7422,5533,7422,5533,7441xe" filled="true" fillcolor="#000000" stroked="false">
                <v:path arrowok="t"/>
                <v:fill type="solid"/>
              </v:shape>
            </v:group>
            <v:group style="position:absolute;left:5533;top:7441;width:10;height:20" coordorigin="5533,7441" coordsize="10,20">
              <v:shape style="position:absolute;left:5533;top:7441;width:10;height:20" coordorigin="5533,7441" coordsize="10,20" path="m5533,7460l5543,7460,5543,7441,5533,7441,5533,7460xe" filled="true" fillcolor="#000000" stroked="false">
                <v:path arrowok="t"/>
                <v:fill type="solid"/>
              </v:shape>
            </v:group>
            <v:group style="position:absolute;left:5533;top:7460;width:10;height:20" coordorigin="5533,7460" coordsize="10,20">
              <v:shape style="position:absolute;left:5533;top:7460;width:10;height:20" coordorigin="5533,7460" coordsize="10,20" path="m5533,7479l5543,7479,5543,7460,5533,7460,5533,7479xe" filled="true" fillcolor="#000000" stroked="false">
                <v:path arrowok="t"/>
                <v:fill type="solid"/>
              </v:shape>
            </v:group>
            <v:group style="position:absolute;left:5533;top:7479;width:10;height:20" coordorigin="5533,7479" coordsize="10,20">
              <v:shape style="position:absolute;left:5533;top:7479;width:10;height:20" coordorigin="5533,7479" coordsize="10,20" path="m5533,7499l5543,7499,5543,7479,5533,7479,5533,7499xe" filled="true" fillcolor="#000000" stroked="false">
                <v:path arrowok="t"/>
                <v:fill type="solid"/>
              </v:shape>
            </v:group>
            <v:group style="position:absolute;left:5533;top:7499;width:10;height:20" coordorigin="5533,7499" coordsize="10,20">
              <v:shape style="position:absolute;left:5533;top:7499;width:10;height:20" coordorigin="5533,7499" coordsize="10,20" path="m5533,7518l5543,7518,5543,7499,5533,7499,5533,7518xe" filled="true" fillcolor="#000000" stroked="false">
                <v:path arrowok="t"/>
                <v:fill type="solid"/>
              </v:shape>
            </v:group>
            <v:group style="position:absolute;left:5533;top:7518;width:10;height:20" coordorigin="5533,7518" coordsize="10,20">
              <v:shape style="position:absolute;left:5533;top:7518;width:10;height:20" coordorigin="5533,7518" coordsize="10,20" path="m5533,7537l5543,7537,5543,7518,5533,7518,5533,7537xe" filled="true" fillcolor="#000000" stroked="false">
                <v:path arrowok="t"/>
                <v:fill type="solid"/>
              </v:shape>
            </v:group>
            <v:group style="position:absolute;left:5533;top:7537;width:10;height:20" coordorigin="5533,7537" coordsize="10,20">
              <v:shape style="position:absolute;left:5533;top:7537;width:10;height:20" coordorigin="5533,7537" coordsize="10,20" path="m5533,7556l5543,7556,5543,7537,5533,7537,5533,7556xe" filled="true" fillcolor="#000000" stroked="false">
                <v:path arrowok="t"/>
                <v:fill type="solid"/>
              </v:shape>
            </v:group>
            <w10:wrap type="none"/>
          </v:group>
        </w:pict>
      </w:r>
      <w:r>
        <w:rPr/>
        <w:pict>
          <v:group style="position:absolute;margin-left:77.543999pt;margin-top:377.809998pt;width:454.55pt;height:5.55pt;mso-position-horizontal-relative:page;mso-position-vertical-relative:page;z-index:-1287880" coordorigin="1551,7556" coordsize="9091,111">
            <v:shape style="position:absolute;left:1551;top:7556;width:4001;height:110" type="#_x0000_t75" stroked="false">
              <v:imagedata r:id="rId88" o:title=""/>
            </v:shape>
            <v:shape style="position:absolute;left:5528;top:7652;width:788;height:14" type="#_x0000_t75" stroked="false">
              <v:imagedata r:id="rId89" o:title=""/>
            </v:shape>
            <v:shape style="position:absolute;left:6301;top:7652;width:2311;height:14" type="#_x0000_t75" stroked="false">
              <v:imagedata r:id="rId87" o:title=""/>
            </v:shape>
            <v:shape style="position:absolute;left:8598;top:7657;width:2043;height:10" type="#_x0000_t75" stroked="false">
              <v:imagedata r:id="rId82" o:title=""/>
            </v:shape>
            <w10:wrap type="none"/>
          </v:group>
        </w:pict>
      </w:r>
      <w:r>
        <w:rPr/>
        <w:pict>
          <v:group style="position:absolute;margin-left:77.543999pt;margin-top:397.129974pt;width:454.55pt;height:.5pt;mso-position-horizontal-relative:page;mso-position-vertical-relative:page;z-index:-1287856" coordorigin="1551,7943" coordsize="9091,10">
            <v:shape style="position:absolute;left:1551;top:7943;width:3982;height:10" type="#_x0000_t75" stroked="false">
              <v:imagedata r:id="rId76" o:title=""/>
            </v:shape>
            <v:shape style="position:absolute;left:5528;top:7943;width:778;height:10" type="#_x0000_t75" stroked="false">
              <v:imagedata r:id="rId80" o:title=""/>
            </v:shape>
            <v:shape style="position:absolute;left:6301;top:7943;width:2302;height:10" type="#_x0000_t75" stroked="false">
              <v:imagedata r:id="rId81" o:title=""/>
            </v:shape>
            <v:shape style="position:absolute;left:8598;top:7943;width:2043;height:10" type="#_x0000_t75" stroked="false">
              <v:imagedata r:id="rId82" o:title=""/>
            </v:shape>
            <w10:wrap type="none"/>
          </v:group>
        </w:pict>
      </w:r>
      <w:r>
        <w:rPr/>
        <w:pict>
          <v:group style="position:absolute;margin-left:77.543999pt;margin-top:406.249969pt;width:454.55pt;height:19.7pt;mso-position-horizontal-relative:page;mso-position-vertical-relative:page;z-index:-1287832" coordorigin="1551,8125" coordsize="9091,394">
            <v:shape style="position:absolute;left:1551;top:8125;width:4001;height:110" type="#_x0000_t75" stroked="false">
              <v:imagedata r:id="rId88" o:title=""/>
            </v:shape>
            <v:shape style="position:absolute;left:5528;top:8221;width:788;height:14" type="#_x0000_t75" stroked="false">
              <v:imagedata r:id="rId90" o:title=""/>
            </v:shape>
            <v:shape style="position:absolute;left:6301;top:8221;width:2311;height:14" type="#_x0000_t75" stroked="false">
              <v:imagedata r:id="rId87" o:title=""/>
            </v:shape>
            <v:shape style="position:absolute;left:8598;top:8226;width:2043;height:10" type="#_x0000_t75" stroked="false">
              <v:imagedata r:id="rId82" o:title=""/>
            </v:shape>
            <v:group style="position:absolute;left:5533;top:8235;width:10;height:20" coordorigin="5533,8235" coordsize="10,20">
              <v:shape style="position:absolute;left:5533;top:8235;width:10;height:20" coordorigin="5533,8235" coordsize="10,20" path="m5533,8255l5543,8255,5543,8235,5533,8235,5533,8255xe" filled="true" fillcolor="#000000" stroked="false">
                <v:path arrowok="t"/>
                <v:fill type="solid"/>
              </v:shape>
            </v:group>
            <v:group style="position:absolute;left:5533;top:8255;width:10;height:20" coordorigin="5533,8255" coordsize="10,20">
              <v:shape style="position:absolute;left:5533;top:8255;width:10;height:20" coordorigin="5533,8255" coordsize="10,20" path="m5533,8274l5543,8274,5543,8255,5533,8255,5533,8274xe" filled="true" fillcolor="#000000" stroked="false">
                <v:path arrowok="t"/>
                <v:fill type="solid"/>
              </v:shape>
            </v:group>
            <v:group style="position:absolute;left:5533;top:8274;width:10;height:20" coordorigin="5533,8274" coordsize="10,20">
              <v:shape style="position:absolute;left:5533;top:8274;width:10;height:20" coordorigin="5533,8274" coordsize="10,20" path="m5533,8293l5543,8293,5543,8274,5533,8274,5533,8293xe" filled="true" fillcolor="#000000" stroked="false">
                <v:path arrowok="t"/>
                <v:fill type="solid"/>
              </v:shape>
            </v:group>
            <v:group style="position:absolute;left:5533;top:8293;width:10;height:20" coordorigin="5533,8293" coordsize="10,20">
              <v:shape style="position:absolute;left:5533;top:8293;width:10;height:20" coordorigin="5533,8293" coordsize="10,20" path="m5533,8312l5543,8312,5543,8293,5533,8293,5533,8312xe" filled="true" fillcolor="#000000" stroked="false">
                <v:path arrowok="t"/>
                <v:fill type="solid"/>
              </v:shape>
            </v:group>
            <v:group style="position:absolute;left:5533;top:8312;width:10;height:20" coordorigin="5533,8312" coordsize="10,20">
              <v:shape style="position:absolute;left:5533;top:8312;width:10;height:20" coordorigin="5533,8312" coordsize="10,20" path="m5533,8331l5543,8331,5543,8312,5533,8312,5533,8331xe" filled="true" fillcolor="#000000" stroked="false">
                <v:path arrowok="t"/>
                <v:fill type="solid"/>
              </v:shape>
            </v:group>
            <v:group style="position:absolute;left:5533;top:8331;width:10;height:20" coordorigin="5533,8331" coordsize="10,20">
              <v:shape style="position:absolute;left:5533;top:8331;width:10;height:20" coordorigin="5533,8331" coordsize="10,20" path="m5533,8351l5543,8351,5543,8331,5533,8331,5533,8351xe" filled="true" fillcolor="#000000" stroked="false">
                <v:path arrowok="t"/>
                <v:fill type="solid"/>
              </v:shape>
            </v:group>
            <v:group style="position:absolute;left:5533;top:8351;width:10;height:20" coordorigin="5533,8351" coordsize="10,20">
              <v:shape style="position:absolute;left:5533;top:8351;width:10;height:20" coordorigin="5533,8351" coordsize="10,20" path="m5533,8370l5543,8370,5543,8351,5533,8351,5533,8370xe" filled="true" fillcolor="#000000" stroked="false">
                <v:path arrowok="t"/>
                <v:fill type="solid"/>
              </v:shape>
            </v:group>
            <v:group style="position:absolute;left:5533;top:8370;width:10;height:20" coordorigin="5533,8370" coordsize="10,20">
              <v:shape style="position:absolute;left:5533;top:8370;width:10;height:20" coordorigin="5533,8370" coordsize="10,20" path="m5533,8389l5543,8389,5543,8370,5533,8370,5533,8389xe" filled="true" fillcolor="#000000" stroked="false">
                <v:path arrowok="t"/>
                <v:fill type="solid"/>
              </v:shape>
            </v:group>
            <v:group style="position:absolute;left:5533;top:8389;width:10;height:20" coordorigin="5533,8389" coordsize="10,20">
              <v:shape style="position:absolute;left:5533;top:8389;width:10;height:20" coordorigin="5533,8389" coordsize="10,20" path="m5533,8408l5543,8408,5543,8389,5533,8389,5533,8408xe" filled="true" fillcolor="#000000" stroked="false">
                <v:path arrowok="t"/>
                <v:fill type="solid"/>
              </v:shape>
              <v:shape style="position:absolute;left:1551;top:8408;width:4001;height:110" type="#_x0000_t75" stroked="false">
                <v:imagedata r:id="rId88" o:title=""/>
              </v:shape>
              <v:shape style="position:absolute;left:5528;top:8504;width:788;height:14" type="#_x0000_t75" stroked="false">
                <v:imagedata r:id="rId91" o:title=""/>
              </v:shape>
              <v:shape style="position:absolute;left:6301;top:8504;width:2311;height:14" type="#_x0000_t75" stroked="false">
                <v:imagedata r:id="rId87" o:title=""/>
              </v:shape>
              <v:shape style="position:absolute;left:8598;top:8509;width:2043;height:10" type="#_x0000_t75" stroked="false">
                <v:imagedata r:id="rId79" o:title=""/>
              </v:shape>
            </v:group>
            <w10:wrap type="none"/>
          </v:group>
        </w:pict>
      </w:r>
      <w:r>
        <w:rPr/>
        <w:pict>
          <v:group style="position:absolute;margin-left:77.543999pt;margin-top:439.72998pt;width:454.55pt;height:.5pt;mso-position-horizontal-relative:page;mso-position-vertical-relative:page;z-index:-1287808" coordorigin="1551,8795" coordsize="9091,10">
            <v:shape style="position:absolute;left:1551;top:8795;width:3982;height:10" type="#_x0000_t75" stroked="false">
              <v:imagedata r:id="rId76" o:title=""/>
            </v:shape>
            <v:shape style="position:absolute;left:5528;top:8795;width:778;height:10" type="#_x0000_t75" stroked="false">
              <v:imagedata r:id="rId77" o:title=""/>
            </v:shape>
            <v:shape style="position:absolute;left:6301;top:8795;width:2302;height:10" type="#_x0000_t75" stroked="false">
              <v:imagedata r:id="rId78" o:title=""/>
            </v:shape>
            <v:shape style="position:absolute;left:8598;top:8795;width:2043;height:10" type="#_x0000_t75" stroked="false">
              <v:imagedata r:id="rId79" o:title=""/>
            </v:shape>
            <w10:wrap type="none"/>
          </v:group>
        </w:pict>
      </w:r>
      <w:r>
        <w:rPr/>
        <w:pict>
          <v:group style="position:absolute;margin-left:77.543999pt;margin-top:448.869995pt;width:454.55pt;height:14.2pt;mso-position-horizontal-relative:page;mso-position-vertical-relative:page;z-index:-1287784" coordorigin="1551,8977" coordsize="9091,284">
            <v:shape style="position:absolute;left:1551;top:8977;width:4001;height:110" type="#_x0000_t75" stroked="false">
              <v:imagedata r:id="rId88" o:title=""/>
            </v:shape>
            <v:shape style="position:absolute;left:5528;top:9073;width:788;height:14" type="#_x0000_t75" stroked="false">
              <v:imagedata r:id="rId92" o:title=""/>
            </v:shape>
            <v:shape style="position:absolute;left:6301;top:9073;width:2311;height:14" type="#_x0000_t75" stroked="false">
              <v:imagedata r:id="rId87" o:title=""/>
            </v:shape>
            <v:shape style="position:absolute;left:8598;top:9078;width:2043;height:10" type="#_x0000_t75" stroked="false">
              <v:imagedata r:id="rId79" o:title=""/>
            </v:shape>
            <v:group style="position:absolute;left:5533;top:9088;width:10;height:20" coordorigin="5533,9088" coordsize="10,20">
              <v:shape style="position:absolute;left:5533;top:9088;width:10;height:20" coordorigin="5533,9088" coordsize="10,20" path="m5533,9107l5543,9107,5543,9088,5533,9088,5533,9107xe" filled="true" fillcolor="#000000" stroked="false">
                <v:path arrowok="t"/>
                <v:fill type="solid"/>
              </v:shape>
            </v:group>
            <v:group style="position:absolute;left:5533;top:9107;width:10;height:20" coordorigin="5533,9107" coordsize="10,20">
              <v:shape style="position:absolute;left:5533;top:9107;width:10;height:20" coordorigin="5533,9107" coordsize="10,20" path="m5533,9126l5543,9126,5543,9107,5533,9107,5533,9126xe" filled="true" fillcolor="#000000" stroked="false">
                <v:path arrowok="t"/>
                <v:fill type="solid"/>
              </v:shape>
            </v:group>
            <v:group style="position:absolute;left:5533;top:9126;width:10;height:20" coordorigin="5533,9126" coordsize="10,20">
              <v:shape style="position:absolute;left:5533;top:9126;width:10;height:20" coordorigin="5533,9126" coordsize="10,20" path="m5533,9145l5543,9145,5543,9126,5533,9126,5533,9145xe" filled="true" fillcolor="#000000" stroked="false">
                <v:path arrowok="t"/>
                <v:fill type="solid"/>
              </v:shape>
            </v:group>
            <v:group style="position:absolute;left:5533;top:9145;width:10;height:20" coordorigin="5533,9145" coordsize="10,20">
              <v:shape style="position:absolute;left:5533;top:9145;width:10;height:20" coordorigin="5533,9145" coordsize="10,20" path="m5533,9165l5543,9165,5543,9145,5533,9145,5533,9165xe" filled="true" fillcolor="#000000" stroked="false">
                <v:path arrowok="t"/>
                <v:fill type="solid"/>
              </v:shape>
            </v:group>
            <v:group style="position:absolute;left:5533;top:9165;width:10;height:20" coordorigin="5533,9165" coordsize="10,20">
              <v:shape style="position:absolute;left:5533;top:9165;width:10;height:20" coordorigin="5533,9165" coordsize="10,20" path="m5533,9184l5543,9184,5543,9165,5533,9165,5533,9184xe" filled="true" fillcolor="#000000" stroked="false">
                <v:path arrowok="t"/>
                <v:fill type="solid"/>
              </v:shape>
            </v:group>
            <v:group style="position:absolute;left:5533;top:9184;width:10;height:20" coordorigin="5533,9184" coordsize="10,20">
              <v:shape style="position:absolute;left:5533;top:9184;width:10;height:20" coordorigin="5533,9184" coordsize="10,20" path="m5533,9203l5543,9203,5543,9184,5533,9184,5533,9203xe" filled="true" fillcolor="#000000" stroked="false">
                <v:path arrowok="t"/>
                <v:fill type="solid"/>
              </v:shape>
            </v:group>
            <v:group style="position:absolute;left:5533;top:9203;width:10;height:20" coordorigin="5533,9203" coordsize="10,20">
              <v:shape style="position:absolute;left:5533;top:9203;width:10;height:20" coordorigin="5533,9203" coordsize="10,20" path="m5533,9222l5543,9222,5543,9203,5533,9203,5533,9222xe" filled="true" fillcolor="#000000" stroked="false">
                <v:path arrowok="t"/>
                <v:fill type="solid"/>
              </v:shape>
            </v:group>
            <v:group style="position:absolute;left:5533;top:9222;width:10;height:20" coordorigin="5533,9222" coordsize="10,20">
              <v:shape style="position:absolute;left:5533;top:9222;width:10;height:20" coordorigin="5533,9222" coordsize="10,20" path="m5533,9241l5543,9241,5543,9222,5533,9222,5533,9241xe" filled="true" fillcolor="#000000" stroked="false">
                <v:path arrowok="t"/>
                <v:fill type="solid"/>
              </v:shape>
            </v:group>
            <v:group style="position:absolute;left:5533;top:9241;width:10;height:20" coordorigin="5533,9241" coordsize="10,20">
              <v:shape style="position:absolute;left:5533;top:9241;width:10;height:20" coordorigin="5533,9241" coordsize="10,20" path="m5533,9261l5543,9261,5543,9241,5533,9241,5533,9261xe" filled="true" fillcolor="#000000" stroked="false">
                <v:path arrowok="t"/>
                <v:fill type="solid"/>
              </v:shape>
            </v:group>
            <w10:wrap type="none"/>
          </v:group>
        </w:pict>
      </w:r>
      <w:r>
        <w:rPr/>
        <w:pict>
          <v:group style="position:absolute;margin-left:77.543999pt;margin-top:463.029999pt;width:454.55pt;height:5.55pt;mso-position-horizontal-relative:page;mso-position-vertical-relative:page;z-index:-1287760" coordorigin="1551,9261" coordsize="9091,111">
            <v:shape style="position:absolute;left:1551;top:9261;width:4001;height:110" type="#_x0000_t75" stroked="false">
              <v:imagedata r:id="rId83" o:title=""/>
            </v:shape>
            <v:shape style="position:absolute;left:5528;top:9357;width:788;height:14" type="#_x0000_t75" stroked="false">
              <v:imagedata r:id="rId93" o:title=""/>
            </v:shape>
            <v:shape style="position:absolute;left:6301;top:9357;width:2311;height:14" type="#_x0000_t75" stroked="false">
              <v:imagedata r:id="rId87" o:title=""/>
            </v:shape>
            <v:shape style="position:absolute;left:8598;top:9361;width:2043;height:10" type="#_x0000_t75" stroked="false">
              <v:imagedata r:id="rId82" o:title=""/>
            </v:shape>
            <w10:wrap type="none"/>
          </v:group>
        </w:pict>
      </w:r>
      <w:r>
        <w:rPr/>
        <w:pict>
          <v:group style="position:absolute;margin-left:77.543999pt;margin-top:482.349976pt;width:454.55pt;height:.5pt;mso-position-horizontal-relative:page;mso-position-vertical-relative:page;z-index:-1287736" coordorigin="1551,9647" coordsize="9091,10">
            <v:shape style="position:absolute;left:1551;top:9647;width:3982;height:10" type="#_x0000_t75" stroked="false">
              <v:imagedata r:id="rId76" o:title=""/>
            </v:shape>
            <v:shape style="position:absolute;left:5528;top:9647;width:778;height:10" type="#_x0000_t75" stroked="false">
              <v:imagedata r:id="rId80" o:title=""/>
            </v:shape>
            <v:shape style="position:absolute;left:6301;top:9647;width:2302;height:10" type="#_x0000_t75" stroked="false">
              <v:imagedata r:id="rId81" o:title=""/>
            </v:shape>
            <v:shape style="position:absolute;left:8598;top:9647;width:2043;height:10" type="#_x0000_t75" stroked="false">
              <v:imagedata r:id="rId82" o:title=""/>
            </v:shape>
            <w10:wrap type="none"/>
          </v:group>
        </w:pict>
      </w:r>
      <w:r>
        <w:rPr/>
        <w:pict>
          <v:group style="position:absolute;margin-left:77.543999pt;margin-top:491.469971pt;width:454.55pt;height:19.7pt;mso-position-horizontal-relative:page;mso-position-vertical-relative:page;z-index:-1287712" coordorigin="1551,9829" coordsize="9091,394">
            <v:shape style="position:absolute;left:1551;top:9829;width:4001;height:110" type="#_x0000_t75" stroked="false">
              <v:imagedata r:id="rId88" o:title=""/>
            </v:shape>
            <v:shape style="position:absolute;left:5528;top:9925;width:788;height:14" type="#_x0000_t75" stroked="false">
              <v:imagedata r:id="rId94" o:title=""/>
            </v:shape>
            <v:shape style="position:absolute;left:6301;top:9925;width:2311;height:14" type="#_x0000_t75" stroked="false">
              <v:imagedata r:id="rId87" o:title=""/>
            </v:shape>
            <v:shape style="position:absolute;left:8598;top:9930;width:2043;height:10" type="#_x0000_t75" stroked="false">
              <v:imagedata r:id="rId82" o:title=""/>
            </v:shape>
            <v:group style="position:absolute;left:5533;top:9940;width:10;height:20" coordorigin="5533,9940" coordsize="10,20">
              <v:shape style="position:absolute;left:5533;top:9940;width:10;height:20" coordorigin="5533,9940" coordsize="10,20" path="m5533,9959l5543,9959,5543,9940,5533,9940,5533,9959xe" filled="true" fillcolor="#000000" stroked="false">
                <v:path arrowok="t"/>
                <v:fill type="solid"/>
              </v:shape>
            </v:group>
            <v:group style="position:absolute;left:5533;top:9959;width:10;height:20" coordorigin="5533,9959" coordsize="10,20">
              <v:shape style="position:absolute;left:5533;top:9959;width:10;height:20" coordorigin="5533,9959" coordsize="10,20" path="m5533,9978l5543,9978,5543,9959,5533,9959,5533,9978xe" filled="true" fillcolor="#000000" stroked="false">
                <v:path arrowok="t"/>
                <v:fill type="solid"/>
              </v:shape>
            </v:group>
            <v:group style="position:absolute;left:5533;top:9978;width:10;height:20" coordorigin="5533,9978" coordsize="10,20">
              <v:shape style="position:absolute;left:5533;top:9978;width:10;height:20" coordorigin="5533,9978" coordsize="10,20" path="m5533,9997l5543,9997,5543,9978,5533,9978,5533,9997xe" filled="true" fillcolor="#000000" stroked="false">
                <v:path arrowok="t"/>
                <v:fill type="solid"/>
              </v:shape>
            </v:group>
            <v:group style="position:absolute;left:5533;top:9997;width:10;height:20" coordorigin="5533,9997" coordsize="10,20">
              <v:shape style="position:absolute;left:5533;top:9997;width:10;height:20" coordorigin="5533,9997" coordsize="10,20" path="m5533,10017l5543,10017,5543,9997,5533,9997,5533,10017xe" filled="true" fillcolor="#000000" stroked="false">
                <v:path arrowok="t"/>
                <v:fill type="solid"/>
              </v:shape>
            </v:group>
            <v:group style="position:absolute;left:5533;top:10017;width:10;height:20" coordorigin="5533,10017" coordsize="10,20">
              <v:shape style="position:absolute;left:5533;top:10017;width:10;height:20" coordorigin="5533,10017" coordsize="10,20" path="m5533,10036l5543,10036,5543,10017,5533,10017,5533,10036xe" filled="true" fillcolor="#000000" stroked="false">
                <v:path arrowok="t"/>
                <v:fill type="solid"/>
              </v:shape>
            </v:group>
            <v:group style="position:absolute;left:5533;top:10036;width:10;height:20" coordorigin="5533,10036" coordsize="10,20">
              <v:shape style="position:absolute;left:5533;top:10036;width:10;height:20" coordorigin="5533,10036" coordsize="10,20" path="m5533,10055l5543,10055,5543,10036,5533,10036,5533,10055xe" filled="true" fillcolor="#000000" stroked="false">
                <v:path arrowok="t"/>
                <v:fill type="solid"/>
              </v:shape>
            </v:group>
            <v:group style="position:absolute;left:5533;top:10055;width:10;height:20" coordorigin="5533,10055" coordsize="10,20">
              <v:shape style="position:absolute;left:5533;top:10055;width:10;height:20" coordorigin="5533,10055" coordsize="10,20" path="m5533,10074l5543,10074,5543,10055,5533,10055,5533,10074xe" filled="true" fillcolor="#000000" stroked="false">
                <v:path arrowok="t"/>
                <v:fill type="solid"/>
              </v:shape>
            </v:group>
            <v:group style="position:absolute;left:5533;top:10074;width:10;height:20" coordorigin="5533,10074" coordsize="10,20">
              <v:shape style="position:absolute;left:5533;top:10074;width:10;height:20" coordorigin="5533,10074" coordsize="10,20" path="m5533,10093l5543,10093,5543,10074,5533,10074,5533,10093xe" filled="true" fillcolor="#000000" stroked="false">
                <v:path arrowok="t"/>
                <v:fill type="solid"/>
              </v:shape>
            </v:group>
            <v:group style="position:absolute;left:5533;top:10093;width:10;height:20" coordorigin="5533,10093" coordsize="10,20">
              <v:shape style="position:absolute;left:5533;top:10093;width:10;height:20" coordorigin="5533,10093" coordsize="10,20" path="m5533,10113l5543,10113,5543,10093,5533,10093,5533,10113xe" filled="true" fillcolor="#000000" stroked="false">
                <v:path arrowok="t"/>
                <v:fill type="solid"/>
              </v:shape>
              <v:shape style="position:absolute;left:1551;top:10113;width:4001;height:110" type="#_x0000_t75" stroked="false">
                <v:imagedata r:id="rId88" o:title=""/>
              </v:shape>
              <v:shape style="position:absolute;left:5528;top:10209;width:788;height:14" type="#_x0000_t75" stroked="false">
                <v:imagedata r:id="rId94" o:title=""/>
              </v:shape>
              <v:shape style="position:absolute;left:6301;top:10209;width:2311;height:14" type="#_x0000_t75" stroked="false">
                <v:imagedata r:id="rId87" o:title=""/>
              </v:shape>
              <v:shape style="position:absolute;left:8598;top:10213;width:2043;height:10" type="#_x0000_t75" stroked="false">
                <v:imagedata r:id="rId82" o:title=""/>
              </v:shape>
            </v:group>
            <w10:wrap type="none"/>
          </v:group>
        </w:pict>
      </w:r>
      <w:r>
        <w:rPr/>
        <w:pict>
          <v:group style="position:absolute;margin-left:77.543999pt;margin-top:524.950012pt;width:454.55pt;height:.5pt;mso-position-horizontal-relative:page;mso-position-vertical-relative:page;z-index:-1287688" coordorigin="1551,10499" coordsize="9091,10">
            <v:shape style="position:absolute;left:1551;top:10499;width:3982;height:10" type="#_x0000_t75" stroked="false">
              <v:imagedata r:id="rId76" o:title=""/>
            </v:shape>
            <v:shape style="position:absolute;left:5528;top:10499;width:778;height:10" type="#_x0000_t75" stroked="false">
              <v:imagedata r:id="rId80" o:title=""/>
            </v:shape>
            <v:shape style="position:absolute;left:6301;top:10499;width:2302;height:10" type="#_x0000_t75" stroked="false">
              <v:imagedata r:id="rId81" o:title=""/>
            </v:shape>
            <v:shape style="position:absolute;left:8598;top:10499;width:2043;height:10" type="#_x0000_t75" stroked="false">
              <v:imagedata r:id="rId82" o:title=""/>
            </v:shape>
            <w10:wrap type="none"/>
          </v:group>
        </w:pict>
      </w:r>
      <w:r>
        <w:rPr/>
        <w:pict>
          <v:group style="position:absolute;margin-left:77.543999pt;margin-top:534.070007pt;width:454.55pt;height:19.7pt;mso-position-horizontal-relative:page;mso-position-vertical-relative:page;z-index:-1287664" coordorigin="1551,10681" coordsize="9091,394">
            <v:shape style="position:absolute;left:1551;top:10681;width:4001;height:110" type="#_x0000_t75" stroked="false">
              <v:imagedata r:id="rId88" o:title=""/>
            </v:shape>
            <v:shape style="position:absolute;left:5528;top:10777;width:788;height:14" type="#_x0000_t75" stroked="false">
              <v:imagedata r:id="rId94" o:title=""/>
            </v:shape>
            <v:shape style="position:absolute;left:6301;top:10777;width:2311;height:14" type="#_x0000_t75" stroked="false">
              <v:imagedata r:id="rId87" o:title=""/>
            </v:shape>
            <v:shape style="position:absolute;left:8598;top:10782;width:2043;height:10" type="#_x0000_t75" stroked="false">
              <v:imagedata r:id="rId82" o:title=""/>
            </v:shape>
            <v:group style="position:absolute;left:5533;top:10792;width:10;height:20" coordorigin="5533,10792" coordsize="10,20">
              <v:shape style="position:absolute;left:5533;top:10792;width:10;height:20" coordorigin="5533,10792" coordsize="10,20" path="m5533,10811l5543,10811,5543,10792,5533,10792,5533,10811xe" filled="true" fillcolor="#000000" stroked="false">
                <v:path arrowok="t"/>
                <v:fill type="solid"/>
              </v:shape>
            </v:group>
            <v:group style="position:absolute;left:5533;top:10811;width:10;height:20" coordorigin="5533,10811" coordsize="10,20">
              <v:shape style="position:absolute;left:5533;top:10811;width:10;height:20" coordorigin="5533,10811" coordsize="10,20" path="m5533,10830l5543,10830,5543,10811,5533,10811,5533,10830xe" filled="true" fillcolor="#000000" stroked="false">
                <v:path arrowok="t"/>
                <v:fill type="solid"/>
              </v:shape>
            </v:group>
            <v:group style="position:absolute;left:5533;top:10830;width:10;height:20" coordorigin="5533,10830" coordsize="10,20">
              <v:shape style="position:absolute;left:5533;top:10830;width:10;height:20" coordorigin="5533,10830" coordsize="10,20" path="m5533,10849l5543,10849,5543,10830,5533,10830,5533,10849xe" filled="true" fillcolor="#000000" stroked="false">
                <v:path arrowok="t"/>
                <v:fill type="solid"/>
              </v:shape>
            </v:group>
            <v:group style="position:absolute;left:5533;top:10849;width:10;height:20" coordorigin="5533,10849" coordsize="10,20">
              <v:shape style="position:absolute;left:5533;top:10849;width:10;height:20" coordorigin="5533,10849" coordsize="10,20" path="m5533,10869l5543,10869,5543,10849,5533,10849,5533,10869xe" filled="true" fillcolor="#000000" stroked="false">
                <v:path arrowok="t"/>
                <v:fill type="solid"/>
              </v:shape>
            </v:group>
            <v:group style="position:absolute;left:5533;top:10869;width:10;height:20" coordorigin="5533,10869" coordsize="10,20">
              <v:shape style="position:absolute;left:5533;top:10869;width:10;height:20" coordorigin="5533,10869" coordsize="10,20" path="m5533,10888l5543,10888,5543,10869,5533,10869,5533,10888xe" filled="true" fillcolor="#000000" stroked="false">
                <v:path arrowok="t"/>
                <v:fill type="solid"/>
              </v:shape>
            </v:group>
            <v:group style="position:absolute;left:5533;top:10888;width:10;height:20" coordorigin="5533,10888" coordsize="10,20">
              <v:shape style="position:absolute;left:5533;top:10888;width:10;height:20" coordorigin="5533,10888" coordsize="10,20" path="m5533,10907l5543,10907,5543,10888,5533,10888,5533,10907xe" filled="true" fillcolor="#000000" stroked="false">
                <v:path arrowok="t"/>
                <v:fill type="solid"/>
              </v:shape>
            </v:group>
            <v:group style="position:absolute;left:5533;top:10907;width:10;height:20" coordorigin="5533,10907" coordsize="10,20">
              <v:shape style="position:absolute;left:5533;top:10907;width:10;height:20" coordorigin="5533,10907" coordsize="10,20" path="m5533,10926l5543,10926,5543,10907,5533,10907,5533,10926xe" filled="true" fillcolor="#000000" stroked="false">
                <v:path arrowok="t"/>
                <v:fill type="solid"/>
              </v:shape>
            </v:group>
            <v:group style="position:absolute;left:5533;top:10926;width:10;height:20" coordorigin="5533,10926" coordsize="10,20">
              <v:shape style="position:absolute;left:5533;top:10926;width:10;height:20" coordorigin="5533,10926" coordsize="10,20" path="m5533,10945l5543,10945,5543,10926,5533,10926,5533,10945xe" filled="true" fillcolor="#000000" stroked="false">
                <v:path arrowok="t"/>
                <v:fill type="solid"/>
              </v:shape>
            </v:group>
            <v:group style="position:absolute;left:5533;top:10945;width:10;height:20" coordorigin="5533,10945" coordsize="10,20">
              <v:shape style="position:absolute;left:5533;top:10945;width:10;height:20" coordorigin="5533,10945" coordsize="10,20" path="m5533,10965l5543,10965,5543,10945,5533,10945,5533,10965xe" filled="true" fillcolor="#000000" stroked="false">
                <v:path arrowok="t"/>
                <v:fill type="solid"/>
              </v:shape>
              <v:shape style="position:absolute;left:1551;top:10965;width:4001;height:110" type="#_x0000_t75" stroked="false">
                <v:imagedata r:id="rId88" o:title=""/>
              </v:shape>
              <v:shape style="position:absolute;left:5528;top:11061;width:788;height:14" type="#_x0000_t75" stroked="false">
                <v:imagedata r:id="rId95" o:title=""/>
              </v:shape>
              <v:shape style="position:absolute;left:6301;top:11061;width:2311;height:14" type="#_x0000_t75" stroked="false">
                <v:imagedata r:id="rId87" o:title=""/>
              </v:shape>
              <v:shape style="position:absolute;left:8598;top:11065;width:2043;height:10" type="#_x0000_t75" stroked="false">
                <v:imagedata r:id="rId79" o:title=""/>
              </v:shape>
            </v:group>
            <w10:wrap type="none"/>
          </v:group>
        </w:pict>
      </w:r>
      <w:r>
        <w:rPr/>
        <w:pict>
          <v:group style="position:absolute;margin-left:77.543999pt;margin-top:567.549988pt;width:454.55pt;height:.5pt;mso-position-horizontal-relative:page;mso-position-vertical-relative:page;z-index:-1287640" coordorigin="1551,11351" coordsize="9091,10">
            <v:shape style="position:absolute;left:1551;top:11351;width:3982;height:10" type="#_x0000_t75" stroked="false">
              <v:imagedata r:id="rId76" o:title=""/>
            </v:shape>
            <v:shape style="position:absolute;left:5528;top:11351;width:778;height:10" type="#_x0000_t75" stroked="false">
              <v:imagedata r:id="rId77" o:title=""/>
            </v:shape>
            <v:shape style="position:absolute;left:6301;top:11351;width:2302;height:10" type="#_x0000_t75" stroked="false">
              <v:imagedata r:id="rId78" o:title=""/>
            </v:shape>
            <v:shape style="position:absolute;left:8598;top:11351;width:2043;height:10" type="#_x0000_t75" stroked="false">
              <v:imagedata r:id="rId79" o:title=""/>
            </v:shape>
            <w10:wrap type="none"/>
          </v:group>
        </w:pict>
      </w:r>
      <w:r>
        <w:rPr/>
        <w:pict>
          <v:group style="position:absolute;margin-left:77.543999pt;margin-top:576.669983pt;width:454.55pt;height:5.55pt;mso-position-horizontal-relative:page;mso-position-vertical-relative:page;z-index:-1287616" coordorigin="1551,11533" coordsize="9091,111">
            <v:shape style="position:absolute;left:1551;top:11533;width:4001;height:110" type="#_x0000_t75" stroked="false">
              <v:imagedata r:id="rId83" o:title=""/>
            </v:shape>
            <v:shape style="position:absolute;left:5528;top:11629;width:788;height:14" type="#_x0000_t75" stroked="false">
              <v:imagedata r:id="rId96" o:title=""/>
            </v:shape>
            <v:shape style="position:absolute;left:6301;top:11629;width:2311;height:14" type="#_x0000_t75" stroked="false">
              <v:imagedata r:id="rId87" o:title=""/>
            </v:shape>
            <v:shape style="position:absolute;left:8598;top:11634;width:2043;height:10" type="#_x0000_t75" stroked="false">
              <v:imagedata r:id="rId82" o:title=""/>
            </v:shape>
            <w10:wrap type="none"/>
          </v:group>
        </w:pict>
      </w:r>
      <w:r>
        <w:rPr/>
        <w:pict>
          <v:group style="position:absolute;margin-left:77.543999pt;margin-top:595.869995pt;width:454.55pt;height:.5pt;mso-position-horizontal-relative:page;mso-position-vertical-relative:page;z-index:-1287592" coordorigin="1551,11917" coordsize="9091,10">
            <v:shape style="position:absolute;left:1551;top:11917;width:3982;height:10" type="#_x0000_t75" stroked="false">
              <v:imagedata r:id="rId76" o:title=""/>
            </v:shape>
            <v:shape style="position:absolute;left:5528;top:11917;width:778;height:10" type="#_x0000_t75" stroked="false">
              <v:imagedata r:id="rId80" o:title=""/>
            </v:shape>
            <v:shape style="position:absolute;left:6301;top:11917;width:2302;height:10" type="#_x0000_t75" stroked="false">
              <v:imagedata r:id="rId81" o:title=""/>
            </v:shape>
            <v:shape style="position:absolute;left:8598;top:11917;width:2043;height:10" type="#_x0000_t75" stroked="false">
              <v:imagedata r:id="rId82" o:title=""/>
            </v:shape>
            <w10:wrap type="none"/>
          </v:group>
        </w:pict>
      </w:r>
      <w:r>
        <w:rPr/>
        <w:pict>
          <v:group style="position:absolute;margin-left:77.543999pt;margin-top:610.149963pt;width:454.55pt;height:.5pt;mso-position-horizontal-relative:page;mso-position-vertical-relative:page;z-index:-1287568" coordorigin="1551,12203" coordsize="9091,10">
            <v:shape style="position:absolute;left:1551;top:12203;width:3982;height:10" type="#_x0000_t75" stroked="false">
              <v:imagedata r:id="rId76" o:title=""/>
            </v:shape>
            <v:shape style="position:absolute;left:5528;top:12203;width:778;height:10" type="#_x0000_t75" stroked="false">
              <v:imagedata r:id="rId80" o:title=""/>
            </v:shape>
            <v:shape style="position:absolute;left:6301;top:12203;width:2302;height:10" type="#_x0000_t75" stroked="false">
              <v:imagedata r:id="rId81" o:title=""/>
            </v:shape>
            <v:shape style="position:absolute;left:8598;top:12203;width:2043;height:10" type="#_x0000_t75" stroked="false">
              <v:imagedata r:id="rId82" o:title=""/>
            </v:shape>
            <w10:wrap type="none"/>
          </v:group>
        </w:pict>
      </w:r>
    </w:p>
    <w:p>
      <w:pPr>
        <w:pStyle w:val="Heading3"/>
        <w:spacing w:line="240" w:lineRule="auto" w:before="175"/>
        <w:ind w:left="49" w:right="45"/>
        <w:jc w:val="center"/>
        <w:rPr>
          <w:b w:val="0"/>
          <w:bCs w:val="0"/>
        </w:rPr>
      </w:pPr>
      <w:r>
        <w:rPr/>
        <w:t>合并利润表</w:t>
      </w:r>
      <w:r>
        <w:rPr>
          <w:b w:val="0"/>
          <w:bCs w:val="0"/>
        </w:rPr>
      </w:r>
    </w:p>
    <w:p>
      <w:pPr>
        <w:tabs>
          <w:tab w:pos="4051" w:val="left" w:leader="none"/>
          <w:tab w:pos="7427" w:val="left" w:leader="none"/>
        </w:tabs>
        <w:spacing w:before="213"/>
        <w:ind w:left="0" w:right="45" w:firstLine="0"/>
        <w:jc w:val="center"/>
        <w:rPr>
          <w:rFonts w:ascii="新宋体" w:hAnsi="新宋体" w:cs="新宋体" w:eastAsia="新宋体" w:hint="default"/>
          <w:sz w:val="18"/>
          <w:szCs w:val="18"/>
        </w:rPr>
      </w:pPr>
      <w:r>
        <w:rPr/>
        <w:pict>
          <v:group style="position:absolute;margin-left:77.543999pt;margin-top:42.041668pt;width:454.55pt;height:.5pt;mso-position-horizontal-relative:page;mso-position-vertical-relative:paragraph;z-index:-1288288" coordorigin="1551,841" coordsize="9091,10">
            <v:shape style="position:absolute;left:1551;top:841;width:3982;height:10" type="#_x0000_t75" stroked="false">
              <v:imagedata r:id="rId76" o:title=""/>
            </v:shape>
            <v:shape style="position:absolute;left:5528;top:841;width:778;height:10" type="#_x0000_t75" stroked="false">
              <v:imagedata r:id="rId80" o:title=""/>
            </v:shape>
            <v:shape style="position:absolute;left:6301;top:841;width:2302;height:10" type="#_x0000_t75" stroked="false">
              <v:imagedata r:id="rId81" o:title=""/>
            </v:shape>
            <v:shape style="position:absolute;left:8598;top:841;width:2043;height:10" type="#_x0000_t75" stroked="false">
              <v:imagedata r:id="rId82" o:title=""/>
            </v:shape>
            <w10:wrap type="none"/>
          </v:group>
        </w:pict>
      </w:r>
      <w:r>
        <w:rPr/>
        <w:pict>
          <v:group style="position:absolute;margin-left:77.543999pt;margin-top:56.201725pt;width:454.55pt;height:.5pt;mso-position-horizontal-relative:page;mso-position-vertical-relative:paragraph;z-index:-1288264" coordorigin="1551,1124" coordsize="9091,10">
            <v:shape style="position:absolute;left:1551;top:1124;width:3982;height:10" type="#_x0000_t75" stroked="false">
              <v:imagedata r:id="rId76" o:title=""/>
            </v:shape>
            <v:shape style="position:absolute;left:5528;top:1124;width:778;height:10" type="#_x0000_t75" stroked="false">
              <v:imagedata r:id="rId80" o:title=""/>
            </v:shape>
            <v:shape style="position:absolute;left:6301;top:1124;width:2302;height:10" type="#_x0000_t75" stroked="false">
              <v:imagedata r:id="rId81" o:title=""/>
            </v:shape>
            <v:shape style="position:absolute;left:8598;top:1124;width:2043;height:10" type="#_x0000_t75" stroked="false">
              <v:imagedata r:id="rId82" o:title=""/>
            </v:shape>
            <w10:wrap type="none"/>
          </v:group>
        </w:pict>
      </w:r>
      <w:r>
        <w:rPr/>
        <w:pict>
          <v:group style="position:absolute;margin-left:77.543999pt;margin-top:70.361725pt;width:454.55pt;height:.5pt;mso-position-horizontal-relative:page;mso-position-vertical-relative:paragraph;z-index:-1288240" coordorigin="1551,1407" coordsize="9091,10">
            <v:shape style="position:absolute;left:1551;top:1407;width:3982;height:10" type="#_x0000_t75" stroked="false">
              <v:imagedata r:id="rId76" o:title=""/>
            </v:shape>
            <v:shape style="position:absolute;left:5528;top:1407;width:778;height:10" type="#_x0000_t75" stroked="false">
              <v:imagedata r:id="rId80" o:title=""/>
            </v:shape>
            <v:shape style="position:absolute;left:6301;top:1407;width:2302;height:10" type="#_x0000_t75" stroked="false">
              <v:imagedata r:id="rId81" o:title=""/>
            </v:shape>
            <v:shape style="position:absolute;left:8598;top:1407;width:2043;height:10" type="#_x0000_t75" stroked="false">
              <v:imagedata r:id="rId82" o:title=""/>
            </v:shape>
            <w10:wrap type="none"/>
          </v:group>
        </w:pict>
      </w:r>
      <w:r>
        <w:rPr/>
        <w:pict>
          <v:group style="position:absolute;margin-left:77.543999pt;margin-top:84.641724pt;width:454.55pt;height:.5pt;mso-position-horizontal-relative:page;mso-position-vertical-relative:paragraph;z-index:-1288216" coordorigin="1551,1693" coordsize="9091,10">
            <v:shape style="position:absolute;left:1551;top:1693;width:3982;height:10" type="#_x0000_t75" stroked="false">
              <v:imagedata r:id="rId76" o:title=""/>
            </v:shape>
            <v:shape style="position:absolute;left:5528;top:1693;width:778;height:10" type="#_x0000_t75" stroked="false">
              <v:imagedata r:id="rId80" o:title=""/>
            </v:shape>
            <v:shape style="position:absolute;left:6301;top:1693;width:2302;height:10" type="#_x0000_t75" stroked="false">
              <v:imagedata r:id="rId81" o:title=""/>
            </v:shape>
            <v:shape style="position:absolute;left:8598;top:1693;width:2043;height:10" type="#_x0000_t75" stroked="false">
              <v:imagedata r:id="rId82" o:title=""/>
            </v:shape>
            <w10:wrap type="none"/>
          </v:group>
        </w:pict>
      </w:r>
      <w:r>
        <w:rPr/>
        <w:pict>
          <v:group style="position:absolute;margin-left:77.543999pt;margin-top:98.801666pt;width:454.55pt;height:.5pt;mso-position-horizontal-relative:page;mso-position-vertical-relative:paragraph;z-index:-1288192" coordorigin="1551,1976" coordsize="9091,10">
            <v:shape style="position:absolute;left:1551;top:1976;width:3982;height:10" type="#_x0000_t75" stroked="false">
              <v:imagedata r:id="rId76" o:title=""/>
            </v:shape>
            <v:shape style="position:absolute;left:5528;top:1976;width:778;height:10" type="#_x0000_t75" stroked="false">
              <v:imagedata r:id="rId80" o:title=""/>
            </v:shape>
            <v:shape style="position:absolute;left:6301;top:1976;width:2302;height:10" type="#_x0000_t75" stroked="false">
              <v:imagedata r:id="rId81" o:title=""/>
            </v:shape>
            <v:shape style="position:absolute;left:8598;top:1976;width:2043;height:10" type="#_x0000_t75" stroked="false">
              <v:imagedata r:id="rId82" o:title=""/>
            </v:shape>
            <w10:wrap type="none"/>
          </v:group>
        </w:pict>
      </w:r>
      <w:r>
        <w:rPr/>
        <w:pict>
          <v:group style="position:absolute;margin-left:77.543999pt;margin-top:112.961723pt;width:454.55pt;height:.5pt;mso-position-horizontal-relative:page;mso-position-vertical-relative:paragraph;z-index:-1288168" coordorigin="1551,2259" coordsize="9091,10">
            <v:shape style="position:absolute;left:1551;top:2259;width:3982;height:10" type="#_x0000_t75" stroked="false">
              <v:imagedata r:id="rId76" o:title=""/>
            </v:shape>
            <v:shape style="position:absolute;left:5528;top:2259;width:778;height:10" type="#_x0000_t75" stroked="false">
              <v:imagedata r:id="rId77" o:title=""/>
            </v:shape>
            <v:shape style="position:absolute;left:6301;top:2259;width:2302;height:10" type="#_x0000_t75" stroked="false">
              <v:imagedata r:id="rId78" o:title=""/>
            </v:shape>
            <v:shape style="position:absolute;left:8598;top:2259;width:2043;height:10" type="#_x0000_t75" stroked="false">
              <v:imagedata r:id="rId79" o:title=""/>
            </v:shape>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年度</w:t>
        <w:tab/>
        <w:t>单位：人民币元</w:t>
      </w:r>
    </w:p>
    <w:p>
      <w:pPr>
        <w:spacing w:line="240" w:lineRule="auto" w:before="2"/>
        <w:rPr>
          <w:rFonts w:ascii="新宋体" w:hAnsi="新宋体" w:cs="新宋体" w:eastAsia="新宋体" w:hint="default"/>
          <w:sz w:val="8"/>
          <w:szCs w:val="8"/>
        </w:rPr>
      </w:pPr>
    </w:p>
    <w:tbl>
      <w:tblPr>
        <w:tblW w:w="0" w:type="auto"/>
        <w:jc w:val="left"/>
        <w:tblInd w:w="110" w:type="dxa"/>
        <w:tblLayout w:type="fixed"/>
        <w:tblCellMar>
          <w:top w:w="0" w:type="dxa"/>
          <w:left w:w="0" w:type="dxa"/>
          <w:bottom w:w="0" w:type="dxa"/>
          <w:right w:w="0" w:type="dxa"/>
        </w:tblCellMar>
        <w:tblLook w:val="01E0"/>
      </w:tblPr>
      <w:tblGrid>
        <w:gridCol w:w="3987"/>
        <w:gridCol w:w="773"/>
        <w:gridCol w:w="2297"/>
        <w:gridCol w:w="2033"/>
      </w:tblGrid>
      <w:tr>
        <w:trPr>
          <w:trHeight w:val="343" w:hRule="exact"/>
        </w:trPr>
        <w:tc>
          <w:tcPr>
            <w:tcW w:w="3987" w:type="dxa"/>
            <w:tcBorders>
              <w:top w:val="single" w:sz="4" w:space="0" w:color="000000"/>
              <w:left w:val="nil" w:sz="6" w:space="0" w:color="auto"/>
              <w:bottom w:val="nil" w:sz="6" w:space="0" w:color="auto"/>
              <w:right w:val="single" w:sz="4" w:space="0" w:color="000000"/>
            </w:tcBorders>
          </w:tcPr>
          <w:p>
            <w:pPr>
              <w:pStyle w:val="TableParagraph"/>
              <w:spacing w:line="240" w:lineRule="auto" w:before="51"/>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项目</w:t>
            </w:r>
          </w:p>
        </w:tc>
        <w:tc>
          <w:tcPr>
            <w:tcW w:w="7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99" w:right="0"/>
              <w:jc w:val="left"/>
              <w:rPr>
                <w:rFonts w:ascii="新宋体" w:hAnsi="新宋体" w:cs="新宋体" w:eastAsia="新宋体" w:hint="default"/>
                <w:sz w:val="18"/>
                <w:szCs w:val="18"/>
              </w:rPr>
            </w:pPr>
            <w:r>
              <w:rPr>
                <w:rFonts w:ascii="新宋体" w:hAnsi="新宋体" w:cs="新宋体" w:eastAsia="新宋体" w:hint="default"/>
                <w:sz w:val="18"/>
                <w:szCs w:val="18"/>
              </w:rPr>
              <w:t>注释</w:t>
            </w:r>
          </w:p>
        </w:tc>
        <w:tc>
          <w:tcPr>
            <w:tcW w:w="22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0"/>
              <w:jc w:val="center"/>
              <w:rPr>
                <w:rFonts w:ascii="新宋体" w:hAnsi="新宋体" w:cs="新宋体" w:eastAsia="新宋体" w:hint="default"/>
                <w:sz w:val="18"/>
                <w:szCs w:val="18"/>
              </w:rPr>
            </w:pPr>
            <w:r>
              <w:rPr>
                <w:rFonts w:ascii="新宋体" w:hAnsi="新宋体" w:cs="新宋体" w:eastAsia="新宋体" w:hint="default"/>
                <w:sz w:val="18"/>
                <w:szCs w:val="18"/>
              </w:rPr>
              <w:t>本期数</w:t>
            </w:r>
          </w:p>
        </w:tc>
        <w:tc>
          <w:tcPr>
            <w:tcW w:w="2033"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left="559" w:right="0"/>
              <w:jc w:val="left"/>
              <w:rPr>
                <w:rFonts w:ascii="新宋体" w:hAnsi="新宋体" w:cs="新宋体" w:eastAsia="新宋体" w:hint="default"/>
                <w:sz w:val="18"/>
                <w:szCs w:val="18"/>
              </w:rPr>
            </w:pPr>
            <w:r>
              <w:rPr>
                <w:rFonts w:ascii="新宋体" w:hAnsi="新宋体" w:cs="新宋体" w:eastAsia="新宋体" w:hint="default"/>
                <w:sz w:val="18"/>
                <w:szCs w:val="18"/>
              </w:rPr>
              <w:t>上年同期数</w:t>
            </w:r>
          </w:p>
        </w:tc>
      </w:tr>
      <w:tr>
        <w:trPr>
          <w:trHeight w:val="283"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一、营业总收入</w:t>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921" w:right="0"/>
              <w:jc w:val="left"/>
              <w:rPr>
                <w:rFonts w:ascii="新宋体" w:hAnsi="新宋体" w:cs="新宋体" w:eastAsia="新宋体" w:hint="default"/>
                <w:sz w:val="18"/>
                <w:szCs w:val="18"/>
              </w:rPr>
            </w:pPr>
            <w:r>
              <w:rPr>
                <w:rFonts w:ascii="新宋体"/>
                <w:sz w:val="18"/>
              </w:rPr>
              <w:t>173,949,445.74</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pacing w:val="-1"/>
                <w:sz w:val="18"/>
              </w:rPr>
              <w:t>126,962,897.25</w:t>
            </w: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其中：营业收入</w:t>
            </w:r>
          </w:p>
        </w:tc>
        <w:tc>
          <w:tcPr>
            <w:tcW w:w="773"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53"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.26</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921" w:right="0"/>
              <w:jc w:val="left"/>
              <w:rPr>
                <w:rFonts w:ascii="新宋体" w:hAnsi="新宋体" w:cs="新宋体" w:eastAsia="新宋体" w:hint="default"/>
                <w:sz w:val="18"/>
                <w:szCs w:val="18"/>
              </w:rPr>
            </w:pPr>
            <w:r>
              <w:rPr>
                <w:rFonts w:ascii="新宋体"/>
                <w:sz w:val="18"/>
              </w:rPr>
              <w:t>173,949,445.74</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pacing w:val="-1"/>
                <w:sz w:val="18"/>
              </w:rPr>
              <w:t>126,962,897.25</w:t>
            </w: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利息收入</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已赚保费</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手续费及佣金收入</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二、营业总成本</w:t>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921" w:right="0"/>
              <w:jc w:val="left"/>
              <w:rPr>
                <w:rFonts w:ascii="新宋体" w:hAnsi="新宋体" w:cs="新宋体" w:eastAsia="新宋体" w:hint="default"/>
                <w:sz w:val="18"/>
                <w:szCs w:val="18"/>
              </w:rPr>
            </w:pPr>
            <w:r>
              <w:rPr>
                <w:rFonts w:ascii="新宋体"/>
                <w:sz w:val="18"/>
              </w:rPr>
              <w:t>134,610,219.73</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3" w:lineRule="exact"/>
              <w:ind w:right="108"/>
              <w:jc w:val="right"/>
              <w:rPr>
                <w:rFonts w:ascii="新宋体" w:hAnsi="新宋体" w:cs="新宋体" w:eastAsia="新宋体" w:hint="default"/>
                <w:sz w:val="18"/>
                <w:szCs w:val="18"/>
              </w:rPr>
            </w:pPr>
            <w:r>
              <w:rPr>
                <w:rFonts w:ascii="新宋体"/>
                <w:spacing w:val="-1"/>
                <w:sz w:val="18"/>
              </w:rPr>
              <w:t>90,014,636.23</w:t>
            </w:r>
          </w:p>
        </w:tc>
      </w:tr>
      <w:tr>
        <w:trPr>
          <w:trHeight w:val="283"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其中：营业成本</w:t>
            </w:r>
          </w:p>
        </w:tc>
        <w:tc>
          <w:tcPr>
            <w:tcW w:w="773"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53"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.26</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012" w:right="0"/>
              <w:jc w:val="left"/>
              <w:rPr>
                <w:rFonts w:ascii="新宋体" w:hAnsi="新宋体" w:cs="新宋体" w:eastAsia="新宋体" w:hint="default"/>
                <w:sz w:val="18"/>
                <w:szCs w:val="18"/>
              </w:rPr>
            </w:pPr>
            <w:r>
              <w:rPr>
                <w:rFonts w:ascii="新宋体"/>
                <w:sz w:val="18"/>
              </w:rPr>
              <w:t>79,821,279.70</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pacing w:val="-1"/>
                <w:sz w:val="18"/>
              </w:rPr>
              <w:t>50,402,997.95</w:t>
            </w:r>
          </w:p>
        </w:tc>
      </w:tr>
      <w:tr>
        <w:trPr>
          <w:trHeight w:val="285"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利息支出</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手续费及佣金支出</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退保金</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赔付支出净额</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提取保险合同准备金净额</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335"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保单红利支出</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33"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180"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分保费用</w:t>
            </w:r>
          </w:p>
        </w:tc>
        <w:tc>
          <w:tcPr>
            <w:tcW w:w="773" w:type="dxa"/>
            <w:tcBorders>
              <w:top w:val="nil" w:sz="6" w:space="0" w:color="auto"/>
              <w:left w:val="nil" w:sz="6" w:space="0" w:color="auto"/>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营业税金及附加</w:t>
            </w:r>
          </w:p>
        </w:tc>
        <w:tc>
          <w:tcPr>
            <w:tcW w:w="773"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53"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.27</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101" w:right="0"/>
              <w:jc w:val="left"/>
              <w:rPr>
                <w:rFonts w:ascii="新宋体" w:hAnsi="新宋体" w:cs="新宋体" w:eastAsia="新宋体" w:hint="default"/>
                <w:sz w:val="18"/>
                <w:szCs w:val="18"/>
              </w:rPr>
            </w:pPr>
            <w:r>
              <w:rPr>
                <w:rFonts w:ascii="新宋体"/>
                <w:sz w:val="18"/>
              </w:rPr>
              <w:t>1,729,332.56</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3" w:lineRule="exact"/>
              <w:ind w:right="108"/>
              <w:jc w:val="right"/>
              <w:rPr>
                <w:rFonts w:ascii="新宋体" w:hAnsi="新宋体" w:cs="新宋体" w:eastAsia="新宋体" w:hint="default"/>
                <w:sz w:val="18"/>
                <w:szCs w:val="18"/>
              </w:rPr>
            </w:pPr>
            <w:r>
              <w:rPr>
                <w:rFonts w:ascii="新宋体"/>
                <w:spacing w:val="-1"/>
                <w:sz w:val="18"/>
              </w:rPr>
              <w:t>1,108,064.81</w:t>
            </w:r>
          </w:p>
        </w:tc>
      </w:tr>
      <w:tr>
        <w:trPr>
          <w:trHeight w:val="232"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180"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销售费用</w:t>
            </w:r>
          </w:p>
        </w:tc>
        <w:tc>
          <w:tcPr>
            <w:tcW w:w="773"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53"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.28</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012" w:right="0"/>
              <w:jc w:val="left"/>
              <w:rPr>
                <w:rFonts w:ascii="新宋体" w:hAnsi="新宋体" w:cs="新宋体" w:eastAsia="新宋体" w:hint="default"/>
                <w:sz w:val="18"/>
                <w:szCs w:val="18"/>
              </w:rPr>
            </w:pPr>
            <w:r>
              <w:rPr>
                <w:rFonts w:ascii="新宋体"/>
                <w:sz w:val="18"/>
              </w:rPr>
              <w:t>26,060,815.36</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180" w:lineRule="exact"/>
              <w:ind w:right="108"/>
              <w:jc w:val="right"/>
              <w:rPr>
                <w:rFonts w:ascii="新宋体" w:hAnsi="新宋体" w:cs="新宋体" w:eastAsia="新宋体" w:hint="default"/>
                <w:sz w:val="18"/>
                <w:szCs w:val="18"/>
              </w:rPr>
            </w:pPr>
            <w:r>
              <w:rPr>
                <w:rFonts w:ascii="新宋体"/>
                <w:spacing w:val="-1"/>
                <w:sz w:val="18"/>
              </w:rPr>
              <w:t>15,949,852.23</w:t>
            </w:r>
          </w:p>
        </w:tc>
      </w:tr>
      <w:tr>
        <w:trPr>
          <w:trHeight w:val="284"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32"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管理费用</w:t>
            </w:r>
          </w:p>
        </w:tc>
        <w:tc>
          <w:tcPr>
            <w:tcW w:w="773" w:type="dxa"/>
            <w:tcBorders>
              <w:top w:val="nil" w:sz="6" w:space="0" w:color="auto"/>
              <w:left w:val="nil" w:sz="6" w:space="0" w:color="auto"/>
              <w:bottom w:val="nil" w:sz="6" w:space="0" w:color="auto"/>
              <w:right w:val="single" w:sz="4" w:space="0" w:color="000000"/>
            </w:tcBorders>
          </w:tcPr>
          <w:p>
            <w:pPr>
              <w:pStyle w:val="TableParagraph"/>
              <w:spacing w:line="232" w:lineRule="exact"/>
              <w:ind w:left="158"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.29</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012" w:right="0"/>
              <w:jc w:val="left"/>
              <w:rPr>
                <w:rFonts w:ascii="新宋体" w:hAnsi="新宋体" w:cs="新宋体" w:eastAsia="新宋体" w:hint="default"/>
                <w:sz w:val="18"/>
                <w:szCs w:val="18"/>
              </w:rPr>
            </w:pPr>
            <w:r>
              <w:rPr>
                <w:rFonts w:ascii="新宋体"/>
                <w:sz w:val="18"/>
              </w:rPr>
              <w:t>29,916,688.23</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pacing w:val="-1"/>
                <w:sz w:val="18"/>
              </w:rPr>
              <w:t>21,107,521.00</w:t>
            </w:r>
          </w:p>
        </w:tc>
      </w:tr>
      <w:tr>
        <w:trPr>
          <w:trHeight w:val="336"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财务费用</w:t>
            </w:r>
          </w:p>
        </w:tc>
        <w:tc>
          <w:tcPr>
            <w:tcW w:w="773"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53"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.30</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12" w:right="0"/>
              <w:jc w:val="left"/>
              <w:rPr>
                <w:rFonts w:ascii="新宋体" w:hAnsi="新宋体" w:cs="新宋体" w:eastAsia="新宋体" w:hint="default"/>
                <w:sz w:val="18"/>
                <w:szCs w:val="18"/>
              </w:rPr>
            </w:pPr>
            <w:r>
              <w:rPr>
                <w:rFonts w:ascii="新宋体"/>
                <w:sz w:val="18"/>
              </w:rPr>
              <w:t>-4,535,237.42</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3" w:lineRule="exact"/>
              <w:ind w:right="108"/>
              <w:jc w:val="right"/>
              <w:rPr>
                <w:rFonts w:ascii="新宋体" w:hAnsi="新宋体" w:cs="新宋体" w:eastAsia="新宋体" w:hint="default"/>
                <w:sz w:val="18"/>
                <w:szCs w:val="18"/>
              </w:rPr>
            </w:pPr>
            <w:r>
              <w:rPr>
                <w:rFonts w:ascii="新宋体"/>
                <w:spacing w:val="-1"/>
                <w:sz w:val="18"/>
              </w:rPr>
              <w:t>1,230,630.04</w:t>
            </w:r>
          </w:p>
        </w:tc>
      </w:tr>
      <w:tr>
        <w:trPr>
          <w:trHeight w:val="232"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180" w:lineRule="exact"/>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资产减值损失</w:t>
            </w:r>
          </w:p>
        </w:tc>
        <w:tc>
          <w:tcPr>
            <w:tcW w:w="773"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53"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.31</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101" w:right="0"/>
              <w:jc w:val="left"/>
              <w:rPr>
                <w:rFonts w:ascii="新宋体" w:hAnsi="新宋体" w:cs="新宋体" w:eastAsia="新宋体" w:hint="default"/>
                <w:sz w:val="18"/>
                <w:szCs w:val="18"/>
              </w:rPr>
            </w:pPr>
            <w:r>
              <w:rPr>
                <w:rFonts w:ascii="新宋体"/>
                <w:sz w:val="18"/>
              </w:rPr>
              <w:t>1,617,341.30</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180" w:lineRule="exact"/>
              <w:ind w:right="107"/>
              <w:jc w:val="right"/>
              <w:rPr>
                <w:rFonts w:ascii="新宋体" w:hAnsi="新宋体" w:cs="新宋体" w:eastAsia="新宋体" w:hint="default"/>
                <w:sz w:val="18"/>
                <w:szCs w:val="18"/>
              </w:rPr>
            </w:pPr>
            <w:r>
              <w:rPr>
                <w:rFonts w:ascii="新宋体"/>
                <w:spacing w:val="-1"/>
                <w:sz w:val="18"/>
              </w:rPr>
              <w:t>215,570.20</w:t>
            </w:r>
          </w:p>
        </w:tc>
      </w:tr>
      <w:tr>
        <w:trPr>
          <w:trHeight w:val="284"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加：公允价值变动收益（损失以“－”号填列）</w:t>
            </w:r>
          </w:p>
        </w:tc>
        <w:tc>
          <w:tcPr>
            <w:tcW w:w="773" w:type="dxa"/>
            <w:tcBorders>
              <w:top w:val="nil" w:sz="6" w:space="0" w:color="auto"/>
              <w:left w:val="nil" w:sz="6" w:space="0" w:color="auto"/>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投资收益（损失以“－”号填列）</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32"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180" w:lineRule="exact"/>
              <w:ind w:left="288" w:right="0"/>
              <w:jc w:val="left"/>
              <w:rPr>
                <w:rFonts w:ascii="新宋体" w:hAnsi="新宋体" w:cs="新宋体" w:eastAsia="新宋体" w:hint="default"/>
                <w:sz w:val="18"/>
                <w:szCs w:val="18"/>
              </w:rPr>
            </w:pPr>
            <w:r>
              <w:rPr>
                <w:rFonts w:ascii="新宋体" w:hAnsi="新宋体" w:cs="新宋体" w:eastAsia="新宋体" w:hint="default"/>
                <w:sz w:val="18"/>
                <w:szCs w:val="18"/>
              </w:rPr>
              <w:t>其中：对联营企业和合营企业的投资收益</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32" w:lineRule="exact"/>
              <w:ind w:left="827" w:right="0"/>
              <w:jc w:val="left"/>
              <w:rPr>
                <w:rFonts w:ascii="新宋体" w:hAnsi="新宋体" w:cs="新宋体" w:eastAsia="新宋体" w:hint="default"/>
                <w:sz w:val="18"/>
                <w:szCs w:val="18"/>
              </w:rPr>
            </w:pPr>
            <w:r>
              <w:rPr>
                <w:rFonts w:ascii="新宋体" w:hAnsi="新宋体" w:cs="新宋体" w:eastAsia="新宋体" w:hint="default"/>
                <w:sz w:val="18"/>
                <w:szCs w:val="18"/>
              </w:rPr>
              <w:t>汇兑收益（损失以“</w:t>
            </w:r>
            <w:r>
              <w:rPr>
                <w:rFonts w:ascii="新宋体" w:hAnsi="新宋体" w:cs="新宋体" w:eastAsia="新宋体" w:hint="default"/>
                <w:sz w:val="18"/>
                <w:szCs w:val="18"/>
              </w:rPr>
              <w:t>-</w:t>
            </w:r>
            <w:r>
              <w:rPr>
                <w:rFonts w:ascii="新宋体" w:hAnsi="新宋体" w:cs="新宋体" w:eastAsia="新宋体" w:hint="default"/>
                <w:sz w:val="18"/>
                <w:szCs w:val="18"/>
              </w:rPr>
              <w:t>”号填列）</w:t>
            </w:r>
          </w:p>
        </w:tc>
        <w:tc>
          <w:tcPr>
            <w:tcW w:w="773" w:type="dxa"/>
            <w:tcBorders>
              <w:top w:val="nil" w:sz="6" w:space="0" w:color="auto"/>
              <w:left w:val="nil" w:sz="6" w:space="0" w:color="auto"/>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三、营业利润（亏损以“－”号填列）</w:t>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12" w:right="0"/>
              <w:jc w:val="left"/>
              <w:rPr>
                <w:rFonts w:ascii="新宋体" w:hAnsi="新宋体" w:cs="新宋体" w:eastAsia="新宋体" w:hint="default"/>
                <w:sz w:val="18"/>
                <w:szCs w:val="18"/>
              </w:rPr>
            </w:pPr>
            <w:r>
              <w:rPr>
                <w:rFonts w:ascii="新宋体"/>
                <w:sz w:val="18"/>
              </w:rPr>
              <w:t>39,339,226.01</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3" w:lineRule="exact"/>
              <w:ind w:right="108"/>
              <w:jc w:val="right"/>
              <w:rPr>
                <w:rFonts w:ascii="新宋体" w:hAnsi="新宋体" w:cs="新宋体" w:eastAsia="新宋体" w:hint="default"/>
                <w:sz w:val="18"/>
                <w:szCs w:val="18"/>
              </w:rPr>
            </w:pPr>
            <w:r>
              <w:rPr>
                <w:rFonts w:ascii="新宋体"/>
                <w:spacing w:val="-1"/>
                <w:sz w:val="18"/>
              </w:rPr>
              <w:t>36,948,261.02</w:t>
            </w:r>
          </w:p>
        </w:tc>
      </w:tr>
      <w:tr>
        <w:trPr>
          <w:trHeight w:val="232"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加：营业外收入</w:t>
            </w:r>
          </w:p>
        </w:tc>
        <w:tc>
          <w:tcPr>
            <w:tcW w:w="773"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53"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.32</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012" w:right="0"/>
              <w:jc w:val="left"/>
              <w:rPr>
                <w:rFonts w:ascii="新宋体" w:hAnsi="新宋体" w:cs="新宋体" w:eastAsia="新宋体" w:hint="default"/>
                <w:sz w:val="18"/>
                <w:szCs w:val="18"/>
              </w:rPr>
            </w:pPr>
            <w:r>
              <w:rPr>
                <w:rFonts w:ascii="新宋体"/>
                <w:sz w:val="18"/>
              </w:rPr>
              <w:t>11,411,802.62</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180" w:lineRule="exact"/>
              <w:ind w:right="108"/>
              <w:jc w:val="right"/>
              <w:rPr>
                <w:rFonts w:ascii="新宋体" w:hAnsi="新宋体" w:cs="新宋体" w:eastAsia="新宋体" w:hint="default"/>
                <w:sz w:val="18"/>
                <w:szCs w:val="18"/>
              </w:rPr>
            </w:pPr>
            <w:r>
              <w:rPr>
                <w:rFonts w:ascii="新宋体"/>
                <w:spacing w:val="-1"/>
                <w:sz w:val="18"/>
              </w:rPr>
              <w:t>9,700,507.21</w:t>
            </w:r>
          </w:p>
        </w:tc>
      </w:tr>
      <w:tr>
        <w:trPr>
          <w:trHeight w:val="284"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减：营业外支出</w:t>
            </w:r>
          </w:p>
        </w:tc>
        <w:tc>
          <w:tcPr>
            <w:tcW w:w="773" w:type="dxa"/>
            <w:tcBorders>
              <w:top w:val="nil" w:sz="6" w:space="0" w:color="auto"/>
              <w:left w:val="nil" w:sz="6" w:space="0" w:color="auto"/>
              <w:bottom w:val="nil" w:sz="6" w:space="0" w:color="auto"/>
              <w:right w:val="single" w:sz="4" w:space="0" w:color="000000"/>
            </w:tcBorders>
          </w:tcPr>
          <w:p>
            <w:pPr>
              <w:pStyle w:val="TableParagraph"/>
              <w:spacing w:line="232" w:lineRule="exact"/>
              <w:ind w:left="158"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.33</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281" w:right="0"/>
              <w:jc w:val="left"/>
              <w:rPr>
                <w:rFonts w:ascii="新宋体" w:hAnsi="新宋体" w:cs="新宋体" w:eastAsia="新宋体" w:hint="default"/>
                <w:sz w:val="18"/>
                <w:szCs w:val="18"/>
              </w:rPr>
            </w:pPr>
            <w:r>
              <w:rPr>
                <w:rFonts w:ascii="新宋体"/>
                <w:sz w:val="18"/>
              </w:rPr>
              <w:t>100,243.72</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7"/>
              <w:jc w:val="right"/>
              <w:rPr>
                <w:rFonts w:ascii="新宋体" w:hAnsi="新宋体" w:cs="新宋体" w:eastAsia="新宋体" w:hint="default"/>
                <w:sz w:val="18"/>
                <w:szCs w:val="18"/>
              </w:rPr>
            </w:pPr>
            <w:r>
              <w:rPr>
                <w:rFonts w:ascii="新宋体"/>
                <w:spacing w:val="-1"/>
                <w:sz w:val="18"/>
              </w:rPr>
              <w:t>6,112.00</w:t>
            </w:r>
          </w:p>
        </w:tc>
      </w:tr>
      <w:tr>
        <w:trPr>
          <w:trHeight w:val="336"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其中：非流动资产处置净损失</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32"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四、利润总额（亏损总额以“－”号填列）</w:t>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012" w:right="0"/>
              <w:jc w:val="left"/>
              <w:rPr>
                <w:rFonts w:ascii="新宋体" w:hAnsi="新宋体" w:cs="新宋体" w:eastAsia="新宋体" w:hint="default"/>
                <w:sz w:val="18"/>
                <w:szCs w:val="18"/>
              </w:rPr>
            </w:pPr>
            <w:r>
              <w:rPr>
                <w:rFonts w:ascii="新宋体"/>
                <w:sz w:val="18"/>
              </w:rPr>
              <w:t>50,650,784.91</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180" w:lineRule="exact"/>
              <w:ind w:right="108"/>
              <w:jc w:val="right"/>
              <w:rPr>
                <w:rFonts w:ascii="新宋体" w:hAnsi="新宋体" w:cs="新宋体" w:eastAsia="新宋体" w:hint="default"/>
                <w:sz w:val="18"/>
                <w:szCs w:val="18"/>
              </w:rPr>
            </w:pPr>
            <w:r>
              <w:rPr>
                <w:rFonts w:ascii="新宋体"/>
                <w:spacing w:val="-1"/>
                <w:sz w:val="18"/>
              </w:rPr>
              <w:t>46,642,656.23</w:t>
            </w:r>
          </w:p>
        </w:tc>
      </w:tr>
      <w:tr>
        <w:trPr>
          <w:trHeight w:val="284"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减：所得税费用</w:t>
            </w:r>
          </w:p>
        </w:tc>
        <w:tc>
          <w:tcPr>
            <w:tcW w:w="773" w:type="dxa"/>
            <w:tcBorders>
              <w:top w:val="nil" w:sz="6" w:space="0" w:color="auto"/>
              <w:left w:val="nil" w:sz="6" w:space="0" w:color="auto"/>
              <w:bottom w:val="nil" w:sz="6" w:space="0" w:color="auto"/>
              <w:right w:val="single" w:sz="4" w:space="0" w:color="000000"/>
            </w:tcBorders>
          </w:tcPr>
          <w:p>
            <w:pPr>
              <w:pStyle w:val="TableParagraph"/>
              <w:spacing w:line="232" w:lineRule="exact"/>
              <w:ind w:left="158" w:right="0"/>
              <w:jc w:val="lef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.34</w:t>
            </w: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101" w:right="0"/>
              <w:jc w:val="left"/>
              <w:rPr>
                <w:rFonts w:ascii="新宋体" w:hAnsi="新宋体" w:cs="新宋体" w:eastAsia="新宋体" w:hint="default"/>
                <w:sz w:val="18"/>
                <w:szCs w:val="18"/>
              </w:rPr>
            </w:pPr>
            <w:r>
              <w:rPr>
                <w:rFonts w:ascii="新宋体"/>
                <w:sz w:val="18"/>
              </w:rPr>
              <w:t>6,943,936.98</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pacing w:val="-1"/>
                <w:sz w:val="18"/>
              </w:rPr>
              <w:t>6,496,216.87</w:t>
            </w:r>
          </w:p>
        </w:tc>
      </w:tr>
      <w:tr>
        <w:trPr>
          <w:trHeight w:val="336"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五、净利润（净亏损以“－”号填列）</w:t>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12" w:right="0"/>
              <w:jc w:val="left"/>
              <w:rPr>
                <w:rFonts w:ascii="新宋体" w:hAnsi="新宋体" w:cs="新宋体" w:eastAsia="新宋体" w:hint="default"/>
                <w:sz w:val="18"/>
                <w:szCs w:val="18"/>
              </w:rPr>
            </w:pPr>
            <w:r>
              <w:rPr>
                <w:rFonts w:ascii="新宋体"/>
                <w:sz w:val="18"/>
              </w:rPr>
              <w:t>43,706,847.93</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3" w:lineRule="exact"/>
              <w:ind w:right="108"/>
              <w:jc w:val="right"/>
              <w:rPr>
                <w:rFonts w:ascii="新宋体" w:hAnsi="新宋体" w:cs="新宋体" w:eastAsia="新宋体" w:hint="default"/>
                <w:sz w:val="18"/>
                <w:szCs w:val="18"/>
              </w:rPr>
            </w:pPr>
            <w:r>
              <w:rPr>
                <w:rFonts w:ascii="新宋体"/>
                <w:spacing w:val="-1"/>
                <w:sz w:val="18"/>
              </w:rPr>
              <w:t>40,146,439.36</w:t>
            </w:r>
          </w:p>
        </w:tc>
      </w:tr>
      <w:tr>
        <w:trPr>
          <w:trHeight w:val="232" w:hRule="exact"/>
        </w:trPr>
        <w:tc>
          <w:tcPr>
            <w:tcW w:w="3987"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归属于母公司所有者的净利润</w:t>
            </w:r>
          </w:p>
        </w:tc>
        <w:tc>
          <w:tcPr>
            <w:tcW w:w="773" w:type="dxa"/>
            <w:tcBorders>
              <w:top w:val="nil" w:sz="6" w:space="0" w:color="auto"/>
              <w:left w:val="nil" w:sz="6" w:space="0" w:color="auto"/>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012" w:right="0"/>
              <w:jc w:val="left"/>
              <w:rPr>
                <w:rFonts w:ascii="新宋体" w:hAnsi="新宋体" w:cs="新宋体" w:eastAsia="新宋体" w:hint="default"/>
                <w:sz w:val="18"/>
                <w:szCs w:val="18"/>
              </w:rPr>
            </w:pPr>
            <w:r>
              <w:rPr>
                <w:rFonts w:ascii="新宋体"/>
                <w:sz w:val="18"/>
              </w:rPr>
              <w:t>42,324,462.28</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180" w:lineRule="exact"/>
              <w:ind w:right="108"/>
              <w:jc w:val="right"/>
              <w:rPr>
                <w:rFonts w:ascii="新宋体" w:hAnsi="新宋体" w:cs="新宋体" w:eastAsia="新宋体" w:hint="default"/>
                <w:sz w:val="18"/>
                <w:szCs w:val="18"/>
              </w:rPr>
            </w:pPr>
            <w:r>
              <w:rPr>
                <w:rFonts w:ascii="新宋体"/>
                <w:spacing w:val="-1"/>
                <w:sz w:val="18"/>
              </w:rPr>
              <w:t>40,146,439.36</w:t>
            </w: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少数股东损益</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101" w:right="0"/>
              <w:jc w:val="left"/>
              <w:rPr>
                <w:rFonts w:ascii="新宋体" w:hAnsi="新宋体" w:cs="新宋体" w:eastAsia="新宋体" w:hint="default"/>
                <w:sz w:val="18"/>
                <w:szCs w:val="18"/>
              </w:rPr>
            </w:pPr>
            <w:r>
              <w:rPr>
                <w:rFonts w:ascii="新宋体"/>
                <w:sz w:val="18"/>
              </w:rPr>
              <w:t>1,382,385.65</w:t>
            </w:r>
          </w:p>
        </w:tc>
        <w:tc>
          <w:tcPr>
            <w:tcW w:w="2033"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六、每股收益：</w:t>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（一）基本每股收益（元</w:t>
            </w:r>
            <w:r>
              <w:rPr>
                <w:rFonts w:ascii="新宋体" w:hAnsi="新宋体" w:cs="新宋体" w:eastAsia="新宋体" w:hint="default"/>
                <w:sz w:val="18"/>
                <w:szCs w:val="18"/>
              </w:rPr>
              <w:t>/</w:t>
            </w:r>
            <w:r>
              <w:rPr>
                <w:rFonts w:ascii="新宋体" w:hAnsi="新宋体" w:cs="新宋体" w:eastAsia="新宋体" w:hint="default"/>
                <w:sz w:val="18"/>
                <w:szCs w:val="18"/>
              </w:rPr>
              <w:t>股）</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right="102"/>
              <w:jc w:val="right"/>
              <w:rPr>
                <w:rFonts w:ascii="新宋体" w:hAnsi="新宋体" w:cs="新宋体" w:eastAsia="新宋体" w:hint="default"/>
                <w:sz w:val="18"/>
                <w:szCs w:val="18"/>
              </w:rPr>
            </w:pPr>
            <w:r>
              <w:rPr>
                <w:rFonts w:ascii="新宋体"/>
                <w:sz w:val="18"/>
              </w:rPr>
              <w:t>0.36</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z w:val="18"/>
              </w:rPr>
              <w:t>0.42</w:t>
            </w:r>
          </w:p>
        </w:tc>
      </w:tr>
      <w:tr>
        <w:trPr>
          <w:trHeight w:val="285"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（二）稀释每股收益（元</w:t>
            </w:r>
            <w:r>
              <w:rPr>
                <w:rFonts w:ascii="新宋体" w:hAnsi="新宋体" w:cs="新宋体" w:eastAsia="新宋体" w:hint="default"/>
                <w:sz w:val="18"/>
                <w:szCs w:val="18"/>
              </w:rPr>
              <w:t>/</w:t>
            </w:r>
            <w:r>
              <w:rPr>
                <w:rFonts w:ascii="新宋体" w:hAnsi="新宋体" w:cs="新宋体" w:eastAsia="新宋体" w:hint="default"/>
                <w:sz w:val="18"/>
                <w:szCs w:val="18"/>
              </w:rPr>
              <w:t>股）</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right="102"/>
              <w:jc w:val="right"/>
              <w:rPr>
                <w:rFonts w:ascii="新宋体" w:hAnsi="新宋体" w:cs="新宋体" w:eastAsia="新宋体" w:hint="default"/>
                <w:sz w:val="18"/>
                <w:szCs w:val="18"/>
              </w:rPr>
            </w:pPr>
            <w:r>
              <w:rPr>
                <w:rFonts w:ascii="新宋体"/>
                <w:sz w:val="18"/>
              </w:rPr>
              <w:t>0.36</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z w:val="18"/>
              </w:rPr>
              <w:t>0.42</w:t>
            </w: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3" w:lineRule="exact"/>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七、其他综合收益</w:t>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八、综合收益总额</w:t>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012" w:right="0"/>
              <w:jc w:val="left"/>
              <w:rPr>
                <w:rFonts w:ascii="新宋体" w:hAnsi="新宋体" w:cs="新宋体" w:eastAsia="新宋体" w:hint="default"/>
                <w:sz w:val="18"/>
                <w:szCs w:val="18"/>
              </w:rPr>
            </w:pPr>
            <w:r>
              <w:rPr>
                <w:rFonts w:ascii="新宋体"/>
                <w:sz w:val="18"/>
              </w:rPr>
              <w:t>43,706,847.93</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pacing w:val="-1"/>
                <w:sz w:val="18"/>
              </w:rPr>
              <w:t>40,146,439.36</w:t>
            </w:r>
          </w:p>
        </w:tc>
      </w:tr>
      <w:tr>
        <w:trPr>
          <w:trHeight w:val="284" w:hRule="exact"/>
        </w:trPr>
        <w:tc>
          <w:tcPr>
            <w:tcW w:w="3987"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归属于母公司所有者的综合收益总额</w:t>
            </w:r>
          </w:p>
        </w:tc>
        <w:tc>
          <w:tcPr>
            <w:tcW w:w="773" w:type="dxa"/>
            <w:tcBorders>
              <w:top w:val="nil" w:sz="6" w:space="0" w:color="auto"/>
              <w:left w:val="single" w:sz="4" w:space="0" w:color="000000"/>
              <w:bottom w:val="nil" w:sz="6" w:space="0" w:color="auto"/>
              <w:right w:val="single" w:sz="4" w:space="0" w:color="000000"/>
            </w:tcBorders>
          </w:tcPr>
          <w:p>
            <w:pPr/>
          </w:p>
        </w:tc>
        <w:tc>
          <w:tcPr>
            <w:tcW w:w="2297"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1012" w:right="0"/>
              <w:jc w:val="left"/>
              <w:rPr>
                <w:rFonts w:ascii="新宋体" w:hAnsi="新宋体" w:cs="新宋体" w:eastAsia="新宋体" w:hint="default"/>
                <w:sz w:val="18"/>
                <w:szCs w:val="18"/>
              </w:rPr>
            </w:pPr>
            <w:r>
              <w:rPr>
                <w:rFonts w:ascii="新宋体"/>
                <w:sz w:val="18"/>
              </w:rPr>
              <w:t>42,324,462.28</w:t>
            </w:r>
          </w:p>
        </w:tc>
        <w:tc>
          <w:tcPr>
            <w:tcW w:w="2033" w:type="dxa"/>
            <w:tcBorders>
              <w:top w:val="nil" w:sz="6" w:space="0" w:color="auto"/>
              <w:left w:val="single" w:sz="4" w:space="0" w:color="000000"/>
              <w:bottom w:val="nil" w:sz="6" w:space="0" w:color="auto"/>
              <w:right w:val="nil" w:sz="6" w:space="0" w:color="auto"/>
            </w:tcBorders>
          </w:tcPr>
          <w:p>
            <w:pPr>
              <w:pStyle w:val="TableParagraph"/>
              <w:spacing w:line="232" w:lineRule="exact"/>
              <w:ind w:right="108"/>
              <w:jc w:val="right"/>
              <w:rPr>
                <w:rFonts w:ascii="新宋体" w:hAnsi="新宋体" w:cs="新宋体" w:eastAsia="新宋体" w:hint="default"/>
                <w:sz w:val="18"/>
                <w:szCs w:val="18"/>
              </w:rPr>
            </w:pPr>
            <w:r>
              <w:rPr>
                <w:rFonts w:ascii="新宋体"/>
                <w:spacing w:val="-1"/>
                <w:sz w:val="18"/>
              </w:rPr>
              <w:t>40,146,439.36</w:t>
            </w:r>
          </w:p>
        </w:tc>
      </w:tr>
      <w:tr>
        <w:trPr>
          <w:trHeight w:val="233" w:hRule="exact"/>
        </w:trPr>
        <w:tc>
          <w:tcPr>
            <w:tcW w:w="3987" w:type="dxa"/>
            <w:tcBorders>
              <w:top w:val="nil" w:sz="6" w:space="0" w:color="auto"/>
              <w:left w:val="nil" w:sz="6" w:space="0" w:color="auto"/>
              <w:bottom w:val="nil" w:sz="6" w:space="0" w:color="auto"/>
              <w:right w:val="single" w:sz="4" w:space="0" w:color="000000"/>
            </w:tcBorders>
          </w:tcPr>
          <w:p>
            <w:pPr>
              <w:pStyle w:val="TableParagraph"/>
              <w:tabs>
                <w:tab w:pos="3991" w:val="left" w:leader="none"/>
              </w:tabs>
              <w:spacing w:line="233" w:lineRule="exact"/>
              <w:ind w:left="-15" w:right="-10"/>
              <w:jc w:val="left"/>
              <w:rPr>
                <w:rFonts w:ascii="新宋体" w:hAnsi="新宋体" w:cs="新宋体" w:eastAsia="新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r>
            <w:r>
              <w:rPr>
                <w:rFonts w:ascii="Times New Roman" w:hAnsi="Times New Roman" w:cs="Times New Roman" w:eastAsia="Times New Roman" w:hint="default"/>
                <w:spacing w:val="-13"/>
                <w:sz w:val="18"/>
                <w:szCs w:val="18"/>
                <w:u w:val="single" w:color="000000"/>
              </w:rPr>
              <w:t> </w:t>
            </w:r>
            <w:r>
              <w:rPr>
                <w:rFonts w:ascii="新宋体" w:hAnsi="新宋体" w:cs="新宋体" w:eastAsia="新宋体" w:hint="default"/>
                <w:sz w:val="18"/>
                <w:szCs w:val="18"/>
                <w:u w:val="single" w:color="000000"/>
              </w:rPr>
              <w:t>归属于少数股东的综合收益总额</w:t>
              <w:tab/>
            </w:r>
            <w:r>
              <w:rPr>
                <w:rFonts w:ascii="新宋体" w:hAnsi="新宋体" w:cs="新宋体" w:eastAsia="新宋体" w:hint="default"/>
                <w:sz w:val="18"/>
                <w:szCs w:val="18"/>
              </w:rPr>
            </w:r>
          </w:p>
        </w:tc>
        <w:tc>
          <w:tcPr>
            <w:tcW w:w="77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新宋体" w:hAnsi="新宋体" w:cs="新宋体" w:eastAsia="新宋体" w:hint="default"/>
                <w:sz w:val="17"/>
                <w:szCs w:val="17"/>
              </w:rPr>
            </w:pPr>
          </w:p>
        </w:tc>
        <w:tc>
          <w:tcPr>
            <w:tcW w:w="2297" w:type="dxa"/>
            <w:tcBorders>
              <w:top w:val="nil" w:sz="6" w:space="0" w:color="auto"/>
              <w:left w:val="single" w:sz="4" w:space="0" w:color="000000"/>
              <w:bottom w:val="nil" w:sz="6" w:space="0" w:color="auto"/>
              <w:right w:val="single" w:sz="4" w:space="0" w:color="000000"/>
            </w:tcBorders>
          </w:tcPr>
          <w:p>
            <w:pPr>
              <w:pStyle w:val="TableParagraph"/>
              <w:tabs>
                <w:tab w:pos="1101" w:val="left" w:leader="none"/>
                <w:tab w:pos="4325" w:val="left" w:leader="none"/>
              </w:tabs>
              <w:spacing w:line="233" w:lineRule="exact"/>
              <w:ind w:left="-783" w:right="-2038"/>
              <w:jc w:val="left"/>
              <w:rPr>
                <w:rFonts w:ascii="新宋体" w:hAnsi="新宋体" w:cs="新宋体" w:eastAsia="新宋体" w:hint="default"/>
                <w:sz w:val="18"/>
                <w:szCs w:val="18"/>
              </w:rPr>
            </w:pPr>
            <w:r>
              <w:rPr>
                <w:rFonts w:ascii="新宋体"/>
                <w:sz w:val="18"/>
              </w:rPr>
            </w:r>
            <w:r>
              <w:rPr>
                <w:rFonts w:ascii="新宋体"/>
                <w:sz w:val="18"/>
                <w:u w:val="single" w:color="000000"/>
              </w:rPr>
              <w:t> </w:t>
              <w:tab/>
              <w:t>1,382,385.65</w:t>
              <w:tab/>
            </w:r>
            <w:r>
              <w:rPr>
                <w:rFonts w:ascii="新宋体"/>
                <w:sz w:val="18"/>
              </w:rPr>
            </w:r>
          </w:p>
        </w:tc>
        <w:tc>
          <w:tcPr>
            <w:tcW w:w="203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新宋体" w:hAnsi="新宋体" w:cs="新宋体" w:eastAsia="新宋体" w:hint="default"/>
                <w:sz w:val="17"/>
                <w:szCs w:val="17"/>
              </w:rPr>
            </w:pPr>
          </w:p>
        </w:tc>
      </w:tr>
    </w:tbl>
    <w:p>
      <w:pPr>
        <w:spacing w:line="240" w:lineRule="auto" w:before="0"/>
        <w:rPr>
          <w:rFonts w:ascii="新宋体" w:hAnsi="新宋体" w:cs="新宋体" w:eastAsia="新宋体" w:hint="default"/>
          <w:sz w:val="27"/>
          <w:szCs w:val="27"/>
        </w:rPr>
      </w:pPr>
    </w:p>
    <w:p>
      <w:pPr>
        <w:tabs>
          <w:tab w:pos="3485" w:val="left" w:leader="none"/>
          <w:tab w:pos="6817" w:val="left" w:leader="none"/>
        </w:tabs>
        <w:spacing w:before="44"/>
        <w:ind w:left="694" w:right="0" w:firstLine="0"/>
        <w:jc w:val="left"/>
        <w:rPr>
          <w:rFonts w:ascii="新宋体" w:hAnsi="新宋体" w:cs="新宋体" w:eastAsia="新宋体" w:hint="default"/>
          <w:sz w:val="18"/>
          <w:szCs w:val="18"/>
        </w:rPr>
      </w:pPr>
      <w:r>
        <w:rPr/>
        <w:pict>
          <v:group style="position:absolute;margin-left:77.543999pt;margin-top:-89.288261pt;width:454.55pt;height:.5pt;mso-position-horizontal-relative:page;mso-position-vertical-relative:paragraph;z-index:-1287544" coordorigin="1551,-1786" coordsize="9091,10">
            <v:shape style="position:absolute;left:1551;top:-1786;width:3982;height:10" type="#_x0000_t75" stroked="false">
              <v:imagedata r:id="rId76" o:title=""/>
            </v:shape>
            <v:shape style="position:absolute;left:5528;top:-1786;width:778;height:10" type="#_x0000_t75" stroked="false">
              <v:imagedata r:id="rId80" o:title=""/>
            </v:shape>
            <v:shape style="position:absolute;left:6301;top:-1786;width:2302;height:10" type="#_x0000_t75" stroked="false">
              <v:imagedata r:id="rId81" o:title=""/>
            </v:shape>
            <v:shape style="position:absolute;left:8598;top:-1786;width:2043;height:10" type="#_x0000_t75" stroked="false">
              <v:imagedata r:id="rId82" o:title=""/>
            </v:shape>
            <w10:wrap type="none"/>
          </v:group>
        </w:pict>
      </w:r>
      <w:r>
        <w:rPr/>
        <w:pict>
          <v:group style="position:absolute;margin-left:77.543999pt;margin-top:-75.128319pt;width:454.55pt;height:.5pt;mso-position-horizontal-relative:page;mso-position-vertical-relative:paragraph;z-index:-1287520" coordorigin="1551,-1503" coordsize="9091,10">
            <v:shape style="position:absolute;left:1551;top:-1503;width:3982;height:10" type="#_x0000_t75" stroked="false">
              <v:imagedata r:id="rId76" o:title=""/>
            </v:shape>
            <v:shape style="position:absolute;left:5528;top:-1503;width:778;height:10" type="#_x0000_t75" stroked="false">
              <v:imagedata r:id="rId80" o:title=""/>
            </v:shape>
            <v:shape style="position:absolute;left:6301;top:-1503;width:2302;height:10" type="#_x0000_t75" stroked="false">
              <v:imagedata r:id="rId81" o:title=""/>
            </v:shape>
            <v:shape style="position:absolute;left:8598;top:-1503;width:2043;height:10" type="#_x0000_t75" stroked="false">
              <v:imagedata r:id="rId82" o:title=""/>
            </v:shape>
            <w10:wrap type="none"/>
          </v:group>
        </w:pict>
      </w:r>
      <w:r>
        <w:rPr/>
        <w:pict>
          <v:group style="position:absolute;margin-left:77.543999pt;margin-top:-60.848259pt;width:454.55pt;height:.5pt;mso-position-horizontal-relative:page;mso-position-vertical-relative:paragraph;z-index:-1287496" coordorigin="1551,-1217" coordsize="9091,10">
            <v:shape style="position:absolute;left:1551;top:-1217;width:3982;height:10" type="#_x0000_t75" stroked="false">
              <v:imagedata r:id="rId76" o:title=""/>
            </v:shape>
            <v:shape style="position:absolute;left:5528;top:-1217;width:778;height:10" type="#_x0000_t75" stroked="false">
              <v:imagedata r:id="rId80" o:title=""/>
            </v:shape>
            <v:shape style="position:absolute;left:6301;top:-1217;width:2302;height:10" type="#_x0000_t75" stroked="false">
              <v:imagedata r:id="rId81" o:title=""/>
            </v:shape>
            <v:shape style="position:absolute;left:8598;top:-1217;width:2043;height:10" type="#_x0000_t75" stroked="false">
              <v:imagedata r:id="rId82" o:title=""/>
            </v:shape>
            <w10:wrap type="none"/>
          </v:group>
        </w:pict>
      </w:r>
      <w:r>
        <w:rPr/>
        <w:pict>
          <v:group style="position:absolute;margin-left:77.543999pt;margin-top:-46.68832pt;width:454.55pt;height:.5pt;mso-position-horizontal-relative:page;mso-position-vertical-relative:paragraph;z-index:-1287472" coordorigin="1551,-934" coordsize="9091,10">
            <v:shape style="position:absolute;left:1551;top:-934;width:3982;height:10" type="#_x0000_t75" stroked="false">
              <v:imagedata r:id="rId76" o:title=""/>
            </v:shape>
            <v:shape style="position:absolute;left:5528;top:-934;width:778;height:10" type="#_x0000_t75" stroked="false">
              <v:imagedata r:id="rId77" o:title=""/>
            </v:shape>
            <v:shape style="position:absolute;left:6301;top:-934;width:2302;height:10" type="#_x0000_t75" stroked="false">
              <v:imagedata r:id="rId78" o:title=""/>
            </v:shape>
            <v:shape style="position:absolute;left:8598;top:-934;width:2043;height:10" type="#_x0000_t75" stroked="false">
              <v:imagedata r:id="rId79" o:title=""/>
            </v:shape>
            <w10:wrap type="none"/>
          </v:group>
        </w:pict>
      </w:r>
      <w:r>
        <w:rPr/>
        <w:pict>
          <v:group style="position:absolute;margin-left:77.543999pt;margin-top:-32.528259pt;width:454.55pt;height:.5pt;mso-position-horizontal-relative:page;mso-position-vertical-relative:paragraph;z-index:-1287448" coordorigin="1551,-651" coordsize="9091,10">
            <v:shape style="position:absolute;left:1551;top:-651;width:3982;height:10" type="#_x0000_t75" stroked="false">
              <v:imagedata r:id="rId76" o:title=""/>
            </v:shape>
            <v:shape style="position:absolute;left:5528;top:-651;width:778;height:10" type="#_x0000_t75" stroked="false">
              <v:imagedata r:id="rId80" o:title=""/>
            </v:shape>
            <v:shape style="position:absolute;left:6301;top:-651;width:2302;height:10" type="#_x0000_t75" stroked="false">
              <v:imagedata r:id="rId81" o:title=""/>
            </v:shape>
            <v:shape style="position:absolute;left:8598;top:-651;width:2043;height:10" type="#_x0000_t75" stroked="false">
              <v:imagedata r:id="rId82" o:title=""/>
            </v:shape>
            <w10:wrap type="none"/>
          </v:group>
        </w:pict>
      </w:r>
      <w:r>
        <w:rPr/>
        <w:pict>
          <v:shape style="position:absolute;margin-left:276.649994pt;margin-top:-18.608269pt;width:.479993pt;height:.36pt;mso-position-horizontal-relative:page;mso-position-vertical-relative:paragraph;z-index:3712" type="#_x0000_t75" stroked="false">
            <v:imagedata r:id="rId54" o:title=""/>
          </v:shape>
        </w:pict>
      </w:r>
      <w:r>
        <w:rPr/>
        <w:pict>
          <v:shape style="position:absolute;margin-left:315.309998pt;margin-top:-18.608269pt;width:.479993pt;height:.36pt;mso-position-horizontal-relative:page;mso-position-vertical-relative:paragraph;z-index:3736" type="#_x0000_t75" stroked="false">
            <v:imagedata r:id="rId54" o:title=""/>
          </v:shape>
        </w:pict>
      </w:r>
      <w:r>
        <w:rPr/>
        <w:pict>
          <v:shape style="position:absolute;margin-left:430.149994pt;margin-top:-18.608269pt;width:.479993pt;height:.36pt;mso-position-horizontal-relative:page;mso-position-vertical-relative:paragraph;z-index:3760" type="#_x0000_t75" stroked="false">
            <v:imagedata r:id="rId54" o:title=""/>
          </v:shape>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pgSz w:w="11910" w:h="16840"/>
          <w:pgMar w:header="544" w:footer="980" w:top="1140" w:bottom="1180" w:left="1440" w:right="1160"/>
        </w:sectPr>
      </w:pPr>
    </w:p>
    <w:p>
      <w:pPr>
        <w:spacing w:line="240" w:lineRule="auto" w:before="7"/>
        <w:rPr>
          <w:rFonts w:ascii="新宋体" w:hAnsi="新宋体" w:cs="新宋体" w:eastAsia="新宋体" w:hint="default"/>
          <w:sz w:val="3"/>
          <w:szCs w:val="3"/>
        </w:rPr>
      </w:pPr>
      <w:r>
        <w:rPr/>
        <w:pict>
          <v:group style="position:absolute;margin-left:28.68pt;margin-top:194.569992pt;width:784.6pt;height:.5pt;mso-position-horizontal-relative:page;mso-position-vertical-relative:page;z-index:-1287184" coordorigin="574,3891" coordsize="15692,10">
            <v:shape style="position:absolute;left:574;top:3891;width:3934;height:10" type="#_x0000_t75" stroked="false">
              <v:imagedata r:id="rId99" o:title=""/>
            </v:shape>
            <v:shape style="position:absolute;left:4503;top:3891;width:1561;height:10" type="#_x0000_t75" stroked="false">
              <v:imagedata r:id="rId100" o:title=""/>
            </v:shape>
            <v:shape style="position:absolute;left:6059;top:3891;width:1562;height:10" type="#_x0000_t75" stroked="false">
              <v:imagedata r:id="rId100" o:title=""/>
            </v:shape>
            <v:shape style="position:absolute;left:7616;top:3891;width:4952;height:10" type="#_x0000_t75" stroked="false">
              <v:imagedata r:id="rId101" o:title=""/>
            </v:shape>
            <v:shape style="position:absolute;left:12564;top:3891;width:670;height:10" type="#_x0000_t75" stroked="false">
              <v:imagedata r:id="rId102" o:title=""/>
            </v:shape>
            <v:shape style="position:absolute;left:13228;top:3891;width:1555;height:10" type="#_x0000_t75" stroked="false">
              <v:imagedata r:id="rId103" o:title=""/>
            </v:shape>
            <v:shape style="position:absolute;left:14779;top:3891;width:1486;height:10" type="#_x0000_t75" stroked="false">
              <v:imagedata r:id="rId104" o:title=""/>
            </v:shape>
            <w10:wrap type="none"/>
          </v:group>
        </w:pict>
      </w:r>
      <w:r>
        <w:rPr/>
        <w:pict>
          <v:group style="position:absolute;margin-left:28.68pt;margin-top:203.689987pt;width:784.6pt;height:19.7pt;mso-position-horizontal-relative:page;mso-position-vertical-relative:page;z-index:-1287160" coordorigin="574,4074" coordsize="15692,394">
            <v:shape style="position:absolute;left:574;top:4074;width:3288;height:110" type="#_x0000_t75" stroked="false">
              <v:imagedata r:id="rId105" o:title=""/>
            </v:shape>
            <v:shape style="position:absolute;left:3838;top:4170;width:679;height:14" type="#_x0000_t75" stroked="false">
              <v:imagedata r:id="rId106" o:title=""/>
            </v:shape>
            <v:shape style="position:absolute;left:4503;top:4170;width:1570;height:14" type="#_x0000_t75" stroked="false">
              <v:imagedata r:id="rId107" o:title=""/>
            </v:shape>
            <v:shape style="position:absolute;left:6059;top:4170;width:1572;height:14" type="#_x0000_t75" stroked="false">
              <v:imagedata r:id="rId108" o:title=""/>
            </v:shape>
            <v:shape style="position:absolute;left:7616;top:4175;width:4952;height:10" type="#_x0000_t75" stroked="false">
              <v:imagedata r:id="rId109" o:title=""/>
            </v:shape>
            <v:shape style="position:absolute;left:12564;top:4175;width:670;height:10" type="#_x0000_t75" stroked="false">
              <v:imagedata r:id="rId110" o:title=""/>
            </v:shape>
            <v:shape style="position:absolute;left:13228;top:4175;width:1555;height:10" type="#_x0000_t75" stroked="false">
              <v:imagedata r:id="rId111" o:title=""/>
            </v:shape>
            <v:shape style="position:absolute;left:14779;top:4175;width:1486;height:10" type="#_x0000_t75" stroked="false">
              <v:imagedata r:id="rId112" o:title=""/>
            </v:shape>
            <v:group style="position:absolute;left:3843;top:4184;width:10;height:20" coordorigin="3843,4184" coordsize="10,20">
              <v:shape style="position:absolute;left:3843;top:4184;width:10;height:20" coordorigin="3843,4184" coordsize="10,20" path="m3843,4203l3852,4203,3852,4184,3843,4184,3843,4203xe" filled="true" fillcolor="#000000" stroked="false">
                <v:path arrowok="t"/>
                <v:fill type="solid"/>
              </v:shape>
            </v:group>
            <v:group style="position:absolute;left:3843;top:4203;width:10;height:20" coordorigin="3843,4203" coordsize="10,20">
              <v:shape style="position:absolute;left:3843;top:4203;width:10;height:20" coordorigin="3843,4203" coordsize="10,20" path="m3843,4223l3852,4223,3852,4203,3843,4203,3843,4223xe" filled="true" fillcolor="#000000" stroked="false">
                <v:path arrowok="t"/>
                <v:fill type="solid"/>
              </v:shape>
            </v:group>
            <v:group style="position:absolute;left:3843;top:4223;width:10;height:20" coordorigin="3843,4223" coordsize="10,20">
              <v:shape style="position:absolute;left:3843;top:4223;width:10;height:20" coordorigin="3843,4223" coordsize="10,20" path="m3843,4242l3852,4242,3852,4223,3843,4223,3843,4242xe" filled="true" fillcolor="#000000" stroked="false">
                <v:path arrowok="t"/>
                <v:fill type="solid"/>
              </v:shape>
            </v:group>
            <v:group style="position:absolute;left:3843;top:4242;width:10;height:20" coordorigin="3843,4242" coordsize="10,20">
              <v:shape style="position:absolute;left:3843;top:4242;width:10;height:20" coordorigin="3843,4242" coordsize="10,20" path="m3843,4261l3852,4261,3852,4242,3843,4242,3843,4261xe" filled="true" fillcolor="#000000" stroked="false">
                <v:path arrowok="t"/>
                <v:fill type="solid"/>
              </v:shape>
            </v:group>
            <v:group style="position:absolute;left:3843;top:4261;width:10;height:20" coordorigin="3843,4261" coordsize="10,20">
              <v:shape style="position:absolute;left:3843;top:4261;width:10;height:20" coordorigin="3843,4261" coordsize="10,20" path="m3843,4280l3852,4280,3852,4261,3843,4261,3843,4280xe" filled="true" fillcolor="#000000" stroked="false">
                <v:path arrowok="t"/>
                <v:fill type="solid"/>
              </v:shape>
            </v:group>
            <v:group style="position:absolute;left:3843;top:4280;width:10;height:20" coordorigin="3843,4280" coordsize="10,20">
              <v:shape style="position:absolute;left:3843;top:4280;width:10;height:20" coordorigin="3843,4280" coordsize="10,20" path="m3843,4299l3852,4299,3852,4280,3843,4280,3843,4299xe" filled="true" fillcolor="#000000" stroked="false">
                <v:path arrowok="t"/>
                <v:fill type="solid"/>
              </v:shape>
            </v:group>
            <v:group style="position:absolute;left:3843;top:4299;width:10;height:20" coordorigin="3843,4299" coordsize="10,20">
              <v:shape style="position:absolute;left:3843;top:4299;width:10;height:20" coordorigin="3843,4299" coordsize="10,20" path="m3843,4319l3852,4319,3852,4299,3843,4299,3843,4319xe" filled="true" fillcolor="#000000" stroked="false">
                <v:path arrowok="t"/>
                <v:fill type="solid"/>
              </v:shape>
            </v:group>
            <v:group style="position:absolute;left:3843;top:4319;width:10;height:20" coordorigin="3843,4319" coordsize="10,20">
              <v:shape style="position:absolute;left:3843;top:4319;width:10;height:20" coordorigin="3843,4319" coordsize="10,20" path="m3843,4338l3852,4338,3852,4319,3843,4319,3843,4338xe" filled="true" fillcolor="#000000" stroked="false">
                <v:path arrowok="t"/>
                <v:fill type="solid"/>
              </v:shape>
            </v:group>
            <v:group style="position:absolute;left:3843;top:4338;width:10;height:20" coordorigin="3843,4338" coordsize="10,20">
              <v:shape style="position:absolute;left:3843;top:4338;width:10;height:20" coordorigin="3843,4338" coordsize="10,20" path="m3843,4357l3852,4357,3852,4338,3843,4338,3843,4357xe" filled="true" fillcolor="#000000" stroked="false">
                <v:path arrowok="t"/>
                <v:fill type="solid"/>
              </v:shape>
              <v:shape style="position:absolute;left:574;top:4357;width:3288;height:110" type="#_x0000_t75" stroked="false">
                <v:imagedata r:id="rId113" o:title=""/>
              </v:shape>
              <v:shape style="position:absolute;left:3838;top:4453;width:679;height:14" type="#_x0000_t75" stroked="false">
                <v:imagedata r:id="rId106" o:title=""/>
              </v:shape>
              <v:shape style="position:absolute;left:4503;top:4453;width:1570;height:14" type="#_x0000_t75" stroked="false">
                <v:imagedata r:id="rId107" o:title=""/>
              </v:shape>
              <v:shape style="position:absolute;left:6059;top:4453;width:1572;height:14" type="#_x0000_t75" stroked="false">
                <v:imagedata r:id="rId108" o:title=""/>
              </v:shape>
              <v:shape style="position:absolute;left:7616;top:4458;width:4952;height:10" type="#_x0000_t75" stroked="false">
                <v:imagedata r:id="rId109" o:title=""/>
              </v:shape>
              <v:shape style="position:absolute;left:12564;top:4458;width:670;height:10" type="#_x0000_t75" stroked="false">
                <v:imagedata r:id="rId110" o:title=""/>
              </v:shape>
              <v:shape style="position:absolute;left:13228;top:4458;width:1555;height:10" type="#_x0000_t75" stroked="false">
                <v:imagedata r:id="rId111" o:title=""/>
              </v:shape>
              <v:shape style="position:absolute;left:14779;top:4458;width:1486;height:10" type="#_x0000_t75" stroked="false">
                <v:imagedata r:id="rId112" o:title=""/>
              </v:shape>
            </v:group>
            <w10:wrap type="none"/>
          </v:group>
        </w:pict>
      </w:r>
      <w:r>
        <w:rPr/>
        <w:pict>
          <v:group style="position:absolute;margin-left:28.68pt;margin-top:237.169998pt;width:784.6pt;height:.5pt;mso-position-horizontal-relative:page;mso-position-vertical-relative:page;z-index:-1287136" coordorigin="574,4743" coordsize="15692,10">
            <v:shape style="position:absolute;left:574;top:4743;width:3934;height:10" type="#_x0000_t75" stroked="false">
              <v:imagedata r:id="rId99" o:title=""/>
            </v:shape>
            <v:shape style="position:absolute;left:4503;top:4743;width:1561;height:10" type="#_x0000_t75" stroked="false">
              <v:imagedata r:id="rId114" o:title=""/>
            </v:shape>
            <v:shape style="position:absolute;left:6059;top:4743;width:1562;height:10" type="#_x0000_t75" stroked="false">
              <v:imagedata r:id="rId114" o:title=""/>
            </v:shape>
            <v:shape style="position:absolute;left:7616;top:4743;width:4952;height:10" type="#_x0000_t75" stroked="false">
              <v:imagedata r:id="rId109" o:title=""/>
            </v:shape>
            <v:shape style="position:absolute;left:12564;top:4743;width:670;height:10" type="#_x0000_t75" stroked="false">
              <v:imagedata r:id="rId110" o:title=""/>
            </v:shape>
            <v:shape style="position:absolute;left:13228;top:4743;width:1555;height:10" type="#_x0000_t75" stroked="false">
              <v:imagedata r:id="rId111" o:title=""/>
            </v:shape>
            <v:shape style="position:absolute;left:14779;top:4743;width:1486;height:10" type="#_x0000_t75" stroked="false">
              <v:imagedata r:id="rId112" o:title=""/>
            </v:shape>
            <w10:wrap type="none"/>
          </v:group>
        </w:pict>
      </w:r>
      <w:r>
        <w:rPr/>
        <w:pict>
          <v:group style="position:absolute;margin-left:28.68pt;margin-top:246.290024pt;width:784.6pt;height:5.55pt;mso-position-horizontal-relative:page;mso-position-vertical-relative:page;z-index:-1287112" coordorigin="574,4926" coordsize="15692,111">
            <v:shape style="position:absolute;left:574;top:4926;width:3288;height:110" type="#_x0000_t75" stroked="false">
              <v:imagedata r:id="rId113" o:title=""/>
            </v:shape>
            <v:shape style="position:absolute;left:3838;top:5022;width:679;height:14" type="#_x0000_t75" stroked="false">
              <v:imagedata r:id="rId106" o:title=""/>
            </v:shape>
            <v:shape style="position:absolute;left:4503;top:5022;width:1570;height:14" type="#_x0000_t75" stroked="false">
              <v:imagedata r:id="rId107" o:title=""/>
            </v:shape>
            <v:shape style="position:absolute;left:6059;top:5022;width:1572;height:14" type="#_x0000_t75" stroked="false">
              <v:imagedata r:id="rId108" o:title=""/>
            </v:shape>
            <v:shape style="position:absolute;left:7616;top:5027;width:4952;height:10" type="#_x0000_t75" stroked="false">
              <v:imagedata r:id="rId109" o:title=""/>
            </v:shape>
            <v:shape style="position:absolute;left:12564;top:5027;width:670;height:10" type="#_x0000_t75" stroked="false">
              <v:imagedata r:id="rId110" o:title=""/>
            </v:shape>
            <v:shape style="position:absolute;left:13228;top:5027;width:1555;height:10" type="#_x0000_t75" stroked="false">
              <v:imagedata r:id="rId111" o:title=""/>
            </v:shape>
            <v:shape style="position:absolute;left:14779;top:5027;width:1486;height:10" type="#_x0000_t75" stroked="false">
              <v:imagedata r:id="rId112" o:title=""/>
            </v:shape>
            <w10:wrap type="none"/>
          </v:group>
        </w:pict>
      </w:r>
      <w:r>
        <w:rPr/>
        <w:pict>
          <v:group style="position:absolute;margin-left:28.68pt;margin-top:265.490021pt;width:784.6pt;height:.5pt;mso-position-horizontal-relative:page;mso-position-vertical-relative:page;z-index:-1287088" coordorigin="574,5310" coordsize="15692,10">
            <v:shape style="position:absolute;left:574;top:5310;width:3934;height:10" type="#_x0000_t75" stroked="false">
              <v:imagedata r:id="rId99" o:title=""/>
            </v:shape>
            <v:shape style="position:absolute;left:4503;top:5310;width:1561;height:10" type="#_x0000_t75" stroked="false">
              <v:imagedata r:id="rId100" o:title=""/>
            </v:shape>
            <v:shape style="position:absolute;left:6059;top:5310;width:1562;height:10" type="#_x0000_t75" stroked="false">
              <v:imagedata r:id="rId100" o:title=""/>
            </v:shape>
            <v:shape style="position:absolute;left:7616;top:5310;width:4952;height:10" type="#_x0000_t75" stroked="false">
              <v:imagedata r:id="rId101" o:title=""/>
            </v:shape>
            <v:shape style="position:absolute;left:12564;top:5310;width:670;height:10" type="#_x0000_t75" stroked="false">
              <v:imagedata r:id="rId102" o:title=""/>
            </v:shape>
            <v:shape style="position:absolute;left:13228;top:5310;width:1555;height:10" type="#_x0000_t75" stroked="false">
              <v:imagedata r:id="rId103" o:title=""/>
            </v:shape>
            <v:shape style="position:absolute;left:14779;top:5310;width:1486;height:10" type="#_x0000_t75" stroked="false">
              <v:imagedata r:id="rId104" o:title=""/>
            </v:shape>
            <w10:wrap type="none"/>
          </v:group>
        </w:pict>
      </w:r>
      <w:r>
        <w:rPr/>
        <w:pict>
          <v:group style="position:absolute;margin-left:28.68pt;margin-top:279.77002pt;width:784.6pt;height:.5pt;mso-position-horizontal-relative:page;mso-position-vertical-relative:page;z-index:-1287064" coordorigin="574,5595" coordsize="15692,10">
            <v:shape style="position:absolute;left:574;top:5595;width:3934;height:10" type="#_x0000_t75" stroked="false">
              <v:imagedata r:id="rId99" o:title=""/>
            </v:shape>
            <v:shape style="position:absolute;left:4503;top:5595;width:1561;height:10" type="#_x0000_t75" stroked="false">
              <v:imagedata r:id="rId114" o:title=""/>
            </v:shape>
            <v:shape style="position:absolute;left:6059;top:5595;width:1562;height:10" type="#_x0000_t75" stroked="false">
              <v:imagedata r:id="rId114" o:title=""/>
            </v:shape>
            <v:shape style="position:absolute;left:7616;top:5595;width:4952;height:10" type="#_x0000_t75" stroked="false">
              <v:imagedata r:id="rId109" o:title=""/>
            </v:shape>
            <v:shape style="position:absolute;left:12564;top:5595;width:670;height:10" type="#_x0000_t75" stroked="false">
              <v:imagedata r:id="rId110" o:title=""/>
            </v:shape>
            <v:shape style="position:absolute;left:13228;top:5595;width:1555;height:10" type="#_x0000_t75" stroked="false">
              <v:imagedata r:id="rId111" o:title=""/>
            </v:shape>
            <v:shape style="position:absolute;left:14779;top:5595;width:1486;height:10" type="#_x0000_t75" stroked="false">
              <v:imagedata r:id="rId112" o:title=""/>
            </v:shape>
            <w10:wrap type="none"/>
          </v:group>
        </w:pict>
      </w:r>
      <w:r>
        <w:rPr/>
        <w:pict>
          <v:group style="position:absolute;margin-left:28.68pt;margin-top:293.930023pt;width:784.6pt;height:.5pt;mso-position-horizontal-relative:page;mso-position-vertical-relative:page;z-index:-1287040" coordorigin="574,5879" coordsize="15692,10">
            <v:shape style="position:absolute;left:574;top:5879;width:3934;height:10" type="#_x0000_t75" stroked="false">
              <v:imagedata r:id="rId99" o:title=""/>
            </v:shape>
            <v:shape style="position:absolute;left:4503;top:5879;width:1561;height:10" type="#_x0000_t75" stroked="false">
              <v:imagedata r:id="rId100" o:title=""/>
            </v:shape>
            <v:shape style="position:absolute;left:6059;top:5879;width:1562;height:10" type="#_x0000_t75" stroked="false">
              <v:imagedata r:id="rId100" o:title=""/>
            </v:shape>
            <v:shape style="position:absolute;left:7616;top:5879;width:4952;height:10" type="#_x0000_t75" stroked="false">
              <v:imagedata r:id="rId101" o:title=""/>
            </v:shape>
            <v:shape style="position:absolute;left:12564;top:5879;width:670;height:10" type="#_x0000_t75" stroked="false">
              <v:imagedata r:id="rId102" o:title=""/>
            </v:shape>
            <v:shape style="position:absolute;left:13228;top:5879;width:1555;height:10" type="#_x0000_t75" stroked="false">
              <v:imagedata r:id="rId103" o:title=""/>
            </v:shape>
            <v:shape style="position:absolute;left:14779;top:5879;width:1486;height:10" type="#_x0000_t75" stroked="false">
              <v:imagedata r:id="rId104" o:title=""/>
            </v:shape>
            <w10:wrap type="none"/>
          </v:group>
        </w:pict>
      </w:r>
      <w:r>
        <w:rPr/>
        <w:pict>
          <v:group style="position:absolute;margin-left:28.68pt;margin-top:308.090027pt;width:784.6pt;height:.5pt;mso-position-horizontal-relative:page;mso-position-vertical-relative:page;z-index:-1287016" coordorigin="574,6162" coordsize="15692,10">
            <v:shape style="position:absolute;left:574;top:6162;width:3934;height:10" type="#_x0000_t75" stroked="false">
              <v:imagedata r:id="rId99" o:title=""/>
            </v:shape>
            <v:shape style="position:absolute;left:4503;top:6162;width:1561;height:10" type="#_x0000_t75" stroked="false">
              <v:imagedata r:id="rId114" o:title=""/>
            </v:shape>
            <v:shape style="position:absolute;left:6059;top:6162;width:1562;height:10" type="#_x0000_t75" stroked="false">
              <v:imagedata r:id="rId114" o:title=""/>
            </v:shape>
            <v:shape style="position:absolute;left:7616;top:6162;width:4952;height:10" type="#_x0000_t75" stroked="false">
              <v:imagedata r:id="rId109" o:title=""/>
            </v:shape>
            <v:shape style="position:absolute;left:12564;top:6162;width:670;height:10" type="#_x0000_t75" stroked="false">
              <v:imagedata r:id="rId110" o:title=""/>
            </v:shape>
            <v:shape style="position:absolute;left:13228;top:6162;width:1555;height:10" type="#_x0000_t75" stroked="false">
              <v:imagedata r:id="rId111" o:title=""/>
            </v:shape>
            <v:shape style="position:absolute;left:14779;top:6162;width:1486;height:10" type="#_x0000_t75" stroked="false">
              <v:imagedata r:id="rId112" o:title=""/>
            </v:shape>
            <w10:wrap type="none"/>
          </v:group>
        </w:pict>
      </w:r>
      <w:r>
        <w:rPr/>
        <w:pict>
          <v:group style="position:absolute;margin-left:28.68pt;margin-top:322.389984pt;width:784.6pt;height:.5pt;mso-position-horizontal-relative:page;mso-position-vertical-relative:page;z-index:-1286992" coordorigin="574,6448" coordsize="15692,10">
            <v:shape style="position:absolute;left:574;top:6448;width:3934;height:10" type="#_x0000_t75" stroked="false">
              <v:imagedata r:id="rId99" o:title=""/>
            </v:shape>
            <v:shape style="position:absolute;left:4503;top:6448;width:1561;height:10" type="#_x0000_t75" stroked="false">
              <v:imagedata r:id="rId114" o:title=""/>
            </v:shape>
            <v:shape style="position:absolute;left:6059;top:6448;width:1562;height:10" type="#_x0000_t75" stroked="false">
              <v:imagedata r:id="rId114" o:title=""/>
            </v:shape>
            <v:shape style="position:absolute;left:7616;top:6448;width:4952;height:10" type="#_x0000_t75" stroked="false">
              <v:imagedata r:id="rId109" o:title=""/>
            </v:shape>
            <v:shape style="position:absolute;left:12564;top:6448;width:670;height:10" type="#_x0000_t75" stroked="false">
              <v:imagedata r:id="rId110" o:title=""/>
            </v:shape>
            <v:shape style="position:absolute;left:13228;top:6448;width:1555;height:10" type="#_x0000_t75" stroked="false">
              <v:imagedata r:id="rId111" o:title=""/>
            </v:shape>
            <v:shape style="position:absolute;left:14779;top:6448;width:1486;height:10" type="#_x0000_t75" stroked="false">
              <v:imagedata r:id="rId112" o:title=""/>
            </v:shape>
            <w10:wrap type="none"/>
          </v:group>
        </w:pict>
      </w:r>
      <w:r>
        <w:rPr/>
        <w:pict>
          <v:group style="position:absolute;margin-left:28.68pt;margin-top:331.510010pt;width:784.6pt;height:5.55pt;mso-position-horizontal-relative:page;mso-position-vertical-relative:page;z-index:-1286968" coordorigin="574,6630" coordsize="15692,111">
            <v:shape style="position:absolute;left:574;top:6630;width:3288;height:110" type="#_x0000_t75" stroked="false">
              <v:imagedata r:id="rId105" o:title=""/>
            </v:shape>
            <v:shape style="position:absolute;left:3838;top:6726;width:679;height:14" type="#_x0000_t75" stroked="false">
              <v:imagedata r:id="rId106" o:title=""/>
            </v:shape>
            <v:shape style="position:absolute;left:4503;top:6726;width:1570;height:14" type="#_x0000_t75" stroked="false">
              <v:imagedata r:id="rId107" o:title=""/>
            </v:shape>
            <v:shape style="position:absolute;left:6059;top:6726;width:1572;height:14" type="#_x0000_t75" stroked="false">
              <v:imagedata r:id="rId108" o:title=""/>
            </v:shape>
            <v:shape style="position:absolute;left:7616;top:6731;width:4952;height:10" type="#_x0000_t75" stroked="false">
              <v:imagedata r:id="rId109" o:title=""/>
            </v:shape>
            <v:shape style="position:absolute;left:12564;top:6731;width:670;height:10" type="#_x0000_t75" stroked="false">
              <v:imagedata r:id="rId110" o:title=""/>
            </v:shape>
            <v:shape style="position:absolute;left:13228;top:6731;width:1555;height:10" type="#_x0000_t75" stroked="false">
              <v:imagedata r:id="rId111" o:title=""/>
            </v:shape>
            <v:shape style="position:absolute;left:14779;top:6731;width:1486;height:10" type="#_x0000_t75" stroked="false">
              <v:imagedata r:id="rId112" o:title=""/>
            </v:shape>
            <w10:wrap type="none"/>
          </v:group>
        </w:pict>
      </w:r>
      <w:r>
        <w:rPr/>
        <w:pict>
          <v:group style="position:absolute;margin-left:28.68pt;margin-top:350.710022pt;width:784.6pt;height:.5pt;mso-position-horizontal-relative:page;mso-position-vertical-relative:page;z-index:-1286944" coordorigin="574,7014" coordsize="15692,10">
            <v:shape style="position:absolute;left:574;top:7014;width:3934;height:10" type="#_x0000_t75" stroked="false">
              <v:imagedata r:id="rId99" o:title=""/>
            </v:shape>
            <v:shape style="position:absolute;left:4503;top:7014;width:1561;height:10" type="#_x0000_t75" stroked="false">
              <v:imagedata r:id="rId114" o:title=""/>
            </v:shape>
            <v:shape style="position:absolute;left:6059;top:7014;width:1562;height:10" type="#_x0000_t75" stroked="false">
              <v:imagedata r:id="rId114" o:title=""/>
            </v:shape>
            <v:shape style="position:absolute;left:7616;top:7014;width:4952;height:10" type="#_x0000_t75" stroked="false">
              <v:imagedata r:id="rId109" o:title=""/>
            </v:shape>
            <v:shape style="position:absolute;left:12564;top:7014;width:670;height:10" type="#_x0000_t75" stroked="false">
              <v:imagedata r:id="rId110" o:title=""/>
            </v:shape>
            <v:shape style="position:absolute;left:13228;top:7014;width:1555;height:10" type="#_x0000_t75" stroked="false">
              <v:imagedata r:id="rId111" o:title=""/>
            </v:shape>
            <v:shape style="position:absolute;left:14779;top:7014;width:1486;height:10" type="#_x0000_t75" stroked="false">
              <v:imagedata r:id="rId112" o:title=""/>
            </v:shape>
            <w10:wrap type="none"/>
          </v:group>
        </w:pict>
      </w:r>
      <w:r>
        <w:rPr/>
        <w:pict>
          <v:group style="position:absolute;margin-left:28.68pt;margin-top:364.990021pt;width:784.6pt;height:.5pt;mso-position-horizontal-relative:page;mso-position-vertical-relative:page;z-index:-1286920" coordorigin="574,7300" coordsize="15692,10">
            <v:shape style="position:absolute;left:574;top:7300;width:3934;height:10" type="#_x0000_t75" stroked="false">
              <v:imagedata r:id="rId99" o:title=""/>
            </v:shape>
            <v:shape style="position:absolute;left:4503;top:7300;width:1561;height:10" type="#_x0000_t75" stroked="false">
              <v:imagedata r:id="rId114" o:title=""/>
            </v:shape>
            <v:shape style="position:absolute;left:6059;top:7300;width:1562;height:10" type="#_x0000_t75" stroked="false">
              <v:imagedata r:id="rId114" o:title=""/>
            </v:shape>
            <v:shape style="position:absolute;left:7616;top:7300;width:4952;height:10" type="#_x0000_t75" stroked="false">
              <v:imagedata r:id="rId109" o:title=""/>
            </v:shape>
            <v:shape style="position:absolute;left:12564;top:7300;width:670;height:10" type="#_x0000_t75" stroked="false">
              <v:imagedata r:id="rId110" o:title=""/>
            </v:shape>
            <v:shape style="position:absolute;left:13228;top:7300;width:1555;height:10" type="#_x0000_t75" stroked="false">
              <v:imagedata r:id="rId111" o:title=""/>
            </v:shape>
            <v:shape style="position:absolute;left:14779;top:7300;width:1486;height:10" type="#_x0000_t75" stroked="false">
              <v:imagedata r:id="rId112" o:title=""/>
            </v:shape>
            <w10:wrap type="none"/>
          </v:group>
        </w:pict>
      </w:r>
      <w:r>
        <w:rPr/>
        <w:pict>
          <v:group style="position:absolute;margin-left:28.68pt;margin-top:379.150024pt;width:784.6pt;height:.5pt;mso-position-horizontal-relative:page;mso-position-vertical-relative:page;z-index:-1286896" coordorigin="574,7583" coordsize="15692,10">
            <v:shape style="position:absolute;left:574;top:7583;width:3934;height:10" type="#_x0000_t75" stroked="false">
              <v:imagedata r:id="rId99" o:title=""/>
            </v:shape>
            <v:shape style="position:absolute;left:4503;top:7583;width:1561;height:10" type="#_x0000_t75" stroked="false">
              <v:imagedata r:id="rId114" o:title=""/>
            </v:shape>
            <v:shape style="position:absolute;left:6059;top:7583;width:1562;height:10" type="#_x0000_t75" stroked="false">
              <v:imagedata r:id="rId114" o:title=""/>
            </v:shape>
            <v:shape style="position:absolute;left:7616;top:7583;width:4952;height:10" type="#_x0000_t75" stroked="false">
              <v:imagedata r:id="rId109" o:title=""/>
            </v:shape>
            <v:shape style="position:absolute;left:12564;top:7583;width:670;height:10" type="#_x0000_t75" stroked="false">
              <v:imagedata r:id="rId110" o:title=""/>
            </v:shape>
            <v:shape style="position:absolute;left:13228;top:7583;width:1555;height:10" type="#_x0000_t75" stroked="false">
              <v:imagedata r:id="rId111" o:title=""/>
            </v:shape>
            <v:shape style="position:absolute;left:14779;top:7583;width:1486;height:10" type="#_x0000_t75" stroked="false">
              <v:imagedata r:id="rId112" o:title=""/>
            </v:shape>
            <w10:wrap type="none"/>
          </v:group>
        </w:pict>
      </w:r>
      <w:r>
        <w:rPr/>
        <w:pict>
          <v:group style="position:absolute;margin-left:28.68pt;margin-top:393.310028pt;width:784.6pt;height:.5pt;mso-position-horizontal-relative:page;mso-position-vertical-relative:page;z-index:-1286872" coordorigin="574,7866" coordsize="15692,10">
            <v:shape style="position:absolute;left:574;top:7866;width:3934;height:10" type="#_x0000_t75" stroked="false">
              <v:imagedata r:id="rId99" o:title=""/>
            </v:shape>
            <v:shape style="position:absolute;left:4503;top:7866;width:1561;height:10" type="#_x0000_t75" stroked="false">
              <v:imagedata r:id="rId100" o:title=""/>
            </v:shape>
            <v:shape style="position:absolute;left:6059;top:7866;width:1562;height:10" type="#_x0000_t75" stroked="false">
              <v:imagedata r:id="rId100" o:title=""/>
            </v:shape>
            <v:shape style="position:absolute;left:7616;top:7866;width:4952;height:10" type="#_x0000_t75" stroked="false">
              <v:imagedata r:id="rId101" o:title=""/>
            </v:shape>
            <v:shape style="position:absolute;left:12564;top:7866;width:670;height:10" type="#_x0000_t75" stroked="false">
              <v:imagedata r:id="rId102" o:title=""/>
            </v:shape>
            <v:shape style="position:absolute;left:13228;top:7866;width:1555;height:10" type="#_x0000_t75" stroked="false">
              <v:imagedata r:id="rId103" o:title=""/>
            </v:shape>
            <v:shape style="position:absolute;left:14779;top:7866;width:1486;height:10" type="#_x0000_t75" stroked="false">
              <v:imagedata r:id="rId104" o:title=""/>
            </v:shape>
            <w10:wrap type="none"/>
          </v:group>
        </w:pict>
      </w:r>
      <w:r>
        <w:rPr/>
        <w:pict>
          <v:group style="position:absolute;margin-left:28.68pt;margin-top:407.590027pt;width:784.6pt;height:.5pt;mso-position-horizontal-relative:page;mso-position-vertical-relative:page;z-index:-1286848" coordorigin="574,8152" coordsize="15692,10">
            <v:shape style="position:absolute;left:574;top:8152;width:3934;height:10" type="#_x0000_t75" stroked="false">
              <v:imagedata r:id="rId99" o:title=""/>
            </v:shape>
            <v:shape style="position:absolute;left:4503;top:8152;width:1561;height:10" type="#_x0000_t75" stroked="false">
              <v:imagedata r:id="rId100" o:title=""/>
            </v:shape>
            <v:shape style="position:absolute;left:6059;top:8152;width:1562;height:10" type="#_x0000_t75" stroked="false">
              <v:imagedata r:id="rId100" o:title=""/>
            </v:shape>
            <v:shape style="position:absolute;left:7616;top:8152;width:4952;height:10" type="#_x0000_t75" stroked="false">
              <v:imagedata r:id="rId101" o:title=""/>
            </v:shape>
            <v:shape style="position:absolute;left:12564;top:8152;width:670;height:10" type="#_x0000_t75" stroked="false">
              <v:imagedata r:id="rId102" o:title=""/>
            </v:shape>
            <v:shape style="position:absolute;left:13228;top:8152;width:1555;height:10" type="#_x0000_t75" stroked="false">
              <v:imagedata r:id="rId103" o:title=""/>
            </v:shape>
            <v:shape style="position:absolute;left:14779;top:8152;width:1486;height:10" type="#_x0000_t75" stroked="false">
              <v:imagedata r:id="rId104" o:title=""/>
            </v:shape>
            <w10:wrap type="none"/>
          </v:group>
        </w:pict>
      </w:r>
    </w:p>
    <w:p>
      <w:pPr>
        <w:spacing w:line="20" w:lineRule="exact"/>
        <w:ind w:left="544" w:right="0" w:firstLine="0"/>
        <w:rPr>
          <w:rFonts w:ascii="新宋体" w:hAnsi="新宋体" w:cs="新宋体" w:eastAsia="新宋体" w:hint="default"/>
          <w:sz w:val="2"/>
          <w:szCs w:val="2"/>
        </w:rPr>
      </w:pPr>
      <w:r>
        <w:rPr>
          <w:rFonts w:ascii="新宋体" w:hAnsi="新宋体" w:cs="新宋体" w:eastAsia="新宋体" w:hint="default"/>
          <w:sz w:val="2"/>
          <w:szCs w:val="2"/>
        </w:rPr>
        <w:pict>
          <v:group style="width:743.5pt;height:.75pt;mso-position-horizontal-relative:char;mso-position-vertical-relative:line" coordorigin="0,0" coordsize="14870,15">
            <v:group style="position:absolute;left:7;top:7;width:14856;height:2" coordorigin="7,7" coordsize="14856,2">
              <v:shape style="position:absolute;left:7;top:7;width:14856;height:2" coordorigin="7,7" coordsize="14856,0" path="m7,7l14863,7e" filled="false" stroked="true" strokeweight=".72pt" strokecolor="#000000">
                <v:path arrowok="t"/>
              </v:shape>
            </v:group>
          </v:group>
        </w:pict>
      </w:r>
      <w:r>
        <w:rPr>
          <w:rFonts w:ascii="新宋体" w:hAnsi="新宋体" w:cs="新宋体" w:eastAsia="新宋体" w:hint="default"/>
          <w:sz w:val="2"/>
          <w:szCs w:val="2"/>
        </w:rPr>
      </w:r>
    </w:p>
    <w:p>
      <w:pPr>
        <w:pStyle w:val="Heading3"/>
        <w:spacing w:line="240" w:lineRule="auto"/>
        <w:ind w:left="5538" w:right="5979"/>
        <w:jc w:val="center"/>
        <w:rPr>
          <w:b w:val="0"/>
          <w:bCs w:val="0"/>
        </w:rPr>
      </w:pPr>
      <w:r>
        <w:rPr/>
        <w:t>合并现金流量表</w:t>
      </w:r>
      <w:r>
        <w:rPr>
          <w:b w:val="0"/>
          <w:bCs w:val="0"/>
        </w:rPr>
      </w:r>
    </w:p>
    <w:p>
      <w:pPr>
        <w:tabs>
          <w:tab w:pos="7603" w:val="left" w:leader="none"/>
          <w:tab w:pos="13681" w:val="left" w:leader="none"/>
        </w:tabs>
        <w:spacing w:before="57"/>
        <w:ind w:left="760" w:right="0" w:firstLine="0"/>
        <w:jc w:val="left"/>
        <w:rPr>
          <w:rFonts w:ascii="新宋体" w:hAnsi="新宋体" w:cs="新宋体" w:eastAsia="新宋体" w:hint="default"/>
          <w:sz w:val="18"/>
          <w:szCs w:val="18"/>
        </w:rPr>
      </w:pPr>
      <w:r>
        <w:rPr/>
        <w:pict>
          <v:group style="position:absolute;margin-left:28.68pt;margin-top:32.321712pt;width:784.6pt;height:.5pt;mso-position-horizontal-relative:page;mso-position-vertical-relative:paragraph;z-index:-1287328" coordorigin="574,646" coordsize="15692,10">
            <v:shape style="position:absolute;left:574;top:646;width:3934;height:10" type="#_x0000_t75" stroked="false">
              <v:imagedata r:id="rId99" o:title=""/>
            </v:shape>
            <v:shape style="position:absolute;left:4503;top:646;width:1561;height:10" type="#_x0000_t75" stroked="false">
              <v:imagedata r:id="rId114" o:title=""/>
            </v:shape>
            <v:shape style="position:absolute;left:6059;top:646;width:1562;height:10" type="#_x0000_t75" stroked="false">
              <v:imagedata r:id="rId114" o:title=""/>
            </v:shape>
            <v:shape style="position:absolute;left:7616;top:646;width:4952;height:10" type="#_x0000_t75" stroked="false">
              <v:imagedata r:id="rId109" o:title=""/>
            </v:shape>
            <v:shape style="position:absolute;left:12564;top:646;width:670;height:10" type="#_x0000_t75" stroked="false">
              <v:imagedata r:id="rId110" o:title=""/>
            </v:shape>
            <v:shape style="position:absolute;left:13228;top:646;width:1555;height:10" type="#_x0000_t75" stroked="false">
              <v:imagedata r:id="rId111" o:title=""/>
            </v:shape>
            <v:shape style="position:absolute;left:14779;top:646;width:1486;height:10" type="#_x0000_t75" stroked="false">
              <v:imagedata r:id="rId112" o:title=""/>
            </v:shape>
            <w10:wrap type="none"/>
          </v:group>
        </w:pict>
      </w:r>
      <w:r>
        <w:rPr/>
        <w:pict>
          <v:group style="position:absolute;margin-left:28.68pt;margin-top:41.4417pt;width:784.6pt;height:14.2pt;mso-position-horizontal-relative:page;mso-position-vertical-relative:paragraph;z-index:-1287304" coordorigin="574,829" coordsize="15692,284">
            <v:shape style="position:absolute;left:574;top:829;width:3288;height:110" type="#_x0000_t75" stroked="false">
              <v:imagedata r:id="rId113" o:title=""/>
            </v:shape>
            <v:shape style="position:absolute;left:3838;top:925;width:679;height:14" type="#_x0000_t75" stroked="false">
              <v:imagedata r:id="rId106" o:title=""/>
            </v:shape>
            <v:shape style="position:absolute;left:4503;top:925;width:1570;height:14" type="#_x0000_t75" stroked="false">
              <v:imagedata r:id="rId107" o:title=""/>
            </v:shape>
            <v:shape style="position:absolute;left:6059;top:925;width:1572;height:14" type="#_x0000_t75" stroked="false">
              <v:imagedata r:id="rId108" o:title=""/>
            </v:shape>
            <v:shape style="position:absolute;left:7616;top:930;width:4952;height:10" type="#_x0000_t75" stroked="false">
              <v:imagedata r:id="rId109" o:title=""/>
            </v:shape>
            <v:shape style="position:absolute;left:12564;top:930;width:670;height:10" type="#_x0000_t75" stroked="false">
              <v:imagedata r:id="rId110" o:title=""/>
            </v:shape>
            <v:shape style="position:absolute;left:13228;top:930;width:1555;height:10" type="#_x0000_t75" stroked="false">
              <v:imagedata r:id="rId111" o:title=""/>
            </v:shape>
            <v:shape style="position:absolute;left:14779;top:930;width:1486;height:10" type="#_x0000_t75" stroked="false">
              <v:imagedata r:id="rId112" o:title=""/>
            </v:shape>
            <v:group style="position:absolute;left:3843;top:939;width:10;height:20" coordorigin="3843,939" coordsize="10,20">
              <v:shape style="position:absolute;left:3843;top:939;width:10;height:20" coordorigin="3843,939" coordsize="10,20" path="m3843,958l3852,958,3852,939,3843,939,3843,958xe" filled="true" fillcolor="#000000" stroked="false">
                <v:path arrowok="t"/>
                <v:fill type="solid"/>
              </v:shape>
            </v:group>
            <v:group style="position:absolute;left:3843;top:958;width:10;height:20" coordorigin="3843,958" coordsize="10,20">
              <v:shape style="position:absolute;left:3843;top:958;width:10;height:20" coordorigin="3843,958" coordsize="10,20" path="m3843,978l3852,978,3852,958,3843,958,3843,978xe" filled="true" fillcolor="#000000" stroked="false">
                <v:path arrowok="t"/>
                <v:fill type="solid"/>
              </v:shape>
            </v:group>
            <v:group style="position:absolute;left:3843;top:978;width:10;height:20" coordorigin="3843,978" coordsize="10,20">
              <v:shape style="position:absolute;left:3843;top:978;width:10;height:20" coordorigin="3843,978" coordsize="10,20" path="m3843,997l3852,997,3852,978,3843,978,3843,997xe" filled="true" fillcolor="#000000" stroked="false">
                <v:path arrowok="t"/>
                <v:fill type="solid"/>
              </v:shape>
            </v:group>
            <v:group style="position:absolute;left:3843;top:997;width:10;height:20" coordorigin="3843,997" coordsize="10,20">
              <v:shape style="position:absolute;left:3843;top:997;width:10;height:20" coordorigin="3843,997" coordsize="10,20" path="m3843,1016l3852,1016,3852,997,3843,997,3843,1016xe" filled="true" fillcolor="#000000" stroked="false">
                <v:path arrowok="t"/>
                <v:fill type="solid"/>
              </v:shape>
            </v:group>
            <v:group style="position:absolute;left:3843;top:1016;width:10;height:20" coordorigin="3843,1016" coordsize="10,20">
              <v:shape style="position:absolute;left:3843;top:1016;width:10;height:20" coordorigin="3843,1016" coordsize="10,20" path="m3843,1035l3852,1035,3852,1016,3843,1016,3843,1035xe" filled="true" fillcolor="#000000" stroked="false">
                <v:path arrowok="t"/>
                <v:fill type="solid"/>
              </v:shape>
            </v:group>
            <v:group style="position:absolute;left:3843;top:1035;width:10;height:20" coordorigin="3843,1035" coordsize="10,20">
              <v:shape style="position:absolute;left:3843;top:1035;width:10;height:20" coordorigin="3843,1035" coordsize="10,20" path="m3843,1054l3852,1054,3852,1035,3843,1035,3843,1054xe" filled="true" fillcolor="#000000" stroked="false">
                <v:path arrowok="t"/>
                <v:fill type="solid"/>
              </v:shape>
            </v:group>
            <v:group style="position:absolute;left:3843;top:1054;width:10;height:20" coordorigin="3843,1054" coordsize="10,20">
              <v:shape style="position:absolute;left:3843;top:1054;width:10;height:20" coordorigin="3843,1054" coordsize="10,20" path="m3843,1074l3852,1074,3852,1054,3843,1054,3843,1074xe" filled="true" fillcolor="#000000" stroked="false">
                <v:path arrowok="t"/>
                <v:fill type="solid"/>
              </v:shape>
            </v:group>
            <v:group style="position:absolute;left:3843;top:1074;width:10;height:20" coordorigin="3843,1074" coordsize="10,20">
              <v:shape style="position:absolute;left:3843;top:1074;width:10;height:20" coordorigin="3843,1074" coordsize="10,20" path="m3843,1093l3852,1093,3852,1074,3843,1074,3843,1093xe" filled="true" fillcolor="#000000" stroked="false">
                <v:path arrowok="t"/>
                <v:fill type="solid"/>
              </v:shape>
            </v:group>
            <v:group style="position:absolute;left:3843;top:1093;width:10;height:20" coordorigin="3843,1093" coordsize="10,20">
              <v:shape style="position:absolute;left:3843;top:1093;width:10;height:20" coordorigin="3843,1093" coordsize="10,20" path="m3843,1112l3852,1112,3852,1093,3843,1093,3843,1112xe" filled="true" fillcolor="#000000" stroked="false">
                <v:path arrowok="t"/>
                <v:fill type="solid"/>
              </v:shape>
            </v:group>
            <w10:wrap type="none"/>
          </v:group>
        </w:pict>
      </w:r>
      <w:r>
        <w:rPr/>
        <w:pict>
          <v:group style="position:absolute;margin-left:28.68pt;margin-top:55.60173pt;width:784.6pt;height:5.55pt;mso-position-horizontal-relative:page;mso-position-vertical-relative:paragraph;z-index:-1287280" coordorigin="574,1112" coordsize="15692,111">
            <v:shape style="position:absolute;left:574;top:1112;width:3288;height:110" type="#_x0000_t75" stroked="false">
              <v:imagedata r:id="rId113" o:title=""/>
            </v:shape>
            <v:shape style="position:absolute;left:3838;top:1208;width:679;height:14" type="#_x0000_t75" stroked="false">
              <v:imagedata r:id="rId106" o:title=""/>
            </v:shape>
            <v:shape style="position:absolute;left:4503;top:1208;width:1570;height:14" type="#_x0000_t75" stroked="false">
              <v:imagedata r:id="rId107" o:title=""/>
            </v:shape>
            <v:shape style="position:absolute;left:6059;top:1208;width:1572;height:14" type="#_x0000_t75" stroked="false">
              <v:imagedata r:id="rId108" o:title=""/>
            </v:shape>
            <v:shape style="position:absolute;left:7616;top:1213;width:4952;height:10" type="#_x0000_t75" stroked="false">
              <v:imagedata r:id="rId109" o:title=""/>
            </v:shape>
            <v:shape style="position:absolute;left:12564;top:1213;width:670;height:10" type="#_x0000_t75" stroked="false">
              <v:imagedata r:id="rId110" o:title=""/>
            </v:shape>
            <v:shape style="position:absolute;left:13228;top:1213;width:1555;height:10" type="#_x0000_t75" stroked="false">
              <v:imagedata r:id="rId111" o:title=""/>
            </v:shape>
            <v:shape style="position:absolute;left:14779;top:1213;width:1486;height:10" type="#_x0000_t75" stroked="false">
              <v:imagedata r:id="rId112" o:title=""/>
            </v:shape>
            <w10:wrap type="none"/>
          </v:group>
        </w:pict>
      </w:r>
      <w:r>
        <w:rPr/>
        <w:pict>
          <v:group style="position:absolute;margin-left:28.68pt;margin-top:74.921715pt;width:784.6pt;height:.5pt;mso-position-horizontal-relative:page;mso-position-vertical-relative:paragraph;z-index:-1287256" coordorigin="574,1498" coordsize="15692,10">
            <v:shape style="position:absolute;left:574;top:1498;width:3934;height:10" type="#_x0000_t75" stroked="false">
              <v:imagedata r:id="rId99" o:title=""/>
            </v:shape>
            <v:shape style="position:absolute;left:4503;top:1498;width:1561;height:10" type="#_x0000_t75" stroked="false">
              <v:imagedata r:id="rId114" o:title=""/>
            </v:shape>
            <v:shape style="position:absolute;left:6059;top:1498;width:1562;height:10" type="#_x0000_t75" stroked="false">
              <v:imagedata r:id="rId114" o:title=""/>
            </v:shape>
            <v:shape style="position:absolute;left:7616;top:1498;width:4952;height:10" type="#_x0000_t75" stroked="false">
              <v:imagedata r:id="rId109" o:title=""/>
            </v:shape>
            <v:shape style="position:absolute;left:12564;top:1498;width:670;height:10" type="#_x0000_t75" stroked="false">
              <v:imagedata r:id="rId110" o:title=""/>
            </v:shape>
            <v:shape style="position:absolute;left:13228;top:1498;width:1555;height:10" type="#_x0000_t75" stroked="false">
              <v:imagedata r:id="rId111" o:title=""/>
            </v:shape>
            <v:shape style="position:absolute;left:14779;top:1498;width:1486;height:10" type="#_x0000_t75" stroked="false">
              <v:imagedata r:id="rId112" o:title=""/>
            </v:shape>
            <w10:wrap type="none"/>
          </v:group>
        </w:pict>
      </w:r>
      <w:r>
        <w:rPr/>
        <w:pict>
          <v:group style="position:absolute;margin-left:28.68pt;margin-top:84.041733pt;width:784.6pt;height:5.55pt;mso-position-horizontal-relative:page;mso-position-vertical-relative:paragraph;z-index:-1287232" coordorigin="574,1681" coordsize="15692,111">
            <v:shape style="position:absolute;left:574;top:1681;width:3288;height:110" type="#_x0000_t75" stroked="false">
              <v:imagedata r:id="rId113" o:title=""/>
            </v:shape>
            <v:shape style="position:absolute;left:3838;top:1777;width:679;height:14" type="#_x0000_t75" stroked="false">
              <v:imagedata r:id="rId106" o:title=""/>
            </v:shape>
            <v:shape style="position:absolute;left:4503;top:1777;width:1570;height:14" type="#_x0000_t75" stroked="false">
              <v:imagedata r:id="rId107" o:title=""/>
            </v:shape>
            <v:shape style="position:absolute;left:6059;top:1777;width:1572;height:14" type="#_x0000_t75" stroked="false">
              <v:imagedata r:id="rId108" o:title=""/>
            </v:shape>
            <v:shape style="position:absolute;left:7616;top:1782;width:4952;height:10" type="#_x0000_t75" stroked="false">
              <v:imagedata r:id="rId101" o:title=""/>
            </v:shape>
            <v:shape style="position:absolute;left:12564;top:1782;width:670;height:10" type="#_x0000_t75" stroked="false">
              <v:imagedata r:id="rId102" o:title=""/>
            </v:shape>
            <v:shape style="position:absolute;left:13228;top:1782;width:1555;height:10" type="#_x0000_t75" stroked="false">
              <v:imagedata r:id="rId103" o:title=""/>
            </v:shape>
            <v:shape style="position:absolute;left:14779;top:1782;width:1486;height:10" type="#_x0000_t75" stroked="false">
              <v:imagedata r:id="rId104" o:title=""/>
            </v:shape>
            <w10:wrap type="none"/>
          </v:group>
        </w:pict>
      </w:r>
      <w:r>
        <w:rPr/>
        <w:pict>
          <v:group style="position:absolute;margin-left:28.68pt;margin-top:103.241714pt;width:784.6pt;height:.5pt;mso-position-horizontal-relative:page;mso-position-vertical-relative:paragraph;z-index:-1287208" coordorigin="574,2065" coordsize="15692,10">
            <v:shape style="position:absolute;left:574;top:2065;width:3934;height:10" type="#_x0000_t75" stroked="false">
              <v:imagedata r:id="rId99" o:title=""/>
            </v:shape>
            <v:shape style="position:absolute;left:4503;top:2065;width:1561;height:10" type="#_x0000_t75" stroked="false">
              <v:imagedata r:id="rId114" o:title=""/>
            </v:shape>
            <v:shape style="position:absolute;left:6059;top:2065;width:1562;height:10" type="#_x0000_t75" stroked="false">
              <v:imagedata r:id="rId114" o:title=""/>
            </v:shape>
            <v:shape style="position:absolute;left:7616;top:2065;width:4952;height:10" type="#_x0000_t75" stroked="false">
              <v:imagedata r:id="rId109" o:title=""/>
            </v:shape>
            <v:shape style="position:absolute;left:12564;top:2065;width:670;height:10" type="#_x0000_t75" stroked="false">
              <v:imagedata r:id="rId110" o:title=""/>
            </v:shape>
            <v:shape style="position:absolute;left:13228;top:2065;width:1555;height:10" type="#_x0000_t75" stroked="false">
              <v:imagedata r:id="rId111" o:title=""/>
            </v:shape>
            <v:shape style="position:absolute;left:14779;top:2065;width:1486;height:10" type="#_x0000_t75" stroked="false">
              <v:imagedata r:id="rId112" o:title=""/>
            </v:shape>
            <w10:wrap type="none"/>
          </v:group>
        </w:pict>
      </w:r>
      <w:r>
        <w:rPr>
          <w:rFonts w:ascii="新宋体" w:hAnsi="新宋体" w:cs="新宋体" w:eastAsia="新宋体" w:hint="default"/>
          <w:sz w:val="18"/>
          <w:szCs w:val="18"/>
        </w:rPr>
        <w:t>编制单位：河南汉威电子股份有限公司</w:t>
        <w:tab/>
      </w:r>
      <w:r>
        <w:rPr>
          <w:rFonts w:ascii="新宋体" w:hAnsi="新宋体" w:cs="新宋体" w:eastAsia="新宋体" w:hint="default"/>
          <w:sz w:val="18"/>
          <w:szCs w:val="18"/>
        </w:rPr>
        <w:t>2010</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年度</w:t>
        <w:tab/>
        <w:t>单位：人民币元</w:t>
      </w:r>
    </w:p>
    <w:p>
      <w:pPr>
        <w:spacing w:line="240" w:lineRule="auto" w:before="3"/>
        <w:rPr>
          <w:rFonts w:ascii="新宋体" w:hAnsi="新宋体" w:cs="新宋体" w:eastAsia="新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288"/>
        <w:gridCol w:w="665"/>
        <w:gridCol w:w="1556"/>
        <w:gridCol w:w="1558"/>
        <w:gridCol w:w="4947"/>
        <w:gridCol w:w="665"/>
        <w:gridCol w:w="1550"/>
        <w:gridCol w:w="1476"/>
      </w:tblGrid>
      <w:tr>
        <w:trPr>
          <w:trHeight w:val="309" w:hRule="exact"/>
        </w:trPr>
        <w:tc>
          <w:tcPr>
            <w:tcW w:w="3288" w:type="dxa"/>
            <w:tcBorders>
              <w:top w:val="single" w:sz="4" w:space="0" w:color="000000"/>
              <w:left w:val="nil" w:sz="6" w:space="0" w:color="auto"/>
              <w:bottom w:val="nil" w:sz="6" w:space="0" w:color="auto"/>
              <w:right w:val="single" w:sz="4" w:space="0" w:color="000000"/>
            </w:tcBorders>
          </w:tcPr>
          <w:p>
            <w:pPr>
              <w:pStyle w:val="TableParagraph"/>
              <w:spacing w:line="240" w:lineRule="auto" w:before="22"/>
              <w:ind w:left="19" w:right="0"/>
              <w:jc w:val="center"/>
              <w:rPr>
                <w:rFonts w:ascii="新宋体" w:hAnsi="新宋体" w:cs="新宋体" w:eastAsia="新宋体" w:hint="default"/>
                <w:sz w:val="18"/>
                <w:szCs w:val="18"/>
              </w:rPr>
            </w:pPr>
            <w:r>
              <w:rPr>
                <w:rFonts w:ascii="新宋体" w:hAnsi="新宋体" w:cs="新宋体" w:eastAsia="新宋体" w:hint="default"/>
                <w:sz w:val="18"/>
                <w:szCs w:val="18"/>
              </w:rPr>
              <w:t>项目</w:t>
            </w:r>
          </w:p>
        </w:tc>
        <w:tc>
          <w:tcPr>
            <w:tcW w:w="6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附注</w:t>
            </w:r>
          </w:p>
        </w:tc>
        <w:tc>
          <w:tcPr>
            <w:tcW w:w="155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left="501" w:right="0"/>
              <w:jc w:val="left"/>
              <w:rPr>
                <w:rFonts w:ascii="新宋体" w:hAnsi="新宋体" w:cs="新宋体" w:eastAsia="新宋体" w:hint="default"/>
                <w:sz w:val="18"/>
                <w:szCs w:val="18"/>
              </w:rPr>
            </w:pPr>
            <w:r>
              <w:rPr>
                <w:rFonts w:ascii="新宋体" w:hAnsi="新宋体" w:cs="新宋体" w:eastAsia="新宋体" w:hint="default"/>
                <w:sz w:val="18"/>
                <w:szCs w:val="18"/>
              </w:rPr>
              <w:t>本期数</w:t>
            </w: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上年同期数</w:t>
            </w:r>
          </w:p>
        </w:tc>
        <w:tc>
          <w:tcPr>
            <w:tcW w:w="494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right="0"/>
              <w:jc w:val="center"/>
              <w:rPr>
                <w:rFonts w:ascii="新宋体" w:hAnsi="新宋体" w:cs="新宋体" w:eastAsia="新宋体" w:hint="default"/>
                <w:sz w:val="18"/>
                <w:szCs w:val="18"/>
              </w:rPr>
            </w:pPr>
            <w:r>
              <w:rPr>
                <w:rFonts w:ascii="新宋体" w:hAnsi="新宋体" w:cs="新宋体" w:eastAsia="新宋体" w:hint="default"/>
                <w:sz w:val="18"/>
                <w:szCs w:val="18"/>
              </w:rPr>
              <w:t>项目</w:t>
            </w:r>
          </w:p>
        </w:tc>
        <w:tc>
          <w:tcPr>
            <w:tcW w:w="6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right="144"/>
              <w:jc w:val="right"/>
              <w:rPr>
                <w:rFonts w:ascii="新宋体" w:hAnsi="新宋体" w:cs="新宋体" w:eastAsia="新宋体" w:hint="default"/>
                <w:sz w:val="18"/>
                <w:szCs w:val="18"/>
              </w:rPr>
            </w:pPr>
            <w:r>
              <w:rPr>
                <w:rFonts w:ascii="新宋体" w:hAnsi="新宋体" w:cs="新宋体" w:eastAsia="新宋体" w:hint="default"/>
                <w:sz w:val="18"/>
                <w:szCs w:val="18"/>
              </w:rPr>
              <w:t>附注</w:t>
            </w:r>
          </w:p>
        </w:tc>
        <w:tc>
          <w:tcPr>
            <w:tcW w:w="15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2"/>
              <w:ind w:left="501" w:right="0"/>
              <w:jc w:val="left"/>
              <w:rPr>
                <w:rFonts w:ascii="新宋体" w:hAnsi="新宋体" w:cs="新宋体" w:eastAsia="新宋体" w:hint="default"/>
                <w:sz w:val="18"/>
                <w:szCs w:val="18"/>
              </w:rPr>
            </w:pPr>
            <w:r>
              <w:rPr>
                <w:rFonts w:ascii="新宋体" w:hAnsi="新宋体" w:cs="新宋体" w:eastAsia="新宋体" w:hint="default"/>
                <w:sz w:val="18"/>
                <w:szCs w:val="18"/>
              </w:rPr>
              <w:t>本期数</w:t>
            </w:r>
          </w:p>
        </w:tc>
        <w:tc>
          <w:tcPr>
            <w:tcW w:w="1476" w:type="dxa"/>
            <w:tcBorders>
              <w:top w:val="single" w:sz="4" w:space="0" w:color="000000"/>
              <w:left w:val="single" w:sz="4" w:space="0" w:color="000000"/>
              <w:bottom w:val="nil" w:sz="6" w:space="0" w:color="auto"/>
              <w:right w:val="nil" w:sz="6" w:space="0" w:color="auto"/>
            </w:tcBorders>
          </w:tcPr>
          <w:p>
            <w:pPr>
              <w:pStyle w:val="TableParagraph"/>
              <w:spacing w:line="240" w:lineRule="auto" w:before="22"/>
              <w:ind w:left="283" w:right="0"/>
              <w:jc w:val="left"/>
              <w:rPr>
                <w:rFonts w:ascii="新宋体" w:hAnsi="新宋体" w:cs="新宋体" w:eastAsia="新宋体" w:hint="default"/>
                <w:sz w:val="18"/>
                <w:szCs w:val="18"/>
              </w:rPr>
            </w:pPr>
            <w:r>
              <w:rPr>
                <w:rFonts w:ascii="新宋体" w:hAnsi="新宋体" w:cs="新宋体" w:eastAsia="新宋体" w:hint="default"/>
                <w:sz w:val="18"/>
                <w:szCs w:val="18"/>
              </w:rPr>
              <w:t>上年同期数</w:t>
            </w:r>
          </w:p>
        </w:tc>
      </w:tr>
      <w:tr>
        <w:trPr>
          <w:trHeight w:val="238"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4"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一、经营活动产生的现金流量：</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311" w:right="0"/>
              <w:jc w:val="left"/>
              <w:rPr>
                <w:rFonts w:ascii="新宋体" w:hAnsi="新宋体" w:cs="新宋体" w:eastAsia="新宋体" w:hint="default"/>
                <w:sz w:val="18"/>
                <w:szCs w:val="18"/>
              </w:rPr>
            </w:pPr>
            <w:r>
              <w:rPr>
                <w:rFonts w:ascii="新宋体" w:hAnsi="新宋体" w:cs="新宋体" w:eastAsia="新宋体" w:hint="default"/>
                <w:sz w:val="18"/>
                <w:szCs w:val="18"/>
              </w:rPr>
              <w:t>处置固定资产、无形资产和其他长期资产收回的现金净额</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90,988.67</w:t>
            </w:r>
          </w:p>
        </w:tc>
      </w:tr>
      <w:tr>
        <w:trPr>
          <w:trHeight w:val="311"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销售商品、提供劳务收到的现金</w:t>
            </w:r>
          </w:p>
        </w:tc>
        <w:tc>
          <w:tcPr>
            <w:tcW w:w="665" w:type="dxa"/>
            <w:tcBorders>
              <w:top w:val="nil" w:sz="6" w:space="0" w:color="auto"/>
              <w:left w:val="nil" w:sz="6" w:space="0" w:color="auto"/>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101"/>
              <w:jc w:val="right"/>
              <w:rPr>
                <w:rFonts w:ascii="新宋体" w:hAnsi="新宋体" w:cs="新宋体" w:eastAsia="新宋体" w:hint="default"/>
                <w:sz w:val="18"/>
                <w:szCs w:val="18"/>
              </w:rPr>
            </w:pPr>
            <w:r>
              <w:rPr>
                <w:rFonts w:ascii="新宋体"/>
                <w:spacing w:val="-1"/>
                <w:sz w:val="18"/>
              </w:rPr>
              <w:t>161,220,732.60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101"/>
              <w:jc w:val="right"/>
              <w:rPr>
                <w:rFonts w:ascii="新宋体" w:hAnsi="新宋体" w:cs="新宋体" w:eastAsia="新宋体" w:hint="default"/>
                <w:sz w:val="18"/>
                <w:szCs w:val="18"/>
              </w:rPr>
            </w:pPr>
            <w:r>
              <w:rPr>
                <w:rFonts w:ascii="新宋体"/>
                <w:spacing w:val="-1"/>
                <w:sz w:val="18"/>
              </w:rPr>
              <w:t>137,009,844.50</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311" w:right="0"/>
              <w:jc w:val="left"/>
              <w:rPr>
                <w:rFonts w:ascii="新宋体" w:hAnsi="新宋体" w:cs="新宋体" w:eastAsia="新宋体" w:hint="default"/>
                <w:sz w:val="18"/>
                <w:szCs w:val="18"/>
              </w:rPr>
            </w:pPr>
            <w:r>
              <w:rPr>
                <w:rFonts w:ascii="新宋体" w:hAnsi="新宋体" w:cs="新宋体" w:eastAsia="新宋体" w:hint="default"/>
                <w:sz w:val="18"/>
                <w:szCs w:val="18"/>
              </w:rPr>
              <w:t>处置子公司及其他营业单位收到的现金净额</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04"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right="216"/>
              <w:jc w:val="right"/>
              <w:rPr>
                <w:rFonts w:ascii="新宋体" w:hAnsi="新宋体" w:cs="新宋体" w:eastAsia="新宋体" w:hint="default"/>
                <w:sz w:val="18"/>
                <w:szCs w:val="18"/>
              </w:rPr>
            </w:pPr>
            <w:r>
              <w:rPr>
                <w:rFonts w:ascii="新宋体" w:hAnsi="新宋体" w:cs="新宋体" w:eastAsia="新宋体" w:hint="default"/>
                <w:sz w:val="18"/>
                <w:szCs w:val="18"/>
              </w:rPr>
              <w:t>客户存款和同业存放款项净增加额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311" w:right="0"/>
              <w:jc w:val="left"/>
              <w:rPr>
                <w:rFonts w:ascii="新宋体" w:hAnsi="新宋体" w:cs="新宋体" w:eastAsia="新宋体" w:hint="default"/>
                <w:sz w:val="18"/>
                <w:szCs w:val="18"/>
              </w:rPr>
            </w:pPr>
            <w:r>
              <w:rPr>
                <w:rFonts w:ascii="新宋体" w:hAnsi="新宋体" w:cs="新宋体" w:eastAsia="新宋体" w:hint="default"/>
                <w:sz w:val="18"/>
                <w:szCs w:val="18"/>
              </w:rPr>
              <w:t>收到其他与投资活动有关的现金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38"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向中央银行借款净增加额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投资活动现金流入小计</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90,988.67</w:t>
            </w:r>
          </w:p>
        </w:tc>
      </w:tr>
      <w:tr>
        <w:trPr>
          <w:trHeight w:val="27" w:hRule="exact"/>
        </w:trPr>
        <w:tc>
          <w:tcPr>
            <w:tcW w:w="3288"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4947" w:type="dxa"/>
            <w:tcBorders>
              <w:top w:val="nil" w:sz="6" w:space="0" w:color="auto"/>
              <w:left w:val="nil" w:sz="6" w:space="0" w:color="auto"/>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09"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216"/>
              <w:jc w:val="right"/>
              <w:rPr>
                <w:rFonts w:ascii="新宋体" w:hAnsi="新宋体" w:cs="新宋体" w:eastAsia="新宋体" w:hint="default"/>
                <w:sz w:val="18"/>
                <w:szCs w:val="18"/>
              </w:rPr>
            </w:pPr>
            <w:r>
              <w:rPr>
                <w:rFonts w:ascii="新宋体" w:hAnsi="新宋体" w:cs="新宋体" w:eastAsia="新宋体" w:hint="default"/>
                <w:sz w:val="18"/>
                <w:szCs w:val="18"/>
              </w:rPr>
              <w:t>向其他金融机构拆入资金净增加额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95" w:right="0"/>
              <w:jc w:val="left"/>
              <w:rPr>
                <w:rFonts w:ascii="新宋体" w:hAnsi="新宋体" w:cs="新宋体" w:eastAsia="新宋体" w:hint="default"/>
                <w:sz w:val="18"/>
                <w:szCs w:val="18"/>
              </w:rPr>
            </w:pPr>
            <w:r>
              <w:rPr>
                <w:rFonts w:ascii="新宋体" w:hAnsi="新宋体" w:cs="新宋体" w:eastAsia="新宋体" w:hint="default"/>
                <w:sz w:val="18"/>
                <w:szCs w:val="18"/>
              </w:rPr>
              <w:t>购建固定资产、无形资产和其他长期资产支付的现金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56,320,076.98</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6"/>
              <w:jc w:val="right"/>
              <w:rPr>
                <w:rFonts w:ascii="新宋体" w:hAnsi="新宋体" w:cs="新宋体" w:eastAsia="新宋体" w:hint="default"/>
                <w:sz w:val="18"/>
                <w:szCs w:val="18"/>
              </w:rPr>
            </w:pPr>
            <w:r>
              <w:rPr>
                <w:rFonts w:ascii="新宋体"/>
                <w:spacing w:val="-1"/>
                <w:sz w:val="18"/>
              </w:rPr>
              <w:t>21,423,625.14</w:t>
            </w:r>
          </w:p>
        </w:tc>
      </w:tr>
      <w:tr>
        <w:trPr>
          <w:trHeight w:val="336"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33" w:lineRule="exact"/>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收到原保险合同保费取得的现金</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95" w:right="0"/>
              <w:jc w:val="left"/>
              <w:rPr>
                <w:rFonts w:ascii="新宋体" w:hAnsi="新宋体" w:cs="新宋体" w:eastAsia="新宋体" w:hint="default"/>
                <w:sz w:val="18"/>
                <w:szCs w:val="18"/>
              </w:rPr>
            </w:pPr>
            <w:r>
              <w:rPr>
                <w:rFonts w:ascii="新宋体" w:hAnsi="新宋体" w:cs="新宋体" w:eastAsia="新宋体" w:hint="default"/>
                <w:sz w:val="18"/>
                <w:szCs w:val="18"/>
              </w:rPr>
              <w:t>投资支付的现金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180" w:lineRule="exact"/>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收到再保险业务现金净额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95" w:right="0"/>
              <w:jc w:val="left"/>
              <w:rPr>
                <w:rFonts w:ascii="新宋体" w:hAnsi="新宋体" w:cs="新宋体" w:eastAsia="新宋体" w:hint="default"/>
                <w:sz w:val="18"/>
                <w:szCs w:val="18"/>
              </w:rPr>
            </w:pPr>
            <w:r>
              <w:rPr>
                <w:rFonts w:ascii="新宋体" w:hAnsi="新宋体" w:cs="新宋体" w:eastAsia="新宋体" w:hint="default"/>
                <w:sz w:val="18"/>
                <w:szCs w:val="18"/>
              </w:rPr>
              <w:t>质押贷款净增加额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11"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保户储金及投资款净增加额</w:t>
            </w:r>
          </w:p>
        </w:tc>
        <w:tc>
          <w:tcPr>
            <w:tcW w:w="665" w:type="dxa"/>
            <w:tcBorders>
              <w:top w:val="nil" w:sz="6" w:space="0" w:color="auto"/>
              <w:left w:val="nil" w:sz="6" w:space="0" w:color="auto"/>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295" w:right="0"/>
              <w:jc w:val="left"/>
              <w:rPr>
                <w:rFonts w:ascii="新宋体" w:hAnsi="新宋体" w:cs="新宋体" w:eastAsia="新宋体" w:hint="default"/>
                <w:sz w:val="18"/>
                <w:szCs w:val="18"/>
              </w:rPr>
            </w:pPr>
            <w:r>
              <w:rPr>
                <w:rFonts w:ascii="新宋体" w:hAnsi="新宋体" w:cs="新宋体" w:eastAsia="新宋体" w:hint="default"/>
                <w:sz w:val="18"/>
                <w:szCs w:val="18"/>
              </w:rPr>
              <w:t>取得子公司及其他营业单位支付的现金净额</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101"/>
              <w:jc w:val="right"/>
              <w:rPr>
                <w:rFonts w:ascii="新宋体" w:hAnsi="新宋体" w:cs="新宋体" w:eastAsia="新宋体" w:hint="default"/>
                <w:sz w:val="18"/>
                <w:szCs w:val="18"/>
              </w:rPr>
            </w:pPr>
            <w:r>
              <w:rPr>
                <w:rFonts w:ascii="新宋体"/>
                <w:spacing w:val="-1"/>
                <w:sz w:val="18"/>
              </w:rPr>
              <w:t>3,416,196.22</w:t>
            </w:r>
          </w:p>
        </w:tc>
        <w:tc>
          <w:tcPr>
            <w:tcW w:w="1476" w:type="dxa"/>
            <w:tcBorders>
              <w:top w:val="nil" w:sz="6" w:space="0" w:color="auto"/>
              <w:left w:val="single" w:sz="4" w:space="0" w:color="000000"/>
              <w:bottom w:val="nil" w:sz="6" w:space="0" w:color="auto"/>
              <w:right w:val="nil" w:sz="6" w:space="0" w:color="auto"/>
            </w:tcBorders>
          </w:tcPr>
          <w:p>
            <w:pPr/>
          </w:p>
        </w:tc>
      </w:tr>
      <w:tr>
        <w:trPr>
          <w:trHeight w:val="304"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处置交易性金融资产净增加额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295" w:right="0"/>
              <w:jc w:val="left"/>
              <w:rPr>
                <w:rFonts w:ascii="新宋体" w:hAnsi="新宋体" w:cs="新宋体" w:eastAsia="新宋体" w:hint="default"/>
                <w:sz w:val="18"/>
                <w:szCs w:val="18"/>
              </w:rPr>
            </w:pPr>
            <w:r>
              <w:rPr>
                <w:rFonts w:ascii="新宋体" w:hAnsi="新宋体" w:cs="新宋体" w:eastAsia="新宋体" w:hint="default"/>
                <w:sz w:val="18"/>
                <w:szCs w:val="18"/>
              </w:rPr>
              <w:t>支付其他与投资活动有关的现金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38"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收取利息、手续费及佣金的现金</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投资活动现金流出小计</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59,736,273.20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21,423,625.14</w:t>
            </w:r>
          </w:p>
        </w:tc>
      </w:tr>
      <w:tr>
        <w:trPr>
          <w:trHeight w:val="27" w:hRule="exact"/>
        </w:trPr>
        <w:tc>
          <w:tcPr>
            <w:tcW w:w="3288"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4947" w:type="dxa"/>
            <w:tcBorders>
              <w:top w:val="nil" w:sz="6" w:space="0" w:color="auto"/>
              <w:left w:val="nil" w:sz="6" w:space="0" w:color="auto"/>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09"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拆入资金净增加额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投资活动产生的现金流量净额</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-59,736,273.20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6"/>
              <w:jc w:val="right"/>
              <w:rPr>
                <w:rFonts w:ascii="新宋体" w:hAnsi="新宋体" w:cs="新宋体" w:eastAsia="新宋体" w:hint="default"/>
                <w:sz w:val="18"/>
                <w:szCs w:val="18"/>
              </w:rPr>
            </w:pPr>
            <w:r>
              <w:rPr>
                <w:rFonts w:ascii="新宋体"/>
                <w:spacing w:val="-1"/>
                <w:sz w:val="18"/>
              </w:rPr>
              <w:t>-21,332,636.47</w:t>
            </w:r>
          </w:p>
        </w:tc>
      </w:tr>
      <w:tr>
        <w:trPr>
          <w:trHeight w:val="278"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33" w:lineRule="exact"/>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回购业务资金净增加额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三、筹资活动产生的现金流量：</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收到的税费返还</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447,133.19</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0"/>
              <w:jc w:val="right"/>
              <w:rPr>
                <w:rFonts w:ascii="新宋体" w:hAnsi="新宋体" w:cs="新宋体" w:eastAsia="新宋体" w:hint="default"/>
                <w:sz w:val="18"/>
                <w:szCs w:val="18"/>
              </w:rPr>
            </w:pPr>
            <w:r>
              <w:rPr>
                <w:rFonts w:ascii="新宋体"/>
                <w:spacing w:val="-1"/>
                <w:sz w:val="18"/>
              </w:rPr>
              <w:t>65,498.04</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343" w:right="0"/>
              <w:jc w:val="left"/>
              <w:rPr>
                <w:rFonts w:ascii="新宋体" w:hAnsi="新宋体" w:cs="新宋体" w:eastAsia="新宋体" w:hint="default"/>
                <w:sz w:val="18"/>
                <w:szCs w:val="18"/>
              </w:rPr>
            </w:pPr>
            <w:r>
              <w:rPr>
                <w:rFonts w:ascii="新宋体" w:hAnsi="新宋体" w:cs="新宋体" w:eastAsia="新宋体" w:hint="default"/>
                <w:sz w:val="18"/>
                <w:szCs w:val="18"/>
              </w:rPr>
              <w:t>吸收投资收到的现金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0"/>
              <w:jc w:val="right"/>
              <w:rPr>
                <w:rFonts w:ascii="新宋体" w:hAnsi="新宋体" w:cs="新宋体" w:eastAsia="新宋体" w:hint="default"/>
                <w:sz w:val="18"/>
                <w:szCs w:val="18"/>
              </w:rPr>
            </w:pPr>
            <w:r>
              <w:rPr>
                <w:rFonts w:ascii="新宋体"/>
                <w:spacing w:val="-1"/>
                <w:sz w:val="18"/>
              </w:rPr>
              <w:t>980,000.00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382,050,000.00</w:t>
            </w:r>
          </w:p>
        </w:tc>
      </w:tr>
      <w:tr>
        <w:trPr>
          <w:trHeight w:val="285"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收到其他与经营活动有关的现金</w:t>
            </w:r>
          </w:p>
        </w:tc>
        <w:tc>
          <w:tcPr>
            <w:tcW w:w="665"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3"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.35</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23,388,655.27</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11,585,406.20</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523" w:right="0"/>
              <w:jc w:val="left"/>
              <w:rPr>
                <w:rFonts w:ascii="新宋体" w:hAnsi="新宋体" w:cs="新宋体" w:eastAsia="新宋体" w:hint="default"/>
                <w:sz w:val="18"/>
                <w:szCs w:val="18"/>
              </w:rPr>
            </w:pPr>
            <w:r>
              <w:rPr>
                <w:rFonts w:ascii="新宋体" w:hAnsi="新宋体" w:cs="新宋体" w:eastAsia="新宋体" w:hint="default"/>
                <w:sz w:val="18"/>
                <w:szCs w:val="18"/>
              </w:rPr>
              <w:t>其中：子公司吸收少数股东投资收到的现金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0"/>
              <w:jc w:val="right"/>
              <w:rPr>
                <w:rFonts w:ascii="新宋体" w:hAnsi="新宋体" w:cs="新宋体" w:eastAsia="新宋体" w:hint="default"/>
                <w:sz w:val="18"/>
                <w:szCs w:val="18"/>
              </w:rPr>
            </w:pPr>
            <w:r>
              <w:rPr>
                <w:rFonts w:ascii="新宋体"/>
                <w:spacing w:val="-1"/>
                <w:sz w:val="18"/>
              </w:rPr>
              <w:t>980,000.00</w:t>
            </w:r>
          </w:p>
        </w:tc>
        <w:tc>
          <w:tcPr>
            <w:tcW w:w="1476"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24" w:right="0"/>
              <w:jc w:val="left"/>
              <w:rPr>
                <w:rFonts w:ascii="新宋体" w:hAnsi="新宋体" w:cs="新宋体" w:eastAsia="新宋体" w:hint="default"/>
                <w:sz w:val="18"/>
                <w:szCs w:val="18"/>
              </w:rPr>
            </w:pPr>
            <w:r>
              <w:rPr>
                <w:rFonts w:ascii="新宋体" w:hAnsi="新宋体" w:cs="新宋体" w:eastAsia="新宋体" w:hint="default"/>
                <w:b/>
                <w:bCs/>
                <w:sz w:val="18"/>
                <w:szCs w:val="18"/>
              </w:rPr>
              <w:t>经营活动现金流入小计</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27" w:lineRule="exact"/>
              <w:ind w:right="101"/>
              <w:jc w:val="right"/>
              <w:rPr>
                <w:rFonts w:ascii="新宋体" w:hAnsi="新宋体" w:cs="新宋体" w:eastAsia="新宋体" w:hint="default"/>
                <w:sz w:val="18"/>
                <w:szCs w:val="18"/>
              </w:rPr>
            </w:pPr>
            <w:r>
              <w:rPr>
                <w:rFonts w:ascii="新宋体"/>
                <w:spacing w:val="-1"/>
                <w:sz w:val="18"/>
              </w:rPr>
              <w:t>185,056,521.06</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27" w:lineRule="exact"/>
              <w:ind w:right="101"/>
              <w:jc w:val="right"/>
              <w:rPr>
                <w:rFonts w:ascii="新宋体" w:hAnsi="新宋体" w:cs="新宋体" w:eastAsia="新宋体" w:hint="default"/>
                <w:sz w:val="18"/>
                <w:szCs w:val="18"/>
              </w:rPr>
            </w:pPr>
            <w:r>
              <w:rPr>
                <w:rFonts w:ascii="新宋体"/>
                <w:spacing w:val="-1"/>
                <w:sz w:val="18"/>
              </w:rPr>
              <w:t>148,660,748.74</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343" w:right="0"/>
              <w:jc w:val="left"/>
              <w:rPr>
                <w:rFonts w:ascii="新宋体" w:hAnsi="新宋体" w:cs="新宋体" w:eastAsia="新宋体" w:hint="default"/>
                <w:sz w:val="18"/>
                <w:szCs w:val="18"/>
              </w:rPr>
            </w:pPr>
            <w:r>
              <w:rPr>
                <w:rFonts w:ascii="新宋体" w:hAnsi="新宋体" w:cs="新宋体" w:eastAsia="新宋体" w:hint="default"/>
                <w:sz w:val="18"/>
                <w:szCs w:val="18"/>
              </w:rPr>
              <w:t>取得借款收到的现金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7" w:lineRule="exact"/>
              <w:ind w:right="101"/>
              <w:jc w:val="right"/>
              <w:rPr>
                <w:rFonts w:ascii="新宋体" w:hAnsi="新宋体" w:cs="新宋体" w:eastAsia="新宋体" w:hint="default"/>
                <w:sz w:val="18"/>
                <w:szCs w:val="18"/>
              </w:rPr>
            </w:pPr>
            <w:r>
              <w:rPr>
                <w:rFonts w:ascii="新宋体"/>
                <w:spacing w:val="-1"/>
                <w:sz w:val="18"/>
              </w:rPr>
              <w:t>29,000,000.00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7" w:lineRule="exact"/>
              <w:ind w:right="106"/>
              <w:jc w:val="right"/>
              <w:rPr>
                <w:rFonts w:ascii="新宋体" w:hAnsi="新宋体" w:cs="新宋体" w:eastAsia="新宋体" w:hint="default"/>
                <w:sz w:val="18"/>
                <w:szCs w:val="18"/>
              </w:rPr>
            </w:pPr>
            <w:r>
              <w:rPr>
                <w:rFonts w:ascii="新宋体"/>
                <w:spacing w:val="-1"/>
                <w:sz w:val="18"/>
              </w:rPr>
              <w:t>40,000,000.00</w:t>
            </w:r>
          </w:p>
        </w:tc>
      </w:tr>
      <w:tr>
        <w:trPr>
          <w:trHeight w:val="238"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购买商品、接受劳务支付的现金</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72,331,340.59</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54,507,220.62</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343" w:right="0"/>
              <w:jc w:val="left"/>
              <w:rPr>
                <w:rFonts w:ascii="新宋体" w:hAnsi="新宋体" w:cs="新宋体" w:eastAsia="新宋体" w:hint="default"/>
                <w:sz w:val="18"/>
                <w:szCs w:val="18"/>
              </w:rPr>
            </w:pPr>
            <w:r>
              <w:rPr>
                <w:rFonts w:ascii="新宋体" w:hAnsi="新宋体" w:cs="新宋体" w:eastAsia="新宋体" w:hint="default"/>
                <w:sz w:val="18"/>
                <w:szCs w:val="18"/>
              </w:rPr>
              <w:t>发行债券收到的现金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7" w:hRule="exact"/>
        </w:trPr>
        <w:tc>
          <w:tcPr>
            <w:tcW w:w="3288"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4947" w:type="dxa"/>
            <w:tcBorders>
              <w:top w:val="nil" w:sz="6" w:space="0" w:color="auto"/>
              <w:left w:val="nil" w:sz="6" w:space="0" w:color="auto"/>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03"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客户贷款及垫款净增加额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343" w:right="0"/>
              <w:jc w:val="left"/>
              <w:rPr>
                <w:rFonts w:ascii="新宋体" w:hAnsi="新宋体" w:cs="新宋体" w:eastAsia="新宋体" w:hint="default"/>
                <w:sz w:val="18"/>
                <w:szCs w:val="18"/>
              </w:rPr>
            </w:pPr>
            <w:r>
              <w:rPr>
                <w:rFonts w:ascii="新宋体" w:hAnsi="新宋体" w:cs="新宋体" w:eastAsia="新宋体" w:hint="default"/>
                <w:sz w:val="18"/>
                <w:szCs w:val="18"/>
              </w:rPr>
              <w:t>收到其他与筹资活动有关的现金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216"/>
              <w:jc w:val="right"/>
              <w:rPr>
                <w:rFonts w:ascii="新宋体" w:hAnsi="新宋体" w:cs="新宋体" w:eastAsia="新宋体" w:hint="default"/>
                <w:sz w:val="18"/>
                <w:szCs w:val="18"/>
              </w:rPr>
            </w:pPr>
            <w:r>
              <w:rPr>
                <w:rFonts w:ascii="新宋体" w:hAnsi="新宋体" w:cs="新宋体" w:eastAsia="新宋体" w:hint="default"/>
                <w:sz w:val="18"/>
                <w:szCs w:val="18"/>
              </w:rPr>
              <w:t>存放中央银行和同业款项净增加额</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筹资活动现金流入小计</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7" w:lineRule="exact"/>
              <w:ind w:right="101"/>
              <w:jc w:val="right"/>
              <w:rPr>
                <w:rFonts w:ascii="新宋体" w:hAnsi="新宋体" w:cs="新宋体" w:eastAsia="新宋体" w:hint="default"/>
                <w:sz w:val="18"/>
                <w:szCs w:val="18"/>
              </w:rPr>
            </w:pPr>
            <w:r>
              <w:rPr>
                <w:rFonts w:ascii="新宋体"/>
                <w:spacing w:val="-1"/>
                <w:sz w:val="18"/>
              </w:rPr>
              <w:t>29,980,000.00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7" w:lineRule="exact"/>
              <w:ind w:right="106"/>
              <w:jc w:val="right"/>
              <w:rPr>
                <w:rFonts w:ascii="新宋体" w:hAnsi="新宋体" w:cs="新宋体" w:eastAsia="新宋体" w:hint="default"/>
                <w:sz w:val="18"/>
                <w:szCs w:val="18"/>
              </w:rPr>
            </w:pPr>
            <w:r>
              <w:rPr>
                <w:rFonts w:ascii="新宋体"/>
                <w:spacing w:val="-1"/>
                <w:sz w:val="18"/>
              </w:rPr>
              <w:t>422,050,000.00</w:t>
            </w:r>
          </w:p>
        </w:tc>
      </w:tr>
      <w:tr>
        <w:trPr>
          <w:trHeight w:val="283"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支付原保险合同赔付款项的现金</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311" w:right="0"/>
              <w:jc w:val="left"/>
              <w:rPr>
                <w:rFonts w:ascii="新宋体" w:hAnsi="新宋体" w:cs="新宋体" w:eastAsia="新宋体" w:hint="default"/>
                <w:sz w:val="18"/>
                <w:szCs w:val="18"/>
              </w:rPr>
            </w:pPr>
            <w:r>
              <w:rPr>
                <w:rFonts w:ascii="新宋体" w:hAnsi="新宋体" w:cs="新宋体" w:eastAsia="新宋体" w:hint="default"/>
                <w:sz w:val="18"/>
                <w:szCs w:val="18"/>
              </w:rPr>
              <w:t>偿还债务支付的现金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39,000,000.00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45,000,000.00</w:t>
            </w:r>
          </w:p>
        </w:tc>
      </w:tr>
      <w:tr>
        <w:trPr>
          <w:trHeight w:val="290"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支付利息、手续费及佣金的现金</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311" w:right="0"/>
              <w:jc w:val="left"/>
              <w:rPr>
                <w:rFonts w:ascii="新宋体" w:hAnsi="新宋体" w:cs="新宋体" w:eastAsia="新宋体" w:hint="default"/>
                <w:sz w:val="18"/>
                <w:szCs w:val="18"/>
              </w:rPr>
            </w:pPr>
            <w:r>
              <w:rPr>
                <w:rFonts w:ascii="新宋体" w:hAnsi="新宋体" w:cs="新宋体" w:eastAsia="新宋体" w:hint="default"/>
                <w:sz w:val="18"/>
                <w:szCs w:val="18"/>
              </w:rPr>
              <w:t>分配股利、利润或偿付利息支付的现金</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18,773,210.00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10,953,799.09</w:t>
            </w:r>
          </w:p>
        </w:tc>
      </w:tr>
      <w:tr>
        <w:trPr>
          <w:trHeight w:val="278"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33" w:lineRule="exact"/>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支付保单红利的现金</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491" w:right="0"/>
              <w:jc w:val="left"/>
              <w:rPr>
                <w:rFonts w:ascii="新宋体" w:hAnsi="新宋体" w:cs="新宋体" w:eastAsia="新宋体" w:hint="default"/>
                <w:sz w:val="18"/>
                <w:szCs w:val="18"/>
              </w:rPr>
            </w:pPr>
            <w:r>
              <w:rPr>
                <w:rFonts w:ascii="新宋体" w:hAnsi="新宋体" w:cs="新宋体" w:eastAsia="新宋体" w:hint="default"/>
                <w:sz w:val="18"/>
                <w:szCs w:val="18"/>
              </w:rPr>
              <w:t>其中：子公司支付给少数股东的股利、利润</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83"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216"/>
              <w:jc w:val="right"/>
              <w:rPr>
                <w:rFonts w:ascii="新宋体" w:hAnsi="新宋体" w:cs="新宋体" w:eastAsia="新宋体" w:hint="default"/>
                <w:sz w:val="18"/>
                <w:szCs w:val="18"/>
              </w:rPr>
            </w:pPr>
            <w:r>
              <w:rPr>
                <w:rFonts w:ascii="新宋体" w:hAnsi="新宋体" w:cs="新宋体" w:eastAsia="新宋体" w:hint="default"/>
                <w:sz w:val="18"/>
                <w:szCs w:val="18"/>
              </w:rPr>
              <w:t>支付给职工以及为职工支付的现金</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29,757,995.13</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17,425,411.43</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311" w:right="0"/>
              <w:jc w:val="left"/>
              <w:rPr>
                <w:rFonts w:ascii="新宋体" w:hAnsi="新宋体" w:cs="新宋体" w:eastAsia="新宋体" w:hint="default"/>
                <w:sz w:val="18"/>
                <w:szCs w:val="18"/>
              </w:rPr>
            </w:pPr>
            <w:r>
              <w:rPr>
                <w:rFonts w:ascii="新宋体" w:hAnsi="新宋体" w:cs="新宋体" w:eastAsia="新宋体" w:hint="default"/>
                <w:sz w:val="18"/>
                <w:szCs w:val="18"/>
              </w:rPr>
              <w:t>支付其他与筹资活动有关的现金</w:t>
            </w:r>
          </w:p>
        </w:tc>
        <w:tc>
          <w:tcPr>
            <w:tcW w:w="665"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97"/>
              <w:jc w:val="right"/>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.35</w:t>
            </w: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0"/>
              <w:jc w:val="right"/>
              <w:rPr>
                <w:rFonts w:ascii="新宋体" w:hAnsi="新宋体" w:cs="新宋体" w:eastAsia="新宋体" w:hint="default"/>
                <w:sz w:val="18"/>
                <w:szCs w:val="18"/>
              </w:rPr>
            </w:pPr>
            <w:r>
              <w:rPr>
                <w:rFonts w:ascii="新宋体"/>
                <w:spacing w:val="-1"/>
                <w:sz w:val="18"/>
              </w:rPr>
              <w:t>71,194.12</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10,554,825.25</w:t>
            </w:r>
          </w:p>
        </w:tc>
      </w:tr>
      <w:tr>
        <w:trPr>
          <w:trHeight w:val="238"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支付的各项税费</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18,739,496.61</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13,445,532.17</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筹资活动现金流出小计</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57,844,404.12</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66,508,624.34</w:t>
            </w:r>
          </w:p>
        </w:tc>
      </w:tr>
      <w:tr>
        <w:trPr>
          <w:trHeight w:val="27" w:hRule="exact"/>
        </w:trPr>
        <w:tc>
          <w:tcPr>
            <w:tcW w:w="3288"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4947" w:type="dxa"/>
            <w:tcBorders>
              <w:top w:val="nil" w:sz="6" w:space="0" w:color="auto"/>
              <w:left w:val="nil" w:sz="6" w:space="0" w:color="auto"/>
              <w:bottom w:val="nil" w:sz="6" w:space="0" w:color="auto"/>
              <w:right w:val="single" w:sz="4" w:space="0" w:color="000000"/>
            </w:tcBorders>
          </w:tcPr>
          <w:p>
            <w:pP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04"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支付其他与经营活动有关的现金</w:t>
            </w:r>
          </w:p>
        </w:tc>
        <w:tc>
          <w:tcPr>
            <w:tcW w:w="66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3" w:right="0"/>
              <w:jc w:val="center"/>
              <w:rPr>
                <w:rFonts w:ascii="新宋体" w:hAnsi="新宋体" w:cs="新宋体" w:eastAsia="新宋体" w:hint="default"/>
                <w:sz w:val="18"/>
                <w:szCs w:val="18"/>
              </w:rPr>
            </w:pPr>
            <w:r>
              <w:rPr>
                <w:rFonts w:ascii="新宋体" w:hAnsi="新宋体" w:cs="新宋体" w:eastAsia="新宋体" w:hint="default"/>
                <w:sz w:val="18"/>
                <w:szCs w:val="18"/>
              </w:rPr>
              <w:t>八</w:t>
            </w:r>
            <w:r>
              <w:rPr>
                <w:rFonts w:ascii="新宋体" w:hAnsi="新宋体" w:cs="新宋体" w:eastAsia="新宋体" w:hint="default"/>
                <w:sz w:val="18"/>
                <w:szCs w:val="18"/>
              </w:rPr>
              <w:t>.35</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新宋体" w:hAnsi="新宋体" w:cs="新宋体" w:eastAsia="新宋体" w:hint="default"/>
                <w:sz w:val="18"/>
                <w:szCs w:val="18"/>
              </w:rPr>
            </w:pPr>
            <w:r>
              <w:rPr>
                <w:rFonts w:ascii="新宋体"/>
                <w:spacing w:val="-1"/>
                <w:sz w:val="18"/>
              </w:rPr>
              <w:t>33,609,143.90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新宋体" w:hAnsi="新宋体" w:cs="新宋体" w:eastAsia="新宋体" w:hint="default"/>
                <w:sz w:val="18"/>
                <w:szCs w:val="18"/>
              </w:rPr>
            </w:pPr>
            <w:r>
              <w:rPr>
                <w:rFonts w:ascii="新宋体"/>
                <w:spacing w:val="-1"/>
                <w:sz w:val="18"/>
              </w:rPr>
              <w:t>17,660,807.09</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筹资活动产生的现金流量净额</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新宋体" w:hAnsi="新宋体" w:cs="新宋体" w:eastAsia="新宋体" w:hint="default"/>
                <w:sz w:val="18"/>
                <w:szCs w:val="18"/>
              </w:rPr>
            </w:pPr>
            <w:r>
              <w:rPr>
                <w:rFonts w:ascii="新宋体"/>
                <w:spacing w:val="-1"/>
                <w:sz w:val="18"/>
              </w:rPr>
              <w:t>-27,864,404.12</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106"/>
              <w:jc w:val="right"/>
              <w:rPr>
                <w:rFonts w:ascii="新宋体" w:hAnsi="新宋体" w:cs="新宋体" w:eastAsia="新宋体" w:hint="default"/>
                <w:sz w:val="18"/>
                <w:szCs w:val="18"/>
              </w:rPr>
            </w:pPr>
            <w:r>
              <w:rPr>
                <w:rFonts w:ascii="新宋体"/>
                <w:spacing w:val="-1"/>
                <w:sz w:val="18"/>
              </w:rPr>
              <w:t>355,541,375.66</w:t>
            </w:r>
          </w:p>
        </w:tc>
      </w:tr>
      <w:tr>
        <w:trPr>
          <w:trHeight w:val="283"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4" w:right="0"/>
              <w:jc w:val="left"/>
              <w:rPr>
                <w:rFonts w:ascii="新宋体" w:hAnsi="新宋体" w:cs="新宋体" w:eastAsia="新宋体" w:hint="default"/>
                <w:sz w:val="18"/>
                <w:szCs w:val="18"/>
              </w:rPr>
            </w:pPr>
            <w:r>
              <w:rPr>
                <w:rFonts w:ascii="新宋体" w:hAnsi="新宋体" w:cs="新宋体" w:eastAsia="新宋体" w:hint="default"/>
                <w:b/>
                <w:bCs/>
                <w:sz w:val="18"/>
                <w:szCs w:val="18"/>
              </w:rPr>
              <w:t>经营活动现金流出小计</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154,437,976.23</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103,038,971.31</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四、汇率变动对现金及现金等价物的影响</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0"/>
              <w:jc w:val="right"/>
              <w:rPr>
                <w:rFonts w:ascii="新宋体" w:hAnsi="新宋体" w:cs="新宋体" w:eastAsia="新宋体" w:hint="default"/>
                <w:sz w:val="18"/>
                <w:szCs w:val="18"/>
              </w:rPr>
            </w:pPr>
            <w:r>
              <w:rPr>
                <w:rFonts w:ascii="新宋体"/>
                <w:spacing w:val="-1"/>
                <w:sz w:val="18"/>
              </w:rPr>
              <w:t>-306,924.05</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89,141.98</w:t>
            </w:r>
          </w:p>
        </w:tc>
      </w:tr>
      <w:tr>
        <w:trPr>
          <w:trHeight w:val="284"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4" w:right="0"/>
              <w:jc w:val="left"/>
              <w:rPr>
                <w:rFonts w:ascii="新宋体" w:hAnsi="新宋体" w:cs="新宋体" w:eastAsia="新宋体" w:hint="default"/>
                <w:sz w:val="18"/>
                <w:szCs w:val="18"/>
              </w:rPr>
            </w:pPr>
            <w:r>
              <w:rPr>
                <w:rFonts w:ascii="新宋体" w:hAnsi="新宋体" w:cs="新宋体" w:eastAsia="新宋体" w:hint="default"/>
                <w:b/>
                <w:bCs/>
                <w:sz w:val="18"/>
                <w:szCs w:val="18"/>
              </w:rPr>
              <w:t>经营活动产生的现金流量净额</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30,618,544.83</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45,621,777.43</w:t>
            </w: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五、现金及现金等价物净增加额</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-57,289,056.54</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379,919,658.60</w:t>
            </w:r>
          </w:p>
        </w:tc>
      </w:tr>
      <w:tr>
        <w:trPr>
          <w:trHeight w:val="284"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24" w:right="0"/>
              <w:jc w:val="left"/>
              <w:rPr>
                <w:rFonts w:ascii="新宋体" w:hAnsi="新宋体" w:cs="新宋体" w:eastAsia="新宋体" w:hint="default"/>
                <w:sz w:val="18"/>
                <w:szCs w:val="18"/>
              </w:rPr>
            </w:pPr>
            <w:r>
              <w:rPr>
                <w:rFonts w:ascii="新宋体" w:hAnsi="新宋体" w:cs="新宋体" w:eastAsia="新宋体" w:hint="default"/>
                <w:b/>
                <w:bCs/>
                <w:sz w:val="18"/>
                <w:szCs w:val="18"/>
              </w:rPr>
              <w:t>二、投资活动产生的现金流量：</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103" w:right="0"/>
              <w:jc w:val="left"/>
              <w:rPr>
                <w:rFonts w:ascii="新宋体" w:hAnsi="新宋体" w:cs="新宋体" w:eastAsia="新宋体" w:hint="default"/>
                <w:sz w:val="18"/>
                <w:szCs w:val="18"/>
              </w:rPr>
            </w:pPr>
            <w:r>
              <w:rPr>
                <w:rFonts w:ascii="新宋体" w:hAnsi="新宋体" w:cs="新宋体" w:eastAsia="新宋体" w:hint="default"/>
                <w:sz w:val="18"/>
                <w:szCs w:val="18"/>
              </w:rPr>
              <w:t>加：期初现金及现金等价物余额</w:t>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7" w:lineRule="exact"/>
              <w:ind w:right="101"/>
              <w:jc w:val="right"/>
              <w:rPr>
                <w:rFonts w:ascii="新宋体" w:hAnsi="新宋体" w:cs="新宋体" w:eastAsia="新宋体" w:hint="default"/>
                <w:sz w:val="18"/>
                <w:szCs w:val="18"/>
              </w:rPr>
            </w:pPr>
            <w:r>
              <w:rPr>
                <w:rFonts w:ascii="新宋体"/>
                <w:spacing w:val="-1"/>
                <w:sz w:val="18"/>
              </w:rPr>
              <w:t>413,845,523.69</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7" w:lineRule="exact"/>
              <w:ind w:right="106"/>
              <w:jc w:val="right"/>
              <w:rPr>
                <w:rFonts w:ascii="新宋体" w:hAnsi="新宋体" w:cs="新宋体" w:eastAsia="新宋体" w:hint="default"/>
                <w:sz w:val="18"/>
                <w:szCs w:val="18"/>
              </w:rPr>
            </w:pPr>
            <w:r>
              <w:rPr>
                <w:rFonts w:ascii="新宋体"/>
                <w:spacing w:val="-1"/>
                <w:sz w:val="18"/>
              </w:rPr>
              <w:t>33,925,865.09</w:t>
            </w:r>
          </w:p>
        </w:tc>
      </w:tr>
      <w:tr>
        <w:trPr>
          <w:trHeight w:val="289" w:hRule="exact"/>
        </w:trPr>
        <w:tc>
          <w:tcPr>
            <w:tcW w:w="328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收回投资收到的现金</w:t>
            </w:r>
          </w:p>
        </w:tc>
        <w:tc>
          <w:tcPr>
            <w:tcW w:w="665" w:type="dxa"/>
            <w:tcBorders>
              <w:top w:val="nil" w:sz="6" w:space="0" w:color="auto"/>
              <w:left w:val="single" w:sz="4" w:space="0" w:color="000000"/>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494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left="103" w:right="0"/>
              <w:jc w:val="left"/>
              <w:rPr>
                <w:rFonts w:ascii="新宋体" w:hAnsi="新宋体" w:cs="新宋体" w:eastAsia="新宋体" w:hint="default"/>
                <w:sz w:val="18"/>
                <w:szCs w:val="18"/>
              </w:rPr>
            </w:pPr>
            <w:r>
              <w:rPr>
                <w:rFonts w:ascii="新宋体" w:hAnsi="新宋体" w:cs="新宋体" w:eastAsia="新宋体" w:hint="default"/>
                <w:b/>
                <w:bCs/>
                <w:sz w:val="18"/>
                <w:szCs w:val="18"/>
              </w:rPr>
              <w:t>六、期末现金及现金等价物余额</w:t>
            </w:r>
            <w:r>
              <w:rPr>
                <w:rFonts w:ascii="新宋体" w:hAnsi="新宋体" w:cs="新宋体" w:eastAsia="新宋体" w:hint="default"/>
                <w:sz w:val="18"/>
                <w:szCs w:val="18"/>
              </w:rPr>
            </w:r>
          </w:p>
        </w:tc>
        <w:tc>
          <w:tcPr>
            <w:tcW w:w="665"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101"/>
              <w:jc w:val="right"/>
              <w:rPr>
                <w:rFonts w:ascii="新宋体" w:hAnsi="新宋体" w:cs="新宋体" w:eastAsia="新宋体" w:hint="default"/>
                <w:sz w:val="18"/>
                <w:szCs w:val="18"/>
              </w:rPr>
            </w:pPr>
            <w:r>
              <w:rPr>
                <w:rFonts w:ascii="新宋体"/>
                <w:spacing w:val="-1"/>
                <w:sz w:val="18"/>
              </w:rPr>
              <w:t>356,556,467.15</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6" w:lineRule="exact"/>
              <w:ind w:right="106"/>
              <w:jc w:val="right"/>
              <w:rPr>
                <w:rFonts w:ascii="新宋体" w:hAnsi="新宋体" w:cs="新宋体" w:eastAsia="新宋体" w:hint="default"/>
                <w:sz w:val="18"/>
                <w:szCs w:val="18"/>
              </w:rPr>
            </w:pPr>
            <w:r>
              <w:rPr>
                <w:rFonts w:ascii="新宋体"/>
                <w:spacing w:val="-1"/>
                <w:sz w:val="18"/>
              </w:rPr>
              <w:t>413,845,523.69</w:t>
            </w:r>
          </w:p>
        </w:tc>
      </w:tr>
      <w:tr>
        <w:trPr>
          <w:trHeight w:val="257" w:hRule="exact"/>
        </w:trPr>
        <w:tc>
          <w:tcPr>
            <w:tcW w:w="3288" w:type="dxa"/>
            <w:tcBorders>
              <w:top w:val="nil" w:sz="6" w:space="0" w:color="auto"/>
              <w:left w:val="nil" w:sz="6" w:space="0" w:color="auto"/>
              <w:bottom w:val="single" w:sz="4" w:space="0" w:color="000000"/>
              <w:right w:val="single" w:sz="4" w:space="0" w:color="000000"/>
            </w:tcBorders>
          </w:tcPr>
          <w:p>
            <w:pPr>
              <w:pStyle w:val="TableParagraph"/>
              <w:spacing w:line="232" w:lineRule="exact"/>
              <w:ind w:left="364" w:right="0"/>
              <w:jc w:val="left"/>
              <w:rPr>
                <w:rFonts w:ascii="新宋体" w:hAnsi="新宋体" w:cs="新宋体" w:eastAsia="新宋体" w:hint="default"/>
                <w:sz w:val="18"/>
                <w:szCs w:val="18"/>
              </w:rPr>
            </w:pPr>
            <w:r>
              <w:rPr>
                <w:rFonts w:ascii="新宋体" w:hAnsi="新宋体" w:cs="新宋体" w:eastAsia="新宋体" w:hint="default"/>
                <w:sz w:val="18"/>
                <w:szCs w:val="18"/>
              </w:rPr>
              <w:t>取得投资收益收到的现金</w:t>
            </w:r>
          </w:p>
        </w:tc>
        <w:tc>
          <w:tcPr>
            <w:tcW w:w="6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right="0"/>
              <w:jc w:val="left"/>
              <w:rPr>
                <w:rFonts w:ascii="新宋体" w:hAnsi="新宋体" w:cs="新宋体" w:eastAsia="新宋体" w:hint="default"/>
                <w:sz w:val="19"/>
                <w:szCs w:val="19"/>
              </w:rPr>
            </w:pPr>
          </w:p>
        </w:tc>
        <w:tc>
          <w:tcPr>
            <w:tcW w:w="155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right="0"/>
              <w:jc w:val="left"/>
              <w:rPr>
                <w:rFonts w:ascii="新宋体" w:hAnsi="新宋体" w:cs="新宋体" w:eastAsia="新宋体" w:hint="default"/>
                <w:sz w:val="19"/>
                <w:szCs w:val="19"/>
              </w:rPr>
            </w:pP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right="0"/>
              <w:jc w:val="left"/>
              <w:rPr>
                <w:rFonts w:ascii="新宋体" w:hAnsi="新宋体" w:cs="新宋体" w:eastAsia="新宋体" w:hint="default"/>
                <w:sz w:val="19"/>
                <w:szCs w:val="19"/>
              </w:rPr>
            </w:pPr>
          </w:p>
        </w:tc>
        <w:tc>
          <w:tcPr>
            <w:tcW w:w="494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right="0"/>
              <w:jc w:val="left"/>
              <w:rPr>
                <w:rFonts w:ascii="新宋体" w:hAnsi="新宋体" w:cs="新宋体" w:eastAsia="新宋体" w:hint="default"/>
                <w:sz w:val="19"/>
                <w:szCs w:val="19"/>
              </w:rPr>
            </w:pPr>
          </w:p>
        </w:tc>
        <w:tc>
          <w:tcPr>
            <w:tcW w:w="6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right="0"/>
              <w:jc w:val="left"/>
              <w:rPr>
                <w:rFonts w:ascii="新宋体" w:hAnsi="新宋体" w:cs="新宋体" w:eastAsia="新宋体" w:hint="default"/>
                <w:sz w:val="19"/>
                <w:szCs w:val="19"/>
              </w:rPr>
            </w:pPr>
          </w:p>
        </w:tc>
        <w:tc>
          <w:tcPr>
            <w:tcW w:w="155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right="0"/>
              <w:jc w:val="left"/>
              <w:rPr>
                <w:rFonts w:ascii="新宋体" w:hAnsi="新宋体" w:cs="新宋体" w:eastAsia="新宋体" w:hint="default"/>
                <w:sz w:val="19"/>
                <w:szCs w:val="19"/>
              </w:rPr>
            </w:pPr>
          </w:p>
        </w:tc>
        <w:tc>
          <w:tcPr>
            <w:tcW w:w="1476" w:type="dxa"/>
            <w:tcBorders>
              <w:top w:val="nil" w:sz="6" w:space="0" w:color="auto"/>
              <w:left w:val="single" w:sz="4" w:space="0" w:color="000000"/>
              <w:bottom w:val="single" w:sz="4" w:space="0" w:color="000000"/>
              <w:right w:val="nil" w:sz="6" w:space="0" w:color="auto"/>
            </w:tcBorders>
          </w:tcPr>
          <w:p>
            <w:pPr>
              <w:pStyle w:val="TableParagraph"/>
              <w:spacing w:line="240" w:lineRule="auto" w:before="3"/>
              <w:ind w:right="0"/>
              <w:jc w:val="left"/>
              <w:rPr>
                <w:rFonts w:ascii="新宋体" w:hAnsi="新宋体" w:cs="新宋体" w:eastAsia="新宋体" w:hint="default"/>
                <w:sz w:val="19"/>
                <w:szCs w:val="19"/>
              </w:rPr>
            </w:pPr>
          </w:p>
        </w:tc>
      </w:tr>
    </w:tbl>
    <w:p>
      <w:pPr>
        <w:tabs>
          <w:tab w:pos="4067" w:val="left" w:leader="none"/>
          <w:tab w:pos="5623" w:val="left" w:leader="none"/>
          <w:tab w:pos="7181" w:val="left" w:leader="none"/>
          <w:tab w:pos="12128" w:val="left" w:leader="none"/>
          <w:tab w:pos="12793" w:val="left" w:leader="none"/>
          <w:tab w:pos="14343" w:val="left" w:leader="none"/>
        </w:tabs>
        <w:spacing w:line="20" w:lineRule="exact"/>
        <w:ind w:left="3402" w:right="0" w:firstLine="0"/>
        <w:rPr>
          <w:rFonts w:ascii="新宋体" w:hAnsi="新宋体" w:cs="新宋体" w:eastAsia="新宋体" w:hint="default"/>
          <w:sz w:val="2"/>
          <w:szCs w:val="2"/>
        </w:rPr>
      </w:pPr>
      <w:r>
        <w:rPr>
          <w:rFonts w:ascii="新宋体"/>
          <w:sz w:val="2"/>
        </w:rPr>
        <w:drawing>
          <wp:inline distT="0" distB="0" distL="0" distR="0">
            <wp:extent cx="6096" cy="4571"/>
            <wp:effectExtent l="0" t="0" r="0" b="0"/>
            <wp:docPr id="33" name="image25.png" descr=""/>
            <wp:cNvGraphicFramePr>
              <a:graphicFrameLocks noChangeAspect="1"/>
            </wp:cNvGraphicFramePr>
            <a:graphic>
              <a:graphicData uri="http://schemas.openxmlformats.org/drawingml/2006/picture">
                <pic:pic>
                  <pic:nvPicPr>
                    <pic:cNvPr id="34" name="image25.png"/>
                    <pic:cNvPicPr/>
                  </pic:nvPicPr>
                  <pic:blipFill>
                    <a:blip r:embed="rId54" cstate="print"/>
                    <a:stretch>
                      <a:fillRect/>
                    </a:stretch>
                  </pic:blipFill>
                  <pic:spPr>
                    <a:xfrm>
                      <a:off x="0" y="0"/>
                      <a:ext cx="6096" cy="4571"/>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4571"/>
            <wp:effectExtent l="0" t="0" r="0" b="0"/>
            <wp:docPr id="35" name="image25.png" descr=""/>
            <wp:cNvGraphicFramePr>
              <a:graphicFrameLocks noChangeAspect="1"/>
            </wp:cNvGraphicFramePr>
            <a:graphic>
              <a:graphicData uri="http://schemas.openxmlformats.org/drawingml/2006/picture">
                <pic:pic>
                  <pic:nvPicPr>
                    <pic:cNvPr id="36" name="image25.png"/>
                    <pic:cNvPicPr/>
                  </pic:nvPicPr>
                  <pic:blipFill>
                    <a:blip r:embed="rId54" cstate="print"/>
                    <a:stretch>
                      <a:fillRect/>
                    </a:stretch>
                  </pic:blipFill>
                  <pic:spPr>
                    <a:xfrm>
                      <a:off x="0" y="0"/>
                      <a:ext cx="6096" cy="4571"/>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4571"/>
            <wp:effectExtent l="0" t="0" r="0" b="0"/>
            <wp:docPr id="37" name="image25.png" descr=""/>
            <wp:cNvGraphicFramePr>
              <a:graphicFrameLocks noChangeAspect="1"/>
            </wp:cNvGraphicFramePr>
            <a:graphic>
              <a:graphicData uri="http://schemas.openxmlformats.org/drawingml/2006/picture">
                <pic:pic>
                  <pic:nvPicPr>
                    <pic:cNvPr id="38" name="image25.png"/>
                    <pic:cNvPicPr/>
                  </pic:nvPicPr>
                  <pic:blipFill>
                    <a:blip r:embed="rId54" cstate="print"/>
                    <a:stretch>
                      <a:fillRect/>
                    </a:stretch>
                  </pic:blipFill>
                  <pic:spPr>
                    <a:xfrm>
                      <a:off x="0" y="0"/>
                      <a:ext cx="6096" cy="4571"/>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4571"/>
            <wp:effectExtent l="0" t="0" r="0" b="0"/>
            <wp:docPr id="39" name="image25.png" descr=""/>
            <wp:cNvGraphicFramePr>
              <a:graphicFrameLocks noChangeAspect="1"/>
            </wp:cNvGraphicFramePr>
            <a:graphic>
              <a:graphicData uri="http://schemas.openxmlformats.org/drawingml/2006/picture">
                <pic:pic>
                  <pic:nvPicPr>
                    <pic:cNvPr id="40" name="image25.png"/>
                    <pic:cNvPicPr/>
                  </pic:nvPicPr>
                  <pic:blipFill>
                    <a:blip r:embed="rId54" cstate="print"/>
                    <a:stretch>
                      <a:fillRect/>
                    </a:stretch>
                  </pic:blipFill>
                  <pic:spPr>
                    <a:xfrm>
                      <a:off x="0" y="0"/>
                      <a:ext cx="6096" cy="4571"/>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5" cy="4571"/>
            <wp:effectExtent l="0" t="0" r="0" b="0"/>
            <wp:docPr id="41" name="image25.png" descr=""/>
            <wp:cNvGraphicFramePr>
              <a:graphicFrameLocks noChangeAspect="1"/>
            </wp:cNvGraphicFramePr>
            <a:graphic>
              <a:graphicData uri="http://schemas.openxmlformats.org/drawingml/2006/picture">
                <pic:pic>
                  <pic:nvPicPr>
                    <pic:cNvPr id="42" name="image25.png"/>
                    <pic:cNvPicPr/>
                  </pic:nvPicPr>
                  <pic:blipFill>
                    <a:blip r:embed="rId54" cstate="print"/>
                    <a:stretch>
                      <a:fillRect/>
                    </a:stretch>
                  </pic:blipFill>
                  <pic:spPr>
                    <a:xfrm>
                      <a:off x="0" y="0"/>
                      <a:ext cx="6095" cy="4571"/>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5" cy="4571"/>
            <wp:effectExtent l="0" t="0" r="0" b="0"/>
            <wp:docPr id="43" name="image25.png" descr=""/>
            <wp:cNvGraphicFramePr>
              <a:graphicFrameLocks noChangeAspect="1"/>
            </wp:cNvGraphicFramePr>
            <a:graphic>
              <a:graphicData uri="http://schemas.openxmlformats.org/drawingml/2006/picture">
                <pic:pic>
                  <pic:nvPicPr>
                    <pic:cNvPr id="44" name="image25.png"/>
                    <pic:cNvPicPr/>
                  </pic:nvPicPr>
                  <pic:blipFill>
                    <a:blip r:embed="rId54" cstate="print"/>
                    <a:stretch>
                      <a:fillRect/>
                    </a:stretch>
                  </pic:blipFill>
                  <pic:spPr>
                    <a:xfrm>
                      <a:off x="0" y="0"/>
                      <a:ext cx="6095" cy="4571"/>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5" cy="4571"/>
            <wp:effectExtent l="0" t="0" r="0" b="0"/>
            <wp:docPr id="45" name="image25.png" descr=""/>
            <wp:cNvGraphicFramePr>
              <a:graphicFrameLocks noChangeAspect="1"/>
            </wp:cNvGraphicFramePr>
            <a:graphic>
              <a:graphicData uri="http://schemas.openxmlformats.org/drawingml/2006/picture">
                <pic:pic>
                  <pic:nvPicPr>
                    <pic:cNvPr id="46" name="image25.png"/>
                    <pic:cNvPicPr/>
                  </pic:nvPicPr>
                  <pic:blipFill>
                    <a:blip r:embed="rId54" cstate="print"/>
                    <a:stretch>
                      <a:fillRect/>
                    </a:stretch>
                  </pic:blipFill>
                  <pic:spPr>
                    <a:xfrm>
                      <a:off x="0" y="0"/>
                      <a:ext cx="6095" cy="4571"/>
                    </a:xfrm>
                    <a:prstGeom prst="rect">
                      <a:avLst/>
                    </a:prstGeom>
                  </pic:spPr>
                </pic:pic>
              </a:graphicData>
            </a:graphic>
          </wp:inline>
        </w:drawing>
      </w:r>
      <w:r>
        <w:rPr>
          <w:rFonts w:ascii="新宋体"/>
          <w:sz w:val="2"/>
        </w:rPr>
      </w:r>
    </w:p>
    <w:p>
      <w:pPr>
        <w:tabs>
          <w:tab w:pos="6720" w:val="left" w:leader="none"/>
          <w:tab w:pos="13112" w:val="left" w:leader="none"/>
        </w:tabs>
        <w:spacing w:before="5"/>
        <w:ind w:left="1045" w:right="0" w:firstLine="0"/>
        <w:jc w:val="left"/>
        <w:rPr>
          <w:rFonts w:ascii="新宋体" w:hAnsi="新宋体" w:cs="新宋体" w:eastAsia="新宋体" w:hint="default"/>
          <w:sz w:val="18"/>
          <w:szCs w:val="18"/>
        </w:rPr>
      </w:pPr>
      <w:r>
        <w:rPr/>
        <w:pict>
          <v:group style="position:absolute;margin-left:28.68pt;margin-top:-100.144257pt;width:784.6pt;height:.5pt;mso-position-horizontal-relative:page;mso-position-vertical-relative:paragraph;z-index:-1286824" coordorigin="574,-2003" coordsize="15692,10">
            <v:shape style="position:absolute;left:574;top:-2003;width:3934;height:10" type="#_x0000_t75" stroked="false">
              <v:imagedata r:id="rId99" o:title=""/>
            </v:shape>
            <v:shape style="position:absolute;left:4503;top:-2003;width:1561;height:10" type="#_x0000_t75" stroked="false">
              <v:imagedata r:id="rId114" o:title=""/>
            </v:shape>
            <v:shape style="position:absolute;left:6059;top:-2003;width:1562;height:10" type="#_x0000_t75" stroked="false">
              <v:imagedata r:id="rId114" o:title=""/>
            </v:shape>
            <v:shape style="position:absolute;left:7616;top:-2003;width:4952;height:10" type="#_x0000_t75" stroked="false">
              <v:imagedata r:id="rId109" o:title=""/>
            </v:shape>
            <v:shape style="position:absolute;left:12564;top:-2003;width:670;height:10" type="#_x0000_t75" stroked="false">
              <v:imagedata r:id="rId110" o:title=""/>
            </v:shape>
            <v:shape style="position:absolute;left:13228;top:-2003;width:1555;height:10" type="#_x0000_t75" stroked="false">
              <v:imagedata r:id="rId111" o:title=""/>
            </v:shape>
            <v:shape style="position:absolute;left:14779;top:-2003;width:1486;height:10" type="#_x0000_t75" stroked="false">
              <v:imagedata r:id="rId112" o:title=""/>
            </v:shape>
            <w10:wrap type="none"/>
          </v:group>
        </w:pict>
      </w:r>
      <w:r>
        <w:rPr/>
        <w:pict>
          <v:group style="position:absolute;margin-left:28.68pt;margin-top:-91.024269pt;width:784.6pt;height:5.55pt;mso-position-horizontal-relative:page;mso-position-vertical-relative:paragraph;z-index:-1286800" coordorigin="574,-1820" coordsize="15692,111">
            <v:shape style="position:absolute;left:574;top:-1820;width:3288;height:110" type="#_x0000_t75" stroked="false">
              <v:imagedata r:id="rId113" o:title=""/>
            </v:shape>
            <v:shape style="position:absolute;left:3838;top:-1724;width:679;height:14" type="#_x0000_t75" stroked="false">
              <v:imagedata r:id="rId106" o:title=""/>
            </v:shape>
            <v:shape style="position:absolute;left:4503;top:-1724;width:1570;height:14" type="#_x0000_t75" stroked="false">
              <v:imagedata r:id="rId107" o:title=""/>
            </v:shape>
            <v:shape style="position:absolute;left:6059;top:-1724;width:1572;height:14" type="#_x0000_t75" stroked="false">
              <v:imagedata r:id="rId108" o:title=""/>
            </v:shape>
            <v:shape style="position:absolute;left:7616;top:-1720;width:4952;height:10" type="#_x0000_t75" stroked="false">
              <v:imagedata r:id="rId109" o:title=""/>
            </v:shape>
            <v:shape style="position:absolute;left:12564;top:-1720;width:670;height:10" type="#_x0000_t75" stroked="false">
              <v:imagedata r:id="rId110" o:title=""/>
            </v:shape>
            <v:shape style="position:absolute;left:13228;top:-1720;width:1555;height:10" type="#_x0000_t75" stroked="false">
              <v:imagedata r:id="rId111" o:title=""/>
            </v:shape>
            <v:shape style="position:absolute;left:14779;top:-1720;width:1486;height:10" type="#_x0000_t75" stroked="false">
              <v:imagedata r:id="rId112" o:title=""/>
            </v:shape>
            <w10:wrap type="none"/>
          </v:group>
        </w:pict>
      </w:r>
      <w:r>
        <w:rPr/>
        <w:pict>
          <v:group style="position:absolute;margin-left:28.68pt;margin-top:-71.674294pt;width:784.6pt;height:.5pt;mso-position-horizontal-relative:page;mso-position-vertical-relative:paragraph;z-index:-1286776" coordorigin="574,-1433" coordsize="15692,10">
            <v:shape style="position:absolute;left:574;top:-1433;width:3934;height:10" type="#_x0000_t75" stroked="false">
              <v:imagedata r:id="rId99" o:title=""/>
            </v:shape>
            <v:shape style="position:absolute;left:4503;top:-1433;width:1561;height:10" type="#_x0000_t75" stroked="false">
              <v:imagedata r:id="rId114" o:title=""/>
            </v:shape>
            <v:shape style="position:absolute;left:6059;top:-1433;width:1562;height:10" type="#_x0000_t75" stroked="false">
              <v:imagedata r:id="rId114" o:title=""/>
            </v:shape>
            <v:shape style="position:absolute;left:7616;top:-1433;width:4952;height:10" type="#_x0000_t75" stroked="false">
              <v:imagedata r:id="rId109" o:title=""/>
            </v:shape>
            <v:shape style="position:absolute;left:12564;top:-1433;width:670;height:10" type="#_x0000_t75" stroked="false">
              <v:imagedata r:id="rId110" o:title=""/>
            </v:shape>
            <v:shape style="position:absolute;left:13228;top:-1433;width:1555;height:10" type="#_x0000_t75" stroked="false">
              <v:imagedata r:id="rId111" o:title=""/>
            </v:shape>
            <v:shape style="position:absolute;left:14779;top:-1433;width:1486;height:10" type="#_x0000_t75" stroked="false">
              <v:imagedata r:id="rId112" o:title=""/>
            </v:shape>
            <w10:wrap type="none"/>
          </v:group>
        </w:pict>
      </w:r>
      <w:r>
        <w:rPr/>
        <w:pict>
          <v:group style="position:absolute;margin-left:28.68pt;margin-top:-57.514259pt;width:784.6pt;height:.5pt;mso-position-horizontal-relative:page;mso-position-vertical-relative:paragraph;z-index:-1286752" coordorigin="574,-1150" coordsize="15692,10">
            <v:shape style="position:absolute;left:574;top:-1150;width:3934;height:10" type="#_x0000_t75" stroked="false">
              <v:imagedata r:id="rId99" o:title=""/>
            </v:shape>
            <v:shape style="position:absolute;left:4503;top:-1150;width:1561;height:10" type="#_x0000_t75" stroked="false">
              <v:imagedata r:id="rId114" o:title=""/>
            </v:shape>
            <v:shape style="position:absolute;left:6059;top:-1150;width:1562;height:10" type="#_x0000_t75" stroked="false">
              <v:imagedata r:id="rId114" o:title=""/>
            </v:shape>
            <v:shape style="position:absolute;left:7616;top:-1150;width:4952;height:10" type="#_x0000_t75" stroked="false">
              <v:imagedata r:id="rId109" o:title=""/>
            </v:shape>
            <v:shape style="position:absolute;left:12564;top:-1150;width:670;height:10" type="#_x0000_t75" stroked="false">
              <v:imagedata r:id="rId110" o:title=""/>
            </v:shape>
            <v:shape style="position:absolute;left:13228;top:-1150;width:1555;height:10" type="#_x0000_t75" stroked="false">
              <v:imagedata r:id="rId111" o:title=""/>
            </v:shape>
            <v:shape style="position:absolute;left:14779;top:-1150;width:1486;height:10" type="#_x0000_t75" stroked="false">
              <v:imagedata r:id="rId112" o:title=""/>
            </v:shape>
            <w10:wrap type="none"/>
          </v:group>
        </w:pict>
      </w:r>
      <w:r>
        <w:rPr/>
        <w:pict>
          <v:group style="position:absolute;margin-left:28.68pt;margin-top:-43.354259pt;width:784.6pt;height:.5pt;mso-position-horizontal-relative:page;mso-position-vertical-relative:paragraph;z-index:-1286728" coordorigin="574,-867" coordsize="15692,10">
            <v:shape style="position:absolute;left:574;top:-867;width:3934;height:10" type="#_x0000_t75" stroked="false">
              <v:imagedata r:id="rId99" o:title=""/>
            </v:shape>
            <v:shape style="position:absolute;left:4503;top:-867;width:1561;height:10" type="#_x0000_t75" stroked="false">
              <v:imagedata r:id="rId114" o:title=""/>
            </v:shape>
            <v:shape style="position:absolute;left:6059;top:-867;width:1562;height:10" type="#_x0000_t75" stroked="false">
              <v:imagedata r:id="rId114" o:title=""/>
            </v:shape>
            <v:shape style="position:absolute;left:7616;top:-867;width:4952;height:10" type="#_x0000_t75" stroked="false">
              <v:imagedata r:id="rId109" o:title=""/>
            </v:shape>
            <v:shape style="position:absolute;left:12564;top:-867;width:670;height:10" type="#_x0000_t75" stroked="false">
              <v:imagedata r:id="rId110" o:title=""/>
            </v:shape>
            <v:shape style="position:absolute;left:13228;top:-867;width:1555;height:10" type="#_x0000_t75" stroked="false">
              <v:imagedata r:id="rId111" o:title=""/>
            </v:shape>
            <v:shape style="position:absolute;left:14779;top:-867;width:1486;height:10" type="#_x0000_t75" stroked="false">
              <v:imagedata r:id="rId112" o:title=""/>
            </v:shape>
            <w10:wrap type="none"/>
          </v:group>
        </w:pict>
      </w:r>
      <w:r>
        <w:rPr/>
        <w:pict>
          <v:group style="position:absolute;margin-left:28.68pt;margin-top:-29.074261pt;width:784.6pt;height:.5pt;mso-position-horizontal-relative:page;mso-position-vertical-relative:paragraph;z-index:-1286704" coordorigin="574,-581" coordsize="15692,10">
            <v:shape style="position:absolute;left:574;top:-581;width:3934;height:10" type="#_x0000_t75" stroked="false">
              <v:imagedata r:id="rId99" o:title=""/>
            </v:shape>
            <v:shape style="position:absolute;left:4503;top:-581;width:1561;height:10" type="#_x0000_t75" stroked="false">
              <v:imagedata r:id="rId114" o:title=""/>
            </v:shape>
            <v:shape style="position:absolute;left:6059;top:-581;width:1562;height:10" type="#_x0000_t75" stroked="false">
              <v:imagedata r:id="rId114" o:title=""/>
            </v:shape>
            <v:shape style="position:absolute;left:7616;top:-581;width:4952;height:10" type="#_x0000_t75" stroked="false">
              <v:imagedata r:id="rId109" o:title=""/>
            </v:shape>
            <v:shape style="position:absolute;left:12564;top:-581;width:670;height:10" type="#_x0000_t75" stroked="false">
              <v:imagedata r:id="rId110" o:title=""/>
            </v:shape>
            <v:shape style="position:absolute;left:13228;top:-581;width:1555;height:10" type="#_x0000_t75" stroked="false">
              <v:imagedata r:id="rId111" o:title=""/>
            </v:shape>
            <v:shape style="position:absolute;left:14779;top:-581;width:1486;height:10" type="#_x0000_t75" stroked="false">
              <v:imagedata r:id="rId112" o:title=""/>
            </v:shape>
            <w10:wrap type="none"/>
          </v:group>
        </w:pict>
      </w:r>
      <w:r>
        <w:rPr/>
        <w:pict>
          <v:group style="position:absolute;margin-left:28.68pt;margin-top:-14.91826pt;width:784.6pt;height:.5pt;mso-position-horizontal-relative:page;mso-position-vertical-relative:paragraph;z-index:-1286680" coordorigin="574,-298" coordsize="15692,10">
            <v:shape style="position:absolute;left:574;top:-298;width:3934;height:10" type="#_x0000_t75" stroked="false">
              <v:imagedata r:id="rId99" o:title=""/>
            </v:shape>
            <v:shape style="position:absolute;left:4503;top:-298;width:1561;height:10" type="#_x0000_t75" stroked="false">
              <v:imagedata r:id="rId100" o:title=""/>
            </v:shape>
            <v:shape style="position:absolute;left:6059;top:-298;width:1562;height:10" type="#_x0000_t75" stroked="false">
              <v:imagedata r:id="rId100" o:title=""/>
            </v:shape>
            <v:shape style="position:absolute;left:7616;top:-298;width:4952;height:10" type="#_x0000_t75" stroked="false">
              <v:imagedata r:id="rId101" o:title=""/>
            </v:shape>
            <v:shape style="position:absolute;left:12564;top:-298;width:670;height:10" type="#_x0000_t75" stroked="false">
              <v:imagedata r:id="rId102" o:title=""/>
            </v:shape>
            <v:shape style="position:absolute;left:13228;top:-298;width:1555;height:10" type="#_x0000_t75" stroked="false">
              <v:imagedata r:id="rId103" o:title=""/>
            </v:shape>
            <v:shape style="position:absolute;left:14779;top:-298;width:1486;height:10" type="#_x0000_t75" stroked="false">
              <v:imagedata r:id="rId104" o:title=""/>
            </v:shape>
            <w10:wrap type="none"/>
          </v:group>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headerReference w:type="default" r:id="rId97"/>
          <w:footerReference w:type="default" r:id="rId98"/>
          <w:pgSz w:w="16840" w:h="11910" w:orient="landscape"/>
          <w:pgMar w:header="544" w:footer="773" w:top="1080" w:bottom="960" w:left="440" w:right="0"/>
          <w:pgNumType w:start="89"/>
        </w:sectPr>
      </w:pPr>
    </w:p>
    <w:p>
      <w:pPr>
        <w:spacing w:line="240" w:lineRule="auto" w:before="7"/>
        <w:rPr>
          <w:rFonts w:ascii="新宋体" w:hAnsi="新宋体" w:cs="新宋体" w:eastAsia="新宋体" w:hint="default"/>
          <w:sz w:val="3"/>
          <w:szCs w:val="3"/>
        </w:rPr>
      </w:pPr>
      <w:r>
        <w:rPr/>
        <w:pict>
          <v:group style="position:absolute;margin-left:11.76pt;margin-top:207.410034pt;width:818.4pt;height:.5pt;mso-position-horizontal-relative:page;mso-position-vertical-relative:page;z-index:-1286488" coordorigin="235,4148" coordsize="16368,10">
            <v:shape style="position:absolute;left:235;top:4148;width:3992;height:10" type="#_x0000_t75" stroked="false">
              <v:imagedata r:id="rId115" o:title=""/>
            </v:shape>
            <v:shape style="position:absolute;left:4222;top:4148;width:3737;height:10" type="#_x0000_t75" stroked="false">
              <v:imagedata r:id="rId116" o:title=""/>
            </v:shape>
            <v:shape style="position:absolute;left:7955;top:4148;width:1983;height:10" type="#_x0000_t75" stroked="false">
              <v:imagedata r:id="rId117" o:title=""/>
            </v:shape>
            <v:shape style="position:absolute;left:9933;top:4148;width:6671;height:10" type="#_x0000_t75" stroked="false">
              <v:imagedata r:id="rId118" o:title=""/>
            </v:shape>
            <w10:wrap type="none"/>
          </v:group>
        </w:pict>
      </w:r>
      <w:r>
        <w:rPr/>
        <w:pict>
          <v:group style="position:absolute;margin-left:11.76pt;margin-top:220.970032pt;width:818.4pt;height:.5pt;mso-position-horizontal-relative:page;mso-position-vertical-relative:page;z-index:-1286464" coordorigin="235,4419" coordsize="16368,10">
            <v:shape style="position:absolute;left:235;top:4419;width:3992;height:10" type="#_x0000_t75" stroked="false">
              <v:imagedata r:id="rId115" o:title=""/>
            </v:shape>
            <v:shape style="position:absolute;left:4222;top:4419;width:3737;height:10" type="#_x0000_t75" stroked="false">
              <v:imagedata r:id="rId116" o:title=""/>
            </v:shape>
            <v:shape style="position:absolute;left:7955;top:4419;width:1983;height:10" type="#_x0000_t75" stroked="false">
              <v:imagedata r:id="rId117" o:title=""/>
            </v:shape>
            <v:shape style="position:absolute;left:9933;top:4419;width:6671;height:10" type="#_x0000_t75" stroked="false">
              <v:imagedata r:id="rId118" o:title=""/>
            </v:shape>
            <w10:wrap type="none"/>
          </v:group>
        </w:pict>
      </w:r>
      <w:r>
        <w:rPr/>
        <w:pict>
          <v:group style="position:absolute;margin-left:11.76pt;margin-top:230.090012pt;width:818.4pt;height:5.05pt;mso-position-horizontal-relative:page;mso-position-vertical-relative:page;z-index:-1286440" coordorigin="235,4602" coordsize="16368,101">
            <v:shape style="position:absolute;left:235;top:4602;width:4011;height:101" type="#_x0000_t75" stroked="false">
              <v:imagedata r:id="rId119" o:title=""/>
            </v:shape>
            <v:shape style="position:absolute;left:4222;top:4693;width:3737;height:10" type="#_x0000_t75" stroked="false">
              <v:imagedata r:id="rId116" o:title=""/>
            </v:shape>
            <v:shape style="position:absolute;left:7955;top:4693;width:1983;height:10" type="#_x0000_t75" stroked="false">
              <v:imagedata r:id="rId117" o:title=""/>
            </v:shape>
            <v:shape style="position:absolute;left:9933;top:4693;width:6671;height:10" type="#_x0000_t75" stroked="false">
              <v:imagedata r:id="rId118" o:title=""/>
            </v:shape>
            <w10:wrap type="none"/>
          </v:group>
        </w:pict>
      </w:r>
      <w:r>
        <w:rPr/>
        <w:pict>
          <v:group style="position:absolute;margin-left:11.76pt;margin-top:248.210022pt;width:818.4pt;height:.5pt;mso-position-horizontal-relative:page;mso-position-vertical-relative:page;z-index:-1286416" coordorigin="235,4964" coordsize="16368,10">
            <v:shape style="position:absolute;left:235;top:4964;width:3992;height:10" type="#_x0000_t75" stroked="false">
              <v:imagedata r:id="rId115" o:title=""/>
            </v:shape>
            <v:shape style="position:absolute;left:4222;top:4964;width:3737;height:10" type="#_x0000_t75" stroked="false">
              <v:imagedata r:id="rId120" o:title=""/>
            </v:shape>
            <v:shape style="position:absolute;left:7955;top:4964;width:1983;height:10" type="#_x0000_t75" stroked="false">
              <v:imagedata r:id="rId121" o:title=""/>
            </v:shape>
            <v:shape style="position:absolute;left:9933;top:4964;width:6671;height:10" type="#_x0000_t75" stroked="false">
              <v:imagedata r:id="rId122" o:title=""/>
            </v:shape>
            <w10:wrap type="none"/>
          </v:group>
        </w:pict>
      </w:r>
      <w:r>
        <w:rPr/>
        <w:pict>
          <v:group style="position:absolute;margin-left:11.76pt;margin-top:261.77002pt;width:818.4pt;height:.5pt;mso-position-horizontal-relative:page;mso-position-vertical-relative:page;z-index:-1286392" coordorigin="235,5235" coordsize="16368,10">
            <v:shape style="position:absolute;left:235;top:5235;width:3992;height:10" type="#_x0000_t75" stroked="false">
              <v:imagedata r:id="rId115" o:title=""/>
            </v:shape>
            <v:shape style="position:absolute;left:4222;top:5235;width:3737;height:10" type="#_x0000_t75" stroked="false">
              <v:imagedata r:id="rId116" o:title=""/>
            </v:shape>
            <v:shape style="position:absolute;left:7955;top:5235;width:1983;height:10" type="#_x0000_t75" stroked="false">
              <v:imagedata r:id="rId117" o:title=""/>
            </v:shape>
            <v:shape style="position:absolute;left:9933;top:5235;width:6671;height:10" type="#_x0000_t75" stroked="false">
              <v:imagedata r:id="rId118" o:title=""/>
            </v:shape>
            <w10:wrap type="none"/>
          </v:group>
        </w:pict>
      </w:r>
      <w:r>
        <w:rPr/>
        <w:pict>
          <v:group style="position:absolute;margin-left:11.76pt;margin-top:270.890015pt;width:818.4pt;height:5.05pt;mso-position-horizontal-relative:page;mso-position-vertical-relative:page;z-index:-1286368" coordorigin="235,5418" coordsize="16368,101">
            <v:shape style="position:absolute;left:235;top:5418;width:4011;height:101" type="#_x0000_t75" stroked="false">
              <v:imagedata r:id="rId123" o:title=""/>
            </v:shape>
            <v:shape style="position:absolute;left:4222;top:5509;width:3737;height:10" type="#_x0000_t75" stroked="false">
              <v:imagedata r:id="rId116" o:title=""/>
            </v:shape>
            <v:shape style="position:absolute;left:7955;top:5509;width:1983;height:10" type="#_x0000_t75" stroked="false">
              <v:imagedata r:id="rId117" o:title=""/>
            </v:shape>
            <v:shape style="position:absolute;left:9933;top:5509;width:6671;height:10" type="#_x0000_t75" stroked="false">
              <v:imagedata r:id="rId118" o:title=""/>
            </v:shape>
            <w10:wrap type="none"/>
          </v:group>
        </w:pict>
      </w:r>
      <w:r>
        <w:rPr/>
        <w:pict>
          <v:group style="position:absolute;margin-left:11.76pt;margin-top:289.010010pt;width:818.4pt;height:.5pt;mso-position-horizontal-relative:page;mso-position-vertical-relative:page;z-index:-1286344" coordorigin="235,5780" coordsize="16368,10">
            <v:shape style="position:absolute;left:235;top:5780;width:3992;height:10" type="#_x0000_t75" stroked="false">
              <v:imagedata r:id="rId115" o:title=""/>
            </v:shape>
            <v:shape style="position:absolute;left:4222;top:5780;width:3737;height:10" type="#_x0000_t75" stroked="false">
              <v:imagedata r:id="rId116" o:title=""/>
            </v:shape>
            <v:shape style="position:absolute;left:7955;top:5780;width:1983;height:10" type="#_x0000_t75" stroked="false">
              <v:imagedata r:id="rId117" o:title=""/>
            </v:shape>
            <v:shape style="position:absolute;left:9933;top:5780;width:6671;height:10" type="#_x0000_t75" stroked="false">
              <v:imagedata r:id="rId118" o:title=""/>
            </v:shape>
            <w10:wrap type="none"/>
          </v:group>
        </w:pict>
      </w:r>
      <w:r>
        <w:rPr/>
        <w:pict>
          <v:group style="position:absolute;margin-left:11.76pt;margin-top:302.570007pt;width:818.4pt;height:.5pt;mso-position-horizontal-relative:page;mso-position-vertical-relative:page;z-index:-1286320" coordorigin="235,6051" coordsize="16368,10">
            <v:shape style="position:absolute;left:235;top:6051;width:3992;height:10" type="#_x0000_t75" stroked="false">
              <v:imagedata r:id="rId115" o:title=""/>
            </v:shape>
            <v:shape style="position:absolute;left:4222;top:6051;width:3737;height:10" type="#_x0000_t75" stroked="false">
              <v:imagedata r:id="rId120" o:title=""/>
            </v:shape>
            <v:shape style="position:absolute;left:7955;top:6051;width:1983;height:10" type="#_x0000_t75" stroked="false">
              <v:imagedata r:id="rId121" o:title=""/>
            </v:shape>
            <v:shape style="position:absolute;left:9933;top:6051;width:6671;height:10" type="#_x0000_t75" stroked="false">
              <v:imagedata r:id="rId122" o:title=""/>
            </v:shape>
            <w10:wrap type="none"/>
          </v:group>
        </w:pict>
      </w:r>
      <w:r>
        <w:rPr/>
        <w:pict>
          <v:group style="position:absolute;margin-left:11.76pt;margin-top:311.690002pt;width:818.4pt;height:5.1pt;mso-position-horizontal-relative:page;mso-position-vertical-relative:page;z-index:-1286296" coordorigin="235,6234" coordsize="16368,102">
            <v:shape style="position:absolute;left:235;top:6234;width:4011;height:101" type="#_x0000_t75" stroked="false">
              <v:imagedata r:id="rId124" o:title=""/>
            </v:shape>
            <v:shape style="position:absolute;left:4222;top:6325;width:3737;height:10" type="#_x0000_t75" stroked="false">
              <v:imagedata r:id="rId116" o:title=""/>
            </v:shape>
            <v:shape style="position:absolute;left:7955;top:6325;width:1983;height:10" type="#_x0000_t75" stroked="false">
              <v:imagedata r:id="rId117" o:title=""/>
            </v:shape>
            <v:shape style="position:absolute;left:9933;top:6325;width:6671;height:10" type="#_x0000_t75" stroked="false">
              <v:imagedata r:id="rId118" o:title=""/>
            </v:shape>
            <w10:wrap type="none"/>
          </v:group>
        </w:pict>
      </w:r>
      <w:r>
        <w:rPr/>
        <w:pict>
          <v:group style="position:absolute;margin-left:11.76pt;margin-top:329.829987pt;width:818.4pt;height:.5pt;mso-position-horizontal-relative:page;mso-position-vertical-relative:page;z-index:-1286272" coordorigin="235,6597" coordsize="16368,10">
            <v:shape style="position:absolute;left:235;top:6597;width:3992;height:10" type="#_x0000_t75" stroked="false">
              <v:imagedata r:id="rId115" o:title=""/>
            </v:shape>
            <v:shape style="position:absolute;left:4222;top:6597;width:3737;height:10" type="#_x0000_t75" stroked="false">
              <v:imagedata r:id="rId116" o:title=""/>
            </v:shape>
            <v:shape style="position:absolute;left:7955;top:6597;width:1983;height:10" type="#_x0000_t75" stroked="false">
              <v:imagedata r:id="rId117" o:title=""/>
            </v:shape>
            <v:shape style="position:absolute;left:9933;top:6597;width:6671;height:10" type="#_x0000_t75" stroked="false">
              <v:imagedata r:id="rId118" o:title=""/>
            </v:shape>
            <w10:wrap type="none"/>
          </v:group>
        </w:pict>
      </w:r>
      <w:r>
        <w:rPr/>
        <w:pict>
          <v:group style="position:absolute;margin-left:11.76pt;margin-top:343.389984pt;width:818.4pt;height:.5pt;mso-position-horizontal-relative:page;mso-position-vertical-relative:page;z-index:-1286248" coordorigin="235,6868" coordsize="16368,10">
            <v:shape style="position:absolute;left:235;top:6868;width:3992;height:10" type="#_x0000_t75" stroked="false">
              <v:imagedata r:id="rId115" o:title=""/>
            </v:shape>
            <v:shape style="position:absolute;left:4222;top:6868;width:3737;height:10" type="#_x0000_t75" stroked="false">
              <v:imagedata r:id="rId116" o:title=""/>
            </v:shape>
            <v:shape style="position:absolute;left:7955;top:6868;width:1983;height:10" type="#_x0000_t75" stroked="false">
              <v:imagedata r:id="rId117" o:title=""/>
            </v:shape>
            <v:shape style="position:absolute;left:9933;top:6868;width:6671;height:10" type="#_x0000_t75" stroked="false">
              <v:imagedata r:id="rId118" o:title=""/>
            </v:shape>
            <w10:wrap type="none"/>
          </v:group>
        </w:pict>
      </w:r>
      <w:r>
        <w:rPr/>
        <w:pict>
          <v:group style="position:absolute;margin-left:11.76pt;margin-top:352.51001pt;width:818.4pt;height:5.05pt;mso-position-horizontal-relative:page;mso-position-vertical-relative:page;z-index:-1286224" coordorigin="235,7050" coordsize="16368,101">
            <v:shape style="position:absolute;left:235;top:7050;width:4011;height:101" type="#_x0000_t75" stroked="false">
              <v:imagedata r:id="rId125" o:title=""/>
            </v:shape>
            <v:shape style="position:absolute;left:4222;top:7141;width:3737;height:10" type="#_x0000_t75" stroked="false">
              <v:imagedata r:id="rId116" o:title=""/>
            </v:shape>
            <v:shape style="position:absolute;left:7955;top:7141;width:1983;height:10" type="#_x0000_t75" stroked="false">
              <v:imagedata r:id="rId117" o:title=""/>
            </v:shape>
            <v:shape style="position:absolute;left:9933;top:7141;width:6671;height:10" type="#_x0000_t75" stroked="false">
              <v:imagedata r:id="rId118" o:title=""/>
            </v:shape>
            <w10:wrap type="none"/>
          </v:group>
        </w:pict>
      </w:r>
      <w:r>
        <w:rPr/>
        <w:pict>
          <v:group style="position:absolute;margin-left:11.76pt;margin-top:370.630005pt;width:818.4pt;height:.5pt;mso-position-horizontal-relative:page;mso-position-vertical-relative:page;z-index:-1286200" coordorigin="235,7413" coordsize="16368,10">
            <v:shape style="position:absolute;left:235;top:7413;width:3992;height:10" type="#_x0000_t75" stroked="false">
              <v:imagedata r:id="rId115" o:title=""/>
            </v:shape>
            <v:shape style="position:absolute;left:4222;top:7413;width:3737;height:10" type="#_x0000_t75" stroked="false">
              <v:imagedata r:id="rId116" o:title=""/>
            </v:shape>
            <v:shape style="position:absolute;left:7955;top:7413;width:1983;height:10" type="#_x0000_t75" stroked="false">
              <v:imagedata r:id="rId117" o:title=""/>
            </v:shape>
            <v:shape style="position:absolute;left:9933;top:7413;width:6671;height:10" type="#_x0000_t75" stroked="false">
              <v:imagedata r:id="rId118" o:title=""/>
            </v:shape>
            <w10:wrap type="none"/>
          </v:group>
        </w:pict>
      </w:r>
      <w:r>
        <w:rPr/>
        <w:pict>
          <v:group style="position:absolute;margin-left:11.76pt;margin-top:384.190002pt;width:818.4pt;height:.5pt;mso-position-horizontal-relative:page;mso-position-vertical-relative:page;z-index:-1286176" coordorigin="235,7684" coordsize="16368,10">
            <v:shape style="position:absolute;left:235;top:7684;width:3992;height:10" type="#_x0000_t75" stroked="false">
              <v:imagedata r:id="rId115" o:title=""/>
            </v:shape>
            <v:shape style="position:absolute;left:4222;top:7684;width:3737;height:10" type="#_x0000_t75" stroked="false">
              <v:imagedata r:id="rId116" o:title=""/>
            </v:shape>
            <v:shape style="position:absolute;left:7955;top:7684;width:1983;height:10" type="#_x0000_t75" stroked="false">
              <v:imagedata r:id="rId117" o:title=""/>
            </v:shape>
            <v:shape style="position:absolute;left:9933;top:7684;width:6671;height:10" type="#_x0000_t75" stroked="false">
              <v:imagedata r:id="rId118" o:title=""/>
            </v:shape>
            <w10:wrap type="none"/>
          </v:group>
        </w:pict>
      </w:r>
      <w:r>
        <w:rPr/>
        <w:pict>
          <v:group style="position:absolute;margin-left:11.76pt;margin-top:393.310028pt;width:818.4pt;height:5.05pt;mso-position-horizontal-relative:page;mso-position-vertical-relative:page;z-index:-1286152" coordorigin="235,7866" coordsize="16368,101">
            <v:shape style="position:absolute;left:235;top:7866;width:4011;height:101" type="#_x0000_t75" stroked="false">
              <v:imagedata r:id="rId126" o:title=""/>
            </v:shape>
            <v:shape style="position:absolute;left:4222;top:7957;width:3737;height:10" type="#_x0000_t75" stroked="false">
              <v:imagedata r:id="rId120" o:title=""/>
            </v:shape>
            <v:shape style="position:absolute;left:7955;top:7957;width:1983;height:10" type="#_x0000_t75" stroked="false">
              <v:imagedata r:id="rId121" o:title=""/>
            </v:shape>
            <v:shape style="position:absolute;left:9933;top:7957;width:6671;height:10" type="#_x0000_t75" stroked="false">
              <v:imagedata r:id="rId122" o:title=""/>
            </v:shape>
            <w10:wrap type="none"/>
          </v:group>
        </w:pict>
      </w:r>
      <w:r>
        <w:rPr/>
        <w:pict>
          <v:group style="position:absolute;margin-left:11.76pt;margin-top:411.430023pt;width:818.4pt;height:.5pt;mso-position-horizontal-relative:page;mso-position-vertical-relative:page;z-index:-1286128" coordorigin="235,8229" coordsize="16368,10">
            <v:shape style="position:absolute;left:235;top:8229;width:3992;height:10" type="#_x0000_t75" stroked="false">
              <v:imagedata r:id="rId115" o:title=""/>
            </v:shape>
            <v:shape style="position:absolute;left:4222;top:8229;width:3737;height:10" type="#_x0000_t75" stroked="false">
              <v:imagedata r:id="rId116" o:title=""/>
            </v:shape>
            <v:shape style="position:absolute;left:7955;top:8229;width:1983;height:10" type="#_x0000_t75" stroked="false">
              <v:imagedata r:id="rId117" o:title=""/>
            </v:shape>
            <v:shape style="position:absolute;left:9933;top:8229;width:6671;height:10" type="#_x0000_t75" stroked="false">
              <v:imagedata r:id="rId118" o:title=""/>
            </v:shape>
            <w10:wrap type="none"/>
          </v:group>
        </w:pict>
      </w:r>
    </w:p>
    <w:p>
      <w:pPr>
        <w:spacing w:line="20" w:lineRule="exact"/>
        <w:ind w:left="864" w:right="0" w:firstLine="0"/>
        <w:rPr>
          <w:rFonts w:ascii="新宋体" w:hAnsi="新宋体" w:cs="新宋体" w:eastAsia="新宋体" w:hint="default"/>
          <w:sz w:val="2"/>
          <w:szCs w:val="2"/>
        </w:rPr>
      </w:pPr>
      <w:r>
        <w:rPr>
          <w:rFonts w:ascii="新宋体" w:hAnsi="新宋体" w:cs="新宋体" w:eastAsia="新宋体" w:hint="default"/>
          <w:sz w:val="2"/>
          <w:szCs w:val="2"/>
        </w:rPr>
        <w:pict>
          <v:group style="width:743.5pt;height:.75pt;mso-position-horizontal-relative:char;mso-position-vertical-relative:line" coordorigin="0,0" coordsize="14870,15">
            <v:group style="position:absolute;left:7;top:7;width:14856;height:2" coordorigin="7,7" coordsize="14856,2">
              <v:shape style="position:absolute;left:7;top:7;width:14856;height:2" coordorigin="7,7" coordsize="14856,0" path="m7,7l14863,7e" filled="false" stroked="true" strokeweight=".72pt" strokecolor="#000000">
                <v:path arrowok="t"/>
              </v:shape>
            </v:group>
          </v:group>
        </w:pict>
      </w:r>
      <w:r>
        <w:rPr>
          <w:rFonts w:ascii="新宋体" w:hAnsi="新宋体" w:cs="新宋体" w:eastAsia="新宋体" w:hint="default"/>
          <w:sz w:val="2"/>
          <w:szCs w:val="2"/>
        </w:rPr>
      </w:r>
    </w:p>
    <w:p>
      <w:pPr>
        <w:spacing w:before="0"/>
        <w:ind w:left="6671" w:right="6793" w:firstLine="0"/>
        <w:jc w:val="center"/>
        <w:rPr>
          <w:rFonts w:ascii="新宋体" w:hAnsi="新宋体" w:cs="新宋体" w:eastAsia="新宋体" w:hint="default"/>
          <w:sz w:val="32"/>
          <w:szCs w:val="32"/>
        </w:rPr>
      </w:pPr>
      <w:r>
        <w:rPr>
          <w:rFonts w:ascii="新宋体" w:hAnsi="新宋体" w:cs="新宋体" w:eastAsia="新宋体" w:hint="default"/>
          <w:b/>
          <w:bCs/>
          <w:sz w:val="32"/>
          <w:szCs w:val="32"/>
        </w:rPr>
        <w:t>合并所有者权益变动表</w:t>
      </w:r>
      <w:r>
        <w:rPr>
          <w:rFonts w:ascii="新宋体" w:hAnsi="新宋体" w:cs="新宋体" w:eastAsia="新宋体" w:hint="default"/>
          <w:sz w:val="32"/>
          <w:szCs w:val="32"/>
        </w:rPr>
      </w:r>
    </w:p>
    <w:p>
      <w:pPr>
        <w:tabs>
          <w:tab w:pos="7832" w:val="left" w:leader="none"/>
          <w:tab w:pos="13909" w:val="left" w:leader="none"/>
        </w:tabs>
        <w:spacing w:before="56"/>
        <w:ind w:left="897" w:right="0" w:firstLine="0"/>
        <w:jc w:val="left"/>
        <w:rPr>
          <w:rFonts w:ascii="新宋体" w:hAnsi="新宋体" w:cs="新宋体" w:eastAsia="新宋体" w:hint="default"/>
          <w:sz w:val="18"/>
          <w:szCs w:val="18"/>
        </w:rPr>
      </w:pPr>
      <w:r>
        <w:rPr/>
        <w:pict>
          <v:group style="position:absolute;margin-left:210.859985pt;margin-top:19.55172pt;width:619.3pt;height:12.75pt;mso-position-horizontal-relative:page;mso-position-vertical-relative:paragraph;z-index:-1286632" coordorigin="4217,391" coordsize="12386,255">
            <v:group style="position:absolute;left:4227;top:391;width:10;height:20" coordorigin="4227,391" coordsize="10,20">
              <v:shape style="position:absolute;left:4227;top:391;width:10;height:20" coordorigin="4227,391" coordsize="10,20" path="m4227,410l4236,410,4236,391,4227,391,4227,410xe" filled="true" fillcolor="#000000" stroked="false">
                <v:path arrowok="t"/>
                <v:fill type="solid"/>
              </v:shape>
            </v:group>
            <v:group style="position:absolute;left:4227;top:410;width:10;height:20" coordorigin="4227,410" coordsize="10,20">
              <v:shape style="position:absolute;left:4227;top:410;width:10;height:20" coordorigin="4227,410" coordsize="10,20" path="m4227,429l4236,429,4236,410,4227,410,4227,429xe" filled="true" fillcolor="#000000" stroked="false">
                <v:path arrowok="t"/>
                <v:fill type="solid"/>
              </v:shape>
            </v:group>
            <v:group style="position:absolute;left:4227;top:429;width:10;height:20" coordorigin="4227,429" coordsize="10,20">
              <v:shape style="position:absolute;left:4227;top:429;width:10;height:20" coordorigin="4227,429" coordsize="10,20" path="m4227,449l4236,449,4236,429,4227,429,4227,449xe" filled="true" fillcolor="#000000" stroked="false">
                <v:path arrowok="t"/>
                <v:fill type="solid"/>
              </v:shape>
            </v:group>
            <v:group style="position:absolute;left:4227;top:449;width:10;height:20" coordorigin="4227,449" coordsize="10,20">
              <v:shape style="position:absolute;left:4227;top:449;width:10;height:20" coordorigin="4227,449" coordsize="10,20" path="m4227,468l4236,468,4236,449,4227,449,4227,468xe" filled="true" fillcolor="#000000" stroked="false">
                <v:path arrowok="t"/>
                <v:fill type="solid"/>
              </v:shape>
            </v:group>
            <v:group style="position:absolute;left:4227;top:468;width:10;height:20" coordorigin="4227,468" coordsize="10,20">
              <v:shape style="position:absolute;left:4227;top:468;width:10;height:20" coordorigin="4227,468" coordsize="10,20" path="m4227,487l4236,487,4236,468,4227,468,4227,487xe" filled="true" fillcolor="#000000" stroked="false">
                <v:path arrowok="t"/>
                <v:fill type="solid"/>
              </v:shape>
            </v:group>
            <v:group style="position:absolute;left:4227;top:487;width:10;height:20" coordorigin="4227,487" coordsize="10,20">
              <v:shape style="position:absolute;left:4227;top:487;width:10;height:20" coordorigin="4227,487" coordsize="10,20" path="m4227,506l4236,506,4236,487,4227,487,4227,506xe" filled="true" fillcolor="#000000" stroked="false">
                <v:path arrowok="t"/>
                <v:fill type="solid"/>
              </v:shape>
            </v:group>
            <v:group style="position:absolute;left:4227;top:506;width:10;height:20" coordorigin="4227,506" coordsize="10,20">
              <v:shape style="position:absolute;left:4227;top:506;width:10;height:20" coordorigin="4227,506" coordsize="10,20" path="m4227,525l4236,525,4236,506,4227,506,4227,525xe" filled="true" fillcolor="#000000" stroked="false">
                <v:path arrowok="t"/>
                <v:fill type="solid"/>
              </v:shape>
            </v:group>
            <v:group style="position:absolute;left:4227;top:525;width:10;height:20" coordorigin="4227,525" coordsize="10,20">
              <v:shape style="position:absolute;left:4227;top:525;width:10;height:20" coordorigin="4227,525" coordsize="10,20" path="m4227,545l4236,545,4236,525,4227,525,4227,545xe" filled="true" fillcolor="#000000" stroked="false">
                <v:path arrowok="t"/>
                <v:fill type="solid"/>
              </v:shape>
              <v:shape style="position:absolute;left:4217;top:545;width:12386;height:101" type="#_x0000_t75" stroked="false">
                <v:imagedata r:id="rId127" o:title=""/>
              </v:shape>
            </v:group>
            <w10:wrap type="none"/>
          </v:group>
        </w:pict>
      </w:r>
      <w:r>
        <w:rPr/>
        <w:pict>
          <v:group style="position:absolute;margin-left:211.820007pt;margin-top:45.3517pt;width:465.6pt;height:.5pt;mso-position-horizontal-relative:page;mso-position-vertical-relative:paragraph;z-index:-1286608" coordorigin="4236,907" coordsize="9312,10">
            <v:shape style="position:absolute;left:4236;top:907;width:3723;height:10" type="#_x0000_t75" stroked="false">
              <v:imagedata r:id="rId128" o:title=""/>
            </v:shape>
            <v:shape style="position:absolute;left:7955;top:907;width:1983;height:10" type="#_x0000_t75" stroked="false">
              <v:imagedata r:id="rId117" o:title=""/>
            </v:shape>
            <v:shape style="position:absolute;left:9933;top:907;width:3615;height:10" type="#_x0000_t75" stroked="false">
              <v:imagedata r:id="rId129" o:title=""/>
            </v:shape>
            <w10:wrap type="none"/>
          </v:group>
        </w:pict>
      </w:r>
      <w:r>
        <w:rPr/>
        <w:pict>
          <v:group style="position:absolute;margin-left:11.76pt;margin-top:69.831718pt;width:818.4pt;height:5.4pt;mso-position-horizontal-relative:page;mso-position-vertical-relative:paragraph;z-index:-1286584" coordorigin="235,1397" coordsize="16368,108">
            <v:shape style="position:absolute;left:235;top:1397;width:4011;height:108" type="#_x0000_t75" stroked="false">
              <v:imagedata r:id="rId130" o:title=""/>
            </v:shape>
            <v:shape style="position:absolute;left:4222;top:1493;width:1491;height:12" type="#_x0000_t75" stroked="false">
              <v:imagedata r:id="rId131" o:title=""/>
            </v:shape>
            <v:shape style="position:absolute;left:5699;top:1493;width:1490;height:12" type="#_x0000_t75" stroked="false">
              <v:imagedata r:id="rId131" o:title=""/>
            </v:shape>
            <v:shape style="position:absolute;left:7175;top:1493;width:794;height:12" type="#_x0000_t75" stroked="false">
              <v:imagedata r:id="rId132" o:title=""/>
            </v:shape>
            <v:shape style="position:absolute;left:7955;top:1493;width:696;height:12" type="#_x0000_t75" stroked="false">
              <v:imagedata r:id="rId133" o:title=""/>
            </v:shape>
            <v:shape style="position:absolute;left:8636;top:1493;width:1311;height:12" type="#_x0000_t75" stroked="false">
              <v:imagedata r:id="rId134" o:title=""/>
            </v:shape>
            <v:shape style="position:absolute;left:9933;top:1493;width:799;height:12" type="#_x0000_t75" stroked="false">
              <v:imagedata r:id="rId135" o:title=""/>
            </v:shape>
            <v:shape style="position:absolute;left:10717;top:1493;width:1490;height:12" type="#_x0000_t75" stroked="false">
              <v:imagedata r:id="rId136" o:title=""/>
            </v:shape>
            <v:shape style="position:absolute;left:12193;top:1493;width:939;height:12" type="#_x0000_t75" stroked="false">
              <v:imagedata r:id="rId137" o:title=""/>
            </v:shape>
            <v:shape style="position:absolute;left:13118;top:1493;width:439;height:12" type="#_x0000_t75" stroked="false">
              <v:imagedata r:id="rId138" o:title=""/>
            </v:shape>
            <v:shape style="position:absolute;left:13543;top:1493;width:1589;height:12" type="#_x0000_t75" stroked="false">
              <v:imagedata r:id="rId139" o:title=""/>
            </v:shape>
            <v:shape style="position:absolute;left:15117;top:1495;width:1486;height:10" type="#_x0000_t75" stroked="false">
              <v:imagedata r:id="rId112" o:title=""/>
            </v:shape>
            <w10:wrap type="none"/>
          </v:group>
        </w:pict>
      </w:r>
      <w:r>
        <w:rPr/>
        <w:pict>
          <v:group style="position:absolute;margin-left:11.76pt;margin-top:88.311699pt;width:818.4pt;height:.5pt;mso-position-horizontal-relative:page;mso-position-vertical-relative:paragraph;z-index:-1286560" coordorigin="235,1766" coordsize="16368,10">
            <v:shape style="position:absolute;left:235;top:1766;width:3992;height:10" type="#_x0000_t75" stroked="false">
              <v:imagedata r:id="rId115" o:title=""/>
            </v:shape>
            <v:shape style="position:absolute;left:4222;top:1766;width:3737;height:10" type="#_x0000_t75" stroked="false">
              <v:imagedata r:id="rId116" o:title=""/>
            </v:shape>
            <v:shape style="position:absolute;left:7955;top:1766;width:1983;height:10" type="#_x0000_t75" stroked="false">
              <v:imagedata r:id="rId117" o:title=""/>
            </v:shape>
            <v:shape style="position:absolute;left:9933;top:1766;width:6671;height:10" type="#_x0000_t75" stroked="false">
              <v:imagedata r:id="rId118" o:title=""/>
            </v:shape>
            <w10:wrap type="none"/>
          </v:group>
        </w:pict>
      </w:r>
      <w:r>
        <w:rPr/>
        <w:pict>
          <v:group style="position:absolute;margin-left:11.76pt;margin-top:101.871696pt;width:818.4pt;height:.5pt;mso-position-horizontal-relative:page;mso-position-vertical-relative:paragraph;z-index:-1286536" coordorigin="235,2037" coordsize="16368,10">
            <v:shape style="position:absolute;left:235;top:2037;width:3992;height:10" type="#_x0000_t75" stroked="false">
              <v:imagedata r:id="rId115" o:title=""/>
            </v:shape>
            <v:shape style="position:absolute;left:4222;top:2037;width:3737;height:10" type="#_x0000_t75" stroked="false">
              <v:imagedata r:id="rId116" o:title=""/>
            </v:shape>
            <v:shape style="position:absolute;left:7955;top:2037;width:1983;height:10" type="#_x0000_t75" stroked="false">
              <v:imagedata r:id="rId117" o:title=""/>
            </v:shape>
            <v:shape style="position:absolute;left:9933;top:2037;width:6671;height:10" type="#_x0000_t75" stroked="false">
              <v:imagedata r:id="rId118" o:title=""/>
            </v:shape>
            <w10:wrap type="none"/>
          </v:group>
        </w:pict>
      </w:r>
      <w:r>
        <w:rPr/>
        <w:pict>
          <v:group style="position:absolute;margin-left:11.76pt;margin-top:111.021721pt;width:818.4pt;height:5.05pt;mso-position-horizontal-relative:page;mso-position-vertical-relative:paragraph;z-index:-1286512" coordorigin="235,2220" coordsize="16368,101">
            <v:shape style="position:absolute;left:235;top:2220;width:4011;height:101" type="#_x0000_t75" stroked="false">
              <v:imagedata r:id="rId126" o:title=""/>
            </v:shape>
            <v:shape style="position:absolute;left:4222;top:2312;width:3737;height:10" type="#_x0000_t75" stroked="false">
              <v:imagedata r:id="rId120" o:title=""/>
            </v:shape>
            <v:shape style="position:absolute;left:7955;top:2312;width:1983;height:10" type="#_x0000_t75" stroked="false">
              <v:imagedata r:id="rId121" o:title=""/>
            </v:shape>
            <v:shape style="position:absolute;left:9933;top:2312;width:6671;height:10" type="#_x0000_t75" stroked="false">
              <v:imagedata r:id="rId122" o:title=""/>
            </v:shape>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年度</w:t>
        <w:tab/>
        <w:t>单位：人民币元</w:t>
      </w:r>
    </w:p>
    <w:p>
      <w:pPr>
        <w:spacing w:line="240" w:lineRule="auto" w:before="5"/>
        <w:rPr>
          <w:rFonts w:ascii="新宋体" w:hAnsi="新宋体" w:cs="新宋体" w:eastAsia="新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3996"/>
        <w:gridCol w:w="1477"/>
        <w:gridCol w:w="1476"/>
        <w:gridCol w:w="780"/>
        <w:gridCol w:w="682"/>
        <w:gridCol w:w="1296"/>
        <w:gridCol w:w="785"/>
        <w:gridCol w:w="1476"/>
        <w:gridCol w:w="925"/>
        <w:gridCol w:w="425"/>
        <w:gridCol w:w="1574"/>
        <w:gridCol w:w="1476"/>
      </w:tblGrid>
      <w:tr>
        <w:trPr>
          <w:trHeight w:val="278" w:hRule="exact"/>
        </w:trPr>
        <w:tc>
          <w:tcPr>
            <w:tcW w:w="3996" w:type="dxa"/>
            <w:tcBorders>
              <w:top w:val="single" w:sz="4" w:space="0" w:color="000000"/>
              <w:left w:val="nil" w:sz="6" w:space="0" w:color="auto"/>
              <w:bottom w:val="nil" w:sz="6" w:space="0" w:color="auto"/>
              <w:right w:val="nil" w:sz="6" w:space="0" w:color="auto"/>
            </w:tcBorders>
          </w:tcPr>
          <w:p>
            <w:pPr/>
          </w:p>
        </w:tc>
        <w:tc>
          <w:tcPr>
            <w:tcW w:w="1477" w:type="dxa"/>
            <w:tcBorders>
              <w:top w:val="single" w:sz="4" w:space="0" w:color="000000"/>
              <w:left w:val="nil" w:sz="6" w:space="0" w:color="auto"/>
              <w:bottom w:val="nil" w:sz="6" w:space="0" w:color="auto"/>
              <w:right w:val="nil" w:sz="6" w:space="0" w:color="auto"/>
            </w:tcBorders>
          </w:tcPr>
          <w:p>
            <w:pPr/>
          </w:p>
        </w:tc>
        <w:tc>
          <w:tcPr>
            <w:tcW w:w="1476" w:type="dxa"/>
            <w:tcBorders>
              <w:top w:val="single" w:sz="4" w:space="0" w:color="000000"/>
              <w:left w:val="nil" w:sz="6" w:space="0" w:color="auto"/>
              <w:bottom w:val="nil" w:sz="6" w:space="0" w:color="auto"/>
              <w:right w:val="nil" w:sz="6" w:space="0" w:color="auto"/>
            </w:tcBorders>
          </w:tcPr>
          <w:p>
            <w:pPr/>
          </w:p>
        </w:tc>
        <w:tc>
          <w:tcPr>
            <w:tcW w:w="780" w:type="dxa"/>
            <w:tcBorders>
              <w:top w:val="single" w:sz="4" w:space="0" w:color="000000"/>
              <w:left w:val="nil" w:sz="6" w:space="0" w:color="auto"/>
              <w:bottom w:val="nil" w:sz="6" w:space="0" w:color="auto"/>
              <w:right w:val="nil" w:sz="6" w:space="0" w:color="auto"/>
            </w:tcBorders>
          </w:tcPr>
          <w:p>
            <w:pPr/>
          </w:p>
        </w:tc>
        <w:tc>
          <w:tcPr>
            <w:tcW w:w="682" w:type="dxa"/>
            <w:tcBorders>
              <w:top w:val="single" w:sz="4" w:space="0" w:color="000000"/>
              <w:left w:val="nil" w:sz="6" w:space="0" w:color="auto"/>
              <w:bottom w:val="nil" w:sz="6" w:space="0" w:color="auto"/>
              <w:right w:val="nil" w:sz="6" w:space="0" w:color="auto"/>
            </w:tcBorders>
          </w:tcPr>
          <w:p>
            <w:pPr/>
          </w:p>
        </w:tc>
        <w:tc>
          <w:tcPr>
            <w:tcW w:w="1296" w:type="dxa"/>
            <w:tcBorders>
              <w:top w:val="single" w:sz="4" w:space="0" w:color="000000"/>
              <w:left w:val="nil" w:sz="6" w:space="0" w:color="auto"/>
              <w:bottom w:val="nil" w:sz="6" w:space="0" w:color="auto"/>
              <w:right w:val="nil" w:sz="6" w:space="0" w:color="auto"/>
            </w:tcBorders>
          </w:tcPr>
          <w:p>
            <w:pPr/>
          </w:p>
        </w:tc>
        <w:tc>
          <w:tcPr>
            <w:tcW w:w="785" w:type="dxa"/>
            <w:tcBorders>
              <w:top w:val="single" w:sz="4" w:space="0" w:color="000000"/>
              <w:left w:val="nil" w:sz="6" w:space="0" w:color="auto"/>
              <w:bottom w:val="nil" w:sz="6" w:space="0" w:color="auto"/>
              <w:right w:val="nil" w:sz="6" w:space="0" w:color="auto"/>
            </w:tcBorders>
          </w:tcPr>
          <w:p>
            <w:pPr>
              <w:pStyle w:val="TableParagraph"/>
              <w:spacing w:line="240" w:lineRule="auto" w:before="20"/>
              <w:ind w:left="206" w:right="0"/>
              <w:jc w:val="left"/>
              <w:rPr>
                <w:rFonts w:ascii="新宋体" w:hAnsi="新宋体" w:cs="新宋体" w:eastAsia="新宋体" w:hint="default"/>
                <w:sz w:val="18"/>
                <w:szCs w:val="18"/>
              </w:rPr>
            </w:pPr>
            <w:r>
              <w:rPr>
                <w:rFonts w:ascii="新宋体" w:hAnsi="新宋体" w:cs="新宋体" w:eastAsia="新宋体" w:hint="default"/>
                <w:sz w:val="18"/>
                <w:szCs w:val="18"/>
              </w:rPr>
              <w:t>本期数</w:t>
            </w:r>
          </w:p>
        </w:tc>
        <w:tc>
          <w:tcPr>
            <w:tcW w:w="1476" w:type="dxa"/>
            <w:tcBorders>
              <w:top w:val="single" w:sz="4" w:space="0" w:color="000000"/>
              <w:left w:val="nil" w:sz="6" w:space="0" w:color="auto"/>
              <w:bottom w:val="nil" w:sz="6" w:space="0" w:color="auto"/>
              <w:right w:val="nil" w:sz="6" w:space="0" w:color="auto"/>
            </w:tcBorders>
          </w:tcPr>
          <w:p>
            <w:pPr/>
          </w:p>
        </w:tc>
        <w:tc>
          <w:tcPr>
            <w:tcW w:w="925" w:type="dxa"/>
            <w:tcBorders>
              <w:top w:val="single" w:sz="4" w:space="0" w:color="000000"/>
              <w:left w:val="nil" w:sz="6" w:space="0" w:color="auto"/>
              <w:bottom w:val="nil" w:sz="6" w:space="0" w:color="auto"/>
              <w:right w:val="nil" w:sz="6" w:space="0" w:color="auto"/>
            </w:tcBorders>
          </w:tcPr>
          <w:p>
            <w:pPr/>
          </w:p>
        </w:tc>
        <w:tc>
          <w:tcPr>
            <w:tcW w:w="425" w:type="dxa"/>
            <w:tcBorders>
              <w:top w:val="single" w:sz="4" w:space="0" w:color="000000"/>
              <w:left w:val="nil" w:sz="6" w:space="0" w:color="auto"/>
              <w:bottom w:val="nil" w:sz="6" w:space="0" w:color="auto"/>
              <w:right w:val="nil" w:sz="6" w:space="0" w:color="auto"/>
            </w:tcBorders>
          </w:tcPr>
          <w:p>
            <w:pPr/>
          </w:p>
        </w:tc>
        <w:tc>
          <w:tcPr>
            <w:tcW w:w="1574" w:type="dxa"/>
            <w:tcBorders>
              <w:top w:val="single" w:sz="4" w:space="0" w:color="000000"/>
              <w:left w:val="nil" w:sz="6" w:space="0" w:color="auto"/>
              <w:bottom w:val="nil" w:sz="6" w:space="0" w:color="auto"/>
              <w:right w:val="nil" w:sz="6" w:space="0" w:color="auto"/>
            </w:tcBorders>
          </w:tcPr>
          <w:p>
            <w:pPr/>
          </w:p>
        </w:tc>
        <w:tc>
          <w:tcPr>
            <w:tcW w:w="1476" w:type="dxa"/>
            <w:tcBorders>
              <w:top w:val="single" w:sz="4" w:space="0" w:color="000000"/>
              <w:left w:val="nil" w:sz="6" w:space="0" w:color="auto"/>
              <w:bottom w:val="nil" w:sz="6" w:space="0" w:color="auto"/>
              <w:right w:val="nil" w:sz="6" w:space="0" w:color="auto"/>
            </w:tcBorders>
          </w:tcPr>
          <w:p>
            <w:pPr/>
          </w:p>
        </w:tc>
      </w:tr>
      <w:tr>
        <w:trPr>
          <w:trHeight w:val="351"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项目</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3543" w:type="dxa"/>
            <w:gridSpan w:val="4"/>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535" w:right="0"/>
              <w:jc w:val="left"/>
              <w:rPr>
                <w:rFonts w:ascii="新宋体" w:hAnsi="新宋体" w:cs="新宋体" w:eastAsia="新宋体" w:hint="default"/>
                <w:sz w:val="18"/>
                <w:szCs w:val="18"/>
              </w:rPr>
            </w:pPr>
            <w:r>
              <w:rPr>
                <w:rFonts w:ascii="新宋体" w:hAnsi="新宋体" w:cs="新宋体" w:eastAsia="新宋体" w:hint="default"/>
                <w:sz w:val="18"/>
                <w:szCs w:val="18"/>
              </w:rPr>
              <w:t>归属于母公司所有者权益合计</w:t>
            </w: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48" w:hRule="exact"/>
        </w:trPr>
        <w:tc>
          <w:tcPr>
            <w:tcW w:w="3996" w:type="dxa"/>
            <w:tcBorders>
              <w:top w:val="nil" w:sz="6" w:space="0" w:color="auto"/>
              <w:left w:val="nil" w:sz="6" w:space="0" w:color="auto"/>
              <w:bottom w:val="nil" w:sz="6" w:space="0" w:color="auto"/>
              <w:right w:val="single" w:sz="4" w:space="0" w:color="000000"/>
            </w:tcBorders>
          </w:tcPr>
          <w:p>
            <w:pP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vMerge w:val="restart"/>
            <w:tcBorders>
              <w:top w:val="nil" w:sz="6" w:space="0" w:color="auto"/>
              <w:left w:val="single" w:sz="4" w:space="0" w:color="000000"/>
              <w:right w:val="single" w:sz="4" w:space="0" w:color="000000"/>
            </w:tcBorders>
          </w:tcPr>
          <w:p>
            <w:pPr>
              <w:pStyle w:val="TableParagraph"/>
              <w:spacing w:line="186" w:lineRule="exact"/>
              <w:ind w:left="206" w:right="0" w:hanging="89"/>
              <w:jc w:val="left"/>
              <w:rPr>
                <w:rFonts w:ascii="新宋体" w:hAnsi="新宋体" w:cs="新宋体" w:eastAsia="新宋体" w:hint="default"/>
                <w:sz w:val="18"/>
                <w:szCs w:val="18"/>
              </w:rPr>
            </w:pPr>
            <w:r>
              <w:rPr>
                <w:rFonts w:ascii="新宋体" w:hAnsi="新宋体" w:cs="新宋体" w:eastAsia="新宋体" w:hint="default"/>
                <w:sz w:val="18"/>
                <w:szCs w:val="18"/>
              </w:rPr>
              <w:t>减：库</w:t>
            </w:r>
          </w:p>
          <w:p>
            <w:pPr>
              <w:pStyle w:val="TableParagraph"/>
              <w:spacing w:line="240" w:lineRule="auto" w:before="2"/>
              <w:ind w:left="206" w:right="0"/>
              <w:jc w:val="left"/>
              <w:rPr>
                <w:rFonts w:ascii="新宋体" w:hAnsi="新宋体" w:cs="新宋体" w:eastAsia="新宋体" w:hint="default"/>
                <w:sz w:val="18"/>
                <w:szCs w:val="18"/>
              </w:rPr>
            </w:pPr>
            <w:r>
              <w:rPr>
                <w:rFonts w:ascii="新宋体" w:hAnsi="新宋体" w:cs="新宋体" w:eastAsia="新宋体" w:hint="default"/>
                <w:sz w:val="18"/>
                <w:szCs w:val="18"/>
              </w:rPr>
              <w:t>存股</w:t>
            </w:r>
          </w:p>
        </w:tc>
        <w:tc>
          <w:tcPr>
            <w:tcW w:w="682" w:type="dxa"/>
            <w:vMerge w:val="restart"/>
            <w:tcBorders>
              <w:top w:val="nil" w:sz="6" w:space="0" w:color="auto"/>
              <w:left w:val="single" w:sz="4" w:space="0" w:color="000000"/>
              <w:right w:val="single" w:sz="4" w:space="0" w:color="000000"/>
            </w:tcBorders>
          </w:tcPr>
          <w:p>
            <w:pPr>
              <w:pStyle w:val="TableParagraph"/>
              <w:spacing w:line="186" w:lineRule="exact"/>
              <w:ind w:left="155" w:right="0"/>
              <w:jc w:val="left"/>
              <w:rPr>
                <w:rFonts w:ascii="新宋体" w:hAnsi="新宋体" w:cs="新宋体" w:eastAsia="新宋体" w:hint="default"/>
                <w:sz w:val="18"/>
                <w:szCs w:val="18"/>
              </w:rPr>
            </w:pPr>
            <w:r>
              <w:rPr>
                <w:rFonts w:ascii="新宋体" w:hAnsi="新宋体" w:cs="新宋体" w:eastAsia="新宋体" w:hint="default"/>
                <w:sz w:val="18"/>
                <w:szCs w:val="18"/>
              </w:rPr>
              <w:t>专项</w:t>
            </w:r>
          </w:p>
          <w:p>
            <w:pPr>
              <w:pStyle w:val="TableParagraph"/>
              <w:spacing w:line="240" w:lineRule="auto" w:before="2"/>
              <w:ind w:left="155" w:right="0"/>
              <w:jc w:val="left"/>
              <w:rPr>
                <w:rFonts w:ascii="新宋体" w:hAnsi="新宋体" w:cs="新宋体" w:eastAsia="新宋体" w:hint="default"/>
                <w:sz w:val="18"/>
                <w:szCs w:val="18"/>
              </w:rPr>
            </w:pPr>
            <w:r>
              <w:rPr>
                <w:rFonts w:ascii="新宋体" w:hAnsi="新宋体" w:cs="新宋体" w:eastAsia="新宋体" w:hint="default"/>
                <w:sz w:val="18"/>
                <w:szCs w:val="18"/>
              </w:rPr>
              <w:t>储备</w:t>
            </w:r>
          </w:p>
        </w:tc>
        <w:tc>
          <w:tcPr>
            <w:tcW w:w="1296" w:type="dxa"/>
            <w:tcBorders>
              <w:top w:val="nil" w:sz="6" w:space="0" w:color="auto"/>
              <w:left w:val="single" w:sz="4" w:space="0" w:color="000000"/>
              <w:bottom w:val="nil" w:sz="6" w:space="0" w:color="auto"/>
              <w:right w:val="single" w:sz="4" w:space="0" w:color="000000"/>
            </w:tcBorders>
          </w:tcPr>
          <w:p>
            <w:pPr/>
          </w:p>
        </w:tc>
        <w:tc>
          <w:tcPr>
            <w:tcW w:w="785" w:type="dxa"/>
            <w:vMerge w:val="restart"/>
            <w:tcBorders>
              <w:top w:val="nil" w:sz="6" w:space="0" w:color="auto"/>
              <w:left w:val="single" w:sz="4" w:space="0" w:color="000000"/>
              <w:right w:val="single" w:sz="4" w:space="0" w:color="000000"/>
            </w:tcBorders>
          </w:tcPr>
          <w:p>
            <w:pPr>
              <w:pStyle w:val="TableParagraph"/>
              <w:spacing w:line="186" w:lineRule="exact"/>
              <w:ind w:left="117" w:right="0"/>
              <w:jc w:val="left"/>
              <w:rPr>
                <w:rFonts w:ascii="新宋体" w:hAnsi="新宋体" w:cs="新宋体" w:eastAsia="新宋体" w:hint="default"/>
                <w:sz w:val="18"/>
                <w:szCs w:val="18"/>
              </w:rPr>
            </w:pPr>
            <w:r>
              <w:rPr>
                <w:rFonts w:ascii="新宋体" w:hAnsi="新宋体" w:cs="新宋体" w:eastAsia="新宋体" w:hint="default"/>
                <w:sz w:val="18"/>
                <w:szCs w:val="18"/>
              </w:rPr>
              <w:t>一般风</w:t>
            </w:r>
          </w:p>
          <w:p>
            <w:pPr>
              <w:pStyle w:val="TableParagraph"/>
              <w:spacing w:line="240" w:lineRule="auto" w:before="2"/>
              <w:ind w:left="117" w:right="0"/>
              <w:jc w:val="left"/>
              <w:rPr>
                <w:rFonts w:ascii="新宋体" w:hAnsi="新宋体" w:cs="新宋体" w:eastAsia="新宋体" w:hint="default"/>
                <w:sz w:val="18"/>
                <w:szCs w:val="18"/>
              </w:rPr>
            </w:pPr>
            <w:r>
              <w:rPr>
                <w:rFonts w:ascii="新宋体" w:hAnsi="新宋体" w:cs="新宋体" w:eastAsia="新宋体" w:hint="default"/>
                <w:sz w:val="18"/>
                <w:szCs w:val="18"/>
              </w:rPr>
              <w:t>险准备</w:t>
            </w:r>
          </w:p>
        </w:tc>
        <w:tc>
          <w:tcPr>
            <w:tcW w:w="1476" w:type="dxa"/>
            <w:tcBorders>
              <w:top w:val="nil" w:sz="6" w:space="0" w:color="auto"/>
              <w:left w:val="single" w:sz="4" w:space="0" w:color="000000"/>
              <w:bottom w:val="nil" w:sz="6" w:space="0" w:color="auto"/>
              <w:right w:val="single" w:sz="4" w:space="0" w:color="000000"/>
            </w:tcBorders>
          </w:tcPr>
          <w:p>
            <w:pPr/>
          </w:p>
        </w:tc>
        <w:tc>
          <w:tcPr>
            <w:tcW w:w="925" w:type="dxa"/>
            <w:vMerge w:val="restart"/>
            <w:tcBorders>
              <w:top w:val="nil" w:sz="6" w:space="0" w:color="auto"/>
              <w:left w:val="single" w:sz="4" w:space="0" w:color="000000"/>
              <w:right w:val="single" w:sz="4" w:space="0" w:color="000000"/>
            </w:tcBorders>
          </w:tcPr>
          <w:p>
            <w:pPr>
              <w:pStyle w:val="TableParagraph"/>
              <w:spacing w:line="186" w:lineRule="exact"/>
              <w:ind w:left="189" w:right="0"/>
              <w:jc w:val="left"/>
              <w:rPr>
                <w:rFonts w:ascii="新宋体" w:hAnsi="新宋体" w:cs="新宋体" w:eastAsia="新宋体" w:hint="default"/>
                <w:sz w:val="18"/>
                <w:szCs w:val="18"/>
              </w:rPr>
            </w:pPr>
            <w:r>
              <w:rPr>
                <w:rFonts w:ascii="新宋体" w:hAnsi="新宋体" w:cs="新宋体" w:eastAsia="新宋体" w:hint="default"/>
                <w:sz w:val="18"/>
                <w:szCs w:val="18"/>
              </w:rPr>
              <w:t>外币折</w:t>
            </w:r>
          </w:p>
          <w:p>
            <w:pPr>
              <w:pStyle w:val="TableParagraph"/>
              <w:spacing w:line="240" w:lineRule="auto" w:before="2"/>
              <w:ind w:left="189" w:right="0"/>
              <w:jc w:val="left"/>
              <w:rPr>
                <w:rFonts w:ascii="新宋体" w:hAnsi="新宋体" w:cs="新宋体" w:eastAsia="新宋体" w:hint="default"/>
                <w:sz w:val="18"/>
                <w:szCs w:val="18"/>
              </w:rPr>
            </w:pPr>
            <w:r>
              <w:rPr>
                <w:rFonts w:ascii="新宋体" w:hAnsi="新宋体" w:cs="新宋体" w:eastAsia="新宋体" w:hint="default"/>
                <w:sz w:val="18"/>
                <w:szCs w:val="18"/>
              </w:rPr>
              <w:t>算差额</w:t>
            </w:r>
          </w:p>
        </w:tc>
        <w:tc>
          <w:tcPr>
            <w:tcW w:w="425" w:type="dxa"/>
            <w:vMerge w:val="restart"/>
            <w:tcBorders>
              <w:top w:val="nil" w:sz="6" w:space="0" w:color="auto"/>
              <w:left w:val="single" w:sz="4" w:space="0" w:color="000000"/>
              <w:right w:val="single" w:sz="4" w:space="0" w:color="000000"/>
            </w:tcBorders>
          </w:tcPr>
          <w:p>
            <w:pPr>
              <w:pStyle w:val="TableParagraph"/>
              <w:spacing w:line="186" w:lineRule="exact"/>
              <w:ind w:left="103" w:right="0"/>
              <w:jc w:val="left"/>
              <w:rPr>
                <w:rFonts w:ascii="新宋体" w:hAnsi="新宋体" w:cs="新宋体" w:eastAsia="新宋体" w:hint="default"/>
                <w:sz w:val="18"/>
                <w:szCs w:val="18"/>
              </w:rPr>
            </w:pPr>
            <w:r>
              <w:rPr>
                <w:rFonts w:ascii="新宋体" w:hAnsi="新宋体" w:cs="新宋体" w:eastAsia="新宋体" w:hint="default"/>
                <w:sz w:val="18"/>
                <w:szCs w:val="18"/>
              </w:rPr>
              <w:t>其</w:t>
            </w:r>
          </w:p>
          <w:p>
            <w:pPr>
              <w:pStyle w:val="TableParagraph"/>
              <w:spacing w:line="240" w:lineRule="auto" w:before="2"/>
              <w:ind w:left="103" w:right="0"/>
              <w:jc w:val="left"/>
              <w:rPr>
                <w:rFonts w:ascii="新宋体" w:hAnsi="新宋体" w:cs="新宋体" w:eastAsia="新宋体" w:hint="default"/>
                <w:sz w:val="18"/>
                <w:szCs w:val="18"/>
              </w:rPr>
            </w:pPr>
            <w:r>
              <w:rPr>
                <w:rFonts w:ascii="新宋体" w:hAnsi="新宋体" w:cs="新宋体" w:eastAsia="新宋体" w:hint="default"/>
                <w:sz w:val="18"/>
                <w:szCs w:val="18"/>
              </w:rPr>
              <w:t>他</w:t>
            </w: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244" w:right="0"/>
              <w:jc w:val="left"/>
              <w:rPr>
                <w:rFonts w:ascii="新宋体" w:hAnsi="新宋体" w:cs="新宋体" w:eastAsia="新宋体" w:hint="default"/>
                <w:sz w:val="18"/>
                <w:szCs w:val="18"/>
              </w:rPr>
            </w:pPr>
            <w:r>
              <w:rPr>
                <w:rFonts w:ascii="新宋体" w:hAnsi="新宋体" w:cs="新宋体" w:eastAsia="新宋体" w:hint="default"/>
                <w:sz w:val="18"/>
                <w:szCs w:val="18"/>
              </w:rPr>
              <w:t>少数股东权益</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169" w:lineRule="exact"/>
              <w:ind w:right="106"/>
              <w:jc w:val="right"/>
              <w:rPr>
                <w:rFonts w:ascii="新宋体" w:hAnsi="新宋体" w:cs="新宋体" w:eastAsia="新宋体" w:hint="default"/>
                <w:sz w:val="18"/>
                <w:szCs w:val="18"/>
              </w:rPr>
            </w:pPr>
            <w:r>
              <w:rPr>
                <w:rFonts w:ascii="新宋体" w:hAnsi="新宋体" w:cs="新宋体" w:eastAsia="新宋体" w:hint="default"/>
                <w:sz w:val="18"/>
                <w:szCs w:val="18"/>
              </w:rPr>
              <w:t>所有者权益合计</w:t>
            </w:r>
          </w:p>
        </w:tc>
      </w:tr>
      <w:tr>
        <w:trPr>
          <w:trHeight w:val="276" w:hRule="exact"/>
        </w:trPr>
        <w:tc>
          <w:tcPr>
            <w:tcW w:w="3996" w:type="dxa"/>
            <w:tcBorders>
              <w:top w:val="nil" w:sz="6" w:space="0" w:color="auto"/>
              <w:left w:val="nil" w:sz="6" w:space="0" w:color="auto"/>
              <w:bottom w:val="nil" w:sz="6" w:space="0" w:color="auto"/>
              <w:right w:val="single" w:sz="4" w:space="0" w:color="000000"/>
            </w:tcBorders>
          </w:tcPr>
          <w:p>
            <w:pPr/>
          </w:p>
        </w:tc>
        <w:tc>
          <w:tcPr>
            <w:tcW w:w="1477" w:type="dxa"/>
            <w:tcBorders>
              <w:top w:val="nil" w:sz="6" w:space="0" w:color="auto"/>
              <w:left w:val="single" w:sz="4" w:space="0" w:color="000000"/>
              <w:bottom w:val="nil" w:sz="6" w:space="0" w:color="auto"/>
              <w:right w:val="single" w:sz="4" w:space="0" w:color="000000"/>
            </w:tcBorders>
          </w:tcPr>
          <w:p>
            <w:pPr>
              <w:pStyle w:val="TableParagraph"/>
              <w:spacing w:line="158" w:lineRule="exact"/>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股本</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158" w:lineRule="exact"/>
              <w:ind w:left="2" w:right="0"/>
              <w:jc w:val="center"/>
              <w:rPr>
                <w:rFonts w:ascii="新宋体" w:hAnsi="新宋体" w:cs="新宋体" w:eastAsia="新宋体" w:hint="default"/>
                <w:sz w:val="18"/>
                <w:szCs w:val="18"/>
              </w:rPr>
            </w:pPr>
            <w:r>
              <w:rPr>
                <w:rFonts w:ascii="新宋体" w:hAnsi="新宋体" w:cs="新宋体" w:eastAsia="新宋体" w:hint="default"/>
                <w:sz w:val="18"/>
                <w:szCs w:val="18"/>
              </w:rPr>
              <w:t>资本公积</w:t>
            </w:r>
          </w:p>
        </w:tc>
        <w:tc>
          <w:tcPr>
            <w:tcW w:w="780" w:type="dxa"/>
            <w:vMerge/>
            <w:tcBorders>
              <w:left w:val="single" w:sz="4" w:space="0" w:color="000000"/>
              <w:right w:val="single" w:sz="4" w:space="0" w:color="000000"/>
            </w:tcBorders>
          </w:tcPr>
          <w:p>
            <w:pPr/>
          </w:p>
        </w:tc>
        <w:tc>
          <w:tcPr>
            <w:tcW w:w="682" w:type="dxa"/>
            <w:vMerge/>
            <w:tcBorders>
              <w:left w:val="single" w:sz="4" w:space="0" w:color="000000"/>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158" w:lineRule="exact"/>
              <w:ind w:right="0"/>
              <w:jc w:val="center"/>
              <w:rPr>
                <w:rFonts w:ascii="新宋体" w:hAnsi="新宋体" w:cs="新宋体" w:eastAsia="新宋体" w:hint="default"/>
                <w:sz w:val="18"/>
                <w:szCs w:val="18"/>
              </w:rPr>
            </w:pPr>
            <w:r>
              <w:rPr>
                <w:rFonts w:ascii="新宋体" w:hAnsi="新宋体" w:cs="新宋体" w:eastAsia="新宋体" w:hint="default"/>
                <w:sz w:val="18"/>
                <w:szCs w:val="18"/>
              </w:rPr>
              <w:t>盈余公积</w:t>
            </w:r>
          </w:p>
        </w:tc>
        <w:tc>
          <w:tcPr>
            <w:tcW w:w="785" w:type="dxa"/>
            <w:vMerge/>
            <w:tcBorders>
              <w:left w:val="single" w:sz="4" w:space="0" w:color="000000"/>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158" w:lineRule="exact"/>
              <w:ind w:left="285" w:right="0"/>
              <w:jc w:val="left"/>
              <w:rPr>
                <w:rFonts w:ascii="新宋体" w:hAnsi="新宋体" w:cs="新宋体" w:eastAsia="新宋体" w:hint="default"/>
                <w:sz w:val="18"/>
                <w:szCs w:val="18"/>
              </w:rPr>
            </w:pPr>
            <w:r>
              <w:rPr>
                <w:rFonts w:ascii="新宋体" w:hAnsi="新宋体" w:cs="新宋体" w:eastAsia="新宋体" w:hint="default"/>
                <w:sz w:val="18"/>
                <w:szCs w:val="18"/>
              </w:rPr>
              <w:t>未分配利润</w:t>
            </w:r>
          </w:p>
        </w:tc>
        <w:tc>
          <w:tcPr>
            <w:tcW w:w="925" w:type="dxa"/>
            <w:vMerge/>
            <w:tcBorders>
              <w:left w:val="single" w:sz="4" w:space="0" w:color="000000"/>
              <w:right w:val="single" w:sz="4" w:space="0" w:color="000000"/>
            </w:tcBorders>
          </w:tcPr>
          <w:p>
            <w:pPr/>
          </w:p>
        </w:tc>
        <w:tc>
          <w:tcPr>
            <w:tcW w:w="425" w:type="dxa"/>
            <w:vMerge/>
            <w:tcBorders>
              <w:left w:val="single" w:sz="4" w:space="0" w:color="000000"/>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vMerge/>
            <w:tcBorders>
              <w:left w:val="single" w:sz="4" w:space="0" w:color="000000"/>
              <w:bottom w:val="nil" w:sz="6" w:space="0" w:color="auto"/>
              <w:right w:val="single" w:sz="4" w:space="0" w:color="000000"/>
            </w:tcBorders>
          </w:tcPr>
          <w:p>
            <w:pPr/>
          </w:p>
        </w:tc>
        <w:tc>
          <w:tcPr>
            <w:tcW w:w="682" w:type="dxa"/>
            <w:vMerge/>
            <w:tcBorders>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vMerge/>
            <w:tcBorders>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vMerge/>
            <w:tcBorders>
              <w:left w:val="single" w:sz="4" w:space="0" w:color="000000"/>
              <w:bottom w:val="nil" w:sz="6" w:space="0" w:color="auto"/>
              <w:right w:val="single" w:sz="4" w:space="0" w:color="000000"/>
            </w:tcBorders>
          </w:tcPr>
          <w:p>
            <w:pPr/>
          </w:p>
        </w:tc>
        <w:tc>
          <w:tcPr>
            <w:tcW w:w="425" w:type="dxa"/>
            <w:vMerge/>
            <w:tcBorders>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01"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一、上期期末余额</w:t>
            </w:r>
          </w:p>
        </w:tc>
        <w:tc>
          <w:tcPr>
            <w:tcW w:w="147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93" w:right="0"/>
              <w:jc w:val="center"/>
              <w:rPr>
                <w:rFonts w:ascii="新宋体" w:hAnsi="新宋体" w:cs="新宋体" w:eastAsia="新宋体" w:hint="default"/>
                <w:sz w:val="18"/>
                <w:szCs w:val="18"/>
              </w:rPr>
            </w:pPr>
            <w:r>
              <w:rPr>
                <w:rFonts w:ascii="新宋体"/>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4" w:right="0"/>
              <w:jc w:val="center"/>
              <w:rPr>
                <w:rFonts w:ascii="新宋体" w:hAnsi="新宋体" w:cs="新宋体" w:eastAsia="新宋体" w:hint="default"/>
                <w:sz w:val="18"/>
                <w:szCs w:val="18"/>
              </w:rPr>
            </w:pPr>
            <w:r>
              <w:rPr>
                <w:rFonts w:ascii="新宋体"/>
                <w:sz w:val="18"/>
              </w:rPr>
              <w:t>375,568,642.17</w:t>
            </w: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sz w:val="18"/>
              </w:rPr>
              <w:t>5,444,553.98</w:t>
            </w: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55,366,417.24</w:t>
            </w: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6"/>
              <w:jc w:val="right"/>
              <w:rPr>
                <w:rFonts w:ascii="新宋体" w:hAnsi="新宋体" w:cs="新宋体" w:eastAsia="新宋体" w:hint="default"/>
                <w:sz w:val="18"/>
                <w:szCs w:val="18"/>
              </w:rPr>
            </w:pPr>
            <w:r>
              <w:rPr>
                <w:rFonts w:ascii="新宋体"/>
                <w:spacing w:val="-1"/>
                <w:sz w:val="18"/>
              </w:rPr>
              <w:t>495,379,613.39</w:t>
            </w:r>
          </w:p>
        </w:tc>
      </w:tr>
      <w:tr>
        <w:trPr>
          <w:trHeight w:val="317"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26" w:lineRule="exact"/>
              <w:ind w:left="559" w:right="0"/>
              <w:jc w:val="left"/>
              <w:rPr>
                <w:rFonts w:ascii="新宋体" w:hAnsi="新宋体" w:cs="新宋体" w:eastAsia="新宋体" w:hint="default"/>
                <w:sz w:val="18"/>
                <w:szCs w:val="18"/>
              </w:rPr>
            </w:pPr>
            <w:r>
              <w:rPr>
                <w:rFonts w:ascii="新宋体" w:hAnsi="新宋体" w:cs="新宋体" w:eastAsia="新宋体" w:hint="default"/>
                <w:sz w:val="18"/>
                <w:szCs w:val="18"/>
              </w:rPr>
              <w:t>会计政策变更</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180" w:lineRule="exact"/>
              <w:ind w:left="559" w:right="0"/>
              <w:jc w:val="left"/>
              <w:rPr>
                <w:rFonts w:ascii="新宋体" w:hAnsi="新宋体" w:cs="新宋体" w:eastAsia="新宋体" w:hint="default"/>
                <w:sz w:val="18"/>
                <w:szCs w:val="18"/>
              </w:rPr>
            </w:pPr>
            <w:r>
              <w:rPr>
                <w:rFonts w:ascii="新宋体" w:hAnsi="新宋体" w:cs="新宋体" w:eastAsia="新宋体" w:hint="default"/>
                <w:sz w:val="18"/>
                <w:szCs w:val="18"/>
              </w:rPr>
              <w:t>前期差错更正</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95"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559" w:right="0"/>
              <w:jc w:val="left"/>
              <w:rPr>
                <w:rFonts w:ascii="新宋体" w:hAnsi="新宋体" w:cs="新宋体" w:eastAsia="新宋体" w:hint="default"/>
                <w:sz w:val="18"/>
                <w:szCs w:val="18"/>
              </w:rPr>
            </w:pPr>
            <w:r>
              <w:rPr>
                <w:rFonts w:ascii="新宋体" w:hAnsi="新宋体" w:cs="新宋体" w:eastAsia="新宋体" w:hint="default"/>
                <w:sz w:val="18"/>
                <w:szCs w:val="18"/>
              </w:rPr>
              <w:t>其他</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71"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二、本年年初余额</w:t>
            </w:r>
          </w:p>
        </w:tc>
        <w:tc>
          <w:tcPr>
            <w:tcW w:w="1477"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93" w:right="0"/>
              <w:jc w:val="center"/>
              <w:rPr>
                <w:rFonts w:ascii="新宋体" w:hAnsi="新宋体" w:cs="新宋体" w:eastAsia="新宋体" w:hint="default"/>
                <w:sz w:val="18"/>
                <w:szCs w:val="18"/>
              </w:rPr>
            </w:pPr>
            <w:r>
              <w:rPr>
                <w:rFonts w:ascii="新宋体"/>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4" w:right="0"/>
              <w:jc w:val="center"/>
              <w:rPr>
                <w:rFonts w:ascii="新宋体" w:hAnsi="新宋体" w:cs="新宋体" w:eastAsia="新宋体" w:hint="default"/>
                <w:sz w:val="18"/>
                <w:szCs w:val="18"/>
              </w:rPr>
            </w:pPr>
            <w:r>
              <w:rPr>
                <w:rFonts w:ascii="新宋体"/>
                <w:sz w:val="18"/>
              </w:rPr>
              <w:t>375,568,642.17</w:t>
            </w: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0"/>
              <w:jc w:val="center"/>
              <w:rPr>
                <w:rFonts w:ascii="新宋体" w:hAnsi="新宋体" w:cs="新宋体" w:eastAsia="新宋体" w:hint="default"/>
                <w:sz w:val="18"/>
                <w:szCs w:val="18"/>
              </w:rPr>
            </w:pPr>
            <w:r>
              <w:rPr>
                <w:rFonts w:ascii="新宋体"/>
                <w:sz w:val="18"/>
              </w:rPr>
              <w:t>5,444,553.98</w:t>
            </w: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55,366,417.24</w:t>
            </w: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495,379,613.39</w:t>
            </w:r>
          </w:p>
        </w:tc>
      </w:tr>
      <w:tr>
        <w:trPr>
          <w:trHeight w:val="232"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三、本年增减变动金额（减少以“－”号填列）</w:t>
            </w:r>
          </w:p>
        </w:tc>
        <w:tc>
          <w:tcPr>
            <w:tcW w:w="1477"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93" w:right="0"/>
              <w:jc w:val="center"/>
              <w:rPr>
                <w:rFonts w:ascii="新宋体" w:hAnsi="新宋体" w:cs="新宋体" w:eastAsia="新宋体" w:hint="default"/>
                <w:sz w:val="18"/>
                <w:szCs w:val="18"/>
              </w:rPr>
            </w:pPr>
            <w:r>
              <w:rPr>
                <w:rFonts w:ascii="新宋体"/>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4" w:right="0"/>
              <w:jc w:val="center"/>
              <w:rPr>
                <w:rFonts w:ascii="新宋体" w:hAnsi="新宋体" w:cs="新宋体" w:eastAsia="新宋体" w:hint="default"/>
                <w:sz w:val="18"/>
                <w:szCs w:val="18"/>
              </w:rPr>
            </w:pPr>
            <w:r>
              <w:rPr>
                <w:rFonts w:ascii="新宋体"/>
                <w:sz w:val="18"/>
              </w:rPr>
              <w:t>-59,000,000.00</w:t>
            </w: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0"/>
              <w:jc w:val="center"/>
              <w:rPr>
                <w:rFonts w:ascii="新宋体" w:hAnsi="新宋体" w:cs="新宋体" w:eastAsia="新宋体" w:hint="default"/>
                <w:sz w:val="18"/>
                <w:szCs w:val="18"/>
              </w:rPr>
            </w:pPr>
            <w:r>
              <w:rPr>
                <w:rFonts w:ascii="新宋体"/>
                <w:sz w:val="18"/>
              </w:rPr>
              <w:t>3,106,120.93</w:t>
            </w: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21,518,341.35</w:t>
            </w: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10,088,214.04</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34,712,676.32</w:t>
            </w:r>
          </w:p>
        </w:tc>
      </w:tr>
      <w:tr>
        <w:trPr>
          <w:trHeight w:val="18"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301"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（一）净利润</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42,324,462.28</w:t>
            </w: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1,382,385.65</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6"/>
              <w:jc w:val="right"/>
              <w:rPr>
                <w:rFonts w:ascii="新宋体" w:hAnsi="新宋体" w:cs="新宋体" w:eastAsia="新宋体" w:hint="default"/>
                <w:sz w:val="18"/>
                <w:szCs w:val="18"/>
              </w:rPr>
            </w:pPr>
            <w:r>
              <w:rPr>
                <w:rFonts w:ascii="新宋体"/>
                <w:spacing w:val="-1"/>
                <w:sz w:val="18"/>
              </w:rPr>
              <w:t>43,706,847.93</w:t>
            </w:r>
          </w:p>
        </w:tc>
      </w:tr>
      <w:tr>
        <w:trPr>
          <w:trHeight w:val="265"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26"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（二）其他综合收益</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32"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上述（一）和（二）小计</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42,324,462.28</w:t>
            </w: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101"/>
              <w:jc w:val="right"/>
              <w:rPr>
                <w:rFonts w:ascii="新宋体" w:hAnsi="新宋体" w:cs="新宋体" w:eastAsia="新宋体" w:hint="default"/>
                <w:sz w:val="18"/>
                <w:szCs w:val="18"/>
              </w:rPr>
            </w:pPr>
            <w:r>
              <w:rPr>
                <w:rFonts w:ascii="新宋体"/>
                <w:spacing w:val="-1"/>
                <w:sz w:val="18"/>
              </w:rPr>
              <w:t>1,382,385.65</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43,706,847.93</w:t>
            </w:r>
          </w:p>
        </w:tc>
      </w:tr>
      <w:tr>
        <w:trPr>
          <w:trHeight w:val="18"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301"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（三）所有者投入和减少资本</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8,705,828.39</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8"/>
              <w:jc w:val="right"/>
              <w:rPr>
                <w:rFonts w:ascii="新宋体" w:hAnsi="新宋体" w:cs="新宋体" w:eastAsia="新宋体" w:hint="default"/>
                <w:sz w:val="18"/>
                <w:szCs w:val="18"/>
              </w:rPr>
            </w:pPr>
            <w:r>
              <w:rPr>
                <w:rFonts w:ascii="新宋体"/>
                <w:spacing w:val="-1"/>
                <w:sz w:val="18"/>
              </w:rPr>
              <w:t>8,705,828.39</w:t>
            </w:r>
          </w:p>
        </w:tc>
      </w:tr>
      <w:tr>
        <w:trPr>
          <w:trHeight w:val="317"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26"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．所有者投入资本</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．股份支付计入所有者权益的金额</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95"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．其他</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8,705,828.39</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8"/>
              <w:jc w:val="right"/>
              <w:rPr>
                <w:rFonts w:ascii="新宋体" w:hAnsi="新宋体" w:cs="新宋体" w:eastAsia="新宋体" w:hint="default"/>
                <w:sz w:val="18"/>
                <w:szCs w:val="18"/>
              </w:rPr>
            </w:pPr>
            <w:r>
              <w:rPr>
                <w:rFonts w:ascii="新宋体"/>
                <w:spacing w:val="-1"/>
                <w:sz w:val="18"/>
              </w:rPr>
              <w:t>8,705,828.39</w:t>
            </w:r>
          </w:p>
        </w:tc>
      </w:tr>
      <w:tr>
        <w:trPr>
          <w:trHeight w:val="271"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（四）利润分配</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0"/>
              <w:jc w:val="center"/>
              <w:rPr>
                <w:rFonts w:ascii="新宋体" w:hAnsi="新宋体" w:cs="新宋体" w:eastAsia="新宋体" w:hint="default"/>
                <w:sz w:val="18"/>
                <w:szCs w:val="18"/>
              </w:rPr>
            </w:pPr>
            <w:r>
              <w:rPr>
                <w:rFonts w:ascii="新宋体"/>
                <w:sz w:val="18"/>
              </w:rPr>
              <w:t>3,106,120.93</w:t>
            </w: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-20,806,120.93</w:t>
            </w: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-17,700,000.00</w:t>
            </w:r>
          </w:p>
        </w:tc>
      </w:tr>
      <w:tr>
        <w:trPr>
          <w:trHeight w:val="232"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．提取盈余公积</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0"/>
              <w:jc w:val="center"/>
              <w:rPr>
                <w:rFonts w:ascii="新宋体" w:hAnsi="新宋体" w:cs="新宋体" w:eastAsia="新宋体" w:hint="default"/>
                <w:sz w:val="18"/>
                <w:szCs w:val="18"/>
              </w:rPr>
            </w:pPr>
            <w:r>
              <w:rPr>
                <w:rFonts w:ascii="新宋体"/>
                <w:sz w:val="18"/>
              </w:rPr>
              <w:t>3,106,120.93</w:t>
            </w: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-3,106,120.93</w:t>
            </w: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95"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．提取一般风险准备</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23"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．对所有者（或股东）的分配</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-17,700,000.00</w:t>
            </w: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-17,700,000.00</w:t>
            </w:r>
          </w:p>
        </w:tc>
      </w:tr>
      <w:tr>
        <w:trPr>
          <w:trHeight w:val="180"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4</w:t>
            </w:r>
            <w:r>
              <w:rPr>
                <w:rFonts w:ascii="新宋体" w:hAnsi="新宋体" w:cs="新宋体" w:eastAsia="新宋体" w:hint="default"/>
                <w:sz w:val="18"/>
                <w:szCs w:val="18"/>
              </w:rPr>
              <w:t>．其他</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295"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（五）所有者权益内部结转</w:t>
            </w:r>
          </w:p>
        </w:tc>
        <w:tc>
          <w:tcPr>
            <w:tcW w:w="147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93" w:right="0"/>
              <w:jc w:val="center"/>
              <w:rPr>
                <w:rFonts w:ascii="新宋体" w:hAnsi="新宋体" w:cs="新宋体" w:eastAsia="新宋体" w:hint="default"/>
                <w:sz w:val="18"/>
                <w:szCs w:val="18"/>
              </w:rPr>
            </w:pPr>
            <w:r>
              <w:rPr>
                <w:rFonts w:ascii="新宋体"/>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4" w:right="0"/>
              <w:jc w:val="center"/>
              <w:rPr>
                <w:rFonts w:ascii="新宋体" w:hAnsi="新宋体" w:cs="新宋体" w:eastAsia="新宋体" w:hint="default"/>
                <w:sz w:val="18"/>
                <w:szCs w:val="18"/>
              </w:rPr>
            </w:pPr>
            <w:r>
              <w:rPr>
                <w:rFonts w:ascii="新宋体"/>
                <w:sz w:val="18"/>
              </w:rPr>
              <w:t>-59,000,000.00</w:t>
            </w: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7"/>
              <w:jc w:val="right"/>
              <w:rPr>
                <w:rFonts w:ascii="新宋体" w:hAnsi="新宋体" w:cs="新宋体" w:eastAsia="新宋体" w:hint="default"/>
                <w:sz w:val="18"/>
                <w:szCs w:val="18"/>
              </w:rPr>
            </w:pPr>
            <w:r>
              <w:rPr>
                <w:rFonts w:ascii="新宋体"/>
                <w:sz w:val="18"/>
              </w:rPr>
              <w:t>-</w:t>
            </w:r>
          </w:p>
        </w:tc>
      </w:tr>
      <w:tr>
        <w:trPr>
          <w:trHeight w:val="323"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32"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．资本公积转增资本（或股本）</w:t>
            </w:r>
          </w:p>
        </w:tc>
        <w:tc>
          <w:tcPr>
            <w:tcW w:w="1477"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93" w:right="0"/>
              <w:jc w:val="center"/>
              <w:rPr>
                <w:rFonts w:ascii="新宋体" w:hAnsi="新宋体" w:cs="新宋体" w:eastAsia="新宋体" w:hint="default"/>
                <w:sz w:val="18"/>
                <w:szCs w:val="18"/>
              </w:rPr>
            </w:pPr>
            <w:r>
              <w:rPr>
                <w:rFonts w:ascii="新宋体"/>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4" w:right="0"/>
              <w:jc w:val="center"/>
              <w:rPr>
                <w:rFonts w:ascii="新宋体" w:hAnsi="新宋体" w:cs="新宋体" w:eastAsia="新宋体" w:hint="default"/>
                <w:sz w:val="18"/>
                <w:szCs w:val="18"/>
              </w:rPr>
            </w:pPr>
            <w:r>
              <w:rPr>
                <w:rFonts w:ascii="新宋体"/>
                <w:sz w:val="18"/>
              </w:rPr>
              <w:t>-59,000,000.00</w:t>
            </w: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．盈余公积转增资本（或股本）</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302"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．盈余公积弥补亏损</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17"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26"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4</w:t>
            </w:r>
            <w:r>
              <w:rPr>
                <w:rFonts w:ascii="新宋体" w:hAnsi="新宋体" w:cs="新宋体" w:eastAsia="新宋体" w:hint="default"/>
                <w:sz w:val="18"/>
                <w:szCs w:val="18"/>
              </w:rPr>
              <w:t>．其他</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（六）专项储备</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18" w:hRule="exact"/>
        </w:trPr>
        <w:tc>
          <w:tcPr>
            <w:tcW w:w="3996"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80"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85"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
        </w:tc>
        <w:tc>
          <w:tcPr>
            <w:tcW w:w="425" w:type="dxa"/>
            <w:tcBorders>
              <w:top w:val="nil" w:sz="6" w:space="0" w:color="auto"/>
              <w:left w:val="nil" w:sz="6" w:space="0" w:color="auto"/>
              <w:bottom w:val="nil" w:sz="6" w:space="0" w:color="auto"/>
              <w:right w:val="nil" w:sz="6" w:space="0" w:color="auto"/>
            </w:tcBorders>
          </w:tcPr>
          <w:p>
            <w:pPr/>
          </w:p>
        </w:tc>
        <w:tc>
          <w:tcPr>
            <w:tcW w:w="1574"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r>
      <w:tr>
        <w:trPr>
          <w:trHeight w:val="301"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．本期提取</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996" w:type="dxa"/>
            <w:tcBorders>
              <w:top w:val="nil" w:sz="6" w:space="0" w:color="auto"/>
              <w:left w:val="nil" w:sz="6" w:space="0" w:color="auto"/>
              <w:bottom w:val="nil" w:sz="6" w:space="0" w:color="auto"/>
              <w:right w:val="single" w:sz="4" w:space="0" w:color="000000"/>
            </w:tcBorders>
          </w:tcPr>
          <w:p>
            <w:pPr>
              <w:pStyle w:val="TableParagraph"/>
              <w:spacing w:line="226" w:lineRule="exact"/>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．本期使用</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785"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925"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1574"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45" w:hRule="exact"/>
        </w:trPr>
        <w:tc>
          <w:tcPr>
            <w:tcW w:w="3996" w:type="dxa"/>
            <w:tcBorders>
              <w:top w:val="nil" w:sz="6" w:space="0" w:color="auto"/>
              <w:left w:val="nil" w:sz="6" w:space="0" w:color="auto"/>
              <w:bottom w:val="nil" w:sz="6" w:space="0" w:color="auto"/>
              <w:right w:val="single" w:sz="4" w:space="0" w:color="000000"/>
            </w:tcBorders>
          </w:tcPr>
          <w:p>
            <w:pPr>
              <w:pStyle w:val="TableParagraph"/>
              <w:tabs>
                <w:tab w:pos="4001" w:val="left" w:leader="none"/>
              </w:tabs>
              <w:spacing w:line="232" w:lineRule="exact"/>
              <w:ind w:left="-15" w:right="-10"/>
              <w:jc w:val="left"/>
              <w:rPr>
                <w:rFonts w:ascii="新宋体" w:hAnsi="新宋体" w:cs="新宋体" w:eastAsia="新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r>
            <w:r>
              <w:rPr>
                <w:rFonts w:ascii="Times New Roman" w:hAnsi="Times New Roman" w:cs="Times New Roman" w:eastAsia="Times New Roman" w:hint="default"/>
                <w:spacing w:val="-13"/>
                <w:sz w:val="18"/>
                <w:szCs w:val="18"/>
                <w:u w:val="single" w:color="000000"/>
              </w:rPr>
              <w:t> </w:t>
            </w:r>
            <w:r>
              <w:rPr>
                <w:rFonts w:ascii="新宋体" w:hAnsi="新宋体" w:cs="新宋体" w:eastAsia="新宋体" w:hint="default"/>
                <w:sz w:val="18"/>
                <w:szCs w:val="18"/>
                <w:u w:val="single" w:color="000000"/>
              </w:rPr>
              <w:t>四、本期期末余额</w:t>
              <w:tab/>
            </w:r>
            <w:r>
              <w:rPr>
                <w:rFonts w:ascii="新宋体" w:hAnsi="新宋体" w:cs="新宋体" w:eastAsia="新宋体" w:hint="default"/>
                <w:sz w:val="18"/>
                <w:szCs w:val="18"/>
              </w:rPr>
            </w:r>
          </w:p>
        </w:tc>
        <w:tc>
          <w:tcPr>
            <w:tcW w:w="1477"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4" w:right="0"/>
              <w:jc w:val="center"/>
              <w:rPr>
                <w:rFonts w:ascii="新宋体" w:hAnsi="新宋体" w:cs="新宋体" w:eastAsia="新宋体" w:hint="default"/>
                <w:sz w:val="18"/>
                <w:szCs w:val="18"/>
              </w:rPr>
            </w:pPr>
            <w:r>
              <w:rPr>
                <w:rFonts w:ascii="新宋体"/>
                <w:sz w:val="18"/>
              </w:rPr>
              <w:t>118,000,000.00</w:t>
            </w:r>
          </w:p>
        </w:tc>
        <w:tc>
          <w:tcPr>
            <w:tcW w:w="1476"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4" w:right="0"/>
              <w:jc w:val="center"/>
              <w:rPr>
                <w:rFonts w:ascii="新宋体" w:hAnsi="新宋体" w:cs="新宋体" w:eastAsia="新宋体" w:hint="default"/>
                <w:sz w:val="18"/>
                <w:szCs w:val="18"/>
              </w:rPr>
            </w:pPr>
            <w:r>
              <w:rPr>
                <w:rFonts w:ascii="新宋体"/>
                <w:sz w:val="18"/>
              </w:rPr>
              <w:t>316,568,642.17</w:t>
            </w:r>
          </w:p>
        </w:tc>
        <w:tc>
          <w:tcPr>
            <w:tcW w:w="7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新宋体" w:hAnsi="新宋体" w:cs="新宋体" w:eastAsia="新宋体" w:hint="default"/>
                <w:sz w:val="18"/>
                <w:szCs w:val="18"/>
              </w:rPr>
            </w:pPr>
          </w:p>
        </w:tc>
        <w:tc>
          <w:tcPr>
            <w:tcW w:w="6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新宋体" w:hAnsi="新宋体" w:cs="新宋体" w:eastAsia="新宋体" w:hint="default"/>
                <w:sz w:val="18"/>
                <w:szCs w:val="18"/>
              </w:rPr>
            </w:pPr>
          </w:p>
        </w:tc>
        <w:tc>
          <w:tcPr>
            <w:tcW w:w="1296"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right="0"/>
              <w:jc w:val="center"/>
              <w:rPr>
                <w:rFonts w:ascii="新宋体" w:hAnsi="新宋体" w:cs="新宋体" w:eastAsia="新宋体" w:hint="default"/>
                <w:sz w:val="18"/>
                <w:szCs w:val="18"/>
              </w:rPr>
            </w:pPr>
            <w:r>
              <w:rPr>
                <w:rFonts w:ascii="新宋体"/>
                <w:sz w:val="18"/>
              </w:rPr>
              <w:t>8,550,674.91</w:t>
            </w:r>
          </w:p>
        </w:tc>
        <w:tc>
          <w:tcPr>
            <w:tcW w:w="78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新宋体" w:hAnsi="新宋体" w:cs="新宋体" w:eastAsia="新宋体" w:hint="default"/>
                <w:sz w:val="18"/>
                <w:szCs w:val="18"/>
              </w:rPr>
            </w:pPr>
          </w:p>
        </w:tc>
        <w:tc>
          <w:tcPr>
            <w:tcW w:w="1476"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76,884,758.59</w:t>
            </w:r>
          </w:p>
        </w:tc>
        <w:tc>
          <w:tcPr>
            <w:tcW w:w="9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新宋体" w:hAnsi="新宋体" w:cs="新宋体" w:eastAsia="新宋体" w:hint="default"/>
                <w:sz w:val="18"/>
                <w:szCs w:val="18"/>
              </w:rPr>
            </w:pPr>
          </w:p>
        </w:tc>
        <w:tc>
          <w:tcPr>
            <w:tcW w:w="4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新宋体" w:hAnsi="新宋体" w:cs="新宋体" w:eastAsia="新宋体" w:hint="default"/>
                <w:sz w:val="18"/>
                <w:szCs w:val="18"/>
              </w:rPr>
            </w:pPr>
          </w:p>
        </w:tc>
        <w:tc>
          <w:tcPr>
            <w:tcW w:w="1574"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10,088,214.04</w:t>
            </w:r>
          </w:p>
        </w:tc>
        <w:tc>
          <w:tcPr>
            <w:tcW w:w="1476" w:type="dxa"/>
            <w:tcBorders>
              <w:top w:val="nil" w:sz="6" w:space="0" w:color="auto"/>
              <w:left w:val="single" w:sz="4" w:space="0" w:color="000000"/>
              <w:bottom w:val="single" w:sz="4" w:space="0" w:color="000000"/>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530,092,289.71</w:t>
            </w:r>
          </w:p>
        </w:tc>
      </w:tr>
    </w:tbl>
    <w:p>
      <w:pPr>
        <w:tabs>
          <w:tab w:pos="7083" w:val="left" w:leader="none"/>
          <w:tab w:pos="13657" w:val="left" w:leader="none"/>
        </w:tabs>
        <w:spacing w:before="8"/>
        <w:ind w:left="1140" w:right="0" w:firstLine="0"/>
        <w:jc w:val="left"/>
        <w:rPr>
          <w:rFonts w:ascii="新宋体" w:hAnsi="新宋体" w:cs="新宋体" w:eastAsia="新宋体" w:hint="default"/>
          <w:sz w:val="18"/>
          <w:szCs w:val="18"/>
        </w:rPr>
      </w:pPr>
      <w:r>
        <w:rPr/>
        <w:pict>
          <v:group style="position:absolute;margin-left:11.76pt;margin-top:-95.794258pt;width:818.4pt;height:.5pt;mso-position-horizontal-relative:page;mso-position-vertical-relative:paragraph;z-index:-1286104" coordorigin="235,-1916" coordsize="16368,10">
            <v:shape style="position:absolute;left:235;top:-1916;width:3992;height:10" type="#_x0000_t75" stroked="false">
              <v:imagedata r:id="rId115" o:title=""/>
            </v:shape>
            <v:shape style="position:absolute;left:4222;top:-1916;width:3737;height:10" type="#_x0000_t75" stroked="false">
              <v:imagedata r:id="rId116" o:title=""/>
            </v:shape>
            <v:shape style="position:absolute;left:7955;top:-1916;width:1983;height:10" type="#_x0000_t75" stroked="false">
              <v:imagedata r:id="rId117" o:title=""/>
            </v:shape>
            <v:shape style="position:absolute;left:9933;top:-1916;width:6671;height:10" type="#_x0000_t75" stroked="false">
              <v:imagedata r:id="rId118" o:title=""/>
            </v:shape>
            <w10:wrap type="none"/>
          </v:group>
        </w:pict>
      </w:r>
      <w:r>
        <w:rPr/>
        <w:pict>
          <v:group style="position:absolute;margin-left:11.76pt;margin-top:-86.674271pt;width:818.4pt;height:5.05pt;mso-position-horizontal-relative:page;mso-position-vertical-relative:paragraph;z-index:-1286080" coordorigin="235,-1733" coordsize="16368,101">
            <v:shape style="position:absolute;left:235;top:-1733;width:4011;height:101" type="#_x0000_t75" stroked="false">
              <v:imagedata r:id="rId126" o:title=""/>
            </v:shape>
            <v:shape style="position:absolute;left:4222;top:-1642;width:3737;height:10" type="#_x0000_t75" stroked="false">
              <v:imagedata r:id="rId120" o:title=""/>
            </v:shape>
            <v:shape style="position:absolute;left:7955;top:-1642;width:1983;height:10" type="#_x0000_t75" stroked="false">
              <v:imagedata r:id="rId121" o:title=""/>
            </v:shape>
            <v:shape style="position:absolute;left:9933;top:-1642;width:6671;height:10" type="#_x0000_t75" stroked="false">
              <v:imagedata r:id="rId122" o:title=""/>
            </v:shape>
            <w10:wrap type="none"/>
          </v:group>
        </w:pict>
      </w:r>
      <w:r>
        <w:rPr/>
        <w:pict>
          <v:group style="position:absolute;margin-left:11.76pt;margin-top:-68.524261pt;width:818.4pt;height:.5pt;mso-position-horizontal-relative:page;mso-position-vertical-relative:paragraph;z-index:-1286056" coordorigin="235,-1370" coordsize="16368,10">
            <v:shape style="position:absolute;left:235;top:-1370;width:3992;height:10" type="#_x0000_t75" stroked="false">
              <v:imagedata r:id="rId115" o:title=""/>
            </v:shape>
            <v:shape style="position:absolute;left:4222;top:-1370;width:3737;height:10" type="#_x0000_t75" stroked="false">
              <v:imagedata r:id="rId116" o:title=""/>
            </v:shape>
            <v:shape style="position:absolute;left:7955;top:-1370;width:1983;height:10" type="#_x0000_t75" stroked="false">
              <v:imagedata r:id="rId117" o:title=""/>
            </v:shape>
            <v:shape style="position:absolute;left:9933;top:-1370;width:6671;height:10" type="#_x0000_t75" stroked="false">
              <v:imagedata r:id="rId118" o:title=""/>
            </v:shape>
            <w10:wrap type="none"/>
          </v:group>
        </w:pict>
      </w:r>
      <w:r>
        <w:rPr/>
        <w:pict>
          <v:group style="position:absolute;margin-left:11.76pt;margin-top:-54.96426pt;width:818.4pt;height:.5pt;mso-position-horizontal-relative:page;mso-position-vertical-relative:paragraph;z-index:-1286032" coordorigin="235,-1099" coordsize="16368,10">
            <v:shape style="position:absolute;left:235;top:-1099;width:3992;height:10" type="#_x0000_t75" stroked="false">
              <v:imagedata r:id="rId115" o:title=""/>
            </v:shape>
            <v:shape style="position:absolute;left:4222;top:-1099;width:3737;height:10" type="#_x0000_t75" stroked="false">
              <v:imagedata r:id="rId116" o:title=""/>
            </v:shape>
            <v:shape style="position:absolute;left:7955;top:-1099;width:1983;height:10" type="#_x0000_t75" stroked="false">
              <v:imagedata r:id="rId117" o:title=""/>
            </v:shape>
            <v:shape style="position:absolute;left:9933;top:-1099;width:6671;height:10" type="#_x0000_t75" stroked="false">
              <v:imagedata r:id="rId118" o:title=""/>
            </v:shape>
            <w10:wrap type="none"/>
          </v:group>
        </w:pict>
      </w:r>
      <w:r>
        <w:rPr/>
        <w:pict>
          <v:group style="position:absolute;margin-left:11.76pt;margin-top:-45.844269pt;width:818.4pt;height:5.05pt;mso-position-horizontal-relative:page;mso-position-vertical-relative:paragraph;z-index:-1286008" coordorigin="235,-917" coordsize="16368,101">
            <v:shape style="position:absolute;left:235;top:-917;width:4011;height:101" type="#_x0000_t75" stroked="false">
              <v:imagedata r:id="rId125" o:title=""/>
            </v:shape>
            <v:shape style="position:absolute;left:4222;top:-826;width:3737;height:10" type="#_x0000_t75" stroked="false">
              <v:imagedata r:id="rId116" o:title=""/>
            </v:shape>
            <v:shape style="position:absolute;left:7955;top:-826;width:1983;height:10" type="#_x0000_t75" stroked="false">
              <v:imagedata r:id="rId117" o:title=""/>
            </v:shape>
            <v:shape style="position:absolute;left:9933;top:-826;width:6671;height:10" type="#_x0000_t75" stroked="false">
              <v:imagedata r:id="rId118" o:title=""/>
            </v:shape>
            <w10:wrap type="none"/>
          </v:group>
        </w:pict>
      </w:r>
      <w:r>
        <w:rPr/>
        <w:pict>
          <v:group style="position:absolute;margin-left:11.76pt;margin-top:-27.724291pt;width:818.4pt;height:.5pt;mso-position-horizontal-relative:page;mso-position-vertical-relative:paragraph;z-index:-1285984" coordorigin="235,-554" coordsize="16368,10">
            <v:shape style="position:absolute;left:235;top:-554;width:3992;height:10" type="#_x0000_t75" stroked="false">
              <v:imagedata r:id="rId115" o:title=""/>
            </v:shape>
            <v:shape style="position:absolute;left:4222;top:-554;width:3737;height:10" type="#_x0000_t75" stroked="false">
              <v:imagedata r:id="rId120" o:title=""/>
            </v:shape>
            <v:shape style="position:absolute;left:7955;top:-554;width:1983;height:10" type="#_x0000_t75" stroked="false">
              <v:imagedata r:id="rId121" o:title=""/>
            </v:shape>
            <v:shape style="position:absolute;left:9933;top:-554;width:6671;height:10" type="#_x0000_t75" stroked="false">
              <v:imagedata r:id="rId122" o:title=""/>
            </v:shape>
            <w10:wrap type="none"/>
          </v:group>
        </w:pict>
      </w:r>
      <w:r>
        <w:rPr/>
        <w:pict>
          <v:group style="position:absolute;margin-left:11.76pt;margin-top:-14.168291pt;width:818.4pt;height:.5pt;mso-position-horizontal-relative:page;mso-position-vertical-relative:paragraph;z-index:-1285960" coordorigin="235,-283" coordsize="16368,10">
            <v:shape style="position:absolute;left:235;top:-283;width:3992;height:10" type="#_x0000_t75" stroked="false">
              <v:imagedata r:id="rId115" o:title=""/>
            </v:shape>
            <v:shape style="position:absolute;left:4222;top:-283;width:3737;height:10" type="#_x0000_t75" stroked="false">
              <v:imagedata r:id="rId120" o:title=""/>
            </v:shape>
            <v:shape style="position:absolute;left:7955;top:-283;width:1983;height:10" type="#_x0000_t75" stroked="false">
              <v:imagedata r:id="rId121" o:title=""/>
            </v:shape>
            <v:shape style="position:absolute;left:9933;top:-283;width:6671;height:10" type="#_x0000_t75" stroked="false">
              <v:imagedata r:id="rId122" o:title=""/>
            </v:shape>
            <w10:wrap type="none"/>
          </v:group>
        </w:pict>
      </w:r>
      <w:r>
        <w:rPr/>
        <w:pict>
          <v:shape style="position:absolute;margin-left:211.339996pt;margin-top:-1.208311pt;width:.47999pt;height:.72pt;mso-position-horizontal-relative:page;mso-position-vertical-relative:paragraph;z-index:-1285936" type="#_x0000_t75" stroked="false">
            <v:imagedata r:id="rId140" o:title=""/>
          </v:shape>
        </w:pict>
      </w:r>
      <w:r>
        <w:rPr/>
        <w:pict>
          <v:shape style="position:absolute;margin-left:285.170013pt;margin-top:-1.208311pt;width:.47999pt;height:.72pt;mso-position-horizontal-relative:page;mso-position-vertical-relative:paragraph;z-index:-1285912" type="#_x0000_t75" stroked="false">
            <v:imagedata r:id="rId140" o:title=""/>
          </v:shape>
        </w:pict>
      </w:r>
      <w:r>
        <w:rPr/>
        <w:pict>
          <v:shape style="position:absolute;margin-left:358.970001pt;margin-top:-1.208311pt;width:.47999pt;height:.72pt;mso-position-horizontal-relative:page;mso-position-vertical-relative:paragraph;z-index:-1285888" type="#_x0000_t75" stroked="false">
            <v:imagedata r:id="rId140" o:title=""/>
          </v:shape>
        </w:pict>
      </w:r>
      <w:r>
        <w:rPr/>
        <w:pict>
          <v:shape style="position:absolute;margin-left:397.970001pt;margin-top:-1.208311pt;width:.47999pt;height:.72pt;mso-position-horizontal-relative:page;mso-position-vertical-relative:paragraph;z-index:-1285864" type="#_x0000_t75" stroked="false">
            <v:imagedata r:id="rId140" o:title=""/>
          </v:shape>
        </w:pict>
      </w:r>
      <w:r>
        <w:rPr/>
        <w:pict>
          <v:shape style="position:absolute;margin-left:432.049988pt;margin-top:-1.208311pt;width:.47999pt;height:.72pt;mso-position-horizontal-relative:page;mso-position-vertical-relative:paragraph;z-index:-1285840" type="#_x0000_t75" stroked="false">
            <v:imagedata r:id="rId140" o:title=""/>
          </v:shape>
        </w:pict>
      </w:r>
      <w:r>
        <w:rPr/>
        <w:pict>
          <v:shape style="position:absolute;margin-left:496.869995pt;margin-top:-1.208311pt;width:.47996pt;height:.72pt;mso-position-horizontal-relative:page;mso-position-vertical-relative:paragraph;z-index:-1285816" type="#_x0000_t75" stroked="false">
            <v:imagedata r:id="rId140" o:title=""/>
          </v:shape>
        </w:pict>
      </w:r>
      <w:r>
        <w:rPr/>
        <w:pict>
          <v:shape style="position:absolute;margin-left:536.109985pt;margin-top:-1.208311pt;width:.47996pt;height:.72pt;mso-position-horizontal-relative:page;mso-position-vertical-relative:paragraph;z-index:-1285792" type="#_x0000_t75" stroked="false">
            <v:imagedata r:id="rId140" o:title=""/>
          </v:shape>
        </w:pict>
      </w:r>
      <w:r>
        <w:rPr/>
        <w:pict>
          <v:shape style="position:absolute;margin-left:609.909973pt;margin-top:-1.208311pt;width:.48002pt;height:.72pt;mso-position-horizontal-relative:page;mso-position-vertical-relative:paragraph;z-index:-1285768" type="#_x0000_t75" stroked="false">
            <v:imagedata r:id="rId140" o:title=""/>
          </v:shape>
        </w:pict>
      </w:r>
      <w:r>
        <w:rPr/>
        <w:pict>
          <v:shape style="position:absolute;margin-left:656.140015pt;margin-top:-1.208311pt;width:.48002pt;height:.72pt;mso-position-horizontal-relative:page;mso-position-vertical-relative:paragraph;z-index:-1285744" type="#_x0000_t75" stroked="false">
            <v:imagedata r:id="rId140" o:title=""/>
          </v:shape>
        </w:pict>
      </w:r>
      <w:r>
        <w:rPr/>
        <w:pict>
          <v:shape style="position:absolute;margin-left:677.380005pt;margin-top:-1.208311pt;width:.48002pt;height:.72pt;mso-position-horizontal-relative:page;mso-position-vertical-relative:paragraph;z-index:-1285720" type="#_x0000_t75" stroked="false">
            <v:imagedata r:id="rId140" o:title=""/>
          </v:shape>
        </w:pict>
      </w:r>
      <w:r>
        <w:rPr/>
        <w:pict>
          <v:shape style="position:absolute;margin-left:756.099976pt;margin-top:-1.208311pt;width:.47996pt;height:.72pt;mso-position-horizontal-relative:page;mso-position-vertical-relative:paragraph;z-index:-1285696" type="#_x0000_t75" stroked="false">
            <v:imagedata r:id="rId140" o:title=""/>
          </v:shape>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pgSz w:w="16840" w:h="11910" w:orient="landscape"/>
          <w:pgMar w:header="544" w:footer="773" w:top="1080" w:bottom="960" w:left="120" w:right="0"/>
        </w:sectPr>
      </w:pPr>
    </w:p>
    <w:p>
      <w:pPr>
        <w:spacing w:line="240" w:lineRule="auto" w:before="7"/>
        <w:rPr>
          <w:rFonts w:ascii="新宋体" w:hAnsi="新宋体" w:cs="新宋体" w:eastAsia="新宋体" w:hint="default"/>
          <w:sz w:val="3"/>
          <w:szCs w:val="3"/>
        </w:rPr>
      </w:pPr>
    </w:p>
    <w:p>
      <w:pPr>
        <w:spacing w:line="20" w:lineRule="exact"/>
        <w:ind w:left="424" w:right="0" w:firstLine="0"/>
        <w:rPr>
          <w:rFonts w:ascii="新宋体" w:hAnsi="新宋体" w:cs="新宋体" w:eastAsia="新宋体" w:hint="default"/>
          <w:sz w:val="2"/>
          <w:szCs w:val="2"/>
        </w:rPr>
      </w:pPr>
      <w:r>
        <w:rPr>
          <w:rFonts w:ascii="新宋体" w:hAnsi="新宋体" w:cs="新宋体" w:eastAsia="新宋体" w:hint="default"/>
          <w:sz w:val="2"/>
          <w:szCs w:val="2"/>
        </w:rPr>
        <w:pict>
          <v:group style="width:760.6pt;height:.75pt;mso-position-horizontal-relative:char;mso-position-vertical-relative:line" coordorigin="0,0" coordsize="15212,15">
            <v:group style="position:absolute;left:7;top:7;width:15197;height:2" coordorigin="7,7" coordsize="15197,2">
              <v:shape style="position:absolute;left:7;top:7;width:15197;height:2" coordorigin="7,7" coordsize="15197,0" path="m7,7l15204,7e" filled="false" stroked="true" strokeweight=".72pt" strokecolor="#000000">
                <v:path arrowok="t"/>
              </v:shape>
            </v:group>
          </v:group>
        </w:pict>
      </w:r>
      <w:r>
        <w:rPr>
          <w:rFonts w:ascii="新宋体" w:hAnsi="新宋体" w:cs="新宋体" w:eastAsia="新宋体" w:hint="default"/>
          <w:sz w:val="2"/>
          <w:szCs w:val="2"/>
        </w:rPr>
      </w:r>
    </w:p>
    <w:p>
      <w:pPr>
        <w:spacing w:before="0"/>
        <w:ind w:left="0" w:right="221" w:firstLine="0"/>
        <w:jc w:val="center"/>
        <w:rPr>
          <w:rFonts w:ascii="新宋体" w:hAnsi="新宋体" w:cs="新宋体" w:eastAsia="新宋体" w:hint="default"/>
          <w:sz w:val="32"/>
          <w:szCs w:val="32"/>
        </w:rPr>
      </w:pPr>
      <w:r>
        <w:rPr>
          <w:rFonts w:ascii="新宋体" w:hAnsi="新宋体" w:cs="新宋体" w:eastAsia="新宋体" w:hint="default"/>
          <w:b/>
          <w:bCs/>
          <w:sz w:val="32"/>
          <w:szCs w:val="32"/>
        </w:rPr>
        <w:t>合并所有者权益变动表（续）</w:t>
      </w:r>
      <w:r>
        <w:rPr>
          <w:rFonts w:ascii="新宋体" w:hAnsi="新宋体" w:cs="新宋体" w:eastAsia="新宋体" w:hint="default"/>
          <w:sz w:val="32"/>
          <w:szCs w:val="32"/>
        </w:rPr>
      </w:r>
    </w:p>
    <w:p>
      <w:pPr>
        <w:tabs>
          <w:tab w:pos="7392" w:val="left" w:leader="none"/>
          <w:tab w:pos="13469" w:val="left" w:leader="none"/>
        </w:tabs>
        <w:spacing w:before="56"/>
        <w:ind w:left="457" w:right="0" w:firstLine="0"/>
        <w:jc w:val="left"/>
        <w:rPr>
          <w:rFonts w:ascii="新宋体" w:hAnsi="新宋体" w:cs="新宋体" w:eastAsia="新宋体" w:hint="default"/>
          <w:sz w:val="18"/>
          <w:szCs w:val="18"/>
        </w:rPr>
      </w:pPr>
      <w:r>
        <w:rPr/>
        <w:pict>
          <v:group style="position:absolute;margin-left:221.179993pt;margin-top:19.55172pt;width:.5pt;height:21.4pt;mso-position-horizontal-relative:page;mso-position-vertical-relative:paragraph;z-index:-1285624" coordorigin="4424,391" coordsize="10,428">
            <v:group style="position:absolute;left:4424;top:391;width:10;height:20" coordorigin="4424,391" coordsize="10,20">
              <v:shape style="position:absolute;left:4424;top:391;width:10;height:20" coordorigin="4424,391" coordsize="10,20" path="m4424,410l4433,410,4433,391,4424,391,4424,410xe" filled="true" fillcolor="#000000" stroked="false">
                <v:path arrowok="t"/>
                <v:fill type="solid"/>
              </v:shape>
            </v:group>
            <v:group style="position:absolute;left:4424;top:410;width:10;height:20" coordorigin="4424,410" coordsize="10,20">
              <v:shape style="position:absolute;left:4424;top:410;width:10;height:20" coordorigin="4424,410" coordsize="10,20" path="m4424,429l4433,429,4433,410,4424,410,4424,429xe" filled="true" fillcolor="#000000" stroked="false">
                <v:path arrowok="t"/>
                <v:fill type="solid"/>
              </v:shape>
            </v:group>
            <v:group style="position:absolute;left:4424;top:429;width:10;height:20" coordorigin="4424,429" coordsize="10,20">
              <v:shape style="position:absolute;left:4424;top:429;width:10;height:20" coordorigin="4424,429" coordsize="10,20" path="m4424,449l4433,449,4433,429,4424,429,4424,449xe" filled="true" fillcolor="#000000" stroked="false">
                <v:path arrowok="t"/>
                <v:fill type="solid"/>
              </v:shape>
            </v:group>
            <v:group style="position:absolute;left:4424;top:449;width:10;height:20" coordorigin="4424,449" coordsize="10,20">
              <v:shape style="position:absolute;left:4424;top:449;width:10;height:20" coordorigin="4424,449" coordsize="10,20" path="m4424,468l4433,468,4433,449,4424,449,4424,468xe" filled="true" fillcolor="#000000" stroked="false">
                <v:path arrowok="t"/>
                <v:fill type="solid"/>
              </v:shape>
            </v:group>
            <v:group style="position:absolute;left:4424;top:468;width:10;height:20" coordorigin="4424,468" coordsize="10,20">
              <v:shape style="position:absolute;left:4424;top:468;width:10;height:20" coordorigin="4424,468" coordsize="10,20" path="m4424,487l4433,487,4433,468,4424,468,4424,487xe" filled="true" fillcolor="#000000" stroked="false">
                <v:path arrowok="t"/>
                <v:fill type="solid"/>
              </v:shape>
            </v:group>
            <v:group style="position:absolute;left:4424;top:487;width:10;height:20" coordorigin="4424,487" coordsize="10,20">
              <v:shape style="position:absolute;left:4424;top:487;width:10;height:20" coordorigin="4424,487" coordsize="10,20" path="m4424,506l4433,506,4433,487,4424,487,4424,506xe" filled="true" fillcolor="#000000" stroked="false">
                <v:path arrowok="t"/>
                <v:fill type="solid"/>
              </v:shape>
            </v:group>
            <v:group style="position:absolute;left:4424;top:506;width:10;height:20" coordorigin="4424,506" coordsize="10,20">
              <v:shape style="position:absolute;left:4424;top:506;width:10;height:20" coordorigin="4424,506" coordsize="10,20" path="m4424,525l4433,525,4433,506,4424,506,4424,525xe" filled="true" fillcolor="#000000" stroked="false">
                <v:path arrowok="t"/>
                <v:fill type="solid"/>
              </v:shape>
            </v:group>
            <v:group style="position:absolute;left:4424;top:525;width:10;height:20" coordorigin="4424,525" coordsize="10,20">
              <v:shape style="position:absolute;left:4424;top:525;width:10;height:20" coordorigin="4424,525" coordsize="10,20" path="m4424,545l4433,545,4433,525,4424,525,4424,545xe" filled="true" fillcolor="#000000" stroked="false">
                <v:path arrowok="t"/>
                <v:fill type="solid"/>
              </v:shape>
            </v:group>
            <v:group style="position:absolute;left:4424;top:545;width:10;height:20" coordorigin="4424,545" coordsize="10,20">
              <v:shape style="position:absolute;left:4424;top:545;width:10;height:20" coordorigin="4424,545" coordsize="10,20" path="m4424,564l4433,564,4433,545,4424,545,4424,564xe" filled="true" fillcolor="#000000" stroked="false">
                <v:path arrowok="t"/>
                <v:fill type="solid"/>
              </v:shape>
            </v:group>
            <v:group style="position:absolute;left:4424;top:564;width:10;height:20" coordorigin="4424,564" coordsize="10,20">
              <v:shape style="position:absolute;left:4424;top:564;width:10;height:20" coordorigin="4424,564" coordsize="10,20" path="m4424,583l4433,583,4433,564,4424,564,4424,583xe" filled="true" fillcolor="#000000" stroked="false">
                <v:path arrowok="t"/>
                <v:fill type="solid"/>
              </v:shape>
            </v:group>
            <v:group style="position:absolute;left:4424;top:583;width:10;height:20" coordorigin="4424,583" coordsize="10,20">
              <v:shape style="position:absolute;left:4424;top:583;width:10;height:20" coordorigin="4424,583" coordsize="10,20" path="m4424,602l4433,602,4433,583,4424,583,4424,602xe" filled="true" fillcolor="#000000" stroked="false">
                <v:path arrowok="t"/>
                <v:fill type="solid"/>
              </v:shape>
            </v:group>
            <v:group style="position:absolute;left:4424;top:665;width:10;height:20" coordorigin="4424,665" coordsize="10,20">
              <v:shape style="position:absolute;left:4424;top:665;width:10;height:20" coordorigin="4424,665" coordsize="10,20" path="m4424,684l4433,684,4433,665,4424,665,4424,684xe" filled="true" fillcolor="#000000" stroked="false">
                <v:path arrowok="t"/>
                <v:fill type="solid"/>
              </v:shape>
            </v:group>
            <v:group style="position:absolute;left:4424;top:684;width:10;height:20" coordorigin="4424,684" coordsize="10,20">
              <v:shape style="position:absolute;left:4424;top:684;width:10;height:20" coordorigin="4424,684" coordsize="10,20" path="m4424,703l4433,703,4433,684,4424,684,4424,703xe" filled="true" fillcolor="#000000" stroked="false">
                <v:path arrowok="t"/>
                <v:fill type="solid"/>
              </v:shape>
            </v:group>
            <v:group style="position:absolute;left:4424;top:703;width:10;height:20" coordorigin="4424,703" coordsize="10,20">
              <v:shape style="position:absolute;left:4424;top:703;width:10;height:20" coordorigin="4424,703" coordsize="10,20" path="m4424,722l4433,722,4433,703,4424,703,4424,722xe" filled="true" fillcolor="#000000" stroked="false">
                <v:path arrowok="t"/>
                <v:fill type="solid"/>
              </v:shape>
            </v:group>
            <v:group style="position:absolute;left:4424;top:722;width:10;height:20" coordorigin="4424,722" coordsize="10,20">
              <v:shape style="position:absolute;left:4424;top:722;width:10;height:20" coordorigin="4424,722" coordsize="10,20" path="m4424,741l4433,741,4433,722,4424,722,4424,741xe" filled="true" fillcolor="#000000" stroked="false">
                <v:path arrowok="t"/>
                <v:fill type="solid"/>
              </v:shape>
            </v:group>
            <v:group style="position:absolute;left:4424;top:741;width:10;height:20" coordorigin="4424,741" coordsize="10,20">
              <v:shape style="position:absolute;left:4424;top:741;width:10;height:20" coordorigin="4424,741" coordsize="10,20" path="m4424,761l4433,761,4433,741,4424,741,4424,761xe" filled="true" fillcolor="#000000" stroked="false">
                <v:path arrowok="t"/>
                <v:fill type="solid"/>
              </v:shape>
            </v:group>
            <v:group style="position:absolute;left:4424;top:761;width:10;height:20" coordorigin="4424,761" coordsize="10,20">
              <v:shape style="position:absolute;left:4424;top:761;width:10;height:20" coordorigin="4424,761" coordsize="10,20" path="m4424,780l4433,780,4433,761,4424,761,4424,780xe" filled="true" fillcolor="#000000" stroked="false">
                <v:path arrowok="t"/>
                <v:fill type="solid"/>
              </v:shape>
            </v:group>
            <v:group style="position:absolute;left:4424;top:780;width:10;height:20" coordorigin="4424,780" coordsize="10,20">
              <v:shape style="position:absolute;left:4424;top:780;width:10;height:20" coordorigin="4424,780" coordsize="10,20" path="m4424,799l4433,799,4433,780,4424,780,4424,799xe" filled="true" fillcolor="#000000" stroked="false">
                <v:path arrowok="t"/>
                <v:fill type="solid"/>
              </v:shape>
            </v:group>
            <v:group style="position:absolute;left:4424;top:799;width:10;height:20" coordorigin="4424,799" coordsize="10,20">
              <v:shape style="position:absolute;left:4424;top:799;width:10;height:20" coordorigin="4424,799" coordsize="10,20" path="m4424,818l4433,818,4433,799,4424,799,4424,818xe" filled="true" fillcolor="#000000" stroked="false">
                <v:path arrowok="t"/>
                <v:fill type="solid"/>
              </v:shape>
            </v:group>
            <w10:wrap type="none"/>
          </v:group>
        </w:pict>
      </w:r>
      <w:r>
        <w:rPr/>
        <w:pict>
          <v:group style="position:absolute;margin-left:34.68pt;margin-top:40.911720pt;width:789.6pt;height:400.2pt;mso-position-horizontal-relative:page;mso-position-vertical-relative:paragraph;z-index:-1285600" coordorigin="694,818" coordsize="15792,8004">
            <v:shape style="position:absolute;left:4414;top:818;width:1448;height:101" type="#_x0000_t75" stroked="false">
              <v:imagedata r:id="rId143" o:title=""/>
            </v:shape>
            <v:shape style="position:absolute;left:5857;top:909;width:1534;height:10" type="#_x0000_t75" stroked="false">
              <v:imagedata r:id="rId144" o:title=""/>
            </v:shape>
            <v:shape style="position:absolute;left:7386;top:909;width:1438;height:10" type="#_x0000_t75" stroked="false">
              <v:imagedata r:id="rId145" o:title=""/>
            </v:shape>
            <v:shape style="position:absolute;left:8819;top:909;width:1503;height:10" type="#_x0000_t75" stroked="false">
              <v:imagedata r:id="rId146" o:title=""/>
            </v:shape>
            <v:shape style="position:absolute;left:10317;top:909;width:859;height:10" type="#_x0000_t75" stroked="false">
              <v:imagedata r:id="rId147" o:title=""/>
            </v:shape>
            <v:shape style="position:absolute;left:11171;top:909;width:2926;height:10" type="#_x0000_t75" stroked="false">
              <v:imagedata r:id="rId148" o:title=""/>
            </v:shape>
            <v:group style="position:absolute;left:10321;top:919;width:10;height:20" coordorigin="10321,919" coordsize="10,20">
              <v:shape style="position:absolute;left:10321;top:919;width:10;height:20" coordorigin="10321,919" coordsize="10,20" path="m10321,938l10331,938,10331,919,10321,919,10321,938xe" filled="true" fillcolor="#000000" stroked="false">
                <v:path arrowok="t"/>
                <v:fill type="solid"/>
              </v:shape>
            </v:group>
            <v:group style="position:absolute;left:10321;top:938;width:10;height:20" coordorigin="10321,938" coordsize="10,20">
              <v:shape style="position:absolute;left:10321;top:938;width:10;height:20" coordorigin="10321,938" coordsize="10,20" path="m10321,957l10331,957,10331,938,10321,938,10321,957xe" filled="true" fillcolor="#000000" stroked="false">
                <v:path arrowok="t"/>
                <v:fill type="solid"/>
              </v:shape>
            </v:group>
            <v:group style="position:absolute;left:10321;top:957;width:10;height:20" coordorigin="10321,957" coordsize="10,20">
              <v:shape style="position:absolute;left:10321;top:957;width:10;height:20" coordorigin="10321,957" coordsize="10,20" path="m10321,977l10331,977,10331,957,10321,957,10321,977xe" filled="true" fillcolor="#000000" stroked="false">
                <v:path arrowok="t"/>
                <v:fill type="solid"/>
              </v:shape>
            </v:group>
            <v:group style="position:absolute;left:10321;top:977;width:10;height:20" coordorigin="10321,977" coordsize="10,20">
              <v:shape style="position:absolute;left:10321;top:977;width:10;height:20" coordorigin="10321,977" coordsize="10,20" path="m10321,996l10331,996,10331,977,10321,977,10321,996xe" filled="true" fillcolor="#000000" stroked="false">
                <v:path arrowok="t"/>
                <v:fill type="solid"/>
              </v:shape>
            </v:group>
            <v:group style="position:absolute;left:10321;top:996;width:10;height:20" coordorigin="10321,996" coordsize="10,20">
              <v:shape style="position:absolute;left:10321;top:996;width:10;height:20" coordorigin="10321,996" coordsize="10,20" path="m10321,1015l10331,1015,10331,996,10321,996,10321,1015xe" filled="true" fillcolor="#000000" stroked="false">
                <v:path arrowok="t"/>
                <v:fill type="solid"/>
              </v:shape>
            </v:group>
            <v:group style="position:absolute;left:10321;top:1015;width:10;height:20" coordorigin="10321,1015" coordsize="10,20">
              <v:shape style="position:absolute;left:10321;top:1015;width:10;height:20" coordorigin="10321,1015" coordsize="10,20" path="m10321,1034l10331,1034,10331,1015,10321,1015,10321,1034xe" filled="true" fillcolor="#000000" stroked="false">
                <v:path arrowok="t"/>
                <v:fill type="solid"/>
              </v:shape>
            </v:group>
            <v:group style="position:absolute;left:10321;top:1034;width:10;height:20" coordorigin="10321,1034" coordsize="10,20">
              <v:shape style="position:absolute;left:10321;top:1034;width:10;height:20" coordorigin="10321,1034" coordsize="10,20" path="m10321,1053l10331,1053,10331,1034,10321,1034,10321,1053xe" filled="true" fillcolor="#000000" stroked="false">
                <v:path arrowok="t"/>
                <v:fill type="solid"/>
              </v:shape>
            </v:group>
            <v:group style="position:absolute;left:10321;top:1053;width:10;height:20" coordorigin="10321,1053" coordsize="10,20">
              <v:shape style="position:absolute;left:10321;top:1053;width:10;height:20" coordorigin="10321,1053" coordsize="10,20" path="m10321,1073l10331,1073,10331,1053,10321,1053,10321,1073xe" filled="true" fillcolor="#000000" stroked="false">
                <v:path arrowok="t"/>
                <v:fill type="solid"/>
              </v:shape>
            </v:group>
            <v:group style="position:absolute;left:10321;top:1073;width:10;height:20" coordorigin="10321,1073" coordsize="10,20">
              <v:shape style="position:absolute;left:10321;top:1073;width:10;height:20" coordorigin="10321,1073" coordsize="10,20" path="m10321,1092l10331,1092,10331,1073,10321,1073,10321,1092xe" filled="true" fillcolor="#000000" stroked="false">
                <v:path arrowok="t"/>
                <v:fill type="solid"/>
              </v:shape>
            </v:group>
            <v:group style="position:absolute;left:10321;top:1092;width:10;height:20" coordorigin="10321,1092" coordsize="10,20">
              <v:shape style="position:absolute;left:10321;top:1092;width:10;height:20" coordorigin="10321,1092" coordsize="10,20" path="m10321,1111l10331,1111,10331,1092,10321,1092,10321,1111xe" filled="true" fillcolor="#000000" stroked="false">
                <v:path arrowok="t"/>
                <v:fill type="solid"/>
              </v:shape>
            </v:group>
            <v:group style="position:absolute;left:10321;top:1111;width:10;height:20" coordorigin="10321,1111" coordsize="10,20">
              <v:shape style="position:absolute;left:10321;top:1111;width:10;height:20" coordorigin="10321,1111" coordsize="10,20" path="m10321,1130l10331,1130,10331,1111,10321,1111,10321,1130xe" filled="true" fillcolor="#000000" stroked="false">
                <v:path arrowok="t"/>
                <v:fill type="solid"/>
              </v:shape>
            </v:group>
            <v:group style="position:absolute;left:10321;top:1130;width:10;height:20" coordorigin="10321,1130" coordsize="10,20">
              <v:shape style="position:absolute;left:10321;top:1130;width:10;height:20" coordorigin="10321,1130" coordsize="10,20" path="m10321,1149l10331,1149,10331,1130,10321,1130,10321,1149xe" filled="true" fillcolor="#000000" stroked="false">
                <v:path arrowok="t"/>
                <v:fill type="solid"/>
              </v:shape>
            </v:group>
            <v:group style="position:absolute;left:10321;top:1149;width:10;height:20" coordorigin="10321,1149" coordsize="10,20">
              <v:shape style="position:absolute;left:10321;top:1149;width:10;height:20" coordorigin="10321,1149" coordsize="10,20" path="m10321,1169l10331,1169,10331,1149,10321,1149,10321,1169xe" filled="true" fillcolor="#000000" stroked="false">
                <v:path arrowok="t"/>
                <v:fill type="solid"/>
              </v:shape>
            </v:group>
            <v:group style="position:absolute;left:10321;top:1169;width:10;height:20" coordorigin="10321,1169" coordsize="10,20">
              <v:shape style="position:absolute;left:10321;top:1169;width:10;height:20" coordorigin="10321,1169" coordsize="10,20" path="m10321,1188l10331,1188,10331,1169,10321,1169,10321,1188xe" filled="true" fillcolor="#000000" stroked="false">
                <v:path arrowok="t"/>
                <v:fill type="solid"/>
              </v:shape>
            </v:group>
            <v:group style="position:absolute;left:10321;top:1188;width:10;height:20" coordorigin="10321,1188" coordsize="10,20">
              <v:shape style="position:absolute;left:10321;top:1188;width:10;height:20" coordorigin="10321,1188" coordsize="10,20" path="m10321,1207l10331,1207,10331,1188,10321,1188,10321,1207xe" filled="true" fillcolor="#000000" stroked="false">
                <v:path arrowok="t"/>
                <v:fill type="solid"/>
              </v:shape>
            </v:group>
            <v:group style="position:absolute;left:10321;top:1207;width:10;height:20" coordorigin="10321,1207" coordsize="10,20">
              <v:shape style="position:absolute;left:10321;top:1207;width:10;height:20" coordorigin="10321,1207" coordsize="10,20" path="m10321,1226l10331,1226,10331,1207,10321,1207,10321,1226xe" filled="true" fillcolor="#000000" stroked="false">
                <v:path arrowok="t"/>
                <v:fill type="solid"/>
              </v:shape>
            </v:group>
            <v:group style="position:absolute;left:10321;top:1226;width:10;height:20" coordorigin="10321,1226" coordsize="10,20">
              <v:shape style="position:absolute;left:10321;top:1226;width:10;height:20" coordorigin="10321,1226" coordsize="10,20" path="m10321,1245l10331,1245,10331,1226,10321,1226,10321,1245xe" filled="true" fillcolor="#000000" stroked="false">
                <v:path arrowok="t"/>
                <v:fill type="solid"/>
              </v:shape>
            </v:group>
            <v:group style="position:absolute;left:10321;top:1245;width:10;height:20" coordorigin="10321,1245" coordsize="10,20">
              <v:shape style="position:absolute;left:10321;top:1245;width:10;height:20" coordorigin="10321,1245" coordsize="10,20" path="m10321,1265l10331,1265,10331,1245,10321,1245,10321,1265xe" filled="true" fillcolor="#000000" stroked="false">
                <v:path arrowok="t"/>
                <v:fill type="solid"/>
              </v:shape>
            </v:group>
            <v:group style="position:absolute;left:10321;top:1265;width:10;height:20" coordorigin="10321,1265" coordsize="10,20">
              <v:shape style="position:absolute;left:10321;top:1265;width:10;height:20" coordorigin="10321,1265" coordsize="10,20" path="m10321,1284l10331,1284,10331,1265,10321,1265,10321,1284xe" filled="true" fillcolor="#000000" stroked="false">
                <v:path arrowok="t"/>
                <v:fill type="solid"/>
              </v:shape>
            </v:group>
            <v:group style="position:absolute;left:10321;top:1284;width:10;height:20" coordorigin="10321,1284" coordsize="10,20">
              <v:shape style="position:absolute;left:10321;top:1284;width:10;height:20" coordorigin="10321,1284" coordsize="10,20" path="m10321,1303l10331,1303,10331,1284,10321,1284,10321,1303xe" filled="true" fillcolor="#000000" stroked="false">
                <v:path arrowok="t"/>
                <v:fill type="solid"/>
              </v:shape>
            </v:group>
            <v:group style="position:absolute;left:10321;top:1303;width:10;height:20" coordorigin="10321,1303" coordsize="10,20">
              <v:shape style="position:absolute;left:10321;top:1303;width:10;height:20" coordorigin="10321,1303" coordsize="10,20" path="m10321,1322l10331,1322,10331,1303,10321,1303,10321,1322xe" filled="true" fillcolor="#000000" stroked="false">
                <v:path arrowok="t"/>
                <v:fill type="solid"/>
              </v:shape>
            </v:group>
            <v:group style="position:absolute;left:10321;top:1322;width:10;height:20" coordorigin="10321,1322" coordsize="10,20">
              <v:shape style="position:absolute;left:10321;top:1322;width:10;height:20" coordorigin="10321,1322" coordsize="10,20" path="m10321,1341l10331,1341,10331,1322,10321,1322,10321,1341xe" filled="true" fillcolor="#000000" stroked="false">
                <v:path arrowok="t"/>
                <v:fill type="solid"/>
              </v:shape>
            </v:group>
            <v:group style="position:absolute;left:10321;top:1341;width:10;height:20" coordorigin="10321,1341" coordsize="10,20">
              <v:shape style="position:absolute;left:10321;top:1341;width:10;height:20" coordorigin="10321,1341" coordsize="10,20" path="m10321,1361l10331,1361,10331,1341,10321,1341,10321,1361xe" filled="true" fillcolor="#000000" stroked="false">
                <v:path arrowok="t"/>
                <v:fill type="solid"/>
              </v:shape>
            </v:group>
            <v:group style="position:absolute;left:10321;top:1361;width:10;height:20" coordorigin="10321,1361" coordsize="10,20">
              <v:shape style="position:absolute;left:10321;top:1361;width:10;height:20" coordorigin="10321,1361" coordsize="10,20" path="m10321,1380l10331,1380,10331,1361,10321,1361,10321,1380xe" filled="true" fillcolor="#000000" stroked="false">
                <v:path arrowok="t"/>
                <v:fill type="solid"/>
              </v:shape>
            </v:group>
            <v:group style="position:absolute;left:10321;top:1380;width:10;height:20" coordorigin="10321,1380" coordsize="10,20">
              <v:shape style="position:absolute;left:10321;top:1380;width:10;height:20" coordorigin="10321,1380" coordsize="10,20" path="m10321,1399l10331,1399,10331,1380,10321,1380,10321,1399xe" filled="true" fillcolor="#000000" stroked="false">
                <v:path arrowok="t"/>
                <v:fill type="solid"/>
              </v:shape>
            </v:group>
            <v:group style="position:absolute;left:10321;top:1399;width:10;height:20" coordorigin="10321,1399" coordsize="10,20">
              <v:shape style="position:absolute;left:10321;top:1399;width:10;height:20" coordorigin="10321,1399" coordsize="10,20" path="m10321,1418l10331,1418,10331,1399,10321,1399,10321,1418xe" filled="true" fillcolor="#000000" stroked="false">
                <v:path arrowok="t"/>
                <v:fill type="solid"/>
              </v:shape>
            </v:group>
            <v:group style="position:absolute;left:10321;top:1418;width:10;height:20" coordorigin="10321,1418" coordsize="10,20">
              <v:shape style="position:absolute;left:10321;top:1418;width:10;height:20" coordorigin="10321,1418" coordsize="10,20" path="m10321,1437l10331,1437,10331,1418,10321,1418,10321,1437xe" filled="true" fillcolor="#000000" stroked="false">
                <v:path arrowok="t"/>
                <v:fill type="solid"/>
              </v:shape>
            </v:group>
            <v:group style="position:absolute;left:10321;top:1443;width:10;height:2" coordorigin="10321,1443" coordsize="10,2">
              <v:shape style="position:absolute;left:10321;top:1443;width:10;height:2" coordorigin="10321,1443" coordsize="10,0" path="m10321,1443l10331,1443e" filled="false" stroked="true" strokeweight=".60004pt" strokecolor="#000000">
                <v:path arrowok="t"/>
              </v:shape>
              <v:shape style="position:absolute;left:694;top:1449;width:3730;height:10" type="#_x0000_t75" stroked="false">
                <v:imagedata r:id="rId149" o:title=""/>
              </v:shape>
              <v:shape style="position:absolute;left:4419;top:1449;width:1443;height:10" type="#_x0000_t75" stroked="false">
                <v:imagedata r:id="rId150" o:title=""/>
              </v:shape>
              <v:shape style="position:absolute;left:5857;top:1449;width:1534;height:10" type="#_x0000_t75" stroked="false">
                <v:imagedata r:id="rId144" o:title=""/>
              </v:shape>
              <v:shape style="position:absolute;left:7386;top:1449;width:1438;height:10" type="#_x0000_t75" stroked="false">
                <v:imagedata r:id="rId145" o:title=""/>
              </v:shape>
              <v:shape style="position:absolute;left:8819;top:1449;width:1503;height:10" type="#_x0000_t75" stroked="false">
                <v:imagedata r:id="rId146" o:title=""/>
              </v:shape>
              <v:shape style="position:absolute;left:10317;top:1449;width:859;height:10" type="#_x0000_t75" stroked="false">
                <v:imagedata r:id="rId147" o:title=""/>
              </v:shape>
              <v:shape style="position:absolute;left:11171;top:1449;width:2926;height:10" type="#_x0000_t75" stroked="false">
                <v:imagedata r:id="rId148" o:title=""/>
              </v:shape>
              <v:shape style="position:absolute;left:14092;top:1449;width:749;height:10" type="#_x0000_t75" stroked="false">
                <v:imagedata r:id="rId151" o:title=""/>
              </v:shape>
              <v:shape style="position:absolute;left:14836;top:1449;width:1649;height:10" type="#_x0000_t75" stroked="false">
                <v:imagedata r:id="rId152" o:title=""/>
              </v:shape>
            </v:group>
            <v:group style="position:absolute;left:10321;top:1459;width:10;height:20" coordorigin="10321,1459" coordsize="10,20">
              <v:shape style="position:absolute;left:10321;top:1459;width:10;height:20" coordorigin="10321,1459" coordsize="10,20" path="m10321,1478l10331,1478,10331,1459,10321,1459,10321,1478xe" filled="true" fillcolor="#000000" stroked="false">
                <v:path arrowok="t"/>
                <v:fill type="solid"/>
              </v:shape>
            </v:group>
            <v:group style="position:absolute;left:10321;top:1478;width:10;height:20" coordorigin="10321,1478" coordsize="10,20">
              <v:shape style="position:absolute;left:10321;top:1478;width:10;height:20" coordorigin="10321,1478" coordsize="10,20" path="m10321,1497l10331,1497,10331,1478,10321,1478,10321,1497xe" filled="true" fillcolor="#000000" stroked="false">
                <v:path arrowok="t"/>
                <v:fill type="solid"/>
              </v:shape>
            </v:group>
            <v:group style="position:absolute;left:10321;top:1497;width:10;height:20" coordorigin="10321,1497" coordsize="10,20">
              <v:shape style="position:absolute;left:10321;top:1497;width:10;height:20" coordorigin="10321,1497" coordsize="10,20" path="m10321,1517l10331,1517,10331,1497,10321,1497,10321,1517xe" filled="true" fillcolor="#000000" stroked="false">
                <v:path arrowok="t"/>
                <v:fill type="solid"/>
              </v:shape>
            </v:group>
            <v:group style="position:absolute;left:10321;top:1517;width:10;height:20" coordorigin="10321,1517" coordsize="10,20">
              <v:shape style="position:absolute;left:10321;top:1517;width:10;height:20" coordorigin="10321,1517" coordsize="10,20" path="m10321,1536l10331,1536,10331,1517,10321,1517,10321,1536xe" filled="true" fillcolor="#000000" stroked="false">
                <v:path arrowok="t"/>
                <v:fill type="solid"/>
              </v:shape>
            </v:group>
            <v:group style="position:absolute;left:10321;top:1536;width:10;height:20" coordorigin="10321,1536" coordsize="10,20">
              <v:shape style="position:absolute;left:10321;top:1536;width:10;height:20" coordorigin="10321,1536" coordsize="10,20" path="m10321,1555l10331,1555,10331,1536,10321,1536,10321,1555xe" filled="true" fillcolor="#000000" stroked="false">
                <v:path arrowok="t"/>
                <v:fill type="solid"/>
              </v:shape>
            </v:group>
            <v:group style="position:absolute;left:10321;top:1555;width:10;height:20" coordorigin="10321,1555" coordsize="10,20">
              <v:shape style="position:absolute;left:10321;top:1555;width:10;height:20" coordorigin="10321,1555" coordsize="10,20" path="m10321,1574l10331,1574,10331,1555,10321,1555,10321,1574xe" filled="true" fillcolor="#000000" stroked="false">
                <v:path arrowok="t"/>
                <v:fill type="solid"/>
              </v:shape>
            </v:group>
            <v:group style="position:absolute;left:10321;top:1574;width:10;height:20" coordorigin="10321,1574" coordsize="10,20">
              <v:shape style="position:absolute;left:10321;top:1574;width:10;height:20" coordorigin="10321,1574" coordsize="10,20" path="m10321,1593l10331,1593,10331,1574,10321,1574,10321,1593xe" filled="true" fillcolor="#000000" stroked="false">
                <v:path arrowok="t"/>
                <v:fill type="solid"/>
              </v:shape>
            </v:group>
            <v:group style="position:absolute;left:10321;top:1593;width:10;height:20" coordorigin="10321,1593" coordsize="10,20">
              <v:shape style="position:absolute;left:10321;top:1593;width:10;height:20" coordorigin="10321,1593" coordsize="10,20" path="m10321,1613l10331,1613,10331,1593,10321,1593,10321,1613xe" filled="true" fillcolor="#000000" stroked="false">
                <v:path arrowok="t"/>
                <v:fill type="solid"/>
              </v:shape>
            </v:group>
            <v:group style="position:absolute;left:10321;top:1613;width:10;height:20" coordorigin="10321,1613" coordsize="10,20">
              <v:shape style="position:absolute;left:10321;top:1613;width:10;height:20" coordorigin="10321,1613" coordsize="10,20" path="m10321,1632l10331,1632,10331,1613,10321,1613,10321,1632xe" filled="true" fillcolor="#000000" stroked="false">
                <v:path arrowok="t"/>
                <v:fill type="solid"/>
              </v:shape>
            </v:group>
            <v:group style="position:absolute;left:10321;top:1632;width:10;height:20" coordorigin="10321,1632" coordsize="10,20">
              <v:shape style="position:absolute;left:10321;top:1632;width:10;height:20" coordorigin="10321,1632" coordsize="10,20" path="m10321,1651l10331,1651,10331,1632,10321,1632,10321,1651xe" filled="true" fillcolor="#000000" stroked="false">
                <v:path arrowok="t"/>
                <v:fill type="solid"/>
              </v:shape>
            </v:group>
            <v:group style="position:absolute;left:10321;top:1651;width:10;height:20" coordorigin="10321,1651" coordsize="10,20">
              <v:shape style="position:absolute;left:10321;top:1651;width:10;height:20" coordorigin="10321,1651" coordsize="10,20" path="m10321,1670l10331,1670,10331,1651,10321,1651,10321,1670xe" filled="true" fillcolor="#000000" stroked="false">
                <v:path arrowok="t"/>
                <v:fill type="solid"/>
              </v:shape>
            </v:group>
            <v:group style="position:absolute;left:10321;top:1670;width:10;height:20" coordorigin="10321,1670" coordsize="10,20">
              <v:shape style="position:absolute;left:10321;top:1670;width:10;height:20" coordorigin="10321,1670" coordsize="10,20" path="m10321,1689l10331,1689,10331,1670,10321,1670,10321,1689xe" filled="true" fillcolor="#000000" stroked="false">
                <v:path arrowok="t"/>
                <v:fill type="solid"/>
              </v:shape>
            </v:group>
            <v:group style="position:absolute;left:10321;top:1689;width:10;height:20" coordorigin="10321,1689" coordsize="10,20">
              <v:shape style="position:absolute;left:10321;top:1689;width:10;height:20" coordorigin="10321,1689" coordsize="10,20" path="m10321,1709l10331,1709,10331,1689,10321,1689,10321,1709xe" filled="true" fillcolor="#000000" stroked="false">
                <v:path arrowok="t"/>
                <v:fill type="solid"/>
              </v:shape>
            </v:group>
            <v:group style="position:absolute;left:10321;top:1716;width:10;height:2" coordorigin="10321,1716" coordsize="10,2">
              <v:shape style="position:absolute;left:10321;top:1716;width:10;height:2" coordorigin="10321,1716" coordsize="10,0" path="m10321,1716l10331,1716e" filled="false" stroked="true" strokeweight=".72003pt" strokecolor="#000000">
                <v:path arrowok="t"/>
              </v:shape>
              <v:shape style="position:absolute;left:694;top:1632;width:3749;height:101" type="#_x0000_t75" stroked="false">
                <v:imagedata r:id="rId153" o:title=""/>
              </v:shape>
              <v:shape style="position:absolute;left:4419;top:1723;width:1443;height:10" type="#_x0000_t75" stroked="false">
                <v:imagedata r:id="rId154" o:title=""/>
              </v:shape>
              <v:shape style="position:absolute;left:5857;top:1723;width:1534;height:10" type="#_x0000_t75" stroked="false">
                <v:imagedata r:id="rId155" o:title=""/>
              </v:shape>
              <v:shape style="position:absolute;left:7386;top:1723;width:1438;height:10" type="#_x0000_t75" stroked="false">
                <v:imagedata r:id="rId156" o:title=""/>
              </v:shape>
              <v:shape style="position:absolute;left:8819;top:1723;width:1503;height:10" type="#_x0000_t75" stroked="false">
                <v:imagedata r:id="rId157" o:title=""/>
              </v:shape>
              <v:shape style="position:absolute;left:10317;top:1723;width:859;height:10" type="#_x0000_t75" stroked="false">
                <v:imagedata r:id="rId158" o:title=""/>
              </v:shape>
              <v:shape style="position:absolute;left:11171;top:1723;width:2926;height:10" type="#_x0000_t75" stroked="false">
                <v:imagedata r:id="rId159" o:title=""/>
              </v:shape>
              <v:shape style="position:absolute;left:14092;top:1723;width:749;height:10" type="#_x0000_t75" stroked="false">
                <v:imagedata r:id="rId160" o:title=""/>
              </v:shape>
              <v:shape style="position:absolute;left:14836;top:1723;width:1649;height:10" type="#_x0000_t75" stroked="false">
                <v:imagedata r:id="rId161" o:title=""/>
              </v:shape>
            </v:group>
            <v:group style="position:absolute;left:10321;top:1733;width:10;height:20" coordorigin="10321,1733" coordsize="10,20">
              <v:shape style="position:absolute;left:10321;top:1733;width:10;height:20" coordorigin="10321,1733" coordsize="10,20" path="m10321,1752l10331,1752,10331,1733,10321,1733,10321,1752xe" filled="true" fillcolor="#000000" stroked="false">
                <v:path arrowok="t"/>
                <v:fill type="solid"/>
              </v:shape>
            </v:group>
            <v:group style="position:absolute;left:10321;top:1752;width:10;height:20" coordorigin="10321,1752" coordsize="10,20">
              <v:shape style="position:absolute;left:10321;top:1752;width:10;height:20" coordorigin="10321,1752" coordsize="10,20" path="m10321,1771l10331,1771,10331,1752,10321,1752,10321,1771xe" filled="true" fillcolor="#000000" stroked="false">
                <v:path arrowok="t"/>
                <v:fill type="solid"/>
              </v:shape>
            </v:group>
            <v:group style="position:absolute;left:10321;top:1771;width:10;height:20" coordorigin="10321,1771" coordsize="10,20">
              <v:shape style="position:absolute;left:10321;top:1771;width:10;height:20" coordorigin="10321,1771" coordsize="10,20" path="m10321,1790l10331,1790,10331,1771,10321,1771,10321,1790xe" filled="true" fillcolor="#000000" stroked="false">
                <v:path arrowok="t"/>
                <v:fill type="solid"/>
              </v:shape>
            </v:group>
            <v:group style="position:absolute;left:10321;top:1790;width:10;height:20" coordorigin="10321,1790" coordsize="10,20">
              <v:shape style="position:absolute;left:10321;top:1790;width:10;height:20" coordorigin="10321,1790" coordsize="10,20" path="m10321,1809l10331,1809,10331,1790,10321,1790,10321,1809xe" filled="true" fillcolor="#000000" stroked="false">
                <v:path arrowok="t"/>
                <v:fill type="solid"/>
              </v:shape>
            </v:group>
            <v:group style="position:absolute;left:10321;top:1809;width:10;height:20" coordorigin="10321,1809" coordsize="10,20">
              <v:shape style="position:absolute;left:10321;top:1809;width:10;height:20" coordorigin="10321,1809" coordsize="10,20" path="m10321,1829l10331,1829,10331,1809,10321,1809,10321,1829xe" filled="true" fillcolor="#000000" stroked="false">
                <v:path arrowok="t"/>
                <v:fill type="solid"/>
              </v:shape>
            </v:group>
            <v:group style="position:absolute;left:10321;top:1829;width:10;height:20" coordorigin="10321,1829" coordsize="10,20">
              <v:shape style="position:absolute;left:10321;top:1829;width:10;height:20" coordorigin="10321,1829" coordsize="10,20" path="m10321,1848l10331,1848,10331,1829,10321,1829,10321,1848xe" filled="true" fillcolor="#000000" stroked="false">
                <v:path arrowok="t"/>
                <v:fill type="solid"/>
              </v:shape>
            </v:group>
            <v:group style="position:absolute;left:10321;top:1848;width:10;height:20" coordorigin="10321,1848" coordsize="10,20">
              <v:shape style="position:absolute;left:10321;top:1848;width:10;height:20" coordorigin="10321,1848" coordsize="10,20" path="m10321,1867l10331,1867,10331,1848,10321,1848,10321,1867xe" filled="true" fillcolor="#000000" stroked="false">
                <v:path arrowok="t"/>
                <v:fill type="solid"/>
              </v:shape>
            </v:group>
            <v:group style="position:absolute;left:10321;top:1867;width:10;height:20" coordorigin="10321,1867" coordsize="10,20">
              <v:shape style="position:absolute;left:10321;top:1867;width:10;height:20" coordorigin="10321,1867" coordsize="10,20" path="m10321,1886l10331,1886,10331,1867,10321,1867,10321,1886xe" filled="true" fillcolor="#000000" stroked="false">
                <v:path arrowok="t"/>
                <v:fill type="solid"/>
              </v:shape>
            </v:group>
            <v:group style="position:absolute;left:10321;top:1886;width:10;height:20" coordorigin="10321,1886" coordsize="10,20">
              <v:shape style="position:absolute;left:10321;top:1886;width:10;height:20" coordorigin="10321,1886" coordsize="10,20" path="m10321,1905l10331,1905,10331,1886,10321,1886,10321,1905xe" filled="true" fillcolor="#000000" stroked="false">
                <v:path arrowok="t"/>
                <v:fill type="solid"/>
              </v:shape>
            </v:group>
            <v:group style="position:absolute;left:10321;top:1905;width:10;height:20" coordorigin="10321,1905" coordsize="10,20">
              <v:shape style="position:absolute;left:10321;top:1905;width:10;height:20" coordorigin="10321,1905" coordsize="10,20" path="m10321,1925l10331,1925,10331,1905,10321,1905,10321,1925xe" filled="true" fillcolor="#000000" stroked="false">
                <v:path arrowok="t"/>
                <v:fill type="solid"/>
              </v:shape>
            </v:group>
            <v:group style="position:absolute;left:10321;top:1925;width:10;height:20" coordorigin="10321,1925" coordsize="10,20">
              <v:shape style="position:absolute;left:10321;top:1925;width:10;height:20" coordorigin="10321,1925" coordsize="10,20" path="m10321,1944l10331,1944,10331,1925,10321,1925,10321,1944xe" filled="true" fillcolor="#000000" stroked="false">
                <v:path arrowok="t"/>
                <v:fill type="solid"/>
              </v:shape>
            </v:group>
            <v:group style="position:absolute;left:10321;top:1944;width:10;height:20" coordorigin="10321,1944" coordsize="10,20">
              <v:shape style="position:absolute;left:10321;top:1944;width:10;height:20" coordorigin="10321,1944" coordsize="10,20" path="m10321,1963l10331,1963,10331,1944,10321,1944,10321,1963xe" filled="true" fillcolor="#000000" stroked="false">
                <v:path arrowok="t"/>
                <v:fill type="solid"/>
              </v:shape>
            </v:group>
            <v:group style="position:absolute;left:10321;top:1963;width:10;height:20" coordorigin="10321,1963" coordsize="10,20">
              <v:shape style="position:absolute;left:10321;top:1963;width:10;height:20" coordorigin="10321,1963" coordsize="10,20" path="m10321,1982l10331,1982,10331,1963,10321,1963,10321,1982xe" filled="true" fillcolor="#000000" stroked="false">
                <v:path arrowok="t"/>
                <v:fill type="solid"/>
              </v:shape>
            </v:group>
            <v:group style="position:absolute;left:10321;top:1988;width:10;height:2" coordorigin="10321,1988" coordsize="10,2">
              <v:shape style="position:absolute;left:10321;top:1988;width:10;height:2" coordorigin="10321,1988" coordsize="10,0" path="m10321,1988l10331,1988e" filled="false" stroked="true" strokeweight=".600010pt" strokecolor="#000000">
                <v:path arrowok="t"/>
              </v:shape>
              <v:shape style="position:absolute;left:694;top:1994;width:3730;height:10" type="#_x0000_t75" stroked="false">
                <v:imagedata r:id="rId149" o:title=""/>
              </v:shape>
              <v:shape style="position:absolute;left:4419;top:1994;width:1443;height:10" type="#_x0000_t75" stroked="false">
                <v:imagedata r:id="rId154" o:title=""/>
              </v:shape>
              <v:shape style="position:absolute;left:5857;top:1994;width:1534;height:10" type="#_x0000_t75" stroked="false">
                <v:imagedata r:id="rId155" o:title=""/>
              </v:shape>
              <v:shape style="position:absolute;left:7386;top:1994;width:1438;height:10" type="#_x0000_t75" stroked="false">
                <v:imagedata r:id="rId156" o:title=""/>
              </v:shape>
              <v:shape style="position:absolute;left:8819;top:1994;width:1503;height:10" type="#_x0000_t75" stroked="false">
                <v:imagedata r:id="rId157" o:title=""/>
              </v:shape>
              <v:shape style="position:absolute;left:10317;top:1994;width:859;height:10" type="#_x0000_t75" stroked="false">
                <v:imagedata r:id="rId158" o:title=""/>
              </v:shape>
              <v:shape style="position:absolute;left:11171;top:1994;width:2926;height:10" type="#_x0000_t75" stroked="false">
                <v:imagedata r:id="rId159" o:title=""/>
              </v:shape>
              <v:shape style="position:absolute;left:14092;top:1994;width:749;height:10" type="#_x0000_t75" stroked="false">
                <v:imagedata r:id="rId160" o:title=""/>
              </v:shape>
              <v:shape style="position:absolute;left:14836;top:1994;width:1649;height:10" type="#_x0000_t75" stroked="false">
                <v:imagedata r:id="rId161" o:title=""/>
              </v:shape>
            </v:group>
            <v:group style="position:absolute;left:10321;top:2004;width:10;height:20" coordorigin="10321,2004" coordsize="10,20">
              <v:shape style="position:absolute;left:10321;top:2004;width:10;height:20" coordorigin="10321,2004" coordsize="10,20" path="m10321,2023l10331,2023,10331,2004,10321,2004,10321,2023xe" filled="true" fillcolor="#000000" stroked="false">
                <v:path arrowok="t"/>
                <v:fill type="solid"/>
              </v:shape>
            </v:group>
            <v:group style="position:absolute;left:10321;top:2023;width:10;height:20" coordorigin="10321,2023" coordsize="10,20">
              <v:shape style="position:absolute;left:10321;top:2023;width:10;height:20" coordorigin="10321,2023" coordsize="10,20" path="m10321,2042l10331,2042,10331,2023,10321,2023,10321,2042xe" filled="true" fillcolor="#000000" stroked="false">
                <v:path arrowok="t"/>
                <v:fill type="solid"/>
              </v:shape>
            </v:group>
            <v:group style="position:absolute;left:10321;top:2042;width:10;height:20" coordorigin="10321,2042" coordsize="10,20">
              <v:shape style="position:absolute;left:10321;top:2042;width:10;height:20" coordorigin="10321,2042" coordsize="10,20" path="m10321,2061l10331,2061,10331,2042,10321,2042,10321,2061xe" filled="true" fillcolor="#000000" stroked="false">
                <v:path arrowok="t"/>
                <v:fill type="solid"/>
              </v:shape>
            </v:group>
            <v:group style="position:absolute;left:10321;top:2061;width:10;height:20" coordorigin="10321,2061" coordsize="10,20">
              <v:shape style="position:absolute;left:10321;top:2061;width:10;height:20" coordorigin="10321,2061" coordsize="10,20" path="m10321,2081l10331,2081,10331,2061,10321,2061,10321,2081xe" filled="true" fillcolor="#000000" stroked="false">
                <v:path arrowok="t"/>
                <v:fill type="solid"/>
              </v:shape>
            </v:group>
            <v:group style="position:absolute;left:10321;top:2081;width:10;height:20" coordorigin="10321,2081" coordsize="10,20">
              <v:shape style="position:absolute;left:10321;top:2081;width:10;height:20" coordorigin="10321,2081" coordsize="10,20" path="m10321,2100l10331,2100,10331,2081,10321,2081,10321,2100xe" filled="true" fillcolor="#000000" stroked="false">
                <v:path arrowok="t"/>
                <v:fill type="solid"/>
              </v:shape>
            </v:group>
            <v:group style="position:absolute;left:10321;top:2100;width:10;height:20" coordorigin="10321,2100" coordsize="10,20">
              <v:shape style="position:absolute;left:10321;top:2100;width:10;height:20" coordorigin="10321,2100" coordsize="10,20" path="m10321,2119l10331,2119,10331,2100,10321,2100,10321,2119xe" filled="true" fillcolor="#000000" stroked="false">
                <v:path arrowok="t"/>
                <v:fill type="solid"/>
              </v:shape>
            </v:group>
            <v:group style="position:absolute;left:10321;top:2119;width:10;height:20" coordorigin="10321,2119" coordsize="10,20">
              <v:shape style="position:absolute;left:10321;top:2119;width:10;height:20" coordorigin="10321,2119" coordsize="10,20" path="m10321,2138l10331,2138,10331,2119,10321,2119,10321,2138xe" filled="true" fillcolor="#000000" stroked="false">
                <v:path arrowok="t"/>
                <v:fill type="solid"/>
              </v:shape>
            </v:group>
            <v:group style="position:absolute;left:10321;top:2138;width:10;height:20" coordorigin="10321,2138" coordsize="10,20">
              <v:shape style="position:absolute;left:10321;top:2138;width:10;height:20" coordorigin="10321,2138" coordsize="10,20" path="m10321,2157l10331,2157,10331,2138,10321,2138,10321,2157xe" filled="true" fillcolor="#000000" stroked="false">
                <v:path arrowok="t"/>
                <v:fill type="solid"/>
              </v:shape>
            </v:group>
            <v:group style="position:absolute;left:10321;top:2157;width:10;height:20" coordorigin="10321,2157" coordsize="10,20">
              <v:shape style="position:absolute;left:10321;top:2157;width:10;height:20" coordorigin="10321,2157" coordsize="10,20" path="m10321,2177l10331,2177,10331,2157,10321,2157,10321,2177xe" filled="true" fillcolor="#000000" stroked="false">
                <v:path arrowok="t"/>
                <v:fill type="solid"/>
              </v:shape>
            </v:group>
            <v:group style="position:absolute;left:10321;top:2177;width:10;height:20" coordorigin="10321,2177" coordsize="10,20">
              <v:shape style="position:absolute;left:10321;top:2177;width:10;height:20" coordorigin="10321,2177" coordsize="10,20" path="m10321,2196l10331,2196,10331,2177,10321,2177,10321,2196xe" filled="true" fillcolor="#000000" stroked="false">
                <v:path arrowok="t"/>
                <v:fill type="solid"/>
              </v:shape>
            </v:group>
            <v:group style="position:absolute;left:10321;top:2196;width:10;height:20" coordorigin="10321,2196" coordsize="10,20">
              <v:shape style="position:absolute;left:10321;top:2196;width:10;height:20" coordorigin="10321,2196" coordsize="10,20" path="m10321,2216l10331,2216,10331,2196,10321,2196,10321,2216xe" filled="true" fillcolor="#000000" stroked="false">
                <v:path arrowok="t"/>
                <v:fill type="solid"/>
              </v:shape>
            </v:group>
            <v:group style="position:absolute;left:10321;top:2216;width:10;height:20" coordorigin="10321,2216" coordsize="10,20">
              <v:shape style="position:absolute;left:10321;top:2216;width:10;height:20" coordorigin="10321,2216" coordsize="10,20" path="m10321,2235l10331,2235,10331,2216,10321,2216,10321,2235xe" filled="true" fillcolor="#000000" stroked="false">
                <v:path arrowok="t"/>
                <v:fill type="solid"/>
              </v:shape>
            </v:group>
            <v:group style="position:absolute;left:10321;top:2235;width:10;height:20" coordorigin="10321,2235" coordsize="10,20">
              <v:shape style="position:absolute;left:10321;top:2235;width:10;height:20" coordorigin="10321,2235" coordsize="10,20" path="m10321,2254l10331,2254,10331,2235,10321,2235,10321,2254xe" filled="true" fillcolor="#000000" stroked="false">
                <v:path arrowok="t"/>
                <v:fill type="solid"/>
              </v:shape>
            </v:group>
            <v:group style="position:absolute;left:10321;top:2261;width:10;height:2" coordorigin="10321,2261" coordsize="10,2">
              <v:shape style="position:absolute;left:10321;top:2261;width:10;height:2" coordorigin="10321,2261" coordsize="10,0" path="m10321,2261l10331,2261e" filled="false" stroked="true" strokeweight=".71997pt" strokecolor="#000000">
                <v:path arrowok="t"/>
              </v:shape>
              <v:shape style="position:absolute;left:694;top:2177;width:3749;height:101" type="#_x0000_t75" stroked="false">
                <v:imagedata r:id="rId162" o:title=""/>
              </v:shape>
              <v:shape style="position:absolute;left:4419;top:2268;width:1443;height:10" type="#_x0000_t75" stroked="false">
                <v:imagedata r:id="rId154" o:title=""/>
              </v:shape>
              <v:shape style="position:absolute;left:5857;top:2268;width:1534;height:10" type="#_x0000_t75" stroked="false">
                <v:imagedata r:id="rId155" o:title=""/>
              </v:shape>
              <v:shape style="position:absolute;left:7386;top:2268;width:1438;height:10" type="#_x0000_t75" stroked="false">
                <v:imagedata r:id="rId156" o:title=""/>
              </v:shape>
              <v:shape style="position:absolute;left:8819;top:2268;width:1503;height:10" type="#_x0000_t75" stroked="false">
                <v:imagedata r:id="rId157" o:title=""/>
              </v:shape>
              <v:shape style="position:absolute;left:10317;top:2268;width:859;height:10" type="#_x0000_t75" stroked="false">
                <v:imagedata r:id="rId158" o:title=""/>
              </v:shape>
              <v:shape style="position:absolute;left:11171;top:2268;width:2926;height:10" type="#_x0000_t75" stroked="false">
                <v:imagedata r:id="rId159" o:title=""/>
              </v:shape>
              <v:shape style="position:absolute;left:14092;top:2268;width:749;height:10" type="#_x0000_t75" stroked="false">
                <v:imagedata r:id="rId160" o:title=""/>
              </v:shape>
              <v:shape style="position:absolute;left:14836;top:2268;width:1649;height:10" type="#_x0000_t75" stroked="false">
                <v:imagedata r:id="rId161" o:title=""/>
              </v:shape>
            </v:group>
            <v:group style="position:absolute;left:4424;top:2278;width:10;height:20" coordorigin="4424,2278" coordsize="10,20">
              <v:shape style="position:absolute;left:4424;top:2278;width:10;height:20" coordorigin="4424,2278" coordsize="10,20" path="m4424,2297l4433,2297,4433,2278,4424,2278,4424,2297xe" filled="true" fillcolor="#000000" stroked="false">
                <v:path arrowok="t"/>
                <v:fill type="solid"/>
              </v:shape>
            </v:group>
            <v:group style="position:absolute;left:4424;top:2297;width:10;height:20" coordorigin="4424,2297" coordsize="10,20">
              <v:shape style="position:absolute;left:4424;top:2297;width:10;height:20" coordorigin="4424,2297" coordsize="10,20" path="m4424,2316l4433,2316,4433,2297,4424,2297,4424,2316xe" filled="true" fillcolor="#000000" stroked="false">
                <v:path arrowok="t"/>
                <v:fill type="solid"/>
              </v:shape>
            </v:group>
            <v:group style="position:absolute;left:4424;top:2316;width:10;height:20" coordorigin="4424,2316" coordsize="10,20">
              <v:shape style="position:absolute;left:4424;top:2316;width:10;height:20" coordorigin="4424,2316" coordsize="10,20" path="m4424,2336l4433,2336,4433,2316,4424,2316,4424,2336xe" filled="true" fillcolor="#000000" stroked="false">
                <v:path arrowok="t"/>
                <v:fill type="solid"/>
              </v:shape>
            </v:group>
            <v:group style="position:absolute;left:4424;top:2336;width:10;height:20" coordorigin="4424,2336" coordsize="10,20">
              <v:shape style="position:absolute;left:4424;top:2336;width:10;height:20" coordorigin="4424,2336" coordsize="10,20" path="m4424,2355l4433,2355,4433,2336,4424,2336,4424,2355xe" filled="true" fillcolor="#000000" stroked="false">
                <v:path arrowok="t"/>
                <v:fill type="solid"/>
              </v:shape>
            </v:group>
            <v:group style="position:absolute;left:4424;top:2355;width:10;height:20" coordorigin="4424,2355" coordsize="10,20">
              <v:shape style="position:absolute;left:4424;top:2355;width:10;height:20" coordorigin="4424,2355" coordsize="10,20" path="m4424,2374l4433,2374,4433,2355,4424,2355,4424,2374xe" filled="true" fillcolor="#000000" stroked="false">
                <v:path arrowok="t"/>
                <v:fill type="solid"/>
              </v:shape>
            </v:group>
            <v:group style="position:absolute;left:4424;top:2374;width:10;height:20" coordorigin="4424,2374" coordsize="10,20">
              <v:shape style="position:absolute;left:4424;top:2374;width:10;height:20" coordorigin="4424,2374" coordsize="10,20" path="m4424,2393l4433,2393,4433,2374,4424,2374,4424,2393xe" filled="true" fillcolor="#000000" stroked="false">
                <v:path arrowok="t"/>
                <v:fill type="solid"/>
              </v:shape>
            </v:group>
            <v:group style="position:absolute;left:4424;top:2393;width:10;height:20" coordorigin="4424,2393" coordsize="10,20">
              <v:shape style="position:absolute;left:4424;top:2393;width:10;height:20" coordorigin="4424,2393" coordsize="10,20" path="m4424,2412l4433,2412,4433,2393,4424,2393,4424,2412xe" filled="true" fillcolor="#000000" stroked="false">
                <v:path arrowok="t"/>
                <v:fill type="solid"/>
              </v:shape>
            </v:group>
            <v:group style="position:absolute;left:4424;top:2412;width:10;height:20" coordorigin="4424,2412" coordsize="10,20">
              <v:shape style="position:absolute;left:4424;top:2412;width:10;height:20" coordorigin="4424,2412" coordsize="10,20" path="m4424,2432l4433,2432,4433,2412,4424,2412,4424,2432xe" filled="true" fillcolor="#000000" stroked="false">
                <v:path arrowok="t"/>
                <v:fill type="solid"/>
              </v:shape>
            </v:group>
            <v:group style="position:absolute;left:4424;top:2432;width:10;height:20" coordorigin="4424,2432" coordsize="10,20">
              <v:shape style="position:absolute;left:4424;top:2432;width:10;height:20" coordorigin="4424,2432" coordsize="10,20" path="m4424,2451l4433,2451,4433,2432,4424,2432,4424,2451xe" filled="true" fillcolor="#000000" stroked="false">
                <v:path arrowok="t"/>
                <v:fill type="solid"/>
              </v:shape>
            </v:group>
            <v:group style="position:absolute;left:10321;top:2278;width:10;height:20" coordorigin="10321,2278" coordsize="10,20">
              <v:shape style="position:absolute;left:10321;top:2278;width:10;height:20" coordorigin="10321,2278" coordsize="10,20" path="m10321,2297l10331,2297,10331,2278,10321,2278,10321,2297xe" filled="true" fillcolor="#000000" stroked="false">
                <v:path arrowok="t"/>
                <v:fill type="solid"/>
              </v:shape>
            </v:group>
            <v:group style="position:absolute;left:10321;top:2297;width:10;height:20" coordorigin="10321,2297" coordsize="10,20">
              <v:shape style="position:absolute;left:10321;top:2297;width:10;height:20" coordorigin="10321,2297" coordsize="10,20" path="m10321,2316l10331,2316,10331,2297,10321,2297,10321,2316xe" filled="true" fillcolor="#000000" stroked="false">
                <v:path arrowok="t"/>
                <v:fill type="solid"/>
              </v:shape>
            </v:group>
            <v:group style="position:absolute;left:10321;top:2316;width:10;height:20" coordorigin="10321,2316" coordsize="10,20">
              <v:shape style="position:absolute;left:10321;top:2316;width:10;height:20" coordorigin="10321,2316" coordsize="10,20" path="m10321,2336l10331,2336,10331,2316,10321,2316,10321,2336xe" filled="true" fillcolor="#000000" stroked="false">
                <v:path arrowok="t"/>
                <v:fill type="solid"/>
              </v:shape>
            </v:group>
            <v:group style="position:absolute;left:10321;top:2336;width:10;height:20" coordorigin="10321,2336" coordsize="10,20">
              <v:shape style="position:absolute;left:10321;top:2336;width:10;height:20" coordorigin="10321,2336" coordsize="10,20" path="m10321,2355l10331,2355,10331,2336,10321,2336,10321,2355xe" filled="true" fillcolor="#000000" stroked="false">
                <v:path arrowok="t"/>
                <v:fill type="solid"/>
              </v:shape>
            </v:group>
            <v:group style="position:absolute;left:10321;top:2355;width:10;height:20" coordorigin="10321,2355" coordsize="10,20">
              <v:shape style="position:absolute;left:10321;top:2355;width:10;height:20" coordorigin="10321,2355" coordsize="10,20" path="m10321,2374l10331,2374,10331,2355,10321,2355,10321,2374xe" filled="true" fillcolor="#000000" stroked="false">
                <v:path arrowok="t"/>
                <v:fill type="solid"/>
              </v:shape>
            </v:group>
            <v:group style="position:absolute;left:10321;top:2374;width:10;height:20" coordorigin="10321,2374" coordsize="10,20">
              <v:shape style="position:absolute;left:10321;top:2374;width:10;height:20" coordorigin="10321,2374" coordsize="10,20" path="m10321,2393l10331,2393,10331,2374,10321,2374,10321,2393xe" filled="true" fillcolor="#000000" stroked="false">
                <v:path arrowok="t"/>
                <v:fill type="solid"/>
              </v:shape>
            </v:group>
            <v:group style="position:absolute;left:10321;top:2393;width:10;height:20" coordorigin="10321,2393" coordsize="10,20">
              <v:shape style="position:absolute;left:10321;top:2393;width:10;height:20" coordorigin="10321,2393" coordsize="10,20" path="m10321,2412l10331,2412,10331,2393,10321,2393,10321,2412xe" filled="true" fillcolor="#000000" stroked="false">
                <v:path arrowok="t"/>
                <v:fill type="solid"/>
              </v:shape>
            </v:group>
            <v:group style="position:absolute;left:10321;top:2412;width:10;height:20" coordorigin="10321,2412" coordsize="10,20">
              <v:shape style="position:absolute;left:10321;top:2412;width:10;height:20" coordorigin="10321,2412" coordsize="10,20" path="m10321,2432l10331,2432,10331,2412,10321,2412,10321,2432xe" filled="true" fillcolor="#000000" stroked="false">
                <v:path arrowok="t"/>
                <v:fill type="solid"/>
              </v:shape>
            </v:group>
            <v:group style="position:absolute;left:10321;top:2432;width:10;height:20" coordorigin="10321,2432" coordsize="10,20">
              <v:shape style="position:absolute;left:10321;top:2432;width:10;height:20" coordorigin="10321,2432" coordsize="10,20" path="m10321,2451l10331,2451,10331,2432,10321,2432,10321,2451xe" filled="true" fillcolor="#000000" stroked="false">
                <v:path arrowok="t"/>
                <v:fill type="solid"/>
              </v:shape>
            </v:group>
            <v:group style="position:absolute;left:10321;top:2451;width:10;height:20" coordorigin="10321,2451" coordsize="10,20">
              <v:shape style="position:absolute;left:10321;top:2451;width:10;height:20" coordorigin="10321,2451" coordsize="10,20" path="m10321,2470l10331,2470,10331,2451,10321,2451,10321,2470xe" filled="true" fillcolor="#000000" stroked="false">
                <v:path arrowok="t"/>
                <v:fill type="solid"/>
              </v:shape>
            </v:group>
            <v:group style="position:absolute;left:10321;top:2470;width:10;height:20" coordorigin="10321,2470" coordsize="10,20">
              <v:shape style="position:absolute;left:10321;top:2470;width:10;height:20" coordorigin="10321,2470" coordsize="10,20" path="m10321,2489l10331,2489,10331,2470,10321,2470,10321,2489xe" filled="true" fillcolor="#000000" stroked="false">
                <v:path arrowok="t"/>
                <v:fill type="solid"/>
              </v:shape>
            </v:group>
            <v:group style="position:absolute;left:10321;top:2489;width:10;height:20" coordorigin="10321,2489" coordsize="10,20">
              <v:shape style="position:absolute;left:10321;top:2489;width:10;height:20" coordorigin="10321,2489" coordsize="10,20" path="m10321,2508l10331,2508,10331,2489,10321,2489,10321,2508xe" filled="true" fillcolor="#000000" stroked="false">
                <v:path arrowok="t"/>
                <v:fill type="solid"/>
              </v:shape>
            </v:group>
            <v:group style="position:absolute;left:10321;top:2508;width:10;height:20" coordorigin="10321,2508" coordsize="10,20">
              <v:shape style="position:absolute;left:10321;top:2508;width:10;height:20" coordorigin="10321,2508" coordsize="10,20" path="m10321,2528l10331,2528,10331,2508,10321,2508,10321,2528xe" filled="true" fillcolor="#000000" stroked="false">
                <v:path arrowok="t"/>
                <v:fill type="solid"/>
              </v:shape>
            </v:group>
            <v:group style="position:absolute;left:10321;top:2535;width:10;height:2" coordorigin="10321,2535" coordsize="10,2">
              <v:shape style="position:absolute;left:10321;top:2535;width:10;height:2" coordorigin="10321,2535" coordsize="10,0" path="m10321,2535l10331,2535e" filled="false" stroked="true" strokeweight=".71997pt" strokecolor="#000000">
                <v:path arrowok="t"/>
              </v:shape>
              <v:shape style="position:absolute;left:694;top:2451;width:3749;height:101" type="#_x0000_t75" stroked="false">
                <v:imagedata r:id="rId153" o:title=""/>
              </v:shape>
              <v:shape style="position:absolute;left:4419;top:2542;width:1443;height:10" type="#_x0000_t75" stroked="false">
                <v:imagedata r:id="rId154" o:title=""/>
              </v:shape>
              <v:shape style="position:absolute;left:5857;top:2542;width:1534;height:10" type="#_x0000_t75" stroked="false">
                <v:imagedata r:id="rId155" o:title=""/>
              </v:shape>
              <v:shape style="position:absolute;left:7386;top:2542;width:1438;height:10" type="#_x0000_t75" stroked="false">
                <v:imagedata r:id="rId156" o:title=""/>
              </v:shape>
              <v:shape style="position:absolute;left:8819;top:2542;width:1503;height:10" type="#_x0000_t75" stroked="false">
                <v:imagedata r:id="rId157" o:title=""/>
              </v:shape>
              <v:shape style="position:absolute;left:10317;top:2542;width:859;height:10" type="#_x0000_t75" stroked="false">
                <v:imagedata r:id="rId158" o:title=""/>
              </v:shape>
              <v:shape style="position:absolute;left:11171;top:2542;width:2926;height:10" type="#_x0000_t75" stroked="false">
                <v:imagedata r:id="rId159" o:title=""/>
              </v:shape>
              <v:shape style="position:absolute;left:14092;top:2542;width:749;height:10" type="#_x0000_t75" stroked="false">
                <v:imagedata r:id="rId160" o:title=""/>
              </v:shape>
              <v:shape style="position:absolute;left:14836;top:2542;width:1649;height:10" type="#_x0000_t75" stroked="false">
                <v:imagedata r:id="rId161" o:title=""/>
              </v:shape>
            </v:group>
            <v:group style="position:absolute;left:4424;top:2552;width:10;height:20" coordorigin="4424,2552" coordsize="10,20">
              <v:shape style="position:absolute;left:4424;top:2552;width:10;height:20" coordorigin="4424,2552" coordsize="10,20" path="m4424,2571l4433,2571,4433,2552,4424,2552,4424,2571xe" filled="true" fillcolor="#000000" stroked="false">
                <v:path arrowok="t"/>
                <v:fill type="solid"/>
              </v:shape>
            </v:group>
            <v:group style="position:absolute;left:4424;top:2571;width:10;height:20" coordorigin="4424,2571" coordsize="10,20">
              <v:shape style="position:absolute;left:4424;top:2571;width:10;height:20" coordorigin="4424,2571" coordsize="10,20" path="m4424,2590l4433,2590,4433,2571,4424,2571,4424,2590xe" filled="true" fillcolor="#000000" stroked="false">
                <v:path arrowok="t"/>
                <v:fill type="solid"/>
              </v:shape>
            </v:group>
            <v:group style="position:absolute;left:4424;top:2590;width:10;height:20" coordorigin="4424,2590" coordsize="10,20">
              <v:shape style="position:absolute;left:4424;top:2590;width:10;height:20" coordorigin="4424,2590" coordsize="10,20" path="m4424,2609l4433,2609,4433,2590,4424,2590,4424,2609xe" filled="true" fillcolor="#000000" stroked="false">
                <v:path arrowok="t"/>
                <v:fill type="solid"/>
              </v:shape>
            </v:group>
            <v:group style="position:absolute;left:4424;top:2609;width:10;height:20" coordorigin="4424,2609" coordsize="10,20">
              <v:shape style="position:absolute;left:4424;top:2609;width:10;height:20" coordorigin="4424,2609" coordsize="10,20" path="m4424,2628l4433,2628,4433,2609,4424,2609,4424,2628xe" filled="true" fillcolor="#000000" stroked="false">
                <v:path arrowok="t"/>
                <v:fill type="solid"/>
              </v:shape>
            </v:group>
            <v:group style="position:absolute;left:4424;top:2628;width:10;height:20" coordorigin="4424,2628" coordsize="10,20">
              <v:shape style="position:absolute;left:4424;top:2628;width:10;height:20" coordorigin="4424,2628" coordsize="10,20" path="m4424,2648l4433,2648,4433,2628,4424,2628,4424,2648xe" filled="true" fillcolor="#000000" stroked="false">
                <v:path arrowok="t"/>
                <v:fill type="solid"/>
              </v:shape>
            </v:group>
            <v:group style="position:absolute;left:4424;top:2648;width:10;height:20" coordorigin="4424,2648" coordsize="10,20">
              <v:shape style="position:absolute;left:4424;top:2648;width:10;height:20" coordorigin="4424,2648" coordsize="10,20" path="m4424,2667l4433,2667,4433,2648,4424,2648,4424,2667xe" filled="true" fillcolor="#000000" stroked="false">
                <v:path arrowok="t"/>
                <v:fill type="solid"/>
              </v:shape>
            </v:group>
            <v:group style="position:absolute;left:4424;top:2667;width:10;height:20" coordorigin="4424,2667" coordsize="10,20">
              <v:shape style="position:absolute;left:4424;top:2667;width:10;height:20" coordorigin="4424,2667" coordsize="10,20" path="m4424,2686l4433,2686,4433,2667,4424,2667,4424,2686xe" filled="true" fillcolor="#000000" stroked="false">
                <v:path arrowok="t"/>
                <v:fill type="solid"/>
              </v:shape>
            </v:group>
            <v:group style="position:absolute;left:4424;top:2686;width:10;height:20" coordorigin="4424,2686" coordsize="10,20">
              <v:shape style="position:absolute;left:4424;top:2686;width:10;height:20" coordorigin="4424,2686" coordsize="10,20" path="m4424,2705l4433,2705,4433,2686,4424,2686,4424,2705xe" filled="true" fillcolor="#000000" stroked="false">
                <v:path arrowok="t"/>
                <v:fill type="solid"/>
              </v:shape>
            </v:group>
            <v:group style="position:absolute;left:4424;top:2705;width:10;height:20" coordorigin="4424,2705" coordsize="10,20">
              <v:shape style="position:absolute;left:4424;top:2705;width:10;height:20" coordorigin="4424,2705" coordsize="10,20" path="m4424,2724l4433,2724,4433,2705,4424,2705,4424,2724xe" filled="true" fillcolor="#000000" stroked="false">
                <v:path arrowok="t"/>
                <v:fill type="solid"/>
              </v:shape>
            </v:group>
            <v:group style="position:absolute;left:10321;top:2552;width:10;height:20" coordorigin="10321,2552" coordsize="10,20">
              <v:shape style="position:absolute;left:10321;top:2552;width:10;height:20" coordorigin="10321,2552" coordsize="10,20" path="m10321,2571l10331,2571,10331,2552,10321,2552,10321,2571xe" filled="true" fillcolor="#000000" stroked="false">
                <v:path arrowok="t"/>
                <v:fill type="solid"/>
              </v:shape>
            </v:group>
            <v:group style="position:absolute;left:10321;top:2571;width:10;height:20" coordorigin="10321,2571" coordsize="10,20">
              <v:shape style="position:absolute;left:10321;top:2571;width:10;height:20" coordorigin="10321,2571" coordsize="10,20" path="m10321,2590l10331,2590,10331,2571,10321,2571,10321,2590xe" filled="true" fillcolor="#000000" stroked="false">
                <v:path arrowok="t"/>
                <v:fill type="solid"/>
              </v:shape>
            </v:group>
            <v:group style="position:absolute;left:10321;top:2590;width:10;height:20" coordorigin="10321,2590" coordsize="10,20">
              <v:shape style="position:absolute;left:10321;top:2590;width:10;height:20" coordorigin="10321,2590" coordsize="10,20" path="m10321,2609l10331,2609,10331,2590,10321,2590,10321,2609xe" filled="true" fillcolor="#000000" stroked="false">
                <v:path arrowok="t"/>
                <v:fill type="solid"/>
              </v:shape>
            </v:group>
            <v:group style="position:absolute;left:10321;top:2609;width:10;height:20" coordorigin="10321,2609" coordsize="10,20">
              <v:shape style="position:absolute;left:10321;top:2609;width:10;height:20" coordorigin="10321,2609" coordsize="10,20" path="m10321,2628l10331,2628,10331,2609,10321,2609,10321,2628xe" filled="true" fillcolor="#000000" stroked="false">
                <v:path arrowok="t"/>
                <v:fill type="solid"/>
              </v:shape>
            </v:group>
            <v:group style="position:absolute;left:10321;top:2628;width:10;height:20" coordorigin="10321,2628" coordsize="10,20">
              <v:shape style="position:absolute;left:10321;top:2628;width:10;height:20" coordorigin="10321,2628" coordsize="10,20" path="m10321,2648l10331,2648,10331,2628,10321,2628,10321,2648xe" filled="true" fillcolor="#000000" stroked="false">
                <v:path arrowok="t"/>
                <v:fill type="solid"/>
              </v:shape>
            </v:group>
            <v:group style="position:absolute;left:10321;top:2648;width:10;height:20" coordorigin="10321,2648" coordsize="10,20">
              <v:shape style="position:absolute;left:10321;top:2648;width:10;height:20" coordorigin="10321,2648" coordsize="10,20" path="m10321,2667l10331,2667,10331,2648,10321,2648,10321,2667xe" filled="true" fillcolor="#000000" stroked="false">
                <v:path arrowok="t"/>
                <v:fill type="solid"/>
              </v:shape>
            </v:group>
            <v:group style="position:absolute;left:10321;top:2667;width:10;height:20" coordorigin="10321,2667" coordsize="10,20">
              <v:shape style="position:absolute;left:10321;top:2667;width:10;height:20" coordorigin="10321,2667" coordsize="10,20" path="m10321,2686l10331,2686,10331,2667,10321,2667,10321,2686xe" filled="true" fillcolor="#000000" stroked="false">
                <v:path arrowok="t"/>
                <v:fill type="solid"/>
              </v:shape>
            </v:group>
            <v:group style="position:absolute;left:10321;top:2686;width:10;height:20" coordorigin="10321,2686" coordsize="10,20">
              <v:shape style="position:absolute;left:10321;top:2686;width:10;height:20" coordorigin="10321,2686" coordsize="10,20" path="m10321,2705l10331,2705,10331,2686,10321,2686,10321,2705xe" filled="true" fillcolor="#000000" stroked="false">
                <v:path arrowok="t"/>
                <v:fill type="solid"/>
              </v:shape>
            </v:group>
            <v:group style="position:absolute;left:10321;top:2705;width:10;height:20" coordorigin="10321,2705" coordsize="10,20">
              <v:shape style="position:absolute;left:10321;top:2705;width:10;height:20" coordorigin="10321,2705" coordsize="10,20" path="m10321,2724l10331,2724,10331,2705,10321,2705,10321,2724xe" filled="true" fillcolor="#000000" stroked="false">
                <v:path arrowok="t"/>
                <v:fill type="solid"/>
              </v:shape>
            </v:group>
            <v:group style="position:absolute;left:10321;top:2724;width:10;height:20" coordorigin="10321,2724" coordsize="10,20">
              <v:shape style="position:absolute;left:10321;top:2724;width:10;height:20" coordorigin="10321,2724" coordsize="10,20" path="m10321,2744l10331,2744,10331,2724,10321,2724,10321,2744xe" filled="true" fillcolor="#000000" stroked="false">
                <v:path arrowok="t"/>
                <v:fill type="solid"/>
              </v:shape>
            </v:group>
            <v:group style="position:absolute;left:10321;top:2744;width:10;height:20" coordorigin="10321,2744" coordsize="10,20">
              <v:shape style="position:absolute;left:10321;top:2744;width:10;height:20" coordorigin="10321,2744" coordsize="10,20" path="m10321,2763l10331,2763,10331,2744,10321,2744,10321,2763xe" filled="true" fillcolor="#000000" stroked="false">
                <v:path arrowok="t"/>
                <v:fill type="solid"/>
              </v:shape>
            </v:group>
            <v:group style="position:absolute;left:10321;top:2763;width:10;height:20" coordorigin="10321,2763" coordsize="10,20">
              <v:shape style="position:absolute;left:10321;top:2763;width:10;height:20" coordorigin="10321,2763" coordsize="10,20" path="m10321,2782l10331,2782,10331,2763,10321,2763,10321,2782xe" filled="true" fillcolor="#000000" stroked="false">
                <v:path arrowok="t"/>
                <v:fill type="solid"/>
              </v:shape>
            </v:group>
            <v:group style="position:absolute;left:10321;top:2782;width:10;height:20" coordorigin="10321,2782" coordsize="10,20">
              <v:shape style="position:absolute;left:10321;top:2782;width:10;height:20" coordorigin="10321,2782" coordsize="10,20" path="m10321,2801l10331,2801,10331,2782,10321,2782,10321,2801xe" filled="true" fillcolor="#000000" stroked="false">
                <v:path arrowok="t"/>
                <v:fill type="solid"/>
              </v:shape>
            </v:group>
            <v:group style="position:absolute;left:10321;top:2808;width:10;height:2" coordorigin="10321,2808" coordsize="10,2">
              <v:shape style="position:absolute;left:10321;top:2808;width:10;height:2" coordorigin="10321,2808" coordsize="10,0" path="m10321,2808l10331,2808e" filled="false" stroked="true" strokeweight=".72pt" strokecolor="#000000">
                <v:path arrowok="t"/>
              </v:shape>
              <v:shape style="position:absolute;left:694;top:2724;width:3749;height:101" type="#_x0000_t75" stroked="false">
                <v:imagedata r:id="rId163" o:title=""/>
              </v:shape>
              <v:shape style="position:absolute;left:4419;top:2816;width:1443;height:10" type="#_x0000_t75" stroked="false">
                <v:imagedata r:id="rId154" o:title=""/>
              </v:shape>
              <v:shape style="position:absolute;left:5857;top:2816;width:1534;height:10" type="#_x0000_t75" stroked="false">
                <v:imagedata r:id="rId155" o:title=""/>
              </v:shape>
              <v:shape style="position:absolute;left:7386;top:2816;width:1438;height:10" type="#_x0000_t75" stroked="false">
                <v:imagedata r:id="rId156" o:title=""/>
              </v:shape>
              <v:shape style="position:absolute;left:8819;top:2816;width:1503;height:10" type="#_x0000_t75" stroked="false">
                <v:imagedata r:id="rId157" o:title=""/>
              </v:shape>
              <v:shape style="position:absolute;left:10317;top:2816;width:859;height:10" type="#_x0000_t75" stroked="false">
                <v:imagedata r:id="rId158" o:title=""/>
              </v:shape>
              <v:shape style="position:absolute;left:11171;top:2816;width:2926;height:10" type="#_x0000_t75" stroked="false">
                <v:imagedata r:id="rId159" o:title=""/>
              </v:shape>
              <v:shape style="position:absolute;left:14092;top:2816;width:749;height:10" type="#_x0000_t75" stroked="false">
                <v:imagedata r:id="rId160" o:title=""/>
              </v:shape>
              <v:shape style="position:absolute;left:14836;top:2816;width:1649;height:10" type="#_x0000_t75" stroked="false">
                <v:imagedata r:id="rId161" o:title=""/>
              </v:shape>
            </v:group>
            <v:group style="position:absolute;left:10321;top:2825;width:10;height:20" coordorigin="10321,2825" coordsize="10,20">
              <v:shape style="position:absolute;left:10321;top:2825;width:10;height:20" coordorigin="10321,2825" coordsize="10,20" path="m10321,2844l10331,2844,10331,2825,10321,2825,10321,2844xe" filled="true" fillcolor="#000000" stroked="false">
                <v:path arrowok="t"/>
                <v:fill type="solid"/>
              </v:shape>
            </v:group>
            <v:group style="position:absolute;left:10321;top:2844;width:10;height:20" coordorigin="10321,2844" coordsize="10,20">
              <v:shape style="position:absolute;left:10321;top:2844;width:10;height:20" coordorigin="10321,2844" coordsize="10,20" path="m10321,2864l10331,2864,10331,2844,10321,2844,10321,2864xe" filled="true" fillcolor="#000000" stroked="false">
                <v:path arrowok="t"/>
                <v:fill type="solid"/>
              </v:shape>
            </v:group>
            <v:group style="position:absolute;left:10321;top:2864;width:10;height:20" coordorigin="10321,2864" coordsize="10,20">
              <v:shape style="position:absolute;left:10321;top:2864;width:10;height:20" coordorigin="10321,2864" coordsize="10,20" path="m10321,2883l10331,2883,10331,2864,10321,2864,10321,2883xe" filled="true" fillcolor="#000000" stroked="false">
                <v:path arrowok="t"/>
                <v:fill type="solid"/>
              </v:shape>
            </v:group>
            <v:group style="position:absolute;left:10321;top:2883;width:10;height:20" coordorigin="10321,2883" coordsize="10,20">
              <v:shape style="position:absolute;left:10321;top:2883;width:10;height:20" coordorigin="10321,2883" coordsize="10,20" path="m10321,2902l10331,2902,10331,2883,10321,2883,10321,2902xe" filled="true" fillcolor="#000000" stroked="false">
                <v:path arrowok="t"/>
                <v:fill type="solid"/>
              </v:shape>
            </v:group>
            <v:group style="position:absolute;left:10321;top:2902;width:10;height:20" coordorigin="10321,2902" coordsize="10,20">
              <v:shape style="position:absolute;left:10321;top:2902;width:10;height:20" coordorigin="10321,2902" coordsize="10,20" path="m10321,2921l10331,2921,10331,2902,10321,2902,10321,2921xe" filled="true" fillcolor="#000000" stroked="false">
                <v:path arrowok="t"/>
                <v:fill type="solid"/>
              </v:shape>
            </v:group>
            <v:group style="position:absolute;left:10321;top:2921;width:10;height:20" coordorigin="10321,2921" coordsize="10,20">
              <v:shape style="position:absolute;left:10321;top:2921;width:10;height:20" coordorigin="10321,2921" coordsize="10,20" path="m10321,2940l10331,2940,10331,2921,10321,2921,10321,2940xe" filled="true" fillcolor="#000000" stroked="false">
                <v:path arrowok="t"/>
                <v:fill type="solid"/>
              </v:shape>
            </v:group>
            <v:group style="position:absolute;left:10321;top:2940;width:10;height:20" coordorigin="10321,2940" coordsize="10,20">
              <v:shape style="position:absolute;left:10321;top:2940;width:10;height:20" coordorigin="10321,2940" coordsize="10,20" path="m10321,2960l10331,2960,10331,2940,10321,2940,10321,2960xe" filled="true" fillcolor="#000000" stroked="false">
                <v:path arrowok="t"/>
                <v:fill type="solid"/>
              </v:shape>
            </v:group>
            <v:group style="position:absolute;left:10321;top:2960;width:10;height:20" coordorigin="10321,2960" coordsize="10,20">
              <v:shape style="position:absolute;left:10321;top:2960;width:10;height:20" coordorigin="10321,2960" coordsize="10,20" path="m10321,2979l10331,2979,10331,2960,10321,2960,10321,2979xe" filled="true" fillcolor="#000000" stroked="false">
                <v:path arrowok="t"/>
                <v:fill type="solid"/>
              </v:shape>
            </v:group>
            <v:group style="position:absolute;left:10321;top:2979;width:10;height:20" coordorigin="10321,2979" coordsize="10,20">
              <v:shape style="position:absolute;left:10321;top:2979;width:10;height:20" coordorigin="10321,2979" coordsize="10,20" path="m10321,2998l10331,2998,10331,2979,10321,2979,10321,2998xe" filled="true" fillcolor="#000000" stroked="false">
                <v:path arrowok="t"/>
                <v:fill type="solid"/>
              </v:shape>
            </v:group>
            <v:group style="position:absolute;left:10321;top:2998;width:10;height:20" coordorigin="10321,2998" coordsize="10,20">
              <v:shape style="position:absolute;left:10321;top:2998;width:10;height:20" coordorigin="10321,2998" coordsize="10,20" path="m10321,3017l10331,3017,10331,2998,10321,2998,10321,3017xe" filled="true" fillcolor="#000000" stroked="false">
                <v:path arrowok="t"/>
                <v:fill type="solid"/>
              </v:shape>
            </v:group>
            <v:group style="position:absolute;left:10321;top:3017;width:10;height:20" coordorigin="10321,3017" coordsize="10,20">
              <v:shape style="position:absolute;left:10321;top:3017;width:10;height:20" coordorigin="10321,3017" coordsize="10,20" path="m10321,3036l10331,3036,10331,3017,10321,3017,10321,3036xe" filled="true" fillcolor="#000000" stroked="false">
                <v:path arrowok="t"/>
                <v:fill type="solid"/>
              </v:shape>
            </v:group>
            <v:group style="position:absolute;left:10321;top:3036;width:10;height:20" coordorigin="10321,3036" coordsize="10,20">
              <v:shape style="position:absolute;left:10321;top:3036;width:10;height:20" coordorigin="10321,3036" coordsize="10,20" path="m10321,3056l10331,3056,10331,3036,10321,3036,10321,3056xe" filled="true" fillcolor="#000000" stroked="false">
                <v:path arrowok="t"/>
                <v:fill type="solid"/>
              </v:shape>
            </v:group>
            <v:group style="position:absolute;left:10321;top:3056;width:10;height:20" coordorigin="10321,3056" coordsize="10,20">
              <v:shape style="position:absolute;left:10321;top:3056;width:10;height:20" coordorigin="10321,3056" coordsize="10,20" path="m10321,3075l10331,3075,10331,3056,10321,3056,10321,3075xe" filled="true" fillcolor="#000000" stroked="false">
                <v:path arrowok="t"/>
                <v:fill type="solid"/>
              </v:shape>
            </v:group>
            <v:group style="position:absolute;left:10321;top:3081;width:10;height:2" coordorigin="10321,3081" coordsize="10,2">
              <v:shape style="position:absolute;left:10321;top:3081;width:10;height:2" coordorigin="10321,3081" coordsize="10,0" path="m10321,3081l10331,3081e" filled="false" stroked="true" strokeweight=".600010pt" strokecolor="#000000">
                <v:path arrowok="t"/>
              </v:shape>
              <v:shape style="position:absolute;left:694;top:3087;width:3730;height:10" type="#_x0000_t75" stroked="false">
                <v:imagedata r:id="rId149" o:title=""/>
              </v:shape>
              <v:shape style="position:absolute;left:4419;top:3087;width:1443;height:10" type="#_x0000_t75" stroked="false">
                <v:imagedata r:id="rId154" o:title=""/>
              </v:shape>
              <v:shape style="position:absolute;left:5857;top:3087;width:1534;height:10" type="#_x0000_t75" stroked="false">
                <v:imagedata r:id="rId155" o:title=""/>
              </v:shape>
              <v:shape style="position:absolute;left:7386;top:3087;width:1438;height:10" type="#_x0000_t75" stroked="false">
                <v:imagedata r:id="rId156" o:title=""/>
              </v:shape>
              <v:shape style="position:absolute;left:8819;top:3087;width:1503;height:10" type="#_x0000_t75" stroked="false">
                <v:imagedata r:id="rId157" o:title=""/>
              </v:shape>
              <v:shape style="position:absolute;left:10317;top:3087;width:859;height:10" type="#_x0000_t75" stroked="false">
                <v:imagedata r:id="rId158" o:title=""/>
              </v:shape>
              <v:shape style="position:absolute;left:11171;top:3087;width:2926;height:10" type="#_x0000_t75" stroked="false">
                <v:imagedata r:id="rId159" o:title=""/>
              </v:shape>
              <v:shape style="position:absolute;left:14092;top:3087;width:749;height:10" type="#_x0000_t75" stroked="false">
                <v:imagedata r:id="rId160" o:title=""/>
              </v:shape>
              <v:shape style="position:absolute;left:14836;top:3087;width:1649;height:10" type="#_x0000_t75" stroked="false">
                <v:imagedata r:id="rId161" o:title=""/>
              </v:shape>
            </v:group>
            <v:group style="position:absolute;left:10321;top:3096;width:10;height:20" coordorigin="10321,3096" coordsize="10,20">
              <v:shape style="position:absolute;left:10321;top:3096;width:10;height:20" coordorigin="10321,3096" coordsize="10,20" path="m10321,3116l10331,3116,10331,3096,10321,3096,10321,3116xe" filled="true" fillcolor="#000000" stroked="false">
                <v:path arrowok="t"/>
                <v:fill type="solid"/>
              </v:shape>
            </v:group>
            <v:group style="position:absolute;left:10321;top:3116;width:10;height:20" coordorigin="10321,3116" coordsize="10,20">
              <v:shape style="position:absolute;left:10321;top:3116;width:10;height:20" coordorigin="10321,3116" coordsize="10,20" path="m10321,3135l10331,3135,10331,3116,10321,3116,10321,3135xe" filled="true" fillcolor="#000000" stroked="false">
                <v:path arrowok="t"/>
                <v:fill type="solid"/>
              </v:shape>
            </v:group>
            <v:group style="position:absolute;left:10321;top:3135;width:10;height:20" coordorigin="10321,3135" coordsize="10,20">
              <v:shape style="position:absolute;left:10321;top:3135;width:10;height:20" coordorigin="10321,3135" coordsize="10,20" path="m10321,3154l10331,3154,10331,3135,10321,3135,10321,3154xe" filled="true" fillcolor="#000000" stroked="false">
                <v:path arrowok="t"/>
                <v:fill type="solid"/>
              </v:shape>
            </v:group>
            <v:group style="position:absolute;left:10321;top:3154;width:10;height:20" coordorigin="10321,3154" coordsize="10,20">
              <v:shape style="position:absolute;left:10321;top:3154;width:10;height:20" coordorigin="10321,3154" coordsize="10,20" path="m10321,3173l10331,3173,10331,3154,10321,3154,10321,3173xe" filled="true" fillcolor="#000000" stroked="false">
                <v:path arrowok="t"/>
                <v:fill type="solid"/>
              </v:shape>
            </v:group>
            <v:group style="position:absolute;left:10321;top:3173;width:10;height:20" coordorigin="10321,3173" coordsize="10,20">
              <v:shape style="position:absolute;left:10321;top:3173;width:10;height:20" coordorigin="10321,3173" coordsize="10,20" path="m10321,3192l10331,3192,10331,3173,10321,3173,10321,3192xe" filled="true" fillcolor="#000000" stroked="false">
                <v:path arrowok="t"/>
                <v:fill type="solid"/>
              </v:shape>
            </v:group>
            <v:group style="position:absolute;left:10321;top:3192;width:10;height:20" coordorigin="10321,3192" coordsize="10,20">
              <v:shape style="position:absolute;left:10321;top:3192;width:10;height:20" coordorigin="10321,3192" coordsize="10,20" path="m10321,3212l10331,3212,10331,3192,10321,3192,10321,3212xe" filled="true" fillcolor="#000000" stroked="false">
                <v:path arrowok="t"/>
                <v:fill type="solid"/>
              </v:shape>
            </v:group>
            <v:group style="position:absolute;left:10321;top:3212;width:10;height:20" coordorigin="10321,3212" coordsize="10,20">
              <v:shape style="position:absolute;left:10321;top:3212;width:10;height:20" coordorigin="10321,3212" coordsize="10,20" path="m10321,3231l10331,3231,10331,3212,10321,3212,10321,3231xe" filled="true" fillcolor="#000000" stroked="false">
                <v:path arrowok="t"/>
                <v:fill type="solid"/>
              </v:shape>
            </v:group>
            <v:group style="position:absolute;left:10321;top:3231;width:10;height:20" coordorigin="10321,3231" coordsize="10,20">
              <v:shape style="position:absolute;left:10321;top:3231;width:10;height:20" coordorigin="10321,3231" coordsize="10,20" path="m10321,3250l10331,3250,10331,3231,10321,3231,10321,3250xe" filled="true" fillcolor="#000000" stroked="false">
                <v:path arrowok="t"/>
                <v:fill type="solid"/>
              </v:shape>
            </v:group>
            <v:group style="position:absolute;left:10321;top:3250;width:10;height:20" coordorigin="10321,3250" coordsize="10,20">
              <v:shape style="position:absolute;left:10321;top:3250;width:10;height:20" coordorigin="10321,3250" coordsize="10,20" path="m10321,3269l10331,3269,10331,3250,10321,3250,10321,3269xe" filled="true" fillcolor="#000000" stroked="false">
                <v:path arrowok="t"/>
                <v:fill type="solid"/>
              </v:shape>
            </v:group>
            <v:group style="position:absolute;left:10321;top:3269;width:10;height:20" coordorigin="10321,3269" coordsize="10,20">
              <v:shape style="position:absolute;left:10321;top:3269;width:10;height:20" coordorigin="10321,3269" coordsize="10,20" path="m10321,3288l10331,3288,10331,3269,10321,3269,10321,3288xe" filled="true" fillcolor="#000000" stroked="false">
                <v:path arrowok="t"/>
                <v:fill type="solid"/>
              </v:shape>
            </v:group>
            <v:group style="position:absolute;left:10321;top:3288;width:10;height:20" coordorigin="10321,3288" coordsize="10,20">
              <v:shape style="position:absolute;left:10321;top:3288;width:10;height:20" coordorigin="10321,3288" coordsize="10,20" path="m10321,3308l10331,3308,10331,3288,10321,3288,10321,3308xe" filled="true" fillcolor="#000000" stroked="false">
                <v:path arrowok="t"/>
                <v:fill type="solid"/>
              </v:shape>
            </v:group>
            <v:group style="position:absolute;left:10321;top:3308;width:10;height:20" coordorigin="10321,3308" coordsize="10,20">
              <v:shape style="position:absolute;left:10321;top:3308;width:10;height:20" coordorigin="10321,3308" coordsize="10,20" path="m10321,3327l10331,3327,10331,3308,10321,3308,10321,3327xe" filled="true" fillcolor="#000000" stroked="false">
                <v:path arrowok="t"/>
                <v:fill type="solid"/>
              </v:shape>
            </v:group>
            <v:group style="position:absolute;left:10321;top:3327;width:10;height:20" coordorigin="10321,3327" coordsize="10,20">
              <v:shape style="position:absolute;left:10321;top:3327;width:10;height:20" coordorigin="10321,3327" coordsize="10,20" path="m10321,3346l10331,3346,10331,3327,10321,3327,10321,3346xe" filled="true" fillcolor="#000000" stroked="false">
                <v:path arrowok="t"/>
                <v:fill type="solid"/>
              </v:shape>
            </v:group>
            <v:group style="position:absolute;left:10321;top:3353;width:10;height:2" coordorigin="10321,3353" coordsize="10,2">
              <v:shape style="position:absolute;left:10321;top:3353;width:10;height:2" coordorigin="10321,3353" coordsize="10,0" path="m10321,3353l10331,3353e" filled="false" stroked="true" strokeweight=".72pt" strokecolor="#000000">
                <v:path arrowok="t"/>
              </v:shape>
              <v:shape style="position:absolute;left:694;top:3269;width:3749;height:101" type="#_x0000_t75" stroked="false">
                <v:imagedata r:id="rId163" o:title=""/>
              </v:shape>
              <v:shape style="position:absolute;left:4419;top:3360;width:1443;height:10" type="#_x0000_t75" stroked="false">
                <v:imagedata r:id="rId150" o:title=""/>
              </v:shape>
              <v:shape style="position:absolute;left:5857;top:3360;width:1534;height:10" type="#_x0000_t75" stroked="false">
                <v:imagedata r:id="rId144" o:title=""/>
              </v:shape>
              <v:shape style="position:absolute;left:7386;top:3360;width:1438;height:10" type="#_x0000_t75" stroked="false">
                <v:imagedata r:id="rId145" o:title=""/>
              </v:shape>
              <v:shape style="position:absolute;left:8819;top:3360;width:1503;height:10" type="#_x0000_t75" stroked="false">
                <v:imagedata r:id="rId146" o:title=""/>
              </v:shape>
              <v:shape style="position:absolute;left:10317;top:3360;width:859;height:10" type="#_x0000_t75" stroked="false">
                <v:imagedata r:id="rId147" o:title=""/>
              </v:shape>
              <v:shape style="position:absolute;left:11171;top:3360;width:2926;height:10" type="#_x0000_t75" stroked="false">
                <v:imagedata r:id="rId148" o:title=""/>
              </v:shape>
              <v:shape style="position:absolute;left:14092;top:3360;width:749;height:10" type="#_x0000_t75" stroked="false">
                <v:imagedata r:id="rId151" o:title=""/>
              </v:shape>
              <v:shape style="position:absolute;left:14836;top:3360;width:1649;height:10" type="#_x0000_t75" stroked="false">
                <v:imagedata r:id="rId152" o:title=""/>
              </v:shape>
            </v:group>
            <v:group style="position:absolute;left:4424;top:3370;width:10;height:20" coordorigin="4424,3370" coordsize="10,20">
              <v:shape style="position:absolute;left:4424;top:3370;width:10;height:20" coordorigin="4424,3370" coordsize="10,20" path="m4424,3389l4433,3389,4433,3370,4424,3370,4424,3389xe" filled="true" fillcolor="#000000" stroked="false">
                <v:path arrowok="t"/>
                <v:fill type="solid"/>
              </v:shape>
            </v:group>
            <v:group style="position:absolute;left:4424;top:3389;width:10;height:20" coordorigin="4424,3389" coordsize="10,20">
              <v:shape style="position:absolute;left:4424;top:3389;width:10;height:20" coordorigin="4424,3389" coordsize="10,20" path="m4424,3408l4433,3408,4433,3389,4424,3389,4424,3408xe" filled="true" fillcolor="#000000" stroked="false">
                <v:path arrowok="t"/>
                <v:fill type="solid"/>
              </v:shape>
            </v:group>
            <v:group style="position:absolute;left:4424;top:3408;width:10;height:20" coordorigin="4424,3408" coordsize="10,20">
              <v:shape style="position:absolute;left:4424;top:3408;width:10;height:20" coordorigin="4424,3408" coordsize="10,20" path="m4424,3428l4433,3428,4433,3408,4424,3408,4424,3428xe" filled="true" fillcolor="#000000" stroked="false">
                <v:path arrowok="t"/>
                <v:fill type="solid"/>
              </v:shape>
            </v:group>
            <v:group style="position:absolute;left:4424;top:3428;width:10;height:20" coordorigin="4424,3428" coordsize="10,20">
              <v:shape style="position:absolute;left:4424;top:3428;width:10;height:20" coordorigin="4424,3428" coordsize="10,20" path="m4424,3447l4433,3447,4433,3428,4424,3428,4424,3447xe" filled="true" fillcolor="#000000" stroked="false">
                <v:path arrowok="t"/>
                <v:fill type="solid"/>
              </v:shape>
            </v:group>
            <v:group style="position:absolute;left:4424;top:3447;width:10;height:20" coordorigin="4424,3447" coordsize="10,20">
              <v:shape style="position:absolute;left:4424;top:3447;width:10;height:20" coordorigin="4424,3447" coordsize="10,20" path="m4424,3466l4433,3466,4433,3447,4424,3447,4424,3466xe" filled="true" fillcolor="#000000" stroked="false">
                <v:path arrowok="t"/>
                <v:fill type="solid"/>
              </v:shape>
            </v:group>
            <v:group style="position:absolute;left:4424;top:3466;width:10;height:20" coordorigin="4424,3466" coordsize="10,20">
              <v:shape style="position:absolute;left:4424;top:3466;width:10;height:20" coordorigin="4424,3466" coordsize="10,20" path="m4424,3485l4433,3485,4433,3466,4424,3466,4424,3485xe" filled="true" fillcolor="#000000" stroked="false">
                <v:path arrowok="t"/>
                <v:fill type="solid"/>
              </v:shape>
            </v:group>
            <v:group style="position:absolute;left:4424;top:3485;width:10;height:20" coordorigin="4424,3485" coordsize="10,20">
              <v:shape style="position:absolute;left:4424;top:3485;width:10;height:20" coordorigin="4424,3485" coordsize="10,20" path="m4424,3504l4433,3504,4433,3485,4424,3485,4424,3504xe" filled="true" fillcolor="#000000" stroked="false">
                <v:path arrowok="t"/>
                <v:fill type="solid"/>
              </v:shape>
            </v:group>
            <v:group style="position:absolute;left:4424;top:3504;width:10;height:20" coordorigin="4424,3504" coordsize="10,20">
              <v:shape style="position:absolute;left:4424;top:3504;width:10;height:20" coordorigin="4424,3504" coordsize="10,20" path="m4424,3524l4433,3524,4433,3504,4424,3504,4424,3524xe" filled="true" fillcolor="#000000" stroked="false">
                <v:path arrowok="t"/>
                <v:fill type="solid"/>
              </v:shape>
            </v:group>
            <v:group style="position:absolute;left:4424;top:3524;width:10;height:20" coordorigin="4424,3524" coordsize="10,20">
              <v:shape style="position:absolute;left:4424;top:3524;width:10;height:20" coordorigin="4424,3524" coordsize="10,20" path="m4424,3543l4433,3543,4433,3524,4424,3524,4424,3543xe" filled="true" fillcolor="#000000" stroked="false">
                <v:path arrowok="t"/>
                <v:fill type="solid"/>
              </v:shape>
            </v:group>
            <v:group style="position:absolute;left:10321;top:3370;width:10;height:20" coordorigin="10321,3370" coordsize="10,20">
              <v:shape style="position:absolute;left:10321;top:3370;width:10;height:20" coordorigin="10321,3370" coordsize="10,20" path="m10321,3389l10331,3389,10331,3370,10321,3370,10321,3389xe" filled="true" fillcolor="#000000" stroked="false">
                <v:path arrowok="t"/>
                <v:fill type="solid"/>
              </v:shape>
            </v:group>
            <v:group style="position:absolute;left:10321;top:3389;width:10;height:20" coordorigin="10321,3389" coordsize="10,20">
              <v:shape style="position:absolute;left:10321;top:3389;width:10;height:20" coordorigin="10321,3389" coordsize="10,20" path="m10321,3408l10331,3408,10331,3389,10321,3389,10321,3408xe" filled="true" fillcolor="#000000" stroked="false">
                <v:path arrowok="t"/>
                <v:fill type="solid"/>
              </v:shape>
            </v:group>
            <v:group style="position:absolute;left:10321;top:3408;width:10;height:20" coordorigin="10321,3408" coordsize="10,20">
              <v:shape style="position:absolute;left:10321;top:3408;width:10;height:20" coordorigin="10321,3408" coordsize="10,20" path="m10321,3428l10331,3428,10331,3408,10321,3408,10321,3428xe" filled="true" fillcolor="#000000" stroked="false">
                <v:path arrowok="t"/>
                <v:fill type="solid"/>
              </v:shape>
            </v:group>
            <v:group style="position:absolute;left:10321;top:3428;width:10;height:20" coordorigin="10321,3428" coordsize="10,20">
              <v:shape style="position:absolute;left:10321;top:3428;width:10;height:20" coordorigin="10321,3428" coordsize="10,20" path="m10321,3447l10331,3447,10331,3428,10321,3428,10321,3447xe" filled="true" fillcolor="#000000" stroked="false">
                <v:path arrowok="t"/>
                <v:fill type="solid"/>
              </v:shape>
            </v:group>
            <v:group style="position:absolute;left:10321;top:3447;width:10;height:20" coordorigin="10321,3447" coordsize="10,20">
              <v:shape style="position:absolute;left:10321;top:3447;width:10;height:20" coordorigin="10321,3447" coordsize="10,20" path="m10321,3466l10331,3466,10331,3447,10321,3447,10321,3466xe" filled="true" fillcolor="#000000" stroked="false">
                <v:path arrowok="t"/>
                <v:fill type="solid"/>
              </v:shape>
            </v:group>
            <v:group style="position:absolute;left:10321;top:3466;width:10;height:20" coordorigin="10321,3466" coordsize="10,20">
              <v:shape style="position:absolute;left:10321;top:3466;width:10;height:20" coordorigin="10321,3466" coordsize="10,20" path="m10321,3485l10331,3485,10331,3466,10321,3466,10321,3485xe" filled="true" fillcolor="#000000" stroked="false">
                <v:path arrowok="t"/>
                <v:fill type="solid"/>
              </v:shape>
            </v:group>
            <v:group style="position:absolute;left:10321;top:3485;width:10;height:20" coordorigin="10321,3485" coordsize="10,20">
              <v:shape style="position:absolute;left:10321;top:3485;width:10;height:20" coordorigin="10321,3485" coordsize="10,20" path="m10321,3504l10331,3504,10331,3485,10321,3485,10321,3504xe" filled="true" fillcolor="#000000" stroked="false">
                <v:path arrowok="t"/>
                <v:fill type="solid"/>
              </v:shape>
            </v:group>
            <v:group style="position:absolute;left:10321;top:3504;width:10;height:20" coordorigin="10321,3504" coordsize="10,20">
              <v:shape style="position:absolute;left:10321;top:3504;width:10;height:20" coordorigin="10321,3504" coordsize="10,20" path="m10321,3524l10331,3524,10331,3504,10321,3504,10321,3524xe" filled="true" fillcolor="#000000" stroked="false">
                <v:path arrowok="t"/>
                <v:fill type="solid"/>
              </v:shape>
            </v:group>
            <v:group style="position:absolute;left:10321;top:3524;width:10;height:20" coordorigin="10321,3524" coordsize="10,20">
              <v:shape style="position:absolute;left:10321;top:3524;width:10;height:20" coordorigin="10321,3524" coordsize="10,20" path="m10321,3543l10331,3543,10331,3524,10321,3524,10321,3543xe" filled="true" fillcolor="#000000" stroked="false">
                <v:path arrowok="t"/>
                <v:fill type="solid"/>
              </v:shape>
            </v:group>
            <v:group style="position:absolute;left:10321;top:3543;width:10;height:20" coordorigin="10321,3543" coordsize="10,20">
              <v:shape style="position:absolute;left:10321;top:3543;width:10;height:20" coordorigin="10321,3543" coordsize="10,20" path="m10321,3562l10331,3562,10331,3543,10321,3543,10321,3562xe" filled="true" fillcolor="#000000" stroked="false">
                <v:path arrowok="t"/>
                <v:fill type="solid"/>
              </v:shape>
            </v:group>
            <v:group style="position:absolute;left:10321;top:3562;width:10;height:20" coordorigin="10321,3562" coordsize="10,20">
              <v:shape style="position:absolute;left:10321;top:3562;width:10;height:20" coordorigin="10321,3562" coordsize="10,20" path="m10321,3581l10331,3581,10331,3562,10321,3562,10321,3581xe" filled="true" fillcolor="#000000" stroked="false">
                <v:path arrowok="t"/>
                <v:fill type="solid"/>
              </v:shape>
            </v:group>
            <v:group style="position:absolute;left:10321;top:3581;width:10;height:20" coordorigin="10321,3581" coordsize="10,20">
              <v:shape style="position:absolute;left:10321;top:3581;width:10;height:20" coordorigin="10321,3581" coordsize="10,20" path="m10321,3600l10331,3600,10331,3581,10321,3581,10321,3600xe" filled="true" fillcolor="#000000" stroked="false">
                <v:path arrowok="t"/>
                <v:fill type="solid"/>
              </v:shape>
            </v:group>
            <v:group style="position:absolute;left:10321;top:3600;width:10;height:20" coordorigin="10321,3600" coordsize="10,20">
              <v:shape style="position:absolute;left:10321;top:3600;width:10;height:20" coordorigin="10321,3600" coordsize="10,20" path="m10321,3620l10331,3620,10331,3600,10321,3600,10321,3620xe" filled="true" fillcolor="#000000" stroked="false">
                <v:path arrowok="t"/>
                <v:fill type="solid"/>
              </v:shape>
            </v:group>
            <v:group style="position:absolute;left:10321;top:3627;width:10;height:2" coordorigin="10321,3627" coordsize="10,2">
              <v:shape style="position:absolute;left:10321;top:3627;width:10;height:2" coordorigin="10321,3627" coordsize="10,0" path="m10321,3627l10331,3627e" filled="false" stroked="true" strokeweight=".72pt" strokecolor="#000000">
                <v:path arrowok="t"/>
              </v:shape>
              <v:shape style="position:absolute;left:694;top:3543;width:3749;height:101" type="#_x0000_t75" stroked="false">
                <v:imagedata r:id="rId164" o:title=""/>
              </v:shape>
              <v:shape style="position:absolute;left:4419;top:3634;width:1443;height:10" type="#_x0000_t75" stroked="false">
                <v:imagedata r:id="rId154" o:title=""/>
              </v:shape>
              <v:shape style="position:absolute;left:5857;top:3634;width:1534;height:10" type="#_x0000_t75" stroked="false">
                <v:imagedata r:id="rId155" o:title=""/>
              </v:shape>
              <v:shape style="position:absolute;left:7386;top:3634;width:1438;height:10" type="#_x0000_t75" stroked="false">
                <v:imagedata r:id="rId156" o:title=""/>
              </v:shape>
              <v:shape style="position:absolute;left:8819;top:3634;width:1503;height:10" type="#_x0000_t75" stroked="false">
                <v:imagedata r:id="rId157" o:title=""/>
              </v:shape>
              <v:shape style="position:absolute;left:10317;top:3634;width:859;height:10" type="#_x0000_t75" stroked="false">
                <v:imagedata r:id="rId158" o:title=""/>
              </v:shape>
              <v:shape style="position:absolute;left:11171;top:3634;width:2926;height:10" type="#_x0000_t75" stroked="false">
                <v:imagedata r:id="rId159" o:title=""/>
              </v:shape>
              <v:shape style="position:absolute;left:14092;top:3634;width:749;height:10" type="#_x0000_t75" stroked="false">
                <v:imagedata r:id="rId160" o:title=""/>
              </v:shape>
              <v:shape style="position:absolute;left:14836;top:3634;width:1649;height:10" type="#_x0000_t75" stroked="false">
                <v:imagedata r:id="rId161" o:title=""/>
              </v:shape>
            </v:group>
            <v:group style="position:absolute;left:4424;top:3644;width:10;height:20" coordorigin="4424,3644" coordsize="10,20">
              <v:shape style="position:absolute;left:4424;top:3644;width:10;height:20" coordorigin="4424,3644" coordsize="10,20" path="m4424,3663l4433,3663,4433,3644,4424,3644,4424,3663xe" filled="true" fillcolor="#000000" stroked="false">
                <v:path arrowok="t"/>
                <v:fill type="solid"/>
              </v:shape>
            </v:group>
            <v:group style="position:absolute;left:4424;top:3663;width:10;height:20" coordorigin="4424,3663" coordsize="10,20">
              <v:shape style="position:absolute;left:4424;top:3663;width:10;height:20" coordorigin="4424,3663" coordsize="10,20" path="m4424,3682l4433,3682,4433,3663,4424,3663,4424,3682xe" filled="true" fillcolor="#000000" stroked="false">
                <v:path arrowok="t"/>
                <v:fill type="solid"/>
              </v:shape>
            </v:group>
            <v:group style="position:absolute;left:4424;top:3682;width:10;height:20" coordorigin="4424,3682" coordsize="10,20">
              <v:shape style="position:absolute;left:4424;top:3682;width:10;height:20" coordorigin="4424,3682" coordsize="10,20" path="m4424,3701l4433,3701,4433,3682,4424,3682,4424,3701xe" filled="true" fillcolor="#000000" stroked="false">
                <v:path arrowok="t"/>
                <v:fill type="solid"/>
              </v:shape>
            </v:group>
            <v:group style="position:absolute;left:4424;top:3701;width:10;height:20" coordorigin="4424,3701" coordsize="10,20">
              <v:shape style="position:absolute;left:4424;top:3701;width:10;height:20" coordorigin="4424,3701" coordsize="10,20" path="m4424,3720l4433,3720,4433,3701,4424,3701,4424,3720xe" filled="true" fillcolor="#000000" stroked="false">
                <v:path arrowok="t"/>
                <v:fill type="solid"/>
              </v:shape>
            </v:group>
            <v:group style="position:absolute;left:4424;top:3720;width:10;height:20" coordorigin="4424,3720" coordsize="10,20">
              <v:shape style="position:absolute;left:4424;top:3720;width:10;height:20" coordorigin="4424,3720" coordsize="10,20" path="m4424,3740l4433,3740,4433,3720,4424,3720,4424,3740xe" filled="true" fillcolor="#000000" stroked="false">
                <v:path arrowok="t"/>
                <v:fill type="solid"/>
              </v:shape>
            </v:group>
            <v:group style="position:absolute;left:4424;top:3740;width:10;height:20" coordorigin="4424,3740" coordsize="10,20">
              <v:shape style="position:absolute;left:4424;top:3740;width:10;height:20" coordorigin="4424,3740" coordsize="10,20" path="m4424,3759l4433,3759,4433,3740,4424,3740,4424,3759xe" filled="true" fillcolor="#000000" stroked="false">
                <v:path arrowok="t"/>
                <v:fill type="solid"/>
              </v:shape>
            </v:group>
            <v:group style="position:absolute;left:4424;top:3759;width:10;height:20" coordorigin="4424,3759" coordsize="10,20">
              <v:shape style="position:absolute;left:4424;top:3759;width:10;height:20" coordorigin="4424,3759" coordsize="10,20" path="m4424,3778l4433,3778,4433,3759,4424,3759,4424,3778xe" filled="true" fillcolor="#000000" stroked="false">
                <v:path arrowok="t"/>
                <v:fill type="solid"/>
              </v:shape>
            </v:group>
            <v:group style="position:absolute;left:4424;top:3778;width:10;height:20" coordorigin="4424,3778" coordsize="10,20">
              <v:shape style="position:absolute;left:4424;top:3778;width:10;height:20" coordorigin="4424,3778" coordsize="10,20" path="m4424,3797l4433,3797,4433,3778,4424,3778,4424,3797xe" filled="true" fillcolor="#000000" stroked="false">
                <v:path arrowok="t"/>
                <v:fill type="solid"/>
              </v:shape>
            </v:group>
            <v:group style="position:absolute;left:4424;top:3797;width:10;height:20" coordorigin="4424,3797" coordsize="10,20">
              <v:shape style="position:absolute;left:4424;top:3797;width:10;height:20" coordorigin="4424,3797" coordsize="10,20" path="m4424,3816l4433,3816,4433,3797,4424,3797,4424,3816xe" filled="true" fillcolor="#000000" stroked="false">
                <v:path arrowok="t"/>
                <v:fill type="solid"/>
              </v:shape>
            </v:group>
            <v:group style="position:absolute;left:10321;top:3644;width:10;height:20" coordorigin="10321,3644" coordsize="10,20">
              <v:shape style="position:absolute;left:10321;top:3644;width:10;height:20" coordorigin="10321,3644" coordsize="10,20" path="m10321,3663l10331,3663,10331,3644,10321,3644,10321,3663xe" filled="true" fillcolor="#000000" stroked="false">
                <v:path arrowok="t"/>
                <v:fill type="solid"/>
              </v:shape>
            </v:group>
            <v:group style="position:absolute;left:10321;top:3663;width:10;height:20" coordorigin="10321,3663" coordsize="10,20">
              <v:shape style="position:absolute;left:10321;top:3663;width:10;height:20" coordorigin="10321,3663" coordsize="10,20" path="m10321,3682l10331,3682,10331,3663,10321,3663,10321,3682xe" filled="true" fillcolor="#000000" stroked="false">
                <v:path arrowok="t"/>
                <v:fill type="solid"/>
              </v:shape>
            </v:group>
            <v:group style="position:absolute;left:10321;top:3682;width:10;height:20" coordorigin="10321,3682" coordsize="10,20">
              <v:shape style="position:absolute;left:10321;top:3682;width:10;height:20" coordorigin="10321,3682" coordsize="10,20" path="m10321,3701l10331,3701,10331,3682,10321,3682,10321,3701xe" filled="true" fillcolor="#000000" stroked="false">
                <v:path arrowok="t"/>
                <v:fill type="solid"/>
              </v:shape>
            </v:group>
            <v:group style="position:absolute;left:10321;top:3701;width:10;height:20" coordorigin="10321,3701" coordsize="10,20">
              <v:shape style="position:absolute;left:10321;top:3701;width:10;height:20" coordorigin="10321,3701" coordsize="10,20" path="m10321,3720l10331,3720,10331,3701,10321,3701,10321,3720xe" filled="true" fillcolor="#000000" stroked="false">
                <v:path arrowok="t"/>
                <v:fill type="solid"/>
              </v:shape>
            </v:group>
            <v:group style="position:absolute;left:10321;top:3720;width:10;height:20" coordorigin="10321,3720" coordsize="10,20">
              <v:shape style="position:absolute;left:10321;top:3720;width:10;height:20" coordorigin="10321,3720" coordsize="10,20" path="m10321,3740l10331,3740,10331,3720,10321,3720,10321,3740xe" filled="true" fillcolor="#000000" stroked="false">
                <v:path arrowok="t"/>
                <v:fill type="solid"/>
              </v:shape>
            </v:group>
            <v:group style="position:absolute;left:10321;top:3740;width:10;height:20" coordorigin="10321,3740" coordsize="10,20">
              <v:shape style="position:absolute;left:10321;top:3740;width:10;height:20" coordorigin="10321,3740" coordsize="10,20" path="m10321,3759l10331,3759,10331,3740,10321,3740,10321,3759xe" filled="true" fillcolor="#000000" stroked="false">
                <v:path arrowok="t"/>
                <v:fill type="solid"/>
              </v:shape>
            </v:group>
            <v:group style="position:absolute;left:10321;top:3759;width:10;height:20" coordorigin="10321,3759" coordsize="10,20">
              <v:shape style="position:absolute;left:10321;top:3759;width:10;height:20" coordorigin="10321,3759" coordsize="10,20" path="m10321,3778l10331,3778,10331,3759,10321,3759,10321,3778xe" filled="true" fillcolor="#000000" stroked="false">
                <v:path arrowok="t"/>
                <v:fill type="solid"/>
              </v:shape>
            </v:group>
            <v:group style="position:absolute;left:10321;top:3778;width:10;height:20" coordorigin="10321,3778" coordsize="10,20">
              <v:shape style="position:absolute;left:10321;top:3778;width:10;height:20" coordorigin="10321,3778" coordsize="10,20" path="m10321,3797l10331,3797,10331,3778,10321,3778,10321,3797xe" filled="true" fillcolor="#000000" stroked="false">
                <v:path arrowok="t"/>
                <v:fill type="solid"/>
              </v:shape>
            </v:group>
            <v:group style="position:absolute;left:10321;top:3797;width:10;height:20" coordorigin="10321,3797" coordsize="10,20">
              <v:shape style="position:absolute;left:10321;top:3797;width:10;height:20" coordorigin="10321,3797" coordsize="10,20" path="m10321,3816l10331,3816,10331,3797,10321,3797,10321,3816xe" filled="true" fillcolor="#000000" stroked="false">
                <v:path arrowok="t"/>
                <v:fill type="solid"/>
              </v:shape>
            </v:group>
            <v:group style="position:absolute;left:10321;top:3816;width:10;height:20" coordorigin="10321,3816" coordsize="10,20">
              <v:shape style="position:absolute;left:10321;top:3816;width:10;height:20" coordorigin="10321,3816" coordsize="10,20" path="m10321,3836l10331,3836,10331,3816,10321,3816,10321,3836xe" filled="true" fillcolor="#000000" stroked="false">
                <v:path arrowok="t"/>
                <v:fill type="solid"/>
              </v:shape>
            </v:group>
            <v:group style="position:absolute;left:10321;top:3836;width:10;height:20" coordorigin="10321,3836" coordsize="10,20">
              <v:shape style="position:absolute;left:10321;top:3836;width:10;height:20" coordorigin="10321,3836" coordsize="10,20" path="m10321,3855l10331,3855,10331,3836,10321,3836,10321,3855xe" filled="true" fillcolor="#000000" stroked="false">
                <v:path arrowok="t"/>
                <v:fill type="solid"/>
              </v:shape>
            </v:group>
            <v:group style="position:absolute;left:10321;top:3855;width:10;height:20" coordorigin="10321,3855" coordsize="10,20">
              <v:shape style="position:absolute;left:10321;top:3855;width:10;height:20" coordorigin="10321,3855" coordsize="10,20" path="m10321,3874l10331,3874,10331,3855,10321,3855,10321,3874xe" filled="true" fillcolor="#000000" stroked="false">
                <v:path arrowok="t"/>
                <v:fill type="solid"/>
              </v:shape>
            </v:group>
            <v:group style="position:absolute;left:10321;top:3874;width:10;height:20" coordorigin="10321,3874" coordsize="10,20">
              <v:shape style="position:absolute;left:10321;top:3874;width:10;height:20" coordorigin="10321,3874" coordsize="10,20" path="m10321,3893l10331,3893,10331,3874,10321,3874,10321,3893xe" filled="true" fillcolor="#000000" stroked="false">
                <v:path arrowok="t"/>
                <v:fill type="solid"/>
              </v:shape>
            </v:group>
            <v:group style="position:absolute;left:10321;top:3900;width:10;height:2" coordorigin="10321,3900" coordsize="10,2">
              <v:shape style="position:absolute;left:10321;top:3900;width:10;height:2" coordorigin="10321,3900" coordsize="10,0" path="m10321,3900l10331,3900e" filled="false" stroked="true" strokeweight=".72pt" strokecolor="#000000">
                <v:path arrowok="t"/>
              </v:shape>
              <v:shape style="position:absolute;left:694;top:3816;width:3749;height:101" type="#_x0000_t75" stroked="false">
                <v:imagedata r:id="rId153" o:title=""/>
              </v:shape>
              <v:shape style="position:absolute;left:4419;top:3908;width:1443;height:10" type="#_x0000_t75" stroked="false">
                <v:imagedata r:id="rId154" o:title=""/>
              </v:shape>
              <v:shape style="position:absolute;left:5857;top:3908;width:1534;height:10" type="#_x0000_t75" stroked="false">
                <v:imagedata r:id="rId155" o:title=""/>
              </v:shape>
              <v:shape style="position:absolute;left:7386;top:3908;width:1438;height:10" type="#_x0000_t75" stroked="false">
                <v:imagedata r:id="rId156" o:title=""/>
              </v:shape>
              <v:shape style="position:absolute;left:8819;top:3908;width:1503;height:10" type="#_x0000_t75" stroked="false">
                <v:imagedata r:id="rId157" o:title=""/>
              </v:shape>
              <v:shape style="position:absolute;left:10317;top:3908;width:859;height:10" type="#_x0000_t75" stroked="false">
                <v:imagedata r:id="rId158" o:title=""/>
              </v:shape>
              <v:shape style="position:absolute;left:11171;top:3908;width:2926;height:10" type="#_x0000_t75" stroked="false">
                <v:imagedata r:id="rId159" o:title=""/>
              </v:shape>
              <v:shape style="position:absolute;left:14092;top:3908;width:749;height:10" type="#_x0000_t75" stroked="false">
                <v:imagedata r:id="rId160" o:title=""/>
              </v:shape>
              <v:shape style="position:absolute;left:14836;top:3908;width:1649;height:10" type="#_x0000_t75" stroked="false">
                <v:imagedata r:id="rId161" o:title=""/>
              </v:shape>
            </v:group>
            <v:group style="position:absolute;left:10321;top:3917;width:10;height:20" coordorigin="10321,3917" coordsize="10,20">
              <v:shape style="position:absolute;left:10321;top:3917;width:10;height:20" coordorigin="10321,3917" coordsize="10,20" path="m10321,3936l10331,3936,10331,3917,10321,3917,10321,3936xe" filled="true" fillcolor="#000000" stroked="false">
                <v:path arrowok="t"/>
                <v:fill type="solid"/>
              </v:shape>
            </v:group>
            <v:group style="position:absolute;left:10321;top:3936;width:10;height:20" coordorigin="10321,3936" coordsize="10,20">
              <v:shape style="position:absolute;left:10321;top:3936;width:10;height:20" coordorigin="10321,3936" coordsize="10,20" path="m10321,3956l10331,3956,10331,3936,10321,3936,10321,3956xe" filled="true" fillcolor="#000000" stroked="false">
                <v:path arrowok="t"/>
                <v:fill type="solid"/>
              </v:shape>
            </v:group>
            <v:group style="position:absolute;left:10321;top:3956;width:10;height:20" coordorigin="10321,3956" coordsize="10,20">
              <v:shape style="position:absolute;left:10321;top:3956;width:10;height:20" coordorigin="10321,3956" coordsize="10,20" path="m10321,3975l10331,3975,10331,3956,10321,3956,10321,3975xe" filled="true" fillcolor="#000000" stroked="false">
                <v:path arrowok="t"/>
                <v:fill type="solid"/>
              </v:shape>
            </v:group>
            <v:group style="position:absolute;left:10321;top:3975;width:10;height:20" coordorigin="10321,3975" coordsize="10,20">
              <v:shape style="position:absolute;left:10321;top:3975;width:10;height:20" coordorigin="10321,3975" coordsize="10,20" path="m10321,3994l10331,3994,10331,3975,10321,3975,10321,3994xe" filled="true" fillcolor="#000000" stroked="false">
                <v:path arrowok="t"/>
                <v:fill type="solid"/>
              </v:shape>
            </v:group>
            <v:group style="position:absolute;left:10321;top:3994;width:10;height:20" coordorigin="10321,3994" coordsize="10,20">
              <v:shape style="position:absolute;left:10321;top:3994;width:10;height:20" coordorigin="10321,3994" coordsize="10,20" path="m10321,4013l10331,4013,10331,3994,10321,3994,10321,4013xe" filled="true" fillcolor="#000000" stroked="false">
                <v:path arrowok="t"/>
                <v:fill type="solid"/>
              </v:shape>
            </v:group>
            <v:group style="position:absolute;left:10321;top:4013;width:10;height:20" coordorigin="10321,4013" coordsize="10,20">
              <v:shape style="position:absolute;left:10321;top:4013;width:10;height:20" coordorigin="10321,4013" coordsize="10,20" path="m10321,4032l10331,4032,10331,4013,10321,4013,10321,4032xe" filled="true" fillcolor="#000000" stroked="false">
                <v:path arrowok="t"/>
                <v:fill type="solid"/>
              </v:shape>
            </v:group>
            <v:group style="position:absolute;left:10321;top:4032;width:10;height:20" coordorigin="10321,4032" coordsize="10,20">
              <v:shape style="position:absolute;left:10321;top:4032;width:10;height:20" coordorigin="10321,4032" coordsize="10,20" path="m10321,4052l10331,4052,10331,4032,10321,4032,10321,4052xe" filled="true" fillcolor="#000000" stroked="false">
                <v:path arrowok="t"/>
                <v:fill type="solid"/>
              </v:shape>
            </v:group>
            <v:group style="position:absolute;left:10321;top:4052;width:10;height:20" coordorigin="10321,4052" coordsize="10,20">
              <v:shape style="position:absolute;left:10321;top:4052;width:10;height:20" coordorigin="10321,4052" coordsize="10,20" path="m10321,4071l10331,4071,10331,4052,10321,4052,10321,4071xe" filled="true" fillcolor="#000000" stroked="false">
                <v:path arrowok="t"/>
                <v:fill type="solid"/>
              </v:shape>
            </v:group>
            <v:group style="position:absolute;left:10321;top:4071;width:10;height:20" coordorigin="10321,4071" coordsize="10,20">
              <v:shape style="position:absolute;left:10321;top:4071;width:10;height:20" coordorigin="10321,4071" coordsize="10,20" path="m10321,4090l10331,4090,10331,4071,10321,4071,10321,4090xe" filled="true" fillcolor="#000000" stroked="false">
                <v:path arrowok="t"/>
                <v:fill type="solid"/>
              </v:shape>
            </v:group>
            <v:group style="position:absolute;left:10321;top:4090;width:10;height:20" coordorigin="10321,4090" coordsize="10,20">
              <v:shape style="position:absolute;left:10321;top:4090;width:10;height:20" coordorigin="10321,4090" coordsize="10,20" path="m10321,4109l10331,4109,10331,4090,10321,4090,10321,4109xe" filled="true" fillcolor="#000000" stroked="false">
                <v:path arrowok="t"/>
                <v:fill type="solid"/>
              </v:shape>
            </v:group>
            <v:group style="position:absolute;left:10321;top:4109;width:10;height:20" coordorigin="10321,4109" coordsize="10,20">
              <v:shape style="position:absolute;left:10321;top:4109;width:10;height:20" coordorigin="10321,4109" coordsize="10,20" path="m10321,4128l10331,4128,10331,4109,10321,4109,10321,4128xe" filled="true" fillcolor="#000000" stroked="false">
                <v:path arrowok="t"/>
                <v:fill type="solid"/>
              </v:shape>
            </v:group>
            <v:group style="position:absolute;left:10321;top:4128;width:10;height:20" coordorigin="10321,4128" coordsize="10,20">
              <v:shape style="position:absolute;left:10321;top:4128;width:10;height:20" coordorigin="10321,4128" coordsize="10,20" path="m10321,4148l10331,4148,10331,4128,10321,4128,10321,4148xe" filled="true" fillcolor="#000000" stroked="false">
                <v:path arrowok="t"/>
                <v:fill type="solid"/>
              </v:shape>
            </v:group>
            <v:group style="position:absolute;left:10321;top:4148;width:10;height:20" coordorigin="10321,4148" coordsize="10,20">
              <v:shape style="position:absolute;left:10321;top:4148;width:10;height:20" coordorigin="10321,4148" coordsize="10,20" path="m10321,4167l10331,4167,10331,4148,10321,4148,10321,4167xe" filled="true" fillcolor="#000000" stroked="false">
                <v:path arrowok="t"/>
                <v:fill type="solid"/>
              </v:shape>
            </v:group>
            <v:group style="position:absolute;left:10321;top:4173;width:10;height:2" coordorigin="10321,4173" coordsize="10,2">
              <v:shape style="position:absolute;left:10321;top:4173;width:10;height:2" coordorigin="10321,4173" coordsize="10,0" path="m10321,4173l10331,4173e" filled="false" stroked="true" strokeweight=".600010pt" strokecolor="#000000">
                <v:path arrowok="t"/>
              </v:shape>
              <v:shape style="position:absolute;left:694;top:4179;width:3730;height:10" type="#_x0000_t75" stroked="false">
                <v:imagedata r:id="rId149" o:title=""/>
              </v:shape>
              <v:shape style="position:absolute;left:4419;top:4179;width:1443;height:10" type="#_x0000_t75" stroked="false">
                <v:imagedata r:id="rId150" o:title=""/>
              </v:shape>
              <v:shape style="position:absolute;left:5857;top:4179;width:1534;height:10" type="#_x0000_t75" stroked="false">
                <v:imagedata r:id="rId144" o:title=""/>
              </v:shape>
              <v:shape style="position:absolute;left:7386;top:4179;width:1438;height:10" type="#_x0000_t75" stroked="false">
                <v:imagedata r:id="rId145" o:title=""/>
              </v:shape>
              <v:shape style="position:absolute;left:8819;top:4179;width:1503;height:10" type="#_x0000_t75" stroked="false">
                <v:imagedata r:id="rId146" o:title=""/>
              </v:shape>
              <v:shape style="position:absolute;left:10317;top:4179;width:859;height:10" type="#_x0000_t75" stroked="false">
                <v:imagedata r:id="rId147" o:title=""/>
              </v:shape>
              <v:shape style="position:absolute;left:11171;top:4179;width:2926;height:10" type="#_x0000_t75" stroked="false">
                <v:imagedata r:id="rId148" o:title=""/>
              </v:shape>
              <v:shape style="position:absolute;left:14092;top:4179;width:749;height:10" type="#_x0000_t75" stroked="false">
                <v:imagedata r:id="rId151" o:title=""/>
              </v:shape>
              <v:shape style="position:absolute;left:14836;top:4179;width:1649;height:10" type="#_x0000_t75" stroked="false">
                <v:imagedata r:id="rId152" o:title=""/>
              </v:shape>
            </v:group>
            <v:group style="position:absolute;left:10321;top:4188;width:10;height:20" coordorigin="10321,4188" coordsize="10,20">
              <v:shape style="position:absolute;left:10321;top:4188;width:10;height:20" coordorigin="10321,4188" coordsize="10,20" path="m10321,4208l10331,4208,10331,4188,10321,4188,10321,4208xe" filled="true" fillcolor="#000000" stroked="false">
                <v:path arrowok="t"/>
                <v:fill type="solid"/>
              </v:shape>
            </v:group>
            <v:group style="position:absolute;left:10321;top:4208;width:10;height:20" coordorigin="10321,4208" coordsize="10,20">
              <v:shape style="position:absolute;left:10321;top:4208;width:10;height:20" coordorigin="10321,4208" coordsize="10,20" path="m10321,4227l10331,4227,10331,4208,10321,4208,10321,4227xe" filled="true" fillcolor="#000000" stroked="false">
                <v:path arrowok="t"/>
                <v:fill type="solid"/>
              </v:shape>
            </v:group>
            <v:group style="position:absolute;left:10321;top:4227;width:10;height:20" coordorigin="10321,4227" coordsize="10,20">
              <v:shape style="position:absolute;left:10321;top:4227;width:10;height:20" coordorigin="10321,4227" coordsize="10,20" path="m10321,4246l10331,4246,10331,4227,10321,4227,10321,4246xe" filled="true" fillcolor="#000000" stroked="false">
                <v:path arrowok="t"/>
                <v:fill type="solid"/>
              </v:shape>
            </v:group>
            <v:group style="position:absolute;left:10321;top:4246;width:10;height:20" coordorigin="10321,4246" coordsize="10,20">
              <v:shape style="position:absolute;left:10321;top:4246;width:10;height:20" coordorigin="10321,4246" coordsize="10,20" path="m10321,4265l10331,4265,10331,4246,10321,4246,10321,4265xe" filled="true" fillcolor="#000000" stroked="false">
                <v:path arrowok="t"/>
                <v:fill type="solid"/>
              </v:shape>
            </v:group>
            <v:group style="position:absolute;left:10321;top:4265;width:10;height:20" coordorigin="10321,4265" coordsize="10,20">
              <v:shape style="position:absolute;left:10321;top:4265;width:10;height:20" coordorigin="10321,4265" coordsize="10,20" path="m10321,4284l10331,4284,10331,4265,10321,4265,10321,4284xe" filled="true" fillcolor="#000000" stroked="false">
                <v:path arrowok="t"/>
                <v:fill type="solid"/>
              </v:shape>
            </v:group>
            <v:group style="position:absolute;left:10321;top:4284;width:10;height:20" coordorigin="10321,4284" coordsize="10,20">
              <v:shape style="position:absolute;left:10321;top:4284;width:10;height:20" coordorigin="10321,4284" coordsize="10,20" path="m10321,4304l10331,4304,10331,4284,10321,4284,10321,4304xe" filled="true" fillcolor="#000000" stroked="false">
                <v:path arrowok="t"/>
                <v:fill type="solid"/>
              </v:shape>
            </v:group>
            <v:group style="position:absolute;left:10321;top:4304;width:10;height:20" coordorigin="10321,4304" coordsize="10,20">
              <v:shape style="position:absolute;left:10321;top:4304;width:10;height:20" coordorigin="10321,4304" coordsize="10,20" path="m10321,4323l10331,4323,10331,4304,10321,4304,10321,4323xe" filled="true" fillcolor="#000000" stroked="false">
                <v:path arrowok="t"/>
                <v:fill type="solid"/>
              </v:shape>
            </v:group>
            <v:group style="position:absolute;left:10321;top:4323;width:10;height:20" coordorigin="10321,4323" coordsize="10,20">
              <v:shape style="position:absolute;left:10321;top:4323;width:10;height:20" coordorigin="10321,4323" coordsize="10,20" path="m10321,4342l10331,4342,10331,4323,10321,4323,10321,4342xe" filled="true" fillcolor="#000000" stroked="false">
                <v:path arrowok="t"/>
                <v:fill type="solid"/>
              </v:shape>
            </v:group>
            <v:group style="position:absolute;left:10321;top:4342;width:10;height:20" coordorigin="10321,4342" coordsize="10,20">
              <v:shape style="position:absolute;left:10321;top:4342;width:10;height:20" coordorigin="10321,4342" coordsize="10,20" path="m10321,4361l10331,4361,10331,4342,10321,4342,10321,4361xe" filled="true" fillcolor="#000000" stroked="false">
                <v:path arrowok="t"/>
                <v:fill type="solid"/>
              </v:shape>
            </v:group>
            <v:group style="position:absolute;left:10321;top:4361;width:10;height:20" coordorigin="10321,4361" coordsize="10,20">
              <v:shape style="position:absolute;left:10321;top:4361;width:10;height:20" coordorigin="10321,4361" coordsize="10,20" path="m10321,4380l10331,4380,10331,4361,10321,4361,10321,4380xe" filled="true" fillcolor="#000000" stroked="false">
                <v:path arrowok="t"/>
                <v:fill type="solid"/>
              </v:shape>
            </v:group>
            <v:group style="position:absolute;left:10321;top:4380;width:10;height:20" coordorigin="10321,4380" coordsize="10,20">
              <v:shape style="position:absolute;left:10321;top:4380;width:10;height:20" coordorigin="10321,4380" coordsize="10,20" path="m10321,4400l10331,4400,10331,4380,10321,4380,10321,4400xe" filled="true" fillcolor="#000000" stroked="false">
                <v:path arrowok="t"/>
                <v:fill type="solid"/>
              </v:shape>
            </v:group>
            <v:group style="position:absolute;left:10321;top:4400;width:10;height:20" coordorigin="10321,4400" coordsize="10,20">
              <v:shape style="position:absolute;left:10321;top:4400;width:10;height:20" coordorigin="10321,4400" coordsize="10,20" path="m10321,4419l10331,4419,10331,4400,10321,4400,10321,4419xe" filled="true" fillcolor="#000000" stroked="false">
                <v:path arrowok="t"/>
                <v:fill type="solid"/>
              </v:shape>
            </v:group>
            <v:group style="position:absolute;left:10321;top:4419;width:10;height:20" coordorigin="10321,4419" coordsize="10,20">
              <v:shape style="position:absolute;left:10321;top:4419;width:10;height:20" coordorigin="10321,4419" coordsize="10,20" path="m10321,4438l10331,4438,10331,4419,10321,4419,10321,4438xe" filled="true" fillcolor="#000000" stroked="false">
                <v:path arrowok="t"/>
                <v:fill type="solid"/>
              </v:shape>
            </v:group>
            <v:group style="position:absolute;left:10321;top:4445;width:10;height:2" coordorigin="10321,4445" coordsize="10,2">
              <v:shape style="position:absolute;left:10321;top:4445;width:10;height:2" coordorigin="10321,4445" coordsize="10,0" path="m10321,4445l10331,4445e" filled="false" stroked="true" strokeweight=".72pt" strokecolor="#000000">
                <v:path arrowok="t"/>
              </v:shape>
              <v:shape style="position:absolute;left:694;top:4361;width:3749;height:101" type="#_x0000_t75" stroked="false">
                <v:imagedata r:id="rId153" o:title=""/>
              </v:shape>
              <v:shape style="position:absolute;left:4419;top:4452;width:1443;height:10" type="#_x0000_t75" stroked="false">
                <v:imagedata r:id="rId154" o:title=""/>
              </v:shape>
              <v:shape style="position:absolute;left:5857;top:4452;width:1534;height:10" type="#_x0000_t75" stroked="false">
                <v:imagedata r:id="rId155" o:title=""/>
              </v:shape>
              <v:shape style="position:absolute;left:7386;top:4452;width:1438;height:10" type="#_x0000_t75" stroked="false">
                <v:imagedata r:id="rId156" o:title=""/>
              </v:shape>
              <v:shape style="position:absolute;left:8819;top:4452;width:1503;height:10" type="#_x0000_t75" stroked="false">
                <v:imagedata r:id="rId157" o:title=""/>
              </v:shape>
              <v:shape style="position:absolute;left:10317;top:4452;width:859;height:10" type="#_x0000_t75" stroked="false">
                <v:imagedata r:id="rId158" o:title=""/>
              </v:shape>
              <v:shape style="position:absolute;left:11171;top:4452;width:2926;height:10" type="#_x0000_t75" stroked="false">
                <v:imagedata r:id="rId159" o:title=""/>
              </v:shape>
              <v:shape style="position:absolute;left:14092;top:4452;width:749;height:10" type="#_x0000_t75" stroked="false">
                <v:imagedata r:id="rId160" o:title=""/>
              </v:shape>
              <v:shape style="position:absolute;left:14836;top:4452;width:1649;height:10" type="#_x0000_t75" stroked="false">
                <v:imagedata r:id="rId161" o:title=""/>
              </v:shape>
            </v:group>
            <v:group style="position:absolute;left:4424;top:4462;width:10;height:20" coordorigin="4424,4462" coordsize="10,20">
              <v:shape style="position:absolute;left:4424;top:4462;width:10;height:20" coordorigin="4424,4462" coordsize="10,20" path="m4424,4481l4433,4481,4433,4462,4424,4462,4424,4481xe" filled="true" fillcolor="#000000" stroked="false">
                <v:path arrowok="t"/>
                <v:fill type="solid"/>
              </v:shape>
            </v:group>
            <v:group style="position:absolute;left:4424;top:4481;width:10;height:20" coordorigin="4424,4481" coordsize="10,20">
              <v:shape style="position:absolute;left:4424;top:4481;width:10;height:20" coordorigin="4424,4481" coordsize="10,20" path="m4424,4500l4433,4500,4433,4481,4424,4481,4424,4500xe" filled="true" fillcolor="#000000" stroked="false">
                <v:path arrowok="t"/>
                <v:fill type="solid"/>
              </v:shape>
            </v:group>
            <v:group style="position:absolute;left:4424;top:4500;width:10;height:20" coordorigin="4424,4500" coordsize="10,20">
              <v:shape style="position:absolute;left:4424;top:4500;width:10;height:20" coordorigin="4424,4500" coordsize="10,20" path="m4424,4520l4433,4520,4433,4500,4424,4500,4424,4520xe" filled="true" fillcolor="#000000" stroked="false">
                <v:path arrowok="t"/>
                <v:fill type="solid"/>
              </v:shape>
            </v:group>
            <v:group style="position:absolute;left:4424;top:4520;width:10;height:20" coordorigin="4424,4520" coordsize="10,20">
              <v:shape style="position:absolute;left:4424;top:4520;width:10;height:20" coordorigin="4424,4520" coordsize="10,20" path="m4424,4539l4433,4539,4433,4520,4424,4520,4424,4539xe" filled="true" fillcolor="#000000" stroked="false">
                <v:path arrowok="t"/>
                <v:fill type="solid"/>
              </v:shape>
            </v:group>
            <v:group style="position:absolute;left:4424;top:4539;width:10;height:20" coordorigin="4424,4539" coordsize="10,20">
              <v:shape style="position:absolute;left:4424;top:4539;width:10;height:20" coordorigin="4424,4539" coordsize="10,20" path="m4424,4558l4433,4558,4433,4539,4424,4539,4424,4558xe" filled="true" fillcolor="#000000" stroked="false">
                <v:path arrowok="t"/>
                <v:fill type="solid"/>
              </v:shape>
            </v:group>
            <v:group style="position:absolute;left:4424;top:4558;width:10;height:20" coordorigin="4424,4558" coordsize="10,20">
              <v:shape style="position:absolute;left:4424;top:4558;width:10;height:20" coordorigin="4424,4558" coordsize="10,20" path="m4424,4577l4433,4577,4433,4558,4424,4558,4424,4577xe" filled="true" fillcolor="#000000" stroked="false">
                <v:path arrowok="t"/>
                <v:fill type="solid"/>
              </v:shape>
            </v:group>
            <v:group style="position:absolute;left:4424;top:4577;width:10;height:20" coordorigin="4424,4577" coordsize="10,20">
              <v:shape style="position:absolute;left:4424;top:4577;width:10;height:20" coordorigin="4424,4577" coordsize="10,20" path="m4424,4596l4433,4596,4433,4577,4424,4577,4424,4596xe" filled="true" fillcolor="#000000" stroked="false">
                <v:path arrowok="t"/>
                <v:fill type="solid"/>
              </v:shape>
            </v:group>
            <v:group style="position:absolute;left:4424;top:4596;width:10;height:20" coordorigin="4424,4596" coordsize="10,20">
              <v:shape style="position:absolute;left:4424;top:4596;width:10;height:20" coordorigin="4424,4596" coordsize="10,20" path="m4424,4616l4433,4616,4433,4596,4424,4596,4424,4616xe" filled="true" fillcolor="#000000" stroked="false">
                <v:path arrowok="t"/>
                <v:fill type="solid"/>
              </v:shape>
            </v:group>
            <v:group style="position:absolute;left:4424;top:4616;width:10;height:20" coordorigin="4424,4616" coordsize="10,20">
              <v:shape style="position:absolute;left:4424;top:4616;width:10;height:20" coordorigin="4424,4616" coordsize="10,20" path="m4424,4635l4433,4635,4433,4616,4424,4616,4424,4635xe" filled="true" fillcolor="#000000" stroked="false">
                <v:path arrowok="t"/>
                <v:fill type="solid"/>
              </v:shape>
            </v:group>
            <v:group style="position:absolute;left:10321;top:4462;width:10;height:20" coordorigin="10321,4462" coordsize="10,20">
              <v:shape style="position:absolute;left:10321;top:4462;width:10;height:20" coordorigin="10321,4462" coordsize="10,20" path="m10321,4481l10331,4481,10331,4462,10321,4462,10321,4481xe" filled="true" fillcolor="#000000" stroked="false">
                <v:path arrowok="t"/>
                <v:fill type="solid"/>
              </v:shape>
            </v:group>
            <v:group style="position:absolute;left:10321;top:4481;width:10;height:20" coordorigin="10321,4481" coordsize="10,20">
              <v:shape style="position:absolute;left:10321;top:4481;width:10;height:20" coordorigin="10321,4481" coordsize="10,20" path="m10321,4500l10331,4500,10331,4481,10321,4481,10321,4500xe" filled="true" fillcolor="#000000" stroked="false">
                <v:path arrowok="t"/>
                <v:fill type="solid"/>
              </v:shape>
            </v:group>
            <v:group style="position:absolute;left:10321;top:4500;width:10;height:20" coordorigin="10321,4500" coordsize="10,20">
              <v:shape style="position:absolute;left:10321;top:4500;width:10;height:20" coordorigin="10321,4500" coordsize="10,20" path="m10321,4520l10331,4520,10331,4500,10321,4500,10321,4520xe" filled="true" fillcolor="#000000" stroked="false">
                <v:path arrowok="t"/>
                <v:fill type="solid"/>
              </v:shape>
            </v:group>
            <v:group style="position:absolute;left:10321;top:4520;width:10;height:20" coordorigin="10321,4520" coordsize="10,20">
              <v:shape style="position:absolute;left:10321;top:4520;width:10;height:20" coordorigin="10321,4520" coordsize="10,20" path="m10321,4539l10331,4539,10331,4520,10321,4520,10321,4539xe" filled="true" fillcolor="#000000" stroked="false">
                <v:path arrowok="t"/>
                <v:fill type="solid"/>
              </v:shape>
            </v:group>
            <v:group style="position:absolute;left:10321;top:4539;width:10;height:20" coordorigin="10321,4539" coordsize="10,20">
              <v:shape style="position:absolute;left:10321;top:4539;width:10;height:20" coordorigin="10321,4539" coordsize="10,20" path="m10321,4558l10331,4558,10331,4539,10321,4539,10321,4558xe" filled="true" fillcolor="#000000" stroked="false">
                <v:path arrowok="t"/>
                <v:fill type="solid"/>
              </v:shape>
            </v:group>
            <v:group style="position:absolute;left:10321;top:4558;width:10;height:20" coordorigin="10321,4558" coordsize="10,20">
              <v:shape style="position:absolute;left:10321;top:4558;width:10;height:20" coordorigin="10321,4558" coordsize="10,20" path="m10321,4577l10331,4577,10331,4558,10321,4558,10321,4577xe" filled="true" fillcolor="#000000" stroked="false">
                <v:path arrowok="t"/>
                <v:fill type="solid"/>
              </v:shape>
            </v:group>
            <v:group style="position:absolute;left:10321;top:4577;width:10;height:20" coordorigin="10321,4577" coordsize="10,20">
              <v:shape style="position:absolute;left:10321;top:4577;width:10;height:20" coordorigin="10321,4577" coordsize="10,20" path="m10321,4596l10331,4596,10331,4577,10321,4577,10321,4596xe" filled="true" fillcolor="#000000" stroked="false">
                <v:path arrowok="t"/>
                <v:fill type="solid"/>
              </v:shape>
            </v:group>
            <v:group style="position:absolute;left:10321;top:4596;width:10;height:20" coordorigin="10321,4596" coordsize="10,20">
              <v:shape style="position:absolute;left:10321;top:4596;width:10;height:20" coordorigin="10321,4596" coordsize="10,20" path="m10321,4616l10331,4616,10331,4596,10321,4596,10321,4616xe" filled="true" fillcolor="#000000" stroked="false">
                <v:path arrowok="t"/>
                <v:fill type="solid"/>
              </v:shape>
            </v:group>
            <v:group style="position:absolute;left:10321;top:4616;width:10;height:20" coordorigin="10321,4616" coordsize="10,20">
              <v:shape style="position:absolute;left:10321;top:4616;width:10;height:20" coordorigin="10321,4616" coordsize="10,20" path="m10321,4635l10331,4635,10331,4616,10321,4616,10321,4635xe" filled="true" fillcolor="#000000" stroked="false">
                <v:path arrowok="t"/>
                <v:fill type="solid"/>
              </v:shape>
            </v:group>
            <v:group style="position:absolute;left:10321;top:4635;width:10;height:20" coordorigin="10321,4635" coordsize="10,20">
              <v:shape style="position:absolute;left:10321;top:4635;width:10;height:20" coordorigin="10321,4635" coordsize="10,20" path="m10321,4654l10331,4654,10331,4635,10321,4635,10321,4654xe" filled="true" fillcolor="#000000" stroked="false">
                <v:path arrowok="t"/>
                <v:fill type="solid"/>
              </v:shape>
            </v:group>
            <v:group style="position:absolute;left:10321;top:4654;width:10;height:20" coordorigin="10321,4654" coordsize="10,20">
              <v:shape style="position:absolute;left:10321;top:4654;width:10;height:20" coordorigin="10321,4654" coordsize="10,20" path="m10321,4673l10331,4673,10331,4654,10321,4654,10321,4673xe" filled="true" fillcolor="#000000" stroked="false">
                <v:path arrowok="t"/>
                <v:fill type="solid"/>
              </v:shape>
            </v:group>
            <v:group style="position:absolute;left:10321;top:4673;width:10;height:20" coordorigin="10321,4673" coordsize="10,20">
              <v:shape style="position:absolute;left:10321;top:4673;width:10;height:20" coordorigin="10321,4673" coordsize="10,20" path="m10321,4692l10331,4692,10331,4673,10321,4673,10321,4692xe" filled="true" fillcolor="#000000" stroked="false">
                <v:path arrowok="t"/>
                <v:fill type="solid"/>
              </v:shape>
            </v:group>
            <v:group style="position:absolute;left:10321;top:4692;width:10;height:20" coordorigin="10321,4692" coordsize="10,20">
              <v:shape style="position:absolute;left:10321;top:4692;width:10;height:20" coordorigin="10321,4692" coordsize="10,20" path="m10321,4712l10331,4712,10331,4692,10321,4692,10321,4712xe" filled="true" fillcolor="#000000" stroked="false">
                <v:path arrowok="t"/>
                <v:fill type="solid"/>
              </v:shape>
            </v:group>
            <v:group style="position:absolute;left:10321;top:4719;width:10;height:2" coordorigin="10321,4719" coordsize="10,2">
              <v:shape style="position:absolute;left:10321;top:4719;width:10;height:2" coordorigin="10321,4719" coordsize="10,0" path="m10321,4719l10331,4719e" filled="false" stroked="true" strokeweight=".72pt" strokecolor="#000000">
                <v:path arrowok="t"/>
              </v:shape>
              <v:shape style="position:absolute;left:694;top:4635;width:3749;height:101" type="#_x0000_t75" stroked="false">
                <v:imagedata r:id="rId165" o:title=""/>
              </v:shape>
              <v:shape style="position:absolute;left:4419;top:4726;width:1443;height:10" type="#_x0000_t75" stroked="false">
                <v:imagedata r:id="rId166" o:title=""/>
              </v:shape>
              <v:shape style="position:absolute;left:5857;top:4726;width:1534;height:10" type="#_x0000_t75" stroked="false">
                <v:imagedata r:id="rId167" o:title=""/>
              </v:shape>
              <v:shape style="position:absolute;left:7386;top:4726;width:1438;height:10" type="#_x0000_t75" stroked="false">
                <v:imagedata r:id="rId168" o:title=""/>
              </v:shape>
              <v:shape style="position:absolute;left:8818;top:4726;width:1503;height:10" type="#_x0000_t75" stroked="false">
                <v:imagedata r:id="rId169" o:title=""/>
              </v:shape>
              <v:shape style="position:absolute;left:10316;top:4726;width:859;height:10" type="#_x0000_t75" stroked="false">
                <v:imagedata r:id="rId170" o:title=""/>
              </v:shape>
              <v:shape style="position:absolute;left:11171;top:4726;width:2926;height:10" type="#_x0000_t75" stroked="false">
                <v:imagedata r:id="rId171" o:title=""/>
              </v:shape>
              <v:shape style="position:absolute;left:14092;top:4726;width:749;height:10" type="#_x0000_t75" stroked="false">
                <v:imagedata r:id="rId172" o:title=""/>
              </v:shape>
              <v:shape style="position:absolute;left:14836;top:4726;width:1649;height:10" type="#_x0000_t75" stroked="false">
                <v:imagedata r:id="rId173" o:title=""/>
              </v:shape>
            </v:group>
            <v:group style="position:absolute;left:4424;top:4736;width:10;height:20" coordorigin="4424,4736" coordsize="10,20">
              <v:shape style="position:absolute;left:4424;top:4736;width:10;height:20" coordorigin="4424,4736" coordsize="10,20" path="m4424,4755l4433,4755,4433,4736,4424,4736,4424,4755xe" filled="true" fillcolor="#000000" stroked="false">
                <v:path arrowok="t"/>
                <v:fill type="solid"/>
              </v:shape>
            </v:group>
            <v:group style="position:absolute;left:4424;top:4755;width:10;height:20" coordorigin="4424,4755" coordsize="10,20">
              <v:shape style="position:absolute;left:4424;top:4755;width:10;height:20" coordorigin="4424,4755" coordsize="10,20" path="m4424,4774l4433,4774,4433,4755,4424,4755,4424,4774xe" filled="true" fillcolor="#000000" stroked="false">
                <v:path arrowok="t"/>
                <v:fill type="solid"/>
              </v:shape>
            </v:group>
            <v:group style="position:absolute;left:4424;top:4774;width:10;height:20" coordorigin="4424,4774" coordsize="10,20">
              <v:shape style="position:absolute;left:4424;top:4774;width:10;height:20" coordorigin="4424,4774" coordsize="10,20" path="m4424,4794l4433,4794,4433,4774,4424,4774,4424,4794xe" filled="true" fillcolor="#000000" stroked="false">
                <v:path arrowok="t"/>
                <v:fill type="solid"/>
              </v:shape>
            </v:group>
            <v:group style="position:absolute;left:4424;top:4794;width:10;height:20" coordorigin="4424,4794" coordsize="10,20">
              <v:shape style="position:absolute;left:4424;top:4794;width:10;height:20" coordorigin="4424,4794" coordsize="10,20" path="m4424,4813l4433,4813,4433,4794,4424,4794,4424,4813xe" filled="true" fillcolor="#000000" stroked="false">
                <v:path arrowok="t"/>
                <v:fill type="solid"/>
              </v:shape>
            </v:group>
            <v:group style="position:absolute;left:4424;top:4813;width:10;height:20" coordorigin="4424,4813" coordsize="10,20">
              <v:shape style="position:absolute;left:4424;top:4813;width:10;height:20" coordorigin="4424,4813" coordsize="10,20" path="m4424,4832l4433,4832,4433,4813,4424,4813,4424,4832xe" filled="true" fillcolor="#000000" stroked="false">
                <v:path arrowok="t"/>
                <v:fill type="solid"/>
              </v:shape>
            </v:group>
            <v:group style="position:absolute;left:4424;top:4832;width:10;height:20" coordorigin="4424,4832" coordsize="10,20">
              <v:shape style="position:absolute;left:4424;top:4832;width:10;height:20" coordorigin="4424,4832" coordsize="10,20" path="m4424,4851l4433,4851,4433,4832,4424,4832,4424,4851xe" filled="true" fillcolor="#000000" stroked="false">
                <v:path arrowok="t"/>
                <v:fill type="solid"/>
              </v:shape>
            </v:group>
            <v:group style="position:absolute;left:4424;top:4851;width:10;height:20" coordorigin="4424,4851" coordsize="10,20">
              <v:shape style="position:absolute;left:4424;top:4851;width:10;height:20" coordorigin="4424,4851" coordsize="10,20" path="m4424,4870l4433,4870,4433,4851,4424,4851,4424,4870xe" filled="true" fillcolor="#000000" stroked="false">
                <v:path arrowok="t"/>
                <v:fill type="solid"/>
              </v:shape>
            </v:group>
            <v:group style="position:absolute;left:4424;top:4870;width:10;height:20" coordorigin="4424,4870" coordsize="10,20">
              <v:shape style="position:absolute;left:4424;top:4870;width:10;height:20" coordorigin="4424,4870" coordsize="10,20" path="m4424,4890l4433,4890,4433,4870,4424,4870,4424,4890xe" filled="true" fillcolor="#000000" stroked="false">
                <v:path arrowok="t"/>
                <v:fill type="solid"/>
              </v:shape>
            </v:group>
            <v:group style="position:absolute;left:4424;top:4890;width:10;height:20" coordorigin="4424,4890" coordsize="10,20">
              <v:shape style="position:absolute;left:4424;top:4890;width:10;height:20" coordorigin="4424,4890" coordsize="10,20" path="m4424,4909l4433,4909,4433,4890,4424,4890,4424,4909xe" filled="true" fillcolor="#000000" stroked="false">
                <v:path arrowok="t"/>
                <v:fill type="solid"/>
              </v:shape>
            </v:group>
            <v:group style="position:absolute;left:10321;top:4736;width:10;height:20" coordorigin="10321,4736" coordsize="10,20">
              <v:shape style="position:absolute;left:10321;top:4736;width:10;height:20" coordorigin="10321,4736" coordsize="10,20" path="m10321,4755l10331,4755,10331,4736,10321,4736,10321,4755xe" filled="true" fillcolor="#000000" stroked="false">
                <v:path arrowok="t"/>
                <v:fill type="solid"/>
              </v:shape>
            </v:group>
            <v:group style="position:absolute;left:10321;top:4755;width:10;height:20" coordorigin="10321,4755" coordsize="10,20">
              <v:shape style="position:absolute;left:10321;top:4755;width:10;height:20" coordorigin="10321,4755" coordsize="10,20" path="m10321,4774l10331,4774,10331,4755,10321,4755,10321,4774xe" filled="true" fillcolor="#000000" stroked="false">
                <v:path arrowok="t"/>
                <v:fill type="solid"/>
              </v:shape>
            </v:group>
            <v:group style="position:absolute;left:10321;top:4774;width:10;height:20" coordorigin="10321,4774" coordsize="10,20">
              <v:shape style="position:absolute;left:10321;top:4774;width:10;height:20" coordorigin="10321,4774" coordsize="10,20" path="m10321,4794l10331,4794,10331,4774,10321,4774,10321,4794xe" filled="true" fillcolor="#000000" stroked="false">
                <v:path arrowok="t"/>
                <v:fill type="solid"/>
              </v:shape>
            </v:group>
            <v:group style="position:absolute;left:10321;top:4794;width:10;height:20" coordorigin="10321,4794" coordsize="10,20">
              <v:shape style="position:absolute;left:10321;top:4794;width:10;height:20" coordorigin="10321,4794" coordsize="10,20" path="m10321,4813l10331,4813,10331,4794,10321,4794,10321,4813xe" filled="true" fillcolor="#000000" stroked="false">
                <v:path arrowok="t"/>
                <v:fill type="solid"/>
              </v:shape>
            </v:group>
            <v:group style="position:absolute;left:10321;top:4813;width:10;height:20" coordorigin="10321,4813" coordsize="10,20">
              <v:shape style="position:absolute;left:10321;top:4813;width:10;height:20" coordorigin="10321,4813" coordsize="10,20" path="m10321,4832l10331,4832,10331,4813,10321,4813,10321,4832xe" filled="true" fillcolor="#000000" stroked="false">
                <v:path arrowok="t"/>
                <v:fill type="solid"/>
              </v:shape>
            </v:group>
            <v:group style="position:absolute;left:10321;top:4832;width:10;height:20" coordorigin="10321,4832" coordsize="10,20">
              <v:shape style="position:absolute;left:10321;top:4832;width:10;height:20" coordorigin="10321,4832" coordsize="10,20" path="m10321,4851l10331,4851,10331,4832,10321,4832,10321,4851xe" filled="true" fillcolor="#000000" stroked="false">
                <v:path arrowok="t"/>
                <v:fill type="solid"/>
              </v:shape>
            </v:group>
            <v:group style="position:absolute;left:10321;top:4851;width:10;height:20" coordorigin="10321,4851" coordsize="10,20">
              <v:shape style="position:absolute;left:10321;top:4851;width:10;height:20" coordorigin="10321,4851" coordsize="10,20" path="m10321,4870l10331,4870,10331,4851,10321,4851,10321,4870xe" filled="true" fillcolor="#000000" stroked="false">
                <v:path arrowok="t"/>
                <v:fill type="solid"/>
              </v:shape>
            </v:group>
            <v:group style="position:absolute;left:10321;top:4870;width:10;height:20" coordorigin="10321,4870" coordsize="10,20">
              <v:shape style="position:absolute;left:10321;top:4870;width:10;height:20" coordorigin="10321,4870" coordsize="10,20" path="m10321,4890l10331,4890,10331,4870,10321,4870,10321,4890xe" filled="true" fillcolor="#000000" stroked="false">
                <v:path arrowok="t"/>
                <v:fill type="solid"/>
              </v:shape>
            </v:group>
            <v:group style="position:absolute;left:10321;top:4890;width:10;height:20" coordorigin="10321,4890" coordsize="10,20">
              <v:shape style="position:absolute;left:10321;top:4890;width:10;height:20" coordorigin="10321,4890" coordsize="10,20" path="m10321,4909l10331,4909,10331,4890,10321,4890,10321,4909xe" filled="true" fillcolor="#000000" stroked="false">
                <v:path arrowok="t"/>
                <v:fill type="solid"/>
              </v:shape>
            </v:group>
            <v:group style="position:absolute;left:10321;top:4909;width:10;height:20" coordorigin="10321,4909" coordsize="10,20">
              <v:shape style="position:absolute;left:10321;top:4909;width:10;height:20" coordorigin="10321,4909" coordsize="10,20" path="m10321,4928l10331,4928,10331,4909,10321,4909,10321,4928xe" filled="true" fillcolor="#000000" stroked="false">
                <v:path arrowok="t"/>
                <v:fill type="solid"/>
              </v:shape>
            </v:group>
            <v:group style="position:absolute;left:10321;top:4928;width:10;height:20" coordorigin="10321,4928" coordsize="10,20">
              <v:shape style="position:absolute;left:10321;top:4928;width:10;height:20" coordorigin="10321,4928" coordsize="10,20" path="m10321,4947l10331,4947,10331,4928,10321,4928,10321,4947xe" filled="true" fillcolor="#000000" stroked="false">
                <v:path arrowok="t"/>
                <v:fill type="solid"/>
              </v:shape>
            </v:group>
            <v:group style="position:absolute;left:10321;top:4947;width:10;height:20" coordorigin="10321,4947" coordsize="10,20">
              <v:shape style="position:absolute;left:10321;top:4947;width:10;height:20" coordorigin="10321,4947" coordsize="10,20" path="m10321,4966l10331,4966,10331,4947,10321,4947,10321,4966xe" filled="true" fillcolor="#000000" stroked="false">
                <v:path arrowok="t"/>
                <v:fill type="solid"/>
              </v:shape>
            </v:group>
            <v:group style="position:absolute;left:10321;top:4966;width:10;height:20" coordorigin="10321,4966" coordsize="10,20">
              <v:shape style="position:absolute;left:10321;top:4966;width:10;height:20" coordorigin="10321,4966" coordsize="10,20" path="m10321,4986l10331,4986,10331,4966,10321,4966,10321,4986xe" filled="true" fillcolor="#000000" stroked="false">
                <v:path arrowok="t"/>
                <v:fill type="solid"/>
              </v:shape>
            </v:group>
            <v:group style="position:absolute;left:10321;top:4993;width:10;height:2" coordorigin="10321,4993" coordsize="10,2">
              <v:shape style="position:absolute;left:10321;top:4993;width:10;height:2" coordorigin="10321,4993" coordsize="10,0" path="m10321,4993l10331,4993e" filled="false" stroked="true" strokeweight=".72pt" strokecolor="#000000">
                <v:path arrowok="t"/>
              </v:shape>
              <v:shape style="position:absolute;left:694;top:4909;width:3749;height:101" type="#_x0000_t75" stroked="false">
                <v:imagedata r:id="rId153" o:title=""/>
              </v:shape>
              <v:shape style="position:absolute;left:4419;top:5000;width:1443;height:10" type="#_x0000_t75" stroked="false">
                <v:imagedata r:id="rId154" o:title=""/>
              </v:shape>
              <v:shape style="position:absolute;left:5857;top:5000;width:1534;height:10" type="#_x0000_t75" stroked="false">
                <v:imagedata r:id="rId155" o:title=""/>
              </v:shape>
              <v:shape style="position:absolute;left:7386;top:5000;width:1438;height:10" type="#_x0000_t75" stroked="false">
                <v:imagedata r:id="rId156" o:title=""/>
              </v:shape>
              <v:shape style="position:absolute;left:8819;top:5000;width:1503;height:10" type="#_x0000_t75" stroked="false">
                <v:imagedata r:id="rId157" o:title=""/>
              </v:shape>
              <v:shape style="position:absolute;left:10317;top:5000;width:859;height:10" type="#_x0000_t75" stroked="false">
                <v:imagedata r:id="rId158" o:title=""/>
              </v:shape>
              <v:shape style="position:absolute;left:11171;top:5000;width:2926;height:10" type="#_x0000_t75" stroked="false">
                <v:imagedata r:id="rId159" o:title=""/>
              </v:shape>
              <v:shape style="position:absolute;left:14092;top:5000;width:749;height:10" type="#_x0000_t75" stroked="false">
                <v:imagedata r:id="rId160" o:title=""/>
              </v:shape>
              <v:shape style="position:absolute;left:14836;top:5000;width:1649;height:10" type="#_x0000_t75" stroked="false">
                <v:imagedata r:id="rId161" o:title=""/>
              </v:shape>
            </v:group>
            <v:group style="position:absolute;left:10321;top:5010;width:10;height:20" coordorigin="10321,5010" coordsize="10,20">
              <v:shape style="position:absolute;left:10321;top:5010;width:10;height:20" coordorigin="10321,5010" coordsize="10,20" path="m10321,5029l10331,5029,10331,5010,10321,5010,10321,5029xe" filled="true" fillcolor="#000000" stroked="false">
                <v:path arrowok="t"/>
                <v:fill type="solid"/>
              </v:shape>
            </v:group>
            <v:group style="position:absolute;left:10321;top:5029;width:10;height:20" coordorigin="10321,5029" coordsize="10,20">
              <v:shape style="position:absolute;left:10321;top:5029;width:10;height:20" coordorigin="10321,5029" coordsize="10,20" path="m10321,5048l10331,5048,10331,5029,10321,5029,10321,5048xe" filled="true" fillcolor="#000000" stroked="false">
                <v:path arrowok="t"/>
                <v:fill type="solid"/>
              </v:shape>
            </v:group>
            <v:group style="position:absolute;left:10321;top:5048;width:10;height:20" coordorigin="10321,5048" coordsize="10,20">
              <v:shape style="position:absolute;left:10321;top:5048;width:10;height:20" coordorigin="10321,5048" coordsize="10,20" path="m10321,5067l10331,5067,10331,5048,10321,5048,10321,5067xe" filled="true" fillcolor="#000000" stroked="false">
                <v:path arrowok="t"/>
                <v:fill type="solid"/>
              </v:shape>
            </v:group>
            <v:group style="position:absolute;left:10321;top:5067;width:10;height:20" coordorigin="10321,5067" coordsize="10,20">
              <v:shape style="position:absolute;left:10321;top:5067;width:10;height:20" coordorigin="10321,5067" coordsize="10,20" path="m10321,5086l10331,5086,10331,5067,10321,5067,10321,5086xe" filled="true" fillcolor="#000000" stroked="false">
                <v:path arrowok="t"/>
                <v:fill type="solid"/>
              </v:shape>
            </v:group>
            <v:group style="position:absolute;left:10321;top:5086;width:10;height:20" coordorigin="10321,5086" coordsize="10,20">
              <v:shape style="position:absolute;left:10321;top:5086;width:10;height:20" coordorigin="10321,5086" coordsize="10,20" path="m10321,5106l10331,5106,10331,5086,10321,5086,10321,5106xe" filled="true" fillcolor="#000000" stroked="false">
                <v:path arrowok="t"/>
                <v:fill type="solid"/>
              </v:shape>
            </v:group>
            <v:group style="position:absolute;left:10321;top:5106;width:10;height:20" coordorigin="10321,5106" coordsize="10,20">
              <v:shape style="position:absolute;left:10321;top:5106;width:10;height:20" coordorigin="10321,5106" coordsize="10,20" path="m10321,5125l10331,5125,10331,5106,10321,5106,10321,5125xe" filled="true" fillcolor="#000000" stroked="false">
                <v:path arrowok="t"/>
                <v:fill type="solid"/>
              </v:shape>
            </v:group>
            <v:group style="position:absolute;left:10321;top:5125;width:10;height:20" coordorigin="10321,5125" coordsize="10,20">
              <v:shape style="position:absolute;left:10321;top:5125;width:10;height:20" coordorigin="10321,5125" coordsize="10,20" path="m10321,5144l10331,5144,10331,5125,10321,5125,10321,5144xe" filled="true" fillcolor="#000000" stroked="false">
                <v:path arrowok="t"/>
                <v:fill type="solid"/>
              </v:shape>
            </v:group>
            <v:group style="position:absolute;left:10321;top:5144;width:10;height:20" coordorigin="10321,5144" coordsize="10,20">
              <v:shape style="position:absolute;left:10321;top:5144;width:10;height:20" coordorigin="10321,5144" coordsize="10,20" path="m10321,5163l10331,5163,10331,5144,10321,5144,10321,5163xe" filled="true" fillcolor="#000000" stroked="false">
                <v:path arrowok="t"/>
                <v:fill type="solid"/>
              </v:shape>
            </v:group>
            <v:group style="position:absolute;left:10321;top:5163;width:10;height:20" coordorigin="10321,5163" coordsize="10,20">
              <v:shape style="position:absolute;left:10321;top:5163;width:10;height:20" coordorigin="10321,5163" coordsize="10,20" path="m10321,5182l10331,5182,10331,5163,10321,5163,10321,5182xe" filled="true" fillcolor="#000000" stroked="false">
                <v:path arrowok="t"/>
                <v:fill type="solid"/>
              </v:shape>
            </v:group>
            <v:group style="position:absolute;left:10321;top:5182;width:10;height:20" coordorigin="10321,5182" coordsize="10,20">
              <v:shape style="position:absolute;left:10321;top:5182;width:10;height:20" coordorigin="10321,5182" coordsize="10,20" path="m10321,5202l10331,5202,10331,5182,10321,5182,10321,5202xe" filled="true" fillcolor="#000000" stroked="false">
                <v:path arrowok="t"/>
                <v:fill type="solid"/>
              </v:shape>
            </v:group>
            <v:group style="position:absolute;left:10321;top:5202;width:10;height:20" coordorigin="10321,5202" coordsize="10,20">
              <v:shape style="position:absolute;left:10321;top:5202;width:10;height:20" coordorigin="10321,5202" coordsize="10,20" path="m10321,5221l10331,5221,10331,5202,10321,5202,10321,5221xe" filled="true" fillcolor="#000000" stroked="false">
                <v:path arrowok="t"/>
                <v:fill type="solid"/>
              </v:shape>
            </v:group>
            <v:group style="position:absolute;left:10321;top:5221;width:10;height:20" coordorigin="10321,5221" coordsize="10,20">
              <v:shape style="position:absolute;left:10321;top:5221;width:10;height:20" coordorigin="10321,5221" coordsize="10,20" path="m10321,5240l10331,5240,10331,5221,10321,5221,10321,5240xe" filled="true" fillcolor="#000000" stroked="false">
                <v:path arrowok="t"/>
                <v:fill type="solid"/>
              </v:shape>
            </v:group>
            <v:group style="position:absolute;left:10321;top:5240;width:10;height:20" coordorigin="10321,5240" coordsize="10,20">
              <v:shape style="position:absolute;left:10321;top:5240;width:10;height:20" coordorigin="10321,5240" coordsize="10,20" path="m10321,5259l10331,5259,10331,5240,10321,5240,10321,5259xe" filled="true" fillcolor="#000000" stroked="false">
                <v:path arrowok="t"/>
                <v:fill type="solid"/>
              </v:shape>
            </v:group>
            <v:group style="position:absolute;left:10321;top:5265;width:10;height:2" coordorigin="10321,5265" coordsize="10,2">
              <v:shape style="position:absolute;left:10321;top:5265;width:10;height:2" coordorigin="10321,5265" coordsize="10,0" path="m10321,5265l10331,5265e" filled="false" stroked="true" strokeweight=".600010pt" strokecolor="#000000">
                <v:path arrowok="t"/>
              </v:shape>
              <v:shape style="position:absolute;left:694;top:5271;width:3730;height:10" type="#_x0000_t75" stroked="false">
                <v:imagedata r:id="rId149" o:title=""/>
              </v:shape>
              <v:shape style="position:absolute;left:4419;top:5271;width:1443;height:10" type="#_x0000_t75" stroked="false">
                <v:imagedata r:id="rId154" o:title=""/>
              </v:shape>
              <v:shape style="position:absolute;left:5857;top:5271;width:1534;height:10" type="#_x0000_t75" stroked="false">
                <v:imagedata r:id="rId155" o:title=""/>
              </v:shape>
              <v:shape style="position:absolute;left:7386;top:5271;width:1438;height:10" type="#_x0000_t75" stroked="false">
                <v:imagedata r:id="rId156" o:title=""/>
              </v:shape>
              <v:shape style="position:absolute;left:8819;top:5271;width:1503;height:10" type="#_x0000_t75" stroked="false">
                <v:imagedata r:id="rId157" o:title=""/>
              </v:shape>
              <v:shape style="position:absolute;left:10317;top:5271;width:859;height:10" type="#_x0000_t75" stroked="false">
                <v:imagedata r:id="rId158" o:title=""/>
              </v:shape>
              <v:shape style="position:absolute;left:11171;top:5271;width:2926;height:10" type="#_x0000_t75" stroked="false">
                <v:imagedata r:id="rId159" o:title=""/>
              </v:shape>
              <v:shape style="position:absolute;left:14092;top:5271;width:749;height:10" type="#_x0000_t75" stroked="false">
                <v:imagedata r:id="rId160" o:title=""/>
              </v:shape>
              <v:shape style="position:absolute;left:14836;top:5271;width:1649;height:10" type="#_x0000_t75" stroked="false">
                <v:imagedata r:id="rId161" o:title=""/>
              </v:shape>
            </v:group>
            <v:group style="position:absolute;left:10321;top:5281;width:10;height:20" coordorigin="10321,5281" coordsize="10,20">
              <v:shape style="position:absolute;left:10321;top:5281;width:10;height:20" coordorigin="10321,5281" coordsize="10,20" path="m10321,5300l10331,5300,10331,5281,10321,5281,10321,5300xe" filled="true" fillcolor="#000000" stroked="false">
                <v:path arrowok="t"/>
                <v:fill type="solid"/>
              </v:shape>
            </v:group>
            <v:group style="position:absolute;left:10321;top:5300;width:10;height:20" coordorigin="10321,5300" coordsize="10,20">
              <v:shape style="position:absolute;left:10321;top:5300;width:10;height:20" coordorigin="10321,5300" coordsize="10,20" path="m10321,5319l10331,5319,10331,5300,10321,5300,10321,5319xe" filled="true" fillcolor="#000000" stroked="false">
                <v:path arrowok="t"/>
                <v:fill type="solid"/>
              </v:shape>
            </v:group>
            <v:group style="position:absolute;left:10321;top:5319;width:10;height:20" coordorigin="10321,5319" coordsize="10,20">
              <v:shape style="position:absolute;left:10321;top:5319;width:10;height:20" coordorigin="10321,5319" coordsize="10,20" path="m10321,5338l10331,5338,10331,5319,10321,5319,10321,5338xe" filled="true" fillcolor="#000000" stroked="false">
                <v:path arrowok="t"/>
                <v:fill type="solid"/>
              </v:shape>
            </v:group>
            <v:group style="position:absolute;left:10321;top:5338;width:10;height:20" coordorigin="10321,5338" coordsize="10,20">
              <v:shape style="position:absolute;left:10321;top:5338;width:10;height:20" coordorigin="10321,5338" coordsize="10,20" path="m10321,5358l10331,5358,10331,5338,10321,5338,10321,5358xe" filled="true" fillcolor="#000000" stroked="false">
                <v:path arrowok="t"/>
                <v:fill type="solid"/>
              </v:shape>
            </v:group>
            <v:group style="position:absolute;left:10321;top:5358;width:10;height:20" coordorigin="10321,5358" coordsize="10,20">
              <v:shape style="position:absolute;left:10321;top:5358;width:10;height:20" coordorigin="10321,5358" coordsize="10,20" path="m10321,5377l10331,5377,10331,5358,10321,5358,10321,5377xe" filled="true" fillcolor="#000000" stroked="false">
                <v:path arrowok="t"/>
                <v:fill type="solid"/>
              </v:shape>
            </v:group>
            <v:group style="position:absolute;left:10321;top:5377;width:10;height:20" coordorigin="10321,5377" coordsize="10,20">
              <v:shape style="position:absolute;left:10321;top:5377;width:10;height:20" coordorigin="10321,5377" coordsize="10,20" path="m10321,5396l10331,5396,10331,5377,10321,5377,10321,5396xe" filled="true" fillcolor="#000000" stroked="false">
                <v:path arrowok="t"/>
                <v:fill type="solid"/>
              </v:shape>
            </v:group>
            <v:group style="position:absolute;left:10321;top:5396;width:10;height:20" coordorigin="10321,5396" coordsize="10,20">
              <v:shape style="position:absolute;left:10321;top:5396;width:10;height:20" coordorigin="10321,5396" coordsize="10,20" path="m10321,5415l10331,5415,10331,5396,10321,5396,10321,5415xe" filled="true" fillcolor="#000000" stroked="false">
                <v:path arrowok="t"/>
                <v:fill type="solid"/>
              </v:shape>
            </v:group>
            <v:group style="position:absolute;left:10321;top:5415;width:10;height:20" coordorigin="10321,5415" coordsize="10,20">
              <v:shape style="position:absolute;left:10321;top:5415;width:10;height:20" coordorigin="10321,5415" coordsize="10,20" path="m10321,5434l10331,5434,10331,5415,10321,5415,10321,5434xe" filled="true" fillcolor="#000000" stroked="false">
                <v:path arrowok="t"/>
                <v:fill type="solid"/>
              </v:shape>
            </v:group>
            <v:group style="position:absolute;left:10321;top:5434;width:10;height:20" coordorigin="10321,5434" coordsize="10,20">
              <v:shape style="position:absolute;left:10321;top:5434;width:10;height:20" coordorigin="10321,5434" coordsize="10,20" path="m10321,5454l10331,5454,10331,5434,10321,5434,10321,5454xe" filled="true" fillcolor="#000000" stroked="false">
                <v:path arrowok="t"/>
                <v:fill type="solid"/>
              </v:shape>
            </v:group>
            <v:group style="position:absolute;left:10321;top:5454;width:10;height:20" coordorigin="10321,5454" coordsize="10,20">
              <v:shape style="position:absolute;left:10321;top:5454;width:10;height:20" coordorigin="10321,5454" coordsize="10,20" path="m10321,5473l10331,5473,10331,5454,10321,5454,10321,5473xe" filled="true" fillcolor="#000000" stroked="false">
                <v:path arrowok="t"/>
                <v:fill type="solid"/>
              </v:shape>
            </v:group>
            <v:group style="position:absolute;left:10321;top:5473;width:10;height:20" coordorigin="10321,5473" coordsize="10,20">
              <v:shape style="position:absolute;left:10321;top:5473;width:10;height:20" coordorigin="10321,5473" coordsize="10,20" path="m10321,5492l10331,5492,10331,5473,10321,5473,10321,5492xe" filled="true" fillcolor="#000000" stroked="false">
                <v:path arrowok="t"/>
                <v:fill type="solid"/>
              </v:shape>
            </v:group>
            <v:group style="position:absolute;left:10321;top:5492;width:10;height:20" coordorigin="10321,5492" coordsize="10,20">
              <v:shape style="position:absolute;left:10321;top:5492;width:10;height:20" coordorigin="10321,5492" coordsize="10,20" path="m10321,5511l10331,5511,10331,5492,10321,5492,10321,5511xe" filled="true" fillcolor="#000000" stroked="false">
                <v:path arrowok="t"/>
                <v:fill type="solid"/>
              </v:shape>
            </v:group>
            <v:group style="position:absolute;left:10321;top:5511;width:10;height:20" coordorigin="10321,5511" coordsize="10,20">
              <v:shape style="position:absolute;left:10321;top:5511;width:10;height:20" coordorigin="10321,5511" coordsize="10,20" path="m10321,5530l10331,5530,10331,5511,10321,5511,10321,5530xe" filled="true" fillcolor="#000000" stroked="false">
                <v:path arrowok="t"/>
                <v:fill type="solid"/>
              </v:shape>
            </v:group>
            <v:group style="position:absolute;left:10321;top:5538;width:10;height:2" coordorigin="10321,5538" coordsize="10,2">
              <v:shape style="position:absolute;left:10321;top:5538;width:10;height:2" coordorigin="10321,5538" coordsize="10,0" path="m10321,5538l10331,5538e" filled="false" stroked="true" strokeweight=".72pt" strokecolor="#000000">
                <v:path arrowok="t"/>
              </v:shape>
              <v:shape style="position:absolute;left:694;top:5454;width:3749;height:101" type="#_x0000_t75" stroked="false">
                <v:imagedata r:id="rId163" o:title=""/>
              </v:shape>
              <v:shape style="position:absolute;left:4419;top:5545;width:1443;height:10" type="#_x0000_t75" stroked="false">
                <v:imagedata r:id="rId154" o:title=""/>
              </v:shape>
              <v:shape style="position:absolute;left:5857;top:5545;width:1534;height:10" type="#_x0000_t75" stroked="false">
                <v:imagedata r:id="rId155" o:title=""/>
              </v:shape>
              <v:shape style="position:absolute;left:7386;top:5545;width:1438;height:10" type="#_x0000_t75" stroked="false">
                <v:imagedata r:id="rId156" o:title=""/>
              </v:shape>
              <v:shape style="position:absolute;left:8819;top:5545;width:1503;height:10" type="#_x0000_t75" stroked="false">
                <v:imagedata r:id="rId157" o:title=""/>
              </v:shape>
              <v:shape style="position:absolute;left:10317;top:5545;width:859;height:10" type="#_x0000_t75" stroked="false">
                <v:imagedata r:id="rId158" o:title=""/>
              </v:shape>
              <v:shape style="position:absolute;left:11171;top:5545;width:2926;height:10" type="#_x0000_t75" stroked="false">
                <v:imagedata r:id="rId159" o:title=""/>
              </v:shape>
              <v:shape style="position:absolute;left:14092;top:5545;width:749;height:10" type="#_x0000_t75" stroked="false">
                <v:imagedata r:id="rId160" o:title=""/>
              </v:shape>
              <v:shape style="position:absolute;left:14836;top:5545;width:1649;height:10" type="#_x0000_t75" stroked="false">
                <v:imagedata r:id="rId161" o:title=""/>
              </v:shape>
            </v:group>
            <v:group style="position:absolute;left:4424;top:5554;width:10;height:20" coordorigin="4424,5554" coordsize="10,20">
              <v:shape style="position:absolute;left:4424;top:5554;width:10;height:20" coordorigin="4424,5554" coordsize="10,20" path="m4424,5574l4433,5574,4433,5554,4424,5554,4424,5574xe" filled="true" fillcolor="#000000" stroked="false">
                <v:path arrowok="t"/>
                <v:fill type="solid"/>
              </v:shape>
            </v:group>
            <v:group style="position:absolute;left:4424;top:5574;width:10;height:20" coordorigin="4424,5574" coordsize="10,20">
              <v:shape style="position:absolute;left:4424;top:5574;width:10;height:20" coordorigin="4424,5574" coordsize="10,20" path="m4424,5593l4433,5593,4433,5574,4424,5574,4424,5593xe" filled="true" fillcolor="#000000" stroked="false">
                <v:path arrowok="t"/>
                <v:fill type="solid"/>
              </v:shape>
            </v:group>
            <v:group style="position:absolute;left:4424;top:5593;width:10;height:20" coordorigin="4424,5593" coordsize="10,20">
              <v:shape style="position:absolute;left:4424;top:5593;width:10;height:20" coordorigin="4424,5593" coordsize="10,20" path="m4424,5612l4433,5612,4433,5593,4424,5593,4424,5612xe" filled="true" fillcolor="#000000" stroked="false">
                <v:path arrowok="t"/>
                <v:fill type="solid"/>
              </v:shape>
            </v:group>
            <v:group style="position:absolute;left:4424;top:5612;width:10;height:20" coordorigin="4424,5612" coordsize="10,20">
              <v:shape style="position:absolute;left:4424;top:5612;width:10;height:20" coordorigin="4424,5612" coordsize="10,20" path="m4424,5631l4433,5631,4433,5612,4424,5612,4424,5631xe" filled="true" fillcolor="#000000" stroked="false">
                <v:path arrowok="t"/>
                <v:fill type="solid"/>
              </v:shape>
            </v:group>
            <v:group style="position:absolute;left:4424;top:5631;width:10;height:20" coordorigin="4424,5631" coordsize="10,20">
              <v:shape style="position:absolute;left:4424;top:5631;width:10;height:20" coordorigin="4424,5631" coordsize="10,20" path="m4424,5650l4433,5650,4433,5631,4424,5631,4424,5650xe" filled="true" fillcolor="#000000" stroked="false">
                <v:path arrowok="t"/>
                <v:fill type="solid"/>
              </v:shape>
            </v:group>
            <v:group style="position:absolute;left:4424;top:5650;width:10;height:20" coordorigin="4424,5650" coordsize="10,20">
              <v:shape style="position:absolute;left:4424;top:5650;width:10;height:20" coordorigin="4424,5650" coordsize="10,20" path="m4424,5670l4433,5670,4433,5650,4424,5650,4424,5670xe" filled="true" fillcolor="#000000" stroked="false">
                <v:path arrowok="t"/>
                <v:fill type="solid"/>
              </v:shape>
            </v:group>
            <v:group style="position:absolute;left:4424;top:5670;width:10;height:20" coordorigin="4424,5670" coordsize="10,20">
              <v:shape style="position:absolute;left:4424;top:5670;width:10;height:20" coordorigin="4424,5670" coordsize="10,20" path="m4424,5689l4433,5689,4433,5670,4424,5670,4424,5689xe" filled="true" fillcolor="#000000" stroked="false">
                <v:path arrowok="t"/>
                <v:fill type="solid"/>
              </v:shape>
            </v:group>
            <v:group style="position:absolute;left:4424;top:5689;width:10;height:20" coordorigin="4424,5689" coordsize="10,20">
              <v:shape style="position:absolute;left:4424;top:5689;width:10;height:20" coordorigin="4424,5689" coordsize="10,20" path="m4424,5708l4433,5708,4433,5689,4424,5689,4424,5708xe" filled="true" fillcolor="#000000" stroked="false">
                <v:path arrowok="t"/>
                <v:fill type="solid"/>
              </v:shape>
            </v:group>
            <v:group style="position:absolute;left:4424;top:5708;width:10;height:20" coordorigin="4424,5708" coordsize="10,20">
              <v:shape style="position:absolute;left:4424;top:5708;width:10;height:20" coordorigin="4424,5708" coordsize="10,20" path="m4424,5727l4433,5727,4433,5708,4424,5708,4424,5727xe" filled="true" fillcolor="#000000" stroked="false">
                <v:path arrowok="t"/>
                <v:fill type="solid"/>
              </v:shape>
            </v:group>
            <v:group style="position:absolute;left:10321;top:5554;width:10;height:20" coordorigin="10321,5554" coordsize="10,20">
              <v:shape style="position:absolute;left:10321;top:5554;width:10;height:20" coordorigin="10321,5554" coordsize="10,20" path="m10321,5574l10331,5574,10331,5554,10321,5554,10321,5574xe" filled="true" fillcolor="#000000" stroked="false">
                <v:path arrowok="t"/>
                <v:fill type="solid"/>
              </v:shape>
            </v:group>
            <v:group style="position:absolute;left:10321;top:5574;width:10;height:20" coordorigin="10321,5574" coordsize="10,20">
              <v:shape style="position:absolute;left:10321;top:5574;width:10;height:20" coordorigin="10321,5574" coordsize="10,20" path="m10321,5593l10331,5593,10331,5574,10321,5574,10321,5593xe" filled="true" fillcolor="#000000" stroked="false">
                <v:path arrowok="t"/>
                <v:fill type="solid"/>
              </v:shape>
            </v:group>
            <v:group style="position:absolute;left:10321;top:5593;width:10;height:20" coordorigin="10321,5593" coordsize="10,20">
              <v:shape style="position:absolute;left:10321;top:5593;width:10;height:20" coordorigin="10321,5593" coordsize="10,20" path="m10321,5612l10331,5612,10331,5593,10321,5593,10321,5612xe" filled="true" fillcolor="#000000" stroked="false">
                <v:path arrowok="t"/>
                <v:fill type="solid"/>
              </v:shape>
            </v:group>
            <v:group style="position:absolute;left:10321;top:5612;width:10;height:20" coordorigin="10321,5612" coordsize="10,20">
              <v:shape style="position:absolute;left:10321;top:5612;width:10;height:20" coordorigin="10321,5612" coordsize="10,20" path="m10321,5631l10331,5631,10331,5612,10321,5612,10321,5631xe" filled="true" fillcolor="#000000" stroked="false">
                <v:path arrowok="t"/>
                <v:fill type="solid"/>
              </v:shape>
            </v:group>
            <v:group style="position:absolute;left:10321;top:5631;width:10;height:20" coordorigin="10321,5631" coordsize="10,20">
              <v:shape style="position:absolute;left:10321;top:5631;width:10;height:20" coordorigin="10321,5631" coordsize="10,20" path="m10321,5650l10331,5650,10331,5631,10321,5631,10321,5650xe" filled="true" fillcolor="#000000" stroked="false">
                <v:path arrowok="t"/>
                <v:fill type="solid"/>
              </v:shape>
            </v:group>
            <v:group style="position:absolute;left:10321;top:5650;width:10;height:20" coordorigin="10321,5650" coordsize="10,20">
              <v:shape style="position:absolute;left:10321;top:5650;width:10;height:20" coordorigin="10321,5650" coordsize="10,20" path="m10321,5670l10331,5670,10331,5650,10321,5650,10321,5670xe" filled="true" fillcolor="#000000" stroked="false">
                <v:path arrowok="t"/>
                <v:fill type="solid"/>
              </v:shape>
            </v:group>
            <v:group style="position:absolute;left:10321;top:5670;width:10;height:20" coordorigin="10321,5670" coordsize="10,20">
              <v:shape style="position:absolute;left:10321;top:5670;width:10;height:20" coordorigin="10321,5670" coordsize="10,20" path="m10321,5689l10331,5689,10331,5670,10321,5670,10321,5689xe" filled="true" fillcolor="#000000" stroked="false">
                <v:path arrowok="t"/>
                <v:fill type="solid"/>
              </v:shape>
            </v:group>
            <v:group style="position:absolute;left:10321;top:5689;width:10;height:20" coordorigin="10321,5689" coordsize="10,20">
              <v:shape style="position:absolute;left:10321;top:5689;width:10;height:20" coordorigin="10321,5689" coordsize="10,20" path="m10321,5708l10331,5708,10331,5689,10321,5689,10321,5708xe" filled="true" fillcolor="#000000" stroked="false">
                <v:path arrowok="t"/>
                <v:fill type="solid"/>
              </v:shape>
            </v:group>
            <v:group style="position:absolute;left:10321;top:5708;width:10;height:20" coordorigin="10321,5708" coordsize="10,20">
              <v:shape style="position:absolute;left:10321;top:5708;width:10;height:20" coordorigin="10321,5708" coordsize="10,20" path="m10321,5727l10331,5727,10331,5708,10321,5708,10321,5727xe" filled="true" fillcolor="#000000" stroked="false">
                <v:path arrowok="t"/>
                <v:fill type="solid"/>
              </v:shape>
            </v:group>
            <v:group style="position:absolute;left:10321;top:5727;width:10;height:20" coordorigin="10321,5727" coordsize="10,20">
              <v:shape style="position:absolute;left:10321;top:5727;width:10;height:20" coordorigin="10321,5727" coordsize="10,20" path="m10321,5746l10331,5746,10331,5727,10321,5727,10321,5746xe" filled="true" fillcolor="#000000" stroked="false">
                <v:path arrowok="t"/>
                <v:fill type="solid"/>
              </v:shape>
            </v:group>
            <v:group style="position:absolute;left:10321;top:5746;width:10;height:20" coordorigin="10321,5746" coordsize="10,20">
              <v:shape style="position:absolute;left:10321;top:5746;width:10;height:20" coordorigin="10321,5746" coordsize="10,20" path="m10321,5766l10331,5766,10331,5746,10321,5746,10321,5766xe" filled="true" fillcolor="#000000" stroked="false">
                <v:path arrowok="t"/>
                <v:fill type="solid"/>
              </v:shape>
            </v:group>
            <v:group style="position:absolute;left:10321;top:5766;width:10;height:20" coordorigin="10321,5766" coordsize="10,20">
              <v:shape style="position:absolute;left:10321;top:5766;width:10;height:20" coordorigin="10321,5766" coordsize="10,20" path="m10321,5785l10331,5785,10331,5766,10321,5766,10321,5785xe" filled="true" fillcolor="#000000" stroked="false">
                <v:path arrowok="t"/>
                <v:fill type="solid"/>
              </v:shape>
            </v:group>
            <v:group style="position:absolute;left:10321;top:5785;width:10;height:20" coordorigin="10321,5785" coordsize="10,20">
              <v:shape style="position:absolute;left:10321;top:5785;width:10;height:20" coordorigin="10321,5785" coordsize="10,20" path="m10321,5804l10331,5804,10331,5785,10321,5785,10321,5804xe" filled="true" fillcolor="#000000" stroked="false">
                <v:path arrowok="t"/>
                <v:fill type="solid"/>
              </v:shape>
            </v:group>
            <v:group style="position:absolute;left:10321;top:5811;width:10;height:2" coordorigin="10321,5811" coordsize="10,2">
              <v:shape style="position:absolute;left:10321;top:5811;width:10;height:2" coordorigin="10321,5811" coordsize="10,0" path="m10321,5811l10331,5811e" filled="false" stroked="true" strokeweight=".72pt" strokecolor="#000000">
                <v:path arrowok="t"/>
              </v:shape>
              <v:shape style="position:absolute;left:694;top:5727;width:3749;height:101" type="#_x0000_t75" stroked="false">
                <v:imagedata r:id="rId153" o:title=""/>
              </v:shape>
              <v:shape style="position:absolute;left:4419;top:5818;width:1443;height:10" type="#_x0000_t75" stroked="false">
                <v:imagedata r:id="rId154" o:title=""/>
              </v:shape>
              <v:shape style="position:absolute;left:5857;top:5818;width:1534;height:10" type="#_x0000_t75" stroked="false">
                <v:imagedata r:id="rId155" o:title=""/>
              </v:shape>
              <v:shape style="position:absolute;left:7386;top:5818;width:1438;height:10" type="#_x0000_t75" stroked="false">
                <v:imagedata r:id="rId156" o:title=""/>
              </v:shape>
              <v:shape style="position:absolute;left:8819;top:5818;width:1503;height:10" type="#_x0000_t75" stroked="false">
                <v:imagedata r:id="rId157" o:title=""/>
              </v:shape>
              <v:shape style="position:absolute;left:10317;top:5818;width:859;height:10" type="#_x0000_t75" stroked="false">
                <v:imagedata r:id="rId158" o:title=""/>
              </v:shape>
              <v:shape style="position:absolute;left:11171;top:5818;width:2926;height:10" type="#_x0000_t75" stroked="false">
                <v:imagedata r:id="rId159" o:title=""/>
              </v:shape>
              <v:shape style="position:absolute;left:14092;top:5818;width:749;height:10" type="#_x0000_t75" stroked="false">
                <v:imagedata r:id="rId160" o:title=""/>
              </v:shape>
              <v:shape style="position:absolute;left:14836;top:5818;width:1649;height:10" type="#_x0000_t75" stroked="false">
                <v:imagedata r:id="rId161" o:title=""/>
              </v:shape>
            </v:group>
            <v:group style="position:absolute;left:4424;top:5828;width:10;height:20" coordorigin="4424,5828" coordsize="10,20">
              <v:shape style="position:absolute;left:4424;top:5828;width:10;height:20" coordorigin="4424,5828" coordsize="10,20" path="m4424,5847l4433,5847,4433,5828,4424,5828,4424,5847xe" filled="true" fillcolor="#000000" stroked="false">
                <v:path arrowok="t"/>
                <v:fill type="solid"/>
              </v:shape>
            </v:group>
            <v:group style="position:absolute;left:4424;top:5847;width:10;height:20" coordorigin="4424,5847" coordsize="10,20">
              <v:shape style="position:absolute;left:4424;top:5847;width:10;height:20" coordorigin="4424,5847" coordsize="10,20" path="m4424,5866l4433,5866,4433,5847,4424,5847,4424,5866xe" filled="true" fillcolor="#000000" stroked="false">
                <v:path arrowok="t"/>
                <v:fill type="solid"/>
              </v:shape>
            </v:group>
            <v:group style="position:absolute;left:4424;top:5866;width:10;height:20" coordorigin="4424,5866" coordsize="10,20">
              <v:shape style="position:absolute;left:4424;top:5866;width:10;height:20" coordorigin="4424,5866" coordsize="10,20" path="m4424,5886l4433,5886,4433,5866,4424,5866,4424,5886xe" filled="true" fillcolor="#000000" stroked="false">
                <v:path arrowok="t"/>
                <v:fill type="solid"/>
              </v:shape>
            </v:group>
            <v:group style="position:absolute;left:4424;top:5886;width:10;height:20" coordorigin="4424,5886" coordsize="10,20">
              <v:shape style="position:absolute;left:4424;top:5886;width:10;height:20" coordorigin="4424,5886" coordsize="10,20" path="m4424,5905l4433,5905,4433,5886,4424,5886,4424,5905xe" filled="true" fillcolor="#000000" stroked="false">
                <v:path arrowok="t"/>
                <v:fill type="solid"/>
              </v:shape>
            </v:group>
            <v:group style="position:absolute;left:4424;top:5905;width:10;height:20" coordorigin="4424,5905" coordsize="10,20">
              <v:shape style="position:absolute;left:4424;top:5905;width:10;height:20" coordorigin="4424,5905" coordsize="10,20" path="m4424,5924l4433,5924,4433,5905,4424,5905,4424,5924xe" filled="true" fillcolor="#000000" stroked="false">
                <v:path arrowok="t"/>
                <v:fill type="solid"/>
              </v:shape>
            </v:group>
            <v:group style="position:absolute;left:4424;top:5924;width:10;height:20" coordorigin="4424,5924" coordsize="10,20">
              <v:shape style="position:absolute;left:4424;top:5924;width:10;height:20" coordorigin="4424,5924" coordsize="10,20" path="m4424,5943l4433,5943,4433,5924,4424,5924,4424,5943xe" filled="true" fillcolor="#000000" stroked="false">
                <v:path arrowok="t"/>
                <v:fill type="solid"/>
              </v:shape>
            </v:group>
            <v:group style="position:absolute;left:4424;top:5943;width:10;height:20" coordorigin="4424,5943" coordsize="10,20">
              <v:shape style="position:absolute;left:4424;top:5943;width:10;height:20" coordorigin="4424,5943" coordsize="10,20" path="m4424,5962l4433,5962,4433,5943,4424,5943,4424,5962xe" filled="true" fillcolor="#000000" stroked="false">
                <v:path arrowok="t"/>
                <v:fill type="solid"/>
              </v:shape>
            </v:group>
            <v:group style="position:absolute;left:4424;top:5962;width:10;height:20" coordorigin="4424,5962" coordsize="10,20">
              <v:shape style="position:absolute;left:4424;top:5962;width:10;height:20" coordorigin="4424,5962" coordsize="10,20" path="m4424,5982l4433,5982,4433,5962,4424,5962,4424,5982xe" filled="true" fillcolor="#000000" stroked="false">
                <v:path arrowok="t"/>
                <v:fill type="solid"/>
              </v:shape>
            </v:group>
            <v:group style="position:absolute;left:4424;top:5982;width:10;height:20" coordorigin="4424,5982" coordsize="10,20">
              <v:shape style="position:absolute;left:4424;top:5982;width:10;height:20" coordorigin="4424,5982" coordsize="10,20" path="m4424,6001l4433,6001,4433,5982,4424,5982,4424,6001xe" filled="true" fillcolor="#000000" stroked="false">
                <v:path arrowok="t"/>
                <v:fill type="solid"/>
              </v:shape>
            </v:group>
            <v:group style="position:absolute;left:10321;top:5828;width:10;height:20" coordorigin="10321,5828" coordsize="10,20">
              <v:shape style="position:absolute;left:10321;top:5828;width:10;height:20" coordorigin="10321,5828" coordsize="10,20" path="m10321,5847l10331,5847,10331,5828,10321,5828,10321,5847xe" filled="true" fillcolor="#000000" stroked="false">
                <v:path arrowok="t"/>
                <v:fill type="solid"/>
              </v:shape>
            </v:group>
            <v:group style="position:absolute;left:10321;top:5847;width:10;height:20" coordorigin="10321,5847" coordsize="10,20">
              <v:shape style="position:absolute;left:10321;top:5847;width:10;height:20" coordorigin="10321,5847" coordsize="10,20" path="m10321,5866l10331,5866,10331,5847,10321,5847,10321,5866xe" filled="true" fillcolor="#000000" stroked="false">
                <v:path arrowok="t"/>
                <v:fill type="solid"/>
              </v:shape>
            </v:group>
            <v:group style="position:absolute;left:10321;top:5866;width:10;height:20" coordorigin="10321,5866" coordsize="10,20">
              <v:shape style="position:absolute;left:10321;top:5866;width:10;height:20" coordorigin="10321,5866" coordsize="10,20" path="m10321,5886l10331,5886,10331,5866,10321,5866,10321,5886xe" filled="true" fillcolor="#000000" stroked="false">
                <v:path arrowok="t"/>
                <v:fill type="solid"/>
              </v:shape>
            </v:group>
            <v:group style="position:absolute;left:10321;top:5886;width:10;height:20" coordorigin="10321,5886" coordsize="10,20">
              <v:shape style="position:absolute;left:10321;top:5886;width:10;height:20" coordorigin="10321,5886" coordsize="10,20" path="m10321,5905l10331,5905,10331,5886,10321,5886,10321,5905xe" filled="true" fillcolor="#000000" stroked="false">
                <v:path arrowok="t"/>
                <v:fill type="solid"/>
              </v:shape>
            </v:group>
            <v:group style="position:absolute;left:10321;top:5905;width:10;height:20" coordorigin="10321,5905" coordsize="10,20">
              <v:shape style="position:absolute;left:10321;top:5905;width:10;height:20" coordorigin="10321,5905" coordsize="10,20" path="m10321,5924l10331,5924,10331,5905,10321,5905,10321,5924xe" filled="true" fillcolor="#000000" stroked="false">
                <v:path arrowok="t"/>
                <v:fill type="solid"/>
              </v:shape>
            </v:group>
            <v:group style="position:absolute;left:10321;top:5924;width:10;height:20" coordorigin="10321,5924" coordsize="10,20">
              <v:shape style="position:absolute;left:10321;top:5924;width:10;height:20" coordorigin="10321,5924" coordsize="10,20" path="m10321,5943l10331,5943,10331,5924,10321,5924,10321,5943xe" filled="true" fillcolor="#000000" stroked="false">
                <v:path arrowok="t"/>
                <v:fill type="solid"/>
              </v:shape>
            </v:group>
            <v:group style="position:absolute;left:10321;top:5943;width:10;height:20" coordorigin="10321,5943" coordsize="10,20">
              <v:shape style="position:absolute;left:10321;top:5943;width:10;height:20" coordorigin="10321,5943" coordsize="10,20" path="m10321,5962l10331,5962,10331,5943,10321,5943,10321,5962xe" filled="true" fillcolor="#000000" stroked="false">
                <v:path arrowok="t"/>
                <v:fill type="solid"/>
              </v:shape>
            </v:group>
            <v:group style="position:absolute;left:10321;top:5962;width:10;height:20" coordorigin="10321,5962" coordsize="10,20">
              <v:shape style="position:absolute;left:10321;top:5962;width:10;height:20" coordorigin="10321,5962" coordsize="10,20" path="m10321,5982l10331,5982,10331,5962,10321,5962,10321,5982xe" filled="true" fillcolor="#000000" stroked="false">
                <v:path arrowok="t"/>
                <v:fill type="solid"/>
              </v:shape>
            </v:group>
            <v:group style="position:absolute;left:10321;top:5982;width:10;height:20" coordorigin="10321,5982" coordsize="10,20">
              <v:shape style="position:absolute;left:10321;top:5982;width:10;height:20" coordorigin="10321,5982" coordsize="10,20" path="m10321,6001l10331,6001,10331,5982,10321,5982,10321,6001xe" filled="true" fillcolor="#000000" stroked="false">
                <v:path arrowok="t"/>
                <v:fill type="solid"/>
              </v:shape>
            </v:group>
            <v:group style="position:absolute;left:10321;top:6001;width:10;height:20" coordorigin="10321,6001" coordsize="10,20">
              <v:shape style="position:absolute;left:10321;top:6001;width:10;height:20" coordorigin="10321,6001" coordsize="10,20" path="m10321,6020l10331,6020,10331,6001,10321,6001,10321,6020xe" filled="true" fillcolor="#000000" stroked="false">
                <v:path arrowok="t"/>
                <v:fill type="solid"/>
              </v:shape>
            </v:group>
            <v:group style="position:absolute;left:10321;top:6020;width:10;height:20" coordorigin="10321,6020" coordsize="10,20">
              <v:shape style="position:absolute;left:10321;top:6020;width:10;height:20" coordorigin="10321,6020" coordsize="10,20" path="m10321,6039l10331,6039,10331,6020,10321,6020,10321,6039xe" filled="true" fillcolor="#000000" stroked="false">
                <v:path arrowok="t"/>
                <v:fill type="solid"/>
              </v:shape>
            </v:group>
            <v:group style="position:absolute;left:10321;top:6039;width:10;height:20" coordorigin="10321,6039" coordsize="10,20">
              <v:shape style="position:absolute;left:10321;top:6039;width:10;height:20" coordorigin="10321,6039" coordsize="10,20" path="m10321,6058l10331,6058,10331,6039,10321,6039,10321,6058xe" filled="true" fillcolor="#000000" stroked="false">
                <v:path arrowok="t"/>
                <v:fill type="solid"/>
              </v:shape>
            </v:group>
            <v:group style="position:absolute;left:10321;top:6058;width:10;height:20" coordorigin="10321,6058" coordsize="10,20">
              <v:shape style="position:absolute;left:10321;top:6058;width:10;height:20" coordorigin="10321,6058" coordsize="10,20" path="m10321,6078l10331,6078,10331,6058,10321,6058,10321,6078xe" filled="true" fillcolor="#000000" stroked="false">
                <v:path arrowok="t"/>
                <v:fill type="solid"/>
              </v:shape>
            </v:group>
            <v:group style="position:absolute;left:10321;top:6085;width:10;height:2" coordorigin="10321,6085" coordsize="10,2">
              <v:shape style="position:absolute;left:10321;top:6085;width:10;height:2" coordorigin="10321,6085" coordsize="10,0" path="m10321,6085l10331,6085e" filled="false" stroked="true" strokeweight=".72pt" strokecolor="#000000">
                <v:path arrowok="t"/>
              </v:shape>
              <v:shape style="position:absolute;left:694;top:6001;width:3749;height:101" type="#_x0000_t75" stroked="false">
                <v:imagedata r:id="rId163" o:title=""/>
              </v:shape>
              <v:shape style="position:absolute;left:4419;top:6092;width:1443;height:10" type="#_x0000_t75" stroked="false">
                <v:imagedata r:id="rId150" o:title=""/>
              </v:shape>
              <v:shape style="position:absolute;left:5857;top:6092;width:1534;height:10" type="#_x0000_t75" stroked="false">
                <v:imagedata r:id="rId144" o:title=""/>
              </v:shape>
              <v:shape style="position:absolute;left:7386;top:6092;width:1438;height:10" type="#_x0000_t75" stroked="false">
                <v:imagedata r:id="rId145" o:title=""/>
              </v:shape>
              <v:shape style="position:absolute;left:8819;top:6092;width:1503;height:10" type="#_x0000_t75" stroked="false">
                <v:imagedata r:id="rId146" o:title=""/>
              </v:shape>
              <v:shape style="position:absolute;left:10317;top:6092;width:859;height:10" type="#_x0000_t75" stroked="false">
                <v:imagedata r:id="rId147" o:title=""/>
              </v:shape>
              <v:shape style="position:absolute;left:11171;top:6092;width:2926;height:10" type="#_x0000_t75" stroked="false">
                <v:imagedata r:id="rId148" o:title=""/>
              </v:shape>
              <v:shape style="position:absolute;left:14092;top:6092;width:749;height:10" type="#_x0000_t75" stroked="false">
                <v:imagedata r:id="rId151" o:title=""/>
              </v:shape>
              <v:shape style="position:absolute;left:14836;top:6092;width:1649;height:10" type="#_x0000_t75" stroked="false">
                <v:imagedata r:id="rId152" o:title=""/>
              </v:shape>
            </v:group>
            <v:group style="position:absolute;left:10321;top:6102;width:10;height:20" coordorigin="10321,6102" coordsize="10,20">
              <v:shape style="position:absolute;left:10321;top:6102;width:10;height:20" coordorigin="10321,6102" coordsize="10,20" path="m10321,6121l10331,6121,10331,6102,10321,6102,10321,6121xe" filled="true" fillcolor="#000000" stroked="false">
                <v:path arrowok="t"/>
                <v:fill type="solid"/>
              </v:shape>
            </v:group>
            <v:group style="position:absolute;left:10321;top:6121;width:10;height:20" coordorigin="10321,6121" coordsize="10,20">
              <v:shape style="position:absolute;left:10321;top:6121;width:10;height:20" coordorigin="10321,6121" coordsize="10,20" path="m10321,6140l10331,6140,10331,6121,10321,6121,10321,6140xe" filled="true" fillcolor="#000000" stroked="false">
                <v:path arrowok="t"/>
                <v:fill type="solid"/>
              </v:shape>
            </v:group>
            <v:group style="position:absolute;left:10321;top:6140;width:10;height:20" coordorigin="10321,6140" coordsize="10,20">
              <v:shape style="position:absolute;left:10321;top:6140;width:10;height:20" coordorigin="10321,6140" coordsize="10,20" path="m10321,6159l10331,6159,10331,6140,10321,6140,10321,6159xe" filled="true" fillcolor="#000000" stroked="false">
                <v:path arrowok="t"/>
                <v:fill type="solid"/>
              </v:shape>
            </v:group>
            <v:group style="position:absolute;left:10321;top:6159;width:10;height:20" coordorigin="10321,6159" coordsize="10,20">
              <v:shape style="position:absolute;left:10321;top:6159;width:10;height:20" coordorigin="10321,6159" coordsize="10,20" path="m10321,6178l10331,6178,10331,6159,10321,6159,10321,6178xe" filled="true" fillcolor="#000000" stroked="false">
                <v:path arrowok="t"/>
                <v:fill type="solid"/>
              </v:shape>
            </v:group>
            <v:group style="position:absolute;left:10321;top:6178;width:10;height:20" coordorigin="10321,6178" coordsize="10,20">
              <v:shape style="position:absolute;left:10321;top:6178;width:10;height:20" coordorigin="10321,6178" coordsize="10,20" path="m10321,6198l10331,6198,10331,6178,10321,6178,10321,6198xe" filled="true" fillcolor="#000000" stroked="false">
                <v:path arrowok="t"/>
                <v:fill type="solid"/>
              </v:shape>
            </v:group>
            <v:group style="position:absolute;left:10321;top:6198;width:10;height:20" coordorigin="10321,6198" coordsize="10,20">
              <v:shape style="position:absolute;left:10321;top:6198;width:10;height:20" coordorigin="10321,6198" coordsize="10,20" path="m10321,6217l10331,6217,10331,6198,10321,6198,10321,6217xe" filled="true" fillcolor="#000000" stroked="false">
                <v:path arrowok="t"/>
                <v:fill type="solid"/>
              </v:shape>
            </v:group>
            <v:group style="position:absolute;left:10321;top:6217;width:10;height:20" coordorigin="10321,6217" coordsize="10,20">
              <v:shape style="position:absolute;left:10321;top:6217;width:10;height:20" coordorigin="10321,6217" coordsize="10,20" path="m10321,6236l10331,6236,10331,6217,10321,6217,10321,6236xe" filled="true" fillcolor="#000000" stroked="false">
                <v:path arrowok="t"/>
                <v:fill type="solid"/>
              </v:shape>
            </v:group>
            <v:group style="position:absolute;left:10321;top:6236;width:10;height:20" coordorigin="10321,6236" coordsize="10,20">
              <v:shape style="position:absolute;left:10321;top:6236;width:10;height:20" coordorigin="10321,6236" coordsize="10,20" path="m10321,6255l10331,6255,10331,6236,10321,6236,10321,6255xe" filled="true" fillcolor="#000000" stroked="false">
                <v:path arrowok="t"/>
                <v:fill type="solid"/>
              </v:shape>
            </v:group>
            <v:group style="position:absolute;left:10321;top:6255;width:10;height:20" coordorigin="10321,6255" coordsize="10,20">
              <v:shape style="position:absolute;left:10321;top:6255;width:10;height:20" coordorigin="10321,6255" coordsize="10,20" path="m10321,6274l10331,6274,10331,6255,10321,6255,10321,6274xe" filled="true" fillcolor="#000000" stroked="false">
                <v:path arrowok="t"/>
                <v:fill type="solid"/>
              </v:shape>
            </v:group>
            <v:group style="position:absolute;left:10321;top:6274;width:10;height:20" coordorigin="10321,6274" coordsize="10,20">
              <v:shape style="position:absolute;left:10321;top:6274;width:10;height:20" coordorigin="10321,6274" coordsize="10,20" path="m10321,6294l10331,6294,10331,6274,10321,6274,10321,6294xe" filled="true" fillcolor="#000000" stroked="false">
                <v:path arrowok="t"/>
                <v:fill type="solid"/>
              </v:shape>
            </v:group>
            <v:group style="position:absolute;left:10321;top:6294;width:10;height:20" coordorigin="10321,6294" coordsize="10,20">
              <v:shape style="position:absolute;left:10321;top:6294;width:10;height:20" coordorigin="10321,6294" coordsize="10,20" path="m10321,6313l10331,6313,10331,6294,10321,6294,10321,6313xe" filled="true" fillcolor="#000000" stroked="false">
                <v:path arrowok="t"/>
                <v:fill type="solid"/>
              </v:shape>
            </v:group>
            <v:group style="position:absolute;left:10321;top:6313;width:10;height:20" coordorigin="10321,6313" coordsize="10,20">
              <v:shape style="position:absolute;left:10321;top:6313;width:10;height:20" coordorigin="10321,6313" coordsize="10,20" path="m10321,6332l10331,6332,10331,6313,10321,6313,10321,6332xe" filled="true" fillcolor="#000000" stroked="false">
                <v:path arrowok="t"/>
                <v:fill type="solid"/>
              </v:shape>
            </v:group>
            <v:group style="position:absolute;left:10321;top:6332;width:10;height:20" coordorigin="10321,6332" coordsize="10,20">
              <v:shape style="position:absolute;left:10321;top:6332;width:10;height:20" coordorigin="10321,6332" coordsize="10,20" path="m10321,6351l10331,6351,10331,6332,10321,6332,10321,6351xe" filled="true" fillcolor="#000000" stroked="false">
                <v:path arrowok="t"/>
                <v:fill type="solid"/>
              </v:shape>
            </v:group>
            <v:group style="position:absolute;left:10321;top:6357;width:10;height:2" coordorigin="10321,6357" coordsize="10,2">
              <v:shape style="position:absolute;left:10321;top:6357;width:10;height:2" coordorigin="10321,6357" coordsize="10,0" path="m10321,6357l10331,6357e" filled="false" stroked="true" strokeweight=".600010pt" strokecolor="#000000">
                <v:path arrowok="t"/>
              </v:shape>
              <v:shape style="position:absolute;left:694;top:6363;width:3730;height:10" type="#_x0000_t75" stroked="false">
                <v:imagedata r:id="rId149" o:title=""/>
              </v:shape>
              <v:shape style="position:absolute;left:4419;top:6363;width:1443;height:10" type="#_x0000_t75" stroked="false">
                <v:imagedata r:id="rId154" o:title=""/>
              </v:shape>
              <v:shape style="position:absolute;left:5857;top:6363;width:1534;height:10" type="#_x0000_t75" stroked="false">
                <v:imagedata r:id="rId155" o:title=""/>
              </v:shape>
              <v:shape style="position:absolute;left:7386;top:6363;width:1438;height:10" type="#_x0000_t75" stroked="false">
                <v:imagedata r:id="rId156" o:title=""/>
              </v:shape>
              <v:shape style="position:absolute;left:8819;top:6363;width:1503;height:10" type="#_x0000_t75" stroked="false">
                <v:imagedata r:id="rId157" o:title=""/>
              </v:shape>
              <v:shape style="position:absolute;left:10317;top:6363;width:859;height:10" type="#_x0000_t75" stroked="false">
                <v:imagedata r:id="rId158" o:title=""/>
              </v:shape>
              <v:shape style="position:absolute;left:11171;top:6363;width:2926;height:10" type="#_x0000_t75" stroked="false">
                <v:imagedata r:id="rId159" o:title=""/>
              </v:shape>
              <v:shape style="position:absolute;left:14092;top:6363;width:749;height:10" type="#_x0000_t75" stroked="false">
                <v:imagedata r:id="rId160" o:title=""/>
              </v:shape>
              <v:shape style="position:absolute;left:14836;top:6363;width:1649;height:10" type="#_x0000_t75" stroked="false">
                <v:imagedata r:id="rId161" o:title=""/>
              </v:shape>
            </v:group>
            <v:group style="position:absolute;left:10321;top:6373;width:10;height:20" coordorigin="10321,6373" coordsize="10,20">
              <v:shape style="position:absolute;left:10321;top:6373;width:10;height:20" coordorigin="10321,6373" coordsize="10,20" path="m10321,6392l10331,6392,10331,6373,10321,6373,10321,6392xe" filled="true" fillcolor="#000000" stroked="false">
                <v:path arrowok="t"/>
                <v:fill type="solid"/>
              </v:shape>
            </v:group>
            <v:group style="position:absolute;left:10321;top:6392;width:10;height:20" coordorigin="10321,6392" coordsize="10,20">
              <v:shape style="position:absolute;left:10321;top:6392;width:10;height:20" coordorigin="10321,6392" coordsize="10,20" path="m10321,6411l10331,6411,10331,6392,10321,6392,10321,6411xe" filled="true" fillcolor="#000000" stroked="false">
                <v:path arrowok="t"/>
                <v:fill type="solid"/>
              </v:shape>
            </v:group>
            <v:group style="position:absolute;left:10321;top:6411;width:10;height:20" coordorigin="10321,6411" coordsize="10,20">
              <v:shape style="position:absolute;left:10321;top:6411;width:10;height:20" coordorigin="10321,6411" coordsize="10,20" path="m10321,6430l10331,6430,10331,6411,10321,6411,10321,6430xe" filled="true" fillcolor="#000000" stroked="false">
                <v:path arrowok="t"/>
                <v:fill type="solid"/>
              </v:shape>
            </v:group>
            <v:group style="position:absolute;left:10321;top:6430;width:10;height:20" coordorigin="10321,6430" coordsize="10,20">
              <v:shape style="position:absolute;left:10321;top:6430;width:10;height:20" coordorigin="10321,6430" coordsize="10,20" path="m10321,6450l10331,6450,10331,6430,10321,6430,10321,6450xe" filled="true" fillcolor="#000000" stroked="false">
                <v:path arrowok="t"/>
                <v:fill type="solid"/>
              </v:shape>
            </v:group>
            <v:group style="position:absolute;left:10321;top:6450;width:10;height:20" coordorigin="10321,6450" coordsize="10,20">
              <v:shape style="position:absolute;left:10321;top:6450;width:10;height:20" coordorigin="10321,6450" coordsize="10,20" path="m10321,6469l10331,6469,10331,6450,10321,6450,10321,6469xe" filled="true" fillcolor="#000000" stroked="false">
                <v:path arrowok="t"/>
                <v:fill type="solid"/>
              </v:shape>
            </v:group>
            <v:group style="position:absolute;left:10321;top:6469;width:10;height:20" coordorigin="10321,6469" coordsize="10,20">
              <v:shape style="position:absolute;left:10321;top:6469;width:10;height:20" coordorigin="10321,6469" coordsize="10,20" path="m10321,6488l10331,6488,10331,6469,10321,6469,10321,6488xe" filled="true" fillcolor="#000000" stroked="false">
                <v:path arrowok="t"/>
                <v:fill type="solid"/>
              </v:shape>
            </v:group>
            <v:group style="position:absolute;left:10321;top:6488;width:10;height:20" coordorigin="10321,6488" coordsize="10,20">
              <v:shape style="position:absolute;left:10321;top:6488;width:10;height:20" coordorigin="10321,6488" coordsize="10,20" path="m10321,6507l10331,6507,10331,6488,10321,6488,10321,6507xe" filled="true" fillcolor="#000000" stroked="false">
                <v:path arrowok="t"/>
                <v:fill type="solid"/>
              </v:shape>
            </v:group>
            <v:group style="position:absolute;left:10321;top:6507;width:10;height:20" coordorigin="10321,6507" coordsize="10,20">
              <v:shape style="position:absolute;left:10321;top:6507;width:10;height:20" coordorigin="10321,6507" coordsize="10,20" path="m10321,6526l10331,6526,10331,6507,10321,6507,10321,6526xe" filled="true" fillcolor="#000000" stroked="false">
                <v:path arrowok="t"/>
                <v:fill type="solid"/>
              </v:shape>
            </v:group>
            <v:group style="position:absolute;left:10321;top:6526;width:10;height:20" coordorigin="10321,6526" coordsize="10,20">
              <v:shape style="position:absolute;left:10321;top:6526;width:10;height:20" coordorigin="10321,6526" coordsize="10,20" path="m10321,6546l10331,6546,10331,6526,10321,6526,10321,6546xe" filled="true" fillcolor="#000000" stroked="false">
                <v:path arrowok="t"/>
                <v:fill type="solid"/>
              </v:shape>
            </v:group>
            <v:group style="position:absolute;left:10321;top:6546;width:10;height:20" coordorigin="10321,6546" coordsize="10,20">
              <v:shape style="position:absolute;left:10321;top:6546;width:10;height:20" coordorigin="10321,6546" coordsize="10,20" path="m10321,6565l10331,6565,10331,6546,10321,6546,10321,6565xe" filled="true" fillcolor="#000000" stroked="false">
                <v:path arrowok="t"/>
                <v:fill type="solid"/>
              </v:shape>
            </v:group>
            <v:group style="position:absolute;left:10321;top:6565;width:10;height:20" coordorigin="10321,6565" coordsize="10,20">
              <v:shape style="position:absolute;left:10321;top:6565;width:10;height:20" coordorigin="10321,6565" coordsize="10,20" path="m10321,6584l10331,6584,10331,6565,10321,6565,10321,6584xe" filled="true" fillcolor="#000000" stroked="false">
                <v:path arrowok="t"/>
                <v:fill type="solid"/>
              </v:shape>
            </v:group>
            <v:group style="position:absolute;left:10321;top:6584;width:10;height:20" coordorigin="10321,6584" coordsize="10,20">
              <v:shape style="position:absolute;left:10321;top:6584;width:10;height:20" coordorigin="10321,6584" coordsize="10,20" path="m10321,6603l10331,6603,10331,6584,10321,6584,10321,6603xe" filled="true" fillcolor="#000000" stroked="false">
                <v:path arrowok="t"/>
                <v:fill type="solid"/>
              </v:shape>
            </v:group>
            <v:group style="position:absolute;left:10321;top:6603;width:10;height:20" coordorigin="10321,6603" coordsize="10,20">
              <v:shape style="position:absolute;left:10321;top:6603;width:10;height:20" coordorigin="10321,6603" coordsize="10,20" path="m10321,6622l10331,6622,10331,6603,10321,6603,10321,6622xe" filled="true" fillcolor="#000000" stroked="false">
                <v:path arrowok="t"/>
                <v:fill type="solid"/>
              </v:shape>
            </v:group>
            <v:group style="position:absolute;left:10321;top:6630;width:10;height:2" coordorigin="10321,6630" coordsize="10,2">
              <v:shape style="position:absolute;left:10321;top:6630;width:10;height:2" coordorigin="10321,6630" coordsize="10,0" path="m10321,6630l10331,6630e" filled="false" stroked="true" strokeweight=".72pt" strokecolor="#000000">
                <v:path arrowok="t"/>
              </v:shape>
              <v:shape style="position:absolute;left:694;top:6546;width:3749;height:101" type="#_x0000_t75" stroked="false">
                <v:imagedata r:id="rId153" o:title=""/>
              </v:shape>
              <v:shape style="position:absolute;left:4419;top:6637;width:1443;height:10" type="#_x0000_t75" stroked="false">
                <v:imagedata r:id="rId154" o:title=""/>
              </v:shape>
              <v:shape style="position:absolute;left:5857;top:6637;width:1534;height:10" type="#_x0000_t75" stroked="false">
                <v:imagedata r:id="rId155" o:title=""/>
              </v:shape>
              <v:shape style="position:absolute;left:7386;top:6637;width:1438;height:10" type="#_x0000_t75" stroked="false">
                <v:imagedata r:id="rId156" o:title=""/>
              </v:shape>
              <v:shape style="position:absolute;left:8819;top:6637;width:1503;height:10" type="#_x0000_t75" stroked="false">
                <v:imagedata r:id="rId157" o:title=""/>
              </v:shape>
              <v:shape style="position:absolute;left:10317;top:6637;width:859;height:10" type="#_x0000_t75" stroked="false">
                <v:imagedata r:id="rId158" o:title=""/>
              </v:shape>
              <v:shape style="position:absolute;left:11171;top:6637;width:2926;height:10" type="#_x0000_t75" stroked="false">
                <v:imagedata r:id="rId159" o:title=""/>
              </v:shape>
              <v:shape style="position:absolute;left:14092;top:6637;width:749;height:10" type="#_x0000_t75" stroked="false">
                <v:imagedata r:id="rId160" o:title=""/>
              </v:shape>
              <v:shape style="position:absolute;left:14836;top:6637;width:1649;height:10" type="#_x0000_t75" stroked="false">
                <v:imagedata r:id="rId161" o:title=""/>
              </v:shape>
            </v:group>
            <v:group style="position:absolute;left:4424;top:6646;width:10;height:20" coordorigin="4424,6646" coordsize="10,20">
              <v:shape style="position:absolute;left:4424;top:6646;width:10;height:20" coordorigin="4424,6646" coordsize="10,20" path="m4424,6666l4433,6666,4433,6646,4424,6646,4424,6666xe" filled="true" fillcolor="#000000" stroked="false">
                <v:path arrowok="t"/>
                <v:fill type="solid"/>
              </v:shape>
            </v:group>
            <v:group style="position:absolute;left:4424;top:6666;width:10;height:20" coordorigin="4424,6666" coordsize="10,20">
              <v:shape style="position:absolute;left:4424;top:6666;width:10;height:20" coordorigin="4424,6666" coordsize="10,20" path="m4424,6685l4433,6685,4433,6666,4424,6666,4424,6685xe" filled="true" fillcolor="#000000" stroked="false">
                <v:path arrowok="t"/>
                <v:fill type="solid"/>
              </v:shape>
            </v:group>
            <v:group style="position:absolute;left:4424;top:6685;width:10;height:20" coordorigin="4424,6685" coordsize="10,20">
              <v:shape style="position:absolute;left:4424;top:6685;width:10;height:20" coordorigin="4424,6685" coordsize="10,20" path="m4424,6704l4433,6704,4433,6685,4424,6685,4424,6704xe" filled="true" fillcolor="#000000" stroked="false">
                <v:path arrowok="t"/>
                <v:fill type="solid"/>
              </v:shape>
            </v:group>
            <v:group style="position:absolute;left:4424;top:6704;width:10;height:20" coordorigin="4424,6704" coordsize="10,20">
              <v:shape style="position:absolute;left:4424;top:6704;width:10;height:20" coordorigin="4424,6704" coordsize="10,20" path="m4424,6723l4433,6723,4433,6704,4424,6704,4424,6723xe" filled="true" fillcolor="#000000" stroked="false">
                <v:path arrowok="t"/>
                <v:fill type="solid"/>
              </v:shape>
            </v:group>
            <v:group style="position:absolute;left:4424;top:6723;width:10;height:20" coordorigin="4424,6723" coordsize="10,20">
              <v:shape style="position:absolute;left:4424;top:6723;width:10;height:20" coordorigin="4424,6723" coordsize="10,20" path="m4424,6742l4433,6742,4433,6723,4424,6723,4424,6742xe" filled="true" fillcolor="#000000" stroked="false">
                <v:path arrowok="t"/>
                <v:fill type="solid"/>
              </v:shape>
            </v:group>
            <v:group style="position:absolute;left:4424;top:6742;width:10;height:20" coordorigin="4424,6742" coordsize="10,20">
              <v:shape style="position:absolute;left:4424;top:6742;width:10;height:20" coordorigin="4424,6742" coordsize="10,20" path="m4424,6762l4433,6762,4433,6742,4424,6742,4424,6762xe" filled="true" fillcolor="#000000" stroked="false">
                <v:path arrowok="t"/>
                <v:fill type="solid"/>
              </v:shape>
            </v:group>
            <v:group style="position:absolute;left:4424;top:6762;width:10;height:20" coordorigin="4424,6762" coordsize="10,20">
              <v:shape style="position:absolute;left:4424;top:6762;width:10;height:20" coordorigin="4424,6762" coordsize="10,20" path="m4424,6781l4433,6781,4433,6762,4424,6762,4424,6781xe" filled="true" fillcolor="#000000" stroked="false">
                <v:path arrowok="t"/>
                <v:fill type="solid"/>
              </v:shape>
            </v:group>
            <v:group style="position:absolute;left:4424;top:6781;width:10;height:20" coordorigin="4424,6781" coordsize="10,20">
              <v:shape style="position:absolute;left:4424;top:6781;width:10;height:20" coordorigin="4424,6781" coordsize="10,20" path="m4424,6800l4433,6800,4433,6781,4424,6781,4424,6800xe" filled="true" fillcolor="#000000" stroked="false">
                <v:path arrowok="t"/>
                <v:fill type="solid"/>
              </v:shape>
            </v:group>
            <v:group style="position:absolute;left:4424;top:6800;width:10;height:20" coordorigin="4424,6800" coordsize="10,20">
              <v:shape style="position:absolute;left:4424;top:6800;width:10;height:20" coordorigin="4424,6800" coordsize="10,20" path="m4424,6819l4433,6819,4433,6800,4424,6800,4424,6819xe" filled="true" fillcolor="#000000" stroked="false">
                <v:path arrowok="t"/>
                <v:fill type="solid"/>
              </v:shape>
            </v:group>
            <v:group style="position:absolute;left:10321;top:6646;width:10;height:20" coordorigin="10321,6646" coordsize="10,20">
              <v:shape style="position:absolute;left:10321;top:6646;width:10;height:20" coordorigin="10321,6646" coordsize="10,20" path="m10321,6666l10331,6666,10331,6646,10321,6646,10321,6666xe" filled="true" fillcolor="#000000" stroked="false">
                <v:path arrowok="t"/>
                <v:fill type="solid"/>
              </v:shape>
            </v:group>
            <v:group style="position:absolute;left:10321;top:6666;width:10;height:20" coordorigin="10321,6666" coordsize="10,20">
              <v:shape style="position:absolute;left:10321;top:6666;width:10;height:20" coordorigin="10321,6666" coordsize="10,20" path="m10321,6685l10331,6685,10331,6666,10321,6666,10321,6685xe" filled="true" fillcolor="#000000" stroked="false">
                <v:path arrowok="t"/>
                <v:fill type="solid"/>
              </v:shape>
            </v:group>
            <v:group style="position:absolute;left:10321;top:6685;width:10;height:20" coordorigin="10321,6685" coordsize="10,20">
              <v:shape style="position:absolute;left:10321;top:6685;width:10;height:20" coordorigin="10321,6685" coordsize="10,20" path="m10321,6704l10331,6704,10331,6685,10321,6685,10321,6704xe" filled="true" fillcolor="#000000" stroked="false">
                <v:path arrowok="t"/>
                <v:fill type="solid"/>
              </v:shape>
            </v:group>
            <v:group style="position:absolute;left:10321;top:6704;width:10;height:20" coordorigin="10321,6704" coordsize="10,20">
              <v:shape style="position:absolute;left:10321;top:6704;width:10;height:20" coordorigin="10321,6704" coordsize="10,20" path="m10321,6723l10331,6723,10331,6704,10321,6704,10321,6723xe" filled="true" fillcolor="#000000" stroked="false">
                <v:path arrowok="t"/>
                <v:fill type="solid"/>
              </v:shape>
            </v:group>
            <v:group style="position:absolute;left:10321;top:6723;width:10;height:20" coordorigin="10321,6723" coordsize="10,20">
              <v:shape style="position:absolute;left:10321;top:6723;width:10;height:20" coordorigin="10321,6723" coordsize="10,20" path="m10321,6742l10331,6742,10331,6723,10321,6723,10321,6742xe" filled="true" fillcolor="#000000" stroked="false">
                <v:path arrowok="t"/>
                <v:fill type="solid"/>
              </v:shape>
            </v:group>
            <v:group style="position:absolute;left:10321;top:6742;width:10;height:20" coordorigin="10321,6742" coordsize="10,20">
              <v:shape style="position:absolute;left:10321;top:6742;width:10;height:20" coordorigin="10321,6742" coordsize="10,20" path="m10321,6762l10331,6762,10331,6742,10321,6742,10321,6762xe" filled="true" fillcolor="#000000" stroked="false">
                <v:path arrowok="t"/>
                <v:fill type="solid"/>
              </v:shape>
            </v:group>
            <v:group style="position:absolute;left:10321;top:6762;width:10;height:20" coordorigin="10321,6762" coordsize="10,20">
              <v:shape style="position:absolute;left:10321;top:6762;width:10;height:20" coordorigin="10321,6762" coordsize="10,20" path="m10321,6781l10331,6781,10331,6762,10321,6762,10321,6781xe" filled="true" fillcolor="#000000" stroked="false">
                <v:path arrowok="t"/>
                <v:fill type="solid"/>
              </v:shape>
            </v:group>
            <v:group style="position:absolute;left:10321;top:6781;width:10;height:20" coordorigin="10321,6781" coordsize="10,20">
              <v:shape style="position:absolute;left:10321;top:6781;width:10;height:20" coordorigin="10321,6781" coordsize="10,20" path="m10321,6800l10331,6800,10331,6781,10321,6781,10321,6800xe" filled="true" fillcolor="#000000" stroked="false">
                <v:path arrowok="t"/>
                <v:fill type="solid"/>
              </v:shape>
            </v:group>
            <v:group style="position:absolute;left:10321;top:6800;width:10;height:20" coordorigin="10321,6800" coordsize="10,20">
              <v:shape style="position:absolute;left:10321;top:6800;width:10;height:20" coordorigin="10321,6800" coordsize="10,20" path="m10321,6819l10331,6819,10331,6800,10321,6800,10321,6819xe" filled="true" fillcolor="#000000" stroked="false">
                <v:path arrowok="t"/>
                <v:fill type="solid"/>
              </v:shape>
            </v:group>
            <v:group style="position:absolute;left:10321;top:6819;width:10;height:20" coordorigin="10321,6819" coordsize="10,20">
              <v:shape style="position:absolute;left:10321;top:6819;width:10;height:20" coordorigin="10321,6819" coordsize="10,20" path="m10321,6838l10331,6838,10331,6819,10321,6819,10321,6838xe" filled="true" fillcolor="#000000" stroked="false">
                <v:path arrowok="t"/>
                <v:fill type="solid"/>
              </v:shape>
            </v:group>
            <v:group style="position:absolute;left:10321;top:6838;width:10;height:20" coordorigin="10321,6838" coordsize="10,20">
              <v:shape style="position:absolute;left:10321;top:6838;width:10;height:20" coordorigin="10321,6838" coordsize="10,20" path="m10321,6858l10331,6858,10331,6838,10321,6838,10321,6858xe" filled="true" fillcolor="#000000" stroked="false">
                <v:path arrowok="t"/>
                <v:fill type="solid"/>
              </v:shape>
            </v:group>
            <v:group style="position:absolute;left:10321;top:6858;width:10;height:20" coordorigin="10321,6858" coordsize="10,20">
              <v:shape style="position:absolute;left:10321;top:6858;width:10;height:20" coordorigin="10321,6858" coordsize="10,20" path="m10321,6877l10331,6877,10331,6858,10321,6858,10321,6877xe" filled="true" fillcolor="#000000" stroked="false">
                <v:path arrowok="t"/>
                <v:fill type="solid"/>
              </v:shape>
            </v:group>
            <v:group style="position:absolute;left:10321;top:6877;width:10;height:20" coordorigin="10321,6877" coordsize="10,20">
              <v:shape style="position:absolute;left:10321;top:6877;width:10;height:20" coordorigin="10321,6877" coordsize="10,20" path="m10321,6896l10331,6896,10331,6877,10321,6877,10321,6896xe" filled="true" fillcolor="#000000" stroked="false">
                <v:path arrowok="t"/>
                <v:fill type="solid"/>
              </v:shape>
            </v:group>
            <v:group style="position:absolute;left:10321;top:6903;width:10;height:2" coordorigin="10321,6903" coordsize="10,2">
              <v:shape style="position:absolute;left:10321;top:6903;width:10;height:2" coordorigin="10321,6903" coordsize="10,0" path="m10321,6903l10331,6903e" filled="false" stroked="true" strokeweight=".72pt" strokecolor="#000000">
                <v:path arrowok="t"/>
              </v:shape>
              <v:shape style="position:absolute;left:694;top:6819;width:3749;height:101" type="#_x0000_t75" stroked="false">
                <v:imagedata r:id="rId163" o:title=""/>
              </v:shape>
              <v:shape style="position:absolute;left:4419;top:6910;width:1443;height:10" type="#_x0000_t75" stroked="false">
                <v:imagedata r:id="rId154" o:title=""/>
              </v:shape>
              <v:shape style="position:absolute;left:5857;top:6910;width:1534;height:10" type="#_x0000_t75" stroked="false">
                <v:imagedata r:id="rId155" o:title=""/>
              </v:shape>
              <v:shape style="position:absolute;left:7386;top:6910;width:1438;height:10" type="#_x0000_t75" stroked="false">
                <v:imagedata r:id="rId156" o:title=""/>
              </v:shape>
              <v:shape style="position:absolute;left:8819;top:6910;width:1503;height:10" type="#_x0000_t75" stroked="false">
                <v:imagedata r:id="rId157" o:title=""/>
              </v:shape>
              <v:shape style="position:absolute;left:10317;top:6910;width:859;height:10" type="#_x0000_t75" stroked="false">
                <v:imagedata r:id="rId158" o:title=""/>
              </v:shape>
              <v:shape style="position:absolute;left:11171;top:6910;width:2926;height:10" type="#_x0000_t75" stroked="false">
                <v:imagedata r:id="rId159" o:title=""/>
              </v:shape>
              <v:shape style="position:absolute;left:14092;top:6910;width:749;height:10" type="#_x0000_t75" stroked="false">
                <v:imagedata r:id="rId160" o:title=""/>
              </v:shape>
              <v:shape style="position:absolute;left:14836;top:6910;width:1649;height:10" type="#_x0000_t75" stroked="false">
                <v:imagedata r:id="rId161" o:title=""/>
              </v:shape>
            </v:group>
            <v:group style="position:absolute;left:4424;top:6920;width:10;height:20" coordorigin="4424,6920" coordsize="10,20">
              <v:shape style="position:absolute;left:4424;top:6920;width:10;height:20" coordorigin="4424,6920" coordsize="10,20" path="m4424,6939l4433,6939,4433,6920,4424,6920,4424,6939xe" filled="true" fillcolor="#000000" stroked="false">
                <v:path arrowok="t"/>
                <v:fill type="solid"/>
              </v:shape>
            </v:group>
            <v:group style="position:absolute;left:4424;top:6939;width:10;height:20" coordorigin="4424,6939" coordsize="10,20">
              <v:shape style="position:absolute;left:4424;top:6939;width:10;height:20" coordorigin="4424,6939" coordsize="10,20" path="m4424,6958l4433,6958,4433,6939,4424,6939,4424,6958xe" filled="true" fillcolor="#000000" stroked="false">
                <v:path arrowok="t"/>
                <v:fill type="solid"/>
              </v:shape>
            </v:group>
            <v:group style="position:absolute;left:4424;top:6958;width:10;height:20" coordorigin="4424,6958" coordsize="10,20">
              <v:shape style="position:absolute;left:4424;top:6958;width:10;height:20" coordorigin="4424,6958" coordsize="10,20" path="m4424,6978l4433,6978,4433,6958,4424,6958,4424,6978xe" filled="true" fillcolor="#000000" stroked="false">
                <v:path arrowok="t"/>
                <v:fill type="solid"/>
              </v:shape>
            </v:group>
            <v:group style="position:absolute;left:4424;top:6978;width:10;height:20" coordorigin="4424,6978" coordsize="10,20">
              <v:shape style="position:absolute;left:4424;top:6978;width:10;height:20" coordorigin="4424,6978" coordsize="10,20" path="m4424,6997l4433,6997,4433,6978,4424,6978,4424,6997xe" filled="true" fillcolor="#000000" stroked="false">
                <v:path arrowok="t"/>
                <v:fill type="solid"/>
              </v:shape>
            </v:group>
            <v:group style="position:absolute;left:4424;top:6997;width:10;height:20" coordorigin="4424,6997" coordsize="10,20">
              <v:shape style="position:absolute;left:4424;top:6997;width:10;height:20" coordorigin="4424,6997" coordsize="10,20" path="m4424,7016l4433,7016,4433,6997,4424,6997,4424,7016xe" filled="true" fillcolor="#000000" stroked="false">
                <v:path arrowok="t"/>
                <v:fill type="solid"/>
              </v:shape>
            </v:group>
            <v:group style="position:absolute;left:4424;top:7016;width:10;height:20" coordorigin="4424,7016" coordsize="10,20">
              <v:shape style="position:absolute;left:4424;top:7016;width:10;height:20" coordorigin="4424,7016" coordsize="10,20" path="m4424,7035l4433,7035,4433,7016,4424,7016,4424,7035xe" filled="true" fillcolor="#000000" stroked="false">
                <v:path arrowok="t"/>
                <v:fill type="solid"/>
              </v:shape>
            </v:group>
            <v:group style="position:absolute;left:4424;top:7035;width:10;height:20" coordorigin="4424,7035" coordsize="10,20">
              <v:shape style="position:absolute;left:4424;top:7035;width:10;height:20" coordorigin="4424,7035" coordsize="10,20" path="m4424,7054l4433,7054,4433,7035,4424,7035,4424,7054xe" filled="true" fillcolor="#000000" stroked="false">
                <v:path arrowok="t"/>
                <v:fill type="solid"/>
              </v:shape>
            </v:group>
            <v:group style="position:absolute;left:4424;top:7054;width:10;height:20" coordorigin="4424,7054" coordsize="10,20">
              <v:shape style="position:absolute;left:4424;top:7054;width:10;height:20" coordorigin="4424,7054" coordsize="10,20" path="m4424,7074l4433,7074,4433,7054,4424,7054,4424,7074xe" filled="true" fillcolor="#000000" stroked="false">
                <v:path arrowok="t"/>
                <v:fill type="solid"/>
              </v:shape>
            </v:group>
            <v:group style="position:absolute;left:4424;top:7074;width:10;height:20" coordorigin="4424,7074" coordsize="10,20">
              <v:shape style="position:absolute;left:4424;top:7074;width:10;height:20" coordorigin="4424,7074" coordsize="10,20" path="m4424,7093l4433,7093,4433,7074,4424,7074,4424,7093xe" filled="true" fillcolor="#000000" stroked="false">
                <v:path arrowok="t"/>
                <v:fill type="solid"/>
              </v:shape>
            </v:group>
            <v:group style="position:absolute;left:10321;top:6920;width:10;height:20" coordorigin="10321,6920" coordsize="10,20">
              <v:shape style="position:absolute;left:10321;top:6920;width:10;height:20" coordorigin="10321,6920" coordsize="10,20" path="m10321,6939l10331,6939,10331,6920,10321,6920,10321,6939xe" filled="true" fillcolor="#000000" stroked="false">
                <v:path arrowok="t"/>
                <v:fill type="solid"/>
              </v:shape>
            </v:group>
            <v:group style="position:absolute;left:10321;top:6939;width:10;height:20" coordorigin="10321,6939" coordsize="10,20">
              <v:shape style="position:absolute;left:10321;top:6939;width:10;height:20" coordorigin="10321,6939" coordsize="10,20" path="m10321,6958l10331,6958,10331,6939,10321,6939,10321,6958xe" filled="true" fillcolor="#000000" stroked="false">
                <v:path arrowok="t"/>
                <v:fill type="solid"/>
              </v:shape>
            </v:group>
            <v:group style="position:absolute;left:10321;top:6958;width:10;height:20" coordorigin="10321,6958" coordsize="10,20">
              <v:shape style="position:absolute;left:10321;top:6958;width:10;height:20" coordorigin="10321,6958" coordsize="10,20" path="m10321,6978l10331,6978,10331,6958,10321,6958,10321,6978xe" filled="true" fillcolor="#000000" stroked="false">
                <v:path arrowok="t"/>
                <v:fill type="solid"/>
              </v:shape>
            </v:group>
            <v:group style="position:absolute;left:10321;top:6978;width:10;height:20" coordorigin="10321,6978" coordsize="10,20">
              <v:shape style="position:absolute;left:10321;top:6978;width:10;height:20" coordorigin="10321,6978" coordsize="10,20" path="m10321,6997l10331,6997,10331,6978,10321,6978,10321,6997xe" filled="true" fillcolor="#000000" stroked="false">
                <v:path arrowok="t"/>
                <v:fill type="solid"/>
              </v:shape>
            </v:group>
            <v:group style="position:absolute;left:10321;top:6997;width:10;height:20" coordorigin="10321,6997" coordsize="10,20">
              <v:shape style="position:absolute;left:10321;top:6997;width:10;height:20" coordorigin="10321,6997" coordsize="10,20" path="m10321,7016l10331,7016,10331,6997,10321,6997,10321,7016xe" filled="true" fillcolor="#000000" stroked="false">
                <v:path arrowok="t"/>
                <v:fill type="solid"/>
              </v:shape>
            </v:group>
            <v:group style="position:absolute;left:10321;top:7016;width:10;height:20" coordorigin="10321,7016" coordsize="10,20">
              <v:shape style="position:absolute;left:10321;top:7016;width:10;height:20" coordorigin="10321,7016" coordsize="10,20" path="m10321,7035l10331,7035,10331,7016,10321,7016,10321,7035xe" filled="true" fillcolor="#000000" stroked="false">
                <v:path arrowok="t"/>
                <v:fill type="solid"/>
              </v:shape>
            </v:group>
            <v:group style="position:absolute;left:10321;top:7035;width:10;height:20" coordorigin="10321,7035" coordsize="10,20">
              <v:shape style="position:absolute;left:10321;top:7035;width:10;height:20" coordorigin="10321,7035" coordsize="10,20" path="m10321,7054l10331,7054,10331,7035,10321,7035,10321,7054xe" filled="true" fillcolor="#000000" stroked="false">
                <v:path arrowok="t"/>
                <v:fill type="solid"/>
              </v:shape>
            </v:group>
            <v:group style="position:absolute;left:10321;top:7054;width:10;height:20" coordorigin="10321,7054" coordsize="10,20">
              <v:shape style="position:absolute;left:10321;top:7054;width:10;height:20" coordorigin="10321,7054" coordsize="10,20" path="m10321,7074l10331,7074,10331,7054,10321,7054,10321,7074xe" filled="true" fillcolor="#000000" stroked="false">
                <v:path arrowok="t"/>
                <v:fill type="solid"/>
              </v:shape>
            </v:group>
            <v:group style="position:absolute;left:10321;top:7074;width:10;height:20" coordorigin="10321,7074" coordsize="10,20">
              <v:shape style="position:absolute;left:10321;top:7074;width:10;height:20" coordorigin="10321,7074" coordsize="10,20" path="m10321,7093l10331,7093,10331,7074,10321,7074,10321,7093xe" filled="true" fillcolor="#000000" stroked="false">
                <v:path arrowok="t"/>
                <v:fill type="solid"/>
              </v:shape>
            </v:group>
            <v:group style="position:absolute;left:10321;top:7093;width:10;height:20" coordorigin="10321,7093" coordsize="10,20">
              <v:shape style="position:absolute;left:10321;top:7093;width:10;height:20" coordorigin="10321,7093" coordsize="10,20" path="m10321,7112l10331,7112,10331,7093,10321,7093,10321,7112xe" filled="true" fillcolor="#000000" stroked="false">
                <v:path arrowok="t"/>
                <v:fill type="solid"/>
              </v:shape>
            </v:group>
            <v:group style="position:absolute;left:10321;top:7112;width:10;height:20" coordorigin="10321,7112" coordsize="10,20">
              <v:shape style="position:absolute;left:10321;top:7112;width:10;height:20" coordorigin="10321,7112" coordsize="10,20" path="m10321,7131l10331,7131,10331,7112,10321,7112,10321,7131xe" filled="true" fillcolor="#000000" stroked="false">
                <v:path arrowok="t"/>
                <v:fill type="solid"/>
              </v:shape>
            </v:group>
            <v:group style="position:absolute;left:10321;top:7131;width:10;height:20" coordorigin="10321,7131" coordsize="10,20">
              <v:shape style="position:absolute;left:10321;top:7131;width:10;height:20" coordorigin="10321,7131" coordsize="10,20" path="m10321,7150l10331,7150,10331,7131,10321,7131,10321,7150xe" filled="true" fillcolor="#000000" stroked="false">
                <v:path arrowok="t"/>
                <v:fill type="solid"/>
              </v:shape>
            </v:group>
            <v:group style="position:absolute;left:10321;top:7150;width:10;height:20" coordorigin="10321,7150" coordsize="10,20">
              <v:shape style="position:absolute;left:10321;top:7150;width:10;height:20" coordorigin="10321,7150" coordsize="10,20" path="m10321,7170l10331,7170,10331,7150,10321,7150,10321,7170xe" filled="true" fillcolor="#000000" stroked="false">
                <v:path arrowok="t"/>
                <v:fill type="solid"/>
              </v:shape>
            </v:group>
            <v:group style="position:absolute;left:10321;top:7177;width:10;height:2" coordorigin="10321,7177" coordsize="10,2">
              <v:shape style="position:absolute;left:10321;top:7177;width:10;height:2" coordorigin="10321,7177" coordsize="10,0" path="m10321,7177l10331,7177e" filled="false" stroked="true" strokeweight=".71997pt" strokecolor="#000000">
                <v:path arrowok="t"/>
              </v:shape>
              <v:shape style="position:absolute;left:694;top:7093;width:3749;height:101" type="#_x0000_t75" stroked="false">
                <v:imagedata r:id="rId153" o:title=""/>
              </v:shape>
              <v:shape style="position:absolute;left:4419;top:7184;width:1443;height:10" type="#_x0000_t75" stroked="false">
                <v:imagedata r:id="rId154" o:title=""/>
              </v:shape>
              <v:shape style="position:absolute;left:5857;top:7184;width:1534;height:10" type="#_x0000_t75" stroked="false">
                <v:imagedata r:id="rId155" o:title=""/>
              </v:shape>
              <v:shape style="position:absolute;left:7386;top:7184;width:1438;height:10" type="#_x0000_t75" stroked="false">
                <v:imagedata r:id="rId156" o:title=""/>
              </v:shape>
              <v:shape style="position:absolute;left:8819;top:7184;width:1503;height:10" type="#_x0000_t75" stroked="false">
                <v:imagedata r:id="rId157" o:title=""/>
              </v:shape>
              <v:shape style="position:absolute;left:10317;top:7184;width:859;height:10" type="#_x0000_t75" stroked="false">
                <v:imagedata r:id="rId158" o:title=""/>
              </v:shape>
              <v:shape style="position:absolute;left:11171;top:7184;width:2926;height:10" type="#_x0000_t75" stroked="false">
                <v:imagedata r:id="rId159" o:title=""/>
              </v:shape>
              <v:shape style="position:absolute;left:14092;top:7184;width:749;height:10" type="#_x0000_t75" stroked="false">
                <v:imagedata r:id="rId160" o:title=""/>
              </v:shape>
              <v:shape style="position:absolute;left:14836;top:7184;width:1649;height:10" type="#_x0000_t75" stroked="false">
                <v:imagedata r:id="rId161" o:title=""/>
              </v:shape>
            </v:group>
            <v:group style="position:absolute;left:10321;top:7194;width:10;height:20" coordorigin="10321,7194" coordsize="10,20">
              <v:shape style="position:absolute;left:10321;top:7194;width:10;height:20" coordorigin="10321,7194" coordsize="10,20" path="m10321,7213l10331,7213,10331,7194,10321,7194,10321,7213xe" filled="true" fillcolor="#000000" stroked="false">
                <v:path arrowok="t"/>
                <v:fill type="solid"/>
              </v:shape>
            </v:group>
            <v:group style="position:absolute;left:10321;top:7213;width:10;height:20" coordorigin="10321,7213" coordsize="10,20">
              <v:shape style="position:absolute;left:10321;top:7213;width:10;height:20" coordorigin="10321,7213" coordsize="10,20" path="m10321,7232l10331,7232,10331,7213,10321,7213,10321,7232xe" filled="true" fillcolor="#000000" stroked="false">
                <v:path arrowok="t"/>
                <v:fill type="solid"/>
              </v:shape>
            </v:group>
            <v:group style="position:absolute;left:10321;top:7232;width:10;height:20" coordorigin="10321,7232" coordsize="10,20">
              <v:shape style="position:absolute;left:10321;top:7232;width:10;height:20" coordorigin="10321,7232" coordsize="10,20" path="m10321,7251l10331,7251,10331,7232,10321,7232,10321,7251xe" filled="true" fillcolor="#000000" stroked="false">
                <v:path arrowok="t"/>
                <v:fill type="solid"/>
              </v:shape>
            </v:group>
            <v:group style="position:absolute;left:10321;top:7251;width:10;height:20" coordorigin="10321,7251" coordsize="10,20">
              <v:shape style="position:absolute;left:10321;top:7251;width:10;height:20" coordorigin="10321,7251" coordsize="10,20" path="m10321,7271l10331,7271,10331,7251,10321,7251,10321,7271xe" filled="true" fillcolor="#000000" stroked="false">
                <v:path arrowok="t"/>
                <v:fill type="solid"/>
              </v:shape>
            </v:group>
            <v:group style="position:absolute;left:10321;top:7271;width:10;height:20" coordorigin="10321,7271" coordsize="10,20">
              <v:shape style="position:absolute;left:10321;top:7271;width:10;height:20" coordorigin="10321,7271" coordsize="10,20" path="m10321,7290l10331,7290,10331,7271,10321,7271,10321,7290xe" filled="true" fillcolor="#000000" stroked="false">
                <v:path arrowok="t"/>
                <v:fill type="solid"/>
              </v:shape>
            </v:group>
            <v:group style="position:absolute;left:10321;top:7290;width:10;height:20" coordorigin="10321,7290" coordsize="10,20">
              <v:shape style="position:absolute;left:10321;top:7290;width:10;height:20" coordorigin="10321,7290" coordsize="10,20" path="m10321,7309l10331,7309,10331,7290,10321,7290,10321,7309xe" filled="true" fillcolor="#000000" stroked="false">
                <v:path arrowok="t"/>
                <v:fill type="solid"/>
              </v:shape>
            </v:group>
            <v:group style="position:absolute;left:10321;top:7309;width:10;height:20" coordorigin="10321,7309" coordsize="10,20">
              <v:shape style="position:absolute;left:10321;top:7309;width:10;height:20" coordorigin="10321,7309" coordsize="10,20" path="m10321,7329l10331,7329,10331,7309,10321,7309,10321,7329xe" filled="true" fillcolor="#000000" stroked="false">
                <v:path arrowok="t"/>
                <v:fill type="solid"/>
              </v:shape>
            </v:group>
            <v:group style="position:absolute;left:10321;top:7329;width:10;height:20" coordorigin="10321,7329" coordsize="10,20">
              <v:shape style="position:absolute;left:10321;top:7329;width:10;height:20" coordorigin="10321,7329" coordsize="10,20" path="m10321,7348l10331,7348,10331,7329,10321,7329,10321,7348xe" filled="true" fillcolor="#000000" stroked="false">
                <v:path arrowok="t"/>
                <v:fill type="solid"/>
              </v:shape>
            </v:group>
            <v:group style="position:absolute;left:10321;top:7348;width:10;height:20" coordorigin="10321,7348" coordsize="10,20">
              <v:shape style="position:absolute;left:10321;top:7348;width:10;height:20" coordorigin="10321,7348" coordsize="10,20" path="m10321,7367l10331,7367,10331,7348,10321,7348,10321,7367xe" filled="true" fillcolor="#000000" stroked="false">
                <v:path arrowok="t"/>
                <v:fill type="solid"/>
              </v:shape>
            </v:group>
            <v:group style="position:absolute;left:10321;top:7367;width:10;height:20" coordorigin="10321,7367" coordsize="10,20">
              <v:shape style="position:absolute;left:10321;top:7367;width:10;height:20" coordorigin="10321,7367" coordsize="10,20" path="m10321,7386l10331,7386,10331,7367,10321,7367,10321,7386xe" filled="true" fillcolor="#000000" stroked="false">
                <v:path arrowok="t"/>
                <v:fill type="solid"/>
              </v:shape>
            </v:group>
            <v:group style="position:absolute;left:10321;top:7386;width:10;height:20" coordorigin="10321,7386" coordsize="10,20">
              <v:shape style="position:absolute;left:10321;top:7386;width:10;height:20" coordorigin="10321,7386" coordsize="10,20" path="m10321,7405l10331,7405,10331,7386,10321,7386,10321,7405xe" filled="true" fillcolor="#000000" stroked="false">
                <v:path arrowok="t"/>
                <v:fill type="solid"/>
              </v:shape>
            </v:group>
            <v:group style="position:absolute;left:10321;top:7405;width:10;height:20" coordorigin="10321,7405" coordsize="10,20">
              <v:shape style="position:absolute;left:10321;top:7405;width:10;height:20" coordorigin="10321,7405" coordsize="10,20" path="m10321,7425l10331,7425,10331,7405,10321,7405,10321,7425xe" filled="true" fillcolor="#000000" stroked="false">
                <v:path arrowok="t"/>
                <v:fill type="solid"/>
              </v:shape>
            </v:group>
            <v:group style="position:absolute;left:10321;top:7425;width:10;height:20" coordorigin="10321,7425" coordsize="10,20">
              <v:shape style="position:absolute;left:10321;top:7425;width:10;height:20" coordorigin="10321,7425" coordsize="10,20" path="m10321,7444l10331,7444,10331,7425,10321,7425,10321,7444xe" filled="true" fillcolor="#000000" stroked="false">
                <v:path arrowok="t"/>
                <v:fill type="solid"/>
              </v:shape>
            </v:group>
            <v:group style="position:absolute;left:10321;top:7450;width:10;height:2" coordorigin="10321,7450" coordsize="10,2">
              <v:shape style="position:absolute;left:10321;top:7450;width:10;height:2" coordorigin="10321,7450" coordsize="10,0" path="m10321,7450l10331,7450e" filled="false" stroked="true" strokeweight=".600010pt" strokecolor="#000000">
                <v:path arrowok="t"/>
              </v:shape>
              <v:shape style="position:absolute;left:694;top:7456;width:3730;height:10" type="#_x0000_t75" stroked="false">
                <v:imagedata r:id="rId149" o:title=""/>
              </v:shape>
              <v:shape style="position:absolute;left:4419;top:7456;width:1443;height:10" type="#_x0000_t75" stroked="false">
                <v:imagedata r:id="rId150" o:title=""/>
              </v:shape>
              <v:shape style="position:absolute;left:5857;top:7456;width:1534;height:10" type="#_x0000_t75" stroked="false">
                <v:imagedata r:id="rId144" o:title=""/>
              </v:shape>
              <v:shape style="position:absolute;left:7386;top:7456;width:1438;height:10" type="#_x0000_t75" stroked="false">
                <v:imagedata r:id="rId145" o:title=""/>
              </v:shape>
              <v:shape style="position:absolute;left:8819;top:7456;width:1503;height:10" type="#_x0000_t75" stroked="false">
                <v:imagedata r:id="rId146" o:title=""/>
              </v:shape>
              <v:shape style="position:absolute;left:10317;top:7456;width:859;height:10" type="#_x0000_t75" stroked="false">
                <v:imagedata r:id="rId147" o:title=""/>
              </v:shape>
              <v:shape style="position:absolute;left:11171;top:7456;width:2926;height:10" type="#_x0000_t75" stroked="false">
                <v:imagedata r:id="rId148" o:title=""/>
              </v:shape>
              <v:shape style="position:absolute;left:14092;top:7456;width:749;height:10" type="#_x0000_t75" stroked="false">
                <v:imagedata r:id="rId151" o:title=""/>
              </v:shape>
              <v:shape style="position:absolute;left:14836;top:7456;width:1649;height:10" type="#_x0000_t75" stroked="false">
                <v:imagedata r:id="rId152" o:title=""/>
              </v:shape>
            </v:group>
            <v:group style="position:absolute;left:10321;top:7465;width:10;height:20" coordorigin="10321,7465" coordsize="10,20">
              <v:shape style="position:absolute;left:10321;top:7465;width:10;height:20" coordorigin="10321,7465" coordsize="10,20" path="m10321,7485l10331,7485,10331,7465,10321,7465,10321,7485xe" filled="true" fillcolor="#000000" stroked="false">
                <v:path arrowok="t"/>
                <v:fill type="solid"/>
              </v:shape>
            </v:group>
            <v:group style="position:absolute;left:10321;top:7485;width:10;height:20" coordorigin="10321,7485" coordsize="10,20">
              <v:shape style="position:absolute;left:10321;top:7485;width:10;height:20" coordorigin="10321,7485" coordsize="10,20" path="m10321,7504l10331,7504,10331,7485,10321,7485,10321,7504xe" filled="true" fillcolor="#000000" stroked="false">
                <v:path arrowok="t"/>
                <v:fill type="solid"/>
              </v:shape>
            </v:group>
            <v:group style="position:absolute;left:10321;top:7504;width:10;height:20" coordorigin="10321,7504" coordsize="10,20">
              <v:shape style="position:absolute;left:10321;top:7504;width:10;height:20" coordorigin="10321,7504" coordsize="10,20" path="m10321,7523l10331,7523,10331,7504,10321,7504,10321,7523xe" filled="true" fillcolor="#000000" stroked="false">
                <v:path arrowok="t"/>
                <v:fill type="solid"/>
              </v:shape>
            </v:group>
            <v:group style="position:absolute;left:10321;top:7523;width:10;height:20" coordorigin="10321,7523" coordsize="10,20">
              <v:shape style="position:absolute;left:10321;top:7523;width:10;height:20" coordorigin="10321,7523" coordsize="10,20" path="m10321,7542l10331,7542,10331,7523,10321,7523,10321,7542xe" filled="true" fillcolor="#000000" stroked="false">
                <v:path arrowok="t"/>
                <v:fill type="solid"/>
              </v:shape>
            </v:group>
            <v:group style="position:absolute;left:10321;top:7542;width:10;height:20" coordorigin="10321,7542" coordsize="10,20">
              <v:shape style="position:absolute;left:10321;top:7542;width:10;height:20" coordorigin="10321,7542" coordsize="10,20" path="m10321,7561l10331,7561,10331,7542,10321,7542,10321,7561xe" filled="true" fillcolor="#000000" stroked="false">
                <v:path arrowok="t"/>
                <v:fill type="solid"/>
              </v:shape>
            </v:group>
            <v:group style="position:absolute;left:10321;top:7561;width:10;height:20" coordorigin="10321,7561" coordsize="10,20">
              <v:shape style="position:absolute;left:10321;top:7561;width:10;height:20" coordorigin="10321,7561" coordsize="10,20" path="m10321,7581l10331,7581,10331,7561,10321,7561,10321,7581xe" filled="true" fillcolor="#000000" stroked="false">
                <v:path arrowok="t"/>
                <v:fill type="solid"/>
              </v:shape>
            </v:group>
            <v:group style="position:absolute;left:10321;top:7581;width:10;height:20" coordorigin="10321,7581" coordsize="10,20">
              <v:shape style="position:absolute;left:10321;top:7581;width:10;height:20" coordorigin="10321,7581" coordsize="10,20" path="m10321,7600l10331,7600,10331,7581,10321,7581,10321,7600xe" filled="true" fillcolor="#000000" stroked="false">
                <v:path arrowok="t"/>
                <v:fill type="solid"/>
              </v:shape>
            </v:group>
            <v:group style="position:absolute;left:10321;top:7600;width:10;height:20" coordorigin="10321,7600" coordsize="10,20">
              <v:shape style="position:absolute;left:10321;top:7600;width:10;height:20" coordorigin="10321,7600" coordsize="10,20" path="m10321,7619l10331,7619,10331,7600,10321,7600,10321,7619xe" filled="true" fillcolor="#000000" stroked="false">
                <v:path arrowok="t"/>
                <v:fill type="solid"/>
              </v:shape>
            </v:group>
            <v:group style="position:absolute;left:10321;top:7619;width:10;height:20" coordorigin="10321,7619" coordsize="10,20">
              <v:shape style="position:absolute;left:10321;top:7619;width:10;height:20" coordorigin="10321,7619" coordsize="10,20" path="m10321,7638l10331,7638,10331,7619,10321,7619,10321,7638xe" filled="true" fillcolor="#000000" stroked="false">
                <v:path arrowok="t"/>
                <v:fill type="solid"/>
              </v:shape>
            </v:group>
            <v:group style="position:absolute;left:10321;top:7638;width:10;height:20" coordorigin="10321,7638" coordsize="10,20">
              <v:shape style="position:absolute;left:10321;top:7638;width:10;height:20" coordorigin="10321,7638" coordsize="10,20" path="m10321,7657l10331,7657,10331,7638,10321,7638,10321,7657xe" filled="true" fillcolor="#000000" stroked="false">
                <v:path arrowok="t"/>
                <v:fill type="solid"/>
              </v:shape>
            </v:group>
            <v:group style="position:absolute;left:10321;top:7657;width:10;height:20" coordorigin="10321,7657" coordsize="10,20">
              <v:shape style="position:absolute;left:10321;top:7657;width:10;height:20" coordorigin="10321,7657" coordsize="10,20" path="m10321,7677l10331,7677,10331,7657,10321,7657,10321,7677xe" filled="true" fillcolor="#000000" stroked="false">
                <v:path arrowok="t"/>
                <v:fill type="solid"/>
              </v:shape>
            </v:group>
            <v:group style="position:absolute;left:10321;top:7677;width:10;height:20" coordorigin="10321,7677" coordsize="10,20">
              <v:shape style="position:absolute;left:10321;top:7677;width:10;height:20" coordorigin="10321,7677" coordsize="10,20" path="m10321,7696l10331,7696,10331,7677,10321,7677,10321,7696xe" filled="true" fillcolor="#000000" stroked="false">
                <v:path arrowok="t"/>
                <v:fill type="solid"/>
              </v:shape>
            </v:group>
            <v:group style="position:absolute;left:10321;top:7696;width:10;height:20" coordorigin="10321,7696" coordsize="10,20">
              <v:shape style="position:absolute;left:10321;top:7696;width:10;height:20" coordorigin="10321,7696" coordsize="10,20" path="m10321,7715l10331,7715,10331,7696,10321,7696,10321,7715xe" filled="true" fillcolor="#000000" stroked="false">
                <v:path arrowok="t"/>
                <v:fill type="solid"/>
              </v:shape>
            </v:group>
            <v:group style="position:absolute;left:10321;top:7722;width:10;height:2" coordorigin="10321,7722" coordsize="10,2">
              <v:shape style="position:absolute;left:10321;top:7722;width:10;height:2" coordorigin="10321,7722" coordsize="10,0" path="m10321,7722l10331,7722e" filled="false" stroked="true" strokeweight=".72pt" strokecolor="#000000">
                <v:path arrowok="t"/>
              </v:shape>
              <v:shape style="position:absolute;left:694;top:7638;width:3749;height:101" type="#_x0000_t75" stroked="false">
                <v:imagedata r:id="rId153" o:title=""/>
              </v:shape>
              <v:shape style="position:absolute;left:4419;top:7729;width:1443;height:10" type="#_x0000_t75" stroked="false">
                <v:imagedata r:id="rId154" o:title=""/>
              </v:shape>
              <v:shape style="position:absolute;left:5857;top:7729;width:1534;height:10" type="#_x0000_t75" stroked="false">
                <v:imagedata r:id="rId155" o:title=""/>
              </v:shape>
              <v:shape style="position:absolute;left:7386;top:7729;width:1438;height:10" type="#_x0000_t75" stroked="false">
                <v:imagedata r:id="rId156" o:title=""/>
              </v:shape>
              <v:shape style="position:absolute;left:8819;top:7729;width:1503;height:10" type="#_x0000_t75" stroked="false">
                <v:imagedata r:id="rId157" o:title=""/>
              </v:shape>
              <v:shape style="position:absolute;left:10317;top:7729;width:859;height:10" type="#_x0000_t75" stroked="false">
                <v:imagedata r:id="rId158" o:title=""/>
              </v:shape>
              <v:shape style="position:absolute;left:11171;top:7729;width:2926;height:10" type="#_x0000_t75" stroked="false">
                <v:imagedata r:id="rId159" o:title=""/>
              </v:shape>
              <v:shape style="position:absolute;left:14092;top:7729;width:749;height:10" type="#_x0000_t75" stroked="false">
                <v:imagedata r:id="rId160" o:title=""/>
              </v:shape>
              <v:shape style="position:absolute;left:14836;top:7729;width:1649;height:10" type="#_x0000_t75" stroked="false">
                <v:imagedata r:id="rId161" o:title=""/>
              </v:shape>
            </v:group>
            <v:group style="position:absolute;left:4424;top:7739;width:10;height:20" coordorigin="4424,7739" coordsize="10,20">
              <v:shape style="position:absolute;left:4424;top:7739;width:10;height:20" coordorigin="4424,7739" coordsize="10,20" path="m4424,7758l4433,7758,4433,7739,4424,7739,4424,7758xe" filled="true" fillcolor="#000000" stroked="false">
                <v:path arrowok="t"/>
                <v:fill type="solid"/>
              </v:shape>
            </v:group>
            <v:group style="position:absolute;left:4424;top:7758;width:10;height:20" coordorigin="4424,7758" coordsize="10,20">
              <v:shape style="position:absolute;left:4424;top:7758;width:10;height:20" coordorigin="4424,7758" coordsize="10,20" path="m4424,7777l4433,7777,4433,7758,4424,7758,4424,7777xe" filled="true" fillcolor="#000000" stroked="false">
                <v:path arrowok="t"/>
                <v:fill type="solid"/>
              </v:shape>
            </v:group>
            <v:group style="position:absolute;left:4424;top:7777;width:10;height:20" coordorigin="4424,7777" coordsize="10,20">
              <v:shape style="position:absolute;left:4424;top:7777;width:10;height:20" coordorigin="4424,7777" coordsize="10,20" path="m4424,7797l4433,7797,4433,7777,4424,7777,4424,7797xe" filled="true" fillcolor="#000000" stroked="false">
                <v:path arrowok="t"/>
                <v:fill type="solid"/>
              </v:shape>
            </v:group>
            <v:group style="position:absolute;left:4424;top:7797;width:10;height:20" coordorigin="4424,7797" coordsize="10,20">
              <v:shape style="position:absolute;left:4424;top:7797;width:10;height:20" coordorigin="4424,7797" coordsize="10,20" path="m4424,7816l4433,7816,4433,7797,4424,7797,4424,7816xe" filled="true" fillcolor="#000000" stroked="false">
                <v:path arrowok="t"/>
                <v:fill type="solid"/>
              </v:shape>
            </v:group>
            <v:group style="position:absolute;left:4424;top:7816;width:10;height:20" coordorigin="4424,7816" coordsize="10,20">
              <v:shape style="position:absolute;left:4424;top:7816;width:10;height:20" coordorigin="4424,7816" coordsize="10,20" path="m4424,7835l4433,7835,4433,7816,4424,7816,4424,7835xe" filled="true" fillcolor="#000000" stroked="false">
                <v:path arrowok="t"/>
                <v:fill type="solid"/>
              </v:shape>
            </v:group>
            <v:group style="position:absolute;left:4424;top:7835;width:10;height:20" coordorigin="4424,7835" coordsize="10,20">
              <v:shape style="position:absolute;left:4424;top:7835;width:10;height:20" coordorigin="4424,7835" coordsize="10,20" path="m4424,7854l4433,7854,4433,7835,4424,7835,4424,7854xe" filled="true" fillcolor="#000000" stroked="false">
                <v:path arrowok="t"/>
                <v:fill type="solid"/>
              </v:shape>
            </v:group>
            <v:group style="position:absolute;left:4424;top:7854;width:10;height:20" coordorigin="4424,7854" coordsize="10,20">
              <v:shape style="position:absolute;left:4424;top:7854;width:10;height:20" coordorigin="4424,7854" coordsize="10,20" path="m4424,7873l4433,7873,4433,7854,4424,7854,4424,7873xe" filled="true" fillcolor="#000000" stroked="false">
                <v:path arrowok="t"/>
                <v:fill type="solid"/>
              </v:shape>
            </v:group>
            <v:group style="position:absolute;left:4424;top:7873;width:10;height:20" coordorigin="4424,7873" coordsize="10,20">
              <v:shape style="position:absolute;left:4424;top:7873;width:10;height:20" coordorigin="4424,7873" coordsize="10,20" path="m4424,7893l4433,7893,4433,7873,4424,7873,4424,7893xe" filled="true" fillcolor="#000000" stroked="false">
                <v:path arrowok="t"/>
                <v:fill type="solid"/>
              </v:shape>
            </v:group>
            <v:group style="position:absolute;left:4424;top:7893;width:10;height:20" coordorigin="4424,7893" coordsize="10,20">
              <v:shape style="position:absolute;left:4424;top:7893;width:10;height:20" coordorigin="4424,7893" coordsize="10,20" path="m4424,7912l4433,7912,4433,7893,4424,7893,4424,7912xe" filled="true" fillcolor="#000000" stroked="false">
                <v:path arrowok="t"/>
                <v:fill type="solid"/>
              </v:shape>
            </v:group>
            <v:group style="position:absolute;left:10321;top:7739;width:10;height:20" coordorigin="10321,7739" coordsize="10,20">
              <v:shape style="position:absolute;left:10321;top:7739;width:10;height:20" coordorigin="10321,7739" coordsize="10,20" path="m10321,7758l10331,7758,10331,7739,10321,7739,10321,7758xe" filled="true" fillcolor="#000000" stroked="false">
                <v:path arrowok="t"/>
                <v:fill type="solid"/>
              </v:shape>
            </v:group>
            <v:group style="position:absolute;left:10321;top:7758;width:10;height:20" coordorigin="10321,7758" coordsize="10,20">
              <v:shape style="position:absolute;left:10321;top:7758;width:10;height:20" coordorigin="10321,7758" coordsize="10,20" path="m10321,7777l10331,7777,10331,7758,10321,7758,10321,7777xe" filled="true" fillcolor="#000000" stroked="false">
                <v:path arrowok="t"/>
                <v:fill type="solid"/>
              </v:shape>
            </v:group>
            <v:group style="position:absolute;left:10321;top:7777;width:10;height:20" coordorigin="10321,7777" coordsize="10,20">
              <v:shape style="position:absolute;left:10321;top:7777;width:10;height:20" coordorigin="10321,7777" coordsize="10,20" path="m10321,7797l10331,7797,10331,7777,10321,7777,10321,7797xe" filled="true" fillcolor="#000000" stroked="false">
                <v:path arrowok="t"/>
                <v:fill type="solid"/>
              </v:shape>
            </v:group>
            <v:group style="position:absolute;left:10321;top:7797;width:10;height:20" coordorigin="10321,7797" coordsize="10,20">
              <v:shape style="position:absolute;left:10321;top:7797;width:10;height:20" coordorigin="10321,7797" coordsize="10,20" path="m10321,7816l10331,7816,10331,7797,10321,7797,10321,7816xe" filled="true" fillcolor="#000000" stroked="false">
                <v:path arrowok="t"/>
                <v:fill type="solid"/>
              </v:shape>
            </v:group>
            <v:group style="position:absolute;left:10321;top:7816;width:10;height:20" coordorigin="10321,7816" coordsize="10,20">
              <v:shape style="position:absolute;left:10321;top:7816;width:10;height:20" coordorigin="10321,7816" coordsize="10,20" path="m10321,7835l10331,7835,10331,7816,10321,7816,10321,7835xe" filled="true" fillcolor="#000000" stroked="false">
                <v:path arrowok="t"/>
                <v:fill type="solid"/>
              </v:shape>
            </v:group>
            <v:group style="position:absolute;left:10321;top:7835;width:10;height:20" coordorigin="10321,7835" coordsize="10,20">
              <v:shape style="position:absolute;left:10321;top:7835;width:10;height:20" coordorigin="10321,7835" coordsize="10,20" path="m10321,7854l10331,7854,10331,7835,10321,7835,10321,7854xe" filled="true" fillcolor="#000000" stroked="false">
                <v:path arrowok="t"/>
                <v:fill type="solid"/>
              </v:shape>
            </v:group>
            <v:group style="position:absolute;left:10321;top:7854;width:10;height:20" coordorigin="10321,7854" coordsize="10,20">
              <v:shape style="position:absolute;left:10321;top:7854;width:10;height:20" coordorigin="10321,7854" coordsize="10,20" path="m10321,7873l10331,7873,10331,7854,10321,7854,10321,7873xe" filled="true" fillcolor="#000000" stroked="false">
                <v:path arrowok="t"/>
                <v:fill type="solid"/>
              </v:shape>
            </v:group>
            <v:group style="position:absolute;left:10321;top:7873;width:10;height:20" coordorigin="10321,7873" coordsize="10,20">
              <v:shape style="position:absolute;left:10321;top:7873;width:10;height:20" coordorigin="10321,7873" coordsize="10,20" path="m10321,7893l10331,7893,10331,7873,10321,7873,10321,7893xe" filled="true" fillcolor="#000000" stroked="false">
                <v:path arrowok="t"/>
                <v:fill type="solid"/>
              </v:shape>
            </v:group>
            <v:group style="position:absolute;left:10321;top:7893;width:10;height:20" coordorigin="10321,7893" coordsize="10,20">
              <v:shape style="position:absolute;left:10321;top:7893;width:10;height:20" coordorigin="10321,7893" coordsize="10,20" path="m10321,7912l10331,7912,10331,7893,10321,7893,10321,7912xe" filled="true" fillcolor="#000000" stroked="false">
                <v:path arrowok="t"/>
                <v:fill type="solid"/>
              </v:shape>
            </v:group>
            <v:group style="position:absolute;left:10321;top:7912;width:10;height:20" coordorigin="10321,7912" coordsize="10,20">
              <v:shape style="position:absolute;left:10321;top:7912;width:10;height:20" coordorigin="10321,7912" coordsize="10,20" path="m10321,7931l10331,7931,10331,7912,10321,7912,10321,7931xe" filled="true" fillcolor="#000000" stroked="false">
                <v:path arrowok="t"/>
                <v:fill type="solid"/>
              </v:shape>
            </v:group>
            <v:group style="position:absolute;left:10321;top:7931;width:10;height:20" coordorigin="10321,7931" coordsize="10,20">
              <v:shape style="position:absolute;left:10321;top:7931;width:10;height:20" coordorigin="10321,7931" coordsize="10,20" path="m10321,7950l10331,7950,10331,7931,10321,7931,10321,7950xe" filled="true" fillcolor="#000000" stroked="false">
                <v:path arrowok="t"/>
                <v:fill type="solid"/>
              </v:shape>
            </v:group>
            <v:group style="position:absolute;left:10321;top:7950;width:10;height:20" coordorigin="10321,7950" coordsize="10,20">
              <v:shape style="position:absolute;left:10321;top:7950;width:10;height:20" coordorigin="10321,7950" coordsize="10,20" path="m10321,7969l10331,7969,10331,7950,10321,7950,10321,7969xe" filled="true" fillcolor="#000000" stroked="false">
                <v:path arrowok="t"/>
                <v:fill type="solid"/>
              </v:shape>
            </v:group>
            <v:group style="position:absolute;left:10321;top:7969;width:10;height:20" coordorigin="10321,7969" coordsize="10,20">
              <v:shape style="position:absolute;left:10321;top:7969;width:10;height:20" coordorigin="10321,7969" coordsize="10,20" path="m10321,7989l10331,7989,10331,7969,10321,7969,10321,7989xe" filled="true" fillcolor="#000000" stroked="false">
                <v:path arrowok="t"/>
                <v:fill type="solid"/>
              </v:shape>
            </v:group>
            <v:group style="position:absolute;left:10321;top:7996;width:10;height:2" coordorigin="10321,7996" coordsize="10,2">
              <v:shape style="position:absolute;left:10321;top:7996;width:10;height:2" coordorigin="10321,7996" coordsize="10,0" path="m10321,7996l10331,7996e" filled="false" stroked="true" strokeweight=".71997pt" strokecolor="#000000">
                <v:path arrowok="t"/>
              </v:shape>
              <v:shape style="position:absolute;left:694;top:7912;width:3749;height:101" type="#_x0000_t75" stroked="false">
                <v:imagedata r:id="rId163" o:title=""/>
              </v:shape>
              <v:shape style="position:absolute;left:4419;top:8003;width:1443;height:10" type="#_x0000_t75" stroked="false">
                <v:imagedata r:id="rId150" o:title=""/>
              </v:shape>
              <v:shape style="position:absolute;left:5857;top:8003;width:1534;height:10" type="#_x0000_t75" stroked="false">
                <v:imagedata r:id="rId144" o:title=""/>
              </v:shape>
              <v:shape style="position:absolute;left:7386;top:8003;width:1438;height:10" type="#_x0000_t75" stroked="false">
                <v:imagedata r:id="rId145" o:title=""/>
              </v:shape>
              <v:shape style="position:absolute;left:8819;top:8003;width:1503;height:10" type="#_x0000_t75" stroked="false">
                <v:imagedata r:id="rId146" o:title=""/>
              </v:shape>
              <v:shape style="position:absolute;left:10317;top:8003;width:859;height:10" type="#_x0000_t75" stroked="false">
                <v:imagedata r:id="rId147" o:title=""/>
              </v:shape>
              <v:shape style="position:absolute;left:11171;top:8003;width:2926;height:10" type="#_x0000_t75" stroked="false">
                <v:imagedata r:id="rId148" o:title=""/>
              </v:shape>
              <v:shape style="position:absolute;left:14092;top:8003;width:749;height:10" type="#_x0000_t75" stroked="false">
                <v:imagedata r:id="rId151" o:title=""/>
              </v:shape>
              <v:shape style="position:absolute;left:14836;top:8003;width:1649;height:10" type="#_x0000_t75" stroked="false">
                <v:imagedata r:id="rId152" o:title=""/>
              </v:shape>
            </v:group>
            <v:group style="position:absolute;left:4424;top:8013;width:10;height:20" coordorigin="4424,8013" coordsize="10,20">
              <v:shape style="position:absolute;left:4424;top:8013;width:10;height:20" coordorigin="4424,8013" coordsize="10,20" path="m4424,8032l4433,8032,4433,8013,4424,8013,4424,8032xe" filled="true" fillcolor="#000000" stroked="false">
                <v:path arrowok="t"/>
                <v:fill type="solid"/>
              </v:shape>
            </v:group>
            <v:group style="position:absolute;left:4424;top:8032;width:10;height:20" coordorigin="4424,8032" coordsize="10,20">
              <v:shape style="position:absolute;left:4424;top:8032;width:10;height:20" coordorigin="4424,8032" coordsize="10,20" path="m4424,8051l4433,8051,4433,8032,4424,8032,4424,8051xe" filled="true" fillcolor="#000000" stroked="false">
                <v:path arrowok="t"/>
                <v:fill type="solid"/>
              </v:shape>
            </v:group>
            <v:group style="position:absolute;left:4424;top:8051;width:10;height:20" coordorigin="4424,8051" coordsize="10,20">
              <v:shape style="position:absolute;left:4424;top:8051;width:10;height:20" coordorigin="4424,8051" coordsize="10,20" path="m4424,8070l4433,8070,4433,8051,4424,8051,4424,8070xe" filled="true" fillcolor="#000000" stroked="false">
                <v:path arrowok="t"/>
                <v:fill type="solid"/>
              </v:shape>
            </v:group>
            <v:group style="position:absolute;left:4424;top:8070;width:10;height:20" coordorigin="4424,8070" coordsize="10,20">
              <v:shape style="position:absolute;left:4424;top:8070;width:10;height:20" coordorigin="4424,8070" coordsize="10,20" path="m4424,8089l4433,8089,4433,8070,4424,8070,4424,8089xe" filled="true" fillcolor="#000000" stroked="false">
                <v:path arrowok="t"/>
                <v:fill type="solid"/>
              </v:shape>
            </v:group>
            <v:group style="position:absolute;left:4424;top:8089;width:10;height:20" coordorigin="4424,8089" coordsize="10,20">
              <v:shape style="position:absolute;left:4424;top:8089;width:10;height:20" coordorigin="4424,8089" coordsize="10,20" path="m4424,8109l4433,8109,4433,8089,4424,8089,4424,8109xe" filled="true" fillcolor="#000000" stroked="false">
                <v:path arrowok="t"/>
                <v:fill type="solid"/>
              </v:shape>
            </v:group>
            <v:group style="position:absolute;left:4424;top:8109;width:10;height:20" coordorigin="4424,8109" coordsize="10,20">
              <v:shape style="position:absolute;left:4424;top:8109;width:10;height:20" coordorigin="4424,8109" coordsize="10,20" path="m4424,8128l4433,8128,4433,8109,4424,8109,4424,8128xe" filled="true" fillcolor="#000000" stroked="false">
                <v:path arrowok="t"/>
                <v:fill type="solid"/>
              </v:shape>
            </v:group>
            <v:group style="position:absolute;left:4424;top:8128;width:10;height:20" coordorigin="4424,8128" coordsize="10,20">
              <v:shape style="position:absolute;left:4424;top:8128;width:10;height:20" coordorigin="4424,8128" coordsize="10,20" path="m4424,8147l4433,8147,4433,8128,4424,8128,4424,8147xe" filled="true" fillcolor="#000000" stroked="false">
                <v:path arrowok="t"/>
                <v:fill type="solid"/>
              </v:shape>
            </v:group>
            <v:group style="position:absolute;left:4424;top:8147;width:10;height:20" coordorigin="4424,8147" coordsize="10,20">
              <v:shape style="position:absolute;left:4424;top:8147;width:10;height:20" coordorigin="4424,8147" coordsize="10,20" path="m4424,8166l4433,8166,4433,8147,4424,8147,4424,8166xe" filled="true" fillcolor="#000000" stroked="false">
                <v:path arrowok="t"/>
                <v:fill type="solid"/>
              </v:shape>
            </v:group>
            <v:group style="position:absolute;left:4424;top:8166;width:10;height:20" coordorigin="4424,8166" coordsize="10,20">
              <v:shape style="position:absolute;left:4424;top:8166;width:10;height:20" coordorigin="4424,8166" coordsize="10,20" path="m4424,8185l4433,8185,4433,8166,4424,8166,4424,8185xe" filled="true" fillcolor="#000000" stroked="false">
                <v:path arrowok="t"/>
                <v:fill type="solid"/>
              </v:shape>
            </v:group>
            <v:group style="position:absolute;left:10321;top:8013;width:10;height:20" coordorigin="10321,8013" coordsize="10,20">
              <v:shape style="position:absolute;left:10321;top:8013;width:10;height:20" coordorigin="10321,8013" coordsize="10,20" path="m10321,8032l10331,8032,10331,8013,10321,8013,10321,8032xe" filled="true" fillcolor="#000000" stroked="false">
                <v:path arrowok="t"/>
                <v:fill type="solid"/>
              </v:shape>
            </v:group>
            <v:group style="position:absolute;left:10321;top:8032;width:10;height:20" coordorigin="10321,8032" coordsize="10,20">
              <v:shape style="position:absolute;left:10321;top:8032;width:10;height:20" coordorigin="10321,8032" coordsize="10,20" path="m10321,8051l10331,8051,10331,8032,10321,8032,10321,8051xe" filled="true" fillcolor="#000000" stroked="false">
                <v:path arrowok="t"/>
                <v:fill type="solid"/>
              </v:shape>
            </v:group>
            <v:group style="position:absolute;left:10321;top:8051;width:10;height:20" coordorigin="10321,8051" coordsize="10,20">
              <v:shape style="position:absolute;left:10321;top:8051;width:10;height:20" coordorigin="10321,8051" coordsize="10,20" path="m10321,8070l10331,8070,10331,8051,10321,8051,10321,8070xe" filled="true" fillcolor="#000000" stroked="false">
                <v:path arrowok="t"/>
                <v:fill type="solid"/>
              </v:shape>
            </v:group>
            <v:group style="position:absolute;left:10321;top:8070;width:10;height:20" coordorigin="10321,8070" coordsize="10,20">
              <v:shape style="position:absolute;left:10321;top:8070;width:10;height:20" coordorigin="10321,8070" coordsize="10,20" path="m10321,8089l10331,8089,10331,8070,10321,8070,10321,8089xe" filled="true" fillcolor="#000000" stroked="false">
                <v:path arrowok="t"/>
                <v:fill type="solid"/>
              </v:shape>
            </v:group>
            <v:group style="position:absolute;left:10321;top:8089;width:10;height:20" coordorigin="10321,8089" coordsize="10,20">
              <v:shape style="position:absolute;left:10321;top:8089;width:10;height:20" coordorigin="10321,8089" coordsize="10,20" path="m10321,8109l10331,8109,10331,8089,10321,8089,10321,8109xe" filled="true" fillcolor="#000000" stroked="false">
                <v:path arrowok="t"/>
                <v:fill type="solid"/>
              </v:shape>
            </v:group>
            <v:group style="position:absolute;left:10321;top:8109;width:10;height:20" coordorigin="10321,8109" coordsize="10,20">
              <v:shape style="position:absolute;left:10321;top:8109;width:10;height:20" coordorigin="10321,8109" coordsize="10,20" path="m10321,8128l10331,8128,10331,8109,10321,8109,10321,8128xe" filled="true" fillcolor="#000000" stroked="false">
                <v:path arrowok="t"/>
                <v:fill type="solid"/>
              </v:shape>
            </v:group>
            <v:group style="position:absolute;left:10321;top:8128;width:10;height:20" coordorigin="10321,8128" coordsize="10,20">
              <v:shape style="position:absolute;left:10321;top:8128;width:10;height:20" coordorigin="10321,8128" coordsize="10,20" path="m10321,8147l10331,8147,10331,8128,10321,8128,10321,8147xe" filled="true" fillcolor="#000000" stroked="false">
                <v:path arrowok="t"/>
                <v:fill type="solid"/>
              </v:shape>
            </v:group>
            <v:group style="position:absolute;left:10321;top:8147;width:10;height:20" coordorigin="10321,8147" coordsize="10,20">
              <v:shape style="position:absolute;left:10321;top:8147;width:10;height:20" coordorigin="10321,8147" coordsize="10,20" path="m10321,8166l10331,8166,10331,8147,10321,8147,10321,8166xe" filled="true" fillcolor="#000000" stroked="false">
                <v:path arrowok="t"/>
                <v:fill type="solid"/>
              </v:shape>
            </v:group>
            <v:group style="position:absolute;left:10321;top:8166;width:10;height:20" coordorigin="10321,8166" coordsize="10,20">
              <v:shape style="position:absolute;left:10321;top:8166;width:10;height:20" coordorigin="10321,8166" coordsize="10,20" path="m10321,8185l10331,8185,10331,8166,10321,8166,10321,8185xe" filled="true" fillcolor="#000000" stroked="false">
                <v:path arrowok="t"/>
                <v:fill type="solid"/>
              </v:shape>
            </v:group>
            <v:group style="position:absolute;left:10321;top:8185;width:10;height:20" coordorigin="10321,8185" coordsize="10,20">
              <v:shape style="position:absolute;left:10321;top:8185;width:10;height:20" coordorigin="10321,8185" coordsize="10,20" path="m10321,8205l10331,8205,10331,8185,10321,8185,10321,8205xe" filled="true" fillcolor="#000000" stroked="false">
                <v:path arrowok="t"/>
                <v:fill type="solid"/>
              </v:shape>
            </v:group>
            <v:group style="position:absolute;left:10321;top:8205;width:10;height:20" coordorigin="10321,8205" coordsize="10,20">
              <v:shape style="position:absolute;left:10321;top:8205;width:10;height:20" coordorigin="10321,8205" coordsize="10,20" path="m10321,8224l10331,8224,10331,8205,10321,8205,10321,8224xe" filled="true" fillcolor="#000000" stroked="false">
                <v:path arrowok="t"/>
                <v:fill type="solid"/>
              </v:shape>
            </v:group>
            <v:group style="position:absolute;left:10321;top:8224;width:10;height:20" coordorigin="10321,8224" coordsize="10,20">
              <v:shape style="position:absolute;left:10321;top:8224;width:10;height:20" coordorigin="10321,8224" coordsize="10,20" path="m10321,8243l10331,8243,10331,8224,10321,8224,10321,8243xe" filled="true" fillcolor="#000000" stroked="false">
                <v:path arrowok="t"/>
                <v:fill type="solid"/>
              </v:shape>
            </v:group>
            <v:group style="position:absolute;left:10321;top:8243;width:10;height:20" coordorigin="10321,8243" coordsize="10,20">
              <v:shape style="position:absolute;left:10321;top:8243;width:10;height:20" coordorigin="10321,8243" coordsize="10,20" path="m10321,8262l10331,8262,10331,8243,10321,8243,10321,8262xe" filled="true" fillcolor="#000000" stroked="false">
                <v:path arrowok="t"/>
                <v:fill type="solid"/>
              </v:shape>
            </v:group>
            <v:group style="position:absolute;left:10321;top:8269;width:10;height:2" coordorigin="10321,8269" coordsize="10,2">
              <v:shape style="position:absolute;left:10321;top:8269;width:10;height:2" coordorigin="10321,8269" coordsize="10,0" path="m10321,8269l10331,8269e" filled="false" stroked="true" strokeweight=".72pt" strokecolor="#000000">
                <v:path arrowok="t"/>
              </v:shape>
              <v:shape style="position:absolute;left:694;top:8185;width:3749;height:101" type="#_x0000_t75" stroked="false">
                <v:imagedata r:id="rId153" o:title=""/>
              </v:shape>
              <v:shape style="position:absolute;left:4419;top:8277;width:1443;height:10" type="#_x0000_t75" stroked="false">
                <v:imagedata r:id="rId154" o:title=""/>
              </v:shape>
              <v:shape style="position:absolute;left:5857;top:8277;width:1534;height:10" type="#_x0000_t75" stroked="false">
                <v:imagedata r:id="rId155" o:title=""/>
              </v:shape>
              <v:shape style="position:absolute;left:7386;top:8277;width:1438;height:10" type="#_x0000_t75" stroked="false">
                <v:imagedata r:id="rId156" o:title=""/>
              </v:shape>
              <v:shape style="position:absolute;left:8819;top:8277;width:1503;height:10" type="#_x0000_t75" stroked="false">
                <v:imagedata r:id="rId157" o:title=""/>
              </v:shape>
              <v:shape style="position:absolute;left:10317;top:8277;width:859;height:10" type="#_x0000_t75" stroked="false">
                <v:imagedata r:id="rId158" o:title=""/>
              </v:shape>
              <v:shape style="position:absolute;left:11171;top:8277;width:2926;height:10" type="#_x0000_t75" stroked="false">
                <v:imagedata r:id="rId159" o:title=""/>
              </v:shape>
              <v:shape style="position:absolute;left:14092;top:8277;width:749;height:10" type="#_x0000_t75" stroked="false">
                <v:imagedata r:id="rId160" o:title=""/>
              </v:shape>
              <v:shape style="position:absolute;left:14836;top:8277;width:1649;height:10" type="#_x0000_t75" stroked="false">
                <v:imagedata r:id="rId161" o:title=""/>
              </v:shape>
            </v:group>
            <v:group style="position:absolute;left:10321;top:8286;width:10;height:20" coordorigin="10321,8286" coordsize="10,20">
              <v:shape style="position:absolute;left:10321;top:8286;width:10;height:20" coordorigin="10321,8286" coordsize="10,20" path="m10321,8305l10331,8305,10331,8286,10321,8286,10321,8305xe" filled="true" fillcolor="#000000" stroked="false">
                <v:path arrowok="t"/>
                <v:fill type="solid"/>
              </v:shape>
            </v:group>
            <v:group style="position:absolute;left:10321;top:8305;width:10;height:20" coordorigin="10321,8305" coordsize="10,20">
              <v:shape style="position:absolute;left:10321;top:8305;width:10;height:20" coordorigin="10321,8305" coordsize="10,20" path="m10321,8325l10331,8325,10331,8305,10321,8305,10321,8325xe" filled="true" fillcolor="#000000" stroked="false">
                <v:path arrowok="t"/>
                <v:fill type="solid"/>
              </v:shape>
            </v:group>
            <v:group style="position:absolute;left:10321;top:8325;width:10;height:20" coordorigin="10321,8325" coordsize="10,20">
              <v:shape style="position:absolute;left:10321;top:8325;width:10;height:20" coordorigin="10321,8325" coordsize="10,20" path="m10321,8344l10331,8344,10331,8325,10321,8325,10321,8344xe" filled="true" fillcolor="#000000" stroked="false">
                <v:path arrowok="t"/>
                <v:fill type="solid"/>
              </v:shape>
            </v:group>
            <v:group style="position:absolute;left:10321;top:8344;width:10;height:20" coordorigin="10321,8344" coordsize="10,20">
              <v:shape style="position:absolute;left:10321;top:8344;width:10;height:20" coordorigin="10321,8344" coordsize="10,20" path="m10321,8363l10331,8363,10331,8344,10321,8344,10321,8363xe" filled="true" fillcolor="#000000" stroked="false">
                <v:path arrowok="t"/>
                <v:fill type="solid"/>
              </v:shape>
            </v:group>
            <v:group style="position:absolute;left:10321;top:8363;width:10;height:20" coordorigin="10321,8363" coordsize="10,20">
              <v:shape style="position:absolute;left:10321;top:8363;width:10;height:20" coordorigin="10321,8363" coordsize="10,20" path="m10321,8382l10331,8382,10331,8363,10321,8363,10321,8382xe" filled="true" fillcolor="#000000" stroked="false">
                <v:path arrowok="t"/>
                <v:fill type="solid"/>
              </v:shape>
            </v:group>
            <v:group style="position:absolute;left:10321;top:8382;width:10;height:20" coordorigin="10321,8382" coordsize="10,20">
              <v:shape style="position:absolute;left:10321;top:8382;width:10;height:20" coordorigin="10321,8382" coordsize="10,20" path="m10321,8401l10331,8401,10331,8382,10321,8382,10321,8401xe" filled="true" fillcolor="#000000" stroked="false">
                <v:path arrowok="t"/>
                <v:fill type="solid"/>
              </v:shape>
            </v:group>
            <v:group style="position:absolute;left:10321;top:8401;width:10;height:20" coordorigin="10321,8401" coordsize="10,20">
              <v:shape style="position:absolute;left:10321;top:8401;width:10;height:20" coordorigin="10321,8401" coordsize="10,20" path="m10321,8421l10331,8421,10331,8401,10321,8401,10321,8421xe" filled="true" fillcolor="#000000" stroked="false">
                <v:path arrowok="t"/>
                <v:fill type="solid"/>
              </v:shape>
            </v:group>
            <v:group style="position:absolute;left:10321;top:8421;width:10;height:20" coordorigin="10321,8421" coordsize="10,20">
              <v:shape style="position:absolute;left:10321;top:8421;width:10;height:20" coordorigin="10321,8421" coordsize="10,20" path="m10321,8440l10331,8440,10331,8421,10321,8421,10321,8440xe" filled="true" fillcolor="#000000" stroked="false">
                <v:path arrowok="t"/>
                <v:fill type="solid"/>
              </v:shape>
            </v:group>
            <v:group style="position:absolute;left:10321;top:8440;width:10;height:20" coordorigin="10321,8440" coordsize="10,20">
              <v:shape style="position:absolute;left:10321;top:8440;width:10;height:20" coordorigin="10321,8440" coordsize="10,20" path="m10321,8459l10331,8459,10331,8440,10321,8440,10321,8459xe" filled="true" fillcolor="#000000" stroked="false">
                <v:path arrowok="t"/>
                <v:fill type="solid"/>
              </v:shape>
            </v:group>
            <v:group style="position:absolute;left:10321;top:8459;width:10;height:20" coordorigin="10321,8459" coordsize="10,20">
              <v:shape style="position:absolute;left:10321;top:8459;width:10;height:20" coordorigin="10321,8459" coordsize="10,20" path="m10321,8478l10331,8478,10331,8459,10321,8459,10321,8478xe" filled="true" fillcolor="#000000" stroked="false">
                <v:path arrowok="t"/>
                <v:fill type="solid"/>
              </v:shape>
            </v:group>
            <v:group style="position:absolute;left:10321;top:8478;width:10;height:20" coordorigin="10321,8478" coordsize="10,20">
              <v:shape style="position:absolute;left:10321;top:8478;width:10;height:20" coordorigin="10321,8478" coordsize="10,20" path="m10321,8497l10331,8497,10331,8478,10321,8478,10321,8497xe" filled="true" fillcolor="#000000" stroked="false">
                <v:path arrowok="t"/>
                <v:fill type="solid"/>
              </v:shape>
            </v:group>
            <v:group style="position:absolute;left:10321;top:8497;width:10;height:20" coordorigin="10321,8497" coordsize="10,20">
              <v:shape style="position:absolute;left:10321;top:8497;width:10;height:20" coordorigin="10321,8497" coordsize="10,20" path="m10321,8517l10331,8517,10331,8497,10321,8497,10321,8517xe" filled="true" fillcolor="#000000" stroked="false">
                <v:path arrowok="t"/>
                <v:fill type="solid"/>
              </v:shape>
            </v:group>
            <v:group style="position:absolute;left:10321;top:8517;width:10;height:20" coordorigin="10321,8517" coordsize="10,20">
              <v:shape style="position:absolute;left:10321;top:8517;width:10;height:20" coordorigin="10321,8517" coordsize="10,20" path="m10321,8536l10331,8536,10331,8517,10321,8517,10321,8536xe" filled="true" fillcolor="#000000" stroked="false">
                <v:path arrowok="t"/>
                <v:fill type="solid"/>
              </v:shape>
            </v:group>
            <v:group style="position:absolute;left:10321;top:8542;width:10;height:2" coordorigin="10321,8542" coordsize="10,2">
              <v:shape style="position:absolute;left:10321;top:8542;width:10;height:2" coordorigin="10321,8542" coordsize="10,0" path="m10321,8542l10331,8542e" filled="false" stroked="true" strokeweight=".600010pt" strokecolor="#000000">
                <v:path arrowok="t"/>
              </v:shape>
              <v:shape style="position:absolute;left:694;top:8548;width:3730;height:10" type="#_x0000_t75" stroked="false">
                <v:imagedata r:id="rId149" o:title=""/>
              </v:shape>
              <v:shape style="position:absolute;left:4419;top:8548;width:1443;height:10" type="#_x0000_t75" stroked="false">
                <v:imagedata r:id="rId154" o:title=""/>
              </v:shape>
              <v:shape style="position:absolute;left:5857;top:8548;width:1534;height:10" type="#_x0000_t75" stroked="false">
                <v:imagedata r:id="rId155" o:title=""/>
              </v:shape>
              <v:shape style="position:absolute;left:7386;top:8548;width:1438;height:10" type="#_x0000_t75" stroked="false">
                <v:imagedata r:id="rId156" o:title=""/>
              </v:shape>
              <v:shape style="position:absolute;left:8819;top:8548;width:1503;height:10" type="#_x0000_t75" stroked="false">
                <v:imagedata r:id="rId157" o:title=""/>
              </v:shape>
              <v:shape style="position:absolute;left:10317;top:8548;width:859;height:10" type="#_x0000_t75" stroked="false">
                <v:imagedata r:id="rId158" o:title=""/>
              </v:shape>
              <v:shape style="position:absolute;left:11171;top:8548;width:2926;height:10" type="#_x0000_t75" stroked="false">
                <v:imagedata r:id="rId159" o:title=""/>
              </v:shape>
              <v:shape style="position:absolute;left:14092;top:8548;width:749;height:10" type="#_x0000_t75" stroked="false">
                <v:imagedata r:id="rId160" o:title=""/>
              </v:shape>
              <v:shape style="position:absolute;left:14836;top:8548;width:1649;height:10" type="#_x0000_t75" stroked="false">
                <v:imagedata r:id="rId161" o:title=""/>
              </v:shape>
            </v:group>
            <v:group style="position:absolute;left:10321;top:8557;width:10;height:20" coordorigin="10321,8557" coordsize="10,20">
              <v:shape style="position:absolute;left:10321;top:8557;width:10;height:20" coordorigin="10321,8557" coordsize="10,20" path="m10321,8577l10331,8577,10331,8557,10321,8557,10321,8577xe" filled="true" fillcolor="#000000" stroked="false">
                <v:path arrowok="t"/>
                <v:fill type="solid"/>
              </v:shape>
            </v:group>
            <v:group style="position:absolute;left:10321;top:8577;width:10;height:20" coordorigin="10321,8577" coordsize="10,20">
              <v:shape style="position:absolute;left:10321;top:8577;width:10;height:20" coordorigin="10321,8577" coordsize="10,20" path="m10321,8596l10331,8596,10331,8577,10321,8577,10321,8596xe" filled="true" fillcolor="#000000" stroked="false">
                <v:path arrowok="t"/>
                <v:fill type="solid"/>
              </v:shape>
            </v:group>
            <v:group style="position:absolute;left:10321;top:8596;width:10;height:20" coordorigin="10321,8596" coordsize="10,20">
              <v:shape style="position:absolute;left:10321;top:8596;width:10;height:20" coordorigin="10321,8596" coordsize="10,20" path="m10321,8615l10331,8615,10331,8596,10321,8596,10321,8615xe" filled="true" fillcolor="#000000" stroked="false">
                <v:path arrowok="t"/>
                <v:fill type="solid"/>
              </v:shape>
            </v:group>
            <v:group style="position:absolute;left:10321;top:8615;width:10;height:20" coordorigin="10321,8615" coordsize="10,20">
              <v:shape style="position:absolute;left:10321;top:8615;width:10;height:20" coordorigin="10321,8615" coordsize="10,20" path="m10321,8634l10331,8634,10331,8615,10321,8615,10321,8634xe" filled="true" fillcolor="#000000" stroked="false">
                <v:path arrowok="t"/>
                <v:fill type="solid"/>
              </v:shape>
            </v:group>
            <v:group style="position:absolute;left:10321;top:8634;width:10;height:20" coordorigin="10321,8634" coordsize="10,20">
              <v:shape style="position:absolute;left:10321;top:8634;width:10;height:20" coordorigin="10321,8634" coordsize="10,20" path="m10321,8653l10331,8653,10331,8634,10321,8634,10321,8653xe" filled="true" fillcolor="#000000" stroked="false">
                <v:path arrowok="t"/>
                <v:fill type="solid"/>
              </v:shape>
            </v:group>
            <v:group style="position:absolute;left:10321;top:8653;width:10;height:20" coordorigin="10321,8653" coordsize="10,20">
              <v:shape style="position:absolute;left:10321;top:8653;width:10;height:20" coordorigin="10321,8653" coordsize="10,20" path="m10321,8673l10331,8673,10331,8653,10321,8653,10321,8673xe" filled="true" fillcolor="#000000" stroked="false">
                <v:path arrowok="t"/>
                <v:fill type="solid"/>
              </v:shape>
            </v:group>
            <v:group style="position:absolute;left:10321;top:8673;width:10;height:20" coordorigin="10321,8673" coordsize="10,20">
              <v:shape style="position:absolute;left:10321;top:8673;width:10;height:20" coordorigin="10321,8673" coordsize="10,20" path="m10321,8692l10331,8692,10331,8673,10321,8673,10321,8692xe" filled="true" fillcolor="#000000" stroked="false">
                <v:path arrowok="t"/>
                <v:fill type="solid"/>
              </v:shape>
            </v:group>
            <v:group style="position:absolute;left:10321;top:8692;width:10;height:20" coordorigin="10321,8692" coordsize="10,20">
              <v:shape style="position:absolute;left:10321;top:8692;width:10;height:20" coordorigin="10321,8692" coordsize="10,20" path="m10321,8711l10331,8711,10331,8692,10321,8692,10321,8711xe" filled="true" fillcolor="#000000" stroked="false">
                <v:path arrowok="t"/>
                <v:fill type="solid"/>
              </v:shape>
            </v:group>
            <v:group style="position:absolute;left:10321;top:8711;width:10;height:20" coordorigin="10321,8711" coordsize="10,20">
              <v:shape style="position:absolute;left:10321;top:8711;width:10;height:20" coordorigin="10321,8711" coordsize="10,20" path="m10321,8730l10331,8730,10331,8711,10321,8711,10321,8730xe" filled="true" fillcolor="#000000" stroked="false">
                <v:path arrowok="t"/>
                <v:fill type="solid"/>
              </v:shape>
            </v:group>
            <v:group style="position:absolute;left:10321;top:8730;width:10;height:20" coordorigin="10321,8730" coordsize="10,20">
              <v:shape style="position:absolute;left:10321;top:8730;width:10;height:20" coordorigin="10321,8730" coordsize="10,20" path="m10321,8749l10331,8749,10331,8730,10321,8730,10321,8749xe" filled="true" fillcolor="#000000" stroked="false">
                <v:path arrowok="t"/>
                <v:fill type="solid"/>
              </v:shape>
            </v:group>
            <v:group style="position:absolute;left:10321;top:8749;width:10;height:20" coordorigin="10321,8749" coordsize="10,20">
              <v:shape style="position:absolute;left:10321;top:8749;width:10;height:20" coordorigin="10321,8749" coordsize="10,20" path="m10321,8769l10331,8769,10331,8749,10321,8749,10321,8769xe" filled="true" fillcolor="#000000" stroked="false">
                <v:path arrowok="t"/>
                <v:fill type="solid"/>
              </v:shape>
            </v:group>
            <v:group style="position:absolute;left:10321;top:8769;width:10;height:20" coordorigin="10321,8769" coordsize="10,20">
              <v:shape style="position:absolute;left:10321;top:8769;width:10;height:20" coordorigin="10321,8769" coordsize="10,20" path="m10321,8788l10331,8788,10331,8769,10321,8769,10321,8788xe" filled="true" fillcolor="#000000" stroked="false">
                <v:path arrowok="t"/>
                <v:fill type="solid"/>
              </v:shape>
              <v:shape style="position:absolute;left:10321;top:8807;width:10;height:14" type="#_x0000_t75" stroked="false">
                <v:imagedata r:id="rId140" o:title=""/>
              </v:shape>
              <v:shape style="position:absolute;left:11176;top:8807;width:10;height:14" type="#_x0000_t75" stroked="false">
                <v:imagedata r:id="rId140" o:title=""/>
              </v:shape>
              <v:shape style="position:absolute;left:12698;top:8807;width:10;height:14" type="#_x0000_t75" stroked="false">
                <v:imagedata r:id="rId140" o:title=""/>
              </v:shape>
              <v:shape style="position:absolute;left:13512;top:8807;width:10;height:14" type="#_x0000_t75" stroked="false">
                <v:imagedata r:id="rId140" o:title=""/>
              </v:shape>
              <v:shape style="position:absolute;left:14097;top:8807;width:10;height:14" type="#_x0000_t75" stroked="false">
                <v:imagedata r:id="rId140" o:title=""/>
              </v:shape>
              <v:shape style="position:absolute;left:14841;top:8807;width:10;height:14" type="#_x0000_t75" stroked="false">
                <v:imagedata r:id="rId140" o:title=""/>
              </v:shape>
            </v:group>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年度</w:t>
        <w:tab/>
        <w:t>单位：人民币元</w:t>
      </w:r>
    </w:p>
    <w:p>
      <w:pPr>
        <w:spacing w:line="240" w:lineRule="auto" w:before="0"/>
        <w:rPr>
          <w:rFonts w:ascii="新宋体" w:hAnsi="新宋体" w:cs="新宋体" w:eastAsia="新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3749"/>
        <w:gridCol w:w="1438"/>
        <w:gridCol w:w="1529"/>
        <w:gridCol w:w="718"/>
        <w:gridCol w:w="715"/>
        <w:gridCol w:w="1631"/>
        <w:gridCol w:w="721"/>
        <w:gridCol w:w="1522"/>
        <w:gridCol w:w="814"/>
        <w:gridCol w:w="586"/>
        <w:gridCol w:w="744"/>
        <w:gridCol w:w="1640"/>
      </w:tblGrid>
      <w:tr>
        <w:trPr>
          <w:trHeight w:val="274" w:hRule="exact"/>
        </w:trPr>
        <w:tc>
          <w:tcPr>
            <w:tcW w:w="15806" w:type="dxa"/>
            <w:gridSpan w:val="12"/>
            <w:tcBorders>
              <w:top w:val="single" w:sz="8" w:space="0" w:color="000000"/>
              <w:left w:val="nil" w:sz="6" w:space="0" w:color="auto"/>
              <w:bottom w:val="nil" w:sz="6" w:space="0" w:color="auto"/>
              <w:right w:val="nil" w:sz="6" w:space="0" w:color="auto"/>
            </w:tcBorders>
          </w:tcPr>
          <w:p>
            <w:pPr>
              <w:pStyle w:val="TableParagraph"/>
              <w:spacing w:line="240" w:lineRule="auto" w:before="15"/>
              <w:ind w:left="3749" w:right="0"/>
              <w:jc w:val="center"/>
              <w:rPr>
                <w:rFonts w:ascii="新宋体" w:hAnsi="新宋体" w:cs="新宋体" w:eastAsia="新宋体" w:hint="default"/>
                <w:sz w:val="18"/>
                <w:szCs w:val="18"/>
              </w:rPr>
            </w:pPr>
            <w:r>
              <w:rPr>
                <w:rFonts w:ascii="新宋体" w:hAnsi="新宋体" w:cs="新宋体" w:eastAsia="新宋体" w:hint="default"/>
                <w:sz w:val="18"/>
                <w:szCs w:val="18"/>
              </w:rPr>
              <w:t>上年同期数</w:t>
            </w:r>
          </w:p>
        </w:tc>
      </w:tr>
      <w:tr>
        <w:trPr>
          <w:trHeight w:val="334"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19" w:right="0"/>
              <w:jc w:val="center"/>
              <w:rPr>
                <w:rFonts w:ascii="新宋体" w:hAnsi="新宋体" w:cs="新宋体" w:eastAsia="新宋体" w:hint="default"/>
                <w:sz w:val="18"/>
                <w:szCs w:val="18"/>
              </w:rPr>
            </w:pPr>
            <w:r>
              <w:rPr>
                <w:rFonts w:ascii="新宋体" w:hAnsi="新宋体" w:cs="新宋体" w:eastAsia="新宋体" w:hint="default"/>
                <w:sz w:val="18"/>
                <w:szCs w:val="18"/>
              </w:rPr>
              <w:t>项目</w:t>
            </w:r>
          </w:p>
        </w:tc>
        <w:tc>
          <w:tcPr>
            <w:tcW w:w="1438" w:type="dxa"/>
            <w:tcBorders>
              <w:top w:val="single" w:sz="4" w:space="0" w:color="000000"/>
              <w:left w:val="nil" w:sz="6" w:space="0" w:color="auto"/>
              <w:bottom w:val="nil" w:sz="6" w:space="0" w:color="auto"/>
              <w:right w:val="nil" w:sz="6" w:space="0" w:color="auto"/>
            </w:tcBorders>
          </w:tcPr>
          <w:p>
            <w:pPr/>
          </w:p>
        </w:tc>
        <w:tc>
          <w:tcPr>
            <w:tcW w:w="1529" w:type="dxa"/>
            <w:tcBorders>
              <w:top w:val="single" w:sz="4" w:space="0" w:color="000000"/>
              <w:left w:val="nil" w:sz="6" w:space="0" w:color="auto"/>
              <w:bottom w:val="nil" w:sz="6" w:space="0" w:color="auto"/>
              <w:right w:val="nil" w:sz="6" w:space="0" w:color="auto"/>
            </w:tcBorders>
          </w:tcPr>
          <w:p>
            <w:pPr/>
          </w:p>
        </w:tc>
        <w:tc>
          <w:tcPr>
            <w:tcW w:w="3064" w:type="dxa"/>
            <w:gridSpan w:val="3"/>
            <w:tcBorders>
              <w:top w:val="single" w:sz="4" w:space="0" w:color="000000"/>
              <w:left w:val="nil" w:sz="6" w:space="0" w:color="auto"/>
              <w:bottom w:val="nil" w:sz="6" w:space="0" w:color="auto"/>
              <w:right w:val="nil" w:sz="6" w:space="0" w:color="auto"/>
            </w:tcBorders>
          </w:tcPr>
          <w:p>
            <w:pPr>
              <w:pStyle w:val="TableParagraph"/>
              <w:spacing w:line="240" w:lineRule="auto" w:before="20"/>
              <w:ind w:left="700" w:right="0"/>
              <w:jc w:val="left"/>
              <w:rPr>
                <w:rFonts w:ascii="新宋体" w:hAnsi="新宋体" w:cs="新宋体" w:eastAsia="新宋体" w:hint="default"/>
                <w:sz w:val="18"/>
                <w:szCs w:val="18"/>
              </w:rPr>
            </w:pPr>
            <w:r>
              <w:rPr>
                <w:rFonts w:ascii="新宋体" w:hAnsi="新宋体" w:cs="新宋体" w:eastAsia="新宋体" w:hint="default"/>
                <w:sz w:val="18"/>
                <w:szCs w:val="18"/>
              </w:rPr>
              <w:t>归属于母公司所有者权益合计</w:t>
            </w:r>
          </w:p>
        </w:tc>
        <w:tc>
          <w:tcPr>
            <w:tcW w:w="721" w:type="dxa"/>
            <w:tcBorders>
              <w:top w:val="single" w:sz="4" w:space="0" w:color="000000"/>
              <w:left w:val="nil" w:sz="6" w:space="0" w:color="auto"/>
              <w:bottom w:val="nil" w:sz="6" w:space="0" w:color="auto"/>
              <w:right w:val="nil" w:sz="6" w:space="0" w:color="auto"/>
            </w:tcBorders>
          </w:tcPr>
          <w:p>
            <w:pPr/>
          </w:p>
        </w:tc>
        <w:tc>
          <w:tcPr>
            <w:tcW w:w="1522" w:type="dxa"/>
            <w:tcBorders>
              <w:top w:val="single" w:sz="4" w:space="0" w:color="000000"/>
              <w:left w:val="nil" w:sz="6" w:space="0" w:color="auto"/>
              <w:bottom w:val="nil" w:sz="6" w:space="0" w:color="auto"/>
              <w:right w:val="nil" w:sz="6" w:space="0" w:color="auto"/>
            </w:tcBorders>
          </w:tcPr>
          <w:p>
            <w:pPr/>
          </w:p>
        </w:tc>
        <w:tc>
          <w:tcPr>
            <w:tcW w:w="814" w:type="dxa"/>
            <w:tcBorders>
              <w:top w:val="single" w:sz="4" w:space="0" w:color="000000"/>
              <w:left w:val="nil" w:sz="6" w:space="0" w:color="auto"/>
              <w:bottom w:val="nil" w:sz="6" w:space="0" w:color="auto"/>
              <w:right w:val="nil" w:sz="6" w:space="0" w:color="auto"/>
            </w:tcBorders>
          </w:tcPr>
          <w:p>
            <w:pPr/>
          </w:p>
        </w:tc>
        <w:tc>
          <w:tcPr>
            <w:tcW w:w="586" w:type="dxa"/>
            <w:tcBorders>
              <w:top w:val="single" w:sz="4" w:space="0" w:color="000000"/>
              <w:left w:val="nil" w:sz="6" w:space="0" w:color="auto"/>
              <w:bottom w:val="nil" w:sz="6" w:space="0" w:color="auto"/>
              <w:right w:val="single" w:sz="4" w:space="0" w:color="000000"/>
            </w:tcBorders>
          </w:tcPr>
          <w:p>
            <w:pPr>
              <w:pStyle w:val="TableParagraph"/>
              <w:spacing w:line="20" w:lineRule="exact"/>
              <w:ind w:left="576" w:right="-41"/>
              <w:jc w:val="left"/>
              <w:rPr>
                <w:rFonts w:ascii="新宋体" w:hAnsi="新宋体" w:cs="新宋体" w:eastAsia="新宋体" w:hint="default"/>
                <w:sz w:val="2"/>
                <w:szCs w:val="2"/>
              </w:rPr>
            </w:pPr>
            <w:r>
              <w:rPr>
                <w:rFonts w:ascii="新宋体" w:hAnsi="新宋体" w:cs="新宋体" w:eastAsia="新宋体" w:hint="default"/>
                <w:sz w:val="2"/>
                <w:szCs w:val="2"/>
              </w:rPr>
              <w:drawing>
                <wp:inline distT="0" distB="0" distL="0" distR="0">
                  <wp:extent cx="3047" cy="6096"/>
                  <wp:effectExtent l="0" t="0" r="0" b="0"/>
                  <wp:docPr id="47" name="image142.png" descr=""/>
                  <wp:cNvGraphicFramePr>
                    <a:graphicFrameLocks noChangeAspect="1"/>
                  </wp:cNvGraphicFramePr>
                  <a:graphic>
                    <a:graphicData uri="http://schemas.openxmlformats.org/drawingml/2006/picture">
                      <pic:pic>
                        <pic:nvPicPr>
                          <pic:cNvPr id="48" name="image142.png"/>
                          <pic:cNvPicPr/>
                        </pic:nvPicPr>
                        <pic:blipFill>
                          <a:blip r:embed="rId174" cstate="print"/>
                          <a:stretch>
                            <a:fillRect/>
                          </a:stretch>
                        </pic:blipFill>
                        <pic:spPr>
                          <a:xfrm>
                            <a:off x="0" y="0"/>
                            <a:ext cx="3047" cy="6096"/>
                          </a:xfrm>
                          <a:prstGeom prst="rect">
                            <a:avLst/>
                          </a:prstGeom>
                        </pic:spPr>
                      </pic:pic>
                    </a:graphicData>
                  </a:graphic>
                </wp:inline>
              </w:drawing>
            </w:r>
            <w:r>
              <w:rPr>
                <w:rFonts w:ascii="新宋体" w:hAnsi="新宋体" w:cs="新宋体" w:eastAsia="新宋体" w:hint="default"/>
                <w:sz w:val="2"/>
                <w:szCs w:val="2"/>
              </w:rPr>
            </w:r>
          </w:p>
          <w:p>
            <w:pPr>
              <w:pStyle w:val="TableParagraph"/>
              <w:spacing w:line="240" w:lineRule="auto" w:before="4"/>
              <w:ind w:right="0"/>
              <w:jc w:val="left"/>
              <w:rPr>
                <w:rFonts w:ascii="新宋体" w:hAnsi="新宋体" w:cs="新宋体" w:eastAsia="新宋体" w:hint="default"/>
                <w:sz w:val="24"/>
                <w:szCs w:val="24"/>
              </w:rPr>
            </w:pPr>
          </w:p>
        </w:tc>
        <w:tc>
          <w:tcPr>
            <w:tcW w:w="744" w:type="dxa"/>
            <w:vMerge w:val="restart"/>
            <w:tcBorders>
              <w:top w:val="single" w:sz="4" w:space="0" w:color="000000"/>
              <w:left w:val="single" w:sz="4" w:space="0" w:color="000000"/>
              <w:right w:val="single" w:sz="4" w:space="0" w:color="000000"/>
            </w:tcBorders>
          </w:tcPr>
          <w:p>
            <w:pPr>
              <w:pStyle w:val="TableParagraph"/>
              <w:spacing w:line="242" w:lineRule="auto" w:before="22"/>
              <w:ind w:left="187" w:right="185"/>
              <w:jc w:val="both"/>
              <w:rPr>
                <w:rFonts w:ascii="新宋体" w:hAnsi="新宋体" w:cs="新宋体" w:eastAsia="新宋体" w:hint="default"/>
                <w:sz w:val="18"/>
                <w:szCs w:val="18"/>
              </w:rPr>
            </w:pPr>
            <w:r>
              <w:rPr>
                <w:rFonts w:ascii="新宋体" w:hAnsi="新宋体" w:cs="新宋体" w:eastAsia="新宋体" w:hint="default"/>
                <w:sz w:val="18"/>
                <w:szCs w:val="18"/>
              </w:rPr>
              <w:t>少数 股东 权益</w:t>
            </w:r>
          </w:p>
        </w:tc>
        <w:tc>
          <w:tcPr>
            <w:tcW w:w="1640" w:type="dxa"/>
            <w:tcBorders>
              <w:top w:val="single" w:sz="4" w:space="0" w:color="000000"/>
              <w:left w:val="single" w:sz="4" w:space="0" w:color="000000"/>
              <w:bottom w:val="nil" w:sz="6" w:space="0" w:color="auto"/>
              <w:right w:val="nil" w:sz="6" w:space="0" w:color="auto"/>
            </w:tcBorders>
          </w:tcPr>
          <w:p>
            <w:pPr>
              <w:pStyle w:val="TableParagraph"/>
              <w:spacing w:line="20" w:lineRule="exact"/>
              <w:ind w:left="1632" w:right="-41"/>
              <w:jc w:val="left"/>
              <w:rPr>
                <w:rFonts w:ascii="新宋体" w:hAnsi="新宋体" w:cs="新宋体" w:eastAsia="新宋体" w:hint="default"/>
                <w:sz w:val="2"/>
                <w:szCs w:val="2"/>
              </w:rPr>
            </w:pPr>
            <w:r>
              <w:rPr>
                <w:rFonts w:ascii="新宋体" w:hAnsi="新宋体" w:cs="新宋体" w:eastAsia="新宋体" w:hint="default"/>
                <w:sz w:val="2"/>
                <w:szCs w:val="2"/>
              </w:rPr>
              <w:drawing>
                <wp:inline distT="0" distB="0" distL="0" distR="0">
                  <wp:extent cx="1524" cy="6096"/>
                  <wp:effectExtent l="0" t="0" r="0" b="0"/>
                  <wp:docPr id="49" name="image142.png" descr=""/>
                  <wp:cNvGraphicFramePr>
                    <a:graphicFrameLocks noChangeAspect="1"/>
                  </wp:cNvGraphicFramePr>
                  <a:graphic>
                    <a:graphicData uri="http://schemas.openxmlformats.org/drawingml/2006/picture">
                      <pic:pic>
                        <pic:nvPicPr>
                          <pic:cNvPr id="50" name="image142.png"/>
                          <pic:cNvPicPr/>
                        </pic:nvPicPr>
                        <pic:blipFill>
                          <a:blip r:embed="rId174" cstate="print"/>
                          <a:stretch>
                            <a:fillRect/>
                          </a:stretch>
                        </pic:blipFill>
                        <pic:spPr>
                          <a:xfrm>
                            <a:off x="0" y="0"/>
                            <a:ext cx="1524" cy="6096"/>
                          </a:xfrm>
                          <a:prstGeom prst="rect">
                            <a:avLst/>
                          </a:prstGeom>
                        </pic:spPr>
                      </pic:pic>
                    </a:graphicData>
                  </a:graphic>
                </wp:inline>
              </w:drawing>
            </w:r>
            <w:r>
              <w:rPr>
                <w:rFonts w:ascii="新宋体" w:hAnsi="新宋体" w:cs="新宋体" w:eastAsia="新宋体" w:hint="default"/>
                <w:sz w:val="2"/>
                <w:szCs w:val="2"/>
              </w:rPr>
            </w:r>
          </w:p>
          <w:p>
            <w:pPr>
              <w:pStyle w:val="TableParagraph"/>
              <w:spacing w:line="240" w:lineRule="auto" w:before="4"/>
              <w:ind w:right="0"/>
              <w:jc w:val="left"/>
              <w:rPr>
                <w:rFonts w:ascii="新宋体" w:hAnsi="新宋体" w:cs="新宋体" w:eastAsia="新宋体" w:hint="default"/>
                <w:sz w:val="24"/>
                <w:szCs w:val="24"/>
              </w:rPr>
            </w:pPr>
          </w:p>
        </w:tc>
      </w:tr>
      <w:tr>
        <w:trPr>
          <w:trHeight w:val="148" w:hRule="exact"/>
        </w:trPr>
        <w:tc>
          <w:tcPr>
            <w:tcW w:w="3749" w:type="dxa"/>
            <w:tcBorders>
              <w:top w:val="nil" w:sz="6" w:space="0" w:color="auto"/>
              <w:left w:val="nil" w:sz="6" w:space="0" w:color="auto"/>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vMerge w:val="restart"/>
            <w:tcBorders>
              <w:top w:val="nil" w:sz="6" w:space="0" w:color="auto"/>
              <w:left w:val="single" w:sz="4" w:space="0" w:color="000000"/>
              <w:right w:val="single" w:sz="4" w:space="0" w:color="000000"/>
            </w:tcBorders>
          </w:tcPr>
          <w:p>
            <w:pPr>
              <w:pStyle w:val="TableParagraph"/>
              <w:spacing w:line="200" w:lineRule="exact"/>
              <w:ind w:left="172" w:right="0" w:hanging="70"/>
              <w:jc w:val="left"/>
              <w:rPr>
                <w:rFonts w:ascii="新宋体" w:hAnsi="新宋体" w:cs="新宋体" w:eastAsia="新宋体" w:hint="default"/>
                <w:sz w:val="18"/>
                <w:szCs w:val="18"/>
              </w:rPr>
            </w:pPr>
            <w:r>
              <w:rPr>
                <w:rFonts w:ascii="新宋体" w:hAnsi="新宋体" w:cs="新宋体" w:eastAsia="新宋体" w:hint="default"/>
                <w:spacing w:val="-13"/>
                <w:sz w:val="18"/>
                <w:szCs w:val="18"/>
              </w:rPr>
              <w:t>减：库</w:t>
            </w:r>
          </w:p>
          <w:p>
            <w:pPr>
              <w:pStyle w:val="TableParagraph"/>
              <w:spacing w:line="240" w:lineRule="auto" w:before="4"/>
              <w:ind w:left="172" w:right="0"/>
              <w:jc w:val="left"/>
              <w:rPr>
                <w:rFonts w:ascii="新宋体" w:hAnsi="新宋体" w:cs="新宋体" w:eastAsia="新宋体" w:hint="default"/>
                <w:sz w:val="18"/>
                <w:szCs w:val="18"/>
              </w:rPr>
            </w:pPr>
            <w:r>
              <w:rPr>
                <w:rFonts w:ascii="新宋体" w:hAnsi="新宋体" w:cs="新宋体" w:eastAsia="新宋体" w:hint="default"/>
                <w:sz w:val="18"/>
                <w:szCs w:val="18"/>
              </w:rPr>
              <w:t>存股</w:t>
            </w:r>
          </w:p>
        </w:tc>
        <w:tc>
          <w:tcPr>
            <w:tcW w:w="715" w:type="dxa"/>
            <w:vMerge w:val="restart"/>
            <w:tcBorders>
              <w:top w:val="nil" w:sz="6" w:space="0" w:color="auto"/>
              <w:left w:val="single" w:sz="4" w:space="0" w:color="000000"/>
              <w:right w:val="single" w:sz="4" w:space="0" w:color="000000"/>
            </w:tcBorders>
          </w:tcPr>
          <w:p>
            <w:pPr>
              <w:pStyle w:val="TableParagraph"/>
              <w:spacing w:line="200" w:lineRule="exact"/>
              <w:ind w:left="172" w:right="0"/>
              <w:jc w:val="left"/>
              <w:rPr>
                <w:rFonts w:ascii="新宋体" w:hAnsi="新宋体" w:cs="新宋体" w:eastAsia="新宋体" w:hint="default"/>
                <w:sz w:val="18"/>
                <w:szCs w:val="18"/>
              </w:rPr>
            </w:pPr>
            <w:r>
              <w:rPr>
                <w:rFonts w:ascii="新宋体" w:hAnsi="新宋体" w:cs="新宋体" w:eastAsia="新宋体" w:hint="default"/>
                <w:sz w:val="18"/>
                <w:szCs w:val="18"/>
              </w:rPr>
              <w:t>专项</w:t>
            </w:r>
          </w:p>
          <w:p>
            <w:pPr>
              <w:pStyle w:val="TableParagraph"/>
              <w:spacing w:line="240" w:lineRule="auto" w:before="4"/>
              <w:ind w:left="172" w:right="0"/>
              <w:jc w:val="left"/>
              <w:rPr>
                <w:rFonts w:ascii="新宋体" w:hAnsi="新宋体" w:cs="新宋体" w:eastAsia="新宋体" w:hint="default"/>
                <w:sz w:val="18"/>
                <w:szCs w:val="18"/>
              </w:rPr>
            </w:pPr>
            <w:r>
              <w:rPr>
                <w:rFonts w:ascii="新宋体" w:hAnsi="新宋体" w:cs="新宋体" w:eastAsia="新宋体" w:hint="default"/>
                <w:sz w:val="18"/>
                <w:szCs w:val="18"/>
              </w:rPr>
              <w:t>储备</w:t>
            </w:r>
          </w:p>
        </w:tc>
        <w:tc>
          <w:tcPr>
            <w:tcW w:w="1631" w:type="dxa"/>
            <w:tcBorders>
              <w:top w:val="nil" w:sz="6" w:space="0" w:color="auto"/>
              <w:left w:val="single" w:sz="4" w:space="0" w:color="000000"/>
              <w:bottom w:val="nil" w:sz="6" w:space="0" w:color="auto"/>
              <w:right w:val="nil" w:sz="6" w:space="0" w:color="auto"/>
            </w:tcBorders>
          </w:tcPr>
          <w:p>
            <w:pPr/>
          </w:p>
        </w:tc>
        <w:tc>
          <w:tcPr>
            <w:tcW w:w="721" w:type="dxa"/>
            <w:vMerge w:val="restart"/>
            <w:tcBorders>
              <w:top w:val="nil" w:sz="6" w:space="0" w:color="auto"/>
              <w:left w:val="nil" w:sz="6" w:space="0" w:color="auto"/>
              <w:right w:val="single" w:sz="4" w:space="0" w:color="000000"/>
            </w:tcBorders>
          </w:tcPr>
          <w:p>
            <w:pPr>
              <w:pStyle w:val="TableParagraph"/>
              <w:spacing w:line="200" w:lineRule="exact"/>
              <w:ind w:left="22" w:right="0"/>
              <w:jc w:val="left"/>
              <w:rPr>
                <w:rFonts w:ascii="新宋体" w:hAnsi="新宋体" w:cs="新宋体" w:eastAsia="新宋体" w:hint="default"/>
                <w:sz w:val="18"/>
                <w:szCs w:val="18"/>
              </w:rPr>
            </w:pPr>
            <w:r>
              <w:rPr>
                <w:rFonts w:ascii="新宋体" w:hAnsi="新宋体" w:cs="新宋体" w:eastAsia="新宋体" w:hint="default"/>
                <w:sz w:val="18"/>
                <w:szCs w:val="18"/>
              </w:rPr>
              <w:t>一般风</w:t>
            </w:r>
          </w:p>
          <w:p>
            <w:pPr>
              <w:pStyle w:val="TableParagraph"/>
              <w:spacing w:line="240" w:lineRule="auto" w:before="4"/>
              <w:ind w:left="22" w:right="0"/>
              <w:jc w:val="left"/>
              <w:rPr>
                <w:rFonts w:ascii="新宋体" w:hAnsi="新宋体" w:cs="新宋体" w:eastAsia="新宋体" w:hint="default"/>
                <w:sz w:val="18"/>
                <w:szCs w:val="18"/>
              </w:rPr>
            </w:pPr>
            <w:r>
              <w:rPr>
                <w:rFonts w:ascii="新宋体" w:hAnsi="新宋体" w:cs="新宋体" w:eastAsia="新宋体" w:hint="default"/>
                <w:sz w:val="18"/>
                <w:szCs w:val="18"/>
              </w:rPr>
              <w:t>险准备</w:t>
            </w:r>
          </w:p>
        </w:tc>
        <w:tc>
          <w:tcPr>
            <w:tcW w:w="1522" w:type="dxa"/>
            <w:tcBorders>
              <w:top w:val="nil" w:sz="6" w:space="0" w:color="auto"/>
              <w:left w:val="single" w:sz="4" w:space="0" w:color="000000"/>
              <w:bottom w:val="nil" w:sz="6" w:space="0" w:color="auto"/>
              <w:right w:val="single" w:sz="4" w:space="0" w:color="000000"/>
            </w:tcBorders>
          </w:tcPr>
          <w:p>
            <w:pPr/>
          </w:p>
        </w:tc>
        <w:tc>
          <w:tcPr>
            <w:tcW w:w="814" w:type="dxa"/>
            <w:vMerge w:val="restart"/>
            <w:tcBorders>
              <w:top w:val="nil" w:sz="6" w:space="0" w:color="auto"/>
              <w:left w:val="single" w:sz="4" w:space="0" w:color="000000"/>
              <w:right w:val="single" w:sz="4" w:space="0" w:color="000000"/>
            </w:tcBorders>
          </w:tcPr>
          <w:p>
            <w:pPr>
              <w:pStyle w:val="TableParagraph"/>
              <w:spacing w:line="200" w:lineRule="exact"/>
              <w:ind w:left="132" w:right="0"/>
              <w:jc w:val="left"/>
              <w:rPr>
                <w:rFonts w:ascii="新宋体" w:hAnsi="新宋体" w:cs="新宋体" w:eastAsia="新宋体" w:hint="default"/>
                <w:sz w:val="18"/>
                <w:szCs w:val="18"/>
              </w:rPr>
            </w:pPr>
            <w:r>
              <w:rPr>
                <w:rFonts w:ascii="新宋体" w:hAnsi="新宋体" w:cs="新宋体" w:eastAsia="新宋体" w:hint="default"/>
                <w:sz w:val="18"/>
                <w:szCs w:val="18"/>
              </w:rPr>
              <w:t>外币折</w:t>
            </w:r>
          </w:p>
          <w:p>
            <w:pPr>
              <w:pStyle w:val="TableParagraph"/>
              <w:spacing w:line="240" w:lineRule="auto" w:before="4"/>
              <w:ind w:left="132" w:right="0"/>
              <w:jc w:val="left"/>
              <w:rPr>
                <w:rFonts w:ascii="新宋体" w:hAnsi="新宋体" w:cs="新宋体" w:eastAsia="新宋体" w:hint="default"/>
                <w:sz w:val="18"/>
                <w:szCs w:val="18"/>
              </w:rPr>
            </w:pPr>
            <w:r>
              <w:rPr>
                <w:rFonts w:ascii="新宋体" w:hAnsi="新宋体" w:cs="新宋体" w:eastAsia="新宋体" w:hint="default"/>
                <w:sz w:val="18"/>
                <w:szCs w:val="18"/>
              </w:rPr>
              <w:t>算差额</w:t>
            </w:r>
          </w:p>
        </w:tc>
        <w:tc>
          <w:tcPr>
            <w:tcW w:w="586" w:type="dxa"/>
            <w:tcBorders>
              <w:top w:val="nil" w:sz="6" w:space="0" w:color="auto"/>
              <w:left w:val="single" w:sz="4" w:space="0" w:color="000000"/>
              <w:bottom w:val="nil" w:sz="6" w:space="0" w:color="auto"/>
              <w:right w:val="single" w:sz="4" w:space="0" w:color="000000"/>
            </w:tcBorders>
          </w:tcPr>
          <w:p>
            <w:pPr/>
          </w:p>
        </w:tc>
        <w:tc>
          <w:tcPr>
            <w:tcW w:w="744" w:type="dxa"/>
            <w:vMerge/>
            <w:tcBorders>
              <w:left w:val="single" w:sz="4" w:space="0" w:color="000000"/>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169" w:lineRule="exact"/>
              <w:ind w:left="184" w:right="0"/>
              <w:jc w:val="left"/>
              <w:rPr>
                <w:rFonts w:ascii="新宋体" w:hAnsi="新宋体" w:cs="新宋体" w:eastAsia="新宋体" w:hint="default"/>
                <w:sz w:val="18"/>
                <w:szCs w:val="18"/>
              </w:rPr>
            </w:pPr>
            <w:r>
              <w:rPr>
                <w:rFonts w:ascii="新宋体" w:hAnsi="新宋体" w:cs="新宋体" w:eastAsia="新宋体" w:hint="default"/>
                <w:sz w:val="18"/>
                <w:szCs w:val="18"/>
              </w:rPr>
              <w:t>所有者权益合计</w:t>
            </w:r>
          </w:p>
        </w:tc>
      </w:tr>
      <w:tr>
        <w:trPr>
          <w:trHeight w:val="347" w:hRule="exact"/>
        </w:trPr>
        <w:tc>
          <w:tcPr>
            <w:tcW w:w="3749" w:type="dxa"/>
            <w:tcBorders>
              <w:top w:val="nil" w:sz="6" w:space="0" w:color="auto"/>
              <w:left w:val="nil" w:sz="6" w:space="0" w:color="auto"/>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158" w:lineRule="exact"/>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股本</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158" w:lineRule="exact"/>
              <w:ind w:left="400" w:right="0"/>
              <w:jc w:val="left"/>
              <w:rPr>
                <w:rFonts w:ascii="新宋体" w:hAnsi="新宋体" w:cs="新宋体" w:eastAsia="新宋体" w:hint="default"/>
                <w:sz w:val="18"/>
                <w:szCs w:val="18"/>
              </w:rPr>
            </w:pPr>
            <w:r>
              <w:rPr>
                <w:rFonts w:ascii="新宋体" w:hAnsi="新宋体" w:cs="新宋体" w:eastAsia="新宋体" w:hint="default"/>
                <w:sz w:val="18"/>
                <w:szCs w:val="18"/>
              </w:rPr>
              <w:t>资本公积</w:t>
            </w:r>
          </w:p>
        </w:tc>
        <w:tc>
          <w:tcPr>
            <w:tcW w:w="718" w:type="dxa"/>
            <w:vMerge/>
            <w:tcBorders>
              <w:left w:val="single" w:sz="4" w:space="0" w:color="000000"/>
              <w:bottom w:val="nil" w:sz="6" w:space="0" w:color="auto"/>
              <w:right w:val="single" w:sz="4" w:space="0" w:color="000000"/>
            </w:tcBorders>
          </w:tcPr>
          <w:p>
            <w:pPr/>
          </w:p>
        </w:tc>
        <w:tc>
          <w:tcPr>
            <w:tcW w:w="715" w:type="dxa"/>
            <w:vMerge/>
            <w:tcBorders>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Style w:val="TableParagraph"/>
              <w:spacing w:line="158" w:lineRule="exact"/>
              <w:ind w:left="386" w:right="0"/>
              <w:jc w:val="left"/>
              <w:rPr>
                <w:rFonts w:ascii="新宋体" w:hAnsi="新宋体" w:cs="新宋体" w:eastAsia="新宋体" w:hint="default"/>
                <w:sz w:val="18"/>
                <w:szCs w:val="18"/>
              </w:rPr>
            </w:pPr>
            <w:r>
              <w:rPr>
                <w:rFonts w:ascii="新宋体" w:hAnsi="新宋体" w:cs="新宋体" w:eastAsia="新宋体" w:hint="default"/>
                <w:sz w:val="18"/>
                <w:szCs w:val="18"/>
              </w:rPr>
              <w:t>盈余公积</w:t>
            </w:r>
          </w:p>
        </w:tc>
        <w:tc>
          <w:tcPr>
            <w:tcW w:w="721" w:type="dxa"/>
            <w:vMerge/>
            <w:tcBorders>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158" w:lineRule="exact"/>
              <w:ind w:left="304" w:right="0"/>
              <w:jc w:val="left"/>
              <w:rPr>
                <w:rFonts w:ascii="新宋体" w:hAnsi="新宋体" w:cs="新宋体" w:eastAsia="新宋体" w:hint="default"/>
                <w:sz w:val="18"/>
                <w:szCs w:val="18"/>
              </w:rPr>
            </w:pPr>
            <w:r>
              <w:rPr>
                <w:rFonts w:ascii="新宋体" w:hAnsi="新宋体" w:cs="新宋体" w:eastAsia="新宋体" w:hint="default"/>
                <w:sz w:val="18"/>
                <w:szCs w:val="18"/>
              </w:rPr>
              <w:t>未分配利润</w:t>
            </w:r>
          </w:p>
        </w:tc>
        <w:tc>
          <w:tcPr>
            <w:tcW w:w="814" w:type="dxa"/>
            <w:vMerge/>
            <w:tcBorders>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Style w:val="TableParagraph"/>
              <w:spacing w:line="158" w:lineRule="exact"/>
              <w:ind w:left="105" w:right="0"/>
              <w:jc w:val="left"/>
              <w:rPr>
                <w:rFonts w:ascii="新宋体" w:hAnsi="新宋体" w:cs="新宋体" w:eastAsia="新宋体" w:hint="default"/>
                <w:sz w:val="18"/>
                <w:szCs w:val="18"/>
              </w:rPr>
            </w:pPr>
            <w:r>
              <w:rPr>
                <w:rFonts w:ascii="新宋体" w:hAnsi="新宋体" w:cs="新宋体" w:eastAsia="新宋体" w:hint="default"/>
                <w:sz w:val="18"/>
                <w:szCs w:val="18"/>
              </w:rPr>
              <w:t>其他</w:t>
            </w:r>
          </w:p>
        </w:tc>
        <w:tc>
          <w:tcPr>
            <w:tcW w:w="744" w:type="dxa"/>
            <w:vMerge/>
            <w:tcBorders>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46"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一、上期期末余额</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54" w:right="0"/>
              <w:jc w:val="center"/>
              <w:rPr>
                <w:rFonts w:ascii="新宋体" w:hAnsi="新宋体" w:cs="新宋体" w:eastAsia="新宋体" w:hint="default"/>
                <w:sz w:val="18"/>
                <w:szCs w:val="18"/>
              </w:rPr>
            </w:pPr>
            <w:r>
              <w:rPr>
                <w:rFonts w:ascii="新宋体"/>
                <w:sz w:val="18"/>
              </w:rPr>
              <w:t>44,000,000.00</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34" w:lineRule="exact"/>
              <w:ind w:right="98"/>
              <w:jc w:val="right"/>
              <w:rPr>
                <w:rFonts w:ascii="新宋体" w:hAnsi="新宋体" w:cs="新宋体" w:eastAsia="新宋体" w:hint="default"/>
                <w:sz w:val="18"/>
                <w:szCs w:val="18"/>
              </w:rPr>
            </w:pPr>
            <w:r>
              <w:rPr>
                <w:rFonts w:ascii="新宋体"/>
                <w:spacing w:val="-1"/>
                <w:sz w:val="18"/>
              </w:rPr>
              <w:t>16,929,142.17</w:t>
            </w: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Style w:val="TableParagraph"/>
              <w:spacing w:line="234" w:lineRule="exact"/>
              <w:ind w:right="236"/>
              <w:jc w:val="right"/>
              <w:rPr>
                <w:rFonts w:ascii="新宋体" w:hAnsi="新宋体" w:cs="新宋体" w:eastAsia="新宋体" w:hint="default"/>
                <w:sz w:val="18"/>
                <w:szCs w:val="18"/>
              </w:rPr>
            </w:pPr>
            <w:r>
              <w:rPr>
                <w:rFonts w:ascii="新宋体"/>
                <w:spacing w:val="-1"/>
                <w:sz w:val="18"/>
              </w:rPr>
              <w:t>2,284,955.34</w:t>
            </w: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34" w:lineRule="exact"/>
              <w:ind w:right="101"/>
              <w:jc w:val="right"/>
              <w:rPr>
                <w:rFonts w:ascii="新宋体" w:hAnsi="新宋体" w:cs="新宋体" w:eastAsia="新宋体" w:hint="default"/>
                <w:sz w:val="18"/>
                <w:szCs w:val="18"/>
              </w:rPr>
            </w:pPr>
            <w:r>
              <w:rPr>
                <w:rFonts w:ascii="新宋体"/>
                <w:spacing w:val="-1"/>
                <w:sz w:val="18"/>
              </w:rPr>
              <w:t>28,059,576.52</w:t>
            </w: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34" w:lineRule="exact"/>
              <w:ind w:right="106"/>
              <w:jc w:val="right"/>
              <w:rPr>
                <w:rFonts w:ascii="新宋体" w:hAnsi="新宋体" w:cs="新宋体" w:eastAsia="新宋体" w:hint="default"/>
                <w:sz w:val="18"/>
                <w:szCs w:val="18"/>
              </w:rPr>
            </w:pPr>
            <w:r>
              <w:rPr>
                <w:rFonts w:ascii="新宋体"/>
                <w:spacing w:val="-1"/>
                <w:sz w:val="18"/>
              </w:rPr>
              <w:t>91,273,674.03</w:t>
            </w:r>
          </w:p>
        </w:tc>
      </w:tr>
      <w:tr>
        <w:trPr>
          <w:trHeight w:val="18" w:hRule="exact"/>
        </w:trPr>
        <w:tc>
          <w:tcPr>
            <w:tcW w:w="3749" w:type="dxa"/>
            <w:tcBorders>
              <w:top w:val="nil" w:sz="6" w:space="0" w:color="auto"/>
              <w:left w:val="nil" w:sz="6" w:space="0" w:color="auto"/>
              <w:bottom w:val="nil" w:sz="6" w:space="0" w:color="auto"/>
              <w:right w:val="nil" w:sz="6" w:space="0" w:color="auto"/>
            </w:tcBorders>
          </w:tcPr>
          <w:p>
            <w:pPr/>
          </w:p>
        </w:tc>
        <w:tc>
          <w:tcPr>
            <w:tcW w:w="1438"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
        </w:tc>
        <w:tc>
          <w:tcPr>
            <w:tcW w:w="718" w:type="dxa"/>
            <w:tcBorders>
              <w:top w:val="nil" w:sz="6" w:space="0" w:color="auto"/>
              <w:left w:val="nil" w:sz="6" w:space="0" w:color="auto"/>
              <w:bottom w:val="nil" w:sz="6" w:space="0" w:color="auto"/>
              <w:right w:val="nil" w:sz="6" w:space="0" w:color="auto"/>
            </w:tcBorders>
          </w:tcPr>
          <w:p>
            <w:pPr/>
          </w:p>
        </w:tc>
        <w:tc>
          <w:tcPr>
            <w:tcW w:w="715"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
        </w:tc>
        <w:tc>
          <w:tcPr>
            <w:tcW w:w="721"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
        </w:tc>
        <w:tc>
          <w:tcPr>
            <w:tcW w:w="814" w:type="dxa"/>
            <w:tcBorders>
              <w:top w:val="nil" w:sz="6" w:space="0" w:color="auto"/>
              <w:left w:val="nil" w:sz="6" w:space="0" w:color="auto"/>
              <w:bottom w:val="nil" w:sz="6" w:space="0" w:color="auto"/>
              <w:right w:val="nil" w:sz="6" w:space="0" w:color="auto"/>
            </w:tcBorders>
          </w:tcPr>
          <w:p>
            <w:pPr/>
          </w:p>
        </w:tc>
        <w:tc>
          <w:tcPr>
            <w:tcW w:w="586" w:type="dxa"/>
            <w:tcBorders>
              <w:top w:val="nil" w:sz="6" w:space="0" w:color="auto"/>
              <w:left w:val="nil" w:sz="6" w:space="0" w:color="auto"/>
              <w:bottom w:val="nil" w:sz="6" w:space="0" w:color="auto"/>
              <w:right w:val="nil" w:sz="6" w:space="0" w:color="auto"/>
            </w:tcBorders>
          </w:tcPr>
          <w:p>
            <w:pPr/>
          </w:p>
        </w:tc>
        <w:tc>
          <w:tcPr>
            <w:tcW w:w="744" w:type="dxa"/>
            <w:tcBorders>
              <w:top w:val="nil" w:sz="6" w:space="0" w:color="auto"/>
              <w:left w:val="nil" w:sz="6" w:space="0" w:color="auto"/>
              <w:bottom w:val="nil" w:sz="6" w:space="0" w:color="auto"/>
              <w:right w:val="nil" w:sz="6" w:space="0" w:color="auto"/>
            </w:tcBorders>
          </w:tcPr>
          <w:p>
            <w:pPr/>
          </w:p>
        </w:tc>
        <w:tc>
          <w:tcPr>
            <w:tcW w:w="1640" w:type="dxa"/>
            <w:tcBorders>
              <w:top w:val="nil" w:sz="6" w:space="0" w:color="auto"/>
              <w:left w:val="nil" w:sz="6" w:space="0" w:color="auto"/>
              <w:bottom w:val="nil" w:sz="6" w:space="0" w:color="auto"/>
              <w:right w:val="nil" w:sz="6" w:space="0" w:color="auto"/>
            </w:tcBorders>
          </w:tcPr>
          <w:p>
            <w:pPr/>
          </w:p>
        </w:tc>
      </w:tr>
      <w:tr>
        <w:trPr>
          <w:trHeight w:val="348"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575" w:right="0"/>
              <w:jc w:val="left"/>
              <w:rPr>
                <w:rFonts w:ascii="新宋体" w:hAnsi="新宋体" w:cs="新宋体" w:eastAsia="新宋体" w:hint="default"/>
                <w:sz w:val="18"/>
                <w:szCs w:val="18"/>
              </w:rPr>
            </w:pPr>
            <w:r>
              <w:rPr>
                <w:rFonts w:ascii="新宋体" w:hAnsi="新宋体" w:cs="新宋体" w:eastAsia="新宋体" w:hint="default"/>
                <w:sz w:val="18"/>
                <w:szCs w:val="18"/>
              </w:rPr>
              <w:t>会计政策变更</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180" w:lineRule="exact"/>
              <w:ind w:left="575" w:right="0"/>
              <w:jc w:val="left"/>
              <w:rPr>
                <w:rFonts w:ascii="新宋体" w:hAnsi="新宋体" w:cs="新宋体" w:eastAsia="新宋体" w:hint="default"/>
                <w:sz w:val="18"/>
                <w:szCs w:val="18"/>
              </w:rPr>
            </w:pPr>
            <w:r>
              <w:rPr>
                <w:rFonts w:ascii="新宋体" w:hAnsi="新宋体" w:cs="新宋体" w:eastAsia="新宋体" w:hint="default"/>
                <w:sz w:val="18"/>
                <w:szCs w:val="18"/>
              </w:rPr>
              <w:t>前期差错更正</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314"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75" w:right="0"/>
              <w:jc w:val="left"/>
              <w:rPr>
                <w:rFonts w:ascii="新宋体" w:hAnsi="新宋体" w:cs="新宋体" w:eastAsia="新宋体" w:hint="default"/>
                <w:sz w:val="18"/>
                <w:szCs w:val="18"/>
              </w:rPr>
            </w:pPr>
            <w:r>
              <w:rPr>
                <w:rFonts w:ascii="新宋体" w:hAnsi="新宋体" w:cs="新宋体" w:eastAsia="新宋体" w:hint="default"/>
                <w:sz w:val="18"/>
                <w:szCs w:val="18"/>
              </w:rPr>
              <w:t>其他</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33"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二、本年年初余额</w:t>
            </w:r>
          </w:p>
        </w:tc>
        <w:tc>
          <w:tcPr>
            <w:tcW w:w="1438" w:type="dxa"/>
            <w:tcBorders>
              <w:top w:val="nil" w:sz="6" w:space="0" w:color="auto"/>
              <w:left w:val="nil" w:sz="6" w:space="0" w:color="auto"/>
              <w:bottom w:val="nil" w:sz="6" w:space="0" w:color="auto"/>
              <w:right w:val="single" w:sz="4" w:space="0" w:color="000000"/>
            </w:tcBorders>
          </w:tcPr>
          <w:p>
            <w:pPr>
              <w:pStyle w:val="TableParagraph"/>
              <w:spacing w:line="221" w:lineRule="exact"/>
              <w:ind w:left="59" w:right="0"/>
              <w:jc w:val="center"/>
              <w:rPr>
                <w:rFonts w:ascii="新宋体" w:hAnsi="新宋体" w:cs="新宋体" w:eastAsia="新宋体" w:hint="default"/>
                <w:sz w:val="18"/>
                <w:szCs w:val="18"/>
              </w:rPr>
            </w:pPr>
            <w:r>
              <w:rPr>
                <w:rFonts w:ascii="新宋体"/>
                <w:sz w:val="18"/>
              </w:rPr>
              <w:t>44,000,000.00</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21" w:lineRule="exact"/>
              <w:ind w:right="98"/>
              <w:jc w:val="right"/>
              <w:rPr>
                <w:rFonts w:ascii="新宋体" w:hAnsi="新宋体" w:cs="新宋体" w:eastAsia="新宋体" w:hint="default"/>
                <w:sz w:val="18"/>
                <w:szCs w:val="18"/>
              </w:rPr>
            </w:pPr>
            <w:r>
              <w:rPr>
                <w:rFonts w:ascii="新宋体"/>
                <w:spacing w:val="-1"/>
                <w:sz w:val="18"/>
              </w:rPr>
              <w:t>16,929,142.17</w:t>
            </w: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Style w:val="TableParagraph"/>
              <w:spacing w:line="221" w:lineRule="exact"/>
              <w:ind w:right="236"/>
              <w:jc w:val="right"/>
              <w:rPr>
                <w:rFonts w:ascii="新宋体" w:hAnsi="新宋体" w:cs="新宋体" w:eastAsia="新宋体" w:hint="default"/>
                <w:sz w:val="18"/>
                <w:szCs w:val="18"/>
              </w:rPr>
            </w:pPr>
            <w:r>
              <w:rPr>
                <w:rFonts w:ascii="新宋体"/>
                <w:spacing w:val="-1"/>
                <w:sz w:val="18"/>
              </w:rPr>
              <w:t>2,284,955.34</w:t>
            </w: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21" w:lineRule="exact"/>
              <w:ind w:right="101"/>
              <w:jc w:val="right"/>
              <w:rPr>
                <w:rFonts w:ascii="新宋体" w:hAnsi="新宋体" w:cs="新宋体" w:eastAsia="新宋体" w:hint="default"/>
                <w:sz w:val="18"/>
                <w:szCs w:val="18"/>
              </w:rPr>
            </w:pPr>
            <w:r>
              <w:rPr>
                <w:rFonts w:ascii="新宋体"/>
                <w:spacing w:val="-1"/>
                <w:sz w:val="18"/>
              </w:rPr>
              <w:t>28,059,576.52</w:t>
            </w: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21" w:lineRule="exact"/>
              <w:ind w:right="106"/>
              <w:jc w:val="right"/>
              <w:rPr>
                <w:rFonts w:ascii="新宋体" w:hAnsi="新宋体" w:cs="新宋体" w:eastAsia="新宋体" w:hint="default"/>
                <w:sz w:val="18"/>
                <w:szCs w:val="18"/>
              </w:rPr>
            </w:pPr>
            <w:r>
              <w:rPr>
                <w:rFonts w:ascii="新宋体"/>
                <w:spacing w:val="-1"/>
                <w:sz w:val="18"/>
              </w:rPr>
              <w:t>91,273,674.03</w:t>
            </w:r>
          </w:p>
        </w:tc>
      </w:tr>
      <w:tr>
        <w:trPr>
          <w:trHeight w:val="295"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三</w:t>
            </w:r>
            <w:r>
              <w:rPr>
                <w:rFonts w:ascii="新宋体" w:hAnsi="新宋体" w:cs="新宋体" w:eastAsia="新宋体" w:hint="default"/>
                <w:spacing w:val="-87"/>
                <w:sz w:val="18"/>
                <w:szCs w:val="18"/>
              </w:rPr>
              <w:t>、</w:t>
            </w:r>
            <w:r>
              <w:rPr>
                <w:rFonts w:ascii="新宋体" w:hAnsi="新宋体" w:cs="新宋体" w:eastAsia="新宋体" w:hint="default"/>
                <w:sz w:val="18"/>
                <w:szCs w:val="18"/>
              </w:rPr>
              <w:t>本年增减变动金</w:t>
            </w:r>
            <w:r>
              <w:rPr>
                <w:rFonts w:ascii="新宋体" w:hAnsi="新宋体" w:cs="新宋体" w:eastAsia="新宋体" w:hint="default"/>
                <w:spacing w:val="-85"/>
                <w:sz w:val="18"/>
                <w:szCs w:val="18"/>
              </w:rPr>
              <w:t>额</w:t>
            </w:r>
            <w:r>
              <w:rPr>
                <w:rFonts w:ascii="新宋体" w:hAnsi="新宋体" w:cs="新宋体" w:eastAsia="新宋体" w:hint="default"/>
                <w:sz w:val="18"/>
                <w:szCs w:val="18"/>
              </w:rPr>
              <w:t>（减少以“－”号填列）</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54" w:right="0"/>
              <w:jc w:val="center"/>
              <w:rPr>
                <w:rFonts w:ascii="新宋体" w:hAnsi="新宋体" w:cs="新宋体" w:eastAsia="新宋体" w:hint="default"/>
                <w:sz w:val="18"/>
                <w:szCs w:val="18"/>
              </w:rPr>
            </w:pPr>
            <w:r>
              <w:rPr>
                <w:rFonts w:ascii="新宋体"/>
                <w:sz w:val="18"/>
              </w:rPr>
              <w:t>15,000,000.00</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358,639,500.00</w:t>
            </w: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236"/>
              <w:jc w:val="right"/>
              <w:rPr>
                <w:rFonts w:ascii="新宋体" w:hAnsi="新宋体" w:cs="新宋体" w:eastAsia="新宋体" w:hint="default"/>
                <w:sz w:val="18"/>
                <w:szCs w:val="18"/>
              </w:rPr>
            </w:pPr>
            <w:r>
              <w:rPr>
                <w:rFonts w:ascii="新宋体"/>
                <w:spacing w:val="-1"/>
                <w:sz w:val="18"/>
              </w:rPr>
              <w:t>3,159,598.64</w:t>
            </w: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27,306,840.72</w:t>
            </w: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404,105,939.36</w:t>
            </w:r>
          </w:p>
        </w:tc>
      </w:tr>
      <w:tr>
        <w:trPr>
          <w:trHeight w:val="232"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32"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（一）净利润</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101"/>
              <w:jc w:val="right"/>
              <w:rPr>
                <w:rFonts w:ascii="新宋体" w:hAnsi="新宋体" w:cs="新宋体" w:eastAsia="新宋体" w:hint="default"/>
                <w:sz w:val="18"/>
                <w:szCs w:val="18"/>
              </w:rPr>
            </w:pPr>
            <w:r>
              <w:rPr>
                <w:rFonts w:ascii="新宋体"/>
                <w:spacing w:val="-1"/>
                <w:sz w:val="18"/>
              </w:rPr>
              <w:t>40,146,439.36</w:t>
            </w: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40,146,439.36</w:t>
            </w:r>
          </w:p>
        </w:tc>
      </w:tr>
      <w:tr>
        <w:trPr>
          <w:trHeight w:val="314"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（二）其他综合收益</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33"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上述（一）和（二）小计</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21" w:lineRule="exact"/>
              <w:ind w:right="101"/>
              <w:jc w:val="right"/>
              <w:rPr>
                <w:rFonts w:ascii="新宋体" w:hAnsi="新宋体" w:cs="新宋体" w:eastAsia="新宋体" w:hint="default"/>
                <w:sz w:val="18"/>
                <w:szCs w:val="18"/>
              </w:rPr>
            </w:pPr>
            <w:r>
              <w:rPr>
                <w:rFonts w:ascii="新宋体"/>
                <w:spacing w:val="-1"/>
                <w:sz w:val="18"/>
              </w:rPr>
              <w:t>40,146,439.36</w:t>
            </w: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21" w:lineRule="exact"/>
              <w:ind w:right="106"/>
              <w:jc w:val="right"/>
              <w:rPr>
                <w:rFonts w:ascii="新宋体" w:hAnsi="新宋体" w:cs="新宋体" w:eastAsia="新宋体" w:hint="default"/>
                <w:sz w:val="18"/>
                <w:szCs w:val="18"/>
              </w:rPr>
            </w:pPr>
            <w:r>
              <w:rPr>
                <w:rFonts w:ascii="新宋体"/>
                <w:spacing w:val="-1"/>
                <w:sz w:val="18"/>
              </w:rPr>
              <w:t>40,146,439.36</w:t>
            </w:r>
          </w:p>
        </w:tc>
      </w:tr>
      <w:tr>
        <w:trPr>
          <w:trHeight w:val="295"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（三）所有者投入和减少资本</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54" w:right="0"/>
              <w:jc w:val="center"/>
              <w:rPr>
                <w:rFonts w:ascii="新宋体" w:hAnsi="新宋体" w:cs="新宋体" w:eastAsia="新宋体" w:hint="default"/>
                <w:sz w:val="18"/>
                <w:szCs w:val="18"/>
              </w:rPr>
            </w:pPr>
            <w:r>
              <w:rPr>
                <w:rFonts w:ascii="新宋体"/>
                <w:sz w:val="18"/>
              </w:rPr>
              <w:t>15,000,000.00</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98"/>
              <w:jc w:val="right"/>
              <w:rPr>
                <w:rFonts w:ascii="新宋体" w:hAnsi="新宋体" w:cs="新宋体" w:eastAsia="新宋体" w:hint="default"/>
                <w:sz w:val="18"/>
                <w:szCs w:val="18"/>
              </w:rPr>
            </w:pPr>
            <w:r>
              <w:rPr>
                <w:rFonts w:ascii="新宋体"/>
                <w:spacing w:val="-1"/>
                <w:sz w:val="18"/>
              </w:rPr>
              <w:t>358,639,500.00</w:t>
            </w: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6"/>
              <w:jc w:val="right"/>
              <w:rPr>
                <w:rFonts w:ascii="新宋体" w:hAnsi="新宋体" w:cs="新宋体" w:eastAsia="新宋体" w:hint="default"/>
                <w:sz w:val="18"/>
                <w:szCs w:val="18"/>
              </w:rPr>
            </w:pPr>
            <w:r>
              <w:rPr>
                <w:rFonts w:ascii="新宋体"/>
                <w:spacing w:val="-1"/>
                <w:sz w:val="18"/>
              </w:rPr>
              <w:t>373,639,500.00</w:t>
            </w:r>
          </w:p>
        </w:tc>
      </w:tr>
      <w:tr>
        <w:trPr>
          <w:trHeight w:val="232"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32"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．所有者投入资本</w:t>
            </w:r>
          </w:p>
        </w:tc>
        <w:tc>
          <w:tcPr>
            <w:tcW w:w="143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54" w:right="0"/>
              <w:jc w:val="center"/>
              <w:rPr>
                <w:rFonts w:ascii="新宋体" w:hAnsi="新宋体" w:cs="新宋体" w:eastAsia="新宋体" w:hint="default"/>
                <w:sz w:val="18"/>
                <w:szCs w:val="18"/>
              </w:rPr>
            </w:pPr>
            <w:r>
              <w:rPr>
                <w:rFonts w:ascii="新宋体"/>
                <w:sz w:val="18"/>
              </w:rPr>
              <w:t>15,000,000.00</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97"/>
              <w:jc w:val="right"/>
              <w:rPr>
                <w:rFonts w:ascii="新宋体" w:hAnsi="新宋体" w:cs="新宋体" w:eastAsia="新宋体" w:hint="default"/>
                <w:sz w:val="18"/>
                <w:szCs w:val="18"/>
              </w:rPr>
            </w:pPr>
            <w:r>
              <w:rPr>
                <w:rFonts w:ascii="新宋体"/>
                <w:spacing w:val="-1"/>
                <w:sz w:val="18"/>
              </w:rPr>
              <w:t>358,639,500.00</w:t>
            </w: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373,639,500.00</w:t>
            </w:r>
          </w:p>
        </w:tc>
      </w:tr>
      <w:tr>
        <w:trPr>
          <w:trHeight w:val="321"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．股份支付计入所有者权益的金额</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27"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．其他</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95"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（四）利润分配</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236"/>
              <w:jc w:val="right"/>
              <w:rPr>
                <w:rFonts w:ascii="新宋体" w:hAnsi="新宋体" w:cs="新宋体" w:eastAsia="新宋体" w:hint="default"/>
                <w:sz w:val="18"/>
                <w:szCs w:val="18"/>
              </w:rPr>
            </w:pPr>
            <w:r>
              <w:rPr>
                <w:rFonts w:ascii="新宋体"/>
                <w:spacing w:val="-1"/>
                <w:sz w:val="18"/>
              </w:rPr>
              <w:t>3,159,598.64</w:t>
            </w: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-12,839,598.64</w:t>
            </w: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6"/>
              <w:jc w:val="right"/>
              <w:rPr>
                <w:rFonts w:ascii="新宋体" w:hAnsi="新宋体" w:cs="新宋体" w:eastAsia="新宋体" w:hint="default"/>
                <w:sz w:val="18"/>
                <w:szCs w:val="18"/>
              </w:rPr>
            </w:pPr>
            <w:r>
              <w:rPr>
                <w:rFonts w:ascii="新宋体"/>
                <w:spacing w:val="-1"/>
                <w:sz w:val="18"/>
              </w:rPr>
              <w:t>-9,680,000.00</w:t>
            </w:r>
          </w:p>
        </w:tc>
      </w:tr>
      <w:tr>
        <w:trPr>
          <w:trHeight w:val="232"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32"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．提取盈余公积</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Style w:val="TableParagraph"/>
              <w:spacing w:line="220" w:lineRule="exact"/>
              <w:ind w:right="236"/>
              <w:jc w:val="right"/>
              <w:rPr>
                <w:rFonts w:ascii="新宋体" w:hAnsi="新宋体" w:cs="新宋体" w:eastAsia="新宋体" w:hint="default"/>
                <w:sz w:val="18"/>
                <w:szCs w:val="18"/>
              </w:rPr>
            </w:pPr>
            <w:r>
              <w:rPr>
                <w:rFonts w:ascii="新宋体"/>
                <w:spacing w:val="-1"/>
                <w:sz w:val="18"/>
              </w:rPr>
              <w:t>3,159,598.64</w:t>
            </w: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101"/>
              <w:jc w:val="right"/>
              <w:rPr>
                <w:rFonts w:ascii="新宋体" w:hAnsi="新宋体" w:cs="新宋体" w:eastAsia="新宋体" w:hint="default"/>
                <w:sz w:val="18"/>
                <w:szCs w:val="18"/>
              </w:rPr>
            </w:pPr>
            <w:r>
              <w:rPr>
                <w:rFonts w:ascii="新宋体"/>
                <w:spacing w:val="-1"/>
                <w:sz w:val="18"/>
              </w:rPr>
              <w:t>-3,159,598.64</w:t>
            </w: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314"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．提取一般风险准备</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33"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．对所有者（或股东）的分配</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Style w:val="TableParagraph"/>
              <w:spacing w:line="221" w:lineRule="exact"/>
              <w:ind w:right="101"/>
              <w:jc w:val="right"/>
              <w:rPr>
                <w:rFonts w:ascii="新宋体" w:hAnsi="新宋体" w:cs="新宋体" w:eastAsia="新宋体" w:hint="default"/>
                <w:sz w:val="18"/>
                <w:szCs w:val="18"/>
              </w:rPr>
            </w:pPr>
            <w:r>
              <w:rPr>
                <w:rFonts w:ascii="新宋体"/>
                <w:spacing w:val="-1"/>
                <w:sz w:val="18"/>
              </w:rPr>
              <w:t>-9,680,000.00</w:t>
            </w: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21" w:lineRule="exact"/>
              <w:ind w:right="106"/>
              <w:jc w:val="right"/>
              <w:rPr>
                <w:rFonts w:ascii="新宋体" w:hAnsi="新宋体" w:cs="新宋体" w:eastAsia="新宋体" w:hint="default"/>
                <w:sz w:val="18"/>
                <w:szCs w:val="18"/>
              </w:rPr>
            </w:pPr>
            <w:r>
              <w:rPr>
                <w:rFonts w:ascii="新宋体"/>
                <w:spacing w:val="-1"/>
                <w:sz w:val="18"/>
              </w:rPr>
              <w:t>-9,680,000.00</w:t>
            </w:r>
          </w:p>
        </w:tc>
      </w:tr>
      <w:tr>
        <w:trPr>
          <w:trHeight w:val="295"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4</w:t>
            </w:r>
            <w:r>
              <w:rPr>
                <w:rFonts w:ascii="新宋体" w:hAnsi="新宋体" w:cs="新宋体" w:eastAsia="新宋体" w:hint="default"/>
                <w:sz w:val="18"/>
                <w:szCs w:val="18"/>
              </w:rPr>
              <w:t>．其他</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32"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32"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（五）所有者权益内部结转</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20" w:lineRule="exact"/>
              <w:ind w:right="107"/>
              <w:jc w:val="right"/>
              <w:rPr>
                <w:rFonts w:ascii="新宋体" w:hAnsi="新宋体" w:cs="新宋体" w:eastAsia="新宋体" w:hint="default"/>
                <w:sz w:val="18"/>
                <w:szCs w:val="18"/>
              </w:rPr>
            </w:pPr>
            <w:r>
              <w:rPr>
                <w:rFonts w:ascii="新宋体"/>
                <w:sz w:val="18"/>
              </w:rPr>
              <w:t>-</w:t>
            </w:r>
          </w:p>
        </w:tc>
      </w:tr>
      <w:tr>
        <w:trPr>
          <w:trHeight w:val="320"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．资本公积转增资本（或股本）</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27"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．盈余公积转增资本（或股本）</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348"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．盈余公积弥补亏损</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180"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4</w:t>
            </w:r>
            <w:r>
              <w:rPr>
                <w:rFonts w:ascii="新宋体" w:hAnsi="新宋体" w:cs="新宋体" w:eastAsia="新宋体" w:hint="default"/>
                <w:sz w:val="18"/>
                <w:szCs w:val="18"/>
              </w:rPr>
              <w:t>．其他</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320"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（六）专项储备</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3749" w:type="dxa"/>
            <w:tcBorders>
              <w:top w:val="nil" w:sz="6" w:space="0" w:color="auto"/>
              <w:left w:val="nil" w:sz="6" w:space="0" w:color="auto"/>
              <w:bottom w:val="nil" w:sz="6" w:space="0" w:color="auto"/>
              <w:right w:val="nil" w:sz="6" w:space="0" w:color="auto"/>
            </w:tcBorders>
          </w:tcPr>
          <w:p>
            <w:pPr>
              <w:pStyle w:val="TableParagraph"/>
              <w:spacing w:line="227"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．本期提取</w:t>
            </w:r>
          </w:p>
        </w:tc>
        <w:tc>
          <w:tcPr>
            <w:tcW w:w="1438"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95" w:hRule="exact"/>
        </w:trPr>
        <w:tc>
          <w:tcPr>
            <w:tcW w:w="374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．本期使用</w:t>
            </w:r>
          </w:p>
        </w:tc>
        <w:tc>
          <w:tcPr>
            <w:tcW w:w="1438"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718" w:type="dxa"/>
            <w:tcBorders>
              <w:top w:val="nil" w:sz="6" w:space="0" w:color="auto"/>
              <w:left w:val="single" w:sz="4" w:space="0" w:color="000000"/>
              <w:bottom w:val="nil" w:sz="6" w:space="0" w:color="auto"/>
              <w:right w:val="single" w:sz="4" w:space="0" w:color="000000"/>
            </w:tcBorders>
          </w:tcPr>
          <w:p>
            <w:pPr/>
          </w:p>
        </w:tc>
        <w:tc>
          <w:tcPr>
            <w:tcW w:w="715" w:type="dxa"/>
            <w:tcBorders>
              <w:top w:val="nil" w:sz="6" w:space="0" w:color="auto"/>
              <w:left w:val="single" w:sz="4" w:space="0" w:color="000000"/>
              <w:bottom w:val="nil" w:sz="6" w:space="0" w:color="auto"/>
              <w:right w:val="single" w:sz="4" w:space="0" w:color="000000"/>
            </w:tcBorders>
          </w:tcPr>
          <w:p>
            <w:pPr/>
          </w:p>
        </w:tc>
        <w:tc>
          <w:tcPr>
            <w:tcW w:w="1631" w:type="dxa"/>
            <w:tcBorders>
              <w:top w:val="nil" w:sz="6" w:space="0" w:color="auto"/>
              <w:left w:val="single" w:sz="4" w:space="0" w:color="000000"/>
              <w:bottom w:val="nil" w:sz="6" w:space="0" w:color="auto"/>
              <w:right w:val="nil" w:sz="6" w:space="0" w:color="auto"/>
            </w:tcBorders>
          </w:tcPr>
          <w:p>
            <w:pPr/>
          </w:p>
        </w:tc>
        <w:tc>
          <w:tcPr>
            <w:tcW w:w="721" w:type="dxa"/>
            <w:tcBorders>
              <w:top w:val="nil" w:sz="6" w:space="0" w:color="auto"/>
              <w:left w:val="nil" w:sz="6" w:space="0" w:color="auto"/>
              <w:bottom w:val="nil" w:sz="6" w:space="0" w:color="auto"/>
              <w:right w:val="single" w:sz="4" w:space="0" w:color="000000"/>
            </w:tcBorders>
          </w:tcPr>
          <w:p>
            <w:pPr/>
          </w:p>
        </w:tc>
        <w:tc>
          <w:tcPr>
            <w:tcW w:w="1522" w:type="dxa"/>
            <w:tcBorders>
              <w:top w:val="nil" w:sz="6" w:space="0" w:color="auto"/>
              <w:left w:val="single" w:sz="4" w:space="0" w:color="000000"/>
              <w:bottom w:val="nil" w:sz="6" w:space="0" w:color="auto"/>
              <w:right w:val="single" w:sz="4" w:space="0" w:color="000000"/>
            </w:tcBorders>
          </w:tcPr>
          <w:p>
            <w:pPr/>
          </w:p>
        </w:tc>
        <w:tc>
          <w:tcPr>
            <w:tcW w:w="814" w:type="dxa"/>
            <w:tcBorders>
              <w:top w:val="nil" w:sz="6" w:space="0" w:color="auto"/>
              <w:left w:val="single" w:sz="4" w:space="0" w:color="000000"/>
              <w:bottom w:val="nil" w:sz="6" w:space="0" w:color="auto"/>
              <w:right w:val="single" w:sz="4" w:space="0" w:color="000000"/>
            </w:tcBorders>
          </w:tcPr>
          <w:p>
            <w:pPr/>
          </w:p>
        </w:tc>
        <w:tc>
          <w:tcPr>
            <w:tcW w:w="586"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
        </w:tc>
      </w:tr>
      <w:tr>
        <w:trPr>
          <w:trHeight w:val="245" w:hRule="exact"/>
        </w:trPr>
        <w:tc>
          <w:tcPr>
            <w:tcW w:w="3749" w:type="dxa"/>
            <w:tcBorders>
              <w:top w:val="nil" w:sz="6" w:space="0" w:color="auto"/>
              <w:left w:val="nil" w:sz="6" w:space="0" w:color="auto"/>
              <w:bottom w:val="single" w:sz="4" w:space="0" w:color="000000"/>
              <w:right w:val="single" w:sz="4" w:space="0" w:color="000000"/>
            </w:tcBorders>
          </w:tcPr>
          <w:p>
            <w:pPr>
              <w:pStyle w:val="TableParagraph"/>
              <w:spacing w:line="232" w:lineRule="exact"/>
              <w:ind w:left="124" w:right="0"/>
              <w:jc w:val="left"/>
              <w:rPr>
                <w:rFonts w:ascii="新宋体" w:hAnsi="新宋体" w:cs="新宋体" w:eastAsia="新宋体" w:hint="default"/>
                <w:sz w:val="18"/>
                <w:szCs w:val="18"/>
              </w:rPr>
            </w:pPr>
            <w:r>
              <w:rPr>
                <w:rFonts w:ascii="新宋体" w:hAnsi="新宋体" w:cs="新宋体" w:eastAsia="新宋体" w:hint="default"/>
                <w:sz w:val="18"/>
                <w:szCs w:val="18"/>
              </w:rPr>
              <w:t>四、本期期末余额</w:t>
            </w:r>
          </w:p>
        </w:tc>
        <w:tc>
          <w:tcPr>
            <w:tcW w:w="1438"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54" w:right="0"/>
              <w:jc w:val="center"/>
              <w:rPr>
                <w:rFonts w:ascii="新宋体" w:hAnsi="新宋体" w:cs="新宋体" w:eastAsia="新宋体" w:hint="default"/>
                <w:sz w:val="18"/>
                <w:szCs w:val="18"/>
              </w:rPr>
            </w:pPr>
            <w:r>
              <w:rPr>
                <w:rFonts w:ascii="新宋体"/>
                <w:sz w:val="18"/>
              </w:rPr>
              <w:t>59,000,000.00</w:t>
            </w:r>
          </w:p>
        </w:tc>
        <w:tc>
          <w:tcPr>
            <w:tcW w:w="1529"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right="98"/>
              <w:jc w:val="right"/>
              <w:rPr>
                <w:rFonts w:ascii="新宋体" w:hAnsi="新宋体" w:cs="新宋体" w:eastAsia="新宋体" w:hint="default"/>
                <w:sz w:val="18"/>
                <w:szCs w:val="18"/>
              </w:rPr>
            </w:pPr>
            <w:r>
              <w:rPr>
                <w:rFonts w:ascii="新宋体"/>
                <w:spacing w:val="-1"/>
                <w:sz w:val="18"/>
              </w:rPr>
              <w:t>375,568,642.17</w:t>
            </w:r>
          </w:p>
        </w:tc>
        <w:tc>
          <w:tcPr>
            <w:tcW w:w="7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新宋体" w:hAnsi="新宋体" w:cs="新宋体" w:eastAsia="新宋体" w:hint="default"/>
                <w:sz w:val="18"/>
                <w:szCs w:val="18"/>
              </w:rPr>
            </w:pPr>
          </w:p>
        </w:tc>
        <w:tc>
          <w:tcPr>
            <w:tcW w:w="71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right="0"/>
              <w:jc w:val="left"/>
              <w:rPr>
                <w:rFonts w:ascii="新宋体" w:hAnsi="新宋体" w:cs="新宋体" w:eastAsia="新宋体" w:hint="default"/>
                <w:sz w:val="18"/>
                <w:szCs w:val="18"/>
              </w:rPr>
            </w:pPr>
          </w:p>
        </w:tc>
        <w:tc>
          <w:tcPr>
            <w:tcW w:w="1631" w:type="dxa"/>
            <w:tcBorders>
              <w:top w:val="nil" w:sz="6" w:space="0" w:color="auto"/>
              <w:left w:val="single" w:sz="4" w:space="0" w:color="000000"/>
              <w:bottom w:val="single" w:sz="8" w:space="0" w:color="000000"/>
              <w:right w:val="nil" w:sz="6" w:space="0" w:color="auto"/>
            </w:tcBorders>
          </w:tcPr>
          <w:p>
            <w:pPr>
              <w:pStyle w:val="TableParagraph"/>
              <w:spacing w:line="220" w:lineRule="exact"/>
              <w:ind w:right="236"/>
              <w:jc w:val="right"/>
              <w:rPr>
                <w:rFonts w:ascii="新宋体" w:hAnsi="新宋体" w:cs="新宋体" w:eastAsia="新宋体" w:hint="default"/>
                <w:sz w:val="18"/>
                <w:szCs w:val="18"/>
              </w:rPr>
            </w:pPr>
            <w:r>
              <w:rPr>
                <w:rFonts w:ascii="新宋体"/>
                <w:spacing w:val="-1"/>
                <w:sz w:val="18"/>
              </w:rPr>
              <w:t>5,444,553.98</w:t>
            </w:r>
          </w:p>
        </w:tc>
        <w:tc>
          <w:tcPr>
            <w:tcW w:w="721" w:type="dxa"/>
            <w:tcBorders>
              <w:top w:val="nil" w:sz="6" w:space="0" w:color="auto"/>
              <w:left w:val="nil" w:sz="6" w:space="0" w:color="auto"/>
              <w:bottom w:val="single" w:sz="4" w:space="0" w:color="000000"/>
              <w:right w:val="single" w:sz="4" w:space="0" w:color="000000"/>
            </w:tcBorders>
          </w:tcPr>
          <w:p>
            <w:pPr/>
          </w:p>
        </w:tc>
        <w:tc>
          <w:tcPr>
            <w:tcW w:w="1522"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right="101"/>
              <w:jc w:val="right"/>
              <w:rPr>
                <w:rFonts w:ascii="新宋体" w:hAnsi="新宋体" w:cs="新宋体" w:eastAsia="新宋体" w:hint="default"/>
                <w:sz w:val="18"/>
                <w:szCs w:val="18"/>
              </w:rPr>
            </w:pPr>
            <w:r>
              <w:rPr>
                <w:rFonts w:ascii="新宋体"/>
                <w:spacing w:val="-1"/>
                <w:sz w:val="18"/>
              </w:rPr>
              <w:t>55,366,417.24</w:t>
            </w:r>
          </w:p>
        </w:tc>
        <w:tc>
          <w:tcPr>
            <w:tcW w:w="814" w:type="dxa"/>
            <w:tcBorders>
              <w:top w:val="nil" w:sz="6" w:space="0" w:color="auto"/>
              <w:left w:val="single" w:sz="4" w:space="0" w:color="000000"/>
              <w:bottom w:val="single" w:sz="4" w:space="0" w:color="000000"/>
              <w:right w:val="single" w:sz="4" w:space="0" w:color="000000"/>
            </w:tcBorders>
          </w:tcPr>
          <w:p>
            <w:pPr/>
          </w:p>
        </w:tc>
        <w:tc>
          <w:tcPr>
            <w:tcW w:w="586" w:type="dxa"/>
            <w:tcBorders>
              <w:top w:val="nil" w:sz="6" w:space="0" w:color="auto"/>
              <w:left w:val="single" w:sz="4" w:space="0" w:color="000000"/>
              <w:bottom w:val="single" w:sz="4" w:space="0" w:color="000000"/>
              <w:right w:val="single" w:sz="4" w:space="0" w:color="000000"/>
            </w:tcBorders>
          </w:tcPr>
          <w:p>
            <w:pPr/>
          </w:p>
        </w:tc>
        <w:tc>
          <w:tcPr>
            <w:tcW w:w="744" w:type="dxa"/>
            <w:tcBorders>
              <w:top w:val="nil" w:sz="6" w:space="0" w:color="auto"/>
              <w:left w:val="single" w:sz="4" w:space="0" w:color="000000"/>
              <w:bottom w:val="single" w:sz="4" w:space="0" w:color="000000"/>
              <w:right w:val="single" w:sz="4" w:space="0" w:color="000000"/>
            </w:tcBorders>
          </w:tcPr>
          <w:p>
            <w:pPr/>
          </w:p>
        </w:tc>
        <w:tc>
          <w:tcPr>
            <w:tcW w:w="1640" w:type="dxa"/>
            <w:tcBorders>
              <w:top w:val="nil" w:sz="6" w:space="0" w:color="auto"/>
              <w:left w:val="single" w:sz="4" w:space="0" w:color="000000"/>
              <w:bottom w:val="single" w:sz="4" w:space="0" w:color="000000"/>
              <w:right w:val="nil" w:sz="6" w:space="0" w:color="auto"/>
            </w:tcBorders>
          </w:tcPr>
          <w:p>
            <w:pPr>
              <w:pStyle w:val="TableParagraph"/>
              <w:spacing w:line="220" w:lineRule="exact"/>
              <w:ind w:right="106"/>
              <w:jc w:val="right"/>
              <w:rPr>
                <w:rFonts w:ascii="新宋体" w:hAnsi="新宋体" w:cs="新宋体" w:eastAsia="新宋体" w:hint="default"/>
                <w:sz w:val="18"/>
                <w:szCs w:val="18"/>
              </w:rPr>
            </w:pPr>
            <w:r>
              <w:rPr>
                <w:rFonts w:ascii="新宋体"/>
                <w:spacing w:val="-1"/>
                <w:sz w:val="18"/>
              </w:rPr>
              <w:t>495,379,613.39</w:t>
            </w:r>
          </w:p>
        </w:tc>
      </w:tr>
    </w:tbl>
    <w:p>
      <w:pPr>
        <w:tabs>
          <w:tab w:pos="5854" w:val="left" w:leader="none"/>
          <w:tab w:pos="12517" w:val="left" w:leader="none"/>
        </w:tabs>
        <w:spacing w:before="3"/>
        <w:ind w:left="0" w:right="217" w:firstLine="0"/>
        <w:jc w:val="center"/>
        <w:rPr>
          <w:rFonts w:ascii="新宋体" w:hAnsi="新宋体" w:cs="新宋体" w:eastAsia="新宋体" w:hint="default"/>
          <w:sz w:val="18"/>
          <w:szCs w:val="18"/>
        </w:rPr>
      </w:pPr>
      <w:r>
        <w:rPr/>
        <w:pict>
          <v:shape style="position:absolute;margin-left:221.179993pt;margin-top:-1.458252pt;width:.48002pt;height:.72pt;mso-position-horizontal-relative:page;mso-position-vertical-relative:paragraph;z-index:-1285576" type="#_x0000_t75" stroked="false">
            <v:imagedata r:id="rId140" o:title=""/>
          </v:shape>
        </w:pict>
      </w:r>
      <w:r>
        <w:rPr/>
        <w:pict>
          <v:shape style="position:absolute;margin-left:293.089996pt;margin-top:-1.458252pt;width:.48pt;height:.72pt;mso-position-horizontal-relative:page;mso-position-vertical-relative:paragraph;z-index:-1285552" type="#_x0000_t75" stroked="false">
            <v:imagedata r:id="rId140" o:title=""/>
          </v:shape>
        </w:pict>
      </w:r>
      <w:r>
        <w:rPr/>
        <w:pict>
          <v:shape style="position:absolute;margin-left:369.529999pt;margin-top:-1.458252pt;width:.48pt;height:.72pt;mso-position-horizontal-relative:page;mso-position-vertical-relative:paragraph;z-index:-1285528" type="#_x0000_t75" stroked="false">
            <v:imagedata r:id="rId140" o:title=""/>
          </v:shape>
        </w:pict>
      </w:r>
      <w:r>
        <w:rPr/>
        <w:pict>
          <v:shape style="position:absolute;margin-left:405.410004pt;margin-top:-1.458252pt;width:.48003pt;height:.72pt;mso-position-horizontal-relative:page;mso-position-vertical-relative:paragraph;z-index:-1285504" type="#_x0000_t75" stroked="false">
            <v:imagedata r:id="rId140" o:title=""/>
          </v:shape>
        </w:pict>
      </w:r>
      <w:r>
        <w:rPr/>
        <w:pict>
          <v:shape style="position:absolute;margin-left:441.170013pt;margin-top:-1.458252pt;width:.48003pt;height:.72pt;mso-position-horizontal-relative:page;mso-position-vertical-relative:paragraph;z-index:-1285480" type="#_x0000_t75" stroked="false">
            <v:imagedata r:id="rId140" o:title=""/>
          </v:shape>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before="48"/>
        <w:ind w:left="0" w:right="221" w:firstLine="0"/>
        <w:jc w:val="center"/>
        <w:rPr>
          <w:rFonts w:ascii="新宋体" w:hAnsi="新宋体" w:cs="新宋体" w:eastAsia="新宋体" w:hint="default"/>
          <w:sz w:val="21"/>
          <w:szCs w:val="21"/>
        </w:rPr>
      </w:pPr>
      <w:r>
        <w:rPr/>
        <w:pict>
          <v:group style="position:absolute;margin-left:85.400002pt;margin-top:13.61747pt;width:756.5pt;height:49.65pt;mso-position-horizontal-relative:page;mso-position-vertical-relative:paragraph;z-index:-1285648" coordorigin="1708,272" coordsize="15130,993">
            <v:shape style="position:absolute;left:1708;top:272;width:15130;height:993" type="#_x0000_t75" stroked="false">
              <v:imagedata r:id="rId175" o:title=""/>
            </v:shape>
            <v:shape style="position:absolute;left:8057;top:689;width:8781;height:576" type="#_x0000_t75" stroked="false">
              <v:imagedata r:id="rId175" o:title=""/>
            </v:shape>
            <w10:wrap type="none"/>
          </v:group>
        </w:pict>
      </w:r>
      <w:r>
        <w:rPr>
          <w:rFonts w:ascii="新宋体"/>
          <w:sz w:val="21"/>
        </w:rPr>
        <w:t>91</w:t>
      </w:r>
    </w:p>
    <w:p>
      <w:pPr>
        <w:spacing w:after="0"/>
        <w:jc w:val="center"/>
        <w:rPr>
          <w:rFonts w:ascii="新宋体" w:hAnsi="新宋体" w:cs="新宋体" w:eastAsia="新宋体" w:hint="default"/>
          <w:sz w:val="21"/>
          <w:szCs w:val="21"/>
        </w:rPr>
        <w:sectPr>
          <w:headerReference w:type="default" r:id="rId141"/>
          <w:footerReference w:type="default" r:id="rId142"/>
          <w:pgSz w:w="16840" w:h="11910" w:orient="landscape"/>
          <w:pgMar w:header="544" w:footer="0" w:top="1080" w:bottom="0" w:left="560" w:right="0"/>
        </w:sectPr>
      </w:pPr>
    </w:p>
    <w:p>
      <w:pPr>
        <w:spacing w:line="240" w:lineRule="auto" w:before="7"/>
        <w:rPr>
          <w:rFonts w:ascii="新宋体" w:hAnsi="新宋体" w:cs="新宋体" w:eastAsia="新宋体" w:hint="default"/>
          <w:sz w:val="3"/>
          <w:szCs w:val="3"/>
        </w:rPr>
      </w:pPr>
      <w:r>
        <w:rPr/>
        <w:pict>
          <v:group style="position:absolute;margin-left:79.704002pt;margin-top:221.540024pt;width:450.2pt;height:5.05pt;mso-position-horizontal-relative:page;mso-position-vertical-relative:page;z-index:-1285312" coordorigin="1594,4431" coordsize="9004,101">
            <v:shape style="position:absolute;left:1594;top:4431;width:3082;height:101" type="#_x0000_t75" stroked="false">
              <v:imagedata r:id="rId178" o:title=""/>
            </v:shape>
            <v:shape style="position:absolute;left:4652;top:4522;width:852;height:10" type="#_x0000_t75" stroked="false">
              <v:imagedata r:id="rId179" o:title=""/>
            </v:shape>
            <v:shape style="position:absolute;left:5499;top:4522;width:2717;height:10" type="#_x0000_t75" stroked="false">
              <v:imagedata r:id="rId180" o:title=""/>
            </v:shape>
            <v:shape style="position:absolute;left:8212;top:4522;width:2386;height:10" type="#_x0000_t75" stroked="false">
              <v:imagedata r:id="rId181" o:title=""/>
            </v:shape>
            <w10:wrap type="none"/>
          </v:group>
        </w:pict>
      </w:r>
      <w:r>
        <w:rPr/>
        <w:pict>
          <v:group style="position:absolute;margin-left:79.704002pt;margin-top:239.060028pt;width:450.2pt;height:5.05pt;mso-position-horizontal-relative:page;mso-position-vertical-relative:page;z-index:-1285288" coordorigin="1594,4781" coordsize="9004,101">
            <v:shape style="position:absolute;left:1594;top:4781;width:3082;height:101" type="#_x0000_t75" stroked="false">
              <v:imagedata r:id="rId182" o:title=""/>
            </v:shape>
            <v:shape style="position:absolute;left:4652;top:4872;width:852;height:10" type="#_x0000_t75" stroked="false">
              <v:imagedata r:id="rId179" o:title=""/>
            </v:shape>
            <v:shape style="position:absolute;left:5499;top:4872;width:2717;height:10" type="#_x0000_t75" stroked="false">
              <v:imagedata r:id="rId180" o:title=""/>
            </v:shape>
            <v:shape style="position:absolute;left:8212;top:4872;width:2386;height:10" type="#_x0000_t75" stroked="false">
              <v:imagedata r:id="rId181" o:title=""/>
            </v:shape>
            <w10:wrap type="none"/>
          </v:group>
        </w:pict>
      </w:r>
      <w:r>
        <w:rPr/>
        <w:pict>
          <v:group style="position:absolute;margin-left:79.704002pt;margin-top:256.580017pt;width:450.2pt;height:5.05pt;mso-position-horizontal-relative:page;mso-position-vertical-relative:page;z-index:-1285264" coordorigin="1594,5132" coordsize="9004,101">
            <v:shape style="position:absolute;left:1594;top:5132;width:3082;height:101" type="#_x0000_t75" stroked="false">
              <v:imagedata r:id="rId182" o:title=""/>
            </v:shape>
            <v:shape style="position:absolute;left:4652;top:5223;width:852;height:10" type="#_x0000_t75" stroked="false">
              <v:imagedata r:id="rId183" o:title=""/>
            </v:shape>
            <v:shape style="position:absolute;left:5499;top:5223;width:2717;height:10" type="#_x0000_t75" stroked="false">
              <v:imagedata r:id="rId184" o:title=""/>
            </v:shape>
            <v:shape style="position:absolute;left:8212;top:5223;width:2386;height:10" type="#_x0000_t75" stroked="false">
              <v:imagedata r:id="rId185" o:title=""/>
            </v:shape>
            <w10:wrap type="none"/>
          </v:group>
        </w:pict>
      </w:r>
      <w:r>
        <w:rPr/>
        <w:pict>
          <v:group style="position:absolute;margin-left:79.704002pt;margin-top:274.129974pt;width:450.2pt;height:5.05pt;mso-position-horizontal-relative:page;mso-position-vertical-relative:page;z-index:-1285240" coordorigin="1594,5483" coordsize="9004,101">
            <v:shape style="position:absolute;left:1594;top:5483;width:3082;height:101" type="#_x0000_t75" stroked="false">
              <v:imagedata r:id="rId178" o:title=""/>
            </v:shape>
            <v:shape style="position:absolute;left:4652;top:5574;width:852;height:10" type="#_x0000_t75" stroked="false">
              <v:imagedata r:id="rId179" o:title=""/>
            </v:shape>
            <v:shape style="position:absolute;left:5499;top:5574;width:2717;height:10" type="#_x0000_t75" stroked="false">
              <v:imagedata r:id="rId180" o:title=""/>
            </v:shape>
            <v:shape style="position:absolute;left:8212;top:5574;width:2386;height:10" type="#_x0000_t75" stroked="false">
              <v:imagedata r:id="rId181" o:title=""/>
            </v:shape>
            <w10:wrap type="none"/>
          </v:group>
        </w:pict>
      </w:r>
      <w:r>
        <w:rPr/>
        <w:pict>
          <v:group style="position:absolute;margin-left:79.704002pt;margin-top:296.089996pt;width:450.2pt;height:.5pt;mso-position-horizontal-relative:page;mso-position-vertical-relative:page;z-index:-1285216" coordorigin="1594,5922" coordsize="9004,10">
            <v:shape style="position:absolute;left:1594;top:5922;width:3063;height:10" type="#_x0000_t75" stroked="false">
              <v:imagedata r:id="rId186" o:title=""/>
            </v:shape>
            <v:shape style="position:absolute;left:4652;top:5922;width:852;height:10" type="#_x0000_t75" stroked="false">
              <v:imagedata r:id="rId183" o:title=""/>
            </v:shape>
            <v:shape style="position:absolute;left:5499;top:5922;width:2717;height:10" type="#_x0000_t75" stroked="false">
              <v:imagedata r:id="rId184" o:title=""/>
            </v:shape>
            <v:shape style="position:absolute;left:8212;top:5922;width:2386;height:10" type="#_x0000_t75" stroked="false">
              <v:imagedata r:id="rId185" o:title=""/>
            </v:shape>
            <w10:wrap type="none"/>
          </v:group>
        </w:pict>
      </w:r>
      <w:r>
        <w:rPr/>
        <w:pict>
          <v:group style="position:absolute;margin-left:79.704002pt;margin-top:309.050018pt;width:450.2pt;height:5.05pt;mso-position-horizontal-relative:page;mso-position-vertical-relative:page;z-index:-1285192" coordorigin="1594,6181" coordsize="9004,101">
            <v:shape style="position:absolute;left:1594;top:6181;width:3082;height:101" type="#_x0000_t75" stroked="false">
              <v:imagedata r:id="rId178" o:title=""/>
            </v:shape>
            <v:shape style="position:absolute;left:4652;top:6272;width:852;height:10" type="#_x0000_t75" stroked="false">
              <v:imagedata r:id="rId179" o:title=""/>
            </v:shape>
            <v:shape style="position:absolute;left:5499;top:6272;width:2717;height:10" type="#_x0000_t75" stroked="false">
              <v:imagedata r:id="rId180" o:title=""/>
            </v:shape>
            <v:shape style="position:absolute;left:8212;top:6272;width:2386;height:10" type="#_x0000_t75" stroked="false">
              <v:imagedata r:id="rId181" o:title=""/>
            </v:shape>
            <w10:wrap type="none"/>
          </v:group>
        </w:pict>
      </w:r>
      <w:r>
        <w:rPr/>
        <w:pict>
          <v:group style="position:absolute;margin-left:79.704002pt;margin-top:326.569977pt;width:450.2pt;height:5.05pt;mso-position-horizontal-relative:page;mso-position-vertical-relative:page;z-index:-1285168" coordorigin="1594,6531" coordsize="9004,101">
            <v:shape style="position:absolute;left:1594;top:6531;width:3082;height:101" type="#_x0000_t75" stroked="false">
              <v:imagedata r:id="rId178" o:title=""/>
            </v:shape>
            <v:shape style="position:absolute;left:4652;top:6623;width:852;height:10" type="#_x0000_t75" stroked="false">
              <v:imagedata r:id="rId179" o:title=""/>
            </v:shape>
            <v:shape style="position:absolute;left:5499;top:6623;width:2717;height:10" type="#_x0000_t75" stroked="false">
              <v:imagedata r:id="rId180" o:title=""/>
            </v:shape>
            <v:shape style="position:absolute;left:8212;top:6623;width:2386;height:10" type="#_x0000_t75" stroked="false">
              <v:imagedata r:id="rId181" o:title=""/>
            </v:shape>
            <w10:wrap type="none"/>
          </v:group>
        </w:pict>
      </w:r>
      <w:r>
        <w:rPr/>
        <w:pict>
          <v:group style="position:absolute;margin-left:79.704002pt;margin-top:344.089996pt;width:450.2pt;height:5.05pt;mso-position-horizontal-relative:page;mso-position-vertical-relative:page;z-index:-1285144" coordorigin="1594,6882" coordsize="9004,101">
            <v:shape style="position:absolute;left:1594;top:6882;width:3082;height:101" type="#_x0000_t75" stroked="false">
              <v:imagedata r:id="rId182" o:title=""/>
            </v:shape>
            <v:shape style="position:absolute;left:4652;top:6973;width:852;height:10" type="#_x0000_t75" stroked="false">
              <v:imagedata r:id="rId179" o:title=""/>
            </v:shape>
            <v:shape style="position:absolute;left:5499;top:6973;width:2717;height:10" type="#_x0000_t75" stroked="false">
              <v:imagedata r:id="rId180" o:title=""/>
            </v:shape>
            <v:shape style="position:absolute;left:8212;top:6973;width:2386;height:10" type="#_x0000_t75" stroked="false">
              <v:imagedata r:id="rId181" o:title=""/>
            </v:shape>
            <w10:wrap type="none"/>
          </v:group>
        </w:pict>
      </w:r>
      <w:r>
        <w:rPr/>
        <w:pict>
          <v:group style="position:absolute;margin-left:79.704002pt;margin-top:361.609985pt;width:450.2pt;height:5.05pt;mso-position-horizontal-relative:page;mso-position-vertical-relative:page;z-index:-1285120" coordorigin="1594,7232" coordsize="9004,101">
            <v:shape style="position:absolute;left:1594;top:7232;width:3082;height:101" type="#_x0000_t75" stroked="false">
              <v:imagedata r:id="rId182" o:title=""/>
            </v:shape>
            <v:shape style="position:absolute;left:4652;top:7323;width:852;height:10" type="#_x0000_t75" stroked="false">
              <v:imagedata r:id="rId183" o:title=""/>
            </v:shape>
            <v:shape style="position:absolute;left:5499;top:7323;width:2717;height:10" type="#_x0000_t75" stroked="false">
              <v:imagedata r:id="rId184" o:title=""/>
            </v:shape>
            <v:shape style="position:absolute;left:8212;top:7323;width:2386;height:10" type="#_x0000_t75" stroked="false">
              <v:imagedata r:id="rId185" o:title=""/>
            </v:shape>
            <w10:wrap type="none"/>
          </v:group>
        </w:pict>
      </w:r>
      <w:r>
        <w:rPr/>
        <w:pict>
          <v:group style="position:absolute;margin-left:79.704002pt;margin-top:379.129974pt;width:450.2pt;height:5.05pt;mso-position-horizontal-relative:page;mso-position-vertical-relative:page;z-index:-1285096" coordorigin="1594,7583" coordsize="9004,101">
            <v:shape style="position:absolute;left:1594;top:7583;width:3082;height:101" type="#_x0000_t75" stroked="false">
              <v:imagedata r:id="rId178" o:title=""/>
            </v:shape>
            <v:shape style="position:absolute;left:4652;top:7674;width:852;height:10" type="#_x0000_t75" stroked="false">
              <v:imagedata r:id="rId179" o:title=""/>
            </v:shape>
            <v:shape style="position:absolute;left:5499;top:7674;width:2717;height:10" type="#_x0000_t75" stroked="false">
              <v:imagedata r:id="rId180" o:title=""/>
            </v:shape>
            <v:shape style="position:absolute;left:8212;top:7674;width:2386;height:10" type="#_x0000_t75" stroked="false">
              <v:imagedata r:id="rId181" o:title=""/>
            </v:shape>
            <w10:wrap type="none"/>
          </v:group>
        </w:pict>
      </w:r>
      <w:r>
        <w:rPr/>
        <w:pict>
          <v:group style="position:absolute;margin-left:79.704002pt;margin-top:401.089996pt;width:450.2pt;height:.5pt;mso-position-horizontal-relative:page;mso-position-vertical-relative:page;z-index:-1285072" coordorigin="1594,8022" coordsize="9004,10">
            <v:shape style="position:absolute;left:1594;top:8022;width:3063;height:10" type="#_x0000_t75" stroked="false">
              <v:imagedata r:id="rId186" o:title=""/>
            </v:shape>
            <v:shape style="position:absolute;left:4652;top:8022;width:852;height:10" type="#_x0000_t75" stroked="false">
              <v:imagedata r:id="rId183" o:title=""/>
            </v:shape>
            <v:shape style="position:absolute;left:5499;top:8022;width:2717;height:10" type="#_x0000_t75" stroked="false">
              <v:imagedata r:id="rId184" o:title=""/>
            </v:shape>
            <v:shape style="position:absolute;left:8212;top:8022;width:2386;height:10" type="#_x0000_t75" stroked="false">
              <v:imagedata r:id="rId185" o:title=""/>
            </v:shape>
            <w10:wrap type="none"/>
          </v:group>
        </w:pict>
      </w:r>
      <w:r>
        <w:rPr/>
        <w:pict>
          <v:group style="position:absolute;margin-left:79.704002pt;margin-top:414.049988pt;width:450.2pt;height:5.05pt;mso-position-horizontal-relative:page;mso-position-vertical-relative:page;z-index:-1285048" coordorigin="1594,8281" coordsize="9004,101">
            <v:shape style="position:absolute;left:1594;top:8281;width:3082;height:101" type="#_x0000_t75" stroked="false">
              <v:imagedata r:id="rId178" o:title=""/>
            </v:shape>
            <v:shape style="position:absolute;left:4652;top:8372;width:852;height:10" type="#_x0000_t75" stroked="false">
              <v:imagedata r:id="rId179" o:title=""/>
            </v:shape>
            <v:shape style="position:absolute;left:5499;top:8372;width:2717;height:10" type="#_x0000_t75" stroked="false">
              <v:imagedata r:id="rId180" o:title=""/>
            </v:shape>
            <v:shape style="position:absolute;left:8212;top:8372;width:2386;height:10" type="#_x0000_t75" stroked="false">
              <v:imagedata r:id="rId181" o:title=""/>
            </v:shape>
            <w10:wrap type="none"/>
          </v:group>
        </w:pict>
      </w:r>
      <w:r>
        <w:rPr/>
        <w:pict>
          <v:group style="position:absolute;margin-left:79.704002pt;margin-top:431.569977pt;width:450.2pt;height:5.05pt;mso-position-horizontal-relative:page;mso-position-vertical-relative:page;z-index:-1285024" coordorigin="1594,8631" coordsize="9004,101">
            <v:shape style="position:absolute;left:1594;top:8631;width:3082;height:101" type="#_x0000_t75" stroked="false">
              <v:imagedata r:id="rId178" o:title=""/>
            </v:shape>
            <v:shape style="position:absolute;left:4652;top:8723;width:852;height:10" type="#_x0000_t75" stroked="false">
              <v:imagedata r:id="rId179" o:title=""/>
            </v:shape>
            <v:shape style="position:absolute;left:5499;top:8723;width:2717;height:10" type="#_x0000_t75" stroked="false">
              <v:imagedata r:id="rId180" o:title=""/>
            </v:shape>
            <v:shape style="position:absolute;left:8212;top:8723;width:2386;height:10" type="#_x0000_t75" stroked="false">
              <v:imagedata r:id="rId181" o:title=""/>
            </v:shape>
            <w10:wrap type="none"/>
          </v:group>
        </w:pict>
      </w:r>
      <w:r>
        <w:rPr/>
        <w:pict>
          <v:group style="position:absolute;margin-left:79.704002pt;margin-top:449.109985pt;width:450.2pt;height:5.05pt;mso-position-horizontal-relative:page;mso-position-vertical-relative:page;z-index:-1285000" coordorigin="1594,8982" coordsize="9004,101">
            <v:shape style="position:absolute;left:1594;top:8982;width:3082;height:101" type="#_x0000_t75" stroked="false">
              <v:imagedata r:id="rId178" o:title=""/>
            </v:shape>
            <v:shape style="position:absolute;left:4652;top:9073;width:852;height:10" type="#_x0000_t75" stroked="false">
              <v:imagedata r:id="rId179" o:title=""/>
            </v:shape>
            <v:shape style="position:absolute;left:5499;top:9073;width:2717;height:10" type="#_x0000_t75" stroked="false">
              <v:imagedata r:id="rId180" o:title=""/>
            </v:shape>
            <v:shape style="position:absolute;left:8212;top:9073;width:2386;height:10" type="#_x0000_t75" stroked="false">
              <v:imagedata r:id="rId181" o:title=""/>
            </v:shape>
            <w10:wrap type="none"/>
          </v:group>
        </w:pict>
      </w:r>
      <w:r>
        <w:rPr/>
        <w:pict>
          <v:group style="position:absolute;margin-left:79.704002pt;margin-top:466.629974pt;width:450.2pt;height:5.05pt;mso-position-horizontal-relative:page;mso-position-vertical-relative:page;z-index:-1284976" coordorigin="1594,9333" coordsize="9004,101">
            <v:shape style="position:absolute;left:1594;top:9333;width:3082;height:101" type="#_x0000_t75" stroked="false">
              <v:imagedata r:id="rId182" o:title=""/>
            </v:shape>
            <v:shape style="position:absolute;left:4652;top:9424;width:852;height:10" type="#_x0000_t75" stroked="false">
              <v:imagedata r:id="rId183" o:title=""/>
            </v:shape>
            <v:shape style="position:absolute;left:5499;top:9424;width:2717;height:10" type="#_x0000_t75" stroked="false">
              <v:imagedata r:id="rId184" o:title=""/>
            </v:shape>
            <v:shape style="position:absolute;left:8212;top:9424;width:2386;height:10" type="#_x0000_t75" stroked="false">
              <v:imagedata r:id="rId185" o:title=""/>
            </v:shape>
            <w10:wrap type="none"/>
          </v:group>
        </w:pict>
      </w:r>
      <w:r>
        <w:rPr/>
        <w:pict>
          <v:group style="position:absolute;margin-left:79.704002pt;margin-top:484.149994pt;width:450.2pt;height:5.05pt;mso-position-horizontal-relative:page;mso-position-vertical-relative:page;z-index:-1284952" coordorigin="1594,9683" coordsize="9004,101">
            <v:shape style="position:absolute;left:1594;top:9683;width:3082;height:101" type="#_x0000_t75" stroked="false">
              <v:imagedata r:id="rId178" o:title=""/>
            </v:shape>
            <v:shape style="position:absolute;left:4652;top:9774;width:852;height:10" type="#_x0000_t75" stroked="false">
              <v:imagedata r:id="rId179" o:title=""/>
            </v:shape>
            <v:shape style="position:absolute;left:5499;top:9774;width:2717;height:10" type="#_x0000_t75" stroked="false">
              <v:imagedata r:id="rId180" o:title=""/>
            </v:shape>
            <v:shape style="position:absolute;left:8212;top:9774;width:2386;height:10" type="#_x0000_t75" stroked="false">
              <v:imagedata r:id="rId181" o:title=""/>
            </v:shape>
            <w10:wrap type="none"/>
          </v:group>
        </w:pict>
      </w:r>
      <w:r>
        <w:rPr/>
        <w:pict>
          <v:group style="position:absolute;margin-left:79.704002pt;margin-top:506.109985pt;width:450.2pt;height:.5pt;mso-position-horizontal-relative:page;mso-position-vertical-relative:page;z-index:-1284928" coordorigin="1594,10122" coordsize="9004,10">
            <v:shape style="position:absolute;left:1594;top:10122;width:3063;height:10" type="#_x0000_t75" stroked="false">
              <v:imagedata r:id="rId186" o:title=""/>
            </v:shape>
            <v:shape style="position:absolute;left:4652;top:10122;width:852;height:10" type="#_x0000_t75" stroked="false">
              <v:imagedata r:id="rId179" o:title=""/>
            </v:shape>
            <v:shape style="position:absolute;left:5499;top:10122;width:2717;height:10" type="#_x0000_t75" stroked="false">
              <v:imagedata r:id="rId180" o:title=""/>
            </v:shape>
            <v:shape style="position:absolute;left:8212;top:10122;width:2386;height:10" type="#_x0000_t75" stroked="false">
              <v:imagedata r:id="rId181" o:title=""/>
            </v:shape>
            <w10:wrap type="none"/>
          </v:group>
        </w:pict>
      </w:r>
      <w:r>
        <w:rPr/>
        <w:pict>
          <v:group style="position:absolute;margin-left:79.704002pt;margin-top:519.070007pt;width:450.2pt;height:5.05pt;mso-position-horizontal-relative:page;mso-position-vertical-relative:page;z-index:-1284904" coordorigin="1594,10381" coordsize="9004,101">
            <v:shape style="position:absolute;left:1594;top:10381;width:3082;height:101" type="#_x0000_t75" stroked="false">
              <v:imagedata r:id="rId182" o:title=""/>
            </v:shape>
            <v:shape style="position:absolute;left:4652;top:10473;width:852;height:10" type="#_x0000_t75" stroked="false">
              <v:imagedata r:id="rId183" o:title=""/>
            </v:shape>
            <v:shape style="position:absolute;left:5499;top:10473;width:2717;height:10" type="#_x0000_t75" stroked="false">
              <v:imagedata r:id="rId184" o:title=""/>
            </v:shape>
            <v:shape style="position:absolute;left:8212;top:10473;width:2386;height:10" type="#_x0000_t75" stroked="false">
              <v:imagedata r:id="rId185" o:title=""/>
            </v:shape>
            <w10:wrap type="none"/>
          </v:group>
        </w:pict>
      </w:r>
      <w:r>
        <w:rPr/>
        <w:pict>
          <v:group style="position:absolute;margin-left:79.704002pt;margin-top:536.589966pt;width:450.2pt;height:5.05pt;mso-position-horizontal-relative:page;mso-position-vertical-relative:page;z-index:-1284880" coordorigin="1594,10732" coordsize="9004,101">
            <v:shape style="position:absolute;left:1594;top:10732;width:3082;height:101" type="#_x0000_t75" stroked="false">
              <v:imagedata r:id="rId178" o:title=""/>
            </v:shape>
            <v:shape style="position:absolute;left:4652;top:10823;width:852;height:10" type="#_x0000_t75" stroked="false">
              <v:imagedata r:id="rId179" o:title=""/>
            </v:shape>
            <v:shape style="position:absolute;left:5499;top:10823;width:2717;height:10" type="#_x0000_t75" stroked="false">
              <v:imagedata r:id="rId180" o:title=""/>
            </v:shape>
            <v:shape style="position:absolute;left:8212;top:10823;width:2386;height:10" type="#_x0000_t75" stroked="false">
              <v:imagedata r:id="rId181" o:title=""/>
            </v:shape>
            <w10:wrap type="none"/>
          </v:group>
        </w:pict>
      </w:r>
      <w:r>
        <w:rPr/>
        <w:pict>
          <v:group style="position:absolute;margin-left:79.704002pt;margin-top:554.109985pt;width:450.2pt;height:5.05pt;mso-position-horizontal-relative:page;mso-position-vertical-relative:page;z-index:-1284856" coordorigin="1594,11082" coordsize="9004,101">
            <v:shape style="position:absolute;left:1594;top:11082;width:3082;height:101" type="#_x0000_t75" stroked="false">
              <v:imagedata r:id="rId178" o:title=""/>
            </v:shape>
            <v:shape style="position:absolute;left:4652;top:11173;width:852;height:10" type="#_x0000_t75" stroked="false">
              <v:imagedata r:id="rId179" o:title=""/>
            </v:shape>
            <v:shape style="position:absolute;left:5499;top:11173;width:2717;height:10" type="#_x0000_t75" stroked="false">
              <v:imagedata r:id="rId180" o:title=""/>
            </v:shape>
            <v:shape style="position:absolute;left:8212;top:11173;width:2386;height:10" type="#_x0000_t75" stroked="false">
              <v:imagedata r:id="rId181" o:title=""/>
            </v:shape>
            <w10:wrap type="none"/>
          </v:group>
        </w:pict>
      </w:r>
      <w:r>
        <w:rPr/>
        <w:pict>
          <v:group style="position:absolute;margin-left:79.704002pt;margin-top:571.630005pt;width:450.2pt;height:5.05pt;mso-position-horizontal-relative:page;mso-position-vertical-relative:page;z-index:-1284832" coordorigin="1594,11433" coordsize="9004,101">
            <v:shape style="position:absolute;left:1594;top:11433;width:3082;height:101" type="#_x0000_t75" stroked="false">
              <v:imagedata r:id="rId182" o:title=""/>
            </v:shape>
            <v:shape style="position:absolute;left:4652;top:11524;width:852;height:10" type="#_x0000_t75" stroked="false">
              <v:imagedata r:id="rId183" o:title=""/>
            </v:shape>
            <v:shape style="position:absolute;left:5499;top:11524;width:2717;height:10" type="#_x0000_t75" stroked="false">
              <v:imagedata r:id="rId184" o:title=""/>
            </v:shape>
            <v:shape style="position:absolute;left:8212;top:11524;width:2386;height:10" type="#_x0000_t75" stroked="false">
              <v:imagedata r:id="rId185" o:title=""/>
            </v:shape>
            <w10:wrap type="none"/>
          </v:group>
        </w:pict>
      </w:r>
      <w:r>
        <w:rPr/>
        <w:pict>
          <v:group style="position:absolute;margin-left:79.704002pt;margin-top:589.149963pt;width:450.2pt;height:5.05pt;mso-position-horizontal-relative:page;mso-position-vertical-relative:page;z-index:-1284808" coordorigin="1594,11783" coordsize="9004,101">
            <v:shape style="position:absolute;left:1594;top:11783;width:3082;height:101" type="#_x0000_t75" stroked="false">
              <v:imagedata r:id="rId178" o:title=""/>
            </v:shape>
            <v:shape style="position:absolute;left:4652;top:11874;width:852;height:10" type="#_x0000_t75" stroked="false">
              <v:imagedata r:id="rId179" o:title=""/>
            </v:shape>
            <v:shape style="position:absolute;left:5499;top:11874;width:2717;height:10" type="#_x0000_t75" stroked="false">
              <v:imagedata r:id="rId180" o:title=""/>
            </v:shape>
            <v:shape style="position:absolute;left:8212;top:11874;width:2386;height:10" type="#_x0000_t75" stroked="false">
              <v:imagedata r:id="rId181" o:title=""/>
            </v:shape>
            <w10:wrap type="none"/>
          </v:group>
        </w:pict>
      </w:r>
      <w:r>
        <w:rPr/>
        <w:pict>
          <v:group style="position:absolute;margin-left:79.704002pt;margin-top:611.109985pt;width:450.2pt;height:.5pt;mso-position-horizontal-relative:page;mso-position-vertical-relative:page;z-index:-1284784" coordorigin="1594,12222" coordsize="9004,10">
            <v:shape style="position:absolute;left:1594;top:12222;width:3063;height:10" type="#_x0000_t75" stroked="false">
              <v:imagedata r:id="rId186" o:title=""/>
            </v:shape>
            <v:shape style="position:absolute;left:4652;top:12222;width:852;height:10" type="#_x0000_t75" stroked="false">
              <v:imagedata r:id="rId179" o:title=""/>
            </v:shape>
            <v:shape style="position:absolute;left:5499;top:12222;width:2717;height:10" type="#_x0000_t75" stroked="false">
              <v:imagedata r:id="rId180" o:title=""/>
            </v:shape>
            <v:shape style="position:absolute;left:8212;top:12222;width:2386;height:10" type="#_x0000_t75" stroked="false">
              <v:imagedata r:id="rId181" o:title=""/>
            </v:shape>
            <w10:wrap type="none"/>
          </v:group>
        </w:pict>
      </w:r>
      <w:r>
        <w:rPr/>
        <w:pict>
          <v:group style="position:absolute;margin-left:79.704002pt;margin-top:624.099976pt;width:450.2pt;height:5.05pt;mso-position-horizontal-relative:page;mso-position-vertical-relative:page;z-index:-1284760" coordorigin="1594,12482" coordsize="9004,101">
            <v:shape style="position:absolute;left:1594;top:12482;width:3082;height:101" type="#_x0000_t75" stroked="false">
              <v:imagedata r:id="rId182" o:title=""/>
            </v:shape>
            <v:shape style="position:absolute;left:4652;top:12573;width:852;height:10" type="#_x0000_t75" stroked="false">
              <v:imagedata r:id="rId183" o:title=""/>
            </v:shape>
            <v:shape style="position:absolute;left:5499;top:12573;width:2717;height:10" type="#_x0000_t75" stroked="false">
              <v:imagedata r:id="rId184" o:title=""/>
            </v:shape>
            <v:shape style="position:absolute;left:8212;top:12573;width:2386;height:10" type="#_x0000_t75" stroked="false">
              <v:imagedata r:id="rId185" o:title=""/>
            </v:shape>
            <w10:wrap type="none"/>
          </v:group>
        </w:pict>
      </w:r>
      <w:r>
        <w:rPr/>
        <w:pict>
          <v:group style="position:absolute;margin-left:79.704002pt;margin-top:641.619995pt;width:450.2pt;height:5.05pt;mso-position-horizontal-relative:page;mso-position-vertical-relative:page;z-index:-1284736" coordorigin="1594,12832" coordsize="9004,101">
            <v:shape style="position:absolute;left:1594;top:12832;width:3082;height:101" type="#_x0000_t75" stroked="false">
              <v:imagedata r:id="rId178" o:title=""/>
            </v:shape>
            <v:shape style="position:absolute;left:4652;top:12924;width:852;height:10" type="#_x0000_t75" stroked="false">
              <v:imagedata r:id="rId179" o:title=""/>
            </v:shape>
            <v:shape style="position:absolute;left:5499;top:12924;width:2717;height:10" type="#_x0000_t75" stroked="false">
              <v:imagedata r:id="rId180" o:title=""/>
            </v:shape>
            <v:shape style="position:absolute;left:8212;top:12924;width:2386;height:10" type="#_x0000_t75" stroked="false">
              <v:imagedata r:id="rId181" o:title=""/>
            </v:shape>
            <w10:wrap type="none"/>
          </v:group>
        </w:pict>
      </w:r>
    </w:p>
    <w:p>
      <w:pPr>
        <w:spacing w:line="20" w:lineRule="exact"/>
        <w:ind w:left="1666" w:right="0" w:firstLine="0"/>
        <w:rPr>
          <w:rFonts w:ascii="新宋体" w:hAnsi="新宋体" w:cs="新宋体" w:eastAsia="新宋体" w:hint="default"/>
          <w:sz w:val="2"/>
          <w:szCs w:val="2"/>
        </w:rPr>
      </w:pPr>
      <w:r>
        <w:rPr>
          <w:rFonts w:ascii="新宋体" w:hAnsi="新宋体" w:cs="新宋体" w:eastAsia="新宋体" w:hint="default"/>
          <w:sz w:val="2"/>
          <w:szCs w:val="2"/>
        </w:rPr>
        <w:pict>
          <v:group style="width:443pt;height:.75pt;mso-position-horizontal-relative:char;mso-position-vertical-relative:line" coordorigin="0,0" coordsize="8860,15">
            <v:group style="position:absolute;left:7;top:7;width:8846;height:2" coordorigin="7,7" coordsize="8846,2">
              <v:shape style="position:absolute;left:7;top:7;width:8846;height:2" coordorigin="7,7" coordsize="8846,0" path="m7,7l8853,7e" filled="false" stroked="true" strokeweight=".72pt" strokecolor="#000000">
                <v:path arrowok="t"/>
              </v:shape>
            </v:group>
          </v:group>
        </w:pict>
      </w:r>
      <w:r>
        <w:rPr>
          <w:rFonts w:ascii="新宋体" w:hAnsi="新宋体" w:cs="新宋体" w:eastAsia="新宋体" w:hint="default"/>
          <w:sz w:val="2"/>
          <w:szCs w:val="2"/>
        </w:rPr>
      </w:r>
    </w:p>
    <w:p>
      <w:pPr>
        <w:spacing w:before="0"/>
        <w:ind w:left="281" w:right="0" w:firstLine="0"/>
        <w:jc w:val="center"/>
        <w:rPr>
          <w:rFonts w:ascii="新宋体" w:hAnsi="新宋体" w:cs="新宋体" w:eastAsia="新宋体" w:hint="default"/>
          <w:sz w:val="32"/>
          <w:szCs w:val="32"/>
        </w:rPr>
      </w:pPr>
      <w:r>
        <w:rPr>
          <w:rFonts w:ascii="新宋体" w:hAnsi="新宋体" w:cs="新宋体" w:eastAsia="新宋体" w:hint="default"/>
          <w:b/>
          <w:bCs/>
          <w:sz w:val="32"/>
          <w:szCs w:val="32"/>
        </w:rPr>
        <w:t>母公司资产负债表</w:t>
      </w:r>
      <w:r>
        <w:rPr>
          <w:rFonts w:ascii="新宋体" w:hAnsi="新宋体" w:cs="新宋体" w:eastAsia="新宋体" w:hint="default"/>
          <w:sz w:val="32"/>
          <w:szCs w:val="32"/>
        </w:rPr>
      </w:r>
    </w:p>
    <w:p>
      <w:pPr>
        <w:spacing w:line="240" w:lineRule="auto" w:before="2"/>
        <w:rPr>
          <w:rFonts w:ascii="新宋体" w:hAnsi="新宋体" w:cs="新宋体" w:eastAsia="新宋体" w:hint="default"/>
          <w:b/>
          <w:bCs/>
          <w:sz w:val="42"/>
          <w:szCs w:val="42"/>
        </w:rPr>
      </w:pPr>
    </w:p>
    <w:p>
      <w:pPr>
        <w:tabs>
          <w:tab w:pos="3967" w:val="left" w:leader="none"/>
          <w:tab w:pos="7611" w:val="left" w:leader="none"/>
        </w:tabs>
        <w:spacing w:before="0"/>
        <w:ind w:left="184" w:right="0" w:firstLine="0"/>
        <w:jc w:val="center"/>
        <w:rPr>
          <w:rFonts w:ascii="新宋体" w:hAnsi="新宋体" w:cs="新宋体" w:eastAsia="新宋体" w:hint="default"/>
          <w:sz w:val="18"/>
          <w:szCs w:val="18"/>
        </w:rPr>
      </w:pPr>
      <w:r>
        <w:rPr/>
        <w:pict>
          <v:group style="position:absolute;margin-left:79.704002pt;margin-top:28.271753pt;width:450.2pt;height:5.05pt;mso-position-horizontal-relative:page;mso-position-vertical-relative:paragraph;z-index:-1285432" coordorigin="1594,565" coordsize="9004,101">
            <v:shape style="position:absolute;left:1594;top:565;width:3082;height:101" type="#_x0000_t75" stroked="false">
              <v:imagedata r:id="rId182" o:title=""/>
            </v:shape>
            <v:shape style="position:absolute;left:4652;top:657;width:852;height:10" type="#_x0000_t75" stroked="false">
              <v:imagedata r:id="rId179" o:title=""/>
            </v:shape>
            <v:shape style="position:absolute;left:5499;top:657;width:2717;height:10" type="#_x0000_t75" stroked="false">
              <v:imagedata r:id="rId180" o:title=""/>
            </v:shape>
            <v:shape style="position:absolute;left:8212;top:657;width:2386;height:10" type="#_x0000_t75" stroked="false">
              <v:imagedata r:id="rId181" o:title=""/>
            </v:shape>
            <w10:wrap type="none"/>
          </v:group>
        </w:pict>
      </w:r>
      <w:r>
        <w:rPr/>
        <w:pict>
          <v:group style="position:absolute;margin-left:79.704002pt;margin-top:45.791695pt;width:450.2pt;height:5.05pt;mso-position-horizontal-relative:page;mso-position-vertical-relative:paragraph;z-index:-1285408" coordorigin="1594,916" coordsize="9004,101">
            <v:shape style="position:absolute;left:1594;top:916;width:3082;height:101" type="#_x0000_t75" stroked="false">
              <v:imagedata r:id="rId182" o:title=""/>
            </v:shape>
            <v:shape style="position:absolute;left:4652;top:1007;width:852;height:10" type="#_x0000_t75" stroked="false">
              <v:imagedata r:id="rId183" o:title=""/>
            </v:shape>
            <v:shape style="position:absolute;left:5499;top:1007;width:2717;height:10" type="#_x0000_t75" stroked="false">
              <v:imagedata r:id="rId184" o:title=""/>
            </v:shape>
            <v:shape style="position:absolute;left:8212;top:1007;width:2386;height:10" type="#_x0000_t75" stroked="false">
              <v:imagedata r:id="rId185" o:title=""/>
            </v:shape>
            <w10:wrap type="none"/>
          </v:group>
        </w:pict>
      </w:r>
      <w:r>
        <w:rPr/>
        <w:pict>
          <v:group style="position:absolute;margin-left:79.704002pt;margin-top:63.311695pt;width:450.2pt;height:5.05pt;mso-position-horizontal-relative:page;mso-position-vertical-relative:paragraph;z-index:-1285384" coordorigin="1594,1266" coordsize="9004,101">
            <v:shape style="position:absolute;left:1594;top:1266;width:3082;height:101" type="#_x0000_t75" stroked="false">
              <v:imagedata r:id="rId178" o:title=""/>
            </v:shape>
            <v:shape style="position:absolute;left:4652;top:1357;width:852;height:10" type="#_x0000_t75" stroked="false">
              <v:imagedata r:id="rId179" o:title=""/>
            </v:shape>
            <v:shape style="position:absolute;left:5499;top:1357;width:2717;height:10" type="#_x0000_t75" stroked="false">
              <v:imagedata r:id="rId180" o:title=""/>
            </v:shape>
            <v:shape style="position:absolute;left:8212;top:1357;width:2386;height:10" type="#_x0000_t75" stroked="false">
              <v:imagedata r:id="rId181" o:title=""/>
            </v:shape>
            <w10:wrap type="none"/>
          </v:group>
        </w:pict>
      </w:r>
      <w:r>
        <w:rPr/>
        <w:pict>
          <v:group style="position:absolute;margin-left:79.704002pt;margin-top:85.271736pt;width:450.2pt;height:.5pt;mso-position-horizontal-relative:page;mso-position-vertical-relative:paragraph;z-index:-1285360" coordorigin="1594,1705" coordsize="9004,10">
            <v:shape style="position:absolute;left:1594;top:1705;width:3063;height:10" type="#_x0000_t75" stroked="false">
              <v:imagedata r:id="rId186" o:title=""/>
            </v:shape>
            <v:shape style="position:absolute;left:4652;top:1705;width:852;height:10" type="#_x0000_t75" stroked="false">
              <v:imagedata r:id="rId183" o:title=""/>
            </v:shape>
            <v:shape style="position:absolute;left:5499;top:1705;width:2717;height:10" type="#_x0000_t75" stroked="false">
              <v:imagedata r:id="rId184" o:title=""/>
            </v:shape>
            <v:shape style="position:absolute;left:8212;top:1705;width:2386;height:10" type="#_x0000_t75" stroked="false">
              <v:imagedata r:id="rId185" o:title=""/>
            </v:shape>
            <w10:wrap type="none"/>
          </v:group>
        </w:pict>
      </w:r>
      <w:r>
        <w:rPr/>
        <w:pict>
          <v:group style="position:absolute;margin-left:79.704002pt;margin-top:98.231697pt;width:450.2pt;height:5.05pt;mso-position-horizontal-relative:page;mso-position-vertical-relative:paragraph;z-index:-1285336" coordorigin="1594,1965" coordsize="9004,101">
            <v:shape style="position:absolute;left:1594;top:1965;width:3082;height:101" type="#_x0000_t75" stroked="false">
              <v:imagedata r:id="rId178" o:title=""/>
            </v:shape>
            <v:shape style="position:absolute;left:4652;top:2056;width:852;height:10" type="#_x0000_t75" stroked="false">
              <v:imagedata r:id="rId179" o:title=""/>
            </v:shape>
            <v:shape style="position:absolute;left:5499;top:2056;width:2717;height:10" type="#_x0000_t75" stroked="false">
              <v:imagedata r:id="rId180" o:title=""/>
            </v:shape>
            <v:shape style="position:absolute;left:8212;top:2056;width:2386;height:10" type="#_x0000_t75" stroked="false">
              <v:imagedata r:id="rId181" o:title=""/>
            </v:shape>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5"/>
          <w:sz w:val="18"/>
          <w:szCs w:val="18"/>
        </w:rPr>
        <w:t> </w:t>
      </w:r>
      <w:r>
        <w:rPr>
          <w:rFonts w:ascii="新宋体" w:hAnsi="新宋体" w:cs="新宋体" w:eastAsia="新宋体" w:hint="default"/>
          <w:spacing w:val="-1"/>
          <w:sz w:val="18"/>
          <w:szCs w:val="18"/>
        </w:rPr>
        <w:t>12</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r>
        <w:rPr>
          <w:rFonts w:ascii="新宋体" w:hAnsi="新宋体" w:cs="新宋体" w:eastAsia="新宋体" w:hint="default"/>
          <w:spacing w:val="-45"/>
          <w:sz w:val="18"/>
          <w:szCs w:val="18"/>
        </w:rPr>
        <w:t> </w:t>
      </w:r>
      <w:r>
        <w:rPr>
          <w:rFonts w:ascii="新宋体" w:hAnsi="新宋体" w:cs="新宋体" w:eastAsia="新宋体" w:hint="default"/>
          <w:sz w:val="18"/>
          <w:szCs w:val="18"/>
        </w:rPr>
        <w:t>31</w:t>
      </w:r>
      <w:r>
        <w:rPr>
          <w:rFonts w:ascii="新宋体" w:hAnsi="新宋体" w:cs="新宋体" w:eastAsia="新宋体" w:hint="default"/>
          <w:spacing w:val="-46"/>
          <w:sz w:val="18"/>
          <w:szCs w:val="18"/>
        </w:rPr>
        <w:t> </w:t>
      </w:r>
      <w:r>
        <w:rPr>
          <w:rFonts w:ascii="新宋体" w:hAnsi="新宋体" w:cs="新宋体" w:eastAsia="新宋体" w:hint="default"/>
          <w:sz w:val="18"/>
          <w:szCs w:val="18"/>
        </w:rPr>
        <w:t>日</w:t>
        <w:tab/>
        <w:t>单位：人民币元</w:t>
      </w:r>
    </w:p>
    <w:p>
      <w:pPr>
        <w:spacing w:line="240" w:lineRule="auto" w:before="5"/>
        <w:rPr>
          <w:rFonts w:ascii="新宋体" w:hAnsi="新宋体" w:cs="新宋体" w:eastAsia="新宋体" w:hint="default"/>
          <w:sz w:val="5"/>
          <w:szCs w:val="5"/>
        </w:rPr>
      </w:pPr>
    </w:p>
    <w:tbl>
      <w:tblPr>
        <w:tblW w:w="0" w:type="auto"/>
        <w:jc w:val="left"/>
        <w:tblInd w:w="1594" w:type="dxa"/>
        <w:tblLayout w:type="fixed"/>
        <w:tblCellMar>
          <w:top w:w="0" w:type="dxa"/>
          <w:left w:w="0" w:type="dxa"/>
          <w:bottom w:w="0" w:type="dxa"/>
          <w:right w:w="0" w:type="dxa"/>
        </w:tblCellMar>
        <w:tblLook w:val="01E0"/>
      </w:tblPr>
      <w:tblGrid>
        <w:gridCol w:w="3068"/>
        <w:gridCol w:w="847"/>
        <w:gridCol w:w="2712"/>
        <w:gridCol w:w="2376"/>
      </w:tblGrid>
      <w:tr>
        <w:trPr>
          <w:trHeight w:val="270" w:hRule="exact"/>
        </w:trPr>
        <w:tc>
          <w:tcPr>
            <w:tcW w:w="3068" w:type="dxa"/>
            <w:tcBorders>
              <w:top w:val="single" w:sz="4" w:space="0" w:color="000000"/>
              <w:left w:val="nil" w:sz="6" w:space="0" w:color="auto"/>
              <w:bottom w:val="nil" w:sz="6" w:space="0" w:color="auto"/>
              <w:right w:val="single" w:sz="4" w:space="0" w:color="000000"/>
            </w:tcBorders>
          </w:tcPr>
          <w:p>
            <w:pPr>
              <w:pStyle w:val="TableParagraph"/>
              <w:spacing w:line="240" w:lineRule="auto" w:before="29"/>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资产</w:t>
            </w:r>
          </w:p>
        </w:tc>
        <w:tc>
          <w:tcPr>
            <w:tcW w:w="84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5"/>
              <w:jc w:val="center"/>
              <w:rPr>
                <w:rFonts w:ascii="新宋体" w:hAnsi="新宋体" w:cs="新宋体" w:eastAsia="新宋体" w:hint="default"/>
                <w:sz w:val="18"/>
                <w:szCs w:val="18"/>
              </w:rPr>
            </w:pPr>
            <w:r>
              <w:rPr>
                <w:rFonts w:ascii="新宋体" w:hAnsi="新宋体" w:cs="新宋体" w:eastAsia="新宋体" w:hint="default"/>
                <w:sz w:val="18"/>
                <w:szCs w:val="18"/>
              </w:rPr>
              <w:t>注释</w:t>
            </w:r>
          </w:p>
        </w:tc>
        <w:tc>
          <w:tcPr>
            <w:tcW w:w="271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9"/>
              <w:ind w:right="1"/>
              <w:jc w:val="center"/>
              <w:rPr>
                <w:rFonts w:ascii="新宋体" w:hAnsi="新宋体" w:cs="新宋体" w:eastAsia="新宋体" w:hint="default"/>
                <w:sz w:val="18"/>
                <w:szCs w:val="18"/>
              </w:rPr>
            </w:pPr>
            <w:r>
              <w:rPr>
                <w:rFonts w:ascii="新宋体" w:hAnsi="新宋体" w:cs="新宋体" w:eastAsia="新宋体" w:hint="default"/>
                <w:sz w:val="18"/>
                <w:szCs w:val="18"/>
              </w:rPr>
              <w:t>期末数</w:t>
            </w:r>
          </w:p>
        </w:tc>
        <w:tc>
          <w:tcPr>
            <w:tcW w:w="2376" w:type="dxa"/>
            <w:tcBorders>
              <w:top w:val="single" w:sz="4" w:space="0" w:color="000000"/>
              <w:left w:val="single" w:sz="4" w:space="0" w:color="000000"/>
              <w:bottom w:val="nil" w:sz="6" w:space="0" w:color="auto"/>
              <w:right w:val="nil" w:sz="6" w:space="0" w:color="auto"/>
            </w:tcBorders>
          </w:tcPr>
          <w:p>
            <w:pPr>
              <w:pStyle w:val="TableParagraph"/>
              <w:spacing w:line="240" w:lineRule="auto" w:before="29"/>
              <w:ind w:right="4"/>
              <w:jc w:val="center"/>
              <w:rPr>
                <w:rFonts w:ascii="新宋体" w:hAnsi="新宋体" w:cs="新宋体" w:eastAsia="新宋体" w:hint="default"/>
                <w:sz w:val="18"/>
                <w:szCs w:val="18"/>
              </w:rPr>
            </w:pPr>
            <w:r>
              <w:rPr>
                <w:rFonts w:ascii="新宋体" w:hAnsi="新宋体" w:cs="新宋体" w:eastAsia="新宋体" w:hint="default"/>
                <w:sz w:val="18"/>
                <w:szCs w:val="18"/>
              </w:rPr>
              <w:t>期初数</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流动资产：</w:t>
            </w:r>
            <w:r>
              <w:rPr>
                <w:rFonts w:ascii="新宋体" w:hAnsi="新宋体" w:cs="新宋体" w:eastAsia="新宋体" w:hint="default"/>
                <w:sz w:val="18"/>
                <w:szCs w:val="18"/>
              </w:rPr>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货币资金</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新宋体" w:hAnsi="新宋体" w:cs="新宋体" w:eastAsia="新宋体" w:hint="default"/>
                <w:sz w:val="18"/>
                <w:szCs w:val="18"/>
              </w:rPr>
            </w:pPr>
            <w:r>
              <w:rPr>
                <w:rFonts w:ascii="新宋体"/>
                <w:spacing w:val="-1"/>
                <w:sz w:val="18"/>
              </w:rPr>
              <w:t>294,394,725.24</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新宋体" w:hAnsi="新宋体" w:cs="新宋体" w:eastAsia="新宋体" w:hint="default"/>
                <w:sz w:val="18"/>
                <w:szCs w:val="18"/>
              </w:rPr>
            </w:pPr>
            <w:r>
              <w:rPr>
                <w:rFonts w:ascii="新宋体"/>
                <w:spacing w:val="-1"/>
                <w:sz w:val="18"/>
              </w:rPr>
              <w:t>405,631,463.04</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交易性金融资产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应收票据</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1"/>
              <w:jc w:val="right"/>
              <w:rPr>
                <w:rFonts w:ascii="新宋体" w:hAnsi="新宋体" w:cs="新宋体" w:eastAsia="新宋体" w:hint="default"/>
                <w:sz w:val="18"/>
                <w:szCs w:val="18"/>
              </w:rPr>
            </w:pPr>
            <w:r>
              <w:rPr>
                <w:rFonts w:ascii="新宋体"/>
                <w:spacing w:val="-1"/>
                <w:sz w:val="18"/>
              </w:rPr>
              <w:t>1,327,496.00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5"/>
              <w:jc w:val="right"/>
              <w:rPr>
                <w:rFonts w:ascii="新宋体" w:hAnsi="新宋体" w:cs="新宋体" w:eastAsia="新宋体" w:hint="default"/>
                <w:sz w:val="18"/>
                <w:szCs w:val="18"/>
              </w:rPr>
            </w:pPr>
            <w:r>
              <w:rPr>
                <w:rFonts w:ascii="新宋体"/>
                <w:spacing w:val="-1"/>
                <w:sz w:val="18"/>
              </w:rPr>
              <w:t>819,046.70</w:t>
            </w: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应收账款</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5"/>
              <w:jc w:val="center"/>
              <w:rPr>
                <w:rFonts w:ascii="新宋体" w:hAnsi="新宋体" w:cs="新宋体" w:eastAsia="新宋体" w:hint="default"/>
                <w:sz w:val="18"/>
                <w:szCs w:val="18"/>
              </w:rPr>
            </w:pPr>
            <w:r>
              <w:rPr>
                <w:rFonts w:ascii="新宋体" w:hAnsi="新宋体" w:cs="新宋体" w:eastAsia="新宋体" w:hint="default"/>
                <w:sz w:val="18"/>
                <w:szCs w:val="18"/>
              </w:rPr>
              <w:t>九</w:t>
            </w:r>
            <w:r>
              <w:rPr>
                <w:rFonts w:ascii="新宋体" w:hAnsi="新宋体" w:cs="新宋体" w:eastAsia="新宋体" w:hint="default"/>
                <w:sz w:val="18"/>
                <w:szCs w:val="18"/>
              </w:rPr>
              <w:t>.1</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0"/>
              <w:jc w:val="right"/>
              <w:rPr>
                <w:rFonts w:ascii="新宋体" w:hAnsi="新宋体" w:cs="新宋体" w:eastAsia="新宋体" w:hint="default"/>
                <w:sz w:val="18"/>
                <w:szCs w:val="18"/>
              </w:rPr>
            </w:pPr>
            <w:r>
              <w:rPr>
                <w:rFonts w:ascii="新宋体"/>
                <w:spacing w:val="-1"/>
                <w:sz w:val="18"/>
              </w:rPr>
              <w:t>36,502,977.54</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22,392,748.20</w:t>
            </w: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预付款项</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0"/>
              <w:jc w:val="right"/>
              <w:rPr>
                <w:rFonts w:ascii="新宋体" w:hAnsi="新宋体" w:cs="新宋体" w:eastAsia="新宋体" w:hint="default"/>
                <w:sz w:val="18"/>
                <w:szCs w:val="18"/>
              </w:rPr>
            </w:pPr>
            <w:r>
              <w:rPr>
                <w:rFonts w:ascii="新宋体"/>
                <w:spacing w:val="-1"/>
                <w:sz w:val="18"/>
              </w:rPr>
              <w:t>6,553,498.23</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1,724,820.97</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应收利息</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6"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应收股利</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其他应收款</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5"/>
              <w:jc w:val="center"/>
              <w:rPr>
                <w:rFonts w:ascii="新宋体" w:hAnsi="新宋体" w:cs="新宋体" w:eastAsia="新宋体" w:hint="default"/>
                <w:sz w:val="18"/>
                <w:szCs w:val="18"/>
              </w:rPr>
            </w:pPr>
            <w:r>
              <w:rPr>
                <w:rFonts w:ascii="新宋体" w:hAnsi="新宋体" w:cs="新宋体" w:eastAsia="新宋体" w:hint="default"/>
                <w:sz w:val="18"/>
                <w:szCs w:val="18"/>
              </w:rPr>
              <w:t>九</w:t>
            </w:r>
            <w:r>
              <w:rPr>
                <w:rFonts w:ascii="新宋体" w:hAnsi="新宋体" w:cs="新宋体" w:eastAsia="新宋体" w:hint="default"/>
                <w:sz w:val="18"/>
                <w:szCs w:val="18"/>
              </w:rPr>
              <w:t>.2</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新宋体" w:hAnsi="新宋体" w:cs="新宋体" w:eastAsia="新宋体" w:hint="default"/>
                <w:sz w:val="18"/>
                <w:szCs w:val="18"/>
              </w:rPr>
            </w:pPr>
            <w:r>
              <w:rPr>
                <w:rFonts w:ascii="新宋体"/>
                <w:spacing w:val="-1"/>
                <w:sz w:val="18"/>
              </w:rPr>
              <w:t>1,827,206.89</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新宋体" w:hAnsi="新宋体" w:cs="新宋体" w:eastAsia="新宋体" w:hint="default"/>
                <w:sz w:val="18"/>
                <w:szCs w:val="18"/>
              </w:rPr>
            </w:pPr>
            <w:r>
              <w:rPr>
                <w:rFonts w:ascii="新宋体"/>
                <w:spacing w:val="-1"/>
                <w:sz w:val="18"/>
              </w:rPr>
              <w:t>10,380,493.87</w:t>
            </w:r>
          </w:p>
        </w:tc>
      </w:tr>
      <w:tr>
        <w:trPr>
          <w:trHeight w:val="270"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存货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1"/>
              <w:jc w:val="right"/>
              <w:rPr>
                <w:rFonts w:ascii="新宋体" w:hAnsi="新宋体" w:cs="新宋体" w:eastAsia="新宋体" w:hint="default"/>
                <w:sz w:val="18"/>
                <w:szCs w:val="18"/>
              </w:rPr>
            </w:pPr>
            <w:r>
              <w:rPr>
                <w:rFonts w:ascii="新宋体"/>
                <w:spacing w:val="-1"/>
                <w:sz w:val="18"/>
              </w:rPr>
              <w:t>25,120,880.03</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5"/>
              <w:jc w:val="right"/>
              <w:rPr>
                <w:rFonts w:ascii="新宋体" w:hAnsi="新宋体" w:cs="新宋体" w:eastAsia="新宋体" w:hint="default"/>
                <w:sz w:val="18"/>
                <w:szCs w:val="18"/>
              </w:rPr>
            </w:pPr>
            <w:r>
              <w:rPr>
                <w:rFonts w:ascii="新宋体"/>
                <w:spacing w:val="-1"/>
                <w:sz w:val="18"/>
              </w:rPr>
              <w:t>20,569,731.38</w:t>
            </w: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一年内到期的非流动资产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其他流动资产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991" w:right="0"/>
              <w:jc w:val="left"/>
              <w:rPr>
                <w:rFonts w:ascii="新宋体" w:hAnsi="新宋体" w:cs="新宋体" w:eastAsia="新宋体" w:hint="default"/>
                <w:sz w:val="18"/>
                <w:szCs w:val="18"/>
              </w:rPr>
            </w:pPr>
            <w:r>
              <w:rPr>
                <w:rFonts w:ascii="新宋体" w:hAnsi="新宋体" w:cs="新宋体" w:eastAsia="新宋体" w:hint="default"/>
                <w:b/>
                <w:bCs/>
                <w:sz w:val="18"/>
                <w:szCs w:val="18"/>
              </w:rPr>
              <w:t>流动资产合计</w:t>
            </w:r>
            <w:r>
              <w:rPr>
                <w:rFonts w:ascii="新宋体" w:hAnsi="新宋体" w:cs="新宋体" w:eastAsia="新宋体" w:hint="default"/>
                <w:sz w:val="18"/>
                <w:szCs w:val="18"/>
              </w:rPr>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3"/>
              <w:jc w:val="right"/>
              <w:rPr>
                <w:rFonts w:ascii="新宋体" w:hAnsi="新宋体" w:cs="新宋体" w:eastAsia="新宋体" w:hint="default"/>
                <w:sz w:val="18"/>
                <w:szCs w:val="18"/>
              </w:rPr>
            </w:pPr>
            <w:r>
              <w:rPr>
                <w:rFonts w:ascii="新宋体"/>
                <w:spacing w:val="-1"/>
                <w:sz w:val="18"/>
              </w:rPr>
              <w:t>365,726,783.93</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461,518,304.16</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非流动资产：</w:t>
            </w:r>
            <w:r>
              <w:rPr>
                <w:rFonts w:ascii="新宋体" w:hAnsi="新宋体" w:cs="新宋体" w:eastAsia="新宋体" w:hint="default"/>
                <w:sz w:val="18"/>
                <w:szCs w:val="18"/>
              </w:rPr>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可供出售金融资产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持有至到期投资</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长期应收款</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6"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长期股权投资</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5"/>
              <w:jc w:val="center"/>
              <w:rPr>
                <w:rFonts w:ascii="新宋体" w:hAnsi="新宋体" w:cs="新宋体" w:eastAsia="新宋体" w:hint="default"/>
                <w:sz w:val="18"/>
                <w:szCs w:val="18"/>
              </w:rPr>
            </w:pPr>
            <w:r>
              <w:rPr>
                <w:rFonts w:ascii="新宋体" w:hAnsi="新宋体" w:cs="新宋体" w:eastAsia="新宋体" w:hint="default"/>
                <w:sz w:val="18"/>
                <w:szCs w:val="18"/>
              </w:rPr>
              <w:t>九</w:t>
            </w:r>
            <w:r>
              <w:rPr>
                <w:rFonts w:ascii="新宋体" w:hAnsi="新宋体" w:cs="新宋体" w:eastAsia="新宋体" w:hint="default"/>
                <w:sz w:val="18"/>
                <w:szCs w:val="18"/>
              </w:rPr>
              <w:t>.3</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03"/>
              <w:jc w:val="right"/>
              <w:rPr>
                <w:rFonts w:ascii="新宋体" w:hAnsi="新宋体" w:cs="新宋体" w:eastAsia="新宋体" w:hint="default"/>
                <w:sz w:val="18"/>
                <w:szCs w:val="18"/>
              </w:rPr>
            </w:pPr>
            <w:r>
              <w:rPr>
                <w:rFonts w:ascii="新宋体"/>
                <w:spacing w:val="-1"/>
                <w:sz w:val="18"/>
              </w:rPr>
              <w:t>111,945,626.20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right="105"/>
              <w:jc w:val="right"/>
              <w:rPr>
                <w:rFonts w:ascii="新宋体" w:hAnsi="新宋体" w:cs="新宋体" w:eastAsia="新宋体" w:hint="default"/>
                <w:sz w:val="18"/>
                <w:szCs w:val="18"/>
              </w:rPr>
            </w:pPr>
            <w:r>
              <w:rPr>
                <w:rFonts w:ascii="新宋体"/>
                <w:spacing w:val="-1"/>
                <w:sz w:val="18"/>
              </w:rPr>
              <w:t>19,925,626.20</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投资性房地产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固定资产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新宋体" w:hAnsi="新宋体" w:cs="新宋体" w:eastAsia="新宋体" w:hint="default"/>
                <w:sz w:val="18"/>
                <w:szCs w:val="18"/>
              </w:rPr>
            </w:pPr>
            <w:r>
              <w:rPr>
                <w:rFonts w:ascii="新宋体"/>
                <w:spacing w:val="-1"/>
                <w:sz w:val="18"/>
              </w:rPr>
              <w:t>46,392,686.29</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新宋体" w:hAnsi="新宋体" w:cs="新宋体" w:eastAsia="新宋体" w:hint="default"/>
                <w:sz w:val="18"/>
                <w:szCs w:val="18"/>
              </w:rPr>
            </w:pPr>
            <w:r>
              <w:rPr>
                <w:rFonts w:ascii="新宋体"/>
                <w:spacing w:val="-1"/>
                <w:sz w:val="18"/>
              </w:rPr>
              <w:t>41,430,501.79</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在建工程</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新宋体" w:hAnsi="新宋体" w:cs="新宋体" w:eastAsia="新宋体" w:hint="default"/>
                <w:sz w:val="18"/>
                <w:szCs w:val="18"/>
              </w:rPr>
            </w:pPr>
            <w:r>
              <w:rPr>
                <w:rFonts w:ascii="新宋体"/>
                <w:spacing w:val="-1"/>
                <w:sz w:val="18"/>
              </w:rPr>
              <w:t>18,484,901.96</w:t>
            </w: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工程物资</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固定资产清理</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生产性生物资产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油气资产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无形资产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新宋体" w:hAnsi="新宋体" w:cs="新宋体" w:eastAsia="新宋体" w:hint="default"/>
                <w:sz w:val="18"/>
                <w:szCs w:val="18"/>
              </w:rPr>
            </w:pPr>
            <w:r>
              <w:rPr>
                <w:rFonts w:ascii="新宋体"/>
                <w:spacing w:val="-1"/>
                <w:sz w:val="18"/>
              </w:rPr>
              <w:t>10,196,245.94</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新宋体" w:hAnsi="新宋体" w:cs="新宋体" w:eastAsia="新宋体" w:hint="default"/>
                <w:sz w:val="18"/>
                <w:szCs w:val="18"/>
              </w:rPr>
            </w:pPr>
            <w:r>
              <w:rPr>
                <w:rFonts w:ascii="新宋体"/>
                <w:spacing w:val="-1"/>
                <w:sz w:val="18"/>
              </w:rPr>
              <w:t>4,051,631.64</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开发支出</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商誉</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长期待摊费用</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递延所得税资产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3"/>
              <w:jc w:val="right"/>
              <w:rPr>
                <w:rFonts w:ascii="新宋体" w:hAnsi="新宋体" w:cs="新宋体" w:eastAsia="新宋体" w:hint="default"/>
                <w:sz w:val="18"/>
                <w:szCs w:val="18"/>
              </w:rPr>
            </w:pPr>
            <w:r>
              <w:rPr>
                <w:rFonts w:ascii="新宋体"/>
                <w:spacing w:val="-1"/>
                <w:sz w:val="18"/>
              </w:rPr>
              <w:t>1,283,193.88</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1,096,465.80</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67" w:right="0"/>
              <w:jc w:val="left"/>
              <w:rPr>
                <w:rFonts w:ascii="新宋体" w:hAnsi="新宋体" w:cs="新宋体" w:eastAsia="新宋体" w:hint="default"/>
                <w:sz w:val="18"/>
                <w:szCs w:val="18"/>
              </w:rPr>
            </w:pPr>
            <w:r>
              <w:rPr>
                <w:rFonts w:ascii="新宋体" w:hAnsi="新宋体" w:cs="新宋体" w:eastAsia="新宋体" w:hint="default"/>
                <w:sz w:val="18"/>
                <w:szCs w:val="18"/>
              </w:rPr>
              <w:t>其他非流动资产</w:t>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8"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899" w:right="0"/>
              <w:jc w:val="left"/>
              <w:rPr>
                <w:rFonts w:ascii="新宋体" w:hAnsi="新宋体" w:cs="新宋体" w:eastAsia="新宋体" w:hint="default"/>
                <w:sz w:val="18"/>
                <w:szCs w:val="18"/>
              </w:rPr>
            </w:pPr>
            <w:r>
              <w:rPr>
                <w:rFonts w:ascii="新宋体" w:hAnsi="新宋体" w:cs="新宋体" w:eastAsia="新宋体" w:hint="default"/>
                <w:b/>
                <w:bCs/>
                <w:sz w:val="18"/>
                <w:szCs w:val="18"/>
              </w:rPr>
              <w:t>非流动资产合计</w:t>
            </w:r>
            <w:r>
              <w:rPr>
                <w:rFonts w:ascii="新宋体" w:hAnsi="新宋体" w:cs="新宋体" w:eastAsia="新宋体" w:hint="default"/>
                <w:sz w:val="18"/>
                <w:szCs w:val="18"/>
              </w:rPr>
            </w:r>
          </w:p>
        </w:tc>
        <w:tc>
          <w:tcPr>
            <w:tcW w:w="847"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3"/>
              <w:jc w:val="right"/>
              <w:rPr>
                <w:rFonts w:ascii="新宋体" w:hAnsi="新宋体" w:cs="新宋体" w:eastAsia="新宋体" w:hint="default"/>
                <w:sz w:val="18"/>
                <w:szCs w:val="18"/>
              </w:rPr>
            </w:pPr>
            <w:r>
              <w:rPr>
                <w:rFonts w:ascii="新宋体"/>
                <w:spacing w:val="-1"/>
                <w:sz w:val="18"/>
              </w:rPr>
              <w:t>188,302,654.27</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新宋体" w:hAnsi="新宋体" w:cs="新宋体" w:eastAsia="新宋体" w:hint="default"/>
                <w:sz w:val="18"/>
                <w:szCs w:val="18"/>
              </w:rPr>
            </w:pPr>
            <w:r>
              <w:rPr>
                <w:rFonts w:ascii="新宋体"/>
                <w:spacing w:val="-1"/>
                <w:sz w:val="18"/>
              </w:rPr>
              <w:t>66,504,225.43</w:t>
            </w:r>
          </w:p>
        </w:tc>
      </w:tr>
      <w:tr>
        <w:trPr>
          <w:trHeight w:val="85" w:hRule="exact"/>
        </w:trPr>
        <w:tc>
          <w:tcPr>
            <w:tcW w:w="3068"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694" w:hRule="exact"/>
        </w:trPr>
        <w:tc>
          <w:tcPr>
            <w:tcW w:w="3068" w:type="dxa"/>
            <w:tcBorders>
              <w:top w:val="nil" w:sz="6" w:space="0" w:color="auto"/>
              <w:left w:val="nil" w:sz="6" w:space="0" w:color="auto"/>
              <w:bottom w:val="single" w:sz="4" w:space="0" w:color="000000"/>
              <w:right w:val="single" w:sz="4" w:space="0" w:color="000000"/>
            </w:tcBorders>
          </w:tcPr>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before="144"/>
              <w:ind w:left="1"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资产总计</w:t>
            </w:r>
            <w:r>
              <w:rPr>
                <w:rFonts w:ascii="新宋体" w:hAnsi="新宋体" w:cs="新宋体" w:eastAsia="新宋体" w:hint="default"/>
                <w:sz w:val="18"/>
                <w:szCs w:val="18"/>
              </w:rPr>
            </w:r>
          </w:p>
        </w:tc>
        <w:tc>
          <w:tcPr>
            <w:tcW w:w="847"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ind w:right="0"/>
              <w:jc w:val="left"/>
              <w:rPr>
                <w:rFonts w:ascii="新宋体" w:hAnsi="新宋体" w:cs="新宋体" w:eastAsia="新宋体" w:hint="default"/>
                <w:sz w:val="20"/>
                <w:szCs w:val="20"/>
              </w:rPr>
            </w:pPr>
          </w:p>
        </w:tc>
        <w:tc>
          <w:tcPr>
            <w:tcW w:w="2712"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before="135"/>
              <w:ind w:right="103"/>
              <w:jc w:val="right"/>
              <w:rPr>
                <w:rFonts w:ascii="新宋体" w:hAnsi="新宋体" w:cs="新宋体" w:eastAsia="新宋体" w:hint="default"/>
                <w:sz w:val="18"/>
                <w:szCs w:val="18"/>
              </w:rPr>
            </w:pPr>
            <w:r>
              <w:rPr>
                <w:rFonts w:ascii="新宋体"/>
                <w:spacing w:val="-1"/>
                <w:sz w:val="18"/>
              </w:rPr>
              <w:t>554,029,438.20</w:t>
            </w:r>
          </w:p>
        </w:tc>
        <w:tc>
          <w:tcPr>
            <w:tcW w:w="2376"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新宋体" w:hAnsi="新宋体" w:cs="新宋体" w:eastAsia="新宋体" w:hint="default"/>
                <w:sz w:val="18"/>
                <w:szCs w:val="18"/>
              </w:rPr>
            </w:pPr>
          </w:p>
          <w:p>
            <w:pPr>
              <w:pStyle w:val="TableParagraph"/>
              <w:spacing w:line="240" w:lineRule="auto" w:before="135"/>
              <w:ind w:right="105"/>
              <w:jc w:val="right"/>
              <w:rPr>
                <w:rFonts w:ascii="新宋体" w:hAnsi="新宋体" w:cs="新宋体" w:eastAsia="新宋体" w:hint="default"/>
                <w:sz w:val="18"/>
                <w:szCs w:val="18"/>
              </w:rPr>
            </w:pPr>
            <w:r>
              <w:rPr>
                <w:rFonts w:ascii="新宋体"/>
                <w:spacing w:val="-1"/>
                <w:sz w:val="18"/>
              </w:rPr>
              <w:t>528,022,529.59</w:t>
            </w:r>
          </w:p>
        </w:tc>
      </w:tr>
    </w:tbl>
    <w:p>
      <w:pPr>
        <w:spacing w:line="240" w:lineRule="auto" w:before="1"/>
        <w:rPr>
          <w:rFonts w:ascii="新宋体" w:hAnsi="新宋体" w:cs="新宋体" w:eastAsia="新宋体" w:hint="default"/>
          <w:sz w:val="16"/>
          <w:szCs w:val="16"/>
        </w:rPr>
      </w:pPr>
    </w:p>
    <w:p>
      <w:pPr>
        <w:tabs>
          <w:tab w:pos="5201" w:val="left" w:leader="none"/>
          <w:tab w:pos="8701" w:val="left" w:leader="none"/>
        </w:tabs>
        <w:spacing w:before="44"/>
        <w:ind w:left="1702" w:right="1306" w:firstLine="0"/>
        <w:jc w:val="left"/>
        <w:rPr>
          <w:rFonts w:ascii="新宋体" w:hAnsi="新宋体" w:cs="新宋体" w:eastAsia="新宋体" w:hint="default"/>
          <w:sz w:val="18"/>
          <w:szCs w:val="18"/>
        </w:rPr>
      </w:pPr>
      <w:r>
        <w:rPr/>
        <w:pict>
          <v:group style="position:absolute;margin-left:79.704002pt;margin-top:-85.564301pt;width:450.2pt;height:5.05pt;mso-position-horizontal-relative:page;mso-position-vertical-relative:paragraph;z-index:-1284712" coordorigin="1594,-1711" coordsize="9004,101">
            <v:shape style="position:absolute;left:1594;top:-1711;width:3082;height:101" type="#_x0000_t75" stroked="false">
              <v:imagedata r:id="rId178" o:title=""/>
            </v:shape>
            <v:shape style="position:absolute;left:4652;top:-1620;width:852;height:10" type="#_x0000_t75" stroked="false">
              <v:imagedata r:id="rId179" o:title=""/>
            </v:shape>
            <v:shape style="position:absolute;left:5499;top:-1620;width:2717;height:10" type="#_x0000_t75" stroked="false">
              <v:imagedata r:id="rId180" o:title=""/>
            </v:shape>
            <v:shape style="position:absolute;left:8212;top:-1620;width:2386;height:10" type="#_x0000_t75" stroked="false">
              <v:imagedata r:id="rId181" o:title=""/>
            </v:shape>
            <w10:wrap type="none"/>
          </v:group>
        </w:pict>
      </w:r>
      <w:r>
        <w:rPr/>
        <w:pict>
          <v:group style="position:absolute;margin-left:79.704002pt;margin-top:-68.044304pt;width:450.2pt;height:5.05pt;mso-position-horizontal-relative:page;mso-position-vertical-relative:paragraph;z-index:-1284688" coordorigin="1594,-1361" coordsize="9004,101">
            <v:shape style="position:absolute;left:1594;top:-1361;width:3082;height:101" type="#_x0000_t75" stroked="false">
              <v:imagedata r:id="rId182" o:title=""/>
            </v:shape>
            <v:shape style="position:absolute;left:4652;top:-1270;width:852;height:10" type="#_x0000_t75" stroked="false">
              <v:imagedata r:id="rId183" o:title=""/>
            </v:shape>
            <v:shape style="position:absolute;left:5499;top:-1270;width:2717;height:10" type="#_x0000_t75" stroked="false">
              <v:imagedata r:id="rId184" o:title=""/>
            </v:shape>
            <v:shape style="position:absolute;left:8212;top:-1270;width:2386;height:10" type="#_x0000_t75" stroked="false">
              <v:imagedata r:id="rId185" o:title=""/>
            </v:shape>
            <w10:wrap type="none"/>
          </v:group>
        </w:pict>
      </w:r>
      <w:r>
        <w:rPr/>
        <w:pict>
          <v:group style="position:absolute;margin-left:79.704002pt;margin-top:-50.524242pt;width:450.2pt;height:5.05pt;mso-position-horizontal-relative:page;mso-position-vertical-relative:paragraph;z-index:-1284664" coordorigin="1594,-1010" coordsize="9004,101">
            <v:shape style="position:absolute;left:1594;top:-1010;width:3082;height:101" type="#_x0000_t75" stroked="false">
              <v:imagedata r:id="rId178" o:title=""/>
            </v:shape>
            <v:shape style="position:absolute;left:4652;top:-919;width:852;height:10" type="#_x0000_t75" stroked="false">
              <v:imagedata r:id="rId179" o:title=""/>
            </v:shape>
            <v:shape style="position:absolute;left:5499;top:-919;width:2717;height:10" type="#_x0000_t75" stroked="false">
              <v:imagedata r:id="rId180" o:title=""/>
            </v:shape>
            <v:shape style="position:absolute;left:8212;top:-919;width:2386;height:10" type="#_x0000_t75" stroked="false">
              <v:imagedata r:id="rId181" o:title=""/>
            </v:shape>
            <w10:wrap type="none"/>
          </v:group>
        </w:pict>
      </w:r>
      <w:r>
        <w:rPr/>
        <w:pict>
          <v:group style="position:absolute;margin-left:79.704002pt;margin-top:-28.564323pt;width:450.2pt;height:.5pt;mso-position-horizontal-relative:page;mso-position-vertical-relative:paragraph;z-index:-1284640" coordorigin="1594,-571" coordsize="9004,10">
            <v:shape style="position:absolute;left:1594;top:-571;width:3063;height:10" type="#_x0000_t75" stroked="false">
              <v:imagedata r:id="rId186" o:title=""/>
            </v:shape>
            <v:shape style="position:absolute;left:4652;top:-571;width:852;height:10" type="#_x0000_t75" stroked="false">
              <v:imagedata r:id="rId179" o:title=""/>
            </v:shape>
            <v:shape style="position:absolute;left:5499;top:-571;width:2717;height:10" type="#_x0000_t75" stroked="false">
              <v:imagedata r:id="rId180" o:title=""/>
            </v:shape>
            <v:shape style="position:absolute;left:8212;top:-571;width:2386;height:10" type="#_x0000_t75" stroked="false">
              <v:imagedata r:id="rId181" o:title=""/>
            </v:shape>
            <w10:wrap type="none"/>
          </v:group>
        </w:pict>
      </w:r>
      <w:r>
        <w:rPr/>
        <w:pict>
          <v:shape style="position:absolute;margin-left:232.850006pt;margin-top:-11.764314pt;width:.47998pt;height:.72pt;mso-position-horizontal-relative:page;mso-position-vertical-relative:paragraph;z-index:6520" type="#_x0000_t75" stroked="false">
            <v:imagedata r:id="rId140" o:title=""/>
          </v:shape>
        </w:pict>
      </w:r>
      <w:r>
        <w:rPr/>
        <w:pict>
          <v:shape style="position:absolute;margin-left:275.209991pt;margin-top:-11.764314pt;width:.47996pt;height:.72pt;mso-position-horizontal-relative:page;mso-position-vertical-relative:paragraph;z-index:6544" type="#_x0000_t75" stroked="false">
            <v:imagedata r:id="rId140" o:title=""/>
          </v:shape>
        </w:pict>
      </w:r>
      <w:r>
        <w:rPr/>
        <w:pict>
          <v:shape style="position:absolute;margin-left:410.829987pt;margin-top:-11.764314pt;width:.47999pt;height:.72pt;mso-position-horizontal-relative:page;mso-position-vertical-relative:paragraph;z-index:6568" type="#_x0000_t75" stroked="false">
            <v:imagedata r:id="rId140" o:title=""/>
          </v:shape>
        </w:pict>
      </w:r>
      <w:r>
        <w:rPr>
          <w:rFonts w:ascii="新宋体" w:hAnsi="新宋体" w:cs="新宋体" w:eastAsia="新宋体" w:hint="default"/>
          <w:sz w:val="18"/>
          <w:szCs w:val="18"/>
        </w:rPr>
        <w:t>公司法定代表人：</w:t>
      </w:r>
      <w:r>
        <w:rPr>
          <w:rFonts w:ascii="新宋体" w:hAnsi="新宋体" w:cs="新宋体" w:eastAsia="新宋体" w:hint="default"/>
          <w:spacing w:val="-11"/>
          <w:sz w:val="18"/>
          <w:szCs w:val="18"/>
        </w:rPr>
        <w:t> </w:t>
      </w:r>
      <w:r>
        <w:rPr>
          <w:rFonts w:ascii="新宋体" w:hAnsi="新宋体" w:cs="新宋体" w:eastAsia="新宋体" w:hint="default"/>
          <w:sz w:val="18"/>
          <w:szCs w:val="18"/>
        </w:rPr>
        <w:t>任红军</w:t>
        <w:tab/>
      </w:r>
      <w:r>
        <w:rPr>
          <w:rFonts w:ascii="新宋体" w:hAnsi="新宋体" w:cs="新宋体" w:eastAsia="新宋体" w:hint="default"/>
          <w:spacing w:val="-1"/>
          <w:sz w:val="18"/>
          <w:szCs w:val="18"/>
        </w:rPr>
        <w:t>主管会计工作负责人：申华萍</w:t>
        <w:tab/>
      </w:r>
      <w:r>
        <w:rPr>
          <w:rFonts w:ascii="新宋体" w:hAnsi="新宋体" w:cs="新宋体" w:eastAsia="新宋体" w:hint="default"/>
          <w:spacing w:val="-2"/>
          <w:sz w:val="18"/>
          <w:szCs w:val="18"/>
        </w:rPr>
        <w:t>会计机构负责人：钱英</w:t>
      </w:r>
    </w:p>
    <w:p>
      <w:pPr>
        <w:spacing w:after="0"/>
        <w:jc w:val="left"/>
        <w:rPr>
          <w:rFonts w:ascii="新宋体" w:hAnsi="新宋体" w:cs="新宋体" w:eastAsia="新宋体" w:hint="default"/>
          <w:sz w:val="18"/>
          <w:szCs w:val="18"/>
        </w:rPr>
        <w:sectPr>
          <w:headerReference w:type="default" r:id="rId176"/>
          <w:footerReference w:type="default" r:id="rId177"/>
          <w:pgSz w:w="11910" w:h="16840"/>
          <w:pgMar w:header="544" w:footer="954" w:top="1080" w:bottom="1140" w:left="0" w:right="0"/>
          <w:pgNumType w:start="92"/>
        </w:sectPr>
      </w:pPr>
    </w:p>
    <w:p>
      <w:pPr>
        <w:spacing w:line="240" w:lineRule="auto" w:before="7"/>
        <w:rPr>
          <w:rFonts w:ascii="新宋体" w:hAnsi="新宋体" w:cs="新宋体" w:eastAsia="新宋体" w:hint="default"/>
          <w:sz w:val="3"/>
          <w:szCs w:val="3"/>
        </w:rPr>
      </w:pPr>
      <w:r>
        <w:rPr/>
        <w:pict>
          <v:group style="position:absolute;margin-left:72.503998pt;margin-top:229.940002pt;width:464.6pt;height:.5pt;mso-position-horizontal-relative:page;mso-position-vertical-relative:page;z-index:-1284400" coordorigin="1450,4599" coordsize="9292,10">
            <v:shape style="position:absolute;left:1450;top:4599;width:3056;height:10" type="#_x0000_t75" stroked="false">
              <v:imagedata r:id="rId187" o:title=""/>
            </v:shape>
            <v:shape style="position:absolute;left:4501;top:4599;width:3860;height:10" type="#_x0000_t75" stroked="false">
              <v:imagedata r:id="rId188" o:title=""/>
            </v:shape>
            <v:shape style="position:absolute;left:8356;top:4599;width:2386;height:10" type="#_x0000_t75" stroked="false">
              <v:imagedata r:id="rId181" o:title=""/>
            </v:shape>
            <w10:wrap type="none"/>
          </v:group>
        </w:pict>
      </w:r>
      <w:r>
        <w:rPr/>
        <w:pict>
          <v:group style="position:absolute;margin-left:72.503998pt;margin-top:242.899963pt;width:464.6pt;height:5.05pt;mso-position-horizontal-relative:page;mso-position-vertical-relative:page;z-index:-1284376" coordorigin="1450,4858" coordsize="9292,101">
            <v:shape style="position:absolute;left:1450;top:4858;width:3075;height:101" type="#_x0000_t75" stroked="false">
              <v:imagedata r:id="rId189" o:title=""/>
            </v:shape>
            <v:shape style="position:absolute;left:4501;top:4949;width:3860;height:10" type="#_x0000_t75" stroked="false">
              <v:imagedata r:id="rId188" o:title=""/>
            </v:shape>
            <v:shape style="position:absolute;left:8356;top:4949;width:2386;height:10" type="#_x0000_t75" stroked="false">
              <v:imagedata r:id="rId181" o:title=""/>
            </v:shape>
            <w10:wrap type="none"/>
          </v:group>
        </w:pict>
      </w:r>
      <w:r>
        <w:rPr/>
        <w:pict>
          <v:group style="position:absolute;margin-left:72.503998pt;margin-top:260.420013pt;width:464.6pt;height:5.05pt;mso-position-horizontal-relative:page;mso-position-vertical-relative:page;z-index:-1284352" coordorigin="1450,5208" coordsize="9292,101">
            <v:shape style="position:absolute;left:1450;top:5208;width:3075;height:101" type="#_x0000_t75" stroked="false">
              <v:imagedata r:id="rId190" o:title=""/>
            </v:shape>
            <v:shape style="position:absolute;left:4501;top:5300;width:3860;height:10" type="#_x0000_t75" stroked="false">
              <v:imagedata r:id="rId191" o:title=""/>
            </v:shape>
            <v:shape style="position:absolute;left:8356;top:5300;width:2386;height:10" type="#_x0000_t75" stroked="false">
              <v:imagedata r:id="rId185" o:title=""/>
            </v:shape>
            <w10:wrap type="none"/>
          </v:group>
        </w:pict>
      </w:r>
      <w:r>
        <w:rPr/>
        <w:pict>
          <v:group style="position:absolute;margin-left:72.503998pt;margin-top:277.969910pt;width:464.6pt;height:5.05pt;mso-position-horizontal-relative:page;mso-position-vertical-relative:page;z-index:-1284328" coordorigin="1450,5559" coordsize="9292,101">
            <v:shape style="position:absolute;left:1450;top:5559;width:3075;height:101" type="#_x0000_t75" stroked="false">
              <v:imagedata r:id="rId190" o:title=""/>
            </v:shape>
            <v:shape style="position:absolute;left:4501;top:5651;width:3860;height:10" type="#_x0000_t75" stroked="false">
              <v:imagedata r:id="rId191" o:title=""/>
            </v:shape>
            <v:shape style="position:absolute;left:8356;top:5651;width:2386;height:10" type="#_x0000_t75" stroked="false">
              <v:imagedata r:id="rId185" o:title=""/>
            </v:shape>
            <w10:wrap type="none"/>
          </v:group>
        </w:pict>
      </w:r>
      <w:r>
        <w:rPr/>
        <w:pict>
          <v:group style="position:absolute;margin-left:72.503998pt;margin-top:295.48996pt;width:464.6pt;height:5.05pt;mso-position-horizontal-relative:page;mso-position-vertical-relative:page;z-index:-1284304" coordorigin="1450,5910" coordsize="9292,101">
            <v:shape style="position:absolute;left:1450;top:5910;width:3075;height:101" type="#_x0000_t75" stroked="false">
              <v:imagedata r:id="rId189" o:title=""/>
            </v:shape>
            <v:shape style="position:absolute;left:4501;top:6001;width:3860;height:10" type="#_x0000_t75" stroked="false">
              <v:imagedata r:id="rId188" o:title=""/>
            </v:shape>
            <v:shape style="position:absolute;left:8356;top:6001;width:2386;height:10" type="#_x0000_t75" stroked="false">
              <v:imagedata r:id="rId181" o:title=""/>
            </v:shape>
            <w10:wrap type="none"/>
          </v:group>
        </w:pict>
      </w:r>
      <w:r>
        <w:rPr/>
        <w:pict>
          <v:group style="position:absolute;margin-left:72.503998pt;margin-top:313.010010pt;width:464.6pt;height:5.05pt;mso-position-horizontal-relative:page;mso-position-vertical-relative:page;z-index:-1284280" coordorigin="1450,6260" coordsize="9292,101">
            <v:shape style="position:absolute;left:1450;top:6260;width:3075;height:101" type="#_x0000_t75" stroked="false">
              <v:imagedata r:id="rId189" o:title=""/>
            </v:shape>
            <v:shape style="position:absolute;left:4501;top:6351;width:3860;height:10" type="#_x0000_t75" stroked="false">
              <v:imagedata r:id="rId188" o:title=""/>
            </v:shape>
            <v:shape style="position:absolute;left:8356;top:6351;width:2386;height:10" type="#_x0000_t75" stroked="false">
              <v:imagedata r:id="rId181" o:title=""/>
            </v:shape>
            <w10:wrap type="none"/>
          </v:group>
        </w:pict>
      </w:r>
      <w:r>
        <w:rPr/>
        <w:pict>
          <v:group style="position:absolute;margin-left:72.503998pt;margin-top:334.969971pt;width:464.6pt;height:.5pt;mso-position-horizontal-relative:page;mso-position-vertical-relative:page;z-index:-1284256" coordorigin="1450,6699" coordsize="9292,10">
            <v:shape style="position:absolute;left:1450;top:6699;width:3056;height:10" type="#_x0000_t75" stroked="false">
              <v:imagedata r:id="rId187" o:title=""/>
            </v:shape>
            <v:shape style="position:absolute;left:4501;top:6699;width:3860;height:10" type="#_x0000_t75" stroked="false">
              <v:imagedata r:id="rId188" o:title=""/>
            </v:shape>
            <v:shape style="position:absolute;left:8356;top:6699;width:2386;height:10" type="#_x0000_t75" stroked="false">
              <v:imagedata r:id="rId181" o:title=""/>
            </v:shape>
            <w10:wrap type="none"/>
          </v:group>
        </w:pict>
      </w:r>
      <w:r>
        <w:rPr/>
        <w:pict>
          <v:group style="position:absolute;margin-left:72.503998pt;margin-top:347.929993pt;width:464.6pt;height:5.05pt;mso-position-horizontal-relative:page;mso-position-vertical-relative:page;z-index:-1284232" coordorigin="1450,6959" coordsize="9292,101">
            <v:shape style="position:absolute;left:1450;top:6959;width:3075;height:101" type="#_x0000_t75" stroked="false">
              <v:imagedata r:id="rId189" o:title=""/>
            </v:shape>
            <v:shape style="position:absolute;left:4501;top:7050;width:3860;height:10" type="#_x0000_t75" stroked="false">
              <v:imagedata r:id="rId188" o:title=""/>
            </v:shape>
            <v:shape style="position:absolute;left:8356;top:7050;width:2386;height:10" type="#_x0000_t75" stroked="false">
              <v:imagedata r:id="rId181" o:title=""/>
            </v:shape>
            <w10:wrap type="none"/>
          </v:group>
        </w:pict>
      </w:r>
      <w:r>
        <w:rPr/>
        <w:pict>
          <v:group style="position:absolute;margin-left:72.503998pt;margin-top:365.449982pt;width:464.6pt;height:5.05pt;mso-position-horizontal-relative:page;mso-position-vertical-relative:page;z-index:-1284208" coordorigin="1450,7309" coordsize="9292,101">
            <v:shape style="position:absolute;left:1450;top:7309;width:3075;height:101" type="#_x0000_t75" stroked="false">
              <v:imagedata r:id="rId190" o:title=""/>
            </v:shape>
            <v:shape style="position:absolute;left:4501;top:7400;width:3860;height:10" type="#_x0000_t75" stroked="false">
              <v:imagedata r:id="rId188" o:title=""/>
            </v:shape>
            <v:shape style="position:absolute;left:8356;top:7400;width:2386;height:10" type="#_x0000_t75" stroked="false">
              <v:imagedata r:id="rId181" o:title=""/>
            </v:shape>
            <w10:wrap type="none"/>
          </v:group>
        </w:pict>
      </w:r>
      <w:r>
        <w:rPr/>
        <w:pict>
          <v:group style="position:absolute;margin-left:72.503998pt;margin-top:382.969971pt;width:464.6pt;height:5.05pt;mso-position-horizontal-relative:page;mso-position-vertical-relative:page;z-index:-1284184" coordorigin="1450,7659" coordsize="9292,101">
            <v:shape style="position:absolute;left:1450;top:7659;width:3075;height:101" type="#_x0000_t75" stroked="false">
              <v:imagedata r:id="rId190" o:title=""/>
            </v:shape>
            <v:shape style="position:absolute;left:4501;top:7751;width:3860;height:10" type="#_x0000_t75" stroked="false">
              <v:imagedata r:id="rId191" o:title=""/>
            </v:shape>
            <v:shape style="position:absolute;left:8356;top:7751;width:2386;height:10" type="#_x0000_t75" stroked="false">
              <v:imagedata r:id="rId185" o:title=""/>
            </v:shape>
            <w10:wrap type="none"/>
          </v:group>
        </w:pict>
      </w:r>
      <w:r>
        <w:rPr/>
        <w:pict>
          <v:group style="position:absolute;margin-left:72.503998pt;margin-top:400.48999pt;width:464.6pt;height:5.05pt;mso-position-horizontal-relative:page;mso-position-vertical-relative:page;z-index:-1284160" coordorigin="1450,8010" coordsize="9292,101">
            <v:shape style="position:absolute;left:1450;top:8010;width:3075;height:101" type="#_x0000_t75" stroked="false">
              <v:imagedata r:id="rId189" o:title=""/>
            </v:shape>
            <v:shape style="position:absolute;left:4501;top:8101;width:3860;height:10" type="#_x0000_t75" stroked="false">
              <v:imagedata r:id="rId188" o:title=""/>
            </v:shape>
            <v:shape style="position:absolute;left:8356;top:8101;width:2386;height:10" type="#_x0000_t75" stroked="false">
              <v:imagedata r:id="rId181" o:title=""/>
            </v:shape>
            <w10:wrap type="none"/>
          </v:group>
        </w:pict>
      </w:r>
      <w:r>
        <w:rPr/>
        <w:pict>
          <v:group style="position:absolute;margin-left:72.503998pt;margin-top:418.009979pt;width:464.6pt;height:5.05pt;mso-position-horizontal-relative:page;mso-position-vertical-relative:page;z-index:-1284136" coordorigin="1450,8360" coordsize="9292,101">
            <v:shape style="position:absolute;left:1450;top:8360;width:3075;height:101" type="#_x0000_t75" stroked="false">
              <v:imagedata r:id="rId189" o:title=""/>
            </v:shape>
            <v:shape style="position:absolute;left:4501;top:8451;width:3860;height:10" type="#_x0000_t75" stroked="false">
              <v:imagedata r:id="rId188" o:title=""/>
            </v:shape>
            <v:shape style="position:absolute;left:8356;top:8451;width:2386;height:10" type="#_x0000_t75" stroked="false">
              <v:imagedata r:id="rId181" o:title=""/>
            </v:shape>
            <w10:wrap type="none"/>
          </v:group>
        </w:pict>
      </w:r>
      <w:r>
        <w:rPr/>
        <w:pict>
          <v:group style="position:absolute;margin-left:72.503998pt;margin-top:439.969971pt;width:464.6pt;height:.5pt;mso-position-horizontal-relative:page;mso-position-vertical-relative:page;z-index:-1284112" coordorigin="1450,8799" coordsize="9292,10">
            <v:shape style="position:absolute;left:1450;top:8799;width:3056;height:10" type="#_x0000_t75" stroked="false">
              <v:imagedata r:id="rId187" o:title=""/>
            </v:shape>
            <v:shape style="position:absolute;left:4501;top:8799;width:3860;height:10" type="#_x0000_t75" stroked="false">
              <v:imagedata r:id="rId188" o:title=""/>
            </v:shape>
            <v:shape style="position:absolute;left:8356;top:8799;width:2386;height:10" type="#_x0000_t75" stroked="false">
              <v:imagedata r:id="rId181" o:title=""/>
            </v:shape>
            <w10:wrap type="none"/>
          </v:group>
        </w:pict>
      </w:r>
      <w:r>
        <w:rPr/>
        <w:pict>
          <v:group style="position:absolute;margin-left:72.503998pt;margin-top:452.949982pt;width:464.6pt;height:5.05pt;mso-position-horizontal-relative:page;mso-position-vertical-relative:page;z-index:-1284088" coordorigin="1450,9059" coordsize="9292,101">
            <v:shape style="position:absolute;left:1450;top:9059;width:3075;height:101" type="#_x0000_t75" stroked="false">
              <v:imagedata r:id="rId189" o:title=""/>
            </v:shape>
            <v:shape style="position:absolute;left:4501;top:9150;width:3860;height:10" type="#_x0000_t75" stroked="false">
              <v:imagedata r:id="rId188" o:title=""/>
            </v:shape>
            <v:shape style="position:absolute;left:8356;top:9150;width:2386;height:10" type="#_x0000_t75" stroked="false">
              <v:imagedata r:id="rId181" o:title=""/>
            </v:shape>
            <w10:wrap type="none"/>
          </v:group>
        </w:pict>
      </w:r>
      <w:r>
        <w:rPr/>
        <w:pict>
          <v:group style="position:absolute;margin-left:72.503998pt;margin-top:470.469971pt;width:464.6pt;height:5.05pt;mso-position-horizontal-relative:page;mso-position-vertical-relative:page;z-index:-1284064" coordorigin="1450,9409" coordsize="9292,101">
            <v:shape style="position:absolute;left:1450;top:9409;width:3075;height:101" type="#_x0000_t75" stroked="false">
              <v:imagedata r:id="rId190" o:title=""/>
            </v:shape>
            <v:shape style="position:absolute;left:4501;top:9501;width:3860;height:10" type="#_x0000_t75" stroked="false">
              <v:imagedata r:id="rId188" o:title=""/>
            </v:shape>
            <v:shape style="position:absolute;left:8356;top:9501;width:2386;height:10" type="#_x0000_t75" stroked="false">
              <v:imagedata r:id="rId181" o:title=""/>
            </v:shape>
            <w10:wrap type="none"/>
          </v:group>
        </w:pict>
      </w:r>
      <w:r>
        <w:rPr/>
        <w:pict>
          <v:group style="position:absolute;margin-left:72.503998pt;margin-top:487.98999pt;width:464.6pt;height:5.05pt;mso-position-horizontal-relative:page;mso-position-vertical-relative:page;z-index:-1284040" coordorigin="1450,9760" coordsize="9292,101">
            <v:shape style="position:absolute;left:1450;top:9760;width:3075;height:101" type="#_x0000_t75" stroked="false">
              <v:imagedata r:id="rId190" o:title=""/>
            </v:shape>
            <v:shape style="position:absolute;left:4501;top:9851;width:3860;height:10" type="#_x0000_t75" stroked="false">
              <v:imagedata r:id="rId191" o:title=""/>
            </v:shape>
            <v:shape style="position:absolute;left:8356;top:9851;width:2386;height:10" type="#_x0000_t75" stroked="false">
              <v:imagedata r:id="rId185" o:title=""/>
            </v:shape>
            <w10:wrap type="none"/>
          </v:group>
        </w:pict>
      </w:r>
      <w:r>
        <w:rPr/>
        <w:pict>
          <v:group style="position:absolute;margin-left:72.503998pt;margin-top:505.509979pt;width:464.6pt;height:5.05pt;mso-position-horizontal-relative:page;mso-position-vertical-relative:page;z-index:-1284016" coordorigin="1450,10110" coordsize="9292,101">
            <v:shape style="position:absolute;left:1450;top:10110;width:3075;height:101" type="#_x0000_t75" stroked="false">
              <v:imagedata r:id="rId189" o:title=""/>
            </v:shape>
            <v:shape style="position:absolute;left:4501;top:10201;width:3860;height:10" type="#_x0000_t75" stroked="false">
              <v:imagedata r:id="rId188" o:title=""/>
            </v:shape>
            <v:shape style="position:absolute;left:8356;top:10201;width:2386;height:10" type="#_x0000_t75" stroked="false">
              <v:imagedata r:id="rId181" o:title=""/>
            </v:shape>
            <w10:wrap type="none"/>
          </v:group>
        </w:pict>
      </w:r>
      <w:r>
        <w:rPr/>
        <w:pict>
          <v:group style="position:absolute;margin-left:72.503998pt;margin-top:523.029968pt;width:464.6pt;height:5.05pt;mso-position-horizontal-relative:page;mso-position-vertical-relative:page;z-index:-1283992" coordorigin="1450,10461" coordsize="9292,101">
            <v:shape style="position:absolute;left:1450;top:10461;width:3075;height:101" type="#_x0000_t75" stroked="false">
              <v:imagedata r:id="rId189" o:title=""/>
            </v:shape>
            <v:shape style="position:absolute;left:4501;top:10552;width:3860;height:10" type="#_x0000_t75" stroked="false">
              <v:imagedata r:id="rId188" o:title=""/>
            </v:shape>
            <v:shape style="position:absolute;left:8356;top:10552;width:2386;height:10" type="#_x0000_t75" stroked="false">
              <v:imagedata r:id="rId181" o:title=""/>
            </v:shape>
            <w10:wrap type="none"/>
          </v:group>
        </w:pict>
      </w:r>
      <w:r>
        <w:rPr/>
        <w:pict>
          <v:group style="position:absolute;margin-left:72.503998pt;margin-top:544.98999pt;width:464.6pt;height:.5pt;mso-position-horizontal-relative:page;mso-position-vertical-relative:page;z-index:-1283968" coordorigin="1450,10900" coordsize="9292,10">
            <v:shape style="position:absolute;left:1450;top:10900;width:3056;height:10" type="#_x0000_t75" stroked="false">
              <v:imagedata r:id="rId187" o:title=""/>
            </v:shape>
            <v:shape style="position:absolute;left:4501;top:10900;width:3860;height:10" type="#_x0000_t75" stroked="false">
              <v:imagedata r:id="rId188" o:title=""/>
            </v:shape>
            <v:shape style="position:absolute;left:8356;top:10900;width:2386;height:10" type="#_x0000_t75" stroked="false">
              <v:imagedata r:id="rId181" o:title=""/>
            </v:shape>
            <w10:wrap type="none"/>
          </v:group>
        </w:pict>
      </w:r>
      <w:r>
        <w:rPr/>
        <w:pict>
          <v:group style="position:absolute;margin-left:72.503998pt;margin-top:557.950012pt;width:464.6pt;height:5.05pt;mso-position-horizontal-relative:page;mso-position-vertical-relative:page;z-index:-1283944" coordorigin="1450,11159" coordsize="9292,101">
            <v:shape style="position:absolute;left:1450;top:11159;width:3075;height:101" type="#_x0000_t75" stroked="false">
              <v:imagedata r:id="rId189" o:title=""/>
            </v:shape>
            <v:shape style="position:absolute;left:4501;top:11250;width:3860;height:10" type="#_x0000_t75" stroked="false">
              <v:imagedata r:id="rId188" o:title=""/>
            </v:shape>
            <v:shape style="position:absolute;left:8356;top:11250;width:2386;height:10" type="#_x0000_t75" stroked="false">
              <v:imagedata r:id="rId181" o:title=""/>
            </v:shape>
            <w10:wrap type="none"/>
          </v:group>
        </w:pict>
      </w:r>
      <w:r>
        <w:rPr/>
        <w:pict>
          <v:group style="position:absolute;margin-left:72.503998pt;margin-top:575.469971pt;width:464.6pt;height:5.05pt;mso-position-horizontal-relative:page;mso-position-vertical-relative:page;z-index:-1283920" coordorigin="1450,11509" coordsize="9292,101">
            <v:shape style="position:absolute;left:1450;top:11509;width:3075;height:101" type="#_x0000_t75" stroked="false">
              <v:imagedata r:id="rId190" o:title=""/>
            </v:shape>
            <v:shape style="position:absolute;left:4501;top:11601;width:3860;height:10" type="#_x0000_t75" stroked="false">
              <v:imagedata r:id="rId188" o:title=""/>
            </v:shape>
            <v:shape style="position:absolute;left:8356;top:11601;width:2386;height:10" type="#_x0000_t75" stroked="false">
              <v:imagedata r:id="rId181" o:title=""/>
            </v:shape>
            <w10:wrap type="none"/>
          </v:group>
        </w:pict>
      </w:r>
      <w:r>
        <w:rPr/>
        <w:pict>
          <v:group style="position:absolute;margin-left:72.503998pt;margin-top:592.98999pt;width:464.6pt;height:5.05pt;mso-position-horizontal-relative:page;mso-position-vertical-relative:page;z-index:-1283896" coordorigin="1450,11860" coordsize="9292,101">
            <v:shape style="position:absolute;left:1450;top:11860;width:3075;height:101" type="#_x0000_t75" stroked="false">
              <v:imagedata r:id="rId190" o:title=""/>
            </v:shape>
            <v:shape style="position:absolute;left:4501;top:11951;width:3860;height:10" type="#_x0000_t75" stroked="false">
              <v:imagedata r:id="rId191" o:title=""/>
            </v:shape>
            <v:shape style="position:absolute;left:8356;top:11951;width:2386;height:10" type="#_x0000_t75" stroked="false">
              <v:imagedata r:id="rId185" o:title=""/>
            </v:shape>
            <w10:wrap type="none"/>
          </v:group>
        </w:pict>
      </w:r>
      <w:r>
        <w:rPr/>
        <w:pict>
          <v:group style="position:absolute;margin-left:72.503998pt;margin-top:610.51001pt;width:464.6pt;height:5.05pt;mso-position-horizontal-relative:page;mso-position-vertical-relative:page;z-index:-1283872" coordorigin="1450,12210" coordsize="9292,101">
            <v:shape style="position:absolute;left:1450;top:12210;width:3075;height:101" type="#_x0000_t75" stroked="false">
              <v:imagedata r:id="rId189" o:title=""/>
            </v:shape>
            <v:shape style="position:absolute;left:4501;top:12301;width:3860;height:10" type="#_x0000_t75" stroked="false">
              <v:imagedata r:id="rId188" o:title=""/>
            </v:shape>
            <v:shape style="position:absolute;left:8356;top:12301;width:2386;height:10" type="#_x0000_t75" stroked="false">
              <v:imagedata r:id="rId181" o:title=""/>
            </v:shape>
            <w10:wrap type="none"/>
          </v:group>
        </w:pict>
      </w:r>
      <w:r>
        <w:rPr/>
        <w:pict>
          <v:group style="position:absolute;margin-left:72.503998pt;margin-top:628.059998pt;width:464.6pt;height:5.05pt;mso-position-horizontal-relative:page;mso-position-vertical-relative:page;z-index:-1283848" coordorigin="1450,12561" coordsize="9292,101">
            <v:shape style="position:absolute;left:1450;top:12561;width:3075;height:101" type="#_x0000_t75" stroked="false">
              <v:imagedata r:id="rId189" o:title=""/>
            </v:shape>
            <v:shape style="position:absolute;left:4501;top:12652;width:3860;height:10" type="#_x0000_t75" stroked="false">
              <v:imagedata r:id="rId188" o:title=""/>
            </v:shape>
            <v:shape style="position:absolute;left:8356;top:12652;width:2386;height:10" type="#_x0000_t75" stroked="false">
              <v:imagedata r:id="rId181" o:title=""/>
            </v:shape>
            <w10:wrap type="none"/>
          </v:group>
        </w:pict>
      </w:r>
      <w:r>
        <w:rPr/>
        <w:pict>
          <v:group style="position:absolute;margin-left:72.503998pt;margin-top:650.020020pt;width:464.6pt;height:.5pt;mso-position-horizontal-relative:page;mso-position-vertical-relative:page;z-index:-1283824" coordorigin="1450,13000" coordsize="9292,10">
            <v:shape style="position:absolute;left:1450;top:13000;width:3056;height:10" type="#_x0000_t75" stroked="false">
              <v:imagedata r:id="rId187" o:title=""/>
            </v:shape>
            <v:shape style="position:absolute;left:4501;top:13000;width:3860;height:10" type="#_x0000_t75" stroked="false">
              <v:imagedata r:id="rId191" o:title=""/>
            </v:shape>
            <v:shape style="position:absolute;left:8356;top:13000;width:2386;height:10" type="#_x0000_t75" stroked="false">
              <v:imagedata r:id="rId185" o:title=""/>
            </v:shape>
            <w10:wrap type="none"/>
          </v:group>
        </w:pict>
      </w:r>
    </w:p>
    <w:p>
      <w:pPr>
        <w:spacing w:line="20" w:lineRule="exact"/>
        <w:ind w:left="1666" w:right="0" w:firstLine="0"/>
        <w:rPr>
          <w:rFonts w:ascii="新宋体" w:hAnsi="新宋体" w:cs="新宋体" w:eastAsia="新宋体" w:hint="default"/>
          <w:sz w:val="2"/>
          <w:szCs w:val="2"/>
        </w:rPr>
      </w:pPr>
      <w:r>
        <w:rPr>
          <w:rFonts w:ascii="新宋体" w:hAnsi="新宋体" w:cs="新宋体" w:eastAsia="新宋体" w:hint="default"/>
          <w:sz w:val="2"/>
          <w:szCs w:val="2"/>
        </w:rPr>
        <w:pict>
          <v:group style="width:443pt;height:.75pt;mso-position-horizontal-relative:char;mso-position-vertical-relative:line" coordorigin="0,0" coordsize="8860,15">
            <v:group style="position:absolute;left:7;top:7;width:8846;height:2" coordorigin="7,7" coordsize="8846,2">
              <v:shape style="position:absolute;left:7;top:7;width:8846;height:2" coordorigin="7,7" coordsize="8846,0" path="m7,7l8853,7e" filled="false" stroked="true" strokeweight=".72pt" strokecolor="#000000">
                <v:path arrowok="t"/>
              </v:shape>
            </v:group>
          </v:group>
        </w:pict>
      </w:r>
      <w:r>
        <w:rPr>
          <w:rFonts w:ascii="新宋体" w:hAnsi="新宋体" w:cs="新宋体" w:eastAsia="新宋体" w:hint="default"/>
          <w:sz w:val="2"/>
          <w:szCs w:val="2"/>
        </w:rPr>
      </w:r>
    </w:p>
    <w:p>
      <w:pPr>
        <w:spacing w:line="240" w:lineRule="auto" w:before="0"/>
        <w:rPr>
          <w:rFonts w:ascii="新宋体" w:hAnsi="新宋体" w:cs="新宋体" w:eastAsia="新宋体" w:hint="default"/>
          <w:sz w:val="20"/>
          <w:szCs w:val="20"/>
        </w:rPr>
      </w:pPr>
    </w:p>
    <w:p>
      <w:pPr>
        <w:spacing w:before="173"/>
        <w:ind w:left="283" w:right="0" w:firstLine="0"/>
        <w:jc w:val="center"/>
        <w:rPr>
          <w:rFonts w:ascii="新宋体" w:hAnsi="新宋体" w:cs="新宋体" w:eastAsia="新宋体" w:hint="default"/>
          <w:sz w:val="32"/>
          <w:szCs w:val="32"/>
        </w:rPr>
      </w:pPr>
      <w:r>
        <w:rPr>
          <w:rFonts w:ascii="新宋体" w:hAnsi="新宋体" w:cs="新宋体" w:eastAsia="新宋体" w:hint="default"/>
          <w:b/>
          <w:bCs/>
          <w:sz w:val="32"/>
          <w:szCs w:val="32"/>
        </w:rPr>
        <w:t>母公司资产负债表（续）</w:t>
      </w:r>
      <w:r>
        <w:rPr>
          <w:rFonts w:ascii="新宋体" w:hAnsi="新宋体" w:cs="新宋体" w:eastAsia="新宋体" w:hint="default"/>
          <w:sz w:val="32"/>
          <w:szCs w:val="32"/>
        </w:rPr>
      </w:r>
    </w:p>
    <w:p>
      <w:pPr>
        <w:tabs>
          <w:tab w:pos="4147" w:val="left" w:leader="none"/>
          <w:tab w:pos="7794" w:val="left" w:leader="none"/>
        </w:tabs>
        <w:spacing w:before="59"/>
        <w:ind w:left="276" w:right="0" w:firstLine="0"/>
        <w:jc w:val="center"/>
        <w:rPr>
          <w:rFonts w:ascii="新宋体" w:hAnsi="新宋体" w:cs="新宋体" w:eastAsia="新宋体" w:hint="default"/>
          <w:sz w:val="18"/>
          <w:szCs w:val="18"/>
        </w:rPr>
      </w:pPr>
      <w:r>
        <w:rPr/>
        <w:pict>
          <v:group style="position:absolute;margin-left:72.503998pt;margin-top:36.981678pt;width:464.6pt;height:5.05pt;mso-position-horizontal-relative:page;mso-position-vertical-relative:paragraph;z-index:-1284520" coordorigin="1450,740" coordsize="9292,101">
            <v:shape style="position:absolute;left:1450;top:740;width:3075;height:101" type="#_x0000_t75" stroked="false">
              <v:imagedata r:id="rId189" o:title=""/>
            </v:shape>
            <v:shape style="position:absolute;left:4501;top:831;width:3860;height:10" type="#_x0000_t75" stroked="false">
              <v:imagedata r:id="rId188" o:title=""/>
            </v:shape>
            <v:shape style="position:absolute;left:8356;top:831;width:2386;height:10" type="#_x0000_t75" stroked="false">
              <v:imagedata r:id="rId181" o:title=""/>
            </v:shape>
            <w10:wrap type="none"/>
          </v:group>
        </w:pict>
      </w:r>
      <w:r>
        <w:rPr/>
        <w:pict>
          <v:group style="position:absolute;margin-left:72.503998pt;margin-top:54.501736pt;width:464.6pt;height:5.05pt;mso-position-horizontal-relative:page;mso-position-vertical-relative:paragraph;z-index:-1284496" coordorigin="1450,1090" coordsize="9292,101">
            <v:shape style="position:absolute;left:1450;top:1090;width:3075;height:101" type="#_x0000_t75" stroked="false">
              <v:imagedata r:id="rId190" o:title=""/>
            </v:shape>
            <v:shape style="position:absolute;left:4501;top:1181;width:3860;height:10" type="#_x0000_t75" stroked="false">
              <v:imagedata r:id="rId191" o:title=""/>
            </v:shape>
            <v:shape style="position:absolute;left:8356;top:1181;width:2386;height:10" type="#_x0000_t75" stroked="false">
              <v:imagedata r:id="rId185" o:title=""/>
            </v:shape>
            <w10:wrap type="none"/>
          </v:group>
        </w:pict>
      </w:r>
      <w:r>
        <w:rPr/>
        <w:pict>
          <v:group style="position:absolute;margin-left:72.503998pt;margin-top:72.021736pt;width:464.6pt;height:5.05pt;mso-position-horizontal-relative:page;mso-position-vertical-relative:paragraph;z-index:-1284472" coordorigin="1450,1440" coordsize="9292,101">
            <v:shape style="position:absolute;left:1450;top:1440;width:3075;height:101" type="#_x0000_t75" stroked="false">
              <v:imagedata r:id="rId189" o:title=""/>
            </v:shape>
            <v:shape style="position:absolute;left:4501;top:1532;width:3860;height:10" type="#_x0000_t75" stroked="false">
              <v:imagedata r:id="rId188" o:title=""/>
            </v:shape>
            <v:shape style="position:absolute;left:8356;top:1532;width:2386;height:10" type="#_x0000_t75" stroked="false">
              <v:imagedata r:id="rId181" o:title=""/>
            </v:shape>
            <w10:wrap type="none"/>
          </v:group>
        </w:pict>
      </w:r>
      <w:r>
        <w:rPr/>
        <w:pict>
          <v:group style="position:absolute;margin-left:72.503998pt;margin-top:89.541679pt;width:464.6pt;height:5.05pt;mso-position-horizontal-relative:page;mso-position-vertical-relative:paragraph;z-index:-1284448" coordorigin="1450,1791" coordsize="9292,101">
            <v:shape style="position:absolute;left:1450;top:1791;width:3075;height:101" type="#_x0000_t75" stroked="false">
              <v:imagedata r:id="rId192" o:title=""/>
            </v:shape>
            <v:shape style="position:absolute;left:4501;top:1882;width:3860;height:10" type="#_x0000_t75" stroked="false">
              <v:imagedata r:id="rId188" o:title=""/>
            </v:shape>
            <v:shape style="position:absolute;left:8356;top:1882;width:2386;height:10" type="#_x0000_t75" stroked="false">
              <v:imagedata r:id="rId181" o:title=""/>
            </v:shape>
            <w10:wrap type="none"/>
          </v:group>
        </w:pict>
      </w:r>
      <w:r>
        <w:rPr/>
        <w:pict>
          <v:group style="position:absolute;margin-left:72.503998pt;margin-top:107.061676pt;width:464.6pt;height:5.05pt;mso-position-horizontal-relative:page;mso-position-vertical-relative:paragraph;z-index:-1284424" coordorigin="1450,2141" coordsize="9292,101">
            <v:shape style="position:absolute;left:1450;top:2141;width:3075;height:101" type="#_x0000_t75" stroked="false">
              <v:imagedata r:id="rId190" o:title=""/>
            </v:shape>
            <v:shape style="position:absolute;left:4501;top:2232;width:3860;height:10" type="#_x0000_t75" stroked="false">
              <v:imagedata r:id="rId188" o:title=""/>
            </v:shape>
            <v:shape style="position:absolute;left:8356;top:2232;width:2386;height:10" type="#_x0000_t75" stroked="false">
              <v:imagedata r:id="rId181" o:title=""/>
            </v:shape>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w:t>
      </w:r>
      <w:r>
        <w:rPr>
          <w:rFonts w:ascii="新宋体" w:hAnsi="新宋体" w:cs="新宋体" w:eastAsia="新宋体" w:hint="default"/>
          <w:spacing w:val="-42"/>
          <w:sz w:val="18"/>
          <w:szCs w:val="18"/>
        </w:rPr>
        <w:t> </w:t>
      </w:r>
      <w:r>
        <w:rPr>
          <w:rFonts w:ascii="新宋体" w:hAnsi="新宋体" w:cs="新宋体" w:eastAsia="新宋体" w:hint="default"/>
          <w:spacing w:val="-1"/>
          <w:sz w:val="18"/>
          <w:szCs w:val="18"/>
        </w:rPr>
        <w:t>12</w:t>
      </w:r>
      <w:r>
        <w:rPr>
          <w:rFonts w:ascii="新宋体" w:hAnsi="新宋体" w:cs="新宋体" w:eastAsia="新宋体" w:hint="default"/>
          <w:spacing w:val="-46"/>
          <w:sz w:val="18"/>
          <w:szCs w:val="18"/>
        </w:rPr>
        <w:t> </w:t>
      </w:r>
      <w:r>
        <w:rPr>
          <w:rFonts w:ascii="新宋体" w:hAnsi="新宋体" w:cs="新宋体" w:eastAsia="新宋体" w:hint="default"/>
          <w:sz w:val="18"/>
          <w:szCs w:val="18"/>
        </w:rPr>
        <w:t>月</w:t>
      </w:r>
      <w:r>
        <w:rPr>
          <w:rFonts w:ascii="新宋体" w:hAnsi="新宋体" w:cs="新宋体" w:eastAsia="新宋体" w:hint="default"/>
          <w:spacing w:val="-45"/>
          <w:sz w:val="18"/>
          <w:szCs w:val="18"/>
        </w:rPr>
        <w:t> </w:t>
      </w:r>
      <w:r>
        <w:rPr>
          <w:rFonts w:ascii="新宋体" w:hAnsi="新宋体" w:cs="新宋体" w:eastAsia="新宋体" w:hint="default"/>
          <w:sz w:val="18"/>
          <w:szCs w:val="18"/>
        </w:rPr>
        <w:t>31</w:t>
      </w:r>
      <w:r>
        <w:rPr>
          <w:rFonts w:ascii="新宋体" w:hAnsi="新宋体" w:cs="新宋体" w:eastAsia="新宋体" w:hint="default"/>
          <w:spacing w:val="-46"/>
          <w:sz w:val="18"/>
          <w:szCs w:val="18"/>
        </w:rPr>
        <w:t> </w:t>
      </w:r>
      <w:r>
        <w:rPr>
          <w:rFonts w:ascii="新宋体" w:hAnsi="新宋体" w:cs="新宋体" w:eastAsia="新宋体" w:hint="default"/>
          <w:sz w:val="18"/>
          <w:szCs w:val="18"/>
        </w:rPr>
        <w:t>日</w:t>
        <w:tab/>
        <w:t>单位：人民币元</w:t>
      </w:r>
    </w:p>
    <w:p>
      <w:pPr>
        <w:spacing w:line="240" w:lineRule="auto" w:before="3"/>
        <w:rPr>
          <w:rFonts w:ascii="新宋体" w:hAnsi="新宋体" w:cs="新宋体" w:eastAsia="新宋体" w:hint="default"/>
          <w:sz w:val="14"/>
          <w:szCs w:val="14"/>
        </w:rPr>
      </w:pPr>
    </w:p>
    <w:tbl>
      <w:tblPr>
        <w:tblW w:w="0" w:type="auto"/>
        <w:jc w:val="left"/>
        <w:tblInd w:w="1450" w:type="dxa"/>
        <w:tblLayout w:type="fixed"/>
        <w:tblCellMar>
          <w:top w:w="0" w:type="dxa"/>
          <w:left w:w="0" w:type="dxa"/>
          <w:bottom w:w="0" w:type="dxa"/>
          <w:right w:w="0" w:type="dxa"/>
        </w:tblCellMar>
        <w:tblLook w:val="01E0"/>
      </w:tblPr>
      <w:tblGrid>
        <w:gridCol w:w="3061"/>
        <w:gridCol w:w="854"/>
        <w:gridCol w:w="3000"/>
        <w:gridCol w:w="2376"/>
      </w:tblGrid>
      <w:tr>
        <w:trPr>
          <w:trHeight w:val="273" w:hRule="exact"/>
        </w:trPr>
        <w:tc>
          <w:tcPr>
            <w:tcW w:w="3061" w:type="dxa"/>
            <w:tcBorders>
              <w:top w:val="single" w:sz="4" w:space="0" w:color="000000"/>
              <w:left w:val="nil" w:sz="6" w:space="0" w:color="auto"/>
              <w:bottom w:val="nil" w:sz="6" w:space="0" w:color="auto"/>
              <w:right w:val="single" w:sz="4" w:space="0" w:color="000000"/>
            </w:tcBorders>
          </w:tcPr>
          <w:p>
            <w:pPr>
              <w:pStyle w:val="TableParagraph"/>
              <w:spacing w:line="240" w:lineRule="auto" w:before="32"/>
              <w:ind w:left="899" w:right="0"/>
              <w:jc w:val="left"/>
              <w:rPr>
                <w:rFonts w:ascii="新宋体" w:hAnsi="新宋体" w:cs="新宋体" w:eastAsia="新宋体" w:hint="default"/>
                <w:sz w:val="18"/>
                <w:szCs w:val="18"/>
              </w:rPr>
            </w:pPr>
            <w:r>
              <w:rPr>
                <w:rFonts w:ascii="新宋体" w:hAnsi="新宋体" w:cs="新宋体" w:eastAsia="新宋体" w:hint="default"/>
                <w:sz w:val="18"/>
                <w:szCs w:val="18"/>
              </w:rPr>
              <w:t>负债及股东权益</w:t>
            </w:r>
          </w:p>
        </w:tc>
        <w:tc>
          <w:tcPr>
            <w:tcW w:w="8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239" w:right="0"/>
              <w:jc w:val="left"/>
              <w:rPr>
                <w:rFonts w:ascii="新宋体" w:hAnsi="新宋体" w:cs="新宋体" w:eastAsia="新宋体" w:hint="default"/>
                <w:sz w:val="18"/>
                <w:szCs w:val="18"/>
              </w:rPr>
            </w:pPr>
            <w:r>
              <w:rPr>
                <w:rFonts w:ascii="新宋体" w:hAnsi="新宋体" w:cs="新宋体" w:eastAsia="新宋体" w:hint="default"/>
                <w:sz w:val="18"/>
                <w:szCs w:val="18"/>
              </w:rPr>
              <w:t>注释</w:t>
            </w:r>
          </w:p>
        </w:tc>
        <w:tc>
          <w:tcPr>
            <w:tcW w:w="30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right="0"/>
              <w:jc w:val="center"/>
              <w:rPr>
                <w:rFonts w:ascii="新宋体" w:hAnsi="新宋体" w:cs="新宋体" w:eastAsia="新宋体" w:hint="default"/>
                <w:sz w:val="18"/>
                <w:szCs w:val="18"/>
              </w:rPr>
            </w:pPr>
            <w:r>
              <w:rPr>
                <w:rFonts w:ascii="新宋体" w:hAnsi="新宋体" w:cs="新宋体" w:eastAsia="新宋体" w:hint="default"/>
                <w:sz w:val="18"/>
                <w:szCs w:val="18"/>
              </w:rPr>
              <w:t>期末数</w:t>
            </w:r>
          </w:p>
        </w:tc>
        <w:tc>
          <w:tcPr>
            <w:tcW w:w="2376" w:type="dxa"/>
            <w:tcBorders>
              <w:top w:val="single" w:sz="4" w:space="0" w:color="000000"/>
              <w:left w:val="single" w:sz="4" w:space="0" w:color="000000"/>
              <w:bottom w:val="nil" w:sz="6" w:space="0" w:color="auto"/>
              <w:right w:val="nil" w:sz="6" w:space="0" w:color="auto"/>
            </w:tcBorders>
          </w:tcPr>
          <w:p>
            <w:pPr>
              <w:pStyle w:val="TableParagraph"/>
              <w:spacing w:line="240" w:lineRule="auto" w:before="32"/>
              <w:ind w:right="4"/>
              <w:jc w:val="center"/>
              <w:rPr>
                <w:rFonts w:ascii="新宋体" w:hAnsi="新宋体" w:cs="新宋体" w:eastAsia="新宋体" w:hint="default"/>
                <w:sz w:val="18"/>
                <w:szCs w:val="18"/>
              </w:rPr>
            </w:pPr>
            <w:r>
              <w:rPr>
                <w:rFonts w:ascii="新宋体" w:hAnsi="新宋体" w:cs="新宋体" w:eastAsia="新宋体" w:hint="default"/>
                <w:sz w:val="18"/>
                <w:szCs w:val="18"/>
              </w:rPr>
              <w:t>期初数</w:t>
            </w: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新宋体" w:hAnsi="新宋体" w:cs="新宋体" w:eastAsia="新宋体" w:hint="default"/>
                <w:sz w:val="18"/>
                <w:szCs w:val="18"/>
              </w:rPr>
            </w:pPr>
            <w:r>
              <w:rPr>
                <w:rFonts w:ascii="新宋体" w:hAnsi="新宋体" w:cs="新宋体" w:eastAsia="新宋体" w:hint="default"/>
                <w:b/>
                <w:bCs/>
                <w:sz w:val="18"/>
                <w:szCs w:val="18"/>
              </w:rPr>
              <w:t>流动负债：</w:t>
            </w:r>
            <w:r>
              <w:rPr>
                <w:rFonts w:ascii="新宋体" w:hAnsi="新宋体" w:cs="新宋体" w:eastAsia="新宋体" w:hint="default"/>
                <w:sz w:val="18"/>
                <w:szCs w:val="18"/>
              </w:rPr>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短期借款</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10,000,000.00</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交易性金融负债</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应付票据</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应付账款</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新宋体" w:hAnsi="新宋体" w:cs="新宋体" w:eastAsia="新宋体" w:hint="default"/>
                <w:sz w:val="18"/>
                <w:szCs w:val="18"/>
              </w:rPr>
            </w:pPr>
            <w:r>
              <w:rPr>
                <w:rFonts w:ascii="新宋体"/>
                <w:spacing w:val="-1"/>
                <w:sz w:val="18"/>
              </w:rPr>
              <w:t>39,041,067.61</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新宋体" w:hAnsi="新宋体" w:cs="新宋体" w:eastAsia="新宋体" w:hint="default"/>
                <w:sz w:val="18"/>
                <w:szCs w:val="18"/>
              </w:rPr>
            </w:pPr>
            <w:r>
              <w:rPr>
                <w:rFonts w:ascii="新宋体"/>
                <w:spacing w:val="-1"/>
                <w:sz w:val="18"/>
              </w:rPr>
              <w:t>23,435,477.14</w:t>
            </w:r>
          </w:p>
        </w:tc>
      </w:tr>
      <w:tr>
        <w:trPr>
          <w:trHeight w:val="270"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预收款项</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0"/>
              <w:jc w:val="right"/>
              <w:rPr>
                <w:rFonts w:ascii="新宋体" w:hAnsi="新宋体" w:cs="新宋体" w:eastAsia="新宋体" w:hint="default"/>
                <w:sz w:val="18"/>
                <w:szCs w:val="18"/>
              </w:rPr>
            </w:pPr>
            <w:r>
              <w:rPr>
                <w:rFonts w:ascii="新宋体"/>
                <w:spacing w:val="-1"/>
                <w:sz w:val="18"/>
              </w:rPr>
              <w:t>6,648,723.35</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5"/>
              <w:jc w:val="right"/>
              <w:rPr>
                <w:rFonts w:ascii="新宋体" w:hAnsi="新宋体" w:cs="新宋体" w:eastAsia="新宋体" w:hint="default"/>
                <w:sz w:val="18"/>
                <w:szCs w:val="18"/>
              </w:rPr>
            </w:pPr>
            <w:r>
              <w:rPr>
                <w:rFonts w:ascii="新宋体"/>
                <w:spacing w:val="-1"/>
                <w:sz w:val="18"/>
              </w:rPr>
              <w:t>4,498,661.07</w:t>
            </w: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应付职工薪酬</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0"/>
              <w:jc w:val="right"/>
              <w:rPr>
                <w:rFonts w:ascii="新宋体" w:hAnsi="新宋体" w:cs="新宋体" w:eastAsia="新宋体" w:hint="default"/>
                <w:sz w:val="18"/>
                <w:szCs w:val="18"/>
              </w:rPr>
            </w:pPr>
            <w:r>
              <w:rPr>
                <w:rFonts w:ascii="新宋体"/>
                <w:spacing w:val="-1"/>
                <w:sz w:val="18"/>
              </w:rPr>
              <w:t>875,861.59</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851,990.75</w:t>
            </w: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应交税费</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03"/>
              <w:jc w:val="right"/>
              <w:rPr>
                <w:rFonts w:ascii="新宋体" w:hAnsi="新宋体" w:cs="新宋体" w:eastAsia="新宋体" w:hint="default"/>
                <w:sz w:val="18"/>
                <w:szCs w:val="18"/>
              </w:rPr>
            </w:pPr>
            <w:r>
              <w:rPr>
                <w:rFonts w:ascii="新宋体"/>
                <w:spacing w:val="-1"/>
                <w:sz w:val="18"/>
              </w:rPr>
              <w:t>5,409,653.20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right="105"/>
              <w:jc w:val="right"/>
              <w:rPr>
                <w:rFonts w:ascii="新宋体" w:hAnsi="新宋体" w:cs="新宋体" w:eastAsia="新宋体" w:hint="default"/>
                <w:sz w:val="18"/>
                <w:szCs w:val="18"/>
              </w:rPr>
            </w:pPr>
            <w:r>
              <w:rPr>
                <w:rFonts w:ascii="新宋体"/>
                <w:spacing w:val="-1"/>
                <w:sz w:val="18"/>
              </w:rPr>
              <w:t>3,647,348.03</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应付利息</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17,847.50</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应付股利</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其他应付款</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3"/>
              <w:jc w:val="right"/>
              <w:rPr>
                <w:rFonts w:ascii="新宋体" w:hAnsi="新宋体" w:cs="新宋体" w:eastAsia="新宋体" w:hint="default"/>
                <w:sz w:val="18"/>
                <w:szCs w:val="18"/>
              </w:rPr>
            </w:pPr>
            <w:r>
              <w:rPr>
                <w:rFonts w:ascii="新宋体"/>
                <w:spacing w:val="-1"/>
                <w:sz w:val="18"/>
              </w:rPr>
              <w:t>3,265,838.00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新宋体" w:hAnsi="新宋体" w:cs="新宋体" w:eastAsia="新宋体" w:hint="default"/>
                <w:sz w:val="18"/>
                <w:szCs w:val="18"/>
              </w:rPr>
            </w:pPr>
            <w:r>
              <w:rPr>
                <w:rFonts w:ascii="新宋体"/>
                <w:spacing w:val="-1"/>
                <w:sz w:val="18"/>
              </w:rPr>
              <w:t>339,957.33</w:t>
            </w:r>
          </w:p>
        </w:tc>
      </w:tr>
      <w:tr>
        <w:trPr>
          <w:trHeight w:val="270"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right="749"/>
              <w:jc w:val="right"/>
              <w:rPr>
                <w:rFonts w:ascii="新宋体" w:hAnsi="新宋体" w:cs="新宋体" w:eastAsia="新宋体" w:hint="default"/>
                <w:sz w:val="18"/>
                <w:szCs w:val="18"/>
              </w:rPr>
            </w:pPr>
            <w:r>
              <w:rPr>
                <w:rFonts w:ascii="新宋体" w:hAnsi="新宋体" w:cs="新宋体" w:eastAsia="新宋体" w:hint="default"/>
                <w:sz w:val="18"/>
                <w:szCs w:val="18"/>
              </w:rPr>
              <w:t>一年内到期的非流动负债</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3"/>
              <w:jc w:val="right"/>
              <w:rPr>
                <w:rFonts w:ascii="新宋体" w:hAnsi="新宋体" w:cs="新宋体" w:eastAsia="新宋体" w:hint="default"/>
                <w:sz w:val="18"/>
                <w:szCs w:val="18"/>
              </w:rPr>
            </w:pPr>
            <w:r>
              <w:rPr>
                <w:rFonts w:ascii="新宋体"/>
                <w:spacing w:val="-1"/>
                <w:sz w:val="18"/>
              </w:rPr>
              <w:t>5,051,481.71</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5"/>
              <w:jc w:val="right"/>
              <w:rPr>
                <w:rFonts w:ascii="新宋体" w:hAnsi="新宋体" w:cs="新宋体" w:eastAsia="新宋体" w:hint="default"/>
                <w:sz w:val="18"/>
                <w:szCs w:val="18"/>
              </w:rPr>
            </w:pPr>
            <w:r>
              <w:rPr>
                <w:rFonts w:ascii="新宋体"/>
                <w:spacing w:val="-1"/>
                <w:sz w:val="18"/>
              </w:rPr>
              <w:t>5,449,100.16</w:t>
            </w: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其他流动负债</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986" w:right="0"/>
              <w:jc w:val="left"/>
              <w:rPr>
                <w:rFonts w:ascii="新宋体" w:hAnsi="新宋体" w:cs="新宋体" w:eastAsia="新宋体" w:hint="default"/>
                <w:sz w:val="18"/>
                <w:szCs w:val="18"/>
              </w:rPr>
            </w:pPr>
            <w:r>
              <w:rPr>
                <w:rFonts w:ascii="新宋体" w:hAnsi="新宋体" w:cs="新宋体" w:eastAsia="新宋体" w:hint="default"/>
                <w:b/>
                <w:bCs/>
                <w:sz w:val="18"/>
                <w:szCs w:val="18"/>
              </w:rPr>
              <w:t>流动负债合计</w:t>
            </w:r>
            <w:r>
              <w:rPr>
                <w:rFonts w:ascii="新宋体" w:hAnsi="新宋体" w:cs="新宋体" w:eastAsia="新宋体" w:hint="default"/>
                <w:sz w:val="18"/>
                <w:szCs w:val="18"/>
              </w:rPr>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1"/>
              <w:jc w:val="right"/>
              <w:rPr>
                <w:rFonts w:ascii="新宋体" w:hAnsi="新宋体" w:cs="新宋体" w:eastAsia="新宋体" w:hint="default"/>
                <w:sz w:val="18"/>
                <w:szCs w:val="18"/>
              </w:rPr>
            </w:pPr>
            <w:r>
              <w:rPr>
                <w:rFonts w:ascii="新宋体"/>
                <w:spacing w:val="-1"/>
                <w:sz w:val="18"/>
              </w:rPr>
              <w:t>60,292,625.46</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48,240,381.98</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07" w:right="0"/>
              <w:jc w:val="left"/>
              <w:rPr>
                <w:rFonts w:ascii="新宋体" w:hAnsi="新宋体" w:cs="新宋体" w:eastAsia="新宋体" w:hint="default"/>
                <w:sz w:val="18"/>
                <w:szCs w:val="18"/>
              </w:rPr>
            </w:pPr>
            <w:r>
              <w:rPr>
                <w:rFonts w:ascii="新宋体" w:hAnsi="新宋体" w:cs="新宋体" w:eastAsia="新宋体" w:hint="default"/>
                <w:b/>
                <w:bCs/>
                <w:sz w:val="18"/>
                <w:szCs w:val="18"/>
              </w:rPr>
              <w:t>非流动负债：</w:t>
            </w:r>
            <w:r>
              <w:rPr>
                <w:rFonts w:ascii="新宋体" w:hAnsi="新宋体" w:cs="新宋体" w:eastAsia="新宋体" w:hint="default"/>
                <w:sz w:val="18"/>
                <w:szCs w:val="18"/>
              </w:rPr>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长期借款</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51"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应付债券</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长期应付款</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专项应付款</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预计负债</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递延所得税负债</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其他非流动负债</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3"/>
              <w:jc w:val="right"/>
              <w:rPr>
                <w:rFonts w:ascii="新宋体" w:hAnsi="新宋体" w:cs="新宋体" w:eastAsia="新宋体" w:hint="default"/>
                <w:sz w:val="18"/>
                <w:szCs w:val="18"/>
              </w:rPr>
            </w:pPr>
            <w:r>
              <w:rPr>
                <w:rFonts w:ascii="新宋体"/>
                <w:spacing w:val="-1"/>
                <w:sz w:val="18"/>
              </w:rPr>
              <w:t>1,051,839.96</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458,384.16</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897" w:right="0"/>
              <w:jc w:val="left"/>
              <w:rPr>
                <w:rFonts w:ascii="新宋体" w:hAnsi="新宋体" w:cs="新宋体" w:eastAsia="新宋体" w:hint="default"/>
                <w:sz w:val="18"/>
                <w:szCs w:val="18"/>
              </w:rPr>
            </w:pPr>
            <w:r>
              <w:rPr>
                <w:rFonts w:ascii="新宋体" w:hAnsi="新宋体" w:cs="新宋体" w:eastAsia="新宋体" w:hint="default"/>
                <w:b/>
                <w:bCs/>
                <w:sz w:val="18"/>
                <w:szCs w:val="18"/>
              </w:rPr>
              <w:t>非流动负债合计</w:t>
            </w:r>
            <w:r>
              <w:rPr>
                <w:rFonts w:ascii="新宋体" w:hAnsi="新宋体" w:cs="新宋体" w:eastAsia="新宋体" w:hint="default"/>
                <w:sz w:val="18"/>
                <w:szCs w:val="18"/>
              </w:rPr>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3"/>
              <w:jc w:val="right"/>
              <w:rPr>
                <w:rFonts w:ascii="新宋体" w:hAnsi="新宋体" w:cs="新宋体" w:eastAsia="新宋体" w:hint="default"/>
                <w:sz w:val="18"/>
                <w:szCs w:val="18"/>
              </w:rPr>
            </w:pPr>
            <w:r>
              <w:rPr>
                <w:rFonts w:ascii="新宋体"/>
                <w:spacing w:val="-1"/>
                <w:sz w:val="18"/>
              </w:rPr>
              <w:t>1,051,839.96</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新宋体" w:hAnsi="新宋体" w:cs="新宋体" w:eastAsia="新宋体" w:hint="default"/>
                <w:sz w:val="18"/>
                <w:szCs w:val="18"/>
              </w:rPr>
            </w:pPr>
            <w:r>
              <w:rPr>
                <w:rFonts w:ascii="新宋体"/>
                <w:spacing w:val="-1"/>
                <w:sz w:val="18"/>
              </w:rPr>
              <w:t>458,384.16</w:t>
            </w:r>
          </w:p>
        </w:tc>
      </w:tr>
      <w:tr>
        <w:trPr>
          <w:trHeight w:val="270"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3" w:right="0"/>
              <w:jc w:val="center"/>
              <w:rPr>
                <w:rFonts w:ascii="新宋体" w:hAnsi="新宋体" w:cs="新宋体" w:eastAsia="新宋体" w:hint="default"/>
                <w:sz w:val="18"/>
                <w:szCs w:val="18"/>
              </w:rPr>
            </w:pPr>
            <w:r>
              <w:rPr>
                <w:rFonts w:ascii="新宋体" w:hAnsi="新宋体" w:cs="新宋体" w:eastAsia="新宋体" w:hint="default"/>
                <w:b/>
                <w:bCs/>
                <w:sz w:val="18"/>
                <w:szCs w:val="18"/>
              </w:rPr>
              <w:t>负债合计</w:t>
            </w:r>
            <w:r>
              <w:rPr>
                <w:rFonts w:ascii="新宋体" w:hAnsi="新宋体" w:cs="新宋体" w:eastAsia="新宋体" w:hint="default"/>
                <w:sz w:val="18"/>
                <w:szCs w:val="18"/>
              </w:rPr>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1"/>
              <w:jc w:val="right"/>
              <w:rPr>
                <w:rFonts w:ascii="新宋体" w:hAnsi="新宋体" w:cs="新宋体" w:eastAsia="新宋体" w:hint="default"/>
                <w:sz w:val="18"/>
                <w:szCs w:val="18"/>
              </w:rPr>
            </w:pPr>
            <w:r>
              <w:rPr>
                <w:rFonts w:ascii="新宋体"/>
                <w:spacing w:val="-1"/>
                <w:sz w:val="18"/>
              </w:rPr>
              <w:t>61,344,465.42</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5"/>
              <w:jc w:val="right"/>
              <w:rPr>
                <w:rFonts w:ascii="新宋体" w:hAnsi="新宋体" w:cs="新宋体" w:eastAsia="新宋体" w:hint="default"/>
                <w:sz w:val="18"/>
                <w:szCs w:val="18"/>
              </w:rPr>
            </w:pPr>
            <w:r>
              <w:rPr>
                <w:rFonts w:ascii="新宋体"/>
                <w:spacing w:val="-1"/>
                <w:sz w:val="18"/>
              </w:rPr>
              <w:t>48,698,766.14</w:t>
            </w: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新宋体" w:hAnsi="新宋体" w:cs="新宋体" w:eastAsia="新宋体" w:hint="default"/>
                <w:sz w:val="18"/>
                <w:szCs w:val="18"/>
              </w:rPr>
            </w:pPr>
            <w:r>
              <w:rPr>
                <w:rFonts w:ascii="新宋体" w:hAnsi="新宋体" w:cs="新宋体" w:eastAsia="新宋体" w:hint="default"/>
                <w:b/>
                <w:bCs/>
                <w:sz w:val="18"/>
                <w:szCs w:val="18"/>
              </w:rPr>
              <w:t>股东权益：</w:t>
            </w:r>
            <w:r>
              <w:rPr>
                <w:rFonts w:ascii="新宋体" w:hAnsi="新宋体" w:cs="新宋体" w:eastAsia="新宋体" w:hint="default"/>
                <w:sz w:val="18"/>
                <w:szCs w:val="18"/>
              </w:rPr>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股本</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3"/>
              <w:jc w:val="right"/>
              <w:rPr>
                <w:rFonts w:ascii="新宋体" w:hAnsi="新宋体" w:cs="新宋体" w:eastAsia="新宋体" w:hint="default"/>
                <w:sz w:val="18"/>
                <w:szCs w:val="18"/>
              </w:rPr>
            </w:pPr>
            <w:r>
              <w:rPr>
                <w:rFonts w:ascii="新宋体"/>
                <w:spacing w:val="-1"/>
                <w:sz w:val="18"/>
              </w:rPr>
              <w:t>118,000,000.00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59,000,000.00</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资本公积</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3"/>
              <w:jc w:val="right"/>
              <w:rPr>
                <w:rFonts w:ascii="新宋体" w:hAnsi="新宋体" w:cs="新宋体" w:eastAsia="新宋体" w:hint="default"/>
                <w:sz w:val="18"/>
                <w:szCs w:val="18"/>
              </w:rPr>
            </w:pPr>
            <w:r>
              <w:rPr>
                <w:rFonts w:ascii="新宋体"/>
                <w:spacing w:val="-1"/>
                <w:sz w:val="18"/>
              </w:rPr>
              <w:t>316,558,223.70</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375,558,223.70</w:t>
            </w:r>
            <w:r>
              <w:rPr>
                <w:rFonts w:ascii="新宋体"/>
                <w:sz w:val="18"/>
              </w:rPr>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减：库存股</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专项储备</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盈余公积</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03"/>
              <w:jc w:val="right"/>
              <w:rPr>
                <w:rFonts w:ascii="新宋体" w:hAnsi="新宋体" w:cs="新宋体" w:eastAsia="新宋体" w:hint="default"/>
                <w:sz w:val="18"/>
                <w:szCs w:val="18"/>
              </w:rPr>
            </w:pPr>
            <w:r>
              <w:rPr>
                <w:rFonts w:ascii="新宋体"/>
                <w:spacing w:val="-1"/>
                <w:sz w:val="18"/>
              </w:rPr>
              <w:t>8,550,674.91</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05"/>
              <w:jc w:val="right"/>
              <w:rPr>
                <w:rFonts w:ascii="新宋体" w:hAnsi="新宋体" w:cs="新宋体" w:eastAsia="新宋体" w:hint="default"/>
                <w:sz w:val="18"/>
                <w:szCs w:val="18"/>
              </w:rPr>
            </w:pPr>
            <w:r>
              <w:rPr>
                <w:rFonts w:ascii="新宋体"/>
                <w:spacing w:val="-1"/>
                <w:sz w:val="18"/>
              </w:rPr>
              <w:t>5,444,553.98</w:t>
            </w: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一般风险准备</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3"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未分配利润</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1"/>
              <w:jc w:val="right"/>
              <w:rPr>
                <w:rFonts w:ascii="新宋体" w:hAnsi="新宋体" w:cs="新宋体" w:eastAsia="新宋体" w:hint="default"/>
                <w:sz w:val="18"/>
                <w:szCs w:val="18"/>
              </w:rPr>
            </w:pPr>
            <w:r>
              <w:rPr>
                <w:rFonts w:ascii="新宋体"/>
                <w:spacing w:val="-1"/>
                <w:sz w:val="18"/>
              </w:rPr>
              <w:t>49,576,074.17</w:t>
            </w:r>
          </w:p>
        </w:tc>
        <w:tc>
          <w:tcPr>
            <w:tcW w:w="237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39,320,985.77</w:t>
            </w: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3061"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323" w:right="0"/>
              <w:jc w:val="left"/>
              <w:rPr>
                <w:rFonts w:ascii="新宋体" w:hAnsi="新宋体" w:cs="新宋体" w:eastAsia="新宋体" w:hint="default"/>
                <w:sz w:val="18"/>
                <w:szCs w:val="18"/>
              </w:rPr>
            </w:pPr>
            <w:r>
              <w:rPr>
                <w:rFonts w:ascii="新宋体" w:hAnsi="新宋体" w:cs="新宋体" w:eastAsia="新宋体" w:hint="default"/>
                <w:sz w:val="18"/>
                <w:szCs w:val="18"/>
              </w:rPr>
              <w:t>外币报表折算差额</w:t>
            </w:r>
          </w:p>
        </w:tc>
        <w:tc>
          <w:tcPr>
            <w:tcW w:w="854"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61"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single" w:sz="4" w:space="0" w:color="000000"/>
            </w:tcBorders>
          </w:tcPr>
          <w:p>
            <w:pPr/>
          </w:p>
        </w:tc>
        <w:tc>
          <w:tcPr>
            <w:tcW w:w="2376" w:type="dxa"/>
            <w:tcBorders>
              <w:top w:val="nil" w:sz="6" w:space="0" w:color="auto"/>
              <w:left w:val="single" w:sz="4" w:space="0" w:color="000000"/>
              <w:bottom w:val="nil" w:sz="6" w:space="0" w:color="auto"/>
              <w:right w:val="nil" w:sz="6" w:space="0" w:color="auto"/>
            </w:tcBorders>
          </w:tcPr>
          <w:p>
            <w:pPr/>
          </w:p>
        </w:tc>
      </w:tr>
      <w:tr>
        <w:trPr>
          <w:trHeight w:val="446" w:hRule="exact"/>
        </w:trPr>
        <w:tc>
          <w:tcPr>
            <w:tcW w:w="3061" w:type="dxa"/>
            <w:tcBorders>
              <w:top w:val="nil" w:sz="6" w:space="0" w:color="auto"/>
              <w:left w:val="nil" w:sz="6" w:space="0" w:color="auto"/>
              <w:bottom w:val="single" w:sz="4" w:space="0" w:color="000000"/>
              <w:right w:val="single" w:sz="4" w:space="0" w:color="000000"/>
            </w:tcBorders>
          </w:tcPr>
          <w:p>
            <w:pPr>
              <w:pStyle w:val="TableParagraph"/>
              <w:spacing w:line="240" w:lineRule="auto" w:before="80"/>
              <w:ind w:left="986" w:right="0"/>
              <w:jc w:val="left"/>
              <w:rPr>
                <w:rFonts w:ascii="新宋体" w:hAnsi="新宋体" w:cs="新宋体" w:eastAsia="新宋体" w:hint="default"/>
                <w:sz w:val="18"/>
                <w:szCs w:val="18"/>
              </w:rPr>
            </w:pPr>
            <w:r>
              <w:rPr>
                <w:rFonts w:ascii="新宋体" w:hAnsi="新宋体" w:cs="新宋体" w:eastAsia="新宋体" w:hint="default"/>
                <w:b/>
                <w:bCs/>
                <w:sz w:val="18"/>
                <w:szCs w:val="18"/>
              </w:rPr>
              <w:t>股东权益合计</w:t>
            </w:r>
            <w:r>
              <w:rPr>
                <w:rFonts w:ascii="新宋体" w:hAnsi="新宋体" w:cs="新宋体" w:eastAsia="新宋体" w:hint="default"/>
                <w:sz w:val="18"/>
                <w:szCs w:val="18"/>
              </w:rPr>
            </w:r>
          </w:p>
        </w:tc>
        <w:tc>
          <w:tcPr>
            <w:tcW w:w="854" w:type="dxa"/>
            <w:tcBorders>
              <w:top w:val="nil" w:sz="6" w:space="0" w:color="auto"/>
              <w:left w:val="single" w:sz="4" w:space="0" w:color="000000"/>
              <w:bottom w:val="single" w:sz="4" w:space="0" w:color="000000"/>
              <w:right w:val="single" w:sz="4" w:space="0" w:color="000000"/>
            </w:tcBorders>
          </w:tcPr>
          <w:p>
            <w:pPr/>
          </w:p>
        </w:tc>
        <w:tc>
          <w:tcPr>
            <w:tcW w:w="30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3"/>
              <w:ind w:right="103"/>
              <w:jc w:val="right"/>
              <w:rPr>
                <w:rFonts w:ascii="新宋体" w:hAnsi="新宋体" w:cs="新宋体" w:eastAsia="新宋体" w:hint="default"/>
                <w:sz w:val="18"/>
                <w:szCs w:val="18"/>
              </w:rPr>
            </w:pPr>
            <w:r>
              <w:rPr>
                <w:rFonts w:ascii="新宋体"/>
                <w:spacing w:val="-1"/>
                <w:sz w:val="18"/>
              </w:rPr>
              <w:t>492,684,972.78</w:t>
            </w:r>
          </w:p>
        </w:tc>
        <w:tc>
          <w:tcPr>
            <w:tcW w:w="2376" w:type="dxa"/>
            <w:tcBorders>
              <w:top w:val="nil" w:sz="6" w:space="0" w:color="auto"/>
              <w:left w:val="single" w:sz="4" w:space="0" w:color="000000"/>
              <w:bottom w:val="single" w:sz="4" w:space="0" w:color="000000"/>
              <w:right w:val="nil" w:sz="6" w:space="0" w:color="auto"/>
            </w:tcBorders>
          </w:tcPr>
          <w:p>
            <w:pPr>
              <w:pStyle w:val="TableParagraph"/>
              <w:spacing w:line="240" w:lineRule="auto" w:before="73"/>
              <w:ind w:right="105"/>
              <w:jc w:val="right"/>
              <w:rPr>
                <w:rFonts w:ascii="新宋体" w:hAnsi="新宋体" w:cs="新宋体" w:eastAsia="新宋体" w:hint="default"/>
                <w:sz w:val="18"/>
                <w:szCs w:val="18"/>
              </w:rPr>
            </w:pPr>
            <w:r>
              <w:rPr>
                <w:rFonts w:ascii="新宋体"/>
                <w:spacing w:val="-1"/>
                <w:sz w:val="18"/>
              </w:rPr>
              <w:t>479,323,763.45</w:t>
            </w:r>
          </w:p>
        </w:tc>
      </w:tr>
      <w:tr>
        <w:trPr>
          <w:trHeight w:val="350" w:hRule="exact"/>
        </w:trPr>
        <w:tc>
          <w:tcPr>
            <w:tcW w:w="306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right="712"/>
              <w:jc w:val="right"/>
              <w:rPr>
                <w:rFonts w:ascii="新宋体" w:hAnsi="新宋体" w:cs="新宋体" w:eastAsia="新宋体" w:hint="default"/>
                <w:sz w:val="18"/>
                <w:szCs w:val="18"/>
              </w:rPr>
            </w:pPr>
            <w:r>
              <w:rPr>
                <w:rFonts w:ascii="新宋体" w:hAnsi="新宋体" w:cs="新宋体" w:eastAsia="新宋体" w:hint="default"/>
                <w:b/>
                <w:bCs/>
                <w:w w:val="95"/>
                <w:sz w:val="18"/>
                <w:szCs w:val="18"/>
              </w:rPr>
              <w:t>负债和股东权益合计</w:t>
            </w:r>
            <w:r>
              <w:rPr>
                <w:rFonts w:ascii="新宋体" w:hAnsi="新宋体" w:cs="新宋体" w:eastAsia="新宋体" w:hint="default"/>
                <w:sz w:val="18"/>
                <w:szCs w:val="18"/>
              </w:rPr>
            </w:r>
          </w:p>
        </w:tc>
        <w:tc>
          <w:tcPr>
            <w:tcW w:w="854" w:type="dxa"/>
            <w:tcBorders>
              <w:top w:val="single" w:sz="4" w:space="0" w:color="000000"/>
              <w:left w:val="single" w:sz="4" w:space="0" w:color="000000"/>
              <w:bottom w:val="single" w:sz="4" w:space="0" w:color="000000"/>
              <w:right w:val="single" w:sz="4" w:space="0" w:color="000000"/>
            </w:tcBorders>
          </w:tcPr>
          <w:p>
            <w:pP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3"/>
              <w:jc w:val="right"/>
              <w:rPr>
                <w:rFonts w:ascii="新宋体" w:hAnsi="新宋体" w:cs="新宋体" w:eastAsia="新宋体" w:hint="default"/>
                <w:sz w:val="18"/>
                <w:szCs w:val="18"/>
              </w:rPr>
            </w:pPr>
            <w:r>
              <w:rPr>
                <w:rFonts w:ascii="新宋体"/>
                <w:spacing w:val="-1"/>
                <w:sz w:val="18"/>
              </w:rPr>
              <w:t>554,029,438.20</w:t>
            </w:r>
          </w:p>
        </w:tc>
        <w:tc>
          <w:tcPr>
            <w:tcW w:w="23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2"/>
              <w:ind w:right="105"/>
              <w:jc w:val="right"/>
              <w:rPr>
                <w:rFonts w:ascii="新宋体" w:hAnsi="新宋体" w:cs="新宋体" w:eastAsia="新宋体" w:hint="default"/>
                <w:sz w:val="18"/>
                <w:szCs w:val="18"/>
              </w:rPr>
            </w:pPr>
            <w:r>
              <w:rPr>
                <w:rFonts w:ascii="新宋体"/>
                <w:spacing w:val="-1"/>
                <w:sz w:val="18"/>
              </w:rPr>
              <w:t>528,022,529.59</w:t>
            </w:r>
          </w:p>
        </w:tc>
      </w:tr>
    </w:tbl>
    <w:p>
      <w:pPr>
        <w:tabs>
          <w:tab w:pos="4971" w:val="left" w:leader="none"/>
          <w:tab w:pos="8571" w:val="left" w:leader="none"/>
        </w:tabs>
        <w:spacing w:before="8"/>
        <w:ind w:left="1819" w:right="1306" w:firstLine="0"/>
        <w:jc w:val="left"/>
        <w:rPr>
          <w:rFonts w:ascii="新宋体" w:hAnsi="新宋体" w:cs="新宋体" w:eastAsia="新宋体" w:hint="default"/>
          <w:sz w:val="18"/>
          <w:szCs w:val="18"/>
        </w:rPr>
      </w:pPr>
      <w:r>
        <w:rPr/>
        <w:pict>
          <v:group style="position:absolute;margin-left:72.503998pt;margin-top:-97.684242pt;width:464.6pt;height:5.05pt;mso-position-horizontal-relative:page;mso-position-vertical-relative:paragraph;z-index:-1283800" coordorigin="1450,-1954" coordsize="9292,101">
            <v:shape style="position:absolute;left:1450;top:-1954;width:3075;height:101" type="#_x0000_t75" stroked="false">
              <v:imagedata r:id="rId193" o:title=""/>
            </v:shape>
            <v:shape style="position:absolute;left:4501;top:-1862;width:3860;height:10" type="#_x0000_t75" stroked="false">
              <v:imagedata r:id="rId188" o:title=""/>
            </v:shape>
            <v:shape style="position:absolute;left:8356;top:-1862;width:2386;height:10" type="#_x0000_t75" stroked="false">
              <v:imagedata r:id="rId181" o:title=""/>
            </v:shape>
            <w10:wrap type="none"/>
          </v:group>
        </w:pict>
      </w:r>
      <w:r>
        <w:rPr/>
        <w:pict>
          <v:group style="position:absolute;margin-left:72.503998pt;margin-top:-80.164299pt;width:464.6pt;height:5.05pt;mso-position-horizontal-relative:page;mso-position-vertical-relative:paragraph;z-index:-1283776" coordorigin="1450,-1603" coordsize="9292,101">
            <v:shape style="position:absolute;left:1450;top:-1603;width:3075;height:101" type="#_x0000_t75" stroked="false">
              <v:imagedata r:id="rId193" o:title=""/>
            </v:shape>
            <v:shape style="position:absolute;left:4501;top:-1512;width:3860;height:10" type="#_x0000_t75" stroked="false">
              <v:imagedata r:id="rId188" o:title=""/>
            </v:shape>
            <v:shape style="position:absolute;left:8356;top:-1512;width:2386;height:10" type="#_x0000_t75" stroked="false">
              <v:imagedata r:id="rId181" o:title=""/>
            </v:shape>
            <w10:wrap type="none"/>
          </v:group>
        </w:pict>
      </w:r>
      <w:r>
        <w:rPr/>
        <w:pict>
          <v:group style="position:absolute;margin-left:72.503998pt;margin-top:-62.644299pt;width:464.6pt;height:5.05pt;mso-position-horizontal-relative:page;mso-position-vertical-relative:paragraph;z-index:-1283752" coordorigin="1450,-1253" coordsize="9292,101">
            <v:shape style="position:absolute;left:1450;top:-1253;width:3075;height:101" type="#_x0000_t75" stroked="false">
              <v:imagedata r:id="rId190" o:title=""/>
            </v:shape>
            <v:shape style="position:absolute;left:4501;top:-1162;width:3860;height:10" type="#_x0000_t75" stroked="false">
              <v:imagedata r:id="rId191" o:title=""/>
            </v:shape>
            <v:shape style="position:absolute;left:8356;top:-1162;width:2386;height:10" type="#_x0000_t75" stroked="false">
              <v:imagedata r:id="rId185" o:title=""/>
            </v:shape>
            <w10:wrap type="none"/>
          </v:group>
        </w:pict>
      </w:r>
      <w:r>
        <w:rPr/>
        <w:pict>
          <v:group style="position:absolute;margin-left:72.503998pt;margin-top:-45.124241pt;width:464.6pt;height:5.05pt;mso-position-horizontal-relative:page;mso-position-vertical-relative:paragraph;z-index:-1283728" coordorigin="1450,-902" coordsize="9292,101">
            <v:shape style="position:absolute;left:1450;top:-902;width:3075;height:101" type="#_x0000_t75" stroked="false">
              <v:imagedata r:id="rId193" o:title=""/>
            </v:shape>
            <v:shape style="position:absolute;left:4501;top:-811;width:3860;height:10" type="#_x0000_t75" stroked="false">
              <v:imagedata r:id="rId188" o:title=""/>
            </v:shape>
            <v:shape style="position:absolute;left:8356;top:-811;width:2386;height:10" type="#_x0000_t75" stroked="false">
              <v:imagedata r:id="rId181" o:title=""/>
            </v:shape>
            <w10:wrap type="none"/>
          </v:group>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pgSz w:w="11910" w:h="16840"/>
          <w:pgMar w:header="544" w:footer="954" w:top="1080" w:bottom="1140" w:left="0" w:right="0"/>
        </w:sectPr>
      </w:pPr>
    </w:p>
    <w:p>
      <w:pPr>
        <w:spacing w:line="240" w:lineRule="auto" w:before="0"/>
        <w:rPr>
          <w:rFonts w:ascii="新宋体" w:hAnsi="新宋体" w:cs="新宋体" w:eastAsia="新宋体" w:hint="default"/>
          <w:sz w:val="20"/>
          <w:szCs w:val="20"/>
        </w:rPr>
      </w:pPr>
      <w:r>
        <w:rPr/>
        <w:pict>
          <v:group style="position:absolute;margin-left:75.744003pt;margin-top:252.619949pt;width:458.15pt;height:.5pt;mso-position-horizontal-relative:page;mso-position-vertical-relative:page;z-index:-1283608" coordorigin="1515,5052" coordsize="9163,10">
            <v:shape style="position:absolute;left:1515;top:5052;width:3946;height:10" type="#_x0000_t75" stroked="false">
              <v:imagedata r:id="rId194" o:title=""/>
            </v:shape>
            <v:shape style="position:absolute;left:5456;top:5052;width:850;height:10" type="#_x0000_t75" stroked="false">
              <v:imagedata r:id="rId195" o:title=""/>
            </v:shape>
            <v:shape style="position:absolute;left:6301;top:5052;width:2407;height:10" type="#_x0000_t75" stroked="false">
              <v:imagedata r:id="rId196" o:title=""/>
            </v:shape>
            <v:shape style="position:absolute;left:8704;top:5052;width:1973;height:10" type="#_x0000_t75" stroked="false">
              <v:imagedata r:id="rId197" o:title=""/>
            </v:shape>
            <w10:wrap type="none"/>
          </v:group>
        </w:pict>
      </w:r>
      <w:r>
        <w:rPr/>
        <w:pict>
          <v:group style="position:absolute;margin-left:75.744003pt;margin-top:274.609955pt;width:458.15pt;height:.5pt;mso-position-horizontal-relative:page;mso-position-vertical-relative:page;z-index:-1283584" coordorigin="1515,5492" coordsize="9163,10">
            <v:shape style="position:absolute;left:1515;top:5492;width:3946;height:10" type="#_x0000_t75" stroked="false">
              <v:imagedata r:id="rId194" o:title=""/>
            </v:shape>
            <v:shape style="position:absolute;left:5456;top:5492;width:850;height:10" type="#_x0000_t75" stroked="false">
              <v:imagedata r:id="rId195" o:title=""/>
            </v:shape>
            <v:shape style="position:absolute;left:6301;top:5492;width:2407;height:10" type="#_x0000_t75" stroked="false">
              <v:imagedata r:id="rId196" o:title=""/>
            </v:shape>
            <v:shape style="position:absolute;left:8704;top:5492;width:1973;height:10" type="#_x0000_t75" stroked="false">
              <v:imagedata r:id="rId197" o:title=""/>
            </v:shape>
            <w10:wrap type="none"/>
          </v:group>
        </w:pict>
      </w:r>
      <w:r>
        <w:rPr/>
        <w:pict>
          <v:group style="position:absolute;margin-left:75.744003pt;margin-top:296.569946pt;width:458.15pt;height:.5pt;mso-position-horizontal-relative:page;mso-position-vertical-relative:page;z-index:-1283560" coordorigin="1515,5931" coordsize="9163,10">
            <v:shape style="position:absolute;left:1515;top:5931;width:3946;height:10" type="#_x0000_t75" stroked="false">
              <v:imagedata r:id="rId194" o:title=""/>
            </v:shape>
            <v:shape style="position:absolute;left:5456;top:5931;width:850;height:10" type="#_x0000_t75" stroked="false">
              <v:imagedata r:id="rId195" o:title=""/>
            </v:shape>
            <v:shape style="position:absolute;left:6301;top:5931;width:2407;height:10" type="#_x0000_t75" stroked="false">
              <v:imagedata r:id="rId196" o:title=""/>
            </v:shape>
            <v:shape style="position:absolute;left:8704;top:5931;width:1973;height:10" type="#_x0000_t75" stroked="false">
              <v:imagedata r:id="rId197" o:title=""/>
            </v:shape>
            <w10:wrap type="none"/>
          </v:group>
        </w:pict>
      </w:r>
      <w:r>
        <w:rPr/>
        <w:pict>
          <v:group style="position:absolute;margin-left:75.744003pt;margin-top:318.649994pt;width:458.15pt;height:.5pt;mso-position-horizontal-relative:page;mso-position-vertical-relative:page;z-index:-1283536" coordorigin="1515,6373" coordsize="9163,10">
            <v:shape style="position:absolute;left:1515;top:6373;width:3946;height:10" type="#_x0000_t75" stroked="false">
              <v:imagedata r:id="rId194" o:title=""/>
            </v:shape>
            <v:shape style="position:absolute;left:5456;top:6373;width:850;height:10" type="#_x0000_t75" stroked="false">
              <v:imagedata r:id="rId195" o:title=""/>
            </v:shape>
            <v:shape style="position:absolute;left:6301;top:6373;width:2407;height:10" type="#_x0000_t75" stroked="false">
              <v:imagedata r:id="rId196" o:title=""/>
            </v:shape>
            <v:shape style="position:absolute;left:8704;top:6373;width:1973;height:10" type="#_x0000_t75" stroked="false">
              <v:imagedata r:id="rId197" o:title=""/>
            </v:shape>
            <w10:wrap type="none"/>
          </v:group>
        </w:pict>
      </w:r>
      <w:r>
        <w:rPr/>
        <w:pict>
          <v:group style="position:absolute;margin-left:75.744003pt;margin-top:340.609985pt;width:458.15pt;height:.5pt;mso-position-horizontal-relative:page;mso-position-vertical-relative:page;z-index:-1283512" coordorigin="1515,6812" coordsize="9163,10">
            <v:shape style="position:absolute;left:1515;top:6812;width:3946;height:10" type="#_x0000_t75" stroked="false">
              <v:imagedata r:id="rId194" o:title=""/>
            </v:shape>
            <v:shape style="position:absolute;left:5456;top:6812;width:850;height:10" type="#_x0000_t75" stroked="false">
              <v:imagedata r:id="rId195" o:title=""/>
            </v:shape>
            <v:shape style="position:absolute;left:6301;top:6812;width:2407;height:10" type="#_x0000_t75" stroked="false">
              <v:imagedata r:id="rId196" o:title=""/>
            </v:shape>
            <v:shape style="position:absolute;left:8704;top:6812;width:1973;height:10" type="#_x0000_t75" stroked="false">
              <v:imagedata r:id="rId197" o:title=""/>
            </v:shape>
            <w10:wrap type="none"/>
          </v:group>
        </w:pict>
      </w:r>
      <w:r>
        <w:rPr/>
        <w:pict>
          <v:group style="position:absolute;margin-left:75.744003pt;margin-top:362.689972pt;width:458.15pt;height:.5pt;mso-position-horizontal-relative:page;mso-position-vertical-relative:page;z-index:-1283488" coordorigin="1515,7254" coordsize="9163,10">
            <v:shape style="position:absolute;left:1515;top:7254;width:3946;height:10" type="#_x0000_t75" stroked="false">
              <v:imagedata r:id="rId194" o:title=""/>
            </v:shape>
            <v:shape style="position:absolute;left:5456;top:7254;width:850;height:10" type="#_x0000_t75" stroked="false">
              <v:imagedata r:id="rId195" o:title=""/>
            </v:shape>
            <v:shape style="position:absolute;left:6301;top:7254;width:2407;height:10" type="#_x0000_t75" stroked="false">
              <v:imagedata r:id="rId196" o:title=""/>
            </v:shape>
            <v:shape style="position:absolute;left:8704;top:7254;width:1973;height:10" type="#_x0000_t75" stroked="false">
              <v:imagedata r:id="rId197" o:title=""/>
            </v:shape>
            <w10:wrap type="none"/>
          </v:group>
        </w:pict>
      </w:r>
      <w:r>
        <w:rPr/>
        <w:pict>
          <v:group style="position:absolute;margin-left:75.744003pt;margin-top:384.649994pt;width:458.15pt;height:.5pt;mso-position-horizontal-relative:page;mso-position-vertical-relative:page;z-index:-1283464" coordorigin="1515,7693" coordsize="9163,10">
            <v:shape style="position:absolute;left:1515;top:7693;width:3946;height:10" type="#_x0000_t75" stroked="false">
              <v:imagedata r:id="rId194" o:title=""/>
            </v:shape>
            <v:shape style="position:absolute;left:5456;top:7693;width:850;height:10" type="#_x0000_t75" stroked="false">
              <v:imagedata r:id="rId195" o:title=""/>
            </v:shape>
            <v:shape style="position:absolute;left:6301;top:7693;width:2407;height:10" type="#_x0000_t75" stroked="false">
              <v:imagedata r:id="rId196" o:title=""/>
            </v:shape>
            <v:shape style="position:absolute;left:8704;top:7693;width:1973;height:10" type="#_x0000_t75" stroked="false">
              <v:imagedata r:id="rId197" o:title=""/>
            </v:shape>
            <w10:wrap type="none"/>
          </v:group>
        </w:pict>
      </w:r>
      <w:r>
        <w:rPr/>
        <w:pict>
          <v:group style="position:absolute;margin-left:75.744003pt;margin-top:406.609985pt;width:458.15pt;height:.5pt;mso-position-horizontal-relative:page;mso-position-vertical-relative:page;z-index:-1283440" coordorigin="1515,8132" coordsize="9163,10">
            <v:shape style="position:absolute;left:1515;top:8132;width:3946;height:10" type="#_x0000_t75" stroked="false">
              <v:imagedata r:id="rId194" o:title=""/>
            </v:shape>
            <v:shape style="position:absolute;left:5456;top:8132;width:850;height:10" type="#_x0000_t75" stroked="false">
              <v:imagedata r:id="rId195" o:title=""/>
            </v:shape>
            <v:shape style="position:absolute;left:6301;top:8132;width:2407;height:10" type="#_x0000_t75" stroked="false">
              <v:imagedata r:id="rId196" o:title=""/>
            </v:shape>
            <v:shape style="position:absolute;left:8704;top:8132;width:1973;height:10" type="#_x0000_t75" stroked="false">
              <v:imagedata r:id="rId197" o:title=""/>
            </v:shape>
            <w10:wrap type="none"/>
          </v:group>
        </w:pict>
      </w:r>
      <w:r>
        <w:rPr/>
        <w:pict>
          <v:group style="position:absolute;margin-left:75.744003pt;margin-top:428.689972pt;width:458.15pt;height:.5pt;mso-position-horizontal-relative:page;mso-position-vertical-relative:page;z-index:-1283416" coordorigin="1515,8574" coordsize="9163,10">
            <v:shape style="position:absolute;left:1515;top:8574;width:3946;height:10" type="#_x0000_t75" stroked="false">
              <v:imagedata r:id="rId194" o:title=""/>
            </v:shape>
            <v:shape style="position:absolute;left:5456;top:8574;width:850;height:10" type="#_x0000_t75" stroked="false">
              <v:imagedata r:id="rId195" o:title=""/>
            </v:shape>
            <v:shape style="position:absolute;left:6301;top:8574;width:2407;height:10" type="#_x0000_t75" stroked="false">
              <v:imagedata r:id="rId196" o:title=""/>
            </v:shape>
            <v:shape style="position:absolute;left:8704;top:8574;width:1973;height:10" type="#_x0000_t75" stroked="false">
              <v:imagedata r:id="rId197" o:title=""/>
            </v:shape>
            <w10:wrap type="none"/>
          </v:group>
        </w:pict>
      </w:r>
      <w:r>
        <w:rPr/>
        <w:pict>
          <v:group style="position:absolute;margin-left:75.744003pt;margin-top:450.669983pt;width:458.15pt;height:.5pt;mso-position-horizontal-relative:page;mso-position-vertical-relative:page;z-index:-1283392" coordorigin="1515,9013" coordsize="9163,10">
            <v:shape style="position:absolute;left:1515;top:9013;width:3946;height:10" type="#_x0000_t75" stroked="false">
              <v:imagedata r:id="rId194" o:title=""/>
            </v:shape>
            <v:shape style="position:absolute;left:5456;top:9013;width:850;height:10" type="#_x0000_t75" stroked="false">
              <v:imagedata r:id="rId195" o:title=""/>
            </v:shape>
            <v:shape style="position:absolute;left:6301;top:9013;width:2407;height:10" type="#_x0000_t75" stroked="false">
              <v:imagedata r:id="rId196" o:title=""/>
            </v:shape>
            <v:shape style="position:absolute;left:8704;top:9013;width:1973;height:10" type="#_x0000_t75" stroked="false">
              <v:imagedata r:id="rId197" o:title=""/>
            </v:shape>
            <w10:wrap type="none"/>
          </v:group>
        </w:pict>
      </w:r>
      <w:r>
        <w:rPr/>
        <w:pict>
          <v:group style="position:absolute;margin-left:75.744003pt;margin-top:472.75pt;width:458.15pt;height:.5pt;mso-position-horizontal-relative:page;mso-position-vertical-relative:page;z-index:-1283368" coordorigin="1515,9455" coordsize="9163,10">
            <v:shape style="position:absolute;left:1515;top:9455;width:3946;height:10" type="#_x0000_t75" stroked="false">
              <v:imagedata r:id="rId194" o:title=""/>
            </v:shape>
            <v:shape style="position:absolute;left:5456;top:9455;width:850;height:10" type="#_x0000_t75" stroked="false">
              <v:imagedata r:id="rId195" o:title=""/>
            </v:shape>
            <v:shape style="position:absolute;left:6301;top:9455;width:2407;height:10" type="#_x0000_t75" stroked="false">
              <v:imagedata r:id="rId196" o:title=""/>
            </v:shape>
            <v:shape style="position:absolute;left:8704;top:9455;width:1973;height:10" type="#_x0000_t75" stroked="false">
              <v:imagedata r:id="rId197" o:title=""/>
            </v:shape>
            <w10:wrap type="none"/>
          </v:group>
        </w:pict>
      </w:r>
      <w:r>
        <w:rPr/>
        <w:pict>
          <v:group style="position:absolute;margin-left:75.744003pt;margin-top:494.709991pt;width:458.15pt;height:.5pt;mso-position-horizontal-relative:page;mso-position-vertical-relative:page;z-index:-1283344" coordorigin="1515,9894" coordsize="9163,10">
            <v:shape style="position:absolute;left:1515;top:9894;width:3946;height:10" type="#_x0000_t75" stroked="false">
              <v:imagedata r:id="rId194" o:title=""/>
            </v:shape>
            <v:shape style="position:absolute;left:5456;top:9894;width:850;height:10" type="#_x0000_t75" stroked="false">
              <v:imagedata r:id="rId195" o:title=""/>
            </v:shape>
            <v:shape style="position:absolute;left:6301;top:9894;width:2407;height:10" type="#_x0000_t75" stroked="false">
              <v:imagedata r:id="rId196" o:title=""/>
            </v:shape>
            <v:shape style="position:absolute;left:8704;top:9894;width:1973;height:10" type="#_x0000_t75" stroked="false">
              <v:imagedata r:id="rId197" o:title=""/>
            </v:shape>
            <w10:wrap type="none"/>
          </v:group>
        </w:pict>
      </w:r>
      <w:r>
        <w:rPr/>
        <w:pict>
          <v:group style="position:absolute;margin-left:75.744003pt;margin-top:516.669983pt;width:458.15pt;height:.5pt;mso-position-horizontal-relative:page;mso-position-vertical-relative:page;z-index:-1283320" coordorigin="1515,10333" coordsize="9163,10">
            <v:shape style="position:absolute;left:1515;top:10333;width:3946;height:10" type="#_x0000_t75" stroked="false">
              <v:imagedata r:id="rId194" o:title=""/>
            </v:shape>
            <v:shape style="position:absolute;left:5456;top:10333;width:850;height:10" type="#_x0000_t75" stroked="false">
              <v:imagedata r:id="rId195" o:title=""/>
            </v:shape>
            <v:shape style="position:absolute;left:6301;top:10333;width:2407;height:10" type="#_x0000_t75" stroked="false">
              <v:imagedata r:id="rId196" o:title=""/>
            </v:shape>
            <v:shape style="position:absolute;left:8704;top:10333;width:1973;height:10" type="#_x0000_t75" stroked="false">
              <v:imagedata r:id="rId197" o:title=""/>
            </v:shape>
            <w10:wrap type="none"/>
          </v:group>
        </w:pict>
      </w:r>
      <w:r>
        <w:rPr/>
        <w:pict>
          <v:group style="position:absolute;margin-left:75.744003pt;margin-top:538.75pt;width:458.15pt;height:.5pt;mso-position-horizontal-relative:page;mso-position-vertical-relative:page;z-index:-1283296" coordorigin="1515,10775" coordsize="9163,10">
            <v:shape style="position:absolute;left:1515;top:10775;width:3946;height:10" type="#_x0000_t75" stroked="false">
              <v:imagedata r:id="rId194" o:title=""/>
            </v:shape>
            <v:shape style="position:absolute;left:5456;top:10775;width:850;height:10" type="#_x0000_t75" stroked="false">
              <v:imagedata r:id="rId195" o:title=""/>
            </v:shape>
            <v:shape style="position:absolute;left:6301;top:10775;width:2407;height:10" type="#_x0000_t75" stroked="false">
              <v:imagedata r:id="rId196" o:title=""/>
            </v:shape>
            <v:shape style="position:absolute;left:8704;top:10775;width:1973;height:10" type="#_x0000_t75" stroked="false">
              <v:imagedata r:id="rId197" o:title=""/>
            </v:shape>
            <w10:wrap type="none"/>
          </v:group>
        </w:pict>
      </w:r>
      <w:r>
        <w:rPr/>
        <w:pict>
          <v:group style="position:absolute;margin-left:75.744003pt;margin-top:560.709961pt;width:458.15pt;height:.5pt;mso-position-horizontal-relative:page;mso-position-vertical-relative:page;z-index:-1283272" coordorigin="1515,11214" coordsize="9163,10">
            <v:shape style="position:absolute;left:1515;top:11214;width:3946;height:10" type="#_x0000_t75" stroked="false">
              <v:imagedata r:id="rId194" o:title=""/>
            </v:shape>
            <v:shape style="position:absolute;left:5456;top:11214;width:850;height:10" type="#_x0000_t75" stroked="false">
              <v:imagedata r:id="rId195" o:title=""/>
            </v:shape>
            <v:shape style="position:absolute;left:6301;top:11214;width:2407;height:10" type="#_x0000_t75" stroked="false">
              <v:imagedata r:id="rId196" o:title=""/>
            </v:shape>
            <v:shape style="position:absolute;left:8704;top:11214;width:1973;height:10" type="#_x0000_t75" stroked="false">
              <v:imagedata r:id="rId197" o:title=""/>
            </v:shape>
            <w10:wrap type="none"/>
          </v:group>
        </w:pict>
      </w:r>
    </w:p>
    <w:p>
      <w:pPr>
        <w:spacing w:line="240" w:lineRule="auto" w:before="4"/>
        <w:rPr>
          <w:rFonts w:ascii="新宋体" w:hAnsi="新宋体" w:cs="新宋体" w:eastAsia="新宋体" w:hint="default"/>
          <w:sz w:val="18"/>
          <w:szCs w:val="18"/>
        </w:rPr>
      </w:pPr>
    </w:p>
    <w:p>
      <w:pPr>
        <w:spacing w:before="0"/>
        <w:ind w:left="287" w:right="0" w:firstLine="0"/>
        <w:jc w:val="center"/>
        <w:rPr>
          <w:rFonts w:ascii="新宋体" w:hAnsi="新宋体" w:cs="新宋体" w:eastAsia="新宋体" w:hint="default"/>
          <w:sz w:val="32"/>
          <w:szCs w:val="32"/>
        </w:rPr>
      </w:pPr>
      <w:r>
        <w:rPr>
          <w:rFonts w:ascii="新宋体" w:hAnsi="新宋体" w:cs="新宋体" w:eastAsia="新宋体" w:hint="default"/>
          <w:b/>
          <w:bCs/>
          <w:spacing w:val="2"/>
          <w:sz w:val="32"/>
          <w:szCs w:val="32"/>
        </w:rPr>
        <w:t>母公司利润表</w:t>
      </w:r>
      <w:r>
        <w:rPr>
          <w:rFonts w:ascii="新宋体" w:hAnsi="新宋体" w:cs="新宋体" w:eastAsia="新宋体" w:hint="default"/>
          <w:sz w:val="32"/>
          <w:szCs w:val="32"/>
        </w:rPr>
      </w:r>
    </w:p>
    <w:p>
      <w:pPr>
        <w:spacing w:line="240" w:lineRule="auto" w:before="4"/>
        <w:rPr>
          <w:rFonts w:ascii="新宋体" w:hAnsi="新宋体" w:cs="新宋体" w:eastAsia="新宋体" w:hint="default"/>
          <w:b/>
          <w:bCs/>
          <w:sz w:val="31"/>
          <w:szCs w:val="31"/>
        </w:rPr>
      </w:pPr>
    </w:p>
    <w:p>
      <w:pPr>
        <w:tabs>
          <w:tab w:pos="4337" w:val="left" w:leader="none"/>
          <w:tab w:pos="7712" w:val="left" w:leader="none"/>
        </w:tabs>
        <w:spacing w:before="0"/>
        <w:ind w:left="285" w:right="0" w:firstLine="0"/>
        <w:jc w:val="center"/>
        <w:rPr>
          <w:rFonts w:ascii="新宋体" w:hAnsi="新宋体" w:cs="新宋体" w:eastAsia="新宋体" w:hint="default"/>
          <w:sz w:val="18"/>
          <w:szCs w:val="18"/>
        </w:rPr>
      </w:pPr>
      <w:r>
        <w:rPr/>
        <w:pict>
          <v:group style="position:absolute;margin-left:75.744003pt;margin-top:43.15176pt;width:458.15pt;height:.5pt;mso-position-horizontal-relative:page;mso-position-vertical-relative:paragraph;z-index:-1283704" coordorigin="1515,863" coordsize="9163,10">
            <v:shape style="position:absolute;left:1515;top:863;width:3946;height:10" type="#_x0000_t75" stroked="false">
              <v:imagedata r:id="rId194" o:title=""/>
            </v:shape>
            <v:shape style="position:absolute;left:5456;top:863;width:850;height:10" type="#_x0000_t75" stroked="false">
              <v:imagedata r:id="rId195" o:title=""/>
            </v:shape>
            <v:shape style="position:absolute;left:6301;top:863;width:2407;height:10" type="#_x0000_t75" stroked="false">
              <v:imagedata r:id="rId196" o:title=""/>
            </v:shape>
            <v:shape style="position:absolute;left:8704;top:863;width:1973;height:10" type="#_x0000_t75" stroked="false">
              <v:imagedata r:id="rId197" o:title=""/>
            </v:shape>
            <w10:wrap type="none"/>
          </v:group>
        </w:pict>
      </w:r>
      <w:r>
        <w:rPr/>
        <w:pict>
          <v:group style="position:absolute;margin-left:75.744003pt;margin-top:65.111702pt;width:458.15pt;height:.5pt;mso-position-horizontal-relative:page;mso-position-vertical-relative:paragraph;z-index:-1283680" coordorigin="1515,1302" coordsize="9163,10">
            <v:shape style="position:absolute;left:1515;top:1302;width:3946;height:10" type="#_x0000_t75" stroked="false">
              <v:imagedata r:id="rId194" o:title=""/>
            </v:shape>
            <v:shape style="position:absolute;left:5456;top:1302;width:850;height:10" type="#_x0000_t75" stroked="false">
              <v:imagedata r:id="rId195" o:title=""/>
            </v:shape>
            <v:shape style="position:absolute;left:6301;top:1302;width:2407;height:10" type="#_x0000_t75" stroked="false">
              <v:imagedata r:id="rId196" o:title=""/>
            </v:shape>
            <v:shape style="position:absolute;left:8704;top:1302;width:1973;height:10" type="#_x0000_t75" stroked="false">
              <v:imagedata r:id="rId197" o:title=""/>
            </v:shape>
            <w10:wrap type="none"/>
          </v:group>
        </w:pict>
      </w:r>
      <w:r>
        <w:rPr/>
        <w:pict>
          <v:group style="position:absolute;margin-left:75.744003pt;margin-top:87.191696pt;width:458.15pt;height:.5pt;mso-position-horizontal-relative:page;mso-position-vertical-relative:paragraph;z-index:-1283656" coordorigin="1515,1744" coordsize="9163,10">
            <v:shape style="position:absolute;left:1515;top:1744;width:3946;height:10" type="#_x0000_t75" stroked="false">
              <v:imagedata r:id="rId194" o:title=""/>
            </v:shape>
            <v:shape style="position:absolute;left:5456;top:1744;width:850;height:10" type="#_x0000_t75" stroked="false">
              <v:imagedata r:id="rId195" o:title=""/>
            </v:shape>
            <v:shape style="position:absolute;left:6301;top:1744;width:2407;height:10" type="#_x0000_t75" stroked="false">
              <v:imagedata r:id="rId196" o:title=""/>
            </v:shape>
            <v:shape style="position:absolute;left:8704;top:1744;width:1973;height:10" type="#_x0000_t75" stroked="false">
              <v:imagedata r:id="rId197" o:title=""/>
            </v:shape>
            <w10:wrap type="none"/>
          </v:group>
        </w:pict>
      </w:r>
      <w:r>
        <w:rPr/>
        <w:pict>
          <v:group style="position:absolute;margin-left:75.744003pt;margin-top:109.151756pt;width:458.15pt;height:.5pt;mso-position-horizontal-relative:page;mso-position-vertical-relative:paragraph;z-index:-1283632" coordorigin="1515,2183" coordsize="9163,10">
            <v:shape style="position:absolute;left:1515;top:2183;width:3946;height:10" type="#_x0000_t75" stroked="false">
              <v:imagedata r:id="rId194" o:title=""/>
            </v:shape>
            <v:shape style="position:absolute;left:5456;top:2183;width:850;height:10" type="#_x0000_t75" stroked="false">
              <v:imagedata r:id="rId195" o:title=""/>
            </v:shape>
            <v:shape style="position:absolute;left:6301;top:2183;width:2407;height:10" type="#_x0000_t75" stroked="false">
              <v:imagedata r:id="rId196" o:title=""/>
            </v:shape>
            <v:shape style="position:absolute;left:8704;top:2183;width:1973;height:10" type="#_x0000_t75" stroked="false">
              <v:imagedata r:id="rId197" o:title=""/>
            </v:shape>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年度</w:t>
        <w:tab/>
        <w:t>单位：人民币元</w:t>
      </w:r>
    </w:p>
    <w:p>
      <w:pPr>
        <w:spacing w:line="240" w:lineRule="auto" w:before="5"/>
        <w:rPr>
          <w:rFonts w:ascii="新宋体" w:hAnsi="新宋体" w:cs="新宋体" w:eastAsia="新宋体" w:hint="default"/>
          <w:sz w:val="14"/>
          <w:szCs w:val="14"/>
        </w:rPr>
      </w:pPr>
    </w:p>
    <w:tbl>
      <w:tblPr>
        <w:tblW w:w="0" w:type="auto"/>
        <w:jc w:val="left"/>
        <w:tblInd w:w="1514" w:type="dxa"/>
        <w:tblLayout w:type="fixed"/>
        <w:tblCellMar>
          <w:top w:w="0" w:type="dxa"/>
          <w:left w:w="0" w:type="dxa"/>
          <w:bottom w:w="0" w:type="dxa"/>
          <w:right w:w="0" w:type="dxa"/>
        </w:tblCellMar>
        <w:tblLook w:val="01E0"/>
      </w:tblPr>
      <w:tblGrid>
        <w:gridCol w:w="3951"/>
        <w:gridCol w:w="845"/>
        <w:gridCol w:w="2402"/>
        <w:gridCol w:w="1964"/>
      </w:tblGrid>
      <w:tr>
        <w:trPr>
          <w:trHeight w:val="378" w:hRule="exact"/>
        </w:trPr>
        <w:tc>
          <w:tcPr>
            <w:tcW w:w="3951" w:type="dxa"/>
            <w:tcBorders>
              <w:top w:val="single" w:sz="4" w:space="0" w:color="000000"/>
              <w:left w:val="nil" w:sz="6" w:space="0" w:color="auto"/>
              <w:bottom w:val="nil" w:sz="6" w:space="0" w:color="auto"/>
              <w:right w:val="single" w:sz="4" w:space="0" w:color="000000"/>
            </w:tcBorders>
          </w:tcPr>
          <w:p>
            <w:pPr>
              <w:pStyle w:val="TableParagraph"/>
              <w:spacing w:line="240" w:lineRule="auto" w:before="8"/>
              <w:ind w:left="4" w:right="0"/>
              <w:jc w:val="center"/>
              <w:rPr>
                <w:rFonts w:ascii="新宋体" w:hAnsi="新宋体" w:cs="新宋体" w:eastAsia="新宋体" w:hint="default"/>
                <w:sz w:val="18"/>
                <w:szCs w:val="18"/>
              </w:rPr>
            </w:pPr>
            <w:r>
              <w:rPr>
                <w:rFonts w:ascii="新宋体" w:hAnsi="新宋体" w:cs="新宋体" w:eastAsia="新宋体" w:hint="default"/>
                <w:sz w:val="18"/>
                <w:szCs w:val="18"/>
              </w:rPr>
              <w:t>项目</w:t>
            </w:r>
          </w:p>
        </w:tc>
        <w:tc>
          <w:tcPr>
            <w:tcW w:w="8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注释</w:t>
            </w:r>
          </w:p>
        </w:tc>
        <w:tc>
          <w:tcPr>
            <w:tcW w:w="24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新宋体" w:hAnsi="新宋体" w:cs="新宋体" w:eastAsia="新宋体" w:hint="default"/>
                <w:sz w:val="18"/>
                <w:szCs w:val="18"/>
              </w:rPr>
            </w:pPr>
            <w:r>
              <w:rPr>
                <w:rFonts w:ascii="新宋体" w:hAnsi="新宋体" w:cs="新宋体" w:eastAsia="新宋体" w:hint="default"/>
                <w:sz w:val="18"/>
                <w:szCs w:val="18"/>
              </w:rPr>
              <w:t>本期数</w:t>
            </w:r>
          </w:p>
        </w:tc>
        <w:tc>
          <w:tcPr>
            <w:tcW w:w="1964" w:type="dxa"/>
            <w:tcBorders>
              <w:top w:val="single" w:sz="4" w:space="0" w:color="000000"/>
              <w:left w:val="single" w:sz="4" w:space="0" w:color="000000"/>
              <w:bottom w:val="nil" w:sz="6" w:space="0" w:color="auto"/>
              <w:right w:val="nil" w:sz="6" w:space="0" w:color="auto"/>
            </w:tcBorders>
          </w:tcPr>
          <w:p>
            <w:pPr>
              <w:pStyle w:val="TableParagraph"/>
              <w:spacing w:line="240" w:lineRule="auto" w:before="8"/>
              <w:ind w:left="526" w:right="0"/>
              <w:jc w:val="left"/>
              <w:rPr>
                <w:rFonts w:ascii="新宋体" w:hAnsi="新宋体" w:cs="新宋体" w:eastAsia="新宋体" w:hint="default"/>
                <w:sz w:val="18"/>
                <w:szCs w:val="18"/>
              </w:rPr>
            </w:pPr>
            <w:r>
              <w:rPr>
                <w:rFonts w:ascii="新宋体" w:hAnsi="新宋体" w:cs="新宋体" w:eastAsia="新宋体" w:hint="default"/>
                <w:sz w:val="18"/>
                <w:szCs w:val="18"/>
              </w:rPr>
              <w:t>上年同期数</w:t>
            </w:r>
          </w:p>
        </w:tc>
      </w:tr>
      <w:tr>
        <w:trPr>
          <w:trHeight w:val="439"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一、营业收入</w:t>
            </w:r>
            <w:r>
              <w:rPr>
                <w:rFonts w:ascii="新宋体" w:hAnsi="新宋体" w:cs="新宋体" w:eastAsia="新宋体" w:hint="default"/>
                <w:sz w:val="18"/>
                <w:szCs w:val="18"/>
              </w:rPr>
            </w:r>
          </w:p>
        </w:tc>
        <w:tc>
          <w:tcPr>
            <w:tcW w:w="84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新宋体" w:hAnsi="新宋体" w:cs="新宋体" w:eastAsia="新宋体" w:hint="default"/>
                <w:sz w:val="18"/>
                <w:szCs w:val="18"/>
              </w:rPr>
            </w:pPr>
            <w:r>
              <w:rPr>
                <w:rFonts w:ascii="新宋体" w:hAnsi="新宋体" w:cs="新宋体" w:eastAsia="新宋体" w:hint="default"/>
                <w:sz w:val="18"/>
                <w:szCs w:val="18"/>
              </w:rPr>
              <w:t>九</w:t>
            </w:r>
            <w:r>
              <w:rPr>
                <w:rFonts w:ascii="新宋体" w:hAnsi="新宋体" w:cs="新宋体" w:eastAsia="新宋体" w:hint="default"/>
                <w:sz w:val="18"/>
                <w:szCs w:val="18"/>
              </w:rPr>
              <w:t>.4</w:t>
            </w: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新宋体" w:hAnsi="新宋体" w:cs="新宋体" w:eastAsia="新宋体" w:hint="default"/>
                <w:sz w:val="18"/>
                <w:szCs w:val="18"/>
              </w:rPr>
            </w:pPr>
            <w:r>
              <w:rPr>
                <w:rFonts w:ascii="新宋体"/>
                <w:spacing w:val="-1"/>
                <w:sz w:val="18"/>
              </w:rPr>
              <w:t>140,884,091.20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113,027,665.81</w:t>
            </w: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288" w:right="0"/>
              <w:jc w:val="left"/>
              <w:rPr>
                <w:rFonts w:ascii="新宋体" w:hAnsi="新宋体" w:cs="新宋体" w:eastAsia="新宋体" w:hint="default"/>
                <w:sz w:val="18"/>
                <w:szCs w:val="18"/>
              </w:rPr>
            </w:pPr>
            <w:r>
              <w:rPr>
                <w:rFonts w:ascii="新宋体" w:hAnsi="新宋体" w:cs="新宋体" w:eastAsia="新宋体" w:hint="default"/>
                <w:sz w:val="18"/>
                <w:szCs w:val="18"/>
              </w:rPr>
              <w:t>减：营业成本</w:t>
            </w:r>
          </w:p>
        </w:tc>
        <w:tc>
          <w:tcPr>
            <w:tcW w:w="84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新宋体" w:hAnsi="新宋体" w:cs="新宋体" w:eastAsia="新宋体" w:hint="default"/>
                <w:sz w:val="18"/>
                <w:szCs w:val="18"/>
              </w:rPr>
            </w:pPr>
            <w:r>
              <w:rPr>
                <w:rFonts w:ascii="新宋体" w:hAnsi="新宋体" w:cs="新宋体" w:eastAsia="新宋体" w:hint="default"/>
                <w:sz w:val="18"/>
                <w:szCs w:val="18"/>
              </w:rPr>
              <w:t>九</w:t>
            </w:r>
            <w:r>
              <w:rPr>
                <w:rFonts w:ascii="新宋体" w:hAnsi="新宋体" w:cs="新宋体" w:eastAsia="新宋体" w:hint="default"/>
                <w:sz w:val="18"/>
                <w:szCs w:val="18"/>
              </w:rPr>
              <w:t>.4</w:t>
            </w: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新宋体" w:hAnsi="新宋体" w:cs="新宋体" w:eastAsia="新宋体" w:hint="default"/>
                <w:sz w:val="18"/>
                <w:szCs w:val="18"/>
              </w:rPr>
            </w:pPr>
            <w:r>
              <w:rPr>
                <w:rFonts w:ascii="新宋体"/>
                <w:spacing w:val="-1"/>
                <w:sz w:val="18"/>
              </w:rPr>
              <w:t>72,570,116.30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53,251,027.90</w:t>
            </w: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营业税金及附加</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新宋体" w:hAnsi="新宋体" w:cs="新宋体" w:eastAsia="新宋体" w:hint="default"/>
                <w:sz w:val="18"/>
                <w:szCs w:val="18"/>
              </w:rPr>
            </w:pPr>
            <w:r>
              <w:rPr>
                <w:rFonts w:ascii="新宋体"/>
                <w:spacing w:val="-1"/>
                <w:sz w:val="18"/>
              </w:rPr>
              <w:t>1,316,850.03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新宋体" w:hAnsi="新宋体" w:cs="新宋体" w:eastAsia="新宋体" w:hint="default"/>
                <w:sz w:val="18"/>
                <w:szCs w:val="18"/>
              </w:rPr>
            </w:pPr>
            <w:r>
              <w:rPr>
                <w:rFonts w:ascii="新宋体"/>
                <w:spacing w:val="-1"/>
                <w:sz w:val="18"/>
              </w:rPr>
              <w:t>863,850.61</w:t>
            </w: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销售费用</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新宋体" w:hAnsi="新宋体" w:cs="新宋体" w:eastAsia="新宋体" w:hint="default"/>
                <w:sz w:val="18"/>
                <w:szCs w:val="18"/>
              </w:rPr>
            </w:pPr>
            <w:r>
              <w:rPr>
                <w:rFonts w:ascii="新宋体"/>
                <w:spacing w:val="-1"/>
                <w:sz w:val="18"/>
              </w:rPr>
              <w:t>22,383,024.28</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14,412,906.17</w:t>
            </w:r>
          </w:p>
        </w:tc>
      </w:tr>
      <w:tr>
        <w:trPr>
          <w:trHeight w:val="441"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管理费用</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新宋体" w:hAnsi="新宋体" w:cs="新宋体" w:eastAsia="新宋体" w:hint="default"/>
                <w:sz w:val="18"/>
                <w:szCs w:val="18"/>
              </w:rPr>
            </w:pPr>
            <w:r>
              <w:rPr>
                <w:rFonts w:ascii="新宋体"/>
                <w:spacing w:val="-1"/>
                <w:sz w:val="18"/>
              </w:rPr>
              <w:t>19,950,956.06</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新宋体" w:hAnsi="新宋体" w:cs="新宋体" w:eastAsia="新宋体" w:hint="default"/>
                <w:sz w:val="18"/>
                <w:szCs w:val="18"/>
              </w:rPr>
            </w:pPr>
            <w:r>
              <w:rPr>
                <w:rFonts w:ascii="新宋体"/>
                <w:spacing w:val="-1"/>
                <w:sz w:val="18"/>
              </w:rPr>
              <w:t>15,166,022.42</w:t>
            </w:r>
          </w:p>
        </w:tc>
      </w:tr>
      <w:tr>
        <w:trPr>
          <w:trHeight w:val="439"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财务费用</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新宋体" w:hAnsi="新宋体" w:cs="新宋体" w:eastAsia="新宋体" w:hint="default"/>
                <w:sz w:val="18"/>
                <w:szCs w:val="18"/>
              </w:rPr>
            </w:pPr>
            <w:r>
              <w:rPr>
                <w:rFonts w:ascii="新宋体"/>
                <w:spacing w:val="-1"/>
                <w:sz w:val="18"/>
              </w:rPr>
              <w:t>-4,393,917.65</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1,240,960.29</w:t>
            </w: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资产减值损失</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新宋体" w:hAnsi="新宋体" w:cs="新宋体" w:eastAsia="新宋体" w:hint="default"/>
                <w:sz w:val="18"/>
                <w:szCs w:val="18"/>
              </w:rPr>
            </w:pPr>
            <w:r>
              <w:rPr>
                <w:rFonts w:ascii="新宋体"/>
                <w:spacing w:val="-1"/>
                <w:sz w:val="18"/>
              </w:rPr>
              <w:t>1,049,016.52</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190,717.27</w:t>
            </w: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加：公允价值变动收益（损失以“－”号填列）</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739" w:right="0"/>
              <w:jc w:val="left"/>
              <w:rPr>
                <w:rFonts w:ascii="新宋体" w:hAnsi="新宋体" w:cs="新宋体" w:eastAsia="新宋体" w:hint="default"/>
                <w:sz w:val="18"/>
                <w:szCs w:val="18"/>
              </w:rPr>
            </w:pPr>
            <w:r>
              <w:rPr>
                <w:rFonts w:ascii="新宋体" w:hAnsi="新宋体" w:cs="新宋体" w:eastAsia="新宋体" w:hint="default"/>
                <w:sz w:val="18"/>
                <w:szCs w:val="18"/>
              </w:rPr>
              <w:t>投资收益（损失以“－”号填列）</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288" w:right="0"/>
              <w:jc w:val="left"/>
              <w:rPr>
                <w:rFonts w:ascii="新宋体" w:hAnsi="新宋体" w:cs="新宋体" w:eastAsia="新宋体" w:hint="default"/>
                <w:sz w:val="18"/>
                <w:szCs w:val="18"/>
              </w:rPr>
            </w:pPr>
            <w:r>
              <w:rPr>
                <w:rFonts w:ascii="新宋体" w:hAnsi="新宋体" w:cs="新宋体" w:eastAsia="新宋体" w:hint="default"/>
                <w:sz w:val="18"/>
                <w:szCs w:val="18"/>
              </w:rPr>
              <w:t>其中：对联营企业和合营企业的投资收益</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39"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二、营业利润（亏损以“－”号填列）</w:t>
            </w:r>
            <w:r>
              <w:rPr>
                <w:rFonts w:ascii="新宋体" w:hAnsi="新宋体" w:cs="新宋体" w:eastAsia="新宋体" w:hint="default"/>
                <w:sz w:val="18"/>
                <w:szCs w:val="18"/>
              </w:rPr>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新宋体" w:hAnsi="新宋体" w:cs="新宋体" w:eastAsia="新宋体" w:hint="default"/>
                <w:sz w:val="18"/>
                <w:szCs w:val="18"/>
              </w:rPr>
            </w:pPr>
            <w:r>
              <w:rPr>
                <w:rFonts w:ascii="新宋体"/>
                <w:spacing w:val="-1"/>
                <w:sz w:val="18"/>
              </w:rPr>
              <w:t>28,008,045.66</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27,902,181.15</w:t>
            </w: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加：营业外收入</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2"/>
              <w:jc w:val="right"/>
              <w:rPr>
                <w:rFonts w:ascii="新宋体" w:hAnsi="新宋体" w:cs="新宋体" w:eastAsia="新宋体" w:hint="default"/>
                <w:sz w:val="18"/>
                <w:szCs w:val="18"/>
              </w:rPr>
            </w:pPr>
            <w:r>
              <w:rPr>
                <w:rFonts w:ascii="新宋体"/>
                <w:spacing w:val="-1"/>
                <w:sz w:val="18"/>
              </w:rPr>
              <w:t>8,500,081.84</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8,881,585.90</w:t>
            </w:r>
          </w:p>
        </w:tc>
      </w:tr>
      <w:tr>
        <w:trPr>
          <w:trHeight w:val="441"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减：营业外支出</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新宋体" w:hAnsi="新宋体" w:cs="新宋体" w:eastAsia="新宋体" w:hint="default"/>
                <w:sz w:val="18"/>
                <w:szCs w:val="18"/>
              </w:rPr>
            </w:pPr>
            <w:r>
              <w:rPr>
                <w:rFonts w:ascii="新宋体"/>
                <w:spacing w:val="-1"/>
                <w:sz w:val="18"/>
              </w:rPr>
              <w:t>100,000.00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新宋体" w:hAnsi="新宋体" w:cs="新宋体" w:eastAsia="新宋体" w:hint="default"/>
                <w:sz w:val="18"/>
                <w:szCs w:val="18"/>
              </w:rPr>
            </w:pPr>
            <w:r>
              <w:rPr>
                <w:rFonts w:ascii="新宋体"/>
                <w:spacing w:val="-1"/>
                <w:sz w:val="18"/>
              </w:rPr>
              <w:t>6,112.00</w:t>
            </w:r>
          </w:p>
        </w:tc>
      </w:tr>
      <w:tr>
        <w:trPr>
          <w:trHeight w:val="441"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其中：非流动资产处置净损失</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三、利润总额（亏损总额以“－”号填列）</w:t>
            </w:r>
            <w:r>
              <w:rPr>
                <w:rFonts w:ascii="新宋体" w:hAnsi="新宋体" w:cs="新宋体" w:eastAsia="新宋体" w:hint="default"/>
                <w:sz w:val="18"/>
                <w:szCs w:val="18"/>
              </w:rPr>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新宋体" w:hAnsi="新宋体" w:cs="新宋体" w:eastAsia="新宋体" w:hint="default"/>
                <w:sz w:val="18"/>
                <w:szCs w:val="18"/>
              </w:rPr>
            </w:pPr>
            <w:r>
              <w:rPr>
                <w:rFonts w:ascii="新宋体"/>
                <w:spacing w:val="-1"/>
                <w:sz w:val="18"/>
              </w:rPr>
              <w:t>36,408,127.50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新宋体" w:hAnsi="新宋体" w:cs="新宋体" w:eastAsia="新宋体" w:hint="default"/>
                <w:sz w:val="18"/>
                <w:szCs w:val="18"/>
              </w:rPr>
            </w:pPr>
            <w:r>
              <w:rPr>
                <w:rFonts w:ascii="新宋体"/>
                <w:spacing w:val="-1"/>
                <w:sz w:val="18"/>
              </w:rPr>
              <w:t>36,777,655.05</w:t>
            </w:r>
          </w:p>
        </w:tc>
      </w:tr>
      <w:tr>
        <w:trPr>
          <w:trHeight w:val="439"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减：所得税费用</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新宋体" w:hAnsi="新宋体" w:cs="新宋体" w:eastAsia="新宋体" w:hint="default"/>
                <w:sz w:val="18"/>
                <w:szCs w:val="18"/>
              </w:rPr>
            </w:pPr>
            <w:r>
              <w:rPr>
                <w:rFonts w:ascii="新宋体"/>
                <w:spacing w:val="-1"/>
                <w:sz w:val="18"/>
              </w:rPr>
              <w:t>5,346,918.17</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5,181,668.68</w:t>
            </w: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四、净利润（净亏损以“－”号填列）</w:t>
            </w:r>
            <w:r>
              <w:rPr>
                <w:rFonts w:ascii="新宋体" w:hAnsi="新宋体" w:cs="新宋体" w:eastAsia="新宋体" w:hint="default"/>
                <w:sz w:val="18"/>
                <w:szCs w:val="18"/>
              </w:rPr>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新宋体" w:hAnsi="新宋体" w:cs="新宋体" w:eastAsia="新宋体" w:hint="default"/>
                <w:sz w:val="18"/>
                <w:szCs w:val="18"/>
              </w:rPr>
            </w:pPr>
            <w:r>
              <w:rPr>
                <w:rFonts w:ascii="新宋体"/>
                <w:spacing w:val="-1"/>
                <w:sz w:val="18"/>
              </w:rPr>
              <w:t>31,061,209.33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31,595,986.37</w:t>
            </w: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五、每股收益：</w:t>
            </w:r>
            <w:r>
              <w:rPr>
                <w:rFonts w:ascii="新宋体" w:hAnsi="新宋体" w:cs="新宋体" w:eastAsia="新宋体" w:hint="default"/>
                <w:sz w:val="18"/>
                <w:szCs w:val="18"/>
              </w:rPr>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（一）基本每股收益</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40"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08" w:right="0"/>
              <w:jc w:val="left"/>
              <w:rPr>
                <w:rFonts w:ascii="新宋体" w:hAnsi="新宋体" w:cs="新宋体" w:eastAsia="新宋体" w:hint="default"/>
                <w:sz w:val="18"/>
                <w:szCs w:val="18"/>
              </w:rPr>
            </w:pPr>
            <w:r>
              <w:rPr>
                <w:rFonts w:ascii="新宋体" w:hAnsi="新宋体" w:cs="新宋体" w:eastAsia="新宋体" w:hint="default"/>
                <w:sz w:val="18"/>
                <w:szCs w:val="18"/>
              </w:rPr>
              <w:t>（二）稀释每股收益</w:t>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39" w:hRule="exact"/>
        </w:trPr>
        <w:tc>
          <w:tcPr>
            <w:tcW w:w="395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六、其他综合收益</w:t>
            </w:r>
            <w:r>
              <w:rPr>
                <w:rFonts w:ascii="新宋体" w:hAnsi="新宋体" w:cs="新宋体" w:eastAsia="新宋体" w:hint="default"/>
                <w:sz w:val="18"/>
                <w:szCs w:val="18"/>
              </w:rPr>
            </w:r>
          </w:p>
        </w:tc>
        <w:tc>
          <w:tcPr>
            <w:tcW w:w="845" w:type="dxa"/>
            <w:tcBorders>
              <w:top w:val="nil" w:sz="6" w:space="0" w:color="auto"/>
              <w:left w:val="single" w:sz="4" w:space="0" w:color="000000"/>
              <w:bottom w:val="nil" w:sz="6" w:space="0" w:color="auto"/>
              <w:right w:val="single" w:sz="4" w:space="0" w:color="000000"/>
            </w:tcBorders>
          </w:tcPr>
          <w:p>
            <w:pPr/>
          </w:p>
        </w:tc>
        <w:tc>
          <w:tcPr>
            <w:tcW w:w="2402"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03" w:hRule="exact"/>
        </w:trPr>
        <w:tc>
          <w:tcPr>
            <w:tcW w:w="3951" w:type="dxa"/>
            <w:tcBorders>
              <w:top w:val="nil" w:sz="6" w:space="0" w:color="auto"/>
              <w:left w:val="nil" w:sz="6" w:space="0" w:color="auto"/>
              <w:bottom w:val="single" w:sz="4" w:space="0" w:color="000000"/>
              <w:right w:val="single" w:sz="4" w:space="0" w:color="000000"/>
            </w:tcBorders>
          </w:tcPr>
          <w:p>
            <w:pPr>
              <w:pStyle w:val="TableParagraph"/>
              <w:spacing w:line="240" w:lineRule="auto" w:before="74"/>
              <w:ind w:left="108" w:right="0"/>
              <w:jc w:val="left"/>
              <w:rPr>
                <w:rFonts w:ascii="新宋体" w:hAnsi="新宋体" w:cs="新宋体" w:eastAsia="新宋体" w:hint="default"/>
                <w:sz w:val="18"/>
                <w:szCs w:val="18"/>
              </w:rPr>
            </w:pPr>
            <w:r>
              <w:rPr>
                <w:rFonts w:ascii="新宋体" w:hAnsi="新宋体" w:cs="新宋体" w:eastAsia="新宋体" w:hint="default"/>
                <w:b/>
                <w:bCs/>
                <w:sz w:val="18"/>
                <w:szCs w:val="18"/>
              </w:rPr>
              <w:t>七、综合收益总额</w:t>
            </w:r>
            <w:r>
              <w:rPr>
                <w:rFonts w:ascii="新宋体" w:hAnsi="新宋体" w:cs="新宋体" w:eastAsia="新宋体" w:hint="default"/>
                <w:sz w:val="18"/>
                <w:szCs w:val="18"/>
              </w:rPr>
            </w:r>
          </w:p>
        </w:tc>
        <w:tc>
          <w:tcPr>
            <w:tcW w:w="845"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新宋体" w:hAnsi="新宋体" w:cs="新宋体" w:eastAsia="新宋体" w:hint="default"/>
                <w:sz w:val="20"/>
                <w:szCs w:val="20"/>
              </w:rPr>
            </w:pPr>
          </w:p>
          <w:p>
            <w:pPr>
              <w:pStyle w:val="TableParagraph"/>
              <w:spacing w:line="240" w:lineRule="auto" w:before="1"/>
              <w:ind w:right="0"/>
              <w:jc w:val="left"/>
              <w:rPr>
                <w:rFonts w:ascii="新宋体" w:hAnsi="新宋体" w:cs="新宋体" w:eastAsia="新宋体" w:hint="default"/>
                <w:sz w:val="18"/>
                <w:szCs w:val="18"/>
              </w:rPr>
            </w:pPr>
          </w:p>
        </w:tc>
        <w:tc>
          <w:tcPr>
            <w:tcW w:w="240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1"/>
              <w:jc w:val="right"/>
              <w:rPr>
                <w:rFonts w:ascii="新宋体" w:hAnsi="新宋体" w:cs="新宋体" w:eastAsia="新宋体" w:hint="default"/>
                <w:sz w:val="18"/>
                <w:szCs w:val="18"/>
              </w:rPr>
            </w:pPr>
            <w:r>
              <w:rPr>
                <w:rFonts w:ascii="新宋体"/>
                <w:spacing w:val="-1"/>
                <w:sz w:val="18"/>
              </w:rPr>
              <w:t>31,061,209.33</w:t>
            </w:r>
          </w:p>
        </w:tc>
        <w:tc>
          <w:tcPr>
            <w:tcW w:w="1964" w:type="dxa"/>
            <w:tcBorders>
              <w:top w:val="nil" w:sz="6" w:space="0" w:color="auto"/>
              <w:left w:val="single" w:sz="4" w:space="0" w:color="000000"/>
              <w:bottom w:val="single" w:sz="4" w:space="0" w:color="000000"/>
              <w:right w:val="nil" w:sz="6" w:space="0" w:color="auto"/>
            </w:tcBorders>
          </w:tcPr>
          <w:p>
            <w:pPr>
              <w:pStyle w:val="TableParagraph"/>
              <w:spacing w:line="240" w:lineRule="auto" w:before="74"/>
              <w:ind w:right="105"/>
              <w:jc w:val="right"/>
              <w:rPr>
                <w:rFonts w:ascii="新宋体" w:hAnsi="新宋体" w:cs="新宋体" w:eastAsia="新宋体" w:hint="default"/>
                <w:sz w:val="18"/>
                <w:szCs w:val="18"/>
              </w:rPr>
            </w:pPr>
            <w:r>
              <w:rPr>
                <w:rFonts w:ascii="新宋体"/>
                <w:spacing w:val="-1"/>
                <w:sz w:val="18"/>
              </w:rPr>
              <w:t>31,595,986.37</w:t>
            </w:r>
          </w:p>
        </w:tc>
      </w:tr>
    </w:tbl>
    <w:p>
      <w:pPr>
        <w:spacing w:line="240" w:lineRule="auto" w:before="12"/>
        <w:rPr>
          <w:rFonts w:ascii="新宋体" w:hAnsi="新宋体" w:cs="新宋体" w:eastAsia="新宋体" w:hint="default"/>
          <w:sz w:val="15"/>
          <w:szCs w:val="15"/>
        </w:rPr>
      </w:pPr>
    </w:p>
    <w:p>
      <w:pPr>
        <w:tabs>
          <w:tab w:pos="5292" w:val="left" w:leader="none"/>
          <w:tab w:pos="8701" w:val="left" w:leader="none"/>
        </w:tabs>
        <w:spacing w:before="44"/>
        <w:ind w:left="1702" w:right="1306" w:firstLine="0"/>
        <w:jc w:val="left"/>
        <w:rPr>
          <w:rFonts w:ascii="新宋体" w:hAnsi="新宋体" w:cs="新宋体" w:eastAsia="新宋体" w:hint="default"/>
          <w:sz w:val="18"/>
          <w:szCs w:val="18"/>
        </w:rPr>
      </w:pPr>
      <w:r>
        <w:rPr/>
        <w:pict>
          <v:group style="position:absolute;margin-left:75.744003pt;margin-top:-77.078255pt;width:458.15pt;height:.5pt;mso-position-horizontal-relative:page;mso-position-vertical-relative:paragraph;z-index:-1283248" coordorigin="1515,-1542" coordsize="9163,10">
            <v:shape style="position:absolute;left:1515;top:-1542;width:3946;height:10" type="#_x0000_t75" stroked="false">
              <v:imagedata r:id="rId194" o:title=""/>
            </v:shape>
            <v:shape style="position:absolute;left:5456;top:-1542;width:850;height:10" type="#_x0000_t75" stroked="false">
              <v:imagedata r:id="rId195" o:title=""/>
            </v:shape>
            <v:shape style="position:absolute;left:6301;top:-1542;width:2407;height:10" type="#_x0000_t75" stroked="false">
              <v:imagedata r:id="rId196" o:title=""/>
            </v:shape>
            <v:shape style="position:absolute;left:8704;top:-1542;width:1973;height:10" type="#_x0000_t75" stroked="false">
              <v:imagedata r:id="rId197" o:title=""/>
            </v:shape>
            <w10:wrap type="none"/>
          </v:group>
        </w:pict>
      </w:r>
      <w:r>
        <w:rPr/>
        <w:pict>
          <v:group style="position:absolute;margin-left:75.744003pt;margin-top:-54.998253pt;width:458.15pt;height:.5pt;mso-position-horizontal-relative:page;mso-position-vertical-relative:paragraph;z-index:-1283224" coordorigin="1515,-1100" coordsize="9163,10">
            <v:shape style="position:absolute;left:1515;top:-1100;width:3946;height:10" type="#_x0000_t75" stroked="false">
              <v:imagedata r:id="rId194" o:title=""/>
            </v:shape>
            <v:shape style="position:absolute;left:5456;top:-1100;width:850;height:10" type="#_x0000_t75" stroked="false">
              <v:imagedata r:id="rId195" o:title=""/>
            </v:shape>
            <v:shape style="position:absolute;left:6301;top:-1100;width:2407;height:10" type="#_x0000_t75" stroked="false">
              <v:imagedata r:id="rId196" o:title=""/>
            </v:shape>
            <v:shape style="position:absolute;left:8704;top:-1100;width:1973;height:10" type="#_x0000_t75" stroked="false">
              <v:imagedata r:id="rId197" o:title=""/>
            </v:shape>
            <w10:wrap type="none"/>
          </v:group>
        </w:pict>
      </w:r>
      <w:r>
        <w:rPr/>
        <w:pict>
          <v:group style="position:absolute;margin-left:75.744003pt;margin-top:-33.008255pt;width:458.15pt;height:.5pt;mso-position-horizontal-relative:page;mso-position-vertical-relative:paragraph;z-index:-1283200" coordorigin="1515,-660" coordsize="9163,10">
            <v:shape style="position:absolute;left:1515;top:-660;width:3946;height:10" type="#_x0000_t75" stroked="false">
              <v:imagedata r:id="rId194" o:title=""/>
            </v:shape>
            <v:shape style="position:absolute;left:5456;top:-660;width:850;height:10" type="#_x0000_t75" stroked="false">
              <v:imagedata r:id="rId195" o:title=""/>
            </v:shape>
            <v:shape style="position:absolute;left:6301;top:-660;width:2407;height:10" type="#_x0000_t75" stroked="false">
              <v:imagedata r:id="rId196" o:title=""/>
            </v:shape>
            <v:shape style="position:absolute;left:8704;top:-660;width:1973;height:10" type="#_x0000_t75" stroked="false">
              <v:imagedata r:id="rId197" o:title=""/>
            </v:shape>
            <w10:wrap type="none"/>
          </v:group>
        </w:pict>
      </w:r>
      <w:r>
        <w:rPr/>
        <w:pict>
          <v:shape style="position:absolute;margin-left:273.049988pt;margin-top:-11.408255pt;width:.48003pt;height:.48pt;mso-position-horizontal-relative:page;mso-position-vertical-relative:paragraph;z-index:7960" type="#_x0000_t75" stroked="false">
            <v:imagedata r:id="rId174" o:title=""/>
          </v:shape>
        </w:pict>
      </w:r>
      <w:r>
        <w:rPr/>
        <w:pict>
          <v:shape style="position:absolute;margin-left:315.309998pt;margin-top:-11.408255pt;width:.48pt;height:.48pt;mso-position-horizontal-relative:page;mso-position-vertical-relative:paragraph;z-index:7984" type="#_x0000_t75" stroked="false">
            <v:imagedata r:id="rId174" o:title=""/>
          </v:shape>
        </w:pict>
      </w:r>
      <w:r>
        <w:rPr/>
        <w:pict>
          <v:shape style="position:absolute;margin-left:435.429993pt;margin-top:-11.408255pt;width:.48pt;height:.48pt;mso-position-horizontal-relative:page;mso-position-vertical-relative:paragraph;z-index:8008" type="#_x0000_t75" stroked="false">
            <v:imagedata r:id="rId174" o:title=""/>
          </v:shape>
        </w:pict>
      </w:r>
      <w:r>
        <w:rPr>
          <w:rFonts w:ascii="新宋体" w:hAnsi="新宋体" w:cs="新宋体" w:eastAsia="新宋体" w:hint="default"/>
          <w:sz w:val="18"/>
          <w:szCs w:val="18"/>
        </w:rPr>
        <w:t>公司法定代表人：</w:t>
      </w:r>
      <w:r>
        <w:rPr>
          <w:rFonts w:ascii="新宋体" w:hAnsi="新宋体" w:cs="新宋体" w:eastAsia="新宋体" w:hint="default"/>
          <w:spacing w:val="-11"/>
          <w:sz w:val="18"/>
          <w:szCs w:val="18"/>
        </w:rPr>
        <w:t> </w:t>
      </w:r>
      <w:r>
        <w:rPr>
          <w:rFonts w:ascii="新宋体" w:hAnsi="新宋体" w:cs="新宋体" w:eastAsia="新宋体" w:hint="default"/>
          <w:sz w:val="18"/>
          <w:szCs w:val="18"/>
        </w:rPr>
        <w:t>任红军</w:t>
        <w:tab/>
      </w:r>
      <w:r>
        <w:rPr>
          <w:rFonts w:ascii="新宋体" w:hAnsi="新宋体" w:cs="新宋体" w:eastAsia="新宋体" w:hint="default"/>
          <w:spacing w:val="-1"/>
          <w:sz w:val="18"/>
          <w:szCs w:val="18"/>
        </w:rPr>
        <w:t>主管会计工作负责人：申华萍</w:t>
        <w:tab/>
      </w:r>
      <w:r>
        <w:rPr>
          <w:rFonts w:ascii="新宋体" w:hAnsi="新宋体" w:cs="新宋体" w:eastAsia="新宋体" w:hint="default"/>
          <w:spacing w:val="-2"/>
          <w:sz w:val="18"/>
          <w:szCs w:val="18"/>
        </w:rPr>
        <w:t>会计机构负责人：钱英</w:t>
      </w:r>
    </w:p>
    <w:p>
      <w:pPr>
        <w:spacing w:after="0"/>
        <w:jc w:val="left"/>
        <w:rPr>
          <w:rFonts w:ascii="新宋体" w:hAnsi="新宋体" w:cs="新宋体" w:eastAsia="新宋体" w:hint="default"/>
          <w:sz w:val="18"/>
          <w:szCs w:val="18"/>
        </w:rPr>
        <w:sectPr>
          <w:pgSz w:w="11910" w:h="16840"/>
          <w:pgMar w:header="544" w:footer="954" w:top="1080" w:bottom="1140" w:left="0" w:right="0"/>
        </w:sectPr>
      </w:pPr>
    </w:p>
    <w:p>
      <w:pPr>
        <w:spacing w:line="240" w:lineRule="auto" w:before="7"/>
        <w:rPr>
          <w:rFonts w:ascii="新宋体" w:hAnsi="新宋体" w:cs="新宋体" w:eastAsia="新宋体" w:hint="default"/>
          <w:sz w:val="3"/>
          <w:szCs w:val="3"/>
        </w:rPr>
      </w:pPr>
      <w:r>
        <w:rPr/>
        <w:pict>
          <v:group style="position:absolute;margin-left:79.704002pt;margin-top:221.420029pt;width:450.2pt;height:5.05pt;mso-position-horizontal-relative:page;mso-position-vertical-relative:page;z-index:-1282936" coordorigin="1594,4428" coordsize="9004,101">
            <v:shape style="position:absolute;left:1594;top:4428;width:4381;height:101" type="#_x0000_t75" stroked="false">
              <v:imagedata r:id="rId198" o:title=""/>
            </v:shape>
            <v:shape style="position:absolute;left:5951;top:4520;width:4647;height:10" type="#_x0000_t75" stroked="false">
              <v:imagedata r:id="rId199" o:title=""/>
            </v:shape>
            <w10:wrap type="none"/>
          </v:group>
        </w:pict>
      </w:r>
      <w:r>
        <w:rPr/>
        <w:pict>
          <v:group style="position:absolute;margin-left:79.704002pt;margin-top:237.019958pt;width:450.2pt;height:5.05pt;mso-position-horizontal-relative:page;mso-position-vertical-relative:page;z-index:-1282912" coordorigin="1594,4740" coordsize="9004,101">
            <v:shape style="position:absolute;left:1594;top:4740;width:4381;height:101" type="#_x0000_t75" stroked="false">
              <v:imagedata r:id="rId200" o:title=""/>
            </v:shape>
            <v:shape style="position:absolute;left:5951;top:4832;width:4647;height:10" type="#_x0000_t75" stroked="false">
              <v:imagedata r:id="rId201" o:title=""/>
            </v:shape>
            <w10:wrap type="none"/>
          </v:group>
        </w:pict>
      </w:r>
      <w:r>
        <w:rPr/>
        <w:pict>
          <v:group style="position:absolute;margin-left:79.704002pt;margin-top:252.619965pt;width:450.2pt;height:5.05pt;mso-position-horizontal-relative:page;mso-position-vertical-relative:page;z-index:-1282888" coordorigin="1594,5052" coordsize="9004,101">
            <v:shape style="position:absolute;left:1594;top:5052;width:4381;height:101" type="#_x0000_t75" stroked="false">
              <v:imagedata r:id="rId200" o:title=""/>
            </v:shape>
            <v:shape style="position:absolute;left:5951;top:5144;width:4647;height:10" type="#_x0000_t75" stroked="false">
              <v:imagedata r:id="rId201" o:title=""/>
            </v:shape>
            <w10:wrap type="none"/>
          </v:group>
        </w:pict>
      </w:r>
      <w:r>
        <w:rPr/>
        <w:pict>
          <v:group style="position:absolute;margin-left:79.704002pt;margin-top:268.249969pt;width:450.2pt;height:5.05pt;mso-position-horizontal-relative:page;mso-position-vertical-relative:page;z-index:-1282864" coordorigin="1594,5365" coordsize="9004,101">
            <v:shape style="position:absolute;left:1594;top:5365;width:4381;height:101" type="#_x0000_t75" stroked="false">
              <v:imagedata r:id="rId198" o:title=""/>
            </v:shape>
            <v:shape style="position:absolute;left:5951;top:5456;width:4647;height:10" type="#_x0000_t75" stroked="false">
              <v:imagedata r:id="rId199" o:title=""/>
            </v:shape>
            <w10:wrap type="none"/>
          </v:group>
        </w:pict>
      </w:r>
      <w:r>
        <w:rPr/>
        <w:pict>
          <v:group style="position:absolute;margin-left:79.704002pt;margin-top:283.849915pt;width:450.2pt;height:5.05pt;mso-position-horizontal-relative:page;mso-position-vertical-relative:page;z-index:-1282840" coordorigin="1594,5677" coordsize="9004,101">
            <v:shape style="position:absolute;left:1594;top:5677;width:4381;height:101" type="#_x0000_t75" stroked="false">
              <v:imagedata r:id="rId200" o:title=""/>
            </v:shape>
            <v:shape style="position:absolute;left:5951;top:5768;width:4647;height:10" type="#_x0000_t75" stroked="false">
              <v:imagedata r:id="rId201" o:title=""/>
            </v:shape>
            <w10:wrap type="none"/>
          </v:group>
        </w:pict>
      </w:r>
      <w:r>
        <w:rPr/>
        <w:pict>
          <v:group style="position:absolute;margin-left:79.704002pt;margin-top:299.449951pt;width:450.2pt;height:5.05pt;mso-position-horizontal-relative:page;mso-position-vertical-relative:page;z-index:-1282816" coordorigin="1594,5989" coordsize="9004,101">
            <v:shape style="position:absolute;left:1594;top:5989;width:4381;height:101" type="#_x0000_t75" stroked="false">
              <v:imagedata r:id="rId198" o:title=""/>
            </v:shape>
            <v:shape style="position:absolute;left:5951;top:6080;width:4647;height:10" type="#_x0000_t75" stroked="false">
              <v:imagedata r:id="rId201" o:title=""/>
            </v:shape>
            <w10:wrap type="none"/>
          </v:group>
        </w:pict>
      </w:r>
      <w:r>
        <w:rPr/>
        <w:pict>
          <v:group style="position:absolute;margin-left:79.704002pt;margin-top:315.050018pt;width:450.2pt;height:5.05pt;mso-position-horizontal-relative:page;mso-position-vertical-relative:page;z-index:-1282792" coordorigin="1594,6301" coordsize="9004,101">
            <v:shape style="position:absolute;left:1594;top:6301;width:4381;height:101" type="#_x0000_t75" stroked="false">
              <v:imagedata r:id="rId200" o:title=""/>
            </v:shape>
            <v:shape style="position:absolute;left:5951;top:6392;width:4647;height:10" type="#_x0000_t75" stroked="false">
              <v:imagedata r:id="rId201" o:title=""/>
            </v:shape>
            <w10:wrap type="none"/>
          </v:group>
        </w:pict>
      </w:r>
      <w:r>
        <w:rPr/>
        <w:pict>
          <v:group style="position:absolute;margin-left:79.704002pt;margin-top:330.649994pt;width:450.2pt;height:5.05pt;mso-position-horizontal-relative:page;mso-position-vertical-relative:page;z-index:-1282768" coordorigin="1594,6613" coordsize="9004,101">
            <v:shape style="position:absolute;left:1594;top:6613;width:4381;height:101" type="#_x0000_t75" stroked="false">
              <v:imagedata r:id="rId200" o:title=""/>
            </v:shape>
            <v:shape style="position:absolute;left:5951;top:6704;width:4647;height:10" type="#_x0000_t75" stroked="false">
              <v:imagedata r:id="rId201" o:title=""/>
            </v:shape>
            <w10:wrap type="none"/>
          </v:group>
        </w:pict>
      </w:r>
      <w:r>
        <w:rPr/>
        <w:pict>
          <v:group style="position:absolute;margin-left:79.704002pt;margin-top:346.249969pt;width:450.2pt;height:5.05pt;mso-position-horizontal-relative:page;mso-position-vertical-relative:page;z-index:-1282744" coordorigin="1594,6925" coordsize="9004,101">
            <v:shape style="position:absolute;left:1594;top:6925;width:4381;height:101" type="#_x0000_t75" stroked="false">
              <v:imagedata r:id="rId198" o:title=""/>
            </v:shape>
            <v:shape style="position:absolute;left:5951;top:7016;width:4647;height:10" type="#_x0000_t75" stroked="false">
              <v:imagedata r:id="rId199" o:title=""/>
            </v:shape>
            <w10:wrap type="none"/>
          </v:group>
        </w:pict>
      </w:r>
      <w:r>
        <w:rPr/>
        <w:pict>
          <v:group style="position:absolute;margin-left:79.704002pt;margin-top:374.329987pt;width:450.2pt;height:5.4pt;mso-position-horizontal-relative:page;mso-position-vertical-relative:page;z-index:-1282720" coordorigin="1594,7487" coordsize="9004,108">
            <v:shape style="position:absolute;left:1594;top:7487;width:4381;height:108" type="#_x0000_t75" stroked="false">
              <v:imagedata r:id="rId202" o:title=""/>
            </v:shape>
            <v:shape style="position:absolute;left:5951;top:7583;width:723;height:12" type="#_x0000_t75" stroked="false">
              <v:imagedata r:id="rId203" o:title=""/>
            </v:shape>
            <v:shape style="position:absolute;left:6659;top:7583;width:1980;height:12" type="#_x0000_t75" stroked="false">
              <v:imagedata r:id="rId204" o:title=""/>
            </v:shape>
            <v:shape style="position:absolute;left:8625;top:7585;width:1973;height:10" type="#_x0000_t75" stroked="false">
              <v:imagedata r:id="rId197" o:title=""/>
            </v:shape>
            <w10:wrap type="none"/>
          </v:group>
        </w:pict>
      </w:r>
      <w:r>
        <w:rPr/>
        <w:pict>
          <v:group style="position:absolute;margin-left:79.704002pt;margin-top:390.289978pt;width:450.2pt;height:5.05pt;mso-position-horizontal-relative:page;mso-position-vertical-relative:page;z-index:-1282696" coordorigin="1594,7806" coordsize="9004,101">
            <v:shape style="position:absolute;left:1594;top:7806;width:4381;height:101" type="#_x0000_t75" stroked="false">
              <v:imagedata r:id="rId205" o:title=""/>
            </v:shape>
            <v:shape style="position:absolute;left:5951;top:7897;width:4647;height:10" type="#_x0000_t75" stroked="false">
              <v:imagedata r:id="rId201" o:title=""/>
            </v:shape>
            <w10:wrap type="none"/>
          </v:group>
        </w:pict>
      </w:r>
      <w:r>
        <w:rPr/>
        <w:pict>
          <v:group style="position:absolute;margin-left:79.704002pt;margin-top:405.889984pt;width:450.2pt;height:5.05pt;mso-position-horizontal-relative:page;mso-position-vertical-relative:page;z-index:-1282672" coordorigin="1594,8118" coordsize="9004,101">
            <v:shape style="position:absolute;left:1594;top:8118;width:4381;height:101" type="#_x0000_t75" stroked="false">
              <v:imagedata r:id="rId198" o:title=""/>
            </v:shape>
            <v:shape style="position:absolute;left:5951;top:8209;width:4647;height:10" type="#_x0000_t75" stroked="false">
              <v:imagedata r:id="rId199" o:title=""/>
            </v:shape>
            <w10:wrap type="none"/>
          </v:group>
        </w:pict>
      </w:r>
      <w:r>
        <w:rPr/>
        <w:pict>
          <v:group style="position:absolute;margin-left:79.704002pt;margin-top:421.48999pt;width:450.2pt;height:5.05pt;mso-position-horizontal-relative:page;mso-position-vertical-relative:page;z-index:-1282648" coordorigin="1594,8430" coordsize="9004,101">
            <v:shape style="position:absolute;left:1594;top:8430;width:4381;height:101" type="#_x0000_t75" stroked="false">
              <v:imagedata r:id="rId206" o:title=""/>
            </v:shape>
            <v:shape style="position:absolute;left:5951;top:8521;width:4647;height:10" type="#_x0000_t75" stroked="false">
              <v:imagedata r:id="rId201" o:title=""/>
            </v:shape>
            <w10:wrap type="none"/>
          </v:group>
        </w:pict>
      </w:r>
      <w:r>
        <w:rPr/>
        <w:pict>
          <v:group style="position:absolute;margin-left:79.704002pt;margin-top:446.709991pt;width:450.2pt;height:5.4pt;mso-position-horizontal-relative:page;mso-position-vertical-relative:page;z-index:-1282624" coordorigin="1594,8934" coordsize="9004,108">
            <v:shape style="position:absolute;left:1594;top:8934;width:4381;height:108" type="#_x0000_t75" stroked="false">
              <v:imagedata r:id="rId207" o:title=""/>
            </v:shape>
            <v:shape style="position:absolute;left:5951;top:9030;width:723;height:12" type="#_x0000_t75" stroked="false">
              <v:imagedata r:id="rId208" o:title=""/>
            </v:shape>
            <v:shape style="position:absolute;left:6659;top:9030;width:1980;height:12" type="#_x0000_t75" stroked="false">
              <v:imagedata r:id="rId209" o:title=""/>
            </v:shape>
            <v:shape style="position:absolute;left:8625;top:9033;width:1973;height:10" type="#_x0000_t75" stroked="false">
              <v:imagedata r:id="rId210" o:title=""/>
            </v:shape>
            <w10:wrap type="none"/>
          </v:group>
        </w:pict>
      </w:r>
      <w:r>
        <w:rPr/>
        <w:pict>
          <v:group style="position:absolute;margin-left:79.704002pt;margin-top:462.669983pt;width:450.2pt;height:5.05pt;mso-position-horizontal-relative:page;mso-position-vertical-relative:page;z-index:-1282600" coordorigin="1594,9253" coordsize="9004,101">
            <v:shape style="position:absolute;left:1594;top:9253;width:4381;height:101" type="#_x0000_t75" stroked="false">
              <v:imagedata r:id="rId211" o:title=""/>
            </v:shape>
            <v:shape style="position:absolute;left:5951;top:9345;width:4647;height:10" type="#_x0000_t75" stroked="false">
              <v:imagedata r:id="rId201" o:title=""/>
            </v:shape>
            <w10:wrap type="none"/>
          </v:group>
        </w:pict>
      </w:r>
      <w:r>
        <w:rPr/>
        <w:pict>
          <v:group style="position:absolute;margin-left:79.704002pt;margin-top:478.269989pt;width:450.2pt;height:5.05pt;mso-position-horizontal-relative:page;mso-position-vertical-relative:page;z-index:-1282576" coordorigin="1594,9565" coordsize="9004,101">
            <v:shape style="position:absolute;left:1594;top:9565;width:4381;height:101" type="#_x0000_t75" stroked="false">
              <v:imagedata r:id="rId198" o:title=""/>
            </v:shape>
            <v:shape style="position:absolute;left:5951;top:9657;width:4647;height:10" type="#_x0000_t75" stroked="false">
              <v:imagedata r:id="rId199" o:title=""/>
            </v:shape>
            <w10:wrap type="none"/>
          </v:group>
        </w:pict>
      </w:r>
      <w:r>
        <w:rPr/>
        <w:pict>
          <v:group style="position:absolute;margin-left:79.704002pt;margin-top:493.869995pt;width:450.2pt;height:5.05pt;mso-position-horizontal-relative:page;mso-position-vertical-relative:page;z-index:-1282552" coordorigin="1594,9877" coordsize="9004,101">
            <v:shape style="position:absolute;left:1594;top:9877;width:4381;height:101" type="#_x0000_t75" stroked="false">
              <v:imagedata r:id="rId212" o:title=""/>
            </v:shape>
            <v:shape style="position:absolute;left:5951;top:9969;width:4647;height:10" type="#_x0000_t75" stroked="false">
              <v:imagedata r:id="rId201" o:title=""/>
            </v:shape>
            <w10:wrap type="none"/>
          </v:group>
        </w:pict>
      </w:r>
      <w:r>
        <w:rPr/>
        <w:pict>
          <v:group style="position:absolute;margin-left:79.704002pt;margin-top:509.469971pt;width:450.2pt;height:5.05pt;mso-position-horizontal-relative:page;mso-position-vertical-relative:page;z-index:-1282528" coordorigin="1594,10189" coordsize="9004,101">
            <v:shape style="position:absolute;left:1594;top:10189;width:4381;height:101" type="#_x0000_t75" stroked="false">
              <v:imagedata r:id="rId198" o:title=""/>
            </v:shape>
            <v:shape style="position:absolute;left:5951;top:10281;width:4647;height:10" type="#_x0000_t75" stroked="false">
              <v:imagedata r:id="rId201" o:title=""/>
            </v:shape>
            <w10:wrap type="none"/>
          </v:group>
        </w:pict>
      </w:r>
      <w:r>
        <w:rPr/>
        <w:pict>
          <v:group style="position:absolute;margin-left:79.704002pt;margin-top:525.070007pt;width:450.2pt;height:5.05pt;mso-position-horizontal-relative:page;mso-position-vertical-relative:page;z-index:-1282504" coordorigin="1594,10501" coordsize="9004,101">
            <v:shape style="position:absolute;left:1594;top:10501;width:4381;height:101" type="#_x0000_t75" stroked="false">
              <v:imagedata r:id="rId198" o:title=""/>
            </v:shape>
            <v:shape style="position:absolute;left:5951;top:10593;width:4647;height:10" type="#_x0000_t75" stroked="false">
              <v:imagedata r:id="rId199" o:title=""/>
            </v:shape>
            <w10:wrap type="none"/>
          </v:group>
        </w:pict>
      </w:r>
      <w:r>
        <w:rPr/>
        <w:pict>
          <v:group style="position:absolute;margin-left:79.704002pt;margin-top:540.669983pt;width:450.2pt;height:5.05pt;mso-position-horizontal-relative:page;mso-position-vertical-relative:page;z-index:-1282480" coordorigin="1594,10813" coordsize="9004,101">
            <v:shape style="position:absolute;left:1594;top:10813;width:4381;height:101" type="#_x0000_t75" stroked="false">
              <v:imagedata r:id="rId212" o:title=""/>
            </v:shape>
            <v:shape style="position:absolute;left:5951;top:10905;width:4647;height:10" type="#_x0000_t75" stroked="false">
              <v:imagedata r:id="rId201" o:title=""/>
            </v:shape>
            <w10:wrap type="none"/>
          </v:group>
        </w:pict>
      </w:r>
      <w:r>
        <w:rPr/>
        <w:pict>
          <v:group style="position:absolute;margin-left:79.704002pt;margin-top:556.269958pt;width:450.2pt;height:5.05pt;mso-position-horizontal-relative:page;mso-position-vertical-relative:page;z-index:-1282456" coordorigin="1594,11125" coordsize="9004,101">
            <v:shape style="position:absolute;left:1594;top:11125;width:4381;height:101" type="#_x0000_t75" stroked="false">
              <v:imagedata r:id="rId198" o:title=""/>
            </v:shape>
            <v:shape style="position:absolute;left:5951;top:11217;width:4647;height:10" type="#_x0000_t75" stroked="false">
              <v:imagedata r:id="rId199" o:title=""/>
            </v:shape>
            <w10:wrap type="none"/>
          </v:group>
        </w:pict>
      </w:r>
      <w:r>
        <w:rPr/>
        <w:pict>
          <v:group style="position:absolute;margin-left:79.704002pt;margin-top:571.869995pt;width:450.2pt;height:5.05pt;mso-position-horizontal-relative:page;mso-position-vertical-relative:page;z-index:-1282432" coordorigin="1594,11437" coordsize="9004,101">
            <v:shape style="position:absolute;left:1594;top:11437;width:4381;height:101" type="#_x0000_t75" stroked="false">
              <v:imagedata r:id="rId213" o:title=""/>
            </v:shape>
            <v:shape style="position:absolute;left:5951;top:11529;width:4647;height:10" type="#_x0000_t75" stroked="false">
              <v:imagedata r:id="rId201" o:title=""/>
            </v:shape>
            <w10:wrap type="none"/>
          </v:group>
        </w:pict>
      </w:r>
      <w:r>
        <w:rPr/>
        <w:pict>
          <v:group style="position:absolute;margin-left:79.704002pt;margin-top:587.469971pt;width:450.2pt;height:5.05pt;mso-position-horizontal-relative:page;mso-position-vertical-relative:page;z-index:-1282408" coordorigin="1594,11749" coordsize="9004,101">
            <v:shape style="position:absolute;left:1594;top:11749;width:4381;height:101" type="#_x0000_t75" stroked="false">
              <v:imagedata r:id="rId198" o:title=""/>
            </v:shape>
            <v:shape style="position:absolute;left:5951;top:11841;width:4647;height:10" type="#_x0000_t75" stroked="false">
              <v:imagedata r:id="rId201" o:title=""/>
            </v:shape>
            <w10:wrap type="none"/>
          </v:group>
        </w:pict>
      </w:r>
      <w:r>
        <w:rPr/>
        <w:pict>
          <v:group style="position:absolute;margin-left:79.704002pt;margin-top:603.070007pt;width:450.2pt;height:5.05pt;mso-position-horizontal-relative:page;mso-position-vertical-relative:page;z-index:-1282384" coordorigin="1594,12061" coordsize="9004,101">
            <v:shape style="position:absolute;left:1594;top:12061;width:4381;height:101" type="#_x0000_t75" stroked="false">
              <v:imagedata r:id="rId198" o:title=""/>
            </v:shape>
            <v:shape style="position:absolute;left:5951;top:12153;width:4647;height:10" type="#_x0000_t75" stroked="false">
              <v:imagedata r:id="rId199" o:title=""/>
            </v:shape>
            <w10:wrap type="none"/>
          </v:group>
        </w:pict>
      </w:r>
      <w:r>
        <w:rPr/>
        <w:pict>
          <v:group style="position:absolute;margin-left:79.704002pt;margin-top:618.669983pt;width:450.2pt;height:5.05pt;mso-position-horizontal-relative:page;mso-position-vertical-relative:page;z-index:-1282360" coordorigin="1594,12373" coordsize="9004,101">
            <v:shape style="position:absolute;left:1594;top:12373;width:4381;height:101" type="#_x0000_t75" stroked="false">
              <v:imagedata r:id="rId214" o:title=""/>
            </v:shape>
            <v:shape style="position:absolute;left:5951;top:12465;width:4647;height:10" type="#_x0000_t75" stroked="false">
              <v:imagedata r:id="rId201" o:title=""/>
            </v:shape>
            <w10:wrap type="none"/>
          </v:group>
        </w:pict>
      </w:r>
      <w:r>
        <w:rPr/>
        <w:pict>
          <v:group style="position:absolute;margin-left:79.704002pt;margin-top:634.300049pt;width:450.2pt;height:5.05pt;mso-position-horizontal-relative:page;mso-position-vertical-relative:page;z-index:-1282336" coordorigin="1594,12686" coordsize="9004,101">
            <v:shape style="position:absolute;left:1594;top:12686;width:4381;height:101" type="#_x0000_t75" stroked="false">
              <v:imagedata r:id="rId198" o:title=""/>
            </v:shape>
            <v:shape style="position:absolute;left:5951;top:12777;width:4647;height:10" type="#_x0000_t75" stroked="false">
              <v:imagedata r:id="rId201" o:title=""/>
            </v:shape>
            <w10:wrap type="none"/>
          </v:group>
        </w:pict>
      </w:r>
      <w:r>
        <w:rPr/>
        <w:pict>
          <v:group style="position:absolute;margin-left:79.704002pt;margin-top:649.899963pt;width:450.2pt;height:5.05pt;mso-position-horizontal-relative:page;mso-position-vertical-relative:page;z-index:-1282312" coordorigin="1594,12998" coordsize="9004,101">
            <v:shape style="position:absolute;left:1594;top:12998;width:4381;height:101" type="#_x0000_t75" stroked="false">
              <v:imagedata r:id="rId214" o:title=""/>
            </v:shape>
            <v:shape style="position:absolute;left:5951;top:13089;width:4647;height:10" type="#_x0000_t75" stroked="false">
              <v:imagedata r:id="rId201" o:title=""/>
            </v:shape>
            <w10:wrap type="none"/>
          </v:group>
        </w:pict>
      </w:r>
    </w:p>
    <w:p>
      <w:pPr>
        <w:spacing w:line="20" w:lineRule="exact"/>
        <w:ind w:left="1666" w:right="0" w:firstLine="0"/>
        <w:rPr>
          <w:rFonts w:ascii="新宋体" w:hAnsi="新宋体" w:cs="新宋体" w:eastAsia="新宋体" w:hint="default"/>
          <w:sz w:val="2"/>
          <w:szCs w:val="2"/>
        </w:rPr>
      </w:pPr>
      <w:r>
        <w:rPr>
          <w:rFonts w:ascii="新宋体" w:hAnsi="新宋体" w:cs="新宋体" w:eastAsia="新宋体" w:hint="default"/>
          <w:sz w:val="2"/>
          <w:szCs w:val="2"/>
        </w:rPr>
        <w:pict>
          <v:group style="width:443pt;height:.75pt;mso-position-horizontal-relative:char;mso-position-vertical-relative:line" coordorigin="0,0" coordsize="8860,15">
            <v:group style="position:absolute;left:7;top:7;width:8846;height:2" coordorigin="7,7" coordsize="8846,2">
              <v:shape style="position:absolute;left:7;top:7;width:8846;height:2" coordorigin="7,7" coordsize="8846,0" path="m7,7l8853,7e" filled="false" stroked="true" strokeweight=".72pt" strokecolor="#000000">
                <v:path arrowok="t"/>
              </v:shape>
            </v:group>
          </v:group>
        </w:pict>
      </w:r>
      <w:r>
        <w:rPr>
          <w:rFonts w:ascii="新宋体" w:hAnsi="新宋体" w:cs="新宋体" w:eastAsia="新宋体" w:hint="default"/>
          <w:sz w:val="2"/>
          <w:szCs w:val="2"/>
        </w:rPr>
      </w:r>
    </w:p>
    <w:p>
      <w:pPr>
        <w:spacing w:before="0"/>
        <w:ind w:left="281" w:right="0" w:firstLine="0"/>
        <w:jc w:val="center"/>
        <w:rPr>
          <w:rFonts w:ascii="新宋体" w:hAnsi="新宋体" w:cs="新宋体" w:eastAsia="新宋体" w:hint="default"/>
          <w:sz w:val="32"/>
          <w:szCs w:val="32"/>
        </w:rPr>
      </w:pPr>
      <w:r>
        <w:rPr>
          <w:rFonts w:ascii="新宋体" w:hAnsi="新宋体" w:cs="新宋体" w:eastAsia="新宋体" w:hint="default"/>
          <w:b/>
          <w:bCs/>
          <w:sz w:val="32"/>
          <w:szCs w:val="32"/>
        </w:rPr>
        <w:t>母公司现金流量表</w:t>
      </w:r>
      <w:r>
        <w:rPr>
          <w:rFonts w:ascii="新宋体" w:hAnsi="新宋体" w:cs="新宋体" w:eastAsia="新宋体" w:hint="default"/>
          <w:sz w:val="32"/>
          <w:szCs w:val="32"/>
        </w:rPr>
      </w:r>
    </w:p>
    <w:p>
      <w:pPr>
        <w:spacing w:line="240" w:lineRule="auto" w:before="10"/>
        <w:rPr>
          <w:rFonts w:ascii="新宋体" w:hAnsi="新宋体" w:cs="新宋体" w:eastAsia="新宋体" w:hint="default"/>
          <w:b/>
          <w:bCs/>
          <w:sz w:val="35"/>
          <w:szCs w:val="35"/>
        </w:rPr>
      </w:pPr>
    </w:p>
    <w:p>
      <w:pPr>
        <w:tabs>
          <w:tab w:pos="4236" w:val="left" w:leader="none"/>
          <w:tab w:pos="7611" w:val="left" w:leader="none"/>
        </w:tabs>
        <w:spacing w:before="0"/>
        <w:ind w:left="184" w:right="0" w:firstLine="0"/>
        <w:jc w:val="center"/>
        <w:rPr>
          <w:rFonts w:ascii="新宋体" w:hAnsi="新宋体" w:cs="新宋体" w:eastAsia="新宋体" w:hint="default"/>
          <w:sz w:val="18"/>
          <w:szCs w:val="18"/>
        </w:rPr>
      </w:pPr>
      <w:r>
        <w:rPr/>
        <w:pict>
          <v:group style="position:absolute;margin-left:79.704002pt;margin-top:26.231707pt;width:450.2pt;height:5.05pt;mso-position-horizontal-relative:page;mso-position-vertical-relative:paragraph;z-index:-1283080" coordorigin="1594,525" coordsize="9004,101">
            <v:shape style="position:absolute;left:1594;top:525;width:4381;height:101" type="#_x0000_t75" stroked="false">
              <v:imagedata r:id="rId214" o:title=""/>
            </v:shape>
            <v:shape style="position:absolute;left:5951;top:616;width:4647;height:10" type="#_x0000_t75" stroked="false">
              <v:imagedata r:id="rId201" o:title=""/>
            </v:shape>
            <w10:wrap type="none"/>
          </v:group>
        </w:pict>
      </w:r>
      <w:r>
        <w:rPr/>
        <w:pict>
          <v:group style="position:absolute;margin-left:79.704002pt;margin-top:41.831764pt;width:450.2pt;height:5.05pt;mso-position-horizontal-relative:page;mso-position-vertical-relative:paragraph;z-index:-1283056" coordorigin="1594,837" coordsize="9004,101">
            <v:shape style="position:absolute;left:1594;top:837;width:4381;height:101" type="#_x0000_t75" stroked="false">
              <v:imagedata r:id="rId198" o:title=""/>
            </v:shape>
            <v:shape style="position:absolute;left:5951;top:928;width:4647;height:10" type="#_x0000_t75" stroked="false">
              <v:imagedata r:id="rId199" o:title=""/>
            </v:shape>
            <w10:wrap type="none"/>
          </v:group>
        </w:pict>
      </w:r>
      <w:r>
        <w:rPr/>
        <w:pict>
          <v:group style="position:absolute;margin-left:79.704002pt;margin-top:57.431705pt;width:450.2pt;height:5.05pt;mso-position-horizontal-relative:page;mso-position-vertical-relative:paragraph;z-index:-1283032" coordorigin="1594,1149" coordsize="9004,101">
            <v:shape style="position:absolute;left:1594;top:1149;width:4381;height:101" type="#_x0000_t75" stroked="false">
              <v:imagedata r:id="rId214" o:title=""/>
            </v:shape>
            <v:shape style="position:absolute;left:5951;top:1240;width:4647;height:10" type="#_x0000_t75" stroked="false">
              <v:imagedata r:id="rId201" o:title=""/>
            </v:shape>
            <w10:wrap type="none"/>
          </v:group>
        </w:pict>
      </w:r>
      <w:r>
        <w:rPr/>
        <w:pict>
          <v:group style="position:absolute;margin-left:79.704002pt;margin-top:73.031708pt;width:450.2pt;height:5.05pt;mso-position-horizontal-relative:page;mso-position-vertical-relative:paragraph;z-index:-1283008" coordorigin="1594,1461" coordsize="9004,101">
            <v:shape style="position:absolute;left:1594;top:1461;width:4381;height:101" type="#_x0000_t75" stroked="false">
              <v:imagedata r:id="rId214" o:title=""/>
            </v:shape>
            <v:shape style="position:absolute;left:5951;top:1552;width:4647;height:10" type="#_x0000_t75" stroked="false">
              <v:imagedata r:id="rId201" o:title=""/>
            </v:shape>
            <w10:wrap type="none"/>
          </v:group>
        </w:pict>
      </w:r>
      <w:r>
        <w:rPr/>
        <w:pict>
          <v:group style="position:absolute;margin-left:79.704002pt;margin-top:88.631706pt;width:450.2pt;height:5.05pt;mso-position-horizontal-relative:page;mso-position-vertical-relative:paragraph;z-index:-1282984" coordorigin="1594,1773" coordsize="9004,101">
            <v:shape style="position:absolute;left:1594;top:1773;width:4381;height:101" type="#_x0000_t75" stroked="false">
              <v:imagedata r:id="rId198" o:title=""/>
            </v:shape>
            <v:shape style="position:absolute;left:5951;top:1864;width:4647;height:10" type="#_x0000_t75" stroked="false">
              <v:imagedata r:id="rId199" o:title=""/>
            </v:shape>
            <w10:wrap type="none"/>
          </v:group>
        </w:pict>
      </w:r>
      <w:r>
        <w:rPr/>
        <w:pict>
          <v:group style="position:absolute;margin-left:79.704002pt;margin-top:104.231766pt;width:450.2pt;height:5.05pt;mso-position-horizontal-relative:page;mso-position-vertical-relative:paragraph;z-index:-1282960" coordorigin="1594,2085" coordsize="9004,101">
            <v:shape style="position:absolute;left:1594;top:2085;width:4381;height:101" type="#_x0000_t75" stroked="false">
              <v:imagedata r:id="rId215" o:title=""/>
            </v:shape>
            <v:shape style="position:absolute;left:5951;top:2176;width:4647;height:10" type="#_x0000_t75" stroked="false">
              <v:imagedata r:id="rId201" o:title=""/>
            </v:shape>
            <w10:wrap type="none"/>
          </v:group>
        </w:pict>
      </w:r>
      <w:r>
        <w:rPr>
          <w:rFonts w:ascii="新宋体" w:hAnsi="新宋体" w:cs="新宋体" w:eastAsia="新宋体" w:hint="default"/>
          <w:spacing w:val="-1"/>
          <w:sz w:val="18"/>
          <w:szCs w:val="18"/>
        </w:rPr>
        <w:t>编制单位：河南汉威电子股份有限公司</w:t>
        <w:tab/>
      </w:r>
      <w:r>
        <w:rPr>
          <w:rFonts w:ascii="新宋体" w:hAnsi="新宋体" w:cs="新宋体" w:eastAsia="新宋体" w:hint="default"/>
          <w:spacing w:val="-1"/>
          <w:sz w:val="18"/>
          <w:szCs w:val="18"/>
        </w:rPr>
        <w:t>2010</w:t>
      </w:r>
      <w:r>
        <w:rPr>
          <w:rFonts w:ascii="新宋体" w:hAnsi="新宋体" w:cs="新宋体" w:eastAsia="新宋体" w:hint="default"/>
          <w:spacing w:val="-45"/>
          <w:sz w:val="18"/>
          <w:szCs w:val="18"/>
        </w:rPr>
        <w:t> </w:t>
      </w:r>
      <w:r>
        <w:rPr>
          <w:rFonts w:ascii="新宋体" w:hAnsi="新宋体" w:cs="新宋体" w:eastAsia="新宋体" w:hint="default"/>
          <w:sz w:val="18"/>
          <w:szCs w:val="18"/>
        </w:rPr>
        <w:t>年度</w:t>
        <w:tab/>
        <w:t>单位：人民币元</w:t>
      </w:r>
    </w:p>
    <w:p>
      <w:pPr>
        <w:spacing w:line="240" w:lineRule="auto" w:before="3"/>
        <w:rPr>
          <w:rFonts w:ascii="新宋体" w:hAnsi="新宋体" w:cs="新宋体" w:eastAsia="新宋体" w:hint="default"/>
          <w:sz w:val="5"/>
          <w:szCs w:val="5"/>
        </w:rPr>
      </w:pPr>
    </w:p>
    <w:tbl>
      <w:tblPr>
        <w:tblW w:w="0" w:type="auto"/>
        <w:jc w:val="left"/>
        <w:tblInd w:w="1579" w:type="dxa"/>
        <w:tblLayout w:type="fixed"/>
        <w:tblCellMar>
          <w:top w:w="0" w:type="dxa"/>
          <w:left w:w="0" w:type="dxa"/>
          <w:bottom w:w="0" w:type="dxa"/>
          <w:right w:w="0" w:type="dxa"/>
        </w:tblCellMar>
        <w:tblLook w:val="01E0"/>
      </w:tblPr>
      <w:tblGrid>
        <w:gridCol w:w="4381"/>
        <w:gridCol w:w="708"/>
        <w:gridCol w:w="1966"/>
        <w:gridCol w:w="1964"/>
      </w:tblGrid>
      <w:tr>
        <w:trPr>
          <w:trHeight w:val="261" w:hRule="exact"/>
        </w:trPr>
        <w:tc>
          <w:tcPr>
            <w:tcW w:w="4381" w:type="dxa"/>
            <w:tcBorders>
              <w:top w:val="single" w:sz="4" w:space="0" w:color="000000"/>
              <w:left w:val="nil" w:sz="6" w:space="0" w:color="auto"/>
              <w:bottom w:val="nil" w:sz="6" w:space="0" w:color="auto"/>
              <w:right w:val="single" w:sz="4" w:space="0" w:color="000000"/>
            </w:tcBorders>
          </w:tcPr>
          <w:p>
            <w:pPr>
              <w:pStyle w:val="TableParagraph"/>
              <w:spacing w:line="240" w:lineRule="auto" w:before="20"/>
              <w:ind w:left="16" w:right="0"/>
              <w:jc w:val="center"/>
              <w:rPr>
                <w:rFonts w:ascii="新宋体" w:hAnsi="新宋体" w:cs="新宋体" w:eastAsia="新宋体" w:hint="default"/>
                <w:sz w:val="18"/>
                <w:szCs w:val="18"/>
              </w:rPr>
            </w:pPr>
            <w:r>
              <w:rPr>
                <w:rFonts w:ascii="新宋体" w:hAnsi="新宋体" w:cs="新宋体" w:eastAsia="新宋体" w:hint="default"/>
                <w:sz w:val="18"/>
                <w:szCs w:val="18"/>
              </w:rPr>
              <w:t>项目</w:t>
            </w:r>
          </w:p>
        </w:tc>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left="168" w:right="0"/>
              <w:jc w:val="left"/>
              <w:rPr>
                <w:rFonts w:ascii="新宋体" w:hAnsi="新宋体" w:cs="新宋体" w:eastAsia="新宋体" w:hint="default"/>
                <w:sz w:val="18"/>
                <w:szCs w:val="18"/>
              </w:rPr>
            </w:pPr>
            <w:r>
              <w:rPr>
                <w:rFonts w:ascii="新宋体" w:hAnsi="新宋体" w:cs="新宋体" w:eastAsia="新宋体" w:hint="default"/>
                <w:sz w:val="18"/>
                <w:szCs w:val="18"/>
              </w:rPr>
              <w:t>注释</w:t>
            </w:r>
          </w:p>
        </w:tc>
        <w:tc>
          <w:tcPr>
            <w:tcW w:w="19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right="0"/>
              <w:jc w:val="center"/>
              <w:rPr>
                <w:rFonts w:ascii="新宋体" w:hAnsi="新宋体" w:cs="新宋体" w:eastAsia="新宋体" w:hint="default"/>
                <w:sz w:val="18"/>
                <w:szCs w:val="18"/>
              </w:rPr>
            </w:pPr>
            <w:r>
              <w:rPr>
                <w:rFonts w:ascii="新宋体" w:hAnsi="新宋体" w:cs="新宋体" w:eastAsia="新宋体" w:hint="default"/>
                <w:sz w:val="18"/>
                <w:szCs w:val="18"/>
              </w:rPr>
              <w:t>本期数</w:t>
            </w:r>
          </w:p>
        </w:tc>
        <w:tc>
          <w:tcPr>
            <w:tcW w:w="1964" w:type="dxa"/>
            <w:tcBorders>
              <w:top w:val="single" w:sz="4" w:space="0" w:color="000000"/>
              <w:left w:val="single" w:sz="4" w:space="0" w:color="000000"/>
              <w:bottom w:val="nil" w:sz="6" w:space="0" w:color="auto"/>
              <w:right w:val="nil" w:sz="6" w:space="0" w:color="auto"/>
            </w:tcBorders>
          </w:tcPr>
          <w:p>
            <w:pPr>
              <w:pStyle w:val="TableParagraph"/>
              <w:spacing w:line="240" w:lineRule="auto" w:before="20"/>
              <w:ind w:left="526" w:right="0"/>
              <w:jc w:val="left"/>
              <w:rPr>
                <w:rFonts w:ascii="新宋体" w:hAnsi="新宋体" w:cs="新宋体" w:eastAsia="新宋体" w:hint="default"/>
                <w:sz w:val="18"/>
                <w:szCs w:val="18"/>
              </w:rPr>
            </w:pPr>
            <w:r>
              <w:rPr>
                <w:rFonts w:ascii="新宋体" w:hAnsi="新宋体" w:cs="新宋体" w:eastAsia="新宋体" w:hint="default"/>
                <w:sz w:val="18"/>
                <w:szCs w:val="18"/>
              </w:rPr>
              <w:t>上年同期数</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一、经营活动产生的现金流量：</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销售商品、提供劳务收到的现金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139,019,721.67</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119,763,867.54</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收到的税费返还</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447,133.19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65,498.04</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收到其他与经营活动有关的现金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25,949,348.89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11,342,753.14</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95" w:right="0"/>
              <w:jc w:val="left"/>
              <w:rPr>
                <w:rFonts w:ascii="新宋体" w:hAnsi="新宋体" w:cs="新宋体" w:eastAsia="新宋体" w:hint="default"/>
                <w:sz w:val="18"/>
                <w:szCs w:val="18"/>
              </w:rPr>
            </w:pPr>
            <w:r>
              <w:rPr>
                <w:rFonts w:ascii="新宋体" w:hAnsi="新宋体" w:cs="新宋体" w:eastAsia="新宋体" w:hint="default"/>
                <w:sz w:val="18"/>
                <w:szCs w:val="18"/>
              </w:rPr>
              <w:t>经营活动现金流入小计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165,416,203.75</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131,172,118.72</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购买商品、接受劳务支付的现金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65,411,720.59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55,183,580.16</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支付给职工以及为职工支付的现金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22,073,707.03</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13,398,049.03</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支付的各项税费</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13,078,600.47</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9,490,940.65</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支付其他与经营活动有关的现金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27,136,683.40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21,317,677.28</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95" w:right="0"/>
              <w:jc w:val="left"/>
              <w:rPr>
                <w:rFonts w:ascii="新宋体" w:hAnsi="新宋体" w:cs="新宋体" w:eastAsia="新宋体" w:hint="default"/>
                <w:sz w:val="18"/>
                <w:szCs w:val="18"/>
              </w:rPr>
            </w:pPr>
            <w:r>
              <w:rPr>
                <w:rFonts w:ascii="新宋体" w:hAnsi="新宋体" w:cs="新宋体" w:eastAsia="新宋体" w:hint="default"/>
                <w:sz w:val="18"/>
                <w:szCs w:val="18"/>
              </w:rPr>
              <w:t>经营活动现金流出小计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127,700,711.49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99,390,247.12</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27" w:right="0"/>
              <w:jc w:val="left"/>
              <w:rPr>
                <w:rFonts w:ascii="新宋体" w:hAnsi="新宋体" w:cs="新宋体" w:eastAsia="新宋体" w:hint="default"/>
                <w:sz w:val="18"/>
                <w:szCs w:val="18"/>
              </w:rPr>
            </w:pPr>
            <w:r>
              <w:rPr>
                <w:rFonts w:ascii="新宋体" w:hAnsi="新宋体" w:cs="新宋体" w:eastAsia="新宋体" w:hint="default"/>
                <w:sz w:val="18"/>
                <w:szCs w:val="18"/>
              </w:rPr>
              <w:t>经营活动产生的现金流量净额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37,715,492.26</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31,781,871.60</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二、投资活动产生的现金流量：</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收回投资收到的现金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取得投资收益收到的现金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9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4" w:lineRule="auto" w:before="20"/>
              <w:ind w:left="122" w:right="111" w:firstLine="180"/>
              <w:jc w:val="left"/>
              <w:rPr>
                <w:rFonts w:ascii="新宋体" w:hAnsi="新宋体" w:cs="新宋体" w:eastAsia="新宋体" w:hint="default"/>
                <w:sz w:val="18"/>
                <w:szCs w:val="18"/>
              </w:rPr>
            </w:pPr>
            <w:r>
              <w:rPr>
                <w:rFonts w:ascii="新宋体" w:hAnsi="新宋体" w:cs="新宋体" w:eastAsia="新宋体" w:hint="default"/>
                <w:sz w:val="18"/>
                <w:szCs w:val="18"/>
              </w:rPr>
              <w:t>处置固定资产、无形资产和其他长期资产收回现金 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30"/>
              <w:ind w:right="105"/>
              <w:jc w:val="right"/>
              <w:rPr>
                <w:rFonts w:ascii="新宋体" w:hAnsi="新宋体" w:cs="新宋体" w:eastAsia="新宋体" w:hint="default"/>
                <w:sz w:val="18"/>
                <w:szCs w:val="18"/>
              </w:rPr>
            </w:pPr>
            <w:r>
              <w:rPr>
                <w:rFonts w:ascii="新宋体"/>
                <w:spacing w:val="-1"/>
                <w:sz w:val="18"/>
              </w:rPr>
              <w:t>90,988.67</w:t>
            </w:r>
          </w:p>
        </w:tc>
      </w:tr>
      <w:tr>
        <w:trPr>
          <w:trHeight w:val="73"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right="651"/>
              <w:jc w:val="right"/>
              <w:rPr>
                <w:rFonts w:ascii="新宋体" w:hAnsi="新宋体" w:cs="新宋体" w:eastAsia="新宋体" w:hint="default"/>
                <w:sz w:val="18"/>
                <w:szCs w:val="18"/>
              </w:rPr>
            </w:pPr>
            <w:r>
              <w:rPr>
                <w:rFonts w:ascii="新宋体" w:hAnsi="新宋体" w:cs="新宋体" w:eastAsia="新宋体" w:hint="default"/>
                <w:spacing w:val="-1"/>
                <w:sz w:val="18"/>
                <w:szCs w:val="18"/>
              </w:rPr>
              <w:t>处置子公司及其他营业单位收到的现金净额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4"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收到其他与投资活动有关的现金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4"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95" w:right="0"/>
              <w:jc w:val="left"/>
              <w:rPr>
                <w:rFonts w:ascii="新宋体" w:hAnsi="新宋体" w:cs="新宋体" w:eastAsia="新宋体" w:hint="default"/>
                <w:sz w:val="18"/>
                <w:szCs w:val="18"/>
              </w:rPr>
            </w:pPr>
            <w:r>
              <w:rPr>
                <w:rFonts w:ascii="新宋体" w:hAnsi="新宋体" w:cs="新宋体" w:eastAsia="新宋体" w:hint="default"/>
                <w:sz w:val="18"/>
                <w:szCs w:val="18"/>
              </w:rPr>
              <w:t>投资活动现金流入小计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新宋体" w:hAnsi="新宋体" w:cs="新宋体" w:eastAsia="新宋体" w:hint="default"/>
                <w:sz w:val="18"/>
                <w:szCs w:val="18"/>
              </w:rPr>
            </w:pPr>
            <w:r>
              <w:rPr>
                <w:rFonts w:ascii="新宋体"/>
                <w:spacing w:val="-1"/>
                <w:sz w:val="18"/>
              </w:rPr>
              <w:t>90,988.67</w:t>
            </w:r>
          </w:p>
        </w:tc>
      </w:tr>
      <w:tr>
        <w:trPr>
          <w:trHeight w:val="54"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49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2" w:lineRule="auto" w:before="22"/>
              <w:ind w:left="122" w:right="111" w:firstLine="180"/>
              <w:jc w:val="left"/>
              <w:rPr>
                <w:rFonts w:ascii="新宋体" w:hAnsi="新宋体" w:cs="新宋体" w:eastAsia="新宋体" w:hint="default"/>
                <w:sz w:val="18"/>
                <w:szCs w:val="18"/>
              </w:rPr>
            </w:pPr>
            <w:r>
              <w:rPr>
                <w:rFonts w:ascii="新宋体" w:hAnsi="新宋体" w:cs="新宋体" w:eastAsia="新宋体" w:hint="default"/>
                <w:sz w:val="18"/>
                <w:szCs w:val="18"/>
              </w:rPr>
              <w:t>购建固定资产、无形资产和其他长期资产支付的现 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新宋体" w:hAnsi="新宋体" w:cs="新宋体" w:eastAsia="新宋体" w:hint="default"/>
                <w:sz w:val="18"/>
                <w:szCs w:val="18"/>
              </w:rPr>
            </w:pPr>
            <w:r>
              <w:rPr>
                <w:rFonts w:ascii="新宋体"/>
                <w:spacing w:val="-1"/>
                <w:sz w:val="18"/>
              </w:rPr>
              <w:t>30,180,901.89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5"/>
              <w:jc w:val="right"/>
              <w:rPr>
                <w:rFonts w:ascii="新宋体" w:hAnsi="新宋体" w:cs="新宋体" w:eastAsia="新宋体" w:hint="default"/>
                <w:sz w:val="18"/>
                <w:szCs w:val="18"/>
              </w:rPr>
            </w:pPr>
            <w:r>
              <w:rPr>
                <w:rFonts w:ascii="新宋体"/>
                <w:spacing w:val="-1"/>
                <w:sz w:val="18"/>
              </w:rPr>
              <w:t>13,174,550.56</w:t>
            </w:r>
          </w:p>
        </w:tc>
      </w:tr>
      <w:tr>
        <w:trPr>
          <w:trHeight w:val="15"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c>
          <w:tcPr>
            <w:tcW w:w="1964" w:type="dxa"/>
            <w:tcBorders>
              <w:top w:val="nil" w:sz="6" w:space="0" w:color="auto"/>
              <w:left w:val="nil" w:sz="6" w:space="0" w:color="auto"/>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投资支付的现金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651"/>
              <w:jc w:val="right"/>
              <w:rPr>
                <w:rFonts w:ascii="新宋体" w:hAnsi="新宋体" w:cs="新宋体" w:eastAsia="新宋体" w:hint="default"/>
                <w:sz w:val="18"/>
                <w:szCs w:val="18"/>
              </w:rPr>
            </w:pPr>
            <w:r>
              <w:rPr>
                <w:rFonts w:ascii="新宋体" w:hAnsi="新宋体" w:cs="新宋体" w:eastAsia="新宋体" w:hint="default"/>
                <w:sz w:val="18"/>
                <w:szCs w:val="18"/>
              </w:rPr>
              <w:t>取得子公司及其他营业单位支付的现金净额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89,620,000.00</w:t>
            </w: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支付其他与投资活动有关的现金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95" w:right="0"/>
              <w:jc w:val="left"/>
              <w:rPr>
                <w:rFonts w:ascii="新宋体" w:hAnsi="新宋体" w:cs="新宋体" w:eastAsia="新宋体" w:hint="default"/>
                <w:sz w:val="18"/>
                <w:szCs w:val="18"/>
              </w:rPr>
            </w:pPr>
            <w:r>
              <w:rPr>
                <w:rFonts w:ascii="新宋体" w:hAnsi="新宋体" w:cs="新宋体" w:eastAsia="新宋体" w:hint="default"/>
                <w:sz w:val="18"/>
                <w:szCs w:val="18"/>
              </w:rPr>
              <w:t>投资活动现金流出小计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119,800,901.89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13,174,550.56</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27" w:right="0"/>
              <w:jc w:val="left"/>
              <w:rPr>
                <w:rFonts w:ascii="新宋体" w:hAnsi="新宋体" w:cs="新宋体" w:eastAsia="新宋体" w:hint="default"/>
                <w:sz w:val="18"/>
                <w:szCs w:val="18"/>
              </w:rPr>
            </w:pPr>
            <w:r>
              <w:rPr>
                <w:rFonts w:ascii="新宋体" w:hAnsi="新宋体" w:cs="新宋体" w:eastAsia="新宋体" w:hint="default"/>
                <w:sz w:val="18"/>
                <w:szCs w:val="18"/>
              </w:rPr>
              <w:t>投资活动产生的现金流量净额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-119,800,901.89</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-13,083,561.89</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三、筹资活动产生的现金流量：</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吸收投资收到的现金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382,050,000.00</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取得借款收到的现金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29,000,000.00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40,000,000.00</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发行债券收到的现金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收到其他与筹资活动有关的现金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95" w:right="0"/>
              <w:jc w:val="left"/>
              <w:rPr>
                <w:rFonts w:ascii="新宋体" w:hAnsi="新宋体" w:cs="新宋体" w:eastAsia="新宋体" w:hint="default"/>
                <w:sz w:val="18"/>
                <w:szCs w:val="18"/>
              </w:rPr>
            </w:pPr>
            <w:r>
              <w:rPr>
                <w:rFonts w:ascii="新宋体" w:hAnsi="新宋体" w:cs="新宋体" w:eastAsia="新宋体" w:hint="default"/>
                <w:sz w:val="18"/>
                <w:szCs w:val="18"/>
              </w:rPr>
              <w:t>筹资活动现金流入小计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29,000,000.00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422,050,000.00</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偿还债务支付的现金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39,000,000.00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45,000,000.00</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分配股利、利润或偿付利息支付的现金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18,773,210.00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10,953,799.09</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支付其他与筹资活动有关的现金</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71,194.12</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10,554,825.25</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95" w:right="0"/>
              <w:jc w:val="left"/>
              <w:rPr>
                <w:rFonts w:ascii="新宋体" w:hAnsi="新宋体" w:cs="新宋体" w:eastAsia="新宋体" w:hint="default"/>
                <w:sz w:val="18"/>
                <w:szCs w:val="18"/>
              </w:rPr>
            </w:pPr>
            <w:r>
              <w:rPr>
                <w:rFonts w:ascii="新宋体" w:hAnsi="新宋体" w:cs="新宋体" w:eastAsia="新宋体" w:hint="default"/>
                <w:sz w:val="18"/>
                <w:szCs w:val="18"/>
              </w:rPr>
              <w:t>筹资活动现金流出小计</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57,844,404.12</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66,508,624.34</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027" w:right="0"/>
              <w:jc w:val="left"/>
              <w:rPr>
                <w:rFonts w:ascii="新宋体" w:hAnsi="新宋体" w:cs="新宋体" w:eastAsia="新宋体" w:hint="default"/>
                <w:sz w:val="18"/>
                <w:szCs w:val="18"/>
              </w:rPr>
            </w:pPr>
            <w:r>
              <w:rPr>
                <w:rFonts w:ascii="新宋体" w:hAnsi="新宋体" w:cs="新宋体" w:eastAsia="新宋体" w:hint="default"/>
                <w:sz w:val="18"/>
                <w:szCs w:val="18"/>
              </w:rPr>
              <w:t>筹资活动产生的现金流量净额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-28,844,404.12</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355,541,375.66</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四、汇率变动对现金的影响</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-306,924.05</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89,141.98</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五、现金及现金等价物净增加额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-111,236,737.80</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374,328,827.35</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38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加：期初现金及现金等价物余额</w:t>
            </w:r>
          </w:p>
        </w:tc>
        <w:tc>
          <w:tcPr>
            <w:tcW w:w="708"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00"/>
              <w:jc w:val="right"/>
              <w:rPr>
                <w:rFonts w:ascii="新宋体" w:hAnsi="新宋体" w:cs="新宋体" w:eastAsia="新宋体" w:hint="default"/>
                <w:sz w:val="18"/>
                <w:szCs w:val="18"/>
              </w:rPr>
            </w:pPr>
            <w:r>
              <w:rPr>
                <w:rFonts w:ascii="新宋体"/>
                <w:spacing w:val="-1"/>
                <w:sz w:val="18"/>
              </w:rPr>
              <w:t>405,631,463.04</w:t>
            </w:r>
          </w:p>
        </w:tc>
        <w:tc>
          <w:tcPr>
            <w:tcW w:w="1964"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31,302,635.69</w:t>
            </w:r>
          </w:p>
        </w:tc>
      </w:tr>
      <w:tr>
        <w:trPr>
          <w:trHeight w:val="56" w:hRule="exact"/>
        </w:trPr>
        <w:tc>
          <w:tcPr>
            <w:tcW w:w="4381"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964" w:type="dxa"/>
            <w:tcBorders>
              <w:top w:val="nil" w:sz="6" w:space="0" w:color="auto"/>
              <w:left w:val="single" w:sz="4" w:space="0" w:color="000000"/>
              <w:bottom w:val="nil" w:sz="6" w:space="0" w:color="auto"/>
              <w:right w:val="nil" w:sz="6" w:space="0" w:color="auto"/>
            </w:tcBorders>
          </w:tcPr>
          <w:p>
            <w:pPr/>
          </w:p>
        </w:tc>
      </w:tr>
      <w:tr>
        <w:trPr>
          <w:trHeight w:val="307" w:hRule="exact"/>
        </w:trPr>
        <w:tc>
          <w:tcPr>
            <w:tcW w:w="4381" w:type="dxa"/>
            <w:tcBorders>
              <w:top w:val="nil" w:sz="6" w:space="0" w:color="auto"/>
              <w:left w:val="nil" w:sz="6" w:space="0" w:color="auto"/>
              <w:bottom w:val="single" w:sz="4" w:space="0" w:color="000000"/>
              <w:right w:val="single" w:sz="4" w:space="0" w:color="000000"/>
            </w:tcBorders>
          </w:tcPr>
          <w:p>
            <w:pPr>
              <w:pStyle w:val="TableParagraph"/>
              <w:spacing w:line="240" w:lineRule="auto" w:before="20"/>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六、期末现金及现金等价物余额</w:t>
            </w:r>
          </w:p>
        </w:tc>
        <w:tc>
          <w:tcPr>
            <w:tcW w:w="70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新宋体" w:hAnsi="新宋体" w:cs="新宋体" w:eastAsia="新宋体" w:hint="default"/>
                <w:sz w:val="23"/>
                <w:szCs w:val="23"/>
              </w:rPr>
            </w:pPr>
          </w:p>
        </w:tc>
        <w:tc>
          <w:tcPr>
            <w:tcW w:w="19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
              <w:ind w:right="101"/>
              <w:jc w:val="right"/>
              <w:rPr>
                <w:rFonts w:ascii="新宋体" w:hAnsi="新宋体" w:cs="新宋体" w:eastAsia="新宋体" w:hint="default"/>
                <w:sz w:val="18"/>
                <w:szCs w:val="18"/>
              </w:rPr>
            </w:pPr>
            <w:r>
              <w:rPr>
                <w:rFonts w:ascii="新宋体"/>
                <w:spacing w:val="-1"/>
                <w:sz w:val="18"/>
              </w:rPr>
              <w:t>294,394,725.24</w:t>
            </w:r>
          </w:p>
        </w:tc>
        <w:tc>
          <w:tcPr>
            <w:tcW w:w="1964" w:type="dxa"/>
            <w:tcBorders>
              <w:top w:val="nil" w:sz="6" w:space="0" w:color="auto"/>
              <w:left w:val="single" w:sz="4" w:space="0" w:color="000000"/>
              <w:bottom w:val="single" w:sz="4" w:space="0" w:color="000000"/>
              <w:right w:val="nil" w:sz="6" w:space="0" w:color="auto"/>
            </w:tcBorders>
          </w:tcPr>
          <w:p>
            <w:pPr>
              <w:pStyle w:val="TableParagraph"/>
              <w:spacing w:line="240" w:lineRule="auto" w:before="8"/>
              <w:ind w:right="105"/>
              <w:jc w:val="right"/>
              <w:rPr>
                <w:rFonts w:ascii="新宋体" w:hAnsi="新宋体" w:cs="新宋体" w:eastAsia="新宋体" w:hint="default"/>
                <w:sz w:val="18"/>
                <w:szCs w:val="18"/>
              </w:rPr>
            </w:pPr>
            <w:r>
              <w:rPr>
                <w:rFonts w:ascii="新宋体"/>
                <w:spacing w:val="-1"/>
                <w:sz w:val="18"/>
              </w:rPr>
              <w:t>405,631,463.04</w:t>
            </w:r>
          </w:p>
        </w:tc>
      </w:tr>
    </w:tbl>
    <w:p>
      <w:pPr>
        <w:tabs>
          <w:tab w:pos="5016" w:val="left" w:leader="none"/>
          <w:tab w:pos="8437" w:val="left" w:leader="none"/>
        </w:tabs>
        <w:spacing w:before="8"/>
        <w:ind w:left="1954" w:right="1306" w:firstLine="0"/>
        <w:jc w:val="left"/>
        <w:rPr>
          <w:rFonts w:ascii="新宋体" w:hAnsi="新宋体" w:cs="新宋体" w:eastAsia="新宋体" w:hint="default"/>
          <w:sz w:val="18"/>
          <w:szCs w:val="18"/>
        </w:rPr>
      </w:pPr>
      <w:r>
        <w:rPr/>
        <w:pict>
          <v:group style="position:absolute;margin-left:79.704002pt;margin-top:-98.644302pt;width:450.2pt;height:5.05pt;mso-position-horizontal-relative:page;mso-position-vertical-relative:paragraph;z-index:-1282288" coordorigin="1594,-1973" coordsize="9004,101">
            <v:shape style="position:absolute;left:1594;top:-1973;width:4381;height:101" type="#_x0000_t75" stroked="false">
              <v:imagedata r:id="rId216" o:title=""/>
            </v:shape>
            <v:shape style="position:absolute;left:5951;top:-1882;width:4647;height:10" type="#_x0000_t75" stroked="false">
              <v:imagedata r:id="rId201" o:title=""/>
            </v:shape>
            <w10:wrap type="none"/>
          </v:group>
        </w:pict>
      </w:r>
      <w:r>
        <w:rPr/>
        <w:pict>
          <v:group style="position:absolute;margin-left:79.704002pt;margin-top:-83.044304pt;width:450.2pt;height:5.05pt;mso-position-horizontal-relative:page;mso-position-vertical-relative:paragraph;z-index:-1282264" coordorigin="1594,-1661" coordsize="9004,101">
            <v:shape style="position:absolute;left:1594;top:-1661;width:4381;height:101" type="#_x0000_t75" stroked="false">
              <v:imagedata r:id="rId198" o:title=""/>
            </v:shape>
            <v:shape style="position:absolute;left:5951;top:-1570;width:4647;height:10" type="#_x0000_t75" stroked="false">
              <v:imagedata r:id="rId199" o:title=""/>
            </v:shape>
            <w10:wrap type="none"/>
          </v:group>
        </w:pict>
      </w:r>
      <w:r>
        <w:rPr/>
        <w:pict>
          <v:group style="position:absolute;margin-left:79.704002pt;margin-top:-67.444305pt;width:450.2pt;height:5.05pt;mso-position-horizontal-relative:page;mso-position-vertical-relative:paragraph;z-index:-1282240" coordorigin="1594,-1349" coordsize="9004,101">
            <v:shape style="position:absolute;left:1594;top:-1349;width:4381;height:101" type="#_x0000_t75" stroked="false">
              <v:imagedata r:id="rId216" o:title=""/>
            </v:shape>
            <v:shape style="position:absolute;left:5951;top:-1258;width:4647;height:10" type="#_x0000_t75" stroked="false">
              <v:imagedata r:id="rId201" o:title=""/>
            </v:shape>
            <w10:wrap type="none"/>
          </v:group>
        </w:pict>
      </w:r>
      <w:r>
        <w:rPr/>
        <w:pict>
          <v:group style="position:absolute;margin-left:79.704002pt;margin-top:-51.844242pt;width:450.2pt;height:5.05pt;mso-position-horizontal-relative:page;mso-position-vertical-relative:paragraph;z-index:-1282216" coordorigin="1594,-1037" coordsize="9004,101">
            <v:shape style="position:absolute;left:1594;top:-1037;width:4381;height:101" type="#_x0000_t75" stroked="false">
              <v:imagedata r:id="rId198" o:title=""/>
            </v:shape>
            <v:shape style="position:absolute;left:5951;top:-946;width:4647;height:10" type="#_x0000_t75" stroked="false">
              <v:imagedata r:id="rId201" o:title=""/>
            </v:shape>
            <w10:wrap type="none"/>
          </v:group>
        </w:pict>
      </w:r>
      <w:r>
        <w:rPr/>
        <w:pict>
          <v:group style="position:absolute;margin-left:79.704002pt;margin-top:-36.244305pt;width:450.2pt;height:5.05pt;mso-position-horizontal-relative:page;mso-position-vertical-relative:paragraph;z-index:-1282192" coordorigin="1594,-725" coordsize="9004,101">
            <v:shape style="position:absolute;left:1594;top:-725;width:4381;height:101" type="#_x0000_t75" stroked="false">
              <v:imagedata r:id="rId216" o:title=""/>
            </v:shape>
            <v:shape style="position:absolute;left:5951;top:-634;width:4647;height:10" type="#_x0000_t75" stroked="false">
              <v:imagedata r:id="rId201" o:title=""/>
            </v:shape>
            <w10:wrap type="none"/>
          </v:group>
        </w:pict>
      </w:r>
      <w:r>
        <w:rPr/>
        <w:pict>
          <v:group style="position:absolute;margin-left:79.704002pt;margin-top:-20.648302pt;width:450.2pt;height:5.05pt;mso-position-horizontal-relative:page;mso-position-vertical-relative:paragraph;z-index:-1282168" coordorigin="1594,-413" coordsize="9004,101">
            <v:shape style="position:absolute;left:1594;top:-413;width:4381;height:101" type="#_x0000_t75" stroked="false">
              <v:imagedata r:id="rId216" o:title=""/>
            </v:shape>
            <v:shape style="position:absolute;left:5951;top:-322;width:4647;height:10" type="#_x0000_t75" stroked="false">
              <v:imagedata r:id="rId201" o:title=""/>
            </v:shape>
            <w10:wrap type="none"/>
          </v:group>
        </w:pict>
      </w:r>
      <w:r>
        <w:rPr/>
        <w:pict>
          <v:shape style="position:absolute;margin-left:297.769989pt;margin-top:-1.208313pt;width:.47996pt;height:.72pt;mso-position-horizontal-relative:page;mso-position-vertical-relative:paragraph;z-index:-1282144" type="#_x0000_t75" stroked="false">
            <v:imagedata r:id="rId217" o:title=""/>
          </v:shape>
        </w:pict>
      </w:r>
      <w:r>
        <w:rPr/>
        <w:pict>
          <v:shape style="position:absolute;margin-left:333.190002pt;margin-top:-1.208313pt;width:.47999pt;height:.72pt;mso-position-horizontal-relative:page;mso-position-vertical-relative:paragraph;z-index:-1282120" type="#_x0000_t75" stroked="false">
            <v:imagedata r:id="rId217" o:title=""/>
          </v:shape>
        </w:pict>
      </w:r>
      <w:r>
        <w:rPr/>
        <w:pict>
          <v:shape style="position:absolute;margin-left:431.470001pt;margin-top:-1.208313pt;width:.47999pt;height:.72pt;mso-position-horizontal-relative:page;mso-position-vertical-relative:paragraph;z-index:-1282096" type="#_x0000_t75" stroked="false">
            <v:imagedata r:id="rId217" o:title=""/>
          </v:shape>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pgSz w:w="11910" w:h="16840"/>
          <w:pgMar w:header="544" w:footer="954" w:top="1080" w:bottom="1140" w:left="0" w:right="0"/>
        </w:sectPr>
      </w:pPr>
    </w:p>
    <w:p>
      <w:pPr>
        <w:spacing w:line="240" w:lineRule="auto" w:before="0"/>
        <w:rPr>
          <w:rFonts w:ascii="新宋体" w:hAnsi="新宋体" w:cs="新宋体" w:eastAsia="新宋体" w:hint="default"/>
          <w:sz w:val="20"/>
          <w:szCs w:val="20"/>
        </w:rPr>
      </w:pPr>
      <w:r>
        <w:rPr/>
        <w:pict>
          <v:group style="position:absolute;margin-left:28.559999pt;margin-top:376.51001pt;width:767.75pt;height:.5pt;mso-position-horizontal-relative:page;mso-position-vertical-relative:page;z-index:-1282048" coordorigin="571,7530" coordsize="15355,10">
            <v:shape style="position:absolute;left:571;top:7530;width:3992;height:10" type="#_x0000_t75" stroked="false">
              <v:imagedata r:id="rId115" o:title=""/>
            </v:shape>
            <v:shape style="position:absolute;left:4558;top:7530;width:2957;height:10" type="#_x0000_t75" stroked="false">
              <v:imagedata r:id="rId220" o:title=""/>
            </v:shape>
            <v:shape style="position:absolute;left:7511;top:7530;width:2566;height:10" type="#_x0000_t75" stroked="false">
              <v:imagedata r:id="rId221" o:title=""/>
            </v:shape>
            <v:shape style="position:absolute;left:10072;top:7530;width:5854;height:10" type="#_x0000_t75" stroked="false">
              <v:imagedata r:id="rId222" o:title=""/>
            </v:shape>
            <w10:wrap type="none"/>
          </v:group>
        </w:pict>
      </w:r>
    </w:p>
    <w:p>
      <w:pPr>
        <w:spacing w:line="240" w:lineRule="auto" w:before="9"/>
        <w:rPr>
          <w:rFonts w:ascii="新宋体" w:hAnsi="新宋体" w:cs="新宋体" w:eastAsia="新宋体" w:hint="default"/>
          <w:sz w:val="16"/>
          <w:szCs w:val="16"/>
        </w:rPr>
      </w:pPr>
    </w:p>
    <w:p>
      <w:pPr>
        <w:pStyle w:val="Heading4"/>
        <w:spacing w:line="240" w:lineRule="auto"/>
        <w:ind w:left="5341" w:right="6122" w:firstLine="0"/>
        <w:jc w:val="center"/>
        <w:rPr>
          <w:rFonts w:ascii="新宋体" w:hAnsi="新宋体" w:cs="新宋体" w:eastAsia="新宋体" w:hint="default"/>
          <w:b w:val="0"/>
          <w:bCs w:val="0"/>
        </w:rPr>
      </w:pPr>
      <w:r>
        <w:rPr>
          <w:rFonts w:ascii="新宋体" w:hAnsi="新宋体" w:cs="新宋体" w:eastAsia="新宋体" w:hint="default"/>
        </w:rPr>
        <w:t>母公司所有者权益变动表</w:t>
      </w:r>
      <w:r>
        <w:rPr>
          <w:rFonts w:ascii="新宋体" w:hAnsi="新宋体" w:cs="新宋体" w:eastAsia="新宋体" w:hint="default"/>
          <w:b w:val="0"/>
          <w:bCs w:val="0"/>
        </w:rPr>
      </w:r>
    </w:p>
    <w:p>
      <w:pPr>
        <w:tabs>
          <w:tab w:pos="7260" w:val="left" w:leader="none"/>
          <w:tab w:pos="13337" w:val="left" w:leader="none"/>
        </w:tabs>
        <w:spacing w:before="52"/>
        <w:ind w:left="236" w:right="0" w:firstLine="0"/>
        <w:jc w:val="left"/>
        <w:rPr>
          <w:rFonts w:ascii="新宋体" w:hAnsi="新宋体" w:cs="新宋体" w:eastAsia="新宋体" w:hint="default"/>
          <w:sz w:val="18"/>
          <w:szCs w:val="18"/>
        </w:rPr>
      </w:pPr>
      <w:r>
        <w:rPr/>
        <w:pict>
          <v:group style="position:absolute;margin-left:28.559999pt;margin-top:26.071722pt;width:767.75pt;height:234.55pt;mso-position-horizontal-relative:page;mso-position-vertical-relative:paragraph;z-index:-1282072" coordorigin="571,521" coordsize="15355,4691">
            <v:shape style="position:absolute;left:4553;top:521;width:2962;height:101" type="#_x0000_t75" stroked="false">
              <v:imagedata r:id="rId223" o:title=""/>
            </v:shape>
            <v:shape style="position:absolute;left:7511;top:613;width:2566;height:10" type="#_x0000_t75" stroked="false">
              <v:imagedata r:id="rId221" o:title=""/>
            </v:shape>
            <v:shape style="position:absolute;left:10072;top:613;width:5854;height:10" type="#_x0000_t75" stroked="false">
              <v:imagedata r:id="rId222" o:title=""/>
            </v:shape>
            <v:group style="position:absolute;left:4563;top:622;width:10;height:20" coordorigin="4563,622" coordsize="10,20">
              <v:shape style="position:absolute;left:4563;top:622;width:10;height:20" coordorigin="4563,622" coordsize="10,20" path="m4563,641l4572,641,4572,622,4563,622,4563,641xe" filled="true" fillcolor="#000000" stroked="false">
                <v:path arrowok="t"/>
                <v:fill type="solid"/>
              </v:shape>
            </v:group>
            <v:group style="position:absolute;left:4563;top:641;width:10;height:20" coordorigin="4563,641" coordsize="10,20">
              <v:shape style="position:absolute;left:4563;top:641;width:10;height:20" coordorigin="4563,641" coordsize="10,20" path="m4563,661l4572,661,4572,641,4563,641,4563,661xe" filled="true" fillcolor="#000000" stroked="false">
                <v:path arrowok="t"/>
                <v:fill type="solid"/>
              </v:shape>
            </v:group>
            <v:group style="position:absolute;left:4563;top:661;width:10;height:20" coordorigin="4563,661" coordsize="10,20">
              <v:shape style="position:absolute;left:4563;top:661;width:10;height:20" coordorigin="4563,661" coordsize="10,20" path="m4563,680l4572,680,4572,661,4563,661,4563,680xe" filled="true" fillcolor="#000000" stroked="false">
                <v:path arrowok="t"/>
                <v:fill type="solid"/>
              </v:shape>
            </v:group>
            <v:group style="position:absolute;left:4563;top:680;width:10;height:20" coordorigin="4563,680" coordsize="10,20">
              <v:shape style="position:absolute;left:4563;top:680;width:10;height:20" coordorigin="4563,680" coordsize="10,20" path="m4563,699l4572,699,4572,680,4563,680,4563,699xe" filled="true" fillcolor="#000000" stroked="false">
                <v:path arrowok="t"/>
                <v:fill type="solid"/>
              </v:shape>
            </v:group>
            <v:group style="position:absolute;left:4563;top:699;width:10;height:20" coordorigin="4563,699" coordsize="10,20">
              <v:shape style="position:absolute;left:4563;top:699;width:10;height:20" coordorigin="4563,699" coordsize="10,20" path="m4563,718l4572,718,4572,699,4563,699,4563,718xe" filled="true" fillcolor="#000000" stroked="false">
                <v:path arrowok="t"/>
                <v:fill type="solid"/>
              </v:shape>
            </v:group>
            <v:group style="position:absolute;left:4563;top:718;width:10;height:20" coordorigin="4563,718" coordsize="10,20">
              <v:shape style="position:absolute;left:4563;top:718;width:10;height:20" coordorigin="4563,718" coordsize="10,20" path="m4563,737l4572,737,4572,718,4563,718,4563,737xe" filled="true" fillcolor="#000000" stroked="false">
                <v:path arrowok="t"/>
                <v:fill type="solid"/>
              </v:shape>
            </v:group>
            <v:group style="position:absolute;left:4563;top:737;width:10;height:20" coordorigin="4563,737" coordsize="10,20">
              <v:shape style="position:absolute;left:4563;top:737;width:10;height:20" coordorigin="4563,737" coordsize="10,20" path="m4563,757l4572,757,4572,737,4563,737,4563,757xe" filled="true" fillcolor="#000000" stroked="false">
                <v:path arrowok="t"/>
                <v:fill type="solid"/>
              </v:shape>
            </v:group>
            <v:group style="position:absolute;left:4563;top:757;width:10;height:20" coordorigin="4563,757" coordsize="10,20">
              <v:shape style="position:absolute;left:4563;top:757;width:10;height:20" coordorigin="4563,757" coordsize="10,20" path="m4563,776l4572,776,4572,757,4563,757,4563,776xe" filled="true" fillcolor="#000000" stroked="false">
                <v:path arrowok="t"/>
                <v:fill type="solid"/>
              </v:shape>
              <v:shape style="position:absolute;left:571;top:776;width:4011;height:101" type="#_x0000_t75" stroked="false">
                <v:imagedata r:id="rId126" o:title=""/>
              </v:shape>
              <v:shape style="position:absolute;left:4558;top:867;width:2957;height:10" type="#_x0000_t75" stroked="false">
                <v:imagedata r:id="rId224" o:title=""/>
              </v:shape>
              <v:shape style="position:absolute;left:7511;top:867;width:2566;height:10" type="#_x0000_t75" stroked="false">
                <v:imagedata r:id="rId225" o:title=""/>
              </v:shape>
              <v:shape style="position:absolute;left:10072;top:867;width:5854;height:10" type="#_x0000_t75" stroked="false">
                <v:imagedata r:id="rId226" o:title=""/>
              </v:shape>
            </v:group>
            <v:group style="position:absolute;left:4563;top:877;width:10;height:20" coordorigin="4563,877" coordsize="10,20">
              <v:shape style="position:absolute;left:4563;top:877;width:10;height:20" coordorigin="4563,877" coordsize="10,20" path="m4563,896l4572,896,4572,877,4563,877,4563,896xe" filled="true" fillcolor="#000000" stroked="false">
                <v:path arrowok="t"/>
                <v:fill type="solid"/>
              </v:shape>
            </v:group>
            <v:group style="position:absolute;left:4563;top:896;width:10;height:20" coordorigin="4563,896" coordsize="10,20">
              <v:shape style="position:absolute;left:4563;top:896;width:10;height:20" coordorigin="4563,896" coordsize="10,20" path="m4563,915l4572,915,4572,896,4563,896,4563,915xe" filled="true" fillcolor="#000000" stroked="false">
                <v:path arrowok="t"/>
                <v:fill type="solid"/>
              </v:shape>
            </v:group>
            <v:group style="position:absolute;left:4563;top:915;width:10;height:20" coordorigin="4563,915" coordsize="10,20">
              <v:shape style="position:absolute;left:4563;top:915;width:10;height:20" coordorigin="4563,915" coordsize="10,20" path="m4563,934l4572,934,4572,915,4563,915,4563,934xe" filled="true" fillcolor="#000000" stroked="false">
                <v:path arrowok="t"/>
                <v:fill type="solid"/>
              </v:shape>
            </v:group>
            <v:group style="position:absolute;left:4563;top:934;width:10;height:20" coordorigin="4563,934" coordsize="10,20">
              <v:shape style="position:absolute;left:4563;top:934;width:10;height:20" coordorigin="4563,934" coordsize="10,20" path="m4563,953l4572,953,4572,934,4563,934,4563,953xe" filled="true" fillcolor="#000000" stroked="false">
                <v:path arrowok="t"/>
                <v:fill type="solid"/>
              </v:shape>
            </v:group>
            <v:group style="position:absolute;left:4563;top:953;width:10;height:20" coordorigin="4563,953" coordsize="10,20">
              <v:shape style="position:absolute;left:4563;top:953;width:10;height:20" coordorigin="4563,953" coordsize="10,20" path="m4563,973l4572,973,4572,953,4563,953,4563,973xe" filled="true" fillcolor="#000000" stroked="false">
                <v:path arrowok="t"/>
                <v:fill type="solid"/>
              </v:shape>
            </v:group>
            <v:group style="position:absolute;left:4563;top:973;width:10;height:20" coordorigin="4563,973" coordsize="10,20">
              <v:shape style="position:absolute;left:4563;top:973;width:10;height:20" coordorigin="4563,973" coordsize="10,20" path="m4563,992l4572,992,4572,973,4563,973,4563,992xe" filled="true" fillcolor="#000000" stroked="false">
                <v:path arrowok="t"/>
                <v:fill type="solid"/>
              </v:shape>
            </v:group>
            <v:group style="position:absolute;left:4563;top:992;width:10;height:20" coordorigin="4563,992" coordsize="10,20">
              <v:shape style="position:absolute;left:4563;top:992;width:10;height:20" coordorigin="4563,992" coordsize="10,20" path="m4563,1011l4572,1011,4572,992,4563,992,4563,1011xe" filled="true" fillcolor="#000000" stroked="false">
                <v:path arrowok="t"/>
                <v:fill type="solid"/>
              </v:shape>
            </v:group>
            <v:group style="position:absolute;left:4563;top:1011;width:10;height:20" coordorigin="4563,1011" coordsize="10,20">
              <v:shape style="position:absolute;left:4563;top:1011;width:10;height:20" coordorigin="4563,1011" coordsize="10,20" path="m4563,1030l4572,1030,4572,1011,4563,1011,4563,1030xe" filled="true" fillcolor="#000000" stroked="false">
                <v:path arrowok="t"/>
                <v:fill type="solid"/>
              </v:shape>
              <v:shape style="position:absolute;left:571;top:1030;width:4011;height:101" type="#_x0000_t75" stroked="false">
                <v:imagedata r:id="rId126" o:title=""/>
              </v:shape>
              <v:shape style="position:absolute;left:4558;top:1121;width:2957;height:10" type="#_x0000_t75" stroked="false">
                <v:imagedata r:id="rId227" o:title=""/>
              </v:shape>
              <v:shape style="position:absolute;left:7511;top:1121;width:2566;height:10" type="#_x0000_t75" stroked="false">
                <v:imagedata r:id="rId225" o:title=""/>
              </v:shape>
              <v:shape style="position:absolute;left:10072;top:1121;width:5854;height:10" type="#_x0000_t75" stroked="false">
                <v:imagedata r:id="rId226" o:title=""/>
              </v:shape>
            </v:group>
            <v:group style="position:absolute;left:4563;top:1131;width:10;height:20" coordorigin="4563,1131" coordsize="10,20">
              <v:shape style="position:absolute;left:4563;top:1131;width:10;height:20" coordorigin="4563,1131" coordsize="10,20" path="m4563,1150l4572,1150,4572,1131,4563,1131,4563,1150xe" filled="true" fillcolor="#000000" stroked="false">
                <v:path arrowok="t"/>
                <v:fill type="solid"/>
              </v:shape>
            </v:group>
            <v:group style="position:absolute;left:4563;top:1150;width:10;height:20" coordorigin="4563,1150" coordsize="10,20">
              <v:shape style="position:absolute;left:4563;top:1150;width:10;height:20" coordorigin="4563,1150" coordsize="10,20" path="m4563,1169l4572,1169,4572,1150,4563,1150,4563,1169xe" filled="true" fillcolor="#000000" stroked="false">
                <v:path arrowok="t"/>
                <v:fill type="solid"/>
              </v:shape>
            </v:group>
            <v:group style="position:absolute;left:4563;top:1169;width:10;height:20" coordorigin="4563,1169" coordsize="10,20">
              <v:shape style="position:absolute;left:4563;top:1169;width:10;height:20" coordorigin="4563,1169" coordsize="10,20" path="m4563,1189l4572,1189,4572,1169,4563,1169,4563,1189xe" filled="true" fillcolor="#000000" stroked="false">
                <v:path arrowok="t"/>
                <v:fill type="solid"/>
              </v:shape>
            </v:group>
            <v:group style="position:absolute;left:4563;top:1189;width:10;height:20" coordorigin="4563,1189" coordsize="10,20">
              <v:shape style="position:absolute;left:4563;top:1189;width:10;height:20" coordorigin="4563,1189" coordsize="10,20" path="m4563,1208l4572,1208,4572,1189,4563,1189,4563,1208xe" filled="true" fillcolor="#000000" stroked="false">
                <v:path arrowok="t"/>
                <v:fill type="solid"/>
              </v:shape>
            </v:group>
            <v:group style="position:absolute;left:4563;top:1208;width:10;height:20" coordorigin="4563,1208" coordsize="10,20">
              <v:shape style="position:absolute;left:4563;top:1208;width:10;height:20" coordorigin="4563,1208" coordsize="10,20" path="m4563,1227l4572,1227,4572,1208,4563,1208,4563,1227xe" filled="true" fillcolor="#000000" stroked="false">
                <v:path arrowok="t"/>
                <v:fill type="solid"/>
              </v:shape>
            </v:group>
            <v:group style="position:absolute;left:4563;top:1227;width:10;height:20" coordorigin="4563,1227" coordsize="10,20">
              <v:shape style="position:absolute;left:4563;top:1227;width:10;height:20" coordorigin="4563,1227" coordsize="10,20" path="m4563,1246l4572,1246,4572,1227,4563,1227,4563,1246xe" filled="true" fillcolor="#000000" stroked="false">
                <v:path arrowok="t"/>
                <v:fill type="solid"/>
              </v:shape>
            </v:group>
            <v:group style="position:absolute;left:4563;top:1246;width:10;height:20" coordorigin="4563,1246" coordsize="10,20">
              <v:shape style="position:absolute;left:4563;top:1246;width:10;height:20" coordorigin="4563,1246" coordsize="10,20" path="m4563,1265l4572,1265,4572,1246,4563,1246,4563,1265xe" filled="true" fillcolor="#000000" stroked="false">
                <v:path arrowok="t"/>
                <v:fill type="solid"/>
              </v:shape>
            </v:group>
            <v:group style="position:absolute;left:4563;top:1265;width:10;height:20" coordorigin="4563,1265" coordsize="10,20">
              <v:shape style="position:absolute;left:4563;top:1265;width:10;height:20" coordorigin="4563,1265" coordsize="10,20" path="m4563,1285l4572,1285,4572,1265,4563,1265,4563,1285xe" filled="true" fillcolor="#000000" stroked="false">
                <v:path arrowok="t"/>
                <v:fill type="solid"/>
              </v:shape>
              <v:shape style="position:absolute;left:571;top:1285;width:4011;height:103" type="#_x0000_t75" stroked="false">
                <v:imagedata r:id="rId228" o:title=""/>
              </v:shape>
              <v:shape style="position:absolute;left:4558;top:1378;width:2957;height:10" type="#_x0000_t75" stroked="false">
                <v:imagedata r:id="rId220" o:title=""/>
              </v:shape>
              <v:shape style="position:absolute;left:7511;top:1378;width:2566;height:10" type="#_x0000_t75" stroked="false">
                <v:imagedata r:id="rId221" o:title=""/>
              </v:shape>
              <v:shape style="position:absolute;left:10072;top:1378;width:5854;height:10" type="#_x0000_t75" stroked="false">
                <v:imagedata r:id="rId222" o:title=""/>
              </v:shape>
            </v:group>
            <v:group style="position:absolute;left:4563;top:1388;width:10;height:20" coordorigin="4563,1388" coordsize="10,20">
              <v:shape style="position:absolute;left:4563;top:1388;width:10;height:20" coordorigin="4563,1388" coordsize="10,20" path="m4563,1407l4572,1407,4572,1388,4563,1388,4563,1407xe" filled="true" fillcolor="#000000" stroked="false">
                <v:path arrowok="t"/>
                <v:fill type="solid"/>
              </v:shape>
            </v:group>
            <v:group style="position:absolute;left:4563;top:1407;width:10;height:20" coordorigin="4563,1407" coordsize="10,20">
              <v:shape style="position:absolute;left:4563;top:1407;width:10;height:20" coordorigin="4563,1407" coordsize="10,20" path="m4563,1426l4572,1426,4572,1407,4563,1407,4563,1426xe" filled="true" fillcolor="#000000" stroked="false">
                <v:path arrowok="t"/>
                <v:fill type="solid"/>
              </v:shape>
            </v:group>
            <v:group style="position:absolute;left:4563;top:1426;width:10;height:20" coordorigin="4563,1426" coordsize="10,20">
              <v:shape style="position:absolute;left:4563;top:1426;width:10;height:20" coordorigin="4563,1426" coordsize="10,20" path="m4563,1445l4572,1445,4572,1426,4563,1426,4563,1445xe" filled="true" fillcolor="#000000" stroked="false">
                <v:path arrowok="t"/>
                <v:fill type="solid"/>
              </v:shape>
            </v:group>
            <v:group style="position:absolute;left:4563;top:1445;width:10;height:20" coordorigin="4563,1445" coordsize="10,20">
              <v:shape style="position:absolute;left:4563;top:1445;width:10;height:20" coordorigin="4563,1445" coordsize="10,20" path="m4563,1465l4572,1465,4572,1445,4563,1445,4563,1465xe" filled="true" fillcolor="#000000" stroked="false">
                <v:path arrowok="t"/>
                <v:fill type="solid"/>
              </v:shape>
            </v:group>
            <v:group style="position:absolute;left:4563;top:1465;width:10;height:20" coordorigin="4563,1465" coordsize="10,20">
              <v:shape style="position:absolute;left:4563;top:1465;width:10;height:20" coordorigin="4563,1465" coordsize="10,20" path="m4563,1484l4572,1484,4572,1465,4563,1465,4563,1484xe" filled="true" fillcolor="#000000" stroked="false">
                <v:path arrowok="t"/>
                <v:fill type="solid"/>
              </v:shape>
            </v:group>
            <v:group style="position:absolute;left:4563;top:1484;width:10;height:20" coordorigin="4563,1484" coordsize="10,20">
              <v:shape style="position:absolute;left:4563;top:1484;width:10;height:20" coordorigin="4563,1484" coordsize="10,20" path="m4563,1503l4572,1503,4572,1484,4563,1484,4563,1503xe" filled="true" fillcolor="#000000" stroked="false">
                <v:path arrowok="t"/>
                <v:fill type="solid"/>
              </v:shape>
            </v:group>
            <v:group style="position:absolute;left:4563;top:1503;width:10;height:20" coordorigin="4563,1503" coordsize="10,20">
              <v:shape style="position:absolute;left:4563;top:1503;width:10;height:20" coordorigin="4563,1503" coordsize="10,20" path="m4563,1522l4572,1522,4572,1503,4563,1503,4563,1522xe" filled="true" fillcolor="#000000" stroked="false">
                <v:path arrowok="t"/>
                <v:fill type="solid"/>
              </v:shape>
            </v:group>
            <v:group style="position:absolute;left:4563;top:1522;width:10;height:20" coordorigin="4563,1522" coordsize="10,20">
              <v:shape style="position:absolute;left:4563;top:1522;width:10;height:20" coordorigin="4563,1522" coordsize="10,20" path="m4563,1541l4572,1541,4572,1522,4563,1522,4563,1541xe" filled="true" fillcolor="#000000" stroked="false">
                <v:path arrowok="t"/>
                <v:fill type="solid"/>
              </v:shape>
              <v:shape style="position:absolute;left:571;top:1541;width:4011;height:101" type="#_x0000_t75" stroked="false">
                <v:imagedata r:id="rId126" o:title=""/>
              </v:shape>
              <v:shape style="position:absolute;left:4558;top:1633;width:2957;height:10" type="#_x0000_t75" stroked="false">
                <v:imagedata r:id="rId229" o:title=""/>
              </v:shape>
              <v:shape style="position:absolute;left:7511;top:1633;width:2566;height:10" type="#_x0000_t75" stroked="false">
                <v:imagedata r:id="rId221" o:title=""/>
              </v:shape>
              <v:shape style="position:absolute;left:10072;top:1633;width:5854;height:10" type="#_x0000_t75" stroked="false">
                <v:imagedata r:id="rId222" o:title=""/>
              </v:shape>
            </v:group>
            <v:group style="position:absolute;left:4563;top:1642;width:10;height:20" coordorigin="4563,1642" coordsize="10,20">
              <v:shape style="position:absolute;left:4563;top:1642;width:10;height:20" coordorigin="4563,1642" coordsize="10,20" path="m4563,1661l4572,1661,4572,1642,4563,1642,4563,1661xe" filled="true" fillcolor="#000000" stroked="false">
                <v:path arrowok="t"/>
                <v:fill type="solid"/>
              </v:shape>
            </v:group>
            <v:group style="position:absolute;left:4563;top:1661;width:10;height:20" coordorigin="4563,1661" coordsize="10,20">
              <v:shape style="position:absolute;left:4563;top:1661;width:10;height:20" coordorigin="4563,1661" coordsize="10,20" path="m4563,1681l4572,1681,4572,1661,4563,1661,4563,1681xe" filled="true" fillcolor="#000000" stroked="false">
                <v:path arrowok="t"/>
                <v:fill type="solid"/>
              </v:shape>
            </v:group>
            <v:group style="position:absolute;left:4563;top:1681;width:10;height:20" coordorigin="4563,1681" coordsize="10,20">
              <v:shape style="position:absolute;left:4563;top:1681;width:10;height:20" coordorigin="4563,1681" coordsize="10,20" path="m4563,1700l4572,1700,4572,1681,4563,1681,4563,1700xe" filled="true" fillcolor="#000000" stroked="false">
                <v:path arrowok="t"/>
                <v:fill type="solid"/>
              </v:shape>
            </v:group>
            <v:group style="position:absolute;left:4563;top:1700;width:10;height:20" coordorigin="4563,1700" coordsize="10,20">
              <v:shape style="position:absolute;left:4563;top:1700;width:10;height:20" coordorigin="4563,1700" coordsize="10,20" path="m4563,1719l4572,1719,4572,1700,4563,1700,4563,1719xe" filled="true" fillcolor="#000000" stroked="false">
                <v:path arrowok="t"/>
                <v:fill type="solid"/>
              </v:shape>
            </v:group>
            <v:group style="position:absolute;left:4563;top:1719;width:10;height:20" coordorigin="4563,1719" coordsize="10,20">
              <v:shape style="position:absolute;left:4563;top:1719;width:10;height:20" coordorigin="4563,1719" coordsize="10,20" path="m4563,1738l4572,1738,4572,1719,4563,1719,4563,1738xe" filled="true" fillcolor="#000000" stroked="false">
                <v:path arrowok="t"/>
                <v:fill type="solid"/>
              </v:shape>
            </v:group>
            <v:group style="position:absolute;left:4563;top:1738;width:10;height:20" coordorigin="4563,1738" coordsize="10,20">
              <v:shape style="position:absolute;left:4563;top:1738;width:10;height:20" coordorigin="4563,1738" coordsize="10,20" path="m4563,1757l4572,1757,4572,1738,4563,1738,4563,1757xe" filled="true" fillcolor="#000000" stroked="false">
                <v:path arrowok="t"/>
                <v:fill type="solid"/>
              </v:shape>
            </v:group>
            <v:group style="position:absolute;left:4563;top:1758;width:10;height:20" coordorigin="4563,1758" coordsize="10,20">
              <v:shape style="position:absolute;left:4563;top:1758;width:10;height:20" coordorigin="4563,1758" coordsize="10,20" path="m4563,1777l4572,1777,4572,1758,4563,1758,4563,1777xe" filled="true" fillcolor="#000000" stroked="false">
                <v:path arrowok="t"/>
                <v:fill type="solid"/>
              </v:shape>
            </v:group>
            <v:group style="position:absolute;left:4563;top:1777;width:10;height:20" coordorigin="4563,1777" coordsize="10,20">
              <v:shape style="position:absolute;left:4563;top:1777;width:10;height:20" coordorigin="4563,1777" coordsize="10,20" path="m4563,1796l4572,1796,4572,1777,4563,1777,4563,1796xe" filled="true" fillcolor="#000000" stroked="false">
                <v:path arrowok="t"/>
                <v:fill type="solid"/>
              </v:shape>
              <v:shape style="position:absolute;left:571;top:1796;width:4011;height:101" type="#_x0000_t75" stroked="false">
                <v:imagedata r:id="rId126" o:title=""/>
              </v:shape>
              <v:shape style="position:absolute;left:4558;top:1888;width:2957;height:10" type="#_x0000_t75" stroked="false">
                <v:imagedata r:id="rId229" o:title=""/>
              </v:shape>
              <v:shape style="position:absolute;left:7511;top:1888;width:2566;height:10" type="#_x0000_t75" stroked="false">
                <v:imagedata r:id="rId221" o:title=""/>
              </v:shape>
              <v:shape style="position:absolute;left:10072;top:1888;width:5854;height:10" type="#_x0000_t75" stroked="false">
                <v:imagedata r:id="rId222" o:title=""/>
              </v:shape>
            </v:group>
            <v:group style="position:absolute;left:4563;top:1897;width:10;height:20" coordorigin="4563,1897" coordsize="10,20">
              <v:shape style="position:absolute;left:4563;top:1897;width:10;height:20" coordorigin="4563,1897" coordsize="10,20" path="m4563,1916l4572,1916,4572,1897,4563,1897,4563,1916xe" filled="true" fillcolor="#000000" stroked="false">
                <v:path arrowok="t"/>
                <v:fill type="solid"/>
              </v:shape>
            </v:group>
            <v:group style="position:absolute;left:4563;top:1916;width:10;height:20" coordorigin="4563,1916" coordsize="10,20">
              <v:shape style="position:absolute;left:4563;top:1916;width:10;height:20" coordorigin="4563,1916" coordsize="10,20" path="m4563,1936l4572,1936,4572,1916,4563,1916,4563,1936xe" filled="true" fillcolor="#000000" stroked="false">
                <v:path arrowok="t"/>
                <v:fill type="solid"/>
              </v:shape>
            </v:group>
            <v:group style="position:absolute;left:4563;top:1936;width:10;height:20" coordorigin="4563,1936" coordsize="10,20">
              <v:shape style="position:absolute;left:4563;top:1936;width:10;height:20" coordorigin="4563,1936" coordsize="10,20" path="m4563,1955l4572,1955,4572,1936,4563,1936,4563,1955xe" filled="true" fillcolor="#000000" stroked="false">
                <v:path arrowok="t"/>
                <v:fill type="solid"/>
              </v:shape>
            </v:group>
            <v:group style="position:absolute;left:4563;top:1955;width:10;height:20" coordorigin="4563,1955" coordsize="10,20">
              <v:shape style="position:absolute;left:4563;top:1955;width:10;height:20" coordorigin="4563,1955" coordsize="10,20" path="m4563,1974l4572,1974,4572,1955,4563,1955,4563,1974xe" filled="true" fillcolor="#000000" stroked="false">
                <v:path arrowok="t"/>
                <v:fill type="solid"/>
              </v:shape>
            </v:group>
            <v:group style="position:absolute;left:4563;top:1974;width:10;height:20" coordorigin="4563,1974" coordsize="10,20">
              <v:shape style="position:absolute;left:4563;top:1974;width:10;height:20" coordorigin="4563,1974" coordsize="10,20" path="m4563,1993l4572,1993,4572,1974,4563,1974,4563,1993xe" filled="true" fillcolor="#000000" stroked="false">
                <v:path arrowok="t"/>
                <v:fill type="solid"/>
              </v:shape>
            </v:group>
            <v:group style="position:absolute;left:4563;top:1993;width:10;height:20" coordorigin="4563,1993" coordsize="10,20">
              <v:shape style="position:absolute;left:4563;top:1993;width:10;height:20" coordorigin="4563,1993" coordsize="10,20" path="m4563,2012l4572,2012,4572,1993,4563,1993,4563,2012xe" filled="true" fillcolor="#000000" stroked="false">
                <v:path arrowok="t"/>
                <v:fill type="solid"/>
              </v:shape>
            </v:group>
            <v:group style="position:absolute;left:4563;top:2012;width:10;height:20" coordorigin="4563,2012" coordsize="10,20">
              <v:shape style="position:absolute;left:4563;top:2012;width:10;height:20" coordorigin="4563,2012" coordsize="10,20" path="m4563,2032l4572,2032,4572,2012,4563,2012,4563,2032xe" filled="true" fillcolor="#000000" stroked="false">
                <v:path arrowok="t"/>
                <v:fill type="solid"/>
              </v:shape>
            </v:group>
            <v:group style="position:absolute;left:4563;top:2032;width:10;height:20" coordorigin="4563,2032" coordsize="10,20">
              <v:shape style="position:absolute;left:4563;top:2032;width:10;height:20" coordorigin="4563,2032" coordsize="10,20" path="m4563,2051l4572,2051,4572,2032,4563,2032,4563,2051xe" filled="true" fillcolor="#000000" stroked="false">
                <v:path arrowok="t"/>
                <v:fill type="solid"/>
              </v:shape>
              <v:shape style="position:absolute;left:571;top:2051;width:4011;height:101" type="#_x0000_t75" stroked="false">
                <v:imagedata r:id="rId126" o:title=""/>
              </v:shape>
              <v:shape style="position:absolute;left:4558;top:2142;width:2957;height:10" type="#_x0000_t75" stroked="false">
                <v:imagedata r:id="rId224" o:title=""/>
              </v:shape>
              <v:shape style="position:absolute;left:7511;top:2142;width:2566;height:10" type="#_x0000_t75" stroked="false">
                <v:imagedata r:id="rId225" o:title=""/>
              </v:shape>
              <v:shape style="position:absolute;left:10072;top:2142;width:5854;height:10" type="#_x0000_t75" stroked="false">
                <v:imagedata r:id="rId226" o:title=""/>
              </v:shape>
            </v:group>
            <v:group style="position:absolute;left:4563;top:2152;width:10;height:20" coordorigin="4563,2152" coordsize="10,20">
              <v:shape style="position:absolute;left:4563;top:2152;width:10;height:20" coordorigin="4563,2152" coordsize="10,20" path="m4563,2171l4572,2171,4572,2152,4563,2152,4563,2171xe" filled="true" fillcolor="#000000" stroked="false">
                <v:path arrowok="t"/>
                <v:fill type="solid"/>
              </v:shape>
            </v:group>
            <v:group style="position:absolute;left:4563;top:2171;width:10;height:20" coordorigin="4563,2171" coordsize="10,20">
              <v:shape style="position:absolute;left:4563;top:2171;width:10;height:20" coordorigin="4563,2171" coordsize="10,20" path="m4563,2190l4572,2190,4572,2171,4563,2171,4563,2190xe" filled="true" fillcolor="#000000" stroked="false">
                <v:path arrowok="t"/>
                <v:fill type="solid"/>
              </v:shape>
            </v:group>
            <v:group style="position:absolute;left:4563;top:2190;width:10;height:20" coordorigin="4563,2190" coordsize="10,20">
              <v:shape style="position:absolute;left:4563;top:2190;width:10;height:20" coordorigin="4563,2190" coordsize="10,20" path="m4563,2209l4572,2209,4572,2190,4563,2190,4563,2209xe" filled="true" fillcolor="#000000" stroked="false">
                <v:path arrowok="t"/>
                <v:fill type="solid"/>
              </v:shape>
            </v:group>
            <v:group style="position:absolute;left:4563;top:2209;width:10;height:20" coordorigin="4563,2209" coordsize="10,20">
              <v:shape style="position:absolute;left:4563;top:2209;width:10;height:20" coordorigin="4563,2209" coordsize="10,20" path="m4563,2228l4572,2228,4572,2209,4563,2209,4563,2228xe" filled="true" fillcolor="#000000" stroked="false">
                <v:path arrowok="t"/>
                <v:fill type="solid"/>
              </v:shape>
            </v:group>
            <v:group style="position:absolute;left:4563;top:2228;width:10;height:20" coordorigin="4563,2228" coordsize="10,20">
              <v:shape style="position:absolute;left:4563;top:2228;width:10;height:20" coordorigin="4563,2228" coordsize="10,20" path="m4563,2248l4572,2248,4572,2228,4563,2228,4563,2248xe" filled="true" fillcolor="#000000" stroked="false">
                <v:path arrowok="t"/>
                <v:fill type="solid"/>
              </v:shape>
            </v:group>
            <v:group style="position:absolute;left:4563;top:2248;width:10;height:20" coordorigin="4563,2248" coordsize="10,20">
              <v:shape style="position:absolute;left:4563;top:2248;width:10;height:20" coordorigin="4563,2248" coordsize="10,20" path="m4563,2267l4572,2267,4572,2248,4563,2248,4563,2267xe" filled="true" fillcolor="#000000" stroked="false">
                <v:path arrowok="t"/>
                <v:fill type="solid"/>
              </v:shape>
            </v:group>
            <v:group style="position:absolute;left:4563;top:2267;width:10;height:20" coordorigin="4563,2267" coordsize="10,20">
              <v:shape style="position:absolute;left:4563;top:2267;width:10;height:20" coordorigin="4563,2267" coordsize="10,20" path="m4563,2286l4572,2286,4572,2267,4563,2267,4563,2286xe" filled="true" fillcolor="#000000" stroked="false">
                <v:path arrowok="t"/>
                <v:fill type="solid"/>
              </v:shape>
            </v:group>
            <v:group style="position:absolute;left:4563;top:2286;width:10;height:20" coordorigin="4563,2286" coordsize="10,20">
              <v:shape style="position:absolute;left:4563;top:2286;width:10;height:20" coordorigin="4563,2286" coordsize="10,20" path="m4563,2305l4572,2305,4572,2286,4563,2286,4563,2305xe" filled="true" fillcolor="#000000" stroked="false">
                <v:path arrowok="t"/>
                <v:fill type="solid"/>
              </v:shape>
              <v:shape style="position:absolute;left:571;top:2305;width:4011;height:103" type="#_x0000_t75" stroked="false">
                <v:imagedata r:id="rId228" o:title=""/>
              </v:shape>
              <v:shape style="position:absolute;left:4558;top:2399;width:2957;height:10" type="#_x0000_t75" stroked="false">
                <v:imagedata r:id="rId229" o:title=""/>
              </v:shape>
              <v:shape style="position:absolute;left:7511;top:2399;width:2566;height:10" type="#_x0000_t75" stroked="false">
                <v:imagedata r:id="rId221" o:title=""/>
              </v:shape>
              <v:shape style="position:absolute;left:10072;top:2399;width:5854;height:10" type="#_x0000_t75" stroked="false">
                <v:imagedata r:id="rId222" o:title=""/>
              </v:shape>
            </v:group>
            <v:group style="position:absolute;left:4563;top:2408;width:10;height:20" coordorigin="4563,2408" coordsize="10,20">
              <v:shape style="position:absolute;left:4563;top:2408;width:10;height:20" coordorigin="4563,2408" coordsize="10,20" path="m4563,2428l4572,2428,4572,2408,4563,2408,4563,2428xe" filled="true" fillcolor="#000000" stroked="false">
                <v:path arrowok="t"/>
                <v:fill type="solid"/>
              </v:shape>
            </v:group>
            <v:group style="position:absolute;left:4563;top:2428;width:10;height:20" coordorigin="4563,2428" coordsize="10,20">
              <v:shape style="position:absolute;left:4563;top:2428;width:10;height:20" coordorigin="4563,2428" coordsize="10,20" path="m4563,2447l4572,2447,4572,2428,4563,2428,4563,2447xe" filled="true" fillcolor="#000000" stroked="false">
                <v:path arrowok="t"/>
                <v:fill type="solid"/>
              </v:shape>
            </v:group>
            <v:group style="position:absolute;left:4563;top:2447;width:10;height:20" coordorigin="4563,2447" coordsize="10,20">
              <v:shape style="position:absolute;left:4563;top:2447;width:10;height:20" coordorigin="4563,2447" coordsize="10,20" path="m4563,2466l4572,2466,4572,2447,4563,2447,4563,2466xe" filled="true" fillcolor="#000000" stroked="false">
                <v:path arrowok="t"/>
                <v:fill type="solid"/>
              </v:shape>
            </v:group>
            <v:group style="position:absolute;left:4563;top:2466;width:10;height:20" coordorigin="4563,2466" coordsize="10,20">
              <v:shape style="position:absolute;left:4563;top:2466;width:10;height:20" coordorigin="4563,2466" coordsize="10,20" path="m4563,2485l4572,2485,4572,2466,4563,2466,4563,2485xe" filled="true" fillcolor="#000000" stroked="false">
                <v:path arrowok="t"/>
                <v:fill type="solid"/>
              </v:shape>
            </v:group>
            <v:group style="position:absolute;left:4563;top:2485;width:10;height:20" coordorigin="4563,2485" coordsize="10,20">
              <v:shape style="position:absolute;left:4563;top:2485;width:10;height:20" coordorigin="4563,2485" coordsize="10,20" path="m4563,2504l4572,2504,4572,2485,4563,2485,4563,2504xe" filled="true" fillcolor="#000000" stroked="false">
                <v:path arrowok="t"/>
                <v:fill type="solid"/>
              </v:shape>
            </v:group>
            <v:group style="position:absolute;left:4563;top:2504;width:10;height:20" coordorigin="4563,2504" coordsize="10,20">
              <v:shape style="position:absolute;left:4563;top:2504;width:10;height:20" coordorigin="4563,2504" coordsize="10,20" path="m4563,2524l4572,2524,4572,2504,4563,2504,4563,2524xe" filled="true" fillcolor="#000000" stroked="false">
                <v:path arrowok="t"/>
                <v:fill type="solid"/>
              </v:shape>
            </v:group>
            <v:group style="position:absolute;left:4563;top:2524;width:10;height:20" coordorigin="4563,2524" coordsize="10,20">
              <v:shape style="position:absolute;left:4563;top:2524;width:10;height:20" coordorigin="4563,2524" coordsize="10,20" path="m4563,2543l4572,2543,4572,2524,4563,2524,4563,2543xe" filled="true" fillcolor="#000000" stroked="false">
                <v:path arrowok="t"/>
                <v:fill type="solid"/>
              </v:shape>
            </v:group>
            <v:group style="position:absolute;left:4563;top:2543;width:10;height:20" coordorigin="4563,2543" coordsize="10,20">
              <v:shape style="position:absolute;left:4563;top:2543;width:10;height:20" coordorigin="4563,2543" coordsize="10,20" path="m4563,2562l4572,2562,4572,2543,4563,2543,4563,2562xe" filled="true" fillcolor="#000000" stroked="false">
                <v:path arrowok="t"/>
                <v:fill type="solid"/>
              </v:shape>
              <v:shape style="position:absolute;left:571;top:2562;width:4011;height:101" type="#_x0000_t75" stroked="false">
                <v:imagedata r:id="rId126" o:title=""/>
              </v:shape>
              <v:shape style="position:absolute;left:4558;top:2653;width:2957;height:10" type="#_x0000_t75" stroked="false">
                <v:imagedata r:id="rId220" o:title=""/>
              </v:shape>
              <v:shape style="position:absolute;left:7511;top:2653;width:2566;height:10" type="#_x0000_t75" stroked="false">
                <v:imagedata r:id="rId221" o:title=""/>
              </v:shape>
              <v:shape style="position:absolute;left:10072;top:2653;width:5854;height:10" type="#_x0000_t75" stroked="false">
                <v:imagedata r:id="rId222" o:title=""/>
              </v:shape>
            </v:group>
            <v:group style="position:absolute;left:4563;top:2663;width:10;height:20" coordorigin="4563,2663" coordsize="10,20">
              <v:shape style="position:absolute;left:4563;top:2663;width:10;height:20" coordorigin="4563,2663" coordsize="10,20" path="m4563,2682l4572,2682,4572,2663,4563,2663,4563,2682xe" filled="true" fillcolor="#000000" stroked="false">
                <v:path arrowok="t"/>
                <v:fill type="solid"/>
              </v:shape>
            </v:group>
            <v:group style="position:absolute;left:4563;top:2682;width:10;height:20" coordorigin="4563,2682" coordsize="10,20">
              <v:shape style="position:absolute;left:4563;top:2682;width:10;height:20" coordorigin="4563,2682" coordsize="10,20" path="m4563,2701l4572,2701,4572,2682,4563,2682,4563,2701xe" filled="true" fillcolor="#000000" stroked="false">
                <v:path arrowok="t"/>
                <v:fill type="solid"/>
              </v:shape>
            </v:group>
            <v:group style="position:absolute;left:4563;top:2701;width:10;height:20" coordorigin="4563,2701" coordsize="10,20">
              <v:shape style="position:absolute;left:4563;top:2701;width:10;height:20" coordorigin="4563,2701" coordsize="10,20" path="m4563,2720l4572,2720,4572,2701,4563,2701,4563,2720xe" filled="true" fillcolor="#000000" stroked="false">
                <v:path arrowok="t"/>
                <v:fill type="solid"/>
              </v:shape>
            </v:group>
            <v:group style="position:absolute;left:4563;top:2720;width:10;height:20" coordorigin="4563,2720" coordsize="10,20">
              <v:shape style="position:absolute;left:4563;top:2720;width:10;height:20" coordorigin="4563,2720" coordsize="10,20" path="m4563,2740l4572,2740,4572,2720,4563,2720,4563,2740xe" filled="true" fillcolor="#000000" stroked="false">
                <v:path arrowok="t"/>
                <v:fill type="solid"/>
              </v:shape>
            </v:group>
            <v:group style="position:absolute;left:4563;top:2740;width:10;height:20" coordorigin="4563,2740" coordsize="10,20">
              <v:shape style="position:absolute;left:4563;top:2740;width:10;height:20" coordorigin="4563,2740" coordsize="10,20" path="m4563,2759l4572,2759,4572,2740,4563,2740,4563,2759xe" filled="true" fillcolor="#000000" stroked="false">
                <v:path arrowok="t"/>
                <v:fill type="solid"/>
              </v:shape>
            </v:group>
            <v:group style="position:absolute;left:4563;top:2759;width:10;height:20" coordorigin="4563,2759" coordsize="10,20">
              <v:shape style="position:absolute;left:4563;top:2759;width:10;height:20" coordorigin="4563,2759" coordsize="10,20" path="m4563,2778l4572,2778,4572,2759,4563,2759,4563,2778xe" filled="true" fillcolor="#000000" stroked="false">
                <v:path arrowok="t"/>
                <v:fill type="solid"/>
              </v:shape>
            </v:group>
            <v:group style="position:absolute;left:4563;top:2778;width:10;height:20" coordorigin="4563,2778" coordsize="10,20">
              <v:shape style="position:absolute;left:4563;top:2778;width:10;height:20" coordorigin="4563,2778" coordsize="10,20" path="m4563,2797l4572,2797,4572,2778,4563,2778,4563,2797xe" filled="true" fillcolor="#000000" stroked="false">
                <v:path arrowok="t"/>
                <v:fill type="solid"/>
              </v:shape>
            </v:group>
            <v:group style="position:absolute;left:4563;top:2797;width:10;height:20" coordorigin="4563,2797" coordsize="10,20">
              <v:shape style="position:absolute;left:4563;top:2797;width:10;height:20" coordorigin="4563,2797" coordsize="10,20" path="m4563,2816l4572,2816,4572,2797,4563,2797,4563,2816xe" filled="true" fillcolor="#000000" stroked="false">
                <v:path arrowok="t"/>
                <v:fill type="solid"/>
              </v:shape>
              <v:shape style="position:absolute;left:571;top:2816;width:4011;height:101" type="#_x0000_t75" stroked="false">
                <v:imagedata r:id="rId126" o:title=""/>
              </v:shape>
              <v:shape style="position:absolute;left:4558;top:2908;width:2957;height:10" type="#_x0000_t75" stroked="false">
                <v:imagedata r:id="rId229" o:title=""/>
              </v:shape>
              <v:shape style="position:absolute;left:7511;top:2908;width:2566;height:10" type="#_x0000_t75" stroked="false">
                <v:imagedata r:id="rId221" o:title=""/>
              </v:shape>
              <v:shape style="position:absolute;left:10072;top:2908;width:5854;height:10" type="#_x0000_t75" stroked="false">
                <v:imagedata r:id="rId222" o:title=""/>
              </v:shape>
            </v:group>
            <v:group style="position:absolute;left:4563;top:2917;width:10;height:20" coordorigin="4563,2917" coordsize="10,20">
              <v:shape style="position:absolute;left:4563;top:2917;width:10;height:20" coordorigin="4563,2917" coordsize="10,20" path="m4563,2936l4572,2936,4572,2917,4563,2917,4563,2936xe" filled="true" fillcolor="#000000" stroked="false">
                <v:path arrowok="t"/>
                <v:fill type="solid"/>
              </v:shape>
            </v:group>
            <v:group style="position:absolute;left:4563;top:2936;width:10;height:20" coordorigin="4563,2936" coordsize="10,20">
              <v:shape style="position:absolute;left:4563;top:2936;width:10;height:20" coordorigin="4563,2936" coordsize="10,20" path="m4563,2956l4572,2956,4572,2936,4563,2936,4563,2956xe" filled="true" fillcolor="#000000" stroked="false">
                <v:path arrowok="t"/>
                <v:fill type="solid"/>
              </v:shape>
            </v:group>
            <v:group style="position:absolute;left:4563;top:2956;width:10;height:20" coordorigin="4563,2956" coordsize="10,20">
              <v:shape style="position:absolute;left:4563;top:2956;width:10;height:20" coordorigin="4563,2956" coordsize="10,20" path="m4563,2975l4572,2975,4572,2956,4563,2956,4563,2975xe" filled="true" fillcolor="#000000" stroked="false">
                <v:path arrowok="t"/>
                <v:fill type="solid"/>
              </v:shape>
            </v:group>
            <v:group style="position:absolute;left:4563;top:2975;width:10;height:20" coordorigin="4563,2975" coordsize="10,20">
              <v:shape style="position:absolute;left:4563;top:2975;width:10;height:20" coordorigin="4563,2975" coordsize="10,20" path="m4563,2994l4572,2994,4572,2975,4563,2975,4563,2994xe" filled="true" fillcolor="#000000" stroked="false">
                <v:path arrowok="t"/>
                <v:fill type="solid"/>
              </v:shape>
            </v:group>
            <v:group style="position:absolute;left:4563;top:2994;width:10;height:20" coordorigin="4563,2994" coordsize="10,20">
              <v:shape style="position:absolute;left:4563;top:2994;width:10;height:20" coordorigin="4563,2994" coordsize="10,20" path="m4563,3013l4572,3013,4572,2994,4563,2994,4563,3013xe" filled="true" fillcolor="#000000" stroked="false">
                <v:path arrowok="t"/>
                <v:fill type="solid"/>
              </v:shape>
            </v:group>
            <v:group style="position:absolute;left:4563;top:3013;width:10;height:20" coordorigin="4563,3013" coordsize="10,20">
              <v:shape style="position:absolute;left:4563;top:3013;width:10;height:20" coordorigin="4563,3013" coordsize="10,20" path="m4563,3032l4572,3032,4572,3013,4563,3013,4563,3032xe" filled="true" fillcolor="#000000" stroked="false">
                <v:path arrowok="t"/>
                <v:fill type="solid"/>
              </v:shape>
            </v:group>
            <v:group style="position:absolute;left:4563;top:3032;width:10;height:20" coordorigin="4563,3032" coordsize="10,20">
              <v:shape style="position:absolute;left:4563;top:3032;width:10;height:20" coordorigin="4563,3032" coordsize="10,20" path="m4563,3052l4572,3052,4572,3032,4563,3032,4563,3052xe" filled="true" fillcolor="#000000" stroked="false">
                <v:path arrowok="t"/>
                <v:fill type="solid"/>
              </v:shape>
            </v:group>
            <v:group style="position:absolute;left:4563;top:3052;width:10;height:20" coordorigin="4563,3052" coordsize="10,20">
              <v:shape style="position:absolute;left:4563;top:3052;width:10;height:20" coordorigin="4563,3052" coordsize="10,20" path="m4563,3071l4572,3071,4572,3052,4563,3052,4563,3071xe" filled="true" fillcolor="#000000" stroked="false">
                <v:path arrowok="t"/>
                <v:fill type="solid"/>
              </v:shape>
              <v:shape style="position:absolute;left:571;top:3071;width:4011;height:101" type="#_x0000_t75" stroked="false">
                <v:imagedata r:id="rId126" o:title=""/>
              </v:shape>
              <v:shape style="position:absolute;left:4558;top:3162;width:2957;height:10" type="#_x0000_t75" stroked="false">
                <v:imagedata r:id="rId224" o:title=""/>
              </v:shape>
              <v:shape style="position:absolute;left:7511;top:3162;width:2566;height:10" type="#_x0000_t75" stroked="false">
                <v:imagedata r:id="rId225" o:title=""/>
              </v:shape>
              <v:shape style="position:absolute;left:10072;top:3162;width:5854;height:10" type="#_x0000_t75" stroked="false">
                <v:imagedata r:id="rId226" o:title=""/>
              </v:shape>
            </v:group>
            <v:group style="position:absolute;left:4563;top:3172;width:10;height:20" coordorigin="4563,3172" coordsize="10,20">
              <v:shape style="position:absolute;left:4563;top:3172;width:10;height:20" coordorigin="4563,3172" coordsize="10,20" path="m4563,3191l4572,3191,4572,3172,4563,3172,4563,3191xe" filled="true" fillcolor="#000000" stroked="false">
                <v:path arrowok="t"/>
                <v:fill type="solid"/>
              </v:shape>
            </v:group>
            <v:group style="position:absolute;left:4563;top:3191;width:10;height:20" coordorigin="4563,3191" coordsize="10,20">
              <v:shape style="position:absolute;left:4563;top:3191;width:10;height:20" coordorigin="4563,3191" coordsize="10,20" path="m4563,3210l4572,3210,4572,3191,4563,3191,4563,3210xe" filled="true" fillcolor="#000000" stroked="false">
                <v:path arrowok="t"/>
                <v:fill type="solid"/>
              </v:shape>
            </v:group>
            <v:group style="position:absolute;left:4563;top:3210;width:10;height:20" coordorigin="4563,3210" coordsize="10,20">
              <v:shape style="position:absolute;left:4563;top:3210;width:10;height:20" coordorigin="4563,3210" coordsize="10,20" path="m4563,3229l4572,3229,4572,3210,4563,3210,4563,3229xe" filled="true" fillcolor="#000000" stroked="false">
                <v:path arrowok="t"/>
                <v:fill type="solid"/>
              </v:shape>
            </v:group>
            <v:group style="position:absolute;left:4563;top:3229;width:10;height:20" coordorigin="4563,3229" coordsize="10,20">
              <v:shape style="position:absolute;left:4563;top:3229;width:10;height:20" coordorigin="4563,3229" coordsize="10,20" path="m4563,3248l4572,3248,4572,3229,4563,3229,4563,3248xe" filled="true" fillcolor="#000000" stroked="false">
                <v:path arrowok="t"/>
                <v:fill type="solid"/>
              </v:shape>
            </v:group>
            <v:group style="position:absolute;left:4563;top:3248;width:10;height:20" coordorigin="4563,3248" coordsize="10,20">
              <v:shape style="position:absolute;left:4563;top:3248;width:10;height:20" coordorigin="4563,3248" coordsize="10,20" path="m4563,3268l4572,3268,4572,3248,4563,3248,4563,3268xe" filled="true" fillcolor="#000000" stroked="false">
                <v:path arrowok="t"/>
                <v:fill type="solid"/>
              </v:shape>
            </v:group>
            <v:group style="position:absolute;left:4563;top:3268;width:10;height:20" coordorigin="4563,3268" coordsize="10,20">
              <v:shape style="position:absolute;left:4563;top:3268;width:10;height:20" coordorigin="4563,3268" coordsize="10,20" path="m4563,3287l4572,3287,4572,3268,4563,3268,4563,3287xe" filled="true" fillcolor="#000000" stroked="false">
                <v:path arrowok="t"/>
                <v:fill type="solid"/>
              </v:shape>
            </v:group>
            <v:group style="position:absolute;left:4563;top:3287;width:10;height:20" coordorigin="4563,3287" coordsize="10,20">
              <v:shape style="position:absolute;left:4563;top:3287;width:10;height:20" coordorigin="4563,3287" coordsize="10,20" path="m4563,3306l4572,3306,4572,3287,4563,3287,4563,3306xe" filled="true" fillcolor="#000000" stroked="false">
                <v:path arrowok="t"/>
                <v:fill type="solid"/>
              </v:shape>
            </v:group>
            <v:group style="position:absolute;left:4563;top:3306;width:10;height:20" coordorigin="4563,3306" coordsize="10,20">
              <v:shape style="position:absolute;left:4563;top:3306;width:10;height:20" coordorigin="4563,3306" coordsize="10,20" path="m4563,3325l4572,3325,4572,3306,4563,3306,4563,3325xe" filled="true" fillcolor="#000000" stroked="false">
                <v:path arrowok="t"/>
                <v:fill type="solid"/>
              </v:shape>
              <v:shape style="position:absolute;left:571;top:3325;width:4011;height:103" type="#_x0000_t75" stroked="false">
                <v:imagedata r:id="rId228" o:title=""/>
              </v:shape>
              <v:shape style="position:absolute;left:4558;top:3419;width:2957;height:10" type="#_x0000_t75" stroked="false">
                <v:imagedata r:id="rId220" o:title=""/>
              </v:shape>
              <v:shape style="position:absolute;left:7511;top:3419;width:2566;height:10" type="#_x0000_t75" stroked="false">
                <v:imagedata r:id="rId221" o:title=""/>
              </v:shape>
              <v:shape style="position:absolute;left:10072;top:3419;width:5854;height:10" type="#_x0000_t75" stroked="false">
                <v:imagedata r:id="rId222" o:title=""/>
              </v:shape>
            </v:group>
            <v:group style="position:absolute;left:4563;top:3428;width:10;height:20" coordorigin="4563,3428" coordsize="10,20">
              <v:shape style="position:absolute;left:4563;top:3428;width:10;height:20" coordorigin="4563,3428" coordsize="10,20" path="m4563,3448l4572,3448,4572,3428,4563,3428,4563,3448xe" filled="true" fillcolor="#000000" stroked="false">
                <v:path arrowok="t"/>
                <v:fill type="solid"/>
              </v:shape>
            </v:group>
            <v:group style="position:absolute;left:4563;top:3448;width:10;height:20" coordorigin="4563,3448" coordsize="10,20">
              <v:shape style="position:absolute;left:4563;top:3448;width:10;height:20" coordorigin="4563,3448" coordsize="10,20" path="m4563,3467l4572,3467,4572,3448,4563,3448,4563,3467xe" filled="true" fillcolor="#000000" stroked="false">
                <v:path arrowok="t"/>
                <v:fill type="solid"/>
              </v:shape>
            </v:group>
            <v:group style="position:absolute;left:4563;top:3467;width:10;height:20" coordorigin="4563,3467" coordsize="10,20">
              <v:shape style="position:absolute;left:4563;top:3467;width:10;height:20" coordorigin="4563,3467" coordsize="10,20" path="m4563,3486l4572,3486,4572,3467,4563,3467,4563,3486xe" filled="true" fillcolor="#000000" stroked="false">
                <v:path arrowok="t"/>
                <v:fill type="solid"/>
              </v:shape>
            </v:group>
            <v:group style="position:absolute;left:4563;top:3486;width:10;height:20" coordorigin="4563,3486" coordsize="10,20">
              <v:shape style="position:absolute;left:4563;top:3486;width:10;height:20" coordorigin="4563,3486" coordsize="10,20" path="m4563,3505l4572,3505,4572,3486,4563,3486,4563,3505xe" filled="true" fillcolor="#000000" stroked="false">
                <v:path arrowok="t"/>
                <v:fill type="solid"/>
              </v:shape>
            </v:group>
            <v:group style="position:absolute;left:4563;top:3505;width:10;height:20" coordorigin="4563,3505" coordsize="10,20">
              <v:shape style="position:absolute;left:4563;top:3505;width:10;height:20" coordorigin="4563,3505" coordsize="10,20" path="m4563,3524l4572,3524,4572,3505,4563,3505,4563,3524xe" filled="true" fillcolor="#000000" stroked="false">
                <v:path arrowok="t"/>
                <v:fill type="solid"/>
              </v:shape>
            </v:group>
            <v:group style="position:absolute;left:4563;top:3524;width:10;height:20" coordorigin="4563,3524" coordsize="10,20">
              <v:shape style="position:absolute;left:4563;top:3524;width:10;height:20" coordorigin="4563,3524" coordsize="10,20" path="m4563,3544l4572,3544,4572,3524,4563,3524,4563,3544xe" filled="true" fillcolor="#000000" stroked="false">
                <v:path arrowok="t"/>
                <v:fill type="solid"/>
              </v:shape>
            </v:group>
            <v:group style="position:absolute;left:4563;top:3544;width:10;height:20" coordorigin="4563,3544" coordsize="10,20">
              <v:shape style="position:absolute;left:4563;top:3544;width:10;height:20" coordorigin="4563,3544" coordsize="10,20" path="m4563,3563l4572,3563,4572,3544,4563,3544,4563,3563xe" filled="true" fillcolor="#000000" stroked="false">
                <v:path arrowok="t"/>
                <v:fill type="solid"/>
              </v:shape>
            </v:group>
            <v:group style="position:absolute;left:4563;top:3563;width:10;height:20" coordorigin="4563,3563" coordsize="10,20">
              <v:shape style="position:absolute;left:4563;top:3563;width:10;height:20" coordorigin="4563,3563" coordsize="10,20" path="m4563,3582l4572,3582,4572,3563,4563,3563,4563,3582xe" filled="true" fillcolor="#000000" stroked="false">
                <v:path arrowok="t"/>
                <v:fill type="solid"/>
              </v:shape>
              <v:shape style="position:absolute;left:571;top:3582;width:4011;height:101" type="#_x0000_t75" stroked="false">
                <v:imagedata r:id="rId126" o:title=""/>
              </v:shape>
              <v:shape style="position:absolute;left:4558;top:3673;width:2957;height:10" type="#_x0000_t75" stroked="false">
                <v:imagedata r:id="rId220" o:title=""/>
              </v:shape>
              <v:shape style="position:absolute;left:7511;top:3673;width:2566;height:10" type="#_x0000_t75" stroked="false">
                <v:imagedata r:id="rId221" o:title=""/>
              </v:shape>
              <v:shape style="position:absolute;left:10072;top:3673;width:5854;height:10" type="#_x0000_t75" stroked="false">
                <v:imagedata r:id="rId222" o:title=""/>
              </v:shape>
            </v:group>
            <v:group style="position:absolute;left:4563;top:3683;width:10;height:20" coordorigin="4563,3683" coordsize="10,20">
              <v:shape style="position:absolute;left:4563;top:3683;width:10;height:20" coordorigin="4563,3683" coordsize="10,20" path="m4563,3702l4572,3702,4572,3683,4563,3683,4563,3702xe" filled="true" fillcolor="#000000" stroked="false">
                <v:path arrowok="t"/>
                <v:fill type="solid"/>
              </v:shape>
            </v:group>
            <v:group style="position:absolute;left:4563;top:3702;width:10;height:20" coordorigin="4563,3702" coordsize="10,20">
              <v:shape style="position:absolute;left:4563;top:3702;width:10;height:20" coordorigin="4563,3702" coordsize="10,20" path="m4563,3721l4572,3721,4572,3702,4563,3702,4563,3721xe" filled="true" fillcolor="#000000" stroked="false">
                <v:path arrowok="t"/>
                <v:fill type="solid"/>
              </v:shape>
            </v:group>
            <v:group style="position:absolute;left:4563;top:3721;width:10;height:20" coordorigin="4563,3721" coordsize="10,20">
              <v:shape style="position:absolute;left:4563;top:3721;width:10;height:20" coordorigin="4563,3721" coordsize="10,20" path="m4563,3740l4572,3740,4572,3721,4563,3721,4563,3740xe" filled="true" fillcolor="#000000" stroked="false">
                <v:path arrowok="t"/>
                <v:fill type="solid"/>
              </v:shape>
            </v:group>
            <v:group style="position:absolute;left:4563;top:3740;width:10;height:20" coordorigin="4563,3740" coordsize="10,20">
              <v:shape style="position:absolute;left:4563;top:3740;width:10;height:20" coordorigin="4563,3740" coordsize="10,20" path="m4563,3760l4572,3760,4572,3740,4563,3740,4563,3760xe" filled="true" fillcolor="#000000" stroked="false">
                <v:path arrowok="t"/>
                <v:fill type="solid"/>
              </v:shape>
            </v:group>
            <v:group style="position:absolute;left:4563;top:3760;width:10;height:20" coordorigin="4563,3760" coordsize="10,20">
              <v:shape style="position:absolute;left:4563;top:3760;width:10;height:20" coordorigin="4563,3760" coordsize="10,20" path="m4563,3779l4572,3779,4572,3760,4563,3760,4563,3779xe" filled="true" fillcolor="#000000" stroked="false">
                <v:path arrowok="t"/>
                <v:fill type="solid"/>
              </v:shape>
            </v:group>
            <v:group style="position:absolute;left:4563;top:3779;width:10;height:20" coordorigin="4563,3779" coordsize="10,20">
              <v:shape style="position:absolute;left:4563;top:3779;width:10;height:20" coordorigin="4563,3779" coordsize="10,20" path="m4563,3798l4572,3798,4572,3779,4563,3779,4563,3798xe" filled="true" fillcolor="#000000" stroked="false">
                <v:path arrowok="t"/>
                <v:fill type="solid"/>
              </v:shape>
            </v:group>
            <v:group style="position:absolute;left:4563;top:3798;width:10;height:20" coordorigin="4563,3798" coordsize="10,20">
              <v:shape style="position:absolute;left:4563;top:3798;width:10;height:20" coordorigin="4563,3798" coordsize="10,20" path="m4563,3817l4572,3817,4572,3798,4563,3798,4563,3817xe" filled="true" fillcolor="#000000" stroked="false">
                <v:path arrowok="t"/>
                <v:fill type="solid"/>
              </v:shape>
            </v:group>
            <v:group style="position:absolute;left:4563;top:3817;width:10;height:20" coordorigin="4563,3817" coordsize="10,20">
              <v:shape style="position:absolute;left:4563;top:3817;width:10;height:20" coordorigin="4563,3817" coordsize="10,20" path="m4563,3836l4572,3836,4572,3817,4563,3817,4563,3836xe" filled="true" fillcolor="#000000" stroked="false">
                <v:path arrowok="t"/>
                <v:fill type="solid"/>
              </v:shape>
              <v:shape style="position:absolute;left:571;top:3836;width:4011;height:101" type="#_x0000_t75" stroked="false">
                <v:imagedata r:id="rId126" o:title=""/>
              </v:shape>
              <v:shape style="position:absolute;left:4558;top:3928;width:2957;height:10" type="#_x0000_t75" stroked="false">
                <v:imagedata r:id="rId220" o:title=""/>
              </v:shape>
              <v:shape style="position:absolute;left:7511;top:3928;width:2566;height:10" type="#_x0000_t75" stroked="false">
                <v:imagedata r:id="rId221" o:title=""/>
              </v:shape>
              <v:shape style="position:absolute;left:10072;top:3928;width:5854;height:10" type="#_x0000_t75" stroked="false">
                <v:imagedata r:id="rId222" o:title=""/>
              </v:shape>
            </v:group>
            <v:group style="position:absolute;left:4563;top:3937;width:10;height:20" coordorigin="4563,3937" coordsize="10,20">
              <v:shape style="position:absolute;left:4563;top:3937;width:10;height:20" coordorigin="4563,3937" coordsize="10,20" path="m4563,3956l4572,3956,4572,3937,4563,3937,4563,3956xe" filled="true" fillcolor="#000000" stroked="false">
                <v:path arrowok="t"/>
                <v:fill type="solid"/>
              </v:shape>
            </v:group>
            <v:group style="position:absolute;left:4563;top:3956;width:10;height:20" coordorigin="4563,3956" coordsize="10,20">
              <v:shape style="position:absolute;left:4563;top:3956;width:10;height:20" coordorigin="4563,3956" coordsize="10,20" path="m4563,3976l4572,3976,4572,3956,4563,3956,4563,3976xe" filled="true" fillcolor="#000000" stroked="false">
                <v:path arrowok="t"/>
                <v:fill type="solid"/>
              </v:shape>
            </v:group>
            <v:group style="position:absolute;left:4563;top:3976;width:10;height:20" coordorigin="4563,3976" coordsize="10,20">
              <v:shape style="position:absolute;left:4563;top:3976;width:10;height:20" coordorigin="4563,3976" coordsize="10,20" path="m4563,3995l4572,3995,4572,3976,4563,3976,4563,3995xe" filled="true" fillcolor="#000000" stroked="false">
                <v:path arrowok="t"/>
                <v:fill type="solid"/>
              </v:shape>
            </v:group>
            <v:group style="position:absolute;left:4563;top:3995;width:10;height:20" coordorigin="4563,3995" coordsize="10,20">
              <v:shape style="position:absolute;left:4563;top:3995;width:10;height:20" coordorigin="4563,3995" coordsize="10,20" path="m4563,4014l4572,4014,4572,3995,4563,3995,4563,4014xe" filled="true" fillcolor="#000000" stroked="false">
                <v:path arrowok="t"/>
                <v:fill type="solid"/>
              </v:shape>
            </v:group>
            <v:group style="position:absolute;left:4563;top:4014;width:10;height:20" coordorigin="4563,4014" coordsize="10,20">
              <v:shape style="position:absolute;left:4563;top:4014;width:10;height:20" coordorigin="4563,4014" coordsize="10,20" path="m4563,4033l4572,4033,4572,4014,4563,4014,4563,4033xe" filled="true" fillcolor="#000000" stroked="false">
                <v:path arrowok="t"/>
                <v:fill type="solid"/>
              </v:shape>
            </v:group>
            <v:group style="position:absolute;left:4563;top:4033;width:10;height:20" coordorigin="4563,4033" coordsize="10,20">
              <v:shape style="position:absolute;left:4563;top:4033;width:10;height:20" coordorigin="4563,4033" coordsize="10,20" path="m4563,4052l4572,4052,4572,4033,4563,4033,4563,4052xe" filled="true" fillcolor="#000000" stroked="false">
                <v:path arrowok="t"/>
                <v:fill type="solid"/>
              </v:shape>
            </v:group>
            <v:group style="position:absolute;left:4563;top:4052;width:10;height:20" coordorigin="4563,4052" coordsize="10,20">
              <v:shape style="position:absolute;left:4563;top:4052;width:10;height:20" coordorigin="4563,4052" coordsize="10,20" path="m4563,4072l4572,4072,4572,4052,4563,4052,4563,4072xe" filled="true" fillcolor="#000000" stroked="false">
                <v:path arrowok="t"/>
                <v:fill type="solid"/>
              </v:shape>
            </v:group>
            <v:group style="position:absolute;left:4563;top:4072;width:10;height:20" coordorigin="4563,4072" coordsize="10,20">
              <v:shape style="position:absolute;left:4563;top:4072;width:10;height:20" coordorigin="4563,4072" coordsize="10,20" path="m4563,4091l4572,4091,4572,4072,4563,4072,4563,4091xe" filled="true" fillcolor="#000000" stroked="false">
                <v:path arrowok="t"/>
                <v:fill type="solid"/>
              </v:shape>
              <v:shape style="position:absolute;left:571;top:4091;width:4011;height:101" type="#_x0000_t75" stroked="false">
                <v:imagedata r:id="rId126" o:title=""/>
              </v:shape>
              <v:shape style="position:absolute;left:4558;top:4182;width:2957;height:10" type="#_x0000_t75" stroked="false">
                <v:imagedata r:id="rId224" o:title=""/>
              </v:shape>
              <v:shape style="position:absolute;left:7511;top:4182;width:2566;height:10" type="#_x0000_t75" stroked="false">
                <v:imagedata r:id="rId225" o:title=""/>
              </v:shape>
              <v:shape style="position:absolute;left:10072;top:4182;width:5854;height:10" type="#_x0000_t75" stroked="false">
                <v:imagedata r:id="rId226" o:title=""/>
              </v:shape>
            </v:group>
            <v:group style="position:absolute;left:4563;top:4192;width:10;height:20" coordorigin="4563,4192" coordsize="10,20">
              <v:shape style="position:absolute;left:4563;top:4192;width:10;height:20" coordorigin="4563,4192" coordsize="10,20" path="m4563,4211l4572,4211,4572,4192,4563,4192,4563,4211xe" filled="true" fillcolor="#000000" stroked="false">
                <v:path arrowok="t"/>
                <v:fill type="solid"/>
              </v:shape>
            </v:group>
            <v:group style="position:absolute;left:4563;top:4211;width:10;height:20" coordorigin="4563,4211" coordsize="10,20">
              <v:shape style="position:absolute;left:4563;top:4211;width:10;height:20" coordorigin="4563,4211" coordsize="10,20" path="m4563,4230l4572,4230,4572,4211,4563,4211,4563,4230xe" filled="true" fillcolor="#000000" stroked="false">
                <v:path arrowok="t"/>
                <v:fill type="solid"/>
              </v:shape>
            </v:group>
            <v:group style="position:absolute;left:4563;top:4230;width:10;height:20" coordorigin="4563,4230" coordsize="10,20">
              <v:shape style="position:absolute;left:4563;top:4230;width:10;height:20" coordorigin="4563,4230" coordsize="10,20" path="m4563,4249l4572,4249,4572,4230,4563,4230,4563,4249xe" filled="true" fillcolor="#000000" stroked="false">
                <v:path arrowok="t"/>
                <v:fill type="solid"/>
              </v:shape>
            </v:group>
            <v:group style="position:absolute;left:4563;top:4249;width:10;height:20" coordorigin="4563,4249" coordsize="10,20">
              <v:shape style="position:absolute;left:4563;top:4249;width:10;height:20" coordorigin="4563,4249" coordsize="10,20" path="m4563,4268l4572,4268,4572,4249,4563,4249,4563,4268xe" filled="true" fillcolor="#000000" stroked="false">
                <v:path arrowok="t"/>
                <v:fill type="solid"/>
              </v:shape>
            </v:group>
            <v:group style="position:absolute;left:4563;top:4268;width:10;height:20" coordorigin="4563,4268" coordsize="10,20">
              <v:shape style="position:absolute;left:4563;top:4268;width:10;height:20" coordorigin="4563,4268" coordsize="10,20" path="m4563,4288l4572,4288,4572,4268,4563,4268,4563,4288xe" filled="true" fillcolor="#000000" stroked="false">
                <v:path arrowok="t"/>
                <v:fill type="solid"/>
              </v:shape>
            </v:group>
            <v:group style="position:absolute;left:4563;top:4288;width:10;height:20" coordorigin="4563,4288" coordsize="10,20">
              <v:shape style="position:absolute;left:4563;top:4288;width:10;height:20" coordorigin="4563,4288" coordsize="10,20" path="m4563,4307l4572,4307,4572,4288,4563,4288,4563,4307xe" filled="true" fillcolor="#000000" stroked="false">
                <v:path arrowok="t"/>
                <v:fill type="solid"/>
              </v:shape>
            </v:group>
            <v:group style="position:absolute;left:4563;top:4307;width:10;height:20" coordorigin="4563,4307" coordsize="10,20">
              <v:shape style="position:absolute;left:4563;top:4307;width:10;height:20" coordorigin="4563,4307" coordsize="10,20" path="m4563,4326l4572,4326,4572,4307,4563,4307,4563,4326xe" filled="true" fillcolor="#000000" stroked="false">
                <v:path arrowok="t"/>
                <v:fill type="solid"/>
              </v:shape>
            </v:group>
            <v:group style="position:absolute;left:4563;top:4326;width:10;height:20" coordorigin="4563,4326" coordsize="10,20">
              <v:shape style="position:absolute;left:4563;top:4326;width:10;height:20" coordorigin="4563,4326" coordsize="10,20" path="m4563,4346l4572,4346,4572,4326,4563,4326,4563,4346xe" filled="true" fillcolor="#000000" stroked="false">
                <v:path arrowok="t"/>
                <v:fill type="solid"/>
              </v:shape>
              <v:shape style="position:absolute;left:571;top:4346;width:4011;height:103" type="#_x0000_t75" stroked="false">
                <v:imagedata r:id="rId228" o:title=""/>
              </v:shape>
              <v:shape style="position:absolute;left:4558;top:4439;width:2957;height:10" type="#_x0000_t75" stroked="false">
                <v:imagedata r:id="rId229" o:title=""/>
              </v:shape>
              <v:shape style="position:absolute;left:7511;top:4439;width:2566;height:10" type="#_x0000_t75" stroked="false">
                <v:imagedata r:id="rId221" o:title=""/>
              </v:shape>
              <v:shape style="position:absolute;left:10072;top:4439;width:5854;height:10" type="#_x0000_t75" stroked="false">
                <v:imagedata r:id="rId222" o:title=""/>
              </v:shape>
            </v:group>
            <v:group style="position:absolute;left:4563;top:4449;width:10;height:20" coordorigin="4563,4449" coordsize="10,20">
              <v:shape style="position:absolute;left:4563;top:4449;width:10;height:20" coordorigin="4563,4449" coordsize="10,20" path="m4563,4468l4572,4468,4572,4449,4563,4449,4563,4468xe" filled="true" fillcolor="#000000" stroked="false">
                <v:path arrowok="t"/>
                <v:fill type="solid"/>
              </v:shape>
            </v:group>
            <v:group style="position:absolute;left:4563;top:4468;width:10;height:20" coordorigin="4563,4468" coordsize="10,20">
              <v:shape style="position:absolute;left:4563;top:4468;width:10;height:20" coordorigin="4563,4468" coordsize="10,20" path="m4563,4487l4572,4487,4572,4468,4563,4468,4563,4487xe" filled="true" fillcolor="#000000" stroked="false">
                <v:path arrowok="t"/>
                <v:fill type="solid"/>
              </v:shape>
            </v:group>
            <v:group style="position:absolute;left:4563;top:4487;width:10;height:20" coordorigin="4563,4487" coordsize="10,20">
              <v:shape style="position:absolute;left:4563;top:4487;width:10;height:20" coordorigin="4563,4487" coordsize="10,20" path="m4563,4506l4572,4506,4572,4487,4563,4487,4563,4506xe" filled="true" fillcolor="#000000" stroked="false">
                <v:path arrowok="t"/>
                <v:fill type="solid"/>
              </v:shape>
            </v:group>
            <v:group style="position:absolute;left:4563;top:4506;width:10;height:20" coordorigin="4563,4506" coordsize="10,20">
              <v:shape style="position:absolute;left:4563;top:4506;width:10;height:20" coordorigin="4563,4506" coordsize="10,20" path="m4563,4526l4572,4526,4572,4506,4563,4506,4563,4526xe" filled="true" fillcolor="#000000" stroked="false">
                <v:path arrowok="t"/>
                <v:fill type="solid"/>
              </v:shape>
            </v:group>
            <v:group style="position:absolute;left:4563;top:4526;width:10;height:20" coordorigin="4563,4526" coordsize="10,20">
              <v:shape style="position:absolute;left:4563;top:4526;width:10;height:20" coordorigin="4563,4526" coordsize="10,20" path="m4563,4545l4572,4545,4572,4526,4563,4526,4563,4545xe" filled="true" fillcolor="#000000" stroked="false">
                <v:path arrowok="t"/>
                <v:fill type="solid"/>
              </v:shape>
            </v:group>
            <v:group style="position:absolute;left:4563;top:4545;width:10;height:20" coordorigin="4563,4545" coordsize="10,20">
              <v:shape style="position:absolute;left:4563;top:4545;width:10;height:20" coordorigin="4563,4545" coordsize="10,20" path="m4563,4564l4572,4564,4572,4545,4563,4545,4563,4564xe" filled="true" fillcolor="#000000" stroked="false">
                <v:path arrowok="t"/>
                <v:fill type="solid"/>
              </v:shape>
            </v:group>
            <v:group style="position:absolute;left:4563;top:4564;width:10;height:20" coordorigin="4563,4564" coordsize="10,20">
              <v:shape style="position:absolute;left:4563;top:4564;width:10;height:20" coordorigin="4563,4564" coordsize="10,20" path="m4563,4583l4572,4583,4572,4564,4563,4564,4563,4583xe" filled="true" fillcolor="#000000" stroked="false">
                <v:path arrowok="t"/>
                <v:fill type="solid"/>
              </v:shape>
            </v:group>
            <v:group style="position:absolute;left:4563;top:4583;width:10;height:20" coordorigin="4563,4583" coordsize="10,20">
              <v:shape style="position:absolute;left:4563;top:4583;width:10;height:20" coordorigin="4563,4583" coordsize="10,20" path="m4563,4602l4572,4602,4572,4583,4563,4583,4563,4602xe" filled="true" fillcolor="#000000" stroked="false">
                <v:path arrowok="t"/>
                <v:fill type="solid"/>
              </v:shape>
              <v:shape style="position:absolute;left:571;top:4602;width:4011;height:101" type="#_x0000_t75" stroked="false">
                <v:imagedata r:id="rId125" o:title=""/>
              </v:shape>
              <v:shape style="position:absolute;left:4558;top:4694;width:2957;height:10" type="#_x0000_t75" stroked="false">
                <v:imagedata r:id="rId229" o:title=""/>
              </v:shape>
              <v:shape style="position:absolute;left:7511;top:4694;width:2566;height:10" type="#_x0000_t75" stroked="false">
                <v:imagedata r:id="rId221" o:title=""/>
              </v:shape>
              <v:shape style="position:absolute;left:10072;top:4694;width:5854;height:10" type="#_x0000_t75" stroked="false">
                <v:imagedata r:id="rId222" o:title=""/>
              </v:shape>
            </v:group>
            <v:group style="position:absolute;left:4563;top:4703;width:10;height:20" coordorigin="4563,4703" coordsize="10,20">
              <v:shape style="position:absolute;left:4563;top:4703;width:10;height:20" coordorigin="4563,4703" coordsize="10,20" path="m4563,4722l4572,4722,4572,4703,4563,4703,4563,4722xe" filled="true" fillcolor="#000000" stroked="false">
                <v:path arrowok="t"/>
                <v:fill type="solid"/>
              </v:shape>
            </v:group>
            <v:group style="position:absolute;left:4563;top:4722;width:10;height:20" coordorigin="4563,4722" coordsize="10,20">
              <v:shape style="position:absolute;left:4563;top:4722;width:10;height:20" coordorigin="4563,4722" coordsize="10,20" path="m4563,4742l4572,4742,4572,4722,4563,4722,4563,4742xe" filled="true" fillcolor="#000000" stroked="false">
                <v:path arrowok="t"/>
                <v:fill type="solid"/>
              </v:shape>
            </v:group>
            <v:group style="position:absolute;left:4563;top:4742;width:10;height:20" coordorigin="4563,4742" coordsize="10,20">
              <v:shape style="position:absolute;left:4563;top:4742;width:10;height:20" coordorigin="4563,4742" coordsize="10,20" path="m4563,4761l4572,4761,4572,4742,4563,4742,4563,4761xe" filled="true" fillcolor="#000000" stroked="false">
                <v:path arrowok="t"/>
                <v:fill type="solid"/>
              </v:shape>
            </v:group>
            <v:group style="position:absolute;left:4563;top:4761;width:10;height:20" coordorigin="4563,4761" coordsize="10,20">
              <v:shape style="position:absolute;left:4563;top:4761;width:10;height:20" coordorigin="4563,4761" coordsize="10,20" path="m4563,4780l4572,4780,4572,4761,4563,4761,4563,4780xe" filled="true" fillcolor="#000000" stroked="false">
                <v:path arrowok="t"/>
                <v:fill type="solid"/>
              </v:shape>
            </v:group>
            <v:group style="position:absolute;left:4563;top:4780;width:10;height:20" coordorigin="4563,4780" coordsize="10,20">
              <v:shape style="position:absolute;left:4563;top:4780;width:10;height:20" coordorigin="4563,4780" coordsize="10,20" path="m4563,4799l4572,4799,4572,4780,4563,4780,4563,4799xe" filled="true" fillcolor="#000000" stroked="false">
                <v:path arrowok="t"/>
                <v:fill type="solid"/>
              </v:shape>
            </v:group>
            <v:group style="position:absolute;left:4563;top:4799;width:10;height:20" coordorigin="4563,4799" coordsize="10,20">
              <v:shape style="position:absolute;left:4563;top:4799;width:10;height:20" coordorigin="4563,4799" coordsize="10,20" path="m4563,4818l4572,4818,4572,4799,4563,4799,4563,4818xe" filled="true" fillcolor="#000000" stroked="false">
                <v:path arrowok="t"/>
                <v:fill type="solid"/>
              </v:shape>
            </v:group>
            <v:group style="position:absolute;left:4563;top:4818;width:10;height:20" coordorigin="4563,4818" coordsize="10,20">
              <v:shape style="position:absolute;left:4563;top:4818;width:10;height:20" coordorigin="4563,4818" coordsize="10,20" path="m4563,4838l4572,4838,4572,4818,4563,4818,4563,4838xe" filled="true" fillcolor="#000000" stroked="false">
                <v:path arrowok="t"/>
                <v:fill type="solid"/>
              </v:shape>
            </v:group>
            <v:group style="position:absolute;left:4563;top:4838;width:10;height:20" coordorigin="4563,4838" coordsize="10,20">
              <v:shape style="position:absolute;left:4563;top:4838;width:10;height:20" coordorigin="4563,4838" coordsize="10,20" path="m4563,4857l4572,4857,4572,4838,4563,4838,4563,4857xe" filled="true" fillcolor="#000000" stroked="false">
                <v:path arrowok="t"/>
                <v:fill type="solid"/>
              </v:shape>
              <v:shape style="position:absolute;left:571;top:4857;width:4011;height:101" type="#_x0000_t75" stroked="false">
                <v:imagedata r:id="rId126" o:title=""/>
              </v:shape>
              <v:shape style="position:absolute;left:4558;top:4948;width:2957;height:10" type="#_x0000_t75" stroked="false">
                <v:imagedata r:id="rId229" o:title=""/>
              </v:shape>
              <v:shape style="position:absolute;left:7511;top:4948;width:2566;height:10" type="#_x0000_t75" stroked="false">
                <v:imagedata r:id="rId221" o:title=""/>
              </v:shape>
              <v:shape style="position:absolute;left:10072;top:4948;width:5854;height:10" type="#_x0000_t75" stroked="false">
                <v:imagedata r:id="rId222" o:title=""/>
              </v:shape>
            </v:group>
            <v:group style="position:absolute;left:4563;top:4958;width:10;height:20" coordorigin="4563,4958" coordsize="10,20">
              <v:shape style="position:absolute;left:4563;top:4958;width:10;height:20" coordorigin="4563,4958" coordsize="10,20" path="m4563,4977l4572,4977,4572,4958,4563,4958,4563,4977xe" filled="true" fillcolor="#000000" stroked="false">
                <v:path arrowok="t"/>
                <v:fill type="solid"/>
              </v:shape>
            </v:group>
            <v:group style="position:absolute;left:4563;top:4977;width:10;height:20" coordorigin="4563,4977" coordsize="10,20">
              <v:shape style="position:absolute;left:4563;top:4977;width:10;height:20" coordorigin="4563,4977" coordsize="10,20" path="m4563,4996l4572,4996,4572,4977,4563,4977,4563,4996xe" filled="true" fillcolor="#000000" stroked="false">
                <v:path arrowok="t"/>
                <v:fill type="solid"/>
              </v:shape>
            </v:group>
            <v:group style="position:absolute;left:4563;top:4996;width:10;height:20" coordorigin="4563,4996" coordsize="10,20">
              <v:shape style="position:absolute;left:4563;top:4996;width:10;height:20" coordorigin="4563,4996" coordsize="10,20" path="m4563,5015l4572,5015,4572,4996,4563,4996,4563,5015xe" filled="true" fillcolor="#000000" stroked="false">
                <v:path arrowok="t"/>
                <v:fill type="solid"/>
              </v:shape>
            </v:group>
            <v:group style="position:absolute;left:4563;top:5015;width:10;height:20" coordorigin="4563,5015" coordsize="10,20">
              <v:shape style="position:absolute;left:4563;top:5015;width:10;height:20" coordorigin="4563,5015" coordsize="10,20" path="m4563,5034l4572,5034,4572,5015,4563,5015,4563,5034xe" filled="true" fillcolor="#000000" stroked="false">
                <v:path arrowok="t"/>
                <v:fill type="solid"/>
              </v:shape>
            </v:group>
            <v:group style="position:absolute;left:4563;top:5034;width:10;height:20" coordorigin="4563,5034" coordsize="10,20">
              <v:shape style="position:absolute;left:4563;top:5034;width:10;height:20" coordorigin="4563,5034" coordsize="10,20" path="m4563,5054l4572,5054,4572,5034,4563,5034,4563,5054xe" filled="true" fillcolor="#000000" stroked="false">
                <v:path arrowok="t"/>
                <v:fill type="solid"/>
              </v:shape>
            </v:group>
            <v:group style="position:absolute;left:4563;top:5054;width:10;height:20" coordorigin="4563,5054" coordsize="10,20">
              <v:shape style="position:absolute;left:4563;top:5054;width:10;height:20" coordorigin="4563,5054" coordsize="10,20" path="m4563,5073l4572,5073,4572,5054,4563,5054,4563,5073xe" filled="true" fillcolor="#000000" stroked="false">
                <v:path arrowok="t"/>
                <v:fill type="solid"/>
              </v:shape>
            </v:group>
            <v:group style="position:absolute;left:4563;top:5073;width:10;height:20" coordorigin="4563,5073" coordsize="10,20">
              <v:shape style="position:absolute;left:4563;top:5073;width:10;height:20" coordorigin="4563,5073" coordsize="10,20" path="m4563,5092l4572,5092,4572,5073,4563,5073,4563,5092xe" filled="true" fillcolor="#000000" stroked="false">
                <v:path arrowok="t"/>
                <v:fill type="solid"/>
              </v:shape>
            </v:group>
            <v:group style="position:absolute;left:4563;top:5092;width:10;height:20" coordorigin="4563,5092" coordsize="10,20">
              <v:shape style="position:absolute;left:4563;top:5092;width:10;height:20" coordorigin="4563,5092" coordsize="10,20" path="m4563,5111l4572,5111,4572,5092,4563,5092,4563,5111xe" filled="true" fillcolor="#000000" stroked="false">
                <v:path arrowok="t"/>
                <v:fill type="solid"/>
              </v:shape>
              <v:shape style="position:absolute;left:571;top:5111;width:4011;height:101" type="#_x0000_t75" stroked="false">
                <v:imagedata r:id="rId126" o:title=""/>
              </v:shape>
              <v:shape style="position:absolute;left:4558;top:5202;width:2957;height:10" type="#_x0000_t75" stroked="false">
                <v:imagedata r:id="rId229" o:title=""/>
              </v:shape>
              <v:shape style="position:absolute;left:7511;top:5202;width:2566;height:10" type="#_x0000_t75" stroked="false">
                <v:imagedata r:id="rId221" o:title=""/>
              </v:shape>
              <v:shape style="position:absolute;left:10072;top:5202;width:5854;height:10" type="#_x0000_t75" stroked="false">
                <v:imagedata r:id="rId222" o:title=""/>
              </v:shape>
            </v:group>
            <w10:wrap type="none"/>
          </v:group>
        </w:pict>
      </w:r>
      <w:r>
        <w:rPr>
          <w:rFonts w:ascii="新宋体" w:hAnsi="新宋体" w:cs="新宋体" w:eastAsia="新宋体" w:hint="default"/>
          <w:sz w:val="18"/>
          <w:szCs w:val="18"/>
        </w:rPr>
        <w:t>编制单位：河南汉威电子股份有限公司</w:t>
        <w:tab/>
      </w: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年度</w:t>
        <w:tab/>
        <w:t>单位：人民币元</w:t>
      </w:r>
    </w:p>
    <w:p>
      <w:pPr>
        <w:spacing w:line="240" w:lineRule="auto" w:before="5"/>
        <w:rPr>
          <w:rFonts w:ascii="新宋体" w:hAnsi="新宋体" w:cs="新宋体" w:eastAsia="新宋体" w:hint="default"/>
          <w:sz w:val="12"/>
          <w:szCs w:val="12"/>
        </w:rPr>
      </w:pPr>
    </w:p>
    <w:tbl>
      <w:tblPr>
        <w:tblW w:w="0" w:type="auto"/>
        <w:jc w:val="left"/>
        <w:tblInd w:w="116" w:type="dxa"/>
        <w:tblLayout w:type="fixed"/>
        <w:tblCellMar>
          <w:top w:w="0" w:type="dxa"/>
          <w:left w:w="0" w:type="dxa"/>
          <w:bottom w:w="0" w:type="dxa"/>
          <w:right w:w="0" w:type="dxa"/>
        </w:tblCellMar>
        <w:tblLook w:val="01E0"/>
      </w:tblPr>
      <w:tblGrid>
        <w:gridCol w:w="4011"/>
        <w:gridCol w:w="1477"/>
        <w:gridCol w:w="1476"/>
        <w:gridCol w:w="1224"/>
        <w:gridCol w:w="1337"/>
        <w:gridCol w:w="1495"/>
        <w:gridCol w:w="1397"/>
        <w:gridCol w:w="1476"/>
        <w:gridCol w:w="1476"/>
      </w:tblGrid>
      <w:tr>
        <w:trPr>
          <w:trHeight w:val="207" w:hRule="exact"/>
        </w:trPr>
        <w:tc>
          <w:tcPr>
            <w:tcW w:w="4011" w:type="dxa"/>
            <w:vMerge w:val="restart"/>
            <w:tcBorders>
              <w:top w:val="nil" w:sz="6" w:space="0" w:color="auto"/>
              <w:left w:val="nil" w:sz="6" w:space="0" w:color="auto"/>
              <w:right w:val="nil" w:sz="6" w:space="0" w:color="auto"/>
            </w:tcBorders>
          </w:tcPr>
          <w:p>
            <w:pPr>
              <w:pStyle w:val="TableParagraph"/>
              <w:spacing w:line="240" w:lineRule="auto" w:before="22"/>
              <w:ind w:left="12" w:right="0"/>
              <w:jc w:val="center"/>
              <w:rPr>
                <w:rFonts w:ascii="新宋体" w:hAnsi="新宋体" w:cs="新宋体" w:eastAsia="新宋体" w:hint="default"/>
                <w:sz w:val="18"/>
                <w:szCs w:val="18"/>
              </w:rPr>
            </w:pPr>
            <w:r>
              <w:rPr>
                <w:rFonts w:ascii="新宋体" w:hAnsi="新宋体" w:cs="新宋体" w:eastAsia="新宋体" w:hint="default"/>
                <w:sz w:val="18"/>
                <w:szCs w:val="18"/>
              </w:rPr>
              <w:t>项目</w:t>
            </w:r>
          </w:p>
        </w:tc>
        <w:tc>
          <w:tcPr>
            <w:tcW w:w="1477" w:type="dxa"/>
            <w:tcBorders>
              <w:top w:val="nil" w:sz="6" w:space="0" w:color="auto"/>
              <w:left w:val="nil" w:sz="6" w:space="0" w:color="auto"/>
              <w:bottom w:val="nil" w:sz="6" w:space="0" w:color="auto"/>
              <w:right w:val="nil" w:sz="6" w:space="0" w:color="auto"/>
            </w:tcBorders>
          </w:tcPr>
          <w:p>
            <w:pPr/>
          </w:p>
        </w:tc>
        <w:tc>
          <w:tcPr>
            <w:tcW w:w="1476" w:type="dxa"/>
            <w:tcBorders>
              <w:top w:val="single" w:sz="4" w:space="0" w:color="000000"/>
              <w:left w:val="nil" w:sz="6" w:space="0" w:color="auto"/>
              <w:bottom w:val="nil" w:sz="6" w:space="0" w:color="auto"/>
              <w:right w:val="nil" w:sz="6" w:space="0" w:color="auto"/>
            </w:tcBorders>
          </w:tcPr>
          <w:p>
            <w:pPr/>
          </w:p>
        </w:tc>
        <w:tc>
          <w:tcPr>
            <w:tcW w:w="1224" w:type="dxa"/>
            <w:tcBorders>
              <w:top w:val="single" w:sz="4" w:space="0" w:color="000000"/>
              <w:left w:val="nil" w:sz="6" w:space="0" w:color="auto"/>
              <w:bottom w:val="nil" w:sz="6" w:space="0" w:color="auto"/>
              <w:right w:val="nil" w:sz="6" w:space="0" w:color="auto"/>
            </w:tcBorders>
          </w:tcPr>
          <w:p>
            <w:pPr/>
          </w:p>
        </w:tc>
        <w:tc>
          <w:tcPr>
            <w:tcW w:w="2832"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20"/>
              <w:ind w:left="170" w:right="0"/>
              <w:jc w:val="center"/>
              <w:rPr>
                <w:rFonts w:ascii="新宋体" w:hAnsi="新宋体" w:cs="新宋体" w:eastAsia="新宋体" w:hint="default"/>
                <w:sz w:val="18"/>
                <w:szCs w:val="18"/>
              </w:rPr>
            </w:pPr>
            <w:r>
              <w:rPr>
                <w:rFonts w:ascii="新宋体" w:hAnsi="新宋体" w:cs="新宋体" w:eastAsia="新宋体" w:hint="default"/>
                <w:sz w:val="18"/>
                <w:szCs w:val="18"/>
              </w:rPr>
              <w:t>本期数</w:t>
            </w:r>
          </w:p>
        </w:tc>
        <w:tc>
          <w:tcPr>
            <w:tcW w:w="1397" w:type="dxa"/>
            <w:tcBorders>
              <w:top w:val="single" w:sz="4" w:space="0" w:color="000000"/>
              <w:left w:val="nil" w:sz="6" w:space="0" w:color="auto"/>
              <w:bottom w:val="nil" w:sz="6" w:space="0" w:color="auto"/>
              <w:right w:val="nil" w:sz="6" w:space="0" w:color="auto"/>
            </w:tcBorders>
          </w:tcPr>
          <w:p>
            <w:pPr/>
          </w:p>
        </w:tc>
        <w:tc>
          <w:tcPr>
            <w:tcW w:w="1476" w:type="dxa"/>
            <w:tcBorders>
              <w:top w:val="single" w:sz="4" w:space="0" w:color="000000"/>
              <w:left w:val="nil" w:sz="6" w:space="0" w:color="auto"/>
              <w:bottom w:val="nil" w:sz="6" w:space="0" w:color="auto"/>
              <w:right w:val="nil" w:sz="6" w:space="0" w:color="auto"/>
            </w:tcBorders>
          </w:tcPr>
          <w:p>
            <w:pPr/>
          </w:p>
        </w:tc>
        <w:tc>
          <w:tcPr>
            <w:tcW w:w="1476" w:type="dxa"/>
            <w:tcBorders>
              <w:top w:val="single" w:sz="4" w:space="0" w:color="000000"/>
              <w:left w:val="nil" w:sz="6" w:space="0" w:color="auto"/>
              <w:bottom w:val="nil" w:sz="6" w:space="0" w:color="auto"/>
              <w:right w:val="nil" w:sz="6" w:space="0" w:color="auto"/>
            </w:tcBorders>
          </w:tcPr>
          <w:p>
            <w:pPr/>
          </w:p>
        </w:tc>
      </w:tr>
      <w:tr>
        <w:trPr>
          <w:trHeight w:val="248" w:hRule="exact"/>
        </w:trPr>
        <w:tc>
          <w:tcPr>
            <w:tcW w:w="4011" w:type="dxa"/>
            <w:vMerge/>
            <w:tcBorders>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single" w:sz="4" w:space="0" w:color="000000"/>
            </w:tcBorders>
          </w:tcPr>
          <w:p>
            <w:pPr>
              <w:pStyle w:val="TableParagraph"/>
              <w:spacing w:line="217" w:lineRule="exact"/>
              <w:ind w:left="1" w:right="0"/>
              <w:jc w:val="center"/>
              <w:rPr>
                <w:rFonts w:ascii="新宋体" w:hAnsi="新宋体" w:cs="新宋体" w:eastAsia="新宋体" w:hint="default"/>
                <w:sz w:val="18"/>
                <w:szCs w:val="18"/>
              </w:rPr>
            </w:pPr>
            <w:r>
              <w:rPr>
                <w:rFonts w:ascii="新宋体" w:hAnsi="新宋体" w:cs="新宋体" w:eastAsia="新宋体" w:hint="default"/>
                <w:sz w:val="18"/>
                <w:szCs w:val="18"/>
              </w:rPr>
              <w:t>股本</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0"/>
              <w:jc w:val="center"/>
              <w:rPr>
                <w:rFonts w:ascii="新宋体" w:hAnsi="新宋体" w:cs="新宋体" w:eastAsia="新宋体" w:hint="default"/>
                <w:sz w:val="18"/>
                <w:szCs w:val="18"/>
              </w:rPr>
            </w:pPr>
            <w:r>
              <w:rPr>
                <w:rFonts w:ascii="新宋体" w:hAnsi="新宋体" w:cs="新宋体" w:eastAsia="新宋体" w:hint="default"/>
                <w:sz w:val="18"/>
                <w:szCs w:val="18"/>
              </w:rPr>
              <w:t>资本公积</w:t>
            </w: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156" w:right="0"/>
              <w:jc w:val="left"/>
              <w:rPr>
                <w:rFonts w:ascii="新宋体" w:hAnsi="新宋体" w:cs="新宋体" w:eastAsia="新宋体" w:hint="default"/>
                <w:sz w:val="18"/>
                <w:szCs w:val="18"/>
              </w:rPr>
            </w:pPr>
            <w:r>
              <w:rPr>
                <w:rFonts w:ascii="新宋体" w:hAnsi="新宋体" w:cs="新宋体" w:eastAsia="新宋体" w:hint="default"/>
                <w:sz w:val="18"/>
                <w:szCs w:val="18"/>
              </w:rPr>
              <w:t>减：库存股</w:t>
            </w:r>
          </w:p>
        </w:tc>
        <w:tc>
          <w:tcPr>
            <w:tcW w:w="1337"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302" w:right="0"/>
              <w:jc w:val="left"/>
              <w:rPr>
                <w:rFonts w:ascii="新宋体" w:hAnsi="新宋体" w:cs="新宋体" w:eastAsia="新宋体" w:hint="default"/>
                <w:sz w:val="18"/>
                <w:szCs w:val="18"/>
              </w:rPr>
            </w:pPr>
            <w:r>
              <w:rPr>
                <w:rFonts w:ascii="新宋体" w:hAnsi="新宋体" w:cs="新宋体" w:eastAsia="新宋体" w:hint="default"/>
                <w:sz w:val="18"/>
                <w:szCs w:val="18"/>
              </w:rPr>
              <w:t>专项储备</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381" w:right="0"/>
              <w:jc w:val="left"/>
              <w:rPr>
                <w:rFonts w:ascii="新宋体" w:hAnsi="新宋体" w:cs="新宋体" w:eastAsia="新宋体" w:hint="default"/>
                <w:sz w:val="18"/>
                <w:szCs w:val="18"/>
              </w:rPr>
            </w:pPr>
            <w:r>
              <w:rPr>
                <w:rFonts w:ascii="新宋体" w:hAnsi="新宋体" w:cs="新宋体" w:eastAsia="新宋体" w:hint="default"/>
                <w:sz w:val="18"/>
                <w:szCs w:val="18"/>
              </w:rPr>
              <w:t>盈余公积</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153" w:right="0"/>
              <w:jc w:val="left"/>
              <w:rPr>
                <w:rFonts w:ascii="新宋体" w:hAnsi="新宋体" w:cs="新宋体" w:eastAsia="新宋体" w:hint="default"/>
                <w:sz w:val="18"/>
                <w:szCs w:val="18"/>
              </w:rPr>
            </w:pPr>
            <w:r>
              <w:rPr>
                <w:rFonts w:ascii="新宋体" w:hAnsi="新宋体" w:cs="新宋体" w:eastAsia="新宋体" w:hint="default"/>
                <w:sz w:val="18"/>
                <w:szCs w:val="18"/>
              </w:rPr>
              <w:t>一般风险准备</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0"/>
              <w:jc w:val="center"/>
              <w:rPr>
                <w:rFonts w:ascii="新宋体" w:hAnsi="新宋体" w:cs="新宋体" w:eastAsia="新宋体" w:hint="default"/>
                <w:sz w:val="18"/>
                <w:szCs w:val="18"/>
              </w:rPr>
            </w:pPr>
            <w:r>
              <w:rPr>
                <w:rFonts w:ascii="新宋体" w:hAnsi="新宋体" w:cs="新宋体" w:eastAsia="新宋体" w:hint="default"/>
                <w:sz w:val="18"/>
                <w:szCs w:val="18"/>
              </w:rPr>
              <w:t>未分配利润</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17" w:lineRule="exact"/>
              <w:ind w:right="2"/>
              <w:jc w:val="center"/>
              <w:rPr>
                <w:rFonts w:ascii="新宋体" w:hAnsi="新宋体" w:cs="新宋体" w:eastAsia="新宋体" w:hint="default"/>
                <w:sz w:val="18"/>
                <w:szCs w:val="18"/>
              </w:rPr>
            </w:pPr>
            <w:r>
              <w:rPr>
                <w:rFonts w:ascii="新宋体" w:hAnsi="新宋体" w:cs="新宋体" w:eastAsia="新宋体" w:hint="default"/>
                <w:sz w:val="18"/>
                <w:szCs w:val="18"/>
              </w:rPr>
              <w:t>所有者权益合计</w:t>
            </w:r>
          </w:p>
        </w:tc>
      </w:tr>
      <w:tr>
        <w:trPr>
          <w:trHeight w:val="262"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一、上年年末余额</w:t>
            </w:r>
          </w:p>
        </w:tc>
        <w:tc>
          <w:tcPr>
            <w:tcW w:w="1477" w:type="dxa"/>
            <w:tcBorders>
              <w:top w:val="nil" w:sz="6" w:space="0" w:color="auto"/>
              <w:left w:val="nil" w:sz="6" w:space="0" w:color="auto"/>
              <w:bottom w:val="nil" w:sz="6" w:space="0" w:color="auto"/>
              <w:right w:val="single" w:sz="4" w:space="0" w:color="000000"/>
            </w:tcBorders>
          </w:tcPr>
          <w:p>
            <w:pPr>
              <w:pStyle w:val="TableParagraph"/>
              <w:spacing w:line="211" w:lineRule="exact"/>
              <w:ind w:right="101"/>
              <w:jc w:val="right"/>
              <w:rPr>
                <w:rFonts w:ascii="新宋体" w:hAnsi="新宋体" w:cs="新宋体" w:eastAsia="新宋体" w:hint="default"/>
                <w:sz w:val="18"/>
                <w:szCs w:val="18"/>
              </w:rPr>
            </w:pPr>
            <w:r>
              <w:rPr>
                <w:rFonts w:ascii="新宋体"/>
                <w:spacing w:val="-1"/>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0"/>
              <w:jc w:val="center"/>
              <w:rPr>
                <w:rFonts w:ascii="新宋体" w:hAnsi="新宋体" w:cs="新宋体" w:eastAsia="新宋体" w:hint="default"/>
                <w:sz w:val="18"/>
                <w:szCs w:val="18"/>
              </w:rPr>
            </w:pPr>
            <w:r>
              <w:rPr>
                <w:rFonts w:ascii="新宋体"/>
                <w:sz w:val="18"/>
              </w:rPr>
              <w:t>375,558,223.70</w:t>
            </w: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101"/>
              <w:jc w:val="right"/>
              <w:rPr>
                <w:rFonts w:ascii="新宋体" w:hAnsi="新宋体" w:cs="新宋体" w:eastAsia="新宋体" w:hint="default"/>
                <w:sz w:val="18"/>
                <w:szCs w:val="18"/>
              </w:rPr>
            </w:pPr>
            <w:r>
              <w:rPr>
                <w:rFonts w:ascii="新宋体"/>
                <w:spacing w:val="-1"/>
                <w:sz w:val="18"/>
              </w:rPr>
              <w:t>5,444,553.98</w:t>
            </w: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88" w:right="0"/>
              <w:jc w:val="center"/>
              <w:rPr>
                <w:rFonts w:ascii="新宋体" w:hAnsi="新宋体" w:cs="新宋体" w:eastAsia="新宋体" w:hint="default"/>
                <w:sz w:val="18"/>
                <w:szCs w:val="18"/>
              </w:rPr>
            </w:pPr>
            <w:r>
              <w:rPr>
                <w:rFonts w:ascii="新宋体"/>
                <w:sz w:val="18"/>
              </w:rPr>
              <w:t>39,320,985.77</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11" w:lineRule="exact"/>
              <w:ind w:right="2"/>
              <w:jc w:val="center"/>
              <w:rPr>
                <w:rFonts w:ascii="新宋体" w:hAnsi="新宋体" w:cs="新宋体" w:eastAsia="新宋体" w:hint="default"/>
                <w:sz w:val="18"/>
                <w:szCs w:val="18"/>
              </w:rPr>
            </w:pPr>
            <w:r>
              <w:rPr>
                <w:rFonts w:ascii="新宋体"/>
                <w:sz w:val="18"/>
              </w:rPr>
              <w:t>479,323,763.45</w:t>
            </w:r>
          </w:p>
        </w:tc>
      </w:tr>
      <w:tr>
        <w:trPr>
          <w:trHeight w:val="256"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加：会计政策变更</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55"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7" w:lineRule="exact"/>
              <w:ind w:left="482" w:right="0"/>
              <w:jc w:val="left"/>
              <w:rPr>
                <w:rFonts w:ascii="新宋体" w:hAnsi="新宋体" w:cs="新宋体" w:eastAsia="新宋体" w:hint="default"/>
                <w:sz w:val="18"/>
                <w:szCs w:val="18"/>
              </w:rPr>
            </w:pPr>
            <w:r>
              <w:rPr>
                <w:rFonts w:ascii="新宋体" w:hAnsi="新宋体" w:cs="新宋体" w:eastAsia="新宋体" w:hint="default"/>
                <w:sz w:val="18"/>
                <w:szCs w:val="18"/>
              </w:rPr>
              <w:t>前期差错更正</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49"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7" w:lineRule="exact"/>
              <w:ind w:left="482" w:right="0"/>
              <w:jc w:val="left"/>
              <w:rPr>
                <w:rFonts w:ascii="新宋体" w:hAnsi="新宋体" w:cs="新宋体" w:eastAsia="新宋体" w:hint="default"/>
                <w:sz w:val="18"/>
                <w:szCs w:val="18"/>
              </w:rPr>
            </w:pPr>
            <w:r>
              <w:rPr>
                <w:rFonts w:ascii="新宋体" w:hAnsi="新宋体" w:cs="新宋体" w:eastAsia="新宋体" w:hint="default"/>
                <w:sz w:val="18"/>
                <w:szCs w:val="18"/>
              </w:rPr>
              <w:t>其他</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二、本年年初余额</w:t>
            </w:r>
          </w:p>
        </w:tc>
        <w:tc>
          <w:tcPr>
            <w:tcW w:w="1477" w:type="dxa"/>
            <w:tcBorders>
              <w:top w:val="nil" w:sz="6" w:space="0" w:color="auto"/>
              <w:left w:val="nil" w:sz="6" w:space="0" w:color="auto"/>
              <w:bottom w:val="nil" w:sz="6" w:space="0" w:color="auto"/>
              <w:right w:val="single" w:sz="4" w:space="0" w:color="000000"/>
            </w:tcBorders>
          </w:tcPr>
          <w:p>
            <w:pPr>
              <w:pStyle w:val="TableParagraph"/>
              <w:spacing w:line="211" w:lineRule="exact"/>
              <w:ind w:right="101"/>
              <w:jc w:val="right"/>
              <w:rPr>
                <w:rFonts w:ascii="新宋体" w:hAnsi="新宋体" w:cs="新宋体" w:eastAsia="新宋体" w:hint="default"/>
                <w:sz w:val="18"/>
                <w:szCs w:val="18"/>
              </w:rPr>
            </w:pPr>
            <w:r>
              <w:rPr>
                <w:rFonts w:ascii="新宋体"/>
                <w:spacing w:val="-1"/>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0"/>
              <w:jc w:val="center"/>
              <w:rPr>
                <w:rFonts w:ascii="新宋体" w:hAnsi="新宋体" w:cs="新宋体" w:eastAsia="新宋体" w:hint="default"/>
                <w:sz w:val="18"/>
                <w:szCs w:val="18"/>
              </w:rPr>
            </w:pPr>
            <w:r>
              <w:rPr>
                <w:rFonts w:ascii="新宋体"/>
                <w:sz w:val="18"/>
              </w:rPr>
              <w:t>375,558,223.70</w:t>
            </w: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101"/>
              <w:jc w:val="right"/>
              <w:rPr>
                <w:rFonts w:ascii="新宋体" w:hAnsi="新宋体" w:cs="新宋体" w:eastAsia="新宋体" w:hint="default"/>
                <w:sz w:val="18"/>
                <w:szCs w:val="18"/>
              </w:rPr>
            </w:pPr>
            <w:r>
              <w:rPr>
                <w:rFonts w:ascii="新宋体"/>
                <w:spacing w:val="-1"/>
                <w:sz w:val="18"/>
              </w:rPr>
              <w:t>5,444,553.98</w:t>
            </w: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88" w:right="0"/>
              <w:jc w:val="center"/>
              <w:rPr>
                <w:rFonts w:ascii="新宋体" w:hAnsi="新宋体" w:cs="新宋体" w:eastAsia="新宋体" w:hint="default"/>
                <w:sz w:val="18"/>
                <w:szCs w:val="18"/>
              </w:rPr>
            </w:pPr>
            <w:r>
              <w:rPr>
                <w:rFonts w:ascii="新宋体"/>
                <w:sz w:val="18"/>
              </w:rPr>
              <w:t>39,320,985.77</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11" w:lineRule="exact"/>
              <w:ind w:right="2"/>
              <w:jc w:val="center"/>
              <w:rPr>
                <w:rFonts w:ascii="新宋体" w:hAnsi="新宋体" w:cs="新宋体" w:eastAsia="新宋体" w:hint="default"/>
                <w:sz w:val="18"/>
                <w:szCs w:val="18"/>
              </w:rPr>
            </w:pPr>
            <w:r>
              <w:rPr>
                <w:rFonts w:ascii="新宋体"/>
                <w:sz w:val="18"/>
              </w:rPr>
              <w:t>479,323,763.45</w:t>
            </w:r>
          </w:p>
        </w:tc>
      </w:tr>
      <w:tr>
        <w:trPr>
          <w:trHeight w:val="256"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24"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三、本年增减变动金额（减少以“－”号填列）</w:t>
            </w:r>
          </w:p>
        </w:tc>
        <w:tc>
          <w:tcPr>
            <w:tcW w:w="1477" w:type="dxa"/>
            <w:tcBorders>
              <w:top w:val="nil" w:sz="6" w:space="0" w:color="auto"/>
              <w:left w:val="nil" w:sz="6" w:space="0" w:color="auto"/>
              <w:bottom w:val="nil" w:sz="6" w:space="0" w:color="auto"/>
              <w:right w:val="single" w:sz="4" w:space="0" w:color="000000"/>
            </w:tcBorders>
          </w:tcPr>
          <w:p>
            <w:pPr>
              <w:pStyle w:val="TableParagraph"/>
              <w:spacing w:line="212" w:lineRule="exact"/>
              <w:ind w:right="101"/>
              <w:jc w:val="right"/>
              <w:rPr>
                <w:rFonts w:ascii="新宋体" w:hAnsi="新宋体" w:cs="新宋体" w:eastAsia="新宋体" w:hint="default"/>
                <w:sz w:val="18"/>
                <w:szCs w:val="18"/>
              </w:rPr>
            </w:pPr>
            <w:r>
              <w:rPr>
                <w:rFonts w:ascii="新宋体"/>
                <w:spacing w:val="-1"/>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0"/>
              <w:jc w:val="center"/>
              <w:rPr>
                <w:rFonts w:ascii="新宋体" w:hAnsi="新宋体" w:cs="新宋体" w:eastAsia="新宋体" w:hint="default"/>
                <w:sz w:val="18"/>
                <w:szCs w:val="18"/>
              </w:rPr>
            </w:pPr>
            <w:r>
              <w:rPr>
                <w:rFonts w:ascii="新宋体"/>
                <w:sz w:val="18"/>
              </w:rPr>
              <w:t>-59,000,000.00</w:t>
            </w: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103"/>
              <w:jc w:val="right"/>
              <w:rPr>
                <w:rFonts w:ascii="新宋体" w:hAnsi="新宋体" w:cs="新宋体" w:eastAsia="新宋体" w:hint="default"/>
                <w:sz w:val="18"/>
                <w:szCs w:val="18"/>
              </w:rPr>
            </w:pPr>
            <w:r>
              <w:rPr>
                <w:rFonts w:ascii="新宋体"/>
                <w:spacing w:val="-1"/>
                <w:sz w:val="18"/>
              </w:rPr>
              <w:t>3,106,120.93</w:t>
            </w: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88" w:right="0"/>
              <w:jc w:val="center"/>
              <w:rPr>
                <w:rFonts w:ascii="新宋体" w:hAnsi="新宋体" w:cs="新宋体" w:eastAsia="新宋体" w:hint="default"/>
                <w:sz w:val="18"/>
                <w:szCs w:val="18"/>
              </w:rPr>
            </w:pPr>
            <w:r>
              <w:rPr>
                <w:rFonts w:ascii="新宋体"/>
                <w:sz w:val="18"/>
              </w:rPr>
              <w:t>10,255,088.40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12" w:lineRule="exact"/>
              <w:ind w:left="84" w:right="0"/>
              <w:jc w:val="center"/>
              <w:rPr>
                <w:rFonts w:ascii="新宋体" w:hAnsi="新宋体" w:cs="新宋体" w:eastAsia="新宋体" w:hint="default"/>
                <w:sz w:val="18"/>
                <w:szCs w:val="18"/>
              </w:rPr>
            </w:pPr>
            <w:r>
              <w:rPr>
                <w:rFonts w:ascii="新宋体"/>
                <w:sz w:val="18"/>
              </w:rPr>
              <w:t>13,361,209.33</w:t>
            </w:r>
          </w:p>
        </w:tc>
      </w:tr>
      <w:tr>
        <w:trPr>
          <w:trHeight w:val="260"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（一）净利润</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88" w:right="0"/>
              <w:jc w:val="center"/>
              <w:rPr>
                <w:rFonts w:ascii="新宋体" w:hAnsi="新宋体" w:cs="新宋体" w:eastAsia="新宋体" w:hint="default"/>
                <w:sz w:val="18"/>
                <w:szCs w:val="18"/>
              </w:rPr>
            </w:pPr>
            <w:r>
              <w:rPr>
                <w:rFonts w:ascii="新宋体"/>
                <w:sz w:val="18"/>
              </w:rPr>
              <w:t>31,061,209.33</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11" w:lineRule="exact"/>
              <w:ind w:left="84" w:right="0"/>
              <w:jc w:val="center"/>
              <w:rPr>
                <w:rFonts w:ascii="新宋体" w:hAnsi="新宋体" w:cs="新宋体" w:eastAsia="新宋体" w:hint="default"/>
                <w:sz w:val="18"/>
                <w:szCs w:val="18"/>
              </w:rPr>
            </w:pPr>
            <w:r>
              <w:rPr>
                <w:rFonts w:ascii="新宋体"/>
                <w:sz w:val="18"/>
              </w:rPr>
              <w:t>31,061,209.33</w:t>
            </w:r>
          </w:p>
        </w:tc>
      </w:tr>
      <w:tr>
        <w:trPr>
          <w:trHeight w:val="248"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（二）其他综合收益</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62"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上述（一）和（二）小计</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88" w:right="0"/>
              <w:jc w:val="center"/>
              <w:rPr>
                <w:rFonts w:ascii="新宋体" w:hAnsi="新宋体" w:cs="新宋体" w:eastAsia="新宋体" w:hint="default"/>
                <w:sz w:val="18"/>
                <w:szCs w:val="18"/>
              </w:rPr>
            </w:pPr>
            <w:r>
              <w:rPr>
                <w:rFonts w:ascii="新宋体"/>
                <w:sz w:val="18"/>
              </w:rPr>
              <w:t>31,061,209.33</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11" w:lineRule="exact"/>
              <w:ind w:left="84" w:right="0"/>
              <w:jc w:val="center"/>
              <w:rPr>
                <w:rFonts w:ascii="新宋体" w:hAnsi="新宋体" w:cs="新宋体" w:eastAsia="新宋体" w:hint="default"/>
                <w:sz w:val="18"/>
                <w:szCs w:val="18"/>
              </w:rPr>
            </w:pPr>
            <w:r>
              <w:rPr>
                <w:rFonts w:ascii="新宋体"/>
                <w:sz w:val="18"/>
              </w:rPr>
              <w:t>31,061,209.33</w:t>
            </w:r>
          </w:p>
        </w:tc>
      </w:tr>
      <w:tr>
        <w:trPr>
          <w:trHeight w:val="256"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（三）所有者投入和减少资本</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．所有者投入资本</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．股份支付计入所有者权益的金额</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50"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．其他</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25"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（四）利润分配</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13" w:lineRule="exact"/>
              <w:ind w:right="103"/>
              <w:jc w:val="right"/>
              <w:rPr>
                <w:rFonts w:ascii="新宋体" w:hAnsi="新宋体" w:cs="新宋体" w:eastAsia="新宋体" w:hint="default"/>
                <w:sz w:val="18"/>
                <w:szCs w:val="18"/>
              </w:rPr>
            </w:pPr>
            <w:r>
              <w:rPr>
                <w:rFonts w:ascii="新宋体"/>
                <w:spacing w:val="-1"/>
                <w:sz w:val="18"/>
              </w:rPr>
              <w:t>3,106,120.93</w:t>
            </w: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3" w:lineRule="exact"/>
              <w:ind w:right="0"/>
              <w:jc w:val="center"/>
              <w:rPr>
                <w:rFonts w:ascii="新宋体" w:hAnsi="新宋体" w:cs="新宋体" w:eastAsia="新宋体" w:hint="default"/>
                <w:sz w:val="18"/>
                <w:szCs w:val="18"/>
              </w:rPr>
            </w:pPr>
            <w:r>
              <w:rPr>
                <w:rFonts w:ascii="新宋体"/>
                <w:sz w:val="18"/>
              </w:rPr>
              <w:t>-20,806,120.93</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13" w:lineRule="exact"/>
              <w:ind w:right="2"/>
              <w:jc w:val="center"/>
              <w:rPr>
                <w:rFonts w:ascii="新宋体" w:hAnsi="新宋体" w:cs="新宋体" w:eastAsia="新宋体" w:hint="default"/>
                <w:sz w:val="18"/>
                <w:szCs w:val="18"/>
              </w:rPr>
            </w:pPr>
            <w:r>
              <w:rPr>
                <w:rFonts w:ascii="新宋体"/>
                <w:sz w:val="18"/>
              </w:rPr>
              <w:t>-17,700,000.00</w:t>
            </w:r>
          </w:p>
        </w:tc>
      </w:tr>
      <w:tr>
        <w:trPr>
          <w:trHeight w:val="254"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．提取盈余公积</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103"/>
              <w:jc w:val="right"/>
              <w:rPr>
                <w:rFonts w:ascii="新宋体" w:hAnsi="新宋体" w:cs="新宋体" w:eastAsia="新宋体" w:hint="default"/>
                <w:sz w:val="18"/>
                <w:szCs w:val="18"/>
              </w:rPr>
            </w:pPr>
            <w:r>
              <w:rPr>
                <w:rFonts w:ascii="新宋体"/>
                <w:spacing w:val="-1"/>
                <w:sz w:val="18"/>
              </w:rPr>
              <w:t>3,106,120.93</w:t>
            </w: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88" w:right="0"/>
              <w:jc w:val="center"/>
              <w:rPr>
                <w:rFonts w:ascii="新宋体" w:hAnsi="新宋体" w:cs="新宋体" w:eastAsia="新宋体" w:hint="default"/>
                <w:sz w:val="18"/>
                <w:szCs w:val="18"/>
              </w:rPr>
            </w:pPr>
            <w:r>
              <w:rPr>
                <w:rFonts w:ascii="新宋体"/>
                <w:sz w:val="18"/>
              </w:rPr>
              <w:t>-3,106,120.93</w:t>
            </w:r>
          </w:p>
        </w:tc>
        <w:tc>
          <w:tcPr>
            <w:tcW w:w="1476" w:type="dxa"/>
            <w:tcBorders>
              <w:top w:val="nil" w:sz="6" w:space="0" w:color="auto"/>
              <w:left w:val="single" w:sz="4" w:space="0" w:color="000000"/>
              <w:bottom w:val="nil" w:sz="6" w:space="0" w:color="auto"/>
              <w:right w:val="nil" w:sz="6" w:space="0" w:color="auto"/>
            </w:tcBorders>
          </w:tcPr>
          <w:p>
            <w:pPr/>
          </w:p>
        </w:tc>
      </w:tr>
      <w:tr>
        <w:trPr>
          <w:trHeight w:val="260"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23"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．对所有者（或股东）的分配</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0"/>
              <w:jc w:val="center"/>
              <w:rPr>
                <w:rFonts w:ascii="新宋体" w:hAnsi="新宋体" w:cs="新宋体" w:eastAsia="新宋体" w:hint="default"/>
                <w:sz w:val="18"/>
                <w:szCs w:val="18"/>
              </w:rPr>
            </w:pPr>
            <w:r>
              <w:rPr>
                <w:rFonts w:ascii="新宋体"/>
                <w:sz w:val="18"/>
              </w:rPr>
              <w:t>-17,700,000.00</w:t>
            </w:r>
          </w:p>
        </w:tc>
        <w:tc>
          <w:tcPr>
            <w:tcW w:w="1476" w:type="dxa"/>
            <w:tcBorders>
              <w:top w:val="nil" w:sz="6" w:space="0" w:color="auto"/>
              <w:left w:val="single" w:sz="4" w:space="0" w:color="000000"/>
              <w:bottom w:val="nil" w:sz="6" w:space="0" w:color="auto"/>
              <w:right w:val="nil" w:sz="6" w:space="0" w:color="auto"/>
            </w:tcBorders>
          </w:tcPr>
          <w:p>
            <w:pPr>
              <w:pStyle w:val="TableParagraph"/>
              <w:spacing w:line="211" w:lineRule="exact"/>
              <w:ind w:right="2"/>
              <w:jc w:val="center"/>
              <w:rPr>
                <w:rFonts w:ascii="新宋体" w:hAnsi="新宋体" w:cs="新宋体" w:eastAsia="新宋体" w:hint="default"/>
                <w:sz w:val="18"/>
                <w:szCs w:val="18"/>
              </w:rPr>
            </w:pPr>
            <w:r>
              <w:rPr>
                <w:rFonts w:ascii="新宋体"/>
                <w:sz w:val="18"/>
              </w:rPr>
              <w:t>-17,700,000.00</w:t>
            </w:r>
          </w:p>
        </w:tc>
      </w:tr>
      <w:tr>
        <w:trPr>
          <w:trHeight w:val="250" w:hRule="exact"/>
        </w:trPr>
        <w:tc>
          <w:tcPr>
            <w:tcW w:w="4011"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．其他</w:t>
            </w:r>
          </w:p>
        </w:tc>
        <w:tc>
          <w:tcPr>
            <w:tcW w:w="1477"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81" w:hRule="exact"/>
        </w:trPr>
        <w:tc>
          <w:tcPr>
            <w:tcW w:w="4011" w:type="dxa"/>
            <w:tcBorders>
              <w:top w:val="nil" w:sz="6" w:space="0" w:color="auto"/>
              <w:left w:val="nil" w:sz="6" w:space="0" w:color="auto"/>
              <w:bottom w:val="nil" w:sz="6" w:space="0" w:color="auto"/>
              <w:right w:val="single" w:sz="4" w:space="0" w:color="000000"/>
            </w:tcBorders>
          </w:tcPr>
          <w:p>
            <w:pPr>
              <w:pStyle w:val="TableParagraph"/>
              <w:spacing w:line="224"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（五）所有者权益内部结转</w:t>
            </w:r>
          </w:p>
        </w:tc>
        <w:tc>
          <w:tcPr>
            <w:tcW w:w="1477"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101"/>
              <w:jc w:val="right"/>
              <w:rPr>
                <w:rFonts w:ascii="新宋体" w:hAnsi="新宋体" w:cs="新宋体" w:eastAsia="新宋体" w:hint="default"/>
                <w:sz w:val="18"/>
                <w:szCs w:val="18"/>
              </w:rPr>
            </w:pPr>
            <w:r>
              <w:rPr>
                <w:rFonts w:ascii="新宋体"/>
                <w:spacing w:val="-1"/>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0"/>
              <w:jc w:val="center"/>
              <w:rPr>
                <w:rFonts w:ascii="新宋体" w:hAnsi="新宋体" w:cs="新宋体" w:eastAsia="新宋体" w:hint="default"/>
                <w:sz w:val="18"/>
                <w:szCs w:val="18"/>
              </w:rPr>
            </w:pPr>
            <w:r>
              <w:rPr>
                <w:rFonts w:ascii="新宋体"/>
                <w:sz w:val="18"/>
              </w:rPr>
              <w:t>-59,000,000.00</w:t>
            </w: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312" w:hRule="exact"/>
        </w:trPr>
        <w:tc>
          <w:tcPr>
            <w:tcW w:w="401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．资本公积转增资本（或股本）</w:t>
            </w:r>
          </w:p>
        </w:tc>
        <w:tc>
          <w:tcPr>
            <w:tcW w:w="14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01"/>
              <w:jc w:val="right"/>
              <w:rPr>
                <w:rFonts w:ascii="新宋体" w:hAnsi="新宋体" w:cs="新宋体" w:eastAsia="新宋体" w:hint="default"/>
                <w:sz w:val="18"/>
                <w:szCs w:val="18"/>
              </w:rPr>
            </w:pPr>
            <w:r>
              <w:rPr>
                <w:rFonts w:ascii="新宋体"/>
                <w:spacing w:val="-1"/>
                <w:sz w:val="18"/>
              </w:rPr>
              <w:t>59,000,000.00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center"/>
              <w:rPr>
                <w:rFonts w:ascii="新宋体" w:hAnsi="新宋体" w:cs="新宋体" w:eastAsia="新宋体" w:hint="default"/>
                <w:sz w:val="18"/>
                <w:szCs w:val="18"/>
              </w:rPr>
            </w:pPr>
            <w:r>
              <w:rPr>
                <w:rFonts w:ascii="新宋体"/>
                <w:sz w:val="18"/>
              </w:rPr>
              <w:t>-59,000,000.00</w:t>
            </w: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77" w:hRule="exact"/>
        </w:trPr>
        <w:tc>
          <w:tcPr>
            <w:tcW w:w="401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．盈余公积转增资本（或股本）</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48" w:hRule="exact"/>
        </w:trPr>
        <w:tc>
          <w:tcPr>
            <w:tcW w:w="4011" w:type="dxa"/>
            <w:tcBorders>
              <w:top w:val="nil" w:sz="6" w:space="0" w:color="auto"/>
              <w:left w:val="nil" w:sz="6" w:space="0" w:color="auto"/>
              <w:bottom w:val="nil" w:sz="6" w:space="0" w:color="auto"/>
              <w:right w:val="single" w:sz="4" w:space="0" w:color="000000"/>
            </w:tcBorders>
          </w:tcPr>
          <w:p>
            <w:pPr>
              <w:pStyle w:val="TableParagraph"/>
              <w:spacing w:line="214"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．盈余公积弥补亏损</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50" w:hRule="exact"/>
        </w:trPr>
        <w:tc>
          <w:tcPr>
            <w:tcW w:w="4011" w:type="dxa"/>
            <w:tcBorders>
              <w:top w:val="nil" w:sz="6" w:space="0" w:color="auto"/>
              <w:left w:val="nil" w:sz="6" w:space="0" w:color="auto"/>
              <w:bottom w:val="nil" w:sz="6" w:space="0" w:color="auto"/>
              <w:right w:val="single" w:sz="4" w:space="0" w:color="000000"/>
            </w:tcBorders>
          </w:tcPr>
          <w:p>
            <w:pPr>
              <w:pStyle w:val="TableParagraph"/>
              <w:spacing w:line="215"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4</w:t>
            </w:r>
            <w:r>
              <w:rPr>
                <w:rFonts w:ascii="新宋体" w:hAnsi="新宋体" w:cs="新宋体" w:eastAsia="新宋体" w:hint="default"/>
                <w:sz w:val="18"/>
                <w:szCs w:val="18"/>
              </w:rPr>
              <w:t>．其他</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50" w:hRule="exact"/>
        </w:trPr>
        <w:tc>
          <w:tcPr>
            <w:tcW w:w="4011" w:type="dxa"/>
            <w:tcBorders>
              <w:top w:val="nil" w:sz="6" w:space="0" w:color="auto"/>
              <w:left w:val="nil" w:sz="6" w:space="0" w:color="auto"/>
              <w:bottom w:val="nil" w:sz="6" w:space="0" w:color="auto"/>
              <w:right w:val="single" w:sz="4" w:space="0" w:color="000000"/>
            </w:tcBorders>
          </w:tcPr>
          <w:p>
            <w:pPr>
              <w:pStyle w:val="TableParagraph"/>
              <w:spacing w:line="215"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（六）专项储备</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48" w:hRule="exact"/>
        </w:trPr>
        <w:tc>
          <w:tcPr>
            <w:tcW w:w="4011" w:type="dxa"/>
            <w:tcBorders>
              <w:top w:val="nil" w:sz="6" w:space="0" w:color="auto"/>
              <w:left w:val="nil" w:sz="6" w:space="0" w:color="auto"/>
              <w:bottom w:val="nil" w:sz="6" w:space="0" w:color="auto"/>
              <w:right w:val="single" w:sz="4" w:space="0" w:color="000000"/>
            </w:tcBorders>
          </w:tcPr>
          <w:p>
            <w:pPr>
              <w:pStyle w:val="TableParagraph"/>
              <w:spacing w:line="215"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．本期提取</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42" w:hRule="exact"/>
        </w:trPr>
        <w:tc>
          <w:tcPr>
            <w:tcW w:w="4011" w:type="dxa"/>
            <w:tcBorders>
              <w:top w:val="nil" w:sz="6" w:space="0" w:color="auto"/>
              <w:left w:val="nil" w:sz="6" w:space="0" w:color="auto"/>
              <w:bottom w:val="nil" w:sz="6" w:space="0" w:color="auto"/>
              <w:right w:val="single" w:sz="4" w:space="0" w:color="000000"/>
            </w:tcBorders>
          </w:tcPr>
          <w:p>
            <w:pPr>
              <w:pStyle w:val="TableParagraph"/>
              <w:spacing w:line="214"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．本期使用</w:t>
            </w:r>
          </w:p>
        </w:tc>
        <w:tc>
          <w:tcPr>
            <w:tcW w:w="147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nil" w:sz="6" w:space="0" w:color="auto"/>
            </w:tcBorders>
          </w:tcPr>
          <w:p>
            <w:pPr/>
          </w:p>
        </w:tc>
      </w:tr>
      <w:tr>
        <w:trPr>
          <w:trHeight w:val="267" w:hRule="exact"/>
        </w:trPr>
        <w:tc>
          <w:tcPr>
            <w:tcW w:w="4011" w:type="dxa"/>
            <w:tcBorders>
              <w:top w:val="nil" w:sz="6" w:space="0" w:color="auto"/>
              <w:left w:val="nil" w:sz="6" w:space="0" w:color="auto"/>
              <w:bottom w:val="single" w:sz="4" w:space="0" w:color="000000"/>
              <w:right w:val="single" w:sz="4" w:space="0" w:color="000000"/>
            </w:tcBorders>
          </w:tcPr>
          <w:p>
            <w:pPr>
              <w:pStyle w:val="TableParagraph"/>
              <w:spacing w:line="221" w:lineRule="exact"/>
              <w:ind w:left="122" w:right="0"/>
              <w:jc w:val="left"/>
              <w:rPr>
                <w:rFonts w:ascii="新宋体" w:hAnsi="新宋体" w:cs="新宋体" w:eastAsia="新宋体" w:hint="default"/>
                <w:sz w:val="18"/>
                <w:szCs w:val="18"/>
              </w:rPr>
            </w:pPr>
            <w:r>
              <w:rPr>
                <w:rFonts w:ascii="新宋体" w:hAnsi="新宋体" w:cs="新宋体" w:eastAsia="新宋体" w:hint="default"/>
                <w:sz w:val="18"/>
                <w:szCs w:val="18"/>
              </w:rPr>
              <w:t>四、本期期末余额</w:t>
            </w:r>
          </w:p>
        </w:tc>
        <w:tc>
          <w:tcPr>
            <w:tcW w:w="1477" w:type="dxa"/>
            <w:tcBorders>
              <w:top w:val="nil" w:sz="6" w:space="0" w:color="auto"/>
              <w:left w:val="single" w:sz="4" w:space="0" w:color="000000"/>
              <w:bottom w:val="single" w:sz="4" w:space="0" w:color="000000"/>
              <w:right w:val="single" w:sz="4" w:space="0" w:color="000000"/>
            </w:tcBorders>
          </w:tcPr>
          <w:p>
            <w:pPr>
              <w:pStyle w:val="TableParagraph"/>
              <w:spacing w:line="209" w:lineRule="exact"/>
              <w:ind w:right="101"/>
              <w:jc w:val="right"/>
              <w:rPr>
                <w:rFonts w:ascii="新宋体" w:hAnsi="新宋体" w:cs="新宋体" w:eastAsia="新宋体" w:hint="default"/>
                <w:sz w:val="18"/>
                <w:szCs w:val="18"/>
              </w:rPr>
            </w:pPr>
            <w:r>
              <w:rPr>
                <w:rFonts w:ascii="新宋体"/>
                <w:spacing w:val="-1"/>
                <w:sz w:val="18"/>
              </w:rPr>
              <w:t>118,000,000.00</w:t>
            </w:r>
          </w:p>
        </w:tc>
        <w:tc>
          <w:tcPr>
            <w:tcW w:w="1476" w:type="dxa"/>
            <w:tcBorders>
              <w:top w:val="nil" w:sz="6" w:space="0" w:color="auto"/>
              <w:left w:val="single" w:sz="4" w:space="0" w:color="000000"/>
              <w:bottom w:val="single" w:sz="4" w:space="0" w:color="000000"/>
              <w:right w:val="single" w:sz="4" w:space="0" w:color="000000"/>
            </w:tcBorders>
          </w:tcPr>
          <w:p>
            <w:pPr>
              <w:pStyle w:val="TableParagraph"/>
              <w:spacing w:line="209" w:lineRule="exact"/>
              <w:ind w:right="0"/>
              <w:jc w:val="center"/>
              <w:rPr>
                <w:rFonts w:ascii="新宋体" w:hAnsi="新宋体" w:cs="新宋体" w:eastAsia="新宋体" w:hint="default"/>
                <w:sz w:val="18"/>
                <w:szCs w:val="18"/>
              </w:rPr>
            </w:pPr>
            <w:r>
              <w:rPr>
                <w:rFonts w:ascii="新宋体"/>
                <w:sz w:val="18"/>
              </w:rPr>
              <w:t>316,558,223.70</w:t>
            </w:r>
          </w:p>
        </w:tc>
        <w:tc>
          <w:tcPr>
            <w:tcW w:w="122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新宋体" w:hAnsi="新宋体" w:cs="新宋体" w:eastAsia="新宋体" w:hint="default"/>
                <w:sz w:val="20"/>
                <w:szCs w:val="20"/>
              </w:rPr>
            </w:pPr>
          </w:p>
        </w:tc>
        <w:tc>
          <w:tcPr>
            <w:tcW w:w="13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新宋体" w:hAnsi="新宋体" w:cs="新宋体" w:eastAsia="新宋体" w:hint="default"/>
                <w:sz w:val="20"/>
                <w:szCs w:val="20"/>
              </w:rPr>
            </w:pPr>
          </w:p>
        </w:tc>
        <w:tc>
          <w:tcPr>
            <w:tcW w:w="1495" w:type="dxa"/>
            <w:tcBorders>
              <w:top w:val="nil" w:sz="6" w:space="0" w:color="auto"/>
              <w:left w:val="single" w:sz="4" w:space="0" w:color="000000"/>
              <w:bottom w:val="single" w:sz="4" w:space="0" w:color="000000"/>
              <w:right w:val="single" w:sz="4" w:space="0" w:color="000000"/>
            </w:tcBorders>
          </w:tcPr>
          <w:p>
            <w:pPr>
              <w:pStyle w:val="TableParagraph"/>
              <w:spacing w:line="209" w:lineRule="exact"/>
              <w:ind w:right="103"/>
              <w:jc w:val="right"/>
              <w:rPr>
                <w:rFonts w:ascii="新宋体" w:hAnsi="新宋体" w:cs="新宋体" w:eastAsia="新宋体" w:hint="default"/>
                <w:sz w:val="18"/>
                <w:szCs w:val="18"/>
              </w:rPr>
            </w:pPr>
            <w:r>
              <w:rPr>
                <w:rFonts w:ascii="新宋体"/>
                <w:spacing w:val="-1"/>
                <w:sz w:val="18"/>
              </w:rPr>
              <w:t>8,550,674.91</w:t>
            </w:r>
          </w:p>
        </w:tc>
        <w:tc>
          <w:tcPr>
            <w:tcW w:w="13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新宋体" w:hAnsi="新宋体" w:cs="新宋体" w:eastAsia="新宋体" w:hint="default"/>
                <w:sz w:val="20"/>
                <w:szCs w:val="20"/>
              </w:rPr>
            </w:pPr>
          </w:p>
        </w:tc>
        <w:tc>
          <w:tcPr>
            <w:tcW w:w="1476" w:type="dxa"/>
            <w:tcBorders>
              <w:top w:val="nil" w:sz="6" w:space="0" w:color="auto"/>
              <w:left w:val="single" w:sz="4" w:space="0" w:color="000000"/>
              <w:bottom w:val="single" w:sz="4" w:space="0" w:color="000000"/>
              <w:right w:val="single" w:sz="4" w:space="0" w:color="000000"/>
            </w:tcBorders>
          </w:tcPr>
          <w:p>
            <w:pPr>
              <w:pStyle w:val="TableParagraph"/>
              <w:spacing w:line="209" w:lineRule="exact"/>
              <w:ind w:left="88" w:right="0"/>
              <w:jc w:val="center"/>
              <w:rPr>
                <w:rFonts w:ascii="新宋体" w:hAnsi="新宋体" w:cs="新宋体" w:eastAsia="新宋体" w:hint="default"/>
                <w:sz w:val="18"/>
                <w:szCs w:val="18"/>
              </w:rPr>
            </w:pPr>
            <w:r>
              <w:rPr>
                <w:rFonts w:ascii="新宋体"/>
                <w:sz w:val="18"/>
              </w:rPr>
              <w:t>49,576,074.17</w:t>
            </w:r>
          </w:p>
        </w:tc>
        <w:tc>
          <w:tcPr>
            <w:tcW w:w="1476" w:type="dxa"/>
            <w:tcBorders>
              <w:top w:val="nil" w:sz="6" w:space="0" w:color="auto"/>
              <w:left w:val="single" w:sz="4" w:space="0" w:color="000000"/>
              <w:bottom w:val="single" w:sz="4" w:space="0" w:color="000000"/>
              <w:right w:val="nil" w:sz="6" w:space="0" w:color="auto"/>
            </w:tcBorders>
          </w:tcPr>
          <w:p>
            <w:pPr>
              <w:pStyle w:val="TableParagraph"/>
              <w:spacing w:line="209" w:lineRule="exact"/>
              <w:ind w:right="2"/>
              <w:jc w:val="center"/>
              <w:rPr>
                <w:rFonts w:ascii="新宋体" w:hAnsi="新宋体" w:cs="新宋体" w:eastAsia="新宋体" w:hint="default"/>
                <w:sz w:val="18"/>
                <w:szCs w:val="18"/>
              </w:rPr>
            </w:pPr>
            <w:r>
              <w:rPr>
                <w:rFonts w:ascii="新宋体"/>
                <w:sz w:val="18"/>
              </w:rPr>
              <w:t>492,684,972.78</w:t>
            </w:r>
          </w:p>
        </w:tc>
      </w:tr>
    </w:tbl>
    <w:p>
      <w:pPr>
        <w:tabs>
          <w:tab w:pos="5599" w:val="left" w:leader="none"/>
          <w:tab w:pos="7075" w:val="left" w:leader="none"/>
          <w:tab w:pos="8299" w:val="left" w:leader="none"/>
          <w:tab w:pos="9636" w:val="left" w:leader="none"/>
          <w:tab w:pos="11131" w:val="left" w:leader="none"/>
          <w:tab w:pos="12529" w:val="left" w:leader="none"/>
          <w:tab w:pos="14005" w:val="left" w:leader="none"/>
        </w:tabs>
        <w:spacing w:line="20" w:lineRule="exact"/>
        <w:ind w:left="4122" w:right="0" w:firstLine="0"/>
        <w:rPr>
          <w:rFonts w:ascii="新宋体" w:hAnsi="新宋体" w:cs="新宋体" w:eastAsia="新宋体" w:hint="default"/>
          <w:sz w:val="2"/>
          <w:szCs w:val="2"/>
        </w:rPr>
      </w:pPr>
      <w:r>
        <w:rPr>
          <w:rFonts w:ascii="新宋体"/>
          <w:sz w:val="2"/>
        </w:rPr>
        <w:drawing>
          <wp:inline distT="0" distB="0" distL="0" distR="0">
            <wp:extent cx="6095" cy="6096"/>
            <wp:effectExtent l="0" t="0" r="0" b="0"/>
            <wp:docPr id="51" name="image142.png" descr=""/>
            <wp:cNvGraphicFramePr>
              <a:graphicFrameLocks noChangeAspect="1"/>
            </wp:cNvGraphicFramePr>
            <a:graphic>
              <a:graphicData uri="http://schemas.openxmlformats.org/drawingml/2006/picture">
                <pic:pic>
                  <pic:nvPicPr>
                    <pic:cNvPr id="52" name="image142.png"/>
                    <pic:cNvPicPr/>
                  </pic:nvPicPr>
                  <pic:blipFill>
                    <a:blip r:embed="rId174" cstate="print"/>
                    <a:stretch>
                      <a:fillRect/>
                    </a:stretch>
                  </pic:blipFill>
                  <pic:spPr>
                    <a:xfrm>
                      <a:off x="0" y="0"/>
                      <a:ext cx="6095" cy="6096"/>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6096"/>
            <wp:effectExtent l="0" t="0" r="0" b="0"/>
            <wp:docPr id="53" name="image142.png" descr=""/>
            <wp:cNvGraphicFramePr>
              <a:graphicFrameLocks noChangeAspect="1"/>
            </wp:cNvGraphicFramePr>
            <a:graphic>
              <a:graphicData uri="http://schemas.openxmlformats.org/drawingml/2006/picture">
                <pic:pic>
                  <pic:nvPicPr>
                    <pic:cNvPr id="54" name="image142.png"/>
                    <pic:cNvPicPr/>
                  </pic:nvPicPr>
                  <pic:blipFill>
                    <a:blip r:embed="rId174" cstate="print"/>
                    <a:stretch>
                      <a:fillRect/>
                    </a:stretch>
                  </pic:blipFill>
                  <pic:spPr>
                    <a:xfrm>
                      <a:off x="0" y="0"/>
                      <a:ext cx="6096" cy="6096"/>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5" cy="6096"/>
            <wp:effectExtent l="0" t="0" r="0" b="0"/>
            <wp:docPr id="55" name="image142.png" descr=""/>
            <wp:cNvGraphicFramePr>
              <a:graphicFrameLocks noChangeAspect="1"/>
            </wp:cNvGraphicFramePr>
            <a:graphic>
              <a:graphicData uri="http://schemas.openxmlformats.org/drawingml/2006/picture">
                <pic:pic>
                  <pic:nvPicPr>
                    <pic:cNvPr id="56" name="image142.png"/>
                    <pic:cNvPicPr/>
                  </pic:nvPicPr>
                  <pic:blipFill>
                    <a:blip r:embed="rId174" cstate="print"/>
                    <a:stretch>
                      <a:fillRect/>
                    </a:stretch>
                  </pic:blipFill>
                  <pic:spPr>
                    <a:xfrm>
                      <a:off x="0" y="0"/>
                      <a:ext cx="6095" cy="6096"/>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6096"/>
            <wp:effectExtent l="0" t="0" r="0" b="0"/>
            <wp:docPr id="57" name="image142.png" descr=""/>
            <wp:cNvGraphicFramePr>
              <a:graphicFrameLocks noChangeAspect="1"/>
            </wp:cNvGraphicFramePr>
            <a:graphic>
              <a:graphicData uri="http://schemas.openxmlformats.org/drawingml/2006/picture">
                <pic:pic>
                  <pic:nvPicPr>
                    <pic:cNvPr id="58" name="image142.png"/>
                    <pic:cNvPicPr/>
                  </pic:nvPicPr>
                  <pic:blipFill>
                    <a:blip r:embed="rId174" cstate="print"/>
                    <a:stretch>
                      <a:fillRect/>
                    </a:stretch>
                  </pic:blipFill>
                  <pic:spPr>
                    <a:xfrm>
                      <a:off x="0" y="0"/>
                      <a:ext cx="6096" cy="6096"/>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6096"/>
            <wp:effectExtent l="0" t="0" r="0" b="0"/>
            <wp:docPr id="59" name="image142.png" descr=""/>
            <wp:cNvGraphicFramePr>
              <a:graphicFrameLocks noChangeAspect="1"/>
            </wp:cNvGraphicFramePr>
            <a:graphic>
              <a:graphicData uri="http://schemas.openxmlformats.org/drawingml/2006/picture">
                <pic:pic>
                  <pic:nvPicPr>
                    <pic:cNvPr id="60" name="image142.png"/>
                    <pic:cNvPicPr/>
                  </pic:nvPicPr>
                  <pic:blipFill>
                    <a:blip r:embed="rId174" cstate="print"/>
                    <a:stretch>
                      <a:fillRect/>
                    </a:stretch>
                  </pic:blipFill>
                  <pic:spPr>
                    <a:xfrm>
                      <a:off x="0" y="0"/>
                      <a:ext cx="6096" cy="6096"/>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6096"/>
            <wp:effectExtent l="0" t="0" r="0" b="0"/>
            <wp:docPr id="61" name="image142.png" descr=""/>
            <wp:cNvGraphicFramePr>
              <a:graphicFrameLocks noChangeAspect="1"/>
            </wp:cNvGraphicFramePr>
            <a:graphic>
              <a:graphicData uri="http://schemas.openxmlformats.org/drawingml/2006/picture">
                <pic:pic>
                  <pic:nvPicPr>
                    <pic:cNvPr id="62" name="image142.png"/>
                    <pic:cNvPicPr/>
                  </pic:nvPicPr>
                  <pic:blipFill>
                    <a:blip r:embed="rId174" cstate="print"/>
                    <a:stretch>
                      <a:fillRect/>
                    </a:stretch>
                  </pic:blipFill>
                  <pic:spPr>
                    <a:xfrm>
                      <a:off x="0" y="0"/>
                      <a:ext cx="6096" cy="6096"/>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5" cy="6096"/>
            <wp:effectExtent l="0" t="0" r="0" b="0"/>
            <wp:docPr id="63" name="image142.png" descr=""/>
            <wp:cNvGraphicFramePr>
              <a:graphicFrameLocks noChangeAspect="1"/>
            </wp:cNvGraphicFramePr>
            <a:graphic>
              <a:graphicData uri="http://schemas.openxmlformats.org/drawingml/2006/picture">
                <pic:pic>
                  <pic:nvPicPr>
                    <pic:cNvPr id="64" name="image142.png"/>
                    <pic:cNvPicPr/>
                  </pic:nvPicPr>
                  <pic:blipFill>
                    <a:blip r:embed="rId174" cstate="print"/>
                    <a:stretch>
                      <a:fillRect/>
                    </a:stretch>
                  </pic:blipFill>
                  <pic:spPr>
                    <a:xfrm>
                      <a:off x="0" y="0"/>
                      <a:ext cx="6095" cy="6096"/>
                    </a:xfrm>
                    <a:prstGeom prst="rect">
                      <a:avLst/>
                    </a:prstGeom>
                  </pic:spPr>
                </pic:pic>
              </a:graphicData>
            </a:graphic>
          </wp:inline>
        </w:drawing>
      </w:r>
      <w:r>
        <w:rPr>
          <w:rFonts w:ascii="新宋体"/>
          <w:sz w:val="2"/>
        </w:rPr>
      </w:r>
      <w:r>
        <w:rPr>
          <w:rFonts w:ascii="新宋体"/>
          <w:sz w:val="2"/>
        </w:rPr>
        <w:tab/>
      </w:r>
      <w:r>
        <w:rPr>
          <w:rFonts w:ascii="新宋体"/>
          <w:sz w:val="2"/>
        </w:rPr>
        <w:drawing>
          <wp:inline distT="0" distB="0" distL="0" distR="0">
            <wp:extent cx="6096" cy="6096"/>
            <wp:effectExtent l="0" t="0" r="0" b="0"/>
            <wp:docPr id="65" name="image142.png" descr=""/>
            <wp:cNvGraphicFramePr>
              <a:graphicFrameLocks noChangeAspect="1"/>
            </wp:cNvGraphicFramePr>
            <a:graphic>
              <a:graphicData uri="http://schemas.openxmlformats.org/drawingml/2006/picture">
                <pic:pic>
                  <pic:nvPicPr>
                    <pic:cNvPr id="66" name="image142.png"/>
                    <pic:cNvPicPr/>
                  </pic:nvPicPr>
                  <pic:blipFill>
                    <a:blip r:embed="rId174" cstate="print"/>
                    <a:stretch>
                      <a:fillRect/>
                    </a:stretch>
                  </pic:blipFill>
                  <pic:spPr>
                    <a:xfrm>
                      <a:off x="0" y="0"/>
                      <a:ext cx="6096" cy="6096"/>
                    </a:xfrm>
                    <a:prstGeom prst="rect">
                      <a:avLst/>
                    </a:prstGeom>
                  </pic:spPr>
                </pic:pic>
              </a:graphicData>
            </a:graphic>
          </wp:inline>
        </w:drawing>
      </w:r>
      <w:r>
        <w:rPr>
          <w:rFonts w:ascii="新宋体"/>
          <w:sz w:val="2"/>
        </w:rPr>
      </w:r>
    </w:p>
    <w:p>
      <w:pPr>
        <w:tabs>
          <w:tab w:pos="6727" w:val="left" w:leader="none"/>
          <w:tab w:pos="13030" w:val="left" w:leader="none"/>
        </w:tabs>
        <w:spacing w:before="86"/>
        <w:ind w:left="784" w:right="0" w:firstLine="0"/>
        <w:jc w:val="left"/>
        <w:rPr>
          <w:rFonts w:ascii="新宋体" w:hAnsi="新宋体" w:cs="新宋体" w:eastAsia="新宋体" w:hint="default"/>
          <w:sz w:val="18"/>
          <w:szCs w:val="18"/>
        </w:rPr>
      </w:pPr>
      <w:r>
        <w:rPr/>
        <w:pict>
          <v:group style="position:absolute;margin-left:28.559999pt;margin-top:-90.69426pt;width:767.75pt;height:.5pt;mso-position-horizontal-relative:page;mso-position-vertical-relative:paragraph;z-index:-1282024" coordorigin="571,-1814" coordsize="15355,10">
            <v:shape style="position:absolute;left:571;top:-1814;width:3992;height:10" type="#_x0000_t75" stroked="false">
              <v:imagedata r:id="rId115" o:title=""/>
            </v:shape>
            <v:shape style="position:absolute;left:4558;top:-1814;width:2957;height:10" type="#_x0000_t75" stroked="false">
              <v:imagedata r:id="rId229" o:title=""/>
            </v:shape>
            <v:shape style="position:absolute;left:7511;top:-1814;width:2566;height:10" type="#_x0000_t75" stroked="false">
              <v:imagedata r:id="rId221" o:title=""/>
            </v:shape>
            <v:shape style="position:absolute;left:10072;top:-1814;width:5854;height:10" type="#_x0000_t75" stroked="false">
              <v:imagedata r:id="rId222" o:title=""/>
            </v:shape>
            <w10:wrap type="none"/>
          </v:group>
        </w:pict>
      </w:r>
      <w:r>
        <w:rPr/>
        <w:pict>
          <v:group style="position:absolute;margin-left:28.559999pt;margin-top:-78.214287pt;width:767.75pt;height:.5pt;mso-position-horizontal-relative:page;mso-position-vertical-relative:paragraph;z-index:-1282000" coordorigin="571,-1564" coordsize="15355,10">
            <v:shape style="position:absolute;left:571;top:-1564;width:3992;height:10" type="#_x0000_t75" stroked="false">
              <v:imagedata r:id="rId115" o:title=""/>
            </v:shape>
            <v:shape style="position:absolute;left:4558;top:-1564;width:2957;height:10" type="#_x0000_t75" stroked="false">
              <v:imagedata r:id="rId224" o:title=""/>
            </v:shape>
            <v:shape style="position:absolute;left:7511;top:-1564;width:2566;height:10" type="#_x0000_t75" stroked="false">
              <v:imagedata r:id="rId225" o:title=""/>
            </v:shape>
            <v:shape style="position:absolute;left:10072;top:-1564;width:5854;height:10" type="#_x0000_t75" stroked="false">
              <v:imagedata r:id="rId226" o:title=""/>
            </v:shape>
            <w10:wrap type="none"/>
          </v:group>
        </w:pict>
      </w:r>
      <w:r>
        <w:rPr/>
        <w:pict>
          <v:group style="position:absolute;margin-left:28.559999pt;margin-top:-65.734261pt;width:767.75pt;height:.5pt;mso-position-horizontal-relative:page;mso-position-vertical-relative:paragraph;z-index:-1281976" coordorigin="571,-1315" coordsize="15355,10">
            <v:shape style="position:absolute;left:571;top:-1315;width:3992;height:10" type="#_x0000_t75" stroked="false">
              <v:imagedata r:id="rId115" o:title=""/>
            </v:shape>
            <v:shape style="position:absolute;left:4558;top:-1315;width:2957;height:10" type="#_x0000_t75" stroked="false">
              <v:imagedata r:id="rId229" o:title=""/>
            </v:shape>
            <v:shape style="position:absolute;left:7511;top:-1315;width:2566;height:10" type="#_x0000_t75" stroked="false">
              <v:imagedata r:id="rId221" o:title=""/>
            </v:shape>
            <v:shape style="position:absolute;left:10072;top:-1315;width:5854;height:10" type="#_x0000_t75" stroked="false">
              <v:imagedata r:id="rId222" o:title=""/>
            </v:shape>
            <w10:wrap type="none"/>
          </v:group>
        </w:pict>
      </w:r>
      <w:r>
        <w:rPr/>
        <w:pict>
          <v:group style="position:absolute;margin-left:28.559999pt;margin-top:-53.254288pt;width:767.75pt;height:.5pt;mso-position-horizontal-relative:page;mso-position-vertical-relative:paragraph;z-index:-1281952" coordorigin="571,-1065" coordsize="15355,10">
            <v:shape style="position:absolute;left:571;top:-1065;width:3992;height:10" type="#_x0000_t75" stroked="false">
              <v:imagedata r:id="rId115" o:title=""/>
            </v:shape>
            <v:shape style="position:absolute;left:4558;top:-1065;width:2957;height:10" type="#_x0000_t75" stroked="false">
              <v:imagedata r:id="rId220" o:title=""/>
            </v:shape>
            <v:shape style="position:absolute;left:7511;top:-1065;width:2566;height:10" type="#_x0000_t75" stroked="false">
              <v:imagedata r:id="rId221" o:title=""/>
            </v:shape>
            <v:shape style="position:absolute;left:10072;top:-1065;width:5854;height:10" type="#_x0000_t75" stroked="false">
              <v:imagedata r:id="rId222" o:title=""/>
            </v:shape>
            <w10:wrap type="none"/>
          </v:group>
        </w:pict>
      </w:r>
      <w:r>
        <w:rPr/>
        <w:pict>
          <v:group style="position:absolute;margin-left:28.559999pt;margin-top:-40.864288pt;width:767.75pt;height:.5pt;mso-position-horizontal-relative:page;mso-position-vertical-relative:paragraph;z-index:-1281928" coordorigin="571,-817" coordsize="15355,10">
            <v:shape style="position:absolute;left:571;top:-817;width:3992;height:10" type="#_x0000_t75" stroked="false">
              <v:imagedata r:id="rId115" o:title=""/>
            </v:shape>
            <v:shape style="position:absolute;left:4558;top:-817;width:2957;height:10" type="#_x0000_t75" stroked="false">
              <v:imagedata r:id="rId220" o:title=""/>
            </v:shape>
            <v:shape style="position:absolute;left:7511;top:-817;width:2566;height:10" type="#_x0000_t75" stroked="false">
              <v:imagedata r:id="rId221" o:title=""/>
            </v:shape>
            <v:shape style="position:absolute;left:10072;top:-817;width:5854;height:10" type="#_x0000_t75" stroked="false">
              <v:imagedata r:id="rId222" o:title=""/>
            </v:shape>
            <w10:wrap type="none"/>
          </v:group>
        </w:pict>
      </w:r>
      <w:r>
        <w:rPr/>
        <w:pict>
          <v:group style="position:absolute;margin-left:28.559999pt;margin-top:-28.384289pt;width:767.75pt;height:.5pt;mso-position-horizontal-relative:page;mso-position-vertical-relative:paragraph;z-index:-1281904" coordorigin="571,-568" coordsize="15355,10">
            <v:shape style="position:absolute;left:571;top:-568;width:3992;height:10" type="#_x0000_t75" stroked="false">
              <v:imagedata r:id="rId115" o:title=""/>
            </v:shape>
            <v:shape style="position:absolute;left:4558;top:-568;width:2957;height:10" type="#_x0000_t75" stroked="false">
              <v:imagedata r:id="rId224" o:title=""/>
            </v:shape>
            <v:shape style="position:absolute;left:7511;top:-568;width:2566;height:10" type="#_x0000_t75" stroked="false">
              <v:imagedata r:id="rId225" o:title=""/>
            </v:shape>
            <v:shape style="position:absolute;left:10072;top:-568;width:5854;height:10" type="#_x0000_t75" stroked="false">
              <v:imagedata r:id="rId226" o:title=""/>
            </v:shape>
            <w10:wrap type="none"/>
          </v:group>
        </w:pict>
      </w:r>
      <w:r>
        <w:rPr/>
        <w:pict>
          <v:group style="position:absolute;margin-left:28.559999pt;margin-top:-15.904259pt;width:767.75pt;height:.5pt;mso-position-horizontal-relative:page;mso-position-vertical-relative:paragraph;z-index:-1281880" coordorigin="571,-318" coordsize="15355,10">
            <v:shape style="position:absolute;left:571;top:-318;width:3992;height:10" type="#_x0000_t75" stroked="false">
              <v:imagedata r:id="rId115" o:title=""/>
            </v:shape>
            <v:shape style="position:absolute;left:4558;top:-318;width:2957;height:10" type="#_x0000_t75" stroked="false">
              <v:imagedata r:id="rId229" o:title=""/>
            </v:shape>
            <v:shape style="position:absolute;left:7511;top:-318;width:2566;height:10" type="#_x0000_t75" stroked="false">
              <v:imagedata r:id="rId221" o:title=""/>
            </v:shape>
            <v:shape style="position:absolute;left:10072;top:-318;width:5854;height:10" type="#_x0000_t75" stroked="false">
              <v:imagedata r:id="rId222" o:title=""/>
            </v:shape>
            <w10:wrap type="none"/>
          </v:group>
        </w:pict>
      </w: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headerReference w:type="default" r:id="rId218"/>
          <w:footerReference w:type="default" r:id="rId219"/>
          <w:pgSz w:w="16840" w:h="11910" w:orient="landscape"/>
          <w:pgMar w:header="584" w:footer="773" w:top="1140" w:bottom="960" w:left="440" w:right="0"/>
          <w:pgNumType w:start="96"/>
        </w:sectPr>
      </w:pPr>
    </w:p>
    <w:p>
      <w:pPr>
        <w:spacing w:line="240" w:lineRule="auto" w:before="0"/>
        <w:rPr>
          <w:rFonts w:ascii="新宋体" w:hAnsi="新宋体" w:cs="新宋体" w:eastAsia="新宋体" w:hint="default"/>
          <w:sz w:val="20"/>
          <w:szCs w:val="20"/>
        </w:rPr>
      </w:pPr>
    </w:p>
    <w:p>
      <w:pPr>
        <w:spacing w:line="240" w:lineRule="auto" w:before="4"/>
        <w:rPr>
          <w:rFonts w:ascii="新宋体" w:hAnsi="新宋体" w:cs="新宋体" w:eastAsia="新宋体" w:hint="default"/>
          <w:sz w:val="17"/>
          <w:szCs w:val="17"/>
        </w:rPr>
      </w:pPr>
    </w:p>
    <w:p>
      <w:pPr>
        <w:spacing w:before="0"/>
        <w:ind w:left="5339" w:right="6122" w:firstLine="0"/>
        <w:jc w:val="center"/>
        <w:rPr>
          <w:rFonts w:ascii="新宋体" w:hAnsi="新宋体" w:cs="新宋体" w:eastAsia="新宋体" w:hint="default"/>
          <w:sz w:val="32"/>
          <w:szCs w:val="32"/>
        </w:rPr>
      </w:pPr>
      <w:r>
        <w:rPr>
          <w:rFonts w:ascii="新宋体" w:hAnsi="新宋体" w:cs="新宋体" w:eastAsia="新宋体" w:hint="default"/>
          <w:b/>
          <w:bCs/>
          <w:sz w:val="32"/>
          <w:szCs w:val="32"/>
        </w:rPr>
        <w:t>母公司所有者权益变动表（续）</w:t>
      </w:r>
      <w:r>
        <w:rPr>
          <w:rFonts w:ascii="新宋体" w:hAnsi="新宋体" w:cs="新宋体" w:eastAsia="新宋体" w:hint="default"/>
          <w:sz w:val="32"/>
          <w:szCs w:val="32"/>
        </w:rPr>
      </w:r>
    </w:p>
    <w:p>
      <w:pPr>
        <w:tabs>
          <w:tab w:pos="7260" w:val="left" w:leader="none"/>
          <w:tab w:pos="13337" w:val="left" w:leader="none"/>
        </w:tabs>
        <w:spacing w:before="56"/>
        <w:ind w:left="236"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编制单位：河南汉威电子股份有限公司</w:t>
        <w:tab/>
      </w: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年度</w:t>
        <w:tab/>
        <w:t>单位：人民币元</w:t>
      </w:r>
    </w:p>
    <w:p>
      <w:pPr>
        <w:spacing w:line="197" w:lineRule="exact" w:before="100"/>
        <w:ind w:left="5538" w:right="2325" w:firstLine="0"/>
        <w:jc w:val="center"/>
        <w:rPr>
          <w:rFonts w:ascii="新宋体" w:hAnsi="新宋体" w:cs="新宋体" w:eastAsia="新宋体" w:hint="default"/>
          <w:sz w:val="18"/>
          <w:szCs w:val="18"/>
        </w:rPr>
      </w:pPr>
      <w:r>
        <w:rPr/>
        <w:pict>
          <v:group style="position:absolute;margin-left:27.599995pt;margin-top:3.511704pt;width:768.95pt;height:367.8pt;mso-position-horizontal-relative:page;mso-position-vertical-relative:paragraph;z-index:-1281856" coordorigin="552,70" coordsize="15379,7356">
            <v:group style="position:absolute;left:571;top:75;width:3992;height:2" coordorigin="571,75" coordsize="3992,2">
              <v:shape style="position:absolute;left:571;top:75;width:3992;height:2" coordorigin="571,75" coordsize="3992,0" path="m571,75l4563,75e" filled="false" stroked="true" strokeweight=".48pt" strokecolor="#000000">
                <v:path arrowok="t"/>
              </v:shape>
            </v:group>
            <v:group style="position:absolute;left:4563;top:75;width:10;height:2" coordorigin="4563,75" coordsize="10,2">
              <v:shape style="position:absolute;left:4563;top:75;width:10;height:2" coordorigin="4563,75" coordsize="10,0" path="m4563,75l4572,75e" filled="false" stroked="true" strokeweight=".48pt" strokecolor="#000000">
                <v:path arrowok="t"/>
              </v:shape>
            </v:group>
            <v:group style="position:absolute;left:4572;top:75;width:11354;height:2" coordorigin="4572,75" coordsize="11354,2">
              <v:shape style="position:absolute;left:4572;top:75;width:11354;height:2" coordorigin="4572,75" coordsize="11354,0" path="m4572,75l15926,75e" filled="false" stroked="true" strokeweight=".48pt" strokecolor="#000000">
                <v:path arrowok="t"/>
              </v:shape>
            </v:group>
            <v:group style="position:absolute;left:4563;top:80;width:10;height:20" coordorigin="4563,80" coordsize="10,20">
              <v:shape style="position:absolute;left:4563;top:80;width:10;height:20" coordorigin="4563,80" coordsize="10,20" path="m4563,99l4572,99,4572,80,4563,80,4563,99xe" filled="true" fillcolor="#000000" stroked="false">
                <v:path arrowok="t"/>
                <v:fill type="solid"/>
              </v:shape>
            </v:group>
            <v:group style="position:absolute;left:4563;top:99;width:10;height:20" coordorigin="4563,99" coordsize="10,20">
              <v:shape style="position:absolute;left:4563;top:99;width:10;height:20" coordorigin="4563,99" coordsize="10,20" path="m4563,118l4572,118,4572,99,4563,99,4563,118xe" filled="true" fillcolor="#000000" stroked="false">
                <v:path arrowok="t"/>
                <v:fill type="solid"/>
              </v:shape>
            </v:group>
            <v:group style="position:absolute;left:4563;top:118;width:10;height:20" coordorigin="4563,118" coordsize="10,20">
              <v:shape style="position:absolute;left:4563;top:118;width:10;height:20" coordorigin="4563,118" coordsize="10,20" path="m4563,137l4572,137,4572,118,4563,118,4563,137xe" filled="true" fillcolor="#000000" stroked="false">
                <v:path arrowok="t"/>
                <v:fill type="solid"/>
              </v:shape>
            </v:group>
            <v:group style="position:absolute;left:4563;top:137;width:10;height:20" coordorigin="4563,137" coordsize="10,20">
              <v:shape style="position:absolute;left:4563;top:137;width:10;height:20" coordorigin="4563,137" coordsize="10,20" path="m4563,157l4572,157,4572,137,4563,137,4563,157xe" filled="true" fillcolor="#000000" stroked="false">
                <v:path arrowok="t"/>
                <v:fill type="solid"/>
              </v:shape>
            </v:group>
            <v:group style="position:absolute;left:4563;top:157;width:10;height:20" coordorigin="4563,157" coordsize="10,20">
              <v:shape style="position:absolute;left:4563;top:157;width:10;height:20" coordorigin="4563,157" coordsize="10,20" path="m4563,176l4572,176,4572,157,4563,157,4563,176xe" filled="true" fillcolor="#000000" stroked="false">
                <v:path arrowok="t"/>
                <v:fill type="solid"/>
              </v:shape>
            </v:group>
            <v:group style="position:absolute;left:4563;top:176;width:10;height:20" coordorigin="4563,176" coordsize="10,20">
              <v:shape style="position:absolute;left:4563;top:176;width:10;height:20" coordorigin="4563,176" coordsize="10,20" path="m4563,195l4572,195,4572,176,4563,176,4563,195xe" filled="true" fillcolor="#000000" stroked="false">
                <v:path arrowok="t"/>
                <v:fill type="solid"/>
              </v:shape>
            </v:group>
            <v:group style="position:absolute;left:4563;top:195;width:10;height:20" coordorigin="4563,195" coordsize="10,20">
              <v:shape style="position:absolute;left:4563;top:195;width:10;height:20" coordorigin="4563,195" coordsize="10,20" path="m4563,214l4572,214,4572,195,4563,195,4563,214xe" filled="true" fillcolor="#000000" stroked="false">
                <v:path arrowok="t"/>
                <v:fill type="solid"/>
              </v:shape>
            </v:group>
            <v:group style="position:absolute;left:4563;top:214;width:10;height:20" coordorigin="4563,214" coordsize="10,20">
              <v:shape style="position:absolute;left:4563;top:214;width:10;height:20" coordorigin="4563,214" coordsize="10,20" path="m4563,233l4572,233,4572,214,4563,214,4563,233xe" filled="true" fillcolor="#000000" stroked="false">
                <v:path arrowok="t"/>
                <v:fill type="solid"/>
              </v:shape>
            </v:group>
            <v:group style="position:absolute;left:4563;top:233;width:10;height:20" coordorigin="4563,233" coordsize="10,20">
              <v:shape style="position:absolute;left:4563;top:233;width:10;height:20" coordorigin="4563,233" coordsize="10,20" path="m4563,253l4572,253,4572,233,4563,233,4563,253xe" filled="true" fillcolor="#000000" stroked="false">
                <v:path arrowok="t"/>
                <v:fill type="solid"/>
              </v:shape>
            </v:group>
            <v:group style="position:absolute;left:4563;top:253;width:10;height:20" coordorigin="4563,253" coordsize="10,20">
              <v:shape style="position:absolute;left:4563;top:253;width:10;height:20" coordorigin="4563,253" coordsize="10,20" path="m4563,272l4572,272,4572,253,4563,253,4563,272xe" filled="true" fillcolor="#000000" stroked="false">
                <v:path arrowok="t"/>
                <v:fill type="solid"/>
              </v:shape>
            </v:group>
            <v:group style="position:absolute;left:4563;top:272;width:10;height:20" coordorigin="4563,272" coordsize="10,20">
              <v:shape style="position:absolute;left:4563;top:272;width:10;height:20" coordorigin="4563,272" coordsize="10,20" path="m4563,291l4572,291,4572,272,4563,272,4563,291xe" filled="true" fillcolor="#000000" stroked="false">
                <v:path arrowok="t"/>
                <v:fill type="solid"/>
              </v:shape>
            </v:group>
            <v:group style="position:absolute;left:4563;top:291;width:10;height:20" coordorigin="4563,291" coordsize="10,20">
              <v:shape style="position:absolute;left:4563;top:291;width:10;height:20" coordorigin="4563,291" coordsize="10,20" path="m4563,310l4572,310,4572,291,4563,291,4563,310xe" filled="true" fillcolor="#000000" stroked="false">
                <v:path arrowok="t"/>
                <v:fill type="solid"/>
              </v:shape>
            </v:group>
            <v:group style="position:absolute;left:4563;top:310;width:10;height:20" coordorigin="4563,310" coordsize="10,20">
              <v:shape style="position:absolute;left:4563;top:310;width:10;height:20" coordorigin="4563,310" coordsize="10,20" path="m4563,329l4572,329,4572,310,4563,310,4563,329xe" filled="true" fillcolor="#000000" stroked="false">
                <v:path arrowok="t"/>
                <v:fill type="solid"/>
              </v:shape>
            </v:group>
            <v:group style="position:absolute;left:4563;top:329;width:10;height:20" coordorigin="4563,329" coordsize="10,20">
              <v:shape style="position:absolute;left:4563;top:329;width:10;height:20" coordorigin="4563,329" coordsize="10,20" path="m4563,349l4572,349,4572,329,4563,329,4563,349xe" filled="true" fillcolor="#000000" stroked="false">
                <v:path arrowok="t"/>
                <v:fill type="solid"/>
              </v:shape>
            </v:group>
            <v:group style="position:absolute;left:4563;top:349;width:10;height:20" coordorigin="4563,349" coordsize="10,20">
              <v:shape style="position:absolute;left:4563;top:349;width:10;height:20" coordorigin="4563,349" coordsize="10,20" path="m4563,368l4572,368,4572,349,4563,349,4563,368xe" filled="true" fillcolor="#000000" stroked="false">
                <v:path arrowok="t"/>
                <v:fill type="solid"/>
              </v:shape>
            </v:group>
            <v:group style="position:absolute;left:4563;top:373;width:10;height:2" coordorigin="4563,373" coordsize="10,2">
              <v:shape style="position:absolute;left:4563;top:373;width:10;height:2" coordorigin="4563,373" coordsize="10,0" path="m4563,373l4572,373e" filled="false" stroked="true" strokeweight=".48001pt" strokecolor="#000000">
                <v:path arrowok="t"/>
              </v:shape>
            </v:group>
            <v:group style="position:absolute;left:4563;top:382;width:10;height:2" coordorigin="4563,382" coordsize="10,2">
              <v:shape style="position:absolute;left:4563;top:382;width:10;height:2" coordorigin="4563,382" coordsize="10,0" path="m4563,382l4572,382e" filled="false" stroked="true" strokeweight=".48001pt" strokecolor="#000000">
                <v:path arrowok="t"/>
              </v:shape>
            </v:group>
            <v:group style="position:absolute;left:5955;top:382;width:10;height:2" coordorigin="5955,382" coordsize="10,2">
              <v:shape style="position:absolute;left:5955;top:382;width:10;height:2" coordorigin="5955,382" coordsize="10,0" path="m5955,382l5965,382e" filled="false" stroked="true" strokeweight=".48001pt" strokecolor="#000000">
                <v:path arrowok="t"/>
              </v:shape>
            </v:group>
            <v:group style="position:absolute;left:7431;top:382;width:10;height:2" coordorigin="7431,382" coordsize="10,2">
              <v:shape style="position:absolute;left:7431;top:382;width:10;height:2" coordorigin="7431,382" coordsize="10,0" path="m7431,382l7441,382e" filled="false" stroked="true" strokeweight=".48001pt" strokecolor="#000000">
                <v:path arrowok="t"/>
              </v:shape>
              <v:shape style="position:absolute;left:4572;top:377;width:4198;height:10" type="#_x0000_t75" stroked="false">
                <v:imagedata r:id="rId230" o:title=""/>
              </v:shape>
              <v:shape style="position:absolute;left:8766;top:377;width:7160;height:10" type="#_x0000_t75" stroked="false">
                <v:imagedata r:id="rId231" o:title=""/>
              </v:shape>
            </v:group>
            <v:group style="position:absolute;left:4563;top:387;width:10;height:20" coordorigin="4563,387" coordsize="10,20">
              <v:shape style="position:absolute;left:4563;top:387;width:10;height:20" coordorigin="4563,387" coordsize="10,20" path="m4563,406l4572,406,4572,387,4563,387,4563,406xe" filled="true" fillcolor="#000000" stroked="false">
                <v:path arrowok="t"/>
                <v:fill type="solid"/>
              </v:shape>
            </v:group>
            <v:group style="position:absolute;left:4563;top:406;width:10;height:20" coordorigin="4563,406" coordsize="10,20">
              <v:shape style="position:absolute;left:4563;top:406;width:10;height:20" coordorigin="4563,406" coordsize="10,20" path="m4563,425l4572,425,4572,406,4563,406,4563,425xe" filled="true" fillcolor="#000000" stroked="false">
                <v:path arrowok="t"/>
                <v:fill type="solid"/>
              </v:shape>
            </v:group>
            <v:group style="position:absolute;left:4563;top:425;width:10;height:20" coordorigin="4563,425" coordsize="10,20">
              <v:shape style="position:absolute;left:4563;top:425;width:10;height:20" coordorigin="4563,425" coordsize="10,20" path="m4563,445l4572,445,4572,425,4563,425,4563,445xe" filled="true" fillcolor="#000000" stroked="false">
                <v:path arrowok="t"/>
                <v:fill type="solid"/>
              </v:shape>
            </v:group>
            <v:group style="position:absolute;left:4563;top:445;width:10;height:20" coordorigin="4563,445" coordsize="10,20">
              <v:shape style="position:absolute;left:4563;top:445;width:10;height:20" coordorigin="4563,445" coordsize="10,20" path="m4563,464l4572,464,4572,445,4563,445,4563,464xe" filled="true" fillcolor="#000000" stroked="false">
                <v:path arrowok="t"/>
                <v:fill type="solid"/>
              </v:shape>
            </v:group>
            <v:group style="position:absolute;left:4563;top:464;width:10;height:20" coordorigin="4563,464" coordsize="10,20">
              <v:shape style="position:absolute;left:4563;top:464;width:10;height:20" coordorigin="4563,464" coordsize="10,20" path="m4563,483l4572,483,4572,464,4563,464,4563,483xe" filled="true" fillcolor="#000000" stroked="false">
                <v:path arrowok="t"/>
                <v:fill type="solid"/>
              </v:shape>
            </v:group>
            <v:group style="position:absolute;left:4563;top:483;width:10;height:20" coordorigin="4563,483" coordsize="10,20">
              <v:shape style="position:absolute;left:4563;top:483;width:10;height:20" coordorigin="4563,483" coordsize="10,20" path="m4563,502l4572,502,4572,483,4563,483,4563,502xe" filled="true" fillcolor="#000000" stroked="false">
                <v:path arrowok="t"/>
                <v:fill type="solid"/>
              </v:shape>
            </v:group>
            <v:group style="position:absolute;left:4563;top:502;width:10;height:20" coordorigin="4563,502" coordsize="10,20">
              <v:shape style="position:absolute;left:4563;top:502;width:10;height:20" coordorigin="4563,502" coordsize="10,20" path="m4563,521l4572,521,4572,502,4563,502,4563,521xe" filled="true" fillcolor="#000000" stroked="false">
                <v:path arrowok="t"/>
                <v:fill type="solid"/>
              </v:shape>
            </v:group>
            <v:group style="position:absolute;left:4563;top:521;width:10;height:20" coordorigin="4563,521" coordsize="10,20">
              <v:shape style="position:absolute;left:4563;top:521;width:10;height:20" coordorigin="4563,521" coordsize="10,20" path="m4563,541l4572,541,4572,521,4563,521,4563,541xe" filled="true" fillcolor="#000000" stroked="false">
                <v:path arrowok="t"/>
                <v:fill type="solid"/>
              </v:shape>
            </v:group>
            <v:group style="position:absolute;left:4563;top:541;width:10;height:20" coordorigin="4563,541" coordsize="10,20">
              <v:shape style="position:absolute;left:4563;top:541;width:10;height:20" coordorigin="4563,541" coordsize="10,20" path="m4563,560l4572,560,4572,541,4563,541,4563,560xe" filled="true" fillcolor="#000000" stroked="false">
                <v:path arrowok="t"/>
                <v:fill type="solid"/>
              </v:shape>
            </v:group>
            <v:group style="position:absolute;left:4563;top:560;width:10;height:20" coordorigin="4563,560" coordsize="10,20">
              <v:shape style="position:absolute;left:4563;top:560;width:10;height:20" coordorigin="4563,560" coordsize="10,20" path="m4563,579l4572,579,4572,560,4563,560,4563,579xe" filled="true" fillcolor="#000000" stroked="false">
                <v:path arrowok="t"/>
                <v:fill type="solid"/>
              </v:shape>
            </v:group>
            <v:group style="position:absolute;left:4563;top:579;width:10;height:20" coordorigin="4563,579" coordsize="10,20">
              <v:shape style="position:absolute;left:4563;top:579;width:10;height:20" coordorigin="4563,579" coordsize="10,20" path="m4563,598l4572,598,4572,579,4563,579,4563,598xe" filled="true" fillcolor="#000000" stroked="false">
                <v:path arrowok="t"/>
                <v:fill type="solid"/>
              </v:shape>
            </v:group>
            <v:group style="position:absolute;left:4563;top:598;width:10;height:20" coordorigin="4563,598" coordsize="10,20">
              <v:shape style="position:absolute;left:4563;top:598;width:10;height:20" coordorigin="4563,598" coordsize="10,20" path="m4563,617l4572,617,4572,598,4563,598,4563,617xe" filled="true" fillcolor="#000000" stroked="false">
                <v:path arrowok="t"/>
                <v:fill type="solid"/>
              </v:shape>
            </v:group>
            <v:group style="position:absolute;left:4563;top:617;width:10;height:20" coordorigin="4563,617" coordsize="10,20">
              <v:shape style="position:absolute;left:4563;top:617;width:10;height:20" coordorigin="4563,617" coordsize="10,20" path="m4563,637l4572,637,4572,617,4563,617,4563,637xe" filled="true" fillcolor="#000000" stroked="false">
                <v:path arrowok="t"/>
                <v:fill type="solid"/>
              </v:shape>
            </v:group>
            <v:group style="position:absolute;left:4563;top:637;width:10;height:20" coordorigin="4563,637" coordsize="10,20">
              <v:shape style="position:absolute;left:4563;top:637;width:10;height:20" coordorigin="4563,637" coordsize="10,20" path="m4563,656l4572,656,4572,637,4563,637,4563,656xe" filled="true" fillcolor="#000000" stroked="false">
                <v:path arrowok="t"/>
                <v:fill type="solid"/>
              </v:shape>
            </v:group>
            <v:group style="position:absolute;left:4563;top:656;width:10;height:20" coordorigin="4563,656" coordsize="10,20">
              <v:shape style="position:absolute;left:4563;top:656;width:10;height:20" coordorigin="4563,656" coordsize="10,20" path="m4563,675l4572,675,4572,656,4563,656,4563,675xe" filled="true" fillcolor="#000000" stroked="false">
                <v:path arrowok="t"/>
                <v:fill type="solid"/>
              </v:shape>
            </v:group>
            <v:group style="position:absolute;left:4563;top:679;width:10;height:2" coordorigin="4563,679" coordsize="10,2">
              <v:shape style="position:absolute;left:4563;top:679;width:10;height:2" coordorigin="4563,679" coordsize="10,0" path="m4563,679l4572,679e" filled="false" stroked="true" strokeweight=".36002pt" strokecolor="#000000">
                <v:path arrowok="t"/>
              </v:shape>
            </v:group>
            <v:group style="position:absolute;left:5955;top:387;width:10;height:20" coordorigin="5955,387" coordsize="10,20">
              <v:shape style="position:absolute;left:5955;top:387;width:10;height:20" coordorigin="5955,387" coordsize="10,20" path="m5955,406l5965,406,5965,387,5955,387,5955,406xe" filled="true" fillcolor="#000000" stroked="false">
                <v:path arrowok="t"/>
                <v:fill type="solid"/>
              </v:shape>
            </v:group>
            <v:group style="position:absolute;left:5955;top:406;width:10;height:20" coordorigin="5955,406" coordsize="10,20">
              <v:shape style="position:absolute;left:5955;top:406;width:10;height:20" coordorigin="5955,406" coordsize="10,20" path="m5955,425l5965,425,5965,406,5955,406,5955,425xe" filled="true" fillcolor="#000000" stroked="false">
                <v:path arrowok="t"/>
                <v:fill type="solid"/>
              </v:shape>
            </v:group>
            <v:group style="position:absolute;left:5955;top:425;width:10;height:20" coordorigin="5955,425" coordsize="10,20">
              <v:shape style="position:absolute;left:5955;top:425;width:10;height:20" coordorigin="5955,425" coordsize="10,20" path="m5955,445l5965,445,5965,425,5955,425,5955,445xe" filled="true" fillcolor="#000000" stroked="false">
                <v:path arrowok="t"/>
                <v:fill type="solid"/>
              </v:shape>
            </v:group>
            <v:group style="position:absolute;left:5955;top:445;width:10;height:20" coordorigin="5955,445" coordsize="10,20">
              <v:shape style="position:absolute;left:5955;top:445;width:10;height:20" coordorigin="5955,445" coordsize="10,20" path="m5955,464l5965,464,5965,445,5955,445,5955,464xe" filled="true" fillcolor="#000000" stroked="false">
                <v:path arrowok="t"/>
                <v:fill type="solid"/>
              </v:shape>
            </v:group>
            <v:group style="position:absolute;left:5955;top:464;width:10;height:20" coordorigin="5955,464" coordsize="10,20">
              <v:shape style="position:absolute;left:5955;top:464;width:10;height:20" coordorigin="5955,464" coordsize="10,20" path="m5955,483l5965,483,5965,464,5955,464,5955,483xe" filled="true" fillcolor="#000000" stroked="false">
                <v:path arrowok="t"/>
                <v:fill type="solid"/>
              </v:shape>
            </v:group>
            <v:group style="position:absolute;left:5955;top:483;width:10;height:20" coordorigin="5955,483" coordsize="10,20">
              <v:shape style="position:absolute;left:5955;top:483;width:10;height:20" coordorigin="5955,483" coordsize="10,20" path="m5955,502l5965,502,5965,483,5955,483,5955,502xe" filled="true" fillcolor="#000000" stroked="false">
                <v:path arrowok="t"/>
                <v:fill type="solid"/>
              </v:shape>
            </v:group>
            <v:group style="position:absolute;left:5955;top:502;width:10;height:20" coordorigin="5955,502" coordsize="10,20">
              <v:shape style="position:absolute;left:5955;top:502;width:10;height:20" coordorigin="5955,502" coordsize="10,20" path="m5955,521l5965,521,5965,502,5955,502,5955,521xe" filled="true" fillcolor="#000000" stroked="false">
                <v:path arrowok="t"/>
                <v:fill type="solid"/>
              </v:shape>
            </v:group>
            <v:group style="position:absolute;left:5955;top:521;width:10;height:20" coordorigin="5955,521" coordsize="10,20">
              <v:shape style="position:absolute;left:5955;top:521;width:10;height:20" coordorigin="5955,521" coordsize="10,20" path="m5955,541l5965,541,5965,521,5955,521,5955,541xe" filled="true" fillcolor="#000000" stroked="false">
                <v:path arrowok="t"/>
                <v:fill type="solid"/>
              </v:shape>
            </v:group>
            <v:group style="position:absolute;left:5955;top:541;width:10;height:20" coordorigin="5955,541" coordsize="10,20">
              <v:shape style="position:absolute;left:5955;top:541;width:10;height:20" coordorigin="5955,541" coordsize="10,20" path="m5955,560l5965,560,5965,541,5955,541,5955,560xe" filled="true" fillcolor="#000000" stroked="false">
                <v:path arrowok="t"/>
                <v:fill type="solid"/>
              </v:shape>
            </v:group>
            <v:group style="position:absolute;left:5955;top:560;width:10;height:20" coordorigin="5955,560" coordsize="10,20">
              <v:shape style="position:absolute;left:5955;top:560;width:10;height:20" coordorigin="5955,560" coordsize="10,20" path="m5955,579l5965,579,5965,560,5955,560,5955,579xe" filled="true" fillcolor="#000000" stroked="false">
                <v:path arrowok="t"/>
                <v:fill type="solid"/>
              </v:shape>
            </v:group>
            <v:group style="position:absolute;left:5955;top:579;width:10;height:20" coordorigin="5955,579" coordsize="10,20">
              <v:shape style="position:absolute;left:5955;top:579;width:10;height:20" coordorigin="5955,579" coordsize="10,20" path="m5955,598l5965,598,5965,579,5955,579,5955,598xe" filled="true" fillcolor="#000000" stroked="false">
                <v:path arrowok="t"/>
                <v:fill type="solid"/>
              </v:shape>
            </v:group>
            <v:group style="position:absolute;left:5955;top:598;width:10;height:20" coordorigin="5955,598" coordsize="10,20">
              <v:shape style="position:absolute;left:5955;top:598;width:10;height:20" coordorigin="5955,598" coordsize="10,20" path="m5955,617l5965,617,5965,598,5955,598,5955,617xe" filled="true" fillcolor="#000000" stroked="false">
                <v:path arrowok="t"/>
                <v:fill type="solid"/>
              </v:shape>
            </v:group>
            <v:group style="position:absolute;left:5955;top:617;width:10;height:20" coordorigin="5955,617" coordsize="10,20">
              <v:shape style="position:absolute;left:5955;top:617;width:10;height:20" coordorigin="5955,617" coordsize="10,20" path="m5955,637l5965,637,5965,617,5955,617,5955,637xe" filled="true" fillcolor="#000000" stroked="false">
                <v:path arrowok="t"/>
                <v:fill type="solid"/>
              </v:shape>
            </v:group>
            <v:group style="position:absolute;left:5955;top:637;width:10;height:20" coordorigin="5955,637" coordsize="10,20">
              <v:shape style="position:absolute;left:5955;top:637;width:10;height:20" coordorigin="5955,637" coordsize="10,20" path="m5955,656l5965,656,5965,637,5955,637,5955,656xe" filled="true" fillcolor="#000000" stroked="false">
                <v:path arrowok="t"/>
                <v:fill type="solid"/>
              </v:shape>
            </v:group>
            <v:group style="position:absolute;left:5955;top:656;width:10;height:20" coordorigin="5955,656" coordsize="10,20">
              <v:shape style="position:absolute;left:5955;top:656;width:10;height:20" coordorigin="5955,656" coordsize="10,20" path="m5955,675l5965,675,5965,656,5955,656,5955,675xe" filled="true" fillcolor="#000000" stroked="false">
                <v:path arrowok="t"/>
                <v:fill type="solid"/>
              </v:shape>
            </v:group>
            <v:group style="position:absolute;left:5955;top:679;width:10;height:2" coordorigin="5955,679" coordsize="10,2">
              <v:shape style="position:absolute;left:5955;top:679;width:10;height:2" coordorigin="5955,679" coordsize="10,0" path="m5955,679l5965,679e" filled="false" stroked="true" strokeweight=".36002pt" strokecolor="#000000">
                <v:path arrowok="t"/>
              </v:shape>
            </v:group>
            <v:group style="position:absolute;left:7431;top:387;width:10;height:20" coordorigin="7431,387" coordsize="10,20">
              <v:shape style="position:absolute;left:7431;top:387;width:10;height:20" coordorigin="7431,387" coordsize="10,20" path="m7431,406l7441,406,7441,387,7431,387,7431,406xe" filled="true" fillcolor="#000000" stroked="false">
                <v:path arrowok="t"/>
                <v:fill type="solid"/>
              </v:shape>
            </v:group>
            <v:group style="position:absolute;left:7431;top:406;width:10;height:20" coordorigin="7431,406" coordsize="10,20">
              <v:shape style="position:absolute;left:7431;top:406;width:10;height:20" coordorigin="7431,406" coordsize="10,20" path="m7431,425l7441,425,7441,406,7431,406,7431,425xe" filled="true" fillcolor="#000000" stroked="false">
                <v:path arrowok="t"/>
                <v:fill type="solid"/>
              </v:shape>
            </v:group>
            <v:group style="position:absolute;left:7431;top:425;width:10;height:20" coordorigin="7431,425" coordsize="10,20">
              <v:shape style="position:absolute;left:7431;top:425;width:10;height:20" coordorigin="7431,425" coordsize="10,20" path="m7431,445l7441,445,7441,425,7431,425,7431,445xe" filled="true" fillcolor="#000000" stroked="false">
                <v:path arrowok="t"/>
                <v:fill type="solid"/>
              </v:shape>
            </v:group>
            <v:group style="position:absolute;left:7431;top:445;width:10;height:20" coordorigin="7431,445" coordsize="10,20">
              <v:shape style="position:absolute;left:7431;top:445;width:10;height:20" coordorigin="7431,445" coordsize="10,20" path="m7431,464l7441,464,7441,445,7431,445,7431,464xe" filled="true" fillcolor="#000000" stroked="false">
                <v:path arrowok="t"/>
                <v:fill type="solid"/>
              </v:shape>
            </v:group>
            <v:group style="position:absolute;left:7431;top:464;width:10;height:20" coordorigin="7431,464" coordsize="10,20">
              <v:shape style="position:absolute;left:7431;top:464;width:10;height:20" coordorigin="7431,464" coordsize="10,20" path="m7431,483l7441,483,7441,464,7431,464,7431,483xe" filled="true" fillcolor="#000000" stroked="false">
                <v:path arrowok="t"/>
                <v:fill type="solid"/>
              </v:shape>
            </v:group>
            <v:group style="position:absolute;left:7431;top:483;width:10;height:20" coordorigin="7431,483" coordsize="10,20">
              <v:shape style="position:absolute;left:7431;top:483;width:10;height:20" coordorigin="7431,483" coordsize="10,20" path="m7431,502l7441,502,7441,483,7431,483,7431,502xe" filled="true" fillcolor="#000000" stroked="false">
                <v:path arrowok="t"/>
                <v:fill type="solid"/>
              </v:shape>
            </v:group>
            <v:group style="position:absolute;left:7431;top:502;width:10;height:20" coordorigin="7431,502" coordsize="10,20">
              <v:shape style="position:absolute;left:7431;top:502;width:10;height:20" coordorigin="7431,502" coordsize="10,20" path="m7431,521l7441,521,7441,502,7431,502,7431,521xe" filled="true" fillcolor="#000000" stroked="false">
                <v:path arrowok="t"/>
                <v:fill type="solid"/>
              </v:shape>
            </v:group>
            <v:group style="position:absolute;left:7431;top:521;width:10;height:20" coordorigin="7431,521" coordsize="10,20">
              <v:shape style="position:absolute;left:7431;top:521;width:10;height:20" coordorigin="7431,521" coordsize="10,20" path="m7431,541l7441,541,7441,521,7431,521,7431,541xe" filled="true" fillcolor="#000000" stroked="false">
                <v:path arrowok="t"/>
                <v:fill type="solid"/>
              </v:shape>
            </v:group>
            <v:group style="position:absolute;left:7431;top:541;width:10;height:20" coordorigin="7431,541" coordsize="10,20">
              <v:shape style="position:absolute;left:7431;top:541;width:10;height:20" coordorigin="7431,541" coordsize="10,20" path="m7431,560l7441,560,7441,541,7431,541,7431,560xe" filled="true" fillcolor="#000000" stroked="false">
                <v:path arrowok="t"/>
                <v:fill type="solid"/>
              </v:shape>
            </v:group>
            <v:group style="position:absolute;left:7431;top:560;width:10;height:20" coordorigin="7431,560" coordsize="10,20">
              <v:shape style="position:absolute;left:7431;top:560;width:10;height:20" coordorigin="7431,560" coordsize="10,20" path="m7431,579l7441,579,7441,560,7431,560,7431,579xe" filled="true" fillcolor="#000000" stroked="false">
                <v:path arrowok="t"/>
                <v:fill type="solid"/>
              </v:shape>
            </v:group>
            <v:group style="position:absolute;left:7431;top:579;width:10;height:20" coordorigin="7431,579" coordsize="10,20">
              <v:shape style="position:absolute;left:7431;top:579;width:10;height:20" coordorigin="7431,579" coordsize="10,20" path="m7431,598l7441,598,7441,579,7431,579,7431,598xe" filled="true" fillcolor="#000000" stroked="false">
                <v:path arrowok="t"/>
                <v:fill type="solid"/>
              </v:shape>
            </v:group>
            <v:group style="position:absolute;left:7431;top:598;width:10;height:20" coordorigin="7431,598" coordsize="10,20">
              <v:shape style="position:absolute;left:7431;top:598;width:10;height:20" coordorigin="7431,598" coordsize="10,20" path="m7431,617l7441,617,7441,598,7431,598,7431,617xe" filled="true" fillcolor="#000000" stroked="false">
                <v:path arrowok="t"/>
                <v:fill type="solid"/>
              </v:shape>
            </v:group>
            <v:group style="position:absolute;left:7431;top:617;width:10;height:20" coordorigin="7431,617" coordsize="10,20">
              <v:shape style="position:absolute;left:7431;top:617;width:10;height:20" coordorigin="7431,617" coordsize="10,20" path="m7431,637l7441,637,7441,617,7431,617,7431,637xe" filled="true" fillcolor="#000000" stroked="false">
                <v:path arrowok="t"/>
                <v:fill type="solid"/>
              </v:shape>
            </v:group>
            <v:group style="position:absolute;left:7431;top:637;width:10;height:20" coordorigin="7431,637" coordsize="10,20">
              <v:shape style="position:absolute;left:7431;top:637;width:10;height:20" coordorigin="7431,637" coordsize="10,20" path="m7431,656l7441,656,7441,637,7431,637,7431,656xe" filled="true" fillcolor="#000000" stroked="false">
                <v:path arrowok="t"/>
                <v:fill type="solid"/>
              </v:shape>
            </v:group>
            <v:group style="position:absolute;left:7431;top:656;width:10;height:20" coordorigin="7431,656" coordsize="10,20">
              <v:shape style="position:absolute;left:7431;top:656;width:10;height:20" coordorigin="7431,656" coordsize="10,20" path="m7431,675l7441,675,7441,656,7431,656,7431,675xe" filled="true" fillcolor="#000000" stroked="false">
                <v:path arrowok="t"/>
                <v:fill type="solid"/>
              </v:shape>
            </v:group>
            <v:group style="position:absolute;left:7431;top:679;width:10;height:2" coordorigin="7431,679" coordsize="10,2">
              <v:shape style="position:absolute;left:7431;top:679;width:10;height:2" coordorigin="7431,679" coordsize="10,0" path="m7431,679l7441,679e" filled="false" stroked="true" strokeweight=".36002pt" strokecolor="#000000">
                <v:path arrowok="t"/>
              </v:shape>
            </v:group>
            <v:group style="position:absolute;left:8771;top:387;width:10;height:20" coordorigin="8771,387" coordsize="10,20">
              <v:shape style="position:absolute;left:8771;top:387;width:10;height:20" coordorigin="8771,387" coordsize="10,20" path="m8771,406l8780,406,8780,387,8771,387,8771,406xe" filled="true" fillcolor="#000000" stroked="false">
                <v:path arrowok="t"/>
                <v:fill type="solid"/>
              </v:shape>
            </v:group>
            <v:group style="position:absolute;left:8771;top:406;width:10;height:20" coordorigin="8771,406" coordsize="10,20">
              <v:shape style="position:absolute;left:8771;top:406;width:10;height:20" coordorigin="8771,406" coordsize="10,20" path="m8771,425l8780,425,8780,406,8771,406,8771,425xe" filled="true" fillcolor="#000000" stroked="false">
                <v:path arrowok="t"/>
                <v:fill type="solid"/>
              </v:shape>
            </v:group>
            <v:group style="position:absolute;left:8771;top:425;width:10;height:20" coordorigin="8771,425" coordsize="10,20">
              <v:shape style="position:absolute;left:8771;top:425;width:10;height:20" coordorigin="8771,425" coordsize="10,20" path="m8771,445l8780,445,8780,425,8771,425,8771,445xe" filled="true" fillcolor="#000000" stroked="false">
                <v:path arrowok="t"/>
                <v:fill type="solid"/>
              </v:shape>
            </v:group>
            <v:group style="position:absolute;left:8771;top:445;width:10;height:20" coordorigin="8771,445" coordsize="10,20">
              <v:shape style="position:absolute;left:8771;top:445;width:10;height:20" coordorigin="8771,445" coordsize="10,20" path="m8771,464l8780,464,8780,445,8771,445,8771,464xe" filled="true" fillcolor="#000000" stroked="false">
                <v:path arrowok="t"/>
                <v:fill type="solid"/>
              </v:shape>
            </v:group>
            <v:group style="position:absolute;left:8771;top:464;width:10;height:20" coordorigin="8771,464" coordsize="10,20">
              <v:shape style="position:absolute;left:8771;top:464;width:10;height:20" coordorigin="8771,464" coordsize="10,20" path="m8771,483l8780,483,8780,464,8771,464,8771,483xe" filled="true" fillcolor="#000000" stroked="false">
                <v:path arrowok="t"/>
                <v:fill type="solid"/>
              </v:shape>
            </v:group>
            <v:group style="position:absolute;left:8771;top:483;width:10;height:20" coordorigin="8771,483" coordsize="10,20">
              <v:shape style="position:absolute;left:8771;top:483;width:10;height:20" coordorigin="8771,483" coordsize="10,20" path="m8771,502l8780,502,8780,483,8771,483,8771,502xe" filled="true" fillcolor="#000000" stroked="false">
                <v:path arrowok="t"/>
                <v:fill type="solid"/>
              </v:shape>
            </v:group>
            <v:group style="position:absolute;left:8771;top:502;width:10;height:20" coordorigin="8771,502" coordsize="10,20">
              <v:shape style="position:absolute;left:8771;top:502;width:10;height:20" coordorigin="8771,502" coordsize="10,20" path="m8771,521l8780,521,8780,502,8771,502,8771,521xe" filled="true" fillcolor="#000000" stroked="false">
                <v:path arrowok="t"/>
                <v:fill type="solid"/>
              </v:shape>
            </v:group>
            <v:group style="position:absolute;left:8771;top:521;width:10;height:20" coordorigin="8771,521" coordsize="10,20">
              <v:shape style="position:absolute;left:8771;top:521;width:10;height:20" coordorigin="8771,521" coordsize="10,20" path="m8771,541l8780,541,8780,521,8771,521,8771,541xe" filled="true" fillcolor="#000000" stroked="false">
                <v:path arrowok="t"/>
                <v:fill type="solid"/>
              </v:shape>
            </v:group>
            <v:group style="position:absolute;left:8771;top:541;width:10;height:20" coordorigin="8771,541" coordsize="10,20">
              <v:shape style="position:absolute;left:8771;top:541;width:10;height:20" coordorigin="8771,541" coordsize="10,20" path="m8771,560l8780,560,8780,541,8771,541,8771,560xe" filled="true" fillcolor="#000000" stroked="false">
                <v:path arrowok="t"/>
                <v:fill type="solid"/>
              </v:shape>
            </v:group>
            <v:group style="position:absolute;left:8771;top:560;width:10;height:20" coordorigin="8771,560" coordsize="10,20">
              <v:shape style="position:absolute;left:8771;top:560;width:10;height:20" coordorigin="8771,560" coordsize="10,20" path="m8771,579l8780,579,8780,560,8771,560,8771,579xe" filled="true" fillcolor="#000000" stroked="false">
                <v:path arrowok="t"/>
                <v:fill type="solid"/>
              </v:shape>
            </v:group>
            <v:group style="position:absolute;left:8771;top:579;width:10;height:20" coordorigin="8771,579" coordsize="10,20">
              <v:shape style="position:absolute;left:8771;top:579;width:10;height:20" coordorigin="8771,579" coordsize="10,20" path="m8771,598l8780,598,8780,579,8771,579,8771,598xe" filled="true" fillcolor="#000000" stroked="false">
                <v:path arrowok="t"/>
                <v:fill type="solid"/>
              </v:shape>
            </v:group>
            <v:group style="position:absolute;left:8771;top:598;width:10;height:20" coordorigin="8771,598" coordsize="10,20">
              <v:shape style="position:absolute;left:8771;top:598;width:10;height:20" coordorigin="8771,598" coordsize="10,20" path="m8771,617l8780,617,8780,598,8771,598,8771,617xe" filled="true" fillcolor="#000000" stroked="false">
                <v:path arrowok="t"/>
                <v:fill type="solid"/>
              </v:shape>
            </v:group>
            <v:group style="position:absolute;left:8771;top:617;width:10;height:20" coordorigin="8771,617" coordsize="10,20">
              <v:shape style="position:absolute;left:8771;top:617;width:10;height:20" coordorigin="8771,617" coordsize="10,20" path="m8771,637l8780,637,8780,617,8771,617,8771,637xe" filled="true" fillcolor="#000000" stroked="false">
                <v:path arrowok="t"/>
                <v:fill type="solid"/>
              </v:shape>
            </v:group>
            <v:group style="position:absolute;left:8771;top:637;width:10;height:20" coordorigin="8771,637" coordsize="10,20">
              <v:shape style="position:absolute;left:8771;top:637;width:10;height:20" coordorigin="8771,637" coordsize="10,20" path="m8771,656l8780,656,8780,637,8771,637,8771,656xe" filled="true" fillcolor="#000000" stroked="false">
                <v:path arrowok="t"/>
                <v:fill type="solid"/>
              </v:shape>
            </v:group>
            <v:group style="position:absolute;left:8771;top:656;width:10;height:20" coordorigin="8771,656" coordsize="10,20">
              <v:shape style="position:absolute;left:8771;top:656;width:10;height:20" coordorigin="8771,656" coordsize="10,20" path="m8771,675l8780,675,8780,656,8771,656,8771,675xe" filled="true" fillcolor="#000000" stroked="false">
                <v:path arrowok="t"/>
                <v:fill type="solid"/>
              </v:shape>
            </v:group>
            <v:group style="position:absolute;left:8771;top:679;width:10;height:2" coordorigin="8771,679" coordsize="10,2">
              <v:shape style="position:absolute;left:8771;top:679;width:10;height:2" coordorigin="8771,679" coordsize="10,0" path="m8771,679l8780,679e" filled="false" stroked="true" strokeweight=".36002pt" strokecolor="#000000">
                <v:path arrowok="t"/>
              </v:shape>
            </v:group>
            <v:group style="position:absolute;left:10170;top:387;width:10;height:20" coordorigin="10170,387" coordsize="10,20">
              <v:shape style="position:absolute;left:10170;top:387;width:10;height:20" coordorigin="10170,387" coordsize="10,20" path="m10170,406l10180,406,10180,387,10170,387,10170,406xe" filled="true" fillcolor="#000000" stroked="false">
                <v:path arrowok="t"/>
                <v:fill type="solid"/>
              </v:shape>
            </v:group>
            <v:group style="position:absolute;left:10170;top:406;width:10;height:20" coordorigin="10170,406" coordsize="10,20">
              <v:shape style="position:absolute;left:10170;top:406;width:10;height:20" coordorigin="10170,406" coordsize="10,20" path="m10170,425l10180,425,10180,406,10170,406,10170,425xe" filled="true" fillcolor="#000000" stroked="false">
                <v:path arrowok="t"/>
                <v:fill type="solid"/>
              </v:shape>
            </v:group>
            <v:group style="position:absolute;left:10170;top:425;width:10;height:20" coordorigin="10170,425" coordsize="10,20">
              <v:shape style="position:absolute;left:10170;top:425;width:10;height:20" coordorigin="10170,425" coordsize="10,20" path="m10170,445l10180,445,10180,425,10170,425,10170,445xe" filled="true" fillcolor="#000000" stroked="false">
                <v:path arrowok="t"/>
                <v:fill type="solid"/>
              </v:shape>
            </v:group>
            <v:group style="position:absolute;left:10170;top:445;width:10;height:20" coordorigin="10170,445" coordsize="10,20">
              <v:shape style="position:absolute;left:10170;top:445;width:10;height:20" coordorigin="10170,445" coordsize="10,20" path="m10170,464l10180,464,10180,445,10170,445,10170,464xe" filled="true" fillcolor="#000000" stroked="false">
                <v:path arrowok="t"/>
                <v:fill type="solid"/>
              </v:shape>
            </v:group>
            <v:group style="position:absolute;left:10170;top:464;width:10;height:20" coordorigin="10170,464" coordsize="10,20">
              <v:shape style="position:absolute;left:10170;top:464;width:10;height:20" coordorigin="10170,464" coordsize="10,20" path="m10170,483l10180,483,10180,464,10170,464,10170,483xe" filled="true" fillcolor="#000000" stroked="false">
                <v:path arrowok="t"/>
                <v:fill type="solid"/>
              </v:shape>
            </v:group>
            <v:group style="position:absolute;left:10170;top:483;width:10;height:20" coordorigin="10170,483" coordsize="10,20">
              <v:shape style="position:absolute;left:10170;top:483;width:10;height:20" coordorigin="10170,483" coordsize="10,20" path="m10170,502l10180,502,10180,483,10170,483,10170,502xe" filled="true" fillcolor="#000000" stroked="false">
                <v:path arrowok="t"/>
                <v:fill type="solid"/>
              </v:shape>
            </v:group>
            <v:group style="position:absolute;left:10170;top:502;width:10;height:20" coordorigin="10170,502" coordsize="10,20">
              <v:shape style="position:absolute;left:10170;top:502;width:10;height:20" coordorigin="10170,502" coordsize="10,20" path="m10170,521l10180,521,10180,502,10170,502,10170,521xe" filled="true" fillcolor="#000000" stroked="false">
                <v:path arrowok="t"/>
                <v:fill type="solid"/>
              </v:shape>
            </v:group>
            <v:group style="position:absolute;left:10170;top:521;width:10;height:20" coordorigin="10170,521" coordsize="10,20">
              <v:shape style="position:absolute;left:10170;top:521;width:10;height:20" coordorigin="10170,521" coordsize="10,20" path="m10170,541l10180,541,10180,521,10170,521,10170,541xe" filled="true" fillcolor="#000000" stroked="false">
                <v:path arrowok="t"/>
                <v:fill type="solid"/>
              </v:shape>
            </v:group>
            <v:group style="position:absolute;left:10170;top:541;width:10;height:20" coordorigin="10170,541" coordsize="10,20">
              <v:shape style="position:absolute;left:10170;top:541;width:10;height:20" coordorigin="10170,541" coordsize="10,20" path="m10170,560l10180,560,10180,541,10170,541,10170,560xe" filled="true" fillcolor="#000000" stroked="false">
                <v:path arrowok="t"/>
                <v:fill type="solid"/>
              </v:shape>
            </v:group>
            <v:group style="position:absolute;left:10170;top:560;width:10;height:20" coordorigin="10170,560" coordsize="10,20">
              <v:shape style="position:absolute;left:10170;top:560;width:10;height:20" coordorigin="10170,560" coordsize="10,20" path="m10170,579l10180,579,10180,560,10170,560,10170,579xe" filled="true" fillcolor="#000000" stroked="false">
                <v:path arrowok="t"/>
                <v:fill type="solid"/>
              </v:shape>
            </v:group>
            <v:group style="position:absolute;left:10170;top:579;width:10;height:20" coordorigin="10170,579" coordsize="10,20">
              <v:shape style="position:absolute;left:10170;top:579;width:10;height:20" coordorigin="10170,579" coordsize="10,20" path="m10170,598l10180,598,10180,579,10170,579,10170,598xe" filled="true" fillcolor="#000000" stroked="false">
                <v:path arrowok="t"/>
                <v:fill type="solid"/>
              </v:shape>
            </v:group>
            <v:group style="position:absolute;left:10170;top:598;width:10;height:20" coordorigin="10170,598" coordsize="10,20">
              <v:shape style="position:absolute;left:10170;top:598;width:10;height:20" coordorigin="10170,598" coordsize="10,20" path="m10170,617l10180,617,10180,598,10170,598,10170,617xe" filled="true" fillcolor="#000000" stroked="false">
                <v:path arrowok="t"/>
                <v:fill type="solid"/>
              </v:shape>
            </v:group>
            <v:group style="position:absolute;left:10170;top:617;width:10;height:20" coordorigin="10170,617" coordsize="10,20">
              <v:shape style="position:absolute;left:10170;top:617;width:10;height:20" coordorigin="10170,617" coordsize="10,20" path="m10170,637l10180,637,10180,617,10170,617,10170,637xe" filled="true" fillcolor="#000000" stroked="false">
                <v:path arrowok="t"/>
                <v:fill type="solid"/>
              </v:shape>
            </v:group>
            <v:group style="position:absolute;left:10170;top:637;width:10;height:20" coordorigin="10170,637" coordsize="10,20">
              <v:shape style="position:absolute;left:10170;top:637;width:10;height:20" coordorigin="10170,637" coordsize="10,20" path="m10170,656l10180,656,10180,637,10170,637,10170,656xe" filled="true" fillcolor="#000000" stroked="false">
                <v:path arrowok="t"/>
                <v:fill type="solid"/>
              </v:shape>
            </v:group>
            <v:group style="position:absolute;left:10170;top:656;width:10;height:20" coordorigin="10170,656" coordsize="10,20">
              <v:shape style="position:absolute;left:10170;top:656;width:10;height:20" coordorigin="10170,656" coordsize="10,20" path="m10170,675l10180,675,10180,656,10170,656,10170,675xe" filled="true" fillcolor="#000000" stroked="false">
                <v:path arrowok="t"/>
                <v:fill type="solid"/>
              </v:shape>
            </v:group>
            <v:group style="position:absolute;left:10170;top:679;width:10;height:2" coordorigin="10170,679" coordsize="10,2">
              <v:shape style="position:absolute;left:10170;top:679;width:10;height:2" coordorigin="10170,679" coordsize="10,0" path="m10170,679l10180,679e" filled="false" stroked="true" strokeweight=".36002pt" strokecolor="#000000">
                <v:path arrowok="t"/>
              </v:shape>
            </v:group>
            <v:group style="position:absolute;left:11572;top:387;width:10;height:20" coordorigin="11572,387" coordsize="10,20">
              <v:shape style="position:absolute;left:11572;top:387;width:10;height:20" coordorigin="11572,387" coordsize="10,20" path="m11572,406l11581,406,11581,387,11572,387,11572,406xe" filled="true" fillcolor="#000000" stroked="false">
                <v:path arrowok="t"/>
                <v:fill type="solid"/>
              </v:shape>
            </v:group>
            <v:group style="position:absolute;left:11572;top:406;width:10;height:20" coordorigin="11572,406" coordsize="10,20">
              <v:shape style="position:absolute;left:11572;top:406;width:10;height:20" coordorigin="11572,406" coordsize="10,20" path="m11572,425l11581,425,11581,406,11572,406,11572,425xe" filled="true" fillcolor="#000000" stroked="false">
                <v:path arrowok="t"/>
                <v:fill type="solid"/>
              </v:shape>
            </v:group>
            <v:group style="position:absolute;left:11572;top:425;width:10;height:20" coordorigin="11572,425" coordsize="10,20">
              <v:shape style="position:absolute;left:11572;top:425;width:10;height:20" coordorigin="11572,425" coordsize="10,20" path="m11572,445l11581,445,11581,425,11572,425,11572,445xe" filled="true" fillcolor="#000000" stroked="false">
                <v:path arrowok="t"/>
                <v:fill type="solid"/>
              </v:shape>
            </v:group>
            <v:group style="position:absolute;left:11572;top:445;width:10;height:20" coordorigin="11572,445" coordsize="10,20">
              <v:shape style="position:absolute;left:11572;top:445;width:10;height:20" coordorigin="11572,445" coordsize="10,20" path="m11572,464l11581,464,11581,445,11572,445,11572,464xe" filled="true" fillcolor="#000000" stroked="false">
                <v:path arrowok="t"/>
                <v:fill type="solid"/>
              </v:shape>
            </v:group>
            <v:group style="position:absolute;left:11572;top:464;width:10;height:20" coordorigin="11572,464" coordsize="10,20">
              <v:shape style="position:absolute;left:11572;top:464;width:10;height:20" coordorigin="11572,464" coordsize="10,20" path="m11572,483l11581,483,11581,464,11572,464,11572,483xe" filled="true" fillcolor="#000000" stroked="false">
                <v:path arrowok="t"/>
                <v:fill type="solid"/>
              </v:shape>
            </v:group>
            <v:group style="position:absolute;left:11572;top:483;width:10;height:20" coordorigin="11572,483" coordsize="10,20">
              <v:shape style="position:absolute;left:11572;top:483;width:10;height:20" coordorigin="11572,483" coordsize="10,20" path="m11572,502l11581,502,11581,483,11572,483,11572,502xe" filled="true" fillcolor="#000000" stroked="false">
                <v:path arrowok="t"/>
                <v:fill type="solid"/>
              </v:shape>
            </v:group>
            <v:group style="position:absolute;left:11572;top:502;width:10;height:20" coordorigin="11572,502" coordsize="10,20">
              <v:shape style="position:absolute;left:11572;top:502;width:10;height:20" coordorigin="11572,502" coordsize="10,20" path="m11572,521l11581,521,11581,502,11572,502,11572,521xe" filled="true" fillcolor="#000000" stroked="false">
                <v:path arrowok="t"/>
                <v:fill type="solid"/>
              </v:shape>
            </v:group>
            <v:group style="position:absolute;left:11572;top:521;width:10;height:20" coordorigin="11572,521" coordsize="10,20">
              <v:shape style="position:absolute;left:11572;top:521;width:10;height:20" coordorigin="11572,521" coordsize="10,20" path="m11572,541l11581,541,11581,521,11572,521,11572,541xe" filled="true" fillcolor="#000000" stroked="false">
                <v:path arrowok="t"/>
                <v:fill type="solid"/>
              </v:shape>
            </v:group>
            <v:group style="position:absolute;left:11572;top:541;width:10;height:20" coordorigin="11572,541" coordsize="10,20">
              <v:shape style="position:absolute;left:11572;top:541;width:10;height:20" coordorigin="11572,541" coordsize="10,20" path="m11572,560l11581,560,11581,541,11572,541,11572,560xe" filled="true" fillcolor="#000000" stroked="false">
                <v:path arrowok="t"/>
                <v:fill type="solid"/>
              </v:shape>
            </v:group>
            <v:group style="position:absolute;left:11572;top:560;width:10;height:20" coordorigin="11572,560" coordsize="10,20">
              <v:shape style="position:absolute;left:11572;top:560;width:10;height:20" coordorigin="11572,560" coordsize="10,20" path="m11572,579l11581,579,11581,560,11572,560,11572,579xe" filled="true" fillcolor="#000000" stroked="false">
                <v:path arrowok="t"/>
                <v:fill type="solid"/>
              </v:shape>
            </v:group>
            <v:group style="position:absolute;left:11572;top:579;width:10;height:20" coordorigin="11572,579" coordsize="10,20">
              <v:shape style="position:absolute;left:11572;top:579;width:10;height:20" coordorigin="11572,579" coordsize="10,20" path="m11572,598l11581,598,11581,579,11572,579,11572,598xe" filled="true" fillcolor="#000000" stroked="false">
                <v:path arrowok="t"/>
                <v:fill type="solid"/>
              </v:shape>
            </v:group>
            <v:group style="position:absolute;left:11572;top:598;width:10;height:20" coordorigin="11572,598" coordsize="10,20">
              <v:shape style="position:absolute;left:11572;top:598;width:10;height:20" coordorigin="11572,598" coordsize="10,20" path="m11572,617l11581,617,11581,598,11572,598,11572,617xe" filled="true" fillcolor="#000000" stroked="false">
                <v:path arrowok="t"/>
                <v:fill type="solid"/>
              </v:shape>
            </v:group>
            <v:group style="position:absolute;left:11572;top:617;width:10;height:20" coordorigin="11572,617" coordsize="10,20">
              <v:shape style="position:absolute;left:11572;top:617;width:10;height:20" coordorigin="11572,617" coordsize="10,20" path="m11572,637l11581,637,11581,617,11572,617,11572,637xe" filled="true" fillcolor="#000000" stroked="false">
                <v:path arrowok="t"/>
                <v:fill type="solid"/>
              </v:shape>
            </v:group>
            <v:group style="position:absolute;left:11572;top:637;width:10;height:20" coordorigin="11572,637" coordsize="10,20">
              <v:shape style="position:absolute;left:11572;top:637;width:10;height:20" coordorigin="11572,637" coordsize="10,20" path="m11572,656l11581,656,11581,637,11572,637,11572,656xe" filled="true" fillcolor="#000000" stroked="false">
                <v:path arrowok="t"/>
                <v:fill type="solid"/>
              </v:shape>
            </v:group>
            <v:group style="position:absolute;left:11572;top:656;width:10;height:20" coordorigin="11572,656" coordsize="10,20">
              <v:shape style="position:absolute;left:11572;top:656;width:10;height:20" coordorigin="11572,656" coordsize="10,20" path="m11572,675l11581,675,11581,656,11572,656,11572,675xe" filled="true" fillcolor="#000000" stroked="false">
                <v:path arrowok="t"/>
                <v:fill type="solid"/>
              </v:shape>
            </v:group>
            <v:group style="position:absolute;left:11572;top:679;width:10;height:2" coordorigin="11572,679" coordsize="10,2">
              <v:shape style="position:absolute;left:11572;top:679;width:10;height:2" coordorigin="11572,679" coordsize="10,0" path="m11572,679l11581,679e" filled="false" stroked="true" strokeweight=".36002pt" strokecolor="#000000">
                <v:path arrowok="t"/>
              </v:shape>
            </v:group>
            <v:group style="position:absolute;left:12969;top:387;width:10;height:20" coordorigin="12969,387" coordsize="10,20">
              <v:shape style="position:absolute;left:12969;top:387;width:10;height:20" coordorigin="12969,387" coordsize="10,20" path="m12969,406l12979,406,12979,387,12969,387,12969,406xe" filled="true" fillcolor="#000000" stroked="false">
                <v:path arrowok="t"/>
                <v:fill type="solid"/>
              </v:shape>
            </v:group>
            <v:group style="position:absolute;left:12969;top:406;width:10;height:20" coordorigin="12969,406" coordsize="10,20">
              <v:shape style="position:absolute;left:12969;top:406;width:10;height:20" coordorigin="12969,406" coordsize="10,20" path="m12969,425l12979,425,12979,406,12969,406,12969,425xe" filled="true" fillcolor="#000000" stroked="false">
                <v:path arrowok="t"/>
                <v:fill type="solid"/>
              </v:shape>
            </v:group>
            <v:group style="position:absolute;left:12969;top:425;width:10;height:20" coordorigin="12969,425" coordsize="10,20">
              <v:shape style="position:absolute;left:12969;top:425;width:10;height:20" coordorigin="12969,425" coordsize="10,20" path="m12969,445l12979,445,12979,425,12969,425,12969,445xe" filled="true" fillcolor="#000000" stroked="false">
                <v:path arrowok="t"/>
                <v:fill type="solid"/>
              </v:shape>
            </v:group>
            <v:group style="position:absolute;left:12969;top:445;width:10;height:20" coordorigin="12969,445" coordsize="10,20">
              <v:shape style="position:absolute;left:12969;top:445;width:10;height:20" coordorigin="12969,445" coordsize="10,20" path="m12969,464l12979,464,12979,445,12969,445,12969,464xe" filled="true" fillcolor="#000000" stroked="false">
                <v:path arrowok="t"/>
                <v:fill type="solid"/>
              </v:shape>
            </v:group>
            <v:group style="position:absolute;left:12969;top:464;width:10;height:20" coordorigin="12969,464" coordsize="10,20">
              <v:shape style="position:absolute;left:12969;top:464;width:10;height:20" coordorigin="12969,464" coordsize="10,20" path="m12969,483l12979,483,12979,464,12969,464,12969,483xe" filled="true" fillcolor="#000000" stroked="false">
                <v:path arrowok="t"/>
                <v:fill type="solid"/>
              </v:shape>
            </v:group>
            <v:group style="position:absolute;left:12969;top:483;width:10;height:20" coordorigin="12969,483" coordsize="10,20">
              <v:shape style="position:absolute;left:12969;top:483;width:10;height:20" coordorigin="12969,483" coordsize="10,20" path="m12969,502l12979,502,12979,483,12969,483,12969,502xe" filled="true" fillcolor="#000000" stroked="false">
                <v:path arrowok="t"/>
                <v:fill type="solid"/>
              </v:shape>
            </v:group>
            <v:group style="position:absolute;left:12969;top:502;width:10;height:20" coordorigin="12969,502" coordsize="10,20">
              <v:shape style="position:absolute;left:12969;top:502;width:10;height:20" coordorigin="12969,502" coordsize="10,20" path="m12969,521l12979,521,12979,502,12969,502,12969,521xe" filled="true" fillcolor="#000000" stroked="false">
                <v:path arrowok="t"/>
                <v:fill type="solid"/>
              </v:shape>
            </v:group>
            <v:group style="position:absolute;left:12969;top:521;width:10;height:20" coordorigin="12969,521" coordsize="10,20">
              <v:shape style="position:absolute;left:12969;top:521;width:10;height:20" coordorigin="12969,521" coordsize="10,20" path="m12969,541l12979,541,12979,521,12969,521,12969,541xe" filled="true" fillcolor="#000000" stroked="false">
                <v:path arrowok="t"/>
                <v:fill type="solid"/>
              </v:shape>
            </v:group>
            <v:group style="position:absolute;left:12969;top:541;width:10;height:20" coordorigin="12969,541" coordsize="10,20">
              <v:shape style="position:absolute;left:12969;top:541;width:10;height:20" coordorigin="12969,541" coordsize="10,20" path="m12969,560l12979,560,12979,541,12969,541,12969,560xe" filled="true" fillcolor="#000000" stroked="false">
                <v:path arrowok="t"/>
                <v:fill type="solid"/>
              </v:shape>
            </v:group>
            <v:group style="position:absolute;left:12969;top:560;width:10;height:20" coordorigin="12969,560" coordsize="10,20">
              <v:shape style="position:absolute;left:12969;top:560;width:10;height:20" coordorigin="12969,560" coordsize="10,20" path="m12969,579l12979,579,12979,560,12969,560,12969,579xe" filled="true" fillcolor="#000000" stroked="false">
                <v:path arrowok="t"/>
                <v:fill type="solid"/>
              </v:shape>
            </v:group>
            <v:group style="position:absolute;left:12969;top:579;width:10;height:20" coordorigin="12969,579" coordsize="10,20">
              <v:shape style="position:absolute;left:12969;top:579;width:10;height:20" coordorigin="12969,579" coordsize="10,20" path="m12969,598l12979,598,12979,579,12969,579,12969,598xe" filled="true" fillcolor="#000000" stroked="false">
                <v:path arrowok="t"/>
                <v:fill type="solid"/>
              </v:shape>
            </v:group>
            <v:group style="position:absolute;left:12969;top:598;width:10;height:20" coordorigin="12969,598" coordsize="10,20">
              <v:shape style="position:absolute;left:12969;top:598;width:10;height:20" coordorigin="12969,598" coordsize="10,20" path="m12969,617l12979,617,12979,598,12969,598,12969,617xe" filled="true" fillcolor="#000000" stroked="false">
                <v:path arrowok="t"/>
                <v:fill type="solid"/>
              </v:shape>
            </v:group>
            <v:group style="position:absolute;left:12969;top:617;width:10;height:20" coordorigin="12969,617" coordsize="10,20">
              <v:shape style="position:absolute;left:12969;top:617;width:10;height:20" coordorigin="12969,617" coordsize="10,20" path="m12969,637l12979,637,12979,617,12969,617,12969,637xe" filled="true" fillcolor="#000000" stroked="false">
                <v:path arrowok="t"/>
                <v:fill type="solid"/>
              </v:shape>
            </v:group>
            <v:group style="position:absolute;left:12969;top:637;width:10;height:20" coordorigin="12969,637" coordsize="10,20">
              <v:shape style="position:absolute;left:12969;top:637;width:10;height:20" coordorigin="12969,637" coordsize="10,20" path="m12969,656l12979,656,12979,637,12969,637,12969,656xe" filled="true" fillcolor="#000000" stroked="false">
                <v:path arrowok="t"/>
                <v:fill type="solid"/>
              </v:shape>
            </v:group>
            <v:group style="position:absolute;left:12969;top:656;width:10;height:20" coordorigin="12969,656" coordsize="10,20">
              <v:shape style="position:absolute;left:12969;top:656;width:10;height:20" coordorigin="12969,656" coordsize="10,20" path="m12969,675l12979,675,12979,656,12969,656,12969,675xe" filled="true" fillcolor="#000000" stroked="false">
                <v:path arrowok="t"/>
                <v:fill type="solid"/>
              </v:shape>
            </v:group>
            <v:group style="position:absolute;left:12969;top:679;width:10;height:2" coordorigin="12969,679" coordsize="10,2">
              <v:shape style="position:absolute;left:12969;top:679;width:10;height:2" coordorigin="12969,679" coordsize="10,0" path="m12969,679l12979,679e" filled="false" stroked="true" strokeweight=".36002pt" strokecolor="#000000">
                <v:path arrowok="t"/>
              </v:shape>
            </v:group>
            <v:group style="position:absolute;left:14445;top:387;width:10;height:20" coordorigin="14445,387" coordsize="10,20">
              <v:shape style="position:absolute;left:14445;top:387;width:10;height:20" coordorigin="14445,387" coordsize="10,20" path="m14445,406l14455,406,14455,387,14445,387,14445,406xe" filled="true" fillcolor="#000000" stroked="false">
                <v:path arrowok="t"/>
                <v:fill type="solid"/>
              </v:shape>
            </v:group>
            <v:group style="position:absolute;left:14445;top:406;width:10;height:20" coordorigin="14445,406" coordsize="10,20">
              <v:shape style="position:absolute;left:14445;top:406;width:10;height:20" coordorigin="14445,406" coordsize="10,20" path="m14445,425l14455,425,14455,406,14445,406,14445,425xe" filled="true" fillcolor="#000000" stroked="false">
                <v:path arrowok="t"/>
                <v:fill type="solid"/>
              </v:shape>
            </v:group>
            <v:group style="position:absolute;left:14445;top:425;width:10;height:20" coordorigin="14445,425" coordsize="10,20">
              <v:shape style="position:absolute;left:14445;top:425;width:10;height:20" coordorigin="14445,425" coordsize="10,20" path="m14445,445l14455,445,14455,425,14445,425,14445,445xe" filled="true" fillcolor="#000000" stroked="false">
                <v:path arrowok="t"/>
                <v:fill type="solid"/>
              </v:shape>
            </v:group>
            <v:group style="position:absolute;left:14445;top:445;width:10;height:20" coordorigin="14445,445" coordsize="10,20">
              <v:shape style="position:absolute;left:14445;top:445;width:10;height:20" coordorigin="14445,445" coordsize="10,20" path="m14445,464l14455,464,14455,445,14445,445,14445,464xe" filled="true" fillcolor="#000000" stroked="false">
                <v:path arrowok="t"/>
                <v:fill type="solid"/>
              </v:shape>
            </v:group>
            <v:group style="position:absolute;left:14445;top:464;width:10;height:20" coordorigin="14445,464" coordsize="10,20">
              <v:shape style="position:absolute;left:14445;top:464;width:10;height:20" coordorigin="14445,464" coordsize="10,20" path="m14445,483l14455,483,14455,464,14445,464,14445,483xe" filled="true" fillcolor="#000000" stroked="false">
                <v:path arrowok="t"/>
                <v:fill type="solid"/>
              </v:shape>
            </v:group>
            <v:group style="position:absolute;left:14445;top:483;width:10;height:20" coordorigin="14445,483" coordsize="10,20">
              <v:shape style="position:absolute;left:14445;top:483;width:10;height:20" coordorigin="14445,483" coordsize="10,20" path="m14445,502l14455,502,14455,483,14445,483,14445,502xe" filled="true" fillcolor="#000000" stroked="false">
                <v:path arrowok="t"/>
                <v:fill type="solid"/>
              </v:shape>
            </v:group>
            <v:group style="position:absolute;left:14445;top:502;width:10;height:20" coordorigin="14445,502" coordsize="10,20">
              <v:shape style="position:absolute;left:14445;top:502;width:10;height:20" coordorigin="14445,502" coordsize="10,20" path="m14445,521l14455,521,14455,502,14445,502,14445,521xe" filled="true" fillcolor="#000000" stroked="false">
                <v:path arrowok="t"/>
                <v:fill type="solid"/>
              </v:shape>
            </v:group>
            <v:group style="position:absolute;left:14445;top:521;width:10;height:20" coordorigin="14445,521" coordsize="10,20">
              <v:shape style="position:absolute;left:14445;top:521;width:10;height:20" coordorigin="14445,521" coordsize="10,20" path="m14445,541l14455,541,14455,521,14445,521,14445,541xe" filled="true" fillcolor="#000000" stroked="false">
                <v:path arrowok="t"/>
                <v:fill type="solid"/>
              </v:shape>
            </v:group>
            <v:group style="position:absolute;left:14445;top:541;width:10;height:20" coordorigin="14445,541" coordsize="10,20">
              <v:shape style="position:absolute;left:14445;top:541;width:10;height:20" coordorigin="14445,541" coordsize="10,20" path="m14445,560l14455,560,14455,541,14445,541,14445,560xe" filled="true" fillcolor="#000000" stroked="false">
                <v:path arrowok="t"/>
                <v:fill type="solid"/>
              </v:shape>
            </v:group>
            <v:group style="position:absolute;left:14445;top:560;width:10;height:20" coordorigin="14445,560" coordsize="10,20">
              <v:shape style="position:absolute;left:14445;top:560;width:10;height:20" coordorigin="14445,560" coordsize="10,20" path="m14445,579l14455,579,14455,560,14445,560,14445,579xe" filled="true" fillcolor="#000000" stroked="false">
                <v:path arrowok="t"/>
                <v:fill type="solid"/>
              </v:shape>
            </v:group>
            <v:group style="position:absolute;left:14445;top:579;width:10;height:20" coordorigin="14445,579" coordsize="10,20">
              <v:shape style="position:absolute;left:14445;top:579;width:10;height:20" coordorigin="14445,579" coordsize="10,20" path="m14445,598l14455,598,14455,579,14445,579,14445,598xe" filled="true" fillcolor="#000000" stroked="false">
                <v:path arrowok="t"/>
                <v:fill type="solid"/>
              </v:shape>
            </v:group>
            <v:group style="position:absolute;left:14445;top:598;width:10;height:20" coordorigin="14445,598" coordsize="10,20">
              <v:shape style="position:absolute;left:14445;top:598;width:10;height:20" coordorigin="14445,598" coordsize="10,20" path="m14445,617l14455,617,14455,598,14445,598,14445,617xe" filled="true" fillcolor="#000000" stroked="false">
                <v:path arrowok="t"/>
                <v:fill type="solid"/>
              </v:shape>
            </v:group>
            <v:group style="position:absolute;left:14445;top:617;width:10;height:20" coordorigin="14445,617" coordsize="10,20">
              <v:shape style="position:absolute;left:14445;top:617;width:10;height:20" coordorigin="14445,617" coordsize="10,20" path="m14445,637l14455,637,14455,617,14445,617,14445,637xe" filled="true" fillcolor="#000000" stroked="false">
                <v:path arrowok="t"/>
                <v:fill type="solid"/>
              </v:shape>
            </v:group>
            <v:group style="position:absolute;left:14445;top:637;width:10;height:20" coordorigin="14445,637" coordsize="10,20">
              <v:shape style="position:absolute;left:14445;top:637;width:10;height:20" coordorigin="14445,637" coordsize="10,20" path="m14445,656l14455,656,14455,637,14445,637,14445,656xe" filled="true" fillcolor="#000000" stroked="false">
                <v:path arrowok="t"/>
                <v:fill type="solid"/>
              </v:shape>
            </v:group>
            <v:group style="position:absolute;left:14445;top:656;width:10;height:20" coordorigin="14445,656" coordsize="10,20">
              <v:shape style="position:absolute;left:14445;top:656;width:10;height:20" coordorigin="14445,656" coordsize="10,20" path="m14445,675l14455,675,14455,656,14445,656,14445,675xe" filled="true" fillcolor="#000000" stroked="false">
                <v:path arrowok="t"/>
                <v:fill type="solid"/>
              </v:shape>
            </v:group>
            <v:group style="position:absolute;left:14445;top:679;width:10;height:2" coordorigin="14445,679" coordsize="10,2">
              <v:shape style="position:absolute;left:14445;top:679;width:10;height:2" coordorigin="14445,679" coordsize="10,0" path="m14445,679l14455,679e" filled="false" stroked="true" strokeweight=".36002pt" strokecolor="#000000">
                <v:path arrowok="t"/>
              </v:shape>
              <v:shape style="position:absolute;left:571;top:682;width:3992;height:10" type="#_x0000_t75" stroked="false">
                <v:imagedata r:id="rId115" o:title=""/>
              </v:shape>
              <v:shape style="position:absolute;left:4558;top:682;width:4213;height:10" type="#_x0000_t75" stroked="false">
                <v:imagedata r:id="rId232" o:title=""/>
              </v:shape>
              <v:shape style="position:absolute;left:8766;top:682;width:7160;height:10" type="#_x0000_t75" stroked="false">
                <v:imagedata r:id="rId233" o:title=""/>
              </v:shape>
            </v:group>
            <v:group style="position:absolute;left:4563;top:692;width:10;height:20" coordorigin="4563,692" coordsize="10,20">
              <v:shape style="position:absolute;left:4563;top:692;width:10;height:20" coordorigin="4563,692" coordsize="10,20" path="m4563,711l4572,711,4572,692,4563,692,4563,711xe" filled="true" fillcolor="#000000" stroked="false">
                <v:path arrowok="t"/>
                <v:fill type="solid"/>
              </v:shape>
            </v:group>
            <v:group style="position:absolute;left:4563;top:711;width:10;height:20" coordorigin="4563,711" coordsize="10,20">
              <v:shape style="position:absolute;left:4563;top:711;width:10;height:20" coordorigin="4563,711" coordsize="10,20" path="m4563,730l4572,730,4572,711,4563,711,4563,730xe" filled="true" fillcolor="#000000" stroked="false">
                <v:path arrowok="t"/>
                <v:fill type="solid"/>
              </v:shape>
            </v:group>
            <v:group style="position:absolute;left:4563;top:730;width:10;height:20" coordorigin="4563,730" coordsize="10,20">
              <v:shape style="position:absolute;left:4563;top:730;width:10;height:20" coordorigin="4563,730" coordsize="10,20" path="m4563,749l4572,749,4572,730,4563,730,4563,749xe" filled="true" fillcolor="#000000" stroked="false">
                <v:path arrowok="t"/>
                <v:fill type="solid"/>
              </v:shape>
            </v:group>
            <v:group style="position:absolute;left:4563;top:749;width:10;height:20" coordorigin="4563,749" coordsize="10,20">
              <v:shape style="position:absolute;left:4563;top:749;width:10;height:20" coordorigin="4563,749" coordsize="10,20" path="m4563,769l4572,769,4572,749,4563,749,4563,769xe" filled="true" fillcolor="#000000" stroked="false">
                <v:path arrowok="t"/>
                <v:fill type="solid"/>
              </v:shape>
            </v:group>
            <v:group style="position:absolute;left:4563;top:769;width:10;height:20" coordorigin="4563,769" coordsize="10,20">
              <v:shape style="position:absolute;left:4563;top:769;width:10;height:20" coordorigin="4563,769" coordsize="10,20" path="m4563,788l4572,788,4572,769,4563,769,4563,788xe" filled="true" fillcolor="#000000" stroked="false">
                <v:path arrowok="t"/>
                <v:fill type="solid"/>
              </v:shape>
            </v:group>
            <v:group style="position:absolute;left:4563;top:788;width:10;height:20" coordorigin="4563,788" coordsize="10,20">
              <v:shape style="position:absolute;left:4563;top:788;width:10;height:20" coordorigin="4563,788" coordsize="10,20" path="m4563,807l4572,807,4572,788,4563,788,4563,807xe" filled="true" fillcolor="#000000" stroked="false">
                <v:path arrowok="t"/>
                <v:fill type="solid"/>
              </v:shape>
            </v:group>
            <v:group style="position:absolute;left:4563;top:807;width:10;height:20" coordorigin="4563,807" coordsize="10,20">
              <v:shape style="position:absolute;left:4563;top:807;width:10;height:20" coordorigin="4563,807" coordsize="10,20" path="m4563,826l4572,826,4572,807,4563,807,4563,826xe" filled="true" fillcolor="#000000" stroked="false">
                <v:path arrowok="t"/>
                <v:fill type="solid"/>
              </v:shape>
            </v:group>
            <v:group style="position:absolute;left:4563;top:826;width:10;height:20" coordorigin="4563,826" coordsize="10,20">
              <v:shape style="position:absolute;left:4563;top:826;width:10;height:20" coordorigin="4563,826" coordsize="10,20" path="m4563,845l4572,845,4572,826,4563,826,4563,845xe" filled="true" fillcolor="#000000" stroked="false">
                <v:path arrowok="t"/>
                <v:fill type="solid"/>
              </v:shape>
            </v:group>
            <v:group style="position:absolute;left:5955;top:692;width:10;height:20" coordorigin="5955,692" coordsize="10,20">
              <v:shape style="position:absolute;left:5955;top:692;width:10;height:20" coordorigin="5955,692" coordsize="10,20" path="m5955,711l5965,711,5965,692,5955,692,5955,711xe" filled="true" fillcolor="#000000" stroked="false">
                <v:path arrowok="t"/>
                <v:fill type="solid"/>
              </v:shape>
            </v:group>
            <v:group style="position:absolute;left:5955;top:711;width:10;height:20" coordorigin="5955,711" coordsize="10,20">
              <v:shape style="position:absolute;left:5955;top:711;width:10;height:20" coordorigin="5955,711" coordsize="10,20" path="m5955,730l5965,730,5965,711,5955,711,5955,730xe" filled="true" fillcolor="#000000" stroked="false">
                <v:path arrowok="t"/>
                <v:fill type="solid"/>
              </v:shape>
            </v:group>
            <v:group style="position:absolute;left:5955;top:730;width:10;height:20" coordorigin="5955,730" coordsize="10,20">
              <v:shape style="position:absolute;left:5955;top:730;width:10;height:20" coordorigin="5955,730" coordsize="10,20" path="m5955,749l5965,749,5965,730,5955,730,5955,749xe" filled="true" fillcolor="#000000" stroked="false">
                <v:path arrowok="t"/>
                <v:fill type="solid"/>
              </v:shape>
            </v:group>
            <v:group style="position:absolute;left:5955;top:749;width:10;height:20" coordorigin="5955,749" coordsize="10,20">
              <v:shape style="position:absolute;left:5955;top:749;width:10;height:20" coordorigin="5955,749" coordsize="10,20" path="m5955,769l5965,769,5965,749,5955,749,5955,769xe" filled="true" fillcolor="#000000" stroked="false">
                <v:path arrowok="t"/>
                <v:fill type="solid"/>
              </v:shape>
            </v:group>
            <v:group style="position:absolute;left:5955;top:769;width:10;height:20" coordorigin="5955,769" coordsize="10,20">
              <v:shape style="position:absolute;left:5955;top:769;width:10;height:20" coordorigin="5955,769" coordsize="10,20" path="m5955,788l5965,788,5965,769,5955,769,5955,788xe" filled="true" fillcolor="#000000" stroked="false">
                <v:path arrowok="t"/>
                <v:fill type="solid"/>
              </v:shape>
            </v:group>
            <v:group style="position:absolute;left:5955;top:788;width:10;height:20" coordorigin="5955,788" coordsize="10,20">
              <v:shape style="position:absolute;left:5955;top:788;width:10;height:20" coordorigin="5955,788" coordsize="10,20" path="m5955,807l5965,807,5965,788,5955,788,5955,807xe" filled="true" fillcolor="#000000" stroked="false">
                <v:path arrowok="t"/>
                <v:fill type="solid"/>
              </v:shape>
            </v:group>
            <v:group style="position:absolute;left:5955;top:807;width:10;height:20" coordorigin="5955,807" coordsize="10,20">
              <v:shape style="position:absolute;left:5955;top:807;width:10;height:20" coordorigin="5955,807" coordsize="10,20" path="m5955,826l5965,826,5965,807,5955,807,5955,826xe" filled="true" fillcolor="#000000" stroked="false">
                <v:path arrowok="t"/>
                <v:fill type="solid"/>
              </v:shape>
            </v:group>
            <v:group style="position:absolute;left:5955;top:826;width:10;height:20" coordorigin="5955,826" coordsize="10,20">
              <v:shape style="position:absolute;left:5955;top:826;width:10;height:20" coordorigin="5955,826" coordsize="10,20" path="m5955,845l5965,845,5965,826,5955,826,5955,845xe" filled="true" fillcolor="#000000" stroked="false">
                <v:path arrowok="t"/>
                <v:fill type="solid"/>
              </v:shape>
            </v:group>
            <v:group style="position:absolute;left:5955;top:845;width:10;height:20" coordorigin="5955,845" coordsize="10,20">
              <v:shape style="position:absolute;left:5955;top:845;width:10;height:20" coordorigin="5955,845" coordsize="10,20" path="m5955,865l5965,865,5965,845,5955,845,5955,865xe" filled="true" fillcolor="#000000" stroked="false">
                <v:path arrowok="t"/>
                <v:fill type="solid"/>
              </v:shape>
            </v:group>
            <v:group style="position:absolute;left:5955;top:865;width:10;height:20" coordorigin="5955,865" coordsize="10,20">
              <v:shape style="position:absolute;left:5955;top:865;width:10;height:20" coordorigin="5955,865" coordsize="10,20" path="m5955,884l5965,884,5965,865,5955,865,5955,884xe" filled="true" fillcolor="#000000" stroked="false">
                <v:path arrowok="t"/>
                <v:fill type="solid"/>
              </v:shape>
            </v:group>
            <v:group style="position:absolute;left:5955;top:884;width:10;height:20" coordorigin="5955,884" coordsize="10,20">
              <v:shape style="position:absolute;left:5955;top:884;width:10;height:20" coordorigin="5955,884" coordsize="10,20" path="m5955,903l5965,903,5965,884,5955,884,5955,903xe" filled="true" fillcolor="#000000" stroked="false">
                <v:path arrowok="t"/>
                <v:fill type="solid"/>
              </v:shape>
            </v:group>
            <v:group style="position:absolute;left:5955;top:903;width:10;height:20" coordorigin="5955,903" coordsize="10,20">
              <v:shape style="position:absolute;left:5955;top:903;width:10;height:20" coordorigin="5955,903" coordsize="10,20" path="m5955,922l5965,922,5965,903,5955,903,5955,922xe" filled="true" fillcolor="#000000" stroked="false">
                <v:path arrowok="t"/>
                <v:fill type="solid"/>
              </v:shape>
            </v:group>
            <v:group style="position:absolute;left:5955;top:931;width:10;height:2" coordorigin="5955,931" coordsize="10,2">
              <v:shape style="position:absolute;left:5955;top:931;width:10;height:2" coordorigin="5955,931" coordsize="10,0" path="m5955,931l5965,931e" filled="false" stroked="true" strokeweight=".84pt" strokecolor="#000000">
                <v:path arrowok="t"/>
              </v:shape>
            </v:group>
            <v:group style="position:absolute;left:7431;top:692;width:10;height:20" coordorigin="7431,692" coordsize="10,20">
              <v:shape style="position:absolute;left:7431;top:692;width:10;height:20" coordorigin="7431,692" coordsize="10,20" path="m7431,711l7441,711,7441,692,7431,692,7431,711xe" filled="true" fillcolor="#000000" stroked="false">
                <v:path arrowok="t"/>
                <v:fill type="solid"/>
              </v:shape>
            </v:group>
            <v:group style="position:absolute;left:7431;top:711;width:10;height:20" coordorigin="7431,711" coordsize="10,20">
              <v:shape style="position:absolute;left:7431;top:711;width:10;height:20" coordorigin="7431,711" coordsize="10,20" path="m7431,730l7441,730,7441,711,7431,711,7431,730xe" filled="true" fillcolor="#000000" stroked="false">
                <v:path arrowok="t"/>
                <v:fill type="solid"/>
              </v:shape>
            </v:group>
            <v:group style="position:absolute;left:7431;top:730;width:10;height:20" coordorigin="7431,730" coordsize="10,20">
              <v:shape style="position:absolute;left:7431;top:730;width:10;height:20" coordorigin="7431,730" coordsize="10,20" path="m7431,749l7441,749,7441,730,7431,730,7431,749xe" filled="true" fillcolor="#000000" stroked="false">
                <v:path arrowok="t"/>
                <v:fill type="solid"/>
              </v:shape>
            </v:group>
            <v:group style="position:absolute;left:7431;top:749;width:10;height:20" coordorigin="7431,749" coordsize="10,20">
              <v:shape style="position:absolute;left:7431;top:749;width:10;height:20" coordorigin="7431,749" coordsize="10,20" path="m7431,769l7441,769,7441,749,7431,749,7431,769xe" filled="true" fillcolor="#000000" stroked="false">
                <v:path arrowok="t"/>
                <v:fill type="solid"/>
              </v:shape>
            </v:group>
            <v:group style="position:absolute;left:7431;top:769;width:10;height:20" coordorigin="7431,769" coordsize="10,20">
              <v:shape style="position:absolute;left:7431;top:769;width:10;height:20" coordorigin="7431,769" coordsize="10,20" path="m7431,788l7441,788,7441,769,7431,769,7431,788xe" filled="true" fillcolor="#000000" stroked="false">
                <v:path arrowok="t"/>
                <v:fill type="solid"/>
              </v:shape>
            </v:group>
            <v:group style="position:absolute;left:7431;top:788;width:10;height:20" coordorigin="7431,788" coordsize="10,20">
              <v:shape style="position:absolute;left:7431;top:788;width:10;height:20" coordorigin="7431,788" coordsize="10,20" path="m7431,807l7441,807,7441,788,7431,788,7431,807xe" filled="true" fillcolor="#000000" stroked="false">
                <v:path arrowok="t"/>
                <v:fill type="solid"/>
              </v:shape>
            </v:group>
            <v:group style="position:absolute;left:7431;top:807;width:10;height:20" coordorigin="7431,807" coordsize="10,20">
              <v:shape style="position:absolute;left:7431;top:807;width:10;height:20" coordorigin="7431,807" coordsize="10,20" path="m7431,826l7441,826,7441,807,7431,807,7431,826xe" filled="true" fillcolor="#000000" stroked="false">
                <v:path arrowok="t"/>
                <v:fill type="solid"/>
              </v:shape>
            </v:group>
            <v:group style="position:absolute;left:7431;top:826;width:10;height:20" coordorigin="7431,826" coordsize="10,20">
              <v:shape style="position:absolute;left:7431;top:826;width:10;height:20" coordorigin="7431,826" coordsize="10,20" path="m7431,845l7441,845,7441,826,7431,826,7431,845xe" filled="true" fillcolor="#000000" stroked="false">
                <v:path arrowok="t"/>
                <v:fill type="solid"/>
              </v:shape>
            </v:group>
            <v:group style="position:absolute;left:7431;top:845;width:10;height:20" coordorigin="7431,845" coordsize="10,20">
              <v:shape style="position:absolute;left:7431;top:845;width:10;height:20" coordorigin="7431,845" coordsize="10,20" path="m7431,865l7441,865,7441,845,7431,845,7431,865xe" filled="true" fillcolor="#000000" stroked="false">
                <v:path arrowok="t"/>
                <v:fill type="solid"/>
              </v:shape>
            </v:group>
            <v:group style="position:absolute;left:7431;top:865;width:10;height:20" coordorigin="7431,865" coordsize="10,20">
              <v:shape style="position:absolute;left:7431;top:865;width:10;height:20" coordorigin="7431,865" coordsize="10,20" path="m7431,884l7441,884,7441,865,7431,865,7431,884xe" filled="true" fillcolor="#000000" stroked="false">
                <v:path arrowok="t"/>
                <v:fill type="solid"/>
              </v:shape>
            </v:group>
            <v:group style="position:absolute;left:7431;top:884;width:10;height:20" coordorigin="7431,884" coordsize="10,20">
              <v:shape style="position:absolute;left:7431;top:884;width:10;height:20" coordorigin="7431,884" coordsize="10,20" path="m7431,903l7441,903,7441,884,7431,884,7431,903xe" filled="true" fillcolor="#000000" stroked="false">
                <v:path arrowok="t"/>
                <v:fill type="solid"/>
              </v:shape>
            </v:group>
            <v:group style="position:absolute;left:7431;top:903;width:10;height:20" coordorigin="7431,903" coordsize="10,20">
              <v:shape style="position:absolute;left:7431;top:903;width:10;height:20" coordorigin="7431,903" coordsize="10,20" path="m7431,922l7441,922,7441,903,7431,903,7431,922xe" filled="true" fillcolor="#000000" stroked="false">
                <v:path arrowok="t"/>
                <v:fill type="solid"/>
              </v:shape>
            </v:group>
            <v:group style="position:absolute;left:7431;top:931;width:10;height:2" coordorigin="7431,931" coordsize="10,2">
              <v:shape style="position:absolute;left:7431;top:931;width:10;height:2" coordorigin="7431,931" coordsize="10,0" path="m7431,931l7441,931e" filled="false" stroked="true" strokeweight=".84pt" strokecolor="#000000">
                <v:path arrowok="t"/>
              </v:shape>
            </v:group>
            <v:group style="position:absolute;left:8771;top:692;width:10;height:20" coordorigin="8771,692" coordsize="10,20">
              <v:shape style="position:absolute;left:8771;top:692;width:10;height:20" coordorigin="8771,692" coordsize="10,20" path="m8771,711l8780,711,8780,692,8771,692,8771,711xe" filled="true" fillcolor="#000000" stroked="false">
                <v:path arrowok="t"/>
                <v:fill type="solid"/>
              </v:shape>
            </v:group>
            <v:group style="position:absolute;left:8771;top:711;width:10;height:20" coordorigin="8771,711" coordsize="10,20">
              <v:shape style="position:absolute;left:8771;top:711;width:10;height:20" coordorigin="8771,711" coordsize="10,20" path="m8771,730l8780,730,8780,711,8771,711,8771,730xe" filled="true" fillcolor="#000000" stroked="false">
                <v:path arrowok="t"/>
                <v:fill type="solid"/>
              </v:shape>
            </v:group>
            <v:group style="position:absolute;left:8771;top:730;width:10;height:20" coordorigin="8771,730" coordsize="10,20">
              <v:shape style="position:absolute;left:8771;top:730;width:10;height:20" coordorigin="8771,730" coordsize="10,20" path="m8771,749l8780,749,8780,730,8771,730,8771,749xe" filled="true" fillcolor="#000000" stroked="false">
                <v:path arrowok="t"/>
                <v:fill type="solid"/>
              </v:shape>
            </v:group>
            <v:group style="position:absolute;left:8771;top:749;width:10;height:20" coordorigin="8771,749" coordsize="10,20">
              <v:shape style="position:absolute;left:8771;top:749;width:10;height:20" coordorigin="8771,749" coordsize="10,20" path="m8771,769l8780,769,8780,749,8771,749,8771,769xe" filled="true" fillcolor="#000000" stroked="false">
                <v:path arrowok="t"/>
                <v:fill type="solid"/>
              </v:shape>
            </v:group>
            <v:group style="position:absolute;left:8771;top:769;width:10;height:20" coordorigin="8771,769" coordsize="10,20">
              <v:shape style="position:absolute;left:8771;top:769;width:10;height:20" coordorigin="8771,769" coordsize="10,20" path="m8771,788l8780,788,8780,769,8771,769,8771,788xe" filled="true" fillcolor="#000000" stroked="false">
                <v:path arrowok="t"/>
                <v:fill type="solid"/>
              </v:shape>
            </v:group>
            <v:group style="position:absolute;left:8771;top:788;width:10;height:20" coordorigin="8771,788" coordsize="10,20">
              <v:shape style="position:absolute;left:8771;top:788;width:10;height:20" coordorigin="8771,788" coordsize="10,20" path="m8771,807l8780,807,8780,788,8771,788,8771,807xe" filled="true" fillcolor="#000000" stroked="false">
                <v:path arrowok="t"/>
                <v:fill type="solid"/>
              </v:shape>
            </v:group>
            <v:group style="position:absolute;left:8771;top:807;width:10;height:20" coordorigin="8771,807" coordsize="10,20">
              <v:shape style="position:absolute;left:8771;top:807;width:10;height:20" coordorigin="8771,807" coordsize="10,20" path="m8771,826l8780,826,8780,807,8771,807,8771,826xe" filled="true" fillcolor="#000000" stroked="false">
                <v:path arrowok="t"/>
                <v:fill type="solid"/>
              </v:shape>
            </v:group>
            <v:group style="position:absolute;left:8771;top:826;width:10;height:20" coordorigin="8771,826" coordsize="10,20">
              <v:shape style="position:absolute;left:8771;top:826;width:10;height:20" coordorigin="8771,826" coordsize="10,20" path="m8771,845l8780,845,8780,826,8771,826,8771,845xe" filled="true" fillcolor="#000000" stroked="false">
                <v:path arrowok="t"/>
                <v:fill type="solid"/>
              </v:shape>
            </v:group>
            <v:group style="position:absolute;left:8771;top:845;width:10;height:20" coordorigin="8771,845" coordsize="10,20">
              <v:shape style="position:absolute;left:8771;top:845;width:10;height:20" coordorigin="8771,845" coordsize="10,20" path="m8771,865l8780,865,8780,845,8771,845,8771,865xe" filled="true" fillcolor="#000000" stroked="false">
                <v:path arrowok="t"/>
                <v:fill type="solid"/>
              </v:shape>
            </v:group>
            <v:group style="position:absolute;left:8771;top:865;width:10;height:20" coordorigin="8771,865" coordsize="10,20">
              <v:shape style="position:absolute;left:8771;top:865;width:10;height:20" coordorigin="8771,865" coordsize="10,20" path="m8771,884l8780,884,8780,865,8771,865,8771,884xe" filled="true" fillcolor="#000000" stroked="false">
                <v:path arrowok="t"/>
                <v:fill type="solid"/>
              </v:shape>
            </v:group>
            <v:group style="position:absolute;left:8771;top:884;width:10;height:20" coordorigin="8771,884" coordsize="10,20">
              <v:shape style="position:absolute;left:8771;top:884;width:10;height:20" coordorigin="8771,884" coordsize="10,20" path="m8771,903l8780,903,8780,884,8771,884,8771,903xe" filled="true" fillcolor="#000000" stroked="false">
                <v:path arrowok="t"/>
                <v:fill type="solid"/>
              </v:shape>
            </v:group>
            <v:group style="position:absolute;left:8771;top:903;width:10;height:20" coordorigin="8771,903" coordsize="10,20">
              <v:shape style="position:absolute;left:8771;top:903;width:10;height:20" coordorigin="8771,903" coordsize="10,20" path="m8771,922l8780,922,8780,903,8771,903,8771,922xe" filled="true" fillcolor="#000000" stroked="false">
                <v:path arrowok="t"/>
                <v:fill type="solid"/>
              </v:shape>
            </v:group>
            <v:group style="position:absolute;left:8771;top:931;width:10;height:2" coordorigin="8771,931" coordsize="10,2">
              <v:shape style="position:absolute;left:8771;top:931;width:10;height:2" coordorigin="8771,931" coordsize="10,0" path="m8771,931l8780,931e" filled="false" stroked="true" strokeweight=".84pt" strokecolor="#000000">
                <v:path arrowok="t"/>
              </v:shape>
            </v:group>
            <v:group style="position:absolute;left:10170;top:692;width:10;height:20" coordorigin="10170,692" coordsize="10,20">
              <v:shape style="position:absolute;left:10170;top:692;width:10;height:20" coordorigin="10170,692" coordsize="10,20" path="m10170,711l10180,711,10180,692,10170,692,10170,711xe" filled="true" fillcolor="#000000" stroked="false">
                <v:path arrowok="t"/>
                <v:fill type="solid"/>
              </v:shape>
            </v:group>
            <v:group style="position:absolute;left:10170;top:711;width:10;height:20" coordorigin="10170,711" coordsize="10,20">
              <v:shape style="position:absolute;left:10170;top:711;width:10;height:20" coordorigin="10170,711" coordsize="10,20" path="m10170,730l10180,730,10180,711,10170,711,10170,730xe" filled="true" fillcolor="#000000" stroked="false">
                <v:path arrowok="t"/>
                <v:fill type="solid"/>
              </v:shape>
            </v:group>
            <v:group style="position:absolute;left:10170;top:730;width:10;height:20" coordorigin="10170,730" coordsize="10,20">
              <v:shape style="position:absolute;left:10170;top:730;width:10;height:20" coordorigin="10170,730" coordsize="10,20" path="m10170,749l10180,749,10180,730,10170,730,10170,749xe" filled="true" fillcolor="#000000" stroked="false">
                <v:path arrowok="t"/>
                <v:fill type="solid"/>
              </v:shape>
            </v:group>
            <v:group style="position:absolute;left:10170;top:749;width:10;height:20" coordorigin="10170,749" coordsize="10,20">
              <v:shape style="position:absolute;left:10170;top:749;width:10;height:20" coordorigin="10170,749" coordsize="10,20" path="m10170,769l10180,769,10180,749,10170,749,10170,769xe" filled="true" fillcolor="#000000" stroked="false">
                <v:path arrowok="t"/>
                <v:fill type="solid"/>
              </v:shape>
            </v:group>
            <v:group style="position:absolute;left:10170;top:769;width:10;height:20" coordorigin="10170,769" coordsize="10,20">
              <v:shape style="position:absolute;left:10170;top:769;width:10;height:20" coordorigin="10170,769" coordsize="10,20" path="m10170,788l10180,788,10180,769,10170,769,10170,788xe" filled="true" fillcolor="#000000" stroked="false">
                <v:path arrowok="t"/>
                <v:fill type="solid"/>
              </v:shape>
            </v:group>
            <v:group style="position:absolute;left:10170;top:788;width:10;height:20" coordorigin="10170,788" coordsize="10,20">
              <v:shape style="position:absolute;left:10170;top:788;width:10;height:20" coordorigin="10170,788" coordsize="10,20" path="m10170,807l10180,807,10180,788,10170,788,10170,807xe" filled="true" fillcolor="#000000" stroked="false">
                <v:path arrowok="t"/>
                <v:fill type="solid"/>
              </v:shape>
            </v:group>
            <v:group style="position:absolute;left:10170;top:807;width:10;height:20" coordorigin="10170,807" coordsize="10,20">
              <v:shape style="position:absolute;left:10170;top:807;width:10;height:20" coordorigin="10170,807" coordsize="10,20" path="m10170,826l10180,826,10180,807,10170,807,10170,826xe" filled="true" fillcolor="#000000" stroked="false">
                <v:path arrowok="t"/>
                <v:fill type="solid"/>
              </v:shape>
            </v:group>
            <v:group style="position:absolute;left:10170;top:826;width:10;height:20" coordorigin="10170,826" coordsize="10,20">
              <v:shape style="position:absolute;left:10170;top:826;width:10;height:20" coordorigin="10170,826" coordsize="10,20" path="m10170,845l10180,845,10180,826,10170,826,10170,845xe" filled="true" fillcolor="#000000" stroked="false">
                <v:path arrowok="t"/>
                <v:fill type="solid"/>
              </v:shape>
            </v:group>
            <v:group style="position:absolute;left:10170;top:845;width:10;height:20" coordorigin="10170,845" coordsize="10,20">
              <v:shape style="position:absolute;left:10170;top:845;width:10;height:20" coordorigin="10170,845" coordsize="10,20" path="m10170,865l10180,865,10180,845,10170,845,10170,865xe" filled="true" fillcolor="#000000" stroked="false">
                <v:path arrowok="t"/>
                <v:fill type="solid"/>
              </v:shape>
            </v:group>
            <v:group style="position:absolute;left:10170;top:865;width:10;height:20" coordorigin="10170,865" coordsize="10,20">
              <v:shape style="position:absolute;left:10170;top:865;width:10;height:20" coordorigin="10170,865" coordsize="10,20" path="m10170,884l10180,884,10180,865,10170,865,10170,884xe" filled="true" fillcolor="#000000" stroked="false">
                <v:path arrowok="t"/>
                <v:fill type="solid"/>
              </v:shape>
            </v:group>
            <v:group style="position:absolute;left:10170;top:884;width:10;height:20" coordorigin="10170,884" coordsize="10,20">
              <v:shape style="position:absolute;left:10170;top:884;width:10;height:20" coordorigin="10170,884" coordsize="10,20" path="m10170,903l10180,903,10180,884,10170,884,10170,903xe" filled="true" fillcolor="#000000" stroked="false">
                <v:path arrowok="t"/>
                <v:fill type="solid"/>
              </v:shape>
            </v:group>
            <v:group style="position:absolute;left:10170;top:903;width:10;height:20" coordorigin="10170,903" coordsize="10,20">
              <v:shape style="position:absolute;left:10170;top:903;width:10;height:20" coordorigin="10170,903" coordsize="10,20" path="m10170,922l10180,922,10180,903,10170,903,10170,922xe" filled="true" fillcolor="#000000" stroked="false">
                <v:path arrowok="t"/>
                <v:fill type="solid"/>
              </v:shape>
            </v:group>
            <v:group style="position:absolute;left:10170;top:931;width:10;height:2" coordorigin="10170,931" coordsize="10,2">
              <v:shape style="position:absolute;left:10170;top:931;width:10;height:2" coordorigin="10170,931" coordsize="10,0" path="m10170,931l10180,931e" filled="false" stroked="true" strokeweight=".84pt" strokecolor="#000000">
                <v:path arrowok="t"/>
              </v:shape>
            </v:group>
            <v:group style="position:absolute;left:11572;top:692;width:10;height:20" coordorigin="11572,692" coordsize="10,20">
              <v:shape style="position:absolute;left:11572;top:692;width:10;height:20" coordorigin="11572,692" coordsize="10,20" path="m11572,711l11581,711,11581,692,11572,692,11572,711xe" filled="true" fillcolor="#000000" stroked="false">
                <v:path arrowok="t"/>
                <v:fill type="solid"/>
              </v:shape>
            </v:group>
            <v:group style="position:absolute;left:11572;top:711;width:10;height:20" coordorigin="11572,711" coordsize="10,20">
              <v:shape style="position:absolute;left:11572;top:711;width:10;height:20" coordorigin="11572,711" coordsize="10,20" path="m11572,730l11581,730,11581,711,11572,711,11572,730xe" filled="true" fillcolor="#000000" stroked="false">
                <v:path arrowok="t"/>
                <v:fill type="solid"/>
              </v:shape>
            </v:group>
            <v:group style="position:absolute;left:11572;top:730;width:10;height:20" coordorigin="11572,730" coordsize="10,20">
              <v:shape style="position:absolute;left:11572;top:730;width:10;height:20" coordorigin="11572,730" coordsize="10,20" path="m11572,749l11581,749,11581,730,11572,730,11572,749xe" filled="true" fillcolor="#000000" stroked="false">
                <v:path arrowok="t"/>
                <v:fill type="solid"/>
              </v:shape>
            </v:group>
            <v:group style="position:absolute;left:11572;top:749;width:10;height:20" coordorigin="11572,749" coordsize="10,20">
              <v:shape style="position:absolute;left:11572;top:749;width:10;height:20" coordorigin="11572,749" coordsize="10,20" path="m11572,769l11581,769,11581,749,11572,749,11572,769xe" filled="true" fillcolor="#000000" stroked="false">
                <v:path arrowok="t"/>
                <v:fill type="solid"/>
              </v:shape>
            </v:group>
            <v:group style="position:absolute;left:11572;top:769;width:10;height:20" coordorigin="11572,769" coordsize="10,20">
              <v:shape style="position:absolute;left:11572;top:769;width:10;height:20" coordorigin="11572,769" coordsize="10,20" path="m11572,788l11581,788,11581,769,11572,769,11572,788xe" filled="true" fillcolor="#000000" stroked="false">
                <v:path arrowok="t"/>
                <v:fill type="solid"/>
              </v:shape>
            </v:group>
            <v:group style="position:absolute;left:11572;top:788;width:10;height:20" coordorigin="11572,788" coordsize="10,20">
              <v:shape style="position:absolute;left:11572;top:788;width:10;height:20" coordorigin="11572,788" coordsize="10,20" path="m11572,807l11581,807,11581,788,11572,788,11572,807xe" filled="true" fillcolor="#000000" stroked="false">
                <v:path arrowok="t"/>
                <v:fill type="solid"/>
              </v:shape>
            </v:group>
            <v:group style="position:absolute;left:11572;top:807;width:10;height:20" coordorigin="11572,807" coordsize="10,20">
              <v:shape style="position:absolute;left:11572;top:807;width:10;height:20" coordorigin="11572,807" coordsize="10,20" path="m11572,826l11581,826,11581,807,11572,807,11572,826xe" filled="true" fillcolor="#000000" stroked="false">
                <v:path arrowok="t"/>
                <v:fill type="solid"/>
              </v:shape>
            </v:group>
            <v:group style="position:absolute;left:11572;top:826;width:10;height:20" coordorigin="11572,826" coordsize="10,20">
              <v:shape style="position:absolute;left:11572;top:826;width:10;height:20" coordorigin="11572,826" coordsize="10,20" path="m11572,845l11581,845,11581,826,11572,826,11572,845xe" filled="true" fillcolor="#000000" stroked="false">
                <v:path arrowok="t"/>
                <v:fill type="solid"/>
              </v:shape>
            </v:group>
            <v:group style="position:absolute;left:11572;top:845;width:10;height:20" coordorigin="11572,845" coordsize="10,20">
              <v:shape style="position:absolute;left:11572;top:845;width:10;height:20" coordorigin="11572,845" coordsize="10,20" path="m11572,865l11581,865,11581,845,11572,845,11572,865xe" filled="true" fillcolor="#000000" stroked="false">
                <v:path arrowok="t"/>
                <v:fill type="solid"/>
              </v:shape>
            </v:group>
            <v:group style="position:absolute;left:11572;top:865;width:10;height:20" coordorigin="11572,865" coordsize="10,20">
              <v:shape style="position:absolute;left:11572;top:865;width:10;height:20" coordorigin="11572,865" coordsize="10,20" path="m11572,884l11581,884,11581,865,11572,865,11572,884xe" filled="true" fillcolor="#000000" stroked="false">
                <v:path arrowok="t"/>
                <v:fill type="solid"/>
              </v:shape>
            </v:group>
            <v:group style="position:absolute;left:11572;top:884;width:10;height:20" coordorigin="11572,884" coordsize="10,20">
              <v:shape style="position:absolute;left:11572;top:884;width:10;height:20" coordorigin="11572,884" coordsize="10,20" path="m11572,903l11581,903,11581,884,11572,884,11572,903xe" filled="true" fillcolor="#000000" stroked="false">
                <v:path arrowok="t"/>
                <v:fill type="solid"/>
              </v:shape>
            </v:group>
            <v:group style="position:absolute;left:11572;top:903;width:10;height:20" coordorigin="11572,903" coordsize="10,20">
              <v:shape style="position:absolute;left:11572;top:903;width:10;height:20" coordorigin="11572,903" coordsize="10,20" path="m11572,922l11581,922,11581,903,11572,903,11572,922xe" filled="true" fillcolor="#000000" stroked="false">
                <v:path arrowok="t"/>
                <v:fill type="solid"/>
              </v:shape>
            </v:group>
            <v:group style="position:absolute;left:11572;top:931;width:10;height:2" coordorigin="11572,931" coordsize="10,2">
              <v:shape style="position:absolute;left:11572;top:931;width:10;height:2" coordorigin="11572,931" coordsize="10,0" path="m11572,931l11581,931e" filled="false" stroked="true" strokeweight=".84pt" strokecolor="#000000">
                <v:path arrowok="t"/>
              </v:shape>
            </v:group>
            <v:group style="position:absolute;left:12969;top:692;width:10;height:20" coordorigin="12969,692" coordsize="10,20">
              <v:shape style="position:absolute;left:12969;top:692;width:10;height:20" coordorigin="12969,692" coordsize="10,20" path="m12969,711l12979,711,12979,692,12969,692,12969,711xe" filled="true" fillcolor="#000000" stroked="false">
                <v:path arrowok="t"/>
                <v:fill type="solid"/>
              </v:shape>
            </v:group>
            <v:group style="position:absolute;left:12969;top:711;width:10;height:20" coordorigin="12969,711" coordsize="10,20">
              <v:shape style="position:absolute;left:12969;top:711;width:10;height:20" coordorigin="12969,711" coordsize="10,20" path="m12969,730l12979,730,12979,711,12969,711,12969,730xe" filled="true" fillcolor="#000000" stroked="false">
                <v:path arrowok="t"/>
                <v:fill type="solid"/>
              </v:shape>
            </v:group>
            <v:group style="position:absolute;left:12969;top:730;width:10;height:20" coordorigin="12969,730" coordsize="10,20">
              <v:shape style="position:absolute;left:12969;top:730;width:10;height:20" coordorigin="12969,730" coordsize="10,20" path="m12969,749l12979,749,12979,730,12969,730,12969,749xe" filled="true" fillcolor="#000000" stroked="false">
                <v:path arrowok="t"/>
                <v:fill type="solid"/>
              </v:shape>
            </v:group>
            <v:group style="position:absolute;left:12969;top:749;width:10;height:20" coordorigin="12969,749" coordsize="10,20">
              <v:shape style="position:absolute;left:12969;top:749;width:10;height:20" coordorigin="12969,749" coordsize="10,20" path="m12969,769l12979,769,12979,749,12969,749,12969,769xe" filled="true" fillcolor="#000000" stroked="false">
                <v:path arrowok="t"/>
                <v:fill type="solid"/>
              </v:shape>
            </v:group>
            <v:group style="position:absolute;left:12969;top:769;width:10;height:20" coordorigin="12969,769" coordsize="10,20">
              <v:shape style="position:absolute;left:12969;top:769;width:10;height:20" coordorigin="12969,769" coordsize="10,20" path="m12969,788l12979,788,12979,769,12969,769,12969,788xe" filled="true" fillcolor="#000000" stroked="false">
                <v:path arrowok="t"/>
                <v:fill type="solid"/>
              </v:shape>
            </v:group>
            <v:group style="position:absolute;left:12969;top:788;width:10;height:20" coordorigin="12969,788" coordsize="10,20">
              <v:shape style="position:absolute;left:12969;top:788;width:10;height:20" coordorigin="12969,788" coordsize="10,20" path="m12969,807l12979,807,12979,788,12969,788,12969,807xe" filled="true" fillcolor="#000000" stroked="false">
                <v:path arrowok="t"/>
                <v:fill type="solid"/>
              </v:shape>
            </v:group>
            <v:group style="position:absolute;left:12969;top:807;width:10;height:20" coordorigin="12969,807" coordsize="10,20">
              <v:shape style="position:absolute;left:12969;top:807;width:10;height:20" coordorigin="12969,807" coordsize="10,20" path="m12969,826l12979,826,12979,807,12969,807,12969,826xe" filled="true" fillcolor="#000000" stroked="false">
                <v:path arrowok="t"/>
                <v:fill type="solid"/>
              </v:shape>
            </v:group>
            <v:group style="position:absolute;left:12969;top:826;width:10;height:20" coordorigin="12969,826" coordsize="10,20">
              <v:shape style="position:absolute;left:12969;top:826;width:10;height:20" coordorigin="12969,826" coordsize="10,20" path="m12969,845l12979,845,12979,826,12969,826,12969,845xe" filled="true" fillcolor="#000000" stroked="false">
                <v:path arrowok="t"/>
                <v:fill type="solid"/>
              </v:shape>
            </v:group>
            <v:group style="position:absolute;left:12969;top:845;width:10;height:20" coordorigin="12969,845" coordsize="10,20">
              <v:shape style="position:absolute;left:12969;top:845;width:10;height:20" coordorigin="12969,845" coordsize="10,20" path="m12969,865l12979,865,12979,845,12969,845,12969,865xe" filled="true" fillcolor="#000000" stroked="false">
                <v:path arrowok="t"/>
                <v:fill type="solid"/>
              </v:shape>
            </v:group>
            <v:group style="position:absolute;left:12969;top:865;width:10;height:20" coordorigin="12969,865" coordsize="10,20">
              <v:shape style="position:absolute;left:12969;top:865;width:10;height:20" coordorigin="12969,865" coordsize="10,20" path="m12969,884l12979,884,12979,865,12969,865,12969,884xe" filled="true" fillcolor="#000000" stroked="false">
                <v:path arrowok="t"/>
                <v:fill type="solid"/>
              </v:shape>
            </v:group>
            <v:group style="position:absolute;left:12969;top:884;width:10;height:20" coordorigin="12969,884" coordsize="10,20">
              <v:shape style="position:absolute;left:12969;top:884;width:10;height:20" coordorigin="12969,884" coordsize="10,20" path="m12969,903l12979,903,12979,884,12969,884,12969,903xe" filled="true" fillcolor="#000000" stroked="false">
                <v:path arrowok="t"/>
                <v:fill type="solid"/>
              </v:shape>
            </v:group>
            <v:group style="position:absolute;left:12969;top:903;width:10;height:20" coordorigin="12969,903" coordsize="10,20">
              <v:shape style="position:absolute;left:12969;top:903;width:10;height:20" coordorigin="12969,903" coordsize="10,20" path="m12969,922l12979,922,12979,903,12969,903,12969,922xe" filled="true" fillcolor="#000000" stroked="false">
                <v:path arrowok="t"/>
                <v:fill type="solid"/>
              </v:shape>
            </v:group>
            <v:group style="position:absolute;left:12969;top:931;width:10;height:2" coordorigin="12969,931" coordsize="10,2">
              <v:shape style="position:absolute;left:12969;top:931;width:10;height:2" coordorigin="12969,931" coordsize="10,0" path="m12969,931l12979,931e" filled="false" stroked="true" strokeweight=".84pt" strokecolor="#000000">
                <v:path arrowok="t"/>
              </v:shape>
            </v:group>
            <v:group style="position:absolute;left:14445;top:692;width:10;height:20" coordorigin="14445,692" coordsize="10,20">
              <v:shape style="position:absolute;left:14445;top:692;width:10;height:20" coordorigin="14445,692" coordsize="10,20" path="m14445,711l14455,711,14455,692,14445,692,14445,711xe" filled="true" fillcolor="#000000" stroked="false">
                <v:path arrowok="t"/>
                <v:fill type="solid"/>
              </v:shape>
            </v:group>
            <v:group style="position:absolute;left:14445;top:711;width:10;height:20" coordorigin="14445,711" coordsize="10,20">
              <v:shape style="position:absolute;left:14445;top:711;width:10;height:20" coordorigin="14445,711" coordsize="10,20" path="m14445,730l14455,730,14455,711,14445,711,14445,730xe" filled="true" fillcolor="#000000" stroked="false">
                <v:path arrowok="t"/>
                <v:fill type="solid"/>
              </v:shape>
            </v:group>
            <v:group style="position:absolute;left:14445;top:730;width:10;height:20" coordorigin="14445,730" coordsize="10,20">
              <v:shape style="position:absolute;left:14445;top:730;width:10;height:20" coordorigin="14445,730" coordsize="10,20" path="m14445,749l14455,749,14455,730,14445,730,14445,749xe" filled="true" fillcolor="#000000" stroked="false">
                <v:path arrowok="t"/>
                <v:fill type="solid"/>
              </v:shape>
            </v:group>
            <v:group style="position:absolute;left:14445;top:749;width:10;height:20" coordorigin="14445,749" coordsize="10,20">
              <v:shape style="position:absolute;left:14445;top:749;width:10;height:20" coordorigin="14445,749" coordsize="10,20" path="m14445,769l14455,769,14455,749,14445,749,14445,769xe" filled="true" fillcolor="#000000" stroked="false">
                <v:path arrowok="t"/>
                <v:fill type="solid"/>
              </v:shape>
            </v:group>
            <v:group style="position:absolute;left:14445;top:769;width:10;height:20" coordorigin="14445,769" coordsize="10,20">
              <v:shape style="position:absolute;left:14445;top:769;width:10;height:20" coordorigin="14445,769" coordsize="10,20" path="m14445,788l14455,788,14455,769,14445,769,14445,788xe" filled="true" fillcolor="#000000" stroked="false">
                <v:path arrowok="t"/>
                <v:fill type="solid"/>
              </v:shape>
            </v:group>
            <v:group style="position:absolute;left:14445;top:788;width:10;height:20" coordorigin="14445,788" coordsize="10,20">
              <v:shape style="position:absolute;left:14445;top:788;width:10;height:20" coordorigin="14445,788" coordsize="10,20" path="m14445,807l14455,807,14455,788,14445,788,14445,807xe" filled="true" fillcolor="#000000" stroked="false">
                <v:path arrowok="t"/>
                <v:fill type="solid"/>
              </v:shape>
            </v:group>
            <v:group style="position:absolute;left:14445;top:807;width:10;height:20" coordorigin="14445,807" coordsize="10,20">
              <v:shape style="position:absolute;left:14445;top:807;width:10;height:20" coordorigin="14445,807" coordsize="10,20" path="m14445,826l14455,826,14455,807,14445,807,14445,826xe" filled="true" fillcolor="#000000" stroked="false">
                <v:path arrowok="t"/>
                <v:fill type="solid"/>
              </v:shape>
            </v:group>
            <v:group style="position:absolute;left:14445;top:826;width:10;height:20" coordorigin="14445,826" coordsize="10,20">
              <v:shape style="position:absolute;left:14445;top:826;width:10;height:20" coordorigin="14445,826" coordsize="10,20" path="m14445,845l14455,845,14455,826,14445,826,14445,845xe" filled="true" fillcolor="#000000" stroked="false">
                <v:path arrowok="t"/>
                <v:fill type="solid"/>
              </v:shape>
            </v:group>
            <v:group style="position:absolute;left:14445;top:845;width:10;height:20" coordorigin="14445,845" coordsize="10,20">
              <v:shape style="position:absolute;left:14445;top:845;width:10;height:20" coordorigin="14445,845" coordsize="10,20" path="m14445,865l14455,865,14455,845,14445,845,14445,865xe" filled="true" fillcolor="#000000" stroked="false">
                <v:path arrowok="t"/>
                <v:fill type="solid"/>
              </v:shape>
            </v:group>
            <v:group style="position:absolute;left:14445;top:865;width:10;height:20" coordorigin="14445,865" coordsize="10,20">
              <v:shape style="position:absolute;left:14445;top:865;width:10;height:20" coordorigin="14445,865" coordsize="10,20" path="m14445,884l14455,884,14455,865,14445,865,14445,884xe" filled="true" fillcolor="#000000" stroked="false">
                <v:path arrowok="t"/>
                <v:fill type="solid"/>
              </v:shape>
            </v:group>
            <v:group style="position:absolute;left:14445;top:884;width:10;height:20" coordorigin="14445,884" coordsize="10,20">
              <v:shape style="position:absolute;left:14445;top:884;width:10;height:20" coordorigin="14445,884" coordsize="10,20" path="m14445,903l14455,903,14455,884,14445,884,14445,903xe" filled="true" fillcolor="#000000" stroked="false">
                <v:path arrowok="t"/>
                <v:fill type="solid"/>
              </v:shape>
            </v:group>
            <v:group style="position:absolute;left:14445;top:903;width:10;height:20" coordorigin="14445,903" coordsize="10,20">
              <v:shape style="position:absolute;left:14445;top:903;width:10;height:20" coordorigin="14445,903" coordsize="10,20" path="m14445,922l14455,922,14455,903,14445,903,14445,922xe" filled="true" fillcolor="#000000" stroked="false">
                <v:path arrowok="t"/>
                <v:fill type="solid"/>
              </v:shape>
            </v:group>
            <v:group style="position:absolute;left:14445;top:931;width:10;height:2" coordorigin="14445,931" coordsize="10,2">
              <v:shape style="position:absolute;left:14445;top:931;width:10;height:2" coordorigin="14445,931" coordsize="10,0" path="m14445,931l14455,931e" filled="false" stroked="true" strokeweight=".84pt" strokecolor="#000000">
                <v:path arrowok="t"/>
              </v:shape>
              <v:shape style="position:absolute;left:571;top:845;width:4011;height:103" type="#_x0000_t75" stroked="false">
                <v:imagedata r:id="rId234" o:title=""/>
              </v:shape>
              <v:shape style="position:absolute;left:4558;top:939;width:4213;height:10" type="#_x0000_t75" stroked="false">
                <v:imagedata r:id="rId232" o:title=""/>
              </v:shape>
              <v:shape style="position:absolute;left:8766;top:939;width:7160;height:10" type="#_x0000_t75" stroked="false">
                <v:imagedata r:id="rId233" o:title=""/>
              </v:shape>
            </v:group>
            <v:group style="position:absolute;left:4563;top:949;width:10;height:20" coordorigin="4563,949" coordsize="10,20">
              <v:shape style="position:absolute;left:4563;top:949;width:10;height:20" coordorigin="4563,949" coordsize="10,20" path="m4563,968l4572,968,4572,949,4563,949,4563,968xe" filled="true" fillcolor="#000000" stroked="false">
                <v:path arrowok="t"/>
                <v:fill type="solid"/>
              </v:shape>
            </v:group>
            <v:group style="position:absolute;left:4563;top:968;width:10;height:20" coordorigin="4563,968" coordsize="10,20">
              <v:shape style="position:absolute;left:4563;top:968;width:10;height:20" coordorigin="4563,968" coordsize="10,20" path="m4563,987l4572,987,4572,968,4563,968,4563,987xe" filled="true" fillcolor="#000000" stroked="false">
                <v:path arrowok="t"/>
                <v:fill type="solid"/>
              </v:shape>
            </v:group>
            <v:group style="position:absolute;left:4563;top:987;width:10;height:20" coordorigin="4563,987" coordsize="10,20">
              <v:shape style="position:absolute;left:4563;top:987;width:10;height:20" coordorigin="4563,987" coordsize="10,20" path="m4563,1006l4572,1006,4572,987,4563,987,4563,1006xe" filled="true" fillcolor="#000000" stroked="false">
                <v:path arrowok="t"/>
                <v:fill type="solid"/>
              </v:shape>
            </v:group>
            <v:group style="position:absolute;left:4563;top:1006;width:10;height:20" coordorigin="4563,1006" coordsize="10,20">
              <v:shape style="position:absolute;left:4563;top:1006;width:10;height:20" coordorigin="4563,1006" coordsize="10,20" path="m4563,1025l4572,1025,4572,1006,4563,1006,4563,1025xe" filled="true" fillcolor="#000000" stroked="false">
                <v:path arrowok="t"/>
                <v:fill type="solid"/>
              </v:shape>
            </v:group>
            <v:group style="position:absolute;left:4563;top:1025;width:10;height:20" coordorigin="4563,1025" coordsize="10,20">
              <v:shape style="position:absolute;left:4563;top:1025;width:10;height:20" coordorigin="4563,1025" coordsize="10,20" path="m4563,1045l4572,1045,4572,1025,4563,1025,4563,1045xe" filled="true" fillcolor="#000000" stroked="false">
                <v:path arrowok="t"/>
                <v:fill type="solid"/>
              </v:shape>
            </v:group>
            <v:group style="position:absolute;left:4563;top:1045;width:10;height:20" coordorigin="4563,1045" coordsize="10,20">
              <v:shape style="position:absolute;left:4563;top:1045;width:10;height:20" coordorigin="4563,1045" coordsize="10,20" path="m4563,1064l4572,1064,4572,1045,4563,1045,4563,1064xe" filled="true" fillcolor="#000000" stroked="false">
                <v:path arrowok="t"/>
                <v:fill type="solid"/>
              </v:shape>
            </v:group>
            <v:group style="position:absolute;left:4563;top:1064;width:10;height:20" coordorigin="4563,1064" coordsize="10,20">
              <v:shape style="position:absolute;left:4563;top:1064;width:10;height:20" coordorigin="4563,1064" coordsize="10,20" path="m4563,1083l4572,1083,4572,1064,4563,1064,4563,1083xe" filled="true" fillcolor="#000000" stroked="false">
                <v:path arrowok="t"/>
                <v:fill type="solid"/>
              </v:shape>
            </v:group>
            <v:group style="position:absolute;left:4563;top:1083;width:10;height:20" coordorigin="4563,1083" coordsize="10,20">
              <v:shape style="position:absolute;left:4563;top:1083;width:10;height:20" coordorigin="4563,1083" coordsize="10,20" path="m4563,1102l4572,1102,4572,1083,4563,1083,4563,1102xe" filled="true" fillcolor="#000000" stroked="false">
                <v:path arrowok="t"/>
                <v:fill type="solid"/>
              </v:shape>
            </v:group>
            <v:group style="position:absolute;left:5955;top:949;width:10;height:20" coordorigin="5955,949" coordsize="10,20">
              <v:shape style="position:absolute;left:5955;top:949;width:10;height:20" coordorigin="5955,949" coordsize="10,20" path="m5955,968l5965,968,5965,949,5955,949,5955,968xe" filled="true" fillcolor="#000000" stroked="false">
                <v:path arrowok="t"/>
                <v:fill type="solid"/>
              </v:shape>
            </v:group>
            <v:group style="position:absolute;left:5955;top:968;width:10;height:20" coordorigin="5955,968" coordsize="10,20">
              <v:shape style="position:absolute;left:5955;top:968;width:10;height:20" coordorigin="5955,968" coordsize="10,20" path="m5955,987l5965,987,5965,968,5955,968,5955,987xe" filled="true" fillcolor="#000000" stroked="false">
                <v:path arrowok="t"/>
                <v:fill type="solid"/>
              </v:shape>
            </v:group>
            <v:group style="position:absolute;left:5955;top:987;width:10;height:20" coordorigin="5955,987" coordsize="10,20">
              <v:shape style="position:absolute;left:5955;top:987;width:10;height:20" coordorigin="5955,987" coordsize="10,20" path="m5955,1006l5965,1006,5965,987,5955,987,5955,1006xe" filled="true" fillcolor="#000000" stroked="false">
                <v:path arrowok="t"/>
                <v:fill type="solid"/>
              </v:shape>
            </v:group>
            <v:group style="position:absolute;left:5955;top:1006;width:10;height:20" coordorigin="5955,1006" coordsize="10,20">
              <v:shape style="position:absolute;left:5955;top:1006;width:10;height:20" coordorigin="5955,1006" coordsize="10,20" path="m5955,1025l5965,1025,5965,1006,5955,1006,5955,1025xe" filled="true" fillcolor="#000000" stroked="false">
                <v:path arrowok="t"/>
                <v:fill type="solid"/>
              </v:shape>
            </v:group>
            <v:group style="position:absolute;left:5955;top:1025;width:10;height:20" coordorigin="5955,1025" coordsize="10,20">
              <v:shape style="position:absolute;left:5955;top:1025;width:10;height:20" coordorigin="5955,1025" coordsize="10,20" path="m5955,1045l5965,1045,5965,1025,5955,1025,5955,1045xe" filled="true" fillcolor="#000000" stroked="false">
                <v:path arrowok="t"/>
                <v:fill type="solid"/>
              </v:shape>
            </v:group>
            <v:group style="position:absolute;left:5955;top:1045;width:10;height:20" coordorigin="5955,1045" coordsize="10,20">
              <v:shape style="position:absolute;left:5955;top:1045;width:10;height:20" coordorigin="5955,1045" coordsize="10,20" path="m5955,1064l5965,1064,5965,1045,5955,1045,5955,1064xe" filled="true" fillcolor="#000000" stroked="false">
                <v:path arrowok="t"/>
                <v:fill type="solid"/>
              </v:shape>
            </v:group>
            <v:group style="position:absolute;left:5955;top:1064;width:10;height:20" coordorigin="5955,1064" coordsize="10,20">
              <v:shape style="position:absolute;left:5955;top:1064;width:10;height:20" coordorigin="5955,1064" coordsize="10,20" path="m5955,1083l5965,1083,5965,1064,5955,1064,5955,1083xe" filled="true" fillcolor="#000000" stroked="false">
                <v:path arrowok="t"/>
                <v:fill type="solid"/>
              </v:shape>
            </v:group>
            <v:group style="position:absolute;left:5955;top:1083;width:10;height:20" coordorigin="5955,1083" coordsize="10,20">
              <v:shape style="position:absolute;left:5955;top:1083;width:10;height:20" coordorigin="5955,1083" coordsize="10,20" path="m5955,1102l5965,1102,5965,1083,5955,1083,5955,1102xe" filled="true" fillcolor="#000000" stroked="false">
                <v:path arrowok="t"/>
                <v:fill type="solid"/>
              </v:shape>
            </v:group>
            <v:group style="position:absolute;left:5955;top:1102;width:10;height:20" coordorigin="5955,1102" coordsize="10,20">
              <v:shape style="position:absolute;left:5955;top:1102;width:10;height:20" coordorigin="5955,1102" coordsize="10,20" path="m5955,1121l5965,1121,5965,1102,5955,1102,5955,1121xe" filled="true" fillcolor="#000000" stroked="false">
                <v:path arrowok="t"/>
                <v:fill type="solid"/>
              </v:shape>
            </v:group>
            <v:group style="position:absolute;left:5955;top:1121;width:10;height:20" coordorigin="5955,1121" coordsize="10,20">
              <v:shape style="position:absolute;left:5955;top:1121;width:10;height:20" coordorigin="5955,1121" coordsize="10,20" path="m5955,1141l5965,1141,5965,1121,5955,1121,5955,1141xe" filled="true" fillcolor="#000000" stroked="false">
                <v:path arrowok="t"/>
                <v:fill type="solid"/>
              </v:shape>
            </v:group>
            <v:group style="position:absolute;left:5955;top:1141;width:10;height:20" coordorigin="5955,1141" coordsize="10,20">
              <v:shape style="position:absolute;left:5955;top:1141;width:10;height:20" coordorigin="5955,1141" coordsize="10,20" path="m5955,1160l5965,1160,5965,1141,5955,1141,5955,1160xe" filled="true" fillcolor="#000000" stroked="false">
                <v:path arrowok="t"/>
                <v:fill type="solid"/>
              </v:shape>
            </v:group>
            <v:group style="position:absolute;left:5955;top:1160;width:10;height:20" coordorigin="5955,1160" coordsize="10,20">
              <v:shape style="position:absolute;left:5955;top:1160;width:10;height:20" coordorigin="5955,1160" coordsize="10,20" path="m5955,1179l5965,1179,5965,1160,5955,1160,5955,1179xe" filled="true" fillcolor="#000000" stroked="false">
                <v:path arrowok="t"/>
                <v:fill type="solid"/>
              </v:shape>
            </v:group>
            <v:group style="position:absolute;left:5955;top:1186;width:10;height:2" coordorigin="5955,1186" coordsize="10,2">
              <v:shape style="position:absolute;left:5955;top:1186;width:10;height:2" coordorigin="5955,1186" coordsize="10,0" path="m5955,1186l5965,1186e" filled="false" stroked="true" strokeweight=".72pt" strokecolor="#000000">
                <v:path arrowok="t"/>
              </v:shape>
            </v:group>
            <v:group style="position:absolute;left:7431;top:949;width:10;height:20" coordorigin="7431,949" coordsize="10,20">
              <v:shape style="position:absolute;left:7431;top:949;width:10;height:20" coordorigin="7431,949" coordsize="10,20" path="m7431,968l7441,968,7441,949,7431,949,7431,968xe" filled="true" fillcolor="#000000" stroked="false">
                <v:path arrowok="t"/>
                <v:fill type="solid"/>
              </v:shape>
            </v:group>
            <v:group style="position:absolute;left:7431;top:968;width:10;height:20" coordorigin="7431,968" coordsize="10,20">
              <v:shape style="position:absolute;left:7431;top:968;width:10;height:20" coordorigin="7431,968" coordsize="10,20" path="m7431,987l7441,987,7441,968,7431,968,7431,987xe" filled="true" fillcolor="#000000" stroked="false">
                <v:path arrowok="t"/>
                <v:fill type="solid"/>
              </v:shape>
            </v:group>
            <v:group style="position:absolute;left:7431;top:987;width:10;height:20" coordorigin="7431,987" coordsize="10,20">
              <v:shape style="position:absolute;left:7431;top:987;width:10;height:20" coordorigin="7431,987" coordsize="10,20" path="m7431,1006l7441,1006,7441,987,7431,987,7431,1006xe" filled="true" fillcolor="#000000" stroked="false">
                <v:path arrowok="t"/>
                <v:fill type="solid"/>
              </v:shape>
            </v:group>
            <v:group style="position:absolute;left:7431;top:1006;width:10;height:20" coordorigin="7431,1006" coordsize="10,20">
              <v:shape style="position:absolute;left:7431;top:1006;width:10;height:20" coordorigin="7431,1006" coordsize="10,20" path="m7431,1025l7441,1025,7441,1006,7431,1006,7431,1025xe" filled="true" fillcolor="#000000" stroked="false">
                <v:path arrowok="t"/>
                <v:fill type="solid"/>
              </v:shape>
            </v:group>
            <v:group style="position:absolute;left:7431;top:1025;width:10;height:20" coordorigin="7431,1025" coordsize="10,20">
              <v:shape style="position:absolute;left:7431;top:1025;width:10;height:20" coordorigin="7431,1025" coordsize="10,20" path="m7431,1045l7441,1045,7441,1025,7431,1025,7431,1045xe" filled="true" fillcolor="#000000" stroked="false">
                <v:path arrowok="t"/>
                <v:fill type="solid"/>
              </v:shape>
            </v:group>
            <v:group style="position:absolute;left:7431;top:1045;width:10;height:20" coordorigin="7431,1045" coordsize="10,20">
              <v:shape style="position:absolute;left:7431;top:1045;width:10;height:20" coordorigin="7431,1045" coordsize="10,20" path="m7431,1064l7441,1064,7441,1045,7431,1045,7431,1064xe" filled="true" fillcolor="#000000" stroked="false">
                <v:path arrowok="t"/>
                <v:fill type="solid"/>
              </v:shape>
            </v:group>
            <v:group style="position:absolute;left:7431;top:1064;width:10;height:20" coordorigin="7431,1064" coordsize="10,20">
              <v:shape style="position:absolute;left:7431;top:1064;width:10;height:20" coordorigin="7431,1064" coordsize="10,20" path="m7431,1083l7441,1083,7441,1064,7431,1064,7431,1083xe" filled="true" fillcolor="#000000" stroked="false">
                <v:path arrowok="t"/>
                <v:fill type="solid"/>
              </v:shape>
            </v:group>
            <v:group style="position:absolute;left:7431;top:1083;width:10;height:20" coordorigin="7431,1083" coordsize="10,20">
              <v:shape style="position:absolute;left:7431;top:1083;width:10;height:20" coordorigin="7431,1083" coordsize="10,20" path="m7431,1102l7441,1102,7441,1083,7431,1083,7431,1102xe" filled="true" fillcolor="#000000" stroked="false">
                <v:path arrowok="t"/>
                <v:fill type="solid"/>
              </v:shape>
            </v:group>
            <v:group style="position:absolute;left:7431;top:1102;width:10;height:20" coordorigin="7431,1102" coordsize="10,20">
              <v:shape style="position:absolute;left:7431;top:1102;width:10;height:20" coordorigin="7431,1102" coordsize="10,20" path="m7431,1121l7441,1121,7441,1102,7431,1102,7431,1121xe" filled="true" fillcolor="#000000" stroked="false">
                <v:path arrowok="t"/>
                <v:fill type="solid"/>
              </v:shape>
            </v:group>
            <v:group style="position:absolute;left:7431;top:1121;width:10;height:20" coordorigin="7431,1121" coordsize="10,20">
              <v:shape style="position:absolute;left:7431;top:1121;width:10;height:20" coordorigin="7431,1121" coordsize="10,20" path="m7431,1141l7441,1141,7441,1121,7431,1121,7431,1141xe" filled="true" fillcolor="#000000" stroked="false">
                <v:path arrowok="t"/>
                <v:fill type="solid"/>
              </v:shape>
            </v:group>
            <v:group style="position:absolute;left:7431;top:1141;width:10;height:20" coordorigin="7431,1141" coordsize="10,20">
              <v:shape style="position:absolute;left:7431;top:1141;width:10;height:20" coordorigin="7431,1141" coordsize="10,20" path="m7431,1160l7441,1160,7441,1141,7431,1141,7431,1160xe" filled="true" fillcolor="#000000" stroked="false">
                <v:path arrowok="t"/>
                <v:fill type="solid"/>
              </v:shape>
            </v:group>
            <v:group style="position:absolute;left:7431;top:1160;width:10;height:20" coordorigin="7431,1160" coordsize="10,20">
              <v:shape style="position:absolute;left:7431;top:1160;width:10;height:20" coordorigin="7431,1160" coordsize="10,20" path="m7431,1179l7441,1179,7441,1160,7431,1160,7431,1179xe" filled="true" fillcolor="#000000" stroked="false">
                <v:path arrowok="t"/>
                <v:fill type="solid"/>
              </v:shape>
            </v:group>
            <v:group style="position:absolute;left:7431;top:1186;width:10;height:2" coordorigin="7431,1186" coordsize="10,2">
              <v:shape style="position:absolute;left:7431;top:1186;width:10;height:2" coordorigin="7431,1186" coordsize="10,0" path="m7431,1186l7441,1186e" filled="false" stroked="true" strokeweight=".72pt" strokecolor="#000000">
                <v:path arrowok="t"/>
              </v:shape>
            </v:group>
            <v:group style="position:absolute;left:8771;top:949;width:10;height:20" coordorigin="8771,949" coordsize="10,20">
              <v:shape style="position:absolute;left:8771;top:949;width:10;height:20" coordorigin="8771,949" coordsize="10,20" path="m8771,968l8780,968,8780,949,8771,949,8771,968xe" filled="true" fillcolor="#000000" stroked="false">
                <v:path arrowok="t"/>
                <v:fill type="solid"/>
              </v:shape>
            </v:group>
            <v:group style="position:absolute;left:8771;top:968;width:10;height:20" coordorigin="8771,968" coordsize="10,20">
              <v:shape style="position:absolute;left:8771;top:968;width:10;height:20" coordorigin="8771,968" coordsize="10,20" path="m8771,987l8780,987,8780,968,8771,968,8771,987xe" filled="true" fillcolor="#000000" stroked="false">
                <v:path arrowok="t"/>
                <v:fill type="solid"/>
              </v:shape>
            </v:group>
            <v:group style="position:absolute;left:8771;top:987;width:10;height:20" coordorigin="8771,987" coordsize="10,20">
              <v:shape style="position:absolute;left:8771;top:987;width:10;height:20" coordorigin="8771,987" coordsize="10,20" path="m8771,1006l8780,1006,8780,987,8771,987,8771,1006xe" filled="true" fillcolor="#000000" stroked="false">
                <v:path arrowok="t"/>
                <v:fill type="solid"/>
              </v:shape>
            </v:group>
            <v:group style="position:absolute;left:8771;top:1006;width:10;height:20" coordorigin="8771,1006" coordsize="10,20">
              <v:shape style="position:absolute;left:8771;top:1006;width:10;height:20" coordorigin="8771,1006" coordsize="10,20" path="m8771,1025l8780,1025,8780,1006,8771,1006,8771,1025xe" filled="true" fillcolor="#000000" stroked="false">
                <v:path arrowok="t"/>
                <v:fill type="solid"/>
              </v:shape>
            </v:group>
            <v:group style="position:absolute;left:8771;top:1025;width:10;height:20" coordorigin="8771,1025" coordsize="10,20">
              <v:shape style="position:absolute;left:8771;top:1025;width:10;height:20" coordorigin="8771,1025" coordsize="10,20" path="m8771,1045l8780,1045,8780,1025,8771,1025,8771,1045xe" filled="true" fillcolor="#000000" stroked="false">
                <v:path arrowok="t"/>
                <v:fill type="solid"/>
              </v:shape>
            </v:group>
            <v:group style="position:absolute;left:8771;top:1045;width:10;height:20" coordorigin="8771,1045" coordsize="10,20">
              <v:shape style="position:absolute;left:8771;top:1045;width:10;height:20" coordorigin="8771,1045" coordsize="10,20" path="m8771,1064l8780,1064,8780,1045,8771,1045,8771,1064xe" filled="true" fillcolor="#000000" stroked="false">
                <v:path arrowok="t"/>
                <v:fill type="solid"/>
              </v:shape>
            </v:group>
            <v:group style="position:absolute;left:8771;top:1064;width:10;height:20" coordorigin="8771,1064" coordsize="10,20">
              <v:shape style="position:absolute;left:8771;top:1064;width:10;height:20" coordorigin="8771,1064" coordsize="10,20" path="m8771,1083l8780,1083,8780,1064,8771,1064,8771,1083xe" filled="true" fillcolor="#000000" stroked="false">
                <v:path arrowok="t"/>
                <v:fill type="solid"/>
              </v:shape>
            </v:group>
            <v:group style="position:absolute;left:8771;top:1083;width:10;height:20" coordorigin="8771,1083" coordsize="10,20">
              <v:shape style="position:absolute;left:8771;top:1083;width:10;height:20" coordorigin="8771,1083" coordsize="10,20" path="m8771,1102l8780,1102,8780,1083,8771,1083,8771,1102xe" filled="true" fillcolor="#000000" stroked="false">
                <v:path arrowok="t"/>
                <v:fill type="solid"/>
              </v:shape>
            </v:group>
            <v:group style="position:absolute;left:8771;top:1102;width:10;height:20" coordorigin="8771,1102" coordsize="10,20">
              <v:shape style="position:absolute;left:8771;top:1102;width:10;height:20" coordorigin="8771,1102" coordsize="10,20" path="m8771,1121l8780,1121,8780,1102,8771,1102,8771,1121xe" filled="true" fillcolor="#000000" stroked="false">
                <v:path arrowok="t"/>
                <v:fill type="solid"/>
              </v:shape>
            </v:group>
            <v:group style="position:absolute;left:8771;top:1121;width:10;height:20" coordorigin="8771,1121" coordsize="10,20">
              <v:shape style="position:absolute;left:8771;top:1121;width:10;height:20" coordorigin="8771,1121" coordsize="10,20" path="m8771,1141l8780,1141,8780,1121,8771,1121,8771,1141xe" filled="true" fillcolor="#000000" stroked="false">
                <v:path arrowok="t"/>
                <v:fill type="solid"/>
              </v:shape>
            </v:group>
            <v:group style="position:absolute;left:8771;top:1141;width:10;height:20" coordorigin="8771,1141" coordsize="10,20">
              <v:shape style="position:absolute;left:8771;top:1141;width:10;height:20" coordorigin="8771,1141" coordsize="10,20" path="m8771,1160l8780,1160,8780,1141,8771,1141,8771,1160xe" filled="true" fillcolor="#000000" stroked="false">
                <v:path arrowok="t"/>
                <v:fill type="solid"/>
              </v:shape>
            </v:group>
            <v:group style="position:absolute;left:8771;top:1160;width:10;height:20" coordorigin="8771,1160" coordsize="10,20">
              <v:shape style="position:absolute;left:8771;top:1160;width:10;height:20" coordorigin="8771,1160" coordsize="10,20" path="m8771,1179l8780,1179,8780,1160,8771,1160,8771,1179xe" filled="true" fillcolor="#000000" stroked="false">
                <v:path arrowok="t"/>
                <v:fill type="solid"/>
              </v:shape>
            </v:group>
            <v:group style="position:absolute;left:8771;top:1186;width:10;height:2" coordorigin="8771,1186" coordsize="10,2">
              <v:shape style="position:absolute;left:8771;top:1186;width:10;height:2" coordorigin="8771,1186" coordsize="10,0" path="m8771,1186l8780,1186e" filled="false" stroked="true" strokeweight=".72pt" strokecolor="#000000">
                <v:path arrowok="t"/>
              </v:shape>
            </v:group>
            <v:group style="position:absolute;left:10170;top:949;width:10;height:20" coordorigin="10170,949" coordsize="10,20">
              <v:shape style="position:absolute;left:10170;top:949;width:10;height:20" coordorigin="10170,949" coordsize="10,20" path="m10170,968l10180,968,10180,949,10170,949,10170,968xe" filled="true" fillcolor="#000000" stroked="false">
                <v:path arrowok="t"/>
                <v:fill type="solid"/>
              </v:shape>
            </v:group>
            <v:group style="position:absolute;left:10170;top:968;width:10;height:20" coordorigin="10170,968" coordsize="10,20">
              <v:shape style="position:absolute;left:10170;top:968;width:10;height:20" coordorigin="10170,968" coordsize="10,20" path="m10170,987l10180,987,10180,968,10170,968,10170,987xe" filled="true" fillcolor="#000000" stroked="false">
                <v:path arrowok="t"/>
                <v:fill type="solid"/>
              </v:shape>
            </v:group>
            <v:group style="position:absolute;left:10170;top:987;width:10;height:20" coordorigin="10170,987" coordsize="10,20">
              <v:shape style="position:absolute;left:10170;top:987;width:10;height:20" coordorigin="10170,987" coordsize="10,20" path="m10170,1006l10180,1006,10180,987,10170,987,10170,1006xe" filled="true" fillcolor="#000000" stroked="false">
                <v:path arrowok="t"/>
                <v:fill type="solid"/>
              </v:shape>
            </v:group>
            <v:group style="position:absolute;left:10170;top:1006;width:10;height:20" coordorigin="10170,1006" coordsize="10,20">
              <v:shape style="position:absolute;left:10170;top:1006;width:10;height:20" coordorigin="10170,1006" coordsize="10,20" path="m10170,1025l10180,1025,10180,1006,10170,1006,10170,1025xe" filled="true" fillcolor="#000000" stroked="false">
                <v:path arrowok="t"/>
                <v:fill type="solid"/>
              </v:shape>
            </v:group>
            <v:group style="position:absolute;left:10170;top:1025;width:10;height:20" coordorigin="10170,1025" coordsize="10,20">
              <v:shape style="position:absolute;left:10170;top:1025;width:10;height:20" coordorigin="10170,1025" coordsize="10,20" path="m10170,1045l10180,1045,10180,1025,10170,1025,10170,1045xe" filled="true" fillcolor="#000000" stroked="false">
                <v:path arrowok="t"/>
                <v:fill type="solid"/>
              </v:shape>
            </v:group>
            <v:group style="position:absolute;left:10170;top:1045;width:10;height:20" coordorigin="10170,1045" coordsize="10,20">
              <v:shape style="position:absolute;left:10170;top:1045;width:10;height:20" coordorigin="10170,1045" coordsize="10,20" path="m10170,1064l10180,1064,10180,1045,10170,1045,10170,1064xe" filled="true" fillcolor="#000000" stroked="false">
                <v:path arrowok="t"/>
                <v:fill type="solid"/>
              </v:shape>
            </v:group>
            <v:group style="position:absolute;left:10170;top:1064;width:10;height:20" coordorigin="10170,1064" coordsize="10,20">
              <v:shape style="position:absolute;left:10170;top:1064;width:10;height:20" coordorigin="10170,1064" coordsize="10,20" path="m10170,1083l10180,1083,10180,1064,10170,1064,10170,1083xe" filled="true" fillcolor="#000000" stroked="false">
                <v:path arrowok="t"/>
                <v:fill type="solid"/>
              </v:shape>
            </v:group>
            <v:group style="position:absolute;left:10170;top:1083;width:10;height:20" coordorigin="10170,1083" coordsize="10,20">
              <v:shape style="position:absolute;left:10170;top:1083;width:10;height:20" coordorigin="10170,1083" coordsize="10,20" path="m10170,1102l10180,1102,10180,1083,10170,1083,10170,1102xe" filled="true" fillcolor="#000000" stroked="false">
                <v:path arrowok="t"/>
                <v:fill type="solid"/>
              </v:shape>
            </v:group>
            <v:group style="position:absolute;left:10170;top:1102;width:10;height:20" coordorigin="10170,1102" coordsize="10,20">
              <v:shape style="position:absolute;left:10170;top:1102;width:10;height:20" coordorigin="10170,1102" coordsize="10,20" path="m10170,1121l10180,1121,10180,1102,10170,1102,10170,1121xe" filled="true" fillcolor="#000000" stroked="false">
                <v:path arrowok="t"/>
                <v:fill type="solid"/>
              </v:shape>
            </v:group>
            <v:group style="position:absolute;left:10170;top:1121;width:10;height:20" coordorigin="10170,1121" coordsize="10,20">
              <v:shape style="position:absolute;left:10170;top:1121;width:10;height:20" coordorigin="10170,1121" coordsize="10,20" path="m10170,1141l10180,1141,10180,1121,10170,1121,10170,1141xe" filled="true" fillcolor="#000000" stroked="false">
                <v:path arrowok="t"/>
                <v:fill type="solid"/>
              </v:shape>
            </v:group>
            <v:group style="position:absolute;left:10170;top:1141;width:10;height:20" coordorigin="10170,1141" coordsize="10,20">
              <v:shape style="position:absolute;left:10170;top:1141;width:10;height:20" coordorigin="10170,1141" coordsize="10,20" path="m10170,1160l10180,1160,10180,1141,10170,1141,10170,1160xe" filled="true" fillcolor="#000000" stroked="false">
                <v:path arrowok="t"/>
                <v:fill type="solid"/>
              </v:shape>
            </v:group>
            <v:group style="position:absolute;left:10170;top:1160;width:10;height:20" coordorigin="10170,1160" coordsize="10,20">
              <v:shape style="position:absolute;left:10170;top:1160;width:10;height:20" coordorigin="10170,1160" coordsize="10,20" path="m10170,1179l10180,1179,10180,1160,10170,1160,10170,1179xe" filled="true" fillcolor="#000000" stroked="false">
                <v:path arrowok="t"/>
                <v:fill type="solid"/>
              </v:shape>
            </v:group>
            <v:group style="position:absolute;left:10170;top:1186;width:10;height:2" coordorigin="10170,1186" coordsize="10,2">
              <v:shape style="position:absolute;left:10170;top:1186;width:10;height:2" coordorigin="10170,1186" coordsize="10,0" path="m10170,1186l10180,1186e" filled="false" stroked="true" strokeweight=".72pt" strokecolor="#000000">
                <v:path arrowok="t"/>
              </v:shape>
            </v:group>
            <v:group style="position:absolute;left:11572;top:949;width:10;height:20" coordorigin="11572,949" coordsize="10,20">
              <v:shape style="position:absolute;left:11572;top:949;width:10;height:20" coordorigin="11572,949" coordsize="10,20" path="m11572,968l11581,968,11581,949,11572,949,11572,968xe" filled="true" fillcolor="#000000" stroked="false">
                <v:path arrowok="t"/>
                <v:fill type="solid"/>
              </v:shape>
            </v:group>
            <v:group style="position:absolute;left:11572;top:968;width:10;height:20" coordorigin="11572,968" coordsize="10,20">
              <v:shape style="position:absolute;left:11572;top:968;width:10;height:20" coordorigin="11572,968" coordsize="10,20" path="m11572,987l11581,987,11581,968,11572,968,11572,987xe" filled="true" fillcolor="#000000" stroked="false">
                <v:path arrowok="t"/>
                <v:fill type="solid"/>
              </v:shape>
            </v:group>
            <v:group style="position:absolute;left:11572;top:987;width:10;height:20" coordorigin="11572,987" coordsize="10,20">
              <v:shape style="position:absolute;left:11572;top:987;width:10;height:20" coordorigin="11572,987" coordsize="10,20" path="m11572,1006l11581,1006,11581,987,11572,987,11572,1006xe" filled="true" fillcolor="#000000" stroked="false">
                <v:path arrowok="t"/>
                <v:fill type="solid"/>
              </v:shape>
            </v:group>
            <v:group style="position:absolute;left:11572;top:1006;width:10;height:20" coordorigin="11572,1006" coordsize="10,20">
              <v:shape style="position:absolute;left:11572;top:1006;width:10;height:20" coordorigin="11572,1006" coordsize="10,20" path="m11572,1025l11581,1025,11581,1006,11572,1006,11572,1025xe" filled="true" fillcolor="#000000" stroked="false">
                <v:path arrowok="t"/>
                <v:fill type="solid"/>
              </v:shape>
            </v:group>
            <v:group style="position:absolute;left:11572;top:1025;width:10;height:20" coordorigin="11572,1025" coordsize="10,20">
              <v:shape style="position:absolute;left:11572;top:1025;width:10;height:20" coordorigin="11572,1025" coordsize="10,20" path="m11572,1045l11581,1045,11581,1025,11572,1025,11572,1045xe" filled="true" fillcolor="#000000" stroked="false">
                <v:path arrowok="t"/>
                <v:fill type="solid"/>
              </v:shape>
            </v:group>
            <v:group style="position:absolute;left:11572;top:1045;width:10;height:20" coordorigin="11572,1045" coordsize="10,20">
              <v:shape style="position:absolute;left:11572;top:1045;width:10;height:20" coordorigin="11572,1045" coordsize="10,20" path="m11572,1064l11581,1064,11581,1045,11572,1045,11572,1064xe" filled="true" fillcolor="#000000" stroked="false">
                <v:path arrowok="t"/>
                <v:fill type="solid"/>
              </v:shape>
            </v:group>
            <v:group style="position:absolute;left:11572;top:1064;width:10;height:20" coordorigin="11572,1064" coordsize="10,20">
              <v:shape style="position:absolute;left:11572;top:1064;width:10;height:20" coordorigin="11572,1064" coordsize="10,20" path="m11572,1083l11581,1083,11581,1064,11572,1064,11572,1083xe" filled="true" fillcolor="#000000" stroked="false">
                <v:path arrowok="t"/>
                <v:fill type="solid"/>
              </v:shape>
            </v:group>
            <v:group style="position:absolute;left:11572;top:1083;width:10;height:20" coordorigin="11572,1083" coordsize="10,20">
              <v:shape style="position:absolute;left:11572;top:1083;width:10;height:20" coordorigin="11572,1083" coordsize="10,20" path="m11572,1102l11581,1102,11581,1083,11572,1083,11572,1102xe" filled="true" fillcolor="#000000" stroked="false">
                <v:path arrowok="t"/>
                <v:fill type="solid"/>
              </v:shape>
            </v:group>
            <v:group style="position:absolute;left:11572;top:1102;width:10;height:20" coordorigin="11572,1102" coordsize="10,20">
              <v:shape style="position:absolute;left:11572;top:1102;width:10;height:20" coordorigin="11572,1102" coordsize="10,20" path="m11572,1121l11581,1121,11581,1102,11572,1102,11572,1121xe" filled="true" fillcolor="#000000" stroked="false">
                <v:path arrowok="t"/>
                <v:fill type="solid"/>
              </v:shape>
            </v:group>
            <v:group style="position:absolute;left:11572;top:1121;width:10;height:20" coordorigin="11572,1121" coordsize="10,20">
              <v:shape style="position:absolute;left:11572;top:1121;width:10;height:20" coordorigin="11572,1121" coordsize="10,20" path="m11572,1141l11581,1141,11581,1121,11572,1121,11572,1141xe" filled="true" fillcolor="#000000" stroked="false">
                <v:path arrowok="t"/>
                <v:fill type="solid"/>
              </v:shape>
            </v:group>
            <v:group style="position:absolute;left:11572;top:1141;width:10;height:20" coordorigin="11572,1141" coordsize="10,20">
              <v:shape style="position:absolute;left:11572;top:1141;width:10;height:20" coordorigin="11572,1141" coordsize="10,20" path="m11572,1160l11581,1160,11581,1141,11572,1141,11572,1160xe" filled="true" fillcolor="#000000" stroked="false">
                <v:path arrowok="t"/>
                <v:fill type="solid"/>
              </v:shape>
            </v:group>
            <v:group style="position:absolute;left:11572;top:1160;width:10;height:20" coordorigin="11572,1160" coordsize="10,20">
              <v:shape style="position:absolute;left:11572;top:1160;width:10;height:20" coordorigin="11572,1160" coordsize="10,20" path="m11572,1179l11581,1179,11581,1160,11572,1160,11572,1179xe" filled="true" fillcolor="#000000" stroked="false">
                <v:path arrowok="t"/>
                <v:fill type="solid"/>
              </v:shape>
            </v:group>
            <v:group style="position:absolute;left:11572;top:1186;width:10;height:2" coordorigin="11572,1186" coordsize="10,2">
              <v:shape style="position:absolute;left:11572;top:1186;width:10;height:2" coordorigin="11572,1186" coordsize="10,0" path="m11572,1186l11581,1186e" filled="false" stroked="true" strokeweight=".72pt" strokecolor="#000000">
                <v:path arrowok="t"/>
              </v:shape>
            </v:group>
            <v:group style="position:absolute;left:12969;top:949;width:10;height:20" coordorigin="12969,949" coordsize="10,20">
              <v:shape style="position:absolute;left:12969;top:949;width:10;height:20" coordorigin="12969,949" coordsize="10,20" path="m12969,968l12979,968,12979,949,12969,949,12969,968xe" filled="true" fillcolor="#000000" stroked="false">
                <v:path arrowok="t"/>
                <v:fill type="solid"/>
              </v:shape>
            </v:group>
            <v:group style="position:absolute;left:12969;top:968;width:10;height:20" coordorigin="12969,968" coordsize="10,20">
              <v:shape style="position:absolute;left:12969;top:968;width:10;height:20" coordorigin="12969,968" coordsize="10,20" path="m12969,987l12979,987,12979,968,12969,968,12969,987xe" filled="true" fillcolor="#000000" stroked="false">
                <v:path arrowok="t"/>
                <v:fill type="solid"/>
              </v:shape>
            </v:group>
            <v:group style="position:absolute;left:12969;top:987;width:10;height:20" coordorigin="12969,987" coordsize="10,20">
              <v:shape style="position:absolute;left:12969;top:987;width:10;height:20" coordorigin="12969,987" coordsize="10,20" path="m12969,1006l12979,1006,12979,987,12969,987,12969,1006xe" filled="true" fillcolor="#000000" stroked="false">
                <v:path arrowok="t"/>
                <v:fill type="solid"/>
              </v:shape>
            </v:group>
            <v:group style="position:absolute;left:12969;top:1006;width:10;height:20" coordorigin="12969,1006" coordsize="10,20">
              <v:shape style="position:absolute;left:12969;top:1006;width:10;height:20" coordorigin="12969,1006" coordsize="10,20" path="m12969,1025l12979,1025,12979,1006,12969,1006,12969,1025xe" filled="true" fillcolor="#000000" stroked="false">
                <v:path arrowok="t"/>
                <v:fill type="solid"/>
              </v:shape>
            </v:group>
            <v:group style="position:absolute;left:12969;top:1025;width:10;height:20" coordorigin="12969,1025" coordsize="10,20">
              <v:shape style="position:absolute;left:12969;top:1025;width:10;height:20" coordorigin="12969,1025" coordsize="10,20" path="m12969,1045l12979,1045,12979,1025,12969,1025,12969,1045xe" filled="true" fillcolor="#000000" stroked="false">
                <v:path arrowok="t"/>
                <v:fill type="solid"/>
              </v:shape>
            </v:group>
            <v:group style="position:absolute;left:12969;top:1045;width:10;height:20" coordorigin="12969,1045" coordsize="10,20">
              <v:shape style="position:absolute;left:12969;top:1045;width:10;height:20" coordorigin="12969,1045" coordsize="10,20" path="m12969,1064l12979,1064,12979,1045,12969,1045,12969,1064xe" filled="true" fillcolor="#000000" stroked="false">
                <v:path arrowok="t"/>
                <v:fill type="solid"/>
              </v:shape>
            </v:group>
            <v:group style="position:absolute;left:12969;top:1064;width:10;height:20" coordorigin="12969,1064" coordsize="10,20">
              <v:shape style="position:absolute;left:12969;top:1064;width:10;height:20" coordorigin="12969,1064" coordsize="10,20" path="m12969,1083l12979,1083,12979,1064,12969,1064,12969,1083xe" filled="true" fillcolor="#000000" stroked="false">
                <v:path arrowok="t"/>
                <v:fill type="solid"/>
              </v:shape>
            </v:group>
            <v:group style="position:absolute;left:12969;top:1083;width:10;height:20" coordorigin="12969,1083" coordsize="10,20">
              <v:shape style="position:absolute;left:12969;top:1083;width:10;height:20" coordorigin="12969,1083" coordsize="10,20" path="m12969,1102l12979,1102,12979,1083,12969,1083,12969,1102xe" filled="true" fillcolor="#000000" stroked="false">
                <v:path arrowok="t"/>
                <v:fill type="solid"/>
              </v:shape>
            </v:group>
            <v:group style="position:absolute;left:12969;top:1102;width:10;height:20" coordorigin="12969,1102" coordsize="10,20">
              <v:shape style="position:absolute;left:12969;top:1102;width:10;height:20" coordorigin="12969,1102" coordsize="10,20" path="m12969,1121l12979,1121,12979,1102,12969,1102,12969,1121xe" filled="true" fillcolor="#000000" stroked="false">
                <v:path arrowok="t"/>
                <v:fill type="solid"/>
              </v:shape>
            </v:group>
            <v:group style="position:absolute;left:12969;top:1121;width:10;height:20" coordorigin="12969,1121" coordsize="10,20">
              <v:shape style="position:absolute;left:12969;top:1121;width:10;height:20" coordorigin="12969,1121" coordsize="10,20" path="m12969,1141l12979,1141,12979,1121,12969,1121,12969,1141xe" filled="true" fillcolor="#000000" stroked="false">
                <v:path arrowok="t"/>
                <v:fill type="solid"/>
              </v:shape>
            </v:group>
            <v:group style="position:absolute;left:12969;top:1141;width:10;height:20" coordorigin="12969,1141" coordsize="10,20">
              <v:shape style="position:absolute;left:12969;top:1141;width:10;height:20" coordorigin="12969,1141" coordsize="10,20" path="m12969,1160l12979,1160,12979,1141,12969,1141,12969,1160xe" filled="true" fillcolor="#000000" stroked="false">
                <v:path arrowok="t"/>
                <v:fill type="solid"/>
              </v:shape>
            </v:group>
            <v:group style="position:absolute;left:12969;top:1160;width:10;height:20" coordorigin="12969,1160" coordsize="10,20">
              <v:shape style="position:absolute;left:12969;top:1160;width:10;height:20" coordorigin="12969,1160" coordsize="10,20" path="m12969,1179l12979,1179,12979,1160,12969,1160,12969,1179xe" filled="true" fillcolor="#000000" stroked="false">
                <v:path arrowok="t"/>
                <v:fill type="solid"/>
              </v:shape>
            </v:group>
            <v:group style="position:absolute;left:12969;top:1186;width:10;height:2" coordorigin="12969,1186" coordsize="10,2">
              <v:shape style="position:absolute;left:12969;top:1186;width:10;height:2" coordorigin="12969,1186" coordsize="10,0" path="m12969,1186l12979,1186e" filled="false" stroked="true" strokeweight=".72pt" strokecolor="#000000">
                <v:path arrowok="t"/>
              </v:shape>
            </v:group>
            <v:group style="position:absolute;left:14445;top:949;width:10;height:20" coordorigin="14445,949" coordsize="10,20">
              <v:shape style="position:absolute;left:14445;top:949;width:10;height:20" coordorigin="14445,949" coordsize="10,20" path="m14445,968l14455,968,14455,949,14445,949,14445,968xe" filled="true" fillcolor="#000000" stroked="false">
                <v:path arrowok="t"/>
                <v:fill type="solid"/>
              </v:shape>
            </v:group>
            <v:group style="position:absolute;left:14445;top:968;width:10;height:20" coordorigin="14445,968" coordsize="10,20">
              <v:shape style="position:absolute;left:14445;top:968;width:10;height:20" coordorigin="14445,968" coordsize="10,20" path="m14445,987l14455,987,14455,968,14445,968,14445,987xe" filled="true" fillcolor="#000000" stroked="false">
                <v:path arrowok="t"/>
                <v:fill type="solid"/>
              </v:shape>
            </v:group>
            <v:group style="position:absolute;left:14445;top:987;width:10;height:20" coordorigin="14445,987" coordsize="10,20">
              <v:shape style="position:absolute;left:14445;top:987;width:10;height:20" coordorigin="14445,987" coordsize="10,20" path="m14445,1006l14455,1006,14455,987,14445,987,14445,1006xe" filled="true" fillcolor="#000000" stroked="false">
                <v:path arrowok="t"/>
                <v:fill type="solid"/>
              </v:shape>
            </v:group>
            <v:group style="position:absolute;left:14445;top:1006;width:10;height:20" coordorigin="14445,1006" coordsize="10,20">
              <v:shape style="position:absolute;left:14445;top:1006;width:10;height:20" coordorigin="14445,1006" coordsize="10,20" path="m14445,1025l14455,1025,14455,1006,14445,1006,14445,1025xe" filled="true" fillcolor="#000000" stroked="false">
                <v:path arrowok="t"/>
                <v:fill type="solid"/>
              </v:shape>
            </v:group>
            <v:group style="position:absolute;left:14445;top:1025;width:10;height:20" coordorigin="14445,1025" coordsize="10,20">
              <v:shape style="position:absolute;left:14445;top:1025;width:10;height:20" coordorigin="14445,1025" coordsize="10,20" path="m14445,1045l14455,1045,14455,1025,14445,1025,14445,1045xe" filled="true" fillcolor="#000000" stroked="false">
                <v:path arrowok="t"/>
                <v:fill type="solid"/>
              </v:shape>
            </v:group>
            <v:group style="position:absolute;left:14445;top:1045;width:10;height:20" coordorigin="14445,1045" coordsize="10,20">
              <v:shape style="position:absolute;left:14445;top:1045;width:10;height:20" coordorigin="14445,1045" coordsize="10,20" path="m14445,1064l14455,1064,14455,1045,14445,1045,14445,1064xe" filled="true" fillcolor="#000000" stroked="false">
                <v:path arrowok="t"/>
                <v:fill type="solid"/>
              </v:shape>
            </v:group>
            <v:group style="position:absolute;left:14445;top:1064;width:10;height:20" coordorigin="14445,1064" coordsize="10,20">
              <v:shape style="position:absolute;left:14445;top:1064;width:10;height:20" coordorigin="14445,1064" coordsize="10,20" path="m14445,1083l14455,1083,14455,1064,14445,1064,14445,1083xe" filled="true" fillcolor="#000000" stroked="false">
                <v:path arrowok="t"/>
                <v:fill type="solid"/>
              </v:shape>
            </v:group>
            <v:group style="position:absolute;left:14445;top:1083;width:10;height:20" coordorigin="14445,1083" coordsize="10,20">
              <v:shape style="position:absolute;left:14445;top:1083;width:10;height:20" coordorigin="14445,1083" coordsize="10,20" path="m14445,1102l14455,1102,14455,1083,14445,1083,14445,1102xe" filled="true" fillcolor="#000000" stroked="false">
                <v:path arrowok="t"/>
                <v:fill type="solid"/>
              </v:shape>
            </v:group>
            <v:group style="position:absolute;left:14445;top:1102;width:10;height:20" coordorigin="14445,1102" coordsize="10,20">
              <v:shape style="position:absolute;left:14445;top:1102;width:10;height:20" coordorigin="14445,1102" coordsize="10,20" path="m14445,1121l14455,1121,14455,1102,14445,1102,14445,1121xe" filled="true" fillcolor="#000000" stroked="false">
                <v:path arrowok="t"/>
                <v:fill type="solid"/>
              </v:shape>
            </v:group>
            <v:group style="position:absolute;left:14445;top:1121;width:10;height:20" coordorigin="14445,1121" coordsize="10,20">
              <v:shape style="position:absolute;left:14445;top:1121;width:10;height:20" coordorigin="14445,1121" coordsize="10,20" path="m14445,1141l14455,1141,14455,1121,14445,1121,14445,1141xe" filled="true" fillcolor="#000000" stroked="false">
                <v:path arrowok="t"/>
                <v:fill type="solid"/>
              </v:shape>
            </v:group>
            <v:group style="position:absolute;left:14445;top:1141;width:10;height:20" coordorigin="14445,1141" coordsize="10,20">
              <v:shape style="position:absolute;left:14445;top:1141;width:10;height:20" coordorigin="14445,1141" coordsize="10,20" path="m14445,1160l14455,1160,14455,1141,14445,1141,14445,1160xe" filled="true" fillcolor="#000000" stroked="false">
                <v:path arrowok="t"/>
                <v:fill type="solid"/>
              </v:shape>
            </v:group>
            <v:group style="position:absolute;left:14445;top:1160;width:10;height:20" coordorigin="14445,1160" coordsize="10,20">
              <v:shape style="position:absolute;left:14445;top:1160;width:10;height:20" coordorigin="14445,1160" coordsize="10,20" path="m14445,1179l14455,1179,14455,1160,14445,1160,14445,1179xe" filled="true" fillcolor="#000000" stroked="false">
                <v:path arrowok="t"/>
                <v:fill type="solid"/>
              </v:shape>
            </v:group>
            <v:group style="position:absolute;left:14445;top:1186;width:10;height:2" coordorigin="14445,1186" coordsize="10,2">
              <v:shape style="position:absolute;left:14445;top:1186;width:10;height:2" coordorigin="14445,1186" coordsize="10,0" path="m14445,1186l14455,1186e" filled="false" stroked="true" strokeweight=".72pt" strokecolor="#000000">
                <v:path arrowok="t"/>
              </v:shape>
              <v:shape style="position:absolute;left:571;top:1102;width:4011;height:101" type="#_x0000_t75" stroked="false">
                <v:imagedata r:id="rId235" o:title=""/>
              </v:shape>
              <v:shape style="position:absolute;left:4558;top:1193;width:4213;height:10" type="#_x0000_t75" stroked="false">
                <v:imagedata r:id="rId232" o:title=""/>
              </v:shape>
              <v:shape style="position:absolute;left:8766;top:1193;width:7160;height:10" type="#_x0000_t75" stroked="false">
                <v:imagedata r:id="rId233" o:title=""/>
              </v:shape>
            </v:group>
            <v:group style="position:absolute;left:4563;top:1203;width:10;height:20" coordorigin="4563,1203" coordsize="10,20">
              <v:shape style="position:absolute;left:4563;top:1203;width:10;height:20" coordorigin="4563,1203" coordsize="10,20" path="m4563,1222l4572,1222,4572,1203,4563,1203,4563,1222xe" filled="true" fillcolor="#000000" stroked="false">
                <v:path arrowok="t"/>
                <v:fill type="solid"/>
              </v:shape>
            </v:group>
            <v:group style="position:absolute;left:4563;top:1222;width:10;height:20" coordorigin="4563,1222" coordsize="10,20">
              <v:shape style="position:absolute;left:4563;top:1222;width:10;height:20" coordorigin="4563,1222" coordsize="10,20" path="m4563,1241l4572,1241,4572,1222,4563,1222,4563,1241xe" filled="true" fillcolor="#000000" stroked="false">
                <v:path arrowok="t"/>
                <v:fill type="solid"/>
              </v:shape>
            </v:group>
            <v:group style="position:absolute;left:4563;top:1241;width:10;height:20" coordorigin="4563,1241" coordsize="10,20">
              <v:shape style="position:absolute;left:4563;top:1241;width:10;height:20" coordorigin="4563,1241" coordsize="10,20" path="m4563,1261l4572,1261,4572,1241,4563,1241,4563,1261xe" filled="true" fillcolor="#000000" stroked="false">
                <v:path arrowok="t"/>
                <v:fill type="solid"/>
              </v:shape>
            </v:group>
            <v:group style="position:absolute;left:4563;top:1261;width:10;height:20" coordorigin="4563,1261" coordsize="10,20">
              <v:shape style="position:absolute;left:4563;top:1261;width:10;height:20" coordorigin="4563,1261" coordsize="10,20" path="m4563,1280l4572,1280,4572,1261,4563,1261,4563,1280xe" filled="true" fillcolor="#000000" stroked="false">
                <v:path arrowok="t"/>
                <v:fill type="solid"/>
              </v:shape>
            </v:group>
            <v:group style="position:absolute;left:4563;top:1280;width:10;height:20" coordorigin="4563,1280" coordsize="10,20">
              <v:shape style="position:absolute;left:4563;top:1280;width:10;height:20" coordorigin="4563,1280" coordsize="10,20" path="m4563,1299l4572,1299,4572,1280,4563,1280,4563,1299xe" filled="true" fillcolor="#000000" stroked="false">
                <v:path arrowok="t"/>
                <v:fill type="solid"/>
              </v:shape>
            </v:group>
            <v:group style="position:absolute;left:4563;top:1299;width:10;height:20" coordorigin="4563,1299" coordsize="10,20">
              <v:shape style="position:absolute;left:4563;top:1299;width:10;height:20" coordorigin="4563,1299" coordsize="10,20" path="m4563,1318l4572,1318,4572,1299,4563,1299,4563,1318xe" filled="true" fillcolor="#000000" stroked="false">
                <v:path arrowok="t"/>
                <v:fill type="solid"/>
              </v:shape>
            </v:group>
            <v:group style="position:absolute;left:4563;top:1318;width:10;height:20" coordorigin="4563,1318" coordsize="10,20">
              <v:shape style="position:absolute;left:4563;top:1318;width:10;height:20" coordorigin="4563,1318" coordsize="10,20" path="m4563,1337l4572,1337,4572,1318,4563,1318,4563,1337xe" filled="true" fillcolor="#000000" stroked="false">
                <v:path arrowok="t"/>
                <v:fill type="solid"/>
              </v:shape>
            </v:group>
            <v:group style="position:absolute;left:4563;top:1337;width:10;height:20" coordorigin="4563,1337" coordsize="10,20">
              <v:shape style="position:absolute;left:4563;top:1337;width:10;height:20" coordorigin="4563,1337" coordsize="10,20" path="m4563,1357l4572,1357,4572,1337,4563,1337,4563,1357xe" filled="true" fillcolor="#000000" stroked="false">
                <v:path arrowok="t"/>
                <v:fill type="solid"/>
              </v:shape>
            </v:group>
            <v:group style="position:absolute;left:5955;top:1203;width:10;height:20" coordorigin="5955,1203" coordsize="10,20">
              <v:shape style="position:absolute;left:5955;top:1203;width:10;height:20" coordorigin="5955,1203" coordsize="10,20" path="m5955,1222l5965,1222,5965,1203,5955,1203,5955,1222xe" filled="true" fillcolor="#000000" stroked="false">
                <v:path arrowok="t"/>
                <v:fill type="solid"/>
              </v:shape>
            </v:group>
            <v:group style="position:absolute;left:5955;top:1222;width:10;height:20" coordorigin="5955,1222" coordsize="10,20">
              <v:shape style="position:absolute;left:5955;top:1222;width:10;height:20" coordorigin="5955,1222" coordsize="10,20" path="m5955,1241l5965,1241,5965,1222,5955,1222,5955,1241xe" filled="true" fillcolor="#000000" stroked="false">
                <v:path arrowok="t"/>
                <v:fill type="solid"/>
              </v:shape>
            </v:group>
            <v:group style="position:absolute;left:5955;top:1241;width:10;height:20" coordorigin="5955,1241" coordsize="10,20">
              <v:shape style="position:absolute;left:5955;top:1241;width:10;height:20" coordorigin="5955,1241" coordsize="10,20" path="m5955,1261l5965,1261,5965,1241,5955,1241,5955,1261xe" filled="true" fillcolor="#000000" stroked="false">
                <v:path arrowok="t"/>
                <v:fill type="solid"/>
              </v:shape>
            </v:group>
            <v:group style="position:absolute;left:5955;top:1261;width:10;height:20" coordorigin="5955,1261" coordsize="10,20">
              <v:shape style="position:absolute;left:5955;top:1261;width:10;height:20" coordorigin="5955,1261" coordsize="10,20" path="m5955,1280l5965,1280,5965,1261,5955,1261,5955,1280xe" filled="true" fillcolor="#000000" stroked="false">
                <v:path arrowok="t"/>
                <v:fill type="solid"/>
              </v:shape>
            </v:group>
            <v:group style="position:absolute;left:5955;top:1280;width:10;height:20" coordorigin="5955,1280" coordsize="10,20">
              <v:shape style="position:absolute;left:5955;top:1280;width:10;height:20" coordorigin="5955,1280" coordsize="10,20" path="m5955,1299l5965,1299,5965,1280,5955,1280,5955,1299xe" filled="true" fillcolor="#000000" stroked="false">
                <v:path arrowok="t"/>
                <v:fill type="solid"/>
              </v:shape>
            </v:group>
            <v:group style="position:absolute;left:5955;top:1299;width:10;height:20" coordorigin="5955,1299" coordsize="10,20">
              <v:shape style="position:absolute;left:5955;top:1299;width:10;height:20" coordorigin="5955,1299" coordsize="10,20" path="m5955,1318l5965,1318,5965,1299,5955,1299,5955,1318xe" filled="true" fillcolor="#000000" stroked="false">
                <v:path arrowok="t"/>
                <v:fill type="solid"/>
              </v:shape>
            </v:group>
            <v:group style="position:absolute;left:5955;top:1318;width:10;height:20" coordorigin="5955,1318" coordsize="10,20">
              <v:shape style="position:absolute;left:5955;top:1318;width:10;height:20" coordorigin="5955,1318" coordsize="10,20" path="m5955,1337l5965,1337,5965,1318,5955,1318,5955,1337xe" filled="true" fillcolor="#000000" stroked="false">
                <v:path arrowok="t"/>
                <v:fill type="solid"/>
              </v:shape>
            </v:group>
            <v:group style="position:absolute;left:5955;top:1337;width:10;height:20" coordorigin="5955,1337" coordsize="10,20">
              <v:shape style="position:absolute;left:5955;top:1337;width:10;height:20" coordorigin="5955,1337" coordsize="10,20" path="m5955,1357l5965,1357,5965,1337,5955,1337,5955,1357xe" filled="true" fillcolor="#000000" stroked="false">
                <v:path arrowok="t"/>
                <v:fill type="solid"/>
              </v:shape>
            </v:group>
            <v:group style="position:absolute;left:5955;top:1357;width:10;height:20" coordorigin="5955,1357" coordsize="10,20">
              <v:shape style="position:absolute;left:5955;top:1357;width:10;height:20" coordorigin="5955,1357" coordsize="10,20" path="m5955,1376l5965,1376,5965,1357,5955,1357,5955,1376xe" filled="true" fillcolor="#000000" stroked="false">
                <v:path arrowok="t"/>
                <v:fill type="solid"/>
              </v:shape>
            </v:group>
            <v:group style="position:absolute;left:5955;top:1376;width:10;height:20" coordorigin="5955,1376" coordsize="10,20">
              <v:shape style="position:absolute;left:5955;top:1376;width:10;height:20" coordorigin="5955,1376" coordsize="10,20" path="m5955,1395l5965,1395,5965,1376,5955,1376,5955,1395xe" filled="true" fillcolor="#000000" stroked="false">
                <v:path arrowok="t"/>
                <v:fill type="solid"/>
              </v:shape>
            </v:group>
            <v:group style="position:absolute;left:5955;top:1395;width:10;height:20" coordorigin="5955,1395" coordsize="10,20">
              <v:shape style="position:absolute;left:5955;top:1395;width:10;height:20" coordorigin="5955,1395" coordsize="10,20" path="m5955,1414l5965,1414,5965,1395,5955,1395,5955,1414xe" filled="true" fillcolor="#000000" stroked="false">
                <v:path arrowok="t"/>
                <v:fill type="solid"/>
              </v:shape>
            </v:group>
            <v:group style="position:absolute;left:5955;top:1414;width:10;height:20" coordorigin="5955,1414" coordsize="10,20">
              <v:shape style="position:absolute;left:5955;top:1414;width:10;height:20" coordorigin="5955,1414" coordsize="10,20" path="m5955,1434l5965,1434,5965,1414,5955,1414,5955,1434xe" filled="true" fillcolor="#000000" stroked="false">
                <v:path arrowok="t"/>
                <v:fill type="solid"/>
              </v:shape>
            </v:group>
            <v:group style="position:absolute;left:5955;top:1441;width:10;height:2" coordorigin="5955,1441" coordsize="10,2">
              <v:shape style="position:absolute;left:5955;top:1441;width:10;height:2" coordorigin="5955,1441" coordsize="10,0" path="m5955,1441l5965,1441e" filled="false" stroked="true" strokeweight=".71997pt" strokecolor="#000000">
                <v:path arrowok="t"/>
              </v:shape>
            </v:group>
            <v:group style="position:absolute;left:7431;top:1203;width:10;height:20" coordorigin="7431,1203" coordsize="10,20">
              <v:shape style="position:absolute;left:7431;top:1203;width:10;height:20" coordorigin="7431,1203" coordsize="10,20" path="m7431,1222l7441,1222,7441,1203,7431,1203,7431,1222xe" filled="true" fillcolor="#000000" stroked="false">
                <v:path arrowok="t"/>
                <v:fill type="solid"/>
              </v:shape>
            </v:group>
            <v:group style="position:absolute;left:7431;top:1222;width:10;height:20" coordorigin="7431,1222" coordsize="10,20">
              <v:shape style="position:absolute;left:7431;top:1222;width:10;height:20" coordorigin="7431,1222" coordsize="10,20" path="m7431,1241l7441,1241,7441,1222,7431,1222,7431,1241xe" filled="true" fillcolor="#000000" stroked="false">
                <v:path arrowok="t"/>
                <v:fill type="solid"/>
              </v:shape>
            </v:group>
            <v:group style="position:absolute;left:7431;top:1241;width:10;height:20" coordorigin="7431,1241" coordsize="10,20">
              <v:shape style="position:absolute;left:7431;top:1241;width:10;height:20" coordorigin="7431,1241" coordsize="10,20" path="m7431,1261l7441,1261,7441,1241,7431,1241,7431,1261xe" filled="true" fillcolor="#000000" stroked="false">
                <v:path arrowok="t"/>
                <v:fill type="solid"/>
              </v:shape>
            </v:group>
            <v:group style="position:absolute;left:7431;top:1261;width:10;height:20" coordorigin="7431,1261" coordsize="10,20">
              <v:shape style="position:absolute;left:7431;top:1261;width:10;height:20" coordorigin="7431,1261" coordsize="10,20" path="m7431,1280l7441,1280,7441,1261,7431,1261,7431,1280xe" filled="true" fillcolor="#000000" stroked="false">
                <v:path arrowok="t"/>
                <v:fill type="solid"/>
              </v:shape>
            </v:group>
            <v:group style="position:absolute;left:7431;top:1280;width:10;height:20" coordorigin="7431,1280" coordsize="10,20">
              <v:shape style="position:absolute;left:7431;top:1280;width:10;height:20" coordorigin="7431,1280" coordsize="10,20" path="m7431,1299l7441,1299,7441,1280,7431,1280,7431,1299xe" filled="true" fillcolor="#000000" stroked="false">
                <v:path arrowok="t"/>
                <v:fill type="solid"/>
              </v:shape>
            </v:group>
            <v:group style="position:absolute;left:7431;top:1299;width:10;height:20" coordorigin="7431,1299" coordsize="10,20">
              <v:shape style="position:absolute;left:7431;top:1299;width:10;height:20" coordorigin="7431,1299" coordsize="10,20" path="m7431,1318l7441,1318,7441,1299,7431,1299,7431,1318xe" filled="true" fillcolor="#000000" stroked="false">
                <v:path arrowok="t"/>
                <v:fill type="solid"/>
              </v:shape>
            </v:group>
            <v:group style="position:absolute;left:7431;top:1318;width:10;height:20" coordorigin="7431,1318" coordsize="10,20">
              <v:shape style="position:absolute;left:7431;top:1318;width:10;height:20" coordorigin="7431,1318" coordsize="10,20" path="m7431,1337l7441,1337,7441,1318,7431,1318,7431,1337xe" filled="true" fillcolor="#000000" stroked="false">
                <v:path arrowok="t"/>
                <v:fill type="solid"/>
              </v:shape>
            </v:group>
            <v:group style="position:absolute;left:7431;top:1337;width:10;height:20" coordorigin="7431,1337" coordsize="10,20">
              <v:shape style="position:absolute;left:7431;top:1337;width:10;height:20" coordorigin="7431,1337" coordsize="10,20" path="m7431,1357l7441,1357,7441,1337,7431,1337,7431,1357xe" filled="true" fillcolor="#000000" stroked="false">
                <v:path arrowok="t"/>
                <v:fill type="solid"/>
              </v:shape>
            </v:group>
            <v:group style="position:absolute;left:7431;top:1357;width:10;height:20" coordorigin="7431,1357" coordsize="10,20">
              <v:shape style="position:absolute;left:7431;top:1357;width:10;height:20" coordorigin="7431,1357" coordsize="10,20" path="m7431,1376l7441,1376,7441,1357,7431,1357,7431,1376xe" filled="true" fillcolor="#000000" stroked="false">
                <v:path arrowok="t"/>
                <v:fill type="solid"/>
              </v:shape>
            </v:group>
            <v:group style="position:absolute;left:7431;top:1376;width:10;height:20" coordorigin="7431,1376" coordsize="10,20">
              <v:shape style="position:absolute;left:7431;top:1376;width:10;height:20" coordorigin="7431,1376" coordsize="10,20" path="m7431,1395l7441,1395,7441,1376,7431,1376,7431,1395xe" filled="true" fillcolor="#000000" stroked="false">
                <v:path arrowok="t"/>
                <v:fill type="solid"/>
              </v:shape>
            </v:group>
            <v:group style="position:absolute;left:7431;top:1395;width:10;height:20" coordorigin="7431,1395" coordsize="10,20">
              <v:shape style="position:absolute;left:7431;top:1395;width:10;height:20" coordorigin="7431,1395" coordsize="10,20" path="m7431,1414l7441,1414,7441,1395,7431,1395,7431,1414xe" filled="true" fillcolor="#000000" stroked="false">
                <v:path arrowok="t"/>
                <v:fill type="solid"/>
              </v:shape>
            </v:group>
            <v:group style="position:absolute;left:7431;top:1414;width:10;height:20" coordorigin="7431,1414" coordsize="10,20">
              <v:shape style="position:absolute;left:7431;top:1414;width:10;height:20" coordorigin="7431,1414" coordsize="10,20" path="m7431,1434l7441,1434,7441,1414,7431,1414,7431,1434xe" filled="true" fillcolor="#000000" stroked="false">
                <v:path arrowok="t"/>
                <v:fill type="solid"/>
              </v:shape>
            </v:group>
            <v:group style="position:absolute;left:7431;top:1441;width:10;height:2" coordorigin="7431,1441" coordsize="10,2">
              <v:shape style="position:absolute;left:7431;top:1441;width:10;height:2" coordorigin="7431,1441" coordsize="10,0" path="m7431,1441l7441,1441e" filled="false" stroked="true" strokeweight=".71997pt" strokecolor="#000000">
                <v:path arrowok="t"/>
              </v:shape>
            </v:group>
            <v:group style="position:absolute;left:8771;top:1203;width:10;height:20" coordorigin="8771,1203" coordsize="10,20">
              <v:shape style="position:absolute;left:8771;top:1203;width:10;height:20" coordorigin="8771,1203" coordsize="10,20" path="m8771,1222l8780,1222,8780,1203,8771,1203,8771,1222xe" filled="true" fillcolor="#000000" stroked="false">
                <v:path arrowok="t"/>
                <v:fill type="solid"/>
              </v:shape>
            </v:group>
            <v:group style="position:absolute;left:8771;top:1222;width:10;height:20" coordorigin="8771,1222" coordsize="10,20">
              <v:shape style="position:absolute;left:8771;top:1222;width:10;height:20" coordorigin="8771,1222" coordsize="10,20" path="m8771,1241l8780,1241,8780,1222,8771,1222,8771,1241xe" filled="true" fillcolor="#000000" stroked="false">
                <v:path arrowok="t"/>
                <v:fill type="solid"/>
              </v:shape>
            </v:group>
            <v:group style="position:absolute;left:8771;top:1241;width:10;height:20" coordorigin="8771,1241" coordsize="10,20">
              <v:shape style="position:absolute;left:8771;top:1241;width:10;height:20" coordorigin="8771,1241" coordsize="10,20" path="m8771,1261l8780,1261,8780,1241,8771,1241,8771,1261xe" filled="true" fillcolor="#000000" stroked="false">
                <v:path arrowok="t"/>
                <v:fill type="solid"/>
              </v:shape>
            </v:group>
            <v:group style="position:absolute;left:8771;top:1261;width:10;height:20" coordorigin="8771,1261" coordsize="10,20">
              <v:shape style="position:absolute;left:8771;top:1261;width:10;height:20" coordorigin="8771,1261" coordsize="10,20" path="m8771,1280l8780,1280,8780,1261,8771,1261,8771,1280xe" filled="true" fillcolor="#000000" stroked="false">
                <v:path arrowok="t"/>
                <v:fill type="solid"/>
              </v:shape>
            </v:group>
            <v:group style="position:absolute;left:8771;top:1280;width:10;height:20" coordorigin="8771,1280" coordsize="10,20">
              <v:shape style="position:absolute;left:8771;top:1280;width:10;height:20" coordorigin="8771,1280" coordsize="10,20" path="m8771,1299l8780,1299,8780,1280,8771,1280,8771,1299xe" filled="true" fillcolor="#000000" stroked="false">
                <v:path arrowok="t"/>
                <v:fill type="solid"/>
              </v:shape>
            </v:group>
            <v:group style="position:absolute;left:8771;top:1299;width:10;height:20" coordorigin="8771,1299" coordsize="10,20">
              <v:shape style="position:absolute;left:8771;top:1299;width:10;height:20" coordorigin="8771,1299" coordsize="10,20" path="m8771,1318l8780,1318,8780,1299,8771,1299,8771,1318xe" filled="true" fillcolor="#000000" stroked="false">
                <v:path arrowok="t"/>
                <v:fill type="solid"/>
              </v:shape>
            </v:group>
            <v:group style="position:absolute;left:8771;top:1318;width:10;height:20" coordorigin="8771,1318" coordsize="10,20">
              <v:shape style="position:absolute;left:8771;top:1318;width:10;height:20" coordorigin="8771,1318" coordsize="10,20" path="m8771,1337l8780,1337,8780,1318,8771,1318,8771,1337xe" filled="true" fillcolor="#000000" stroked="false">
                <v:path arrowok="t"/>
                <v:fill type="solid"/>
              </v:shape>
            </v:group>
            <v:group style="position:absolute;left:8771;top:1337;width:10;height:20" coordorigin="8771,1337" coordsize="10,20">
              <v:shape style="position:absolute;left:8771;top:1337;width:10;height:20" coordorigin="8771,1337" coordsize="10,20" path="m8771,1357l8780,1357,8780,1337,8771,1337,8771,1357xe" filled="true" fillcolor="#000000" stroked="false">
                <v:path arrowok="t"/>
                <v:fill type="solid"/>
              </v:shape>
            </v:group>
            <v:group style="position:absolute;left:8771;top:1357;width:10;height:20" coordorigin="8771,1357" coordsize="10,20">
              <v:shape style="position:absolute;left:8771;top:1357;width:10;height:20" coordorigin="8771,1357" coordsize="10,20" path="m8771,1376l8780,1376,8780,1357,8771,1357,8771,1376xe" filled="true" fillcolor="#000000" stroked="false">
                <v:path arrowok="t"/>
                <v:fill type="solid"/>
              </v:shape>
            </v:group>
            <v:group style="position:absolute;left:8771;top:1376;width:10;height:20" coordorigin="8771,1376" coordsize="10,20">
              <v:shape style="position:absolute;left:8771;top:1376;width:10;height:20" coordorigin="8771,1376" coordsize="10,20" path="m8771,1395l8780,1395,8780,1376,8771,1376,8771,1395xe" filled="true" fillcolor="#000000" stroked="false">
                <v:path arrowok="t"/>
                <v:fill type="solid"/>
              </v:shape>
            </v:group>
            <v:group style="position:absolute;left:8771;top:1395;width:10;height:20" coordorigin="8771,1395" coordsize="10,20">
              <v:shape style="position:absolute;left:8771;top:1395;width:10;height:20" coordorigin="8771,1395" coordsize="10,20" path="m8771,1414l8780,1414,8780,1395,8771,1395,8771,1414xe" filled="true" fillcolor="#000000" stroked="false">
                <v:path arrowok="t"/>
                <v:fill type="solid"/>
              </v:shape>
            </v:group>
            <v:group style="position:absolute;left:8771;top:1414;width:10;height:20" coordorigin="8771,1414" coordsize="10,20">
              <v:shape style="position:absolute;left:8771;top:1414;width:10;height:20" coordorigin="8771,1414" coordsize="10,20" path="m8771,1434l8780,1434,8780,1414,8771,1414,8771,1434xe" filled="true" fillcolor="#000000" stroked="false">
                <v:path arrowok="t"/>
                <v:fill type="solid"/>
              </v:shape>
            </v:group>
            <v:group style="position:absolute;left:8771;top:1441;width:10;height:2" coordorigin="8771,1441" coordsize="10,2">
              <v:shape style="position:absolute;left:8771;top:1441;width:10;height:2" coordorigin="8771,1441" coordsize="10,0" path="m8771,1441l8780,1441e" filled="false" stroked="true" strokeweight=".71997pt" strokecolor="#000000">
                <v:path arrowok="t"/>
              </v:shape>
            </v:group>
            <v:group style="position:absolute;left:10170;top:1203;width:10;height:20" coordorigin="10170,1203" coordsize="10,20">
              <v:shape style="position:absolute;left:10170;top:1203;width:10;height:20" coordorigin="10170,1203" coordsize="10,20" path="m10170,1222l10180,1222,10180,1203,10170,1203,10170,1222xe" filled="true" fillcolor="#000000" stroked="false">
                <v:path arrowok="t"/>
                <v:fill type="solid"/>
              </v:shape>
            </v:group>
            <v:group style="position:absolute;left:10170;top:1222;width:10;height:20" coordorigin="10170,1222" coordsize="10,20">
              <v:shape style="position:absolute;left:10170;top:1222;width:10;height:20" coordorigin="10170,1222" coordsize="10,20" path="m10170,1241l10180,1241,10180,1222,10170,1222,10170,1241xe" filled="true" fillcolor="#000000" stroked="false">
                <v:path arrowok="t"/>
                <v:fill type="solid"/>
              </v:shape>
            </v:group>
            <v:group style="position:absolute;left:10170;top:1241;width:10;height:20" coordorigin="10170,1241" coordsize="10,20">
              <v:shape style="position:absolute;left:10170;top:1241;width:10;height:20" coordorigin="10170,1241" coordsize="10,20" path="m10170,1261l10180,1261,10180,1241,10170,1241,10170,1261xe" filled="true" fillcolor="#000000" stroked="false">
                <v:path arrowok="t"/>
                <v:fill type="solid"/>
              </v:shape>
            </v:group>
            <v:group style="position:absolute;left:10170;top:1261;width:10;height:20" coordorigin="10170,1261" coordsize="10,20">
              <v:shape style="position:absolute;left:10170;top:1261;width:10;height:20" coordorigin="10170,1261" coordsize="10,20" path="m10170,1280l10180,1280,10180,1261,10170,1261,10170,1280xe" filled="true" fillcolor="#000000" stroked="false">
                <v:path arrowok="t"/>
                <v:fill type="solid"/>
              </v:shape>
            </v:group>
            <v:group style="position:absolute;left:10170;top:1280;width:10;height:20" coordorigin="10170,1280" coordsize="10,20">
              <v:shape style="position:absolute;left:10170;top:1280;width:10;height:20" coordorigin="10170,1280" coordsize="10,20" path="m10170,1299l10180,1299,10180,1280,10170,1280,10170,1299xe" filled="true" fillcolor="#000000" stroked="false">
                <v:path arrowok="t"/>
                <v:fill type="solid"/>
              </v:shape>
            </v:group>
            <v:group style="position:absolute;left:10170;top:1299;width:10;height:20" coordorigin="10170,1299" coordsize="10,20">
              <v:shape style="position:absolute;left:10170;top:1299;width:10;height:20" coordorigin="10170,1299" coordsize="10,20" path="m10170,1318l10180,1318,10180,1299,10170,1299,10170,1318xe" filled="true" fillcolor="#000000" stroked="false">
                <v:path arrowok="t"/>
                <v:fill type="solid"/>
              </v:shape>
            </v:group>
            <v:group style="position:absolute;left:10170;top:1318;width:10;height:20" coordorigin="10170,1318" coordsize="10,20">
              <v:shape style="position:absolute;left:10170;top:1318;width:10;height:20" coordorigin="10170,1318" coordsize="10,20" path="m10170,1337l10180,1337,10180,1318,10170,1318,10170,1337xe" filled="true" fillcolor="#000000" stroked="false">
                <v:path arrowok="t"/>
                <v:fill type="solid"/>
              </v:shape>
            </v:group>
            <v:group style="position:absolute;left:10170;top:1337;width:10;height:20" coordorigin="10170,1337" coordsize="10,20">
              <v:shape style="position:absolute;left:10170;top:1337;width:10;height:20" coordorigin="10170,1337" coordsize="10,20" path="m10170,1357l10180,1357,10180,1337,10170,1337,10170,1357xe" filled="true" fillcolor="#000000" stroked="false">
                <v:path arrowok="t"/>
                <v:fill type="solid"/>
              </v:shape>
            </v:group>
            <v:group style="position:absolute;left:10170;top:1357;width:10;height:20" coordorigin="10170,1357" coordsize="10,20">
              <v:shape style="position:absolute;left:10170;top:1357;width:10;height:20" coordorigin="10170,1357" coordsize="10,20" path="m10170,1376l10180,1376,10180,1357,10170,1357,10170,1376xe" filled="true" fillcolor="#000000" stroked="false">
                <v:path arrowok="t"/>
                <v:fill type="solid"/>
              </v:shape>
            </v:group>
            <v:group style="position:absolute;left:10170;top:1376;width:10;height:20" coordorigin="10170,1376" coordsize="10,20">
              <v:shape style="position:absolute;left:10170;top:1376;width:10;height:20" coordorigin="10170,1376" coordsize="10,20" path="m10170,1395l10180,1395,10180,1376,10170,1376,10170,1395xe" filled="true" fillcolor="#000000" stroked="false">
                <v:path arrowok="t"/>
                <v:fill type="solid"/>
              </v:shape>
            </v:group>
            <v:group style="position:absolute;left:10170;top:1395;width:10;height:20" coordorigin="10170,1395" coordsize="10,20">
              <v:shape style="position:absolute;left:10170;top:1395;width:10;height:20" coordorigin="10170,1395" coordsize="10,20" path="m10170,1414l10180,1414,10180,1395,10170,1395,10170,1414xe" filled="true" fillcolor="#000000" stroked="false">
                <v:path arrowok="t"/>
                <v:fill type="solid"/>
              </v:shape>
            </v:group>
            <v:group style="position:absolute;left:10170;top:1414;width:10;height:20" coordorigin="10170,1414" coordsize="10,20">
              <v:shape style="position:absolute;left:10170;top:1414;width:10;height:20" coordorigin="10170,1414" coordsize="10,20" path="m10170,1434l10180,1434,10180,1414,10170,1414,10170,1434xe" filled="true" fillcolor="#000000" stroked="false">
                <v:path arrowok="t"/>
                <v:fill type="solid"/>
              </v:shape>
            </v:group>
            <v:group style="position:absolute;left:10170;top:1441;width:10;height:2" coordorigin="10170,1441" coordsize="10,2">
              <v:shape style="position:absolute;left:10170;top:1441;width:10;height:2" coordorigin="10170,1441" coordsize="10,0" path="m10170,1441l10180,1441e" filled="false" stroked="true" strokeweight=".71997pt" strokecolor="#000000">
                <v:path arrowok="t"/>
              </v:shape>
            </v:group>
            <v:group style="position:absolute;left:11572;top:1203;width:10;height:20" coordorigin="11572,1203" coordsize="10,20">
              <v:shape style="position:absolute;left:11572;top:1203;width:10;height:20" coordorigin="11572,1203" coordsize="10,20" path="m11572,1222l11581,1222,11581,1203,11572,1203,11572,1222xe" filled="true" fillcolor="#000000" stroked="false">
                <v:path arrowok="t"/>
                <v:fill type="solid"/>
              </v:shape>
            </v:group>
            <v:group style="position:absolute;left:11572;top:1222;width:10;height:20" coordorigin="11572,1222" coordsize="10,20">
              <v:shape style="position:absolute;left:11572;top:1222;width:10;height:20" coordorigin="11572,1222" coordsize="10,20" path="m11572,1241l11581,1241,11581,1222,11572,1222,11572,1241xe" filled="true" fillcolor="#000000" stroked="false">
                <v:path arrowok="t"/>
                <v:fill type="solid"/>
              </v:shape>
            </v:group>
            <v:group style="position:absolute;left:11572;top:1241;width:10;height:20" coordorigin="11572,1241" coordsize="10,20">
              <v:shape style="position:absolute;left:11572;top:1241;width:10;height:20" coordorigin="11572,1241" coordsize="10,20" path="m11572,1261l11581,1261,11581,1241,11572,1241,11572,1261xe" filled="true" fillcolor="#000000" stroked="false">
                <v:path arrowok="t"/>
                <v:fill type="solid"/>
              </v:shape>
            </v:group>
            <v:group style="position:absolute;left:11572;top:1261;width:10;height:20" coordorigin="11572,1261" coordsize="10,20">
              <v:shape style="position:absolute;left:11572;top:1261;width:10;height:20" coordorigin="11572,1261" coordsize="10,20" path="m11572,1280l11581,1280,11581,1261,11572,1261,11572,1280xe" filled="true" fillcolor="#000000" stroked="false">
                <v:path arrowok="t"/>
                <v:fill type="solid"/>
              </v:shape>
            </v:group>
            <v:group style="position:absolute;left:11572;top:1280;width:10;height:20" coordorigin="11572,1280" coordsize="10,20">
              <v:shape style="position:absolute;left:11572;top:1280;width:10;height:20" coordorigin="11572,1280" coordsize="10,20" path="m11572,1299l11581,1299,11581,1280,11572,1280,11572,1299xe" filled="true" fillcolor="#000000" stroked="false">
                <v:path arrowok="t"/>
                <v:fill type="solid"/>
              </v:shape>
            </v:group>
            <v:group style="position:absolute;left:11572;top:1299;width:10;height:20" coordorigin="11572,1299" coordsize="10,20">
              <v:shape style="position:absolute;left:11572;top:1299;width:10;height:20" coordorigin="11572,1299" coordsize="10,20" path="m11572,1318l11581,1318,11581,1299,11572,1299,11572,1318xe" filled="true" fillcolor="#000000" stroked="false">
                <v:path arrowok="t"/>
                <v:fill type="solid"/>
              </v:shape>
            </v:group>
            <v:group style="position:absolute;left:11572;top:1318;width:10;height:20" coordorigin="11572,1318" coordsize="10,20">
              <v:shape style="position:absolute;left:11572;top:1318;width:10;height:20" coordorigin="11572,1318" coordsize="10,20" path="m11572,1337l11581,1337,11581,1318,11572,1318,11572,1337xe" filled="true" fillcolor="#000000" stroked="false">
                <v:path arrowok="t"/>
                <v:fill type="solid"/>
              </v:shape>
            </v:group>
            <v:group style="position:absolute;left:11572;top:1337;width:10;height:20" coordorigin="11572,1337" coordsize="10,20">
              <v:shape style="position:absolute;left:11572;top:1337;width:10;height:20" coordorigin="11572,1337" coordsize="10,20" path="m11572,1357l11581,1357,11581,1337,11572,1337,11572,1357xe" filled="true" fillcolor="#000000" stroked="false">
                <v:path arrowok="t"/>
                <v:fill type="solid"/>
              </v:shape>
            </v:group>
            <v:group style="position:absolute;left:11572;top:1357;width:10;height:20" coordorigin="11572,1357" coordsize="10,20">
              <v:shape style="position:absolute;left:11572;top:1357;width:10;height:20" coordorigin="11572,1357" coordsize="10,20" path="m11572,1376l11581,1376,11581,1357,11572,1357,11572,1376xe" filled="true" fillcolor="#000000" stroked="false">
                <v:path arrowok="t"/>
                <v:fill type="solid"/>
              </v:shape>
            </v:group>
            <v:group style="position:absolute;left:11572;top:1376;width:10;height:20" coordorigin="11572,1376" coordsize="10,20">
              <v:shape style="position:absolute;left:11572;top:1376;width:10;height:20" coordorigin="11572,1376" coordsize="10,20" path="m11572,1395l11581,1395,11581,1376,11572,1376,11572,1395xe" filled="true" fillcolor="#000000" stroked="false">
                <v:path arrowok="t"/>
                <v:fill type="solid"/>
              </v:shape>
            </v:group>
            <v:group style="position:absolute;left:11572;top:1395;width:10;height:20" coordorigin="11572,1395" coordsize="10,20">
              <v:shape style="position:absolute;left:11572;top:1395;width:10;height:20" coordorigin="11572,1395" coordsize="10,20" path="m11572,1414l11581,1414,11581,1395,11572,1395,11572,1414xe" filled="true" fillcolor="#000000" stroked="false">
                <v:path arrowok="t"/>
                <v:fill type="solid"/>
              </v:shape>
            </v:group>
            <v:group style="position:absolute;left:11572;top:1414;width:10;height:20" coordorigin="11572,1414" coordsize="10,20">
              <v:shape style="position:absolute;left:11572;top:1414;width:10;height:20" coordorigin="11572,1414" coordsize="10,20" path="m11572,1434l11581,1434,11581,1414,11572,1414,11572,1434xe" filled="true" fillcolor="#000000" stroked="false">
                <v:path arrowok="t"/>
                <v:fill type="solid"/>
              </v:shape>
            </v:group>
            <v:group style="position:absolute;left:11572;top:1441;width:10;height:2" coordorigin="11572,1441" coordsize="10,2">
              <v:shape style="position:absolute;left:11572;top:1441;width:10;height:2" coordorigin="11572,1441" coordsize="10,0" path="m11572,1441l11581,1441e" filled="false" stroked="true" strokeweight=".71997pt" strokecolor="#000000">
                <v:path arrowok="t"/>
              </v:shape>
            </v:group>
            <v:group style="position:absolute;left:12969;top:1203;width:10;height:20" coordorigin="12969,1203" coordsize="10,20">
              <v:shape style="position:absolute;left:12969;top:1203;width:10;height:20" coordorigin="12969,1203" coordsize="10,20" path="m12969,1222l12979,1222,12979,1203,12969,1203,12969,1222xe" filled="true" fillcolor="#000000" stroked="false">
                <v:path arrowok="t"/>
                <v:fill type="solid"/>
              </v:shape>
            </v:group>
            <v:group style="position:absolute;left:12969;top:1222;width:10;height:20" coordorigin="12969,1222" coordsize="10,20">
              <v:shape style="position:absolute;left:12969;top:1222;width:10;height:20" coordorigin="12969,1222" coordsize="10,20" path="m12969,1241l12979,1241,12979,1222,12969,1222,12969,1241xe" filled="true" fillcolor="#000000" stroked="false">
                <v:path arrowok="t"/>
                <v:fill type="solid"/>
              </v:shape>
            </v:group>
            <v:group style="position:absolute;left:12969;top:1241;width:10;height:20" coordorigin="12969,1241" coordsize="10,20">
              <v:shape style="position:absolute;left:12969;top:1241;width:10;height:20" coordorigin="12969,1241" coordsize="10,20" path="m12969,1261l12979,1261,12979,1241,12969,1241,12969,1261xe" filled="true" fillcolor="#000000" stroked="false">
                <v:path arrowok="t"/>
                <v:fill type="solid"/>
              </v:shape>
            </v:group>
            <v:group style="position:absolute;left:12969;top:1261;width:10;height:20" coordorigin="12969,1261" coordsize="10,20">
              <v:shape style="position:absolute;left:12969;top:1261;width:10;height:20" coordorigin="12969,1261" coordsize="10,20" path="m12969,1280l12979,1280,12979,1261,12969,1261,12969,1280xe" filled="true" fillcolor="#000000" stroked="false">
                <v:path arrowok="t"/>
                <v:fill type="solid"/>
              </v:shape>
            </v:group>
            <v:group style="position:absolute;left:12969;top:1280;width:10;height:20" coordorigin="12969,1280" coordsize="10,20">
              <v:shape style="position:absolute;left:12969;top:1280;width:10;height:20" coordorigin="12969,1280" coordsize="10,20" path="m12969,1299l12979,1299,12979,1280,12969,1280,12969,1299xe" filled="true" fillcolor="#000000" stroked="false">
                <v:path arrowok="t"/>
                <v:fill type="solid"/>
              </v:shape>
            </v:group>
            <v:group style="position:absolute;left:12969;top:1299;width:10;height:20" coordorigin="12969,1299" coordsize="10,20">
              <v:shape style="position:absolute;left:12969;top:1299;width:10;height:20" coordorigin="12969,1299" coordsize="10,20" path="m12969,1318l12979,1318,12979,1299,12969,1299,12969,1318xe" filled="true" fillcolor="#000000" stroked="false">
                <v:path arrowok="t"/>
                <v:fill type="solid"/>
              </v:shape>
            </v:group>
            <v:group style="position:absolute;left:12969;top:1318;width:10;height:20" coordorigin="12969,1318" coordsize="10,20">
              <v:shape style="position:absolute;left:12969;top:1318;width:10;height:20" coordorigin="12969,1318" coordsize="10,20" path="m12969,1337l12979,1337,12979,1318,12969,1318,12969,1337xe" filled="true" fillcolor="#000000" stroked="false">
                <v:path arrowok="t"/>
                <v:fill type="solid"/>
              </v:shape>
            </v:group>
            <v:group style="position:absolute;left:12969;top:1337;width:10;height:20" coordorigin="12969,1337" coordsize="10,20">
              <v:shape style="position:absolute;left:12969;top:1337;width:10;height:20" coordorigin="12969,1337" coordsize="10,20" path="m12969,1357l12979,1357,12979,1337,12969,1337,12969,1357xe" filled="true" fillcolor="#000000" stroked="false">
                <v:path arrowok="t"/>
                <v:fill type="solid"/>
              </v:shape>
            </v:group>
            <v:group style="position:absolute;left:12969;top:1357;width:10;height:20" coordorigin="12969,1357" coordsize="10,20">
              <v:shape style="position:absolute;left:12969;top:1357;width:10;height:20" coordorigin="12969,1357" coordsize="10,20" path="m12969,1376l12979,1376,12979,1357,12969,1357,12969,1376xe" filled="true" fillcolor="#000000" stroked="false">
                <v:path arrowok="t"/>
                <v:fill type="solid"/>
              </v:shape>
            </v:group>
            <v:group style="position:absolute;left:12969;top:1376;width:10;height:20" coordorigin="12969,1376" coordsize="10,20">
              <v:shape style="position:absolute;left:12969;top:1376;width:10;height:20" coordorigin="12969,1376" coordsize="10,20" path="m12969,1395l12979,1395,12979,1376,12969,1376,12969,1395xe" filled="true" fillcolor="#000000" stroked="false">
                <v:path arrowok="t"/>
                <v:fill type="solid"/>
              </v:shape>
            </v:group>
            <v:group style="position:absolute;left:12969;top:1395;width:10;height:20" coordorigin="12969,1395" coordsize="10,20">
              <v:shape style="position:absolute;left:12969;top:1395;width:10;height:20" coordorigin="12969,1395" coordsize="10,20" path="m12969,1414l12979,1414,12979,1395,12969,1395,12969,1414xe" filled="true" fillcolor="#000000" stroked="false">
                <v:path arrowok="t"/>
                <v:fill type="solid"/>
              </v:shape>
            </v:group>
            <v:group style="position:absolute;left:12969;top:1414;width:10;height:20" coordorigin="12969,1414" coordsize="10,20">
              <v:shape style="position:absolute;left:12969;top:1414;width:10;height:20" coordorigin="12969,1414" coordsize="10,20" path="m12969,1434l12979,1434,12979,1414,12969,1414,12969,1434xe" filled="true" fillcolor="#000000" stroked="false">
                <v:path arrowok="t"/>
                <v:fill type="solid"/>
              </v:shape>
            </v:group>
            <v:group style="position:absolute;left:12969;top:1441;width:10;height:2" coordorigin="12969,1441" coordsize="10,2">
              <v:shape style="position:absolute;left:12969;top:1441;width:10;height:2" coordorigin="12969,1441" coordsize="10,0" path="m12969,1441l12979,1441e" filled="false" stroked="true" strokeweight=".71997pt" strokecolor="#000000">
                <v:path arrowok="t"/>
              </v:shape>
            </v:group>
            <v:group style="position:absolute;left:14445;top:1203;width:10;height:20" coordorigin="14445,1203" coordsize="10,20">
              <v:shape style="position:absolute;left:14445;top:1203;width:10;height:20" coordorigin="14445,1203" coordsize="10,20" path="m14445,1222l14455,1222,14455,1203,14445,1203,14445,1222xe" filled="true" fillcolor="#000000" stroked="false">
                <v:path arrowok="t"/>
                <v:fill type="solid"/>
              </v:shape>
            </v:group>
            <v:group style="position:absolute;left:14445;top:1222;width:10;height:20" coordorigin="14445,1222" coordsize="10,20">
              <v:shape style="position:absolute;left:14445;top:1222;width:10;height:20" coordorigin="14445,1222" coordsize="10,20" path="m14445,1241l14455,1241,14455,1222,14445,1222,14445,1241xe" filled="true" fillcolor="#000000" stroked="false">
                <v:path arrowok="t"/>
                <v:fill type="solid"/>
              </v:shape>
            </v:group>
            <v:group style="position:absolute;left:14445;top:1241;width:10;height:20" coordorigin="14445,1241" coordsize="10,20">
              <v:shape style="position:absolute;left:14445;top:1241;width:10;height:20" coordorigin="14445,1241" coordsize="10,20" path="m14445,1261l14455,1261,14455,1241,14445,1241,14445,1261xe" filled="true" fillcolor="#000000" stroked="false">
                <v:path arrowok="t"/>
                <v:fill type="solid"/>
              </v:shape>
            </v:group>
            <v:group style="position:absolute;left:14445;top:1261;width:10;height:20" coordorigin="14445,1261" coordsize="10,20">
              <v:shape style="position:absolute;left:14445;top:1261;width:10;height:20" coordorigin="14445,1261" coordsize="10,20" path="m14445,1280l14455,1280,14455,1261,14445,1261,14445,1280xe" filled="true" fillcolor="#000000" stroked="false">
                <v:path arrowok="t"/>
                <v:fill type="solid"/>
              </v:shape>
            </v:group>
            <v:group style="position:absolute;left:14445;top:1280;width:10;height:20" coordorigin="14445,1280" coordsize="10,20">
              <v:shape style="position:absolute;left:14445;top:1280;width:10;height:20" coordorigin="14445,1280" coordsize="10,20" path="m14445,1299l14455,1299,14455,1280,14445,1280,14445,1299xe" filled="true" fillcolor="#000000" stroked="false">
                <v:path arrowok="t"/>
                <v:fill type="solid"/>
              </v:shape>
            </v:group>
            <v:group style="position:absolute;left:14445;top:1299;width:10;height:20" coordorigin="14445,1299" coordsize="10,20">
              <v:shape style="position:absolute;left:14445;top:1299;width:10;height:20" coordorigin="14445,1299" coordsize="10,20" path="m14445,1318l14455,1318,14455,1299,14445,1299,14445,1318xe" filled="true" fillcolor="#000000" stroked="false">
                <v:path arrowok="t"/>
                <v:fill type="solid"/>
              </v:shape>
            </v:group>
            <v:group style="position:absolute;left:14445;top:1318;width:10;height:20" coordorigin="14445,1318" coordsize="10,20">
              <v:shape style="position:absolute;left:14445;top:1318;width:10;height:20" coordorigin="14445,1318" coordsize="10,20" path="m14445,1337l14455,1337,14455,1318,14445,1318,14445,1337xe" filled="true" fillcolor="#000000" stroked="false">
                <v:path arrowok="t"/>
                <v:fill type="solid"/>
              </v:shape>
            </v:group>
            <v:group style="position:absolute;left:14445;top:1337;width:10;height:20" coordorigin="14445,1337" coordsize="10,20">
              <v:shape style="position:absolute;left:14445;top:1337;width:10;height:20" coordorigin="14445,1337" coordsize="10,20" path="m14445,1357l14455,1357,14455,1337,14445,1337,14445,1357xe" filled="true" fillcolor="#000000" stroked="false">
                <v:path arrowok="t"/>
                <v:fill type="solid"/>
              </v:shape>
            </v:group>
            <v:group style="position:absolute;left:14445;top:1357;width:10;height:20" coordorigin="14445,1357" coordsize="10,20">
              <v:shape style="position:absolute;left:14445;top:1357;width:10;height:20" coordorigin="14445,1357" coordsize="10,20" path="m14445,1376l14455,1376,14455,1357,14445,1357,14445,1376xe" filled="true" fillcolor="#000000" stroked="false">
                <v:path arrowok="t"/>
                <v:fill type="solid"/>
              </v:shape>
            </v:group>
            <v:group style="position:absolute;left:14445;top:1376;width:10;height:20" coordorigin="14445,1376" coordsize="10,20">
              <v:shape style="position:absolute;left:14445;top:1376;width:10;height:20" coordorigin="14445,1376" coordsize="10,20" path="m14445,1395l14455,1395,14455,1376,14445,1376,14445,1395xe" filled="true" fillcolor="#000000" stroked="false">
                <v:path arrowok="t"/>
                <v:fill type="solid"/>
              </v:shape>
            </v:group>
            <v:group style="position:absolute;left:14445;top:1395;width:10;height:20" coordorigin="14445,1395" coordsize="10,20">
              <v:shape style="position:absolute;left:14445;top:1395;width:10;height:20" coordorigin="14445,1395" coordsize="10,20" path="m14445,1414l14455,1414,14455,1395,14445,1395,14445,1414xe" filled="true" fillcolor="#000000" stroked="false">
                <v:path arrowok="t"/>
                <v:fill type="solid"/>
              </v:shape>
            </v:group>
            <v:group style="position:absolute;left:14445;top:1414;width:10;height:20" coordorigin="14445,1414" coordsize="10,20">
              <v:shape style="position:absolute;left:14445;top:1414;width:10;height:20" coordorigin="14445,1414" coordsize="10,20" path="m14445,1434l14455,1434,14455,1414,14445,1414,14445,1434xe" filled="true" fillcolor="#000000" stroked="false">
                <v:path arrowok="t"/>
                <v:fill type="solid"/>
              </v:shape>
            </v:group>
            <v:group style="position:absolute;left:14445;top:1441;width:10;height:2" coordorigin="14445,1441" coordsize="10,2">
              <v:shape style="position:absolute;left:14445;top:1441;width:10;height:2" coordorigin="14445,1441" coordsize="10,0" path="m14445,1441l14455,1441e" filled="false" stroked="true" strokeweight=".71997pt" strokecolor="#000000">
                <v:path arrowok="t"/>
              </v:shape>
              <v:shape style="position:absolute;left:571;top:1357;width:4011;height:101" type="#_x0000_t75" stroked="false">
                <v:imagedata r:id="rId236" o:title=""/>
              </v:shape>
              <v:shape style="position:absolute;left:4558;top:1448;width:4213;height:10" type="#_x0000_t75" stroked="false">
                <v:imagedata r:id="rId232" o:title=""/>
              </v:shape>
              <v:shape style="position:absolute;left:8766;top:1448;width:7160;height:10" type="#_x0000_t75" stroked="false">
                <v:imagedata r:id="rId233" o:title=""/>
              </v:shape>
            </v:group>
            <v:group style="position:absolute;left:4563;top:1458;width:10;height:20" coordorigin="4563,1458" coordsize="10,20">
              <v:shape style="position:absolute;left:4563;top:1458;width:10;height:20" coordorigin="4563,1458" coordsize="10,20" path="m4563,1477l4572,1477,4572,1458,4563,1458,4563,1477xe" filled="true" fillcolor="#000000" stroked="false">
                <v:path arrowok="t"/>
                <v:fill type="solid"/>
              </v:shape>
            </v:group>
            <v:group style="position:absolute;left:4563;top:1477;width:10;height:20" coordorigin="4563,1477" coordsize="10,20">
              <v:shape style="position:absolute;left:4563;top:1477;width:10;height:20" coordorigin="4563,1477" coordsize="10,20" path="m4563,1496l4572,1496,4572,1477,4563,1477,4563,1496xe" filled="true" fillcolor="#000000" stroked="false">
                <v:path arrowok="t"/>
                <v:fill type="solid"/>
              </v:shape>
            </v:group>
            <v:group style="position:absolute;left:4563;top:1496;width:10;height:20" coordorigin="4563,1496" coordsize="10,20">
              <v:shape style="position:absolute;left:4563;top:1496;width:10;height:20" coordorigin="4563,1496" coordsize="10,20" path="m4563,1516l4572,1516,4572,1496,4563,1496,4563,1516xe" filled="true" fillcolor="#000000" stroked="false">
                <v:path arrowok="t"/>
                <v:fill type="solid"/>
              </v:shape>
            </v:group>
            <v:group style="position:absolute;left:4563;top:1516;width:10;height:20" coordorigin="4563,1516" coordsize="10,20">
              <v:shape style="position:absolute;left:4563;top:1516;width:10;height:20" coordorigin="4563,1516" coordsize="10,20" path="m4563,1535l4572,1535,4572,1516,4563,1516,4563,1535xe" filled="true" fillcolor="#000000" stroked="false">
                <v:path arrowok="t"/>
                <v:fill type="solid"/>
              </v:shape>
            </v:group>
            <v:group style="position:absolute;left:4563;top:1535;width:10;height:20" coordorigin="4563,1535" coordsize="10,20">
              <v:shape style="position:absolute;left:4563;top:1535;width:10;height:20" coordorigin="4563,1535" coordsize="10,20" path="m4563,1554l4572,1554,4572,1535,4563,1535,4563,1554xe" filled="true" fillcolor="#000000" stroked="false">
                <v:path arrowok="t"/>
                <v:fill type="solid"/>
              </v:shape>
            </v:group>
            <v:group style="position:absolute;left:4563;top:1554;width:10;height:20" coordorigin="4563,1554" coordsize="10,20">
              <v:shape style="position:absolute;left:4563;top:1554;width:10;height:20" coordorigin="4563,1554" coordsize="10,20" path="m4563,1573l4572,1573,4572,1554,4563,1554,4563,1573xe" filled="true" fillcolor="#000000" stroked="false">
                <v:path arrowok="t"/>
                <v:fill type="solid"/>
              </v:shape>
            </v:group>
            <v:group style="position:absolute;left:4563;top:1573;width:10;height:20" coordorigin="4563,1573" coordsize="10,20">
              <v:shape style="position:absolute;left:4563;top:1573;width:10;height:20" coordorigin="4563,1573" coordsize="10,20" path="m4563,1592l4572,1592,4572,1573,4563,1573,4563,1592xe" filled="true" fillcolor="#000000" stroked="false">
                <v:path arrowok="t"/>
                <v:fill type="solid"/>
              </v:shape>
            </v:group>
            <v:group style="position:absolute;left:4563;top:1592;width:10;height:20" coordorigin="4563,1592" coordsize="10,20">
              <v:shape style="position:absolute;left:4563;top:1592;width:10;height:20" coordorigin="4563,1592" coordsize="10,20" path="m4563,1612l4572,1612,4572,1592,4563,1592,4563,1612xe" filled="true" fillcolor="#000000" stroked="false">
                <v:path arrowok="t"/>
                <v:fill type="solid"/>
              </v:shape>
            </v:group>
            <v:group style="position:absolute;left:5955;top:1458;width:10;height:20" coordorigin="5955,1458" coordsize="10,20">
              <v:shape style="position:absolute;left:5955;top:1458;width:10;height:20" coordorigin="5955,1458" coordsize="10,20" path="m5955,1477l5965,1477,5965,1458,5955,1458,5955,1477xe" filled="true" fillcolor="#000000" stroked="false">
                <v:path arrowok="t"/>
                <v:fill type="solid"/>
              </v:shape>
            </v:group>
            <v:group style="position:absolute;left:5955;top:1477;width:10;height:20" coordorigin="5955,1477" coordsize="10,20">
              <v:shape style="position:absolute;left:5955;top:1477;width:10;height:20" coordorigin="5955,1477" coordsize="10,20" path="m5955,1496l5965,1496,5965,1477,5955,1477,5955,1496xe" filled="true" fillcolor="#000000" stroked="false">
                <v:path arrowok="t"/>
                <v:fill type="solid"/>
              </v:shape>
            </v:group>
            <v:group style="position:absolute;left:5955;top:1496;width:10;height:20" coordorigin="5955,1496" coordsize="10,20">
              <v:shape style="position:absolute;left:5955;top:1496;width:10;height:20" coordorigin="5955,1496" coordsize="10,20" path="m5955,1516l5965,1516,5965,1496,5955,1496,5955,1516xe" filled="true" fillcolor="#000000" stroked="false">
                <v:path arrowok="t"/>
                <v:fill type="solid"/>
              </v:shape>
            </v:group>
            <v:group style="position:absolute;left:5955;top:1516;width:10;height:20" coordorigin="5955,1516" coordsize="10,20">
              <v:shape style="position:absolute;left:5955;top:1516;width:10;height:20" coordorigin="5955,1516" coordsize="10,20" path="m5955,1535l5965,1535,5965,1516,5955,1516,5955,1535xe" filled="true" fillcolor="#000000" stroked="false">
                <v:path arrowok="t"/>
                <v:fill type="solid"/>
              </v:shape>
            </v:group>
            <v:group style="position:absolute;left:5955;top:1535;width:10;height:20" coordorigin="5955,1535" coordsize="10,20">
              <v:shape style="position:absolute;left:5955;top:1535;width:10;height:20" coordorigin="5955,1535" coordsize="10,20" path="m5955,1554l5965,1554,5965,1535,5955,1535,5955,1554xe" filled="true" fillcolor="#000000" stroked="false">
                <v:path arrowok="t"/>
                <v:fill type="solid"/>
              </v:shape>
            </v:group>
            <v:group style="position:absolute;left:5955;top:1554;width:10;height:20" coordorigin="5955,1554" coordsize="10,20">
              <v:shape style="position:absolute;left:5955;top:1554;width:10;height:20" coordorigin="5955,1554" coordsize="10,20" path="m5955,1573l5965,1573,5965,1554,5955,1554,5955,1573xe" filled="true" fillcolor="#000000" stroked="false">
                <v:path arrowok="t"/>
                <v:fill type="solid"/>
              </v:shape>
            </v:group>
            <v:group style="position:absolute;left:5955;top:1573;width:10;height:20" coordorigin="5955,1573" coordsize="10,20">
              <v:shape style="position:absolute;left:5955;top:1573;width:10;height:20" coordorigin="5955,1573" coordsize="10,20" path="m5955,1592l5965,1592,5965,1573,5955,1573,5955,1592xe" filled="true" fillcolor="#000000" stroked="false">
                <v:path arrowok="t"/>
                <v:fill type="solid"/>
              </v:shape>
            </v:group>
            <v:group style="position:absolute;left:5955;top:1592;width:10;height:20" coordorigin="5955,1592" coordsize="10,20">
              <v:shape style="position:absolute;left:5955;top:1592;width:10;height:20" coordorigin="5955,1592" coordsize="10,20" path="m5955,1612l5965,1612,5965,1592,5955,1592,5955,1612xe" filled="true" fillcolor="#000000" stroked="false">
                <v:path arrowok="t"/>
                <v:fill type="solid"/>
              </v:shape>
            </v:group>
            <v:group style="position:absolute;left:5955;top:1612;width:10;height:20" coordorigin="5955,1612" coordsize="10,20">
              <v:shape style="position:absolute;left:5955;top:1612;width:10;height:20" coordorigin="5955,1612" coordsize="10,20" path="m5955,1631l5965,1631,5965,1612,5955,1612,5955,1631xe" filled="true" fillcolor="#000000" stroked="false">
                <v:path arrowok="t"/>
                <v:fill type="solid"/>
              </v:shape>
            </v:group>
            <v:group style="position:absolute;left:5955;top:1631;width:10;height:20" coordorigin="5955,1631" coordsize="10,20">
              <v:shape style="position:absolute;left:5955;top:1631;width:10;height:20" coordorigin="5955,1631" coordsize="10,20" path="m5955,1650l5965,1650,5965,1631,5955,1631,5955,1650xe" filled="true" fillcolor="#000000" stroked="false">
                <v:path arrowok="t"/>
                <v:fill type="solid"/>
              </v:shape>
            </v:group>
            <v:group style="position:absolute;left:5955;top:1650;width:10;height:20" coordorigin="5955,1650" coordsize="10,20">
              <v:shape style="position:absolute;left:5955;top:1650;width:10;height:20" coordorigin="5955,1650" coordsize="10,20" path="m5955,1669l5965,1669,5965,1650,5955,1650,5955,1669xe" filled="true" fillcolor="#000000" stroked="false">
                <v:path arrowok="t"/>
                <v:fill type="solid"/>
              </v:shape>
            </v:group>
            <v:group style="position:absolute;left:5955;top:1669;width:10;height:20" coordorigin="5955,1669" coordsize="10,20">
              <v:shape style="position:absolute;left:5955;top:1669;width:10;height:20" coordorigin="5955,1669" coordsize="10,20" path="m5955,1688l5965,1688,5965,1669,5955,1669,5955,1688xe" filled="true" fillcolor="#000000" stroked="false">
                <v:path arrowok="t"/>
                <v:fill type="solid"/>
              </v:shape>
            </v:group>
            <v:group style="position:absolute;left:5955;top:1696;width:10;height:2" coordorigin="5955,1696" coordsize="10,2">
              <v:shape style="position:absolute;left:5955;top:1696;width:10;height:2" coordorigin="5955,1696" coordsize="10,0" path="m5955,1696l5965,1696e" filled="false" stroked="true" strokeweight=".72003pt" strokecolor="#000000">
                <v:path arrowok="t"/>
              </v:shape>
            </v:group>
            <v:group style="position:absolute;left:7431;top:1458;width:10;height:20" coordorigin="7431,1458" coordsize="10,20">
              <v:shape style="position:absolute;left:7431;top:1458;width:10;height:20" coordorigin="7431,1458" coordsize="10,20" path="m7431,1477l7441,1477,7441,1458,7431,1458,7431,1477xe" filled="true" fillcolor="#000000" stroked="false">
                <v:path arrowok="t"/>
                <v:fill type="solid"/>
              </v:shape>
            </v:group>
            <v:group style="position:absolute;left:7431;top:1477;width:10;height:20" coordorigin="7431,1477" coordsize="10,20">
              <v:shape style="position:absolute;left:7431;top:1477;width:10;height:20" coordorigin="7431,1477" coordsize="10,20" path="m7431,1496l7441,1496,7441,1477,7431,1477,7431,1496xe" filled="true" fillcolor="#000000" stroked="false">
                <v:path arrowok="t"/>
                <v:fill type="solid"/>
              </v:shape>
            </v:group>
            <v:group style="position:absolute;left:7431;top:1496;width:10;height:20" coordorigin="7431,1496" coordsize="10,20">
              <v:shape style="position:absolute;left:7431;top:1496;width:10;height:20" coordorigin="7431,1496" coordsize="10,20" path="m7431,1516l7441,1516,7441,1496,7431,1496,7431,1516xe" filled="true" fillcolor="#000000" stroked="false">
                <v:path arrowok="t"/>
                <v:fill type="solid"/>
              </v:shape>
            </v:group>
            <v:group style="position:absolute;left:7431;top:1516;width:10;height:20" coordorigin="7431,1516" coordsize="10,20">
              <v:shape style="position:absolute;left:7431;top:1516;width:10;height:20" coordorigin="7431,1516" coordsize="10,20" path="m7431,1535l7441,1535,7441,1516,7431,1516,7431,1535xe" filled="true" fillcolor="#000000" stroked="false">
                <v:path arrowok="t"/>
                <v:fill type="solid"/>
              </v:shape>
            </v:group>
            <v:group style="position:absolute;left:7431;top:1535;width:10;height:20" coordorigin="7431,1535" coordsize="10,20">
              <v:shape style="position:absolute;left:7431;top:1535;width:10;height:20" coordorigin="7431,1535" coordsize="10,20" path="m7431,1554l7441,1554,7441,1535,7431,1535,7431,1554xe" filled="true" fillcolor="#000000" stroked="false">
                <v:path arrowok="t"/>
                <v:fill type="solid"/>
              </v:shape>
            </v:group>
            <v:group style="position:absolute;left:7431;top:1554;width:10;height:20" coordorigin="7431,1554" coordsize="10,20">
              <v:shape style="position:absolute;left:7431;top:1554;width:10;height:20" coordorigin="7431,1554" coordsize="10,20" path="m7431,1573l7441,1573,7441,1554,7431,1554,7431,1573xe" filled="true" fillcolor="#000000" stroked="false">
                <v:path arrowok="t"/>
                <v:fill type="solid"/>
              </v:shape>
            </v:group>
            <v:group style="position:absolute;left:7431;top:1573;width:10;height:20" coordorigin="7431,1573" coordsize="10,20">
              <v:shape style="position:absolute;left:7431;top:1573;width:10;height:20" coordorigin="7431,1573" coordsize="10,20" path="m7431,1592l7441,1592,7441,1573,7431,1573,7431,1592xe" filled="true" fillcolor="#000000" stroked="false">
                <v:path arrowok="t"/>
                <v:fill type="solid"/>
              </v:shape>
            </v:group>
            <v:group style="position:absolute;left:7431;top:1592;width:10;height:20" coordorigin="7431,1592" coordsize="10,20">
              <v:shape style="position:absolute;left:7431;top:1592;width:10;height:20" coordorigin="7431,1592" coordsize="10,20" path="m7431,1612l7441,1612,7441,1592,7431,1592,7431,1612xe" filled="true" fillcolor="#000000" stroked="false">
                <v:path arrowok="t"/>
                <v:fill type="solid"/>
              </v:shape>
            </v:group>
            <v:group style="position:absolute;left:7431;top:1612;width:10;height:20" coordorigin="7431,1612" coordsize="10,20">
              <v:shape style="position:absolute;left:7431;top:1612;width:10;height:20" coordorigin="7431,1612" coordsize="10,20" path="m7431,1631l7441,1631,7441,1612,7431,1612,7431,1631xe" filled="true" fillcolor="#000000" stroked="false">
                <v:path arrowok="t"/>
                <v:fill type="solid"/>
              </v:shape>
            </v:group>
            <v:group style="position:absolute;left:7431;top:1631;width:10;height:20" coordorigin="7431,1631" coordsize="10,20">
              <v:shape style="position:absolute;left:7431;top:1631;width:10;height:20" coordorigin="7431,1631" coordsize="10,20" path="m7431,1650l7441,1650,7441,1631,7431,1631,7431,1650xe" filled="true" fillcolor="#000000" stroked="false">
                <v:path arrowok="t"/>
                <v:fill type="solid"/>
              </v:shape>
            </v:group>
            <v:group style="position:absolute;left:7431;top:1650;width:10;height:20" coordorigin="7431,1650" coordsize="10,20">
              <v:shape style="position:absolute;left:7431;top:1650;width:10;height:20" coordorigin="7431,1650" coordsize="10,20" path="m7431,1669l7441,1669,7441,1650,7431,1650,7431,1669xe" filled="true" fillcolor="#000000" stroked="false">
                <v:path arrowok="t"/>
                <v:fill type="solid"/>
              </v:shape>
            </v:group>
            <v:group style="position:absolute;left:7431;top:1669;width:10;height:20" coordorigin="7431,1669" coordsize="10,20">
              <v:shape style="position:absolute;left:7431;top:1669;width:10;height:20" coordorigin="7431,1669" coordsize="10,20" path="m7431,1688l7441,1688,7441,1669,7431,1669,7431,1688xe" filled="true" fillcolor="#000000" stroked="false">
                <v:path arrowok="t"/>
                <v:fill type="solid"/>
              </v:shape>
            </v:group>
            <v:group style="position:absolute;left:7431;top:1696;width:10;height:2" coordorigin="7431,1696" coordsize="10,2">
              <v:shape style="position:absolute;left:7431;top:1696;width:10;height:2" coordorigin="7431,1696" coordsize="10,0" path="m7431,1696l7441,1696e" filled="false" stroked="true" strokeweight=".72003pt" strokecolor="#000000">
                <v:path arrowok="t"/>
              </v:shape>
            </v:group>
            <v:group style="position:absolute;left:8771;top:1458;width:10;height:20" coordorigin="8771,1458" coordsize="10,20">
              <v:shape style="position:absolute;left:8771;top:1458;width:10;height:20" coordorigin="8771,1458" coordsize="10,20" path="m8771,1477l8780,1477,8780,1458,8771,1458,8771,1477xe" filled="true" fillcolor="#000000" stroked="false">
                <v:path arrowok="t"/>
                <v:fill type="solid"/>
              </v:shape>
            </v:group>
            <v:group style="position:absolute;left:8771;top:1477;width:10;height:20" coordorigin="8771,1477" coordsize="10,20">
              <v:shape style="position:absolute;left:8771;top:1477;width:10;height:20" coordorigin="8771,1477" coordsize="10,20" path="m8771,1496l8780,1496,8780,1477,8771,1477,8771,1496xe" filled="true" fillcolor="#000000" stroked="false">
                <v:path arrowok="t"/>
                <v:fill type="solid"/>
              </v:shape>
            </v:group>
            <v:group style="position:absolute;left:8771;top:1496;width:10;height:20" coordorigin="8771,1496" coordsize="10,20">
              <v:shape style="position:absolute;left:8771;top:1496;width:10;height:20" coordorigin="8771,1496" coordsize="10,20" path="m8771,1516l8780,1516,8780,1496,8771,1496,8771,1516xe" filled="true" fillcolor="#000000" stroked="false">
                <v:path arrowok="t"/>
                <v:fill type="solid"/>
              </v:shape>
            </v:group>
            <v:group style="position:absolute;left:8771;top:1516;width:10;height:20" coordorigin="8771,1516" coordsize="10,20">
              <v:shape style="position:absolute;left:8771;top:1516;width:10;height:20" coordorigin="8771,1516" coordsize="10,20" path="m8771,1535l8780,1535,8780,1516,8771,1516,8771,1535xe" filled="true" fillcolor="#000000" stroked="false">
                <v:path arrowok="t"/>
                <v:fill type="solid"/>
              </v:shape>
            </v:group>
            <v:group style="position:absolute;left:8771;top:1535;width:10;height:20" coordorigin="8771,1535" coordsize="10,20">
              <v:shape style="position:absolute;left:8771;top:1535;width:10;height:20" coordorigin="8771,1535" coordsize="10,20" path="m8771,1554l8780,1554,8780,1535,8771,1535,8771,1554xe" filled="true" fillcolor="#000000" stroked="false">
                <v:path arrowok="t"/>
                <v:fill type="solid"/>
              </v:shape>
            </v:group>
            <v:group style="position:absolute;left:8771;top:1554;width:10;height:20" coordorigin="8771,1554" coordsize="10,20">
              <v:shape style="position:absolute;left:8771;top:1554;width:10;height:20" coordorigin="8771,1554" coordsize="10,20" path="m8771,1573l8780,1573,8780,1554,8771,1554,8771,1573xe" filled="true" fillcolor="#000000" stroked="false">
                <v:path arrowok="t"/>
                <v:fill type="solid"/>
              </v:shape>
            </v:group>
            <v:group style="position:absolute;left:8771;top:1573;width:10;height:20" coordorigin="8771,1573" coordsize="10,20">
              <v:shape style="position:absolute;left:8771;top:1573;width:10;height:20" coordorigin="8771,1573" coordsize="10,20" path="m8771,1592l8780,1592,8780,1573,8771,1573,8771,1592xe" filled="true" fillcolor="#000000" stroked="false">
                <v:path arrowok="t"/>
                <v:fill type="solid"/>
              </v:shape>
            </v:group>
            <v:group style="position:absolute;left:8771;top:1592;width:10;height:20" coordorigin="8771,1592" coordsize="10,20">
              <v:shape style="position:absolute;left:8771;top:1592;width:10;height:20" coordorigin="8771,1592" coordsize="10,20" path="m8771,1612l8780,1612,8780,1592,8771,1592,8771,1612xe" filled="true" fillcolor="#000000" stroked="false">
                <v:path arrowok="t"/>
                <v:fill type="solid"/>
              </v:shape>
            </v:group>
            <v:group style="position:absolute;left:8771;top:1612;width:10;height:20" coordorigin="8771,1612" coordsize="10,20">
              <v:shape style="position:absolute;left:8771;top:1612;width:10;height:20" coordorigin="8771,1612" coordsize="10,20" path="m8771,1631l8780,1631,8780,1612,8771,1612,8771,1631xe" filled="true" fillcolor="#000000" stroked="false">
                <v:path arrowok="t"/>
                <v:fill type="solid"/>
              </v:shape>
            </v:group>
            <v:group style="position:absolute;left:8771;top:1631;width:10;height:20" coordorigin="8771,1631" coordsize="10,20">
              <v:shape style="position:absolute;left:8771;top:1631;width:10;height:20" coordorigin="8771,1631" coordsize="10,20" path="m8771,1650l8780,1650,8780,1631,8771,1631,8771,1650xe" filled="true" fillcolor="#000000" stroked="false">
                <v:path arrowok="t"/>
                <v:fill type="solid"/>
              </v:shape>
            </v:group>
            <v:group style="position:absolute;left:8771;top:1650;width:10;height:20" coordorigin="8771,1650" coordsize="10,20">
              <v:shape style="position:absolute;left:8771;top:1650;width:10;height:20" coordorigin="8771,1650" coordsize="10,20" path="m8771,1669l8780,1669,8780,1650,8771,1650,8771,1669xe" filled="true" fillcolor="#000000" stroked="false">
                <v:path arrowok="t"/>
                <v:fill type="solid"/>
              </v:shape>
            </v:group>
            <v:group style="position:absolute;left:8771;top:1669;width:10;height:20" coordorigin="8771,1669" coordsize="10,20">
              <v:shape style="position:absolute;left:8771;top:1669;width:10;height:20" coordorigin="8771,1669" coordsize="10,20" path="m8771,1688l8780,1688,8780,1669,8771,1669,8771,1688xe" filled="true" fillcolor="#000000" stroked="false">
                <v:path arrowok="t"/>
                <v:fill type="solid"/>
              </v:shape>
            </v:group>
            <v:group style="position:absolute;left:8771;top:1696;width:10;height:2" coordorigin="8771,1696" coordsize="10,2">
              <v:shape style="position:absolute;left:8771;top:1696;width:10;height:2" coordorigin="8771,1696" coordsize="10,0" path="m8771,1696l8780,1696e" filled="false" stroked="true" strokeweight=".72003pt" strokecolor="#000000">
                <v:path arrowok="t"/>
              </v:shape>
            </v:group>
            <v:group style="position:absolute;left:10170;top:1458;width:10;height:20" coordorigin="10170,1458" coordsize="10,20">
              <v:shape style="position:absolute;left:10170;top:1458;width:10;height:20" coordorigin="10170,1458" coordsize="10,20" path="m10170,1477l10180,1477,10180,1458,10170,1458,10170,1477xe" filled="true" fillcolor="#000000" stroked="false">
                <v:path arrowok="t"/>
                <v:fill type="solid"/>
              </v:shape>
            </v:group>
            <v:group style="position:absolute;left:10170;top:1477;width:10;height:20" coordorigin="10170,1477" coordsize="10,20">
              <v:shape style="position:absolute;left:10170;top:1477;width:10;height:20" coordorigin="10170,1477" coordsize="10,20" path="m10170,1496l10180,1496,10180,1477,10170,1477,10170,1496xe" filled="true" fillcolor="#000000" stroked="false">
                <v:path arrowok="t"/>
                <v:fill type="solid"/>
              </v:shape>
            </v:group>
            <v:group style="position:absolute;left:10170;top:1496;width:10;height:20" coordorigin="10170,1496" coordsize="10,20">
              <v:shape style="position:absolute;left:10170;top:1496;width:10;height:20" coordorigin="10170,1496" coordsize="10,20" path="m10170,1516l10180,1516,10180,1496,10170,1496,10170,1516xe" filled="true" fillcolor="#000000" stroked="false">
                <v:path arrowok="t"/>
                <v:fill type="solid"/>
              </v:shape>
            </v:group>
            <v:group style="position:absolute;left:10170;top:1516;width:10;height:20" coordorigin="10170,1516" coordsize="10,20">
              <v:shape style="position:absolute;left:10170;top:1516;width:10;height:20" coordorigin="10170,1516" coordsize="10,20" path="m10170,1535l10180,1535,10180,1516,10170,1516,10170,1535xe" filled="true" fillcolor="#000000" stroked="false">
                <v:path arrowok="t"/>
                <v:fill type="solid"/>
              </v:shape>
            </v:group>
            <v:group style="position:absolute;left:10170;top:1535;width:10;height:20" coordorigin="10170,1535" coordsize="10,20">
              <v:shape style="position:absolute;left:10170;top:1535;width:10;height:20" coordorigin="10170,1535" coordsize="10,20" path="m10170,1554l10180,1554,10180,1535,10170,1535,10170,1554xe" filled="true" fillcolor="#000000" stroked="false">
                <v:path arrowok="t"/>
                <v:fill type="solid"/>
              </v:shape>
            </v:group>
            <v:group style="position:absolute;left:10170;top:1554;width:10;height:20" coordorigin="10170,1554" coordsize="10,20">
              <v:shape style="position:absolute;left:10170;top:1554;width:10;height:20" coordorigin="10170,1554" coordsize="10,20" path="m10170,1573l10180,1573,10180,1554,10170,1554,10170,1573xe" filled="true" fillcolor="#000000" stroked="false">
                <v:path arrowok="t"/>
                <v:fill type="solid"/>
              </v:shape>
            </v:group>
            <v:group style="position:absolute;left:10170;top:1573;width:10;height:20" coordorigin="10170,1573" coordsize="10,20">
              <v:shape style="position:absolute;left:10170;top:1573;width:10;height:20" coordorigin="10170,1573" coordsize="10,20" path="m10170,1592l10180,1592,10180,1573,10170,1573,10170,1592xe" filled="true" fillcolor="#000000" stroked="false">
                <v:path arrowok="t"/>
                <v:fill type="solid"/>
              </v:shape>
            </v:group>
            <v:group style="position:absolute;left:10170;top:1592;width:10;height:20" coordorigin="10170,1592" coordsize="10,20">
              <v:shape style="position:absolute;left:10170;top:1592;width:10;height:20" coordorigin="10170,1592" coordsize="10,20" path="m10170,1612l10180,1612,10180,1592,10170,1592,10170,1612xe" filled="true" fillcolor="#000000" stroked="false">
                <v:path arrowok="t"/>
                <v:fill type="solid"/>
              </v:shape>
            </v:group>
            <v:group style="position:absolute;left:10170;top:1612;width:10;height:20" coordorigin="10170,1612" coordsize="10,20">
              <v:shape style="position:absolute;left:10170;top:1612;width:10;height:20" coordorigin="10170,1612" coordsize="10,20" path="m10170,1631l10180,1631,10180,1612,10170,1612,10170,1631xe" filled="true" fillcolor="#000000" stroked="false">
                <v:path arrowok="t"/>
                <v:fill type="solid"/>
              </v:shape>
            </v:group>
            <v:group style="position:absolute;left:10170;top:1631;width:10;height:20" coordorigin="10170,1631" coordsize="10,20">
              <v:shape style="position:absolute;left:10170;top:1631;width:10;height:20" coordorigin="10170,1631" coordsize="10,20" path="m10170,1650l10180,1650,10180,1631,10170,1631,10170,1650xe" filled="true" fillcolor="#000000" stroked="false">
                <v:path arrowok="t"/>
                <v:fill type="solid"/>
              </v:shape>
            </v:group>
            <v:group style="position:absolute;left:10170;top:1650;width:10;height:20" coordorigin="10170,1650" coordsize="10,20">
              <v:shape style="position:absolute;left:10170;top:1650;width:10;height:20" coordorigin="10170,1650" coordsize="10,20" path="m10170,1669l10180,1669,10180,1650,10170,1650,10170,1669xe" filled="true" fillcolor="#000000" stroked="false">
                <v:path arrowok="t"/>
                <v:fill type="solid"/>
              </v:shape>
            </v:group>
            <v:group style="position:absolute;left:10170;top:1669;width:10;height:20" coordorigin="10170,1669" coordsize="10,20">
              <v:shape style="position:absolute;left:10170;top:1669;width:10;height:20" coordorigin="10170,1669" coordsize="10,20" path="m10170,1688l10180,1688,10180,1669,10170,1669,10170,1688xe" filled="true" fillcolor="#000000" stroked="false">
                <v:path arrowok="t"/>
                <v:fill type="solid"/>
              </v:shape>
            </v:group>
            <v:group style="position:absolute;left:10170;top:1696;width:10;height:2" coordorigin="10170,1696" coordsize="10,2">
              <v:shape style="position:absolute;left:10170;top:1696;width:10;height:2" coordorigin="10170,1696" coordsize="10,0" path="m10170,1696l10180,1696e" filled="false" stroked="true" strokeweight=".72003pt" strokecolor="#000000">
                <v:path arrowok="t"/>
              </v:shape>
            </v:group>
            <v:group style="position:absolute;left:11572;top:1458;width:10;height:20" coordorigin="11572,1458" coordsize="10,20">
              <v:shape style="position:absolute;left:11572;top:1458;width:10;height:20" coordorigin="11572,1458" coordsize="10,20" path="m11572,1477l11581,1477,11581,1458,11572,1458,11572,1477xe" filled="true" fillcolor="#000000" stroked="false">
                <v:path arrowok="t"/>
                <v:fill type="solid"/>
              </v:shape>
            </v:group>
            <v:group style="position:absolute;left:11572;top:1477;width:10;height:20" coordorigin="11572,1477" coordsize="10,20">
              <v:shape style="position:absolute;left:11572;top:1477;width:10;height:20" coordorigin="11572,1477" coordsize="10,20" path="m11572,1496l11581,1496,11581,1477,11572,1477,11572,1496xe" filled="true" fillcolor="#000000" stroked="false">
                <v:path arrowok="t"/>
                <v:fill type="solid"/>
              </v:shape>
            </v:group>
            <v:group style="position:absolute;left:11572;top:1496;width:10;height:20" coordorigin="11572,1496" coordsize="10,20">
              <v:shape style="position:absolute;left:11572;top:1496;width:10;height:20" coordorigin="11572,1496" coordsize="10,20" path="m11572,1516l11581,1516,11581,1496,11572,1496,11572,1516xe" filled="true" fillcolor="#000000" stroked="false">
                <v:path arrowok="t"/>
                <v:fill type="solid"/>
              </v:shape>
            </v:group>
            <v:group style="position:absolute;left:11572;top:1516;width:10;height:20" coordorigin="11572,1516" coordsize="10,20">
              <v:shape style="position:absolute;left:11572;top:1516;width:10;height:20" coordorigin="11572,1516" coordsize="10,20" path="m11572,1535l11581,1535,11581,1516,11572,1516,11572,1535xe" filled="true" fillcolor="#000000" stroked="false">
                <v:path arrowok="t"/>
                <v:fill type="solid"/>
              </v:shape>
            </v:group>
            <v:group style="position:absolute;left:11572;top:1535;width:10;height:20" coordorigin="11572,1535" coordsize="10,20">
              <v:shape style="position:absolute;left:11572;top:1535;width:10;height:20" coordorigin="11572,1535" coordsize="10,20" path="m11572,1554l11581,1554,11581,1535,11572,1535,11572,1554xe" filled="true" fillcolor="#000000" stroked="false">
                <v:path arrowok="t"/>
                <v:fill type="solid"/>
              </v:shape>
            </v:group>
            <v:group style="position:absolute;left:11572;top:1554;width:10;height:20" coordorigin="11572,1554" coordsize="10,20">
              <v:shape style="position:absolute;left:11572;top:1554;width:10;height:20" coordorigin="11572,1554" coordsize="10,20" path="m11572,1573l11581,1573,11581,1554,11572,1554,11572,1573xe" filled="true" fillcolor="#000000" stroked="false">
                <v:path arrowok="t"/>
                <v:fill type="solid"/>
              </v:shape>
            </v:group>
            <v:group style="position:absolute;left:11572;top:1573;width:10;height:20" coordorigin="11572,1573" coordsize="10,20">
              <v:shape style="position:absolute;left:11572;top:1573;width:10;height:20" coordorigin="11572,1573" coordsize="10,20" path="m11572,1592l11581,1592,11581,1573,11572,1573,11572,1592xe" filled="true" fillcolor="#000000" stroked="false">
                <v:path arrowok="t"/>
                <v:fill type="solid"/>
              </v:shape>
            </v:group>
            <v:group style="position:absolute;left:11572;top:1592;width:10;height:20" coordorigin="11572,1592" coordsize="10,20">
              <v:shape style="position:absolute;left:11572;top:1592;width:10;height:20" coordorigin="11572,1592" coordsize="10,20" path="m11572,1612l11581,1612,11581,1592,11572,1592,11572,1612xe" filled="true" fillcolor="#000000" stroked="false">
                <v:path arrowok="t"/>
                <v:fill type="solid"/>
              </v:shape>
            </v:group>
            <v:group style="position:absolute;left:11572;top:1612;width:10;height:20" coordorigin="11572,1612" coordsize="10,20">
              <v:shape style="position:absolute;left:11572;top:1612;width:10;height:20" coordorigin="11572,1612" coordsize="10,20" path="m11572,1631l11581,1631,11581,1612,11572,1612,11572,1631xe" filled="true" fillcolor="#000000" stroked="false">
                <v:path arrowok="t"/>
                <v:fill type="solid"/>
              </v:shape>
            </v:group>
            <v:group style="position:absolute;left:11572;top:1631;width:10;height:20" coordorigin="11572,1631" coordsize="10,20">
              <v:shape style="position:absolute;left:11572;top:1631;width:10;height:20" coordorigin="11572,1631" coordsize="10,20" path="m11572,1650l11581,1650,11581,1631,11572,1631,11572,1650xe" filled="true" fillcolor="#000000" stroked="false">
                <v:path arrowok="t"/>
                <v:fill type="solid"/>
              </v:shape>
            </v:group>
            <v:group style="position:absolute;left:11572;top:1650;width:10;height:20" coordorigin="11572,1650" coordsize="10,20">
              <v:shape style="position:absolute;left:11572;top:1650;width:10;height:20" coordorigin="11572,1650" coordsize="10,20" path="m11572,1669l11581,1669,11581,1650,11572,1650,11572,1669xe" filled="true" fillcolor="#000000" stroked="false">
                <v:path arrowok="t"/>
                <v:fill type="solid"/>
              </v:shape>
            </v:group>
            <v:group style="position:absolute;left:11572;top:1669;width:10;height:20" coordorigin="11572,1669" coordsize="10,20">
              <v:shape style="position:absolute;left:11572;top:1669;width:10;height:20" coordorigin="11572,1669" coordsize="10,20" path="m11572,1688l11581,1688,11581,1669,11572,1669,11572,1688xe" filled="true" fillcolor="#000000" stroked="false">
                <v:path arrowok="t"/>
                <v:fill type="solid"/>
              </v:shape>
            </v:group>
            <v:group style="position:absolute;left:11572;top:1696;width:10;height:2" coordorigin="11572,1696" coordsize="10,2">
              <v:shape style="position:absolute;left:11572;top:1696;width:10;height:2" coordorigin="11572,1696" coordsize="10,0" path="m11572,1696l11581,1696e" filled="false" stroked="true" strokeweight=".72003pt" strokecolor="#000000">
                <v:path arrowok="t"/>
              </v:shape>
            </v:group>
            <v:group style="position:absolute;left:12969;top:1458;width:10;height:20" coordorigin="12969,1458" coordsize="10,20">
              <v:shape style="position:absolute;left:12969;top:1458;width:10;height:20" coordorigin="12969,1458" coordsize="10,20" path="m12969,1477l12979,1477,12979,1458,12969,1458,12969,1477xe" filled="true" fillcolor="#000000" stroked="false">
                <v:path arrowok="t"/>
                <v:fill type="solid"/>
              </v:shape>
            </v:group>
            <v:group style="position:absolute;left:12969;top:1477;width:10;height:20" coordorigin="12969,1477" coordsize="10,20">
              <v:shape style="position:absolute;left:12969;top:1477;width:10;height:20" coordorigin="12969,1477" coordsize="10,20" path="m12969,1496l12979,1496,12979,1477,12969,1477,12969,1496xe" filled="true" fillcolor="#000000" stroked="false">
                <v:path arrowok="t"/>
                <v:fill type="solid"/>
              </v:shape>
            </v:group>
            <v:group style="position:absolute;left:12969;top:1496;width:10;height:20" coordorigin="12969,1496" coordsize="10,20">
              <v:shape style="position:absolute;left:12969;top:1496;width:10;height:20" coordorigin="12969,1496" coordsize="10,20" path="m12969,1516l12979,1516,12979,1496,12969,1496,12969,1516xe" filled="true" fillcolor="#000000" stroked="false">
                <v:path arrowok="t"/>
                <v:fill type="solid"/>
              </v:shape>
            </v:group>
            <v:group style="position:absolute;left:12969;top:1516;width:10;height:20" coordorigin="12969,1516" coordsize="10,20">
              <v:shape style="position:absolute;left:12969;top:1516;width:10;height:20" coordorigin="12969,1516" coordsize="10,20" path="m12969,1535l12979,1535,12979,1516,12969,1516,12969,1535xe" filled="true" fillcolor="#000000" stroked="false">
                <v:path arrowok="t"/>
                <v:fill type="solid"/>
              </v:shape>
            </v:group>
            <v:group style="position:absolute;left:12969;top:1535;width:10;height:20" coordorigin="12969,1535" coordsize="10,20">
              <v:shape style="position:absolute;left:12969;top:1535;width:10;height:20" coordorigin="12969,1535" coordsize="10,20" path="m12969,1554l12979,1554,12979,1535,12969,1535,12969,1554xe" filled="true" fillcolor="#000000" stroked="false">
                <v:path arrowok="t"/>
                <v:fill type="solid"/>
              </v:shape>
            </v:group>
            <v:group style="position:absolute;left:12969;top:1554;width:10;height:20" coordorigin="12969,1554" coordsize="10,20">
              <v:shape style="position:absolute;left:12969;top:1554;width:10;height:20" coordorigin="12969,1554" coordsize="10,20" path="m12969,1573l12979,1573,12979,1554,12969,1554,12969,1573xe" filled="true" fillcolor="#000000" stroked="false">
                <v:path arrowok="t"/>
                <v:fill type="solid"/>
              </v:shape>
            </v:group>
            <v:group style="position:absolute;left:12969;top:1573;width:10;height:20" coordorigin="12969,1573" coordsize="10,20">
              <v:shape style="position:absolute;left:12969;top:1573;width:10;height:20" coordorigin="12969,1573" coordsize="10,20" path="m12969,1592l12979,1592,12979,1573,12969,1573,12969,1592xe" filled="true" fillcolor="#000000" stroked="false">
                <v:path arrowok="t"/>
                <v:fill type="solid"/>
              </v:shape>
            </v:group>
            <v:group style="position:absolute;left:12969;top:1592;width:10;height:20" coordorigin="12969,1592" coordsize="10,20">
              <v:shape style="position:absolute;left:12969;top:1592;width:10;height:20" coordorigin="12969,1592" coordsize="10,20" path="m12969,1612l12979,1612,12979,1592,12969,1592,12969,1612xe" filled="true" fillcolor="#000000" stroked="false">
                <v:path arrowok="t"/>
                <v:fill type="solid"/>
              </v:shape>
            </v:group>
            <v:group style="position:absolute;left:12969;top:1612;width:10;height:20" coordorigin="12969,1612" coordsize="10,20">
              <v:shape style="position:absolute;left:12969;top:1612;width:10;height:20" coordorigin="12969,1612" coordsize="10,20" path="m12969,1631l12979,1631,12979,1612,12969,1612,12969,1631xe" filled="true" fillcolor="#000000" stroked="false">
                <v:path arrowok="t"/>
                <v:fill type="solid"/>
              </v:shape>
            </v:group>
            <v:group style="position:absolute;left:12969;top:1631;width:10;height:20" coordorigin="12969,1631" coordsize="10,20">
              <v:shape style="position:absolute;left:12969;top:1631;width:10;height:20" coordorigin="12969,1631" coordsize="10,20" path="m12969,1650l12979,1650,12979,1631,12969,1631,12969,1650xe" filled="true" fillcolor="#000000" stroked="false">
                <v:path arrowok="t"/>
                <v:fill type="solid"/>
              </v:shape>
            </v:group>
            <v:group style="position:absolute;left:12969;top:1650;width:10;height:20" coordorigin="12969,1650" coordsize="10,20">
              <v:shape style="position:absolute;left:12969;top:1650;width:10;height:20" coordorigin="12969,1650" coordsize="10,20" path="m12969,1669l12979,1669,12979,1650,12969,1650,12969,1669xe" filled="true" fillcolor="#000000" stroked="false">
                <v:path arrowok="t"/>
                <v:fill type="solid"/>
              </v:shape>
            </v:group>
            <v:group style="position:absolute;left:12969;top:1669;width:10;height:20" coordorigin="12969,1669" coordsize="10,20">
              <v:shape style="position:absolute;left:12969;top:1669;width:10;height:20" coordorigin="12969,1669" coordsize="10,20" path="m12969,1688l12979,1688,12979,1669,12969,1669,12969,1688xe" filled="true" fillcolor="#000000" stroked="false">
                <v:path arrowok="t"/>
                <v:fill type="solid"/>
              </v:shape>
            </v:group>
            <v:group style="position:absolute;left:12969;top:1696;width:10;height:2" coordorigin="12969,1696" coordsize="10,2">
              <v:shape style="position:absolute;left:12969;top:1696;width:10;height:2" coordorigin="12969,1696" coordsize="10,0" path="m12969,1696l12979,1696e" filled="false" stroked="true" strokeweight=".72003pt" strokecolor="#000000">
                <v:path arrowok="t"/>
              </v:shape>
            </v:group>
            <v:group style="position:absolute;left:14445;top:1458;width:10;height:20" coordorigin="14445,1458" coordsize="10,20">
              <v:shape style="position:absolute;left:14445;top:1458;width:10;height:20" coordorigin="14445,1458" coordsize="10,20" path="m14445,1477l14455,1477,14455,1458,14445,1458,14445,1477xe" filled="true" fillcolor="#000000" stroked="false">
                <v:path arrowok="t"/>
                <v:fill type="solid"/>
              </v:shape>
            </v:group>
            <v:group style="position:absolute;left:14445;top:1477;width:10;height:20" coordorigin="14445,1477" coordsize="10,20">
              <v:shape style="position:absolute;left:14445;top:1477;width:10;height:20" coordorigin="14445,1477" coordsize="10,20" path="m14445,1496l14455,1496,14455,1477,14445,1477,14445,1496xe" filled="true" fillcolor="#000000" stroked="false">
                <v:path arrowok="t"/>
                <v:fill type="solid"/>
              </v:shape>
            </v:group>
            <v:group style="position:absolute;left:14445;top:1496;width:10;height:20" coordorigin="14445,1496" coordsize="10,20">
              <v:shape style="position:absolute;left:14445;top:1496;width:10;height:20" coordorigin="14445,1496" coordsize="10,20" path="m14445,1516l14455,1516,14455,1496,14445,1496,14445,1516xe" filled="true" fillcolor="#000000" stroked="false">
                <v:path arrowok="t"/>
                <v:fill type="solid"/>
              </v:shape>
            </v:group>
            <v:group style="position:absolute;left:14445;top:1516;width:10;height:20" coordorigin="14445,1516" coordsize="10,20">
              <v:shape style="position:absolute;left:14445;top:1516;width:10;height:20" coordorigin="14445,1516" coordsize="10,20" path="m14445,1535l14455,1535,14455,1516,14445,1516,14445,1535xe" filled="true" fillcolor="#000000" stroked="false">
                <v:path arrowok="t"/>
                <v:fill type="solid"/>
              </v:shape>
            </v:group>
            <v:group style="position:absolute;left:14445;top:1535;width:10;height:20" coordorigin="14445,1535" coordsize="10,20">
              <v:shape style="position:absolute;left:14445;top:1535;width:10;height:20" coordorigin="14445,1535" coordsize="10,20" path="m14445,1554l14455,1554,14455,1535,14445,1535,14445,1554xe" filled="true" fillcolor="#000000" stroked="false">
                <v:path arrowok="t"/>
                <v:fill type="solid"/>
              </v:shape>
            </v:group>
            <v:group style="position:absolute;left:14445;top:1554;width:10;height:20" coordorigin="14445,1554" coordsize="10,20">
              <v:shape style="position:absolute;left:14445;top:1554;width:10;height:20" coordorigin="14445,1554" coordsize="10,20" path="m14445,1573l14455,1573,14455,1554,14445,1554,14445,1573xe" filled="true" fillcolor="#000000" stroked="false">
                <v:path arrowok="t"/>
                <v:fill type="solid"/>
              </v:shape>
            </v:group>
            <v:group style="position:absolute;left:14445;top:1573;width:10;height:20" coordorigin="14445,1573" coordsize="10,20">
              <v:shape style="position:absolute;left:14445;top:1573;width:10;height:20" coordorigin="14445,1573" coordsize="10,20" path="m14445,1592l14455,1592,14455,1573,14445,1573,14445,1592xe" filled="true" fillcolor="#000000" stroked="false">
                <v:path arrowok="t"/>
                <v:fill type="solid"/>
              </v:shape>
            </v:group>
            <v:group style="position:absolute;left:14445;top:1592;width:10;height:20" coordorigin="14445,1592" coordsize="10,20">
              <v:shape style="position:absolute;left:14445;top:1592;width:10;height:20" coordorigin="14445,1592" coordsize="10,20" path="m14445,1612l14455,1612,14455,1592,14445,1592,14445,1612xe" filled="true" fillcolor="#000000" stroked="false">
                <v:path arrowok="t"/>
                <v:fill type="solid"/>
              </v:shape>
            </v:group>
            <v:group style="position:absolute;left:14445;top:1612;width:10;height:20" coordorigin="14445,1612" coordsize="10,20">
              <v:shape style="position:absolute;left:14445;top:1612;width:10;height:20" coordorigin="14445,1612" coordsize="10,20" path="m14445,1631l14455,1631,14455,1612,14445,1612,14445,1631xe" filled="true" fillcolor="#000000" stroked="false">
                <v:path arrowok="t"/>
                <v:fill type="solid"/>
              </v:shape>
            </v:group>
            <v:group style="position:absolute;left:14445;top:1631;width:10;height:20" coordorigin="14445,1631" coordsize="10,20">
              <v:shape style="position:absolute;left:14445;top:1631;width:10;height:20" coordorigin="14445,1631" coordsize="10,20" path="m14445,1650l14455,1650,14455,1631,14445,1631,14445,1650xe" filled="true" fillcolor="#000000" stroked="false">
                <v:path arrowok="t"/>
                <v:fill type="solid"/>
              </v:shape>
            </v:group>
            <v:group style="position:absolute;left:14445;top:1650;width:10;height:20" coordorigin="14445,1650" coordsize="10,20">
              <v:shape style="position:absolute;left:14445;top:1650;width:10;height:20" coordorigin="14445,1650" coordsize="10,20" path="m14445,1669l14455,1669,14455,1650,14445,1650,14445,1669xe" filled="true" fillcolor="#000000" stroked="false">
                <v:path arrowok="t"/>
                <v:fill type="solid"/>
              </v:shape>
            </v:group>
            <v:group style="position:absolute;left:14445;top:1669;width:10;height:20" coordorigin="14445,1669" coordsize="10,20">
              <v:shape style="position:absolute;left:14445;top:1669;width:10;height:20" coordorigin="14445,1669" coordsize="10,20" path="m14445,1688l14455,1688,14455,1669,14445,1669,14445,1688xe" filled="true" fillcolor="#000000" stroked="false">
                <v:path arrowok="t"/>
                <v:fill type="solid"/>
              </v:shape>
            </v:group>
            <v:group style="position:absolute;left:14445;top:1696;width:10;height:2" coordorigin="14445,1696" coordsize="10,2">
              <v:shape style="position:absolute;left:14445;top:1696;width:10;height:2" coordorigin="14445,1696" coordsize="10,0" path="m14445,1696l14455,1696e" filled="false" stroked="true" strokeweight=".72003pt" strokecolor="#000000">
                <v:path arrowok="t"/>
              </v:shape>
              <v:shape style="position:absolute;left:571;top:1612;width:4011;height:101" type="#_x0000_t75" stroked="false">
                <v:imagedata r:id="rId237" o:title=""/>
              </v:shape>
              <v:shape style="position:absolute;left:4558;top:1703;width:4213;height:10" type="#_x0000_t75" stroked="false">
                <v:imagedata r:id="rId232" o:title=""/>
              </v:shape>
              <v:shape style="position:absolute;left:8766;top:1703;width:7160;height:10" type="#_x0000_t75" stroked="false">
                <v:imagedata r:id="rId233" o:title=""/>
              </v:shape>
            </v:group>
            <v:group style="position:absolute;left:4563;top:1712;width:10;height:20" coordorigin="4563,1712" coordsize="10,20">
              <v:shape style="position:absolute;left:4563;top:1712;width:10;height:20" coordorigin="4563,1712" coordsize="10,20" path="m4563,1732l4572,1732,4572,1712,4563,1712,4563,1732xe" filled="true" fillcolor="#000000" stroked="false">
                <v:path arrowok="t"/>
                <v:fill type="solid"/>
              </v:shape>
            </v:group>
            <v:group style="position:absolute;left:4563;top:1732;width:10;height:20" coordorigin="4563,1732" coordsize="10,20">
              <v:shape style="position:absolute;left:4563;top:1732;width:10;height:20" coordorigin="4563,1732" coordsize="10,20" path="m4563,1751l4572,1751,4572,1732,4563,1732,4563,1751xe" filled="true" fillcolor="#000000" stroked="false">
                <v:path arrowok="t"/>
                <v:fill type="solid"/>
              </v:shape>
            </v:group>
            <v:group style="position:absolute;left:4563;top:1751;width:10;height:20" coordorigin="4563,1751" coordsize="10,20">
              <v:shape style="position:absolute;left:4563;top:1751;width:10;height:20" coordorigin="4563,1751" coordsize="10,20" path="m4563,1770l4572,1770,4572,1751,4563,1751,4563,1770xe" filled="true" fillcolor="#000000" stroked="false">
                <v:path arrowok="t"/>
                <v:fill type="solid"/>
              </v:shape>
            </v:group>
            <v:group style="position:absolute;left:4563;top:1770;width:10;height:20" coordorigin="4563,1770" coordsize="10,20">
              <v:shape style="position:absolute;left:4563;top:1770;width:10;height:20" coordorigin="4563,1770" coordsize="10,20" path="m4563,1789l4572,1789,4572,1770,4563,1770,4563,1789xe" filled="true" fillcolor="#000000" stroked="false">
                <v:path arrowok="t"/>
                <v:fill type="solid"/>
              </v:shape>
            </v:group>
            <v:group style="position:absolute;left:4563;top:1789;width:10;height:20" coordorigin="4563,1789" coordsize="10,20">
              <v:shape style="position:absolute;left:4563;top:1789;width:10;height:20" coordorigin="4563,1789" coordsize="10,20" path="m4563,1808l4572,1808,4572,1789,4563,1789,4563,1808xe" filled="true" fillcolor="#000000" stroked="false">
                <v:path arrowok="t"/>
                <v:fill type="solid"/>
              </v:shape>
            </v:group>
            <v:group style="position:absolute;left:4563;top:1808;width:10;height:20" coordorigin="4563,1808" coordsize="10,20">
              <v:shape style="position:absolute;left:4563;top:1808;width:10;height:20" coordorigin="4563,1808" coordsize="10,20" path="m4563,1828l4572,1828,4572,1808,4563,1808,4563,1828xe" filled="true" fillcolor="#000000" stroked="false">
                <v:path arrowok="t"/>
                <v:fill type="solid"/>
              </v:shape>
            </v:group>
            <v:group style="position:absolute;left:4563;top:1828;width:10;height:20" coordorigin="4563,1828" coordsize="10,20">
              <v:shape style="position:absolute;left:4563;top:1828;width:10;height:20" coordorigin="4563,1828" coordsize="10,20" path="m4563,1847l4572,1847,4572,1828,4563,1828,4563,1847xe" filled="true" fillcolor="#000000" stroked="false">
                <v:path arrowok="t"/>
                <v:fill type="solid"/>
              </v:shape>
            </v:group>
            <v:group style="position:absolute;left:4563;top:1847;width:10;height:20" coordorigin="4563,1847" coordsize="10,20">
              <v:shape style="position:absolute;left:4563;top:1847;width:10;height:20" coordorigin="4563,1847" coordsize="10,20" path="m4563,1866l4572,1866,4572,1847,4563,1847,4563,1866xe" filled="true" fillcolor="#000000" stroked="false">
                <v:path arrowok="t"/>
                <v:fill type="solid"/>
              </v:shape>
            </v:group>
            <v:group style="position:absolute;left:5955;top:1712;width:10;height:20" coordorigin="5955,1712" coordsize="10,20">
              <v:shape style="position:absolute;left:5955;top:1712;width:10;height:20" coordorigin="5955,1712" coordsize="10,20" path="m5955,1732l5965,1732,5965,1712,5955,1712,5955,1732xe" filled="true" fillcolor="#000000" stroked="false">
                <v:path arrowok="t"/>
                <v:fill type="solid"/>
              </v:shape>
            </v:group>
            <v:group style="position:absolute;left:5955;top:1732;width:10;height:20" coordorigin="5955,1732" coordsize="10,20">
              <v:shape style="position:absolute;left:5955;top:1732;width:10;height:20" coordorigin="5955,1732" coordsize="10,20" path="m5955,1751l5965,1751,5965,1732,5955,1732,5955,1751xe" filled="true" fillcolor="#000000" stroked="false">
                <v:path arrowok="t"/>
                <v:fill type="solid"/>
              </v:shape>
            </v:group>
            <v:group style="position:absolute;left:5955;top:1751;width:10;height:20" coordorigin="5955,1751" coordsize="10,20">
              <v:shape style="position:absolute;left:5955;top:1751;width:10;height:20" coordorigin="5955,1751" coordsize="10,20" path="m5955,1770l5965,1770,5965,1751,5955,1751,5955,1770xe" filled="true" fillcolor="#000000" stroked="false">
                <v:path arrowok="t"/>
                <v:fill type="solid"/>
              </v:shape>
            </v:group>
            <v:group style="position:absolute;left:5955;top:1770;width:10;height:20" coordorigin="5955,1770" coordsize="10,20">
              <v:shape style="position:absolute;left:5955;top:1770;width:10;height:20" coordorigin="5955,1770" coordsize="10,20" path="m5955,1789l5965,1789,5965,1770,5955,1770,5955,1789xe" filled="true" fillcolor="#000000" stroked="false">
                <v:path arrowok="t"/>
                <v:fill type="solid"/>
              </v:shape>
            </v:group>
            <v:group style="position:absolute;left:5955;top:1789;width:10;height:20" coordorigin="5955,1789" coordsize="10,20">
              <v:shape style="position:absolute;left:5955;top:1789;width:10;height:20" coordorigin="5955,1789" coordsize="10,20" path="m5955,1808l5965,1808,5965,1789,5955,1789,5955,1808xe" filled="true" fillcolor="#000000" stroked="false">
                <v:path arrowok="t"/>
                <v:fill type="solid"/>
              </v:shape>
            </v:group>
            <v:group style="position:absolute;left:5955;top:1808;width:10;height:20" coordorigin="5955,1808" coordsize="10,20">
              <v:shape style="position:absolute;left:5955;top:1808;width:10;height:20" coordorigin="5955,1808" coordsize="10,20" path="m5955,1828l5965,1828,5965,1808,5955,1808,5955,1828xe" filled="true" fillcolor="#000000" stroked="false">
                <v:path arrowok="t"/>
                <v:fill type="solid"/>
              </v:shape>
            </v:group>
            <v:group style="position:absolute;left:5955;top:1828;width:10;height:20" coordorigin="5955,1828" coordsize="10,20">
              <v:shape style="position:absolute;left:5955;top:1828;width:10;height:20" coordorigin="5955,1828" coordsize="10,20" path="m5955,1847l5965,1847,5965,1828,5955,1828,5955,1847xe" filled="true" fillcolor="#000000" stroked="false">
                <v:path arrowok="t"/>
                <v:fill type="solid"/>
              </v:shape>
            </v:group>
            <v:group style="position:absolute;left:5955;top:1847;width:10;height:20" coordorigin="5955,1847" coordsize="10,20">
              <v:shape style="position:absolute;left:5955;top:1847;width:10;height:20" coordorigin="5955,1847" coordsize="10,20" path="m5955,1866l5965,1866,5965,1847,5955,1847,5955,1866xe" filled="true" fillcolor="#000000" stroked="false">
                <v:path arrowok="t"/>
                <v:fill type="solid"/>
              </v:shape>
            </v:group>
            <v:group style="position:absolute;left:5955;top:1866;width:10;height:20" coordorigin="5955,1866" coordsize="10,20">
              <v:shape style="position:absolute;left:5955;top:1866;width:10;height:20" coordorigin="5955,1866" coordsize="10,20" path="m5955,1885l5965,1885,5965,1866,5955,1866,5955,1885xe" filled="true" fillcolor="#000000" stroked="false">
                <v:path arrowok="t"/>
                <v:fill type="solid"/>
              </v:shape>
            </v:group>
            <v:group style="position:absolute;left:5955;top:1885;width:10;height:20" coordorigin="5955,1885" coordsize="10,20">
              <v:shape style="position:absolute;left:5955;top:1885;width:10;height:20" coordorigin="5955,1885" coordsize="10,20" path="m5955,1904l5965,1904,5965,1885,5955,1885,5955,1904xe" filled="true" fillcolor="#000000" stroked="false">
                <v:path arrowok="t"/>
                <v:fill type="solid"/>
              </v:shape>
            </v:group>
            <v:group style="position:absolute;left:5955;top:1904;width:10;height:20" coordorigin="5955,1904" coordsize="10,20">
              <v:shape style="position:absolute;left:5955;top:1904;width:10;height:20" coordorigin="5955,1904" coordsize="10,20" path="m5955,1924l5965,1924,5965,1904,5955,1904,5955,1924xe" filled="true" fillcolor="#000000" stroked="false">
                <v:path arrowok="t"/>
                <v:fill type="solid"/>
              </v:shape>
            </v:group>
            <v:group style="position:absolute;left:5955;top:1924;width:10;height:20" coordorigin="5955,1924" coordsize="10,20">
              <v:shape style="position:absolute;left:5955;top:1924;width:10;height:20" coordorigin="5955,1924" coordsize="10,20" path="m5955,1943l5965,1943,5965,1924,5955,1924,5955,1943xe" filled="true" fillcolor="#000000" stroked="false">
                <v:path arrowok="t"/>
                <v:fill type="solid"/>
              </v:shape>
            </v:group>
            <v:group style="position:absolute;left:5955;top:1951;width:10;height:2" coordorigin="5955,1951" coordsize="10,2">
              <v:shape style="position:absolute;left:5955;top:1951;width:10;height:2" coordorigin="5955,1951" coordsize="10,0" path="m5955,1951l5965,1951e" filled="false" stroked="true" strokeweight=".83997pt" strokecolor="#000000">
                <v:path arrowok="t"/>
              </v:shape>
            </v:group>
            <v:group style="position:absolute;left:7431;top:1712;width:10;height:20" coordorigin="7431,1712" coordsize="10,20">
              <v:shape style="position:absolute;left:7431;top:1712;width:10;height:20" coordorigin="7431,1712" coordsize="10,20" path="m7431,1732l7441,1732,7441,1712,7431,1712,7431,1732xe" filled="true" fillcolor="#000000" stroked="false">
                <v:path arrowok="t"/>
                <v:fill type="solid"/>
              </v:shape>
            </v:group>
            <v:group style="position:absolute;left:7431;top:1732;width:10;height:20" coordorigin="7431,1732" coordsize="10,20">
              <v:shape style="position:absolute;left:7431;top:1732;width:10;height:20" coordorigin="7431,1732" coordsize="10,20" path="m7431,1751l7441,1751,7441,1732,7431,1732,7431,1751xe" filled="true" fillcolor="#000000" stroked="false">
                <v:path arrowok="t"/>
                <v:fill type="solid"/>
              </v:shape>
            </v:group>
            <v:group style="position:absolute;left:7431;top:1751;width:10;height:20" coordorigin="7431,1751" coordsize="10,20">
              <v:shape style="position:absolute;left:7431;top:1751;width:10;height:20" coordorigin="7431,1751" coordsize="10,20" path="m7431,1770l7441,1770,7441,1751,7431,1751,7431,1770xe" filled="true" fillcolor="#000000" stroked="false">
                <v:path arrowok="t"/>
                <v:fill type="solid"/>
              </v:shape>
            </v:group>
            <v:group style="position:absolute;left:7431;top:1770;width:10;height:20" coordorigin="7431,1770" coordsize="10,20">
              <v:shape style="position:absolute;left:7431;top:1770;width:10;height:20" coordorigin="7431,1770" coordsize="10,20" path="m7431,1789l7441,1789,7441,1770,7431,1770,7431,1789xe" filled="true" fillcolor="#000000" stroked="false">
                <v:path arrowok="t"/>
                <v:fill type="solid"/>
              </v:shape>
            </v:group>
            <v:group style="position:absolute;left:7431;top:1789;width:10;height:20" coordorigin="7431,1789" coordsize="10,20">
              <v:shape style="position:absolute;left:7431;top:1789;width:10;height:20" coordorigin="7431,1789" coordsize="10,20" path="m7431,1808l7441,1808,7441,1789,7431,1789,7431,1808xe" filled="true" fillcolor="#000000" stroked="false">
                <v:path arrowok="t"/>
                <v:fill type="solid"/>
              </v:shape>
            </v:group>
            <v:group style="position:absolute;left:7431;top:1808;width:10;height:20" coordorigin="7431,1808" coordsize="10,20">
              <v:shape style="position:absolute;left:7431;top:1808;width:10;height:20" coordorigin="7431,1808" coordsize="10,20" path="m7431,1828l7441,1828,7441,1808,7431,1808,7431,1828xe" filled="true" fillcolor="#000000" stroked="false">
                <v:path arrowok="t"/>
                <v:fill type="solid"/>
              </v:shape>
            </v:group>
            <v:group style="position:absolute;left:7431;top:1828;width:10;height:20" coordorigin="7431,1828" coordsize="10,20">
              <v:shape style="position:absolute;left:7431;top:1828;width:10;height:20" coordorigin="7431,1828" coordsize="10,20" path="m7431,1847l7441,1847,7441,1828,7431,1828,7431,1847xe" filled="true" fillcolor="#000000" stroked="false">
                <v:path arrowok="t"/>
                <v:fill type="solid"/>
              </v:shape>
            </v:group>
            <v:group style="position:absolute;left:7431;top:1847;width:10;height:20" coordorigin="7431,1847" coordsize="10,20">
              <v:shape style="position:absolute;left:7431;top:1847;width:10;height:20" coordorigin="7431,1847" coordsize="10,20" path="m7431,1866l7441,1866,7441,1847,7431,1847,7431,1866xe" filled="true" fillcolor="#000000" stroked="false">
                <v:path arrowok="t"/>
                <v:fill type="solid"/>
              </v:shape>
            </v:group>
            <v:group style="position:absolute;left:7431;top:1866;width:10;height:20" coordorigin="7431,1866" coordsize="10,20">
              <v:shape style="position:absolute;left:7431;top:1866;width:10;height:20" coordorigin="7431,1866" coordsize="10,20" path="m7431,1885l7441,1885,7441,1866,7431,1866,7431,1885xe" filled="true" fillcolor="#000000" stroked="false">
                <v:path arrowok="t"/>
                <v:fill type="solid"/>
              </v:shape>
            </v:group>
            <v:group style="position:absolute;left:7431;top:1885;width:10;height:20" coordorigin="7431,1885" coordsize="10,20">
              <v:shape style="position:absolute;left:7431;top:1885;width:10;height:20" coordorigin="7431,1885" coordsize="10,20" path="m7431,1904l7441,1904,7441,1885,7431,1885,7431,1904xe" filled="true" fillcolor="#000000" stroked="false">
                <v:path arrowok="t"/>
                <v:fill type="solid"/>
              </v:shape>
            </v:group>
            <v:group style="position:absolute;left:7431;top:1904;width:10;height:20" coordorigin="7431,1904" coordsize="10,20">
              <v:shape style="position:absolute;left:7431;top:1904;width:10;height:20" coordorigin="7431,1904" coordsize="10,20" path="m7431,1924l7441,1924,7441,1904,7431,1904,7431,1924xe" filled="true" fillcolor="#000000" stroked="false">
                <v:path arrowok="t"/>
                <v:fill type="solid"/>
              </v:shape>
            </v:group>
            <v:group style="position:absolute;left:7431;top:1924;width:10;height:20" coordorigin="7431,1924" coordsize="10,20">
              <v:shape style="position:absolute;left:7431;top:1924;width:10;height:20" coordorigin="7431,1924" coordsize="10,20" path="m7431,1943l7441,1943,7441,1924,7431,1924,7431,1943xe" filled="true" fillcolor="#000000" stroked="false">
                <v:path arrowok="t"/>
                <v:fill type="solid"/>
              </v:shape>
            </v:group>
            <v:group style="position:absolute;left:7431;top:1951;width:10;height:2" coordorigin="7431,1951" coordsize="10,2">
              <v:shape style="position:absolute;left:7431;top:1951;width:10;height:2" coordorigin="7431,1951" coordsize="10,0" path="m7431,1951l7441,1951e" filled="false" stroked="true" strokeweight=".83997pt" strokecolor="#000000">
                <v:path arrowok="t"/>
              </v:shape>
            </v:group>
            <v:group style="position:absolute;left:8771;top:1712;width:10;height:20" coordorigin="8771,1712" coordsize="10,20">
              <v:shape style="position:absolute;left:8771;top:1712;width:10;height:20" coordorigin="8771,1712" coordsize="10,20" path="m8771,1732l8780,1732,8780,1712,8771,1712,8771,1732xe" filled="true" fillcolor="#000000" stroked="false">
                <v:path arrowok="t"/>
                <v:fill type="solid"/>
              </v:shape>
            </v:group>
            <v:group style="position:absolute;left:8771;top:1732;width:10;height:20" coordorigin="8771,1732" coordsize="10,20">
              <v:shape style="position:absolute;left:8771;top:1732;width:10;height:20" coordorigin="8771,1732" coordsize="10,20" path="m8771,1751l8780,1751,8780,1732,8771,1732,8771,1751xe" filled="true" fillcolor="#000000" stroked="false">
                <v:path arrowok="t"/>
                <v:fill type="solid"/>
              </v:shape>
            </v:group>
            <v:group style="position:absolute;left:8771;top:1751;width:10;height:20" coordorigin="8771,1751" coordsize="10,20">
              <v:shape style="position:absolute;left:8771;top:1751;width:10;height:20" coordorigin="8771,1751" coordsize="10,20" path="m8771,1770l8780,1770,8780,1751,8771,1751,8771,1770xe" filled="true" fillcolor="#000000" stroked="false">
                <v:path arrowok="t"/>
                <v:fill type="solid"/>
              </v:shape>
            </v:group>
            <v:group style="position:absolute;left:8771;top:1770;width:10;height:20" coordorigin="8771,1770" coordsize="10,20">
              <v:shape style="position:absolute;left:8771;top:1770;width:10;height:20" coordorigin="8771,1770" coordsize="10,20" path="m8771,1789l8780,1789,8780,1770,8771,1770,8771,1789xe" filled="true" fillcolor="#000000" stroked="false">
                <v:path arrowok="t"/>
                <v:fill type="solid"/>
              </v:shape>
            </v:group>
            <v:group style="position:absolute;left:8771;top:1789;width:10;height:20" coordorigin="8771,1789" coordsize="10,20">
              <v:shape style="position:absolute;left:8771;top:1789;width:10;height:20" coordorigin="8771,1789" coordsize="10,20" path="m8771,1808l8780,1808,8780,1789,8771,1789,8771,1808xe" filled="true" fillcolor="#000000" stroked="false">
                <v:path arrowok="t"/>
                <v:fill type="solid"/>
              </v:shape>
            </v:group>
            <v:group style="position:absolute;left:8771;top:1808;width:10;height:20" coordorigin="8771,1808" coordsize="10,20">
              <v:shape style="position:absolute;left:8771;top:1808;width:10;height:20" coordorigin="8771,1808" coordsize="10,20" path="m8771,1828l8780,1828,8780,1808,8771,1808,8771,1828xe" filled="true" fillcolor="#000000" stroked="false">
                <v:path arrowok="t"/>
                <v:fill type="solid"/>
              </v:shape>
            </v:group>
            <v:group style="position:absolute;left:8771;top:1828;width:10;height:20" coordorigin="8771,1828" coordsize="10,20">
              <v:shape style="position:absolute;left:8771;top:1828;width:10;height:20" coordorigin="8771,1828" coordsize="10,20" path="m8771,1847l8780,1847,8780,1828,8771,1828,8771,1847xe" filled="true" fillcolor="#000000" stroked="false">
                <v:path arrowok="t"/>
                <v:fill type="solid"/>
              </v:shape>
            </v:group>
            <v:group style="position:absolute;left:8771;top:1847;width:10;height:20" coordorigin="8771,1847" coordsize="10,20">
              <v:shape style="position:absolute;left:8771;top:1847;width:10;height:20" coordorigin="8771,1847" coordsize="10,20" path="m8771,1866l8780,1866,8780,1847,8771,1847,8771,1866xe" filled="true" fillcolor="#000000" stroked="false">
                <v:path arrowok="t"/>
                <v:fill type="solid"/>
              </v:shape>
            </v:group>
            <v:group style="position:absolute;left:8771;top:1866;width:10;height:20" coordorigin="8771,1866" coordsize="10,20">
              <v:shape style="position:absolute;left:8771;top:1866;width:10;height:20" coordorigin="8771,1866" coordsize="10,20" path="m8771,1885l8780,1885,8780,1866,8771,1866,8771,1885xe" filled="true" fillcolor="#000000" stroked="false">
                <v:path arrowok="t"/>
                <v:fill type="solid"/>
              </v:shape>
            </v:group>
            <v:group style="position:absolute;left:8771;top:1885;width:10;height:20" coordorigin="8771,1885" coordsize="10,20">
              <v:shape style="position:absolute;left:8771;top:1885;width:10;height:20" coordorigin="8771,1885" coordsize="10,20" path="m8771,1904l8780,1904,8780,1885,8771,1885,8771,1904xe" filled="true" fillcolor="#000000" stroked="false">
                <v:path arrowok="t"/>
                <v:fill type="solid"/>
              </v:shape>
            </v:group>
            <v:group style="position:absolute;left:8771;top:1904;width:10;height:20" coordorigin="8771,1904" coordsize="10,20">
              <v:shape style="position:absolute;left:8771;top:1904;width:10;height:20" coordorigin="8771,1904" coordsize="10,20" path="m8771,1924l8780,1924,8780,1904,8771,1904,8771,1924xe" filled="true" fillcolor="#000000" stroked="false">
                <v:path arrowok="t"/>
                <v:fill type="solid"/>
              </v:shape>
            </v:group>
            <v:group style="position:absolute;left:8771;top:1924;width:10;height:20" coordorigin="8771,1924" coordsize="10,20">
              <v:shape style="position:absolute;left:8771;top:1924;width:10;height:20" coordorigin="8771,1924" coordsize="10,20" path="m8771,1943l8780,1943,8780,1924,8771,1924,8771,1943xe" filled="true" fillcolor="#000000" stroked="false">
                <v:path arrowok="t"/>
                <v:fill type="solid"/>
              </v:shape>
            </v:group>
            <v:group style="position:absolute;left:8771;top:1951;width:10;height:2" coordorigin="8771,1951" coordsize="10,2">
              <v:shape style="position:absolute;left:8771;top:1951;width:10;height:2" coordorigin="8771,1951" coordsize="10,0" path="m8771,1951l8780,1951e" filled="false" stroked="true" strokeweight=".83997pt" strokecolor="#000000">
                <v:path arrowok="t"/>
              </v:shape>
            </v:group>
            <v:group style="position:absolute;left:10170;top:1712;width:10;height:20" coordorigin="10170,1712" coordsize="10,20">
              <v:shape style="position:absolute;left:10170;top:1712;width:10;height:20" coordorigin="10170,1712" coordsize="10,20" path="m10170,1732l10180,1732,10180,1712,10170,1712,10170,1732xe" filled="true" fillcolor="#000000" stroked="false">
                <v:path arrowok="t"/>
                <v:fill type="solid"/>
              </v:shape>
            </v:group>
            <v:group style="position:absolute;left:10170;top:1732;width:10;height:20" coordorigin="10170,1732" coordsize="10,20">
              <v:shape style="position:absolute;left:10170;top:1732;width:10;height:20" coordorigin="10170,1732" coordsize="10,20" path="m10170,1751l10180,1751,10180,1732,10170,1732,10170,1751xe" filled="true" fillcolor="#000000" stroked="false">
                <v:path arrowok="t"/>
                <v:fill type="solid"/>
              </v:shape>
            </v:group>
            <v:group style="position:absolute;left:10170;top:1751;width:10;height:20" coordorigin="10170,1751" coordsize="10,20">
              <v:shape style="position:absolute;left:10170;top:1751;width:10;height:20" coordorigin="10170,1751" coordsize="10,20" path="m10170,1770l10180,1770,10180,1751,10170,1751,10170,1770xe" filled="true" fillcolor="#000000" stroked="false">
                <v:path arrowok="t"/>
                <v:fill type="solid"/>
              </v:shape>
            </v:group>
            <v:group style="position:absolute;left:10170;top:1770;width:10;height:20" coordorigin="10170,1770" coordsize="10,20">
              <v:shape style="position:absolute;left:10170;top:1770;width:10;height:20" coordorigin="10170,1770" coordsize="10,20" path="m10170,1789l10180,1789,10180,1770,10170,1770,10170,1789xe" filled="true" fillcolor="#000000" stroked="false">
                <v:path arrowok="t"/>
                <v:fill type="solid"/>
              </v:shape>
            </v:group>
            <v:group style="position:absolute;left:10170;top:1789;width:10;height:20" coordorigin="10170,1789" coordsize="10,20">
              <v:shape style="position:absolute;left:10170;top:1789;width:10;height:20" coordorigin="10170,1789" coordsize="10,20" path="m10170,1808l10180,1808,10180,1789,10170,1789,10170,1808xe" filled="true" fillcolor="#000000" stroked="false">
                <v:path arrowok="t"/>
                <v:fill type="solid"/>
              </v:shape>
            </v:group>
            <v:group style="position:absolute;left:10170;top:1808;width:10;height:20" coordorigin="10170,1808" coordsize="10,20">
              <v:shape style="position:absolute;left:10170;top:1808;width:10;height:20" coordorigin="10170,1808" coordsize="10,20" path="m10170,1828l10180,1828,10180,1808,10170,1808,10170,1828xe" filled="true" fillcolor="#000000" stroked="false">
                <v:path arrowok="t"/>
                <v:fill type="solid"/>
              </v:shape>
            </v:group>
            <v:group style="position:absolute;left:10170;top:1828;width:10;height:20" coordorigin="10170,1828" coordsize="10,20">
              <v:shape style="position:absolute;left:10170;top:1828;width:10;height:20" coordorigin="10170,1828" coordsize="10,20" path="m10170,1847l10180,1847,10180,1828,10170,1828,10170,1847xe" filled="true" fillcolor="#000000" stroked="false">
                <v:path arrowok="t"/>
                <v:fill type="solid"/>
              </v:shape>
            </v:group>
            <v:group style="position:absolute;left:10170;top:1847;width:10;height:20" coordorigin="10170,1847" coordsize="10,20">
              <v:shape style="position:absolute;left:10170;top:1847;width:10;height:20" coordorigin="10170,1847" coordsize="10,20" path="m10170,1866l10180,1866,10180,1847,10170,1847,10170,1866xe" filled="true" fillcolor="#000000" stroked="false">
                <v:path arrowok="t"/>
                <v:fill type="solid"/>
              </v:shape>
            </v:group>
            <v:group style="position:absolute;left:10170;top:1866;width:10;height:20" coordorigin="10170,1866" coordsize="10,20">
              <v:shape style="position:absolute;left:10170;top:1866;width:10;height:20" coordorigin="10170,1866" coordsize="10,20" path="m10170,1885l10180,1885,10180,1866,10170,1866,10170,1885xe" filled="true" fillcolor="#000000" stroked="false">
                <v:path arrowok="t"/>
                <v:fill type="solid"/>
              </v:shape>
            </v:group>
            <v:group style="position:absolute;left:10170;top:1885;width:10;height:20" coordorigin="10170,1885" coordsize="10,20">
              <v:shape style="position:absolute;left:10170;top:1885;width:10;height:20" coordorigin="10170,1885" coordsize="10,20" path="m10170,1904l10180,1904,10180,1885,10170,1885,10170,1904xe" filled="true" fillcolor="#000000" stroked="false">
                <v:path arrowok="t"/>
                <v:fill type="solid"/>
              </v:shape>
            </v:group>
            <v:group style="position:absolute;left:10170;top:1904;width:10;height:20" coordorigin="10170,1904" coordsize="10,20">
              <v:shape style="position:absolute;left:10170;top:1904;width:10;height:20" coordorigin="10170,1904" coordsize="10,20" path="m10170,1924l10180,1924,10180,1904,10170,1904,10170,1924xe" filled="true" fillcolor="#000000" stroked="false">
                <v:path arrowok="t"/>
                <v:fill type="solid"/>
              </v:shape>
            </v:group>
            <v:group style="position:absolute;left:10170;top:1924;width:10;height:20" coordorigin="10170,1924" coordsize="10,20">
              <v:shape style="position:absolute;left:10170;top:1924;width:10;height:20" coordorigin="10170,1924" coordsize="10,20" path="m10170,1943l10180,1943,10180,1924,10170,1924,10170,1943xe" filled="true" fillcolor="#000000" stroked="false">
                <v:path arrowok="t"/>
                <v:fill type="solid"/>
              </v:shape>
            </v:group>
            <v:group style="position:absolute;left:10170;top:1951;width:10;height:2" coordorigin="10170,1951" coordsize="10,2">
              <v:shape style="position:absolute;left:10170;top:1951;width:10;height:2" coordorigin="10170,1951" coordsize="10,0" path="m10170,1951l10180,1951e" filled="false" stroked="true" strokeweight=".83997pt" strokecolor="#000000">
                <v:path arrowok="t"/>
              </v:shape>
            </v:group>
            <v:group style="position:absolute;left:11572;top:1712;width:10;height:20" coordorigin="11572,1712" coordsize="10,20">
              <v:shape style="position:absolute;left:11572;top:1712;width:10;height:20" coordorigin="11572,1712" coordsize="10,20" path="m11572,1732l11581,1732,11581,1712,11572,1712,11572,1732xe" filled="true" fillcolor="#000000" stroked="false">
                <v:path arrowok="t"/>
                <v:fill type="solid"/>
              </v:shape>
            </v:group>
            <v:group style="position:absolute;left:11572;top:1732;width:10;height:20" coordorigin="11572,1732" coordsize="10,20">
              <v:shape style="position:absolute;left:11572;top:1732;width:10;height:20" coordorigin="11572,1732" coordsize="10,20" path="m11572,1751l11581,1751,11581,1732,11572,1732,11572,1751xe" filled="true" fillcolor="#000000" stroked="false">
                <v:path arrowok="t"/>
                <v:fill type="solid"/>
              </v:shape>
            </v:group>
            <v:group style="position:absolute;left:11572;top:1751;width:10;height:20" coordorigin="11572,1751" coordsize="10,20">
              <v:shape style="position:absolute;left:11572;top:1751;width:10;height:20" coordorigin="11572,1751" coordsize="10,20" path="m11572,1770l11581,1770,11581,1751,11572,1751,11572,1770xe" filled="true" fillcolor="#000000" stroked="false">
                <v:path arrowok="t"/>
                <v:fill type="solid"/>
              </v:shape>
            </v:group>
            <v:group style="position:absolute;left:11572;top:1770;width:10;height:20" coordorigin="11572,1770" coordsize="10,20">
              <v:shape style="position:absolute;left:11572;top:1770;width:10;height:20" coordorigin="11572,1770" coordsize="10,20" path="m11572,1789l11581,1789,11581,1770,11572,1770,11572,1789xe" filled="true" fillcolor="#000000" stroked="false">
                <v:path arrowok="t"/>
                <v:fill type="solid"/>
              </v:shape>
            </v:group>
            <v:group style="position:absolute;left:11572;top:1789;width:10;height:20" coordorigin="11572,1789" coordsize="10,20">
              <v:shape style="position:absolute;left:11572;top:1789;width:10;height:20" coordorigin="11572,1789" coordsize="10,20" path="m11572,1808l11581,1808,11581,1789,11572,1789,11572,1808xe" filled="true" fillcolor="#000000" stroked="false">
                <v:path arrowok="t"/>
                <v:fill type="solid"/>
              </v:shape>
            </v:group>
            <v:group style="position:absolute;left:11572;top:1808;width:10;height:20" coordorigin="11572,1808" coordsize="10,20">
              <v:shape style="position:absolute;left:11572;top:1808;width:10;height:20" coordorigin="11572,1808" coordsize="10,20" path="m11572,1828l11581,1828,11581,1808,11572,1808,11572,1828xe" filled="true" fillcolor="#000000" stroked="false">
                <v:path arrowok="t"/>
                <v:fill type="solid"/>
              </v:shape>
            </v:group>
            <v:group style="position:absolute;left:11572;top:1828;width:10;height:20" coordorigin="11572,1828" coordsize="10,20">
              <v:shape style="position:absolute;left:11572;top:1828;width:10;height:20" coordorigin="11572,1828" coordsize="10,20" path="m11572,1847l11581,1847,11581,1828,11572,1828,11572,1847xe" filled="true" fillcolor="#000000" stroked="false">
                <v:path arrowok="t"/>
                <v:fill type="solid"/>
              </v:shape>
            </v:group>
            <v:group style="position:absolute;left:11572;top:1847;width:10;height:20" coordorigin="11572,1847" coordsize="10,20">
              <v:shape style="position:absolute;left:11572;top:1847;width:10;height:20" coordorigin="11572,1847" coordsize="10,20" path="m11572,1866l11581,1866,11581,1847,11572,1847,11572,1866xe" filled="true" fillcolor="#000000" stroked="false">
                <v:path arrowok="t"/>
                <v:fill type="solid"/>
              </v:shape>
            </v:group>
            <v:group style="position:absolute;left:11572;top:1866;width:10;height:20" coordorigin="11572,1866" coordsize="10,20">
              <v:shape style="position:absolute;left:11572;top:1866;width:10;height:20" coordorigin="11572,1866" coordsize="10,20" path="m11572,1885l11581,1885,11581,1866,11572,1866,11572,1885xe" filled="true" fillcolor="#000000" stroked="false">
                <v:path arrowok="t"/>
                <v:fill type="solid"/>
              </v:shape>
            </v:group>
            <v:group style="position:absolute;left:11572;top:1885;width:10;height:20" coordorigin="11572,1885" coordsize="10,20">
              <v:shape style="position:absolute;left:11572;top:1885;width:10;height:20" coordorigin="11572,1885" coordsize="10,20" path="m11572,1904l11581,1904,11581,1885,11572,1885,11572,1904xe" filled="true" fillcolor="#000000" stroked="false">
                <v:path arrowok="t"/>
                <v:fill type="solid"/>
              </v:shape>
            </v:group>
            <v:group style="position:absolute;left:11572;top:1904;width:10;height:20" coordorigin="11572,1904" coordsize="10,20">
              <v:shape style="position:absolute;left:11572;top:1904;width:10;height:20" coordorigin="11572,1904" coordsize="10,20" path="m11572,1924l11581,1924,11581,1904,11572,1904,11572,1924xe" filled="true" fillcolor="#000000" stroked="false">
                <v:path arrowok="t"/>
                <v:fill type="solid"/>
              </v:shape>
            </v:group>
            <v:group style="position:absolute;left:11572;top:1924;width:10;height:20" coordorigin="11572,1924" coordsize="10,20">
              <v:shape style="position:absolute;left:11572;top:1924;width:10;height:20" coordorigin="11572,1924" coordsize="10,20" path="m11572,1943l11581,1943,11581,1924,11572,1924,11572,1943xe" filled="true" fillcolor="#000000" stroked="false">
                <v:path arrowok="t"/>
                <v:fill type="solid"/>
              </v:shape>
            </v:group>
            <v:group style="position:absolute;left:11572;top:1951;width:10;height:2" coordorigin="11572,1951" coordsize="10,2">
              <v:shape style="position:absolute;left:11572;top:1951;width:10;height:2" coordorigin="11572,1951" coordsize="10,0" path="m11572,1951l11581,1951e" filled="false" stroked="true" strokeweight=".83997pt" strokecolor="#000000">
                <v:path arrowok="t"/>
              </v:shape>
            </v:group>
            <v:group style="position:absolute;left:12969;top:1712;width:10;height:20" coordorigin="12969,1712" coordsize="10,20">
              <v:shape style="position:absolute;left:12969;top:1712;width:10;height:20" coordorigin="12969,1712" coordsize="10,20" path="m12969,1732l12979,1732,12979,1712,12969,1712,12969,1732xe" filled="true" fillcolor="#000000" stroked="false">
                <v:path arrowok="t"/>
                <v:fill type="solid"/>
              </v:shape>
            </v:group>
            <v:group style="position:absolute;left:12969;top:1732;width:10;height:20" coordorigin="12969,1732" coordsize="10,20">
              <v:shape style="position:absolute;left:12969;top:1732;width:10;height:20" coordorigin="12969,1732" coordsize="10,20" path="m12969,1751l12979,1751,12979,1732,12969,1732,12969,1751xe" filled="true" fillcolor="#000000" stroked="false">
                <v:path arrowok="t"/>
                <v:fill type="solid"/>
              </v:shape>
            </v:group>
            <v:group style="position:absolute;left:12969;top:1751;width:10;height:20" coordorigin="12969,1751" coordsize="10,20">
              <v:shape style="position:absolute;left:12969;top:1751;width:10;height:20" coordorigin="12969,1751" coordsize="10,20" path="m12969,1770l12979,1770,12979,1751,12969,1751,12969,1770xe" filled="true" fillcolor="#000000" stroked="false">
                <v:path arrowok="t"/>
                <v:fill type="solid"/>
              </v:shape>
            </v:group>
            <v:group style="position:absolute;left:12969;top:1770;width:10;height:20" coordorigin="12969,1770" coordsize="10,20">
              <v:shape style="position:absolute;left:12969;top:1770;width:10;height:20" coordorigin="12969,1770" coordsize="10,20" path="m12969,1789l12979,1789,12979,1770,12969,1770,12969,1789xe" filled="true" fillcolor="#000000" stroked="false">
                <v:path arrowok="t"/>
                <v:fill type="solid"/>
              </v:shape>
            </v:group>
            <v:group style="position:absolute;left:12969;top:1789;width:10;height:20" coordorigin="12969,1789" coordsize="10,20">
              <v:shape style="position:absolute;left:12969;top:1789;width:10;height:20" coordorigin="12969,1789" coordsize="10,20" path="m12969,1808l12979,1808,12979,1789,12969,1789,12969,1808xe" filled="true" fillcolor="#000000" stroked="false">
                <v:path arrowok="t"/>
                <v:fill type="solid"/>
              </v:shape>
            </v:group>
            <v:group style="position:absolute;left:12969;top:1808;width:10;height:20" coordorigin="12969,1808" coordsize="10,20">
              <v:shape style="position:absolute;left:12969;top:1808;width:10;height:20" coordorigin="12969,1808" coordsize="10,20" path="m12969,1828l12979,1828,12979,1808,12969,1808,12969,1828xe" filled="true" fillcolor="#000000" stroked="false">
                <v:path arrowok="t"/>
                <v:fill type="solid"/>
              </v:shape>
            </v:group>
            <v:group style="position:absolute;left:12969;top:1828;width:10;height:20" coordorigin="12969,1828" coordsize="10,20">
              <v:shape style="position:absolute;left:12969;top:1828;width:10;height:20" coordorigin="12969,1828" coordsize="10,20" path="m12969,1847l12979,1847,12979,1828,12969,1828,12969,1847xe" filled="true" fillcolor="#000000" stroked="false">
                <v:path arrowok="t"/>
                <v:fill type="solid"/>
              </v:shape>
            </v:group>
            <v:group style="position:absolute;left:12969;top:1847;width:10;height:20" coordorigin="12969,1847" coordsize="10,20">
              <v:shape style="position:absolute;left:12969;top:1847;width:10;height:20" coordorigin="12969,1847" coordsize="10,20" path="m12969,1866l12979,1866,12979,1847,12969,1847,12969,1866xe" filled="true" fillcolor="#000000" stroked="false">
                <v:path arrowok="t"/>
                <v:fill type="solid"/>
              </v:shape>
            </v:group>
            <v:group style="position:absolute;left:12969;top:1866;width:10;height:20" coordorigin="12969,1866" coordsize="10,20">
              <v:shape style="position:absolute;left:12969;top:1866;width:10;height:20" coordorigin="12969,1866" coordsize="10,20" path="m12969,1885l12979,1885,12979,1866,12969,1866,12969,1885xe" filled="true" fillcolor="#000000" stroked="false">
                <v:path arrowok="t"/>
                <v:fill type="solid"/>
              </v:shape>
            </v:group>
            <v:group style="position:absolute;left:12969;top:1885;width:10;height:20" coordorigin="12969,1885" coordsize="10,20">
              <v:shape style="position:absolute;left:12969;top:1885;width:10;height:20" coordorigin="12969,1885" coordsize="10,20" path="m12969,1904l12979,1904,12979,1885,12969,1885,12969,1904xe" filled="true" fillcolor="#000000" stroked="false">
                <v:path arrowok="t"/>
                <v:fill type="solid"/>
              </v:shape>
            </v:group>
            <v:group style="position:absolute;left:12969;top:1904;width:10;height:20" coordorigin="12969,1904" coordsize="10,20">
              <v:shape style="position:absolute;left:12969;top:1904;width:10;height:20" coordorigin="12969,1904" coordsize="10,20" path="m12969,1924l12979,1924,12979,1904,12969,1904,12969,1924xe" filled="true" fillcolor="#000000" stroked="false">
                <v:path arrowok="t"/>
                <v:fill type="solid"/>
              </v:shape>
            </v:group>
            <v:group style="position:absolute;left:12969;top:1924;width:10;height:20" coordorigin="12969,1924" coordsize="10,20">
              <v:shape style="position:absolute;left:12969;top:1924;width:10;height:20" coordorigin="12969,1924" coordsize="10,20" path="m12969,1943l12979,1943,12979,1924,12969,1924,12969,1943xe" filled="true" fillcolor="#000000" stroked="false">
                <v:path arrowok="t"/>
                <v:fill type="solid"/>
              </v:shape>
            </v:group>
            <v:group style="position:absolute;left:12969;top:1951;width:10;height:2" coordorigin="12969,1951" coordsize="10,2">
              <v:shape style="position:absolute;left:12969;top:1951;width:10;height:2" coordorigin="12969,1951" coordsize="10,0" path="m12969,1951l12979,1951e" filled="false" stroked="true" strokeweight=".83997pt" strokecolor="#000000">
                <v:path arrowok="t"/>
              </v:shape>
            </v:group>
            <v:group style="position:absolute;left:14445;top:1712;width:10;height:20" coordorigin="14445,1712" coordsize="10,20">
              <v:shape style="position:absolute;left:14445;top:1712;width:10;height:20" coordorigin="14445,1712" coordsize="10,20" path="m14445,1732l14455,1732,14455,1712,14445,1712,14445,1732xe" filled="true" fillcolor="#000000" stroked="false">
                <v:path arrowok="t"/>
                <v:fill type="solid"/>
              </v:shape>
            </v:group>
            <v:group style="position:absolute;left:14445;top:1732;width:10;height:20" coordorigin="14445,1732" coordsize="10,20">
              <v:shape style="position:absolute;left:14445;top:1732;width:10;height:20" coordorigin="14445,1732" coordsize="10,20" path="m14445,1751l14455,1751,14455,1732,14445,1732,14445,1751xe" filled="true" fillcolor="#000000" stroked="false">
                <v:path arrowok="t"/>
                <v:fill type="solid"/>
              </v:shape>
            </v:group>
            <v:group style="position:absolute;left:14445;top:1751;width:10;height:20" coordorigin="14445,1751" coordsize="10,20">
              <v:shape style="position:absolute;left:14445;top:1751;width:10;height:20" coordorigin="14445,1751" coordsize="10,20" path="m14445,1770l14455,1770,14455,1751,14445,1751,14445,1770xe" filled="true" fillcolor="#000000" stroked="false">
                <v:path arrowok="t"/>
                <v:fill type="solid"/>
              </v:shape>
            </v:group>
            <v:group style="position:absolute;left:14445;top:1770;width:10;height:20" coordorigin="14445,1770" coordsize="10,20">
              <v:shape style="position:absolute;left:14445;top:1770;width:10;height:20" coordorigin="14445,1770" coordsize="10,20" path="m14445,1789l14455,1789,14455,1770,14445,1770,14445,1789xe" filled="true" fillcolor="#000000" stroked="false">
                <v:path arrowok="t"/>
                <v:fill type="solid"/>
              </v:shape>
            </v:group>
            <v:group style="position:absolute;left:14445;top:1789;width:10;height:20" coordorigin="14445,1789" coordsize="10,20">
              <v:shape style="position:absolute;left:14445;top:1789;width:10;height:20" coordorigin="14445,1789" coordsize="10,20" path="m14445,1808l14455,1808,14455,1789,14445,1789,14445,1808xe" filled="true" fillcolor="#000000" stroked="false">
                <v:path arrowok="t"/>
                <v:fill type="solid"/>
              </v:shape>
            </v:group>
            <v:group style="position:absolute;left:14445;top:1808;width:10;height:20" coordorigin="14445,1808" coordsize="10,20">
              <v:shape style="position:absolute;left:14445;top:1808;width:10;height:20" coordorigin="14445,1808" coordsize="10,20" path="m14445,1828l14455,1828,14455,1808,14445,1808,14445,1828xe" filled="true" fillcolor="#000000" stroked="false">
                <v:path arrowok="t"/>
                <v:fill type="solid"/>
              </v:shape>
            </v:group>
            <v:group style="position:absolute;left:14445;top:1828;width:10;height:20" coordorigin="14445,1828" coordsize="10,20">
              <v:shape style="position:absolute;left:14445;top:1828;width:10;height:20" coordorigin="14445,1828" coordsize="10,20" path="m14445,1847l14455,1847,14455,1828,14445,1828,14445,1847xe" filled="true" fillcolor="#000000" stroked="false">
                <v:path arrowok="t"/>
                <v:fill type="solid"/>
              </v:shape>
            </v:group>
            <v:group style="position:absolute;left:14445;top:1847;width:10;height:20" coordorigin="14445,1847" coordsize="10,20">
              <v:shape style="position:absolute;left:14445;top:1847;width:10;height:20" coordorigin="14445,1847" coordsize="10,20" path="m14445,1866l14455,1866,14455,1847,14445,1847,14445,1866xe" filled="true" fillcolor="#000000" stroked="false">
                <v:path arrowok="t"/>
                <v:fill type="solid"/>
              </v:shape>
            </v:group>
            <v:group style="position:absolute;left:14445;top:1866;width:10;height:20" coordorigin="14445,1866" coordsize="10,20">
              <v:shape style="position:absolute;left:14445;top:1866;width:10;height:20" coordorigin="14445,1866" coordsize="10,20" path="m14445,1885l14455,1885,14455,1866,14445,1866,14445,1885xe" filled="true" fillcolor="#000000" stroked="false">
                <v:path arrowok="t"/>
                <v:fill type="solid"/>
              </v:shape>
            </v:group>
            <v:group style="position:absolute;left:14445;top:1885;width:10;height:20" coordorigin="14445,1885" coordsize="10,20">
              <v:shape style="position:absolute;left:14445;top:1885;width:10;height:20" coordorigin="14445,1885" coordsize="10,20" path="m14445,1904l14455,1904,14455,1885,14445,1885,14445,1904xe" filled="true" fillcolor="#000000" stroked="false">
                <v:path arrowok="t"/>
                <v:fill type="solid"/>
              </v:shape>
            </v:group>
            <v:group style="position:absolute;left:14445;top:1904;width:10;height:20" coordorigin="14445,1904" coordsize="10,20">
              <v:shape style="position:absolute;left:14445;top:1904;width:10;height:20" coordorigin="14445,1904" coordsize="10,20" path="m14445,1924l14455,1924,14455,1904,14445,1904,14445,1924xe" filled="true" fillcolor="#000000" stroked="false">
                <v:path arrowok="t"/>
                <v:fill type="solid"/>
              </v:shape>
            </v:group>
            <v:group style="position:absolute;left:14445;top:1924;width:10;height:20" coordorigin="14445,1924" coordsize="10,20">
              <v:shape style="position:absolute;left:14445;top:1924;width:10;height:20" coordorigin="14445,1924" coordsize="10,20" path="m14445,1943l14455,1943,14455,1924,14445,1924,14445,1943xe" filled="true" fillcolor="#000000" stroked="false">
                <v:path arrowok="t"/>
                <v:fill type="solid"/>
              </v:shape>
            </v:group>
            <v:group style="position:absolute;left:14445;top:1951;width:10;height:2" coordorigin="14445,1951" coordsize="10,2">
              <v:shape style="position:absolute;left:14445;top:1951;width:10;height:2" coordorigin="14445,1951" coordsize="10,0" path="m14445,1951l14455,1951e" filled="false" stroked="true" strokeweight=".83997pt" strokecolor="#000000">
                <v:path arrowok="t"/>
              </v:shape>
              <v:shape style="position:absolute;left:571;top:1866;width:4011;height:103" type="#_x0000_t75" stroked="false">
                <v:imagedata r:id="rId228" o:title=""/>
              </v:shape>
              <v:shape style="position:absolute;left:4558;top:1960;width:4213;height:10" type="#_x0000_t75" stroked="false">
                <v:imagedata r:id="rId238" o:title=""/>
              </v:shape>
              <v:shape style="position:absolute;left:8766;top:1960;width:7160;height:10" type="#_x0000_t75" stroked="false">
                <v:imagedata r:id="rId231" o:title=""/>
              </v:shape>
            </v:group>
            <v:group style="position:absolute;left:4563;top:1969;width:10;height:20" coordorigin="4563,1969" coordsize="10,20">
              <v:shape style="position:absolute;left:4563;top:1969;width:10;height:20" coordorigin="4563,1969" coordsize="10,20" path="m4563,1988l4572,1988,4572,1969,4563,1969,4563,1988xe" filled="true" fillcolor="#000000" stroked="false">
                <v:path arrowok="t"/>
                <v:fill type="solid"/>
              </v:shape>
            </v:group>
            <v:group style="position:absolute;left:4563;top:1988;width:10;height:20" coordorigin="4563,1988" coordsize="10,20">
              <v:shape style="position:absolute;left:4563;top:1988;width:10;height:20" coordorigin="4563,1988" coordsize="10,20" path="m4563,2008l4572,2008,4572,1988,4563,1988,4563,2008xe" filled="true" fillcolor="#000000" stroked="false">
                <v:path arrowok="t"/>
                <v:fill type="solid"/>
              </v:shape>
            </v:group>
            <v:group style="position:absolute;left:4563;top:2008;width:10;height:20" coordorigin="4563,2008" coordsize="10,20">
              <v:shape style="position:absolute;left:4563;top:2008;width:10;height:20" coordorigin="4563,2008" coordsize="10,20" path="m4563,2027l4572,2027,4572,2008,4563,2008,4563,2027xe" filled="true" fillcolor="#000000" stroked="false">
                <v:path arrowok="t"/>
                <v:fill type="solid"/>
              </v:shape>
            </v:group>
            <v:group style="position:absolute;left:4563;top:2027;width:10;height:20" coordorigin="4563,2027" coordsize="10,20">
              <v:shape style="position:absolute;left:4563;top:2027;width:10;height:20" coordorigin="4563,2027" coordsize="10,20" path="m4563,2046l4572,2046,4572,2027,4563,2027,4563,2046xe" filled="true" fillcolor="#000000" stroked="false">
                <v:path arrowok="t"/>
                <v:fill type="solid"/>
              </v:shape>
            </v:group>
            <v:group style="position:absolute;left:4563;top:2046;width:10;height:20" coordorigin="4563,2046" coordsize="10,20">
              <v:shape style="position:absolute;left:4563;top:2046;width:10;height:20" coordorigin="4563,2046" coordsize="10,20" path="m4563,2065l4572,2065,4572,2046,4563,2046,4563,2065xe" filled="true" fillcolor="#000000" stroked="false">
                <v:path arrowok="t"/>
                <v:fill type="solid"/>
              </v:shape>
            </v:group>
            <v:group style="position:absolute;left:4563;top:2065;width:10;height:20" coordorigin="4563,2065" coordsize="10,20">
              <v:shape style="position:absolute;left:4563;top:2065;width:10;height:20" coordorigin="4563,2065" coordsize="10,20" path="m4563,2084l4572,2084,4572,2065,4563,2065,4563,2084xe" filled="true" fillcolor="#000000" stroked="false">
                <v:path arrowok="t"/>
                <v:fill type="solid"/>
              </v:shape>
            </v:group>
            <v:group style="position:absolute;left:4563;top:2084;width:10;height:20" coordorigin="4563,2084" coordsize="10,20">
              <v:shape style="position:absolute;left:4563;top:2084;width:10;height:20" coordorigin="4563,2084" coordsize="10,20" path="m4563,2104l4572,2104,4572,2084,4563,2084,4563,2104xe" filled="true" fillcolor="#000000" stroked="false">
                <v:path arrowok="t"/>
                <v:fill type="solid"/>
              </v:shape>
            </v:group>
            <v:group style="position:absolute;left:4563;top:2104;width:10;height:20" coordorigin="4563,2104" coordsize="10,20">
              <v:shape style="position:absolute;left:4563;top:2104;width:10;height:20" coordorigin="4563,2104" coordsize="10,20" path="m4563,2123l4572,2123,4572,2104,4563,2104,4563,2123xe" filled="true" fillcolor="#000000" stroked="false">
                <v:path arrowok="t"/>
                <v:fill type="solid"/>
              </v:shape>
            </v:group>
            <v:group style="position:absolute;left:5955;top:1969;width:10;height:20" coordorigin="5955,1969" coordsize="10,20">
              <v:shape style="position:absolute;left:5955;top:1969;width:10;height:20" coordorigin="5955,1969" coordsize="10,20" path="m5955,1988l5965,1988,5965,1969,5955,1969,5955,1988xe" filled="true" fillcolor="#000000" stroked="false">
                <v:path arrowok="t"/>
                <v:fill type="solid"/>
              </v:shape>
            </v:group>
            <v:group style="position:absolute;left:5955;top:1988;width:10;height:20" coordorigin="5955,1988" coordsize="10,20">
              <v:shape style="position:absolute;left:5955;top:1988;width:10;height:20" coordorigin="5955,1988" coordsize="10,20" path="m5955,2008l5965,2008,5965,1988,5955,1988,5955,2008xe" filled="true" fillcolor="#000000" stroked="false">
                <v:path arrowok="t"/>
                <v:fill type="solid"/>
              </v:shape>
            </v:group>
            <v:group style="position:absolute;left:5955;top:2008;width:10;height:20" coordorigin="5955,2008" coordsize="10,20">
              <v:shape style="position:absolute;left:5955;top:2008;width:10;height:20" coordorigin="5955,2008" coordsize="10,20" path="m5955,2027l5965,2027,5965,2008,5955,2008,5955,2027xe" filled="true" fillcolor="#000000" stroked="false">
                <v:path arrowok="t"/>
                <v:fill type="solid"/>
              </v:shape>
            </v:group>
            <v:group style="position:absolute;left:5955;top:2027;width:10;height:20" coordorigin="5955,2027" coordsize="10,20">
              <v:shape style="position:absolute;left:5955;top:2027;width:10;height:20" coordorigin="5955,2027" coordsize="10,20" path="m5955,2046l5965,2046,5965,2027,5955,2027,5955,2046xe" filled="true" fillcolor="#000000" stroked="false">
                <v:path arrowok="t"/>
                <v:fill type="solid"/>
              </v:shape>
            </v:group>
            <v:group style="position:absolute;left:5955;top:2046;width:10;height:20" coordorigin="5955,2046" coordsize="10,20">
              <v:shape style="position:absolute;left:5955;top:2046;width:10;height:20" coordorigin="5955,2046" coordsize="10,20" path="m5955,2065l5965,2065,5965,2046,5955,2046,5955,2065xe" filled="true" fillcolor="#000000" stroked="false">
                <v:path arrowok="t"/>
                <v:fill type="solid"/>
              </v:shape>
            </v:group>
            <v:group style="position:absolute;left:5955;top:2065;width:10;height:20" coordorigin="5955,2065" coordsize="10,20">
              <v:shape style="position:absolute;left:5955;top:2065;width:10;height:20" coordorigin="5955,2065" coordsize="10,20" path="m5955,2084l5965,2084,5965,2065,5955,2065,5955,2084xe" filled="true" fillcolor="#000000" stroked="false">
                <v:path arrowok="t"/>
                <v:fill type="solid"/>
              </v:shape>
            </v:group>
            <v:group style="position:absolute;left:5955;top:2084;width:10;height:20" coordorigin="5955,2084" coordsize="10,20">
              <v:shape style="position:absolute;left:5955;top:2084;width:10;height:20" coordorigin="5955,2084" coordsize="10,20" path="m5955,2104l5965,2104,5965,2084,5955,2084,5955,2104xe" filled="true" fillcolor="#000000" stroked="false">
                <v:path arrowok="t"/>
                <v:fill type="solid"/>
              </v:shape>
            </v:group>
            <v:group style="position:absolute;left:5955;top:2104;width:10;height:20" coordorigin="5955,2104" coordsize="10,20">
              <v:shape style="position:absolute;left:5955;top:2104;width:10;height:20" coordorigin="5955,2104" coordsize="10,20" path="m5955,2123l5965,2123,5965,2104,5955,2104,5955,2123xe" filled="true" fillcolor="#000000" stroked="false">
                <v:path arrowok="t"/>
                <v:fill type="solid"/>
              </v:shape>
            </v:group>
            <v:group style="position:absolute;left:5955;top:2123;width:10;height:20" coordorigin="5955,2123" coordsize="10,20">
              <v:shape style="position:absolute;left:5955;top:2123;width:10;height:20" coordorigin="5955,2123" coordsize="10,20" path="m5955,2142l5965,2142,5965,2123,5955,2123,5955,2142xe" filled="true" fillcolor="#000000" stroked="false">
                <v:path arrowok="t"/>
                <v:fill type="solid"/>
              </v:shape>
            </v:group>
            <v:group style="position:absolute;left:5955;top:2142;width:10;height:20" coordorigin="5955,2142" coordsize="10,20">
              <v:shape style="position:absolute;left:5955;top:2142;width:10;height:20" coordorigin="5955,2142" coordsize="10,20" path="m5955,2161l5965,2161,5965,2142,5955,2142,5955,2161xe" filled="true" fillcolor="#000000" stroked="false">
                <v:path arrowok="t"/>
                <v:fill type="solid"/>
              </v:shape>
            </v:group>
            <v:group style="position:absolute;left:5955;top:2161;width:10;height:20" coordorigin="5955,2161" coordsize="10,20">
              <v:shape style="position:absolute;left:5955;top:2161;width:10;height:20" coordorigin="5955,2161" coordsize="10,20" path="m5955,2180l5965,2180,5965,2161,5955,2161,5955,2180xe" filled="true" fillcolor="#000000" stroked="false">
                <v:path arrowok="t"/>
                <v:fill type="solid"/>
              </v:shape>
            </v:group>
            <v:group style="position:absolute;left:5955;top:2180;width:10;height:20" coordorigin="5955,2180" coordsize="10,20">
              <v:shape style="position:absolute;left:5955;top:2180;width:10;height:20" coordorigin="5955,2180" coordsize="10,20" path="m5955,2200l5965,2200,5965,2180,5955,2180,5955,2200xe" filled="true" fillcolor="#000000" stroked="false">
                <v:path arrowok="t"/>
                <v:fill type="solid"/>
              </v:shape>
            </v:group>
            <v:group style="position:absolute;left:5955;top:2207;width:10;height:2" coordorigin="5955,2207" coordsize="10,2">
              <v:shape style="position:absolute;left:5955;top:2207;width:10;height:2" coordorigin="5955,2207" coordsize="10,0" path="m5955,2207l5965,2207e" filled="false" stroked="true" strokeweight=".72003pt" strokecolor="#000000">
                <v:path arrowok="t"/>
              </v:shape>
            </v:group>
            <v:group style="position:absolute;left:7431;top:1969;width:10;height:20" coordorigin="7431,1969" coordsize="10,20">
              <v:shape style="position:absolute;left:7431;top:1969;width:10;height:20" coordorigin="7431,1969" coordsize="10,20" path="m7431,1988l7441,1988,7441,1969,7431,1969,7431,1988xe" filled="true" fillcolor="#000000" stroked="false">
                <v:path arrowok="t"/>
                <v:fill type="solid"/>
              </v:shape>
            </v:group>
            <v:group style="position:absolute;left:7431;top:1988;width:10;height:20" coordorigin="7431,1988" coordsize="10,20">
              <v:shape style="position:absolute;left:7431;top:1988;width:10;height:20" coordorigin="7431,1988" coordsize="10,20" path="m7431,2008l7441,2008,7441,1988,7431,1988,7431,2008xe" filled="true" fillcolor="#000000" stroked="false">
                <v:path arrowok="t"/>
                <v:fill type="solid"/>
              </v:shape>
            </v:group>
            <v:group style="position:absolute;left:7431;top:2008;width:10;height:20" coordorigin="7431,2008" coordsize="10,20">
              <v:shape style="position:absolute;left:7431;top:2008;width:10;height:20" coordorigin="7431,2008" coordsize="10,20" path="m7431,2027l7441,2027,7441,2008,7431,2008,7431,2027xe" filled="true" fillcolor="#000000" stroked="false">
                <v:path arrowok="t"/>
                <v:fill type="solid"/>
              </v:shape>
            </v:group>
            <v:group style="position:absolute;left:7431;top:2027;width:10;height:20" coordorigin="7431,2027" coordsize="10,20">
              <v:shape style="position:absolute;left:7431;top:2027;width:10;height:20" coordorigin="7431,2027" coordsize="10,20" path="m7431,2046l7441,2046,7441,2027,7431,2027,7431,2046xe" filled="true" fillcolor="#000000" stroked="false">
                <v:path arrowok="t"/>
                <v:fill type="solid"/>
              </v:shape>
            </v:group>
            <v:group style="position:absolute;left:7431;top:2046;width:10;height:20" coordorigin="7431,2046" coordsize="10,20">
              <v:shape style="position:absolute;left:7431;top:2046;width:10;height:20" coordorigin="7431,2046" coordsize="10,20" path="m7431,2065l7441,2065,7441,2046,7431,2046,7431,2065xe" filled="true" fillcolor="#000000" stroked="false">
                <v:path arrowok="t"/>
                <v:fill type="solid"/>
              </v:shape>
            </v:group>
            <v:group style="position:absolute;left:7431;top:2065;width:10;height:20" coordorigin="7431,2065" coordsize="10,20">
              <v:shape style="position:absolute;left:7431;top:2065;width:10;height:20" coordorigin="7431,2065" coordsize="10,20" path="m7431,2084l7441,2084,7441,2065,7431,2065,7431,2084xe" filled="true" fillcolor="#000000" stroked="false">
                <v:path arrowok="t"/>
                <v:fill type="solid"/>
              </v:shape>
            </v:group>
            <v:group style="position:absolute;left:7431;top:2084;width:10;height:20" coordorigin="7431,2084" coordsize="10,20">
              <v:shape style="position:absolute;left:7431;top:2084;width:10;height:20" coordorigin="7431,2084" coordsize="10,20" path="m7431,2104l7441,2104,7441,2084,7431,2084,7431,2104xe" filled="true" fillcolor="#000000" stroked="false">
                <v:path arrowok="t"/>
                <v:fill type="solid"/>
              </v:shape>
            </v:group>
            <v:group style="position:absolute;left:7431;top:2104;width:10;height:20" coordorigin="7431,2104" coordsize="10,20">
              <v:shape style="position:absolute;left:7431;top:2104;width:10;height:20" coordorigin="7431,2104" coordsize="10,20" path="m7431,2123l7441,2123,7441,2104,7431,2104,7431,2123xe" filled="true" fillcolor="#000000" stroked="false">
                <v:path arrowok="t"/>
                <v:fill type="solid"/>
              </v:shape>
            </v:group>
            <v:group style="position:absolute;left:7431;top:2123;width:10;height:20" coordorigin="7431,2123" coordsize="10,20">
              <v:shape style="position:absolute;left:7431;top:2123;width:10;height:20" coordorigin="7431,2123" coordsize="10,20" path="m7431,2142l7441,2142,7441,2123,7431,2123,7431,2142xe" filled="true" fillcolor="#000000" stroked="false">
                <v:path arrowok="t"/>
                <v:fill type="solid"/>
              </v:shape>
            </v:group>
            <v:group style="position:absolute;left:7431;top:2142;width:10;height:20" coordorigin="7431,2142" coordsize="10,20">
              <v:shape style="position:absolute;left:7431;top:2142;width:10;height:20" coordorigin="7431,2142" coordsize="10,20" path="m7431,2161l7441,2161,7441,2142,7431,2142,7431,2161xe" filled="true" fillcolor="#000000" stroked="false">
                <v:path arrowok="t"/>
                <v:fill type="solid"/>
              </v:shape>
            </v:group>
            <v:group style="position:absolute;left:7431;top:2161;width:10;height:20" coordorigin="7431,2161" coordsize="10,20">
              <v:shape style="position:absolute;left:7431;top:2161;width:10;height:20" coordorigin="7431,2161" coordsize="10,20" path="m7431,2180l7441,2180,7441,2161,7431,2161,7431,2180xe" filled="true" fillcolor="#000000" stroked="false">
                <v:path arrowok="t"/>
                <v:fill type="solid"/>
              </v:shape>
            </v:group>
            <v:group style="position:absolute;left:7431;top:2180;width:10;height:20" coordorigin="7431,2180" coordsize="10,20">
              <v:shape style="position:absolute;left:7431;top:2180;width:10;height:20" coordorigin="7431,2180" coordsize="10,20" path="m7431,2200l7441,2200,7441,2180,7431,2180,7431,2200xe" filled="true" fillcolor="#000000" stroked="false">
                <v:path arrowok="t"/>
                <v:fill type="solid"/>
              </v:shape>
            </v:group>
            <v:group style="position:absolute;left:7431;top:2207;width:10;height:2" coordorigin="7431,2207" coordsize="10,2">
              <v:shape style="position:absolute;left:7431;top:2207;width:10;height:2" coordorigin="7431,2207" coordsize="10,0" path="m7431,2207l7441,2207e" filled="false" stroked="true" strokeweight=".72003pt" strokecolor="#000000">
                <v:path arrowok="t"/>
              </v:shape>
            </v:group>
            <v:group style="position:absolute;left:8771;top:1969;width:10;height:20" coordorigin="8771,1969" coordsize="10,20">
              <v:shape style="position:absolute;left:8771;top:1969;width:10;height:20" coordorigin="8771,1969" coordsize="10,20" path="m8771,1988l8780,1988,8780,1969,8771,1969,8771,1988xe" filled="true" fillcolor="#000000" stroked="false">
                <v:path arrowok="t"/>
                <v:fill type="solid"/>
              </v:shape>
            </v:group>
            <v:group style="position:absolute;left:8771;top:1988;width:10;height:20" coordorigin="8771,1988" coordsize="10,20">
              <v:shape style="position:absolute;left:8771;top:1988;width:10;height:20" coordorigin="8771,1988" coordsize="10,20" path="m8771,2008l8780,2008,8780,1988,8771,1988,8771,2008xe" filled="true" fillcolor="#000000" stroked="false">
                <v:path arrowok="t"/>
                <v:fill type="solid"/>
              </v:shape>
            </v:group>
            <v:group style="position:absolute;left:8771;top:2008;width:10;height:20" coordorigin="8771,2008" coordsize="10,20">
              <v:shape style="position:absolute;left:8771;top:2008;width:10;height:20" coordorigin="8771,2008" coordsize="10,20" path="m8771,2027l8780,2027,8780,2008,8771,2008,8771,2027xe" filled="true" fillcolor="#000000" stroked="false">
                <v:path arrowok="t"/>
                <v:fill type="solid"/>
              </v:shape>
            </v:group>
            <v:group style="position:absolute;left:8771;top:2027;width:10;height:20" coordorigin="8771,2027" coordsize="10,20">
              <v:shape style="position:absolute;left:8771;top:2027;width:10;height:20" coordorigin="8771,2027" coordsize="10,20" path="m8771,2046l8780,2046,8780,2027,8771,2027,8771,2046xe" filled="true" fillcolor="#000000" stroked="false">
                <v:path arrowok="t"/>
                <v:fill type="solid"/>
              </v:shape>
            </v:group>
            <v:group style="position:absolute;left:8771;top:2046;width:10;height:20" coordorigin="8771,2046" coordsize="10,20">
              <v:shape style="position:absolute;left:8771;top:2046;width:10;height:20" coordorigin="8771,2046" coordsize="10,20" path="m8771,2065l8780,2065,8780,2046,8771,2046,8771,2065xe" filled="true" fillcolor="#000000" stroked="false">
                <v:path arrowok="t"/>
                <v:fill type="solid"/>
              </v:shape>
            </v:group>
            <v:group style="position:absolute;left:8771;top:2065;width:10;height:20" coordorigin="8771,2065" coordsize="10,20">
              <v:shape style="position:absolute;left:8771;top:2065;width:10;height:20" coordorigin="8771,2065" coordsize="10,20" path="m8771,2084l8780,2084,8780,2065,8771,2065,8771,2084xe" filled="true" fillcolor="#000000" stroked="false">
                <v:path arrowok="t"/>
                <v:fill type="solid"/>
              </v:shape>
            </v:group>
            <v:group style="position:absolute;left:8771;top:2084;width:10;height:20" coordorigin="8771,2084" coordsize="10,20">
              <v:shape style="position:absolute;left:8771;top:2084;width:10;height:20" coordorigin="8771,2084" coordsize="10,20" path="m8771,2104l8780,2104,8780,2084,8771,2084,8771,2104xe" filled="true" fillcolor="#000000" stroked="false">
                <v:path arrowok="t"/>
                <v:fill type="solid"/>
              </v:shape>
            </v:group>
            <v:group style="position:absolute;left:8771;top:2104;width:10;height:20" coordorigin="8771,2104" coordsize="10,20">
              <v:shape style="position:absolute;left:8771;top:2104;width:10;height:20" coordorigin="8771,2104" coordsize="10,20" path="m8771,2123l8780,2123,8780,2104,8771,2104,8771,2123xe" filled="true" fillcolor="#000000" stroked="false">
                <v:path arrowok="t"/>
                <v:fill type="solid"/>
              </v:shape>
            </v:group>
            <v:group style="position:absolute;left:8771;top:2123;width:10;height:20" coordorigin="8771,2123" coordsize="10,20">
              <v:shape style="position:absolute;left:8771;top:2123;width:10;height:20" coordorigin="8771,2123" coordsize="10,20" path="m8771,2142l8780,2142,8780,2123,8771,2123,8771,2142xe" filled="true" fillcolor="#000000" stroked="false">
                <v:path arrowok="t"/>
                <v:fill type="solid"/>
              </v:shape>
            </v:group>
            <v:group style="position:absolute;left:8771;top:2142;width:10;height:20" coordorigin="8771,2142" coordsize="10,20">
              <v:shape style="position:absolute;left:8771;top:2142;width:10;height:20" coordorigin="8771,2142" coordsize="10,20" path="m8771,2161l8780,2161,8780,2142,8771,2142,8771,2161xe" filled="true" fillcolor="#000000" stroked="false">
                <v:path arrowok="t"/>
                <v:fill type="solid"/>
              </v:shape>
            </v:group>
            <v:group style="position:absolute;left:8771;top:2161;width:10;height:20" coordorigin="8771,2161" coordsize="10,20">
              <v:shape style="position:absolute;left:8771;top:2161;width:10;height:20" coordorigin="8771,2161" coordsize="10,20" path="m8771,2180l8780,2180,8780,2161,8771,2161,8771,2180xe" filled="true" fillcolor="#000000" stroked="false">
                <v:path arrowok="t"/>
                <v:fill type="solid"/>
              </v:shape>
            </v:group>
            <v:group style="position:absolute;left:8771;top:2180;width:10;height:20" coordorigin="8771,2180" coordsize="10,20">
              <v:shape style="position:absolute;left:8771;top:2180;width:10;height:20" coordorigin="8771,2180" coordsize="10,20" path="m8771,2200l8780,2200,8780,2180,8771,2180,8771,2200xe" filled="true" fillcolor="#000000" stroked="false">
                <v:path arrowok="t"/>
                <v:fill type="solid"/>
              </v:shape>
            </v:group>
            <v:group style="position:absolute;left:8771;top:2207;width:10;height:2" coordorigin="8771,2207" coordsize="10,2">
              <v:shape style="position:absolute;left:8771;top:2207;width:10;height:2" coordorigin="8771,2207" coordsize="10,0" path="m8771,2207l8780,2207e" filled="false" stroked="true" strokeweight=".72003pt" strokecolor="#000000">
                <v:path arrowok="t"/>
              </v:shape>
            </v:group>
            <v:group style="position:absolute;left:10170;top:1969;width:10;height:20" coordorigin="10170,1969" coordsize="10,20">
              <v:shape style="position:absolute;left:10170;top:1969;width:10;height:20" coordorigin="10170,1969" coordsize="10,20" path="m10170,1988l10180,1988,10180,1969,10170,1969,10170,1988xe" filled="true" fillcolor="#000000" stroked="false">
                <v:path arrowok="t"/>
                <v:fill type="solid"/>
              </v:shape>
            </v:group>
            <v:group style="position:absolute;left:10170;top:1988;width:10;height:20" coordorigin="10170,1988" coordsize="10,20">
              <v:shape style="position:absolute;left:10170;top:1988;width:10;height:20" coordorigin="10170,1988" coordsize="10,20" path="m10170,2008l10180,2008,10180,1988,10170,1988,10170,2008xe" filled="true" fillcolor="#000000" stroked="false">
                <v:path arrowok="t"/>
                <v:fill type="solid"/>
              </v:shape>
            </v:group>
            <v:group style="position:absolute;left:10170;top:2008;width:10;height:20" coordorigin="10170,2008" coordsize="10,20">
              <v:shape style="position:absolute;left:10170;top:2008;width:10;height:20" coordorigin="10170,2008" coordsize="10,20" path="m10170,2027l10180,2027,10180,2008,10170,2008,10170,2027xe" filled="true" fillcolor="#000000" stroked="false">
                <v:path arrowok="t"/>
                <v:fill type="solid"/>
              </v:shape>
            </v:group>
            <v:group style="position:absolute;left:10170;top:2027;width:10;height:20" coordorigin="10170,2027" coordsize="10,20">
              <v:shape style="position:absolute;left:10170;top:2027;width:10;height:20" coordorigin="10170,2027" coordsize="10,20" path="m10170,2046l10180,2046,10180,2027,10170,2027,10170,2046xe" filled="true" fillcolor="#000000" stroked="false">
                <v:path arrowok="t"/>
                <v:fill type="solid"/>
              </v:shape>
            </v:group>
            <v:group style="position:absolute;left:10170;top:2046;width:10;height:20" coordorigin="10170,2046" coordsize="10,20">
              <v:shape style="position:absolute;left:10170;top:2046;width:10;height:20" coordorigin="10170,2046" coordsize="10,20" path="m10170,2065l10180,2065,10180,2046,10170,2046,10170,2065xe" filled="true" fillcolor="#000000" stroked="false">
                <v:path arrowok="t"/>
                <v:fill type="solid"/>
              </v:shape>
            </v:group>
            <v:group style="position:absolute;left:10170;top:2065;width:10;height:20" coordorigin="10170,2065" coordsize="10,20">
              <v:shape style="position:absolute;left:10170;top:2065;width:10;height:20" coordorigin="10170,2065" coordsize="10,20" path="m10170,2084l10180,2084,10180,2065,10170,2065,10170,2084xe" filled="true" fillcolor="#000000" stroked="false">
                <v:path arrowok="t"/>
                <v:fill type="solid"/>
              </v:shape>
            </v:group>
            <v:group style="position:absolute;left:10170;top:2084;width:10;height:20" coordorigin="10170,2084" coordsize="10,20">
              <v:shape style="position:absolute;left:10170;top:2084;width:10;height:20" coordorigin="10170,2084" coordsize="10,20" path="m10170,2104l10180,2104,10180,2084,10170,2084,10170,2104xe" filled="true" fillcolor="#000000" stroked="false">
                <v:path arrowok="t"/>
                <v:fill type="solid"/>
              </v:shape>
            </v:group>
            <v:group style="position:absolute;left:10170;top:2104;width:10;height:20" coordorigin="10170,2104" coordsize="10,20">
              <v:shape style="position:absolute;left:10170;top:2104;width:10;height:20" coordorigin="10170,2104" coordsize="10,20" path="m10170,2123l10180,2123,10180,2104,10170,2104,10170,2123xe" filled="true" fillcolor="#000000" stroked="false">
                <v:path arrowok="t"/>
                <v:fill type="solid"/>
              </v:shape>
            </v:group>
            <v:group style="position:absolute;left:10170;top:2123;width:10;height:20" coordorigin="10170,2123" coordsize="10,20">
              <v:shape style="position:absolute;left:10170;top:2123;width:10;height:20" coordorigin="10170,2123" coordsize="10,20" path="m10170,2142l10180,2142,10180,2123,10170,2123,10170,2142xe" filled="true" fillcolor="#000000" stroked="false">
                <v:path arrowok="t"/>
                <v:fill type="solid"/>
              </v:shape>
            </v:group>
            <v:group style="position:absolute;left:10170;top:2142;width:10;height:20" coordorigin="10170,2142" coordsize="10,20">
              <v:shape style="position:absolute;left:10170;top:2142;width:10;height:20" coordorigin="10170,2142" coordsize="10,20" path="m10170,2161l10180,2161,10180,2142,10170,2142,10170,2161xe" filled="true" fillcolor="#000000" stroked="false">
                <v:path arrowok="t"/>
                <v:fill type="solid"/>
              </v:shape>
            </v:group>
            <v:group style="position:absolute;left:10170;top:2161;width:10;height:20" coordorigin="10170,2161" coordsize="10,20">
              <v:shape style="position:absolute;left:10170;top:2161;width:10;height:20" coordorigin="10170,2161" coordsize="10,20" path="m10170,2180l10180,2180,10180,2161,10170,2161,10170,2180xe" filled="true" fillcolor="#000000" stroked="false">
                <v:path arrowok="t"/>
                <v:fill type="solid"/>
              </v:shape>
            </v:group>
            <v:group style="position:absolute;left:10170;top:2180;width:10;height:20" coordorigin="10170,2180" coordsize="10,20">
              <v:shape style="position:absolute;left:10170;top:2180;width:10;height:20" coordorigin="10170,2180" coordsize="10,20" path="m10170,2200l10180,2200,10180,2180,10170,2180,10170,2200xe" filled="true" fillcolor="#000000" stroked="false">
                <v:path arrowok="t"/>
                <v:fill type="solid"/>
              </v:shape>
            </v:group>
            <v:group style="position:absolute;left:10170;top:2207;width:10;height:2" coordorigin="10170,2207" coordsize="10,2">
              <v:shape style="position:absolute;left:10170;top:2207;width:10;height:2" coordorigin="10170,2207" coordsize="10,0" path="m10170,2207l10180,2207e" filled="false" stroked="true" strokeweight=".72003pt" strokecolor="#000000">
                <v:path arrowok="t"/>
              </v:shape>
            </v:group>
            <v:group style="position:absolute;left:11572;top:1969;width:10;height:20" coordorigin="11572,1969" coordsize="10,20">
              <v:shape style="position:absolute;left:11572;top:1969;width:10;height:20" coordorigin="11572,1969" coordsize="10,20" path="m11572,1988l11581,1988,11581,1969,11572,1969,11572,1988xe" filled="true" fillcolor="#000000" stroked="false">
                <v:path arrowok="t"/>
                <v:fill type="solid"/>
              </v:shape>
            </v:group>
            <v:group style="position:absolute;left:11572;top:1988;width:10;height:20" coordorigin="11572,1988" coordsize="10,20">
              <v:shape style="position:absolute;left:11572;top:1988;width:10;height:20" coordorigin="11572,1988" coordsize="10,20" path="m11572,2008l11581,2008,11581,1988,11572,1988,11572,2008xe" filled="true" fillcolor="#000000" stroked="false">
                <v:path arrowok="t"/>
                <v:fill type="solid"/>
              </v:shape>
            </v:group>
            <v:group style="position:absolute;left:11572;top:2008;width:10;height:20" coordorigin="11572,2008" coordsize="10,20">
              <v:shape style="position:absolute;left:11572;top:2008;width:10;height:20" coordorigin="11572,2008" coordsize="10,20" path="m11572,2027l11581,2027,11581,2008,11572,2008,11572,2027xe" filled="true" fillcolor="#000000" stroked="false">
                <v:path arrowok="t"/>
                <v:fill type="solid"/>
              </v:shape>
            </v:group>
            <v:group style="position:absolute;left:11572;top:2027;width:10;height:20" coordorigin="11572,2027" coordsize="10,20">
              <v:shape style="position:absolute;left:11572;top:2027;width:10;height:20" coordorigin="11572,2027" coordsize="10,20" path="m11572,2046l11581,2046,11581,2027,11572,2027,11572,2046xe" filled="true" fillcolor="#000000" stroked="false">
                <v:path arrowok="t"/>
                <v:fill type="solid"/>
              </v:shape>
            </v:group>
            <v:group style="position:absolute;left:11572;top:2046;width:10;height:20" coordorigin="11572,2046" coordsize="10,20">
              <v:shape style="position:absolute;left:11572;top:2046;width:10;height:20" coordorigin="11572,2046" coordsize="10,20" path="m11572,2065l11581,2065,11581,2046,11572,2046,11572,2065xe" filled="true" fillcolor="#000000" stroked="false">
                <v:path arrowok="t"/>
                <v:fill type="solid"/>
              </v:shape>
            </v:group>
            <v:group style="position:absolute;left:11572;top:2065;width:10;height:20" coordorigin="11572,2065" coordsize="10,20">
              <v:shape style="position:absolute;left:11572;top:2065;width:10;height:20" coordorigin="11572,2065" coordsize="10,20" path="m11572,2084l11581,2084,11581,2065,11572,2065,11572,2084xe" filled="true" fillcolor="#000000" stroked="false">
                <v:path arrowok="t"/>
                <v:fill type="solid"/>
              </v:shape>
            </v:group>
            <v:group style="position:absolute;left:11572;top:2084;width:10;height:20" coordorigin="11572,2084" coordsize="10,20">
              <v:shape style="position:absolute;left:11572;top:2084;width:10;height:20" coordorigin="11572,2084" coordsize="10,20" path="m11572,2104l11581,2104,11581,2084,11572,2084,11572,2104xe" filled="true" fillcolor="#000000" stroked="false">
                <v:path arrowok="t"/>
                <v:fill type="solid"/>
              </v:shape>
            </v:group>
            <v:group style="position:absolute;left:11572;top:2104;width:10;height:20" coordorigin="11572,2104" coordsize="10,20">
              <v:shape style="position:absolute;left:11572;top:2104;width:10;height:20" coordorigin="11572,2104" coordsize="10,20" path="m11572,2123l11581,2123,11581,2104,11572,2104,11572,2123xe" filled="true" fillcolor="#000000" stroked="false">
                <v:path arrowok="t"/>
                <v:fill type="solid"/>
              </v:shape>
            </v:group>
            <v:group style="position:absolute;left:11572;top:2123;width:10;height:20" coordorigin="11572,2123" coordsize="10,20">
              <v:shape style="position:absolute;left:11572;top:2123;width:10;height:20" coordorigin="11572,2123" coordsize="10,20" path="m11572,2142l11581,2142,11581,2123,11572,2123,11572,2142xe" filled="true" fillcolor="#000000" stroked="false">
                <v:path arrowok="t"/>
                <v:fill type="solid"/>
              </v:shape>
            </v:group>
            <v:group style="position:absolute;left:11572;top:2142;width:10;height:20" coordorigin="11572,2142" coordsize="10,20">
              <v:shape style="position:absolute;left:11572;top:2142;width:10;height:20" coordorigin="11572,2142" coordsize="10,20" path="m11572,2161l11581,2161,11581,2142,11572,2142,11572,2161xe" filled="true" fillcolor="#000000" stroked="false">
                <v:path arrowok="t"/>
                <v:fill type="solid"/>
              </v:shape>
            </v:group>
            <v:group style="position:absolute;left:11572;top:2161;width:10;height:20" coordorigin="11572,2161" coordsize="10,20">
              <v:shape style="position:absolute;left:11572;top:2161;width:10;height:20" coordorigin="11572,2161" coordsize="10,20" path="m11572,2180l11581,2180,11581,2161,11572,2161,11572,2180xe" filled="true" fillcolor="#000000" stroked="false">
                <v:path arrowok="t"/>
                <v:fill type="solid"/>
              </v:shape>
            </v:group>
            <v:group style="position:absolute;left:11572;top:2180;width:10;height:20" coordorigin="11572,2180" coordsize="10,20">
              <v:shape style="position:absolute;left:11572;top:2180;width:10;height:20" coordorigin="11572,2180" coordsize="10,20" path="m11572,2200l11581,2200,11581,2180,11572,2180,11572,2200xe" filled="true" fillcolor="#000000" stroked="false">
                <v:path arrowok="t"/>
                <v:fill type="solid"/>
              </v:shape>
            </v:group>
            <v:group style="position:absolute;left:11572;top:2207;width:10;height:2" coordorigin="11572,2207" coordsize="10,2">
              <v:shape style="position:absolute;left:11572;top:2207;width:10;height:2" coordorigin="11572,2207" coordsize="10,0" path="m11572,2207l11581,2207e" filled="false" stroked="true" strokeweight=".72003pt" strokecolor="#000000">
                <v:path arrowok="t"/>
              </v:shape>
            </v:group>
            <v:group style="position:absolute;left:12969;top:1969;width:10;height:20" coordorigin="12969,1969" coordsize="10,20">
              <v:shape style="position:absolute;left:12969;top:1969;width:10;height:20" coordorigin="12969,1969" coordsize="10,20" path="m12969,1988l12979,1988,12979,1969,12969,1969,12969,1988xe" filled="true" fillcolor="#000000" stroked="false">
                <v:path arrowok="t"/>
                <v:fill type="solid"/>
              </v:shape>
            </v:group>
            <v:group style="position:absolute;left:12969;top:1988;width:10;height:20" coordorigin="12969,1988" coordsize="10,20">
              <v:shape style="position:absolute;left:12969;top:1988;width:10;height:20" coordorigin="12969,1988" coordsize="10,20" path="m12969,2008l12979,2008,12979,1988,12969,1988,12969,2008xe" filled="true" fillcolor="#000000" stroked="false">
                <v:path arrowok="t"/>
                <v:fill type="solid"/>
              </v:shape>
            </v:group>
            <v:group style="position:absolute;left:12969;top:2008;width:10;height:20" coordorigin="12969,2008" coordsize="10,20">
              <v:shape style="position:absolute;left:12969;top:2008;width:10;height:20" coordorigin="12969,2008" coordsize="10,20" path="m12969,2027l12979,2027,12979,2008,12969,2008,12969,2027xe" filled="true" fillcolor="#000000" stroked="false">
                <v:path arrowok="t"/>
                <v:fill type="solid"/>
              </v:shape>
            </v:group>
            <v:group style="position:absolute;left:12969;top:2027;width:10;height:20" coordorigin="12969,2027" coordsize="10,20">
              <v:shape style="position:absolute;left:12969;top:2027;width:10;height:20" coordorigin="12969,2027" coordsize="10,20" path="m12969,2046l12979,2046,12979,2027,12969,2027,12969,2046xe" filled="true" fillcolor="#000000" stroked="false">
                <v:path arrowok="t"/>
                <v:fill type="solid"/>
              </v:shape>
            </v:group>
            <v:group style="position:absolute;left:12969;top:2046;width:10;height:20" coordorigin="12969,2046" coordsize="10,20">
              <v:shape style="position:absolute;left:12969;top:2046;width:10;height:20" coordorigin="12969,2046" coordsize="10,20" path="m12969,2065l12979,2065,12979,2046,12969,2046,12969,2065xe" filled="true" fillcolor="#000000" stroked="false">
                <v:path arrowok="t"/>
                <v:fill type="solid"/>
              </v:shape>
            </v:group>
            <v:group style="position:absolute;left:12969;top:2065;width:10;height:20" coordorigin="12969,2065" coordsize="10,20">
              <v:shape style="position:absolute;left:12969;top:2065;width:10;height:20" coordorigin="12969,2065" coordsize="10,20" path="m12969,2084l12979,2084,12979,2065,12969,2065,12969,2084xe" filled="true" fillcolor="#000000" stroked="false">
                <v:path arrowok="t"/>
                <v:fill type="solid"/>
              </v:shape>
            </v:group>
            <v:group style="position:absolute;left:12969;top:2084;width:10;height:20" coordorigin="12969,2084" coordsize="10,20">
              <v:shape style="position:absolute;left:12969;top:2084;width:10;height:20" coordorigin="12969,2084" coordsize="10,20" path="m12969,2104l12979,2104,12979,2084,12969,2084,12969,2104xe" filled="true" fillcolor="#000000" stroked="false">
                <v:path arrowok="t"/>
                <v:fill type="solid"/>
              </v:shape>
            </v:group>
            <v:group style="position:absolute;left:12969;top:2104;width:10;height:20" coordorigin="12969,2104" coordsize="10,20">
              <v:shape style="position:absolute;left:12969;top:2104;width:10;height:20" coordorigin="12969,2104" coordsize="10,20" path="m12969,2123l12979,2123,12979,2104,12969,2104,12969,2123xe" filled="true" fillcolor="#000000" stroked="false">
                <v:path arrowok="t"/>
                <v:fill type="solid"/>
              </v:shape>
            </v:group>
            <v:group style="position:absolute;left:12969;top:2123;width:10;height:20" coordorigin="12969,2123" coordsize="10,20">
              <v:shape style="position:absolute;left:12969;top:2123;width:10;height:20" coordorigin="12969,2123" coordsize="10,20" path="m12969,2142l12979,2142,12979,2123,12969,2123,12969,2142xe" filled="true" fillcolor="#000000" stroked="false">
                <v:path arrowok="t"/>
                <v:fill type="solid"/>
              </v:shape>
            </v:group>
            <v:group style="position:absolute;left:12969;top:2142;width:10;height:20" coordorigin="12969,2142" coordsize="10,20">
              <v:shape style="position:absolute;left:12969;top:2142;width:10;height:20" coordorigin="12969,2142" coordsize="10,20" path="m12969,2161l12979,2161,12979,2142,12969,2142,12969,2161xe" filled="true" fillcolor="#000000" stroked="false">
                <v:path arrowok="t"/>
                <v:fill type="solid"/>
              </v:shape>
            </v:group>
            <v:group style="position:absolute;left:12969;top:2161;width:10;height:20" coordorigin="12969,2161" coordsize="10,20">
              <v:shape style="position:absolute;left:12969;top:2161;width:10;height:20" coordorigin="12969,2161" coordsize="10,20" path="m12969,2180l12979,2180,12979,2161,12969,2161,12969,2180xe" filled="true" fillcolor="#000000" stroked="false">
                <v:path arrowok="t"/>
                <v:fill type="solid"/>
              </v:shape>
            </v:group>
            <v:group style="position:absolute;left:12969;top:2180;width:10;height:20" coordorigin="12969,2180" coordsize="10,20">
              <v:shape style="position:absolute;left:12969;top:2180;width:10;height:20" coordorigin="12969,2180" coordsize="10,20" path="m12969,2200l12979,2200,12979,2180,12969,2180,12969,2200xe" filled="true" fillcolor="#000000" stroked="false">
                <v:path arrowok="t"/>
                <v:fill type="solid"/>
              </v:shape>
            </v:group>
            <v:group style="position:absolute;left:12969;top:2207;width:10;height:2" coordorigin="12969,2207" coordsize="10,2">
              <v:shape style="position:absolute;left:12969;top:2207;width:10;height:2" coordorigin="12969,2207" coordsize="10,0" path="m12969,2207l12979,2207e" filled="false" stroked="true" strokeweight=".72003pt" strokecolor="#000000">
                <v:path arrowok="t"/>
              </v:shape>
            </v:group>
            <v:group style="position:absolute;left:14445;top:1969;width:10;height:20" coordorigin="14445,1969" coordsize="10,20">
              <v:shape style="position:absolute;left:14445;top:1969;width:10;height:20" coordorigin="14445,1969" coordsize="10,20" path="m14445,1988l14455,1988,14455,1969,14445,1969,14445,1988xe" filled="true" fillcolor="#000000" stroked="false">
                <v:path arrowok="t"/>
                <v:fill type="solid"/>
              </v:shape>
            </v:group>
            <v:group style="position:absolute;left:14445;top:1988;width:10;height:20" coordorigin="14445,1988" coordsize="10,20">
              <v:shape style="position:absolute;left:14445;top:1988;width:10;height:20" coordorigin="14445,1988" coordsize="10,20" path="m14445,2008l14455,2008,14455,1988,14445,1988,14445,2008xe" filled="true" fillcolor="#000000" stroked="false">
                <v:path arrowok="t"/>
                <v:fill type="solid"/>
              </v:shape>
            </v:group>
            <v:group style="position:absolute;left:14445;top:2008;width:10;height:20" coordorigin="14445,2008" coordsize="10,20">
              <v:shape style="position:absolute;left:14445;top:2008;width:10;height:20" coordorigin="14445,2008" coordsize="10,20" path="m14445,2027l14455,2027,14455,2008,14445,2008,14445,2027xe" filled="true" fillcolor="#000000" stroked="false">
                <v:path arrowok="t"/>
                <v:fill type="solid"/>
              </v:shape>
            </v:group>
            <v:group style="position:absolute;left:14445;top:2027;width:10;height:20" coordorigin="14445,2027" coordsize="10,20">
              <v:shape style="position:absolute;left:14445;top:2027;width:10;height:20" coordorigin="14445,2027" coordsize="10,20" path="m14445,2046l14455,2046,14455,2027,14445,2027,14445,2046xe" filled="true" fillcolor="#000000" stroked="false">
                <v:path arrowok="t"/>
                <v:fill type="solid"/>
              </v:shape>
            </v:group>
            <v:group style="position:absolute;left:14445;top:2046;width:10;height:20" coordorigin="14445,2046" coordsize="10,20">
              <v:shape style="position:absolute;left:14445;top:2046;width:10;height:20" coordorigin="14445,2046" coordsize="10,20" path="m14445,2065l14455,2065,14455,2046,14445,2046,14445,2065xe" filled="true" fillcolor="#000000" stroked="false">
                <v:path arrowok="t"/>
                <v:fill type="solid"/>
              </v:shape>
            </v:group>
            <v:group style="position:absolute;left:14445;top:2065;width:10;height:20" coordorigin="14445,2065" coordsize="10,20">
              <v:shape style="position:absolute;left:14445;top:2065;width:10;height:20" coordorigin="14445,2065" coordsize="10,20" path="m14445,2084l14455,2084,14455,2065,14445,2065,14445,2084xe" filled="true" fillcolor="#000000" stroked="false">
                <v:path arrowok="t"/>
                <v:fill type="solid"/>
              </v:shape>
            </v:group>
            <v:group style="position:absolute;left:14445;top:2084;width:10;height:20" coordorigin="14445,2084" coordsize="10,20">
              <v:shape style="position:absolute;left:14445;top:2084;width:10;height:20" coordorigin="14445,2084" coordsize="10,20" path="m14445,2104l14455,2104,14455,2084,14445,2084,14445,2104xe" filled="true" fillcolor="#000000" stroked="false">
                <v:path arrowok="t"/>
                <v:fill type="solid"/>
              </v:shape>
            </v:group>
            <v:group style="position:absolute;left:14445;top:2104;width:10;height:20" coordorigin="14445,2104" coordsize="10,20">
              <v:shape style="position:absolute;left:14445;top:2104;width:10;height:20" coordorigin="14445,2104" coordsize="10,20" path="m14445,2123l14455,2123,14455,2104,14445,2104,14445,2123xe" filled="true" fillcolor="#000000" stroked="false">
                <v:path arrowok="t"/>
                <v:fill type="solid"/>
              </v:shape>
            </v:group>
            <v:group style="position:absolute;left:14445;top:2123;width:10;height:20" coordorigin="14445,2123" coordsize="10,20">
              <v:shape style="position:absolute;left:14445;top:2123;width:10;height:20" coordorigin="14445,2123" coordsize="10,20" path="m14445,2142l14455,2142,14455,2123,14445,2123,14445,2142xe" filled="true" fillcolor="#000000" stroked="false">
                <v:path arrowok="t"/>
                <v:fill type="solid"/>
              </v:shape>
            </v:group>
            <v:group style="position:absolute;left:14445;top:2142;width:10;height:20" coordorigin="14445,2142" coordsize="10,20">
              <v:shape style="position:absolute;left:14445;top:2142;width:10;height:20" coordorigin="14445,2142" coordsize="10,20" path="m14445,2161l14455,2161,14455,2142,14445,2142,14445,2161xe" filled="true" fillcolor="#000000" stroked="false">
                <v:path arrowok="t"/>
                <v:fill type="solid"/>
              </v:shape>
            </v:group>
            <v:group style="position:absolute;left:14445;top:2161;width:10;height:20" coordorigin="14445,2161" coordsize="10,20">
              <v:shape style="position:absolute;left:14445;top:2161;width:10;height:20" coordorigin="14445,2161" coordsize="10,20" path="m14445,2180l14455,2180,14455,2161,14445,2161,14445,2180xe" filled="true" fillcolor="#000000" stroked="false">
                <v:path arrowok="t"/>
                <v:fill type="solid"/>
              </v:shape>
            </v:group>
            <v:group style="position:absolute;left:14445;top:2180;width:10;height:20" coordorigin="14445,2180" coordsize="10,20">
              <v:shape style="position:absolute;left:14445;top:2180;width:10;height:20" coordorigin="14445,2180" coordsize="10,20" path="m14445,2200l14455,2200,14455,2180,14445,2180,14445,2200xe" filled="true" fillcolor="#000000" stroked="false">
                <v:path arrowok="t"/>
                <v:fill type="solid"/>
              </v:shape>
            </v:group>
            <v:group style="position:absolute;left:14445;top:2207;width:10;height:2" coordorigin="14445,2207" coordsize="10,2">
              <v:shape style="position:absolute;left:14445;top:2207;width:10;height:2" coordorigin="14445,2207" coordsize="10,0" path="m14445,2207l14455,2207e" filled="false" stroked="true" strokeweight=".72003pt" strokecolor="#000000">
                <v:path arrowok="t"/>
              </v:shape>
              <v:shape style="position:absolute;left:571;top:2123;width:4011;height:101" type="#_x0000_t75" stroked="false">
                <v:imagedata r:id="rId237" o:title=""/>
              </v:shape>
              <v:shape style="position:absolute;left:4558;top:2214;width:4213;height:10" type="#_x0000_t75" stroked="false">
                <v:imagedata r:id="rId232" o:title=""/>
              </v:shape>
              <v:shape style="position:absolute;left:8766;top:2214;width:7160;height:10" type="#_x0000_t75" stroked="false">
                <v:imagedata r:id="rId233" o:title=""/>
              </v:shape>
            </v:group>
            <v:group style="position:absolute;left:4563;top:2224;width:10;height:20" coordorigin="4563,2224" coordsize="10,20">
              <v:shape style="position:absolute;left:4563;top:2224;width:10;height:20" coordorigin="4563,2224" coordsize="10,20" path="m4563,2243l4572,2243,4572,2224,4563,2224,4563,2243xe" filled="true" fillcolor="#000000" stroked="false">
                <v:path arrowok="t"/>
                <v:fill type="solid"/>
              </v:shape>
            </v:group>
            <v:group style="position:absolute;left:4563;top:2243;width:10;height:20" coordorigin="4563,2243" coordsize="10,20">
              <v:shape style="position:absolute;left:4563;top:2243;width:10;height:20" coordorigin="4563,2243" coordsize="10,20" path="m4563,2262l4572,2262,4572,2243,4563,2243,4563,2262xe" filled="true" fillcolor="#000000" stroked="false">
                <v:path arrowok="t"/>
                <v:fill type="solid"/>
              </v:shape>
            </v:group>
            <v:group style="position:absolute;left:4563;top:2262;width:10;height:20" coordorigin="4563,2262" coordsize="10,20">
              <v:shape style="position:absolute;left:4563;top:2262;width:10;height:20" coordorigin="4563,2262" coordsize="10,20" path="m4563,2281l4572,2281,4572,2262,4563,2262,4563,2281xe" filled="true" fillcolor="#000000" stroked="false">
                <v:path arrowok="t"/>
                <v:fill type="solid"/>
              </v:shape>
            </v:group>
            <v:group style="position:absolute;left:4563;top:2281;width:10;height:20" coordorigin="4563,2281" coordsize="10,20">
              <v:shape style="position:absolute;left:4563;top:2281;width:10;height:20" coordorigin="4563,2281" coordsize="10,20" path="m4563,2300l4572,2300,4572,2281,4563,2281,4563,2300xe" filled="true" fillcolor="#000000" stroked="false">
                <v:path arrowok="t"/>
                <v:fill type="solid"/>
              </v:shape>
            </v:group>
            <v:group style="position:absolute;left:4563;top:2300;width:10;height:20" coordorigin="4563,2300" coordsize="10,20">
              <v:shape style="position:absolute;left:4563;top:2300;width:10;height:20" coordorigin="4563,2300" coordsize="10,20" path="m4563,2320l4572,2320,4572,2300,4563,2300,4563,2320xe" filled="true" fillcolor="#000000" stroked="false">
                <v:path arrowok="t"/>
                <v:fill type="solid"/>
              </v:shape>
            </v:group>
            <v:group style="position:absolute;left:4563;top:2320;width:10;height:20" coordorigin="4563,2320" coordsize="10,20">
              <v:shape style="position:absolute;left:4563;top:2320;width:10;height:20" coordorigin="4563,2320" coordsize="10,20" path="m4563,2339l4572,2339,4572,2320,4563,2320,4563,2339xe" filled="true" fillcolor="#000000" stroked="false">
                <v:path arrowok="t"/>
                <v:fill type="solid"/>
              </v:shape>
            </v:group>
            <v:group style="position:absolute;left:4563;top:2339;width:10;height:20" coordorigin="4563,2339" coordsize="10,20">
              <v:shape style="position:absolute;left:4563;top:2339;width:10;height:20" coordorigin="4563,2339" coordsize="10,20" path="m4563,2358l4572,2358,4572,2339,4563,2339,4563,2358xe" filled="true" fillcolor="#000000" stroked="false">
                <v:path arrowok="t"/>
                <v:fill type="solid"/>
              </v:shape>
            </v:group>
            <v:group style="position:absolute;left:4563;top:2358;width:10;height:20" coordorigin="4563,2358" coordsize="10,20">
              <v:shape style="position:absolute;left:4563;top:2358;width:10;height:20" coordorigin="4563,2358" coordsize="10,20" path="m4563,2377l4572,2377,4572,2358,4563,2358,4563,2377xe" filled="true" fillcolor="#000000" stroked="false">
                <v:path arrowok="t"/>
                <v:fill type="solid"/>
              </v:shape>
            </v:group>
            <v:group style="position:absolute;left:5955;top:2224;width:10;height:20" coordorigin="5955,2224" coordsize="10,20">
              <v:shape style="position:absolute;left:5955;top:2224;width:10;height:20" coordorigin="5955,2224" coordsize="10,20" path="m5955,2243l5965,2243,5965,2224,5955,2224,5955,2243xe" filled="true" fillcolor="#000000" stroked="false">
                <v:path arrowok="t"/>
                <v:fill type="solid"/>
              </v:shape>
            </v:group>
            <v:group style="position:absolute;left:5955;top:2243;width:10;height:20" coordorigin="5955,2243" coordsize="10,20">
              <v:shape style="position:absolute;left:5955;top:2243;width:10;height:20" coordorigin="5955,2243" coordsize="10,20" path="m5955,2262l5965,2262,5965,2243,5955,2243,5955,2262xe" filled="true" fillcolor="#000000" stroked="false">
                <v:path arrowok="t"/>
                <v:fill type="solid"/>
              </v:shape>
            </v:group>
            <v:group style="position:absolute;left:5955;top:2262;width:10;height:20" coordorigin="5955,2262" coordsize="10,20">
              <v:shape style="position:absolute;left:5955;top:2262;width:10;height:20" coordorigin="5955,2262" coordsize="10,20" path="m5955,2281l5965,2281,5965,2262,5955,2262,5955,2281xe" filled="true" fillcolor="#000000" stroked="false">
                <v:path arrowok="t"/>
                <v:fill type="solid"/>
              </v:shape>
            </v:group>
            <v:group style="position:absolute;left:5955;top:2281;width:10;height:20" coordorigin="5955,2281" coordsize="10,20">
              <v:shape style="position:absolute;left:5955;top:2281;width:10;height:20" coordorigin="5955,2281" coordsize="10,20" path="m5955,2300l5965,2300,5965,2281,5955,2281,5955,2300xe" filled="true" fillcolor="#000000" stroked="false">
                <v:path arrowok="t"/>
                <v:fill type="solid"/>
              </v:shape>
            </v:group>
            <v:group style="position:absolute;left:5955;top:2300;width:10;height:20" coordorigin="5955,2300" coordsize="10,20">
              <v:shape style="position:absolute;left:5955;top:2300;width:10;height:20" coordorigin="5955,2300" coordsize="10,20" path="m5955,2320l5965,2320,5965,2300,5955,2300,5955,2320xe" filled="true" fillcolor="#000000" stroked="false">
                <v:path arrowok="t"/>
                <v:fill type="solid"/>
              </v:shape>
            </v:group>
            <v:group style="position:absolute;left:5955;top:2320;width:10;height:20" coordorigin="5955,2320" coordsize="10,20">
              <v:shape style="position:absolute;left:5955;top:2320;width:10;height:20" coordorigin="5955,2320" coordsize="10,20" path="m5955,2339l5965,2339,5965,2320,5955,2320,5955,2339xe" filled="true" fillcolor="#000000" stroked="false">
                <v:path arrowok="t"/>
                <v:fill type="solid"/>
              </v:shape>
            </v:group>
            <v:group style="position:absolute;left:5955;top:2339;width:10;height:20" coordorigin="5955,2339" coordsize="10,20">
              <v:shape style="position:absolute;left:5955;top:2339;width:10;height:20" coordorigin="5955,2339" coordsize="10,20" path="m5955,2358l5965,2358,5965,2339,5955,2339,5955,2358xe" filled="true" fillcolor="#000000" stroked="false">
                <v:path arrowok="t"/>
                <v:fill type="solid"/>
              </v:shape>
            </v:group>
            <v:group style="position:absolute;left:5955;top:2358;width:10;height:20" coordorigin="5955,2358" coordsize="10,20">
              <v:shape style="position:absolute;left:5955;top:2358;width:10;height:20" coordorigin="5955,2358" coordsize="10,20" path="m5955,2377l5965,2377,5965,2358,5955,2358,5955,2377xe" filled="true" fillcolor="#000000" stroked="false">
                <v:path arrowok="t"/>
                <v:fill type="solid"/>
              </v:shape>
            </v:group>
            <v:group style="position:absolute;left:5955;top:2377;width:10;height:20" coordorigin="5955,2377" coordsize="10,20">
              <v:shape style="position:absolute;left:5955;top:2377;width:10;height:20" coordorigin="5955,2377" coordsize="10,20" path="m5955,2396l5965,2396,5965,2377,5955,2377,5955,2396xe" filled="true" fillcolor="#000000" stroked="false">
                <v:path arrowok="t"/>
                <v:fill type="solid"/>
              </v:shape>
            </v:group>
            <v:group style="position:absolute;left:5955;top:2396;width:10;height:20" coordorigin="5955,2396" coordsize="10,20">
              <v:shape style="position:absolute;left:5955;top:2396;width:10;height:20" coordorigin="5955,2396" coordsize="10,20" path="m5955,2416l5965,2416,5965,2396,5955,2396,5955,2416xe" filled="true" fillcolor="#000000" stroked="false">
                <v:path arrowok="t"/>
                <v:fill type="solid"/>
              </v:shape>
            </v:group>
            <v:group style="position:absolute;left:5955;top:2416;width:10;height:20" coordorigin="5955,2416" coordsize="10,20">
              <v:shape style="position:absolute;left:5955;top:2416;width:10;height:20" coordorigin="5955,2416" coordsize="10,20" path="m5955,2435l5965,2435,5965,2416,5955,2416,5955,2435xe" filled="true" fillcolor="#000000" stroked="false">
                <v:path arrowok="t"/>
                <v:fill type="solid"/>
              </v:shape>
            </v:group>
            <v:group style="position:absolute;left:5955;top:2435;width:10;height:20" coordorigin="5955,2435" coordsize="10,20">
              <v:shape style="position:absolute;left:5955;top:2435;width:10;height:20" coordorigin="5955,2435" coordsize="10,20" path="m5955,2454l5965,2454,5965,2435,5955,2435,5955,2454xe" filled="true" fillcolor="#000000" stroked="false">
                <v:path arrowok="t"/>
                <v:fill type="solid"/>
              </v:shape>
            </v:group>
            <v:group style="position:absolute;left:5955;top:2461;width:10;height:2" coordorigin="5955,2461" coordsize="10,2">
              <v:shape style="position:absolute;left:5955;top:2461;width:10;height:2" coordorigin="5955,2461" coordsize="10,0" path="m5955,2461l5965,2461e" filled="false" stroked="true" strokeweight=".71997pt" strokecolor="#000000">
                <v:path arrowok="t"/>
              </v:shape>
            </v:group>
            <v:group style="position:absolute;left:7431;top:2224;width:10;height:20" coordorigin="7431,2224" coordsize="10,20">
              <v:shape style="position:absolute;left:7431;top:2224;width:10;height:20" coordorigin="7431,2224" coordsize="10,20" path="m7431,2243l7441,2243,7441,2224,7431,2224,7431,2243xe" filled="true" fillcolor="#000000" stroked="false">
                <v:path arrowok="t"/>
                <v:fill type="solid"/>
              </v:shape>
            </v:group>
            <v:group style="position:absolute;left:7431;top:2243;width:10;height:20" coordorigin="7431,2243" coordsize="10,20">
              <v:shape style="position:absolute;left:7431;top:2243;width:10;height:20" coordorigin="7431,2243" coordsize="10,20" path="m7431,2262l7441,2262,7441,2243,7431,2243,7431,2262xe" filled="true" fillcolor="#000000" stroked="false">
                <v:path arrowok="t"/>
                <v:fill type="solid"/>
              </v:shape>
            </v:group>
            <v:group style="position:absolute;left:7431;top:2262;width:10;height:20" coordorigin="7431,2262" coordsize="10,20">
              <v:shape style="position:absolute;left:7431;top:2262;width:10;height:20" coordorigin="7431,2262" coordsize="10,20" path="m7431,2281l7441,2281,7441,2262,7431,2262,7431,2281xe" filled="true" fillcolor="#000000" stroked="false">
                <v:path arrowok="t"/>
                <v:fill type="solid"/>
              </v:shape>
            </v:group>
            <v:group style="position:absolute;left:7431;top:2281;width:10;height:20" coordorigin="7431,2281" coordsize="10,20">
              <v:shape style="position:absolute;left:7431;top:2281;width:10;height:20" coordorigin="7431,2281" coordsize="10,20" path="m7431,2300l7441,2300,7441,2281,7431,2281,7431,2300xe" filled="true" fillcolor="#000000" stroked="false">
                <v:path arrowok="t"/>
                <v:fill type="solid"/>
              </v:shape>
            </v:group>
            <v:group style="position:absolute;left:7431;top:2300;width:10;height:20" coordorigin="7431,2300" coordsize="10,20">
              <v:shape style="position:absolute;left:7431;top:2300;width:10;height:20" coordorigin="7431,2300" coordsize="10,20" path="m7431,2320l7441,2320,7441,2300,7431,2300,7431,2320xe" filled="true" fillcolor="#000000" stroked="false">
                <v:path arrowok="t"/>
                <v:fill type="solid"/>
              </v:shape>
            </v:group>
            <v:group style="position:absolute;left:7431;top:2320;width:10;height:20" coordorigin="7431,2320" coordsize="10,20">
              <v:shape style="position:absolute;left:7431;top:2320;width:10;height:20" coordorigin="7431,2320" coordsize="10,20" path="m7431,2339l7441,2339,7441,2320,7431,2320,7431,2339xe" filled="true" fillcolor="#000000" stroked="false">
                <v:path arrowok="t"/>
                <v:fill type="solid"/>
              </v:shape>
            </v:group>
            <v:group style="position:absolute;left:7431;top:2339;width:10;height:20" coordorigin="7431,2339" coordsize="10,20">
              <v:shape style="position:absolute;left:7431;top:2339;width:10;height:20" coordorigin="7431,2339" coordsize="10,20" path="m7431,2358l7441,2358,7441,2339,7431,2339,7431,2358xe" filled="true" fillcolor="#000000" stroked="false">
                <v:path arrowok="t"/>
                <v:fill type="solid"/>
              </v:shape>
            </v:group>
            <v:group style="position:absolute;left:7431;top:2358;width:10;height:20" coordorigin="7431,2358" coordsize="10,20">
              <v:shape style="position:absolute;left:7431;top:2358;width:10;height:20" coordorigin="7431,2358" coordsize="10,20" path="m7431,2377l7441,2377,7441,2358,7431,2358,7431,2377xe" filled="true" fillcolor="#000000" stroked="false">
                <v:path arrowok="t"/>
                <v:fill type="solid"/>
              </v:shape>
            </v:group>
            <v:group style="position:absolute;left:7431;top:2377;width:10;height:20" coordorigin="7431,2377" coordsize="10,20">
              <v:shape style="position:absolute;left:7431;top:2377;width:10;height:20" coordorigin="7431,2377" coordsize="10,20" path="m7431,2396l7441,2396,7441,2377,7431,2377,7431,2396xe" filled="true" fillcolor="#000000" stroked="false">
                <v:path arrowok="t"/>
                <v:fill type="solid"/>
              </v:shape>
            </v:group>
            <v:group style="position:absolute;left:7431;top:2396;width:10;height:20" coordorigin="7431,2396" coordsize="10,20">
              <v:shape style="position:absolute;left:7431;top:2396;width:10;height:20" coordorigin="7431,2396" coordsize="10,20" path="m7431,2416l7441,2416,7441,2396,7431,2396,7431,2416xe" filled="true" fillcolor="#000000" stroked="false">
                <v:path arrowok="t"/>
                <v:fill type="solid"/>
              </v:shape>
            </v:group>
            <v:group style="position:absolute;left:7431;top:2416;width:10;height:20" coordorigin="7431,2416" coordsize="10,20">
              <v:shape style="position:absolute;left:7431;top:2416;width:10;height:20" coordorigin="7431,2416" coordsize="10,20" path="m7431,2435l7441,2435,7441,2416,7431,2416,7431,2435xe" filled="true" fillcolor="#000000" stroked="false">
                <v:path arrowok="t"/>
                <v:fill type="solid"/>
              </v:shape>
            </v:group>
            <v:group style="position:absolute;left:7431;top:2435;width:10;height:20" coordorigin="7431,2435" coordsize="10,20">
              <v:shape style="position:absolute;left:7431;top:2435;width:10;height:20" coordorigin="7431,2435" coordsize="10,20" path="m7431,2454l7441,2454,7441,2435,7431,2435,7431,2454xe" filled="true" fillcolor="#000000" stroked="false">
                <v:path arrowok="t"/>
                <v:fill type="solid"/>
              </v:shape>
            </v:group>
            <v:group style="position:absolute;left:7431;top:2461;width:10;height:2" coordorigin="7431,2461" coordsize="10,2">
              <v:shape style="position:absolute;left:7431;top:2461;width:10;height:2" coordorigin="7431,2461" coordsize="10,0" path="m7431,2461l7441,2461e" filled="false" stroked="true" strokeweight=".71997pt" strokecolor="#000000">
                <v:path arrowok="t"/>
              </v:shape>
            </v:group>
            <v:group style="position:absolute;left:8771;top:2224;width:10;height:20" coordorigin="8771,2224" coordsize="10,20">
              <v:shape style="position:absolute;left:8771;top:2224;width:10;height:20" coordorigin="8771,2224" coordsize="10,20" path="m8771,2243l8780,2243,8780,2224,8771,2224,8771,2243xe" filled="true" fillcolor="#000000" stroked="false">
                <v:path arrowok="t"/>
                <v:fill type="solid"/>
              </v:shape>
            </v:group>
            <v:group style="position:absolute;left:8771;top:2243;width:10;height:20" coordorigin="8771,2243" coordsize="10,20">
              <v:shape style="position:absolute;left:8771;top:2243;width:10;height:20" coordorigin="8771,2243" coordsize="10,20" path="m8771,2262l8780,2262,8780,2243,8771,2243,8771,2262xe" filled="true" fillcolor="#000000" stroked="false">
                <v:path arrowok="t"/>
                <v:fill type="solid"/>
              </v:shape>
            </v:group>
            <v:group style="position:absolute;left:8771;top:2262;width:10;height:20" coordorigin="8771,2262" coordsize="10,20">
              <v:shape style="position:absolute;left:8771;top:2262;width:10;height:20" coordorigin="8771,2262" coordsize="10,20" path="m8771,2281l8780,2281,8780,2262,8771,2262,8771,2281xe" filled="true" fillcolor="#000000" stroked="false">
                <v:path arrowok="t"/>
                <v:fill type="solid"/>
              </v:shape>
            </v:group>
            <v:group style="position:absolute;left:8771;top:2281;width:10;height:20" coordorigin="8771,2281" coordsize="10,20">
              <v:shape style="position:absolute;left:8771;top:2281;width:10;height:20" coordorigin="8771,2281" coordsize="10,20" path="m8771,2300l8780,2300,8780,2281,8771,2281,8771,2300xe" filled="true" fillcolor="#000000" stroked="false">
                <v:path arrowok="t"/>
                <v:fill type="solid"/>
              </v:shape>
            </v:group>
            <v:group style="position:absolute;left:8771;top:2300;width:10;height:20" coordorigin="8771,2300" coordsize="10,20">
              <v:shape style="position:absolute;left:8771;top:2300;width:10;height:20" coordorigin="8771,2300" coordsize="10,20" path="m8771,2320l8780,2320,8780,2300,8771,2300,8771,2320xe" filled="true" fillcolor="#000000" stroked="false">
                <v:path arrowok="t"/>
                <v:fill type="solid"/>
              </v:shape>
            </v:group>
            <v:group style="position:absolute;left:8771;top:2320;width:10;height:20" coordorigin="8771,2320" coordsize="10,20">
              <v:shape style="position:absolute;left:8771;top:2320;width:10;height:20" coordorigin="8771,2320" coordsize="10,20" path="m8771,2339l8780,2339,8780,2320,8771,2320,8771,2339xe" filled="true" fillcolor="#000000" stroked="false">
                <v:path arrowok="t"/>
                <v:fill type="solid"/>
              </v:shape>
            </v:group>
            <v:group style="position:absolute;left:8771;top:2339;width:10;height:20" coordorigin="8771,2339" coordsize="10,20">
              <v:shape style="position:absolute;left:8771;top:2339;width:10;height:20" coordorigin="8771,2339" coordsize="10,20" path="m8771,2358l8780,2358,8780,2339,8771,2339,8771,2358xe" filled="true" fillcolor="#000000" stroked="false">
                <v:path arrowok="t"/>
                <v:fill type="solid"/>
              </v:shape>
            </v:group>
            <v:group style="position:absolute;left:8771;top:2358;width:10;height:20" coordorigin="8771,2358" coordsize="10,20">
              <v:shape style="position:absolute;left:8771;top:2358;width:10;height:20" coordorigin="8771,2358" coordsize="10,20" path="m8771,2377l8780,2377,8780,2358,8771,2358,8771,2377xe" filled="true" fillcolor="#000000" stroked="false">
                <v:path arrowok="t"/>
                <v:fill type="solid"/>
              </v:shape>
            </v:group>
            <v:group style="position:absolute;left:8771;top:2377;width:10;height:20" coordorigin="8771,2377" coordsize="10,20">
              <v:shape style="position:absolute;left:8771;top:2377;width:10;height:20" coordorigin="8771,2377" coordsize="10,20" path="m8771,2396l8780,2396,8780,2377,8771,2377,8771,2396xe" filled="true" fillcolor="#000000" stroked="false">
                <v:path arrowok="t"/>
                <v:fill type="solid"/>
              </v:shape>
            </v:group>
            <v:group style="position:absolute;left:8771;top:2396;width:10;height:20" coordorigin="8771,2396" coordsize="10,20">
              <v:shape style="position:absolute;left:8771;top:2396;width:10;height:20" coordorigin="8771,2396" coordsize="10,20" path="m8771,2416l8780,2416,8780,2396,8771,2396,8771,2416xe" filled="true" fillcolor="#000000" stroked="false">
                <v:path arrowok="t"/>
                <v:fill type="solid"/>
              </v:shape>
            </v:group>
            <v:group style="position:absolute;left:8771;top:2416;width:10;height:20" coordorigin="8771,2416" coordsize="10,20">
              <v:shape style="position:absolute;left:8771;top:2416;width:10;height:20" coordorigin="8771,2416" coordsize="10,20" path="m8771,2435l8780,2435,8780,2416,8771,2416,8771,2435xe" filled="true" fillcolor="#000000" stroked="false">
                <v:path arrowok="t"/>
                <v:fill type="solid"/>
              </v:shape>
            </v:group>
            <v:group style="position:absolute;left:8771;top:2435;width:10;height:20" coordorigin="8771,2435" coordsize="10,20">
              <v:shape style="position:absolute;left:8771;top:2435;width:10;height:20" coordorigin="8771,2435" coordsize="10,20" path="m8771,2454l8780,2454,8780,2435,8771,2435,8771,2454xe" filled="true" fillcolor="#000000" stroked="false">
                <v:path arrowok="t"/>
                <v:fill type="solid"/>
              </v:shape>
            </v:group>
            <v:group style="position:absolute;left:8771;top:2461;width:10;height:2" coordorigin="8771,2461" coordsize="10,2">
              <v:shape style="position:absolute;left:8771;top:2461;width:10;height:2" coordorigin="8771,2461" coordsize="10,0" path="m8771,2461l8780,2461e" filled="false" stroked="true" strokeweight=".71997pt" strokecolor="#000000">
                <v:path arrowok="t"/>
              </v:shape>
            </v:group>
            <v:group style="position:absolute;left:10170;top:2224;width:10;height:20" coordorigin="10170,2224" coordsize="10,20">
              <v:shape style="position:absolute;left:10170;top:2224;width:10;height:20" coordorigin="10170,2224" coordsize="10,20" path="m10170,2243l10180,2243,10180,2224,10170,2224,10170,2243xe" filled="true" fillcolor="#000000" stroked="false">
                <v:path arrowok="t"/>
                <v:fill type="solid"/>
              </v:shape>
            </v:group>
            <v:group style="position:absolute;left:10170;top:2243;width:10;height:20" coordorigin="10170,2243" coordsize="10,20">
              <v:shape style="position:absolute;left:10170;top:2243;width:10;height:20" coordorigin="10170,2243" coordsize="10,20" path="m10170,2262l10180,2262,10180,2243,10170,2243,10170,2262xe" filled="true" fillcolor="#000000" stroked="false">
                <v:path arrowok="t"/>
                <v:fill type="solid"/>
              </v:shape>
            </v:group>
            <v:group style="position:absolute;left:10170;top:2262;width:10;height:20" coordorigin="10170,2262" coordsize="10,20">
              <v:shape style="position:absolute;left:10170;top:2262;width:10;height:20" coordorigin="10170,2262" coordsize="10,20" path="m10170,2281l10180,2281,10180,2262,10170,2262,10170,2281xe" filled="true" fillcolor="#000000" stroked="false">
                <v:path arrowok="t"/>
                <v:fill type="solid"/>
              </v:shape>
            </v:group>
            <v:group style="position:absolute;left:10170;top:2281;width:10;height:20" coordorigin="10170,2281" coordsize="10,20">
              <v:shape style="position:absolute;left:10170;top:2281;width:10;height:20" coordorigin="10170,2281" coordsize="10,20" path="m10170,2300l10180,2300,10180,2281,10170,2281,10170,2300xe" filled="true" fillcolor="#000000" stroked="false">
                <v:path arrowok="t"/>
                <v:fill type="solid"/>
              </v:shape>
            </v:group>
            <v:group style="position:absolute;left:10170;top:2300;width:10;height:20" coordorigin="10170,2300" coordsize="10,20">
              <v:shape style="position:absolute;left:10170;top:2300;width:10;height:20" coordorigin="10170,2300" coordsize="10,20" path="m10170,2320l10180,2320,10180,2300,10170,2300,10170,2320xe" filled="true" fillcolor="#000000" stroked="false">
                <v:path arrowok="t"/>
                <v:fill type="solid"/>
              </v:shape>
            </v:group>
            <v:group style="position:absolute;left:10170;top:2320;width:10;height:20" coordorigin="10170,2320" coordsize="10,20">
              <v:shape style="position:absolute;left:10170;top:2320;width:10;height:20" coordorigin="10170,2320" coordsize="10,20" path="m10170,2339l10180,2339,10180,2320,10170,2320,10170,2339xe" filled="true" fillcolor="#000000" stroked="false">
                <v:path arrowok="t"/>
                <v:fill type="solid"/>
              </v:shape>
            </v:group>
            <v:group style="position:absolute;left:10170;top:2339;width:10;height:20" coordorigin="10170,2339" coordsize="10,20">
              <v:shape style="position:absolute;left:10170;top:2339;width:10;height:20" coordorigin="10170,2339" coordsize="10,20" path="m10170,2358l10180,2358,10180,2339,10170,2339,10170,2358xe" filled="true" fillcolor="#000000" stroked="false">
                <v:path arrowok="t"/>
                <v:fill type="solid"/>
              </v:shape>
            </v:group>
            <v:group style="position:absolute;left:10170;top:2358;width:10;height:20" coordorigin="10170,2358" coordsize="10,20">
              <v:shape style="position:absolute;left:10170;top:2358;width:10;height:20" coordorigin="10170,2358" coordsize="10,20" path="m10170,2377l10180,2377,10180,2358,10170,2358,10170,2377xe" filled="true" fillcolor="#000000" stroked="false">
                <v:path arrowok="t"/>
                <v:fill type="solid"/>
              </v:shape>
            </v:group>
            <v:group style="position:absolute;left:10170;top:2377;width:10;height:20" coordorigin="10170,2377" coordsize="10,20">
              <v:shape style="position:absolute;left:10170;top:2377;width:10;height:20" coordorigin="10170,2377" coordsize="10,20" path="m10170,2396l10180,2396,10180,2377,10170,2377,10170,2396xe" filled="true" fillcolor="#000000" stroked="false">
                <v:path arrowok="t"/>
                <v:fill type="solid"/>
              </v:shape>
            </v:group>
            <v:group style="position:absolute;left:10170;top:2396;width:10;height:20" coordorigin="10170,2396" coordsize="10,20">
              <v:shape style="position:absolute;left:10170;top:2396;width:10;height:20" coordorigin="10170,2396" coordsize="10,20" path="m10170,2416l10180,2416,10180,2396,10170,2396,10170,2416xe" filled="true" fillcolor="#000000" stroked="false">
                <v:path arrowok="t"/>
                <v:fill type="solid"/>
              </v:shape>
            </v:group>
            <v:group style="position:absolute;left:10170;top:2416;width:10;height:20" coordorigin="10170,2416" coordsize="10,20">
              <v:shape style="position:absolute;left:10170;top:2416;width:10;height:20" coordorigin="10170,2416" coordsize="10,20" path="m10170,2435l10180,2435,10180,2416,10170,2416,10170,2435xe" filled="true" fillcolor="#000000" stroked="false">
                <v:path arrowok="t"/>
                <v:fill type="solid"/>
              </v:shape>
            </v:group>
            <v:group style="position:absolute;left:10170;top:2435;width:10;height:20" coordorigin="10170,2435" coordsize="10,20">
              <v:shape style="position:absolute;left:10170;top:2435;width:10;height:20" coordorigin="10170,2435" coordsize="10,20" path="m10170,2454l10180,2454,10180,2435,10170,2435,10170,2454xe" filled="true" fillcolor="#000000" stroked="false">
                <v:path arrowok="t"/>
                <v:fill type="solid"/>
              </v:shape>
            </v:group>
            <v:group style="position:absolute;left:10170;top:2461;width:10;height:2" coordorigin="10170,2461" coordsize="10,2">
              <v:shape style="position:absolute;left:10170;top:2461;width:10;height:2" coordorigin="10170,2461" coordsize="10,0" path="m10170,2461l10180,2461e" filled="false" stroked="true" strokeweight=".71997pt" strokecolor="#000000">
                <v:path arrowok="t"/>
              </v:shape>
            </v:group>
            <v:group style="position:absolute;left:11572;top:2224;width:10;height:20" coordorigin="11572,2224" coordsize="10,20">
              <v:shape style="position:absolute;left:11572;top:2224;width:10;height:20" coordorigin="11572,2224" coordsize="10,20" path="m11572,2243l11581,2243,11581,2224,11572,2224,11572,2243xe" filled="true" fillcolor="#000000" stroked="false">
                <v:path arrowok="t"/>
                <v:fill type="solid"/>
              </v:shape>
            </v:group>
            <v:group style="position:absolute;left:11572;top:2243;width:10;height:20" coordorigin="11572,2243" coordsize="10,20">
              <v:shape style="position:absolute;left:11572;top:2243;width:10;height:20" coordorigin="11572,2243" coordsize="10,20" path="m11572,2262l11581,2262,11581,2243,11572,2243,11572,2262xe" filled="true" fillcolor="#000000" stroked="false">
                <v:path arrowok="t"/>
                <v:fill type="solid"/>
              </v:shape>
            </v:group>
            <v:group style="position:absolute;left:11572;top:2262;width:10;height:20" coordorigin="11572,2262" coordsize="10,20">
              <v:shape style="position:absolute;left:11572;top:2262;width:10;height:20" coordorigin="11572,2262" coordsize="10,20" path="m11572,2281l11581,2281,11581,2262,11572,2262,11572,2281xe" filled="true" fillcolor="#000000" stroked="false">
                <v:path arrowok="t"/>
                <v:fill type="solid"/>
              </v:shape>
            </v:group>
            <v:group style="position:absolute;left:11572;top:2281;width:10;height:20" coordorigin="11572,2281" coordsize="10,20">
              <v:shape style="position:absolute;left:11572;top:2281;width:10;height:20" coordorigin="11572,2281" coordsize="10,20" path="m11572,2300l11581,2300,11581,2281,11572,2281,11572,2300xe" filled="true" fillcolor="#000000" stroked="false">
                <v:path arrowok="t"/>
                <v:fill type="solid"/>
              </v:shape>
            </v:group>
            <v:group style="position:absolute;left:11572;top:2300;width:10;height:20" coordorigin="11572,2300" coordsize="10,20">
              <v:shape style="position:absolute;left:11572;top:2300;width:10;height:20" coordorigin="11572,2300" coordsize="10,20" path="m11572,2320l11581,2320,11581,2300,11572,2300,11572,2320xe" filled="true" fillcolor="#000000" stroked="false">
                <v:path arrowok="t"/>
                <v:fill type="solid"/>
              </v:shape>
            </v:group>
            <v:group style="position:absolute;left:11572;top:2320;width:10;height:20" coordorigin="11572,2320" coordsize="10,20">
              <v:shape style="position:absolute;left:11572;top:2320;width:10;height:20" coordorigin="11572,2320" coordsize="10,20" path="m11572,2339l11581,2339,11581,2320,11572,2320,11572,2339xe" filled="true" fillcolor="#000000" stroked="false">
                <v:path arrowok="t"/>
                <v:fill type="solid"/>
              </v:shape>
            </v:group>
            <v:group style="position:absolute;left:11572;top:2339;width:10;height:20" coordorigin="11572,2339" coordsize="10,20">
              <v:shape style="position:absolute;left:11572;top:2339;width:10;height:20" coordorigin="11572,2339" coordsize="10,20" path="m11572,2358l11581,2358,11581,2339,11572,2339,11572,2358xe" filled="true" fillcolor="#000000" stroked="false">
                <v:path arrowok="t"/>
                <v:fill type="solid"/>
              </v:shape>
            </v:group>
            <v:group style="position:absolute;left:11572;top:2358;width:10;height:20" coordorigin="11572,2358" coordsize="10,20">
              <v:shape style="position:absolute;left:11572;top:2358;width:10;height:20" coordorigin="11572,2358" coordsize="10,20" path="m11572,2377l11581,2377,11581,2358,11572,2358,11572,2377xe" filled="true" fillcolor="#000000" stroked="false">
                <v:path arrowok="t"/>
                <v:fill type="solid"/>
              </v:shape>
            </v:group>
            <v:group style="position:absolute;left:11572;top:2377;width:10;height:20" coordorigin="11572,2377" coordsize="10,20">
              <v:shape style="position:absolute;left:11572;top:2377;width:10;height:20" coordorigin="11572,2377" coordsize="10,20" path="m11572,2396l11581,2396,11581,2377,11572,2377,11572,2396xe" filled="true" fillcolor="#000000" stroked="false">
                <v:path arrowok="t"/>
                <v:fill type="solid"/>
              </v:shape>
            </v:group>
            <v:group style="position:absolute;left:11572;top:2396;width:10;height:20" coordorigin="11572,2396" coordsize="10,20">
              <v:shape style="position:absolute;left:11572;top:2396;width:10;height:20" coordorigin="11572,2396" coordsize="10,20" path="m11572,2416l11581,2416,11581,2396,11572,2396,11572,2416xe" filled="true" fillcolor="#000000" stroked="false">
                <v:path arrowok="t"/>
                <v:fill type="solid"/>
              </v:shape>
            </v:group>
            <v:group style="position:absolute;left:11572;top:2416;width:10;height:20" coordorigin="11572,2416" coordsize="10,20">
              <v:shape style="position:absolute;left:11572;top:2416;width:10;height:20" coordorigin="11572,2416" coordsize="10,20" path="m11572,2435l11581,2435,11581,2416,11572,2416,11572,2435xe" filled="true" fillcolor="#000000" stroked="false">
                <v:path arrowok="t"/>
                <v:fill type="solid"/>
              </v:shape>
            </v:group>
            <v:group style="position:absolute;left:11572;top:2435;width:10;height:20" coordorigin="11572,2435" coordsize="10,20">
              <v:shape style="position:absolute;left:11572;top:2435;width:10;height:20" coordorigin="11572,2435" coordsize="10,20" path="m11572,2454l11581,2454,11581,2435,11572,2435,11572,2454xe" filled="true" fillcolor="#000000" stroked="false">
                <v:path arrowok="t"/>
                <v:fill type="solid"/>
              </v:shape>
            </v:group>
            <v:group style="position:absolute;left:11572;top:2461;width:10;height:2" coordorigin="11572,2461" coordsize="10,2">
              <v:shape style="position:absolute;left:11572;top:2461;width:10;height:2" coordorigin="11572,2461" coordsize="10,0" path="m11572,2461l11581,2461e" filled="false" stroked="true" strokeweight=".71997pt" strokecolor="#000000">
                <v:path arrowok="t"/>
              </v:shape>
            </v:group>
            <v:group style="position:absolute;left:12969;top:2224;width:10;height:20" coordorigin="12969,2224" coordsize="10,20">
              <v:shape style="position:absolute;left:12969;top:2224;width:10;height:20" coordorigin="12969,2224" coordsize="10,20" path="m12969,2243l12979,2243,12979,2224,12969,2224,12969,2243xe" filled="true" fillcolor="#000000" stroked="false">
                <v:path arrowok="t"/>
                <v:fill type="solid"/>
              </v:shape>
            </v:group>
            <v:group style="position:absolute;left:12969;top:2243;width:10;height:20" coordorigin="12969,2243" coordsize="10,20">
              <v:shape style="position:absolute;left:12969;top:2243;width:10;height:20" coordorigin="12969,2243" coordsize="10,20" path="m12969,2262l12979,2262,12979,2243,12969,2243,12969,2262xe" filled="true" fillcolor="#000000" stroked="false">
                <v:path arrowok="t"/>
                <v:fill type="solid"/>
              </v:shape>
            </v:group>
            <v:group style="position:absolute;left:12969;top:2262;width:10;height:20" coordorigin="12969,2262" coordsize="10,20">
              <v:shape style="position:absolute;left:12969;top:2262;width:10;height:20" coordorigin="12969,2262" coordsize="10,20" path="m12969,2281l12979,2281,12979,2262,12969,2262,12969,2281xe" filled="true" fillcolor="#000000" stroked="false">
                <v:path arrowok="t"/>
                <v:fill type="solid"/>
              </v:shape>
            </v:group>
            <v:group style="position:absolute;left:12969;top:2281;width:10;height:20" coordorigin="12969,2281" coordsize="10,20">
              <v:shape style="position:absolute;left:12969;top:2281;width:10;height:20" coordorigin="12969,2281" coordsize="10,20" path="m12969,2300l12979,2300,12979,2281,12969,2281,12969,2300xe" filled="true" fillcolor="#000000" stroked="false">
                <v:path arrowok="t"/>
                <v:fill type="solid"/>
              </v:shape>
            </v:group>
            <v:group style="position:absolute;left:12969;top:2300;width:10;height:20" coordorigin="12969,2300" coordsize="10,20">
              <v:shape style="position:absolute;left:12969;top:2300;width:10;height:20" coordorigin="12969,2300" coordsize="10,20" path="m12969,2320l12979,2320,12979,2300,12969,2300,12969,2320xe" filled="true" fillcolor="#000000" stroked="false">
                <v:path arrowok="t"/>
                <v:fill type="solid"/>
              </v:shape>
            </v:group>
            <v:group style="position:absolute;left:12969;top:2320;width:10;height:20" coordorigin="12969,2320" coordsize="10,20">
              <v:shape style="position:absolute;left:12969;top:2320;width:10;height:20" coordorigin="12969,2320" coordsize="10,20" path="m12969,2339l12979,2339,12979,2320,12969,2320,12969,2339xe" filled="true" fillcolor="#000000" stroked="false">
                <v:path arrowok="t"/>
                <v:fill type="solid"/>
              </v:shape>
            </v:group>
            <v:group style="position:absolute;left:12969;top:2339;width:10;height:20" coordorigin="12969,2339" coordsize="10,20">
              <v:shape style="position:absolute;left:12969;top:2339;width:10;height:20" coordorigin="12969,2339" coordsize="10,20" path="m12969,2358l12979,2358,12979,2339,12969,2339,12969,2358xe" filled="true" fillcolor="#000000" stroked="false">
                <v:path arrowok="t"/>
                <v:fill type="solid"/>
              </v:shape>
            </v:group>
            <v:group style="position:absolute;left:12969;top:2358;width:10;height:20" coordorigin="12969,2358" coordsize="10,20">
              <v:shape style="position:absolute;left:12969;top:2358;width:10;height:20" coordorigin="12969,2358" coordsize="10,20" path="m12969,2377l12979,2377,12979,2358,12969,2358,12969,2377xe" filled="true" fillcolor="#000000" stroked="false">
                <v:path arrowok="t"/>
                <v:fill type="solid"/>
              </v:shape>
            </v:group>
            <v:group style="position:absolute;left:12969;top:2377;width:10;height:20" coordorigin="12969,2377" coordsize="10,20">
              <v:shape style="position:absolute;left:12969;top:2377;width:10;height:20" coordorigin="12969,2377" coordsize="10,20" path="m12969,2396l12979,2396,12979,2377,12969,2377,12969,2396xe" filled="true" fillcolor="#000000" stroked="false">
                <v:path arrowok="t"/>
                <v:fill type="solid"/>
              </v:shape>
            </v:group>
            <v:group style="position:absolute;left:12969;top:2396;width:10;height:20" coordorigin="12969,2396" coordsize="10,20">
              <v:shape style="position:absolute;left:12969;top:2396;width:10;height:20" coordorigin="12969,2396" coordsize="10,20" path="m12969,2416l12979,2416,12979,2396,12969,2396,12969,2416xe" filled="true" fillcolor="#000000" stroked="false">
                <v:path arrowok="t"/>
                <v:fill type="solid"/>
              </v:shape>
            </v:group>
            <v:group style="position:absolute;left:12969;top:2416;width:10;height:20" coordorigin="12969,2416" coordsize="10,20">
              <v:shape style="position:absolute;left:12969;top:2416;width:10;height:20" coordorigin="12969,2416" coordsize="10,20" path="m12969,2435l12979,2435,12979,2416,12969,2416,12969,2435xe" filled="true" fillcolor="#000000" stroked="false">
                <v:path arrowok="t"/>
                <v:fill type="solid"/>
              </v:shape>
            </v:group>
            <v:group style="position:absolute;left:12969;top:2435;width:10;height:20" coordorigin="12969,2435" coordsize="10,20">
              <v:shape style="position:absolute;left:12969;top:2435;width:10;height:20" coordorigin="12969,2435" coordsize="10,20" path="m12969,2454l12979,2454,12979,2435,12969,2435,12969,2454xe" filled="true" fillcolor="#000000" stroked="false">
                <v:path arrowok="t"/>
                <v:fill type="solid"/>
              </v:shape>
            </v:group>
            <v:group style="position:absolute;left:12969;top:2461;width:10;height:2" coordorigin="12969,2461" coordsize="10,2">
              <v:shape style="position:absolute;left:12969;top:2461;width:10;height:2" coordorigin="12969,2461" coordsize="10,0" path="m12969,2461l12979,2461e" filled="false" stroked="true" strokeweight=".71997pt" strokecolor="#000000">
                <v:path arrowok="t"/>
              </v:shape>
            </v:group>
            <v:group style="position:absolute;left:14445;top:2224;width:10;height:20" coordorigin="14445,2224" coordsize="10,20">
              <v:shape style="position:absolute;left:14445;top:2224;width:10;height:20" coordorigin="14445,2224" coordsize="10,20" path="m14445,2243l14455,2243,14455,2224,14445,2224,14445,2243xe" filled="true" fillcolor="#000000" stroked="false">
                <v:path arrowok="t"/>
                <v:fill type="solid"/>
              </v:shape>
            </v:group>
            <v:group style="position:absolute;left:14445;top:2243;width:10;height:20" coordorigin="14445,2243" coordsize="10,20">
              <v:shape style="position:absolute;left:14445;top:2243;width:10;height:20" coordorigin="14445,2243" coordsize="10,20" path="m14445,2262l14455,2262,14455,2243,14445,2243,14445,2262xe" filled="true" fillcolor="#000000" stroked="false">
                <v:path arrowok="t"/>
                <v:fill type="solid"/>
              </v:shape>
            </v:group>
            <v:group style="position:absolute;left:14445;top:2262;width:10;height:20" coordorigin="14445,2262" coordsize="10,20">
              <v:shape style="position:absolute;left:14445;top:2262;width:10;height:20" coordorigin="14445,2262" coordsize="10,20" path="m14445,2281l14455,2281,14455,2262,14445,2262,14445,2281xe" filled="true" fillcolor="#000000" stroked="false">
                <v:path arrowok="t"/>
                <v:fill type="solid"/>
              </v:shape>
            </v:group>
            <v:group style="position:absolute;left:14445;top:2281;width:10;height:20" coordorigin="14445,2281" coordsize="10,20">
              <v:shape style="position:absolute;left:14445;top:2281;width:10;height:20" coordorigin="14445,2281" coordsize="10,20" path="m14445,2300l14455,2300,14455,2281,14445,2281,14445,2300xe" filled="true" fillcolor="#000000" stroked="false">
                <v:path arrowok="t"/>
                <v:fill type="solid"/>
              </v:shape>
            </v:group>
            <v:group style="position:absolute;left:14445;top:2300;width:10;height:20" coordorigin="14445,2300" coordsize="10,20">
              <v:shape style="position:absolute;left:14445;top:2300;width:10;height:20" coordorigin="14445,2300" coordsize="10,20" path="m14445,2320l14455,2320,14455,2300,14445,2300,14445,2320xe" filled="true" fillcolor="#000000" stroked="false">
                <v:path arrowok="t"/>
                <v:fill type="solid"/>
              </v:shape>
            </v:group>
            <v:group style="position:absolute;left:14445;top:2320;width:10;height:20" coordorigin="14445,2320" coordsize="10,20">
              <v:shape style="position:absolute;left:14445;top:2320;width:10;height:20" coordorigin="14445,2320" coordsize="10,20" path="m14445,2339l14455,2339,14455,2320,14445,2320,14445,2339xe" filled="true" fillcolor="#000000" stroked="false">
                <v:path arrowok="t"/>
                <v:fill type="solid"/>
              </v:shape>
            </v:group>
            <v:group style="position:absolute;left:14445;top:2339;width:10;height:20" coordorigin="14445,2339" coordsize="10,20">
              <v:shape style="position:absolute;left:14445;top:2339;width:10;height:20" coordorigin="14445,2339" coordsize="10,20" path="m14445,2358l14455,2358,14455,2339,14445,2339,14445,2358xe" filled="true" fillcolor="#000000" stroked="false">
                <v:path arrowok="t"/>
                <v:fill type="solid"/>
              </v:shape>
            </v:group>
            <v:group style="position:absolute;left:14445;top:2358;width:10;height:20" coordorigin="14445,2358" coordsize="10,20">
              <v:shape style="position:absolute;left:14445;top:2358;width:10;height:20" coordorigin="14445,2358" coordsize="10,20" path="m14445,2377l14455,2377,14455,2358,14445,2358,14445,2377xe" filled="true" fillcolor="#000000" stroked="false">
                <v:path arrowok="t"/>
                <v:fill type="solid"/>
              </v:shape>
            </v:group>
            <v:group style="position:absolute;left:14445;top:2377;width:10;height:20" coordorigin="14445,2377" coordsize="10,20">
              <v:shape style="position:absolute;left:14445;top:2377;width:10;height:20" coordorigin="14445,2377" coordsize="10,20" path="m14445,2396l14455,2396,14455,2377,14445,2377,14445,2396xe" filled="true" fillcolor="#000000" stroked="false">
                <v:path arrowok="t"/>
                <v:fill type="solid"/>
              </v:shape>
            </v:group>
            <v:group style="position:absolute;left:14445;top:2396;width:10;height:20" coordorigin="14445,2396" coordsize="10,20">
              <v:shape style="position:absolute;left:14445;top:2396;width:10;height:20" coordorigin="14445,2396" coordsize="10,20" path="m14445,2416l14455,2416,14455,2396,14445,2396,14445,2416xe" filled="true" fillcolor="#000000" stroked="false">
                <v:path arrowok="t"/>
                <v:fill type="solid"/>
              </v:shape>
            </v:group>
            <v:group style="position:absolute;left:14445;top:2416;width:10;height:20" coordorigin="14445,2416" coordsize="10,20">
              <v:shape style="position:absolute;left:14445;top:2416;width:10;height:20" coordorigin="14445,2416" coordsize="10,20" path="m14445,2435l14455,2435,14455,2416,14445,2416,14445,2435xe" filled="true" fillcolor="#000000" stroked="false">
                <v:path arrowok="t"/>
                <v:fill type="solid"/>
              </v:shape>
            </v:group>
            <v:group style="position:absolute;left:14445;top:2435;width:10;height:20" coordorigin="14445,2435" coordsize="10,20">
              <v:shape style="position:absolute;left:14445;top:2435;width:10;height:20" coordorigin="14445,2435" coordsize="10,20" path="m14445,2454l14455,2454,14455,2435,14445,2435,14445,2454xe" filled="true" fillcolor="#000000" stroked="false">
                <v:path arrowok="t"/>
                <v:fill type="solid"/>
              </v:shape>
            </v:group>
            <v:group style="position:absolute;left:14445;top:2461;width:10;height:2" coordorigin="14445,2461" coordsize="10,2">
              <v:shape style="position:absolute;left:14445;top:2461;width:10;height:2" coordorigin="14445,2461" coordsize="10,0" path="m14445,2461l14455,2461e" filled="false" stroked="true" strokeweight=".71997pt" strokecolor="#000000">
                <v:path arrowok="t"/>
              </v:shape>
              <v:shape style="position:absolute;left:571;top:2377;width:4011;height:101" type="#_x0000_t75" stroked="false">
                <v:imagedata r:id="rId239" o:title=""/>
              </v:shape>
              <v:shape style="position:absolute;left:4558;top:2468;width:4213;height:10" type="#_x0000_t75" stroked="false">
                <v:imagedata r:id="rId232" o:title=""/>
              </v:shape>
              <v:shape style="position:absolute;left:8766;top:2468;width:7160;height:10" type="#_x0000_t75" stroked="false">
                <v:imagedata r:id="rId233" o:title=""/>
              </v:shape>
            </v:group>
            <v:group style="position:absolute;left:4563;top:2478;width:10;height:20" coordorigin="4563,2478" coordsize="10,20">
              <v:shape style="position:absolute;left:4563;top:2478;width:10;height:20" coordorigin="4563,2478" coordsize="10,20" path="m4563,2497l4572,2497,4572,2478,4563,2478,4563,2497xe" filled="true" fillcolor="#000000" stroked="false">
                <v:path arrowok="t"/>
                <v:fill type="solid"/>
              </v:shape>
            </v:group>
            <v:group style="position:absolute;left:4563;top:2497;width:10;height:20" coordorigin="4563,2497" coordsize="10,20">
              <v:shape style="position:absolute;left:4563;top:2497;width:10;height:20" coordorigin="4563,2497" coordsize="10,20" path="m4563,2516l4572,2516,4572,2497,4563,2497,4563,2516xe" filled="true" fillcolor="#000000" stroked="false">
                <v:path arrowok="t"/>
                <v:fill type="solid"/>
              </v:shape>
            </v:group>
            <v:group style="position:absolute;left:4563;top:2516;width:10;height:20" coordorigin="4563,2516" coordsize="10,20">
              <v:shape style="position:absolute;left:4563;top:2516;width:10;height:20" coordorigin="4563,2516" coordsize="10,20" path="m4563,2536l4572,2536,4572,2516,4563,2516,4563,2536xe" filled="true" fillcolor="#000000" stroked="false">
                <v:path arrowok="t"/>
                <v:fill type="solid"/>
              </v:shape>
            </v:group>
            <v:group style="position:absolute;left:4563;top:2536;width:10;height:20" coordorigin="4563,2536" coordsize="10,20">
              <v:shape style="position:absolute;left:4563;top:2536;width:10;height:20" coordorigin="4563,2536" coordsize="10,20" path="m4563,2555l4572,2555,4572,2536,4563,2536,4563,2555xe" filled="true" fillcolor="#000000" stroked="false">
                <v:path arrowok="t"/>
                <v:fill type="solid"/>
              </v:shape>
            </v:group>
            <v:group style="position:absolute;left:4563;top:2555;width:10;height:20" coordorigin="4563,2555" coordsize="10,20">
              <v:shape style="position:absolute;left:4563;top:2555;width:10;height:20" coordorigin="4563,2555" coordsize="10,20" path="m4563,2574l4572,2574,4572,2555,4563,2555,4563,2574xe" filled="true" fillcolor="#000000" stroked="false">
                <v:path arrowok="t"/>
                <v:fill type="solid"/>
              </v:shape>
            </v:group>
            <v:group style="position:absolute;left:4563;top:2574;width:10;height:20" coordorigin="4563,2574" coordsize="10,20">
              <v:shape style="position:absolute;left:4563;top:2574;width:10;height:20" coordorigin="4563,2574" coordsize="10,20" path="m4563,2593l4572,2593,4572,2574,4563,2574,4563,2593xe" filled="true" fillcolor="#000000" stroked="false">
                <v:path arrowok="t"/>
                <v:fill type="solid"/>
              </v:shape>
            </v:group>
            <v:group style="position:absolute;left:4563;top:2593;width:10;height:20" coordorigin="4563,2593" coordsize="10,20">
              <v:shape style="position:absolute;left:4563;top:2593;width:10;height:20" coordorigin="4563,2593" coordsize="10,20" path="m4563,2612l4572,2612,4572,2593,4563,2593,4563,2612xe" filled="true" fillcolor="#000000" stroked="false">
                <v:path arrowok="t"/>
                <v:fill type="solid"/>
              </v:shape>
            </v:group>
            <v:group style="position:absolute;left:4563;top:2612;width:10;height:20" coordorigin="4563,2612" coordsize="10,20">
              <v:shape style="position:absolute;left:4563;top:2612;width:10;height:20" coordorigin="4563,2612" coordsize="10,20" path="m4563,2632l4572,2632,4572,2612,4563,2612,4563,2632xe" filled="true" fillcolor="#000000" stroked="false">
                <v:path arrowok="t"/>
                <v:fill type="solid"/>
              </v:shape>
            </v:group>
            <v:group style="position:absolute;left:5955;top:2478;width:10;height:20" coordorigin="5955,2478" coordsize="10,20">
              <v:shape style="position:absolute;left:5955;top:2478;width:10;height:20" coordorigin="5955,2478" coordsize="10,20" path="m5955,2497l5965,2497,5965,2478,5955,2478,5955,2497xe" filled="true" fillcolor="#000000" stroked="false">
                <v:path arrowok="t"/>
                <v:fill type="solid"/>
              </v:shape>
            </v:group>
            <v:group style="position:absolute;left:5955;top:2497;width:10;height:20" coordorigin="5955,2497" coordsize="10,20">
              <v:shape style="position:absolute;left:5955;top:2497;width:10;height:20" coordorigin="5955,2497" coordsize="10,20" path="m5955,2516l5965,2516,5965,2497,5955,2497,5955,2516xe" filled="true" fillcolor="#000000" stroked="false">
                <v:path arrowok="t"/>
                <v:fill type="solid"/>
              </v:shape>
            </v:group>
            <v:group style="position:absolute;left:5955;top:2516;width:10;height:20" coordorigin="5955,2516" coordsize="10,20">
              <v:shape style="position:absolute;left:5955;top:2516;width:10;height:20" coordorigin="5955,2516" coordsize="10,20" path="m5955,2536l5965,2536,5965,2516,5955,2516,5955,2536xe" filled="true" fillcolor="#000000" stroked="false">
                <v:path arrowok="t"/>
                <v:fill type="solid"/>
              </v:shape>
            </v:group>
            <v:group style="position:absolute;left:5955;top:2536;width:10;height:20" coordorigin="5955,2536" coordsize="10,20">
              <v:shape style="position:absolute;left:5955;top:2536;width:10;height:20" coordorigin="5955,2536" coordsize="10,20" path="m5955,2555l5965,2555,5965,2536,5955,2536,5955,2555xe" filled="true" fillcolor="#000000" stroked="false">
                <v:path arrowok="t"/>
                <v:fill type="solid"/>
              </v:shape>
            </v:group>
            <v:group style="position:absolute;left:5955;top:2555;width:10;height:20" coordorigin="5955,2555" coordsize="10,20">
              <v:shape style="position:absolute;left:5955;top:2555;width:10;height:20" coordorigin="5955,2555" coordsize="10,20" path="m5955,2574l5965,2574,5965,2555,5955,2555,5955,2574xe" filled="true" fillcolor="#000000" stroked="false">
                <v:path arrowok="t"/>
                <v:fill type="solid"/>
              </v:shape>
            </v:group>
            <v:group style="position:absolute;left:5955;top:2574;width:10;height:20" coordorigin="5955,2574" coordsize="10,20">
              <v:shape style="position:absolute;left:5955;top:2574;width:10;height:20" coordorigin="5955,2574" coordsize="10,20" path="m5955,2593l5965,2593,5965,2574,5955,2574,5955,2593xe" filled="true" fillcolor="#000000" stroked="false">
                <v:path arrowok="t"/>
                <v:fill type="solid"/>
              </v:shape>
            </v:group>
            <v:group style="position:absolute;left:5955;top:2593;width:10;height:20" coordorigin="5955,2593" coordsize="10,20">
              <v:shape style="position:absolute;left:5955;top:2593;width:10;height:20" coordorigin="5955,2593" coordsize="10,20" path="m5955,2612l5965,2612,5965,2593,5955,2593,5955,2612xe" filled="true" fillcolor="#000000" stroked="false">
                <v:path arrowok="t"/>
                <v:fill type="solid"/>
              </v:shape>
            </v:group>
            <v:group style="position:absolute;left:5955;top:2612;width:10;height:20" coordorigin="5955,2612" coordsize="10,20">
              <v:shape style="position:absolute;left:5955;top:2612;width:10;height:20" coordorigin="5955,2612" coordsize="10,20" path="m5955,2632l5965,2632,5965,2612,5955,2612,5955,2632xe" filled="true" fillcolor="#000000" stroked="false">
                <v:path arrowok="t"/>
                <v:fill type="solid"/>
              </v:shape>
            </v:group>
            <v:group style="position:absolute;left:5955;top:2632;width:10;height:20" coordorigin="5955,2632" coordsize="10,20">
              <v:shape style="position:absolute;left:5955;top:2632;width:10;height:20" coordorigin="5955,2632" coordsize="10,20" path="m5955,2651l5965,2651,5965,2632,5955,2632,5955,2651xe" filled="true" fillcolor="#000000" stroked="false">
                <v:path arrowok="t"/>
                <v:fill type="solid"/>
              </v:shape>
            </v:group>
            <v:group style="position:absolute;left:5955;top:2651;width:10;height:20" coordorigin="5955,2651" coordsize="10,20">
              <v:shape style="position:absolute;left:5955;top:2651;width:10;height:20" coordorigin="5955,2651" coordsize="10,20" path="m5955,2670l5965,2670,5965,2651,5955,2651,5955,2670xe" filled="true" fillcolor="#000000" stroked="false">
                <v:path arrowok="t"/>
                <v:fill type="solid"/>
              </v:shape>
            </v:group>
            <v:group style="position:absolute;left:5955;top:2670;width:10;height:20" coordorigin="5955,2670" coordsize="10,20">
              <v:shape style="position:absolute;left:5955;top:2670;width:10;height:20" coordorigin="5955,2670" coordsize="10,20" path="m5955,2689l5965,2689,5965,2670,5955,2670,5955,2689xe" filled="true" fillcolor="#000000" stroked="false">
                <v:path arrowok="t"/>
                <v:fill type="solid"/>
              </v:shape>
            </v:group>
            <v:group style="position:absolute;left:5955;top:2689;width:10;height:20" coordorigin="5955,2689" coordsize="10,20">
              <v:shape style="position:absolute;left:5955;top:2689;width:10;height:20" coordorigin="5955,2689" coordsize="10,20" path="m5955,2708l5965,2708,5965,2689,5955,2689,5955,2708xe" filled="true" fillcolor="#000000" stroked="false">
                <v:path arrowok="t"/>
                <v:fill type="solid"/>
              </v:shape>
            </v:group>
            <v:group style="position:absolute;left:5955;top:2716;width:10;height:2" coordorigin="5955,2716" coordsize="10,2">
              <v:shape style="position:absolute;left:5955;top:2716;width:10;height:2" coordorigin="5955,2716" coordsize="10,0" path="m5955,2716l5965,2716e" filled="false" stroked="true" strokeweight=".72003pt" strokecolor="#000000">
                <v:path arrowok="t"/>
              </v:shape>
            </v:group>
            <v:group style="position:absolute;left:7431;top:2478;width:10;height:20" coordorigin="7431,2478" coordsize="10,20">
              <v:shape style="position:absolute;left:7431;top:2478;width:10;height:20" coordorigin="7431,2478" coordsize="10,20" path="m7431,2497l7441,2497,7441,2478,7431,2478,7431,2497xe" filled="true" fillcolor="#000000" stroked="false">
                <v:path arrowok="t"/>
                <v:fill type="solid"/>
              </v:shape>
            </v:group>
            <v:group style="position:absolute;left:7431;top:2497;width:10;height:20" coordorigin="7431,2497" coordsize="10,20">
              <v:shape style="position:absolute;left:7431;top:2497;width:10;height:20" coordorigin="7431,2497" coordsize="10,20" path="m7431,2516l7441,2516,7441,2497,7431,2497,7431,2516xe" filled="true" fillcolor="#000000" stroked="false">
                <v:path arrowok="t"/>
                <v:fill type="solid"/>
              </v:shape>
            </v:group>
            <v:group style="position:absolute;left:7431;top:2516;width:10;height:20" coordorigin="7431,2516" coordsize="10,20">
              <v:shape style="position:absolute;left:7431;top:2516;width:10;height:20" coordorigin="7431,2516" coordsize="10,20" path="m7431,2536l7441,2536,7441,2516,7431,2516,7431,2536xe" filled="true" fillcolor="#000000" stroked="false">
                <v:path arrowok="t"/>
                <v:fill type="solid"/>
              </v:shape>
            </v:group>
            <v:group style="position:absolute;left:7431;top:2536;width:10;height:20" coordorigin="7431,2536" coordsize="10,20">
              <v:shape style="position:absolute;left:7431;top:2536;width:10;height:20" coordorigin="7431,2536" coordsize="10,20" path="m7431,2555l7441,2555,7441,2536,7431,2536,7431,2555xe" filled="true" fillcolor="#000000" stroked="false">
                <v:path arrowok="t"/>
                <v:fill type="solid"/>
              </v:shape>
            </v:group>
            <v:group style="position:absolute;left:7431;top:2555;width:10;height:20" coordorigin="7431,2555" coordsize="10,20">
              <v:shape style="position:absolute;left:7431;top:2555;width:10;height:20" coordorigin="7431,2555" coordsize="10,20" path="m7431,2574l7441,2574,7441,2555,7431,2555,7431,2574xe" filled="true" fillcolor="#000000" stroked="false">
                <v:path arrowok="t"/>
                <v:fill type="solid"/>
              </v:shape>
            </v:group>
            <v:group style="position:absolute;left:7431;top:2574;width:10;height:20" coordorigin="7431,2574" coordsize="10,20">
              <v:shape style="position:absolute;left:7431;top:2574;width:10;height:20" coordorigin="7431,2574" coordsize="10,20" path="m7431,2593l7441,2593,7441,2574,7431,2574,7431,2593xe" filled="true" fillcolor="#000000" stroked="false">
                <v:path arrowok="t"/>
                <v:fill type="solid"/>
              </v:shape>
            </v:group>
            <v:group style="position:absolute;left:7431;top:2593;width:10;height:20" coordorigin="7431,2593" coordsize="10,20">
              <v:shape style="position:absolute;left:7431;top:2593;width:10;height:20" coordorigin="7431,2593" coordsize="10,20" path="m7431,2612l7441,2612,7441,2593,7431,2593,7431,2612xe" filled="true" fillcolor="#000000" stroked="false">
                <v:path arrowok="t"/>
                <v:fill type="solid"/>
              </v:shape>
            </v:group>
            <v:group style="position:absolute;left:7431;top:2612;width:10;height:20" coordorigin="7431,2612" coordsize="10,20">
              <v:shape style="position:absolute;left:7431;top:2612;width:10;height:20" coordorigin="7431,2612" coordsize="10,20" path="m7431,2632l7441,2632,7441,2612,7431,2612,7431,2632xe" filled="true" fillcolor="#000000" stroked="false">
                <v:path arrowok="t"/>
                <v:fill type="solid"/>
              </v:shape>
            </v:group>
            <v:group style="position:absolute;left:7431;top:2632;width:10;height:20" coordorigin="7431,2632" coordsize="10,20">
              <v:shape style="position:absolute;left:7431;top:2632;width:10;height:20" coordorigin="7431,2632" coordsize="10,20" path="m7431,2651l7441,2651,7441,2632,7431,2632,7431,2651xe" filled="true" fillcolor="#000000" stroked="false">
                <v:path arrowok="t"/>
                <v:fill type="solid"/>
              </v:shape>
            </v:group>
            <v:group style="position:absolute;left:7431;top:2651;width:10;height:20" coordorigin="7431,2651" coordsize="10,20">
              <v:shape style="position:absolute;left:7431;top:2651;width:10;height:20" coordorigin="7431,2651" coordsize="10,20" path="m7431,2670l7441,2670,7441,2651,7431,2651,7431,2670xe" filled="true" fillcolor="#000000" stroked="false">
                <v:path arrowok="t"/>
                <v:fill type="solid"/>
              </v:shape>
            </v:group>
            <v:group style="position:absolute;left:7431;top:2670;width:10;height:20" coordorigin="7431,2670" coordsize="10,20">
              <v:shape style="position:absolute;left:7431;top:2670;width:10;height:20" coordorigin="7431,2670" coordsize="10,20" path="m7431,2689l7441,2689,7441,2670,7431,2670,7431,2689xe" filled="true" fillcolor="#000000" stroked="false">
                <v:path arrowok="t"/>
                <v:fill type="solid"/>
              </v:shape>
            </v:group>
            <v:group style="position:absolute;left:7431;top:2689;width:10;height:20" coordorigin="7431,2689" coordsize="10,20">
              <v:shape style="position:absolute;left:7431;top:2689;width:10;height:20" coordorigin="7431,2689" coordsize="10,20" path="m7431,2708l7441,2708,7441,2689,7431,2689,7431,2708xe" filled="true" fillcolor="#000000" stroked="false">
                <v:path arrowok="t"/>
                <v:fill type="solid"/>
              </v:shape>
            </v:group>
            <v:group style="position:absolute;left:7431;top:2716;width:10;height:2" coordorigin="7431,2716" coordsize="10,2">
              <v:shape style="position:absolute;left:7431;top:2716;width:10;height:2" coordorigin="7431,2716" coordsize="10,0" path="m7431,2716l7441,2716e" filled="false" stroked="true" strokeweight=".72003pt" strokecolor="#000000">
                <v:path arrowok="t"/>
              </v:shape>
            </v:group>
            <v:group style="position:absolute;left:8771;top:2478;width:10;height:20" coordorigin="8771,2478" coordsize="10,20">
              <v:shape style="position:absolute;left:8771;top:2478;width:10;height:20" coordorigin="8771,2478" coordsize="10,20" path="m8771,2497l8780,2497,8780,2478,8771,2478,8771,2497xe" filled="true" fillcolor="#000000" stroked="false">
                <v:path arrowok="t"/>
                <v:fill type="solid"/>
              </v:shape>
            </v:group>
            <v:group style="position:absolute;left:8771;top:2497;width:10;height:20" coordorigin="8771,2497" coordsize="10,20">
              <v:shape style="position:absolute;left:8771;top:2497;width:10;height:20" coordorigin="8771,2497" coordsize="10,20" path="m8771,2516l8780,2516,8780,2497,8771,2497,8771,2516xe" filled="true" fillcolor="#000000" stroked="false">
                <v:path arrowok="t"/>
                <v:fill type="solid"/>
              </v:shape>
            </v:group>
            <v:group style="position:absolute;left:8771;top:2516;width:10;height:20" coordorigin="8771,2516" coordsize="10,20">
              <v:shape style="position:absolute;left:8771;top:2516;width:10;height:20" coordorigin="8771,2516" coordsize="10,20" path="m8771,2536l8780,2536,8780,2516,8771,2516,8771,2536xe" filled="true" fillcolor="#000000" stroked="false">
                <v:path arrowok="t"/>
                <v:fill type="solid"/>
              </v:shape>
            </v:group>
            <v:group style="position:absolute;left:8771;top:2536;width:10;height:20" coordorigin="8771,2536" coordsize="10,20">
              <v:shape style="position:absolute;left:8771;top:2536;width:10;height:20" coordorigin="8771,2536" coordsize="10,20" path="m8771,2555l8780,2555,8780,2536,8771,2536,8771,2555xe" filled="true" fillcolor="#000000" stroked="false">
                <v:path arrowok="t"/>
                <v:fill type="solid"/>
              </v:shape>
            </v:group>
            <v:group style="position:absolute;left:8771;top:2555;width:10;height:20" coordorigin="8771,2555" coordsize="10,20">
              <v:shape style="position:absolute;left:8771;top:2555;width:10;height:20" coordorigin="8771,2555" coordsize="10,20" path="m8771,2574l8780,2574,8780,2555,8771,2555,8771,2574xe" filled="true" fillcolor="#000000" stroked="false">
                <v:path arrowok="t"/>
                <v:fill type="solid"/>
              </v:shape>
            </v:group>
            <v:group style="position:absolute;left:8771;top:2574;width:10;height:20" coordorigin="8771,2574" coordsize="10,20">
              <v:shape style="position:absolute;left:8771;top:2574;width:10;height:20" coordorigin="8771,2574" coordsize="10,20" path="m8771,2593l8780,2593,8780,2574,8771,2574,8771,2593xe" filled="true" fillcolor="#000000" stroked="false">
                <v:path arrowok="t"/>
                <v:fill type="solid"/>
              </v:shape>
            </v:group>
            <v:group style="position:absolute;left:8771;top:2593;width:10;height:20" coordorigin="8771,2593" coordsize="10,20">
              <v:shape style="position:absolute;left:8771;top:2593;width:10;height:20" coordorigin="8771,2593" coordsize="10,20" path="m8771,2612l8780,2612,8780,2593,8771,2593,8771,2612xe" filled="true" fillcolor="#000000" stroked="false">
                <v:path arrowok="t"/>
                <v:fill type="solid"/>
              </v:shape>
            </v:group>
            <v:group style="position:absolute;left:8771;top:2612;width:10;height:20" coordorigin="8771,2612" coordsize="10,20">
              <v:shape style="position:absolute;left:8771;top:2612;width:10;height:20" coordorigin="8771,2612" coordsize="10,20" path="m8771,2632l8780,2632,8780,2612,8771,2612,8771,2632xe" filled="true" fillcolor="#000000" stroked="false">
                <v:path arrowok="t"/>
                <v:fill type="solid"/>
              </v:shape>
            </v:group>
            <v:group style="position:absolute;left:8771;top:2632;width:10;height:20" coordorigin="8771,2632" coordsize="10,20">
              <v:shape style="position:absolute;left:8771;top:2632;width:10;height:20" coordorigin="8771,2632" coordsize="10,20" path="m8771,2651l8780,2651,8780,2632,8771,2632,8771,2651xe" filled="true" fillcolor="#000000" stroked="false">
                <v:path arrowok="t"/>
                <v:fill type="solid"/>
              </v:shape>
            </v:group>
            <v:group style="position:absolute;left:8771;top:2651;width:10;height:20" coordorigin="8771,2651" coordsize="10,20">
              <v:shape style="position:absolute;left:8771;top:2651;width:10;height:20" coordorigin="8771,2651" coordsize="10,20" path="m8771,2670l8780,2670,8780,2651,8771,2651,8771,2670xe" filled="true" fillcolor="#000000" stroked="false">
                <v:path arrowok="t"/>
                <v:fill type="solid"/>
              </v:shape>
            </v:group>
            <v:group style="position:absolute;left:8771;top:2670;width:10;height:20" coordorigin="8771,2670" coordsize="10,20">
              <v:shape style="position:absolute;left:8771;top:2670;width:10;height:20" coordorigin="8771,2670" coordsize="10,20" path="m8771,2689l8780,2689,8780,2670,8771,2670,8771,2689xe" filled="true" fillcolor="#000000" stroked="false">
                <v:path arrowok="t"/>
                <v:fill type="solid"/>
              </v:shape>
            </v:group>
            <v:group style="position:absolute;left:8771;top:2689;width:10;height:20" coordorigin="8771,2689" coordsize="10,20">
              <v:shape style="position:absolute;left:8771;top:2689;width:10;height:20" coordorigin="8771,2689" coordsize="10,20" path="m8771,2708l8780,2708,8780,2689,8771,2689,8771,2708xe" filled="true" fillcolor="#000000" stroked="false">
                <v:path arrowok="t"/>
                <v:fill type="solid"/>
              </v:shape>
            </v:group>
            <v:group style="position:absolute;left:8771;top:2716;width:10;height:2" coordorigin="8771,2716" coordsize="10,2">
              <v:shape style="position:absolute;left:8771;top:2716;width:10;height:2" coordorigin="8771,2716" coordsize="10,0" path="m8771,2716l8780,2716e" filled="false" stroked="true" strokeweight=".72003pt" strokecolor="#000000">
                <v:path arrowok="t"/>
              </v:shape>
            </v:group>
            <v:group style="position:absolute;left:10170;top:2478;width:10;height:20" coordorigin="10170,2478" coordsize="10,20">
              <v:shape style="position:absolute;left:10170;top:2478;width:10;height:20" coordorigin="10170,2478" coordsize="10,20" path="m10170,2497l10180,2497,10180,2478,10170,2478,10170,2497xe" filled="true" fillcolor="#000000" stroked="false">
                <v:path arrowok="t"/>
                <v:fill type="solid"/>
              </v:shape>
            </v:group>
            <v:group style="position:absolute;left:10170;top:2497;width:10;height:20" coordorigin="10170,2497" coordsize="10,20">
              <v:shape style="position:absolute;left:10170;top:2497;width:10;height:20" coordorigin="10170,2497" coordsize="10,20" path="m10170,2516l10180,2516,10180,2497,10170,2497,10170,2516xe" filled="true" fillcolor="#000000" stroked="false">
                <v:path arrowok="t"/>
                <v:fill type="solid"/>
              </v:shape>
            </v:group>
            <v:group style="position:absolute;left:10170;top:2516;width:10;height:20" coordorigin="10170,2516" coordsize="10,20">
              <v:shape style="position:absolute;left:10170;top:2516;width:10;height:20" coordorigin="10170,2516" coordsize="10,20" path="m10170,2536l10180,2536,10180,2516,10170,2516,10170,2536xe" filled="true" fillcolor="#000000" stroked="false">
                <v:path arrowok="t"/>
                <v:fill type="solid"/>
              </v:shape>
            </v:group>
            <v:group style="position:absolute;left:10170;top:2536;width:10;height:20" coordorigin="10170,2536" coordsize="10,20">
              <v:shape style="position:absolute;left:10170;top:2536;width:10;height:20" coordorigin="10170,2536" coordsize="10,20" path="m10170,2555l10180,2555,10180,2536,10170,2536,10170,2555xe" filled="true" fillcolor="#000000" stroked="false">
                <v:path arrowok="t"/>
                <v:fill type="solid"/>
              </v:shape>
            </v:group>
            <v:group style="position:absolute;left:10170;top:2555;width:10;height:20" coordorigin="10170,2555" coordsize="10,20">
              <v:shape style="position:absolute;left:10170;top:2555;width:10;height:20" coordorigin="10170,2555" coordsize="10,20" path="m10170,2574l10180,2574,10180,2555,10170,2555,10170,2574xe" filled="true" fillcolor="#000000" stroked="false">
                <v:path arrowok="t"/>
                <v:fill type="solid"/>
              </v:shape>
            </v:group>
            <v:group style="position:absolute;left:10170;top:2574;width:10;height:20" coordorigin="10170,2574" coordsize="10,20">
              <v:shape style="position:absolute;left:10170;top:2574;width:10;height:20" coordorigin="10170,2574" coordsize="10,20" path="m10170,2593l10180,2593,10180,2574,10170,2574,10170,2593xe" filled="true" fillcolor="#000000" stroked="false">
                <v:path arrowok="t"/>
                <v:fill type="solid"/>
              </v:shape>
            </v:group>
            <v:group style="position:absolute;left:10170;top:2593;width:10;height:20" coordorigin="10170,2593" coordsize="10,20">
              <v:shape style="position:absolute;left:10170;top:2593;width:10;height:20" coordorigin="10170,2593" coordsize="10,20" path="m10170,2612l10180,2612,10180,2593,10170,2593,10170,2612xe" filled="true" fillcolor="#000000" stroked="false">
                <v:path arrowok="t"/>
                <v:fill type="solid"/>
              </v:shape>
            </v:group>
            <v:group style="position:absolute;left:10170;top:2612;width:10;height:20" coordorigin="10170,2612" coordsize="10,20">
              <v:shape style="position:absolute;left:10170;top:2612;width:10;height:20" coordorigin="10170,2612" coordsize="10,20" path="m10170,2632l10180,2632,10180,2612,10170,2612,10170,2632xe" filled="true" fillcolor="#000000" stroked="false">
                <v:path arrowok="t"/>
                <v:fill type="solid"/>
              </v:shape>
            </v:group>
            <v:group style="position:absolute;left:10170;top:2632;width:10;height:20" coordorigin="10170,2632" coordsize="10,20">
              <v:shape style="position:absolute;left:10170;top:2632;width:10;height:20" coordorigin="10170,2632" coordsize="10,20" path="m10170,2651l10180,2651,10180,2632,10170,2632,10170,2651xe" filled="true" fillcolor="#000000" stroked="false">
                <v:path arrowok="t"/>
                <v:fill type="solid"/>
              </v:shape>
            </v:group>
            <v:group style="position:absolute;left:10170;top:2651;width:10;height:20" coordorigin="10170,2651" coordsize="10,20">
              <v:shape style="position:absolute;left:10170;top:2651;width:10;height:20" coordorigin="10170,2651" coordsize="10,20" path="m10170,2670l10180,2670,10180,2651,10170,2651,10170,2670xe" filled="true" fillcolor="#000000" stroked="false">
                <v:path arrowok="t"/>
                <v:fill type="solid"/>
              </v:shape>
            </v:group>
            <v:group style="position:absolute;left:10170;top:2670;width:10;height:20" coordorigin="10170,2670" coordsize="10,20">
              <v:shape style="position:absolute;left:10170;top:2670;width:10;height:20" coordorigin="10170,2670" coordsize="10,20" path="m10170,2689l10180,2689,10180,2670,10170,2670,10170,2689xe" filled="true" fillcolor="#000000" stroked="false">
                <v:path arrowok="t"/>
                <v:fill type="solid"/>
              </v:shape>
            </v:group>
            <v:group style="position:absolute;left:10170;top:2689;width:10;height:20" coordorigin="10170,2689" coordsize="10,20">
              <v:shape style="position:absolute;left:10170;top:2689;width:10;height:20" coordorigin="10170,2689" coordsize="10,20" path="m10170,2708l10180,2708,10180,2689,10170,2689,10170,2708xe" filled="true" fillcolor="#000000" stroked="false">
                <v:path arrowok="t"/>
                <v:fill type="solid"/>
              </v:shape>
            </v:group>
            <v:group style="position:absolute;left:10170;top:2716;width:10;height:2" coordorigin="10170,2716" coordsize="10,2">
              <v:shape style="position:absolute;left:10170;top:2716;width:10;height:2" coordorigin="10170,2716" coordsize="10,0" path="m10170,2716l10180,2716e" filled="false" stroked="true" strokeweight=".72003pt" strokecolor="#000000">
                <v:path arrowok="t"/>
              </v:shape>
            </v:group>
            <v:group style="position:absolute;left:11572;top:2478;width:10;height:20" coordorigin="11572,2478" coordsize="10,20">
              <v:shape style="position:absolute;left:11572;top:2478;width:10;height:20" coordorigin="11572,2478" coordsize="10,20" path="m11572,2497l11581,2497,11581,2478,11572,2478,11572,2497xe" filled="true" fillcolor="#000000" stroked="false">
                <v:path arrowok="t"/>
                <v:fill type="solid"/>
              </v:shape>
            </v:group>
            <v:group style="position:absolute;left:11572;top:2497;width:10;height:20" coordorigin="11572,2497" coordsize="10,20">
              <v:shape style="position:absolute;left:11572;top:2497;width:10;height:20" coordorigin="11572,2497" coordsize="10,20" path="m11572,2516l11581,2516,11581,2497,11572,2497,11572,2516xe" filled="true" fillcolor="#000000" stroked="false">
                <v:path arrowok="t"/>
                <v:fill type="solid"/>
              </v:shape>
            </v:group>
            <v:group style="position:absolute;left:11572;top:2516;width:10;height:20" coordorigin="11572,2516" coordsize="10,20">
              <v:shape style="position:absolute;left:11572;top:2516;width:10;height:20" coordorigin="11572,2516" coordsize="10,20" path="m11572,2536l11581,2536,11581,2516,11572,2516,11572,2536xe" filled="true" fillcolor="#000000" stroked="false">
                <v:path arrowok="t"/>
                <v:fill type="solid"/>
              </v:shape>
            </v:group>
            <v:group style="position:absolute;left:11572;top:2536;width:10;height:20" coordorigin="11572,2536" coordsize="10,20">
              <v:shape style="position:absolute;left:11572;top:2536;width:10;height:20" coordorigin="11572,2536" coordsize="10,20" path="m11572,2555l11581,2555,11581,2536,11572,2536,11572,2555xe" filled="true" fillcolor="#000000" stroked="false">
                <v:path arrowok="t"/>
                <v:fill type="solid"/>
              </v:shape>
            </v:group>
            <v:group style="position:absolute;left:11572;top:2555;width:10;height:20" coordorigin="11572,2555" coordsize="10,20">
              <v:shape style="position:absolute;left:11572;top:2555;width:10;height:20" coordorigin="11572,2555" coordsize="10,20" path="m11572,2574l11581,2574,11581,2555,11572,2555,11572,2574xe" filled="true" fillcolor="#000000" stroked="false">
                <v:path arrowok="t"/>
                <v:fill type="solid"/>
              </v:shape>
            </v:group>
            <v:group style="position:absolute;left:11572;top:2574;width:10;height:20" coordorigin="11572,2574" coordsize="10,20">
              <v:shape style="position:absolute;left:11572;top:2574;width:10;height:20" coordorigin="11572,2574" coordsize="10,20" path="m11572,2593l11581,2593,11581,2574,11572,2574,11572,2593xe" filled="true" fillcolor="#000000" stroked="false">
                <v:path arrowok="t"/>
                <v:fill type="solid"/>
              </v:shape>
            </v:group>
            <v:group style="position:absolute;left:11572;top:2593;width:10;height:20" coordorigin="11572,2593" coordsize="10,20">
              <v:shape style="position:absolute;left:11572;top:2593;width:10;height:20" coordorigin="11572,2593" coordsize="10,20" path="m11572,2612l11581,2612,11581,2593,11572,2593,11572,2612xe" filled="true" fillcolor="#000000" stroked="false">
                <v:path arrowok="t"/>
                <v:fill type="solid"/>
              </v:shape>
            </v:group>
            <v:group style="position:absolute;left:11572;top:2612;width:10;height:20" coordorigin="11572,2612" coordsize="10,20">
              <v:shape style="position:absolute;left:11572;top:2612;width:10;height:20" coordorigin="11572,2612" coordsize="10,20" path="m11572,2632l11581,2632,11581,2612,11572,2612,11572,2632xe" filled="true" fillcolor="#000000" stroked="false">
                <v:path arrowok="t"/>
                <v:fill type="solid"/>
              </v:shape>
            </v:group>
            <v:group style="position:absolute;left:11572;top:2632;width:10;height:20" coordorigin="11572,2632" coordsize="10,20">
              <v:shape style="position:absolute;left:11572;top:2632;width:10;height:20" coordorigin="11572,2632" coordsize="10,20" path="m11572,2651l11581,2651,11581,2632,11572,2632,11572,2651xe" filled="true" fillcolor="#000000" stroked="false">
                <v:path arrowok="t"/>
                <v:fill type="solid"/>
              </v:shape>
            </v:group>
            <v:group style="position:absolute;left:11572;top:2651;width:10;height:20" coordorigin="11572,2651" coordsize="10,20">
              <v:shape style="position:absolute;left:11572;top:2651;width:10;height:20" coordorigin="11572,2651" coordsize="10,20" path="m11572,2670l11581,2670,11581,2651,11572,2651,11572,2670xe" filled="true" fillcolor="#000000" stroked="false">
                <v:path arrowok="t"/>
                <v:fill type="solid"/>
              </v:shape>
            </v:group>
            <v:group style="position:absolute;left:11572;top:2670;width:10;height:20" coordorigin="11572,2670" coordsize="10,20">
              <v:shape style="position:absolute;left:11572;top:2670;width:10;height:20" coordorigin="11572,2670" coordsize="10,20" path="m11572,2689l11581,2689,11581,2670,11572,2670,11572,2689xe" filled="true" fillcolor="#000000" stroked="false">
                <v:path arrowok="t"/>
                <v:fill type="solid"/>
              </v:shape>
            </v:group>
            <v:group style="position:absolute;left:11572;top:2689;width:10;height:20" coordorigin="11572,2689" coordsize="10,20">
              <v:shape style="position:absolute;left:11572;top:2689;width:10;height:20" coordorigin="11572,2689" coordsize="10,20" path="m11572,2708l11581,2708,11581,2689,11572,2689,11572,2708xe" filled="true" fillcolor="#000000" stroked="false">
                <v:path arrowok="t"/>
                <v:fill type="solid"/>
              </v:shape>
            </v:group>
            <v:group style="position:absolute;left:11572;top:2716;width:10;height:2" coordorigin="11572,2716" coordsize="10,2">
              <v:shape style="position:absolute;left:11572;top:2716;width:10;height:2" coordorigin="11572,2716" coordsize="10,0" path="m11572,2716l11581,2716e" filled="false" stroked="true" strokeweight=".72003pt" strokecolor="#000000">
                <v:path arrowok="t"/>
              </v:shape>
            </v:group>
            <v:group style="position:absolute;left:12969;top:2478;width:10;height:20" coordorigin="12969,2478" coordsize="10,20">
              <v:shape style="position:absolute;left:12969;top:2478;width:10;height:20" coordorigin="12969,2478" coordsize="10,20" path="m12969,2497l12979,2497,12979,2478,12969,2478,12969,2497xe" filled="true" fillcolor="#000000" stroked="false">
                <v:path arrowok="t"/>
                <v:fill type="solid"/>
              </v:shape>
            </v:group>
            <v:group style="position:absolute;left:12969;top:2497;width:10;height:20" coordorigin="12969,2497" coordsize="10,20">
              <v:shape style="position:absolute;left:12969;top:2497;width:10;height:20" coordorigin="12969,2497" coordsize="10,20" path="m12969,2516l12979,2516,12979,2497,12969,2497,12969,2516xe" filled="true" fillcolor="#000000" stroked="false">
                <v:path arrowok="t"/>
                <v:fill type="solid"/>
              </v:shape>
            </v:group>
            <v:group style="position:absolute;left:12969;top:2516;width:10;height:20" coordorigin="12969,2516" coordsize="10,20">
              <v:shape style="position:absolute;left:12969;top:2516;width:10;height:20" coordorigin="12969,2516" coordsize="10,20" path="m12969,2536l12979,2536,12979,2516,12969,2516,12969,2536xe" filled="true" fillcolor="#000000" stroked="false">
                <v:path arrowok="t"/>
                <v:fill type="solid"/>
              </v:shape>
            </v:group>
            <v:group style="position:absolute;left:12969;top:2536;width:10;height:20" coordorigin="12969,2536" coordsize="10,20">
              <v:shape style="position:absolute;left:12969;top:2536;width:10;height:20" coordorigin="12969,2536" coordsize="10,20" path="m12969,2555l12979,2555,12979,2536,12969,2536,12969,2555xe" filled="true" fillcolor="#000000" stroked="false">
                <v:path arrowok="t"/>
                <v:fill type="solid"/>
              </v:shape>
            </v:group>
            <v:group style="position:absolute;left:12969;top:2555;width:10;height:20" coordorigin="12969,2555" coordsize="10,20">
              <v:shape style="position:absolute;left:12969;top:2555;width:10;height:20" coordorigin="12969,2555" coordsize="10,20" path="m12969,2574l12979,2574,12979,2555,12969,2555,12969,2574xe" filled="true" fillcolor="#000000" stroked="false">
                <v:path arrowok="t"/>
                <v:fill type="solid"/>
              </v:shape>
            </v:group>
            <v:group style="position:absolute;left:12969;top:2574;width:10;height:20" coordorigin="12969,2574" coordsize="10,20">
              <v:shape style="position:absolute;left:12969;top:2574;width:10;height:20" coordorigin="12969,2574" coordsize="10,20" path="m12969,2593l12979,2593,12979,2574,12969,2574,12969,2593xe" filled="true" fillcolor="#000000" stroked="false">
                <v:path arrowok="t"/>
                <v:fill type="solid"/>
              </v:shape>
            </v:group>
            <v:group style="position:absolute;left:12969;top:2593;width:10;height:20" coordorigin="12969,2593" coordsize="10,20">
              <v:shape style="position:absolute;left:12969;top:2593;width:10;height:20" coordorigin="12969,2593" coordsize="10,20" path="m12969,2612l12979,2612,12979,2593,12969,2593,12969,2612xe" filled="true" fillcolor="#000000" stroked="false">
                <v:path arrowok="t"/>
                <v:fill type="solid"/>
              </v:shape>
            </v:group>
            <v:group style="position:absolute;left:12969;top:2612;width:10;height:20" coordorigin="12969,2612" coordsize="10,20">
              <v:shape style="position:absolute;left:12969;top:2612;width:10;height:20" coordorigin="12969,2612" coordsize="10,20" path="m12969,2632l12979,2632,12979,2612,12969,2612,12969,2632xe" filled="true" fillcolor="#000000" stroked="false">
                <v:path arrowok="t"/>
                <v:fill type="solid"/>
              </v:shape>
            </v:group>
            <v:group style="position:absolute;left:12969;top:2632;width:10;height:20" coordorigin="12969,2632" coordsize="10,20">
              <v:shape style="position:absolute;left:12969;top:2632;width:10;height:20" coordorigin="12969,2632" coordsize="10,20" path="m12969,2651l12979,2651,12979,2632,12969,2632,12969,2651xe" filled="true" fillcolor="#000000" stroked="false">
                <v:path arrowok="t"/>
                <v:fill type="solid"/>
              </v:shape>
            </v:group>
            <v:group style="position:absolute;left:12969;top:2651;width:10;height:20" coordorigin="12969,2651" coordsize="10,20">
              <v:shape style="position:absolute;left:12969;top:2651;width:10;height:20" coordorigin="12969,2651" coordsize="10,20" path="m12969,2670l12979,2670,12979,2651,12969,2651,12969,2670xe" filled="true" fillcolor="#000000" stroked="false">
                <v:path arrowok="t"/>
                <v:fill type="solid"/>
              </v:shape>
            </v:group>
            <v:group style="position:absolute;left:12969;top:2670;width:10;height:20" coordorigin="12969,2670" coordsize="10,20">
              <v:shape style="position:absolute;left:12969;top:2670;width:10;height:20" coordorigin="12969,2670" coordsize="10,20" path="m12969,2689l12979,2689,12979,2670,12969,2670,12969,2689xe" filled="true" fillcolor="#000000" stroked="false">
                <v:path arrowok="t"/>
                <v:fill type="solid"/>
              </v:shape>
            </v:group>
            <v:group style="position:absolute;left:12969;top:2689;width:10;height:20" coordorigin="12969,2689" coordsize="10,20">
              <v:shape style="position:absolute;left:12969;top:2689;width:10;height:20" coordorigin="12969,2689" coordsize="10,20" path="m12969,2708l12979,2708,12979,2689,12969,2689,12969,2708xe" filled="true" fillcolor="#000000" stroked="false">
                <v:path arrowok="t"/>
                <v:fill type="solid"/>
              </v:shape>
            </v:group>
            <v:group style="position:absolute;left:12969;top:2716;width:10;height:2" coordorigin="12969,2716" coordsize="10,2">
              <v:shape style="position:absolute;left:12969;top:2716;width:10;height:2" coordorigin="12969,2716" coordsize="10,0" path="m12969,2716l12979,2716e" filled="false" stroked="true" strokeweight=".72003pt" strokecolor="#000000">
                <v:path arrowok="t"/>
              </v:shape>
            </v:group>
            <v:group style="position:absolute;left:14445;top:2478;width:10;height:20" coordorigin="14445,2478" coordsize="10,20">
              <v:shape style="position:absolute;left:14445;top:2478;width:10;height:20" coordorigin="14445,2478" coordsize="10,20" path="m14445,2497l14455,2497,14455,2478,14445,2478,14445,2497xe" filled="true" fillcolor="#000000" stroked="false">
                <v:path arrowok="t"/>
                <v:fill type="solid"/>
              </v:shape>
            </v:group>
            <v:group style="position:absolute;left:14445;top:2497;width:10;height:20" coordorigin="14445,2497" coordsize="10,20">
              <v:shape style="position:absolute;left:14445;top:2497;width:10;height:20" coordorigin="14445,2497" coordsize="10,20" path="m14445,2516l14455,2516,14455,2497,14445,2497,14445,2516xe" filled="true" fillcolor="#000000" stroked="false">
                <v:path arrowok="t"/>
                <v:fill type="solid"/>
              </v:shape>
            </v:group>
            <v:group style="position:absolute;left:14445;top:2516;width:10;height:20" coordorigin="14445,2516" coordsize="10,20">
              <v:shape style="position:absolute;left:14445;top:2516;width:10;height:20" coordorigin="14445,2516" coordsize="10,20" path="m14445,2536l14455,2536,14455,2516,14445,2516,14445,2536xe" filled="true" fillcolor="#000000" stroked="false">
                <v:path arrowok="t"/>
                <v:fill type="solid"/>
              </v:shape>
            </v:group>
            <v:group style="position:absolute;left:14445;top:2536;width:10;height:20" coordorigin="14445,2536" coordsize="10,20">
              <v:shape style="position:absolute;left:14445;top:2536;width:10;height:20" coordorigin="14445,2536" coordsize="10,20" path="m14445,2555l14455,2555,14455,2536,14445,2536,14445,2555xe" filled="true" fillcolor="#000000" stroked="false">
                <v:path arrowok="t"/>
                <v:fill type="solid"/>
              </v:shape>
            </v:group>
            <v:group style="position:absolute;left:14445;top:2555;width:10;height:20" coordorigin="14445,2555" coordsize="10,20">
              <v:shape style="position:absolute;left:14445;top:2555;width:10;height:20" coordorigin="14445,2555" coordsize="10,20" path="m14445,2574l14455,2574,14455,2555,14445,2555,14445,2574xe" filled="true" fillcolor="#000000" stroked="false">
                <v:path arrowok="t"/>
                <v:fill type="solid"/>
              </v:shape>
            </v:group>
            <v:group style="position:absolute;left:14445;top:2574;width:10;height:20" coordorigin="14445,2574" coordsize="10,20">
              <v:shape style="position:absolute;left:14445;top:2574;width:10;height:20" coordorigin="14445,2574" coordsize="10,20" path="m14445,2593l14455,2593,14455,2574,14445,2574,14445,2593xe" filled="true" fillcolor="#000000" stroked="false">
                <v:path arrowok="t"/>
                <v:fill type="solid"/>
              </v:shape>
            </v:group>
            <v:group style="position:absolute;left:14445;top:2593;width:10;height:20" coordorigin="14445,2593" coordsize="10,20">
              <v:shape style="position:absolute;left:14445;top:2593;width:10;height:20" coordorigin="14445,2593" coordsize="10,20" path="m14445,2612l14455,2612,14455,2593,14445,2593,14445,2612xe" filled="true" fillcolor="#000000" stroked="false">
                <v:path arrowok="t"/>
                <v:fill type="solid"/>
              </v:shape>
            </v:group>
            <v:group style="position:absolute;left:14445;top:2612;width:10;height:20" coordorigin="14445,2612" coordsize="10,20">
              <v:shape style="position:absolute;left:14445;top:2612;width:10;height:20" coordorigin="14445,2612" coordsize="10,20" path="m14445,2632l14455,2632,14455,2612,14445,2612,14445,2632xe" filled="true" fillcolor="#000000" stroked="false">
                <v:path arrowok="t"/>
                <v:fill type="solid"/>
              </v:shape>
            </v:group>
            <v:group style="position:absolute;left:14445;top:2632;width:10;height:20" coordorigin="14445,2632" coordsize="10,20">
              <v:shape style="position:absolute;left:14445;top:2632;width:10;height:20" coordorigin="14445,2632" coordsize="10,20" path="m14445,2651l14455,2651,14455,2632,14445,2632,14445,2651xe" filled="true" fillcolor="#000000" stroked="false">
                <v:path arrowok="t"/>
                <v:fill type="solid"/>
              </v:shape>
            </v:group>
            <v:group style="position:absolute;left:14445;top:2651;width:10;height:20" coordorigin="14445,2651" coordsize="10,20">
              <v:shape style="position:absolute;left:14445;top:2651;width:10;height:20" coordorigin="14445,2651" coordsize="10,20" path="m14445,2670l14455,2670,14455,2651,14445,2651,14445,2670xe" filled="true" fillcolor="#000000" stroked="false">
                <v:path arrowok="t"/>
                <v:fill type="solid"/>
              </v:shape>
            </v:group>
            <v:group style="position:absolute;left:14445;top:2670;width:10;height:20" coordorigin="14445,2670" coordsize="10,20">
              <v:shape style="position:absolute;left:14445;top:2670;width:10;height:20" coordorigin="14445,2670" coordsize="10,20" path="m14445,2689l14455,2689,14455,2670,14445,2670,14445,2689xe" filled="true" fillcolor="#000000" stroked="false">
                <v:path arrowok="t"/>
                <v:fill type="solid"/>
              </v:shape>
            </v:group>
            <v:group style="position:absolute;left:14445;top:2689;width:10;height:20" coordorigin="14445,2689" coordsize="10,20">
              <v:shape style="position:absolute;left:14445;top:2689;width:10;height:20" coordorigin="14445,2689" coordsize="10,20" path="m14445,2708l14455,2708,14455,2689,14445,2689,14445,2708xe" filled="true" fillcolor="#000000" stroked="false">
                <v:path arrowok="t"/>
                <v:fill type="solid"/>
              </v:shape>
            </v:group>
            <v:group style="position:absolute;left:14445;top:2716;width:10;height:2" coordorigin="14445,2716" coordsize="10,2">
              <v:shape style="position:absolute;left:14445;top:2716;width:10;height:2" coordorigin="14445,2716" coordsize="10,0" path="m14445,2716l14455,2716e" filled="false" stroked="true" strokeweight=".72003pt" strokecolor="#000000">
                <v:path arrowok="t"/>
              </v:shape>
              <v:shape style="position:absolute;left:571;top:2632;width:4011;height:101" type="#_x0000_t75" stroked="false">
                <v:imagedata r:id="rId240" o:title=""/>
              </v:shape>
              <v:shape style="position:absolute;left:4558;top:2723;width:4213;height:10" type="#_x0000_t75" stroked="false">
                <v:imagedata r:id="rId232" o:title=""/>
              </v:shape>
              <v:shape style="position:absolute;left:8766;top:2723;width:7160;height:10" type="#_x0000_t75" stroked="false">
                <v:imagedata r:id="rId233" o:title=""/>
              </v:shape>
            </v:group>
            <v:group style="position:absolute;left:4563;top:2732;width:10;height:20" coordorigin="4563,2732" coordsize="10,20">
              <v:shape style="position:absolute;left:4563;top:2732;width:10;height:20" coordorigin="4563,2732" coordsize="10,20" path="m4563,2752l4572,2752,4572,2732,4563,2732,4563,2752xe" filled="true" fillcolor="#000000" stroked="false">
                <v:path arrowok="t"/>
                <v:fill type="solid"/>
              </v:shape>
            </v:group>
            <v:group style="position:absolute;left:4563;top:2752;width:10;height:20" coordorigin="4563,2752" coordsize="10,20">
              <v:shape style="position:absolute;left:4563;top:2752;width:10;height:20" coordorigin="4563,2752" coordsize="10,20" path="m4563,2771l4572,2771,4572,2752,4563,2752,4563,2771xe" filled="true" fillcolor="#000000" stroked="false">
                <v:path arrowok="t"/>
                <v:fill type="solid"/>
              </v:shape>
            </v:group>
            <v:group style="position:absolute;left:4563;top:2771;width:10;height:20" coordorigin="4563,2771" coordsize="10,20">
              <v:shape style="position:absolute;left:4563;top:2771;width:10;height:20" coordorigin="4563,2771" coordsize="10,20" path="m4563,2790l4572,2790,4572,2771,4563,2771,4563,2790xe" filled="true" fillcolor="#000000" stroked="false">
                <v:path arrowok="t"/>
                <v:fill type="solid"/>
              </v:shape>
            </v:group>
            <v:group style="position:absolute;left:4563;top:2790;width:10;height:20" coordorigin="4563,2790" coordsize="10,20">
              <v:shape style="position:absolute;left:4563;top:2790;width:10;height:20" coordorigin="4563,2790" coordsize="10,20" path="m4563,2809l4572,2809,4572,2790,4563,2790,4563,2809xe" filled="true" fillcolor="#000000" stroked="false">
                <v:path arrowok="t"/>
                <v:fill type="solid"/>
              </v:shape>
            </v:group>
            <v:group style="position:absolute;left:4563;top:2809;width:10;height:20" coordorigin="4563,2809" coordsize="10,20">
              <v:shape style="position:absolute;left:4563;top:2809;width:10;height:20" coordorigin="4563,2809" coordsize="10,20" path="m4563,2828l4572,2828,4572,2809,4563,2809,4563,2828xe" filled="true" fillcolor="#000000" stroked="false">
                <v:path arrowok="t"/>
                <v:fill type="solid"/>
              </v:shape>
            </v:group>
            <v:group style="position:absolute;left:4563;top:2828;width:10;height:20" coordorigin="4563,2828" coordsize="10,20">
              <v:shape style="position:absolute;left:4563;top:2828;width:10;height:20" coordorigin="4563,2828" coordsize="10,20" path="m4563,2848l4572,2848,4572,2828,4563,2828,4563,2848xe" filled="true" fillcolor="#000000" stroked="false">
                <v:path arrowok="t"/>
                <v:fill type="solid"/>
              </v:shape>
            </v:group>
            <v:group style="position:absolute;left:4563;top:2848;width:10;height:20" coordorigin="4563,2848" coordsize="10,20">
              <v:shape style="position:absolute;left:4563;top:2848;width:10;height:20" coordorigin="4563,2848" coordsize="10,20" path="m4563,2867l4572,2867,4572,2848,4563,2848,4563,2867xe" filled="true" fillcolor="#000000" stroked="false">
                <v:path arrowok="t"/>
                <v:fill type="solid"/>
              </v:shape>
            </v:group>
            <v:group style="position:absolute;left:4563;top:2867;width:10;height:20" coordorigin="4563,2867" coordsize="10,20">
              <v:shape style="position:absolute;left:4563;top:2867;width:10;height:20" coordorigin="4563,2867" coordsize="10,20" path="m4563,2886l4572,2886,4572,2867,4563,2867,4563,2886xe" filled="true" fillcolor="#000000" stroked="false">
                <v:path arrowok="t"/>
                <v:fill type="solid"/>
              </v:shape>
            </v:group>
            <v:group style="position:absolute;left:5955;top:2732;width:10;height:20" coordorigin="5955,2732" coordsize="10,20">
              <v:shape style="position:absolute;left:5955;top:2732;width:10;height:20" coordorigin="5955,2732" coordsize="10,20" path="m5955,2752l5965,2752,5965,2732,5955,2732,5955,2752xe" filled="true" fillcolor="#000000" stroked="false">
                <v:path arrowok="t"/>
                <v:fill type="solid"/>
              </v:shape>
            </v:group>
            <v:group style="position:absolute;left:5955;top:2752;width:10;height:20" coordorigin="5955,2752" coordsize="10,20">
              <v:shape style="position:absolute;left:5955;top:2752;width:10;height:20" coordorigin="5955,2752" coordsize="10,20" path="m5955,2771l5965,2771,5965,2752,5955,2752,5955,2771xe" filled="true" fillcolor="#000000" stroked="false">
                <v:path arrowok="t"/>
                <v:fill type="solid"/>
              </v:shape>
            </v:group>
            <v:group style="position:absolute;left:5955;top:2771;width:10;height:20" coordorigin="5955,2771" coordsize="10,20">
              <v:shape style="position:absolute;left:5955;top:2771;width:10;height:20" coordorigin="5955,2771" coordsize="10,20" path="m5955,2790l5965,2790,5965,2771,5955,2771,5955,2790xe" filled="true" fillcolor="#000000" stroked="false">
                <v:path arrowok="t"/>
                <v:fill type="solid"/>
              </v:shape>
            </v:group>
            <v:group style="position:absolute;left:5955;top:2790;width:10;height:20" coordorigin="5955,2790" coordsize="10,20">
              <v:shape style="position:absolute;left:5955;top:2790;width:10;height:20" coordorigin="5955,2790" coordsize="10,20" path="m5955,2809l5965,2809,5965,2790,5955,2790,5955,2809xe" filled="true" fillcolor="#000000" stroked="false">
                <v:path arrowok="t"/>
                <v:fill type="solid"/>
              </v:shape>
            </v:group>
            <v:group style="position:absolute;left:5955;top:2809;width:10;height:20" coordorigin="5955,2809" coordsize="10,20">
              <v:shape style="position:absolute;left:5955;top:2809;width:10;height:20" coordorigin="5955,2809" coordsize="10,20" path="m5955,2828l5965,2828,5965,2809,5955,2809,5955,2828xe" filled="true" fillcolor="#000000" stroked="false">
                <v:path arrowok="t"/>
                <v:fill type="solid"/>
              </v:shape>
            </v:group>
            <v:group style="position:absolute;left:5955;top:2828;width:10;height:20" coordorigin="5955,2828" coordsize="10,20">
              <v:shape style="position:absolute;left:5955;top:2828;width:10;height:20" coordorigin="5955,2828" coordsize="10,20" path="m5955,2848l5965,2848,5965,2828,5955,2828,5955,2848xe" filled="true" fillcolor="#000000" stroked="false">
                <v:path arrowok="t"/>
                <v:fill type="solid"/>
              </v:shape>
            </v:group>
            <v:group style="position:absolute;left:5955;top:2848;width:10;height:20" coordorigin="5955,2848" coordsize="10,20">
              <v:shape style="position:absolute;left:5955;top:2848;width:10;height:20" coordorigin="5955,2848" coordsize="10,20" path="m5955,2867l5965,2867,5965,2848,5955,2848,5955,2867xe" filled="true" fillcolor="#000000" stroked="false">
                <v:path arrowok="t"/>
                <v:fill type="solid"/>
              </v:shape>
            </v:group>
            <v:group style="position:absolute;left:5955;top:2867;width:10;height:20" coordorigin="5955,2867" coordsize="10,20">
              <v:shape style="position:absolute;left:5955;top:2867;width:10;height:20" coordorigin="5955,2867" coordsize="10,20" path="m5955,2886l5965,2886,5965,2867,5955,2867,5955,2886xe" filled="true" fillcolor="#000000" stroked="false">
                <v:path arrowok="t"/>
                <v:fill type="solid"/>
              </v:shape>
            </v:group>
            <v:group style="position:absolute;left:5955;top:2886;width:10;height:20" coordorigin="5955,2886" coordsize="10,20">
              <v:shape style="position:absolute;left:5955;top:2886;width:10;height:20" coordorigin="5955,2886" coordsize="10,20" path="m5955,2905l5965,2905,5965,2886,5955,2886,5955,2905xe" filled="true" fillcolor="#000000" stroked="false">
                <v:path arrowok="t"/>
                <v:fill type="solid"/>
              </v:shape>
            </v:group>
            <v:group style="position:absolute;left:5955;top:2905;width:10;height:20" coordorigin="5955,2905" coordsize="10,20">
              <v:shape style="position:absolute;left:5955;top:2905;width:10;height:20" coordorigin="5955,2905" coordsize="10,20" path="m5955,2924l5965,2924,5965,2905,5955,2905,5955,2924xe" filled="true" fillcolor="#000000" stroked="false">
                <v:path arrowok="t"/>
                <v:fill type="solid"/>
              </v:shape>
            </v:group>
            <v:group style="position:absolute;left:5955;top:2924;width:10;height:20" coordorigin="5955,2924" coordsize="10,20">
              <v:shape style="position:absolute;left:5955;top:2924;width:10;height:20" coordorigin="5955,2924" coordsize="10,20" path="m5955,2944l5965,2944,5965,2924,5955,2924,5955,2944xe" filled="true" fillcolor="#000000" stroked="false">
                <v:path arrowok="t"/>
                <v:fill type="solid"/>
              </v:shape>
            </v:group>
            <v:group style="position:absolute;left:5955;top:2944;width:10;height:20" coordorigin="5955,2944" coordsize="10,20">
              <v:shape style="position:absolute;left:5955;top:2944;width:10;height:20" coordorigin="5955,2944" coordsize="10,20" path="m5955,2963l5965,2963,5965,2944,5955,2944,5955,2963xe" filled="true" fillcolor="#000000" stroked="false">
                <v:path arrowok="t"/>
                <v:fill type="solid"/>
              </v:shape>
            </v:group>
            <v:group style="position:absolute;left:5955;top:2971;width:10;height:2" coordorigin="5955,2971" coordsize="10,2">
              <v:shape style="position:absolute;left:5955;top:2971;width:10;height:2" coordorigin="5955,2971" coordsize="10,0" path="m5955,2971l5965,2971e" filled="false" stroked="true" strokeweight=".84pt" strokecolor="#000000">
                <v:path arrowok="t"/>
              </v:shape>
            </v:group>
            <v:group style="position:absolute;left:7431;top:2732;width:10;height:20" coordorigin="7431,2732" coordsize="10,20">
              <v:shape style="position:absolute;left:7431;top:2732;width:10;height:20" coordorigin="7431,2732" coordsize="10,20" path="m7431,2752l7441,2752,7441,2732,7431,2732,7431,2752xe" filled="true" fillcolor="#000000" stroked="false">
                <v:path arrowok="t"/>
                <v:fill type="solid"/>
              </v:shape>
            </v:group>
            <v:group style="position:absolute;left:7431;top:2752;width:10;height:20" coordorigin="7431,2752" coordsize="10,20">
              <v:shape style="position:absolute;left:7431;top:2752;width:10;height:20" coordorigin="7431,2752" coordsize="10,20" path="m7431,2771l7441,2771,7441,2752,7431,2752,7431,2771xe" filled="true" fillcolor="#000000" stroked="false">
                <v:path arrowok="t"/>
                <v:fill type="solid"/>
              </v:shape>
            </v:group>
            <v:group style="position:absolute;left:7431;top:2771;width:10;height:20" coordorigin="7431,2771" coordsize="10,20">
              <v:shape style="position:absolute;left:7431;top:2771;width:10;height:20" coordorigin="7431,2771" coordsize="10,20" path="m7431,2790l7441,2790,7441,2771,7431,2771,7431,2790xe" filled="true" fillcolor="#000000" stroked="false">
                <v:path arrowok="t"/>
                <v:fill type="solid"/>
              </v:shape>
            </v:group>
            <v:group style="position:absolute;left:7431;top:2790;width:10;height:20" coordorigin="7431,2790" coordsize="10,20">
              <v:shape style="position:absolute;left:7431;top:2790;width:10;height:20" coordorigin="7431,2790" coordsize="10,20" path="m7431,2809l7441,2809,7441,2790,7431,2790,7431,2809xe" filled="true" fillcolor="#000000" stroked="false">
                <v:path arrowok="t"/>
                <v:fill type="solid"/>
              </v:shape>
            </v:group>
            <v:group style="position:absolute;left:7431;top:2809;width:10;height:20" coordorigin="7431,2809" coordsize="10,20">
              <v:shape style="position:absolute;left:7431;top:2809;width:10;height:20" coordorigin="7431,2809" coordsize="10,20" path="m7431,2828l7441,2828,7441,2809,7431,2809,7431,2828xe" filled="true" fillcolor="#000000" stroked="false">
                <v:path arrowok="t"/>
                <v:fill type="solid"/>
              </v:shape>
            </v:group>
            <v:group style="position:absolute;left:7431;top:2828;width:10;height:20" coordorigin="7431,2828" coordsize="10,20">
              <v:shape style="position:absolute;left:7431;top:2828;width:10;height:20" coordorigin="7431,2828" coordsize="10,20" path="m7431,2848l7441,2848,7441,2828,7431,2828,7431,2848xe" filled="true" fillcolor="#000000" stroked="false">
                <v:path arrowok="t"/>
                <v:fill type="solid"/>
              </v:shape>
            </v:group>
            <v:group style="position:absolute;left:7431;top:2848;width:10;height:20" coordorigin="7431,2848" coordsize="10,20">
              <v:shape style="position:absolute;left:7431;top:2848;width:10;height:20" coordorigin="7431,2848" coordsize="10,20" path="m7431,2867l7441,2867,7441,2848,7431,2848,7431,2867xe" filled="true" fillcolor="#000000" stroked="false">
                <v:path arrowok="t"/>
                <v:fill type="solid"/>
              </v:shape>
            </v:group>
            <v:group style="position:absolute;left:7431;top:2867;width:10;height:20" coordorigin="7431,2867" coordsize="10,20">
              <v:shape style="position:absolute;left:7431;top:2867;width:10;height:20" coordorigin="7431,2867" coordsize="10,20" path="m7431,2886l7441,2886,7441,2867,7431,2867,7431,2886xe" filled="true" fillcolor="#000000" stroked="false">
                <v:path arrowok="t"/>
                <v:fill type="solid"/>
              </v:shape>
            </v:group>
            <v:group style="position:absolute;left:7431;top:2886;width:10;height:20" coordorigin="7431,2886" coordsize="10,20">
              <v:shape style="position:absolute;left:7431;top:2886;width:10;height:20" coordorigin="7431,2886" coordsize="10,20" path="m7431,2905l7441,2905,7441,2886,7431,2886,7431,2905xe" filled="true" fillcolor="#000000" stroked="false">
                <v:path arrowok="t"/>
                <v:fill type="solid"/>
              </v:shape>
            </v:group>
            <v:group style="position:absolute;left:7431;top:2905;width:10;height:20" coordorigin="7431,2905" coordsize="10,20">
              <v:shape style="position:absolute;left:7431;top:2905;width:10;height:20" coordorigin="7431,2905" coordsize="10,20" path="m7431,2924l7441,2924,7441,2905,7431,2905,7431,2924xe" filled="true" fillcolor="#000000" stroked="false">
                <v:path arrowok="t"/>
                <v:fill type="solid"/>
              </v:shape>
            </v:group>
            <v:group style="position:absolute;left:7431;top:2924;width:10;height:20" coordorigin="7431,2924" coordsize="10,20">
              <v:shape style="position:absolute;left:7431;top:2924;width:10;height:20" coordorigin="7431,2924" coordsize="10,20" path="m7431,2944l7441,2944,7441,2924,7431,2924,7431,2944xe" filled="true" fillcolor="#000000" stroked="false">
                <v:path arrowok="t"/>
                <v:fill type="solid"/>
              </v:shape>
            </v:group>
            <v:group style="position:absolute;left:7431;top:2944;width:10;height:20" coordorigin="7431,2944" coordsize="10,20">
              <v:shape style="position:absolute;left:7431;top:2944;width:10;height:20" coordorigin="7431,2944" coordsize="10,20" path="m7431,2963l7441,2963,7441,2944,7431,2944,7431,2963xe" filled="true" fillcolor="#000000" stroked="false">
                <v:path arrowok="t"/>
                <v:fill type="solid"/>
              </v:shape>
            </v:group>
            <v:group style="position:absolute;left:7431;top:2971;width:10;height:2" coordorigin="7431,2971" coordsize="10,2">
              <v:shape style="position:absolute;left:7431;top:2971;width:10;height:2" coordorigin="7431,2971" coordsize="10,0" path="m7431,2971l7441,2971e" filled="false" stroked="true" strokeweight=".84pt" strokecolor="#000000">
                <v:path arrowok="t"/>
              </v:shape>
            </v:group>
            <v:group style="position:absolute;left:8771;top:2732;width:10;height:20" coordorigin="8771,2732" coordsize="10,20">
              <v:shape style="position:absolute;left:8771;top:2732;width:10;height:20" coordorigin="8771,2732" coordsize="10,20" path="m8771,2752l8780,2752,8780,2732,8771,2732,8771,2752xe" filled="true" fillcolor="#000000" stroked="false">
                <v:path arrowok="t"/>
                <v:fill type="solid"/>
              </v:shape>
            </v:group>
            <v:group style="position:absolute;left:8771;top:2752;width:10;height:20" coordorigin="8771,2752" coordsize="10,20">
              <v:shape style="position:absolute;left:8771;top:2752;width:10;height:20" coordorigin="8771,2752" coordsize="10,20" path="m8771,2771l8780,2771,8780,2752,8771,2752,8771,2771xe" filled="true" fillcolor="#000000" stroked="false">
                <v:path arrowok="t"/>
                <v:fill type="solid"/>
              </v:shape>
            </v:group>
            <v:group style="position:absolute;left:8771;top:2771;width:10;height:20" coordorigin="8771,2771" coordsize="10,20">
              <v:shape style="position:absolute;left:8771;top:2771;width:10;height:20" coordorigin="8771,2771" coordsize="10,20" path="m8771,2790l8780,2790,8780,2771,8771,2771,8771,2790xe" filled="true" fillcolor="#000000" stroked="false">
                <v:path arrowok="t"/>
                <v:fill type="solid"/>
              </v:shape>
            </v:group>
            <v:group style="position:absolute;left:8771;top:2790;width:10;height:20" coordorigin="8771,2790" coordsize="10,20">
              <v:shape style="position:absolute;left:8771;top:2790;width:10;height:20" coordorigin="8771,2790" coordsize="10,20" path="m8771,2809l8780,2809,8780,2790,8771,2790,8771,2809xe" filled="true" fillcolor="#000000" stroked="false">
                <v:path arrowok="t"/>
                <v:fill type="solid"/>
              </v:shape>
            </v:group>
            <v:group style="position:absolute;left:8771;top:2809;width:10;height:20" coordorigin="8771,2809" coordsize="10,20">
              <v:shape style="position:absolute;left:8771;top:2809;width:10;height:20" coordorigin="8771,2809" coordsize="10,20" path="m8771,2828l8780,2828,8780,2809,8771,2809,8771,2828xe" filled="true" fillcolor="#000000" stroked="false">
                <v:path arrowok="t"/>
                <v:fill type="solid"/>
              </v:shape>
            </v:group>
            <v:group style="position:absolute;left:8771;top:2828;width:10;height:20" coordorigin="8771,2828" coordsize="10,20">
              <v:shape style="position:absolute;left:8771;top:2828;width:10;height:20" coordorigin="8771,2828" coordsize="10,20" path="m8771,2848l8780,2848,8780,2828,8771,2828,8771,2848xe" filled="true" fillcolor="#000000" stroked="false">
                <v:path arrowok="t"/>
                <v:fill type="solid"/>
              </v:shape>
            </v:group>
            <v:group style="position:absolute;left:8771;top:2848;width:10;height:20" coordorigin="8771,2848" coordsize="10,20">
              <v:shape style="position:absolute;left:8771;top:2848;width:10;height:20" coordorigin="8771,2848" coordsize="10,20" path="m8771,2867l8780,2867,8780,2848,8771,2848,8771,2867xe" filled="true" fillcolor="#000000" stroked="false">
                <v:path arrowok="t"/>
                <v:fill type="solid"/>
              </v:shape>
            </v:group>
            <v:group style="position:absolute;left:8771;top:2867;width:10;height:20" coordorigin="8771,2867" coordsize="10,20">
              <v:shape style="position:absolute;left:8771;top:2867;width:10;height:20" coordorigin="8771,2867" coordsize="10,20" path="m8771,2886l8780,2886,8780,2867,8771,2867,8771,2886xe" filled="true" fillcolor="#000000" stroked="false">
                <v:path arrowok="t"/>
                <v:fill type="solid"/>
              </v:shape>
            </v:group>
            <v:group style="position:absolute;left:8771;top:2886;width:10;height:20" coordorigin="8771,2886" coordsize="10,20">
              <v:shape style="position:absolute;left:8771;top:2886;width:10;height:20" coordorigin="8771,2886" coordsize="10,20" path="m8771,2905l8780,2905,8780,2886,8771,2886,8771,2905xe" filled="true" fillcolor="#000000" stroked="false">
                <v:path arrowok="t"/>
                <v:fill type="solid"/>
              </v:shape>
            </v:group>
            <v:group style="position:absolute;left:8771;top:2905;width:10;height:20" coordorigin="8771,2905" coordsize="10,20">
              <v:shape style="position:absolute;left:8771;top:2905;width:10;height:20" coordorigin="8771,2905" coordsize="10,20" path="m8771,2924l8780,2924,8780,2905,8771,2905,8771,2924xe" filled="true" fillcolor="#000000" stroked="false">
                <v:path arrowok="t"/>
                <v:fill type="solid"/>
              </v:shape>
            </v:group>
            <v:group style="position:absolute;left:8771;top:2924;width:10;height:20" coordorigin="8771,2924" coordsize="10,20">
              <v:shape style="position:absolute;left:8771;top:2924;width:10;height:20" coordorigin="8771,2924" coordsize="10,20" path="m8771,2944l8780,2944,8780,2924,8771,2924,8771,2944xe" filled="true" fillcolor="#000000" stroked="false">
                <v:path arrowok="t"/>
                <v:fill type="solid"/>
              </v:shape>
            </v:group>
            <v:group style="position:absolute;left:8771;top:2944;width:10;height:20" coordorigin="8771,2944" coordsize="10,20">
              <v:shape style="position:absolute;left:8771;top:2944;width:10;height:20" coordorigin="8771,2944" coordsize="10,20" path="m8771,2963l8780,2963,8780,2944,8771,2944,8771,2963xe" filled="true" fillcolor="#000000" stroked="false">
                <v:path arrowok="t"/>
                <v:fill type="solid"/>
              </v:shape>
            </v:group>
            <v:group style="position:absolute;left:8771;top:2971;width:10;height:2" coordorigin="8771,2971" coordsize="10,2">
              <v:shape style="position:absolute;left:8771;top:2971;width:10;height:2" coordorigin="8771,2971" coordsize="10,0" path="m8771,2971l8780,2971e" filled="false" stroked="true" strokeweight=".84pt" strokecolor="#000000">
                <v:path arrowok="t"/>
              </v:shape>
            </v:group>
            <v:group style="position:absolute;left:10170;top:2732;width:10;height:20" coordorigin="10170,2732" coordsize="10,20">
              <v:shape style="position:absolute;left:10170;top:2732;width:10;height:20" coordorigin="10170,2732" coordsize="10,20" path="m10170,2752l10180,2752,10180,2732,10170,2732,10170,2752xe" filled="true" fillcolor="#000000" stroked="false">
                <v:path arrowok="t"/>
                <v:fill type="solid"/>
              </v:shape>
            </v:group>
            <v:group style="position:absolute;left:10170;top:2752;width:10;height:20" coordorigin="10170,2752" coordsize="10,20">
              <v:shape style="position:absolute;left:10170;top:2752;width:10;height:20" coordorigin="10170,2752" coordsize="10,20" path="m10170,2771l10180,2771,10180,2752,10170,2752,10170,2771xe" filled="true" fillcolor="#000000" stroked="false">
                <v:path arrowok="t"/>
                <v:fill type="solid"/>
              </v:shape>
            </v:group>
            <v:group style="position:absolute;left:10170;top:2771;width:10;height:20" coordorigin="10170,2771" coordsize="10,20">
              <v:shape style="position:absolute;left:10170;top:2771;width:10;height:20" coordorigin="10170,2771" coordsize="10,20" path="m10170,2790l10180,2790,10180,2771,10170,2771,10170,2790xe" filled="true" fillcolor="#000000" stroked="false">
                <v:path arrowok="t"/>
                <v:fill type="solid"/>
              </v:shape>
            </v:group>
            <v:group style="position:absolute;left:10170;top:2790;width:10;height:20" coordorigin="10170,2790" coordsize="10,20">
              <v:shape style="position:absolute;left:10170;top:2790;width:10;height:20" coordorigin="10170,2790" coordsize="10,20" path="m10170,2809l10180,2809,10180,2790,10170,2790,10170,2809xe" filled="true" fillcolor="#000000" stroked="false">
                <v:path arrowok="t"/>
                <v:fill type="solid"/>
              </v:shape>
            </v:group>
            <v:group style="position:absolute;left:10170;top:2809;width:10;height:20" coordorigin="10170,2809" coordsize="10,20">
              <v:shape style="position:absolute;left:10170;top:2809;width:10;height:20" coordorigin="10170,2809" coordsize="10,20" path="m10170,2828l10180,2828,10180,2809,10170,2809,10170,2828xe" filled="true" fillcolor="#000000" stroked="false">
                <v:path arrowok="t"/>
                <v:fill type="solid"/>
              </v:shape>
            </v:group>
            <v:group style="position:absolute;left:10170;top:2828;width:10;height:20" coordorigin="10170,2828" coordsize="10,20">
              <v:shape style="position:absolute;left:10170;top:2828;width:10;height:20" coordorigin="10170,2828" coordsize="10,20" path="m10170,2848l10180,2848,10180,2828,10170,2828,10170,2848xe" filled="true" fillcolor="#000000" stroked="false">
                <v:path arrowok="t"/>
                <v:fill type="solid"/>
              </v:shape>
            </v:group>
            <v:group style="position:absolute;left:10170;top:2848;width:10;height:20" coordorigin="10170,2848" coordsize="10,20">
              <v:shape style="position:absolute;left:10170;top:2848;width:10;height:20" coordorigin="10170,2848" coordsize="10,20" path="m10170,2867l10180,2867,10180,2848,10170,2848,10170,2867xe" filled="true" fillcolor="#000000" stroked="false">
                <v:path arrowok="t"/>
                <v:fill type="solid"/>
              </v:shape>
            </v:group>
            <v:group style="position:absolute;left:10170;top:2867;width:10;height:20" coordorigin="10170,2867" coordsize="10,20">
              <v:shape style="position:absolute;left:10170;top:2867;width:10;height:20" coordorigin="10170,2867" coordsize="10,20" path="m10170,2886l10180,2886,10180,2867,10170,2867,10170,2886xe" filled="true" fillcolor="#000000" stroked="false">
                <v:path arrowok="t"/>
                <v:fill type="solid"/>
              </v:shape>
            </v:group>
            <v:group style="position:absolute;left:10170;top:2886;width:10;height:20" coordorigin="10170,2886" coordsize="10,20">
              <v:shape style="position:absolute;left:10170;top:2886;width:10;height:20" coordorigin="10170,2886" coordsize="10,20" path="m10170,2905l10180,2905,10180,2886,10170,2886,10170,2905xe" filled="true" fillcolor="#000000" stroked="false">
                <v:path arrowok="t"/>
                <v:fill type="solid"/>
              </v:shape>
            </v:group>
            <v:group style="position:absolute;left:10170;top:2905;width:10;height:20" coordorigin="10170,2905" coordsize="10,20">
              <v:shape style="position:absolute;left:10170;top:2905;width:10;height:20" coordorigin="10170,2905" coordsize="10,20" path="m10170,2924l10180,2924,10180,2905,10170,2905,10170,2924xe" filled="true" fillcolor="#000000" stroked="false">
                <v:path arrowok="t"/>
                <v:fill type="solid"/>
              </v:shape>
            </v:group>
            <v:group style="position:absolute;left:10170;top:2924;width:10;height:20" coordorigin="10170,2924" coordsize="10,20">
              <v:shape style="position:absolute;left:10170;top:2924;width:10;height:20" coordorigin="10170,2924" coordsize="10,20" path="m10170,2944l10180,2944,10180,2924,10170,2924,10170,2944xe" filled="true" fillcolor="#000000" stroked="false">
                <v:path arrowok="t"/>
                <v:fill type="solid"/>
              </v:shape>
            </v:group>
            <v:group style="position:absolute;left:10170;top:2944;width:10;height:20" coordorigin="10170,2944" coordsize="10,20">
              <v:shape style="position:absolute;left:10170;top:2944;width:10;height:20" coordorigin="10170,2944" coordsize="10,20" path="m10170,2963l10180,2963,10180,2944,10170,2944,10170,2963xe" filled="true" fillcolor="#000000" stroked="false">
                <v:path arrowok="t"/>
                <v:fill type="solid"/>
              </v:shape>
            </v:group>
            <v:group style="position:absolute;left:10170;top:2971;width:10;height:2" coordorigin="10170,2971" coordsize="10,2">
              <v:shape style="position:absolute;left:10170;top:2971;width:10;height:2" coordorigin="10170,2971" coordsize="10,0" path="m10170,2971l10180,2971e" filled="false" stroked="true" strokeweight=".84pt" strokecolor="#000000">
                <v:path arrowok="t"/>
              </v:shape>
            </v:group>
            <v:group style="position:absolute;left:11572;top:2732;width:10;height:20" coordorigin="11572,2732" coordsize="10,20">
              <v:shape style="position:absolute;left:11572;top:2732;width:10;height:20" coordorigin="11572,2732" coordsize="10,20" path="m11572,2752l11581,2752,11581,2732,11572,2732,11572,2752xe" filled="true" fillcolor="#000000" stroked="false">
                <v:path arrowok="t"/>
                <v:fill type="solid"/>
              </v:shape>
            </v:group>
            <v:group style="position:absolute;left:11572;top:2752;width:10;height:20" coordorigin="11572,2752" coordsize="10,20">
              <v:shape style="position:absolute;left:11572;top:2752;width:10;height:20" coordorigin="11572,2752" coordsize="10,20" path="m11572,2771l11581,2771,11581,2752,11572,2752,11572,2771xe" filled="true" fillcolor="#000000" stroked="false">
                <v:path arrowok="t"/>
                <v:fill type="solid"/>
              </v:shape>
            </v:group>
            <v:group style="position:absolute;left:11572;top:2771;width:10;height:20" coordorigin="11572,2771" coordsize="10,20">
              <v:shape style="position:absolute;left:11572;top:2771;width:10;height:20" coordorigin="11572,2771" coordsize="10,20" path="m11572,2790l11581,2790,11581,2771,11572,2771,11572,2790xe" filled="true" fillcolor="#000000" stroked="false">
                <v:path arrowok="t"/>
                <v:fill type="solid"/>
              </v:shape>
            </v:group>
            <v:group style="position:absolute;left:11572;top:2790;width:10;height:20" coordorigin="11572,2790" coordsize="10,20">
              <v:shape style="position:absolute;left:11572;top:2790;width:10;height:20" coordorigin="11572,2790" coordsize="10,20" path="m11572,2809l11581,2809,11581,2790,11572,2790,11572,2809xe" filled="true" fillcolor="#000000" stroked="false">
                <v:path arrowok="t"/>
                <v:fill type="solid"/>
              </v:shape>
            </v:group>
            <v:group style="position:absolute;left:11572;top:2809;width:10;height:20" coordorigin="11572,2809" coordsize="10,20">
              <v:shape style="position:absolute;left:11572;top:2809;width:10;height:20" coordorigin="11572,2809" coordsize="10,20" path="m11572,2828l11581,2828,11581,2809,11572,2809,11572,2828xe" filled="true" fillcolor="#000000" stroked="false">
                <v:path arrowok="t"/>
                <v:fill type="solid"/>
              </v:shape>
            </v:group>
            <v:group style="position:absolute;left:11572;top:2828;width:10;height:20" coordorigin="11572,2828" coordsize="10,20">
              <v:shape style="position:absolute;left:11572;top:2828;width:10;height:20" coordorigin="11572,2828" coordsize="10,20" path="m11572,2848l11581,2848,11581,2828,11572,2828,11572,2848xe" filled="true" fillcolor="#000000" stroked="false">
                <v:path arrowok="t"/>
                <v:fill type="solid"/>
              </v:shape>
            </v:group>
            <v:group style="position:absolute;left:11572;top:2848;width:10;height:20" coordorigin="11572,2848" coordsize="10,20">
              <v:shape style="position:absolute;left:11572;top:2848;width:10;height:20" coordorigin="11572,2848" coordsize="10,20" path="m11572,2867l11581,2867,11581,2848,11572,2848,11572,2867xe" filled="true" fillcolor="#000000" stroked="false">
                <v:path arrowok="t"/>
                <v:fill type="solid"/>
              </v:shape>
            </v:group>
            <v:group style="position:absolute;left:11572;top:2867;width:10;height:20" coordorigin="11572,2867" coordsize="10,20">
              <v:shape style="position:absolute;left:11572;top:2867;width:10;height:20" coordorigin="11572,2867" coordsize="10,20" path="m11572,2886l11581,2886,11581,2867,11572,2867,11572,2886xe" filled="true" fillcolor="#000000" stroked="false">
                <v:path arrowok="t"/>
                <v:fill type="solid"/>
              </v:shape>
            </v:group>
            <v:group style="position:absolute;left:11572;top:2886;width:10;height:20" coordorigin="11572,2886" coordsize="10,20">
              <v:shape style="position:absolute;left:11572;top:2886;width:10;height:20" coordorigin="11572,2886" coordsize="10,20" path="m11572,2905l11581,2905,11581,2886,11572,2886,11572,2905xe" filled="true" fillcolor="#000000" stroked="false">
                <v:path arrowok="t"/>
                <v:fill type="solid"/>
              </v:shape>
            </v:group>
            <v:group style="position:absolute;left:11572;top:2905;width:10;height:20" coordorigin="11572,2905" coordsize="10,20">
              <v:shape style="position:absolute;left:11572;top:2905;width:10;height:20" coordorigin="11572,2905" coordsize="10,20" path="m11572,2924l11581,2924,11581,2905,11572,2905,11572,2924xe" filled="true" fillcolor="#000000" stroked="false">
                <v:path arrowok="t"/>
                <v:fill type="solid"/>
              </v:shape>
            </v:group>
            <v:group style="position:absolute;left:11572;top:2924;width:10;height:20" coordorigin="11572,2924" coordsize="10,20">
              <v:shape style="position:absolute;left:11572;top:2924;width:10;height:20" coordorigin="11572,2924" coordsize="10,20" path="m11572,2944l11581,2944,11581,2924,11572,2924,11572,2944xe" filled="true" fillcolor="#000000" stroked="false">
                <v:path arrowok="t"/>
                <v:fill type="solid"/>
              </v:shape>
            </v:group>
            <v:group style="position:absolute;left:11572;top:2944;width:10;height:20" coordorigin="11572,2944" coordsize="10,20">
              <v:shape style="position:absolute;left:11572;top:2944;width:10;height:20" coordorigin="11572,2944" coordsize="10,20" path="m11572,2963l11581,2963,11581,2944,11572,2944,11572,2963xe" filled="true" fillcolor="#000000" stroked="false">
                <v:path arrowok="t"/>
                <v:fill type="solid"/>
              </v:shape>
            </v:group>
            <v:group style="position:absolute;left:11572;top:2971;width:10;height:2" coordorigin="11572,2971" coordsize="10,2">
              <v:shape style="position:absolute;left:11572;top:2971;width:10;height:2" coordorigin="11572,2971" coordsize="10,0" path="m11572,2971l11581,2971e" filled="false" stroked="true" strokeweight=".84pt" strokecolor="#000000">
                <v:path arrowok="t"/>
              </v:shape>
            </v:group>
            <v:group style="position:absolute;left:12969;top:2732;width:10;height:20" coordorigin="12969,2732" coordsize="10,20">
              <v:shape style="position:absolute;left:12969;top:2732;width:10;height:20" coordorigin="12969,2732" coordsize="10,20" path="m12969,2752l12979,2752,12979,2732,12969,2732,12969,2752xe" filled="true" fillcolor="#000000" stroked="false">
                <v:path arrowok="t"/>
                <v:fill type="solid"/>
              </v:shape>
            </v:group>
            <v:group style="position:absolute;left:12969;top:2752;width:10;height:20" coordorigin="12969,2752" coordsize="10,20">
              <v:shape style="position:absolute;left:12969;top:2752;width:10;height:20" coordorigin="12969,2752" coordsize="10,20" path="m12969,2771l12979,2771,12979,2752,12969,2752,12969,2771xe" filled="true" fillcolor="#000000" stroked="false">
                <v:path arrowok="t"/>
                <v:fill type="solid"/>
              </v:shape>
            </v:group>
            <v:group style="position:absolute;left:12969;top:2771;width:10;height:20" coordorigin="12969,2771" coordsize="10,20">
              <v:shape style="position:absolute;left:12969;top:2771;width:10;height:20" coordorigin="12969,2771" coordsize="10,20" path="m12969,2790l12979,2790,12979,2771,12969,2771,12969,2790xe" filled="true" fillcolor="#000000" stroked="false">
                <v:path arrowok="t"/>
                <v:fill type="solid"/>
              </v:shape>
            </v:group>
            <v:group style="position:absolute;left:12969;top:2790;width:10;height:20" coordorigin="12969,2790" coordsize="10,20">
              <v:shape style="position:absolute;left:12969;top:2790;width:10;height:20" coordorigin="12969,2790" coordsize="10,20" path="m12969,2809l12979,2809,12979,2790,12969,2790,12969,2809xe" filled="true" fillcolor="#000000" stroked="false">
                <v:path arrowok="t"/>
                <v:fill type="solid"/>
              </v:shape>
            </v:group>
            <v:group style="position:absolute;left:12969;top:2809;width:10;height:20" coordorigin="12969,2809" coordsize="10,20">
              <v:shape style="position:absolute;left:12969;top:2809;width:10;height:20" coordorigin="12969,2809" coordsize="10,20" path="m12969,2828l12979,2828,12979,2809,12969,2809,12969,2828xe" filled="true" fillcolor="#000000" stroked="false">
                <v:path arrowok="t"/>
                <v:fill type="solid"/>
              </v:shape>
            </v:group>
            <v:group style="position:absolute;left:12969;top:2828;width:10;height:20" coordorigin="12969,2828" coordsize="10,20">
              <v:shape style="position:absolute;left:12969;top:2828;width:10;height:20" coordorigin="12969,2828" coordsize="10,20" path="m12969,2848l12979,2848,12979,2828,12969,2828,12969,2848xe" filled="true" fillcolor="#000000" stroked="false">
                <v:path arrowok="t"/>
                <v:fill type="solid"/>
              </v:shape>
            </v:group>
            <v:group style="position:absolute;left:12969;top:2848;width:10;height:20" coordorigin="12969,2848" coordsize="10,20">
              <v:shape style="position:absolute;left:12969;top:2848;width:10;height:20" coordorigin="12969,2848" coordsize="10,20" path="m12969,2867l12979,2867,12979,2848,12969,2848,12969,2867xe" filled="true" fillcolor="#000000" stroked="false">
                <v:path arrowok="t"/>
                <v:fill type="solid"/>
              </v:shape>
            </v:group>
            <v:group style="position:absolute;left:12969;top:2867;width:10;height:20" coordorigin="12969,2867" coordsize="10,20">
              <v:shape style="position:absolute;left:12969;top:2867;width:10;height:20" coordorigin="12969,2867" coordsize="10,20" path="m12969,2886l12979,2886,12979,2867,12969,2867,12969,2886xe" filled="true" fillcolor="#000000" stroked="false">
                <v:path arrowok="t"/>
                <v:fill type="solid"/>
              </v:shape>
            </v:group>
            <v:group style="position:absolute;left:12969;top:2886;width:10;height:20" coordorigin="12969,2886" coordsize="10,20">
              <v:shape style="position:absolute;left:12969;top:2886;width:10;height:20" coordorigin="12969,2886" coordsize="10,20" path="m12969,2905l12979,2905,12979,2886,12969,2886,12969,2905xe" filled="true" fillcolor="#000000" stroked="false">
                <v:path arrowok="t"/>
                <v:fill type="solid"/>
              </v:shape>
            </v:group>
            <v:group style="position:absolute;left:12969;top:2905;width:10;height:20" coordorigin="12969,2905" coordsize="10,20">
              <v:shape style="position:absolute;left:12969;top:2905;width:10;height:20" coordorigin="12969,2905" coordsize="10,20" path="m12969,2924l12979,2924,12979,2905,12969,2905,12969,2924xe" filled="true" fillcolor="#000000" stroked="false">
                <v:path arrowok="t"/>
                <v:fill type="solid"/>
              </v:shape>
            </v:group>
            <v:group style="position:absolute;left:12969;top:2924;width:10;height:20" coordorigin="12969,2924" coordsize="10,20">
              <v:shape style="position:absolute;left:12969;top:2924;width:10;height:20" coordorigin="12969,2924" coordsize="10,20" path="m12969,2944l12979,2944,12979,2924,12969,2924,12969,2944xe" filled="true" fillcolor="#000000" stroked="false">
                <v:path arrowok="t"/>
                <v:fill type="solid"/>
              </v:shape>
            </v:group>
            <v:group style="position:absolute;left:12969;top:2944;width:10;height:20" coordorigin="12969,2944" coordsize="10,20">
              <v:shape style="position:absolute;left:12969;top:2944;width:10;height:20" coordorigin="12969,2944" coordsize="10,20" path="m12969,2963l12979,2963,12979,2944,12969,2944,12969,2963xe" filled="true" fillcolor="#000000" stroked="false">
                <v:path arrowok="t"/>
                <v:fill type="solid"/>
              </v:shape>
            </v:group>
            <v:group style="position:absolute;left:12969;top:2971;width:10;height:2" coordorigin="12969,2971" coordsize="10,2">
              <v:shape style="position:absolute;left:12969;top:2971;width:10;height:2" coordorigin="12969,2971" coordsize="10,0" path="m12969,2971l12979,2971e" filled="false" stroked="true" strokeweight=".84pt" strokecolor="#000000">
                <v:path arrowok="t"/>
              </v:shape>
            </v:group>
            <v:group style="position:absolute;left:14445;top:2732;width:10;height:20" coordorigin="14445,2732" coordsize="10,20">
              <v:shape style="position:absolute;left:14445;top:2732;width:10;height:20" coordorigin="14445,2732" coordsize="10,20" path="m14445,2752l14455,2752,14455,2732,14445,2732,14445,2752xe" filled="true" fillcolor="#000000" stroked="false">
                <v:path arrowok="t"/>
                <v:fill type="solid"/>
              </v:shape>
            </v:group>
            <v:group style="position:absolute;left:14445;top:2752;width:10;height:20" coordorigin="14445,2752" coordsize="10,20">
              <v:shape style="position:absolute;left:14445;top:2752;width:10;height:20" coordorigin="14445,2752" coordsize="10,20" path="m14445,2771l14455,2771,14455,2752,14445,2752,14445,2771xe" filled="true" fillcolor="#000000" stroked="false">
                <v:path arrowok="t"/>
                <v:fill type="solid"/>
              </v:shape>
            </v:group>
            <v:group style="position:absolute;left:14445;top:2771;width:10;height:20" coordorigin="14445,2771" coordsize="10,20">
              <v:shape style="position:absolute;left:14445;top:2771;width:10;height:20" coordorigin="14445,2771" coordsize="10,20" path="m14445,2790l14455,2790,14455,2771,14445,2771,14445,2790xe" filled="true" fillcolor="#000000" stroked="false">
                <v:path arrowok="t"/>
                <v:fill type="solid"/>
              </v:shape>
            </v:group>
            <v:group style="position:absolute;left:14445;top:2790;width:10;height:20" coordorigin="14445,2790" coordsize="10,20">
              <v:shape style="position:absolute;left:14445;top:2790;width:10;height:20" coordorigin="14445,2790" coordsize="10,20" path="m14445,2809l14455,2809,14455,2790,14445,2790,14445,2809xe" filled="true" fillcolor="#000000" stroked="false">
                <v:path arrowok="t"/>
                <v:fill type="solid"/>
              </v:shape>
            </v:group>
            <v:group style="position:absolute;left:14445;top:2809;width:10;height:20" coordorigin="14445,2809" coordsize="10,20">
              <v:shape style="position:absolute;left:14445;top:2809;width:10;height:20" coordorigin="14445,2809" coordsize="10,20" path="m14445,2828l14455,2828,14455,2809,14445,2809,14445,2828xe" filled="true" fillcolor="#000000" stroked="false">
                <v:path arrowok="t"/>
                <v:fill type="solid"/>
              </v:shape>
            </v:group>
            <v:group style="position:absolute;left:14445;top:2828;width:10;height:20" coordorigin="14445,2828" coordsize="10,20">
              <v:shape style="position:absolute;left:14445;top:2828;width:10;height:20" coordorigin="14445,2828" coordsize="10,20" path="m14445,2848l14455,2848,14455,2828,14445,2828,14445,2848xe" filled="true" fillcolor="#000000" stroked="false">
                <v:path arrowok="t"/>
                <v:fill type="solid"/>
              </v:shape>
            </v:group>
            <v:group style="position:absolute;left:14445;top:2848;width:10;height:20" coordorigin="14445,2848" coordsize="10,20">
              <v:shape style="position:absolute;left:14445;top:2848;width:10;height:20" coordorigin="14445,2848" coordsize="10,20" path="m14445,2867l14455,2867,14455,2848,14445,2848,14445,2867xe" filled="true" fillcolor="#000000" stroked="false">
                <v:path arrowok="t"/>
                <v:fill type="solid"/>
              </v:shape>
            </v:group>
            <v:group style="position:absolute;left:14445;top:2867;width:10;height:20" coordorigin="14445,2867" coordsize="10,20">
              <v:shape style="position:absolute;left:14445;top:2867;width:10;height:20" coordorigin="14445,2867" coordsize="10,20" path="m14445,2886l14455,2886,14455,2867,14445,2867,14445,2886xe" filled="true" fillcolor="#000000" stroked="false">
                <v:path arrowok="t"/>
                <v:fill type="solid"/>
              </v:shape>
            </v:group>
            <v:group style="position:absolute;left:14445;top:2886;width:10;height:20" coordorigin="14445,2886" coordsize="10,20">
              <v:shape style="position:absolute;left:14445;top:2886;width:10;height:20" coordorigin="14445,2886" coordsize="10,20" path="m14445,2905l14455,2905,14455,2886,14445,2886,14445,2905xe" filled="true" fillcolor="#000000" stroked="false">
                <v:path arrowok="t"/>
                <v:fill type="solid"/>
              </v:shape>
            </v:group>
            <v:group style="position:absolute;left:14445;top:2905;width:10;height:20" coordorigin="14445,2905" coordsize="10,20">
              <v:shape style="position:absolute;left:14445;top:2905;width:10;height:20" coordorigin="14445,2905" coordsize="10,20" path="m14445,2924l14455,2924,14455,2905,14445,2905,14445,2924xe" filled="true" fillcolor="#000000" stroked="false">
                <v:path arrowok="t"/>
                <v:fill type="solid"/>
              </v:shape>
            </v:group>
            <v:group style="position:absolute;left:14445;top:2924;width:10;height:20" coordorigin="14445,2924" coordsize="10,20">
              <v:shape style="position:absolute;left:14445;top:2924;width:10;height:20" coordorigin="14445,2924" coordsize="10,20" path="m14445,2944l14455,2944,14455,2924,14445,2924,14445,2944xe" filled="true" fillcolor="#000000" stroked="false">
                <v:path arrowok="t"/>
                <v:fill type="solid"/>
              </v:shape>
            </v:group>
            <v:group style="position:absolute;left:14445;top:2944;width:10;height:20" coordorigin="14445,2944" coordsize="10,20">
              <v:shape style="position:absolute;left:14445;top:2944;width:10;height:20" coordorigin="14445,2944" coordsize="10,20" path="m14445,2963l14455,2963,14455,2944,14445,2944,14445,2963xe" filled="true" fillcolor="#000000" stroked="false">
                <v:path arrowok="t"/>
                <v:fill type="solid"/>
              </v:shape>
            </v:group>
            <v:group style="position:absolute;left:14445;top:2971;width:10;height:2" coordorigin="14445,2971" coordsize="10,2">
              <v:shape style="position:absolute;left:14445;top:2971;width:10;height:2" coordorigin="14445,2971" coordsize="10,0" path="m14445,2971l14455,2971e" filled="false" stroked="true" strokeweight=".84pt" strokecolor="#000000">
                <v:path arrowok="t"/>
              </v:shape>
              <v:shape style="position:absolute;left:571;top:2886;width:4011;height:103" type="#_x0000_t75" stroked="false">
                <v:imagedata r:id="rId228" o:title=""/>
              </v:shape>
              <v:shape style="position:absolute;left:4558;top:2980;width:4213;height:10" type="#_x0000_t75" stroked="false">
                <v:imagedata r:id="rId238" o:title=""/>
              </v:shape>
              <v:shape style="position:absolute;left:8766;top:2980;width:7160;height:10" type="#_x0000_t75" stroked="false">
                <v:imagedata r:id="rId231" o:title=""/>
              </v:shape>
            </v:group>
            <v:group style="position:absolute;left:4563;top:2989;width:10;height:20" coordorigin="4563,2989" coordsize="10,20">
              <v:shape style="position:absolute;left:4563;top:2989;width:10;height:20" coordorigin="4563,2989" coordsize="10,20" path="m4563,3008l4572,3008,4572,2989,4563,2989,4563,3008xe" filled="true" fillcolor="#000000" stroked="false">
                <v:path arrowok="t"/>
                <v:fill type="solid"/>
              </v:shape>
            </v:group>
            <v:group style="position:absolute;left:4563;top:3008;width:10;height:20" coordorigin="4563,3008" coordsize="10,20">
              <v:shape style="position:absolute;left:4563;top:3008;width:10;height:20" coordorigin="4563,3008" coordsize="10,20" path="m4563,3028l4572,3028,4572,3008,4563,3008,4563,3028xe" filled="true" fillcolor="#000000" stroked="false">
                <v:path arrowok="t"/>
                <v:fill type="solid"/>
              </v:shape>
            </v:group>
            <v:group style="position:absolute;left:4563;top:3028;width:10;height:20" coordorigin="4563,3028" coordsize="10,20">
              <v:shape style="position:absolute;left:4563;top:3028;width:10;height:20" coordorigin="4563,3028" coordsize="10,20" path="m4563,3047l4572,3047,4572,3028,4563,3028,4563,3047xe" filled="true" fillcolor="#000000" stroked="false">
                <v:path arrowok="t"/>
                <v:fill type="solid"/>
              </v:shape>
            </v:group>
            <v:group style="position:absolute;left:4563;top:3047;width:10;height:20" coordorigin="4563,3047" coordsize="10,20">
              <v:shape style="position:absolute;left:4563;top:3047;width:10;height:20" coordorigin="4563,3047" coordsize="10,20" path="m4563,3066l4572,3066,4572,3047,4563,3047,4563,3066xe" filled="true" fillcolor="#000000" stroked="false">
                <v:path arrowok="t"/>
                <v:fill type="solid"/>
              </v:shape>
            </v:group>
            <v:group style="position:absolute;left:4563;top:3066;width:10;height:20" coordorigin="4563,3066" coordsize="10,20">
              <v:shape style="position:absolute;left:4563;top:3066;width:10;height:20" coordorigin="4563,3066" coordsize="10,20" path="m4563,3085l4572,3085,4572,3066,4563,3066,4563,3085xe" filled="true" fillcolor="#000000" stroked="false">
                <v:path arrowok="t"/>
                <v:fill type="solid"/>
              </v:shape>
            </v:group>
            <v:group style="position:absolute;left:4563;top:3085;width:10;height:20" coordorigin="4563,3085" coordsize="10,20">
              <v:shape style="position:absolute;left:4563;top:3085;width:10;height:20" coordorigin="4563,3085" coordsize="10,20" path="m4563,3104l4572,3104,4572,3085,4563,3085,4563,3104xe" filled="true" fillcolor="#000000" stroked="false">
                <v:path arrowok="t"/>
                <v:fill type="solid"/>
              </v:shape>
            </v:group>
            <v:group style="position:absolute;left:4563;top:3104;width:10;height:20" coordorigin="4563,3104" coordsize="10,20">
              <v:shape style="position:absolute;left:4563;top:3104;width:10;height:20" coordorigin="4563,3104" coordsize="10,20" path="m4563,3124l4572,3124,4572,3104,4563,3104,4563,3124xe" filled="true" fillcolor="#000000" stroked="false">
                <v:path arrowok="t"/>
                <v:fill type="solid"/>
              </v:shape>
            </v:group>
            <v:group style="position:absolute;left:4563;top:3124;width:10;height:20" coordorigin="4563,3124" coordsize="10,20">
              <v:shape style="position:absolute;left:4563;top:3124;width:10;height:20" coordorigin="4563,3124" coordsize="10,20" path="m4563,3143l4572,3143,4572,3124,4563,3124,4563,3143xe" filled="true" fillcolor="#000000" stroked="false">
                <v:path arrowok="t"/>
                <v:fill type="solid"/>
              </v:shape>
            </v:group>
            <v:group style="position:absolute;left:5955;top:2989;width:10;height:20" coordorigin="5955,2989" coordsize="10,20">
              <v:shape style="position:absolute;left:5955;top:2989;width:10;height:20" coordorigin="5955,2989" coordsize="10,20" path="m5955,3008l5965,3008,5965,2989,5955,2989,5955,3008xe" filled="true" fillcolor="#000000" stroked="false">
                <v:path arrowok="t"/>
                <v:fill type="solid"/>
              </v:shape>
            </v:group>
            <v:group style="position:absolute;left:5955;top:3008;width:10;height:20" coordorigin="5955,3008" coordsize="10,20">
              <v:shape style="position:absolute;left:5955;top:3008;width:10;height:20" coordorigin="5955,3008" coordsize="10,20" path="m5955,3028l5965,3028,5965,3008,5955,3008,5955,3028xe" filled="true" fillcolor="#000000" stroked="false">
                <v:path arrowok="t"/>
                <v:fill type="solid"/>
              </v:shape>
            </v:group>
            <v:group style="position:absolute;left:5955;top:3028;width:10;height:20" coordorigin="5955,3028" coordsize="10,20">
              <v:shape style="position:absolute;left:5955;top:3028;width:10;height:20" coordorigin="5955,3028" coordsize="10,20" path="m5955,3047l5965,3047,5965,3028,5955,3028,5955,3047xe" filled="true" fillcolor="#000000" stroked="false">
                <v:path arrowok="t"/>
                <v:fill type="solid"/>
              </v:shape>
            </v:group>
            <v:group style="position:absolute;left:5955;top:3047;width:10;height:20" coordorigin="5955,3047" coordsize="10,20">
              <v:shape style="position:absolute;left:5955;top:3047;width:10;height:20" coordorigin="5955,3047" coordsize="10,20" path="m5955,3066l5965,3066,5965,3047,5955,3047,5955,3066xe" filled="true" fillcolor="#000000" stroked="false">
                <v:path arrowok="t"/>
                <v:fill type="solid"/>
              </v:shape>
            </v:group>
            <v:group style="position:absolute;left:5955;top:3066;width:10;height:20" coordorigin="5955,3066" coordsize="10,20">
              <v:shape style="position:absolute;left:5955;top:3066;width:10;height:20" coordorigin="5955,3066" coordsize="10,20" path="m5955,3085l5965,3085,5965,3066,5955,3066,5955,3085xe" filled="true" fillcolor="#000000" stroked="false">
                <v:path arrowok="t"/>
                <v:fill type="solid"/>
              </v:shape>
            </v:group>
            <v:group style="position:absolute;left:5955;top:3085;width:10;height:20" coordorigin="5955,3085" coordsize="10,20">
              <v:shape style="position:absolute;left:5955;top:3085;width:10;height:20" coordorigin="5955,3085" coordsize="10,20" path="m5955,3104l5965,3104,5965,3085,5955,3085,5955,3104xe" filled="true" fillcolor="#000000" stroked="false">
                <v:path arrowok="t"/>
                <v:fill type="solid"/>
              </v:shape>
            </v:group>
            <v:group style="position:absolute;left:5955;top:3104;width:10;height:20" coordorigin="5955,3104" coordsize="10,20">
              <v:shape style="position:absolute;left:5955;top:3104;width:10;height:20" coordorigin="5955,3104" coordsize="10,20" path="m5955,3124l5965,3124,5965,3104,5955,3104,5955,3124xe" filled="true" fillcolor="#000000" stroked="false">
                <v:path arrowok="t"/>
                <v:fill type="solid"/>
              </v:shape>
            </v:group>
            <v:group style="position:absolute;left:5955;top:3124;width:10;height:20" coordorigin="5955,3124" coordsize="10,20">
              <v:shape style="position:absolute;left:5955;top:3124;width:10;height:20" coordorigin="5955,3124" coordsize="10,20" path="m5955,3143l5965,3143,5965,3124,5955,3124,5955,3143xe" filled="true" fillcolor="#000000" stroked="false">
                <v:path arrowok="t"/>
                <v:fill type="solid"/>
              </v:shape>
            </v:group>
            <v:group style="position:absolute;left:5955;top:3143;width:10;height:20" coordorigin="5955,3143" coordsize="10,20">
              <v:shape style="position:absolute;left:5955;top:3143;width:10;height:20" coordorigin="5955,3143" coordsize="10,20" path="m5955,3162l5965,3162,5965,3143,5955,3143,5955,3162xe" filled="true" fillcolor="#000000" stroked="false">
                <v:path arrowok="t"/>
                <v:fill type="solid"/>
              </v:shape>
            </v:group>
            <v:group style="position:absolute;left:5955;top:3162;width:10;height:20" coordorigin="5955,3162" coordsize="10,20">
              <v:shape style="position:absolute;left:5955;top:3162;width:10;height:20" coordorigin="5955,3162" coordsize="10,20" path="m5955,3181l5965,3181,5965,3162,5955,3162,5955,3181xe" filled="true" fillcolor="#000000" stroked="false">
                <v:path arrowok="t"/>
                <v:fill type="solid"/>
              </v:shape>
            </v:group>
            <v:group style="position:absolute;left:5955;top:3181;width:10;height:20" coordorigin="5955,3181" coordsize="10,20">
              <v:shape style="position:absolute;left:5955;top:3181;width:10;height:20" coordorigin="5955,3181" coordsize="10,20" path="m5955,3200l5965,3200,5965,3181,5955,3181,5955,3200xe" filled="true" fillcolor="#000000" stroked="false">
                <v:path arrowok="t"/>
                <v:fill type="solid"/>
              </v:shape>
            </v:group>
            <v:group style="position:absolute;left:5955;top:3200;width:10;height:20" coordorigin="5955,3200" coordsize="10,20">
              <v:shape style="position:absolute;left:5955;top:3200;width:10;height:20" coordorigin="5955,3200" coordsize="10,20" path="m5955,3220l5965,3220,5965,3200,5955,3200,5955,3220xe" filled="true" fillcolor="#000000" stroked="false">
                <v:path arrowok="t"/>
                <v:fill type="solid"/>
              </v:shape>
            </v:group>
            <v:group style="position:absolute;left:5955;top:3227;width:10;height:2" coordorigin="5955,3227" coordsize="10,2">
              <v:shape style="position:absolute;left:5955;top:3227;width:10;height:2" coordorigin="5955,3227" coordsize="10,0" path="m5955,3227l5965,3227e" filled="false" stroked="true" strokeweight=".72pt" strokecolor="#000000">
                <v:path arrowok="t"/>
              </v:shape>
            </v:group>
            <v:group style="position:absolute;left:7431;top:2989;width:10;height:20" coordorigin="7431,2989" coordsize="10,20">
              <v:shape style="position:absolute;left:7431;top:2989;width:10;height:20" coordorigin="7431,2989" coordsize="10,20" path="m7431,3008l7441,3008,7441,2989,7431,2989,7431,3008xe" filled="true" fillcolor="#000000" stroked="false">
                <v:path arrowok="t"/>
                <v:fill type="solid"/>
              </v:shape>
            </v:group>
            <v:group style="position:absolute;left:7431;top:3008;width:10;height:20" coordorigin="7431,3008" coordsize="10,20">
              <v:shape style="position:absolute;left:7431;top:3008;width:10;height:20" coordorigin="7431,3008" coordsize="10,20" path="m7431,3028l7441,3028,7441,3008,7431,3008,7431,3028xe" filled="true" fillcolor="#000000" stroked="false">
                <v:path arrowok="t"/>
                <v:fill type="solid"/>
              </v:shape>
            </v:group>
            <v:group style="position:absolute;left:7431;top:3028;width:10;height:20" coordorigin="7431,3028" coordsize="10,20">
              <v:shape style="position:absolute;left:7431;top:3028;width:10;height:20" coordorigin="7431,3028" coordsize="10,20" path="m7431,3047l7441,3047,7441,3028,7431,3028,7431,3047xe" filled="true" fillcolor="#000000" stroked="false">
                <v:path arrowok="t"/>
                <v:fill type="solid"/>
              </v:shape>
            </v:group>
            <v:group style="position:absolute;left:7431;top:3047;width:10;height:20" coordorigin="7431,3047" coordsize="10,20">
              <v:shape style="position:absolute;left:7431;top:3047;width:10;height:20" coordorigin="7431,3047" coordsize="10,20" path="m7431,3066l7441,3066,7441,3047,7431,3047,7431,3066xe" filled="true" fillcolor="#000000" stroked="false">
                <v:path arrowok="t"/>
                <v:fill type="solid"/>
              </v:shape>
            </v:group>
            <v:group style="position:absolute;left:7431;top:3066;width:10;height:20" coordorigin="7431,3066" coordsize="10,20">
              <v:shape style="position:absolute;left:7431;top:3066;width:10;height:20" coordorigin="7431,3066" coordsize="10,20" path="m7431,3085l7441,3085,7441,3066,7431,3066,7431,3085xe" filled="true" fillcolor="#000000" stroked="false">
                <v:path arrowok="t"/>
                <v:fill type="solid"/>
              </v:shape>
            </v:group>
            <v:group style="position:absolute;left:7431;top:3085;width:10;height:20" coordorigin="7431,3085" coordsize="10,20">
              <v:shape style="position:absolute;left:7431;top:3085;width:10;height:20" coordorigin="7431,3085" coordsize="10,20" path="m7431,3104l7441,3104,7441,3085,7431,3085,7431,3104xe" filled="true" fillcolor="#000000" stroked="false">
                <v:path arrowok="t"/>
                <v:fill type="solid"/>
              </v:shape>
            </v:group>
            <v:group style="position:absolute;left:7431;top:3104;width:10;height:20" coordorigin="7431,3104" coordsize="10,20">
              <v:shape style="position:absolute;left:7431;top:3104;width:10;height:20" coordorigin="7431,3104" coordsize="10,20" path="m7431,3124l7441,3124,7441,3104,7431,3104,7431,3124xe" filled="true" fillcolor="#000000" stroked="false">
                <v:path arrowok="t"/>
                <v:fill type="solid"/>
              </v:shape>
            </v:group>
            <v:group style="position:absolute;left:7431;top:3124;width:10;height:20" coordorigin="7431,3124" coordsize="10,20">
              <v:shape style="position:absolute;left:7431;top:3124;width:10;height:20" coordorigin="7431,3124" coordsize="10,20" path="m7431,3143l7441,3143,7441,3124,7431,3124,7431,3143xe" filled="true" fillcolor="#000000" stroked="false">
                <v:path arrowok="t"/>
                <v:fill type="solid"/>
              </v:shape>
            </v:group>
            <v:group style="position:absolute;left:7431;top:3143;width:10;height:20" coordorigin="7431,3143" coordsize="10,20">
              <v:shape style="position:absolute;left:7431;top:3143;width:10;height:20" coordorigin="7431,3143" coordsize="10,20" path="m7431,3162l7441,3162,7441,3143,7431,3143,7431,3162xe" filled="true" fillcolor="#000000" stroked="false">
                <v:path arrowok="t"/>
                <v:fill type="solid"/>
              </v:shape>
            </v:group>
            <v:group style="position:absolute;left:7431;top:3162;width:10;height:20" coordorigin="7431,3162" coordsize="10,20">
              <v:shape style="position:absolute;left:7431;top:3162;width:10;height:20" coordorigin="7431,3162" coordsize="10,20" path="m7431,3181l7441,3181,7441,3162,7431,3162,7431,3181xe" filled="true" fillcolor="#000000" stroked="false">
                <v:path arrowok="t"/>
                <v:fill type="solid"/>
              </v:shape>
            </v:group>
            <v:group style="position:absolute;left:7431;top:3181;width:10;height:20" coordorigin="7431,3181" coordsize="10,20">
              <v:shape style="position:absolute;left:7431;top:3181;width:10;height:20" coordorigin="7431,3181" coordsize="10,20" path="m7431,3200l7441,3200,7441,3181,7431,3181,7431,3200xe" filled="true" fillcolor="#000000" stroked="false">
                <v:path arrowok="t"/>
                <v:fill type="solid"/>
              </v:shape>
            </v:group>
            <v:group style="position:absolute;left:7431;top:3200;width:10;height:20" coordorigin="7431,3200" coordsize="10,20">
              <v:shape style="position:absolute;left:7431;top:3200;width:10;height:20" coordorigin="7431,3200" coordsize="10,20" path="m7431,3220l7441,3220,7441,3200,7431,3200,7431,3220xe" filled="true" fillcolor="#000000" stroked="false">
                <v:path arrowok="t"/>
                <v:fill type="solid"/>
              </v:shape>
            </v:group>
            <v:group style="position:absolute;left:7431;top:3227;width:10;height:2" coordorigin="7431,3227" coordsize="10,2">
              <v:shape style="position:absolute;left:7431;top:3227;width:10;height:2" coordorigin="7431,3227" coordsize="10,0" path="m7431,3227l7441,3227e" filled="false" stroked="true" strokeweight=".72pt" strokecolor="#000000">
                <v:path arrowok="t"/>
              </v:shape>
            </v:group>
            <v:group style="position:absolute;left:8771;top:2989;width:10;height:20" coordorigin="8771,2989" coordsize="10,20">
              <v:shape style="position:absolute;left:8771;top:2989;width:10;height:20" coordorigin="8771,2989" coordsize="10,20" path="m8771,3008l8780,3008,8780,2989,8771,2989,8771,3008xe" filled="true" fillcolor="#000000" stroked="false">
                <v:path arrowok="t"/>
                <v:fill type="solid"/>
              </v:shape>
            </v:group>
            <v:group style="position:absolute;left:8771;top:3008;width:10;height:20" coordorigin="8771,3008" coordsize="10,20">
              <v:shape style="position:absolute;left:8771;top:3008;width:10;height:20" coordorigin="8771,3008" coordsize="10,20" path="m8771,3028l8780,3028,8780,3008,8771,3008,8771,3028xe" filled="true" fillcolor="#000000" stroked="false">
                <v:path arrowok="t"/>
                <v:fill type="solid"/>
              </v:shape>
            </v:group>
            <v:group style="position:absolute;left:8771;top:3028;width:10;height:20" coordorigin="8771,3028" coordsize="10,20">
              <v:shape style="position:absolute;left:8771;top:3028;width:10;height:20" coordorigin="8771,3028" coordsize="10,20" path="m8771,3047l8780,3047,8780,3028,8771,3028,8771,3047xe" filled="true" fillcolor="#000000" stroked="false">
                <v:path arrowok="t"/>
                <v:fill type="solid"/>
              </v:shape>
            </v:group>
            <v:group style="position:absolute;left:8771;top:3047;width:10;height:20" coordorigin="8771,3047" coordsize="10,20">
              <v:shape style="position:absolute;left:8771;top:3047;width:10;height:20" coordorigin="8771,3047" coordsize="10,20" path="m8771,3066l8780,3066,8780,3047,8771,3047,8771,3066xe" filled="true" fillcolor="#000000" stroked="false">
                <v:path arrowok="t"/>
                <v:fill type="solid"/>
              </v:shape>
            </v:group>
            <v:group style="position:absolute;left:8771;top:3066;width:10;height:20" coordorigin="8771,3066" coordsize="10,20">
              <v:shape style="position:absolute;left:8771;top:3066;width:10;height:20" coordorigin="8771,3066" coordsize="10,20" path="m8771,3085l8780,3085,8780,3066,8771,3066,8771,3085xe" filled="true" fillcolor="#000000" stroked="false">
                <v:path arrowok="t"/>
                <v:fill type="solid"/>
              </v:shape>
            </v:group>
            <v:group style="position:absolute;left:8771;top:3085;width:10;height:20" coordorigin="8771,3085" coordsize="10,20">
              <v:shape style="position:absolute;left:8771;top:3085;width:10;height:20" coordorigin="8771,3085" coordsize="10,20" path="m8771,3104l8780,3104,8780,3085,8771,3085,8771,3104xe" filled="true" fillcolor="#000000" stroked="false">
                <v:path arrowok="t"/>
                <v:fill type="solid"/>
              </v:shape>
            </v:group>
            <v:group style="position:absolute;left:8771;top:3104;width:10;height:20" coordorigin="8771,3104" coordsize="10,20">
              <v:shape style="position:absolute;left:8771;top:3104;width:10;height:20" coordorigin="8771,3104" coordsize="10,20" path="m8771,3124l8780,3124,8780,3104,8771,3104,8771,3124xe" filled="true" fillcolor="#000000" stroked="false">
                <v:path arrowok="t"/>
                <v:fill type="solid"/>
              </v:shape>
            </v:group>
            <v:group style="position:absolute;left:8771;top:3124;width:10;height:20" coordorigin="8771,3124" coordsize="10,20">
              <v:shape style="position:absolute;left:8771;top:3124;width:10;height:20" coordorigin="8771,3124" coordsize="10,20" path="m8771,3143l8780,3143,8780,3124,8771,3124,8771,3143xe" filled="true" fillcolor="#000000" stroked="false">
                <v:path arrowok="t"/>
                <v:fill type="solid"/>
              </v:shape>
            </v:group>
            <v:group style="position:absolute;left:8771;top:3143;width:10;height:20" coordorigin="8771,3143" coordsize="10,20">
              <v:shape style="position:absolute;left:8771;top:3143;width:10;height:20" coordorigin="8771,3143" coordsize="10,20" path="m8771,3162l8780,3162,8780,3143,8771,3143,8771,3162xe" filled="true" fillcolor="#000000" stroked="false">
                <v:path arrowok="t"/>
                <v:fill type="solid"/>
              </v:shape>
            </v:group>
            <v:group style="position:absolute;left:8771;top:3162;width:10;height:20" coordorigin="8771,3162" coordsize="10,20">
              <v:shape style="position:absolute;left:8771;top:3162;width:10;height:20" coordorigin="8771,3162" coordsize="10,20" path="m8771,3181l8780,3181,8780,3162,8771,3162,8771,3181xe" filled="true" fillcolor="#000000" stroked="false">
                <v:path arrowok="t"/>
                <v:fill type="solid"/>
              </v:shape>
            </v:group>
            <v:group style="position:absolute;left:8771;top:3181;width:10;height:20" coordorigin="8771,3181" coordsize="10,20">
              <v:shape style="position:absolute;left:8771;top:3181;width:10;height:20" coordorigin="8771,3181" coordsize="10,20" path="m8771,3200l8780,3200,8780,3181,8771,3181,8771,3200xe" filled="true" fillcolor="#000000" stroked="false">
                <v:path arrowok="t"/>
                <v:fill type="solid"/>
              </v:shape>
            </v:group>
            <v:group style="position:absolute;left:8771;top:3200;width:10;height:20" coordorigin="8771,3200" coordsize="10,20">
              <v:shape style="position:absolute;left:8771;top:3200;width:10;height:20" coordorigin="8771,3200" coordsize="10,20" path="m8771,3220l8780,3220,8780,3200,8771,3200,8771,3220xe" filled="true" fillcolor="#000000" stroked="false">
                <v:path arrowok="t"/>
                <v:fill type="solid"/>
              </v:shape>
            </v:group>
            <v:group style="position:absolute;left:8771;top:3227;width:10;height:2" coordorigin="8771,3227" coordsize="10,2">
              <v:shape style="position:absolute;left:8771;top:3227;width:10;height:2" coordorigin="8771,3227" coordsize="10,0" path="m8771,3227l8780,3227e" filled="false" stroked="true" strokeweight=".72pt" strokecolor="#000000">
                <v:path arrowok="t"/>
              </v:shape>
            </v:group>
            <v:group style="position:absolute;left:10170;top:2989;width:10;height:20" coordorigin="10170,2989" coordsize="10,20">
              <v:shape style="position:absolute;left:10170;top:2989;width:10;height:20" coordorigin="10170,2989" coordsize="10,20" path="m10170,3008l10180,3008,10180,2989,10170,2989,10170,3008xe" filled="true" fillcolor="#000000" stroked="false">
                <v:path arrowok="t"/>
                <v:fill type="solid"/>
              </v:shape>
            </v:group>
            <v:group style="position:absolute;left:10170;top:3008;width:10;height:20" coordorigin="10170,3008" coordsize="10,20">
              <v:shape style="position:absolute;left:10170;top:3008;width:10;height:20" coordorigin="10170,3008" coordsize="10,20" path="m10170,3028l10180,3028,10180,3008,10170,3008,10170,3028xe" filled="true" fillcolor="#000000" stroked="false">
                <v:path arrowok="t"/>
                <v:fill type="solid"/>
              </v:shape>
            </v:group>
            <v:group style="position:absolute;left:10170;top:3028;width:10;height:20" coordorigin="10170,3028" coordsize="10,20">
              <v:shape style="position:absolute;left:10170;top:3028;width:10;height:20" coordorigin="10170,3028" coordsize="10,20" path="m10170,3047l10180,3047,10180,3028,10170,3028,10170,3047xe" filled="true" fillcolor="#000000" stroked="false">
                <v:path arrowok="t"/>
                <v:fill type="solid"/>
              </v:shape>
            </v:group>
            <v:group style="position:absolute;left:10170;top:3047;width:10;height:20" coordorigin="10170,3047" coordsize="10,20">
              <v:shape style="position:absolute;left:10170;top:3047;width:10;height:20" coordorigin="10170,3047" coordsize="10,20" path="m10170,3066l10180,3066,10180,3047,10170,3047,10170,3066xe" filled="true" fillcolor="#000000" stroked="false">
                <v:path arrowok="t"/>
                <v:fill type="solid"/>
              </v:shape>
            </v:group>
            <v:group style="position:absolute;left:10170;top:3066;width:10;height:20" coordorigin="10170,3066" coordsize="10,20">
              <v:shape style="position:absolute;left:10170;top:3066;width:10;height:20" coordorigin="10170,3066" coordsize="10,20" path="m10170,3085l10180,3085,10180,3066,10170,3066,10170,3085xe" filled="true" fillcolor="#000000" stroked="false">
                <v:path arrowok="t"/>
                <v:fill type="solid"/>
              </v:shape>
            </v:group>
            <v:group style="position:absolute;left:10170;top:3085;width:10;height:20" coordorigin="10170,3085" coordsize="10,20">
              <v:shape style="position:absolute;left:10170;top:3085;width:10;height:20" coordorigin="10170,3085" coordsize="10,20" path="m10170,3104l10180,3104,10180,3085,10170,3085,10170,3104xe" filled="true" fillcolor="#000000" stroked="false">
                <v:path arrowok="t"/>
                <v:fill type="solid"/>
              </v:shape>
            </v:group>
            <v:group style="position:absolute;left:10170;top:3104;width:10;height:20" coordorigin="10170,3104" coordsize="10,20">
              <v:shape style="position:absolute;left:10170;top:3104;width:10;height:20" coordorigin="10170,3104" coordsize="10,20" path="m10170,3124l10180,3124,10180,3104,10170,3104,10170,3124xe" filled="true" fillcolor="#000000" stroked="false">
                <v:path arrowok="t"/>
                <v:fill type="solid"/>
              </v:shape>
            </v:group>
            <v:group style="position:absolute;left:10170;top:3124;width:10;height:20" coordorigin="10170,3124" coordsize="10,20">
              <v:shape style="position:absolute;left:10170;top:3124;width:10;height:20" coordorigin="10170,3124" coordsize="10,20" path="m10170,3143l10180,3143,10180,3124,10170,3124,10170,3143xe" filled="true" fillcolor="#000000" stroked="false">
                <v:path arrowok="t"/>
                <v:fill type="solid"/>
              </v:shape>
            </v:group>
            <v:group style="position:absolute;left:10170;top:3143;width:10;height:20" coordorigin="10170,3143" coordsize="10,20">
              <v:shape style="position:absolute;left:10170;top:3143;width:10;height:20" coordorigin="10170,3143" coordsize="10,20" path="m10170,3162l10180,3162,10180,3143,10170,3143,10170,3162xe" filled="true" fillcolor="#000000" stroked="false">
                <v:path arrowok="t"/>
                <v:fill type="solid"/>
              </v:shape>
            </v:group>
            <v:group style="position:absolute;left:10170;top:3162;width:10;height:20" coordorigin="10170,3162" coordsize="10,20">
              <v:shape style="position:absolute;left:10170;top:3162;width:10;height:20" coordorigin="10170,3162" coordsize="10,20" path="m10170,3181l10180,3181,10180,3162,10170,3162,10170,3181xe" filled="true" fillcolor="#000000" stroked="false">
                <v:path arrowok="t"/>
                <v:fill type="solid"/>
              </v:shape>
            </v:group>
            <v:group style="position:absolute;left:10170;top:3181;width:10;height:20" coordorigin="10170,3181" coordsize="10,20">
              <v:shape style="position:absolute;left:10170;top:3181;width:10;height:20" coordorigin="10170,3181" coordsize="10,20" path="m10170,3200l10180,3200,10180,3181,10170,3181,10170,3200xe" filled="true" fillcolor="#000000" stroked="false">
                <v:path arrowok="t"/>
                <v:fill type="solid"/>
              </v:shape>
            </v:group>
            <v:group style="position:absolute;left:10170;top:3200;width:10;height:20" coordorigin="10170,3200" coordsize="10,20">
              <v:shape style="position:absolute;left:10170;top:3200;width:10;height:20" coordorigin="10170,3200" coordsize="10,20" path="m10170,3220l10180,3220,10180,3200,10170,3200,10170,3220xe" filled="true" fillcolor="#000000" stroked="false">
                <v:path arrowok="t"/>
                <v:fill type="solid"/>
              </v:shape>
            </v:group>
            <v:group style="position:absolute;left:10170;top:3227;width:10;height:2" coordorigin="10170,3227" coordsize="10,2">
              <v:shape style="position:absolute;left:10170;top:3227;width:10;height:2" coordorigin="10170,3227" coordsize="10,0" path="m10170,3227l10180,3227e" filled="false" stroked="true" strokeweight=".72pt" strokecolor="#000000">
                <v:path arrowok="t"/>
              </v:shape>
            </v:group>
            <v:group style="position:absolute;left:11572;top:2989;width:10;height:20" coordorigin="11572,2989" coordsize="10,20">
              <v:shape style="position:absolute;left:11572;top:2989;width:10;height:20" coordorigin="11572,2989" coordsize="10,20" path="m11572,3008l11581,3008,11581,2989,11572,2989,11572,3008xe" filled="true" fillcolor="#000000" stroked="false">
                <v:path arrowok="t"/>
                <v:fill type="solid"/>
              </v:shape>
            </v:group>
            <v:group style="position:absolute;left:11572;top:3008;width:10;height:20" coordorigin="11572,3008" coordsize="10,20">
              <v:shape style="position:absolute;left:11572;top:3008;width:10;height:20" coordorigin="11572,3008" coordsize="10,20" path="m11572,3028l11581,3028,11581,3008,11572,3008,11572,3028xe" filled="true" fillcolor="#000000" stroked="false">
                <v:path arrowok="t"/>
                <v:fill type="solid"/>
              </v:shape>
            </v:group>
            <v:group style="position:absolute;left:11572;top:3028;width:10;height:20" coordorigin="11572,3028" coordsize="10,20">
              <v:shape style="position:absolute;left:11572;top:3028;width:10;height:20" coordorigin="11572,3028" coordsize="10,20" path="m11572,3047l11581,3047,11581,3028,11572,3028,11572,3047xe" filled="true" fillcolor="#000000" stroked="false">
                <v:path arrowok="t"/>
                <v:fill type="solid"/>
              </v:shape>
            </v:group>
            <v:group style="position:absolute;left:11572;top:3047;width:10;height:20" coordorigin="11572,3047" coordsize="10,20">
              <v:shape style="position:absolute;left:11572;top:3047;width:10;height:20" coordorigin="11572,3047" coordsize="10,20" path="m11572,3066l11581,3066,11581,3047,11572,3047,11572,3066xe" filled="true" fillcolor="#000000" stroked="false">
                <v:path arrowok="t"/>
                <v:fill type="solid"/>
              </v:shape>
            </v:group>
            <v:group style="position:absolute;left:11572;top:3066;width:10;height:20" coordorigin="11572,3066" coordsize="10,20">
              <v:shape style="position:absolute;left:11572;top:3066;width:10;height:20" coordorigin="11572,3066" coordsize="10,20" path="m11572,3085l11581,3085,11581,3066,11572,3066,11572,3085xe" filled="true" fillcolor="#000000" stroked="false">
                <v:path arrowok="t"/>
                <v:fill type="solid"/>
              </v:shape>
            </v:group>
            <v:group style="position:absolute;left:11572;top:3085;width:10;height:20" coordorigin="11572,3085" coordsize="10,20">
              <v:shape style="position:absolute;left:11572;top:3085;width:10;height:20" coordorigin="11572,3085" coordsize="10,20" path="m11572,3104l11581,3104,11581,3085,11572,3085,11572,3104xe" filled="true" fillcolor="#000000" stroked="false">
                <v:path arrowok="t"/>
                <v:fill type="solid"/>
              </v:shape>
            </v:group>
            <v:group style="position:absolute;left:11572;top:3104;width:10;height:20" coordorigin="11572,3104" coordsize="10,20">
              <v:shape style="position:absolute;left:11572;top:3104;width:10;height:20" coordorigin="11572,3104" coordsize="10,20" path="m11572,3124l11581,3124,11581,3104,11572,3104,11572,3124xe" filled="true" fillcolor="#000000" stroked="false">
                <v:path arrowok="t"/>
                <v:fill type="solid"/>
              </v:shape>
            </v:group>
            <v:group style="position:absolute;left:11572;top:3124;width:10;height:20" coordorigin="11572,3124" coordsize="10,20">
              <v:shape style="position:absolute;left:11572;top:3124;width:10;height:20" coordorigin="11572,3124" coordsize="10,20" path="m11572,3143l11581,3143,11581,3124,11572,3124,11572,3143xe" filled="true" fillcolor="#000000" stroked="false">
                <v:path arrowok="t"/>
                <v:fill type="solid"/>
              </v:shape>
            </v:group>
            <v:group style="position:absolute;left:11572;top:3143;width:10;height:20" coordorigin="11572,3143" coordsize="10,20">
              <v:shape style="position:absolute;left:11572;top:3143;width:10;height:20" coordorigin="11572,3143" coordsize="10,20" path="m11572,3162l11581,3162,11581,3143,11572,3143,11572,3162xe" filled="true" fillcolor="#000000" stroked="false">
                <v:path arrowok="t"/>
                <v:fill type="solid"/>
              </v:shape>
            </v:group>
            <v:group style="position:absolute;left:11572;top:3162;width:10;height:20" coordorigin="11572,3162" coordsize="10,20">
              <v:shape style="position:absolute;left:11572;top:3162;width:10;height:20" coordorigin="11572,3162" coordsize="10,20" path="m11572,3181l11581,3181,11581,3162,11572,3162,11572,3181xe" filled="true" fillcolor="#000000" stroked="false">
                <v:path arrowok="t"/>
                <v:fill type="solid"/>
              </v:shape>
            </v:group>
            <v:group style="position:absolute;left:11572;top:3181;width:10;height:20" coordorigin="11572,3181" coordsize="10,20">
              <v:shape style="position:absolute;left:11572;top:3181;width:10;height:20" coordorigin="11572,3181" coordsize="10,20" path="m11572,3200l11581,3200,11581,3181,11572,3181,11572,3200xe" filled="true" fillcolor="#000000" stroked="false">
                <v:path arrowok="t"/>
                <v:fill type="solid"/>
              </v:shape>
            </v:group>
            <v:group style="position:absolute;left:11572;top:3200;width:10;height:20" coordorigin="11572,3200" coordsize="10,20">
              <v:shape style="position:absolute;left:11572;top:3200;width:10;height:20" coordorigin="11572,3200" coordsize="10,20" path="m11572,3220l11581,3220,11581,3200,11572,3200,11572,3220xe" filled="true" fillcolor="#000000" stroked="false">
                <v:path arrowok="t"/>
                <v:fill type="solid"/>
              </v:shape>
            </v:group>
            <v:group style="position:absolute;left:11572;top:3227;width:10;height:2" coordorigin="11572,3227" coordsize="10,2">
              <v:shape style="position:absolute;left:11572;top:3227;width:10;height:2" coordorigin="11572,3227" coordsize="10,0" path="m11572,3227l11581,3227e" filled="false" stroked="true" strokeweight=".72pt" strokecolor="#000000">
                <v:path arrowok="t"/>
              </v:shape>
            </v:group>
            <v:group style="position:absolute;left:12969;top:2989;width:10;height:20" coordorigin="12969,2989" coordsize="10,20">
              <v:shape style="position:absolute;left:12969;top:2989;width:10;height:20" coordorigin="12969,2989" coordsize="10,20" path="m12969,3008l12979,3008,12979,2989,12969,2989,12969,3008xe" filled="true" fillcolor="#000000" stroked="false">
                <v:path arrowok="t"/>
                <v:fill type="solid"/>
              </v:shape>
            </v:group>
            <v:group style="position:absolute;left:12969;top:3008;width:10;height:20" coordorigin="12969,3008" coordsize="10,20">
              <v:shape style="position:absolute;left:12969;top:3008;width:10;height:20" coordorigin="12969,3008" coordsize="10,20" path="m12969,3028l12979,3028,12979,3008,12969,3008,12969,3028xe" filled="true" fillcolor="#000000" stroked="false">
                <v:path arrowok="t"/>
                <v:fill type="solid"/>
              </v:shape>
            </v:group>
            <v:group style="position:absolute;left:12969;top:3028;width:10;height:20" coordorigin="12969,3028" coordsize="10,20">
              <v:shape style="position:absolute;left:12969;top:3028;width:10;height:20" coordorigin="12969,3028" coordsize="10,20" path="m12969,3047l12979,3047,12979,3028,12969,3028,12969,3047xe" filled="true" fillcolor="#000000" stroked="false">
                <v:path arrowok="t"/>
                <v:fill type="solid"/>
              </v:shape>
            </v:group>
            <v:group style="position:absolute;left:12969;top:3047;width:10;height:20" coordorigin="12969,3047" coordsize="10,20">
              <v:shape style="position:absolute;left:12969;top:3047;width:10;height:20" coordorigin="12969,3047" coordsize="10,20" path="m12969,3066l12979,3066,12979,3047,12969,3047,12969,3066xe" filled="true" fillcolor="#000000" stroked="false">
                <v:path arrowok="t"/>
                <v:fill type="solid"/>
              </v:shape>
            </v:group>
            <v:group style="position:absolute;left:12969;top:3066;width:10;height:20" coordorigin="12969,3066" coordsize="10,20">
              <v:shape style="position:absolute;left:12969;top:3066;width:10;height:20" coordorigin="12969,3066" coordsize="10,20" path="m12969,3085l12979,3085,12979,3066,12969,3066,12969,3085xe" filled="true" fillcolor="#000000" stroked="false">
                <v:path arrowok="t"/>
                <v:fill type="solid"/>
              </v:shape>
            </v:group>
            <v:group style="position:absolute;left:12969;top:3085;width:10;height:20" coordorigin="12969,3085" coordsize="10,20">
              <v:shape style="position:absolute;left:12969;top:3085;width:10;height:20" coordorigin="12969,3085" coordsize="10,20" path="m12969,3104l12979,3104,12979,3085,12969,3085,12969,3104xe" filled="true" fillcolor="#000000" stroked="false">
                <v:path arrowok="t"/>
                <v:fill type="solid"/>
              </v:shape>
            </v:group>
            <v:group style="position:absolute;left:12969;top:3104;width:10;height:20" coordorigin="12969,3104" coordsize="10,20">
              <v:shape style="position:absolute;left:12969;top:3104;width:10;height:20" coordorigin="12969,3104" coordsize="10,20" path="m12969,3124l12979,3124,12979,3104,12969,3104,12969,3124xe" filled="true" fillcolor="#000000" stroked="false">
                <v:path arrowok="t"/>
                <v:fill type="solid"/>
              </v:shape>
            </v:group>
            <v:group style="position:absolute;left:12969;top:3124;width:10;height:20" coordorigin="12969,3124" coordsize="10,20">
              <v:shape style="position:absolute;left:12969;top:3124;width:10;height:20" coordorigin="12969,3124" coordsize="10,20" path="m12969,3143l12979,3143,12979,3124,12969,3124,12969,3143xe" filled="true" fillcolor="#000000" stroked="false">
                <v:path arrowok="t"/>
                <v:fill type="solid"/>
              </v:shape>
            </v:group>
            <v:group style="position:absolute;left:12969;top:3143;width:10;height:20" coordorigin="12969,3143" coordsize="10,20">
              <v:shape style="position:absolute;left:12969;top:3143;width:10;height:20" coordorigin="12969,3143" coordsize="10,20" path="m12969,3162l12979,3162,12979,3143,12969,3143,12969,3162xe" filled="true" fillcolor="#000000" stroked="false">
                <v:path arrowok="t"/>
                <v:fill type="solid"/>
              </v:shape>
            </v:group>
            <v:group style="position:absolute;left:12969;top:3162;width:10;height:20" coordorigin="12969,3162" coordsize="10,20">
              <v:shape style="position:absolute;left:12969;top:3162;width:10;height:20" coordorigin="12969,3162" coordsize="10,20" path="m12969,3181l12979,3181,12979,3162,12969,3162,12969,3181xe" filled="true" fillcolor="#000000" stroked="false">
                <v:path arrowok="t"/>
                <v:fill type="solid"/>
              </v:shape>
            </v:group>
            <v:group style="position:absolute;left:12969;top:3181;width:10;height:20" coordorigin="12969,3181" coordsize="10,20">
              <v:shape style="position:absolute;left:12969;top:3181;width:10;height:20" coordorigin="12969,3181" coordsize="10,20" path="m12969,3200l12979,3200,12979,3181,12969,3181,12969,3200xe" filled="true" fillcolor="#000000" stroked="false">
                <v:path arrowok="t"/>
                <v:fill type="solid"/>
              </v:shape>
            </v:group>
            <v:group style="position:absolute;left:12969;top:3200;width:10;height:20" coordorigin="12969,3200" coordsize="10,20">
              <v:shape style="position:absolute;left:12969;top:3200;width:10;height:20" coordorigin="12969,3200" coordsize="10,20" path="m12969,3220l12979,3220,12979,3200,12969,3200,12969,3220xe" filled="true" fillcolor="#000000" stroked="false">
                <v:path arrowok="t"/>
                <v:fill type="solid"/>
              </v:shape>
            </v:group>
            <v:group style="position:absolute;left:12969;top:3227;width:10;height:2" coordorigin="12969,3227" coordsize="10,2">
              <v:shape style="position:absolute;left:12969;top:3227;width:10;height:2" coordorigin="12969,3227" coordsize="10,0" path="m12969,3227l12979,3227e" filled="false" stroked="true" strokeweight=".72pt" strokecolor="#000000">
                <v:path arrowok="t"/>
              </v:shape>
            </v:group>
            <v:group style="position:absolute;left:14445;top:2989;width:10;height:20" coordorigin="14445,2989" coordsize="10,20">
              <v:shape style="position:absolute;left:14445;top:2989;width:10;height:20" coordorigin="14445,2989" coordsize="10,20" path="m14445,3008l14455,3008,14455,2989,14445,2989,14445,3008xe" filled="true" fillcolor="#000000" stroked="false">
                <v:path arrowok="t"/>
                <v:fill type="solid"/>
              </v:shape>
            </v:group>
            <v:group style="position:absolute;left:14445;top:3008;width:10;height:20" coordorigin="14445,3008" coordsize="10,20">
              <v:shape style="position:absolute;left:14445;top:3008;width:10;height:20" coordorigin="14445,3008" coordsize="10,20" path="m14445,3028l14455,3028,14455,3008,14445,3008,14445,3028xe" filled="true" fillcolor="#000000" stroked="false">
                <v:path arrowok="t"/>
                <v:fill type="solid"/>
              </v:shape>
            </v:group>
            <v:group style="position:absolute;left:14445;top:3028;width:10;height:20" coordorigin="14445,3028" coordsize="10,20">
              <v:shape style="position:absolute;left:14445;top:3028;width:10;height:20" coordorigin="14445,3028" coordsize="10,20" path="m14445,3047l14455,3047,14455,3028,14445,3028,14445,3047xe" filled="true" fillcolor="#000000" stroked="false">
                <v:path arrowok="t"/>
                <v:fill type="solid"/>
              </v:shape>
            </v:group>
            <v:group style="position:absolute;left:14445;top:3047;width:10;height:20" coordorigin="14445,3047" coordsize="10,20">
              <v:shape style="position:absolute;left:14445;top:3047;width:10;height:20" coordorigin="14445,3047" coordsize="10,20" path="m14445,3066l14455,3066,14455,3047,14445,3047,14445,3066xe" filled="true" fillcolor="#000000" stroked="false">
                <v:path arrowok="t"/>
                <v:fill type="solid"/>
              </v:shape>
            </v:group>
            <v:group style="position:absolute;left:14445;top:3066;width:10;height:20" coordorigin="14445,3066" coordsize="10,20">
              <v:shape style="position:absolute;left:14445;top:3066;width:10;height:20" coordorigin="14445,3066" coordsize="10,20" path="m14445,3085l14455,3085,14455,3066,14445,3066,14445,3085xe" filled="true" fillcolor="#000000" stroked="false">
                <v:path arrowok="t"/>
                <v:fill type="solid"/>
              </v:shape>
            </v:group>
            <v:group style="position:absolute;left:14445;top:3085;width:10;height:20" coordorigin="14445,3085" coordsize="10,20">
              <v:shape style="position:absolute;left:14445;top:3085;width:10;height:20" coordorigin="14445,3085" coordsize="10,20" path="m14445,3104l14455,3104,14455,3085,14445,3085,14445,3104xe" filled="true" fillcolor="#000000" stroked="false">
                <v:path arrowok="t"/>
                <v:fill type="solid"/>
              </v:shape>
            </v:group>
            <v:group style="position:absolute;left:14445;top:3104;width:10;height:20" coordorigin="14445,3104" coordsize="10,20">
              <v:shape style="position:absolute;left:14445;top:3104;width:10;height:20" coordorigin="14445,3104" coordsize="10,20" path="m14445,3124l14455,3124,14455,3104,14445,3104,14445,3124xe" filled="true" fillcolor="#000000" stroked="false">
                <v:path arrowok="t"/>
                <v:fill type="solid"/>
              </v:shape>
            </v:group>
            <v:group style="position:absolute;left:14445;top:3124;width:10;height:20" coordorigin="14445,3124" coordsize="10,20">
              <v:shape style="position:absolute;left:14445;top:3124;width:10;height:20" coordorigin="14445,3124" coordsize="10,20" path="m14445,3143l14455,3143,14455,3124,14445,3124,14445,3143xe" filled="true" fillcolor="#000000" stroked="false">
                <v:path arrowok="t"/>
                <v:fill type="solid"/>
              </v:shape>
            </v:group>
            <v:group style="position:absolute;left:14445;top:3143;width:10;height:20" coordorigin="14445,3143" coordsize="10,20">
              <v:shape style="position:absolute;left:14445;top:3143;width:10;height:20" coordorigin="14445,3143" coordsize="10,20" path="m14445,3162l14455,3162,14455,3143,14445,3143,14445,3162xe" filled="true" fillcolor="#000000" stroked="false">
                <v:path arrowok="t"/>
                <v:fill type="solid"/>
              </v:shape>
            </v:group>
            <v:group style="position:absolute;left:14445;top:3162;width:10;height:20" coordorigin="14445,3162" coordsize="10,20">
              <v:shape style="position:absolute;left:14445;top:3162;width:10;height:20" coordorigin="14445,3162" coordsize="10,20" path="m14445,3181l14455,3181,14455,3162,14445,3162,14445,3181xe" filled="true" fillcolor="#000000" stroked="false">
                <v:path arrowok="t"/>
                <v:fill type="solid"/>
              </v:shape>
            </v:group>
            <v:group style="position:absolute;left:14445;top:3181;width:10;height:20" coordorigin="14445,3181" coordsize="10,20">
              <v:shape style="position:absolute;left:14445;top:3181;width:10;height:20" coordorigin="14445,3181" coordsize="10,20" path="m14445,3200l14455,3200,14455,3181,14445,3181,14445,3200xe" filled="true" fillcolor="#000000" stroked="false">
                <v:path arrowok="t"/>
                <v:fill type="solid"/>
              </v:shape>
            </v:group>
            <v:group style="position:absolute;left:14445;top:3200;width:10;height:20" coordorigin="14445,3200" coordsize="10,20">
              <v:shape style="position:absolute;left:14445;top:3200;width:10;height:20" coordorigin="14445,3200" coordsize="10,20" path="m14445,3220l14455,3220,14455,3200,14445,3200,14445,3220xe" filled="true" fillcolor="#000000" stroked="false">
                <v:path arrowok="t"/>
                <v:fill type="solid"/>
              </v:shape>
            </v:group>
            <v:group style="position:absolute;left:14445;top:3227;width:10;height:2" coordorigin="14445,3227" coordsize="10,2">
              <v:shape style="position:absolute;left:14445;top:3227;width:10;height:2" coordorigin="14445,3227" coordsize="10,0" path="m14445,3227l14455,3227e" filled="false" stroked="true" strokeweight=".72pt" strokecolor="#000000">
                <v:path arrowok="t"/>
              </v:shape>
              <v:shape style="position:absolute;left:571;top:3143;width:4011;height:101" type="#_x0000_t75" stroked="false">
                <v:imagedata r:id="rId241" o:title=""/>
              </v:shape>
              <v:shape style="position:absolute;left:4558;top:3234;width:4213;height:10" type="#_x0000_t75" stroked="false">
                <v:imagedata r:id="rId232" o:title=""/>
              </v:shape>
              <v:shape style="position:absolute;left:8766;top:3234;width:7160;height:10" type="#_x0000_t75" stroked="false">
                <v:imagedata r:id="rId233" o:title=""/>
              </v:shape>
            </v:group>
            <v:group style="position:absolute;left:4563;top:3244;width:10;height:20" coordorigin="4563,3244" coordsize="10,20">
              <v:shape style="position:absolute;left:4563;top:3244;width:10;height:20" coordorigin="4563,3244" coordsize="10,20" path="m4563,3263l4572,3263,4572,3244,4563,3244,4563,3263xe" filled="true" fillcolor="#000000" stroked="false">
                <v:path arrowok="t"/>
                <v:fill type="solid"/>
              </v:shape>
            </v:group>
            <v:group style="position:absolute;left:4563;top:3263;width:10;height:20" coordorigin="4563,3263" coordsize="10,20">
              <v:shape style="position:absolute;left:4563;top:3263;width:10;height:20" coordorigin="4563,3263" coordsize="10,20" path="m4563,3282l4572,3282,4572,3263,4563,3263,4563,3282xe" filled="true" fillcolor="#000000" stroked="false">
                <v:path arrowok="t"/>
                <v:fill type="solid"/>
              </v:shape>
            </v:group>
            <v:group style="position:absolute;left:4563;top:3282;width:10;height:20" coordorigin="4563,3282" coordsize="10,20">
              <v:shape style="position:absolute;left:4563;top:3282;width:10;height:20" coordorigin="4563,3282" coordsize="10,20" path="m4563,3301l4572,3301,4572,3282,4563,3282,4563,3301xe" filled="true" fillcolor="#000000" stroked="false">
                <v:path arrowok="t"/>
                <v:fill type="solid"/>
              </v:shape>
            </v:group>
            <v:group style="position:absolute;left:4563;top:3301;width:10;height:20" coordorigin="4563,3301" coordsize="10,20">
              <v:shape style="position:absolute;left:4563;top:3301;width:10;height:20" coordorigin="4563,3301" coordsize="10,20" path="m4563,3320l4572,3320,4572,3301,4563,3301,4563,3320xe" filled="true" fillcolor="#000000" stroked="false">
                <v:path arrowok="t"/>
                <v:fill type="solid"/>
              </v:shape>
            </v:group>
            <v:group style="position:absolute;left:4563;top:3320;width:10;height:20" coordorigin="4563,3320" coordsize="10,20">
              <v:shape style="position:absolute;left:4563;top:3320;width:10;height:20" coordorigin="4563,3320" coordsize="10,20" path="m4563,3340l4572,3340,4572,3320,4563,3320,4563,3340xe" filled="true" fillcolor="#000000" stroked="false">
                <v:path arrowok="t"/>
                <v:fill type="solid"/>
              </v:shape>
            </v:group>
            <v:group style="position:absolute;left:4563;top:3340;width:10;height:20" coordorigin="4563,3340" coordsize="10,20">
              <v:shape style="position:absolute;left:4563;top:3340;width:10;height:20" coordorigin="4563,3340" coordsize="10,20" path="m4563,3359l4572,3359,4572,3340,4563,3340,4563,3359xe" filled="true" fillcolor="#000000" stroked="false">
                <v:path arrowok="t"/>
                <v:fill type="solid"/>
              </v:shape>
            </v:group>
            <v:group style="position:absolute;left:4563;top:3359;width:10;height:20" coordorigin="4563,3359" coordsize="10,20">
              <v:shape style="position:absolute;left:4563;top:3359;width:10;height:20" coordorigin="4563,3359" coordsize="10,20" path="m4563,3378l4572,3378,4572,3359,4563,3359,4563,3378xe" filled="true" fillcolor="#000000" stroked="false">
                <v:path arrowok="t"/>
                <v:fill type="solid"/>
              </v:shape>
            </v:group>
            <v:group style="position:absolute;left:4563;top:3378;width:10;height:20" coordorigin="4563,3378" coordsize="10,20">
              <v:shape style="position:absolute;left:4563;top:3378;width:10;height:20" coordorigin="4563,3378" coordsize="10,20" path="m4563,3397l4572,3397,4572,3378,4563,3378,4563,3397xe" filled="true" fillcolor="#000000" stroked="false">
                <v:path arrowok="t"/>
                <v:fill type="solid"/>
              </v:shape>
            </v:group>
            <v:group style="position:absolute;left:5955;top:3244;width:10;height:20" coordorigin="5955,3244" coordsize="10,20">
              <v:shape style="position:absolute;left:5955;top:3244;width:10;height:20" coordorigin="5955,3244" coordsize="10,20" path="m5955,3263l5965,3263,5965,3244,5955,3244,5955,3263xe" filled="true" fillcolor="#000000" stroked="false">
                <v:path arrowok="t"/>
                <v:fill type="solid"/>
              </v:shape>
            </v:group>
            <v:group style="position:absolute;left:5955;top:3263;width:10;height:20" coordorigin="5955,3263" coordsize="10,20">
              <v:shape style="position:absolute;left:5955;top:3263;width:10;height:20" coordorigin="5955,3263" coordsize="10,20" path="m5955,3282l5965,3282,5965,3263,5955,3263,5955,3282xe" filled="true" fillcolor="#000000" stroked="false">
                <v:path arrowok="t"/>
                <v:fill type="solid"/>
              </v:shape>
            </v:group>
            <v:group style="position:absolute;left:5955;top:3282;width:10;height:20" coordorigin="5955,3282" coordsize="10,20">
              <v:shape style="position:absolute;left:5955;top:3282;width:10;height:20" coordorigin="5955,3282" coordsize="10,20" path="m5955,3301l5965,3301,5965,3282,5955,3282,5955,3301xe" filled="true" fillcolor="#000000" stroked="false">
                <v:path arrowok="t"/>
                <v:fill type="solid"/>
              </v:shape>
            </v:group>
            <v:group style="position:absolute;left:5955;top:3301;width:10;height:20" coordorigin="5955,3301" coordsize="10,20">
              <v:shape style="position:absolute;left:5955;top:3301;width:10;height:20" coordorigin="5955,3301" coordsize="10,20" path="m5955,3320l5965,3320,5965,3301,5955,3301,5955,3320xe" filled="true" fillcolor="#000000" stroked="false">
                <v:path arrowok="t"/>
                <v:fill type="solid"/>
              </v:shape>
            </v:group>
            <v:group style="position:absolute;left:5955;top:3320;width:10;height:20" coordorigin="5955,3320" coordsize="10,20">
              <v:shape style="position:absolute;left:5955;top:3320;width:10;height:20" coordorigin="5955,3320" coordsize="10,20" path="m5955,3340l5965,3340,5965,3320,5955,3320,5955,3340xe" filled="true" fillcolor="#000000" stroked="false">
                <v:path arrowok="t"/>
                <v:fill type="solid"/>
              </v:shape>
            </v:group>
            <v:group style="position:absolute;left:5955;top:3340;width:10;height:20" coordorigin="5955,3340" coordsize="10,20">
              <v:shape style="position:absolute;left:5955;top:3340;width:10;height:20" coordorigin="5955,3340" coordsize="10,20" path="m5955,3359l5965,3359,5965,3340,5955,3340,5955,3359xe" filled="true" fillcolor="#000000" stroked="false">
                <v:path arrowok="t"/>
                <v:fill type="solid"/>
              </v:shape>
            </v:group>
            <v:group style="position:absolute;left:5955;top:3359;width:10;height:20" coordorigin="5955,3359" coordsize="10,20">
              <v:shape style="position:absolute;left:5955;top:3359;width:10;height:20" coordorigin="5955,3359" coordsize="10,20" path="m5955,3378l5965,3378,5965,3359,5955,3359,5955,3378xe" filled="true" fillcolor="#000000" stroked="false">
                <v:path arrowok="t"/>
                <v:fill type="solid"/>
              </v:shape>
            </v:group>
            <v:group style="position:absolute;left:5955;top:3378;width:10;height:20" coordorigin="5955,3378" coordsize="10,20">
              <v:shape style="position:absolute;left:5955;top:3378;width:10;height:20" coordorigin="5955,3378" coordsize="10,20" path="m5955,3397l5965,3397,5965,3378,5955,3378,5955,3397xe" filled="true" fillcolor="#000000" stroked="false">
                <v:path arrowok="t"/>
                <v:fill type="solid"/>
              </v:shape>
            </v:group>
            <v:group style="position:absolute;left:5955;top:3397;width:10;height:20" coordorigin="5955,3397" coordsize="10,20">
              <v:shape style="position:absolute;left:5955;top:3397;width:10;height:20" coordorigin="5955,3397" coordsize="10,20" path="m5955,3416l5965,3416,5965,3397,5955,3397,5955,3416xe" filled="true" fillcolor="#000000" stroked="false">
                <v:path arrowok="t"/>
                <v:fill type="solid"/>
              </v:shape>
            </v:group>
            <v:group style="position:absolute;left:5955;top:3416;width:10;height:20" coordorigin="5955,3416" coordsize="10,20">
              <v:shape style="position:absolute;left:5955;top:3416;width:10;height:20" coordorigin="5955,3416" coordsize="10,20" path="m5955,3436l5965,3436,5965,3416,5955,3416,5955,3436xe" filled="true" fillcolor="#000000" stroked="false">
                <v:path arrowok="t"/>
                <v:fill type="solid"/>
              </v:shape>
            </v:group>
            <v:group style="position:absolute;left:5955;top:3436;width:10;height:20" coordorigin="5955,3436" coordsize="10,20">
              <v:shape style="position:absolute;left:5955;top:3436;width:10;height:20" coordorigin="5955,3436" coordsize="10,20" path="m5955,3455l5965,3455,5965,3436,5955,3436,5955,3455xe" filled="true" fillcolor="#000000" stroked="false">
                <v:path arrowok="t"/>
                <v:fill type="solid"/>
              </v:shape>
            </v:group>
            <v:group style="position:absolute;left:5955;top:3455;width:10;height:20" coordorigin="5955,3455" coordsize="10,20">
              <v:shape style="position:absolute;left:5955;top:3455;width:10;height:20" coordorigin="5955,3455" coordsize="10,20" path="m5955,3474l5965,3474,5965,3455,5955,3455,5955,3474xe" filled="true" fillcolor="#000000" stroked="false">
                <v:path arrowok="t"/>
                <v:fill type="solid"/>
              </v:shape>
            </v:group>
            <v:group style="position:absolute;left:5955;top:3481;width:10;height:2" coordorigin="5955,3481" coordsize="10,2">
              <v:shape style="position:absolute;left:5955;top:3481;width:10;height:2" coordorigin="5955,3481" coordsize="10,0" path="m5955,3481l5965,3481e" filled="false" stroked="true" strokeweight=".72pt" strokecolor="#000000">
                <v:path arrowok="t"/>
              </v:shape>
            </v:group>
            <v:group style="position:absolute;left:7431;top:3244;width:10;height:20" coordorigin="7431,3244" coordsize="10,20">
              <v:shape style="position:absolute;left:7431;top:3244;width:10;height:20" coordorigin="7431,3244" coordsize="10,20" path="m7431,3263l7441,3263,7441,3244,7431,3244,7431,3263xe" filled="true" fillcolor="#000000" stroked="false">
                <v:path arrowok="t"/>
                <v:fill type="solid"/>
              </v:shape>
            </v:group>
            <v:group style="position:absolute;left:7431;top:3263;width:10;height:20" coordorigin="7431,3263" coordsize="10,20">
              <v:shape style="position:absolute;left:7431;top:3263;width:10;height:20" coordorigin="7431,3263" coordsize="10,20" path="m7431,3282l7441,3282,7441,3263,7431,3263,7431,3282xe" filled="true" fillcolor="#000000" stroked="false">
                <v:path arrowok="t"/>
                <v:fill type="solid"/>
              </v:shape>
            </v:group>
            <v:group style="position:absolute;left:7431;top:3282;width:10;height:20" coordorigin="7431,3282" coordsize="10,20">
              <v:shape style="position:absolute;left:7431;top:3282;width:10;height:20" coordorigin="7431,3282" coordsize="10,20" path="m7431,3301l7441,3301,7441,3282,7431,3282,7431,3301xe" filled="true" fillcolor="#000000" stroked="false">
                <v:path arrowok="t"/>
                <v:fill type="solid"/>
              </v:shape>
            </v:group>
            <v:group style="position:absolute;left:7431;top:3301;width:10;height:20" coordorigin="7431,3301" coordsize="10,20">
              <v:shape style="position:absolute;left:7431;top:3301;width:10;height:20" coordorigin="7431,3301" coordsize="10,20" path="m7431,3320l7441,3320,7441,3301,7431,3301,7431,3320xe" filled="true" fillcolor="#000000" stroked="false">
                <v:path arrowok="t"/>
                <v:fill type="solid"/>
              </v:shape>
            </v:group>
            <v:group style="position:absolute;left:7431;top:3320;width:10;height:20" coordorigin="7431,3320" coordsize="10,20">
              <v:shape style="position:absolute;left:7431;top:3320;width:10;height:20" coordorigin="7431,3320" coordsize="10,20" path="m7431,3340l7441,3340,7441,3320,7431,3320,7431,3340xe" filled="true" fillcolor="#000000" stroked="false">
                <v:path arrowok="t"/>
                <v:fill type="solid"/>
              </v:shape>
            </v:group>
            <v:group style="position:absolute;left:7431;top:3340;width:10;height:20" coordorigin="7431,3340" coordsize="10,20">
              <v:shape style="position:absolute;left:7431;top:3340;width:10;height:20" coordorigin="7431,3340" coordsize="10,20" path="m7431,3359l7441,3359,7441,3340,7431,3340,7431,3359xe" filled="true" fillcolor="#000000" stroked="false">
                <v:path arrowok="t"/>
                <v:fill type="solid"/>
              </v:shape>
            </v:group>
            <v:group style="position:absolute;left:7431;top:3359;width:10;height:20" coordorigin="7431,3359" coordsize="10,20">
              <v:shape style="position:absolute;left:7431;top:3359;width:10;height:20" coordorigin="7431,3359" coordsize="10,20" path="m7431,3378l7441,3378,7441,3359,7431,3359,7431,3378xe" filled="true" fillcolor="#000000" stroked="false">
                <v:path arrowok="t"/>
                <v:fill type="solid"/>
              </v:shape>
            </v:group>
            <v:group style="position:absolute;left:7431;top:3378;width:10;height:20" coordorigin="7431,3378" coordsize="10,20">
              <v:shape style="position:absolute;left:7431;top:3378;width:10;height:20" coordorigin="7431,3378" coordsize="10,20" path="m7431,3397l7441,3397,7441,3378,7431,3378,7431,3397xe" filled="true" fillcolor="#000000" stroked="false">
                <v:path arrowok="t"/>
                <v:fill type="solid"/>
              </v:shape>
            </v:group>
            <v:group style="position:absolute;left:7431;top:3397;width:10;height:20" coordorigin="7431,3397" coordsize="10,20">
              <v:shape style="position:absolute;left:7431;top:3397;width:10;height:20" coordorigin="7431,3397" coordsize="10,20" path="m7431,3416l7441,3416,7441,3397,7431,3397,7431,3416xe" filled="true" fillcolor="#000000" stroked="false">
                <v:path arrowok="t"/>
                <v:fill type="solid"/>
              </v:shape>
            </v:group>
            <v:group style="position:absolute;left:7431;top:3416;width:10;height:20" coordorigin="7431,3416" coordsize="10,20">
              <v:shape style="position:absolute;left:7431;top:3416;width:10;height:20" coordorigin="7431,3416" coordsize="10,20" path="m7431,3436l7441,3436,7441,3416,7431,3416,7431,3436xe" filled="true" fillcolor="#000000" stroked="false">
                <v:path arrowok="t"/>
                <v:fill type="solid"/>
              </v:shape>
            </v:group>
            <v:group style="position:absolute;left:7431;top:3436;width:10;height:20" coordorigin="7431,3436" coordsize="10,20">
              <v:shape style="position:absolute;left:7431;top:3436;width:10;height:20" coordorigin="7431,3436" coordsize="10,20" path="m7431,3455l7441,3455,7441,3436,7431,3436,7431,3455xe" filled="true" fillcolor="#000000" stroked="false">
                <v:path arrowok="t"/>
                <v:fill type="solid"/>
              </v:shape>
            </v:group>
            <v:group style="position:absolute;left:7431;top:3455;width:10;height:20" coordorigin="7431,3455" coordsize="10,20">
              <v:shape style="position:absolute;left:7431;top:3455;width:10;height:20" coordorigin="7431,3455" coordsize="10,20" path="m7431,3474l7441,3474,7441,3455,7431,3455,7431,3474xe" filled="true" fillcolor="#000000" stroked="false">
                <v:path arrowok="t"/>
                <v:fill type="solid"/>
              </v:shape>
            </v:group>
            <v:group style="position:absolute;left:7431;top:3481;width:10;height:2" coordorigin="7431,3481" coordsize="10,2">
              <v:shape style="position:absolute;left:7431;top:3481;width:10;height:2" coordorigin="7431,3481" coordsize="10,0" path="m7431,3481l7441,3481e" filled="false" stroked="true" strokeweight=".72pt" strokecolor="#000000">
                <v:path arrowok="t"/>
              </v:shape>
            </v:group>
            <v:group style="position:absolute;left:8771;top:3244;width:10;height:20" coordorigin="8771,3244" coordsize="10,20">
              <v:shape style="position:absolute;left:8771;top:3244;width:10;height:20" coordorigin="8771,3244" coordsize="10,20" path="m8771,3263l8780,3263,8780,3244,8771,3244,8771,3263xe" filled="true" fillcolor="#000000" stroked="false">
                <v:path arrowok="t"/>
                <v:fill type="solid"/>
              </v:shape>
            </v:group>
            <v:group style="position:absolute;left:8771;top:3263;width:10;height:20" coordorigin="8771,3263" coordsize="10,20">
              <v:shape style="position:absolute;left:8771;top:3263;width:10;height:20" coordorigin="8771,3263" coordsize="10,20" path="m8771,3282l8780,3282,8780,3263,8771,3263,8771,3282xe" filled="true" fillcolor="#000000" stroked="false">
                <v:path arrowok="t"/>
                <v:fill type="solid"/>
              </v:shape>
            </v:group>
            <v:group style="position:absolute;left:8771;top:3282;width:10;height:20" coordorigin="8771,3282" coordsize="10,20">
              <v:shape style="position:absolute;left:8771;top:3282;width:10;height:20" coordorigin="8771,3282" coordsize="10,20" path="m8771,3301l8780,3301,8780,3282,8771,3282,8771,3301xe" filled="true" fillcolor="#000000" stroked="false">
                <v:path arrowok="t"/>
                <v:fill type="solid"/>
              </v:shape>
            </v:group>
            <v:group style="position:absolute;left:8771;top:3301;width:10;height:20" coordorigin="8771,3301" coordsize="10,20">
              <v:shape style="position:absolute;left:8771;top:3301;width:10;height:20" coordorigin="8771,3301" coordsize="10,20" path="m8771,3320l8780,3320,8780,3301,8771,3301,8771,3320xe" filled="true" fillcolor="#000000" stroked="false">
                <v:path arrowok="t"/>
                <v:fill type="solid"/>
              </v:shape>
            </v:group>
            <v:group style="position:absolute;left:8771;top:3320;width:10;height:20" coordorigin="8771,3320" coordsize="10,20">
              <v:shape style="position:absolute;left:8771;top:3320;width:10;height:20" coordorigin="8771,3320" coordsize="10,20" path="m8771,3340l8780,3340,8780,3320,8771,3320,8771,3340xe" filled="true" fillcolor="#000000" stroked="false">
                <v:path arrowok="t"/>
                <v:fill type="solid"/>
              </v:shape>
            </v:group>
            <v:group style="position:absolute;left:8771;top:3340;width:10;height:20" coordorigin="8771,3340" coordsize="10,20">
              <v:shape style="position:absolute;left:8771;top:3340;width:10;height:20" coordorigin="8771,3340" coordsize="10,20" path="m8771,3359l8780,3359,8780,3340,8771,3340,8771,3359xe" filled="true" fillcolor="#000000" stroked="false">
                <v:path arrowok="t"/>
                <v:fill type="solid"/>
              </v:shape>
            </v:group>
            <v:group style="position:absolute;left:8771;top:3359;width:10;height:20" coordorigin="8771,3359" coordsize="10,20">
              <v:shape style="position:absolute;left:8771;top:3359;width:10;height:20" coordorigin="8771,3359" coordsize="10,20" path="m8771,3378l8780,3378,8780,3359,8771,3359,8771,3378xe" filled="true" fillcolor="#000000" stroked="false">
                <v:path arrowok="t"/>
                <v:fill type="solid"/>
              </v:shape>
            </v:group>
            <v:group style="position:absolute;left:8771;top:3378;width:10;height:20" coordorigin="8771,3378" coordsize="10,20">
              <v:shape style="position:absolute;left:8771;top:3378;width:10;height:20" coordorigin="8771,3378" coordsize="10,20" path="m8771,3397l8780,3397,8780,3378,8771,3378,8771,3397xe" filled="true" fillcolor="#000000" stroked="false">
                <v:path arrowok="t"/>
                <v:fill type="solid"/>
              </v:shape>
            </v:group>
            <v:group style="position:absolute;left:8771;top:3397;width:10;height:20" coordorigin="8771,3397" coordsize="10,20">
              <v:shape style="position:absolute;left:8771;top:3397;width:10;height:20" coordorigin="8771,3397" coordsize="10,20" path="m8771,3416l8780,3416,8780,3397,8771,3397,8771,3416xe" filled="true" fillcolor="#000000" stroked="false">
                <v:path arrowok="t"/>
                <v:fill type="solid"/>
              </v:shape>
            </v:group>
            <v:group style="position:absolute;left:8771;top:3416;width:10;height:20" coordorigin="8771,3416" coordsize="10,20">
              <v:shape style="position:absolute;left:8771;top:3416;width:10;height:20" coordorigin="8771,3416" coordsize="10,20" path="m8771,3436l8780,3436,8780,3416,8771,3416,8771,3436xe" filled="true" fillcolor="#000000" stroked="false">
                <v:path arrowok="t"/>
                <v:fill type="solid"/>
              </v:shape>
            </v:group>
            <v:group style="position:absolute;left:8771;top:3436;width:10;height:20" coordorigin="8771,3436" coordsize="10,20">
              <v:shape style="position:absolute;left:8771;top:3436;width:10;height:20" coordorigin="8771,3436" coordsize="10,20" path="m8771,3455l8780,3455,8780,3436,8771,3436,8771,3455xe" filled="true" fillcolor="#000000" stroked="false">
                <v:path arrowok="t"/>
                <v:fill type="solid"/>
              </v:shape>
            </v:group>
            <v:group style="position:absolute;left:8771;top:3455;width:10;height:20" coordorigin="8771,3455" coordsize="10,20">
              <v:shape style="position:absolute;left:8771;top:3455;width:10;height:20" coordorigin="8771,3455" coordsize="10,20" path="m8771,3474l8780,3474,8780,3455,8771,3455,8771,3474xe" filled="true" fillcolor="#000000" stroked="false">
                <v:path arrowok="t"/>
                <v:fill type="solid"/>
              </v:shape>
            </v:group>
            <v:group style="position:absolute;left:8771;top:3481;width:10;height:2" coordorigin="8771,3481" coordsize="10,2">
              <v:shape style="position:absolute;left:8771;top:3481;width:10;height:2" coordorigin="8771,3481" coordsize="10,0" path="m8771,3481l8780,3481e" filled="false" stroked="true" strokeweight=".72pt" strokecolor="#000000">
                <v:path arrowok="t"/>
              </v:shape>
            </v:group>
            <v:group style="position:absolute;left:10170;top:3244;width:10;height:20" coordorigin="10170,3244" coordsize="10,20">
              <v:shape style="position:absolute;left:10170;top:3244;width:10;height:20" coordorigin="10170,3244" coordsize="10,20" path="m10170,3263l10180,3263,10180,3244,10170,3244,10170,3263xe" filled="true" fillcolor="#000000" stroked="false">
                <v:path arrowok="t"/>
                <v:fill type="solid"/>
              </v:shape>
            </v:group>
            <v:group style="position:absolute;left:10170;top:3263;width:10;height:20" coordorigin="10170,3263" coordsize="10,20">
              <v:shape style="position:absolute;left:10170;top:3263;width:10;height:20" coordorigin="10170,3263" coordsize="10,20" path="m10170,3282l10180,3282,10180,3263,10170,3263,10170,3282xe" filled="true" fillcolor="#000000" stroked="false">
                <v:path arrowok="t"/>
                <v:fill type="solid"/>
              </v:shape>
            </v:group>
            <v:group style="position:absolute;left:10170;top:3282;width:10;height:20" coordorigin="10170,3282" coordsize="10,20">
              <v:shape style="position:absolute;left:10170;top:3282;width:10;height:20" coordorigin="10170,3282" coordsize="10,20" path="m10170,3301l10180,3301,10180,3282,10170,3282,10170,3301xe" filled="true" fillcolor="#000000" stroked="false">
                <v:path arrowok="t"/>
                <v:fill type="solid"/>
              </v:shape>
            </v:group>
            <v:group style="position:absolute;left:10170;top:3301;width:10;height:20" coordorigin="10170,3301" coordsize="10,20">
              <v:shape style="position:absolute;left:10170;top:3301;width:10;height:20" coordorigin="10170,3301" coordsize="10,20" path="m10170,3320l10180,3320,10180,3301,10170,3301,10170,3320xe" filled="true" fillcolor="#000000" stroked="false">
                <v:path arrowok="t"/>
                <v:fill type="solid"/>
              </v:shape>
            </v:group>
            <v:group style="position:absolute;left:10170;top:3320;width:10;height:20" coordorigin="10170,3320" coordsize="10,20">
              <v:shape style="position:absolute;left:10170;top:3320;width:10;height:20" coordorigin="10170,3320" coordsize="10,20" path="m10170,3340l10180,3340,10180,3320,10170,3320,10170,3340xe" filled="true" fillcolor="#000000" stroked="false">
                <v:path arrowok="t"/>
                <v:fill type="solid"/>
              </v:shape>
            </v:group>
            <v:group style="position:absolute;left:10170;top:3340;width:10;height:20" coordorigin="10170,3340" coordsize="10,20">
              <v:shape style="position:absolute;left:10170;top:3340;width:10;height:20" coordorigin="10170,3340" coordsize="10,20" path="m10170,3359l10180,3359,10180,3340,10170,3340,10170,3359xe" filled="true" fillcolor="#000000" stroked="false">
                <v:path arrowok="t"/>
                <v:fill type="solid"/>
              </v:shape>
            </v:group>
            <v:group style="position:absolute;left:10170;top:3359;width:10;height:20" coordorigin="10170,3359" coordsize="10,20">
              <v:shape style="position:absolute;left:10170;top:3359;width:10;height:20" coordorigin="10170,3359" coordsize="10,20" path="m10170,3378l10180,3378,10180,3359,10170,3359,10170,3378xe" filled="true" fillcolor="#000000" stroked="false">
                <v:path arrowok="t"/>
                <v:fill type="solid"/>
              </v:shape>
            </v:group>
            <v:group style="position:absolute;left:10170;top:3378;width:10;height:20" coordorigin="10170,3378" coordsize="10,20">
              <v:shape style="position:absolute;left:10170;top:3378;width:10;height:20" coordorigin="10170,3378" coordsize="10,20" path="m10170,3397l10180,3397,10180,3378,10170,3378,10170,3397xe" filled="true" fillcolor="#000000" stroked="false">
                <v:path arrowok="t"/>
                <v:fill type="solid"/>
              </v:shape>
            </v:group>
            <v:group style="position:absolute;left:10170;top:3397;width:10;height:20" coordorigin="10170,3397" coordsize="10,20">
              <v:shape style="position:absolute;left:10170;top:3397;width:10;height:20" coordorigin="10170,3397" coordsize="10,20" path="m10170,3416l10180,3416,10180,3397,10170,3397,10170,3416xe" filled="true" fillcolor="#000000" stroked="false">
                <v:path arrowok="t"/>
                <v:fill type="solid"/>
              </v:shape>
            </v:group>
            <v:group style="position:absolute;left:10170;top:3416;width:10;height:20" coordorigin="10170,3416" coordsize="10,20">
              <v:shape style="position:absolute;left:10170;top:3416;width:10;height:20" coordorigin="10170,3416" coordsize="10,20" path="m10170,3436l10180,3436,10180,3416,10170,3416,10170,3436xe" filled="true" fillcolor="#000000" stroked="false">
                <v:path arrowok="t"/>
                <v:fill type="solid"/>
              </v:shape>
            </v:group>
            <v:group style="position:absolute;left:10170;top:3436;width:10;height:20" coordorigin="10170,3436" coordsize="10,20">
              <v:shape style="position:absolute;left:10170;top:3436;width:10;height:20" coordorigin="10170,3436" coordsize="10,20" path="m10170,3455l10180,3455,10180,3436,10170,3436,10170,3455xe" filled="true" fillcolor="#000000" stroked="false">
                <v:path arrowok="t"/>
                <v:fill type="solid"/>
              </v:shape>
            </v:group>
            <v:group style="position:absolute;left:10170;top:3455;width:10;height:20" coordorigin="10170,3455" coordsize="10,20">
              <v:shape style="position:absolute;left:10170;top:3455;width:10;height:20" coordorigin="10170,3455" coordsize="10,20" path="m10170,3474l10180,3474,10180,3455,10170,3455,10170,3474xe" filled="true" fillcolor="#000000" stroked="false">
                <v:path arrowok="t"/>
                <v:fill type="solid"/>
              </v:shape>
            </v:group>
            <v:group style="position:absolute;left:10170;top:3481;width:10;height:2" coordorigin="10170,3481" coordsize="10,2">
              <v:shape style="position:absolute;left:10170;top:3481;width:10;height:2" coordorigin="10170,3481" coordsize="10,0" path="m10170,3481l10180,3481e" filled="false" stroked="true" strokeweight=".72pt" strokecolor="#000000">
                <v:path arrowok="t"/>
              </v:shape>
            </v:group>
            <v:group style="position:absolute;left:11572;top:3244;width:10;height:20" coordorigin="11572,3244" coordsize="10,20">
              <v:shape style="position:absolute;left:11572;top:3244;width:10;height:20" coordorigin="11572,3244" coordsize="10,20" path="m11572,3263l11581,3263,11581,3244,11572,3244,11572,3263xe" filled="true" fillcolor="#000000" stroked="false">
                <v:path arrowok="t"/>
                <v:fill type="solid"/>
              </v:shape>
            </v:group>
            <v:group style="position:absolute;left:11572;top:3263;width:10;height:20" coordorigin="11572,3263" coordsize="10,20">
              <v:shape style="position:absolute;left:11572;top:3263;width:10;height:20" coordorigin="11572,3263" coordsize="10,20" path="m11572,3282l11581,3282,11581,3263,11572,3263,11572,3282xe" filled="true" fillcolor="#000000" stroked="false">
                <v:path arrowok="t"/>
                <v:fill type="solid"/>
              </v:shape>
            </v:group>
            <v:group style="position:absolute;left:11572;top:3282;width:10;height:20" coordorigin="11572,3282" coordsize="10,20">
              <v:shape style="position:absolute;left:11572;top:3282;width:10;height:20" coordorigin="11572,3282" coordsize="10,20" path="m11572,3301l11581,3301,11581,3282,11572,3282,11572,3301xe" filled="true" fillcolor="#000000" stroked="false">
                <v:path arrowok="t"/>
                <v:fill type="solid"/>
              </v:shape>
            </v:group>
            <v:group style="position:absolute;left:11572;top:3301;width:10;height:20" coordorigin="11572,3301" coordsize="10,20">
              <v:shape style="position:absolute;left:11572;top:3301;width:10;height:20" coordorigin="11572,3301" coordsize="10,20" path="m11572,3320l11581,3320,11581,3301,11572,3301,11572,3320xe" filled="true" fillcolor="#000000" stroked="false">
                <v:path arrowok="t"/>
                <v:fill type="solid"/>
              </v:shape>
            </v:group>
            <v:group style="position:absolute;left:11572;top:3320;width:10;height:20" coordorigin="11572,3320" coordsize="10,20">
              <v:shape style="position:absolute;left:11572;top:3320;width:10;height:20" coordorigin="11572,3320" coordsize="10,20" path="m11572,3340l11581,3340,11581,3320,11572,3320,11572,3340xe" filled="true" fillcolor="#000000" stroked="false">
                <v:path arrowok="t"/>
                <v:fill type="solid"/>
              </v:shape>
            </v:group>
            <v:group style="position:absolute;left:11572;top:3340;width:10;height:20" coordorigin="11572,3340" coordsize="10,20">
              <v:shape style="position:absolute;left:11572;top:3340;width:10;height:20" coordorigin="11572,3340" coordsize="10,20" path="m11572,3359l11581,3359,11581,3340,11572,3340,11572,3359xe" filled="true" fillcolor="#000000" stroked="false">
                <v:path arrowok="t"/>
                <v:fill type="solid"/>
              </v:shape>
            </v:group>
            <v:group style="position:absolute;left:11572;top:3359;width:10;height:20" coordorigin="11572,3359" coordsize="10,20">
              <v:shape style="position:absolute;left:11572;top:3359;width:10;height:20" coordorigin="11572,3359" coordsize="10,20" path="m11572,3378l11581,3378,11581,3359,11572,3359,11572,3378xe" filled="true" fillcolor="#000000" stroked="false">
                <v:path arrowok="t"/>
                <v:fill type="solid"/>
              </v:shape>
            </v:group>
            <v:group style="position:absolute;left:11572;top:3378;width:10;height:20" coordorigin="11572,3378" coordsize="10,20">
              <v:shape style="position:absolute;left:11572;top:3378;width:10;height:20" coordorigin="11572,3378" coordsize="10,20" path="m11572,3397l11581,3397,11581,3378,11572,3378,11572,3397xe" filled="true" fillcolor="#000000" stroked="false">
                <v:path arrowok="t"/>
                <v:fill type="solid"/>
              </v:shape>
            </v:group>
            <v:group style="position:absolute;left:11572;top:3397;width:10;height:20" coordorigin="11572,3397" coordsize="10,20">
              <v:shape style="position:absolute;left:11572;top:3397;width:10;height:20" coordorigin="11572,3397" coordsize="10,20" path="m11572,3416l11581,3416,11581,3397,11572,3397,11572,3416xe" filled="true" fillcolor="#000000" stroked="false">
                <v:path arrowok="t"/>
                <v:fill type="solid"/>
              </v:shape>
            </v:group>
            <v:group style="position:absolute;left:11572;top:3416;width:10;height:20" coordorigin="11572,3416" coordsize="10,20">
              <v:shape style="position:absolute;left:11572;top:3416;width:10;height:20" coordorigin="11572,3416" coordsize="10,20" path="m11572,3436l11581,3436,11581,3416,11572,3416,11572,3436xe" filled="true" fillcolor="#000000" stroked="false">
                <v:path arrowok="t"/>
                <v:fill type="solid"/>
              </v:shape>
            </v:group>
            <v:group style="position:absolute;left:11572;top:3436;width:10;height:20" coordorigin="11572,3436" coordsize="10,20">
              <v:shape style="position:absolute;left:11572;top:3436;width:10;height:20" coordorigin="11572,3436" coordsize="10,20" path="m11572,3455l11581,3455,11581,3436,11572,3436,11572,3455xe" filled="true" fillcolor="#000000" stroked="false">
                <v:path arrowok="t"/>
                <v:fill type="solid"/>
              </v:shape>
            </v:group>
            <v:group style="position:absolute;left:11572;top:3455;width:10;height:20" coordorigin="11572,3455" coordsize="10,20">
              <v:shape style="position:absolute;left:11572;top:3455;width:10;height:20" coordorigin="11572,3455" coordsize="10,20" path="m11572,3474l11581,3474,11581,3455,11572,3455,11572,3474xe" filled="true" fillcolor="#000000" stroked="false">
                <v:path arrowok="t"/>
                <v:fill type="solid"/>
              </v:shape>
            </v:group>
            <v:group style="position:absolute;left:11572;top:3481;width:10;height:2" coordorigin="11572,3481" coordsize="10,2">
              <v:shape style="position:absolute;left:11572;top:3481;width:10;height:2" coordorigin="11572,3481" coordsize="10,0" path="m11572,3481l11581,3481e" filled="false" stroked="true" strokeweight=".72pt" strokecolor="#000000">
                <v:path arrowok="t"/>
              </v:shape>
            </v:group>
            <v:group style="position:absolute;left:12969;top:3244;width:10;height:20" coordorigin="12969,3244" coordsize="10,20">
              <v:shape style="position:absolute;left:12969;top:3244;width:10;height:20" coordorigin="12969,3244" coordsize="10,20" path="m12969,3263l12979,3263,12979,3244,12969,3244,12969,3263xe" filled="true" fillcolor="#000000" stroked="false">
                <v:path arrowok="t"/>
                <v:fill type="solid"/>
              </v:shape>
            </v:group>
            <v:group style="position:absolute;left:12969;top:3263;width:10;height:20" coordorigin="12969,3263" coordsize="10,20">
              <v:shape style="position:absolute;left:12969;top:3263;width:10;height:20" coordorigin="12969,3263" coordsize="10,20" path="m12969,3282l12979,3282,12979,3263,12969,3263,12969,3282xe" filled="true" fillcolor="#000000" stroked="false">
                <v:path arrowok="t"/>
                <v:fill type="solid"/>
              </v:shape>
            </v:group>
            <v:group style="position:absolute;left:12969;top:3282;width:10;height:20" coordorigin="12969,3282" coordsize="10,20">
              <v:shape style="position:absolute;left:12969;top:3282;width:10;height:20" coordorigin="12969,3282" coordsize="10,20" path="m12969,3301l12979,3301,12979,3282,12969,3282,12969,3301xe" filled="true" fillcolor="#000000" stroked="false">
                <v:path arrowok="t"/>
                <v:fill type="solid"/>
              </v:shape>
            </v:group>
            <v:group style="position:absolute;left:12969;top:3301;width:10;height:20" coordorigin="12969,3301" coordsize="10,20">
              <v:shape style="position:absolute;left:12969;top:3301;width:10;height:20" coordorigin="12969,3301" coordsize="10,20" path="m12969,3320l12979,3320,12979,3301,12969,3301,12969,3320xe" filled="true" fillcolor="#000000" stroked="false">
                <v:path arrowok="t"/>
                <v:fill type="solid"/>
              </v:shape>
            </v:group>
            <v:group style="position:absolute;left:12969;top:3320;width:10;height:20" coordorigin="12969,3320" coordsize="10,20">
              <v:shape style="position:absolute;left:12969;top:3320;width:10;height:20" coordorigin="12969,3320" coordsize="10,20" path="m12969,3340l12979,3340,12979,3320,12969,3320,12969,3340xe" filled="true" fillcolor="#000000" stroked="false">
                <v:path arrowok="t"/>
                <v:fill type="solid"/>
              </v:shape>
            </v:group>
            <v:group style="position:absolute;left:12969;top:3340;width:10;height:20" coordorigin="12969,3340" coordsize="10,20">
              <v:shape style="position:absolute;left:12969;top:3340;width:10;height:20" coordorigin="12969,3340" coordsize="10,20" path="m12969,3359l12979,3359,12979,3340,12969,3340,12969,3359xe" filled="true" fillcolor="#000000" stroked="false">
                <v:path arrowok="t"/>
                <v:fill type="solid"/>
              </v:shape>
            </v:group>
            <v:group style="position:absolute;left:12969;top:3359;width:10;height:20" coordorigin="12969,3359" coordsize="10,20">
              <v:shape style="position:absolute;left:12969;top:3359;width:10;height:20" coordorigin="12969,3359" coordsize="10,20" path="m12969,3378l12979,3378,12979,3359,12969,3359,12969,3378xe" filled="true" fillcolor="#000000" stroked="false">
                <v:path arrowok="t"/>
                <v:fill type="solid"/>
              </v:shape>
            </v:group>
            <v:group style="position:absolute;left:12969;top:3378;width:10;height:20" coordorigin="12969,3378" coordsize="10,20">
              <v:shape style="position:absolute;left:12969;top:3378;width:10;height:20" coordorigin="12969,3378" coordsize="10,20" path="m12969,3397l12979,3397,12979,3378,12969,3378,12969,3397xe" filled="true" fillcolor="#000000" stroked="false">
                <v:path arrowok="t"/>
                <v:fill type="solid"/>
              </v:shape>
            </v:group>
            <v:group style="position:absolute;left:12969;top:3397;width:10;height:20" coordorigin="12969,3397" coordsize="10,20">
              <v:shape style="position:absolute;left:12969;top:3397;width:10;height:20" coordorigin="12969,3397" coordsize="10,20" path="m12969,3416l12979,3416,12979,3397,12969,3397,12969,3416xe" filled="true" fillcolor="#000000" stroked="false">
                <v:path arrowok="t"/>
                <v:fill type="solid"/>
              </v:shape>
            </v:group>
            <v:group style="position:absolute;left:12969;top:3416;width:10;height:20" coordorigin="12969,3416" coordsize="10,20">
              <v:shape style="position:absolute;left:12969;top:3416;width:10;height:20" coordorigin="12969,3416" coordsize="10,20" path="m12969,3436l12979,3436,12979,3416,12969,3416,12969,3436xe" filled="true" fillcolor="#000000" stroked="false">
                <v:path arrowok="t"/>
                <v:fill type="solid"/>
              </v:shape>
            </v:group>
            <v:group style="position:absolute;left:12969;top:3436;width:10;height:20" coordorigin="12969,3436" coordsize="10,20">
              <v:shape style="position:absolute;left:12969;top:3436;width:10;height:20" coordorigin="12969,3436" coordsize="10,20" path="m12969,3455l12979,3455,12979,3436,12969,3436,12969,3455xe" filled="true" fillcolor="#000000" stroked="false">
                <v:path arrowok="t"/>
                <v:fill type="solid"/>
              </v:shape>
            </v:group>
            <v:group style="position:absolute;left:12969;top:3455;width:10;height:20" coordorigin="12969,3455" coordsize="10,20">
              <v:shape style="position:absolute;left:12969;top:3455;width:10;height:20" coordorigin="12969,3455" coordsize="10,20" path="m12969,3474l12979,3474,12979,3455,12969,3455,12969,3474xe" filled="true" fillcolor="#000000" stroked="false">
                <v:path arrowok="t"/>
                <v:fill type="solid"/>
              </v:shape>
            </v:group>
            <v:group style="position:absolute;left:12969;top:3481;width:10;height:2" coordorigin="12969,3481" coordsize="10,2">
              <v:shape style="position:absolute;left:12969;top:3481;width:10;height:2" coordorigin="12969,3481" coordsize="10,0" path="m12969,3481l12979,3481e" filled="false" stroked="true" strokeweight=".72pt" strokecolor="#000000">
                <v:path arrowok="t"/>
              </v:shape>
            </v:group>
            <v:group style="position:absolute;left:14445;top:3244;width:10;height:20" coordorigin="14445,3244" coordsize="10,20">
              <v:shape style="position:absolute;left:14445;top:3244;width:10;height:20" coordorigin="14445,3244" coordsize="10,20" path="m14445,3263l14455,3263,14455,3244,14445,3244,14445,3263xe" filled="true" fillcolor="#000000" stroked="false">
                <v:path arrowok="t"/>
                <v:fill type="solid"/>
              </v:shape>
            </v:group>
            <v:group style="position:absolute;left:14445;top:3263;width:10;height:20" coordorigin="14445,3263" coordsize="10,20">
              <v:shape style="position:absolute;left:14445;top:3263;width:10;height:20" coordorigin="14445,3263" coordsize="10,20" path="m14445,3282l14455,3282,14455,3263,14445,3263,14445,3282xe" filled="true" fillcolor="#000000" stroked="false">
                <v:path arrowok="t"/>
                <v:fill type="solid"/>
              </v:shape>
            </v:group>
            <v:group style="position:absolute;left:14445;top:3282;width:10;height:20" coordorigin="14445,3282" coordsize="10,20">
              <v:shape style="position:absolute;left:14445;top:3282;width:10;height:20" coordorigin="14445,3282" coordsize="10,20" path="m14445,3301l14455,3301,14455,3282,14445,3282,14445,3301xe" filled="true" fillcolor="#000000" stroked="false">
                <v:path arrowok="t"/>
                <v:fill type="solid"/>
              </v:shape>
            </v:group>
            <v:group style="position:absolute;left:14445;top:3301;width:10;height:20" coordorigin="14445,3301" coordsize="10,20">
              <v:shape style="position:absolute;left:14445;top:3301;width:10;height:20" coordorigin="14445,3301" coordsize="10,20" path="m14445,3320l14455,3320,14455,3301,14445,3301,14445,3320xe" filled="true" fillcolor="#000000" stroked="false">
                <v:path arrowok="t"/>
                <v:fill type="solid"/>
              </v:shape>
            </v:group>
            <v:group style="position:absolute;left:14445;top:3320;width:10;height:20" coordorigin="14445,3320" coordsize="10,20">
              <v:shape style="position:absolute;left:14445;top:3320;width:10;height:20" coordorigin="14445,3320" coordsize="10,20" path="m14445,3340l14455,3340,14455,3320,14445,3320,14445,3340xe" filled="true" fillcolor="#000000" stroked="false">
                <v:path arrowok="t"/>
                <v:fill type="solid"/>
              </v:shape>
            </v:group>
            <v:group style="position:absolute;left:14445;top:3340;width:10;height:20" coordorigin="14445,3340" coordsize="10,20">
              <v:shape style="position:absolute;left:14445;top:3340;width:10;height:20" coordorigin="14445,3340" coordsize="10,20" path="m14445,3359l14455,3359,14455,3340,14445,3340,14445,3359xe" filled="true" fillcolor="#000000" stroked="false">
                <v:path arrowok="t"/>
                <v:fill type="solid"/>
              </v:shape>
            </v:group>
            <v:group style="position:absolute;left:14445;top:3359;width:10;height:20" coordorigin="14445,3359" coordsize="10,20">
              <v:shape style="position:absolute;left:14445;top:3359;width:10;height:20" coordorigin="14445,3359" coordsize="10,20" path="m14445,3378l14455,3378,14455,3359,14445,3359,14445,3378xe" filled="true" fillcolor="#000000" stroked="false">
                <v:path arrowok="t"/>
                <v:fill type="solid"/>
              </v:shape>
            </v:group>
            <v:group style="position:absolute;left:14445;top:3378;width:10;height:20" coordorigin="14445,3378" coordsize="10,20">
              <v:shape style="position:absolute;left:14445;top:3378;width:10;height:20" coordorigin="14445,3378" coordsize="10,20" path="m14445,3397l14455,3397,14455,3378,14445,3378,14445,3397xe" filled="true" fillcolor="#000000" stroked="false">
                <v:path arrowok="t"/>
                <v:fill type="solid"/>
              </v:shape>
            </v:group>
            <v:group style="position:absolute;left:14445;top:3397;width:10;height:20" coordorigin="14445,3397" coordsize="10,20">
              <v:shape style="position:absolute;left:14445;top:3397;width:10;height:20" coordorigin="14445,3397" coordsize="10,20" path="m14445,3416l14455,3416,14455,3397,14445,3397,14445,3416xe" filled="true" fillcolor="#000000" stroked="false">
                <v:path arrowok="t"/>
                <v:fill type="solid"/>
              </v:shape>
            </v:group>
            <v:group style="position:absolute;left:14445;top:3416;width:10;height:20" coordorigin="14445,3416" coordsize="10,20">
              <v:shape style="position:absolute;left:14445;top:3416;width:10;height:20" coordorigin="14445,3416" coordsize="10,20" path="m14445,3436l14455,3436,14455,3416,14445,3416,14445,3436xe" filled="true" fillcolor="#000000" stroked="false">
                <v:path arrowok="t"/>
                <v:fill type="solid"/>
              </v:shape>
            </v:group>
            <v:group style="position:absolute;left:14445;top:3436;width:10;height:20" coordorigin="14445,3436" coordsize="10,20">
              <v:shape style="position:absolute;left:14445;top:3436;width:10;height:20" coordorigin="14445,3436" coordsize="10,20" path="m14445,3455l14455,3455,14455,3436,14445,3436,14445,3455xe" filled="true" fillcolor="#000000" stroked="false">
                <v:path arrowok="t"/>
                <v:fill type="solid"/>
              </v:shape>
            </v:group>
            <v:group style="position:absolute;left:14445;top:3455;width:10;height:20" coordorigin="14445,3455" coordsize="10,20">
              <v:shape style="position:absolute;left:14445;top:3455;width:10;height:20" coordorigin="14445,3455" coordsize="10,20" path="m14445,3474l14455,3474,14455,3455,14445,3455,14445,3474xe" filled="true" fillcolor="#000000" stroked="false">
                <v:path arrowok="t"/>
                <v:fill type="solid"/>
              </v:shape>
            </v:group>
            <v:group style="position:absolute;left:14445;top:3481;width:10;height:2" coordorigin="14445,3481" coordsize="10,2">
              <v:shape style="position:absolute;left:14445;top:3481;width:10;height:2" coordorigin="14445,3481" coordsize="10,0" path="m14445,3481l14455,3481e" filled="false" stroked="true" strokeweight=".72pt" strokecolor="#000000">
                <v:path arrowok="t"/>
              </v:shape>
              <v:shape style="position:absolute;left:571;top:3397;width:4011;height:101" type="#_x0000_t75" stroked="false">
                <v:imagedata r:id="rId241" o:title=""/>
              </v:shape>
              <v:shape style="position:absolute;left:4558;top:3488;width:4213;height:10" type="#_x0000_t75" stroked="false">
                <v:imagedata r:id="rId232" o:title=""/>
              </v:shape>
              <v:shape style="position:absolute;left:8766;top:3488;width:7160;height:10" type="#_x0000_t75" stroked="false">
                <v:imagedata r:id="rId233" o:title=""/>
              </v:shape>
            </v:group>
            <v:group style="position:absolute;left:4563;top:3498;width:10;height:20" coordorigin="4563,3498" coordsize="10,20">
              <v:shape style="position:absolute;left:4563;top:3498;width:10;height:20" coordorigin="4563,3498" coordsize="10,20" path="m4563,3517l4572,3517,4572,3498,4563,3498,4563,3517xe" filled="true" fillcolor="#000000" stroked="false">
                <v:path arrowok="t"/>
                <v:fill type="solid"/>
              </v:shape>
            </v:group>
            <v:group style="position:absolute;left:4563;top:3517;width:10;height:20" coordorigin="4563,3517" coordsize="10,20">
              <v:shape style="position:absolute;left:4563;top:3517;width:10;height:20" coordorigin="4563,3517" coordsize="10,20" path="m4563,3536l4572,3536,4572,3517,4563,3517,4563,3536xe" filled="true" fillcolor="#000000" stroked="false">
                <v:path arrowok="t"/>
                <v:fill type="solid"/>
              </v:shape>
            </v:group>
            <v:group style="position:absolute;left:4563;top:3536;width:10;height:20" coordorigin="4563,3536" coordsize="10,20">
              <v:shape style="position:absolute;left:4563;top:3536;width:10;height:20" coordorigin="4563,3536" coordsize="10,20" path="m4563,3556l4572,3556,4572,3536,4563,3536,4563,3556xe" filled="true" fillcolor="#000000" stroked="false">
                <v:path arrowok="t"/>
                <v:fill type="solid"/>
              </v:shape>
            </v:group>
            <v:group style="position:absolute;left:4563;top:3556;width:10;height:20" coordorigin="4563,3556" coordsize="10,20">
              <v:shape style="position:absolute;left:4563;top:3556;width:10;height:20" coordorigin="4563,3556" coordsize="10,20" path="m4563,3575l4572,3575,4572,3556,4563,3556,4563,3575xe" filled="true" fillcolor="#000000" stroked="false">
                <v:path arrowok="t"/>
                <v:fill type="solid"/>
              </v:shape>
            </v:group>
            <v:group style="position:absolute;left:4563;top:3575;width:10;height:20" coordorigin="4563,3575" coordsize="10,20">
              <v:shape style="position:absolute;left:4563;top:3575;width:10;height:20" coordorigin="4563,3575" coordsize="10,20" path="m4563,3594l4572,3594,4572,3575,4563,3575,4563,3594xe" filled="true" fillcolor="#000000" stroked="false">
                <v:path arrowok="t"/>
                <v:fill type="solid"/>
              </v:shape>
            </v:group>
            <v:group style="position:absolute;left:4563;top:3594;width:10;height:20" coordorigin="4563,3594" coordsize="10,20">
              <v:shape style="position:absolute;left:4563;top:3594;width:10;height:20" coordorigin="4563,3594" coordsize="10,20" path="m4563,3613l4572,3613,4572,3594,4563,3594,4563,3613xe" filled="true" fillcolor="#000000" stroked="false">
                <v:path arrowok="t"/>
                <v:fill type="solid"/>
              </v:shape>
            </v:group>
            <v:group style="position:absolute;left:4563;top:3613;width:10;height:20" coordorigin="4563,3613" coordsize="10,20">
              <v:shape style="position:absolute;left:4563;top:3613;width:10;height:20" coordorigin="4563,3613" coordsize="10,20" path="m4563,3632l4572,3632,4572,3613,4563,3613,4563,3632xe" filled="true" fillcolor="#000000" stroked="false">
                <v:path arrowok="t"/>
                <v:fill type="solid"/>
              </v:shape>
            </v:group>
            <v:group style="position:absolute;left:4563;top:3632;width:10;height:20" coordorigin="4563,3632" coordsize="10,20">
              <v:shape style="position:absolute;left:4563;top:3632;width:10;height:20" coordorigin="4563,3632" coordsize="10,20" path="m4563,3652l4572,3652,4572,3632,4563,3632,4563,3652xe" filled="true" fillcolor="#000000" stroked="false">
                <v:path arrowok="t"/>
                <v:fill type="solid"/>
              </v:shape>
            </v:group>
            <v:group style="position:absolute;left:5955;top:3498;width:10;height:20" coordorigin="5955,3498" coordsize="10,20">
              <v:shape style="position:absolute;left:5955;top:3498;width:10;height:20" coordorigin="5955,3498" coordsize="10,20" path="m5955,3517l5965,3517,5965,3498,5955,3498,5955,3517xe" filled="true" fillcolor="#000000" stroked="false">
                <v:path arrowok="t"/>
                <v:fill type="solid"/>
              </v:shape>
            </v:group>
            <v:group style="position:absolute;left:5955;top:3517;width:10;height:20" coordorigin="5955,3517" coordsize="10,20">
              <v:shape style="position:absolute;left:5955;top:3517;width:10;height:20" coordorigin="5955,3517" coordsize="10,20" path="m5955,3536l5965,3536,5965,3517,5955,3517,5955,3536xe" filled="true" fillcolor="#000000" stroked="false">
                <v:path arrowok="t"/>
                <v:fill type="solid"/>
              </v:shape>
            </v:group>
            <v:group style="position:absolute;left:5955;top:3536;width:10;height:20" coordorigin="5955,3536" coordsize="10,20">
              <v:shape style="position:absolute;left:5955;top:3536;width:10;height:20" coordorigin="5955,3536" coordsize="10,20" path="m5955,3556l5965,3556,5965,3536,5955,3536,5955,3556xe" filled="true" fillcolor="#000000" stroked="false">
                <v:path arrowok="t"/>
                <v:fill type="solid"/>
              </v:shape>
            </v:group>
            <v:group style="position:absolute;left:5955;top:3556;width:10;height:20" coordorigin="5955,3556" coordsize="10,20">
              <v:shape style="position:absolute;left:5955;top:3556;width:10;height:20" coordorigin="5955,3556" coordsize="10,20" path="m5955,3575l5965,3575,5965,3556,5955,3556,5955,3575xe" filled="true" fillcolor="#000000" stroked="false">
                <v:path arrowok="t"/>
                <v:fill type="solid"/>
              </v:shape>
            </v:group>
            <v:group style="position:absolute;left:5955;top:3575;width:10;height:20" coordorigin="5955,3575" coordsize="10,20">
              <v:shape style="position:absolute;left:5955;top:3575;width:10;height:20" coordorigin="5955,3575" coordsize="10,20" path="m5955,3594l5965,3594,5965,3575,5955,3575,5955,3594xe" filled="true" fillcolor="#000000" stroked="false">
                <v:path arrowok="t"/>
                <v:fill type="solid"/>
              </v:shape>
            </v:group>
            <v:group style="position:absolute;left:5955;top:3594;width:10;height:20" coordorigin="5955,3594" coordsize="10,20">
              <v:shape style="position:absolute;left:5955;top:3594;width:10;height:20" coordorigin="5955,3594" coordsize="10,20" path="m5955,3613l5965,3613,5965,3594,5955,3594,5955,3613xe" filled="true" fillcolor="#000000" stroked="false">
                <v:path arrowok="t"/>
                <v:fill type="solid"/>
              </v:shape>
            </v:group>
            <v:group style="position:absolute;left:5955;top:3613;width:10;height:20" coordorigin="5955,3613" coordsize="10,20">
              <v:shape style="position:absolute;left:5955;top:3613;width:10;height:20" coordorigin="5955,3613" coordsize="10,20" path="m5955,3632l5965,3632,5965,3613,5955,3613,5955,3632xe" filled="true" fillcolor="#000000" stroked="false">
                <v:path arrowok="t"/>
                <v:fill type="solid"/>
              </v:shape>
            </v:group>
            <v:group style="position:absolute;left:5955;top:3632;width:10;height:20" coordorigin="5955,3632" coordsize="10,20">
              <v:shape style="position:absolute;left:5955;top:3632;width:10;height:20" coordorigin="5955,3632" coordsize="10,20" path="m5955,3652l5965,3652,5965,3632,5955,3632,5955,3652xe" filled="true" fillcolor="#000000" stroked="false">
                <v:path arrowok="t"/>
                <v:fill type="solid"/>
              </v:shape>
            </v:group>
            <v:group style="position:absolute;left:5955;top:3652;width:10;height:20" coordorigin="5955,3652" coordsize="10,20">
              <v:shape style="position:absolute;left:5955;top:3652;width:10;height:20" coordorigin="5955,3652" coordsize="10,20" path="m5955,3671l5965,3671,5965,3652,5955,3652,5955,3671xe" filled="true" fillcolor="#000000" stroked="false">
                <v:path arrowok="t"/>
                <v:fill type="solid"/>
              </v:shape>
            </v:group>
            <v:group style="position:absolute;left:5955;top:3671;width:10;height:20" coordorigin="5955,3671" coordsize="10,20">
              <v:shape style="position:absolute;left:5955;top:3671;width:10;height:20" coordorigin="5955,3671" coordsize="10,20" path="m5955,3690l5965,3690,5965,3671,5955,3671,5955,3690xe" filled="true" fillcolor="#000000" stroked="false">
                <v:path arrowok="t"/>
                <v:fill type="solid"/>
              </v:shape>
            </v:group>
            <v:group style="position:absolute;left:5955;top:3690;width:10;height:20" coordorigin="5955,3690" coordsize="10,20">
              <v:shape style="position:absolute;left:5955;top:3690;width:10;height:20" coordorigin="5955,3690" coordsize="10,20" path="m5955,3709l5965,3709,5965,3690,5955,3690,5955,3709xe" filled="true" fillcolor="#000000" stroked="false">
                <v:path arrowok="t"/>
                <v:fill type="solid"/>
              </v:shape>
            </v:group>
            <v:group style="position:absolute;left:5955;top:3709;width:10;height:20" coordorigin="5955,3709" coordsize="10,20">
              <v:shape style="position:absolute;left:5955;top:3709;width:10;height:20" coordorigin="5955,3709" coordsize="10,20" path="m5955,3728l5965,3728,5965,3709,5955,3709,5955,3728xe" filled="true" fillcolor="#000000" stroked="false">
                <v:path arrowok="t"/>
                <v:fill type="solid"/>
              </v:shape>
            </v:group>
            <v:group style="position:absolute;left:5955;top:3736;width:10;height:2" coordorigin="5955,3736" coordsize="10,2">
              <v:shape style="position:absolute;left:5955;top:3736;width:10;height:2" coordorigin="5955,3736" coordsize="10,0" path="m5955,3736l5965,3736e" filled="false" stroked="true" strokeweight=".72pt" strokecolor="#000000">
                <v:path arrowok="t"/>
              </v:shape>
            </v:group>
            <v:group style="position:absolute;left:7431;top:3498;width:10;height:20" coordorigin="7431,3498" coordsize="10,20">
              <v:shape style="position:absolute;left:7431;top:3498;width:10;height:20" coordorigin="7431,3498" coordsize="10,20" path="m7431,3517l7441,3517,7441,3498,7431,3498,7431,3517xe" filled="true" fillcolor="#000000" stroked="false">
                <v:path arrowok="t"/>
                <v:fill type="solid"/>
              </v:shape>
            </v:group>
            <v:group style="position:absolute;left:7431;top:3517;width:10;height:20" coordorigin="7431,3517" coordsize="10,20">
              <v:shape style="position:absolute;left:7431;top:3517;width:10;height:20" coordorigin="7431,3517" coordsize="10,20" path="m7431,3536l7441,3536,7441,3517,7431,3517,7431,3536xe" filled="true" fillcolor="#000000" stroked="false">
                <v:path arrowok="t"/>
                <v:fill type="solid"/>
              </v:shape>
            </v:group>
            <v:group style="position:absolute;left:7431;top:3536;width:10;height:20" coordorigin="7431,3536" coordsize="10,20">
              <v:shape style="position:absolute;left:7431;top:3536;width:10;height:20" coordorigin="7431,3536" coordsize="10,20" path="m7431,3556l7441,3556,7441,3536,7431,3536,7431,3556xe" filled="true" fillcolor="#000000" stroked="false">
                <v:path arrowok="t"/>
                <v:fill type="solid"/>
              </v:shape>
            </v:group>
            <v:group style="position:absolute;left:7431;top:3556;width:10;height:20" coordorigin="7431,3556" coordsize="10,20">
              <v:shape style="position:absolute;left:7431;top:3556;width:10;height:20" coordorigin="7431,3556" coordsize="10,20" path="m7431,3575l7441,3575,7441,3556,7431,3556,7431,3575xe" filled="true" fillcolor="#000000" stroked="false">
                <v:path arrowok="t"/>
                <v:fill type="solid"/>
              </v:shape>
            </v:group>
            <v:group style="position:absolute;left:7431;top:3575;width:10;height:20" coordorigin="7431,3575" coordsize="10,20">
              <v:shape style="position:absolute;left:7431;top:3575;width:10;height:20" coordorigin="7431,3575" coordsize="10,20" path="m7431,3594l7441,3594,7441,3575,7431,3575,7431,3594xe" filled="true" fillcolor="#000000" stroked="false">
                <v:path arrowok="t"/>
                <v:fill type="solid"/>
              </v:shape>
            </v:group>
            <v:group style="position:absolute;left:7431;top:3594;width:10;height:20" coordorigin="7431,3594" coordsize="10,20">
              <v:shape style="position:absolute;left:7431;top:3594;width:10;height:20" coordorigin="7431,3594" coordsize="10,20" path="m7431,3613l7441,3613,7441,3594,7431,3594,7431,3613xe" filled="true" fillcolor="#000000" stroked="false">
                <v:path arrowok="t"/>
                <v:fill type="solid"/>
              </v:shape>
            </v:group>
            <v:group style="position:absolute;left:7431;top:3613;width:10;height:20" coordorigin="7431,3613" coordsize="10,20">
              <v:shape style="position:absolute;left:7431;top:3613;width:10;height:20" coordorigin="7431,3613" coordsize="10,20" path="m7431,3632l7441,3632,7441,3613,7431,3613,7431,3632xe" filled="true" fillcolor="#000000" stroked="false">
                <v:path arrowok="t"/>
                <v:fill type="solid"/>
              </v:shape>
            </v:group>
            <v:group style="position:absolute;left:7431;top:3632;width:10;height:20" coordorigin="7431,3632" coordsize="10,20">
              <v:shape style="position:absolute;left:7431;top:3632;width:10;height:20" coordorigin="7431,3632" coordsize="10,20" path="m7431,3652l7441,3652,7441,3632,7431,3632,7431,3652xe" filled="true" fillcolor="#000000" stroked="false">
                <v:path arrowok="t"/>
                <v:fill type="solid"/>
              </v:shape>
            </v:group>
            <v:group style="position:absolute;left:7431;top:3652;width:10;height:20" coordorigin="7431,3652" coordsize="10,20">
              <v:shape style="position:absolute;left:7431;top:3652;width:10;height:20" coordorigin="7431,3652" coordsize="10,20" path="m7431,3671l7441,3671,7441,3652,7431,3652,7431,3671xe" filled="true" fillcolor="#000000" stroked="false">
                <v:path arrowok="t"/>
                <v:fill type="solid"/>
              </v:shape>
            </v:group>
            <v:group style="position:absolute;left:7431;top:3671;width:10;height:20" coordorigin="7431,3671" coordsize="10,20">
              <v:shape style="position:absolute;left:7431;top:3671;width:10;height:20" coordorigin="7431,3671" coordsize="10,20" path="m7431,3690l7441,3690,7441,3671,7431,3671,7431,3690xe" filled="true" fillcolor="#000000" stroked="false">
                <v:path arrowok="t"/>
                <v:fill type="solid"/>
              </v:shape>
            </v:group>
            <v:group style="position:absolute;left:7431;top:3690;width:10;height:20" coordorigin="7431,3690" coordsize="10,20">
              <v:shape style="position:absolute;left:7431;top:3690;width:10;height:20" coordorigin="7431,3690" coordsize="10,20" path="m7431,3709l7441,3709,7441,3690,7431,3690,7431,3709xe" filled="true" fillcolor="#000000" stroked="false">
                <v:path arrowok="t"/>
                <v:fill type="solid"/>
              </v:shape>
            </v:group>
            <v:group style="position:absolute;left:7431;top:3709;width:10;height:20" coordorigin="7431,3709" coordsize="10,20">
              <v:shape style="position:absolute;left:7431;top:3709;width:10;height:20" coordorigin="7431,3709" coordsize="10,20" path="m7431,3728l7441,3728,7441,3709,7431,3709,7431,3728xe" filled="true" fillcolor="#000000" stroked="false">
                <v:path arrowok="t"/>
                <v:fill type="solid"/>
              </v:shape>
            </v:group>
            <v:group style="position:absolute;left:7431;top:3736;width:10;height:2" coordorigin="7431,3736" coordsize="10,2">
              <v:shape style="position:absolute;left:7431;top:3736;width:10;height:2" coordorigin="7431,3736" coordsize="10,0" path="m7431,3736l7441,3736e" filled="false" stroked="true" strokeweight=".72pt" strokecolor="#000000">
                <v:path arrowok="t"/>
              </v:shape>
            </v:group>
            <v:group style="position:absolute;left:8771;top:3498;width:10;height:20" coordorigin="8771,3498" coordsize="10,20">
              <v:shape style="position:absolute;left:8771;top:3498;width:10;height:20" coordorigin="8771,3498" coordsize="10,20" path="m8771,3517l8780,3517,8780,3498,8771,3498,8771,3517xe" filled="true" fillcolor="#000000" stroked="false">
                <v:path arrowok="t"/>
                <v:fill type="solid"/>
              </v:shape>
            </v:group>
            <v:group style="position:absolute;left:8771;top:3517;width:10;height:20" coordorigin="8771,3517" coordsize="10,20">
              <v:shape style="position:absolute;left:8771;top:3517;width:10;height:20" coordorigin="8771,3517" coordsize="10,20" path="m8771,3536l8780,3536,8780,3517,8771,3517,8771,3536xe" filled="true" fillcolor="#000000" stroked="false">
                <v:path arrowok="t"/>
                <v:fill type="solid"/>
              </v:shape>
            </v:group>
            <v:group style="position:absolute;left:8771;top:3536;width:10;height:20" coordorigin="8771,3536" coordsize="10,20">
              <v:shape style="position:absolute;left:8771;top:3536;width:10;height:20" coordorigin="8771,3536" coordsize="10,20" path="m8771,3556l8780,3556,8780,3536,8771,3536,8771,3556xe" filled="true" fillcolor="#000000" stroked="false">
                <v:path arrowok="t"/>
                <v:fill type="solid"/>
              </v:shape>
            </v:group>
            <v:group style="position:absolute;left:8771;top:3556;width:10;height:20" coordorigin="8771,3556" coordsize="10,20">
              <v:shape style="position:absolute;left:8771;top:3556;width:10;height:20" coordorigin="8771,3556" coordsize="10,20" path="m8771,3575l8780,3575,8780,3556,8771,3556,8771,3575xe" filled="true" fillcolor="#000000" stroked="false">
                <v:path arrowok="t"/>
                <v:fill type="solid"/>
              </v:shape>
            </v:group>
            <v:group style="position:absolute;left:8771;top:3575;width:10;height:20" coordorigin="8771,3575" coordsize="10,20">
              <v:shape style="position:absolute;left:8771;top:3575;width:10;height:20" coordorigin="8771,3575" coordsize="10,20" path="m8771,3594l8780,3594,8780,3575,8771,3575,8771,3594xe" filled="true" fillcolor="#000000" stroked="false">
                <v:path arrowok="t"/>
                <v:fill type="solid"/>
              </v:shape>
            </v:group>
            <v:group style="position:absolute;left:8771;top:3594;width:10;height:20" coordorigin="8771,3594" coordsize="10,20">
              <v:shape style="position:absolute;left:8771;top:3594;width:10;height:20" coordorigin="8771,3594" coordsize="10,20" path="m8771,3613l8780,3613,8780,3594,8771,3594,8771,3613xe" filled="true" fillcolor="#000000" stroked="false">
                <v:path arrowok="t"/>
                <v:fill type="solid"/>
              </v:shape>
            </v:group>
            <v:group style="position:absolute;left:8771;top:3613;width:10;height:20" coordorigin="8771,3613" coordsize="10,20">
              <v:shape style="position:absolute;left:8771;top:3613;width:10;height:20" coordorigin="8771,3613" coordsize="10,20" path="m8771,3632l8780,3632,8780,3613,8771,3613,8771,3632xe" filled="true" fillcolor="#000000" stroked="false">
                <v:path arrowok="t"/>
                <v:fill type="solid"/>
              </v:shape>
            </v:group>
            <v:group style="position:absolute;left:8771;top:3632;width:10;height:20" coordorigin="8771,3632" coordsize="10,20">
              <v:shape style="position:absolute;left:8771;top:3632;width:10;height:20" coordorigin="8771,3632" coordsize="10,20" path="m8771,3652l8780,3652,8780,3632,8771,3632,8771,3652xe" filled="true" fillcolor="#000000" stroked="false">
                <v:path arrowok="t"/>
                <v:fill type="solid"/>
              </v:shape>
            </v:group>
            <v:group style="position:absolute;left:8771;top:3652;width:10;height:20" coordorigin="8771,3652" coordsize="10,20">
              <v:shape style="position:absolute;left:8771;top:3652;width:10;height:20" coordorigin="8771,3652" coordsize="10,20" path="m8771,3671l8780,3671,8780,3652,8771,3652,8771,3671xe" filled="true" fillcolor="#000000" stroked="false">
                <v:path arrowok="t"/>
                <v:fill type="solid"/>
              </v:shape>
            </v:group>
            <v:group style="position:absolute;left:8771;top:3671;width:10;height:20" coordorigin="8771,3671" coordsize="10,20">
              <v:shape style="position:absolute;left:8771;top:3671;width:10;height:20" coordorigin="8771,3671" coordsize="10,20" path="m8771,3690l8780,3690,8780,3671,8771,3671,8771,3690xe" filled="true" fillcolor="#000000" stroked="false">
                <v:path arrowok="t"/>
                <v:fill type="solid"/>
              </v:shape>
            </v:group>
            <v:group style="position:absolute;left:8771;top:3690;width:10;height:20" coordorigin="8771,3690" coordsize="10,20">
              <v:shape style="position:absolute;left:8771;top:3690;width:10;height:20" coordorigin="8771,3690" coordsize="10,20" path="m8771,3709l8780,3709,8780,3690,8771,3690,8771,3709xe" filled="true" fillcolor="#000000" stroked="false">
                <v:path arrowok="t"/>
                <v:fill type="solid"/>
              </v:shape>
            </v:group>
            <v:group style="position:absolute;left:8771;top:3709;width:10;height:20" coordorigin="8771,3709" coordsize="10,20">
              <v:shape style="position:absolute;left:8771;top:3709;width:10;height:20" coordorigin="8771,3709" coordsize="10,20" path="m8771,3728l8780,3728,8780,3709,8771,3709,8771,3728xe" filled="true" fillcolor="#000000" stroked="false">
                <v:path arrowok="t"/>
                <v:fill type="solid"/>
              </v:shape>
            </v:group>
            <v:group style="position:absolute;left:8771;top:3736;width:10;height:2" coordorigin="8771,3736" coordsize="10,2">
              <v:shape style="position:absolute;left:8771;top:3736;width:10;height:2" coordorigin="8771,3736" coordsize="10,0" path="m8771,3736l8780,3736e" filled="false" stroked="true" strokeweight=".72pt" strokecolor="#000000">
                <v:path arrowok="t"/>
              </v:shape>
            </v:group>
            <v:group style="position:absolute;left:10170;top:3498;width:10;height:20" coordorigin="10170,3498" coordsize="10,20">
              <v:shape style="position:absolute;left:10170;top:3498;width:10;height:20" coordorigin="10170,3498" coordsize="10,20" path="m10170,3517l10180,3517,10180,3498,10170,3498,10170,3517xe" filled="true" fillcolor="#000000" stroked="false">
                <v:path arrowok="t"/>
                <v:fill type="solid"/>
              </v:shape>
            </v:group>
            <v:group style="position:absolute;left:10170;top:3517;width:10;height:20" coordorigin="10170,3517" coordsize="10,20">
              <v:shape style="position:absolute;left:10170;top:3517;width:10;height:20" coordorigin="10170,3517" coordsize="10,20" path="m10170,3536l10180,3536,10180,3517,10170,3517,10170,3536xe" filled="true" fillcolor="#000000" stroked="false">
                <v:path arrowok="t"/>
                <v:fill type="solid"/>
              </v:shape>
            </v:group>
            <v:group style="position:absolute;left:10170;top:3536;width:10;height:20" coordorigin="10170,3536" coordsize="10,20">
              <v:shape style="position:absolute;left:10170;top:3536;width:10;height:20" coordorigin="10170,3536" coordsize="10,20" path="m10170,3556l10180,3556,10180,3536,10170,3536,10170,3556xe" filled="true" fillcolor="#000000" stroked="false">
                <v:path arrowok="t"/>
                <v:fill type="solid"/>
              </v:shape>
            </v:group>
            <v:group style="position:absolute;left:10170;top:3556;width:10;height:20" coordorigin="10170,3556" coordsize="10,20">
              <v:shape style="position:absolute;left:10170;top:3556;width:10;height:20" coordorigin="10170,3556" coordsize="10,20" path="m10170,3575l10180,3575,10180,3556,10170,3556,10170,3575xe" filled="true" fillcolor="#000000" stroked="false">
                <v:path arrowok="t"/>
                <v:fill type="solid"/>
              </v:shape>
            </v:group>
            <v:group style="position:absolute;left:10170;top:3575;width:10;height:20" coordorigin="10170,3575" coordsize="10,20">
              <v:shape style="position:absolute;left:10170;top:3575;width:10;height:20" coordorigin="10170,3575" coordsize="10,20" path="m10170,3594l10180,3594,10180,3575,10170,3575,10170,3594xe" filled="true" fillcolor="#000000" stroked="false">
                <v:path arrowok="t"/>
                <v:fill type="solid"/>
              </v:shape>
            </v:group>
            <v:group style="position:absolute;left:10170;top:3594;width:10;height:20" coordorigin="10170,3594" coordsize="10,20">
              <v:shape style="position:absolute;left:10170;top:3594;width:10;height:20" coordorigin="10170,3594" coordsize="10,20" path="m10170,3613l10180,3613,10180,3594,10170,3594,10170,3613xe" filled="true" fillcolor="#000000" stroked="false">
                <v:path arrowok="t"/>
                <v:fill type="solid"/>
              </v:shape>
            </v:group>
            <v:group style="position:absolute;left:10170;top:3613;width:10;height:20" coordorigin="10170,3613" coordsize="10,20">
              <v:shape style="position:absolute;left:10170;top:3613;width:10;height:20" coordorigin="10170,3613" coordsize="10,20" path="m10170,3632l10180,3632,10180,3613,10170,3613,10170,3632xe" filled="true" fillcolor="#000000" stroked="false">
                <v:path arrowok="t"/>
                <v:fill type="solid"/>
              </v:shape>
            </v:group>
            <v:group style="position:absolute;left:10170;top:3632;width:10;height:20" coordorigin="10170,3632" coordsize="10,20">
              <v:shape style="position:absolute;left:10170;top:3632;width:10;height:20" coordorigin="10170,3632" coordsize="10,20" path="m10170,3652l10180,3652,10180,3632,10170,3632,10170,3652xe" filled="true" fillcolor="#000000" stroked="false">
                <v:path arrowok="t"/>
                <v:fill type="solid"/>
              </v:shape>
            </v:group>
            <v:group style="position:absolute;left:10170;top:3652;width:10;height:20" coordorigin="10170,3652" coordsize="10,20">
              <v:shape style="position:absolute;left:10170;top:3652;width:10;height:20" coordorigin="10170,3652" coordsize="10,20" path="m10170,3671l10180,3671,10180,3652,10170,3652,10170,3671xe" filled="true" fillcolor="#000000" stroked="false">
                <v:path arrowok="t"/>
                <v:fill type="solid"/>
              </v:shape>
            </v:group>
            <v:group style="position:absolute;left:10170;top:3671;width:10;height:20" coordorigin="10170,3671" coordsize="10,20">
              <v:shape style="position:absolute;left:10170;top:3671;width:10;height:20" coordorigin="10170,3671" coordsize="10,20" path="m10170,3690l10180,3690,10180,3671,10170,3671,10170,3690xe" filled="true" fillcolor="#000000" stroked="false">
                <v:path arrowok="t"/>
                <v:fill type="solid"/>
              </v:shape>
            </v:group>
            <v:group style="position:absolute;left:10170;top:3690;width:10;height:20" coordorigin="10170,3690" coordsize="10,20">
              <v:shape style="position:absolute;left:10170;top:3690;width:10;height:20" coordorigin="10170,3690" coordsize="10,20" path="m10170,3709l10180,3709,10180,3690,10170,3690,10170,3709xe" filled="true" fillcolor="#000000" stroked="false">
                <v:path arrowok="t"/>
                <v:fill type="solid"/>
              </v:shape>
            </v:group>
            <v:group style="position:absolute;left:10170;top:3709;width:10;height:20" coordorigin="10170,3709" coordsize="10,20">
              <v:shape style="position:absolute;left:10170;top:3709;width:10;height:20" coordorigin="10170,3709" coordsize="10,20" path="m10170,3728l10180,3728,10180,3709,10170,3709,10170,3728xe" filled="true" fillcolor="#000000" stroked="false">
                <v:path arrowok="t"/>
                <v:fill type="solid"/>
              </v:shape>
            </v:group>
            <v:group style="position:absolute;left:10170;top:3736;width:10;height:2" coordorigin="10170,3736" coordsize="10,2">
              <v:shape style="position:absolute;left:10170;top:3736;width:10;height:2" coordorigin="10170,3736" coordsize="10,0" path="m10170,3736l10180,3736e" filled="false" stroked="true" strokeweight=".72pt" strokecolor="#000000">
                <v:path arrowok="t"/>
              </v:shape>
            </v:group>
            <v:group style="position:absolute;left:11572;top:3498;width:10;height:20" coordorigin="11572,3498" coordsize="10,20">
              <v:shape style="position:absolute;left:11572;top:3498;width:10;height:20" coordorigin="11572,3498" coordsize="10,20" path="m11572,3517l11581,3517,11581,3498,11572,3498,11572,3517xe" filled="true" fillcolor="#000000" stroked="false">
                <v:path arrowok="t"/>
                <v:fill type="solid"/>
              </v:shape>
            </v:group>
            <v:group style="position:absolute;left:11572;top:3517;width:10;height:20" coordorigin="11572,3517" coordsize="10,20">
              <v:shape style="position:absolute;left:11572;top:3517;width:10;height:20" coordorigin="11572,3517" coordsize="10,20" path="m11572,3536l11581,3536,11581,3517,11572,3517,11572,3536xe" filled="true" fillcolor="#000000" stroked="false">
                <v:path arrowok="t"/>
                <v:fill type="solid"/>
              </v:shape>
            </v:group>
            <v:group style="position:absolute;left:11572;top:3536;width:10;height:20" coordorigin="11572,3536" coordsize="10,20">
              <v:shape style="position:absolute;left:11572;top:3536;width:10;height:20" coordorigin="11572,3536" coordsize="10,20" path="m11572,3556l11581,3556,11581,3536,11572,3536,11572,3556xe" filled="true" fillcolor="#000000" stroked="false">
                <v:path arrowok="t"/>
                <v:fill type="solid"/>
              </v:shape>
            </v:group>
            <v:group style="position:absolute;left:11572;top:3556;width:10;height:20" coordorigin="11572,3556" coordsize="10,20">
              <v:shape style="position:absolute;left:11572;top:3556;width:10;height:20" coordorigin="11572,3556" coordsize="10,20" path="m11572,3575l11581,3575,11581,3556,11572,3556,11572,3575xe" filled="true" fillcolor="#000000" stroked="false">
                <v:path arrowok="t"/>
                <v:fill type="solid"/>
              </v:shape>
            </v:group>
            <v:group style="position:absolute;left:11572;top:3575;width:10;height:20" coordorigin="11572,3575" coordsize="10,20">
              <v:shape style="position:absolute;left:11572;top:3575;width:10;height:20" coordorigin="11572,3575" coordsize="10,20" path="m11572,3594l11581,3594,11581,3575,11572,3575,11572,3594xe" filled="true" fillcolor="#000000" stroked="false">
                <v:path arrowok="t"/>
                <v:fill type="solid"/>
              </v:shape>
            </v:group>
            <v:group style="position:absolute;left:11572;top:3594;width:10;height:20" coordorigin="11572,3594" coordsize="10,20">
              <v:shape style="position:absolute;left:11572;top:3594;width:10;height:20" coordorigin="11572,3594" coordsize="10,20" path="m11572,3613l11581,3613,11581,3594,11572,3594,11572,3613xe" filled="true" fillcolor="#000000" stroked="false">
                <v:path arrowok="t"/>
                <v:fill type="solid"/>
              </v:shape>
            </v:group>
            <v:group style="position:absolute;left:11572;top:3613;width:10;height:20" coordorigin="11572,3613" coordsize="10,20">
              <v:shape style="position:absolute;left:11572;top:3613;width:10;height:20" coordorigin="11572,3613" coordsize="10,20" path="m11572,3632l11581,3632,11581,3613,11572,3613,11572,3632xe" filled="true" fillcolor="#000000" stroked="false">
                <v:path arrowok="t"/>
                <v:fill type="solid"/>
              </v:shape>
            </v:group>
            <v:group style="position:absolute;left:11572;top:3632;width:10;height:20" coordorigin="11572,3632" coordsize="10,20">
              <v:shape style="position:absolute;left:11572;top:3632;width:10;height:20" coordorigin="11572,3632" coordsize="10,20" path="m11572,3652l11581,3652,11581,3632,11572,3632,11572,3652xe" filled="true" fillcolor="#000000" stroked="false">
                <v:path arrowok="t"/>
                <v:fill type="solid"/>
              </v:shape>
            </v:group>
            <v:group style="position:absolute;left:11572;top:3652;width:10;height:20" coordorigin="11572,3652" coordsize="10,20">
              <v:shape style="position:absolute;left:11572;top:3652;width:10;height:20" coordorigin="11572,3652" coordsize="10,20" path="m11572,3671l11581,3671,11581,3652,11572,3652,11572,3671xe" filled="true" fillcolor="#000000" stroked="false">
                <v:path arrowok="t"/>
                <v:fill type="solid"/>
              </v:shape>
            </v:group>
            <v:group style="position:absolute;left:11572;top:3671;width:10;height:20" coordorigin="11572,3671" coordsize="10,20">
              <v:shape style="position:absolute;left:11572;top:3671;width:10;height:20" coordorigin="11572,3671" coordsize="10,20" path="m11572,3690l11581,3690,11581,3671,11572,3671,11572,3690xe" filled="true" fillcolor="#000000" stroked="false">
                <v:path arrowok="t"/>
                <v:fill type="solid"/>
              </v:shape>
            </v:group>
            <v:group style="position:absolute;left:11572;top:3690;width:10;height:20" coordorigin="11572,3690" coordsize="10,20">
              <v:shape style="position:absolute;left:11572;top:3690;width:10;height:20" coordorigin="11572,3690" coordsize="10,20" path="m11572,3709l11581,3709,11581,3690,11572,3690,11572,3709xe" filled="true" fillcolor="#000000" stroked="false">
                <v:path arrowok="t"/>
                <v:fill type="solid"/>
              </v:shape>
            </v:group>
            <v:group style="position:absolute;left:11572;top:3709;width:10;height:20" coordorigin="11572,3709" coordsize="10,20">
              <v:shape style="position:absolute;left:11572;top:3709;width:10;height:20" coordorigin="11572,3709" coordsize="10,20" path="m11572,3728l11581,3728,11581,3709,11572,3709,11572,3728xe" filled="true" fillcolor="#000000" stroked="false">
                <v:path arrowok="t"/>
                <v:fill type="solid"/>
              </v:shape>
            </v:group>
            <v:group style="position:absolute;left:11572;top:3736;width:10;height:2" coordorigin="11572,3736" coordsize="10,2">
              <v:shape style="position:absolute;left:11572;top:3736;width:10;height:2" coordorigin="11572,3736" coordsize="10,0" path="m11572,3736l11581,3736e" filled="false" stroked="true" strokeweight=".72pt" strokecolor="#000000">
                <v:path arrowok="t"/>
              </v:shape>
            </v:group>
            <v:group style="position:absolute;left:12969;top:3498;width:10;height:20" coordorigin="12969,3498" coordsize="10,20">
              <v:shape style="position:absolute;left:12969;top:3498;width:10;height:20" coordorigin="12969,3498" coordsize="10,20" path="m12969,3517l12979,3517,12979,3498,12969,3498,12969,3517xe" filled="true" fillcolor="#000000" stroked="false">
                <v:path arrowok="t"/>
                <v:fill type="solid"/>
              </v:shape>
            </v:group>
            <v:group style="position:absolute;left:12969;top:3517;width:10;height:20" coordorigin="12969,3517" coordsize="10,20">
              <v:shape style="position:absolute;left:12969;top:3517;width:10;height:20" coordorigin="12969,3517" coordsize="10,20" path="m12969,3536l12979,3536,12979,3517,12969,3517,12969,3536xe" filled="true" fillcolor="#000000" stroked="false">
                <v:path arrowok="t"/>
                <v:fill type="solid"/>
              </v:shape>
            </v:group>
            <v:group style="position:absolute;left:12969;top:3536;width:10;height:20" coordorigin="12969,3536" coordsize="10,20">
              <v:shape style="position:absolute;left:12969;top:3536;width:10;height:20" coordorigin="12969,3536" coordsize="10,20" path="m12969,3556l12979,3556,12979,3536,12969,3536,12969,3556xe" filled="true" fillcolor="#000000" stroked="false">
                <v:path arrowok="t"/>
                <v:fill type="solid"/>
              </v:shape>
            </v:group>
            <v:group style="position:absolute;left:12969;top:3556;width:10;height:20" coordorigin="12969,3556" coordsize="10,20">
              <v:shape style="position:absolute;left:12969;top:3556;width:10;height:20" coordorigin="12969,3556" coordsize="10,20" path="m12969,3575l12979,3575,12979,3556,12969,3556,12969,3575xe" filled="true" fillcolor="#000000" stroked="false">
                <v:path arrowok="t"/>
                <v:fill type="solid"/>
              </v:shape>
            </v:group>
            <v:group style="position:absolute;left:12969;top:3575;width:10;height:20" coordorigin="12969,3575" coordsize="10,20">
              <v:shape style="position:absolute;left:12969;top:3575;width:10;height:20" coordorigin="12969,3575" coordsize="10,20" path="m12969,3594l12979,3594,12979,3575,12969,3575,12969,3594xe" filled="true" fillcolor="#000000" stroked="false">
                <v:path arrowok="t"/>
                <v:fill type="solid"/>
              </v:shape>
            </v:group>
            <v:group style="position:absolute;left:12969;top:3594;width:10;height:20" coordorigin="12969,3594" coordsize="10,20">
              <v:shape style="position:absolute;left:12969;top:3594;width:10;height:20" coordorigin="12969,3594" coordsize="10,20" path="m12969,3613l12979,3613,12979,3594,12969,3594,12969,3613xe" filled="true" fillcolor="#000000" stroked="false">
                <v:path arrowok="t"/>
                <v:fill type="solid"/>
              </v:shape>
            </v:group>
            <v:group style="position:absolute;left:12969;top:3613;width:10;height:20" coordorigin="12969,3613" coordsize="10,20">
              <v:shape style="position:absolute;left:12969;top:3613;width:10;height:20" coordorigin="12969,3613" coordsize="10,20" path="m12969,3632l12979,3632,12979,3613,12969,3613,12969,3632xe" filled="true" fillcolor="#000000" stroked="false">
                <v:path arrowok="t"/>
                <v:fill type="solid"/>
              </v:shape>
            </v:group>
            <v:group style="position:absolute;left:12969;top:3632;width:10;height:20" coordorigin="12969,3632" coordsize="10,20">
              <v:shape style="position:absolute;left:12969;top:3632;width:10;height:20" coordorigin="12969,3632" coordsize="10,20" path="m12969,3652l12979,3652,12979,3632,12969,3632,12969,3652xe" filled="true" fillcolor="#000000" stroked="false">
                <v:path arrowok="t"/>
                <v:fill type="solid"/>
              </v:shape>
            </v:group>
            <v:group style="position:absolute;left:12969;top:3652;width:10;height:20" coordorigin="12969,3652" coordsize="10,20">
              <v:shape style="position:absolute;left:12969;top:3652;width:10;height:20" coordorigin="12969,3652" coordsize="10,20" path="m12969,3671l12979,3671,12979,3652,12969,3652,12969,3671xe" filled="true" fillcolor="#000000" stroked="false">
                <v:path arrowok="t"/>
                <v:fill type="solid"/>
              </v:shape>
            </v:group>
            <v:group style="position:absolute;left:12969;top:3671;width:10;height:20" coordorigin="12969,3671" coordsize="10,20">
              <v:shape style="position:absolute;left:12969;top:3671;width:10;height:20" coordorigin="12969,3671" coordsize="10,20" path="m12969,3690l12979,3690,12979,3671,12969,3671,12969,3690xe" filled="true" fillcolor="#000000" stroked="false">
                <v:path arrowok="t"/>
                <v:fill type="solid"/>
              </v:shape>
            </v:group>
            <v:group style="position:absolute;left:12969;top:3690;width:10;height:20" coordorigin="12969,3690" coordsize="10,20">
              <v:shape style="position:absolute;left:12969;top:3690;width:10;height:20" coordorigin="12969,3690" coordsize="10,20" path="m12969,3709l12979,3709,12979,3690,12969,3690,12969,3709xe" filled="true" fillcolor="#000000" stroked="false">
                <v:path arrowok="t"/>
                <v:fill type="solid"/>
              </v:shape>
            </v:group>
            <v:group style="position:absolute;left:12969;top:3709;width:10;height:20" coordorigin="12969,3709" coordsize="10,20">
              <v:shape style="position:absolute;left:12969;top:3709;width:10;height:20" coordorigin="12969,3709" coordsize="10,20" path="m12969,3728l12979,3728,12979,3709,12969,3709,12969,3728xe" filled="true" fillcolor="#000000" stroked="false">
                <v:path arrowok="t"/>
                <v:fill type="solid"/>
              </v:shape>
            </v:group>
            <v:group style="position:absolute;left:12969;top:3736;width:10;height:2" coordorigin="12969,3736" coordsize="10,2">
              <v:shape style="position:absolute;left:12969;top:3736;width:10;height:2" coordorigin="12969,3736" coordsize="10,0" path="m12969,3736l12979,3736e" filled="false" stroked="true" strokeweight=".72pt" strokecolor="#000000">
                <v:path arrowok="t"/>
              </v:shape>
            </v:group>
            <v:group style="position:absolute;left:14445;top:3498;width:10;height:20" coordorigin="14445,3498" coordsize="10,20">
              <v:shape style="position:absolute;left:14445;top:3498;width:10;height:20" coordorigin="14445,3498" coordsize="10,20" path="m14445,3517l14455,3517,14455,3498,14445,3498,14445,3517xe" filled="true" fillcolor="#000000" stroked="false">
                <v:path arrowok="t"/>
                <v:fill type="solid"/>
              </v:shape>
            </v:group>
            <v:group style="position:absolute;left:14445;top:3517;width:10;height:20" coordorigin="14445,3517" coordsize="10,20">
              <v:shape style="position:absolute;left:14445;top:3517;width:10;height:20" coordorigin="14445,3517" coordsize="10,20" path="m14445,3536l14455,3536,14455,3517,14445,3517,14445,3536xe" filled="true" fillcolor="#000000" stroked="false">
                <v:path arrowok="t"/>
                <v:fill type="solid"/>
              </v:shape>
            </v:group>
            <v:group style="position:absolute;left:14445;top:3536;width:10;height:20" coordorigin="14445,3536" coordsize="10,20">
              <v:shape style="position:absolute;left:14445;top:3536;width:10;height:20" coordorigin="14445,3536" coordsize="10,20" path="m14445,3556l14455,3556,14455,3536,14445,3536,14445,3556xe" filled="true" fillcolor="#000000" stroked="false">
                <v:path arrowok="t"/>
                <v:fill type="solid"/>
              </v:shape>
            </v:group>
            <v:group style="position:absolute;left:14445;top:3556;width:10;height:20" coordorigin="14445,3556" coordsize="10,20">
              <v:shape style="position:absolute;left:14445;top:3556;width:10;height:20" coordorigin="14445,3556" coordsize="10,20" path="m14445,3575l14455,3575,14455,3556,14445,3556,14445,3575xe" filled="true" fillcolor="#000000" stroked="false">
                <v:path arrowok="t"/>
                <v:fill type="solid"/>
              </v:shape>
            </v:group>
            <v:group style="position:absolute;left:14445;top:3575;width:10;height:20" coordorigin="14445,3575" coordsize="10,20">
              <v:shape style="position:absolute;left:14445;top:3575;width:10;height:20" coordorigin="14445,3575" coordsize="10,20" path="m14445,3594l14455,3594,14455,3575,14445,3575,14445,3594xe" filled="true" fillcolor="#000000" stroked="false">
                <v:path arrowok="t"/>
                <v:fill type="solid"/>
              </v:shape>
            </v:group>
            <v:group style="position:absolute;left:14445;top:3594;width:10;height:20" coordorigin="14445,3594" coordsize="10,20">
              <v:shape style="position:absolute;left:14445;top:3594;width:10;height:20" coordorigin="14445,3594" coordsize="10,20" path="m14445,3613l14455,3613,14455,3594,14445,3594,14445,3613xe" filled="true" fillcolor="#000000" stroked="false">
                <v:path arrowok="t"/>
                <v:fill type="solid"/>
              </v:shape>
            </v:group>
            <v:group style="position:absolute;left:14445;top:3613;width:10;height:20" coordorigin="14445,3613" coordsize="10,20">
              <v:shape style="position:absolute;left:14445;top:3613;width:10;height:20" coordorigin="14445,3613" coordsize="10,20" path="m14445,3632l14455,3632,14455,3613,14445,3613,14445,3632xe" filled="true" fillcolor="#000000" stroked="false">
                <v:path arrowok="t"/>
                <v:fill type="solid"/>
              </v:shape>
            </v:group>
            <v:group style="position:absolute;left:14445;top:3632;width:10;height:20" coordorigin="14445,3632" coordsize="10,20">
              <v:shape style="position:absolute;left:14445;top:3632;width:10;height:20" coordorigin="14445,3632" coordsize="10,20" path="m14445,3652l14455,3652,14455,3632,14445,3632,14445,3652xe" filled="true" fillcolor="#000000" stroked="false">
                <v:path arrowok="t"/>
                <v:fill type="solid"/>
              </v:shape>
            </v:group>
            <v:group style="position:absolute;left:14445;top:3652;width:10;height:20" coordorigin="14445,3652" coordsize="10,20">
              <v:shape style="position:absolute;left:14445;top:3652;width:10;height:20" coordorigin="14445,3652" coordsize="10,20" path="m14445,3671l14455,3671,14455,3652,14445,3652,14445,3671xe" filled="true" fillcolor="#000000" stroked="false">
                <v:path arrowok="t"/>
                <v:fill type="solid"/>
              </v:shape>
            </v:group>
            <v:group style="position:absolute;left:14445;top:3671;width:10;height:20" coordorigin="14445,3671" coordsize="10,20">
              <v:shape style="position:absolute;left:14445;top:3671;width:10;height:20" coordorigin="14445,3671" coordsize="10,20" path="m14445,3690l14455,3690,14455,3671,14445,3671,14445,3690xe" filled="true" fillcolor="#000000" stroked="false">
                <v:path arrowok="t"/>
                <v:fill type="solid"/>
              </v:shape>
            </v:group>
            <v:group style="position:absolute;left:14445;top:3690;width:10;height:20" coordorigin="14445,3690" coordsize="10,20">
              <v:shape style="position:absolute;left:14445;top:3690;width:10;height:20" coordorigin="14445,3690" coordsize="10,20" path="m14445,3709l14455,3709,14455,3690,14445,3690,14445,3709xe" filled="true" fillcolor="#000000" stroked="false">
                <v:path arrowok="t"/>
                <v:fill type="solid"/>
              </v:shape>
            </v:group>
            <v:group style="position:absolute;left:14445;top:3709;width:10;height:20" coordorigin="14445,3709" coordsize="10,20">
              <v:shape style="position:absolute;left:14445;top:3709;width:10;height:20" coordorigin="14445,3709" coordsize="10,20" path="m14445,3728l14455,3728,14455,3709,14445,3709,14445,3728xe" filled="true" fillcolor="#000000" stroked="false">
                <v:path arrowok="t"/>
                <v:fill type="solid"/>
              </v:shape>
            </v:group>
            <v:group style="position:absolute;left:14445;top:3736;width:10;height:2" coordorigin="14445,3736" coordsize="10,2">
              <v:shape style="position:absolute;left:14445;top:3736;width:10;height:2" coordorigin="14445,3736" coordsize="10,0" path="m14445,3736l14455,3736e" filled="false" stroked="true" strokeweight=".72pt" strokecolor="#000000">
                <v:path arrowok="t"/>
              </v:shape>
              <v:shape style="position:absolute;left:571;top:3652;width:4011;height:101" type="#_x0000_t75" stroked="false">
                <v:imagedata r:id="rId241" o:title=""/>
              </v:shape>
              <v:shape style="position:absolute;left:4558;top:3743;width:4213;height:10" type="#_x0000_t75" stroked="false">
                <v:imagedata r:id="rId232" o:title=""/>
              </v:shape>
              <v:shape style="position:absolute;left:8766;top:3743;width:7160;height:10" type="#_x0000_t75" stroked="false">
                <v:imagedata r:id="rId233" o:title=""/>
              </v:shape>
            </v:group>
            <v:group style="position:absolute;left:4563;top:3752;width:10;height:20" coordorigin="4563,3752" coordsize="10,20">
              <v:shape style="position:absolute;left:4563;top:3752;width:10;height:20" coordorigin="4563,3752" coordsize="10,20" path="m4563,3772l4572,3772,4572,3752,4563,3752,4563,3772xe" filled="true" fillcolor="#000000" stroked="false">
                <v:path arrowok="t"/>
                <v:fill type="solid"/>
              </v:shape>
            </v:group>
            <v:group style="position:absolute;left:4563;top:3772;width:10;height:20" coordorigin="4563,3772" coordsize="10,20">
              <v:shape style="position:absolute;left:4563;top:3772;width:10;height:20" coordorigin="4563,3772" coordsize="10,20" path="m4563,3791l4572,3791,4572,3772,4563,3772,4563,3791xe" filled="true" fillcolor="#000000" stroked="false">
                <v:path arrowok="t"/>
                <v:fill type="solid"/>
              </v:shape>
            </v:group>
            <v:group style="position:absolute;left:4563;top:3791;width:10;height:20" coordorigin="4563,3791" coordsize="10,20">
              <v:shape style="position:absolute;left:4563;top:3791;width:10;height:20" coordorigin="4563,3791" coordsize="10,20" path="m4563,3810l4572,3810,4572,3791,4563,3791,4563,3810xe" filled="true" fillcolor="#000000" stroked="false">
                <v:path arrowok="t"/>
                <v:fill type="solid"/>
              </v:shape>
            </v:group>
            <v:group style="position:absolute;left:4563;top:3810;width:10;height:20" coordorigin="4563,3810" coordsize="10,20">
              <v:shape style="position:absolute;left:4563;top:3810;width:10;height:20" coordorigin="4563,3810" coordsize="10,20" path="m4563,3829l4572,3829,4572,3810,4563,3810,4563,3829xe" filled="true" fillcolor="#000000" stroked="false">
                <v:path arrowok="t"/>
                <v:fill type="solid"/>
              </v:shape>
            </v:group>
            <v:group style="position:absolute;left:4563;top:3829;width:10;height:20" coordorigin="4563,3829" coordsize="10,20">
              <v:shape style="position:absolute;left:4563;top:3829;width:10;height:20" coordorigin="4563,3829" coordsize="10,20" path="m4563,3848l4572,3848,4572,3829,4563,3829,4563,3848xe" filled="true" fillcolor="#000000" stroked="false">
                <v:path arrowok="t"/>
                <v:fill type="solid"/>
              </v:shape>
            </v:group>
            <v:group style="position:absolute;left:4563;top:3848;width:10;height:20" coordorigin="4563,3848" coordsize="10,20">
              <v:shape style="position:absolute;left:4563;top:3848;width:10;height:20" coordorigin="4563,3848" coordsize="10,20" path="m4563,3868l4572,3868,4572,3848,4563,3848,4563,3868xe" filled="true" fillcolor="#000000" stroked="false">
                <v:path arrowok="t"/>
                <v:fill type="solid"/>
              </v:shape>
            </v:group>
            <v:group style="position:absolute;left:4563;top:3868;width:10;height:20" coordorigin="4563,3868" coordsize="10,20">
              <v:shape style="position:absolute;left:4563;top:3868;width:10;height:20" coordorigin="4563,3868" coordsize="10,20" path="m4563,3887l4572,3887,4572,3868,4563,3868,4563,3887xe" filled="true" fillcolor="#000000" stroked="false">
                <v:path arrowok="t"/>
                <v:fill type="solid"/>
              </v:shape>
            </v:group>
            <v:group style="position:absolute;left:4563;top:3887;width:10;height:20" coordorigin="4563,3887" coordsize="10,20">
              <v:shape style="position:absolute;left:4563;top:3887;width:10;height:20" coordorigin="4563,3887" coordsize="10,20" path="m4563,3906l4572,3906,4572,3887,4563,3887,4563,3906xe" filled="true" fillcolor="#000000" stroked="false">
                <v:path arrowok="t"/>
                <v:fill type="solid"/>
              </v:shape>
            </v:group>
            <v:group style="position:absolute;left:5955;top:3752;width:10;height:20" coordorigin="5955,3752" coordsize="10,20">
              <v:shape style="position:absolute;left:5955;top:3752;width:10;height:20" coordorigin="5955,3752" coordsize="10,20" path="m5955,3772l5965,3772,5965,3752,5955,3752,5955,3772xe" filled="true" fillcolor="#000000" stroked="false">
                <v:path arrowok="t"/>
                <v:fill type="solid"/>
              </v:shape>
            </v:group>
            <v:group style="position:absolute;left:5955;top:3772;width:10;height:20" coordorigin="5955,3772" coordsize="10,20">
              <v:shape style="position:absolute;left:5955;top:3772;width:10;height:20" coordorigin="5955,3772" coordsize="10,20" path="m5955,3791l5965,3791,5965,3772,5955,3772,5955,3791xe" filled="true" fillcolor="#000000" stroked="false">
                <v:path arrowok="t"/>
                <v:fill type="solid"/>
              </v:shape>
            </v:group>
            <v:group style="position:absolute;left:5955;top:3791;width:10;height:20" coordorigin="5955,3791" coordsize="10,20">
              <v:shape style="position:absolute;left:5955;top:3791;width:10;height:20" coordorigin="5955,3791" coordsize="10,20" path="m5955,3810l5965,3810,5965,3791,5955,3791,5955,3810xe" filled="true" fillcolor="#000000" stroked="false">
                <v:path arrowok="t"/>
                <v:fill type="solid"/>
              </v:shape>
            </v:group>
            <v:group style="position:absolute;left:5955;top:3810;width:10;height:20" coordorigin="5955,3810" coordsize="10,20">
              <v:shape style="position:absolute;left:5955;top:3810;width:10;height:20" coordorigin="5955,3810" coordsize="10,20" path="m5955,3829l5965,3829,5965,3810,5955,3810,5955,3829xe" filled="true" fillcolor="#000000" stroked="false">
                <v:path arrowok="t"/>
                <v:fill type="solid"/>
              </v:shape>
            </v:group>
            <v:group style="position:absolute;left:5955;top:3829;width:10;height:20" coordorigin="5955,3829" coordsize="10,20">
              <v:shape style="position:absolute;left:5955;top:3829;width:10;height:20" coordorigin="5955,3829" coordsize="10,20" path="m5955,3848l5965,3848,5965,3829,5955,3829,5955,3848xe" filled="true" fillcolor="#000000" stroked="false">
                <v:path arrowok="t"/>
                <v:fill type="solid"/>
              </v:shape>
            </v:group>
            <v:group style="position:absolute;left:5955;top:3848;width:10;height:20" coordorigin="5955,3848" coordsize="10,20">
              <v:shape style="position:absolute;left:5955;top:3848;width:10;height:20" coordorigin="5955,3848" coordsize="10,20" path="m5955,3868l5965,3868,5965,3848,5955,3848,5955,3868xe" filled="true" fillcolor="#000000" stroked="false">
                <v:path arrowok="t"/>
                <v:fill type="solid"/>
              </v:shape>
            </v:group>
            <v:group style="position:absolute;left:5955;top:3868;width:10;height:20" coordorigin="5955,3868" coordsize="10,20">
              <v:shape style="position:absolute;left:5955;top:3868;width:10;height:20" coordorigin="5955,3868" coordsize="10,20" path="m5955,3887l5965,3887,5965,3868,5955,3868,5955,3887xe" filled="true" fillcolor="#000000" stroked="false">
                <v:path arrowok="t"/>
                <v:fill type="solid"/>
              </v:shape>
            </v:group>
            <v:group style="position:absolute;left:5955;top:3887;width:10;height:20" coordorigin="5955,3887" coordsize="10,20">
              <v:shape style="position:absolute;left:5955;top:3887;width:10;height:20" coordorigin="5955,3887" coordsize="10,20" path="m5955,3906l5965,3906,5965,3887,5955,3887,5955,3906xe" filled="true" fillcolor="#000000" stroked="false">
                <v:path arrowok="t"/>
                <v:fill type="solid"/>
              </v:shape>
            </v:group>
            <v:group style="position:absolute;left:5955;top:3906;width:10;height:20" coordorigin="5955,3906" coordsize="10,20">
              <v:shape style="position:absolute;left:5955;top:3906;width:10;height:20" coordorigin="5955,3906" coordsize="10,20" path="m5955,3925l5965,3925,5965,3906,5955,3906,5955,3925xe" filled="true" fillcolor="#000000" stroked="false">
                <v:path arrowok="t"/>
                <v:fill type="solid"/>
              </v:shape>
            </v:group>
            <v:group style="position:absolute;left:5955;top:3925;width:10;height:20" coordorigin="5955,3925" coordsize="10,20">
              <v:shape style="position:absolute;left:5955;top:3925;width:10;height:20" coordorigin="5955,3925" coordsize="10,20" path="m5955,3945l5965,3945,5965,3925,5955,3925,5955,3945xe" filled="true" fillcolor="#000000" stroked="false">
                <v:path arrowok="t"/>
                <v:fill type="solid"/>
              </v:shape>
            </v:group>
            <v:group style="position:absolute;left:5955;top:3945;width:10;height:20" coordorigin="5955,3945" coordsize="10,20">
              <v:shape style="position:absolute;left:5955;top:3945;width:10;height:20" coordorigin="5955,3945" coordsize="10,20" path="m5955,3964l5965,3964,5965,3945,5955,3945,5955,3964xe" filled="true" fillcolor="#000000" stroked="false">
                <v:path arrowok="t"/>
                <v:fill type="solid"/>
              </v:shape>
            </v:group>
            <v:group style="position:absolute;left:5955;top:3964;width:10;height:20" coordorigin="5955,3964" coordsize="10,20">
              <v:shape style="position:absolute;left:5955;top:3964;width:10;height:20" coordorigin="5955,3964" coordsize="10,20" path="m5955,3983l5965,3983,5965,3964,5955,3964,5955,3983xe" filled="true" fillcolor="#000000" stroked="false">
                <v:path arrowok="t"/>
                <v:fill type="solid"/>
              </v:shape>
            </v:group>
            <v:group style="position:absolute;left:5955;top:3992;width:10;height:2" coordorigin="5955,3992" coordsize="10,2">
              <v:shape style="position:absolute;left:5955;top:3992;width:10;height:2" coordorigin="5955,3992" coordsize="10,0" path="m5955,3992l5965,3992e" filled="false" stroked="true" strokeweight=".84pt" strokecolor="#000000">
                <v:path arrowok="t"/>
              </v:shape>
            </v:group>
            <v:group style="position:absolute;left:7431;top:3752;width:10;height:20" coordorigin="7431,3752" coordsize="10,20">
              <v:shape style="position:absolute;left:7431;top:3752;width:10;height:20" coordorigin="7431,3752" coordsize="10,20" path="m7431,3772l7441,3772,7441,3752,7431,3752,7431,3772xe" filled="true" fillcolor="#000000" stroked="false">
                <v:path arrowok="t"/>
                <v:fill type="solid"/>
              </v:shape>
            </v:group>
            <v:group style="position:absolute;left:7431;top:3772;width:10;height:20" coordorigin="7431,3772" coordsize="10,20">
              <v:shape style="position:absolute;left:7431;top:3772;width:10;height:20" coordorigin="7431,3772" coordsize="10,20" path="m7431,3791l7441,3791,7441,3772,7431,3772,7431,3791xe" filled="true" fillcolor="#000000" stroked="false">
                <v:path arrowok="t"/>
                <v:fill type="solid"/>
              </v:shape>
            </v:group>
            <v:group style="position:absolute;left:7431;top:3791;width:10;height:20" coordorigin="7431,3791" coordsize="10,20">
              <v:shape style="position:absolute;left:7431;top:3791;width:10;height:20" coordorigin="7431,3791" coordsize="10,20" path="m7431,3810l7441,3810,7441,3791,7431,3791,7431,3810xe" filled="true" fillcolor="#000000" stroked="false">
                <v:path arrowok="t"/>
                <v:fill type="solid"/>
              </v:shape>
            </v:group>
            <v:group style="position:absolute;left:7431;top:3810;width:10;height:20" coordorigin="7431,3810" coordsize="10,20">
              <v:shape style="position:absolute;left:7431;top:3810;width:10;height:20" coordorigin="7431,3810" coordsize="10,20" path="m7431,3829l7441,3829,7441,3810,7431,3810,7431,3829xe" filled="true" fillcolor="#000000" stroked="false">
                <v:path arrowok="t"/>
                <v:fill type="solid"/>
              </v:shape>
            </v:group>
            <v:group style="position:absolute;left:7431;top:3829;width:10;height:20" coordorigin="7431,3829" coordsize="10,20">
              <v:shape style="position:absolute;left:7431;top:3829;width:10;height:20" coordorigin="7431,3829" coordsize="10,20" path="m7431,3848l7441,3848,7441,3829,7431,3829,7431,3848xe" filled="true" fillcolor="#000000" stroked="false">
                <v:path arrowok="t"/>
                <v:fill type="solid"/>
              </v:shape>
            </v:group>
            <v:group style="position:absolute;left:7431;top:3848;width:10;height:20" coordorigin="7431,3848" coordsize="10,20">
              <v:shape style="position:absolute;left:7431;top:3848;width:10;height:20" coordorigin="7431,3848" coordsize="10,20" path="m7431,3868l7441,3868,7441,3848,7431,3848,7431,3868xe" filled="true" fillcolor="#000000" stroked="false">
                <v:path arrowok="t"/>
                <v:fill type="solid"/>
              </v:shape>
            </v:group>
            <v:group style="position:absolute;left:7431;top:3868;width:10;height:20" coordorigin="7431,3868" coordsize="10,20">
              <v:shape style="position:absolute;left:7431;top:3868;width:10;height:20" coordorigin="7431,3868" coordsize="10,20" path="m7431,3887l7441,3887,7441,3868,7431,3868,7431,3887xe" filled="true" fillcolor="#000000" stroked="false">
                <v:path arrowok="t"/>
                <v:fill type="solid"/>
              </v:shape>
            </v:group>
            <v:group style="position:absolute;left:7431;top:3887;width:10;height:20" coordorigin="7431,3887" coordsize="10,20">
              <v:shape style="position:absolute;left:7431;top:3887;width:10;height:20" coordorigin="7431,3887" coordsize="10,20" path="m7431,3906l7441,3906,7441,3887,7431,3887,7431,3906xe" filled="true" fillcolor="#000000" stroked="false">
                <v:path arrowok="t"/>
                <v:fill type="solid"/>
              </v:shape>
            </v:group>
            <v:group style="position:absolute;left:7431;top:3906;width:10;height:20" coordorigin="7431,3906" coordsize="10,20">
              <v:shape style="position:absolute;left:7431;top:3906;width:10;height:20" coordorigin="7431,3906" coordsize="10,20" path="m7431,3925l7441,3925,7441,3906,7431,3906,7431,3925xe" filled="true" fillcolor="#000000" stroked="false">
                <v:path arrowok="t"/>
                <v:fill type="solid"/>
              </v:shape>
            </v:group>
            <v:group style="position:absolute;left:7431;top:3925;width:10;height:20" coordorigin="7431,3925" coordsize="10,20">
              <v:shape style="position:absolute;left:7431;top:3925;width:10;height:20" coordorigin="7431,3925" coordsize="10,20" path="m7431,3945l7441,3945,7441,3925,7431,3925,7431,3945xe" filled="true" fillcolor="#000000" stroked="false">
                <v:path arrowok="t"/>
                <v:fill type="solid"/>
              </v:shape>
            </v:group>
            <v:group style="position:absolute;left:7431;top:3945;width:10;height:20" coordorigin="7431,3945" coordsize="10,20">
              <v:shape style="position:absolute;left:7431;top:3945;width:10;height:20" coordorigin="7431,3945" coordsize="10,20" path="m7431,3964l7441,3964,7441,3945,7431,3945,7431,3964xe" filled="true" fillcolor="#000000" stroked="false">
                <v:path arrowok="t"/>
                <v:fill type="solid"/>
              </v:shape>
            </v:group>
            <v:group style="position:absolute;left:7431;top:3964;width:10;height:20" coordorigin="7431,3964" coordsize="10,20">
              <v:shape style="position:absolute;left:7431;top:3964;width:10;height:20" coordorigin="7431,3964" coordsize="10,20" path="m7431,3983l7441,3983,7441,3964,7431,3964,7431,3983xe" filled="true" fillcolor="#000000" stroked="false">
                <v:path arrowok="t"/>
                <v:fill type="solid"/>
              </v:shape>
            </v:group>
            <v:group style="position:absolute;left:7431;top:3992;width:10;height:2" coordorigin="7431,3992" coordsize="10,2">
              <v:shape style="position:absolute;left:7431;top:3992;width:10;height:2" coordorigin="7431,3992" coordsize="10,0" path="m7431,3992l7441,3992e" filled="false" stroked="true" strokeweight=".84pt" strokecolor="#000000">
                <v:path arrowok="t"/>
              </v:shape>
            </v:group>
            <v:group style="position:absolute;left:8771;top:3752;width:10;height:20" coordorigin="8771,3752" coordsize="10,20">
              <v:shape style="position:absolute;left:8771;top:3752;width:10;height:20" coordorigin="8771,3752" coordsize="10,20" path="m8771,3772l8780,3772,8780,3752,8771,3752,8771,3772xe" filled="true" fillcolor="#000000" stroked="false">
                <v:path arrowok="t"/>
                <v:fill type="solid"/>
              </v:shape>
            </v:group>
            <v:group style="position:absolute;left:8771;top:3772;width:10;height:20" coordorigin="8771,3772" coordsize="10,20">
              <v:shape style="position:absolute;left:8771;top:3772;width:10;height:20" coordorigin="8771,3772" coordsize="10,20" path="m8771,3791l8780,3791,8780,3772,8771,3772,8771,3791xe" filled="true" fillcolor="#000000" stroked="false">
                <v:path arrowok="t"/>
                <v:fill type="solid"/>
              </v:shape>
            </v:group>
            <v:group style="position:absolute;left:8771;top:3791;width:10;height:20" coordorigin="8771,3791" coordsize="10,20">
              <v:shape style="position:absolute;left:8771;top:3791;width:10;height:20" coordorigin="8771,3791" coordsize="10,20" path="m8771,3810l8780,3810,8780,3791,8771,3791,8771,3810xe" filled="true" fillcolor="#000000" stroked="false">
                <v:path arrowok="t"/>
                <v:fill type="solid"/>
              </v:shape>
            </v:group>
            <v:group style="position:absolute;left:8771;top:3810;width:10;height:20" coordorigin="8771,3810" coordsize="10,20">
              <v:shape style="position:absolute;left:8771;top:3810;width:10;height:20" coordorigin="8771,3810" coordsize="10,20" path="m8771,3829l8780,3829,8780,3810,8771,3810,8771,3829xe" filled="true" fillcolor="#000000" stroked="false">
                <v:path arrowok="t"/>
                <v:fill type="solid"/>
              </v:shape>
            </v:group>
            <v:group style="position:absolute;left:8771;top:3829;width:10;height:20" coordorigin="8771,3829" coordsize="10,20">
              <v:shape style="position:absolute;left:8771;top:3829;width:10;height:20" coordorigin="8771,3829" coordsize="10,20" path="m8771,3848l8780,3848,8780,3829,8771,3829,8771,3848xe" filled="true" fillcolor="#000000" stroked="false">
                <v:path arrowok="t"/>
                <v:fill type="solid"/>
              </v:shape>
            </v:group>
            <v:group style="position:absolute;left:8771;top:3848;width:10;height:20" coordorigin="8771,3848" coordsize="10,20">
              <v:shape style="position:absolute;left:8771;top:3848;width:10;height:20" coordorigin="8771,3848" coordsize="10,20" path="m8771,3868l8780,3868,8780,3848,8771,3848,8771,3868xe" filled="true" fillcolor="#000000" stroked="false">
                <v:path arrowok="t"/>
                <v:fill type="solid"/>
              </v:shape>
            </v:group>
            <v:group style="position:absolute;left:8771;top:3868;width:10;height:20" coordorigin="8771,3868" coordsize="10,20">
              <v:shape style="position:absolute;left:8771;top:3868;width:10;height:20" coordorigin="8771,3868" coordsize="10,20" path="m8771,3887l8780,3887,8780,3868,8771,3868,8771,3887xe" filled="true" fillcolor="#000000" stroked="false">
                <v:path arrowok="t"/>
                <v:fill type="solid"/>
              </v:shape>
            </v:group>
            <v:group style="position:absolute;left:8771;top:3887;width:10;height:20" coordorigin="8771,3887" coordsize="10,20">
              <v:shape style="position:absolute;left:8771;top:3887;width:10;height:20" coordorigin="8771,3887" coordsize="10,20" path="m8771,3906l8780,3906,8780,3887,8771,3887,8771,3906xe" filled="true" fillcolor="#000000" stroked="false">
                <v:path arrowok="t"/>
                <v:fill type="solid"/>
              </v:shape>
            </v:group>
            <v:group style="position:absolute;left:8771;top:3906;width:10;height:20" coordorigin="8771,3906" coordsize="10,20">
              <v:shape style="position:absolute;left:8771;top:3906;width:10;height:20" coordorigin="8771,3906" coordsize="10,20" path="m8771,3925l8780,3925,8780,3906,8771,3906,8771,3925xe" filled="true" fillcolor="#000000" stroked="false">
                <v:path arrowok="t"/>
                <v:fill type="solid"/>
              </v:shape>
            </v:group>
            <v:group style="position:absolute;left:8771;top:3925;width:10;height:20" coordorigin="8771,3925" coordsize="10,20">
              <v:shape style="position:absolute;left:8771;top:3925;width:10;height:20" coordorigin="8771,3925" coordsize="10,20" path="m8771,3945l8780,3945,8780,3925,8771,3925,8771,3945xe" filled="true" fillcolor="#000000" stroked="false">
                <v:path arrowok="t"/>
                <v:fill type="solid"/>
              </v:shape>
            </v:group>
            <v:group style="position:absolute;left:8771;top:3945;width:10;height:20" coordorigin="8771,3945" coordsize="10,20">
              <v:shape style="position:absolute;left:8771;top:3945;width:10;height:20" coordorigin="8771,3945" coordsize="10,20" path="m8771,3964l8780,3964,8780,3945,8771,3945,8771,3964xe" filled="true" fillcolor="#000000" stroked="false">
                <v:path arrowok="t"/>
                <v:fill type="solid"/>
              </v:shape>
            </v:group>
            <v:group style="position:absolute;left:8771;top:3964;width:10;height:20" coordorigin="8771,3964" coordsize="10,20">
              <v:shape style="position:absolute;left:8771;top:3964;width:10;height:20" coordorigin="8771,3964" coordsize="10,20" path="m8771,3983l8780,3983,8780,3964,8771,3964,8771,3983xe" filled="true" fillcolor="#000000" stroked="false">
                <v:path arrowok="t"/>
                <v:fill type="solid"/>
              </v:shape>
            </v:group>
            <v:group style="position:absolute;left:8771;top:3992;width:10;height:2" coordorigin="8771,3992" coordsize="10,2">
              <v:shape style="position:absolute;left:8771;top:3992;width:10;height:2" coordorigin="8771,3992" coordsize="10,0" path="m8771,3992l8780,3992e" filled="false" stroked="true" strokeweight=".84pt" strokecolor="#000000">
                <v:path arrowok="t"/>
              </v:shape>
            </v:group>
            <v:group style="position:absolute;left:10170;top:3752;width:10;height:20" coordorigin="10170,3752" coordsize="10,20">
              <v:shape style="position:absolute;left:10170;top:3752;width:10;height:20" coordorigin="10170,3752" coordsize="10,20" path="m10170,3772l10180,3772,10180,3752,10170,3752,10170,3772xe" filled="true" fillcolor="#000000" stroked="false">
                <v:path arrowok="t"/>
                <v:fill type="solid"/>
              </v:shape>
            </v:group>
            <v:group style="position:absolute;left:10170;top:3772;width:10;height:20" coordorigin="10170,3772" coordsize="10,20">
              <v:shape style="position:absolute;left:10170;top:3772;width:10;height:20" coordorigin="10170,3772" coordsize="10,20" path="m10170,3791l10180,3791,10180,3772,10170,3772,10170,3791xe" filled="true" fillcolor="#000000" stroked="false">
                <v:path arrowok="t"/>
                <v:fill type="solid"/>
              </v:shape>
            </v:group>
            <v:group style="position:absolute;left:10170;top:3791;width:10;height:20" coordorigin="10170,3791" coordsize="10,20">
              <v:shape style="position:absolute;left:10170;top:3791;width:10;height:20" coordorigin="10170,3791" coordsize="10,20" path="m10170,3810l10180,3810,10180,3791,10170,3791,10170,3810xe" filled="true" fillcolor="#000000" stroked="false">
                <v:path arrowok="t"/>
                <v:fill type="solid"/>
              </v:shape>
            </v:group>
            <v:group style="position:absolute;left:10170;top:3810;width:10;height:20" coordorigin="10170,3810" coordsize="10,20">
              <v:shape style="position:absolute;left:10170;top:3810;width:10;height:20" coordorigin="10170,3810" coordsize="10,20" path="m10170,3829l10180,3829,10180,3810,10170,3810,10170,3829xe" filled="true" fillcolor="#000000" stroked="false">
                <v:path arrowok="t"/>
                <v:fill type="solid"/>
              </v:shape>
            </v:group>
            <v:group style="position:absolute;left:10170;top:3829;width:10;height:20" coordorigin="10170,3829" coordsize="10,20">
              <v:shape style="position:absolute;left:10170;top:3829;width:10;height:20" coordorigin="10170,3829" coordsize="10,20" path="m10170,3848l10180,3848,10180,3829,10170,3829,10170,3848xe" filled="true" fillcolor="#000000" stroked="false">
                <v:path arrowok="t"/>
                <v:fill type="solid"/>
              </v:shape>
            </v:group>
            <v:group style="position:absolute;left:10170;top:3848;width:10;height:20" coordorigin="10170,3848" coordsize="10,20">
              <v:shape style="position:absolute;left:10170;top:3848;width:10;height:20" coordorigin="10170,3848" coordsize="10,20" path="m10170,3868l10180,3868,10180,3848,10170,3848,10170,3868xe" filled="true" fillcolor="#000000" stroked="false">
                <v:path arrowok="t"/>
                <v:fill type="solid"/>
              </v:shape>
            </v:group>
            <v:group style="position:absolute;left:10170;top:3868;width:10;height:20" coordorigin="10170,3868" coordsize="10,20">
              <v:shape style="position:absolute;left:10170;top:3868;width:10;height:20" coordorigin="10170,3868" coordsize="10,20" path="m10170,3887l10180,3887,10180,3868,10170,3868,10170,3887xe" filled="true" fillcolor="#000000" stroked="false">
                <v:path arrowok="t"/>
                <v:fill type="solid"/>
              </v:shape>
            </v:group>
            <v:group style="position:absolute;left:10170;top:3887;width:10;height:20" coordorigin="10170,3887" coordsize="10,20">
              <v:shape style="position:absolute;left:10170;top:3887;width:10;height:20" coordorigin="10170,3887" coordsize="10,20" path="m10170,3906l10180,3906,10180,3887,10170,3887,10170,3906xe" filled="true" fillcolor="#000000" stroked="false">
                <v:path arrowok="t"/>
                <v:fill type="solid"/>
              </v:shape>
            </v:group>
            <v:group style="position:absolute;left:10170;top:3906;width:10;height:20" coordorigin="10170,3906" coordsize="10,20">
              <v:shape style="position:absolute;left:10170;top:3906;width:10;height:20" coordorigin="10170,3906" coordsize="10,20" path="m10170,3925l10180,3925,10180,3906,10170,3906,10170,3925xe" filled="true" fillcolor="#000000" stroked="false">
                <v:path arrowok="t"/>
                <v:fill type="solid"/>
              </v:shape>
            </v:group>
            <v:group style="position:absolute;left:10170;top:3925;width:10;height:20" coordorigin="10170,3925" coordsize="10,20">
              <v:shape style="position:absolute;left:10170;top:3925;width:10;height:20" coordorigin="10170,3925" coordsize="10,20" path="m10170,3945l10180,3945,10180,3925,10170,3925,10170,3945xe" filled="true" fillcolor="#000000" stroked="false">
                <v:path arrowok="t"/>
                <v:fill type="solid"/>
              </v:shape>
            </v:group>
            <v:group style="position:absolute;left:10170;top:3945;width:10;height:20" coordorigin="10170,3945" coordsize="10,20">
              <v:shape style="position:absolute;left:10170;top:3945;width:10;height:20" coordorigin="10170,3945" coordsize="10,20" path="m10170,3964l10180,3964,10180,3945,10170,3945,10170,3964xe" filled="true" fillcolor="#000000" stroked="false">
                <v:path arrowok="t"/>
                <v:fill type="solid"/>
              </v:shape>
            </v:group>
            <v:group style="position:absolute;left:10170;top:3964;width:10;height:20" coordorigin="10170,3964" coordsize="10,20">
              <v:shape style="position:absolute;left:10170;top:3964;width:10;height:20" coordorigin="10170,3964" coordsize="10,20" path="m10170,3983l10180,3983,10180,3964,10170,3964,10170,3983xe" filled="true" fillcolor="#000000" stroked="false">
                <v:path arrowok="t"/>
                <v:fill type="solid"/>
              </v:shape>
            </v:group>
            <v:group style="position:absolute;left:10170;top:3992;width:10;height:2" coordorigin="10170,3992" coordsize="10,2">
              <v:shape style="position:absolute;left:10170;top:3992;width:10;height:2" coordorigin="10170,3992" coordsize="10,0" path="m10170,3992l10180,3992e" filled="false" stroked="true" strokeweight=".84pt" strokecolor="#000000">
                <v:path arrowok="t"/>
              </v:shape>
            </v:group>
            <v:group style="position:absolute;left:11572;top:3752;width:10;height:20" coordorigin="11572,3752" coordsize="10,20">
              <v:shape style="position:absolute;left:11572;top:3752;width:10;height:20" coordorigin="11572,3752" coordsize="10,20" path="m11572,3772l11581,3772,11581,3752,11572,3752,11572,3772xe" filled="true" fillcolor="#000000" stroked="false">
                <v:path arrowok="t"/>
                <v:fill type="solid"/>
              </v:shape>
            </v:group>
            <v:group style="position:absolute;left:11572;top:3772;width:10;height:20" coordorigin="11572,3772" coordsize="10,20">
              <v:shape style="position:absolute;left:11572;top:3772;width:10;height:20" coordorigin="11572,3772" coordsize="10,20" path="m11572,3791l11581,3791,11581,3772,11572,3772,11572,3791xe" filled="true" fillcolor="#000000" stroked="false">
                <v:path arrowok="t"/>
                <v:fill type="solid"/>
              </v:shape>
            </v:group>
            <v:group style="position:absolute;left:11572;top:3791;width:10;height:20" coordorigin="11572,3791" coordsize="10,20">
              <v:shape style="position:absolute;left:11572;top:3791;width:10;height:20" coordorigin="11572,3791" coordsize="10,20" path="m11572,3810l11581,3810,11581,3791,11572,3791,11572,3810xe" filled="true" fillcolor="#000000" stroked="false">
                <v:path arrowok="t"/>
                <v:fill type="solid"/>
              </v:shape>
            </v:group>
            <v:group style="position:absolute;left:11572;top:3810;width:10;height:20" coordorigin="11572,3810" coordsize="10,20">
              <v:shape style="position:absolute;left:11572;top:3810;width:10;height:20" coordorigin="11572,3810" coordsize="10,20" path="m11572,3829l11581,3829,11581,3810,11572,3810,11572,3829xe" filled="true" fillcolor="#000000" stroked="false">
                <v:path arrowok="t"/>
                <v:fill type="solid"/>
              </v:shape>
            </v:group>
            <v:group style="position:absolute;left:11572;top:3829;width:10;height:20" coordorigin="11572,3829" coordsize="10,20">
              <v:shape style="position:absolute;left:11572;top:3829;width:10;height:20" coordorigin="11572,3829" coordsize="10,20" path="m11572,3848l11581,3848,11581,3829,11572,3829,11572,3848xe" filled="true" fillcolor="#000000" stroked="false">
                <v:path arrowok="t"/>
                <v:fill type="solid"/>
              </v:shape>
            </v:group>
            <v:group style="position:absolute;left:11572;top:3848;width:10;height:20" coordorigin="11572,3848" coordsize="10,20">
              <v:shape style="position:absolute;left:11572;top:3848;width:10;height:20" coordorigin="11572,3848" coordsize="10,20" path="m11572,3868l11581,3868,11581,3848,11572,3848,11572,3868xe" filled="true" fillcolor="#000000" stroked="false">
                <v:path arrowok="t"/>
                <v:fill type="solid"/>
              </v:shape>
            </v:group>
            <v:group style="position:absolute;left:11572;top:3868;width:10;height:20" coordorigin="11572,3868" coordsize="10,20">
              <v:shape style="position:absolute;left:11572;top:3868;width:10;height:20" coordorigin="11572,3868" coordsize="10,20" path="m11572,3887l11581,3887,11581,3868,11572,3868,11572,3887xe" filled="true" fillcolor="#000000" stroked="false">
                <v:path arrowok="t"/>
                <v:fill type="solid"/>
              </v:shape>
            </v:group>
            <v:group style="position:absolute;left:11572;top:3887;width:10;height:20" coordorigin="11572,3887" coordsize="10,20">
              <v:shape style="position:absolute;left:11572;top:3887;width:10;height:20" coordorigin="11572,3887" coordsize="10,20" path="m11572,3906l11581,3906,11581,3887,11572,3887,11572,3906xe" filled="true" fillcolor="#000000" stroked="false">
                <v:path arrowok="t"/>
                <v:fill type="solid"/>
              </v:shape>
            </v:group>
            <v:group style="position:absolute;left:11572;top:3906;width:10;height:20" coordorigin="11572,3906" coordsize="10,20">
              <v:shape style="position:absolute;left:11572;top:3906;width:10;height:20" coordorigin="11572,3906" coordsize="10,20" path="m11572,3925l11581,3925,11581,3906,11572,3906,11572,3925xe" filled="true" fillcolor="#000000" stroked="false">
                <v:path arrowok="t"/>
                <v:fill type="solid"/>
              </v:shape>
            </v:group>
            <v:group style="position:absolute;left:11572;top:3925;width:10;height:20" coordorigin="11572,3925" coordsize="10,20">
              <v:shape style="position:absolute;left:11572;top:3925;width:10;height:20" coordorigin="11572,3925" coordsize="10,20" path="m11572,3945l11581,3945,11581,3925,11572,3925,11572,3945xe" filled="true" fillcolor="#000000" stroked="false">
                <v:path arrowok="t"/>
                <v:fill type="solid"/>
              </v:shape>
            </v:group>
            <v:group style="position:absolute;left:11572;top:3945;width:10;height:20" coordorigin="11572,3945" coordsize="10,20">
              <v:shape style="position:absolute;left:11572;top:3945;width:10;height:20" coordorigin="11572,3945" coordsize="10,20" path="m11572,3964l11581,3964,11581,3945,11572,3945,11572,3964xe" filled="true" fillcolor="#000000" stroked="false">
                <v:path arrowok="t"/>
                <v:fill type="solid"/>
              </v:shape>
            </v:group>
            <v:group style="position:absolute;left:11572;top:3964;width:10;height:20" coordorigin="11572,3964" coordsize="10,20">
              <v:shape style="position:absolute;left:11572;top:3964;width:10;height:20" coordorigin="11572,3964" coordsize="10,20" path="m11572,3983l11581,3983,11581,3964,11572,3964,11572,3983xe" filled="true" fillcolor="#000000" stroked="false">
                <v:path arrowok="t"/>
                <v:fill type="solid"/>
              </v:shape>
            </v:group>
            <v:group style="position:absolute;left:11572;top:3992;width:10;height:2" coordorigin="11572,3992" coordsize="10,2">
              <v:shape style="position:absolute;left:11572;top:3992;width:10;height:2" coordorigin="11572,3992" coordsize="10,0" path="m11572,3992l11581,3992e" filled="false" stroked="true" strokeweight=".84pt" strokecolor="#000000">
                <v:path arrowok="t"/>
              </v:shape>
            </v:group>
            <v:group style="position:absolute;left:12969;top:3752;width:10;height:20" coordorigin="12969,3752" coordsize="10,20">
              <v:shape style="position:absolute;left:12969;top:3752;width:10;height:20" coordorigin="12969,3752" coordsize="10,20" path="m12969,3772l12979,3772,12979,3752,12969,3752,12969,3772xe" filled="true" fillcolor="#000000" stroked="false">
                <v:path arrowok="t"/>
                <v:fill type="solid"/>
              </v:shape>
            </v:group>
            <v:group style="position:absolute;left:12969;top:3772;width:10;height:20" coordorigin="12969,3772" coordsize="10,20">
              <v:shape style="position:absolute;left:12969;top:3772;width:10;height:20" coordorigin="12969,3772" coordsize="10,20" path="m12969,3791l12979,3791,12979,3772,12969,3772,12969,3791xe" filled="true" fillcolor="#000000" stroked="false">
                <v:path arrowok="t"/>
                <v:fill type="solid"/>
              </v:shape>
            </v:group>
            <v:group style="position:absolute;left:12969;top:3791;width:10;height:20" coordorigin="12969,3791" coordsize="10,20">
              <v:shape style="position:absolute;left:12969;top:3791;width:10;height:20" coordorigin="12969,3791" coordsize="10,20" path="m12969,3810l12979,3810,12979,3791,12969,3791,12969,3810xe" filled="true" fillcolor="#000000" stroked="false">
                <v:path arrowok="t"/>
                <v:fill type="solid"/>
              </v:shape>
            </v:group>
            <v:group style="position:absolute;left:12969;top:3810;width:10;height:20" coordorigin="12969,3810" coordsize="10,20">
              <v:shape style="position:absolute;left:12969;top:3810;width:10;height:20" coordorigin="12969,3810" coordsize="10,20" path="m12969,3829l12979,3829,12979,3810,12969,3810,12969,3829xe" filled="true" fillcolor="#000000" stroked="false">
                <v:path arrowok="t"/>
                <v:fill type="solid"/>
              </v:shape>
            </v:group>
            <v:group style="position:absolute;left:12969;top:3829;width:10;height:20" coordorigin="12969,3829" coordsize="10,20">
              <v:shape style="position:absolute;left:12969;top:3829;width:10;height:20" coordorigin="12969,3829" coordsize="10,20" path="m12969,3848l12979,3848,12979,3829,12969,3829,12969,3848xe" filled="true" fillcolor="#000000" stroked="false">
                <v:path arrowok="t"/>
                <v:fill type="solid"/>
              </v:shape>
            </v:group>
            <v:group style="position:absolute;left:12969;top:3848;width:10;height:20" coordorigin="12969,3848" coordsize="10,20">
              <v:shape style="position:absolute;left:12969;top:3848;width:10;height:20" coordorigin="12969,3848" coordsize="10,20" path="m12969,3868l12979,3868,12979,3848,12969,3848,12969,3868xe" filled="true" fillcolor="#000000" stroked="false">
                <v:path arrowok="t"/>
                <v:fill type="solid"/>
              </v:shape>
            </v:group>
            <v:group style="position:absolute;left:12969;top:3868;width:10;height:20" coordorigin="12969,3868" coordsize="10,20">
              <v:shape style="position:absolute;left:12969;top:3868;width:10;height:20" coordorigin="12969,3868" coordsize="10,20" path="m12969,3887l12979,3887,12979,3868,12969,3868,12969,3887xe" filled="true" fillcolor="#000000" stroked="false">
                <v:path arrowok="t"/>
                <v:fill type="solid"/>
              </v:shape>
            </v:group>
            <v:group style="position:absolute;left:12969;top:3887;width:10;height:20" coordorigin="12969,3887" coordsize="10,20">
              <v:shape style="position:absolute;left:12969;top:3887;width:10;height:20" coordorigin="12969,3887" coordsize="10,20" path="m12969,3906l12979,3906,12979,3887,12969,3887,12969,3906xe" filled="true" fillcolor="#000000" stroked="false">
                <v:path arrowok="t"/>
                <v:fill type="solid"/>
              </v:shape>
            </v:group>
            <v:group style="position:absolute;left:12969;top:3906;width:10;height:20" coordorigin="12969,3906" coordsize="10,20">
              <v:shape style="position:absolute;left:12969;top:3906;width:10;height:20" coordorigin="12969,3906" coordsize="10,20" path="m12969,3925l12979,3925,12979,3906,12969,3906,12969,3925xe" filled="true" fillcolor="#000000" stroked="false">
                <v:path arrowok="t"/>
                <v:fill type="solid"/>
              </v:shape>
            </v:group>
            <v:group style="position:absolute;left:12969;top:3925;width:10;height:20" coordorigin="12969,3925" coordsize="10,20">
              <v:shape style="position:absolute;left:12969;top:3925;width:10;height:20" coordorigin="12969,3925" coordsize="10,20" path="m12969,3945l12979,3945,12979,3925,12969,3925,12969,3945xe" filled="true" fillcolor="#000000" stroked="false">
                <v:path arrowok="t"/>
                <v:fill type="solid"/>
              </v:shape>
            </v:group>
            <v:group style="position:absolute;left:12969;top:3945;width:10;height:20" coordorigin="12969,3945" coordsize="10,20">
              <v:shape style="position:absolute;left:12969;top:3945;width:10;height:20" coordorigin="12969,3945" coordsize="10,20" path="m12969,3964l12979,3964,12979,3945,12969,3945,12969,3964xe" filled="true" fillcolor="#000000" stroked="false">
                <v:path arrowok="t"/>
                <v:fill type="solid"/>
              </v:shape>
            </v:group>
            <v:group style="position:absolute;left:12969;top:3964;width:10;height:20" coordorigin="12969,3964" coordsize="10,20">
              <v:shape style="position:absolute;left:12969;top:3964;width:10;height:20" coordorigin="12969,3964" coordsize="10,20" path="m12969,3983l12979,3983,12979,3964,12969,3964,12969,3983xe" filled="true" fillcolor="#000000" stroked="false">
                <v:path arrowok="t"/>
                <v:fill type="solid"/>
              </v:shape>
            </v:group>
            <v:group style="position:absolute;left:12969;top:3992;width:10;height:2" coordorigin="12969,3992" coordsize="10,2">
              <v:shape style="position:absolute;left:12969;top:3992;width:10;height:2" coordorigin="12969,3992" coordsize="10,0" path="m12969,3992l12979,3992e" filled="false" stroked="true" strokeweight=".84pt" strokecolor="#000000">
                <v:path arrowok="t"/>
              </v:shape>
            </v:group>
            <v:group style="position:absolute;left:14445;top:3752;width:10;height:20" coordorigin="14445,3752" coordsize="10,20">
              <v:shape style="position:absolute;left:14445;top:3752;width:10;height:20" coordorigin="14445,3752" coordsize="10,20" path="m14445,3772l14455,3772,14455,3752,14445,3752,14445,3772xe" filled="true" fillcolor="#000000" stroked="false">
                <v:path arrowok="t"/>
                <v:fill type="solid"/>
              </v:shape>
            </v:group>
            <v:group style="position:absolute;left:14445;top:3772;width:10;height:20" coordorigin="14445,3772" coordsize="10,20">
              <v:shape style="position:absolute;left:14445;top:3772;width:10;height:20" coordorigin="14445,3772" coordsize="10,20" path="m14445,3791l14455,3791,14455,3772,14445,3772,14445,3791xe" filled="true" fillcolor="#000000" stroked="false">
                <v:path arrowok="t"/>
                <v:fill type="solid"/>
              </v:shape>
            </v:group>
            <v:group style="position:absolute;left:14445;top:3791;width:10;height:20" coordorigin="14445,3791" coordsize="10,20">
              <v:shape style="position:absolute;left:14445;top:3791;width:10;height:20" coordorigin="14445,3791" coordsize="10,20" path="m14445,3810l14455,3810,14455,3791,14445,3791,14445,3810xe" filled="true" fillcolor="#000000" stroked="false">
                <v:path arrowok="t"/>
                <v:fill type="solid"/>
              </v:shape>
            </v:group>
            <v:group style="position:absolute;left:14445;top:3810;width:10;height:20" coordorigin="14445,3810" coordsize="10,20">
              <v:shape style="position:absolute;left:14445;top:3810;width:10;height:20" coordorigin="14445,3810" coordsize="10,20" path="m14445,3829l14455,3829,14455,3810,14445,3810,14445,3829xe" filled="true" fillcolor="#000000" stroked="false">
                <v:path arrowok="t"/>
                <v:fill type="solid"/>
              </v:shape>
            </v:group>
            <v:group style="position:absolute;left:14445;top:3829;width:10;height:20" coordorigin="14445,3829" coordsize="10,20">
              <v:shape style="position:absolute;left:14445;top:3829;width:10;height:20" coordorigin="14445,3829" coordsize="10,20" path="m14445,3848l14455,3848,14455,3829,14445,3829,14445,3848xe" filled="true" fillcolor="#000000" stroked="false">
                <v:path arrowok="t"/>
                <v:fill type="solid"/>
              </v:shape>
            </v:group>
            <v:group style="position:absolute;left:14445;top:3848;width:10;height:20" coordorigin="14445,3848" coordsize="10,20">
              <v:shape style="position:absolute;left:14445;top:3848;width:10;height:20" coordorigin="14445,3848" coordsize="10,20" path="m14445,3868l14455,3868,14455,3848,14445,3848,14445,3868xe" filled="true" fillcolor="#000000" stroked="false">
                <v:path arrowok="t"/>
                <v:fill type="solid"/>
              </v:shape>
            </v:group>
            <v:group style="position:absolute;left:14445;top:3868;width:10;height:20" coordorigin="14445,3868" coordsize="10,20">
              <v:shape style="position:absolute;left:14445;top:3868;width:10;height:20" coordorigin="14445,3868" coordsize="10,20" path="m14445,3887l14455,3887,14455,3868,14445,3868,14445,3887xe" filled="true" fillcolor="#000000" stroked="false">
                <v:path arrowok="t"/>
                <v:fill type="solid"/>
              </v:shape>
            </v:group>
            <v:group style="position:absolute;left:14445;top:3887;width:10;height:20" coordorigin="14445,3887" coordsize="10,20">
              <v:shape style="position:absolute;left:14445;top:3887;width:10;height:20" coordorigin="14445,3887" coordsize="10,20" path="m14445,3906l14455,3906,14455,3887,14445,3887,14445,3906xe" filled="true" fillcolor="#000000" stroked="false">
                <v:path arrowok="t"/>
                <v:fill type="solid"/>
              </v:shape>
            </v:group>
            <v:group style="position:absolute;left:14445;top:3906;width:10;height:20" coordorigin="14445,3906" coordsize="10,20">
              <v:shape style="position:absolute;left:14445;top:3906;width:10;height:20" coordorigin="14445,3906" coordsize="10,20" path="m14445,3925l14455,3925,14455,3906,14445,3906,14445,3925xe" filled="true" fillcolor="#000000" stroked="false">
                <v:path arrowok="t"/>
                <v:fill type="solid"/>
              </v:shape>
            </v:group>
            <v:group style="position:absolute;left:14445;top:3925;width:10;height:20" coordorigin="14445,3925" coordsize="10,20">
              <v:shape style="position:absolute;left:14445;top:3925;width:10;height:20" coordorigin="14445,3925" coordsize="10,20" path="m14445,3945l14455,3945,14455,3925,14445,3925,14445,3945xe" filled="true" fillcolor="#000000" stroked="false">
                <v:path arrowok="t"/>
                <v:fill type="solid"/>
              </v:shape>
            </v:group>
            <v:group style="position:absolute;left:14445;top:3945;width:10;height:20" coordorigin="14445,3945" coordsize="10,20">
              <v:shape style="position:absolute;left:14445;top:3945;width:10;height:20" coordorigin="14445,3945" coordsize="10,20" path="m14445,3964l14455,3964,14455,3945,14445,3945,14445,3964xe" filled="true" fillcolor="#000000" stroked="false">
                <v:path arrowok="t"/>
                <v:fill type="solid"/>
              </v:shape>
            </v:group>
            <v:group style="position:absolute;left:14445;top:3964;width:10;height:20" coordorigin="14445,3964" coordsize="10,20">
              <v:shape style="position:absolute;left:14445;top:3964;width:10;height:20" coordorigin="14445,3964" coordsize="10,20" path="m14445,3983l14455,3983,14455,3964,14445,3964,14445,3983xe" filled="true" fillcolor="#000000" stroked="false">
                <v:path arrowok="t"/>
                <v:fill type="solid"/>
              </v:shape>
            </v:group>
            <v:group style="position:absolute;left:14445;top:3992;width:10;height:2" coordorigin="14445,3992" coordsize="10,2">
              <v:shape style="position:absolute;left:14445;top:3992;width:10;height:2" coordorigin="14445,3992" coordsize="10,0" path="m14445,3992l14455,3992e" filled="false" stroked="true" strokeweight=".84pt" strokecolor="#000000">
                <v:path arrowok="t"/>
              </v:shape>
              <v:shape style="position:absolute;left:571;top:3906;width:4011;height:104" type="#_x0000_t75" stroked="false">
                <v:imagedata r:id="rId242" o:title=""/>
              </v:shape>
              <v:shape style="position:absolute;left:4558;top:4000;width:4213;height:10" type="#_x0000_t75" stroked="false">
                <v:imagedata r:id="rId238" o:title=""/>
              </v:shape>
              <v:shape style="position:absolute;left:8766;top:4000;width:7160;height:10" type="#_x0000_t75" stroked="false">
                <v:imagedata r:id="rId231" o:title=""/>
              </v:shape>
            </v:group>
            <v:group style="position:absolute;left:4563;top:4010;width:10;height:20" coordorigin="4563,4010" coordsize="10,20">
              <v:shape style="position:absolute;left:4563;top:4010;width:10;height:20" coordorigin="4563,4010" coordsize="10,20" path="m4563,4029l4572,4029,4572,4010,4563,4010,4563,4029xe" filled="true" fillcolor="#000000" stroked="false">
                <v:path arrowok="t"/>
                <v:fill type="solid"/>
              </v:shape>
            </v:group>
            <v:group style="position:absolute;left:4563;top:4029;width:10;height:20" coordorigin="4563,4029" coordsize="10,20">
              <v:shape style="position:absolute;left:4563;top:4029;width:10;height:20" coordorigin="4563,4029" coordsize="10,20" path="m4563,4048l4572,4048,4572,4029,4563,4029,4563,4048xe" filled="true" fillcolor="#000000" stroked="false">
                <v:path arrowok="t"/>
                <v:fill type="solid"/>
              </v:shape>
            </v:group>
            <v:group style="position:absolute;left:4563;top:4048;width:10;height:20" coordorigin="4563,4048" coordsize="10,20">
              <v:shape style="position:absolute;left:4563;top:4048;width:10;height:20" coordorigin="4563,4048" coordsize="10,20" path="m4563,4067l4572,4067,4572,4048,4563,4048,4563,4067xe" filled="true" fillcolor="#000000" stroked="false">
                <v:path arrowok="t"/>
                <v:fill type="solid"/>
              </v:shape>
            </v:group>
            <v:group style="position:absolute;left:4563;top:4067;width:10;height:20" coordorigin="4563,4067" coordsize="10,20">
              <v:shape style="position:absolute;left:4563;top:4067;width:10;height:20" coordorigin="4563,4067" coordsize="10,20" path="m4563,4086l4572,4086,4572,4067,4563,4067,4563,4086xe" filled="true" fillcolor="#000000" stroked="false">
                <v:path arrowok="t"/>
                <v:fill type="solid"/>
              </v:shape>
            </v:group>
            <v:group style="position:absolute;left:4563;top:4086;width:10;height:20" coordorigin="4563,4086" coordsize="10,20">
              <v:shape style="position:absolute;left:4563;top:4086;width:10;height:20" coordorigin="4563,4086" coordsize="10,20" path="m4563,4106l4572,4106,4572,4086,4563,4086,4563,4106xe" filled="true" fillcolor="#000000" stroked="false">
                <v:path arrowok="t"/>
                <v:fill type="solid"/>
              </v:shape>
            </v:group>
            <v:group style="position:absolute;left:4563;top:4106;width:10;height:20" coordorigin="4563,4106" coordsize="10,20">
              <v:shape style="position:absolute;left:4563;top:4106;width:10;height:20" coordorigin="4563,4106" coordsize="10,20" path="m4563,4125l4572,4125,4572,4106,4563,4106,4563,4125xe" filled="true" fillcolor="#000000" stroked="false">
                <v:path arrowok="t"/>
                <v:fill type="solid"/>
              </v:shape>
            </v:group>
            <v:group style="position:absolute;left:4563;top:4125;width:10;height:20" coordorigin="4563,4125" coordsize="10,20">
              <v:shape style="position:absolute;left:4563;top:4125;width:10;height:20" coordorigin="4563,4125" coordsize="10,20" path="m4563,4144l4572,4144,4572,4125,4563,4125,4563,4144xe" filled="true" fillcolor="#000000" stroked="false">
                <v:path arrowok="t"/>
                <v:fill type="solid"/>
              </v:shape>
            </v:group>
            <v:group style="position:absolute;left:4563;top:4144;width:10;height:20" coordorigin="4563,4144" coordsize="10,20">
              <v:shape style="position:absolute;left:4563;top:4144;width:10;height:20" coordorigin="4563,4144" coordsize="10,20" path="m4563,4163l4572,4163,4572,4144,4563,4144,4563,4163xe" filled="true" fillcolor="#000000" stroked="false">
                <v:path arrowok="t"/>
                <v:fill type="solid"/>
              </v:shape>
            </v:group>
            <v:group style="position:absolute;left:5955;top:4010;width:10;height:20" coordorigin="5955,4010" coordsize="10,20">
              <v:shape style="position:absolute;left:5955;top:4010;width:10;height:20" coordorigin="5955,4010" coordsize="10,20" path="m5955,4029l5965,4029,5965,4010,5955,4010,5955,4029xe" filled="true" fillcolor="#000000" stroked="false">
                <v:path arrowok="t"/>
                <v:fill type="solid"/>
              </v:shape>
            </v:group>
            <v:group style="position:absolute;left:5955;top:4029;width:10;height:20" coordorigin="5955,4029" coordsize="10,20">
              <v:shape style="position:absolute;left:5955;top:4029;width:10;height:20" coordorigin="5955,4029" coordsize="10,20" path="m5955,4048l5965,4048,5965,4029,5955,4029,5955,4048xe" filled="true" fillcolor="#000000" stroked="false">
                <v:path arrowok="t"/>
                <v:fill type="solid"/>
              </v:shape>
            </v:group>
            <v:group style="position:absolute;left:5955;top:4048;width:10;height:20" coordorigin="5955,4048" coordsize="10,20">
              <v:shape style="position:absolute;left:5955;top:4048;width:10;height:20" coordorigin="5955,4048" coordsize="10,20" path="m5955,4067l5965,4067,5965,4048,5955,4048,5955,4067xe" filled="true" fillcolor="#000000" stroked="false">
                <v:path arrowok="t"/>
                <v:fill type="solid"/>
              </v:shape>
            </v:group>
            <v:group style="position:absolute;left:5955;top:4067;width:10;height:20" coordorigin="5955,4067" coordsize="10,20">
              <v:shape style="position:absolute;left:5955;top:4067;width:10;height:20" coordorigin="5955,4067" coordsize="10,20" path="m5955,4086l5965,4086,5965,4067,5955,4067,5955,4086xe" filled="true" fillcolor="#000000" stroked="false">
                <v:path arrowok="t"/>
                <v:fill type="solid"/>
              </v:shape>
            </v:group>
            <v:group style="position:absolute;left:5955;top:4086;width:10;height:20" coordorigin="5955,4086" coordsize="10,20">
              <v:shape style="position:absolute;left:5955;top:4086;width:10;height:20" coordorigin="5955,4086" coordsize="10,20" path="m5955,4106l5965,4106,5965,4086,5955,4086,5955,4106xe" filled="true" fillcolor="#000000" stroked="false">
                <v:path arrowok="t"/>
                <v:fill type="solid"/>
              </v:shape>
            </v:group>
            <v:group style="position:absolute;left:5955;top:4106;width:10;height:20" coordorigin="5955,4106" coordsize="10,20">
              <v:shape style="position:absolute;left:5955;top:4106;width:10;height:20" coordorigin="5955,4106" coordsize="10,20" path="m5955,4125l5965,4125,5965,4106,5955,4106,5955,4125xe" filled="true" fillcolor="#000000" stroked="false">
                <v:path arrowok="t"/>
                <v:fill type="solid"/>
              </v:shape>
            </v:group>
            <v:group style="position:absolute;left:5955;top:4125;width:10;height:20" coordorigin="5955,4125" coordsize="10,20">
              <v:shape style="position:absolute;left:5955;top:4125;width:10;height:20" coordorigin="5955,4125" coordsize="10,20" path="m5955,4144l5965,4144,5965,4125,5955,4125,5955,4144xe" filled="true" fillcolor="#000000" stroked="false">
                <v:path arrowok="t"/>
                <v:fill type="solid"/>
              </v:shape>
            </v:group>
            <v:group style="position:absolute;left:5955;top:4144;width:10;height:20" coordorigin="5955,4144" coordsize="10,20">
              <v:shape style="position:absolute;left:5955;top:4144;width:10;height:20" coordorigin="5955,4144" coordsize="10,20" path="m5955,4163l5965,4163,5965,4144,5955,4144,5955,4163xe" filled="true" fillcolor="#000000" stroked="false">
                <v:path arrowok="t"/>
                <v:fill type="solid"/>
              </v:shape>
            </v:group>
            <v:group style="position:absolute;left:5955;top:4163;width:10;height:20" coordorigin="5955,4163" coordsize="10,20">
              <v:shape style="position:absolute;left:5955;top:4163;width:10;height:20" coordorigin="5955,4163" coordsize="10,20" path="m5955,4182l5965,4182,5965,4163,5955,4163,5955,4182xe" filled="true" fillcolor="#000000" stroked="false">
                <v:path arrowok="t"/>
                <v:fill type="solid"/>
              </v:shape>
            </v:group>
            <v:group style="position:absolute;left:5955;top:4182;width:10;height:20" coordorigin="5955,4182" coordsize="10,20">
              <v:shape style="position:absolute;left:5955;top:4182;width:10;height:20" coordorigin="5955,4182" coordsize="10,20" path="m5955,4202l5965,4202,5965,4182,5955,4182,5955,4202xe" filled="true" fillcolor="#000000" stroked="false">
                <v:path arrowok="t"/>
                <v:fill type="solid"/>
              </v:shape>
            </v:group>
            <v:group style="position:absolute;left:5955;top:4202;width:10;height:20" coordorigin="5955,4202" coordsize="10,20">
              <v:shape style="position:absolute;left:5955;top:4202;width:10;height:20" coordorigin="5955,4202" coordsize="10,20" path="m5955,4221l5965,4221,5965,4202,5955,4202,5955,4221xe" filled="true" fillcolor="#000000" stroked="false">
                <v:path arrowok="t"/>
                <v:fill type="solid"/>
              </v:shape>
            </v:group>
            <v:group style="position:absolute;left:5955;top:4221;width:10;height:20" coordorigin="5955,4221" coordsize="10,20">
              <v:shape style="position:absolute;left:5955;top:4221;width:10;height:20" coordorigin="5955,4221" coordsize="10,20" path="m5955,4240l5965,4240,5965,4221,5955,4221,5955,4240xe" filled="true" fillcolor="#000000" stroked="false">
                <v:path arrowok="t"/>
                <v:fill type="solid"/>
              </v:shape>
            </v:group>
            <v:group style="position:absolute;left:5955;top:4247;width:10;height:2" coordorigin="5955,4247" coordsize="10,2">
              <v:shape style="position:absolute;left:5955;top:4247;width:10;height:2" coordorigin="5955,4247" coordsize="10,0" path="m5955,4247l5965,4247e" filled="false" stroked="true" strokeweight=".72pt" strokecolor="#000000">
                <v:path arrowok="t"/>
              </v:shape>
            </v:group>
            <v:group style="position:absolute;left:7431;top:4010;width:10;height:20" coordorigin="7431,4010" coordsize="10,20">
              <v:shape style="position:absolute;left:7431;top:4010;width:10;height:20" coordorigin="7431,4010" coordsize="10,20" path="m7431,4029l7441,4029,7441,4010,7431,4010,7431,4029xe" filled="true" fillcolor="#000000" stroked="false">
                <v:path arrowok="t"/>
                <v:fill type="solid"/>
              </v:shape>
            </v:group>
            <v:group style="position:absolute;left:7431;top:4029;width:10;height:20" coordorigin="7431,4029" coordsize="10,20">
              <v:shape style="position:absolute;left:7431;top:4029;width:10;height:20" coordorigin="7431,4029" coordsize="10,20" path="m7431,4048l7441,4048,7441,4029,7431,4029,7431,4048xe" filled="true" fillcolor="#000000" stroked="false">
                <v:path arrowok="t"/>
                <v:fill type="solid"/>
              </v:shape>
            </v:group>
            <v:group style="position:absolute;left:7431;top:4048;width:10;height:20" coordorigin="7431,4048" coordsize="10,20">
              <v:shape style="position:absolute;left:7431;top:4048;width:10;height:20" coordorigin="7431,4048" coordsize="10,20" path="m7431,4067l7441,4067,7441,4048,7431,4048,7431,4067xe" filled="true" fillcolor="#000000" stroked="false">
                <v:path arrowok="t"/>
                <v:fill type="solid"/>
              </v:shape>
            </v:group>
            <v:group style="position:absolute;left:7431;top:4067;width:10;height:20" coordorigin="7431,4067" coordsize="10,20">
              <v:shape style="position:absolute;left:7431;top:4067;width:10;height:20" coordorigin="7431,4067" coordsize="10,20" path="m7431,4086l7441,4086,7441,4067,7431,4067,7431,4086xe" filled="true" fillcolor="#000000" stroked="false">
                <v:path arrowok="t"/>
                <v:fill type="solid"/>
              </v:shape>
            </v:group>
            <v:group style="position:absolute;left:7431;top:4086;width:10;height:20" coordorigin="7431,4086" coordsize="10,20">
              <v:shape style="position:absolute;left:7431;top:4086;width:10;height:20" coordorigin="7431,4086" coordsize="10,20" path="m7431,4106l7441,4106,7441,4086,7431,4086,7431,4106xe" filled="true" fillcolor="#000000" stroked="false">
                <v:path arrowok="t"/>
                <v:fill type="solid"/>
              </v:shape>
            </v:group>
            <v:group style="position:absolute;left:7431;top:4106;width:10;height:20" coordorigin="7431,4106" coordsize="10,20">
              <v:shape style="position:absolute;left:7431;top:4106;width:10;height:20" coordorigin="7431,4106" coordsize="10,20" path="m7431,4125l7441,4125,7441,4106,7431,4106,7431,4125xe" filled="true" fillcolor="#000000" stroked="false">
                <v:path arrowok="t"/>
                <v:fill type="solid"/>
              </v:shape>
            </v:group>
            <v:group style="position:absolute;left:7431;top:4125;width:10;height:20" coordorigin="7431,4125" coordsize="10,20">
              <v:shape style="position:absolute;left:7431;top:4125;width:10;height:20" coordorigin="7431,4125" coordsize="10,20" path="m7431,4144l7441,4144,7441,4125,7431,4125,7431,4144xe" filled="true" fillcolor="#000000" stroked="false">
                <v:path arrowok="t"/>
                <v:fill type="solid"/>
              </v:shape>
            </v:group>
            <v:group style="position:absolute;left:7431;top:4144;width:10;height:20" coordorigin="7431,4144" coordsize="10,20">
              <v:shape style="position:absolute;left:7431;top:4144;width:10;height:20" coordorigin="7431,4144" coordsize="10,20" path="m7431,4163l7441,4163,7441,4144,7431,4144,7431,4163xe" filled="true" fillcolor="#000000" stroked="false">
                <v:path arrowok="t"/>
                <v:fill type="solid"/>
              </v:shape>
            </v:group>
            <v:group style="position:absolute;left:7431;top:4163;width:10;height:20" coordorigin="7431,4163" coordsize="10,20">
              <v:shape style="position:absolute;left:7431;top:4163;width:10;height:20" coordorigin="7431,4163" coordsize="10,20" path="m7431,4182l7441,4182,7441,4163,7431,4163,7431,4182xe" filled="true" fillcolor="#000000" stroked="false">
                <v:path arrowok="t"/>
                <v:fill type="solid"/>
              </v:shape>
            </v:group>
            <v:group style="position:absolute;left:7431;top:4182;width:10;height:20" coordorigin="7431,4182" coordsize="10,20">
              <v:shape style="position:absolute;left:7431;top:4182;width:10;height:20" coordorigin="7431,4182" coordsize="10,20" path="m7431,4202l7441,4202,7441,4182,7431,4182,7431,4202xe" filled="true" fillcolor="#000000" stroked="false">
                <v:path arrowok="t"/>
                <v:fill type="solid"/>
              </v:shape>
            </v:group>
            <v:group style="position:absolute;left:7431;top:4202;width:10;height:20" coordorigin="7431,4202" coordsize="10,20">
              <v:shape style="position:absolute;left:7431;top:4202;width:10;height:20" coordorigin="7431,4202" coordsize="10,20" path="m7431,4221l7441,4221,7441,4202,7431,4202,7431,4221xe" filled="true" fillcolor="#000000" stroked="false">
                <v:path arrowok="t"/>
                <v:fill type="solid"/>
              </v:shape>
            </v:group>
            <v:group style="position:absolute;left:7431;top:4221;width:10;height:20" coordorigin="7431,4221" coordsize="10,20">
              <v:shape style="position:absolute;left:7431;top:4221;width:10;height:20" coordorigin="7431,4221" coordsize="10,20" path="m7431,4240l7441,4240,7441,4221,7431,4221,7431,4240xe" filled="true" fillcolor="#000000" stroked="false">
                <v:path arrowok="t"/>
                <v:fill type="solid"/>
              </v:shape>
            </v:group>
            <v:group style="position:absolute;left:7431;top:4247;width:10;height:2" coordorigin="7431,4247" coordsize="10,2">
              <v:shape style="position:absolute;left:7431;top:4247;width:10;height:2" coordorigin="7431,4247" coordsize="10,0" path="m7431,4247l7441,4247e" filled="false" stroked="true" strokeweight=".72pt" strokecolor="#000000">
                <v:path arrowok="t"/>
              </v:shape>
            </v:group>
            <v:group style="position:absolute;left:8771;top:4010;width:10;height:20" coordorigin="8771,4010" coordsize="10,20">
              <v:shape style="position:absolute;left:8771;top:4010;width:10;height:20" coordorigin="8771,4010" coordsize="10,20" path="m8771,4029l8780,4029,8780,4010,8771,4010,8771,4029xe" filled="true" fillcolor="#000000" stroked="false">
                <v:path arrowok="t"/>
                <v:fill type="solid"/>
              </v:shape>
            </v:group>
            <v:group style="position:absolute;left:8771;top:4029;width:10;height:20" coordorigin="8771,4029" coordsize="10,20">
              <v:shape style="position:absolute;left:8771;top:4029;width:10;height:20" coordorigin="8771,4029" coordsize="10,20" path="m8771,4048l8780,4048,8780,4029,8771,4029,8771,4048xe" filled="true" fillcolor="#000000" stroked="false">
                <v:path arrowok="t"/>
                <v:fill type="solid"/>
              </v:shape>
            </v:group>
            <v:group style="position:absolute;left:8771;top:4048;width:10;height:20" coordorigin="8771,4048" coordsize="10,20">
              <v:shape style="position:absolute;left:8771;top:4048;width:10;height:20" coordorigin="8771,4048" coordsize="10,20" path="m8771,4067l8780,4067,8780,4048,8771,4048,8771,4067xe" filled="true" fillcolor="#000000" stroked="false">
                <v:path arrowok="t"/>
                <v:fill type="solid"/>
              </v:shape>
            </v:group>
            <v:group style="position:absolute;left:8771;top:4067;width:10;height:20" coordorigin="8771,4067" coordsize="10,20">
              <v:shape style="position:absolute;left:8771;top:4067;width:10;height:20" coordorigin="8771,4067" coordsize="10,20" path="m8771,4086l8780,4086,8780,4067,8771,4067,8771,4086xe" filled="true" fillcolor="#000000" stroked="false">
                <v:path arrowok="t"/>
                <v:fill type="solid"/>
              </v:shape>
            </v:group>
            <v:group style="position:absolute;left:8771;top:4086;width:10;height:20" coordorigin="8771,4086" coordsize="10,20">
              <v:shape style="position:absolute;left:8771;top:4086;width:10;height:20" coordorigin="8771,4086" coordsize="10,20" path="m8771,4106l8780,4106,8780,4086,8771,4086,8771,4106xe" filled="true" fillcolor="#000000" stroked="false">
                <v:path arrowok="t"/>
                <v:fill type="solid"/>
              </v:shape>
            </v:group>
            <v:group style="position:absolute;left:8771;top:4106;width:10;height:20" coordorigin="8771,4106" coordsize="10,20">
              <v:shape style="position:absolute;left:8771;top:4106;width:10;height:20" coordorigin="8771,4106" coordsize="10,20" path="m8771,4125l8780,4125,8780,4106,8771,4106,8771,4125xe" filled="true" fillcolor="#000000" stroked="false">
                <v:path arrowok="t"/>
                <v:fill type="solid"/>
              </v:shape>
            </v:group>
            <v:group style="position:absolute;left:8771;top:4125;width:10;height:20" coordorigin="8771,4125" coordsize="10,20">
              <v:shape style="position:absolute;left:8771;top:4125;width:10;height:20" coordorigin="8771,4125" coordsize="10,20" path="m8771,4144l8780,4144,8780,4125,8771,4125,8771,4144xe" filled="true" fillcolor="#000000" stroked="false">
                <v:path arrowok="t"/>
                <v:fill type="solid"/>
              </v:shape>
            </v:group>
            <v:group style="position:absolute;left:8771;top:4144;width:10;height:20" coordorigin="8771,4144" coordsize="10,20">
              <v:shape style="position:absolute;left:8771;top:4144;width:10;height:20" coordorigin="8771,4144" coordsize="10,20" path="m8771,4163l8780,4163,8780,4144,8771,4144,8771,4163xe" filled="true" fillcolor="#000000" stroked="false">
                <v:path arrowok="t"/>
                <v:fill type="solid"/>
              </v:shape>
            </v:group>
            <v:group style="position:absolute;left:8771;top:4163;width:10;height:20" coordorigin="8771,4163" coordsize="10,20">
              <v:shape style="position:absolute;left:8771;top:4163;width:10;height:20" coordorigin="8771,4163" coordsize="10,20" path="m8771,4182l8780,4182,8780,4163,8771,4163,8771,4182xe" filled="true" fillcolor="#000000" stroked="false">
                <v:path arrowok="t"/>
                <v:fill type="solid"/>
              </v:shape>
            </v:group>
            <v:group style="position:absolute;left:8771;top:4182;width:10;height:20" coordorigin="8771,4182" coordsize="10,20">
              <v:shape style="position:absolute;left:8771;top:4182;width:10;height:20" coordorigin="8771,4182" coordsize="10,20" path="m8771,4202l8780,4202,8780,4182,8771,4182,8771,4202xe" filled="true" fillcolor="#000000" stroked="false">
                <v:path arrowok="t"/>
                <v:fill type="solid"/>
              </v:shape>
            </v:group>
            <v:group style="position:absolute;left:8771;top:4202;width:10;height:20" coordorigin="8771,4202" coordsize="10,20">
              <v:shape style="position:absolute;left:8771;top:4202;width:10;height:20" coordorigin="8771,4202" coordsize="10,20" path="m8771,4221l8780,4221,8780,4202,8771,4202,8771,4221xe" filled="true" fillcolor="#000000" stroked="false">
                <v:path arrowok="t"/>
                <v:fill type="solid"/>
              </v:shape>
            </v:group>
            <v:group style="position:absolute;left:8771;top:4221;width:10;height:20" coordorigin="8771,4221" coordsize="10,20">
              <v:shape style="position:absolute;left:8771;top:4221;width:10;height:20" coordorigin="8771,4221" coordsize="10,20" path="m8771,4240l8780,4240,8780,4221,8771,4221,8771,4240xe" filled="true" fillcolor="#000000" stroked="false">
                <v:path arrowok="t"/>
                <v:fill type="solid"/>
              </v:shape>
            </v:group>
            <v:group style="position:absolute;left:8771;top:4247;width:10;height:2" coordorigin="8771,4247" coordsize="10,2">
              <v:shape style="position:absolute;left:8771;top:4247;width:10;height:2" coordorigin="8771,4247" coordsize="10,0" path="m8771,4247l8780,4247e" filled="false" stroked="true" strokeweight=".72pt" strokecolor="#000000">
                <v:path arrowok="t"/>
              </v:shape>
            </v:group>
            <v:group style="position:absolute;left:10170;top:4010;width:10;height:20" coordorigin="10170,4010" coordsize="10,20">
              <v:shape style="position:absolute;left:10170;top:4010;width:10;height:20" coordorigin="10170,4010" coordsize="10,20" path="m10170,4029l10180,4029,10180,4010,10170,4010,10170,4029xe" filled="true" fillcolor="#000000" stroked="false">
                <v:path arrowok="t"/>
                <v:fill type="solid"/>
              </v:shape>
            </v:group>
            <v:group style="position:absolute;left:10170;top:4029;width:10;height:20" coordorigin="10170,4029" coordsize="10,20">
              <v:shape style="position:absolute;left:10170;top:4029;width:10;height:20" coordorigin="10170,4029" coordsize="10,20" path="m10170,4048l10180,4048,10180,4029,10170,4029,10170,4048xe" filled="true" fillcolor="#000000" stroked="false">
                <v:path arrowok="t"/>
                <v:fill type="solid"/>
              </v:shape>
            </v:group>
            <v:group style="position:absolute;left:10170;top:4048;width:10;height:20" coordorigin="10170,4048" coordsize="10,20">
              <v:shape style="position:absolute;left:10170;top:4048;width:10;height:20" coordorigin="10170,4048" coordsize="10,20" path="m10170,4067l10180,4067,10180,4048,10170,4048,10170,4067xe" filled="true" fillcolor="#000000" stroked="false">
                <v:path arrowok="t"/>
                <v:fill type="solid"/>
              </v:shape>
            </v:group>
            <v:group style="position:absolute;left:10170;top:4067;width:10;height:20" coordorigin="10170,4067" coordsize="10,20">
              <v:shape style="position:absolute;left:10170;top:4067;width:10;height:20" coordorigin="10170,4067" coordsize="10,20" path="m10170,4086l10180,4086,10180,4067,10170,4067,10170,4086xe" filled="true" fillcolor="#000000" stroked="false">
                <v:path arrowok="t"/>
                <v:fill type="solid"/>
              </v:shape>
            </v:group>
            <v:group style="position:absolute;left:10170;top:4086;width:10;height:20" coordorigin="10170,4086" coordsize="10,20">
              <v:shape style="position:absolute;left:10170;top:4086;width:10;height:20" coordorigin="10170,4086" coordsize="10,20" path="m10170,4106l10180,4106,10180,4086,10170,4086,10170,4106xe" filled="true" fillcolor="#000000" stroked="false">
                <v:path arrowok="t"/>
                <v:fill type="solid"/>
              </v:shape>
            </v:group>
            <v:group style="position:absolute;left:10170;top:4106;width:10;height:20" coordorigin="10170,4106" coordsize="10,20">
              <v:shape style="position:absolute;left:10170;top:4106;width:10;height:20" coordorigin="10170,4106" coordsize="10,20" path="m10170,4125l10180,4125,10180,4106,10170,4106,10170,4125xe" filled="true" fillcolor="#000000" stroked="false">
                <v:path arrowok="t"/>
                <v:fill type="solid"/>
              </v:shape>
            </v:group>
            <v:group style="position:absolute;left:10170;top:4125;width:10;height:20" coordorigin="10170,4125" coordsize="10,20">
              <v:shape style="position:absolute;left:10170;top:4125;width:10;height:20" coordorigin="10170,4125" coordsize="10,20" path="m10170,4144l10180,4144,10180,4125,10170,4125,10170,4144xe" filled="true" fillcolor="#000000" stroked="false">
                <v:path arrowok="t"/>
                <v:fill type="solid"/>
              </v:shape>
            </v:group>
            <v:group style="position:absolute;left:10170;top:4144;width:10;height:20" coordorigin="10170,4144" coordsize="10,20">
              <v:shape style="position:absolute;left:10170;top:4144;width:10;height:20" coordorigin="10170,4144" coordsize="10,20" path="m10170,4163l10180,4163,10180,4144,10170,4144,10170,4163xe" filled="true" fillcolor="#000000" stroked="false">
                <v:path arrowok="t"/>
                <v:fill type="solid"/>
              </v:shape>
            </v:group>
            <v:group style="position:absolute;left:10170;top:4163;width:10;height:20" coordorigin="10170,4163" coordsize="10,20">
              <v:shape style="position:absolute;left:10170;top:4163;width:10;height:20" coordorigin="10170,4163" coordsize="10,20" path="m10170,4182l10180,4182,10180,4163,10170,4163,10170,4182xe" filled="true" fillcolor="#000000" stroked="false">
                <v:path arrowok="t"/>
                <v:fill type="solid"/>
              </v:shape>
            </v:group>
            <v:group style="position:absolute;left:10170;top:4182;width:10;height:20" coordorigin="10170,4182" coordsize="10,20">
              <v:shape style="position:absolute;left:10170;top:4182;width:10;height:20" coordorigin="10170,4182" coordsize="10,20" path="m10170,4202l10180,4202,10180,4182,10170,4182,10170,4202xe" filled="true" fillcolor="#000000" stroked="false">
                <v:path arrowok="t"/>
                <v:fill type="solid"/>
              </v:shape>
            </v:group>
            <v:group style="position:absolute;left:10170;top:4202;width:10;height:20" coordorigin="10170,4202" coordsize="10,20">
              <v:shape style="position:absolute;left:10170;top:4202;width:10;height:20" coordorigin="10170,4202" coordsize="10,20" path="m10170,4221l10180,4221,10180,4202,10170,4202,10170,4221xe" filled="true" fillcolor="#000000" stroked="false">
                <v:path arrowok="t"/>
                <v:fill type="solid"/>
              </v:shape>
            </v:group>
            <v:group style="position:absolute;left:10170;top:4221;width:10;height:20" coordorigin="10170,4221" coordsize="10,20">
              <v:shape style="position:absolute;left:10170;top:4221;width:10;height:20" coordorigin="10170,4221" coordsize="10,20" path="m10170,4240l10180,4240,10180,4221,10170,4221,10170,4240xe" filled="true" fillcolor="#000000" stroked="false">
                <v:path arrowok="t"/>
                <v:fill type="solid"/>
              </v:shape>
            </v:group>
            <v:group style="position:absolute;left:10170;top:4247;width:10;height:2" coordorigin="10170,4247" coordsize="10,2">
              <v:shape style="position:absolute;left:10170;top:4247;width:10;height:2" coordorigin="10170,4247" coordsize="10,0" path="m10170,4247l10180,4247e" filled="false" stroked="true" strokeweight=".72pt" strokecolor="#000000">
                <v:path arrowok="t"/>
              </v:shape>
            </v:group>
            <v:group style="position:absolute;left:11572;top:4010;width:10;height:20" coordorigin="11572,4010" coordsize="10,20">
              <v:shape style="position:absolute;left:11572;top:4010;width:10;height:20" coordorigin="11572,4010" coordsize="10,20" path="m11572,4029l11581,4029,11581,4010,11572,4010,11572,4029xe" filled="true" fillcolor="#000000" stroked="false">
                <v:path arrowok="t"/>
                <v:fill type="solid"/>
              </v:shape>
            </v:group>
            <v:group style="position:absolute;left:11572;top:4029;width:10;height:20" coordorigin="11572,4029" coordsize="10,20">
              <v:shape style="position:absolute;left:11572;top:4029;width:10;height:20" coordorigin="11572,4029" coordsize="10,20" path="m11572,4048l11581,4048,11581,4029,11572,4029,11572,4048xe" filled="true" fillcolor="#000000" stroked="false">
                <v:path arrowok="t"/>
                <v:fill type="solid"/>
              </v:shape>
            </v:group>
            <v:group style="position:absolute;left:11572;top:4048;width:10;height:20" coordorigin="11572,4048" coordsize="10,20">
              <v:shape style="position:absolute;left:11572;top:4048;width:10;height:20" coordorigin="11572,4048" coordsize="10,20" path="m11572,4067l11581,4067,11581,4048,11572,4048,11572,4067xe" filled="true" fillcolor="#000000" stroked="false">
                <v:path arrowok="t"/>
                <v:fill type="solid"/>
              </v:shape>
            </v:group>
            <v:group style="position:absolute;left:11572;top:4067;width:10;height:20" coordorigin="11572,4067" coordsize="10,20">
              <v:shape style="position:absolute;left:11572;top:4067;width:10;height:20" coordorigin="11572,4067" coordsize="10,20" path="m11572,4086l11581,4086,11581,4067,11572,4067,11572,4086xe" filled="true" fillcolor="#000000" stroked="false">
                <v:path arrowok="t"/>
                <v:fill type="solid"/>
              </v:shape>
            </v:group>
            <v:group style="position:absolute;left:11572;top:4086;width:10;height:20" coordorigin="11572,4086" coordsize="10,20">
              <v:shape style="position:absolute;left:11572;top:4086;width:10;height:20" coordorigin="11572,4086" coordsize="10,20" path="m11572,4106l11581,4106,11581,4086,11572,4086,11572,4106xe" filled="true" fillcolor="#000000" stroked="false">
                <v:path arrowok="t"/>
                <v:fill type="solid"/>
              </v:shape>
            </v:group>
            <v:group style="position:absolute;left:11572;top:4106;width:10;height:20" coordorigin="11572,4106" coordsize="10,20">
              <v:shape style="position:absolute;left:11572;top:4106;width:10;height:20" coordorigin="11572,4106" coordsize="10,20" path="m11572,4125l11581,4125,11581,4106,11572,4106,11572,4125xe" filled="true" fillcolor="#000000" stroked="false">
                <v:path arrowok="t"/>
                <v:fill type="solid"/>
              </v:shape>
            </v:group>
            <v:group style="position:absolute;left:11572;top:4125;width:10;height:20" coordorigin="11572,4125" coordsize="10,20">
              <v:shape style="position:absolute;left:11572;top:4125;width:10;height:20" coordorigin="11572,4125" coordsize="10,20" path="m11572,4144l11581,4144,11581,4125,11572,4125,11572,4144xe" filled="true" fillcolor="#000000" stroked="false">
                <v:path arrowok="t"/>
                <v:fill type="solid"/>
              </v:shape>
            </v:group>
            <v:group style="position:absolute;left:11572;top:4144;width:10;height:20" coordorigin="11572,4144" coordsize="10,20">
              <v:shape style="position:absolute;left:11572;top:4144;width:10;height:20" coordorigin="11572,4144" coordsize="10,20" path="m11572,4163l11581,4163,11581,4144,11572,4144,11572,4163xe" filled="true" fillcolor="#000000" stroked="false">
                <v:path arrowok="t"/>
                <v:fill type="solid"/>
              </v:shape>
            </v:group>
            <v:group style="position:absolute;left:11572;top:4163;width:10;height:20" coordorigin="11572,4163" coordsize="10,20">
              <v:shape style="position:absolute;left:11572;top:4163;width:10;height:20" coordorigin="11572,4163" coordsize="10,20" path="m11572,4182l11581,4182,11581,4163,11572,4163,11572,4182xe" filled="true" fillcolor="#000000" stroked="false">
                <v:path arrowok="t"/>
                <v:fill type="solid"/>
              </v:shape>
            </v:group>
            <v:group style="position:absolute;left:11572;top:4182;width:10;height:20" coordorigin="11572,4182" coordsize="10,20">
              <v:shape style="position:absolute;left:11572;top:4182;width:10;height:20" coordorigin="11572,4182" coordsize="10,20" path="m11572,4202l11581,4202,11581,4182,11572,4182,11572,4202xe" filled="true" fillcolor="#000000" stroked="false">
                <v:path arrowok="t"/>
                <v:fill type="solid"/>
              </v:shape>
            </v:group>
            <v:group style="position:absolute;left:11572;top:4202;width:10;height:20" coordorigin="11572,4202" coordsize="10,20">
              <v:shape style="position:absolute;left:11572;top:4202;width:10;height:20" coordorigin="11572,4202" coordsize="10,20" path="m11572,4221l11581,4221,11581,4202,11572,4202,11572,4221xe" filled="true" fillcolor="#000000" stroked="false">
                <v:path arrowok="t"/>
                <v:fill type="solid"/>
              </v:shape>
            </v:group>
            <v:group style="position:absolute;left:11572;top:4221;width:10;height:20" coordorigin="11572,4221" coordsize="10,20">
              <v:shape style="position:absolute;left:11572;top:4221;width:10;height:20" coordorigin="11572,4221" coordsize="10,20" path="m11572,4240l11581,4240,11581,4221,11572,4221,11572,4240xe" filled="true" fillcolor="#000000" stroked="false">
                <v:path arrowok="t"/>
                <v:fill type="solid"/>
              </v:shape>
            </v:group>
            <v:group style="position:absolute;left:11572;top:4247;width:10;height:2" coordorigin="11572,4247" coordsize="10,2">
              <v:shape style="position:absolute;left:11572;top:4247;width:10;height:2" coordorigin="11572,4247" coordsize="10,0" path="m11572,4247l11581,4247e" filled="false" stroked="true" strokeweight=".72pt" strokecolor="#000000">
                <v:path arrowok="t"/>
              </v:shape>
            </v:group>
            <v:group style="position:absolute;left:12969;top:4010;width:10;height:20" coordorigin="12969,4010" coordsize="10,20">
              <v:shape style="position:absolute;left:12969;top:4010;width:10;height:20" coordorigin="12969,4010" coordsize="10,20" path="m12969,4029l12979,4029,12979,4010,12969,4010,12969,4029xe" filled="true" fillcolor="#000000" stroked="false">
                <v:path arrowok="t"/>
                <v:fill type="solid"/>
              </v:shape>
            </v:group>
            <v:group style="position:absolute;left:12969;top:4029;width:10;height:20" coordorigin="12969,4029" coordsize="10,20">
              <v:shape style="position:absolute;left:12969;top:4029;width:10;height:20" coordorigin="12969,4029" coordsize="10,20" path="m12969,4048l12979,4048,12979,4029,12969,4029,12969,4048xe" filled="true" fillcolor="#000000" stroked="false">
                <v:path arrowok="t"/>
                <v:fill type="solid"/>
              </v:shape>
            </v:group>
            <v:group style="position:absolute;left:12969;top:4048;width:10;height:20" coordorigin="12969,4048" coordsize="10,20">
              <v:shape style="position:absolute;left:12969;top:4048;width:10;height:20" coordorigin="12969,4048" coordsize="10,20" path="m12969,4067l12979,4067,12979,4048,12969,4048,12969,4067xe" filled="true" fillcolor="#000000" stroked="false">
                <v:path arrowok="t"/>
                <v:fill type="solid"/>
              </v:shape>
            </v:group>
            <v:group style="position:absolute;left:12969;top:4067;width:10;height:20" coordorigin="12969,4067" coordsize="10,20">
              <v:shape style="position:absolute;left:12969;top:4067;width:10;height:20" coordorigin="12969,4067" coordsize="10,20" path="m12969,4086l12979,4086,12979,4067,12969,4067,12969,4086xe" filled="true" fillcolor="#000000" stroked="false">
                <v:path arrowok="t"/>
                <v:fill type="solid"/>
              </v:shape>
            </v:group>
            <v:group style="position:absolute;left:12969;top:4086;width:10;height:20" coordorigin="12969,4086" coordsize="10,20">
              <v:shape style="position:absolute;left:12969;top:4086;width:10;height:20" coordorigin="12969,4086" coordsize="10,20" path="m12969,4106l12979,4106,12979,4086,12969,4086,12969,4106xe" filled="true" fillcolor="#000000" stroked="false">
                <v:path arrowok="t"/>
                <v:fill type="solid"/>
              </v:shape>
            </v:group>
            <v:group style="position:absolute;left:12969;top:4106;width:10;height:20" coordorigin="12969,4106" coordsize="10,20">
              <v:shape style="position:absolute;left:12969;top:4106;width:10;height:20" coordorigin="12969,4106" coordsize="10,20" path="m12969,4125l12979,4125,12979,4106,12969,4106,12969,4125xe" filled="true" fillcolor="#000000" stroked="false">
                <v:path arrowok="t"/>
                <v:fill type="solid"/>
              </v:shape>
            </v:group>
            <v:group style="position:absolute;left:12969;top:4125;width:10;height:20" coordorigin="12969,4125" coordsize="10,20">
              <v:shape style="position:absolute;left:12969;top:4125;width:10;height:20" coordorigin="12969,4125" coordsize="10,20" path="m12969,4144l12979,4144,12979,4125,12969,4125,12969,4144xe" filled="true" fillcolor="#000000" stroked="false">
                <v:path arrowok="t"/>
                <v:fill type="solid"/>
              </v:shape>
            </v:group>
            <v:group style="position:absolute;left:12969;top:4144;width:10;height:20" coordorigin="12969,4144" coordsize="10,20">
              <v:shape style="position:absolute;left:12969;top:4144;width:10;height:20" coordorigin="12969,4144" coordsize="10,20" path="m12969,4163l12979,4163,12979,4144,12969,4144,12969,4163xe" filled="true" fillcolor="#000000" stroked="false">
                <v:path arrowok="t"/>
                <v:fill type="solid"/>
              </v:shape>
            </v:group>
            <v:group style="position:absolute;left:12969;top:4163;width:10;height:20" coordorigin="12969,4163" coordsize="10,20">
              <v:shape style="position:absolute;left:12969;top:4163;width:10;height:20" coordorigin="12969,4163" coordsize="10,20" path="m12969,4182l12979,4182,12979,4163,12969,4163,12969,4182xe" filled="true" fillcolor="#000000" stroked="false">
                <v:path arrowok="t"/>
                <v:fill type="solid"/>
              </v:shape>
            </v:group>
            <v:group style="position:absolute;left:12969;top:4182;width:10;height:20" coordorigin="12969,4182" coordsize="10,20">
              <v:shape style="position:absolute;left:12969;top:4182;width:10;height:20" coordorigin="12969,4182" coordsize="10,20" path="m12969,4202l12979,4202,12979,4182,12969,4182,12969,4202xe" filled="true" fillcolor="#000000" stroked="false">
                <v:path arrowok="t"/>
                <v:fill type="solid"/>
              </v:shape>
            </v:group>
            <v:group style="position:absolute;left:12969;top:4202;width:10;height:20" coordorigin="12969,4202" coordsize="10,20">
              <v:shape style="position:absolute;left:12969;top:4202;width:10;height:20" coordorigin="12969,4202" coordsize="10,20" path="m12969,4221l12979,4221,12979,4202,12969,4202,12969,4221xe" filled="true" fillcolor="#000000" stroked="false">
                <v:path arrowok="t"/>
                <v:fill type="solid"/>
              </v:shape>
            </v:group>
            <v:group style="position:absolute;left:12969;top:4221;width:10;height:20" coordorigin="12969,4221" coordsize="10,20">
              <v:shape style="position:absolute;left:12969;top:4221;width:10;height:20" coordorigin="12969,4221" coordsize="10,20" path="m12969,4240l12979,4240,12979,4221,12969,4221,12969,4240xe" filled="true" fillcolor="#000000" stroked="false">
                <v:path arrowok="t"/>
                <v:fill type="solid"/>
              </v:shape>
            </v:group>
            <v:group style="position:absolute;left:12969;top:4247;width:10;height:2" coordorigin="12969,4247" coordsize="10,2">
              <v:shape style="position:absolute;left:12969;top:4247;width:10;height:2" coordorigin="12969,4247" coordsize="10,0" path="m12969,4247l12979,4247e" filled="false" stroked="true" strokeweight=".72pt" strokecolor="#000000">
                <v:path arrowok="t"/>
              </v:shape>
            </v:group>
            <v:group style="position:absolute;left:14445;top:4010;width:10;height:20" coordorigin="14445,4010" coordsize="10,20">
              <v:shape style="position:absolute;left:14445;top:4010;width:10;height:20" coordorigin="14445,4010" coordsize="10,20" path="m14445,4029l14455,4029,14455,4010,14445,4010,14445,4029xe" filled="true" fillcolor="#000000" stroked="false">
                <v:path arrowok="t"/>
                <v:fill type="solid"/>
              </v:shape>
            </v:group>
            <v:group style="position:absolute;left:14445;top:4029;width:10;height:20" coordorigin="14445,4029" coordsize="10,20">
              <v:shape style="position:absolute;left:14445;top:4029;width:10;height:20" coordorigin="14445,4029" coordsize="10,20" path="m14445,4048l14455,4048,14455,4029,14445,4029,14445,4048xe" filled="true" fillcolor="#000000" stroked="false">
                <v:path arrowok="t"/>
                <v:fill type="solid"/>
              </v:shape>
            </v:group>
            <v:group style="position:absolute;left:14445;top:4048;width:10;height:20" coordorigin="14445,4048" coordsize="10,20">
              <v:shape style="position:absolute;left:14445;top:4048;width:10;height:20" coordorigin="14445,4048" coordsize="10,20" path="m14445,4067l14455,4067,14455,4048,14445,4048,14445,4067xe" filled="true" fillcolor="#000000" stroked="false">
                <v:path arrowok="t"/>
                <v:fill type="solid"/>
              </v:shape>
            </v:group>
            <v:group style="position:absolute;left:14445;top:4067;width:10;height:20" coordorigin="14445,4067" coordsize="10,20">
              <v:shape style="position:absolute;left:14445;top:4067;width:10;height:20" coordorigin="14445,4067" coordsize="10,20" path="m14445,4086l14455,4086,14455,4067,14445,4067,14445,4086xe" filled="true" fillcolor="#000000" stroked="false">
                <v:path arrowok="t"/>
                <v:fill type="solid"/>
              </v:shape>
            </v:group>
            <v:group style="position:absolute;left:14445;top:4086;width:10;height:20" coordorigin="14445,4086" coordsize="10,20">
              <v:shape style="position:absolute;left:14445;top:4086;width:10;height:20" coordorigin="14445,4086" coordsize="10,20" path="m14445,4106l14455,4106,14455,4086,14445,4086,14445,4106xe" filled="true" fillcolor="#000000" stroked="false">
                <v:path arrowok="t"/>
                <v:fill type="solid"/>
              </v:shape>
            </v:group>
            <v:group style="position:absolute;left:14445;top:4106;width:10;height:20" coordorigin="14445,4106" coordsize="10,20">
              <v:shape style="position:absolute;left:14445;top:4106;width:10;height:20" coordorigin="14445,4106" coordsize="10,20" path="m14445,4125l14455,4125,14455,4106,14445,4106,14445,4125xe" filled="true" fillcolor="#000000" stroked="false">
                <v:path arrowok="t"/>
                <v:fill type="solid"/>
              </v:shape>
            </v:group>
            <v:group style="position:absolute;left:14445;top:4125;width:10;height:20" coordorigin="14445,4125" coordsize="10,20">
              <v:shape style="position:absolute;left:14445;top:4125;width:10;height:20" coordorigin="14445,4125" coordsize="10,20" path="m14445,4144l14455,4144,14455,4125,14445,4125,14445,4144xe" filled="true" fillcolor="#000000" stroked="false">
                <v:path arrowok="t"/>
                <v:fill type="solid"/>
              </v:shape>
            </v:group>
            <v:group style="position:absolute;left:14445;top:4144;width:10;height:20" coordorigin="14445,4144" coordsize="10,20">
              <v:shape style="position:absolute;left:14445;top:4144;width:10;height:20" coordorigin="14445,4144" coordsize="10,20" path="m14445,4163l14455,4163,14455,4144,14445,4144,14445,4163xe" filled="true" fillcolor="#000000" stroked="false">
                <v:path arrowok="t"/>
                <v:fill type="solid"/>
              </v:shape>
            </v:group>
            <v:group style="position:absolute;left:14445;top:4163;width:10;height:20" coordorigin="14445,4163" coordsize="10,20">
              <v:shape style="position:absolute;left:14445;top:4163;width:10;height:20" coordorigin="14445,4163" coordsize="10,20" path="m14445,4182l14455,4182,14455,4163,14445,4163,14445,4182xe" filled="true" fillcolor="#000000" stroked="false">
                <v:path arrowok="t"/>
                <v:fill type="solid"/>
              </v:shape>
            </v:group>
            <v:group style="position:absolute;left:14445;top:4182;width:10;height:20" coordorigin="14445,4182" coordsize="10,20">
              <v:shape style="position:absolute;left:14445;top:4182;width:10;height:20" coordorigin="14445,4182" coordsize="10,20" path="m14445,4202l14455,4202,14455,4182,14445,4182,14445,4202xe" filled="true" fillcolor="#000000" stroked="false">
                <v:path arrowok="t"/>
                <v:fill type="solid"/>
              </v:shape>
            </v:group>
            <v:group style="position:absolute;left:14445;top:4202;width:10;height:20" coordorigin="14445,4202" coordsize="10,20">
              <v:shape style="position:absolute;left:14445;top:4202;width:10;height:20" coordorigin="14445,4202" coordsize="10,20" path="m14445,4221l14455,4221,14455,4202,14445,4202,14445,4221xe" filled="true" fillcolor="#000000" stroked="false">
                <v:path arrowok="t"/>
                <v:fill type="solid"/>
              </v:shape>
            </v:group>
            <v:group style="position:absolute;left:14445;top:4221;width:10;height:20" coordorigin="14445,4221" coordsize="10,20">
              <v:shape style="position:absolute;left:14445;top:4221;width:10;height:20" coordorigin="14445,4221" coordsize="10,20" path="m14445,4240l14455,4240,14455,4221,14445,4221,14445,4240xe" filled="true" fillcolor="#000000" stroked="false">
                <v:path arrowok="t"/>
                <v:fill type="solid"/>
              </v:shape>
            </v:group>
            <v:group style="position:absolute;left:14445;top:4247;width:10;height:2" coordorigin="14445,4247" coordsize="10,2">
              <v:shape style="position:absolute;left:14445;top:4247;width:10;height:2" coordorigin="14445,4247" coordsize="10,0" path="m14445,4247l14455,4247e" filled="false" stroked="true" strokeweight=".72pt" strokecolor="#000000">
                <v:path arrowok="t"/>
              </v:shape>
              <v:shape style="position:absolute;left:571;top:4163;width:4011;height:101" type="#_x0000_t75" stroked="false">
                <v:imagedata r:id="rId126" o:title=""/>
              </v:shape>
              <v:shape style="position:absolute;left:4558;top:4254;width:4213;height:10" type="#_x0000_t75" stroked="false">
                <v:imagedata r:id="rId238" o:title=""/>
              </v:shape>
              <v:shape style="position:absolute;left:8766;top:4254;width:7160;height:10" type="#_x0000_t75" stroked="false">
                <v:imagedata r:id="rId231" o:title=""/>
              </v:shape>
            </v:group>
            <v:group style="position:absolute;left:4563;top:4264;width:10;height:20" coordorigin="4563,4264" coordsize="10,20">
              <v:shape style="position:absolute;left:4563;top:4264;width:10;height:20" coordorigin="4563,4264" coordsize="10,20" path="m4563,4283l4572,4283,4572,4264,4563,4264,4563,4283xe" filled="true" fillcolor="#000000" stroked="false">
                <v:path arrowok="t"/>
                <v:fill type="solid"/>
              </v:shape>
            </v:group>
            <v:group style="position:absolute;left:4563;top:4283;width:10;height:20" coordorigin="4563,4283" coordsize="10,20">
              <v:shape style="position:absolute;left:4563;top:4283;width:10;height:20" coordorigin="4563,4283" coordsize="10,20" path="m4563,4302l4572,4302,4572,4283,4563,4283,4563,4302xe" filled="true" fillcolor="#000000" stroked="false">
                <v:path arrowok="t"/>
                <v:fill type="solid"/>
              </v:shape>
            </v:group>
            <v:group style="position:absolute;left:4563;top:4302;width:10;height:20" coordorigin="4563,4302" coordsize="10,20">
              <v:shape style="position:absolute;left:4563;top:4302;width:10;height:20" coordorigin="4563,4302" coordsize="10,20" path="m4563,4322l4572,4322,4572,4302,4563,4302,4563,4322xe" filled="true" fillcolor="#000000" stroked="false">
                <v:path arrowok="t"/>
                <v:fill type="solid"/>
              </v:shape>
            </v:group>
            <v:group style="position:absolute;left:4563;top:4322;width:10;height:20" coordorigin="4563,4322" coordsize="10,20">
              <v:shape style="position:absolute;left:4563;top:4322;width:10;height:20" coordorigin="4563,4322" coordsize="10,20" path="m4563,4341l4572,4341,4572,4322,4563,4322,4563,4341xe" filled="true" fillcolor="#000000" stroked="false">
                <v:path arrowok="t"/>
                <v:fill type="solid"/>
              </v:shape>
            </v:group>
            <v:group style="position:absolute;left:4563;top:4341;width:10;height:20" coordorigin="4563,4341" coordsize="10,20">
              <v:shape style="position:absolute;left:4563;top:4341;width:10;height:20" coordorigin="4563,4341" coordsize="10,20" path="m4563,4360l4572,4360,4572,4341,4563,4341,4563,4360xe" filled="true" fillcolor="#000000" stroked="false">
                <v:path arrowok="t"/>
                <v:fill type="solid"/>
              </v:shape>
            </v:group>
            <v:group style="position:absolute;left:4563;top:4360;width:10;height:20" coordorigin="4563,4360" coordsize="10,20">
              <v:shape style="position:absolute;left:4563;top:4360;width:10;height:20" coordorigin="4563,4360" coordsize="10,20" path="m4563,4379l4572,4379,4572,4360,4563,4360,4563,4379xe" filled="true" fillcolor="#000000" stroked="false">
                <v:path arrowok="t"/>
                <v:fill type="solid"/>
              </v:shape>
            </v:group>
            <v:group style="position:absolute;left:4563;top:4379;width:10;height:20" coordorigin="4563,4379" coordsize="10,20">
              <v:shape style="position:absolute;left:4563;top:4379;width:10;height:20" coordorigin="4563,4379" coordsize="10,20" path="m4563,4398l4572,4398,4572,4379,4563,4379,4563,4398xe" filled="true" fillcolor="#000000" stroked="false">
                <v:path arrowok="t"/>
                <v:fill type="solid"/>
              </v:shape>
            </v:group>
            <v:group style="position:absolute;left:4563;top:4398;width:10;height:20" coordorigin="4563,4398" coordsize="10,20">
              <v:shape style="position:absolute;left:4563;top:4398;width:10;height:20" coordorigin="4563,4398" coordsize="10,20" path="m4563,4418l4572,4418,4572,4398,4563,4398,4563,4418xe" filled="true" fillcolor="#000000" stroked="false">
                <v:path arrowok="t"/>
                <v:fill type="solid"/>
              </v:shape>
            </v:group>
            <v:group style="position:absolute;left:5955;top:4264;width:10;height:20" coordorigin="5955,4264" coordsize="10,20">
              <v:shape style="position:absolute;left:5955;top:4264;width:10;height:20" coordorigin="5955,4264" coordsize="10,20" path="m5955,4283l5965,4283,5965,4264,5955,4264,5955,4283xe" filled="true" fillcolor="#000000" stroked="false">
                <v:path arrowok="t"/>
                <v:fill type="solid"/>
              </v:shape>
            </v:group>
            <v:group style="position:absolute;left:5955;top:4283;width:10;height:20" coordorigin="5955,4283" coordsize="10,20">
              <v:shape style="position:absolute;left:5955;top:4283;width:10;height:20" coordorigin="5955,4283" coordsize="10,20" path="m5955,4302l5965,4302,5965,4283,5955,4283,5955,4302xe" filled="true" fillcolor="#000000" stroked="false">
                <v:path arrowok="t"/>
                <v:fill type="solid"/>
              </v:shape>
            </v:group>
            <v:group style="position:absolute;left:5955;top:4302;width:10;height:20" coordorigin="5955,4302" coordsize="10,20">
              <v:shape style="position:absolute;left:5955;top:4302;width:10;height:20" coordorigin="5955,4302" coordsize="10,20" path="m5955,4322l5965,4322,5965,4302,5955,4302,5955,4322xe" filled="true" fillcolor="#000000" stroked="false">
                <v:path arrowok="t"/>
                <v:fill type="solid"/>
              </v:shape>
            </v:group>
            <v:group style="position:absolute;left:5955;top:4322;width:10;height:20" coordorigin="5955,4322" coordsize="10,20">
              <v:shape style="position:absolute;left:5955;top:4322;width:10;height:20" coordorigin="5955,4322" coordsize="10,20" path="m5955,4341l5965,4341,5965,4322,5955,4322,5955,4341xe" filled="true" fillcolor="#000000" stroked="false">
                <v:path arrowok="t"/>
                <v:fill type="solid"/>
              </v:shape>
            </v:group>
            <v:group style="position:absolute;left:5955;top:4341;width:10;height:20" coordorigin="5955,4341" coordsize="10,20">
              <v:shape style="position:absolute;left:5955;top:4341;width:10;height:20" coordorigin="5955,4341" coordsize="10,20" path="m5955,4360l5965,4360,5965,4341,5955,4341,5955,4360xe" filled="true" fillcolor="#000000" stroked="false">
                <v:path arrowok="t"/>
                <v:fill type="solid"/>
              </v:shape>
            </v:group>
            <v:group style="position:absolute;left:5955;top:4360;width:10;height:20" coordorigin="5955,4360" coordsize="10,20">
              <v:shape style="position:absolute;left:5955;top:4360;width:10;height:20" coordorigin="5955,4360" coordsize="10,20" path="m5955,4379l5965,4379,5965,4360,5955,4360,5955,4379xe" filled="true" fillcolor="#000000" stroked="false">
                <v:path arrowok="t"/>
                <v:fill type="solid"/>
              </v:shape>
            </v:group>
            <v:group style="position:absolute;left:5955;top:4379;width:10;height:20" coordorigin="5955,4379" coordsize="10,20">
              <v:shape style="position:absolute;left:5955;top:4379;width:10;height:20" coordorigin="5955,4379" coordsize="10,20" path="m5955,4398l5965,4398,5965,4379,5955,4379,5955,4398xe" filled="true" fillcolor="#000000" stroked="false">
                <v:path arrowok="t"/>
                <v:fill type="solid"/>
              </v:shape>
            </v:group>
            <v:group style="position:absolute;left:5955;top:4398;width:10;height:20" coordorigin="5955,4398" coordsize="10,20">
              <v:shape style="position:absolute;left:5955;top:4398;width:10;height:20" coordorigin="5955,4398" coordsize="10,20" path="m5955,4418l5965,4418,5965,4398,5955,4398,5955,4418xe" filled="true" fillcolor="#000000" stroked="false">
                <v:path arrowok="t"/>
                <v:fill type="solid"/>
              </v:shape>
            </v:group>
            <v:group style="position:absolute;left:5955;top:4418;width:10;height:20" coordorigin="5955,4418" coordsize="10,20">
              <v:shape style="position:absolute;left:5955;top:4418;width:10;height:20" coordorigin="5955,4418" coordsize="10,20" path="m5955,4437l5965,4437,5965,4418,5955,4418,5955,4437xe" filled="true" fillcolor="#000000" stroked="false">
                <v:path arrowok="t"/>
                <v:fill type="solid"/>
              </v:shape>
            </v:group>
            <v:group style="position:absolute;left:5955;top:4437;width:10;height:20" coordorigin="5955,4437" coordsize="10,20">
              <v:shape style="position:absolute;left:5955;top:4437;width:10;height:20" coordorigin="5955,4437" coordsize="10,20" path="m5955,4456l5965,4456,5965,4437,5955,4437,5955,4456xe" filled="true" fillcolor="#000000" stroked="false">
                <v:path arrowok="t"/>
                <v:fill type="solid"/>
              </v:shape>
            </v:group>
            <v:group style="position:absolute;left:5955;top:4456;width:10;height:20" coordorigin="5955,4456" coordsize="10,20">
              <v:shape style="position:absolute;left:5955;top:4456;width:10;height:20" coordorigin="5955,4456" coordsize="10,20" path="m5955,4475l5965,4475,5965,4456,5955,4456,5955,4475xe" filled="true" fillcolor="#000000" stroked="false">
                <v:path arrowok="t"/>
                <v:fill type="solid"/>
              </v:shape>
            </v:group>
            <v:group style="position:absolute;left:5955;top:4475;width:10;height:20" coordorigin="5955,4475" coordsize="10,20">
              <v:shape style="position:absolute;left:5955;top:4475;width:10;height:20" coordorigin="5955,4475" coordsize="10,20" path="m5955,4494l5965,4494,5965,4475,5955,4475,5955,4494xe" filled="true" fillcolor="#000000" stroked="false">
                <v:path arrowok="t"/>
                <v:fill type="solid"/>
              </v:shape>
            </v:group>
            <v:group style="position:absolute;left:5955;top:4502;width:10;height:2" coordorigin="5955,4502" coordsize="10,2">
              <v:shape style="position:absolute;left:5955;top:4502;width:10;height:2" coordorigin="5955,4502" coordsize="10,0" path="m5955,4502l5965,4502e" filled="false" stroked="true" strokeweight=".72pt" strokecolor="#000000">
                <v:path arrowok="t"/>
              </v:shape>
            </v:group>
            <v:group style="position:absolute;left:7431;top:4264;width:10;height:20" coordorigin="7431,4264" coordsize="10,20">
              <v:shape style="position:absolute;left:7431;top:4264;width:10;height:20" coordorigin="7431,4264" coordsize="10,20" path="m7431,4283l7441,4283,7441,4264,7431,4264,7431,4283xe" filled="true" fillcolor="#000000" stroked="false">
                <v:path arrowok="t"/>
                <v:fill type="solid"/>
              </v:shape>
            </v:group>
            <v:group style="position:absolute;left:7431;top:4283;width:10;height:20" coordorigin="7431,4283" coordsize="10,20">
              <v:shape style="position:absolute;left:7431;top:4283;width:10;height:20" coordorigin="7431,4283" coordsize="10,20" path="m7431,4302l7441,4302,7441,4283,7431,4283,7431,4302xe" filled="true" fillcolor="#000000" stroked="false">
                <v:path arrowok="t"/>
                <v:fill type="solid"/>
              </v:shape>
            </v:group>
            <v:group style="position:absolute;left:7431;top:4302;width:10;height:20" coordorigin="7431,4302" coordsize="10,20">
              <v:shape style="position:absolute;left:7431;top:4302;width:10;height:20" coordorigin="7431,4302" coordsize="10,20" path="m7431,4322l7441,4322,7441,4302,7431,4302,7431,4322xe" filled="true" fillcolor="#000000" stroked="false">
                <v:path arrowok="t"/>
                <v:fill type="solid"/>
              </v:shape>
            </v:group>
            <v:group style="position:absolute;left:7431;top:4322;width:10;height:20" coordorigin="7431,4322" coordsize="10,20">
              <v:shape style="position:absolute;left:7431;top:4322;width:10;height:20" coordorigin="7431,4322" coordsize="10,20" path="m7431,4341l7441,4341,7441,4322,7431,4322,7431,4341xe" filled="true" fillcolor="#000000" stroked="false">
                <v:path arrowok="t"/>
                <v:fill type="solid"/>
              </v:shape>
            </v:group>
            <v:group style="position:absolute;left:7431;top:4341;width:10;height:20" coordorigin="7431,4341" coordsize="10,20">
              <v:shape style="position:absolute;left:7431;top:4341;width:10;height:20" coordorigin="7431,4341" coordsize="10,20" path="m7431,4360l7441,4360,7441,4341,7431,4341,7431,4360xe" filled="true" fillcolor="#000000" stroked="false">
                <v:path arrowok="t"/>
                <v:fill type="solid"/>
              </v:shape>
            </v:group>
            <v:group style="position:absolute;left:7431;top:4360;width:10;height:20" coordorigin="7431,4360" coordsize="10,20">
              <v:shape style="position:absolute;left:7431;top:4360;width:10;height:20" coordorigin="7431,4360" coordsize="10,20" path="m7431,4379l7441,4379,7441,4360,7431,4360,7431,4379xe" filled="true" fillcolor="#000000" stroked="false">
                <v:path arrowok="t"/>
                <v:fill type="solid"/>
              </v:shape>
            </v:group>
            <v:group style="position:absolute;left:7431;top:4379;width:10;height:20" coordorigin="7431,4379" coordsize="10,20">
              <v:shape style="position:absolute;left:7431;top:4379;width:10;height:20" coordorigin="7431,4379" coordsize="10,20" path="m7431,4398l7441,4398,7441,4379,7431,4379,7431,4398xe" filled="true" fillcolor="#000000" stroked="false">
                <v:path arrowok="t"/>
                <v:fill type="solid"/>
              </v:shape>
            </v:group>
            <v:group style="position:absolute;left:7431;top:4398;width:10;height:20" coordorigin="7431,4398" coordsize="10,20">
              <v:shape style="position:absolute;left:7431;top:4398;width:10;height:20" coordorigin="7431,4398" coordsize="10,20" path="m7431,4418l7441,4418,7441,4398,7431,4398,7431,4418xe" filled="true" fillcolor="#000000" stroked="false">
                <v:path arrowok="t"/>
                <v:fill type="solid"/>
              </v:shape>
            </v:group>
            <v:group style="position:absolute;left:7431;top:4418;width:10;height:20" coordorigin="7431,4418" coordsize="10,20">
              <v:shape style="position:absolute;left:7431;top:4418;width:10;height:20" coordorigin="7431,4418" coordsize="10,20" path="m7431,4437l7441,4437,7441,4418,7431,4418,7431,4437xe" filled="true" fillcolor="#000000" stroked="false">
                <v:path arrowok="t"/>
                <v:fill type="solid"/>
              </v:shape>
            </v:group>
            <v:group style="position:absolute;left:7431;top:4437;width:10;height:20" coordorigin="7431,4437" coordsize="10,20">
              <v:shape style="position:absolute;left:7431;top:4437;width:10;height:20" coordorigin="7431,4437" coordsize="10,20" path="m7431,4456l7441,4456,7441,4437,7431,4437,7431,4456xe" filled="true" fillcolor="#000000" stroked="false">
                <v:path arrowok="t"/>
                <v:fill type="solid"/>
              </v:shape>
            </v:group>
            <v:group style="position:absolute;left:7431;top:4456;width:10;height:20" coordorigin="7431,4456" coordsize="10,20">
              <v:shape style="position:absolute;left:7431;top:4456;width:10;height:20" coordorigin="7431,4456" coordsize="10,20" path="m7431,4475l7441,4475,7441,4456,7431,4456,7431,4475xe" filled="true" fillcolor="#000000" stroked="false">
                <v:path arrowok="t"/>
                <v:fill type="solid"/>
              </v:shape>
            </v:group>
            <v:group style="position:absolute;left:7431;top:4475;width:10;height:20" coordorigin="7431,4475" coordsize="10,20">
              <v:shape style="position:absolute;left:7431;top:4475;width:10;height:20" coordorigin="7431,4475" coordsize="10,20" path="m7431,4494l7441,4494,7441,4475,7431,4475,7431,4494xe" filled="true" fillcolor="#000000" stroked="false">
                <v:path arrowok="t"/>
                <v:fill type="solid"/>
              </v:shape>
            </v:group>
            <v:group style="position:absolute;left:7431;top:4502;width:10;height:2" coordorigin="7431,4502" coordsize="10,2">
              <v:shape style="position:absolute;left:7431;top:4502;width:10;height:2" coordorigin="7431,4502" coordsize="10,0" path="m7431,4502l7441,4502e" filled="false" stroked="true" strokeweight=".72pt" strokecolor="#000000">
                <v:path arrowok="t"/>
              </v:shape>
            </v:group>
            <v:group style="position:absolute;left:8771;top:4264;width:10;height:20" coordorigin="8771,4264" coordsize="10,20">
              <v:shape style="position:absolute;left:8771;top:4264;width:10;height:20" coordorigin="8771,4264" coordsize="10,20" path="m8771,4283l8780,4283,8780,4264,8771,4264,8771,4283xe" filled="true" fillcolor="#000000" stroked="false">
                <v:path arrowok="t"/>
                <v:fill type="solid"/>
              </v:shape>
            </v:group>
            <v:group style="position:absolute;left:8771;top:4283;width:10;height:20" coordorigin="8771,4283" coordsize="10,20">
              <v:shape style="position:absolute;left:8771;top:4283;width:10;height:20" coordorigin="8771,4283" coordsize="10,20" path="m8771,4302l8780,4302,8780,4283,8771,4283,8771,4302xe" filled="true" fillcolor="#000000" stroked="false">
                <v:path arrowok="t"/>
                <v:fill type="solid"/>
              </v:shape>
            </v:group>
            <v:group style="position:absolute;left:8771;top:4302;width:10;height:20" coordorigin="8771,4302" coordsize="10,20">
              <v:shape style="position:absolute;left:8771;top:4302;width:10;height:20" coordorigin="8771,4302" coordsize="10,20" path="m8771,4322l8780,4322,8780,4302,8771,4302,8771,4322xe" filled="true" fillcolor="#000000" stroked="false">
                <v:path arrowok="t"/>
                <v:fill type="solid"/>
              </v:shape>
            </v:group>
            <v:group style="position:absolute;left:8771;top:4322;width:10;height:20" coordorigin="8771,4322" coordsize="10,20">
              <v:shape style="position:absolute;left:8771;top:4322;width:10;height:20" coordorigin="8771,4322" coordsize="10,20" path="m8771,4341l8780,4341,8780,4322,8771,4322,8771,4341xe" filled="true" fillcolor="#000000" stroked="false">
                <v:path arrowok="t"/>
                <v:fill type="solid"/>
              </v:shape>
            </v:group>
            <v:group style="position:absolute;left:8771;top:4341;width:10;height:20" coordorigin="8771,4341" coordsize="10,20">
              <v:shape style="position:absolute;left:8771;top:4341;width:10;height:20" coordorigin="8771,4341" coordsize="10,20" path="m8771,4360l8780,4360,8780,4341,8771,4341,8771,4360xe" filled="true" fillcolor="#000000" stroked="false">
                <v:path arrowok="t"/>
                <v:fill type="solid"/>
              </v:shape>
            </v:group>
            <v:group style="position:absolute;left:8771;top:4360;width:10;height:20" coordorigin="8771,4360" coordsize="10,20">
              <v:shape style="position:absolute;left:8771;top:4360;width:10;height:20" coordorigin="8771,4360" coordsize="10,20" path="m8771,4379l8780,4379,8780,4360,8771,4360,8771,4379xe" filled="true" fillcolor="#000000" stroked="false">
                <v:path arrowok="t"/>
                <v:fill type="solid"/>
              </v:shape>
            </v:group>
            <v:group style="position:absolute;left:8771;top:4379;width:10;height:20" coordorigin="8771,4379" coordsize="10,20">
              <v:shape style="position:absolute;left:8771;top:4379;width:10;height:20" coordorigin="8771,4379" coordsize="10,20" path="m8771,4398l8780,4398,8780,4379,8771,4379,8771,4398xe" filled="true" fillcolor="#000000" stroked="false">
                <v:path arrowok="t"/>
                <v:fill type="solid"/>
              </v:shape>
            </v:group>
            <v:group style="position:absolute;left:8771;top:4398;width:10;height:20" coordorigin="8771,4398" coordsize="10,20">
              <v:shape style="position:absolute;left:8771;top:4398;width:10;height:20" coordorigin="8771,4398" coordsize="10,20" path="m8771,4418l8780,4418,8780,4398,8771,4398,8771,4418xe" filled="true" fillcolor="#000000" stroked="false">
                <v:path arrowok="t"/>
                <v:fill type="solid"/>
              </v:shape>
            </v:group>
            <v:group style="position:absolute;left:8771;top:4418;width:10;height:20" coordorigin="8771,4418" coordsize="10,20">
              <v:shape style="position:absolute;left:8771;top:4418;width:10;height:20" coordorigin="8771,4418" coordsize="10,20" path="m8771,4437l8780,4437,8780,4418,8771,4418,8771,4437xe" filled="true" fillcolor="#000000" stroked="false">
                <v:path arrowok="t"/>
                <v:fill type="solid"/>
              </v:shape>
            </v:group>
            <v:group style="position:absolute;left:8771;top:4437;width:10;height:20" coordorigin="8771,4437" coordsize="10,20">
              <v:shape style="position:absolute;left:8771;top:4437;width:10;height:20" coordorigin="8771,4437" coordsize="10,20" path="m8771,4456l8780,4456,8780,4437,8771,4437,8771,4456xe" filled="true" fillcolor="#000000" stroked="false">
                <v:path arrowok="t"/>
                <v:fill type="solid"/>
              </v:shape>
            </v:group>
            <v:group style="position:absolute;left:8771;top:4456;width:10;height:20" coordorigin="8771,4456" coordsize="10,20">
              <v:shape style="position:absolute;left:8771;top:4456;width:10;height:20" coordorigin="8771,4456" coordsize="10,20" path="m8771,4475l8780,4475,8780,4456,8771,4456,8771,4475xe" filled="true" fillcolor="#000000" stroked="false">
                <v:path arrowok="t"/>
                <v:fill type="solid"/>
              </v:shape>
            </v:group>
            <v:group style="position:absolute;left:8771;top:4475;width:10;height:20" coordorigin="8771,4475" coordsize="10,20">
              <v:shape style="position:absolute;left:8771;top:4475;width:10;height:20" coordorigin="8771,4475" coordsize="10,20" path="m8771,4494l8780,4494,8780,4475,8771,4475,8771,4494xe" filled="true" fillcolor="#000000" stroked="false">
                <v:path arrowok="t"/>
                <v:fill type="solid"/>
              </v:shape>
            </v:group>
            <v:group style="position:absolute;left:8771;top:4502;width:10;height:2" coordorigin="8771,4502" coordsize="10,2">
              <v:shape style="position:absolute;left:8771;top:4502;width:10;height:2" coordorigin="8771,4502" coordsize="10,0" path="m8771,4502l8780,4502e" filled="false" stroked="true" strokeweight=".72pt" strokecolor="#000000">
                <v:path arrowok="t"/>
              </v:shape>
            </v:group>
            <v:group style="position:absolute;left:10170;top:4264;width:10;height:20" coordorigin="10170,4264" coordsize="10,20">
              <v:shape style="position:absolute;left:10170;top:4264;width:10;height:20" coordorigin="10170,4264" coordsize="10,20" path="m10170,4283l10180,4283,10180,4264,10170,4264,10170,4283xe" filled="true" fillcolor="#000000" stroked="false">
                <v:path arrowok="t"/>
                <v:fill type="solid"/>
              </v:shape>
            </v:group>
            <v:group style="position:absolute;left:10170;top:4283;width:10;height:20" coordorigin="10170,4283" coordsize="10,20">
              <v:shape style="position:absolute;left:10170;top:4283;width:10;height:20" coordorigin="10170,4283" coordsize="10,20" path="m10170,4302l10180,4302,10180,4283,10170,4283,10170,4302xe" filled="true" fillcolor="#000000" stroked="false">
                <v:path arrowok="t"/>
                <v:fill type="solid"/>
              </v:shape>
            </v:group>
            <v:group style="position:absolute;left:10170;top:4302;width:10;height:20" coordorigin="10170,4302" coordsize="10,20">
              <v:shape style="position:absolute;left:10170;top:4302;width:10;height:20" coordorigin="10170,4302" coordsize="10,20" path="m10170,4322l10180,4322,10180,4302,10170,4302,10170,4322xe" filled="true" fillcolor="#000000" stroked="false">
                <v:path arrowok="t"/>
                <v:fill type="solid"/>
              </v:shape>
            </v:group>
            <v:group style="position:absolute;left:10170;top:4322;width:10;height:20" coordorigin="10170,4322" coordsize="10,20">
              <v:shape style="position:absolute;left:10170;top:4322;width:10;height:20" coordorigin="10170,4322" coordsize="10,20" path="m10170,4341l10180,4341,10180,4322,10170,4322,10170,4341xe" filled="true" fillcolor="#000000" stroked="false">
                <v:path arrowok="t"/>
                <v:fill type="solid"/>
              </v:shape>
            </v:group>
            <v:group style="position:absolute;left:10170;top:4341;width:10;height:20" coordorigin="10170,4341" coordsize="10,20">
              <v:shape style="position:absolute;left:10170;top:4341;width:10;height:20" coordorigin="10170,4341" coordsize="10,20" path="m10170,4360l10180,4360,10180,4341,10170,4341,10170,4360xe" filled="true" fillcolor="#000000" stroked="false">
                <v:path arrowok="t"/>
                <v:fill type="solid"/>
              </v:shape>
            </v:group>
            <v:group style="position:absolute;left:10170;top:4360;width:10;height:20" coordorigin="10170,4360" coordsize="10,20">
              <v:shape style="position:absolute;left:10170;top:4360;width:10;height:20" coordorigin="10170,4360" coordsize="10,20" path="m10170,4379l10180,4379,10180,4360,10170,4360,10170,4379xe" filled="true" fillcolor="#000000" stroked="false">
                <v:path arrowok="t"/>
                <v:fill type="solid"/>
              </v:shape>
            </v:group>
            <v:group style="position:absolute;left:10170;top:4379;width:10;height:20" coordorigin="10170,4379" coordsize="10,20">
              <v:shape style="position:absolute;left:10170;top:4379;width:10;height:20" coordorigin="10170,4379" coordsize="10,20" path="m10170,4398l10180,4398,10180,4379,10170,4379,10170,4398xe" filled="true" fillcolor="#000000" stroked="false">
                <v:path arrowok="t"/>
                <v:fill type="solid"/>
              </v:shape>
            </v:group>
            <v:group style="position:absolute;left:10170;top:4398;width:10;height:20" coordorigin="10170,4398" coordsize="10,20">
              <v:shape style="position:absolute;left:10170;top:4398;width:10;height:20" coordorigin="10170,4398" coordsize="10,20" path="m10170,4418l10180,4418,10180,4398,10170,4398,10170,4418xe" filled="true" fillcolor="#000000" stroked="false">
                <v:path arrowok="t"/>
                <v:fill type="solid"/>
              </v:shape>
            </v:group>
            <v:group style="position:absolute;left:10170;top:4418;width:10;height:20" coordorigin="10170,4418" coordsize="10,20">
              <v:shape style="position:absolute;left:10170;top:4418;width:10;height:20" coordorigin="10170,4418" coordsize="10,20" path="m10170,4437l10180,4437,10180,4418,10170,4418,10170,4437xe" filled="true" fillcolor="#000000" stroked="false">
                <v:path arrowok="t"/>
                <v:fill type="solid"/>
              </v:shape>
            </v:group>
            <v:group style="position:absolute;left:10170;top:4437;width:10;height:20" coordorigin="10170,4437" coordsize="10,20">
              <v:shape style="position:absolute;left:10170;top:4437;width:10;height:20" coordorigin="10170,4437" coordsize="10,20" path="m10170,4456l10180,4456,10180,4437,10170,4437,10170,4456xe" filled="true" fillcolor="#000000" stroked="false">
                <v:path arrowok="t"/>
                <v:fill type="solid"/>
              </v:shape>
            </v:group>
            <v:group style="position:absolute;left:10170;top:4456;width:10;height:20" coordorigin="10170,4456" coordsize="10,20">
              <v:shape style="position:absolute;left:10170;top:4456;width:10;height:20" coordorigin="10170,4456" coordsize="10,20" path="m10170,4475l10180,4475,10180,4456,10170,4456,10170,4475xe" filled="true" fillcolor="#000000" stroked="false">
                <v:path arrowok="t"/>
                <v:fill type="solid"/>
              </v:shape>
            </v:group>
            <v:group style="position:absolute;left:10170;top:4475;width:10;height:20" coordorigin="10170,4475" coordsize="10,20">
              <v:shape style="position:absolute;left:10170;top:4475;width:10;height:20" coordorigin="10170,4475" coordsize="10,20" path="m10170,4494l10180,4494,10180,4475,10170,4475,10170,4494xe" filled="true" fillcolor="#000000" stroked="false">
                <v:path arrowok="t"/>
                <v:fill type="solid"/>
              </v:shape>
            </v:group>
            <v:group style="position:absolute;left:10170;top:4502;width:10;height:2" coordorigin="10170,4502" coordsize="10,2">
              <v:shape style="position:absolute;left:10170;top:4502;width:10;height:2" coordorigin="10170,4502" coordsize="10,0" path="m10170,4502l10180,4502e" filled="false" stroked="true" strokeweight=".72pt" strokecolor="#000000">
                <v:path arrowok="t"/>
              </v:shape>
            </v:group>
            <v:group style="position:absolute;left:11572;top:4264;width:10;height:20" coordorigin="11572,4264" coordsize="10,20">
              <v:shape style="position:absolute;left:11572;top:4264;width:10;height:20" coordorigin="11572,4264" coordsize="10,20" path="m11572,4283l11581,4283,11581,4264,11572,4264,11572,4283xe" filled="true" fillcolor="#000000" stroked="false">
                <v:path arrowok="t"/>
                <v:fill type="solid"/>
              </v:shape>
            </v:group>
            <v:group style="position:absolute;left:11572;top:4283;width:10;height:20" coordorigin="11572,4283" coordsize="10,20">
              <v:shape style="position:absolute;left:11572;top:4283;width:10;height:20" coordorigin="11572,4283" coordsize="10,20" path="m11572,4302l11581,4302,11581,4283,11572,4283,11572,4302xe" filled="true" fillcolor="#000000" stroked="false">
                <v:path arrowok="t"/>
                <v:fill type="solid"/>
              </v:shape>
            </v:group>
            <v:group style="position:absolute;left:11572;top:4302;width:10;height:20" coordorigin="11572,4302" coordsize="10,20">
              <v:shape style="position:absolute;left:11572;top:4302;width:10;height:20" coordorigin="11572,4302" coordsize="10,20" path="m11572,4322l11581,4322,11581,4302,11572,4302,11572,4322xe" filled="true" fillcolor="#000000" stroked="false">
                <v:path arrowok="t"/>
                <v:fill type="solid"/>
              </v:shape>
            </v:group>
            <v:group style="position:absolute;left:11572;top:4322;width:10;height:20" coordorigin="11572,4322" coordsize="10,20">
              <v:shape style="position:absolute;left:11572;top:4322;width:10;height:20" coordorigin="11572,4322" coordsize="10,20" path="m11572,4341l11581,4341,11581,4322,11572,4322,11572,4341xe" filled="true" fillcolor="#000000" stroked="false">
                <v:path arrowok="t"/>
                <v:fill type="solid"/>
              </v:shape>
            </v:group>
            <v:group style="position:absolute;left:11572;top:4341;width:10;height:20" coordorigin="11572,4341" coordsize="10,20">
              <v:shape style="position:absolute;left:11572;top:4341;width:10;height:20" coordorigin="11572,4341" coordsize="10,20" path="m11572,4360l11581,4360,11581,4341,11572,4341,11572,4360xe" filled="true" fillcolor="#000000" stroked="false">
                <v:path arrowok="t"/>
                <v:fill type="solid"/>
              </v:shape>
            </v:group>
            <v:group style="position:absolute;left:11572;top:4360;width:10;height:20" coordorigin="11572,4360" coordsize="10,20">
              <v:shape style="position:absolute;left:11572;top:4360;width:10;height:20" coordorigin="11572,4360" coordsize="10,20" path="m11572,4379l11581,4379,11581,4360,11572,4360,11572,4379xe" filled="true" fillcolor="#000000" stroked="false">
                <v:path arrowok="t"/>
                <v:fill type="solid"/>
              </v:shape>
            </v:group>
            <v:group style="position:absolute;left:11572;top:4379;width:10;height:20" coordorigin="11572,4379" coordsize="10,20">
              <v:shape style="position:absolute;left:11572;top:4379;width:10;height:20" coordorigin="11572,4379" coordsize="10,20" path="m11572,4398l11581,4398,11581,4379,11572,4379,11572,4398xe" filled="true" fillcolor="#000000" stroked="false">
                <v:path arrowok="t"/>
                <v:fill type="solid"/>
              </v:shape>
            </v:group>
            <v:group style="position:absolute;left:11572;top:4398;width:10;height:20" coordorigin="11572,4398" coordsize="10,20">
              <v:shape style="position:absolute;left:11572;top:4398;width:10;height:20" coordorigin="11572,4398" coordsize="10,20" path="m11572,4418l11581,4418,11581,4398,11572,4398,11572,4418xe" filled="true" fillcolor="#000000" stroked="false">
                <v:path arrowok="t"/>
                <v:fill type="solid"/>
              </v:shape>
            </v:group>
            <v:group style="position:absolute;left:11572;top:4418;width:10;height:20" coordorigin="11572,4418" coordsize="10,20">
              <v:shape style="position:absolute;left:11572;top:4418;width:10;height:20" coordorigin="11572,4418" coordsize="10,20" path="m11572,4437l11581,4437,11581,4418,11572,4418,11572,4437xe" filled="true" fillcolor="#000000" stroked="false">
                <v:path arrowok="t"/>
                <v:fill type="solid"/>
              </v:shape>
            </v:group>
            <v:group style="position:absolute;left:11572;top:4437;width:10;height:20" coordorigin="11572,4437" coordsize="10,20">
              <v:shape style="position:absolute;left:11572;top:4437;width:10;height:20" coordorigin="11572,4437" coordsize="10,20" path="m11572,4456l11581,4456,11581,4437,11572,4437,11572,4456xe" filled="true" fillcolor="#000000" stroked="false">
                <v:path arrowok="t"/>
                <v:fill type="solid"/>
              </v:shape>
            </v:group>
            <v:group style="position:absolute;left:11572;top:4456;width:10;height:20" coordorigin="11572,4456" coordsize="10,20">
              <v:shape style="position:absolute;left:11572;top:4456;width:10;height:20" coordorigin="11572,4456" coordsize="10,20" path="m11572,4475l11581,4475,11581,4456,11572,4456,11572,4475xe" filled="true" fillcolor="#000000" stroked="false">
                <v:path arrowok="t"/>
                <v:fill type="solid"/>
              </v:shape>
            </v:group>
            <v:group style="position:absolute;left:11572;top:4475;width:10;height:20" coordorigin="11572,4475" coordsize="10,20">
              <v:shape style="position:absolute;left:11572;top:4475;width:10;height:20" coordorigin="11572,4475" coordsize="10,20" path="m11572,4494l11581,4494,11581,4475,11572,4475,11572,4494xe" filled="true" fillcolor="#000000" stroked="false">
                <v:path arrowok="t"/>
                <v:fill type="solid"/>
              </v:shape>
            </v:group>
            <v:group style="position:absolute;left:11572;top:4502;width:10;height:2" coordorigin="11572,4502" coordsize="10,2">
              <v:shape style="position:absolute;left:11572;top:4502;width:10;height:2" coordorigin="11572,4502" coordsize="10,0" path="m11572,4502l11581,4502e" filled="false" stroked="true" strokeweight=".72pt" strokecolor="#000000">
                <v:path arrowok="t"/>
              </v:shape>
            </v:group>
            <v:group style="position:absolute;left:12969;top:4264;width:10;height:20" coordorigin="12969,4264" coordsize="10,20">
              <v:shape style="position:absolute;left:12969;top:4264;width:10;height:20" coordorigin="12969,4264" coordsize="10,20" path="m12969,4283l12979,4283,12979,4264,12969,4264,12969,4283xe" filled="true" fillcolor="#000000" stroked="false">
                <v:path arrowok="t"/>
                <v:fill type="solid"/>
              </v:shape>
            </v:group>
            <v:group style="position:absolute;left:12969;top:4283;width:10;height:20" coordorigin="12969,4283" coordsize="10,20">
              <v:shape style="position:absolute;left:12969;top:4283;width:10;height:20" coordorigin="12969,4283" coordsize="10,20" path="m12969,4302l12979,4302,12979,4283,12969,4283,12969,4302xe" filled="true" fillcolor="#000000" stroked="false">
                <v:path arrowok="t"/>
                <v:fill type="solid"/>
              </v:shape>
            </v:group>
            <v:group style="position:absolute;left:12969;top:4302;width:10;height:20" coordorigin="12969,4302" coordsize="10,20">
              <v:shape style="position:absolute;left:12969;top:4302;width:10;height:20" coordorigin="12969,4302" coordsize="10,20" path="m12969,4322l12979,4322,12979,4302,12969,4302,12969,4322xe" filled="true" fillcolor="#000000" stroked="false">
                <v:path arrowok="t"/>
                <v:fill type="solid"/>
              </v:shape>
            </v:group>
            <v:group style="position:absolute;left:12969;top:4322;width:10;height:20" coordorigin="12969,4322" coordsize="10,20">
              <v:shape style="position:absolute;left:12969;top:4322;width:10;height:20" coordorigin="12969,4322" coordsize="10,20" path="m12969,4341l12979,4341,12979,4322,12969,4322,12969,4341xe" filled="true" fillcolor="#000000" stroked="false">
                <v:path arrowok="t"/>
                <v:fill type="solid"/>
              </v:shape>
            </v:group>
            <v:group style="position:absolute;left:12969;top:4341;width:10;height:20" coordorigin="12969,4341" coordsize="10,20">
              <v:shape style="position:absolute;left:12969;top:4341;width:10;height:20" coordorigin="12969,4341" coordsize="10,20" path="m12969,4360l12979,4360,12979,4341,12969,4341,12969,4360xe" filled="true" fillcolor="#000000" stroked="false">
                <v:path arrowok="t"/>
                <v:fill type="solid"/>
              </v:shape>
            </v:group>
            <v:group style="position:absolute;left:12969;top:4360;width:10;height:20" coordorigin="12969,4360" coordsize="10,20">
              <v:shape style="position:absolute;left:12969;top:4360;width:10;height:20" coordorigin="12969,4360" coordsize="10,20" path="m12969,4379l12979,4379,12979,4360,12969,4360,12969,4379xe" filled="true" fillcolor="#000000" stroked="false">
                <v:path arrowok="t"/>
                <v:fill type="solid"/>
              </v:shape>
            </v:group>
            <v:group style="position:absolute;left:12969;top:4379;width:10;height:20" coordorigin="12969,4379" coordsize="10,20">
              <v:shape style="position:absolute;left:12969;top:4379;width:10;height:20" coordorigin="12969,4379" coordsize="10,20" path="m12969,4398l12979,4398,12979,4379,12969,4379,12969,4398xe" filled="true" fillcolor="#000000" stroked="false">
                <v:path arrowok="t"/>
                <v:fill type="solid"/>
              </v:shape>
            </v:group>
            <v:group style="position:absolute;left:12969;top:4398;width:10;height:20" coordorigin="12969,4398" coordsize="10,20">
              <v:shape style="position:absolute;left:12969;top:4398;width:10;height:20" coordorigin="12969,4398" coordsize="10,20" path="m12969,4418l12979,4418,12979,4398,12969,4398,12969,4418xe" filled="true" fillcolor="#000000" stroked="false">
                <v:path arrowok="t"/>
                <v:fill type="solid"/>
              </v:shape>
            </v:group>
            <v:group style="position:absolute;left:12969;top:4418;width:10;height:20" coordorigin="12969,4418" coordsize="10,20">
              <v:shape style="position:absolute;left:12969;top:4418;width:10;height:20" coordorigin="12969,4418" coordsize="10,20" path="m12969,4437l12979,4437,12979,4418,12969,4418,12969,4437xe" filled="true" fillcolor="#000000" stroked="false">
                <v:path arrowok="t"/>
                <v:fill type="solid"/>
              </v:shape>
            </v:group>
            <v:group style="position:absolute;left:12969;top:4437;width:10;height:20" coordorigin="12969,4437" coordsize="10,20">
              <v:shape style="position:absolute;left:12969;top:4437;width:10;height:20" coordorigin="12969,4437" coordsize="10,20" path="m12969,4456l12979,4456,12979,4437,12969,4437,12969,4456xe" filled="true" fillcolor="#000000" stroked="false">
                <v:path arrowok="t"/>
                <v:fill type="solid"/>
              </v:shape>
            </v:group>
            <v:group style="position:absolute;left:12969;top:4456;width:10;height:20" coordorigin="12969,4456" coordsize="10,20">
              <v:shape style="position:absolute;left:12969;top:4456;width:10;height:20" coordorigin="12969,4456" coordsize="10,20" path="m12969,4475l12979,4475,12979,4456,12969,4456,12969,4475xe" filled="true" fillcolor="#000000" stroked="false">
                <v:path arrowok="t"/>
                <v:fill type="solid"/>
              </v:shape>
            </v:group>
            <v:group style="position:absolute;left:12969;top:4475;width:10;height:20" coordorigin="12969,4475" coordsize="10,20">
              <v:shape style="position:absolute;left:12969;top:4475;width:10;height:20" coordorigin="12969,4475" coordsize="10,20" path="m12969,4494l12979,4494,12979,4475,12969,4475,12969,4494xe" filled="true" fillcolor="#000000" stroked="false">
                <v:path arrowok="t"/>
                <v:fill type="solid"/>
              </v:shape>
            </v:group>
            <v:group style="position:absolute;left:12969;top:4502;width:10;height:2" coordorigin="12969,4502" coordsize="10,2">
              <v:shape style="position:absolute;left:12969;top:4502;width:10;height:2" coordorigin="12969,4502" coordsize="10,0" path="m12969,4502l12979,4502e" filled="false" stroked="true" strokeweight=".72pt" strokecolor="#000000">
                <v:path arrowok="t"/>
              </v:shape>
            </v:group>
            <v:group style="position:absolute;left:14445;top:4264;width:10;height:20" coordorigin="14445,4264" coordsize="10,20">
              <v:shape style="position:absolute;left:14445;top:4264;width:10;height:20" coordorigin="14445,4264" coordsize="10,20" path="m14445,4283l14455,4283,14455,4264,14445,4264,14445,4283xe" filled="true" fillcolor="#000000" stroked="false">
                <v:path arrowok="t"/>
                <v:fill type="solid"/>
              </v:shape>
            </v:group>
            <v:group style="position:absolute;left:14445;top:4283;width:10;height:20" coordorigin="14445,4283" coordsize="10,20">
              <v:shape style="position:absolute;left:14445;top:4283;width:10;height:20" coordorigin="14445,4283" coordsize="10,20" path="m14445,4302l14455,4302,14455,4283,14445,4283,14445,4302xe" filled="true" fillcolor="#000000" stroked="false">
                <v:path arrowok="t"/>
                <v:fill type="solid"/>
              </v:shape>
            </v:group>
            <v:group style="position:absolute;left:14445;top:4302;width:10;height:20" coordorigin="14445,4302" coordsize="10,20">
              <v:shape style="position:absolute;left:14445;top:4302;width:10;height:20" coordorigin="14445,4302" coordsize="10,20" path="m14445,4322l14455,4322,14455,4302,14445,4302,14445,4322xe" filled="true" fillcolor="#000000" stroked="false">
                <v:path arrowok="t"/>
                <v:fill type="solid"/>
              </v:shape>
            </v:group>
            <v:group style="position:absolute;left:14445;top:4322;width:10;height:20" coordorigin="14445,4322" coordsize="10,20">
              <v:shape style="position:absolute;left:14445;top:4322;width:10;height:20" coordorigin="14445,4322" coordsize="10,20" path="m14445,4341l14455,4341,14455,4322,14445,4322,14445,4341xe" filled="true" fillcolor="#000000" stroked="false">
                <v:path arrowok="t"/>
                <v:fill type="solid"/>
              </v:shape>
            </v:group>
            <v:group style="position:absolute;left:14445;top:4341;width:10;height:20" coordorigin="14445,4341" coordsize="10,20">
              <v:shape style="position:absolute;left:14445;top:4341;width:10;height:20" coordorigin="14445,4341" coordsize="10,20" path="m14445,4360l14455,4360,14455,4341,14445,4341,14445,4360xe" filled="true" fillcolor="#000000" stroked="false">
                <v:path arrowok="t"/>
                <v:fill type="solid"/>
              </v:shape>
            </v:group>
            <v:group style="position:absolute;left:14445;top:4360;width:10;height:20" coordorigin="14445,4360" coordsize="10,20">
              <v:shape style="position:absolute;left:14445;top:4360;width:10;height:20" coordorigin="14445,4360" coordsize="10,20" path="m14445,4379l14455,4379,14455,4360,14445,4360,14445,4379xe" filled="true" fillcolor="#000000" stroked="false">
                <v:path arrowok="t"/>
                <v:fill type="solid"/>
              </v:shape>
            </v:group>
            <v:group style="position:absolute;left:14445;top:4379;width:10;height:20" coordorigin="14445,4379" coordsize="10,20">
              <v:shape style="position:absolute;left:14445;top:4379;width:10;height:20" coordorigin="14445,4379" coordsize="10,20" path="m14445,4398l14455,4398,14455,4379,14445,4379,14445,4398xe" filled="true" fillcolor="#000000" stroked="false">
                <v:path arrowok="t"/>
                <v:fill type="solid"/>
              </v:shape>
            </v:group>
            <v:group style="position:absolute;left:14445;top:4398;width:10;height:20" coordorigin="14445,4398" coordsize="10,20">
              <v:shape style="position:absolute;left:14445;top:4398;width:10;height:20" coordorigin="14445,4398" coordsize="10,20" path="m14445,4418l14455,4418,14455,4398,14445,4398,14445,4418xe" filled="true" fillcolor="#000000" stroked="false">
                <v:path arrowok="t"/>
                <v:fill type="solid"/>
              </v:shape>
            </v:group>
            <v:group style="position:absolute;left:14445;top:4418;width:10;height:20" coordorigin="14445,4418" coordsize="10,20">
              <v:shape style="position:absolute;left:14445;top:4418;width:10;height:20" coordorigin="14445,4418" coordsize="10,20" path="m14445,4437l14455,4437,14455,4418,14445,4418,14445,4437xe" filled="true" fillcolor="#000000" stroked="false">
                <v:path arrowok="t"/>
                <v:fill type="solid"/>
              </v:shape>
            </v:group>
            <v:group style="position:absolute;left:14445;top:4437;width:10;height:20" coordorigin="14445,4437" coordsize="10,20">
              <v:shape style="position:absolute;left:14445;top:4437;width:10;height:20" coordorigin="14445,4437" coordsize="10,20" path="m14445,4456l14455,4456,14455,4437,14445,4437,14445,4456xe" filled="true" fillcolor="#000000" stroked="false">
                <v:path arrowok="t"/>
                <v:fill type="solid"/>
              </v:shape>
            </v:group>
            <v:group style="position:absolute;left:14445;top:4456;width:10;height:20" coordorigin="14445,4456" coordsize="10,20">
              <v:shape style="position:absolute;left:14445;top:4456;width:10;height:20" coordorigin="14445,4456" coordsize="10,20" path="m14445,4475l14455,4475,14455,4456,14445,4456,14445,4475xe" filled="true" fillcolor="#000000" stroked="false">
                <v:path arrowok="t"/>
                <v:fill type="solid"/>
              </v:shape>
            </v:group>
            <v:group style="position:absolute;left:14445;top:4475;width:10;height:20" coordorigin="14445,4475" coordsize="10,20">
              <v:shape style="position:absolute;left:14445;top:4475;width:10;height:20" coordorigin="14445,4475" coordsize="10,20" path="m14445,4494l14455,4494,14455,4475,14445,4475,14445,4494xe" filled="true" fillcolor="#000000" stroked="false">
                <v:path arrowok="t"/>
                <v:fill type="solid"/>
              </v:shape>
            </v:group>
            <v:group style="position:absolute;left:14445;top:4502;width:10;height:2" coordorigin="14445,4502" coordsize="10,2">
              <v:shape style="position:absolute;left:14445;top:4502;width:10;height:2" coordorigin="14445,4502" coordsize="10,0" path="m14445,4502l14455,4502e" filled="false" stroked="true" strokeweight=".72pt" strokecolor="#000000">
                <v:path arrowok="t"/>
              </v:shape>
              <v:shape style="position:absolute;left:571;top:4418;width:4011;height:101" type="#_x0000_t75" stroked="false">
                <v:imagedata r:id="rId241" o:title=""/>
              </v:shape>
              <v:shape style="position:absolute;left:4558;top:4509;width:4213;height:10" type="#_x0000_t75" stroked="false">
                <v:imagedata r:id="rId232" o:title=""/>
              </v:shape>
              <v:shape style="position:absolute;left:8766;top:4509;width:7160;height:10" type="#_x0000_t75" stroked="false">
                <v:imagedata r:id="rId233" o:title=""/>
              </v:shape>
            </v:group>
            <v:group style="position:absolute;left:4563;top:4518;width:10;height:20" coordorigin="4563,4518" coordsize="10,20">
              <v:shape style="position:absolute;left:4563;top:4518;width:10;height:20" coordorigin="4563,4518" coordsize="10,20" path="m4563,4538l4572,4538,4572,4518,4563,4518,4563,4538xe" filled="true" fillcolor="#000000" stroked="false">
                <v:path arrowok="t"/>
                <v:fill type="solid"/>
              </v:shape>
            </v:group>
            <v:group style="position:absolute;left:4563;top:4538;width:10;height:20" coordorigin="4563,4538" coordsize="10,20">
              <v:shape style="position:absolute;left:4563;top:4538;width:10;height:20" coordorigin="4563,4538" coordsize="10,20" path="m4563,4557l4572,4557,4572,4538,4563,4538,4563,4557xe" filled="true" fillcolor="#000000" stroked="false">
                <v:path arrowok="t"/>
                <v:fill type="solid"/>
              </v:shape>
            </v:group>
            <v:group style="position:absolute;left:4563;top:4557;width:10;height:20" coordorigin="4563,4557" coordsize="10,20">
              <v:shape style="position:absolute;left:4563;top:4557;width:10;height:20" coordorigin="4563,4557" coordsize="10,20" path="m4563,4576l4572,4576,4572,4557,4563,4557,4563,4576xe" filled="true" fillcolor="#000000" stroked="false">
                <v:path arrowok="t"/>
                <v:fill type="solid"/>
              </v:shape>
            </v:group>
            <v:group style="position:absolute;left:4563;top:4576;width:10;height:20" coordorigin="4563,4576" coordsize="10,20">
              <v:shape style="position:absolute;left:4563;top:4576;width:10;height:20" coordorigin="4563,4576" coordsize="10,20" path="m4563,4595l4572,4595,4572,4576,4563,4576,4563,4595xe" filled="true" fillcolor="#000000" stroked="false">
                <v:path arrowok="t"/>
                <v:fill type="solid"/>
              </v:shape>
            </v:group>
            <v:group style="position:absolute;left:4563;top:4595;width:10;height:20" coordorigin="4563,4595" coordsize="10,20">
              <v:shape style="position:absolute;left:4563;top:4595;width:10;height:20" coordorigin="4563,4595" coordsize="10,20" path="m4563,4614l4572,4614,4572,4595,4563,4595,4563,4614xe" filled="true" fillcolor="#000000" stroked="false">
                <v:path arrowok="t"/>
                <v:fill type="solid"/>
              </v:shape>
            </v:group>
            <v:group style="position:absolute;left:4563;top:4614;width:10;height:20" coordorigin="4563,4614" coordsize="10,20">
              <v:shape style="position:absolute;left:4563;top:4614;width:10;height:20" coordorigin="4563,4614" coordsize="10,20" path="m4563,4634l4572,4634,4572,4614,4563,4614,4563,4634xe" filled="true" fillcolor="#000000" stroked="false">
                <v:path arrowok="t"/>
                <v:fill type="solid"/>
              </v:shape>
            </v:group>
            <v:group style="position:absolute;left:4563;top:4634;width:10;height:20" coordorigin="4563,4634" coordsize="10,20">
              <v:shape style="position:absolute;left:4563;top:4634;width:10;height:20" coordorigin="4563,4634" coordsize="10,20" path="m4563,4653l4572,4653,4572,4634,4563,4634,4563,4653xe" filled="true" fillcolor="#000000" stroked="false">
                <v:path arrowok="t"/>
                <v:fill type="solid"/>
              </v:shape>
            </v:group>
            <v:group style="position:absolute;left:4563;top:4653;width:10;height:20" coordorigin="4563,4653" coordsize="10,20">
              <v:shape style="position:absolute;left:4563;top:4653;width:10;height:20" coordorigin="4563,4653" coordsize="10,20" path="m4563,4672l4572,4672,4572,4653,4563,4653,4563,4672xe" filled="true" fillcolor="#000000" stroked="false">
                <v:path arrowok="t"/>
                <v:fill type="solid"/>
              </v:shape>
            </v:group>
            <v:group style="position:absolute;left:5955;top:4518;width:10;height:20" coordorigin="5955,4518" coordsize="10,20">
              <v:shape style="position:absolute;left:5955;top:4518;width:10;height:20" coordorigin="5955,4518" coordsize="10,20" path="m5955,4538l5965,4538,5965,4518,5955,4518,5955,4538xe" filled="true" fillcolor="#000000" stroked="false">
                <v:path arrowok="t"/>
                <v:fill type="solid"/>
              </v:shape>
            </v:group>
            <v:group style="position:absolute;left:5955;top:4538;width:10;height:20" coordorigin="5955,4538" coordsize="10,20">
              <v:shape style="position:absolute;left:5955;top:4538;width:10;height:20" coordorigin="5955,4538" coordsize="10,20" path="m5955,4557l5965,4557,5965,4538,5955,4538,5955,4557xe" filled="true" fillcolor="#000000" stroked="false">
                <v:path arrowok="t"/>
                <v:fill type="solid"/>
              </v:shape>
            </v:group>
            <v:group style="position:absolute;left:5955;top:4557;width:10;height:20" coordorigin="5955,4557" coordsize="10,20">
              <v:shape style="position:absolute;left:5955;top:4557;width:10;height:20" coordorigin="5955,4557" coordsize="10,20" path="m5955,4576l5965,4576,5965,4557,5955,4557,5955,4576xe" filled="true" fillcolor="#000000" stroked="false">
                <v:path arrowok="t"/>
                <v:fill type="solid"/>
              </v:shape>
            </v:group>
            <v:group style="position:absolute;left:5955;top:4576;width:10;height:20" coordorigin="5955,4576" coordsize="10,20">
              <v:shape style="position:absolute;left:5955;top:4576;width:10;height:20" coordorigin="5955,4576" coordsize="10,20" path="m5955,4595l5965,4595,5965,4576,5955,4576,5955,4595xe" filled="true" fillcolor="#000000" stroked="false">
                <v:path arrowok="t"/>
                <v:fill type="solid"/>
              </v:shape>
            </v:group>
            <v:group style="position:absolute;left:5955;top:4595;width:10;height:20" coordorigin="5955,4595" coordsize="10,20">
              <v:shape style="position:absolute;left:5955;top:4595;width:10;height:20" coordorigin="5955,4595" coordsize="10,20" path="m5955,4614l5965,4614,5965,4595,5955,4595,5955,4614xe" filled="true" fillcolor="#000000" stroked="false">
                <v:path arrowok="t"/>
                <v:fill type="solid"/>
              </v:shape>
            </v:group>
            <v:group style="position:absolute;left:5955;top:4614;width:10;height:20" coordorigin="5955,4614" coordsize="10,20">
              <v:shape style="position:absolute;left:5955;top:4614;width:10;height:20" coordorigin="5955,4614" coordsize="10,20" path="m5955,4634l5965,4634,5965,4614,5955,4614,5955,4634xe" filled="true" fillcolor="#000000" stroked="false">
                <v:path arrowok="t"/>
                <v:fill type="solid"/>
              </v:shape>
            </v:group>
            <v:group style="position:absolute;left:5955;top:4634;width:10;height:20" coordorigin="5955,4634" coordsize="10,20">
              <v:shape style="position:absolute;left:5955;top:4634;width:10;height:20" coordorigin="5955,4634" coordsize="10,20" path="m5955,4653l5965,4653,5965,4634,5955,4634,5955,4653xe" filled="true" fillcolor="#000000" stroked="false">
                <v:path arrowok="t"/>
                <v:fill type="solid"/>
              </v:shape>
            </v:group>
            <v:group style="position:absolute;left:5955;top:4653;width:10;height:20" coordorigin="5955,4653" coordsize="10,20">
              <v:shape style="position:absolute;left:5955;top:4653;width:10;height:20" coordorigin="5955,4653" coordsize="10,20" path="m5955,4672l5965,4672,5965,4653,5955,4653,5955,4672xe" filled="true" fillcolor="#000000" stroked="false">
                <v:path arrowok="t"/>
                <v:fill type="solid"/>
              </v:shape>
            </v:group>
            <v:group style="position:absolute;left:5955;top:4672;width:10;height:20" coordorigin="5955,4672" coordsize="10,20">
              <v:shape style="position:absolute;left:5955;top:4672;width:10;height:20" coordorigin="5955,4672" coordsize="10,20" path="m5955,4691l5965,4691,5965,4672,5955,4672,5955,4691xe" filled="true" fillcolor="#000000" stroked="false">
                <v:path arrowok="t"/>
                <v:fill type="solid"/>
              </v:shape>
            </v:group>
            <v:group style="position:absolute;left:5955;top:4691;width:10;height:20" coordorigin="5955,4691" coordsize="10,20">
              <v:shape style="position:absolute;left:5955;top:4691;width:10;height:20" coordorigin="5955,4691" coordsize="10,20" path="m5955,4710l5965,4710,5965,4691,5955,4691,5955,4710xe" filled="true" fillcolor="#000000" stroked="false">
                <v:path arrowok="t"/>
                <v:fill type="solid"/>
              </v:shape>
            </v:group>
            <v:group style="position:absolute;left:5955;top:4710;width:10;height:20" coordorigin="5955,4710" coordsize="10,20">
              <v:shape style="position:absolute;left:5955;top:4710;width:10;height:20" coordorigin="5955,4710" coordsize="10,20" path="m5955,4730l5965,4730,5965,4710,5955,4710,5955,4730xe" filled="true" fillcolor="#000000" stroked="false">
                <v:path arrowok="t"/>
                <v:fill type="solid"/>
              </v:shape>
            </v:group>
            <v:group style="position:absolute;left:5955;top:4730;width:10;height:20" coordorigin="5955,4730" coordsize="10,20">
              <v:shape style="position:absolute;left:5955;top:4730;width:10;height:20" coordorigin="5955,4730" coordsize="10,20" path="m5955,4749l5965,4749,5965,4730,5955,4730,5955,4749xe" filled="true" fillcolor="#000000" stroked="false">
                <v:path arrowok="t"/>
                <v:fill type="solid"/>
              </v:shape>
            </v:group>
            <v:group style="position:absolute;left:5955;top:4756;width:10;height:2" coordorigin="5955,4756" coordsize="10,2">
              <v:shape style="position:absolute;left:5955;top:4756;width:10;height:2" coordorigin="5955,4756" coordsize="10,0" path="m5955,4756l5965,4756e" filled="false" stroked="true" strokeweight=".72pt" strokecolor="#000000">
                <v:path arrowok="t"/>
              </v:shape>
            </v:group>
            <v:group style="position:absolute;left:7431;top:4518;width:10;height:20" coordorigin="7431,4518" coordsize="10,20">
              <v:shape style="position:absolute;left:7431;top:4518;width:10;height:20" coordorigin="7431,4518" coordsize="10,20" path="m7431,4538l7441,4538,7441,4518,7431,4518,7431,4538xe" filled="true" fillcolor="#000000" stroked="false">
                <v:path arrowok="t"/>
                <v:fill type="solid"/>
              </v:shape>
            </v:group>
            <v:group style="position:absolute;left:7431;top:4538;width:10;height:20" coordorigin="7431,4538" coordsize="10,20">
              <v:shape style="position:absolute;left:7431;top:4538;width:10;height:20" coordorigin="7431,4538" coordsize="10,20" path="m7431,4557l7441,4557,7441,4538,7431,4538,7431,4557xe" filled="true" fillcolor="#000000" stroked="false">
                <v:path arrowok="t"/>
                <v:fill type="solid"/>
              </v:shape>
            </v:group>
            <v:group style="position:absolute;left:7431;top:4557;width:10;height:20" coordorigin="7431,4557" coordsize="10,20">
              <v:shape style="position:absolute;left:7431;top:4557;width:10;height:20" coordorigin="7431,4557" coordsize="10,20" path="m7431,4576l7441,4576,7441,4557,7431,4557,7431,4576xe" filled="true" fillcolor="#000000" stroked="false">
                <v:path arrowok="t"/>
                <v:fill type="solid"/>
              </v:shape>
            </v:group>
            <v:group style="position:absolute;left:7431;top:4576;width:10;height:20" coordorigin="7431,4576" coordsize="10,20">
              <v:shape style="position:absolute;left:7431;top:4576;width:10;height:20" coordorigin="7431,4576" coordsize="10,20" path="m7431,4595l7441,4595,7441,4576,7431,4576,7431,4595xe" filled="true" fillcolor="#000000" stroked="false">
                <v:path arrowok="t"/>
                <v:fill type="solid"/>
              </v:shape>
            </v:group>
            <v:group style="position:absolute;left:7431;top:4595;width:10;height:20" coordorigin="7431,4595" coordsize="10,20">
              <v:shape style="position:absolute;left:7431;top:4595;width:10;height:20" coordorigin="7431,4595" coordsize="10,20" path="m7431,4614l7441,4614,7441,4595,7431,4595,7431,4614xe" filled="true" fillcolor="#000000" stroked="false">
                <v:path arrowok="t"/>
                <v:fill type="solid"/>
              </v:shape>
            </v:group>
            <v:group style="position:absolute;left:7431;top:4614;width:10;height:20" coordorigin="7431,4614" coordsize="10,20">
              <v:shape style="position:absolute;left:7431;top:4614;width:10;height:20" coordorigin="7431,4614" coordsize="10,20" path="m7431,4634l7441,4634,7441,4614,7431,4614,7431,4634xe" filled="true" fillcolor="#000000" stroked="false">
                <v:path arrowok="t"/>
                <v:fill type="solid"/>
              </v:shape>
            </v:group>
            <v:group style="position:absolute;left:7431;top:4634;width:10;height:20" coordorigin="7431,4634" coordsize="10,20">
              <v:shape style="position:absolute;left:7431;top:4634;width:10;height:20" coordorigin="7431,4634" coordsize="10,20" path="m7431,4653l7441,4653,7441,4634,7431,4634,7431,4653xe" filled="true" fillcolor="#000000" stroked="false">
                <v:path arrowok="t"/>
                <v:fill type="solid"/>
              </v:shape>
            </v:group>
            <v:group style="position:absolute;left:7431;top:4653;width:10;height:20" coordorigin="7431,4653" coordsize="10,20">
              <v:shape style="position:absolute;left:7431;top:4653;width:10;height:20" coordorigin="7431,4653" coordsize="10,20" path="m7431,4672l7441,4672,7441,4653,7431,4653,7431,4672xe" filled="true" fillcolor="#000000" stroked="false">
                <v:path arrowok="t"/>
                <v:fill type="solid"/>
              </v:shape>
            </v:group>
            <v:group style="position:absolute;left:7431;top:4672;width:10;height:20" coordorigin="7431,4672" coordsize="10,20">
              <v:shape style="position:absolute;left:7431;top:4672;width:10;height:20" coordorigin="7431,4672" coordsize="10,20" path="m7431,4691l7441,4691,7441,4672,7431,4672,7431,4691xe" filled="true" fillcolor="#000000" stroked="false">
                <v:path arrowok="t"/>
                <v:fill type="solid"/>
              </v:shape>
            </v:group>
            <v:group style="position:absolute;left:7431;top:4691;width:10;height:20" coordorigin="7431,4691" coordsize="10,20">
              <v:shape style="position:absolute;left:7431;top:4691;width:10;height:20" coordorigin="7431,4691" coordsize="10,20" path="m7431,4710l7441,4710,7441,4691,7431,4691,7431,4710xe" filled="true" fillcolor="#000000" stroked="false">
                <v:path arrowok="t"/>
                <v:fill type="solid"/>
              </v:shape>
            </v:group>
            <v:group style="position:absolute;left:7431;top:4710;width:10;height:20" coordorigin="7431,4710" coordsize="10,20">
              <v:shape style="position:absolute;left:7431;top:4710;width:10;height:20" coordorigin="7431,4710" coordsize="10,20" path="m7431,4730l7441,4730,7441,4710,7431,4710,7431,4730xe" filled="true" fillcolor="#000000" stroked="false">
                <v:path arrowok="t"/>
                <v:fill type="solid"/>
              </v:shape>
            </v:group>
            <v:group style="position:absolute;left:7431;top:4730;width:10;height:20" coordorigin="7431,4730" coordsize="10,20">
              <v:shape style="position:absolute;left:7431;top:4730;width:10;height:20" coordorigin="7431,4730" coordsize="10,20" path="m7431,4749l7441,4749,7441,4730,7431,4730,7431,4749xe" filled="true" fillcolor="#000000" stroked="false">
                <v:path arrowok="t"/>
                <v:fill type="solid"/>
              </v:shape>
            </v:group>
            <v:group style="position:absolute;left:7431;top:4756;width:10;height:2" coordorigin="7431,4756" coordsize="10,2">
              <v:shape style="position:absolute;left:7431;top:4756;width:10;height:2" coordorigin="7431,4756" coordsize="10,0" path="m7431,4756l7441,4756e" filled="false" stroked="true" strokeweight=".72pt" strokecolor="#000000">
                <v:path arrowok="t"/>
              </v:shape>
            </v:group>
            <v:group style="position:absolute;left:8771;top:4518;width:10;height:20" coordorigin="8771,4518" coordsize="10,20">
              <v:shape style="position:absolute;left:8771;top:4518;width:10;height:20" coordorigin="8771,4518" coordsize="10,20" path="m8771,4538l8780,4538,8780,4518,8771,4518,8771,4538xe" filled="true" fillcolor="#000000" stroked="false">
                <v:path arrowok="t"/>
                <v:fill type="solid"/>
              </v:shape>
            </v:group>
            <v:group style="position:absolute;left:8771;top:4538;width:10;height:20" coordorigin="8771,4538" coordsize="10,20">
              <v:shape style="position:absolute;left:8771;top:4538;width:10;height:20" coordorigin="8771,4538" coordsize="10,20" path="m8771,4557l8780,4557,8780,4538,8771,4538,8771,4557xe" filled="true" fillcolor="#000000" stroked="false">
                <v:path arrowok="t"/>
                <v:fill type="solid"/>
              </v:shape>
            </v:group>
            <v:group style="position:absolute;left:8771;top:4557;width:10;height:20" coordorigin="8771,4557" coordsize="10,20">
              <v:shape style="position:absolute;left:8771;top:4557;width:10;height:20" coordorigin="8771,4557" coordsize="10,20" path="m8771,4576l8780,4576,8780,4557,8771,4557,8771,4576xe" filled="true" fillcolor="#000000" stroked="false">
                <v:path arrowok="t"/>
                <v:fill type="solid"/>
              </v:shape>
            </v:group>
            <v:group style="position:absolute;left:8771;top:4576;width:10;height:20" coordorigin="8771,4576" coordsize="10,20">
              <v:shape style="position:absolute;left:8771;top:4576;width:10;height:20" coordorigin="8771,4576" coordsize="10,20" path="m8771,4595l8780,4595,8780,4576,8771,4576,8771,4595xe" filled="true" fillcolor="#000000" stroked="false">
                <v:path arrowok="t"/>
                <v:fill type="solid"/>
              </v:shape>
            </v:group>
            <v:group style="position:absolute;left:8771;top:4595;width:10;height:20" coordorigin="8771,4595" coordsize="10,20">
              <v:shape style="position:absolute;left:8771;top:4595;width:10;height:20" coordorigin="8771,4595" coordsize="10,20" path="m8771,4614l8780,4614,8780,4595,8771,4595,8771,4614xe" filled="true" fillcolor="#000000" stroked="false">
                <v:path arrowok="t"/>
                <v:fill type="solid"/>
              </v:shape>
            </v:group>
            <v:group style="position:absolute;left:8771;top:4614;width:10;height:20" coordorigin="8771,4614" coordsize="10,20">
              <v:shape style="position:absolute;left:8771;top:4614;width:10;height:20" coordorigin="8771,4614" coordsize="10,20" path="m8771,4634l8780,4634,8780,4614,8771,4614,8771,4634xe" filled="true" fillcolor="#000000" stroked="false">
                <v:path arrowok="t"/>
                <v:fill type="solid"/>
              </v:shape>
            </v:group>
            <v:group style="position:absolute;left:8771;top:4634;width:10;height:20" coordorigin="8771,4634" coordsize="10,20">
              <v:shape style="position:absolute;left:8771;top:4634;width:10;height:20" coordorigin="8771,4634" coordsize="10,20" path="m8771,4653l8780,4653,8780,4634,8771,4634,8771,4653xe" filled="true" fillcolor="#000000" stroked="false">
                <v:path arrowok="t"/>
                <v:fill type="solid"/>
              </v:shape>
            </v:group>
            <v:group style="position:absolute;left:8771;top:4653;width:10;height:20" coordorigin="8771,4653" coordsize="10,20">
              <v:shape style="position:absolute;left:8771;top:4653;width:10;height:20" coordorigin="8771,4653" coordsize="10,20" path="m8771,4672l8780,4672,8780,4653,8771,4653,8771,4672xe" filled="true" fillcolor="#000000" stroked="false">
                <v:path arrowok="t"/>
                <v:fill type="solid"/>
              </v:shape>
            </v:group>
            <v:group style="position:absolute;left:8771;top:4672;width:10;height:20" coordorigin="8771,4672" coordsize="10,20">
              <v:shape style="position:absolute;left:8771;top:4672;width:10;height:20" coordorigin="8771,4672" coordsize="10,20" path="m8771,4691l8780,4691,8780,4672,8771,4672,8771,4691xe" filled="true" fillcolor="#000000" stroked="false">
                <v:path arrowok="t"/>
                <v:fill type="solid"/>
              </v:shape>
            </v:group>
            <v:group style="position:absolute;left:8771;top:4691;width:10;height:20" coordorigin="8771,4691" coordsize="10,20">
              <v:shape style="position:absolute;left:8771;top:4691;width:10;height:20" coordorigin="8771,4691" coordsize="10,20" path="m8771,4710l8780,4710,8780,4691,8771,4691,8771,4710xe" filled="true" fillcolor="#000000" stroked="false">
                <v:path arrowok="t"/>
                <v:fill type="solid"/>
              </v:shape>
            </v:group>
            <v:group style="position:absolute;left:8771;top:4710;width:10;height:20" coordorigin="8771,4710" coordsize="10,20">
              <v:shape style="position:absolute;left:8771;top:4710;width:10;height:20" coordorigin="8771,4710" coordsize="10,20" path="m8771,4730l8780,4730,8780,4710,8771,4710,8771,4730xe" filled="true" fillcolor="#000000" stroked="false">
                <v:path arrowok="t"/>
                <v:fill type="solid"/>
              </v:shape>
            </v:group>
            <v:group style="position:absolute;left:8771;top:4730;width:10;height:20" coordorigin="8771,4730" coordsize="10,20">
              <v:shape style="position:absolute;left:8771;top:4730;width:10;height:20" coordorigin="8771,4730" coordsize="10,20" path="m8771,4749l8780,4749,8780,4730,8771,4730,8771,4749xe" filled="true" fillcolor="#000000" stroked="false">
                <v:path arrowok="t"/>
                <v:fill type="solid"/>
              </v:shape>
            </v:group>
            <v:group style="position:absolute;left:8771;top:4756;width:10;height:2" coordorigin="8771,4756" coordsize="10,2">
              <v:shape style="position:absolute;left:8771;top:4756;width:10;height:2" coordorigin="8771,4756" coordsize="10,0" path="m8771,4756l8780,4756e" filled="false" stroked="true" strokeweight=".72pt" strokecolor="#000000">
                <v:path arrowok="t"/>
              </v:shape>
            </v:group>
            <v:group style="position:absolute;left:10170;top:4518;width:10;height:20" coordorigin="10170,4518" coordsize="10,20">
              <v:shape style="position:absolute;left:10170;top:4518;width:10;height:20" coordorigin="10170,4518" coordsize="10,20" path="m10170,4538l10180,4538,10180,4518,10170,4518,10170,4538xe" filled="true" fillcolor="#000000" stroked="false">
                <v:path arrowok="t"/>
                <v:fill type="solid"/>
              </v:shape>
            </v:group>
            <v:group style="position:absolute;left:10170;top:4538;width:10;height:20" coordorigin="10170,4538" coordsize="10,20">
              <v:shape style="position:absolute;left:10170;top:4538;width:10;height:20" coordorigin="10170,4538" coordsize="10,20" path="m10170,4557l10180,4557,10180,4538,10170,4538,10170,4557xe" filled="true" fillcolor="#000000" stroked="false">
                <v:path arrowok="t"/>
                <v:fill type="solid"/>
              </v:shape>
            </v:group>
            <v:group style="position:absolute;left:10170;top:4557;width:10;height:20" coordorigin="10170,4557" coordsize="10,20">
              <v:shape style="position:absolute;left:10170;top:4557;width:10;height:20" coordorigin="10170,4557" coordsize="10,20" path="m10170,4576l10180,4576,10180,4557,10170,4557,10170,4576xe" filled="true" fillcolor="#000000" stroked="false">
                <v:path arrowok="t"/>
                <v:fill type="solid"/>
              </v:shape>
            </v:group>
            <v:group style="position:absolute;left:10170;top:4576;width:10;height:20" coordorigin="10170,4576" coordsize="10,20">
              <v:shape style="position:absolute;left:10170;top:4576;width:10;height:20" coordorigin="10170,4576" coordsize="10,20" path="m10170,4595l10180,4595,10180,4576,10170,4576,10170,4595xe" filled="true" fillcolor="#000000" stroked="false">
                <v:path arrowok="t"/>
                <v:fill type="solid"/>
              </v:shape>
            </v:group>
            <v:group style="position:absolute;left:10170;top:4595;width:10;height:20" coordorigin="10170,4595" coordsize="10,20">
              <v:shape style="position:absolute;left:10170;top:4595;width:10;height:20" coordorigin="10170,4595" coordsize="10,20" path="m10170,4614l10180,4614,10180,4595,10170,4595,10170,4614xe" filled="true" fillcolor="#000000" stroked="false">
                <v:path arrowok="t"/>
                <v:fill type="solid"/>
              </v:shape>
            </v:group>
            <v:group style="position:absolute;left:10170;top:4614;width:10;height:20" coordorigin="10170,4614" coordsize="10,20">
              <v:shape style="position:absolute;left:10170;top:4614;width:10;height:20" coordorigin="10170,4614" coordsize="10,20" path="m10170,4634l10180,4634,10180,4614,10170,4614,10170,4634xe" filled="true" fillcolor="#000000" stroked="false">
                <v:path arrowok="t"/>
                <v:fill type="solid"/>
              </v:shape>
            </v:group>
            <v:group style="position:absolute;left:10170;top:4634;width:10;height:20" coordorigin="10170,4634" coordsize="10,20">
              <v:shape style="position:absolute;left:10170;top:4634;width:10;height:20" coordorigin="10170,4634" coordsize="10,20" path="m10170,4653l10180,4653,10180,4634,10170,4634,10170,4653xe" filled="true" fillcolor="#000000" stroked="false">
                <v:path arrowok="t"/>
                <v:fill type="solid"/>
              </v:shape>
            </v:group>
            <v:group style="position:absolute;left:10170;top:4653;width:10;height:20" coordorigin="10170,4653" coordsize="10,20">
              <v:shape style="position:absolute;left:10170;top:4653;width:10;height:20" coordorigin="10170,4653" coordsize="10,20" path="m10170,4672l10180,4672,10180,4653,10170,4653,10170,4672xe" filled="true" fillcolor="#000000" stroked="false">
                <v:path arrowok="t"/>
                <v:fill type="solid"/>
              </v:shape>
            </v:group>
            <v:group style="position:absolute;left:10170;top:4672;width:10;height:20" coordorigin="10170,4672" coordsize="10,20">
              <v:shape style="position:absolute;left:10170;top:4672;width:10;height:20" coordorigin="10170,4672" coordsize="10,20" path="m10170,4691l10180,4691,10180,4672,10170,4672,10170,4691xe" filled="true" fillcolor="#000000" stroked="false">
                <v:path arrowok="t"/>
                <v:fill type="solid"/>
              </v:shape>
            </v:group>
            <v:group style="position:absolute;left:10170;top:4691;width:10;height:20" coordorigin="10170,4691" coordsize="10,20">
              <v:shape style="position:absolute;left:10170;top:4691;width:10;height:20" coordorigin="10170,4691" coordsize="10,20" path="m10170,4710l10180,4710,10180,4691,10170,4691,10170,4710xe" filled="true" fillcolor="#000000" stroked="false">
                <v:path arrowok="t"/>
                <v:fill type="solid"/>
              </v:shape>
            </v:group>
            <v:group style="position:absolute;left:10170;top:4710;width:10;height:20" coordorigin="10170,4710" coordsize="10,20">
              <v:shape style="position:absolute;left:10170;top:4710;width:10;height:20" coordorigin="10170,4710" coordsize="10,20" path="m10170,4730l10180,4730,10180,4710,10170,4710,10170,4730xe" filled="true" fillcolor="#000000" stroked="false">
                <v:path arrowok="t"/>
                <v:fill type="solid"/>
              </v:shape>
            </v:group>
            <v:group style="position:absolute;left:10170;top:4730;width:10;height:20" coordorigin="10170,4730" coordsize="10,20">
              <v:shape style="position:absolute;left:10170;top:4730;width:10;height:20" coordorigin="10170,4730" coordsize="10,20" path="m10170,4749l10180,4749,10180,4730,10170,4730,10170,4749xe" filled="true" fillcolor="#000000" stroked="false">
                <v:path arrowok="t"/>
                <v:fill type="solid"/>
              </v:shape>
            </v:group>
            <v:group style="position:absolute;left:10170;top:4756;width:10;height:2" coordorigin="10170,4756" coordsize="10,2">
              <v:shape style="position:absolute;left:10170;top:4756;width:10;height:2" coordorigin="10170,4756" coordsize="10,0" path="m10170,4756l10180,4756e" filled="false" stroked="true" strokeweight=".72pt" strokecolor="#000000">
                <v:path arrowok="t"/>
              </v:shape>
            </v:group>
            <v:group style="position:absolute;left:11572;top:4518;width:10;height:20" coordorigin="11572,4518" coordsize="10,20">
              <v:shape style="position:absolute;left:11572;top:4518;width:10;height:20" coordorigin="11572,4518" coordsize="10,20" path="m11572,4538l11581,4538,11581,4518,11572,4518,11572,4538xe" filled="true" fillcolor="#000000" stroked="false">
                <v:path arrowok="t"/>
                <v:fill type="solid"/>
              </v:shape>
            </v:group>
            <v:group style="position:absolute;left:11572;top:4538;width:10;height:20" coordorigin="11572,4538" coordsize="10,20">
              <v:shape style="position:absolute;left:11572;top:4538;width:10;height:20" coordorigin="11572,4538" coordsize="10,20" path="m11572,4557l11581,4557,11581,4538,11572,4538,11572,4557xe" filled="true" fillcolor="#000000" stroked="false">
                <v:path arrowok="t"/>
                <v:fill type="solid"/>
              </v:shape>
            </v:group>
            <v:group style="position:absolute;left:11572;top:4557;width:10;height:20" coordorigin="11572,4557" coordsize="10,20">
              <v:shape style="position:absolute;left:11572;top:4557;width:10;height:20" coordorigin="11572,4557" coordsize="10,20" path="m11572,4576l11581,4576,11581,4557,11572,4557,11572,4576xe" filled="true" fillcolor="#000000" stroked="false">
                <v:path arrowok="t"/>
                <v:fill type="solid"/>
              </v:shape>
            </v:group>
            <v:group style="position:absolute;left:11572;top:4576;width:10;height:20" coordorigin="11572,4576" coordsize="10,20">
              <v:shape style="position:absolute;left:11572;top:4576;width:10;height:20" coordorigin="11572,4576" coordsize="10,20" path="m11572,4595l11581,4595,11581,4576,11572,4576,11572,4595xe" filled="true" fillcolor="#000000" stroked="false">
                <v:path arrowok="t"/>
                <v:fill type="solid"/>
              </v:shape>
            </v:group>
            <v:group style="position:absolute;left:11572;top:4595;width:10;height:20" coordorigin="11572,4595" coordsize="10,20">
              <v:shape style="position:absolute;left:11572;top:4595;width:10;height:20" coordorigin="11572,4595" coordsize="10,20" path="m11572,4614l11581,4614,11581,4595,11572,4595,11572,4614xe" filled="true" fillcolor="#000000" stroked="false">
                <v:path arrowok="t"/>
                <v:fill type="solid"/>
              </v:shape>
            </v:group>
            <v:group style="position:absolute;left:11572;top:4614;width:10;height:20" coordorigin="11572,4614" coordsize="10,20">
              <v:shape style="position:absolute;left:11572;top:4614;width:10;height:20" coordorigin="11572,4614" coordsize="10,20" path="m11572,4634l11581,4634,11581,4614,11572,4614,11572,4634xe" filled="true" fillcolor="#000000" stroked="false">
                <v:path arrowok="t"/>
                <v:fill type="solid"/>
              </v:shape>
            </v:group>
            <v:group style="position:absolute;left:11572;top:4634;width:10;height:20" coordorigin="11572,4634" coordsize="10,20">
              <v:shape style="position:absolute;left:11572;top:4634;width:10;height:20" coordorigin="11572,4634" coordsize="10,20" path="m11572,4653l11581,4653,11581,4634,11572,4634,11572,4653xe" filled="true" fillcolor="#000000" stroked="false">
                <v:path arrowok="t"/>
                <v:fill type="solid"/>
              </v:shape>
            </v:group>
            <v:group style="position:absolute;left:11572;top:4653;width:10;height:20" coordorigin="11572,4653" coordsize="10,20">
              <v:shape style="position:absolute;left:11572;top:4653;width:10;height:20" coordorigin="11572,4653" coordsize="10,20" path="m11572,4672l11581,4672,11581,4653,11572,4653,11572,4672xe" filled="true" fillcolor="#000000" stroked="false">
                <v:path arrowok="t"/>
                <v:fill type="solid"/>
              </v:shape>
            </v:group>
            <v:group style="position:absolute;left:11572;top:4672;width:10;height:20" coordorigin="11572,4672" coordsize="10,20">
              <v:shape style="position:absolute;left:11572;top:4672;width:10;height:20" coordorigin="11572,4672" coordsize="10,20" path="m11572,4691l11581,4691,11581,4672,11572,4672,11572,4691xe" filled="true" fillcolor="#000000" stroked="false">
                <v:path arrowok="t"/>
                <v:fill type="solid"/>
              </v:shape>
            </v:group>
            <v:group style="position:absolute;left:11572;top:4691;width:10;height:20" coordorigin="11572,4691" coordsize="10,20">
              <v:shape style="position:absolute;left:11572;top:4691;width:10;height:20" coordorigin="11572,4691" coordsize="10,20" path="m11572,4710l11581,4710,11581,4691,11572,4691,11572,4710xe" filled="true" fillcolor="#000000" stroked="false">
                <v:path arrowok="t"/>
                <v:fill type="solid"/>
              </v:shape>
            </v:group>
            <v:group style="position:absolute;left:11572;top:4710;width:10;height:20" coordorigin="11572,4710" coordsize="10,20">
              <v:shape style="position:absolute;left:11572;top:4710;width:10;height:20" coordorigin="11572,4710" coordsize="10,20" path="m11572,4730l11581,4730,11581,4710,11572,4710,11572,4730xe" filled="true" fillcolor="#000000" stroked="false">
                <v:path arrowok="t"/>
                <v:fill type="solid"/>
              </v:shape>
            </v:group>
            <v:group style="position:absolute;left:11572;top:4730;width:10;height:20" coordorigin="11572,4730" coordsize="10,20">
              <v:shape style="position:absolute;left:11572;top:4730;width:10;height:20" coordorigin="11572,4730" coordsize="10,20" path="m11572,4749l11581,4749,11581,4730,11572,4730,11572,4749xe" filled="true" fillcolor="#000000" stroked="false">
                <v:path arrowok="t"/>
                <v:fill type="solid"/>
              </v:shape>
            </v:group>
            <v:group style="position:absolute;left:11572;top:4756;width:10;height:2" coordorigin="11572,4756" coordsize="10,2">
              <v:shape style="position:absolute;left:11572;top:4756;width:10;height:2" coordorigin="11572,4756" coordsize="10,0" path="m11572,4756l11581,4756e" filled="false" stroked="true" strokeweight=".72pt" strokecolor="#000000">
                <v:path arrowok="t"/>
              </v:shape>
            </v:group>
            <v:group style="position:absolute;left:12969;top:4518;width:10;height:20" coordorigin="12969,4518" coordsize="10,20">
              <v:shape style="position:absolute;left:12969;top:4518;width:10;height:20" coordorigin="12969,4518" coordsize="10,20" path="m12969,4538l12979,4538,12979,4518,12969,4518,12969,4538xe" filled="true" fillcolor="#000000" stroked="false">
                <v:path arrowok="t"/>
                <v:fill type="solid"/>
              </v:shape>
            </v:group>
            <v:group style="position:absolute;left:12969;top:4538;width:10;height:20" coordorigin="12969,4538" coordsize="10,20">
              <v:shape style="position:absolute;left:12969;top:4538;width:10;height:20" coordorigin="12969,4538" coordsize="10,20" path="m12969,4557l12979,4557,12979,4538,12969,4538,12969,4557xe" filled="true" fillcolor="#000000" stroked="false">
                <v:path arrowok="t"/>
                <v:fill type="solid"/>
              </v:shape>
            </v:group>
            <v:group style="position:absolute;left:12969;top:4557;width:10;height:20" coordorigin="12969,4557" coordsize="10,20">
              <v:shape style="position:absolute;left:12969;top:4557;width:10;height:20" coordorigin="12969,4557" coordsize="10,20" path="m12969,4576l12979,4576,12979,4557,12969,4557,12969,4576xe" filled="true" fillcolor="#000000" stroked="false">
                <v:path arrowok="t"/>
                <v:fill type="solid"/>
              </v:shape>
            </v:group>
            <v:group style="position:absolute;left:12969;top:4576;width:10;height:20" coordorigin="12969,4576" coordsize="10,20">
              <v:shape style="position:absolute;left:12969;top:4576;width:10;height:20" coordorigin="12969,4576" coordsize="10,20" path="m12969,4595l12979,4595,12979,4576,12969,4576,12969,4595xe" filled="true" fillcolor="#000000" stroked="false">
                <v:path arrowok="t"/>
                <v:fill type="solid"/>
              </v:shape>
            </v:group>
            <v:group style="position:absolute;left:12969;top:4595;width:10;height:20" coordorigin="12969,4595" coordsize="10,20">
              <v:shape style="position:absolute;left:12969;top:4595;width:10;height:20" coordorigin="12969,4595" coordsize="10,20" path="m12969,4614l12979,4614,12979,4595,12969,4595,12969,4614xe" filled="true" fillcolor="#000000" stroked="false">
                <v:path arrowok="t"/>
                <v:fill type="solid"/>
              </v:shape>
            </v:group>
            <v:group style="position:absolute;left:12969;top:4614;width:10;height:20" coordorigin="12969,4614" coordsize="10,20">
              <v:shape style="position:absolute;left:12969;top:4614;width:10;height:20" coordorigin="12969,4614" coordsize="10,20" path="m12969,4634l12979,4634,12979,4614,12969,4614,12969,4634xe" filled="true" fillcolor="#000000" stroked="false">
                <v:path arrowok="t"/>
                <v:fill type="solid"/>
              </v:shape>
            </v:group>
            <v:group style="position:absolute;left:12969;top:4634;width:10;height:20" coordorigin="12969,4634" coordsize="10,20">
              <v:shape style="position:absolute;left:12969;top:4634;width:10;height:20" coordorigin="12969,4634" coordsize="10,20" path="m12969,4653l12979,4653,12979,4634,12969,4634,12969,4653xe" filled="true" fillcolor="#000000" stroked="false">
                <v:path arrowok="t"/>
                <v:fill type="solid"/>
              </v:shape>
            </v:group>
            <v:group style="position:absolute;left:12969;top:4653;width:10;height:20" coordorigin="12969,4653" coordsize="10,20">
              <v:shape style="position:absolute;left:12969;top:4653;width:10;height:20" coordorigin="12969,4653" coordsize="10,20" path="m12969,4672l12979,4672,12979,4653,12969,4653,12969,4672xe" filled="true" fillcolor="#000000" stroked="false">
                <v:path arrowok="t"/>
                <v:fill type="solid"/>
              </v:shape>
            </v:group>
            <v:group style="position:absolute;left:12969;top:4672;width:10;height:20" coordorigin="12969,4672" coordsize="10,20">
              <v:shape style="position:absolute;left:12969;top:4672;width:10;height:20" coordorigin="12969,4672" coordsize="10,20" path="m12969,4691l12979,4691,12979,4672,12969,4672,12969,4691xe" filled="true" fillcolor="#000000" stroked="false">
                <v:path arrowok="t"/>
                <v:fill type="solid"/>
              </v:shape>
            </v:group>
            <v:group style="position:absolute;left:12969;top:4691;width:10;height:20" coordorigin="12969,4691" coordsize="10,20">
              <v:shape style="position:absolute;left:12969;top:4691;width:10;height:20" coordorigin="12969,4691" coordsize="10,20" path="m12969,4710l12979,4710,12979,4691,12969,4691,12969,4710xe" filled="true" fillcolor="#000000" stroked="false">
                <v:path arrowok="t"/>
                <v:fill type="solid"/>
              </v:shape>
            </v:group>
            <v:group style="position:absolute;left:12969;top:4710;width:10;height:20" coordorigin="12969,4710" coordsize="10,20">
              <v:shape style="position:absolute;left:12969;top:4710;width:10;height:20" coordorigin="12969,4710" coordsize="10,20" path="m12969,4730l12979,4730,12979,4710,12969,4710,12969,4730xe" filled="true" fillcolor="#000000" stroked="false">
                <v:path arrowok="t"/>
                <v:fill type="solid"/>
              </v:shape>
            </v:group>
            <v:group style="position:absolute;left:12969;top:4730;width:10;height:20" coordorigin="12969,4730" coordsize="10,20">
              <v:shape style="position:absolute;left:12969;top:4730;width:10;height:20" coordorigin="12969,4730" coordsize="10,20" path="m12969,4749l12979,4749,12979,4730,12969,4730,12969,4749xe" filled="true" fillcolor="#000000" stroked="false">
                <v:path arrowok="t"/>
                <v:fill type="solid"/>
              </v:shape>
            </v:group>
            <v:group style="position:absolute;left:12969;top:4756;width:10;height:2" coordorigin="12969,4756" coordsize="10,2">
              <v:shape style="position:absolute;left:12969;top:4756;width:10;height:2" coordorigin="12969,4756" coordsize="10,0" path="m12969,4756l12979,4756e" filled="false" stroked="true" strokeweight=".72pt" strokecolor="#000000">
                <v:path arrowok="t"/>
              </v:shape>
            </v:group>
            <v:group style="position:absolute;left:14445;top:4518;width:10;height:20" coordorigin="14445,4518" coordsize="10,20">
              <v:shape style="position:absolute;left:14445;top:4518;width:10;height:20" coordorigin="14445,4518" coordsize="10,20" path="m14445,4538l14455,4538,14455,4518,14445,4518,14445,4538xe" filled="true" fillcolor="#000000" stroked="false">
                <v:path arrowok="t"/>
                <v:fill type="solid"/>
              </v:shape>
            </v:group>
            <v:group style="position:absolute;left:14445;top:4538;width:10;height:20" coordorigin="14445,4538" coordsize="10,20">
              <v:shape style="position:absolute;left:14445;top:4538;width:10;height:20" coordorigin="14445,4538" coordsize="10,20" path="m14445,4557l14455,4557,14455,4538,14445,4538,14445,4557xe" filled="true" fillcolor="#000000" stroked="false">
                <v:path arrowok="t"/>
                <v:fill type="solid"/>
              </v:shape>
            </v:group>
            <v:group style="position:absolute;left:14445;top:4557;width:10;height:20" coordorigin="14445,4557" coordsize="10,20">
              <v:shape style="position:absolute;left:14445;top:4557;width:10;height:20" coordorigin="14445,4557" coordsize="10,20" path="m14445,4576l14455,4576,14455,4557,14445,4557,14445,4576xe" filled="true" fillcolor="#000000" stroked="false">
                <v:path arrowok="t"/>
                <v:fill type="solid"/>
              </v:shape>
            </v:group>
            <v:group style="position:absolute;left:14445;top:4576;width:10;height:20" coordorigin="14445,4576" coordsize="10,20">
              <v:shape style="position:absolute;left:14445;top:4576;width:10;height:20" coordorigin="14445,4576" coordsize="10,20" path="m14445,4595l14455,4595,14455,4576,14445,4576,14445,4595xe" filled="true" fillcolor="#000000" stroked="false">
                <v:path arrowok="t"/>
                <v:fill type="solid"/>
              </v:shape>
            </v:group>
            <v:group style="position:absolute;left:14445;top:4595;width:10;height:20" coordorigin="14445,4595" coordsize="10,20">
              <v:shape style="position:absolute;left:14445;top:4595;width:10;height:20" coordorigin="14445,4595" coordsize="10,20" path="m14445,4614l14455,4614,14455,4595,14445,4595,14445,4614xe" filled="true" fillcolor="#000000" stroked="false">
                <v:path arrowok="t"/>
                <v:fill type="solid"/>
              </v:shape>
            </v:group>
            <v:group style="position:absolute;left:14445;top:4614;width:10;height:20" coordorigin="14445,4614" coordsize="10,20">
              <v:shape style="position:absolute;left:14445;top:4614;width:10;height:20" coordorigin="14445,4614" coordsize="10,20" path="m14445,4634l14455,4634,14455,4614,14445,4614,14445,4634xe" filled="true" fillcolor="#000000" stroked="false">
                <v:path arrowok="t"/>
                <v:fill type="solid"/>
              </v:shape>
            </v:group>
            <v:group style="position:absolute;left:14445;top:4634;width:10;height:20" coordorigin="14445,4634" coordsize="10,20">
              <v:shape style="position:absolute;left:14445;top:4634;width:10;height:20" coordorigin="14445,4634" coordsize="10,20" path="m14445,4653l14455,4653,14455,4634,14445,4634,14445,4653xe" filled="true" fillcolor="#000000" stroked="false">
                <v:path arrowok="t"/>
                <v:fill type="solid"/>
              </v:shape>
            </v:group>
            <v:group style="position:absolute;left:14445;top:4653;width:10;height:20" coordorigin="14445,4653" coordsize="10,20">
              <v:shape style="position:absolute;left:14445;top:4653;width:10;height:20" coordorigin="14445,4653" coordsize="10,20" path="m14445,4672l14455,4672,14455,4653,14445,4653,14445,4672xe" filled="true" fillcolor="#000000" stroked="false">
                <v:path arrowok="t"/>
                <v:fill type="solid"/>
              </v:shape>
            </v:group>
            <v:group style="position:absolute;left:14445;top:4672;width:10;height:20" coordorigin="14445,4672" coordsize="10,20">
              <v:shape style="position:absolute;left:14445;top:4672;width:10;height:20" coordorigin="14445,4672" coordsize="10,20" path="m14445,4691l14455,4691,14455,4672,14445,4672,14445,4691xe" filled="true" fillcolor="#000000" stroked="false">
                <v:path arrowok="t"/>
                <v:fill type="solid"/>
              </v:shape>
            </v:group>
            <v:group style="position:absolute;left:14445;top:4691;width:10;height:20" coordorigin="14445,4691" coordsize="10,20">
              <v:shape style="position:absolute;left:14445;top:4691;width:10;height:20" coordorigin="14445,4691" coordsize="10,20" path="m14445,4710l14455,4710,14455,4691,14445,4691,14445,4710xe" filled="true" fillcolor="#000000" stroked="false">
                <v:path arrowok="t"/>
                <v:fill type="solid"/>
              </v:shape>
            </v:group>
            <v:group style="position:absolute;left:14445;top:4710;width:10;height:20" coordorigin="14445,4710" coordsize="10,20">
              <v:shape style="position:absolute;left:14445;top:4710;width:10;height:20" coordorigin="14445,4710" coordsize="10,20" path="m14445,4730l14455,4730,14455,4710,14445,4710,14445,4730xe" filled="true" fillcolor="#000000" stroked="false">
                <v:path arrowok="t"/>
                <v:fill type="solid"/>
              </v:shape>
            </v:group>
            <v:group style="position:absolute;left:14445;top:4730;width:10;height:20" coordorigin="14445,4730" coordsize="10,20">
              <v:shape style="position:absolute;left:14445;top:4730;width:10;height:20" coordorigin="14445,4730" coordsize="10,20" path="m14445,4749l14455,4749,14455,4730,14445,4730,14445,4749xe" filled="true" fillcolor="#000000" stroked="false">
                <v:path arrowok="t"/>
                <v:fill type="solid"/>
              </v:shape>
            </v:group>
            <v:group style="position:absolute;left:14445;top:4756;width:10;height:2" coordorigin="14445,4756" coordsize="10,2">
              <v:shape style="position:absolute;left:14445;top:4756;width:10;height:2" coordorigin="14445,4756" coordsize="10,0" path="m14445,4756l14455,4756e" filled="false" stroked="true" strokeweight=".72pt" strokecolor="#000000">
                <v:path arrowok="t"/>
              </v:shape>
              <v:shape style="position:absolute;left:571;top:4672;width:4011;height:101" type="#_x0000_t75" stroked="false">
                <v:imagedata r:id="rId241" o:title=""/>
              </v:shape>
              <v:shape style="position:absolute;left:4558;top:4763;width:4213;height:10" type="#_x0000_t75" stroked="false">
                <v:imagedata r:id="rId232" o:title=""/>
              </v:shape>
              <v:shape style="position:absolute;left:8766;top:4763;width:7160;height:10" type="#_x0000_t75" stroked="false">
                <v:imagedata r:id="rId233" o:title=""/>
              </v:shape>
            </v:group>
            <v:group style="position:absolute;left:4563;top:4773;width:10;height:20" coordorigin="4563,4773" coordsize="10,20">
              <v:shape style="position:absolute;left:4563;top:4773;width:10;height:20" coordorigin="4563,4773" coordsize="10,20" path="m4563,4792l4572,4792,4572,4773,4563,4773,4563,4792xe" filled="true" fillcolor="#000000" stroked="false">
                <v:path arrowok="t"/>
                <v:fill type="solid"/>
              </v:shape>
            </v:group>
            <v:group style="position:absolute;left:4563;top:4792;width:10;height:20" coordorigin="4563,4792" coordsize="10,20">
              <v:shape style="position:absolute;left:4563;top:4792;width:10;height:20" coordorigin="4563,4792" coordsize="10,20" path="m4563,4811l4572,4811,4572,4792,4563,4792,4563,4811xe" filled="true" fillcolor="#000000" stroked="false">
                <v:path arrowok="t"/>
                <v:fill type="solid"/>
              </v:shape>
            </v:group>
            <v:group style="position:absolute;left:4563;top:4811;width:10;height:20" coordorigin="4563,4811" coordsize="10,20">
              <v:shape style="position:absolute;left:4563;top:4811;width:10;height:20" coordorigin="4563,4811" coordsize="10,20" path="m4563,4830l4572,4830,4572,4811,4563,4811,4563,4830xe" filled="true" fillcolor="#000000" stroked="false">
                <v:path arrowok="t"/>
                <v:fill type="solid"/>
              </v:shape>
            </v:group>
            <v:group style="position:absolute;left:4563;top:4830;width:10;height:20" coordorigin="4563,4830" coordsize="10,20">
              <v:shape style="position:absolute;left:4563;top:4830;width:10;height:20" coordorigin="4563,4830" coordsize="10,20" path="m4563,4850l4572,4850,4572,4830,4563,4830,4563,4850xe" filled="true" fillcolor="#000000" stroked="false">
                <v:path arrowok="t"/>
                <v:fill type="solid"/>
              </v:shape>
            </v:group>
            <v:group style="position:absolute;left:4563;top:4850;width:10;height:20" coordorigin="4563,4850" coordsize="10,20">
              <v:shape style="position:absolute;left:4563;top:4850;width:10;height:20" coordorigin="4563,4850" coordsize="10,20" path="m4563,4869l4572,4869,4572,4850,4563,4850,4563,4869xe" filled="true" fillcolor="#000000" stroked="false">
                <v:path arrowok="t"/>
                <v:fill type="solid"/>
              </v:shape>
            </v:group>
            <v:group style="position:absolute;left:4563;top:4869;width:10;height:20" coordorigin="4563,4869" coordsize="10,20">
              <v:shape style="position:absolute;left:4563;top:4869;width:10;height:20" coordorigin="4563,4869" coordsize="10,20" path="m4563,4888l4572,4888,4572,4869,4563,4869,4563,4888xe" filled="true" fillcolor="#000000" stroked="false">
                <v:path arrowok="t"/>
                <v:fill type="solid"/>
              </v:shape>
            </v:group>
            <v:group style="position:absolute;left:4563;top:4888;width:10;height:20" coordorigin="4563,4888" coordsize="10,20">
              <v:shape style="position:absolute;left:4563;top:4888;width:10;height:20" coordorigin="4563,4888" coordsize="10,20" path="m4563,4907l4572,4907,4572,4888,4563,4888,4563,4907xe" filled="true" fillcolor="#000000" stroked="false">
                <v:path arrowok="t"/>
                <v:fill type="solid"/>
              </v:shape>
            </v:group>
            <v:group style="position:absolute;left:4563;top:4907;width:10;height:20" coordorigin="4563,4907" coordsize="10,20">
              <v:shape style="position:absolute;left:4563;top:4907;width:10;height:20" coordorigin="4563,4907" coordsize="10,20" path="m4563,4926l4572,4926,4572,4907,4563,4907,4563,4926xe" filled="true" fillcolor="#000000" stroked="false">
                <v:path arrowok="t"/>
                <v:fill type="solid"/>
              </v:shape>
            </v:group>
            <v:group style="position:absolute;left:5955;top:4773;width:10;height:20" coordorigin="5955,4773" coordsize="10,20">
              <v:shape style="position:absolute;left:5955;top:4773;width:10;height:20" coordorigin="5955,4773" coordsize="10,20" path="m5955,4792l5965,4792,5965,4773,5955,4773,5955,4792xe" filled="true" fillcolor="#000000" stroked="false">
                <v:path arrowok="t"/>
                <v:fill type="solid"/>
              </v:shape>
            </v:group>
            <v:group style="position:absolute;left:5955;top:4792;width:10;height:20" coordorigin="5955,4792" coordsize="10,20">
              <v:shape style="position:absolute;left:5955;top:4792;width:10;height:20" coordorigin="5955,4792" coordsize="10,20" path="m5955,4811l5965,4811,5965,4792,5955,4792,5955,4811xe" filled="true" fillcolor="#000000" stroked="false">
                <v:path arrowok="t"/>
                <v:fill type="solid"/>
              </v:shape>
            </v:group>
            <v:group style="position:absolute;left:5955;top:4811;width:10;height:20" coordorigin="5955,4811" coordsize="10,20">
              <v:shape style="position:absolute;left:5955;top:4811;width:10;height:20" coordorigin="5955,4811" coordsize="10,20" path="m5955,4830l5965,4830,5965,4811,5955,4811,5955,4830xe" filled="true" fillcolor="#000000" stroked="false">
                <v:path arrowok="t"/>
                <v:fill type="solid"/>
              </v:shape>
            </v:group>
            <v:group style="position:absolute;left:5955;top:4830;width:10;height:20" coordorigin="5955,4830" coordsize="10,20">
              <v:shape style="position:absolute;left:5955;top:4830;width:10;height:20" coordorigin="5955,4830" coordsize="10,20" path="m5955,4850l5965,4850,5965,4830,5955,4830,5955,4850xe" filled="true" fillcolor="#000000" stroked="false">
                <v:path arrowok="t"/>
                <v:fill type="solid"/>
              </v:shape>
            </v:group>
            <v:group style="position:absolute;left:5955;top:4850;width:10;height:20" coordorigin="5955,4850" coordsize="10,20">
              <v:shape style="position:absolute;left:5955;top:4850;width:10;height:20" coordorigin="5955,4850" coordsize="10,20" path="m5955,4869l5965,4869,5965,4850,5955,4850,5955,4869xe" filled="true" fillcolor="#000000" stroked="false">
                <v:path arrowok="t"/>
                <v:fill type="solid"/>
              </v:shape>
            </v:group>
            <v:group style="position:absolute;left:5955;top:4869;width:10;height:20" coordorigin="5955,4869" coordsize="10,20">
              <v:shape style="position:absolute;left:5955;top:4869;width:10;height:20" coordorigin="5955,4869" coordsize="10,20" path="m5955,4888l5965,4888,5965,4869,5955,4869,5955,4888xe" filled="true" fillcolor="#000000" stroked="false">
                <v:path arrowok="t"/>
                <v:fill type="solid"/>
              </v:shape>
            </v:group>
            <v:group style="position:absolute;left:5955;top:4888;width:10;height:20" coordorigin="5955,4888" coordsize="10,20">
              <v:shape style="position:absolute;left:5955;top:4888;width:10;height:20" coordorigin="5955,4888" coordsize="10,20" path="m5955,4907l5965,4907,5965,4888,5955,4888,5955,4907xe" filled="true" fillcolor="#000000" stroked="false">
                <v:path arrowok="t"/>
                <v:fill type="solid"/>
              </v:shape>
            </v:group>
            <v:group style="position:absolute;left:5955;top:4907;width:10;height:20" coordorigin="5955,4907" coordsize="10,20">
              <v:shape style="position:absolute;left:5955;top:4907;width:10;height:20" coordorigin="5955,4907" coordsize="10,20" path="m5955,4926l5965,4926,5965,4907,5955,4907,5955,4926xe" filled="true" fillcolor="#000000" stroked="false">
                <v:path arrowok="t"/>
                <v:fill type="solid"/>
              </v:shape>
            </v:group>
            <v:group style="position:absolute;left:5955;top:4926;width:10;height:20" coordorigin="5955,4926" coordsize="10,20">
              <v:shape style="position:absolute;left:5955;top:4926;width:10;height:20" coordorigin="5955,4926" coordsize="10,20" path="m5955,4946l5965,4946,5965,4926,5955,4926,5955,4946xe" filled="true" fillcolor="#000000" stroked="false">
                <v:path arrowok="t"/>
                <v:fill type="solid"/>
              </v:shape>
            </v:group>
            <v:group style="position:absolute;left:5955;top:4946;width:10;height:20" coordorigin="5955,4946" coordsize="10,20">
              <v:shape style="position:absolute;left:5955;top:4946;width:10;height:20" coordorigin="5955,4946" coordsize="10,20" path="m5955,4965l5965,4965,5965,4946,5955,4946,5955,4965xe" filled="true" fillcolor="#000000" stroked="false">
                <v:path arrowok="t"/>
                <v:fill type="solid"/>
              </v:shape>
            </v:group>
            <v:group style="position:absolute;left:5955;top:4965;width:10;height:20" coordorigin="5955,4965" coordsize="10,20">
              <v:shape style="position:absolute;left:5955;top:4965;width:10;height:20" coordorigin="5955,4965" coordsize="10,20" path="m5955,4984l5965,4984,5965,4965,5955,4965,5955,4984xe" filled="true" fillcolor="#000000" stroked="false">
                <v:path arrowok="t"/>
                <v:fill type="solid"/>
              </v:shape>
            </v:group>
            <v:group style="position:absolute;left:5955;top:4984;width:10;height:20" coordorigin="5955,4984" coordsize="10,20">
              <v:shape style="position:absolute;left:5955;top:4984;width:10;height:20" coordorigin="5955,4984" coordsize="10,20" path="m5955,5003l5965,5003,5965,4984,5955,4984,5955,5003xe" filled="true" fillcolor="#000000" stroked="false">
                <v:path arrowok="t"/>
                <v:fill type="solid"/>
              </v:shape>
            </v:group>
            <v:group style="position:absolute;left:5955;top:5012;width:10;height:2" coordorigin="5955,5012" coordsize="10,2">
              <v:shape style="position:absolute;left:5955;top:5012;width:10;height:2" coordorigin="5955,5012" coordsize="10,0" path="m5955,5012l5965,5012e" filled="false" stroked="true" strokeweight=".84pt" strokecolor="#000000">
                <v:path arrowok="t"/>
              </v:shape>
            </v:group>
            <v:group style="position:absolute;left:7431;top:4773;width:10;height:20" coordorigin="7431,4773" coordsize="10,20">
              <v:shape style="position:absolute;left:7431;top:4773;width:10;height:20" coordorigin="7431,4773" coordsize="10,20" path="m7431,4792l7441,4792,7441,4773,7431,4773,7431,4792xe" filled="true" fillcolor="#000000" stroked="false">
                <v:path arrowok="t"/>
                <v:fill type="solid"/>
              </v:shape>
            </v:group>
            <v:group style="position:absolute;left:7431;top:4792;width:10;height:20" coordorigin="7431,4792" coordsize="10,20">
              <v:shape style="position:absolute;left:7431;top:4792;width:10;height:20" coordorigin="7431,4792" coordsize="10,20" path="m7431,4811l7441,4811,7441,4792,7431,4792,7431,4811xe" filled="true" fillcolor="#000000" stroked="false">
                <v:path arrowok="t"/>
                <v:fill type="solid"/>
              </v:shape>
            </v:group>
            <v:group style="position:absolute;left:7431;top:4811;width:10;height:20" coordorigin="7431,4811" coordsize="10,20">
              <v:shape style="position:absolute;left:7431;top:4811;width:10;height:20" coordorigin="7431,4811" coordsize="10,20" path="m7431,4830l7441,4830,7441,4811,7431,4811,7431,4830xe" filled="true" fillcolor="#000000" stroked="false">
                <v:path arrowok="t"/>
                <v:fill type="solid"/>
              </v:shape>
            </v:group>
            <v:group style="position:absolute;left:7431;top:4830;width:10;height:20" coordorigin="7431,4830" coordsize="10,20">
              <v:shape style="position:absolute;left:7431;top:4830;width:10;height:20" coordorigin="7431,4830" coordsize="10,20" path="m7431,4850l7441,4850,7441,4830,7431,4830,7431,4850xe" filled="true" fillcolor="#000000" stroked="false">
                <v:path arrowok="t"/>
                <v:fill type="solid"/>
              </v:shape>
            </v:group>
            <v:group style="position:absolute;left:7431;top:4850;width:10;height:20" coordorigin="7431,4850" coordsize="10,20">
              <v:shape style="position:absolute;left:7431;top:4850;width:10;height:20" coordorigin="7431,4850" coordsize="10,20" path="m7431,4869l7441,4869,7441,4850,7431,4850,7431,4869xe" filled="true" fillcolor="#000000" stroked="false">
                <v:path arrowok="t"/>
                <v:fill type="solid"/>
              </v:shape>
            </v:group>
            <v:group style="position:absolute;left:7431;top:4869;width:10;height:20" coordorigin="7431,4869" coordsize="10,20">
              <v:shape style="position:absolute;left:7431;top:4869;width:10;height:20" coordorigin="7431,4869" coordsize="10,20" path="m7431,4888l7441,4888,7441,4869,7431,4869,7431,4888xe" filled="true" fillcolor="#000000" stroked="false">
                <v:path arrowok="t"/>
                <v:fill type="solid"/>
              </v:shape>
            </v:group>
            <v:group style="position:absolute;left:7431;top:4888;width:10;height:20" coordorigin="7431,4888" coordsize="10,20">
              <v:shape style="position:absolute;left:7431;top:4888;width:10;height:20" coordorigin="7431,4888" coordsize="10,20" path="m7431,4907l7441,4907,7441,4888,7431,4888,7431,4907xe" filled="true" fillcolor="#000000" stroked="false">
                <v:path arrowok="t"/>
                <v:fill type="solid"/>
              </v:shape>
            </v:group>
            <v:group style="position:absolute;left:7431;top:4907;width:10;height:20" coordorigin="7431,4907" coordsize="10,20">
              <v:shape style="position:absolute;left:7431;top:4907;width:10;height:20" coordorigin="7431,4907" coordsize="10,20" path="m7431,4926l7441,4926,7441,4907,7431,4907,7431,4926xe" filled="true" fillcolor="#000000" stroked="false">
                <v:path arrowok="t"/>
                <v:fill type="solid"/>
              </v:shape>
            </v:group>
            <v:group style="position:absolute;left:7431;top:4926;width:10;height:20" coordorigin="7431,4926" coordsize="10,20">
              <v:shape style="position:absolute;left:7431;top:4926;width:10;height:20" coordorigin="7431,4926" coordsize="10,20" path="m7431,4946l7441,4946,7441,4926,7431,4926,7431,4946xe" filled="true" fillcolor="#000000" stroked="false">
                <v:path arrowok="t"/>
                <v:fill type="solid"/>
              </v:shape>
            </v:group>
            <v:group style="position:absolute;left:7431;top:4946;width:10;height:20" coordorigin="7431,4946" coordsize="10,20">
              <v:shape style="position:absolute;left:7431;top:4946;width:10;height:20" coordorigin="7431,4946" coordsize="10,20" path="m7431,4965l7441,4965,7441,4946,7431,4946,7431,4965xe" filled="true" fillcolor="#000000" stroked="false">
                <v:path arrowok="t"/>
                <v:fill type="solid"/>
              </v:shape>
            </v:group>
            <v:group style="position:absolute;left:7431;top:4965;width:10;height:20" coordorigin="7431,4965" coordsize="10,20">
              <v:shape style="position:absolute;left:7431;top:4965;width:10;height:20" coordorigin="7431,4965" coordsize="10,20" path="m7431,4984l7441,4984,7441,4965,7431,4965,7431,4984xe" filled="true" fillcolor="#000000" stroked="false">
                <v:path arrowok="t"/>
                <v:fill type="solid"/>
              </v:shape>
            </v:group>
            <v:group style="position:absolute;left:7431;top:4984;width:10;height:20" coordorigin="7431,4984" coordsize="10,20">
              <v:shape style="position:absolute;left:7431;top:4984;width:10;height:20" coordorigin="7431,4984" coordsize="10,20" path="m7431,5003l7441,5003,7441,4984,7431,4984,7431,5003xe" filled="true" fillcolor="#000000" stroked="false">
                <v:path arrowok="t"/>
                <v:fill type="solid"/>
              </v:shape>
            </v:group>
            <v:group style="position:absolute;left:7431;top:5012;width:10;height:2" coordorigin="7431,5012" coordsize="10,2">
              <v:shape style="position:absolute;left:7431;top:5012;width:10;height:2" coordorigin="7431,5012" coordsize="10,0" path="m7431,5012l7441,5012e" filled="false" stroked="true" strokeweight=".84pt" strokecolor="#000000">
                <v:path arrowok="t"/>
              </v:shape>
            </v:group>
            <v:group style="position:absolute;left:8771;top:4773;width:10;height:20" coordorigin="8771,4773" coordsize="10,20">
              <v:shape style="position:absolute;left:8771;top:4773;width:10;height:20" coordorigin="8771,4773" coordsize="10,20" path="m8771,4792l8780,4792,8780,4773,8771,4773,8771,4792xe" filled="true" fillcolor="#000000" stroked="false">
                <v:path arrowok="t"/>
                <v:fill type="solid"/>
              </v:shape>
            </v:group>
            <v:group style="position:absolute;left:8771;top:4792;width:10;height:20" coordorigin="8771,4792" coordsize="10,20">
              <v:shape style="position:absolute;left:8771;top:4792;width:10;height:20" coordorigin="8771,4792" coordsize="10,20" path="m8771,4811l8780,4811,8780,4792,8771,4792,8771,4811xe" filled="true" fillcolor="#000000" stroked="false">
                <v:path arrowok="t"/>
                <v:fill type="solid"/>
              </v:shape>
            </v:group>
            <v:group style="position:absolute;left:8771;top:4811;width:10;height:20" coordorigin="8771,4811" coordsize="10,20">
              <v:shape style="position:absolute;left:8771;top:4811;width:10;height:20" coordorigin="8771,4811" coordsize="10,20" path="m8771,4830l8780,4830,8780,4811,8771,4811,8771,4830xe" filled="true" fillcolor="#000000" stroked="false">
                <v:path arrowok="t"/>
                <v:fill type="solid"/>
              </v:shape>
            </v:group>
            <v:group style="position:absolute;left:8771;top:4830;width:10;height:20" coordorigin="8771,4830" coordsize="10,20">
              <v:shape style="position:absolute;left:8771;top:4830;width:10;height:20" coordorigin="8771,4830" coordsize="10,20" path="m8771,4850l8780,4850,8780,4830,8771,4830,8771,4850xe" filled="true" fillcolor="#000000" stroked="false">
                <v:path arrowok="t"/>
                <v:fill type="solid"/>
              </v:shape>
            </v:group>
            <v:group style="position:absolute;left:8771;top:4850;width:10;height:20" coordorigin="8771,4850" coordsize="10,20">
              <v:shape style="position:absolute;left:8771;top:4850;width:10;height:20" coordorigin="8771,4850" coordsize="10,20" path="m8771,4869l8780,4869,8780,4850,8771,4850,8771,4869xe" filled="true" fillcolor="#000000" stroked="false">
                <v:path arrowok="t"/>
                <v:fill type="solid"/>
              </v:shape>
            </v:group>
            <v:group style="position:absolute;left:8771;top:4869;width:10;height:20" coordorigin="8771,4869" coordsize="10,20">
              <v:shape style="position:absolute;left:8771;top:4869;width:10;height:20" coordorigin="8771,4869" coordsize="10,20" path="m8771,4888l8780,4888,8780,4869,8771,4869,8771,4888xe" filled="true" fillcolor="#000000" stroked="false">
                <v:path arrowok="t"/>
                <v:fill type="solid"/>
              </v:shape>
            </v:group>
            <v:group style="position:absolute;left:8771;top:4888;width:10;height:20" coordorigin="8771,4888" coordsize="10,20">
              <v:shape style="position:absolute;left:8771;top:4888;width:10;height:20" coordorigin="8771,4888" coordsize="10,20" path="m8771,4907l8780,4907,8780,4888,8771,4888,8771,4907xe" filled="true" fillcolor="#000000" stroked="false">
                <v:path arrowok="t"/>
                <v:fill type="solid"/>
              </v:shape>
            </v:group>
            <v:group style="position:absolute;left:8771;top:4907;width:10;height:20" coordorigin="8771,4907" coordsize="10,20">
              <v:shape style="position:absolute;left:8771;top:4907;width:10;height:20" coordorigin="8771,4907" coordsize="10,20" path="m8771,4926l8780,4926,8780,4907,8771,4907,8771,4926xe" filled="true" fillcolor="#000000" stroked="false">
                <v:path arrowok="t"/>
                <v:fill type="solid"/>
              </v:shape>
            </v:group>
            <v:group style="position:absolute;left:8771;top:4926;width:10;height:20" coordorigin="8771,4926" coordsize="10,20">
              <v:shape style="position:absolute;left:8771;top:4926;width:10;height:20" coordorigin="8771,4926" coordsize="10,20" path="m8771,4946l8780,4946,8780,4926,8771,4926,8771,4946xe" filled="true" fillcolor="#000000" stroked="false">
                <v:path arrowok="t"/>
                <v:fill type="solid"/>
              </v:shape>
            </v:group>
            <v:group style="position:absolute;left:8771;top:4946;width:10;height:20" coordorigin="8771,4946" coordsize="10,20">
              <v:shape style="position:absolute;left:8771;top:4946;width:10;height:20" coordorigin="8771,4946" coordsize="10,20" path="m8771,4965l8780,4965,8780,4946,8771,4946,8771,4965xe" filled="true" fillcolor="#000000" stroked="false">
                <v:path arrowok="t"/>
                <v:fill type="solid"/>
              </v:shape>
            </v:group>
            <v:group style="position:absolute;left:8771;top:4965;width:10;height:20" coordorigin="8771,4965" coordsize="10,20">
              <v:shape style="position:absolute;left:8771;top:4965;width:10;height:20" coordorigin="8771,4965" coordsize="10,20" path="m8771,4984l8780,4984,8780,4965,8771,4965,8771,4984xe" filled="true" fillcolor="#000000" stroked="false">
                <v:path arrowok="t"/>
                <v:fill type="solid"/>
              </v:shape>
            </v:group>
            <v:group style="position:absolute;left:8771;top:4984;width:10;height:20" coordorigin="8771,4984" coordsize="10,20">
              <v:shape style="position:absolute;left:8771;top:4984;width:10;height:20" coordorigin="8771,4984" coordsize="10,20" path="m8771,5003l8780,5003,8780,4984,8771,4984,8771,5003xe" filled="true" fillcolor="#000000" stroked="false">
                <v:path arrowok="t"/>
                <v:fill type="solid"/>
              </v:shape>
            </v:group>
            <v:group style="position:absolute;left:8771;top:5012;width:10;height:2" coordorigin="8771,5012" coordsize="10,2">
              <v:shape style="position:absolute;left:8771;top:5012;width:10;height:2" coordorigin="8771,5012" coordsize="10,0" path="m8771,5012l8780,5012e" filled="false" stroked="true" strokeweight=".84pt" strokecolor="#000000">
                <v:path arrowok="t"/>
              </v:shape>
            </v:group>
            <v:group style="position:absolute;left:10170;top:4773;width:10;height:20" coordorigin="10170,4773" coordsize="10,20">
              <v:shape style="position:absolute;left:10170;top:4773;width:10;height:20" coordorigin="10170,4773" coordsize="10,20" path="m10170,4792l10180,4792,10180,4773,10170,4773,10170,4792xe" filled="true" fillcolor="#000000" stroked="false">
                <v:path arrowok="t"/>
                <v:fill type="solid"/>
              </v:shape>
            </v:group>
            <v:group style="position:absolute;left:10170;top:4792;width:10;height:20" coordorigin="10170,4792" coordsize="10,20">
              <v:shape style="position:absolute;left:10170;top:4792;width:10;height:20" coordorigin="10170,4792" coordsize="10,20" path="m10170,4811l10180,4811,10180,4792,10170,4792,10170,4811xe" filled="true" fillcolor="#000000" stroked="false">
                <v:path arrowok="t"/>
                <v:fill type="solid"/>
              </v:shape>
            </v:group>
            <v:group style="position:absolute;left:10170;top:4811;width:10;height:20" coordorigin="10170,4811" coordsize="10,20">
              <v:shape style="position:absolute;left:10170;top:4811;width:10;height:20" coordorigin="10170,4811" coordsize="10,20" path="m10170,4830l10180,4830,10180,4811,10170,4811,10170,4830xe" filled="true" fillcolor="#000000" stroked="false">
                <v:path arrowok="t"/>
                <v:fill type="solid"/>
              </v:shape>
            </v:group>
            <v:group style="position:absolute;left:10170;top:4830;width:10;height:20" coordorigin="10170,4830" coordsize="10,20">
              <v:shape style="position:absolute;left:10170;top:4830;width:10;height:20" coordorigin="10170,4830" coordsize="10,20" path="m10170,4850l10180,4850,10180,4830,10170,4830,10170,4850xe" filled="true" fillcolor="#000000" stroked="false">
                <v:path arrowok="t"/>
                <v:fill type="solid"/>
              </v:shape>
            </v:group>
            <v:group style="position:absolute;left:10170;top:4850;width:10;height:20" coordorigin="10170,4850" coordsize="10,20">
              <v:shape style="position:absolute;left:10170;top:4850;width:10;height:20" coordorigin="10170,4850" coordsize="10,20" path="m10170,4869l10180,4869,10180,4850,10170,4850,10170,4869xe" filled="true" fillcolor="#000000" stroked="false">
                <v:path arrowok="t"/>
                <v:fill type="solid"/>
              </v:shape>
            </v:group>
            <v:group style="position:absolute;left:10170;top:4869;width:10;height:20" coordorigin="10170,4869" coordsize="10,20">
              <v:shape style="position:absolute;left:10170;top:4869;width:10;height:20" coordorigin="10170,4869" coordsize="10,20" path="m10170,4888l10180,4888,10180,4869,10170,4869,10170,4888xe" filled="true" fillcolor="#000000" stroked="false">
                <v:path arrowok="t"/>
                <v:fill type="solid"/>
              </v:shape>
            </v:group>
            <v:group style="position:absolute;left:10170;top:4888;width:10;height:20" coordorigin="10170,4888" coordsize="10,20">
              <v:shape style="position:absolute;left:10170;top:4888;width:10;height:20" coordorigin="10170,4888" coordsize="10,20" path="m10170,4907l10180,4907,10180,4888,10170,4888,10170,4907xe" filled="true" fillcolor="#000000" stroked="false">
                <v:path arrowok="t"/>
                <v:fill type="solid"/>
              </v:shape>
            </v:group>
            <v:group style="position:absolute;left:10170;top:4907;width:10;height:20" coordorigin="10170,4907" coordsize="10,20">
              <v:shape style="position:absolute;left:10170;top:4907;width:10;height:20" coordorigin="10170,4907" coordsize="10,20" path="m10170,4926l10180,4926,10180,4907,10170,4907,10170,4926xe" filled="true" fillcolor="#000000" stroked="false">
                <v:path arrowok="t"/>
                <v:fill type="solid"/>
              </v:shape>
            </v:group>
            <v:group style="position:absolute;left:10170;top:4926;width:10;height:20" coordorigin="10170,4926" coordsize="10,20">
              <v:shape style="position:absolute;left:10170;top:4926;width:10;height:20" coordorigin="10170,4926" coordsize="10,20" path="m10170,4946l10180,4946,10180,4926,10170,4926,10170,4946xe" filled="true" fillcolor="#000000" stroked="false">
                <v:path arrowok="t"/>
                <v:fill type="solid"/>
              </v:shape>
            </v:group>
            <v:group style="position:absolute;left:10170;top:4946;width:10;height:20" coordorigin="10170,4946" coordsize="10,20">
              <v:shape style="position:absolute;left:10170;top:4946;width:10;height:20" coordorigin="10170,4946" coordsize="10,20" path="m10170,4965l10180,4965,10180,4946,10170,4946,10170,4965xe" filled="true" fillcolor="#000000" stroked="false">
                <v:path arrowok="t"/>
                <v:fill type="solid"/>
              </v:shape>
            </v:group>
            <v:group style="position:absolute;left:10170;top:4965;width:10;height:20" coordorigin="10170,4965" coordsize="10,20">
              <v:shape style="position:absolute;left:10170;top:4965;width:10;height:20" coordorigin="10170,4965" coordsize="10,20" path="m10170,4984l10180,4984,10180,4965,10170,4965,10170,4984xe" filled="true" fillcolor="#000000" stroked="false">
                <v:path arrowok="t"/>
                <v:fill type="solid"/>
              </v:shape>
            </v:group>
            <v:group style="position:absolute;left:10170;top:4984;width:10;height:20" coordorigin="10170,4984" coordsize="10,20">
              <v:shape style="position:absolute;left:10170;top:4984;width:10;height:20" coordorigin="10170,4984" coordsize="10,20" path="m10170,5003l10180,5003,10180,4984,10170,4984,10170,5003xe" filled="true" fillcolor="#000000" stroked="false">
                <v:path arrowok="t"/>
                <v:fill type="solid"/>
              </v:shape>
            </v:group>
            <v:group style="position:absolute;left:10170;top:5012;width:10;height:2" coordorigin="10170,5012" coordsize="10,2">
              <v:shape style="position:absolute;left:10170;top:5012;width:10;height:2" coordorigin="10170,5012" coordsize="10,0" path="m10170,5012l10180,5012e" filled="false" stroked="true" strokeweight=".84pt" strokecolor="#000000">
                <v:path arrowok="t"/>
              </v:shape>
            </v:group>
            <v:group style="position:absolute;left:11572;top:4773;width:10;height:20" coordorigin="11572,4773" coordsize="10,20">
              <v:shape style="position:absolute;left:11572;top:4773;width:10;height:20" coordorigin="11572,4773" coordsize="10,20" path="m11572,4792l11581,4792,11581,4773,11572,4773,11572,4792xe" filled="true" fillcolor="#000000" stroked="false">
                <v:path arrowok="t"/>
                <v:fill type="solid"/>
              </v:shape>
            </v:group>
            <v:group style="position:absolute;left:11572;top:4792;width:10;height:20" coordorigin="11572,4792" coordsize="10,20">
              <v:shape style="position:absolute;left:11572;top:4792;width:10;height:20" coordorigin="11572,4792" coordsize="10,20" path="m11572,4811l11581,4811,11581,4792,11572,4792,11572,4811xe" filled="true" fillcolor="#000000" stroked="false">
                <v:path arrowok="t"/>
                <v:fill type="solid"/>
              </v:shape>
            </v:group>
            <v:group style="position:absolute;left:11572;top:4811;width:10;height:20" coordorigin="11572,4811" coordsize="10,20">
              <v:shape style="position:absolute;left:11572;top:4811;width:10;height:20" coordorigin="11572,4811" coordsize="10,20" path="m11572,4830l11581,4830,11581,4811,11572,4811,11572,4830xe" filled="true" fillcolor="#000000" stroked="false">
                <v:path arrowok="t"/>
                <v:fill type="solid"/>
              </v:shape>
            </v:group>
            <v:group style="position:absolute;left:11572;top:4830;width:10;height:20" coordorigin="11572,4830" coordsize="10,20">
              <v:shape style="position:absolute;left:11572;top:4830;width:10;height:20" coordorigin="11572,4830" coordsize="10,20" path="m11572,4850l11581,4850,11581,4830,11572,4830,11572,4850xe" filled="true" fillcolor="#000000" stroked="false">
                <v:path arrowok="t"/>
                <v:fill type="solid"/>
              </v:shape>
            </v:group>
            <v:group style="position:absolute;left:11572;top:4850;width:10;height:20" coordorigin="11572,4850" coordsize="10,20">
              <v:shape style="position:absolute;left:11572;top:4850;width:10;height:20" coordorigin="11572,4850" coordsize="10,20" path="m11572,4869l11581,4869,11581,4850,11572,4850,11572,4869xe" filled="true" fillcolor="#000000" stroked="false">
                <v:path arrowok="t"/>
                <v:fill type="solid"/>
              </v:shape>
            </v:group>
            <v:group style="position:absolute;left:11572;top:4869;width:10;height:20" coordorigin="11572,4869" coordsize="10,20">
              <v:shape style="position:absolute;left:11572;top:4869;width:10;height:20" coordorigin="11572,4869" coordsize="10,20" path="m11572,4888l11581,4888,11581,4869,11572,4869,11572,4888xe" filled="true" fillcolor="#000000" stroked="false">
                <v:path arrowok="t"/>
                <v:fill type="solid"/>
              </v:shape>
            </v:group>
            <v:group style="position:absolute;left:11572;top:4888;width:10;height:20" coordorigin="11572,4888" coordsize="10,20">
              <v:shape style="position:absolute;left:11572;top:4888;width:10;height:20" coordorigin="11572,4888" coordsize="10,20" path="m11572,4907l11581,4907,11581,4888,11572,4888,11572,4907xe" filled="true" fillcolor="#000000" stroked="false">
                <v:path arrowok="t"/>
                <v:fill type="solid"/>
              </v:shape>
            </v:group>
            <v:group style="position:absolute;left:11572;top:4907;width:10;height:20" coordorigin="11572,4907" coordsize="10,20">
              <v:shape style="position:absolute;left:11572;top:4907;width:10;height:20" coordorigin="11572,4907" coordsize="10,20" path="m11572,4926l11581,4926,11581,4907,11572,4907,11572,4926xe" filled="true" fillcolor="#000000" stroked="false">
                <v:path arrowok="t"/>
                <v:fill type="solid"/>
              </v:shape>
            </v:group>
            <v:group style="position:absolute;left:11572;top:4926;width:10;height:20" coordorigin="11572,4926" coordsize="10,20">
              <v:shape style="position:absolute;left:11572;top:4926;width:10;height:20" coordorigin="11572,4926" coordsize="10,20" path="m11572,4946l11581,4946,11581,4926,11572,4926,11572,4946xe" filled="true" fillcolor="#000000" stroked="false">
                <v:path arrowok="t"/>
                <v:fill type="solid"/>
              </v:shape>
            </v:group>
            <v:group style="position:absolute;left:11572;top:4946;width:10;height:20" coordorigin="11572,4946" coordsize="10,20">
              <v:shape style="position:absolute;left:11572;top:4946;width:10;height:20" coordorigin="11572,4946" coordsize="10,20" path="m11572,4965l11581,4965,11581,4946,11572,4946,11572,4965xe" filled="true" fillcolor="#000000" stroked="false">
                <v:path arrowok="t"/>
                <v:fill type="solid"/>
              </v:shape>
            </v:group>
            <v:group style="position:absolute;left:11572;top:4965;width:10;height:20" coordorigin="11572,4965" coordsize="10,20">
              <v:shape style="position:absolute;left:11572;top:4965;width:10;height:20" coordorigin="11572,4965" coordsize="10,20" path="m11572,4984l11581,4984,11581,4965,11572,4965,11572,4984xe" filled="true" fillcolor="#000000" stroked="false">
                <v:path arrowok="t"/>
                <v:fill type="solid"/>
              </v:shape>
            </v:group>
            <v:group style="position:absolute;left:11572;top:4984;width:10;height:20" coordorigin="11572,4984" coordsize="10,20">
              <v:shape style="position:absolute;left:11572;top:4984;width:10;height:20" coordorigin="11572,4984" coordsize="10,20" path="m11572,5003l11581,5003,11581,4984,11572,4984,11572,5003xe" filled="true" fillcolor="#000000" stroked="false">
                <v:path arrowok="t"/>
                <v:fill type="solid"/>
              </v:shape>
            </v:group>
            <v:group style="position:absolute;left:11572;top:5012;width:10;height:2" coordorigin="11572,5012" coordsize="10,2">
              <v:shape style="position:absolute;left:11572;top:5012;width:10;height:2" coordorigin="11572,5012" coordsize="10,0" path="m11572,5012l11581,5012e" filled="false" stroked="true" strokeweight=".84pt" strokecolor="#000000">
                <v:path arrowok="t"/>
              </v:shape>
            </v:group>
            <v:group style="position:absolute;left:12969;top:4773;width:10;height:20" coordorigin="12969,4773" coordsize="10,20">
              <v:shape style="position:absolute;left:12969;top:4773;width:10;height:20" coordorigin="12969,4773" coordsize="10,20" path="m12969,4792l12979,4792,12979,4773,12969,4773,12969,4792xe" filled="true" fillcolor="#000000" stroked="false">
                <v:path arrowok="t"/>
                <v:fill type="solid"/>
              </v:shape>
            </v:group>
            <v:group style="position:absolute;left:12969;top:4792;width:10;height:20" coordorigin="12969,4792" coordsize="10,20">
              <v:shape style="position:absolute;left:12969;top:4792;width:10;height:20" coordorigin="12969,4792" coordsize="10,20" path="m12969,4811l12979,4811,12979,4792,12969,4792,12969,4811xe" filled="true" fillcolor="#000000" stroked="false">
                <v:path arrowok="t"/>
                <v:fill type="solid"/>
              </v:shape>
            </v:group>
            <v:group style="position:absolute;left:12969;top:4811;width:10;height:20" coordorigin="12969,4811" coordsize="10,20">
              <v:shape style="position:absolute;left:12969;top:4811;width:10;height:20" coordorigin="12969,4811" coordsize="10,20" path="m12969,4830l12979,4830,12979,4811,12969,4811,12969,4830xe" filled="true" fillcolor="#000000" stroked="false">
                <v:path arrowok="t"/>
                <v:fill type="solid"/>
              </v:shape>
            </v:group>
            <v:group style="position:absolute;left:12969;top:4830;width:10;height:20" coordorigin="12969,4830" coordsize="10,20">
              <v:shape style="position:absolute;left:12969;top:4830;width:10;height:20" coordorigin="12969,4830" coordsize="10,20" path="m12969,4850l12979,4850,12979,4830,12969,4830,12969,4850xe" filled="true" fillcolor="#000000" stroked="false">
                <v:path arrowok="t"/>
                <v:fill type="solid"/>
              </v:shape>
            </v:group>
            <v:group style="position:absolute;left:12969;top:4850;width:10;height:20" coordorigin="12969,4850" coordsize="10,20">
              <v:shape style="position:absolute;left:12969;top:4850;width:10;height:20" coordorigin="12969,4850" coordsize="10,20" path="m12969,4869l12979,4869,12979,4850,12969,4850,12969,4869xe" filled="true" fillcolor="#000000" stroked="false">
                <v:path arrowok="t"/>
                <v:fill type="solid"/>
              </v:shape>
            </v:group>
            <v:group style="position:absolute;left:12969;top:4869;width:10;height:20" coordorigin="12969,4869" coordsize="10,20">
              <v:shape style="position:absolute;left:12969;top:4869;width:10;height:20" coordorigin="12969,4869" coordsize="10,20" path="m12969,4888l12979,4888,12979,4869,12969,4869,12969,4888xe" filled="true" fillcolor="#000000" stroked="false">
                <v:path arrowok="t"/>
                <v:fill type="solid"/>
              </v:shape>
            </v:group>
            <v:group style="position:absolute;left:12969;top:4888;width:10;height:20" coordorigin="12969,4888" coordsize="10,20">
              <v:shape style="position:absolute;left:12969;top:4888;width:10;height:20" coordorigin="12969,4888" coordsize="10,20" path="m12969,4907l12979,4907,12979,4888,12969,4888,12969,4907xe" filled="true" fillcolor="#000000" stroked="false">
                <v:path arrowok="t"/>
                <v:fill type="solid"/>
              </v:shape>
            </v:group>
            <v:group style="position:absolute;left:12969;top:4907;width:10;height:20" coordorigin="12969,4907" coordsize="10,20">
              <v:shape style="position:absolute;left:12969;top:4907;width:10;height:20" coordorigin="12969,4907" coordsize="10,20" path="m12969,4926l12979,4926,12979,4907,12969,4907,12969,4926xe" filled="true" fillcolor="#000000" stroked="false">
                <v:path arrowok="t"/>
                <v:fill type="solid"/>
              </v:shape>
            </v:group>
            <v:group style="position:absolute;left:12969;top:4926;width:10;height:20" coordorigin="12969,4926" coordsize="10,20">
              <v:shape style="position:absolute;left:12969;top:4926;width:10;height:20" coordorigin="12969,4926" coordsize="10,20" path="m12969,4946l12979,4946,12979,4926,12969,4926,12969,4946xe" filled="true" fillcolor="#000000" stroked="false">
                <v:path arrowok="t"/>
                <v:fill type="solid"/>
              </v:shape>
            </v:group>
            <v:group style="position:absolute;left:12969;top:4946;width:10;height:20" coordorigin="12969,4946" coordsize="10,20">
              <v:shape style="position:absolute;left:12969;top:4946;width:10;height:20" coordorigin="12969,4946" coordsize="10,20" path="m12969,4965l12979,4965,12979,4946,12969,4946,12969,4965xe" filled="true" fillcolor="#000000" stroked="false">
                <v:path arrowok="t"/>
                <v:fill type="solid"/>
              </v:shape>
            </v:group>
            <v:group style="position:absolute;left:12969;top:4965;width:10;height:20" coordorigin="12969,4965" coordsize="10,20">
              <v:shape style="position:absolute;left:12969;top:4965;width:10;height:20" coordorigin="12969,4965" coordsize="10,20" path="m12969,4984l12979,4984,12979,4965,12969,4965,12969,4984xe" filled="true" fillcolor="#000000" stroked="false">
                <v:path arrowok="t"/>
                <v:fill type="solid"/>
              </v:shape>
            </v:group>
            <v:group style="position:absolute;left:12969;top:4984;width:10;height:20" coordorigin="12969,4984" coordsize="10,20">
              <v:shape style="position:absolute;left:12969;top:4984;width:10;height:20" coordorigin="12969,4984" coordsize="10,20" path="m12969,5003l12979,5003,12979,4984,12969,4984,12969,5003xe" filled="true" fillcolor="#000000" stroked="false">
                <v:path arrowok="t"/>
                <v:fill type="solid"/>
              </v:shape>
            </v:group>
            <v:group style="position:absolute;left:12969;top:5012;width:10;height:2" coordorigin="12969,5012" coordsize="10,2">
              <v:shape style="position:absolute;left:12969;top:5012;width:10;height:2" coordorigin="12969,5012" coordsize="10,0" path="m12969,5012l12979,5012e" filled="false" stroked="true" strokeweight=".84pt" strokecolor="#000000">
                <v:path arrowok="t"/>
              </v:shape>
            </v:group>
            <v:group style="position:absolute;left:14445;top:4773;width:10;height:20" coordorigin="14445,4773" coordsize="10,20">
              <v:shape style="position:absolute;left:14445;top:4773;width:10;height:20" coordorigin="14445,4773" coordsize="10,20" path="m14445,4792l14455,4792,14455,4773,14445,4773,14445,4792xe" filled="true" fillcolor="#000000" stroked="false">
                <v:path arrowok="t"/>
                <v:fill type="solid"/>
              </v:shape>
            </v:group>
            <v:group style="position:absolute;left:14445;top:4792;width:10;height:20" coordorigin="14445,4792" coordsize="10,20">
              <v:shape style="position:absolute;left:14445;top:4792;width:10;height:20" coordorigin="14445,4792" coordsize="10,20" path="m14445,4811l14455,4811,14455,4792,14445,4792,14445,4811xe" filled="true" fillcolor="#000000" stroked="false">
                <v:path arrowok="t"/>
                <v:fill type="solid"/>
              </v:shape>
            </v:group>
            <v:group style="position:absolute;left:14445;top:4811;width:10;height:20" coordorigin="14445,4811" coordsize="10,20">
              <v:shape style="position:absolute;left:14445;top:4811;width:10;height:20" coordorigin="14445,4811" coordsize="10,20" path="m14445,4830l14455,4830,14455,4811,14445,4811,14445,4830xe" filled="true" fillcolor="#000000" stroked="false">
                <v:path arrowok="t"/>
                <v:fill type="solid"/>
              </v:shape>
            </v:group>
            <v:group style="position:absolute;left:14445;top:4830;width:10;height:20" coordorigin="14445,4830" coordsize="10,20">
              <v:shape style="position:absolute;left:14445;top:4830;width:10;height:20" coordorigin="14445,4830" coordsize="10,20" path="m14445,4850l14455,4850,14455,4830,14445,4830,14445,4850xe" filled="true" fillcolor="#000000" stroked="false">
                <v:path arrowok="t"/>
                <v:fill type="solid"/>
              </v:shape>
            </v:group>
            <v:group style="position:absolute;left:14445;top:4850;width:10;height:20" coordorigin="14445,4850" coordsize="10,20">
              <v:shape style="position:absolute;left:14445;top:4850;width:10;height:20" coordorigin="14445,4850" coordsize="10,20" path="m14445,4869l14455,4869,14455,4850,14445,4850,14445,4869xe" filled="true" fillcolor="#000000" stroked="false">
                <v:path arrowok="t"/>
                <v:fill type="solid"/>
              </v:shape>
            </v:group>
            <v:group style="position:absolute;left:14445;top:4869;width:10;height:20" coordorigin="14445,4869" coordsize="10,20">
              <v:shape style="position:absolute;left:14445;top:4869;width:10;height:20" coordorigin="14445,4869" coordsize="10,20" path="m14445,4888l14455,4888,14455,4869,14445,4869,14445,4888xe" filled="true" fillcolor="#000000" stroked="false">
                <v:path arrowok="t"/>
                <v:fill type="solid"/>
              </v:shape>
            </v:group>
            <v:group style="position:absolute;left:14445;top:4888;width:10;height:20" coordorigin="14445,4888" coordsize="10,20">
              <v:shape style="position:absolute;left:14445;top:4888;width:10;height:20" coordorigin="14445,4888" coordsize="10,20" path="m14445,4907l14455,4907,14455,4888,14445,4888,14445,4907xe" filled="true" fillcolor="#000000" stroked="false">
                <v:path arrowok="t"/>
                <v:fill type="solid"/>
              </v:shape>
            </v:group>
            <v:group style="position:absolute;left:14445;top:4907;width:10;height:20" coordorigin="14445,4907" coordsize="10,20">
              <v:shape style="position:absolute;left:14445;top:4907;width:10;height:20" coordorigin="14445,4907" coordsize="10,20" path="m14445,4926l14455,4926,14455,4907,14445,4907,14445,4926xe" filled="true" fillcolor="#000000" stroked="false">
                <v:path arrowok="t"/>
                <v:fill type="solid"/>
              </v:shape>
            </v:group>
            <v:group style="position:absolute;left:14445;top:4926;width:10;height:20" coordorigin="14445,4926" coordsize="10,20">
              <v:shape style="position:absolute;left:14445;top:4926;width:10;height:20" coordorigin="14445,4926" coordsize="10,20" path="m14445,4946l14455,4946,14455,4926,14445,4926,14445,4946xe" filled="true" fillcolor="#000000" stroked="false">
                <v:path arrowok="t"/>
                <v:fill type="solid"/>
              </v:shape>
            </v:group>
            <v:group style="position:absolute;left:14445;top:4946;width:10;height:20" coordorigin="14445,4946" coordsize="10,20">
              <v:shape style="position:absolute;left:14445;top:4946;width:10;height:20" coordorigin="14445,4946" coordsize="10,20" path="m14445,4965l14455,4965,14455,4946,14445,4946,14445,4965xe" filled="true" fillcolor="#000000" stroked="false">
                <v:path arrowok="t"/>
                <v:fill type="solid"/>
              </v:shape>
            </v:group>
            <v:group style="position:absolute;left:14445;top:4965;width:10;height:20" coordorigin="14445,4965" coordsize="10,20">
              <v:shape style="position:absolute;left:14445;top:4965;width:10;height:20" coordorigin="14445,4965" coordsize="10,20" path="m14445,4984l14455,4984,14455,4965,14445,4965,14445,4984xe" filled="true" fillcolor="#000000" stroked="false">
                <v:path arrowok="t"/>
                <v:fill type="solid"/>
              </v:shape>
            </v:group>
            <v:group style="position:absolute;left:14445;top:4984;width:10;height:20" coordorigin="14445,4984" coordsize="10,20">
              <v:shape style="position:absolute;left:14445;top:4984;width:10;height:20" coordorigin="14445,4984" coordsize="10,20" path="m14445,5003l14455,5003,14455,4984,14445,4984,14445,5003xe" filled="true" fillcolor="#000000" stroked="false">
                <v:path arrowok="t"/>
                <v:fill type="solid"/>
              </v:shape>
            </v:group>
            <v:group style="position:absolute;left:14445;top:5012;width:10;height:2" coordorigin="14445,5012" coordsize="10,2">
              <v:shape style="position:absolute;left:14445;top:5012;width:10;height:2" coordorigin="14445,5012" coordsize="10,0" path="m14445,5012l14455,5012e" filled="false" stroked="true" strokeweight=".84pt" strokecolor="#000000">
                <v:path arrowok="t"/>
              </v:shape>
              <v:shape style="position:absolute;left:571;top:4926;width:4011;height:103" type="#_x0000_t75" stroked="false">
                <v:imagedata r:id="rId228" o:title=""/>
              </v:shape>
              <v:shape style="position:absolute;left:4558;top:5020;width:4213;height:10" type="#_x0000_t75" stroked="false">
                <v:imagedata r:id="rId238" o:title=""/>
              </v:shape>
              <v:shape style="position:absolute;left:8766;top:5020;width:7160;height:10" type="#_x0000_t75" stroked="false">
                <v:imagedata r:id="rId231" o:title=""/>
              </v:shape>
            </v:group>
            <v:group style="position:absolute;left:4563;top:5030;width:10;height:20" coordorigin="4563,5030" coordsize="10,20">
              <v:shape style="position:absolute;left:4563;top:5030;width:10;height:20" coordorigin="4563,5030" coordsize="10,20" path="m4563,5049l4572,5049,4572,5030,4563,5030,4563,5049xe" filled="true" fillcolor="#000000" stroked="false">
                <v:path arrowok="t"/>
                <v:fill type="solid"/>
              </v:shape>
            </v:group>
            <v:group style="position:absolute;left:4563;top:5049;width:10;height:20" coordorigin="4563,5049" coordsize="10,20">
              <v:shape style="position:absolute;left:4563;top:5049;width:10;height:20" coordorigin="4563,5049" coordsize="10,20" path="m4563,5068l4572,5068,4572,5049,4563,5049,4563,5068xe" filled="true" fillcolor="#000000" stroked="false">
                <v:path arrowok="t"/>
                <v:fill type="solid"/>
              </v:shape>
            </v:group>
            <v:group style="position:absolute;left:4563;top:5068;width:10;height:20" coordorigin="4563,5068" coordsize="10,20">
              <v:shape style="position:absolute;left:4563;top:5068;width:10;height:20" coordorigin="4563,5068" coordsize="10,20" path="m4563,5087l4572,5087,4572,5068,4563,5068,4563,5087xe" filled="true" fillcolor="#000000" stroked="false">
                <v:path arrowok="t"/>
                <v:fill type="solid"/>
              </v:shape>
            </v:group>
            <v:group style="position:absolute;left:4563;top:5087;width:10;height:20" coordorigin="4563,5087" coordsize="10,20">
              <v:shape style="position:absolute;left:4563;top:5087;width:10;height:20" coordorigin="4563,5087" coordsize="10,20" path="m4563,5106l4572,5106,4572,5087,4563,5087,4563,5106xe" filled="true" fillcolor="#000000" stroked="false">
                <v:path arrowok="t"/>
                <v:fill type="solid"/>
              </v:shape>
            </v:group>
            <v:group style="position:absolute;left:4563;top:5106;width:10;height:20" coordorigin="4563,5106" coordsize="10,20">
              <v:shape style="position:absolute;left:4563;top:5106;width:10;height:20" coordorigin="4563,5106" coordsize="10,20" path="m4563,5126l4572,5126,4572,5106,4563,5106,4563,5126xe" filled="true" fillcolor="#000000" stroked="false">
                <v:path arrowok="t"/>
                <v:fill type="solid"/>
              </v:shape>
            </v:group>
            <v:group style="position:absolute;left:4563;top:5126;width:10;height:20" coordorigin="4563,5126" coordsize="10,20">
              <v:shape style="position:absolute;left:4563;top:5126;width:10;height:20" coordorigin="4563,5126" coordsize="10,20" path="m4563,5145l4572,5145,4572,5126,4563,5126,4563,5145xe" filled="true" fillcolor="#000000" stroked="false">
                <v:path arrowok="t"/>
                <v:fill type="solid"/>
              </v:shape>
            </v:group>
            <v:group style="position:absolute;left:4563;top:5145;width:10;height:20" coordorigin="4563,5145" coordsize="10,20">
              <v:shape style="position:absolute;left:4563;top:5145;width:10;height:20" coordorigin="4563,5145" coordsize="10,20" path="m4563,5164l4572,5164,4572,5145,4563,5145,4563,5164xe" filled="true" fillcolor="#000000" stroked="false">
                <v:path arrowok="t"/>
                <v:fill type="solid"/>
              </v:shape>
            </v:group>
            <v:group style="position:absolute;left:4563;top:5164;width:10;height:20" coordorigin="4563,5164" coordsize="10,20">
              <v:shape style="position:absolute;left:4563;top:5164;width:10;height:20" coordorigin="4563,5164" coordsize="10,20" path="m4563,5183l4572,5183,4572,5164,4563,5164,4563,5183xe" filled="true" fillcolor="#000000" stroked="false">
                <v:path arrowok="t"/>
                <v:fill type="solid"/>
              </v:shape>
            </v:group>
            <v:group style="position:absolute;left:5955;top:5030;width:10;height:20" coordorigin="5955,5030" coordsize="10,20">
              <v:shape style="position:absolute;left:5955;top:5030;width:10;height:20" coordorigin="5955,5030" coordsize="10,20" path="m5955,5049l5965,5049,5965,5030,5955,5030,5955,5049xe" filled="true" fillcolor="#000000" stroked="false">
                <v:path arrowok="t"/>
                <v:fill type="solid"/>
              </v:shape>
            </v:group>
            <v:group style="position:absolute;left:5955;top:5049;width:10;height:20" coordorigin="5955,5049" coordsize="10,20">
              <v:shape style="position:absolute;left:5955;top:5049;width:10;height:20" coordorigin="5955,5049" coordsize="10,20" path="m5955,5068l5965,5068,5965,5049,5955,5049,5955,5068xe" filled="true" fillcolor="#000000" stroked="false">
                <v:path arrowok="t"/>
                <v:fill type="solid"/>
              </v:shape>
            </v:group>
            <v:group style="position:absolute;left:5955;top:5068;width:10;height:20" coordorigin="5955,5068" coordsize="10,20">
              <v:shape style="position:absolute;left:5955;top:5068;width:10;height:20" coordorigin="5955,5068" coordsize="10,20" path="m5955,5087l5965,5087,5965,5068,5955,5068,5955,5087xe" filled="true" fillcolor="#000000" stroked="false">
                <v:path arrowok="t"/>
                <v:fill type="solid"/>
              </v:shape>
            </v:group>
            <v:group style="position:absolute;left:5955;top:5087;width:10;height:20" coordorigin="5955,5087" coordsize="10,20">
              <v:shape style="position:absolute;left:5955;top:5087;width:10;height:20" coordorigin="5955,5087" coordsize="10,20" path="m5955,5106l5965,5106,5965,5087,5955,5087,5955,5106xe" filled="true" fillcolor="#000000" stroked="false">
                <v:path arrowok="t"/>
                <v:fill type="solid"/>
              </v:shape>
            </v:group>
            <v:group style="position:absolute;left:5955;top:5106;width:10;height:20" coordorigin="5955,5106" coordsize="10,20">
              <v:shape style="position:absolute;left:5955;top:5106;width:10;height:20" coordorigin="5955,5106" coordsize="10,20" path="m5955,5126l5965,5126,5965,5106,5955,5106,5955,5126xe" filled="true" fillcolor="#000000" stroked="false">
                <v:path arrowok="t"/>
                <v:fill type="solid"/>
              </v:shape>
            </v:group>
            <v:group style="position:absolute;left:5955;top:5126;width:10;height:20" coordorigin="5955,5126" coordsize="10,20">
              <v:shape style="position:absolute;left:5955;top:5126;width:10;height:20" coordorigin="5955,5126" coordsize="10,20" path="m5955,5145l5965,5145,5965,5126,5955,5126,5955,5145xe" filled="true" fillcolor="#000000" stroked="false">
                <v:path arrowok="t"/>
                <v:fill type="solid"/>
              </v:shape>
            </v:group>
            <v:group style="position:absolute;left:5955;top:5145;width:10;height:20" coordorigin="5955,5145" coordsize="10,20">
              <v:shape style="position:absolute;left:5955;top:5145;width:10;height:20" coordorigin="5955,5145" coordsize="10,20" path="m5955,5164l5965,5164,5965,5145,5955,5145,5955,5164xe" filled="true" fillcolor="#000000" stroked="false">
                <v:path arrowok="t"/>
                <v:fill type="solid"/>
              </v:shape>
            </v:group>
            <v:group style="position:absolute;left:5955;top:5164;width:10;height:20" coordorigin="5955,5164" coordsize="10,20">
              <v:shape style="position:absolute;left:5955;top:5164;width:10;height:20" coordorigin="5955,5164" coordsize="10,20" path="m5955,5183l5965,5183,5965,5164,5955,5164,5955,5183xe" filled="true" fillcolor="#000000" stroked="false">
                <v:path arrowok="t"/>
                <v:fill type="solid"/>
              </v:shape>
            </v:group>
            <v:group style="position:absolute;left:5955;top:5183;width:10;height:20" coordorigin="5955,5183" coordsize="10,20">
              <v:shape style="position:absolute;left:5955;top:5183;width:10;height:20" coordorigin="5955,5183" coordsize="10,20" path="m5955,5202l5965,5202,5965,5183,5955,5183,5955,5202xe" filled="true" fillcolor="#000000" stroked="false">
                <v:path arrowok="t"/>
                <v:fill type="solid"/>
              </v:shape>
            </v:group>
            <v:group style="position:absolute;left:5955;top:5202;width:10;height:20" coordorigin="5955,5202" coordsize="10,20">
              <v:shape style="position:absolute;left:5955;top:5202;width:10;height:20" coordorigin="5955,5202" coordsize="10,20" path="m5955,5222l5965,5222,5965,5202,5955,5202,5955,5222xe" filled="true" fillcolor="#000000" stroked="false">
                <v:path arrowok="t"/>
                <v:fill type="solid"/>
              </v:shape>
            </v:group>
            <v:group style="position:absolute;left:5955;top:5222;width:10;height:20" coordorigin="5955,5222" coordsize="10,20">
              <v:shape style="position:absolute;left:5955;top:5222;width:10;height:20" coordorigin="5955,5222" coordsize="10,20" path="m5955,5241l5965,5241,5965,5222,5955,5222,5955,5241xe" filled="true" fillcolor="#000000" stroked="false">
                <v:path arrowok="t"/>
                <v:fill type="solid"/>
              </v:shape>
            </v:group>
            <v:group style="position:absolute;left:5955;top:5241;width:10;height:20" coordorigin="5955,5241" coordsize="10,20">
              <v:shape style="position:absolute;left:5955;top:5241;width:10;height:20" coordorigin="5955,5241" coordsize="10,20" path="m5955,5260l5965,5260,5965,5241,5955,5241,5955,5260xe" filled="true" fillcolor="#000000" stroked="false">
                <v:path arrowok="t"/>
                <v:fill type="solid"/>
              </v:shape>
            </v:group>
            <v:group style="position:absolute;left:5955;top:5267;width:10;height:2" coordorigin="5955,5267" coordsize="10,2">
              <v:shape style="position:absolute;left:5955;top:5267;width:10;height:2" coordorigin="5955,5267" coordsize="10,0" path="m5955,5267l5965,5267e" filled="false" stroked="true" strokeweight=".72pt" strokecolor="#000000">
                <v:path arrowok="t"/>
              </v:shape>
            </v:group>
            <v:group style="position:absolute;left:7431;top:5030;width:10;height:20" coordorigin="7431,5030" coordsize="10,20">
              <v:shape style="position:absolute;left:7431;top:5030;width:10;height:20" coordorigin="7431,5030" coordsize="10,20" path="m7431,5049l7441,5049,7441,5030,7431,5030,7431,5049xe" filled="true" fillcolor="#000000" stroked="false">
                <v:path arrowok="t"/>
                <v:fill type="solid"/>
              </v:shape>
            </v:group>
            <v:group style="position:absolute;left:7431;top:5049;width:10;height:20" coordorigin="7431,5049" coordsize="10,20">
              <v:shape style="position:absolute;left:7431;top:5049;width:10;height:20" coordorigin="7431,5049" coordsize="10,20" path="m7431,5068l7441,5068,7441,5049,7431,5049,7431,5068xe" filled="true" fillcolor="#000000" stroked="false">
                <v:path arrowok="t"/>
                <v:fill type="solid"/>
              </v:shape>
            </v:group>
            <v:group style="position:absolute;left:7431;top:5068;width:10;height:20" coordorigin="7431,5068" coordsize="10,20">
              <v:shape style="position:absolute;left:7431;top:5068;width:10;height:20" coordorigin="7431,5068" coordsize="10,20" path="m7431,5087l7441,5087,7441,5068,7431,5068,7431,5087xe" filled="true" fillcolor="#000000" stroked="false">
                <v:path arrowok="t"/>
                <v:fill type="solid"/>
              </v:shape>
            </v:group>
            <v:group style="position:absolute;left:7431;top:5087;width:10;height:20" coordorigin="7431,5087" coordsize="10,20">
              <v:shape style="position:absolute;left:7431;top:5087;width:10;height:20" coordorigin="7431,5087" coordsize="10,20" path="m7431,5106l7441,5106,7441,5087,7431,5087,7431,5106xe" filled="true" fillcolor="#000000" stroked="false">
                <v:path arrowok="t"/>
                <v:fill type="solid"/>
              </v:shape>
            </v:group>
            <v:group style="position:absolute;left:7431;top:5106;width:10;height:20" coordorigin="7431,5106" coordsize="10,20">
              <v:shape style="position:absolute;left:7431;top:5106;width:10;height:20" coordorigin="7431,5106" coordsize="10,20" path="m7431,5126l7441,5126,7441,5106,7431,5106,7431,5126xe" filled="true" fillcolor="#000000" stroked="false">
                <v:path arrowok="t"/>
                <v:fill type="solid"/>
              </v:shape>
            </v:group>
            <v:group style="position:absolute;left:7431;top:5126;width:10;height:20" coordorigin="7431,5126" coordsize="10,20">
              <v:shape style="position:absolute;left:7431;top:5126;width:10;height:20" coordorigin="7431,5126" coordsize="10,20" path="m7431,5145l7441,5145,7441,5126,7431,5126,7431,5145xe" filled="true" fillcolor="#000000" stroked="false">
                <v:path arrowok="t"/>
                <v:fill type="solid"/>
              </v:shape>
            </v:group>
            <v:group style="position:absolute;left:7431;top:5145;width:10;height:20" coordorigin="7431,5145" coordsize="10,20">
              <v:shape style="position:absolute;left:7431;top:5145;width:10;height:20" coordorigin="7431,5145" coordsize="10,20" path="m7431,5164l7441,5164,7441,5145,7431,5145,7431,5164xe" filled="true" fillcolor="#000000" stroked="false">
                <v:path arrowok="t"/>
                <v:fill type="solid"/>
              </v:shape>
            </v:group>
            <v:group style="position:absolute;left:7431;top:5164;width:10;height:20" coordorigin="7431,5164" coordsize="10,20">
              <v:shape style="position:absolute;left:7431;top:5164;width:10;height:20" coordorigin="7431,5164" coordsize="10,20" path="m7431,5183l7441,5183,7441,5164,7431,5164,7431,5183xe" filled="true" fillcolor="#000000" stroked="false">
                <v:path arrowok="t"/>
                <v:fill type="solid"/>
              </v:shape>
            </v:group>
            <v:group style="position:absolute;left:7431;top:5183;width:10;height:20" coordorigin="7431,5183" coordsize="10,20">
              <v:shape style="position:absolute;left:7431;top:5183;width:10;height:20" coordorigin="7431,5183" coordsize="10,20" path="m7431,5202l7441,5202,7441,5183,7431,5183,7431,5202xe" filled="true" fillcolor="#000000" stroked="false">
                <v:path arrowok="t"/>
                <v:fill type="solid"/>
              </v:shape>
            </v:group>
            <v:group style="position:absolute;left:7431;top:5202;width:10;height:20" coordorigin="7431,5202" coordsize="10,20">
              <v:shape style="position:absolute;left:7431;top:5202;width:10;height:20" coordorigin="7431,5202" coordsize="10,20" path="m7431,5222l7441,5222,7441,5202,7431,5202,7431,5222xe" filled="true" fillcolor="#000000" stroked="false">
                <v:path arrowok="t"/>
                <v:fill type="solid"/>
              </v:shape>
            </v:group>
            <v:group style="position:absolute;left:7431;top:5222;width:10;height:20" coordorigin="7431,5222" coordsize="10,20">
              <v:shape style="position:absolute;left:7431;top:5222;width:10;height:20" coordorigin="7431,5222" coordsize="10,20" path="m7431,5241l7441,5241,7441,5222,7431,5222,7431,5241xe" filled="true" fillcolor="#000000" stroked="false">
                <v:path arrowok="t"/>
                <v:fill type="solid"/>
              </v:shape>
            </v:group>
            <v:group style="position:absolute;left:7431;top:5241;width:10;height:20" coordorigin="7431,5241" coordsize="10,20">
              <v:shape style="position:absolute;left:7431;top:5241;width:10;height:20" coordorigin="7431,5241" coordsize="10,20" path="m7431,5260l7441,5260,7441,5241,7431,5241,7431,5260xe" filled="true" fillcolor="#000000" stroked="false">
                <v:path arrowok="t"/>
                <v:fill type="solid"/>
              </v:shape>
            </v:group>
            <v:group style="position:absolute;left:7431;top:5267;width:10;height:2" coordorigin="7431,5267" coordsize="10,2">
              <v:shape style="position:absolute;left:7431;top:5267;width:10;height:2" coordorigin="7431,5267" coordsize="10,0" path="m7431,5267l7441,5267e" filled="false" stroked="true" strokeweight=".72pt" strokecolor="#000000">
                <v:path arrowok="t"/>
              </v:shape>
            </v:group>
            <v:group style="position:absolute;left:8771;top:5030;width:10;height:20" coordorigin="8771,5030" coordsize="10,20">
              <v:shape style="position:absolute;left:8771;top:5030;width:10;height:20" coordorigin="8771,5030" coordsize="10,20" path="m8771,5049l8780,5049,8780,5030,8771,5030,8771,5049xe" filled="true" fillcolor="#000000" stroked="false">
                <v:path arrowok="t"/>
                <v:fill type="solid"/>
              </v:shape>
            </v:group>
            <v:group style="position:absolute;left:8771;top:5049;width:10;height:20" coordorigin="8771,5049" coordsize="10,20">
              <v:shape style="position:absolute;left:8771;top:5049;width:10;height:20" coordorigin="8771,5049" coordsize="10,20" path="m8771,5068l8780,5068,8780,5049,8771,5049,8771,5068xe" filled="true" fillcolor="#000000" stroked="false">
                <v:path arrowok="t"/>
                <v:fill type="solid"/>
              </v:shape>
            </v:group>
            <v:group style="position:absolute;left:8771;top:5068;width:10;height:20" coordorigin="8771,5068" coordsize="10,20">
              <v:shape style="position:absolute;left:8771;top:5068;width:10;height:20" coordorigin="8771,5068" coordsize="10,20" path="m8771,5087l8780,5087,8780,5068,8771,5068,8771,5087xe" filled="true" fillcolor="#000000" stroked="false">
                <v:path arrowok="t"/>
                <v:fill type="solid"/>
              </v:shape>
            </v:group>
            <v:group style="position:absolute;left:8771;top:5087;width:10;height:20" coordorigin="8771,5087" coordsize="10,20">
              <v:shape style="position:absolute;left:8771;top:5087;width:10;height:20" coordorigin="8771,5087" coordsize="10,20" path="m8771,5106l8780,5106,8780,5087,8771,5087,8771,5106xe" filled="true" fillcolor="#000000" stroked="false">
                <v:path arrowok="t"/>
                <v:fill type="solid"/>
              </v:shape>
            </v:group>
            <v:group style="position:absolute;left:8771;top:5106;width:10;height:20" coordorigin="8771,5106" coordsize="10,20">
              <v:shape style="position:absolute;left:8771;top:5106;width:10;height:20" coordorigin="8771,5106" coordsize="10,20" path="m8771,5126l8780,5126,8780,5106,8771,5106,8771,5126xe" filled="true" fillcolor="#000000" stroked="false">
                <v:path arrowok="t"/>
                <v:fill type="solid"/>
              </v:shape>
            </v:group>
            <v:group style="position:absolute;left:8771;top:5126;width:10;height:20" coordorigin="8771,5126" coordsize="10,20">
              <v:shape style="position:absolute;left:8771;top:5126;width:10;height:20" coordorigin="8771,5126" coordsize="10,20" path="m8771,5145l8780,5145,8780,5126,8771,5126,8771,5145xe" filled="true" fillcolor="#000000" stroked="false">
                <v:path arrowok="t"/>
                <v:fill type="solid"/>
              </v:shape>
            </v:group>
            <v:group style="position:absolute;left:8771;top:5145;width:10;height:20" coordorigin="8771,5145" coordsize="10,20">
              <v:shape style="position:absolute;left:8771;top:5145;width:10;height:20" coordorigin="8771,5145" coordsize="10,20" path="m8771,5164l8780,5164,8780,5145,8771,5145,8771,5164xe" filled="true" fillcolor="#000000" stroked="false">
                <v:path arrowok="t"/>
                <v:fill type="solid"/>
              </v:shape>
            </v:group>
            <v:group style="position:absolute;left:8771;top:5164;width:10;height:20" coordorigin="8771,5164" coordsize="10,20">
              <v:shape style="position:absolute;left:8771;top:5164;width:10;height:20" coordorigin="8771,5164" coordsize="10,20" path="m8771,5183l8780,5183,8780,5164,8771,5164,8771,5183xe" filled="true" fillcolor="#000000" stroked="false">
                <v:path arrowok="t"/>
                <v:fill type="solid"/>
              </v:shape>
            </v:group>
            <v:group style="position:absolute;left:8771;top:5183;width:10;height:20" coordorigin="8771,5183" coordsize="10,20">
              <v:shape style="position:absolute;left:8771;top:5183;width:10;height:20" coordorigin="8771,5183" coordsize="10,20" path="m8771,5202l8780,5202,8780,5183,8771,5183,8771,5202xe" filled="true" fillcolor="#000000" stroked="false">
                <v:path arrowok="t"/>
                <v:fill type="solid"/>
              </v:shape>
            </v:group>
            <v:group style="position:absolute;left:8771;top:5202;width:10;height:20" coordorigin="8771,5202" coordsize="10,20">
              <v:shape style="position:absolute;left:8771;top:5202;width:10;height:20" coordorigin="8771,5202" coordsize="10,20" path="m8771,5222l8780,5222,8780,5202,8771,5202,8771,5222xe" filled="true" fillcolor="#000000" stroked="false">
                <v:path arrowok="t"/>
                <v:fill type="solid"/>
              </v:shape>
            </v:group>
            <v:group style="position:absolute;left:8771;top:5222;width:10;height:20" coordorigin="8771,5222" coordsize="10,20">
              <v:shape style="position:absolute;left:8771;top:5222;width:10;height:20" coordorigin="8771,5222" coordsize="10,20" path="m8771,5241l8780,5241,8780,5222,8771,5222,8771,5241xe" filled="true" fillcolor="#000000" stroked="false">
                <v:path arrowok="t"/>
                <v:fill type="solid"/>
              </v:shape>
            </v:group>
            <v:group style="position:absolute;left:8771;top:5241;width:10;height:20" coordorigin="8771,5241" coordsize="10,20">
              <v:shape style="position:absolute;left:8771;top:5241;width:10;height:20" coordorigin="8771,5241" coordsize="10,20" path="m8771,5260l8780,5260,8780,5241,8771,5241,8771,5260xe" filled="true" fillcolor="#000000" stroked="false">
                <v:path arrowok="t"/>
                <v:fill type="solid"/>
              </v:shape>
            </v:group>
            <v:group style="position:absolute;left:8771;top:5267;width:10;height:2" coordorigin="8771,5267" coordsize="10,2">
              <v:shape style="position:absolute;left:8771;top:5267;width:10;height:2" coordorigin="8771,5267" coordsize="10,0" path="m8771,5267l8780,5267e" filled="false" stroked="true" strokeweight=".72pt" strokecolor="#000000">
                <v:path arrowok="t"/>
              </v:shape>
            </v:group>
            <v:group style="position:absolute;left:10170;top:5030;width:10;height:20" coordorigin="10170,5030" coordsize="10,20">
              <v:shape style="position:absolute;left:10170;top:5030;width:10;height:20" coordorigin="10170,5030" coordsize="10,20" path="m10170,5049l10180,5049,10180,5030,10170,5030,10170,5049xe" filled="true" fillcolor="#000000" stroked="false">
                <v:path arrowok="t"/>
                <v:fill type="solid"/>
              </v:shape>
            </v:group>
            <v:group style="position:absolute;left:10170;top:5049;width:10;height:20" coordorigin="10170,5049" coordsize="10,20">
              <v:shape style="position:absolute;left:10170;top:5049;width:10;height:20" coordorigin="10170,5049" coordsize="10,20" path="m10170,5068l10180,5068,10180,5049,10170,5049,10170,5068xe" filled="true" fillcolor="#000000" stroked="false">
                <v:path arrowok="t"/>
                <v:fill type="solid"/>
              </v:shape>
            </v:group>
            <v:group style="position:absolute;left:10170;top:5068;width:10;height:20" coordorigin="10170,5068" coordsize="10,20">
              <v:shape style="position:absolute;left:10170;top:5068;width:10;height:20" coordorigin="10170,5068" coordsize="10,20" path="m10170,5087l10180,5087,10180,5068,10170,5068,10170,5087xe" filled="true" fillcolor="#000000" stroked="false">
                <v:path arrowok="t"/>
                <v:fill type="solid"/>
              </v:shape>
            </v:group>
            <v:group style="position:absolute;left:10170;top:5087;width:10;height:20" coordorigin="10170,5087" coordsize="10,20">
              <v:shape style="position:absolute;left:10170;top:5087;width:10;height:20" coordorigin="10170,5087" coordsize="10,20" path="m10170,5106l10180,5106,10180,5087,10170,5087,10170,5106xe" filled="true" fillcolor="#000000" stroked="false">
                <v:path arrowok="t"/>
                <v:fill type="solid"/>
              </v:shape>
            </v:group>
            <v:group style="position:absolute;left:10170;top:5106;width:10;height:20" coordorigin="10170,5106" coordsize="10,20">
              <v:shape style="position:absolute;left:10170;top:5106;width:10;height:20" coordorigin="10170,5106" coordsize="10,20" path="m10170,5126l10180,5126,10180,5106,10170,5106,10170,5126xe" filled="true" fillcolor="#000000" stroked="false">
                <v:path arrowok="t"/>
                <v:fill type="solid"/>
              </v:shape>
            </v:group>
            <v:group style="position:absolute;left:10170;top:5126;width:10;height:20" coordorigin="10170,5126" coordsize="10,20">
              <v:shape style="position:absolute;left:10170;top:5126;width:10;height:20" coordorigin="10170,5126" coordsize="10,20" path="m10170,5145l10180,5145,10180,5126,10170,5126,10170,5145xe" filled="true" fillcolor="#000000" stroked="false">
                <v:path arrowok="t"/>
                <v:fill type="solid"/>
              </v:shape>
            </v:group>
            <v:group style="position:absolute;left:10170;top:5145;width:10;height:20" coordorigin="10170,5145" coordsize="10,20">
              <v:shape style="position:absolute;left:10170;top:5145;width:10;height:20" coordorigin="10170,5145" coordsize="10,20" path="m10170,5164l10180,5164,10180,5145,10170,5145,10170,5164xe" filled="true" fillcolor="#000000" stroked="false">
                <v:path arrowok="t"/>
                <v:fill type="solid"/>
              </v:shape>
            </v:group>
            <v:group style="position:absolute;left:10170;top:5164;width:10;height:20" coordorigin="10170,5164" coordsize="10,20">
              <v:shape style="position:absolute;left:10170;top:5164;width:10;height:20" coordorigin="10170,5164" coordsize="10,20" path="m10170,5183l10180,5183,10180,5164,10170,5164,10170,5183xe" filled="true" fillcolor="#000000" stroked="false">
                <v:path arrowok="t"/>
                <v:fill type="solid"/>
              </v:shape>
            </v:group>
            <v:group style="position:absolute;left:10170;top:5183;width:10;height:20" coordorigin="10170,5183" coordsize="10,20">
              <v:shape style="position:absolute;left:10170;top:5183;width:10;height:20" coordorigin="10170,5183" coordsize="10,20" path="m10170,5202l10180,5202,10180,5183,10170,5183,10170,5202xe" filled="true" fillcolor="#000000" stroked="false">
                <v:path arrowok="t"/>
                <v:fill type="solid"/>
              </v:shape>
            </v:group>
            <v:group style="position:absolute;left:10170;top:5202;width:10;height:20" coordorigin="10170,5202" coordsize="10,20">
              <v:shape style="position:absolute;left:10170;top:5202;width:10;height:20" coordorigin="10170,5202" coordsize="10,20" path="m10170,5222l10180,5222,10180,5202,10170,5202,10170,5222xe" filled="true" fillcolor="#000000" stroked="false">
                <v:path arrowok="t"/>
                <v:fill type="solid"/>
              </v:shape>
            </v:group>
            <v:group style="position:absolute;left:10170;top:5222;width:10;height:20" coordorigin="10170,5222" coordsize="10,20">
              <v:shape style="position:absolute;left:10170;top:5222;width:10;height:20" coordorigin="10170,5222" coordsize="10,20" path="m10170,5241l10180,5241,10180,5222,10170,5222,10170,5241xe" filled="true" fillcolor="#000000" stroked="false">
                <v:path arrowok="t"/>
                <v:fill type="solid"/>
              </v:shape>
            </v:group>
            <v:group style="position:absolute;left:10170;top:5241;width:10;height:20" coordorigin="10170,5241" coordsize="10,20">
              <v:shape style="position:absolute;left:10170;top:5241;width:10;height:20" coordorigin="10170,5241" coordsize="10,20" path="m10170,5260l10180,5260,10180,5241,10170,5241,10170,5260xe" filled="true" fillcolor="#000000" stroked="false">
                <v:path arrowok="t"/>
                <v:fill type="solid"/>
              </v:shape>
            </v:group>
            <v:group style="position:absolute;left:10170;top:5267;width:10;height:2" coordorigin="10170,5267" coordsize="10,2">
              <v:shape style="position:absolute;left:10170;top:5267;width:10;height:2" coordorigin="10170,5267" coordsize="10,0" path="m10170,5267l10180,5267e" filled="false" stroked="true" strokeweight=".72pt" strokecolor="#000000">
                <v:path arrowok="t"/>
              </v:shape>
            </v:group>
            <v:group style="position:absolute;left:11572;top:5030;width:10;height:20" coordorigin="11572,5030" coordsize="10,20">
              <v:shape style="position:absolute;left:11572;top:5030;width:10;height:20" coordorigin="11572,5030" coordsize="10,20" path="m11572,5049l11581,5049,11581,5030,11572,5030,11572,5049xe" filled="true" fillcolor="#000000" stroked="false">
                <v:path arrowok="t"/>
                <v:fill type="solid"/>
              </v:shape>
            </v:group>
            <v:group style="position:absolute;left:11572;top:5049;width:10;height:20" coordorigin="11572,5049" coordsize="10,20">
              <v:shape style="position:absolute;left:11572;top:5049;width:10;height:20" coordorigin="11572,5049" coordsize="10,20" path="m11572,5068l11581,5068,11581,5049,11572,5049,11572,5068xe" filled="true" fillcolor="#000000" stroked="false">
                <v:path arrowok="t"/>
                <v:fill type="solid"/>
              </v:shape>
            </v:group>
            <v:group style="position:absolute;left:11572;top:5068;width:10;height:20" coordorigin="11572,5068" coordsize="10,20">
              <v:shape style="position:absolute;left:11572;top:5068;width:10;height:20" coordorigin="11572,5068" coordsize="10,20" path="m11572,5087l11581,5087,11581,5068,11572,5068,11572,5087xe" filled="true" fillcolor="#000000" stroked="false">
                <v:path arrowok="t"/>
                <v:fill type="solid"/>
              </v:shape>
            </v:group>
            <v:group style="position:absolute;left:11572;top:5087;width:10;height:20" coordorigin="11572,5087" coordsize="10,20">
              <v:shape style="position:absolute;left:11572;top:5087;width:10;height:20" coordorigin="11572,5087" coordsize="10,20" path="m11572,5106l11581,5106,11581,5087,11572,5087,11572,5106xe" filled="true" fillcolor="#000000" stroked="false">
                <v:path arrowok="t"/>
                <v:fill type="solid"/>
              </v:shape>
            </v:group>
            <v:group style="position:absolute;left:11572;top:5106;width:10;height:20" coordorigin="11572,5106" coordsize="10,20">
              <v:shape style="position:absolute;left:11572;top:5106;width:10;height:20" coordorigin="11572,5106" coordsize="10,20" path="m11572,5126l11581,5126,11581,5106,11572,5106,11572,5126xe" filled="true" fillcolor="#000000" stroked="false">
                <v:path arrowok="t"/>
                <v:fill type="solid"/>
              </v:shape>
            </v:group>
            <v:group style="position:absolute;left:11572;top:5126;width:10;height:20" coordorigin="11572,5126" coordsize="10,20">
              <v:shape style="position:absolute;left:11572;top:5126;width:10;height:20" coordorigin="11572,5126" coordsize="10,20" path="m11572,5145l11581,5145,11581,5126,11572,5126,11572,5145xe" filled="true" fillcolor="#000000" stroked="false">
                <v:path arrowok="t"/>
                <v:fill type="solid"/>
              </v:shape>
            </v:group>
            <v:group style="position:absolute;left:11572;top:5145;width:10;height:20" coordorigin="11572,5145" coordsize="10,20">
              <v:shape style="position:absolute;left:11572;top:5145;width:10;height:20" coordorigin="11572,5145" coordsize="10,20" path="m11572,5164l11581,5164,11581,5145,11572,5145,11572,5164xe" filled="true" fillcolor="#000000" stroked="false">
                <v:path arrowok="t"/>
                <v:fill type="solid"/>
              </v:shape>
            </v:group>
            <v:group style="position:absolute;left:11572;top:5164;width:10;height:20" coordorigin="11572,5164" coordsize="10,20">
              <v:shape style="position:absolute;left:11572;top:5164;width:10;height:20" coordorigin="11572,5164" coordsize="10,20" path="m11572,5183l11581,5183,11581,5164,11572,5164,11572,5183xe" filled="true" fillcolor="#000000" stroked="false">
                <v:path arrowok="t"/>
                <v:fill type="solid"/>
              </v:shape>
            </v:group>
            <v:group style="position:absolute;left:11572;top:5183;width:10;height:20" coordorigin="11572,5183" coordsize="10,20">
              <v:shape style="position:absolute;left:11572;top:5183;width:10;height:20" coordorigin="11572,5183" coordsize="10,20" path="m11572,5202l11581,5202,11581,5183,11572,5183,11572,5202xe" filled="true" fillcolor="#000000" stroked="false">
                <v:path arrowok="t"/>
                <v:fill type="solid"/>
              </v:shape>
            </v:group>
            <v:group style="position:absolute;left:11572;top:5202;width:10;height:20" coordorigin="11572,5202" coordsize="10,20">
              <v:shape style="position:absolute;left:11572;top:5202;width:10;height:20" coordorigin="11572,5202" coordsize="10,20" path="m11572,5222l11581,5222,11581,5202,11572,5202,11572,5222xe" filled="true" fillcolor="#000000" stroked="false">
                <v:path arrowok="t"/>
                <v:fill type="solid"/>
              </v:shape>
            </v:group>
            <v:group style="position:absolute;left:11572;top:5222;width:10;height:20" coordorigin="11572,5222" coordsize="10,20">
              <v:shape style="position:absolute;left:11572;top:5222;width:10;height:20" coordorigin="11572,5222" coordsize="10,20" path="m11572,5241l11581,5241,11581,5222,11572,5222,11572,5241xe" filled="true" fillcolor="#000000" stroked="false">
                <v:path arrowok="t"/>
                <v:fill type="solid"/>
              </v:shape>
            </v:group>
            <v:group style="position:absolute;left:11572;top:5241;width:10;height:20" coordorigin="11572,5241" coordsize="10,20">
              <v:shape style="position:absolute;left:11572;top:5241;width:10;height:20" coordorigin="11572,5241" coordsize="10,20" path="m11572,5260l11581,5260,11581,5241,11572,5241,11572,5260xe" filled="true" fillcolor="#000000" stroked="false">
                <v:path arrowok="t"/>
                <v:fill type="solid"/>
              </v:shape>
            </v:group>
            <v:group style="position:absolute;left:11572;top:5267;width:10;height:2" coordorigin="11572,5267" coordsize="10,2">
              <v:shape style="position:absolute;left:11572;top:5267;width:10;height:2" coordorigin="11572,5267" coordsize="10,0" path="m11572,5267l11581,5267e" filled="false" stroked="true" strokeweight=".72pt" strokecolor="#000000">
                <v:path arrowok="t"/>
              </v:shape>
            </v:group>
            <v:group style="position:absolute;left:12969;top:5030;width:10;height:20" coordorigin="12969,5030" coordsize="10,20">
              <v:shape style="position:absolute;left:12969;top:5030;width:10;height:20" coordorigin="12969,5030" coordsize="10,20" path="m12969,5049l12979,5049,12979,5030,12969,5030,12969,5049xe" filled="true" fillcolor="#000000" stroked="false">
                <v:path arrowok="t"/>
                <v:fill type="solid"/>
              </v:shape>
            </v:group>
            <v:group style="position:absolute;left:12969;top:5049;width:10;height:20" coordorigin="12969,5049" coordsize="10,20">
              <v:shape style="position:absolute;left:12969;top:5049;width:10;height:20" coordorigin="12969,5049" coordsize="10,20" path="m12969,5068l12979,5068,12979,5049,12969,5049,12969,5068xe" filled="true" fillcolor="#000000" stroked="false">
                <v:path arrowok="t"/>
                <v:fill type="solid"/>
              </v:shape>
            </v:group>
            <v:group style="position:absolute;left:12969;top:5068;width:10;height:20" coordorigin="12969,5068" coordsize="10,20">
              <v:shape style="position:absolute;left:12969;top:5068;width:10;height:20" coordorigin="12969,5068" coordsize="10,20" path="m12969,5087l12979,5087,12979,5068,12969,5068,12969,5087xe" filled="true" fillcolor="#000000" stroked="false">
                <v:path arrowok="t"/>
                <v:fill type="solid"/>
              </v:shape>
            </v:group>
            <v:group style="position:absolute;left:12969;top:5087;width:10;height:20" coordorigin="12969,5087" coordsize="10,20">
              <v:shape style="position:absolute;left:12969;top:5087;width:10;height:20" coordorigin="12969,5087" coordsize="10,20" path="m12969,5106l12979,5106,12979,5087,12969,5087,12969,5106xe" filled="true" fillcolor="#000000" stroked="false">
                <v:path arrowok="t"/>
                <v:fill type="solid"/>
              </v:shape>
            </v:group>
            <v:group style="position:absolute;left:12969;top:5106;width:10;height:20" coordorigin="12969,5106" coordsize="10,20">
              <v:shape style="position:absolute;left:12969;top:5106;width:10;height:20" coordorigin="12969,5106" coordsize="10,20" path="m12969,5126l12979,5126,12979,5106,12969,5106,12969,5126xe" filled="true" fillcolor="#000000" stroked="false">
                <v:path arrowok="t"/>
                <v:fill type="solid"/>
              </v:shape>
            </v:group>
            <v:group style="position:absolute;left:12969;top:5126;width:10;height:20" coordorigin="12969,5126" coordsize="10,20">
              <v:shape style="position:absolute;left:12969;top:5126;width:10;height:20" coordorigin="12969,5126" coordsize="10,20" path="m12969,5145l12979,5145,12979,5126,12969,5126,12969,5145xe" filled="true" fillcolor="#000000" stroked="false">
                <v:path arrowok="t"/>
                <v:fill type="solid"/>
              </v:shape>
            </v:group>
            <v:group style="position:absolute;left:12969;top:5145;width:10;height:20" coordorigin="12969,5145" coordsize="10,20">
              <v:shape style="position:absolute;left:12969;top:5145;width:10;height:20" coordorigin="12969,5145" coordsize="10,20" path="m12969,5164l12979,5164,12979,5145,12969,5145,12969,5164xe" filled="true" fillcolor="#000000" stroked="false">
                <v:path arrowok="t"/>
                <v:fill type="solid"/>
              </v:shape>
            </v:group>
            <v:group style="position:absolute;left:12969;top:5164;width:10;height:20" coordorigin="12969,5164" coordsize="10,20">
              <v:shape style="position:absolute;left:12969;top:5164;width:10;height:20" coordorigin="12969,5164" coordsize="10,20" path="m12969,5183l12979,5183,12979,5164,12969,5164,12969,5183xe" filled="true" fillcolor="#000000" stroked="false">
                <v:path arrowok="t"/>
                <v:fill type="solid"/>
              </v:shape>
            </v:group>
            <v:group style="position:absolute;left:12969;top:5183;width:10;height:20" coordorigin="12969,5183" coordsize="10,20">
              <v:shape style="position:absolute;left:12969;top:5183;width:10;height:20" coordorigin="12969,5183" coordsize="10,20" path="m12969,5202l12979,5202,12979,5183,12969,5183,12969,5202xe" filled="true" fillcolor="#000000" stroked="false">
                <v:path arrowok="t"/>
                <v:fill type="solid"/>
              </v:shape>
            </v:group>
            <v:group style="position:absolute;left:12969;top:5202;width:10;height:20" coordorigin="12969,5202" coordsize="10,20">
              <v:shape style="position:absolute;left:12969;top:5202;width:10;height:20" coordorigin="12969,5202" coordsize="10,20" path="m12969,5222l12979,5222,12979,5202,12969,5202,12969,5222xe" filled="true" fillcolor="#000000" stroked="false">
                <v:path arrowok="t"/>
                <v:fill type="solid"/>
              </v:shape>
            </v:group>
            <v:group style="position:absolute;left:12969;top:5222;width:10;height:20" coordorigin="12969,5222" coordsize="10,20">
              <v:shape style="position:absolute;left:12969;top:5222;width:10;height:20" coordorigin="12969,5222" coordsize="10,20" path="m12969,5241l12979,5241,12979,5222,12969,5222,12969,5241xe" filled="true" fillcolor="#000000" stroked="false">
                <v:path arrowok="t"/>
                <v:fill type="solid"/>
              </v:shape>
            </v:group>
            <v:group style="position:absolute;left:12969;top:5241;width:10;height:20" coordorigin="12969,5241" coordsize="10,20">
              <v:shape style="position:absolute;left:12969;top:5241;width:10;height:20" coordorigin="12969,5241" coordsize="10,20" path="m12969,5260l12979,5260,12979,5241,12969,5241,12969,5260xe" filled="true" fillcolor="#000000" stroked="false">
                <v:path arrowok="t"/>
                <v:fill type="solid"/>
              </v:shape>
            </v:group>
            <v:group style="position:absolute;left:12969;top:5267;width:10;height:2" coordorigin="12969,5267" coordsize="10,2">
              <v:shape style="position:absolute;left:12969;top:5267;width:10;height:2" coordorigin="12969,5267" coordsize="10,0" path="m12969,5267l12979,5267e" filled="false" stroked="true" strokeweight=".72pt" strokecolor="#000000">
                <v:path arrowok="t"/>
              </v:shape>
            </v:group>
            <v:group style="position:absolute;left:14445;top:5030;width:10;height:20" coordorigin="14445,5030" coordsize="10,20">
              <v:shape style="position:absolute;left:14445;top:5030;width:10;height:20" coordorigin="14445,5030" coordsize="10,20" path="m14445,5049l14455,5049,14455,5030,14445,5030,14445,5049xe" filled="true" fillcolor="#000000" stroked="false">
                <v:path arrowok="t"/>
                <v:fill type="solid"/>
              </v:shape>
            </v:group>
            <v:group style="position:absolute;left:14445;top:5049;width:10;height:20" coordorigin="14445,5049" coordsize="10,20">
              <v:shape style="position:absolute;left:14445;top:5049;width:10;height:20" coordorigin="14445,5049" coordsize="10,20" path="m14445,5068l14455,5068,14455,5049,14445,5049,14445,5068xe" filled="true" fillcolor="#000000" stroked="false">
                <v:path arrowok="t"/>
                <v:fill type="solid"/>
              </v:shape>
            </v:group>
            <v:group style="position:absolute;left:14445;top:5068;width:10;height:20" coordorigin="14445,5068" coordsize="10,20">
              <v:shape style="position:absolute;left:14445;top:5068;width:10;height:20" coordorigin="14445,5068" coordsize="10,20" path="m14445,5087l14455,5087,14455,5068,14445,5068,14445,5087xe" filled="true" fillcolor="#000000" stroked="false">
                <v:path arrowok="t"/>
                <v:fill type="solid"/>
              </v:shape>
            </v:group>
            <v:group style="position:absolute;left:14445;top:5087;width:10;height:20" coordorigin="14445,5087" coordsize="10,20">
              <v:shape style="position:absolute;left:14445;top:5087;width:10;height:20" coordorigin="14445,5087" coordsize="10,20" path="m14445,5106l14455,5106,14455,5087,14445,5087,14445,5106xe" filled="true" fillcolor="#000000" stroked="false">
                <v:path arrowok="t"/>
                <v:fill type="solid"/>
              </v:shape>
            </v:group>
            <v:group style="position:absolute;left:14445;top:5106;width:10;height:20" coordorigin="14445,5106" coordsize="10,20">
              <v:shape style="position:absolute;left:14445;top:5106;width:10;height:20" coordorigin="14445,5106" coordsize="10,20" path="m14445,5126l14455,5126,14455,5106,14445,5106,14445,5126xe" filled="true" fillcolor="#000000" stroked="false">
                <v:path arrowok="t"/>
                <v:fill type="solid"/>
              </v:shape>
            </v:group>
            <v:group style="position:absolute;left:14445;top:5126;width:10;height:20" coordorigin="14445,5126" coordsize="10,20">
              <v:shape style="position:absolute;left:14445;top:5126;width:10;height:20" coordorigin="14445,5126" coordsize="10,20" path="m14445,5145l14455,5145,14455,5126,14445,5126,14445,5145xe" filled="true" fillcolor="#000000" stroked="false">
                <v:path arrowok="t"/>
                <v:fill type="solid"/>
              </v:shape>
            </v:group>
            <v:group style="position:absolute;left:14445;top:5145;width:10;height:20" coordorigin="14445,5145" coordsize="10,20">
              <v:shape style="position:absolute;left:14445;top:5145;width:10;height:20" coordorigin="14445,5145" coordsize="10,20" path="m14445,5164l14455,5164,14455,5145,14445,5145,14445,5164xe" filled="true" fillcolor="#000000" stroked="false">
                <v:path arrowok="t"/>
                <v:fill type="solid"/>
              </v:shape>
            </v:group>
            <v:group style="position:absolute;left:14445;top:5164;width:10;height:20" coordorigin="14445,5164" coordsize="10,20">
              <v:shape style="position:absolute;left:14445;top:5164;width:10;height:20" coordorigin="14445,5164" coordsize="10,20" path="m14445,5183l14455,5183,14455,5164,14445,5164,14445,5183xe" filled="true" fillcolor="#000000" stroked="false">
                <v:path arrowok="t"/>
                <v:fill type="solid"/>
              </v:shape>
            </v:group>
            <v:group style="position:absolute;left:14445;top:5183;width:10;height:20" coordorigin="14445,5183" coordsize="10,20">
              <v:shape style="position:absolute;left:14445;top:5183;width:10;height:20" coordorigin="14445,5183" coordsize="10,20" path="m14445,5202l14455,5202,14455,5183,14445,5183,14445,5202xe" filled="true" fillcolor="#000000" stroked="false">
                <v:path arrowok="t"/>
                <v:fill type="solid"/>
              </v:shape>
            </v:group>
            <v:group style="position:absolute;left:14445;top:5202;width:10;height:20" coordorigin="14445,5202" coordsize="10,20">
              <v:shape style="position:absolute;left:14445;top:5202;width:10;height:20" coordorigin="14445,5202" coordsize="10,20" path="m14445,5222l14455,5222,14455,5202,14445,5202,14445,5222xe" filled="true" fillcolor="#000000" stroked="false">
                <v:path arrowok="t"/>
                <v:fill type="solid"/>
              </v:shape>
            </v:group>
            <v:group style="position:absolute;left:14445;top:5222;width:10;height:20" coordorigin="14445,5222" coordsize="10,20">
              <v:shape style="position:absolute;left:14445;top:5222;width:10;height:20" coordorigin="14445,5222" coordsize="10,20" path="m14445,5241l14455,5241,14455,5222,14445,5222,14445,5241xe" filled="true" fillcolor="#000000" stroked="false">
                <v:path arrowok="t"/>
                <v:fill type="solid"/>
              </v:shape>
            </v:group>
            <v:group style="position:absolute;left:14445;top:5241;width:10;height:20" coordorigin="14445,5241" coordsize="10,20">
              <v:shape style="position:absolute;left:14445;top:5241;width:10;height:20" coordorigin="14445,5241" coordsize="10,20" path="m14445,5260l14455,5260,14455,5241,14445,5241,14445,5260xe" filled="true" fillcolor="#000000" stroked="false">
                <v:path arrowok="t"/>
                <v:fill type="solid"/>
              </v:shape>
            </v:group>
            <v:group style="position:absolute;left:14445;top:5267;width:10;height:2" coordorigin="14445,5267" coordsize="10,2">
              <v:shape style="position:absolute;left:14445;top:5267;width:10;height:2" coordorigin="14445,5267" coordsize="10,0" path="m14445,5267l14455,5267e" filled="false" stroked="true" strokeweight=".72pt" strokecolor="#000000">
                <v:path arrowok="t"/>
              </v:shape>
              <v:shape style="position:absolute;left:571;top:5183;width:4011;height:101" type="#_x0000_t75" stroked="false">
                <v:imagedata r:id="rId126" o:title=""/>
              </v:shape>
              <v:shape style="position:absolute;left:4558;top:5274;width:4213;height:10" type="#_x0000_t75" stroked="false">
                <v:imagedata r:id="rId238" o:title=""/>
              </v:shape>
              <v:shape style="position:absolute;left:8766;top:5274;width:7160;height:10" type="#_x0000_t75" stroked="false">
                <v:imagedata r:id="rId231" o:title=""/>
              </v:shape>
            </v:group>
            <v:group style="position:absolute;left:4563;top:5284;width:10;height:20" coordorigin="4563,5284" coordsize="10,20">
              <v:shape style="position:absolute;left:4563;top:5284;width:10;height:20" coordorigin="4563,5284" coordsize="10,20" path="m4563,5303l4572,5303,4572,5284,4563,5284,4563,5303xe" filled="true" fillcolor="#000000" stroked="false">
                <v:path arrowok="t"/>
                <v:fill type="solid"/>
              </v:shape>
            </v:group>
            <v:group style="position:absolute;left:4563;top:5303;width:10;height:20" coordorigin="4563,5303" coordsize="10,20">
              <v:shape style="position:absolute;left:4563;top:5303;width:10;height:20" coordorigin="4563,5303" coordsize="10,20" path="m4563,5322l4572,5322,4572,5303,4563,5303,4563,5322xe" filled="true" fillcolor="#000000" stroked="false">
                <v:path arrowok="t"/>
                <v:fill type="solid"/>
              </v:shape>
            </v:group>
            <v:group style="position:absolute;left:4563;top:5322;width:10;height:20" coordorigin="4563,5322" coordsize="10,20">
              <v:shape style="position:absolute;left:4563;top:5322;width:10;height:20" coordorigin="4563,5322" coordsize="10,20" path="m4563,5342l4572,5342,4572,5322,4563,5322,4563,5342xe" filled="true" fillcolor="#000000" stroked="false">
                <v:path arrowok="t"/>
                <v:fill type="solid"/>
              </v:shape>
            </v:group>
            <v:group style="position:absolute;left:4563;top:5342;width:10;height:20" coordorigin="4563,5342" coordsize="10,20">
              <v:shape style="position:absolute;left:4563;top:5342;width:10;height:20" coordorigin="4563,5342" coordsize="10,20" path="m4563,5361l4572,5361,4572,5342,4563,5342,4563,5361xe" filled="true" fillcolor="#000000" stroked="false">
                <v:path arrowok="t"/>
                <v:fill type="solid"/>
              </v:shape>
            </v:group>
            <v:group style="position:absolute;left:4563;top:5361;width:10;height:20" coordorigin="4563,5361" coordsize="10,20">
              <v:shape style="position:absolute;left:4563;top:5361;width:10;height:20" coordorigin="4563,5361" coordsize="10,20" path="m4563,5380l4572,5380,4572,5361,4563,5361,4563,5380xe" filled="true" fillcolor="#000000" stroked="false">
                <v:path arrowok="t"/>
                <v:fill type="solid"/>
              </v:shape>
            </v:group>
            <v:group style="position:absolute;left:4563;top:5380;width:10;height:20" coordorigin="4563,5380" coordsize="10,20">
              <v:shape style="position:absolute;left:4563;top:5380;width:10;height:20" coordorigin="4563,5380" coordsize="10,20" path="m4563,5399l4572,5399,4572,5380,4563,5380,4563,5399xe" filled="true" fillcolor="#000000" stroked="false">
                <v:path arrowok="t"/>
                <v:fill type="solid"/>
              </v:shape>
            </v:group>
            <v:group style="position:absolute;left:4563;top:5399;width:10;height:20" coordorigin="4563,5399" coordsize="10,20">
              <v:shape style="position:absolute;left:4563;top:5399;width:10;height:20" coordorigin="4563,5399" coordsize="10,20" path="m4563,5418l4572,5418,4572,5399,4563,5399,4563,5418xe" filled="true" fillcolor="#000000" stroked="false">
                <v:path arrowok="t"/>
                <v:fill type="solid"/>
              </v:shape>
            </v:group>
            <v:group style="position:absolute;left:4563;top:5418;width:10;height:20" coordorigin="4563,5418" coordsize="10,20">
              <v:shape style="position:absolute;left:4563;top:5418;width:10;height:20" coordorigin="4563,5418" coordsize="10,20" path="m4563,5438l4572,5438,4572,5418,4563,5418,4563,5438xe" filled="true" fillcolor="#000000" stroked="false">
                <v:path arrowok="t"/>
                <v:fill type="solid"/>
              </v:shape>
            </v:group>
            <v:group style="position:absolute;left:5955;top:5284;width:10;height:20" coordorigin="5955,5284" coordsize="10,20">
              <v:shape style="position:absolute;left:5955;top:5284;width:10;height:20" coordorigin="5955,5284" coordsize="10,20" path="m5955,5303l5965,5303,5965,5284,5955,5284,5955,5303xe" filled="true" fillcolor="#000000" stroked="false">
                <v:path arrowok="t"/>
                <v:fill type="solid"/>
              </v:shape>
            </v:group>
            <v:group style="position:absolute;left:5955;top:5303;width:10;height:20" coordorigin="5955,5303" coordsize="10,20">
              <v:shape style="position:absolute;left:5955;top:5303;width:10;height:20" coordorigin="5955,5303" coordsize="10,20" path="m5955,5322l5965,5322,5965,5303,5955,5303,5955,5322xe" filled="true" fillcolor="#000000" stroked="false">
                <v:path arrowok="t"/>
                <v:fill type="solid"/>
              </v:shape>
            </v:group>
            <v:group style="position:absolute;left:5955;top:5322;width:10;height:20" coordorigin="5955,5322" coordsize="10,20">
              <v:shape style="position:absolute;left:5955;top:5322;width:10;height:20" coordorigin="5955,5322" coordsize="10,20" path="m5955,5342l5965,5342,5965,5322,5955,5322,5955,5342xe" filled="true" fillcolor="#000000" stroked="false">
                <v:path arrowok="t"/>
                <v:fill type="solid"/>
              </v:shape>
            </v:group>
            <v:group style="position:absolute;left:5955;top:5342;width:10;height:20" coordorigin="5955,5342" coordsize="10,20">
              <v:shape style="position:absolute;left:5955;top:5342;width:10;height:20" coordorigin="5955,5342" coordsize="10,20" path="m5955,5361l5965,5361,5965,5342,5955,5342,5955,5361xe" filled="true" fillcolor="#000000" stroked="false">
                <v:path arrowok="t"/>
                <v:fill type="solid"/>
              </v:shape>
            </v:group>
            <v:group style="position:absolute;left:5955;top:5361;width:10;height:20" coordorigin="5955,5361" coordsize="10,20">
              <v:shape style="position:absolute;left:5955;top:5361;width:10;height:20" coordorigin="5955,5361" coordsize="10,20" path="m5955,5380l5965,5380,5965,5361,5955,5361,5955,5380xe" filled="true" fillcolor="#000000" stroked="false">
                <v:path arrowok="t"/>
                <v:fill type="solid"/>
              </v:shape>
            </v:group>
            <v:group style="position:absolute;left:5955;top:5380;width:10;height:20" coordorigin="5955,5380" coordsize="10,20">
              <v:shape style="position:absolute;left:5955;top:5380;width:10;height:20" coordorigin="5955,5380" coordsize="10,20" path="m5955,5399l5965,5399,5965,5380,5955,5380,5955,5399xe" filled="true" fillcolor="#000000" stroked="false">
                <v:path arrowok="t"/>
                <v:fill type="solid"/>
              </v:shape>
            </v:group>
            <v:group style="position:absolute;left:5955;top:5399;width:10;height:20" coordorigin="5955,5399" coordsize="10,20">
              <v:shape style="position:absolute;left:5955;top:5399;width:10;height:20" coordorigin="5955,5399" coordsize="10,20" path="m5955,5418l5965,5418,5965,5399,5955,5399,5955,5418xe" filled="true" fillcolor="#000000" stroked="false">
                <v:path arrowok="t"/>
                <v:fill type="solid"/>
              </v:shape>
            </v:group>
            <v:group style="position:absolute;left:5955;top:5418;width:10;height:20" coordorigin="5955,5418" coordsize="10,20">
              <v:shape style="position:absolute;left:5955;top:5418;width:10;height:20" coordorigin="5955,5418" coordsize="10,20" path="m5955,5438l5965,5438,5965,5418,5955,5418,5955,5438xe" filled="true" fillcolor="#000000" stroked="false">
                <v:path arrowok="t"/>
                <v:fill type="solid"/>
              </v:shape>
            </v:group>
            <v:group style="position:absolute;left:5955;top:5438;width:10;height:20" coordorigin="5955,5438" coordsize="10,20">
              <v:shape style="position:absolute;left:5955;top:5438;width:10;height:20" coordorigin="5955,5438" coordsize="10,20" path="m5955,5457l5965,5457,5965,5438,5955,5438,5955,5457xe" filled="true" fillcolor="#000000" stroked="false">
                <v:path arrowok="t"/>
                <v:fill type="solid"/>
              </v:shape>
            </v:group>
            <v:group style="position:absolute;left:5955;top:5457;width:10;height:20" coordorigin="5955,5457" coordsize="10,20">
              <v:shape style="position:absolute;left:5955;top:5457;width:10;height:20" coordorigin="5955,5457" coordsize="10,20" path="m5955,5476l5965,5476,5965,5457,5955,5457,5955,5476xe" filled="true" fillcolor="#000000" stroked="false">
                <v:path arrowok="t"/>
                <v:fill type="solid"/>
              </v:shape>
            </v:group>
            <v:group style="position:absolute;left:5955;top:5476;width:10;height:20" coordorigin="5955,5476" coordsize="10,20">
              <v:shape style="position:absolute;left:5955;top:5476;width:10;height:20" coordorigin="5955,5476" coordsize="10,20" path="m5955,5495l5965,5495,5965,5476,5955,5476,5955,5495xe" filled="true" fillcolor="#000000" stroked="false">
                <v:path arrowok="t"/>
                <v:fill type="solid"/>
              </v:shape>
            </v:group>
            <v:group style="position:absolute;left:5955;top:5495;width:10;height:20" coordorigin="5955,5495" coordsize="10,20">
              <v:shape style="position:absolute;left:5955;top:5495;width:10;height:20" coordorigin="5955,5495" coordsize="10,20" path="m5955,5514l5965,5514,5965,5495,5955,5495,5955,5514xe" filled="true" fillcolor="#000000" stroked="false">
                <v:path arrowok="t"/>
                <v:fill type="solid"/>
              </v:shape>
            </v:group>
            <v:group style="position:absolute;left:5955;top:5522;width:10;height:2" coordorigin="5955,5522" coordsize="10,2">
              <v:shape style="position:absolute;left:5955;top:5522;width:10;height:2" coordorigin="5955,5522" coordsize="10,0" path="m5955,5522l5965,5522e" filled="false" stroked="true" strokeweight=".72pt" strokecolor="#000000">
                <v:path arrowok="t"/>
              </v:shape>
            </v:group>
            <v:group style="position:absolute;left:7431;top:5284;width:10;height:20" coordorigin="7431,5284" coordsize="10,20">
              <v:shape style="position:absolute;left:7431;top:5284;width:10;height:20" coordorigin="7431,5284" coordsize="10,20" path="m7431,5303l7441,5303,7441,5284,7431,5284,7431,5303xe" filled="true" fillcolor="#000000" stroked="false">
                <v:path arrowok="t"/>
                <v:fill type="solid"/>
              </v:shape>
            </v:group>
            <v:group style="position:absolute;left:7431;top:5303;width:10;height:20" coordorigin="7431,5303" coordsize="10,20">
              <v:shape style="position:absolute;left:7431;top:5303;width:10;height:20" coordorigin="7431,5303" coordsize="10,20" path="m7431,5322l7441,5322,7441,5303,7431,5303,7431,5322xe" filled="true" fillcolor="#000000" stroked="false">
                <v:path arrowok="t"/>
                <v:fill type="solid"/>
              </v:shape>
            </v:group>
            <v:group style="position:absolute;left:7431;top:5322;width:10;height:20" coordorigin="7431,5322" coordsize="10,20">
              <v:shape style="position:absolute;left:7431;top:5322;width:10;height:20" coordorigin="7431,5322" coordsize="10,20" path="m7431,5342l7441,5342,7441,5322,7431,5322,7431,5342xe" filled="true" fillcolor="#000000" stroked="false">
                <v:path arrowok="t"/>
                <v:fill type="solid"/>
              </v:shape>
            </v:group>
            <v:group style="position:absolute;left:7431;top:5342;width:10;height:20" coordorigin="7431,5342" coordsize="10,20">
              <v:shape style="position:absolute;left:7431;top:5342;width:10;height:20" coordorigin="7431,5342" coordsize="10,20" path="m7431,5361l7441,5361,7441,5342,7431,5342,7431,5361xe" filled="true" fillcolor="#000000" stroked="false">
                <v:path arrowok="t"/>
                <v:fill type="solid"/>
              </v:shape>
            </v:group>
            <v:group style="position:absolute;left:7431;top:5361;width:10;height:20" coordorigin="7431,5361" coordsize="10,20">
              <v:shape style="position:absolute;left:7431;top:5361;width:10;height:20" coordorigin="7431,5361" coordsize="10,20" path="m7431,5380l7441,5380,7441,5361,7431,5361,7431,5380xe" filled="true" fillcolor="#000000" stroked="false">
                <v:path arrowok="t"/>
                <v:fill type="solid"/>
              </v:shape>
            </v:group>
            <v:group style="position:absolute;left:7431;top:5380;width:10;height:20" coordorigin="7431,5380" coordsize="10,20">
              <v:shape style="position:absolute;left:7431;top:5380;width:10;height:20" coordorigin="7431,5380" coordsize="10,20" path="m7431,5399l7441,5399,7441,5380,7431,5380,7431,5399xe" filled="true" fillcolor="#000000" stroked="false">
                <v:path arrowok="t"/>
                <v:fill type="solid"/>
              </v:shape>
            </v:group>
            <v:group style="position:absolute;left:7431;top:5399;width:10;height:20" coordorigin="7431,5399" coordsize="10,20">
              <v:shape style="position:absolute;left:7431;top:5399;width:10;height:20" coordorigin="7431,5399" coordsize="10,20" path="m7431,5418l7441,5418,7441,5399,7431,5399,7431,5418xe" filled="true" fillcolor="#000000" stroked="false">
                <v:path arrowok="t"/>
                <v:fill type="solid"/>
              </v:shape>
            </v:group>
            <v:group style="position:absolute;left:7431;top:5418;width:10;height:20" coordorigin="7431,5418" coordsize="10,20">
              <v:shape style="position:absolute;left:7431;top:5418;width:10;height:20" coordorigin="7431,5418" coordsize="10,20" path="m7431,5438l7441,5438,7441,5418,7431,5418,7431,5438xe" filled="true" fillcolor="#000000" stroked="false">
                <v:path arrowok="t"/>
                <v:fill type="solid"/>
              </v:shape>
            </v:group>
            <v:group style="position:absolute;left:7431;top:5438;width:10;height:20" coordorigin="7431,5438" coordsize="10,20">
              <v:shape style="position:absolute;left:7431;top:5438;width:10;height:20" coordorigin="7431,5438" coordsize="10,20" path="m7431,5457l7441,5457,7441,5438,7431,5438,7431,5457xe" filled="true" fillcolor="#000000" stroked="false">
                <v:path arrowok="t"/>
                <v:fill type="solid"/>
              </v:shape>
            </v:group>
            <v:group style="position:absolute;left:7431;top:5457;width:10;height:20" coordorigin="7431,5457" coordsize="10,20">
              <v:shape style="position:absolute;left:7431;top:5457;width:10;height:20" coordorigin="7431,5457" coordsize="10,20" path="m7431,5476l7441,5476,7441,5457,7431,5457,7431,5476xe" filled="true" fillcolor="#000000" stroked="false">
                <v:path arrowok="t"/>
                <v:fill type="solid"/>
              </v:shape>
            </v:group>
            <v:group style="position:absolute;left:7431;top:5476;width:10;height:20" coordorigin="7431,5476" coordsize="10,20">
              <v:shape style="position:absolute;left:7431;top:5476;width:10;height:20" coordorigin="7431,5476" coordsize="10,20" path="m7431,5495l7441,5495,7441,5476,7431,5476,7431,5495xe" filled="true" fillcolor="#000000" stroked="false">
                <v:path arrowok="t"/>
                <v:fill type="solid"/>
              </v:shape>
            </v:group>
            <v:group style="position:absolute;left:7431;top:5495;width:10;height:20" coordorigin="7431,5495" coordsize="10,20">
              <v:shape style="position:absolute;left:7431;top:5495;width:10;height:20" coordorigin="7431,5495" coordsize="10,20" path="m7431,5514l7441,5514,7441,5495,7431,5495,7431,5514xe" filled="true" fillcolor="#000000" stroked="false">
                <v:path arrowok="t"/>
                <v:fill type="solid"/>
              </v:shape>
            </v:group>
            <v:group style="position:absolute;left:7431;top:5522;width:10;height:2" coordorigin="7431,5522" coordsize="10,2">
              <v:shape style="position:absolute;left:7431;top:5522;width:10;height:2" coordorigin="7431,5522" coordsize="10,0" path="m7431,5522l7441,5522e" filled="false" stroked="true" strokeweight=".72pt" strokecolor="#000000">
                <v:path arrowok="t"/>
              </v:shape>
            </v:group>
            <v:group style="position:absolute;left:8771;top:5284;width:10;height:20" coordorigin="8771,5284" coordsize="10,20">
              <v:shape style="position:absolute;left:8771;top:5284;width:10;height:20" coordorigin="8771,5284" coordsize="10,20" path="m8771,5303l8780,5303,8780,5284,8771,5284,8771,5303xe" filled="true" fillcolor="#000000" stroked="false">
                <v:path arrowok="t"/>
                <v:fill type="solid"/>
              </v:shape>
            </v:group>
            <v:group style="position:absolute;left:8771;top:5303;width:10;height:20" coordorigin="8771,5303" coordsize="10,20">
              <v:shape style="position:absolute;left:8771;top:5303;width:10;height:20" coordorigin="8771,5303" coordsize="10,20" path="m8771,5322l8780,5322,8780,5303,8771,5303,8771,5322xe" filled="true" fillcolor="#000000" stroked="false">
                <v:path arrowok="t"/>
                <v:fill type="solid"/>
              </v:shape>
            </v:group>
            <v:group style="position:absolute;left:8771;top:5322;width:10;height:20" coordorigin="8771,5322" coordsize="10,20">
              <v:shape style="position:absolute;left:8771;top:5322;width:10;height:20" coordorigin="8771,5322" coordsize="10,20" path="m8771,5342l8780,5342,8780,5322,8771,5322,8771,5342xe" filled="true" fillcolor="#000000" stroked="false">
                <v:path arrowok="t"/>
                <v:fill type="solid"/>
              </v:shape>
            </v:group>
            <v:group style="position:absolute;left:8771;top:5342;width:10;height:20" coordorigin="8771,5342" coordsize="10,20">
              <v:shape style="position:absolute;left:8771;top:5342;width:10;height:20" coordorigin="8771,5342" coordsize="10,20" path="m8771,5361l8780,5361,8780,5342,8771,5342,8771,5361xe" filled="true" fillcolor="#000000" stroked="false">
                <v:path arrowok="t"/>
                <v:fill type="solid"/>
              </v:shape>
            </v:group>
            <v:group style="position:absolute;left:8771;top:5361;width:10;height:20" coordorigin="8771,5361" coordsize="10,20">
              <v:shape style="position:absolute;left:8771;top:5361;width:10;height:20" coordorigin="8771,5361" coordsize="10,20" path="m8771,5380l8780,5380,8780,5361,8771,5361,8771,5380xe" filled="true" fillcolor="#000000" stroked="false">
                <v:path arrowok="t"/>
                <v:fill type="solid"/>
              </v:shape>
            </v:group>
            <v:group style="position:absolute;left:8771;top:5380;width:10;height:20" coordorigin="8771,5380" coordsize="10,20">
              <v:shape style="position:absolute;left:8771;top:5380;width:10;height:20" coordorigin="8771,5380" coordsize="10,20" path="m8771,5399l8780,5399,8780,5380,8771,5380,8771,5399xe" filled="true" fillcolor="#000000" stroked="false">
                <v:path arrowok="t"/>
                <v:fill type="solid"/>
              </v:shape>
            </v:group>
            <v:group style="position:absolute;left:8771;top:5399;width:10;height:20" coordorigin="8771,5399" coordsize="10,20">
              <v:shape style="position:absolute;left:8771;top:5399;width:10;height:20" coordorigin="8771,5399" coordsize="10,20" path="m8771,5418l8780,5418,8780,5399,8771,5399,8771,5418xe" filled="true" fillcolor="#000000" stroked="false">
                <v:path arrowok="t"/>
                <v:fill type="solid"/>
              </v:shape>
            </v:group>
            <v:group style="position:absolute;left:8771;top:5418;width:10;height:20" coordorigin="8771,5418" coordsize="10,20">
              <v:shape style="position:absolute;left:8771;top:5418;width:10;height:20" coordorigin="8771,5418" coordsize="10,20" path="m8771,5438l8780,5438,8780,5418,8771,5418,8771,5438xe" filled="true" fillcolor="#000000" stroked="false">
                <v:path arrowok="t"/>
                <v:fill type="solid"/>
              </v:shape>
            </v:group>
            <v:group style="position:absolute;left:8771;top:5438;width:10;height:20" coordorigin="8771,5438" coordsize="10,20">
              <v:shape style="position:absolute;left:8771;top:5438;width:10;height:20" coordorigin="8771,5438" coordsize="10,20" path="m8771,5457l8780,5457,8780,5438,8771,5438,8771,5457xe" filled="true" fillcolor="#000000" stroked="false">
                <v:path arrowok="t"/>
                <v:fill type="solid"/>
              </v:shape>
            </v:group>
            <v:group style="position:absolute;left:8771;top:5457;width:10;height:20" coordorigin="8771,5457" coordsize="10,20">
              <v:shape style="position:absolute;left:8771;top:5457;width:10;height:20" coordorigin="8771,5457" coordsize="10,20" path="m8771,5476l8780,5476,8780,5457,8771,5457,8771,5476xe" filled="true" fillcolor="#000000" stroked="false">
                <v:path arrowok="t"/>
                <v:fill type="solid"/>
              </v:shape>
            </v:group>
            <v:group style="position:absolute;left:8771;top:5476;width:10;height:20" coordorigin="8771,5476" coordsize="10,20">
              <v:shape style="position:absolute;left:8771;top:5476;width:10;height:20" coordorigin="8771,5476" coordsize="10,20" path="m8771,5495l8780,5495,8780,5476,8771,5476,8771,5495xe" filled="true" fillcolor="#000000" stroked="false">
                <v:path arrowok="t"/>
                <v:fill type="solid"/>
              </v:shape>
            </v:group>
            <v:group style="position:absolute;left:8771;top:5495;width:10;height:20" coordorigin="8771,5495" coordsize="10,20">
              <v:shape style="position:absolute;left:8771;top:5495;width:10;height:20" coordorigin="8771,5495" coordsize="10,20" path="m8771,5514l8780,5514,8780,5495,8771,5495,8771,5514xe" filled="true" fillcolor="#000000" stroked="false">
                <v:path arrowok="t"/>
                <v:fill type="solid"/>
              </v:shape>
            </v:group>
            <v:group style="position:absolute;left:8771;top:5522;width:10;height:2" coordorigin="8771,5522" coordsize="10,2">
              <v:shape style="position:absolute;left:8771;top:5522;width:10;height:2" coordorigin="8771,5522" coordsize="10,0" path="m8771,5522l8780,5522e" filled="false" stroked="true" strokeweight=".72pt" strokecolor="#000000">
                <v:path arrowok="t"/>
              </v:shape>
            </v:group>
            <v:group style="position:absolute;left:10170;top:5284;width:10;height:20" coordorigin="10170,5284" coordsize="10,20">
              <v:shape style="position:absolute;left:10170;top:5284;width:10;height:20" coordorigin="10170,5284" coordsize="10,20" path="m10170,5303l10180,5303,10180,5284,10170,5284,10170,5303xe" filled="true" fillcolor="#000000" stroked="false">
                <v:path arrowok="t"/>
                <v:fill type="solid"/>
              </v:shape>
            </v:group>
            <v:group style="position:absolute;left:10170;top:5303;width:10;height:20" coordorigin="10170,5303" coordsize="10,20">
              <v:shape style="position:absolute;left:10170;top:5303;width:10;height:20" coordorigin="10170,5303" coordsize="10,20" path="m10170,5322l10180,5322,10180,5303,10170,5303,10170,5322xe" filled="true" fillcolor="#000000" stroked="false">
                <v:path arrowok="t"/>
                <v:fill type="solid"/>
              </v:shape>
            </v:group>
            <v:group style="position:absolute;left:10170;top:5322;width:10;height:20" coordorigin="10170,5322" coordsize="10,20">
              <v:shape style="position:absolute;left:10170;top:5322;width:10;height:20" coordorigin="10170,5322" coordsize="10,20" path="m10170,5342l10180,5342,10180,5322,10170,5322,10170,5342xe" filled="true" fillcolor="#000000" stroked="false">
                <v:path arrowok="t"/>
                <v:fill type="solid"/>
              </v:shape>
            </v:group>
            <v:group style="position:absolute;left:10170;top:5342;width:10;height:20" coordorigin="10170,5342" coordsize="10,20">
              <v:shape style="position:absolute;left:10170;top:5342;width:10;height:20" coordorigin="10170,5342" coordsize="10,20" path="m10170,5361l10180,5361,10180,5342,10170,5342,10170,5361xe" filled="true" fillcolor="#000000" stroked="false">
                <v:path arrowok="t"/>
                <v:fill type="solid"/>
              </v:shape>
            </v:group>
            <v:group style="position:absolute;left:10170;top:5361;width:10;height:20" coordorigin="10170,5361" coordsize="10,20">
              <v:shape style="position:absolute;left:10170;top:5361;width:10;height:20" coordorigin="10170,5361" coordsize="10,20" path="m10170,5380l10180,5380,10180,5361,10170,5361,10170,5380xe" filled="true" fillcolor="#000000" stroked="false">
                <v:path arrowok="t"/>
                <v:fill type="solid"/>
              </v:shape>
            </v:group>
            <v:group style="position:absolute;left:10170;top:5380;width:10;height:20" coordorigin="10170,5380" coordsize="10,20">
              <v:shape style="position:absolute;left:10170;top:5380;width:10;height:20" coordorigin="10170,5380" coordsize="10,20" path="m10170,5399l10180,5399,10180,5380,10170,5380,10170,5399xe" filled="true" fillcolor="#000000" stroked="false">
                <v:path arrowok="t"/>
                <v:fill type="solid"/>
              </v:shape>
            </v:group>
            <v:group style="position:absolute;left:10170;top:5399;width:10;height:20" coordorigin="10170,5399" coordsize="10,20">
              <v:shape style="position:absolute;left:10170;top:5399;width:10;height:20" coordorigin="10170,5399" coordsize="10,20" path="m10170,5418l10180,5418,10180,5399,10170,5399,10170,5418xe" filled="true" fillcolor="#000000" stroked="false">
                <v:path arrowok="t"/>
                <v:fill type="solid"/>
              </v:shape>
            </v:group>
            <v:group style="position:absolute;left:10170;top:5418;width:10;height:20" coordorigin="10170,5418" coordsize="10,20">
              <v:shape style="position:absolute;left:10170;top:5418;width:10;height:20" coordorigin="10170,5418" coordsize="10,20" path="m10170,5438l10180,5438,10180,5418,10170,5418,10170,5438xe" filled="true" fillcolor="#000000" stroked="false">
                <v:path arrowok="t"/>
                <v:fill type="solid"/>
              </v:shape>
            </v:group>
            <v:group style="position:absolute;left:10170;top:5438;width:10;height:20" coordorigin="10170,5438" coordsize="10,20">
              <v:shape style="position:absolute;left:10170;top:5438;width:10;height:20" coordorigin="10170,5438" coordsize="10,20" path="m10170,5457l10180,5457,10180,5438,10170,5438,10170,5457xe" filled="true" fillcolor="#000000" stroked="false">
                <v:path arrowok="t"/>
                <v:fill type="solid"/>
              </v:shape>
            </v:group>
            <v:group style="position:absolute;left:10170;top:5457;width:10;height:20" coordorigin="10170,5457" coordsize="10,20">
              <v:shape style="position:absolute;left:10170;top:5457;width:10;height:20" coordorigin="10170,5457" coordsize="10,20" path="m10170,5476l10180,5476,10180,5457,10170,5457,10170,5476xe" filled="true" fillcolor="#000000" stroked="false">
                <v:path arrowok="t"/>
                <v:fill type="solid"/>
              </v:shape>
            </v:group>
            <v:group style="position:absolute;left:10170;top:5476;width:10;height:20" coordorigin="10170,5476" coordsize="10,20">
              <v:shape style="position:absolute;left:10170;top:5476;width:10;height:20" coordorigin="10170,5476" coordsize="10,20" path="m10170,5495l10180,5495,10180,5476,10170,5476,10170,5495xe" filled="true" fillcolor="#000000" stroked="false">
                <v:path arrowok="t"/>
                <v:fill type="solid"/>
              </v:shape>
            </v:group>
            <v:group style="position:absolute;left:10170;top:5495;width:10;height:20" coordorigin="10170,5495" coordsize="10,20">
              <v:shape style="position:absolute;left:10170;top:5495;width:10;height:20" coordorigin="10170,5495" coordsize="10,20" path="m10170,5514l10180,5514,10180,5495,10170,5495,10170,5514xe" filled="true" fillcolor="#000000" stroked="false">
                <v:path arrowok="t"/>
                <v:fill type="solid"/>
              </v:shape>
            </v:group>
            <v:group style="position:absolute;left:10170;top:5522;width:10;height:2" coordorigin="10170,5522" coordsize="10,2">
              <v:shape style="position:absolute;left:10170;top:5522;width:10;height:2" coordorigin="10170,5522" coordsize="10,0" path="m10170,5522l10180,5522e" filled="false" stroked="true" strokeweight=".72pt" strokecolor="#000000">
                <v:path arrowok="t"/>
              </v:shape>
            </v:group>
            <v:group style="position:absolute;left:11572;top:5284;width:10;height:20" coordorigin="11572,5284" coordsize="10,20">
              <v:shape style="position:absolute;left:11572;top:5284;width:10;height:20" coordorigin="11572,5284" coordsize="10,20" path="m11572,5303l11581,5303,11581,5284,11572,5284,11572,5303xe" filled="true" fillcolor="#000000" stroked="false">
                <v:path arrowok="t"/>
                <v:fill type="solid"/>
              </v:shape>
            </v:group>
            <v:group style="position:absolute;left:11572;top:5303;width:10;height:20" coordorigin="11572,5303" coordsize="10,20">
              <v:shape style="position:absolute;left:11572;top:5303;width:10;height:20" coordorigin="11572,5303" coordsize="10,20" path="m11572,5322l11581,5322,11581,5303,11572,5303,11572,5322xe" filled="true" fillcolor="#000000" stroked="false">
                <v:path arrowok="t"/>
                <v:fill type="solid"/>
              </v:shape>
            </v:group>
            <v:group style="position:absolute;left:11572;top:5322;width:10;height:20" coordorigin="11572,5322" coordsize="10,20">
              <v:shape style="position:absolute;left:11572;top:5322;width:10;height:20" coordorigin="11572,5322" coordsize="10,20" path="m11572,5342l11581,5342,11581,5322,11572,5322,11572,5342xe" filled="true" fillcolor="#000000" stroked="false">
                <v:path arrowok="t"/>
                <v:fill type="solid"/>
              </v:shape>
            </v:group>
            <v:group style="position:absolute;left:11572;top:5342;width:10;height:20" coordorigin="11572,5342" coordsize="10,20">
              <v:shape style="position:absolute;left:11572;top:5342;width:10;height:20" coordorigin="11572,5342" coordsize="10,20" path="m11572,5361l11581,5361,11581,5342,11572,5342,11572,5361xe" filled="true" fillcolor="#000000" stroked="false">
                <v:path arrowok="t"/>
                <v:fill type="solid"/>
              </v:shape>
            </v:group>
            <v:group style="position:absolute;left:11572;top:5361;width:10;height:20" coordorigin="11572,5361" coordsize="10,20">
              <v:shape style="position:absolute;left:11572;top:5361;width:10;height:20" coordorigin="11572,5361" coordsize="10,20" path="m11572,5380l11581,5380,11581,5361,11572,5361,11572,5380xe" filled="true" fillcolor="#000000" stroked="false">
                <v:path arrowok="t"/>
                <v:fill type="solid"/>
              </v:shape>
            </v:group>
            <v:group style="position:absolute;left:11572;top:5380;width:10;height:20" coordorigin="11572,5380" coordsize="10,20">
              <v:shape style="position:absolute;left:11572;top:5380;width:10;height:20" coordorigin="11572,5380" coordsize="10,20" path="m11572,5399l11581,5399,11581,5380,11572,5380,11572,5399xe" filled="true" fillcolor="#000000" stroked="false">
                <v:path arrowok="t"/>
                <v:fill type="solid"/>
              </v:shape>
            </v:group>
            <v:group style="position:absolute;left:11572;top:5399;width:10;height:20" coordorigin="11572,5399" coordsize="10,20">
              <v:shape style="position:absolute;left:11572;top:5399;width:10;height:20" coordorigin="11572,5399" coordsize="10,20" path="m11572,5418l11581,5418,11581,5399,11572,5399,11572,5418xe" filled="true" fillcolor="#000000" stroked="false">
                <v:path arrowok="t"/>
                <v:fill type="solid"/>
              </v:shape>
            </v:group>
            <v:group style="position:absolute;left:11572;top:5418;width:10;height:20" coordorigin="11572,5418" coordsize="10,20">
              <v:shape style="position:absolute;left:11572;top:5418;width:10;height:20" coordorigin="11572,5418" coordsize="10,20" path="m11572,5438l11581,5438,11581,5418,11572,5418,11572,5438xe" filled="true" fillcolor="#000000" stroked="false">
                <v:path arrowok="t"/>
                <v:fill type="solid"/>
              </v:shape>
            </v:group>
            <v:group style="position:absolute;left:11572;top:5438;width:10;height:20" coordorigin="11572,5438" coordsize="10,20">
              <v:shape style="position:absolute;left:11572;top:5438;width:10;height:20" coordorigin="11572,5438" coordsize="10,20" path="m11572,5457l11581,5457,11581,5438,11572,5438,11572,5457xe" filled="true" fillcolor="#000000" stroked="false">
                <v:path arrowok="t"/>
                <v:fill type="solid"/>
              </v:shape>
            </v:group>
            <v:group style="position:absolute;left:11572;top:5457;width:10;height:20" coordorigin="11572,5457" coordsize="10,20">
              <v:shape style="position:absolute;left:11572;top:5457;width:10;height:20" coordorigin="11572,5457" coordsize="10,20" path="m11572,5476l11581,5476,11581,5457,11572,5457,11572,5476xe" filled="true" fillcolor="#000000" stroked="false">
                <v:path arrowok="t"/>
                <v:fill type="solid"/>
              </v:shape>
            </v:group>
            <v:group style="position:absolute;left:11572;top:5476;width:10;height:20" coordorigin="11572,5476" coordsize="10,20">
              <v:shape style="position:absolute;left:11572;top:5476;width:10;height:20" coordorigin="11572,5476" coordsize="10,20" path="m11572,5495l11581,5495,11581,5476,11572,5476,11572,5495xe" filled="true" fillcolor="#000000" stroked="false">
                <v:path arrowok="t"/>
                <v:fill type="solid"/>
              </v:shape>
            </v:group>
            <v:group style="position:absolute;left:11572;top:5495;width:10;height:20" coordorigin="11572,5495" coordsize="10,20">
              <v:shape style="position:absolute;left:11572;top:5495;width:10;height:20" coordorigin="11572,5495" coordsize="10,20" path="m11572,5514l11581,5514,11581,5495,11572,5495,11572,5514xe" filled="true" fillcolor="#000000" stroked="false">
                <v:path arrowok="t"/>
                <v:fill type="solid"/>
              </v:shape>
            </v:group>
            <v:group style="position:absolute;left:11572;top:5522;width:10;height:2" coordorigin="11572,5522" coordsize="10,2">
              <v:shape style="position:absolute;left:11572;top:5522;width:10;height:2" coordorigin="11572,5522" coordsize="10,0" path="m11572,5522l11581,5522e" filled="false" stroked="true" strokeweight=".72pt" strokecolor="#000000">
                <v:path arrowok="t"/>
              </v:shape>
            </v:group>
            <v:group style="position:absolute;left:12969;top:5284;width:10;height:20" coordorigin="12969,5284" coordsize="10,20">
              <v:shape style="position:absolute;left:12969;top:5284;width:10;height:20" coordorigin="12969,5284" coordsize="10,20" path="m12969,5303l12979,5303,12979,5284,12969,5284,12969,5303xe" filled="true" fillcolor="#000000" stroked="false">
                <v:path arrowok="t"/>
                <v:fill type="solid"/>
              </v:shape>
            </v:group>
            <v:group style="position:absolute;left:12969;top:5303;width:10;height:20" coordorigin="12969,5303" coordsize="10,20">
              <v:shape style="position:absolute;left:12969;top:5303;width:10;height:20" coordorigin="12969,5303" coordsize="10,20" path="m12969,5322l12979,5322,12979,5303,12969,5303,12969,5322xe" filled="true" fillcolor="#000000" stroked="false">
                <v:path arrowok="t"/>
                <v:fill type="solid"/>
              </v:shape>
            </v:group>
            <v:group style="position:absolute;left:12969;top:5322;width:10;height:20" coordorigin="12969,5322" coordsize="10,20">
              <v:shape style="position:absolute;left:12969;top:5322;width:10;height:20" coordorigin="12969,5322" coordsize="10,20" path="m12969,5342l12979,5342,12979,5322,12969,5322,12969,5342xe" filled="true" fillcolor="#000000" stroked="false">
                <v:path arrowok="t"/>
                <v:fill type="solid"/>
              </v:shape>
            </v:group>
            <v:group style="position:absolute;left:12969;top:5342;width:10;height:20" coordorigin="12969,5342" coordsize="10,20">
              <v:shape style="position:absolute;left:12969;top:5342;width:10;height:20" coordorigin="12969,5342" coordsize="10,20" path="m12969,5361l12979,5361,12979,5342,12969,5342,12969,5361xe" filled="true" fillcolor="#000000" stroked="false">
                <v:path arrowok="t"/>
                <v:fill type="solid"/>
              </v:shape>
            </v:group>
            <v:group style="position:absolute;left:12969;top:5361;width:10;height:20" coordorigin="12969,5361" coordsize="10,20">
              <v:shape style="position:absolute;left:12969;top:5361;width:10;height:20" coordorigin="12969,5361" coordsize="10,20" path="m12969,5380l12979,5380,12979,5361,12969,5361,12969,5380xe" filled="true" fillcolor="#000000" stroked="false">
                <v:path arrowok="t"/>
                <v:fill type="solid"/>
              </v:shape>
            </v:group>
            <v:group style="position:absolute;left:12969;top:5380;width:10;height:20" coordorigin="12969,5380" coordsize="10,20">
              <v:shape style="position:absolute;left:12969;top:5380;width:10;height:20" coordorigin="12969,5380" coordsize="10,20" path="m12969,5399l12979,5399,12979,5380,12969,5380,12969,5399xe" filled="true" fillcolor="#000000" stroked="false">
                <v:path arrowok="t"/>
                <v:fill type="solid"/>
              </v:shape>
            </v:group>
            <v:group style="position:absolute;left:12969;top:5399;width:10;height:20" coordorigin="12969,5399" coordsize="10,20">
              <v:shape style="position:absolute;left:12969;top:5399;width:10;height:20" coordorigin="12969,5399" coordsize="10,20" path="m12969,5418l12979,5418,12979,5399,12969,5399,12969,5418xe" filled="true" fillcolor="#000000" stroked="false">
                <v:path arrowok="t"/>
                <v:fill type="solid"/>
              </v:shape>
            </v:group>
            <v:group style="position:absolute;left:12969;top:5418;width:10;height:20" coordorigin="12969,5418" coordsize="10,20">
              <v:shape style="position:absolute;left:12969;top:5418;width:10;height:20" coordorigin="12969,5418" coordsize="10,20" path="m12969,5438l12979,5438,12979,5418,12969,5418,12969,5438xe" filled="true" fillcolor="#000000" stroked="false">
                <v:path arrowok="t"/>
                <v:fill type="solid"/>
              </v:shape>
            </v:group>
            <v:group style="position:absolute;left:12969;top:5438;width:10;height:20" coordorigin="12969,5438" coordsize="10,20">
              <v:shape style="position:absolute;left:12969;top:5438;width:10;height:20" coordorigin="12969,5438" coordsize="10,20" path="m12969,5457l12979,5457,12979,5438,12969,5438,12969,5457xe" filled="true" fillcolor="#000000" stroked="false">
                <v:path arrowok="t"/>
                <v:fill type="solid"/>
              </v:shape>
            </v:group>
            <v:group style="position:absolute;left:12969;top:5457;width:10;height:20" coordorigin="12969,5457" coordsize="10,20">
              <v:shape style="position:absolute;left:12969;top:5457;width:10;height:20" coordorigin="12969,5457" coordsize="10,20" path="m12969,5476l12979,5476,12979,5457,12969,5457,12969,5476xe" filled="true" fillcolor="#000000" stroked="false">
                <v:path arrowok="t"/>
                <v:fill type="solid"/>
              </v:shape>
            </v:group>
            <v:group style="position:absolute;left:12969;top:5476;width:10;height:20" coordorigin="12969,5476" coordsize="10,20">
              <v:shape style="position:absolute;left:12969;top:5476;width:10;height:20" coordorigin="12969,5476" coordsize="10,20" path="m12969,5495l12979,5495,12979,5476,12969,5476,12969,5495xe" filled="true" fillcolor="#000000" stroked="false">
                <v:path arrowok="t"/>
                <v:fill type="solid"/>
              </v:shape>
            </v:group>
            <v:group style="position:absolute;left:12969;top:5495;width:10;height:20" coordorigin="12969,5495" coordsize="10,20">
              <v:shape style="position:absolute;left:12969;top:5495;width:10;height:20" coordorigin="12969,5495" coordsize="10,20" path="m12969,5514l12979,5514,12979,5495,12969,5495,12969,5514xe" filled="true" fillcolor="#000000" stroked="false">
                <v:path arrowok="t"/>
                <v:fill type="solid"/>
              </v:shape>
            </v:group>
            <v:group style="position:absolute;left:12969;top:5522;width:10;height:2" coordorigin="12969,5522" coordsize="10,2">
              <v:shape style="position:absolute;left:12969;top:5522;width:10;height:2" coordorigin="12969,5522" coordsize="10,0" path="m12969,5522l12979,5522e" filled="false" stroked="true" strokeweight=".72pt" strokecolor="#000000">
                <v:path arrowok="t"/>
              </v:shape>
            </v:group>
            <v:group style="position:absolute;left:14445;top:5284;width:10;height:20" coordorigin="14445,5284" coordsize="10,20">
              <v:shape style="position:absolute;left:14445;top:5284;width:10;height:20" coordorigin="14445,5284" coordsize="10,20" path="m14445,5303l14455,5303,14455,5284,14445,5284,14445,5303xe" filled="true" fillcolor="#000000" stroked="false">
                <v:path arrowok="t"/>
                <v:fill type="solid"/>
              </v:shape>
            </v:group>
            <v:group style="position:absolute;left:14445;top:5303;width:10;height:20" coordorigin="14445,5303" coordsize="10,20">
              <v:shape style="position:absolute;left:14445;top:5303;width:10;height:20" coordorigin="14445,5303" coordsize="10,20" path="m14445,5322l14455,5322,14455,5303,14445,5303,14445,5322xe" filled="true" fillcolor="#000000" stroked="false">
                <v:path arrowok="t"/>
                <v:fill type="solid"/>
              </v:shape>
            </v:group>
            <v:group style="position:absolute;left:14445;top:5322;width:10;height:20" coordorigin="14445,5322" coordsize="10,20">
              <v:shape style="position:absolute;left:14445;top:5322;width:10;height:20" coordorigin="14445,5322" coordsize="10,20" path="m14445,5342l14455,5342,14455,5322,14445,5322,14445,5342xe" filled="true" fillcolor="#000000" stroked="false">
                <v:path arrowok="t"/>
                <v:fill type="solid"/>
              </v:shape>
            </v:group>
            <v:group style="position:absolute;left:14445;top:5342;width:10;height:20" coordorigin="14445,5342" coordsize="10,20">
              <v:shape style="position:absolute;left:14445;top:5342;width:10;height:20" coordorigin="14445,5342" coordsize="10,20" path="m14445,5361l14455,5361,14455,5342,14445,5342,14445,5361xe" filled="true" fillcolor="#000000" stroked="false">
                <v:path arrowok="t"/>
                <v:fill type="solid"/>
              </v:shape>
            </v:group>
            <v:group style="position:absolute;left:14445;top:5361;width:10;height:20" coordorigin="14445,5361" coordsize="10,20">
              <v:shape style="position:absolute;left:14445;top:5361;width:10;height:20" coordorigin="14445,5361" coordsize="10,20" path="m14445,5380l14455,5380,14455,5361,14445,5361,14445,5380xe" filled="true" fillcolor="#000000" stroked="false">
                <v:path arrowok="t"/>
                <v:fill type="solid"/>
              </v:shape>
            </v:group>
            <v:group style="position:absolute;left:14445;top:5380;width:10;height:20" coordorigin="14445,5380" coordsize="10,20">
              <v:shape style="position:absolute;left:14445;top:5380;width:10;height:20" coordorigin="14445,5380" coordsize="10,20" path="m14445,5399l14455,5399,14455,5380,14445,5380,14445,5399xe" filled="true" fillcolor="#000000" stroked="false">
                <v:path arrowok="t"/>
                <v:fill type="solid"/>
              </v:shape>
            </v:group>
            <v:group style="position:absolute;left:14445;top:5399;width:10;height:20" coordorigin="14445,5399" coordsize="10,20">
              <v:shape style="position:absolute;left:14445;top:5399;width:10;height:20" coordorigin="14445,5399" coordsize="10,20" path="m14445,5418l14455,5418,14455,5399,14445,5399,14445,5418xe" filled="true" fillcolor="#000000" stroked="false">
                <v:path arrowok="t"/>
                <v:fill type="solid"/>
              </v:shape>
            </v:group>
            <v:group style="position:absolute;left:14445;top:5418;width:10;height:20" coordorigin="14445,5418" coordsize="10,20">
              <v:shape style="position:absolute;left:14445;top:5418;width:10;height:20" coordorigin="14445,5418" coordsize="10,20" path="m14445,5438l14455,5438,14455,5418,14445,5418,14445,5438xe" filled="true" fillcolor="#000000" stroked="false">
                <v:path arrowok="t"/>
                <v:fill type="solid"/>
              </v:shape>
            </v:group>
            <v:group style="position:absolute;left:14445;top:5438;width:10;height:20" coordorigin="14445,5438" coordsize="10,20">
              <v:shape style="position:absolute;left:14445;top:5438;width:10;height:20" coordorigin="14445,5438" coordsize="10,20" path="m14445,5457l14455,5457,14455,5438,14445,5438,14445,5457xe" filled="true" fillcolor="#000000" stroked="false">
                <v:path arrowok="t"/>
                <v:fill type="solid"/>
              </v:shape>
            </v:group>
            <v:group style="position:absolute;left:14445;top:5457;width:10;height:20" coordorigin="14445,5457" coordsize="10,20">
              <v:shape style="position:absolute;left:14445;top:5457;width:10;height:20" coordorigin="14445,5457" coordsize="10,20" path="m14445,5476l14455,5476,14455,5457,14445,5457,14445,5476xe" filled="true" fillcolor="#000000" stroked="false">
                <v:path arrowok="t"/>
                <v:fill type="solid"/>
              </v:shape>
            </v:group>
            <v:group style="position:absolute;left:14445;top:5476;width:10;height:20" coordorigin="14445,5476" coordsize="10,20">
              <v:shape style="position:absolute;left:14445;top:5476;width:10;height:20" coordorigin="14445,5476" coordsize="10,20" path="m14445,5495l14455,5495,14455,5476,14445,5476,14445,5495xe" filled="true" fillcolor="#000000" stroked="false">
                <v:path arrowok="t"/>
                <v:fill type="solid"/>
              </v:shape>
            </v:group>
            <v:group style="position:absolute;left:14445;top:5495;width:10;height:20" coordorigin="14445,5495" coordsize="10,20">
              <v:shape style="position:absolute;left:14445;top:5495;width:10;height:20" coordorigin="14445,5495" coordsize="10,20" path="m14445,5514l14455,5514,14455,5495,14445,5495,14445,5514xe" filled="true" fillcolor="#000000" stroked="false">
                <v:path arrowok="t"/>
                <v:fill type="solid"/>
              </v:shape>
            </v:group>
            <v:group style="position:absolute;left:14445;top:5522;width:10;height:2" coordorigin="14445,5522" coordsize="10,2">
              <v:shape style="position:absolute;left:14445;top:5522;width:10;height:2" coordorigin="14445,5522" coordsize="10,0" path="m14445,5522l14455,5522e" filled="false" stroked="true" strokeweight=".72pt" strokecolor="#000000">
                <v:path arrowok="t"/>
              </v:shape>
              <v:shape style="position:absolute;left:571;top:5438;width:4011;height:101" type="#_x0000_t75" stroked="false">
                <v:imagedata r:id="rId241" o:title=""/>
              </v:shape>
              <v:shape style="position:absolute;left:4558;top:5529;width:4213;height:10" type="#_x0000_t75" stroked="false">
                <v:imagedata r:id="rId232" o:title=""/>
              </v:shape>
              <v:shape style="position:absolute;left:8766;top:5529;width:7160;height:10" type="#_x0000_t75" stroked="false">
                <v:imagedata r:id="rId233" o:title=""/>
              </v:shape>
            </v:group>
            <v:group style="position:absolute;left:4563;top:5538;width:10;height:20" coordorigin="4563,5538" coordsize="10,20">
              <v:shape style="position:absolute;left:4563;top:5538;width:10;height:20" coordorigin="4563,5538" coordsize="10,20" path="m4563,5558l4572,5558,4572,5538,4563,5538,4563,5558xe" filled="true" fillcolor="#000000" stroked="false">
                <v:path arrowok="t"/>
                <v:fill type="solid"/>
              </v:shape>
            </v:group>
            <v:group style="position:absolute;left:4563;top:5558;width:10;height:20" coordorigin="4563,5558" coordsize="10,20">
              <v:shape style="position:absolute;left:4563;top:5558;width:10;height:20" coordorigin="4563,5558" coordsize="10,20" path="m4563,5577l4572,5577,4572,5558,4563,5558,4563,5577xe" filled="true" fillcolor="#000000" stroked="false">
                <v:path arrowok="t"/>
                <v:fill type="solid"/>
              </v:shape>
            </v:group>
            <v:group style="position:absolute;left:4563;top:5577;width:10;height:20" coordorigin="4563,5577" coordsize="10,20">
              <v:shape style="position:absolute;left:4563;top:5577;width:10;height:20" coordorigin="4563,5577" coordsize="10,20" path="m4563,5596l4572,5596,4572,5577,4563,5577,4563,5596xe" filled="true" fillcolor="#000000" stroked="false">
                <v:path arrowok="t"/>
                <v:fill type="solid"/>
              </v:shape>
            </v:group>
            <v:group style="position:absolute;left:4563;top:5596;width:10;height:20" coordorigin="4563,5596" coordsize="10,20">
              <v:shape style="position:absolute;left:4563;top:5596;width:10;height:20" coordorigin="4563,5596" coordsize="10,20" path="m4563,5615l4572,5615,4572,5596,4563,5596,4563,5615xe" filled="true" fillcolor="#000000" stroked="false">
                <v:path arrowok="t"/>
                <v:fill type="solid"/>
              </v:shape>
            </v:group>
            <v:group style="position:absolute;left:4563;top:5615;width:10;height:20" coordorigin="4563,5615" coordsize="10,20">
              <v:shape style="position:absolute;left:4563;top:5615;width:10;height:20" coordorigin="4563,5615" coordsize="10,20" path="m4563,5634l4572,5634,4572,5615,4563,5615,4563,5634xe" filled="true" fillcolor="#000000" stroked="false">
                <v:path arrowok="t"/>
                <v:fill type="solid"/>
              </v:shape>
            </v:group>
            <v:group style="position:absolute;left:4563;top:5634;width:10;height:20" coordorigin="4563,5634" coordsize="10,20">
              <v:shape style="position:absolute;left:4563;top:5634;width:10;height:20" coordorigin="4563,5634" coordsize="10,20" path="m4563,5654l4572,5654,4572,5634,4563,5634,4563,5654xe" filled="true" fillcolor="#000000" stroked="false">
                <v:path arrowok="t"/>
                <v:fill type="solid"/>
              </v:shape>
            </v:group>
            <v:group style="position:absolute;left:4563;top:5654;width:10;height:20" coordorigin="4563,5654" coordsize="10,20">
              <v:shape style="position:absolute;left:4563;top:5654;width:10;height:20" coordorigin="4563,5654" coordsize="10,20" path="m4563,5673l4572,5673,4572,5654,4563,5654,4563,5673xe" filled="true" fillcolor="#000000" stroked="false">
                <v:path arrowok="t"/>
                <v:fill type="solid"/>
              </v:shape>
            </v:group>
            <v:group style="position:absolute;left:4563;top:5673;width:10;height:20" coordorigin="4563,5673" coordsize="10,20">
              <v:shape style="position:absolute;left:4563;top:5673;width:10;height:20" coordorigin="4563,5673" coordsize="10,20" path="m4563,5692l4572,5692,4572,5673,4563,5673,4563,5692xe" filled="true" fillcolor="#000000" stroked="false">
                <v:path arrowok="t"/>
                <v:fill type="solid"/>
              </v:shape>
            </v:group>
            <v:group style="position:absolute;left:5955;top:5538;width:10;height:20" coordorigin="5955,5538" coordsize="10,20">
              <v:shape style="position:absolute;left:5955;top:5538;width:10;height:20" coordorigin="5955,5538" coordsize="10,20" path="m5955,5558l5965,5558,5965,5538,5955,5538,5955,5558xe" filled="true" fillcolor="#000000" stroked="false">
                <v:path arrowok="t"/>
                <v:fill type="solid"/>
              </v:shape>
            </v:group>
            <v:group style="position:absolute;left:5955;top:5558;width:10;height:20" coordorigin="5955,5558" coordsize="10,20">
              <v:shape style="position:absolute;left:5955;top:5558;width:10;height:20" coordorigin="5955,5558" coordsize="10,20" path="m5955,5577l5965,5577,5965,5558,5955,5558,5955,5577xe" filled="true" fillcolor="#000000" stroked="false">
                <v:path arrowok="t"/>
                <v:fill type="solid"/>
              </v:shape>
            </v:group>
            <v:group style="position:absolute;left:5955;top:5577;width:10;height:20" coordorigin="5955,5577" coordsize="10,20">
              <v:shape style="position:absolute;left:5955;top:5577;width:10;height:20" coordorigin="5955,5577" coordsize="10,20" path="m5955,5596l5965,5596,5965,5577,5955,5577,5955,5596xe" filled="true" fillcolor="#000000" stroked="false">
                <v:path arrowok="t"/>
                <v:fill type="solid"/>
              </v:shape>
            </v:group>
            <v:group style="position:absolute;left:5955;top:5596;width:10;height:20" coordorigin="5955,5596" coordsize="10,20">
              <v:shape style="position:absolute;left:5955;top:5596;width:10;height:20" coordorigin="5955,5596" coordsize="10,20" path="m5955,5615l5965,5615,5965,5596,5955,5596,5955,5615xe" filled="true" fillcolor="#000000" stroked="false">
                <v:path arrowok="t"/>
                <v:fill type="solid"/>
              </v:shape>
            </v:group>
            <v:group style="position:absolute;left:5955;top:5615;width:10;height:20" coordorigin="5955,5615" coordsize="10,20">
              <v:shape style="position:absolute;left:5955;top:5615;width:10;height:20" coordorigin="5955,5615" coordsize="10,20" path="m5955,5634l5965,5634,5965,5615,5955,5615,5955,5634xe" filled="true" fillcolor="#000000" stroked="false">
                <v:path arrowok="t"/>
                <v:fill type="solid"/>
              </v:shape>
            </v:group>
            <v:group style="position:absolute;left:5955;top:5634;width:10;height:20" coordorigin="5955,5634" coordsize="10,20">
              <v:shape style="position:absolute;left:5955;top:5634;width:10;height:20" coordorigin="5955,5634" coordsize="10,20" path="m5955,5654l5965,5654,5965,5634,5955,5634,5955,5654xe" filled="true" fillcolor="#000000" stroked="false">
                <v:path arrowok="t"/>
                <v:fill type="solid"/>
              </v:shape>
            </v:group>
            <v:group style="position:absolute;left:5955;top:5654;width:10;height:20" coordorigin="5955,5654" coordsize="10,20">
              <v:shape style="position:absolute;left:5955;top:5654;width:10;height:20" coordorigin="5955,5654" coordsize="10,20" path="m5955,5673l5965,5673,5965,5654,5955,5654,5955,5673xe" filled="true" fillcolor="#000000" stroked="false">
                <v:path arrowok="t"/>
                <v:fill type="solid"/>
              </v:shape>
            </v:group>
            <v:group style="position:absolute;left:5955;top:5673;width:10;height:20" coordorigin="5955,5673" coordsize="10,20">
              <v:shape style="position:absolute;left:5955;top:5673;width:10;height:20" coordorigin="5955,5673" coordsize="10,20" path="m5955,5692l5965,5692,5965,5673,5955,5673,5955,5692xe" filled="true" fillcolor="#000000" stroked="false">
                <v:path arrowok="t"/>
                <v:fill type="solid"/>
              </v:shape>
            </v:group>
            <v:group style="position:absolute;left:5955;top:5692;width:10;height:20" coordorigin="5955,5692" coordsize="10,20">
              <v:shape style="position:absolute;left:5955;top:5692;width:10;height:20" coordorigin="5955,5692" coordsize="10,20" path="m5955,5711l5965,5711,5965,5692,5955,5692,5955,5711xe" filled="true" fillcolor="#000000" stroked="false">
                <v:path arrowok="t"/>
                <v:fill type="solid"/>
              </v:shape>
            </v:group>
            <v:group style="position:absolute;left:5955;top:5711;width:10;height:20" coordorigin="5955,5711" coordsize="10,20">
              <v:shape style="position:absolute;left:5955;top:5711;width:10;height:20" coordorigin="5955,5711" coordsize="10,20" path="m5955,5730l5965,5730,5965,5711,5955,5711,5955,5730xe" filled="true" fillcolor="#000000" stroked="false">
                <v:path arrowok="t"/>
                <v:fill type="solid"/>
              </v:shape>
            </v:group>
            <v:group style="position:absolute;left:5955;top:5730;width:10;height:20" coordorigin="5955,5730" coordsize="10,20">
              <v:shape style="position:absolute;left:5955;top:5730;width:10;height:20" coordorigin="5955,5730" coordsize="10,20" path="m5955,5750l5965,5750,5965,5730,5955,5730,5955,5750xe" filled="true" fillcolor="#000000" stroked="false">
                <v:path arrowok="t"/>
                <v:fill type="solid"/>
              </v:shape>
            </v:group>
            <v:group style="position:absolute;left:5955;top:5750;width:10;height:20" coordorigin="5955,5750" coordsize="10,20">
              <v:shape style="position:absolute;left:5955;top:5750;width:10;height:20" coordorigin="5955,5750" coordsize="10,20" path="m5955,5769l5965,5769,5965,5750,5955,5750,5955,5769xe" filled="true" fillcolor="#000000" stroked="false">
                <v:path arrowok="t"/>
                <v:fill type="solid"/>
              </v:shape>
            </v:group>
            <v:group style="position:absolute;left:5955;top:5776;width:10;height:2" coordorigin="5955,5776" coordsize="10,2">
              <v:shape style="position:absolute;left:5955;top:5776;width:10;height:2" coordorigin="5955,5776" coordsize="10,0" path="m5955,5776l5965,5776e" filled="false" stroked="true" strokeweight=".72pt" strokecolor="#000000">
                <v:path arrowok="t"/>
              </v:shape>
            </v:group>
            <v:group style="position:absolute;left:7431;top:5538;width:10;height:20" coordorigin="7431,5538" coordsize="10,20">
              <v:shape style="position:absolute;left:7431;top:5538;width:10;height:20" coordorigin="7431,5538" coordsize="10,20" path="m7431,5558l7441,5558,7441,5538,7431,5538,7431,5558xe" filled="true" fillcolor="#000000" stroked="false">
                <v:path arrowok="t"/>
                <v:fill type="solid"/>
              </v:shape>
            </v:group>
            <v:group style="position:absolute;left:7431;top:5558;width:10;height:20" coordorigin="7431,5558" coordsize="10,20">
              <v:shape style="position:absolute;left:7431;top:5558;width:10;height:20" coordorigin="7431,5558" coordsize="10,20" path="m7431,5577l7441,5577,7441,5558,7431,5558,7431,5577xe" filled="true" fillcolor="#000000" stroked="false">
                <v:path arrowok="t"/>
                <v:fill type="solid"/>
              </v:shape>
            </v:group>
            <v:group style="position:absolute;left:7431;top:5577;width:10;height:20" coordorigin="7431,5577" coordsize="10,20">
              <v:shape style="position:absolute;left:7431;top:5577;width:10;height:20" coordorigin="7431,5577" coordsize="10,20" path="m7431,5596l7441,5596,7441,5577,7431,5577,7431,5596xe" filled="true" fillcolor="#000000" stroked="false">
                <v:path arrowok="t"/>
                <v:fill type="solid"/>
              </v:shape>
            </v:group>
            <v:group style="position:absolute;left:7431;top:5596;width:10;height:20" coordorigin="7431,5596" coordsize="10,20">
              <v:shape style="position:absolute;left:7431;top:5596;width:10;height:20" coordorigin="7431,5596" coordsize="10,20" path="m7431,5615l7441,5615,7441,5596,7431,5596,7431,5615xe" filled="true" fillcolor="#000000" stroked="false">
                <v:path arrowok="t"/>
                <v:fill type="solid"/>
              </v:shape>
            </v:group>
            <v:group style="position:absolute;left:7431;top:5615;width:10;height:20" coordorigin="7431,5615" coordsize="10,20">
              <v:shape style="position:absolute;left:7431;top:5615;width:10;height:20" coordorigin="7431,5615" coordsize="10,20" path="m7431,5634l7441,5634,7441,5615,7431,5615,7431,5634xe" filled="true" fillcolor="#000000" stroked="false">
                <v:path arrowok="t"/>
                <v:fill type="solid"/>
              </v:shape>
            </v:group>
            <v:group style="position:absolute;left:7431;top:5634;width:10;height:20" coordorigin="7431,5634" coordsize="10,20">
              <v:shape style="position:absolute;left:7431;top:5634;width:10;height:20" coordorigin="7431,5634" coordsize="10,20" path="m7431,5654l7441,5654,7441,5634,7431,5634,7431,5654xe" filled="true" fillcolor="#000000" stroked="false">
                <v:path arrowok="t"/>
                <v:fill type="solid"/>
              </v:shape>
            </v:group>
            <v:group style="position:absolute;left:7431;top:5654;width:10;height:20" coordorigin="7431,5654" coordsize="10,20">
              <v:shape style="position:absolute;left:7431;top:5654;width:10;height:20" coordorigin="7431,5654" coordsize="10,20" path="m7431,5673l7441,5673,7441,5654,7431,5654,7431,5673xe" filled="true" fillcolor="#000000" stroked="false">
                <v:path arrowok="t"/>
                <v:fill type="solid"/>
              </v:shape>
            </v:group>
            <v:group style="position:absolute;left:7431;top:5673;width:10;height:20" coordorigin="7431,5673" coordsize="10,20">
              <v:shape style="position:absolute;left:7431;top:5673;width:10;height:20" coordorigin="7431,5673" coordsize="10,20" path="m7431,5692l7441,5692,7441,5673,7431,5673,7431,5692xe" filled="true" fillcolor="#000000" stroked="false">
                <v:path arrowok="t"/>
                <v:fill type="solid"/>
              </v:shape>
            </v:group>
            <v:group style="position:absolute;left:7431;top:5692;width:10;height:20" coordorigin="7431,5692" coordsize="10,20">
              <v:shape style="position:absolute;left:7431;top:5692;width:10;height:20" coordorigin="7431,5692" coordsize="10,20" path="m7431,5711l7441,5711,7441,5692,7431,5692,7431,5711xe" filled="true" fillcolor="#000000" stroked="false">
                <v:path arrowok="t"/>
                <v:fill type="solid"/>
              </v:shape>
            </v:group>
            <v:group style="position:absolute;left:7431;top:5711;width:10;height:20" coordorigin="7431,5711" coordsize="10,20">
              <v:shape style="position:absolute;left:7431;top:5711;width:10;height:20" coordorigin="7431,5711" coordsize="10,20" path="m7431,5730l7441,5730,7441,5711,7431,5711,7431,5730xe" filled="true" fillcolor="#000000" stroked="false">
                <v:path arrowok="t"/>
                <v:fill type="solid"/>
              </v:shape>
            </v:group>
            <v:group style="position:absolute;left:7431;top:5730;width:10;height:20" coordorigin="7431,5730" coordsize="10,20">
              <v:shape style="position:absolute;left:7431;top:5730;width:10;height:20" coordorigin="7431,5730" coordsize="10,20" path="m7431,5750l7441,5750,7441,5730,7431,5730,7431,5750xe" filled="true" fillcolor="#000000" stroked="false">
                <v:path arrowok="t"/>
                <v:fill type="solid"/>
              </v:shape>
            </v:group>
            <v:group style="position:absolute;left:7431;top:5750;width:10;height:20" coordorigin="7431,5750" coordsize="10,20">
              <v:shape style="position:absolute;left:7431;top:5750;width:10;height:20" coordorigin="7431,5750" coordsize="10,20" path="m7431,5769l7441,5769,7441,5750,7431,5750,7431,5769xe" filled="true" fillcolor="#000000" stroked="false">
                <v:path arrowok="t"/>
                <v:fill type="solid"/>
              </v:shape>
            </v:group>
            <v:group style="position:absolute;left:7431;top:5776;width:10;height:2" coordorigin="7431,5776" coordsize="10,2">
              <v:shape style="position:absolute;left:7431;top:5776;width:10;height:2" coordorigin="7431,5776" coordsize="10,0" path="m7431,5776l7441,5776e" filled="false" stroked="true" strokeweight=".72pt" strokecolor="#000000">
                <v:path arrowok="t"/>
              </v:shape>
            </v:group>
            <v:group style="position:absolute;left:8771;top:5538;width:10;height:20" coordorigin="8771,5538" coordsize="10,20">
              <v:shape style="position:absolute;left:8771;top:5538;width:10;height:20" coordorigin="8771,5538" coordsize="10,20" path="m8771,5558l8780,5558,8780,5538,8771,5538,8771,5558xe" filled="true" fillcolor="#000000" stroked="false">
                <v:path arrowok="t"/>
                <v:fill type="solid"/>
              </v:shape>
            </v:group>
            <v:group style="position:absolute;left:8771;top:5558;width:10;height:20" coordorigin="8771,5558" coordsize="10,20">
              <v:shape style="position:absolute;left:8771;top:5558;width:10;height:20" coordorigin="8771,5558" coordsize="10,20" path="m8771,5577l8780,5577,8780,5558,8771,5558,8771,5577xe" filled="true" fillcolor="#000000" stroked="false">
                <v:path arrowok="t"/>
                <v:fill type="solid"/>
              </v:shape>
            </v:group>
            <v:group style="position:absolute;left:8771;top:5577;width:10;height:20" coordorigin="8771,5577" coordsize="10,20">
              <v:shape style="position:absolute;left:8771;top:5577;width:10;height:20" coordorigin="8771,5577" coordsize="10,20" path="m8771,5596l8780,5596,8780,5577,8771,5577,8771,5596xe" filled="true" fillcolor="#000000" stroked="false">
                <v:path arrowok="t"/>
                <v:fill type="solid"/>
              </v:shape>
            </v:group>
            <v:group style="position:absolute;left:8771;top:5596;width:10;height:20" coordorigin="8771,5596" coordsize="10,20">
              <v:shape style="position:absolute;left:8771;top:5596;width:10;height:20" coordorigin="8771,5596" coordsize="10,20" path="m8771,5615l8780,5615,8780,5596,8771,5596,8771,5615xe" filled="true" fillcolor="#000000" stroked="false">
                <v:path arrowok="t"/>
                <v:fill type="solid"/>
              </v:shape>
            </v:group>
            <v:group style="position:absolute;left:8771;top:5615;width:10;height:20" coordorigin="8771,5615" coordsize="10,20">
              <v:shape style="position:absolute;left:8771;top:5615;width:10;height:20" coordorigin="8771,5615" coordsize="10,20" path="m8771,5634l8780,5634,8780,5615,8771,5615,8771,5634xe" filled="true" fillcolor="#000000" stroked="false">
                <v:path arrowok="t"/>
                <v:fill type="solid"/>
              </v:shape>
            </v:group>
            <v:group style="position:absolute;left:8771;top:5634;width:10;height:20" coordorigin="8771,5634" coordsize="10,20">
              <v:shape style="position:absolute;left:8771;top:5634;width:10;height:20" coordorigin="8771,5634" coordsize="10,20" path="m8771,5654l8780,5654,8780,5634,8771,5634,8771,5654xe" filled="true" fillcolor="#000000" stroked="false">
                <v:path arrowok="t"/>
                <v:fill type="solid"/>
              </v:shape>
            </v:group>
            <v:group style="position:absolute;left:8771;top:5654;width:10;height:20" coordorigin="8771,5654" coordsize="10,20">
              <v:shape style="position:absolute;left:8771;top:5654;width:10;height:20" coordorigin="8771,5654" coordsize="10,20" path="m8771,5673l8780,5673,8780,5654,8771,5654,8771,5673xe" filled="true" fillcolor="#000000" stroked="false">
                <v:path arrowok="t"/>
                <v:fill type="solid"/>
              </v:shape>
            </v:group>
            <v:group style="position:absolute;left:8771;top:5673;width:10;height:20" coordorigin="8771,5673" coordsize="10,20">
              <v:shape style="position:absolute;left:8771;top:5673;width:10;height:20" coordorigin="8771,5673" coordsize="10,20" path="m8771,5692l8780,5692,8780,5673,8771,5673,8771,5692xe" filled="true" fillcolor="#000000" stroked="false">
                <v:path arrowok="t"/>
                <v:fill type="solid"/>
              </v:shape>
            </v:group>
            <v:group style="position:absolute;left:8771;top:5692;width:10;height:20" coordorigin="8771,5692" coordsize="10,20">
              <v:shape style="position:absolute;left:8771;top:5692;width:10;height:20" coordorigin="8771,5692" coordsize="10,20" path="m8771,5711l8780,5711,8780,5692,8771,5692,8771,5711xe" filled="true" fillcolor="#000000" stroked="false">
                <v:path arrowok="t"/>
                <v:fill type="solid"/>
              </v:shape>
            </v:group>
            <v:group style="position:absolute;left:8771;top:5711;width:10;height:20" coordorigin="8771,5711" coordsize="10,20">
              <v:shape style="position:absolute;left:8771;top:5711;width:10;height:20" coordorigin="8771,5711" coordsize="10,20" path="m8771,5730l8780,5730,8780,5711,8771,5711,8771,5730xe" filled="true" fillcolor="#000000" stroked="false">
                <v:path arrowok="t"/>
                <v:fill type="solid"/>
              </v:shape>
            </v:group>
            <v:group style="position:absolute;left:8771;top:5730;width:10;height:20" coordorigin="8771,5730" coordsize="10,20">
              <v:shape style="position:absolute;left:8771;top:5730;width:10;height:20" coordorigin="8771,5730" coordsize="10,20" path="m8771,5750l8780,5750,8780,5730,8771,5730,8771,5750xe" filled="true" fillcolor="#000000" stroked="false">
                <v:path arrowok="t"/>
                <v:fill type="solid"/>
              </v:shape>
            </v:group>
            <v:group style="position:absolute;left:8771;top:5750;width:10;height:20" coordorigin="8771,5750" coordsize="10,20">
              <v:shape style="position:absolute;left:8771;top:5750;width:10;height:20" coordorigin="8771,5750" coordsize="10,20" path="m8771,5769l8780,5769,8780,5750,8771,5750,8771,5769xe" filled="true" fillcolor="#000000" stroked="false">
                <v:path arrowok="t"/>
                <v:fill type="solid"/>
              </v:shape>
            </v:group>
            <v:group style="position:absolute;left:8771;top:5776;width:10;height:2" coordorigin="8771,5776" coordsize="10,2">
              <v:shape style="position:absolute;left:8771;top:5776;width:10;height:2" coordorigin="8771,5776" coordsize="10,0" path="m8771,5776l8780,5776e" filled="false" stroked="true" strokeweight=".72pt" strokecolor="#000000">
                <v:path arrowok="t"/>
              </v:shape>
            </v:group>
            <v:group style="position:absolute;left:10170;top:5538;width:10;height:20" coordorigin="10170,5538" coordsize="10,20">
              <v:shape style="position:absolute;left:10170;top:5538;width:10;height:20" coordorigin="10170,5538" coordsize="10,20" path="m10170,5558l10180,5558,10180,5538,10170,5538,10170,5558xe" filled="true" fillcolor="#000000" stroked="false">
                <v:path arrowok="t"/>
                <v:fill type="solid"/>
              </v:shape>
            </v:group>
            <v:group style="position:absolute;left:10170;top:5558;width:10;height:20" coordorigin="10170,5558" coordsize="10,20">
              <v:shape style="position:absolute;left:10170;top:5558;width:10;height:20" coordorigin="10170,5558" coordsize="10,20" path="m10170,5577l10180,5577,10180,5558,10170,5558,10170,5577xe" filled="true" fillcolor="#000000" stroked="false">
                <v:path arrowok="t"/>
                <v:fill type="solid"/>
              </v:shape>
            </v:group>
            <v:group style="position:absolute;left:10170;top:5577;width:10;height:20" coordorigin="10170,5577" coordsize="10,20">
              <v:shape style="position:absolute;left:10170;top:5577;width:10;height:20" coordorigin="10170,5577" coordsize="10,20" path="m10170,5596l10180,5596,10180,5577,10170,5577,10170,5596xe" filled="true" fillcolor="#000000" stroked="false">
                <v:path arrowok="t"/>
                <v:fill type="solid"/>
              </v:shape>
            </v:group>
            <v:group style="position:absolute;left:10170;top:5596;width:10;height:20" coordorigin="10170,5596" coordsize="10,20">
              <v:shape style="position:absolute;left:10170;top:5596;width:10;height:20" coordorigin="10170,5596" coordsize="10,20" path="m10170,5615l10180,5615,10180,5596,10170,5596,10170,5615xe" filled="true" fillcolor="#000000" stroked="false">
                <v:path arrowok="t"/>
                <v:fill type="solid"/>
              </v:shape>
            </v:group>
            <v:group style="position:absolute;left:10170;top:5615;width:10;height:20" coordorigin="10170,5615" coordsize="10,20">
              <v:shape style="position:absolute;left:10170;top:5615;width:10;height:20" coordorigin="10170,5615" coordsize="10,20" path="m10170,5634l10180,5634,10180,5615,10170,5615,10170,5634xe" filled="true" fillcolor="#000000" stroked="false">
                <v:path arrowok="t"/>
                <v:fill type="solid"/>
              </v:shape>
            </v:group>
            <v:group style="position:absolute;left:10170;top:5634;width:10;height:20" coordorigin="10170,5634" coordsize="10,20">
              <v:shape style="position:absolute;left:10170;top:5634;width:10;height:20" coordorigin="10170,5634" coordsize="10,20" path="m10170,5654l10180,5654,10180,5634,10170,5634,10170,5654xe" filled="true" fillcolor="#000000" stroked="false">
                <v:path arrowok="t"/>
                <v:fill type="solid"/>
              </v:shape>
            </v:group>
            <v:group style="position:absolute;left:10170;top:5654;width:10;height:20" coordorigin="10170,5654" coordsize="10,20">
              <v:shape style="position:absolute;left:10170;top:5654;width:10;height:20" coordorigin="10170,5654" coordsize="10,20" path="m10170,5673l10180,5673,10180,5654,10170,5654,10170,5673xe" filled="true" fillcolor="#000000" stroked="false">
                <v:path arrowok="t"/>
                <v:fill type="solid"/>
              </v:shape>
            </v:group>
            <v:group style="position:absolute;left:10170;top:5673;width:10;height:20" coordorigin="10170,5673" coordsize="10,20">
              <v:shape style="position:absolute;left:10170;top:5673;width:10;height:20" coordorigin="10170,5673" coordsize="10,20" path="m10170,5692l10180,5692,10180,5673,10170,5673,10170,5692xe" filled="true" fillcolor="#000000" stroked="false">
                <v:path arrowok="t"/>
                <v:fill type="solid"/>
              </v:shape>
            </v:group>
            <v:group style="position:absolute;left:10170;top:5692;width:10;height:20" coordorigin="10170,5692" coordsize="10,20">
              <v:shape style="position:absolute;left:10170;top:5692;width:10;height:20" coordorigin="10170,5692" coordsize="10,20" path="m10170,5711l10180,5711,10180,5692,10170,5692,10170,5711xe" filled="true" fillcolor="#000000" stroked="false">
                <v:path arrowok="t"/>
                <v:fill type="solid"/>
              </v:shape>
            </v:group>
            <v:group style="position:absolute;left:10170;top:5711;width:10;height:20" coordorigin="10170,5711" coordsize="10,20">
              <v:shape style="position:absolute;left:10170;top:5711;width:10;height:20" coordorigin="10170,5711" coordsize="10,20" path="m10170,5730l10180,5730,10180,5711,10170,5711,10170,5730xe" filled="true" fillcolor="#000000" stroked="false">
                <v:path arrowok="t"/>
                <v:fill type="solid"/>
              </v:shape>
            </v:group>
            <v:group style="position:absolute;left:10170;top:5730;width:10;height:20" coordorigin="10170,5730" coordsize="10,20">
              <v:shape style="position:absolute;left:10170;top:5730;width:10;height:20" coordorigin="10170,5730" coordsize="10,20" path="m10170,5750l10180,5750,10180,5730,10170,5730,10170,5750xe" filled="true" fillcolor="#000000" stroked="false">
                <v:path arrowok="t"/>
                <v:fill type="solid"/>
              </v:shape>
            </v:group>
            <v:group style="position:absolute;left:10170;top:5750;width:10;height:20" coordorigin="10170,5750" coordsize="10,20">
              <v:shape style="position:absolute;left:10170;top:5750;width:10;height:20" coordorigin="10170,5750" coordsize="10,20" path="m10170,5769l10180,5769,10180,5750,10170,5750,10170,5769xe" filled="true" fillcolor="#000000" stroked="false">
                <v:path arrowok="t"/>
                <v:fill type="solid"/>
              </v:shape>
            </v:group>
            <v:group style="position:absolute;left:10170;top:5776;width:10;height:2" coordorigin="10170,5776" coordsize="10,2">
              <v:shape style="position:absolute;left:10170;top:5776;width:10;height:2" coordorigin="10170,5776" coordsize="10,0" path="m10170,5776l10180,5776e" filled="false" stroked="true" strokeweight=".72pt" strokecolor="#000000">
                <v:path arrowok="t"/>
              </v:shape>
            </v:group>
            <v:group style="position:absolute;left:11572;top:5538;width:10;height:20" coordorigin="11572,5538" coordsize="10,20">
              <v:shape style="position:absolute;left:11572;top:5538;width:10;height:20" coordorigin="11572,5538" coordsize="10,20" path="m11572,5558l11581,5558,11581,5538,11572,5538,11572,5558xe" filled="true" fillcolor="#000000" stroked="false">
                <v:path arrowok="t"/>
                <v:fill type="solid"/>
              </v:shape>
            </v:group>
            <v:group style="position:absolute;left:11572;top:5558;width:10;height:20" coordorigin="11572,5558" coordsize="10,20">
              <v:shape style="position:absolute;left:11572;top:5558;width:10;height:20" coordorigin="11572,5558" coordsize="10,20" path="m11572,5577l11581,5577,11581,5558,11572,5558,11572,5577xe" filled="true" fillcolor="#000000" stroked="false">
                <v:path arrowok="t"/>
                <v:fill type="solid"/>
              </v:shape>
            </v:group>
            <v:group style="position:absolute;left:11572;top:5577;width:10;height:20" coordorigin="11572,5577" coordsize="10,20">
              <v:shape style="position:absolute;left:11572;top:5577;width:10;height:20" coordorigin="11572,5577" coordsize="10,20" path="m11572,5596l11581,5596,11581,5577,11572,5577,11572,5596xe" filled="true" fillcolor="#000000" stroked="false">
                <v:path arrowok="t"/>
                <v:fill type="solid"/>
              </v:shape>
            </v:group>
            <v:group style="position:absolute;left:11572;top:5596;width:10;height:20" coordorigin="11572,5596" coordsize="10,20">
              <v:shape style="position:absolute;left:11572;top:5596;width:10;height:20" coordorigin="11572,5596" coordsize="10,20" path="m11572,5615l11581,5615,11581,5596,11572,5596,11572,5615xe" filled="true" fillcolor="#000000" stroked="false">
                <v:path arrowok="t"/>
                <v:fill type="solid"/>
              </v:shape>
            </v:group>
            <v:group style="position:absolute;left:11572;top:5615;width:10;height:20" coordorigin="11572,5615" coordsize="10,20">
              <v:shape style="position:absolute;left:11572;top:5615;width:10;height:20" coordorigin="11572,5615" coordsize="10,20" path="m11572,5634l11581,5634,11581,5615,11572,5615,11572,5634xe" filled="true" fillcolor="#000000" stroked="false">
                <v:path arrowok="t"/>
                <v:fill type="solid"/>
              </v:shape>
            </v:group>
            <v:group style="position:absolute;left:11572;top:5634;width:10;height:20" coordorigin="11572,5634" coordsize="10,20">
              <v:shape style="position:absolute;left:11572;top:5634;width:10;height:20" coordorigin="11572,5634" coordsize="10,20" path="m11572,5654l11581,5654,11581,5634,11572,5634,11572,5654xe" filled="true" fillcolor="#000000" stroked="false">
                <v:path arrowok="t"/>
                <v:fill type="solid"/>
              </v:shape>
            </v:group>
            <v:group style="position:absolute;left:11572;top:5654;width:10;height:20" coordorigin="11572,5654" coordsize="10,20">
              <v:shape style="position:absolute;left:11572;top:5654;width:10;height:20" coordorigin="11572,5654" coordsize="10,20" path="m11572,5673l11581,5673,11581,5654,11572,5654,11572,5673xe" filled="true" fillcolor="#000000" stroked="false">
                <v:path arrowok="t"/>
                <v:fill type="solid"/>
              </v:shape>
            </v:group>
            <v:group style="position:absolute;left:11572;top:5673;width:10;height:20" coordorigin="11572,5673" coordsize="10,20">
              <v:shape style="position:absolute;left:11572;top:5673;width:10;height:20" coordorigin="11572,5673" coordsize="10,20" path="m11572,5692l11581,5692,11581,5673,11572,5673,11572,5692xe" filled="true" fillcolor="#000000" stroked="false">
                <v:path arrowok="t"/>
                <v:fill type="solid"/>
              </v:shape>
            </v:group>
            <v:group style="position:absolute;left:11572;top:5692;width:10;height:20" coordorigin="11572,5692" coordsize="10,20">
              <v:shape style="position:absolute;left:11572;top:5692;width:10;height:20" coordorigin="11572,5692" coordsize="10,20" path="m11572,5711l11581,5711,11581,5692,11572,5692,11572,5711xe" filled="true" fillcolor="#000000" stroked="false">
                <v:path arrowok="t"/>
                <v:fill type="solid"/>
              </v:shape>
            </v:group>
            <v:group style="position:absolute;left:11572;top:5711;width:10;height:20" coordorigin="11572,5711" coordsize="10,20">
              <v:shape style="position:absolute;left:11572;top:5711;width:10;height:20" coordorigin="11572,5711" coordsize="10,20" path="m11572,5730l11581,5730,11581,5711,11572,5711,11572,5730xe" filled="true" fillcolor="#000000" stroked="false">
                <v:path arrowok="t"/>
                <v:fill type="solid"/>
              </v:shape>
            </v:group>
            <v:group style="position:absolute;left:11572;top:5730;width:10;height:20" coordorigin="11572,5730" coordsize="10,20">
              <v:shape style="position:absolute;left:11572;top:5730;width:10;height:20" coordorigin="11572,5730" coordsize="10,20" path="m11572,5750l11581,5750,11581,5730,11572,5730,11572,5750xe" filled="true" fillcolor="#000000" stroked="false">
                <v:path arrowok="t"/>
                <v:fill type="solid"/>
              </v:shape>
            </v:group>
            <v:group style="position:absolute;left:11572;top:5750;width:10;height:20" coordorigin="11572,5750" coordsize="10,20">
              <v:shape style="position:absolute;left:11572;top:5750;width:10;height:20" coordorigin="11572,5750" coordsize="10,20" path="m11572,5769l11581,5769,11581,5750,11572,5750,11572,5769xe" filled="true" fillcolor="#000000" stroked="false">
                <v:path arrowok="t"/>
                <v:fill type="solid"/>
              </v:shape>
            </v:group>
            <v:group style="position:absolute;left:11572;top:5776;width:10;height:2" coordorigin="11572,5776" coordsize="10,2">
              <v:shape style="position:absolute;left:11572;top:5776;width:10;height:2" coordorigin="11572,5776" coordsize="10,0" path="m11572,5776l11581,5776e" filled="false" stroked="true" strokeweight=".72pt" strokecolor="#000000">
                <v:path arrowok="t"/>
              </v:shape>
            </v:group>
            <v:group style="position:absolute;left:12969;top:5538;width:10;height:20" coordorigin="12969,5538" coordsize="10,20">
              <v:shape style="position:absolute;left:12969;top:5538;width:10;height:20" coordorigin="12969,5538" coordsize="10,20" path="m12969,5558l12979,5558,12979,5538,12969,5538,12969,5558xe" filled="true" fillcolor="#000000" stroked="false">
                <v:path arrowok="t"/>
                <v:fill type="solid"/>
              </v:shape>
            </v:group>
            <v:group style="position:absolute;left:12969;top:5558;width:10;height:20" coordorigin="12969,5558" coordsize="10,20">
              <v:shape style="position:absolute;left:12969;top:5558;width:10;height:20" coordorigin="12969,5558" coordsize="10,20" path="m12969,5577l12979,5577,12979,5558,12969,5558,12969,5577xe" filled="true" fillcolor="#000000" stroked="false">
                <v:path arrowok="t"/>
                <v:fill type="solid"/>
              </v:shape>
            </v:group>
            <v:group style="position:absolute;left:12969;top:5577;width:10;height:20" coordorigin="12969,5577" coordsize="10,20">
              <v:shape style="position:absolute;left:12969;top:5577;width:10;height:20" coordorigin="12969,5577" coordsize="10,20" path="m12969,5596l12979,5596,12979,5577,12969,5577,12969,5596xe" filled="true" fillcolor="#000000" stroked="false">
                <v:path arrowok="t"/>
                <v:fill type="solid"/>
              </v:shape>
            </v:group>
            <v:group style="position:absolute;left:12969;top:5596;width:10;height:20" coordorigin="12969,5596" coordsize="10,20">
              <v:shape style="position:absolute;left:12969;top:5596;width:10;height:20" coordorigin="12969,5596" coordsize="10,20" path="m12969,5615l12979,5615,12979,5596,12969,5596,12969,5615xe" filled="true" fillcolor="#000000" stroked="false">
                <v:path arrowok="t"/>
                <v:fill type="solid"/>
              </v:shape>
            </v:group>
            <v:group style="position:absolute;left:12969;top:5615;width:10;height:20" coordorigin="12969,5615" coordsize="10,20">
              <v:shape style="position:absolute;left:12969;top:5615;width:10;height:20" coordorigin="12969,5615" coordsize="10,20" path="m12969,5634l12979,5634,12979,5615,12969,5615,12969,5634xe" filled="true" fillcolor="#000000" stroked="false">
                <v:path arrowok="t"/>
                <v:fill type="solid"/>
              </v:shape>
            </v:group>
            <v:group style="position:absolute;left:12969;top:5634;width:10;height:20" coordorigin="12969,5634" coordsize="10,20">
              <v:shape style="position:absolute;left:12969;top:5634;width:10;height:20" coordorigin="12969,5634" coordsize="10,20" path="m12969,5654l12979,5654,12979,5634,12969,5634,12969,5654xe" filled="true" fillcolor="#000000" stroked="false">
                <v:path arrowok="t"/>
                <v:fill type="solid"/>
              </v:shape>
            </v:group>
            <v:group style="position:absolute;left:12969;top:5654;width:10;height:20" coordorigin="12969,5654" coordsize="10,20">
              <v:shape style="position:absolute;left:12969;top:5654;width:10;height:20" coordorigin="12969,5654" coordsize="10,20" path="m12969,5673l12979,5673,12979,5654,12969,5654,12969,5673xe" filled="true" fillcolor="#000000" stroked="false">
                <v:path arrowok="t"/>
                <v:fill type="solid"/>
              </v:shape>
            </v:group>
            <v:group style="position:absolute;left:12969;top:5673;width:10;height:20" coordorigin="12969,5673" coordsize="10,20">
              <v:shape style="position:absolute;left:12969;top:5673;width:10;height:20" coordorigin="12969,5673" coordsize="10,20" path="m12969,5692l12979,5692,12979,5673,12969,5673,12969,5692xe" filled="true" fillcolor="#000000" stroked="false">
                <v:path arrowok="t"/>
                <v:fill type="solid"/>
              </v:shape>
            </v:group>
            <v:group style="position:absolute;left:12969;top:5692;width:10;height:20" coordorigin="12969,5692" coordsize="10,20">
              <v:shape style="position:absolute;left:12969;top:5692;width:10;height:20" coordorigin="12969,5692" coordsize="10,20" path="m12969,5711l12979,5711,12979,5692,12969,5692,12969,5711xe" filled="true" fillcolor="#000000" stroked="false">
                <v:path arrowok="t"/>
                <v:fill type="solid"/>
              </v:shape>
            </v:group>
            <v:group style="position:absolute;left:12969;top:5711;width:10;height:20" coordorigin="12969,5711" coordsize="10,20">
              <v:shape style="position:absolute;left:12969;top:5711;width:10;height:20" coordorigin="12969,5711" coordsize="10,20" path="m12969,5730l12979,5730,12979,5711,12969,5711,12969,5730xe" filled="true" fillcolor="#000000" stroked="false">
                <v:path arrowok="t"/>
                <v:fill type="solid"/>
              </v:shape>
            </v:group>
            <v:group style="position:absolute;left:12969;top:5730;width:10;height:20" coordorigin="12969,5730" coordsize="10,20">
              <v:shape style="position:absolute;left:12969;top:5730;width:10;height:20" coordorigin="12969,5730" coordsize="10,20" path="m12969,5750l12979,5750,12979,5730,12969,5730,12969,5750xe" filled="true" fillcolor="#000000" stroked="false">
                <v:path arrowok="t"/>
                <v:fill type="solid"/>
              </v:shape>
            </v:group>
            <v:group style="position:absolute;left:12969;top:5750;width:10;height:20" coordorigin="12969,5750" coordsize="10,20">
              <v:shape style="position:absolute;left:12969;top:5750;width:10;height:20" coordorigin="12969,5750" coordsize="10,20" path="m12969,5769l12979,5769,12979,5750,12969,5750,12969,5769xe" filled="true" fillcolor="#000000" stroked="false">
                <v:path arrowok="t"/>
                <v:fill type="solid"/>
              </v:shape>
            </v:group>
            <v:group style="position:absolute;left:12969;top:5776;width:10;height:2" coordorigin="12969,5776" coordsize="10,2">
              <v:shape style="position:absolute;left:12969;top:5776;width:10;height:2" coordorigin="12969,5776" coordsize="10,0" path="m12969,5776l12979,5776e" filled="false" stroked="true" strokeweight=".72pt" strokecolor="#000000">
                <v:path arrowok="t"/>
              </v:shape>
            </v:group>
            <v:group style="position:absolute;left:14445;top:5538;width:10;height:20" coordorigin="14445,5538" coordsize="10,20">
              <v:shape style="position:absolute;left:14445;top:5538;width:10;height:20" coordorigin="14445,5538" coordsize="10,20" path="m14445,5558l14455,5558,14455,5538,14445,5538,14445,5558xe" filled="true" fillcolor="#000000" stroked="false">
                <v:path arrowok="t"/>
                <v:fill type="solid"/>
              </v:shape>
            </v:group>
            <v:group style="position:absolute;left:14445;top:5558;width:10;height:20" coordorigin="14445,5558" coordsize="10,20">
              <v:shape style="position:absolute;left:14445;top:5558;width:10;height:20" coordorigin="14445,5558" coordsize="10,20" path="m14445,5577l14455,5577,14455,5558,14445,5558,14445,5577xe" filled="true" fillcolor="#000000" stroked="false">
                <v:path arrowok="t"/>
                <v:fill type="solid"/>
              </v:shape>
            </v:group>
            <v:group style="position:absolute;left:14445;top:5577;width:10;height:20" coordorigin="14445,5577" coordsize="10,20">
              <v:shape style="position:absolute;left:14445;top:5577;width:10;height:20" coordorigin="14445,5577" coordsize="10,20" path="m14445,5596l14455,5596,14455,5577,14445,5577,14445,5596xe" filled="true" fillcolor="#000000" stroked="false">
                <v:path arrowok="t"/>
                <v:fill type="solid"/>
              </v:shape>
            </v:group>
            <v:group style="position:absolute;left:14445;top:5596;width:10;height:20" coordorigin="14445,5596" coordsize="10,20">
              <v:shape style="position:absolute;left:14445;top:5596;width:10;height:20" coordorigin="14445,5596" coordsize="10,20" path="m14445,5615l14455,5615,14455,5596,14445,5596,14445,5615xe" filled="true" fillcolor="#000000" stroked="false">
                <v:path arrowok="t"/>
                <v:fill type="solid"/>
              </v:shape>
            </v:group>
            <v:group style="position:absolute;left:14445;top:5615;width:10;height:20" coordorigin="14445,5615" coordsize="10,20">
              <v:shape style="position:absolute;left:14445;top:5615;width:10;height:20" coordorigin="14445,5615" coordsize="10,20" path="m14445,5634l14455,5634,14455,5615,14445,5615,14445,5634xe" filled="true" fillcolor="#000000" stroked="false">
                <v:path arrowok="t"/>
                <v:fill type="solid"/>
              </v:shape>
            </v:group>
            <v:group style="position:absolute;left:14445;top:5634;width:10;height:20" coordorigin="14445,5634" coordsize="10,20">
              <v:shape style="position:absolute;left:14445;top:5634;width:10;height:20" coordorigin="14445,5634" coordsize="10,20" path="m14445,5654l14455,5654,14455,5634,14445,5634,14445,5654xe" filled="true" fillcolor="#000000" stroked="false">
                <v:path arrowok="t"/>
                <v:fill type="solid"/>
              </v:shape>
            </v:group>
            <v:group style="position:absolute;left:14445;top:5654;width:10;height:20" coordorigin="14445,5654" coordsize="10,20">
              <v:shape style="position:absolute;left:14445;top:5654;width:10;height:20" coordorigin="14445,5654" coordsize="10,20" path="m14445,5673l14455,5673,14455,5654,14445,5654,14445,5673xe" filled="true" fillcolor="#000000" stroked="false">
                <v:path arrowok="t"/>
                <v:fill type="solid"/>
              </v:shape>
            </v:group>
            <v:group style="position:absolute;left:14445;top:5673;width:10;height:20" coordorigin="14445,5673" coordsize="10,20">
              <v:shape style="position:absolute;left:14445;top:5673;width:10;height:20" coordorigin="14445,5673" coordsize="10,20" path="m14445,5692l14455,5692,14455,5673,14445,5673,14445,5692xe" filled="true" fillcolor="#000000" stroked="false">
                <v:path arrowok="t"/>
                <v:fill type="solid"/>
              </v:shape>
            </v:group>
            <v:group style="position:absolute;left:14445;top:5692;width:10;height:20" coordorigin="14445,5692" coordsize="10,20">
              <v:shape style="position:absolute;left:14445;top:5692;width:10;height:20" coordorigin="14445,5692" coordsize="10,20" path="m14445,5711l14455,5711,14455,5692,14445,5692,14445,5711xe" filled="true" fillcolor="#000000" stroked="false">
                <v:path arrowok="t"/>
                <v:fill type="solid"/>
              </v:shape>
            </v:group>
            <v:group style="position:absolute;left:14445;top:5711;width:10;height:20" coordorigin="14445,5711" coordsize="10,20">
              <v:shape style="position:absolute;left:14445;top:5711;width:10;height:20" coordorigin="14445,5711" coordsize="10,20" path="m14445,5730l14455,5730,14455,5711,14445,5711,14445,5730xe" filled="true" fillcolor="#000000" stroked="false">
                <v:path arrowok="t"/>
                <v:fill type="solid"/>
              </v:shape>
            </v:group>
            <v:group style="position:absolute;left:14445;top:5730;width:10;height:20" coordorigin="14445,5730" coordsize="10,20">
              <v:shape style="position:absolute;left:14445;top:5730;width:10;height:20" coordorigin="14445,5730" coordsize="10,20" path="m14445,5750l14455,5750,14455,5730,14445,5730,14445,5750xe" filled="true" fillcolor="#000000" stroked="false">
                <v:path arrowok="t"/>
                <v:fill type="solid"/>
              </v:shape>
            </v:group>
            <v:group style="position:absolute;left:14445;top:5750;width:10;height:20" coordorigin="14445,5750" coordsize="10,20">
              <v:shape style="position:absolute;left:14445;top:5750;width:10;height:20" coordorigin="14445,5750" coordsize="10,20" path="m14445,5769l14455,5769,14455,5750,14445,5750,14445,5769xe" filled="true" fillcolor="#000000" stroked="false">
                <v:path arrowok="t"/>
                <v:fill type="solid"/>
              </v:shape>
            </v:group>
            <v:group style="position:absolute;left:14445;top:5776;width:10;height:2" coordorigin="14445,5776" coordsize="10,2">
              <v:shape style="position:absolute;left:14445;top:5776;width:10;height:2" coordorigin="14445,5776" coordsize="10,0" path="m14445,5776l14455,5776e" filled="false" stroked="true" strokeweight=".72pt" strokecolor="#000000">
                <v:path arrowok="t"/>
              </v:shape>
              <v:shape style="position:absolute;left:571;top:5692;width:4011;height:101" type="#_x0000_t75" stroked="false">
                <v:imagedata r:id="rId241" o:title=""/>
              </v:shape>
              <v:shape style="position:absolute;left:4558;top:5783;width:4213;height:10" type="#_x0000_t75" stroked="false">
                <v:imagedata r:id="rId232" o:title=""/>
              </v:shape>
              <v:shape style="position:absolute;left:8766;top:5783;width:7160;height:10" type="#_x0000_t75" stroked="false">
                <v:imagedata r:id="rId233" o:title=""/>
              </v:shape>
            </v:group>
            <v:group style="position:absolute;left:4563;top:5793;width:10;height:20" coordorigin="4563,5793" coordsize="10,20">
              <v:shape style="position:absolute;left:4563;top:5793;width:10;height:20" coordorigin="4563,5793" coordsize="10,20" path="m4563,5812l4572,5812,4572,5793,4563,5793,4563,5812xe" filled="true" fillcolor="#000000" stroked="false">
                <v:path arrowok="t"/>
                <v:fill type="solid"/>
              </v:shape>
            </v:group>
            <v:group style="position:absolute;left:4563;top:5812;width:10;height:20" coordorigin="4563,5812" coordsize="10,20">
              <v:shape style="position:absolute;left:4563;top:5812;width:10;height:20" coordorigin="4563,5812" coordsize="10,20" path="m4563,5831l4572,5831,4572,5812,4563,5812,4563,5831xe" filled="true" fillcolor="#000000" stroked="false">
                <v:path arrowok="t"/>
                <v:fill type="solid"/>
              </v:shape>
            </v:group>
            <v:group style="position:absolute;left:4563;top:5831;width:10;height:20" coordorigin="4563,5831" coordsize="10,20">
              <v:shape style="position:absolute;left:4563;top:5831;width:10;height:20" coordorigin="4563,5831" coordsize="10,20" path="m4563,5850l4572,5850,4572,5831,4563,5831,4563,5850xe" filled="true" fillcolor="#000000" stroked="false">
                <v:path arrowok="t"/>
                <v:fill type="solid"/>
              </v:shape>
            </v:group>
            <v:group style="position:absolute;left:4563;top:5850;width:10;height:20" coordorigin="4563,5850" coordsize="10,20">
              <v:shape style="position:absolute;left:4563;top:5850;width:10;height:20" coordorigin="4563,5850" coordsize="10,20" path="m4563,5870l4572,5870,4572,5850,4563,5850,4563,5870xe" filled="true" fillcolor="#000000" stroked="false">
                <v:path arrowok="t"/>
                <v:fill type="solid"/>
              </v:shape>
            </v:group>
            <v:group style="position:absolute;left:4563;top:5870;width:10;height:20" coordorigin="4563,5870" coordsize="10,20">
              <v:shape style="position:absolute;left:4563;top:5870;width:10;height:20" coordorigin="4563,5870" coordsize="10,20" path="m4563,5889l4572,5889,4572,5870,4563,5870,4563,5889xe" filled="true" fillcolor="#000000" stroked="false">
                <v:path arrowok="t"/>
                <v:fill type="solid"/>
              </v:shape>
            </v:group>
            <v:group style="position:absolute;left:4563;top:5889;width:10;height:20" coordorigin="4563,5889" coordsize="10,20">
              <v:shape style="position:absolute;left:4563;top:5889;width:10;height:20" coordorigin="4563,5889" coordsize="10,20" path="m4563,5908l4572,5908,4572,5889,4563,5889,4563,5908xe" filled="true" fillcolor="#000000" stroked="false">
                <v:path arrowok="t"/>
                <v:fill type="solid"/>
              </v:shape>
            </v:group>
            <v:group style="position:absolute;left:4563;top:5908;width:10;height:20" coordorigin="4563,5908" coordsize="10,20">
              <v:shape style="position:absolute;left:4563;top:5908;width:10;height:20" coordorigin="4563,5908" coordsize="10,20" path="m4563,5927l4572,5927,4572,5908,4563,5908,4563,5927xe" filled="true" fillcolor="#000000" stroked="false">
                <v:path arrowok="t"/>
                <v:fill type="solid"/>
              </v:shape>
            </v:group>
            <v:group style="position:absolute;left:4563;top:5927;width:10;height:20" coordorigin="4563,5927" coordsize="10,20">
              <v:shape style="position:absolute;left:4563;top:5927;width:10;height:20" coordorigin="4563,5927" coordsize="10,20" path="m4563,5946l4572,5946,4572,5927,4563,5927,4563,5946xe" filled="true" fillcolor="#000000" stroked="false">
                <v:path arrowok="t"/>
                <v:fill type="solid"/>
              </v:shape>
            </v:group>
            <v:group style="position:absolute;left:5955;top:5793;width:10;height:20" coordorigin="5955,5793" coordsize="10,20">
              <v:shape style="position:absolute;left:5955;top:5793;width:10;height:20" coordorigin="5955,5793" coordsize="10,20" path="m5955,5812l5965,5812,5965,5793,5955,5793,5955,5812xe" filled="true" fillcolor="#000000" stroked="false">
                <v:path arrowok="t"/>
                <v:fill type="solid"/>
              </v:shape>
            </v:group>
            <v:group style="position:absolute;left:5955;top:5812;width:10;height:20" coordorigin="5955,5812" coordsize="10,20">
              <v:shape style="position:absolute;left:5955;top:5812;width:10;height:20" coordorigin="5955,5812" coordsize="10,20" path="m5955,5831l5965,5831,5965,5812,5955,5812,5955,5831xe" filled="true" fillcolor="#000000" stroked="false">
                <v:path arrowok="t"/>
                <v:fill type="solid"/>
              </v:shape>
            </v:group>
            <v:group style="position:absolute;left:5955;top:5831;width:10;height:20" coordorigin="5955,5831" coordsize="10,20">
              <v:shape style="position:absolute;left:5955;top:5831;width:10;height:20" coordorigin="5955,5831" coordsize="10,20" path="m5955,5850l5965,5850,5965,5831,5955,5831,5955,5850xe" filled="true" fillcolor="#000000" stroked="false">
                <v:path arrowok="t"/>
                <v:fill type="solid"/>
              </v:shape>
            </v:group>
            <v:group style="position:absolute;left:5955;top:5850;width:10;height:20" coordorigin="5955,5850" coordsize="10,20">
              <v:shape style="position:absolute;left:5955;top:5850;width:10;height:20" coordorigin="5955,5850" coordsize="10,20" path="m5955,5870l5965,5870,5965,5850,5955,5850,5955,5870xe" filled="true" fillcolor="#000000" stroked="false">
                <v:path arrowok="t"/>
                <v:fill type="solid"/>
              </v:shape>
            </v:group>
            <v:group style="position:absolute;left:5955;top:5870;width:10;height:20" coordorigin="5955,5870" coordsize="10,20">
              <v:shape style="position:absolute;left:5955;top:5870;width:10;height:20" coordorigin="5955,5870" coordsize="10,20" path="m5955,5889l5965,5889,5965,5870,5955,5870,5955,5889xe" filled="true" fillcolor="#000000" stroked="false">
                <v:path arrowok="t"/>
                <v:fill type="solid"/>
              </v:shape>
            </v:group>
            <v:group style="position:absolute;left:5955;top:5889;width:10;height:20" coordorigin="5955,5889" coordsize="10,20">
              <v:shape style="position:absolute;left:5955;top:5889;width:10;height:20" coordorigin="5955,5889" coordsize="10,20" path="m5955,5908l5965,5908,5965,5889,5955,5889,5955,5908xe" filled="true" fillcolor="#000000" stroked="false">
                <v:path arrowok="t"/>
                <v:fill type="solid"/>
              </v:shape>
            </v:group>
            <v:group style="position:absolute;left:5955;top:5908;width:10;height:20" coordorigin="5955,5908" coordsize="10,20">
              <v:shape style="position:absolute;left:5955;top:5908;width:10;height:20" coordorigin="5955,5908" coordsize="10,20" path="m5955,5927l5965,5927,5965,5908,5955,5908,5955,5927xe" filled="true" fillcolor="#000000" stroked="false">
                <v:path arrowok="t"/>
                <v:fill type="solid"/>
              </v:shape>
            </v:group>
            <v:group style="position:absolute;left:5955;top:5927;width:10;height:20" coordorigin="5955,5927" coordsize="10,20">
              <v:shape style="position:absolute;left:5955;top:5927;width:10;height:20" coordorigin="5955,5927" coordsize="10,20" path="m5955,5946l5965,5946,5965,5927,5955,5927,5955,5946xe" filled="true" fillcolor="#000000" stroked="false">
                <v:path arrowok="t"/>
                <v:fill type="solid"/>
              </v:shape>
            </v:group>
            <v:group style="position:absolute;left:5955;top:5946;width:10;height:20" coordorigin="5955,5946" coordsize="10,20">
              <v:shape style="position:absolute;left:5955;top:5946;width:10;height:20" coordorigin="5955,5946" coordsize="10,20" path="m5955,5966l5965,5966,5965,5946,5955,5946,5955,5966xe" filled="true" fillcolor="#000000" stroked="false">
                <v:path arrowok="t"/>
                <v:fill type="solid"/>
              </v:shape>
            </v:group>
            <v:group style="position:absolute;left:5955;top:5966;width:10;height:20" coordorigin="5955,5966" coordsize="10,20">
              <v:shape style="position:absolute;left:5955;top:5966;width:10;height:20" coordorigin="5955,5966" coordsize="10,20" path="m5955,5985l5965,5985,5965,5966,5955,5966,5955,5985xe" filled="true" fillcolor="#000000" stroked="false">
                <v:path arrowok="t"/>
                <v:fill type="solid"/>
              </v:shape>
            </v:group>
            <v:group style="position:absolute;left:5955;top:5985;width:10;height:20" coordorigin="5955,5985" coordsize="10,20">
              <v:shape style="position:absolute;left:5955;top:5985;width:10;height:20" coordorigin="5955,5985" coordsize="10,20" path="m5955,6004l5965,6004,5965,5985,5955,5985,5955,6004xe" filled="true" fillcolor="#000000" stroked="false">
                <v:path arrowok="t"/>
                <v:fill type="solid"/>
              </v:shape>
            </v:group>
            <v:group style="position:absolute;left:5955;top:6004;width:10;height:20" coordorigin="5955,6004" coordsize="10,20">
              <v:shape style="position:absolute;left:5955;top:6004;width:10;height:20" coordorigin="5955,6004" coordsize="10,20" path="m5955,6023l5965,6023,5965,6004,5955,6004,5955,6023xe" filled="true" fillcolor="#000000" stroked="false">
                <v:path arrowok="t"/>
                <v:fill type="solid"/>
              </v:shape>
            </v:group>
            <v:group style="position:absolute;left:5955;top:6032;width:10;height:2" coordorigin="5955,6032" coordsize="10,2">
              <v:shape style="position:absolute;left:5955;top:6032;width:10;height:2" coordorigin="5955,6032" coordsize="10,0" path="m5955,6032l5965,6032e" filled="false" stroked="true" strokeweight=".84pt" strokecolor="#000000">
                <v:path arrowok="t"/>
              </v:shape>
            </v:group>
            <v:group style="position:absolute;left:7431;top:5793;width:10;height:20" coordorigin="7431,5793" coordsize="10,20">
              <v:shape style="position:absolute;left:7431;top:5793;width:10;height:20" coordorigin="7431,5793" coordsize="10,20" path="m7431,5812l7441,5812,7441,5793,7431,5793,7431,5812xe" filled="true" fillcolor="#000000" stroked="false">
                <v:path arrowok="t"/>
                <v:fill type="solid"/>
              </v:shape>
            </v:group>
            <v:group style="position:absolute;left:7431;top:5812;width:10;height:20" coordorigin="7431,5812" coordsize="10,20">
              <v:shape style="position:absolute;left:7431;top:5812;width:10;height:20" coordorigin="7431,5812" coordsize="10,20" path="m7431,5831l7441,5831,7441,5812,7431,5812,7431,5831xe" filled="true" fillcolor="#000000" stroked="false">
                <v:path arrowok="t"/>
                <v:fill type="solid"/>
              </v:shape>
            </v:group>
            <v:group style="position:absolute;left:7431;top:5831;width:10;height:20" coordorigin="7431,5831" coordsize="10,20">
              <v:shape style="position:absolute;left:7431;top:5831;width:10;height:20" coordorigin="7431,5831" coordsize="10,20" path="m7431,5850l7441,5850,7441,5831,7431,5831,7431,5850xe" filled="true" fillcolor="#000000" stroked="false">
                <v:path arrowok="t"/>
                <v:fill type="solid"/>
              </v:shape>
            </v:group>
            <v:group style="position:absolute;left:7431;top:5850;width:10;height:20" coordorigin="7431,5850" coordsize="10,20">
              <v:shape style="position:absolute;left:7431;top:5850;width:10;height:20" coordorigin="7431,5850" coordsize="10,20" path="m7431,5870l7441,5870,7441,5850,7431,5850,7431,5870xe" filled="true" fillcolor="#000000" stroked="false">
                <v:path arrowok="t"/>
                <v:fill type="solid"/>
              </v:shape>
            </v:group>
            <v:group style="position:absolute;left:7431;top:5870;width:10;height:20" coordorigin="7431,5870" coordsize="10,20">
              <v:shape style="position:absolute;left:7431;top:5870;width:10;height:20" coordorigin="7431,5870" coordsize="10,20" path="m7431,5889l7441,5889,7441,5870,7431,5870,7431,5889xe" filled="true" fillcolor="#000000" stroked="false">
                <v:path arrowok="t"/>
                <v:fill type="solid"/>
              </v:shape>
            </v:group>
            <v:group style="position:absolute;left:7431;top:5889;width:10;height:20" coordorigin="7431,5889" coordsize="10,20">
              <v:shape style="position:absolute;left:7431;top:5889;width:10;height:20" coordorigin="7431,5889" coordsize="10,20" path="m7431,5908l7441,5908,7441,5889,7431,5889,7431,5908xe" filled="true" fillcolor="#000000" stroked="false">
                <v:path arrowok="t"/>
                <v:fill type="solid"/>
              </v:shape>
            </v:group>
            <v:group style="position:absolute;left:7431;top:5908;width:10;height:20" coordorigin="7431,5908" coordsize="10,20">
              <v:shape style="position:absolute;left:7431;top:5908;width:10;height:20" coordorigin="7431,5908" coordsize="10,20" path="m7431,5927l7441,5927,7441,5908,7431,5908,7431,5927xe" filled="true" fillcolor="#000000" stroked="false">
                <v:path arrowok="t"/>
                <v:fill type="solid"/>
              </v:shape>
            </v:group>
            <v:group style="position:absolute;left:7431;top:5927;width:10;height:20" coordorigin="7431,5927" coordsize="10,20">
              <v:shape style="position:absolute;left:7431;top:5927;width:10;height:20" coordorigin="7431,5927" coordsize="10,20" path="m7431,5946l7441,5946,7441,5927,7431,5927,7431,5946xe" filled="true" fillcolor="#000000" stroked="false">
                <v:path arrowok="t"/>
                <v:fill type="solid"/>
              </v:shape>
            </v:group>
            <v:group style="position:absolute;left:7431;top:5946;width:10;height:20" coordorigin="7431,5946" coordsize="10,20">
              <v:shape style="position:absolute;left:7431;top:5946;width:10;height:20" coordorigin="7431,5946" coordsize="10,20" path="m7431,5966l7441,5966,7441,5946,7431,5946,7431,5966xe" filled="true" fillcolor="#000000" stroked="false">
                <v:path arrowok="t"/>
                <v:fill type="solid"/>
              </v:shape>
            </v:group>
            <v:group style="position:absolute;left:7431;top:5966;width:10;height:20" coordorigin="7431,5966" coordsize="10,20">
              <v:shape style="position:absolute;left:7431;top:5966;width:10;height:20" coordorigin="7431,5966" coordsize="10,20" path="m7431,5985l7441,5985,7441,5966,7431,5966,7431,5985xe" filled="true" fillcolor="#000000" stroked="false">
                <v:path arrowok="t"/>
                <v:fill type="solid"/>
              </v:shape>
            </v:group>
            <v:group style="position:absolute;left:7431;top:5985;width:10;height:20" coordorigin="7431,5985" coordsize="10,20">
              <v:shape style="position:absolute;left:7431;top:5985;width:10;height:20" coordorigin="7431,5985" coordsize="10,20" path="m7431,6004l7441,6004,7441,5985,7431,5985,7431,6004xe" filled="true" fillcolor="#000000" stroked="false">
                <v:path arrowok="t"/>
                <v:fill type="solid"/>
              </v:shape>
            </v:group>
            <v:group style="position:absolute;left:7431;top:6004;width:10;height:20" coordorigin="7431,6004" coordsize="10,20">
              <v:shape style="position:absolute;left:7431;top:6004;width:10;height:20" coordorigin="7431,6004" coordsize="10,20" path="m7431,6023l7441,6023,7441,6004,7431,6004,7431,6023xe" filled="true" fillcolor="#000000" stroked="false">
                <v:path arrowok="t"/>
                <v:fill type="solid"/>
              </v:shape>
            </v:group>
            <v:group style="position:absolute;left:7431;top:6032;width:10;height:2" coordorigin="7431,6032" coordsize="10,2">
              <v:shape style="position:absolute;left:7431;top:6032;width:10;height:2" coordorigin="7431,6032" coordsize="10,0" path="m7431,6032l7441,6032e" filled="false" stroked="true" strokeweight=".84pt" strokecolor="#000000">
                <v:path arrowok="t"/>
              </v:shape>
            </v:group>
            <v:group style="position:absolute;left:8771;top:5793;width:10;height:20" coordorigin="8771,5793" coordsize="10,20">
              <v:shape style="position:absolute;left:8771;top:5793;width:10;height:20" coordorigin="8771,5793" coordsize="10,20" path="m8771,5812l8780,5812,8780,5793,8771,5793,8771,5812xe" filled="true" fillcolor="#000000" stroked="false">
                <v:path arrowok="t"/>
                <v:fill type="solid"/>
              </v:shape>
            </v:group>
            <v:group style="position:absolute;left:8771;top:5812;width:10;height:20" coordorigin="8771,5812" coordsize="10,20">
              <v:shape style="position:absolute;left:8771;top:5812;width:10;height:20" coordorigin="8771,5812" coordsize="10,20" path="m8771,5831l8780,5831,8780,5812,8771,5812,8771,5831xe" filled="true" fillcolor="#000000" stroked="false">
                <v:path arrowok="t"/>
                <v:fill type="solid"/>
              </v:shape>
            </v:group>
            <v:group style="position:absolute;left:8771;top:5831;width:10;height:20" coordorigin="8771,5831" coordsize="10,20">
              <v:shape style="position:absolute;left:8771;top:5831;width:10;height:20" coordorigin="8771,5831" coordsize="10,20" path="m8771,5850l8780,5850,8780,5831,8771,5831,8771,5850xe" filled="true" fillcolor="#000000" stroked="false">
                <v:path arrowok="t"/>
                <v:fill type="solid"/>
              </v:shape>
            </v:group>
            <v:group style="position:absolute;left:8771;top:5850;width:10;height:20" coordorigin="8771,5850" coordsize="10,20">
              <v:shape style="position:absolute;left:8771;top:5850;width:10;height:20" coordorigin="8771,5850" coordsize="10,20" path="m8771,5870l8780,5870,8780,5850,8771,5850,8771,5870xe" filled="true" fillcolor="#000000" stroked="false">
                <v:path arrowok="t"/>
                <v:fill type="solid"/>
              </v:shape>
            </v:group>
            <v:group style="position:absolute;left:8771;top:5870;width:10;height:20" coordorigin="8771,5870" coordsize="10,20">
              <v:shape style="position:absolute;left:8771;top:5870;width:10;height:20" coordorigin="8771,5870" coordsize="10,20" path="m8771,5889l8780,5889,8780,5870,8771,5870,8771,5889xe" filled="true" fillcolor="#000000" stroked="false">
                <v:path arrowok="t"/>
                <v:fill type="solid"/>
              </v:shape>
            </v:group>
            <v:group style="position:absolute;left:8771;top:5889;width:10;height:20" coordorigin="8771,5889" coordsize="10,20">
              <v:shape style="position:absolute;left:8771;top:5889;width:10;height:20" coordorigin="8771,5889" coordsize="10,20" path="m8771,5908l8780,5908,8780,5889,8771,5889,8771,5908xe" filled="true" fillcolor="#000000" stroked="false">
                <v:path arrowok="t"/>
                <v:fill type="solid"/>
              </v:shape>
            </v:group>
            <v:group style="position:absolute;left:8771;top:5908;width:10;height:20" coordorigin="8771,5908" coordsize="10,20">
              <v:shape style="position:absolute;left:8771;top:5908;width:10;height:20" coordorigin="8771,5908" coordsize="10,20" path="m8771,5927l8780,5927,8780,5908,8771,5908,8771,5927xe" filled="true" fillcolor="#000000" stroked="false">
                <v:path arrowok="t"/>
                <v:fill type="solid"/>
              </v:shape>
            </v:group>
            <v:group style="position:absolute;left:8771;top:5927;width:10;height:20" coordorigin="8771,5927" coordsize="10,20">
              <v:shape style="position:absolute;left:8771;top:5927;width:10;height:20" coordorigin="8771,5927" coordsize="10,20" path="m8771,5946l8780,5946,8780,5927,8771,5927,8771,5946xe" filled="true" fillcolor="#000000" stroked="false">
                <v:path arrowok="t"/>
                <v:fill type="solid"/>
              </v:shape>
            </v:group>
            <v:group style="position:absolute;left:8771;top:5946;width:10;height:20" coordorigin="8771,5946" coordsize="10,20">
              <v:shape style="position:absolute;left:8771;top:5946;width:10;height:20" coordorigin="8771,5946" coordsize="10,20" path="m8771,5966l8780,5966,8780,5946,8771,5946,8771,5966xe" filled="true" fillcolor="#000000" stroked="false">
                <v:path arrowok="t"/>
                <v:fill type="solid"/>
              </v:shape>
            </v:group>
            <v:group style="position:absolute;left:8771;top:5966;width:10;height:20" coordorigin="8771,5966" coordsize="10,20">
              <v:shape style="position:absolute;left:8771;top:5966;width:10;height:20" coordorigin="8771,5966" coordsize="10,20" path="m8771,5985l8780,5985,8780,5966,8771,5966,8771,5985xe" filled="true" fillcolor="#000000" stroked="false">
                <v:path arrowok="t"/>
                <v:fill type="solid"/>
              </v:shape>
            </v:group>
            <v:group style="position:absolute;left:8771;top:5985;width:10;height:20" coordorigin="8771,5985" coordsize="10,20">
              <v:shape style="position:absolute;left:8771;top:5985;width:10;height:20" coordorigin="8771,5985" coordsize="10,20" path="m8771,6004l8780,6004,8780,5985,8771,5985,8771,6004xe" filled="true" fillcolor="#000000" stroked="false">
                <v:path arrowok="t"/>
                <v:fill type="solid"/>
              </v:shape>
            </v:group>
            <v:group style="position:absolute;left:8771;top:6004;width:10;height:20" coordorigin="8771,6004" coordsize="10,20">
              <v:shape style="position:absolute;left:8771;top:6004;width:10;height:20" coordorigin="8771,6004" coordsize="10,20" path="m8771,6023l8780,6023,8780,6004,8771,6004,8771,6023xe" filled="true" fillcolor="#000000" stroked="false">
                <v:path arrowok="t"/>
                <v:fill type="solid"/>
              </v:shape>
            </v:group>
            <v:group style="position:absolute;left:8771;top:6032;width:10;height:2" coordorigin="8771,6032" coordsize="10,2">
              <v:shape style="position:absolute;left:8771;top:6032;width:10;height:2" coordorigin="8771,6032" coordsize="10,0" path="m8771,6032l8780,6032e" filled="false" stroked="true" strokeweight=".84pt" strokecolor="#000000">
                <v:path arrowok="t"/>
              </v:shape>
            </v:group>
            <v:group style="position:absolute;left:10170;top:5793;width:10;height:20" coordorigin="10170,5793" coordsize="10,20">
              <v:shape style="position:absolute;left:10170;top:5793;width:10;height:20" coordorigin="10170,5793" coordsize="10,20" path="m10170,5812l10180,5812,10180,5793,10170,5793,10170,5812xe" filled="true" fillcolor="#000000" stroked="false">
                <v:path arrowok="t"/>
                <v:fill type="solid"/>
              </v:shape>
            </v:group>
            <v:group style="position:absolute;left:10170;top:5812;width:10;height:20" coordorigin="10170,5812" coordsize="10,20">
              <v:shape style="position:absolute;left:10170;top:5812;width:10;height:20" coordorigin="10170,5812" coordsize="10,20" path="m10170,5831l10180,5831,10180,5812,10170,5812,10170,5831xe" filled="true" fillcolor="#000000" stroked="false">
                <v:path arrowok="t"/>
                <v:fill type="solid"/>
              </v:shape>
            </v:group>
            <v:group style="position:absolute;left:10170;top:5831;width:10;height:20" coordorigin="10170,5831" coordsize="10,20">
              <v:shape style="position:absolute;left:10170;top:5831;width:10;height:20" coordorigin="10170,5831" coordsize="10,20" path="m10170,5850l10180,5850,10180,5831,10170,5831,10170,5850xe" filled="true" fillcolor="#000000" stroked="false">
                <v:path arrowok="t"/>
                <v:fill type="solid"/>
              </v:shape>
            </v:group>
            <v:group style="position:absolute;left:10170;top:5850;width:10;height:20" coordorigin="10170,5850" coordsize="10,20">
              <v:shape style="position:absolute;left:10170;top:5850;width:10;height:20" coordorigin="10170,5850" coordsize="10,20" path="m10170,5870l10180,5870,10180,5850,10170,5850,10170,5870xe" filled="true" fillcolor="#000000" stroked="false">
                <v:path arrowok="t"/>
                <v:fill type="solid"/>
              </v:shape>
            </v:group>
            <v:group style="position:absolute;left:10170;top:5870;width:10;height:20" coordorigin="10170,5870" coordsize="10,20">
              <v:shape style="position:absolute;left:10170;top:5870;width:10;height:20" coordorigin="10170,5870" coordsize="10,20" path="m10170,5889l10180,5889,10180,5870,10170,5870,10170,5889xe" filled="true" fillcolor="#000000" stroked="false">
                <v:path arrowok="t"/>
                <v:fill type="solid"/>
              </v:shape>
            </v:group>
            <v:group style="position:absolute;left:10170;top:5889;width:10;height:20" coordorigin="10170,5889" coordsize="10,20">
              <v:shape style="position:absolute;left:10170;top:5889;width:10;height:20" coordorigin="10170,5889" coordsize="10,20" path="m10170,5908l10180,5908,10180,5889,10170,5889,10170,5908xe" filled="true" fillcolor="#000000" stroked="false">
                <v:path arrowok="t"/>
                <v:fill type="solid"/>
              </v:shape>
            </v:group>
            <v:group style="position:absolute;left:10170;top:5908;width:10;height:20" coordorigin="10170,5908" coordsize="10,20">
              <v:shape style="position:absolute;left:10170;top:5908;width:10;height:20" coordorigin="10170,5908" coordsize="10,20" path="m10170,5927l10180,5927,10180,5908,10170,5908,10170,5927xe" filled="true" fillcolor="#000000" stroked="false">
                <v:path arrowok="t"/>
                <v:fill type="solid"/>
              </v:shape>
            </v:group>
            <v:group style="position:absolute;left:10170;top:5927;width:10;height:20" coordorigin="10170,5927" coordsize="10,20">
              <v:shape style="position:absolute;left:10170;top:5927;width:10;height:20" coordorigin="10170,5927" coordsize="10,20" path="m10170,5946l10180,5946,10180,5927,10170,5927,10170,5946xe" filled="true" fillcolor="#000000" stroked="false">
                <v:path arrowok="t"/>
                <v:fill type="solid"/>
              </v:shape>
            </v:group>
            <v:group style="position:absolute;left:10170;top:5946;width:10;height:20" coordorigin="10170,5946" coordsize="10,20">
              <v:shape style="position:absolute;left:10170;top:5946;width:10;height:20" coordorigin="10170,5946" coordsize="10,20" path="m10170,5966l10180,5966,10180,5946,10170,5946,10170,5966xe" filled="true" fillcolor="#000000" stroked="false">
                <v:path arrowok="t"/>
                <v:fill type="solid"/>
              </v:shape>
            </v:group>
            <v:group style="position:absolute;left:10170;top:5966;width:10;height:20" coordorigin="10170,5966" coordsize="10,20">
              <v:shape style="position:absolute;left:10170;top:5966;width:10;height:20" coordorigin="10170,5966" coordsize="10,20" path="m10170,5985l10180,5985,10180,5966,10170,5966,10170,5985xe" filled="true" fillcolor="#000000" stroked="false">
                <v:path arrowok="t"/>
                <v:fill type="solid"/>
              </v:shape>
            </v:group>
            <v:group style="position:absolute;left:10170;top:5985;width:10;height:20" coordorigin="10170,5985" coordsize="10,20">
              <v:shape style="position:absolute;left:10170;top:5985;width:10;height:20" coordorigin="10170,5985" coordsize="10,20" path="m10170,6004l10180,6004,10180,5985,10170,5985,10170,6004xe" filled="true" fillcolor="#000000" stroked="false">
                <v:path arrowok="t"/>
                <v:fill type="solid"/>
              </v:shape>
            </v:group>
            <v:group style="position:absolute;left:10170;top:6004;width:10;height:20" coordorigin="10170,6004" coordsize="10,20">
              <v:shape style="position:absolute;left:10170;top:6004;width:10;height:20" coordorigin="10170,6004" coordsize="10,20" path="m10170,6023l10180,6023,10180,6004,10170,6004,10170,6023xe" filled="true" fillcolor="#000000" stroked="false">
                <v:path arrowok="t"/>
                <v:fill type="solid"/>
              </v:shape>
            </v:group>
            <v:group style="position:absolute;left:10170;top:6032;width:10;height:2" coordorigin="10170,6032" coordsize="10,2">
              <v:shape style="position:absolute;left:10170;top:6032;width:10;height:2" coordorigin="10170,6032" coordsize="10,0" path="m10170,6032l10180,6032e" filled="false" stroked="true" strokeweight=".84pt" strokecolor="#000000">
                <v:path arrowok="t"/>
              </v:shape>
            </v:group>
            <v:group style="position:absolute;left:11572;top:5793;width:10;height:20" coordorigin="11572,5793" coordsize="10,20">
              <v:shape style="position:absolute;left:11572;top:5793;width:10;height:20" coordorigin="11572,5793" coordsize="10,20" path="m11572,5812l11581,5812,11581,5793,11572,5793,11572,5812xe" filled="true" fillcolor="#000000" stroked="false">
                <v:path arrowok="t"/>
                <v:fill type="solid"/>
              </v:shape>
            </v:group>
            <v:group style="position:absolute;left:11572;top:5812;width:10;height:20" coordorigin="11572,5812" coordsize="10,20">
              <v:shape style="position:absolute;left:11572;top:5812;width:10;height:20" coordorigin="11572,5812" coordsize="10,20" path="m11572,5831l11581,5831,11581,5812,11572,5812,11572,5831xe" filled="true" fillcolor="#000000" stroked="false">
                <v:path arrowok="t"/>
                <v:fill type="solid"/>
              </v:shape>
            </v:group>
            <v:group style="position:absolute;left:11572;top:5831;width:10;height:20" coordorigin="11572,5831" coordsize="10,20">
              <v:shape style="position:absolute;left:11572;top:5831;width:10;height:20" coordorigin="11572,5831" coordsize="10,20" path="m11572,5850l11581,5850,11581,5831,11572,5831,11572,5850xe" filled="true" fillcolor="#000000" stroked="false">
                <v:path arrowok="t"/>
                <v:fill type="solid"/>
              </v:shape>
            </v:group>
            <v:group style="position:absolute;left:11572;top:5850;width:10;height:20" coordorigin="11572,5850" coordsize="10,20">
              <v:shape style="position:absolute;left:11572;top:5850;width:10;height:20" coordorigin="11572,5850" coordsize="10,20" path="m11572,5870l11581,5870,11581,5850,11572,5850,11572,5870xe" filled="true" fillcolor="#000000" stroked="false">
                <v:path arrowok="t"/>
                <v:fill type="solid"/>
              </v:shape>
            </v:group>
            <v:group style="position:absolute;left:11572;top:5870;width:10;height:20" coordorigin="11572,5870" coordsize="10,20">
              <v:shape style="position:absolute;left:11572;top:5870;width:10;height:20" coordorigin="11572,5870" coordsize="10,20" path="m11572,5889l11581,5889,11581,5870,11572,5870,11572,5889xe" filled="true" fillcolor="#000000" stroked="false">
                <v:path arrowok="t"/>
                <v:fill type="solid"/>
              </v:shape>
            </v:group>
            <v:group style="position:absolute;left:11572;top:5889;width:10;height:20" coordorigin="11572,5889" coordsize="10,20">
              <v:shape style="position:absolute;left:11572;top:5889;width:10;height:20" coordorigin="11572,5889" coordsize="10,20" path="m11572,5908l11581,5908,11581,5889,11572,5889,11572,5908xe" filled="true" fillcolor="#000000" stroked="false">
                <v:path arrowok="t"/>
                <v:fill type="solid"/>
              </v:shape>
            </v:group>
            <v:group style="position:absolute;left:11572;top:5908;width:10;height:20" coordorigin="11572,5908" coordsize="10,20">
              <v:shape style="position:absolute;left:11572;top:5908;width:10;height:20" coordorigin="11572,5908" coordsize="10,20" path="m11572,5927l11581,5927,11581,5908,11572,5908,11572,5927xe" filled="true" fillcolor="#000000" stroked="false">
                <v:path arrowok="t"/>
                <v:fill type="solid"/>
              </v:shape>
            </v:group>
            <v:group style="position:absolute;left:11572;top:5927;width:10;height:20" coordorigin="11572,5927" coordsize="10,20">
              <v:shape style="position:absolute;left:11572;top:5927;width:10;height:20" coordorigin="11572,5927" coordsize="10,20" path="m11572,5946l11581,5946,11581,5927,11572,5927,11572,5946xe" filled="true" fillcolor="#000000" stroked="false">
                <v:path arrowok="t"/>
                <v:fill type="solid"/>
              </v:shape>
            </v:group>
            <v:group style="position:absolute;left:11572;top:5946;width:10;height:20" coordorigin="11572,5946" coordsize="10,20">
              <v:shape style="position:absolute;left:11572;top:5946;width:10;height:20" coordorigin="11572,5946" coordsize="10,20" path="m11572,5966l11581,5966,11581,5946,11572,5946,11572,5966xe" filled="true" fillcolor="#000000" stroked="false">
                <v:path arrowok="t"/>
                <v:fill type="solid"/>
              </v:shape>
            </v:group>
            <v:group style="position:absolute;left:11572;top:5966;width:10;height:20" coordorigin="11572,5966" coordsize="10,20">
              <v:shape style="position:absolute;left:11572;top:5966;width:10;height:20" coordorigin="11572,5966" coordsize="10,20" path="m11572,5985l11581,5985,11581,5966,11572,5966,11572,5985xe" filled="true" fillcolor="#000000" stroked="false">
                <v:path arrowok="t"/>
                <v:fill type="solid"/>
              </v:shape>
            </v:group>
            <v:group style="position:absolute;left:11572;top:5985;width:10;height:20" coordorigin="11572,5985" coordsize="10,20">
              <v:shape style="position:absolute;left:11572;top:5985;width:10;height:20" coordorigin="11572,5985" coordsize="10,20" path="m11572,6004l11581,6004,11581,5985,11572,5985,11572,6004xe" filled="true" fillcolor="#000000" stroked="false">
                <v:path arrowok="t"/>
                <v:fill type="solid"/>
              </v:shape>
            </v:group>
            <v:group style="position:absolute;left:11572;top:6004;width:10;height:20" coordorigin="11572,6004" coordsize="10,20">
              <v:shape style="position:absolute;left:11572;top:6004;width:10;height:20" coordorigin="11572,6004" coordsize="10,20" path="m11572,6023l11581,6023,11581,6004,11572,6004,11572,6023xe" filled="true" fillcolor="#000000" stroked="false">
                <v:path arrowok="t"/>
                <v:fill type="solid"/>
              </v:shape>
            </v:group>
            <v:group style="position:absolute;left:11572;top:6032;width:10;height:2" coordorigin="11572,6032" coordsize="10,2">
              <v:shape style="position:absolute;left:11572;top:6032;width:10;height:2" coordorigin="11572,6032" coordsize="10,0" path="m11572,6032l11581,6032e" filled="false" stroked="true" strokeweight=".84pt" strokecolor="#000000">
                <v:path arrowok="t"/>
              </v:shape>
            </v:group>
            <v:group style="position:absolute;left:12969;top:5793;width:10;height:20" coordorigin="12969,5793" coordsize="10,20">
              <v:shape style="position:absolute;left:12969;top:5793;width:10;height:20" coordorigin="12969,5793" coordsize="10,20" path="m12969,5812l12979,5812,12979,5793,12969,5793,12969,5812xe" filled="true" fillcolor="#000000" stroked="false">
                <v:path arrowok="t"/>
                <v:fill type="solid"/>
              </v:shape>
            </v:group>
            <v:group style="position:absolute;left:12969;top:5812;width:10;height:20" coordorigin="12969,5812" coordsize="10,20">
              <v:shape style="position:absolute;left:12969;top:5812;width:10;height:20" coordorigin="12969,5812" coordsize="10,20" path="m12969,5831l12979,5831,12979,5812,12969,5812,12969,5831xe" filled="true" fillcolor="#000000" stroked="false">
                <v:path arrowok="t"/>
                <v:fill type="solid"/>
              </v:shape>
            </v:group>
            <v:group style="position:absolute;left:12969;top:5831;width:10;height:20" coordorigin="12969,5831" coordsize="10,20">
              <v:shape style="position:absolute;left:12969;top:5831;width:10;height:20" coordorigin="12969,5831" coordsize="10,20" path="m12969,5850l12979,5850,12979,5831,12969,5831,12969,5850xe" filled="true" fillcolor="#000000" stroked="false">
                <v:path arrowok="t"/>
                <v:fill type="solid"/>
              </v:shape>
            </v:group>
            <v:group style="position:absolute;left:12969;top:5850;width:10;height:20" coordorigin="12969,5850" coordsize="10,20">
              <v:shape style="position:absolute;left:12969;top:5850;width:10;height:20" coordorigin="12969,5850" coordsize="10,20" path="m12969,5870l12979,5870,12979,5850,12969,5850,12969,5870xe" filled="true" fillcolor="#000000" stroked="false">
                <v:path arrowok="t"/>
                <v:fill type="solid"/>
              </v:shape>
            </v:group>
            <v:group style="position:absolute;left:12969;top:5870;width:10;height:20" coordorigin="12969,5870" coordsize="10,20">
              <v:shape style="position:absolute;left:12969;top:5870;width:10;height:20" coordorigin="12969,5870" coordsize="10,20" path="m12969,5889l12979,5889,12979,5870,12969,5870,12969,5889xe" filled="true" fillcolor="#000000" stroked="false">
                <v:path arrowok="t"/>
                <v:fill type="solid"/>
              </v:shape>
            </v:group>
            <v:group style="position:absolute;left:12969;top:5889;width:10;height:20" coordorigin="12969,5889" coordsize="10,20">
              <v:shape style="position:absolute;left:12969;top:5889;width:10;height:20" coordorigin="12969,5889" coordsize="10,20" path="m12969,5908l12979,5908,12979,5889,12969,5889,12969,5908xe" filled="true" fillcolor="#000000" stroked="false">
                <v:path arrowok="t"/>
                <v:fill type="solid"/>
              </v:shape>
            </v:group>
            <v:group style="position:absolute;left:12969;top:5908;width:10;height:20" coordorigin="12969,5908" coordsize="10,20">
              <v:shape style="position:absolute;left:12969;top:5908;width:10;height:20" coordorigin="12969,5908" coordsize="10,20" path="m12969,5927l12979,5927,12979,5908,12969,5908,12969,5927xe" filled="true" fillcolor="#000000" stroked="false">
                <v:path arrowok="t"/>
                <v:fill type="solid"/>
              </v:shape>
            </v:group>
            <v:group style="position:absolute;left:12969;top:5927;width:10;height:20" coordorigin="12969,5927" coordsize="10,20">
              <v:shape style="position:absolute;left:12969;top:5927;width:10;height:20" coordorigin="12969,5927" coordsize="10,20" path="m12969,5946l12979,5946,12979,5927,12969,5927,12969,5946xe" filled="true" fillcolor="#000000" stroked="false">
                <v:path arrowok="t"/>
                <v:fill type="solid"/>
              </v:shape>
            </v:group>
            <v:group style="position:absolute;left:12969;top:5946;width:10;height:20" coordorigin="12969,5946" coordsize="10,20">
              <v:shape style="position:absolute;left:12969;top:5946;width:10;height:20" coordorigin="12969,5946" coordsize="10,20" path="m12969,5966l12979,5966,12979,5946,12969,5946,12969,5966xe" filled="true" fillcolor="#000000" stroked="false">
                <v:path arrowok="t"/>
                <v:fill type="solid"/>
              </v:shape>
            </v:group>
            <v:group style="position:absolute;left:12969;top:5966;width:10;height:20" coordorigin="12969,5966" coordsize="10,20">
              <v:shape style="position:absolute;left:12969;top:5966;width:10;height:20" coordorigin="12969,5966" coordsize="10,20" path="m12969,5985l12979,5985,12979,5966,12969,5966,12969,5985xe" filled="true" fillcolor="#000000" stroked="false">
                <v:path arrowok="t"/>
                <v:fill type="solid"/>
              </v:shape>
            </v:group>
            <v:group style="position:absolute;left:12969;top:5985;width:10;height:20" coordorigin="12969,5985" coordsize="10,20">
              <v:shape style="position:absolute;left:12969;top:5985;width:10;height:20" coordorigin="12969,5985" coordsize="10,20" path="m12969,6004l12979,6004,12979,5985,12969,5985,12969,6004xe" filled="true" fillcolor="#000000" stroked="false">
                <v:path arrowok="t"/>
                <v:fill type="solid"/>
              </v:shape>
            </v:group>
            <v:group style="position:absolute;left:12969;top:6004;width:10;height:20" coordorigin="12969,6004" coordsize="10,20">
              <v:shape style="position:absolute;left:12969;top:6004;width:10;height:20" coordorigin="12969,6004" coordsize="10,20" path="m12969,6023l12979,6023,12979,6004,12969,6004,12969,6023xe" filled="true" fillcolor="#000000" stroked="false">
                <v:path arrowok="t"/>
                <v:fill type="solid"/>
              </v:shape>
            </v:group>
            <v:group style="position:absolute;left:12969;top:6032;width:10;height:2" coordorigin="12969,6032" coordsize="10,2">
              <v:shape style="position:absolute;left:12969;top:6032;width:10;height:2" coordorigin="12969,6032" coordsize="10,0" path="m12969,6032l12979,6032e" filled="false" stroked="true" strokeweight=".84pt" strokecolor="#000000">
                <v:path arrowok="t"/>
              </v:shape>
            </v:group>
            <v:group style="position:absolute;left:14445;top:5793;width:10;height:20" coordorigin="14445,5793" coordsize="10,20">
              <v:shape style="position:absolute;left:14445;top:5793;width:10;height:20" coordorigin="14445,5793" coordsize="10,20" path="m14445,5812l14455,5812,14455,5793,14445,5793,14445,5812xe" filled="true" fillcolor="#000000" stroked="false">
                <v:path arrowok="t"/>
                <v:fill type="solid"/>
              </v:shape>
            </v:group>
            <v:group style="position:absolute;left:14445;top:5812;width:10;height:20" coordorigin="14445,5812" coordsize="10,20">
              <v:shape style="position:absolute;left:14445;top:5812;width:10;height:20" coordorigin="14445,5812" coordsize="10,20" path="m14445,5831l14455,5831,14455,5812,14445,5812,14445,5831xe" filled="true" fillcolor="#000000" stroked="false">
                <v:path arrowok="t"/>
                <v:fill type="solid"/>
              </v:shape>
            </v:group>
            <v:group style="position:absolute;left:14445;top:5831;width:10;height:20" coordorigin="14445,5831" coordsize="10,20">
              <v:shape style="position:absolute;left:14445;top:5831;width:10;height:20" coordorigin="14445,5831" coordsize="10,20" path="m14445,5850l14455,5850,14455,5831,14445,5831,14445,5850xe" filled="true" fillcolor="#000000" stroked="false">
                <v:path arrowok="t"/>
                <v:fill type="solid"/>
              </v:shape>
            </v:group>
            <v:group style="position:absolute;left:14445;top:5850;width:10;height:20" coordorigin="14445,5850" coordsize="10,20">
              <v:shape style="position:absolute;left:14445;top:5850;width:10;height:20" coordorigin="14445,5850" coordsize="10,20" path="m14445,5870l14455,5870,14455,5850,14445,5850,14445,5870xe" filled="true" fillcolor="#000000" stroked="false">
                <v:path arrowok="t"/>
                <v:fill type="solid"/>
              </v:shape>
            </v:group>
            <v:group style="position:absolute;left:14445;top:5870;width:10;height:20" coordorigin="14445,5870" coordsize="10,20">
              <v:shape style="position:absolute;left:14445;top:5870;width:10;height:20" coordorigin="14445,5870" coordsize="10,20" path="m14445,5889l14455,5889,14455,5870,14445,5870,14445,5889xe" filled="true" fillcolor="#000000" stroked="false">
                <v:path arrowok="t"/>
                <v:fill type="solid"/>
              </v:shape>
            </v:group>
            <v:group style="position:absolute;left:14445;top:5889;width:10;height:20" coordorigin="14445,5889" coordsize="10,20">
              <v:shape style="position:absolute;left:14445;top:5889;width:10;height:20" coordorigin="14445,5889" coordsize="10,20" path="m14445,5908l14455,5908,14455,5889,14445,5889,14445,5908xe" filled="true" fillcolor="#000000" stroked="false">
                <v:path arrowok="t"/>
                <v:fill type="solid"/>
              </v:shape>
            </v:group>
            <v:group style="position:absolute;left:14445;top:5908;width:10;height:20" coordorigin="14445,5908" coordsize="10,20">
              <v:shape style="position:absolute;left:14445;top:5908;width:10;height:20" coordorigin="14445,5908" coordsize="10,20" path="m14445,5927l14455,5927,14455,5908,14445,5908,14445,5927xe" filled="true" fillcolor="#000000" stroked="false">
                <v:path arrowok="t"/>
                <v:fill type="solid"/>
              </v:shape>
            </v:group>
            <v:group style="position:absolute;left:14445;top:5927;width:10;height:20" coordorigin="14445,5927" coordsize="10,20">
              <v:shape style="position:absolute;left:14445;top:5927;width:10;height:20" coordorigin="14445,5927" coordsize="10,20" path="m14445,5946l14455,5946,14455,5927,14445,5927,14445,5946xe" filled="true" fillcolor="#000000" stroked="false">
                <v:path arrowok="t"/>
                <v:fill type="solid"/>
              </v:shape>
            </v:group>
            <v:group style="position:absolute;left:14445;top:5946;width:10;height:20" coordorigin="14445,5946" coordsize="10,20">
              <v:shape style="position:absolute;left:14445;top:5946;width:10;height:20" coordorigin="14445,5946" coordsize="10,20" path="m14445,5966l14455,5966,14455,5946,14445,5946,14445,5966xe" filled="true" fillcolor="#000000" stroked="false">
                <v:path arrowok="t"/>
                <v:fill type="solid"/>
              </v:shape>
            </v:group>
            <v:group style="position:absolute;left:14445;top:5966;width:10;height:20" coordorigin="14445,5966" coordsize="10,20">
              <v:shape style="position:absolute;left:14445;top:5966;width:10;height:20" coordorigin="14445,5966" coordsize="10,20" path="m14445,5985l14455,5985,14455,5966,14445,5966,14445,5985xe" filled="true" fillcolor="#000000" stroked="false">
                <v:path arrowok="t"/>
                <v:fill type="solid"/>
              </v:shape>
            </v:group>
            <v:group style="position:absolute;left:14445;top:5985;width:10;height:20" coordorigin="14445,5985" coordsize="10,20">
              <v:shape style="position:absolute;left:14445;top:5985;width:10;height:20" coordorigin="14445,5985" coordsize="10,20" path="m14445,6004l14455,6004,14455,5985,14445,5985,14445,6004xe" filled="true" fillcolor="#000000" stroked="false">
                <v:path arrowok="t"/>
                <v:fill type="solid"/>
              </v:shape>
            </v:group>
            <v:group style="position:absolute;left:14445;top:6004;width:10;height:20" coordorigin="14445,6004" coordsize="10,20">
              <v:shape style="position:absolute;left:14445;top:6004;width:10;height:20" coordorigin="14445,6004" coordsize="10,20" path="m14445,6023l14455,6023,14455,6004,14445,6004,14445,6023xe" filled="true" fillcolor="#000000" stroked="false">
                <v:path arrowok="t"/>
                <v:fill type="solid"/>
              </v:shape>
            </v:group>
            <v:group style="position:absolute;left:14445;top:6032;width:10;height:2" coordorigin="14445,6032" coordsize="10,2">
              <v:shape style="position:absolute;left:14445;top:6032;width:10;height:2" coordorigin="14445,6032" coordsize="10,0" path="m14445,6032l14455,6032e" filled="false" stroked="true" strokeweight=".84pt" strokecolor="#000000">
                <v:path arrowok="t"/>
              </v:shape>
              <v:shape style="position:absolute;left:571;top:5946;width:4011;height:103" type="#_x0000_t75" stroked="false">
                <v:imagedata r:id="rId228" o:title=""/>
              </v:shape>
              <v:shape style="position:absolute;left:4558;top:6040;width:4213;height:10" type="#_x0000_t75" stroked="false">
                <v:imagedata r:id="rId238" o:title=""/>
              </v:shape>
              <v:shape style="position:absolute;left:8766;top:6040;width:7160;height:10" type="#_x0000_t75" stroked="false">
                <v:imagedata r:id="rId231" o:title=""/>
              </v:shape>
            </v:group>
            <v:group style="position:absolute;left:4563;top:6050;width:10;height:20" coordorigin="4563,6050" coordsize="10,20">
              <v:shape style="position:absolute;left:4563;top:6050;width:10;height:20" coordorigin="4563,6050" coordsize="10,20" path="m4563,6069l4572,6069,4572,6050,4563,6050,4563,6069xe" filled="true" fillcolor="#000000" stroked="false">
                <v:path arrowok="t"/>
                <v:fill type="solid"/>
              </v:shape>
            </v:group>
            <v:group style="position:absolute;left:4563;top:6069;width:10;height:20" coordorigin="4563,6069" coordsize="10,20">
              <v:shape style="position:absolute;left:4563;top:6069;width:10;height:20" coordorigin="4563,6069" coordsize="10,20" path="m4563,6088l4572,6088,4572,6069,4563,6069,4563,6088xe" filled="true" fillcolor="#000000" stroked="false">
                <v:path arrowok="t"/>
                <v:fill type="solid"/>
              </v:shape>
            </v:group>
            <v:group style="position:absolute;left:4563;top:6088;width:10;height:20" coordorigin="4563,6088" coordsize="10,20">
              <v:shape style="position:absolute;left:4563;top:6088;width:10;height:20" coordorigin="4563,6088" coordsize="10,20" path="m4563,6107l4572,6107,4572,6088,4563,6088,4563,6107xe" filled="true" fillcolor="#000000" stroked="false">
                <v:path arrowok="t"/>
                <v:fill type="solid"/>
              </v:shape>
            </v:group>
            <v:group style="position:absolute;left:4563;top:6107;width:10;height:20" coordorigin="4563,6107" coordsize="10,20">
              <v:shape style="position:absolute;left:4563;top:6107;width:10;height:20" coordorigin="4563,6107" coordsize="10,20" path="m4563,6126l4572,6126,4572,6107,4563,6107,4563,6126xe" filled="true" fillcolor="#000000" stroked="false">
                <v:path arrowok="t"/>
                <v:fill type="solid"/>
              </v:shape>
            </v:group>
            <v:group style="position:absolute;left:4563;top:6126;width:10;height:20" coordorigin="4563,6126" coordsize="10,20">
              <v:shape style="position:absolute;left:4563;top:6126;width:10;height:20" coordorigin="4563,6126" coordsize="10,20" path="m4563,6146l4572,6146,4572,6126,4563,6126,4563,6146xe" filled="true" fillcolor="#000000" stroked="false">
                <v:path arrowok="t"/>
                <v:fill type="solid"/>
              </v:shape>
            </v:group>
            <v:group style="position:absolute;left:4563;top:6146;width:10;height:20" coordorigin="4563,6146" coordsize="10,20">
              <v:shape style="position:absolute;left:4563;top:6146;width:10;height:20" coordorigin="4563,6146" coordsize="10,20" path="m4563,6165l4572,6165,4572,6146,4563,6146,4563,6165xe" filled="true" fillcolor="#000000" stroked="false">
                <v:path arrowok="t"/>
                <v:fill type="solid"/>
              </v:shape>
            </v:group>
            <v:group style="position:absolute;left:4563;top:6165;width:10;height:20" coordorigin="4563,6165" coordsize="10,20">
              <v:shape style="position:absolute;left:4563;top:6165;width:10;height:20" coordorigin="4563,6165" coordsize="10,20" path="m4563,6184l4572,6184,4572,6165,4563,6165,4563,6184xe" filled="true" fillcolor="#000000" stroked="false">
                <v:path arrowok="t"/>
                <v:fill type="solid"/>
              </v:shape>
            </v:group>
            <v:group style="position:absolute;left:4563;top:6184;width:10;height:20" coordorigin="4563,6184" coordsize="10,20">
              <v:shape style="position:absolute;left:4563;top:6184;width:10;height:20" coordorigin="4563,6184" coordsize="10,20" path="m4563,6203l4572,6203,4572,6184,4563,6184,4563,6203xe" filled="true" fillcolor="#000000" stroked="false">
                <v:path arrowok="t"/>
                <v:fill type="solid"/>
              </v:shape>
            </v:group>
            <v:group style="position:absolute;left:5955;top:6050;width:10;height:20" coordorigin="5955,6050" coordsize="10,20">
              <v:shape style="position:absolute;left:5955;top:6050;width:10;height:20" coordorigin="5955,6050" coordsize="10,20" path="m5955,6069l5965,6069,5965,6050,5955,6050,5955,6069xe" filled="true" fillcolor="#000000" stroked="false">
                <v:path arrowok="t"/>
                <v:fill type="solid"/>
              </v:shape>
            </v:group>
            <v:group style="position:absolute;left:5955;top:6069;width:10;height:20" coordorigin="5955,6069" coordsize="10,20">
              <v:shape style="position:absolute;left:5955;top:6069;width:10;height:20" coordorigin="5955,6069" coordsize="10,20" path="m5955,6088l5965,6088,5965,6069,5955,6069,5955,6088xe" filled="true" fillcolor="#000000" stroked="false">
                <v:path arrowok="t"/>
                <v:fill type="solid"/>
              </v:shape>
            </v:group>
            <v:group style="position:absolute;left:5955;top:6088;width:10;height:20" coordorigin="5955,6088" coordsize="10,20">
              <v:shape style="position:absolute;left:5955;top:6088;width:10;height:20" coordorigin="5955,6088" coordsize="10,20" path="m5955,6107l5965,6107,5965,6088,5955,6088,5955,6107xe" filled="true" fillcolor="#000000" stroked="false">
                <v:path arrowok="t"/>
                <v:fill type="solid"/>
              </v:shape>
            </v:group>
            <v:group style="position:absolute;left:5955;top:6107;width:10;height:20" coordorigin="5955,6107" coordsize="10,20">
              <v:shape style="position:absolute;left:5955;top:6107;width:10;height:20" coordorigin="5955,6107" coordsize="10,20" path="m5955,6126l5965,6126,5965,6107,5955,6107,5955,6126xe" filled="true" fillcolor="#000000" stroked="false">
                <v:path arrowok="t"/>
                <v:fill type="solid"/>
              </v:shape>
            </v:group>
            <v:group style="position:absolute;left:5955;top:6126;width:10;height:20" coordorigin="5955,6126" coordsize="10,20">
              <v:shape style="position:absolute;left:5955;top:6126;width:10;height:20" coordorigin="5955,6126" coordsize="10,20" path="m5955,6146l5965,6146,5965,6126,5955,6126,5955,6146xe" filled="true" fillcolor="#000000" stroked="false">
                <v:path arrowok="t"/>
                <v:fill type="solid"/>
              </v:shape>
            </v:group>
            <v:group style="position:absolute;left:5955;top:6146;width:10;height:20" coordorigin="5955,6146" coordsize="10,20">
              <v:shape style="position:absolute;left:5955;top:6146;width:10;height:20" coordorigin="5955,6146" coordsize="10,20" path="m5955,6165l5965,6165,5965,6146,5955,6146,5955,6165xe" filled="true" fillcolor="#000000" stroked="false">
                <v:path arrowok="t"/>
                <v:fill type="solid"/>
              </v:shape>
            </v:group>
            <v:group style="position:absolute;left:5955;top:6165;width:10;height:20" coordorigin="5955,6165" coordsize="10,20">
              <v:shape style="position:absolute;left:5955;top:6165;width:10;height:20" coordorigin="5955,6165" coordsize="10,20" path="m5955,6184l5965,6184,5965,6165,5955,6165,5955,6184xe" filled="true" fillcolor="#000000" stroked="false">
                <v:path arrowok="t"/>
                <v:fill type="solid"/>
              </v:shape>
            </v:group>
            <v:group style="position:absolute;left:5955;top:6184;width:10;height:20" coordorigin="5955,6184" coordsize="10,20">
              <v:shape style="position:absolute;left:5955;top:6184;width:10;height:20" coordorigin="5955,6184" coordsize="10,20" path="m5955,6203l5965,6203,5965,6184,5955,6184,5955,6203xe" filled="true" fillcolor="#000000" stroked="false">
                <v:path arrowok="t"/>
                <v:fill type="solid"/>
              </v:shape>
            </v:group>
            <v:group style="position:absolute;left:5955;top:6203;width:10;height:20" coordorigin="5955,6203" coordsize="10,20">
              <v:shape style="position:absolute;left:5955;top:6203;width:10;height:20" coordorigin="5955,6203" coordsize="10,20" path="m5955,6222l5965,6222,5965,6203,5955,6203,5955,6222xe" filled="true" fillcolor="#000000" stroked="false">
                <v:path arrowok="t"/>
                <v:fill type="solid"/>
              </v:shape>
            </v:group>
            <v:group style="position:absolute;left:5955;top:6222;width:10;height:20" coordorigin="5955,6222" coordsize="10,20">
              <v:shape style="position:absolute;left:5955;top:6222;width:10;height:20" coordorigin="5955,6222" coordsize="10,20" path="m5955,6242l5965,6242,5965,6222,5955,6222,5955,6242xe" filled="true" fillcolor="#000000" stroked="false">
                <v:path arrowok="t"/>
                <v:fill type="solid"/>
              </v:shape>
            </v:group>
            <v:group style="position:absolute;left:5955;top:6242;width:10;height:20" coordorigin="5955,6242" coordsize="10,20">
              <v:shape style="position:absolute;left:5955;top:6242;width:10;height:20" coordorigin="5955,6242" coordsize="10,20" path="m5955,6261l5965,6261,5965,6242,5955,6242,5955,6261xe" filled="true" fillcolor="#000000" stroked="false">
                <v:path arrowok="t"/>
                <v:fill type="solid"/>
              </v:shape>
            </v:group>
            <v:group style="position:absolute;left:5955;top:6261;width:10;height:20" coordorigin="5955,6261" coordsize="10,20">
              <v:shape style="position:absolute;left:5955;top:6261;width:10;height:20" coordorigin="5955,6261" coordsize="10,20" path="m5955,6280l5965,6280,5965,6261,5955,6261,5955,6280xe" filled="true" fillcolor="#000000" stroked="false">
                <v:path arrowok="t"/>
                <v:fill type="solid"/>
              </v:shape>
            </v:group>
            <v:group style="position:absolute;left:5955;top:6287;width:10;height:2" coordorigin="5955,6287" coordsize="10,2">
              <v:shape style="position:absolute;left:5955;top:6287;width:10;height:2" coordorigin="5955,6287" coordsize="10,0" path="m5955,6287l5965,6287e" filled="false" stroked="true" strokeweight=".72pt" strokecolor="#000000">
                <v:path arrowok="t"/>
              </v:shape>
            </v:group>
            <v:group style="position:absolute;left:7431;top:6050;width:10;height:20" coordorigin="7431,6050" coordsize="10,20">
              <v:shape style="position:absolute;left:7431;top:6050;width:10;height:20" coordorigin="7431,6050" coordsize="10,20" path="m7431,6069l7441,6069,7441,6050,7431,6050,7431,6069xe" filled="true" fillcolor="#000000" stroked="false">
                <v:path arrowok="t"/>
                <v:fill type="solid"/>
              </v:shape>
            </v:group>
            <v:group style="position:absolute;left:7431;top:6069;width:10;height:20" coordorigin="7431,6069" coordsize="10,20">
              <v:shape style="position:absolute;left:7431;top:6069;width:10;height:20" coordorigin="7431,6069" coordsize="10,20" path="m7431,6088l7441,6088,7441,6069,7431,6069,7431,6088xe" filled="true" fillcolor="#000000" stroked="false">
                <v:path arrowok="t"/>
                <v:fill type="solid"/>
              </v:shape>
            </v:group>
            <v:group style="position:absolute;left:7431;top:6088;width:10;height:20" coordorigin="7431,6088" coordsize="10,20">
              <v:shape style="position:absolute;left:7431;top:6088;width:10;height:20" coordorigin="7431,6088" coordsize="10,20" path="m7431,6107l7441,6107,7441,6088,7431,6088,7431,6107xe" filled="true" fillcolor="#000000" stroked="false">
                <v:path arrowok="t"/>
                <v:fill type="solid"/>
              </v:shape>
            </v:group>
            <v:group style="position:absolute;left:7431;top:6107;width:10;height:20" coordorigin="7431,6107" coordsize="10,20">
              <v:shape style="position:absolute;left:7431;top:6107;width:10;height:20" coordorigin="7431,6107" coordsize="10,20" path="m7431,6126l7441,6126,7441,6107,7431,6107,7431,6126xe" filled="true" fillcolor="#000000" stroked="false">
                <v:path arrowok="t"/>
                <v:fill type="solid"/>
              </v:shape>
            </v:group>
            <v:group style="position:absolute;left:7431;top:6126;width:10;height:20" coordorigin="7431,6126" coordsize="10,20">
              <v:shape style="position:absolute;left:7431;top:6126;width:10;height:20" coordorigin="7431,6126" coordsize="10,20" path="m7431,6146l7441,6146,7441,6126,7431,6126,7431,6146xe" filled="true" fillcolor="#000000" stroked="false">
                <v:path arrowok="t"/>
                <v:fill type="solid"/>
              </v:shape>
            </v:group>
            <v:group style="position:absolute;left:7431;top:6146;width:10;height:20" coordorigin="7431,6146" coordsize="10,20">
              <v:shape style="position:absolute;left:7431;top:6146;width:10;height:20" coordorigin="7431,6146" coordsize="10,20" path="m7431,6165l7441,6165,7441,6146,7431,6146,7431,6165xe" filled="true" fillcolor="#000000" stroked="false">
                <v:path arrowok="t"/>
                <v:fill type="solid"/>
              </v:shape>
            </v:group>
            <v:group style="position:absolute;left:7431;top:6165;width:10;height:20" coordorigin="7431,6165" coordsize="10,20">
              <v:shape style="position:absolute;left:7431;top:6165;width:10;height:20" coordorigin="7431,6165" coordsize="10,20" path="m7431,6184l7441,6184,7441,6165,7431,6165,7431,6184xe" filled="true" fillcolor="#000000" stroked="false">
                <v:path arrowok="t"/>
                <v:fill type="solid"/>
              </v:shape>
            </v:group>
            <v:group style="position:absolute;left:7431;top:6184;width:10;height:20" coordorigin="7431,6184" coordsize="10,20">
              <v:shape style="position:absolute;left:7431;top:6184;width:10;height:20" coordorigin="7431,6184" coordsize="10,20" path="m7431,6203l7441,6203,7441,6184,7431,6184,7431,6203xe" filled="true" fillcolor="#000000" stroked="false">
                <v:path arrowok="t"/>
                <v:fill type="solid"/>
              </v:shape>
            </v:group>
            <v:group style="position:absolute;left:7431;top:6203;width:10;height:20" coordorigin="7431,6203" coordsize="10,20">
              <v:shape style="position:absolute;left:7431;top:6203;width:10;height:20" coordorigin="7431,6203" coordsize="10,20" path="m7431,6222l7441,6222,7441,6203,7431,6203,7431,6222xe" filled="true" fillcolor="#000000" stroked="false">
                <v:path arrowok="t"/>
                <v:fill type="solid"/>
              </v:shape>
            </v:group>
            <v:group style="position:absolute;left:7431;top:6222;width:10;height:20" coordorigin="7431,6222" coordsize="10,20">
              <v:shape style="position:absolute;left:7431;top:6222;width:10;height:20" coordorigin="7431,6222" coordsize="10,20" path="m7431,6242l7441,6242,7441,6222,7431,6222,7431,6242xe" filled="true" fillcolor="#000000" stroked="false">
                <v:path arrowok="t"/>
                <v:fill type="solid"/>
              </v:shape>
            </v:group>
            <v:group style="position:absolute;left:7431;top:6242;width:10;height:20" coordorigin="7431,6242" coordsize="10,20">
              <v:shape style="position:absolute;left:7431;top:6242;width:10;height:20" coordorigin="7431,6242" coordsize="10,20" path="m7431,6261l7441,6261,7441,6242,7431,6242,7431,6261xe" filled="true" fillcolor="#000000" stroked="false">
                <v:path arrowok="t"/>
                <v:fill type="solid"/>
              </v:shape>
            </v:group>
            <v:group style="position:absolute;left:7431;top:6261;width:10;height:20" coordorigin="7431,6261" coordsize="10,20">
              <v:shape style="position:absolute;left:7431;top:6261;width:10;height:20" coordorigin="7431,6261" coordsize="10,20" path="m7431,6280l7441,6280,7441,6261,7431,6261,7431,6280xe" filled="true" fillcolor="#000000" stroked="false">
                <v:path arrowok="t"/>
                <v:fill type="solid"/>
              </v:shape>
            </v:group>
            <v:group style="position:absolute;left:7431;top:6287;width:10;height:2" coordorigin="7431,6287" coordsize="10,2">
              <v:shape style="position:absolute;left:7431;top:6287;width:10;height:2" coordorigin="7431,6287" coordsize="10,0" path="m7431,6287l7441,6287e" filled="false" stroked="true" strokeweight=".72pt" strokecolor="#000000">
                <v:path arrowok="t"/>
              </v:shape>
            </v:group>
            <v:group style="position:absolute;left:8771;top:6050;width:10;height:20" coordorigin="8771,6050" coordsize="10,20">
              <v:shape style="position:absolute;left:8771;top:6050;width:10;height:20" coordorigin="8771,6050" coordsize="10,20" path="m8771,6069l8780,6069,8780,6050,8771,6050,8771,6069xe" filled="true" fillcolor="#000000" stroked="false">
                <v:path arrowok="t"/>
                <v:fill type="solid"/>
              </v:shape>
            </v:group>
            <v:group style="position:absolute;left:8771;top:6069;width:10;height:20" coordorigin="8771,6069" coordsize="10,20">
              <v:shape style="position:absolute;left:8771;top:6069;width:10;height:20" coordorigin="8771,6069" coordsize="10,20" path="m8771,6088l8780,6088,8780,6069,8771,6069,8771,6088xe" filled="true" fillcolor="#000000" stroked="false">
                <v:path arrowok="t"/>
                <v:fill type="solid"/>
              </v:shape>
            </v:group>
            <v:group style="position:absolute;left:8771;top:6088;width:10;height:20" coordorigin="8771,6088" coordsize="10,20">
              <v:shape style="position:absolute;left:8771;top:6088;width:10;height:20" coordorigin="8771,6088" coordsize="10,20" path="m8771,6107l8780,6107,8780,6088,8771,6088,8771,6107xe" filled="true" fillcolor="#000000" stroked="false">
                <v:path arrowok="t"/>
                <v:fill type="solid"/>
              </v:shape>
            </v:group>
            <v:group style="position:absolute;left:8771;top:6107;width:10;height:20" coordorigin="8771,6107" coordsize="10,20">
              <v:shape style="position:absolute;left:8771;top:6107;width:10;height:20" coordorigin="8771,6107" coordsize="10,20" path="m8771,6126l8780,6126,8780,6107,8771,6107,8771,6126xe" filled="true" fillcolor="#000000" stroked="false">
                <v:path arrowok="t"/>
                <v:fill type="solid"/>
              </v:shape>
            </v:group>
            <v:group style="position:absolute;left:8771;top:6126;width:10;height:20" coordorigin="8771,6126" coordsize="10,20">
              <v:shape style="position:absolute;left:8771;top:6126;width:10;height:20" coordorigin="8771,6126" coordsize="10,20" path="m8771,6146l8780,6146,8780,6126,8771,6126,8771,6146xe" filled="true" fillcolor="#000000" stroked="false">
                <v:path arrowok="t"/>
                <v:fill type="solid"/>
              </v:shape>
            </v:group>
            <v:group style="position:absolute;left:8771;top:6146;width:10;height:20" coordorigin="8771,6146" coordsize="10,20">
              <v:shape style="position:absolute;left:8771;top:6146;width:10;height:20" coordorigin="8771,6146" coordsize="10,20" path="m8771,6165l8780,6165,8780,6146,8771,6146,8771,6165xe" filled="true" fillcolor="#000000" stroked="false">
                <v:path arrowok="t"/>
                <v:fill type="solid"/>
              </v:shape>
            </v:group>
            <v:group style="position:absolute;left:8771;top:6165;width:10;height:20" coordorigin="8771,6165" coordsize="10,20">
              <v:shape style="position:absolute;left:8771;top:6165;width:10;height:20" coordorigin="8771,6165" coordsize="10,20" path="m8771,6184l8780,6184,8780,6165,8771,6165,8771,6184xe" filled="true" fillcolor="#000000" stroked="false">
                <v:path arrowok="t"/>
                <v:fill type="solid"/>
              </v:shape>
            </v:group>
            <v:group style="position:absolute;left:8771;top:6184;width:10;height:20" coordorigin="8771,6184" coordsize="10,20">
              <v:shape style="position:absolute;left:8771;top:6184;width:10;height:20" coordorigin="8771,6184" coordsize="10,20" path="m8771,6203l8780,6203,8780,6184,8771,6184,8771,6203xe" filled="true" fillcolor="#000000" stroked="false">
                <v:path arrowok="t"/>
                <v:fill type="solid"/>
              </v:shape>
            </v:group>
            <v:group style="position:absolute;left:8771;top:6203;width:10;height:20" coordorigin="8771,6203" coordsize="10,20">
              <v:shape style="position:absolute;left:8771;top:6203;width:10;height:20" coordorigin="8771,6203" coordsize="10,20" path="m8771,6222l8780,6222,8780,6203,8771,6203,8771,6222xe" filled="true" fillcolor="#000000" stroked="false">
                <v:path arrowok="t"/>
                <v:fill type="solid"/>
              </v:shape>
            </v:group>
            <v:group style="position:absolute;left:8771;top:6222;width:10;height:20" coordorigin="8771,6222" coordsize="10,20">
              <v:shape style="position:absolute;left:8771;top:6222;width:10;height:20" coordorigin="8771,6222" coordsize="10,20" path="m8771,6242l8780,6242,8780,6222,8771,6222,8771,6242xe" filled="true" fillcolor="#000000" stroked="false">
                <v:path arrowok="t"/>
                <v:fill type="solid"/>
              </v:shape>
            </v:group>
            <v:group style="position:absolute;left:8771;top:6242;width:10;height:20" coordorigin="8771,6242" coordsize="10,20">
              <v:shape style="position:absolute;left:8771;top:6242;width:10;height:20" coordorigin="8771,6242" coordsize="10,20" path="m8771,6261l8780,6261,8780,6242,8771,6242,8771,6261xe" filled="true" fillcolor="#000000" stroked="false">
                <v:path arrowok="t"/>
                <v:fill type="solid"/>
              </v:shape>
            </v:group>
            <v:group style="position:absolute;left:8771;top:6261;width:10;height:20" coordorigin="8771,6261" coordsize="10,20">
              <v:shape style="position:absolute;left:8771;top:6261;width:10;height:20" coordorigin="8771,6261" coordsize="10,20" path="m8771,6280l8780,6280,8780,6261,8771,6261,8771,6280xe" filled="true" fillcolor="#000000" stroked="false">
                <v:path arrowok="t"/>
                <v:fill type="solid"/>
              </v:shape>
            </v:group>
            <v:group style="position:absolute;left:8771;top:6287;width:10;height:2" coordorigin="8771,6287" coordsize="10,2">
              <v:shape style="position:absolute;left:8771;top:6287;width:10;height:2" coordorigin="8771,6287" coordsize="10,0" path="m8771,6287l8780,6287e" filled="false" stroked="true" strokeweight=".72pt" strokecolor="#000000">
                <v:path arrowok="t"/>
              </v:shape>
            </v:group>
            <v:group style="position:absolute;left:10170;top:6050;width:10;height:20" coordorigin="10170,6050" coordsize="10,20">
              <v:shape style="position:absolute;left:10170;top:6050;width:10;height:20" coordorigin="10170,6050" coordsize="10,20" path="m10170,6069l10180,6069,10180,6050,10170,6050,10170,6069xe" filled="true" fillcolor="#000000" stroked="false">
                <v:path arrowok="t"/>
                <v:fill type="solid"/>
              </v:shape>
            </v:group>
            <v:group style="position:absolute;left:10170;top:6069;width:10;height:20" coordorigin="10170,6069" coordsize="10,20">
              <v:shape style="position:absolute;left:10170;top:6069;width:10;height:20" coordorigin="10170,6069" coordsize="10,20" path="m10170,6088l10180,6088,10180,6069,10170,6069,10170,6088xe" filled="true" fillcolor="#000000" stroked="false">
                <v:path arrowok="t"/>
                <v:fill type="solid"/>
              </v:shape>
            </v:group>
            <v:group style="position:absolute;left:10170;top:6088;width:10;height:20" coordorigin="10170,6088" coordsize="10,20">
              <v:shape style="position:absolute;left:10170;top:6088;width:10;height:20" coordorigin="10170,6088" coordsize="10,20" path="m10170,6107l10180,6107,10180,6088,10170,6088,10170,6107xe" filled="true" fillcolor="#000000" stroked="false">
                <v:path arrowok="t"/>
                <v:fill type="solid"/>
              </v:shape>
            </v:group>
            <v:group style="position:absolute;left:10170;top:6107;width:10;height:20" coordorigin="10170,6107" coordsize="10,20">
              <v:shape style="position:absolute;left:10170;top:6107;width:10;height:20" coordorigin="10170,6107" coordsize="10,20" path="m10170,6126l10180,6126,10180,6107,10170,6107,10170,6126xe" filled="true" fillcolor="#000000" stroked="false">
                <v:path arrowok="t"/>
                <v:fill type="solid"/>
              </v:shape>
            </v:group>
            <v:group style="position:absolute;left:10170;top:6126;width:10;height:20" coordorigin="10170,6126" coordsize="10,20">
              <v:shape style="position:absolute;left:10170;top:6126;width:10;height:20" coordorigin="10170,6126" coordsize="10,20" path="m10170,6146l10180,6146,10180,6126,10170,6126,10170,6146xe" filled="true" fillcolor="#000000" stroked="false">
                <v:path arrowok="t"/>
                <v:fill type="solid"/>
              </v:shape>
            </v:group>
            <v:group style="position:absolute;left:10170;top:6146;width:10;height:20" coordorigin="10170,6146" coordsize="10,20">
              <v:shape style="position:absolute;left:10170;top:6146;width:10;height:20" coordorigin="10170,6146" coordsize="10,20" path="m10170,6165l10180,6165,10180,6146,10170,6146,10170,6165xe" filled="true" fillcolor="#000000" stroked="false">
                <v:path arrowok="t"/>
                <v:fill type="solid"/>
              </v:shape>
            </v:group>
            <v:group style="position:absolute;left:10170;top:6165;width:10;height:20" coordorigin="10170,6165" coordsize="10,20">
              <v:shape style="position:absolute;left:10170;top:6165;width:10;height:20" coordorigin="10170,6165" coordsize="10,20" path="m10170,6184l10180,6184,10180,6165,10170,6165,10170,6184xe" filled="true" fillcolor="#000000" stroked="false">
                <v:path arrowok="t"/>
                <v:fill type="solid"/>
              </v:shape>
            </v:group>
            <v:group style="position:absolute;left:10170;top:6184;width:10;height:20" coordorigin="10170,6184" coordsize="10,20">
              <v:shape style="position:absolute;left:10170;top:6184;width:10;height:20" coordorigin="10170,6184" coordsize="10,20" path="m10170,6203l10180,6203,10180,6184,10170,6184,10170,6203xe" filled="true" fillcolor="#000000" stroked="false">
                <v:path arrowok="t"/>
                <v:fill type="solid"/>
              </v:shape>
            </v:group>
            <v:group style="position:absolute;left:10170;top:6203;width:10;height:20" coordorigin="10170,6203" coordsize="10,20">
              <v:shape style="position:absolute;left:10170;top:6203;width:10;height:20" coordorigin="10170,6203" coordsize="10,20" path="m10170,6222l10180,6222,10180,6203,10170,6203,10170,6222xe" filled="true" fillcolor="#000000" stroked="false">
                <v:path arrowok="t"/>
                <v:fill type="solid"/>
              </v:shape>
            </v:group>
            <v:group style="position:absolute;left:10170;top:6222;width:10;height:20" coordorigin="10170,6222" coordsize="10,20">
              <v:shape style="position:absolute;left:10170;top:6222;width:10;height:20" coordorigin="10170,6222" coordsize="10,20" path="m10170,6242l10180,6242,10180,6222,10170,6222,10170,6242xe" filled="true" fillcolor="#000000" stroked="false">
                <v:path arrowok="t"/>
                <v:fill type="solid"/>
              </v:shape>
            </v:group>
            <v:group style="position:absolute;left:10170;top:6242;width:10;height:20" coordorigin="10170,6242" coordsize="10,20">
              <v:shape style="position:absolute;left:10170;top:6242;width:10;height:20" coordorigin="10170,6242" coordsize="10,20" path="m10170,6261l10180,6261,10180,6242,10170,6242,10170,6261xe" filled="true" fillcolor="#000000" stroked="false">
                <v:path arrowok="t"/>
                <v:fill type="solid"/>
              </v:shape>
            </v:group>
            <v:group style="position:absolute;left:10170;top:6261;width:10;height:20" coordorigin="10170,6261" coordsize="10,20">
              <v:shape style="position:absolute;left:10170;top:6261;width:10;height:20" coordorigin="10170,6261" coordsize="10,20" path="m10170,6280l10180,6280,10180,6261,10170,6261,10170,6280xe" filled="true" fillcolor="#000000" stroked="false">
                <v:path arrowok="t"/>
                <v:fill type="solid"/>
              </v:shape>
            </v:group>
            <v:group style="position:absolute;left:10170;top:6287;width:10;height:2" coordorigin="10170,6287" coordsize="10,2">
              <v:shape style="position:absolute;left:10170;top:6287;width:10;height:2" coordorigin="10170,6287" coordsize="10,0" path="m10170,6287l10180,6287e" filled="false" stroked="true" strokeweight=".72pt" strokecolor="#000000">
                <v:path arrowok="t"/>
              </v:shape>
            </v:group>
            <v:group style="position:absolute;left:11572;top:6050;width:10;height:20" coordorigin="11572,6050" coordsize="10,20">
              <v:shape style="position:absolute;left:11572;top:6050;width:10;height:20" coordorigin="11572,6050" coordsize="10,20" path="m11572,6069l11581,6069,11581,6050,11572,6050,11572,6069xe" filled="true" fillcolor="#000000" stroked="false">
                <v:path arrowok="t"/>
                <v:fill type="solid"/>
              </v:shape>
            </v:group>
            <v:group style="position:absolute;left:11572;top:6069;width:10;height:20" coordorigin="11572,6069" coordsize="10,20">
              <v:shape style="position:absolute;left:11572;top:6069;width:10;height:20" coordorigin="11572,6069" coordsize="10,20" path="m11572,6088l11581,6088,11581,6069,11572,6069,11572,6088xe" filled="true" fillcolor="#000000" stroked="false">
                <v:path arrowok="t"/>
                <v:fill type="solid"/>
              </v:shape>
            </v:group>
            <v:group style="position:absolute;left:11572;top:6088;width:10;height:20" coordorigin="11572,6088" coordsize="10,20">
              <v:shape style="position:absolute;left:11572;top:6088;width:10;height:20" coordorigin="11572,6088" coordsize="10,20" path="m11572,6107l11581,6107,11581,6088,11572,6088,11572,6107xe" filled="true" fillcolor="#000000" stroked="false">
                <v:path arrowok="t"/>
                <v:fill type="solid"/>
              </v:shape>
            </v:group>
            <v:group style="position:absolute;left:11572;top:6107;width:10;height:20" coordorigin="11572,6107" coordsize="10,20">
              <v:shape style="position:absolute;left:11572;top:6107;width:10;height:20" coordorigin="11572,6107" coordsize="10,20" path="m11572,6126l11581,6126,11581,6107,11572,6107,11572,6126xe" filled="true" fillcolor="#000000" stroked="false">
                <v:path arrowok="t"/>
                <v:fill type="solid"/>
              </v:shape>
            </v:group>
            <v:group style="position:absolute;left:11572;top:6126;width:10;height:20" coordorigin="11572,6126" coordsize="10,20">
              <v:shape style="position:absolute;left:11572;top:6126;width:10;height:20" coordorigin="11572,6126" coordsize="10,20" path="m11572,6146l11581,6146,11581,6126,11572,6126,11572,6146xe" filled="true" fillcolor="#000000" stroked="false">
                <v:path arrowok="t"/>
                <v:fill type="solid"/>
              </v:shape>
            </v:group>
            <v:group style="position:absolute;left:11572;top:6146;width:10;height:20" coordorigin="11572,6146" coordsize="10,20">
              <v:shape style="position:absolute;left:11572;top:6146;width:10;height:20" coordorigin="11572,6146" coordsize="10,20" path="m11572,6165l11581,6165,11581,6146,11572,6146,11572,6165xe" filled="true" fillcolor="#000000" stroked="false">
                <v:path arrowok="t"/>
                <v:fill type="solid"/>
              </v:shape>
            </v:group>
            <v:group style="position:absolute;left:11572;top:6165;width:10;height:20" coordorigin="11572,6165" coordsize="10,20">
              <v:shape style="position:absolute;left:11572;top:6165;width:10;height:20" coordorigin="11572,6165" coordsize="10,20" path="m11572,6184l11581,6184,11581,6165,11572,6165,11572,6184xe" filled="true" fillcolor="#000000" stroked="false">
                <v:path arrowok="t"/>
                <v:fill type="solid"/>
              </v:shape>
            </v:group>
            <v:group style="position:absolute;left:11572;top:6184;width:10;height:20" coordorigin="11572,6184" coordsize="10,20">
              <v:shape style="position:absolute;left:11572;top:6184;width:10;height:20" coordorigin="11572,6184" coordsize="10,20" path="m11572,6203l11581,6203,11581,6184,11572,6184,11572,6203xe" filled="true" fillcolor="#000000" stroked="false">
                <v:path arrowok="t"/>
                <v:fill type="solid"/>
              </v:shape>
            </v:group>
            <v:group style="position:absolute;left:11572;top:6203;width:10;height:20" coordorigin="11572,6203" coordsize="10,20">
              <v:shape style="position:absolute;left:11572;top:6203;width:10;height:20" coordorigin="11572,6203" coordsize="10,20" path="m11572,6222l11581,6222,11581,6203,11572,6203,11572,6222xe" filled="true" fillcolor="#000000" stroked="false">
                <v:path arrowok="t"/>
                <v:fill type="solid"/>
              </v:shape>
            </v:group>
            <v:group style="position:absolute;left:11572;top:6222;width:10;height:20" coordorigin="11572,6222" coordsize="10,20">
              <v:shape style="position:absolute;left:11572;top:6222;width:10;height:20" coordorigin="11572,6222" coordsize="10,20" path="m11572,6242l11581,6242,11581,6222,11572,6222,11572,6242xe" filled="true" fillcolor="#000000" stroked="false">
                <v:path arrowok="t"/>
                <v:fill type="solid"/>
              </v:shape>
            </v:group>
            <v:group style="position:absolute;left:11572;top:6242;width:10;height:20" coordorigin="11572,6242" coordsize="10,20">
              <v:shape style="position:absolute;left:11572;top:6242;width:10;height:20" coordorigin="11572,6242" coordsize="10,20" path="m11572,6261l11581,6261,11581,6242,11572,6242,11572,6261xe" filled="true" fillcolor="#000000" stroked="false">
                <v:path arrowok="t"/>
                <v:fill type="solid"/>
              </v:shape>
            </v:group>
            <v:group style="position:absolute;left:11572;top:6261;width:10;height:20" coordorigin="11572,6261" coordsize="10,20">
              <v:shape style="position:absolute;left:11572;top:6261;width:10;height:20" coordorigin="11572,6261" coordsize="10,20" path="m11572,6280l11581,6280,11581,6261,11572,6261,11572,6280xe" filled="true" fillcolor="#000000" stroked="false">
                <v:path arrowok="t"/>
                <v:fill type="solid"/>
              </v:shape>
            </v:group>
            <v:group style="position:absolute;left:11572;top:6287;width:10;height:2" coordorigin="11572,6287" coordsize="10,2">
              <v:shape style="position:absolute;left:11572;top:6287;width:10;height:2" coordorigin="11572,6287" coordsize="10,0" path="m11572,6287l11581,6287e" filled="false" stroked="true" strokeweight=".72pt" strokecolor="#000000">
                <v:path arrowok="t"/>
              </v:shape>
            </v:group>
            <v:group style="position:absolute;left:12969;top:6050;width:10;height:20" coordorigin="12969,6050" coordsize="10,20">
              <v:shape style="position:absolute;left:12969;top:6050;width:10;height:20" coordorigin="12969,6050" coordsize="10,20" path="m12969,6069l12979,6069,12979,6050,12969,6050,12969,6069xe" filled="true" fillcolor="#000000" stroked="false">
                <v:path arrowok="t"/>
                <v:fill type="solid"/>
              </v:shape>
            </v:group>
            <v:group style="position:absolute;left:12969;top:6069;width:10;height:20" coordorigin="12969,6069" coordsize="10,20">
              <v:shape style="position:absolute;left:12969;top:6069;width:10;height:20" coordorigin="12969,6069" coordsize="10,20" path="m12969,6088l12979,6088,12979,6069,12969,6069,12969,6088xe" filled="true" fillcolor="#000000" stroked="false">
                <v:path arrowok="t"/>
                <v:fill type="solid"/>
              </v:shape>
            </v:group>
            <v:group style="position:absolute;left:12969;top:6088;width:10;height:20" coordorigin="12969,6088" coordsize="10,20">
              <v:shape style="position:absolute;left:12969;top:6088;width:10;height:20" coordorigin="12969,6088" coordsize="10,20" path="m12969,6107l12979,6107,12979,6088,12969,6088,12969,6107xe" filled="true" fillcolor="#000000" stroked="false">
                <v:path arrowok="t"/>
                <v:fill type="solid"/>
              </v:shape>
            </v:group>
            <v:group style="position:absolute;left:12969;top:6107;width:10;height:20" coordorigin="12969,6107" coordsize="10,20">
              <v:shape style="position:absolute;left:12969;top:6107;width:10;height:20" coordorigin="12969,6107" coordsize="10,20" path="m12969,6126l12979,6126,12979,6107,12969,6107,12969,6126xe" filled="true" fillcolor="#000000" stroked="false">
                <v:path arrowok="t"/>
                <v:fill type="solid"/>
              </v:shape>
            </v:group>
            <v:group style="position:absolute;left:12969;top:6126;width:10;height:20" coordorigin="12969,6126" coordsize="10,20">
              <v:shape style="position:absolute;left:12969;top:6126;width:10;height:20" coordorigin="12969,6126" coordsize="10,20" path="m12969,6146l12979,6146,12979,6126,12969,6126,12969,6146xe" filled="true" fillcolor="#000000" stroked="false">
                <v:path arrowok="t"/>
                <v:fill type="solid"/>
              </v:shape>
            </v:group>
            <v:group style="position:absolute;left:12969;top:6146;width:10;height:20" coordorigin="12969,6146" coordsize="10,20">
              <v:shape style="position:absolute;left:12969;top:6146;width:10;height:20" coordorigin="12969,6146" coordsize="10,20" path="m12969,6165l12979,6165,12979,6146,12969,6146,12969,6165xe" filled="true" fillcolor="#000000" stroked="false">
                <v:path arrowok="t"/>
                <v:fill type="solid"/>
              </v:shape>
            </v:group>
            <v:group style="position:absolute;left:12969;top:6165;width:10;height:20" coordorigin="12969,6165" coordsize="10,20">
              <v:shape style="position:absolute;left:12969;top:6165;width:10;height:20" coordorigin="12969,6165" coordsize="10,20" path="m12969,6184l12979,6184,12979,6165,12969,6165,12969,6184xe" filled="true" fillcolor="#000000" stroked="false">
                <v:path arrowok="t"/>
                <v:fill type="solid"/>
              </v:shape>
            </v:group>
            <v:group style="position:absolute;left:12969;top:6184;width:10;height:20" coordorigin="12969,6184" coordsize="10,20">
              <v:shape style="position:absolute;left:12969;top:6184;width:10;height:20" coordorigin="12969,6184" coordsize="10,20" path="m12969,6203l12979,6203,12979,6184,12969,6184,12969,6203xe" filled="true" fillcolor="#000000" stroked="false">
                <v:path arrowok="t"/>
                <v:fill type="solid"/>
              </v:shape>
            </v:group>
            <v:group style="position:absolute;left:12969;top:6203;width:10;height:20" coordorigin="12969,6203" coordsize="10,20">
              <v:shape style="position:absolute;left:12969;top:6203;width:10;height:20" coordorigin="12969,6203" coordsize="10,20" path="m12969,6222l12979,6222,12979,6203,12969,6203,12969,6222xe" filled="true" fillcolor="#000000" stroked="false">
                <v:path arrowok="t"/>
                <v:fill type="solid"/>
              </v:shape>
            </v:group>
            <v:group style="position:absolute;left:12969;top:6222;width:10;height:20" coordorigin="12969,6222" coordsize="10,20">
              <v:shape style="position:absolute;left:12969;top:6222;width:10;height:20" coordorigin="12969,6222" coordsize="10,20" path="m12969,6242l12979,6242,12979,6222,12969,6222,12969,6242xe" filled="true" fillcolor="#000000" stroked="false">
                <v:path arrowok="t"/>
                <v:fill type="solid"/>
              </v:shape>
            </v:group>
            <v:group style="position:absolute;left:12969;top:6242;width:10;height:20" coordorigin="12969,6242" coordsize="10,20">
              <v:shape style="position:absolute;left:12969;top:6242;width:10;height:20" coordorigin="12969,6242" coordsize="10,20" path="m12969,6261l12979,6261,12979,6242,12969,6242,12969,6261xe" filled="true" fillcolor="#000000" stroked="false">
                <v:path arrowok="t"/>
                <v:fill type="solid"/>
              </v:shape>
            </v:group>
            <v:group style="position:absolute;left:12969;top:6261;width:10;height:20" coordorigin="12969,6261" coordsize="10,20">
              <v:shape style="position:absolute;left:12969;top:6261;width:10;height:20" coordorigin="12969,6261" coordsize="10,20" path="m12969,6280l12979,6280,12979,6261,12969,6261,12969,6280xe" filled="true" fillcolor="#000000" stroked="false">
                <v:path arrowok="t"/>
                <v:fill type="solid"/>
              </v:shape>
            </v:group>
            <v:group style="position:absolute;left:12969;top:6287;width:10;height:2" coordorigin="12969,6287" coordsize="10,2">
              <v:shape style="position:absolute;left:12969;top:6287;width:10;height:2" coordorigin="12969,6287" coordsize="10,0" path="m12969,6287l12979,6287e" filled="false" stroked="true" strokeweight=".72pt" strokecolor="#000000">
                <v:path arrowok="t"/>
              </v:shape>
            </v:group>
            <v:group style="position:absolute;left:14445;top:6050;width:10;height:20" coordorigin="14445,6050" coordsize="10,20">
              <v:shape style="position:absolute;left:14445;top:6050;width:10;height:20" coordorigin="14445,6050" coordsize="10,20" path="m14445,6069l14455,6069,14455,6050,14445,6050,14445,6069xe" filled="true" fillcolor="#000000" stroked="false">
                <v:path arrowok="t"/>
                <v:fill type="solid"/>
              </v:shape>
            </v:group>
            <v:group style="position:absolute;left:14445;top:6069;width:10;height:20" coordorigin="14445,6069" coordsize="10,20">
              <v:shape style="position:absolute;left:14445;top:6069;width:10;height:20" coordorigin="14445,6069" coordsize="10,20" path="m14445,6088l14455,6088,14455,6069,14445,6069,14445,6088xe" filled="true" fillcolor="#000000" stroked="false">
                <v:path arrowok="t"/>
                <v:fill type="solid"/>
              </v:shape>
            </v:group>
            <v:group style="position:absolute;left:14445;top:6088;width:10;height:20" coordorigin="14445,6088" coordsize="10,20">
              <v:shape style="position:absolute;left:14445;top:6088;width:10;height:20" coordorigin="14445,6088" coordsize="10,20" path="m14445,6107l14455,6107,14455,6088,14445,6088,14445,6107xe" filled="true" fillcolor="#000000" stroked="false">
                <v:path arrowok="t"/>
                <v:fill type="solid"/>
              </v:shape>
            </v:group>
            <v:group style="position:absolute;left:14445;top:6107;width:10;height:20" coordorigin="14445,6107" coordsize="10,20">
              <v:shape style="position:absolute;left:14445;top:6107;width:10;height:20" coordorigin="14445,6107" coordsize="10,20" path="m14445,6126l14455,6126,14455,6107,14445,6107,14445,6126xe" filled="true" fillcolor="#000000" stroked="false">
                <v:path arrowok="t"/>
                <v:fill type="solid"/>
              </v:shape>
            </v:group>
            <v:group style="position:absolute;left:14445;top:6126;width:10;height:20" coordorigin="14445,6126" coordsize="10,20">
              <v:shape style="position:absolute;left:14445;top:6126;width:10;height:20" coordorigin="14445,6126" coordsize="10,20" path="m14445,6146l14455,6146,14455,6126,14445,6126,14445,6146xe" filled="true" fillcolor="#000000" stroked="false">
                <v:path arrowok="t"/>
                <v:fill type="solid"/>
              </v:shape>
            </v:group>
            <v:group style="position:absolute;left:14445;top:6146;width:10;height:20" coordorigin="14445,6146" coordsize="10,20">
              <v:shape style="position:absolute;left:14445;top:6146;width:10;height:20" coordorigin="14445,6146" coordsize="10,20" path="m14445,6165l14455,6165,14455,6146,14445,6146,14445,6165xe" filled="true" fillcolor="#000000" stroked="false">
                <v:path arrowok="t"/>
                <v:fill type="solid"/>
              </v:shape>
            </v:group>
            <v:group style="position:absolute;left:14445;top:6165;width:10;height:20" coordorigin="14445,6165" coordsize="10,20">
              <v:shape style="position:absolute;left:14445;top:6165;width:10;height:20" coordorigin="14445,6165" coordsize="10,20" path="m14445,6184l14455,6184,14455,6165,14445,6165,14445,6184xe" filled="true" fillcolor="#000000" stroked="false">
                <v:path arrowok="t"/>
                <v:fill type="solid"/>
              </v:shape>
            </v:group>
            <v:group style="position:absolute;left:14445;top:6184;width:10;height:20" coordorigin="14445,6184" coordsize="10,20">
              <v:shape style="position:absolute;left:14445;top:6184;width:10;height:20" coordorigin="14445,6184" coordsize="10,20" path="m14445,6203l14455,6203,14455,6184,14445,6184,14445,6203xe" filled="true" fillcolor="#000000" stroked="false">
                <v:path arrowok="t"/>
                <v:fill type="solid"/>
              </v:shape>
            </v:group>
            <v:group style="position:absolute;left:14445;top:6203;width:10;height:20" coordorigin="14445,6203" coordsize="10,20">
              <v:shape style="position:absolute;left:14445;top:6203;width:10;height:20" coordorigin="14445,6203" coordsize="10,20" path="m14445,6222l14455,6222,14455,6203,14445,6203,14445,6222xe" filled="true" fillcolor="#000000" stroked="false">
                <v:path arrowok="t"/>
                <v:fill type="solid"/>
              </v:shape>
            </v:group>
            <v:group style="position:absolute;left:14445;top:6222;width:10;height:20" coordorigin="14445,6222" coordsize="10,20">
              <v:shape style="position:absolute;left:14445;top:6222;width:10;height:20" coordorigin="14445,6222" coordsize="10,20" path="m14445,6242l14455,6242,14455,6222,14445,6222,14445,6242xe" filled="true" fillcolor="#000000" stroked="false">
                <v:path arrowok="t"/>
                <v:fill type="solid"/>
              </v:shape>
            </v:group>
            <v:group style="position:absolute;left:14445;top:6242;width:10;height:20" coordorigin="14445,6242" coordsize="10,20">
              <v:shape style="position:absolute;left:14445;top:6242;width:10;height:20" coordorigin="14445,6242" coordsize="10,20" path="m14445,6261l14455,6261,14455,6242,14445,6242,14445,6261xe" filled="true" fillcolor="#000000" stroked="false">
                <v:path arrowok="t"/>
                <v:fill type="solid"/>
              </v:shape>
            </v:group>
            <v:group style="position:absolute;left:14445;top:6261;width:10;height:20" coordorigin="14445,6261" coordsize="10,20">
              <v:shape style="position:absolute;left:14445;top:6261;width:10;height:20" coordorigin="14445,6261" coordsize="10,20" path="m14445,6280l14455,6280,14455,6261,14445,6261,14445,6280xe" filled="true" fillcolor="#000000" stroked="false">
                <v:path arrowok="t"/>
                <v:fill type="solid"/>
              </v:shape>
            </v:group>
            <v:group style="position:absolute;left:14445;top:6287;width:10;height:2" coordorigin="14445,6287" coordsize="10,2">
              <v:shape style="position:absolute;left:14445;top:6287;width:10;height:2" coordorigin="14445,6287" coordsize="10,0" path="m14445,6287l14455,6287e" filled="false" stroked="true" strokeweight=".72pt" strokecolor="#000000">
                <v:path arrowok="t"/>
              </v:shape>
              <v:shape style="position:absolute;left:571;top:6203;width:4011;height:101" type="#_x0000_t75" stroked="false">
                <v:imagedata r:id="rId126" o:title=""/>
              </v:shape>
              <v:shape style="position:absolute;left:4558;top:6294;width:4213;height:10" type="#_x0000_t75" stroked="false">
                <v:imagedata r:id="rId238" o:title=""/>
              </v:shape>
              <v:shape style="position:absolute;left:8766;top:6294;width:7160;height:10" type="#_x0000_t75" stroked="false">
                <v:imagedata r:id="rId231" o:title=""/>
              </v:shape>
            </v:group>
            <v:group style="position:absolute;left:4563;top:6304;width:10;height:20" coordorigin="4563,6304" coordsize="10,20">
              <v:shape style="position:absolute;left:4563;top:6304;width:10;height:20" coordorigin="4563,6304" coordsize="10,20" path="m4563,6323l4572,6323,4572,6304,4563,6304,4563,6323xe" filled="true" fillcolor="#000000" stroked="false">
                <v:path arrowok="t"/>
                <v:fill type="solid"/>
              </v:shape>
            </v:group>
            <v:group style="position:absolute;left:4563;top:6323;width:10;height:20" coordorigin="4563,6323" coordsize="10,20">
              <v:shape style="position:absolute;left:4563;top:6323;width:10;height:20" coordorigin="4563,6323" coordsize="10,20" path="m4563,6342l4572,6342,4572,6323,4563,6323,4563,6342xe" filled="true" fillcolor="#000000" stroked="false">
                <v:path arrowok="t"/>
                <v:fill type="solid"/>
              </v:shape>
            </v:group>
            <v:group style="position:absolute;left:4563;top:6342;width:10;height:20" coordorigin="4563,6342" coordsize="10,20">
              <v:shape style="position:absolute;left:4563;top:6342;width:10;height:20" coordorigin="4563,6342" coordsize="10,20" path="m4563,6362l4572,6362,4572,6342,4563,6342,4563,6362xe" filled="true" fillcolor="#000000" stroked="false">
                <v:path arrowok="t"/>
                <v:fill type="solid"/>
              </v:shape>
            </v:group>
            <v:group style="position:absolute;left:4563;top:6362;width:10;height:20" coordorigin="4563,6362" coordsize="10,20">
              <v:shape style="position:absolute;left:4563;top:6362;width:10;height:20" coordorigin="4563,6362" coordsize="10,20" path="m4563,6381l4572,6381,4572,6362,4563,6362,4563,6381xe" filled="true" fillcolor="#000000" stroked="false">
                <v:path arrowok="t"/>
                <v:fill type="solid"/>
              </v:shape>
            </v:group>
            <v:group style="position:absolute;left:4563;top:6381;width:10;height:20" coordorigin="4563,6381" coordsize="10,20">
              <v:shape style="position:absolute;left:4563;top:6381;width:10;height:20" coordorigin="4563,6381" coordsize="10,20" path="m4563,6400l4572,6400,4572,6381,4563,6381,4563,6400xe" filled="true" fillcolor="#000000" stroked="false">
                <v:path arrowok="t"/>
                <v:fill type="solid"/>
              </v:shape>
            </v:group>
            <v:group style="position:absolute;left:4563;top:6400;width:10;height:20" coordorigin="4563,6400" coordsize="10,20">
              <v:shape style="position:absolute;left:4563;top:6400;width:10;height:20" coordorigin="4563,6400" coordsize="10,20" path="m4563,6419l4572,6419,4572,6400,4563,6400,4563,6419xe" filled="true" fillcolor="#000000" stroked="false">
                <v:path arrowok="t"/>
                <v:fill type="solid"/>
              </v:shape>
            </v:group>
            <v:group style="position:absolute;left:4563;top:6419;width:10;height:20" coordorigin="4563,6419" coordsize="10,20">
              <v:shape style="position:absolute;left:4563;top:6419;width:10;height:20" coordorigin="4563,6419" coordsize="10,20" path="m4563,6438l4572,6438,4572,6419,4563,6419,4563,6438xe" filled="true" fillcolor="#000000" stroked="false">
                <v:path arrowok="t"/>
                <v:fill type="solid"/>
              </v:shape>
            </v:group>
            <v:group style="position:absolute;left:4563;top:6438;width:10;height:20" coordorigin="4563,6438" coordsize="10,20">
              <v:shape style="position:absolute;left:4563;top:6438;width:10;height:20" coordorigin="4563,6438" coordsize="10,20" path="m4563,6458l4572,6458,4572,6438,4563,6438,4563,6458xe" filled="true" fillcolor="#000000" stroked="false">
                <v:path arrowok="t"/>
                <v:fill type="solid"/>
              </v:shape>
            </v:group>
            <v:group style="position:absolute;left:5955;top:6304;width:10;height:20" coordorigin="5955,6304" coordsize="10,20">
              <v:shape style="position:absolute;left:5955;top:6304;width:10;height:20" coordorigin="5955,6304" coordsize="10,20" path="m5955,6323l5965,6323,5965,6304,5955,6304,5955,6323xe" filled="true" fillcolor="#000000" stroked="false">
                <v:path arrowok="t"/>
                <v:fill type="solid"/>
              </v:shape>
            </v:group>
            <v:group style="position:absolute;left:5955;top:6323;width:10;height:20" coordorigin="5955,6323" coordsize="10,20">
              <v:shape style="position:absolute;left:5955;top:6323;width:10;height:20" coordorigin="5955,6323" coordsize="10,20" path="m5955,6342l5965,6342,5965,6323,5955,6323,5955,6342xe" filled="true" fillcolor="#000000" stroked="false">
                <v:path arrowok="t"/>
                <v:fill type="solid"/>
              </v:shape>
            </v:group>
            <v:group style="position:absolute;left:5955;top:6342;width:10;height:20" coordorigin="5955,6342" coordsize="10,20">
              <v:shape style="position:absolute;left:5955;top:6342;width:10;height:20" coordorigin="5955,6342" coordsize="10,20" path="m5955,6362l5965,6362,5965,6342,5955,6342,5955,6362xe" filled="true" fillcolor="#000000" stroked="false">
                <v:path arrowok="t"/>
                <v:fill type="solid"/>
              </v:shape>
            </v:group>
            <v:group style="position:absolute;left:5955;top:6362;width:10;height:20" coordorigin="5955,6362" coordsize="10,20">
              <v:shape style="position:absolute;left:5955;top:6362;width:10;height:20" coordorigin="5955,6362" coordsize="10,20" path="m5955,6381l5965,6381,5965,6362,5955,6362,5955,6381xe" filled="true" fillcolor="#000000" stroked="false">
                <v:path arrowok="t"/>
                <v:fill type="solid"/>
              </v:shape>
            </v:group>
            <v:group style="position:absolute;left:5955;top:6381;width:10;height:20" coordorigin="5955,6381" coordsize="10,20">
              <v:shape style="position:absolute;left:5955;top:6381;width:10;height:20" coordorigin="5955,6381" coordsize="10,20" path="m5955,6400l5965,6400,5965,6381,5955,6381,5955,6400xe" filled="true" fillcolor="#000000" stroked="false">
                <v:path arrowok="t"/>
                <v:fill type="solid"/>
              </v:shape>
            </v:group>
            <v:group style="position:absolute;left:5955;top:6400;width:10;height:20" coordorigin="5955,6400" coordsize="10,20">
              <v:shape style="position:absolute;left:5955;top:6400;width:10;height:20" coordorigin="5955,6400" coordsize="10,20" path="m5955,6419l5965,6419,5965,6400,5955,6400,5955,6419xe" filled="true" fillcolor="#000000" stroked="false">
                <v:path arrowok="t"/>
                <v:fill type="solid"/>
              </v:shape>
            </v:group>
            <v:group style="position:absolute;left:5955;top:6419;width:10;height:20" coordorigin="5955,6419" coordsize="10,20">
              <v:shape style="position:absolute;left:5955;top:6419;width:10;height:20" coordorigin="5955,6419" coordsize="10,20" path="m5955,6438l5965,6438,5965,6419,5955,6419,5955,6438xe" filled="true" fillcolor="#000000" stroked="false">
                <v:path arrowok="t"/>
                <v:fill type="solid"/>
              </v:shape>
            </v:group>
            <v:group style="position:absolute;left:5955;top:6438;width:10;height:20" coordorigin="5955,6438" coordsize="10,20">
              <v:shape style="position:absolute;left:5955;top:6438;width:10;height:20" coordorigin="5955,6438" coordsize="10,20" path="m5955,6458l5965,6458,5965,6438,5955,6438,5955,6458xe" filled="true" fillcolor="#000000" stroked="false">
                <v:path arrowok="t"/>
                <v:fill type="solid"/>
              </v:shape>
            </v:group>
            <v:group style="position:absolute;left:5955;top:6458;width:10;height:20" coordorigin="5955,6458" coordsize="10,20">
              <v:shape style="position:absolute;left:5955;top:6458;width:10;height:20" coordorigin="5955,6458" coordsize="10,20" path="m5955,6477l5965,6477,5965,6458,5955,6458,5955,6477xe" filled="true" fillcolor="#000000" stroked="false">
                <v:path arrowok="t"/>
                <v:fill type="solid"/>
              </v:shape>
            </v:group>
            <v:group style="position:absolute;left:5955;top:6477;width:10;height:20" coordorigin="5955,6477" coordsize="10,20">
              <v:shape style="position:absolute;left:5955;top:6477;width:10;height:20" coordorigin="5955,6477" coordsize="10,20" path="m5955,6497l5965,6497,5965,6477,5955,6477,5955,6497xe" filled="true" fillcolor="#000000" stroked="false">
                <v:path arrowok="t"/>
                <v:fill type="solid"/>
              </v:shape>
            </v:group>
            <v:group style="position:absolute;left:5955;top:6497;width:10;height:20" coordorigin="5955,6497" coordsize="10,20">
              <v:shape style="position:absolute;left:5955;top:6497;width:10;height:20" coordorigin="5955,6497" coordsize="10,20" path="m5955,6516l5965,6516,5965,6497,5955,6497,5955,6516xe" filled="true" fillcolor="#000000" stroked="false">
                <v:path arrowok="t"/>
                <v:fill type="solid"/>
              </v:shape>
            </v:group>
            <v:group style="position:absolute;left:5955;top:6516;width:10;height:20" coordorigin="5955,6516" coordsize="10,20">
              <v:shape style="position:absolute;left:5955;top:6516;width:10;height:20" coordorigin="5955,6516" coordsize="10,20" path="m5955,6535l5965,6535,5965,6516,5955,6516,5955,6535xe" filled="true" fillcolor="#000000" stroked="false">
                <v:path arrowok="t"/>
                <v:fill type="solid"/>
              </v:shape>
            </v:group>
            <v:group style="position:absolute;left:5955;top:6542;width:10;height:2" coordorigin="5955,6542" coordsize="10,2">
              <v:shape style="position:absolute;left:5955;top:6542;width:10;height:2" coordorigin="5955,6542" coordsize="10,0" path="m5955,6542l5965,6542e" filled="false" stroked="true" strokeweight=".71997pt" strokecolor="#000000">
                <v:path arrowok="t"/>
              </v:shape>
            </v:group>
            <v:group style="position:absolute;left:7431;top:6304;width:10;height:20" coordorigin="7431,6304" coordsize="10,20">
              <v:shape style="position:absolute;left:7431;top:6304;width:10;height:20" coordorigin="7431,6304" coordsize="10,20" path="m7431,6323l7441,6323,7441,6304,7431,6304,7431,6323xe" filled="true" fillcolor="#000000" stroked="false">
                <v:path arrowok="t"/>
                <v:fill type="solid"/>
              </v:shape>
            </v:group>
            <v:group style="position:absolute;left:7431;top:6323;width:10;height:20" coordorigin="7431,6323" coordsize="10,20">
              <v:shape style="position:absolute;left:7431;top:6323;width:10;height:20" coordorigin="7431,6323" coordsize="10,20" path="m7431,6342l7441,6342,7441,6323,7431,6323,7431,6342xe" filled="true" fillcolor="#000000" stroked="false">
                <v:path arrowok="t"/>
                <v:fill type="solid"/>
              </v:shape>
            </v:group>
            <v:group style="position:absolute;left:7431;top:6342;width:10;height:20" coordorigin="7431,6342" coordsize="10,20">
              <v:shape style="position:absolute;left:7431;top:6342;width:10;height:20" coordorigin="7431,6342" coordsize="10,20" path="m7431,6362l7441,6362,7441,6342,7431,6342,7431,6362xe" filled="true" fillcolor="#000000" stroked="false">
                <v:path arrowok="t"/>
                <v:fill type="solid"/>
              </v:shape>
            </v:group>
            <v:group style="position:absolute;left:7431;top:6362;width:10;height:20" coordorigin="7431,6362" coordsize="10,20">
              <v:shape style="position:absolute;left:7431;top:6362;width:10;height:20" coordorigin="7431,6362" coordsize="10,20" path="m7431,6381l7441,6381,7441,6362,7431,6362,7431,6381xe" filled="true" fillcolor="#000000" stroked="false">
                <v:path arrowok="t"/>
                <v:fill type="solid"/>
              </v:shape>
            </v:group>
            <v:group style="position:absolute;left:7431;top:6381;width:10;height:20" coordorigin="7431,6381" coordsize="10,20">
              <v:shape style="position:absolute;left:7431;top:6381;width:10;height:20" coordorigin="7431,6381" coordsize="10,20" path="m7431,6400l7441,6400,7441,6381,7431,6381,7431,6400xe" filled="true" fillcolor="#000000" stroked="false">
                <v:path arrowok="t"/>
                <v:fill type="solid"/>
              </v:shape>
            </v:group>
            <v:group style="position:absolute;left:7431;top:6400;width:10;height:20" coordorigin="7431,6400" coordsize="10,20">
              <v:shape style="position:absolute;left:7431;top:6400;width:10;height:20" coordorigin="7431,6400" coordsize="10,20" path="m7431,6419l7441,6419,7441,6400,7431,6400,7431,6419xe" filled="true" fillcolor="#000000" stroked="false">
                <v:path arrowok="t"/>
                <v:fill type="solid"/>
              </v:shape>
            </v:group>
            <v:group style="position:absolute;left:7431;top:6419;width:10;height:20" coordorigin="7431,6419" coordsize="10,20">
              <v:shape style="position:absolute;left:7431;top:6419;width:10;height:20" coordorigin="7431,6419" coordsize="10,20" path="m7431,6438l7441,6438,7441,6419,7431,6419,7431,6438xe" filled="true" fillcolor="#000000" stroked="false">
                <v:path arrowok="t"/>
                <v:fill type="solid"/>
              </v:shape>
            </v:group>
            <v:group style="position:absolute;left:7431;top:6438;width:10;height:20" coordorigin="7431,6438" coordsize="10,20">
              <v:shape style="position:absolute;left:7431;top:6438;width:10;height:20" coordorigin="7431,6438" coordsize="10,20" path="m7431,6458l7441,6458,7441,6438,7431,6438,7431,6458xe" filled="true" fillcolor="#000000" stroked="false">
                <v:path arrowok="t"/>
                <v:fill type="solid"/>
              </v:shape>
            </v:group>
            <v:group style="position:absolute;left:7431;top:6458;width:10;height:20" coordorigin="7431,6458" coordsize="10,20">
              <v:shape style="position:absolute;left:7431;top:6458;width:10;height:20" coordorigin="7431,6458" coordsize="10,20" path="m7431,6477l7441,6477,7441,6458,7431,6458,7431,6477xe" filled="true" fillcolor="#000000" stroked="false">
                <v:path arrowok="t"/>
                <v:fill type="solid"/>
              </v:shape>
            </v:group>
            <v:group style="position:absolute;left:7431;top:6477;width:10;height:20" coordorigin="7431,6477" coordsize="10,20">
              <v:shape style="position:absolute;left:7431;top:6477;width:10;height:20" coordorigin="7431,6477" coordsize="10,20" path="m7431,6497l7441,6497,7441,6477,7431,6477,7431,6497xe" filled="true" fillcolor="#000000" stroked="false">
                <v:path arrowok="t"/>
                <v:fill type="solid"/>
              </v:shape>
            </v:group>
            <v:group style="position:absolute;left:7431;top:6497;width:10;height:20" coordorigin="7431,6497" coordsize="10,20">
              <v:shape style="position:absolute;left:7431;top:6497;width:10;height:20" coordorigin="7431,6497" coordsize="10,20" path="m7431,6516l7441,6516,7441,6497,7431,6497,7431,6516xe" filled="true" fillcolor="#000000" stroked="false">
                <v:path arrowok="t"/>
                <v:fill type="solid"/>
              </v:shape>
            </v:group>
            <v:group style="position:absolute;left:7431;top:6516;width:10;height:20" coordorigin="7431,6516" coordsize="10,20">
              <v:shape style="position:absolute;left:7431;top:6516;width:10;height:20" coordorigin="7431,6516" coordsize="10,20" path="m7431,6535l7441,6535,7441,6516,7431,6516,7431,6535xe" filled="true" fillcolor="#000000" stroked="false">
                <v:path arrowok="t"/>
                <v:fill type="solid"/>
              </v:shape>
            </v:group>
            <v:group style="position:absolute;left:7431;top:6542;width:10;height:2" coordorigin="7431,6542" coordsize="10,2">
              <v:shape style="position:absolute;left:7431;top:6542;width:10;height:2" coordorigin="7431,6542" coordsize="10,0" path="m7431,6542l7441,6542e" filled="false" stroked="true" strokeweight=".71997pt" strokecolor="#000000">
                <v:path arrowok="t"/>
              </v:shape>
            </v:group>
            <v:group style="position:absolute;left:8771;top:6304;width:10;height:20" coordorigin="8771,6304" coordsize="10,20">
              <v:shape style="position:absolute;left:8771;top:6304;width:10;height:20" coordorigin="8771,6304" coordsize="10,20" path="m8771,6323l8780,6323,8780,6304,8771,6304,8771,6323xe" filled="true" fillcolor="#000000" stroked="false">
                <v:path arrowok="t"/>
                <v:fill type="solid"/>
              </v:shape>
            </v:group>
            <v:group style="position:absolute;left:8771;top:6323;width:10;height:20" coordorigin="8771,6323" coordsize="10,20">
              <v:shape style="position:absolute;left:8771;top:6323;width:10;height:20" coordorigin="8771,6323" coordsize="10,20" path="m8771,6342l8780,6342,8780,6323,8771,6323,8771,6342xe" filled="true" fillcolor="#000000" stroked="false">
                <v:path arrowok="t"/>
                <v:fill type="solid"/>
              </v:shape>
            </v:group>
            <v:group style="position:absolute;left:8771;top:6342;width:10;height:20" coordorigin="8771,6342" coordsize="10,20">
              <v:shape style="position:absolute;left:8771;top:6342;width:10;height:20" coordorigin="8771,6342" coordsize="10,20" path="m8771,6362l8780,6362,8780,6342,8771,6342,8771,6362xe" filled="true" fillcolor="#000000" stroked="false">
                <v:path arrowok="t"/>
                <v:fill type="solid"/>
              </v:shape>
            </v:group>
            <v:group style="position:absolute;left:8771;top:6362;width:10;height:20" coordorigin="8771,6362" coordsize="10,20">
              <v:shape style="position:absolute;left:8771;top:6362;width:10;height:20" coordorigin="8771,6362" coordsize="10,20" path="m8771,6381l8780,6381,8780,6362,8771,6362,8771,6381xe" filled="true" fillcolor="#000000" stroked="false">
                <v:path arrowok="t"/>
                <v:fill type="solid"/>
              </v:shape>
            </v:group>
            <v:group style="position:absolute;left:8771;top:6381;width:10;height:20" coordorigin="8771,6381" coordsize="10,20">
              <v:shape style="position:absolute;left:8771;top:6381;width:10;height:20" coordorigin="8771,6381" coordsize="10,20" path="m8771,6400l8780,6400,8780,6381,8771,6381,8771,6400xe" filled="true" fillcolor="#000000" stroked="false">
                <v:path arrowok="t"/>
                <v:fill type="solid"/>
              </v:shape>
            </v:group>
            <v:group style="position:absolute;left:8771;top:6400;width:10;height:20" coordorigin="8771,6400" coordsize="10,20">
              <v:shape style="position:absolute;left:8771;top:6400;width:10;height:20" coordorigin="8771,6400" coordsize="10,20" path="m8771,6419l8780,6419,8780,6400,8771,6400,8771,6419xe" filled="true" fillcolor="#000000" stroked="false">
                <v:path arrowok="t"/>
                <v:fill type="solid"/>
              </v:shape>
            </v:group>
            <v:group style="position:absolute;left:8771;top:6419;width:10;height:20" coordorigin="8771,6419" coordsize="10,20">
              <v:shape style="position:absolute;left:8771;top:6419;width:10;height:20" coordorigin="8771,6419" coordsize="10,20" path="m8771,6438l8780,6438,8780,6419,8771,6419,8771,6438xe" filled="true" fillcolor="#000000" stroked="false">
                <v:path arrowok="t"/>
                <v:fill type="solid"/>
              </v:shape>
            </v:group>
            <v:group style="position:absolute;left:8771;top:6438;width:10;height:20" coordorigin="8771,6438" coordsize="10,20">
              <v:shape style="position:absolute;left:8771;top:6438;width:10;height:20" coordorigin="8771,6438" coordsize="10,20" path="m8771,6458l8780,6458,8780,6438,8771,6438,8771,6458xe" filled="true" fillcolor="#000000" stroked="false">
                <v:path arrowok="t"/>
                <v:fill type="solid"/>
              </v:shape>
            </v:group>
            <v:group style="position:absolute;left:8771;top:6458;width:10;height:20" coordorigin="8771,6458" coordsize="10,20">
              <v:shape style="position:absolute;left:8771;top:6458;width:10;height:20" coordorigin="8771,6458" coordsize="10,20" path="m8771,6477l8780,6477,8780,6458,8771,6458,8771,6477xe" filled="true" fillcolor="#000000" stroked="false">
                <v:path arrowok="t"/>
                <v:fill type="solid"/>
              </v:shape>
            </v:group>
            <v:group style="position:absolute;left:8771;top:6477;width:10;height:20" coordorigin="8771,6477" coordsize="10,20">
              <v:shape style="position:absolute;left:8771;top:6477;width:10;height:20" coordorigin="8771,6477" coordsize="10,20" path="m8771,6497l8780,6497,8780,6477,8771,6477,8771,6497xe" filled="true" fillcolor="#000000" stroked="false">
                <v:path arrowok="t"/>
                <v:fill type="solid"/>
              </v:shape>
            </v:group>
            <v:group style="position:absolute;left:8771;top:6497;width:10;height:20" coordorigin="8771,6497" coordsize="10,20">
              <v:shape style="position:absolute;left:8771;top:6497;width:10;height:20" coordorigin="8771,6497" coordsize="10,20" path="m8771,6516l8780,6516,8780,6497,8771,6497,8771,6516xe" filled="true" fillcolor="#000000" stroked="false">
                <v:path arrowok="t"/>
                <v:fill type="solid"/>
              </v:shape>
            </v:group>
            <v:group style="position:absolute;left:8771;top:6516;width:10;height:20" coordorigin="8771,6516" coordsize="10,20">
              <v:shape style="position:absolute;left:8771;top:6516;width:10;height:20" coordorigin="8771,6516" coordsize="10,20" path="m8771,6535l8780,6535,8780,6516,8771,6516,8771,6535xe" filled="true" fillcolor="#000000" stroked="false">
                <v:path arrowok="t"/>
                <v:fill type="solid"/>
              </v:shape>
            </v:group>
            <v:group style="position:absolute;left:8771;top:6542;width:10;height:2" coordorigin="8771,6542" coordsize="10,2">
              <v:shape style="position:absolute;left:8771;top:6542;width:10;height:2" coordorigin="8771,6542" coordsize="10,0" path="m8771,6542l8780,6542e" filled="false" stroked="true" strokeweight=".71997pt" strokecolor="#000000">
                <v:path arrowok="t"/>
              </v:shape>
            </v:group>
            <v:group style="position:absolute;left:10170;top:6304;width:10;height:20" coordorigin="10170,6304" coordsize="10,20">
              <v:shape style="position:absolute;left:10170;top:6304;width:10;height:20" coordorigin="10170,6304" coordsize="10,20" path="m10170,6323l10180,6323,10180,6304,10170,6304,10170,6323xe" filled="true" fillcolor="#000000" stroked="false">
                <v:path arrowok="t"/>
                <v:fill type="solid"/>
              </v:shape>
            </v:group>
            <v:group style="position:absolute;left:10170;top:6323;width:10;height:20" coordorigin="10170,6323" coordsize="10,20">
              <v:shape style="position:absolute;left:10170;top:6323;width:10;height:20" coordorigin="10170,6323" coordsize="10,20" path="m10170,6342l10180,6342,10180,6323,10170,6323,10170,6342xe" filled="true" fillcolor="#000000" stroked="false">
                <v:path arrowok="t"/>
                <v:fill type="solid"/>
              </v:shape>
            </v:group>
            <v:group style="position:absolute;left:10170;top:6342;width:10;height:20" coordorigin="10170,6342" coordsize="10,20">
              <v:shape style="position:absolute;left:10170;top:6342;width:10;height:20" coordorigin="10170,6342" coordsize="10,20" path="m10170,6362l10180,6362,10180,6342,10170,6342,10170,6362xe" filled="true" fillcolor="#000000" stroked="false">
                <v:path arrowok="t"/>
                <v:fill type="solid"/>
              </v:shape>
            </v:group>
            <v:group style="position:absolute;left:10170;top:6362;width:10;height:20" coordorigin="10170,6362" coordsize="10,20">
              <v:shape style="position:absolute;left:10170;top:6362;width:10;height:20" coordorigin="10170,6362" coordsize="10,20" path="m10170,6381l10180,6381,10180,6362,10170,6362,10170,6381xe" filled="true" fillcolor="#000000" stroked="false">
                <v:path arrowok="t"/>
                <v:fill type="solid"/>
              </v:shape>
            </v:group>
            <v:group style="position:absolute;left:10170;top:6381;width:10;height:20" coordorigin="10170,6381" coordsize="10,20">
              <v:shape style="position:absolute;left:10170;top:6381;width:10;height:20" coordorigin="10170,6381" coordsize="10,20" path="m10170,6400l10180,6400,10180,6381,10170,6381,10170,6400xe" filled="true" fillcolor="#000000" stroked="false">
                <v:path arrowok="t"/>
                <v:fill type="solid"/>
              </v:shape>
            </v:group>
            <v:group style="position:absolute;left:10170;top:6400;width:10;height:20" coordorigin="10170,6400" coordsize="10,20">
              <v:shape style="position:absolute;left:10170;top:6400;width:10;height:20" coordorigin="10170,6400" coordsize="10,20" path="m10170,6419l10180,6419,10180,6400,10170,6400,10170,6419xe" filled="true" fillcolor="#000000" stroked="false">
                <v:path arrowok="t"/>
                <v:fill type="solid"/>
              </v:shape>
            </v:group>
            <v:group style="position:absolute;left:10170;top:6419;width:10;height:20" coordorigin="10170,6419" coordsize="10,20">
              <v:shape style="position:absolute;left:10170;top:6419;width:10;height:20" coordorigin="10170,6419" coordsize="10,20" path="m10170,6438l10180,6438,10180,6419,10170,6419,10170,6438xe" filled="true" fillcolor="#000000" stroked="false">
                <v:path arrowok="t"/>
                <v:fill type="solid"/>
              </v:shape>
            </v:group>
            <v:group style="position:absolute;left:10170;top:6438;width:10;height:20" coordorigin="10170,6438" coordsize="10,20">
              <v:shape style="position:absolute;left:10170;top:6438;width:10;height:20" coordorigin="10170,6438" coordsize="10,20" path="m10170,6458l10180,6458,10180,6438,10170,6438,10170,6458xe" filled="true" fillcolor="#000000" stroked="false">
                <v:path arrowok="t"/>
                <v:fill type="solid"/>
              </v:shape>
            </v:group>
            <v:group style="position:absolute;left:10170;top:6458;width:10;height:20" coordorigin="10170,6458" coordsize="10,20">
              <v:shape style="position:absolute;left:10170;top:6458;width:10;height:20" coordorigin="10170,6458" coordsize="10,20" path="m10170,6477l10180,6477,10180,6458,10170,6458,10170,6477xe" filled="true" fillcolor="#000000" stroked="false">
                <v:path arrowok="t"/>
                <v:fill type="solid"/>
              </v:shape>
            </v:group>
            <v:group style="position:absolute;left:10170;top:6477;width:10;height:20" coordorigin="10170,6477" coordsize="10,20">
              <v:shape style="position:absolute;left:10170;top:6477;width:10;height:20" coordorigin="10170,6477" coordsize="10,20" path="m10170,6497l10180,6497,10180,6477,10170,6477,10170,6497xe" filled="true" fillcolor="#000000" stroked="false">
                <v:path arrowok="t"/>
                <v:fill type="solid"/>
              </v:shape>
            </v:group>
            <v:group style="position:absolute;left:10170;top:6497;width:10;height:20" coordorigin="10170,6497" coordsize="10,20">
              <v:shape style="position:absolute;left:10170;top:6497;width:10;height:20" coordorigin="10170,6497" coordsize="10,20" path="m10170,6516l10180,6516,10180,6497,10170,6497,10170,6516xe" filled="true" fillcolor="#000000" stroked="false">
                <v:path arrowok="t"/>
                <v:fill type="solid"/>
              </v:shape>
            </v:group>
            <v:group style="position:absolute;left:10170;top:6516;width:10;height:20" coordorigin="10170,6516" coordsize="10,20">
              <v:shape style="position:absolute;left:10170;top:6516;width:10;height:20" coordorigin="10170,6516" coordsize="10,20" path="m10170,6535l10180,6535,10180,6516,10170,6516,10170,6535xe" filled="true" fillcolor="#000000" stroked="false">
                <v:path arrowok="t"/>
                <v:fill type="solid"/>
              </v:shape>
            </v:group>
            <v:group style="position:absolute;left:10170;top:6542;width:10;height:2" coordorigin="10170,6542" coordsize="10,2">
              <v:shape style="position:absolute;left:10170;top:6542;width:10;height:2" coordorigin="10170,6542" coordsize="10,0" path="m10170,6542l10180,6542e" filled="false" stroked="true" strokeweight=".71997pt" strokecolor="#000000">
                <v:path arrowok="t"/>
              </v:shape>
            </v:group>
            <v:group style="position:absolute;left:11572;top:6304;width:10;height:20" coordorigin="11572,6304" coordsize="10,20">
              <v:shape style="position:absolute;left:11572;top:6304;width:10;height:20" coordorigin="11572,6304" coordsize="10,20" path="m11572,6323l11581,6323,11581,6304,11572,6304,11572,6323xe" filled="true" fillcolor="#000000" stroked="false">
                <v:path arrowok="t"/>
                <v:fill type="solid"/>
              </v:shape>
            </v:group>
            <v:group style="position:absolute;left:11572;top:6323;width:10;height:20" coordorigin="11572,6323" coordsize="10,20">
              <v:shape style="position:absolute;left:11572;top:6323;width:10;height:20" coordorigin="11572,6323" coordsize="10,20" path="m11572,6342l11581,6342,11581,6323,11572,6323,11572,6342xe" filled="true" fillcolor="#000000" stroked="false">
                <v:path arrowok="t"/>
                <v:fill type="solid"/>
              </v:shape>
            </v:group>
            <v:group style="position:absolute;left:11572;top:6342;width:10;height:20" coordorigin="11572,6342" coordsize="10,20">
              <v:shape style="position:absolute;left:11572;top:6342;width:10;height:20" coordorigin="11572,6342" coordsize="10,20" path="m11572,6362l11581,6362,11581,6342,11572,6342,11572,6362xe" filled="true" fillcolor="#000000" stroked="false">
                <v:path arrowok="t"/>
                <v:fill type="solid"/>
              </v:shape>
            </v:group>
            <v:group style="position:absolute;left:11572;top:6362;width:10;height:20" coordorigin="11572,6362" coordsize="10,20">
              <v:shape style="position:absolute;left:11572;top:6362;width:10;height:20" coordorigin="11572,6362" coordsize="10,20" path="m11572,6381l11581,6381,11581,6362,11572,6362,11572,6381xe" filled="true" fillcolor="#000000" stroked="false">
                <v:path arrowok="t"/>
                <v:fill type="solid"/>
              </v:shape>
            </v:group>
            <v:group style="position:absolute;left:11572;top:6381;width:10;height:20" coordorigin="11572,6381" coordsize="10,20">
              <v:shape style="position:absolute;left:11572;top:6381;width:10;height:20" coordorigin="11572,6381" coordsize="10,20" path="m11572,6400l11581,6400,11581,6381,11572,6381,11572,6400xe" filled="true" fillcolor="#000000" stroked="false">
                <v:path arrowok="t"/>
                <v:fill type="solid"/>
              </v:shape>
            </v:group>
            <v:group style="position:absolute;left:11572;top:6400;width:10;height:20" coordorigin="11572,6400" coordsize="10,20">
              <v:shape style="position:absolute;left:11572;top:6400;width:10;height:20" coordorigin="11572,6400" coordsize="10,20" path="m11572,6419l11581,6419,11581,6400,11572,6400,11572,6419xe" filled="true" fillcolor="#000000" stroked="false">
                <v:path arrowok="t"/>
                <v:fill type="solid"/>
              </v:shape>
            </v:group>
            <v:group style="position:absolute;left:11572;top:6419;width:10;height:20" coordorigin="11572,6419" coordsize="10,20">
              <v:shape style="position:absolute;left:11572;top:6419;width:10;height:20" coordorigin="11572,6419" coordsize="10,20" path="m11572,6438l11581,6438,11581,6419,11572,6419,11572,6438xe" filled="true" fillcolor="#000000" stroked="false">
                <v:path arrowok="t"/>
                <v:fill type="solid"/>
              </v:shape>
            </v:group>
            <v:group style="position:absolute;left:11572;top:6438;width:10;height:20" coordorigin="11572,6438" coordsize="10,20">
              <v:shape style="position:absolute;left:11572;top:6438;width:10;height:20" coordorigin="11572,6438" coordsize="10,20" path="m11572,6458l11581,6458,11581,6438,11572,6438,11572,6458xe" filled="true" fillcolor="#000000" stroked="false">
                <v:path arrowok="t"/>
                <v:fill type="solid"/>
              </v:shape>
            </v:group>
            <v:group style="position:absolute;left:11572;top:6458;width:10;height:20" coordorigin="11572,6458" coordsize="10,20">
              <v:shape style="position:absolute;left:11572;top:6458;width:10;height:20" coordorigin="11572,6458" coordsize="10,20" path="m11572,6477l11581,6477,11581,6458,11572,6458,11572,6477xe" filled="true" fillcolor="#000000" stroked="false">
                <v:path arrowok="t"/>
                <v:fill type="solid"/>
              </v:shape>
            </v:group>
            <v:group style="position:absolute;left:11572;top:6477;width:10;height:20" coordorigin="11572,6477" coordsize="10,20">
              <v:shape style="position:absolute;left:11572;top:6477;width:10;height:20" coordorigin="11572,6477" coordsize="10,20" path="m11572,6497l11581,6497,11581,6477,11572,6477,11572,6497xe" filled="true" fillcolor="#000000" stroked="false">
                <v:path arrowok="t"/>
                <v:fill type="solid"/>
              </v:shape>
            </v:group>
            <v:group style="position:absolute;left:11572;top:6497;width:10;height:20" coordorigin="11572,6497" coordsize="10,20">
              <v:shape style="position:absolute;left:11572;top:6497;width:10;height:20" coordorigin="11572,6497" coordsize="10,20" path="m11572,6516l11581,6516,11581,6497,11572,6497,11572,6516xe" filled="true" fillcolor="#000000" stroked="false">
                <v:path arrowok="t"/>
                <v:fill type="solid"/>
              </v:shape>
            </v:group>
            <v:group style="position:absolute;left:11572;top:6516;width:10;height:20" coordorigin="11572,6516" coordsize="10,20">
              <v:shape style="position:absolute;left:11572;top:6516;width:10;height:20" coordorigin="11572,6516" coordsize="10,20" path="m11572,6535l11581,6535,11581,6516,11572,6516,11572,6535xe" filled="true" fillcolor="#000000" stroked="false">
                <v:path arrowok="t"/>
                <v:fill type="solid"/>
              </v:shape>
            </v:group>
            <v:group style="position:absolute;left:11572;top:6542;width:10;height:2" coordorigin="11572,6542" coordsize="10,2">
              <v:shape style="position:absolute;left:11572;top:6542;width:10;height:2" coordorigin="11572,6542" coordsize="10,0" path="m11572,6542l11581,6542e" filled="false" stroked="true" strokeweight=".71997pt" strokecolor="#000000">
                <v:path arrowok="t"/>
              </v:shape>
            </v:group>
            <v:group style="position:absolute;left:12969;top:6304;width:10;height:20" coordorigin="12969,6304" coordsize="10,20">
              <v:shape style="position:absolute;left:12969;top:6304;width:10;height:20" coordorigin="12969,6304" coordsize="10,20" path="m12969,6323l12979,6323,12979,6304,12969,6304,12969,6323xe" filled="true" fillcolor="#000000" stroked="false">
                <v:path arrowok="t"/>
                <v:fill type="solid"/>
              </v:shape>
            </v:group>
            <v:group style="position:absolute;left:12969;top:6323;width:10;height:20" coordorigin="12969,6323" coordsize="10,20">
              <v:shape style="position:absolute;left:12969;top:6323;width:10;height:20" coordorigin="12969,6323" coordsize="10,20" path="m12969,6342l12979,6342,12979,6323,12969,6323,12969,6342xe" filled="true" fillcolor="#000000" stroked="false">
                <v:path arrowok="t"/>
                <v:fill type="solid"/>
              </v:shape>
            </v:group>
            <v:group style="position:absolute;left:12969;top:6342;width:10;height:20" coordorigin="12969,6342" coordsize="10,20">
              <v:shape style="position:absolute;left:12969;top:6342;width:10;height:20" coordorigin="12969,6342" coordsize="10,20" path="m12969,6362l12979,6362,12979,6342,12969,6342,12969,6362xe" filled="true" fillcolor="#000000" stroked="false">
                <v:path arrowok="t"/>
                <v:fill type="solid"/>
              </v:shape>
            </v:group>
            <v:group style="position:absolute;left:12969;top:6362;width:10;height:20" coordorigin="12969,6362" coordsize="10,20">
              <v:shape style="position:absolute;left:12969;top:6362;width:10;height:20" coordorigin="12969,6362" coordsize="10,20" path="m12969,6381l12979,6381,12979,6362,12969,6362,12969,6381xe" filled="true" fillcolor="#000000" stroked="false">
                <v:path arrowok="t"/>
                <v:fill type="solid"/>
              </v:shape>
            </v:group>
            <v:group style="position:absolute;left:12969;top:6381;width:10;height:20" coordorigin="12969,6381" coordsize="10,20">
              <v:shape style="position:absolute;left:12969;top:6381;width:10;height:20" coordorigin="12969,6381" coordsize="10,20" path="m12969,6400l12979,6400,12979,6381,12969,6381,12969,6400xe" filled="true" fillcolor="#000000" stroked="false">
                <v:path arrowok="t"/>
                <v:fill type="solid"/>
              </v:shape>
            </v:group>
            <v:group style="position:absolute;left:12969;top:6400;width:10;height:20" coordorigin="12969,6400" coordsize="10,20">
              <v:shape style="position:absolute;left:12969;top:6400;width:10;height:20" coordorigin="12969,6400" coordsize="10,20" path="m12969,6419l12979,6419,12979,6400,12969,6400,12969,6419xe" filled="true" fillcolor="#000000" stroked="false">
                <v:path arrowok="t"/>
                <v:fill type="solid"/>
              </v:shape>
            </v:group>
            <v:group style="position:absolute;left:12969;top:6419;width:10;height:20" coordorigin="12969,6419" coordsize="10,20">
              <v:shape style="position:absolute;left:12969;top:6419;width:10;height:20" coordorigin="12969,6419" coordsize="10,20" path="m12969,6438l12979,6438,12979,6419,12969,6419,12969,6438xe" filled="true" fillcolor="#000000" stroked="false">
                <v:path arrowok="t"/>
                <v:fill type="solid"/>
              </v:shape>
            </v:group>
            <v:group style="position:absolute;left:12969;top:6438;width:10;height:20" coordorigin="12969,6438" coordsize="10,20">
              <v:shape style="position:absolute;left:12969;top:6438;width:10;height:20" coordorigin="12969,6438" coordsize="10,20" path="m12969,6458l12979,6458,12979,6438,12969,6438,12969,6458xe" filled="true" fillcolor="#000000" stroked="false">
                <v:path arrowok="t"/>
                <v:fill type="solid"/>
              </v:shape>
            </v:group>
            <v:group style="position:absolute;left:12969;top:6458;width:10;height:20" coordorigin="12969,6458" coordsize="10,20">
              <v:shape style="position:absolute;left:12969;top:6458;width:10;height:20" coordorigin="12969,6458" coordsize="10,20" path="m12969,6477l12979,6477,12979,6458,12969,6458,12969,6477xe" filled="true" fillcolor="#000000" stroked="false">
                <v:path arrowok="t"/>
                <v:fill type="solid"/>
              </v:shape>
            </v:group>
            <v:group style="position:absolute;left:12969;top:6477;width:10;height:20" coordorigin="12969,6477" coordsize="10,20">
              <v:shape style="position:absolute;left:12969;top:6477;width:10;height:20" coordorigin="12969,6477" coordsize="10,20" path="m12969,6497l12979,6497,12979,6477,12969,6477,12969,6497xe" filled="true" fillcolor="#000000" stroked="false">
                <v:path arrowok="t"/>
                <v:fill type="solid"/>
              </v:shape>
            </v:group>
            <v:group style="position:absolute;left:12969;top:6497;width:10;height:20" coordorigin="12969,6497" coordsize="10,20">
              <v:shape style="position:absolute;left:12969;top:6497;width:10;height:20" coordorigin="12969,6497" coordsize="10,20" path="m12969,6516l12979,6516,12979,6497,12969,6497,12969,6516xe" filled="true" fillcolor="#000000" stroked="false">
                <v:path arrowok="t"/>
                <v:fill type="solid"/>
              </v:shape>
            </v:group>
            <v:group style="position:absolute;left:12969;top:6516;width:10;height:20" coordorigin="12969,6516" coordsize="10,20">
              <v:shape style="position:absolute;left:12969;top:6516;width:10;height:20" coordorigin="12969,6516" coordsize="10,20" path="m12969,6535l12979,6535,12979,6516,12969,6516,12969,6535xe" filled="true" fillcolor="#000000" stroked="false">
                <v:path arrowok="t"/>
                <v:fill type="solid"/>
              </v:shape>
            </v:group>
            <v:group style="position:absolute;left:12969;top:6542;width:10;height:2" coordorigin="12969,6542" coordsize="10,2">
              <v:shape style="position:absolute;left:12969;top:6542;width:10;height:2" coordorigin="12969,6542" coordsize="10,0" path="m12969,6542l12979,6542e" filled="false" stroked="true" strokeweight=".71997pt" strokecolor="#000000">
                <v:path arrowok="t"/>
              </v:shape>
            </v:group>
            <v:group style="position:absolute;left:14445;top:6304;width:10;height:20" coordorigin="14445,6304" coordsize="10,20">
              <v:shape style="position:absolute;left:14445;top:6304;width:10;height:20" coordorigin="14445,6304" coordsize="10,20" path="m14445,6323l14455,6323,14455,6304,14445,6304,14445,6323xe" filled="true" fillcolor="#000000" stroked="false">
                <v:path arrowok="t"/>
                <v:fill type="solid"/>
              </v:shape>
            </v:group>
            <v:group style="position:absolute;left:14445;top:6323;width:10;height:20" coordorigin="14445,6323" coordsize="10,20">
              <v:shape style="position:absolute;left:14445;top:6323;width:10;height:20" coordorigin="14445,6323" coordsize="10,20" path="m14445,6342l14455,6342,14455,6323,14445,6323,14445,6342xe" filled="true" fillcolor="#000000" stroked="false">
                <v:path arrowok="t"/>
                <v:fill type="solid"/>
              </v:shape>
            </v:group>
            <v:group style="position:absolute;left:14445;top:6342;width:10;height:20" coordorigin="14445,6342" coordsize="10,20">
              <v:shape style="position:absolute;left:14445;top:6342;width:10;height:20" coordorigin="14445,6342" coordsize="10,20" path="m14445,6362l14455,6362,14455,6342,14445,6342,14445,6362xe" filled="true" fillcolor="#000000" stroked="false">
                <v:path arrowok="t"/>
                <v:fill type="solid"/>
              </v:shape>
            </v:group>
            <v:group style="position:absolute;left:14445;top:6362;width:10;height:20" coordorigin="14445,6362" coordsize="10,20">
              <v:shape style="position:absolute;left:14445;top:6362;width:10;height:20" coordorigin="14445,6362" coordsize="10,20" path="m14445,6381l14455,6381,14455,6362,14445,6362,14445,6381xe" filled="true" fillcolor="#000000" stroked="false">
                <v:path arrowok="t"/>
                <v:fill type="solid"/>
              </v:shape>
            </v:group>
            <v:group style="position:absolute;left:14445;top:6381;width:10;height:20" coordorigin="14445,6381" coordsize="10,20">
              <v:shape style="position:absolute;left:14445;top:6381;width:10;height:20" coordorigin="14445,6381" coordsize="10,20" path="m14445,6400l14455,6400,14455,6381,14445,6381,14445,6400xe" filled="true" fillcolor="#000000" stroked="false">
                <v:path arrowok="t"/>
                <v:fill type="solid"/>
              </v:shape>
            </v:group>
            <v:group style="position:absolute;left:14445;top:6400;width:10;height:20" coordorigin="14445,6400" coordsize="10,20">
              <v:shape style="position:absolute;left:14445;top:6400;width:10;height:20" coordorigin="14445,6400" coordsize="10,20" path="m14445,6419l14455,6419,14455,6400,14445,6400,14445,6419xe" filled="true" fillcolor="#000000" stroked="false">
                <v:path arrowok="t"/>
                <v:fill type="solid"/>
              </v:shape>
            </v:group>
            <v:group style="position:absolute;left:14445;top:6419;width:10;height:20" coordorigin="14445,6419" coordsize="10,20">
              <v:shape style="position:absolute;left:14445;top:6419;width:10;height:20" coordorigin="14445,6419" coordsize="10,20" path="m14445,6438l14455,6438,14455,6419,14445,6419,14445,6438xe" filled="true" fillcolor="#000000" stroked="false">
                <v:path arrowok="t"/>
                <v:fill type="solid"/>
              </v:shape>
            </v:group>
            <v:group style="position:absolute;left:14445;top:6438;width:10;height:20" coordorigin="14445,6438" coordsize="10,20">
              <v:shape style="position:absolute;left:14445;top:6438;width:10;height:20" coordorigin="14445,6438" coordsize="10,20" path="m14445,6458l14455,6458,14455,6438,14445,6438,14445,6458xe" filled="true" fillcolor="#000000" stroked="false">
                <v:path arrowok="t"/>
                <v:fill type="solid"/>
              </v:shape>
            </v:group>
            <v:group style="position:absolute;left:14445;top:6458;width:10;height:20" coordorigin="14445,6458" coordsize="10,20">
              <v:shape style="position:absolute;left:14445;top:6458;width:10;height:20" coordorigin="14445,6458" coordsize="10,20" path="m14445,6477l14455,6477,14455,6458,14445,6458,14445,6477xe" filled="true" fillcolor="#000000" stroked="false">
                <v:path arrowok="t"/>
                <v:fill type="solid"/>
              </v:shape>
            </v:group>
            <v:group style="position:absolute;left:14445;top:6477;width:10;height:20" coordorigin="14445,6477" coordsize="10,20">
              <v:shape style="position:absolute;left:14445;top:6477;width:10;height:20" coordorigin="14445,6477" coordsize="10,20" path="m14445,6497l14455,6497,14455,6477,14445,6477,14445,6497xe" filled="true" fillcolor="#000000" stroked="false">
                <v:path arrowok="t"/>
                <v:fill type="solid"/>
              </v:shape>
            </v:group>
            <v:group style="position:absolute;left:14445;top:6497;width:10;height:20" coordorigin="14445,6497" coordsize="10,20">
              <v:shape style="position:absolute;left:14445;top:6497;width:10;height:20" coordorigin="14445,6497" coordsize="10,20" path="m14445,6516l14455,6516,14455,6497,14445,6497,14445,6516xe" filled="true" fillcolor="#000000" stroked="false">
                <v:path arrowok="t"/>
                <v:fill type="solid"/>
              </v:shape>
            </v:group>
            <v:group style="position:absolute;left:14445;top:6516;width:10;height:20" coordorigin="14445,6516" coordsize="10,20">
              <v:shape style="position:absolute;left:14445;top:6516;width:10;height:20" coordorigin="14445,6516" coordsize="10,20" path="m14445,6535l14455,6535,14455,6516,14445,6516,14445,6535xe" filled="true" fillcolor="#000000" stroked="false">
                <v:path arrowok="t"/>
                <v:fill type="solid"/>
              </v:shape>
            </v:group>
            <v:group style="position:absolute;left:14445;top:6542;width:10;height:2" coordorigin="14445,6542" coordsize="10,2">
              <v:shape style="position:absolute;left:14445;top:6542;width:10;height:2" coordorigin="14445,6542" coordsize="10,0" path="m14445,6542l14455,6542e" filled="false" stroked="true" strokeweight=".71997pt" strokecolor="#000000">
                <v:path arrowok="t"/>
              </v:shape>
              <v:shape style="position:absolute;left:571;top:6458;width:4011;height:101" type="#_x0000_t75" stroked="false">
                <v:imagedata r:id="rId243" o:title=""/>
              </v:shape>
              <v:shape style="position:absolute;left:4558;top:6549;width:4213;height:10" type="#_x0000_t75" stroked="false">
                <v:imagedata r:id="rId238" o:title=""/>
              </v:shape>
              <v:shape style="position:absolute;left:8766;top:6549;width:7160;height:10" type="#_x0000_t75" stroked="false">
                <v:imagedata r:id="rId231" o:title=""/>
              </v:shape>
            </v:group>
            <v:group style="position:absolute;left:4563;top:6559;width:10;height:20" coordorigin="4563,6559" coordsize="10,20">
              <v:shape style="position:absolute;left:4563;top:6559;width:10;height:20" coordorigin="4563,6559" coordsize="10,20" path="m4563,6578l4572,6578,4572,6559,4563,6559,4563,6578xe" filled="true" fillcolor="#000000" stroked="false">
                <v:path arrowok="t"/>
                <v:fill type="solid"/>
              </v:shape>
            </v:group>
            <v:group style="position:absolute;left:4563;top:6578;width:10;height:20" coordorigin="4563,6578" coordsize="10,20">
              <v:shape style="position:absolute;left:4563;top:6578;width:10;height:20" coordorigin="4563,6578" coordsize="10,20" path="m4563,6597l4572,6597,4572,6578,4563,6578,4563,6597xe" filled="true" fillcolor="#000000" stroked="false">
                <v:path arrowok="t"/>
                <v:fill type="solid"/>
              </v:shape>
            </v:group>
            <v:group style="position:absolute;left:4563;top:6597;width:10;height:20" coordorigin="4563,6597" coordsize="10,20">
              <v:shape style="position:absolute;left:4563;top:6597;width:10;height:20" coordorigin="4563,6597" coordsize="10,20" path="m4563,6617l4572,6617,4572,6597,4563,6597,4563,6617xe" filled="true" fillcolor="#000000" stroked="false">
                <v:path arrowok="t"/>
                <v:fill type="solid"/>
              </v:shape>
            </v:group>
            <v:group style="position:absolute;left:4563;top:6617;width:10;height:20" coordorigin="4563,6617" coordsize="10,20">
              <v:shape style="position:absolute;left:4563;top:6617;width:10;height:20" coordorigin="4563,6617" coordsize="10,20" path="m4563,6636l4572,6636,4572,6617,4563,6617,4563,6636xe" filled="true" fillcolor="#000000" stroked="false">
                <v:path arrowok="t"/>
                <v:fill type="solid"/>
              </v:shape>
            </v:group>
            <v:group style="position:absolute;left:4563;top:6636;width:10;height:20" coordorigin="4563,6636" coordsize="10,20">
              <v:shape style="position:absolute;left:4563;top:6636;width:10;height:20" coordorigin="4563,6636" coordsize="10,20" path="m4563,6655l4572,6655,4572,6636,4563,6636,4563,6655xe" filled="true" fillcolor="#000000" stroked="false">
                <v:path arrowok="t"/>
                <v:fill type="solid"/>
              </v:shape>
            </v:group>
            <v:group style="position:absolute;left:4563;top:6655;width:10;height:20" coordorigin="4563,6655" coordsize="10,20">
              <v:shape style="position:absolute;left:4563;top:6655;width:10;height:20" coordorigin="4563,6655" coordsize="10,20" path="m4563,6674l4572,6674,4572,6655,4563,6655,4563,6674xe" filled="true" fillcolor="#000000" stroked="false">
                <v:path arrowok="t"/>
                <v:fill type="solid"/>
              </v:shape>
            </v:group>
            <v:group style="position:absolute;left:4563;top:6674;width:10;height:20" coordorigin="4563,6674" coordsize="10,20">
              <v:shape style="position:absolute;left:4563;top:6674;width:10;height:20" coordorigin="4563,6674" coordsize="10,20" path="m4563,6693l4572,6693,4572,6674,4563,6674,4563,6693xe" filled="true" fillcolor="#000000" stroked="false">
                <v:path arrowok="t"/>
                <v:fill type="solid"/>
              </v:shape>
            </v:group>
            <v:group style="position:absolute;left:4563;top:6693;width:10;height:20" coordorigin="4563,6693" coordsize="10,20">
              <v:shape style="position:absolute;left:4563;top:6693;width:10;height:20" coordorigin="4563,6693" coordsize="10,20" path="m4563,6713l4572,6713,4572,6693,4563,6693,4563,6713xe" filled="true" fillcolor="#000000" stroked="false">
                <v:path arrowok="t"/>
                <v:fill type="solid"/>
              </v:shape>
            </v:group>
            <v:group style="position:absolute;left:5955;top:6559;width:10;height:20" coordorigin="5955,6559" coordsize="10,20">
              <v:shape style="position:absolute;left:5955;top:6559;width:10;height:20" coordorigin="5955,6559" coordsize="10,20" path="m5955,6578l5965,6578,5965,6559,5955,6559,5955,6578xe" filled="true" fillcolor="#000000" stroked="false">
                <v:path arrowok="t"/>
                <v:fill type="solid"/>
              </v:shape>
            </v:group>
            <v:group style="position:absolute;left:5955;top:6578;width:10;height:20" coordorigin="5955,6578" coordsize="10,20">
              <v:shape style="position:absolute;left:5955;top:6578;width:10;height:20" coordorigin="5955,6578" coordsize="10,20" path="m5955,6597l5965,6597,5965,6578,5955,6578,5955,6597xe" filled="true" fillcolor="#000000" stroked="false">
                <v:path arrowok="t"/>
                <v:fill type="solid"/>
              </v:shape>
            </v:group>
            <v:group style="position:absolute;left:5955;top:6597;width:10;height:20" coordorigin="5955,6597" coordsize="10,20">
              <v:shape style="position:absolute;left:5955;top:6597;width:10;height:20" coordorigin="5955,6597" coordsize="10,20" path="m5955,6617l5965,6617,5965,6597,5955,6597,5955,6617xe" filled="true" fillcolor="#000000" stroked="false">
                <v:path arrowok="t"/>
                <v:fill type="solid"/>
              </v:shape>
            </v:group>
            <v:group style="position:absolute;left:5955;top:6617;width:10;height:20" coordorigin="5955,6617" coordsize="10,20">
              <v:shape style="position:absolute;left:5955;top:6617;width:10;height:20" coordorigin="5955,6617" coordsize="10,20" path="m5955,6636l5965,6636,5965,6617,5955,6617,5955,6636xe" filled="true" fillcolor="#000000" stroked="false">
                <v:path arrowok="t"/>
                <v:fill type="solid"/>
              </v:shape>
            </v:group>
            <v:group style="position:absolute;left:5955;top:6636;width:10;height:20" coordorigin="5955,6636" coordsize="10,20">
              <v:shape style="position:absolute;left:5955;top:6636;width:10;height:20" coordorigin="5955,6636" coordsize="10,20" path="m5955,6655l5965,6655,5965,6636,5955,6636,5955,6655xe" filled="true" fillcolor="#000000" stroked="false">
                <v:path arrowok="t"/>
                <v:fill type="solid"/>
              </v:shape>
            </v:group>
            <v:group style="position:absolute;left:5955;top:6655;width:10;height:20" coordorigin="5955,6655" coordsize="10,20">
              <v:shape style="position:absolute;left:5955;top:6655;width:10;height:20" coordorigin="5955,6655" coordsize="10,20" path="m5955,6674l5965,6674,5965,6655,5955,6655,5955,6674xe" filled="true" fillcolor="#000000" stroked="false">
                <v:path arrowok="t"/>
                <v:fill type="solid"/>
              </v:shape>
            </v:group>
            <v:group style="position:absolute;left:5955;top:6674;width:10;height:20" coordorigin="5955,6674" coordsize="10,20">
              <v:shape style="position:absolute;left:5955;top:6674;width:10;height:20" coordorigin="5955,6674" coordsize="10,20" path="m5955,6693l5965,6693,5965,6674,5955,6674,5955,6693xe" filled="true" fillcolor="#000000" stroked="false">
                <v:path arrowok="t"/>
                <v:fill type="solid"/>
              </v:shape>
            </v:group>
            <v:group style="position:absolute;left:5955;top:6693;width:10;height:20" coordorigin="5955,6693" coordsize="10,20">
              <v:shape style="position:absolute;left:5955;top:6693;width:10;height:20" coordorigin="5955,6693" coordsize="10,20" path="m5955,6713l5965,6713,5965,6693,5955,6693,5955,6713xe" filled="true" fillcolor="#000000" stroked="false">
                <v:path arrowok="t"/>
                <v:fill type="solid"/>
              </v:shape>
            </v:group>
            <v:group style="position:absolute;left:5955;top:6713;width:10;height:20" coordorigin="5955,6713" coordsize="10,20">
              <v:shape style="position:absolute;left:5955;top:6713;width:10;height:20" coordorigin="5955,6713" coordsize="10,20" path="m5955,6732l5965,6732,5965,6713,5955,6713,5955,6732xe" filled="true" fillcolor="#000000" stroked="false">
                <v:path arrowok="t"/>
                <v:fill type="solid"/>
              </v:shape>
            </v:group>
            <v:group style="position:absolute;left:5955;top:6732;width:10;height:20" coordorigin="5955,6732" coordsize="10,20">
              <v:shape style="position:absolute;left:5955;top:6732;width:10;height:20" coordorigin="5955,6732" coordsize="10,20" path="m5955,6751l5965,6751,5965,6732,5955,6732,5955,6751xe" filled="true" fillcolor="#000000" stroked="false">
                <v:path arrowok="t"/>
                <v:fill type="solid"/>
              </v:shape>
            </v:group>
            <v:group style="position:absolute;left:5955;top:6751;width:10;height:20" coordorigin="5955,6751" coordsize="10,20">
              <v:shape style="position:absolute;left:5955;top:6751;width:10;height:20" coordorigin="5955,6751" coordsize="10,20" path="m5955,6770l5965,6770,5965,6751,5955,6751,5955,6770xe" filled="true" fillcolor="#000000" stroked="false">
                <v:path arrowok="t"/>
                <v:fill type="solid"/>
              </v:shape>
            </v:group>
            <v:group style="position:absolute;left:5955;top:6770;width:10;height:20" coordorigin="5955,6770" coordsize="10,20">
              <v:shape style="position:absolute;left:5955;top:6770;width:10;height:20" coordorigin="5955,6770" coordsize="10,20" path="m5955,6789l5965,6789,5965,6770,5955,6770,5955,6789xe" filled="true" fillcolor="#000000" stroked="false">
                <v:path arrowok="t"/>
                <v:fill type="solid"/>
              </v:shape>
            </v:group>
            <v:group style="position:absolute;left:5955;top:6797;width:10;height:2" coordorigin="5955,6797" coordsize="10,2">
              <v:shape style="position:absolute;left:5955;top:6797;width:10;height:2" coordorigin="5955,6797" coordsize="10,0" path="m5955,6797l5965,6797e" filled="false" stroked="true" strokeweight=".72pt" strokecolor="#000000">
                <v:path arrowok="t"/>
              </v:shape>
            </v:group>
            <v:group style="position:absolute;left:7431;top:6559;width:10;height:20" coordorigin="7431,6559" coordsize="10,20">
              <v:shape style="position:absolute;left:7431;top:6559;width:10;height:20" coordorigin="7431,6559" coordsize="10,20" path="m7431,6578l7441,6578,7441,6559,7431,6559,7431,6578xe" filled="true" fillcolor="#000000" stroked="false">
                <v:path arrowok="t"/>
                <v:fill type="solid"/>
              </v:shape>
            </v:group>
            <v:group style="position:absolute;left:7431;top:6578;width:10;height:20" coordorigin="7431,6578" coordsize="10,20">
              <v:shape style="position:absolute;left:7431;top:6578;width:10;height:20" coordorigin="7431,6578" coordsize="10,20" path="m7431,6597l7441,6597,7441,6578,7431,6578,7431,6597xe" filled="true" fillcolor="#000000" stroked="false">
                <v:path arrowok="t"/>
                <v:fill type="solid"/>
              </v:shape>
            </v:group>
            <v:group style="position:absolute;left:7431;top:6597;width:10;height:20" coordorigin="7431,6597" coordsize="10,20">
              <v:shape style="position:absolute;left:7431;top:6597;width:10;height:20" coordorigin="7431,6597" coordsize="10,20" path="m7431,6617l7441,6617,7441,6597,7431,6597,7431,6617xe" filled="true" fillcolor="#000000" stroked="false">
                <v:path arrowok="t"/>
                <v:fill type="solid"/>
              </v:shape>
            </v:group>
            <v:group style="position:absolute;left:7431;top:6617;width:10;height:20" coordorigin="7431,6617" coordsize="10,20">
              <v:shape style="position:absolute;left:7431;top:6617;width:10;height:20" coordorigin="7431,6617" coordsize="10,20" path="m7431,6636l7441,6636,7441,6617,7431,6617,7431,6636xe" filled="true" fillcolor="#000000" stroked="false">
                <v:path arrowok="t"/>
                <v:fill type="solid"/>
              </v:shape>
            </v:group>
            <v:group style="position:absolute;left:7431;top:6636;width:10;height:20" coordorigin="7431,6636" coordsize="10,20">
              <v:shape style="position:absolute;left:7431;top:6636;width:10;height:20" coordorigin="7431,6636" coordsize="10,20" path="m7431,6655l7441,6655,7441,6636,7431,6636,7431,6655xe" filled="true" fillcolor="#000000" stroked="false">
                <v:path arrowok="t"/>
                <v:fill type="solid"/>
              </v:shape>
            </v:group>
            <v:group style="position:absolute;left:7431;top:6655;width:10;height:20" coordorigin="7431,6655" coordsize="10,20">
              <v:shape style="position:absolute;left:7431;top:6655;width:10;height:20" coordorigin="7431,6655" coordsize="10,20" path="m7431,6674l7441,6674,7441,6655,7431,6655,7431,6674xe" filled="true" fillcolor="#000000" stroked="false">
                <v:path arrowok="t"/>
                <v:fill type="solid"/>
              </v:shape>
            </v:group>
            <v:group style="position:absolute;left:7431;top:6674;width:10;height:20" coordorigin="7431,6674" coordsize="10,20">
              <v:shape style="position:absolute;left:7431;top:6674;width:10;height:20" coordorigin="7431,6674" coordsize="10,20" path="m7431,6693l7441,6693,7441,6674,7431,6674,7431,6693xe" filled="true" fillcolor="#000000" stroked="false">
                <v:path arrowok="t"/>
                <v:fill type="solid"/>
              </v:shape>
            </v:group>
            <v:group style="position:absolute;left:7431;top:6693;width:10;height:20" coordorigin="7431,6693" coordsize="10,20">
              <v:shape style="position:absolute;left:7431;top:6693;width:10;height:20" coordorigin="7431,6693" coordsize="10,20" path="m7431,6713l7441,6713,7441,6693,7431,6693,7431,6713xe" filled="true" fillcolor="#000000" stroked="false">
                <v:path arrowok="t"/>
                <v:fill type="solid"/>
              </v:shape>
            </v:group>
            <v:group style="position:absolute;left:7431;top:6713;width:10;height:20" coordorigin="7431,6713" coordsize="10,20">
              <v:shape style="position:absolute;left:7431;top:6713;width:10;height:20" coordorigin="7431,6713" coordsize="10,20" path="m7431,6732l7441,6732,7441,6713,7431,6713,7431,6732xe" filled="true" fillcolor="#000000" stroked="false">
                <v:path arrowok="t"/>
                <v:fill type="solid"/>
              </v:shape>
            </v:group>
            <v:group style="position:absolute;left:7431;top:6732;width:10;height:20" coordorigin="7431,6732" coordsize="10,20">
              <v:shape style="position:absolute;left:7431;top:6732;width:10;height:20" coordorigin="7431,6732" coordsize="10,20" path="m7431,6751l7441,6751,7441,6732,7431,6732,7431,6751xe" filled="true" fillcolor="#000000" stroked="false">
                <v:path arrowok="t"/>
                <v:fill type="solid"/>
              </v:shape>
            </v:group>
            <v:group style="position:absolute;left:7431;top:6751;width:10;height:20" coordorigin="7431,6751" coordsize="10,20">
              <v:shape style="position:absolute;left:7431;top:6751;width:10;height:20" coordorigin="7431,6751" coordsize="10,20" path="m7431,6770l7441,6770,7441,6751,7431,6751,7431,6770xe" filled="true" fillcolor="#000000" stroked="false">
                <v:path arrowok="t"/>
                <v:fill type="solid"/>
              </v:shape>
            </v:group>
            <v:group style="position:absolute;left:7431;top:6770;width:10;height:20" coordorigin="7431,6770" coordsize="10,20">
              <v:shape style="position:absolute;left:7431;top:6770;width:10;height:20" coordorigin="7431,6770" coordsize="10,20" path="m7431,6789l7441,6789,7441,6770,7431,6770,7431,6789xe" filled="true" fillcolor="#000000" stroked="false">
                <v:path arrowok="t"/>
                <v:fill type="solid"/>
              </v:shape>
            </v:group>
            <v:group style="position:absolute;left:7431;top:6797;width:10;height:2" coordorigin="7431,6797" coordsize="10,2">
              <v:shape style="position:absolute;left:7431;top:6797;width:10;height:2" coordorigin="7431,6797" coordsize="10,0" path="m7431,6797l7441,6797e" filled="false" stroked="true" strokeweight=".72pt" strokecolor="#000000">
                <v:path arrowok="t"/>
              </v:shape>
            </v:group>
            <v:group style="position:absolute;left:8771;top:6559;width:10;height:20" coordorigin="8771,6559" coordsize="10,20">
              <v:shape style="position:absolute;left:8771;top:6559;width:10;height:20" coordorigin="8771,6559" coordsize="10,20" path="m8771,6578l8780,6578,8780,6559,8771,6559,8771,6578xe" filled="true" fillcolor="#000000" stroked="false">
                <v:path arrowok="t"/>
                <v:fill type="solid"/>
              </v:shape>
            </v:group>
            <v:group style="position:absolute;left:8771;top:6578;width:10;height:20" coordorigin="8771,6578" coordsize="10,20">
              <v:shape style="position:absolute;left:8771;top:6578;width:10;height:20" coordorigin="8771,6578" coordsize="10,20" path="m8771,6597l8780,6597,8780,6578,8771,6578,8771,6597xe" filled="true" fillcolor="#000000" stroked="false">
                <v:path arrowok="t"/>
                <v:fill type="solid"/>
              </v:shape>
            </v:group>
            <v:group style="position:absolute;left:8771;top:6597;width:10;height:20" coordorigin="8771,6597" coordsize="10,20">
              <v:shape style="position:absolute;left:8771;top:6597;width:10;height:20" coordorigin="8771,6597" coordsize="10,20" path="m8771,6617l8780,6617,8780,6597,8771,6597,8771,6617xe" filled="true" fillcolor="#000000" stroked="false">
                <v:path arrowok="t"/>
                <v:fill type="solid"/>
              </v:shape>
            </v:group>
            <v:group style="position:absolute;left:8771;top:6617;width:10;height:20" coordorigin="8771,6617" coordsize="10,20">
              <v:shape style="position:absolute;left:8771;top:6617;width:10;height:20" coordorigin="8771,6617" coordsize="10,20" path="m8771,6636l8780,6636,8780,6617,8771,6617,8771,6636xe" filled="true" fillcolor="#000000" stroked="false">
                <v:path arrowok="t"/>
                <v:fill type="solid"/>
              </v:shape>
            </v:group>
            <v:group style="position:absolute;left:8771;top:6636;width:10;height:20" coordorigin="8771,6636" coordsize="10,20">
              <v:shape style="position:absolute;left:8771;top:6636;width:10;height:20" coordorigin="8771,6636" coordsize="10,20" path="m8771,6655l8780,6655,8780,6636,8771,6636,8771,6655xe" filled="true" fillcolor="#000000" stroked="false">
                <v:path arrowok="t"/>
                <v:fill type="solid"/>
              </v:shape>
            </v:group>
            <v:group style="position:absolute;left:8771;top:6655;width:10;height:20" coordorigin="8771,6655" coordsize="10,20">
              <v:shape style="position:absolute;left:8771;top:6655;width:10;height:20" coordorigin="8771,6655" coordsize="10,20" path="m8771,6674l8780,6674,8780,6655,8771,6655,8771,6674xe" filled="true" fillcolor="#000000" stroked="false">
                <v:path arrowok="t"/>
                <v:fill type="solid"/>
              </v:shape>
            </v:group>
            <v:group style="position:absolute;left:8771;top:6674;width:10;height:20" coordorigin="8771,6674" coordsize="10,20">
              <v:shape style="position:absolute;left:8771;top:6674;width:10;height:20" coordorigin="8771,6674" coordsize="10,20" path="m8771,6693l8780,6693,8780,6674,8771,6674,8771,6693xe" filled="true" fillcolor="#000000" stroked="false">
                <v:path arrowok="t"/>
                <v:fill type="solid"/>
              </v:shape>
            </v:group>
            <v:group style="position:absolute;left:8771;top:6693;width:10;height:20" coordorigin="8771,6693" coordsize="10,20">
              <v:shape style="position:absolute;left:8771;top:6693;width:10;height:20" coordorigin="8771,6693" coordsize="10,20" path="m8771,6713l8780,6713,8780,6693,8771,6693,8771,6713xe" filled="true" fillcolor="#000000" stroked="false">
                <v:path arrowok="t"/>
                <v:fill type="solid"/>
              </v:shape>
            </v:group>
            <v:group style="position:absolute;left:8771;top:6713;width:10;height:20" coordorigin="8771,6713" coordsize="10,20">
              <v:shape style="position:absolute;left:8771;top:6713;width:10;height:20" coordorigin="8771,6713" coordsize="10,20" path="m8771,6732l8780,6732,8780,6713,8771,6713,8771,6732xe" filled="true" fillcolor="#000000" stroked="false">
                <v:path arrowok="t"/>
                <v:fill type="solid"/>
              </v:shape>
            </v:group>
            <v:group style="position:absolute;left:8771;top:6732;width:10;height:20" coordorigin="8771,6732" coordsize="10,20">
              <v:shape style="position:absolute;left:8771;top:6732;width:10;height:20" coordorigin="8771,6732" coordsize="10,20" path="m8771,6751l8780,6751,8780,6732,8771,6732,8771,6751xe" filled="true" fillcolor="#000000" stroked="false">
                <v:path arrowok="t"/>
                <v:fill type="solid"/>
              </v:shape>
            </v:group>
            <v:group style="position:absolute;left:8771;top:6751;width:10;height:20" coordorigin="8771,6751" coordsize="10,20">
              <v:shape style="position:absolute;left:8771;top:6751;width:10;height:20" coordorigin="8771,6751" coordsize="10,20" path="m8771,6770l8780,6770,8780,6751,8771,6751,8771,6770xe" filled="true" fillcolor="#000000" stroked="false">
                <v:path arrowok="t"/>
                <v:fill type="solid"/>
              </v:shape>
            </v:group>
            <v:group style="position:absolute;left:8771;top:6770;width:10;height:20" coordorigin="8771,6770" coordsize="10,20">
              <v:shape style="position:absolute;left:8771;top:6770;width:10;height:20" coordorigin="8771,6770" coordsize="10,20" path="m8771,6789l8780,6789,8780,6770,8771,6770,8771,6789xe" filled="true" fillcolor="#000000" stroked="false">
                <v:path arrowok="t"/>
                <v:fill type="solid"/>
              </v:shape>
            </v:group>
            <v:group style="position:absolute;left:8771;top:6797;width:10;height:2" coordorigin="8771,6797" coordsize="10,2">
              <v:shape style="position:absolute;left:8771;top:6797;width:10;height:2" coordorigin="8771,6797" coordsize="10,0" path="m8771,6797l8780,6797e" filled="false" stroked="true" strokeweight=".72pt" strokecolor="#000000">
                <v:path arrowok="t"/>
              </v:shape>
            </v:group>
            <v:group style="position:absolute;left:10170;top:6559;width:10;height:20" coordorigin="10170,6559" coordsize="10,20">
              <v:shape style="position:absolute;left:10170;top:6559;width:10;height:20" coordorigin="10170,6559" coordsize="10,20" path="m10170,6578l10180,6578,10180,6559,10170,6559,10170,6578xe" filled="true" fillcolor="#000000" stroked="false">
                <v:path arrowok="t"/>
                <v:fill type="solid"/>
              </v:shape>
            </v:group>
            <v:group style="position:absolute;left:10170;top:6578;width:10;height:20" coordorigin="10170,6578" coordsize="10,20">
              <v:shape style="position:absolute;left:10170;top:6578;width:10;height:20" coordorigin="10170,6578" coordsize="10,20" path="m10170,6597l10180,6597,10180,6578,10170,6578,10170,6597xe" filled="true" fillcolor="#000000" stroked="false">
                <v:path arrowok="t"/>
                <v:fill type="solid"/>
              </v:shape>
            </v:group>
            <v:group style="position:absolute;left:10170;top:6597;width:10;height:20" coordorigin="10170,6597" coordsize="10,20">
              <v:shape style="position:absolute;left:10170;top:6597;width:10;height:20" coordorigin="10170,6597" coordsize="10,20" path="m10170,6617l10180,6617,10180,6597,10170,6597,10170,6617xe" filled="true" fillcolor="#000000" stroked="false">
                <v:path arrowok="t"/>
                <v:fill type="solid"/>
              </v:shape>
            </v:group>
            <v:group style="position:absolute;left:10170;top:6617;width:10;height:20" coordorigin="10170,6617" coordsize="10,20">
              <v:shape style="position:absolute;left:10170;top:6617;width:10;height:20" coordorigin="10170,6617" coordsize="10,20" path="m10170,6636l10180,6636,10180,6617,10170,6617,10170,6636xe" filled="true" fillcolor="#000000" stroked="false">
                <v:path arrowok="t"/>
                <v:fill type="solid"/>
              </v:shape>
            </v:group>
            <v:group style="position:absolute;left:10170;top:6636;width:10;height:20" coordorigin="10170,6636" coordsize="10,20">
              <v:shape style="position:absolute;left:10170;top:6636;width:10;height:20" coordorigin="10170,6636" coordsize="10,20" path="m10170,6655l10180,6655,10180,6636,10170,6636,10170,6655xe" filled="true" fillcolor="#000000" stroked="false">
                <v:path arrowok="t"/>
                <v:fill type="solid"/>
              </v:shape>
            </v:group>
            <v:group style="position:absolute;left:10170;top:6655;width:10;height:20" coordorigin="10170,6655" coordsize="10,20">
              <v:shape style="position:absolute;left:10170;top:6655;width:10;height:20" coordorigin="10170,6655" coordsize="10,20" path="m10170,6674l10180,6674,10180,6655,10170,6655,10170,6674xe" filled="true" fillcolor="#000000" stroked="false">
                <v:path arrowok="t"/>
                <v:fill type="solid"/>
              </v:shape>
            </v:group>
            <v:group style="position:absolute;left:10170;top:6674;width:10;height:20" coordorigin="10170,6674" coordsize="10,20">
              <v:shape style="position:absolute;left:10170;top:6674;width:10;height:20" coordorigin="10170,6674" coordsize="10,20" path="m10170,6693l10180,6693,10180,6674,10170,6674,10170,6693xe" filled="true" fillcolor="#000000" stroked="false">
                <v:path arrowok="t"/>
                <v:fill type="solid"/>
              </v:shape>
            </v:group>
            <v:group style="position:absolute;left:10170;top:6693;width:10;height:20" coordorigin="10170,6693" coordsize="10,20">
              <v:shape style="position:absolute;left:10170;top:6693;width:10;height:20" coordorigin="10170,6693" coordsize="10,20" path="m10170,6713l10180,6713,10180,6693,10170,6693,10170,6713xe" filled="true" fillcolor="#000000" stroked="false">
                <v:path arrowok="t"/>
                <v:fill type="solid"/>
              </v:shape>
            </v:group>
            <v:group style="position:absolute;left:10170;top:6713;width:10;height:20" coordorigin="10170,6713" coordsize="10,20">
              <v:shape style="position:absolute;left:10170;top:6713;width:10;height:20" coordorigin="10170,6713" coordsize="10,20" path="m10170,6732l10180,6732,10180,6713,10170,6713,10170,6732xe" filled="true" fillcolor="#000000" stroked="false">
                <v:path arrowok="t"/>
                <v:fill type="solid"/>
              </v:shape>
            </v:group>
            <v:group style="position:absolute;left:10170;top:6732;width:10;height:20" coordorigin="10170,6732" coordsize="10,20">
              <v:shape style="position:absolute;left:10170;top:6732;width:10;height:20" coordorigin="10170,6732" coordsize="10,20" path="m10170,6751l10180,6751,10180,6732,10170,6732,10170,6751xe" filled="true" fillcolor="#000000" stroked="false">
                <v:path arrowok="t"/>
                <v:fill type="solid"/>
              </v:shape>
            </v:group>
            <v:group style="position:absolute;left:10170;top:6751;width:10;height:20" coordorigin="10170,6751" coordsize="10,20">
              <v:shape style="position:absolute;left:10170;top:6751;width:10;height:20" coordorigin="10170,6751" coordsize="10,20" path="m10170,6770l10180,6770,10180,6751,10170,6751,10170,6770xe" filled="true" fillcolor="#000000" stroked="false">
                <v:path arrowok="t"/>
                <v:fill type="solid"/>
              </v:shape>
            </v:group>
            <v:group style="position:absolute;left:10170;top:6770;width:10;height:20" coordorigin="10170,6770" coordsize="10,20">
              <v:shape style="position:absolute;left:10170;top:6770;width:10;height:20" coordorigin="10170,6770" coordsize="10,20" path="m10170,6789l10180,6789,10180,6770,10170,6770,10170,6789xe" filled="true" fillcolor="#000000" stroked="false">
                <v:path arrowok="t"/>
                <v:fill type="solid"/>
              </v:shape>
            </v:group>
            <v:group style="position:absolute;left:10170;top:6797;width:10;height:2" coordorigin="10170,6797" coordsize="10,2">
              <v:shape style="position:absolute;left:10170;top:6797;width:10;height:2" coordorigin="10170,6797" coordsize="10,0" path="m10170,6797l10180,6797e" filled="false" stroked="true" strokeweight=".72pt" strokecolor="#000000">
                <v:path arrowok="t"/>
              </v:shape>
            </v:group>
            <v:group style="position:absolute;left:11572;top:6559;width:10;height:20" coordorigin="11572,6559" coordsize="10,20">
              <v:shape style="position:absolute;left:11572;top:6559;width:10;height:20" coordorigin="11572,6559" coordsize="10,20" path="m11572,6578l11581,6578,11581,6559,11572,6559,11572,6578xe" filled="true" fillcolor="#000000" stroked="false">
                <v:path arrowok="t"/>
                <v:fill type="solid"/>
              </v:shape>
            </v:group>
            <v:group style="position:absolute;left:11572;top:6578;width:10;height:20" coordorigin="11572,6578" coordsize="10,20">
              <v:shape style="position:absolute;left:11572;top:6578;width:10;height:20" coordorigin="11572,6578" coordsize="10,20" path="m11572,6597l11581,6597,11581,6578,11572,6578,11572,6597xe" filled="true" fillcolor="#000000" stroked="false">
                <v:path arrowok="t"/>
                <v:fill type="solid"/>
              </v:shape>
            </v:group>
            <v:group style="position:absolute;left:11572;top:6597;width:10;height:20" coordorigin="11572,6597" coordsize="10,20">
              <v:shape style="position:absolute;left:11572;top:6597;width:10;height:20" coordorigin="11572,6597" coordsize="10,20" path="m11572,6617l11581,6617,11581,6597,11572,6597,11572,6617xe" filled="true" fillcolor="#000000" stroked="false">
                <v:path arrowok="t"/>
                <v:fill type="solid"/>
              </v:shape>
            </v:group>
            <v:group style="position:absolute;left:11572;top:6617;width:10;height:20" coordorigin="11572,6617" coordsize="10,20">
              <v:shape style="position:absolute;left:11572;top:6617;width:10;height:20" coordorigin="11572,6617" coordsize="10,20" path="m11572,6636l11581,6636,11581,6617,11572,6617,11572,6636xe" filled="true" fillcolor="#000000" stroked="false">
                <v:path arrowok="t"/>
                <v:fill type="solid"/>
              </v:shape>
            </v:group>
            <v:group style="position:absolute;left:11572;top:6636;width:10;height:20" coordorigin="11572,6636" coordsize="10,20">
              <v:shape style="position:absolute;left:11572;top:6636;width:10;height:20" coordorigin="11572,6636" coordsize="10,20" path="m11572,6655l11581,6655,11581,6636,11572,6636,11572,6655xe" filled="true" fillcolor="#000000" stroked="false">
                <v:path arrowok="t"/>
                <v:fill type="solid"/>
              </v:shape>
            </v:group>
            <v:group style="position:absolute;left:11572;top:6655;width:10;height:20" coordorigin="11572,6655" coordsize="10,20">
              <v:shape style="position:absolute;left:11572;top:6655;width:10;height:20" coordorigin="11572,6655" coordsize="10,20" path="m11572,6674l11581,6674,11581,6655,11572,6655,11572,6674xe" filled="true" fillcolor="#000000" stroked="false">
                <v:path arrowok="t"/>
                <v:fill type="solid"/>
              </v:shape>
            </v:group>
            <v:group style="position:absolute;left:11572;top:6674;width:10;height:20" coordorigin="11572,6674" coordsize="10,20">
              <v:shape style="position:absolute;left:11572;top:6674;width:10;height:20" coordorigin="11572,6674" coordsize="10,20" path="m11572,6693l11581,6693,11581,6674,11572,6674,11572,6693xe" filled="true" fillcolor="#000000" stroked="false">
                <v:path arrowok="t"/>
                <v:fill type="solid"/>
              </v:shape>
            </v:group>
            <v:group style="position:absolute;left:11572;top:6693;width:10;height:20" coordorigin="11572,6693" coordsize="10,20">
              <v:shape style="position:absolute;left:11572;top:6693;width:10;height:20" coordorigin="11572,6693" coordsize="10,20" path="m11572,6713l11581,6713,11581,6693,11572,6693,11572,6713xe" filled="true" fillcolor="#000000" stroked="false">
                <v:path arrowok="t"/>
                <v:fill type="solid"/>
              </v:shape>
            </v:group>
            <v:group style="position:absolute;left:11572;top:6713;width:10;height:20" coordorigin="11572,6713" coordsize="10,20">
              <v:shape style="position:absolute;left:11572;top:6713;width:10;height:20" coordorigin="11572,6713" coordsize="10,20" path="m11572,6732l11581,6732,11581,6713,11572,6713,11572,6732xe" filled="true" fillcolor="#000000" stroked="false">
                <v:path arrowok="t"/>
                <v:fill type="solid"/>
              </v:shape>
            </v:group>
            <v:group style="position:absolute;left:11572;top:6732;width:10;height:20" coordorigin="11572,6732" coordsize="10,20">
              <v:shape style="position:absolute;left:11572;top:6732;width:10;height:20" coordorigin="11572,6732" coordsize="10,20" path="m11572,6751l11581,6751,11581,6732,11572,6732,11572,6751xe" filled="true" fillcolor="#000000" stroked="false">
                <v:path arrowok="t"/>
                <v:fill type="solid"/>
              </v:shape>
            </v:group>
            <v:group style="position:absolute;left:11572;top:6751;width:10;height:20" coordorigin="11572,6751" coordsize="10,20">
              <v:shape style="position:absolute;left:11572;top:6751;width:10;height:20" coordorigin="11572,6751" coordsize="10,20" path="m11572,6770l11581,6770,11581,6751,11572,6751,11572,6770xe" filled="true" fillcolor="#000000" stroked="false">
                <v:path arrowok="t"/>
                <v:fill type="solid"/>
              </v:shape>
            </v:group>
            <v:group style="position:absolute;left:11572;top:6770;width:10;height:20" coordorigin="11572,6770" coordsize="10,20">
              <v:shape style="position:absolute;left:11572;top:6770;width:10;height:20" coordorigin="11572,6770" coordsize="10,20" path="m11572,6789l11581,6789,11581,6770,11572,6770,11572,6789xe" filled="true" fillcolor="#000000" stroked="false">
                <v:path arrowok="t"/>
                <v:fill type="solid"/>
              </v:shape>
            </v:group>
            <v:group style="position:absolute;left:11572;top:6797;width:10;height:2" coordorigin="11572,6797" coordsize="10,2">
              <v:shape style="position:absolute;left:11572;top:6797;width:10;height:2" coordorigin="11572,6797" coordsize="10,0" path="m11572,6797l11581,6797e" filled="false" stroked="true" strokeweight=".72pt" strokecolor="#000000">
                <v:path arrowok="t"/>
              </v:shape>
            </v:group>
            <v:group style="position:absolute;left:12969;top:6559;width:10;height:20" coordorigin="12969,6559" coordsize="10,20">
              <v:shape style="position:absolute;left:12969;top:6559;width:10;height:20" coordorigin="12969,6559" coordsize="10,20" path="m12969,6578l12979,6578,12979,6559,12969,6559,12969,6578xe" filled="true" fillcolor="#000000" stroked="false">
                <v:path arrowok="t"/>
                <v:fill type="solid"/>
              </v:shape>
            </v:group>
            <v:group style="position:absolute;left:12969;top:6578;width:10;height:20" coordorigin="12969,6578" coordsize="10,20">
              <v:shape style="position:absolute;left:12969;top:6578;width:10;height:20" coordorigin="12969,6578" coordsize="10,20" path="m12969,6597l12979,6597,12979,6578,12969,6578,12969,6597xe" filled="true" fillcolor="#000000" stroked="false">
                <v:path arrowok="t"/>
                <v:fill type="solid"/>
              </v:shape>
            </v:group>
            <v:group style="position:absolute;left:12969;top:6597;width:10;height:20" coordorigin="12969,6597" coordsize="10,20">
              <v:shape style="position:absolute;left:12969;top:6597;width:10;height:20" coordorigin="12969,6597" coordsize="10,20" path="m12969,6617l12979,6617,12979,6597,12969,6597,12969,6617xe" filled="true" fillcolor="#000000" stroked="false">
                <v:path arrowok="t"/>
                <v:fill type="solid"/>
              </v:shape>
            </v:group>
            <v:group style="position:absolute;left:12969;top:6617;width:10;height:20" coordorigin="12969,6617" coordsize="10,20">
              <v:shape style="position:absolute;left:12969;top:6617;width:10;height:20" coordorigin="12969,6617" coordsize="10,20" path="m12969,6636l12979,6636,12979,6617,12969,6617,12969,6636xe" filled="true" fillcolor="#000000" stroked="false">
                <v:path arrowok="t"/>
                <v:fill type="solid"/>
              </v:shape>
            </v:group>
            <v:group style="position:absolute;left:12969;top:6636;width:10;height:20" coordorigin="12969,6636" coordsize="10,20">
              <v:shape style="position:absolute;left:12969;top:6636;width:10;height:20" coordorigin="12969,6636" coordsize="10,20" path="m12969,6655l12979,6655,12979,6636,12969,6636,12969,6655xe" filled="true" fillcolor="#000000" stroked="false">
                <v:path arrowok="t"/>
                <v:fill type="solid"/>
              </v:shape>
            </v:group>
            <v:group style="position:absolute;left:12969;top:6655;width:10;height:20" coordorigin="12969,6655" coordsize="10,20">
              <v:shape style="position:absolute;left:12969;top:6655;width:10;height:20" coordorigin="12969,6655" coordsize="10,20" path="m12969,6674l12979,6674,12979,6655,12969,6655,12969,6674xe" filled="true" fillcolor="#000000" stroked="false">
                <v:path arrowok="t"/>
                <v:fill type="solid"/>
              </v:shape>
            </v:group>
            <v:group style="position:absolute;left:12969;top:6674;width:10;height:20" coordorigin="12969,6674" coordsize="10,20">
              <v:shape style="position:absolute;left:12969;top:6674;width:10;height:20" coordorigin="12969,6674" coordsize="10,20" path="m12969,6693l12979,6693,12979,6674,12969,6674,12969,6693xe" filled="true" fillcolor="#000000" stroked="false">
                <v:path arrowok="t"/>
                <v:fill type="solid"/>
              </v:shape>
            </v:group>
            <v:group style="position:absolute;left:12969;top:6693;width:10;height:20" coordorigin="12969,6693" coordsize="10,20">
              <v:shape style="position:absolute;left:12969;top:6693;width:10;height:20" coordorigin="12969,6693" coordsize="10,20" path="m12969,6713l12979,6713,12979,6693,12969,6693,12969,6713xe" filled="true" fillcolor="#000000" stroked="false">
                <v:path arrowok="t"/>
                <v:fill type="solid"/>
              </v:shape>
            </v:group>
            <v:group style="position:absolute;left:12969;top:6713;width:10;height:20" coordorigin="12969,6713" coordsize="10,20">
              <v:shape style="position:absolute;left:12969;top:6713;width:10;height:20" coordorigin="12969,6713" coordsize="10,20" path="m12969,6732l12979,6732,12979,6713,12969,6713,12969,6732xe" filled="true" fillcolor="#000000" stroked="false">
                <v:path arrowok="t"/>
                <v:fill type="solid"/>
              </v:shape>
            </v:group>
            <v:group style="position:absolute;left:12969;top:6732;width:10;height:20" coordorigin="12969,6732" coordsize="10,20">
              <v:shape style="position:absolute;left:12969;top:6732;width:10;height:20" coordorigin="12969,6732" coordsize="10,20" path="m12969,6751l12979,6751,12979,6732,12969,6732,12969,6751xe" filled="true" fillcolor="#000000" stroked="false">
                <v:path arrowok="t"/>
                <v:fill type="solid"/>
              </v:shape>
            </v:group>
            <v:group style="position:absolute;left:12969;top:6751;width:10;height:20" coordorigin="12969,6751" coordsize="10,20">
              <v:shape style="position:absolute;left:12969;top:6751;width:10;height:20" coordorigin="12969,6751" coordsize="10,20" path="m12969,6770l12979,6770,12979,6751,12969,6751,12969,6770xe" filled="true" fillcolor="#000000" stroked="false">
                <v:path arrowok="t"/>
                <v:fill type="solid"/>
              </v:shape>
            </v:group>
            <v:group style="position:absolute;left:12969;top:6770;width:10;height:20" coordorigin="12969,6770" coordsize="10,20">
              <v:shape style="position:absolute;left:12969;top:6770;width:10;height:20" coordorigin="12969,6770" coordsize="10,20" path="m12969,6789l12979,6789,12979,6770,12969,6770,12969,6789xe" filled="true" fillcolor="#000000" stroked="false">
                <v:path arrowok="t"/>
                <v:fill type="solid"/>
              </v:shape>
            </v:group>
            <v:group style="position:absolute;left:12969;top:6797;width:10;height:2" coordorigin="12969,6797" coordsize="10,2">
              <v:shape style="position:absolute;left:12969;top:6797;width:10;height:2" coordorigin="12969,6797" coordsize="10,0" path="m12969,6797l12979,6797e" filled="false" stroked="true" strokeweight=".72pt" strokecolor="#000000">
                <v:path arrowok="t"/>
              </v:shape>
            </v:group>
            <v:group style="position:absolute;left:14445;top:6559;width:10;height:20" coordorigin="14445,6559" coordsize="10,20">
              <v:shape style="position:absolute;left:14445;top:6559;width:10;height:20" coordorigin="14445,6559" coordsize="10,20" path="m14445,6578l14455,6578,14455,6559,14445,6559,14445,6578xe" filled="true" fillcolor="#000000" stroked="false">
                <v:path arrowok="t"/>
                <v:fill type="solid"/>
              </v:shape>
            </v:group>
            <v:group style="position:absolute;left:14445;top:6578;width:10;height:20" coordorigin="14445,6578" coordsize="10,20">
              <v:shape style="position:absolute;left:14445;top:6578;width:10;height:20" coordorigin="14445,6578" coordsize="10,20" path="m14445,6597l14455,6597,14455,6578,14445,6578,14445,6597xe" filled="true" fillcolor="#000000" stroked="false">
                <v:path arrowok="t"/>
                <v:fill type="solid"/>
              </v:shape>
            </v:group>
            <v:group style="position:absolute;left:14445;top:6597;width:10;height:20" coordorigin="14445,6597" coordsize="10,20">
              <v:shape style="position:absolute;left:14445;top:6597;width:10;height:20" coordorigin="14445,6597" coordsize="10,20" path="m14445,6617l14455,6617,14455,6597,14445,6597,14445,6617xe" filled="true" fillcolor="#000000" stroked="false">
                <v:path arrowok="t"/>
                <v:fill type="solid"/>
              </v:shape>
            </v:group>
            <v:group style="position:absolute;left:14445;top:6617;width:10;height:20" coordorigin="14445,6617" coordsize="10,20">
              <v:shape style="position:absolute;left:14445;top:6617;width:10;height:20" coordorigin="14445,6617" coordsize="10,20" path="m14445,6636l14455,6636,14455,6617,14445,6617,14445,6636xe" filled="true" fillcolor="#000000" stroked="false">
                <v:path arrowok="t"/>
                <v:fill type="solid"/>
              </v:shape>
            </v:group>
            <v:group style="position:absolute;left:14445;top:6636;width:10;height:20" coordorigin="14445,6636" coordsize="10,20">
              <v:shape style="position:absolute;left:14445;top:6636;width:10;height:20" coordorigin="14445,6636" coordsize="10,20" path="m14445,6655l14455,6655,14455,6636,14445,6636,14445,6655xe" filled="true" fillcolor="#000000" stroked="false">
                <v:path arrowok="t"/>
                <v:fill type="solid"/>
              </v:shape>
            </v:group>
            <v:group style="position:absolute;left:14445;top:6655;width:10;height:20" coordorigin="14445,6655" coordsize="10,20">
              <v:shape style="position:absolute;left:14445;top:6655;width:10;height:20" coordorigin="14445,6655" coordsize="10,20" path="m14445,6674l14455,6674,14455,6655,14445,6655,14445,6674xe" filled="true" fillcolor="#000000" stroked="false">
                <v:path arrowok="t"/>
                <v:fill type="solid"/>
              </v:shape>
            </v:group>
            <v:group style="position:absolute;left:14445;top:6674;width:10;height:20" coordorigin="14445,6674" coordsize="10,20">
              <v:shape style="position:absolute;left:14445;top:6674;width:10;height:20" coordorigin="14445,6674" coordsize="10,20" path="m14445,6693l14455,6693,14455,6674,14445,6674,14445,6693xe" filled="true" fillcolor="#000000" stroked="false">
                <v:path arrowok="t"/>
                <v:fill type="solid"/>
              </v:shape>
            </v:group>
            <v:group style="position:absolute;left:14445;top:6693;width:10;height:20" coordorigin="14445,6693" coordsize="10,20">
              <v:shape style="position:absolute;left:14445;top:6693;width:10;height:20" coordorigin="14445,6693" coordsize="10,20" path="m14445,6713l14455,6713,14455,6693,14445,6693,14445,6713xe" filled="true" fillcolor="#000000" stroked="false">
                <v:path arrowok="t"/>
                <v:fill type="solid"/>
              </v:shape>
            </v:group>
            <v:group style="position:absolute;left:14445;top:6713;width:10;height:20" coordorigin="14445,6713" coordsize="10,20">
              <v:shape style="position:absolute;left:14445;top:6713;width:10;height:20" coordorigin="14445,6713" coordsize="10,20" path="m14445,6732l14455,6732,14455,6713,14445,6713,14445,6732xe" filled="true" fillcolor="#000000" stroked="false">
                <v:path arrowok="t"/>
                <v:fill type="solid"/>
              </v:shape>
            </v:group>
            <v:group style="position:absolute;left:14445;top:6732;width:10;height:20" coordorigin="14445,6732" coordsize="10,20">
              <v:shape style="position:absolute;left:14445;top:6732;width:10;height:20" coordorigin="14445,6732" coordsize="10,20" path="m14445,6751l14455,6751,14455,6732,14445,6732,14445,6751xe" filled="true" fillcolor="#000000" stroked="false">
                <v:path arrowok="t"/>
                <v:fill type="solid"/>
              </v:shape>
            </v:group>
            <v:group style="position:absolute;left:14445;top:6751;width:10;height:20" coordorigin="14445,6751" coordsize="10,20">
              <v:shape style="position:absolute;left:14445;top:6751;width:10;height:20" coordorigin="14445,6751" coordsize="10,20" path="m14445,6770l14455,6770,14455,6751,14445,6751,14445,6770xe" filled="true" fillcolor="#000000" stroked="false">
                <v:path arrowok="t"/>
                <v:fill type="solid"/>
              </v:shape>
            </v:group>
            <v:group style="position:absolute;left:14445;top:6770;width:10;height:20" coordorigin="14445,6770" coordsize="10,20">
              <v:shape style="position:absolute;left:14445;top:6770;width:10;height:20" coordorigin="14445,6770" coordsize="10,20" path="m14445,6789l14455,6789,14455,6770,14445,6770,14445,6789xe" filled="true" fillcolor="#000000" stroked="false">
                <v:path arrowok="t"/>
                <v:fill type="solid"/>
              </v:shape>
            </v:group>
            <v:group style="position:absolute;left:14445;top:6797;width:10;height:2" coordorigin="14445,6797" coordsize="10,2">
              <v:shape style="position:absolute;left:14445;top:6797;width:10;height:2" coordorigin="14445,6797" coordsize="10,0" path="m14445,6797l14455,6797e" filled="false" stroked="true" strokeweight=".72pt" strokecolor="#000000">
                <v:path arrowok="t"/>
              </v:shape>
              <v:shape style="position:absolute;left:571;top:6713;width:4011;height:101" type="#_x0000_t75" stroked="false">
                <v:imagedata r:id="rId241" o:title=""/>
              </v:shape>
              <v:shape style="position:absolute;left:4558;top:6804;width:4213;height:10" type="#_x0000_t75" stroked="false">
                <v:imagedata r:id="rId232" o:title=""/>
              </v:shape>
              <v:shape style="position:absolute;left:8766;top:6804;width:7160;height:10" type="#_x0000_t75" stroked="false">
                <v:imagedata r:id="rId233" o:title=""/>
              </v:shape>
            </v:group>
            <v:group style="position:absolute;left:4563;top:6813;width:10;height:20" coordorigin="4563,6813" coordsize="10,20">
              <v:shape style="position:absolute;left:4563;top:6813;width:10;height:20" coordorigin="4563,6813" coordsize="10,20" path="m4563,6833l4572,6833,4572,6813,4563,6813,4563,6833xe" filled="true" fillcolor="#000000" stroked="false">
                <v:path arrowok="t"/>
                <v:fill type="solid"/>
              </v:shape>
            </v:group>
            <v:group style="position:absolute;left:4563;top:6833;width:10;height:20" coordorigin="4563,6833" coordsize="10,20">
              <v:shape style="position:absolute;left:4563;top:6833;width:10;height:20" coordorigin="4563,6833" coordsize="10,20" path="m4563,6852l4572,6852,4572,6833,4563,6833,4563,6852xe" filled="true" fillcolor="#000000" stroked="false">
                <v:path arrowok="t"/>
                <v:fill type="solid"/>
              </v:shape>
            </v:group>
            <v:group style="position:absolute;left:4563;top:6852;width:10;height:20" coordorigin="4563,6852" coordsize="10,20">
              <v:shape style="position:absolute;left:4563;top:6852;width:10;height:20" coordorigin="4563,6852" coordsize="10,20" path="m4563,6871l4572,6871,4572,6852,4563,6852,4563,6871xe" filled="true" fillcolor="#000000" stroked="false">
                <v:path arrowok="t"/>
                <v:fill type="solid"/>
              </v:shape>
            </v:group>
            <v:group style="position:absolute;left:4563;top:6871;width:10;height:20" coordorigin="4563,6871" coordsize="10,20">
              <v:shape style="position:absolute;left:4563;top:6871;width:10;height:20" coordorigin="4563,6871" coordsize="10,20" path="m4563,6890l4572,6890,4572,6871,4563,6871,4563,6890xe" filled="true" fillcolor="#000000" stroked="false">
                <v:path arrowok="t"/>
                <v:fill type="solid"/>
              </v:shape>
            </v:group>
            <v:group style="position:absolute;left:4563;top:6890;width:10;height:20" coordorigin="4563,6890" coordsize="10,20">
              <v:shape style="position:absolute;left:4563;top:6890;width:10;height:20" coordorigin="4563,6890" coordsize="10,20" path="m4563,6909l4572,6909,4572,6890,4563,6890,4563,6909xe" filled="true" fillcolor="#000000" stroked="false">
                <v:path arrowok="t"/>
                <v:fill type="solid"/>
              </v:shape>
            </v:group>
            <v:group style="position:absolute;left:4563;top:6909;width:10;height:20" coordorigin="4563,6909" coordsize="10,20">
              <v:shape style="position:absolute;left:4563;top:6909;width:10;height:20" coordorigin="4563,6909" coordsize="10,20" path="m4563,6929l4572,6929,4572,6909,4563,6909,4563,6929xe" filled="true" fillcolor="#000000" stroked="false">
                <v:path arrowok="t"/>
                <v:fill type="solid"/>
              </v:shape>
            </v:group>
            <v:group style="position:absolute;left:4563;top:6929;width:10;height:20" coordorigin="4563,6929" coordsize="10,20">
              <v:shape style="position:absolute;left:4563;top:6929;width:10;height:20" coordorigin="4563,6929" coordsize="10,20" path="m4563,6948l4572,6948,4572,6929,4563,6929,4563,6948xe" filled="true" fillcolor="#000000" stroked="false">
                <v:path arrowok="t"/>
                <v:fill type="solid"/>
              </v:shape>
            </v:group>
            <v:group style="position:absolute;left:4563;top:6948;width:10;height:20" coordorigin="4563,6948" coordsize="10,20">
              <v:shape style="position:absolute;left:4563;top:6948;width:10;height:20" coordorigin="4563,6948" coordsize="10,20" path="m4563,6967l4572,6967,4572,6948,4563,6948,4563,6967xe" filled="true" fillcolor="#000000" stroked="false">
                <v:path arrowok="t"/>
                <v:fill type="solid"/>
              </v:shape>
            </v:group>
            <v:group style="position:absolute;left:4563;top:6967;width:10;height:20" coordorigin="4563,6967" coordsize="10,20">
              <v:shape style="position:absolute;left:4563;top:6967;width:10;height:20" coordorigin="4563,6967" coordsize="10,20" path="m4563,6986l4572,6986,4572,6967,4563,6967,4563,6986xe" filled="true" fillcolor="#000000" stroked="false">
                <v:path arrowok="t"/>
                <v:fill type="solid"/>
              </v:shape>
            </v:group>
            <v:group style="position:absolute;left:4563;top:6986;width:10;height:20" coordorigin="4563,6986" coordsize="10,20">
              <v:shape style="position:absolute;left:4563;top:6986;width:10;height:20" coordorigin="4563,6986" coordsize="10,20" path="m4563,7005l4572,7005,4572,6986,4563,6986,4563,7005xe" filled="true" fillcolor="#000000" stroked="false">
                <v:path arrowok="t"/>
                <v:fill type="solid"/>
              </v:shape>
            </v:group>
            <v:group style="position:absolute;left:4563;top:7005;width:10;height:20" coordorigin="4563,7005" coordsize="10,20">
              <v:shape style="position:absolute;left:4563;top:7005;width:10;height:20" coordorigin="4563,7005" coordsize="10,20" path="m4563,7025l4572,7025,4572,7005,4563,7005,4563,7025xe" filled="true" fillcolor="#000000" stroked="false">
                <v:path arrowok="t"/>
                <v:fill type="solid"/>
              </v:shape>
            </v:group>
            <v:group style="position:absolute;left:4563;top:7025;width:10;height:20" coordorigin="4563,7025" coordsize="10,20">
              <v:shape style="position:absolute;left:4563;top:7025;width:10;height:20" coordorigin="4563,7025" coordsize="10,20" path="m4563,7044l4572,7044,4572,7025,4563,7025,4563,7044xe" filled="true" fillcolor="#000000" stroked="false">
                <v:path arrowok="t"/>
                <v:fill type="solid"/>
              </v:shape>
            </v:group>
            <v:group style="position:absolute;left:4563;top:7044;width:10;height:20" coordorigin="4563,7044" coordsize="10,20">
              <v:shape style="position:absolute;left:4563;top:7044;width:10;height:20" coordorigin="4563,7044" coordsize="10,20" path="m4563,7063l4572,7063,4572,7044,4563,7044,4563,7063xe" filled="true" fillcolor="#000000" stroked="false">
                <v:path arrowok="t"/>
                <v:fill type="solid"/>
              </v:shape>
            </v:group>
            <v:group style="position:absolute;left:4563;top:7063;width:10;height:20" coordorigin="4563,7063" coordsize="10,20">
              <v:shape style="position:absolute;left:4563;top:7063;width:10;height:20" coordorigin="4563,7063" coordsize="10,20" path="m4563,7082l4572,7082,4572,7063,4563,7063,4563,7082xe" filled="true" fillcolor="#000000" stroked="false">
                <v:path arrowok="t"/>
                <v:fill type="solid"/>
              </v:shape>
            </v:group>
            <v:group style="position:absolute;left:4563;top:7082;width:10;height:20" coordorigin="4563,7082" coordsize="10,20">
              <v:shape style="position:absolute;left:4563;top:7082;width:10;height:20" coordorigin="4563,7082" coordsize="10,20" path="m4563,7101l4572,7101,4572,7082,4563,7082,4563,7101xe" filled="true" fillcolor="#000000" stroked="false">
                <v:path arrowok="t"/>
                <v:fill type="solid"/>
              </v:shape>
            </v:group>
            <v:group style="position:absolute;left:4563;top:7106;width:10;height:2" coordorigin="4563,7106" coordsize="10,2">
              <v:shape style="position:absolute;left:4563;top:7106;width:10;height:2" coordorigin="4563,7106" coordsize="10,0" path="m4563,7106l4572,7106e" filled="false" stroked="true" strokeweight=".48001pt" strokecolor="#000000">
                <v:path arrowok="t"/>
              </v:shape>
            </v:group>
            <v:group style="position:absolute;left:5955;top:6813;width:10;height:20" coordorigin="5955,6813" coordsize="10,20">
              <v:shape style="position:absolute;left:5955;top:6813;width:10;height:20" coordorigin="5955,6813" coordsize="10,20" path="m5955,6833l5965,6833,5965,6813,5955,6813,5955,6833xe" filled="true" fillcolor="#000000" stroked="false">
                <v:path arrowok="t"/>
                <v:fill type="solid"/>
              </v:shape>
            </v:group>
            <v:group style="position:absolute;left:5955;top:6833;width:10;height:20" coordorigin="5955,6833" coordsize="10,20">
              <v:shape style="position:absolute;left:5955;top:6833;width:10;height:20" coordorigin="5955,6833" coordsize="10,20" path="m5955,6852l5965,6852,5965,6833,5955,6833,5955,6852xe" filled="true" fillcolor="#000000" stroked="false">
                <v:path arrowok="t"/>
                <v:fill type="solid"/>
              </v:shape>
            </v:group>
            <v:group style="position:absolute;left:5955;top:6852;width:10;height:20" coordorigin="5955,6852" coordsize="10,20">
              <v:shape style="position:absolute;left:5955;top:6852;width:10;height:20" coordorigin="5955,6852" coordsize="10,20" path="m5955,6871l5965,6871,5965,6852,5955,6852,5955,6871xe" filled="true" fillcolor="#000000" stroked="false">
                <v:path arrowok="t"/>
                <v:fill type="solid"/>
              </v:shape>
            </v:group>
            <v:group style="position:absolute;left:5955;top:6871;width:10;height:20" coordorigin="5955,6871" coordsize="10,20">
              <v:shape style="position:absolute;left:5955;top:6871;width:10;height:20" coordorigin="5955,6871" coordsize="10,20" path="m5955,6890l5965,6890,5965,6871,5955,6871,5955,6890xe" filled="true" fillcolor="#000000" stroked="false">
                <v:path arrowok="t"/>
                <v:fill type="solid"/>
              </v:shape>
            </v:group>
            <v:group style="position:absolute;left:5955;top:6890;width:10;height:20" coordorigin="5955,6890" coordsize="10,20">
              <v:shape style="position:absolute;left:5955;top:6890;width:10;height:20" coordorigin="5955,6890" coordsize="10,20" path="m5955,6909l5965,6909,5965,6890,5955,6890,5955,6909xe" filled="true" fillcolor="#000000" stroked="false">
                <v:path arrowok="t"/>
                <v:fill type="solid"/>
              </v:shape>
            </v:group>
            <v:group style="position:absolute;left:5955;top:6909;width:10;height:20" coordorigin="5955,6909" coordsize="10,20">
              <v:shape style="position:absolute;left:5955;top:6909;width:10;height:20" coordorigin="5955,6909" coordsize="10,20" path="m5955,6929l5965,6929,5965,6909,5955,6909,5955,6929xe" filled="true" fillcolor="#000000" stroked="false">
                <v:path arrowok="t"/>
                <v:fill type="solid"/>
              </v:shape>
            </v:group>
            <v:group style="position:absolute;left:5955;top:6929;width:10;height:20" coordorigin="5955,6929" coordsize="10,20">
              <v:shape style="position:absolute;left:5955;top:6929;width:10;height:20" coordorigin="5955,6929" coordsize="10,20" path="m5955,6948l5965,6948,5965,6929,5955,6929,5955,6948xe" filled="true" fillcolor="#000000" stroked="false">
                <v:path arrowok="t"/>
                <v:fill type="solid"/>
              </v:shape>
            </v:group>
            <v:group style="position:absolute;left:5955;top:6948;width:10;height:20" coordorigin="5955,6948" coordsize="10,20">
              <v:shape style="position:absolute;left:5955;top:6948;width:10;height:20" coordorigin="5955,6948" coordsize="10,20" path="m5955,6967l5965,6967,5965,6948,5955,6948,5955,6967xe" filled="true" fillcolor="#000000" stroked="false">
                <v:path arrowok="t"/>
                <v:fill type="solid"/>
              </v:shape>
            </v:group>
            <v:group style="position:absolute;left:5955;top:6967;width:10;height:20" coordorigin="5955,6967" coordsize="10,20">
              <v:shape style="position:absolute;left:5955;top:6967;width:10;height:20" coordorigin="5955,6967" coordsize="10,20" path="m5955,6986l5965,6986,5965,6967,5955,6967,5955,6986xe" filled="true" fillcolor="#000000" stroked="false">
                <v:path arrowok="t"/>
                <v:fill type="solid"/>
              </v:shape>
            </v:group>
            <v:group style="position:absolute;left:5955;top:6986;width:10;height:20" coordorigin="5955,6986" coordsize="10,20">
              <v:shape style="position:absolute;left:5955;top:6986;width:10;height:20" coordorigin="5955,6986" coordsize="10,20" path="m5955,7005l5965,7005,5965,6986,5955,6986,5955,7005xe" filled="true" fillcolor="#000000" stroked="false">
                <v:path arrowok="t"/>
                <v:fill type="solid"/>
              </v:shape>
            </v:group>
            <v:group style="position:absolute;left:5955;top:7005;width:10;height:20" coordorigin="5955,7005" coordsize="10,20">
              <v:shape style="position:absolute;left:5955;top:7005;width:10;height:20" coordorigin="5955,7005" coordsize="10,20" path="m5955,7025l5965,7025,5965,7005,5955,7005,5955,7025xe" filled="true" fillcolor="#000000" stroked="false">
                <v:path arrowok="t"/>
                <v:fill type="solid"/>
              </v:shape>
            </v:group>
            <v:group style="position:absolute;left:5955;top:7025;width:10;height:20" coordorigin="5955,7025" coordsize="10,20">
              <v:shape style="position:absolute;left:5955;top:7025;width:10;height:20" coordorigin="5955,7025" coordsize="10,20" path="m5955,7044l5965,7044,5965,7025,5955,7025,5955,7044xe" filled="true" fillcolor="#000000" stroked="false">
                <v:path arrowok="t"/>
                <v:fill type="solid"/>
              </v:shape>
            </v:group>
            <v:group style="position:absolute;left:5955;top:7044;width:10;height:20" coordorigin="5955,7044" coordsize="10,20">
              <v:shape style="position:absolute;left:5955;top:7044;width:10;height:20" coordorigin="5955,7044" coordsize="10,20" path="m5955,7063l5965,7063,5965,7044,5955,7044,5955,7063xe" filled="true" fillcolor="#000000" stroked="false">
                <v:path arrowok="t"/>
                <v:fill type="solid"/>
              </v:shape>
            </v:group>
            <v:group style="position:absolute;left:5955;top:7063;width:10;height:20" coordorigin="5955,7063" coordsize="10,20">
              <v:shape style="position:absolute;left:5955;top:7063;width:10;height:20" coordorigin="5955,7063" coordsize="10,20" path="m5955,7082l5965,7082,5965,7063,5955,7063,5955,7082xe" filled="true" fillcolor="#000000" stroked="false">
                <v:path arrowok="t"/>
                <v:fill type="solid"/>
              </v:shape>
            </v:group>
            <v:group style="position:absolute;left:5955;top:7082;width:10;height:20" coordorigin="5955,7082" coordsize="10,20">
              <v:shape style="position:absolute;left:5955;top:7082;width:10;height:20" coordorigin="5955,7082" coordsize="10,20" path="m5955,7101l5965,7101,5965,7082,5955,7082,5955,7101xe" filled="true" fillcolor="#000000" stroked="false">
                <v:path arrowok="t"/>
                <v:fill type="solid"/>
              </v:shape>
            </v:group>
            <v:group style="position:absolute;left:5955;top:7106;width:10;height:2" coordorigin="5955,7106" coordsize="10,2">
              <v:shape style="position:absolute;left:5955;top:7106;width:10;height:2" coordorigin="5955,7106" coordsize="10,0" path="m5955,7106l5965,7106e" filled="false" stroked="true" strokeweight=".48001pt" strokecolor="#000000">
                <v:path arrowok="t"/>
              </v:shape>
            </v:group>
            <v:group style="position:absolute;left:7431;top:6813;width:10;height:20" coordorigin="7431,6813" coordsize="10,20">
              <v:shape style="position:absolute;left:7431;top:6813;width:10;height:20" coordorigin="7431,6813" coordsize="10,20" path="m7431,6833l7441,6833,7441,6813,7431,6813,7431,6833xe" filled="true" fillcolor="#000000" stroked="false">
                <v:path arrowok="t"/>
                <v:fill type="solid"/>
              </v:shape>
            </v:group>
            <v:group style="position:absolute;left:7431;top:6833;width:10;height:20" coordorigin="7431,6833" coordsize="10,20">
              <v:shape style="position:absolute;left:7431;top:6833;width:10;height:20" coordorigin="7431,6833" coordsize="10,20" path="m7431,6852l7441,6852,7441,6833,7431,6833,7431,6852xe" filled="true" fillcolor="#000000" stroked="false">
                <v:path arrowok="t"/>
                <v:fill type="solid"/>
              </v:shape>
            </v:group>
            <v:group style="position:absolute;left:7431;top:6852;width:10;height:20" coordorigin="7431,6852" coordsize="10,20">
              <v:shape style="position:absolute;left:7431;top:6852;width:10;height:20" coordorigin="7431,6852" coordsize="10,20" path="m7431,6871l7441,6871,7441,6852,7431,6852,7431,6871xe" filled="true" fillcolor="#000000" stroked="false">
                <v:path arrowok="t"/>
                <v:fill type="solid"/>
              </v:shape>
            </v:group>
            <v:group style="position:absolute;left:7431;top:6871;width:10;height:20" coordorigin="7431,6871" coordsize="10,20">
              <v:shape style="position:absolute;left:7431;top:6871;width:10;height:20" coordorigin="7431,6871" coordsize="10,20" path="m7431,6890l7441,6890,7441,6871,7431,6871,7431,6890xe" filled="true" fillcolor="#000000" stroked="false">
                <v:path arrowok="t"/>
                <v:fill type="solid"/>
              </v:shape>
            </v:group>
            <v:group style="position:absolute;left:7431;top:6890;width:10;height:20" coordorigin="7431,6890" coordsize="10,20">
              <v:shape style="position:absolute;left:7431;top:6890;width:10;height:20" coordorigin="7431,6890" coordsize="10,20" path="m7431,6909l7441,6909,7441,6890,7431,6890,7431,6909xe" filled="true" fillcolor="#000000" stroked="false">
                <v:path arrowok="t"/>
                <v:fill type="solid"/>
              </v:shape>
            </v:group>
            <v:group style="position:absolute;left:7431;top:6909;width:10;height:20" coordorigin="7431,6909" coordsize="10,20">
              <v:shape style="position:absolute;left:7431;top:6909;width:10;height:20" coordorigin="7431,6909" coordsize="10,20" path="m7431,6929l7441,6929,7441,6909,7431,6909,7431,6929xe" filled="true" fillcolor="#000000" stroked="false">
                <v:path arrowok="t"/>
                <v:fill type="solid"/>
              </v:shape>
            </v:group>
            <v:group style="position:absolute;left:7431;top:6929;width:10;height:20" coordorigin="7431,6929" coordsize="10,20">
              <v:shape style="position:absolute;left:7431;top:6929;width:10;height:20" coordorigin="7431,6929" coordsize="10,20" path="m7431,6948l7441,6948,7441,6929,7431,6929,7431,6948xe" filled="true" fillcolor="#000000" stroked="false">
                <v:path arrowok="t"/>
                <v:fill type="solid"/>
              </v:shape>
            </v:group>
            <v:group style="position:absolute;left:7431;top:6948;width:10;height:20" coordorigin="7431,6948" coordsize="10,20">
              <v:shape style="position:absolute;left:7431;top:6948;width:10;height:20" coordorigin="7431,6948" coordsize="10,20" path="m7431,6967l7441,6967,7441,6948,7431,6948,7431,6967xe" filled="true" fillcolor="#000000" stroked="false">
                <v:path arrowok="t"/>
                <v:fill type="solid"/>
              </v:shape>
            </v:group>
            <v:group style="position:absolute;left:7431;top:6967;width:10;height:20" coordorigin="7431,6967" coordsize="10,20">
              <v:shape style="position:absolute;left:7431;top:6967;width:10;height:20" coordorigin="7431,6967" coordsize="10,20" path="m7431,6986l7441,6986,7441,6967,7431,6967,7431,6986xe" filled="true" fillcolor="#000000" stroked="false">
                <v:path arrowok="t"/>
                <v:fill type="solid"/>
              </v:shape>
            </v:group>
            <v:group style="position:absolute;left:7431;top:6986;width:10;height:20" coordorigin="7431,6986" coordsize="10,20">
              <v:shape style="position:absolute;left:7431;top:6986;width:10;height:20" coordorigin="7431,6986" coordsize="10,20" path="m7431,7005l7441,7005,7441,6986,7431,6986,7431,7005xe" filled="true" fillcolor="#000000" stroked="false">
                <v:path arrowok="t"/>
                <v:fill type="solid"/>
              </v:shape>
            </v:group>
            <v:group style="position:absolute;left:7431;top:7005;width:10;height:20" coordorigin="7431,7005" coordsize="10,20">
              <v:shape style="position:absolute;left:7431;top:7005;width:10;height:20" coordorigin="7431,7005" coordsize="10,20" path="m7431,7025l7441,7025,7441,7005,7431,7005,7431,7025xe" filled="true" fillcolor="#000000" stroked="false">
                <v:path arrowok="t"/>
                <v:fill type="solid"/>
              </v:shape>
            </v:group>
            <v:group style="position:absolute;left:7431;top:7025;width:10;height:20" coordorigin="7431,7025" coordsize="10,20">
              <v:shape style="position:absolute;left:7431;top:7025;width:10;height:20" coordorigin="7431,7025" coordsize="10,20" path="m7431,7044l7441,7044,7441,7025,7431,7025,7431,7044xe" filled="true" fillcolor="#000000" stroked="false">
                <v:path arrowok="t"/>
                <v:fill type="solid"/>
              </v:shape>
            </v:group>
            <v:group style="position:absolute;left:7431;top:7044;width:10;height:20" coordorigin="7431,7044" coordsize="10,20">
              <v:shape style="position:absolute;left:7431;top:7044;width:10;height:20" coordorigin="7431,7044" coordsize="10,20" path="m7431,7063l7441,7063,7441,7044,7431,7044,7431,7063xe" filled="true" fillcolor="#000000" stroked="false">
                <v:path arrowok="t"/>
                <v:fill type="solid"/>
              </v:shape>
            </v:group>
            <v:group style="position:absolute;left:7431;top:7063;width:10;height:20" coordorigin="7431,7063" coordsize="10,20">
              <v:shape style="position:absolute;left:7431;top:7063;width:10;height:20" coordorigin="7431,7063" coordsize="10,20" path="m7431,7082l7441,7082,7441,7063,7431,7063,7431,7082xe" filled="true" fillcolor="#000000" stroked="false">
                <v:path arrowok="t"/>
                <v:fill type="solid"/>
              </v:shape>
            </v:group>
            <v:group style="position:absolute;left:7431;top:7082;width:10;height:20" coordorigin="7431,7082" coordsize="10,20">
              <v:shape style="position:absolute;left:7431;top:7082;width:10;height:20" coordorigin="7431,7082" coordsize="10,20" path="m7431,7101l7441,7101,7441,7082,7431,7082,7431,7101xe" filled="true" fillcolor="#000000" stroked="false">
                <v:path arrowok="t"/>
                <v:fill type="solid"/>
              </v:shape>
            </v:group>
            <v:group style="position:absolute;left:7431;top:7106;width:10;height:2" coordorigin="7431,7106" coordsize="10,2">
              <v:shape style="position:absolute;left:7431;top:7106;width:10;height:2" coordorigin="7431,7106" coordsize="10,0" path="m7431,7106l7441,7106e" filled="false" stroked="true" strokeweight=".48001pt" strokecolor="#000000">
                <v:path arrowok="t"/>
              </v:shape>
            </v:group>
            <v:group style="position:absolute;left:8771;top:6813;width:10;height:20" coordorigin="8771,6813" coordsize="10,20">
              <v:shape style="position:absolute;left:8771;top:6813;width:10;height:20" coordorigin="8771,6813" coordsize="10,20" path="m8771,6833l8780,6833,8780,6813,8771,6813,8771,6833xe" filled="true" fillcolor="#000000" stroked="false">
                <v:path arrowok="t"/>
                <v:fill type="solid"/>
              </v:shape>
            </v:group>
            <v:group style="position:absolute;left:8771;top:6833;width:10;height:20" coordorigin="8771,6833" coordsize="10,20">
              <v:shape style="position:absolute;left:8771;top:6833;width:10;height:20" coordorigin="8771,6833" coordsize="10,20" path="m8771,6852l8780,6852,8780,6833,8771,6833,8771,6852xe" filled="true" fillcolor="#000000" stroked="false">
                <v:path arrowok="t"/>
                <v:fill type="solid"/>
              </v:shape>
            </v:group>
            <v:group style="position:absolute;left:8771;top:6852;width:10;height:20" coordorigin="8771,6852" coordsize="10,20">
              <v:shape style="position:absolute;left:8771;top:6852;width:10;height:20" coordorigin="8771,6852" coordsize="10,20" path="m8771,6871l8780,6871,8780,6852,8771,6852,8771,6871xe" filled="true" fillcolor="#000000" stroked="false">
                <v:path arrowok="t"/>
                <v:fill type="solid"/>
              </v:shape>
            </v:group>
            <v:group style="position:absolute;left:8771;top:6871;width:10;height:20" coordorigin="8771,6871" coordsize="10,20">
              <v:shape style="position:absolute;left:8771;top:6871;width:10;height:20" coordorigin="8771,6871" coordsize="10,20" path="m8771,6890l8780,6890,8780,6871,8771,6871,8771,6890xe" filled="true" fillcolor="#000000" stroked="false">
                <v:path arrowok="t"/>
                <v:fill type="solid"/>
              </v:shape>
            </v:group>
            <v:group style="position:absolute;left:8771;top:6890;width:10;height:20" coordorigin="8771,6890" coordsize="10,20">
              <v:shape style="position:absolute;left:8771;top:6890;width:10;height:20" coordorigin="8771,6890" coordsize="10,20" path="m8771,6909l8780,6909,8780,6890,8771,6890,8771,6909xe" filled="true" fillcolor="#000000" stroked="false">
                <v:path arrowok="t"/>
                <v:fill type="solid"/>
              </v:shape>
            </v:group>
            <v:group style="position:absolute;left:8771;top:6909;width:10;height:20" coordorigin="8771,6909" coordsize="10,20">
              <v:shape style="position:absolute;left:8771;top:6909;width:10;height:20" coordorigin="8771,6909" coordsize="10,20" path="m8771,6929l8780,6929,8780,6909,8771,6909,8771,6929xe" filled="true" fillcolor="#000000" stroked="false">
                <v:path arrowok="t"/>
                <v:fill type="solid"/>
              </v:shape>
            </v:group>
            <v:group style="position:absolute;left:8771;top:6929;width:10;height:20" coordorigin="8771,6929" coordsize="10,20">
              <v:shape style="position:absolute;left:8771;top:6929;width:10;height:20" coordorigin="8771,6929" coordsize="10,20" path="m8771,6948l8780,6948,8780,6929,8771,6929,8771,6948xe" filled="true" fillcolor="#000000" stroked="false">
                <v:path arrowok="t"/>
                <v:fill type="solid"/>
              </v:shape>
            </v:group>
            <v:group style="position:absolute;left:8771;top:6948;width:10;height:20" coordorigin="8771,6948" coordsize="10,20">
              <v:shape style="position:absolute;left:8771;top:6948;width:10;height:20" coordorigin="8771,6948" coordsize="10,20" path="m8771,6967l8780,6967,8780,6948,8771,6948,8771,6967xe" filled="true" fillcolor="#000000" stroked="false">
                <v:path arrowok="t"/>
                <v:fill type="solid"/>
              </v:shape>
            </v:group>
            <v:group style="position:absolute;left:8771;top:6967;width:10;height:20" coordorigin="8771,6967" coordsize="10,20">
              <v:shape style="position:absolute;left:8771;top:6967;width:10;height:20" coordorigin="8771,6967" coordsize="10,20" path="m8771,6986l8780,6986,8780,6967,8771,6967,8771,6986xe" filled="true" fillcolor="#000000" stroked="false">
                <v:path arrowok="t"/>
                <v:fill type="solid"/>
              </v:shape>
            </v:group>
            <v:group style="position:absolute;left:8771;top:6986;width:10;height:20" coordorigin="8771,6986" coordsize="10,20">
              <v:shape style="position:absolute;left:8771;top:6986;width:10;height:20" coordorigin="8771,6986" coordsize="10,20" path="m8771,7005l8780,7005,8780,6986,8771,6986,8771,7005xe" filled="true" fillcolor="#000000" stroked="false">
                <v:path arrowok="t"/>
                <v:fill type="solid"/>
              </v:shape>
            </v:group>
            <v:group style="position:absolute;left:8771;top:7005;width:10;height:20" coordorigin="8771,7005" coordsize="10,20">
              <v:shape style="position:absolute;left:8771;top:7005;width:10;height:20" coordorigin="8771,7005" coordsize="10,20" path="m8771,7025l8780,7025,8780,7005,8771,7005,8771,7025xe" filled="true" fillcolor="#000000" stroked="false">
                <v:path arrowok="t"/>
                <v:fill type="solid"/>
              </v:shape>
            </v:group>
            <v:group style="position:absolute;left:8771;top:7025;width:10;height:20" coordorigin="8771,7025" coordsize="10,20">
              <v:shape style="position:absolute;left:8771;top:7025;width:10;height:20" coordorigin="8771,7025" coordsize="10,20" path="m8771,7044l8780,7044,8780,7025,8771,7025,8771,7044xe" filled="true" fillcolor="#000000" stroked="false">
                <v:path arrowok="t"/>
                <v:fill type="solid"/>
              </v:shape>
            </v:group>
            <v:group style="position:absolute;left:8771;top:7044;width:10;height:20" coordorigin="8771,7044" coordsize="10,20">
              <v:shape style="position:absolute;left:8771;top:7044;width:10;height:20" coordorigin="8771,7044" coordsize="10,20" path="m8771,7063l8780,7063,8780,7044,8771,7044,8771,7063xe" filled="true" fillcolor="#000000" stroked="false">
                <v:path arrowok="t"/>
                <v:fill type="solid"/>
              </v:shape>
            </v:group>
            <v:group style="position:absolute;left:8771;top:7063;width:10;height:20" coordorigin="8771,7063" coordsize="10,20">
              <v:shape style="position:absolute;left:8771;top:7063;width:10;height:20" coordorigin="8771,7063" coordsize="10,20" path="m8771,7082l8780,7082,8780,7063,8771,7063,8771,7082xe" filled="true" fillcolor="#000000" stroked="false">
                <v:path arrowok="t"/>
                <v:fill type="solid"/>
              </v:shape>
            </v:group>
            <v:group style="position:absolute;left:8771;top:7082;width:10;height:20" coordorigin="8771,7082" coordsize="10,20">
              <v:shape style="position:absolute;left:8771;top:7082;width:10;height:20" coordorigin="8771,7082" coordsize="10,20" path="m8771,7101l8780,7101,8780,7082,8771,7082,8771,7101xe" filled="true" fillcolor="#000000" stroked="false">
                <v:path arrowok="t"/>
                <v:fill type="solid"/>
              </v:shape>
            </v:group>
            <v:group style="position:absolute;left:8771;top:7106;width:10;height:2" coordorigin="8771,7106" coordsize="10,2">
              <v:shape style="position:absolute;left:8771;top:7106;width:10;height:2" coordorigin="8771,7106" coordsize="10,0" path="m8771,7106l8780,7106e" filled="false" stroked="true" strokeweight=".48001pt" strokecolor="#000000">
                <v:path arrowok="t"/>
              </v:shape>
            </v:group>
            <v:group style="position:absolute;left:10170;top:6813;width:10;height:20" coordorigin="10170,6813" coordsize="10,20">
              <v:shape style="position:absolute;left:10170;top:6813;width:10;height:20" coordorigin="10170,6813" coordsize="10,20" path="m10170,6833l10180,6833,10180,6813,10170,6813,10170,6833xe" filled="true" fillcolor="#000000" stroked="false">
                <v:path arrowok="t"/>
                <v:fill type="solid"/>
              </v:shape>
            </v:group>
            <v:group style="position:absolute;left:10170;top:6833;width:10;height:20" coordorigin="10170,6833" coordsize="10,20">
              <v:shape style="position:absolute;left:10170;top:6833;width:10;height:20" coordorigin="10170,6833" coordsize="10,20" path="m10170,6852l10180,6852,10180,6833,10170,6833,10170,6852xe" filled="true" fillcolor="#000000" stroked="false">
                <v:path arrowok="t"/>
                <v:fill type="solid"/>
              </v:shape>
            </v:group>
            <v:group style="position:absolute;left:10170;top:6852;width:10;height:20" coordorigin="10170,6852" coordsize="10,20">
              <v:shape style="position:absolute;left:10170;top:6852;width:10;height:20" coordorigin="10170,6852" coordsize="10,20" path="m10170,6871l10180,6871,10180,6852,10170,6852,10170,6871xe" filled="true" fillcolor="#000000" stroked="false">
                <v:path arrowok="t"/>
                <v:fill type="solid"/>
              </v:shape>
            </v:group>
            <v:group style="position:absolute;left:10170;top:6871;width:10;height:20" coordorigin="10170,6871" coordsize="10,20">
              <v:shape style="position:absolute;left:10170;top:6871;width:10;height:20" coordorigin="10170,6871" coordsize="10,20" path="m10170,6890l10180,6890,10180,6871,10170,6871,10170,6890xe" filled="true" fillcolor="#000000" stroked="false">
                <v:path arrowok="t"/>
                <v:fill type="solid"/>
              </v:shape>
            </v:group>
            <v:group style="position:absolute;left:10170;top:6890;width:10;height:20" coordorigin="10170,6890" coordsize="10,20">
              <v:shape style="position:absolute;left:10170;top:6890;width:10;height:20" coordorigin="10170,6890" coordsize="10,20" path="m10170,6909l10180,6909,10180,6890,10170,6890,10170,6909xe" filled="true" fillcolor="#000000" stroked="false">
                <v:path arrowok="t"/>
                <v:fill type="solid"/>
              </v:shape>
            </v:group>
            <v:group style="position:absolute;left:10170;top:6909;width:10;height:20" coordorigin="10170,6909" coordsize="10,20">
              <v:shape style="position:absolute;left:10170;top:6909;width:10;height:20" coordorigin="10170,6909" coordsize="10,20" path="m10170,6929l10180,6929,10180,6909,10170,6909,10170,6929xe" filled="true" fillcolor="#000000" stroked="false">
                <v:path arrowok="t"/>
                <v:fill type="solid"/>
              </v:shape>
            </v:group>
            <v:group style="position:absolute;left:10170;top:6929;width:10;height:20" coordorigin="10170,6929" coordsize="10,20">
              <v:shape style="position:absolute;left:10170;top:6929;width:10;height:20" coordorigin="10170,6929" coordsize="10,20" path="m10170,6948l10180,6948,10180,6929,10170,6929,10170,6948xe" filled="true" fillcolor="#000000" stroked="false">
                <v:path arrowok="t"/>
                <v:fill type="solid"/>
              </v:shape>
            </v:group>
            <v:group style="position:absolute;left:10170;top:6948;width:10;height:20" coordorigin="10170,6948" coordsize="10,20">
              <v:shape style="position:absolute;left:10170;top:6948;width:10;height:20" coordorigin="10170,6948" coordsize="10,20" path="m10170,6967l10180,6967,10180,6948,10170,6948,10170,6967xe" filled="true" fillcolor="#000000" stroked="false">
                <v:path arrowok="t"/>
                <v:fill type="solid"/>
              </v:shape>
            </v:group>
            <v:group style="position:absolute;left:10170;top:6967;width:10;height:20" coordorigin="10170,6967" coordsize="10,20">
              <v:shape style="position:absolute;left:10170;top:6967;width:10;height:20" coordorigin="10170,6967" coordsize="10,20" path="m10170,6986l10180,6986,10180,6967,10170,6967,10170,6986xe" filled="true" fillcolor="#000000" stroked="false">
                <v:path arrowok="t"/>
                <v:fill type="solid"/>
              </v:shape>
            </v:group>
            <v:group style="position:absolute;left:10170;top:6986;width:10;height:20" coordorigin="10170,6986" coordsize="10,20">
              <v:shape style="position:absolute;left:10170;top:6986;width:10;height:20" coordorigin="10170,6986" coordsize="10,20" path="m10170,7005l10180,7005,10180,6986,10170,6986,10170,7005xe" filled="true" fillcolor="#000000" stroked="false">
                <v:path arrowok="t"/>
                <v:fill type="solid"/>
              </v:shape>
            </v:group>
            <v:group style="position:absolute;left:10170;top:7005;width:10;height:20" coordorigin="10170,7005" coordsize="10,20">
              <v:shape style="position:absolute;left:10170;top:7005;width:10;height:20" coordorigin="10170,7005" coordsize="10,20" path="m10170,7025l10180,7025,10180,7005,10170,7005,10170,7025xe" filled="true" fillcolor="#000000" stroked="false">
                <v:path arrowok="t"/>
                <v:fill type="solid"/>
              </v:shape>
            </v:group>
            <v:group style="position:absolute;left:10170;top:7025;width:10;height:20" coordorigin="10170,7025" coordsize="10,20">
              <v:shape style="position:absolute;left:10170;top:7025;width:10;height:20" coordorigin="10170,7025" coordsize="10,20" path="m10170,7044l10180,7044,10180,7025,10170,7025,10170,7044xe" filled="true" fillcolor="#000000" stroked="false">
                <v:path arrowok="t"/>
                <v:fill type="solid"/>
              </v:shape>
            </v:group>
            <v:group style="position:absolute;left:10170;top:7044;width:10;height:20" coordorigin="10170,7044" coordsize="10,20">
              <v:shape style="position:absolute;left:10170;top:7044;width:10;height:20" coordorigin="10170,7044" coordsize="10,20" path="m10170,7063l10180,7063,10180,7044,10170,7044,10170,7063xe" filled="true" fillcolor="#000000" stroked="false">
                <v:path arrowok="t"/>
                <v:fill type="solid"/>
              </v:shape>
            </v:group>
            <v:group style="position:absolute;left:10170;top:7063;width:10;height:20" coordorigin="10170,7063" coordsize="10,20">
              <v:shape style="position:absolute;left:10170;top:7063;width:10;height:20" coordorigin="10170,7063" coordsize="10,20" path="m10170,7082l10180,7082,10180,7063,10170,7063,10170,7082xe" filled="true" fillcolor="#000000" stroked="false">
                <v:path arrowok="t"/>
                <v:fill type="solid"/>
              </v:shape>
            </v:group>
            <v:group style="position:absolute;left:10170;top:7082;width:10;height:20" coordorigin="10170,7082" coordsize="10,20">
              <v:shape style="position:absolute;left:10170;top:7082;width:10;height:20" coordorigin="10170,7082" coordsize="10,20" path="m10170,7101l10180,7101,10180,7082,10170,7082,10170,7101xe" filled="true" fillcolor="#000000" stroked="false">
                <v:path arrowok="t"/>
                <v:fill type="solid"/>
              </v:shape>
            </v:group>
            <v:group style="position:absolute;left:10170;top:7106;width:10;height:2" coordorigin="10170,7106" coordsize="10,2">
              <v:shape style="position:absolute;left:10170;top:7106;width:10;height:2" coordorigin="10170,7106" coordsize="10,0" path="m10170,7106l10180,7106e" filled="false" stroked="true" strokeweight=".48001pt" strokecolor="#000000">
                <v:path arrowok="t"/>
              </v:shape>
            </v:group>
            <v:group style="position:absolute;left:11572;top:6813;width:10;height:20" coordorigin="11572,6813" coordsize="10,20">
              <v:shape style="position:absolute;left:11572;top:6813;width:10;height:20" coordorigin="11572,6813" coordsize="10,20" path="m11572,6833l11581,6833,11581,6813,11572,6813,11572,6833xe" filled="true" fillcolor="#000000" stroked="false">
                <v:path arrowok="t"/>
                <v:fill type="solid"/>
              </v:shape>
            </v:group>
            <v:group style="position:absolute;left:11572;top:6833;width:10;height:20" coordorigin="11572,6833" coordsize="10,20">
              <v:shape style="position:absolute;left:11572;top:6833;width:10;height:20" coordorigin="11572,6833" coordsize="10,20" path="m11572,6852l11581,6852,11581,6833,11572,6833,11572,6852xe" filled="true" fillcolor="#000000" stroked="false">
                <v:path arrowok="t"/>
                <v:fill type="solid"/>
              </v:shape>
            </v:group>
            <v:group style="position:absolute;left:11572;top:6852;width:10;height:20" coordorigin="11572,6852" coordsize="10,20">
              <v:shape style="position:absolute;left:11572;top:6852;width:10;height:20" coordorigin="11572,6852" coordsize="10,20" path="m11572,6871l11581,6871,11581,6852,11572,6852,11572,6871xe" filled="true" fillcolor="#000000" stroked="false">
                <v:path arrowok="t"/>
                <v:fill type="solid"/>
              </v:shape>
            </v:group>
            <v:group style="position:absolute;left:11572;top:6871;width:10;height:20" coordorigin="11572,6871" coordsize="10,20">
              <v:shape style="position:absolute;left:11572;top:6871;width:10;height:20" coordorigin="11572,6871" coordsize="10,20" path="m11572,6890l11581,6890,11581,6871,11572,6871,11572,6890xe" filled="true" fillcolor="#000000" stroked="false">
                <v:path arrowok="t"/>
                <v:fill type="solid"/>
              </v:shape>
            </v:group>
            <v:group style="position:absolute;left:11572;top:6890;width:10;height:20" coordorigin="11572,6890" coordsize="10,20">
              <v:shape style="position:absolute;left:11572;top:6890;width:10;height:20" coordorigin="11572,6890" coordsize="10,20" path="m11572,6909l11581,6909,11581,6890,11572,6890,11572,6909xe" filled="true" fillcolor="#000000" stroked="false">
                <v:path arrowok="t"/>
                <v:fill type="solid"/>
              </v:shape>
            </v:group>
            <v:group style="position:absolute;left:11572;top:6909;width:10;height:20" coordorigin="11572,6909" coordsize="10,20">
              <v:shape style="position:absolute;left:11572;top:6909;width:10;height:20" coordorigin="11572,6909" coordsize="10,20" path="m11572,6929l11581,6929,11581,6909,11572,6909,11572,6929xe" filled="true" fillcolor="#000000" stroked="false">
                <v:path arrowok="t"/>
                <v:fill type="solid"/>
              </v:shape>
            </v:group>
            <v:group style="position:absolute;left:11572;top:6929;width:10;height:20" coordorigin="11572,6929" coordsize="10,20">
              <v:shape style="position:absolute;left:11572;top:6929;width:10;height:20" coordorigin="11572,6929" coordsize="10,20" path="m11572,6948l11581,6948,11581,6929,11572,6929,11572,6948xe" filled="true" fillcolor="#000000" stroked="false">
                <v:path arrowok="t"/>
                <v:fill type="solid"/>
              </v:shape>
            </v:group>
            <v:group style="position:absolute;left:11572;top:6948;width:10;height:20" coordorigin="11572,6948" coordsize="10,20">
              <v:shape style="position:absolute;left:11572;top:6948;width:10;height:20" coordorigin="11572,6948" coordsize="10,20" path="m11572,6967l11581,6967,11581,6948,11572,6948,11572,6967xe" filled="true" fillcolor="#000000" stroked="false">
                <v:path arrowok="t"/>
                <v:fill type="solid"/>
              </v:shape>
            </v:group>
            <v:group style="position:absolute;left:11572;top:6967;width:10;height:20" coordorigin="11572,6967" coordsize="10,20">
              <v:shape style="position:absolute;left:11572;top:6967;width:10;height:20" coordorigin="11572,6967" coordsize="10,20" path="m11572,6986l11581,6986,11581,6967,11572,6967,11572,6986xe" filled="true" fillcolor="#000000" stroked="false">
                <v:path arrowok="t"/>
                <v:fill type="solid"/>
              </v:shape>
            </v:group>
            <v:group style="position:absolute;left:11572;top:6986;width:10;height:20" coordorigin="11572,6986" coordsize="10,20">
              <v:shape style="position:absolute;left:11572;top:6986;width:10;height:20" coordorigin="11572,6986" coordsize="10,20" path="m11572,7005l11581,7005,11581,6986,11572,6986,11572,7005xe" filled="true" fillcolor="#000000" stroked="false">
                <v:path arrowok="t"/>
                <v:fill type="solid"/>
              </v:shape>
            </v:group>
            <v:group style="position:absolute;left:11572;top:7005;width:10;height:20" coordorigin="11572,7005" coordsize="10,20">
              <v:shape style="position:absolute;left:11572;top:7005;width:10;height:20" coordorigin="11572,7005" coordsize="10,20" path="m11572,7025l11581,7025,11581,7005,11572,7005,11572,7025xe" filled="true" fillcolor="#000000" stroked="false">
                <v:path arrowok="t"/>
                <v:fill type="solid"/>
              </v:shape>
            </v:group>
            <v:group style="position:absolute;left:11572;top:7025;width:10;height:20" coordorigin="11572,7025" coordsize="10,20">
              <v:shape style="position:absolute;left:11572;top:7025;width:10;height:20" coordorigin="11572,7025" coordsize="10,20" path="m11572,7044l11581,7044,11581,7025,11572,7025,11572,7044xe" filled="true" fillcolor="#000000" stroked="false">
                <v:path arrowok="t"/>
                <v:fill type="solid"/>
              </v:shape>
            </v:group>
            <v:group style="position:absolute;left:11572;top:7044;width:10;height:20" coordorigin="11572,7044" coordsize="10,20">
              <v:shape style="position:absolute;left:11572;top:7044;width:10;height:20" coordorigin="11572,7044" coordsize="10,20" path="m11572,7063l11581,7063,11581,7044,11572,7044,11572,7063xe" filled="true" fillcolor="#000000" stroked="false">
                <v:path arrowok="t"/>
                <v:fill type="solid"/>
              </v:shape>
            </v:group>
            <v:group style="position:absolute;left:11572;top:7063;width:10;height:20" coordorigin="11572,7063" coordsize="10,20">
              <v:shape style="position:absolute;left:11572;top:7063;width:10;height:20" coordorigin="11572,7063" coordsize="10,20" path="m11572,7082l11581,7082,11581,7063,11572,7063,11572,7082xe" filled="true" fillcolor="#000000" stroked="false">
                <v:path arrowok="t"/>
                <v:fill type="solid"/>
              </v:shape>
            </v:group>
            <v:group style="position:absolute;left:11572;top:7082;width:10;height:20" coordorigin="11572,7082" coordsize="10,20">
              <v:shape style="position:absolute;left:11572;top:7082;width:10;height:20" coordorigin="11572,7082" coordsize="10,20" path="m11572,7101l11581,7101,11581,7082,11572,7082,11572,7101xe" filled="true" fillcolor="#000000" stroked="false">
                <v:path arrowok="t"/>
                <v:fill type="solid"/>
              </v:shape>
            </v:group>
            <v:group style="position:absolute;left:11572;top:7106;width:10;height:2" coordorigin="11572,7106" coordsize="10,2">
              <v:shape style="position:absolute;left:11572;top:7106;width:10;height:2" coordorigin="11572,7106" coordsize="10,0" path="m11572,7106l11581,7106e" filled="false" stroked="true" strokeweight=".48001pt" strokecolor="#000000">
                <v:path arrowok="t"/>
              </v:shape>
            </v:group>
            <v:group style="position:absolute;left:12969;top:6813;width:10;height:20" coordorigin="12969,6813" coordsize="10,20">
              <v:shape style="position:absolute;left:12969;top:6813;width:10;height:20" coordorigin="12969,6813" coordsize="10,20" path="m12969,6833l12979,6833,12979,6813,12969,6813,12969,6833xe" filled="true" fillcolor="#000000" stroked="false">
                <v:path arrowok="t"/>
                <v:fill type="solid"/>
              </v:shape>
            </v:group>
            <v:group style="position:absolute;left:12969;top:6833;width:10;height:20" coordorigin="12969,6833" coordsize="10,20">
              <v:shape style="position:absolute;left:12969;top:6833;width:10;height:20" coordorigin="12969,6833" coordsize="10,20" path="m12969,6852l12979,6852,12979,6833,12969,6833,12969,6852xe" filled="true" fillcolor="#000000" stroked="false">
                <v:path arrowok="t"/>
                <v:fill type="solid"/>
              </v:shape>
            </v:group>
            <v:group style="position:absolute;left:12969;top:6852;width:10;height:20" coordorigin="12969,6852" coordsize="10,20">
              <v:shape style="position:absolute;left:12969;top:6852;width:10;height:20" coordorigin="12969,6852" coordsize="10,20" path="m12969,6871l12979,6871,12979,6852,12969,6852,12969,6871xe" filled="true" fillcolor="#000000" stroked="false">
                <v:path arrowok="t"/>
                <v:fill type="solid"/>
              </v:shape>
            </v:group>
            <v:group style="position:absolute;left:12969;top:6871;width:10;height:20" coordorigin="12969,6871" coordsize="10,20">
              <v:shape style="position:absolute;left:12969;top:6871;width:10;height:20" coordorigin="12969,6871" coordsize="10,20" path="m12969,6890l12979,6890,12979,6871,12969,6871,12969,6890xe" filled="true" fillcolor="#000000" stroked="false">
                <v:path arrowok="t"/>
                <v:fill type="solid"/>
              </v:shape>
            </v:group>
            <v:group style="position:absolute;left:12969;top:6890;width:10;height:20" coordorigin="12969,6890" coordsize="10,20">
              <v:shape style="position:absolute;left:12969;top:6890;width:10;height:20" coordorigin="12969,6890" coordsize="10,20" path="m12969,6909l12979,6909,12979,6890,12969,6890,12969,6909xe" filled="true" fillcolor="#000000" stroked="false">
                <v:path arrowok="t"/>
                <v:fill type="solid"/>
              </v:shape>
            </v:group>
            <v:group style="position:absolute;left:12969;top:6909;width:10;height:20" coordorigin="12969,6909" coordsize="10,20">
              <v:shape style="position:absolute;left:12969;top:6909;width:10;height:20" coordorigin="12969,6909" coordsize="10,20" path="m12969,6929l12979,6929,12979,6909,12969,6909,12969,6929xe" filled="true" fillcolor="#000000" stroked="false">
                <v:path arrowok="t"/>
                <v:fill type="solid"/>
              </v:shape>
            </v:group>
            <v:group style="position:absolute;left:12969;top:6929;width:10;height:20" coordorigin="12969,6929" coordsize="10,20">
              <v:shape style="position:absolute;left:12969;top:6929;width:10;height:20" coordorigin="12969,6929" coordsize="10,20" path="m12969,6948l12979,6948,12979,6929,12969,6929,12969,6948xe" filled="true" fillcolor="#000000" stroked="false">
                <v:path arrowok="t"/>
                <v:fill type="solid"/>
              </v:shape>
            </v:group>
            <v:group style="position:absolute;left:12969;top:6948;width:10;height:20" coordorigin="12969,6948" coordsize="10,20">
              <v:shape style="position:absolute;left:12969;top:6948;width:10;height:20" coordorigin="12969,6948" coordsize="10,20" path="m12969,6967l12979,6967,12979,6948,12969,6948,12969,6967xe" filled="true" fillcolor="#000000" stroked="false">
                <v:path arrowok="t"/>
                <v:fill type="solid"/>
              </v:shape>
            </v:group>
            <v:group style="position:absolute;left:12969;top:6967;width:10;height:20" coordorigin="12969,6967" coordsize="10,20">
              <v:shape style="position:absolute;left:12969;top:6967;width:10;height:20" coordorigin="12969,6967" coordsize="10,20" path="m12969,6986l12979,6986,12979,6967,12969,6967,12969,6986xe" filled="true" fillcolor="#000000" stroked="false">
                <v:path arrowok="t"/>
                <v:fill type="solid"/>
              </v:shape>
            </v:group>
            <v:group style="position:absolute;left:12969;top:6986;width:10;height:20" coordorigin="12969,6986" coordsize="10,20">
              <v:shape style="position:absolute;left:12969;top:6986;width:10;height:20" coordorigin="12969,6986" coordsize="10,20" path="m12969,7005l12979,7005,12979,6986,12969,6986,12969,7005xe" filled="true" fillcolor="#000000" stroked="false">
                <v:path arrowok="t"/>
                <v:fill type="solid"/>
              </v:shape>
            </v:group>
            <v:group style="position:absolute;left:12969;top:7005;width:10;height:20" coordorigin="12969,7005" coordsize="10,20">
              <v:shape style="position:absolute;left:12969;top:7005;width:10;height:20" coordorigin="12969,7005" coordsize="10,20" path="m12969,7025l12979,7025,12979,7005,12969,7005,12969,7025xe" filled="true" fillcolor="#000000" stroked="false">
                <v:path arrowok="t"/>
                <v:fill type="solid"/>
              </v:shape>
            </v:group>
            <v:group style="position:absolute;left:12969;top:7025;width:10;height:20" coordorigin="12969,7025" coordsize="10,20">
              <v:shape style="position:absolute;left:12969;top:7025;width:10;height:20" coordorigin="12969,7025" coordsize="10,20" path="m12969,7044l12979,7044,12979,7025,12969,7025,12969,7044xe" filled="true" fillcolor="#000000" stroked="false">
                <v:path arrowok="t"/>
                <v:fill type="solid"/>
              </v:shape>
            </v:group>
            <v:group style="position:absolute;left:12969;top:7044;width:10;height:20" coordorigin="12969,7044" coordsize="10,20">
              <v:shape style="position:absolute;left:12969;top:7044;width:10;height:20" coordorigin="12969,7044" coordsize="10,20" path="m12969,7063l12979,7063,12979,7044,12969,7044,12969,7063xe" filled="true" fillcolor="#000000" stroked="false">
                <v:path arrowok="t"/>
                <v:fill type="solid"/>
              </v:shape>
            </v:group>
            <v:group style="position:absolute;left:12969;top:7063;width:10;height:20" coordorigin="12969,7063" coordsize="10,20">
              <v:shape style="position:absolute;left:12969;top:7063;width:10;height:20" coordorigin="12969,7063" coordsize="10,20" path="m12969,7082l12979,7082,12979,7063,12969,7063,12969,7082xe" filled="true" fillcolor="#000000" stroked="false">
                <v:path arrowok="t"/>
                <v:fill type="solid"/>
              </v:shape>
            </v:group>
            <v:group style="position:absolute;left:12969;top:7082;width:10;height:20" coordorigin="12969,7082" coordsize="10,20">
              <v:shape style="position:absolute;left:12969;top:7082;width:10;height:20" coordorigin="12969,7082" coordsize="10,20" path="m12969,7101l12979,7101,12979,7082,12969,7082,12969,7101xe" filled="true" fillcolor="#000000" stroked="false">
                <v:path arrowok="t"/>
                <v:fill type="solid"/>
              </v:shape>
            </v:group>
            <v:group style="position:absolute;left:12969;top:7106;width:10;height:2" coordorigin="12969,7106" coordsize="10,2">
              <v:shape style="position:absolute;left:12969;top:7106;width:10;height:2" coordorigin="12969,7106" coordsize="10,0" path="m12969,7106l12979,7106e" filled="false" stroked="true" strokeweight=".48001pt" strokecolor="#000000">
                <v:path arrowok="t"/>
              </v:shape>
            </v:group>
            <v:group style="position:absolute;left:14445;top:6813;width:10;height:20" coordorigin="14445,6813" coordsize="10,20">
              <v:shape style="position:absolute;left:14445;top:6813;width:10;height:20" coordorigin="14445,6813" coordsize="10,20" path="m14445,6833l14455,6833,14455,6813,14445,6813,14445,6833xe" filled="true" fillcolor="#000000" stroked="false">
                <v:path arrowok="t"/>
                <v:fill type="solid"/>
              </v:shape>
            </v:group>
            <v:group style="position:absolute;left:14445;top:6833;width:10;height:20" coordorigin="14445,6833" coordsize="10,20">
              <v:shape style="position:absolute;left:14445;top:6833;width:10;height:20" coordorigin="14445,6833" coordsize="10,20" path="m14445,6852l14455,6852,14455,6833,14445,6833,14445,6852xe" filled="true" fillcolor="#000000" stroked="false">
                <v:path arrowok="t"/>
                <v:fill type="solid"/>
              </v:shape>
            </v:group>
            <v:group style="position:absolute;left:14445;top:6852;width:10;height:20" coordorigin="14445,6852" coordsize="10,20">
              <v:shape style="position:absolute;left:14445;top:6852;width:10;height:20" coordorigin="14445,6852" coordsize="10,20" path="m14445,6871l14455,6871,14455,6852,14445,6852,14445,6871xe" filled="true" fillcolor="#000000" stroked="false">
                <v:path arrowok="t"/>
                <v:fill type="solid"/>
              </v:shape>
            </v:group>
            <v:group style="position:absolute;left:14445;top:6871;width:10;height:20" coordorigin="14445,6871" coordsize="10,20">
              <v:shape style="position:absolute;left:14445;top:6871;width:10;height:20" coordorigin="14445,6871" coordsize="10,20" path="m14445,6890l14455,6890,14455,6871,14445,6871,14445,6890xe" filled="true" fillcolor="#000000" stroked="false">
                <v:path arrowok="t"/>
                <v:fill type="solid"/>
              </v:shape>
            </v:group>
            <v:group style="position:absolute;left:14445;top:6890;width:10;height:20" coordorigin="14445,6890" coordsize="10,20">
              <v:shape style="position:absolute;left:14445;top:6890;width:10;height:20" coordorigin="14445,6890" coordsize="10,20" path="m14445,6909l14455,6909,14455,6890,14445,6890,14445,6909xe" filled="true" fillcolor="#000000" stroked="false">
                <v:path arrowok="t"/>
                <v:fill type="solid"/>
              </v:shape>
            </v:group>
            <v:group style="position:absolute;left:14445;top:6909;width:10;height:20" coordorigin="14445,6909" coordsize="10,20">
              <v:shape style="position:absolute;left:14445;top:6909;width:10;height:20" coordorigin="14445,6909" coordsize="10,20" path="m14445,6929l14455,6929,14455,6909,14445,6909,14445,6929xe" filled="true" fillcolor="#000000" stroked="false">
                <v:path arrowok="t"/>
                <v:fill type="solid"/>
              </v:shape>
            </v:group>
            <v:group style="position:absolute;left:14445;top:6929;width:10;height:20" coordorigin="14445,6929" coordsize="10,20">
              <v:shape style="position:absolute;left:14445;top:6929;width:10;height:20" coordorigin="14445,6929" coordsize="10,20" path="m14445,6948l14455,6948,14455,6929,14445,6929,14445,6948xe" filled="true" fillcolor="#000000" stroked="false">
                <v:path arrowok="t"/>
                <v:fill type="solid"/>
              </v:shape>
            </v:group>
            <v:group style="position:absolute;left:14445;top:6948;width:10;height:20" coordorigin="14445,6948" coordsize="10,20">
              <v:shape style="position:absolute;left:14445;top:6948;width:10;height:20" coordorigin="14445,6948" coordsize="10,20" path="m14445,6967l14455,6967,14455,6948,14445,6948,14445,6967xe" filled="true" fillcolor="#000000" stroked="false">
                <v:path arrowok="t"/>
                <v:fill type="solid"/>
              </v:shape>
            </v:group>
            <v:group style="position:absolute;left:14445;top:6967;width:10;height:20" coordorigin="14445,6967" coordsize="10,20">
              <v:shape style="position:absolute;left:14445;top:6967;width:10;height:20" coordorigin="14445,6967" coordsize="10,20" path="m14445,6986l14455,6986,14455,6967,14445,6967,14445,6986xe" filled="true" fillcolor="#000000" stroked="false">
                <v:path arrowok="t"/>
                <v:fill type="solid"/>
              </v:shape>
            </v:group>
            <v:group style="position:absolute;left:14445;top:6986;width:10;height:20" coordorigin="14445,6986" coordsize="10,20">
              <v:shape style="position:absolute;left:14445;top:6986;width:10;height:20" coordorigin="14445,6986" coordsize="10,20" path="m14445,7005l14455,7005,14455,6986,14445,6986,14445,7005xe" filled="true" fillcolor="#000000" stroked="false">
                <v:path arrowok="t"/>
                <v:fill type="solid"/>
              </v:shape>
            </v:group>
            <v:group style="position:absolute;left:14445;top:7005;width:10;height:20" coordorigin="14445,7005" coordsize="10,20">
              <v:shape style="position:absolute;left:14445;top:7005;width:10;height:20" coordorigin="14445,7005" coordsize="10,20" path="m14445,7025l14455,7025,14455,7005,14445,7005,14445,7025xe" filled="true" fillcolor="#000000" stroked="false">
                <v:path arrowok="t"/>
                <v:fill type="solid"/>
              </v:shape>
            </v:group>
            <v:group style="position:absolute;left:14445;top:7025;width:10;height:20" coordorigin="14445,7025" coordsize="10,20">
              <v:shape style="position:absolute;left:14445;top:7025;width:10;height:20" coordorigin="14445,7025" coordsize="10,20" path="m14445,7044l14455,7044,14455,7025,14445,7025,14445,7044xe" filled="true" fillcolor="#000000" stroked="false">
                <v:path arrowok="t"/>
                <v:fill type="solid"/>
              </v:shape>
            </v:group>
            <v:group style="position:absolute;left:14445;top:7044;width:10;height:20" coordorigin="14445,7044" coordsize="10,20">
              <v:shape style="position:absolute;left:14445;top:7044;width:10;height:20" coordorigin="14445,7044" coordsize="10,20" path="m14445,7063l14455,7063,14455,7044,14445,7044,14445,7063xe" filled="true" fillcolor="#000000" stroked="false">
                <v:path arrowok="t"/>
                <v:fill type="solid"/>
              </v:shape>
            </v:group>
            <v:group style="position:absolute;left:14445;top:7063;width:10;height:20" coordorigin="14445,7063" coordsize="10,20">
              <v:shape style="position:absolute;left:14445;top:7063;width:10;height:20" coordorigin="14445,7063" coordsize="10,20" path="m14445,7082l14455,7082,14455,7063,14445,7063,14445,7082xe" filled="true" fillcolor="#000000" stroked="false">
                <v:path arrowok="t"/>
                <v:fill type="solid"/>
              </v:shape>
            </v:group>
            <v:group style="position:absolute;left:14445;top:7082;width:10;height:20" coordorigin="14445,7082" coordsize="10,20">
              <v:shape style="position:absolute;left:14445;top:7082;width:10;height:20" coordorigin="14445,7082" coordsize="10,20" path="m14445,7101l14455,7101,14455,7082,14445,7082,14445,7101xe" filled="true" fillcolor="#000000" stroked="false">
                <v:path arrowok="t"/>
                <v:fill type="solid"/>
              </v:shape>
            </v:group>
            <v:group style="position:absolute;left:14445;top:7106;width:10;height:2" coordorigin="14445,7106" coordsize="10,2">
              <v:shape style="position:absolute;left:14445;top:7106;width:10;height:2" coordorigin="14445,7106" coordsize="10,0" path="m14445,7106l14455,7106e" filled="false" stroked="true" strokeweight=".48001pt" strokecolor="#000000">
                <v:path arrowok="t"/>
              </v:shape>
              <v:shape style="position:absolute;left:571;top:7111;width:3992;height:10" type="#_x0000_t75" stroked="false">
                <v:imagedata r:id="rId115" o:title=""/>
              </v:shape>
              <v:shape style="position:absolute;left:4558;top:7111;width:4213;height:10" type="#_x0000_t75" stroked="false">
                <v:imagedata r:id="rId232" o:title=""/>
              </v:shape>
              <v:shape style="position:absolute;left:8766;top:7111;width:7160;height:10" type="#_x0000_t75" stroked="false">
                <v:imagedata r:id="rId233" o:title=""/>
              </v:shape>
            </v:group>
            <v:group style="position:absolute;left:4563;top:7121;width:10;height:20" coordorigin="4563,7121" coordsize="10,20">
              <v:shape style="position:absolute;left:4563;top:7121;width:10;height:20" coordorigin="4563,7121" coordsize="10,20" path="m4563,7140l4572,7140,4572,7121,4563,7121,4563,7140xe" filled="true" fillcolor="#000000" stroked="false">
                <v:path arrowok="t"/>
                <v:fill type="solid"/>
              </v:shape>
            </v:group>
            <v:group style="position:absolute;left:4563;top:7140;width:10;height:20" coordorigin="4563,7140" coordsize="10,20">
              <v:shape style="position:absolute;left:4563;top:7140;width:10;height:20" coordorigin="4563,7140" coordsize="10,20" path="m4563,7159l4572,7159,4572,7140,4563,7140,4563,7159xe" filled="true" fillcolor="#000000" stroked="false">
                <v:path arrowok="t"/>
                <v:fill type="solid"/>
              </v:shape>
            </v:group>
            <v:group style="position:absolute;left:4563;top:7159;width:10;height:20" coordorigin="4563,7159" coordsize="10,20">
              <v:shape style="position:absolute;left:4563;top:7159;width:10;height:20" coordorigin="4563,7159" coordsize="10,20" path="m4563,7178l4572,7178,4572,7159,4563,7159,4563,7178xe" filled="true" fillcolor="#000000" stroked="false">
                <v:path arrowok="t"/>
                <v:fill type="solid"/>
              </v:shape>
            </v:group>
            <v:group style="position:absolute;left:4563;top:7178;width:10;height:20" coordorigin="4563,7178" coordsize="10,20">
              <v:shape style="position:absolute;left:4563;top:7178;width:10;height:20" coordorigin="4563,7178" coordsize="10,20" path="m4563,7197l4572,7197,4572,7178,4563,7178,4563,7197xe" filled="true" fillcolor="#000000" stroked="false">
                <v:path arrowok="t"/>
                <v:fill type="solid"/>
              </v:shape>
            </v:group>
            <v:group style="position:absolute;left:4563;top:7197;width:10;height:20" coordorigin="4563,7197" coordsize="10,20">
              <v:shape style="position:absolute;left:4563;top:7197;width:10;height:20" coordorigin="4563,7197" coordsize="10,20" path="m4563,7217l4572,7217,4572,7197,4563,7197,4563,7217xe" filled="true" fillcolor="#000000" stroked="false">
                <v:path arrowok="t"/>
                <v:fill type="solid"/>
              </v:shape>
            </v:group>
            <v:group style="position:absolute;left:4563;top:7217;width:10;height:20" coordorigin="4563,7217" coordsize="10,20">
              <v:shape style="position:absolute;left:4563;top:7217;width:10;height:20" coordorigin="4563,7217" coordsize="10,20" path="m4563,7236l4572,7236,4572,7217,4563,7217,4563,7236xe" filled="true" fillcolor="#000000" stroked="false">
                <v:path arrowok="t"/>
                <v:fill type="solid"/>
              </v:shape>
            </v:group>
            <v:group style="position:absolute;left:4563;top:7236;width:10;height:20" coordorigin="4563,7236" coordsize="10,20">
              <v:shape style="position:absolute;left:4563;top:7236;width:10;height:20" coordorigin="4563,7236" coordsize="10,20" path="m4563,7255l4572,7255,4572,7236,4563,7236,4563,7255xe" filled="true" fillcolor="#000000" stroked="false">
                <v:path arrowok="t"/>
                <v:fill type="solid"/>
              </v:shape>
            </v:group>
            <v:group style="position:absolute;left:4563;top:7255;width:10;height:20" coordorigin="4563,7255" coordsize="10,20">
              <v:shape style="position:absolute;left:4563;top:7255;width:10;height:20" coordorigin="4563,7255" coordsize="10,20" path="m4563,7274l4572,7274,4572,7255,4563,7255,4563,7274xe" filled="true" fillcolor="#000000" stroked="false">
                <v:path arrowok="t"/>
                <v:fill type="solid"/>
              </v:shape>
            </v:group>
            <v:group style="position:absolute;left:4563;top:7274;width:10;height:20" coordorigin="4563,7274" coordsize="10,20">
              <v:shape style="position:absolute;left:4563;top:7274;width:10;height:20" coordorigin="4563,7274" coordsize="10,20" path="m4563,7293l4572,7293,4572,7274,4563,7274,4563,7293xe" filled="true" fillcolor="#000000" stroked="false">
                <v:path arrowok="t"/>
                <v:fill type="solid"/>
              </v:shape>
            </v:group>
            <v:group style="position:absolute;left:4563;top:7293;width:10;height:20" coordorigin="4563,7293" coordsize="10,20">
              <v:shape style="position:absolute;left:4563;top:7293;width:10;height:20" coordorigin="4563,7293" coordsize="10,20" path="m4563,7313l4572,7313,4572,7293,4563,7293,4563,7313xe" filled="true" fillcolor="#000000" stroked="false">
                <v:path arrowok="t"/>
                <v:fill type="solid"/>
              </v:shape>
            </v:group>
            <v:group style="position:absolute;left:4563;top:7313;width:10;height:20" coordorigin="4563,7313" coordsize="10,20">
              <v:shape style="position:absolute;left:4563;top:7313;width:10;height:20" coordorigin="4563,7313" coordsize="10,20" path="m4563,7332l4572,7332,4572,7313,4563,7313,4563,7332xe" filled="true" fillcolor="#000000" stroked="false">
                <v:path arrowok="t"/>
                <v:fill type="solid"/>
              </v:shape>
            </v:group>
            <v:group style="position:absolute;left:557;top:7421;width:4006;height:2" coordorigin="557,7421" coordsize="4006,2">
              <v:shape style="position:absolute;left:557;top:7421;width:4006;height:2" coordorigin="557,7421" coordsize="4006,0" path="m557,7421l4563,7421e" filled="false" stroked="true" strokeweight=".48001pt" strokecolor="#000000">
                <v:path arrowok="t"/>
              </v:shape>
            </v:group>
            <v:group style="position:absolute;left:4563;top:7332;width:10;height:20" coordorigin="4563,7332" coordsize="10,20">
              <v:shape style="position:absolute;left:4563;top:7332;width:10;height:20" coordorigin="4563,7332" coordsize="10,20" path="m4563,7351l4572,7351,4572,7332,4563,7332,4563,7351xe" filled="true" fillcolor="#000000" stroked="false">
                <v:path arrowok="t"/>
                <v:fill type="solid"/>
              </v:shape>
            </v:group>
            <v:group style="position:absolute;left:4563;top:7351;width:10;height:20" coordorigin="4563,7351" coordsize="10,20">
              <v:shape style="position:absolute;left:4563;top:7351;width:10;height:20" coordorigin="4563,7351" coordsize="10,20" path="m4563,7370l4572,7370,4572,7351,4563,7351,4563,7370xe" filled="true" fillcolor="#000000" stroked="false">
                <v:path arrowok="t"/>
                <v:fill type="solid"/>
              </v:shape>
            </v:group>
            <v:group style="position:absolute;left:4563;top:7370;width:10;height:20" coordorigin="4563,7370" coordsize="10,20">
              <v:shape style="position:absolute;left:4563;top:7370;width:10;height:20" coordorigin="4563,7370" coordsize="10,20" path="m4563,7389l4572,7389,4572,7370,4563,7370,4563,7389xe" filled="true" fillcolor="#000000" stroked="false">
                <v:path arrowok="t"/>
                <v:fill type="solid"/>
              </v:shape>
            </v:group>
            <v:group style="position:absolute;left:4563;top:7389;width:10;height:20" coordorigin="4563,7389" coordsize="10,20">
              <v:shape style="position:absolute;left:4563;top:7389;width:10;height:20" coordorigin="4563,7389" coordsize="10,20" path="m4563,7409l4572,7409,4572,7389,4563,7389,4563,7409xe" filled="true" fillcolor="#000000" stroked="false">
                <v:path arrowok="t"/>
                <v:fill type="solid"/>
              </v:shape>
              <v:shape style="position:absolute;left:4563;top:7409;width:10;height:7" type="#_x0000_t75" stroked="false">
                <v:imagedata r:id="rId244" o:title=""/>
              </v:shape>
            </v:group>
            <v:group style="position:absolute;left:4563;top:7421;width:10;height:2" coordorigin="4563,7421" coordsize="10,2">
              <v:shape style="position:absolute;left:4563;top:7421;width:10;height:2" coordorigin="4563,7421" coordsize="10,0" path="m4563,7421l4572,7421e" filled="false" stroked="true" strokeweight=".48001pt" strokecolor="#000000">
                <v:path arrowok="t"/>
              </v:shape>
            </v:group>
            <v:group style="position:absolute;left:4572;top:7421;width:1383;height:2" coordorigin="4572,7421" coordsize="1383,2">
              <v:shape style="position:absolute;left:4572;top:7421;width:1383;height:2" coordorigin="4572,7421" coordsize="1383,0" path="m4572,7421l5955,7421e" filled="false" stroked="true" strokeweight=".48001pt" strokecolor="#000000">
                <v:path arrowok="t"/>
              </v:shape>
            </v:group>
            <v:group style="position:absolute;left:5955;top:7121;width:10;height:20" coordorigin="5955,7121" coordsize="10,20">
              <v:shape style="position:absolute;left:5955;top:7121;width:10;height:20" coordorigin="5955,7121" coordsize="10,20" path="m5955,7140l5965,7140,5965,7121,5955,7121,5955,7140xe" filled="true" fillcolor="#000000" stroked="false">
                <v:path arrowok="t"/>
                <v:fill type="solid"/>
              </v:shape>
            </v:group>
            <v:group style="position:absolute;left:5955;top:7140;width:10;height:20" coordorigin="5955,7140" coordsize="10,20">
              <v:shape style="position:absolute;left:5955;top:7140;width:10;height:20" coordorigin="5955,7140" coordsize="10,20" path="m5955,7159l5965,7159,5965,7140,5955,7140,5955,7159xe" filled="true" fillcolor="#000000" stroked="false">
                <v:path arrowok="t"/>
                <v:fill type="solid"/>
              </v:shape>
            </v:group>
            <v:group style="position:absolute;left:5955;top:7159;width:10;height:20" coordorigin="5955,7159" coordsize="10,20">
              <v:shape style="position:absolute;left:5955;top:7159;width:10;height:20" coordorigin="5955,7159" coordsize="10,20" path="m5955,7178l5965,7178,5965,7159,5955,7159,5955,7178xe" filled="true" fillcolor="#000000" stroked="false">
                <v:path arrowok="t"/>
                <v:fill type="solid"/>
              </v:shape>
            </v:group>
            <v:group style="position:absolute;left:5955;top:7178;width:10;height:20" coordorigin="5955,7178" coordsize="10,20">
              <v:shape style="position:absolute;left:5955;top:7178;width:10;height:20" coordorigin="5955,7178" coordsize="10,20" path="m5955,7197l5965,7197,5965,7178,5955,7178,5955,7197xe" filled="true" fillcolor="#000000" stroked="false">
                <v:path arrowok="t"/>
                <v:fill type="solid"/>
              </v:shape>
            </v:group>
            <v:group style="position:absolute;left:5955;top:7197;width:10;height:20" coordorigin="5955,7197" coordsize="10,20">
              <v:shape style="position:absolute;left:5955;top:7197;width:10;height:20" coordorigin="5955,7197" coordsize="10,20" path="m5955,7217l5965,7217,5965,7197,5955,7197,5955,7217xe" filled="true" fillcolor="#000000" stroked="false">
                <v:path arrowok="t"/>
                <v:fill type="solid"/>
              </v:shape>
            </v:group>
            <v:group style="position:absolute;left:5955;top:7217;width:10;height:20" coordorigin="5955,7217" coordsize="10,20">
              <v:shape style="position:absolute;left:5955;top:7217;width:10;height:20" coordorigin="5955,7217" coordsize="10,20" path="m5955,7236l5965,7236,5965,7217,5955,7217,5955,7236xe" filled="true" fillcolor="#000000" stroked="false">
                <v:path arrowok="t"/>
                <v:fill type="solid"/>
              </v:shape>
            </v:group>
            <v:group style="position:absolute;left:5955;top:7236;width:10;height:20" coordorigin="5955,7236" coordsize="10,20">
              <v:shape style="position:absolute;left:5955;top:7236;width:10;height:20" coordorigin="5955,7236" coordsize="10,20" path="m5955,7255l5965,7255,5965,7236,5955,7236,5955,7255xe" filled="true" fillcolor="#000000" stroked="false">
                <v:path arrowok="t"/>
                <v:fill type="solid"/>
              </v:shape>
            </v:group>
            <v:group style="position:absolute;left:5955;top:7255;width:10;height:20" coordorigin="5955,7255" coordsize="10,20">
              <v:shape style="position:absolute;left:5955;top:7255;width:10;height:20" coordorigin="5955,7255" coordsize="10,20" path="m5955,7274l5965,7274,5965,7255,5955,7255,5955,7274xe" filled="true" fillcolor="#000000" stroked="false">
                <v:path arrowok="t"/>
                <v:fill type="solid"/>
              </v:shape>
            </v:group>
            <v:group style="position:absolute;left:5955;top:7274;width:10;height:20" coordorigin="5955,7274" coordsize="10,20">
              <v:shape style="position:absolute;left:5955;top:7274;width:10;height:20" coordorigin="5955,7274" coordsize="10,20" path="m5955,7293l5965,7293,5965,7274,5955,7274,5955,7293xe" filled="true" fillcolor="#000000" stroked="false">
                <v:path arrowok="t"/>
                <v:fill type="solid"/>
              </v:shape>
            </v:group>
            <v:group style="position:absolute;left:5955;top:7293;width:10;height:20" coordorigin="5955,7293" coordsize="10,20">
              <v:shape style="position:absolute;left:5955;top:7293;width:10;height:20" coordorigin="5955,7293" coordsize="10,20" path="m5955,7313l5965,7313,5965,7293,5955,7293,5955,7313xe" filled="true" fillcolor="#000000" stroked="false">
                <v:path arrowok="t"/>
                <v:fill type="solid"/>
              </v:shape>
            </v:group>
            <v:group style="position:absolute;left:5955;top:7313;width:10;height:20" coordorigin="5955,7313" coordsize="10,20">
              <v:shape style="position:absolute;left:5955;top:7313;width:10;height:20" coordorigin="5955,7313" coordsize="10,20" path="m5955,7332l5965,7332,5965,7313,5955,7313,5955,7332xe" filled="true" fillcolor="#000000" stroked="false">
                <v:path arrowok="t"/>
                <v:fill type="solid"/>
              </v:shape>
            </v:group>
            <v:group style="position:absolute;left:5955;top:7332;width:10;height:20" coordorigin="5955,7332" coordsize="10,20">
              <v:shape style="position:absolute;left:5955;top:7332;width:10;height:20" coordorigin="5955,7332" coordsize="10,20" path="m5955,7351l5965,7351,5965,7332,5955,7332,5955,7351xe" filled="true" fillcolor="#000000" stroked="false">
                <v:path arrowok="t"/>
                <v:fill type="solid"/>
              </v:shape>
            </v:group>
            <v:group style="position:absolute;left:5955;top:7351;width:10;height:20" coordorigin="5955,7351" coordsize="10,20">
              <v:shape style="position:absolute;left:5955;top:7351;width:10;height:20" coordorigin="5955,7351" coordsize="10,20" path="m5955,7370l5965,7370,5965,7351,5955,7351,5955,7370xe" filled="true" fillcolor="#000000" stroked="false">
                <v:path arrowok="t"/>
                <v:fill type="solid"/>
              </v:shape>
            </v:group>
            <v:group style="position:absolute;left:5955;top:7370;width:10;height:20" coordorigin="5955,7370" coordsize="10,20">
              <v:shape style="position:absolute;left:5955;top:7370;width:10;height:20" coordorigin="5955,7370" coordsize="10,20" path="m5955,7389l5965,7389,5965,7370,5955,7370,5955,7389xe" filled="true" fillcolor="#000000" stroked="false">
                <v:path arrowok="t"/>
                <v:fill type="solid"/>
              </v:shape>
            </v:group>
            <v:group style="position:absolute;left:5955;top:7389;width:10;height:20" coordorigin="5955,7389" coordsize="10,20">
              <v:shape style="position:absolute;left:5955;top:7389;width:10;height:20" coordorigin="5955,7389" coordsize="10,20" path="m5955,7409l5965,7409,5965,7389,5955,7389,5955,7409xe" filled="true" fillcolor="#000000" stroked="false">
                <v:path arrowok="t"/>
                <v:fill type="solid"/>
              </v:shape>
              <v:shape style="position:absolute;left:5955;top:7409;width:10;height:7" type="#_x0000_t75" stroked="false">
                <v:imagedata r:id="rId244" o:title=""/>
              </v:shape>
            </v:group>
            <v:group style="position:absolute;left:5955;top:7421;width:10;height:2" coordorigin="5955,7421" coordsize="10,2">
              <v:shape style="position:absolute;left:5955;top:7421;width:10;height:2" coordorigin="5955,7421" coordsize="10,0" path="m5955,7421l5965,7421e" filled="false" stroked="true" strokeweight=".48001pt" strokecolor="#000000">
                <v:path arrowok="t"/>
              </v:shape>
            </v:group>
            <v:group style="position:absolute;left:5965;top:7421;width:1467;height:2" coordorigin="5965,7421" coordsize="1467,2">
              <v:shape style="position:absolute;left:5965;top:7421;width:1467;height:2" coordorigin="5965,7421" coordsize="1467,0" path="m5965,7421l7431,7421e" filled="false" stroked="true" strokeweight=".48001pt" strokecolor="#000000">
                <v:path arrowok="t"/>
              </v:shape>
            </v:group>
            <v:group style="position:absolute;left:7431;top:7121;width:10;height:20" coordorigin="7431,7121" coordsize="10,20">
              <v:shape style="position:absolute;left:7431;top:7121;width:10;height:20" coordorigin="7431,7121" coordsize="10,20" path="m7431,7140l7441,7140,7441,7121,7431,7121,7431,7140xe" filled="true" fillcolor="#000000" stroked="false">
                <v:path arrowok="t"/>
                <v:fill type="solid"/>
              </v:shape>
            </v:group>
            <v:group style="position:absolute;left:7431;top:7140;width:10;height:20" coordorigin="7431,7140" coordsize="10,20">
              <v:shape style="position:absolute;left:7431;top:7140;width:10;height:20" coordorigin="7431,7140" coordsize="10,20" path="m7431,7159l7441,7159,7441,7140,7431,7140,7431,7159xe" filled="true" fillcolor="#000000" stroked="false">
                <v:path arrowok="t"/>
                <v:fill type="solid"/>
              </v:shape>
            </v:group>
            <v:group style="position:absolute;left:7431;top:7159;width:10;height:20" coordorigin="7431,7159" coordsize="10,20">
              <v:shape style="position:absolute;left:7431;top:7159;width:10;height:20" coordorigin="7431,7159" coordsize="10,20" path="m7431,7178l7441,7178,7441,7159,7431,7159,7431,7178xe" filled="true" fillcolor="#000000" stroked="false">
                <v:path arrowok="t"/>
                <v:fill type="solid"/>
              </v:shape>
            </v:group>
            <v:group style="position:absolute;left:7431;top:7178;width:10;height:20" coordorigin="7431,7178" coordsize="10,20">
              <v:shape style="position:absolute;left:7431;top:7178;width:10;height:20" coordorigin="7431,7178" coordsize="10,20" path="m7431,7197l7441,7197,7441,7178,7431,7178,7431,7197xe" filled="true" fillcolor="#000000" stroked="false">
                <v:path arrowok="t"/>
                <v:fill type="solid"/>
              </v:shape>
            </v:group>
            <v:group style="position:absolute;left:7431;top:7197;width:10;height:20" coordorigin="7431,7197" coordsize="10,20">
              <v:shape style="position:absolute;left:7431;top:7197;width:10;height:20" coordorigin="7431,7197" coordsize="10,20" path="m7431,7217l7441,7217,7441,7197,7431,7197,7431,7217xe" filled="true" fillcolor="#000000" stroked="false">
                <v:path arrowok="t"/>
                <v:fill type="solid"/>
              </v:shape>
            </v:group>
            <v:group style="position:absolute;left:7431;top:7217;width:10;height:20" coordorigin="7431,7217" coordsize="10,20">
              <v:shape style="position:absolute;left:7431;top:7217;width:10;height:20" coordorigin="7431,7217" coordsize="10,20" path="m7431,7236l7441,7236,7441,7217,7431,7217,7431,7236xe" filled="true" fillcolor="#000000" stroked="false">
                <v:path arrowok="t"/>
                <v:fill type="solid"/>
              </v:shape>
            </v:group>
            <v:group style="position:absolute;left:7431;top:7236;width:10;height:20" coordorigin="7431,7236" coordsize="10,20">
              <v:shape style="position:absolute;left:7431;top:7236;width:10;height:20" coordorigin="7431,7236" coordsize="10,20" path="m7431,7255l7441,7255,7441,7236,7431,7236,7431,7255xe" filled="true" fillcolor="#000000" stroked="false">
                <v:path arrowok="t"/>
                <v:fill type="solid"/>
              </v:shape>
            </v:group>
            <v:group style="position:absolute;left:7431;top:7255;width:10;height:20" coordorigin="7431,7255" coordsize="10,20">
              <v:shape style="position:absolute;left:7431;top:7255;width:10;height:20" coordorigin="7431,7255" coordsize="10,20" path="m7431,7274l7441,7274,7441,7255,7431,7255,7431,7274xe" filled="true" fillcolor="#000000" stroked="false">
                <v:path arrowok="t"/>
                <v:fill type="solid"/>
              </v:shape>
            </v:group>
            <v:group style="position:absolute;left:7431;top:7274;width:10;height:20" coordorigin="7431,7274" coordsize="10,20">
              <v:shape style="position:absolute;left:7431;top:7274;width:10;height:20" coordorigin="7431,7274" coordsize="10,20" path="m7431,7293l7441,7293,7441,7274,7431,7274,7431,7293xe" filled="true" fillcolor="#000000" stroked="false">
                <v:path arrowok="t"/>
                <v:fill type="solid"/>
              </v:shape>
            </v:group>
            <v:group style="position:absolute;left:7431;top:7293;width:10;height:20" coordorigin="7431,7293" coordsize="10,20">
              <v:shape style="position:absolute;left:7431;top:7293;width:10;height:20" coordorigin="7431,7293" coordsize="10,20" path="m7431,7313l7441,7313,7441,7293,7431,7293,7431,7313xe" filled="true" fillcolor="#000000" stroked="false">
                <v:path arrowok="t"/>
                <v:fill type="solid"/>
              </v:shape>
            </v:group>
            <v:group style="position:absolute;left:7431;top:7313;width:10;height:20" coordorigin="7431,7313" coordsize="10,20">
              <v:shape style="position:absolute;left:7431;top:7313;width:10;height:20" coordorigin="7431,7313" coordsize="10,20" path="m7431,7332l7441,7332,7441,7313,7431,7313,7431,7332xe" filled="true" fillcolor="#000000" stroked="false">
                <v:path arrowok="t"/>
                <v:fill type="solid"/>
              </v:shape>
            </v:group>
            <v:group style="position:absolute;left:7431;top:7332;width:10;height:20" coordorigin="7431,7332" coordsize="10,20">
              <v:shape style="position:absolute;left:7431;top:7332;width:10;height:20" coordorigin="7431,7332" coordsize="10,20" path="m7431,7351l7441,7351,7441,7332,7431,7332,7431,7351xe" filled="true" fillcolor="#000000" stroked="false">
                <v:path arrowok="t"/>
                <v:fill type="solid"/>
              </v:shape>
            </v:group>
            <v:group style="position:absolute;left:7431;top:7351;width:10;height:20" coordorigin="7431,7351" coordsize="10,20">
              <v:shape style="position:absolute;left:7431;top:7351;width:10;height:20" coordorigin="7431,7351" coordsize="10,20" path="m7431,7370l7441,7370,7441,7351,7431,7351,7431,7370xe" filled="true" fillcolor="#000000" stroked="false">
                <v:path arrowok="t"/>
                <v:fill type="solid"/>
              </v:shape>
            </v:group>
            <v:group style="position:absolute;left:7431;top:7370;width:10;height:20" coordorigin="7431,7370" coordsize="10,20">
              <v:shape style="position:absolute;left:7431;top:7370;width:10;height:20" coordorigin="7431,7370" coordsize="10,20" path="m7431,7389l7441,7389,7441,7370,7431,7370,7431,7389xe" filled="true" fillcolor="#000000" stroked="false">
                <v:path arrowok="t"/>
                <v:fill type="solid"/>
              </v:shape>
            </v:group>
            <v:group style="position:absolute;left:7431;top:7389;width:10;height:20" coordorigin="7431,7389" coordsize="10,20">
              <v:shape style="position:absolute;left:7431;top:7389;width:10;height:20" coordorigin="7431,7389" coordsize="10,20" path="m7431,7409l7441,7409,7441,7389,7431,7389,7431,7409xe" filled="true" fillcolor="#000000" stroked="false">
                <v:path arrowok="t"/>
                <v:fill type="solid"/>
              </v:shape>
              <v:shape style="position:absolute;left:7431;top:7409;width:10;height:7" type="#_x0000_t75" stroked="false">
                <v:imagedata r:id="rId244" o:title=""/>
              </v:shape>
            </v:group>
            <v:group style="position:absolute;left:7431;top:7421;width:10;height:2" coordorigin="7431,7421" coordsize="10,2">
              <v:shape style="position:absolute;left:7431;top:7421;width:10;height:2" coordorigin="7431,7421" coordsize="10,0" path="m7431,7421l7441,7421e" filled="false" stroked="true" strokeweight=".48001pt" strokecolor="#000000">
                <v:path arrowok="t"/>
              </v:shape>
            </v:group>
            <v:group style="position:absolute;left:7441;top:7421;width:1330;height:2" coordorigin="7441,7421" coordsize="1330,2">
              <v:shape style="position:absolute;left:7441;top:7421;width:1330;height:2" coordorigin="7441,7421" coordsize="1330,0" path="m7441,7421l8771,7421e" filled="false" stroked="true" strokeweight=".48001pt" strokecolor="#000000">
                <v:path arrowok="t"/>
              </v:shape>
            </v:group>
            <v:group style="position:absolute;left:8771;top:7121;width:10;height:20" coordorigin="8771,7121" coordsize="10,20">
              <v:shape style="position:absolute;left:8771;top:7121;width:10;height:20" coordorigin="8771,7121" coordsize="10,20" path="m8771,7140l8780,7140,8780,7121,8771,7121,8771,7140xe" filled="true" fillcolor="#000000" stroked="false">
                <v:path arrowok="t"/>
                <v:fill type="solid"/>
              </v:shape>
            </v:group>
            <v:group style="position:absolute;left:8771;top:7140;width:10;height:20" coordorigin="8771,7140" coordsize="10,20">
              <v:shape style="position:absolute;left:8771;top:7140;width:10;height:20" coordorigin="8771,7140" coordsize="10,20" path="m8771,7159l8780,7159,8780,7140,8771,7140,8771,7159xe" filled="true" fillcolor="#000000" stroked="false">
                <v:path arrowok="t"/>
                <v:fill type="solid"/>
              </v:shape>
            </v:group>
            <v:group style="position:absolute;left:8771;top:7159;width:10;height:20" coordorigin="8771,7159" coordsize="10,20">
              <v:shape style="position:absolute;left:8771;top:7159;width:10;height:20" coordorigin="8771,7159" coordsize="10,20" path="m8771,7178l8780,7178,8780,7159,8771,7159,8771,7178xe" filled="true" fillcolor="#000000" stroked="false">
                <v:path arrowok="t"/>
                <v:fill type="solid"/>
              </v:shape>
            </v:group>
            <v:group style="position:absolute;left:8771;top:7178;width:10;height:20" coordorigin="8771,7178" coordsize="10,20">
              <v:shape style="position:absolute;left:8771;top:7178;width:10;height:20" coordorigin="8771,7178" coordsize="10,20" path="m8771,7197l8780,7197,8780,7178,8771,7178,8771,7197xe" filled="true" fillcolor="#000000" stroked="false">
                <v:path arrowok="t"/>
                <v:fill type="solid"/>
              </v:shape>
            </v:group>
            <v:group style="position:absolute;left:8771;top:7197;width:10;height:20" coordorigin="8771,7197" coordsize="10,20">
              <v:shape style="position:absolute;left:8771;top:7197;width:10;height:20" coordorigin="8771,7197" coordsize="10,20" path="m8771,7217l8780,7217,8780,7197,8771,7197,8771,7217xe" filled="true" fillcolor="#000000" stroked="false">
                <v:path arrowok="t"/>
                <v:fill type="solid"/>
              </v:shape>
            </v:group>
            <v:group style="position:absolute;left:8771;top:7217;width:10;height:20" coordorigin="8771,7217" coordsize="10,20">
              <v:shape style="position:absolute;left:8771;top:7217;width:10;height:20" coordorigin="8771,7217" coordsize="10,20" path="m8771,7236l8780,7236,8780,7217,8771,7217,8771,7236xe" filled="true" fillcolor="#000000" stroked="false">
                <v:path arrowok="t"/>
                <v:fill type="solid"/>
              </v:shape>
            </v:group>
            <v:group style="position:absolute;left:8771;top:7236;width:10;height:20" coordorigin="8771,7236" coordsize="10,20">
              <v:shape style="position:absolute;left:8771;top:7236;width:10;height:20" coordorigin="8771,7236" coordsize="10,20" path="m8771,7255l8780,7255,8780,7236,8771,7236,8771,7255xe" filled="true" fillcolor="#000000" stroked="false">
                <v:path arrowok="t"/>
                <v:fill type="solid"/>
              </v:shape>
            </v:group>
            <v:group style="position:absolute;left:8771;top:7255;width:10;height:20" coordorigin="8771,7255" coordsize="10,20">
              <v:shape style="position:absolute;left:8771;top:7255;width:10;height:20" coordorigin="8771,7255" coordsize="10,20" path="m8771,7274l8780,7274,8780,7255,8771,7255,8771,7274xe" filled="true" fillcolor="#000000" stroked="false">
                <v:path arrowok="t"/>
                <v:fill type="solid"/>
              </v:shape>
            </v:group>
            <v:group style="position:absolute;left:8771;top:7274;width:10;height:20" coordorigin="8771,7274" coordsize="10,20">
              <v:shape style="position:absolute;left:8771;top:7274;width:10;height:20" coordorigin="8771,7274" coordsize="10,20" path="m8771,7293l8780,7293,8780,7274,8771,7274,8771,7293xe" filled="true" fillcolor="#000000" stroked="false">
                <v:path arrowok="t"/>
                <v:fill type="solid"/>
              </v:shape>
            </v:group>
            <v:group style="position:absolute;left:8771;top:7293;width:10;height:20" coordorigin="8771,7293" coordsize="10,20">
              <v:shape style="position:absolute;left:8771;top:7293;width:10;height:20" coordorigin="8771,7293" coordsize="10,20" path="m8771,7313l8780,7313,8780,7293,8771,7293,8771,7313xe" filled="true" fillcolor="#000000" stroked="false">
                <v:path arrowok="t"/>
                <v:fill type="solid"/>
              </v:shape>
            </v:group>
            <v:group style="position:absolute;left:8771;top:7313;width:10;height:20" coordorigin="8771,7313" coordsize="10,20">
              <v:shape style="position:absolute;left:8771;top:7313;width:10;height:20" coordorigin="8771,7313" coordsize="10,20" path="m8771,7332l8780,7332,8780,7313,8771,7313,8771,7332xe" filled="true" fillcolor="#000000" stroked="false">
                <v:path arrowok="t"/>
                <v:fill type="solid"/>
              </v:shape>
            </v:group>
            <v:group style="position:absolute;left:8771;top:7332;width:10;height:20" coordorigin="8771,7332" coordsize="10,20">
              <v:shape style="position:absolute;left:8771;top:7332;width:10;height:20" coordorigin="8771,7332" coordsize="10,20" path="m8771,7351l8780,7351,8780,7332,8771,7332,8771,7351xe" filled="true" fillcolor="#000000" stroked="false">
                <v:path arrowok="t"/>
                <v:fill type="solid"/>
              </v:shape>
            </v:group>
            <v:group style="position:absolute;left:8771;top:7351;width:10;height:20" coordorigin="8771,7351" coordsize="10,20">
              <v:shape style="position:absolute;left:8771;top:7351;width:10;height:20" coordorigin="8771,7351" coordsize="10,20" path="m8771,7370l8780,7370,8780,7351,8771,7351,8771,7370xe" filled="true" fillcolor="#000000" stroked="false">
                <v:path arrowok="t"/>
                <v:fill type="solid"/>
              </v:shape>
            </v:group>
            <v:group style="position:absolute;left:8771;top:7370;width:10;height:20" coordorigin="8771,7370" coordsize="10,20">
              <v:shape style="position:absolute;left:8771;top:7370;width:10;height:20" coordorigin="8771,7370" coordsize="10,20" path="m8771,7389l8780,7389,8780,7370,8771,7370,8771,7389xe" filled="true" fillcolor="#000000" stroked="false">
                <v:path arrowok="t"/>
                <v:fill type="solid"/>
              </v:shape>
            </v:group>
            <v:group style="position:absolute;left:8771;top:7389;width:10;height:20" coordorigin="8771,7389" coordsize="10,20">
              <v:shape style="position:absolute;left:8771;top:7389;width:10;height:20" coordorigin="8771,7389" coordsize="10,20" path="m8771,7409l8780,7409,8780,7389,8771,7389,8771,7409xe" filled="true" fillcolor="#000000" stroked="false">
                <v:path arrowok="t"/>
                <v:fill type="solid"/>
              </v:shape>
              <v:shape style="position:absolute;left:8771;top:7409;width:10;height:7" type="#_x0000_t75" stroked="false">
                <v:imagedata r:id="rId244" o:title=""/>
              </v:shape>
            </v:group>
            <v:group style="position:absolute;left:8771;top:7421;width:10;height:2" coordorigin="8771,7421" coordsize="10,2">
              <v:shape style="position:absolute;left:8771;top:7421;width:10;height:2" coordorigin="8771,7421" coordsize="10,0" path="m8771,7421l8780,7421e" filled="false" stroked="true" strokeweight=".48001pt" strokecolor="#000000">
                <v:path arrowok="t"/>
              </v:shape>
            </v:group>
            <v:group style="position:absolute;left:8780;top:7421;width:1391;height:2" coordorigin="8780,7421" coordsize="1391,2">
              <v:shape style="position:absolute;left:8780;top:7421;width:1391;height:2" coordorigin="8780,7421" coordsize="1391,0" path="m8780,7421l10170,7421e" filled="false" stroked="true" strokeweight=".48001pt" strokecolor="#000000">
                <v:path arrowok="t"/>
              </v:shape>
            </v:group>
            <v:group style="position:absolute;left:10170;top:7121;width:10;height:20" coordorigin="10170,7121" coordsize="10,20">
              <v:shape style="position:absolute;left:10170;top:7121;width:10;height:20" coordorigin="10170,7121" coordsize="10,20" path="m10170,7140l10180,7140,10180,7121,10170,7121,10170,7140xe" filled="true" fillcolor="#000000" stroked="false">
                <v:path arrowok="t"/>
                <v:fill type="solid"/>
              </v:shape>
            </v:group>
            <v:group style="position:absolute;left:10170;top:7140;width:10;height:20" coordorigin="10170,7140" coordsize="10,20">
              <v:shape style="position:absolute;left:10170;top:7140;width:10;height:20" coordorigin="10170,7140" coordsize="10,20" path="m10170,7159l10180,7159,10180,7140,10170,7140,10170,7159xe" filled="true" fillcolor="#000000" stroked="false">
                <v:path arrowok="t"/>
                <v:fill type="solid"/>
              </v:shape>
            </v:group>
            <v:group style="position:absolute;left:10170;top:7159;width:10;height:20" coordorigin="10170,7159" coordsize="10,20">
              <v:shape style="position:absolute;left:10170;top:7159;width:10;height:20" coordorigin="10170,7159" coordsize="10,20" path="m10170,7178l10180,7178,10180,7159,10170,7159,10170,7178xe" filled="true" fillcolor="#000000" stroked="false">
                <v:path arrowok="t"/>
                <v:fill type="solid"/>
              </v:shape>
            </v:group>
            <v:group style="position:absolute;left:10170;top:7178;width:10;height:20" coordorigin="10170,7178" coordsize="10,20">
              <v:shape style="position:absolute;left:10170;top:7178;width:10;height:20" coordorigin="10170,7178" coordsize="10,20" path="m10170,7197l10180,7197,10180,7178,10170,7178,10170,7197xe" filled="true" fillcolor="#000000" stroked="false">
                <v:path arrowok="t"/>
                <v:fill type="solid"/>
              </v:shape>
            </v:group>
            <v:group style="position:absolute;left:10170;top:7197;width:10;height:20" coordorigin="10170,7197" coordsize="10,20">
              <v:shape style="position:absolute;left:10170;top:7197;width:10;height:20" coordorigin="10170,7197" coordsize="10,20" path="m10170,7217l10180,7217,10180,7197,10170,7197,10170,7217xe" filled="true" fillcolor="#000000" stroked="false">
                <v:path arrowok="t"/>
                <v:fill type="solid"/>
              </v:shape>
            </v:group>
            <v:group style="position:absolute;left:10170;top:7217;width:10;height:20" coordorigin="10170,7217" coordsize="10,20">
              <v:shape style="position:absolute;left:10170;top:7217;width:10;height:20" coordorigin="10170,7217" coordsize="10,20" path="m10170,7236l10180,7236,10180,7217,10170,7217,10170,7236xe" filled="true" fillcolor="#000000" stroked="false">
                <v:path arrowok="t"/>
                <v:fill type="solid"/>
              </v:shape>
            </v:group>
            <v:group style="position:absolute;left:10170;top:7236;width:10;height:20" coordorigin="10170,7236" coordsize="10,20">
              <v:shape style="position:absolute;left:10170;top:7236;width:10;height:20" coordorigin="10170,7236" coordsize="10,20" path="m10170,7255l10180,7255,10180,7236,10170,7236,10170,7255xe" filled="true" fillcolor="#000000" stroked="false">
                <v:path arrowok="t"/>
                <v:fill type="solid"/>
              </v:shape>
            </v:group>
            <v:group style="position:absolute;left:10170;top:7255;width:10;height:20" coordorigin="10170,7255" coordsize="10,20">
              <v:shape style="position:absolute;left:10170;top:7255;width:10;height:20" coordorigin="10170,7255" coordsize="10,20" path="m10170,7274l10180,7274,10180,7255,10170,7255,10170,7274xe" filled="true" fillcolor="#000000" stroked="false">
                <v:path arrowok="t"/>
                <v:fill type="solid"/>
              </v:shape>
            </v:group>
            <v:group style="position:absolute;left:10170;top:7274;width:10;height:20" coordorigin="10170,7274" coordsize="10,20">
              <v:shape style="position:absolute;left:10170;top:7274;width:10;height:20" coordorigin="10170,7274" coordsize="10,20" path="m10170,7293l10180,7293,10180,7274,10170,7274,10170,7293xe" filled="true" fillcolor="#000000" stroked="false">
                <v:path arrowok="t"/>
                <v:fill type="solid"/>
              </v:shape>
            </v:group>
            <v:group style="position:absolute;left:10170;top:7293;width:10;height:20" coordorigin="10170,7293" coordsize="10,20">
              <v:shape style="position:absolute;left:10170;top:7293;width:10;height:20" coordorigin="10170,7293" coordsize="10,20" path="m10170,7313l10180,7313,10180,7293,10170,7293,10170,7313xe" filled="true" fillcolor="#000000" stroked="false">
                <v:path arrowok="t"/>
                <v:fill type="solid"/>
              </v:shape>
            </v:group>
            <v:group style="position:absolute;left:10170;top:7313;width:10;height:20" coordorigin="10170,7313" coordsize="10,20">
              <v:shape style="position:absolute;left:10170;top:7313;width:10;height:20" coordorigin="10170,7313" coordsize="10,20" path="m10170,7332l10180,7332,10180,7313,10170,7313,10170,7332xe" filled="true" fillcolor="#000000" stroked="false">
                <v:path arrowok="t"/>
                <v:fill type="solid"/>
              </v:shape>
            </v:group>
            <v:group style="position:absolute;left:10170;top:7332;width:10;height:20" coordorigin="10170,7332" coordsize="10,20">
              <v:shape style="position:absolute;left:10170;top:7332;width:10;height:20" coordorigin="10170,7332" coordsize="10,20" path="m10170,7351l10180,7351,10180,7332,10170,7332,10170,7351xe" filled="true" fillcolor="#000000" stroked="false">
                <v:path arrowok="t"/>
                <v:fill type="solid"/>
              </v:shape>
            </v:group>
            <v:group style="position:absolute;left:10170;top:7351;width:10;height:20" coordorigin="10170,7351" coordsize="10,20">
              <v:shape style="position:absolute;left:10170;top:7351;width:10;height:20" coordorigin="10170,7351" coordsize="10,20" path="m10170,7370l10180,7370,10180,7351,10170,7351,10170,7370xe" filled="true" fillcolor="#000000" stroked="false">
                <v:path arrowok="t"/>
                <v:fill type="solid"/>
              </v:shape>
            </v:group>
            <v:group style="position:absolute;left:10170;top:7370;width:10;height:20" coordorigin="10170,7370" coordsize="10,20">
              <v:shape style="position:absolute;left:10170;top:7370;width:10;height:20" coordorigin="10170,7370" coordsize="10,20" path="m10170,7389l10180,7389,10180,7370,10170,7370,10170,7389xe" filled="true" fillcolor="#000000" stroked="false">
                <v:path arrowok="t"/>
                <v:fill type="solid"/>
              </v:shape>
            </v:group>
            <v:group style="position:absolute;left:10170;top:7389;width:10;height:20" coordorigin="10170,7389" coordsize="10,20">
              <v:shape style="position:absolute;left:10170;top:7389;width:10;height:20" coordorigin="10170,7389" coordsize="10,20" path="m10170,7409l10180,7409,10180,7389,10170,7389,10170,7409xe" filled="true" fillcolor="#000000" stroked="false">
                <v:path arrowok="t"/>
                <v:fill type="solid"/>
              </v:shape>
              <v:shape style="position:absolute;left:10170;top:7409;width:10;height:7" type="#_x0000_t75" stroked="false">
                <v:imagedata r:id="rId244" o:title=""/>
              </v:shape>
            </v:group>
            <v:group style="position:absolute;left:10170;top:7421;width:10;height:2" coordorigin="10170,7421" coordsize="10,2">
              <v:shape style="position:absolute;left:10170;top:7421;width:10;height:2" coordorigin="10170,7421" coordsize="10,0" path="m10170,7421l10180,7421e" filled="false" stroked="true" strokeweight=".48001pt" strokecolor="#000000">
                <v:path arrowok="t"/>
              </v:shape>
            </v:group>
            <v:group style="position:absolute;left:10180;top:7421;width:1392;height:2" coordorigin="10180,7421" coordsize="1392,2">
              <v:shape style="position:absolute;left:10180;top:7421;width:1392;height:2" coordorigin="10180,7421" coordsize="1392,0" path="m10180,7421l11572,7421e" filled="false" stroked="true" strokeweight=".48001pt" strokecolor="#000000">
                <v:path arrowok="t"/>
              </v:shape>
            </v:group>
            <v:group style="position:absolute;left:11572;top:7121;width:10;height:20" coordorigin="11572,7121" coordsize="10,20">
              <v:shape style="position:absolute;left:11572;top:7121;width:10;height:20" coordorigin="11572,7121" coordsize="10,20" path="m11572,7140l11581,7140,11581,7121,11572,7121,11572,7140xe" filled="true" fillcolor="#000000" stroked="false">
                <v:path arrowok="t"/>
                <v:fill type="solid"/>
              </v:shape>
            </v:group>
            <v:group style="position:absolute;left:11572;top:7140;width:10;height:20" coordorigin="11572,7140" coordsize="10,20">
              <v:shape style="position:absolute;left:11572;top:7140;width:10;height:20" coordorigin="11572,7140" coordsize="10,20" path="m11572,7159l11581,7159,11581,7140,11572,7140,11572,7159xe" filled="true" fillcolor="#000000" stroked="false">
                <v:path arrowok="t"/>
                <v:fill type="solid"/>
              </v:shape>
            </v:group>
            <v:group style="position:absolute;left:11572;top:7159;width:10;height:20" coordorigin="11572,7159" coordsize="10,20">
              <v:shape style="position:absolute;left:11572;top:7159;width:10;height:20" coordorigin="11572,7159" coordsize="10,20" path="m11572,7178l11581,7178,11581,7159,11572,7159,11572,7178xe" filled="true" fillcolor="#000000" stroked="false">
                <v:path arrowok="t"/>
                <v:fill type="solid"/>
              </v:shape>
            </v:group>
            <v:group style="position:absolute;left:11572;top:7178;width:10;height:20" coordorigin="11572,7178" coordsize="10,20">
              <v:shape style="position:absolute;left:11572;top:7178;width:10;height:20" coordorigin="11572,7178" coordsize="10,20" path="m11572,7197l11581,7197,11581,7178,11572,7178,11572,7197xe" filled="true" fillcolor="#000000" stroked="false">
                <v:path arrowok="t"/>
                <v:fill type="solid"/>
              </v:shape>
            </v:group>
            <v:group style="position:absolute;left:11572;top:7197;width:10;height:20" coordorigin="11572,7197" coordsize="10,20">
              <v:shape style="position:absolute;left:11572;top:7197;width:10;height:20" coordorigin="11572,7197" coordsize="10,20" path="m11572,7217l11581,7217,11581,7197,11572,7197,11572,7217xe" filled="true" fillcolor="#000000" stroked="false">
                <v:path arrowok="t"/>
                <v:fill type="solid"/>
              </v:shape>
            </v:group>
            <v:group style="position:absolute;left:11572;top:7217;width:10;height:20" coordorigin="11572,7217" coordsize="10,20">
              <v:shape style="position:absolute;left:11572;top:7217;width:10;height:20" coordorigin="11572,7217" coordsize="10,20" path="m11572,7236l11581,7236,11581,7217,11572,7217,11572,7236xe" filled="true" fillcolor="#000000" stroked="false">
                <v:path arrowok="t"/>
                <v:fill type="solid"/>
              </v:shape>
            </v:group>
            <v:group style="position:absolute;left:11572;top:7236;width:10;height:20" coordorigin="11572,7236" coordsize="10,20">
              <v:shape style="position:absolute;left:11572;top:7236;width:10;height:20" coordorigin="11572,7236" coordsize="10,20" path="m11572,7255l11581,7255,11581,7236,11572,7236,11572,7255xe" filled="true" fillcolor="#000000" stroked="false">
                <v:path arrowok="t"/>
                <v:fill type="solid"/>
              </v:shape>
            </v:group>
            <v:group style="position:absolute;left:11572;top:7255;width:10;height:20" coordorigin="11572,7255" coordsize="10,20">
              <v:shape style="position:absolute;left:11572;top:7255;width:10;height:20" coordorigin="11572,7255" coordsize="10,20" path="m11572,7274l11581,7274,11581,7255,11572,7255,11572,7274xe" filled="true" fillcolor="#000000" stroked="false">
                <v:path arrowok="t"/>
                <v:fill type="solid"/>
              </v:shape>
            </v:group>
            <v:group style="position:absolute;left:11572;top:7274;width:10;height:20" coordorigin="11572,7274" coordsize="10,20">
              <v:shape style="position:absolute;left:11572;top:7274;width:10;height:20" coordorigin="11572,7274" coordsize="10,20" path="m11572,7293l11581,7293,11581,7274,11572,7274,11572,7293xe" filled="true" fillcolor="#000000" stroked="false">
                <v:path arrowok="t"/>
                <v:fill type="solid"/>
              </v:shape>
            </v:group>
            <v:group style="position:absolute;left:11572;top:7293;width:10;height:20" coordorigin="11572,7293" coordsize="10,20">
              <v:shape style="position:absolute;left:11572;top:7293;width:10;height:20" coordorigin="11572,7293" coordsize="10,20" path="m11572,7313l11581,7313,11581,7293,11572,7293,11572,7313xe" filled="true" fillcolor="#000000" stroked="false">
                <v:path arrowok="t"/>
                <v:fill type="solid"/>
              </v:shape>
            </v:group>
            <v:group style="position:absolute;left:11572;top:7313;width:10;height:20" coordorigin="11572,7313" coordsize="10,20">
              <v:shape style="position:absolute;left:11572;top:7313;width:10;height:20" coordorigin="11572,7313" coordsize="10,20" path="m11572,7332l11581,7332,11581,7313,11572,7313,11572,7332xe" filled="true" fillcolor="#000000" stroked="false">
                <v:path arrowok="t"/>
                <v:fill type="solid"/>
              </v:shape>
            </v:group>
            <v:group style="position:absolute;left:11572;top:7332;width:10;height:20" coordorigin="11572,7332" coordsize="10,20">
              <v:shape style="position:absolute;left:11572;top:7332;width:10;height:20" coordorigin="11572,7332" coordsize="10,20" path="m11572,7351l11581,7351,11581,7332,11572,7332,11572,7351xe" filled="true" fillcolor="#000000" stroked="false">
                <v:path arrowok="t"/>
                <v:fill type="solid"/>
              </v:shape>
            </v:group>
            <v:group style="position:absolute;left:11572;top:7351;width:10;height:20" coordorigin="11572,7351" coordsize="10,20">
              <v:shape style="position:absolute;left:11572;top:7351;width:10;height:20" coordorigin="11572,7351" coordsize="10,20" path="m11572,7370l11581,7370,11581,7351,11572,7351,11572,7370xe" filled="true" fillcolor="#000000" stroked="false">
                <v:path arrowok="t"/>
                <v:fill type="solid"/>
              </v:shape>
            </v:group>
            <v:group style="position:absolute;left:11572;top:7370;width:10;height:20" coordorigin="11572,7370" coordsize="10,20">
              <v:shape style="position:absolute;left:11572;top:7370;width:10;height:20" coordorigin="11572,7370" coordsize="10,20" path="m11572,7389l11581,7389,11581,7370,11572,7370,11572,7389xe" filled="true" fillcolor="#000000" stroked="false">
                <v:path arrowok="t"/>
                <v:fill type="solid"/>
              </v:shape>
            </v:group>
            <v:group style="position:absolute;left:11572;top:7389;width:10;height:20" coordorigin="11572,7389" coordsize="10,20">
              <v:shape style="position:absolute;left:11572;top:7389;width:10;height:20" coordorigin="11572,7389" coordsize="10,20" path="m11572,7409l11581,7409,11581,7389,11572,7389,11572,7409xe" filled="true" fillcolor="#000000" stroked="false">
                <v:path arrowok="t"/>
                <v:fill type="solid"/>
              </v:shape>
              <v:shape style="position:absolute;left:11572;top:7409;width:10;height:7" type="#_x0000_t75" stroked="false">
                <v:imagedata r:id="rId244" o:title=""/>
              </v:shape>
            </v:group>
            <v:group style="position:absolute;left:11572;top:7421;width:10;height:2" coordorigin="11572,7421" coordsize="10,2">
              <v:shape style="position:absolute;left:11572;top:7421;width:10;height:2" coordorigin="11572,7421" coordsize="10,0" path="m11572,7421l11581,7421e" filled="false" stroked="true" strokeweight=".48001pt" strokecolor="#000000">
                <v:path arrowok="t"/>
              </v:shape>
            </v:group>
            <v:group style="position:absolute;left:11581;top:7421;width:1388;height:2" coordorigin="11581,7421" coordsize="1388,2">
              <v:shape style="position:absolute;left:11581;top:7421;width:1388;height:2" coordorigin="11581,7421" coordsize="1388,0" path="m11581,7421l12969,7421e" filled="false" stroked="true" strokeweight=".48001pt" strokecolor="#000000">
                <v:path arrowok="t"/>
              </v:shape>
            </v:group>
            <v:group style="position:absolute;left:12969;top:7121;width:10;height:20" coordorigin="12969,7121" coordsize="10,20">
              <v:shape style="position:absolute;left:12969;top:7121;width:10;height:20" coordorigin="12969,7121" coordsize="10,20" path="m12969,7140l12979,7140,12979,7121,12969,7121,12969,7140xe" filled="true" fillcolor="#000000" stroked="false">
                <v:path arrowok="t"/>
                <v:fill type="solid"/>
              </v:shape>
            </v:group>
            <v:group style="position:absolute;left:12969;top:7140;width:10;height:20" coordorigin="12969,7140" coordsize="10,20">
              <v:shape style="position:absolute;left:12969;top:7140;width:10;height:20" coordorigin="12969,7140" coordsize="10,20" path="m12969,7159l12979,7159,12979,7140,12969,7140,12969,7159xe" filled="true" fillcolor="#000000" stroked="false">
                <v:path arrowok="t"/>
                <v:fill type="solid"/>
              </v:shape>
            </v:group>
            <v:group style="position:absolute;left:12969;top:7159;width:10;height:20" coordorigin="12969,7159" coordsize="10,20">
              <v:shape style="position:absolute;left:12969;top:7159;width:10;height:20" coordorigin="12969,7159" coordsize="10,20" path="m12969,7178l12979,7178,12979,7159,12969,7159,12969,7178xe" filled="true" fillcolor="#000000" stroked="false">
                <v:path arrowok="t"/>
                <v:fill type="solid"/>
              </v:shape>
            </v:group>
            <v:group style="position:absolute;left:12969;top:7178;width:10;height:20" coordorigin="12969,7178" coordsize="10,20">
              <v:shape style="position:absolute;left:12969;top:7178;width:10;height:20" coordorigin="12969,7178" coordsize="10,20" path="m12969,7197l12979,7197,12979,7178,12969,7178,12969,7197xe" filled="true" fillcolor="#000000" stroked="false">
                <v:path arrowok="t"/>
                <v:fill type="solid"/>
              </v:shape>
            </v:group>
            <v:group style="position:absolute;left:12969;top:7197;width:10;height:20" coordorigin="12969,7197" coordsize="10,20">
              <v:shape style="position:absolute;left:12969;top:7197;width:10;height:20" coordorigin="12969,7197" coordsize="10,20" path="m12969,7217l12979,7217,12979,7197,12969,7197,12969,7217xe" filled="true" fillcolor="#000000" stroked="false">
                <v:path arrowok="t"/>
                <v:fill type="solid"/>
              </v:shape>
            </v:group>
            <v:group style="position:absolute;left:12969;top:7217;width:10;height:20" coordorigin="12969,7217" coordsize="10,20">
              <v:shape style="position:absolute;left:12969;top:7217;width:10;height:20" coordorigin="12969,7217" coordsize="10,20" path="m12969,7236l12979,7236,12979,7217,12969,7217,12969,7236xe" filled="true" fillcolor="#000000" stroked="false">
                <v:path arrowok="t"/>
                <v:fill type="solid"/>
              </v:shape>
            </v:group>
            <v:group style="position:absolute;left:12969;top:7236;width:10;height:20" coordorigin="12969,7236" coordsize="10,20">
              <v:shape style="position:absolute;left:12969;top:7236;width:10;height:20" coordorigin="12969,7236" coordsize="10,20" path="m12969,7255l12979,7255,12979,7236,12969,7236,12969,7255xe" filled="true" fillcolor="#000000" stroked="false">
                <v:path arrowok="t"/>
                <v:fill type="solid"/>
              </v:shape>
            </v:group>
            <v:group style="position:absolute;left:12969;top:7255;width:10;height:20" coordorigin="12969,7255" coordsize="10,20">
              <v:shape style="position:absolute;left:12969;top:7255;width:10;height:20" coordorigin="12969,7255" coordsize="10,20" path="m12969,7274l12979,7274,12979,7255,12969,7255,12969,7274xe" filled="true" fillcolor="#000000" stroked="false">
                <v:path arrowok="t"/>
                <v:fill type="solid"/>
              </v:shape>
            </v:group>
            <v:group style="position:absolute;left:12969;top:7274;width:10;height:20" coordorigin="12969,7274" coordsize="10,20">
              <v:shape style="position:absolute;left:12969;top:7274;width:10;height:20" coordorigin="12969,7274" coordsize="10,20" path="m12969,7293l12979,7293,12979,7274,12969,7274,12969,7293xe" filled="true" fillcolor="#000000" stroked="false">
                <v:path arrowok="t"/>
                <v:fill type="solid"/>
              </v:shape>
            </v:group>
            <v:group style="position:absolute;left:12969;top:7293;width:10;height:20" coordorigin="12969,7293" coordsize="10,20">
              <v:shape style="position:absolute;left:12969;top:7293;width:10;height:20" coordorigin="12969,7293" coordsize="10,20" path="m12969,7313l12979,7313,12979,7293,12969,7293,12969,7313xe" filled="true" fillcolor="#000000" stroked="false">
                <v:path arrowok="t"/>
                <v:fill type="solid"/>
              </v:shape>
            </v:group>
            <v:group style="position:absolute;left:12969;top:7313;width:10;height:20" coordorigin="12969,7313" coordsize="10,20">
              <v:shape style="position:absolute;left:12969;top:7313;width:10;height:20" coordorigin="12969,7313" coordsize="10,20" path="m12969,7332l12979,7332,12979,7313,12969,7313,12969,7332xe" filled="true" fillcolor="#000000" stroked="false">
                <v:path arrowok="t"/>
                <v:fill type="solid"/>
              </v:shape>
            </v:group>
            <v:group style="position:absolute;left:12969;top:7332;width:10;height:20" coordorigin="12969,7332" coordsize="10,20">
              <v:shape style="position:absolute;left:12969;top:7332;width:10;height:20" coordorigin="12969,7332" coordsize="10,20" path="m12969,7351l12979,7351,12979,7332,12969,7332,12969,7351xe" filled="true" fillcolor="#000000" stroked="false">
                <v:path arrowok="t"/>
                <v:fill type="solid"/>
              </v:shape>
            </v:group>
            <v:group style="position:absolute;left:12969;top:7351;width:10;height:20" coordorigin="12969,7351" coordsize="10,20">
              <v:shape style="position:absolute;left:12969;top:7351;width:10;height:20" coordorigin="12969,7351" coordsize="10,20" path="m12969,7370l12979,7370,12979,7351,12969,7351,12969,7370xe" filled="true" fillcolor="#000000" stroked="false">
                <v:path arrowok="t"/>
                <v:fill type="solid"/>
              </v:shape>
            </v:group>
            <v:group style="position:absolute;left:12969;top:7370;width:10;height:20" coordorigin="12969,7370" coordsize="10,20">
              <v:shape style="position:absolute;left:12969;top:7370;width:10;height:20" coordorigin="12969,7370" coordsize="10,20" path="m12969,7389l12979,7389,12979,7370,12969,7370,12969,7389xe" filled="true" fillcolor="#000000" stroked="false">
                <v:path arrowok="t"/>
                <v:fill type="solid"/>
              </v:shape>
            </v:group>
            <v:group style="position:absolute;left:12969;top:7389;width:10;height:20" coordorigin="12969,7389" coordsize="10,20">
              <v:shape style="position:absolute;left:12969;top:7389;width:10;height:20" coordorigin="12969,7389" coordsize="10,20" path="m12969,7409l12979,7409,12979,7389,12969,7389,12969,7409xe" filled="true" fillcolor="#000000" stroked="false">
                <v:path arrowok="t"/>
                <v:fill type="solid"/>
              </v:shape>
              <v:shape style="position:absolute;left:12969;top:7409;width:10;height:7" type="#_x0000_t75" stroked="false">
                <v:imagedata r:id="rId244" o:title=""/>
              </v:shape>
            </v:group>
            <v:group style="position:absolute;left:12969;top:7421;width:10;height:2" coordorigin="12969,7421" coordsize="10,2">
              <v:shape style="position:absolute;left:12969;top:7421;width:10;height:2" coordorigin="12969,7421" coordsize="10,0" path="m12969,7421l12979,7421e" filled="false" stroked="true" strokeweight=".48001pt" strokecolor="#000000">
                <v:path arrowok="t"/>
              </v:shape>
            </v:group>
            <v:group style="position:absolute;left:12979;top:7421;width:1467;height:2" coordorigin="12979,7421" coordsize="1467,2">
              <v:shape style="position:absolute;left:12979;top:7421;width:1467;height:2" coordorigin="12979,7421" coordsize="1467,0" path="m12979,7421l14445,7421e" filled="false" stroked="true" strokeweight=".48001pt" strokecolor="#000000">
                <v:path arrowok="t"/>
              </v:shape>
            </v:group>
            <v:group style="position:absolute;left:14445;top:7121;width:10;height:20" coordorigin="14445,7121" coordsize="10,20">
              <v:shape style="position:absolute;left:14445;top:7121;width:10;height:20" coordorigin="14445,7121" coordsize="10,20" path="m14445,7140l14455,7140,14455,7121,14445,7121,14445,7140xe" filled="true" fillcolor="#000000" stroked="false">
                <v:path arrowok="t"/>
                <v:fill type="solid"/>
              </v:shape>
            </v:group>
            <v:group style="position:absolute;left:14445;top:7140;width:10;height:20" coordorigin="14445,7140" coordsize="10,20">
              <v:shape style="position:absolute;left:14445;top:7140;width:10;height:20" coordorigin="14445,7140" coordsize="10,20" path="m14445,7159l14455,7159,14455,7140,14445,7140,14445,7159xe" filled="true" fillcolor="#000000" stroked="false">
                <v:path arrowok="t"/>
                <v:fill type="solid"/>
              </v:shape>
            </v:group>
            <v:group style="position:absolute;left:14445;top:7159;width:10;height:20" coordorigin="14445,7159" coordsize="10,20">
              <v:shape style="position:absolute;left:14445;top:7159;width:10;height:20" coordorigin="14445,7159" coordsize="10,20" path="m14445,7178l14455,7178,14455,7159,14445,7159,14445,7178xe" filled="true" fillcolor="#000000" stroked="false">
                <v:path arrowok="t"/>
                <v:fill type="solid"/>
              </v:shape>
            </v:group>
            <v:group style="position:absolute;left:14445;top:7178;width:10;height:20" coordorigin="14445,7178" coordsize="10,20">
              <v:shape style="position:absolute;left:14445;top:7178;width:10;height:20" coordorigin="14445,7178" coordsize="10,20" path="m14445,7197l14455,7197,14455,7178,14445,7178,14445,7197xe" filled="true" fillcolor="#000000" stroked="false">
                <v:path arrowok="t"/>
                <v:fill type="solid"/>
              </v:shape>
            </v:group>
            <v:group style="position:absolute;left:14445;top:7197;width:10;height:20" coordorigin="14445,7197" coordsize="10,20">
              <v:shape style="position:absolute;left:14445;top:7197;width:10;height:20" coordorigin="14445,7197" coordsize="10,20" path="m14445,7217l14455,7217,14455,7197,14445,7197,14445,7217xe" filled="true" fillcolor="#000000" stroked="false">
                <v:path arrowok="t"/>
                <v:fill type="solid"/>
              </v:shape>
            </v:group>
            <v:group style="position:absolute;left:14445;top:7217;width:10;height:20" coordorigin="14445,7217" coordsize="10,20">
              <v:shape style="position:absolute;left:14445;top:7217;width:10;height:20" coordorigin="14445,7217" coordsize="10,20" path="m14445,7236l14455,7236,14455,7217,14445,7217,14445,7236xe" filled="true" fillcolor="#000000" stroked="false">
                <v:path arrowok="t"/>
                <v:fill type="solid"/>
              </v:shape>
            </v:group>
            <v:group style="position:absolute;left:14445;top:7236;width:10;height:20" coordorigin="14445,7236" coordsize="10,20">
              <v:shape style="position:absolute;left:14445;top:7236;width:10;height:20" coordorigin="14445,7236" coordsize="10,20" path="m14445,7255l14455,7255,14455,7236,14445,7236,14445,7255xe" filled="true" fillcolor="#000000" stroked="false">
                <v:path arrowok="t"/>
                <v:fill type="solid"/>
              </v:shape>
            </v:group>
            <v:group style="position:absolute;left:14445;top:7255;width:10;height:20" coordorigin="14445,7255" coordsize="10,20">
              <v:shape style="position:absolute;left:14445;top:7255;width:10;height:20" coordorigin="14445,7255" coordsize="10,20" path="m14445,7274l14455,7274,14455,7255,14445,7255,14445,7274xe" filled="true" fillcolor="#000000" stroked="false">
                <v:path arrowok="t"/>
                <v:fill type="solid"/>
              </v:shape>
            </v:group>
            <v:group style="position:absolute;left:14445;top:7274;width:10;height:20" coordorigin="14445,7274" coordsize="10,20">
              <v:shape style="position:absolute;left:14445;top:7274;width:10;height:20" coordorigin="14445,7274" coordsize="10,20" path="m14445,7293l14455,7293,14455,7274,14445,7274,14445,7293xe" filled="true" fillcolor="#000000" stroked="false">
                <v:path arrowok="t"/>
                <v:fill type="solid"/>
              </v:shape>
            </v:group>
            <v:group style="position:absolute;left:14445;top:7293;width:10;height:20" coordorigin="14445,7293" coordsize="10,20">
              <v:shape style="position:absolute;left:14445;top:7293;width:10;height:20" coordorigin="14445,7293" coordsize="10,20" path="m14445,7313l14455,7313,14455,7293,14445,7293,14445,7313xe" filled="true" fillcolor="#000000" stroked="false">
                <v:path arrowok="t"/>
                <v:fill type="solid"/>
              </v:shape>
            </v:group>
            <v:group style="position:absolute;left:14445;top:7313;width:10;height:20" coordorigin="14445,7313" coordsize="10,20">
              <v:shape style="position:absolute;left:14445;top:7313;width:10;height:20" coordorigin="14445,7313" coordsize="10,20" path="m14445,7332l14455,7332,14455,7313,14445,7313,14445,7332xe" filled="true" fillcolor="#000000" stroked="false">
                <v:path arrowok="t"/>
                <v:fill type="solid"/>
              </v:shape>
            </v:group>
            <v:group style="position:absolute;left:14445;top:7332;width:10;height:20" coordorigin="14445,7332" coordsize="10,20">
              <v:shape style="position:absolute;left:14445;top:7332;width:10;height:20" coordorigin="14445,7332" coordsize="10,20" path="m14445,7351l14455,7351,14455,7332,14445,7332,14445,7351xe" filled="true" fillcolor="#000000" stroked="false">
                <v:path arrowok="t"/>
                <v:fill type="solid"/>
              </v:shape>
            </v:group>
            <v:group style="position:absolute;left:14445;top:7351;width:10;height:20" coordorigin="14445,7351" coordsize="10,20">
              <v:shape style="position:absolute;left:14445;top:7351;width:10;height:20" coordorigin="14445,7351" coordsize="10,20" path="m14445,7370l14455,7370,14455,7351,14445,7351,14445,7370xe" filled="true" fillcolor="#000000" stroked="false">
                <v:path arrowok="t"/>
                <v:fill type="solid"/>
              </v:shape>
            </v:group>
            <v:group style="position:absolute;left:14445;top:7370;width:10;height:20" coordorigin="14445,7370" coordsize="10,20">
              <v:shape style="position:absolute;left:14445;top:7370;width:10;height:20" coordorigin="14445,7370" coordsize="10,20" path="m14445,7389l14455,7389,14455,7370,14445,7370,14445,7389xe" filled="true" fillcolor="#000000" stroked="false">
                <v:path arrowok="t"/>
                <v:fill type="solid"/>
              </v:shape>
            </v:group>
            <v:group style="position:absolute;left:14445;top:7389;width:10;height:20" coordorigin="14445,7389" coordsize="10,20">
              <v:shape style="position:absolute;left:14445;top:7389;width:10;height:20" coordorigin="14445,7389" coordsize="10,20" path="m14445,7409l14455,7409,14455,7389,14445,7389,14445,7409xe" filled="true" fillcolor="#000000" stroked="false">
                <v:path arrowok="t"/>
                <v:fill type="solid"/>
              </v:shape>
              <v:shape style="position:absolute;left:14445;top:7409;width:10;height:7" type="#_x0000_t75" stroked="false">
                <v:imagedata r:id="rId244" o:title=""/>
              </v:shape>
            </v:group>
            <v:group style="position:absolute;left:14445;top:7421;width:10;height:2" coordorigin="14445,7421" coordsize="10,2">
              <v:shape style="position:absolute;left:14445;top:7421;width:10;height:2" coordorigin="14445,7421" coordsize="10,0" path="m14445,7421l14455,7421e" filled="false" stroked="true" strokeweight=".48001pt" strokecolor="#000000">
                <v:path arrowok="t"/>
              </v:shape>
            </v:group>
            <v:group style="position:absolute;left:14455;top:7421;width:1472;height:2" coordorigin="14455,7421" coordsize="1472,2">
              <v:shape style="position:absolute;left:14455;top:7421;width:1472;height:2" coordorigin="14455,7421" coordsize="1472,0" path="m14455,7421l15926,7421e" filled="false" stroked="true" strokeweight=".48001pt" strokecolor="#000000">
                <v:path arrowok="t"/>
              </v:shape>
            </v:group>
            <w10:wrap type="none"/>
          </v:group>
        </w:pict>
      </w:r>
      <w:r>
        <w:rPr>
          <w:rFonts w:ascii="新宋体" w:hAnsi="新宋体" w:cs="新宋体" w:eastAsia="新宋体" w:hint="default"/>
          <w:sz w:val="18"/>
          <w:szCs w:val="18"/>
        </w:rPr>
        <w:t>上年同期数</w:t>
      </w:r>
    </w:p>
    <w:p>
      <w:pPr>
        <w:spacing w:line="145" w:lineRule="exact" w:before="0"/>
        <w:ind w:left="1948"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项目</w:t>
      </w:r>
    </w:p>
    <w:p>
      <w:pPr>
        <w:tabs>
          <w:tab w:pos="5899" w:val="left" w:leader="none"/>
          <w:tab w:pos="7216" w:val="left" w:leader="none"/>
          <w:tab w:pos="8674" w:val="left" w:leader="none"/>
          <w:tab w:pos="10075" w:val="left" w:leader="none"/>
          <w:tab w:pos="11294" w:val="left" w:leader="none"/>
          <w:tab w:pos="12821" w:val="left" w:leader="none"/>
          <w:tab w:pos="14117" w:val="left" w:leader="none"/>
        </w:tabs>
        <w:spacing w:line="201" w:lineRule="exact" w:before="0"/>
        <w:ind w:left="4643"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股本</w:t>
        <w:tab/>
        <w:t>资本公积</w:t>
        <w:tab/>
        <w:t>减：库存股</w:t>
        <w:tab/>
        <w:t>专项储备</w:t>
        <w:tab/>
        <w:t>盈余公积</w:t>
        <w:tab/>
        <w:t>一般风险准备</w:t>
        <w:tab/>
        <w:t>未分配利润</w:t>
        <w:tab/>
        <w:t>所有者权益合计</w:t>
      </w:r>
    </w:p>
    <w:p>
      <w:pPr>
        <w:tabs>
          <w:tab w:pos="4240" w:val="left" w:leader="none"/>
          <w:tab w:pos="5719" w:val="left" w:leader="none"/>
          <w:tab w:pos="9948" w:val="left" w:leader="none"/>
          <w:tab w:pos="12730" w:val="left" w:leader="none"/>
          <w:tab w:pos="14206" w:val="left" w:leader="none"/>
        </w:tabs>
        <w:spacing w:before="5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一、上年年末余额</w:t>
        <w:tab/>
      </w:r>
      <w:r>
        <w:rPr>
          <w:rFonts w:ascii="新宋体" w:hAnsi="新宋体" w:cs="新宋体" w:eastAsia="新宋体" w:hint="default"/>
          <w:spacing w:val="-1"/>
          <w:position w:val="1"/>
          <w:sz w:val="18"/>
          <w:szCs w:val="18"/>
        </w:rPr>
        <w:t>44,000,000.00</w:t>
        <w:tab/>
        <w:t>16,918,723.70</w:t>
        <w:tab/>
        <w:t>2,284,955.34</w:t>
        <w:tab/>
        <w:t>20,564,598.04</w:t>
        <w:tab/>
        <w:t>83,768,277.08</w:t>
      </w:r>
      <w:r>
        <w:rPr>
          <w:rFonts w:ascii="新宋体" w:hAnsi="新宋体" w:cs="新宋体" w:eastAsia="新宋体" w:hint="default"/>
          <w:spacing w:val="-1"/>
          <w:sz w:val="18"/>
          <w:szCs w:val="18"/>
        </w:rPr>
      </w:r>
    </w:p>
    <w:p>
      <w:pPr>
        <w:spacing w:line="259" w:lineRule="auto" w:before="21"/>
        <w:ind w:left="599" w:right="14717" w:hanging="360"/>
        <w:jc w:val="both"/>
        <w:rPr>
          <w:rFonts w:ascii="新宋体" w:hAnsi="新宋体" w:cs="新宋体" w:eastAsia="新宋体" w:hint="default"/>
          <w:sz w:val="18"/>
          <w:szCs w:val="18"/>
        </w:rPr>
      </w:pPr>
      <w:r>
        <w:rPr>
          <w:rFonts w:ascii="新宋体" w:hAnsi="新宋体" w:cs="新宋体" w:eastAsia="新宋体" w:hint="default"/>
          <w:sz w:val="18"/>
          <w:szCs w:val="18"/>
        </w:rPr>
        <w:t>加：会计政策变更 前期差错更正 其他</w:t>
      </w:r>
    </w:p>
    <w:p>
      <w:pPr>
        <w:tabs>
          <w:tab w:pos="4240" w:val="left" w:leader="none"/>
          <w:tab w:pos="5719" w:val="left" w:leader="none"/>
          <w:tab w:pos="9948" w:val="left" w:leader="none"/>
          <w:tab w:pos="12730" w:val="left" w:leader="none"/>
          <w:tab w:pos="14206" w:val="left" w:leader="none"/>
        </w:tabs>
        <w:spacing w:line="240" w:lineRule="exact" w:before="0"/>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二、本年年初余额</w:t>
        <w:tab/>
      </w:r>
      <w:r>
        <w:rPr>
          <w:rFonts w:ascii="新宋体" w:hAnsi="新宋体" w:cs="新宋体" w:eastAsia="新宋体" w:hint="default"/>
          <w:spacing w:val="-1"/>
          <w:position w:val="1"/>
          <w:sz w:val="18"/>
          <w:szCs w:val="18"/>
        </w:rPr>
        <w:t>44,000,000.00</w:t>
        <w:tab/>
        <w:t>16,918,723.70</w:t>
        <w:tab/>
        <w:t>2,284,955.34</w:t>
        <w:tab/>
        <w:t>20,564,598.04</w:t>
        <w:tab/>
        <w:t>83,768,277.08</w:t>
      </w:r>
      <w:r>
        <w:rPr>
          <w:rFonts w:ascii="新宋体" w:hAnsi="新宋体" w:cs="新宋体" w:eastAsia="新宋体" w:hint="default"/>
          <w:spacing w:val="-1"/>
          <w:sz w:val="18"/>
          <w:szCs w:val="18"/>
        </w:rPr>
      </w:r>
    </w:p>
    <w:p>
      <w:pPr>
        <w:tabs>
          <w:tab w:pos="4240" w:val="left" w:leader="none"/>
          <w:tab w:pos="5630" w:val="left" w:leader="none"/>
          <w:tab w:pos="9948" w:val="left" w:leader="none"/>
          <w:tab w:pos="12730" w:val="left" w:leader="none"/>
          <w:tab w:pos="14117" w:val="left" w:leader="none"/>
        </w:tabs>
        <w:spacing w:before="11"/>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三、本年增减变动金额（减少以“－”号填列）</w:t>
        <w:tab/>
      </w:r>
      <w:r>
        <w:rPr>
          <w:rFonts w:ascii="新宋体" w:hAnsi="新宋体" w:cs="新宋体" w:eastAsia="新宋体" w:hint="default"/>
          <w:spacing w:val="-1"/>
          <w:position w:val="1"/>
          <w:sz w:val="18"/>
          <w:szCs w:val="18"/>
        </w:rPr>
        <w:t>15,000,000.00</w:t>
        <w:tab/>
        <w:t>358,639,500.00</w:t>
        <w:tab/>
        <w:t>3,159,598.64</w:t>
        <w:tab/>
        <w:t>18,756,387.73</w:t>
        <w:tab/>
        <w:t>395,555,486.37</w:t>
      </w:r>
      <w:r>
        <w:rPr>
          <w:rFonts w:ascii="新宋体" w:hAnsi="新宋体" w:cs="新宋体" w:eastAsia="新宋体" w:hint="default"/>
          <w:spacing w:val="-1"/>
          <w:sz w:val="18"/>
          <w:szCs w:val="18"/>
        </w:rPr>
      </w:r>
    </w:p>
    <w:p>
      <w:pPr>
        <w:tabs>
          <w:tab w:pos="12730" w:val="left" w:leader="none"/>
          <w:tab w:pos="14206" w:val="left" w:leader="none"/>
        </w:tabs>
        <w:spacing w:before="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（一）净利润</w:t>
        <w:tab/>
      </w:r>
      <w:r>
        <w:rPr>
          <w:rFonts w:ascii="新宋体" w:hAnsi="新宋体" w:cs="新宋体" w:eastAsia="新宋体" w:hint="default"/>
          <w:spacing w:val="-1"/>
          <w:position w:val="1"/>
          <w:sz w:val="18"/>
          <w:szCs w:val="18"/>
        </w:rPr>
        <w:t>31,595,986.37</w:t>
        <w:tab/>
        <w:t>31,595,986.37</w:t>
      </w:r>
      <w:r>
        <w:rPr>
          <w:rFonts w:ascii="新宋体" w:hAnsi="新宋体" w:cs="新宋体" w:eastAsia="新宋体" w:hint="default"/>
          <w:spacing w:val="-1"/>
          <w:sz w:val="18"/>
          <w:szCs w:val="18"/>
        </w:rPr>
      </w:r>
    </w:p>
    <w:p>
      <w:pPr>
        <w:spacing w:before="1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（二）其他综合收益</w:t>
      </w:r>
    </w:p>
    <w:p>
      <w:pPr>
        <w:tabs>
          <w:tab w:pos="12730" w:val="left" w:leader="none"/>
          <w:tab w:pos="14206" w:val="left" w:leader="none"/>
        </w:tabs>
        <w:spacing w:before="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上述（一）和（二）小计</w:t>
        <w:tab/>
      </w:r>
      <w:r>
        <w:rPr>
          <w:rFonts w:ascii="新宋体" w:hAnsi="新宋体" w:cs="新宋体" w:eastAsia="新宋体" w:hint="default"/>
          <w:spacing w:val="-1"/>
          <w:position w:val="1"/>
          <w:sz w:val="18"/>
          <w:szCs w:val="18"/>
        </w:rPr>
        <w:t>31,595,986.37</w:t>
        <w:tab/>
        <w:t>31,595,986.37</w:t>
      </w:r>
      <w:r>
        <w:rPr>
          <w:rFonts w:ascii="新宋体" w:hAnsi="新宋体" w:cs="新宋体" w:eastAsia="新宋体" w:hint="default"/>
          <w:spacing w:val="-1"/>
          <w:sz w:val="18"/>
          <w:szCs w:val="18"/>
        </w:rPr>
      </w:r>
    </w:p>
    <w:p>
      <w:pPr>
        <w:tabs>
          <w:tab w:pos="4240" w:val="left" w:leader="none"/>
          <w:tab w:pos="5630" w:val="left" w:leader="none"/>
          <w:tab w:pos="14117" w:val="left" w:leader="none"/>
        </w:tabs>
        <w:spacing w:before="11"/>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（三）所有者投入和减少资本</w:t>
        <w:tab/>
      </w:r>
      <w:r>
        <w:rPr>
          <w:rFonts w:ascii="新宋体" w:hAnsi="新宋体" w:cs="新宋体" w:eastAsia="新宋体" w:hint="default"/>
          <w:spacing w:val="-1"/>
          <w:position w:val="1"/>
          <w:sz w:val="18"/>
          <w:szCs w:val="18"/>
        </w:rPr>
        <w:t>15,000,000.00</w:t>
        <w:tab/>
        <w:t>358,639,500.00</w:t>
        <w:tab/>
        <w:t>373,639,500.00</w:t>
      </w:r>
      <w:r>
        <w:rPr>
          <w:rFonts w:ascii="新宋体" w:hAnsi="新宋体" w:cs="新宋体" w:eastAsia="新宋体" w:hint="default"/>
          <w:spacing w:val="-1"/>
          <w:sz w:val="18"/>
          <w:szCs w:val="18"/>
        </w:rPr>
      </w:r>
    </w:p>
    <w:p>
      <w:pPr>
        <w:tabs>
          <w:tab w:pos="4240" w:val="left" w:leader="none"/>
          <w:tab w:pos="5630" w:val="left" w:leader="none"/>
          <w:tab w:pos="14117" w:val="left" w:leader="none"/>
        </w:tabs>
        <w:spacing w:before="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．所有者投入资本</w:t>
        <w:tab/>
      </w:r>
      <w:r>
        <w:rPr>
          <w:rFonts w:ascii="新宋体" w:hAnsi="新宋体" w:cs="新宋体" w:eastAsia="新宋体" w:hint="default"/>
          <w:spacing w:val="-1"/>
          <w:position w:val="1"/>
          <w:sz w:val="18"/>
          <w:szCs w:val="18"/>
        </w:rPr>
        <w:t>15,000,000.00</w:t>
        <w:tab/>
        <w:t>358,639,500.00</w:t>
        <w:tab/>
        <w:t>373,639,500.00</w:t>
      </w:r>
      <w:r>
        <w:rPr>
          <w:rFonts w:ascii="新宋体" w:hAnsi="新宋体" w:cs="新宋体" w:eastAsia="新宋体" w:hint="default"/>
          <w:spacing w:val="-1"/>
          <w:sz w:val="18"/>
          <w:szCs w:val="18"/>
        </w:rPr>
      </w:r>
    </w:p>
    <w:p>
      <w:pPr>
        <w:spacing w:before="1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．股份支付计入所有者权益的金额</w:t>
      </w:r>
    </w:p>
    <w:p>
      <w:pPr>
        <w:spacing w:before="1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．其他</w:t>
      </w:r>
    </w:p>
    <w:p>
      <w:pPr>
        <w:tabs>
          <w:tab w:pos="9948" w:val="left" w:leader="none"/>
          <w:tab w:pos="12641" w:val="left" w:leader="none"/>
          <w:tab w:pos="14206" w:val="left" w:leader="none"/>
        </w:tabs>
        <w:spacing w:before="11"/>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（四）利润分配</w:t>
        <w:tab/>
      </w:r>
      <w:r>
        <w:rPr>
          <w:rFonts w:ascii="新宋体" w:hAnsi="新宋体" w:cs="新宋体" w:eastAsia="新宋体" w:hint="default"/>
          <w:spacing w:val="-1"/>
          <w:position w:val="1"/>
          <w:sz w:val="18"/>
          <w:szCs w:val="18"/>
        </w:rPr>
        <w:t>3,159,598.64</w:t>
        <w:tab/>
        <w:t>-12,839,598.64</w:t>
        <w:tab/>
        <w:t>-9,680,000.00</w:t>
      </w:r>
      <w:r>
        <w:rPr>
          <w:rFonts w:ascii="新宋体" w:hAnsi="新宋体" w:cs="新宋体" w:eastAsia="新宋体" w:hint="default"/>
          <w:spacing w:val="-1"/>
          <w:sz w:val="18"/>
          <w:szCs w:val="18"/>
        </w:rPr>
      </w:r>
    </w:p>
    <w:p>
      <w:pPr>
        <w:tabs>
          <w:tab w:pos="9948" w:val="left" w:leader="none"/>
          <w:tab w:pos="12730" w:val="left" w:leader="none"/>
        </w:tabs>
        <w:spacing w:before="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．提取盈余公积</w:t>
        <w:tab/>
      </w:r>
      <w:r>
        <w:rPr>
          <w:rFonts w:ascii="新宋体" w:hAnsi="新宋体" w:cs="新宋体" w:eastAsia="新宋体" w:hint="default"/>
          <w:spacing w:val="-1"/>
          <w:position w:val="1"/>
          <w:sz w:val="18"/>
          <w:szCs w:val="18"/>
        </w:rPr>
        <w:t>3,159,598.64</w:t>
        <w:tab/>
        <w:t>-3,159,598.64</w:t>
      </w:r>
      <w:r>
        <w:rPr>
          <w:rFonts w:ascii="新宋体" w:hAnsi="新宋体" w:cs="新宋体" w:eastAsia="新宋体" w:hint="default"/>
          <w:spacing w:val="-1"/>
          <w:sz w:val="18"/>
          <w:szCs w:val="18"/>
        </w:rPr>
      </w:r>
    </w:p>
    <w:p>
      <w:pPr>
        <w:tabs>
          <w:tab w:pos="12730" w:val="left" w:leader="none"/>
          <w:tab w:pos="14206" w:val="left" w:leader="none"/>
        </w:tabs>
        <w:spacing w:before="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．对所有者（或股东）的分配</w:t>
        <w:tab/>
      </w:r>
      <w:r>
        <w:rPr>
          <w:rFonts w:ascii="新宋体" w:hAnsi="新宋体" w:cs="新宋体" w:eastAsia="新宋体" w:hint="default"/>
          <w:spacing w:val="-1"/>
          <w:position w:val="1"/>
          <w:sz w:val="18"/>
          <w:szCs w:val="18"/>
        </w:rPr>
        <w:t>-9,680,000.00</w:t>
        <w:tab/>
        <w:t>-9,680,000.00</w:t>
      </w:r>
      <w:r>
        <w:rPr>
          <w:rFonts w:ascii="新宋体" w:hAnsi="新宋体" w:cs="新宋体" w:eastAsia="新宋体" w:hint="default"/>
          <w:spacing w:val="-1"/>
          <w:sz w:val="18"/>
          <w:szCs w:val="18"/>
        </w:rPr>
      </w:r>
    </w:p>
    <w:p>
      <w:pPr>
        <w:spacing w:before="1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．其他</w:t>
      </w:r>
    </w:p>
    <w:p>
      <w:pPr>
        <w:spacing w:line="259" w:lineRule="auto" w:before="21"/>
        <w:ind w:left="239" w:right="13529" w:firstLine="0"/>
        <w:jc w:val="left"/>
        <w:rPr>
          <w:rFonts w:ascii="新宋体" w:hAnsi="新宋体" w:cs="新宋体" w:eastAsia="新宋体" w:hint="default"/>
          <w:sz w:val="18"/>
          <w:szCs w:val="18"/>
        </w:rPr>
      </w:pPr>
      <w:r>
        <w:rPr>
          <w:rFonts w:ascii="新宋体" w:hAnsi="新宋体" w:cs="新宋体" w:eastAsia="新宋体" w:hint="default"/>
          <w:sz w:val="18"/>
          <w:szCs w:val="18"/>
        </w:rPr>
        <w:t>（五）所有者权益内部结转 </w:t>
      </w:r>
      <w:r>
        <w:rPr>
          <w:rFonts w:ascii="新宋体" w:hAnsi="新宋体" w:cs="新宋体" w:eastAsia="新宋体" w:hint="default"/>
          <w:sz w:val="18"/>
          <w:szCs w:val="18"/>
        </w:rPr>
        <w:t>1</w:t>
      </w:r>
      <w:r>
        <w:rPr>
          <w:rFonts w:ascii="新宋体" w:hAnsi="新宋体" w:cs="新宋体" w:eastAsia="新宋体" w:hint="default"/>
          <w:sz w:val="18"/>
          <w:szCs w:val="18"/>
        </w:rPr>
        <w:t>．资本公积转增资本（或股本）</w:t>
      </w:r>
    </w:p>
    <w:p>
      <w:pPr>
        <w:spacing w:before="4"/>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．盈余公积转增资本（或股本）</w:t>
      </w:r>
    </w:p>
    <w:p>
      <w:pPr>
        <w:spacing w:before="19"/>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3</w:t>
      </w:r>
      <w:r>
        <w:rPr>
          <w:rFonts w:ascii="新宋体" w:hAnsi="新宋体" w:cs="新宋体" w:eastAsia="新宋体" w:hint="default"/>
          <w:sz w:val="18"/>
          <w:szCs w:val="18"/>
        </w:rPr>
        <w:t>．盈余公积弥补亏损</w:t>
      </w:r>
    </w:p>
    <w:p>
      <w:pPr>
        <w:spacing w:before="21"/>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4</w:t>
      </w:r>
      <w:r>
        <w:rPr>
          <w:rFonts w:ascii="新宋体" w:hAnsi="新宋体" w:cs="新宋体" w:eastAsia="新宋体" w:hint="default"/>
          <w:sz w:val="18"/>
          <w:szCs w:val="18"/>
        </w:rPr>
        <w:t>．其他</w:t>
      </w:r>
    </w:p>
    <w:p>
      <w:pPr>
        <w:spacing w:line="259" w:lineRule="auto" w:before="19"/>
        <w:ind w:left="239" w:right="14879" w:firstLine="0"/>
        <w:jc w:val="left"/>
        <w:rPr>
          <w:rFonts w:ascii="新宋体" w:hAnsi="新宋体" w:cs="新宋体" w:eastAsia="新宋体" w:hint="default"/>
          <w:sz w:val="18"/>
          <w:szCs w:val="18"/>
        </w:rPr>
      </w:pPr>
      <w:r>
        <w:rPr>
          <w:rFonts w:ascii="新宋体" w:hAnsi="新宋体" w:cs="新宋体" w:eastAsia="新宋体" w:hint="default"/>
          <w:sz w:val="18"/>
          <w:szCs w:val="18"/>
        </w:rPr>
        <w:t>（六）专项储备 </w:t>
      </w:r>
      <w:r>
        <w:rPr>
          <w:rFonts w:ascii="新宋体" w:hAnsi="新宋体" w:cs="新宋体" w:eastAsia="新宋体" w:hint="default"/>
          <w:sz w:val="18"/>
          <w:szCs w:val="18"/>
        </w:rPr>
        <w:t>1</w:t>
      </w:r>
      <w:r>
        <w:rPr>
          <w:rFonts w:ascii="新宋体" w:hAnsi="新宋体" w:cs="新宋体" w:eastAsia="新宋体" w:hint="default"/>
          <w:sz w:val="18"/>
          <w:szCs w:val="18"/>
        </w:rPr>
        <w:t>．本期提取</w:t>
      </w:r>
    </w:p>
    <w:p>
      <w:pPr>
        <w:spacing w:before="4"/>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w:t>
      </w:r>
      <w:r>
        <w:rPr>
          <w:rFonts w:ascii="新宋体" w:hAnsi="新宋体" w:cs="新宋体" w:eastAsia="新宋体" w:hint="default"/>
          <w:sz w:val="18"/>
          <w:szCs w:val="18"/>
        </w:rPr>
        <w:t>．本期使用</w:t>
      </w:r>
    </w:p>
    <w:p>
      <w:pPr>
        <w:tabs>
          <w:tab w:pos="4240" w:val="left" w:leader="none"/>
          <w:tab w:pos="5630" w:val="left" w:leader="none"/>
          <w:tab w:pos="9948" w:val="left" w:leader="none"/>
          <w:tab w:pos="12730" w:val="left" w:leader="none"/>
          <w:tab w:pos="14117" w:val="left" w:leader="none"/>
        </w:tabs>
        <w:spacing w:before="61"/>
        <w:ind w:left="239"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四、本期期末余额</w:t>
        <w:tab/>
      </w:r>
      <w:r>
        <w:rPr>
          <w:rFonts w:ascii="新宋体" w:hAnsi="新宋体" w:cs="新宋体" w:eastAsia="新宋体" w:hint="default"/>
          <w:spacing w:val="-1"/>
          <w:position w:val="1"/>
          <w:sz w:val="18"/>
          <w:szCs w:val="18"/>
        </w:rPr>
        <w:t>59,000,000.00</w:t>
        <w:tab/>
        <w:t>375,558,223.70</w:t>
        <w:tab/>
        <w:t>5,444,553.98</w:t>
        <w:tab/>
        <w:t>39,320,985.77</w:t>
        <w:tab/>
        <w:t>479,323,763.45</w:t>
      </w:r>
      <w:r>
        <w:rPr>
          <w:rFonts w:ascii="新宋体" w:hAnsi="新宋体" w:cs="新宋体" w:eastAsia="新宋体" w:hint="default"/>
          <w:spacing w:val="-1"/>
          <w:sz w:val="18"/>
          <w:szCs w:val="18"/>
        </w:rPr>
      </w:r>
    </w:p>
    <w:p>
      <w:pPr>
        <w:tabs>
          <w:tab w:pos="6772" w:val="left" w:leader="none"/>
          <w:tab w:pos="12716" w:val="left" w:leader="none"/>
        </w:tabs>
        <w:spacing w:before="136"/>
        <w:ind w:left="1098"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公司法定代表人：</w:t>
      </w:r>
      <w:r>
        <w:rPr>
          <w:rFonts w:ascii="新宋体" w:hAnsi="新宋体" w:cs="新宋体" w:eastAsia="新宋体" w:hint="default"/>
          <w:spacing w:val="1"/>
          <w:sz w:val="18"/>
          <w:szCs w:val="18"/>
        </w:rPr>
        <w:t> </w:t>
      </w:r>
      <w:r>
        <w:rPr>
          <w:rFonts w:ascii="新宋体" w:hAnsi="新宋体" w:cs="新宋体" w:eastAsia="新宋体" w:hint="default"/>
          <w:sz w:val="18"/>
          <w:szCs w:val="18"/>
        </w:rPr>
        <w:t>任红军</w:t>
        <w:tab/>
        <w:t>主管会计工作负责人：申华萍</w:t>
        <w:tab/>
        <w:t>会计机构负责人：钱英</w:t>
      </w:r>
    </w:p>
    <w:p>
      <w:pPr>
        <w:spacing w:after="0"/>
        <w:jc w:val="left"/>
        <w:rPr>
          <w:rFonts w:ascii="新宋体" w:hAnsi="新宋体" w:cs="新宋体" w:eastAsia="新宋体" w:hint="default"/>
          <w:sz w:val="18"/>
          <w:szCs w:val="18"/>
        </w:rPr>
        <w:sectPr>
          <w:pgSz w:w="16840" w:h="11910" w:orient="landscape"/>
          <w:pgMar w:header="584" w:footer="773" w:top="1140" w:bottom="960" w:left="440" w:right="0"/>
        </w:sectPr>
      </w:pPr>
    </w:p>
    <w:p>
      <w:pPr>
        <w:spacing w:before="41"/>
        <w:ind w:left="280" w:right="0" w:firstLine="0"/>
        <w:jc w:val="center"/>
        <w:rPr>
          <w:rFonts w:ascii="宋体" w:hAnsi="宋体" w:cs="宋体" w:eastAsia="宋体" w:hint="default"/>
          <w:sz w:val="36"/>
          <w:szCs w:val="36"/>
        </w:rPr>
      </w:pPr>
      <w:r>
        <w:rPr/>
        <w:pict>
          <v:group style="position:absolute;margin-left:83.304001pt;margin-top:29.199984pt;width:443pt;height:28.8pt;mso-position-horizontal-relative:page;mso-position-vertical-relative:page;z-index:-128178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b/>
          <w:bCs/>
          <w:sz w:val="36"/>
          <w:szCs w:val="36"/>
        </w:rPr>
        <w:t>河南汉威电子股份有限公司</w:t>
      </w:r>
      <w:r>
        <w:rPr>
          <w:rFonts w:ascii="宋体" w:hAnsi="宋体" w:cs="宋体" w:eastAsia="宋体" w:hint="default"/>
          <w:sz w:val="36"/>
          <w:szCs w:val="36"/>
        </w:rPr>
      </w:r>
    </w:p>
    <w:p>
      <w:pPr>
        <w:spacing w:line="240" w:lineRule="auto" w:before="11"/>
        <w:rPr>
          <w:rFonts w:ascii="宋体" w:hAnsi="宋体" w:cs="宋体" w:eastAsia="宋体" w:hint="default"/>
          <w:b/>
          <w:bCs/>
          <w:sz w:val="24"/>
          <w:szCs w:val="24"/>
        </w:rPr>
      </w:pPr>
    </w:p>
    <w:p>
      <w:pPr>
        <w:spacing w:before="0"/>
        <w:ind w:left="276" w:right="0" w:firstLine="0"/>
        <w:jc w:val="center"/>
        <w:rPr>
          <w:rFonts w:ascii="Times New Roman" w:hAnsi="Times New Roman" w:cs="Times New Roman" w:eastAsia="Times New Roman" w:hint="default"/>
          <w:sz w:val="32"/>
          <w:szCs w:val="32"/>
        </w:rPr>
      </w:pPr>
      <w:r>
        <w:rPr>
          <w:rFonts w:ascii="Times New Roman"/>
          <w:b/>
          <w:sz w:val="32"/>
        </w:rPr>
        <w:t>HENAN HANWEI Electronics</w:t>
      </w:r>
      <w:r>
        <w:rPr>
          <w:rFonts w:ascii="Times New Roman"/>
          <w:b/>
          <w:spacing w:val="-18"/>
          <w:sz w:val="32"/>
        </w:rPr>
        <w:t> </w:t>
      </w:r>
      <w:r>
        <w:rPr>
          <w:rFonts w:ascii="Times New Roman"/>
          <w:b/>
          <w:sz w:val="32"/>
        </w:rPr>
        <w:t>Co.,Ltd</w:t>
      </w:r>
      <w:r>
        <w:rPr>
          <w:rFonts w:ascii="Times New Roman"/>
          <w:sz w:val="32"/>
        </w:rPr>
      </w:r>
    </w:p>
    <w:p>
      <w:pPr>
        <w:spacing w:before="168"/>
        <w:ind w:left="281" w:right="0" w:firstLine="0"/>
        <w:jc w:val="center"/>
        <w:rPr>
          <w:rFonts w:ascii="宋体" w:hAnsi="宋体" w:cs="宋体" w:eastAsia="宋体" w:hint="default"/>
          <w:sz w:val="36"/>
          <w:szCs w:val="36"/>
        </w:rPr>
      </w:pPr>
      <w:r>
        <w:rPr>
          <w:rFonts w:ascii="宋体" w:hAnsi="宋体" w:cs="宋体" w:eastAsia="宋体" w:hint="default"/>
          <w:b/>
          <w:bCs/>
          <w:sz w:val="36"/>
          <w:szCs w:val="36"/>
        </w:rPr>
        <w:t>财务报表附注</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10"/>
        <w:rPr>
          <w:rFonts w:ascii="宋体" w:hAnsi="宋体" w:cs="宋体" w:eastAsia="宋体" w:hint="default"/>
          <w:b/>
          <w:bCs/>
          <w:sz w:val="26"/>
          <w:szCs w:val="26"/>
        </w:rPr>
      </w:pPr>
    </w:p>
    <w:p>
      <w:pPr>
        <w:spacing w:before="0"/>
        <w:ind w:left="287" w:right="0" w:firstLine="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p>
      <w:pPr>
        <w:spacing w:line="240" w:lineRule="auto" w:before="8"/>
        <w:rPr>
          <w:rFonts w:ascii="宋体" w:hAnsi="宋体" w:cs="宋体" w:eastAsia="宋体" w:hint="default"/>
          <w:sz w:val="17"/>
          <w:szCs w:val="17"/>
        </w:rPr>
      </w:pPr>
    </w:p>
    <w:p>
      <w:pPr>
        <w:spacing w:before="0"/>
        <w:ind w:left="4385" w:right="1306" w:firstLine="0"/>
        <w:jc w:val="left"/>
        <w:rPr>
          <w:rFonts w:ascii="宋体" w:hAnsi="宋体" w:cs="宋体" w:eastAsia="宋体" w:hint="default"/>
          <w:sz w:val="18"/>
          <w:szCs w:val="18"/>
        </w:rPr>
      </w:pPr>
      <w:r>
        <w:rPr>
          <w:rFonts w:ascii="宋体" w:hAnsi="宋体" w:cs="宋体" w:eastAsia="宋体" w:hint="default"/>
          <w:sz w:val="18"/>
          <w:szCs w:val="18"/>
        </w:rPr>
        <w:t>（除另有说明外，金额单位均为人民币元）</w:t>
      </w:r>
    </w:p>
    <w:p>
      <w:pPr>
        <w:spacing w:line="240" w:lineRule="auto" w:before="0"/>
        <w:rPr>
          <w:rFonts w:ascii="宋体" w:hAnsi="宋体" w:cs="宋体" w:eastAsia="宋体" w:hint="default"/>
          <w:sz w:val="18"/>
          <w:szCs w:val="18"/>
        </w:rPr>
      </w:pPr>
    </w:p>
    <w:p>
      <w:pPr>
        <w:spacing w:line="396" w:lineRule="auto" w:before="133"/>
        <w:ind w:left="2062" w:right="1411" w:firstLine="0"/>
        <w:jc w:val="left"/>
        <w:rPr>
          <w:rFonts w:ascii="宋体" w:hAnsi="宋体" w:cs="宋体" w:eastAsia="宋体" w:hint="default"/>
          <w:sz w:val="18"/>
          <w:szCs w:val="18"/>
        </w:rPr>
      </w:pPr>
      <w:r>
        <w:rPr>
          <w:rFonts w:ascii="宋体" w:hAnsi="宋体" w:cs="宋体" w:eastAsia="宋体" w:hint="default"/>
          <w:b/>
          <w:bCs/>
          <w:sz w:val="18"/>
          <w:szCs w:val="18"/>
        </w:rPr>
        <w:t>一、公司基本情况</w:t>
      </w:r>
      <w:r>
        <w:rPr>
          <w:rFonts w:ascii="宋体" w:hAnsi="宋体" w:cs="宋体" w:eastAsia="宋体" w:hint="default"/>
          <w:b/>
          <w:bCs/>
          <w:w w:val="99"/>
          <w:sz w:val="18"/>
          <w:szCs w:val="18"/>
        </w:rPr>
        <w:t> </w:t>
      </w:r>
      <w:r>
        <w:rPr>
          <w:rFonts w:ascii="宋体" w:hAnsi="宋体" w:cs="宋体" w:eastAsia="宋体" w:hint="default"/>
          <w:spacing w:val="-1"/>
          <w:sz w:val="18"/>
          <w:szCs w:val="18"/>
        </w:rPr>
        <w:t>河南汉威电子股份有限公司（以下简称：公司或本公司）系由河南汉威电子有限公司整体改制变更设立，并</w:t>
      </w:r>
    </w:p>
    <w:p>
      <w:pPr>
        <w:spacing w:line="247"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日取得了郑州市工商行政管理局颁发的企业法人营业执照，注册号：</w:t>
      </w:r>
      <w:r>
        <w:rPr>
          <w:rFonts w:ascii="Times New Roman" w:hAnsi="Times New Roman" w:cs="Times New Roman" w:eastAsia="Times New Roman" w:hint="default"/>
          <w:sz w:val="18"/>
          <w:szCs w:val="18"/>
        </w:rPr>
        <w:t>410000100020749</w:t>
      </w:r>
      <w:r>
        <w:rPr>
          <w:rFonts w:ascii="宋体" w:hAnsi="宋体" w:cs="宋体" w:eastAsia="宋体" w:hint="default"/>
          <w:sz w:val="18"/>
          <w:szCs w:val="18"/>
        </w:rPr>
        <w:t>；法定</w:t>
      </w:r>
    </w:p>
    <w:p>
      <w:pPr>
        <w:spacing w:before="101"/>
        <w:ind w:left="1702" w:right="1306" w:firstLine="0"/>
        <w:jc w:val="left"/>
        <w:rPr>
          <w:rFonts w:ascii="宋体" w:hAnsi="宋体" w:cs="宋体" w:eastAsia="宋体" w:hint="default"/>
          <w:sz w:val="18"/>
          <w:szCs w:val="18"/>
        </w:rPr>
      </w:pPr>
      <w:r>
        <w:rPr>
          <w:rFonts w:ascii="宋体" w:hAnsi="宋体" w:cs="宋体" w:eastAsia="宋体" w:hint="default"/>
          <w:sz w:val="18"/>
          <w:szCs w:val="18"/>
        </w:rPr>
        <w:t>代表人：任红军；公司住所：郑州高新开发区雪松路</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号；设立时总股本为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日，公司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次临时股东大会通过决议，公司增加股本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万股，由宁波君润投资有</w:t>
      </w:r>
    </w:p>
    <w:p>
      <w:pPr>
        <w:spacing w:before="101"/>
        <w:ind w:left="1702" w:right="1306" w:firstLine="0"/>
        <w:jc w:val="left"/>
        <w:rPr>
          <w:rFonts w:ascii="宋体" w:hAnsi="宋体" w:cs="宋体" w:eastAsia="宋体" w:hint="default"/>
          <w:sz w:val="18"/>
          <w:szCs w:val="18"/>
        </w:rPr>
      </w:pPr>
      <w:r>
        <w:rPr>
          <w:rFonts w:ascii="宋体" w:hAnsi="宋体" w:cs="宋体" w:eastAsia="宋体" w:hint="default"/>
          <w:sz w:val="18"/>
          <w:szCs w:val="18"/>
        </w:rPr>
        <w:t>限公司出资。经本次变更后，公司总股本为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4,400 </w:t>
      </w:r>
      <w:r>
        <w:rPr>
          <w:rFonts w:ascii="宋体" w:hAnsi="宋体" w:cs="宋体" w:eastAsia="宋体" w:hint="default"/>
          <w:sz w:val="18"/>
          <w:szCs w:val="18"/>
        </w:rPr>
        <w:t>万股。</w:t>
      </w:r>
    </w:p>
    <w:p>
      <w:pPr>
        <w:spacing w:line="338" w:lineRule="auto" w:before="139"/>
        <w:ind w:left="1702" w:right="1306" w:firstLine="359"/>
        <w:jc w:val="left"/>
        <w:rPr>
          <w:rFonts w:ascii="宋体" w:hAnsi="宋体" w:cs="宋体" w:eastAsia="宋体" w:hint="default"/>
          <w:sz w:val="18"/>
          <w:szCs w:val="18"/>
        </w:rPr>
      </w:pPr>
      <w:r>
        <w:rPr>
          <w:rFonts w:ascii="宋体" w:hAnsi="宋体" w:cs="宋体" w:eastAsia="宋体" w:hint="default"/>
          <w:sz w:val="18"/>
          <w:szCs w:val="18"/>
        </w:rPr>
        <w:t>经公司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年第二次临时股东大会和第一届董事会第八次会议审议通过，并经中国证券监督管理委员会证 </w:t>
      </w:r>
      <w:r>
        <w:rPr>
          <w:rFonts w:ascii="宋体" w:hAnsi="宋体" w:cs="宋体" w:eastAsia="宋体" w:hint="default"/>
          <w:spacing w:val="-4"/>
          <w:sz w:val="18"/>
          <w:szCs w:val="18"/>
        </w:rPr>
        <w:t>监许可［</w:t>
      </w:r>
      <w:r>
        <w:rPr>
          <w:rFonts w:ascii="Times New Roman" w:hAnsi="Times New Roman" w:cs="Times New Roman" w:eastAsia="Times New Roman" w:hint="default"/>
          <w:spacing w:val="-4"/>
          <w:sz w:val="18"/>
          <w:szCs w:val="18"/>
        </w:rPr>
        <w:t>2009</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957</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号文《关于核准河南汉威电子股份有限公司首次公开发行股票并在创业板上市的批复》核准， 公司向社会公开发行人民币普通股（创业板）</w:t>
      </w: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7"/>
          <w:sz w:val="18"/>
          <w:szCs w:val="18"/>
        </w:rPr>
        <w:t> </w:t>
      </w:r>
      <w:r>
        <w:rPr>
          <w:rFonts w:ascii="宋体" w:hAnsi="宋体" w:cs="宋体" w:eastAsia="宋体" w:hint="default"/>
          <w:spacing w:val="-1"/>
          <w:sz w:val="18"/>
          <w:szCs w:val="18"/>
        </w:rPr>
        <w:t>万股（每股面值为人民币</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7"/>
          <w:sz w:val="18"/>
          <w:szCs w:val="18"/>
        </w:rPr>
        <w:t> </w:t>
      </w:r>
      <w:r>
        <w:rPr>
          <w:rFonts w:ascii="宋体" w:hAnsi="宋体" w:cs="宋体" w:eastAsia="宋体" w:hint="default"/>
          <w:spacing w:val="-9"/>
          <w:sz w:val="18"/>
          <w:szCs w:val="18"/>
        </w:rPr>
        <w:t>元），变更后公司总股本</w:t>
      </w:r>
      <w:r>
        <w:rPr>
          <w:rFonts w:ascii="宋体" w:hAnsi="宋体" w:cs="宋体" w:eastAsia="宋体" w:hint="default"/>
          <w:spacing w:val="-39"/>
          <w:sz w:val="18"/>
          <w:szCs w:val="18"/>
        </w:rPr>
        <w:t> </w:t>
      </w:r>
      <w:r>
        <w:rPr>
          <w:rFonts w:ascii="Times New Roman" w:hAnsi="Times New Roman" w:cs="Times New Roman" w:eastAsia="Times New Roman" w:hint="default"/>
          <w:spacing w:val="-1"/>
          <w:sz w:val="18"/>
          <w:szCs w:val="18"/>
        </w:rPr>
        <w:t>5,900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w:t>
      </w:r>
    </w:p>
    <w:p>
      <w:pPr>
        <w:spacing w:before="19"/>
        <w:ind w:left="1702" w:right="1306"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股。其中，有限售条件的流通股份</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4,400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万股；无限售条件的流通股份</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万股。公司股票于</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p>
    <w:p>
      <w:pPr>
        <w:spacing w:before="101"/>
        <w:ind w:left="1702" w:right="1306" w:firstLine="0"/>
        <w:jc w:val="left"/>
        <w:rPr>
          <w:rFonts w:ascii="宋体" w:hAnsi="宋体" w:cs="宋体" w:eastAsia="宋体" w:hint="default"/>
          <w:sz w:val="18"/>
          <w:szCs w:val="18"/>
        </w:rPr>
      </w:pPr>
      <w:r>
        <w:rPr>
          <w:rFonts w:ascii="宋体" w:hAnsi="宋体" w:cs="宋体" w:eastAsia="宋体" w:hint="default"/>
          <w:sz w:val="18"/>
          <w:szCs w:val="18"/>
        </w:rPr>
        <w:t>日在深圳证券交易所挂牌交易，股票简称：汉威电子，股票代码：</w:t>
      </w:r>
      <w:r>
        <w:rPr>
          <w:rFonts w:ascii="Times New Roman" w:hAnsi="Times New Roman" w:cs="Times New Roman" w:eastAsia="Times New Roman" w:hint="default"/>
          <w:sz w:val="18"/>
          <w:szCs w:val="18"/>
        </w:rPr>
        <w:t>300007</w:t>
      </w:r>
      <w:r>
        <w:rPr>
          <w:rFonts w:ascii="宋体" w:hAnsi="宋体" w:cs="宋体" w:eastAsia="宋体" w:hint="default"/>
          <w:sz w:val="18"/>
          <w:szCs w:val="18"/>
        </w:rPr>
        <w:t>。</w:t>
      </w:r>
    </w:p>
    <w:p>
      <w:pPr>
        <w:spacing w:before="140"/>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80"/>
          <w:sz w:val="18"/>
          <w:szCs w:val="18"/>
        </w:rPr>
        <w:t>，</w:t>
      </w:r>
      <w:r>
        <w:rPr>
          <w:rFonts w:ascii="宋体" w:hAnsi="宋体" w:cs="宋体" w:eastAsia="宋体" w:hint="default"/>
          <w:sz w:val="18"/>
          <w:szCs w:val="18"/>
        </w:rPr>
        <w:t>根据公司</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日股东大会审</w:t>
      </w:r>
      <w:r>
        <w:rPr>
          <w:rFonts w:ascii="宋体" w:hAnsi="宋体" w:cs="宋体" w:eastAsia="宋体" w:hint="default"/>
          <w:spacing w:val="-3"/>
          <w:sz w:val="18"/>
          <w:szCs w:val="18"/>
        </w:rPr>
        <w:t>议</w:t>
      </w:r>
      <w:r>
        <w:rPr>
          <w:rFonts w:ascii="宋体" w:hAnsi="宋体" w:cs="宋体" w:eastAsia="宋体" w:hint="default"/>
          <w:sz w:val="18"/>
          <w:szCs w:val="18"/>
        </w:rPr>
        <w:t>通过的的公司</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年度利润</w:t>
      </w:r>
      <w:r>
        <w:rPr>
          <w:rFonts w:ascii="宋体" w:hAnsi="宋体" w:cs="宋体" w:eastAsia="宋体" w:hint="default"/>
          <w:spacing w:val="-3"/>
          <w:sz w:val="18"/>
          <w:szCs w:val="18"/>
        </w:rPr>
        <w:t>分</w:t>
      </w:r>
      <w:r>
        <w:rPr>
          <w:rFonts w:ascii="宋体" w:hAnsi="宋体" w:cs="宋体" w:eastAsia="宋体" w:hint="default"/>
          <w:sz w:val="18"/>
          <w:szCs w:val="18"/>
        </w:rPr>
        <w:t>配及资本公积转</w:t>
      </w:r>
    </w:p>
    <w:p>
      <w:pPr>
        <w:spacing w:before="101"/>
        <w:ind w:left="1702" w:right="1306" w:firstLine="0"/>
        <w:jc w:val="left"/>
        <w:rPr>
          <w:rFonts w:ascii="宋体" w:hAnsi="宋体" w:cs="宋体" w:eastAsia="宋体" w:hint="default"/>
          <w:sz w:val="18"/>
          <w:szCs w:val="18"/>
        </w:rPr>
      </w:pPr>
      <w:r>
        <w:rPr>
          <w:rFonts w:ascii="宋体" w:hAnsi="宋体" w:cs="宋体" w:eastAsia="宋体" w:hint="default"/>
          <w:spacing w:val="-3"/>
          <w:sz w:val="18"/>
          <w:szCs w:val="18"/>
        </w:rPr>
        <w:t>增股本方案，公司以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日总股本</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万股为基数，由资本公积向股东每</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股转增</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6"/>
          <w:sz w:val="18"/>
          <w:szCs w:val="18"/>
        </w:rPr>
        <w:t>股，合计转</w:t>
      </w:r>
    </w:p>
    <w:p>
      <w:pPr>
        <w:spacing w:line="376" w:lineRule="auto" w:before="101"/>
        <w:ind w:left="2062" w:right="1306" w:hanging="360"/>
        <w:jc w:val="left"/>
        <w:rPr>
          <w:rFonts w:ascii="宋体" w:hAnsi="宋体" w:cs="宋体" w:eastAsia="宋体" w:hint="default"/>
          <w:sz w:val="18"/>
          <w:szCs w:val="18"/>
        </w:rPr>
      </w:pPr>
      <w:r>
        <w:rPr>
          <w:rFonts w:ascii="宋体" w:hAnsi="宋体" w:cs="宋体" w:eastAsia="宋体" w:hint="default"/>
          <w:sz w:val="18"/>
          <w:szCs w:val="18"/>
        </w:rPr>
        <w:t>增股本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万股，转增后公司总股本增至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 本公司属专用仪器仪表制造业。主要产品为气体传感器和气体检测仪器仪表</w:t>
      </w:r>
      <w:r>
        <w:rPr>
          <w:rFonts w:ascii="Times New Roman" w:hAnsi="Times New Roman" w:cs="Times New Roman" w:eastAsia="Times New Roman" w:hint="default"/>
          <w:sz w:val="18"/>
          <w:szCs w:val="18"/>
        </w:rPr>
        <w:t>(</w:t>
      </w:r>
      <w:r>
        <w:rPr>
          <w:rFonts w:ascii="宋体" w:hAnsi="宋体" w:cs="宋体" w:eastAsia="宋体" w:hint="default"/>
          <w:sz w:val="18"/>
          <w:szCs w:val="18"/>
        </w:rPr>
        <w:t>气体探测器</w:t>
      </w:r>
      <w:r>
        <w:rPr>
          <w:rFonts w:ascii="Times New Roman" w:hAnsi="Times New Roman" w:cs="Times New Roman" w:eastAsia="Times New Roman" w:hint="default"/>
          <w:sz w:val="18"/>
          <w:szCs w:val="18"/>
        </w:rPr>
        <w:t>)</w:t>
      </w:r>
      <w:r>
        <w:rPr>
          <w:rFonts w:ascii="宋体" w:hAnsi="宋体" w:cs="宋体" w:eastAsia="宋体" w:hint="default"/>
          <w:sz w:val="18"/>
          <w:szCs w:val="18"/>
        </w:rPr>
        <w:t>两大类，主要用于</w:t>
      </w:r>
    </w:p>
    <w:p>
      <w:pPr>
        <w:spacing w:line="223" w:lineRule="exact" w:before="0"/>
        <w:ind w:left="2062" w:right="1306" w:hanging="360"/>
        <w:jc w:val="left"/>
        <w:rPr>
          <w:rFonts w:ascii="宋体" w:hAnsi="宋体" w:cs="宋体" w:eastAsia="宋体" w:hint="default"/>
          <w:sz w:val="18"/>
          <w:szCs w:val="18"/>
        </w:rPr>
      </w:pPr>
      <w:r>
        <w:rPr>
          <w:rFonts w:ascii="宋体" w:hAnsi="宋体" w:cs="宋体" w:eastAsia="宋体" w:hint="default"/>
          <w:sz w:val="18"/>
          <w:szCs w:val="18"/>
        </w:rPr>
        <w:t>公共场所、企事业单位、家居等的易燃易爆、有毒有害气体的泄露检测、消防报警、公共安全袭击预防等领域。</w:t>
      </w:r>
    </w:p>
    <w:p>
      <w:pPr>
        <w:spacing w:line="357" w:lineRule="auto" w:before="153"/>
        <w:ind w:left="1702" w:right="1382" w:firstLine="359"/>
        <w:jc w:val="both"/>
        <w:rPr>
          <w:rFonts w:ascii="宋体" w:hAnsi="宋体" w:cs="宋体" w:eastAsia="宋体" w:hint="default"/>
          <w:sz w:val="18"/>
          <w:szCs w:val="18"/>
        </w:rPr>
      </w:pPr>
      <w:r>
        <w:rPr>
          <w:rFonts w:ascii="宋体" w:hAnsi="宋体" w:cs="宋体" w:eastAsia="宋体" w:hint="default"/>
          <w:spacing w:val="-1"/>
          <w:sz w:val="18"/>
          <w:szCs w:val="18"/>
        </w:rPr>
        <w:t>本公司主要经营范围包括：研究、开发、生产销售电子传感器；电子监控技术开发；研究、开发、生产销售</w:t>
      </w:r>
      <w:r>
        <w:rPr>
          <w:rFonts w:ascii="宋体" w:hAnsi="宋体" w:cs="宋体" w:eastAsia="宋体" w:hint="default"/>
          <w:sz w:val="18"/>
          <w:szCs w:val="18"/>
        </w:rPr>
        <w:t> 检测仪器及控制系统、机械电器设备、防爆电气系列产品、个体防护装备系列产品；提供技术转让、技术服务、 </w:t>
      </w:r>
      <w:r>
        <w:rPr>
          <w:rFonts w:ascii="宋体" w:hAnsi="宋体" w:cs="宋体" w:eastAsia="宋体" w:hint="default"/>
          <w:spacing w:val="-1"/>
          <w:sz w:val="18"/>
          <w:szCs w:val="18"/>
        </w:rPr>
        <w:t>技术咨询；计算机软件开发与销售；计算机网络工程施工；防爆设备安装工程施工；经营本企业自产产品的出口</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业务和本企业所需的机械设备、零配件、原辅材料的进口业务，但国家限定公司经营或禁止进出口的商品除外。</w:t>
      </w:r>
    </w:p>
    <w:p>
      <w:pPr>
        <w:spacing w:line="398" w:lineRule="auto" w:before="65"/>
        <w:ind w:left="2062" w:right="1400" w:firstLine="0"/>
        <w:jc w:val="left"/>
        <w:rPr>
          <w:rFonts w:ascii="宋体" w:hAnsi="宋体" w:cs="宋体" w:eastAsia="宋体" w:hint="default"/>
          <w:sz w:val="18"/>
          <w:szCs w:val="18"/>
        </w:rPr>
      </w:pPr>
      <w:r>
        <w:rPr>
          <w:rFonts w:ascii="宋体" w:hAnsi="宋体" w:cs="宋体" w:eastAsia="宋体" w:hint="default"/>
          <w:b/>
          <w:bCs/>
          <w:sz w:val="18"/>
          <w:szCs w:val="18"/>
        </w:rPr>
        <w:t>二、财务报表的编制基础</w:t>
      </w:r>
      <w:r>
        <w:rPr>
          <w:rFonts w:ascii="宋体" w:hAnsi="宋体" w:cs="宋体" w:eastAsia="宋体" w:hint="default"/>
          <w:b/>
          <w:bCs/>
          <w:w w:val="99"/>
          <w:sz w:val="18"/>
          <w:szCs w:val="18"/>
        </w:rPr>
        <w:t> </w:t>
      </w:r>
      <w:r>
        <w:rPr>
          <w:rFonts w:ascii="宋体" w:hAnsi="宋体" w:cs="宋体" w:eastAsia="宋体" w:hint="default"/>
          <w:sz w:val="18"/>
          <w:szCs w:val="18"/>
        </w:rPr>
        <w:t>本公司财务报表以持续经营假设为基础，根据实际发生的交易和事项，按照财政部</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日颁布的</w:t>
      </w:r>
    </w:p>
    <w:p>
      <w:pPr>
        <w:spacing w:line="205"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《企业会计准则》及其应用指南，并基于以下所述主要会计政策、会计估计进行编制。</w:t>
      </w:r>
    </w:p>
    <w:p>
      <w:pPr>
        <w:spacing w:before="155"/>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三、遵循企业会计准则的声明</w:t>
      </w:r>
      <w:r>
        <w:rPr>
          <w:rFonts w:ascii="宋体" w:hAnsi="宋体" w:cs="宋体" w:eastAsia="宋体" w:hint="default"/>
          <w:sz w:val="18"/>
          <w:szCs w:val="18"/>
        </w:rPr>
      </w:r>
    </w:p>
    <w:p>
      <w:pPr>
        <w:spacing w:line="338" w:lineRule="auto" w:before="153"/>
        <w:ind w:left="1702" w:right="1370" w:firstLine="359"/>
        <w:jc w:val="left"/>
        <w:rPr>
          <w:rFonts w:ascii="宋体" w:hAnsi="宋体" w:cs="宋体" w:eastAsia="宋体" w:hint="default"/>
          <w:sz w:val="18"/>
          <w:szCs w:val="18"/>
        </w:rPr>
      </w:pPr>
      <w:r>
        <w:rPr>
          <w:rFonts w:ascii="宋体" w:hAnsi="宋体" w:cs="宋体" w:eastAsia="宋体" w:hint="default"/>
          <w:sz w:val="18"/>
          <w:szCs w:val="18"/>
        </w:rPr>
        <w:t>本公司编制的财务报表及附注符合财政部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日颁布的《企业会计准则》及其应用指南的要求， 真实、完整地反映了本公司的财务状况、经营成果和现金流量等有关信息。</w:t>
      </w:r>
    </w:p>
    <w:p>
      <w:pPr>
        <w:spacing w:before="82"/>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四、本公司采用的主要会计政策、会计估计</w:t>
      </w:r>
      <w:r>
        <w:rPr>
          <w:rFonts w:ascii="宋体" w:hAnsi="宋体" w:cs="宋体" w:eastAsia="宋体" w:hint="default"/>
          <w:sz w:val="18"/>
          <w:szCs w:val="18"/>
        </w:rPr>
      </w:r>
    </w:p>
    <w:p>
      <w:pPr>
        <w:spacing w:before="153"/>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（一）会计年度</w:t>
      </w:r>
      <w:r>
        <w:rPr>
          <w:rFonts w:ascii="宋体" w:hAnsi="宋体" w:cs="宋体" w:eastAsia="宋体" w:hint="default"/>
          <w:sz w:val="18"/>
          <w:szCs w:val="18"/>
        </w:rPr>
      </w:r>
    </w:p>
    <w:p>
      <w:pPr>
        <w:spacing w:before="155"/>
        <w:ind w:left="2062" w:right="1306" w:firstLine="0"/>
        <w:jc w:val="left"/>
        <w:rPr>
          <w:rFonts w:ascii="宋体" w:hAnsi="宋体" w:cs="宋体" w:eastAsia="宋体" w:hint="default"/>
          <w:sz w:val="18"/>
          <w:szCs w:val="18"/>
        </w:rPr>
      </w:pPr>
      <w:r>
        <w:rPr>
          <w:rFonts w:ascii="宋体" w:hAnsi="宋体" w:cs="宋体" w:eastAsia="宋体" w:hint="default"/>
          <w:sz w:val="18"/>
          <w:szCs w:val="18"/>
        </w:rPr>
        <w:t>本公司的会计年度为公历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日起至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日止。</w:t>
      </w:r>
    </w:p>
    <w:p>
      <w:pPr>
        <w:spacing w:before="139"/>
        <w:ind w:left="2062" w:right="1306" w:firstLine="0"/>
        <w:jc w:val="left"/>
        <w:rPr>
          <w:rFonts w:ascii="宋体" w:hAnsi="宋体" w:cs="宋体" w:eastAsia="宋体" w:hint="default"/>
          <w:sz w:val="18"/>
          <w:szCs w:val="18"/>
        </w:rPr>
      </w:pPr>
      <w:r>
        <w:rPr/>
        <w:pict>
          <v:group style="position:absolute;margin-left:0pt;margin-top:20.975513pt;width:595.3pt;height:49.65pt;mso-position-horizontal-relative:page;mso-position-vertical-relative:paragraph;z-index:9328" coordorigin="0,420" coordsize="11906,993">
            <v:shape style="position:absolute;left:0;top:420;width:11906;height:993" type="#_x0000_t75" stroked="false">
              <v:imagedata r:id="rId247" o:title=""/>
            </v:shape>
            <v:shape style="position:absolute;left:3125;top:837;width:8781;height:576" type="#_x0000_t75" stroked="false">
              <v:imagedata r:id="rId175" o:title=""/>
            </v:shape>
            <v:shape style="position:absolute;left:5989;top:600;width:212;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98</w:t>
                    </w:r>
                  </w:p>
                </w:txbxContent>
              </v:textbox>
              <w10:wrap type="none"/>
            </v:shape>
            <w10:wrap type="none"/>
          </v:group>
        </w:pict>
      </w:r>
      <w:r>
        <w:rPr>
          <w:rFonts w:ascii="宋体" w:hAnsi="宋体" w:cs="宋体" w:eastAsia="宋体" w:hint="default"/>
          <w:b/>
          <w:bCs/>
          <w:sz w:val="18"/>
          <w:szCs w:val="18"/>
        </w:rPr>
        <w:t>（二）记账本位币</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245"/>
          <w:footerReference w:type="default" r:id="rId246"/>
          <w:pgSz w:w="11910" w:h="16840"/>
          <w:pgMar w:header="898" w:footer="0" w:top="1080" w:bottom="0" w:left="0" w:right="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28171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z w:val="18"/>
          <w:szCs w:val="18"/>
        </w:rPr>
        <w:t>本公司以人民币为记账本位币。</w:t>
      </w:r>
    </w:p>
    <w:p>
      <w:pPr>
        <w:spacing w:line="398" w:lineRule="auto" w:before="153"/>
        <w:ind w:left="2062" w:right="3524" w:firstLine="0"/>
        <w:jc w:val="left"/>
        <w:rPr>
          <w:rFonts w:ascii="宋体" w:hAnsi="宋体" w:cs="宋体" w:eastAsia="宋体" w:hint="default"/>
          <w:sz w:val="18"/>
          <w:szCs w:val="18"/>
        </w:rPr>
      </w:pPr>
      <w:r>
        <w:rPr>
          <w:rFonts w:ascii="宋体" w:hAnsi="宋体" w:cs="宋体" w:eastAsia="宋体" w:hint="default"/>
          <w:b/>
          <w:bCs/>
          <w:sz w:val="18"/>
          <w:szCs w:val="18"/>
        </w:rPr>
        <w:t>（三）记账基础和会计计量</w:t>
      </w:r>
      <w:r>
        <w:rPr>
          <w:rFonts w:ascii="宋体" w:hAnsi="宋体" w:cs="宋体" w:eastAsia="宋体" w:hint="default"/>
          <w:b/>
          <w:bCs/>
          <w:w w:val="99"/>
          <w:sz w:val="18"/>
          <w:szCs w:val="18"/>
        </w:rPr>
        <w:t> </w:t>
      </w:r>
      <w:r>
        <w:rPr>
          <w:rFonts w:ascii="宋体" w:hAnsi="宋体" w:cs="宋体" w:eastAsia="宋体" w:hint="default"/>
          <w:sz w:val="18"/>
          <w:szCs w:val="18"/>
        </w:rPr>
        <w:t>本公司以权责发生制为基础进行会计确认、计量和报告，采用借贷记账法记账。</w:t>
      </w:r>
    </w:p>
    <w:p>
      <w:pPr>
        <w:spacing w:line="357" w:lineRule="auto" w:before="34"/>
        <w:ind w:left="1702" w:right="1306" w:firstLine="359"/>
        <w:jc w:val="left"/>
        <w:rPr>
          <w:rFonts w:ascii="宋体" w:hAnsi="宋体" w:cs="宋体" w:eastAsia="宋体" w:hint="default"/>
          <w:sz w:val="18"/>
          <w:szCs w:val="18"/>
        </w:rPr>
      </w:pPr>
      <w:r>
        <w:rPr>
          <w:rFonts w:ascii="宋体" w:hAnsi="宋体" w:cs="宋体" w:eastAsia="宋体" w:hint="default"/>
          <w:spacing w:val="-3"/>
          <w:sz w:val="18"/>
          <w:szCs w:val="18"/>
        </w:rPr>
        <w:t>本公司在对会计要素进行计量时，一般采用历史成本；企业会计准则规定或允许采用重置成本、可变现净值、</w:t>
      </w:r>
      <w:r>
        <w:rPr>
          <w:rFonts w:ascii="宋体" w:hAnsi="宋体" w:cs="宋体" w:eastAsia="宋体" w:hint="default"/>
          <w:sz w:val="18"/>
          <w:szCs w:val="18"/>
        </w:rPr>
        <w:t> </w:t>
      </w:r>
      <w:r>
        <w:rPr>
          <w:rFonts w:ascii="宋体" w:hAnsi="宋体" w:cs="宋体" w:eastAsia="宋体" w:hint="default"/>
          <w:spacing w:val="-3"/>
          <w:sz w:val="18"/>
          <w:szCs w:val="18"/>
        </w:rPr>
        <w:t>现值、公允价值计量的，在保证所确定的会计要素金额能够取得并可靠计量的情况下，分别采用恰当的计量属性。</w:t>
      </w:r>
    </w:p>
    <w:p>
      <w:pPr>
        <w:spacing w:before="67"/>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（四）企业合并</w:t>
      </w:r>
      <w:r>
        <w:rPr>
          <w:rFonts w:ascii="宋体" w:hAnsi="宋体" w:cs="宋体" w:eastAsia="宋体" w:hint="default"/>
          <w:sz w:val="18"/>
          <w:szCs w:val="18"/>
        </w:rPr>
      </w:r>
    </w:p>
    <w:p>
      <w:pPr>
        <w:spacing w:line="376" w:lineRule="auto" w:before="153"/>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．同一控制下的企业合并 </w:t>
      </w:r>
      <w:r>
        <w:rPr>
          <w:rFonts w:ascii="宋体" w:hAnsi="宋体" w:cs="宋体" w:eastAsia="宋体" w:hint="default"/>
          <w:spacing w:val="-1"/>
          <w:sz w:val="18"/>
          <w:szCs w:val="18"/>
        </w:rPr>
        <w:t>参与合并的企业在合并前后均受同一方或相同的多方最终控制，且该控制并非暂时性的，为同一控制下的企</w:t>
      </w:r>
    </w:p>
    <w:p>
      <w:pPr>
        <w:spacing w:line="398" w:lineRule="auto" w:before="12"/>
        <w:ind w:left="2062" w:right="1411" w:hanging="360"/>
        <w:jc w:val="left"/>
        <w:rPr>
          <w:rFonts w:ascii="宋体" w:hAnsi="宋体" w:cs="宋体" w:eastAsia="宋体" w:hint="default"/>
          <w:sz w:val="18"/>
          <w:szCs w:val="18"/>
        </w:rPr>
      </w:pPr>
      <w:r>
        <w:rPr>
          <w:rFonts w:ascii="宋体" w:hAnsi="宋体" w:cs="宋体" w:eastAsia="宋体" w:hint="default"/>
          <w:sz w:val="18"/>
          <w:szCs w:val="18"/>
        </w:rPr>
        <w:t>业合并。在合并日取得对其他参与合并企业控制权的一方为合并方，参与合并的其他企业为被合并方。 </w:t>
      </w:r>
      <w:r>
        <w:rPr>
          <w:rFonts w:ascii="宋体" w:hAnsi="宋体" w:cs="宋体" w:eastAsia="宋体" w:hint="default"/>
          <w:spacing w:val="-1"/>
          <w:sz w:val="18"/>
          <w:szCs w:val="18"/>
        </w:rPr>
        <w:t>合并方在企业合并中取得的资产和负债，按合并日被合并方的账面价值计量。合并方取得的按比例享有被合</w:t>
      </w:r>
    </w:p>
    <w:p>
      <w:pPr>
        <w:spacing w:line="357" w:lineRule="auto" w:before="0"/>
        <w:ind w:left="1702" w:right="1306" w:firstLine="0"/>
        <w:jc w:val="left"/>
        <w:rPr>
          <w:rFonts w:ascii="宋体" w:hAnsi="宋体" w:cs="宋体" w:eastAsia="宋体" w:hint="default"/>
          <w:sz w:val="18"/>
          <w:szCs w:val="18"/>
        </w:rPr>
      </w:pPr>
      <w:r>
        <w:rPr>
          <w:rFonts w:ascii="宋体" w:hAnsi="宋体" w:cs="宋体" w:eastAsia="宋体" w:hint="default"/>
          <w:spacing w:val="-3"/>
          <w:sz w:val="18"/>
          <w:szCs w:val="18"/>
        </w:rPr>
        <w:t>并方的净资产账面价值与支付的合并对价的账面价值（或发行股份面值总额）的差额，调整资本公积中的股（资）</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本溢价，股（资）本溢价不足冲减的则调整留存收益。</w:t>
      </w:r>
    </w:p>
    <w:p>
      <w:pPr>
        <w:spacing w:before="67"/>
        <w:ind w:left="2062" w:right="1306" w:firstLine="0"/>
        <w:jc w:val="left"/>
        <w:rPr>
          <w:rFonts w:ascii="宋体" w:hAnsi="宋体" w:cs="宋体" w:eastAsia="宋体" w:hint="default"/>
          <w:sz w:val="18"/>
          <w:szCs w:val="18"/>
        </w:rPr>
      </w:pPr>
      <w:r>
        <w:rPr>
          <w:rFonts w:ascii="宋体" w:hAnsi="宋体" w:cs="宋体" w:eastAsia="宋体" w:hint="default"/>
          <w:sz w:val="18"/>
          <w:szCs w:val="18"/>
        </w:rPr>
        <w:t>合并方为进行企业合并发生的各项直接费用，于发生时计入当期损益。</w:t>
      </w:r>
    </w:p>
    <w:p>
      <w:pPr>
        <w:spacing w:line="376" w:lineRule="auto" w:before="153"/>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．非同一控制下的企业合并 </w:t>
      </w:r>
      <w:r>
        <w:rPr>
          <w:rFonts w:ascii="宋体" w:hAnsi="宋体" w:cs="宋体" w:eastAsia="宋体" w:hint="default"/>
          <w:spacing w:val="-1"/>
          <w:sz w:val="18"/>
          <w:szCs w:val="18"/>
        </w:rPr>
        <w:t>参与合并的企业在合并前后不受同一方或相同的多方最终控制，为非同一控制下的企业合并。非同一控制下</w:t>
      </w:r>
    </w:p>
    <w:p>
      <w:pPr>
        <w:spacing w:line="396" w:lineRule="auto" w:before="12"/>
        <w:ind w:left="2062" w:right="1411" w:hanging="360"/>
        <w:jc w:val="left"/>
        <w:rPr>
          <w:rFonts w:ascii="宋体" w:hAnsi="宋体" w:cs="宋体" w:eastAsia="宋体" w:hint="default"/>
          <w:sz w:val="18"/>
          <w:szCs w:val="18"/>
        </w:rPr>
      </w:pPr>
      <w:r>
        <w:rPr>
          <w:rFonts w:ascii="宋体" w:hAnsi="宋体" w:cs="宋体" w:eastAsia="宋体" w:hint="default"/>
          <w:sz w:val="18"/>
          <w:szCs w:val="18"/>
        </w:rPr>
        <w:t>的企业合并，在合并日取得对其他参与合并企业控制权的一方为购买方，参与合并的其他企业为被购买方。 </w:t>
      </w:r>
      <w:r>
        <w:rPr>
          <w:rFonts w:ascii="宋体" w:hAnsi="宋体" w:cs="宋体" w:eastAsia="宋体" w:hint="default"/>
          <w:spacing w:val="-1"/>
          <w:sz w:val="18"/>
          <w:szCs w:val="18"/>
        </w:rPr>
        <w:t>对于非同一控制下的企业合并，购买成本为交易日为取得被购买方的控制权而转让的资产、所承担的负债以</w:t>
      </w:r>
    </w:p>
    <w:p>
      <w:pPr>
        <w:spacing w:line="357" w:lineRule="auto" w:before="0"/>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及所发行的权益性工具的公允价值总额。符合确认条件的被购买方的可辨认资产、负债及或有负债以其在收购日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的公允价值确认。</w:t>
      </w:r>
    </w:p>
    <w:p>
      <w:pPr>
        <w:spacing w:line="357" w:lineRule="auto" w:before="67"/>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对合并成本大于合并中取得的被购买方可辨认净资产公允价值份额的差额，应当确认为商誉。对合并成本小</w:t>
      </w:r>
      <w:r>
        <w:rPr>
          <w:rFonts w:ascii="宋体" w:hAnsi="宋体" w:cs="宋体" w:eastAsia="宋体" w:hint="default"/>
          <w:sz w:val="18"/>
          <w:szCs w:val="18"/>
        </w:rPr>
        <w:t> </w:t>
      </w:r>
      <w:r>
        <w:rPr>
          <w:rFonts w:ascii="宋体" w:hAnsi="宋体" w:cs="宋体" w:eastAsia="宋体" w:hint="default"/>
          <w:spacing w:val="-1"/>
          <w:sz w:val="18"/>
          <w:szCs w:val="18"/>
        </w:rPr>
        <w:t>于合并中取得的被购买方可辨认净资产公允价值份额的差额，应当对取得的被购买方各项可辨认资产、负债及或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有负债的公允价值以及合并成本的计量进行复核；经复核后合并成本仍小于合并中取得的被购买方可辨认净资产</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公允价值份额的，其差额应当计入当期损益。</w:t>
      </w:r>
    </w:p>
    <w:p>
      <w:pPr>
        <w:spacing w:before="65"/>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（五）合并会计报表编制方法</w:t>
      </w:r>
      <w:r>
        <w:rPr>
          <w:rFonts w:ascii="宋体" w:hAnsi="宋体" w:cs="宋体" w:eastAsia="宋体" w:hint="default"/>
          <w:sz w:val="18"/>
          <w:szCs w:val="18"/>
        </w:rPr>
      </w:r>
    </w:p>
    <w:p>
      <w:pPr>
        <w:spacing w:line="374" w:lineRule="auto" w:before="155"/>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．合并范围的确定原则 </w:t>
      </w:r>
      <w:r>
        <w:rPr>
          <w:rFonts w:ascii="宋体" w:hAnsi="宋体" w:cs="宋体" w:eastAsia="宋体" w:hint="default"/>
          <w:spacing w:val="-1"/>
          <w:sz w:val="18"/>
          <w:szCs w:val="18"/>
        </w:rPr>
        <w:t>本公司直接或通过子公司间接拥有被投资单位半数以上的表决权，表明本公司能够控制被投资单位，将该被</w:t>
      </w:r>
    </w:p>
    <w:p>
      <w:pPr>
        <w:spacing w:line="376" w:lineRule="auto" w:before="14"/>
        <w:ind w:left="0" w:right="1324" w:firstLine="0"/>
        <w:jc w:val="right"/>
        <w:rPr>
          <w:rFonts w:ascii="宋体" w:hAnsi="宋体" w:cs="宋体" w:eastAsia="宋体" w:hint="default"/>
          <w:sz w:val="18"/>
          <w:szCs w:val="18"/>
        </w:rPr>
      </w:pPr>
      <w:r>
        <w:rPr>
          <w:rFonts w:ascii="宋体" w:hAnsi="宋体" w:cs="宋体" w:eastAsia="宋体" w:hint="default"/>
          <w:sz w:val="18"/>
          <w:szCs w:val="18"/>
        </w:rPr>
        <w:t>投资单位认定为子公司，纳入合并财务报表的合并范围，但是，有证据表明本公司不能控制被投资单位的除外。 </w:t>
      </w:r>
      <w:r>
        <w:rPr>
          <w:rFonts w:ascii="宋体" w:hAnsi="宋体" w:cs="宋体" w:eastAsia="宋体" w:hint="default"/>
          <w:spacing w:val="-1"/>
          <w:sz w:val="18"/>
          <w:szCs w:val="18"/>
        </w:rPr>
        <w:t>本公司拥有被投资单位半数或以下的表决权，满足下列条件之一的，视为本公司能够控制被投资单位，将该</w:t>
      </w:r>
      <w:r>
        <w:rPr>
          <w:rFonts w:ascii="宋体" w:hAnsi="宋体" w:cs="宋体" w:eastAsia="宋体" w:hint="default"/>
          <w:sz w:val="18"/>
          <w:szCs w:val="18"/>
        </w:rPr>
        <w:t> </w:t>
      </w:r>
      <w:r>
        <w:rPr>
          <w:rFonts w:ascii="宋体" w:hAnsi="宋体" w:cs="宋体" w:eastAsia="宋体" w:hint="default"/>
          <w:spacing w:val="-3"/>
          <w:sz w:val="18"/>
          <w:szCs w:val="18"/>
        </w:rPr>
        <w:t>被投资单位认定为子公司，纳入合并财务报表的合并范围。但是，有证据表明母公司不能控制被投资单位的除外：</w:t>
      </w:r>
    </w:p>
    <w:p>
      <w:pPr>
        <w:spacing w:before="50"/>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）通过与被投资单位其他投资者之间的协议，拥有被投资单位半数以上的表决权；</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）根据公司章程或协议，有权决定被投资单位的财务和经营政策；</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）有权任免被投资单位的董事会或类似机构的多数成员；</w:t>
      </w:r>
    </w:p>
    <w:p>
      <w:pPr>
        <w:spacing w:line="374" w:lineRule="auto" w:before="142"/>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）在被投资单位的董事会或类似机构占多数表决权。 </w:t>
      </w:r>
      <w:r>
        <w:rPr>
          <w:rFonts w:ascii="宋体" w:hAnsi="宋体" w:cs="宋体" w:eastAsia="宋体" w:hint="default"/>
          <w:spacing w:val="-1"/>
          <w:sz w:val="18"/>
          <w:szCs w:val="18"/>
        </w:rPr>
        <w:t>本公司在确定能否控制被投资单位时，同时考虑企业和其他企业持有的被投资单位的当期可转换的可转换公</w:t>
      </w:r>
    </w:p>
    <w:p>
      <w:pPr>
        <w:spacing w:line="398" w:lineRule="auto" w:before="14"/>
        <w:ind w:left="2062" w:right="5684" w:hanging="360"/>
        <w:jc w:val="left"/>
        <w:rPr>
          <w:rFonts w:ascii="宋体" w:hAnsi="宋体" w:cs="宋体" w:eastAsia="宋体" w:hint="default"/>
          <w:sz w:val="18"/>
          <w:szCs w:val="18"/>
        </w:rPr>
      </w:pPr>
      <w:r>
        <w:rPr/>
        <w:pict>
          <v:group style="position:absolute;margin-left:0pt;margin-top:97.281525pt;width:595.3pt;height:49.65pt;mso-position-horizontal-relative:page;mso-position-vertical-relative:paragraph;z-index:-1281736" coordorigin="0,1946" coordsize="11906,993">
            <v:shape style="position:absolute;left:0;top:1946;width:11906;height:993" type="#_x0000_t75" stroked="false">
              <v:imagedata r:id="rId247" o:title=""/>
            </v:shape>
            <v:shape style="position:absolute;left:3125;top:2363;width:8781;height:576" type="#_x0000_t75" stroked="false">
              <v:imagedata r:id="rId175" o:title=""/>
            </v:shape>
            <v:shape style="position:absolute;left:5989;top:2126;width:212;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99</w:t>
                    </w:r>
                  </w:p>
                </w:txbxContent>
              </v:textbox>
              <w10:wrap type="none"/>
            </v:shape>
            <w10:wrap type="none"/>
          </v:group>
        </w:pict>
      </w:r>
      <w:r>
        <w:rPr/>
        <w:pict>
          <v:shape style="position:absolute;margin-left:219.649994pt;margin-top:62.327724pt;width:.48001pt;height:.12pt;mso-position-horizontal-relative:page;mso-position-vertical-relative:paragraph;z-index:-1281688" type="#_x0000_t75" stroked="false">
            <v:imagedata r:id="rId244" o:title=""/>
          </v:shape>
        </w:pict>
      </w:r>
      <w:r>
        <w:rPr/>
        <w:pict>
          <v:shape style="position:absolute;margin-left:282.769989pt;margin-top:62.327724pt;width:.47998pt;height:.12pt;mso-position-horizontal-relative:page;mso-position-vertical-relative:paragraph;z-index:-1281664" type="#_x0000_t75" stroked="false">
            <v:imagedata r:id="rId244" o:title=""/>
          </v:shape>
        </w:pict>
      </w:r>
      <w:r>
        <w:rPr/>
        <w:pict>
          <v:shape style="position:absolute;margin-left:383.350006pt;margin-top:62.327724pt;width:.48001pt;height:.12pt;mso-position-horizontal-relative:page;mso-position-vertical-relative:paragraph;z-index:-1281640" type="#_x0000_t75" stroked="false">
            <v:imagedata r:id="rId244" o:title=""/>
          </v:shape>
        </w:pict>
      </w:r>
      <w:r>
        <w:rPr/>
        <w:pict>
          <v:group style="position:absolute;margin-left:79.704002pt;margin-top:79.367744pt;width:462.95pt;height:.5pt;mso-position-horizontal-relative:page;mso-position-vertical-relative:paragraph;z-index:-1281616" coordorigin="1594,1587" coordsize="9259,10">
            <v:shape style="position:absolute;left:1594;top:1587;width:2799;height:10" type="#_x0000_t75" stroked="false">
              <v:imagedata r:id="rId250" o:title=""/>
            </v:shape>
            <v:shape style="position:absolute;left:4388;top:1587;width:6464;height:10" type="#_x0000_t75" stroked="false">
              <v:imagedata r:id="rId251" o:title=""/>
            </v:shape>
            <w10:wrap type="none"/>
          </v:group>
        </w:pict>
      </w:r>
      <w:r>
        <w:rPr>
          <w:rFonts w:ascii="宋体" w:hAnsi="宋体" w:cs="宋体" w:eastAsia="宋体" w:hint="default"/>
          <w:sz w:val="18"/>
          <w:szCs w:val="18"/>
        </w:rPr>
        <w:t>司债券、当期可执行的认股权证等潜在表决权因素。 本公司将全部子公司纳入合并财务报表的合并范围。 本报告期内纳入合并范围子公司合并报表情况：</w:t>
      </w:r>
    </w:p>
    <w:p>
      <w:pPr>
        <w:spacing w:line="240" w:lineRule="auto" w:before="4"/>
        <w:rPr>
          <w:rFonts w:ascii="宋体" w:hAnsi="宋体" w:cs="宋体" w:eastAsia="宋体" w:hint="default"/>
          <w:sz w:val="5"/>
          <w:szCs w:val="5"/>
        </w:rPr>
      </w:pPr>
    </w:p>
    <w:tbl>
      <w:tblPr>
        <w:tblW w:w="0" w:type="auto"/>
        <w:jc w:val="left"/>
        <w:tblInd w:w="1579" w:type="dxa"/>
        <w:tblLayout w:type="fixed"/>
        <w:tblCellMar>
          <w:top w:w="0" w:type="dxa"/>
          <w:left w:w="0" w:type="dxa"/>
          <w:bottom w:w="0" w:type="dxa"/>
          <w:right w:w="0" w:type="dxa"/>
        </w:tblCellMar>
        <w:tblLook w:val="01E0"/>
      </w:tblPr>
      <w:tblGrid>
        <w:gridCol w:w="2818"/>
        <w:gridCol w:w="1262"/>
        <w:gridCol w:w="2012"/>
        <w:gridCol w:w="3180"/>
      </w:tblGrid>
      <w:tr>
        <w:trPr>
          <w:trHeight w:val="372" w:hRule="exact"/>
        </w:trPr>
        <w:tc>
          <w:tcPr>
            <w:tcW w:w="2818" w:type="dxa"/>
            <w:tcBorders>
              <w:top w:val="single" w:sz="12" w:space="0" w:color="000000"/>
              <w:left w:val="nil" w:sz="6" w:space="0" w:color="auto"/>
              <w:bottom w:val="nil" w:sz="6" w:space="0" w:color="auto"/>
              <w:right w:val="single" w:sz="4" w:space="0" w:color="000000"/>
            </w:tcBorders>
          </w:tcPr>
          <w:p>
            <w:pPr>
              <w:pStyle w:val="TableParagraph"/>
              <w:spacing w:line="240" w:lineRule="auto" w:before="32"/>
              <w:ind w:left="16"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12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2"/>
              <w:ind w:right="2"/>
              <w:jc w:val="center"/>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c>
          <w:tcPr>
            <w:tcW w:w="20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投资期间</w:t>
            </w:r>
          </w:p>
        </w:tc>
        <w:tc>
          <w:tcPr>
            <w:tcW w:w="3180" w:type="dxa"/>
            <w:tcBorders>
              <w:top w:val="single" w:sz="12" w:space="0" w:color="000000"/>
              <w:left w:val="single" w:sz="4" w:space="0" w:color="000000"/>
              <w:bottom w:val="nil" w:sz="6" w:space="0" w:color="auto"/>
              <w:right w:val="nil" w:sz="6" w:space="0" w:color="auto"/>
            </w:tcBorders>
          </w:tcPr>
          <w:p>
            <w:pPr>
              <w:pStyle w:val="TableParagraph"/>
              <w:spacing w:line="240" w:lineRule="auto" w:before="32"/>
              <w:ind w:right="10"/>
              <w:jc w:val="center"/>
              <w:rPr>
                <w:rFonts w:ascii="宋体" w:hAnsi="宋体" w:cs="宋体" w:eastAsia="宋体" w:hint="default"/>
                <w:sz w:val="18"/>
                <w:szCs w:val="18"/>
              </w:rPr>
            </w:pPr>
            <w:r>
              <w:rPr>
                <w:rFonts w:ascii="宋体" w:hAnsi="宋体" w:cs="宋体" w:eastAsia="宋体" w:hint="default"/>
                <w:sz w:val="18"/>
                <w:szCs w:val="18"/>
              </w:rPr>
              <w:t>纳入本期合并报表期间</w:t>
            </w:r>
          </w:p>
        </w:tc>
      </w:tr>
      <w:tr>
        <w:trPr>
          <w:trHeight w:val="350" w:hRule="exact"/>
        </w:trPr>
        <w:tc>
          <w:tcPr>
            <w:tcW w:w="2818" w:type="dxa"/>
            <w:tcBorders>
              <w:top w:val="nil" w:sz="6" w:space="0" w:color="auto"/>
              <w:left w:val="nil" w:sz="6" w:space="0" w:color="auto"/>
              <w:bottom w:val="single" w:sz="12" w:space="0" w:color="000000"/>
              <w:right w:val="single" w:sz="4" w:space="0" w:color="000000"/>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郑州炜盛电子科技有限公司</w:t>
            </w:r>
          </w:p>
        </w:tc>
        <w:tc>
          <w:tcPr>
            <w:tcW w:w="12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2"/>
              <w:jc w:val="center"/>
              <w:rPr>
                <w:rFonts w:ascii="Times New Roman" w:hAnsi="Times New Roman" w:cs="Times New Roman" w:eastAsia="Times New Roman" w:hint="default"/>
                <w:sz w:val="18"/>
                <w:szCs w:val="18"/>
              </w:rPr>
            </w:pPr>
            <w:r>
              <w:rPr>
                <w:rFonts w:ascii="Times New Roman"/>
                <w:sz w:val="18"/>
              </w:rPr>
              <w:t>100.00</w:t>
            </w:r>
          </w:p>
        </w:tc>
        <w:tc>
          <w:tcPr>
            <w:tcW w:w="20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4"/>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w:t>
            </w:r>
          </w:p>
        </w:tc>
        <w:tc>
          <w:tcPr>
            <w:tcW w:w="3180" w:type="dxa"/>
            <w:tcBorders>
              <w:top w:val="nil" w:sz="6" w:space="0" w:color="auto"/>
              <w:left w:val="single" w:sz="4" w:space="0" w:color="000000"/>
              <w:bottom w:val="single" w:sz="12" w:space="0" w:color="000000"/>
              <w:right w:val="nil" w:sz="6" w:space="0" w:color="auto"/>
            </w:tcBorders>
          </w:tcPr>
          <w:p>
            <w:pPr>
              <w:pStyle w:val="TableParagraph"/>
              <w:spacing w:line="240" w:lineRule="auto" w:before="24"/>
              <w:ind w:right="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headerReference w:type="default" r:id="rId248"/>
          <w:footerReference w:type="default" r:id="rId249"/>
          <w:pgSz w:w="11910" w:h="16840"/>
          <w:pgMar w:header="898" w:footer="0" w:top="1080" w:bottom="0" w:left="0" w:right="0"/>
        </w:sectPr>
      </w:pPr>
    </w:p>
    <w:p>
      <w:pPr>
        <w:spacing w:line="240" w:lineRule="auto" w:before="10"/>
        <w:rPr>
          <w:rFonts w:ascii="宋体" w:hAnsi="宋体" w:cs="宋体" w:eastAsia="宋体" w:hint="default"/>
          <w:sz w:val="7"/>
          <w:szCs w:val="7"/>
        </w:rPr>
      </w:pPr>
      <w:r>
        <w:rPr/>
        <w:pict>
          <v:group style="position:absolute;margin-left:83.304001pt;margin-top:29.199984pt;width:443pt;height:32.4pt;mso-position-horizontal-relative:page;mso-position-vertical-relative:page;z-index:-1281592" coordorigin="1666,584" coordsize="8860,648">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shape style="position:absolute;left:4393;top:1229;width:10;height:2" type="#_x0000_t75" stroked="false">
                <v:imagedata r:id="rId253" o:title=""/>
              </v:shape>
              <v:shape style="position:absolute;left:5655;top:1229;width:10;height:2" type="#_x0000_t75" stroked="false">
                <v:imagedata r:id="rId253" o:title=""/>
              </v:shape>
              <v:shape style="position:absolute;left:7667;top:1229;width:10;height:2" type="#_x0000_t75" stroked="false">
                <v:imagedata r:id="rId253" o:title=""/>
              </v:shape>
            </v:group>
            <w10:wrap type="none"/>
          </v:group>
        </w:pict>
      </w:r>
    </w:p>
    <w:tbl>
      <w:tblPr>
        <w:tblW w:w="0" w:type="auto"/>
        <w:jc w:val="left"/>
        <w:tblInd w:w="1579" w:type="dxa"/>
        <w:tblLayout w:type="fixed"/>
        <w:tblCellMar>
          <w:top w:w="0" w:type="dxa"/>
          <w:left w:w="0" w:type="dxa"/>
          <w:bottom w:w="0" w:type="dxa"/>
          <w:right w:w="0" w:type="dxa"/>
        </w:tblCellMar>
        <w:tblLook w:val="01E0"/>
      </w:tblPr>
      <w:tblGrid>
        <w:gridCol w:w="2818"/>
        <w:gridCol w:w="1262"/>
        <w:gridCol w:w="2012"/>
        <w:gridCol w:w="3180"/>
      </w:tblGrid>
      <w:tr>
        <w:trPr>
          <w:trHeight w:val="370" w:hRule="exact"/>
        </w:trPr>
        <w:tc>
          <w:tcPr>
            <w:tcW w:w="2818" w:type="dxa"/>
            <w:tcBorders>
              <w:top w:val="single" w:sz="12" w:space="0" w:color="000000"/>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12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2"/>
              <w:ind w:left="376" w:right="0"/>
              <w:jc w:val="left"/>
              <w:rPr>
                <w:rFonts w:ascii="Times New Roman" w:hAnsi="Times New Roman" w:cs="Times New Roman" w:eastAsia="Times New Roman" w:hint="default"/>
                <w:sz w:val="18"/>
                <w:szCs w:val="18"/>
              </w:rPr>
            </w:pPr>
            <w:r>
              <w:rPr>
                <w:rFonts w:ascii="Times New Roman"/>
                <w:sz w:val="18"/>
              </w:rPr>
              <w:t>100.00</w:t>
            </w:r>
          </w:p>
        </w:tc>
        <w:tc>
          <w:tcPr>
            <w:tcW w:w="20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w:t>
            </w:r>
          </w:p>
        </w:tc>
        <w:tc>
          <w:tcPr>
            <w:tcW w:w="3180" w:type="dxa"/>
            <w:tcBorders>
              <w:top w:val="single" w:sz="12" w:space="0" w:color="000000"/>
              <w:left w:val="single" w:sz="4" w:space="0" w:color="000000"/>
              <w:bottom w:val="nil" w:sz="6" w:space="0" w:color="auto"/>
              <w:right w:val="nil" w:sz="6" w:space="0" w:color="auto"/>
            </w:tcBorders>
          </w:tcPr>
          <w:p>
            <w:pPr>
              <w:pStyle w:val="TableParagraph"/>
              <w:spacing w:line="240" w:lineRule="auto" w:before="29"/>
              <w:ind w:left="1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245"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郑州春泉暖通节能设备有限公司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419" w:right="0"/>
              <w:jc w:val="left"/>
              <w:rPr>
                <w:rFonts w:ascii="Times New Roman" w:hAnsi="Times New Roman" w:cs="Times New Roman" w:eastAsia="Times New Roman" w:hint="default"/>
                <w:sz w:val="18"/>
                <w:szCs w:val="18"/>
              </w:rPr>
            </w:pPr>
            <w:r>
              <w:rPr>
                <w:rFonts w:ascii="Times New Roman"/>
                <w:sz w:val="18"/>
              </w:rPr>
              <w:t>57.14</w:t>
            </w:r>
          </w:p>
        </w:tc>
        <w:tc>
          <w:tcPr>
            <w:tcW w:w="2012"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w:t>
            </w:r>
          </w:p>
        </w:tc>
        <w:tc>
          <w:tcPr>
            <w:tcW w:w="3180"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left="1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51"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240" w:lineRule="auto" w:before="130"/>
              <w:ind w:left="122"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419" w:right="0"/>
              <w:jc w:val="left"/>
              <w:rPr>
                <w:rFonts w:ascii="Times New Roman" w:hAnsi="Times New Roman" w:cs="Times New Roman" w:eastAsia="Times New Roman" w:hint="default"/>
                <w:sz w:val="18"/>
                <w:szCs w:val="18"/>
              </w:rPr>
            </w:pPr>
            <w:r>
              <w:rPr>
                <w:rFonts w:ascii="Times New Roman"/>
                <w:sz w:val="18"/>
              </w:rPr>
              <w:t>51.00</w:t>
            </w:r>
          </w:p>
        </w:tc>
        <w:tc>
          <w:tcPr>
            <w:tcW w:w="2012" w:type="dxa"/>
            <w:tcBorders>
              <w:top w:val="nil" w:sz="6" w:space="0" w:color="auto"/>
              <w:left w:val="single" w:sz="4" w:space="0" w:color="000000"/>
              <w:bottom w:val="nil" w:sz="6" w:space="0" w:color="auto"/>
              <w:right w:val="single" w:sz="4" w:space="0" w:color="000000"/>
            </w:tcBorders>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w:t>
            </w:r>
          </w:p>
        </w:tc>
        <w:tc>
          <w:tcPr>
            <w:tcW w:w="3180" w:type="dxa"/>
            <w:tcBorders>
              <w:top w:val="nil" w:sz="6" w:space="0" w:color="auto"/>
              <w:left w:val="single" w:sz="4" w:space="0" w:color="000000"/>
              <w:bottom w:val="nil" w:sz="6" w:space="0" w:color="auto"/>
              <w:right w:val="nil" w:sz="6" w:space="0" w:color="auto"/>
            </w:tcBorders>
          </w:tcPr>
          <w:p>
            <w:pPr>
              <w:pStyle w:val="TableParagraph"/>
              <w:spacing w:line="240" w:lineRule="auto" w:before="130"/>
              <w:ind w:left="1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355" w:hRule="exact"/>
        </w:trPr>
        <w:tc>
          <w:tcPr>
            <w:tcW w:w="2818" w:type="dxa"/>
            <w:tcBorders>
              <w:top w:val="nil" w:sz="6" w:space="0" w:color="auto"/>
              <w:left w:val="nil" w:sz="6" w:space="0" w:color="auto"/>
              <w:bottom w:val="single" w:sz="12" w:space="0" w:color="000000"/>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北京智威宇讯科技有限公司</w:t>
            </w:r>
          </w:p>
        </w:tc>
        <w:tc>
          <w:tcPr>
            <w:tcW w:w="12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2"/>
              <w:ind w:left="376" w:right="0"/>
              <w:jc w:val="left"/>
              <w:rPr>
                <w:rFonts w:ascii="Times New Roman" w:hAnsi="Times New Roman" w:cs="Times New Roman" w:eastAsia="Times New Roman" w:hint="default"/>
                <w:sz w:val="18"/>
                <w:szCs w:val="18"/>
              </w:rPr>
            </w:pPr>
            <w:r>
              <w:rPr>
                <w:rFonts w:ascii="Times New Roman"/>
                <w:sz w:val="18"/>
              </w:rPr>
              <w:t>100.00</w:t>
            </w:r>
          </w:p>
        </w:tc>
        <w:tc>
          <w:tcPr>
            <w:tcW w:w="20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w:t>
            </w:r>
          </w:p>
        </w:tc>
        <w:tc>
          <w:tcPr>
            <w:tcW w:w="3180" w:type="dxa"/>
            <w:tcBorders>
              <w:top w:val="nil" w:sz="6" w:space="0" w:color="auto"/>
              <w:left w:val="single" w:sz="4" w:space="0" w:color="000000"/>
              <w:bottom w:val="single" w:sz="12" w:space="0" w:color="000000"/>
              <w:right w:val="nil" w:sz="6" w:space="0" w:color="auto"/>
            </w:tcBorders>
          </w:tcPr>
          <w:p>
            <w:pPr>
              <w:pStyle w:val="TableParagraph"/>
              <w:spacing w:line="240" w:lineRule="auto" w:before="29"/>
              <w:ind w:left="1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line="240" w:lineRule="auto" w:before="0"/>
        <w:rPr>
          <w:rFonts w:ascii="宋体" w:hAnsi="宋体" w:cs="宋体" w:eastAsia="宋体" w:hint="default"/>
          <w:sz w:val="24"/>
          <w:szCs w:val="24"/>
        </w:rPr>
      </w:pPr>
    </w:p>
    <w:p>
      <w:pPr>
        <w:spacing w:line="374" w:lineRule="auto" w:before="44"/>
        <w:ind w:left="2062" w:right="1411" w:firstLine="0"/>
        <w:jc w:val="left"/>
        <w:rPr>
          <w:rFonts w:ascii="宋体" w:hAnsi="宋体" w:cs="宋体" w:eastAsia="宋体" w:hint="default"/>
          <w:sz w:val="18"/>
          <w:szCs w:val="18"/>
        </w:rPr>
      </w:pPr>
      <w:r>
        <w:rPr/>
        <w:pict>
          <v:group style="position:absolute;margin-left:79.704002pt;margin-top:-69.748344pt;width:462.95pt;height:.5pt;mso-position-horizontal-relative:page;mso-position-vertical-relative:paragraph;z-index:-1281568" coordorigin="1594,-1395" coordsize="9259,10">
            <v:shape style="position:absolute;left:1594;top:-1395;width:2799;height:10" type="#_x0000_t75" stroked="false">
              <v:imagedata r:id="rId250" o:title=""/>
            </v:shape>
            <v:shape style="position:absolute;left:4388;top:-1395;width:6464;height:10" type="#_x0000_t75" stroked="false">
              <v:imagedata r:id="rId251" o:title=""/>
            </v:shape>
            <w10:wrap type="none"/>
          </v:group>
        </w:pict>
      </w:r>
      <w:r>
        <w:rPr/>
        <w:pict>
          <v:group style="position:absolute;margin-left:79.704002pt;margin-top:-56.768322pt;width:462.95pt;height:5.05pt;mso-position-horizontal-relative:page;mso-position-vertical-relative:paragraph;z-index:-1281544" coordorigin="1594,-1135" coordsize="9259,101">
            <v:shape style="position:absolute;left:1594;top:-1135;width:2818;height:101" type="#_x0000_t75" stroked="false">
              <v:imagedata r:id="rId254" o:title=""/>
            </v:shape>
            <v:shape style="position:absolute;left:4388;top:-1044;width:6464;height:10" type="#_x0000_t75" stroked="false">
              <v:imagedata r:id="rId251" o:title=""/>
            </v:shape>
            <w10:wrap type="none"/>
          </v:group>
        </w:pict>
      </w:r>
      <w:r>
        <w:rPr/>
        <w:pict>
          <v:group style="position:absolute;margin-left:79.704002pt;margin-top:-39.248322pt;width:462.95pt;height:5.05pt;mso-position-horizontal-relative:page;mso-position-vertical-relative:paragraph;z-index:-1281520" coordorigin="1594,-785" coordsize="9259,101">
            <v:shape style="position:absolute;left:1594;top:-785;width:2818;height:101" type="#_x0000_t75" stroked="false">
              <v:imagedata r:id="rId255" o:title=""/>
            </v:shape>
            <v:shape style="position:absolute;left:4388;top:-694;width:6464;height:10" type="#_x0000_t75" stroked="false">
              <v:imagedata r:id="rId251" o:title=""/>
            </v:shape>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．合并会计报表编制方法 </w:t>
      </w:r>
      <w:r>
        <w:rPr>
          <w:rFonts w:ascii="宋体" w:hAnsi="宋体" w:cs="宋体" w:eastAsia="宋体" w:hint="default"/>
          <w:spacing w:val="-1"/>
          <w:sz w:val="18"/>
          <w:szCs w:val="18"/>
        </w:rPr>
        <w:t>合并财务报表以本公司和子公司的财务报表为基础，根据其他有关资料，按照权益法调整对子公司的长期股</w:t>
      </w:r>
    </w:p>
    <w:p>
      <w:pPr>
        <w:spacing w:line="398" w:lineRule="auto" w:before="14"/>
        <w:ind w:left="2062" w:right="2444" w:hanging="360"/>
        <w:jc w:val="left"/>
        <w:rPr>
          <w:rFonts w:ascii="宋体" w:hAnsi="宋体" w:cs="宋体" w:eastAsia="宋体" w:hint="default"/>
          <w:sz w:val="18"/>
          <w:szCs w:val="18"/>
        </w:rPr>
      </w:pPr>
      <w:r>
        <w:rPr>
          <w:rFonts w:ascii="宋体" w:hAnsi="宋体" w:cs="宋体" w:eastAsia="宋体" w:hint="default"/>
          <w:sz w:val="18"/>
          <w:szCs w:val="18"/>
        </w:rPr>
        <w:t>权投资并进行合并抵销后编制而成。 合并时对内部权益性投资与子公司所有者权益、内部交易事项、内部债权债务等进行了抵销。</w:t>
      </w:r>
    </w:p>
    <w:p>
      <w:pPr>
        <w:spacing w:before="34"/>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（六）现金及现金等价物的确定标准</w:t>
      </w:r>
      <w:r>
        <w:rPr>
          <w:rFonts w:ascii="宋体" w:hAnsi="宋体" w:cs="宋体" w:eastAsia="宋体" w:hint="default"/>
          <w:sz w:val="18"/>
          <w:szCs w:val="18"/>
        </w:rPr>
      </w:r>
    </w:p>
    <w:p>
      <w:pPr>
        <w:spacing w:before="15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．现金为本公司库存现金以及可以随时用于支付的存款。</w:t>
      </w:r>
    </w:p>
    <w:p>
      <w:pPr>
        <w:spacing w:line="338" w:lineRule="auto" w:before="140"/>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．本公司现金等价物指公司持有的期限短（一般指从购买日起，三个月内到期）、流动性强、易于转换为已</w:t>
      </w:r>
      <w:r>
        <w:rPr>
          <w:rFonts w:ascii="宋体" w:hAnsi="宋体" w:cs="宋体" w:eastAsia="宋体" w:hint="default"/>
          <w:sz w:val="18"/>
          <w:szCs w:val="18"/>
        </w:rPr>
        <w:t> 知金额现金、价值变动风险很小的投资。</w:t>
      </w:r>
    </w:p>
    <w:p>
      <w:pPr>
        <w:spacing w:line="396" w:lineRule="auto" w:before="82"/>
        <w:ind w:left="2062" w:right="1411" w:firstLine="0"/>
        <w:jc w:val="left"/>
        <w:rPr>
          <w:rFonts w:ascii="宋体" w:hAnsi="宋体" w:cs="宋体" w:eastAsia="宋体" w:hint="default"/>
          <w:sz w:val="18"/>
          <w:szCs w:val="18"/>
        </w:rPr>
      </w:pPr>
      <w:r>
        <w:rPr>
          <w:rFonts w:ascii="宋体" w:hAnsi="宋体" w:cs="宋体" w:eastAsia="宋体" w:hint="default"/>
          <w:b/>
          <w:bCs/>
          <w:sz w:val="18"/>
          <w:szCs w:val="18"/>
        </w:rPr>
        <w:t>（七）外币业务的核算和折算方法</w:t>
      </w:r>
      <w:r>
        <w:rPr>
          <w:rFonts w:ascii="宋体" w:hAnsi="宋体" w:cs="宋体" w:eastAsia="宋体" w:hint="default"/>
          <w:b/>
          <w:bCs/>
          <w:w w:val="99"/>
          <w:sz w:val="18"/>
          <w:szCs w:val="18"/>
        </w:rPr>
        <w:t> </w:t>
      </w:r>
      <w:r>
        <w:rPr>
          <w:rFonts w:ascii="宋体" w:hAnsi="宋体" w:cs="宋体" w:eastAsia="宋体" w:hint="default"/>
          <w:spacing w:val="-1"/>
          <w:sz w:val="18"/>
          <w:szCs w:val="18"/>
        </w:rPr>
        <w:t>本公司对涉及外币的经济业务，采用交易发生当日的即期汇率将外币金额折算为记账本位币金额，资产负债</w:t>
      </w:r>
    </w:p>
    <w:p>
      <w:pPr>
        <w:spacing w:line="233"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表日，区分外币货币性项目和外币非货币性项目进行会计处理：</w:t>
      </w:r>
    </w:p>
    <w:p>
      <w:pPr>
        <w:spacing w:line="348" w:lineRule="auto" w:before="155"/>
        <w:ind w:left="17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．外币货币性项目，采用资产负债表日的即期汇率折算。因资产负债表日即期汇率与初始确认时或者前一 </w:t>
      </w:r>
      <w:r>
        <w:rPr>
          <w:rFonts w:ascii="宋体" w:hAnsi="宋体" w:cs="宋体" w:eastAsia="宋体" w:hint="default"/>
          <w:spacing w:val="-1"/>
          <w:sz w:val="18"/>
          <w:szCs w:val="18"/>
        </w:rPr>
        <w:t>资产负债表日即期汇率不同而产生的汇兑差额，属于与购建固定资产有关借款产生的汇兑差额，按照借款费用资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本化的原则进行处理，其余部分计入当期损益。</w:t>
      </w:r>
    </w:p>
    <w:p>
      <w:pPr>
        <w:spacing w:line="376" w:lineRule="auto" w:before="72"/>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．以历史成本计量的外币非货币性项目，采用交易发生日的即期汇率折算，不改变其记账本位币金额。 </w:t>
      </w:r>
      <w:r>
        <w:rPr>
          <w:rFonts w:ascii="宋体" w:hAnsi="宋体" w:cs="宋体" w:eastAsia="宋体" w:hint="default"/>
          <w:spacing w:val="-1"/>
          <w:sz w:val="18"/>
          <w:szCs w:val="18"/>
        </w:rPr>
        <w:t>以公允价值计量的外币非货币性项目，采用公允价值确定日的即期汇率折算，折算后差额作为公允价值变动</w:t>
      </w:r>
    </w:p>
    <w:p>
      <w:pPr>
        <w:spacing w:before="12"/>
        <w:ind w:left="1702" w:right="1306" w:firstLine="0"/>
        <w:jc w:val="left"/>
        <w:rPr>
          <w:rFonts w:ascii="宋体" w:hAnsi="宋体" w:cs="宋体" w:eastAsia="宋体" w:hint="default"/>
          <w:sz w:val="18"/>
          <w:szCs w:val="18"/>
        </w:rPr>
      </w:pPr>
      <w:r>
        <w:rPr>
          <w:rFonts w:ascii="宋体" w:hAnsi="宋体" w:cs="宋体" w:eastAsia="宋体" w:hint="default"/>
          <w:sz w:val="18"/>
          <w:szCs w:val="18"/>
        </w:rPr>
        <w:t>（含汇率变动）处理，记入当期损益。</w:t>
      </w:r>
    </w:p>
    <w:p>
      <w:pPr>
        <w:spacing w:before="153"/>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（八）金融工具</w:t>
      </w:r>
      <w:r>
        <w:rPr>
          <w:rFonts w:ascii="宋体" w:hAnsi="宋体" w:cs="宋体" w:eastAsia="宋体" w:hint="default"/>
          <w:sz w:val="18"/>
          <w:szCs w:val="18"/>
        </w:rPr>
      </w:r>
    </w:p>
    <w:p>
      <w:pPr>
        <w:spacing w:line="374" w:lineRule="auto" w:before="155"/>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．金融工具的分类 </w:t>
      </w:r>
      <w:r>
        <w:rPr>
          <w:rFonts w:ascii="宋体" w:hAnsi="宋体" w:cs="宋体" w:eastAsia="宋体" w:hint="default"/>
          <w:spacing w:val="-1"/>
          <w:sz w:val="18"/>
          <w:szCs w:val="18"/>
        </w:rPr>
        <w:t>金融资产分为以公允价值计量且其变动计入当期损益的金融资产（包括交易性金融资产和指定为以公允价值</w:t>
      </w:r>
    </w:p>
    <w:p>
      <w:pPr>
        <w:spacing w:line="398" w:lineRule="auto" w:before="14"/>
        <w:ind w:left="2062" w:right="1411" w:hanging="360"/>
        <w:jc w:val="left"/>
        <w:rPr>
          <w:rFonts w:ascii="宋体" w:hAnsi="宋体" w:cs="宋体" w:eastAsia="宋体" w:hint="default"/>
          <w:sz w:val="18"/>
          <w:szCs w:val="18"/>
        </w:rPr>
      </w:pPr>
      <w:r>
        <w:rPr>
          <w:rFonts w:ascii="宋体" w:hAnsi="宋体" w:cs="宋体" w:eastAsia="宋体" w:hint="default"/>
          <w:spacing w:val="-2"/>
          <w:sz w:val="18"/>
          <w:szCs w:val="18"/>
        </w:rPr>
        <w:t>计量且其变动计入当期损益的金融资产）、持有至到期投资、贷款和应收款项、可供出售金融资产四类。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
          <w:sz w:val="18"/>
          <w:szCs w:val="18"/>
        </w:rPr>
        <w:t>金融负债分为以公允价值计量且其变动计入当期损益的金融负债，包括交易性金融负债和指定为以公允价值</w:t>
      </w:r>
    </w:p>
    <w:p>
      <w:pPr>
        <w:spacing w:line="232"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计量且其变动计入当期损益的金融负债；其他金融负债。</w:t>
      </w:r>
    </w:p>
    <w:p>
      <w:pPr>
        <w:spacing w:before="153"/>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．金融工具的确认</w:t>
      </w:r>
    </w:p>
    <w:p>
      <w:pPr>
        <w:spacing w:line="338" w:lineRule="auto" w:before="142"/>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）符合下列条件之一的金融资产或金融负债，在初始确认时指定为以公允价值计量且其变动计入当期损益 的金融资产或金融负债：</w:t>
      </w:r>
    </w:p>
    <w:p>
      <w:pPr>
        <w:spacing w:line="338" w:lineRule="auto" w:before="79"/>
        <w:ind w:left="1702" w:right="1306"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）该指定可以消除或明显减少由于该金融资产或金融负债的计量基础不同所导致的相关利得或损失在确 认或计量方面不一致的情况；</w:t>
      </w:r>
    </w:p>
    <w:p>
      <w:pPr>
        <w:spacing w:line="338" w:lineRule="auto" w:before="82"/>
        <w:ind w:left="1702" w:right="1306"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）企业风险管理或投资策略的正式书面文件已载明，该金融资产组合、该金融负债组合、或该金融资产 和金融负债组合，以公允价值为基础进行管理、评价并向关键管理人员报告。</w:t>
      </w:r>
    </w:p>
    <w:p>
      <w:pPr>
        <w:spacing w:line="338" w:lineRule="auto" w:before="79"/>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）持有至到期投资，是指到期日固定、回收金额固定或可确定，且企业有明确意图和能力持有至到期的非 衍生金融资产。下列非衍生金融资产不划分为持有至到期投资：</w:t>
      </w:r>
    </w:p>
    <w:p>
      <w:pPr>
        <w:spacing w:before="81"/>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）初始确认时被指定为以公允价值计量且其变动计入当期损益的非衍生金融资产；</w:t>
      </w:r>
    </w:p>
    <w:p>
      <w:pPr>
        <w:spacing w:before="139"/>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）初始确认时被指定为可供出售的非衍生金融资产；</w:t>
      </w:r>
    </w:p>
    <w:p>
      <w:pPr>
        <w:spacing w:after="0"/>
        <w:jc w:val="left"/>
        <w:rPr>
          <w:rFonts w:ascii="宋体" w:hAnsi="宋体" w:cs="宋体" w:eastAsia="宋体" w:hint="default"/>
          <w:sz w:val="18"/>
          <w:szCs w:val="18"/>
        </w:rPr>
        <w:sectPr>
          <w:footerReference w:type="default" r:id="rId252"/>
          <w:pgSz w:w="11910" w:h="16840"/>
          <w:pgMar w:footer="708" w:header="898" w:top="1080" w:bottom="900" w:left="0" w:right="0"/>
          <w:pgNumType w:start="10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964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）贷款和应收款项。</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）贷款和应收款项，是指在活跃市场中没有报价、回收金额固定或可确定的非衍生金融资产。</w:t>
      </w:r>
    </w:p>
    <w:p>
      <w:pPr>
        <w:spacing w:line="348" w:lineRule="auto" w:before="142"/>
        <w:ind w:left="17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）可供出售金融资产，是指初始确认时即被指定为可供出售的非衍生金融资产。对购入的在活跃市场上有 </w:t>
      </w:r>
      <w:r>
        <w:rPr>
          <w:rFonts w:ascii="宋体" w:hAnsi="宋体" w:cs="宋体" w:eastAsia="宋体" w:hint="default"/>
          <w:spacing w:val="-1"/>
          <w:sz w:val="18"/>
          <w:szCs w:val="18"/>
        </w:rPr>
        <w:t>报价的股票、债券和基金等，没有划分为以公允价值计量且其变动计入当期损益的金融资产或持有至到期投资等</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金融资产的，归为此类。</w:t>
      </w:r>
    </w:p>
    <w:p>
      <w:pPr>
        <w:spacing w:line="338" w:lineRule="auto" w:before="72"/>
        <w:ind w:left="1702" w:right="1412"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）其他金融负债，是指除以公允价值计量且其变动计入当期损益的金融负债以外的金融负债。因购买商品 产生的应付账款、长期应付款等，划分为其他金融负债。</w:t>
      </w:r>
    </w:p>
    <w:p>
      <w:pPr>
        <w:spacing w:before="8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．金融资产的计量</w:t>
      </w:r>
    </w:p>
    <w:p>
      <w:pPr>
        <w:spacing w:line="348" w:lineRule="auto" w:before="139"/>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）初始确认金融资产或金融负债，按照公允价值计量。对于以公允价值计量且其变动计入当期损益的金融 </w:t>
      </w:r>
      <w:r>
        <w:rPr>
          <w:rFonts w:ascii="宋体" w:hAnsi="宋体" w:cs="宋体" w:eastAsia="宋体" w:hint="default"/>
          <w:spacing w:val="-1"/>
          <w:sz w:val="18"/>
          <w:szCs w:val="18"/>
        </w:rPr>
        <w:t>资产或金融负债，相关交易费用直接计入当期损益；对于其他类别的金融资产或金融负债，相关交易费用计入初</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始确认金额。</w:t>
      </w:r>
    </w:p>
    <w:p>
      <w:pPr>
        <w:spacing w:line="338" w:lineRule="auto" w:before="75"/>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）按照公允价值对金融资产进行后续计量，且不扣除将来处置该金融资产时可能发生的交易费用。但是， 下列情况除外：</w:t>
      </w:r>
    </w:p>
    <w:p>
      <w:pPr>
        <w:spacing w:before="79"/>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）持有至到期投资以及贷款和应收款项，采用实际利率法，按摊余成本计量；</w:t>
      </w:r>
    </w:p>
    <w:p>
      <w:pPr>
        <w:spacing w:line="338" w:lineRule="auto" w:before="142"/>
        <w:ind w:left="1702" w:right="1416"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）在活跃市场中没有报价且其公允价值不能可靠计量的权益工具投资，以及与该权益工具挂钩并须通过 交付该权益工具结算的衍生金融资产，按照成本计量。</w:t>
      </w:r>
    </w:p>
    <w:p>
      <w:pPr>
        <w:spacing w:before="7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．金融资产减值</w:t>
      </w:r>
    </w:p>
    <w:p>
      <w:pPr>
        <w:spacing w:line="338" w:lineRule="auto" w:before="142"/>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）资产负债表日，对以公允价值计量且其变动计入当期损益的金融资产以外的金融资产的账面价值进行检 查，有客观证据表明该金融资产发生减值的，计提减值准备。</w:t>
      </w:r>
    </w:p>
    <w:p>
      <w:pPr>
        <w:spacing w:line="338" w:lineRule="auto" w:before="79"/>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）对持有至到期投资、可供出售的金融资产的减值损失的计量，按预计未来现金流现值低于期末账面价值 的差额计提减值准备。</w:t>
      </w:r>
    </w:p>
    <w:p>
      <w:pPr>
        <w:spacing w:line="355" w:lineRule="auto" w:before="82"/>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以公允价值计量的可供出售金融资产发生减值时，即使该金融资产没有终止确认，原直接计入所有者权益的</w:t>
      </w:r>
      <w:r>
        <w:rPr>
          <w:rFonts w:ascii="宋体" w:hAnsi="宋体" w:cs="宋体" w:eastAsia="宋体" w:hint="default"/>
          <w:sz w:val="18"/>
          <w:szCs w:val="18"/>
        </w:rPr>
        <w:t> </w:t>
      </w:r>
      <w:r>
        <w:rPr>
          <w:rFonts w:ascii="宋体" w:hAnsi="宋体" w:cs="宋体" w:eastAsia="宋体" w:hint="default"/>
          <w:spacing w:val="-1"/>
          <w:sz w:val="18"/>
          <w:szCs w:val="18"/>
        </w:rPr>
        <w:t>因公允价值下降形成的累计损失予以转出，计入当期损益。该转出的累计损失，为可供出售金融资产的初始取得</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成本扣除已收回本金和已摊销金额、当前公允价值和原已计入损益的减值损失后的余额。</w:t>
      </w:r>
    </w:p>
    <w:p>
      <w:pPr>
        <w:spacing w:line="376" w:lineRule="auto" w:before="69"/>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）金融资产减值准备的转回 </w:t>
      </w:r>
      <w:r>
        <w:rPr>
          <w:rFonts w:ascii="宋体" w:hAnsi="宋体" w:cs="宋体" w:eastAsia="宋体" w:hint="default"/>
          <w:spacing w:val="-1"/>
          <w:sz w:val="18"/>
          <w:szCs w:val="18"/>
        </w:rPr>
        <w:t>对以摊余成本计量的金融资产确认减值损失后，如有客观证据表明该金融资产价值已恢复，且客观上与确认</w:t>
      </w:r>
    </w:p>
    <w:p>
      <w:pPr>
        <w:spacing w:line="357" w:lineRule="auto" w:before="10"/>
        <w:ind w:left="1702" w:right="1306" w:firstLine="0"/>
        <w:jc w:val="left"/>
        <w:rPr>
          <w:rFonts w:ascii="宋体" w:hAnsi="宋体" w:cs="宋体" w:eastAsia="宋体" w:hint="default"/>
          <w:sz w:val="18"/>
          <w:szCs w:val="18"/>
        </w:rPr>
      </w:pPr>
      <w:r>
        <w:rPr>
          <w:rFonts w:ascii="宋体" w:hAnsi="宋体" w:cs="宋体" w:eastAsia="宋体" w:hint="default"/>
          <w:spacing w:val="-3"/>
          <w:sz w:val="18"/>
          <w:szCs w:val="18"/>
        </w:rPr>
        <w:t>该损失后发生的事项有关（如债务人的信用评级已提高等），原确认的减值损失予以转回，计入当期损益。但是，</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该转回后的账面价值不超过假定不计提减值准备情况下该金融资产在转回日的摊余成本。</w:t>
      </w:r>
    </w:p>
    <w:p>
      <w:pPr>
        <w:spacing w:line="357" w:lineRule="auto" w:before="67"/>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在活跃市场中没有报价且其公允价值不能可靠计量的权益工具投资，或与该权益工具挂钩并须通过交付该权</w:t>
      </w:r>
      <w:r>
        <w:rPr>
          <w:rFonts w:ascii="宋体" w:hAnsi="宋体" w:cs="宋体" w:eastAsia="宋体" w:hint="default"/>
          <w:sz w:val="18"/>
          <w:szCs w:val="18"/>
        </w:rPr>
        <w:t> 益工具结算的衍生金融资产，其减值准备一经确认在以后会计期间不予转回。</w:t>
      </w:r>
    </w:p>
    <w:p>
      <w:pPr>
        <w:spacing w:line="357" w:lineRule="auto" w:before="65"/>
        <w:ind w:left="1702" w:right="1416" w:firstLine="359"/>
        <w:jc w:val="both"/>
        <w:rPr>
          <w:rFonts w:ascii="宋体" w:hAnsi="宋体" w:cs="宋体" w:eastAsia="宋体" w:hint="default"/>
          <w:sz w:val="18"/>
          <w:szCs w:val="18"/>
        </w:rPr>
      </w:pPr>
      <w:r>
        <w:rPr>
          <w:rFonts w:ascii="宋体" w:hAnsi="宋体" w:cs="宋体" w:eastAsia="宋体" w:hint="default"/>
          <w:spacing w:val="-1"/>
          <w:sz w:val="18"/>
          <w:szCs w:val="18"/>
        </w:rPr>
        <w:t>对于已确认减值损失的以公允价值计量的可供出售债务工具，在随后的会计期间公允价值已上升且客观上与</w:t>
      </w:r>
      <w:r>
        <w:rPr>
          <w:rFonts w:ascii="宋体" w:hAnsi="宋体" w:cs="宋体" w:eastAsia="宋体" w:hint="default"/>
          <w:sz w:val="18"/>
          <w:szCs w:val="18"/>
        </w:rPr>
        <w:t> 确认原减值损失确认后发生的事项有关的，原确认的减值损失予以转回，计入当期损益。</w:t>
      </w:r>
    </w:p>
    <w:p>
      <w:pPr>
        <w:spacing w:before="67"/>
        <w:ind w:left="2062" w:right="1306" w:firstLine="0"/>
        <w:jc w:val="left"/>
        <w:rPr>
          <w:rFonts w:ascii="宋体" w:hAnsi="宋体" w:cs="宋体" w:eastAsia="宋体" w:hint="default"/>
          <w:sz w:val="18"/>
          <w:szCs w:val="18"/>
        </w:rPr>
      </w:pPr>
      <w:r>
        <w:rPr>
          <w:rFonts w:ascii="宋体" w:hAnsi="宋体" w:cs="宋体" w:eastAsia="宋体" w:hint="default"/>
          <w:sz w:val="18"/>
          <w:szCs w:val="18"/>
        </w:rPr>
        <w:t>以公允价值计量的可供出售权益工具投资发生的减值损失，不通过损益转回。</w:t>
      </w:r>
    </w:p>
    <w:p>
      <w:pPr>
        <w:spacing w:before="153"/>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．金融资产和金融负债利得及损失的计量基础</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）在持有交易性金融资产期间取得的利息或现金股利，确认为投资收益。</w:t>
      </w:r>
    </w:p>
    <w:p>
      <w:pPr>
        <w:spacing w:line="336" w:lineRule="auto" w:before="142"/>
        <w:ind w:left="1702" w:right="1414"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）资产负债表日，将交易性金融资产或金融负债的公允价值变动计入当期损益。处置该金融资产或金融负 债时，将其公允价值与初始入账金额之间的差额确认为投资收益，同时调整公允价值变动损益。</w:t>
      </w:r>
    </w:p>
    <w:p>
      <w:pPr>
        <w:spacing w:before="83"/>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）持有至到期投资在持有期间按照摊余成本和实际利率计算确认投资收益。</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）可供出售金融资产持有期间取得的利息或现金股利，计入投资收益。资产负债表日，可供出售金融资产</w:t>
      </w:r>
    </w:p>
    <w:p>
      <w:pPr>
        <w:spacing w:after="0"/>
        <w:jc w:val="left"/>
        <w:rPr>
          <w:rFonts w:ascii="宋体" w:hAnsi="宋体" w:cs="宋体" w:eastAsia="宋体" w:hint="default"/>
          <w:sz w:val="18"/>
          <w:szCs w:val="18"/>
        </w:rPr>
        <w:sectPr>
          <w:pgSz w:w="11910" w:h="16840"/>
          <w:pgMar w:header="898" w:footer="708" w:top="1080" w:bottom="960" w:left="0" w:right="0"/>
        </w:sectPr>
      </w:pPr>
    </w:p>
    <w:p>
      <w:pPr>
        <w:spacing w:line="357" w:lineRule="auto" w:before="69"/>
        <w:ind w:left="1702" w:right="1414" w:firstLine="0"/>
        <w:jc w:val="both"/>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966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1"/>
          <w:sz w:val="18"/>
          <w:szCs w:val="18"/>
        </w:rPr>
        <w:t>以公允价值计量，将公允价值变动计入资本公积（其他资本公积）。处置可供出售金融资产时，按照取得的价款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
          <w:sz w:val="18"/>
          <w:szCs w:val="18"/>
        </w:rPr>
        <w:t>与该金融资产账面价值之间的差额确认投资损益；同时，将原直接计入所有者权益的公允价值变动累计额对应处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置部分的金额转出，确认为投资损益。</w:t>
      </w:r>
    </w:p>
    <w:p>
      <w:pPr>
        <w:spacing w:before="65"/>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（九）应收款项</w:t>
      </w:r>
      <w:r>
        <w:rPr>
          <w:rFonts w:ascii="宋体" w:hAnsi="宋体" w:cs="宋体" w:eastAsia="宋体" w:hint="default"/>
          <w:sz w:val="18"/>
          <w:szCs w:val="18"/>
        </w:rPr>
      </w:r>
    </w:p>
    <w:p>
      <w:pPr>
        <w:spacing w:line="386" w:lineRule="auto" w:before="155"/>
        <w:ind w:left="2062" w:right="32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．坏账的确认标准： 对确实无法收回的应收款项经批准后确认为坏账并予以核销，其确认标准如下： </w:t>
      </w:r>
      <w:r>
        <w:rPr>
          <w:rFonts w:ascii="Times New Roman" w:hAnsi="Times New Roman" w:cs="Times New Roman" w:eastAsia="Times New Roman" w:hint="default"/>
          <w:sz w:val="18"/>
          <w:szCs w:val="18"/>
        </w:rPr>
        <w:t>1</w:t>
      </w:r>
      <w:r>
        <w:rPr>
          <w:rFonts w:ascii="宋体" w:hAnsi="宋体" w:cs="宋体" w:eastAsia="宋体" w:hint="default"/>
          <w:sz w:val="18"/>
          <w:szCs w:val="18"/>
        </w:rPr>
        <w:t>）因债务人破产或死亡，以其破产财产或遗产清偿后，仍然不能收回的应收款项；</w:t>
      </w:r>
    </w:p>
    <w:p>
      <w:pPr>
        <w:spacing w:line="388" w:lineRule="auto" w:before="18"/>
        <w:ind w:left="2062" w:right="154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）因债务人逾期未能履行偿债义务，且具有明显特征表明无法收回的应收款项。 对确实无法收回的应收款项，根据公司的管理权限，经董事会批准作为坏账损失，冲销提取的坏账准备。 </w:t>
      </w:r>
      <w:r>
        <w:rPr>
          <w:rFonts w:ascii="Times New Roman" w:hAnsi="Times New Roman" w:cs="Times New Roman" w:eastAsia="Times New Roman" w:hint="default"/>
          <w:sz w:val="18"/>
          <w:szCs w:val="18"/>
        </w:rPr>
        <w:t>2</w:t>
      </w:r>
      <w:r>
        <w:rPr>
          <w:rFonts w:ascii="宋体" w:hAnsi="宋体" w:cs="宋体" w:eastAsia="宋体" w:hint="default"/>
          <w:sz w:val="18"/>
          <w:szCs w:val="18"/>
        </w:rPr>
        <w:t>．坏账准备的计提方法：</w:t>
      </w:r>
    </w:p>
    <w:p>
      <w:pPr>
        <w:spacing w:before="16"/>
        <w:ind w:left="2062" w:right="1306" w:firstLine="0"/>
        <w:jc w:val="left"/>
        <w:rPr>
          <w:rFonts w:ascii="宋体" w:hAnsi="宋体" w:cs="宋体" w:eastAsia="宋体" w:hint="default"/>
          <w:sz w:val="18"/>
          <w:szCs w:val="18"/>
        </w:rPr>
      </w:pPr>
      <w:r>
        <w:rPr/>
        <w:pict>
          <v:shape style="position:absolute;margin-left:278.570007pt;margin-top:23.461699pt;width:.48001pt;height:.12pt;mso-position-horizontal-relative:page;mso-position-vertical-relative:paragraph;z-index:-1281448" type="#_x0000_t75" stroked="false">
            <v:imagedata r:id="rId253" o:title=""/>
          </v:shape>
        </w:pict>
      </w:r>
      <w:r>
        <w:rPr>
          <w:rFonts w:ascii="Times New Roman" w:hAnsi="Times New Roman" w:cs="Times New Roman" w:eastAsia="Times New Roman" w:hint="default"/>
          <w:sz w:val="18"/>
          <w:szCs w:val="18"/>
        </w:rPr>
        <w:t>1</w:t>
      </w:r>
      <w:r>
        <w:rPr>
          <w:rFonts w:ascii="宋体" w:hAnsi="宋体" w:cs="宋体" w:eastAsia="宋体" w:hint="default"/>
          <w:sz w:val="18"/>
          <w:szCs w:val="18"/>
        </w:rPr>
        <w:t>）单项金额重大并单项计提坏账准备的应收款项</w:t>
      </w:r>
    </w:p>
    <w:p>
      <w:pPr>
        <w:spacing w:line="240" w:lineRule="auto" w:before="5"/>
        <w:rPr>
          <w:rFonts w:ascii="宋体" w:hAnsi="宋体" w:cs="宋体" w:eastAsia="宋体" w:hint="default"/>
          <w:sz w:val="13"/>
          <w:szCs w:val="13"/>
        </w:rPr>
      </w:pPr>
    </w:p>
    <w:tbl>
      <w:tblPr>
        <w:tblW w:w="0" w:type="auto"/>
        <w:jc w:val="left"/>
        <w:tblInd w:w="1565" w:type="dxa"/>
        <w:tblLayout w:type="fixed"/>
        <w:tblCellMar>
          <w:top w:w="0" w:type="dxa"/>
          <w:left w:w="0" w:type="dxa"/>
          <w:bottom w:w="0" w:type="dxa"/>
          <w:right w:w="0" w:type="dxa"/>
        </w:tblCellMar>
        <w:tblLook w:val="01E0"/>
      </w:tblPr>
      <w:tblGrid>
        <w:gridCol w:w="3997"/>
        <w:gridCol w:w="5022"/>
      </w:tblGrid>
      <w:tr>
        <w:trPr>
          <w:trHeight w:val="799" w:hRule="exact"/>
        </w:trPr>
        <w:tc>
          <w:tcPr>
            <w:tcW w:w="399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5022" w:type="dxa"/>
            <w:tcBorders>
              <w:top w:val="single" w:sz="12" w:space="0" w:color="000000"/>
              <w:left w:val="single" w:sz="4" w:space="0" w:color="000000"/>
              <w:bottom w:val="single" w:sz="4" w:space="0" w:color="000000"/>
              <w:right w:val="nil" w:sz="6" w:space="0" w:color="auto"/>
            </w:tcBorders>
          </w:tcPr>
          <w:p>
            <w:pPr>
              <w:pStyle w:val="TableParagraph"/>
              <w:spacing w:line="338" w:lineRule="auto" w:before="8"/>
              <w:ind w:left="100" w:right="107"/>
              <w:jc w:val="left"/>
              <w:rPr>
                <w:rFonts w:ascii="宋体" w:hAnsi="宋体" w:cs="宋体" w:eastAsia="宋体" w:hint="default"/>
                <w:sz w:val="18"/>
                <w:szCs w:val="18"/>
              </w:rPr>
            </w:pPr>
            <w:r>
              <w:rPr>
                <w:rFonts w:ascii="宋体" w:hAnsi="宋体" w:cs="宋体" w:eastAsia="宋体" w:hint="default"/>
                <w:sz w:val="18"/>
                <w:szCs w:val="18"/>
              </w:rPr>
              <w:t>金额 </w:t>
            </w:r>
            <w:r>
              <w:rPr>
                <w:rFonts w:ascii="Times New Roman" w:hAnsi="Times New Roman" w:cs="Times New Roman" w:eastAsia="Times New Roman" w:hint="default"/>
                <w:sz w:val="18"/>
                <w:szCs w:val="18"/>
              </w:rPr>
              <w:t>100 </w:t>
            </w:r>
            <w:r>
              <w:rPr>
                <w:rFonts w:ascii="宋体" w:hAnsi="宋体" w:cs="宋体" w:eastAsia="宋体" w:hint="default"/>
                <w:sz w:val="18"/>
                <w:szCs w:val="18"/>
              </w:rPr>
              <w:t>万元以上（含）且占应收款项账面余额</w:t>
            </w:r>
            <w:r>
              <w:rPr>
                <w:rFonts w:ascii="宋体" w:hAnsi="宋体" w:cs="宋体" w:eastAsia="宋体" w:hint="default"/>
                <w:spacing w:val="-71"/>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以上的非 关联方款项</w:t>
            </w:r>
          </w:p>
        </w:tc>
      </w:tr>
      <w:tr>
        <w:trPr>
          <w:trHeight w:val="802" w:hRule="exact"/>
        </w:trPr>
        <w:tc>
          <w:tcPr>
            <w:tcW w:w="3997" w:type="dxa"/>
            <w:tcBorders>
              <w:top w:val="single" w:sz="4" w:space="0" w:color="000000"/>
              <w:left w:val="nil" w:sz="6" w:space="0" w:color="auto"/>
              <w:bottom w:val="single" w:sz="12" w:space="0" w:color="000000"/>
              <w:right w:val="single" w:sz="4" w:space="0" w:color="000000"/>
            </w:tcBorders>
          </w:tcPr>
          <w:p>
            <w:pPr>
              <w:pStyle w:val="TableParagraph"/>
              <w:spacing w:line="20" w:lineRule="exact"/>
              <w:ind w:left="398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67" name="image211.png" descr=""/>
                  <wp:cNvGraphicFramePr>
                    <a:graphicFrameLocks noChangeAspect="1"/>
                  </wp:cNvGraphicFramePr>
                  <a:graphic>
                    <a:graphicData uri="http://schemas.openxmlformats.org/drawingml/2006/picture">
                      <pic:pic>
                        <pic:nvPicPr>
                          <pic:cNvPr id="68" name="image211.png"/>
                          <pic:cNvPicPr/>
                        </pic:nvPicPr>
                        <pic:blipFill>
                          <a:blip r:embed="rId253"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5022" w:type="dxa"/>
            <w:tcBorders>
              <w:top w:val="single" w:sz="4" w:space="0" w:color="000000"/>
              <w:left w:val="single" w:sz="4" w:space="0" w:color="000000"/>
              <w:bottom w:val="single" w:sz="12" w:space="0" w:color="000000"/>
              <w:right w:val="nil" w:sz="6" w:space="0" w:color="auto"/>
            </w:tcBorders>
          </w:tcPr>
          <w:p>
            <w:pPr>
              <w:pStyle w:val="TableParagraph"/>
              <w:spacing w:line="357" w:lineRule="auto" w:before="8"/>
              <w:ind w:left="100" w:right="107"/>
              <w:jc w:val="left"/>
              <w:rPr>
                <w:rFonts w:ascii="宋体" w:hAnsi="宋体" w:cs="宋体" w:eastAsia="宋体" w:hint="default"/>
                <w:sz w:val="18"/>
                <w:szCs w:val="18"/>
              </w:rPr>
            </w:pPr>
            <w:r>
              <w:rPr>
                <w:rFonts w:ascii="宋体" w:hAnsi="宋体" w:cs="宋体" w:eastAsia="宋体" w:hint="default"/>
                <w:spacing w:val="-2"/>
                <w:sz w:val="18"/>
                <w:szCs w:val="18"/>
              </w:rPr>
              <w:t>单独进行减值测试，根据其未来现金流量现值低于其账面价值</w:t>
            </w:r>
            <w:r>
              <w:rPr>
                <w:rFonts w:ascii="宋体" w:hAnsi="宋体" w:cs="宋体" w:eastAsia="宋体" w:hint="default"/>
                <w:sz w:val="18"/>
                <w:szCs w:val="18"/>
              </w:rPr>
              <w:t> 的差额计提坏账准备</w:t>
            </w:r>
          </w:p>
        </w:tc>
      </w:tr>
    </w:tbl>
    <w:p>
      <w:pPr>
        <w:spacing w:before="8"/>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）按组合计提坏账准备的应收款项</w:t>
      </w:r>
    </w:p>
    <w:p>
      <w:pPr>
        <w:spacing w:before="139"/>
        <w:ind w:left="2062" w:right="1306" w:firstLine="0"/>
        <w:jc w:val="left"/>
        <w:rPr>
          <w:rFonts w:ascii="宋体" w:hAnsi="宋体" w:cs="宋体" w:eastAsia="宋体" w:hint="default"/>
          <w:sz w:val="18"/>
          <w:szCs w:val="18"/>
        </w:rPr>
      </w:pPr>
      <w:r>
        <w:rPr/>
        <w:pict>
          <v:group style="position:absolute;margin-left:279.049988pt;margin-top:49.381691pt;width:.5pt;height:18.5pt;mso-position-horizontal-relative:page;mso-position-vertical-relative:paragraph;z-index:-1281424" coordorigin="5581,988" coordsize="10,370">
            <v:group style="position:absolute;left:5581;top:988;width:10;height:20" coordorigin="5581,988" coordsize="10,20">
              <v:shape style="position:absolute;left:5581;top:988;width:10;height:20" coordorigin="5581,988" coordsize="10,20" path="m5581,1007l5591,1007,5591,988,5581,988,5581,1007xe" filled="true" fillcolor="#000000" stroked="false">
                <v:path arrowok="t"/>
                <v:fill type="solid"/>
              </v:shape>
            </v:group>
            <v:group style="position:absolute;left:5581;top:1007;width:10;height:20" coordorigin="5581,1007" coordsize="10,20">
              <v:shape style="position:absolute;left:5581;top:1007;width:10;height:20" coordorigin="5581,1007" coordsize="10,20" path="m5581,1026l5591,1026,5591,1007,5581,1007,5581,1026xe" filled="true" fillcolor="#000000" stroked="false">
                <v:path arrowok="t"/>
                <v:fill type="solid"/>
              </v:shape>
            </v:group>
            <v:group style="position:absolute;left:5581;top:1026;width:10;height:20" coordorigin="5581,1026" coordsize="10,20">
              <v:shape style="position:absolute;left:5581;top:1026;width:10;height:20" coordorigin="5581,1026" coordsize="10,20" path="m5581,1045l5591,1045,5591,1026,5581,1026,5581,1045xe" filled="true" fillcolor="#000000" stroked="false">
                <v:path arrowok="t"/>
                <v:fill type="solid"/>
              </v:shape>
            </v:group>
            <v:group style="position:absolute;left:5581;top:1045;width:10;height:20" coordorigin="5581,1045" coordsize="10,20">
              <v:shape style="position:absolute;left:5581;top:1045;width:10;height:20" coordorigin="5581,1045" coordsize="10,20" path="m5581,1064l5591,1064,5591,1045,5581,1045,5581,1064xe" filled="true" fillcolor="#000000" stroked="false">
                <v:path arrowok="t"/>
                <v:fill type="solid"/>
              </v:shape>
            </v:group>
            <v:group style="position:absolute;left:5581;top:1064;width:10;height:20" coordorigin="5581,1064" coordsize="10,20">
              <v:shape style="position:absolute;left:5581;top:1064;width:10;height:20" coordorigin="5581,1064" coordsize="10,20" path="m5581,1084l5591,1084,5591,1064,5581,1064,5581,1084xe" filled="true" fillcolor="#000000" stroked="false">
                <v:path arrowok="t"/>
                <v:fill type="solid"/>
              </v:shape>
            </v:group>
            <v:group style="position:absolute;left:5581;top:1084;width:10;height:20" coordorigin="5581,1084" coordsize="10,20">
              <v:shape style="position:absolute;left:5581;top:1084;width:10;height:20" coordorigin="5581,1084" coordsize="10,20" path="m5581,1103l5591,1103,5591,1084,5581,1084,5581,1103xe" filled="true" fillcolor="#000000" stroked="false">
                <v:path arrowok="t"/>
                <v:fill type="solid"/>
              </v:shape>
            </v:group>
            <v:group style="position:absolute;left:5581;top:1103;width:10;height:20" coordorigin="5581,1103" coordsize="10,20">
              <v:shape style="position:absolute;left:5581;top:1103;width:10;height:20" coordorigin="5581,1103" coordsize="10,20" path="m5581,1122l5591,1122,5591,1103,5581,1103,5581,1122xe" filled="true" fillcolor="#000000" stroked="false">
                <v:path arrowok="t"/>
                <v:fill type="solid"/>
              </v:shape>
            </v:group>
            <v:group style="position:absolute;left:5581;top:1122;width:10;height:20" coordorigin="5581,1122" coordsize="10,20">
              <v:shape style="position:absolute;left:5581;top:1122;width:10;height:20" coordorigin="5581,1122" coordsize="10,20" path="m5581,1141l5591,1141,5591,1122,5581,1122,5581,1141xe" filled="true" fillcolor="#000000" stroked="false">
                <v:path arrowok="t"/>
                <v:fill type="solid"/>
              </v:shape>
            </v:group>
            <v:group style="position:absolute;left:5581;top:1141;width:10;height:20" coordorigin="5581,1141" coordsize="10,20">
              <v:shape style="position:absolute;left:5581;top:1141;width:10;height:20" coordorigin="5581,1141" coordsize="10,20" path="m5581,1160l5591,1160,5591,1141,5581,1141,5581,1160xe" filled="true" fillcolor="#000000" stroked="false">
                <v:path arrowok="t"/>
                <v:fill type="solid"/>
              </v:shape>
            </v:group>
            <v:group style="position:absolute;left:5581;top:1160;width:10;height:20" coordorigin="5581,1160" coordsize="10,20">
              <v:shape style="position:absolute;left:5581;top:1160;width:10;height:20" coordorigin="5581,1160" coordsize="10,20" path="m5581,1180l5591,1180,5591,1160,5581,1160,5581,1180xe" filled="true" fillcolor="#000000" stroked="false">
                <v:path arrowok="t"/>
                <v:fill type="solid"/>
              </v:shape>
            </v:group>
            <v:group style="position:absolute;left:5581;top:1180;width:10;height:20" coordorigin="5581,1180" coordsize="10,20">
              <v:shape style="position:absolute;left:5581;top:1180;width:10;height:20" coordorigin="5581,1180" coordsize="10,20" path="m5581,1199l5591,1199,5591,1180,5581,1180,5581,1199xe" filled="true" fillcolor="#000000" stroked="false">
                <v:path arrowok="t"/>
                <v:fill type="solid"/>
              </v:shape>
            </v:group>
            <v:group style="position:absolute;left:5581;top:1199;width:10;height:20" coordorigin="5581,1199" coordsize="10,20">
              <v:shape style="position:absolute;left:5581;top:1199;width:10;height:20" coordorigin="5581,1199" coordsize="10,20" path="m5581,1218l5591,1218,5591,1199,5581,1199,5581,1218xe" filled="true" fillcolor="#000000" stroked="false">
                <v:path arrowok="t"/>
                <v:fill type="solid"/>
              </v:shape>
            </v:group>
            <v:group style="position:absolute;left:5581;top:1218;width:10;height:20" coordorigin="5581,1218" coordsize="10,20">
              <v:shape style="position:absolute;left:5581;top:1218;width:10;height:20" coordorigin="5581,1218" coordsize="10,20" path="m5581,1237l5591,1237,5591,1218,5581,1218,5581,1237xe" filled="true" fillcolor="#000000" stroked="false">
                <v:path arrowok="t"/>
                <v:fill type="solid"/>
              </v:shape>
            </v:group>
            <v:group style="position:absolute;left:5581;top:1237;width:10;height:20" coordorigin="5581,1237" coordsize="10,20">
              <v:shape style="position:absolute;left:5581;top:1237;width:10;height:20" coordorigin="5581,1237" coordsize="10,20" path="m5581,1256l5591,1256,5591,1237,5581,1237,5581,1256xe" filled="true" fillcolor="#000000" stroked="false">
                <v:path arrowok="t"/>
                <v:fill type="solid"/>
              </v:shape>
            </v:group>
            <v:group style="position:absolute;left:5581;top:1256;width:10;height:20" coordorigin="5581,1256" coordsize="10,20">
              <v:shape style="position:absolute;left:5581;top:1256;width:10;height:20" coordorigin="5581,1256" coordsize="10,20" path="m5581,1276l5591,1276,5591,1256,5581,1256,5581,1276xe" filled="true" fillcolor="#000000" stroked="false">
                <v:path arrowok="t"/>
                <v:fill type="solid"/>
              </v:shape>
            </v:group>
            <v:group style="position:absolute;left:5581;top:1276;width:10;height:20" coordorigin="5581,1276" coordsize="10,20">
              <v:shape style="position:absolute;left:5581;top:1276;width:10;height:20" coordorigin="5581,1276" coordsize="10,20" path="m5581,1295l5591,1295,5591,1276,5581,1276,5581,1295xe" filled="true" fillcolor="#000000" stroked="false">
                <v:path arrowok="t"/>
                <v:fill type="solid"/>
              </v:shape>
            </v:group>
            <v:group style="position:absolute;left:5581;top:1295;width:10;height:20" coordorigin="5581,1295" coordsize="10,20">
              <v:shape style="position:absolute;left:5581;top:1295;width:10;height:20" coordorigin="5581,1295" coordsize="10,20" path="m5581,1314l5591,1314,5591,1295,5581,1295,5581,1314xe" filled="true" fillcolor="#000000" stroked="false">
                <v:path arrowok="t"/>
                <v:fill type="solid"/>
              </v:shape>
            </v:group>
            <v:group style="position:absolute;left:5581;top:1314;width:10;height:20" coordorigin="5581,1314" coordsize="10,20">
              <v:shape style="position:absolute;left:5581;top:1314;width:10;height:20" coordorigin="5581,1314" coordsize="10,20" path="m5581,1333l5591,1333,5591,1314,5581,1314,5581,1333xe" filled="true" fillcolor="#000000" stroked="false">
                <v:path arrowok="t"/>
                <v:fill type="solid"/>
              </v:shape>
              <v:shape style="position:absolute;left:5581;top:1352;width:10;height:5" type="#_x0000_t75" stroked="false">
                <v:imagedata r:id="rId256" o:title=""/>
              </v:shape>
            </v:group>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）确定组合的依据及坏账准备的计提方法</w:t>
      </w:r>
    </w:p>
    <w:p>
      <w:pPr>
        <w:spacing w:line="240" w:lineRule="auto" w:before="5"/>
        <w:rPr>
          <w:rFonts w:ascii="宋体" w:hAnsi="宋体" w:cs="宋体" w:eastAsia="宋体" w:hint="default"/>
          <w:sz w:val="13"/>
          <w:szCs w:val="13"/>
        </w:rPr>
      </w:pPr>
    </w:p>
    <w:tbl>
      <w:tblPr>
        <w:tblW w:w="0" w:type="auto"/>
        <w:jc w:val="left"/>
        <w:tblInd w:w="1579" w:type="dxa"/>
        <w:tblLayout w:type="fixed"/>
        <w:tblCellMar>
          <w:top w:w="0" w:type="dxa"/>
          <w:left w:w="0" w:type="dxa"/>
          <w:bottom w:w="0" w:type="dxa"/>
          <w:right w:w="0" w:type="dxa"/>
        </w:tblCellMar>
        <w:tblLook w:val="01E0"/>
      </w:tblPr>
      <w:tblGrid>
        <w:gridCol w:w="2747"/>
        <w:gridCol w:w="6271"/>
      </w:tblGrid>
      <w:tr>
        <w:trPr>
          <w:trHeight w:val="386" w:hRule="exact"/>
        </w:trPr>
        <w:tc>
          <w:tcPr>
            <w:tcW w:w="2747" w:type="dxa"/>
            <w:tcBorders>
              <w:top w:val="single" w:sz="12" w:space="0" w:color="000000"/>
              <w:left w:val="nil" w:sz="6" w:space="0" w:color="auto"/>
              <w:bottom w:val="single" w:sz="4" w:space="0" w:color="000000"/>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确定组合的依据</w:t>
            </w:r>
          </w:p>
        </w:tc>
        <w:tc>
          <w:tcPr>
            <w:tcW w:w="6271" w:type="dxa"/>
            <w:tcBorders>
              <w:top w:val="single" w:sz="12" w:space="0" w:color="000000"/>
              <w:left w:val="nil" w:sz="6" w:space="0" w:color="auto"/>
              <w:bottom w:val="single" w:sz="8" w:space="0" w:color="000000"/>
              <w:right w:val="nil" w:sz="6" w:space="0" w:color="auto"/>
            </w:tcBorders>
          </w:tcPr>
          <w:p>
            <w:pPr/>
          </w:p>
        </w:tc>
      </w:tr>
      <w:tr>
        <w:trPr>
          <w:trHeight w:val="398" w:hRule="exact"/>
        </w:trPr>
        <w:tc>
          <w:tcPr>
            <w:tcW w:w="274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6271"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left="1364" w:right="0"/>
              <w:jc w:val="left"/>
              <w:rPr>
                <w:rFonts w:ascii="宋体" w:hAnsi="宋体" w:cs="宋体" w:eastAsia="宋体" w:hint="default"/>
                <w:sz w:val="18"/>
                <w:szCs w:val="18"/>
              </w:rPr>
            </w:pPr>
            <w:r>
              <w:rPr>
                <w:rFonts w:ascii="宋体" w:hAnsi="宋体" w:cs="宋体" w:eastAsia="宋体" w:hint="default"/>
                <w:sz w:val="18"/>
                <w:szCs w:val="18"/>
              </w:rPr>
              <w:t>相同账龄的应收款项具有类似信用风险特征</w:t>
            </w:r>
          </w:p>
        </w:tc>
      </w:tr>
      <w:tr>
        <w:trPr>
          <w:trHeight w:val="396" w:hRule="exact"/>
        </w:trPr>
        <w:tc>
          <w:tcPr>
            <w:tcW w:w="274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按组合计提坏账准备的计提方法</w:t>
            </w:r>
          </w:p>
        </w:tc>
        <w:tc>
          <w:tcPr>
            <w:tcW w:w="6271" w:type="dxa"/>
            <w:tcBorders>
              <w:top w:val="single" w:sz="8" w:space="0" w:color="000000"/>
              <w:left w:val="nil" w:sz="6" w:space="0" w:color="auto"/>
              <w:bottom w:val="single" w:sz="8" w:space="0" w:color="000000"/>
              <w:right w:val="nil" w:sz="6" w:space="0" w:color="auto"/>
            </w:tcBorders>
          </w:tcPr>
          <w:p>
            <w:pPr/>
          </w:p>
        </w:tc>
      </w:tr>
      <w:tr>
        <w:trPr>
          <w:trHeight w:val="408" w:hRule="exact"/>
        </w:trPr>
        <w:tc>
          <w:tcPr>
            <w:tcW w:w="2747" w:type="dxa"/>
            <w:tcBorders>
              <w:top w:val="single" w:sz="4" w:space="0" w:color="000000"/>
              <w:left w:val="nil" w:sz="6" w:space="0" w:color="auto"/>
              <w:bottom w:val="single" w:sz="12" w:space="0" w:color="000000"/>
              <w:right w:val="nil" w:sz="6" w:space="0" w:color="auto"/>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6271" w:type="dxa"/>
            <w:tcBorders>
              <w:top w:val="single" w:sz="8" w:space="0" w:color="000000"/>
              <w:left w:val="nil" w:sz="6" w:space="0" w:color="auto"/>
              <w:bottom w:val="single" w:sz="12" w:space="0" w:color="000000"/>
              <w:right w:val="nil" w:sz="6" w:space="0" w:color="auto"/>
            </w:tcBorders>
          </w:tcPr>
          <w:p>
            <w:pPr>
              <w:pStyle w:val="TableParagraph"/>
              <w:spacing w:line="240" w:lineRule="auto" w:before="3"/>
              <w:ind w:left="1364" w:right="0"/>
              <w:jc w:val="left"/>
              <w:rPr>
                <w:rFonts w:ascii="宋体" w:hAnsi="宋体" w:cs="宋体" w:eastAsia="宋体" w:hint="default"/>
                <w:sz w:val="18"/>
                <w:szCs w:val="18"/>
              </w:rPr>
            </w:pPr>
            <w:r>
              <w:rPr>
                <w:rFonts w:ascii="宋体" w:hAnsi="宋体" w:cs="宋体" w:eastAsia="宋体" w:hint="default"/>
                <w:sz w:val="18"/>
                <w:szCs w:val="18"/>
              </w:rPr>
              <w:t>账龄分析法</w:t>
            </w:r>
          </w:p>
          <w:p>
            <w:pPr>
              <w:pStyle w:val="TableParagraph"/>
              <w:spacing w:line="240" w:lineRule="auto" w:before="9"/>
              <w:ind w:right="0"/>
              <w:jc w:val="left"/>
              <w:rPr>
                <w:rFonts w:ascii="宋体" w:hAnsi="宋体" w:cs="宋体" w:eastAsia="宋体" w:hint="default"/>
                <w:sz w:val="10"/>
                <w:szCs w:val="10"/>
              </w:rPr>
            </w:pPr>
          </w:p>
          <w:p>
            <w:pPr>
              <w:pStyle w:val="TableParagraph"/>
              <w:spacing w:line="20" w:lineRule="exact"/>
              <w:ind w:left="1254"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69" name="image215.png" descr=""/>
                  <wp:cNvGraphicFramePr>
                    <a:graphicFrameLocks noChangeAspect="1"/>
                  </wp:cNvGraphicFramePr>
                  <a:graphic>
                    <a:graphicData uri="http://schemas.openxmlformats.org/drawingml/2006/picture">
                      <pic:pic>
                        <pic:nvPicPr>
                          <pic:cNvPr id="70" name="image215.png"/>
                          <pic:cNvPicPr/>
                        </pic:nvPicPr>
                        <pic:blipFill>
                          <a:blip r:embed="rId257"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r>
    </w:tbl>
    <w:p>
      <w:pPr>
        <w:spacing w:before="8"/>
        <w:ind w:left="2062" w:right="1306" w:firstLine="0"/>
        <w:jc w:val="left"/>
        <w:rPr>
          <w:rFonts w:ascii="宋体" w:hAnsi="宋体" w:cs="宋体" w:eastAsia="宋体" w:hint="default"/>
          <w:sz w:val="18"/>
          <w:szCs w:val="18"/>
        </w:rPr>
      </w:pPr>
      <w:r>
        <w:rPr/>
        <w:pict>
          <v:group style="position:absolute;margin-left:279.049988pt;margin-top:-19.928278pt;width:.5pt;height:17.3pt;mso-position-horizontal-relative:page;mso-position-vertical-relative:paragraph;z-index:-1281400" coordorigin="5581,-399" coordsize="10,346">
            <v:group style="position:absolute;left:5581;top:-399;width:10;height:20" coordorigin="5581,-399" coordsize="10,20">
              <v:shape style="position:absolute;left:5581;top:-399;width:10;height:20" coordorigin="5581,-399" coordsize="10,20" path="m5581,-379l5591,-379,5591,-399,5581,-399,5581,-379xe" filled="true" fillcolor="#000000" stroked="false">
                <v:path arrowok="t"/>
                <v:fill type="solid"/>
              </v:shape>
            </v:group>
            <v:group style="position:absolute;left:5581;top:-379;width:10;height:20" coordorigin="5581,-379" coordsize="10,20">
              <v:shape style="position:absolute;left:5581;top:-379;width:10;height:20" coordorigin="5581,-379" coordsize="10,20" path="m5581,-360l5591,-360,5591,-379,5581,-379,5581,-360xe" filled="true" fillcolor="#000000" stroked="false">
                <v:path arrowok="t"/>
                <v:fill type="solid"/>
              </v:shape>
            </v:group>
            <v:group style="position:absolute;left:5581;top:-360;width:10;height:20" coordorigin="5581,-360" coordsize="10,20">
              <v:shape style="position:absolute;left:5581;top:-360;width:10;height:20" coordorigin="5581,-360" coordsize="10,20" path="m5581,-341l5591,-341,5591,-360,5581,-360,5581,-341xe" filled="true" fillcolor="#000000" stroked="false">
                <v:path arrowok="t"/>
                <v:fill type="solid"/>
              </v:shape>
            </v:group>
            <v:group style="position:absolute;left:5581;top:-341;width:10;height:20" coordorigin="5581,-341" coordsize="10,20">
              <v:shape style="position:absolute;left:5581;top:-341;width:10;height:20" coordorigin="5581,-341" coordsize="10,20" path="m5581,-322l5591,-322,5591,-341,5581,-341,5581,-322xe" filled="true" fillcolor="#000000" stroked="false">
                <v:path arrowok="t"/>
                <v:fill type="solid"/>
              </v:shape>
            </v:group>
            <v:group style="position:absolute;left:5581;top:-322;width:10;height:20" coordorigin="5581,-322" coordsize="10,20">
              <v:shape style="position:absolute;left:5581;top:-322;width:10;height:20" coordorigin="5581,-322" coordsize="10,20" path="m5581,-303l5591,-303,5591,-322,5581,-322,5581,-303xe" filled="true" fillcolor="#000000" stroked="false">
                <v:path arrowok="t"/>
                <v:fill type="solid"/>
              </v:shape>
            </v:group>
            <v:group style="position:absolute;left:5581;top:-303;width:10;height:20" coordorigin="5581,-303" coordsize="10,20">
              <v:shape style="position:absolute;left:5581;top:-303;width:10;height:20" coordorigin="5581,-303" coordsize="10,20" path="m5581,-283l5591,-283,5591,-303,5581,-303,5581,-283xe" filled="true" fillcolor="#000000" stroked="false">
                <v:path arrowok="t"/>
                <v:fill type="solid"/>
              </v:shape>
            </v:group>
            <v:group style="position:absolute;left:5581;top:-283;width:10;height:20" coordorigin="5581,-283" coordsize="10,20">
              <v:shape style="position:absolute;left:5581;top:-283;width:10;height:20" coordorigin="5581,-283" coordsize="10,20" path="m5581,-264l5591,-264,5591,-283,5581,-283,5581,-264xe" filled="true" fillcolor="#000000" stroked="false">
                <v:path arrowok="t"/>
                <v:fill type="solid"/>
              </v:shape>
            </v:group>
            <v:group style="position:absolute;left:5581;top:-264;width:10;height:20" coordorigin="5581,-264" coordsize="10,20">
              <v:shape style="position:absolute;left:5581;top:-264;width:10;height:20" coordorigin="5581,-264" coordsize="10,20" path="m5581,-245l5591,-245,5591,-264,5581,-264,5581,-245xe" filled="true" fillcolor="#000000" stroked="false">
                <v:path arrowok="t"/>
                <v:fill type="solid"/>
              </v:shape>
            </v:group>
            <v:group style="position:absolute;left:5581;top:-245;width:10;height:20" coordorigin="5581,-245" coordsize="10,20">
              <v:shape style="position:absolute;left:5581;top:-245;width:10;height:20" coordorigin="5581,-245" coordsize="10,20" path="m5581,-226l5591,-226,5591,-245,5581,-245,5581,-226xe" filled="true" fillcolor="#000000" stroked="false">
                <v:path arrowok="t"/>
                <v:fill type="solid"/>
              </v:shape>
            </v:group>
            <v:group style="position:absolute;left:5581;top:-226;width:10;height:20" coordorigin="5581,-226" coordsize="10,20">
              <v:shape style="position:absolute;left:5581;top:-226;width:10;height:20" coordorigin="5581,-226" coordsize="10,20" path="m5581,-207l5591,-207,5591,-226,5581,-226,5581,-207xe" filled="true" fillcolor="#000000" stroked="false">
                <v:path arrowok="t"/>
                <v:fill type="solid"/>
              </v:shape>
            </v:group>
            <v:group style="position:absolute;left:5581;top:-207;width:10;height:20" coordorigin="5581,-207" coordsize="10,20">
              <v:shape style="position:absolute;left:5581;top:-207;width:10;height:20" coordorigin="5581,-207" coordsize="10,20" path="m5581,-187l5591,-187,5591,-207,5581,-207,5581,-187xe" filled="true" fillcolor="#000000" stroked="false">
                <v:path arrowok="t"/>
                <v:fill type="solid"/>
              </v:shape>
            </v:group>
            <v:group style="position:absolute;left:5581;top:-187;width:10;height:20" coordorigin="5581,-187" coordsize="10,20">
              <v:shape style="position:absolute;left:5581;top:-187;width:10;height:20" coordorigin="5581,-187" coordsize="10,20" path="m5581,-168l5591,-168,5591,-187,5581,-187,5581,-168xe" filled="true" fillcolor="#000000" stroked="false">
                <v:path arrowok="t"/>
                <v:fill type="solid"/>
              </v:shape>
            </v:group>
            <v:group style="position:absolute;left:5581;top:-168;width:10;height:20" coordorigin="5581,-168" coordsize="10,20">
              <v:shape style="position:absolute;left:5581;top:-168;width:10;height:20" coordorigin="5581,-168" coordsize="10,20" path="m5581,-149l5591,-149,5591,-168,5581,-168,5581,-149xe" filled="true" fillcolor="#000000" stroked="false">
                <v:path arrowok="t"/>
                <v:fill type="solid"/>
              </v:shape>
            </v:group>
            <v:group style="position:absolute;left:5581;top:-149;width:10;height:20" coordorigin="5581,-149" coordsize="10,20">
              <v:shape style="position:absolute;left:5581;top:-149;width:10;height:20" coordorigin="5581,-149" coordsize="10,20" path="m5581,-130l5591,-130,5591,-149,5581,-149,5581,-130xe" filled="true" fillcolor="#000000" stroked="false">
                <v:path arrowok="t"/>
                <v:fill type="solid"/>
              </v:shape>
            </v:group>
            <v:group style="position:absolute;left:5581;top:-130;width:10;height:20" coordorigin="5581,-130" coordsize="10,20">
              <v:shape style="position:absolute;left:5581;top:-130;width:10;height:20" coordorigin="5581,-130" coordsize="10,20" path="m5581,-111l5591,-111,5591,-130,5581,-130,5581,-111xe" filled="true" fillcolor="#000000" stroked="false">
                <v:path arrowok="t"/>
                <v:fill type="solid"/>
              </v:shape>
            </v:group>
            <v:group style="position:absolute;left:5581;top:-111;width:10;height:20" coordorigin="5581,-111" coordsize="10,20">
              <v:shape style="position:absolute;left:5581;top:-111;width:10;height:20" coordorigin="5581,-111" coordsize="10,20" path="m5581,-91l5591,-91,5591,-111,5581,-111,5581,-91xe" filled="true" fillcolor="#000000" stroked="false">
                <v:path arrowok="t"/>
                <v:fill type="solid"/>
              </v:shape>
            </v:group>
            <v:group style="position:absolute;left:5581;top:-91;width:10;height:20" coordorigin="5581,-91" coordsize="10,20">
              <v:shape style="position:absolute;left:5581;top:-91;width:10;height:20" coordorigin="5581,-91" coordsize="10,20" path="m5581,-72l5591,-72,5591,-91,5581,-91,5581,-72xe" filled="true" fillcolor="#000000" stroked="false">
                <v:path arrowok="t"/>
                <v:fill type="solid"/>
              </v:shape>
            </v:group>
            <v:group style="position:absolute;left:5581;top:-72;width:10;height:20" coordorigin="5581,-72" coordsize="10,20">
              <v:shape style="position:absolute;left:5581;top:-72;width:10;height:20" coordorigin="5581,-72" coordsize="10,20" path="m5581,-53l5591,-53,5591,-72,5581,-72,5581,-53xe" filled="true" fillcolor="#000000" stroked="false">
                <v:path arrowok="t"/>
                <v:fill type="solid"/>
              </v:shape>
            </v:group>
            <w10:wrap type="none"/>
          </v:group>
        </w:pict>
      </w:r>
      <w:r>
        <w:rPr/>
        <w:pict>
          <v:group style="position:absolute;margin-left:78.984001pt;margin-top:21.471712pt;width:451.65pt;height:20.75pt;mso-position-horizontal-relative:page;mso-position-vertical-relative:paragraph;z-index:-1281328" coordorigin="1580,429" coordsize="9033,415">
            <v:group style="position:absolute;left:1594;top:444;width:4035;height:2" coordorigin="1594,444" coordsize="4035,2">
              <v:shape style="position:absolute;left:1594;top:444;width:4035;height:2" coordorigin="1594,444" coordsize="4035,0" path="m1594,444l5629,444e" filled="false" stroked="true" strokeweight="1.44pt" strokecolor="#000000">
                <v:path arrowok="t"/>
              </v:shape>
              <v:shape style="position:absolute;left:5629;top:458;width:10;height:2" type="#_x0000_t75" stroked="false">
                <v:imagedata r:id="rId258" o:title=""/>
              </v:shape>
            </v:group>
            <v:group style="position:absolute;left:5629;top:444;width:29;height:2" coordorigin="5629,444" coordsize="29,2">
              <v:shape style="position:absolute;left:5629;top:444;width:29;height:2" coordorigin="5629,444" coordsize="29,0" path="m5629,444l5658,444e" filled="false" stroked="true" strokeweight="1.44pt" strokecolor="#000000">
                <v:path arrowok="t"/>
              </v:shape>
            </v:group>
            <v:group style="position:absolute;left:5658;top:444;width:4941;height:2" coordorigin="5658,444" coordsize="4941,2">
              <v:shape style="position:absolute;left:5658;top:444;width:4941;height:2" coordorigin="5658,444" coordsize="4941,0" path="m5658,444l10598,444e" filled="false" stroked="true" strokeweight="1.44pt" strokecolor="#000000">
                <v:path arrowok="t"/>
              </v:shape>
            </v:group>
            <v:group style="position:absolute;left:5629;top:461;width:10;height:20" coordorigin="5629,461" coordsize="10,20">
              <v:shape style="position:absolute;left:5629;top:461;width:10;height:20" coordorigin="5629,461" coordsize="10,20" path="m5629,480l5639,480,5639,461,5629,461,5629,480xe" filled="true" fillcolor="#000000" stroked="false">
                <v:path arrowok="t"/>
                <v:fill type="solid"/>
              </v:shape>
            </v:group>
            <v:group style="position:absolute;left:5629;top:480;width:10;height:20" coordorigin="5629,480" coordsize="10,20">
              <v:shape style="position:absolute;left:5629;top:480;width:10;height:20" coordorigin="5629,480" coordsize="10,20" path="m5629,499l5639,499,5639,480,5629,480,5629,499xe" filled="true" fillcolor="#000000" stroked="false">
                <v:path arrowok="t"/>
                <v:fill type="solid"/>
              </v:shape>
            </v:group>
            <v:group style="position:absolute;left:5629;top:499;width:10;height:20" coordorigin="5629,499" coordsize="10,20">
              <v:shape style="position:absolute;left:5629;top:499;width:10;height:20" coordorigin="5629,499" coordsize="10,20" path="m5629,518l5639,518,5639,499,5629,499,5629,518xe" filled="true" fillcolor="#000000" stroked="false">
                <v:path arrowok="t"/>
                <v:fill type="solid"/>
              </v:shape>
            </v:group>
            <v:group style="position:absolute;left:5629;top:518;width:10;height:20" coordorigin="5629,518" coordsize="10,20">
              <v:shape style="position:absolute;left:5629;top:518;width:10;height:20" coordorigin="5629,518" coordsize="10,20" path="m5629,537l5639,537,5639,518,5629,518,5629,537xe" filled="true" fillcolor="#000000" stroked="false">
                <v:path arrowok="t"/>
                <v:fill type="solid"/>
              </v:shape>
            </v:group>
            <v:group style="position:absolute;left:5629;top:537;width:10;height:20" coordorigin="5629,537" coordsize="10,20">
              <v:shape style="position:absolute;left:5629;top:537;width:10;height:20" coordorigin="5629,537" coordsize="10,20" path="m5629,557l5639,557,5639,537,5629,537,5629,557xe" filled="true" fillcolor="#000000" stroked="false">
                <v:path arrowok="t"/>
                <v:fill type="solid"/>
              </v:shape>
            </v:group>
            <v:group style="position:absolute;left:5629;top:557;width:10;height:20" coordorigin="5629,557" coordsize="10,20">
              <v:shape style="position:absolute;left:5629;top:557;width:10;height:20" coordorigin="5629,557" coordsize="10,20" path="m5629,576l5639,576,5639,557,5629,557,5629,576xe" filled="true" fillcolor="#000000" stroked="false">
                <v:path arrowok="t"/>
                <v:fill type="solid"/>
              </v:shape>
            </v:group>
            <v:group style="position:absolute;left:5629;top:576;width:10;height:20" coordorigin="5629,576" coordsize="10,20">
              <v:shape style="position:absolute;left:5629;top:576;width:10;height:20" coordorigin="5629,576" coordsize="10,20" path="m5629,595l5639,595,5639,576,5629,576,5629,595xe" filled="true" fillcolor="#000000" stroked="false">
                <v:path arrowok="t"/>
                <v:fill type="solid"/>
              </v:shape>
            </v:group>
            <v:group style="position:absolute;left:5629;top:595;width:10;height:20" coordorigin="5629,595" coordsize="10,20">
              <v:shape style="position:absolute;left:5629;top:595;width:10;height:20" coordorigin="5629,595" coordsize="10,20" path="m5629,614l5639,614,5639,595,5629,595,5629,614xe" filled="true" fillcolor="#000000" stroked="false">
                <v:path arrowok="t"/>
                <v:fill type="solid"/>
              </v:shape>
            </v:group>
            <v:group style="position:absolute;left:5629;top:614;width:10;height:20" coordorigin="5629,614" coordsize="10,20">
              <v:shape style="position:absolute;left:5629;top:614;width:10;height:20" coordorigin="5629,614" coordsize="10,20" path="m5629,633l5639,633,5639,614,5629,614,5629,633xe" filled="true" fillcolor="#000000" stroked="false">
                <v:path arrowok="t"/>
                <v:fill type="solid"/>
              </v:shape>
            </v:group>
            <v:group style="position:absolute;left:5629;top:633;width:10;height:20" coordorigin="5629,633" coordsize="10,20">
              <v:shape style="position:absolute;left:5629;top:633;width:10;height:20" coordorigin="5629,633" coordsize="10,20" path="m5629,653l5639,653,5639,633,5629,633,5629,653xe" filled="true" fillcolor="#000000" stroked="false">
                <v:path arrowok="t"/>
                <v:fill type="solid"/>
              </v:shape>
            </v:group>
            <v:group style="position:absolute;left:5629;top:653;width:10;height:20" coordorigin="5629,653" coordsize="10,20">
              <v:shape style="position:absolute;left:5629;top:653;width:10;height:20" coordorigin="5629,653" coordsize="10,20" path="m5629,672l5639,672,5639,653,5629,653,5629,672xe" filled="true" fillcolor="#000000" stroked="false">
                <v:path arrowok="t"/>
                <v:fill type="solid"/>
              </v:shape>
              <v:shape style="position:absolute;left:5619;top:672;width:2492;height:108" type="#_x0000_t75" stroked="false">
                <v:imagedata r:id="rId259" o:title=""/>
              </v:shape>
              <v:shape style="position:absolute;left:8106;top:770;width:2492;height:10" type="#_x0000_t75" stroked="false">
                <v:imagedata r:id="rId260" o:title=""/>
              </v:shape>
              <v:shape style="position:absolute;left:3432;top:66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7756;top:5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计提比例</w:t>
                      </w:r>
                    </w:p>
                  </w:txbxContent>
                </v:textbox>
                <w10:wrap type="none"/>
              </v:shape>
            </v:group>
            <w10:wrap type="none"/>
          </v:group>
        </w:pict>
      </w:r>
      <w:r>
        <w:rPr/>
        <w:pict>
          <v:group style="position:absolute;margin-left:79.704002pt;margin-top:50.511692pt;width:450.2pt;height:5.55pt;mso-position-horizontal-relative:page;mso-position-vertical-relative:paragraph;z-index:-1281304" coordorigin="1594,1010" coordsize="9004,111">
            <v:shape style="position:absolute;left:1594;top:1010;width:4054;height:110" type="#_x0000_t75" stroked="false">
              <v:imagedata r:id="rId261" o:title=""/>
            </v:shape>
            <v:shape style="position:absolute;left:5624;top:1106;width:2496;height:14" type="#_x0000_t75" stroked="false">
              <v:imagedata r:id="rId262" o:title=""/>
            </v:shape>
            <v:shape style="position:absolute;left:8106;top:1111;width:2492;height:10" type="#_x0000_t75" stroked="false">
              <v:imagedata r:id="rId263" o:title=""/>
            </v:shape>
            <w10:wrap type="none"/>
          </v:group>
        </w:pict>
      </w:r>
      <w:r>
        <w:rPr/>
        <w:pict>
          <v:group style="position:absolute;margin-left:79.704002pt;margin-top:67.55175pt;width:450.2pt;height:5.4pt;mso-position-horizontal-relative:page;mso-position-vertical-relative:paragraph;z-index:-1281280" coordorigin="1594,1351" coordsize="9004,108">
            <v:shape style="position:absolute;left:1594;top:1351;width:4054;height:108" type="#_x0000_t75" stroked="false">
              <v:imagedata r:id="rId264" o:title=""/>
            </v:shape>
            <v:shape style="position:absolute;left:5624;top:1447;width:2496;height:12" type="#_x0000_t75" stroked="false">
              <v:imagedata r:id="rId265" o:title=""/>
            </v:shape>
            <v:shape style="position:absolute;left:8106;top:1449;width:2492;height:10" type="#_x0000_t75" stroked="false">
              <v:imagedata r:id="rId263" o:title=""/>
            </v:shape>
            <w10:wrap type="none"/>
          </v:group>
        </w:pic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）账龄分析法</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tbl>
      <w:tblPr>
        <w:tblW w:w="0" w:type="auto"/>
        <w:jc w:val="left"/>
        <w:tblInd w:w="1579" w:type="dxa"/>
        <w:tblLayout w:type="fixed"/>
        <w:tblCellMar>
          <w:top w:w="0" w:type="dxa"/>
          <w:left w:w="0" w:type="dxa"/>
          <w:bottom w:w="0" w:type="dxa"/>
          <w:right w:w="0" w:type="dxa"/>
        </w:tblCellMar>
        <w:tblLook w:val="01E0"/>
      </w:tblPr>
      <w:tblGrid>
        <w:gridCol w:w="4054"/>
        <w:gridCol w:w="2482"/>
        <w:gridCol w:w="2482"/>
      </w:tblGrid>
      <w:tr>
        <w:trPr>
          <w:trHeight w:val="244" w:hRule="exact"/>
        </w:trPr>
        <w:tc>
          <w:tcPr>
            <w:tcW w:w="4054" w:type="dxa"/>
            <w:vMerge w:val="restart"/>
            <w:tcBorders>
              <w:top w:val="nil" w:sz="6" w:space="0" w:color="auto"/>
              <w:left w:val="nil" w:sz="6" w:space="0" w:color="auto"/>
              <w:right w:val="nil" w:sz="6" w:space="0" w:color="auto"/>
            </w:tcBorders>
          </w:tcPr>
          <w:p>
            <w:pP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其他应收款</w:t>
            </w:r>
          </w:p>
        </w:tc>
      </w:tr>
      <w:tr>
        <w:trPr>
          <w:trHeight w:val="97" w:hRule="exact"/>
        </w:trPr>
        <w:tc>
          <w:tcPr>
            <w:tcW w:w="4054" w:type="dxa"/>
            <w:vMerge/>
            <w:tcBorders>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5%</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4"/>
              <w:jc w:val="center"/>
              <w:rPr>
                <w:rFonts w:ascii="Times New Roman" w:hAnsi="Times New Roman" w:cs="Times New Roman" w:eastAsia="Times New Roman" w:hint="default"/>
                <w:sz w:val="18"/>
                <w:szCs w:val="18"/>
              </w:rPr>
            </w:pPr>
            <w:r>
              <w:rPr>
                <w:rFonts w:ascii="Times New Roman"/>
                <w:sz w:val="18"/>
              </w:rPr>
              <w:t>5%</w:t>
            </w:r>
          </w:p>
        </w:tc>
      </w:tr>
      <w:tr>
        <w:trPr>
          <w:trHeight w:val="85"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10%</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10%</w:t>
            </w:r>
          </w:p>
        </w:tc>
      </w:tr>
      <w:tr>
        <w:trPr>
          <w:trHeight w:val="87"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20%</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20%</w:t>
            </w:r>
          </w:p>
        </w:tc>
      </w:tr>
      <w:tr>
        <w:trPr>
          <w:trHeight w:val="87"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30%</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30%</w:t>
            </w:r>
          </w:p>
        </w:tc>
      </w:tr>
      <w:tr>
        <w:trPr>
          <w:trHeight w:val="85"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05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48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2" w:right="0"/>
              <w:jc w:val="center"/>
              <w:rPr>
                <w:rFonts w:ascii="Times New Roman" w:hAnsi="Times New Roman" w:cs="Times New Roman" w:eastAsia="Times New Roman" w:hint="default"/>
                <w:sz w:val="18"/>
                <w:szCs w:val="18"/>
              </w:rPr>
            </w:pPr>
            <w:r>
              <w:rPr>
                <w:rFonts w:ascii="Times New Roman"/>
                <w:sz w:val="18"/>
              </w:rPr>
              <w:t>50%</w:t>
            </w:r>
          </w:p>
        </w:tc>
        <w:tc>
          <w:tcPr>
            <w:tcW w:w="2482"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50%</w:t>
            </w:r>
          </w:p>
        </w:tc>
      </w:tr>
      <w:tr>
        <w:trPr>
          <w:trHeight w:val="87" w:hRule="exact"/>
        </w:trPr>
        <w:tc>
          <w:tcPr>
            <w:tcW w:w="4054" w:type="dxa"/>
            <w:tcBorders>
              <w:top w:val="nil" w:sz="6" w:space="0" w:color="auto"/>
              <w:left w:val="nil" w:sz="6" w:space="0" w:color="auto"/>
              <w:bottom w:val="nil" w:sz="6" w:space="0" w:color="auto"/>
              <w:right w:val="nil" w:sz="6" w:space="0" w:color="auto"/>
            </w:tcBorders>
          </w:tcPr>
          <w:p>
            <w:pPr/>
          </w:p>
        </w:tc>
        <w:tc>
          <w:tcPr>
            <w:tcW w:w="2482" w:type="dxa"/>
            <w:tcBorders>
              <w:top w:val="nil" w:sz="6" w:space="0" w:color="auto"/>
              <w:left w:val="nil" w:sz="6" w:space="0" w:color="auto"/>
              <w:bottom w:val="nil" w:sz="6" w:space="0" w:color="auto"/>
              <w:right w:val="single" w:sz="4" w:space="0" w:color="000000"/>
            </w:tcBorders>
          </w:tcPr>
          <w:p>
            <w:pPr/>
          </w:p>
        </w:tc>
        <w:tc>
          <w:tcPr>
            <w:tcW w:w="248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4054"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18"/>
                <w:szCs w:val="18"/>
              </w:rPr>
            </w:pPr>
            <w:r>
              <w:rPr>
                <w:rFonts w:ascii="Times New Roman"/>
                <w:sz w:val="18"/>
              </w:rPr>
              <w:t>100%</w:t>
            </w:r>
          </w:p>
        </w:tc>
        <w:tc>
          <w:tcPr>
            <w:tcW w:w="2482"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1"/>
              <w:jc w:val="center"/>
              <w:rPr>
                <w:rFonts w:ascii="Times New Roman" w:hAnsi="Times New Roman" w:cs="Times New Roman" w:eastAsia="Times New Roman" w:hint="default"/>
                <w:sz w:val="18"/>
                <w:szCs w:val="18"/>
              </w:rPr>
            </w:pPr>
            <w:r>
              <w:rPr>
                <w:rFonts w:ascii="Times New Roman"/>
                <w:sz w:val="18"/>
              </w:rPr>
              <w:t>100%</w:t>
            </w:r>
          </w:p>
        </w:tc>
      </w:tr>
    </w:tbl>
    <w:p>
      <w:pPr>
        <w:spacing w:line="243" w:lineRule="exact" w:before="0"/>
        <w:ind w:left="2062" w:right="1306" w:firstLine="0"/>
        <w:jc w:val="left"/>
        <w:rPr>
          <w:rFonts w:ascii="宋体" w:hAnsi="宋体" w:cs="宋体" w:eastAsia="宋体" w:hint="default"/>
          <w:sz w:val="18"/>
          <w:szCs w:val="18"/>
        </w:rPr>
      </w:pPr>
      <w:r>
        <w:rPr/>
        <w:pict>
          <v:group style="position:absolute;margin-left:79.704002pt;margin-top:-75.27002pt;width:450.2pt;height:5.55pt;mso-position-horizontal-relative:page;mso-position-vertical-relative:paragraph;z-index:-1281256" coordorigin="1594,-1505" coordsize="9004,111">
            <v:shape style="position:absolute;left:1594;top:-1505;width:4054;height:110" type="#_x0000_t75" stroked="false">
              <v:imagedata r:id="rId261" o:title=""/>
            </v:shape>
            <v:shape style="position:absolute;left:5624;top:-1409;width:2496;height:14" type="#_x0000_t75" stroked="false">
              <v:imagedata r:id="rId262" o:title=""/>
            </v:shape>
            <v:shape style="position:absolute;left:8106;top:-1405;width:2492;height:10" type="#_x0000_t75" stroked="false">
              <v:imagedata r:id="rId260" o:title=""/>
            </v:shape>
            <w10:wrap type="none"/>
          </v:group>
        </w:pict>
      </w:r>
      <w:r>
        <w:rPr/>
        <w:pict>
          <v:group style="position:absolute;margin-left:79.704002pt;margin-top:-58.230019pt;width:450.2pt;height:5.55pt;mso-position-horizontal-relative:page;mso-position-vertical-relative:paragraph;z-index:-1281232" coordorigin="1594,-1165" coordsize="9004,111">
            <v:shape style="position:absolute;left:1594;top:-1165;width:4054;height:110" type="#_x0000_t75" stroked="false">
              <v:imagedata r:id="rId261" o:title=""/>
            </v:shape>
            <v:shape style="position:absolute;left:5624;top:-1069;width:2496;height:14" type="#_x0000_t75" stroked="false">
              <v:imagedata r:id="rId266" o:title=""/>
            </v:shape>
            <v:shape style="position:absolute;left:8106;top:-1064;width:2492;height:10" type="#_x0000_t75" stroked="false">
              <v:imagedata r:id="rId263" o:title=""/>
            </v:shape>
            <w10:wrap type="none"/>
          </v:group>
        </w:pict>
      </w:r>
      <w:r>
        <w:rPr/>
        <w:pict>
          <v:group style="position:absolute;margin-left:79.704002pt;margin-top:-41.18996pt;width:450.2pt;height:5.4pt;mso-position-horizontal-relative:page;mso-position-vertical-relative:paragraph;z-index:-1281208" coordorigin="1594,-824" coordsize="9004,108">
            <v:shape style="position:absolute;left:1594;top:-824;width:4054;height:108" type="#_x0000_t75" stroked="false">
              <v:imagedata r:id="rId264" o:title=""/>
            </v:shape>
            <v:shape style="position:absolute;left:5624;top:-728;width:2496;height:12" type="#_x0000_t75" stroked="false">
              <v:imagedata r:id="rId265" o:title=""/>
            </v:shape>
            <v:shape style="position:absolute;left:8106;top:-725;width:2492;height:10" type="#_x0000_t75" stroked="false">
              <v:imagedata r:id="rId263" o:title=""/>
            </v:shape>
            <w10:wrap type="none"/>
          </v:group>
        </w:pict>
      </w:r>
      <w:r>
        <w:rPr/>
        <w:pict>
          <v:group style="position:absolute;margin-left:79.704002pt;margin-top:-24.27002pt;width:450.2pt;height:5.55pt;mso-position-horizontal-relative:page;mso-position-vertical-relative:paragraph;z-index:-1281184" coordorigin="1594,-485" coordsize="9004,111">
            <v:shape style="position:absolute;left:1594;top:-485;width:4054;height:110" type="#_x0000_t75" stroked="false">
              <v:imagedata r:id="rId261" o:title=""/>
            </v:shape>
            <v:shape style="position:absolute;left:5624;top:-389;width:2496;height:14" type="#_x0000_t75" stroked="false">
              <v:imagedata r:id="rId266" o:title=""/>
            </v:shape>
            <v:shape style="position:absolute;left:8106;top:-385;width:2492;height:10" type="#_x0000_t75" stroked="false">
              <v:imagedata r:id="rId260" o:title=""/>
            </v:shape>
            <w10:wrap type="none"/>
          </v:group>
        </w:pict>
      </w:r>
      <w:r>
        <w:rPr/>
        <w:pict>
          <v:shape style="position:absolute;margin-left:281.450012pt;margin-top:-2.399990pt;width:.48003pt;height:.24pt;mso-position-horizontal-relative:page;mso-position-vertical-relative:paragraph;z-index:-1281160" type="#_x0000_t75" stroked="false">
            <v:imagedata r:id="rId258" o:title=""/>
          </v:shape>
        </w:pict>
      </w:r>
      <w:r>
        <w:rPr/>
        <w:pict>
          <v:shape style="position:absolute;margin-left:405.549988pt;margin-top:-2.399990pt;width:.48003pt;height:.24pt;mso-position-horizontal-relative:page;mso-position-vertical-relative:paragraph;z-index:-1281136" type="#_x0000_t75" stroked="false">
            <v:imagedata r:id="rId258" o:title=""/>
          </v:shape>
        </w:pict>
      </w:r>
      <w:r>
        <w:rPr/>
        <w:pict>
          <v:shape style="position:absolute;margin-left:278.809998pt;margin-top:22.200001pt;width:.47998pt;height:.12pt;mso-position-horizontal-relative:page;mso-position-vertical-relative:paragraph;z-index:-1281112" type="#_x0000_t75" stroked="false">
            <v:imagedata r:id="rId267" o:title=""/>
          </v:shape>
        </w:pict>
      </w:r>
      <w:r>
        <w:rPr>
          <w:rFonts w:ascii="Times New Roman" w:hAnsi="Times New Roman" w:cs="Times New Roman" w:eastAsia="Times New Roman" w:hint="default"/>
          <w:sz w:val="18"/>
          <w:szCs w:val="18"/>
        </w:rPr>
        <w:t>3</w:t>
      </w:r>
      <w:r>
        <w:rPr>
          <w:rFonts w:ascii="宋体" w:hAnsi="宋体" w:cs="宋体" w:eastAsia="宋体" w:hint="default"/>
          <w:sz w:val="18"/>
          <w:szCs w:val="18"/>
        </w:rPr>
        <w:t>）单项金额虽不重大但单项计提坏账准备的应收款项</w:t>
      </w:r>
    </w:p>
    <w:p>
      <w:pPr>
        <w:spacing w:line="240" w:lineRule="auto" w:before="2"/>
        <w:rPr>
          <w:rFonts w:ascii="宋体" w:hAnsi="宋体" w:cs="宋体" w:eastAsia="宋体" w:hint="default"/>
          <w:sz w:val="13"/>
          <w:szCs w:val="13"/>
        </w:rPr>
      </w:pPr>
    </w:p>
    <w:tbl>
      <w:tblPr>
        <w:tblW w:w="0" w:type="auto"/>
        <w:jc w:val="left"/>
        <w:tblInd w:w="1565" w:type="dxa"/>
        <w:tblLayout w:type="fixed"/>
        <w:tblCellMar>
          <w:top w:w="0" w:type="dxa"/>
          <w:left w:w="0" w:type="dxa"/>
          <w:bottom w:w="0" w:type="dxa"/>
          <w:right w:w="0" w:type="dxa"/>
        </w:tblCellMar>
        <w:tblLook w:val="01E0"/>
      </w:tblPr>
      <w:tblGrid>
        <w:gridCol w:w="4001"/>
        <w:gridCol w:w="5017"/>
      </w:tblGrid>
      <w:tr>
        <w:trPr>
          <w:trHeight w:val="802" w:hRule="exact"/>
        </w:trPr>
        <w:tc>
          <w:tcPr>
            <w:tcW w:w="40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5017" w:type="dxa"/>
            <w:tcBorders>
              <w:top w:val="single" w:sz="12" w:space="0" w:color="000000"/>
              <w:left w:val="single" w:sz="4" w:space="0" w:color="000000"/>
              <w:bottom w:val="single" w:sz="4" w:space="0" w:color="000000"/>
              <w:right w:val="nil" w:sz="6" w:space="0" w:color="auto"/>
            </w:tcBorders>
          </w:tcPr>
          <w:p>
            <w:pPr>
              <w:pStyle w:val="TableParagraph"/>
              <w:spacing w:line="355" w:lineRule="auto" w:before="10"/>
              <w:ind w:left="103" w:right="102"/>
              <w:jc w:val="left"/>
              <w:rPr>
                <w:rFonts w:ascii="宋体" w:hAnsi="宋体" w:cs="宋体" w:eastAsia="宋体" w:hint="default"/>
                <w:sz w:val="18"/>
                <w:szCs w:val="18"/>
              </w:rPr>
            </w:pPr>
            <w:r>
              <w:rPr>
                <w:rFonts w:ascii="宋体" w:hAnsi="宋体" w:cs="宋体" w:eastAsia="宋体" w:hint="default"/>
                <w:spacing w:val="4"/>
                <w:sz w:val="18"/>
                <w:szCs w:val="18"/>
              </w:rPr>
              <w:t>应收款项未来现金流量现值与以账龄为风险特征的应收款项 </w:t>
            </w:r>
            <w:r>
              <w:rPr>
                <w:rFonts w:ascii="宋体" w:hAnsi="宋体" w:cs="宋体" w:eastAsia="宋体" w:hint="default"/>
                <w:sz w:val="18"/>
                <w:szCs w:val="18"/>
              </w:rPr>
              <w:t>组合的未来现金流量现值存在显著差异</w:t>
            </w:r>
          </w:p>
        </w:tc>
      </w:tr>
      <w:tr>
        <w:trPr>
          <w:trHeight w:val="802" w:hRule="exact"/>
        </w:trPr>
        <w:tc>
          <w:tcPr>
            <w:tcW w:w="4001"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5017" w:type="dxa"/>
            <w:tcBorders>
              <w:top w:val="single" w:sz="4" w:space="0" w:color="000000"/>
              <w:left w:val="single" w:sz="4" w:space="0" w:color="000000"/>
              <w:bottom w:val="single" w:sz="12" w:space="0" w:color="000000"/>
              <w:right w:val="nil" w:sz="6" w:space="0" w:color="auto"/>
            </w:tcBorders>
          </w:tcPr>
          <w:p>
            <w:pPr>
              <w:pStyle w:val="TableParagraph"/>
              <w:spacing w:line="357" w:lineRule="auto" w:before="8"/>
              <w:ind w:left="103" w:right="106"/>
              <w:jc w:val="left"/>
              <w:rPr>
                <w:rFonts w:ascii="宋体" w:hAnsi="宋体" w:cs="宋体" w:eastAsia="宋体" w:hint="default"/>
                <w:sz w:val="18"/>
                <w:szCs w:val="18"/>
              </w:rPr>
            </w:pPr>
            <w:r>
              <w:rPr>
                <w:rFonts w:ascii="宋体" w:hAnsi="宋体" w:cs="宋体" w:eastAsia="宋体" w:hint="default"/>
                <w:spacing w:val="-3"/>
                <w:sz w:val="18"/>
                <w:szCs w:val="18"/>
              </w:rPr>
              <w:t>单独进行减值测试，根据其未来现金流量现值低于其账面价值</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的差额计提坏账准备</w:t>
            </w:r>
          </w:p>
        </w:tc>
      </w:tr>
    </w:tbl>
    <w:p>
      <w:pPr>
        <w:spacing w:line="355" w:lineRule="auto" w:before="8"/>
        <w:ind w:left="17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对应收票据、预付款项、应收利息、长期应收款等其他应收款项，根据其未来现金流量现值低于其账面价值</w:t>
      </w:r>
      <w:r>
        <w:rPr>
          <w:rFonts w:ascii="宋体" w:hAnsi="宋体" w:cs="宋体" w:eastAsia="宋体" w:hint="default"/>
          <w:sz w:val="18"/>
          <w:szCs w:val="18"/>
        </w:rPr>
        <w:t> 的差额计提坏账准备。</w:t>
      </w:r>
    </w:p>
    <w:p>
      <w:pPr>
        <w:spacing w:before="69"/>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（十）存货</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98" w:footer="708" w:top="1080" w:bottom="960" w:left="0" w:right="0"/>
        </w:sectPr>
      </w:pPr>
    </w:p>
    <w:p>
      <w:pPr>
        <w:spacing w:line="386" w:lineRule="auto" w:before="69"/>
        <w:ind w:left="2062" w:right="1364"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004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Times New Roman" w:hAnsi="Times New Roman" w:cs="Times New Roman" w:eastAsia="Times New Roman" w:hint="default"/>
          <w:sz w:val="18"/>
          <w:szCs w:val="18"/>
        </w:rPr>
        <w:t>1</w:t>
      </w:r>
      <w:r>
        <w:rPr>
          <w:rFonts w:ascii="宋体" w:hAnsi="宋体" w:cs="宋体" w:eastAsia="宋体" w:hint="default"/>
          <w:sz w:val="18"/>
          <w:szCs w:val="18"/>
        </w:rPr>
        <w:t>．存货分类 本公司存货主要包括原材料、在产品、库存商品、低值易耗品和包装物、委托加工物资、受托加工材料等。 </w:t>
      </w:r>
      <w:r>
        <w:rPr>
          <w:rFonts w:ascii="宋体" w:hAnsi="宋体" w:cs="宋体" w:eastAsia="宋体" w:hint="default"/>
          <w:spacing w:val="-1"/>
          <w:sz w:val="18"/>
          <w:szCs w:val="18"/>
        </w:rPr>
        <w:t>本公司存货分类为：原材料、在产品、库存商品（包括库存的产成品、外购商品、发出商品等）、周转材料</w:t>
      </w:r>
    </w:p>
    <w:p>
      <w:pPr>
        <w:spacing w:before="5"/>
        <w:ind w:left="1702" w:right="0" w:firstLine="0"/>
        <w:jc w:val="both"/>
        <w:rPr>
          <w:rFonts w:ascii="宋体" w:hAnsi="宋体" w:cs="宋体" w:eastAsia="宋体" w:hint="default"/>
          <w:sz w:val="18"/>
          <w:szCs w:val="18"/>
        </w:rPr>
      </w:pPr>
      <w:r>
        <w:rPr>
          <w:rFonts w:ascii="宋体" w:hAnsi="宋体" w:cs="宋体" w:eastAsia="宋体" w:hint="default"/>
          <w:sz w:val="18"/>
          <w:szCs w:val="18"/>
        </w:rPr>
        <w:t>（包括包装物、低值易耗品</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委托加工物资、受托加工材料等。</w:t>
      </w:r>
    </w:p>
    <w:p>
      <w:pPr>
        <w:spacing w:line="376" w:lineRule="auto" w:before="153"/>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．存货取得和发出的计价方法 </w:t>
      </w:r>
      <w:r>
        <w:rPr>
          <w:rFonts w:ascii="宋体" w:hAnsi="宋体" w:cs="宋体" w:eastAsia="宋体" w:hint="default"/>
          <w:spacing w:val="-1"/>
          <w:sz w:val="18"/>
          <w:szCs w:val="18"/>
        </w:rPr>
        <w:t>存货在取得时按实际成本计价，存货的成本由买价及取得过程中发生的运输费、装卸费、保险费等其它可归</w:t>
      </w:r>
    </w:p>
    <w:p>
      <w:pPr>
        <w:spacing w:line="357" w:lineRule="auto" w:before="12"/>
        <w:ind w:left="1702" w:right="1415" w:firstLine="0"/>
        <w:jc w:val="both"/>
        <w:rPr>
          <w:rFonts w:ascii="宋体" w:hAnsi="宋体" w:cs="宋体" w:eastAsia="宋体" w:hint="default"/>
          <w:sz w:val="18"/>
          <w:szCs w:val="18"/>
        </w:rPr>
      </w:pPr>
      <w:r>
        <w:rPr>
          <w:rFonts w:ascii="宋体" w:hAnsi="宋体" w:cs="宋体" w:eastAsia="宋体" w:hint="default"/>
          <w:spacing w:val="-1"/>
          <w:sz w:val="18"/>
          <w:szCs w:val="18"/>
        </w:rPr>
        <w:t>属于存货取得成本的进货费用构成。存货中库存商品的领用和发出按加权平均法计价；原材料在取得时按实际成</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本计价，领用和发出按加权平均法计价。</w:t>
      </w:r>
    </w:p>
    <w:p>
      <w:pPr>
        <w:spacing w:line="386" w:lineRule="auto" w:before="65"/>
        <w:ind w:left="2062" w:right="604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．低值易耗品和包装物的摊销方法 低值易耗品、包装物均采用领用时一次摊销法。 </w:t>
      </w:r>
      <w:r>
        <w:rPr>
          <w:rFonts w:ascii="Times New Roman" w:hAnsi="Times New Roman" w:cs="Times New Roman" w:eastAsia="Times New Roman" w:hint="default"/>
          <w:sz w:val="18"/>
          <w:szCs w:val="18"/>
        </w:rPr>
        <w:t>4</w:t>
      </w:r>
      <w:r>
        <w:rPr>
          <w:rFonts w:ascii="宋体" w:hAnsi="宋体" w:cs="宋体" w:eastAsia="宋体" w:hint="default"/>
          <w:sz w:val="18"/>
          <w:szCs w:val="18"/>
        </w:rPr>
        <w:t>．存货的盘存制度为永续盘存制。</w:t>
      </w:r>
    </w:p>
    <w:p>
      <w:pPr>
        <w:spacing w:line="376" w:lineRule="auto" w:before="21"/>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．存货跌价准备的确认标准及计提方法 </w:t>
      </w:r>
      <w:r>
        <w:rPr>
          <w:rFonts w:ascii="宋体" w:hAnsi="宋体" w:cs="宋体" w:eastAsia="宋体" w:hint="default"/>
          <w:spacing w:val="-1"/>
          <w:sz w:val="18"/>
          <w:szCs w:val="18"/>
        </w:rPr>
        <w:t>本公司对存货按照成本与可变现净值孰低计量。期末对存货进行全面清查后，按存货的成本与可变现净值孰</w:t>
      </w:r>
    </w:p>
    <w:p>
      <w:pPr>
        <w:spacing w:line="357" w:lineRule="auto" w:before="10"/>
        <w:ind w:left="1702" w:right="1326" w:firstLine="0"/>
        <w:jc w:val="both"/>
        <w:rPr>
          <w:rFonts w:ascii="宋体" w:hAnsi="宋体" w:cs="宋体" w:eastAsia="宋体" w:hint="default"/>
          <w:sz w:val="18"/>
          <w:szCs w:val="18"/>
        </w:rPr>
      </w:pPr>
      <w:r>
        <w:rPr>
          <w:rFonts w:ascii="宋体" w:hAnsi="宋体" w:cs="宋体" w:eastAsia="宋体" w:hint="default"/>
          <w:sz w:val="18"/>
          <w:szCs w:val="18"/>
        </w:rPr>
        <w:t>低提取或调整存货跌价准备。可变现净值，是指在日常活动中，存货的估计售价减去至完工时估计将要发生的成 本、估计的销售费用以及相关税费后的金额。本公司存货由于遭受毁损、全部或部分陈旧过时或销售价格低于成 </w:t>
      </w:r>
      <w:r>
        <w:rPr>
          <w:rFonts w:ascii="宋体" w:hAnsi="宋体" w:cs="宋体" w:eastAsia="宋体" w:hint="default"/>
          <w:spacing w:val="-3"/>
          <w:sz w:val="18"/>
          <w:szCs w:val="18"/>
        </w:rPr>
        <w:t>本等原因，使存货成本高于可变现净值的，按单个存货项目的可变现净值低于存货成本的部分提取存货跌价准备。</w:t>
      </w:r>
    </w:p>
    <w:p>
      <w:pPr>
        <w:spacing w:line="357" w:lineRule="auto" w:before="67"/>
        <w:ind w:left="1702" w:right="1418" w:firstLine="359"/>
        <w:jc w:val="both"/>
        <w:rPr>
          <w:rFonts w:ascii="宋体" w:hAnsi="宋体" w:cs="宋体" w:eastAsia="宋体" w:hint="default"/>
          <w:sz w:val="18"/>
          <w:szCs w:val="18"/>
        </w:rPr>
      </w:pPr>
      <w:r>
        <w:rPr>
          <w:rFonts w:ascii="宋体" w:hAnsi="宋体" w:cs="宋体" w:eastAsia="宋体" w:hint="default"/>
          <w:spacing w:val="-1"/>
          <w:sz w:val="18"/>
          <w:szCs w:val="18"/>
        </w:rPr>
        <w:t>资产负债表日，企业应当确定存货的可变现净值。如果以前减记存货价值的影响因素已经消失的，存货跌价</w:t>
      </w:r>
      <w:r>
        <w:rPr>
          <w:rFonts w:ascii="宋体" w:hAnsi="宋体" w:cs="宋体" w:eastAsia="宋体" w:hint="default"/>
          <w:sz w:val="18"/>
          <w:szCs w:val="18"/>
        </w:rPr>
        <w:t> 准备在原已计提的存货跌价准备金额内转回，转回的金额计入当期损益。</w:t>
      </w:r>
    </w:p>
    <w:p>
      <w:pPr>
        <w:spacing w:before="65"/>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（十一）长期股权投资的核算方法</w:t>
      </w:r>
      <w:r>
        <w:rPr>
          <w:rFonts w:ascii="宋体" w:hAnsi="宋体" w:cs="宋体" w:eastAsia="宋体" w:hint="default"/>
          <w:sz w:val="18"/>
          <w:szCs w:val="18"/>
        </w:rPr>
      </w:r>
    </w:p>
    <w:p>
      <w:pPr>
        <w:spacing w:before="15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、投资成本确定</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）公司合并形成的长期股权投资，按照下列规定确定其投资成本：</w:t>
      </w:r>
    </w:p>
    <w:p>
      <w:pPr>
        <w:spacing w:line="352" w:lineRule="auto" w:before="142"/>
        <w:ind w:left="1702" w:right="1412"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）同一控制下的企业合并，合并方以支付现金、转让非现金资产或承担债务方式作为合并对价的，在合 </w:t>
      </w:r>
      <w:r>
        <w:rPr>
          <w:rFonts w:ascii="宋体" w:hAnsi="宋体" w:cs="宋体" w:eastAsia="宋体" w:hint="default"/>
          <w:spacing w:val="-1"/>
          <w:sz w:val="18"/>
          <w:szCs w:val="18"/>
        </w:rPr>
        <w:t>并日按照取得被合并方所有者权益账面价值的份额作为长期股权投资的投资成本。长期股权投资投资成本与支付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的现金、转让的非现金资产以及所承担债务账面价值之间的差额，调整资本公积；资本公积不足冲减的，调整留</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存收益。合并方以发行权益性证券作为合并对价的，在合并日按照取得被合并方所有者权益账面价值的份额作为</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长期股权投资的投资成本。按照发行股份的面值总额作为股本，长期股权投资投资成本与所发行股份面值总额之</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间的差额，调整资本公积；资本公积不足冲减的，调整留存收益。</w:t>
      </w:r>
    </w:p>
    <w:p>
      <w:pPr>
        <w:spacing w:line="352" w:lineRule="auto" w:before="71"/>
        <w:ind w:left="1702" w:right="1414"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）非同一控制下的企业合并，购买方在购买日以取得股权支付对价的公允价值确定为合并成本作为长期 </w:t>
      </w:r>
      <w:r>
        <w:rPr>
          <w:rFonts w:ascii="宋体" w:hAnsi="宋体" w:cs="宋体" w:eastAsia="宋体" w:hint="default"/>
          <w:spacing w:val="-1"/>
          <w:sz w:val="18"/>
          <w:szCs w:val="18"/>
        </w:rPr>
        <w:t>股权投资的投资成本。如果购买方对合并成本小于合并中取得的被购买方可辨认净资产公允价值份额的差额，应</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对取得的被购买方各项可辨认资产、负债及或有负债的公允价值以及合并成本的计量进行复核；经复核后合并成</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本仍小于合并中取得的被购买方可辨认净资产公允价值份额的，吸收合并的其差额计入当期损益，控股合并的其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差额计入留存收益。</w:t>
      </w:r>
    </w:p>
    <w:p>
      <w:pPr>
        <w:spacing w:before="68"/>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）除企业合并形成的长期股权投资以外，其他方式取得的长期股权投资，按照下列规定确定其投资成本：</w:t>
      </w:r>
    </w:p>
    <w:p>
      <w:pPr>
        <w:spacing w:before="142"/>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）以支付现金取得的长期股权投资，按照实际支付的购买价款作为投资成本。</w:t>
      </w:r>
    </w:p>
    <w:p>
      <w:pPr>
        <w:spacing w:before="139"/>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）以发行权益性证券取得的长期股权投资，按照发行权益性证券的公允价值作为投资成本。</w:t>
      </w:r>
    </w:p>
    <w:p>
      <w:pPr>
        <w:spacing w:line="338" w:lineRule="auto" w:before="142"/>
        <w:ind w:left="1702" w:right="1414"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）投资者投入的长期股权投资，按照投资合同或协议约定的价值作为投资成本，但合同或协议约定价值 不公允的除外。</w:t>
      </w:r>
    </w:p>
    <w:p>
      <w:pPr>
        <w:spacing w:line="338" w:lineRule="auto" w:before="79"/>
        <w:ind w:left="1702" w:right="1411" w:firstLine="35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）通过非货币性资产交换取得的长期股权投资，其投资成本按照《企业会计准则第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号－非货币性资产 交换》确定。</w:t>
      </w:r>
    </w:p>
    <w:p>
      <w:pPr>
        <w:spacing w:before="82"/>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）通过债务重组取得的长期股权投资，其投资成本按照《企业会计准则第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号－债务重组》确定。</w:t>
      </w:r>
    </w:p>
    <w:p>
      <w:pPr>
        <w:spacing w:after="0"/>
        <w:jc w:val="left"/>
        <w:rPr>
          <w:rFonts w:ascii="宋体" w:hAnsi="宋体" w:cs="宋体" w:eastAsia="宋体" w:hint="default"/>
          <w:sz w:val="18"/>
          <w:szCs w:val="18"/>
        </w:rPr>
        <w:sectPr>
          <w:pgSz w:w="11910" w:h="16840"/>
          <w:pgMar w:header="898" w:footer="708" w:top="1080" w:bottom="900" w:left="0" w:right="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28101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、后续计量</w:t>
      </w:r>
    </w:p>
    <w:p>
      <w:pPr>
        <w:spacing w:line="386" w:lineRule="auto" w:before="139"/>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）成本法核算的长期股权投资 对子公司的长期股权投资，采用成本法核算，编制合并财务报表时按照权益法进行调整。 </w:t>
      </w:r>
      <w:r>
        <w:rPr>
          <w:rFonts w:ascii="宋体" w:hAnsi="宋体" w:cs="宋体" w:eastAsia="宋体" w:hint="default"/>
          <w:spacing w:val="-1"/>
          <w:sz w:val="18"/>
          <w:szCs w:val="18"/>
        </w:rPr>
        <w:t>对被投资单位不具有共同控制或重大影响，并且在活跃市场中没有报价、公允价值不能可靠计量的长期股权</w:t>
      </w:r>
    </w:p>
    <w:p>
      <w:pPr>
        <w:spacing w:line="398" w:lineRule="auto" w:before="5"/>
        <w:ind w:left="2062" w:right="1411" w:hanging="360"/>
        <w:jc w:val="left"/>
        <w:rPr>
          <w:rFonts w:ascii="宋体" w:hAnsi="宋体" w:cs="宋体" w:eastAsia="宋体" w:hint="default"/>
          <w:sz w:val="18"/>
          <w:szCs w:val="18"/>
        </w:rPr>
      </w:pPr>
      <w:r>
        <w:rPr>
          <w:rFonts w:ascii="宋体" w:hAnsi="宋体" w:cs="宋体" w:eastAsia="宋体" w:hint="default"/>
          <w:sz w:val="18"/>
          <w:szCs w:val="18"/>
        </w:rPr>
        <w:t>投资，采用成本法核算。 </w:t>
      </w:r>
      <w:r>
        <w:rPr>
          <w:rFonts w:ascii="宋体" w:hAnsi="宋体" w:cs="宋体" w:eastAsia="宋体" w:hint="default"/>
          <w:spacing w:val="-1"/>
          <w:sz w:val="18"/>
          <w:szCs w:val="18"/>
        </w:rPr>
        <w:t>采用成本法核算的长期股权投资按照投资成本计价，追加或收回投资调整长期股权投资的成本。被投资单位</w:t>
      </w:r>
    </w:p>
    <w:p>
      <w:pPr>
        <w:spacing w:line="357" w:lineRule="auto" w:before="0"/>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宣告分派的现金股利或利润，除取得投资时实际支付的价款或对价中包含的已宣告但尚未发放的现金股利或利润</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外，确认为当期投资收益。</w:t>
      </w:r>
    </w:p>
    <w:p>
      <w:pPr>
        <w:spacing w:line="376" w:lineRule="auto" w:before="65"/>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）对被投资单位具有共同控制或重大影响的长期股权投资，采用权益法核算。 </w:t>
      </w:r>
      <w:r>
        <w:rPr>
          <w:rFonts w:ascii="宋体" w:hAnsi="宋体" w:cs="宋体" w:eastAsia="宋体" w:hint="default"/>
          <w:spacing w:val="-1"/>
          <w:sz w:val="18"/>
          <w:szCs w:val="18"/>
        </w:rPr>
        <w:t>长期股权投资的投资成本大于投资时应享有被投资单位可辨认净资产公允价值份额的，不调整长期股权投资</w:t>
      </w:r>
    </w:p>
    <w:p>
      <w:pPr>
        <w:spacing w:line="357" w:lineRule="auto" w:before="12"/>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的投资成本；长期股权投资的投资成本小于投资时应享有被投资单位可辨认净资产公允价值份额的，其差额计入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当期损益，同时调整长期股权投资的成本。</w:t>
      </w:r>
    </w:p>
    <w:p>
      <w:pPr>
        <w:spacing w:line="357" w:lineRule="auto" w:before="65"/>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取得长期股权投资后，按照应享有或应分担的被投资单位实现的净损益的份额，确认投资损益并调整长期股</w:t>
      </w:r>
      <w:r>
        <w:rPr>
          <w:rFonts w:ascii="宋体" w:hAnsi="宋体" w:cs="宋体" w:eastAsia="宋体" w:hint="default"/>
          <w:sz w:val="18"/>
          <w:szCs w:val="18"/>
        </w:rPr>
        <w:t> </w:t>
      </w:r>
      <w:r>
        <w:rPr>
          <w:rFonts w:ascii="宋体" w:hAnsi="宋体" w:cs="宋体" w:eastAsia="宋体" w:hint="default"/>
          <w:spacing w:val="-1"/>
          <w:sz w:val="18"/>
          <w:szCs w:val="18"/>
        </w:rPr>
        <w:t>权投资的账面价值。按照被投资单位宣告分派的利润或现金股利计算应分得的部分，相应减少长期股权投资的账</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面价值。</w:t>
      </w:r>
    </w:p>
    <w:p>
      <w:pPr>
        <w:spacing w:line="355" w:lineRule="auto" w:before="67"/>
        <w:ind w:left="1702" w:right="1418" w:firstLine="359"/>
        <w:jc w:val="both"/>
        <w:rPr>
          <w:rFonts w:ascii="宋体" w:hAnsi="宋体" w:cs="宋体" w:eastAsia="宋体" w:hint="default"/>
          <w:sz w:val="18"/>
          <w:szCs w:val="18"/>
        </w:rPr>
      </w:pPr>
      <w:r>
        <w:rPr>
          <w:rFonts w:ascii="宋体" w:hAnsi="宋体" w:cs="宋体" w:eastAsia="宋体" w:hint="default"/>
          <w:spacing w:val="-1"/>
          <w:sz w:val="18"/>
          <w:szCs w:val="18"/>
        </w:rPr>
        <w:t>本公司在确认应分担被投资单位发生的净亏损时，先冲减长期股权投资的账面价值，如果不足冲减，则对其</w:t>
      </w:r>
      <w:r>
        <w:rPr>
          <w:rFonts w:ascii="宋体" w:hAnsi="宋体" w:cs="宋体" w:eastAsia="宋体" w:hint="default"/>
          <w:sz w:val="18"/>
          <w:szCs w:val="18"/>
        </w:rPr>
        <w:t> </w:t>
      </w:r>
      <w:r>
        <w:rPr>
          <w:rFonts w:ascii="宋体" w:hAnsi="宋体" w:cs="宋体" w:eastAsia="宋体" w:hint="default"/>
          <w:spacing w:val="-1"/>
          <w:sz w:val="18"/>
          <w:szCs w:val="18"/>
        </w:rPr>
        <w:t>他实质上构成对被投资单位净投资的长期权益进行冲减，并以其账面价值减记至零为限。此外，如合同或协议规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定本公司对被投资单位负有承担额外损失的义务，则按预计承担的义务确认预计负债。</w:t>
      </w:r>
    </w:p>
    <w:p>
      <w:pPr>
        <w:spacing w:line="357" w:lineRule="auto" w:before="69"/>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如果被投资单位以后期间实现盈利，则扣除未确认的亏损后，按照与确认损失相反的顺序处理，减记已确认</w:t>
      </w:r>
      <w:r>
        <w:rPr>
          <w:rFonts w:ascii="宋体" w:hAnsi="宋体" w:cs="宋体" w:eastAsia="宋体" w:hint="default"/>
          <w:sz w:val="18"/>
          <w:szCs w:val="18"/>
        </w:rPr>
        <w:t> </w:t>
      </w:r>
      <w:r>
        <w:rPr>
          <w:rFonts w:ascii="宋体" w:hAnsi="宋体" w:cs="宋体" w:eastAsia="宋体" w:hint="default"/>
          <w:spacing w:val="-1"/>
          <w:sz w:val="18"/>
          <w:szCs w:val="18"/>
        </w:rPr>
        <w:t>预计负债的账面余额、恢复其他实质上构成对被投资单位净投资的长期权益及长期股权投资的账面价值，同时确</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认投资收益。</w:t>
      </w:r>
    </w:p>
    <w:p>
      <w:pPr>
        <w:spacing w:line="357" w:lineRule="auto" w:before="65"/>
        <w:ind w:left="1702" w:right="1382" w:firstLine="359"/>
        <w:jc w:val="both"/>
        <w:rPr>
          <w:rFonts w:ascii="宋体" w:hAnsi="宋体" w:cs="宋体" w:eastAsia="宋体" w:hint="default"/>
          <w:sz w:val="18"/>
          <w:szCs w:val="18"/>
        </w:rPr>
      </w:pPr>
      <w:r>
        <w:rPr>
          <w:rFonts w:ascii="宋体" w:hAnsi="宋体" w:cs="宋体" w:eastAsia="宋体" w:hint="default"/>
          <w:sz w:val="18"/>
          <w:szCs w:val="18"/>
        </w:rPr>
        <w:t>在确认应享有被投资单位净损益的份额时，以取得投资时被投资单位各项可辨认资产等的公允价值为基础， </w:t>
      </w:r>
      <w:r>
        <w:rPr>
          <w:rFonts w:ascii="宋体" w:hAnsi="宋体" w:cs="宋体" w:eastAsia="宋体" w:hint="default"/>
          <w:spacing w:val="-1"/>
          <w:sz w:val="18"/>
          <w:szCs w:val="18"/>
        </w:rPr>
        <w:t>对被投资单位的净利润进行调整后确认。被投资单位采用的会计政策及会计期间与投资企业不一致的，按照投资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企业的会计政策及会计期间对被投资单位的财务报表进行调整，并据以确认投资损益。</w:t>
      </w:r>
    </w:p>
    <w:p>
      <w:pPr>
        <w:spacing w:before="67"/>
        <w:ind w:left="2062" w:right="1306" w:firstLine="0"/>
        <w:jc w:val="left"/>
        <w:rPr>
          <w:rFonts w:ascii="宋体" w:hAnsi="宋体" w:cs="宋体" w:eastAsia="宋体" w:hint="default"/>
          <w:sz w:val="18"/>
          <w:szCs w:val="18"/>
        </w:rPr>
      </w:pPr>
      <w:r>
        <w:rPr>
          <w:rFonts w:ascii="宋体" w:hAnsi="宋体" w:cs="宋体" w:eastAsia="宋体" w:hint="default"/>
          <w:sz w:val="18"/>
          <w:szCs w:val="18"/>
        </w:rPr>
        <w:t>对于被投资单位除净损益以外所有者权益的其他变动，调整长期股权投资的账面价值并计入资本公积。</w:t>
      </w:r>
    </w:p>
    <w:p>
      <w:pPr>
        <w:spacing w:line="348" w:lineRule="auto" w:before="153"/>
        <w:ind w:left="17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．处置长期股权投资时，其账面价值与实际取得价款的差额，计入当期损益。采用权益法核算的长期股权 </w:t>
      </w:r>
      <w:r>
        <w:rPr>
          <w:rFonts w:ascii="宋体" w:hAnsi="宋体" w:cs="宋体" w:eastAsia="宋体" w:hint="default"/>
          <w:spacing w:val="-1"/>
          <w:sz w:val="18"/>
          <w:szCs w:val="18"/>
        </w:rPr>
        <w:t>投资，因被投资单位除净损益以外所有者权益的其他变动而计入所有者权益的，处置该项投资时应当将原计入所</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有者权益的部分按相应比例转入当期损益。</w:t>
      </w:r>
    </w:p>
    <w:p>
      <w:pPr>
        <w:spacing w:line="374" w:lineRule="auto" w:before="74"/>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．长期股权投资减值准备的确认标准及计提方法 </w:t>
      </w:r>
      <w:r>
        <w:rPr>
          <w:rFonts w:ascii="宋体" w:hAnsi="宋体" w:cs="宋体" w:eastAsia="宋体" w:hint="default"/>
          <w:spacing w:val="-1"/>
          <w:sz w:val="18"/>
          <w:szCs w:val="18"/>
        </w:rPr>
        <w:t>成本法核算的、在活跃市场中没有报价、公允价值不能可靠计量的长期股权投资，其减值损失是根据其账面</w:t>
      </w:r>
    </w:p>
    <w:p>
      <w:pPr>
        <w:spacing w:line="398" w:lineRule="auto" w:before="14"/>
        <w:ind w:left="2062" w:right="1411" w:hanging="360"/>
        <w:jc w:val="left"/>
        <w:rPr>
          <w:rFonts w:ascii="宋体" w:hAnsi="宋体" w:cs="宋体" w:eastAsia="宋体" w:hint="default"/>
          <w:sz w:val="18"/>
          <w:szCs w:val="18"/>
        </w:rPr>
      </w:pPr>
      <w:r>
        <w:rPr>
          <w:rFonts w:ascii="宋体" w:hAnsi="宋体" w:cs="宋体" w:eastAsia="宋体" w:hint="default"/>
          <w:sz w:val="18"/>
          <w:szCs w:val="18"/>
        </w:rPr>
        <w:t>价值与按类似金融资产当时市场收益率对未来现金流量折现确定的现值之间的差额进行确定。 </w:t>
      </w:r>
      <w:r>
        <w:rPr>
          <w:rFonts w:ascii="宋体" w:hAnsi="宋体" w:cs="宋体" w:eastAsia="宋体" w:hint="default"/>
          <w:spacing w:val="-1"/>
          <w:sz w:val="18"/>
          <w:szCs w:val="18"/>
        </w:rPr>
        <w:t>其他长期股权投资，如果可收回金额的计量结果表明，该长期股权投资的可收回金额低于其账面价值的，将</w:t>
      </w:r>
    </w:p>
    <w:p>
      <w:pPr>
        <w:spacing w:line="396" w:lineRule="auto" w:before="0"/>
        <w:ind w:left="2062" w:right="6224" w:hanging="360"/>
        <w:jc w:val="left"/>
        <w:rPr>
          <w:rFonts w:ascii="宋体" w:hAnsi="宋体" w:cs="宋体" w:eastAsia="宋体" w:hint="default"/>
          <w:sz w:val="18"/>
          <w:szCs w:val="18"/>
        </w:rPr>
      </w:pPr>
      <w:r>
        <w:rPr>
          <w:rFonts w:ascii="宋体" w:hAnsi="宋体" w:cs="宋体" w:eastAsia="宋体" w:hint="default"/>
          <w:sz w:val="18"/>
          <w:szCs w:val="18"/>
        </w:rPr>
        <w:t>差额确认为减值损失。 长期股权投资减值损失一经确认，不得转回。</w:t>
      </w:r>
    </w:p>
    <w:p>
      <w:pPr>
        <w:spacing w:before="38"/>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（十二）投资性房地产</w:t>
      </w:r>
      <w:r>
        <w:rPr>
          <w:rFonts w:ascii="宋体" w:hAnsi="宋体" w:cs="宋体" w:eastAsia="宋体" w:hint="default"/>
          <w:sz w:val="18"/>
          <w:szCs w:val="18"/>
        </w:rPr>
      </w:r>
    </w:p>
    <w:p>
      <w:pPr>
        <w:spacing w:line="338" w:lineRule="auto" w:before="153"/>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．本公司投资性房地产是指为赚取租金或资本增值，或两者兼有而持有的房地产，主要包括：已出租的土 地使用权、已出租的建筑物和持有并准备增值后转让的土地使用权。</w:t>
      </w:r>
    </w:p>
    <w:p>
      <w:pPr>
        <w:spacing w:before="81"/>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．投资性房地产按照成本进行初始计量。</w:t>
      </w:r>
    </w:p>
    <w:p>
      <w:pPr>
        <w:spacing w:line="338" w:lineRule="auto" w:before="139"/>
        <w:ind w:left="1702" w:right="1416" w:firstLine="359"/>
        <w:jc w:val="both"/>
        <w:rPr>
          <w:rFonts w:ascii="宋体" w:hAnsi="宋体" w:cs="宋体" w:eastAsia="宋体" w:hint="default"/>
          <w:sz w:val="18"/>
          <w:szCs w:val="18"/>
        </w:rPr>
      </w:pPr>
      <w:r>
        <w:rPr/>
        <w:pict>
          <v:group style="position:absolute;margin-left:0pt;margin-top:35.495518pt;width:595.3pt;height:49.65pt;mso-position-horizontal-relative:page;mso-position-vertical-relative:paragraph;z-index:-1281040" coordorigin="0,710" coordsize="11906,993">
            <v:shape style="position:absolute;left:0;top:710;width:11906;height:993" type="#_x0000_t75" stroked="false">
              <v:imagedata r:id="rId247" o:title=""/>
            </v:shape>
            <v:shape style="position:absolute;left:3125;top:1127;width:8781;height:576" type="#_x0000_t75" stroked="false">
              <v:imagedata r:id="rId175" o:title=""/>
            </v:shape>
            <v:shape style="position:absolute;left:5939;top:891;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104</w:t>
                    </w:r>
                  </w:p>
                </w:txbxContent>
              </v:textbox>
              <w10:wrap type="none"/>
            </v:shape>
            <w10:wrap type="none"/>
          </v:group>
        </w:pict>
      </w:r>
      <w:r>
        <w:rPr>
          <w:rFonts w:ascii="Times New Roman" w:hAnsi="Times New Roman" w:cs="Times New Roman" w:eastAsia="Times New Roman" w:hint="default"/>
          <w:sz w:val="18"/>
          <w:szCs w:val="18"/>
        </w:rPr>
        <w:t>3</w:t>
      </w:r>
      <w:r>
        <w:rPr>
          <w:rFonts w:ascii="宋体" w:hAnsi="宋体" w:cs="宋体" w:eastAsia="宋体" w:hint="default"/>
          <w:sz w:val="18"/>
          <w:szCs w:val="18"/>
        </w:rPr>
        <w:t>．资产负债表日公司对同时满足下列条件的投资性房地产采用公允价值模式计量外，其余投资性房地产采 用成本模式计量：</w:t>
      </w:r>
    </w:p>
    <w:p>
      <w:pPr>
        <w:spacing w:after="0" w:line="338" w:lineRule="auto"/>
        <w:jc w:val="both"/>
        <w:rPr>
          <w:rFonts w:ascii="宋体" w:hAnsi="宋体" w:cs="宋体" w:eastAsia="宋体" w:hint="default"/>
          <w:sz w:val="18"/>
          <w:szCs w:val="18"/>
        </w:rPr>
        <w:sectPr>
          <w:headerReference w:type="default" r:id="rId268"/>
          <w:footerReference w:type="default" r:id="rId269"/>
          <w:pgSz w:w="11910" w:h="16840"/>
          <w:pgMar w:header="898" w:footer="0" w:top="1080" w:bottom="0" w:left="0" w:right="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28094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Times New Roman" w:hAnsi="Times New Roman" w:cs="Times New Roman" w:eastAsia="Times New Roman" w:hint="default"/>
          <w:sz w:val="18"/>
          <w:szCs w:val="18"/>
        </w:rPr>
        <w:t>1</w:t>
      </w:r>
      <w:r>
        <w:rPr>
          <w:rFonts w:ascii="宋体" w:hAnsi="宋体" w:cs="宋体" w:eastAsia="宋体" w:hint="default"/>
          <w:sz w:val="18"/>
          <w:szCs w:val="18"/>
        </w:rPr>
        <w:t>）投资性房地产所在地有活跃的房地产交易市场；</w:t>
      </w:r>
    </w:p>
    <w:p>
      <w:pPr>
        <w:spacing w:line="338" w:lineRule="auto" w:before="139"/>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）能够从房地产交易市场上取得同类或类似房地产的市场价格及其他相关信息，从而对投资性房地产的公 允价值作出合理的估计。</w:t>
      </w:r>
    </w:p>
    <w:p>
      <w:pPr>
        <w:spacing w:line="348" w:lineRule="auto" w:before="82"/>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4</w:t>
      </w:r>
      <w:r>
        <w:rPr>
          <w:rFonts w:ascii="宋体" w:hAnsi="宋体" w:cs="宋体" w:eastAsia="宋体" w:hint="default"/>
          <w:spacing w:val="-4"/>
          <w:sz w:val="18"/>
          <w:szCs w:val="18"/>
        </w:rPr>
        <w:t>．本公司对采用成本计量的投资性房地产，按照后述</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固定资产</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无形资产</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所述的方法计提折旧或者摊销；</w:t>
      </w:r>
      <w:r>
        <w:rPr>
          <w:rFonts w:ascii="宋体" w:hAnsi="宋体" w:cs="宋体" w:eastAsia="宋体" w:hint="default"/>
          <w:sz w:val="18"/>
          <w:szCs w:val="18"/>
        </w:rPr>
        <w:t> 对采用公允价值模式计量的投资性房地产不计提折旧或进行摊销，以资产负债表日投资性房地产的公允价值为基 础调整其账面价值，将公允价值与账面价值之间的差额计入当期损益。</w:t>
      </w:r>
    </w:p>
    <w:p>
      <w:pPr>
        <w:spacing w:line="338" w:lineRule="auto" w:before="72"/>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．投资性房地产由成本模式转为公允价值模式计量时，作为会计政策变更处理；已采用公允价值模式计量 的投资性房地产，不得从公允价值模式转为成本模式。</w:t>
      </w:r>
    </w:p>
    <w:p>
      <w:pPr>
        <w:spacing w:line="350" w:lineRule="auto" w:before="82"/>
        <w:ind w:left="17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．本公司采用公允价值模式计量的投资性房地产转换为自用房地产时，以其转换当日的公允价值作为自用 </w:t>
      </w:r>
      <w:r>
        <w:rPr>
          <w:rFonts w:ascii="宋体" w:hAnsi="宋体" w:cs="宋体" w:eastAsia="宋体" w:hint="default"/>
          <w:spacing w:val="-1"/>
          <w:sz w:val="18"/>
          <w:szCs w:val="18"/>
        </w:rPr>
        <w:t>房地产的账面价值，公允价值与原账面价值的差额计入当期损益。自用房地产或存货转换为采用公允价值模式计</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量的投资性房地产时，投资性房地产按照转换当日的公允价值计价，转换当日的公允价值小于原账面价值的，其</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差额计入当期损益；转换当日的公允价值大于原账面价值的，其差额计入所有者权益。</w:t>
      </w:r>
    </w:p>
    <w:p>
      <w:pPr>
        <w:spacing w:before="73"/>
        <w:ind w:left="2062" w:right="1306" w:firstLine="0"/>
        <w:jc w:val="left"/>
        <w:rPr>
          <w:rFonts w:ascii="宋体" w:hAnsi="宋体" w:cs="宋体" w:eastAsia="宋体" w:hint="default"/>
          <w:sz w:val="18"/>
          <w:szCs w:val="18"/>
        </w:rPr>
      </w:pPr>
      <w:r>
        <w:rPr>
          <w:rFonts w:ascii="宋体" w:hAnsi="宋体" w:cs="宋体" w:eastAsia="宋体" w:hint="default"/>
          <w:sz w:val="18"/>
          <w:szCs w:val="18"/>
        </w:rPr>
        <w:t>本报告期内本公司投资性房地产采用成本模式计量。</w:t>
      </w:r>
    </w:p>
    <w:p>
      <w:pPr>
        <w:spacing w:before="153"/>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（十三）固定资产</w:t>
      </w:r>
      <w:r>
        <w:rPr>
          <w:rFonts w:ascii="宋体" w:hAnsi="宋体" w:cs="宋体" w:eastAsia="宋体" w:hint="default"/>
          <w:sz w:val="18"/>
          <w:szCs w:val="18"/>
        </w:rPr>
      </w:r>
    </w:p>
    <w:p>
      <w:pPr>
        <w:spacing w:line="376" w:lineRule="auto" w:before="155"/>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．固定资产的确认条件 </w:t>
      </w:r>
      <w:r>
        <w:rPr>
          <w:rFonts w:ascii="宋体" w:hAnsi="宋体" w:cs="宋体" w:eastAsia="宋体" w:hint="default"/>
          <w:spacing w:val="-1"/>
          <w:sz w:val="18"/>
          <w:szCs w:val="18"/>
        </w:rPr>
        <w:t>本公司固定资产指为生产商品、提供劳务、出租或经营管理而持有的、使用寿命超过一个会计年度的有形资</w:t>
      </w:r>
    </w:p>
    <w:p>
      <w:pPr>
        <w:spacing w:before="10"/>
        <w:ind w:left="1702" w:right="1306" w:firstLine="0"/>
        <w:jc w:val="left"/>
        <w:rPr>
          <w:rFonts w:ascii="宋体" w:hAnsi="宋体" w:cs="宋体" w:eastAsia="宋体" w:hint="default"/>
          <w:sz w:val="18"/>
          <w:szCs w:val="18"/>
        </w:rPr>
      </w:pPr>
      <w:r>
        <w:rPr>
          <w:rFonts w:ascii="宋体" w:hAnsi="宋体" w:cs="宋体" w:eastAsia="宋体" w:hint="default"/>
          <w:sz w:val="18"/>
          <w:szCs w:val="18"/>
        </w:rPr>
        <w:t>产。</w:t>
      </w:r>
    </w:p>
    <w:p>
      <w:pPr>
        <w:spacing w:line="376" w:lineRule="auto" w:before="155"/>
        <w:ind w:left="2062" w:right="712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．固定资产的计价方法 固定资产一般采用实际成本入账。</w:t>
      </w:r>
    </w:p>
    <w:p>
      <w:pPr>
        <w:spacing w:line="352" w:lineRule="auto" w:before="50"/>
        <w:ind w:left="1702" w:right="1413"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）外购固定资产的成本，包括购买价款、相关税费、使固定资产达到预定可使用状态前所发生的可归属于 </w:t>
      </w:r>
      <w:r>
        <w:rPr>
          <w:rFonts w:ascii="宋体" w:hAnsi="宋体" w:cs="宋体" w:eastAsia="宋体" w:hint="default"/>
          <w:spacing w:val="-1"/>
          <w:sz w:val="18"/>
          <w:szCs w:val="18"/>
        </w:rPr>
        <w:t>该项资产的运输费、装卸费、安装费和专业人员服务费等。以一笔款项购入多项没有单独标价的固定资产，按照</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各项固定资产公允价值比例对总成本进行分配，分别确定各项固定资产的成本。购买固定资产的价款超过正常信</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用条件延期支付，实质上具有融资性质的，固定资产的成本以购买价款的现值为基础确定。实际支付的价款与购</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买价款的现值之间的差额，除符合条件应予资本化的以外，在信用期间内计入当期损益。</w:t>
      </w:r>
    </w:p>
    <w:p>
      <w:pPr>
        <w:spacing w:before="68"/>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）自行建造固定资产的成本，由建造该项资产达到预定可使用状态前所发生的必要支出，作为入账价值。</w:t>
      </w:r>
    </w:p>
    <w:p>
      <w:pPr>
        <w:spacing w:line="338" w:lineRule="auto" w:before="142"/>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）投资者投入固定资产的成本，按照投资合同或协议约定的价值确定，但合同或协议约定价值不公允的除 外。</w:t>
      </w:r>
    </w:p>
    <w:p>
      <w:pPr>
        <w:spacing w:line="338" w:lineRule="auto" w:before="79"/>
        <w:ind w:left="1702" w:right="1364"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）融资租入的固定资产，在租赁期开始日，按照租入固定资产公允价值与最低租赁付款额现值两者中较低 者加上可归属于租赁项目的手续费、律师费、差旅费、印花税等初始直接费用之和，作为租入资产的入账价值。</w:t>
      </w:r>
    </w:p>
    <w:p>
      <w:pPr>
        <w:spacing w:before="8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）盘盈的固定资产作为前期会计差错进行处理。</w:t>
      </w:r>
    </w:p>
    <w:p>
      <w:pPr>
        <w:spacing w:line="348" w:lineRule="auto" w:before="140"/>
        <w:ind w:left="1702" w:right="1323" w:firstLine="35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6</w:t>
      </w:r>
      <w:r>
        <w:rPr>
          <w:rFonts w:ascii="宋体" w:hAnsi="宋体" w:cs="宋体" w:eastAsia="宋体" w:hint="default"/>
          <w:spacing w:val="-1"/>
          <w:sz w:val="18"/>
          <w:szCs w:val="18"/>
        </w:rPr>
        <w:t>）固定资产的更新改造等后续支出，同时满足下列条件时：与该固定资产有关的经济利益很可能流入企业、</w:t>
      </w:r>
      <w:r>
        <w:rPr>
          <w:rFonts w:ascii="宋体" w:hAnsi="宋体" w:cs="宋体" w:eastAsia="宋体" w:hint="default"/>
          <w:sz w:val="18"/>
          <w:szCs w:val="18"/>
        </w:rPr>
        <w:t> 该固定资产的成本能够可靠地计量，计入固定资产成本；如有被替换的部分，扣除其账面价值。不满足上述条件 时，在发生时计入管理费用或销售费用。</w:t>
      </w:r>
    </w:p>
    <w:p>
      <w:pPr>
        <w:spacing w:before="7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）非货币性资产交换取得的固定资产，按《企业会计准则</w:t>
      </w:r>
      <w:r>
        <w:rPr>
          <w:rFonts w:ascii="Times New Roman" w:hAnsi="Times New Roman" w:cs="Times New Roman" w:eastAsia="Times New Roman" w:hint="default"/>
          <w:sz w:val="18"/>
          <w:szCs w:val="18"/>
        </w:rPr>
        <w:t>—</w:t>
      </w:r>
      <w:r>
        <w:rPr>
          <w:rFonts w:ascii="宋体" w:hAnsi="宋体" w:cs="宋体" w:eastAsia="宋体" w:hint="default"/>
          <w:sz w:val="18"/>
          <w:szCs w:val="18"/>
        </w:rPr>
        <w:t>非货币性交易》的相关规定进行处理。</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）债务重组取得的固定资产，按《企业会计准则</w:t>
      </w:r>
      <w:r>
        <w:rPr>
          <w:rFonts w:ascii="Times New Roman" w:hAnsi="Times New Roman" w:cs="Times New Roman" w:eastAsia="Times New Roman" w:hint="default"/>
          <w:sz w:val="18"/>
          <w:szCs w:val="18"/>
        </w:rPr>
        <w:t>—</w:t>
      </w:r>
      <w:r>
        <w:rPr>
          <w:rFonts w:ascii="宋体" w:hAnsi="宋体" w:cs="宋体" w:eastAsia="宋体" w:hint="default"/>
          <w:sz w:val="18"/>
          <w:szCs w:val="18"/>
        </w:rPr>
        <w:t>债务重组》的相关规定进行处理。</w:t>
      </w:r>
    </w:p>
    <w:p>
      <w:pPr>
        <w:spacing w:line="338" w:lineRule="auto" w:before="142"/>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）企业合并取得的固定资产，同一控制下企业合并取得的按照合并日被合并方固定资产的账面价值计量， 非同一控制下企业合并取得的固定资产按照购买日被购买方固定资产的公允价值作为入账价值。</w:t>
      </w:r>
    </w:p>
    <w:p>
      <w:pPr>
        <w:spacing w:line="376" w:lineRule="auto" w:before="79"/>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．固定资产分类及折旧方法 </w:t>
      </w:r>
      <w:r>
        <w:rPr>
          <w:rFonts w:ascii="宋体" w:hAnsi="宋体" w:cs="宋体" w:eastAsia="宋体" w:hint="default"/>
          <w:spacing w:val="-1"/>
          <w:sz w:val="18"/>
          <w:szCs w:val="18"/>
        </w:rPr>
        <w:t>固定资产折旧采用年限平均法在固定资产使用寿命内，对应计折旧额进行系统分摊。应计折旧额是指应当计</w:t>
      </w:r>
    </w:p>
    <w:p>
      <w:pPr>
        <w:spacing w:before="12"/>
        <w:ind w:left="1702" w:right="1306" w:firstLine="0"/>
        <w:jc w:val="left"/>
        <w:rPr>
          <w:rFonts w:ascii="宋体" w:hAnsi="宋体" w:cs="宋体" w:eastAsia="宋体" w:hint="default"/>
          <w:sz w:val="18"/>
          <w:szCs w:val="18"/>
        </w:rPr>
      </w:pPr>
      <w:r>
        <w:rPr/>
        <w:pict>
          <v:group style="position:absolute;margin-left:0pt;margin-top:9.585517pt;width:595.3pt;height:49.65pt;mso-position-horizontal-relative:page;mso-position-vertical-relative:paragraph;z-index:-1280968" coordorigin="0,192" coordsize="11906,993">
            <v:shape style="position:absolute;left:0;top:192;width:11906;height:993" type="#_x0000_t75" stroked="false">
              <v:imagedata r:id="rId247" o:title=""/>
            </v:shape>
            <v:shape style="position:absolute;left:3125;top:609;width:8781;height:576" type="#_x0000_t75" stroked="false">
              <v:imagedata r:id="rId175" o:title=""/>
            </v:shape>
            <v:shape style="position:absolute;left:5939;top:372;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105</w:t>
                    </w:r>
                  </w:p>
                </w:txbxContent>
              </v:textbox>
              <w10:wrap type="none"/>
            </v:shape>
            <w10:wrap type="none"/>
          </v:group>
        </w:pict>
      </w:r>
      <w:r>
        <w:rPr>
          <w:rFonts w:ascii="宋体" w:hAnsi="宋体" w:cs="宋体" w:eastAsia="宋体" w:hint="default"/>
          <w:sz w:val="18"/>
          <w:szCs w:val="18"/>
        </w:rPr>
        <w:t>提折旧的固定资产的原价扣除其预计净残值后的金额。已计提减值准备的固定资产，还应当扣除已计提的固定资</w:t>
      </w:r>
    </w:p>
    <w:p>
      <w:pPr>
        <w:spacing w:after="0"/>
        <w:jc w:val="left"/>
        <w:rPr>
          <w:rFonts w:ascii="宋体" w:hAnsi="宋体" w:cs="宋体" w:eastAsia="宋体" w:hint="default"/>
          <w:sz w:val="18"/>
          <w:szCs w:val="18"/>
        </w:rPr>
        <w:sectPr>
          <w:headerReference w:type="default" r:id="rId270"/>
          <w:footerReference w:type="default" r:id="rId271"/>
          <w:pgSz w:w="11910" w:h="16840"/>
          <w:pgMar w:header="898" w:footer="0" w:top="1080" w:bottom="0" w:left="0" w:right="0"/>
        </w:sectPr>
      </w:pPr>
    </w:p>
    <w:p>
      <w:pPr>
        <w:spacing w:line="338" w:lineRule="auto" w:before="69"/>
        <w:ind w:left="170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28087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pict>
          <v:group style="position:absolute;margin-left:78.984001pt;margin-top:42.061695pt;width:451.65pt;height:2.550pt;mso-position-horizontal-relative:page;mso-position-vertical-relative:paragraph;z-index:-1280848" coordorigin="1580,841" coordsize="9033,51">
            <v:group style="position:absolute;left:1594;top:856;width:2247;height:2" coordorigin="1594,856" coordsize="2247,2">
              <v:shape style="position:absolute;left:1594;top:856;width:2247;height:2" coordorigin="1594,856" coordsize="2247,0" path="m1594,856l3841,856e" filled="false" stroked="true" strokeweight="1.44pt" strokecolor="#000000">
                <v:path arrowok="t"/>
              </v:shape>
              <v:shape style="position:absolute;left:3841;top:870;width:10;height:2" type="#_x0000_t75" stroked="false">
                <v:imagedata r:id="rId267" o:title=""/>
              </v:shape>
            </v:group>
            <v:group style="position:absolute;left:3841;top:856;width:29;height:2" coordorigin="3841,856" coordsize="29,2">
              <v:shape style="position:absolute;left:3841;top:856;width:29;height:2" coordorigin="3841,856" coordsize="29,0" path="m3841,856l3870,856e" filled="false" stroked="true" strokeweight="1.44pt" strokecolor="#000000">
                <v:path arrowok="t"/>
              </v:shape>
            </v:group>
            <v:group style="position:absolute;left:3870;top:856;width:2220;height:2" coordorigin="3870,856" coordsize="2220,2">
              <v:shape style="position:absolute;left:3870;top:856;width:2220;height:2" coordorigin="3870,856" coordsize="2220,0" path="m3870,856l6090,856e" filled="false" stroked="true" strokeweight="1.44pt" strokecolor="#000000">
                <v:path arrowok="t"/>
              </v:shape>
              <v:shape style="position:absolute;left:6090;top:870;width:10;height:2" type="#_x0000_t75" stroked="false">
                <v:imagedata r:id="rId267" o:title=""/>
              </v:shape>
            </v:group>
            <v:group style="position:absolute;left:6090;top:856;width:29;height:2" coordorigin="6090,856" coordsize="29,2">
              <v:shape style="position:absolute;left:6090;top:856;width:29;height:2" coordorigin="6090,856" coordsize="29,0" path="m6090,856l6119,856e" filled="false" stroked="true" strokeweight="1.44pt" strokecolor="#000000">
                <v:path arrowok="t"/>
              </v:shape>
            </v:group>
            <v:group style="position:absolute;left:6119;top:856;width:2223;height:2" coordorigin="6119,856" coordsize="2223,2">
              <v:shape style="position:absolute;left:6119;top:856;width:2223;height:2" coordorigin="6119,856" coordsize="2223,0" path="m6119,856l8341,856e" filled="false" stroked="true" strokeweight="1.44pt" strokecolor="#000000">
                <v:path arrowok="t"/>
              </v:shape>
              <v:shape style="position:absolute;left:8341;top:870;width:10;height:2" type="#_x0000_t75" stroked="false">
                <v:imagedata r:id="rId267" o:title=""/>
              </v:shape>
            </v:group>
            <v:group style="position:absolute;left:8341;top:856;width:29;height:2" coordorigin="8341,856" coordsize="29,2">
              <v:shape style="position:absolute;left:8341;top:856;width:29;height:2" coordorigin="8341,856" coordsize="29,0" path="m8341,856l8370,856e" filled="false" stroked="true" strokeweight="1.44pt" strokecolor="#000000">
                <v:path arrowok="t"/>
              </v:shape>
            </v:group>
            <v:group style="position:absolute;left:8370;top:856;width:2228;height:2" coordorigin="8370,856" coordsize="2228,2">
              <v:shape style="position:absolute;left:8370;top:856;width:2228;height:2" coordorigin="8370,856" coordsize="2228,0" path="m8370,856l10598,856e" filled="false" stroked="true" strokeweight="1.44pt" strokecolor="#000000">
                <v:path arrowok="t"/>
              </v:shape>
            </v:group>
            <v:group style="position:absolute;left:3841;top:872;width:10;height:20" coordorigin="3841,872" coordsize="10,20">
              <v:shape style="position:absolute;left:3841;top:872;width:10;height:20" coordorigin="3841,872" coordsize="10,20" path="m3841,892l3851,892,3851,872,3841,872,3841,892xe" filled="true" fillcolor="#000000" stroked="false">
                <v:path arrowok="t"/>
                <v:fill type="solid"/>
              </v:shape>
            </v:group>
            <v:group style="position:absolute;left:6090;top:872;width:10;height:20" coordorigin="6090,872" coordsize="10,20">
              <v:shape style="position:absolute;left:6090;top:872;width:10;height:20" coordorigin="6090,872" coordsize="10,20" path="m6090,892l6099,892,6099,872,6090,872,6090,892xe" filled="true" fillcolor="#000000" stroked="false">
                <v:path arrowok="t"/>
                <v:fill type="solid"/>
              </v:shape>
            </v:group>
            <v:group style="position:absolute;left:8341;top:872;width:10;height:20" coordorigin="8341,872" coordsize="10,20">
              <v:shape style="position:absolute;left:8341;top:872;width:10;height:20" coordorigin="8341,872" coordsize="10,20" path="m8341,892l8351,892,8351,872,8341,872,8341,892xe" filled="true" fillcolor="#000000" stroked="false">
                <v:path arrowok="t"/>
                <v:fill type="solid"/>
              </v:shape>
            </v:group>
            <w10:wrap type="none"/>
          </v:group>
        </w:pict>
      </w:r>
      <w:r>
        <w:rPr/>
        <w:pict>
          <v:group style="position:absolute;margin-left:79.704002pt;margin-top:54.181675pt;width:450.2pt;height:5.4pt;mso-position-horizontal-relative:page;mso-position-vertical-relative:paragraph;z-index:-1280824" coordorigin="1594,1084" coordsize="9004,108">
            <v:shape style="position:absolute;left:1594;top:1084;width:2266;height:108" type="#_x0000_t75" stroked="false">
              <v:imagedata r:id="rId274" o:title=""/>
            </v:shape>
            <v:shape style="position:absolute;left:3836;top:1180;width:2263;height:12" type="#_x0000_t75" stroked="false">
              <v:imagedata r:id="rId275" o:title=""/>
            </v:shape>
            <v:shape style="position:absolute;left:6085;top:1180;width:2266;height:12" type="#_x0000_t75" stroked="false">
              <v:imagedata r:id="rId276" o:title=""/>
            </v:shape>
            <v:shape style="position:absolute;left:8337;top:1182;width:2261;height:10" type="#_x0000_t75" stroked="false">
              <v:imagedata r:id="rId277" o:title=""/>
            </v:shape>
            <w10:wrap type="none"/>
          </v:group>
        </w:pict>
      </w:r>
      <w:r>
        <w:rPr/>
        <w:pict>
          <v:group style="position:absolute;margin-left:79.704002pt;margin-top:71.101677pt;width:450.2pt;height:5.55pt;mso-position-horizontal-relative:page;mso-position-vertical-relative:paragraph;z-index:-1280800" coordorigin="1594,1422" coordsize="9004,111">
            <v:shape style="position:absolute;left:1594;top:1422;width:2266;height:110" type="#_x0000_t75" stroked="false">
              <v:imagedata r:id="rId278" o:title=""/>
            </v:shape>
            <v:shape style="position:absolute;left:3836;top:1523;width:2254;height:10" type="#_x0000_t75" stroked="false">
              <v:imagedata r:id="rId279" o:title=""/>
            </v:shape>
            <v:shape style="position:absolute;left:6085;top:1518;width:2266;height:14" type="#_x0000_t75" stroked="false">
              <v:imagedata r:id="rId280" o:title=""/>
            </v:shape>
            <v:shape style="position:absolute;left:8337;top:1523;width:2261;height:10" type="#_x0000_t75" stroked="false">
              <v:imagedata r:id="rId281" o:title=""/>
            </v:shape>
            <w10:wrap type="none"/>
          </v:group>
        </w:pict>
      </w:r>
      <w:r>
        <w:rPr>
          <w:rFonts w:ascii="宋体" w:hAnsi="宋体" w:cs="宋体" w:eastAsia="宋体" w:hint="default"/>
          <w:sz w:val="18"/>
          <w:szCs w:val="18"/>
        </w:rPr>
        <w:t>产减值准备累计金额。在不考虑减值准备的情况下，按固定资产的类别、使用寿命和预计净残值率（</w:t>
      </w:r>
      <w:r>
        <w:rPr>
          <w:rFonts w:ascii="Times New Roman" w:hAnsi="Times New Roman" w:cs="Times New Roman" w:eastAsia="Times New Roman" w:hint="default"/>
          <w:sz w:val="18"/>
          <w:szCs w:val="18"/>
        </w:rPr>
        <w:t>5%</w:t>
      </w:r>
      <w:r>
        <w:rPr>
          <w:rFonts w:ascii="宋体" w:hAnsi="宋体" w:cs="宋体" w:eastAsia="宋体" w:hint="default"/>
          <w:sz w:val="18"/>
          <w:szCs w:val="18"/>
        </w:rPr>
        <w:t>）确定</w:t>
      </w:r>
      <w:r>
        <w:rPr>
          <w:rFonts w:ascii="宋体" w:hAnsi="宋体" w:cs="宋体" w:eastAsia="宋体" w:hint="default"/>
          <w:spacing w:val="-6"/>
          <w:sz w:val="18"/>
          <w:szCs w:val="18"/>
        </w:rPr>
        <w:t> </w:t>
      </w:r>
      <w:r>
        <w:rPr>
          <w:rFonts w:ascii="宋体" w:hAnsi="宋体" w:cs="宋体" w:eastAsia="宋体" w:hint="default"/>
          <w:sz w:val="18"/>
          <w:szCs w:val="18"/>
        </w:rPr>
        <w:t>的折旧年限和年折旧率如下：</w:t>
      </w:r>
    </w:p>
    <w:p>
      <w:pPr>
        <w:spacing w:line="240" w:lineRule="auto" w:before="9"/>
        <w:rPr>
          <w:rFonts w:ascii="宋体" w:hAnsi="宋体" w:cs="宋体" w:eastAsia="宋体" w:hint="default"/>
          <w:sz w:val="9"/>
          <w:szCs w:val="9"/>
        </w:rPr>
      </w:pPr>
    </w:p>
    <w:tbl>
      <w:tblPr>
        <w:tblW w:w="0" w:type="auto"/>
        <w:jc w:val="left"/>
        <w:tblInd w:w="1688" w:type="dxa"/>
        <w:tblLayout w:type="fixed"/>
        <w:tblCellMar>
          <w:top w:w="0" w:type="dxa"/>
          <w:left w:w="0" w:type="dxa"/>
          <w:bottom w:w="0" w:type="dxa"/>
          <w:right w:w="0" w:type="dxa"/>
        </w:tblCellMar>
        <w:tblLook w:val="01E0"/>
      </w:tblPr>
      <w:tblGrid>
        <w:gridCol w:w="2157"/>
        <w:gridCol w:w="2249"/>
        <w:gridCol w:w="2252"/>
        <w:gridCol w:w="1821"/>
      </w:tblGrid>
      <w:tr>
        <w:trPr>
          <w:trHeight w:val="270"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90"/>
              <w:jc w:val="center"/>
              <w:rPr>
                <w:rFonts w:ascii="宋体" w:hAnsi="宋体" w:cs="宋体" w:eastAsia="宋体" w:hint="default"/>
                <w:sz w:val="18"/>
                <w:szCs w:val="18"/>
              </w:rPr>
            </w:pPr>
            <w:r>
              <w:rPr>
                <w:rFonts w:ascii="宋体" w:hAnsi="宋体" w:cs="宋体" w:eastAsia="宋体" w:hint="default"/>
                <w:sz w:val="18"/>
                <w:szCs w:val="18"/>
              </w:rPr>
              <w:t>固定资产的类别</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2"/>
              <w:jc w:val="center"/>
              <w:rPr>
                <w:rFonts w:ascii="Times New Roman" w:hAnsi="Times New Roman" w:cs="Times New Roman" w:eastAsia="Times New Roman" w:hint="default"/>
                <w:sz w:val="18"/>
                <w:szCs w:val="18"/>
              </w:rPr>
            </w:pPr>
            <w:r>
              <w:rPr>
                <w:rFonts w:ascii="宋体" w:hAnsi="宋体" w:cs="宋体" w:eastAsia="宋体" w:hint="default"/>
                <w:sz w:val="18"/>
                <w:szCs w:val="18"/>
              </w:rPr>
              <w:t>使用寿命</w:t>
            </w:r>
            <w:r>
              <w:rPr>
                <w:rFonts w:ascii="Times New Roman" w:hAnsi="Times New Roman" w:cs="Times New Roman" w:eastAsia="Times New Roman" w:hint="default"/>
                <w:sz w:val="18"/>
                <w:szCs w:val="18"/>
              </w:rPr>
              <w:t>(</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2"/>
              <w:jc w:val="center"/>
              <w:rPr>
                <w:rFonts w:ascii="宋体" w:hAnsi="宋体" w:cs="宋体" w:eastAsia="宋体" w:hint="default"/>
                <w:sz w:val="18"/>
                <w:szCs w:val="18"/>
              </w:rPr>
            </w:pPr>
            <w:r>
              <w:rPr>
                <w:rFonts w:ascii="宋体" w:hAnsi="宋体" w:cs="宋体" w:eastAsia="宋体" w:hint="default"/>
                <w:sz w:val="18"/>
                <w:szCs w:val="18"/>
              </w:rPr>
              <w:t>预计净残值率（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left="426"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p>
        </w:tc>
      </w:tr>
      <w:tr>
        <w:trPr>
          <w:trHeight w:val="66" w:hRule="exact"/>
        </w:trPr>
        <w:tc>
          <w:tcPr>
            <w:tcW w:w="2157" w:type="dxa"/>
            <w:tcBorders>
              <w:top w:val="nil" w:sz="6" w:space="0" w:color="auto"/>
              <w:left w:val="nil" w:sz="6" w:space="0" w:color="auto"/>
              <w:bottom w:val="nil" w:sz="6" w:space="0" w:color="auto"/>
              <w:right w:val="nil" w:sz="6" w:space="0" w:color="auto"/>
            </w:tcBorders>
          </w:tcPr>
          <w:p>
            <w:pPr/>
          </w:p>
        </w:tc>
        <w:tc>
          <w:tcPr>
            <w:tcW w:w="2249"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
        </w:tc>
        <w:tc>
          <w:tcPr>
            <w:tcW w:w="1821"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94"/>
              <w:jc w:val="center"/>
              <w:rPr>
                <w:rFonts w:ascii="宋体" w:hAnsi="宋体" w:cs="宋体" w:eastAsia="宋体" w:hint="default"/>
                <w:sz w:val="18"/>
                <w:szCs w:val="18"/>
              </w:rPr>
            </w:pPr>
            <w:r>
              <w:rPr>
                <w:rFonts w:ascii="宋体" w:hAnsi="宋体" w:cs="宋体" w:eastAsia="宋体" w:hint="default"/>
                <w:sz w:val="18"/>
                <w:szCs w:val="18"/>
              </w:rPr>
              <w:t>房屋及建筑物</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20-40</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5</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425" w:right="0"/>
              <w:jc w:val="center"/>
              <w:rPr>
                <w:rFonts w:ascii="Times New Roman" w:hAnsi="Times New Roman" w:cs="Times New Roman" w:eastAsia="Times New Roman" w:hint="default"/>
                <w:sz w:val="18"/>
                <w:szCs w:val="18"/>
              </w:rPr>
            </w:pPr>
            <w:r>
              <w:rPr>
                <w:rFonts w:ascii="Times New Roman"/>
                <w:sz w:val="18"/>
              </w:rPr>
              <w:t>4.75-2.375</w:t>
            </w:r>
          </w:p>
        </w:tc>
      </w:tr>
      <w:tr>
        <w:trPr>
          <w:trHeight w:val="97" w:hRule="exact"/>
        </w:trPr>
        <w:tc>
          <w:tcPr>
            <w:tcW w:w="2157" w:type="dxa"/>
            <w:tcBorders>
              <w:top w:val="nil" w:sz="6" w:space="0" w:color="auto"/>
              <w:left w:val="nil" w:sz="6" w:space="0" w:color="auto"/>
              <w:bottom w:val="nil" w:sz="6" w:space="0" w:color="auto"/>
              <w:right w:val="nil" w:sz="6" w:space="0" w:color="auto"/>
            </w:tcBorders>
          </w:tcPr>
          <w:p>
            <w:pPr/>
          </w:p>
        </w:tc>
        <w:tc>
          <w:tcPr>
            <w:tcW w:w="2249"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
        </w:tc>
        <w:tc>
          <w:tcPr>
            <w:tcW w:w="1821"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94"/>
              <w:jc w:val="center"/>
              <w:rPr>
                <w:rFonts w:ascii="宋体" w:hAnsi="宋体" w:cs="宋体" w:eastAsia="宋体" w:hint="default"/>
                <w:sz w:val="18"/>
                <w:szCs w:val="18"/>
              </w:rPr>
            </w:pPr>
            <w:r>
              <w:rPr>
                <w:rFonts w:ascii="宋体" w:hAnsi="宋体" w:cs="宋体" w:eastAsia="宋体" w:hint="default"/>
                <w:sz w:val="18"/>
                <w:szCs w:val="18"/>
              </w:rPr>
              <w:t>机器设备</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10</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5</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425" w:right="0"/>
              <w:jc w:val="center"/>
              <w:rPr>
                <w:rFonts w:ascii="Times New Roman" w:hAnsi="Times New Roman" w:cs="Times New Roman" w:eastAsia="Times New Roman" w:hint="default"/>
                <w:sz w:val="18"/>
                <w:szCs w:val="18"/>
              </w:rPr>
            </w:pPr>
            <w:r>
              <w:rPr>
                <w:rFonts w:ascii="Times New Roman"/>
                <w:sz w:val="18"/>
              </w:rPr>
              <w:t>9.50</w:t>
            </w:r>
          </w:p>
        </w:tc>
      </w:tr>
      <w:tr>
        <w:trPr>
          <w:trHeight w:val="95" w:hRule="exact"/>
        </w:trPr>
        <w:tc>
          <w:tcPr>
            <w:tcW w:w="2157" w:type="dxa"/>
            <w:tcBorders>
              <w:top w:val="nil" w:sz="6" w:space="0" w:color="auto"/>
              <w:left w:val="nil" w:sz="6" w:space="0" w:color="auto"/>
              <w:bottom w:val="nil" w:sz="6" w:space="0" w:color="auto"/>
              <w:right w:val="nil" w:sz="6" w:space="0" w:color="auto"/>
            </w:tcBorders>
          </w:tcPr>
          <w:p>
            <w:pPr/>
          </w:p>
        </w:tc>
        <w:tc>
          <w:tcPr>
            <w:tcW w:w="2249"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
        </w:tc>
        <w:tc>
          <w:tcPr>
            <w:tcW w:w="1821"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94"/>
              <w:jc w:val="center"/>
              <w:rPr>
                <w:rFonts w:ascii="宋体" w:hAnsi="宋体" w:cs="宋体" w:eastAsia="宋体" w:hint="default"/>
                <w:sz w:val="18"/>
                <w:szCs w:val="18"/>
              </w:rPr>
            </w:pPr>
            <w:r>
              <w:rPr>
                <w:rFonts w:ascii="宋体" w:hAnsi="宋体" w:cs="宋体" w:eastAsia="宋体" w:hint="default"/>
                <w:sz w:val="18"/>
                <w:szCs w:val="18"/>
              </w:rPr>
              <w:t>运输设备</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10</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5</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425" w:right="0"/>
              <w:jc w:val="center"/>
              <w:rPr>
                <w:rFonts w:ascii="Times New Roman" w:hAnsi="Times New Roman" w:cs="Times New Roman" w:eastAsia="Times New Roman" w:hint="default"/>
                <w:sz w:val="18"/>
                <w:szCs w:val="18"/>
              </w:rPr>
            </w:pPr>
            <w:r>
              <w:rPr>
                <w:rFonts w:ascii="Times New Roman"/>
                <w:sz w:val="18"/>
              </w:rPr>
              <w:t>9.50</w:t>
            </w:r>
          </w:p>
        </w:tc>
      </w:tr>
      <w:tr>
        <w:trPr>
          <w:trHeight w:val="97" w:hRule="exact"/>
        </w:trPr>
        <w:tc>
          <w:tcPr>
            <w:tcW w:w="2157" w:type="dxa"/>
            <w:tcBorders>
              <w:top w:val="nil" w:sz="6" w:space="0" w:color="auto"/>
              <w:left w:val="nil" w:sz="6" w:space="0" w:color="auto"/>
              <w:bottom w:val="nil" w:sz="6" w:space="0" w:color="auto"/>
              <w:right w:val="nil" w:sz="6" w:space="0" w:color="auto"/>
            </w:tcBorders>
          </w:tcPr>
          <w:p>
            <w:pPr/>
          </w:p>
        </w:tc>
        <w:tc>
          <w:tcPr>
            <w:tcW w:w="2249"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single" w:sz="4" w:space="0" w:color="000000"/>
            </w:tcBorders>
          </w:tcPr>
          <w:p>
            <w:pPr/>
          </w:p>
        </w:tc>
        <w:tc>
          <w:tcPr>
            <w:tcW w:w="1821"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15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94"/>
              <w:jc w:val="center"/>
              <w:rPr>
                <w:rFonts w:ascii="宋体" w:hAnsi="宋体" w:cs="宋体" w:eastAsia="宋体" w:hint="default"/>
                <w:sz w:val="18"/>
                <w:szCs w:val="18"/>
              </w:rPr>
            </w:pPr>
            <w:r>
              <w:rPr>
                <w:rFonts w:ascii="宋体" w:hAnsi="宋体" w:cs="宋体" w:eastAsia="宋体" w:hint="default"/>
                <w:sz w:val="18"/>
                <w:szCs w:val="18"/>
              </w:rPr>
              <w:t>办公设备</w:t>
            </w:r>
          </w:p>
        </w:tc>
        <w:tc>
          <w:tcPr>
            <w:tcW w:w="224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
              <w:jc w:val="center"/>
              <w:rPr>
                <w:rFonts w:ascii="Times New Roman" w:hAnsi="Times New Roman" w:cs="Times New Roman" w:eastAsia="Times New Roman" w:hint="default"/>
                <w:sz w:val="18"/>
                <w:szCs w:val="18"/>
              </w:rPr>
            </w:pPr>
            <w:r>
              <w:rPr>
                <w:rFonts w:ascii="Times New Roman"/>
                <w:sz w:val="18"/>
              </w:rPr>
              <w:t>5</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0"/>
              <w:jc w:val="center"/>
              <w:rPr>
                <w:rFonts w:ascii="Times New Roman" w:hAnsi="Times New Roman" w:cs="Times New Roman" w:eastAsia="Times New Roman" w:hint="default"/>
                <w:sz w:val="18"/>
                <w:szCs w:val="18"/>
              </w:rPr>
            </w:pPr>
            <w:r>
              <w:rPr>
                <w:rFonts w:ascii="Times New Roman"/>
                <w:sz w:val="18"/>
              </w:rPr>
              <w:t>5</w:t>
            </w:r>
          </w:p>
        </w:tc>
        <w:tc>
          <w:tcPr>
            <w:tcW w:w="1821"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427" w:right="0"/>
              <w:jc w:val="center"/>
              <w:rPr>
                <w:rFonts w:ascii="Times New Roman" w:hAnsi="Times New Roman" w:cs="Times New Roman" w:eastAsia="Times New Roman" w:hint="default"/>
                <w:sz w:val="18"/>
                <w:szCs w:val="18"/>
              </w:rPr>
            </w:pPr>
            <w:r>
              <w:rPr>
                <w:rFonts w:ascii="Times New Roman"/>
                <w:sz w:val="18"/>
              </w:rPr>
              <w:t>19</w:t>
            </w:r>
          </w:p>
        </w:tc>
      </w:tr>
    </w:tbl>
    <w:p>
      <w:pPr>
        <w:spacing w:line="357" w:lineRule="auto" w:before="22"/>
        <w:ind w:left="1702" w:right="1413" w:firstLine="359"/>
        <w:jc w:val="both"/>
        <w:rPr>
          <w:rFonts w:ascii="宋体" w:hAnsi="宋体" w:cs="宋体" w:eastAsia="宋体" w:hint="default"/>
          <w:sz w:val="18"/>
          <w:szCs w:val="18"/>
        </w:rPr>
      </w:pPr>
      <w:r>
        <w:rPr/>
        <w:pict>
          <v:group style="position:absolute;margin-left:79.704002pt;margin-top:-39.748241pt;width:450.2pt;height:5.4pt;mso-position-horizontal-relative:page;mso-position-vertical-relative:paragraph;z-index:-1280776" coordorigin="1594,-795" coordsize="9004,108">
            <v:shape style="position:absolute;left:1594;top:-795;width:2266;height:108" type="#_x0000_t75" stroked="false">
              <v:imagedata r:id="rId282" o:title=""/>
            </v:shape>
            <v:shape style="position:absolute;left:3836;top:-699;width:2263;height:12" type="#_x0000_t75" stroked="false">
              <v:imagedata r:id="rId283" o:title=""/>
            </v:shape>
            <v:shape style="position:absolute;left:6085;top:-699;width:2266;height:12" type="#_x0000_t75" stroked="false">
              <v:imagedata r:id="rId284" o:title=""/>
            </v:shape>
            <v:shape style="position:absolute;left:8337;top:-697;width:2261;height:10" type="#_x0000_t75" stroked="false">
              <v:imagedata r:id="rId281" o:title=""/>
            </v:shape>
            <w10:wrap type="none"/>
          </v:group>
        </w:pict>
      </w:r>
      <w:r>
        <w:rPr/>
        <w:pict>
          <v:group style="position:absolute;margin-left:79.704002pt;margin-top:-22.8283pt;width:450.2pt;height:5.55pt;mso-position-horizontal-relative:page;mso-position-vertical-relative:paragraph;z-index:-1280752" coordorigin="1594,-457" coordsize="9004,111">
            <v:shape style="position:absolute;left:1594;top:-457;width:2266;height:110" type="#_x0000_t75" stroked="false">
              <v:imagedata r:id="rId285" o:title=""/>
            </v:shape>
            <v:shape style="position:absolute;left:3836;top:-356;width:2254;height:10" type="#_x0000_t75" stroked="false">
              <v:imagedata r:id="rId286" o:title=""/>
            </v:shape>
            <v:shape style="position:absolute;left:6085;top:-361;width:2266;height:14" type="#_x0000_t75" stroked="false">
              <v:imagedata r:id="rId287" o:title=""/>
            </v:shape>
            <v:shape style="position:absolute;left:8337;top:-356;width:2261;height:10" type="#_x0000_t75" stroked="false">
              <v:imagedata r:id="rId277" o:title=""/>
            </v:shape>
            <w10:wrap type="none"/>
          </v:group>
        </w:pict>
      </w:r>
      <w:r>
        <w:rPr/>
        <w:pict>
          <v:group style="position:absolute;margin-left:78.264pt;margin-top:-1.948301pt;width:452.35pt;height:2.65pt;mso-position-horizontal-relative:page;mso-position-vertical-relative:paragraph;z-index:-1280728" coordorigin="1565,-39" coordsize="9047,53">
            <v:group style="position:absolute;left:1580;top:-1;width:2262;height:2" coordorigin="1580,-1" coordsize="2262,2">
              <v:shape style="position:absolute;left:1580;top:-1;width:2262;height:2" coordorigin="1580,-1" coordsize="2262,0" path="m1580,-1l3841,-1e" filled="false" stroked="true" strokeweight="1.44pt" strokecolor="#000000">
                <v:path arrowok="t"/>
              </v:shape>
            </v:group>
            <v:group style="position:absolute;left:3841;top:-39;width:10;height:20" coordorigin="3841,-39" coordsize="10,20">
              <v:shape style="position:absolute;left:3841;top:-39;width:10;height:20" coordorigin="3841,-39" coordsize="10,20" path="m3841,-20l3851,-20,3851,-39,3841,-39,3841,-20xe" filled="true" fillcolor="#000000" stroked="false">
                <v:path arrowok="t"/>
                <v:fill type="solid"/>
              </v:shape>
              <v:shape style="position:absolute;left:3841;top:-20;width:10;height:5" type="#_x0000_t75" stroked="false">
                <v:imagedata r:id="rId267" o:title=""/>
              </v:shape>
            </v:group>
            <v:group style="position:absolute;left:3841;top:-1;width:29;height:2" coordorigin="3841,-1" coordsize="29,2">
              <v:shape style="position:absolute;left:3841;top:-1;width:29;height:2" coordorigin="3841,-1" coordsize="29,0" path="m3841,-1l3870,-1e" filled="false" stroked="true" strokeweight="1.44pt" strokecolor="#000000">
                <v:path arrowok="t"/>
              </v:shape>
            </v:group>
            <v:group style="position:absolute;left:3870;top:-1;width:2220;height:2" coordorigin="3870,-1" coordsize="2220,2">
              <v:shape style="position:absolute;left:3870;top:-1;width:2220;height:2" coordorigin="3870,-1" coordsize="2220,0" path="m3870,-1l6090,-1e" filled="false" stroked="true" strokeweight="1.44pt" strokecolor="#000000">
                <v:path arrowok="t"/>
              </v:shape>
            </v:group>
            <v:group style="position:absolute;left:6090;top:-39;width:10;height:20" coordorigin="6090,-39" coordsize="10,20">
              <v:shape style="position:absolute;left:6090;top:-39;width:10;height:20" coordorigin="6090,-39" coordsize="10,20" path="m6090,-20l6099,-20,6099,-39,6090,-39,6090,-20xe" filled="true" fillcolor="#000000" stroked="false">
                <v:path arrowok="t"/>
                <v:fill type="solid"/>
              </v:shape>
            </v:group>
            <v:group style="position:absolute;left:6090;top:-17;width:10;height:2" coordorigin="6090,-17" coordsize="10,2">
              <v:shape style="position:absolute;left:6090;top:-17;width:10;height:2" coordorigin="6090,-17" coordsize="10,0" path="m6090,-17l6099,-17e" filled="false" stroked="true" strokeweight=".23999pt" strokecolor="#000000">
                <v:path arrowok="t"/>
              </v:shape>
            </v:group>
            <v:group style="position:absolute;left:6090;top:-1;width:29;height:2" coordorigin="6090,-1" coordsize="29,2">
              <v:shape style="position:absolute;left:6090;top:-1;width:29;height:2" coordorigin="6090,-1" coordsize="29,0" path="m6090,-1l6119,-1e" filled="false" stroked="true" strokeweight="1.44pt" strokecolor="#000000">
                <v:path arrowok="t"/>
              </v:shape>
            </v:group>
            <v:group style="position:absolute;left:6119;top:-1;width:2223;height:2" coordorigin="6119,-1" coordsize="2223,2">
              <v:shape style="position:absolute;left:6119;top:-1;width:2223;height:2" coordorigin="6119,-1" coordsize="2223,0" path="m6119,-1l8341,-1e" filled="false" stroked="true" strokeweight="1.44pt" strokecolor="#000000">
                <v:path arrowok="t"/>
              </v:shape>
            </v:group>
            <v:group style="position:absolute;left:8341;top:-39;width:10;height:20" coordorigin="8341,-39" coordsize="10,20">
              <v:shape style="position:absolute;left:8341;top:-39;width:10;height:20" coordorigin="8341,-39" coordsize="10,20" path="m8341,-20l8351,-20,8351,-39,8341,-39,8341,-20xe" filled="true" fillcolor="#000000" stroked="false">
                <v:path arrowok="t"/>
                <v:fill type="solid"/>
              </v:shape>
              <v:shape style="position:absolute;left:8341;top:-20;width:10;height:5" type="#_x0000_t75" stroked="false">
                <v:imagedata r:id="rId267" o:title=""/>
              </v:shape>
            </v:group>
            <v:group style="position:absolute;left:8341;top:-1;width:29;height:2" coordorigin="8341,-1" coordsize="29,2">
              <v:shape style="position:absolute;left:8341;top:-1;width:29;height:2" coordorigin="8341,-1" coordsize="29,0" path="m8341,-1l8370,-1e" filled="false" stroked="true" strokeweight="1.44pt" strokecolor="#000000">
                <v:path arrowok="t"/>
              </v:shape>
            </v:group>
            <v:group style="position:absolute;left:8370;top:-1;width:2228;height:2" coordorigin="8370,-1" coordsize="2228,2">
              <v:shape style="position:absolute;left:8370;top:-1;width:2228;height:2" coordorigin="8370,-1" coordsize="2228,0" path="m8370,-1l10598,-1e" filled="false" stroked="true" strokeweight="1.44pt" strokecolor="#000000">
                <v:path arrowok="t"/>
              </v:shape>
            </v:group>
            <w10:wrap type="none"/>
          </v:group>
        </w:pict>
      </w:r>
      <w:r>
        <w:rPr>
          <w:rFonts w:ascii="宋体" w:hAnsi="宋体" w:cs="宋体" w:eastAsia="宋体" w:hint="default"/>
          <w:spacing w:val="-1"/>
          <w:sz w:val="18"/>
          <w:szCs w:val="18"/>
        </w:rPr>
        <w:t>每年年度终了，本公司对固定资产的使用寿命、预计净残值和折旧方法进行复核，如果使用寿命预计数、预</w:t>
      </w:r>
      <w:r>
        <w:rPr>
          <w:rFonts w:ascii="宋体" w:hAnsi="宋体" w:cs="宋体" w:eastAsia="宋体" w:hint="default"/>
          <w:sz w:val="18"/>
          <w:szCs w:val="18"/>
        </w:rPr>
        <w:t> </w:t>
      </w:r>
      <w:r>
        <w:rPr>
          <w:rFonts w:ascii="宋体" w:hAnsi="宋体" w:cs="宋体" w:eastAsia="宋体" w:hint="default"/>
          <w:spacing w:val="-1"/>
          <w:sz w:val="18"/>
          <w:szCs w:val="18"/>
        </w:rPr>
        <w:t>计净残值预计数与原先估计数有差异的，根据复核结果调整固定资产使用寿命和预计净残值；如果与固定资产有</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关的经济利益预期实现方式发生重大改变的，则改变固定资产折旧方法。</w:t>
      </w:r>
    </w:p>
    <w:p>
      <w:pPr>
        <w:spacing w:line="376" w:lineRule="auto" w:before="65"/>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．固定资产减值 </w:t>
      </w:r>
      <w:r>
        <w:rPr>
          <w:rFonts w:ascii="宋体" w:hAnsi="宋体" w:cs="宋体" w:eastAsia="宋体" w:hint="default"/>
          <w:spacing w:val="-1"/>
          <w:sz w:val="18"/>
          <w:szCs w:val="18"/>
        </w:rPr>
        <w:t>公司在资产负债表日判断固定资产是否存在可能发生减值的迹象。对于存在减值迹象的固定资产，估计其可</w:t>
      </w:r>
    </w:p>
    <w:p>
      <w:pPr>
        <w:spacing w:before="12"/>
        <w:ind w:left="1702" w:right="1306" w:firstLine="0"/>
        <w:jc w:val="left"/>
        <w:rPr>
          <w:rFonts w:ascii="宋体" w:hAnsi="宋体" w:cs="宋体" w:eastAsia="宋体" w:hint="default"/>
          <w:sz w:val="18"/>
          <w:szCs w:val="18"/>
        </w:rPr>
      </w:pPr>
      <w:r>
        <w:rPr>
          <w:rFonts w:ascii="宋体" w:hAnsi="宋体" w:cs="宋体" w:eastAsia="宋体" w:hint="default"/>
          <w:sz w:val="18"/>
          <w:szCs w:val="18"/>
        </w:rPr>
        <w:t>收回金额。</w:t>
      </w:r>
    </w:p>
    <w:p>
      <w:pPr>
        <w:spacing w:line="357" w:lineRule="auto" w:before="153"/>
        <w:ind w:left="1702" w:right="1413" w:firstLine="359"/>
        <w:jc w:val="both"/>
        <w:rPr>
          <w:rFonts w:ascii="宋体" w:hAnsi="宋体" w:cs="宋体" w:eastAsia="宋体" w:hint="default"/>
          <w:sz w:val="18"/>
          <w:szCs w:val="18"/>
        </w:rPr>
      </w:pPr>
      <w:r>
        <w:rPr>
          <w:rFonts w:ascii="宋体" w:hAnsi="宋体" w:cs="宋体" w:eastAsia="宋体" w:hint="default"/>
          <w:spacing w:val="-1"/>
          <w:sz w:val="18"/>
          <w:szCs w:val="18"/>
        </w:rPr>
        <w:t>固定资产减值准备的确认标准及计提方法为：期末按固定资产账面净值与可收回金额孰低计价，对由于市价</w:t>
      </w:r>
      <w:r>
        <w:rPr>
          <w:rFonts w:ascii="宋体" w:hAnsi="宋体" w:cs="宋体" w:eastAsia="宋体" w:hint="default"/>
          <w:sz w:val="18"/>
          <w:szCs w:val="18"/>
        </w:rPr>
        <w:t> </w:t>
      </w:r>
      <w:r>
        <w:rPr>
          <w:rFonts w:ascii="宋体" w:hAnsi="宋体" w:cs="宋体" w:eastAsia="宋体" w:hint="default"/>
          <w:spacing w:val="-1"/>
          <w:sz w:val="18"/>
          <w:szCs w:val="18"/>
        </w:rPr>
        <w:t>持续下跌，或技术陈旧、损坏、长期闲置等原因导致其可收回金额低于账面价值的，将可收回金额低于其账面价</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值的差额作为固定资产减值准备，计入当期损益。对存在下列情况之一的固定资产，全额计提减值准备：</w:t>
      </w:r>
    </w:p>
    <w:p>
      <w:pPr>
        <w:spacing w:before="6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）长期闲置不用，在可预见的将来不会再使用，且已无转让价值的固定资产。</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）由于技术进步等原因，已不可使用的固定资产。</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）虽然尚可使用，但使用后产生大量不合格品的固定资产。</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）已遭毁损，以致于不再具有使用价值和转让价值的固定资产。</w:t>
      </w:r>
    </w:p>
    <w:p>
      <w:pPr>
        <w:spacing w:line="374" w:lineRule="auto" w:before="142"/>
        <w:ind w:left="2062" w:right="38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）其他实质上已经不能给公司带来经济利益的固定资产。 固定资产减值损失按单项资产计提，一经确认，在以后会计期间不得转回。</w:t>
      </w:r>
    </w:p>
    <w:p>
      <w:pPr>
        <w:spacing w:before="55"/>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（十四）在建工程</w:t>
      </w:r>
      <w:r>
        <w:rPr>
          <w:rFonts w:ascii="宋体" w:hAnsi="宋体" w:cs="宋体" w:eastAsia="宋体" w:hint="default"/>
          <w:sz w:val="18"/>
          <w:szCs w:val="18"/>
        </w:rPr>
      </w:r>
    </w:p>
    <w:p>
      <w:pPr>
        <w:spacing w:line="376" w:lineRule="auto" w:before="153"/>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．在建工程的计价 </w:t>
      </w:r>
      <w:r>
        <w:rPr>
          <w:rFonts w:ascii="宋体" w:hAnsi="宋体" w:cs="宋体" w:eastAsia="宋体" w:hint="default"/>
          <w:spacing w:val="-1"/>
          <w:sz w:val="18"/>
          <w:szCs w:val="18"/>
        </w:rPr>
        <w:t>在建工程按实际发生的工程支出计价，包括需要安装设备的价值，不包括根据工程项目概算购入不需要安装</w:t>
      </w:r>
    </w:p>
    <w:p>
      <w:pPr>
        <w:spacing w:line="357" w:lineRule="auto" w:before="12"/>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的固定资产、作为生产准备的工具器具、购入的无形资产及发生的不属于工程支出的其他费用等。确认工程实际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支出的方法如下：</w:t>
      </w:r>
    </w:p>
    <w:p>
      <w:pPr>
        <w:spacing w:line="338" w:lineRule="auto" w:before="65"/>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）发包的基建工程，按应支付的工程结算价款、交付施工企业安装的需安装设备成本及为工程建设而借入 的专门借款及一般借款所发生应资本化金额确定工程实际支出。</w:t>
      </w:r>
    </w:p>
    <w:p>
      <w:pPr>
        <w:spacing w:line="348" w:lineRule="auto" w:before="82"/>
        <w:ind w:left="17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）自营的基建工程，按领用工程材料物资成本、原材料成本及不能抵扣的增值税进项税额、库存商品成本 </w:t>
      </w:r>
      <w:r>
        <w:rPr>
          <w:rFonts w:ascii="宋体" w:hAnsi="宋体" w:cs="宋体" w:eastAsia="宋体" w:hint="default"/>
          <w:spacing w:val="-1"/>
          <w:sz w:val="18"/>
          <w:szCs w:val="18"/>
        </w:rPr>
        <w:t>及应交的相关税费、公司辅助生产部门提供的各项劳务成本及为工程建设而借入的专门借款及一般借款所发生应</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资本化金额确定工程实际支出。</w:t>
      </w:r>
    </w:p>
    <w:p>
      <w:pPr>
        <w:spacing w:line="348" w:lineRule="auto" w:before="72"/>
        <w:ind w:left="17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．在建工程结转为固定资产的时点：在建工程按各项工程实际发生的必要支出分项目核算，并在该工程项 </w:t>
      </w:r>
      <w:r>
        <w:rPr>
          <w:rFonts w:ascii="宋体" w:hAnsi="宋体" w:cs="宋体" w:eastAsia="宋体" w:hint="default"/>
          <w:spacing w:val="-1"/>
          <w:sz w:val="18"/>
          <w:szCs w:val="18"/>
        </w:rPr>
        <w:t>目达到预定可使用状态时，按工程决算价结转固定资产，或者交付使用时按工程实际发生必要成本估价转入固定</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资产。</w:t>
      </w:r>
    </w:p>
    <w:p>
      <w:pPr>
        <w:spacing w:line="345" w:lineRule="auto" w:before="74"/>
        <w:ind w:left="1702" w:right="1410"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．工程达到预定可使用状态前因进行试运转所发生的净支出，计入工程成本。在建工程项目在达到预定可 </w:t>
      </w:r>
      <w:r>
        <w:rPr>
          <w:rFonts w:ascii="宋体" w:hAnsi="宋体" w:cs="宋体" w:eastAsia="宋体" w:hint="default"/>
          <w:spacing w:val="-1"/>
          <w:sz w:val="18"/>
          <w:szCs w:val="18"/>
        </w:rPr>
        <w:t>使用状态前所取得的试运转过程中形成的、能够对外销售的产品，其发生的成本，计入在建工程成本，销售或转</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为库存商品时，按实际销售收入或按预计售价冲减工程成本。</w:t>
      </w:r>
    </w:p>
    <w:p>
      <w:pPr>
        <w:spacing w:line="338" w:lineRule="auto" w:before="76"/>
        <w:ind w:left="1702" w:right="1416" w:firstLine="359"/>
        <w:jc w:val="both"/>
        <w:rPr>
          <w:rFonts w:ascii="宋体" w:hAnsi="宋体" w:cs="宋体" w:eastAsia="宋体" w:hint="default"/>
          <w:sz w:val="18"/>
          <w:szCs w:val="18"/>
        </w:rPr>
      </w:pPr>
      <w:r>
        <w:rPr/>
        <w:pict>
          <v:group style="position:absolute;margin-left:0pt;margin-top:35.34552pt;width:595.3pt;height:49.65pt;mso-position-horizontal-relative:page;mso-position-vertical-relative:paragraph;z-index:-1280896" coordorigin="0,707" coordsize="11906,993">
            <v:shape style="position:absolute;left:0;top:707;width:11906;height:993" type="#_x0000_t75" stroked="false">
              <v:imagedata r:id="rId247" o:title=""/>
            </v:shape>
            <v:shape style="position:absolute;left:3125;top:1124;width:8781;height:576" type="#_x0000_t75" stroked="false">
              <v:imagedata r:id="rId175" o:title=""/>
            </v:shape>
            <v:shape style="position:absolute;left:5939;top:888;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106</w:t>
                    </w:r>
                  </w:p>
                </w:txbxContent>
              </v:textbox>
              <w10:wrap type="none"/>
            </v:shape>
            <w10:wrap type="none"/>
          </v:group>
        </w:pict>
      </w:r>
      <w:r>
        <w:rPr>
          <w:rFonts w:ascii="Times New Roman" w:hAnsi="Times New Roman" w:cs="Times New Roman" w:eastAsia="Times New Roman" w:hint="default"/>
          <w:sz w:val="18"/>
          <w:szCs w:val="18"/>
        </w:rPr>
        <w:t>4</w:t>
      </w:r>
      <w:r>
        <w:rPr>
          <w:rFonts w:ascii="宋体" w:hAnsi="宋体" w:cs="宋体" w:eastAsia="宋体" w:hint="default"/>
          <w:sz w:val="18"/>
          <w:szCs w:val="18"/>
        </w:rPr>
        <w:t>．利息资本化的计算方法：为工程建设而借入的专门借款及一般借款所发生的利息等在同时满足以下三个 </w:t>
      </w:r>
      <w:r>
        <w:rPr>
          <w:rFonts w:ascii="宋体" w:hAnsi="宋体" w:cs="宋体" w:eastAsia="宋体" w:hint="default"/>
          <w:spacing w:val="-1"/>
          <w:sz w:val="18"/>
          <w:szCs w:val="18"/>
        </w:rPr>
        <w:t>条件时开始资本化：资产支出已经发生，借款费用已经发生，为使资产达到预定可使用状态所必要的购建活动已</w:t>
      </w:r>
    </w:p>
    <w:p>
      <w:pPr>
        <w:spacing w:after="0" w:line="338" w:lineRule="auto"/>
        <w:jc w:val="both"/>
        <w:rPr>
          <w:rFonts w:ascii="宋体" w:hAnsi="宋体" w:cs="宋体" w:eastAsia="宋体" w:hint="default"/>
          <w:sz w:val="18"/>
          <w:szCs w:val="18"/>
        </w:rPr>
        <w:sectPr>
          <w:headerReference w:type="default" r:id="rId272"/>
          <w:footerReference w:type="default" r:id="rId273"/>
          <w:pgSz w:w="11910" w:h="16840"/>
          <w:pgMar w:header="898" w:footer="0" w:top="1080" w:bottom="0" w:left="0" w:right="0"/>
        </w:sectPr>
      </w:pPr>
    </w:p>
    <w:p>
      <w:pPr>
        <w:spacing w:before="69"/>
        <w:ind w:left="170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043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z w:val="18"/>
          <w:szCs w:val="18"/>
        </w:rPr>
        <w:t>经开始；资本化率及资本化金额的确定按《企业会计准则</w:t>
      </w:r>
      <w:r>
        <w:rPr>
          <w:rFonts w:ascii="Times New Roman" w:hAnsi="Times New Roman" w:cs="Times New Roman" w:eastAsia="Times New Roman" w:hint="default"/>
          <w:sz w:val="18"/>
          <w:szCs w:val="18"/>
        </w:rPr>
        <w:t>—</w:t>
      </w:r>
      <w:r>
        <w:rPr>
          <w:rFonts w:ascii="宋体" w:hAnsi="宋体" w:cs="宋体" w:eastAsia="宋体" w:hint="default"/>
          <w:sz w:val="18"/>
          <w:szCs w:val="18"/>
        </w:rPr>
        <w:t>借款费用》的有关规定办理。</w:t>
      </w:r>
    </w:p>
    <w:p>
      <w:pPr>
        <w:spacing w:line="348" w:lineRule="auto" w:before="139"/>
        <w:ind w:left="1702" w:right="1411"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．在建工程减值准备的确认标准及计提方法：期末对在建工程按照账面价值与可收回金额孰低计量，对可 </w:t>
      </w:r>
      <w:r>
        <w:rPr>
          <w:rFonts w:ascii="宋体" w:hAnsi="宋体" w:cs="宋体" w:eastAsia="宋体" w:hint="default"/>
          <w:spacing w:val="-1"/>
          <w:sz w:val="18"/>
          <w:szCs w:val="18"/>
        </w:rPr>
        <w:t>收回金额低于账面价值的差额，计提在建工程减值准备。在建工程减值准备按单项工程可收回金额低于账面价值</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的差额计提。</w:t>
      </w:r>
    </w:p>
    <w:p>
      <w:pPr>
        <w:spacing w:line="357" w:lineRule="auto" w:before="74"/>
        <w:ind w:left="1702" w:right="1382" w:firstLine="359"/>
        <w:jc w:val="both"/>
        <w:rPr>
          <w:rFonts w:ascii="宋体" w:hAnsi="宋体" w:cs="宋体" w:eastAsia="宋体" w:hint="default"/>
          <w:sz w:val="18"/>
          <w:szCs w:val="18"/>
        </w:rPr>
      </w:pPr>
      <w:r>
        <w:rPr>
          <w:rFonts w:ascii="宋体" w:hAnsi="宋体" w:cs="宋体" w:eastAsia="宋体" w:hint="default"/>
          <w:sz w:val="18"/>
          <w:szCs w:val="18"/>
        </w:rPr>
        <w:t>期末对在建工程进行全面检查，如果有证据表明在建工程已经发生了减值，则对其计提在建工程减值准备。 当存在下列一项或若干项情况时，对在建工程计提在建工程减值准备：</w:t>
      </w:r>
    </w:p>
    <w:p>
      <w:pPr>
        <w:spacing w:before="6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）长期停建并且预计在未来</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年内不会重新开工的在建工程。</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）所建项目无论在性能上，还是在技术上已经落后，并且给企业带来的经济效益具有很大的不确定性。</w:t>
      </w:r>
    </w:p>
    <w:p>
      <w:pPr>
        <w:spacing w:line="376" w:lineRule="auto" w:before="139"/>
        <w:ind w:left="2062" w:right="388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）其他足以证明在建工程已经发生了减值的情形。 在建工程减值准备按单项工程计提，一经确认，在以后会计期间不得转回。</w:t>
      </w:r>
    </w:p>
    <w:p>
      <w:pPr>
        <w:spacing w:line="398" w:lineRule="auto" w:before="50"/>
        <w:ind w:left="2062" w:right="1411" w:firstLine="0"/>
        <w:jc w:val="left"/>
        <w:rPr>
          <w:rFonts w:ascii="宋体" w:hAnsi="宋体" w:cs="宋体" w:eastAsia="宋体" w:hint="default"/>
          <w:sz w:val="18"/>
          <w:szCs w:val="18"/>
        </w:rPr>
      </w:pPr>
      <w:r>
        <w:rPr>
          <w:rFonts w:ascii="宋体" w:hAnsi="宋体" w:cs="宋体" w:eastAsia="宋体" w:hint="default"/>
          <w:b/>
          <w:bCs/>
          <w:sz w:val="18"/>
          <w:szCs w:val="18"/>
        </w:rPr>
        <w:t>（十五）借款费用</w:t>
      </w:r>
      <w:r>
        <w:rPr>
          <w:rFonts w:ascii="宋体" w:hAnsi="宋体" w:cs="宋体" w:eastAsia="宋体" w:hint="default"/>
          <w:b/>
          <w:bCs/>
          <w:w w:val="99"/>
          <w:sz w:val="18"/>
          <w:szCs w:val="18"/>
        </w:rPr>
        <w:t> </w:t>
      </w:r>
      <w:r>
        <w:rPr>
          <w:rFonts w:ascii="宋体" w:hAnsi="宋体" w:cs="宋体" w:eastAsia="宋体" w:hint="default"/>
          <w:spacing w:val="-1"/>
          <w:sz w:val="18"/>
          <w:szCs w:val="18"/>
        </w:rPr>
        <w:t>公司发生的借款费用，可直接归属于符合资本化条件的资产的购建或者生产的，予以资本化，计入相关资产</w:t>
      </w:r>
    </w:p>
    <w:p>
      <w:pPr>
        <w:spacing w:line="357" w:lineRule="auto" w:before="0"/>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成本；其他借款费用，在发生时根据其发生额确认为费用，计入当期损益。借款费用同时满足下列条件的，开始</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资本化：</w:t>
      </w:r>
    </w:p>
    <w:p>
      <w:pPr>
        <w:spacing w:line="338" w:lineRule="auto" w:before="65"/>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．资产支出已经发生，资产支出包括为购建或者生产符合资本化条件的资产而以支付现金、转移非现金资 产或者承担带息债务形式发生的支出；</w:t>
      </w:r>
    </w:p>
    <w:p>
      <w:pPr>
        <w:spacing w:before="8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．借款费用已经发生；</w:t>
      </w:r>
    </w:p>
    <w:p>
      <w:pPr>
        <w:spacing w:line="388" w:lineRule="auto"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．为使资产达到预定可使用或者可销售状态所必要的购建或者生产活动已经开始。 在资本化期间内，每一会计期间的利息（包括折价或溢价的摊销）资本化金额，按照下列规定确定： </w:t>
      </w:r>
      <w:r>
        <w:rPr>
          <w:rFonts w:ascii="Times New Roman" w:hAnsi="Times New Roman" w:cs="Times New Roman" w:eastAsia="Times New Roman" w:hint="default"/>
          <w:sz w:val="18"/>
          <w:szCs w:val="18"/>
        </w:rPr>
        <w:t>1</w:t>
      </w:r>
      <w:r>
        <w:rPr>
          <w:rFonts w:ascii="宋体" w:hAnsi="宋体" w:cs="宋体" w:eastAsia="宋体" w:hint="default"/>
          <w:sz w:val="18"/>
          <w:szCs w:val="18"/>
        </w:rPr>
        <w:t>．为购建或者生产符合资本化条件的资产而借入专门借款的，以专门借款当期实际发生的利息费用，减去</w:t>
      </w:r>
    </w:p>
    <w:p>
      <w:pPr>
        <w:spacing w:line="211"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将尚未动用的借款资金存入银行取得的利息收入或进行暂时性投资取得的投资收益后的金额确定；</w:t>
      </w:r>
    </w:p>
    <w:p>
      <w:pPr>
        <w:spacing w:line="350" w:lineRule="auto" w:before="156"/>
        <w:ind w:left="17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．为购建或者生产符合资本化条件的资产而占用了一般借款的，根据累计资产支出超过专门借款部分的资 </w:t>
      </w:r>
      <w:r>
        <w:rPr>
          <w:rFonts w:ascii="宋体" w:hAnsi="宋体" w:cs="宋体" w:eastAsia="宋体" w:hint="default"/>
          <w:spacing w:val="-1"/>
          <w:sz w:val="18"/>
          <w:szCs w:val="18"/>
        </w:rPr>
        <w:t>产支出加权平均数乘以所占用一般借款的资本化率，计算确定一般借款应予资本化的利息金额。资本化率应当根</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据一般借款加权平均利率计算确定。资本化期间，是指从借款费用开始资本化时点到停止资本化时点的期间，借</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款费用暂停资本化的期间不包括在内。</w:t>
      </w:r>
    </w:p>
    <w:p>
      <w:pPr>
        <w:spacing w:line="357" w:lineRule="auto" w:before="70"/>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借款存在折价或者溢价的，按照实际利率法确定每一会计期间应摊销的折价或者溢价金额，调整每期利息金</w:t>
      </w:r>
      <w:r>
        <w:rPr>
          <w:rFonts w:ascii="宋体" w:hAnsi="宋体" w:cs="宋体" w:eastAsia="宋体" w:hint="default"/>
          <w:sz w:val="18"/>
          <w:szCs w:val="18"/>
        </w:rPr>
        <w:t> 额。</w:t>
      </w:r>
    </w:p>
    <w:p>
      <w:pPr>
        <w:spacing w:line="398" w:lineRule="auto" w:before="67"/>
        <w:ind w:left="2062" w:right="1364" w:firstLine="0"/>
        <w:jc w:val="left"/>
        <w:rPr>
          <w:rFonts w:ascii="宋体" w:hAnsi="宋体" w:cs="宋体" w:eastAsia="宋体" w:hint="default"/>
          <w:sz w:val="18"/>
          <w:szCs w:val="18"/>
        </w:rPr>
      </w:pPr>
      <w:r>
        <w:rPr>
          <w:rFonts w:ascii="宋体" w:hAnsi="宋体" w:cs="宋体" w:eastAsia="宋体" w:hint="default"/>
          <w:sz w:val="18"/>
          <w:szCs w:val="18"/>
        </w:rPr>
        <w:t>在资本化期间内，每一会计期间的利息资本化金额，不应当超过当期相关借款实际发生的利息金额。 在资本化期间内，外币专门借款本金及利息的汇兑差额，予以资本化，计入符合资本化条件的资产的成本。 符合资本化条件的资产在购建或者生产过程中发生非正常中断、且中断时间连续超过</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个月的，暂停借款费</w:t>
      </w:r>
    </w:p>
    <w:p>
      <w:pPr>
        <w:spacing w:line="206" w:lineRule="exact" w:before="0"/>
        <w:ind w:left="1702" w:right="1306" w:firstLine="0"/>
        <w:jc w:val="left"/>
        <w:rPr>
          <w:rFonts w:ascii="宋体" w:hAnsi="宋体" w:cs="宋体" w:eastAsia="宋体" w:hint="default"/>
          <w:sz w:val="18"/>
          <w:szCs w:val="18"/>
        </w:rPr>
      </w:pPr>
      <w:r>
        <w:rPr>
          <w:rFonts w:ascii="宋体" w:hAnsi="宋体" w:cs="宋体" w:eastAsia="宋体" w:hint="default"/>
          <w:spacing w:val="-3"/>
          <w:sz w:val="18"/>
          <w:szCs w:val="18"/>
        </w:rPr>
        <w:t>用的资本化。购建或者生产符合资本化条件的资产达到预定可使用或者可销售状态时，借款费用应当停止资本化。</w:t>
      </w:r>
    </w:p>
    <w:p>
      <w:pPr>
        <w:spacing w:line="391" w:lineRule="auto" w:before="153"/>
        <w:ind w:left="2062" w:right="3704" w:firstLine="0"/>
        <w:jc w:val="left"/>
        <w:rPr>
          <w:rFonts w:ascii="宋体" w:hAnsi="宋体" w:cs="宋体" w:eastAsia="宋体" w:hint="default"/>
          <w:sz w:val="18"/>
          <w:szCs w:val="18"/>
        </w:rPr>
      </w:pPr>
      <w:r>
        <w:rPr>
          <w:rFonts w:ascii="宋体" w:hAnsi="宋体" w:cs="宋体" w:eastAsia="宋体" w:hint="default"/>
          <w:b/>
          <w:bCs/>
          <w:sz w:val="18"/>
          <w:szCs w:val="18"/>
        </w:rPr>
        <w:t>（十六）无形资产</w:t>
      </w:r>
      <w:r>
        <w:rPr>
          <w:rFonts w:ascii="宋体" w:hAnsi="宋体" w:cs="宋体" w:eastAsia="宋体" w:hint="default"/>
          <w:b/>
          <w:bCs/>
          <w:w w:val="99"/>
          <w:sz w:val="18"/>
          <w:szCs w:val="18"/>
        </w:rPr>
        <w:t> </w:t>
      </w:r>
      <w:r>
        <w:rPr>
          <w:rFonts w:ascii="宋体" w:hAnsi="宋体" w:cs="宋体" w:eastAsia="宋体" w:hint="default"/>
          <w:sz w:val="18"/>
          <w:szCs w:val="18"/>
        </w:rPr>
        <w:t>无形资产，是指本公司拥有或者控制的没有实物形态的可辨认非货币性资产。 </w:t>
      </w:r>
      <w:r>
        <w:rPr>
          <w:rFonts w:ascii="Times New Roman" w:hAnsi="Times New Roman" w:cs="Times New Roman" w:eastAsia="Times New Roman" w:hint="default"/>
          <w:sz w:val="18"/>
          <w:szCs w:val="18"/>
        </w:rPr>
        <w:t>1</w:t>
      </w:r>
      <w:r>
        <w:rPr>
          <w:rFonts w:ascii="宋体" w:hAnsi="宋体" w:cs="宋体" w:eastAsia="宋体" w:hint="default"/>
          <w:sz w:val="18"/>
          <w:szCs w:val="18"/>
        </w:rPr>
        <w:t>．无形资产的初始计量 无形资产按照成本进行初始计量，成本按以下原则确定：</w:t>
      </w:r>
    </w:p>
    <w:p>
      <w:pPr>
        <w:spacing w:line="350" w:lineRule="auto" w:before="42"/>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）外购无形资产的成本，包括购买价款、相关税费以及直接归属于使该项资产达到预定用途所发生的其他 </w:t>
      </w:r>
      <w:r>
        <w:rPr>
          <w:rFonts w:ascii="宋体" w:hAnsi="宋体" w:cs="宋体" w:eastAsia="宋体" w:hint="default"/>
          <w:spacing w:val="-1"/>
          <w:sz w:val="18"/>
          <w:szCs w:val="18"/>
        </w:rPr>
        <w:t>支出。购买无形资产的价款超过正常信用条件延期支付，实质上具有融资性质的，无形资产的成本以购买价款的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现值为基础确定。实际支付的价款与购买价款的现值之间的差额，除符合条件应予资本化的以外，在信用期间内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计入当期损益。</w:t>
      </w:r>
    </w:p>
    <w:p>
      <w:pPr>
        <w:spacing w:after="0" w:line="350" w:lineRule="auto"/>
        <w:jc w:val="both"/>
        <w:rPr>
          <w:rFonts w:ascii="宋体" w:hAnsi="宋体" w:cs="宋体" w:eastAsia="宋体" w:hint="default"/>
          <w:sz w:val="18"/>
          <w:szCs w:val="18"/>
        </w:rPr>
        <w:sectPr>
          <w:footerReference w:type="default" r:id="rId288"/>
          <w:pgSz w:w="11910" w:h="16840"/>
          <w:pgMar w:footer="773" w:header="898" w:top="1080" w:bottom="960" w:left="0" w:right="0"/>
          <w:pgNumType w:start="107"/>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045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）本公司内部研究开发项目开发阶段的支出，同时满足下列条件的，确认为无形资产：</w:t>
      </w:r>
    </w:p>
    <w:p>
      <w:pPr>
        <w:spacing w:before="139"/>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）完成该无形资产以使其能够使用或出售在技术上具有可行性；</w:t>
      </w:r>
    </w:p>
    <w:p>
      <w:pPr>
        <w:spacing w:before="142"/>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）具有完成该无形资产并使用或出售的意图；</w:t>
      </w:r>
    </w:p>
    <w:p>
      <w:pPr>
        <w:spacing w:line="338" w:lineRule="auto" w:before="139"/>
        <w:ind w:left="1702" w:right="1306"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）无形资产产生经济利益的方式，包括能够证明运用该无形资产生产的产品存在市场或无形资产自身存 在市场，无形资产将在内部使用的，能证明其有用性；</w:t>
      </w:r>
    </w:p>
    <w:p>
      <w:pPr>
        <w:spacing w:line="338" w:lineRule="auto" w:before="82"/>
        <w:ind w:left="1702" w:right="1306"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）有足够的技术、财务资源和其他资源支持，以完成该无形资产的开发，并有能力使用或出售该无形资 产；</w:t>
      </w:r>
    </w:p>
    <w:p>
      <w:pPr>
        <w:spacing w:before="79"/>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）归属于该无形资产开发阶段的支出能够可靠地计量。</w:t>
      </w:r>
    </w:p>
    <w:p>
      <w:pPr>
        <w:spacing w:line="338" w:lineRule="auto" w:before="142"/>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）投资者投入无形资产的成本，按照投资合同或协议约定的价值确定，但合同或协议约定价值不公允的除 外。</w:t>
      </w:r>
    </w:p>
    <w:p>
      <w:pPr>
        <w:spacing w:line="376" w:lineRule="auto" w:before="79"/>
        <w:ind w:left="2062" w:right="75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．无形资产使用寿命的确定 使用寿命的确定原则：</w:t>
      </w:r>
    </w:p>
    <w:p>
      <w:pPr>
        <w:spacing w:line="336" w:lineRule="auto" w:before="53"/>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）来源于合同性权利或者其他法定权利的无形资产，其使用寿命按不超过合同性权利或者其他法定权利的 期限；</w:t>
      </w:r>
    </w:p>
    <w:p>
      <w:pPr>
        <w:spacing w:line="338" w:lineRule="auto" w:before="83"/>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）合同性权利或者其他法定权利到期时因续约等延续、且有证据表明延续不需要付出大额成本的，续约期 一并记入使用寿命；</w:t>
      </w:r>
    </w:p>
    <w:p>
      <w:pPr>
        <w:spacing w:line="338" w:lineRule="auto" w:before="79"/>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）合同或者法律没有使用寿命的，综合各方面情况判断，如与同行业情况进行比较、参考历史经验、聘请 专家论证等，以无形资产能为公司带来经济利益的期限确定使用寿命；</w:t>
      </w:r>
    </w:p>
    <w:p>
      <w:pPr>
        <w:spacing w:before="8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）按照上述方法仍无法确定无形资产为公司带来经济利益期限的，作为使用寿命不确定的无形资产。</w:t>
      </w:r>
    </w:p>
    <w:p>
      <w:pPr>
        <w:spacing w:line="374" w:lineRule="auto" w:before="142"/>
        <w:ind w:left="2062" w:right="136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．无形资产的摊销 使用寿命有限的无形资产，在预计的使用寿命期限内按照直线法摊销，无形资产的摊销一般计入当期损益，</w:t>
      </w:r>
    </w:p>
    <w:p>
      <w:pPr>
        <w:spacing w:line="357" w:lineRule="auto" w:before="14"/>
        <w:ind w:left="1702" w:right="1306" w:firstLine="0"/>
        <w:jc w:val="left"/>
        <w:rPr>
          <w:rFonts w:ascii="宋体" w:hAnsi="宋体" w:cs="宋体" w:eastAsia="宋体" w:hint="default"/>
          <w:sz w:val="18"/>
          <w:szCs w:val="18"/>
        </w:rPr>
      </w:pPr>
      <w:r>
        <w:rPr>
          <w:rFonts w:ascii="宋体" w:hAnsi="宋体" w:cs="宋体" w:eastAsia="宋体" w:hint="default"/>
          <w:spacing w:val="2"/>
          <w:sz w:val="18"/>
          <w:szCs w:val="18"/>
        </w:rPr>
        <w:t>但如果某项无形资产包含的经济利益通过所生产的产品或者其他资产实现的，其资产摊销金额计入相关资产价</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值。</w:t>
      </w:r>
    </w:p>
    <w:p>
      <w:pPr>
        <w:spacing w:line="357" w:lineRule="auto" w:before="65"/>
        <w:ind w:left="17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每年年度终了，本公司对使用寿命有限的无形资产的使用寿命及摊销方法进行复核。如果无形资产的使用寿</w:t>
      </w:r>
      <w:r>
        <w:rPr>
          <w:rFonts w:ascii="宋体" w:hAnsi="宋体" w:cs="宋体" w:eastAsia="宋体" w:hint="default"/>
          <w:sz w:val="18"/>
          <w:szCs w:val="18"/>
        </w:rPr>
        <w:t> 命及摊销方法与以前估计不同的，则改变摊销期限和摊销方法。</w:t>
      </w:r>
    </w:p>
    <w:p>
      <w:pPr>
        <w:spacing w:line="357" w:lineRule="auto" w:before="67"/>
        <w:ind w:left="17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使用寿命不确定的无形资产不摊销。本公司在每个会计期间对使用寿命不确定的无形资产的使用寿命进行复</w:t>
      </w:r>
      <w:r>
        <w:rPr>
          <w:rFonts w:ascii="宋体" w:hAnsi="宋体" w:cs="宋体" w:eastAsia="宋体" w:hint="default"/>
          <w:sz w:val="18"/>
          <w:szCs w:val="18"/>
        </w:rPr>
        <w:t> 核。如果有证据表明无形资产的使用寿命是有限的，则估计其使用寿命并采用恰当方法进行摊销。</w:t>
      </w:r>
    </w:p>
    <w:p>
      <w:pPr>
        <w:spacing w:line="398" w:lineRule="auto" w:before="65"/>
        <w:ind w:left="2062" w:right="1364" w:firstLine="0"/>
        <w:jc w:val="left"/>
        <w:rPr>
          <w:rFonts w:ascii="宋体" w:hAnsi="宋体" w:cs="宋体" w:eastAsia="宋体" w:hint="default"/>
          <w:sz w:val="18"/>
          <w:szCs w:val="18"/>
        </w:rPr>
      </w:pPr>
      <w:r>
        <w:rPr>
          <w:rFonts w:ascii="宋体" w:hAnsi="宋体" w:cs="宋体" w:eastAsia="宋体" w:hint="default"/>
          <w:sz w:val="18"/>
          <w:szCs w:val="18"/>
        </w:rPr>
        <w:t>报告期末，如果预计某项无形资产已不能为公司带来未来经济利益的，将该项无形资产全部转入当期损益。 </w:t>
      </w:r>
      <w:r>
        <w:rPr>
          <w:rFonts w:ascii="宋体" w:hAnsi="宋体" w:cs="宋体" w:eastAsia="宋体" w:hint="default"/>
          <w:spacing w:val="-1"/>
          <w:sz w:val="18"/>
          <w:szCs w:val="18"/>
        </w:rPr>
        <w:t>无形资产减值准备的计提：公司在资产负债表日判断无形资产是否存在可能发生减值的迹象，对于存在减值</w:t>
      </w:r>
    </w:p>
    <w:p>
      <w:pPr>
        <w:spacing w:line="396" w:lineRule="auto" w:before="0"/>
        <w:ind w:left="2062" w:right="1411" w:hanging="360"/>
        <w:jc w:val="left"/>
        <w:rPr>
          <w:rFonts w:ascii="宋体" w:hAnsi="宋体" w:cs="宋体" w:eastAsia="宋体" w:hint="default"/>
          <w:sz w:val="18"/>
          <w:szCs w:val="18"/>
        </w:rPr>
      </w:pPr>
      <w:r>
        <w:rPr>
          <w:rFonts w:ascii="宋体" w:hAnsi="宋体" w:cs="宋体" w:eastAsia="宋体" w:hint="default"/>
          <w:sz w:val="18"/>
          <w:szCs w:val="18"/>
        </w:rPr>
        <w:t>迹象的无形资产，估计其可收回金额。 </w:t>
      </w:r>
      <w:r>
        <w:rPr>
          <w:rFonts w:ascii="宋体" w:hAnsi="宋体" w:cs="宋体" w:eastAsia="宋体" w:hint="default"/>
          <w:spacing w:val="-1"/>
          <w:sz w:val="18"/>
          <w:szCs w:val="18"/>
        </w:rPr>
        <w:t>可收回金额的计量结果表明，无形资产的可收回金额低于其账面价值的，将无形资产的账面价值减记至可收</w:t>
      </w:r>
    </w:p>
    <w:p>
      <w:pPr>
        <w:spacing w:line="398" w:lineRule="auto" w:before="0"/>
        <w:ind w:left="2062" w:right="1411" w:hanging="360"/>
        <w:jc w:val="left"/>
        <w:rPr>
          <w:rFonts w:ascii="宋体" w:hAnsi="宋体" w:cs="宋体" w:eastAsia="宋体" w:hint="default"/>
          <w:sz w:val="18"/>
          <w:szCs w:val="18"/>
        </w:rPr>
      </w:pPr>
      <w:r>
        <w:rPr>
          <w:rFonts w:ascii="宋体" w:hAnsi="宋体" w:cs="宋体" w:eastAsia="宋体" w:hint="default"/>
          <w:sz w:val="18"/>
          <w:szCs w:val="18"/>
        </w:rPr>
        <w:t>回金额，减记的金额确认为无形资产减值损失，计入当期损益，同时计提相应的无形资产减值准备。 </w:t>
      </w:r>
      <w:r>
        <w:rPr>
          <w:rFonts w:ascii="宋体" w:hAnsi="宋体" w:cs="宋体" w:eastAsia="宋体" w:hint="default"/>
          <w:spacing w:val="-1"/>
          <w:sz w:val="18"/>
          <w:szCs w:val="18"/>
        </w:rPr>
        <w:t>无形资产减值损失确认后，减值无形资产的摊销费用在未来期间作相应调整，以使该无形资产在剩余使用寿</w:t>
      </w:r>
    </w:p>
    <w:p>
      <w:pPr>
        <w:spacing w:line="357" w:lineRule="auto" w:before="0"/>
        <w:ind w:left="1702" w:right="1306" w:firstLine="0"/>
        <w:jc w:val="left"/>
        <w:rPr>
          <w:rFonts w:ascii="宋体" w:hAnsi="宋体" w:cs="宋体" w:eastAsia="宋体" w:hint="default"/>
          <w:sz w:val="18"/>
          <w:szCs w:val="18"/>
        </w:rPr>
      </w:pPr>
      <w:r>
        <w:rPr>
          <w:rFonts w:ascii="宋体" w:hAnsi="宋体" w:cs="宋体" w:eastAsia="宋体" w:hint="default"/>
          <w:spacing w:val="-1"/>
          <w:sz w:val="18"/>
          <w:szCs w:val="18"/>
        </w:rPr>
        <w:t>命内，系统地分摊调整后的无形资产账面价值。无形资产减值损失按单项资产计提，一经确认，在以后会计期间</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不得转回。</w:t>
      </w:r>
    </w:p>
    <w:p>
      <w:pPr>
        <w:spacing w:line="398" w:lineRule="auto" w:before="65"/>
        <w:ind w:left="2062" w:right="1411" w:firstLine="0"/>
        <w:jc w:val="left"/>
        <w:rPr>
          <w:rFonts w:ascii="宋体" w:hAnsi="宋体" w:cs="宋体" w:eastAsia="宋体" w:hint="default"/>
          <w:sz w:val="18"/>
          <w:szCs w:val="18"/>
        </w:rPr>
      </w:pPr>
      <w:r>
        <w:rPr>
          <w:rFonts w:ascii="宋体" w:hAnsi="宋体" w:cs="宋体" w:eastAsia="宋体" w:hint="default"/>
          <w:b/>
          <w:bCs/>
          <w:sz w:val="18"/>
          <w:szCs w:val="18"/>
        </w:rPr>
        <w:t>（十七）长期待摊费用</w:t>
      </w:r>
      <w:r>
        <w:rPr>
          <w:rFonts w:ascii="宋体" w:hAnsi="宋体" w:cs="宋体" w:eastAsia="宋体" w:hint="default"/>
          <w:b/>
          <w:bCs/>
          <w:w w:val="99"/>
          <w:sz w:val="18"/>
          <w:szCs w:val="18"/>
        </w:rPr>
        <w:t> </w:t>
      </w:r>
      <w:r>
        <w:rPr>
          <w:rFonts w:ascii="宋体" w:hAnsi="宋体" w:cs="宋体" w:eastAsia="宋体" w:hint="default"/>
          <w:spacing w:val="-1"/>
          <w:sz w:val="18"/>
          <w:szCs w:val="18"/>
        </w:rPr>
        <w:t>长期待摊费用主要为预计受益期在一年以上（不含一年）的费用，按照预计受益期间分期平均摊销。长期待</w:t>
      </w:r>
    </w:p>
    <w:p>
      <w:pPr>
        <w:spacing w:line="357" w:lineRule="auto" w:before="0"/>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摊费用按实际支出入账，在其预计受益期内分期平均摊销。如果预计某项长期待摊费用已不能为公司带来未来经</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济利益的，将该项长期待摊费用全部转入当期损益。</w:t>
      </w:r>
    </w:p>
    <w:p>
      <w:pPr>
        <w:spacing w:after="0" w:line="357" w:lineRule="auto"/>
        <w:jc w:val="left"/>
        <w:rPr>
          <w:rFonts w:ascii="宋体" w:hAnsi="宋体" w:cs="宋体" w:eastAsia="宋体" w:hint="default"/>
          <w:sz w:val="18"/>
          <w:szCs w:val="18"/>
        </w:rPr>
        <w:sectPr>
          <w:pgSz w:w="11910" w:h="16840"/>
          <w:pgMar w:header="898" w:footer="773" w:top="1080" w:bottom="960" w:left="0" w:right="0"/>
        </w:sectPr>
      </w:pPr>
    </w:p>
    <w:p>
      <w:pPr>
        <w:spacing w:line="398" w:lineRule="auto" w:before="69"/>
        <w:ind w:left="2062" w:right="4244"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048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b/>
          <w:bCs/>
          <w:sz w:val="18"/>
          <w:szCs w:val="18"/>
        </w:rPr>
        <w:t>（十八）预计负债</w:t>
      </w:r>
      <w:r>
        <w:rPr>
          <w:rFonts w:ascii="宋体" w:hAnsi="宋体" w:cs="宋体" w:eastAsia="宋体" w:hint="default"/>
          <w:b/>
          <w:bCs/>
          <w:w w:val="99"/>
          <w:sz w:val="18"/>
          <w:szCs w:val="18"/>
        </w:rPr>
        <w:t> </w:t>
      </w:r>
      <w:r>
        <w:rPr>
          <w:rFonts w:ascii="宋体" w:hAnsi="宋体" w:cs="宋体" w:eastAsia="宋体" w:hint="default"/>
          <w:sz w:val="18"/>
          <w:szCs w:val="18"/>
        </w:rPr>
        <w:t>与或有事项相关的义务同时符合以下条件时，公司将其列为预计负债： </w:t>
      </w:r>
      <w:r>
        <w:rPr>
          <w:rFonts w:ascii="Times New Roman" w:hAnsi="Times New Roman" w:cs="Times New Roman" w:eastAsia="Times New Roman" w:hint="default"/>
          <w:sz w:val="18"/>
          <w:szCs w:val="18"/>
        </w:rPr>
        <w:t>1</w:t>
      </w:r>
      <w:r>
        <w:rPr>
          <w:rFonts w:ascii="宋体" w:hAnsi="宋体" w:cs="宋体" w:eastAsia="宋体" w:hint="default"/>
          <w:sz w:val="18"/>
          <w:szCs w:val="18"/>
        </w:rPr>
        <w:t>．该义务是企业承担的现时义务；</w:t>
      </w:r>
    </w:p>
    <w:p>
      <w:pPr>
        <w:spacing w:before="8"/>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．该义务履行很可能导致经济利益流出企业；</w:t>
      </w:r>
    </w:p>
    <w:p>
      <w:pPr>
        <w:spacing w:line="376" w:lineRule="auto" w:before="142"/>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．该义务金额可以可靠地计量。 </w:t>
      </w:r>
      <w:r>
        <w:rPr>
          <w:rFonts w:ascii="宋体" w:hAnsi="宋体" w:cs="宋体" w:eastAsia="宋体" w:hint="default"/>
          <w:spacing w:val="-1"/>
          <w:sz w:val="18"/>
          <w:szCs w:val="18"/>
        </w:rPr>
        <w:t>预计负债按照履行相关现时义务所需支出的最佳估计数进行初始计量。如果公司清偿预计负债所需支出全部</w:t>
      </w:r>
    </w:p>
    <w:p>
      <w:pPr>
        <w:spacing w:line="357" w:lineRule="auto" w:before="10"/>
        <w:ind w:left="1702" w:right="1415" w:firstLine="0"/>
        <w:jc w:val="both"/>
        <w:rPr>
          <w:rFonts w:ascii="宋体" w:hAnsi="宋体" w:cs="宋体" w:eastAsia="宋体" w:hint="default"/>
          <w:sz w:val="18"/>
          <w:szCs w:val="18"/>
        </w:rPr>
      </w:pPr>
      <w:r>
        <w:rPr>
          <w:rFonts w:ascii="宋体" w:hAnsi="宋体" w:cs="宋体" w:eastAsia="宋体" w:hint="default"/>
          <w:spacing w:val="-1"/>
          <w:sz w:val="18"/>
          <w:szCs w:val="18"/>
        </w:rPr>
        <w:t>或部分预期由第三方补偿的，补偿金额只有在基本确定能够收到时才作为资产单独确认，并且确认的补偿金额不</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超过相关预计负债的账面价值。</w:t>
      </w:r>
    </w:p>
    <w:p>
      <w:pPr>
        <w:spacing w:line="357" w:lineRule="auto" w:before="67"/>
        <w:ind w:left="1702" w:right="1417" w:firstLine="359"/>
        <w:jc w:val="both"/>
        <w:rPr>
          <w:rFonts w:ascii="宋体" w:hAnsi="宋体" w:cs="宋体" w:eastAsia="宋体" w:hint="default"/>
          <w:sz w:val="18"/>
          <w:szCs w:val="18"/>
        </w:rPr>
      </w:pPr>
      <w:r>
        <w:rPr>
          <w:rFonts w:ascii="宋体" w:hAnsi="宋体" w:cs="宋体" w:eastAsia="宋体" w:hint="default"/>
          <w:spacing w:val="-1"/>
          <w:sz w:val="18"/>
          <w:szCs w:val="18"/>
        </w:rPr>
        <w:t>待执行合同变成亏损合同的，有合同标的资产的，先对标的资产进行减值测试并按规定确认减值损失，如预</w:t>
      </w:r>
      <w:r>
        <w:rPr>
          <w:rFonts w:ascii="宋体" w:hAnsi="宋体" w:cs="宋体" w:eastAsia="宋体" w:hint="default"/>
          <w:sz w:val="18"/>
          <w:szCs w:val="18"/>
        </w:rPr>
        <w:t> </w:t>
      </w:r>
      <w:r>
        <w:rPr>
          <w:rFonts w:ascii="宋体" w:hAnsi="宋体" w:cs="宋体" w:eastAsia="宋体" w:hint="default"/>
          <w:spacing w:val="-1"/>
          <w:sz w:val="18"/>
          <w:szCs w:val="18"/>
        </w:rPr>
        <w:t>计亏损超过该减值损失，则将超过部分确认为预计负债；无合同标的资产的，亏损合同相关义务满足预计负债确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认条件时，确认为预计负债。</w:t>
      </w:r>
    </w:p>
    <w:p>
      <w:pPr>
        <w:spacing w:line="357" w:lineRule="auto" w:before="65"/>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资产负债表日，公司对预计负债的账面价值进行复核，有确凿证据表明该账面价值不能真实反映当前最佳估</w:t>
      </w:r>
      <w:r>
        <w:rPr>
          <w:rFonts w:ascii="宋体" w:hAnsi="宋体" w:cs="宋体" w:eastAsia="宋体" w:hint="default"/>
          <w:sz w:val="18"/>
          <w:szCs w:val="18"/>
        </w:rPr>
        <w:t> 计数的，按照当前最佳估计数对该账面价值进行调整。</w:t>
      </w:r>
    </w:p>
    <w:p>
      <w:pPr>
        <w:spacing w:line="396" w:lineRule="auto" w:before="67"/>
        <w:ind w:left="2062" w:right="1411" w:firstLine="0"/>
        <w:jc w:val="left"/>
        <w:rPr>
          <w:rFonts w:ascii="宋体" w:hAnsi="宋体" w:cs="宋体" w:eastAsia="宋体" w:hint="default"/>
          <w:sz w:val="18"/>
          <w:szCs w:val="18"/>
        </w:rPr>
      </w:pPr>
      <w:r>
        <w:rPr>
          <w:rFonts w:ascii="宋体" w:hAnsi="宋体" w:cs="宋体" w:eastAsia="宋体" w:hint="default"/>
          <w:b/>
          <w:bCs/>
          <w:sz w:val="18"/>
          <w:szCs w:val="18"/>
        </w:rPr>
        <w:t>（十九）研究开发支出</w:t>
      </w:r>
      <w:r>
        <w:rPr>
          <w:rFonts w:ascii="宋体" w:hAnsi="宋体" w:cs="宋体" w:eastAsia="宋体" w:hint="default"/>
          <w:b/>
          <w:bCs/>
          <w:w w:val="99"/>
          <w:sz w:val="18"/>
          <w:szCs w:val="18"/>
        </w:rPr>
        <w:t> </w:t>
      </w:r>
      <w:r>
        <w:rPr>
          <w:rFonts w:ascii="宋体" w:hAnsi="宋体" w:cs="宋体" w:eastAsia="宋体" w:hint="default"/>
          <w:spacing w:val="-1"/>
          <w:sz w:val="18"/>
          <w:szCs w:val="18"/>
        </w:rPr>
        <w:t>本公司内部研究开发项目的支出，区分研究阶段支出与开发阶段支出。研究是指为获取并理解新的科学或技</w:t>
      </w:r>
    </w:p>
    <w:p>
      <w:pPr>
        <w:spacing w:line="357" w:lineRule="auto" w:before="0"/>
        <w:ind w:left="1702" w:right="1415" w:firstLine="0"/>
        <w:jc w:val="both"/>
        <w:rPr>
          <w:rFonts w:ascii="宋体" w:hAnsi="宋体" w:cs="宋体" w:eastAsia="宋体" w:hint="default"/>
          <w:sz w:val="18"/>
          <w:szCs w:val="18"/>
        </w:rPr>
      </w:pPr>
      <w:r>
        <w:rPr>
          <w:rFonts w:ascii="宋体" w:hAnsi="宋体" w:cs="宋体" w:eastAsia="宋体" w:hint="default"/>
          <w:spacing w:val="-1"/>
          <w:sz w:val="18"/>
          <w:szCs w:val="18"/>
        </w:rPr>
        <w:t>术知识而进行的独创性的有计划调查。开发是指在进行商业性生产或使用前，将研究成果或其他知识应用于某项</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计划或设计，以生产出新的或具有实质性改进的材料、装置、产品等。内部研究开发项目研究阶段的支出，于发</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生时计入当期损益。</w:t>
      </w:r>
    </w:p>
    <w:p>
      <w:pPr>
        <w:spacing w:before="67"/>
        <w:ind w:left="2062" w:right="1306" w:firstLine="0"/>
        <w:jc w:val="left"/>
        <w:rPr>
          <w:rFonts w:ascii="宋体" w:hAnsi="宋体" w:cs="宋体" w:eastAsia="宋体" w:hint="default"/>
          <w:sz w:val="18"/>
          <w:szCs w:val="18"/>
        </w:rPr>
      </w:pPr>
      <w:r>
        <w:rPr>
          <w:rFonts w:ascii="宋体" w:hAnsi="宋体" w:cs="宋体" w:eastAsia="宋体" w:hint="default"/>
          <w:sz w:val="18"/>
          <w:szCs w:val="18"/>
        </w:rPr>
        <w:t>内部研究开发项目开发阶段的支出，同时满足下列条件的，确认为无形资产：</w:t>
      </w:r>
    </w:p>
    <w:p>
      <w:pPr>
        <w:spacing w:before="153"/>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．完成该无形资产以使其能够使用或出售在技术上具有可行性；</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．具有完成该无形资产并使用或出售的意图；</w:t>
      </w:r>
    </w:p>
    <w:p>
      <w:pPr>
        <w:spacing w:line="338" w:lineRule="auto" w:before="140"/>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．无形资产产生经济利益的方式，包括能够证明运用该无形资产生产的产品存在市场或无形资产自身存在 市场，无形资产将在内部使用的，应当证明其有用性；</w:t>
      </w:r>
    </w:p>
    <w:p>
      <w:pPr>
        <w:spacing w:before="82"/>
        <w:ind w:left="206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．有足够的技术、财务资源和其他资源支持，以完成该无形资产的开发，并有能力使用或出售该无形资产；</w:t>
      </w:r>
    </w:p>
    <w:p>
      <w:pPr>
        <w:spacing w:line="376" w:lineRule="auto"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．归属于该无形资产开发阶段的支出能够可靠地计量。 </w:t>
      </w:r>
      <w:r>
        <w:rPr>
          <w:rFonts w:ascii="宋体" w:hAnsi="宋体" w:cs="宋体" w:eastAsia="宋体" w:hint="default"/>
          <w:spacing w:val="2"/>
          <w:sz w:val="18"/>
          <w:szCs w:val="18"/>
        </w:rPr>
        <w:t>公司取得的已作为无形资产确认的正在进行中的研究开发项目，在取得后发生的支出应当按照上述规定处</w:t>
      </w:r>
    </w:p>
    <w:p>
      <w:pPr>
        <w:spacing w:before="12"/>
        <w:ind w:left="1702" w:right="0" w:firstLine="0"/>
        <w:jc w:val="both"/>
        <w:rPr>
          <w:rFonts w:ascii="宋体" w:hAnsi="宋体" w:cs="宋体" w:eastAsia="宋体" w:hint="default"/>
          <w:sz w:val="18"/>
          <w:szCs w:val="18"/>
        </w:rPr>
      </w:pPr>
      <w:r>
        <w:rPr>
          <w:rFonts w:ascii="宋体" w:hAnsi="宋体" w:cs="宋体" w:eastAsia="宋体" w:hint="default"/>
          <w:sz w:val="18"/>
          <w:szCs w:val="18"/>
        </w:rPr>
        <w:t>理。</w:t>
      </w:r>
    </w:p>
    <w:p>
      <w:pPr>
        <w:spacing w:line="398" w:lineRule="auto" w:before="153"/>
        <w:ind w:left="2062" w:right="1411" w:firstLine="0"/>
        <w:jc w:val="left"/>
        <w:rPr>
          <w:rFonts w:ascii="宋体" w:hAnsi="宋体" w:cs="宋体" w:eastAsia="宋体" w:hint="default"/>
          <w:sz w:val="18"/>
          <w:szCs w:val="18"/>
        </w:rPr>
      </w:pPr>
      <w:r>
        <w:rPr>
          <w:rFonts w:ascii="宋体" w:hAnsi="宋体" w:cs="宋体" w:eastAsia="宋体" w:hint="default"/>
          <w:b/>
          <w:bCs/>
          <w:sz w:val="18"/>
          <w:szCs w:val="18"/>
        </w:rPr>
        <w:t>（二十）应付职工薪酬</w:t>
      </w:r>
      <w:r>
        <w:rPr>
          <w:rFonts w:ascii="宋体" w:hAnsi="宋体" w:cs="宋体" w:eastAsia="宋体" w:hint="default"/>
          <w:b/>
          <w:bCs/>
          <w:w w:val="99"/>
          <w:sz w:val="18"/>
          <w:szCs w:val="18"/>
        </w:rPr>
        <w:t> </w:t>
      </w:r>
      <w:r>
        <w:rPr>
          <w:rFonts w:ascii="宋体" w:hAnsi="宋体" w:cs="宋体" w:eastAsia="宋体" w:hint="default"/>
          <w:spacing w:val="-1"/>
          <w:sz w:val="18"/>
          <w:szCs w:val="18"/>
        </w:rPr>
        <w:t>应付职工薪酬指本公司为获得职工提供的服务而给予各种形式的报酬以及其他相关支出。职工薪酬包括：职</w:t>
      </w:r>
    </w:p>
    <w:p>
      <w:pPr>
        <w:spacing w:line="357" w:lineRule="auto" w:before="0"/>
        <w:ind w:left="1702" w:right="1416" w:firstLine="0"/>
        <w:jc w:val="both"/>
        <w:rPr>
          <w:rFonts w:ascii="宋体" w:hAnsi="宋体" w:cs="宋体" w:eastAsia="宋体" w:hint="default"/>
          <w:sz w:val="18"/>
          <w:szCs w:val="18"/>
        </w:rPr>
      </w:pPr>
      <w:r>
        <w:rPr>
          <w:rFonts w:ascii="宋体" w:hAnsi="宋体" w:cs="宋体" w:eastAsia="宋体" w:hint="default"/>
          <w:spacing w:val="-1"/>
          <w:sz w:val="18"/>
          <w:szCs w:val="18"/>
        </w:rPr>
        <w:t>工工资、奖金、津贴和补贴；职工福利费；工会经费和职工教育经费；非货币性福利；其他与获得职工提供的服</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务相关的支出等。</w:t>
      </w:r>
    </w:p>
    <w:p>
      <w:pPr>
        <w:spacing w:line="357" w:lineRule="auto" w:before="65"/>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本公司在职工提供服务的会计期间，将应付的职工薪酬确认为负债，根据职工提供服务的受益对象，分别下</w:t>
      </w:r>
      <w:r>
        <w:rPr>
          <w:rFonts w:ascii="宋体" w:hAnsi="宋体" w:cs="宋体" w:eastAsia="宋体" w:hint="default"/>
          <w:sz w:val="18"/>
          <w:szCs w:val="18"/>
        </w:rPr>
        <w:t> </w:t>
      </w:r>
      <w:r>
        <w:rPr>
          <w:rFonts w:ascii="宋体" w:hAnsi="宋体" w:cs="宋体" w:eastAsia="宋体" w:hint="default"/>
          <w:spacing w:val="-1"/>
          <w:sz w:val="18"/>
          <w:szCs w:val="18"/>
        </w:rPr>
        <w:t>列情况处理：应由生产产品、提供劳务负担的职工薪酬，计入产品成本或劳务成本；应由在建工程、无形资产负</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担的职工薪酬，计入建造固定资产或无形资产成本；其他职工薪酬，计入当期损益。</w:t>
      </w:r>
    </w:p>
    <w:p>
      <w:pPr>
        <w:spacing w:line="357" w:lineRule="auto" w:before="67"/>
        <w:ind w:left="1702" w:right="1416" w:firstLine="359"/>
        <w:jc w:val="both"/>
        <w:rPr>
          <w:rFonts w:ascii="宋体" w:hAnsi="宋体" w:cs="宋体" w:eastAsia="宋体" w:hint="default"/>
          <w:sz w:val="18"/>
          <w:szCs w:val="18"/>
        </w:rPr>
      </w:pPr>
      <w:r>
        <w:rPr>
          <w:rFonts w:ascii="宋体" w:hAnsi="宋体" w:cs="宋体" w:eastAsia="宋体" w:hint="default"/>
          <w:spacing w:val="-1"/>
          <w:sz w:val="18"/>
          <w:szCs w:val="18"/>
        </w:rPr>
        <w:t>本公司在职工劳动合同到期之前解除与职工的劳动关系，或者为鼓励职工自愿接受裁减而提出给予补偿的建</w:t>
      </w:r>
      <w:r>
        <w:rPr>
          <w:rFonts w:ascii="宋体" w:hAnsi="宋体" w:cs="宋体" w:eastAsia="宋体" w:hint="default"/>
          <w:sz w:val="18"/>
          <w:szCs w:val="18"/>
        </w:rPr>
        <w:t> 议，同时满足下列条件的，确认因解除与职工的劳动关系给予补偿而产生的预计负债，同时计入当期损益：</w:t>
      </w:r>
    </w:p>
    <w:p>
      <w:pPr>
        <w:spacing w:line="348" w:lineRule="auto" w:before="65"/>
        <w:ind w:left="1702" w:right="1415"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．本公司已经制定正式的解除劳动关系计划或提出自愿裁减建议，并即将实施。该计划或建议包括拟解除 </w:t>
      </w:r>
      <w:r>
        <w:rPr>
          <w:rFonts w:ascii="宋体" w:hAnsi="宋体" w:cs="宋体" w:eastAsia="宋体" w:hint="default"/>
          <w:spacing w:val="-1"/>
          <w:sz w:val="18"/>
          <w:szCs w:val="18"/>
        </w:rPr>
        <w:t>劳动关系或裁减的职工所在部门、职位及数量；根据有关规定按工作类别或职位确定的解除劳动关系或裁减补偿</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金额；拟解除劳动关系或裁减的时间。</w:t>
      </w:r>
    </w:p>
    <w:p>
      <w:pPr>
        <w:spacing w:after="0" w:line="348" w:lineRule="auto"/>
        <w:jc w:val="both"/>
        <w:rPr>
          <w:rFonts w:ascii="宋体" w:hAnsi="宋体" w:cs="宋体" w:eastAsia="宋体" w:hint="default"/>
          <w:sz w:val="18"/>
          <w:szCs w:val="18"/>
        </w:rPr>
        <w:sectPr>
          <w:pgSz w:w="11910" w:h="16840"/>
          <w:pgMar w:header="898" w:footer="773" w:top="1080" w:bottom="960" w:left="0" w:right="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050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．本公司不能单方面撤回解除劳动关系计划或裁减建议。</w:t>
      </w:r>
    </w:p>
    <w:p>
      <w:pPr>
        <w:spacing w:before="139"/>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（二十一）收入确认方法</w:t>
      </w:r>
      <w:r>
        <w:rPr>
          <w:rFonts w:ascii="宋体" w:hAnsi="宋体" w:cs="宋体" w:eastAsia="宋体" w:hint="default"/>
          <w:sz w:val="18"/>
          <w:szCs w:val="18"/>
        </w:rPr>
      </w:r>
    </w:p>
    <w:p>
      <w:pPr>
        <w:spacing w:line="386" w:lineRule="auto" w:before="156"/>
        <w:ind w:left="2062" w:right="50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．销售商品 销售商品收入同时满足下列条件的，才能予以确认： </w:t>
      </w:r>
      <w:r>
        <w:rPr>
          <w:rFonts w:ascii="Times New Roman" w:hAnsi="Times New Roman" w:cs="Times New Roman" w:eastAsia="Times New Roman" w:hint="default"/>
          <w:sz w:val="18"/>
          <w:szCs w:val="18"/>
        </w:rPr>
        <w:t>1</w:t>
      </w:r>
      <w:r>
        <w:rPr>
          <w:rFonts w:ascii="宋体" w:hAnsi="宋体" w:cs="宋体" w:eastAsia="宋体" w:hint="default"/>
          <w:sz w:val="18"/>
          <w:szCs w:val="18"/>
        </w:rPr>
        <w:t>）公司已将商品所有权上的主要风险和报酬转移给购货方；</w:t>
      </w:r>
    </w:p>
    <w:p>
      <w:pPr>
        <w:spacing w:before="20"/>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）公司既没有保留通常与所有权相联系的继续管理权，也没有对已售出的商品实施有效控制；</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）收入的金额能够可靠地计量；</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）相关的经济利益很可能流入本公司；</w:t>
      </w:r>
    </w:p>
    <w:p>
      <w:pPr>
        <w:spacing w:line="376" w:lineRule="auto" w:before="139"/>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）相关的已发生或将发生的成本能够可靠地计量。 </w:t>
      </w:r>
      <w:r>
        <w:rPr>
          <w:rFonts w:ascii="宋体" w:hAnsi="宋体" w:cs="宋体" w:eastAsia="宋体" w:hint="default"/>
          <w:spacing w:val="-1"/>
          <w:sz w:val="18"/>
          <w:szCs w:val="18"/>
        </w:rPr>
        <w:t>本公司按照从购货方已收或应收的合同或协议价款确定销售商品收入金额，但已收或应收的合同或协议价款</w:t>
      </w:r>
    </w:p>
    <w:p>
      <w:pPr>
        <w:spacing w:line="357" w:lineRule="auto" w:before="12"/>
        <w:ind w:left="1702" w:right="1415" w:firstLine="0"/>
        <w:jc w:val="both"/>
        <w:rPr>
          <w:rFonts w:ascii="宋体" w:hAnsi="宋体" w:cs="宋体" w:eastAsia="宋体" w:hint="default"/>
          <w:sz w:val="18"/>
          <w:szCs w:val="18"/>
        </w:rPr>
      </w:pPr>
      <w:r>
        <w:rPr>
          <w:rFonts w:ascii="宋体" w:hAnsi="宋体" w:cs="宋体" w:eastAsia="宋体" w:hint="default"/>
          <w:spacing w:val="-1"/>
          <w:sz w:val="18"/>
          <w:szCs w:val="18"/>
        </w:rPr>
        <w:t>不公允的除外。合同或协议价款的收取采用递延方式，实质上具有融资性质的，按照应收的合同或协议价款的公</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
          <w:sz w:val="18"/>
          <w:szCs w:val="18"/>
        </w:rPr>
        <w:t>允价值确定销售商品收入金额。应收的合同或协议价款与其公允价值之间的差额，在合同或协议期间内采用实际</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利率法进行摊销，计入当期损益。</w:t>
      </w:r>
    </w:p>
    <w:p>
      <w:pPr>
        <w:spacing w:line="357" w:lineRule="auto" w:before="65"/>
        <w:ind w:left="1702" w:right="1382" w:firstLine="359"/>
        <w:jc w:val="both"/>
        <w:rPr>
          <w:rFonts w:ascii="宋体" w:hAnsi="宋体" w:cs="宋体" w:eastAsia="宋体" w:hint="default"/>
          <w:sz w:val="18"/>
          <w:szCs w:val="18"/>
        </w:rPr>
      </w:pPr>
      <w:r>
        <w:rPr>
          <w:rFonts w:ascii="宋体" w:hAnsi="宋体" w:cs="宋体" w:eastAsia="宋体" w:hint="default"/>
          <w:sz w:val="18"/>
          <w:szCs w:val="18"/>
        </w:rPr>
        <w:t>销售商品涉及现金折扣的，按照扣除现金折扣前的金额确定销售商品收入金额。销售商品涉及商业折扣的， 按照扣除商业折扣后的金额确定销售商品收入金额。本公司已经确认销售商品收入的售出商品发生销售折让的， 在发生时冲减当期销售商品收入。</w:t>
      </w:r>
    </w:p>
    <w:p>
      <w:pPr>
        <w:spacing w:before="65"/>
        <w:ind w:left="2062" w:right="1306" w:firstLine="0"/>
        <w:jc w:val="left"/>
        <w:rPr>
          <w:rFonts w:ascii="宋体" w:hAnsi="宋体" w:cs="宋体" w:eastAsia="宋体" w:hint="default"/>
          <w:sz w:val="18"/>
          <w:szCs w:val="18"/>
        </w:rPr>
      </w:pPr>
      <w:r>
        <w:rPr>
          <w:rFonts w:ascii="宋体" w:hAnsi="宋体" w:cs="宋体" w:eastAsia="宋体" w:hint="default"/>
          <w:sz w:val="18"/>
          <w:szCs w:val="18"/>
        </w:rPr>
        <w:t>公司已经确认销售商品收入的售出商品发生销售退回的，在发生时冲减当期销售商品收入。</w:t>
      </w:r>
    </w:p>
    <w:p>
      <w:pPr>
        <w:spacing w:line="376" w:lineRule="auto" w:before="155"/>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．提供劳务 </w:t>
      </w:r>
      <w:r>
        <w:rPr>
          <w:rFonts w:ascii="宋体" w:hAnsi="宋体" w:cs="宋体" w:eastAsia="宋体" w:hint="default"/>
          <w:spacing w:val="-1"/>
          <w:sz w:val="18"/>
          <w:szCs w:val="18"/>
        </w:rPr>
        <w:t>本公司在资产负债表日提供劳务交易的结果能够可靠估计的，采用完工百分比法确认提供劳务收入，即按照</w:t>
      </w:r>
    </w:p>
    <w:p>
      <w:pPr>
        <w:spacing w:line="398" w:lineRule="auto" w:before="12"/>
        <w:ind w:left="2062" w:right="5144" w:hanging="360"/>
        <w:jc w:val="left"/>
        <w:rPr>
          <w:rFonts w:ascii="宋体" w:hAnsi="宋体" w:cs="宋体" w:eastAsia="宋体" w:hint="default"/>
          <w:sz w:val="18"/>
          <w:szCs w:val="18"/>
        </w:rPr>
      </w:pPr>
      <w:r>
        <w:rPr>
          <w:rFonts w:ascii="宋体" w:hAnsi="宋体" w:cs="宋体" w:eastAsia="宋体" w:hint="default"/>
          <w:sz w:val="18"/>
          <w:szCs w:val="18"/>
        </w:rPr>
        <w:t>提供劳务交易的完工进度确认收入与费用。 提供劳务交易的结果能够可靠估计，应同时满足下列条件： </w:t>
      </w:r>
      <w:r>
        <w:rPr>
          <w:rFonts w:ascii="Times New Roman" w:hAnsi="Times New Roman" w:cs="Times New Roman" w:eastAsia="Times New Roman" w:hint="default"/>
          <w:sz w:val="18"/>
          <w:szCs w:val="18"/>
        </w:rPr>
        <w:t>1</w:t>
      </w:r>
      <w:r>
        <w:rPr>
          <w:rFonts w:ascii="宋体" w:hAnsi="宋体" w:cs="宋体" w:eastAsia="宋体" w:hint="default"/>
          <w:sz w:val="18"/>
          <w:szCs w:val="18"/>
        </w:rPr>
        <w:t>）收入的金额能够可靠地计量；</w:t>
      </w:r>
    </w:p>
    <w:p>
      <w:pPr>
        <w:spacing w:before="8"/>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）相关的经济利益很可能流入企业；</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）交易的完工进度能够可靠地确定；</w:t>
      </w:r>
    </w:p>
    <w:p>
      <w:pPr>
        <w:spacing w:line="391" w:lineRule="auto"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）交易中已发生和将发生的成本能够可靠地计量。 在同一会计年度内开始并完成的劳务，在劳务完成时确认收入，确认的金额为合同或协议总金额。 资产负债表日提供劳务交易结果不能够可靠估计的，分别下列情况处理： </w:t>
      </w:r>
      <w:r>
        <w:rPr>
          <w:rFonts w:ascii="Times New Roman" w:hAnsi="Times New Roman" w:cs="Times New Roman" w:eastAsia="Times New Roman" w:hint="default"/>
          <w:sz w:val="18"/>
          <w:szCs w:val="18"/>
        </w:rPr>
        <w:t>1</w:t>
      </w:r>
      <w:r>
        <w:rPr>
          <w:rFonts w:ascii="宋体" w:hAnsi="宋体" w:cs="宋体" w:eastAsia="宋体" w:hint="default"/>
          <w:sz w:val="18"/>
          <w:szCs w:val="18"/>
        </w:rPr>
        <w:t>）已经发生的劳务成本预计能够得到补偿的，按照已经发生的劳务成本金额确认提供劳务收入，并按相同</w:t>
      </w:r>
    </w:p>
    <w:p>
      <w:pPr>
        <w:spacing w:line="211"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金额结转劳务成本；</w:t>
      </w:r>
    </w:p>
    <w:p>
      <w:pPr>
        <w:spacing w:line="338" w:lineRule="auto" w:before="153"/>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）已经发生的劳务成本预计不能够得到补偿的，将已经发生的劳务成本计入当期损益，不确认提供劳务收 入。</w:t>
      </w:r>
    </w:p>
    <w:p>
      <w:pPr>
        <w:spacing w:line="376" w:lineRule="auto" w:before="82"/>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．让渡资产使用权 </w:t>
      </w:r>
      <w:r>
        <w:rPr>
          <w:rFonts w:ascii="宋体" w:hAnsi="宋体" w:cs="宋体" w:eastAsia="宋体" w:hint="default"/>
          <w:spacing w:val="-1"/>
          <w:sz w:val="18"/>
          <w:szCs w:val="18"/>
        </w:rPr>
        <w:t>让渡资产使用权收入包括利息收入、使用费收入等。让渡资产使用权收入同时满足下列条件的，才能予以确</w:t>
      </w:r>
    </w:p>
    <w:p>
      <w:pPr>
        <w:spacing w:before="10"/>
        <w:ind w:left="1702" w:right="1306" w:firstLine="0"/>
        <w:jc w:val="left"/>
        <w:rPr>
          <w:rFonts w:ascii="宋体" w:hAnsi="宋体" w:cs="宋体" w:eastAsia="宋体" w:hint="default"/>
          <w:sz w:val="18"/>
          <w:szCs w:val="18"/>
        </w:rPr>
      </w:pPr>
      <w:r>
        <w:rPr>
          <w:rFonts w:ascii="宋体" w:hAnsi="宋体" w:cs="宋体" w:eastAsia="宋体" w:hint="default"/>
          <w:sz w:val="18"/>
          <w:szCs w:val="18"/>
        </w:rPr>
        <w:t>认：</w:t>
      </w:r>
    </w:p>
    <w:p>
      <w:pPr>
        <w:spacing w:before="15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）相关的经济利益很可能流入企业；</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）收入的金额能够可靠地计量。</w:t>
      </w:r>
    </w:p>
    <w:p>
      <w:pPr>
        <w:spacing w:line="398" w:lineRule="auto" w:before="139"/>
        <w:ind w:left="2062" w:right="1411" w:firstLine="0"/>
        <w:jc w:val="left"/>
        <w:rPr>
          <w:rFonts w:ascii="宋体" w:hAnsi="宋体" w:cs="宋体" w:eastAsia="宋体" w:hint="default"/>
          <w:sz w:val="18"/>
          <w:szCs w:val="18"/>
        </w:rPr>
      </w:pPr>
      <w:r>
        <w:rPr>
          <w:rFonts w:ascii="宋体" w:hAnsi="宋体" w:cs="宋体" w:eastAsia="宋体" w:hint="default"/>
          <w:b/>
          <w:bCs/>
          <w:sz w:val="18"/>
          <w:szCs w:val="18"/>
        </w:rPr>
        <w:t>（二十二）政府补助</w:t>
      </w:r>
      <w:r>
        <w:rPr>
          <w:rFonts w:ascii="宋体" w:hAnsi="宋体" w:cs="宋体" w:eastAsia="宋体" w:hint="default"/>
          <w:b/>
          <w:bCs/>
          <w:w w:val="99"/>
          <w:sz w:val="18"/>
          <w:szCs w:val="18"/>
        </w:rPr>
        <w:t> </w:t>
      </w:r>
      <w:r>
        <w:rPr>
          <w:rFonts w:ascii="宋体" w:hAnsi="宋体" w:cs="宋体" w:eastAsia="宋体" w:hint="default"/>
          <w:spacing w:val="-1"/>
          <w:sz w:val="18"/>
          <w:szCs w:val="18"/>
        </w:rPr>
        <w:t>政府补助是指本公司从政府无偿取得的除了资本性投入以外的货币性资产和非货币性资产。政府补助在能够</w:t>
      </w:r>
    </w:p>
    <w:p>
      <w:pPr>
        <w:spacing w:line="232"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满足政府补助所附条件，且预计能够收到补助时确认。</w:t>
      </w:r>
    </w:p>
    <w:p>
      <w:pPr>
        <w:spacing w:after="0" w:line="232" w:lineRule="exact"/>
        <w:jc w:val="left"/>
        <w:rPr>
          <w:rFonts w:ascii="宋体" w:hAnsi="宋体" w:cs="宋体" w:eastAsia="宋体" w:hint="default"/>
          <w:sz w:val="18"/>
          <w:szCs w:val="18"/>
        </w:rPr>
        <w:sectPr>
          <w:pgSz w:w="11910" w:h="16840"/>
          <w:pgMar w:header="898" w:footer="773" w:top="1080" w:bottom="960" w:left="0" w:right="0"/>
        </w:sectPr>
      </w:pPr>
    </w:p>
    <w:p>
      <w:pPr>
        <w:spacing w:line="357" w:lineRule="auto" w:before="69"/>
        <w:ind w:left="1702" w:right="1327" w:firstLine="359"/>
        <w:jc w:val="both"/>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28056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3"/>
          <w:sz w:val="18"/>
          <w:szCs w:val="18"/>
        </w:rPr>
        <w:t>政府补助为非货币性资产的，按照公允价值进行初始计量；公允价值不能够可靠取得时则按照名义金额计量。</w:t>
      </w:r>
      <w:r>
        <w:rPr>
          <w:rFonts w:ascii="宋体" w:hAnsi="宋体" w:cs="宋体" w:eastAsia="宋体" w:hint="default"/>
          <w:sz w:val="18"/>
          <w:szCs w:val="18"/>
        </w:rPr>
        <w:t> 按照名义金额计量的政府补助，直接计入当期损益。</w:t>
      </w:r>
    </w:p>
    <w:p>
      <w:pPr>
        <w:spacing w:line="357" w:lineRule="auto" w:before="65"/>
        <w:ind w:left="1702" w:right="1418" w:firstLine="359"/>
        <w:jc w:val="both"/>
        <w:rPr>
          <w:rFonts w:ascii="宋体" w:hAnsi="宋体" w:cs="宋体" w:eastAsia="宋体" w:hint="default"/>
          <w:sz w:val="18"/>
          <w:szCs w:val="18"/>
        </w:rPr>
      </w:pPr>
      <w:r>
        <w:rPr>
          <w:rFonts w:ascii="宋体" w:hAnsi="宋体" w:cs="宋体" w:eastAsia="宋体" w:hint="default"/>
          <w:spacing w:val="-1"/>
          <w:sz w:val="18"/>
          <w:szCs w:val="18"/>
        </w:rPr>
        <w:t>与资产相关的政府补助，初始确认为递延收益，并在相关资产的使用寿命内平均分配计入当期损益。与收益</w:t>
      </w:r>
      <w:r>
        <w:rPr>
          <w:rFonts w:ascii="宋体" w:hAnsi="宋体" w:cs="宋体" w:eastAsia="宋体" w:hint="default"/>
          <w:sz w:val="18"/>
          <w:szCs w:val="18"/>
        </w:rPr>
        <w:t> </w:t>
      </w:r>
      <w:r>
        <w:rPr>
          <w:rFonts w:ascii="宋体" w:hAnsi="宋体" w:cs="宋体" w:eastAsia="宋体" w:hint="default"/>
          <w:spacing w:val="-1"/>
          <w:sz w:val="18"/>
          <w:szCs w:val="18"/>
        </w:rPr>
        <w:t>相关的政府补助，用于补偿以后期间的相关费用和损失的，初始确认为递延收益，并在确认相关费用的期间计入</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当期损益；用于补偿已经发生的相关费用和损失的，直接计入当期损益。</w:t>
      </w:r>
    </w:p>
    <w:p>
      <w:pPr>
        <w:spacing w:line="355" w:lineRule="auto" w:before="67"/>
        <w:ind w:left="1702" w:right="1417" w:firstLine="359"/>
        <w:jc w:val="both"/>
        <w:rPr>
          <w:rFonts w:ascii="宋体" w:hAnsi="宋体" w:cs="宋体" w:eastAsia="宋体" w:hint="default"/>
          <w:sz w:val="18"/>
          <w:szCs w:val="18"/>
        </w:rPr>
      </w:pPr>
      <w:r>
        <w:rPr>
          <w:rFonts w:ascii="宋体" w:hAnsi="宋体" w:cs="宋体" w:eastAsia="宋体" w:hint="default"/>
          <w:spacing w:val="-1"/>
          <w:sz w:val="18"/>
          <w:szCs w:val="18"/>
        </w:rPr>
        <w:t>确认的政府补助需要返还时，如果相关的递延收益尚未转销完毕，则冲减递延收益的账面余额，超出部分计</w:t>
      </w:r>
      <w:r>
        <w:rPr>
          <w:rFonts w:ascii="宋体" w:hAnsi="宋体" w:cs="宋体" w:eastAsia="宋体" w:hint="default"/>
          <w:sz w:val="18"/>
          <w:szCs w:val="18"/>
        </w:rPr>
        <w:t> 入当期损益；不存在相关递延收益的则直接计入当期损益。</w:t>
      </w:r>
    </w:p>
    <w:p>
      <w:pPr>
        <w:spacing w:before="69"/>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（二十三）资产减值损失的确认与计量</w:t>
      </w:r>
      <w:r>
        <w:rPr>
          <w:rFonts w:ascii="宋体" w:hAnsi="宋体" w:cs="宋体" w:eastAsia="宋体" w:hint="default"/>
          <w:sz w:val="18"/>
          <w:szCs w:val="18"/>
        </w:rPr>
      </w:r>
    </w:p>
    <w:p>
      <w:pPr>
        <w:spacing w:line="374" w:lineRule="auto" w:before="155"/>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．减值测试 </w:t>
      </w:r>
      <w:r>
        <w:rPr>
          <w:rFonts w:ascii="宋体" w:hAnsi="宋体" w:cs="宋体" w:eastAsia="宋体" w:hint="default"/>
          <w:spacing w:val="-1"/>
          <w:sz w:val="18"/>
          <w:szCs w:val="18"/>
        </w:rPr>
        <w:t>资产负债表日，本公司对未划分为金融资产的长期股权投资、固定资产、无形资产、在建工程、以成本计量</w:t>
      </w:r>
    </w:p>
    <w:p>
      <w:pPr>
        <w:spacing w:before="14"/>
        <w:ind w:left="1702" w:right="1306" w:firstLine="0"/>
        <w:jc w:val="left"/>
        <w:rPr>
          <w:rFonts w:ascii="宋体" w:hAnsi="宋体" w:cs="宋体" w:eastAsia="宋体" w:hint="default"/>
          <w:sz w:val="18"/>
          <w:szCs w:val="18"/>
        </w:rPr>
      </w:pPr>
      <w:r>
        <w:rPr>
          <w:rFonts w:ascii="宋体" w:hAnsi="宋体" w:cs="宋体" w:eastAsia="宋体" w:hint="default"/>
          <w:sz w:val="18"/>
          <w:szCs w:val="18"/>
        </w:rPr>
        <w:t>的投资性房地产等是否存在可能发生减值的迹象进行判断。存在下列迹象的，表明资产可能发生了减值：</w:t>
      </w:r>
    </w:p>
    <w:p>
      <w:pPr>
        <w:spacing w:before="156"/>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）资产的市价当期大幅度下跌，其跌幅明显高于因时间的推移或者正常使用而预计的下跌；</w:t>
      </w:r>
    </w:p>
    <w:p>
      <w:pPr>
        <w:spacing w:line="338" w:lineRule="auto" w:before="139"/>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）企业经营所处的经济、技术或者法律等环境以及资产所处的市场在当期或者将在近期发生重大变化，从 而对本公司产生不利影响；</w:t>
      </w:r>
    </w:p>
    <w:p>
      <w:pPr>
        <w:spacing w:line="338" w:lineRule="auto" w:before="82"/>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）市场利率或者其他市场投资报酬率在当期已经提高，从而影响企业计算资产预计未来现金流量现值的折 现率，导致资产可收回金额大幅度降低；</w:t>
      </w:r>
    </w:p>
    <w:p>
      <w:pPr>
        <w:spacing w:before="7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）有证据表明资产已经陈旧过时或者其实体已经损坏；</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）资产已经或者将被闲置、终止使用或者计划提前处置；</w:t>
      </w:r>
    </w:p>
    <w:p>
      <w:pPr>
        <w:spacing w:line="338" w:lineRule="auto" w:before="139"/>
        <w:ind w:left="1702" w:right="1416" w:firstLine="359"/>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）企业内部报告的证据表明资产的经济绩效已经低于或者将低于预期，如资产所创造的净现金流量或者实 现的营业利润（或者亏损）远远低于（或者高于）预计金额等；</w:t>
      </w:r>
    </w:p>
    <w:p>
      <w:pPr>
        <w:spacing w:line="381" w:lineRule="auto" w:before="82"/>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）其他表明资产可能已经发生减值的迹象。 因企业合并所形成的商誉和使用寿命不确定的无形资产，无论是否存在减值迹象，每年都进行减值测试。 </w:t>
      </w:r>
      <w:r>
        <w:rPr>
          <w:rFonts w:ascii="Times New Roman" w:hAnsi="Times New Roman" w:cs="Times New Roman" w:eastAsia="Times New Roman" w:hint="default"/>
          <w:sz w:val="18"/>
          <w:szCs w:val="18"/>
        </w:rPr>
        <w:t>2</w:t>
      </w:r>
      <w:r>
        <w:rPr>
          <w:rFonts w:ascii="宋体" w:hAnsi="宋体" w:cs="宋体" w:eastAsia="宋体" w:hint="default"/>
          <w:sz w:val="18"/>
          <w:szCs w:val="18"/>
        </w:rPr>
        <w:t>．资产减值损失的确认 </w:t>
      </w:r>
      <w:r>
        <w:rPr>
          <w:rFonts w:ascii="宋体" w:hAnsi="宋体" w:cs="宋体" w:eastAsia="宋体" w:hint="default"/>
          <w:spacing w:val="-1"/>
          <w:sz w:val="18"/>
          <w:szCs w:val="18"/>
        </w:rPr>
        <w:t>如果有迹象表明一项资产可能发生减值的，以单项资产为基础估计其可收回金额。可收回金额的计量结果表</w:t>
      </w:r>
    </w:p>
    <w:p>
      <w:pPr>
        <w:spacing w:line="357" w:lineRule="auto" w:before="8"/>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明，资产的可收回金额低于其账面价值的，则将资产的账面价值减记至可收回金额，减记的金额确认为资产减值</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损失，计入当期损益，同时计提相应的资产减值准备。</w:t>
      </w:r>
    </w:p>
    <w:p>
      <w:pPr>
        <w:spacing w:line="357" w:lineRule="auto" w:before="67"/>
        <w:ind w:left="1702" w:right="1415" w:firstLine="359"/>
        <w:jc w:val="both"/>
        <w:rPr>
          <w:rFonts w:ascii="宋体" w:hAnsi="宋体" w:cs="宋体" w:eastAsia="宋体" w:hint="default"/>
          <w:sz w:val="18"/>
          <w:szCs w:val="18"/>
        </w:rPr>
      </w:pPr>
      <w:r>
        <w:rPr>
          <w:rFonts w:ascii="宋体" w:hAnsi="宋体" w:cs="宋体" w:eastAsia="宋体" w:hint="default"/>
          <w:spacing w:val="-1"/>
          <w:sz w:val="18"/>
          <w:szCs w:val="18"/>
        </w:rPr>
        <w:t>难以对单项资产的可收回金额进行估计的，以该资产所属的资产组或资产组组合为基础确定资产组或资产组</w:t>
      </w:r>
      <w:r>
        <w:rPr>
          <w:rFonts w:ascii="宋体" w:hAnsi="宋体" w:cs="宋体" w:eastAsia="宋体" w:hint="default"/>
          <w:sz w:val="18"/>
          <w:szCs w:val="18"/>
        </w:rPr>
        <w:t> </w:t>
      </w:r>
      <w:r>
        <w:rPr>
          <w:rFonts w:ascii="宋体" w:hAnsi="宋体" w:cs="宋体" w:eastAsia="宋体" w:hint="default"/>
          <w:spacing w:val="-1"/>
          <w:sz w:val="18"/>
          <w:szCs w:val="18"/>
        </w:rPr>
        <w:t>组合的可收回金额，资产组或者资产组组合的可收回金额低于其账面价值的，确认相应的减值损失。减值损失金</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额首先抵减分摊至资产组或者资产组组合中商誉的账面价值，再根据资产组或者资产组组合中除商誉之外的其他</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各项资产的账面价值所占比重，按比例抵减其他各项资产的账面价值。以上资产账面价值的抵减，作为各单项资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产（包括商誉）的减值损失处理，计入当期损益。抵减后的各资产的账面价值不得低于以下三者之中最高者：该</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
          <w:sz w:val="18"/>
          <w:szCs w:val="18"/>
        </w:rPr>
        <w:t>资产的公允价值减去处置费用后的净额（如可确定的）、该资产预计未来现金流量的现值（如可确定的）和零。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
          <w:sz w:val="18"/>
          <w:szCs w:val="18"/>
        </w:rPr>
        <w:t>因此而导致的未能分摊的减值损失金额，再按照相关资产组或者资产组组合中其他各项资产的账面价值所占比重</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进行分摊。</w:t>
      </w:r>
    </w:p>
    <w:p>
      <w:pPr>
        <w:spacing w:line="357" w:lineRule="auto" w:before="67"/>
        <w:ind w:left="1702" w:right="1421" w:firstLine="359"/>
        <w:jc w:val="both"/>
        <w:rPr>
          <w:rFonts w:ascii="宋体" w:hAnsi="宋体" w:cs="宋体" w:eastAsia="宋体" w:hint="default"/>
          <w:sz w:val="18"/>
          <w:szCs w:val="18"/>
        </w:rPr>
      </w:pPr>
      <w:r>
        <w:rPr>
          <w:rFonts w:ascii="宋体" w:hAnsi="宋体" w:cs="宋体" w:eastAsia="宋体" w:hint="default"/>
          <w:spacing w:val="2"/>
          <w:sz w:val="18"/>
          <w:szCs w:val="18"/>
        </w:rPr>
        <w:t>可收回金额根据资产的公允价值减去处置费用后的净额与资产预计未来现金流量的现值两者之间较高者确</w:t>
      </w:r>
      <w:r>
        <w:rPr>
          <w:rFonts w:ascii="宋体" w:hAnsi="宋体" w:cs="宋体" w:eastAsia="宋体" w:hint="default"/>
          <w:sz w:val="18"/>
          <w:szCs w:val="18"/>
        </w:rPr>
        <w:t> 定。</w:t>
      </w:r>
    </w:p>
    <w:p>
      <w:pPr>
        <w:spacing w:before="65"/>
        <w:ind w:left="2062" w:right="1306" w:firstLine="0"/>
        <w:jc w:val="left"/>
        <w:rPr>
          <w:rFonts w:ascii="宋体" w:hAnsi="宋体" w:cs="宋体" w:eastAsia="宋体" w:hint="default"/>
          <w:sz w:val="18"/>
          <w:szCs w:val="18"/>
        </w:rPr>
      </w:pPr>
      <w:r>
        <w:rPr>
          <w:rFonts w:ascii="宋体" w:hAnsi="宋体" w:cs="宋体" w:eastAsia="宋体" w:hint="default"/>
          <w:sz w:val="18"/>
          <w:szCs w:val="18"/>
        </w:rPr>
        <w:t>本公司一般按照生产线划分资产组。</w:t>
      </w:r>
    </w:p>
    <w:p>
      <w:pPr>
        <w:spacing w:line="374" w:lineRule="auto" w:before="15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．资产减值损失的后续处理 </w:t>
      </w:r>
      <w:r>
        <w:rPr>
          <w:rFonts w:ascii="宋体" w:hAnsi="宋体" w:cs="宋体" w:eastAsia="宋体" w:hint="default"/>
          <w:spacing w:val="-3"/>
          <w:sz w:val="18"/>
          <w:szCs w:val="18"/>
        </w:rPr>
        <w:t>资产减值损失确认后，减值资产的折旧或摊销费用在未来期间相应作出调整，以使该资产在剩余使用寿命内，</w:t>
      </w:r>
    </w:p>
    <w:p>
      <w:pPr>
        <w:spacing w:before="14"/>
        <w:ind w:left="1702" w:right="1306" w:firstLine="0"/>
        <w:jc w:val="left"/>
        <w:rPr>
          <w:rFonts w:ascii="宋体" w:hAnsi="宋体" w:cs="宋体" w:eastAsia="宋体" w:hint="default"/>
          <w:sz w:val="18"/>
          <w:szCs w:val="18"/>
        </w:rPr>
      </w:pPr>
      <w:r>
        <w:rPr/>
        <w:pict>
          <v:group style="position:absolute;margin-left:0pt;margin-top:11.725513pt;width:595.3pt;height:49.65pt;mso-position-horizontal-relative:page;mso-position-vertical-relative:paragraph;z-index:-1280584" coordorigin="0,235" coordsize="11906,993">
            <v:shape style="position:absolute;left:0;top:235;width:11906;height:993" type="#_x0000_t75" stroked="false">
              <v:imagedata r:id="rId247" o:title=""/>
            </v:shape>
            <v:shape style="position:absolute;left:3125;top:652;width:8781;height:576" type="#_x0000_t75" stroked="false">
              <v:imagedata r:id="rId175" o:title=""/>
            </v:shape>
            <v:shape style="position:absolute;left:5939;top:415;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111</w:t>
                    </w:r>
                  </w:p>
                </w:txbxContent>
              </v:textbox>
              <w10:wrap type="none"/>
            </v:shape>
            <w10:wrap type="none"/>
          </v:group>
        </w:pict>
      </w:r>
      <w:r>
        <w:rPr>
          <w:rFonts w:ascii="宋体" w:hAnsi="宋体" w:cs="宋体" w:eastAsia="宋体" w:hint="default"/>
          <w:sz w:val="18"/>
          <w:szCs w:val="18"/>
        </w:rPr>
        <w:t>系统地分摊调整后的资产账面价值（扣除预计净残值</w:t>
      </w:r>
      <w:r>
        <w:rPr>
          <w:rFonts w:ascii="宋体" w:hAnsi="宋体" w:cs="宋体" w:eastAsia="宋体" w:hint="default"/>
          <w:spacing w:val="-92"/>
          <w:sz w:val="18"/>
          <w:szCs w:val="18"/>
        </w:rPr>
        <w:t>）</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headerReference w:type="default" r:id="rId289"/>
          <w:footerReference w:type="default" r:id="rId290"/>
          <w:pgSz w:w="11910" w:h="16840"/>
          <w:pgMar w:header="898" w:footer="0" w:top="1080" w:bottom="0" w:left="0" w:right="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060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z w:val="18"/>
          <w:szCs w:val="18"/>
        </w:rPr>
        <w:t>确认的长期资产减值损失在该项资产处置之前不予转回。</w:t>
      </w:r>
    </w:p>
    <w:p>
      <w:pPr>
        <w:spacing w:line="398" w:lineRule="auto" w:before="153"/>
        <w:ind w:left="2062" w:right="6404" w:firstLine="0"/>
        <w:jc w:val="left"/>
        <w:rPr>
          <w:rFonts w:ascii="宋体" w:hAnsi="宋体" w:cs="宋体" w:eastAsia="宋体" w:hint="default"/>
          <w:sz w:val="18"/>
          <w:szCs w:val="18"/>
        </w:rPr>
      </w:pPr>
      <w:r>
        <w:rPr>
          <w:rFonts w:ascii="宋体" w:hAnsi="宋体" w:cs="宋体" w:eastAsia="宋体" w:hint="default"/>
          <w:b/>
          <w:bCs/>
          <w:sz w:val="18"/>
          <w:szCs w:val="18"/>
        </w:rPr>
        <w:t>（二十四）所得税的会计处理方法</w:t>
      </w:r>
      <w:r>
        <w:rPr>
          <w:rFonts w:ascii="宋体" w:hAnsi="宋体" w:cs="宋体" w:eastAsia="宋体" w:hint="default"/>
          <w:b/>
          <w:bCs/>
          <w:w w:val="99"/>
          <w:sz w:val="18"/>
          <w:szCs w:val="18"/>
        </w:rPr>
        <w:t> </w:t>
      </w:r>
      <w:r>
        <w:rPr>
          <w:rFonts w:ascii="宋体" w:hAnsi="宋体" w:cs="宋体" w:eastAsia="宋体" w:hint="default"/>
          <w:sz w:val="18"/>
          <w:szCs w:val="18"/>
        </w:rPr>
        <w:t>本公司采用资产负债表债务法核算所得税。 </w:t>
      </w:r>
      <w:r>
        <w:rPr>
          <w:rFonts w:ascii="Times New Roman" w:hAnsi="Times New Roman" w:cs="Times New Roman" w:eastAsia="Times New Roman" w:hint="default"/>
          <w:sz w:val="18"/>
          <w:szCs w:val="18"/>
        </w:rPr>
        <w:t>1</w:t>
      </w:r>
      <w:r>
        <w:rPr>
          <w:rFonts w:ascii="宋体" w:hAnsi="宋体" w:cs="宋体" w:eastAsia="宋体" w:hint="default"/>
          <w:sz w:val="18"/>
          <w:szCs w:val="18"/>
        </w:rPr>
        <w:t>．确认</w:t>
      </w:r>
    </w:p>
    <w:p>
      <w:pPr>
        <w:spacing w:line="338" w:lineRule="auto" w:before="10"/>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）本公司在取得资产、负债时，确定其计税基础。资产、负债的账面价值与其计税基础存在差异的，确认 所产生的递延所得税资产或递延所得税负债。</w:t>
      </w:r>
    </w:p>
    <w:p>
      <w:pPr>
        <w:spacing w:line="338" w:lineRule="auto" w:before="79"/>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）本公司对与子公司、联营企业及合营企业投资相关的可抵扣暂时性差异，同时满足下列条件的，确认相 应的递延所得税资产：</w:t>
      </w:r>
    </w:p>
    <w:p>
      <w:pPr>
        <w:spacing w:before="82"/>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）暂时性差异在可预见的未来很可能转回；</w:t>
      </w:r>
    </w:p>
    <w:p>
      <w:pPr>
        <w:spacing w:before="142"/>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）未来很可能获得用来抵扣可抵扣暂时性差异的应纳税所得额。</w:t>
      </w:r>
    </w:p>
    <w:p>
      <w:pPr>
        <w:spacing w:line="338" w:lineRule="auto" w:before="139"/>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）本公司对于能够结转以后年度的可抵扣亏损和税款抵减，以很可能获得用来抵扣可抵扣亏损和税款抵减 的未来应纳税所得额为限，确认相应的递延所得税资产。</w:t>
      </w:r>
    </w:p>
    <w:p>
      <w:pPr>
        <w:spacing w:before="8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．计量</w:t>
      </w:r>
    </w:p>
    <w:p>
      <w:pPr>
        <w:spacing w:line="338" w:lineRule="auto" w:before="139"/>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）本公司在计量递延所得税资产和递延所得税负债时，采用与收回资产或清偿债务的预期方式相一致的税 率和计税基础。</w:t>
      </w:r>
    </w:p>
    <w:p>
      <w:pPr>
        <w:spacing w:before="82"/>
        <w:ind w:left="2062"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）本公司当期所得税和递延所得税作为所得税费用或收益计入当期损益，但不包括下列情况产生的所得税：</w:t>
      </w:r>
    </w:p>
    <w:p>
      <w:pPr>
        <w:spacing w:before="139"/>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）企业合并；</w:t>
      </w:r>
    </w:p>
    <w:p>
      <w:pPr>
        <w:spacing w:line="386" w:lineRule="auto" w:before="142"/>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）直接在所有者权益中确认的交易或者事项。 与直接计入所有者权益的交易或者事项相关的当期所得税和递延所得税，计入所有者权益。 </w:t>
      </w:r>
      <w:r>
        <w:rPr>
          <w:rFonts w:ascii="Times New Roman" w:hAnsi="Times New Roman" w:cs="Times New Roman" w:eastAsia="Times New Roman" w:hint="default"/>
          <w:sz w:val="18"/>
          <w:szCs w:val="18"/>
        </w:rPr>
        <w:t>3</w:t>
      </w:r>
      <w:r>
        <w:rPr>
          <w:rFonts w:ascii="宋体" w:hAnsi="宋体" w:cs="宋体" w:eastAsia="宋体" w:hint="default"/>
          <w:sz w:val="18"/>
          <w:szCs w:val="18"/>
        </w:rPr>
        <w:t>）本公司在计算确定当期所得税（即当期应交所得税）以及递延所得税费用（或收益）的基础上，将两者</w:t>
      </w:r>
    </w:p>
    <w:p>
      <w:pPr>
        <w:spacing w:line="216"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之和确认为利润表中的所得税费用（或收益</w:t>
      </w:r>
      <w:r>
        <w:rPr>
          <w:rFonts w:ascii="宋体" w:hAnsi="宋体" w:cs="宋体" w:eastAsia="宋体" w:hint="default"/>
          <w:spacing w:val="-92"/>
          <w:sz w:val="18"/>
          <w:szCs w:val="18"/>
        </w:rPr>
        <w:t>）</w:t>
      </w:r>
      <w:r>
        <w:rPr>
          <w:rFonts w:ascii="宋体" w:hAnsi="宋体" w:cs="宋体" w:eastAsia="宋体" w:hint="default"/>
          <w:sz w:val="18"/>
          <w:szCs w:val="18"/>
        </w:rPr>
        <w:t>，但不包括直</w:t>
      </w:r>
      <w:r>
        <w:rPr>
          <w:rFonts w:ascii="宋体" w:hAnsi="宋体" w:cs="宋体" w:eastAsia="宋体" w:hint="default"/>
          <w:spacing w:val="2"/>
          <w:sz w:val="18"/>
          <w:szCs w:val="18"/>
        </w:rPr>
        <w:t>接</w:t>
      </w:r>
      <w:r>
        <w:rPr>
          <w:rFonts w:ascii="宋体" w:hAnsi="宋体" w:cs="宋体" w:eastAsia="宋体" w:hint="default"/>
          <w:sz w:val="18"/>
          <w:szCs w:val="18"/>
        </w:rPr>
        <w:t>计入所有者权益的交易或事项的所得税影响。</w:t>
      </w:r>
    </w:p>
    <w:p>
      <w:pPr>
        <w:spacing w:line="398" w:lineRule="auto" w:before="153"/>
        <w:ind w:left="2062" w:right="1364" w:firstLine="0"/>
        <w:jc w:val="left"/>
        <w:rPr>
          <w:rFonts w:ascii="宋体" w:hAnsi="宋体" w:cs="宋体" w:eastAsia="宋体" w:hint="default"/>
          <w:sz w:val="18"/>
          <w:szCs w:val="18"/>
        </w:rPr>
      </w:pPr>
      <w:r>
        <w:rPr>
          <w:rFonts w:ascii="宋体" w:hAnsi="宋体" w:cs="宋体" w:eastAsia="宋体" w:hint="default"/>
          <w:b/>
          <w:bCs/>
          <w:sz w:val="18"/>
          <w:szCs w:val="18"/>
        </w:rPr>
        <w:t>（二十五）重要会计政策的确定依据和会计估计中所采用的关键假设和不确定因素</w:t>
      </w:r>
      <w:r>
        <w:rPr>
          <w:rFonts w:ascii="宋体" w:hAnsi="宋体" w:cs="宋体" w:eastAsia="宋体" w:hint="default"/>
          <w:b/>
          <w:bCs/>
          <w:w w:val="99"/>
          <w:sz w:val="18"/>
          <w:szCs w:val="18"/>
        </w:rPr>
        <w:t> </w:t>
      </w:r>
      <w:r>
        <w:rPr>
          <w:rFonts w:ascii="宋体" w:hAnsi="宋体" w:cs="宋体" w:eastAsia="宋体" w:hint="default"/>
          <w:sz w:val="18"/>
          <w:szCs w:val="18"/>
        </w:rPr>
        <w:t>由于经营活动内在的不确定性，本公司需要对无法准确计量的报表项目的账面价值进行判断、估计和假设。</w:t>
      </w:r>
    </w:p>
    <w:p>
      <w:pPr>
        <w:spacing w:line="357" w:lineRule="auto" w:before="0"/>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这些判断、估计和假设是基于本公司管理层过去的历史经验，并在考虑其他相关因素的基础上作出的，实际的结</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果可能与本公司的估计存在差异。</w:t>
      </w:r>
    </w:p>
    <w:p>
      <w:pPr>
        <w:spacing w:line="357" w:lineRule="auto" w:before="65"/>
        <w:ind w:left="1702" w:right="1412" w:firstLine="359"/>
        <w:jc w:val="left"/>
        <w:rPr>
          <w:rFonts w:ascii="宋体" w:hAnsi="宋体" w:cs="宋体" w:eastAsia="宋体" w:hint="default"/>
          <w:sz w:val="18"/>
          <w:szCs w:val="18"/>
        </w:rPr>
      </w:pPr>
      <w:r>
        <w:rPr>
          <w:rFonts w:ascii="宋体" w:hAnsi="宋体" w:cs="宋体" w:eastAsia="宋体" w:hint="default"/>
          <w:spacing w:val="-1"/>
          <w:sz w:val="18"/>
          <w:szCs w:val="18"/>
        </w:rPr>
        <w:t>本公司对前述判断、估计和假设在持续经营的基础上进行定期复核，会计估计的变更仅影响变更当期的，其</w:t>
      </w:r>
      <w:r>
        <w:rPr>
          <w:rFonts w:ascii="宋体" w:hAnsi="宋体" w:cs="宋体" w:eastAsia="宋体" w:hint="default"/>
          <w:sz w:val="18"/>
          <w:szCs w:val="18"/>
        </w:rPr>
        <w:t> 影响数在变更当期予以确认；既影响变更当期又影响未来期间的，其影响数在变更当期和未来期间予以确认。</w:t>
      </w:r>
    </w:p>
    <w:p>
      <w:pPr>
        <w:spacing w:line="374" w:lineRule="auto" w:before="67"/>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．固定资产预计可使用年限和预计残值 </w:t>
      </w:r>
      <w:r>
        <w:rPr>
          <w:rFonts w:ascii="宋体" w:hAnsi="宋体" w:cs="宋体" w:eastAsia="宋体" w:hint="default"/>
          <w:spacing w:val="-1"/>
          <w:sz w:val="18"/>
          <w:szCs w:val="18"/>
        </w:rPr>
        <w:t>本公司就固定资产拟定可使用年限和残值。该估计是根据对类似性质及功能的固定资产的实际可使用年限和</w:t>
      </w:r>
    </w:p>
    <w:p>
      <w:pPr>
        <w:spacing w:line="357" w:lineRule="auto" w:before="14"/>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残值的历史经验为基础，并可能因技术革新及竞争对手就回应严峻的行业竞争而有重大改变。当固定资产预计可</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使用年限和残值少于先前估计，本公司将提高折旧、或冲销或冲减技术陈旧或者非战略性固定资产。</w:t>
      </w:r>
    </w:p>
    <w:p>
      <w:pPr>
        <w:spacing w:line="374" w:lineRule="auto" w:before="67"/>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．递延所得税资产的确认 </w:t>
      </w:r>
      <w:r>
        <w:rPr>
          <w:rFonts w:ascii="宋体" w:hAnsi="宋体" w:cs="宋体" w:eastAsia="宋体" w:hint="default"/>
          <w:spacing w:val="-1"/>
          <w:sz w:val="18"/>
          <w:szCs w:val="18"/>
        </w:rPr>
        <w:t>递延所得税资产的实现主要取决于未来的实际盈利及暂时性差异在未来使用年度的实际税率。如未来实际产</w:t>
      </w:r>
    </w:p>
    <w:p>
      <w:pPr>
        <w:spacing w:line="386" w:lineRule="auto" w:before="14"/>
        <w:ind w:left="2062" w:right="1411" w:hanging="360"/>
        <w:jc w:val="left"/>
        <w:rPr>
          <w:rFonts w:ascii="宋体" w:hAnsi="宋体" w:cs="宋体" w:eastAsia="宋体" w:hint="default"/>
          <w:sz w:val="18"/>
          <w:szCs w:val="18"/>
        </w:rPr>
      </w:pPr>
      <w:r>
        <w:rPr>
          <w:rFonts w:ascii="宋体" w:hAnsi="宋体" w:cs="宋体" w:eastAsia="宋体" w:hint="default"/>
          <w:sz w:val="18"/>
          <w:szCs w:val="18"/>
        </w:rPr>
        <w:t>生的盈利少于预期，或实际税率低于预期，确认的递延所得税资产将被转回，确认在转回发生期间的损益中。 </w:t>
      </w:r>
      <w:r>
        <w:rPr>
          <w:rFonts w:ascii="Times New Roman" w:hAnsi="Times New Roman" w:cs="Times New Roman" w:eastAsia="Times New Roman" w:hint="default"/>
          <w:sz w:val="18"/>
          <w:szCs w:val="18"/>
        </w:rPr>
        <w:t>3</w:t>
      </w:r>
      <w:r>
        <w:rPr>
          <w:rFonts w:ascii="宋体" w:hAnsi="宋体" w:cs="宋体" w:eastAsia="宋体" w:hint="default"/>
          <w:sz w:val="18"/>
          <w:szCs w:val="18"/>
        </w:rPr>
        <w:t>．坏账准备 </w:t>
      </w:r>
      <w:r>
        <w:rPr>
          <w:rFonts w:ascii="宋体" w:hAnsi="宋体" w:cs="宋体" w:eastAsia="宋体" w:hint="default"/>
          <w:spacing w:val="-1"/>
          <w:sz w:val="18"/>
          <w:szCs w:val="18"/>
        </w:rPr>
        <w:t>本公司根据应收款项的可收回性为判断基础确认坏账准备。当存在迹象表明应收款项无法收回时需要确认坏</w:t>
      </w:r>
    </w:p>
    <w:p>
      <w:pPr>
        <w:spacing w:line="357" w:lineRule="auto" w:before="5"/>
        <w:ind w:left="1702" w:right="1413" w:firstLine="0"/>
        <w:jc w:val="left"/>
        <w:rPr>
          <w:rFonts w:ascii="宋体" w:hAnsi="宋体" w:cs="宋体" w:eastAsia="宋体" w:hint="default"/>
          <w:sz w:val="18"/>
          <w:szCs w:val="18"/>
        </w:rPr>
      </w:pPr>
      <w:r>
        <w:rPr>
          <w:rFonts w:ascii="宋体" w:hAnsi="宋体" w:cs="宋体" w:eastAsia="宋体" w:hint="default"/>
          <w:spacing w:val="-1"/>
          <w:sz w:val="18"/>
          <w:szCs w:val="18"/>
        </w:rPr>
        <w:t>账准备。坏账准备的确认需要运用判断和估计，如重新估计结果与现有估计存在差异，该差异将会影响估计改变</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期间的应收款项账面价值。</w:t>
      </w:r>
    </w:p>
    <w:p>
      <w:pPr>
        <w:spacing w:before="67"/>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．金融工具管理风险和政策</w:t>
      </w:r>
    </w:p>
    <w:p>
      <w:pPr>
        <w:spacing w:after="0"/>
        <w:jc w:val="left"/>
        <w:rPr>
          <w:rFonts w:ascii="宋体" w:hAnsi="宋体" w:cs="宋体" w:eastAsia="宋体" w:hint="default"/>
          <w:sz w:val="18"/>
          <w:szCs w:val="18"/>
        </w:rPr>
        <w:sectPr>
          <w:footerReference w:type="default" r:id="rId291"/>
          <w:pgSz w:w="11910" w:h="16840"/>
          <w:pgMar w:footer="773" w:header="898" w:top="1080" w:bottom="960" w:left="0" w:right="0"/>
          <w:pgNumType w:start="112"/>
        </w:sectPr>
      </w:pPr>
    </w:p>
    <w:p>
      <w:pPr>
        <w:spacing w:line="357" w:lineRule="auto" w:before="69"/>
        <w:ind w:left="1702" w:right="1415" w:firstLine="359"/>
        <w:jc w:val="both"/>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062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1"/>
          <w:sz w:val="18"/>
          <w:szCs w:val="18"/>
        </w:rPr>
        <w:t>本公司的主要金融工具包括应收账款、其他应收款、应付账款、其他应付款、短期借款、长期借款等。该等</w:t>
      </w:r>
      <w:r>
        <w:rPr>
          <w:rFonts w:ascii="宋体" w:hAnsi="宋体" w:cs="宋体" w:eastAsia="宋体" w:hint="default"/>
          <w:sz w:val="18"/>
          <w:szCs w:val="18"/>
        </w:rPr>
        <w:t> </w:t>
      </w:r>
      <w:r>
        <w:rPr>
          <w:rFonts w:ascii="宋体" w:hAnsi="宋体" w:cs="宋体" w:eastAsia="宋体" w:hint="default"/>
          <w:spacing w:val="-1"/>
          <w:sz w:val="18"/>
          <w:szCs w:val="18"/>
        </w:rPr>
        <w:t>金融工具的详细情况已于相关附注内披露。公司管理层监控该等金融工具的风险，研究制订减少该等风险的政策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并确保实施及有效推行。</w:t>
      </w:r>
    </w:p>
    <w:p>
      <w:pPr>
        <w:spacing w:line="357" w:lineRule="auto" w:before="65"/>
        <w:ind w:left="1702" w:right="1413" w:firstLine="359"/>
        <w:jc w:val="both"/>
        <w:rPr>
          <w:rFonts w:ascii="宋体" w:hAnsi="宋体" w:cs="宋体" w:eastAsia="宋体" w:hint="default"/>
          <w:sz w:val="18"/>
          <w:szCs w:val="18"/>
        </w:rPr>
      </w:pPr>
      <w:r>
        <w:rPr>
          <w:rFonts w:ascii="宋体" w:hAnsi="宋体" w:cs="宋体" w:eastAsia="宋体" w:hint="default"/>
          <w:spacing w:val="-1"/>
          <w:sz w:val="18"/>
          <w:szCs w:val="18"/>
        </w:rPr>
        <w:t>于资产负债表日，如果债务人未能就各类已确认的金融资产履行其责任，或本公司为其提供财务担保的债务</w:t>
      </w:r>
      <w:r>
        <w:rPr>
          <w:rFonts w:ascii="宋体" w:hAnsi="宋体" w:cs="宋体" w:eastAsia="宋体" w:hint="default"/>
          <w:sz w:val="18"/>
          <w:szCs w:val="18"/>
        </w:rPr>
        <w:t> </w:t>
      </w:r>
      <w:r>
        <w:rPr>
          <w:rFonts w:ascii="宋体" w:hAnsi="宋体" w:cs="宋体" w:eastAsia="宋体" w:hint="default"/>
          <w:spacing w:val="-1"/>
          <w:sz w:val="18"/>
          <w:szCs w:val="18"/>
        </w:rPr>
        <w:t>人未能履行其责任，本公司的最高信贷风险为合并资产负债表中列报的该等金融资产的账面价值。为了尽量降低</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信贷风险，公司根据信贷政策，对本公司债务人超过信用期的应收款项进行催收并视情况决定是否启用法律诉讼</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程序，确保应收款项的收回。另外，公司在资产负债表日对每一项应收款项的可回收性进行检查，确保对应收款</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项计提足够的坏账准备。</w:t>
      </w:r>
    </w:p>
    <w:p>
      <w:pPr>
        <w:spacing w:line="388" w:lineRule="auto" w:before="65"/>
        <w:ind w:left="2062" w:right="6037" w:hanging="8"/>
        <w:jc w:val="left"/>
        <w:rPr>
          <w:rFonts w:ascii="宋体" w:hAnsi="宋体" w:cs="宋体" w:eastAsia="宋体" w:hint="default"/>
          <w:sz w:val="18"/>
          <w:szCs w:val="18"/>
        </w:rPr>
      </w:pPr>
      <w:r>
        <w:rPr>
          <w:rFonts w:ascii="宋体" w:hAnsi="宋体" w:cs="宋体" w:eastAsia="宋体" w:hint="default"/>
          <w:b/>
          <w:bCs/>
          <w:sz w:val="18"/>
          <w:szCs w:val="18"/>
        </w:rPr>
        <w:t>五、会计政策、会计估计变更以及会计差错更正</w:t>
      </w:r>
      <w:r>
        <w:rPr>
          <w:rFonts w:ascii="宋体" w:hAnsi="宋体" w:cs="宋体" w:eastAsia="宋体" w:hint="default"/>
          <w:b/>
          <w:bCs/>
          <w:w w:val="99"/>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．会计政策变更说明 本报告期内无会计政策变更事项。 </w:t>
      </w:r>
      <w:r>
        <w:rPr>
          <w:rFonts w:ascii="Times New Roman" w:hAnsi="Times New Roman" w:cs="Times New Roman" w:eastAsia="Times New Roman" w:hint="default"/>
          <w:sz w:val="18"/>
          <w:szCs w:val="18"/>
        </w:rPr>
        <w:t>2</w:t>
      </w:r>
      <w:r>
        <w:rPr>
          <w:rFonts w:ascii="宋体" w:hAnsi="宋体" w:cs="宋体" w:eastAsia="宋体" w:hint="default"/>
          <w:sz w:val="18"/>
          <w:szCs w:val="18"/>
        </w:rPr>
        <w:t>．会计估计变更说明 本报告期内无会计估计变更事项。 </w:t>
      </w:r>
      <w:r>
        <w:rPr>
          <w:rFonts w:ascii="Times New Roman" w:hAnsi="Times New Roman" w:cs="Times New Roman" w:eastAsia="Times New Roman" w:hint="default"/>
          <w:sz w:val="18"/>
          <w:szCs w:val="18"/>
        </w:rPr>
        <w:t>3</w:t>
      </w:r>
      <w:r>
        <w:rPr>
          <w:rFonts w:ascii="宋体" w:hAnsi="宋体" w:cs="宋体" w:eastAsia="宋体" w:hint="default"/>
          <w:sz w:val="18"/>
          <w:szCs w:val="18"/>
        </w:rPr>
        <w:t>．会计差错更正</w:t>
      </w:r>
    </w:p>
    <w:p>
      <w:pPr>
        <w:spacing w:line="396" w:lineRule="auto" w:before="18"/>
        <w:ind w:left="2054" w:right="7485" w:firstLine="7"/>
        <w:jc w:val="left"/>
        <w:rPr>
          <w:rFonts w:ascii="宋体" w:hAnsi="宋体" w:cs="宋体" w:eastAsia="宋体" w:hint="default"/>
          <w:sz w:val="18"/>
          <w:szCs w:val="18"/>
        </w:rPr>
      </w:pPr>
      <w:r>
        <w:rPr>
          <w:rFonts w:ascii="宋体" w:hAnsi="宋体" w:cs="宋体" w:eastAsia="宋体" w:hint="default"/>
          <w:sz w:val="18"/>
          <w:szCs w:val="18"/>
        </w:rPr>
        <w:t>本报告期内无会计差错更正。 </w:t>
      </w:r>
      <w:r>
        <w:rPr>
          <w:rFonts w:ascii="宋体" w:hAnsi="宋体" w:cs="宋体" w:eastAsia="宋体" w:hint="default"/>
          <w:b/>
          <w:bCs/>
          <w:sz w:val="18"/>
          <w:szCs w:val="18"/>
        </w:rPr>
        <w:t>六、主要税费</w:t>
      </w:r>
      <w:r>
        <w:rPr>
          <w:rFonts w:ascii="宋体" w:hAnsi="宋体" w:cs="宋体" w:eastAsia="宋体" w:hint="default"/>
          <w:sz w:val="18"/>
          <w:szCs w:val="18"/>
        </w:rPr>
      </w:r>
    </w:p>
    <w:p>
      <w:pPr>
        <w:spacing w:line="374" w:lineRule="auto" w:before="38"/>
        <w:ind w:left="2062" w:right="1411"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．企业所得税</w:t>
      </w:r>
      <w:r>
        <w:rPr>
          <w:rFonts w:ascii="宋体" w:hAnsi="宋体" w:cs="宋体" w:eastAsia="宋体" w:hint="default"/>
          <w:b/>
          <w:bCs/>
          <w:w w:val="99"/>
          <w:sz w:val="18"/>
          <w:szCs w:val="18"/>
        </w:rPr>
        <w:t> </w:t>
      </w:r>
      <w:r>
        <w:rPr>
          <w:rFonts w:ascii="宋体" w:hAnsi="宋体" w:cs="宋体" w:eastAsia="宋体" w:hint="default"/>
          <w:spacing w:val="-1"/>
          <w:sz w:val="18"/>
          <w:szCs w:val="18"/>
        </w:rPr>
        <w:t>本公司和子公司郑州炜盛电子科技有限公司、郑州创威煤安科技有限公司、郑州春泉暖通节能设备有限公司</w:t>
      </w:r>
    </w:p>
    <w:p>
      <w:pPr>
        <w:spacing w:line="338" w:lineRule="auto" w:before="14"/>
        <w:ind w:left="1702" w:right="1404" w:firstLine="0"/>
        <w:jc w:val="left"/>
        <w:rPr>
          <w:rFonts w:ascii="宋体" w:hAnsi="宋体" w:cs="宋体" w:eastAsia="宋体" w:hint="default"/>
          <w:sz w:val="18"/>
          <w:szCs w:val="18"/>
        </w:rPr>
      </w:pPr>
      <w:r>
        <w:rPr>
          <w:rFonts w:ascii="宋体" w:hAnsi="宋体" w:cs="宋体" w:eastAsia="宋体" w:hint="default"/>
          <w:spacing w:val="-1"/>
          <w:sz w:val="18"/>
          <w:szCs w:val="18"/>
        </w:rPr>
        <w:t>享受高新技术企业税收优惠，适用所得税税率</w:t>
      </w:r>
      <w:r>
        <w:rPr>
          <w:rFonts w:ascii="宋体" w:hAnsi="宋体" w:cs="宋体" w:eastAsia="宋体" w:hint="default"/>
          <w:spacing w:val="-20"/>
          <w:sz w:val="18"/>
          <w:szCs w:val="18"/>
        </w:rPr>
        <w:t> </w:t>
      </w:r>
      <w:r>
        <w:rPr>
          <w:rFonts w:ascii="Times New Roman" w:hAnsi="Times New Roman" w:cs="Times New Roman" w:eastAsia="Times New Roman" w:hint="default"/>
          <w:spacing w:val="-2"/>
          <w:sz w:val="18"/>
          <w:szCs w:val="18"/>
        </w:rPr>
        <w:t>15%</w:t>
      </w:r>
      <w:r>
        <w:rPr>
          <w:rFonts w:ascii="宋体" w:hAnsi="宋体" w:cs="宋体" w:eastAsia="宋体" w:hint="default"/>
          <w:spacing w:val="-2"/>
          <w:sz w:val="18"/>
          <w:szCs w:val="18"/>
        </w:rPr>
        <w:t>；子公司沈阳汉威科技有限公司、北京智威宇讯科技有限公司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适用所得税税率</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w:t>
      </w:r>
    </w:p>
    <w:p>
      <w:pPr>
        <w:spacing w:line="374" w:lineRule="auto" w:before="60"/>
        <w:ind w:left="2062" w:right="5488"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．增值税</w:t>
      </w:r>
      <w:r>
        <w:rPr>
          <w:rFonts w:ascii="宋体" w:hAnsi="宋体" w:cs="宋体" w:eastAsia="宋体" w:hint="default"/>
          <w:b/>
          <w:bCs/>
          <w:w w:val="99"/>
          <w:sz w:val="18"/>
          <w:szCs w:val="18"/>
        </w:rPr>
        <w:t> </w:t>
      </w:r>
      <w:r>
        <w:rPr>
          <w:rFonts w:ascii="宋体" w:hAnsi="宋体" w:cs="宋体" w:eastAsia="宋体" w:hint="default"/>
          <w:sz w:val="18"/>
          <w:szCs w:val="18"/>
        </w:rPr>
        <w:t>公司及子公司主要产品销售业务适用增值税率为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17%</w:t>
      </w:r>
      <w:r>
        <w:rPr>
          <w:rFonts w:ascii="宋体" w:hAnsi="宋体" w:cs="宋体" w:eastAsia="宋体" w:hint="default"/>
          <w:sz w:val="18"/>
          <w:szCs w:val="18"/>
        </w:rPr>
        <w:t>。</w:t>
      </w:r>
    </w:p>
    <w:p>
      <w:pPr>
        <w:spacing w:line="348" w:lineRule="auto" w:before="30"/>
        <w:ind w:left="1702" w:right="1318" w:firstLine="359"/>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pacing w:val="-6"/>
          <w:sz w:val="18"/>
          <w:szCs w:val="18"/>
        </w:rPr>
        <w:t>日正式施行的《中华人民共和国增值税暂行条例》，除取得的增值税扣税凭证不符合法律、</w:t>
      </w:r>
      <w:r>
        <w:rPr>
          <w:rFonts w:ascii="宋体" w:hAnsi="宋体" w:cs="宋体" w:eastAsia="宋体" w:hint="default"/>
          <w:sz w:val="18"/>
          <w:szCs w:val="18"/>
        </w:rPr>
        <w:t> 行政法规或者国务院税务主管部门有关规定的，其进项税额不得从销项税额中抵扣外，支付的增值税进项税额可 以抵扣销项税额。增值税应纳税额为当期销项税额抵减可以抵扣的进项税额后的余额。</w:t>
      </w:r>
    </w:p>
    <w:p>
      <w:pPr>
        <w:spacing w:line="376" w:lineRule="auto" w:before="72"/>
        <w:ind w:left="2062" w:right="2519" w:firstLine="0"/>
        <w:jc w:val="left"/>
        <w:rPr>
          <w:rFonts w:ascii="宋体" w:hAnsi="宋体" w:cs="宋体" w:eastAsia="宋体" w:hint="default"/>
          <w:sz w:val="18"/>
          <w:szCs w:val="18"/>
        </w:rPr>
      </w:pPr>
      <w:r>
        <w:rPr>
          <w:rFonts w:ascii="宋体" w:hAnsi="宋体" w:cs="宋体" w:eastAsia="宋体" w:hint="default"/>
          <w:sz w:val="18"/>
          <w:szCs w:val="18"/>
        </w:rPr>
        <w:t>自营出口产品销售采用</w:t>
      </w:r>
      <w:r>
        <w:rPr>
          <w:rFonts w:ascii="Times New Roman" w:hAnsi="Times New Roman" w:cs="Times New Roman" w:eastAsia="Times New Roman" w:hint="default"/>
          <w:sz w:val="18"/>
          <w:szCs w:val="18"/>
        </w:rPr>
        <w:t>“</w:t>
      </w:r>
      <w:r>
        <w:rPr>
          <w:rFonts w:ascii="宋体" w:hAnsi="宋体" w:cs="宋体" w:eastAsia="宋体" w:hint="default"/>
          <w:sz w:val="18"/>
          <w:szCs w:val="18"/>
        </w:rPr>
        <w:t>免、抵、退</w:t>
      </w:r>
      <w:r>
        <w:rPr>
          <w:rFonts w:ascii="Times New Roman" w:hAnsi="Times New Roman" w:cs="Times New Roman" w:eastAsia="Times New Roman" w:hint="default"/>
          <w:sz w:val="18"/>
          <w:szCs w:val="18"/>
        </w:rPr>
        <w:t>”</w:t>
      </w:r>
      <w:r>
        <w:rPr>
          <w:rFonts w:ascii="宋体" w:hAnsi="宋体" w:cs="宋体" w:eastAsia="宋体" w:hint="default"/>
          <w:sz w:val="18"/>
          <w:szCs w:val="18"/>
        </w:rPr>
        <w:t>办法，本期退税率为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或</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宋体" w:hAnsi="宋体" w:cs="宋体" w:eastAsia="宋体" w:hint="default"/>
          <w:sz w:val="18"/>
          <w:szCs w:val="18"/>
        </w:rPr>
        <w:t>。 子公司北京智威宇迅科技有限公司为小规模纳税人，主要产品销售业务适用增值税率为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．营业税</w:t>
      </w:r>
      <w:r>
        <w:rPr>
          <w:rFonts w:ascii="宋体" w:hAnsi="宋体" w:cs="宋体" w:eastAsia="宋体" w:hint="default"/>
          <w:sz w:val="18"/>
          <w:szCs w:val="18"/>
        </w:rPr>
      </w:r>
    </w:p>
    <w:p>
      <w:pPr>
        <w:spacing w:before="28"/>
        <w:ind w:left="2062" w:right="1306" w:firstLine="0"/>
        <w:jc w:val="left"/>
        <w:rPr>
          <w:rFonts w:ascii="宋体" w:hAnsi="宋体" w:cs="宋体" w:eastAsia="宋体" w:hint="default"/>
          <w:sz w:val="18"/>
          <w:szCs w:val="18"/>
        </w:rPr>
      </w:pPr>
      <w:r>
        <w:rPr>
          <w:rFonts w:ascii="宋体" w:hAnsi="宋体" w:cs="宋体" w:eastAsia="宋体" w:hint="default"/>
          <w:sz w:val="18"/>
          <w:szCs w:val="18"/>
        </w:rPr>
        <w:t>本公司对租赁业务等所取得的营业税应税收入按</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缴纳营业税。</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．城市维护建设税及教育费附加</w:t>
      </w:r>
      <w:r>
        <w:rPr>
          <w:rFonts w:ascii="宋体" w:hAnsi="宋体" w:cs="宋体" w:eastAsia="宋体" w:hint="default"/>
          <w:sz w:val="18"/>
          <w:szCs w:val="18"/>
        </w:rPr>
      </w:r>
    </w:p>
    <w:p>
      <w:pPr>
        <w:spacing w:line="338" w:lineRule="auto" w:before="142"/>
        <w:ind w:left="1702" w:right="1412" w:firstLine="359"/>
        <w:jc w:val="both"/>
        <w:rPr>
          <w:rFonts w:ascii="宋体" w:hAnsi="宋体" w:cs="宋体" w:eastAsia="宋体" w:hint="default"/>
          <w:sz w:val="18"/>
          <w:szCs w:val="18"/>
        </w:rPr>
      </w:pPr>
      <w:r>
        <w:rPr>
          <w:rFonts w:ascii="宋体" w:hAnsi="宋体" w:cs="宋体" w:eastAsia="宋体" w:hint="default"/>
          <w:sz w:val="18"/>
          <w:szCs w:val="18"/>
        </w:rPr>
        <w:t>本公司按照应交增值税、营业税和出口免抵增值税额的</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计算缴纳城市维护建设税；按照应交增值税和营 业税的</w:t>
      </w:r>
      <w:r>
        <w:rPr>
          <w:rFonts w:ascii="宋体" w:hAnsi="宋体" w:cs="宋体" w:eastAsia="宋体" w:hint="default"/>
          <w:spacing w:val="-74"/>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计算缴纳教育费附加，子公司沈阳汉威科技有限公司按照应交增值税和营业税的</w:t>
      </w:r>
      <w:r>
        <w:rPr>
          <w:rFonts w:ascii="宋体" w:hAnsi="宋体" w:cs="宋体" w:eastAsia="宋体" w:hint="default"/>
          <w:spacing w:val="-74"/>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计算缴纳地方教育 费附加。</w:t>
      </w:r>
    </w:p>
    <w:p>
      <w:pPr>
        <w:spacing w:before="7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．房产税</w:t>
      </w:r>
      <w:r>
        <w:rPr>
          <w:rFonts w:ascii="宋体" w:hAnsi="宋体" w:cs="宋体" w:eastAsia="宋体" w:hint="default"/>
          <w:sz w:val="18"/>
          <w:szCs w:val="18"/>
        </w:rPr>
      </w:r>
    </w:p>
    <w:p>
      <w:pPr>
        <w:spacing w:line="338" w:lineRule="auto" w:before="142"/>
        <w:ind w:left="1702" w:right="1414" w:firstLine="359"/>
        <w:jc w:val="both"/>
        <w:rPr>
          <w:rFonts w:ascii="宋体" w:hAnsi="宋体" w:cs="宋体" w:eastAsia="宋体" w:hint="default"/>
          <w:sz w:val="18"/>
          <w:szCs w:val="18"/>
        </w:rPr>
      </w:pPr>
      <w:r>
        <w:rPr>
          <w:rFonts w:ascii="宋体" w:hAnsi="宋体" w:cs="宋体" w:eastAsia="宋体" w:hint="default"/>
          <w:sz w:val="18"/>
          <w:szCs w:val="18"/>
        </w:rPr>
        <w:t>本公司自用房产依照房产原值一次减除 </w:t>
      </w:r>
      <w:r>
        <w:rPr>
          <w:rFonts w:ascii="Times New Roman" w:hAnsi="Times New Roman" w:cs="Times New Roman" w:eastAsia="Times New Roman" w:hint="default"/>
          <w:sz w:val="18"/>
          <w:szCs w:val="18"/>
        </w:rPr>
        <w:t>30%</w:t>
      </w:r>
      <w:r>
        <w:rPr>
          <w:rFonts w:ascii="宋体" w:hAnsi="宋体" w:cs="宋体" w:eastAsia="宋体" w:hint="default"/>
          <w:sz w:val="18"/>
          <w:szCs w:val="18"/>
        </w:rPr>
        <w:t>后的余值计算缴纳，税率为</w:t>
      </w:r>
      <w:r>
        <w:rPr>
          <w:rFonts w:ascii="宋体" w:hAnsi="宋体" w:cs="宋体" w:eastAsia="宋体" w:hint="default"/>
          <w:spacing w:val="-22"/>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；房产出租的，依照房产租金 收入计算缴纳，税率为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p>
    <w:p>
      <w:pPr>
        <w:spacing w:line="376" w:lineRule="auto" w:before="58"/>
        <w:ind w:left="2062" w:right="5504" w:hanging="8"/>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．个人所得税</w:t>
      </w:r>
      <w:r>
        <w:rPr>
          <w:rFonts w:ascii="宋体" w:hAnsi="宋体" w:cs="宋体" w:eastAsia="宋体" w:hint="default"/>
          <w:b/>
          <w:bCs/>
          <w:w w:val="99"/>
          <w:sz w:val="18"/>
          <w:szCs w:val="18"/>
        </w:rPr>
        <w:t> </w:t>
      </w:r>
      <w:r>
        <w:rPr>
          <w:rFonts w:ascii="宋体" w:hAnsi="宋体" w:cs="宋体" w:eastAsia="宋体" w:hint="default"/>
          <w:sz w:val="18"/>
          <w:szCs w:val="18"/>
        </w:rPr>
        <w:t>本公司员工的个人所得税由个人承担，公司代扣代缴。</w:t>
      </w:r>
    </w:p>
    <w:p>
      <w:pPr>
        <w:spacing w:after="0" w:line="376" w:lineRule="auto"/>
        <w:jc w:val="left"/>
        <w:rPr>
          <w:rFonts w:ascii="宋体" w:hAnsi="宋体" w:cs="宋体" w:eastAsia="宋体" w:hint="default"/>
          <w:sz w:val="18"/>
          <w:szCs w:val="18"/>
        </w:rPr>
        <w:sectPr>
          <w:pgSz w:w="11910" w:h="16840"/>
          <w:pgMar w:header="898" w:footer="773" w:top="1080" w:bottom="960" w:left="0" w:right="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064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b/>
          <w:bCs/>
          <w:sz w:val="18"/>
          <w:szCs w:val="18"/>
        </w:rPr>
        <w:t>七、企业合并及合并财务报表</w:t>
      </w:r>
      <w:r>
        <w:rPr>
          <w:rFonts w:ascii="宋体" w:hAnsi="宋体" w:cs="宋体" w:eastAsia="宋体" w:hint="default"/>
          <w:sz w:val="18"/>
          <w:szCs w:val="18"/>
        </w:rPr>
      </w:r>
    </w:p>
    <w:p>
      <w:pPr>
        <w:spacing w:before="153"/>
        <w:ind w:left="2062" w:right="1306" w:firstLine="0"/>
        <w:jc w:val="left"/>
        <w:rPr>
          <w:rFonts w:ascii="宋体" w:hAnsi="宋体" w:cs="宋体" w:eastAsia="宋体" w:hint="default"/>
          <w:sz w:val="18"/>
          <w:szCs w:val="18"/>
        </w:rPr>
      </w:pPr>
      <w:r>
        <w:rPr/>
        <w:pict>
          <v:shape style="position:absolute;margin-left:131.179993pt;margin-top:30.301695pt;width:.48pt;height:.12pt;mso-position-horizontal-relative:page;mso-position-vertical-relative:paragraph;z-index:-1280464" type="#_x0000_t75" stroked="false">
            <v:imagedata r:id="rId292" o:title=""/>
          </v:shape>
        </w:pict>
      </w:r>
      <w:r>
        <w:rPr/>
        <w:pict>
          <v:shape style="position:absolute;margin-left:168.619995pt;margin-top:30.301695pt;width:.48001pt;height:.12pt;mso-position-horizontal-relative:page;mso-position-vertical-relative:paragraph;z-index:-1280440" type="#_x0000_t75" stroked="false">
            <v:imagedata r:id="rId292" o:title=""/>
          </v:shape>
        </w:pict>
      </w:r>
      <w:r>
        <w:rPr/>
        <w:pict>
          <v:shape style="position:absolute;margin-left:220.850006pt;margin-top:30.301695pt;width:.48pt;height:.12pt;mso-position-horizontal-relative:page;mso-position-vertical-relative:paragraph;z-index:-1280416" type="#_x0000_t75" stroked="false">
            <v:imagedata r:id="rId292" o:title=""/>
          </v:shape>
        </w:pict>
      </w:r>
      <w:r>
        <w:rPr/>
        <w:pict>
          <v:shape style="position:absolute;margin-left:271.369995pt;margin-top:30.301695pt;width:.47998pt;height:.12pt;mso-position-horizontal-relative:page;mso-position-vertical-relative:paragraph;z-index:-1280392" type="#_x0000_t75" stroked="false">
            <v:imagedata r:id="rId292" o:title=""/>
          </v:shape>
        </w:pict>
      </w:r>
      <w:r>
        <w:rPr/>
        <w:pict>
          <v:shape style="position:absolute;margin-left:330.549988pt;margin-top:30.301695pt;width:.48001pt;height:.12pt;mso-position-horizontal-relative:page;mso-position-vertical-relative:paragraph;z-index:-1280368" type="#_x0000_t75" stroked="false">
            <v:imagedata r:id="rId292" o:title=""/>
          </v:shape>
        </w:pict>
      </w:r>
      <w:r>
        <w:rPr/>
        <w:pict>
          <v:shape style="position:absolute;margin-left:424.149994pt;margin-top:30.301695pt;width:.47998pt;height:.12pt;mso-position-horizontal-relative:page;mso-position-vertical-relative:paragraph;z-index:-1280344" type="#_x0000_t75" stroked="false">
            <v:imagedata r:id="rId292" o:title=""/>
          </v:shape>
        </w:pict>
      </w:r>
      <w:r>
        <w:rPr/>
        <w:pict>
          <v:shape style="position:absolute;margin-left:491.380005pt;margin-top:30.301695pt;width:.47998pt;height:.12pt;mso-position-horizontal-relative:page;mso-position-vertical-relative:paragraph;z-index:-1280320" type="#_x0000_t75" stroked="false">
            <v:imagedata r:id="rId292" o:title=""/>
          </v:shape>
        </w:pict>
      </w:r>
      <w:r>
        <w:rPr/>
        <w:pict>
          <v:group style="position:absolute;margin-left:71.783997pt;margin-top:111.061676pt;width:466.05pt;height:5.55pt;mso-position-horizontal-relative:page;mso-position-vertical-relative:paragraph;z-index:-1280296" coordorigin="1436,2221" coordsize="9321,111">
            <v:shape style="position:absolute;left:1436;top:2221;width:1207;height:110" type="#_x0000_t75" stroked="false">
              <v:imagedata r:id="rId293" o:title=""/>
            </v:shape>
            <v:shape style="position:absolute;left:2619;top:2317;width:763;height:14" type="#_x0000_t75" stroked="false">
              <v:imagedata r:id="rId294" o:title=""/>
            </v:shape>
            <v:shape style="position:absolute;left:3368;top:2317;width:1059;height:14" type="#_x0000_t75" stroked="false">
              <v:imagedata r:id="rId295" o:title=""/>
            </v:shape>
            <v:shape style="position:absolute;left:4412;top:2322;width:1015;height:10" type="#_x0000_t75" stroked="false">
              <v:imagedata r:id="rId296" o:title=""/>
            </v:shape>
            <v:shape style="position:absolute;left:5423;top:2317;width:1198;height:14" type="#_x0000_t75" stroked="false">
              <v:imagedata r:id="rId297" o:title=""/>
            </v:shape>
            <v:shape style="position:absolute;left:6606;top:2322;width:1877;height:10" type="#_x0000_t75" stroked="false">
              <v:imagedata r:id="rId298" o:title=""/>
            </v:shape>
            <v:shape style="position:absolute;left:8478;top:2322;width:1349;height:10" type="#_x0000_t75" stroked="false">
              <v:imagedata r:id="rId299" o:title=""/>
            </v:shape>
            <v:shape style="position:absolute;left:9823;top:2322;width:934;height:10" type="#_x0000_t75" stroked="false">
              <v:imagedata r:id="rId300" o:title=""/>
            </v:shape>
            <w10:wrap type="none"/>
          </v:group>
        </w:pict>
      </w:r>
      <w:r>
        <w:rPr/>
        <w:pict>
          <v:group style="position:absolute;margin-left:71.783997pt;margin-top:155.581711pt;width:466.05pt;height:.5pt;mso-position-horizontal-relative:page;mso-position-vertical-relative:paragraph;z-index:-1280272" coordorigin="1436,3112" coordsize="9321,10">
            <v:shape style="position:absolute;left:1436;top:3112;width:1188;height:10" type="#_x0000_t75" stroked="false">
              <v:imagedata r:id="rId301" o:title=""/>
            </v:shape>
            <v:shape style="position:absolute;left:2619;top:3112;width:1798;height:10" type="#_x0000_t75" stroked="false">
              <v:imagedata r:id="rId302" o:title=""/>
            </v:shape>
            <v:shape style="position:absolute;left:4412;top:3112;width:1015;height:10" type="#_x0000_t75" stroked="false">
              <v:imagedata r:id="rId296" o:title=""/>
            </v:shape>
            <v:shape style="position:absolute;left:5423;top:3112;width:1188;height:10" type="#_x0000_t75" stroked="false">
              <v:imagedata r:id="rId303" o:title=""/>
            </v:shape>
            <v:shape style="position:absolute;left:6606;top:3112;width:1877;height:10" type="#_x0000_t75" stroked="false">
              <v:imagedata r:id="rId298" o:title=""/>
            </v:shape>
            <v:shape style="position:absolute;left:8478;top:3112;width:1349;height:10" type="#_x0000_t75" stroked="false">
              <v:imagedata r:id="rId299" o:title=""/>
            </v:shape>
            <v:shape style="position:absolute;left:9823;top:3112;width:934;height:10" type="#_x0000_t75" stroked="false">
              <v:imagedata r:id="rId300" o:title=""/>
            </v:shape>
            <w10:wrap type="none"/>
          </v:group>
        </w:pict>
      </w:r>
      <w:r>
        <w:rPr/>
        <w:pict>
          <v:group style="position:absolute;margin-left:71.783997pt;margin-top:195.061661pt;width:466.05pt;height:.5pt;mso-position-horizontal-relative:page;mso-position-vertical-relative:paragraph;z-index:-1280248" coordorigin="1436,3901" coordsize="9321,10">
            <v:shape style="position:absolute;left:1436;top:3901;width:1188;height:10" type="#_x0000_t75" stroked="false">
              <v:imagedata r:id="rId301" o:title=""/>
            </v:shape>
            <v:shape style="position:absolute;left:2619;top:3901;width:1798;height:10" type="#_x0000_t75" stroked="false">
              <v:imagedata r:id="rId302" o:title=""/>
            </v:shape>
            <v:shape style="position:absolute;left:4412;top:3901;width:1015;height:10" type="#_x0000_t75" stroked="false">
              <v:imagedata r:id="rId296" o:title=""/>
            </v:shape>
            <v:shape style="position:absolute;left:5423;top:3901;width:1188;height:10" type="#_x0000_t75" stroked="false">
              <v:imagedata r:id="rId303" o:title=""/>
            </v:shape>
            <v:shape style="position:absolute;left:6606;top:3901;width:1877;height:10" type="#_x0000_t75" stroked="false">
              <v:imagedata r:id="rId298" o:title=""/>
            </v:shape>
            <v:shape style="position:absolute;left:8478;top:3901;width:1349;height:10" type="#_x0000_t75" stroked="false">
              <v:imagedata r:id="rId299" o:title=""/>
            </v:shape>
            <v:shape style="position:absolute;left:9823;top:3901;width:934;height:10" type="#_x0000_t75" stroked="false">
              <v:imagedata r:id="rId300" o:title=""/>
            </v:shape>
            <w10:wrap type="none"/>
          </v:group>
        </w:pict>
      </w:r>
      <w:r>
        <w:rPr>
          <w:rFonts w:ascii="Times New Roman" w:hAnsi="Times New Roman" w:cs="Times New Roman" w:eastAsia="Times New Roman" w:hint="default"/>
          <w:sz w:val="18"/>
          <w:szCs w:val="18"/>
        </w:rPr>
        <w:t>1</w:t>
      </w:r>
      <w:r>
        <w:rPr>
          <w:rFonts w:ascii="宋体" w:hAnsi="宋体" w:cs="宋体" w:eastAsia="宋体" w:hint="default"/>
          <w:sz w:val="18"/>
          <w:szCs w:val="18"/>
        </w:rPr>
        <w:t>．纳入合并财务报表的子公司基本情况</w:t>
      </w:r>
    </w:p>
    <w:p>
      <w:pPr>
        <w:spacing w:line="240" w:lineRule="auto" w:before="5"/>
        <w:rPr>
          <w:rFonts w:ascii="宋体" w:hAnsi="宋体" w:cs="宋体" w:eastAsia="宋体" w:hint="default"/>
          <w:sz w:val="13"/>
          <w:szCs w:val="13"/>
        </w:rPr>
      </w:pPr>
    </w:p>
    <w:tbl>
      <w:tblPr>
        <w:tblW w:w="0" w:type="auto"/>
        <w:jc w:val="left"/>
        <w:tblInd w:w="1421" w:type="dxa"/>
        <w:tblLayout w:type="fixed"/>
        <w:tblCellMar>
          <w:top w:w="0" w:type="dxa"/>
          <w:left w:w="0" w:type="dxa"/>
          <w:bottom w:w="0" w:type="dxa"/>
          <w:right w:w="0" w:type="dxa"/>
        </w:tblCellMar>
        <w:tblLook w:val="01E0"/>
      </w:tblPr>
      <w:tblGrid>
        <w:gridCol w:w="1207"/>
        <w:gridCol w:w="749"/>
        <w:gridCol w:w="1045"/>
        <w:gridCol w:w="1010"/>
        <w:gridCol w:w="1184"/>
        <w:gridCol w:w="1872"/>
        <w:gridCol w:w="1345"/>
        <w:gridCol w:w="924"/>
      </w:tblGrid>
      <w:tr>
        <w:trPr>
          <w:trHeight w:val="1630" w:hRule="exact"/>
        </w:trPr>
        <w:tc>
          <w:tcPr>
            <w:tcW w:w="1207"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60" w:right="0"/>
              <w:jc w:val="left"/>
              <w:rPr>
                <w:rFonts w:ascii="新宋体" w:hAnsi="新宋体" w:cs="新宋体" w:eastAsia="新宋体" w:hint="default"/>
                <w:sz w:val="18"/>
                <w:szCs w:val="18"/>
              </w:rPr>
            </w:pPr>
            <w:r>
              <w:rPr>
                <w:rFonts w:ascii="新宋体" w:hAnsi="新宋体" w:cs="新宋体" w:eastAsia="新宋体" w:hint="default"/>
                <w:sz w:val="18"/>
                <w:szCs w:val="18"/>
              </w:rPr>
              <w:t>子公司名称</w:t>
            </w:r>
          </w:p>
        </w:tc>
        <w:tc>
          <w:tcPr>
            <w:tcW w:w="74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37" w:lineRule="auto"/>
              <w:ind w:left="187" w:right="191"/>
              <w:jc w:val="both"/>
              <w:rPr>
                <w:rFonts w:ascii="新宋体" w:hAnsi="新宋体" w:cs="新宋体" w:eastAsia="新宋体" w:hint="default"/>
                <w:sz w:val="18"/>
                <w:szCs w:val="18"/>
              </w:rPr>
            </w:pPr>
            <w:r>
              <w:rPr>
                <w:rFonts w:ascii="新宋体" w:hAnsi="新宋体" w:cs="新宋体" w:eastAsia="新宋体" w:hint="default"/>
                <w:sz w:val="18"/>
                <w:szCs w:val="18"/>
              </w:rPr>
              <w:t>子公 司类 型</w:t>
            </w:r>
          </w:p>
        </w:tc>
        <w:tc>
          <w:tcPr>
            <w:tcW w:w="104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3"/>
              <w:jc w:val="center"/>
              <w:rPr>
                <w:rFonts w:ascii="新宋体" w:hAnsi="新宋体" w:cs="新宋体" w:eastAsia="新宋体" w:hint="default"/>
                <w:sz w:val="18"/>
                <w:szCs w:val="18"/>
              </w:rPr>
            </w:pPr>
            <w:r>
              <w:rPr>
                <w:rFonts w:ascii="新宋体" w:hAnsi="新宋体" w:cs="新宋体" w:eastAsia="新宋体" w:hint="default"/>
                <w:sz w:val="18"/>
                <w:szCs w:val="18"/>
              </w:rPr>
              <w:t>注册地</w:t>
            </w:r>
          </w:p>
        </w:tc>
        <w:tc>
          <w:tcPr>
            <w:tcW w:w="101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业务性质</w:t>
            </w:r>
          </w:p>
        </w:tc>
        <w:tc>
          <w:tcPr>
            <w:tcW w:w="118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注册资本</w:t>
            </w:r>
          </w:p>
        </w:tc>
        <w:tc>
          <w:tcPr>
            <w:tcW w:w="187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571" w:right="0"/>
              <w:jc w:val="left"/>
              <w:rPr>
                <w:rFonts w:ascii="新宋体" w:hAnsi="新宋体" w:cs="新宋体" w:eastAsia="新宋体" w:hint="default"/>
                <w:sz w:val="18"/>
                <w:szCs w:val="18"/>
              </w:rPr>
            </w:pPr>
            <w:r>
              <w:rPr>
                <w:rFonts w:ascii="新宋体" w:hAnsi="新宋体" w:cs="新宋体" w:eastAsia="新宋体" w:hint="default"/>
                <w:sz w:val="18"/>
                <w:szCs w:val="18"/>
              </w:rPr>
              <w:t>经营范围</w:t>
            </w:r>
          </w:p>
        </w:tc>
        <w:tc>
          <w:tcPr>
            <w:tcW w:w="134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30" w:lineRule="exact" w:before="149"/>
              <w:ind w:left="574" w:right="128" w:hanging="450"/>
              <w:jc w:val="left"/>
              <w:rPr>
                <w:rFonts w:ascii="新宋体" w:hAnsi="新宋体" w:cs="新宋体" w:eastAsia="新宋体" w:hint="default"/>
                <w:sz w:val="18"/>
                <w:szCs w:val="18"/>
              </w:rPr>
            </w:pPr>
            <w:r>
              <w:rPr>
                <w:rFonts w:ascii="新宋体" w:hAnsi="新宋体" w:cs="新宋体" w:eastAsia="新宋体" w:hint="default"/>
                <w:sz w:val="18"/>
                <w:szCs w:val="18"/>
              </w:rPr>
              <w:t>期末实际出资 额</w:t>
            </w:r>
          </w:p>
        </w:tc>
        <w:tc>
          <w:tcPr>
            <w:tcW w:w="924" w:type="dxa"/>
            <w:vMerge w:val="restart"/>
            <w:tcBorders>
              <w:top w:val="single" w:sz="12" w:space="0" w:color="000000"/>
              <w:left w:val="single" w:sz="4" w:space="0" w:color="000000"/>
              <w:right w:val="nil" w:sz="6" w:space="0" w:color="auto"/>
            </w:tcBorders>
          </w:tcPr>
          <w:p>
            <w:pPr>
              <w:pStyle w:val="TableParagraph"/>
              <w:spacing w:line="237" w:lineRule="auto" w:before="10"/>
              <w:ind w:left="100" w:right="24"/>
              <w:jc w:val="both"/>
              <w:rPr>
                <w:rFonts w:ascii="新宋体" w:hAnsi="新宋体" w:cs="新宋体" w:eastAsia="新宋体" w:hint="default"/>
                <w:sz w:val="18"/>
                <w:szCs w:val="18"/>
              </w:rPr>
            </w:pPr>
            <w:r>
              <w:rPr>
                <w:rFonts w:ascii="新宋体" w:hAnsi="新宋体" w:cs="新宋体" w:eastAsia="新宋体" w:hint="default"/>
                <w:spacing w:val="56"/>
                <w:sz w:val="18"/>
                <w:szCs w:val="18"/>
              </w:rPr>
              <w:t>实质上</w:t>
            </w:r>
            <w:r>
              <w:rPr>
                <w:rFonts w:ascii="新宋体" w:hAnsi="新宋体" w:cs="新宋体" w:eastAsia="新宋体" w:hint="default"/>
                <w:spacing w:val="-6"/>
                <w:sz w:val="18"/>
                <w:szCs w:val="18"/>
              </w:rPr>
              <w:t> </w:t>
            </w:r>
            <w:r>
              <w:rPr>
                <w:rFonts w:ascii="新宋体" w:hAnsi="新宋体" w:cs="新宋体" w:eastAsia="新宋体" w:hint="default"/>
                <w:spacing w:val="56"/>
                <w:sz w:val="18"/>
                <w:szCs w:val="18"/>
              </w:rPr>
              <w:t>构成对</w:t>
            </w:r>
            <w:r>
              <w:rPr>
                <w:rFonts w:ascii="新宋体" w:hAnsi="新宋体" w:cs="新宋体" w:eastAsia="新宋体" w:hint="default"/>
                <w:spacing w:val="-6"/>
                <w:sz w:val="18"/>
                <w:szCs w:val="18"/>
              </w:rPr>
              <w:t> </w:t>
            </w:r>
            <w:r>
              <w:rPr>
                <w:rFonts w:ascii="新宋体" w:hAnsi="新宋体" w:cs="新宋体" w:eastAsia="新宋体" w:hint="default"/>
                <w:spacing w:val="56"/>
                <w:sz w:val="18"/>
                <w:szCs w:val="18"/>
              </w:rPr>
              <w:t>子公司</w:t>
            </w:r>
            <w:r>
              <w:rPr>
                <w:rFonts w:ascii="新宋体" w:hAnsi="新宋体" w:cs="新宋体" w:eastAsia="新宋体" w:hint="default"/>
                <w:spacing w:val="-6"/>
                <w:sz w:val="18"/>
                <w:szCs w:val="18"/>
              </w:rPr>
              <w:t> </w:t>
            </w:r>
            <w:r>
              <w:rPr>
                <w:rFonts w:ascii="新宋体" w:hAnsi="新宋体" w:cs="新宋体" w:eastAsia="新宋体" w:hint="default"/>
                <w:spacing w:val="56"/>
                <w:sz w:val="18"/>
                <w:szCs w:val="18"/>
              </w:rPr>
              <w:t>净投资</w:t>
            </w:r>
            <w:r>
              <w:rPr>
                <w:rFonts w:ascii="新宋体" w:hAnsi="新宋体" w:cs="新宋体" w:eastAsia="新宋体" w:hint="default"/>
                <w:spacing w:val="-6"/>
                <w:sz w:val="18"/>
                <w:szCs w:val="18"/>
              </w:rPr>
              <w:t> </w:t>
            </w:r>
            <w:r>
              <w:rPr>
                <w:rFonts w:ascii="新宋体" w:hAnsi="新宋体" w:cs="新宋体" w:eastAsia="新宋体" w:hint="default"/>
                <w:spacing w:val="56"/>
                <w:sz w:val="18"/>
                <w:szCs w:val="18"/>
              </w:rPr>
              <w:t>的其他</w:t>
            </w:r>
            <w:r>
              <w:rPr>
                <w:rFonts w:ascii="新宋体" w:hAnsi="新宋体" w:cs="新宋体" w:eastAsia="新宋体" w:hint="default"/>
                <w:spacing w:val="-6"/>
                <w:sz w:val="18"/>
                <w:szCs w:val="18"/>
              </w:rPr>
              <w:t> </w:t>
            </w:r>
            <w:r>
              <w:rPr>
                <w:rFonts w:ascii="新宋体" w:hAnsi="新宋体" w:cs="新宋体" w:eastAsia="新宋体" w:hint="default"/>
                <w:spacing w:val="56"/>
                <w:sz w:val="18"/>
                <w:szCs w:val="18"/>
              </w:rPr>
              <w:t>项目余</w:t>
            </w:r>
            <w:r>
              <w:rPr>
                <w:rFonts w:ascii="新宋体" w:hAnsi="新宋体" w:cs="新宋体" w:eastAsia="新宋体" w:hint="default"/>
                <w:spacing w:val="-6"/>
                <w:sz w:val="18"/>
                <w:szCs w:val="18"/>
              </w:rPr>
              <w:t> </w:t>
            </w:r>
            <w:r>
              <w:rPr>
                <w:rFonts w:ascii="新宋体" w:hAnsi="新宋体" w:cs="新宋体" w:eastAsia="新宋体" w:hint="default"/>
                <w:sz w:val="18"/>
                <w:szCs w:val="18"/>
              </w:rPr>
              <w:t>额</w:t>
            </w:r>
          </w:p>
        </w:tc>
      </w:tr>
      <w:tr>
        <w:trPr>
          <w:trHeight w:val="110" w:hRule="exact"/>
        </w:trPr>
        <w:tc>
          <w:tcPr>
            <w:tcW w:w="1207"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single" w:sz="4" w:space="0" w:color="000000"/>
            </w:tcBorders>
          </w:tcPr>
          <w:p>
            <w:pPr/>
          </w:p>
        </w:tc>
        <w:tc>
          <w:tcPr>
            <w:tcW w:w="1345" w:type="dxa"/>
            <w:tcBorders>
              <w:top w:val="nil" w:sz="6" w:space="0" w:color="auto"/>
              <w:left w:val="single" w:sz="4" w:space="0" w:color="000000"/>
              <w:bottom w:val="nil" w:sz="6" w:space="0" w:color="auto"/>
              <w:right w:val="single" w:sz="4" w:space="0" w:color="000000"/>
            </w:tcBorders>
          </w:tcPr>
          <w:p>
            <w:pPr/>
          </w:p>
        </w:tc>
        <w:tc>
          <w:tcPr>
            <w:tcW w:w="924" w:type="dxa"/>
            <w:vMerge/>
            <w:tcBorders>
              <w:left w:val="single" w:sz="4" w:space="0" w:color="000000"/>
              <w:right w:val="nil" w:sz="6" w:space="0" w:color="auto"/>
            </w:tcBorders>
          </w:tcPr>
          <w:p>
            <w:pPr/>
          </w:p>
        </w:tc>
      </w:tr>
      <w:tr>
        <w:trPr>
          <w:trHeight w:val="781" w:hRule="exact"/>
        </w:trPr>
        <w:tc>
          <w:tcPr>
            <w:tcW w:w="1207" w:type="dxa"/>
            <w:tcBorders>
              <w:top w:val="nil" w:sz="6" w:space="0" w:color="auto"/>
              <w:left w:val="nil" w:sz="6" w:space="0" w:color="auto"/>
              <w:bottom w:val="nil" w:sz="6" w:space="0" w:color="auto"/>
              <w:right w:val="single" w:sz="4" w:space="0" w:color="000000"/>
            </w:tcBorders>
          </w:tcPr>
          <w:p>
            <w:pPr>
              <w:pStyle w:val="TableParagraph"/>
              <w:spacing w:line="237" w:lineRule="auto" w:before="10"/>
              <w:ind w:left="122" w:right="81"/>
              <w:jc w:val="both"/>
              <w:rPr>
                <w:rFonts w:ascii="新宋体" w:hAnsi="新宋体" w:cs="新宋体" w:eastAsia="新宋体" w:hint="default"/>
                <w:sz w:val="18"/>
                <w:szCs w:val="18"/>
              </w:rPr>
            </w:pPr>
            <w:r>
              <w:rPr>
                <w:rFonts w:ascii="新宋体" w:hAnsi="新宋体" w:cs="新宋体" w:eastAsia="新宋体" w:hint="default"/>
                <w:spacing w:val="15"/>
                <w:sz w:val="18"/>
                <w:szCs w:val="18"/>
              </w:rPr>
              <w:t>郑州炜盛电</w:t>
            </w:r>
            <w:r>
              <w:rPr>
                <w:rFonts w:ascii="新宋体" w:hAnsi="新宋体" w:cs="新宋体" w:eastAsia="新宋体" w:hint="default"/>
                <w:spacing w:val="-71"/>
                <w:sz w:val="18"/>
                <w:szCs w:val="18"/>
              </w:rPr>
              <w:t> </w:t>
            </w:r>
            <w:r>
              <w:rPr>
                <w:rFonts w:ascii="新宋体" w:hAnsi="新宋体" w:cs="新宋体" w:eastAsia="新宋体" w:hint="default"/>
                <w:spacing w:val="15"/>
                <w:sz w:val="18"/>
                <w:szCs w:val="18"/>
              </w:rPr>
              <w:t>子科技有限</w:t>
            </w:r>
            <w:r>
              <w:rPr>
                <w:rFonts w:ascii="新宋体" w:hAnsi="新宋体" w:cs="新宋体" w:eastAsia="新宋体" w:hint="default"/>
                <w:spacing w:val="-71"/>
                <w:sz w:val="18"/>
                <w:szCs w:val="18"/>
              </w:rPr>
              <w:t> </w:t>
            </w:r>
            <w:r>
              <w:rPr>
                <w:rFonts w:ascii="新宋体" w:hAnsi="新宋体" w:cs="新宋体" w:eastAsia="新宋体" w:hint="default"/>
                <w:sz w:val="18"/>
                <w:szCs w:val="18"/>
              </w:rPr>
              <w:t>公司</w:t>
            </w: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32" w:lineRule="exact" w:before="148"/>
              <w:ind w:left="187" w:right="191"/>
              <w:jc w:val="left"/>
              <w:rPr>
                <w:rFonts w:ascii="新宋体" w:hAnsi="新宋体" w:cs="新宋体" w:eastAsia="新宋体" w:hint="default"/>
                <w:sz w:val="18"/>
                <w:szCs w:val="18"/>
              </w:rPr>
            </w:pPr>
            <w:r>
              <w:rPr>
                <w:rFonts w:ascii="新宋体" w:hAnsi="新宋体" w:cs="新宋体" w:eastAsia="新宋体" w:hint="default"/>
                <w:sz w:val="18"/>
                <w:szCs w:val="18"/>
              </w:rPr>
              <w:t>有限 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47" w:right="0"/>
              <w:jc w:val="center"/>
              <w:rPr>
                <w:rFonts w:ascii="新宋体" w:hAnsi="新宋体" w:cs="新宋体" w:eastAsia="新宋体" w:hint="default"/>
                <w:sz w:val="18"/>
                <w:szCs w:val="18"/>
              </w:rPr>
            </w:pPr>
            <w:r>
              <w:rPr>
                <w:rFonts w:ascii="新宋体" w:hAnsi="新宋体" w:cs="新宋体" w:eastAsia="新宋体" w:hint="default"/>
                <w:sz w:val="18"/>
                <w:szCs w:val="18"/>
              </w:rPr>
              <w:t>郑州市</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
              <w:jc w:val="center"/>
              <w:rPr>
                <w:rFonts w:ascii="新宋体" w:hAnsi="新宋体" w:cs="新宋体" w:eastAsia="新宋体" w:hint="default"/>
                <w:sz w:val="18"/>
                <w:szCs w:val="18"/>
              </w:rPr>
            </w:pPr>
            <w:r>
              <w:rPr>
                <w:rFonts w:ascii="新宋体" w:hAnsi="新宋体" w:cs="新宋体" w:eastAsia="新宋体" w:hint="default"/>
                <w:sz w:val="18"/>
                <w:szCs w:val="18"/>
              </w:rPr>
              <w:t>制造业</w:t>
            </w:r>
          </w:p>
        </w:tc>
        <w:tc>
          <w:tcPr>
            <w:tcW w:w="118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52" w:right="0"/>
              <w:jc w:val="center"/>
              <w:rPr>
                <w:rFonts w:ascii="新宋体" w:hAnsi="新宋体" w:cs="新宋体" w:eastAsia="新宋体" w:hint="default"/>
                <w:sz w:val="18"/>
                <w:szCs w:val="18"/>
              </w:rPr>
            </w:pPr>
            <w:r>
              <w:rPr>
                <w:rFonts w:ascii="新宋体" w:hAnsi="新宋体" w:cs="新宋体" w:eastAsia="新宋体" w:hint="default"/>
                <w:sz w:val="18"/>
                <w:szCs w:val="18"/>
              </w:rPr>
              <w:t>400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32" w:lineRule="exact" w:before="148"/>
              <w:ind w:left="103" w:right="95"/>
              <w:jc w:val="left"/>
              <w:rPr>
                <w:rFonts w:ascii="新宋体" w:hAnsi="新宋体" w:cs="新宋体" w:eastAsia="新宋体" w:hint="default"/>
                <w:sz w:val="18"/>
                <w:szCs w:val="18"/>
              </w:rPr>
            </w:pPr>
            <w:r>
              <w:rPr>
                <w:rFonts w:ascii="新宋体" w:hAnsi="新宋体" w:cs="新宋体" w:eastAsia="新宋体" w:hint="default"/>
                <w:spacing w:val="4"/>
                <w:sz w:val="18"/>
                <w:szCs w:val="18"/>
              </w:rPr>
              <w:t>气敏元件等的开发、 </w:t>
            </w:r>
            <w:r>
              <w:rPr>
                <w:rFonts w:ascii="新宋体" w:hAnsi="新宋体" w:cs="新宋体" w:eastAsia="新宋体" w:hint="default"/>
                <w:sz w:val="18"/>
                <w:szCs w:val="18"/>
              </w:rPr>
              <w:t>生产、销售</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4"/>
              <w:jc w:val="right"/>
              <w:rPr>
                <w:rFonts w:ascii="新宋体" w:hAnsi="新宋体" w:cs="新宋体" w:eastAsia="新宋体" w:hint="default"/>
                <w:sz w:val="18"/>
                <w:szCs w:val="18"/>
              </w:rPr>
            </w:pPr>
            <w:r>
              <w:rPr>
                <w:rFonts w:ascii="新宋体"/>
                <w:spacing w:val="-1"/>
                <w:sz w:val="18"/>
              </w:rPr>
              <w:t>8,238,715.82</w:t>
            </w:r>
          </w:p>
        </w:tc>
        <w:tc>
          <w:tcPr>
            <w:tcW w:w="924" w:type="dxa"/>
            <w:vMerge/>
            <w:tcBorders>
              <w:left w:val="single" w:sz="4" w:space="0" w:color="000000"/>
              <w:bottom w:val="nil" w:sz="6" w:space="0" w:color="auto"/>
              <w:right w:val="nil" w:sz="6" w:space="0" w:color="auto"/>
            </w:tcBorders>
          </w:tcPr>
          <w:p>
            <w:pPr/>
          </w:p>
        </w:tc>
      </w:tr>
      <w:tr>
        <w:trPr>
          <w:trHeight w:val="790" w:hRule="exact"/>
        </w:trPr>
        <w:tc>
          <w:tcPr>
            <w:tcW w:w="1207" w:type="dxa"/>
            <w:tcBorders>
              <w:top w:val="nil" w:sz="6" w:space="0" w:color="auto"/>
              <w:left w:val="nil" w:sz="6" w:space="0" w:color="auto"/>
              <w:bottom w:val="nil" w:sz="6" w:space="0" w:color="auto"/>
              <w:right w:val="single" w:sz="4" w:space="0" w:color="000000"/>
            </w:tcBorders>
          </w:tcPr>
          <w:p>
            <w:pPr>
              <w:pStyle w:val="TableParagraph"/>
              <w:spacing w:line="237" w:lineRule="auto" w:before="18"/>
              <w:ind w:left="122" w:right="81"/>
              <w:jc w:val="both"/>
              <w:rPr>
                <w:rFonts w:ascii="新宋体" w:hAnsi="新宋体" w:cs="新宋体" w:eastAsia="新宋体" w:hint="default"/>
                <w:sz w:val="18"/>
                <w:szCs w:val="18"/>
              </w:rPr>
            </w:pPr>
            <w:r>
              <w:rPr>
                <w:rFonts w:ascii="新宋体" w:hAnsi="新宋体" w:cs="新宋体" w:eastAsia="新宋体" w:hint="default"/>
                <w:spacing w:val="15"/>
                <w:sz w:val="18"/>
                <w:szCs w:val="18"/>
              </w:rPr>
              <w:t>郑州创威煤</w:t>
            </w:r>
            <w:r>
              <w:rPr>
                <w:rFonts w:ascii="新宋体" w:hAnsi="新宋体" w:cs="新宋体" w:eastAsia="新宋体" w:hint="default"/>
                <w:spacing w:val="-71"/>
                <w:sz w:val="18"/>
                <w:szCs w:val="18"/>
              </w:rPr>
              <w:t> </w:t>
            </w:r>
            <w:r>
              <w:rPr>
                <w:rFonts w:ascii="新宋体" w:hAnsi="新宋体" w:cs="新宋体" w:eastAsia="新宋体" w:hint="default"/>
                <w:spacing w:val="15"/>
                <w:sz w:val="18"/>
                <w:szCs w:val="18"/>
              </w:rPr>
              <w:t>安科技有限</w:t>
            </w:r>
            <w:r>
              <w:rPr>
                <w:rFonts w:ascii="新宋体" w:hAnsi="新宋体" w:cs="新宋体" w:eastAsia="新宋体" w:hint="default"/>
                <w:spacing w:val="-71"/>
                <w:sz w:val="18"/>
                <w:szCs w:val="18"/>
              </w:rPr>
              <w:t> </w:t>
            </w:r>
            <w:r>
              <w:rPr>
                <w:rFonts w:ascii="新宋体" w:hAnsi="新宋体" w:cs="新宋体" w:eastAsia="新宋体" w:hint="default"/>
                <w:sz w:val="18"/>
                <w:szCs w:val="18"/>
              </w:rPr>
              <w:t>公司</w:t>
            </w: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32" w:lineRule="exact" w:before="158"/>
              <w:ind w:left="187" w:right="191"/>
              <w:jc w:val="left"/>
              <w:rPr>
                <w:rFonts w:ascii="新宋体" w:hAnsi="新宋体" w:cs="新宋体" w:eastAsia="新宋体" w:hint="default"/>
                <w:sz w:val="18"/>
                <w:szCs w:val="18"/>
              </w:rPr>
            </w:pPr>
            <w:r>
              <w:rPr>
                <w:rFonts w:ascii="新宋体" w:hAnsi="新宋体" w:cs="新宋体" w:eastAsia="新宋体" w:hint="default"/>
                <w:sz w:val="18"/>
                <w:szCs w:val="18"/>
              </w:rPr>
              <w:t>有限 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7" w:right="0"/>
              <w:jc w:val="center"/>
              <w:rPr>
                <w:rFonts w:ascii="新宋体" w:hAnsi="新宋体" w:cs="新宋体" w:eastAsia="新宋体" w:hint="default"/>
                <w:sz w:val="18"/>
                <w:szCs w:val="18"/>
              </w:rPr>
            </w:pPr>
            <w:r>
              <w:rPr>
                <w:rFonts w:ascii="新宋体" w:hAnsi="新宋体" w:cs="新宋体" w:eastAsia="新宋体" w:hint="default"/>
                <w:sz w:val="18"/>
                <w:szCs w:val="18"/>
              </w:rPr>
              <w:t>郑州市</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
              <w:jc w:val="center"/>
              <w:rPr>
                <w:rFonts w:ascii="新宋体" w:hAnsi="新宋体" w:cs="新宋体" w:eastAsia="新宋体" w:hint="default"/>
                <w:sz w:val="18"/>
                <w:szCs w:val="18"/>
              </w:rPr>
            </w:pPr>
            <w:r>
              <w:rPr>
                <w:rFonts w:ascii="新宋体" w:hAnsi="新宋体" w:cs="新宋体" w:eastAsia="新宋体" w:hint="default"/>
                <w:sz w:val="18"/>
                <w:szCs w:val="18"/>
              </w:rPr>
              <w:t>制造业</w:t>
            </w:r>
          </w:p>
        </w:tc>
        <w:tc>
          <w:tcPr>
            <w:tcW w:w="11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0" w:right="0"/>
              <w:jc w:val="center"/>
              <w:rPr>
                <w:rFonts w:ascii="新宋体" w:hAnsi="新宋体" w:cs="新宋体" w:eastAsia="新宋体" w:hint="default"/>
                <w:sz w:val="18"/>
                <w:szCs w:val="18"/>
              </w:rPr>
            </w:pPr>
            <w:r>
              <w:rPr>
                <w:rFonts w:ascii="新宋体" w:hAnsi="新宋体" w:cs="新宋体" w:eastAsia="新宋体" w:hint="default"/>
                <w:sz w:val="18"/>
                <w:szCs w:val="18"/>
              </w:rPr>
              <w:t>4,200</w:t>
            </w:r>
            <w:r>
              <w:rPr>
                <w:rFonts w:ascii="新宋体" w:hAnsi="新宋体" w:cs="新宋体" w:eastAsia="新宋体" w:hint="default"/>
                <w:spacing w:val="-48"/>
                <w:sz w:val="18"/>
                <w:szCs w:val="18"/>
              </w:rPr>
              <w:t> </w:t>
            </w:r>
            <w:r>
              <w:rPr>
                <w:rFonts w:ascii="新宋体" w:hAnsi="新宋体" w:cs="新宋体" w:eastAsia="新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32" w:lineRule="exact" w:before="158"/>
              <w:ind w:left="103" w:right="95"/>
              <w:jc w:val="left"/>
              <w:rPr>
                <w:rFonts w:ascii="新宋体" w:hAnsi="新宋体" w:cs="新宋体" w:eastAsia="新宋体" w:hint="default"/>
                <w:sz w:val="18"/>
                <w:szCs w:val="18"/>
              </w:rPr>
            </w:pPr>
            <w:r>
              <w:rPr>
                <w:rFonts w:ascii="新宋体" w:hAnsi="新宋体" w:cs="新宋体" w:eastAsia="新宋体" w:hint="default"/>
                <w:spacing w:val="4"/>
                <w:sz w:val="18"/>
                <w:szCs w:val="18"/>
              </w:rPr>
              <w:t>监控、检测仪表的生 </w:t>
            </w:r>
            <w:r>
              <w:rPr>
                <w:rFonts w:ascii="新宋体" w:hAnsi="新宋体" w:cs="新宋体" w:eastAsia="新宋体" w:hint="default"/>
                <w:sz w:val="18"/>
                <w:szCs w:val="18"/>
              </w:rPr>
              <w:t>产、销售</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34" w:lineRule="exact" w:before="134"/>
              <w:ind w:right="104"/>
              <w:jc w:val="right"/>
              <w:rPr>
                <w:rFonts w:ascii="新宋体" w:hAnsi="新宋体" w:cs="新宋体" w:eastAsia="新宋体" w:hint="default"/>
                <w:sz w:val="18"/>
                <w:szCs w:val="18"/>
              </w:rPr>
            </w:pPr>
            <w:r>
              <w:rPr>
                <w:rFonts w:ascii="新宋体"/>
                <w:spacing w:val="-1"/>
                <w:sz w:val="18"/>
              </w:rPr>
              <w:t>41,686,910.3</w:t>
            </w:r>
          </w:p>
          <w:p>
            <w:pPr>
              <w:pStyle w:val="TableParagraph"/>
              <w:spacing w:line="234" w:lineRule="exact"/>
              <w:ind w:right="104"/>
              <w:jc w:val="right"/>
              <w:rPr>
                <w:rFonts w:ascii="新宋体" w:hAnsi="新宋体" w:cs="新宋体" w:eastAsia="新宋体" w:hint="default"/>
                <w:sz w:val="18"/>
                <w:szCs w:val="18"/>
              </w:rPr>
            </w:pPr>
            <w:r>
              <w:rPr>
                <w:rFonts w:ascii="新宋体"/>
                <w:sz w:val="18"/>
              </w:rPr>
              <w:t>8</w:t>
            </w:r>
          </w:p>
        </w:tc>
        <w:tc>
          <w:tcPr>
            <w:tcW w:w="924" w:type="dxa"/>
            <w:tcBorders>
              <w:top w:val="nil" w:sz="6" w:space="0" w:color="auto"/>
              <w:left w:val="single" w:sz="4" w:space="0" w:color="000000"/>
              <w:bottom w:val="nil" w:sz="6" w:space="0" w:color="auto"/>
              <w:right w:val="nil" w:sz="6" w:space="0" w:color="auto"/>
            </w:tcBorders>
          </w:tcPr>
          <w:p>
            <w:pPr/>
          </w:p>
        </w:tc>
      </w:tr>
      <w:tr>
        <w:trPr>
          <w:trHeight w:val="953" w:hRule="exact"/>
        </w:trPr>
        <w:tc>
          <w:tcPr>
            <w:tcW w:w="1207" w:type="dxa"/>
            <w:tcBorders>
              <w:top w:val="nil" w:sz="6" w:space="0" w:color="auto"/>
              <w:left w:val="nil" w:sz="6" w:space="0" w:color="auto"/>
              <w:bottom w:val="nil" w:sz="6" w:space="0" w:color="auto"/>
              <w:right w:val="single" w:sz="4" w:space="0" w:color="000000"/>
            </w:tcBorders>
          </w:tcPr>
          <w:p>
            <w:pPr>
              <w:pStyle w:val="TableParagraph"/>
              <w:spacing w:line="237" w:lineRule="auto" w:before="136"/>
              <w:ind w:left="122" w:right="81"/>
              <w:jc w:val="both"/>
              <w:rPr>
                <w:rFonts w:ascii="新宋体" w:hAnsi="新宋体" w:cs="新宋体" w:eastAsia="新宋体" w:hint="default"/>
                <w:sz w:val="18"/>
                <w:szCs w:val="18"/>
              </w:rPr>
            </w:pPr>
            <w:r>
              <w:rPr>
                <w:rFonts w:ascii="新宋体" w:hAnsi="新宋体" w:cs="新宋体" w:eastAsia="新宋体" w:hint="default"/>
                <w:spacing w:val="15"/>
                <w:sz w:val="18"/>
                <w:szCs w:val="18"/>
              </w:rPr>
              <w:t>郑州春泉暖</w:t>
            </w:r>
            <w:r>
              <w:rPr>
                <w:rFonts w:ascii="新宋体" w:hAnsi="新宋体" w:cs="新宋体" w:eastAsia="新宋体" w:hint="default"/>
                <w:spacing w:val="-71"/>
                <w:sz w:val="18"/>
                <w:szCs w:val="18"/>
              </w:rPr>
              <w:t> </w:t>
            </w:r>
            <w:r>
              <w:rPr>
                <w:rFonts w:ascii="新宋体" w:hAnsi="新宋体" w:cs="新宋体" w:eastAsia="新宋体" w:hint="default"/>
                <w:spacing w:val="15"/>
                <w:sz w:val="18"/>
                <w:szCs w:val="18"/>
              </w:rPr>
              <w:t>通节能设备</w:t>
            </w:r>
            <w:r>
              <w:rPr>
                <w:rFonts w:ascii="新宋体" w:hAnsi="新宋体" w:cs="新宋体" w:eastAsia="新宋体" w:hint="default"/>
                <w:spacing w:val="-71"/>
                <w:sz w:val="18"/>
                <w:szCs w:val="18"/>
              </w:rPr>
              <w:t> </w:t>
            </w:r>
            <w:r>
              <w:rPr>
                <w:rFonts w:ascii="新宋体" w:hAnsi="新宋体" w:cs="新宋体" w:eastAsia="新宋体" w:hint="default"/>
                <w:sz w:val="18"/>
                <w:szCs w:val="18"/>
              </w:rPr>
              <w:t>有限公司</w:t>
            </w: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32" w:lineRule="exact"/>
              <w:ind w:left="187" w:right="191"/>
              <w:jc w:val="left"/>
              <w:rPr>
                <w:rFonts w:ascii="新宋体" w:hAnsi="新宋体" w:cs="新宋体" w:eastAsia="新宋体" w:hint="default"/>
                <w:sz w:val="18"/>
                <w:szCs w:val="18"/>
              </w:rPr>
            </w:pPr>
            <w:r>
              <w:rPr>
                <w:rFonts w:ascii="新宋体" w:hAnsi="新宋体" w:cs="新宋体" w:eastAsia="新宋体" w:hint="default"/>
                <w:sz w:val="18"/>
                <w:szCs w:val="18"/>
              </w:rPr>
              <w:t>有限 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47" w:right="0"/>
              <w:jc w:val="center"/>
              <w:rPr>
                <w:rFonts w:ascii="新宋体" w:hAnsi="新宋体" w:cs="新宋体" w:eastAsia="新宋体" w:hint="default"/>
                <w:sz w:val="18"/>
                <w:szCs w:val="18"/>
              </w:rPr>
            </w:pPr>
            <w:r>
              <w:rPr>
                <w:rFonts w:ascii="新宋体" w:hAnsi="新宋体" w:cs="新宋体" w:eastAsia="新宋体" w:hint="default"/>
                <w:sz w:val="18"/>
                <w:szCs w:val="18"/>
              </w:rPr>
              <w:t>郑州市</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right="2"/>
              <w:jc w:val="center"/>
              <w:rPr>
                <w:rFonts w:ascii="新宋体" w:hAnsi="新宋体" w:cs="新宋体" w:eastAsia="新宋体" w:hint="default"/>
                <w:sz w:val="18"/>
                <w:szCs w:val="18"/>
              </w:rPr>
            </w:pPr>
            <w:r>
              <w:rPr>
                <w:rFonts w:ascii="新宋体" w:hAnsi="新宋体" w:cs="新宋体" w:eastAsia="新宋体" w:hint="default"/>
                <w:sz w:val="18"/>
                <w:szCs w:val="18"/>
              </w:rPr>
              <w:t>制造业</w:t>
            </w:r>
          </w:p>
        </w:tc>
        <w:tc>
          <w:tcPr>
            <w:tcW w:w="11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52" w:right="0"/>
              <w:jc w:val="center"/>
              <w:rPr>
                <w:rFonts w:ascii="新宋体" w:hAnsi="新宋体" w:cs="新宋体" w:eastAsia="新宋体" w:hint="default"/>
                <w:sz w:val="18"/>
                <w:szCs w:val="18"/>
              </w:rPr>
            </w:pPr>
            <w:r>
              <w:rPr>
                <w:rFonts w:ascii="新宋体" w:hAnsi="新宋体" w:cs="新宋体" w:eastAsia="新宋体" w:hint="default"/>
                <w:sz w:val="18"/>
                <w:szCs w:val="18"/>
              </w:rPr>
              <w:t>700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37" w:lineRule="auto" w:before="19"/>
              <w:ind w:left="103" w:right="95"/>
              <w:jc w:val="both"/>
              <w:rPr>
                <w:rFonts w:ascii="新宋体" w:hAnsi="新宋体" w:cs="新宋体" w:eastAsia="新宋体" w:hint="default"/>
                <w:sz w:val="18"/>
                <w:szCs w:val="18"/>
              </w:rPr>
            </w:pPr>
            <w:r>
              <w:rPr>
                <w:rFonts w:ascii="新宋体" w:hAnsi="新宋体" w:cs="新宋体" w:eastAsia="新宋体" w:hint="default"/>
                <w:spacing w:val="4"/>
                <w:sz w:val="18"/>
                <w:szCs w:val="18"/>
              </w:rPr>
              <w:t>中央空调计费系统、 节能自控管理系统等 的研发、生产、销售 </w:t>
            </w:r>
            <w:r>
              <w:rPr>
                <w:rFonts w:ascii="新宋体" w:hAnsi="新宋体" w:cs="新宋体" w:eastAsia="新宋体" w:hint="default"/>
                <w:sz w:val="18"/>
                <w:szCs w:val="18"/>
              </w:rPr>
              <w:t>及技术服务</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34" w:lineRule="exact"/>
              <w:ind w:right="104"/>
              <w:jc w:val="right"/>
              <w:rPr>
                <w:rFonts w:ascii="新宋体" w:hAnsi="新宋体" w:cs="新宋体" w:eastAsia="新宋体" w:hint="default"/>
                <w:sz w:val="18"/>
                <w:szCs w:val="18"/>
              </w:rPr>
            </w:pPr>
            <w:r>
              <w:rPr>
                <w:rFonts w:ascii="新宋体"/>
                <w:spacing w:val="-1"/>
                <w:sz w:val="18"/>
              </w:rPr>
              <w:t>12,000,000.0</w:t>
            </w:r>
          </w:p>
          <w:p>
            <w:pPr>
              <w:pStyle w:val="TableParagraph"/>
              <w:spacing w:line="234" w:lineRule="exact"/>
              <w:ind w:right="104"/>
              <w:jc w:val="right"/>
              <w:rPr>
                <w:rFonts w:ascii="新宋体" w:hAnsi="新宋体" w:cs="新宋体" w:eastAsia="新宋体" w:hint="default"/>
                <w:sz w:val="18"/>
                <w:szCs w:val="18"/>
              </w:rPr>
            </w:pPr>
            <w:r>
              <w:rPr>
                <w:rFonts w:ascii="新宋体"/>
                <w:sz w:val="18"/>
              </w:rPr>
              <w:t>0</w:t>
            </w:r>
          </w:p>
        </w:tc>
        <w:tc>
          <w:tcPr>
            <w:tcW w:w="924" w:type="dxa"/>
            <w:tcBorders>
              <w:top w:val="nil" w:sz="6" w:space="0" w:color="auto"/>
              <w:left w:val="single" w:sz="4" w:space="0" w:color="000000"/>
              <w:bottom w:val="nil" w:sz="6" w:space="0" w:color="auto"/>
              <w:right w:val="nil" w:sz="6" w:space="0" w:color="auto"/>
            </w:tcBorders>
          </w:tcPr>
          <w:p>
            <w:pPr/>
          </w:p>
        </w:tc>
      </w:tr>
      <w:tr>
        <w:trPr>
          <w:trHeight w:val="80" w:hRule="exact"/>
        </w:trPr>
        <w:tc>
          <w:tcPr>
            <w:tcW w:w="1207"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single" w:sz="4" w:space="0" w:color="000000"/>
            </w:tcBorders>
          </w:tcPr>
          <w:p>
            <w:pPr/>
          </w:p>
        </w:tc>
        <w:tc>
          <w:tcPr>
            <w:tcW w:w="1345"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nil" w:sz="6" w:space="0" w:color="auto"/>
            </w:tcBorders>
          </w:tcPr>
          <w:p>
            <w:pPr/>
          </w:p>
        </w:tc>
      </w:tr>
      <w:tr>
        <w:trPr>
          <w:trHeight w:val="1410" w:hRule="exact"/>
        </w:trPr>
        <w:tc>
          <w:tcPr>
            <w:tcW w:w="1207"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32" w:lineRule="exact"/>
              <w:ind w:left="122" w:right="81"/>
              <w:jc w:val="left"/>
              <w:rPr>
                <w:rFonts w:ascii="新宋体" w:hAnsi="新宋体" w:cs="新宋体" w:eastAsia="新宋体" w:hint="default"/>
                <w:sz w:val="18"/>
                <w:szCs w:val="18"/>
              </w:rPr>
            </w:pPr>
            <w:r>
              <w:rPr>
                <w:rFonts w:ascii="新宋体" w:hAnsi="新宋体" w:cs="新宋体" w:eastAsia="新宋体" w:hint="default"/>
                <w:spacing w:val="15"/>
                <w:sz w:val="18"/>
                <w:szCs w:val="18"/>
              </w:rPr>
              <w:t>沈阳汉威科</w:t>
            </w:r>
            <w:r>
              <w:rPr>
                <w:rFonts w:ascii="新宋体" w:hAnsi="新宋体" w:cs="新宋体" w:eastAsia="新宋体" w:hint="default"/>
                <w:spacing w:val="-71"/>
                <w:sz w:val="18"/>
                <w:szCs w:val="18"/>
              </w:rPr>
              <w:t> </w:t>
            </w:r>
            <w:r>
              <w:rPr>
                <w:rFonts w:ascii="新宋体" w:hAnsi="新宋体" w:cs="新宋体" w:eastAsia="新宋体" w:hint="default"/>
                <w:sz w:val="18"/>
                <w:szCs w:val="18"/>
              </w:rPr>
              <w:t>技有限公司</w:t>
            </w: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32" w:lineRule="exact"/>
              <w:ind w:left="187" w:right="191"/>
              <w:jc w:val="left"/>
              <w:rPr>
                <w:rFonts w:ascii="新宋体" w:hAnsi="新宋体" w:cs="新宋体" w:eastAsia="新宋体" w:hint="default"/>
                <w:sz w:val="18"/>
                <w:szCs w:val="18"/>
              </w:rPr>
            </w:pPr>
            <w:r>
              <w:rPr>
                <w:rFonts w:ascii="新宋体" w:hAnsi="新宋体" w:cs="新宋体" w:eastAsia="新宋体" w:hint="default"/>
                <w:sz w:val="18"/>
                <w:szCs w:val="18"/>
              </w:rPr>
              <w:t>有限 公司</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left="47" w:right="0"/>
              <w:jc w:val="center"/>
              <w:rPr>
                <w:rFonts w:ascii="新宋体" w:hAnsi="新宋体" w:cs="新宋体" w:eastAsia="新宋体" w:hint="default"/>
                <w:sz w:val="18"/>
                <w:szCs w:val="18"/>
              </w:rPr>
            </w:pPr>
            <w:r>
              <w:rPr>
                <w:rFonts w:ascii="新宋体" w:hAnsi="新宋体" w:cs="新宋体" w:eastAsia="新宋体" w:hint="default"/>
                <w:sz w:val="18"/>
                <w:szCs w:val="18"/>
              </w:rPr>
              <w:t>沈阳市</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2"/>
              <w:jc w:val="center"/>
              <w:rPr>
                <w:rFonts w:ascii="新宋体" w:hAnsi="新宋体" w:cs="新宋体" w:eastAsia="新宋体" w:hint="default"/>
                <w:sz w:val="18"/>
                <w:szCs w:val="18"/>
              </w:rPr>
            </w:pPr>
            <w:r>
              <w:rPr>
                <w:rFonts w:ascii="新宋体" w:hAnsi="新宋体" w:cs="新宋体" w:eastAsia="新宋体" w:hint="default"/>
                <w:sz w:val="18"/>
                <w:szCs w:val="18"/>
              </w:rPr>
              <w:t>流通业</w:t>
            </w:r>
          </w:p>
        </w:tc>
        <w:tc>
          <w:tcPr>
            <w:tcW w:w="11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left="52" w:right="0"/>
              <w:jc w:val="center"/>
              <w:rPr>
                <w:rFonts w:ascii="新宋体" w:hAnsi="新宋体" w:cs="新宋体" w:eastAsia="新宋体" w:hint="default"/>
                <w:sz w:val="18"/>
                <w:szCs w:val="18"/>
              </w:rPr>
            </w:pPr>
            <w:r>
              <w:rPr>
                <w:rFonts w:ascii="新宋体" w:hAnsi="新宋体" w:cs="新宋体" w:eastAsia="新宋体" w:hint="default"/>
                <w:sz w:val="18"/>
                <w:szCs w:val="18"/>
              </w:rPr>
              <w:t>200</w:t>
            </w:r>
            <w:r>
              <w:rPr>
                <w:rFonts w:ascii="新宋体" w:hAnsi="新宋体" w:cs="新宋体" w:eastAsia="新宋体" w:hint="default"/>
                <w:spacing w:val="-47"/>
                <w:sz w:val="18"/>
                <w:szCs w:val="18"/>
              </w:rPr>
              <w:t> </w:t>
            </w:r>
            <w:r>
              <w:rPr>
                <w:rFonts w:ascii="新宋体" w:hAnsi="新宋体" w:cs="新宋体" w:eastAsia="新宋体" w:hint="default"/>
                <w:sz w:val="18"/>
                <w:szCs w:val="18"/>
              </w:rPr>
              <w:t>万元</w:t>
            </w:r>
          </w:p>
        </w:tc>
        <w:tc>
          <w:tcPr>
            <w:tcW w:w="1872" w:type="dxa"/>
            <w:tcBorders>
              <w:top w:val="nil" w:sz="6" w:space="0" w:color="auto"/>
              <w:left w:val="single" w:sz="4" w:space="0" w:color="000000"/>
              <w:bottom w:val="nil" w:sz="6" w:space="0" w:color="auto"/>
              <w:right w:val="single" w:sz="4" w:space="0" w:color="000000"/>
            </w:tcBorders>
          </w:tcPr>
          <w:p>
            <w:pPr>
              <w:pStyle w:val="TableParagraph"/>
              <w:spacing w:line="237" w:lineRule="auto" w:before="10"/>
              <w:ind w:left="103" w:right="95"/>
              <w:jc w:val="both"/>
              <w:rPr>
                <w:rFonts w:ascii="新宋体" w:hAnsi="新宋体" w:cs="新宋体" w:eastAsia="新宋体" w:hint="default"/>
                <w:sz w:val="18"/>
                <w:szCs w:val="18"/>
              </w:rPr>
            </w:pPr>
            <w:r>
              <w:rPr>
                <w:rFonts w:ascii="新宋体" w:hAnsi="新宋体" w:cs="新宋体" w:eastAsia="新宋体" w:hint="default"/>
                <w:spacing w:val="4"/>
                <w:sz w:val="18"/>
                <w:szCs w:val="18"/>
              </w:rPr>
              <w:t>报警器材、红外测温 仪的研发与销售；节 能监测系统、红外测</w:t>
            </w:r>
            <w:r>
              <w:rPr>
                <w:rFonts w:ascii="新宋体" w:hAnsi="新宋体" w:cs="新宋体" w:eastAsia="新宋体" w:hint="default"/>
                <w:sz w:val="18"/>
                <w:szCs w:val="18"/>
              </w:rPr>
            </w:r>
          </w:p>
          <w:p>
            <w:pPr>
              <w:pStyle w:val="TableParagraph"/>
              <w:spacing w:line="237" w:lineRule="auto"/>
              <w:ind w:left="103" w:right="10"/>
              <w:jc w:val="left"/>
              <w:rPr>
                <w:rFonts w:ascii="新宋体" w:hAnsi="新宋体" w:cs="新宋体" w:eastAsia="新宋体" w:hint="default"/>
                <w:sz w:val="18"/>
                <w:szCs w:val="18"/>
              </w:rPr>
            </w:pPr>
            <w:r>
              <w:rPr>
                <w:rFonts w:ascii="新宋体" w:hAnsi="新宋体" w:cs="新宋体" w:eastAsia="新宋体" w:hint="default"/>
                <w:spacing w:val="-6"/>
                <w:sz w:val="18"/>
                <w:szCs w:val="18"/>
              </w:rPr>
              <w:t>温系统的销售、安装、</w:t>
            </w:r>
            <w:r>
              <w:rPr>
                <w:rFonts w:ascii="新宋体" w:hAnsi="新宋体" w:cs="新宋体" w:eastAsia="新宋体" w:hint="default"/>
                <w:spacing w:val="-84"/>
                <w:sz w:val="18"/>
                <w:szCs w:val="18"/>
              </w:rPr>
              <w:t> </w:t>
            </w:r>
            <w:r>
              <w:rPr>
                <w:rFonts w:ascii="新宋体" w:hAnsi="新宋体" w:cs="新宋体" w:eastAsia="新宋体" w:hint="default"/>
                <w:spacing w:val="-84"/>
                <w:sz w:val="18"/>
                <w:szCs w:val="18"/>
              </w:rPr>
            </w:r>
            <w:r>
              <w:rPr>
                <w:rFonts w:ascii="新宋体" w:hAnsi="新宋体" w:cs="新宋体" w:eastAsia="新宋体" w:hint="default"/>
                <w:spacing w:val="4"/>
                <w:sz w:val="18"/>
                <w:szCs w:val="18"/>
              </w:rPr>
              <w:t>调试、技术咨询、技</w:t>
            </w:r>
            <w:r>
              <w:rPr>
                <w:rFonts w:ascii="新宋体" w:hAnsi="新宋体" w:cs="新宋体" w:eastAsia="新宋体" w:hint="default"/>
                <w:spacing w:val="4"/>
                <w:sz w:val="18"/>
                <w:szCs w:val="18"/>
              </w:rPr>
              <w:t> </w:t>
            </w:r>
            <w:r>
              <w:rPr>
                <w:rFonts w:ascii="新宋体" w:hAnsi="新宋体" w:cs="新宋体" w:eastAsia="新宋体" w:hint="default"/>
                <w:sz w:val="18"/>
                <w:szCs w:val="18"/>
              </w:rPr>
              <w:t>术服务等</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103"/>
              <w:jc w:val="right"/>
              <w:rPr>
                <w:rFonts w:ascii="新宋体" w:hAnsi="新宋体" w:cs="新宋体" w:eastAsia="新宋体" w:hint="default"/>
                <w:sz w:val="18"/>
                <w:szCs w:val="18"/>
              </w:rPr>
            </w:pPr>
            <w:r>
              <w:rPr>
                <w:rFonts w:ascii="新宋体"/>
                <w:spacing w:val="-1"/>
                <w:sz w:val="18"/>
              </w:rPr>
              <w:t>1,020,000.00</w:t>
            </w:r>
            <w:r>
              <w:rPr>
                <w:rFonts w:ascii="新宋体"/>
                <w:sz w:val="18"/>
              </w:rPr>
            </w:r>
          </w:p>
        </w:tc>
        <w:tc>
          <w:tcPr>
            <w:tcW w:w="924" w:type="dxa"/>
            <w:tcBorders>
              <w:top w:val="nil" w:sz="6" w:space="0" w:color="auto"/>
              <w:left w:val="single" w:sz="4" w:space="0" w:color="000000"/>
              <w:bottom w:val="nil" w:sz="6" w:space="0" w:color="auto"/>
              <w:right w:val="nil" w:sz="6" w:space="0" w:color="auto"/>
            </w:tcBorders>
          </w:tcPr>
          <w:p>
            <w:pPr/>
          </w:p>
        </w:tc>
      </w:tr>
      <w:tr>
        <w:trPr>
          <w:trHeight w:val="80" w:hRule="exact"/>
        </w:trPr>
        <w:tc>
          <w:tcPr>
            <w:tcW w:w="1207"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single" w:sz="4" w:space="0" w:color="000000"/>
            </w:tcBorders>
          </w:tcPr>
          <w:p>
            <w:pPr/>
          </w:p>
        </w:tc>
        <w:tc>
          <w:tcPr>
            <w:tcW w:w="1045" w:type="dxa"/>
            <w:tcBorders>
              <w:top w:val="nil" w:sz="6" w:space="0" w:color="auto"/>
              <w:left w:val="single" w:sz="4" w:space="0" w:color="000000"/>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1184" w:type="dxa"/>
            <w:tcBorders>
              <w:top w:val="nil" w:sz="6" w:space="0" w:color="auto"/>
              <w:left w:val="single" w:sz="4" w:space="0" w:color="000000"/>
              <w:bottom w:val="nil" w:sz="6" w:space="0" w:color="auto"/>
              <w:right w:val="single" w:sz="4" w:space="0" w:color="000000"/>
            </w:tcBorders>
          </w:tcPr>
          <w:p>
            <w:pPr/>
          </w:p>
        </w:tc>
        <w:tc>
          <w:tcPr>
            <w:tcW w:w="1872" w:type="dxa"/>
            <w:tcBorders>
              <w:top w:val="nil" w:sz="6" w:space="0" w:color="auto"/>
              <w:left w:val="single" w:sz="4" w:space="0" w:color="000000"/>
              <w:bottom w:val="nil" w:sz="6" w:space="0" w:color="auto"/>
              <w:right w:val="single" w:sz="4" w:space="0" w:color="000000"/>
            </w:tcBorders>
          </w:tcPr>
          <w:p>
            <w:pPr/>
          </w:p>
        </w:tc>
        <w:tc>
          <w:tcPr>
            <w:tcW w:w="1345"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nil" w:sz="6" w:space="0" w:color="auto"/>
            </w:tcBorders>
          </w:tcPr>
          <w:p>
            <w:pPr/>
          </w:p>
        </w:tc>
      </w:tr>
      <w:tr>
        <w:trPr>
          <w:trHeight w:val="797" w:hRule="exact"/>
        </w:trPr>
        <w:tc>
          <w:tcPr>
            <w:tcW w:w="1207" w:type="dxa"/>
            <w:tcBorders>
              <w:top w:val="nil" w:sz="6" w:space="0" w:color="auto"/>
              <w:left w:val="nil" w:sz="6" w:space="0" w:color="auto"/>
              <w:bottom w:val="single" w:sz="12" w:space="0" w:color="000000"/>
              <w:right w:val="single" w:sz="4" w:space="0" w:color="000000"/>
            </w:tcBorders>
          </w:tcPr>
          <w:p>
            <w:pPr>
              <w:pStyle w:val="TableParagraph"/>
              <w:spacing w:line="237" w:lineRule="auto" w:before="10"/>
              <w:ind w:left="122" w:right="81"/>
              <w:jc w:val="both"/>
              <w:rPr>
                <w:rFonts w:ascii="新宋体" w:hAnsi="新宋体" w:cs="新宋体" w:eastAsia="新宋体" w:hint="default"/>
                <w:sz w:val="18"/>
                <w:szCs w:val="18"/>
              </w:rPr>
            </w:pPr>
            <w:r>
              <w:rPr>
                <w:rFonts w:ascii="新宋体" w:hAnsi="新宋体" w:cs="新宋体" w:eastAsia="新宋体" w:hint="default"/>
                <w:spacing w:val="15"/>
                <w:sz w:val="18"/>
                <w:szCs w:val="18"/>
              </w:rPr>
              <w:t>北京智威宇</w:t>
            </w:r>
            <w:r>
              <w:rPr>
                <w:rFonts w:ascii="新宋体" w:hAnsi="新宋体" w:cs="新宋体" w:eastAsia="新宋体" w:hint="default"/>
                <w:spacing w:val="-71"/>
                <w:sz w:val="18"/>
                <w:szCs w:val="18"/>
              </w:rPr>
              <w:t> </w:t>
            </w:r>
            <w:r>
              <w:rPr>
                <w:rFonts w:ascii="新宋体" w:hAnsi="新宋体" w:cs="新宋体" w:eastAsia="新宋体" w:hint="default"/>
                <w:spacing w:val="15"/>
                <w:sz w:val="18"/>
                <w:szCs w:val="18"/>
              </w:rPr>
              <w:t>讯科技有限</w:t>
            </w:r>
            <w:r>
              <w:rPr>
                <w:rFonts w:ascii="新宋体" w:hAnsi="新宋体" w:cs="新宋体" w:eastAsia="新宋体" w:hint="default"/>
                <w:spacing w:val="-71"/>
                <w:sz w:val="18"/>
                <w:szCs w:val="18"/>
              </w:rPr>
              <w:t> </w:t>
            </w:r>
            <w:r>
              <w:rPr>
                <w:rFonts w:ascii="新宋体" w:hAnsi="新宋体" w:cs="新宋体" w:eastAsia="新宋体" w:hint="default"/>
                <w:sz w:val="18"/>
                <w:szCs w:val="18"/>
              </w:rPr>
              <w:t>公司</w:t>
            </w:r>
          </w:p>
        </w:tc>
        <w:tc>
          <w:tcPr>
            <w:tcW w:w="749" w:type="dxa"/>
            <w:tcBorders>
              <w:top w:val="nil" w:sz="6" w:space="0" w:color="auto"/>
              <w:left w:val="single" w:sz="4" w:space="0" w:color="000000"/>
              <w:bottom w:val="single" w:sz="12" w:space="0" w:color="000000"/>
              <w:right w:val="single" w:sz="4" w:space="0" w:color="000000"/>
            </w:tcBorders>
          </w:tcPr>
          <w:p>
            <w:pPr>
              <w:pStyle w:val="TableParagraph"/>
              <w:spacing w:line="232" w:lineRule="exact" w:before="150"/>
              <w:ind w:left="187" w:right="191"/>
              <w:jc w:val="left"/>
              <w:rPr>
                <w:rFonts w:ascii="新宋体" w:hAnsi="新宋体" w:cs="新宋体" w:eastAsia="新宋体" w:hint="default"/>
                <w:sz w:val="18"/>
                <w:szCs w:val="18"/>
              </w:rPr>
            </w:pPr>
            <w:r>
              <w:rPr>
                <w:rFonts w:ascii="新宋体" w:hAnsi="新宋体" w:cs="新宋体" w:eastAsia="新宋体" w:hint="default"/>
                <w:sz w:val="18"/>
                <w:szCs w:val="18"/>
              </w:rPr>
              <w:t>有限 公司</w:t>
            </w:r>
          </w:p>
        </w:tc>
        <w:tc>
          <w:tcPr>
            <w:tcW w:w="10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47" w:right="0"/>
              <w:jc w:val="center"/>
              <w:rPr>
                <w:rFonts w:ascii="新宋体" w:hAnsi="新宋体" w:cs="新宋体" w:eastAsia="新宋体" w:hint="default"/>
                <w:sz w:val="18"/>
                <w:szCs w:val="18"/>
              </w:rPr>
            </w:pPr>
            <w:r>
              <w:rPr>
                <w:rFonts w:ascii="新宋体" w:hAnsi="新宋体" w:cs="新宋体" w:eastAsia="新宋体" w:hint="default"/>
                <w:sz w:val="18"/>
                <w:szCs w:val="18"/>
              </w:rPr>
              <w:t>北京市</w:t>
            </w:r>
          </w:p>
        </w:tc>
        <w:tc>
          <w:tcPr>
            <w:tcW w:w="10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其他</w:t>
            </w:r>
          </w:p>
        </w:tc>
        <w:tc>
          <w:tcPr>
            <w:tcW w:w="11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50" w:right="0"/>
              <w:jc w:val="center"/>
              <w:rPr>
                <w:rFonts w:ascii="新宋体" w:hAnsi="新宋体" w:cs="新宋体" w:eastAsia="新宋体" w:hint="default"/>
                <w:sz w:val="18"/>
                <w:szCs w:val="18"/>
              </w:rPr>
            </w:pPr>
            <w:r>
              <w:rPr>
                <w:rFonts w:ascii="新宋体" w:hAnsi="新宋体" w:cs="新宋体" w:eastAsia="新宋体" w:hint="default"/>
                <w:sz w:val="18"/>
                <w:szCs w:val="18"/>
              </w:rPr>
              <w:t>4,900</w:t>
            </w:r>
            <w:r>
              <w:rPr>
                <w:rFonts w:ascii="新宋体" w:hAnsi="新宋体" w:cs="新宋体" w:eastAsia="新宋体" w:hint="default"/>
                <w:spacing w:val="-48"/>
                <w:sz w:val="18"/>
                <w:szCs w:val="18"/>
              </w:rPr>
              <w:t> </w:t>
            </w:r>
            <w:r>
              <w:rPr>
                <w:rFonts w:ascii="新宋体" w:hAnsi="新宋体" w:cs="新宋体" w:eastAsia="新宋体" w:hint="default"/>
                <w:sz w:val="18"/>
                <w:szCs w:val="18"/>
              </w:rPr>
              <w:t>万元</w:t>
            </w:r>
          </w:p>
        </w:tc>
        <w:tc>
          <w:tcPr>
            <w:tcW w:w="18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3" w:right="0"/>
              <w:jc w:val="left"/>
              <w:rPr>
                <w:rFonts w:ascii="新宋体" w:hAnsi="新宋体" w:cs="新宋体" w:eastAsia="新宋体" w:hint="default"/>
                <w:sz w:val="18"/>
                <w:szCs w:val="18"/>
              </w:rPr>
            </w:pPr>
            <w:r>
              <w:rPr>
                <w:rFonts w:ascii="新宋体" w:hAnsi="新宋体" w:cs="新宋体" w:eastAsia="新宋体" w:hint="default"/>
                <w:sz w:val="18"/>
                <w:szCs w:val="18"/>
              </w:rPr>
              <w:t>技术推广</w:t>
            </w:r>
          </w:p>
        </w:tc>
        <w:tc>
          <w:tcPr>
            <w:tcW w:w="1345" w:type="dxa"/>
            <w:tcBorders>
              <w:top w:val="nil" w:sz="6" w:space="0" w:color="auto"/>
              <w:left w:val="single" w:sz="4" w:space="0" w:color="000000"/>
              <w:bottom w:val="single" w:sz="12" w:space="0" w:color="000000"/>
              <w:right w:val="single" w:sz="4" w:space="0" w:color="000000"/>
            </w:tcBorders>
          </w:tcPr>
          <w:p>
            <w:pPr>
              <w:pStyle w:val="TableParagraph"/>
              <w:spacing w:line="234" w:lineRule="exact" w:before="125"/>
              <w:ind w:right="104"/>
              <w:jc w:val="right"/>
              <w:rPr>
                <w:rFonts w:ascii="新宋体" w:hAnsi="新宋体" w:cs="新宋体" w:eastAsia="新宋体" w:hint="default"/>
                <w:sz w:val="18"/>
                <w:szCs w:val="18"/>
              </w:rPr>
            </w:pPr>
            <w:r>
              <w:rPr>
                <w:rFonts w:ascii="新宋体"/>
                <w:spacing w:val="-1"/>
                <w:sz w:val="18"/>
              </w:rPr>
              <w:t>49,000,000.0</w:t>
            </w:r>
          </w:p>
          <w:p>
            <w:pPr>
              <w:pStyle w:val="TableParagraph"/>
              <w:spacing w:line="234" w:lineRule="exact"/>
              <w:ind w:right="104"/>
              <w:jc w:val="right"/>
              <w:rPr>
                <w:rFonts w:ascii="新宋体" w:hAnsi="新宋体" w:cs="新宋体" w:eastAsia="新宋体" w:hint="default"/>
                <w:sz w:val="18"/>
                <w:szCs w:val="18"/>
              </w:rPr>
            </w:pPr>
            <w:r>
              <w:rPr>
                <w:rFonts w:ascii="新宋体"/>
                <w:sz w:val="18"/>
              </w:rPr>
              <w:t>0</w:t>
            </w:r>
          </w:p>
        </w:tc>
        <w:tc>
          <w:tcPr>
            <w:tcW w:w="924" w:type="dxa"/>
            <w:tcBorders>
              <w:top w:val="nil" w:sz="6" w:space="0" w:color="auto"/>
              <w:left w:val="single" w:sz="4" w:space="0" w:color="000000"/>
              <w:bottom w:val="single" w:sz="12" w:space="0" w:color="000000"/>
              <w:right w:val="nil" w:sz="6" w:space="0" w:color="auto"/>
            </w:tcBorders>
          </w:tcPr>
          <w:p>
            <w:pPr/>
          </w:p>
        </w:tc>
      </w:tr>
    </w:tbl>
    <w:p>
      <w:pPr>
        <w:spacing w:line="240" w:lineRule="auto" w:before="2"/>
        <w:rPr>
          <w:rFonts w:ascii="宋体" w:hAnsi="宋体" w:cs="宋体" w:eastAsia="宋体" w:hint="default"/>
          <w:sz w:val="24"/>
          <w:szCs w:val="24"/>
        </w:rPr>
      </w:pPr>
    </w:p>
    <w:p>
      <w:pPr>
        <w:spacing w:before="0"/>
        <w:ind w:left="1973" w:right="1306" w:firstLine="0"/>
        <w:jc w:val="left"/>
        <w:rPr>
          <w:rFonts w:ascii="宋体" w:hAnsi="宋体" w:cs="宋体" w:eastAsia="宋体" w:hint="default"/>
          <w:sz w:val="18"/>
          <w:szCs w:val="18"/>
        </w:rPr>
      </w:pPr>
      <w:r>
        <w:rPr/>
        <w:pict>
          <v:group style="position:absolute;margin-left:71.783997pt;margin-top:-136.028229pt;width:466.05pt;height:5.2pt;mso-position-horizontal-relative:page;mso-position-vertical-relative:paragraph;z-index:-1280224" coordorigin="1436,-2721" coordsize="9321,104">
            <v:shape style="position:absolute;left:1436;top:-2721;width:1207;height:103" type="#_x0000_t75" stroked="false">
              <v:imagedata r:id="rId304" o:title=""/>
            </v:shape>
            <v:shape style="position:absolute;left:2619;top:-2627;width:1798;height:10" type="#_x0000_t75" stroked="false">
              <v:imagedata r:id="rId302" o:title=""/>
            </v:shape>
            <v:shape style="position:absolute;left:4412;top:-2627;width:1015;height:10" type="#_x0000_t75" stroked="false">
              <v:imagedata r:id="rId296" o:title=""/>
            </v:shape>
            <v:shape style="position:absolute;left:5423;top:-2627;width:1188;height:10" type="#_x0000_t75" stroked="false">
              <v:imagedata r:id="rId303" o:title=""/>
            </v:shape>
            <v:shape style="position:absolute;left:6606;top:-2627;width:1877;height:10" type="#_x0000_t75" stroked="false">
              <v:imagedata r:id="rId298" o:title=""/>
            </v:shape>
            <v:shape style="position:absolute;left:8478;top:-2627;width:1349;height:10" type="#_x0000_t75" stroked="false">
              <v:imagedata r:id="rId299" o:title=""/>
            </v:shape>
            <v:shape style="position:absolute;left:9823;top:-2627;width:934;height:10" type="#_x0000_t75" stroked="false">
              <v:imagedata r:id="rId300" o:title=""/>
            </v:shape>
            <w10:wrap type="none"/>
          </v:group>
        </w:pict>
      </w:r>
      <w:r>
        <w:rPr/>
        <w:pict>
          <v:group style="position:absolute;margin-left:71.783997pt;margin-top:-61.748264pt;width:466.05pt;height:5.4pt;mso-position-horizontal-relative:page;mso-position-vertical-relative:paragraph;z-index:-1280200" coordorigin="1436,-1235" coordsize="9321,108">
            <v:shape style="position:absolute;left:1436;top:-1235;width:1207;height:108" type="#_x0000_t75" stroked="false">
              <v:imagedata r:id="rId305" o:title=""/>
            </v:shape>
            <v:shape style="position:absolute;left:2619;top:-1139;width:763;height:12" type="#_x0000_t75" stroked="false">
              <v:imagedata r:id="rId306" o:title=""/>
            </v:shape>
            <v:shape style="position:absolute;left:3368;top:-1139;width:1059;height:12" type="#_x0000_t75" stroked="false">
              <v:imagedata r:id="rId307" o:title=""/>
            </v:shape>
            <v:shape style="position:absolute;left:4412;top:-1139;width:1025;height:12" type="#_x0000_t75" stroked="false">
              <v:imagedata r:id="rId308" o:title=""/>
            </v:shape>
            <v:shape style="position:absolute;left:5423;top:-1139;width:1198;height:12" type="#_x0000_t75" stroked="false">
              <v:imagedata r:id="rId309" o:title=""/>
            </v:shape>
            <v:shape style="position:absolute;left:6606;top:-1139;width:1886;height:12" type="#_x0000_t75" stroked="false">
              <v:imagedata r:id="rId310" o:title=""/>
            </v:shape>
            <v:shape style="position:absolute;left:8478;top:-1139;width:1359;height:12" type="#_x0000_t75" stroked="false">
              <v:imagedata r:id="rId311" o:title=""/>
            </v:shape>
            <v:shape style="position:absolute;left:9823;top:-1137;width:934;height:10" type="#_x0000_t75" stroked="false">
              <v:imagedata r:id="rId300" o:title=""/>
            </v:shape>
            <w10:wrap type="none"/>
          </v:group>
        </w:pict>
      </w:r>
      <w:r>
        <w:rPr/>
        <w:pict>
          <v:shape style="position:absolute;margin-left:157.220001pt;margin-top:17.591726pt;width:.48pt;height:.12pt;mso-position-horizontal-relative:page;mso-position-vertical-relative:paragraph;z-index:-1280176" type="#_x0000_t75" stroked="false">
            <v:imagedata r:id="rId292" o:title=""/>
          </v:shape>
        </w:pict>
      </w:r>
      <w:r>
        <w:rPr/>
        <w:pict>
          <v:shape style="position:absolute;margin-left:202.490005pt;margin-top:17.591726pt;width:.48pt;height:.12pt;mso-position-horizontal-relative:page;mso-position-vertical-relative:paragraph;z-index:-1280152" type="#_x0000_t75" stroked="false">
            <v:imagedata r:id="rId292" o:title=""/>
          </v:shape>
        </w:pict>
      </w:r>
      <w:r>
        <w:rPr/>
        <w:pict>
          <v:shape style="position:absolute;margin-left:242.809998pt;margin-top:17.591726pt;width:.48pt;height:.12pt;mso-position-horizontal-relative:page;mso-position-vertical-relative:paragraph;z-index:-1280128" type="#_x0000_t75" stroked="false">
            <v:imagedata r:id="rId292" o:title=""/>
          </v:shape>
        </w:pict>
      </w:r>
      <w:r>
        <w:rPr/>
        <w:pict>
          <v:shape style="position:absolute;margin-left:279.649994pt;margin-top:17.591726pt;width:.47998pt;height:.12pt;mso-position-horizontal-relative:page;mso-position-vertical-relative:paragraph;z-index:-1280104" type="#_x0000_t75" stroked="false">
            <v:imagedata r:id="rId292" o:title=""/>
          </v:shape>
        </w:pict>
      </w:r>
      <w:r>
        <w:rPr/>
        <w:pict>
          <v:shape style="position:absolute;margin-left:352.029999pt;margin-top:17.591726pt;width:.47998pt;height:.12pt;mso-position-horizontal-relative:page;mso-position-vertical-relative:paragraph;z-index:-1280080" type="#_x0000_t75" stroked="false">
            <v:imagedata r:id="rId292" o:title=""/>
          </v:shape>
        </w:pict>
      </w:r>
      <w:r>
        <w:rPr/>
        <w:pict>
          <v:shape style="position:absolute;margin-left:424.149994pt;margin-top:17.591726pt;width:.47998pt;height:.12pt;mso-position-horizontal-relative:page;mso-position-vertical-relative:paragraph;z-index:-1280056" type="#_x0000_t75" stroked="false">
            <v:imagedata r:id="rId292" o:title=""/>
          </v:shape>
        </w:pict>
      </w:r>
      <w:r>
        <w:rPr/>
        <w:pict>
          <v:group style="position:absolute;margin-left:73.944pt;margin-top:75.311707pt;width:461.6pt;height:5.2pt;mso-position-horizontal-relative:page;mso-position-vertical-relative:paragraph;z-index:-1280032" coordorigin="1479,1506" coordsize="9232,104">
            <v:shape style="position:absolute;left:1479;top:1506;width:1685;height:103" type="#_x0000_t75" stroked="false">
              <v:imagedata r:id="rId312" o:title=""/>
            </v:shape>
            <v:shape style="position:absolute;left:3140;top:1600;width:910;height:10" type="#_x0000_t75" stroked="false">
              <v:imagedata r:id="rId313" o:title=""/>
            </v:shape>
            <v:shape style="position:absolute;left:4045;top:1600;width:811;height:10" type="#_x0000_t75" stroked="false">
              <v:imagedata r:id="rId314" o:title=""/>
            </v:shape>
            <v:shape style="position:absolute;left:4851;top:1600;width:742;height:10" type="#_x0000_t75" stroked="false">
              <v:imagedata r:id="rId315" o:title=""/>
            </v:shape>
            <v:shape style="position:absolute;left:5588;top:1600;width:1452;height:10" type="#_x0000_t75" stroked="false">
              <v:imagedata r:id="rId316" o:title=""/>
            </v:shape>
            <v:shape style="position:absolute;left:7036;top:1600;width:1447;height:10" type="#_x0000_t75" stroked="false">
              <v:imagedata r:id="rId317" o:title=""/>
            </v:shape>
            <v:shape style="position:absolute;left:8478;top:1600;width:2233;height:10" type="#_x0000_t75" stroked="false">
              <v:imagedata r:id="rId318" o:title=""/>
            </v:shape>
            <w10:wrap type="none"/>
          </v:group>
        </w:pict>
      </w:r>
      <w:r>
        <w:rPr/>
        <w:pict>
          <v:group style="position:absolute;margin-left:73.944pt;margin-top:107.831749pt;width:461.6pt;height:.5pt;mso-position-horizontal-relative:page;mso-position-vertical-relative:paragraph;z-index:-1280008" coordorigin="1479,2157" coordsize="9232,10">
            <v:shape style="position:absolute;left:1479;top:2157;width:1666;height:10" type="#_x0000_t75" stroked="false">
              <v:imagedata r:id="rId319" o:title=""/>
            </v:shape>
            <v:shape style="position:absolute;left:3140;top:2157;width:910;height:10" type="#_x0000_t75" stroked="false">
              <v:imagedata r:id="rId320" o:title=""/>
            </v:shape>
            <v:shape style="position:absolute;left:4045;top:2157;width:811;height:10" type="#_x0000_t75" stroked="false">
              <v:imagedata r:id="rId321" o:title=""/>
            </v:shape>
            <v:shape style="position:absolute;left:4851;top:2157;width:742;height:10" type="#_x0000_t75" stroked="false">
              <v:imagedata r:id="rId322" o:title=""/>
            </v:shape>
            <v:shape style="position:absolute;left:5588;top:2157;width:1452;height:10" type="#_x0000_t75" stroked="false">
              <v:imagedata r:id="rId323" o:title=""/>
            </v:shape>
            <v:shape style="position:absolute;left:7036;top:2157;width:1447;height:10" type="#_x0000_t75" stroked="false">
              <v:imagedata r:id="rId324" o:title=""/>
            </v:shape>
            <v:shape style="position:absolute;left:8478;top:2157;width:2233;height:10" type="#_x0000_t75" stroked="false">
              <v:imagedata r:id="rId325" o:title=""/>
            </v:shape>
            <w10:wrap type="none"/>
          </v:group>
        </w:pict>
      </w:r>
      <w:r>
        <w:rPr>
          <w:rFonts w:ascii="宋体" w:hAnsi="宋体" w:cs="宋体" w:eastAsia="宋体" w:hint="default"/>
          <w:sz w:val="18"/>
          <w:szCs w:val="18"/>
        </w:rPr>
        <w:t>续表：</w:t>
      </w:r>
    </w:p>
    <w:p>
      <w:pPr>
        <w:spacing w:line="240" w:lineRule="auto" w:before="9"/>
        <w:rPr>
          <w:rFonts w:ascii="宋体" w:hAnsi="宋体" w:cs="宋体" w:eastAsia="宋体" w:hint="default"/>
          <w:sz w:val="6"/>
          <w:szCs w:val="6"/>
        </w:rPr>
      </w:pPr>
    </w:p>
    <w:tbl>
      <w:tblPr>
        <w:tblW w:w="0" w:type="auto"/>
        <w:jc w:val="left"/>
        <w:tblInd w:w="1464" w:type="dxa"/>
        <w:tblLayout w:type="fixed"/>
        <w:tblCellMar>
          <w:top w:w="0" w:type="dxa"/>
          <w:left w:w="0" w:type="dxa"/>
          <w:bottom w:w="0" w:type="dxa"/>
          <w:right w:w="0" w:type="dxa"/>
        </w:tblCellMar>
        <w:tblLook w:val="01E0"/>
      </w:tblPr>
      <w:tblGrid>
        <w:gridCol w:w="1685"/>
        <w:gridCol w:w="905"/>
        <w:gridCol w:w="806"/>
        <w:gridCol w:w="737"/>
        <w:gridCol w:w="1448"/>
        <w:gridCol w:w="1442"/>
        <w:gridCol w:w="2223"/>
      </w:tblGrid>
      <w:tr>
        <w:trPr>
          <w:trHeight w:val="1169" w:hRule="exact"/>
        </w:trPr>
        <w:tc>
          <w:tcPr>
            <w:tcW w:w="1685"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98" w:right="0"/>
              <w:jc w:val="left"/>
              <w:rPr>
                <w:rFonts w:ascii="新宋体" w:hAnsi="新宋体" w:cs="新宋体" w:eastAsia="新宋体" w:hint="default"/>
                <w:sz w:val="18"/>
                <w:szCs w:val="18"/>
              </w:rPr>
            </w:pPr>
            <w:r>
              <w:rPr>
                <w:rFonts w:ascii="新宋体" w:hAnsi="新宋体" w:cs="新宋体" w:eastAsia="新宋体" w:hint="default"/>
                <w:sz w:val="18"/>
                <w:szCs w:val="18"/>
              </w:rPr>
              <w:t>子公司名称</w:t>
            </w:r>
          </w:p>
        </w:tc>
        <w:tc>
          <w:tcPr>
            <w:tcW w:w="90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32" w:lineRule="exact" w:before="150"/>
              <w:ind w:left="218" w:right="178" w:hanging="44"/>
              <w:jc w:val="left"/>
              <w:rPr>
                <w:rFonts w:ascii="新宋体" w:hAnsi="新宋体" w:cs="新宋体" w:eastAsia="新宋体" w:hint="default"/>
                <w:sz w:val="18"/>
                <w:szCs w:val="18"/>
              </w:rPr>
            </w:pPr>
            <w:r>
              <w:rPr>
                <w:rFonts w:ascii="新宋体" w:hAnsi="新宋体" w:cs="新宋体" w:eastAsia="新宋体" w:hint="default"/>
                <w:sz w:val="18"/>
                <w:szCs w:val="18"/>
              </w:rPr>
              <w:t>持股比 例</w:t>
            </w:r>
            <w:r>
              <w:rPr>
                <w:rFonts w:ascii="新宋体" w:hAnsi="新宋体" w:cs="新宋体" w:eastAsia="新宋体" w:hint="default"/>
                <w:sz w:val="18"/>
                <w:szCs w:val="18"/>
              </w:rPr>
              <w:t>(%)</w:t>
            </w:r>
          </w:p>
        </w:tc>
        <w:tc>
          <w:tcPr>
            <w:tcW w:w="8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37" w:lineRule="auto"/>
              <w:ind w:left="124" w:right="131"/>
              <w:jc w:val="center"/>
              <w:rPr>
                <w:rFonts w:ascii="新宋体" w:hAnsi="新宋体" w:cs="新宋体" w:eastAsia="新宋体" w:hint="default"/>
                <w:sz w:val="18"/>
                <w:szCs w:val="18"/>
              </w:rPr>
            </w:pPr>
            <w:r>
              <w:rPr>
                <w:rFonts w:ascii="新宋体" w:hAnsi="新宋体" w:cs="新宋体" w:eastAsia="新宋体" w:hint="default"/>
                <w:sz w:val="18"/>
                <w:szCs w:val="18"/>
              </w:rPr>
              <w:t>表决权 比例 </w:t>
            </w:r>
            <w:r>
              <w:rPr>
                <w:rFonts w:ascii="新宋体" w:hAnsi="新宋体" w:cs="新宋体" w:eastAsia="新宋体" w:hint="default"/>
                <w:sz w:val="18"/>
                <w:szCs w:val="18"/>
              </w:rPr>
              <w:t>(%)</w:t>
            </w:r>
          </w:p>
        </w:tc>
        <w:tc>
          <w:tcPr>
            <w:tcW w:w="7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37" w:lineRule="auto"/>
              <w:ind w:left="184" w:right="180"/>
              <w:jc w:val="both"/>
              <w:rPr>
                <w:rFonts w:ascii="新宋体" w:hAnsi="新宋体" w:cs="新宋体" w:eastAsia="新宋体" w:hint="default"/>
                <w:sz w:val="18"/>
                <w:szCs w:val="18"/>
              </w:rPr>
            </w:pPr>
            <w:r>
              <w:rPr>
                <w:rFonts w:ascii="新宋体" w:hAnsi="新宋体" w:cs="新宋体" w:eastAsia="新宋体" w:hint="default"/>
                <w:sz w:val="18"/>
                <w:szCs w:val="18"/>
              </w:rPr>
              <w:t>是否 合并 报表</w:t>
            </w:r>
          </w:p>
        </w:tc>
        <w:tc>
          <w:tcPr>
            <w:tcW w:w="144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center"/>
              <w:rPr>
                <w:rFonts w:ascii="新宋体" w:hAnsi="新宋体" w:cs="新宋体" w:eastAsia="新宋体" w:hint="default"/>
                <w:sz w:val="18"/>
                <w:szCs w:val="18"/>
              </w:rPr>
            </w:pPr>
            <w:r>
              <w:rPr>
                <w:rFonts w:ascii="新宋体" w:hAnsi="新宋体" w:cs="新宋体" w:eastAsia="新宋体" w:hint="default"/>
                <w:sz w:val="18"/>
                <w:szCs w:val="18"/>
              </w:rPr>
              <w:t>少数股东权益</w:t>
            </w:r>
          </w:p>
        </w:tc>
        <w:tc>
          <w:tcPr>
            <w:tcW w:w="1442" w:type="dxa"/>
            <w:vMerge w:val="restart"/>
            <w:tcBorders>
              <w:top w:val="single" w:sz="12" w:space="0" w:color="000000"/>
              <w:left w:val="single" w:sz="4" w:space="0" w:color="000000"/>
              <w:right w:val="single" w:sz="4" w:space="0" w:color="000000"/>
            </w:tcBorders>
          </w:tcPr>
          <w:p>
            <w:pPr>
              <w:pStyle w:val="TableParagraph"/>
              <w:spacing w:line="237" w:lineRule="auto" w:before="128"/>
              <w:ind w:left="175" w:right="175"/>
              <w:jc w:val="center"/>
              <w:rPr>
                <w:rFonts w:ascii="新宋体" w:hAnsi="新宋体" w:cs="新宋体" w:eastAsia="新宋体" w:hint="default"/>
                <w:sz w:val="18"/>
                <w:szCs w:val="18"/>
              </w:rPr>
            </w:pPr>
            <w:r>
              <w:rPr>
                <w:rFonts w:ascii="新宋体" w:hAnsi="新宋体" w:cs="新宋体" w:eastAsia="新宋体" w:hint="default"/>
                <w:sz w:val="18"/>
                <w:szCs w:val="18"/>
              </w:rPr>
              <w:t>少数股东权益 中用于冲减少 数股东损益的 金额</w:t>
            </w:r>
          </w:p>
        </w:tc>
        <w:tc>
          <w:tcPr>
            <w:tcW w:w="2223" w:type="dxa"/>
            <w:vMerge w:val="restart"/>
            <w:tcBorders>
              <w:top w:val="single" w:sz="12" w:space="0" w:color="000000"/>
              <w:left w:val="single" w:sz="4" w:space="0" w:color="000000"/>
              <w:right w:val="nil" w:sz="6" w:space="0" w:color="auto"/>
            </w:tcBorders>
          </w:tcPr>
          <w:p>
            <w:pPr>
              <w:pStyle w:val="TableParagraph"/>
              <w:spacing w:line="237" w:lineRule="auto" w:before="12"/>
              <w:ind w:left="144" w:right="93"/>
              <w:jc w:val="center"/>
              <w:rPr>
                <w:rFonts w:ascii="新宋体" w:hAnsi="新宋体" w:cs="新宋体" w:eastAsia="新宋体" w:hint="default"/>
                <w:sz w:val="18"/>
                <w:szCs w:val="18"/>
              </w:rPr>
            </w:pPr>
            <w:r>
              <w:rPr>
                <w:rFonts w:ascii="新宋体" w:hAnsi="新宋体" w:cs="新宋体" w:eastAsia="新宋体" w:hint="default"/>
                <w:sz w:val="18"/>
                <w:szCs w:val="18"/>
              </w:rPr>
              <w:t>从母公司所有者权益冲减 子公司少数股东分担的本 期亏损超过少数股东在该 子公司期初所有者权益中 所享有份额后的余额</w:t>
            </w:r>
          </w:p>
        </w:tc>
      </w:tr>
      <w:tr>
        <w:trPr>
          <w:trHeight w:val="654" w:hRule="exact"/>
        </w:trPr>
        <w:tc>
          <w:tcPr>
            <w:tcW w:w="1685" w:type="dxa"/>
            <w:tcBorders>
              <w:top w:val="nil" w:sz="6" w:space="0" w:color="auto"/>
              <w:left w:val="nil" w:sz="6" w:space="0" w:color="auto"/>
              <w:bottom w:val="nil" w:sz="6" w:space="0" w:color="auto"/>
              <w:right w:val="single" w:sz="4" w:space="0" w:color="000000"/>
            </w:tcBorders>
          </w:tcPr>
          <w:p>
            <w:pPr>
              <w:pStyle w:val="TableParagraph"/>
              <w:spacing w:line="232" w:lineRule="exact" w:before="138"/>
              <w:ind w:left="122" w:right="102"/>
              <w:jc w:val="left"/>
              <w:rPr>
                <w:rFonts w:ascii="新宋体" w:hAnsi="新宋体" w:cs="新宋体" w:eastAsia="新宋体" w:hint="default"/>
                <w:sz w:val="18"/>
                <w:szCs w:val="18"/>
              </w:rPr>
            </w:pPr>
            <w:r>
              <w:rPr>
                <w:rFonts w:ascii="新宋体" w:hAnsi="新宋体" w:cs="新宋体" w:eastAsia="新宋体" w:hint="default"/>
                <w:sz w:val="18"/>
                <w:szCs w:val="18"/>
              </w:rPr>
              <w:t>郑州炜盛电子科技</w:t>
            </w:r>
            <w:r>
              <w:rPr>
                <w:rFonts w:ascii="新宋体" w:hAnsi="新宋体" w:cs="新宋体" w:eastAsia="新宋体" w:hint="default"/>
                <w:spacing w:val="-79"/>
                <w:sz w:val="18"/>
                <w:szCs w:val="18"/>
              </w:rPr>
              <w:t> </w:t>
            </w:r>
            <w:r>
              <w:rPr>
                <w:rFonts w:ascii="新宋体" w:hAnsi="新宋体" w:cs="新宋体" w:eastAsia="新宋体" w:hint="default"/>
                <w:spacing w:val="-79"/>
                <w:sz w:val="18"/>
                <w:szCs w:val="18"/>
              </w:rPr>
            </w:r>
            <w:r>
              <w:rPr>
                <w:rFonts w:ascii="新宋体" w:hAnsi="新宋体" w:cs="新宋体" w:eastAsia="新宋体" w:hint="default"/>
                <w:sz w:val="18"/>
                <w:szCs w:val="18"/>
              </w:rPr>
              <w:t>有限公司</w:t>
            </w:r>
          </w:p>
        </w:tc>
        <w:tc>
          <w:tcPr>
            <w:tcW w:w="90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
              <w:jc w:val="center"/>
              <w:rPr>
                <w:rFonts w:ascii="新宋体" w:hAnsi="新宋体" w:cs="新宋体" w:eastAsia="新宋体" w:hint="default"/>
                <w:sz w:val="18"/>
                <w:szCs w:val="18"/>
              </w:rPr>
            </w:pPr>
            <w:r>
              <w:rPr>
                <w:rFonts w:ascii="新宋体"/>
                <w:sz w:val="18"/>
              </w:rPr>
              <w:t>100.00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24" w:right="0"/>
              <w:jc w:val="left"/>
              <w:rPr>
                <w:rFonts w:ascii="新宋体" w:hAnsi="新宋体" w:cs="新宋体" w:eastAsia="新宋体" w:hint="default"/>
                <w:sz w:val="18"/>
                <w:szCs w:val="18"/>
              </w:rPr>
            </w:pPr>
            <w:r>
              <w:rPr>
                <w:rFonts w:ascii="新宋体"/>
                <w:sz w:val="18"/>
              </w:rPr>
              <w:t>100.00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73" w:right="0"/>
              <w:jc w:val="left"/>
              <w:rPr>
                <w:rFonts w:ascii="新宋体" w:hAnsi="新宋体" w:cs="新宋体" w:eastAsia="新宋体" w:hint="default"/>
                <w:sz w:val="18"/>
                <w:szCs w:val="18"/>
              </w:rPr>
            </w:pPr>
            <w:r>
              <w:rPr>
                <w:rFonts w:ascii="新宋体" w:hAnsi="新宋体" w:cs="新宋体" w:eastAsia="新宋体" w:hint="default"/>
                <w:sz w:val="18"/>
                <w:szCs w:val="18"/>
              </w:rPr>
              <w:t>是</w:t>
            </w:r>
          </w:p>
        </w:tc>
        <w:tc>
          <w:tcPr>
            <w:tcW w:w="1448" w:type="dxa"/>
            <w:tcBorders>
              <w:top w:val="nil" w:sz="6" w:space="0" w:color="auto"/>
              <w:left w:val="single" w:sz="4" w:space="0" w:color="000000"/>
              <w:bottom w:val="nil" w:sz="6" w:space="0" w:color="auto"/>
              <w:right w:val="single" w:sz="4" w:space="0" w:color="000000"/>
            </w:tcBorders>
          </w:tcPr>
          <w:p>
            <w:pPr/>
          </w:p>
        </w:tc>
        <w:tc>
          <w:tcPr>
            <w:tcW w:w="1442" w:type="dxa"/>
            <w:vMerge/>
            <w:tcBorders>
              <w:left w:val="single" w:sz="4" w:space="0" w:color="000000"/>
              <w:right w:val="single" w:sz="4" w:space="0" w:color="000000"/>
            </w:tcBorders>
          </w:tcPr>
          <w:p>
            <w:pPr/>
          </w:p>
        </w:tc>
        <w:tc>
          <w:tcPr>
            <w:tcW w:w="2223" w:type="dxa"/>
            <w:vMerge/>
            <w:tcBorders>
              <w:left w:val="single" w:sz="4" w:space="0" w:color="000000"/>
              <w:right w:val="nil" w:sz="6" w:space="0" w:color="auto"/>
            </w:tcBorders>
          </w:tcPr>
          <w:p>
            <w:pPr/>
          </w:p>
        </w:tc>
      </w:tr>
      <w:tr>
        <w:trPr>
          <w:trHeight w:val="557" w:hRule="exact"/>
        </w:trPr>
        <w:tc>
          <w:tcPr>
            <w:tcW w:w="1685" w:type="dxa"/>
            <w:tcBorders>
              <w:top w:val="nil" w:sz="6" w:space="0" w:color="auto"/>
              <w:left w:val="nil" w:sz="6" w:space="0" w:color="auto"/>
              <w:bottom w:val="nil" w:sz="6" w:space="0" w:color="auto"/>
              <w:right w:val="single" w:sz="4" w:space="0" w:color="000000"/>
            </w:tcBorders>
          </w:tcPr>
          <w:p>
            <w:pPr>
              <w:pStyle w:val="TableParagraph"/>
              <w:spacing w:line="232" w:lineRule="exact" w:before="41"/>
              <w:ind w:left="122" w:right="102"/>
              <w:jc w:val="left"/>
              <w:rPr>
                <w:rFonts w:ascii="新宋体" w:hAnsi="新宋体" w:cs="新宋体" w:eastAsia="新宋体" w:hint="default"/>
                <w:sz w:val="18"/>
                <w:szCs w:val="18"/>
              </w:rPr>
            </w:pPr>
            <w:r>
              <w:rPr>
                <w:rFonts w:ascii="新宋体" w:hAnsi="新宋体" w:cs="新宋体" w:eastAsia="新宋体" w:hint="default"/>
                <w:sz w:val="18"/>
                <w:szCs w:val="18"/>
              </w:rPr>
              <w:t>郑州创威煤安科技</w:t>
            </w:r>
            <w:r>
              <w:rPr>
                <w:rFonts w:ascii="新宋体" w:hAnsi="新宋体" w:cs="新宋体" w:eastAsia="新宋体" w:hint="default"/>
                <w:spacing w:val="-79"/>
                <w:sz w:val="18"/>
                <w:szCs w:val="18"/>
              </w:rPr>
              <w:t> </w:t>
            </w:r>
            <w:r>
              <w:rPr>
                <w:rFonts w:ascii="新宋体" w:hAnsi="新宋体" w:cs="新宋体" w:eastAsia="新宋体" w:hint="default"/>
                <w:spacing w:val="-79"/>
                <w:sz w:val="18"/>
                <w:szCs w:val="18"/>
              </w:rPr>
            </w:r>
            <w:r>
              <w:rPr>
                <w:rFonts w:ascii="新宋体" w:hAnsi="新宋体" w:cs="新宋体" w:eastAsia="新宋体" w:hint="default"/>
                <w:sz w:val="18"/>
                <w:szCs w:val="18"/>
              </w:rPr>
              <w:t>有限公司</w:t>
            </w:r>
          </w:p>
        </w:tc>
        <w:tc>
          <w:tcPr>
            <w:tcW w:w="905"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2"/>
              <w:jc w:val="center"/>
              <w:rPr>
                <w:rFonts w:ascii="新宋体" w:hAnsi="新宋体" w:cs="新宋体" w:eastAsia="新宋体" w:hint="default"/>
                <w:sz w:val="18"/>
                <w:szCs w:val="18"/>
              </w:rPr>
            </w:pPr>
            <w:r>
              <w:rPr>
                <w:rFonts w:ascii="新宋体"/>
                <w:sz w:val="18"/>
              </w:rPr>
              <w:t>100.00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24" w:right="0"/>
              <w:jc w:val="left"/>
              <w:rPr>
                <w:rFonts w:ascii="新宋体" w:hAnsi="新宋体" w:cs="新宋体" w:eastAsia="新宋体" w:hint="default"/>
                <w:sz w:val="18"/>
                <w:szCs w:val="18"/>
              </w:rPr>
            </w:pPr>
            <w:r>
              <w:rPr>
                <w:rFonts w:ascii="新宋体"/>
                <w:sz w:val="18"/>
              </w:rPr>
              <w:t>100.00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273" w:right="0"/>
              <w:jc w:val="left"/>
              <w:rPr>
                <w:rFonts w:ascii="新宋体" w:hAnsi="新宋体" w:cs="新宋体" w:eastAsia="新宋体" w:hint="default"/>
                <w:sz w:val="18"/>
                <w:szCs w:val="18"/>
              </w:rPr>
            </w:pPr>
            <w:r>
              <w:rPr>
                <w:rFonts w:ascii="新宋体" w:hAnsi="新宋体" w:cs="新宋体" w:eastAsia="新宋体" w:hint="default"/>
                <w:sz w:val="18"/>
                <w:szCs w:val="18"/>
              </w:rPr>
              <w:t>是</w:t>
            </w:r>
          </w:p>
        </w:tc>
        <w:tc>
          <w:tcPr>
            <w:tcW w:w="1448" w:type="dxa"/>
            <w:tcBorders>
              <w:top w:val="nil" w:sz="6" w:space="0" w:color="auto"/>
              <w:left w:val="single" w:sz="4" w:space="0" w:color="000000"/>
              <w:bottom w:val="nil" w:sz="6" w:space="0" w:color="auto"/>
              <w:right w:val="single" w:sz="4" w:space="0" w:color="000000"/>
            </w:tcBorders>
          </w:tcPr>
          <w:p>
            <w:pPr/>
          </w:p>
        </w:tc>
        <w:tc>
          <w:tcPr>
            <w:tcW w:w="1442" w:type="dxa"/>
            <w:vMerge/>
            <w:tcBorders>
              <w:left w:val="single" w:sz="4" w:space="0" w:color="000000"/>
              <w:right w:val="single" w:sz="4" w:space="0" w:color="000000"/>
            </w:tcBorders>
          </w:tcPr>
          <w:p>
            <w:pPr/>
          </w:p>
        </w:tc>
        <w:tc>
          <w:tcPr>
            <w:tcW w:w="2223" w:type="dxa"/>
            <w:vMerge/>
            <w:tcBorders>
              <w:left w:val="single" w:sz="4" w:space="0" w:color="000000"/>
              <w:right w:val="nil" w:sz="6" w:space="0" w:color="auto"/>
            </w:tcBorders>
          </w:tcPr>
          <w:p>
            <w:pPr/>
          </w:p>
        </w:tc>
      </w:tr>
      <w:tr>
        <w:trPr>
          <w:trHeight w:val="557" w:hRule="exact"/>
        </w:trPr>
        <w:tc>
          <w:tcPr>
            <w:tcW w:w="1685" w:type="dxa"/>
            <w:tcBorders>
              <w:top w:val="nil" w:sz="6" w:space="0" w:color="auto"/>
              <w:left w:val="nil" w:sz="6" w:space="0" w:color="auto"/>
              <w:bottom w:val="nil" w:sz="6" w:space="0" w:color="auto"/>
              <w:right w:val="single" w:sz="4" w:space="0" w:color="000000"/>
            </w:tcBorders>
          </w:tcPr>
          <w:p>
            <w:pPr>
              <w:pStyle w:val="TableParagraph"/>
              <w:spacing w:line="232" w:lineRule="exact" w:before="41"/>
              <w:ind w:left="122" w:right="102"/>
              <w:jc w:val="left"/>
              <w:rPr>
                <w:rFonts w:ascii="新宋体" w:hAnsi="新宋体" w:cs="新宋体" w:eastAsia="新宋体" w:hint="default"/>
                <w:sz w:val="18"/>
                <w:szCs w:val="18"/>
              </w:rPr>
            </w:pPr>
            <w:r>
              <w:rPr>
                <w:rFonts w:ascii="新宋体" w:hAnsi="新宋体" w:cs="新宋体" w:eastAsia="新宋体" w:hint="default"/>
                <w:sz w:val="18"/>
                <w:szCs w:val="18"/>
              </w:rPr>
              <w:t>郑州春泉暖通节能</w:t>
            </w:r>
            <w:r>
              <w:rPr>
                <w:rFonts w:ascii="新宋体" w:hAnsi="新宋体" w:cs="新宋体" w:eastAsia="新宋体" w:hint="default"/>
                <w:spacing w:val="-79"/>
                <w:sz w:val="18"/>
                <w:szCs w:val="18"/>
              </w:rPr>
              <w:t> </w:t>
            </w:r>
            <w:r>
              <w:rPr>
                <w:rFonts w:ascii="新宋体" w:hAnsi="新宋体" w:cs="新宋体" w:eastAsia="新宋体" w:hint="default"/>
                <w:spacing w:val="-79"/>
                <w:sz w:val="18"/>
                <w:szCs w:val="18"/>
              </w:rPr>
            </w:r>
            <w:r>
              <w:rPr>
                <w:rFonts w:ascii="新宋体" w:hAnsi="新宋体" w:cs="新宋体" w:eastAsia="新宋体" w:hint="default"/>
                <w:sz w:val="18"/>
                <w:szCs w:val="18"/>
              </w:rPr>
              <w:t>设备有限公司</w:t>
            </w:r>
          </w:p>
        </w:tc>
        <w:tc>
          <w:tcPr>
            <w:tcW w:w="905"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4"/>
              <w:jc w:val="center"/>
              <w:rPr>
                <w:rFonts w:ascii="新宋体" w:hAnsi="新宋体" w:cs="新宋体" w:eastAsia="新宋体" w:hint="default"/>
                <w:sz w:val="18"/>
                <w:szCs w:val="18"/>
              </w:rPr>
            </w:pPr>
            <w:r>
              <w:rPr>
                <w:rFonts w:ascii="新宋体"/>
                <w:sz w:val="18"/>
              </w:rPr>
              <w:t>57.14</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170" w:right="0"/>
              <w:jc w:val="left"/>
              <w:rPr>
                <w:rFonts w:ascii="新宋体" w:hAnsi="新宋体" w:cs="新宋体" w:eastAsia="新宋体" w:hint="default"/>
                <w:sz w:val="18"/>
                <w:szCs w:val="18"/>
              </w:rPr>
            </w:pPr>
            <w:r>
              <w:rPr>
                <w:rFonts w:ascii="新宋体"/>
                <w:sz w:val="18"/>
              </w:rPr>
              <w:t>57.14</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273" w:right="0"/>
              <w:jc w:val="left"/>
              <w:rPr>
                <w:rFonts w:ascii="新宋体" w:hAnsi="新宋体" w:cs="新宋体" w:eastAsia="新宋体" w:hint="default"/>
                <w:sz w:val="18"/>
                <w:szCs w:val="18"/>
              </w:rPr>
            </w:pPr>
            <w:r>
              <w:rPr>
                <w:rFonts w:ascii="新宋体" w:hAnsi="新宋体" w:cs="新宋体" w:eastAsia="新宋体" w:hint="default"/>
                <w:sz w:val="18"/>
                <w:szCs w:val="18"/>
              </w:rPr>
              <w:t>是</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
              <w:jc w:val="center"/>
              <w:rPr>
                <w:rFonts w:ascii="新宋体" w:hAnsi="新宋体" w:cs="新宋体" w:eastAsia="新宋体" w:hint="default"/>
                <w:sz w:val="18"/>
                <w:szCs w:val="18"/>
              </w:rPr>
            </w:pPr>
            <w:r>
              <w:rPr>
                <w:rFonts w:ascii="新宋体"/>
                <w:sz w:val="18"/>
              </w:rPr>
              <w:t>8,997,744.27</w:t>
            </w:r>
          </w:p>
        </w:tc>
        <w:tc>
          <w:tcPr>
            <w:tcW w:w="1442" w:type="dxa"/>
            <w:vMerge/>
            <w:tcBorders>
              <w:left w:val="single" w:sz="4" w:space="0" w:color="000000"/>
              <w:right w:val="single" w:sz="4" w:space="0" w:color="000000"/>
            </w:tcBorders>
          </w:tcPr>
          <w:p>
            <w:pPr/>
          </w:p>
        </w:tc>
        <w:tc>
          <w:tcPr>
            <w:tcW w:w="2223" w:type="dxa"/>
            <w:vMerge/>
            <w:tcBorders>
              <w:left w:val="single" w:sz="4" w:space="0" w:color="000000"/>
              <w:right w:val="nil" w:sz="6" w:space="0" w:color="auto"/>
            </w:tcBorders>
          </w:tcPr>
          <w:p>
            <w:pPr/>
          </w:p>
        </w:tc>
      </w:tr>
      <w:tr>
        <w:trPr>
          <w:trHeight w:val="557" w:hRule="exact"/>
        </w:trPr>
        <w:tc>
          <w:tcPr>
            <w:tcW w:w="1685" w:type="dxa"/>
            <w:tcBorders>
              <w:top w:val="nil" w:sz="6" w:space="0" w:color="auto"/>
              <w:left w:val="nil" w:sz="6" w:space="0" w:color="auto"/>
              <w:bottom w:val="nil" w:sz="6" w:space="0" w:color="auto"/>
              <w:right w:val="single" w:sz="4" w:space="0" w:color="000000"/>
            </w:tcBorders>
          </w:tcPr>
          <w:p>
            <w:pPr>
              <w:pStyle w:val="TableParagraph"/>
              <w:spacing w:line="234" w:lineRule="exact" w:before="39"/>
              <w:ind w:left="122" w:right="102"/>
              <w:jc w:val="left"/>
              <w:rPr>
                <w:rFonts w:ascii="新宋体" w:hAnsi="新宋体" w:cs="新宋体" w:eastAsia="新宋体" w:hint="default"/>
                <w:sz w:val="18"/>
                <w:szCs w:val="18"/>
              </w:rPr>
            </w:pPr>
            <w:r>
              <w:rPr>
                <w:rFonts w:ascii="新宋体" w:hAnsi="新宋体" w:cs="新宋体" w:eastAsia="新宋体" w:hint="default"/>
                <w:sz w:val="18"/>
                <w:szCs w:val="18"/>
              </w:rPr>
              <w:t>沈阳汉威科技有限</w:t>
            </w:r>
            <w:r>
              <w:rPr>
                <w:rFonts w:ascii="新宋体" w:hAnsi="新宋体" w:cs="新宋体" w:eastAsia="新宋体" w:hint="default"/>
                <w:spacing w:val="-79"/>
                <w:sz w:val="18"/>
                <w:szCs w:val="18"/>
              </w:rPr>
              <w:t> </w:t>
            </w:r>
            <w:r>
              <w:rPr>
                <w:rFonts w:ascii="新宋体" w:hAnsi="新宋体" w:cs="新宋体" w:eastAsia="新宋体" w:hint="default"/>
                <w:spacing w:val="-79"/>
                <w:sz w:val="18"/>
                <w:szCs w:val="18"/>
              </w:rPr>
            </w:r>
            <w:r>
              <w:rPr>
                <w:rFonts w:ascii="新宋体" w:hAnsi="新宋体" w:cs="新宋体" w:eastAsia="新宋体" w:hint="default"/>
                <w:sz w:val="18"/>
                <w:szCs w:val="18"/>
              </w:rPr>
              <w:t>公司</w:t>
            </w:r>
          </w:p>
        </w:tc>
        <w:tc>
          <w:tcPr>
            <w:tcW w:w="905"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5"/>
              <w:jc w:val="center"/>
              <w:rPr>
                <w:rFonts w:ascii="新宋体" w:hAnsi="新宋体" w:cs="新宋体" w:eastAsia="新宋体" w:hint="default"/>
                <w:sz w:val="18"/>
                <w:szCs w:val="18"/>
              </w:rPr>
            </w:pPr>
            <w:r>
              <w:rPr>
                <w:rFonts w:ascii="新宋体"/>
                <w:sz w:val="18"/>
              </w:rPr>
              <w:t>51.00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left="170" w:right="0"/>
              <w:jc w:val="left"/>
              <w:rPr>
                <w:rFonts w:ascii="新宋体" w:hAnsi="新宋体" w:cs="新宋体" w:eastAsia="新宋体" w:hint="default"/>
                <w:sz w:val="18"/>
                <w:szCs w:val="18"/>
              </w:rPr>
            </w:pPr>
            <w:r>
              <w:rPr>
                <w:rFonts w:ascii="新宋体"/>
                <w:sz w:val="18"/>
              </w:rPr>
              <w:t>51.00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left="273" w:right="0"/>
              <w:jc w:val="left"/>
              <w:rPr>
                <w:rFonts w:ascii="新宋体" w:hAnsi="新宋体" w:cs="新宋体" w:eastAsia="新宋体" w:hint="default"/>
                <w:sz w:val="18"/>
                <w:szCs w:val="18"/>
              </w:rPr>
            </w:pPr>
            <w:r>
              <w:rPr>
                <w:rFonts w:ascii="新宋体" w:hAnsi="新宋体" w:cs="新宋体" w:eastAsia="新宋体" w:hint="default"/>
                <w:sz w:val="18"/>
                <w:szCs w:val="18"/>
              </w:rPr>
              <w:t>是</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
              <w:jc w:val="center"/>
              <w:rPr>
                <w:rFonts w:ascii="新宋体" w:hAnsi="新宋体" w:cs="新宋体" w:eastAsia="新宋体" w:hint="default"/>
                <w:sz w:val="18"/>
                <w:szCs w:val="18"/>
              </w:rPr>
            </w:pPr>
            <w:r>
              <w:rPr>
                <w:rFonts w:ascii="新宋体"/>
                <w:sz w:val="18"/>
              </w:rPr>
              <w:t>1,090,469.77</w:t>
            </w:r>
          </w:p>
        </w:tc>
        <w:tc>
          <w:tcPr>
            <w:tcW w:w="1442" w:type="dxa"/>
            <w:vMerge/>
            <w:tcBorders>
              <w:left w:val="single" w:sz="4" w:space="0" w:color="000000"/>
              <w:right w:val="single" w:sz="4" w:space="0" w:color="000000"/>
            </w:tcBorders>
          </w:tcPr>
          <w:p>
            <w:pPr/>
          </w:p>
        </w:tc>
        <w:tc>
          <w:tcPr>
            <w:tcW w:w="2223" w:type="dxa"/>
            <w:vMerge/>
            <w:tcBorders>
              <w:left w:val="single" w:sz="4" w:space="0" w:color="000000"/>
              <w:right w:val="nil" w:sz="6" w:space="0" w:color="auto"/>
            </w:tcBorders>
          </w:tcPr>
          <w:p>
            <w:pPr/>
          </w:p>
        </w:tc>
      </w:tr>
      <w:tr>
        <w:trPr>
          <w:trHeight w:val="570" w:hRule="exact"/>
        </w:trPr>
        <w:tc>
          <w:tcPr>
            <w:tcW w:w="1685" w:type="dxa"/>
            <w:tcBorders>
              <w:top w:val="nil" w:sz="6" w:space="0" w:color="auto"/>
              <w:left w:val="nil" w:sz="6" w:space="0" w:color="auto"/>
              <w:bottom w:val="single" w:sz="12" w:space="0" w:color="000000"/>
              <w:right w:val="single" w:sz="4" w:space="0" w:color="000000"/>
            </w:tcBorders>
          </w:tcPr>
          <w:p>
            <w:pPr>
              <w:pStyle w:val="TableParagraph"/>
              <w:spacing w:line="232" w:lineRule="exact" w:before="41"/>
              <w:ind w:left="122" w:right="98"/>
              <w:jc w:val="left"/>
              <w:rPr>
                <w:rFonts w:ascii="新宋体" w:hAnsi="新宋体" w:cs="新宋体" w:eastAsia="新宋体" w:hint="default"/>
                <w:sz w:val="18"/>
                <w:szCs w:val="18"/>
              </w:rPr>
            </w:pPr>
            <w:r>
              <w:rPr>
                <w:rFonts w:ascii="新宋体" w:hAnsi="新宋体" w:cs="新宋体" w:eastAsia="新宋体" w:hint="default"/>
                <w:sz w:val="18"/>
                <w:szCs w:val="18"/>
              </w:rPr>
              <w:t>北京智威宇讯科技</w:t>
            </w:r>
            <w:r>
              <w:rPr>
                <w:rFonts w:ascii="新宋体" w:hAnsi="新宋体" w:cs="新宋体" w:eastAsia="新宋体" w:hint="default"/>
                <w:spacing w:val="-78"/>
                <w:sz w:val="18"/>
                <w:szCs w:val="18"/>
              </w:rPr>
              <w:t> </w:t>
            </w:r>
            <w:r>
              <w:rPr>
                <w:rFonts w:ascii="新宋体" w:hAnsi="新宋体" w:cs="新宋体" w:eastAsia="新宋体" w:hint="default"/>
                <w:spacing w:val="-78"/>
                <w:sz w:val="18"/>
                <w:szCs w:val="18"/>
              </w:rPr>
            </w:r>
            <w:r>
              <w:rPr>
                <w:rFonts w:ascii="新宋体" w:hAnsi="新宋体" w:cs="新宋体" w:eastAsia="新宋体" w:hint="default"/>
                <w:sz w:val="18"/>
                <w:szCs w:val="18"/>
              </w:rPr>
              <w:t>有限公司</w:t>
            </w:r>
          </w:p>
        </w:tc>
        <w:tc>
          <w:tcPr>
            <w:tcW w:w="9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right="2"/>
              <w:jc w:val="center"/>
              <w:rPr>
                <w:rFonts w:ascii="新宋体" w:hAnsi="新宋体" w:cs="新宋体" w:eastAsia="新宋体" w:hint="default"/>
                <w:sz w:val="18"/>
                <w:szCs w:val="18"/>
              </w:rPr>
            </w:pPr>
            <w:r>
              <w:rPr>
                <w:rFonts w:ascii="新宋体"/>
                <w:sz w:val="18"/>
              </w:rPr>
              <w:t>100.00</w:t>
            </w:r>
          </w:p>
        </w:tc>
        <w:tc>
          <w:tcPr>
            <w:tcW w:w="8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left="124" w:right="0"/>
              <w:jc w:val="left"/>
              <w:rPr>
                <w:rFonts w:ascii="新宋体" w:hAnsi="新宋体" w:cs="新宋体" w:eastAsia="新宋体" w:hint="default"/>
                <w:sz w:val="18"/>
                <w:szCs w:val="18"/>
              </w:rPr>
            </w:pPr>
            <w:r>
              <w:rPr>
                <w:rFonts w:ascii="新宋体"/>
                <w:sz w:val="18"/>
              </w:rPr>
              <w:t>100.00</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1"/>
              <w:ind w:left="273" w:right="0"/>
              <w:jc w:val="left"/>
              <w:rPr>
                <w:rFonts w:ascii="新宋体" w:hAnsi="新宋体" w:cs="新宋体" w:eastAsia="新宋体" w:hint="default"/>
                <w:sz w:val="18"/>
                <w:szCs w:val="18"/>
              </w:rPr>
            </w:pPr>
            <w:r>
              <w:rPr>
                <w:rFonts w:ascii="新宋体" w:hAnsi="新宋体" w:cs="新宋体" w:eastAsia="新宋体" w:hint="default"/>
                <w:sz w:val="18"/>
                <w:szCs w:val="18"/>
              </w:rPr>
              <w:t>是</w:t>
            </w:r>
          </w:p>
        </w:tc>
        <w:tc>
          <w:tcPr>
            <w:tcW w:w="1448" w:type="dxa"/>
            <w:tcBorders>
              <w:top w:val="nil" w:sz="6" w:space="0" w:color="auto"/>
              <w:left w:val="single" w:sz="4" w:space="0" w:color="000000"/>
              <w:bottom w:val="single" w:sz="12" w:space="0" w:color="000000"/>
              <w:right w:val="single" w:sz="4" w:space="0" w:color="000000"/>
            </w:tcBorders>
          </w:tcPr>
          <w:p>
            <w:pPr/>
          </w:p>
        </w:tc>
        <w:tc>
          <w:tcPr>
            <w:tcW w:w="1442" w:type="dxa"/>
            <w:vMerge/>
            <w:tcBorders>
              <w:left w:val="single" w:sz="4" w:space="0" w:color="000000"/>
              <w:bottom w:val="single" w:sz="12" w:space="0" w:color="000000"/>
              <w:right w:val="single" w:sz="4" w:space="0" w:color="000000"/>
            </w:tcBorders>
          </w:tcPr>
          <w:p>
            <w:pPr/>
          </w:p>
        </w:tc>
        <w:tc>
          <w:tcPr>
            <w:tcW w:w="2223"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18"/>
          <w:szCs w:val="18"/>
        </w:rPr>
      </w:pPr>
    </w:p>
    <w:p>
      <w:pPr>
        <w:spacing w:before="123"/>
        <w:ind w:left="2062" w:right="1306" w:firstLine="0"/>
        <w:jc w:val="left"/>
        <w:rPr>
          <w:rFonts w:ascii="宋体" w:hAnsi="宋体" w:cs="宋体" w:eastAsia="宋体" w:hint="default"/>
          <w:sz w:val="18"/>
          <w:szCs w:val="18"/>
        </w:rPr>
      </w:pPr>
      <w:r>
        <w:rPr/>
        <w:pict>
          <v:group style="position:absolute;margin-left:73.944pt;margin-top:-96.768257pt;width:461.6pt;height:.5pt;mso-position-horizontal-relative:page;mso-position-vertical-relative:paragraph;z-index:-1279984" coordorigin="1479,-1935" coordsize="9232,10">
            <v:shape style="position:absolute;left:1479;top:-1935;width:1666;height:10" type="#_x0000_t75" stroked="false">
              <v:imagedata r:id="rId319" o:title=""/>
            </v:shape>
            <v:shape style="position:absolute;left:3140;top:-1935;width:910;height:10" type="#_x0000_t75" stroked="false">
              <v:imagedata r:id="rId313" o:title=""/>
            </v:shape>
            <v:shape style="position:absolute;left:4045;top:-1935;width:811;height:10" type="#_x0000_t75" stroked="false">
              <v:imagedata r:id="rId314" o:title=""/>
            </v:shape>
            <v:shape style="position:absolute;left:4851;top:-1935;width:742;height:10" type="#_x0000_t75" stroked="false">
              <v:imagedata r:id="rId315" o:title=""/>
            </v:shape>
            <v:shape style="position:absolute;left:5588;top:-1935;width:1452;height:10" type="#_x0000_t75" stroked="false">
              <v:imagedata r:id="rId316" o:title=""/>
            </v:shape>
            <v:shape style="position:absolute;left:7036;top:-1935;width:1447;height:10" type="#_x0000_t75" stroked="false">
              <v:imagedata r:id="rId317" o:title=""/>
            </v:shape>
            <v:shape style="position:absolute;left:8478;top:-1935;width:2233;height:10" type="#_x0000_t75" stroked="false">
              <v:imagedata r:id="rId318" o:title=""/>
            </v:shape>
            <w10:wrap type="none"/>
          </v:group>
        </w:pict>
      </w:r>
      <w:r>
        <w:rPr/>
        <w:pict>
          <v:group style="position:absolute;margin-left:73.944pt;margin-top:-68.928322pt;width:461.6pt;height:.5pt;mso-position-horizontal-relative:page;mso-position-vertical-relative:paragraph;z-index:-1279960" coordorigin="1479,-1379" coordsize="9232,10">
            <v:shape style="position:absolute;left:1479;top:-1379;width:1666;height:10" type="#_x0000_t75" stroked="false">
              <v:imagedata r:id="rId319" o:title=""/>
            </v:shape>
            <v:shape style="position:absolute;left:3140;top:-1379;width:910;height:10" type="#_x0000_t75" stroked="false">
              <v:imagedata r:id="rId313" o:title=""/>
            </v:shape>
            <v:shape style="position:absolute;left:4045;top:-1379;width:811;height:10" type="#_x0000_t75" stroked="false">
              <v:imagedata r:id="rId314" o:title=""/>
            </v:shape>
            <v:shape style="position:absolute;left:4851;top:-1379;width:742;height:10" type="#_x0000_t75" stroked="false">
              <v:imagedata r:id="rId315" o:title=""/>
            </v:shape>
            <v:shape style="position:absolute;left:5588;top:-1379;width:1452;height:10" type="#_x0000_t75" stroked="false">
              <v:imagedata r:id="rId316" o:title=""/>
            </v:shape>
            <v:shape style="position:absolute;left:7036;top:-1379;width:1447;height:10" type="#_x0000_t75" stroked="false">
              <v:imagedata r:id="rId317" o:title=""/>
            </v:shape>
            <v:shape style="position:absolute;left:8478;top:-1379;width:2233;height:10" type="#_x0000_t75" stroked="false">
              <v:imagedata r:id="rId318" o:title=""/>
            </v:shape>
            <w10:wrap type="none"/>
          </v:group>
        </w:pict>
      </w:r>
      <w:r>
        <w:rPr/>
        <w:pict>
          <v:group style="position:absolute;margin-left:73.944pt;margin-top:-41.058262pt;width:461.6pt;height:.5pt;mso-position-horizontal-relative:page;mso-position-vertical-relative:paragraph;z-index:-1279936" coordorigin="1479,-821" coordsize="9232,10">
            <v:shape style="position:absolute;left:1479;top:-821;width:1666;height:10" type="#_x0000_t75" stroked="false">
              <v:imagedata r:id="rId319" o:title=""/>
            </v:shape>
            <v:shape style="position:absolute;left:3140;top:-821;width:910;height:10" type="#_x0000_t75" stroked="false">
              <v:imagedata r:id="rId320" o:title=""/>
            </v:shape>
            <v:shape style="position:absolute;left:4045;top:-821;width:811;height:10" type="#_x0000_t75" stroked="false">
              <v:imagedata r:id="rId321" o:title=""/>
            </v:shape>
            <v:shape style="position:absolute;left:4851;top:-821;width:742;height:10" type="#_x0000_t75" stroked="false">
              <v:imagedata r:id="rId322" o:title=""/>
            </v:shape>
            <v:shape style="position:absolute;left:5588;top:-821;width:1452;height:10" type="#_x0000_t75" stroked="false">
              <v:imagedata r:id="rId323" o:title=""/>
            </v:shape>
            <v:shape style="position:absolute;left:7036;top:-821;width:1447;height:10" type="#_x0000_t75" stroked="false">
              <v:imagedata r:id="rId324" o:title=""/>
            </v:shape>
            <v:shape style="position:absolute;left:8478;top:-821;width:2233;height:10" type="#_x0000_t75" stroked="false">
              <v:imagedata r:id="rId325" o:title=""/>
            </v:shape>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．本期新设立的子公司</w:t>
      </w:r>
    </w:p>
    <w:p>
      <w:pPr>
        <w:spacing w:before="139"/>
        <w:ind w:left="2054"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）沈阳汉威科技有限公司</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日，本公司与王海东共同出资</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万元发起设立沈阳汉威科技有限公司，并取得沈阳市工商行</w:t>
      </w:r>
    </w:p>
    <w:p>
      <w:pPr>
        <w:spacing w:before="101"/>
        <w:ind w:left="1702" w:right="1306" w:firstLine="0"/>
        <w:jc w:val="left"/>
        <w:rPr>
          <w:rFonts w:ascii="宋体" w:hAnsi="宋体" w:cs="宋体" w:eastAsia="宋体" w:hint="default"/>
          <w:sz w:val="18"/>
          <w:szCs w:val="18"/>
        </w:rPr>
      </w:pPr>
      <w:r>
        <w:rPr>
          <w:rFonts w:ascii="宋体" w:hAnsi="宋体" w:cs="宋体" w:eastAsia="宋体" w:hint="default"/>
          <w:sz w:val="18"/>
          <w:szCs w:val="18"/>
        </w:rPr>
        <w:t>政管理局颁发的</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210132000044773</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号企业法人营业执照，公司法定代表人王海东，法定住所沈阳市和平区三好街</w:t>
      </w:r>
    </w:p>
    <w:p>
      <w:pPr>
        <w:spacing w:line="388" w:lineRule="exact" w:before="1"/>
        <w:ind w:left="2062" w:right="1306"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35 </w:t>
      </w:r>
      <w:r>
        <w:rPr>
          <w:rFonts w:ascii="宋体" w:hAnsi="宋体" w:cs="宋体" w:eastAsia="宋体" w:hint="default"/>
          <w:sz w:val="18"/>
          <w:szCs w:val="18"/>
        </w:rPr>
        <w:t>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室。本次公司出资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102 </w:t>
      </w:r>
      <w:r>
        <w:rPr>
          <w:rFonts w:ascii="宋体" w:hAnsi="宋体" w:cs="宋体" w:eastAsia="宋体" w:hint="default"/>
          <w:sz w:val="18"/>
          <w:szCs w:val="18"/>
        </w:rPr>
        <w:t>万元，占全部股权的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 </w:t>
      </w:r>
      <w:r>
        <w:rPr>
          <w:rFonts w:ascii="宋体" w:hAnsi="宋体" w:cs="宋体" w:eastAsia="宋体" w:hint="default"/>
          <w:spacing w:val="-3"/>
          <w:sz w:val="18"/>
          <w:szCs w:val="18"/>
        </w:rPr>
        <w:t>公司主要经营范围包括：报警器材、红外测温仪的研发与销售；节能监测系统、红外测温系统的销售、安装、</w:t>
      </w:r>
    </w:p>
    <w:p>
      <w:pPr>
        <w:spacing w:after="0" w:line="388" w:lineRule="exact"/>
        <w:jc w:val="left"/>
        <w:rPr>
          <w:rFonts w:ascii="宋体" w:hAnsi="宋体" w:cs="宋体" w:eastAsia="宋体" w:hint="default"/>
          <w:sz w:val="18"/>
          <w:szCs w:val="18"/>
        </w:rPr>
        <w:sectPr>
          <w:pgSz w:w="11910" w:h="16840"/>
          <w:pgMar w:header="898" w:footer="773" w:top="1080" w:bottom="960" w:left="0" w:right="0"/>
        </w:sectPr>
      </w:pPr>
    </w:p>
    <w:p>
      <w:pPr>
        <w:spacing w:line="357" w:lineRule="auto" w:before="69"/>
        <w:ind w:left="1702" w:right="1413"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27986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pacing w:val="-1"/>
          <w:sz w:val="18"/>
          <w:szCs w:val="18"/>
        </w:rPr>
        <w:t>调试、技术咨询、技术服务；仪器仪表、计算机及软硬件、办公用品、电子产品、环保设备、机械电子设备、安</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防产品、通信器材批发、零售。</w:t>
      </w:r>
    </w:p>
    <w:p>
      <w:pPr>
        <w:spacing w:before="65"/>
        <w:ind w:left="2062" w:right="1306" w:firstLine="0"/>
        <w:jc w:val="left"/>
        <w:rPr>
          <w:rFonts w:ascii="宋体" w:hAnsi="宋体" w:cs="宋体" w:eastAsia="宋体" w:hint="default"/>
          <w:sz w:val="18"/>
          <w:szCs w:val="18"/>
        </w:rPr>
      </w:pPr>
      <w:r>
        <w:rPr>
          <w:rFonts w:ascii="宋体" w:hAnsi="宋体" w:cs="宋体" w:eastAsia="宋体" w:hint="default"/>
          <w:sz w:val="18"/>
          <w:szCs w:val="18"/>
        </w:rPr>
        <w:t>本报告期末资产、负债及所有者权益列示如下：</w:t>
      </w:r>
    </w:p>
    <w:p>
      <w:pPr>
        <w:spacing w:line="240" w:lineRule="auto" w:before="5"/>
        <w:rPr>
          <w:rFonts w:ascii="宋体" w:hAnsi="宋体" w:cs="宋体" w:eastAsia="宋体" w:hint="default"/>
          <w:sz w:val="14"/>
          <w:szCs w:val="14"/>
        </w:rPr>
      </w:pPr>
    </w:p>
    <w:tbl>
      <w:tblPr>
        <w:tblW w:w="0" w:type="auto"/>
        <w:jc w:val="left"/>
        <w:tblInd w:w="1579" w:type="dxa"/>
        <w:tblLayout w:type="fixed"/>
        <w:tblCellMar>
          <w:top w:w="0" w:type="dxa"/>
          <w:left w:w="0" w:type="dxa"/>
          <w:bottom w:w="0" w:type="dxa"/>
          <w:right w:w="0" w:type="dxa"/>
        </w:tblCellMar>
        <w:tblLook w:val="01E0"/>
      </w:tblPr>
      <w:tblGrid>
        <w:gridCol w:w="4334"/>
        <w:gridCol w:w="4685"/>
      </w:tblGrid>
      <w:tr>
        <w:trPr>
          <w:trHeight w:val="360" w:hRule="exact"/>
        </w:trPr>
        <w:tc>
          <w:tcPr>
            <w:tcW w:w="4334" w:type="dxa"/>
            <w:tcBorders>
              <w:top w:val="single" w:sz="12" w:space="0" w:color="000000"/>
              <w:left w:val="nil" w:sz="6" w:space="0" w:color="auto"/>
              <w:bottom w:val="single" w:sz="8" w:space="0" w:color="000000"/>
              <w:right w:val="nil" w:sz="6" w:space="0" w:color="auto"/>
            </w:tcBorders>
          </w:tcPr>
          <w:p>
            <w:pPr>
              <w:pStyle w:val="TableParagraph"/>
              <w:spacing w:line="240" w:lineRule="auto" w:before="29"/>
              <w:ind w:right="74"/>
              <w:jc w:val="center"/>
              <w:rPr>
                <w:rFonts w:ascii="宋体" w:hAnsi="宋体" w:cs="宋体" w:eastAsia="宋体" w:hint="default"/>
                <w:sz w:val="18"/>
                <w:szCs w:val="18"/>
              </w:rPr>
            </w:pPr>
            <w:r>
              <w:rPr>
                <w:rFonts w:ascii="宋体" w:hAnsi="宋体" w:cs="宋体" w:eastAsia="宋体" w:hint="default"/>
                <w:sz w:val="18"/>
                <w:szCs w:val="18"/>
              </w:rPr>
              <w:t>项目</w:t>
            </w:r>
          </w:p>
        </w:tc>
        <w:tc>
          <w:tcPr>
            <w:tcW w:w="4685" w:type="dxa"/>
            <w:tcBorders>
              <w:top w:val="single" w:sz="12" w:space="0" w:color="000000"/>
              <w:left w:val="nil" w:sz="6" w:space="0" w:color="auto"/>
              <w:bottom w:val="single" w:sz="4" w:space="0" w:color="000000"/>
              <w:right w:val="nil" w:sz="6" w:space="0" w:color="auto"/>
            </w:tcBorders>
          </w:tcPr>
          <w:p>
            <w:pPr>
              <w:pStyle w:val="TableParagraph"/>
              <w:spacing w:line="240" w:lineRule="auto" w:before="29"/>
              <w:ind w:right="92"/>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4"/>
              <w:jc w:val="right"/>
              <w:rPr>
                <w:rFonts w:ascii="Times New Roman" w:hAnsi="Times New Roman" w:cs="Times New Roman" w:eastAsia="Times New Roman" w:hint="default"/>
                <w:sz w:val="18"/>
                <w:szCs w:val="18"/>
              </w:rPr>
            </w:pPr>
            <w:r>
              <w:rPr>
                <w:rFonts w:ascii="Times New Roman"/>
                <w:spacing w:val="-1"/>
                <w:sz w:val="18"/>
              </w:rPr>
              <w:t>3,004,115.10</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4"/>
              <w:jc w:val="right"/>
              <w:rPr>
                <w:rFonts w:ascii="Times New Roman" w:hAnsi="Times New Roman" w:cs="Times New Roman" w:eastAsia="Times New Roman" w:hint="default"/>
                <w:sz w:val="18"/>
                <w:szCs w:val="18"/>
              </w:rPr>
            </w:pPr>
            <w:r>
              <w:rPr>
                <w:rFonts w:ascii="Times New Roman"/>
                <w:spacing w:val="-1"/>
                <w:sz w:val="18"/>
              </w:rPr>
              <w:t>29,539.40</w:t>
            </w:r>
          </w:p>
        </w:tc>
      </w:tr>
      <w:tr>
        <w:trPr>
          <w:trHeight w:val="348"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4"/>
              <w:jc w:val="right"/>
              <w:rPr>
                <w:rFonts w:ascii="Times New Roman" w:hAnsi="Times New Roman" w:cs="Times New Roman" w:eastAsia="Times New Roman" w:hint="default"/>
                <w:sz w:val="18"/>
                <w:szCs w:val="18"/>
              </w:rPr>
            </w:pPr>
            <w:r>
              <w:rPr>
                <w:rFonts w:ascii="Times New Roman"/>
                <w:spacing w:val="-1"/>
                <w:sz w:val="18"/>
              </w:rPr>
              <w:t>3,033,654.50</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808,205.99</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808,205.99</w:t>
            </w:r>
          </w:p>
        </w:tc>
      </w:tr>
      <w:tr>
        <w:trPr>
          <w:trHeight w:val="360" w:hRule="exact"/>
        </w:trPr>
        <w:tc>
          <w:tcPr>
            <w:tcW w:w="4334" w:type="dxa"/>
            <w:tcBorders>
              <w:top w:val="single" w:sz="8" w:space="0" w:color="000000"/>
              <w:left w:val="nil" w:sz="6" w:space="0" w:color="auto"/>
              <w:bottom w:val="single" w:sz="12"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4685"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2,225,448.51</w:t>
            </w:r>
          </w:p>
        </w:tc>
      </w:tr>
    </w:tbl>
    <w:p>
      <w:pPr>
        <w:spacing w:before="8"/>
        <w:ind w:left="2062" w:right="1306" w:firstLine="0"/>
        <w:jc w:val="left"/>
        <w:rPr>
          <w:rFonts w:ascii="宋体" w:hAnsi="宋体" w:cs="宋体" w:eastAsia="宋体" w:hint="default"/>
          <w:sz w:val="18"/>
          <w:szCs w:val="18"/>
        </w:rPr>
      </w:pPr>
      <w:r>
        <w:rPr/>
        <w:pict>
          <v:group style="position:absolute;margin-left:290.929993pt;margin-top:-141.038284pt;width:.5pt;height:138.85pt;mso-position-horizontal-relative:page;mso-position-vertical-relative:paragraph;z-index:-1279840" coordorigin="5819,-2821" coordsize="10,2777">
            <v:shape style="position:absolute;left:5819;top:-2821;width:10;height:2" type="#_x0000_t75" stroked="false">
              <v:imagedata r:id="rId292" o:title=""/>
            </v:shape>
            <v:group style="position:absolute;left:5819;top:-2799;width:10;height:20" coordorigin="5819,-2799" coordsize="10,20">
              <v:shape style="position:absolute;left:5819;top:-2799;width:10;height:20" coordorigin="5819,-2799" coordsize="10,20" path="m5819,-2780l5828,-2780,5828,-2799,5819,-2799,5819,-2780xe" filled="true" fillcolor="#000000" stroked="false">
                <v:path arrowok="t"/>
                <v:fill type="solid"/>
              </v:shape>
            </v:group>
            <v:group style="position:absolute;left:5819;top:-2780;width:10;height:20" coordorigin="5819,-2780" coordsize="10,20">
              <v:shape style="position:absolute;left:5819;top:-2780;width:10;height:20" coordorigin="5819,-2780" coordsize="10,20" path="m5819,-2761l5828,-2761,5828,-2780,5819,-2780,5819,-2761xe" filled="true" fillcolor="#000000" stroked="false">
                <v:path arrowok="t"/>
                <v:fill type="solid"/>
              </v:shape>
            </v:group>
            <v:group style="position:absolute;left:5819;top:-2761;width:10;height:20" coordorigin="5819,-2761" coordsize="10,20">
              <v:shape style="position:absolute;left:5819;top:-2761;width:10;height:20" coordorigin="5819,-2761" coordsize="10,20" path="m5819,-2742l5828,-2742,5828,-2761,5819,-2761,5819,-2742xe" filled="true" fillcolor="#000000" stroked="false">
                <v:path arrowok="t"/>
                <v:fill type="solid"/>
              </v:shape>
            </v:group>
            <v:group style="position:absolute;left:5819;top:-2742;width:10;height:20" coordorigin="5819,-2742" coordsize="10,20">
              <v:shape style="position:absolute;left:5819;top:-2742;width:10;height:20" coordorigin="5819,-2742" coordsize="10,20" path="m5819,-2722l5828,-2722,5828,-2742,5819,-2742,5819,-2722xe" filled="true" fillcolor="#000000" stroked="false">
                <v:path arrowok="t"/>
                <v:fill type="solid"/>
              </v:shape>
            </v:group>
            <v:group style="position:absolute;left:5819;top:-2722;width:10;height:20" coordorigin="5819,-2722" coordsize="10,20">
              <v:shape style="position:absolute;left:5819;top:-2722;width:10;height:20" coordorigin="5819,-2722" coordsize="10,20" path="m5819,-2703l5828,-2703,5828,-2722,5819,-2722,5819,-2703xe" filled="true" fillcolor="#000000" stroked="false">
                <v:path arrowok="t"/>
                <v:fill type="solid"/>
              </v:shape>
            </v:group>
            <v:group style="position:absolute;left:5819;top:-2703;width:10;height:20" coordorigin="5819,-2703" coordsize="10,20">
              <v:shape style="position:absolute;left:5819;top:-2703;width:10;height:20" coordorigin="5819,-2703" coordsize="10,20" path="m5819,-2684l5828,-2684,5828,-2703,5819,-2703,5819,-2684xe" filled="true" fillcolor="#000000" stroked="false">
                <v:path arrowok="t"/>
                <v:fill type="solid"/>
              </v:shape>
            </v:group>
            <v:group style="position:absolute;left:5819;top:-2684;width:10;height:20" coordorigin="5819,-2684" coordsize="10,20">
              <v:shape style="position:absolute;left:5819;top:-2684;width:10;height:20" coordorigin="5819,-2684" coordsize="10,20" path="m5819,-2665l5828,-2665,5828,-2684,5819,-2684,5819,-2665xe" filled="true" fillcolor="#000000" stroked="false">
                <v:path arrowok="t"/>
                <v:fill type="solid"/>
              </v:shape>
            </v:group>
            <v:group style="position:absolute;left:5819;top:-2665;width:10;height:20" coordorigin="5819,-2665" coordsize="10,20">
              <v:shape style="position:absolute;left:5819;top:-2665;width:10;height:20" coordorigin="5819,-2665" coordsize="10,20" path="m5819,-2646l5828,-2646,5828,-2665,5819,-2665,5819,-2646xe" filled="true" fillcolor="#000000" stroked="false">
                <v:path arrowok="t"/>
                <v:fill type="solid"/>
              </v:shape>
            </v:group>
            <v:group style="position:absolute;left:5819;top:-2646;width:10;height:20" coordorigin="5819,-2646" coordsize="10,20">
              <v:shape style="position:absolute;left:5819;top:-2646;width:10;height:20" coordorigin="5819,-2646" coordsize="10,20" path="m5819,-2626l5828,-2626,5828,-2646,5819,-2646,5819,-2626xe" filled="true" fillcolor="#000000" stroked="false">
                <v:path arrowok="t"/>
                <v:fill type="solid"/>
              </v:shape>
            </v:group>
            <v:group style="position:absolute;left:5819;top:-2626;width:10;height:20" coordorigin="5819,-2626" coordsize="10,20">
              <v:shape style="position:absolute;left:5819;top:-2626;width:10;height:20" coordorigin="5819,-2626" coordsize="10,20" path="m5819,-2607l5828,-2607,5828,-2626,5819,-2626,5819,-2607xe" filled="true" fillcolor="#000000" stroked="false">
                <v:path arrowok="t"/>
                <v:fill type="solid"/>
              </v:shape>
            </v:group>
            <v:group style="position:absolute;left:5819;top:-2607;width:10;height:20" coordorigin="5819,-2607" coordsize="10,20">
              <v:shape style="position:absolute;left:5819;top:-2607;width:10;height:20" coordorigin="5819,-2607" coordsize="10,20" path="m5819,-2588l5828,-2588,5828,-2607,5819,-2607,5819,-2588xe" filled="true" fillcolor="#000000" stroked="false">
                <v:path arrowok="t"/>
                <v:fill type="solid"/>
              </v:shape>
            </v:group>
            <v:group style="position:absolute;left:5819;top:-2588;width:10;height:20" coordorigin="5819,-2588" coordsize="10,20">
              <v:shape style="position:absolute;left:5819;top:-2588;width:10;height:20" coordorigin="5819,-2588" coordsize="10,20" path="m5819,-2569l5828,-2569,5828,-2588,5819,-2588,5819,-2569xe" filled="true" fillcolor="#000000" stroked="false">
                <v:path arrowok="t"/>
                <v:fill type="solid"/>
              </v:shape>
            </v:group>
            <v:group style="position:absolute;left:5819;top:-2569;width:10;height:20" coordorigin="5819,-2569" coordsize="10,20">
              <v:shape style="position:absolute;left:5819;top:-2569;width:10;height:20" coordorigin="5819,-2569" coordsize="10,20" path="m5819,-2550l5828,-2550,5828,-2569,5819,-2569,5819,-2550xe" filled="true" fillcolor="#000000" stroked="false">
                <v:path arrowok="t"/>
                <v:fill type="solid"/>
              </v:shape>
            </v:group>
            <v:group style="position:absolute;left:5819;top:-2550;width:10;height:20" coordorigin="5819,-2550" coordsize="10,20">
              <v:shape style="position:absolute;left:5819;top:-2550;width:10;height:20" coordorigin="5819,-2550" coordsize="10,20" path="m5819,-2530l5828,-2530,5828,-2550,5819,-2550,5819,-2530xe" filled="true" fillcolor="#000000" stroked="false">
                <v:path arrowok="t"/>
                <v:fill type="solid"/>
              </v:shape>
            </v:group>
            <v:group style="position:absolute;left:5819;top:-2530;width:10;height:20" coordorigin="5819,-2530" coordsize="10,20">
              <v:shape style="position:absolute;left:5819;top:-2530;width:10;height:20" coordorigin="5819,-2530" coordsize="10,20" path="m5819,-2511l5828,-2511,5828,-2530,5819,-2530,5819,-2511xe" filled="true" fillcolor="#000000" stroked="false">
                <v:path arrowok="t"/>
                <v:fill type="solid"/>
              </v:shape>
            </v:group>
            <v:group style="position:absolute;left:5819;top:-2451;width:10;height:20" coordorigin="5819,-2451" coordsize="10,20">
              <v:shape style="position:absolute;left:5819;top:-2451;width:10;height:20" coordorigin="5819,-2451" coordsize="10,20" path="m5819,-2432l5828,-2432,5828,-2451,5819,-2451,5819,-2432xe" filled="true" fillcolor="#000000" stroked="false">
                <v:path arrowok="t"/>
                <v:fill type="solid"/>
              </v:shape>
            </v:group>
            <v:group style="position:absolute;left:5819;top:-2432;width:10;height:20" coordorigin="5819,-2432" coordsize="10,20">
              <v:shape style="position:absolute;left:5819;top:-2432;width:10;height:20" coordorigin="5819,-2432" coordsize="10,20" path="m5819,-2413l5828,-2413,5828,-2432,5819,-2432,5819,-2413xe" filled="true" fillcolor="#000000" stroked="false">
                <v:path arrowok="t"/>
                <v:fill type="solid"/>
              </v:shape>
            </v:group>
            <v:group style="position:absolute;left:5819;top:-2413;width:10;height:20" coordorigin="5819,-2413" coordsize="10,20">
              <v:shape style="position:absolute;left:5819;top:-2413;width:10;height:20" coordorigin="5819,-2413" coordsize="10,20" path="m5819,-2394l5828,-2394,5828,-2413,5819,-2413,5819,-2394xe" filled="true" fillcolor="#000000" stroked="false">
                <v:path arrowok="t"/>
                <v:fill type="solid"/>
              </v:shape>
            </v:group>
            <v:group style="position:absolute;left:5819;top:-2394;width:10;height:20" coordorigin="5819,-2394" coordsize="10,20">
              <v:shape style="position:absolute;left:5819;top:-2394;width:10;height:20" coordorigin="5819,-2394" coordsize="10,20" path="m5819,-2374l5828,-2374,5828,-2394,5819,-2394,5819,-2374xe" filled="true" fillcolor="#000000" stroked="false">
                <v:path arrowok="t"/>
                <v:fill type="solid"/>
              </v:shape>
            </v:group>
            <v:group style="position:absolute;left:5819;top:-2374;width:10;height:20" coordorigin="5819,-2374" coordsize="10,20">
              <v:shape style="position:absolute;left:5819;top:-2374;width:10;height:20" coordorigin="5819,-2374" coordsize="10,20" path="m5819,-2355l5828,-2355,5828,-2374,5819,-2374,5819,-2355xe" filled="true" fillcolor="#000000" stroked="false">
                <v:path arrowok="t"/>
                <v:fill type="solid"/>
              </v:shape>
            </v:group>
            <v:group style="position:absolute;left:5819;top:-2355;width:10;height:20" coordorigin="5819,-2355" coordsize="10,20">
              <v:shape style="position:absolute;left:5819;top:-2355;width:10;height:20" coordorigin="5819,-2355" coordsize="10,20" path="m5819,-2336l5828,-2336,5828,-2355,5819,-2355,5819,-2336xe" filled="true" fillcolor="#000000" stroked="false">
                <v:path arrowok="t"/>
                <v:fill type="solid"/>
              </v:shape>
            </v:group>
            <v:group style="position:absolute;left:5819;top:-2336;width:10;height:20" coordorigin="5819,-2336" coordsize="10,20">
              <v:shape style="position:absolute;left:5819;top:-2336;width:10;height:20" coordorigin="5819,-2336" coordsize="10,20" path="m5819,-2317l5828,-2317,5828,-2336,5819,-2336,5819,-2317xe" filled="true" fillcolor="#000000" stroked="false">
                <v:path arrowok="t"/>
                <v:fill type="solid"/>
              </v:shape>
            </v:group>
            <v:group style="position:absolute;left:5819;top:-2317;width:10;height:20" coordorigin="5819,-2317" coordsize="10,20">
              <v:shape style="position:absolute;left:5819;top:-2317;width:10;height:20" coordorigin="5819,-2317" coordsize="10,20" path="m5819,-2298l5828,-2298,5828,-2317,5819,-2317,5819,-2298xe" filled="true" fillcolor="#000000" stroked="false">
                <v:path arrowok="t"/>
                <v:fill type="solid"/>
              </v:shape>
            </v:group>
            <v:group style="position:absolute;left:5819;top:-2298;width:10;height:20" coordorigin="5819,-2298" coordsize="10,20">
              <v:shape style="position:absolute;left:5819;top:-2298;width:10;height:20" coordorigin="5819,-2298" coordsize="10,20" path="m5819,-2278l5828,-2278,5828,-2298,5819,-2298,5819,-2278xe" filled="true" fillcolor="#000000" stroked="false">
                <v:path arrowok="t"/>
                <v:fill type="solid"/>
              </v:shape>
            </v:group>
            <v:group style="position:absolute;left:5819;top:-2278;width:10;height:20" coordorigin="5819,-2278" coordsize="10,20">
              <v:shape style="position:absolute;left:5819;top:-2278;width:10;height:20" coordorigin="5819,-2278" coordsize="10,20" path="m5819,-2259l5828,-2259,5828,-2278,5819,-2278,5819,-2259xe" filled="true" fillcolor="#000000" stroked="false">
                <v:path arrowok="t"/>
                <v:fill type="solid"/>
              </v:shape>
            </v:group>
            <v:group style="position:absolute;left:5819;top:-2259;width:10;height:20" coordorigin="5819,-2259" coordsize="10,20">
              <v:shape style="position:absolute;left:5819;top:-2259;width:10;height:20" coordorigin="5819,-2259" coordsize="10,20" path="m5819,-2240l5828,-2240,5828,-2259,5819,-2259,5819,-2240xe" filled="true" fillcolor="#000000" stroked="false">
                <v:path arrowok="t"/>
                <v:fill type="solid"/>
              </v:shape>
            </v:group>
            <v:group style="position:absolute;left:5819;top:-2240;width:10;height:20" coordorigin="5819,-2240" coordsize="10,20">
              <v:shape style="position:absolute;left:5819;top:-2240;width:10;height:20" coordorigin="5819,-2240" coordsize="10,20" path="m5819,-2221l5828,-2221,5828,-2240,5819,-2240,5819,-2221xe" filled="true" fillcolor="#000000" stroked="false">
                <v:path arrowok="t"/>
                <v:fill type="solid"/>
              </v:shape>
            </v:group>
            <v:group style="position:absolute;left:5819;top:-2221;width:10;height:20" coordorigin="5819,-2221" coordsize="10,20">
              <v:shape style="position:absolute;left:5819;top:-2221;width:10;height:20" coordorigin="5819,-2221" coordsize="10,20" path="m5819,-2202l5828,-2202,5828,-2221,5819,-2221,5819,-2202xe" filled="true" fillcolor="#000000" stroked="false">
                <v:path arrowok="t"/>
                <v:fill type="solid"/>
              </v:shape>
            </v:group>
            <v:group style="position:absolute;left:5819;top:-2202;width:10;height:20" coordorigin="5819,-2202" coordsize="10,20">
              <v:shape style="position:absolute;left:5819;top:-2202;width:10;height:20" coordorigin="5819,-2202" coordsize="10,20" path="m5819,-2182l5828,-2182,5828,-2202,5819,-2202,5819,-2182xe" filled="true" fillcolor="#000000" stroked="false">
                <v:path arrowok="t"/>
                <v:fill type="solid"/>
              </v:shape>
            </v:group>
            <v:group style="position:absolute;left:5819;top:-2182;width:10;height:20" coordorigin="5819,-2182" coordsize="10,20">
              <v:shape style="position:absolute;left:5819;top:-2182;width:10;height:20" coordorigin="5819,-2182" coordsize="10,20" path="m5819,-2163l5828,-2163,5828,-2182,5819,-2182,5819,-2163xe" filled="true" fillcolor="#000000" stroked="false">
                <v:path arrowok="t"/>
                <v:fill type="solid"/>
              </v:shape>
            </v:group>
            <v:group style="position:absolute;left:5819;top:-2101;width:10;height:20" coordorigin="5819,-2101" coordsize="10,20">
              <v:shape style="position:absolute;left:5819;top:-2101;width:10;height:20" coordorigin="5819,-2101" coordsize="10,20" path="m5819,-2082l5828,-2082,5828,-2101,5819,-2101,5819,-2082xe" filled="true" fillcolor="#000000" stroked="false">
                <v:path arrowok="t"/>
                <v:fill type="solid"/>
              </v:shape>
            </v:group>
            <v:group style="position:absolute;left:5819;top:-2082;width:10;height:20" coordorigin="5819,-2082" coordsize="10,20">
              <v:shape style="position:absolute;left:5819;top:-2082;width:10;height:20" coordorigin="5819,-2082" coordsize="10,20" path="m5819,-2062l5828,-2062,5828,-2082,5819,-2082,5819,-2062xe" filled="true" fillcolor="#000000" stroked="false">
                <v:path arrowok="t"/>
                <v:fill type="solid"/>
              </v:shape>
            </v:group>
            <v:group style="position:absolute;left:5819;top:-2062;width:10;height:20" coordorigin="5819,-2062" coordsize="10,20">
              <v:shape style="position:absolute;left:5819;top:-2062;width:10;height:20" coordorigin="5819,-2062" coordsize="10,20" path="m5819,-2043l5828,-2043,5828,-2062,5819,-2062,5819,-2043xe" filled="true" fillcolor="#000000" stroked="false">
                <v:path arrowok="t"/>
                <v:fill type="solid"/>
              </v:shape>
            </v:group>
            <v:group style="position:absolute;left:5819;top:-2043;width:10;height:20" coordorigin="5819,-2043" coordsize="10,20">
              <v:shape style="position:absolute;left:5819;top:-2043;width:10;height:20" coordorigin="5819,-2043" coordsize="10,20" path="m5819,-2024l5828,-2024,5828,-2043,5819,-2043,5819,-2024xe" filled="true" fillcolor="#000000" stroked="false">
                <v:path arrowok="t"/>
                <v:fill type="solid"/>
              </v:shape>
            </v:group>
            <v:group style="position:absolute;left:5819;top:-2024;width:10;height:20" coordorigin="5819,-2024" coordsize="10,20">
              <v:shape style="position:absolute;left:5819;top:-2024;width:10;height:20" coordorigin="5819,-2024" coordsize="10,20" path="m5819,-2005l5828,-2005,5828,-2024,5819,-2024,5819,-2005xe" filled="true" fillcolor="#000000" stroked="false">
                <v:path arrowok="t"/>
                <v:fill type="solid"/>
              </v:shape>
            </v:group>
            <v:group style="position:absolute;left:5819;top:-2005;width:10;height:20" coordorigin="5819,-2005" coordsize="10,20">
              <v:shape style="position:absolute;left:5819;top:-2005;width:10;height:20" coordorigin="5819,-2005" coordsize="10,20" path="m5819,-1986l5828,-1986,5828,-2005,5819,-2005,5819,-1986xe" filled="true" fillcolor="#000000" stroked="false">
                <v:path arrowok="t"/>
                <v:fill type="solid"/>
              </v:shape>
            </v:group>
            <v:group style="position:absolute;left:5819;top:-1986;width:10;height:20" coordorigin="5819,-1986" coordsize="10,20">
              <v:shape style="position:absolute;left:5819;top:-1986;width:10;height:20" coordorigin="5819,-1986" coordsize="10,20" path="m5819,-1966l5828,-1966,5828,-1986,5819,-1986,5819,-1966xe" filled="true" fillcolor="#000000" stroked="false">
                <v:path arrowok="t"/>
                <v:fill type="solid"/>
              </v:shape>
            </v:group>
            <v:group style="position:absolute;left:5819;top:-1966;width:10;height:20" coordorigin="5819,-1966" coordsize="10,20">
              <v:shape style="position:absolute;left:5819;top:-1966;width:10;height:20" coordorigin="5819,-1966" coordsize="10,20" path="m5819,-1947l5828,-1947,5828,-1966,5819,-1966,5819,-1947xe" filled="true" fillcolor="#000000" stroked="false">
                <v:path arrowok="t"/>
                <v:fill type="solid"/>
              </v:shape>
            </v:group>
            <v:group style="position:absolute;left:5819;top:-1947;width:10;height:20" coordorigin="5819,-1947" coordsize="10,20">
              <v:shape style="position:absolute;left:5819;top:-1947;width:10;height:20" coordorigin="5819,-1947" coordsize="10,20" path="m5819,-1928l5828,-1928,5828,-1947,5819,-1947,5819,-1928xe" filled="true" fillcolor="#000000" stroked="false">
                <v:path arrowok="t"/>
                <v:fill type="solid"/>
              </v:shape>
            </v:group>
            <v:group style="position:absolute;left:5819;top:-1928;width:10;height:20" coordorigin="5819,-1928" coordsize="10,20">
              <v:shape style="position:absolute;left:5819;top:-1928;width:10;height:20" coordorigin="5819,-1928" coordsize="10,20" path="m5819,-1909l5828,-1909,5828,-1928,5819,-1928,5819,-1909xe" filled="true" fillcolor="#000000" stroked="false">
                <v:path arrowok="t"/>
                <v:fill type="solid"/>
              </v:shape>
            </v:group>
            <v:group style="position:absolute;left:5819;top:-1909;width:10;height:20" coordorigin="5819,-1909" coordsize="10,20">
              <v:shape style="position:absolute;left:5819;top:-1909;width:10;height:20" coordorigin="5819,-1909" coordsize="10,20" path="m5819,-1890l5828,-1890,5828,-1909,5819,-1909,5819,-1890xe" filled="true" fillcolor="#000000" stroked="false">
                <v:path arrowok="t"/>
                <v:fill type="solid"/>
              </v:shape>
            </v:group>
            <v:group style="position:absolute;left:5819;top:-1890;width:10;height:20" coordorigin="5819,-1890" coordsize="10,20">
              <v:shape style="position:absolute;left:5819;top:-1890;width:10;height:20" coordorigin="5819,-1890" coordsize="10,20" path="m5819,-1870l5828,-1870,5828,-1890,5819,-1890,5819,-1870xe" filled="true" fillcolor="#000000" stroked="false">
                <v:path arrowok="t"/>
                <v:fill type="solid"/>
              </v:shape>
            </v:group>
            <v:group style="position:absolute;left:5819;top:-1870;width:10;height:20" coordorigin="5819,-1870" coordsize="10,20">
              <v:shape style="position:absolute;left:5819;top:-1870;width:10;height:20" coordorigin="5819,-1870" coordsize="10,20" path="m5819,-1851l5828,-1851,5828,-1870,5819,-1870,5819,-1851xe" filled="true" fillcolor="#000000" stroked="false">
                <v:path arrowok="t"/>
                <v:fill type="solid"/>
              </v:shape>
            </v:group>
            <v:group style="position:absolute;left:5819;top:-1851;width:10;height:20" coordorigin="5819,-1851" coordsize="10,20">
              <v:shape style="position:absolute;left:5819;top:-1851;width:10;height:20" coordorigin="5819,-1851" coordsize="10,20" path="m5819,-1832l5828,-1832,5828,-1851,5819,-1851,5819,-1832xe" filled="true" fillcolor="#000000" stroked="false">
                <v:path arrowok="t"/>
                <v:fill type="solid"/>
              </v:shape>
            </v:group>
            <v:group style="position:absolute;left:5819;top:-1832;width:10;height:20" coordorigin="5819,-1832" coordsize="10,20">
              <v:shape style="position:absolute;left:5819;top:-1832;width:10;height:20" coordorigin="5819,-1832" coordsize="10,20" path="m5819,-1813l5828,-1813,5828,-1832,5819,-1832,5819,-1813xe" filled="true" fillcolor="#000000" stroked="false">
                <v:path arrowok="t"/>
                <v:fill type="solid"/>
              </v:shape>
            </v:group>
            <v:group style="position:absolute;left:5819;top:-1750;width:10;height:20" coordorigin="5819,-1750" coordsize="10,20">
              <v:shape style="position:absolute;left:5819;top:-1750;width:10;height:20" coordorigin="5819,-1750" coordsize="10,20" path="m5819,-1731l5828,-1731,5828,-1750,5819,-1750,5819,-1731xe" filled="true" fillcolor="#000000" stroked="false">
                <v:path arrowok="t"/>
                <v:fill type="solid"/>
              </v:shape>
            </v:group>
            <v:group style="position:absolute;left:5819;top:-1731;width:10;height:20" coordorigin="5819,-1731" coordsize="10,20">
              <v:shape style="position:absolute;left:5819;top:-1731;width:10;height:20" coordorigin="5819,-1731" coordsize="10,20" path="m5819,-1712l5828,-1712,5828,-1731,5819,-1731,5819,-1712xe" filled="true" fillcolor="#000000" stroked="false">
                <v:path arrowok="t"/>
                <v:fill type="solid"/>
              </v:shape>
            </v:group>
            <v:group style="position:absolute;left:5819;top:-1712;width:10;height:20" coordorigin="5819,-1712" coordsize="10,20">
              <v:shape style="position:absolute;left:5819;top:-1712;width:10;height:20" coordorigin="5819,-1712" coordsize="10,20" path="m5819,-1693l5828,-1693,5828,-1712,5819,-1712,5819,-1693xe" filled="true" fillcolor="#000000" stroked="false">
                <v:path arrowok="t"/>
                <v:fill type="solid"/>
              </v:shape>
            </v:group>
            <v:group style="position:absolute;left:5819;top:-1693;width:10;height:20" coordorigin="5819,-1693" coordsize="10,20">
              <v:shape style="position:absolute;left:5819;top:-1693;width:10;height:20" coordorigin="5819,-1693" coordsize="10,20" path="m5819,-1674l5828,-1674,5828,-1693,5819,-1693,5819,-1674xe" filled="true" fillcolor="#000000" stroked="false">
                <v:path arrowok="t"/>
                <v:fill type="solid"/>
              </v:shape>
            </v:group>
            <v:group style="position:absolute;left:5819;top:-1674;width:10;height:20" coordorigin="5819,-1674" coordsize="10,20">
              <v:shape style="position:absolute;left:5819;top:-1674;width:10;height:20" coordorigin="5819,-1674" coordsize="10,20" path="m5819,-1654l5828,-1654,5828,-1674,5819,-1674,5819,-1654xe" filled="true" fillcolor="#000000" stroked="false">
                <v:path arrowok="t"/>
                <v:fill type="solid"/>
              </v:shape>
            </v:group>
            <v:group style="position:absolute;left:5819;top:-1654;width:10;height:20" coordorigin="5819,-1654" coordsize="10,20">
              <v:shape style="position:absolute;left:5819;top:-1654;width:10;height:20" coordorigin="5819,-1654" coordsize="10,20" path="m5819,-1635l5828,-1635,5828,-1654,5819,-1654,5819,-1635xe" filled="true" fillcolor="#000000" stroked="false">
                <v:path arrowok="t"/>
                <v:fill type="solid"/>
              </v:shape>
            </v:group>
            <v:group style="position:absolute;left:5819;top:-1635;width:10;height:20" coordorigin="5819,-1635" coordsize="10,20">
              <v:shape style="position:absolute;left:5819;top:-1635;width:10;height:20" coordorigin="5819,-1635" coordsize="10,20" path="m5819,-1616l5828,-1616,5828,-1635,5819,-1635,5819,-1616xe" filled="true" fillcolor="#000000" stroked="false">
                <v:path arrowok="t"/>
                <v:fill type="solid"/>
              </v:shape>
            </v:group>
            <v:group style="position:absolute;left:5819;top:-1616;width:10;height:20" coordorigin="5819,-1616" coordsize="10,20">
              <v:shape style="position:absolute;left:5819;top:-1616;width:10;height:20" coordorigin="5819,-1616" coordsize="10,20" path="m5819,-1597l5828,-1597,5828,-1616,5819,-1616,5819,-1597xe" filled="true" fillcolor="#000000" stroked="false">
                <v:path arrowok="t"/>
                <v:fill type="solid"/>
              </v:shape>
            </v:group>
            <v:group style="position:absolute;left:5819;top:-1597;width:10;height:20" coordorigin="5819,-1597" coordsize="10,20">
              <v:shape style="position:absolute;left:5819;top:-1597;width:10;height:20" coordorigin="5819,-1597" coordsize="10,20" path="m5819,-1578l5828,-1578,5828,-1597,5819,-1597,5819,-1578xe" filled="true" fillcolor="#000000" stroked="false">
                <v:path arrowok="t"/>
                <v:fill type="solid"/>
              </v:shape>
            </v:group>
            <v:group style="position:absolute;left:5819;top:-1578;width:10;height:20" coordorigin="5819,-1578" coordsize="10,20">
              <v:shape style="position:absolute;left:5819;top:-1578;width:10;height:20" coordorigin="5819,-1578" coordsize="10,20" path="m5819,-1558l5828,-1558,5828,-1578,5819,-1578,5819,-1558xe" filled="true" fillcolor="#000000" stroked="false">
                <v:path arrowok="t"/>
                <v:fill type="solid"/>
              </v:shape>
            </v:group>
            <v:group style="position:absolute;left:5819;top:-1558;width:10;height:20" coordorigin="5819,-1558" coordsize="10,20">
              <v:shape style="position:absolute;left:5819;top:-1558;width:10;height:20" coordorigin="5819,-1558" coordsize="10,20" path="m5819,-1539l5828,-1539,5828,-1558,5819,-1558,5819,-1539xe" filled="true" fillcolor="#000000" stroked="false">
                <v:path arrowok="t"/>
                <v:fill type="solid"/>
              </v:shape>
            </v:group>
            <v:group style="position:absolute;left:5819;top:-1539;width:10;height:20" coordorigin="5819,-1539" coordsize="10,20">
              <v:shape style="position:absolute;left:5819;top:-1539;width:10;height:20" coordorigin="5819,-1539" coordsize="10,20" path="m5819,-1520l5828,-1520,5828,-1539,5819,-1539,5819,-1520xe" filled="true" fillcolor="#000000" stroked="false">
                <v:path arrowok="t"/>
                <v:fill type="solid"/>
              </v:shape>
            </v:group>
            <v:group style="position:absolute;left:5819;top:-1520;width:10;height:20" coordorigin="5819,-1520" coordsize="10,20">
              <v:shape style="position:absolute;left:5819;top:-1520;width:10;height:20" coordorigin="5819,-1520" coordsize="10,20" path="m5819,-1501l5828,-1501,5828,-1520,5819,-1520,5819,-1501xe" filled="true" fillcolor="#000000" stroked="false">
                <v:path arrowok="t"/>
                <v:fill type="solid"/>
              </v:shape>
            </v:group>
            <v:group style="position:absolute;left:5819;top:-1501;width:10;height:20" coordorigin="5819,-1501" coordsize="10,20">
              <v:shape style="position:absolute;left:5819;top:-1501;width:10;height:20" coordorigin="5819,-1501" coordsize="10,20" path="m5819,-1482l5828,-1482,5828,-1501,5819,-1501,5819,-1482xe" filled="true" fillcolor="#000000" stroked="false">
                <v:path arrowok="t"/>
                <v:fill type="solid"/>
              </v:shape>
            </v:group>
            <v:group style="position:absolute;left:5819;top:-1482;width:10;height:20" coordorigin="5819,-1482" coordsize="10,20">
              <v:shape style="position:absolute;left:5819;top:-1482;width:10;height:20" coordorigin="5819,-1482" coordsize="10,20" path="m5819,-1462l5828,-1462,5828,-1482,5819,-1482,5819,-1462xe" filled="true" fillcolor="#000000" stroked="false">
                <v:path arrowok="t"/>
                <v:fill type="solid"/>
              </v:shape>
            </v:group>
            <v:group style="position:absolute;left:5819;top:-1402;width:10;height:20" coordorigin="5819,-1402" coordsize="10,20">
              <v:shape style="position:absolute;left:5819;top:-1402;width:10;height:20" coordorigin="5819,-1402" coordsize="10,20" path="m5819,-1383l5828,-1383,5828,-1402,5819,-1402,5819,-1383xe" filled="true" fillcolor="#000000" stroked="false">
                <v:path arrowok="t"/>
                <v:fill type="solid"/>
              </v:shape>
            </v:group>
            <v:group style="position:absolute;left:5819;top:-1383;width:10;height:20" coordorigin="5819,-1383" coordsize="10,20">
              <v:shape style="position:absolute;left:5819;top:-1383;width:10;height:20" coordorigin="5819,-1383" coordsize="10,20" path="m5819,-1364l5828,-1364,5828,-1383,5819,-1383,5819,-1364xe" filled="true" fillcolor="#000000" stroked="false">
                <v:path arrowok="t"/>
                <v:fill type="solid"/>
              </v:shape>
            </v:group>
            <v:group style="position:absolute;left:5819;top:-1364;width:10;height:20" coordorigin="5819,-1364" coordsize="10,20">
              <v:shape style="position:absolute;left:5819;top:-1364;width:10;height:20" coordorigin="5819,-1364" coordsize="10,20" path="m5819,-1345l5828,-1345,5828,-1364,5819,-1364,5819,-1345xe" filled="true" fillcolor="#000000" stroked="false">
                <v:path arrowok="t"/>
                <v:fill type="solid"/>
              </v:shape>
            </v:group>
            <v:group style="position:absolute;left:5819;top:-1345;width:10;height:20" coordorigin="5819,-1345" coordsize="10,20">
              <v:shape style="position:absolute;left:5819;top:-1345;width:10;height:20" coordorigin="5819,-1345" coordsize="10,20" path="m5819,-1326l5828,-1326,5828,-1345,5819,-1345,5819,-1326xe" filled="true" fillcolor="#000000" stroked="false">
                <v:path arrowok="t"/>
                <v:fill type="solid"/>
              </v:shape>
            </v:group>
            <v:group style="position:absolute;left:5819;top:-1326;width:10;height:20" coordorigin="5819,-1326" coordsize="10,20">
              <v:shape style="position:absolute;left:5819;top:-1326;width:10;height:20" coordorigin="5819,-1326" coordsize="10,20" path="m5819,-1306l5828,-1306,5828,-1326,5819,-1326,5819,-1306xe" filled="true" fillcolor="#000000" stroked="false">
                <v:path arrowok="t"/>
                <v:fill type="solid"/>
              </v:shape>
            </v:group>
            <v:group style="position:absolute;left:5819;top:-1306;width:10;height:20" coordorigin="5819,-1306" coordsize="10,20">
              <v:shape style="position:absolute;left:5819;top:-1306;width:10;height:20" coordorigin="5819,-1306" coordsize="10,20" path="m5819,-1287l5828,-1287,5828,-1306,5819,-1306,5819,-1287xe" filled="true" fillcolor="#000000" stroked="false">
                <v:path arrowok="t"/>
                <v:fill type="solid"/>
              </v:shape>
            </v:group>
            <v:group style="position:absolute;left:5819;top:-1287;width:10;height:20" coordorigin="5819,-1287" coordsize="10,20">
              <v:shape style="position:absolute;left:5819;top:-1287;width:10;height:20" coordorigin="5819,-1287" coordsize="10,20" path="m5819,-1268l5828,-1268,5828,-1287,5819,-1287,5819,-1268xe" filled="true" fillcolor="#000000" stroked="false">
                <v:path arrowok="t"/>
                <v:fill type="solid"/>
              </v:shape>
            </v:group>
            <v:group style="position:absolute;left:5819;top:-1268;width:10;height:20" coordorigin="5819,-1268" coordsize="10,20">
              <v:shape style="position:absolute;left:5819;top:-1268;width:10;height:20" coordorigin="5819,-1268" coordsize="10,20" path="m5819,-1249l5828,-1249,5828,-1268,5819,-1268,5819,-1249xe" filled="true" fillcolor="#000000" stroked="false">
                <v:path arrowok="t"/>
                <v:fill type="solid"/>
              </v:shape>
            </v:group>
            <v:group style="position:absolute;left:5819;top:-1249;width:10;height:20" coordorigin="5819,-1249" coordsize="10,20">
              <v:shape style="position:absolute;left:5819;top:-1249;width:10;height:20" coordorigin="5819,-1249" coordsize="10,20" path="m5819,-1230l5828,-1230,5828,-1249,5819,-1249,5819,-1230xe" filled="true" fillcolor="#000000" stroked="false">
                <v:path arrowok="t"/>
                <v:fill type="solid"/>
              </v:shape>
            </v:group>
            <v:group style="position:absolute;left:5819;top:-1230;width:10;height:20" coordorigin="5819,-1230" coordsize="10,20">
              <v:shape style="position:absolute;left:5819;top:-1230;width:10;height:20" coordorigin="5819,-1230" coordsize="10,20" path="m5819,-1210l5828,-1210,5828,-1230,5819,-1230,5819,-1210xe" filled="true" fillcolor="#000000" stroked="false">
                <v:path arrowok="t"/>
                <v:fill type="solid"/>
              </v:shape>
            </v:group>
            <v:group style="position:absolute;left:5819;top:-1210;width:10;height:20" coordorigin="5819,-1210" coordsize="10,20">
              <v:shape style="position:absolute;left:5819;top:-1210;width:10;height:20" coordorigin="5819,-1210" coordsize="10,20" path="m5819,-1191l5828,-1191,5828,-1210,5819,-1210,5819,-1191xe" filled="true" fillcolor="#000000" stroked="false">
                <v:path arrowok="t"/>
                <v:fill type="solid"/>
              </v:shape>
            </v:group>
            <v:group style="position:absolute;left:5819;top:-1191;width:10;height:20" coordorigin="5819,-1191" coordsize="10,20">
              <v:shape style="position:absolute;left:5819;top:-1191;width:10;height:20" coordorigin="5819,-1191" coordsize="10,20" path="m5819,-1172l5828,-1172,5828,-1191,5819,-1191,5819,-1172xe" filled="true" fillcolor="#000000" stroked="false">
                <v:path arrowok="t"/>
                <v:fill type="solid"/>
              </v:shape>
            </v:group>
            <v:group style="position:absolute;left:5819;top:-1172;width:10;height:20" coordorigin="5819,-1172" coordsize="10,20">
              <v:shape style="position:absolute;left:5819;top:-1172;width:10;height:20" coordorigin="5819,-1172" coordsize="10,20" path="m5819,-1153l5828,-1153,5828,-1172,5819,-1172,5819,-1153xe" filled="true" fillcolor="#000000" stroked="false">
                <v:path arrowok="t"/>
                <v:fill type="solid"/>
              </v:shape>
            </v:group>
            <v:group style="position:absolute;left:5819;top:-1153;width:10;height:20" coordorigin="5819,-1153" coordsize="10,20">
              <v:shape style="position:absolute;left:5819;top:-1153;width:10;height:20" coordorigin="5819,-1153" coordsize="10,20" path="m5819,-1134l5828,-1134,5828,-1153,5819,-1153,5819,-1134xe" filled="true" fillcolor="#000000" stroked="false">
                <v:path arrowok="t"/>
                <v:fill type="solid"/>
              </v:shape>
            </v:group>
            <v:group style="position:absolute;left:5819;top:-1134;width:10;height:20" coordorigin="5819,-1134" coordsize="10,20">
              <v:shape style="position:absolute;left:5819;top:-1134;width:10;height:20" coordorigin="5819,-1134" coordsize="10,20" path="m5819,-1114l5828,-1114,5828,-1134,5819,-1134,5819,-1114xe" filled="true" fillcolor="#000000" stroked="false">
                <v:path arrowok="t"/>
                <v:fill type="solid"/>
              </v:shape>
            </v:group>
            <v:group style="position:absolute;left:5819;top:-1052;width:10;height:20" coordorigin="5819,-1052" coordsize="10,20">
              <v:shape style="position:absolute;left:5819;top:-1052;width:10;height:20" coordorigin="5819,-1052" coordsize="10,20" path="m5819,-1033l5828,-1033,5828,-1052,5819,-1052,5819,-1033xe" filled="true" fillcolor="#000000" stroked="false">
                <v:path arrowok="t"/>
                <v:fill type="solid"/>
              </v:shape>
            </v:group>
            <v:group style="position:absolute;left:5819;top:-1033;width:10;height:20" coordorigin="5819,-1033" coordsize="10,20">
              <v:shape style="position:absolute;left:5819;top:-1033;width:10;height:20" coordorigin="5819,-1033" coordsize="10,20" path="m5819,-1014l5828,-1014,5828,-1033,5819,-1033,5819,-1014xe" filled="true" fillcolor="#000000" stroked="false">
                <v:path arrowok="t"/>
                <v:fill type="solid"/>
              </v:shape>
            </v:group>
            <v:group style="position:absolute;left:5819;top:-1014;width:10;height:20" coordorigin="5819,-1014" coordsize="10,20">
              <v:shape style="position:absolute;left:5819;top:-1014;width:10;height:20" coordorigin="5819,-1014" coordsize="10,20" path="m5819,-994l5828,-994,5828,-1014,5819,-1014,5819,-994xe" filled="true" fillcolor="#000000" stroked="false">
                <v:path arrowok="t"/>
                <v:fill type="solid"/>
              </v:shape>
            </v:group>
            <v:group style="position:absolute;left:5819;top:-994;width:10;height:20" coordorigin="5819,-994" coordsize="10,20">
              <v:shape style="position:absolute;left:5819;top:-994;width:10;height:20" coordorigin="5819,-994" coordsize="10,20" path="m5819,-975l5828,-975,5828,-994,5819,-994,5819,-975xe" filled="true" fillcolor="#000000" stroked="false">
                <v:path arrowok="t"/>
                <v:fill type="solid"/>
              </v:shape>
            </v:group>
            <v:group style="position:absolute;left:5819;top:-975;width:10;height:20" coordorigin="5819,-975" coordsize="10,20">
              <v:shape style="position:absolute;left:5819;top:-975;width:10;height:20" coordorigin="5819,-975" coordsize="10,20" path="m5819,-956l5828,-956,5828,-975,5819,-975,5819,-956xe" filled="true" fillcolor="#000000" stroked="false">
                <v:path arrowok="t"/>
                <v:fill type="solid"/>
              </v:shape>
            </v:group>
            <v:group style="position:absolute;left:5819;top:-956;width:10;height:20" coordorigin="5819,-956" coordsize="10,20">
              <v:shape style="position:absolute;left:5819;top:-956;width:10;height:20" coordorigin="5819,-956" coordsize="10,20" path="m5819,-937l5828,-937,5828,-956,5819,-956,5819,-937xe" filled="true" fillcolor="#000000" stroked="false">
                <v:path arrowok="t"/>
                <v:fill type="solid"/>
              </v:shape>
            </v:group>
            <v:group style="position:absolute;left:5819;top:-937;width:10;height:20" coordorigin="5819,-937" coordsize="10,20">
              <v:shape style="position:absolute;left:5819;top:-937;width:10;height:20" coordorigin="5819,-937" coordsize="10,20" path="m5819,-918l5828,-918,5828,-937,5819,-937,5819,-918xe" filled="true" fillcolor="#000000" stroked="false">
                <v:path arrowok="t"/>
                <v:fill type="solid"/>
              </v:shape>
            </v:group>
            <v:group style="position:absolute;left:5819;top:-918;width:10;height:20" coordorigin="5819,-918" coordsize="10,20">
              <v:shape style="position:absolute;left:5819;top:-918;width:10;height:20" coordorigin="5819,-918" coordsize="10,20" path="m5819,-898l5828,-898,5828,-918,5819,-918,5819,-898xe" filled="true" fillcolor="#000000" stroked="false">
                <v:path arrowok="t"/>
                <v:fill type="solid"/>
              </v:shape>
            </v:group>
            <v:group style="position:absolute;left:5819;top:-898;width:10;height:20" coordorigin="5819,-898" coordsize="10,20">
              <v:shape style="position:absolute;left:5819;top:-898;width:10;height:20" coordorigin="5819,-898" coordsize="10,20" path="m5819,-879l5828,-879,5828,-898,5819,-898,5819,-879xe" filled="true" fillcolor="#000000" stroked="false">
                <v:path arrowok="t"/>
                <v:fill type="solid"/>
              </v:shape>
            </v:group>
            <v:group style="position:absolute;left:5819;top:-879;width:10;height:20" coordorigin="5819,-879" coordsize="10,20">
              <v:shape style="position:absolute;left:5819;top:-879;width:10;height:20" coordorigin="5819,-879" coordsize="10,20" path="m5819,-860l5828,-860,5828,-879,5819,-879,5819,-860xe" filled="true" fillcolor="#000000" stroked="false">
                <v:path arrowok="t"/>
                <v:fill type="solid"/>
              </v:shape>
            </v:group>
            <v:group style="position:absolute;left:5819;top:-860;width:10;height:20" coordorigin="5819,-860" coordsize="10,20">
              <v:shape style="position:absolute;left:5819;top:-860;width:10;height:20" coordorigin="5819,-860" coordsize="10,20" path="m5819,-841l5828,-841,5828,-860,5819,-860,5819,-841xe" filled="true" fillcolor="#000000" stroked="false">
                <v:path arrowok="t"/>
                <v:fill type="solid"/>
              </v:shape>
            </v:group>
            <v:group style="position:absolute;left:5819;top:-841;width:10;height:20" coordorigin="5819,-841" coordsize="10,20">
              <v:shape style="position:absolute;left:5819;top:-841;width:10;height:20" coordorigin="5819,-841" coordsize="10,20" path="m5819,-822l5828,-822,5828,-841,5819,-841,5819,-822xe" filled="true" fillcolor="#000000" stroked="false">
                <v:path arrowok="t"/>
                <v:fill type="solid"/>
              </v:shape>
            </v:group>
            <v:group style="position:absolute;left:5819;top:-822;width:10;height:20" coordorigin="5819,-822" coordsize="10,20">
              <v:shape style="position:absolute;left:5819;top:-822;width:10;height:20" coordorigin="5819,-822" coordsize="10,20" path="m5819,-802l5828,-802,5828,-822,5819,-822,5819,-802xe" filled="true" fillcolor="#000000" stroked="false">
                <v:path arrowok="t"/>
                <v:fill type="solid"/>
              </v:shape>
            </v:group>
            <v:group style="position:absolute;left:5819;top:-802;width:10;height:20" coordorigin="5819,-802" coordsize="10,20">
              <v:shape style="position:absolute;left:5819;top:-802;width:10;height:20" coordorigin="5819,-802" coordsize="10,20" path="m5819,-783l5828,-783,5828,-802,5819,-802,5819,-783xe" filled="true" fillcolor="#000000" stroked="false">
                <v:path arrowok="t"/>
                <v:fill type="solid"/>
              </v:shape>
            </v:group>
            <v:group style="position:absolute;left:5819;top:-783;width:10;height:20" coordorigin="5819,-783" coordsize="10,20">
              <v:shape style="position:absolute;left:5819;top:-783;width:10;height:20" coordorigin="5819,-783" coordsize="10,20" path="m5819,-764l5828,-764,5828,-783,5819,-783,5819,-764xe" filled="true" fillcolor="#000000" stroked="false">
                <v:path arrowok="t"/>
                <v:fill type="solid"/>
              </v:shape>
            </v:group>
            <v:group style="position:absolute;left:5819;top:-702;width:10;height:20" coordorigin="5819,-702" coordsize="10,20">
              <v:shape style="position:absolute;left:5819;top:-702;width:10;height:20" coordorigin="5819,-702" coordsize="10,20" path="m5819,-682l5828,-682,5828,-702,5819,-702,5819,-682xe" filled="true" fillcolor="#000000" stroked="false">
                <v:path arrowok="t"/>
                <v:fill type="solid"/>
              </v:shape>
            </v:group>
            <v:group style="position:absolute;left:5819;top:-682;width:10;height:20" coordorigin="5819,-682" coordsize="10,20">
              <v:shape style="position:absolute;left:5819;top:-682;width:10;height:20" coordorigin="5819,-682" coordsize="10,20" path="m5819,-663l5828,-663,5828,-682,5819,-682,5819,-663xe" filled="true" fillcolor="#000000" stroked="false">
                <v:path arrowok="t"/>
                <v:fill type="solid"/>
              </v:shape>
            </v:group>
            <v:group style="position:absolute;left:5819;top:-663;width:10;height:20" coordorigin="5819,-663" coordsize="10,20">
              <v:shape style="position:absolute;left:5819;top:-663;width:10;height:20" coordorigin="5819,-663" coordsize="10,20" path="m5819,-644l5828,-644,5828,-663,5819,-663,5819,-644xe" filled="true" fillcolor="#000000" stroked="false">
                <v:path arrowok="t"/>
                <v:fill type="solid"/>
              </v:shape>
            </v:group>
            <v:group style="position:absolute;left:5819;top:-644;width:10;height:20" coordorigin="5819,-644" coordsize="10,20">
              <v:shape style="position:absolute;left:5819;top:-644;width:10;height:20" coordorigin="5819,-644" coordsize="10,20" path="m5819,-625l5828,-625,5828,-644,5819,-644,5819,-625xe" filled="true" fillcolor="#000000" stroked="false">
                <v:path arrowok="t"/>
                <v:fill type="solid"/>
              </v:shape>
            </v:group>
            <v:group style="position:absolute;left:5819;top:-625;width:10;height:20" coordorigin="5819,-625" coordsize="10,20">
              <v:shape style="position:absolute;left:5819;top:-625;width:10;height:20" coordorigin="5819,-625" coordsize="10,20" path="m5819,-606l5828,-606,5828,-625,5819,-625,5819,-606xe" filled="true" fillcolor="#000000" stroked="false">
                <v:path arrowok="t"/>
                <v:fill type="solid"/>
              </v:shape>
            </v:group>
            <v:group style="position:absolute;left:5819;top:-606;width:10;height:20" coordorigin="5819,-606" coordsize="10,20">
              <v:shape style="position:absolute;left:5819;top:-606;width:10;height:20" coordorigin="5819,-606" coordsize="10,20" path="m5819,-586l5828,-586,5828,-606,5819,-606,5819,-586xe" filled="true" fillcolor="#000000" stroked="false">
                <v:path arrowok="t"/>
                <v:fill type="solid"/>
              </v:shape>
            </v:group>
            <v:group style="position:absolute;left:5819;top:-586;width:10;height:20" coordorigin="5819,-586" coordsize="10,20">
              <v:shape style="position:absolute;left:5819;top:-586;width:10;height:20" coordorigin="5819,-586" coordsize="10,20" path="m5819,-567l5828,-567,5828,-586,5819,-586,5819,-567xe" filled="true" fillcolor="#000000" stroked="false">
                <v:path arrowok="t"/>
                <v:fill type="solid"/>
              </v:shape>
            </v:group>
            <v:group style="position:absolute;left:5819;top:-567;width:10;height:20" coordorigin="5819,-567" coordsize="10,20">
              <v:shape style="position:absolute;left:5819;top:-567;width:10;height:20" coordorigin="5819,-567" coordsize="10,20" path="m5819,-548l5828,-548,5828,-567,5819,-567,5819,-548xe" filled="true" fillcolor="#000000" stroked="false">
                <v:path arrowok="t"/>
                <v:fill type="solid"/>
              </v:shape>
            </v:group>
            <v:group style="position:absolute;left:5819;top:-548;width:10;height:20" coordorigin="5819,-548" coordsize="10,20">
              <v:shape style="position:absolute;left:5819;top:-548;width:10;height:20" coordorigin="5819,-548" coordsize="10,20" path="m5819,-529l5828,-529,5828,-548,5819,-548,5819,-529xe" filled="true" fillcolor="#000000" stroked="false">
                <v:path arrowok="t"/>
                <v:fill type="solid"/>
              </v:shape>
            </v:group>
            <v:group style="position:absolute;left:5819;top:-529;width:10;height:20" coordorigin="5819,-529" coordsize="10,20">
              <v:shape style="position:absolute;left:5819;top:-529;width:10;height:20" coordorigin="5819,-529" coordsize="10,20" path="m5819,-510l5828,-510,5828,-529,5819,-529,5819,-510xe" filled="true" fillcolor="#000000" stroked="false">
                <v:path arrowok="t"/>
                <v:fill type="solid"/>
              </v:shape>
            </v:group>
            <v:group style="position:absolute;left:5819;top:-510;width:10;height:20" coordorigin="5819,-510" coordsize="10,20">
              <v:shape style="position:absolute;left:5819;top:-510;width:10;height:20" coordorigin="5819,-510" coordsize="10,20" path="m5819,-490l5828,-490,5828,-510,5819,-510,5819,-490xe" filled="true" fillcolor="#000000" stroked="false">
                <v:path arrowok="t"/>
                <v:fill type="solid"/>
              </v:shape>
            </v:group>
            <v:group style="position:absolute;left:5819;top:-490;width:10;height:20" coordorigin="5819,-490" coordsize="10,20">
              <v:shape style="position:absolute;left:5819;top:-490;width:10;height:20" coordorigin="5819,-490" coordsize="10,20" path="m5819,-471l5828,-471,5828,-490,5819,-490,5819,-471xe" filled="true" fillcolor="#000000" stroked="false">
                <v:path arrowok="t"/>
                <v:fill type="solid"/>
              </v:shape>
            </v:group>
            <v:group style="position:absolute;left:5819;top:-471;width:10;height:20" coordorigin="5819,-471" coordsize="10,20">
              <v:shape style="position:absolute;left:5819;top:-471;width:10;height:20" coordorigin="5819,-471" coordsize="10,20" path="m5819,-452l5828,-452,5828,-471,5819,-471,5819,-452xe" filled="true" fillcolor="#000000" stroked="false">
                <v:path arrowok="t"/>
                <v:fill type="solid"/>
              </v:shape>
            </v:group>
            <v:group style="position:absolute;left:5819;top:-452;width:10;height:20" coordorigin="5819,-452" coordsize="10,20">
              <v:shape style="position:absolute;left:5819;top:-452;width:10;height:20" coordorigin="5819,-452" coordsize="10,20" path="m5819,-433l5828,-433,5828,-452,5819,-452,5819,-433xe" filled="true" fillcolor="#000000" stroked="false">
                <v:path arrowok="t"/>
                <v:fill type="solid"/>
              </v:shape>
            </v:group>
            <v:group style="position:absolute;left:5819;top:-433;width:10;height:20" coordorigin="5819,-433" coordsize="10,20">
              <v:shape style="position:absolute;left:5819;top:-433;width:10;height:20" coordorigin="5819,-433" coordsize="10,20" path="m5819,-414l5828,-414,5828,-433,5819,-433,5819,-414xe" filled="true" fillcolor="#000000" stroked="false">
                <v:path arrowok="t"/>
                <v:fill type="solid"/>
              </v:shape>
            </v:group>
            <v:group style="position:absolute;left:5819;top:-351;width:10;height:20" coordorigin="5819,-351" coordsize="10,20">
              <v:shape style="position:absolute;left:5819;top:-351;width:10;height:20" coordorigin="5819,-351" coordsize="10,20" path="m5819,-332l5828,-332,5828,-351,5819,-351,5819,-332xe" filled="true" fillcolor="#000000" stroked="false">
                <v:path arrowok="t"/>
                <v:fill type="solid"/>
              </v:shape>
            </v:group>
            <v:group style="position:absolute;left:5819;top:-332;width:10;height:20" coordorigin="5819,-332" coordsize="10,20">
              <v:shape style="position:absolute;left:5819;top:-332;width:10;height:20" coordorigin="5819,-332" coordsize="10,20" path="m5819,-313l5828,-313,5828,-332,5819,-332,5819,-313xe" filled="true" fillcolor="#000000" stroked="false">
                <v:path arrowok="t"/>
                <v:fill type="solid"/>
              </v:shape>
            </v:group>
            <v:group style="position:absolute;left:5819;top:-313;width:10;height:20" coordorigin="5819,-313" coordsize="10,20">
              <v:shape style="position:absolute;left:5819;top:-313;width:10;height:20" coordorigin="5819,-313" coordsize="10,20" path="m5819,-294l5828,-294,5828,-313,5819,-313,5819,-294xe" filled="true" fillcolor="#000000" stroked="false">
                <v:path arrowok="t"/>
                <v:fill type="solid"/>
              </v:shape>
            </v:group>
            <v:group style="position:absolute;left:5819;top:-294;width:10;height:20" coordorigin="5819,-294" coordsize="10,20">
              <v:shape style="position:absolute;left:5819;top:-294;width:10;height:20" coordorigin="5819,-294" coordsize="10,20" path="m5819,-274l5828,-274,5828,-294,5819,-294,5819,-274xe" filled="true" fillcolor="#000000" stroked="false">
                <v:path arrowok="t"/>
                <v:fill type="solid"/>
              </v:shape>
            </v:group>
            <v:group style="position:absolute;left:5819;top:-274;width:10;height:20" coordorigin="5819,-274" coordsize="10,20">
              <v:shape style="position:absolute;left:5819;top:-274;width:10;height:20" coordorigin="5819,-274" coordsize="10,20" path="m5819,-255l5828,-255,5828,-274,5819,-274,5819,-255xe" filled="true" fillcolor="#000000" stroked="false">
                <v:path arrowok="t"/>
                <v:fill type="solid"/>
              </v:shape>
            </v:group>
            <v:group style="position:absolute;left:5819;top:-255;width:10;height:20" coordorigin="5819,-255" coordsize="10,20">
              <v:shape style="position:absolute;left:5819;top:-255;width:10;height:20" coordorigin="5819,-255" coordsize="10,20" path="m5819,-236l5828,-236,5828,-255,5819,-255,5819,-236xe" filled="true" fillcolor="#000000" stroked="false">
                <v:path arrowok="t"/>
                <v:fill type="solid"/>
              </v:shape>
            </v:group>
            <v:group style="position:absolute;left:5819;top:-236;width:10;height:20" coordorigin="5819,-236" coordsize="10,20">
              <v:shape style="position:absolute;left:5819;top:-236;width:10;height:20" coordorigin="5819,-236" coordsize="10,20" path="m5819,-217l5828,-217,5828,-236,5819,-236,5819,-217xe" filled="true" fillcolor="#000000" stroked="false">
                <v:path arrowok="t"/>
                <v:fill type="solid"/>
              </v:shape>
            </v:group>
            <v:group style="position:absolute;left:5819;top:-217;width:10;height:20" coordorigin="5819,-217" coordsize="10,20">
              <v:shape style="position:absolute;left:5819;top:-217;width:10;height:20" coordorigin="5819,-217" coordsize="10,20" path="m5819,-198l5828,-198,5828,-217,5819,-217,5819,-198xe" filled="true" fillcolor="#000000" stroked="false">
                <v:path arrowok="t"/>
                <v:fill type="solid"/>
              </v:shape>
            </v:group>
            <v:group style="position:absolute;left:5819;top:-198;width:10;height:20" coordorigin="5819,-198" coordsize="10,20">
              <v:shape style="position:absolute;left:5819;top:-198;width:10;height:20" coordorigin="5819,-198" coordsize="10,20" path="m5819,-178l5828,-178,5828,-198,5819,-198,5819,-178xe" filled="true" fillcolor="#000000" stroked="false">
                <v:path arrowok="t"/>
                <v:fill type="solid"/>
              </v:shape>
            </v:group>
            <v:group style="position:absolute;left:5819;top:-178;width:10;height:20" coordorigin="5819,-178" coordsize="10,20">
              <v:shape style="position:absolute;left:5819;top:-178;width:10;height:20" coordorigin="5819,-178" coordsize="10,20" path="m5819,-159l5828,-159,5828,-178,5819,-178,5819,-159xe" filled="true" fillcolor="#000000" stroked="false">
                <v:path arrowok="t"/>
                <v:fill type="solid"/>
              </v:shape>
            </v:group>
            <v:group style="position:absolute;left:5819;top:-159;width:10;height:20" coordorigin="5819,-159" coordsize="10,20">
              <v:shape style="position:absolute;left:5819;top:-159;width:10;height:20" coordorigin="5819,-159" coordsize="10,20" path="m5819,-140l5828,-140,5828,-159,5819,-159,5819,-140xe" filled="true" fillcolor="#000000" stroked="false">
                <v:path arrowok="t"/>
                <v:fill type="solid"/>
              </v:shape>
            </v:group>
            <v:group style="position:absolute;left:5819;top:-140;width:10;height:20" coordorigin="5819,-140" coordsize="10,20">
              <v:shape style="position:absolute;left:5819;top:-140;width:10;height:20" coordorigin="5819,-140" coordsize="10,20" path="m5819,-121l5828,-121,5828,-140,5819,-140,5819,-121xe" filled="true" fillcolor="#000000" stroked="false">
                <v:path arrowok="t"/>
                <v:fill type="solid"/>
              </v:shape>
            </v:group>
            <v:group style="position:absolute;left:5819;top:-121;width:10;height:20" coordorigin="5819,-121" coordsize="10,20">
              <v:shape style="position:absolute;left:5819;top:-121;width:10;height:20" coordorigin="5819,-121" coordsize="10,20" path="m5819,-102l5828,-102,5828,-121,5819,-121,5819,-102xe" filled="true" fillcolor="#000000" stroked="false">
                <v:path arrowok="t"/>
                <v:fill type="solid"/>
              </v:shape>
            </v:group>
            <v:group style="position:absolute;left:5819;top:-102;width:10;height:20" coordorigin="5819,-102" coordsize="10,20">
              <v:shape style="position:absolute;left:5819;top:-102;width:10;height:20" coordorigin="5819,-102" coordsize="10,20" path="m5819,-82l5828,-82,5828,-102,5819,-102,5819,-82xe" filled="true" fillcolor="#000000" stroked="false">
                <v:path arrowok="t"/>
                <v:fill type="solid"/>
              </v:shape>
            </v:group>
            <v:group style="position:absolute;left:5819;top:-82;width:10;height:20" coordorigin="5819,-82" coordsize="10,20">
              <v:shape style="position:absolute;left:5819;top:-82;width:10;height:20" coordorigin="5819,-82" coordsize="10,20" path="m5819,-63l5828,-63,5828,-82,5819,-82,5819,-63xe" filled="true" fillcolor="#000000" stroked="false">
                <v:path arrowok="t"/>
                <v:fill type="solid"/>
              </v:shape>
            </v:group>
            <v:group style="position:absolute;left:5819;top:-63;width:10;height:20" coordorigin="5819,-63" coordsize="10,20">
              <v:shape style="position:absolute;left:5819;top:-63;width:10;height:20" coordorigin="5819,-63" coordsize="10,20" path="m5819,-44l5828,-44,5828,-63,5819,-63,5819,-44xe" filled="true" fillcolor="#000000" stroked="false">
                <v:path arrowok="t"/>
                <v:fill type="solid"/>
              </v:shape>
            </v:group>
            <w10:wrap type="none"/>
          </v:group>
        </w:pict>
      </w:r>
      <w:r>
        <w:rPr/>
        <w:pict>
          <v:group style="position:absolute;margin-left:290.929993pt;margin-top:23.03171pt;width:.5pt;height:68.8pt;mso-position-horizontal-relative:page;mso-position-vertical-relative:paragraph;z-index:-1279816" coordorigin="5819,461" coordsize="10,1376">
            <v:shape style="position:absolute;left:5819;top:461;width:10;height:2" type="#_x0000_t75" stroked="false">
              <v:imagedata r:id="rId292" o:title=""/>
            </v:shape>
            <v:group style="position:absolute;left:5819;top:482;width:10;height:20" coordorigin="5819,482" coordsize="10,20">
              <v:shape style="position:absolute;left:5819;top:482;width:10;height:20" coordorigin="5819,482" coordsize="10,20" path="m5819,501l5828,501,5828,482,5819,482,5819,501xe" filled="true" fillcolor="#000000" stroked="false">
                <v:path arrowok="t"/>
                <v:fill type="solid"/>
              </v:shape>
            </v:group>
            <v:group style="position:absolute;left:5819;top:501;width:10;height:20" coordorigin="5819,501" coordsize="10,20">
              <v:shape style="position:absolute;left:5819;top:501;width:10;height:20" coordorigin="5819,501" coordsize="10,20" path="m5819,521l5828,521,5828,501,5819,501,5819,521xe" filled="true" fillcolor="#000000" stroked="false">
                <v:path arrowok="t"/>
                <v:fill type="solid"/>
              </v:shape>
            </v:group>
            <v:group style="position:absolute;left:5819;top:521;width:10;height:20" coordorigin="5819,521" coordsize="10,20">
              <v:shape style="position:absolute;left:5819;top:521;width:10;height:20" coordorigin="5819,521" coordsize="10,20" path="m5819,540l5828,540,5828,521,5819,521,5819,540xe" filled="true" fillcolor="#000000" stroked="false">
                <v:path arrowok="t"/>
                <v:fill type="solid"/>
              </v:shape>
            </v:group>
            <v:group style="position:absolute;left:5819;top:540;width:10;height:20" coordorigin="5819,540" coordsize="10,20">
              <v:shape style="position:absolute;left:5819;top:540;width:10;height:20" coordorigin="5819,540" coordsize="10,20" path="m5819,559l5828,559,5828,540,5819,540,5819,559xe" filled="true" fillcolor="#000000" stroked="false">
                <v:path arrowok="t"/>
                <v:fill type="solid"/>
              </v:shape>
            </v:group>
            <v:group style="position:absolute;left:5819;top:559;width:10;height:20" coordorigin="5819,559" coordsize="10,20">
              <v:shape style="position:absolute;left:5819;top:559;width:10;height:20" coordorigin="5819,559" coordsize="10,20" path="m5819,578l5828,578,5828,559,5819,559,5819,578xe" filled="true" fillcolor="#000000" stroked="false">
                <v:path arrowok="t"/>
                <v:fill type="solid"/>
              </v:shape>
            </v:group>
            <v:group style="position:absolute;left:5819;top:578;width:10;height:20" coordorigin="5819,578" coordsize="10,20">
              <v:shape style="position:absolute;left:5819;top:578;width:10;height:20" coordorigin="5819,578" coordsize="10,20" path="m5819,597l5828,597,5828,578,5819,578,5819,597xe" filled="true" fillcolor="#000000" stroked="false">
                <v:path arrowok="t"/>
                <v:fill type="solid"/>
              </v:shape>
            </v:group>
            <v:group style="position:absolute;left:5819;top:597;width:10;height:20" coordorigin="5819,597" coordsize="10,20">
              <v:shape style="position:absolute;left:5819;top:597;width:10;height:20" coordorigin="5819,597" coordsize="10,20" path="m5819,617l5828,617,5828,597,5819,597,5819,617xe" filled="true" fillcolor="#000000" stroked="false">
                <v:path arrowok="t"/>
                <v:fill type="solid"/>
              </v:shape>
            </v:group>
            <v:group style="position:absolute;left:5819;top:617;width:10;height:20" coordorigin="5819,617" coordsize="10,20">
              <v:shape style="position:absolute;left:5819;top:617;width:10;height:20" coordorigin="5819,617" coordsize="10,20" path="m5819,636l5828,636,5828,617,5819,617,5819,636xe" filled="true" fillcolor="#000000" stroked="false">
                <v:path arrowok="t"/>
                <v:fill type="solid"/>
              </v:shape>
            </v:group>
            <v:group style="position:absolute;left:5819;top:636;width:10;height:20" coordorigin="5819,636" coordsize="10,20">
              <v:shape style="position:absolute;left:5819;top:636;width:10;height:20" coordorigin="5819,636" coordsize="10,20" path="m5819,655l5828,655,5828,636,5819,636,5819,655xe" filled="true" fillcolor="#000000" stroked="false">
                <v:path arrowok="t"/>
                <v:fill type="solid"/>
              </v:shape>
            </v:group>
            <v:group style="position:absolute;left:5819;top:655;width:10;height:20" coordorigin="5819,655" coordsize="10,20">
              <v:shape style="position:absolute;left:5819;top:655;width:10;height:20" coordorigin="5819,655" coordsize="10,20" path="m5819,674l5828,674,5828,655,5819,655,5819,674xe" filled="true" fillcolor="#000000" stroked="false">
                <v:path arrowok="t"/>
                <v:fill type="solid"/>
              </v:shape>
            </v:group>
            <v:group style="position:absolute;left:5819;top:674;width:10;height:20" coordorigin="5819,674" coordsize="10,20">
              <v:shape style="position:absolute;left:5819;top:674;width:10;height:20" coordorigin="5819,674" coordsize="10,20" path="m5819,693l5828,693,5828,674,5819,674,5819,693xe" filled="true" fillcolor="#000000" stroked="false">
                <v:path arrowok="t"/>
                <v:fill type="solid"/>
              </v:shape>
            </v:group>
            <v:group style="position:absolute;left:5819;top:693;width:10;height:20" coordorigin="5819,693" coordsize="10,20">
              <v:shape style="position:absolute;left:5819;top:693;width:10;height:20" coordorigin="5819,693" coordsize="10,20" path="m5819,713l5828,713,5828,693,5819,693,5819,713xe" filled="true" fillcolor="#000000" stroked="false">
                <v:path arrowok="t"/>
                <v:fill type="solid"/>
              </v:shape>
            </v:group>
            <v:group style="position:absolute;left:5819;top:713;width:10;height:20" coordorigin="5819,713" coordsize="10,20">
              <v:shape style="position:absolute;left:5819;top:713;width:10;height:20" coordorigin="5819,713" coordsize="10,20" path="m5819,732l5828,732,5828,713,5819,713,5819,732xe" filled="true" fillcolor="#000000" stroked="false">
                <v:path arrowok="t"/>
                <v:fill type="solid"/>
              </v:shape>
            </v:group>
            <v:group style="position:absolute;left:5819;top:732;width:10;height:20" coordorigin="5819,732" coordsize="10,20">
              <v:shape style="position:absolute;left:5819;top:732;width:10;height:20" coordorigin="5819,732" coordsize="10,20" path="m5819,751l5828,751,5828,732,5819,732,5819,751xe" filled="true" fillcolor="#000000" stroked="false">
                <v:path arrowok="t"/>
                <v:fill type="solid"/>
              </v:shape>
            </v:group>
            <v:group style="position:absolute;left:5819;top:751;width:10;height:20" coordorigin="5819,751" coordsize="10,20">
              <v:shape style="position:absolute;left:5819;top:751;width:10;height:20" coordorigin="5819,751" coordsize="10,20" path="m5819,770l5828,770,5828,751,5819,751,5819,770xe" filled="true" fillcolor="#000000" stroked="false">
                <v:path arrowok="t"/>
                <v:fill type="solid"/>
              </v:shape>
            </v:group>
            <v:group style="position:absolute;left:5819;top:830;width:10;height:20" coordorigin="5819,830" coordsize="10,20">
              <v:shape style="position:absolute;left:5819;top:830;width:10;height:20" coordorigin="5819,830" coordsize="10,20" path="m5819,849l5828,849,5828,830,5819,830,5819,849xe" filled="true" fillcolor="#000000" stroked="false">
                <v:path arrowok="t"/>
                <v:fill type="solid"/>
              </v:shape>
            </v:group>
            <v:group style="position:absolute;left:5819;top:849;width:10;height:20" coordorigin="5819,849" coordsize="10,20">
              <v:shape style="position:absolute;left:5819;top:849;width:10;height:20" coordorigin="5819,849" coordsize="10,20" path="m5819,869l5828,869,5828,849,5819,849,5819,869xe" filled="true" fillcolor="#000000" stroked="false">
                <v:path arrowok="t"/>
                <v:fill type="solid"/>
              </v:shape>
            </v:group>
            <v:group style="position:absolute;left:5819;top:869;width:10;height:20" coordorigin="5819,869" coordsize="10,20">
              <v:shape style="position:absolute;left:5819;top:869;width:10;height:20" coordorigin="5819,869" coordsize="10,20" path="m5819,888l5828,888,5828,869,5819,869,5819,888xe" filled="true" fillcolor="#000000" stroked="false">
                <v:path arrowok="t"/>
                <v:fill type="solid"/>
              </v:shape>
            </v:group>
            <v:group style="position:absolute;left:5819;top:888;width:10;height:20" coordorigin="5819,888" coordsize="10,20">
              <v:shape style="position:absolute;left:5819;top:888;width:10;height:20" coordorigin="5819,888" coordsize="10,20" path="m5819,907l5828,907,5828,888,5819,888,5819,907xe" filled="true" fillcolor="#000000" stroked="false">
                <v:path arrowok="t"/>
                <v:fill type="solid"/>
              </v:shape>
            </v:group>
            <v:group style="position:absolute;left:5819;top:907;width:10;height:20" coordorigin="5819,907" coordsize="10,20">
              <v:shape style="position:absolute;left:5819;top:907;width:10;height:20" coordorigin="5819,907" coordsize="10,20" path="m5819,926l5828,926,5828,907,5819,907,5819,926xe" filled="true" fillcolor="#000000" stroked="false">
                <v:path arrowok="t"/>
                <v:fill type="solid"/>
              </v:shape>
            </v:group>
            <v:group style="position:absolute;left:5819;top:926;width:10;height:20" coordorigin="5819,926" coordsize="10,20">
              <v:shape style="position:absolute;left:5819;top:926;width:10;height:20" coordorigin="5819,926" coordsize="10,20" path="m5819,945l5828,945,5828,926,5819,926,5819,945xe" filled="true" fillcolor="#000000" stroked="false">
                <v:path arrowok="t"/>
                <v:fill type="solid"/>
              </v:shape>
            </v:group>
            <v:group style="position:absolute;left:5819;top:945;width:10;height:20" coordorigin="5819,945" coordsize="10,20">
              <v:shape style="position:absolute;left:5819;top:945;width:10;height:20" coordorigin="5819,945" coordsize="10,20" path="m5819,965l5828,965,5828,945,5819,945,5819,965xe" filled="true" fillcolor="#000000" stroked="false">
                <v:path arrowok="t"/>
                <v:fill type="solid"/>
              </v:shape>
            </v:group>
            <v:group style="position:absolute;left:5819;top:965;width:10;height:20" coordorigin="5819,965" coordsize="10,20">
              <v:shape style="position:absolute;left:5819;top:965;width:10;height:20" coordorigin="5819,965" coordsize="10,20" path="m5819,984l5828,984,5828,965,5819,965,5819,984xe" filled="true" fillcolor="#000000" stroked="false">
                <v:path arrowok="t"/>
                <v:fill type="solid"/>
              </v:shape>
            </v:group>
            <v:group style="position:absolute;left:5819;top:984;width:10;height:20" coordorigin="5819,984" coordsize="10,20">
              <v:shape style="position:absolute;left:5819;top:984;width:10;height:20" coordorigin="5819,984" coordsize="10,20" path="m5819,1003l5828,1003,5828,984,5819,984,5819,1003xe" filled="true" fillcolor="#000000" stroked="false">
                <v:path arrowok="t"/>
                <v:fill type="solid"/>
              </v:shape>
            </v:group>
            <v:group style="position:absolute;left:5819;top:1003;width:10;height:20" coordorigin="5819,1003" coordsize="10,20">
              <v:shape style="position:absolute;left:5819;top:1003;width:10;height:20" coordorigin="5819,1003" coordsize="10,20" path="m5819,1022l5828,1022,5828,1003,5819,1003,5819,1022xe" filled="true" fillcolor="#000000" stroked="false">
                <v:path arrowok="t"/>
                <v:fill type="solid"/>
              </v:shape>
            </v:group>
            <v:group style="position:absolute;left:5819;top:1022;width:10;height:20" coordorigin="5819,1022" coordsize="10,20">
              <v:shape style="position:absolute;left:5819;top:1022;width:10;height:20" coordorigin="5819,1022" coordsize="10,20" path="m5819,1041l5828,1041,5828,1022,5819,1022,5819,1041xe" filled="true" fillcolor="#000000" stroked="false">
                <v:path arrowok="t"/>
                <v:fill type="solid"/>
              </v:shape>
            </v:group>
            <v:group style="position:absolute;left:5819;top:1041;width:10;height:20" coordorigin="5819,1041" coordsize="10,20">
              <v:shape style="position:absolute;left:5819;top:1041;width:10;height:20" coordorigin="5819,1041" coordsize="10,20" path="m5819,1061l5828,1061,5828,1041,5819,1041,5819,1061xe" filled="true" fillcolor="#000000" stroked="false">
                <v:path arrowok="t"/>
                <v:fill type="solid"/>
              </v:shape>
            </v:group>
            <v:group style="position:absolute;left:5819;top:1061;width:10;height:20" coordorigin="5819,1061" coordsize="10,20">
              <v:shape style="position:absolute;left:5819;top:1061;width:10;height:20" coordorigin="5819,1061" coordsize="10,20" path="m5819,1080l5828,1080,5828,1061,5819,1061,5819,1080xe" filled="true" fillcolor="#000000" stroked="false">
                <v:path arrowok="t"/>
                <v:fill type="solid"/>
              </v:shape>
            </v:group>
            <v:group style="position:absolute;left:5819;top:1080;width:10;height:20" coordorigin="5819,1080" coordsize="10,20">
              <v:shape style="position:absolute;left:5819;top:1080;width:10;height:20" coordorigin="5819,1080" coordsize="10,20" path="m5819,1099l5828,1099,5828,1080,5819,1080,5819,1099xe" filled="true" fillcolor="#000000" stroked="false">
                <v:path arrowok="t"/>
                <v:fill type="solid"/>
              </v:shape>
            </v:group>
            <v:group style="position:absolute;left:5819;top:1099;width:10;height:20" coordorigin="5819,1099" coordsize="10,20">
              <v:shape style="position:absolute;left:5819;top:1099;width:10;height:20" coordorigin="5819,1099" coordsize="10,20" path="m5819,1118l5828,1118,5828,1099,5819,1099,5819,1118xe" filled="true" fillcolor="#000000" stroked="false">
                <v:path arrowok="t"/>
                <v:fill type="solid"/>
              </v:shape>
            </v:group>
            <v:group style="position:absolute;left:5819;top:1181;width:10;height:20" coordorigin="5819,1181" coordsize="10,20">
              <v:shape style="position:absolute;left:5819;top:1181;width:10;height:20" coordorigin="5819,1181" coordsize="10,20" path="m5819,1200l5828,1200,5828,1181,5819,1181,5819,1200xe" filled="true" fillcolor="#000000" stroked="false">
                <v:path arrowok="t"/>
                <v:fill type="solid"/>
              </v:shape>
            </v:group>
            <v:group style="position:absolute;left:5819;top:1200;width:10;height:20" coordorigin="5819,1200" coordsize="10,20">
              <v:shape style="position:absolute;left:5819;top:1200;width:10;height:20" coordorigin="5819,1200" coordsize="10,20" path="m5819,1219l5828,1219,5828,1200,5819,1200,5819,1219xe" filled="true" fillcolor="#000000" stroked="false">
                <v:path arrowok="t"/>
                <v:fill type="solid"/>
              </v:shape>
            </v:group>
            <v:group style="position:absolute;left:5819;top:1219;width:10;height:20" coordorigin="5819,1219" coordsize="10,20">
              <v:shape style="position:absolute;left:5819;top:1219;width:10;height:20" coordorigin="5819,1219" coordsize="10,20" path="m5819,1238l5828,1238,5828,1219,5819,1219,5819,1238xe" filled="true" fillcolor="#000000" stroked="false">
                <v:path arrowok="t"/>
                <v:fill type="solid"/>
              </v:shape>
            </v:group>
            <v:group style="position:absolute;left:5819;top:1238;width:10;height:20" coordorigin="5819,1238" coordsize="10,20">
              <v:shape style="position:absolute;left:5819;top:1238;width:10;height:20" coordorigin="5819,1238" coordsize="10,20" path="m5819,1257l5828,1257,5828,1238,5819,1238,5819,1257xe" filled="true" fillcolor="#000000" stroked="false">
                <v:path arrowok="t"/>
                <v:fill type="solid"/>
              </v:shape>
            </v:group>
            <v:group style="position:absolute;left:5819;top:1257;width:10;height:20" coordorigin="5819,1257" coordsize="10,20">
              <v:shape style="position:absolute;left:5819;top:1257;width:10;height:20" coordorigin="5819,1257" coordsize="10,20" path="m5819,1277l5828,1277,5828,1257,5819,1257,5819,1277xe" filled="true" fillcolor="#000000" stroked="false">
                <v:path arrowok="t"/>
                <v:fill type="solid"/>
              </v:shape>
            </v:group>
            <v:group style="position:absolute;left:5819;top:1277;width:10;height:20" coordorigin="5819,1277" coordsize="10,20">
              <v:shape style="position:absolute;left:5819;top:1277;width:10;height:20" coordorigin="5819,1277" coordsize="10,20" path="m5819,1296l5828,1296,5828,1277,5819,1277,5819,1296xe" filled="true" fillcolor="#000000" stroked="false">
                <v:path arrowok="t"/>
                <v:fill type="solid"/>
              </v:shape>
            </v:group>
            <v:group style="position:absolute;left:5819;top:1296;width:10;height:20" coordorigin="5819,1296" coordsize="10,20">
              <v:shape style="position:absolute;left:5819;top:1296;width:10;height:20" coordorigin="5819,1296" coordsize="10,20" path="m5819,1315l5828,1315,5828,1296,5819,1296,5819,1315xe" filled="true" fillcolor="#000000" stroked="false">
                <v:path arrowok="t"/>
                <v:fill type="solid"/>
              </v:shape>
            </v:group>
            <v:group style="position:absolute;left:5819;top:1315;width:10;height:20" coordorigin="5819,1315" coordsize="10,20">
              <v:shape style="position:absolute;left:5819;top:1315;width:10;height:20" coordorigin="5819,1315" coordsize="10,20" path="m5819,1334l5828,1334,5828,1315,5819,1315,5819,1334xe" filled="true" fillcolor="#000000" stroked="false">
                <v:path arrowok="t"/>
                <v:fill type="solid"/>
              </v:shape>
            </v:group>
            <v:group style="position:absolute;left:5819;top:1334;width:10;height:20" coordorigin="5819,1334" coordsize="10,20">
              <v:shape style="position:absolute;left:5819;top:1334;width:10;height:20" coordorigin="5819,1334" coordsize="10,20" path="m5819,1353l5828,1353,5828,1334,5819,1334,5819,1353xe" filled="true" fillcolor="#000000" stroked="false">
                <v:path arrowok="t"/>
                <v:fill type="solid"/>
              </v:shape>
            </v:group>
            <v:group style="position:absolute;left:5819;top:1353;width:10;height:20" coordorigin="5819,1353" coordsize="10,20">
              <v:shape style="position:absolute;left:5819;top:1353;width:10;height:20" coordorigin="5819,1353" coordsize="10,20" path="m5819,1373l5828,1373,5828,1353,5819,1353,5819,1373xe" filled="true" fillcolor="#000000" stroked="false">
                <v:path arrowok="t"/>
                <v:fill type="solid"/>
              </v:shape>
            </v:group>
            <v:group style="position:absolute;left:5819;top:1373;width:10;height:20" coordorigin="5819,1373" coordsize="10,20">
              <v:shape style="position:absolute;left:5819;top:1373;width:10;height:20" coordorigin="5819,1373" coordsize="10,20" path="m5819,1392l5828,1392,5828,1373,5819,1373,5819,1392xe" filled="true" fillcolor="#000000" stroked="false">
                <v:path arrowok="t"/>
                <v:fill type="solid"/>
              </v:shape>
            </v:group>
            <v:group style="position:absolute;left:5819;top:1392;width:10;height:20" coordorigin="5819,1392" coordsize="10,20">
              <v:shape style="position:absolute;left:5819;top:1392;width:10;height:20" coordorigin="5819,1392" coordsize="10,20" path="m5819,1411l5828,1411,5828,1392,5819,1392,5819,1411xe" filled="true" fillcolor="#000000" stroked="false">
                <v:path arrowok="t"/>
                <v:fill type="solid"/>
              </v:shape>
            </v:group>
            <v:group style="position:absolute;left:5819;top:1411;width:10;height:20" coordorigin="5819,1411" coordsize="10,20">
              <v:shape style="position:absolute;left:5819;top:1411;width:10;height:20" coordorigin="5819,1411" coordsize="10,20" path="m5819,1430l5828,1430,5828,1411,5819,1411,5819,1430xe" filled="true" fillcolor="#000000" stroked="false">
                <v:path arrowok="t"/>
                <v:fill type="solid"/>
              </v:shape>
            </v:group>
            <v:group style="position:absolute;left:5819;top:1430;width:10;height:20" coordorigin="5819,1430" coordsize="10,20">
              <v:shape style="position:absolute;left:5819;top:1430;width:10;height:20" coordorigin="5819,1430" coordsize="10,20" path="m5819,1449l5828,1449,5828,1430,5819,1430,5819,1449xe" filled="true" fillcolor="#000000" stroked="false">
                <v:path arrowok="t"/>
                <v:fill type="solid"/>
              </v:shape>
            </v:group>
            <v:group style="position:absolute;left:5819;top:1449;width:10;height:20" coordorigin="5819,1449" coordsize="10,20">
              <v:shape style="position:absolute;left:5819;top:1449;width:10;height:20" coordorigin="5819,1449" coordsize="10,20" path="m5819,1469l5828,1469,5828,1449,5819,1449,5819,1469xe" filled="true" fillcolor="#000000" stroked="false">
                <v:path arrowok="t"/>
                <v:fill type="solid"/>
              </v:shape>
            </v:group>
            <v:group style="position:absolute;left:5819;top:1529;width:10;height:20" coordorigin="5819,1529" coordsize="10,20">
              <v:shape style="position:absolute;left:5819;top:1529;width:10;height:20" coordorigin="5819,1529" coordsize="10,20" path="m5819,1548l5828,1548,5828,1529,5819,1529,5819,1548xe" filled="true" fillcolor="#000000" stroked="false">
                <v:path arrowok="t"/>
                <v:fill type="solid"/>
              </v:shape>
            </v:group>
            <v:group style="position:absolute;left:5819;top:1548;width:10;height:20" coordorigin="5819,1548" coordsize="10,20">
              <v:shape style="position:absolute;left:5819;top:1548;width:10;height:20" coordorigin="5819,1548" coordsize="10,20" path="m5819,1567l5828,1567,5828,1548,5819,1548,5819,1567xe" filled="true" fillcolor="#000000" stroked="false">
                <v:path arrowok="t"/>
                <v:fill type="solid"/>
              </v:shape>
            </v:group>
            <v:group style="position:absolute;left:5819;top:1567;width:10;height:20" coordorigin="5819,1567" coordsize="10,20">
              <v:shape style="position:absolute;left:5819;top:1567;width:10;height:20" coordorigin="5819,1567" coordsize="10,20" path="m5819,1586l5828,1586,5828,1567,5819,1567,5819,1586xe" filled="true" fillcolor="#000000" stroked="false">
                <v:path arrowok="t"/>
                <v:fill type="solid"/>
              </v:shape>
            </v:group>
            <v:group style="position:absolute;left:5819;top:1586;width:10;height:20" coordorigin="5819,1586" coordsize="10,20">
              <v:shape style="position:absolute;left:5819;top:1586;width:10;height:20" coordorigin="5819,1586" coordsize="10,20" path="m5819,1605l5828,1605,5828,1586,5819,1586,5819,1605xe" filled="true" fillcolor="#000000" stroked="false">
                <v:path arrowok="t"/>
                <v:fill type="solid"/>
              </v:shape>
            </v:group>
            <v:group style="position:absolute;left:5819;top:1605;width:10;height:20" coordorigin="5819,1605" coordsize="10,20">
              <v:shape style="position:absolute;left:5819;top:1605;width:10;height:20" coordorigin="5819,1605" coordsize="10,20" path="m5819,1625l5828,1625,5828,1605,5819,1605,5819,1625xe" filled="true" fillcolor="#000000" stroked="false">
                <v:path arrowok="t"/>
                <v:fill type="solid"/>
              </v:shape>
            </v:group>
            <v:group style="position:absolute;left:5819;top:1625;width:10;height:20" coordorigin="5819,1625" coordsize="10,20">
              <v:shape style="position:absolute;left:5819;top:1625;width:10;height:20" coordorigin="5819,1625" coordsize="10,20" path="m5819,1644l5828,1644,5828,1625,5819,1625,5819,1644xe" filled="true" fillcolor="#000000" stroked="false">
                <v:path arrowok="t"/>
                <v:fill type="solid"/>
              </v:shape>
            </v:group>
            <v:group style="position:absolute;left:5819;top:1644;width:10;height:20" coordorigin="5819,1644" coordsize="10,20">
              <v:shape style="position:absolute;left:5819;top:1644;width:10;height:20" coordorigin="5819,1644" coordsize="10,20" path="m5819,1663l5828,1663,5828,1644,5819,1644,5819,1663xe" filled="true" fillcolor="#000000" stroked="false">
                <v:path arrowok="t"/>
                <v:fill type="solid"/>
              </v:shape>
            </v:group>
            <v:group style="position:absolute;left:5819;top:1663;width:10;height:20" coordorigin="5819,1663" coordsize="10,20">
              <v:shape style="position:absolute;left:5819;top:1663;width:10;height:20" coordorigin="5819,1663" coordsize="10,20" path="m5819,1682l5828,1682,5828,1663,5819,1663,5819,1682xe" filled="true" fillcolor="#000000" stroked="false">
                <v:path arrowok="t"/>
                <v:fill type="solid"/>
              </v:shape>
            </v:group>
            <v:group style="position:absolute;left:5819;top:1682;width:10;height:20" coordorigin="5819,1682" coordsize="10,20">
              <v:shape style="position:absolute;left:5819;top:1682;width:10;height:20" coordorigin="5819,1682" coordsize="10,20" path="m5819,1701l5828,1701,5828,1682,5819,1682,5819,1701xe" filled="true" fillcolor="#000000" stroked="false">
                <v:path arrowok="t"/>
                <v:fill type="solid"/>
              </v:shape>
            </v:group>
            <v:group style="position:absolute;left:5819;top:1701;width:10;height:20" coordorigin="5819,1701" coordsize="10,20">
              <v:shape style="position:absolute;left:5819;top:1701;width:10;height:20" coordorigin="5819,1701" coordsize="10,20" path="m5819,1721l5828,1721,5828,1701,5819,1701,5819,1721xe" filled="true" fillcolor="#000000" stroked="false">
                <v:path arrowok="t"/>
                <v:fill type="solid"/>
              </v:shape>
            </v:group>
            <v:group style="position:absolute;left:5819;top:1721;width:10;height:20" coordorigin="5819,1721" coordsize="10,20">
              <v:shape style="position:absolute;left:5819;top:1721;width:10;height:20" coordorigin="5819,1721" coordsize="10,20" path="m5819,1740l5828,1740,5828,1721,5819,1721,5819,1740xe" filled="true" fillcolor="#000000" stroked="false">
                <v:path arrowok="t"/>
                <v:fill type="solid"/>
              </v:shape>
            </v:group>
            <v:group style="position:absolute;left:5819;top:1740;width:10;height:20" coordorigin="5819,1740" coordsize="10,20">
              <v:shape style="position:absolute;left:5819;top:1740;width:10;height:20" coordorigin="5819,1740" coordsize="10,20" path="m5819,1759l5828,1759,5828,1740,5819,1740,5819,1759xe" filled="true" fillcolor="#000000" stroked="false">
                <v:path arrowok="t"/>
                <v:fill type="solid"/>
              </v:shape>
            </v:group>
            <v:group style="position:absolute;left:5819;top:1759;width:10;height:20" coordorigin="5819,1759" coordsize="10,20">
              <v:shape style="position:absolute;left:5819;top:1759;width:10;height:20" coordorigin="5819,1759" coordsize="10,20" path="m5819,1778l5828,1778,5828,1759,5819,1759,5819,1778xe" filled="true" fillcolor="#000000" stroked="false">
                <v:path arrowok="t"/>
                <v:fill type="solid"/>
              </v:shape>
            </v:group>
            <v:group style="position:absolute;left:5819;top:1778;width:10;height:20" coordorigin="5819,1778" coordsize="10,20">
              <v:shape style="position:absolute;left:5819;top:1778;width:10;height:20" coordorigin="5819,1778" coordsize="10,20" path="m5819,1797l5828,1797,5828,1778,5819,1778,5819,1797xe" filled="true" fillcolor="#000000" stroked="false">
                <v:path arrowok="t"/>
                <v:fill type="solid"/>
              </v:shape>
            </v:group>
            <v:group style="position:absolute;left:5819;top:1797;width:10;height:20" coordorigin="5819,1797" coordsize="10,20">
              <v:shape style="position:absolute;left:5819;top:1797;width:10;height:20" coordorigin="5819,1797" coordsize="10,20" path="m5819,1817l5828,1817,5828,1797,5819,1797,5819,1817xe" filled="true" fillcolor="#000000" stroked="false">
                <v:path arrowok="t"/>
                <v:fill type="solid"/>
              </v:shape>
            </v:group>
            <v:group style="position:absolute;left:5819;top:1817;width:10;height:20" coordorigin="5819,1817" coordsize="10,20">
              <v:shape style="position:absolute;left:5819;top:1817;width:10;height:20" coordorigin="5819,1817" coordsize="10,20" path="m5819,1836l5828,1836,5828,1817,5819,1817,5819,1836xe" filled="true" fillcolor="#000000" stroked="false">
                <v:path arrowok="t"/>
                <v:fill type="solid"/>
              </v:shape>
            </v:group>
            <w10:wrap type="none"/>
          </v:group>
        </w:pict>
      </w:r>
      <w:r>
        <w:rPr>
          <w:rFonts w:ascii="宋体" w:hAnsi="宋体" w:cs="宋体" w:eastAsia="宋体" w:hint="default"/>
          <w:sz w:val="18"/>
          <w:szCs w:val="18"/>
        </w:rPr>
        <w:t>本报告期内收入、净利润和现金流量列示如下：</w:t>
      </w:r>
    </w:p>
    <w:p>
      <w:pPr>
        <w:spacing w:line="240" w:lineRule="auto" w:before="5"/>
        <w:rPr>
          <w:rFonts w:ascii="宋体" w:hAnsi="宋体" w:cs="宋体" w:eastAsia="宋体" w:hint="default"/>
          <w:sz w:val="14"/>
          <w:szCs w:val="14"/>
        </w:rPr>
      </w:pPr>
    </w:p>
    <w:tbl>
      <w:tblPr>
        <w:tblW w:w="0" w:type="auto"/>
        <w:jc w:val="left"/>
        <w:tblInd w:w="1594" w:type="dxa"/>
        <w:tblLayout w:type="fixed"/>
        <w:tblCellMar>
          <w:top w:w="0" w:type="dxa"/>
          <w:left w:w="0" w:type="dxa"/>
          <w:bottom w:w="0" w:type="dxa"/>
          <w:right w:w="0" w:type="dxa"/>
        </w:tblCellMar>
        <w:tblLook w:val="01E0"/>
      </w:tblPr>
      <w:tblGrid>
        <w:gridCol w:w="4319"/>
        <w:gridCol w:w="4685"/>
      </w:tblGrid>
      <w:tr>
        <w:trPr>
          <w:trHeight w:val="360" w:hRule="exact"/>
        </w:trPr>
        <w:tc>
          <w:tcPr>
            <w:tcW w:w="4319" w:type="dxa"/>
            <w:tcBorders>
              <w:top w:val="single" w:sz="12" w:space="0" w:color="000000"/>
              <w:left w:val="nil" w:sz="6" w:space="0" w:color="auto"/>
              <w:bottom w:val="single" w:sz="8" w:space="0" w:color="000000"/>
              <w:right w:val="nil" w:sz="6" w:space="0" w:color="auto"/>
            </w:tcBorders>
          </w:tcPr>
          <w:p>
            <w:pPr>
              <w:pStyle w:val="TableParagraph"/>
              <w:spacing w:line="240" w:lineRule="auto" w:before="29"/>
              <w:ind w:right="88"/>
              <w:jc w:val="center"/>
              <w:rPr>
                <w:rFonts w:ascii="宋体" w:hAnsi="宋体" w:cs="宋体" w:eastAsia="宋体" w:hint="default"/>
                <w:sz w:val="18"/>
                <w:szCs w:val="18"/>
              </w:rPr>
            </w:pPr>
            <w:r>
              <w:rPr>
                <w:rFonts w:ascii="宋体" w:hAnsi="宋体" w:cs="宋体" w:eastAsia="宋体" w:hint="default"/>
                <w:sz w:val="18"/>
                <w:szCs w:val="18"/>
              </w:rPr>
              <w:t>项目</w:t>
            </w:r>
          </w:p>
        </w:tc>
        <w:tc>
          <w:tcPr>
            <w:tcW w:w="4685" w:type="dxa"/>
            <w:tcBorders>
              <w:top w:val="single" w:sz="12" w:space="0" w:color="000000"/>
              <w:left w:val="nil" w:sz="6" w:space="0" w:color="auto"/>
              <w:bottom w:val="single" w:sz="4" w:space="0" w:color="000000"/>
              <w:right w:val="nil" w:sz="6" w:space="0" w:color="auto"/>
            </w:tcBorders>
          </w:tcPr>
          <w:p>
            <w:pPr>
              <w:pStyle w:val="TableParagraph"/>
              <w:spacing w:line="240" w:lineRule="auto" w:before="29"/>
              <w:ind w:right="92"/>
              <w:jc w:val="center"/>
              <w:rPr>
                <w:rFonts w:ascii="宋体" w:hAnsi="宋体" w:cs="宋体" w:eastAsia="宋体" w:hint="default"/>
                <w:sz w:val="18"/>
                <w:szCs w:val="18"/>
              </w:rPr>
            </w:pPr>
            <w:r>
              <w:rPr>
                <w:rFonts w:ascii="宋体" w:hAnsi="宋体" w:cs="宋体" w:eastAsia="宋体" w:hint="default"/>
                <w:sz w:val="18"/>
                <w:szCs w:val="18"/>
              </w:rPr>
              <w:t>本期数</w:t>
            </w:r>
          </w:p>
        </w:tc>
      </w:tr>
      <w:tr>
        <w:trPr>
          <w:trHeight w:val="350"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2,526,061.46</w:t>
            </w:r>
          </w:p>
        </w:tc>
      </w:tr>
      <w:tr>
        <w:trPr>
          <w:trHeight w:val="348"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225,448.51</w:t>
            </w:r>
          </w:p>
        </w:tc>
      </w:tr>
      <w:tr>
        <w:trPr>
          <w:trHeight w:val="362" w:hRule="exact"/>
        </w:trPr>
        <w:tc>
          <w:tcPr>
            <w:tcW w:w="4319" w:type="dxa"/>
            <w:tcBorders>
              <w:top w:val="single" w:sz="8" w:space="0" w:color="000000"/>
              <w:left w:val="nil" w:sz="6" w:space="0" w:color="auto"/>
              <w:bottom w:val="single" w:sz="12" w:space="0" w:color="000000"/>
              <w:right w:val="nil" w:sz="6" w:space="0" w:color="auto"/>
            </w:tcBorders>
          </w:tcPr>
          <w:p>
            <w:pPr>
              <w:pStyle w:val="TableParagraph"/>
              <w:spacing w:line="240" w:lineRule="auto" w:before="27"/>
              <w:ind w:left="10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w:t>
            </w:r>
          </w:p>
        </w:tc>
        <w:tc>
          <w:tcPr>
            <w:tcW w:w="4685"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-1,977,812.45</w:t>
            </w:r>
          </w:p>
        </w:tc>
      </w:tr>
    </w:tbl>
    <w:p>
      <w:pPr>
        <w:spacing w:line="240" w:lineRule="auto" w:before="6"/>
        <w:rPr>
          <w:rFonts w:ascii="宋体" w:hAnsi="宋体" w:cs="宋体" w:eastAsia="宋体" w:hint="default"/>
          <w:sz w:val="12"/>
          <w:szCs w:val="12"/>
        </w:rPr>
      </w:pPr>
    </w:p>
    <w:p>
      <w:pPr>
        <w:spacing w:before="44"/>
        <w:ind w:left="2054"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）北京智威宇讯科技有限公司</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 </w:t>
      </w:r>
      <w:r>
        <w:rPr>
          <w:rFonts w:ascii="宋体" w:hAnsi="宋体" w:cs="宋体" w:eastAsia="宋体" w:hint="default"/>
          <w:spacing w:val="-5"/>
          <w:sz w:val="18"/>
          <w:szCs w:val="18"/>
        </w:rPr>
        <w:t>日，本公司出资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万元发起设立北京智威宇讯科技有限公司并取得北京市工商行政管理局</w:t>
      </w:r>
    </w:p>
    <w:p>
      <w:pPr>
        <w:spacing w:before="101"/>
        <w:ind w:left="1702" w:right="1306" w:firstLine="0"/>
        <w:jc w:val="left"/>
        <w:rPr>
          <w:rFonts w:ascii="宋体" w:hAnsi="宋体" w:cs="宋体" w:eastAsia="宋体" w:hint="default"/>
          <w:sz w:val="18"/>
          <w:szCs w:val="18"/>
        </w:rPr>
      </w:pPr>
      <w:r>
        <w:rPr>
          <w:rFonts w:ascii="宋体" w:hAnsi="宋体" w:cs="宋体" w:eastAsia="宋体" w:hint="default"/>
          <w:sz w:val="18"/>
          <w:szCs w:val="18"/>
        </w:rPr>
        <w:t>通州分局颁发的</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110112012924081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号企业法人营业执照，公司法定代表人金贵新，法定住所北京市通州区中关村</w:t>
      </w:r>
    </w:p>
    <w:p>
      <w:pPr>
        <w:spacing w:line="386" w:lineRule="auto" w:before="101"/>
        <w:ind w:left="2062" w:right="1316" w:hanging="360"/>
        <w:jc w:val="left"/>
        <w:rPr>
          <w:rFonts w:ascii="宋体" w:hAnsi="宋体" w:cs="宋体" w:eastAsia="宋体" w:hint="default"/>
          <w:sz w:val="18"/>
          <w:szCs w:val="18"/>
        </w:rPr>
      </w:pPr>
      <w:r>
        <w:rPr/>
        <w:pict>
          <v:group style="position:absolute;margin-left:290.929993pt;margin-top:66.701721pt;width:.5pt;height:138.85pt;mso-position-horizontal-relative:page;mso-position-vertical-relative:paragraph;z-index:-1279792" coordorigin="5819,1334" coordsize="10,2777">
            <v:shape style="position:absolute;left:5819;top:1334;width:10;height:2" type="#_x0000_t75" stroked="false">
              <v:imagedata r:id="rId328" o:title=""/>
            </v:shape>
            <v:group style="position:absolute;left:5819;top:1356;width:10;height:20" coordorigin="5819,1356" coordsize="10,20">
              <v:shape style="position:absolute;left:5819;top:1356;width:10;height:20" coordorigin="5819,1356" coordsize="10,20" path="m5819,1375l5828,1375,5828,1356,5819,1356,5819,1375xe" filled="true" fillcolor="#000000" stroked="false">
                <v:path arrowok="t"/>
                <v:fill type="solid"/>
              </v:shape>
            </v:group>
            <v:group style="position:absolute;left:5819;top:1375;width:10;height:20" coordorigin="5819,1375" coordsize="10,20">
              <v:shape style="position:absolute;left:5819;top:1375;width:10;height:20" coordorigin="5819,1375" coordsize="10,20" path="m5819,1394l5828,1394,5828,1375,5819,1375,5819,1394xe" filled="true" fillcolor="#000000" stroked="false">
                <v:path arrowok="t"/>
                <v:fill type="solid"/>
              </v:shape>
            </v:group>
            <v:group style="position:absolute;left:5819;top:1394;width:10;height:20" coordorigin="5819,1394" coordsize="10,20">
              <v:shape style="position:absolute;left:5819;top:1394;width:10;height:20" coordorigin="5819,1394" coordsize="10,20" path="m5819,1413l5828,1413,5828,1394,5819,1394,5819,1413xe" filled="true" fillcolor="#000000" stroked="false">
                <v:path arrowok="t"/>
                <v:fill type="solid"/>
              </v:shape>
            </v:group>
            <v:group style="position:absolute;left:5819;top:1413;width:10;height:20" coordorigin="5819,1413" coordsize="10,20">
              <v:shape style="position:absolute;left:5819;top:1413;width:10;height:20" coordorigin="5819,1413" coordsize="10,20" path="m5819,1432l5828,1432,5828,1413,5819,1413,5819,1432xe" filled="true" fillcolor="#000000" stroked="false">
                <v:path arrowok="t"/>
                <v:fill type="solid"/>
              </v:shape>
            </v:group>
            <v:group style="position:absolute;left:5819;top:1432;width:10;height:20" coordorigin="5819,1432" coordsize="10,20">
              <v:shape style="position:absolute;left:5819;top:1432;width:10;height:20" coordorigin="5819,1432" coordsize="10,20" path="m5819,1452l5828,1452,5828,1432,5819,1432,5819,1452xe" filled="true" fillcolor="#000000" stroked="false">
                <v:path arrowok="t"/>
                <v:fill type="solid"/>
              </v:shape>
            </v:group>
            <v:group style="position:absolute;left:5819;top:1452;width:10;height:20" coordorigin="5819,1452" coordsize="10,20">
              <v:shape style="position:absolute;left:5819;top:1452;width:10;height:20" coordorigin="5819,1452" coordsize="10,20" path="m5819,1471l5828,1471,5828,1452,5819,1452,5819,1471xe" filled="true" fillcolor="#000000" stroked="false">
                <v:path arrowok="t"/>
                <v:fill type="solid"/>
              </v:shape>
            </v:group>
            <v:group style="position:absolute;left:5819;top:1471;width:10;height:20" coordorigin="5819,1471" coordsize="10,20">
              <v:shape style="position:absolute;left:5819;top:1471;width:10;height:20" coordorigin="5819,1471" coordsize="10,20" path="m5819,1490l5828,1490,5828,1471,5819,1471,5819,1490xe" filled="true" fillcolor="#000000" stroked="false">
                <v:path arrowok="t"/>
                <v:fill type="solid"/>
              </v:shape>
            </v:group>
            <v:group style="position:absolute;left:5819;top:1490;width:10;height:20" coordorigin="5819,1490" coordsize="10,20">
              <v:shape style="position:absolute;left:5819;top:1490;width:10;height:20" coordorigin="5819,1490" coordsize="10,20" path="m5819,1509l5828,1509,5828,1490,5819,1490,5819,1509xe" filled="true" fillcolor="#000000" stroked="false">
                <v:path arrowok="t"/>
                <v:fill type="solid"/>
              </v:shape>
            </v:group>
            <v:group style="position:absolute;left:5819;top:1509;width:10;height:20" coordorigin="5819,1509" coordsize="10,20">
              <v:shape style="position:absolute;left:5819;top:1509;width:10;height:20" coordorigin="5819,1509" coordsize="10,20" path="m5819,1528l5828,1528,5828,1509,5819,1509,5819,1528xe" filled="true" fillcolor="#000000" stroked="false">
                <v:path arrowok="t"/>
                <v:fill type="solid"/>
              </v:shape>
            </v:group>
            <v:group style="position:absolute;left:5819;top:1528;width:10;height:20" coordorigin="5819,1528" coordsize="10,20">
              <v:shape style="position:absolute;left:5819;top:1528;width:10;height:20" coordorigin="5819,1528" coordsize="10,20" path="m5819,1548l5828,1548,5828,1528,5819,1528,5819,1548xe" filled="true" fillcolor="#000000" stroked="false">
                <v:path arrowok="t"/>
                <v:fill type="solid"/>
              </v:shape>
            </v:group>
            <v:group style="position:absolute;left:5819;top:1548;width:10;height:20" coordorigin="5819,1548" coordsize="10,20">
              <v:shape style="position:absolute;left:5819;top:1548;width:10;height:20" coordorigin="5819,1548" coordsize="10,20" path="m5819,1567l5828,1567,5828,1548,5819,1548,5819,1567xe" filled="true" fillcolor="#000000" stroked="false">
                <v:path arrowok="t"/>
                <v:fill type="solid"/>
              </v:shape>
            </v:group>
            <v:group style="position:absolute;left:5819;top:1567;width:10;height:20" coordorigin="5819,1567" coordsize="10,20">
              <v:shape style="position:absolute;left:5819;top:1567;width:10;height:20" coordorigin="5819,1567" coordsize="10,20" path="m5819,1586l5828,1586,5828,1567,5819,1567,5819,1586xe" filled="true" fillcolor="#000000" stroked="false">
                <v:path arrowok="t"/>
                <v:fill type="solid"/>
              </v:shape>
            </v:group>
            <v:group style="position:absolute;left:5819;top:1586;width:10;height:20" coordorigin="5819,1586" coordsize="10,20">
              <v:shape style="position:absolute;left:5819;top:1586;width:10;height:20" coordorigin="5819,1586" coordsize="10,20" path="m5819,1605l5828,1605,5828,1586,5819,1586,5819,1605xe" filled="true" fillcolor="#000000" stroked="false">
                <v:path arrowok="t"/>
                <v:fill type="solid"/>
              </v:shape>
            </v:group>
            <v:group style="position:absolute;left:5819;top:1605;width:10;height:20" coordorigin="5819,1605" coordsize="10,20">
              <v:shape style="position:absolute;left:5819;top:1605;width:10;height:20" coordorigin="5819,1605" coordsize="10,20" path="m5819,1624l5828,1624,5828,1605,5819,1605,5819,1624xe" filled="true" fillcolor="#000000" stroked="false">
                <v:path arrowok="t"/>
                <v:fill type="solid"/>
              </v:shape>
            </v:group>
            <v:group style="position:absolute;left:5819;top:1624;width:10;height:20" coordorigin="5819,1624" coordsize="10,20">
              <v:shape style="position:absolute;left:5819;top:1624;width:10;height:20" coordorigin="5819,1624" coordsize="10,20" path="m5819,1644l5828,1644,5828,1624,5819,1624,5819,1644xe" filled="true" fillcolor="#000000" stroked="false">
                <v:path arrowok="t"/>
                <v:fill type="solid"/>
              </v:shape>
            </v:group>
            <v:group style="position:absolute;left:5819;top:1704;width:10;height:20" coordorigin="5819,1704" coordsize="10,20">
              <v:shape style="position:absolute;left:5819;top:1704;width:10;height:20" coordorigin="5819,1704" coordsize="10,20" path="m5819,1723l5828,1723,5828,1704,5819,1704,5819,1723xe" filled="true" fillcolor="#000000" stroked="false">
                <v:path arrowok="t"/>
                <v:fill type="solid"/>
              </v:shape>
            </v:group>
            <v:group style="position:absolute;left:5819;top:1723;width:10;height:20" coordorigin="5819,1723" coordsize="10,20">
              <v:shape style="position:absolute;left:5819;top:1723;width:10;height:20" coordorigin="5819,1723" coordsize="10,20" path="m5819,1742l5828,1742,5828,1723,5819,1723,5819,1742xe" filled="true" fillcolor="#000000" stroked="false">
                <v:path arrowok="t"/>
                <v:fill type="solid"/>
              </v:shape>
            </v:group>
            <v:group style="position:absolute;left:5819;top:1742;width:10;height:20" coordorigin="5819,1742" coordsize="10,20">
              <v:shape style="position:absolute;left:5819;top:1742;width:10;height:20" coordorigin="5819,1742" coordsize="10,20" path="m5819,1761l5828,1761,5828,1742,5819,1742,5819,1761xe" filled="true" fillcolor="#000000" stroked="false">
                <v:path arrowok="t"/>
                <v:fill type="solid"/>
              </v:shape>
            </v:group>
            <v:group style="position:absolute;left:5819;top:1761;width:10;height:20" coordorigin="5819,1761" coordsize="10,20">
              <v:shape style="position:absolute;left:5819;top:1761;width:10;height:20" coordorigin="5819,1761" coordsize="10,20" path="m5819,1780l5828,1780,5828,1761,5819,1761,5819,1780xe" filled="true" fillcolor="#000000" stroked="false">
                <v:path arrowok="t"/>
                <v:fill type="solid"/>
              </v:shape>
            </v:group>
            <v:group style="position:absolute;left:5819;top:1780;width:10;height:20" coordorigin="5819,1780" coordsize="10,20">
              <v:shape style="position:absolute;left:5819;top:1780;width:10;height:20" coordorigin="5819,1780" coordsize="10,20" path="m5819,1800l5828,1800,5828,1780,5819,1780,5819,1800xe" filled="true" fillcolor="#000000" stroked="false">
                <v:path arrowok="t"/>
                <v:fill type="solid"/>
              </v:shape>
            </v:group>
            <v:group style="position:absolute;left:5819;top:1800;width:10;height:20" coordorigin="5819,1800" coordsize="10,20">
              <v:shape style="position:absolute;left:5819;top:1800;width:10;height:20" coordorigin="5819,1800" coordsize="10,20" path="m5819,1819l5828,1819,5828,1800,5819,1800,5819,1819xe" filled="true" fillcolor="#000000" stroked="false">
                <v:path arrowok="t"/>
                <v:fill type="solid"/>
              </v:shape>
            </v:group>
            <v:group style="position:absolute;left:5819;top:1819;width:10;height:20" coordorigin="5819,1819" coordsize="10,20">
              <v:shape style="position:absolute;left:5819;top:1819;width:10;height:20" coordorigin="5819,1819" coordsize="10,20" path="m5819,1838l5828,1838,5828,1819,5819,1819,5819,1838xe" filled="true" fillcolor="#000000" stroked="false">
                <v:path arrowok="t"/>
                <v:fill type="solid"/>
              </v:shape>
            </v:group>
            <v:group style="position:absolute;left:5819;top:1838;width:10;height:20" coordorigin="5819,1838" coordsize="10,20">
              <v:shape style="position:absolute;left:5819;top:1838;width:10;height:20" coordorigin="5819,1838" coordsize="10,20" path="m5819,1857l5828,1857,5828,1838,5819,1838,5819,1857xe" filled="true" fillcolor="#000000" stroked="false">
                <v:path arrowok="t"/>
                <v:fill type="solid"/>
              </v:shape>
            </v:group>
            <v:group style="position:absolute;left:5819;top:1857;width:10;height:20" coordorigin="5819,1857" coordsize="10,20">
              <v:shape style="position:absolute;left:5819;top:1857;width:10;height:20" coordorigin="5819,1857" coordsize="10,20" path="m5819,1876l5828,1876,5828,1857,5819,1857,5819,1876xe" filled="true" fillcolor="#000000" stroked="false">
                <v:path arrowok="t"/>
                <v:fill type="solid"/>
              </v:shape>
            </v:group>
            <v:group style="position:absolute;left:5819;top:1876;width:10;height:20" coordorigin="5819,1876" coordsize="10,20">
              <v:shape style="position:absolute;left:5819;top:1876;width:10;height:20" coordorigin="5819,1876" coordsize="10,20" path="m5819,1896l5828,1896,5828,1876,5819,1876,5819,1896xe" filled="true" fillcolor="#000000" stroked="false">
                <v:path arrowok="t"/>
                <v:fill type="solid"/>
              </v:shape>
            </v:group>
            <v:group style="position:absolute;left:5819;top:1896;width:10;height:20" coordorigin="5819,1896" coordsize="10,20">
              <v:shape style="position:absolute;left:5819;top:1896;width:10;height:20" coordorigin="5819,1896" coordsize="10,20" path="m5819,1915l5828,1915,5828,1896,5819,1896,5819,1915xe" filled="true" fillcolor="#000000" stroked="false">
                <v:path arrowok="t"/>
                <v:fill type="solid"/>
              </v:shape>
            </v:group>
            <v:group style="position:absolute;left:5819;top:1915;width:10;height:20" coordorigin="5819,1915" coordsize="10,20">
              <v:shape style="position:absolute;left:5819;top:1915;width:10;height:20" coordorigin="5819,1915" coordsize="10,20" path="m5819,1934l5828,1934,5828,1915,5819,1915,5819,1934xe" filled="true" fillcolor="#000000" stroked="false">
                <v:path arrowok="t"/>
                <v:fill type="solid"/>
              </v:shape>
            </v:group>
            <v:group style="position:absolute;left:5819;top:1934;width:10;height:20" coordorigin="5819,1934" coordsize="10,20">
              <v:shape style="position:absolute;left:5819;top:1934;width:10;height:20" coordorigin="5819,1934" coordsize="10,20" path="m5819,1953l5828,1953,5828,1934,5819,1934,5819,1953xe" filled="true" fillcolor="#000000" stroked="false">
                <v:path arrowok="t"/>
                <v:fill type="solid"/>
              </v:shape>
            </v:group>
            <v:group style="position:absolute;left:5819;top:1953;width:10;height:20" coordorigin="5819,1953" coordsize="10,20">
              <v:shape style="position:absolute;left:5819;top:1953;width:10;height:20" coordorigin="5819,1953" coordsize="10,20" path="m5819,1972l5828,1972,5828,1953,5819,1953,5819,1972xe" filled="true" fillcolor="#000000" stroked="false">
                <v:path arrowok="t"/>
                <v:fill type="solid"/>
              </v:shape>
            </v:group>
            <v:group style="position:absolute;left:5819;top:1972;width:10;height:20" coordorigin="5819,1972" coordsize="10,20">
              <v:shape style="position:absolute;left:5819;top:1972;width:10;height:20" coordorigin="5819,1972" coordsize="10,20" path="m5819,1992l5828,1992,5828,1972,5819,1972,5819,1992xe" filled="true" fillcolor="#000000" stroked="false">
                <v:path arrowok="t"/>
                <v:fill type="solid"/>
              </v:shape>
            </v:group>
            <v:group style="position:absolute;left:5819;top:2054;width:10;height:20" coordorigin="5819,2054" coordsize="10,20">
              <v:shape style="position:absolute;left:5819;top:2054;width:10;height:20" coordorigin="5819,2054" coordsize="10,20" path="m5819,2073l5828,2073,5828,2054,5819,2054,5819,2073xe" filled="true" fillcolor="#000000" stroked="false">
                <v:path arrowok="t"/>
                <v:fill type="solid"/>
              </v:shape>
            </v:group>
            <v:group style="position:absolute;left:5819;top:2073;width:10;height:20" coordorigin="5819,2073" coordsize="10,20">
              <v:shape style="position:absolute;left:5819;top:2073;width:10;height:20" coordorigin="5819,2073" coordsize="10,20" path="m5819,2092l5828,2092,5828,2073,5819,2073,5819,2092xe" filled="true" fillcolor="#000000" stroked="false">
                <v:path arrowok="t"/>
                <v:fill type="solid"/>
              </v:shape>
            </v:group>
            <v:group style="position:absolute;left:5819;top:2092;width:10;height:20" coordorigin="5819,2092" coordsize="10,20">
              <v:shape style="position:absolute;left:5819;top:2092;width:10;height:20" coordorigin="5819,2092" coordsize="10,20" path="m5819,2112l5828,2112,5828,2092,5819,2092,5819,2112xe" filled="true" fillcolor="#000000" stroked="false">
                <v:path arrowok="t"/>
                <v:fill type="solid"/>
              </v:shape>
            </v:group>
            <v:group style="position:absolute;left:5819;top:2112;width:10;height:20" coordorigin="5819,2112" coordsize="10,20">
              <v:shape style="position:absolute;left:5819;top:2112;width:10;height:20" coordorigin="5819,2112" coordsize="10,20" path="m5819,2131l5828,2131,5828,2112,5819,2112,5819,2131xe" filled="true" fillcolor="#000000" stroked="false">
                <v:path arrowok="t"/>
                <v:fill type="solid"/>
              </v:shape>
            </v:group>
            <v:group style="position:absolute;left:5819;top:2131;width:10;height:20" coordorigin="5819,2131" coordsize="10,20">
              <v:shape style="position:absolute;left:5819;top:2131;width:10;height:20" coordorigin="5819,2131" coordsize="10,20" path="m5819,2150l5828,2150,5828,2131,5819,2131,5819,2150xe" filled="true" fillcolor="#000000" stroked="false">
                <v:path arrowok="t"/>
                <v:fill type="solid"/>
              </v:shape>
            </v:group>
            <v:group style="position:absolute;left:5819;top:2150;width:10;height:20" coordorigin="5819,2150" coordsize="10,20">
              <v:shape style="position:absolute;left:5819;top:2150;width:10;height:20" coordorigin="5819,2150" coordsize="10,20" path="m5819,2169l5828,2169,5828,2150,5819,2150,5819,2169xe" filled="true" fillcolor="#000000" stroked="false">
                <v:path arrowok="t"/>
                <v:fill type="solid"/>
              </v:shape>
            </v:group>
            <v:group style="position:absolute;left:5819;top:2169;width:10;height:20" coordorigin="5819,2169" coordsize="10,20">
              <v:shape style="position:absolute;left:5819;top:2169;width:10;height:20" coordorigin="5819,2169" coordsize="10,20" path="m5819,2188l5828,2188,5828,2169,5819,2169,5819,2188xe" filled="true" fillcolor="#000000" stroked="false">
                <v:path arrowok="t"/>
                <v:fill type="solid"/>
              </v:shape>
            </v:group>
            <v:group style="position:absolute;left:5819;top:2188;width:10;height:20" coordorigin="5819,2188" coordsize="10,20">
              <v:shape style="position:absolute;left:5819;top:2188;width:10;height:20" coordorigin="5819,2188" coordsize="10,20" path="m5819,2208l5828,2208,5828,2188,5819,2188,5819,2208xe" filled="true" fillcolor="#000000" stroked="false">
                <v:path arrowok="t"/>
                <v:fill type="solid"/>
              </v:shape>
            </v:group>
            <v:group style="position:absolute;left:5819;top:2208;width:10;height:20" coordorigin="5819,2208" coordsize="10,20">
              <v:shape style="position:absolute;left:5819;top:2208;width:10;height:20" coordorigin="5819,2208" coordsize="10,20" path="m5819,2227l5828,2227,5828,2208,5819,2208,5819,2227xe" filled="true" fillcolor="#000000" stroked="false">
                <v:path arrowok="t"/>
                <v:fill type="solid"/>
              </v:shape>
            </v:group>
            <v:group style="position:absolute;left:5819;top:2227;width:10;height:20" coordorigin="5819,2227" coordsize="10,20">
              <v:shape style="position:absolute;left:5819;top:2227;width:10;height:20" coordorigin="5819,2227" coordsize="10,20" path="m5819,2246l5828,2246,5828,2227,5819,2227,5819,2246xe" filled="true" fillcolor="#000000" stroked="false">
                <v:path arrowok="t"/>
                <v:fill type="solid"/>
              </v:shape>
            </v:group>
            <v:group style="position:absolute;left:5819;top:2246;width:10;height:20" coordorigin="5819,2246" coordsize="10,20">
              <v:shape style="position:absolute;left:5819;top:2246;width:10;height:20" coordorigin="5819,2246" coordsize="10,20" path="m5819,2265l5828,2265,5828,2246,5819,2246,5819,2265xe" filled="true" fillcolor="#000000" stroked="false">
                <v:path arrowok="t"/>
                <v:fill type="solid"/>
              </v:shape>
            </v:group>
            <v:group style="position:absolute;left:5819;top:2265;width:10;height:20" coordorigin="5819,2265" coordsize="10,20">
              <v:shape style="position:absolute;left:5819;top:2265;width:10;height:20" coordorigin="5819,2265" coordsize="10,20" path="m5819,2284l5828,2284,5828,2265,5819,2265,5819,2284xe" filled="true" fillcolor="#000000" stroked="false">
                <v:path arrowok="t"/>
                <v:fill type="solid"/>
              </v:shape>
            </v:group>
            <v:group style="position:absolute;left:5819;top:2284;width:10;height:20" coordorigin="5819,2284" coordsize="10,20">
              <v:shape style="position:absolute;left:5819;top:2284;width:10;height:20" coordorigin="5819,2284" coordsize="10,20" path="m5819,2304l5828,2304,5828,2284,5819,2284,5819,2304xe" filled="true" fillcolor="#000000" stroked="false">
                <v:path arrowok="t"/>
                <v:fill type="solid"/>
              </v:shape>
            </v:group>
            <v:group style="position:absolute;left:5819;top:2304;width:10;height:20" coordorigin="5819,2304" coordsize="10,20">
              <v:shape style="position:absolute;left:5819;top:2304;width:10;height:20" coordorigin="5819,2304" coordsize="10,20" path="m5819,2323l5828,2323,5828,2304,5819,2304,5819,2323xe" filled="true" fillcolor="#000000" stroked="false">
                <v:path arrowok="t"/>
                <v:fill type="solid"/>
              </v:shape>
            </v:group>
            <v:group style="position:absolute;left:5819;top:2323;width:10;height:20" coordorigin="5819,2323" coordsize="10,20">
              <v:shape style="position:absolute;left:5819;top:2323;width:10;height:20" coordorigin="5819,2323" coordsize="10,20" path="m5819,2342l5828,2342,5828,2323,5819,2323,5819,2342xe" filled="true" fillcolor="#000000" stroked="false">
                <v:path arrowok="t"/>
                <v:fill type="solid"/>
              </v:shape>
            </v:group>
            <v:group style="position:absolute;left:5819;top:2404;width:10;height:20" coordorigin="5819,2404" coordsize="10,20">
              <v:shape style="position:absolute;left:5819;top:2404;width:10;height:20" coordorigin="5819,2404" coordsize="10,20" path="m5819,2424l5828,2424,5828,2404,5819,2404,5819,2424xe" filled="true" fillcolor="#000000" stroked="false">
                <v:path arrowok="t"/>
                <v:fill type="solid"/>
              </v:shape>
            </v:group>
            <v:group style="position:absolute;left:5819;top:2424;width:10;height:20" coordorigin="5819,2424" coordsize="10,20">
              <v:shape style="position:absolute;left:5819;top:2424;width:10;height:20" coordorigin="5819,2424" coordsize="10,20" path="m5819,2443l5828,2443,5828,2424,5819,2424,5819,2443xe" filled="true" fillcolor="#000000" stroked="false">
                <v:path arrowok="t"/>
                <v:fill type="solid"/>
              </v:shape>
            </v:group>
            <v:group style="position:absolute;left:5819;top:2443;width:10;height:20" coordorigin="5819,2443" coordsize="10,20">
              <v:shape style="position:absolute;left:5819;top:2443;width:10;height:20" coordorigin="5819,2443" coordsize="10,20" path="m5819,2462l5828,2462,5828,2443,5819,2443,5819,2462xe" filled="true" fillcolor="#000000" stroked="false">
                <v:path arrowok="t"/>
                <v:fill type="solid"/>
              </v:shape>
            </v:group>
            <v:group style="position:absolute;left:5819;top:2462;width:10;height:20" coordorigin="5819,2462" coordsize="10,20">
              <v:shape style="position:absolute;left:5819;top:2462;width:10;height:20" coordorigin="5819,2462" coordsize="10,20" path="m5819,2481l5828,2481,5828,2462,5819,2462,5819,2481xe" filled="true" fillcolor="#000000" stroked="false">
                <v:path arrowok="t"/>
                <v:fill type="solid"/>
              </v:shape>
            </v:group>
            <v:group style="position:absolute;left:5819;top:2481;width:10;height:20" coordorigin="5819,2481" coordsize="10,20">
              <v:shape style="position:absolute;left:5819;top:2481;width:10;height:20" coordorigin="5819,2481" coordsize="10,20" path="m5819,2500l5828,2500,5828,2481,5819,2481,5819,2500xe" filled="true" fillcolor="#000000" stroked="false">
                <v:path arrowok="t"/>
                <v:fill type="solid"/>
              </v:shape>
            </v:group>
            <v:group style="position:absolute;left:5819;top:2500;width:10;height:20" coordorigin="5819,2500" coordsize="10,20">
              <v:shape style="position:absolute;left:5819;top:2500;width:10;height:20" coordorigin="5819,2500" coordsize="10,20" path="m5819,2520l5828,2520,5828,2500,5819,2500,5819,2520xe" filled="true" fillcolor="#000000" stroked="false">
                <v:path arrowok="t"/>
                <v:fill type="solid"/>
              </v:shape>
            </v:group>
            <v:group style="position:absolute;left:5819;top:2520;width:10;height:20" coordorigin="5819,2520" coordsize="10,20">
              <v:shape style="position:absolute;left:5819;top:2520;width:10;height:20" coordorigin="5819,2520" coordsize="10,20" path="m5819,2539l5828,2539,5828,2520,5819,2520,5819,2539xe" filled="true" fillcolor="#000000" stroked="false">
                <v:path arrowok="t"/>
                <v:fill type="solid"/>
              </v:shape>
            </v:group>
            <v:group style="position:absolute;left:5819;top:2539;width:10;height:20" coordorigin="5819,2539" coordsize="10,20">
              <v:shape style="position:absolute;left:5819;top:2539;width:10;height:20" coordorigin="5819,2539" coordsize="10,20" path="m5819,2558l5828,2558,5828,2539,5819,2539,5819,2558xe" filled="true" fillcolor="#000000" stroked="false">
                <v:path arrowok="t"/>
                <v:fill type="solid"/>
              </v:shape>
            </v:group>
            <v:group style="position:absolute;left:5819;top:2558;width:10;height:20" coordorigin="5819,2558" coordsize="10,20">
              <v:shape style="position:absolute;left:5819;top:2558;width:10;height:20" coordorigin="5819,2558" coordsize="10,20" path="m5819,2577l5828,2577,5828,2558,5819,2558,5819,2577xe" filled="true" fillcolor="#000000" stroked="false">
                <v:path arrowok="t"/>
                <v:fill type="solid"/>
              </v:shape>
            </v:group>
            <v:group style="position:absolute;left:5819;top:2577;width:10;height:20" coordorigin="5819,2577" coordsize="10,20">
              <v:shape style="position:absolute;left:5819;top:2577;width:10;height:20" coordorigin="5819,2577" coordsize="10,20" path="m5819,2596l5828,2596,5828,2577,5819,2577,5819,2596xe" filled="true" fillcolor="#000000" stroked="false">
                <v:path arrowok="t"/>
                <v:fill type="solid"/>
              </v:shape>
            </v:group>
            <v:group style="position:absolute;left:5819;top:2596;width:10;height:20" coordorigin="5819,2596" coordsize="10,20">
              <v:shape style="position:absolute;left:5819;top:2596;width:10;height:20" coordorigin="5819,2596" coordsize="10,20" path="m5819,2616l5828,2616,5828,2596,5819,2596,5819,2616xe" filled="true" fillcolor="#000000" stroked="false">
                <v:path arrowok="t"/>
                <v:fill type="solid"/>
              </v:shape>
            </v:group>
            <v:group style="position:absolute;left:5819;top:2616;width:10;height:20" coordorigin="5819,2616" coordsize="10,20">
              <v:shape style="position:absolute;left:5819;top:2616;width:10;height:20" coordorigin="5819,2616" coordsize="10,20" path="m5819,2635l5828,2635,5828,2616,5819,2616,5819,2635xe" filled="true" fillcolor="#000000" stroked="false">
                <v:path arrowok="t"/>
                <v:fill type="solid"/>
              </v:shape>
            </v:group>
            <v:group style="position:absolute;left:5819;top:2635;width:10;height:20" coordorigin="5819,2635" coordsize="10,20">
              <v:shape style="position:absolute;left:5819;top:2635;width:10;height:20" coordorigin="5819,2635" coordsize="10,20" path="m5819,2654l5828,2654,5828,2635,5819,2635,5819,2654xe" filled="true" fillcolor="#000000" stroked="false">
                <v:path arrowok="t"/>
                <v:fill type="solid"/>
              </v:shape>
            </v:group>
            <v:group style="position:absolute;left:5819;top:2654;width:10;height:20" coordorigin="5819,2654" coordsize="10,20">
              <v:shape style="position:absolute;left:5819;top:2654;width:10;height:20" coordorigin="5819,2654" coordsize="10,20" path="m5819,2673l5828,2673,5828,2654,5819,2654,5819,2673xe" filled="true" fillcolor="#000000" stroked="false">
                <v:path arrowok="t"/>
                <v:fill type="solid"/>
              </v:shape>
            </v:group>
            <v:group style="position:absolute;left:5819;top:2673;width:10;height:20" coordorigin="5819,2673" coordsize="10,20">
              <v:shape style="position:absolute;left:5819;top:2673;width:10;height:20" coordorigin="5819,2673" coordsize="10,20" path="m5819,2692l5828,2692,5828,2673,5819,2673,5819,2692xe" filled="true" fillcolor="#000000" stroked="false">
                <v:path arrowok="t"/>
                <v:fill type="solid"/>
              </v:shape>
            </v:group>
            <v:group style="position:absolute;left:5819;top:2752;width:10;height:20" coordorigin="5819,2752" coordsize="10,20">
              <v:shape style="position:absolute;left:5819;top:2752;width:10;height:20" coordorigin="5819,2752" coordsize="10,20" path="m5819,2772l5828,2772,5828,2752,5819,2752,5819,2772xe" filled="true" fillcolor="#000000" stroked="false">
                <v:path arrowok="t"/>
                <v:fill type="solid"/>
              </v:shape>
            </v:group>
            <v:group style="position:absolute;left:5819;top:2772;width:10;height:20" coordorigin="5819,2772" coordsize="10,20">
              <v:shape style="position:absolute;left:5819;top:2772;width:10;height:20" coordorigin="5819,2772" coordsize="10,20" path="m5819,2791l5828,2791,5828,2772,5819,2772,5819,2791xe" filled="true" fillcolor="#000000" stroked="false">
                <v:path arrowok="t"/>
                <v:fill type="solid"/>
              </v:shape>
            </v:group>
            <v:group style="position:absolute;left:5819;top:2791;width:10;height:20" coordorigin="5819,2791" coordsize="10,20">
              <v:shape style="position:absolute;left:5819;top:2791;width:10;height:20" coordorigin="5819,2791" coordsize="10,20" path="m5819,2810l5828,2810,5828,2791,5819,2791,5819,2810xe" filled="true" fillcolor="#000000" stroked="false">
                <v:path arrowok="t"/>
                <v:fill type="solid"/>
              </v:shape>
            </v:group>
            <v:group style="position:absolute;left:5819;top:2810;width:10;height:20" coordorigin="5819,2810" coordsize="10,20">
              <v:shape style="position:absolute;left:5819;top:2810;width:10;height:20" coordorigin="5819,2810" coordsize="10,20" path="m5819,2829l5828,2829,5828,2810,5819,2810,5819,2829xe" filled="true" fillcolor="#000000" stroked="false">
                <v:path arrowok="t"/>
                <v:fill type="solid"/>
              </v:shape>
            </v:group>
            <v:group style="position:absolute;left:5819;top:2829;width:10;height:20" coordorigin="5819,2829" coordsize="10,20">
              <v:shape style="position:absolute;left:5819;top:2829;width:10;height:20" coordorigin="5819,2829" coordsize="10,20" path="m5819,2848l5828,2848,5828,2829,5819,2829,5819,2848xe" filled="true" fillcolor="#000000" stroked="false">
                <v:path arrowok="t"/>
                <v:fill type="solid"/>
              </v:shape>
            </v:group>
            <v:group style="position:absolute;left:5819;top:2848;width:10;height:20" coordorigin="5819,2848" coordsize="10,20">
              <v:shape style="position:absolute;left:5819;top:2848;width:10;height:20" coordorigin="5819,2848" coordsize="10,20" path="m5819,2868l5828,2868,5828,2848,5819,2848,5819,2868xe" filled="true" fillcolor="#000000" stroked="false">
                <v:path arrowok="t"/>
                <v:fill type="solid"/>
              </v:shape>
            </v:group>
            <v:group style="position:absolute;left:5819;top:2868;width:10;height:20" coordorigin="5819,2868" coordsize="10,20">
              <v:shape style="position:absolute;left:5819;top:2868;width:10;height:20" coordorigin="5819,2868" coordsize="10,20" path="m5819,2887l5828,2887,5828,2868,5819,2868,5819,2887xe" filled="true" fillcolor="#000000" stroked="false">
                <v:path arrowok="t"/>
                <v:fill type="solid"/>
              </v:shape>
            </v:group>
            <v:group style="position:absolute;left:5819;top:2887;width:10;height:20" coordorigin="5819,2887" coordsize="10,20">
              <v:shape style="position:absolute;left:5819;top:2887;width:10;height:20" coordorigin="5819,2887" coordsize="10,20" path="m5819,2906l5828,2906,5828,2887,5819,2887,5819,2906xe" filled="true" fillcolor="#000000" stroked="false">
                <v:path arrowok="t"/>
                <v:fill type="solid"/>
              </v:shape>
            </v:group>
            <v:group style="position:absolute;left:5819;top:2906;width:10;height:20" coordorigin="5819,2906" coordsize="10,20">
              <v:shape style="position:absolute;left:5819;top:2906;width:10;height:20" coordorigin="5819,2906" coordsize="10,20" path="m5819,2925l5828,2925,5828,2906,5819,2906,5819,2925xe" filled="true" fillcolor="#000000" stroked="false">
                <v:path arrowok="t"/>
                <v:fill type="solid"/>
              </v:shape>
            </v:group>
            <v:group style="position:absolute;left:5819;top:2925;width:10;height:20" coordorigin="5819,2925" coordsize="10,20">
              <v:shape style="position:absolute;left:5819;top:2925;width:10;height:20" coordorigin="5819,2925" coordsize="10,20" path="m5819,2944l5828,2944,5828,2925,5819,2925,5819,2944xe" filled="true" fillcolor="#000000" stroked="false">
                <v:path arrowok="t"/>
                <v:fill type="solid"/>
              </v:shape>
            </v:group>
            <v:group style="position:absolute;left:5819;top:2944;width:10;height:20" coordorigin="5819,2944" coordsize="10,20">
              <v:shape style="position:absolute;left:5819;top:2944;width:10;height:20" coordorigin="5819,2944" coordsize="10,20" path="m5819,2964l5828,2964,5828,2944,5819,2944,5819,2964xe" filled="true" fillcolor="#000000" stroked="false">
                <v:path arrowok="t"/>
                <v:fill type="solid"/>
              </v:shape>
            </v:group>
            <v:group style="position:absolute;left:5819;top:2964;width:10;height:20" coordorigin="5819,2964" coordsize="10,20">
              <v:shape style="position:absolute;left:5819;top:2964;width:10;height:20" coordorigin="5819,2964" coordsize="10,20" path="m5819,2983l5828,2983,5828,2964,5819,2964,5819,2983xe" filled="true" fillcolor="#000000" stroked="false">
                <v:path arrowok="t"/>
                <v:fill type="solid"/>
              </v:shape>
            </v:group>
            <v:group style="position:absolute;left:5819;top:2983;width:10;height:20" coordorigin="5819,2983" coordsize="10,20">
              <v:shape style="position:absolute;left:5819;top:2983;width:10;height:20" coordorigin="5819,2983" coordsize="10,20" path="m5819,3002l5828,3002,5828,2983,5819,2983,5819,3002xe" filled="true" fillcolor="#000000" stroked="false">
                <v:path arrowok="t"/>
                <v:fill type="solid"/>
              </v:shape>
            </v:group>
            <v:group style="position:absolute;left:5819;top:3002;width:10;height:20" coordorigin="5819,3002" coordsize="10,20">
              <v:shape style="position:absolute;left:5819;top:3002;width:10;height:20" coordorigin="5819,3002" coordsize="10,20" path="m5819,3021l5828,3021,5828,3002,5819,3002,5819,3021xe" filled="true" fillcolor="#000000" stroked="false">
                <v:path arrowok="t"/>
                <v:fill type="solid"/>
              </v:shape>
            </v:group>
            <v:group style="position:absolute;left:5819;top:3021;width:10;height:20" coordorigin="5819,3021" coordsize="10,20">
              <v:shape style="position:absolute;left:5819;top:3021;width:10;height:20" coordorigin="5819,3021" coordsize="10,20" path="m5819,3040l5828,3040,5828,3021,5819,3021,5819,3040xe" filled="true" fillcolor="#000000" stroked="false">
                <v:path arrowok="t"/>
                <v:fill type="solid"/>
              </v:shape>
            </v:group>
            <v:group style="position:absolute;left:5819;top:3103;width:10;height:20" coordorigin="5819,3103" coordsize="10,20">
              <v:shape style="position:absolute;left:5819;top:3103;width:10;height:20" coordorigin="5819,3103" coordsize="10,20" path="m5819,3122l5828,3122,5828,3103,5819,3103,5819,3122xe" filled="true" fillcolor="#000000" stroked="false">
                <v:path arrowok="t"/>
                <v:fill type="solid"/>
              </v:shape>
            </v:group>
            <v:group style="position:absolute;left:5819;top:3122;width:10;height:20" coordorigin="5819,3122" coordsize="10,20">
              <v:shape style="position:absolute;left:5819;top:3122;width:10;height:20" coordorigin="5819,3122" coordsize="10,20" path="m5819,3141l5828,3141,5828,3122,5819,3122,5819,3141xe" filled="true" fillcolor="#000000" stroked="false">
                <v:path arrowok="t"/>
                <v:fill type="solid"/>
              </v:shape>
            </v:group>
            <v:group style="position:absolute;left:5819;top:3141;width:10;height:20" coordorigin="5819,3141" coordsize="10,20">
              <v:shape style="position:absolute;left:5819;top:3141;width:10;height:20" coordorigin="5819,3141" coordsize="10,20" path="m5819,3160l5828,3160,5828,3141,5819,3141,5819,3160xe" filled="true" fillcolor="#000000" stroked="false">
                <v:path arrowok="t"/>
                <v:fill type="solid"/>
              </v:shape>
            </v:group>
            <v:group style="position:absolute;left:5819;top:3160;width:10;height:20" coordorigin="5819,3160" coordsize="10,20">
              <v:shape style="position:absolute;left:5819;top:3160;width:10;height:20" coordorigin="5819,3160" coordsize="10,20" path="m5819,3180l5828,3180,5828,3160,5819,3160,5819,3180xe" filled="true" fillcolor="#000000" stroked="false">
                <v:path arrowok="t"/>
                <v:fill type="solid"/>
              </v:shape>
            </v:group>
            <v:group style="position:absolute;left:5819;top:3180;width:10;height:20" coordorigin="5819,3180" coordsize="10,20">
              <v:shape style="position:absolute;left:5819;top:3180;width:10;height:20" coordorigin="5819,3180" coordsize="10,20" path="m5819,3199l5828,3199,5828,3180,5819,3180,5819,3199xe" filled="true" fillcolor="#000000" stroked="false">
                <v:path arrowok="t"/>
                <v:fill type="solid"/>
              </v:shape>
            </v:group>
            <v:group style="position:absolute;left:5819;top:3199;width:10;height:20" coordorigin="5819,3199" coordsize="10,20">
              <v:shape style="position:absolute;left:5819;top:3199;width:10;height:20" coordorigin="5819,3199" coordsize="10,20" path="m5819,3218l5828,3218,5828,3199,5819,3199,5819,3218xe" filled="true" fillcolor="#000000" stroked="false">
                <v:path arrowok="t"/>
                <v:fill type="solid"/>
              </v:shape>
            </v:group>
            <v:group style="position:absolute;left:5819;top:3218;width:10;height:20" coordorigin="5819,3218" coordsize="10,20">
              <v:shape style="position:absolute;left:5819;top:3218;width:10;height:20" coordorigin="5819,3218" coordsize="10,20" path="m5819,3237l5828,3237,5828,3218,5819,3218,5819,3237xe" filled="true" fillcolor="#000000" stroked="false">
                <v:path arrowok="t"/>
                <v:fill type="solid"/>
              </v:shape>
            </v:group>
            <v:group style="position:absolute;left:5819;top:3237;width:10;height:20" coordorigin="5819,3237" coordsize="10,20">
              <v:shape style="position:absolute;left:5819;top:3237;width:10;height:20" coordorigin="5819,3237" coordsize="10,20" path="m5819,3256l5828,3256,5828,3237,5819,3237,5819,3256xe" filled="true" fillcolor="#000000" stroked="false">
                <v:path arrowok="t"/>
                <v:fill type="solid"/>
              </v:shape>
            </v:group>
            <v:group style="position:absolute;left:5819;top:3256;width:10;height:20" coordorigin="5819,3256" coordsize="10,20">
              <v:shape style="position:absolute;left:5819;top:3256;width:10;height:20" coordorigin="5819,3256" coordsize="10,20" path="m5819,3276l5828,3276,5828,3256,5819,3256,5819,3276xe" filled="true" fillcolor="#000000" stroked="false">
                <v:path arrowok="t"/>
                <v:fill type="solid"/>
              </v:shape>
            </v:group>
            <v:group style="position:absolute;left:5819;top:3276;width:10;height:20" coordorigin="5819,3276" coordsize="10,20">
              <v:shape style="position:absolute;left:5819;top:3276;width:10;height:20" coordorigin="5819,3276" coordsize="10,20" path="m5819,3295l5828,3295,5828,3276,5819,3276,5819,3295xe" filled="true" fillcolor="#000000" stroked="false">
                <v:path arrowok="t"/>
                <v:fill type="solid"/>
              </v:shape>
            </v:group>
            <v:group style="position:absolute;left:5819;top:3295;width:10;height:20" coordorigin="5819,3295" coordsize="10,20">
              <v:shape style="position:absolute;left:5819;top:3295;width:10;height:20" coordorigin="5819,3295" coordsize="10,20" path="m5819,3314l5828,3314,5828,3295,5819,3295,5819,3314xe" filled="true" fillcolor="#000000" stroked="false">
                <v:path arrowok="t"/>
                <v:fill type="solid"/>
              </v:shape>
            </v:group>
            <v:group style="position:absolute;left:5819;top:3314;width:10;height:20" coordorigin="5819,3314" coordsize="10,20">
              <v:shape style="position:absolute;left:5819;top:3314;width:10;height:20" coordorigin="5819,3314" coordsize="10,20" path="m5819,3333l5828,3333,5828,3314,5819,3314,5819,3333xe" filled="true" fillcolor="#000000" stroked="false">
                <v:path arrowok="t"/>
                <v:fill type="solid"/>
              </v:shape>
            </v:group>
            <v:group style="position:absolute;left:5819;top:3333;width:10;height:20" coordorigin="5819,3333" coordsize="10,20">
              <v:shape style="position:absolute;left:5819;top:3333;width:10;height:20" coordorigin="5819,3333" coordsize="10,20" path="m5819,3352l5828,3352,5828,3333,5819,3333,5819,3352xe" filled="true" fillcolor="#000000" stroked="false">
                <v:path arrowok="t"/>
                <v:fill type="solid"/>
              </v:shape>
            </v:group>
            <v:group style="position:absolute;left:5819;top:3352;width:10;height:20" coordorigin="5819,3352" coordsize="10,20">
              <v:shape style="position:absolute;left:5819;top:3352;width:10;height:20" coordorigin="5819,3352" coordsize="10,20" path="m5819,3372l5828,3372,5828,3352,5819,3352,5819,3372xe" filled="true" fillcolor="#000000" stroked="false">
                <v:path arrowok="t"/>
                <v:fill type="solid"/>
              </v:shape>
            </v:group>
            <v:group style="position:absolute;left:5819;top:3372;width:10;height:20" coordorigin="5819,3372" coordsize="10,20">
              <v:shape style="position:absolute;left:5819;top:3372;width:10;height:20" coordorigin="5819,3372" coordsize="10,20" path="m5819,3391l5828,3391,5828,3372,5819,3372,5819,3391xe" filled="true" fillcolor="#000000" stroked="false">
                <v:path arrowok="t"/>
                <v:fill type="solid"/>
              </v:shape>
            </v:group>
            <v:group style="position:absolute;left:5819;top:3453;width:10;height:20" coordorigin="5819,3453" coordsize="10,20">
              <v:shape style="position:absolute;left:5819;top:3453;width:10;height:20" coordorigin="5819,3453" coordsize="10,20" path="m5819,3472l5828,3472,5828,3453,5819,3453,5819,3472xe" filled="true" fillcolor="#000000" stroked="false">
                <v:path arrowok="t"/>
                <v:fill type="solid"/>
              </v:shape>
            </v:group>
            <v:group style="position:absolute;left:5819;top:3472;width:10;height:20" coordorigin="5819,3472" coordsize="10,20">
              <v:shape style="position:absolute;left:5819;top:3472;width:10;height:20" coordorigin="5819,3472" coordsize="10,20" path="m5819,3492l5828,3492,5828,3472,5819,3472,5819,3492xe" filled="true" fillcolor="#000000" stroked="false">
                <v:path arrowok="t"/>
                <v:fill type="solid"/>
              </v:shape>
            </v:group>
            <v:group style="position:absolute;left:5819;top:3492;width:10;height:20" coordorigin="5819,3492" coordsize="10,20">
              <v:shape style="position:absolute;left:5819;top:3492;width:10;height:20" coordorigin="5819,3492" coordsize="10,20" path="m5819,3511l5828,3511,5828,3492,5819,3492,5819,3511xe" filled="true" fillcolor="#000000" stroked="false">
                <v:path arrowok="t"/>
                <v:fill type="solid"/>
              </v:shape>
            </v:group>
            <v:group style="position:absolute;left:5819;top:3511;width:10;height:20" coordorigin="5819,3511" coordsize="10,20">
              <v:shape style="position:absolute;left:5819;top:3511;width:10;height:20" coordorigin="5819,3511" coordsize="10,20" path="m5819,3530l5828,3530,5828,3511,5819,3511,5819,3530xe" filled="true" fillcolor="#000000" stroked="false">
                <v:path arrowok="t"/>
                <v:fill type="solid"/>
              </v:shape>
            </v:group>
            <v:group style="position:absolute;left:5819;top:3530;width:10;height:20" coordorigin="5819,3530" coordsize="10,20">
              <v:shape style="position:absolute;left:5819;top:3530;width:10;height:20" coordorigin="5819,3530" coordsize="10,20" path="m5819,3549l5828,3549,5828,3530,5819,3530,5819,3549xe" filled="true" fillcolor="#000000" stroked="false">
                <v:path arrowok="t"/>
                <v:fill type="solid"/>
              </v:shape>
            </v:group>
            <v:group style="position:absolute;left:5819;top:3549;width:10;height:20" coordorigin="5819,3549" coordsize="10,20">
              <v:shape style="position:absolute;left:5819;top:3549;width:10;height:20" coordorigin="5819,3549" coordsize="10,20" path="m5819,3568l5828,3568,5828,3549,5819,3549,5819,3568xe" filled="true" fillcolor="#000000" stroked="false">
                <v:path arrowok="t"/>
                <v:fill type="solid"/>
              </v:shape>
            </v:group>
            <v:group style="position:absolute;left:5819;top:3568;width:10;height:20" coordorigin="5819,3568" coordsize="10,20">
              <v:shape style="position:absolute;left:5819;top:3568;width:10;height:20" coordorigin="5819,3568" coordsize="10,20" path="m5819,3588l5828,3588,5828,3568,5819,3568,5819,3588xe" filled="true" fillcolor="#000000" stroked="false">
                <v:path arrowok="t"/>
                <v:fill type="solid"/>
              </v:shape>
            </v:group>
            <v:group style="position:absolute;left:5819;top:3588;width:10;height:20" coordorigin="5819,3588" coordsize="10,20">
              <v:shape style="position:absolute;left:5819;top:3588;width:10;height:20" coordorigin="5819,3588" coordsize="10,20" path="m5819,3607l5828,3607,5828,3588,5819,3588,5819,3607xe" filled="true" fillcolor="#000000" stroked="false">
                <v:path arrowok="t"/>
                <v:fill type="solid"/>
              </v:shape>
            </v:group>
            <v:group style="position:absolute;left:5819;top:3607;width:10;height:20" coordorigin="5819,3607" coordsize="10,20">
              <v:shape style="position:absolute;left:5819;top:3607;width:10;height:20" coordorigin="5819,3607" coordsize="10,20" path="m5819,3626l5828,3626,5828,3607,5819,3607,5819,3626xe" filled="true" fillcolor="#000000" stroked="false">
                <v:path arrowok="t"/>
                <v:fill type="solid"/>
              </v:shape>
            </v:group>
            <v:group style="position:absolute;left:5819;top:3626;width:10;height:20" coordorigin="5819,3626" coordsize="10,20">
              <v:shape style="position:absolute;left:5819;top:3626;width:10;height:20" coordorigin="5819,3626" coordsize="10,20" path="m5819,3645l5828,3645,5828,3626,5819,3626,5819,3645xe" filled="true" fillcolor="#000000" stroked="false">
                <v:path arrowok="t"/>
                <v:fill type="solid"/>
              </v:shape>
            </v:group>
            <v:group style="position:absolute;left:5819;top:3645;width:10;height:20" coordorigin="5819,3645" coordsize="10,20">
              <v:shape style="position:absolute;left:5819;top:3645;width:10;height:20" coordorigin="5819,3645" coordsize="10,20" path="m5819,3664l5828,3664,5828,3645,5819,3645,5819,3664xe" filled="true" fillcolor="#000000" stroked="false">
                <v:path arrowok="t"/>
                <v:fill type="solid"/>
              </v:shape>
            </v:group>
            <v:group style="position:absolute;left:5819;top:3664;width:10;height:20" coordorigin="5819,3664" coordsize="10,20">
              <v:shape style="position:absolute;left:5819;top:3664;width:10;height:20" coordorigin="5819,3664" coordsize="10,20" path="m5819,3684l5828,3684,5828,3664,5819,3664,5819,3684xe" filled="true" fillcolor="#000000" stroked="false">
                <v:path arrowok="t"/>
                <v:fill type="solid"/>
              </v:shape>
            </v:group>
            <v:group style="position:absolute;left:5819;top:3684;width:10;height:20" coordorigin="5819,3684" coordsize="10,20">
              <v:shape style="position:absolute;left:5819;top:3684;width:10;height:20" coordorigin="5819,3684" coordsize="10,20" path="m5819,3703l5828,3703,5828,3684,5819,3684,5819,3703xe" filled="true" fillcolor="#000000" stroked="false">
                <v:path arrowok="t"/>
                <v:fill type="solid"/>
              </v:shape>
            </v:group>
            <v:group style="position:absolute;left:5819;top:3703;width:10;height:20" coordorigin="5819,3703" coordsize="10,20">
              <v:shape style="position:absolute;left:5819;top:3703;width:10;height:20" coordorigin="5819,3703" coordsize="10,20" path="m5819,3722l5828,3722,5828,3703,5819,3703,5819,3722xe" filled="true" fillcolor="#000000" stroked="false">
                <v:path arrowok="t"/>
                <v:fill type="solid"/>
              </v:shape>
            </v:group>
            <v:group style="position:absolute;left:5819;top:3722;width:10;height:20" coordorigin="5819,3722" coordsize="10,20">
              <v:shape style="position:absolute;left:5819;top:3722;width:10;height:20" coordorigin="5819,3722" coordsize="10,20" path="m5819,3741l5828,3741,5828,3722,5819,3722,5819,3741xe" filled="true" fillcolor="#000000" stroked="false">
                <v:path arrowok="t"/>
                <v:fill type="solid"/>
              </v:shape>
            </v:group>
            <v:group style="position:absolute;left:5819;top:3804;width:10;height:20" coordorigin="5819,3804" coordsize="10,20">
              <v:shape style="position:absolute;left:5819;top:3804;width:10;height:20" coordorigin="5819,3804" coordsize="10,20" path="m5819,3823l5828,3823,5828,3804,5819,3804,5819,3823xe" filled="true" fillcolor="#000000" stroked="false">
                <v:path arrowok="t"/>
                <v:fill type="solid"/>
              </v:shape>
            </v:group>
            <v:group style="position:absolute;left:5819;top:3823;width:10;height:20" coordorigin="5819,3823" coordsize="10,20">
              <v:shape style="position:absolute;left:5819;top:3823;width:10;height:20" coordorigin="5819,3823" coordsize="10,20" path="m5819,3842l5828,3842,5828,3823,5819,3823,5819,3842xe" filled="true" fillcolor="#000000" stroked="false">
                <v:path arrowok="t"/>
                <v:fill type="solid"/>
              </v:shape>
            </v:group>
            <v:group style="position:absolute;left:5819;top:3842;width:10;height:20" coordorigin="5819,3842" coordsize="10,20">
              <v:shape style="position:absolute;left:5819;top:3842;width:10;height:20" coordorigin="5819,3842" coordsize="10,20" path="m5819,3861l5828,3861,5828,3842,5819,3842,5819,3861xe" filled="true" fillcolor="#000000" stroked="false">
                <v:path arrowok="t"/>
                <v:fill type="solid"/>
              </v:shape>
            </v:group>
            <v:group style="position:absolute;left:5819;top:3861;width:10;height:20" coordorigin="5819,3861" coordsize="10,20">
              <v:shape style="position:absolute;left:5819;top:3861;width:10;height:20" coordorigin="5819,3861" coordsize="10,20" path="m5819,3880l5828,3880,5828,3861,5819,3861,5819,3880xe" filled="true" fillcolor="#000000" stroked="false">
                <v:path arrowok="t"/>
                <v:fill type="solid"/>
              </v:shape>
            </v:group>
            <v:group style="position:absolute;left:5819;top:3880;width:10;height:20" coordorigin="5819,3880" coordsize="10,20">
              <v:shape style="position:absolute;left:5819;top:3880;width:10;height:20" coordorigin="5819,3880" coordsize="10,20" path="m5819,3900l5828,3900,5828,3880,5819,3880,5819,3900xe" filled="true" fillcolor="#000000" stroked="false">
                <v:path arrowok="t"/>
                <v:fill type="solid"/>
              </v:shape>
            </v:group>
            <v:group style="position:absolute;left:5819;top:3900;width:10;height:20" coordorigin="5819,3900" coordsize="10,20">
              <v:shape style="position:absolute;left:5819;top:3900;width:10;height:20" coordorigin="5819,3900" coordsize="10,20" path="m5819,3919l5828,3919,5828,3900,5819,3900,5819,3919xe" filled="true" fillcolor="#000000" stroked="false">
                <v:path arrowok="t"/>
                <v:fill type="solid"/>
              </v:shape>
            </v:group>
            <v:group style="position:absolute;left:5819;top:3919;width:10;height:20" coordorigin="5819,3919" coordsize="10,20">
              <v:shape style="position:absolute;left:5819;top:3919;width:10;height:20" coordorigin="5819,3919" coordsize="10,20" path="m5819,3938l5828,3938,5828,3919,5819,3919,5819,3938xe" filled="true" fillcolor="#000000" stroked="false">
                <v:path arrowok="t"/>
                <v:fill type="solid"/>
              </v:shape>
            </v:group>
            <v:group style="position:absolute;left:5819;top:3938;width:10;height:20" coordorigin="5819,3938" coordsize="10,20">
              <v:shape style="position:absolute;left:5819;top:3938;width:10;height:20" coordorigin="5819,3938" coordsize="10,20" path="m5819,3957l5828,3957,5828,3938,5819,3938,5819,3957xe" filled="true" fillcolor="#000000" stroked="false">
                <v:path arrowok="t"/>
                <v:fill type="solid"/>
              </v:shape>
            </v:group>
            <v:group style="position:absolute;left:5819;top:3957;width:10;height:20" coordorigin="5819,3957" coordsize="10,20">
              <v:shape style="position:absolute;left:5819;top:3957;width:10;height:20" coordorigin="5819,3957" coordsize="10,20" path="m5819,3976l5828,3976,5828,3957,5819,3957,5819,3976xe" filled="true" fillcolor="#000000" stroked="false">
                <v:path arrowok="t"/>
                <v:fill type="solid"/>
              </v:shape>
            </v:group>
            <v:group style="position:absolute;left:5819;top:3976;width:10;height:20" coordorigin="5819,3976" coordsize="10,20">
              <v:shape style="position:absolute;left:5819;top:3976;width:10;height:20" coordorigin="5819,3976" coordsize="10,20" path="m5819,3996l5828,3996,5828,3976,5819,3976,5819,3996xe" filled="true" fillcolor="#000000" stroked="false">
                <v:path arrowok="t"/>
                <v:fill type="solid"/>
              </v:shape>
            </v:group>
            <v:group style="position:absolute;left:5819;top:3996;width:10;height:20" coordorigin="5819,3996" coordsize="10,20">
              <v:shape style="position:absolute;left:5819;top:3996;width:10;height:20" coordorigin="5819,3996" coordsize="10,20" path="m5819,4015l5828,4015,5828,3996,5819,3996,5819,4015xe" filled="true" fillcolor="#000000" stroked="false">
                <v:path arrowok="t"/>
                <v:fill type="solid"/>
              </v:shape>
            </v:group>
            <v:group style="position:absolute;left:5819;top:4015;width:10;height:20" coordorigin="5819,4015" coordsize="10,20">
              <v:shape style="position:absolute;left:5819;top:4015;width:10;height:20" coordorigin="5819,4015" coordsize="10,20" path="m5819,4034l5828,4034,5828,4015,5819,4015,5819,4034xe" filled="true" fillcolor="#000000" stroked="false">
                <v:path arrowok="t"/>
                <v:fill type="solid"/>
              </v:shape>
            </v:group>
            <v:group style="position:absolute;left:5819;top:4034;width:10;height:20" coordorigin="5819,4034" coordsize="10,20">
              <v:shape style="position:absolute;left:5819;top:4034;width:10;height:20" coordorigin="5819,4034" coordsize="10,20" path="m5819,4053l5828,4053,5828,4034,5819,4034,5819,4053xe" filled="true" fillcolor="#000000" stroked="false">
                <v:path arrowok="t"/>
                <v:fill type="solid"/>
              </v:shape>
            </v:group>
            <v:group style="position:absolute;left:5819;top:4053;width:10;height:20" coordorigin="5819,4053" coordsize="10,20">
              <v:shape style="position:absolute;left:5819;top:4053;width:10;height:20" coordorigin="5819,4053" coordsize="10,20" path="m5819,4072l5828,4072,5828,4053,5819,4053,5819,4072xe" filled="true" fillcolor="#000000" stroked="false">
                <v:path arrowok="t"/>
                <v:fill type="solid"/>
              </v:shape>
            </v:group>
            <v:group style="position:absolute;left:5819;top:4072;width:10;height:20" coordorigin="5819,4072" coordsize="10,20">
              <v:shape style="position:absolute;left:5819;top:4072;width:10;height:20" coordorigin="5819,4072" coordsize="10,20" path="m5819,4092l5828,4092,5828,4072,5819,4072,5819,4092xe" filled="true" fillcolor="#000000" stroked="false">
                <v:path arrowok="t"/>
                <v:fill type="solid"/>
              </v:shape>
            </v:group>
            <v:group style="position:absolute;left:5819;top:4092;width:10;height:20" coordorigin="5819,4092" coordsize="10,20">
              <v:shape style="position:absolute;left:5819;top:4092;width:10;height:20" coordorigin="5819,4092" coordsize="10,20" path="m5819,4111l5828,4111,5828,4092,5819,4092,5819,4111xe" filled="true" fillcolor="#000000" stroked="false">
                <v:path arrowok="t"/>
                <v:fill type="solid"/>
              </v:shape>
            </v:group>
            <w10:wrap type="none"/>
          </v:group>
        </w:pict>
      </w:r>
      <w:r>
        <w:rPr>
          <w:rFonts w:ascii="宋体" w:hAnsi="宋体" w:cs="宋体" w:eastAsia="宋体" w:hint="default"/>
          <w:sz w:val="18"/>
          <w:szCs w:val="18"/>
        </w:rPr>
        <w:t>科技园区通州园光机电一体化产业基地政府路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号办公楼</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楼。本次公司出资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4,900 </w:t>
      </w:r>
      <w:r>
        <w:rPr>
          <w:rFonts w:ascii="宋体" w:hAnsi="宋体" w:cs="宋体" w:eastAsia="宋体" w:hint="default"/>
          <w:sz w:val="18"/>
          <w:szCs w:val="18"/>
        </w:rPr>
        <w:t>万元，占全部股权的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 公司主要经营范围包括：许可经营项目：无。一般经营项目：技术推广。 本报告期末资产、负债及所有者权益列示如下：</w:t>
      </w:r>
    </w:p>
    <w:p>
      <w:pPr>
        <w:spacing w:line="240" w:lineRule="auto" w:before="13"/>
        <w:rPr>
          <w:rFonts w:ascii="宋体" w:hAnsi="宋体" w:cs="宋体" w:eastAsia="宋体" w:hint="default"/>
          <w:sz w:val="5"/>
          <w:szCs w:val="5"/>
        </w:rPr>
      </w:pPr>
    </w:p>
    <w:tbl>
      <w:tblPr>
        <w:tblW w:w="0" w:type="auto"/>
        <w:jc w:val="left"/>
        <w:tblInd w:w="1579" w:type="dxa"/>
        <w:tblLayout w:type="fixed"/>
        <w:tblCellMar>
          <w:top w:w="0" w:type="dxa"/>
          <w:left w:w="0" w:type="dxa"/>
          <w:bottom w:w="0" w:type="dxa"/>
          <w:right w:w="0" w:type="dxa"/>
        </w:tblCellMar>
        <w:tblLook w:val="01E0"/>
      </w:tblPr>
      <w:tblGrid>
        <w:gridCol w:w="4334"/>
        <w:gridCol w:w="4685"/>
      </w:tblGrid>
      <w:tr>
        <w:trPr>
          <w:trHeight w:val="360" w:hRule="exact"/>
        </w:trPr>
        <w:tc>
          <w:tcPr>
            <w:tcW w:w="4334" w:type="dxa"/>
            <w:tcBorders>
              <w:top w:val="single" w:sz="12" w:space="0" w:color="000000"/>
              <w:left w:val="nil" w:sz="6" w:space="0" w:color="auto"/>
              <w:bottom w:val="single" w:sz="8" w:space="0" w:color="000000"/>
              <w:right w:val="nil" w:sz="6" w:space="0" w:color="auto"/>
            </w:tcBorders>
          </w:tcPr>
          <w:p>
            <w:pPr>
              <w:pStyle w:val="TableParagraph"/>
              <w:spacing w:line="240" w:lineRule="auto" w:before="29"/>
              <w:ind w:right="74"/>
              <w:jc w:val="center"/>
              <w:rPr>
                <w:rFonts w:ascii="宋体" w:hAnsi="宋体" w:cs="宋体" w:eastAsia="宋体" w:hint="default"/>
                <w:sz w:val="18"/>
                <w:szCs w:val="18"/>
              </w:rPr>
            </w:pPr>
            <w:r>
              <w:rPr>
                <w:rFonts w:ascii="宋体" w:hAnsi="宋体" w:cs="宋体" w:eastAsia="宋体" w:hint="default"/>
                <w:sz w:val="18"/>
                <w:szCs w:val="18"/>
              </w:rPr>
              <w:t>项目</w:t>
            </w:r>
          </w:p>
        </w:tc>
        <w:tc>
          <w:tcPr>
            <w:tcW w:w="4685" w:type="dxa"/>
            <w:tcBorders>
              <w:top w:val="single" w:sz="12" w:space="0" w:color="000000"/>
              <w:left w:val="nil" w:sz="6" w:space="0" w:color="auto"/>
              <w:bottom w:val="single" w:sz="4" w:space="0" w:color="000000"/>
              <w:right w:val="nil" w:sz="6" w:space="0" w:color="auto"/>
            </w:tcBorders>
          </w:tcPr>
          <w:p>
            <w:pPr>
              <w:pStyle w:val="TableParagraph"/>
              <w:spacing w:line="240" w:lineRule="auto" w:before="29"/>
              <w:ind w:right="92"/>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49,029,974.61</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48"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49,029,974.61</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33,502.00</w:t>
            </w: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33,502.00</w:t>
            </w:r>
          </w:p>
        </w:tc>
      </w:tr>
      <w:tr>
        <w:trPr>
          <w:trHeight w:val="360" w:hRule="exact"/>
        </w:trPr>
        <w:tc>
          <w:tcPr>
            <w:tcW w:w="4334" w:type="dxa"/>
            <w:tcBorders>
              <w:top w:val="single" w:sz="8" w:space="0" w:color="000000"/>
              <w:left w:val="nil" w:sz="6" w:space="0" w:color="auto"/>
              <w:bottom w:val="single" w:sz="12"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4685"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48,996,472.61</w:t>
            </w:r>
          </w:p>
        </w:tc>
      </w:tr>
    </w:tbl>
    <w:p>
      <w:pPr>
        <w:spacing w:before="8"/>
        <w:ind w:left="2062" w:right="1306" w:firstLine="0"/>
        <w:jc w:val="left"/>
        <w:rPr>
          <w:rFonts w:ascii="宋体" w:hAnsi="宋体" w:cs="宋体" w:eastAsia="宋体" w:hint="default"/>
          <w:sz w:val="18"/>
          <w:szCs w:val="18"/>
        </w:rPr>
      </w:pPr>
      <w:r>
        <w:rPr>
          <w:rFonts w:ascii="宋体" w:hAnsi="宋体" w:cs="宋体" w:eastAsia="宋体" w:hint="default"/>
          <w:sz w:val="18"/>
          <w:szCs w:val="18"/>
        </w:rPr>
        <w:t>本报告期内收入、净利润和现金流量列示如下：</w:t>
      </w:r>
    </w:p>
    <w:p>
      <w:pPr>
        <w:spacing w:line="240" w:lineRule="auto" w:before="3"/>
        <w:rPr>
          <w:rFonts w:ascii="宋体" w:hAnsi="宋体" w:cs="宋体" w:eastAsia="宋体" w:hint="default"/>
          <w:sz w:val="14"/>
          <w:szCs w:val="14"/>
        </w:rPr>
      </w:pPr>
    </w:p>
    <w:tbl>
      <w:tblPr>
        <w:tblW w:w="0" w:type="auto"/>
        <w:jc w:val="left"/>
        <w:tblInd w:w="1579" w:type="dxa"/>
        <w:tblLayout w:type="fixed"/>
        <w:tblCellMar>
          <w:top w:w="0" w:type="dxa"/>
          <w:left w:w="0" w:type="dxa"/>
          <w:bottom w:w="0" w:type="dxa"/>
          <w:right w:w="0" w:type="dxa"/>
        </w:tblCellMar>
        <w:tblLook w:val="01E0"/>
      </w:tblPr>
      <w:tblGrid>
        <w:gridCol w:w="4334"/>
        <w:gridCol w:w="4685"/>
      </w:tblGrid>
      <w:tr>
        <w:trPr>
          <w:trHeight w:val="362" w:hRule="exact"/>
        </w:trPr>
        <w:tc>
          <w:tcPr>
            <w:tcW w:w="4334" w:type="dxa"/>
            <w:tcBorders>
              <w:top w:val="single" w:sz="12" w:space="0" w:color="000000"/>
              <w:left w:val="nil" w:sz="6" w:space="0" w:color="auto"/>
              <w:bottom w:val="single" w:sz="8" w:space="0" w:color="000000"/>
              <w:right w:val="nil" w:sz="6" w:space="0" w:color="auto"/>
            </w:tcBorders>
          </w:tcPr>
          <w:p>
            <w:pPr>
              <w:pStyle w:val="TableParagraph"/>
              <w:spacing w:line="240" w:lineRule="auto" w:before="32"/>
              <w:ind w:right="74"/>
              <w:jc w:val="center"/>
              <w:rPr>
                <w:rFonts w:ascii="宋体" w:hAnsi="宋体" w:cs="宋体" w:eastAsia="宋体" w:hint="default"/>
                <w:sz w:val="18"/>
                <w:szCs w:val="18"/>
              </w:rPr>
            </w:pPr>
            <w:r>
              <w:rPr>
                <w:rFonts w:ascii="宋体" w:hAnsi="宋体" w:cs="宋体" w:eastAsia="宋体" w:hint="default"/>
                <w:sz w:val="18"/>
                <w:szCs w:val="18"/>
              </w:rPr>
              <w:t>项目</w:t>
            </w:r>
          </w:p>
        </w:tc>
        <w:tc>
          <w:tcPr>
            <w:tcW w:w="4685" w:type="dxa"/>
            <w:tcBorders>
              <w:top w:val="single" w:sz="12" w:space="0" w:color="000000"/>
              <w:left w:val="nil" w:sz="6" w:space="0" w:color="auto"/>
              <w:bottom w:val="single" w:sz="4" w:space="0" w:color="000000"/>
              <w:right w:val="nil" w:sz="6" w:space="0" w:color="auto"/>
            </w:tcBorders>
          </w:tcPr>
          <w:p>
            <w:pPr>
              <w:pStyle w:val="TableParagraph"/>
              <w:spacing w:line="240" w:lineRule="auto" w:before="32"/>
              <w:ind w:right="92"/>
              <w:jc w:val="center"/>
              <w:rPr>
                <w:rFonts w:ascii="宋体" w:hAnsi="宋体" w:cs="宋体" w:eastAsia="宋体" w:hint="default"/>
                <w:sz w:val="18"/>
                <w:szCs w:val="18"/>
              </w:rPr>
            </w:pPr>
            <w:r>
              <w:rPr>
                <w:rFonts w:ascii="宋体" w:hAnsi="宋体" w:cs="宋体" w:eastAsia="宋体" w:hint="default"/>
                <w:sz w:val="18"/>
                <w:szCs w:val="18"/>
              </w:rPr>
              <w:t>本期数</w:t>
            </w:r>
          </w:p>
        </w:tc>
      </w:tr>
      <w:tr>
        <w:trPr>
          <w:trHeight w:val="348"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4685" w:type="dxa"/>
            <w:tcBorders>
              <w:top w:val="single" w:sz="4" w:space="0" w:color="000000"/>
              <w:left w:val="nil" w:sz="6" w:space="0" w:color="auto"/>
              <w:bottom w:val="single" w:sz="4" w:space="0" w:color="000000"/>
              <w:right w:val="nil" w:sz="6" w:space="0" w:color="auto"/>
            </w:tcBorders>
          </w:tcPr>
          <w:p>
            <w:pPr/>
          </w:p>
        </w:tc>
      </w:tr>
      <w:tr>
        <w:trPr>
          <w:trHeight w:val="350" w:hRule="exact"/>
        </w:trPr>
        <w:tc>
          <w:tcPr>
            <w:tcW w:w="4334"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-3,527.39</w:t>
            </w:r>
          </w:p>
        </w:tc>
      </w:tr>
      <w:tr>
        <w:trPr>
          <w:trHeight w:val="362" w:hRule="exact"/>
        </w:trPr>
        <w:tc>
          <w:tcPr>
            <w:tcW w:w="4334" w:type="dxa"/>
            <w:tcBorders>
              <w:top w:val="single" w:sz="8" w:space="0" w:color="000000"/>
              <w:left w:val="nil" w:sz="6" w:space="0" w:color="auto"/>
              <w:bottom w:val="single" w:sz="12" w:space="0" w:color="000000"/>
              <w:right w:val="nil" w:sz="6" w:space="0" w:color="auto"/>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w:t>
            </w:r>
          </w:p>
        </w:tc>
        <w:tc>
          <w:tcPr>
            <w:tcW w:w="4685"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29,974.61</w:t>
            </w:r>
          </w:p>
        </w:tc>
      </w:tr>
    </w:tbl>
    <w:p>
      <w:pPr>
        <w:spacing w:line="381" w:lineRule="auto" w:before="8"/>
        <w:ind w:left="2054" w:right="5872" w:firstLine="7"/>
        <w:jc w:val="left"/>
        <w:rPr>
          <w:rFonts w:ascii="宋体" w:hAnsi="宋体" w:cs="宋体" w:eastAsia="宋体" w:hint="default"/>
          <w:sz w:val="18"/>
          <w:szCs w:val="18"/>
        </w:rPr>
      </w:pPr>
      <w:r>
        <w:rPr/>
        <w:pict>
          <v:group style="position:absolute;margin-left:0pt;margin-top:77.541519pt;width:595.3pt;height:49.65pt;mso-position-horizontal-relative:page;mso-position-vertical-relative:paragraph;z-index:11248" coordorigin="0,1551" coordsize="11906,993">
            <v:shape style="position:absolute;left:0;top:1551;width:11906;height:993" type="#_x0000_t75" stroked="false">
              <v:imagedata r:id="rId247" o:title=""/>
            </v:shape>
            <v:shape style="position:absolute;left:3125;top:1968;width:8781;height:576" type="#_x0000_t75" stroked="false">
              <v:imagedata r:id="rId175" o:title=""/>
            </v:shape>
            <v:shape style="position:absolute;left:5939;top:1732;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115</w:t>
                    </w:r>
                  </w:p>
                </w:txbxContent>
              </v:textbox>
              <w10:wrap type="none"/>
            </v:shape>
            <w10:wrap type="none"/>
          </v:group>
        </w:pict>
      </w:r>
      <w:r>
        <w:rPr/>
        <w:pict>
          <v:group style="position:absolute;margin-left:290.929993pt;margin-top:-71.168282pt;width:.5pt;height:68.9pt;mso-position-horizontal-relative:page;mso-position-vertical-relative:paragraph;z-index:-1279768" coordorigin="5819,-1423" coordsize="10,1378">
            <v:shape style="position:absolute;left:5819;top:-1423;width:10;height:2" type="#_x0000_t75" stroked="false">
              <v:imagedata r:id="rId328" o:title=""/>
            </v:shape>
            <v:group style="position:absolute;left:5819;top:-1402;width:10;height:20" coordorigin="5819,-1402" coordsize="10,20">
              <v:shape style="position:absolute;left:5819;top:-1402;width:10;height:20" coordorigin="5819,-1402" coordsize="10,20" path="m5819,-1383l5828,-1383,5828,-1402,5819,-1402,5819,-1383xe" filled="true" fillcolor="#000000" stroked="false">
                <v:path arrowok="t"/>
                <v:fill type="solid"/>
              </v:shape>
            </v:group>
            <v:group style="position:absolute;left:5819;top:-1383;width:10;height:20" coordorigin="5819,-1383" coordsize="10,20">
              <v:shape style="position:absolute;left:5819;top:-1383;width:10;height:20" coordorigin="5819,-1383" coordsize="10,20" path="m5819,-1363l5828,-1363,5828,-1383,5819,-1383,5819,-1363xe" filled="true" fillcolor="#000000" stroked="false">
                <v:path arrowok="t"/>
                <v:fill type="solid"/>
              </v:shape>
            </v:group>
            <v:group style="position:absolute;left:5819;top:-1363;width:10;height:20" coordorigin="5819,-1363" coordsize="10,20">
              <v:shape style="position:absolute;left:5819;top:-1363;width:10;height:20" coordorigin="5819,-1363" coordsize="10,20" path="m5819,-1344l5828,-1344,5828,-1363,5819,-1363,5819,-1344xe" filled="true" fillcolor="#000000" stroked="false">
                <v:path arrowok="t"/>
                <v:fill type="solid"/>
              </v:shape>
            </v:group>
            <v:group style="position:absolute;left:5819;top:-1344;width:10;height:20" coordorigin="5819,-1344" coordsize="10,20">
              <v:shape style="position:absolute;left:5819;top:-1344;width:10;height:20" coordorigin="5819,-1344" coordsize="10,20" path="m5819,-1325l5828,-1325,5828,-1344,5819,-1344,5819,-1325xe" filled="true" fillcolor="#000000" stroked="false">
                <v:path arrowok="t"/>
                <v:fill type="solid"/>
              </v:shape>
            </v:group>
            <v:group style="position:absolute;left:5819;top:-1325;width:10;height:20" coordorigin="5819,-1325" coordsize="10,20">
              <v:shape style="position:absolute;left:5819;top:-1325;width:10;height:20" coordorigin="5819,-1325" coordsize="10,20" path="m5819,-1306l5828,-1306,5828,-1325,5819,-1325,5819,-1306xe" filled="true" fillcolor="#000000" stroked="false">
                <v:path arrowok="t"/>
                <v:fill type="solid"/>
              </v:shape>
            </v:group>
            <v:group style="position:absolute;left:5819;top:-1306;width:10;height:20" coordorigin="5819,-1306" coordsize="10,20">
              <v:shape style="position:absolute;left:5819;top:-1306;width:10;height:20" coordorigin="5819,-1306" coordsize="10,20" path="m5819,-1287l5828,-1287,5828,-1306,5819,-1306,5819,-1287xe" filled="true" fillcolor="#000000" stroked="false">
                <v:path arrowok="t"/>
                <v:fill type="solid"/>
              </v:shape>
            </v:group>
            <v:group style="position:absolute;left:5819;top:-1287;width:10;height:20" coordorigin="5819,-1287" coordsize="10,20">
              <v:shape style="position:absolute;left:5819;top:-1287;width:10;height:20" coordorigin="5819,-1287" coordsize="10,20" path="m5819,-1267l5828,-1267,5828,-1287,5819,-1287,5819,-1267xe" filled="true" fillcolor="#000000" stroked="false">
                <v:path arrowok="t"/>
                <v:fill type="solid"/>
              </v:shape>
            </v:group>
            <v:group style="position:absolute;left:5819;top:-1267;width:10;height:20" coordorigin="5819,-1267" coordsize="10,20">
              <v:shape style="position:absolute;left:5819;top:-1267;width:10;height:20" coordorigin="5819,-1267" coordsize="10,20" path="m5819,-1248l5828,-1248,5828,-1267,5819,-1267,5819,-1248xe" filled="true" fillcolor="#000000" stroked="false">
                <v:path arrowok="t"/>
                <v:fill type="solid"/>
              </v:shape>
            </v:group>
            <v:group style="position:absolute;left:5819;top:-1248;width:10;height:20" coordorigin="5819,-1248" coordsize="10,20">
              <v:shape style="position:absolute;left:5819;top:-1248;width:10;height:20" coordorigin="5819,-1248" coordsize="10,20" path="m5819,-1229l5828,-1229,5828,-1248,5819,-1248,5819,-1229xe" filled="true" fillcolor="#000000" stroked="false">
                <v:path arrowok="t"/>
                <v:fill type="solid"/>
              </v:shape>
            </v:group>
            <v:group style="position:absolute;left:5819;top:-1229;width:10;height:20" coordorigin="5819,-1229" coordsize="10,20">
              <v:shape style="position:absolute;left:5819;top:-1229;width:10;height:20" coordorigin="5819,-1229" coordsize="10,20" path="m5819,-1210l5828,-1210,5828,-1229,5819,-1229,5819,-1210xe" filled="true" fillcolor="#000000" stroked="false">
                <v:path arrowok="t"/>
                <v:fill type="solid"/>
              </v:shape>
            </v:group>
            <v:group style="position:absolute;left:5819;top:-1210;width:10;height:20" coordorigin="5819,-1210" coordsize="10,20">
              <v:shape style="position:absolute;left:5819;top:-1210;width:10;height:20" coordorigin="5819,-1210" coordsize="10,20" path="m5819,-1191l5828,-1191,5828,-1210,5819,-1210,5819,-1191xe" filled="true" fillcolor="#000000" stroked="false">
                <v:path arrowok="t"/>
                <v:fill type="solid"/>
              </v:shape>
            </v:group>
            <v:group style="position:absolute;left:5819;top:-1191;width:10;height:20" coordorigin="5819,-1191" coordsize="10,20">
              <v:shape style="position:absolute;left:5819;top:-1191;width:10;height:20" coordorigin="5819,-1191" coordsize="10,20" path="m5819,-1171l5828,-1171,5828,-1191,5819,-1191,5819,-1171xe" filled="true" fillcolor="#000000" stroked="false">
                <v:path arrowok="t"/>
                <v:fill type="solid"/>
              </v:shape>
            </v:group>
            <v:group style="position:absolute;left:5819;top:-1171;width:10;height:20" coordorigin="5819,-1171" coordsize="10,20">
              <v:shape style="position:absolute;left:5819;top:-1171;width:10;height:20" coordorigin="5819,-1171" coordsize="10,20" path="m5819,-1152l5828,-1152,5828,-1171,5819,-1171,5819,-1152xe" filled="true" fillcolor="#000000" stroked="false">
                <v:path arrowok="t"/>
                <v:fill type="solid"/>
              </v:shape>
            </v:group>
            <v:group style="position:absolute;left:5819;top:-1152;width:10;height:20" coordorigin="5819,-1152" coordsize="10,20">
              <v:shape style="position:absolute;left:5819;top:-1152;width:10;height:20" coordorigin="5819,-1152" coordsize="10,20" path="m5819,-1133l5828,-1133,5828,-1152,5819,-1152,5819,-1133xe" filled="true" fillcolor="#000000" stroked="false">
                <v:path arrowok="t"/>
                <v:fill type="solid"/>
              </v:shape>
            </v:group>
            <v:group style="position:absolute;left:5819;top:-1133;width:10;height:20" coordorigin="5819,-1133" coordsize="10,20">
              <v:shape style="position:absolute;left:5819;top:-1133;width:10;height:20" coordorigin="5819,-1133" coordsize="10,20" path="m5819,-1114l5828,-1114,5828,-1133,5819,-1133,5819,-1114xe" filled="true" fillcolor="#000000" stroked="false">
                <v:path arrowok="t"/>
                <v:fill type="solid"/>
              </v:shape>
            </v:group>
            <v:group style="position:absolute;left:5819;top:-1051;width:10;height:20" coordorigin="5819,-1051" coordsize="10,20">
              <v:shape style="position:absolute;left:5819;top:-1051;width:10;height:20" coordorigin="5819,-1051" coordsize="10,20" path="m5819,-1032l5828,-1032,5828,-1051,5819,-1051,5819,-1032xe" filled="true" fillcolor="#000000" stroked="false">
                <v:path arrowok="t"/>
                <v:fill type="solid"/>
              </v:shape>
            </v:group>
            <v:group style="position:absolute;left:5819;top:-1032;width:10;height:20" coordorigin="5819,-1032" coordsize="10,20">
              <v:shape style="position:absolute;left:5819;top:-1032;width:10;height:20" coordorigin="5819,-1032" coordsize="10,20" path="m5819,-1013l5828,-1013,5828,-1032,5819,-1032,5819,-1013xe" filled="true" fillcolor="#000000" stroked="false">
                <v:path arrowok="t"/>
                <v:fill type="solid"/>
              </v:shape>
            </v:group>
            <v:group style="position:absolute;left:5819;top:-1013;width:10;height:20" coordorigin="5819,-1013" coordsize="10,20">
              <v:shape style="position:absolute;left:5819;top:-1013;width:10;height:20" coordorigin="5819,-1013" coordsize="10,20" path="m5819,-994l5828,-994,5828,-1013,5819,-1013,5819,-994xe" filled="true" fillcolor="#000000" stroked="false">
                <v:path arrowok="t"/>
                <v:fill type="solid"/>
              </v:shape>
            </v:group>
            <v:group style="position:absolute;left:5819;top:-994;width:10;height:20" coordorigin="5819,-994" coordsize="10,20">
              <v:shape style="position:absolute;left:5819;top:-994;width:10;height:20" coordorigin="5819,-994" coordsize="10,20" path="m5819,-975l5828,-975,5828,-994,5819,-994,5819,-975xe" filled="true" fillcolor="#000000" stroked="false">
                <v:path arrowok="t"/>
                <v:fill type="solid"/>
              </v:shape>
            </v:group>
            <v:group style="position:absolute;left:5819;top:-975;width:10;height:20" coordorigin="5819,-975" coordsize="10,20">
              <v:shape style="position:absolute;left:5819;top:-975;width:10;height:20" coordorigin="5819,-975" coordsize="10,20" path="m5819,-955l5828,-955,5828,-975,5819,-975,5819,-955xe" filled="true" fillcolor="#000000" stroked="false">
                <v:path arrowok="t"/>
                <v:fill type="solid"/>
              </v:shape>
            </v:group>
            <v:group style="position:absolute;left:5819;top:-955;width:10;height:20" coordorigin="5819,-955" coordsize="10,20">
              <v:shape style="position:absolute;left:5819;top:-955;width:10;height:20" coordorigin="5819,-955" coordsize="10,20" path="m5819,-936l5828,-936,5828,-955,5819,-955,5819,-936xe" filled="true" fillcolor="#000000" stroked="false">
                <v:path arrowok="t"/>
                <v:fill type="solid"/>
              </v:shape>
            </v:group>
            <v:group style="position:absolute;left:5819;top:-936;width:10;height:20" coordorigin="5819,-936" coordsize="10,20">
              <v:shape style="position:absolute;left:5819;top:-936;width:10;height:20" coordorigin="5819,-936" coordsize="10,20" path="m5819,-917l5828,-917,5828,-936,5819,-936,5819,-917xe" filled="true" fillcolor="#000000" stroked="false">
                <v:path arrowok="t"/>
                <v:fill type="solid"/>
              </v:shape>
            </v:group>
            <v:group style="position:absolute;left:5819;top:-917;width:10;height:20" coordorigin="5819,-917" coordsize="10,20">
              <v:shape style="position:absolute;left:5819;top:-917;width:10;height:20" coordorigin="5819,-917" coordsize="10,20" path="m5819,-898l5828,-898,5828,-917,5819,-917,5819,-898xe" filled="true" fillcolor="#000000" stroked="false">
                <v:path arrowok="t"/>
                <v:fill type="solid"/>
              </v:shape>
            </v:group>
            <v:group style="position:absolute;left:5819;top:-898;width:10;height:20" coordorigin="5819,-898" coordsize="10,20">
              <v:shape style="position:absolute;left:5819;top:-898;width:10;height:20" coordorigin="5819,-898" coordsize="10,20" path="m5819,-879l5828,-879,5828,-898,5819,-898,5819,-879xe" filled="true" fillcolor="#000000" stroked="false">
                <v:path arrowok="t"/>
                <v:fill type="solid"/>
              </v:shape>
            </v:group>
            <v:group style="position:absolute;left:5819;top:-879;width:10;height:20" coordorigin="5819,-879" coordsize="10,20">
              <v:shape style="position:absolute;left:5819;top:-879;width:10;height:20" coordorigin="5819,-879" coordsize="10,20" path="m5819,-859l5828,-859,5828,-879,5819,-879,5819,-859xe" filled="true" fillcolor="#000000" stroked="false">
                <v:path arrowok="t"/>
                <v:fill type="solid"/>
              </v:shape>
            </v:group>
            <v:group style="position:absolute;left:5819;top:-859;width:10;height:20" coordorigin="5819,-859" coordsize="10,20">
              <v:shape style="position:absolute;left:5819;top:-859;width:10;height:20" coordorigin="5819,-859" coordsize="10,20" path="m5819,-840l5828,-840,5828,-859,5819,-859,5819,-840xe" filled="true" fillcolor="#000000" stroked="false">
                <v:path arrowok="t"/>
                <v:fill type="solid"/>
              </v:shape>
            </v:group>
            <v:group style="position:absolute;left:5819;top:-840;width:10;height:20" coordorigin="5819,-840" coordsize="10,20">
              <v:shape style="position:absolute;left:5819;top:-840;width:10;height:20" coordorigin="5819,-840" coordsize="10,20" path="m5819,-821l5828,-821,5828,-840,5819,-840,5819,-821xe" filled="true" fillcolor="#000000" stroked="false">
                <v:path arrowok="t"/>
                <v:fill type="solid"/>
              </v:shape>
            </v:group>
            <v:group style="position:absolute;left:5819;top:-821;width:10;height:20" coordorigin="5819,-821" coordsize="10,20">
              <v:shape style="position:absolute;left:5819;top:-821;width:10;height:20" coordorigin="5819,-821" coordsize="10,20" path="m5819,-802l5828,-802,5828,-821,5819,-821,5819,-802xe" filled="true" fillcolor="#000000" stroked="false">
                <v:path arrowok="t"/>
                <v:fill type="solid"/>
              </v:shape>
            </v:group>
            <v:group style="position:absolute;left:5819;top:-802;width:10;height:20" coordorigin="5819,-802" coordsize="10,20">
              <v:shape style="position:absolute;left:5819;top:-802;width:10;height:20" coordorigin="5819,-802" coordsize="10,20" path="m5819,-783l5828,-783,5828,-802,5819,-802,5819,-783xe" filled="true" fillcolor="#000000" stroked="false">
                <v:path arrowok="t"/>
                <v:fill type="solid"/>
              </v:shape>
            </v:group>
            <v:group style="position:absolute;left:5819;top:-783;width:10;height:20" coordorigin="5819,-783" coordsize="10,20">
              <v:shape style="position:absolute;left:5819;top:-783;width:10;height:20" coordorigin="5819,-783" coordsize="10,20" path="m5819,-763l5828,-763,5828,-783,5819,-783,5819,-763xe" filled="true" fillcolor="#000000" stroked="false">
                <v:path arrowok="t"/>
                <v:fill type="solid"/>
              </v:shape>
            </v:group>
            <v:group style="position:absolute;left:5819;top:-703;width:10;height:20" coordorigin="5819,-703" coordsize="10,20">
              <v:shape style="position:absolute;left:5819;top:-703;width:10;height:20" coordorigin="5819,-703" coordsize="10,20" path="m5819,-684l5828,-684,5828,-703,5819,-703,5819,-684xe" filled="true" fillcolor="#000000" stroked="false">
                <v:path arrowok="t"/>
                <v:fill type="solid"/>
              </v:shape>
            </v:group>
            <v:group style="position:absolute;left:5819;top:-684;width:10;height:20" coordorigin="5819,-684" coordsize="10,20">
              <v:shape style="position:absolute;left:5819;top:-684;width:10;height:20" coordorigin="5819,-684" coordsize="10,20" path="m5819,-665l5828,-665,5828,-684,5819,-684,5819,-665xe" filled="true" fillcolor="#000000" stroked="false">
                <v:path arrowok="t"/>
                <v:fill type="solid"/>
              </v:shape>
            </v:group>
            <v:group style="position:absolute;left:5819;top:-665;width:10;height:20" coordorigin="5819,-665" coordsize="10,20">
              <v:shape style="position:absolute;left:5819;top:-665;width:10;height:20" coordorigin="5819,-665" coordsize="10,20" path="m5819,-646l5828,-646,5828,-665,5819,-665,5819,-646xe" filled="true" fillcolor="#000000" stroked="false">
                <v:path arrowok="t"/>
                <v:fill type="solid"/>
              </v:shape>
            </v:group>
            <v:group style="position:absolute;left:5819;top:-646;width:10;height:20" coordorigin="5819,-646" coordsize="10,20">
              <v:shape style="position:absolute;left:5819;top:-646;width:10;height:20" coordorigin="5819,-646" coordsize="10,20" path="m5819,-627l5828,-627,5828,-646,5819,-646,5819,-627xe" filled="true" fillcolor="#000000" stroked="false">
                <v:path arrowok="t"/>
                <v:fill type="solid"/>
              </v:shape>
            </v:group>
            <v:group style="position:absolute;left:5819;top:-627;width:10;height:20" coordorigin="5819,-627" coordsize="10,20">
              <v:shape style="position:absolute;left:5819;top:-627;width:10;height:20" coordorigin="5819,-627" coordsize="10,20" path="m5819,-607l5828,-607,5828,-627,5819,-627,5819,-607xe" filled="true" fillcolor="#000000" stroked="false">
                <v:path arrowok="t"/>
                <v:fill type="solid"/>
              </v:shape>
            </v:group>
            <v:group style="position:absolute;left:5819;top:-607;width:10;height:20" coordorigin="5819,-607" coordsize="10,20">
              <v:shape style="position:absolute;left:5819;top:-607;width:10;height:20" coordorigin="5819,-607" coordsize="10,20" path="m5819,-588l5828,-588,5828,-607,5819,-607,5819,-588xe" filled="true" fillcolor="#000000" stroked="false">
                <v:path arrowok="t"/>
                <v:fill type="solid"/>
              </v:shape>
            </v:group>
            <v:group style="position:absolute;left:5819;top:-588;width:10;height:20" coordorigin="5819,-588" coordsize="10,20">
              <v:shape style="position:absolute;left:5819;top:-588;width:10;height:20" coordorigin="5819,-588" coordsize="10,20" path="m5819,-569l5828,-569,5828,-588,5819,-588,5819,-569xe" filled="true" fillcolor="#000000" stroked="false">
                <v:path arrowok="t"/>
                <v:fill type="solid"/>
              </v:shape>
            </v:group>
            <v:group style="position:absolute;left:5819;top:-569;width:10;height:20" coordorigin="5819,-569" coordsize="10,20">
              <v:shape style="position:absolute;left:5819;top:-569;width:10;height:20" coordorigin="5819,-569" coordsize="10,20" path="m5819,-550l5828,-550,5828,-569,5819,-569,5819,-550xe" filled="true" fillcolor="#000000" stroked="false">
                <v:path arrowok="t"/>
                <v:fill type="solid"/>
              </v:shape>
            </v:group>
            <v:group style="position:absolute;left:5819;top:-550;width:10;height:20" coordorigin="5819,-550" coordsize="10,20">
              <v:shape style="position:absolute;left:5819;top:-550;width:10;height:20" coordorigin="5819,-550" coordsize="10,20" path="m5819,-531l5828,-531,5828,-550,5819,-550,5819,-531xe" filled="true" fillcolor="#000000" stroked="false">
                <v:path arrowok="t"/>
                <v:fill type="solid"/>
              </v:shape>
            </v:group>
            <v:group style="position:absolute;left:5819;top:-531;width:10;height:20" coordorigin="5819,-531" coordsize="10,20">
              <v:shape style="position:absolute;left:5819;top:-531;width:10;height:20" coordorigin="5819,-531" coordsize="10,20" path="m5819,-511l5828,-511,5828,-531,5819,-531,5819,-511xe" filled="true" fillcolor="#000000" stroked="false">
                <v:path arrowok="t"/>
                <v:fill type="solid"/>
              </v:shape>
            </v:group>
            <v:group style="position:absolute;left:5819;top:-511;width:10;height:20" coordorigin="5819,-511" coordsize="10,20">
              <v:shape style="position:absolute;left:5819;top:-511;width:10;height:20" coordorigin="5819,-511" coordsize="10,20" path="m5819,-492l5828,-492,5828,-511,5819,-511,5819,-492xe" filled="true" fillcolor="#000000" stroked="false">
                <v:path arrowok="t"/>
                <v:fill type="solid"/>
              </v:shape>
            </v:group>
            <v:group style="position:absolute;left:5819;top:-492;width:10;height:20" coordorigin="5819,-492" coordsize="10,20">
              <v:shape style="position:absolute;left:5819;top:-492;width:10;height:20" coordorigin="5819,-492" coordsize="10,20" path="m5819,-473l5828,-473,5828,-492,5819,-492,5819,-473xe" filled="true" fillcolor="#000000" stroked="false">
                <v:path arrowok="t"/>
                <v:fill type="solid"/>
              </v:shape>
            </v:group>
            <v:group style="position:absolute;left:5819;top:-473;width:10;height:20" coordorigin="5819,-473" coordsize="10,20">
              <v:shape style="position:absolute;left:5819;top:-473;width:10;height:20" coordorigin="5819,-473" coordsize="10,20" path="m5819,-454l5828,-454,5828,-473,5819,-473,5819,-454xe" filled="true" fillcolor="#000000" stroked="false">
                <v:path arrowok="t"/>
                <v:fill type="solid"/>
              </v:shape>
            </v:group>
            <v:group style="position:absolute;left:5819;top:-454;width:10;height:20" coordorigin="5819,-454" coordsize="10,20">
              <v:shape style="position:absolute;left:5819;top:-454;width:10;height:20" coordorigin="5819,-454" coordsize="10,20" path="m5819,-435l5828,-435,5828,-454,5819,-454,5819,-435xe" filled="true" fillcolor="#000000" stroked="false">
                <v:path arrowok="t"/>
                <v:fill type="solid"/>
              </v:shape>
            </v:group>
            <v:group style="position:absolute;left:5819;top:-435;width:10;height:20" coordorigin="5819,-435" coordsize="10,20">
              <v:shape style="position:absolute;left:5819;top:-435;width:10;height:20" coordorigin="5819,-435" coordsize="10,20" path="m5819,-415l5828,-415,5828,-435,5819,-435,5819,-415xe" filled="true" fillcolor="#000000" stroked="false">
                <v:path arrowok="t"/>
                <v:fill type="solid"/>
              </v:shape>
            </v:group>
            <v:group style="position:absolute;left:5819;top:-353;width:10;height:20" coordorigin="5819,-353" coordsize="10,20">
              <v:shape style="position:absolute;left:5819;top:-353;width:10;height:20" coordorigin="5819,-353" coordsize="10,20" path="m5819,-334l5828,-334,5828,-353,5819,-353,5819,-334xe" filled="true" fillcolor="#000000" stroked="false">
                <v:path arrowok="t"/>
                <v:fill type="solid"/>
              </v:shape>
            </v:group>
            <v:group style="position:absolute;left:5819;top:-334;width:10;height:20" coordorigin="5819,-334" coordsize="10,20">
              <v:shape style="position:absolute;left:5819;top:-334;width:10;height:20" coordorigin="5819,-334" coordsize="10,20" path="m5819,-315l5828,-315,5828,-334,5819,-334,5819,-315xe" filled="true" fillcolor="#000000" stroked="false">
                <v:path arrowok="t"/>
                <v:fill type="solid"/>
              </v:shape>
            </v:group>
            <v:group style="position:absolute;left:5819;top:-315;width:10;height:20" coordorigin="5819,-315" coordsize="10,20">
              <v:shape style="position:absolute;left:5819;top:-315;width:10;height:20" coordorigin="5819,-315" coordsize="10,20" path="m5819,-295l5828,-295,5828,-315,5819,-315,5819,-295xe" filled="true" fillcolor="#000000" stroked="false">
                <v:path arrowok="t"/>
                <v:fill type="solid"/>
              </v:shape>
            </v:group>
            <v:group style="position:absolute;left:5819;top:-295;width:10;height:20" coordorigin="5819,-295" coordsize="10,20">
              <v:shape style="position:absolute;left:5819;top:-295;width:10;height:20" coordorigin="5819,-295" coordsize="10,20" path="m5819,-276l5828,-276,5828,-295,5819,-295,5819,-276xe" filled="true" fillcolor="#000000" stroked="false">
                <v:path arrowok="t"/>
                <v:fill type="solid"/>
              </v:shape>
            </v:group>
            <v:group style="position:absolute;left:5819;top:-276;width:10;height:20" coordorigin="5819,-276" coordsize="10,20">
              <v:shape style="position:absolute;left:5819;top:-276;width:10;height:20" coordorigin="5819,-276" coordsize="10,20" path="m5819,-257l5828,-257,5828,-276,5819,-276,5819,-257xe" filled="true" fillcolor="#000000" stroked="false">
                <v:path arrowok="t"/>
                <v:fill type="solid"/>
              </v:shape>
            </v:group>
            <v:group style="position:absolute;left:5819;top:-257;width:10;height:20" coordorigin="5819,-257" coordsize="10,20">
              <v:shape style="position:absolute;left:5819;top:-257;width:10;height:20" coordorigin="5819,-257" coordsize="10,20" path="m5819,-238l5828,-238,5828,-257,5819,-257,5819,-238xe" filled="true" fillcolor="#000000" stroked="false">
                <v:path arrowok="t"/>
                <v:fill type="solid"/>
              </v:shape>
            </v:group>
            <v:group style="position:absolute;left:5819;top:-238;width:10;height:20" coordorigin="5819,-238" coordsize="10,20">
              <v:shape style="position:absolute;left:5819;top:-238;width:10;height:20" coordorigin="5819,-238" coordsize="10,20" path="m5819,-219l5828,-219,5828,-238,5819,-238,5819,-219xe" filled="true" fillcolor="#000000" stroked="false">
                <v:path arrowok="t"/>
                <v:fill type="solid"/>
              </v:shape>
            </v:group>
            <v:group style="position:absolute;left:5819;top:-219;width:10;height:20" coordorigin="5819,-219" coordsize="10,20">
              <v:shape style="position:absolute;left:5819;top:-219;width:10;height:20" coordorigin="5819,-219" coordsize="10,20" path="m5819,-199l5828,-199,5828,-219,5819,-219,5819,-199xe" filled="true" fillcolor="#000000" stroked="false">
                <v:path arrowok="t"/>
                <v:fill type="solid"/>
              </v:shape>
            </v:group>
            <v:group style="position:absolute;left:5819;top:-199;width:10;height:20" coordorigin="5819,-199" coordsize="10,20">
              <v:shape style="position:absolute;left:5819;top:-199;width:10;height:20" coordorigin="5819,-199" coordsize="10,20" path="m5819,-180l5828,-180,5828,-199,5819,-199,5819,-180xe" filled="true" fillcolor="#000000" stroked="false">
                <v:path arrowok="t"/>
                <v:fill type="solid"/>
              </v:shape>
            </v:group>
            <v:group style="position:absolute;left:5819;top:-180;width:10;height:20" coordorigin="5819,-180" coordsize="10,20">
              <v:shape style="position:absolute;left:5819;top:-180;width:10;height:20" coordorigin="5819,-180" coordsize="10,20" path="m5819,-161l5828,-161,5828,-180,5819,-180,5819,-161xe" filled="true" fillcolor="#000000" stroked="false">
                <v:path arrowok="t"/>
                <v:fill type="solid"/>
              </v:shape>
            </v:group>
            <v:group style="position:absolute;left:5819;top:-161;width:10;height:20" coordorigin="5819,-161" coordsize="10,20">
              <v:shape style="position:absolute;left:5819;top:-161;width:10;height:20" coordorigin="5819,-161" coordsize="10,20" path="m5819,-142l5828,-142,5828,-161,5819,-161,5819,-142xe" filled="true" fillcolor="#000000" stroked="false">
                <v:path arrowok="t"/>
                <v:fill type="solid"/>
              </v:shape>
            </v:group>
            <v:group style="position:absolute;left:5819;top:-142;width:10;height:20" coordorigin="5819,-142" coordsize="10,20">
              <v:shape style="position:absolute;left:5819;top:-142;width:10;height:20" coordorigin="5819,-142" coordsize="10,20" path="m5819,-123l5828,-123,5828,-142,5819,-142,5819,-123xe" filled="true" fillcolor="#000000" stroked="false">
                <v:path arrowok="t"/>
                <v:fill type="solid"/>
              </v:shape>
            </v:group>
            <v:group style="position:absolute;left:5819;top:-123;width:10;height:20" coordorigin="5819,-123" coordsize="10,20">
              <v:shape style="position:absolute;left:5819;top:-123;width:10;height:20" coordorigin="5819,-123" coordsize="10,20" path="m5819,-103l5828,-103,5828,-123,5819,-123,5819,-103xe" filled="true" fillcolor="#000000" stroked="false">
                <v:path arrowok="t"/>
                <v:fill type="solid"/>
              </v:shape>
            </v:group>
            <v:group style="position:absolute;left:5819;top:-103;width:10;height:20" coordorigin="5819,-103" coordsize="10,20">
              <v:shape style="position:absolute;left:5819;top:-103;width:10;height:20" coordorigin="5819,-103" coordsize="10,20" path="m5819,-84l5828,-84,5828,-103,5819,-103,5819,-84xe" filled="true" fillcolor="#000000" stroked="false">
                <v:path arrowok="t"/>
                <v:fill type="solid"/>
              </v:shape>
            </v:group>
            <v:group style="position:absolute;left:5819;top:-84;width:10;height:20" coordorigin="5819,-84" coordsize="10,20">
              <v:shape style="position:absolute;left:5819;top:-84;width:10;height:20" coordorigin="5819,-84" coordsize="10,20" path="m5819,-65l5828,-65,5828,-84,5819,-84,5819,-65xe" filled="true" fillcolor="#000000" stroked="false">
                <v:path arrowok="t"/>
                <v:fill type="solid"/>
              </v:shape>
            </v:group>
            <v:group style="position:absolute;left:5819;top:-65;width:10;height:20" coordorigin="5819,-65" coordsize="10,20">
              <v:shape style="position:absolute;left:5819;top:-65;width:10;height:20" coordorigin="5819,-65" coordsize="10,20" path="m5819,-46l5828,-46,5828,-65,5819,-65,5819,-46xe" filled="true" fillcolor="#000000" stroked="false">
                <v:path arrowok="t"/>
                <v:fill type="solid"/>
              </v:shape>
            </v:group>
            <w10:wrap type="none"/>
          </v:group>
        </w:pict>
      </w:r>
      <w:r>
        <w:rPr>
          <w:rFonts w:ascii="Times New Roman" w:hAnsi="Times New Roman" w:cs="Times New Roman" w:eastAsia="Times New Roman" w:hint="default"/>
          <w:sz w:val="18"/>
          <w:szCs w:val="18"/>
        </w:rPr>
        <w:t>3</w:t>
      </w:r>
      <w:r>
        <w:rPr>
          <w:rFonts w:ascii="宋体" w:hAnsi="宋体" w:cs="宋体" w:eastAsia="宋体" w:hint="default"/>
          <w:sz w:val="18"/>
          <w:szCs w:val="18"/>
        </w:rPr>
        <w:t>．本期同一控制下企业合并取得的子公司 本公司本期无同一控制下企业合并取得的子公司。 </w:t>
      </w:r>
      <w:r>
        <w:rPr>
          <w:rFonts w:ascii="Times New Roman" w:hAnsi="Times New Roman" w:cs="Times New Roman" w:eastAsia="Times New Roman" w:hint="default"/>
          <w:sz w:val="18"/>
          <w:szCs w:val="18"/>
        </w:rPr>
        <w:t>4</w:t>
      </w:r>
      <w:r>
        <w:rPr>
          <w:rFonts w:ascii="宋体" w:hAnsi="宋体" w:cs="宋体" w:eastAsia="宋体" w:hint="default"/>
          <w:sz w:val="18"/>
          <w:szCs w:val="18"/>
        </w:rPr>
        <w:t>．本期非同一控制下企业合并取得的子公司 郑州春泉暖通节能设备有限公司</w:t>
      </w:r>
    </w:p>
    <w:p>
      <w:pPr>
        <w:spacing w:after="0" w:line="381" w:lineRule="auto"/>
        <w:jc w:val="left"/>
        <w:rPr>
          <w:rFonts w:ascii="宋体" w:hAnsi="宋体" w:cs="宋体" w:eastAsia="宋体" w:hint="default"/>
          <w:sz w:val="18"/>
          <w:szCs w:val="18"/>
        </w:rPr>
        <w:sectPr>
          <w:headerReference w:type="default" r:id="rId326"/>
          <w:footerReference w:type="default" r:id="rId327"/>
          <w:pgSz w:w="11910" w:h="16840"/>
          <w:pgMar w:header="898" w:footer="0" w:top="1080" w:bottom="0" w:left="0" w:right="0"/>
        </w:sectPr>
      </w:pPr>
    </w:p>
    <w:p>
      <w:pPr>
        <w:spacing w:line="336" w:lineRule="auto" w:before="69"/>
        <w:ind w:left="1702" w:right="1381" w:firstLine="359"/>
        <w:jc w:val="both"/>
        <w:rPr>
          <w:rFonts w:ascii="宋体" w:hAnsi="宋体" w:cs="宋体" w:eastAsia="宋体" w:hint="default"/>
          <w:sz w:val="18"/>
          <w:szCs w:val="18"/>
        </w:rPr>
      </w:pPr>
      <w:r>
        <w:rPr/>
        <w:pict>
          <v:group style="position:absolute;margin-left:0pt;margin-top:792.249756pt;width:595.3pt;height:49.65pt;mso-position-horizontal-relative:page;mso-position-vertical-relative:page;z-index:-1279720" coordorigin="0,15845" coordsize="11906,993">
            <v:shape style="position:absolute;left:0;top:15845;width:11906;height:993" type="#_x0000_t75" stroked="false">
              <v:imagedata r:id="rId247" o:title=""/>
            </v:shape>
            <v:shape style="position:absolute;left:3125;top:16262;width:8781;height:576" type="#_x0000_t75" stroked="false">
              <v:imagedata r:id="rId175" o:title=""/>
            </v:shape>
            <v:shape style="position:absolute;left:5939;top:16026;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116</w:t>
                    </w:r>
                  </w:p>
                </w:txbxContent>
              </v:textbox>
              <w10:wrap type="none"/>
            </v:shape>
            <w10:wrap type="none"/>
          </v:group>
        </w:pict>
      </w:r>
      <w:r>
        <w:rPr/>
        <w:pict>
          <v:group style="position:absolute;margin-left:83.304001pt;margin-top:29.199984pt;width:443pt;height:28.8pt;mso-position-horizontal-relative:page;mso-position-vertical-relative:page;z-index:-127969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pict>
          <v:group style="position:absolute;margin-left:79.704002pt;margin-top:619.630005pt;width:450.2pt;height:5.55pt;mso-position-horizontal-relative:page;mso-position-vertical-relative:page;z-index:-1279456" coordorigin="1594,12393" coordsize="9004,111">
            <v:shape style="position:absolute;left:1594;top:12393;width:1577;height:111" type="#_x0000_t75" stroked="false">
              <v:imagedata r:id="rId331" o:title=""/>
            </v:shape>
            <v:shape style="position:absolute;left:3147;top:12489;width:1431;height:14" type="#_x0000_t75" stroked="false">
              <v:imagedata r:id="rId332" o:title=""/>
            </v:shape>
            <v:shape style="position:absolute;left:4563;top:12489;width:895;height:14" type="#_x0000_t75" stroked="false">
              <v:imagedata r:id="rId333" o:title=""/>
            </v:shape>
            <v:shape style="position:absolute;left:5444;top:12494;width:1448;height:10" type="#_x0000_t75" stroked="false">
              <v:imagedata r:id="rId324" o:title=""/>
            </v:shape>
            <v:shape style="position:absolute;left:6887;top:12489;width:1430;height:14" type="#_x0000_t75" stroked="false">
              <v:imagedata r:id="rId334" o:title=""/>
            </v:shape>
            <v:shape style="position:absolute;left:8303;top:12494;width:877;height:10" type="#_x0000_t75" stroked="false">
              <v:imagedata r:id="rId335" o:title=""/>
            </v:shape>
            <v:shape style="position:absolute;left:9175;top:12494;width:1423;height:10" type="#_x0000_t75" stroked="false">
              <v:imagedata r:id="rId336" o:title=""/>
            </v:shape>
            <w10:wrap type="none"/>
          </v:group>
        </w:pict>
      </w:r>
      <w:r>
        <w:rPr/>
        <w:pict>
          <v:group style="position:absolute;margin-left:79.704002pt;margin-top:636.699951pt;width:450.2pt;height:5.4pt;mso-position-horizontal-relative:page;mso-position-vertical-relative:page;z-index:-1279432" coordorigin="1594,12734" coordsize="9004,108">
            <v:shape style="position:absolute;left:1594;top:12734;width:1577;height:108" type="#_x0000_t75" stroked="false">
              <v:imagedata r:id="rId337" o:title=""/>
            </v:shape>
            <v:shape style="position:absolute;left:3147;top:12830;width:1431;height:12" type="#_x0000_t75" stroked="false">
              <v:imagedata r:id="rId338" o:title=""/>
            </v:shape>
            <v:shape style="position:absolute;left:4563;top:12830;width:895;height:12" type="#_x0000_t75" stroked="false">
              <v:imagedata r:id="rId339" o:title=""/>
            </v:shape>
            <v:shape style="position:absolute;left:5444;top:12830;width:1457;height:12" type="#_x0000_t75" stroked="false">
              <v:imagedata r:id="rId340" o:title=""/>
            </v:shape>
            <v:shape style="position:absolute;left:6887;top:12830;width:1430;height:12" type="#_x0000_t75" stroked="false">
              <v:imagedata r:id="rId341" o:title=""/>
            </v:shape>
            <v:shape style="position:absolute;left:8303;top:12830;width:886;height:12" type="#_x0000_t75" stroked="false">
              <v:imagedata r:id="rId342" o:title=""/>
            </v:shape>
            <v:shape style="position:absolute;left:9175;top:12832;width:1423;height:10" type="#_x0000_t75" stroked="false">
              <v:imagedata r:id="rId336" o:title=""/>
            </v:shape>
            <w10:wrap type="none"/>
          </v:group>
        </w:pict>
      </w:r>
      <w:r>
        <w:rPr/>
        <w:pict>
          <v:group style="position:absolute;margin-left:79.704002pt;margin-top:653.619995pt;width:450.2pt;height:5.55pt;mso-position-horizontal-relative:page;mso-position-vertical-relative:page;z-index:-1279408" coordorigin="1594,13072" coordsize="9004,111">
            <v:shape style="position:absolute;left:1594;top:13072;width:1577;height:110" type="#_x0000_t75" stroked="false">
              <v:imagedata r:id="rId343" o:title=""/>
            </v:shape>
            <v:shape style="position:absolute;left:3147;top:13168;width:1431;height:14" type="#_x0000_t75" stroked="false">
              <v:imagedata r:id="rId332" o:title=""/>
            </v:shape>
            <v:shape style="position:absolute;left:4563;top:13168;width:895;height:14" type="#_x0000_t75" stroked="false">
              <v:imagedata r:id="rId344" o:title=""/>
            </v:shape>
            <v:shape style="position:absolute;left:5444;top:13173;width:1448;height:10" type="#_x0000_t75" stroked="false">
              <v:imagedata r:id="rId345" o:title=""/>
            </v:shape>
            <v:shape style="position:absolute;left:6887;top:13168;width:1430;height:14" type="#_x0000_t75" stroked="false">
              <v:imagedata r:id="rId334" o:title=""/>
            </v:shape>
            <v:shape style="position:absolute;left:8303;top:13173;width:877;height:10" type="#_x0000_t75" stroked="false">
              <v:imagedata r:id="rId346" o:title=""/>
            </v:shape>
            <v:shape style="position:absolute;left:9175;top:13173;width:1423;height:10" type="#_x0000_t75" stroked="false">
              <v:imagedata r:id="rId347" o:title=""/>
            </v:shape>
            <w10:wrap type="none"/>
          </v:group>
        </w:pict>
      </w:r>
      <w:r>
        <w:rPr/>
        <w:pict>
          <v:group style="position:absolute;margin-left:79.704002pt;margin-top:670.659973pt;width:450.2pt;height:5.55pt;mso-position-horizontal-relative:page;mso-position-vertical-relative:page;z-index:-1279384" coordorigin="1594,13413" coordsize="9004,111">
            <v:shape style="position:absolute;left:1594;top:13413;width:1577;height:110" type="#_x0000_t75" stroked="false">
              <v:imagedata r:id="rId343" o:title=""/>
            </v:shape>
            <v:shape style="position:absolute;left:3147;top:13509;width:1431;height:14" type="#_x0000_t75" stroked="false">
              <v:imagedata r:id="rId332" o:title=""/>
            </v:shape>
            <v:shape style="position:absolute;left:4563;top:13509;width:895;height:14" type="#_x0000_t75" stroked="false">
              <v:imagedata r:id="rId348" o:title=""/>
            </v:shape>
            <v:shape style="position:absolute;left:5444;top:13514;width:1448;height:10" type="#_x0000_t75" stroked="false">
              <v:imagedata r:id="rId324" o:title=""/>
            </v:shape>
            <v:shape style="position:absolute;left:6887;top:13509;width:1430;height:14" type="#_x0000_t75" stroked="false">
              <v:imagedata r:id="rId334" o:title=""/>
            </v:shape>
            <v:shape style="position:absolute;left:8303;top:13514;width:877;height:10" type="#_x0000_t75" stroked="false">
              <v:imagedata r:id="rId335" o:title=""/>
            </v:shape>
            <v:shape style="position:absolute;left:9175;top:13514;width:1423;height:10" type="#_x0000_t75" stroked="false">
              <v:imagedata r:id="rId336" o:title=""/>
            </v:shape>
            <w10:wrap type="none"/>
          </v:group>
        </w:pict>
      </w:r>
      <w:r>
        <w:rPr/>
        <w:pict>
          <v:group style="position:absolute;margin-left:79.704002pt;margin-top:687.699951pt;width:450.2pt;height:5.4pt;mso-position-horizontal-relative:page;mso-position-vertical-relative:page;z-index:-1279360" coordorigin="1594,13754" coordsize="9004,108">
            <v:shape style="position:absolute;left:1594;top:13754;width:1577;height:108" type="#_x0000_t75" stroked="false">
              <v:imagedata r:id="rId337" o:title=""/>
            </v:shape>
            <v:shape style="position:absolute;left:3147;top:13850;width:1431;height:12" type="#_x0000_t75" stroked="false">
              <v:imagedata r:id="rId338" o:title=""/>
            </v:shape>
            <v:shape style="position:absolute;left:4563;top:13850;width:895;height:12" type="#_x0000_t75" stroked="false">
              <v:imagedata r:id="rId339" o:title=""/>
            </v:shape>
            <v:shape style="position:absolute;left:5444;top:13850;width:1457;height:12" type="#_x0000_t75" stroked="false">
              <v:imagedata r:id="rId340" o:title=""/>
            </v:shape>
            <v:shape style="position:absolute;left:6887;top:13850;width:1430;height:12" type="#_x0000_t75" stroked="false">
              <v:imagedata r:id="rId341" o:title=""/>
            </v:shape>
            <v:shape style="position:absolute;left:8303;top:13850;width:886;height:12" type="#_x0000_t75" stroked="false">
              <v:imagedata r:id="rId342" o:title=""/>
            </v:shape>
            <v:shape style="position:absolute;left:9175;top:13852;width:1423;height:10" type="#_x0000_t75" stroked="false">
              <v:imagedata r:id="rId336" o:title=""/>
            </v:shape>
            <w10:wrap type="none"/>
          </v:group>
        </w:pict>
      </w:r>
      <w:r>
        <w:rPr/>
        <w:pict>
          <v:group style="position:absolute;margin-left:79.704002pt;margin-top:704.619995pt;width:450.2pt;height:5.55pt;mso-position-horizontal-relative:page;mso-position-vertical-relative:page;z-index:-1279336" coordorigin="1594,14092" coordsize="9004,111">
            <v:shape style="position:absolute;left:1594;top:14092;width:1577;height:110" type="#_x0000_t75" stroked="false">
              <v:imagedata r:id="rId343" o:title=""/>
            </v:shape>
            <v:shape style="position:absolute;left:3147;top:14188;width:1431;height:14" type="#_x0000_t75" stroked="false">
              <v:imagedata r:id="rId332" o:title=""/>
            </v:shape>
            <v:shape style="position:absolute;left:4563;top:14188;width:895;height:14" type="#_x0000_t75" stroked="false">
              <v:imagedata r:id="rId344" o:title=""/>
            </v:shape>
            <v:shape style="position:absolute;left:5444;top:14193;width:1448;height:10" type="#_x0000_t75" stroked="false">
              <v:imagedata r:id="rId345" o:title=""/>
            </v:shape>
            <v:shape style="position:absolute;left:6887;top:14188;width:1430;height:14" type="#_x0000_t75" stroked="false">
              <v:imagedata r:id="rId334" o:title=""/>
            </v:shape>
            <v:shape style="position:absolute;left:8303;top:14193;width:877;height:10" type="#_x0000_t75" stroked="false">
              <v:imagedata r:id="rId346" o:title=""/>
            </v:shape>
            <v:shape style="position:absolute;left:9175;top:14193;width:1423;height:10" type="#_x0000_t75" stroked="false">
              <v:imagedata r:id="rId347" o:title=""/>
            </v:shape>
            <w10:wrap type="none"/>
          </v:group>
        </w:pict>
      </w:r>
      <w:r>
        <w:rPr/>
        <w:pict>
          <v:group style="position:absolute;margin-left:79.704002pt;margin-top:721.659973pt;width:450.2pt;height:5.55pt;mso-position-horizontal-relative:page;mso-position-vertical-relative:page;z-index:-1279312" coordorigin="1594,14433" coordsize="9004,111">
            <v:shape style="position:absolute;left:1594;top:14433;width:1577;height:110" type="#_x0000_t75" stroked="false">
              <v:imagedata r:id="rId343" o:title=""/>
            </v:shape>
            <v:shape style="position:absolute;left:3147;top:14529;width:1431;height:14" type="#_x0000_t75" stroked="false">
              <v:imagedata r:id="rId332" o:title=""/>
            </v:shape>
            <v:shape style="position:absolute;left:4563;top:14529;width:895;height:14" type="#_x0000_t75" stroked="false">
              <v:imagedata r:id="rId333" o:title=""/>
            </v:shape>
            <v:shape style="position:absolute;left:5444;top:14534;width:1448;height:10" type="#_x0000_t75" stroked="false">
              <v:imagedata r:id="rId324" o:title=""/>
            </v:shape>
            <v:shape style="position:absolute;left:6887;top:14529;width:1430;height:14" type="#_x0000_t75" stroked="false">
              <v:imagedata r:id="rId334" o:title=""/>
            </v:shape>
            <v:shape style="position:absolute;left:8303;top:14534;width:877;height:10" type="#_x0000_t75" stroked="false">
              <v:imagedata r:id="rId335" o:title=""/>
            </v:shape>
            <v:shape style="position:absolute;left:9175;top:14534;width:1423;height:10" type="#_x0000_t75" stroked="false">
              <v:imagedata r:id="rId336" o:title=""/>
            </v:shape>
            <w10:wrap type="none"/>
          </v:group>
        </w:pict>
      </w:r>
      <w:r>
        <w:rPr/>
        <w:pict>
          <v:group style="position:absolute;margin-left:79.704002pt;margin-top:738.699951pt;width:450.2pt;height:5.4pt;mso-position-horizontal-relative:page;mso-position-vertical-relative:page;z-index:-1279288" coordorigin="1594,14774" coordsize="9004,108">
            <v:shape style="position:absolute;left:1594;top:14774;width:1577;height:108" type="#_x0000_t75" stroked="false">
              <v:imagedata r:id="rId349" o:title=""/>
            </v:shape>
            <v:shape style="position:absolute;left:3147;top:14870;width:1431;height:12" type="#_x0000_t75" stroked="false">
              <v:imagedata r:id="rId338" o:title=""/>
            </v:shape>
            <v:shape style="position:absolute;left:4563;top:14870;width:895;height:12" type="#_x0000_t75" stroked="false">
              <v:imagedata r:id="rId339" o:title=""/>
            </v:shape>
            <v:shape style="position:absolute;left:5444;top:14870;width:1457;height:12" type="#_x0000_t75" stroked="false">
              <v:imagedata r:id="rId340" o:title=""/>
            </v:shape>
            <v:shape style="position:absolute;left:6887;top:14870;width:1430;height:12" type="#_x0000_t75" stroked="false">
              <v:imagedata r:id="rId341" o:title=""/>
            </v:shape>
            <v:shape style="position:absolute;left:8303;top:14870;width:886;height:12" type="#_x0000_t75" stroked="false">
              <v:imagedata r:id="rId342" o:title=""/>
            </v:shape>
            <v:shape style="position:absolute;left:9175;top:14872;width:1423;height:10" type="#_x0000_t75" stroked="false">
              <v:imagedata r:id="rId336" o:title=""/>
            </v:shape>
            <w10:wrap type="none"/>
          </v:group>
        </w:pict>
      </w:r>
      <w:r>
        <w:rPr/>
        <w:pict>
          <v:group style="position:absolute;margin-left:79.704002pt;margin-top:755.616028pt;width:450.2pt;height:5.55pt;mso-position-horizontal-relative:page;mso-position-vertical-relative:page;z-index:-1279264" coordorigin="1594,15112" coordsize="9004,111">
            <v:shape style="position:absolute;left:1594;top:15112;width:1577;height:110" type="#_x0000_t75" stroked="false">
              <v:imagedata r:id="rId343" o:title=""/>
            </v:shape>
            <v:shape style="position:absolute;left:3147;top:15208;width:1431;height:14" type="#_x0000_t75" stroked="false">
              <v:imagedata r:id="rId332" o:title=""/>
            </v:shape>
            <v:shape style="position:absolute;left:4563;top:15208;width:895;height:14" type="#_x0000_t75" stroked="false">
              <v:imagedata r:id="rId333" o:title=""/>
            </v:shape>
            <v:shape style="position:absolute;left:5444;top:15213;width:1448;height:10" type="#_x0000_t75" stroked="false">
              <v:imagedata r:id="rId345" o:title=""/>
            </v:shape>
            <v:shape style="position:absolute;left:6887;top:15208;width:1430;height:14" type="#_x0000_t75" stroked="false">
              <v:imagedata r:id="rId334" o:title=""/>
            </v:shape>
            <v:shape style="position:absolute;left:8303;top:15213;width:877;height:10" type="#_x0000_t75" stroked="false">
              <v:imagedata r:id="rId346" o:title=""/>
            </v:shape>
            <v:shape style="position:absolute;left:9175;top:15213;width:1423;height:10" type="#_x0000_t75" stroked="false">
              <v:imagedata r:id="rId347" o:title=""/>
            </v:shape>
            <w10:wrap type="none"/>
          </v:group>
        </w:pict>
      </w:r>
      <w:r>
        <w:rPr/>
        <w:pict>
          <v:group style="position:absolute;margin-left:79.704002pt;margin-top:772.655945pt;width:450.2pt;height:5.55pt;mso-position-horizontal-relative:page;mso-position-vertical-relative:page;z-index:-1279240" coordorigin="1594,15453" coordsize="9004,111">
            <v:shape style="position:absolute;left:1594;top:15453;width:1577;height:110" type="#_x0000_t75" stroked="false">
              <v:imagedata r:id="rId343" o:title=""/>
            </v:shape>
            <v:shape style="position:absolute;left:3147;top:15549;width:1431;height:14" type="#_x0000_t75" stroked="false">
              <v:imagedata r:id="rId332" o:title=""/>
            </v:shape>
            <v:shape style="position:absolute;left:4563;top:15549;width:895;height:14" type="#_x0000_t75" stroked="false">
              <v:imagedata r:id="rId333" o:title=""/>
            </v:shape>
            <v:shape style="position:absolute;left:5444;top:15554;width:1448;height:10" type="#_x0000_t75" stroked="false">
              <v:imagedata r:id="rId324" o:title=""/>
            </v:shape>
            <v:shape style="position:absolute;left:6887;top:15549;width:1430;height:14" type="#_x0000_t75" stroked="false">
              <v:imagedata r:id="rId334" o:title=""/>
            </v:shape>
            <v:shape style="position:absolute;left:8303;top:15554;width:877;height:10" type="#_x0000_t75" stroked="false">
              <v:imagedata r:id="rId335" o:title=""/>
            </v:shape>
            <v:shape style="position:absolute;left:9175;top:15554;width:1423;height:10" type="#_x0000_t75" stroked="false">
              <v:imagedata r:id="rId336" o:title=""/>
            </v:shape>
            <w10:wrap type="none"/>
          </v:group>
        </w:pic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日，根据公司与郑州春泉暖通节能设备有限公司股东杨东签订的股权转让协议，由公司收购杨 东持有郑州春泉暖通节能设备有限公司的</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股权计</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万股；根据郑州春泉暖通节能设备有限公司股东会决议</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和修改后的公司章程规定，申请增加注册资本人民币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万元，经全体股东同意，新增注册资本由本公司认缴。 本次增资后，郑州春泉暖通节能设备有限公司注册资本变更为 </w:t>
      </w:r>
      <w:r>
        <w:rPr>
          <w:rFonts w:ascii="Times New Roman" w:hAnsi="Times New Roman" w:cs="Times New Roman" w:eastAsia="Times New Roman" w:hint="default"/>
          <w:sz w:val="18"/>
          <w:szCs w:val="18"/>
        </w:rPr>
        <w:t>700 </w:t>
      </w:r>
      <w:r>
        <w:rPr>
          <w:rFonts w:ascii="宋体" w:hAnsi="宋体" w:cs="宋体" w:eastAsia="宋体" w:hint="default"/>
          <w:sz w:val="18"/>
          <w:szCs w:val="18"/>
        </w:rPr>
        <w:t>万元，其中本公司持有</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57.14%</w:t>
      </w:r>
      <w:r>
        <w:rPr>
          <w:rFonts w:ascii="宋体" w:hAnsi="宋体" w:cs="宋体" w:eastAsia="宋体" w:hint="default"/>
          <w:sz w:val="18"/>
          <w:szCs w:val="18"/>
        </w:rPr>
        <w:t>的股权，郑州 春泉暖通节能设备有限公司成为本公司的控股子公司。</w:t>
      </w:r>
    </w:p>
    <w:p>
      <w:pPr>
        <w:spacing w:before="83"/>
        <w:ind w:left="2062" w:right="1306" w:firstLine="0"/>
        <w:jc w:val="left"/>
        <w:rPr>
          <w:rFonts w:ascii="宋体" w:hAnsi="宋体" w:cs="宋体" w:eastAsia="宋体" w:hint="default"/>
          <w:sz w:val="18"/>
          <w:szCs w:val="18"/>
        </w:rPr>
      </w:pPr>
      <w:r>
        <w:rPr>
          <w:rFonts w:ascii="宋体" w:hAnsi="宋体" w:cs="宋体" w:eastAsia="宋体" w:hint="default"/>
          <w:sz w:val="18"/>
          <w:szCs w:val="18"/>
        </w:rPr>
        <w:t>根据股权转让协议约定，公司于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日合计支付了购买股权款</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960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万元，占全部应付股权款项的</w:t>
      </w:r>
    </w:p>
    <w:p>
      <w:pPr>
        <w:spacing w:line="374" w:lineRule="auto" w:before="101"/>
        <w:ind w:left="2062" w:right="1492" w:hanging="360"/>
        <w:jc w:val="left"/>
        <w:rPr>
          <w:rFonts w:ascii="宋体" w:hAnsi="宋体" w:cs="宋体" w:eastAsia="宋体" w:hint="default"/>
          <w:sz w:val="18"/>
          <w:szCs w:val="18"/>
        </w:rPr>
      </w:pPr>
      <w:r>
        <w:rPr/>
        <w:pict>
          <v:group style="position:absolute;margin-left:290.929993pt;margin-top:47.12170pt;width:.5pt;height:138.9pt;mso-position-horizontal-relative:page;mso-position-vertical-relative:paragraph;z-index:-1279672" coordorigin="5819,942" coordsize="10,2778">
            <v:shape style="position:absolute;left:5819;top:942;width:10;height:2" type="#_x0000_t75" stroked="false">
              <v:imagedata r:id="rId328" o:title=""/>
            </v:shape>
            <v:group style="position:absolute;left:5819;top:964;width:10;height:20" coordorigin="5819,964" coordsize="10,20">
              <v:shape style="position:absolute;left:5819;top:964;width:10;height:20" coordorigin="5819,964" coordsize="10,20" path="m5819,983l5828,983,5828,964,5819,964,5819,983xe" filled="true" fillcolor="#000000" stroked="false">
                <v:path arrowok="t"/>
                <v:fill type="solid"/>
              </v:shape>
            </v:group>
            <v:group style="position:absolute;left:5819;top:983;width:10;height:20" coordorigin="5819,983" coordsize="10,20">
              <v:shape style="position:absolute;left:5819;top:983;width:10;height:20" coordorigin="5819,983" coordsize="10,20" path="m5819,1002l5828,1002,5828,983,5819,983,5819,1002xe" filled="true" fillcolor="#000000" stroked="false">
                <v:path arrowok="t"/>
                <v:fill type="solid"/>
              </v:shape>
            </v:group>
            <v:group style="position:absolute;left:5819;top:1002;width:10;height:20" coordorigin="5819,1002" coordsize="10,20">
              <v:shape style="position:absolute;left:5819;top:1002;width:10;height:20" coordorigin="5819,1002" coordsize="10,20" path="m5819,1022l5828,1022,5828,1002,5819,1002,5819,1022xe" filled="true" fillcolor="#000000" stroked="false">
                <v:path arrowok="t"/>
                <v:fill type="solid"/>
              </v:shape>
            </v:group>
            <v:group style="position:absolute;left:5819;top:1022;width:10;height:20" coordorigin="5819,1022" coordsize="10,20">
              <v:shape style="position:absolute;left:5819;top:1022;width:10;height:20" coordorigin="5819,1022" coordsize="10,20" path="m5819,1041l5828,1041,5828,1022,5819,1022,5819,1041xe" filled="true" fillcolor="#000000" stroked="false">
                <v:path arrowok="t"/>
                <v:fill type="solid"/>
              </v:shape>
            </v:group>
            <v:group style="position:absolute;left:5819;top:1041;width:10;height:20" coordorigin="5819,1041" coordsize="10,20">
              <v:shape style="position:absolute;left:5819;top:1041;width:10;height:20" coordorigin="5819,1041" coordsize="10,20" path="m5819,1060l5828,1060,5828,1041,5819,1041,5819,1060xe" filled="true" fillcolor="#000000" stroked="false">
                <v:path arrowok="t"/>
                <v:fill type="solid"/>
              </v:shape>
            </v:group>
            <v:group style="position:absolute;left:5819;top:1060;width:10;height:20" coordorigin="5819,1060" coordsize="10,20">
              <v:shape style="position:absolute;left:5819;top:1060;width:10;height:20" coordorigin="5819,1060" coordsize="10,20" path="m5819,1079l5828,1079,5828,1060,5819,1060,5819,1079xe" filled="true" fillcolor="#000000" stroked="false">
                <v:path arrowok="t"/>
                <v:fill type="solid"/>
              </v:shape>
            </v:group>
            <v:group style="position:absolute;left:5819;top:1079;width:10;height:20" coordorigin="5819,1079" coordsize="10,20">
              <v:shape style="position:absolute;left:5819;top:1079;width:10;height:20" coordorigin="5819,1079" coordsize="10,20" path="m5819,1098l5828,1098,5828,1079,5819,1079,5819,1098xe" filled="true" fillcolor="#000000" stroked="false">
                <v:path arrowok="t"/>
                <v:fill type="solid"/>
              </v:shape>
            </v:group>
            <v:group style="position:absolute;left:5819;top:1098;width:10;height:20" coordorigin="5819,1098" coordsize="10,20">
              <v:shape style="position:absolute;left:5819;top:1098;width:10;height:20" coordorigin="5819,1098" coordsize="10,20" path="m5819,1118l5828,1118,5828,1098,5819,1098,5819,1118xe" filled="true" fillcolor="#000000" stroked="false">
                <v:path arrowok="t"/>
                <v:fill type="solid"/>
              </v:shape>
            </v:group>
            <v:group style="position:absolute;left:5819;top:1118;width:10;height:20" coordorigin="5819,1118" coordsize="10,20">
              <v:shape style="position:absolute;left:5819;top:1118;width:10;height:20" coordorigin="5819,1118" coordsize="10,20" path="m5819,1137l5828,1137,5828,1118,5819,1118,5819,1137xe" filled="true" fillcolor="#000000" stroked="false">
                <v:path arrowok="t"/>
                <v:fill type="solid"/>
              </v:shape>
            </v:group>
            <v:group style="position:absolute;left:5819;top:1137;width:10;height:20" coordorigin="5819,1137" coordsize="10,20">
              <v:shape style="position:absolute;left:5819;top:1137;width:10;height:20" coordorigin="5819,1137" coordsize="10,20" path="m5819,1156l5828,1156,5828,1137,5819,1137,5819,1156xe" filled="true" fillcolor="#000000" stroked="false">
                <v:path arrowok="t"/>
                <v:fill type="solid"/>
              </v:shape>
            </v:group>
            <v:group style="position:absolute;left:5819;top:1156;width:10;height:20" coordorigin="5819,1156" coordsize="10,20">
              <v:shape style="position:absolute;left:5819;top:1156;width:10;height:20" coordorigin="5819,1156" coordsize="10,20" path="m5819,1175l5828,1175,5828,1156,5819,1156,5819,1175xe" filled="true" fillcolor="#000000" stroked="false">
                <v:path arrowok="t"/>
                <v:fill type="solid"/>
              </v:shape>
            </v:group>
            <v:group style="position:absolute;left:5819;top:1175;width:10;height:20" coordorigin="5819,1175" coordsize="10,20">
              <v:shape style="position:absolute;left:5819;top:1175;width:10;height:20" coordorigin="5819,1175" coordsize="10,20" path="m5819,1194l5828,1194,5828,1175,5819,1175,5819,1194xe" filled="true" fillcolor="#000000" stroked="false">
                <v:path arrowok="t"/>
                <v:fill type="solid"/>
              </v:shape>
            </v:group>
            <v:group style="position:absolute;left:5819;top:1194;width:10;height:20" coordorigin="5819,1194" coordsize="10,20">
              <v:shape style="position:absolute;left:5819;top:1194;width:10;height:20" coordorigin="5819,1194" coordsize="10,20" path="m5819,1214l5828,1214,5828,1194,5819,1194,5819,1214xe" filled="true" fillcolor="#000000" stroked="false">
                <v:path arrowok="t"/>
                <v:fill type="solid"/>
              </v:shape>
            </v:group>
            <v:group style="position:absolute;left:5819;top:1214;width:10;height:20" coordorigin="5819,1214" coordsize="10,20">
              <v:shape style="position:absolute;left:5819;top:1214;width:10;height:20" coordorigin="5819,1214" coordsize="10,20" path="m5819,1233l5828,1233,5828,1214,5819,1214,5819,1233xe" filled="true" fillcolor="#000000" stroked="false">
                <v:path arrowok="t"/>
                <v:fill type="solid"/>
              </v:shape>
            </v:group>
            <v:group style="position:absolute;left:5819;top:1233;width:10;height:20" coordorigin="5819,1233" coordsize="10,20">
              <v:shape style="position:absolute;left:5819;top:1233;width:10;height:20" coordorigin="5819,1233" coordsize="10,20" path="m5819,1252l5828,1252,5828,1233,5819,1233,5819,1252xe" filled="true" fillcolor="#000000" stroked="false">
                <v:path arrowok="t"/>
                <v:fill type="solid"/>
              </v:shape>
            </v:group>
            <v:group style="position:absolute;left:5819;top:1312;width:10;height:20" coordorigin="5819,1312" coordsize="10,20">
              <v:shape style="position:absolute;left:5819;top:1312;width:10;height:20" coordorigin="5819,1312" coordsize="10,20" path="m5819,1331l5828,1331,5828,1312,5819,1312,5819,1331xe" filled="true" fillcolor="#000000" stroked="false">
                <v:path arrowok="t"/>
                <v:fill type="solid"/>
              </v:shape>
            </v:group>
            <v:group style="position:absolute;left:5819;top:1331;width:10;height:20" coordorigin="5819,1331" coordsize="10,20">
              <v:shape style="position:absolute;left:5819;top:1331;width:10;height:20" coordorigin="5819,1331" coordsize="10,20" path="m5819,1350l5828,1350,5828,1331,5819,1331,5819,1350xe" filled="true" fillcolor="#000000" stroked="false">
                <v:path arrowok="t"/>
                <v:fill type="solid"/>
              </v:shape>
            </v:group>
            <v:group style="position:absolute;left:5819;top:1350;width:10;height:20" coordorigin="5819,1350" coordsize="10,20">
              <v:shape style="position:absolute;left:5819;top:1350;width:10;height:20" coordorigin="5819,1350" coordsize="10,20" path="m5819,1370l5828,1370,5828,1350,5819,1350,5819,1370xe" filled="true" fillcolor="#000000" stroked="false">
                <v:path arrowok="t"/>
                <v:fill type="solid"/>
              </v:shape>
            </v:group>
            <v:group style="position:absolute;left:5819;top:1370;width:10;height:20" coordorigin="5819,1370" coordsize="10,20">
              <v:shape style="position:absolute;left:5819;top:1370;width:10;height:20" coordorigin="5819,1370" coordsize="10,20" path="m5819,1389l5828,1389,5828,1370,5819,1370,5819,1389xe" filled="true" fillcolor="#000000" stroked="false">
                <v:path arrowok="t"/>
                <v:fill type="solid"/>
              </v:shape>
            </v:group>
            <v:group style="position:absolute;left:5819;top:1389;width:10;height:20" coordorigin="5819,1389" coordsize="10,20">
              <v:shape style="position:absolute;left:5819;top:1389;width:10;height:20" coordorigin="5819,1389" coordsize="10,20" path="m5819,1408l5828,1408,5828,1389,5819,1389,5819,1408xe" filled="true" fillcolor="#000000" stroked="false">
                <v:path arrowok="t"/>
                <v:fill type="solid"/>
              </v:shape>
            </v:group>
            <v:group style="position:absolute;left:5819;top:1408;width:10;height:20" coordorigin="5819,1408" coordsize="10,20">
              <v:shape style="position:absolute;left:5819;top:1408;width:10;height:20" coordorigin="5819,1408" coordsize="10,20" path="m5819,1427l5828,1427,5828,1408,5819,1408,5819,1427xe" filled="true" fillcolor="#000000" stroked="false">
                <v:path arrowok="t"/>
                <v:fill type="solid"/>
              </v:shape>
            </v:group>
            <v:group style="position:absolute;left:5819;top:1427;width:10;height:20" coordorigin="5819,1427" coordsize="10,20">
              <v:shape style="position:absolute;left:5819;top:1427;width:10;height:20" coordorigin="5819,1427" coordsize="10,20" path="m5819,1446l5828,1446,5828,1427,5819,1427,5819,1446xe" filled="true" fillcolor="#000000" stroked="false">
                <v:path arrowok="t"/>
                <v:fill type="solid"/>
              </v:shape>
            </v:group>
            <v:group style="position:absolute;left:5819;top:1446;width:10;height:20" coordorigin="5819,1446" coordsize="10,20">
              <v:shape style="position:absolute;left:5819;top:1446;width:10;height:20" coordorigin="5819,1446" coordsize="10,20" path="m5819,1466l5828,1466,5828,1446,5819,1446,5819,1466xe" filled="true" fillcolor="#000000" stroked="false">
                <v:path arrowok="t"/>
                <v:fill type="solid"/>
              </v:shape>
            </v:group>
            <v:group style="position:absolute;left:5819;top:1466;width:10;height:20" coordorigin="5819,1466" coordsize="10,20">
              <v:shape style="position:absolute;left:5819;top:1466;width:10;height:20" coordorigin="5819,1466" coordsize="10,20" path="m5819,1485l5828,1485,5828,1466,5819,1466,5819,1485xe" filled="true" fillcolor="#000000" stroked="false">
                <v:path arrowok="t"/>
                <v:fill type="solid"/>
              </v:shape>
            </v:group>
            <v:group style="position:absolute;left:5819;top:1485;width:10;height:20" coordorigin="5819,1485" coordsize="10,20">
              <v:shape style="position:absolute;left:5819;top:1485;width:10;height:20" coordorigin="5819,1485" coordsize="10,20" path="m5819,1504l5828,1504,5828,1485,5819,1485,5819,1504xe" filled="true" fillcolor="#000000" stroked="false">
                <v:path arrowok="t"/>
                <v:fill type="solid"/>
              </v:shape>
            </v:group>
            <v:group style="position:absolute;left:5819;top:1504;width:10;height:20" coordorigin="5819,1504" coordsize="10,20">
              <v:shape style="position:absolute;left:5819;top:1504;width:10;height:20" coordorigin="5819,1504" coordsize="10,20" path="m5819,1523l5828,1523,5828,1504,5819,1504,5819,1523xe" filled="true" fillcolor="#000000" stroked="false">
                <v:path arrowok="t"/>
                <v:fill type="solid"/>
              </v:shape>
            </v:group>
            <v:group style="position:absolute;left:5819;top:1523;width:10;height:20" coordorigin="5819,1523" coordsize="10,20">
              <v:shape style="position:absolute;left:5819;top:1523;width:10;height:20" coordorigin="5819,1523" coordsize="10,20" path="m5819,1542l5828,1542,5828,1523,5819,1523,5819,1542xe" filled="true" fillcolor="#000000" stroked="false">
                <v:path arrowok="t"/>
                <v:fill type="solid"/>
              </v:shape>
            </v:group>
            <v:group style="position:absolute;left:5819;top:1542;width:10;height:20" coordorigin="5819,1542" coordsize="10,20">
              <v:shape style="position:absolute;left:5819;top:1542;width:10;height:20" coordorigin="5819,1542" coordsize="10,20" path="m5819,1562l5828,1562,5828,1542,5819,1542,5819,1562xe" filled="true" fillcolor="#000000" stroked="false">
                <v:path arrowok="t"/>
                <v:fill type="solid"/>
              </v:shape>
            </v:group>
            <v:group style="position:absolute;left:5819;top:1562;width:10;height:20" coordorigin="5819,1562" coordsize="10,20">
              <v:shape style="position:absolute;left:5819;top:1562;width:10;height:20" coordorigin="5819,1562" coordsize="10,20" path="m5819,1581l5828,1581,5828,1562,5819,1562,5819,1581xe" filled="true" fillcolor="#000000" stroked="false">
                <v:path arrowok="t"/>
                <v:fill type="solid"/>
              </v:shape>
            </v:group>
            <v:group style="position:absolute;left:5819;top:1581;width:10;height:20" coordorigin="5819,1581" coordsize="10,20">
              <v:shape style="position:absolute;left:5819;top:1581;width:10;height:20" coordorigin="5819,1581" coordsize="10,20" path="m5819,1600l5828,1600,5828,1581,5819,1581,5819,1600xe" filled="true" fillcolor="#000000" stroked="false">
                <v:path arrowok="t"/>
                <v:fill type="solid"/>
              </v:shape>
            </v:group>
            <v:group style="position:absolute;left:5819;top:1662;width:10;height:20" coordorigin="5819,1662" coordsize="10,20">
              <v:shape style="position:absolute;left:5819;top:1662;width:10;height:20" coordorigin="5819,1662" coordsize="10,20" path="m5819,1682l5828,1682,5828,1662,5819,1662,5819,1682xe" filled="true" fillcolor="#000000" stroked="false">
                <v:path arrowok="t"/>
                <v:fill type="solid"/>
              </v:shape>
            </v:group>
            <v:group style="position:absolute;left:5819;top:1682;width:10;height:20" coordorigin="5819,1682" coordsize="10,20">
              <v:shape style="position:absolute;left:5819;top:1682;width:10;height:20" coordorigin="5819,1682" coordsize="10,20" path="m5819,1701l5828,1701,5828,1682,5819,1682,5819,1701xe" filled="true" fillcolor="#000000" stroked="false">
                <v:path arrowok="t"/>
                <v:fill type="solid"/>
              </v:shape>
            </v:group>
            <v:group style="position:absolute;left:5819;top:1701;width:10;height:20" coordorigin="5819,1701" coordsize="10,20">
              <v:shape style="position:absolute;left:5819;top:1701;width:10;height:20" coordorigin="5819,1701" coordsize="10,20" path="m5819,1720l5828,1720,5828,1701,5819,1701,5819,1720xe" filled="true" fillcolor="#000000" stroked="false">
                <v:path arrowok="t"/>
                <v:fill type="solid"/>
              </v:shape>
            </v:group>
            <v:group style="position:absolute;left:5819;top:1720;width:10;height:20" coordorigin="5819,1720" coordsize="10,20">
              <v:shape style="position:absolute;left:5819;top:1720;width:10;height:20" coordorigin="5819,1720" coordsize="10,20" path="m5819,1739l5828,1739,5828,1720,5819,1720,5819,1739xe" filled="true" fillcolor="#000000" stroked="false">
                <v:path arrowok="t"/>
                <v:fill type="solid"/>
              </v:shape>
            </v:group>
            <v:group style="position:absolute;left:5819;top:1739;width:10;height:20" coordorigin="5819,1739" coordsize="10,20">
              <v:shape style="position:absolute;left:5819;top:1739;width:10;height:20" coordorigin="5819,1739" coordsize="10,20" path="m5819,1758l5828,1758,5828,1739,5819,1739,5819,1758xe" filled="true" fillcolor="#000000" stroked="false">
                <v:path arrowok="t"/>
                <v:fill type="solid"/>
              </v:shape>
            </v:group>
            <v:group style="position:absolute;left:5819;top:1758;width:10;height:20" coordorigin="5819,1758" coordsize="10,20">
              <v:shape style="position:absolute;left:5819;top:1758;width:10;height:20" coordorigin="5819,1758" coordsize="10,20" path="m5819,1778l5828,1778,5828,1758,5819,1758,5819,1778xe" filled="true" fillcolor="#000000" stroked="false">
                <v:path arrowok="t"/>
                <v:fill type="solid"/>
              </v:shape>
            </v:group>
            <v:group style="position:absolute;left:5819;top:1778;width:10;height:20" coordorigin="5819,1778" coordsize="10,20">
              <v:shape style="position:absolute;left:5819;top:1778;width:10;height:20" coordorigin="5819,1778" coordsize="10,20" path="m5819,1797l5828,1797,5828,1778,5819,1778,5819,1797xe" filled="true" fillcolor="#000000" stroked="false">
                <v:path arrowok="t"/>
                <v:fill type="solid"/>
              </v:shape>
            </v:group>
            <v:group style="position:absolute;left:5819;top:1797;width:10;height:20" coordorigin="5819,1797" coordsize="10,20">
              <v:shape style="position:absolute;left:5819;top:1797;width:10;height:20" coordorigin="5819,1797" coordsize="10,20" path="m5819,1816l5828,1816,5828,1797,5819,1797,5819,1816xe" filled="true" fillcolor="#000000" stroked="false">
                <v:path arrowok="t"/>
                <v:fill type="solid"/>
              </v:shape>
            </v:group>
            <v:group style="position:absolute;left:5819;top:1816;width:10;height:20" coordorigin="5819,1816" coordsize="10,20">
              <v:shape style="position:absolute;left:5819;top:1816;width:10;height:20" coordorigin="5819,1816" coordsize="10,20" path="m5819,1835l5828,1835,5828,1816,5819,1816,5819,1835xe" filled="true" fillcolor="#000000" stroked="false">
                <v:path arrowok="t"/>
                <v:fill type="solid"/>
              </v:shape>
            </v:group>
            <v:group style="position:absolute;left:5819;top:1835;width:10;height:20" coordorigin="5819,1835" coordsize="10,20">
              <v:shape style="position:absolute;left:5819;top:1835;width:10;height:20" coordorigin="5819,1835" coordsize="10,20" path="m5819,1854l5828,1854,5828,1835,5819,1835,5819,1854xe" filled="true" fillcolor="#000000" stroked="false">
                <v:path arrowok="t"/>
                <v:fill type="solid"/>
              </v:shape>
            </v:group>
            <v:group style="position:absolute;left:5819;top:1854;width:10;height:20" coordorigin="5819,1854" coordsize="10,20">
              <v:shape style="position:absolute;left:5819;top:1854;width:10;height:20" coordorigin="5819,1854" coordsize="10,20" path="m5819,1874l5828,1874,5828,1854,5819,1854,5819,1874xe" filled="true" fillcolor="#000000" stroked="false">
                <v:path arrowok="t"/>
                <v:fill type="solid"/>
              </v:shape>
            </v:group>
            <v:group style="position:absolute;left:5819;top:1874;width:10;height:20" coordorigin="5819,1874" coordsize="10,20">
              <v:shape style="position:absolute;left:5819;top:1874;width:10;height:20" coordorigin="5819,1874" coordsize="10,20" path="m5819,1893l5828,1893,5828,1874,5819,1874,5819,1893xe" filled="true" fillcolor="#000000" stroked="false">
                <v:path arrowok="t"/>
                <v:fill type="solid"/>
              </v:shape>
            </v:group>
            <v:group style="position:absolute;left:5819;top:1893;width:10;height:20" coordorigin="5819,1893" coordsize="10,20">
              <v:shape style="position:absolute;left:5819;top:1893;width:10;height:20" coordorigin="5819,1893" coordsize="10,20" path="m5819,1912l5828,1912,5828,1893,5819,1893,5819,1912xe" filled="true" fillcolor="#000000" stroked="false">
                <v:path arrowok="t"/>
                <v:fill type="solid"/>
              </v:shape>
            </v:group>
            <v:group style="position:absolute;left:5819;top:1912;width:10;height:20" coordorigin="5819,1912" coordsize="10,20">
              <v:shape style="position:absolute;left:5819;top:1912;width:10;height:20" coordorigin="5819,1912" coordsize="10,20" path="m5819,1931l5828,1931,5828,1912,5819,1912,5819,1931xe" filled="true" fillcolor="#000000" stroked="false">
                <v:path arrowok="t"/>
                <v:fill type="solid"/>
              </v:shape>
            </v:group>
            <v:group style="position:absolute;left:5819;top:1931;width:10;height:20" coordorigin="5819,1931" coordsize="10,20">
              <v:shape style="position:absolute;left:5819;top:1931;width:10;height:20" coordorigin="5819,1931" coordsize="10,20" path="m5819,1950l5828,1950,5828,1931,5819,1931,5819,1950xe" filled="true" fillcolor="#000000" stroked="false">
                <v:path arrowok="t"/>
                <v:fill type="solid"/>
              </v:shape>
            </v:group>
            <v:group style="position:absolute;left:5819;top:2013;width:10;height:20" coordorigin="5819,2013" coordsize="10,20">
              <v:shape style="position:absolute;left:5819;top:2013;width:10;height:20" coordorigin="5819,2013" coordsize="10,20" path="m5819,2032l5828,2032,5828,2013,5819,2013,5819,2032xe" filled="true" fillcolor="#000000" stroked="false">
                <v:path arrowok="t"/>
                <v:fill type="solid"/>
              </v:shape>
            </v:group>
            <v:group style="position:absolute;left:5819;top:2032;width:10;height:20" coordorigin="5819,2032" coordsize="10,20">
              <v:shape style="position:absolute;left:5819;top:2032;width:10;height:20" coordorigin="5819,2032" coordsize="10,20" path="m5819,2051l5828,2051,5828,2032,5819,2032,5819,2051xe" filled="true" fillcolor="#000000" stroked="false">
                <v:path arrowok="t"/>
                <v:fill type="solid"/>
              </v:shape>
            </v:group>
            <v:group style="position:absolute;left:5819;top:2051;width:10;height:20" coordorigin="5819,2051" coordsize="10,20">
              <v:shape style="position:absolute;left:5819;top:2051;width:10;height:20" coordorigin="5819,2051" coordsize="10,20" path="m5819,2070l5828,2070,5828,2051,5819,2051,5819,2070xe" filled="true" fillcolor="#000000" stroked="false">
                <v:path arrowok="t"/>
                <v:fill type="solid"/>
              </v:shape>
            </v:group>
            <v:group style="position:absolute;left:5819;top:2070;width:10;height:20" coordorigin="5819,2070" coordsize="10,20">
              <v:shape style="position:absolute;left:5819;top:2070;width:10;height:20" coordorigin="5819,2070" coordsize="10,20" path="m5819,2090l5828,2090,5828,2070,5819,2070,5819,2090xe" filled="true" fillcolor="#000000" stroked="false">
                <v:path arrowok="t"/>
                <v:fill type="solid"/>
              </v:shape>
            </v:group>
            <v:group style="position:absolute;left:5819;top:2090;width:10;height:20" coordorigin="5819,2090" coordsize="10,20">
              <v:shape style="position:absolute;left:5819;top:2090;width:10;height:20" coordorigin="5819,2090" coordsize="10,20" path="m5819,2109l5828,2109,5828,2090,5819,2090,5819,2109xe" filled="true" fillcolor="#000000" stroked="false">
                <v:path arrowok="t"/>
                <v:fill type="solid"/>
              </v:shape>
            </v:group>
            <v:group style="position:absolute;left:5819;top:2109;width:10;height:20" coordorigin="5819,2109" coordsize="10,20">
              <v:shape style="position:absolute;left:5819;top:2109;width:10;height:20" coordorigin="5819,2109" coordsize="10,20" path="m5819,2128l5828,2128,5828,2109,5819,2109,5819,2128xe" filled="true" fillcolor="#000000" stroked="false">
                <v:path arrowok="t"/>
                <v:fill type="solid"/>
              </v:shape>
            </v:group>
            <v:group style="position:absolute;left:5819;top:2128;width:10;height:20" coordorigin="5819,2128" coordsize="10,20">
              <v:shape style="position:absolute;left:5819;top:2128;width:10;height:20" coordorigin="5819,2128" coordsize="10,20" path="m5819,2148l5828,2148,5828,2128,5819,2128,5819,2148xe" filled="true" fillcolor="#000000" stroked="false">
                <v:path arrowok="t"/>
                <v:fill type="solid"/>
              </v:shape>
            </v:group>
            <v:group style="position:absolute;left:5819;top:2148;width:10;height:20" coordorigin="5819,2148" coordsize="10,20">
              <v:shape style="position:absolute;left:5819;top:2148;width:10;height:20" coordorigin="5819,2148" coordsize="10,20" path="m5819,2167l5828,2167,5828,2148,5819,2148,5819,2167xe" filled="true" fillcolor="#000000" stroked="false">
                <v:path arrowok="t"/>
                <v:fill type="solid"/>
              </v:shape>
            </v:group>
            <v:group style="position:absolute;left:5819;top:2167;width:10;height:20" coordorigin="5819,2167" coordsize="10,20">
              <v:shape style="position:absolute;left:5819;top:2167;width:10;height:20" coordorigin="5819,2167" coordsize="10,20" path="m5819,2186l5828,2186,5828,2167,5819,2167,5819,2186xe" filled="true" fillcolor="#000000" stroked="false">
                <v:path arrowok="t"/>
                <v:fill type="solid"/>
              </v:shape>
            </v:group>
            <v:group style="position:absolute;left:5819;top:2186;width:10;height:20" coordorigin="5819,2186" coordsize="10,20">
              <v:shape style="position:absolute;left:5819;top:2186;width:10;height:20" coordorigin="5819,2186" coordsize="10,20" path="m5819,2205l5828,2205,5828,2186,5819,2186,5819,2205xe" filled="true" fillcolor="#000000" stroked="false">
                <v:path arrowok="t"/>
                <v:fill type="solid"/>
              </v:shape>
            </v:group>
            <v:group style="position:absolute;left:5819;top:2205;width:10;height:20" coordorigin="5819,2205" coordsize="10,20">
              <v:shape style="position:absolute;left:5819;top:2205;width:10;height:20" coordorigin="5819,2205" coordsize="10,20" path="m5819,2225l5828,2225,5828,2205,5819,2205,5819,2225xe" filled="true" fillcolor="#000000" stroked="false">
                <v:path arrowok="t"/>
                <v:fill type="solid"/>
              </v:shape>
            </v:group>
            <v:group style="position:absolute;left:5819;top:2225;width:10;height:20" coordorigin="5819,2225" coordsize="10,20">
              <v:shape style="position:absolute;left:5819;top:2225;width:10;height:20" coordorigin="5819,2225" coordsize="10,20" path="m5819,2244l5828,2244,5828,2225,5819,2225,5819,2244xe" filled="true" fillcolor="#000000" stroked="false">
                <v:path arrowok="t"/>
                <v:fill type="solid"/>
              </v:shape>
            </v:group>
            <v:group style="position:absolute;left:5819;top:2244;width:10;height:20" coordorigin="5819,2244" coordsize="10,20">
              <v:shape style="position:absolute;left:5819;top:2244;width:10;height:20" coordorigin="5819,2244" coordsize="10,20" path="m5819,2263l5828,2263,5828,2244,5819,2244,5819,2263xe" filled="true" fillcolor="#000000" stroked="false">
                <v:path arrowok="t"/>
                <v:fill type="solid"/>
              </v:shape>
            </v:group>
            <v:group style="position:absolute;left:5819;top:2263;width:10;height:20" coordorigin="5819,2263" coordsize="10,20">
              <v:shape style="position:absolute;left:5819;top:2263;width:10;height:20" coordorigin="5819,2263" coordsize="10,20" path="m5819,2282l5828,2282,5828,2263,5819,2263,5819,2282xe" filled="true" fillcolor="#000000" stroked="false">
                <v:path arrowok="t"/>
                <v:fill type="solid"/>
              </v:shape>
            </v:group>
            <v:group style="position:absolute;left:5819;top:2282;width:10;height:20" coordorigin="5819,2282" coordsize="10,20">
              <v:shape style="position:absolute;left:5819;top:2282;width:10;height:20" coordorigin="5819,2282" coordsize="10,20" path="m5819,2301l5828,2301,5828,2282,5819,2282,5819,2301xe" filled="true" fillcolor="#000000" stroked="false">
                <v:path arrowok="t"/>
                <v:fill type="solid"/>
              </v:shape>
            </v:group>
            <v:group style="position:absolute;left:5819;top:2364;width:10;height:20" coordorigin="5819,2364" coordsize="10,20">
              <v:shape style="position:absolute;left:5819;top:2364;width:10;height:20" coordorigin="5819,2364" coordsize="10,20" path="m5819,2383l5828,2383,5828,2364,5819,2364,5819,2383xe" filled="true" fillcolor="#000000" stroked="false">
                <v:path arrowok="t"/>
                <v:fill type="solid"/>
              </v:shape>
            </v:group>
            <v:group style="position:absolute;left:5819;top:2383;width:10;height:20" coordorigin="5819,2383" coordsize="10,20">
              <v:shape style="position:absolute;left:5819;top:2383;width:10;height:20" coordorigin="5819,2383" coordsize="10,20" path="m5819,2402l5828,2402,5828,2383,5819,2383,5819,2402xe" filled="true" fillcolor="#000000" stroked="false">
                <v:path arrowok="t"/>
                <v:fill type="solid"/>
              </v:shape>
            </v:group>
            <v:group style="position:absolute;left:5819;top:2402;width:10;height:20" coordorigin="5819,2402" coordsize="10,20">
              <v:shape style="position:absolute;left:5819;top:2402;width:10;height:20" coordorigin="5819,2402" coordsize="10,20" path="m5819,2421l5828,2421,5828,2402,5819,2402,5819,2421xe" filled="true" fillcolor="#000000" stroked="false">
                <v:path arrowok="t"/>
                <v:fill type="solid"/>
              </v:shape>
            </v:group>
            <v:group style="position:absolute;left:5819;top:2421;width:10;height:20" coordorigin="5819,2421" coordsize="10,20">
              <v:shape style="position:absolute;left:5819;top:2421;width:10;height:20" coordorigin="5819,2421" coordsize="10,20" path="m5819,2441l5828,2441,5828,2421,5819,2421,5819,2441xe" filled="true" fillcolor="#000000" stroked="false">
                <v:path arrowok="t"/>
                <v:fill type="solid"/>
              </v:shape>
            </v:group>
            <v:group style="position:absolute;left:5819;top:2441;width:10;height:20" coordorigin="5819,2441" coordsize="10,20">
              <v:shape style="position:absolute;left:5819;top:2441;width:10;height:20" coordorigin="5819,2441" coordsize="10,20" path="m5819,2460l5828,2460,5828,2441,5819,2441,5819,2460xe" filled="true" fillcolor="#000000" stroked="false">
                <v:path arrowok="t"/>
                <v:fill type="solid"/>
              </v:shape>
            </v:group>
            <v:group style="position:absolute;left:5819;top:2460;width:10;height:20" coordorigin="5819,2460" coordsize="10,20">
              <v:shape style="position:absolute;left:5819;top:2460;width:10;height:20" coordorigin="5819,2460" coordsize="10,20" path="m5819,2479l5828,2479,5828,2460,5819,2460,5819,2479xe" filled="true" fillcolor="#000000" stroked="false">
                <v:path arrowok="t"/>
                <v:fill type="solid"/>
              </v:shape>
            </v:group>
            <v:group style="position:absolute;left:5819;top:2479;width:10;height:20" coordorigin="5819,2479" coordsize="10,20">
              <v:shape style="position:absolute;left:5819;top:2479;width:10;height:20" coordorigin="5819,2479" coordsize="10,20" path="m5819,2498l5828,2498,5828,2479,5819,2479,5819,2498xe" filled="true" fillcolor="#000000" stroked="false">
                <v:path arrowok="t"/>
                <v:fill type="solid"/>
              </v:shape>
            </v:group>
            <v:group style="position:absolute;left:5819;top:2498;width:10;height:20" coordorigin="5819,2498" coordsize="10,20">
              <v:shape style="position:absolute;left:5819;top:2498;width:10;height:20" coordorigin="5819,2498" coordsize="10,20" path="m5819,2517l5828,2517,5828,2498,5819,2498,5819,2517xe" filled="true" fillcolor="#000000" stroked="false">
                <v:path arrowok="t"/>
                <v:fill type="solid"/>
              </v:shape>
            </v:group>
            <v:group style="position:absolute;left:5819;top:2517;width:10;height:20" coordorigin="5819,2517" coordsize="10,20">
              <v:shape style="position:absolute;left:5819;top:2517;width:10;height:20" coordorigin="5819,2517" coordsize="10,20" path="m5819,2537l5828,2537,5828,2517,5819,2517,5819,2537xe" filled="true" fillcolor="#000000" stroked="false">
                <v:path arrowok="t"/>
                <v:fill type="solid"/>
              </v:shape>
            </v:group>
            <v:group style="position:absolute;left:5819;top:2537;width:10;height:20" coordorigin="5819,2537" coordsize="10,20">
              <v:shape style="position:absolute;left:5819;top:2537;width:10;height:20" coordorigin="5819,2537" coordsize="10,20" path="m5819,2556l5828,2556,5828,2537,5819,2537,5819,2556xe" filled="true" fillcolor="#000000" stroked="false">
                <v:path arrowok="t"/>
                <v:fill type="solid"/>
              </v:shape>
            </v:group>
            <v:group style="position:absolute;left:5819;top:2556;width:10;height:20" coordorigin="5819,2556" coordsize="10,20">
              <v:shape style="position:absolute;left:5819;top:2556;width:10;height:20" coordorigin="5819,2556" coordsize="10,20" path="m5819,2575l5828,2575,5828,2556,5819,2556,5819,2575xe" filled="true" fillcolor="#000000" stroked="false">
                <v:path arrowok="t"/>
                <v:fill type="solid"/>
              </v:shape>
            </v:group>
            <v:group style="position:absolute;left:5819;top:2575;width:10;height:20" coordorigin="5819,2575" coordsize="10,20">
              <v:shape style="position:absolute;left:5819;top:2575;width:10;height:20" coordorigin="5819,2575" coordsize="10,20" path="m5819,2594l5828,2594,5828,2575,5819,2575,5819,2594xe" filled="true" fillcolor="#000000" stroked="false">
                <v:path arrowok="t"/>
                <v:fill type="solid"/>
              </v:shape>
            </v:group>
            <v:group style="position:absolute;left:5819;top:2594;width:10;height:20" coordorigin="5819,2594" coordsize="10,20">
              <v:shape style="position:absolute;left:5819;top:2594;width:10;height:20" coordorigin="5819,2594" coordsize="10,20" path="m5819,2613l5828,2613,5828,2594,5819,2594,5819,2613xe" filled="true" fillcolor="#000000" stroked="false">
                <v:path arrowok="t"/>
                <v:fill type="solid"/>
              </v:shape>
            </v:group>
            <v:group style="position:absolute;left:5819;top:2613;width:10;height:20" coordorigin="5819,2613" coordsize="10,20">
              <v:shape style="position:absolute;left:5819;top:2613;width:10;height:20" coordorigin="5819,2613" coordsize="10,20" path="m5819,2633l5828,2633,5828,2613,5819,2613,5819,2633xe" filled="true" fillcolor="#000000" stroked="false">
                <v:path arrowok="t"/>
                <v:fill type="solid"/>
              </v:shape>
            </v:group>
            <v:group style="position:absolute;left:5819;top:2633;width:10;height:20" coordorigin="5819,2633" coordsize="10,20">
              <v:shape style="position:absolute;left:5819;top:2633;width:10;height:20" coordorigin="5819,2633" coordsize="10,20" path="m5819,2652l5828,2652,5828,2633,5819,2633,5819,2652xe" filled="true" fillcolor="#000000" stroked="false">
                <v:path arrowok="t"/>
                <v:fill type="solid"/>
              </v:shape>
            </v:group>
            <v:group style="position:absolute;left:5819;top:2712;width:10;height:20" coordorigin="5819,2712" coordsize="10,20">
              <v:shape style="position:absolute;left:5819;top:2712;width:10;height:20" coordorigin="5819,2712" coordsize="10,20" path="m5819,2731l5828,2731,5828,2712,5819,2712,5819,2731xe" filled="true" fillcolor="#000000" stroked="false">
                <v:path arrowok="t"/>
                <v:fill type="solid"/>
              </v:shape>
            </v:group>
            <v:group style="position:absolute;left:5819;top:2731;width:10;height:20" coordorigin="5819,2731" coordsize="10,20">
              <v:shape style="position:absolute;left:5819;top:2731;width:10;height:20" coordorigin="5819,2731" coordsize="10,20" path="m5819,2750l5828,2750,5828,2731,5819,2731,5819,2750xe" filled="true" fillcolor="#000000" stroked="false">
                <v:path arrowok="t"/>
                <v:fill type="solid"/>
              </v:shape>
            </v:group>
            <v:group style="position:absolute;left:5819;top:2750;width:10;height:20" coordorigin="5819,2750" coordsize="10,20">
              <v:shape style="position:absolute;left:5819;top:2750;width:10;height:20" coordorigin="5819,2750" coordsize="10,20" path="m5819,2769l5828,2769,5828,2750,5819,2750,5819,2769xe" filled="true" fillcolor="#000000" stroked="false">
                <v:path arrowok="t"/>
                <v:fill type="solid"/>
              </v:shape>
            </v:group>
            <v:group style="position:absolute;left:5819;top:2769;width:10;height:20" coordorigin="5819,2769" coordsize="10,20">
              <v:shape style="position:absolute;left:5819;top:2769;width:10;height:20" coordorigin="5819,2769" coordsize="10,20" path="m5819,2789l5828,2789,5828,2769,5819,2769,5819,2789xe" filled="true" fillcolor="#000000" stroked="false">
                <v:path arrowok="t"/>
                <v:fill type="solid"/>
              </v:shape>
            </v:group>
            <v:group style="position:absolute;left:5819;top:2789;width:10;height:20" coordorigin="5819,2789" coordsize="10,20">
              <v:shape style="position:absolute;left:5819;top:2789;width:10;height:20" coordorigin="5819,2789" coordsize="10,20" path="m5819,2808l5828,2808,5828,2789,5819,2789,5819,2808xe" filled="true" fillcolor="#000000" stroked="false">
                <v:path arrowok="t"/>
                <v:fill type="solid"/>
              </v:shape>
            </v:group>
            <v:group style="position:absolute;left:5819;top:2808;width:10;height:20" coordorigin="5819,2808" coordsize="10,20">
              <v:shape style="position:absolute;left:5819;top:2808;width:10;height:20" coordorigin="5819,2808" coordsize="10,20" path="m5819,2827l5828,2827,5828,2808,5819,2808,5819,2827xe" filled="true" fillcolor="#000000" stroked="false">
                <v:path arrowok="t"/>
                <v:fill type="solid"/>
              </v:shape>
            </v:group>
            <v:group style="position:absolute;left:5819;top:2827;width:10;height:20" coordorigin="5819,2827" coordsize="10,20">
              <v:shape style="position:absolute;left:5819;top:2827;width:10;height:20" coordorigin="5819,2827" coordsize="10,20" path="m5819,2846l5828,2846,5828,2827,5819,2827,5819,2846xe" filled="true" fillcolor="#000000" stroked="false">
                <v:path arrowok="t"/>
                <v:fill type="solid"/>
              </v:shape>
            </v:group>
            <v:group style="position:absolute;left:5819;top:2846;width:10;height:20" coordorigin="5819,2846" coordsize="10,20">
              <v:shape style="position:absolute;left:5819;top:2846;width:10;height:20" coordorigin="5819,2846" coordsize="10,20" path="m5819,2865l5828,2865,5828,2846,5819,2846,5819,2865xe" filled="true" fillcolor="#000000" stroked="false">
                <v:path arrowok="t"/>
                <v:fill type="solid"/>
              </v:shape>
            </v:group>
            <v:group style="position:absolute;left:5819;top:2865;width:10;height:20" coordorigin="5819,2865" coordsize="10,20">
              <v:shape style="position:absolute;left:5819;top:2865;width:10;height:20" coordorigin="5819,2865" coordsize="10,20" path="m5819,2885l5828,2885,5828,2865,5819,2865,5819,2885xe" filled="true" fillcolor="#000000" stroked="false">
                <v:path arrowok="t"/>
                <v:fill type="solid"/>
              </v:shape>
            </v:group>
            <v:group style="position:absolute;left:5819;top:2885;width:10;height:20" coordorigin="5819,2885" coordsize="10,20">
              <v:shape style="position:absolute;left:5819;top:2885;width:10;height:20" coordorigin="5819,2885" coordsize="10,20" path="m5819,2904l5828,2904,5828,2885,5819,2885,5819,2904xe" filled="true" fillcolor="#000000" stroked="false">
                <v:path arrowok="t"/>
                <v:fill type="solid"/>
              </v:shape>
            </v:group>
            <v:group style="position:absolute;left:5819;top:2904;width:10;height:20" coordorigin="5819,2904" coordsize="10,20">
              <v:shape style="position:absolute;left:5819;top:2904;width:10;height:20" coordorigin="5819,2904" coordsize="10,20" path="m5819,2923l5828,2923,5828,2904,5819,2904,5819,2923xe" filled="true" fillcolor="#000000" stroked="false">
                <v:path arrowok="t"/>
                <v:fill type="solid"/>
              </v:shape>
            </v:group>
            <v:group style="position:absolute;left:5819;top:2923;width:10;height:20" coordorigin="5819,2923" coordsize="10,20">
              <v:shape style="position:absolute;left:5819;top:2923;width:10;height:20" coordorigin="5819,2923" coordsize="10,20" path="m5819,2942l5828,2942,5828,2923,5819,2923,5819,2942xe" filled="true" fillcolor="#000000" stroked="false">
                <v:path arrowok="t"/>
                <v:fill type="solid"/>
              </v:shape>
            </v:group>
            <v:group style="position:absolute;left:5819;top:2942;width:10;height:20" coordorigin="5819,2942" coordsize="10,20">
              <v:shape style="position:absolute;left:5819;top:2942;width:10;height:20" coordorigin="5819,2942" coordsize="10,20" path="m5819,2961l5828,2961,5828,2942,5819,2942,5819,2961xe" filled="true" fillcolor="#000000" stroked="false">
                <v:path arrowok="t"/>
                <v:fill type="solid"/>
              </v:shape>
            </v:group>
            <v:group style="position:absolute;left:5819;top:2961;width:10;height:20" coordorigin="5819,2961" coordsize="10,20">
              <v:shape style="position:absolute;left:5819;top:2961;width:10;height:20" coordorigin="5819,2961" coordsize="10,20" path="m5819,2981l5828,2981,5828,2961,5819,2961,5819,2981xe" filled="true" fillcolor="#000000" stroked="false">
                <v:path arrowok="t"/>
                <v:fill type="solid"/>
              </v:shape>
            </v:group>
            <v:group style="position:absolute;left:5819;top:2981;width:10;height:20" coordorigin="5819,2981" coordsize="10,20">
              <v:shape style="position:absolute;left:5819;top:2981;width:10;height:20" coordorigin="5819,2981" coordsize="10,20" path="m5819,3000l5828,3000,5828,2981,5819,2981,5819,3000xe" filled="true" fillcolor="#000000" stroked="false">
                <v:path arrowok="t"/>
                <v:fill type="solid"/>
              </v:shape>
            </v:group>
            <v:group style="position:absolute;left:5819;top:3062;width:10;height:20" coordorigin="5819,3062" coordsize="10,20">
              <v:shape style="position:absolute;left:5819;top:3062;width:10;height:20" coordorigin="5819,3062" coordsize="10,20" path="m5819,3081l5828,3081,5828,3062,5819,3062,5819,3081xe" filled="true" fillcolor="#000000" stroked="false">
                <v:path arrowok="t"/>
                <v:fill type="solid"/>
              </v:shape>
            </v:group>
            <v:group style="position:absolute;left:5819;top:3081;width:10;height:20" coordorigin="5819,3081" coordsize="10,20">
              <v:shape style="position:absolute;left:5819;top:3081;width:10;height:20" coordorigin="5819,3081" coordsize="10,20" path="m5819,3101l5828,3101,5828,3081,5819,3081,5819,3101xe" filled="true" fillcolor="#000000" stroked="false">
                <v:path arrowok="t"/>
                <v:fill type="solid"/>
              </v:shape>
            </v:group>
            <v:group style="position:absolute;left:5819;top:3101;width:10;height:20" coordorigin="5819,3101" coordsize="10,20">
              <v:shape style="position:absolute;left:5819;top:3101;width:10;height:20" coordorigin="5819,3101" coordsize="10,20" path="m5819,3120l5828,3120,5828,3101,5819,3101,5819,3120xe" filled="true" fillcolor="#000000" stroked="false">
                <v:path arrowok="t"/>
                <v:fill type="solid"/>
              </v:shape>
            </v:group>
            <v:group style="position:absolute;left:5819;top:3120;width:10;height:20" coordorigin="5819,3120" coordsize="10,20">
              <v:shape style="position:absolute;left:5819;top:3120;width:10;height:20" coordorigin="5819,3120" coordsize="10,20" path="m5819,3139l5828,3139,5828,3120,5819,3120,5819,3139xe" filled="true" fillcolor="#000000" stroked="false">
                <v:path arrowok="t"/>
                <v:fill type="solid"/>
              </v:shape>
            </v:group>
            <v:group style="position:absolute;left:5819;top:3139;width:10;height:20" coordorigin="5819,3139" coordsize="10,20">
              <v:shape style="position:absolute;left:5819;top:3139;width:10;height:20" coordorigin="5819,3139" coordsize="10,20" path="m5819,3158l5828,3158,5828,3139,5819,3139,5819,3158xe" filled="true" fillcolor="#000000" stroked="false">
                <v:path arrowok="t"/>
                <v:fill type="solid"/>
              </v:shape>
            </v:group>
            <v:group style="position:absolute;left:5819;top:3158;width:10;height:20" coordorigin="5819,3158" coordsize="10,20">
              <v:shape style="position:absolute;left:5819;top:3158;width:10;height:20" coordorigin="5819,3158" coordsize="10,20" path="m5819,3177l5828,3177,5828,3158,5819,3158,5819,3177xe" filled="true" fillcolor="#000000" stroked="false">
                <v:path arrowok="t"/>
                <v:fill type="solid"/>
              </v:shape>
            </v:group>
            <v:group style="position:absolute;left:5819;top:3177;width:10;height:20" coordorigin="5819,3177" coordsize="10,20">
              <v:shape style="position:absolute;left:5819;top:3177;width:10;height:20" coordorigin="5819,3177" coordsize="10,20" path="m5819,3197l5828,3197,5828,3177,5819,3177,5819,3197xe" filled="true" fillcolor="#000000" stroked="false">
                <v:path arrowok="t"/>
                <v:fill type="solid"/>
              </v:shape>
            </v:group>
            <v:group style="position:absolute;left:5819;top:3197;width:10;height:20" coordorigin="5819,3197" coordsize="10,20">
              <v:shape style="position:absolute;left:5819;top:3197;width:10;height:20" coordorigin="5819,3197" coordsize="10,20" path="m5819,3216l5828,3216,5828,3197,5819,3197,5819,3216xe" filled="true" fillcolor="#000000" stroked="false">
                <v:path arrowok="t"/>
                <v:fill type="solid"/>
              </v:shape>
            </v:group>
            <v:group style="position:absolute;left:5819;top:3216;width:10;height:20" coordorigin="5819,3216" coordsize="10,20">
              <v:shape style="position:absolute;left:5819;top:3216;width:10;height:20" coordorigin="5819,3216" coordsize="10,20" path="m5819,3235l5828,3235,5828,3216,5819,3216,5819,3235xe" filled="true" fillcolor="#000000" stroked="false">
                <v:path arrowok="t"/>
                <v:fill type="solid"/>
              </v:shape>
            </v:group>
            <v:group style="position:absolute;left:5819;top:3235;width:10;height:20" coordorigin="5819,3235" coordsize="10,20">
              <v:shape style="position:absolute;left:5819;top:3235;width:10;height:20" coordorigin="5819,3235" coordsize="10,20" path="m5819,3254l5828,3254,5828,3235,5819,3235,5819,3254xe" filled="true" fillcolor="#000000" stroked="false">
                <v:path arrowok="t"/>
                <v:fill type="solid"/>
              </v:shape>
            </v:group>
            <v:group style="position:absolute;left:5819;top:3254;width:10;height:20" coordorigin="5819,3254" coordsize="10,20">
              <v:shape style="position:absolute;left:5819;top:3254;width:10;height:20" coordorigin="5819,3254" coordsize="10,20" path="m5819,3273l5828,3273,5828,3254,5819,3254,5819,3273xe" filled="true" fillcolor="#000000" stroked="false">
                <v:path arrowok="t"/>
                <v:fill type="solid"/>
              </v:shape>
            </v:group>
            <v:group style="position:absolute;left:5819;top:3273;width:10;height:20" coordorigin="5819,3273" coordsize="10,20">
              <v:shape style="position:absolute;left:5819;top:3273;width:10;height:20" coordorigin="5819,3273" coordsize="10,20" path="m5819,3293l5828,3293,5828,3273,5819,3273,5819,3293xe" filled="true" fillcolor="#000000" stroked="false">
                <v:path arrowok="t"/>
                <v:fill type="solid"/>
              </v:shape>
            </v:group>
            <v:group style="position:absolute;left:5819;top:3293;width:10;height:20" coordorigin="5819,3293" coordsize="10,20">
              <v:shape style="position:absolute;left:5819;top:3293;width:10;height:20" coordorigin="5819,3293" coordsize="10,20" path="m5819,3312l5828,3312,5828,3293,5819,3293,5819,3312xe" filled="true" fillcolor="#000000" stroked="false">
                <v:path arrowok="t"/>
                <v:fill type="solid"/>
              </v:shape>
            </v:group>
            <v:group style="position:absolute;left:5819;top:3312;width:10;height:20" coordorigin="5819,3312" coordsize="10,20">
              <v:shape style="position:absolute;left:5819;top:3312;width:10;height:20" coordorigin="5819,3312" coordsize="10,20" path="m5819,3331l5828,3331,5828,3312,5819,3312,5819,3331xe" filled="true" fillcolor="#000000" stroked="false">
                <v:path arrowok="t"/>
                <v:fill type="solid"/>
              </v:shape>
            </v:group>
            <v:group style="position:absolute;left:5819;top:3331;width:10;height:20" coordorigin="5819,3331" coordsize="10,20">
              <v:shape style="position:absolute;left:5819;top:3331;width:10;height:20" coordorigin="5819,3331" coordsize="10,20" path="m5819,3350l5828,3350,5828,3331,5819,3331,5819,3350xe" filled="true" fillcolor="#000000" stroked="false">
                <v:path arrowok="t"/>
                <v:fill type="solid"/>
              </v:shape>
            </v:group>
            <v:group style="position:absolute;left:5819;top:3413;width:10;height:20" coordorigin="5819,3413" coordsize="10,20">
              <v:shape style="position:absolute;left:5819;top:3413;width:10;height:20" coordorigin="5819,3413" coordsize="10,20" path="m5819,3432l5828,3432,5828,3413,5819,3413,5819,3432xe" filled="true" fillcolor="#000000" stroked="false">
                <v:path arrowok="t"/>
                <v:fill type="solid"/>
              </v:shape>
            </v:group>
            <v:group style="position:absolute;left:5819;top:3432;width:10;height:20" coordorigin="5819,3432" coordsize="10,20">
              <v:shape style="position:absolute;left:5819;top:3432;width:10;height:20" coordorigin="5819,3432" coordsize="10,20" path="m5819,3451l5828,3451,5828,3432,5819,3432,5819,3451xe" filled="true" fillcolor="#000000" stroked="false">
                <v:path arrowok="t"/>
                <v:fill type="solid"/>
              </v:shape>
            </v:group>
            <v:group style="position:absolute;left:5819;top:3451;width:10;height:20" coordorigin="5819,3451" coordsize="10,20">
              <v:shape style="position:absolute;left:5819;top:3451;width:10;height:20" coordorigin="5819,3451" coordsize="10,20" path="m5819,3470l5828,3470,5828,3451,5819,3451,5819,3470xe" filled="true" fillcolor="#000000" stroked="false">
                <v:path arrowok="t"/>
                <v:fill type="solid"/>
              </v:shape>
            </v:group>
            <v:group style="position:absolute;left:5819;top:3470;width:10;height:20" coordorigin="5819,3470" coordsize="10,20">
              <v:shape style="position:absolute;left:5819;top:3470;width:10;height:20" coordorigin="5819,3470" coordsize="10,20" path="m5819,3489l5828,3489,5828,3470,5819,3470,5819,3489xe" filled="true" fillcolor="#000000" stroked="false">
                <v:path arrowok="t"/>
                <v:fill type="solid"/>
              </v:shape>
            </v:group>
            <v:group style="position:absolute;left:5819;top:3489;width:10;height:20" coordorigin="5819,3489" coordsize="10,20">
              <v:shape style="position:absolute;left:5819;top:3489;width:10;height:20" coordorigin="5819,3489" coordsize="10,20" path="m5819,3509l5828,3509,5828,3489,5819,3489,5819,3509xe" filled="true" fillcolor="#000000" stroked="false">
                <v:path arrowok="t"/>
                <v:fill type="solid"/>
              </v:shape>
            </v:group>
            <v:group style="position:absolute;left:5819;top:3509;width:10;height:20" coordorigin="5819,3509" coordsize="10,20">
              <v:shape style="position:absolute;left:5819;top:3509;width:10;height:20" coordorigin="5819,3509" coordsize="10,20" path="m5819,3528l5828,3528,5828,3509,5819,3509,5819,3528xe" filled="true" fillcolor="#000000" stroked="false">
                <v:path arrowok="t"/>
                <v:fill type="solid"/>
              </v:shape>
            </v:group>
            <v:group style="position:absolute;left:5819;top:3528;width:10;height:20" coordorigin="5819,3528" coordsize="10,20">
              <v:shape style="position:absolute;left:5819;top:3528;width:10;height:20" coordorigin="5819,3528" coordsize="10,20" path="m5819,3547l5828,3547,5828,3528,5819,3528,5819,3547xe" filled="true" fillcolor="#000000" stroked="false">
                <v:path arrowok="t"/>
                <v:fill type="solid"/>
              </v:shape>
            </v:group>
            <v:group style="position:absolute;left:5819;top:3547;width:10;height:20" coordorigin="5819,3547" coordsize="10,20">
              <v:shape style="position:absolute;left:5819;top:3547;width:10;height:20" coordorigin="5819,3547" coordsize="10,20" path="m5819,3566l5828,3566,5828,3547,5819,3547,5819,3566xe" filled="true" fillcolor="#000000" stroked="false">
                <v:path arrowok="t"/>
                <v:fill type="solid"/>
              </v:shape>
            </v:group>
            <v:group style="position:absolute;left:5819;top:3566;width:10;height:20" coordorigin="5819,3566" coordsize="10,20">
              <v:shape style="position:absolute;left:5819;top:3566;width:10;height:20" coordorigin="5819,3566" coordsize="10,20" path="m5819,3585l5828,3585,5828,3566,5819,3566,5819,3585xe" filled="true" fillcolor="#000000" stroked="false">
                <v:path arrowok="t"/>
                <v:fill type="solid"/>
              </v:shape>
            </v:group>
            <v:group style="position:absolute;left:5819;top:3585;width:10;height:20" coordorigin="5819,3585" coordsize="10,20">
              <v:shape style="position:absolute;left:5819;top:3585;width:10;height:20" coordorigin="5819,3585" coordsize="10,20" path="m5819,3605l5828,3605,5828,3585,5819,3585,5819,3605xe" filled="true" fillcolor="#000000" stroked="false">
                <v:path arrowok="t"/>
                <v:fill type="solid"/>
              </v:shape>
            </v:group>
            <v:group style="position:absolute;left:5819;top:3605;width:10;height:20" coordorigin="5819,3605" coordsize="10,20">
              <v:shape style="position:absolute;left:5819;top:3605;width:10;height:20" coordorigin="5819,3605" coordsize="10,20" path="m5819,3624l5828,3624,5828,3605,5819,3605,5819,3624xe" filled="true" fillcolor="#000000" stroked="false">
                <v:path arrowok="t"/>
                <v:fill type="solid"/>
              </v:shape>
            </v:group>
            <v:group style="position:absolute;left:5819;top:3624;width:10;height:20" coordorigin="5819,3624" coordsize="10,20">
              <v:shape style="position:absolute;left:5819;top:3624;width:10;height:20" coordorigin="5819,3624" coordsize="10,20" path="m5819,3643l5828,3643,5828,3624,5819,3624,5819,3643xe" filled="true" fillcolor="#000000" stroked="false">
                <v:path arrowok="t"/>
                <v:fill type="solid"/>
              </v:shape>
            </v:group>
            <v:group style="position:absolute;left:5819;top:3643;width:10;height:20" coordorigin="5819,3643" coordsize="10,20">
              <v:shape style="position:absolute;left:5819;top:3643;width:10;height:20" coordorigin="5819,3643" coordsize="10,20" path="m5819,3662l5828,3662,5828,3643,5819,3643,5819,3662xe" filled="true" fillcolor="#000000" stroked="false">
                <v:path arrowok="t"/>
                <v:fill type="solid"/>
              </v:shape>
            </v:group>
            <v:group style="position:absolute;left:5819;top:3662;width:10;height:20" coordorigin="5819,3662" coordsize="10,20">
              <v:shape style="position:absolute;left:5819;top:3662;width:10;height:20" coordorigin="5819,3662" coordsize="10,20" path="m5819,3681l5828,3681,5828,3662,5819,3662,5819,3681xe" filled="true" fillcolor="#000000" stroked="false">
                <v:path arrowok="t"/>
                <v:fill type="solid"/>
              </v:shape>
            </v:group>
            <v:group style="position:absolute;left:5819;top:3681;width:10;height:20" coordorigin="5819,3681" coordsize="10,20">
              <v:shape style="position:absolute;left:5819;top:3681;width:10;height:20" coordorigin="5819,3681" coordsize="10,20" path="m5819,3701l5828,3701,5828,3681,5819,3681,5819,3701xe" filled="true" fillcolor="#000000" stroked="false">
                <v:path arrowok="t"/>
                <v:fill type="solid"/>
              </v:shape>
            </v:group>
            <v:group style="position:absolute;left:5819;top:3701;width:10;height:20" coordorigin="5819,3701" coordsize="10,20">
              <v:shape style="position:absolute;left:5819;top:3701;width:10;height:20" coordorigin="5819,3701" coordsize="10,20" path="m5819,3720l5828,3720,5828,3701,5819,3701,5819,3720xe" filled="true" fillcolor="#000000" stroked="false">
                <v:path arrowok="t"/>
                <v:fill type="solid"/>
              </v:shape>
            </v:group>
            <w10:wrap type="none"/>
          </v:group>
        </w:pict>
      </w:r>
      <w:r>
        <w:rPr>
          <w:rFonts w:ascii="Times New Roman" w:hAnsi="Times New Roman" w:cs="Times New Roman" w:eastAsia="Times New Roman" w:hint="default"/>
          <w:sz w:val="18"/>
          <w:szCs w:val="18"/>
        </w:rPr>
        <w:t>80%</w:t>
      </w:r>
      <w:r>
        <w:rPr>
          <w:rFonts w:ascii="宋体" w:hAnsi="宋体" w:cs="宋体" w:eastAsia="宋体" w:hint="default"/>
          <w:sz w:val="18"/>
          <w:szCs w:val="18"/>
        </w:rPr>
        <w:t>，工商变更手续于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月末完成，同时完善了公司治理结构，故将合并日确定为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 本报告期末资产、负债及所有者权益列示如下：</w:t>
      </w:r>
    </w:p>
    <w:p>
      <w:pPr>
        <w:spacing w:line="240" w:lineRule="auto" w:before="9"/>
        <w:rPr>
          <w:rFonts w:ascii="宋体" w:hAnsi="宋体" w:cs="宋体" w:eastAsia="宋体" w:hint="default"/>
          <w:sz w:val="6"/>
          <w:szCs w:val="6"/>
        </w:rPr>
      </w:pPr>
    </w:p>
    <w:tbl>
      <w:tblPr>
        <w:tblW w:w="0" w:type="auto"/>
        <w:jc w:val="left"/>
        <w:tblInd w:w="1594" w:type="dxa"/>
        <w:tblLayout w:type="fixed"/>
        <w:tblCellMar>
          <w:top w:w="0" w:type="dxa"/>
          <w:left w:w="0" w:type="dxa"/>
          <w:bottom w:w="0" w:type="dxa"/>
          <w:right w:w="0" w:type="dxa"/>
        </w:tblCellMar>
        <w:tblLook w:val="01E0"/>
      </w:tblPr>
      <w:tblGrid>
        <w:gridCol w:w="4319"/>
        <w:gridCol w:w="4685"/>
      </w:tblGrid>
      <w:tr>
        <w:trPr>
          <w:trHeight w:val="360" w:hRule="exact"/>
        </w:trPr>
        <w:tc>
          <w:tcPr>
            <w:tcW w:w="4319" w:type="dxa"/>
            <w:tcBorders>
              <w:top w:val="single" w:sz="12" w:space="0" w:color="000000"/>
              <w:left w:val="nil" w:sz="6" w:space="0" w:color="auto"/>
              <w:bottom w:val="single" w:sz="8" w:space="0" w:color="000000"/>
              <w:right w:val="nil" w:sz="6" w:space="0" w:color="auto"/>
            </w:tcBorders>
          </w:tcPr>
          <w:p>
            <w:pPr>
              <w:pStyle w:val="TableParagraph"/>
              <w:spacing w:line="240" w:lineRule="auto" w:before="32"/>
              <w:ind w:right="88"/>
              <w:jc w:val="center"/>
              <w:rPr>
                <w:rFonts w:ascii="宋体" w:hAnsi="宋体" w:cs="宋体" w:eastAsia="宋体" w:hint="default"/>
                <w:sz w:val="18"/>
                <w:szCs w:val="18"/>
              </w:rPr>
            </w:pPr>
            <w:r>
              <w:rPr>
                <w:rFonts w:ascii="宋体" w:hAnsi="宋体" w:cs="宋体" w:eastAsia="宋体" w:hint="default"/>
                <w:sz w:val="18"/>
                <w:szCs w:val="18"/>
              </w:rPr>
              <w:t>项目</w:t>
            </w:r>
          </w:p>
        </w:tc>
        <w:tc>
          <w:tcPr>
            <w:tcW w:w="4685" w:type="dxa"/>
            <w:tcBorders>
              <w:top w:val="single" w:sz="12" w:space="0" w:color="000000"/>
              <w:left w:val="nil" w:sz="6" w:space="0" w:color="auto"/>
              <w:bottom w:val="single" w:sz="4" w:space="0" w:color="000000"/>
              <w:right w:val="nil" w:sz="6" w:space="0" w:color="auto"/>
            </w:tcBorders>
          </w:tcPr>
          <w:p>
            <w:pPr>
              <w:pStyle w:val="TableParagraph"/>
              <w:spacing w:line="240" w:lineRule="auto" w:before="32"/>
              <w:ind w:right="92"/>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50"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13,204,702.91</w:t>
            </w:r>
          </w:p>
        </w:tc>
      </w:tr>
      <w:tr>
        <w:trPr>
          <w:trHeight w:val="350"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13,676,965.44</w:t>
            </w:r>
          </w:p>
        </w:tc>
      </w:tr>
      <w:tr>
        <w:trPr>
          <w:trHeight w:val="351"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26,881,668.35</w:t>
            </w:r>
          </w:p>
        </w:tc>
      </w:tr>
      <w:tr>
        <w:trPr>
          <w:trHeight w:val="348"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3,352,839.86</w:t>
            </w:r>
          </w:p>
        </w:tc>
      </w:tr>
      <w:tr>
        <w:trPr>
          <w:trHeight w:val="350"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08"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2,534,091.87</w:t>
            </w:r>
          </w:p>
        </w:tc>
      </w:tr>
      <w:tr>
        <w:trPr>
          <w:trHeight w:val="350"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7"/>
              <w:ind w:left="108"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5,886,931.73</w:t>
            </w:r>
          </w:p>
        </w:tc>
      </w:tr>
      <w:tr>
        <w:trPr>
          <w:trHeight w:val="360" w:hRule="exact"/>
        </w:trPr>
        <w:tc>
          <w:tcPr>
            <w:tcW w:w="4319" w:type="dxa"/>
            <w:tcBorders>
              <w:top w:val="single" w:sz="8" w:space="0" w:color="000000"/>
              <w:left w:val="nil" w:sz="6" w:space="0" w:color="auto"/>
              <w:bottom w:val="single" w:sz="12"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4685"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20,994,736.62</w:t>
            </w:r>
          </w:p>
        </w:tc>
      </w:tr>
    </w:tbl>
    <w:p>
      <w:pPr>
        <w:spacing w:before="8"/>
        <w:ind w:left="2062" w:right="1306" w:firstLine="0"/>
        <w:jc w:val="left"/>
        <w:rPr>
          <w:rFonts w:ascii="宋体" w:hAnsi="宋体" w:cs="宋体" w:eastAsia="宋体" w:hint="default"/>
          <w:sz w:val="18"/>
          <w:szCs w:val="18"/>
        </w:rPr>
      </w:pPr>
      <w:r>
        <w:rPr>
          <w:rFonts w:ascii="宋体" w:hAnsi="宋体" w:cs="宋体" w:eastAsia="宋体" w:hint="default"/>
          <w:sz w:val="18"/>
          <w:szCs w:val="18"/>
        </w:rPr>
        <w:t>本报告期内收入、净利润和现金流量列示如下：</w:t>
      </w:r>
    </w:p>
    <w:p>
      <w:pPr>
        <w:spacing w:line="240" w:lineRule="auto" w:before="5"/>
        <w:rPr>
          <w:rFonts w:ascii="宋体" w:hAnsi="宋体" w:cs="宋体" w:eastAsia="宋体" w:hint="default"/>
          <w:sz w:val="14"/>
          <w:szCs w:val="14"/>
        </w:rPr>
      </w:pPr>
    </w:p>
    <w:tbl>
      <w:tblPr>
        <w:tblW w:w="0" w:type="auto"/>
        <w:jc w:val="left"/>
        <w:tblInd w:w="1594" w:type="dxa"/>
        <w:tblLayout w:type="fixed"/>
        <w:tblCellMar>
          <w:top w:w="0" w:type="dxa"/>
          <w:left w:w="0" w:type="dxa"/>
          <w:bottom w:w="0" w:type="dxa"/>
          <w:right w:w="0" w:type="dxa"/>
        </w:tblCellMar>
        <w:tblLook w:val="01E0"/>
      </w:tblPr>
      <w:tblGrid>
        <w:gridCol w:w="4319"/>
        <w:gridCol w:w="4685"/>
      </w:tblGrid>
      <w:tr>
        <w:trPr>
          <w:trHeight w:val="360" w:hRule="exact"/>
        </w:trPr>
        <w:tc>
          <w:tcPr>
            <w:tcW w:w="4319" w:type="dxa"/>
            <w:tcBorders>
              <w:top w:val="single" w:sz="12" w:space="0" w:color="000000"/>
              <w:left w:val="nil" w:sz="6" w:space="0" w:color="auto"/>
              <w:bottom w:val="single" w:sz="8" w:space="0" w:color="000000"/>
              <w:right w:val="nil" w:sz="6" w:space="0" w:color="auto"/>
            </w:tcBorders>
          </w:tcPr>
          <w:p>
            <w:pPr>
              <w:pStyle w:val="TableParagraph"/>
              <w:spacing w:line="240" w:lineRule="auto" w:before="29"/>
              <w:ind w:right="88"/>
              <w:jc w:val="center"/>
              <w:rPr>
                <w:rFonts w:ascii="宋体" w:hAnsi="宋体" w:cs="宋体" w:eastAsia="宋体" w:hint="default"/>
                <w:sz w:val="18"/>
                <w:szCs w:val="18"/>
              </w:rPr>
            </w:pPr>
            <w:r>
              <w:rPr>
                <w:rFonts w:ascii="宋体" w:hAnsi="宋体" w:cs="宋体" w:eastAsia="宋体" w:hint="default"/>
                <w:sz w:val="18"/>
                <w:szCs w:val="18"/>
              </w:rPr>
              <w:t>项目</w:t>
            </w:r>
          </w:p>
        </w:tc>
        <w:tc>
          <w:tcPr>
            <w:tcW w:w="4685" w:type="dxa"/>
            <w:tcBorders>
              <w:top w:val="single" w:sz="12" w:space="0" w:color="000000"/>
              <w:left w:val="nil" w:sz="6" w:space="0" w:color="auto"/>
              <w:bottom w:val="single" w:sz="4" w:space="0" w:color="000000"/>
              <w:right w:val="nil" w:sz="6" w:space="0" w:color="auto"/>
            </w:tcBorders>
          </w:tcPr>
          <w:p>
            <w:pPr>
              <w:pStyle w:val="TableParagraph"/>
              <w:spacing w:line="240" w:lineRule="auto" w:before="29"/>
              <w:ind w:right="92"/>
              <w:jc w:val="center"/>
              <w:rPr>
                <w:rFonts w:ascii="宋体" w:hAnsi="宋体" w:cs="宋体" w:eastAsia="宋体" w:hint="default"/>
                <w:sz w:val="18"/>
                <w:szCs w:val="18"/>
              </w:rPr>
            </w:pPr>
            <w:r>
              <w:rPr>
                <w:rFonts w:ascii="宋体" w:hAnsi="宋体" w:cs="宋体" w:eastAsia="宋体" w:hint="default"/>
                <w:sz w:val="18"/>
                <w:szCs w:val="18"/>
              </w:rPr>
              <w:t>本期数</w:t>
            </w:r>
          </w:p>
        </w:tc>
      </w:tr>
      <w:tr>
        <w:trPr>
          <w:trHeight w:val="350"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8,808,465.44</w:t>
            </w:r>
          </w:p>
        </w:tc>
      </w:tr>
      <w:tr>
        <w:trPr>
          <w:trHeight w:val="350" w:hRule="exact"/>
        </w:trPr>
        <w:tc>
          <w:tcPr>
            <w:tcW w:w="4319" w:type="dxa"/>
            <w:tcBorders>
              <w:top w:val="single" w:sz="8" w:space="0" w:color="000000"/>
              <w:left w:val="nil" w:sz="6" w:space="0" w:color="auto"/>
              <w:bottom w:val="single" w:sz="8"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468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2,967,803.71</w:t>
            </w:r>
          </w:p>
        </w:tc>
      </w:tr>
      <w:tr>
        <w:trPr>
          <w:trHeight w:val="360" w:hRule="exact"/>
        </w:trPr>
        <w:tc>
          <w:tcPr>
            <w:tcW w:w="4319" w:type="dxa"/>
            <w:tcBorders>
              <w:top w:val="single" w:sz="8" w:space="0" w:color="000000"/>
              <w:left w:val="nil" w:sz="6" w:space="0" w:color="auto"/>
              <w:bottom w:val="single" w:sz="12"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w:t>
            </w:r>
          </w:p>
        </w:tc>
        <w:tc>
          <w:tcPr>
            <w:tcW w:w="4685" w:type="dxa"/>
            <w:tcBorders>
              <w:top w:val="single" w:sz="4" w:space="0" w:color="000000"/>
              <w:left w:val="nil" w:sz="6" w:space="0" w:color="auto"/>
              <w:bottom w:val="single" w:sz="12" w:space="0" w:color="000000"/>
              <w:right w:val="nil" w:sz="6" w:space="0" w:color="auto"/>
            </w:tcBorders>
          </w:tcPr>
          <w:p>
            <w:pPr>
              <w:pStyle w:val="TableParagraph"/>
              <w:spacing w:line="240" w:lineRule="auto" w:before="72"/>
              <w:ind w:right="105"/>
              <w:jc w:val="right"/>
              <w:rPr>
                <w:rFonts w:ascii="Times New Roman" w:hAnsi="Times New Roman" w:cs="Times New Roman" w:eastAsia="Times New Roman" w:hint="default"/>
                <w:sz w:val="18"/>
                <w:szCs w:val="18"/>
              </w:rPr>
            </w:pPr>
            <w:r>
              <w:rPr>
                <w:rFonts w:ascii="Times New Roman"/>
                <w:spacing w:val="-1"/>
                <w:sz w:val="18"/>
              </w:rPr>
              <w:t>544,965.73</w:t>
            </w:r>
          </w:p>
        </w:tc>
      </w:tr>
    </w:tbl>
    <w:p>
      <w:pPr>
        <w:spacing w:line="386" w:lineRule="auto" w:before="8"/>
        <w:ind w:left="2062" w:right="5954" w:firstLine="0"/>
        <w:jc w:val="left"/>
        <w:rPr>
          <w:rFonts w:ascii="宋体" w:hAnsi="宋体" w:cs="宋体" w:eastAsia="宋体" w:hint="default"/>
          <w:sz w:val="18"/>
          <w:szCs w:val="18"/>
        </w:rPr>
      </w:pPr>
      <w:r>
        <w:rPr/>
        <w:pict>
          <v:group style="position:absolute;margin-left:290.929993pt;margin-top:-71.068283pt;width:.5pt;height:68.9pt;mso-position-horizontal-relative:page;mso-position-vertical-relative:paragraph;z-index:-1279648" coordorigin="5819,-1421" coordsize="10,1378">
            <v:shape style="position:absolute;left:5819;top:-1421;width:10;height:2" type="#_x0000_t75" stroked="false">
              <v:imagedata r:id="rId328" o:title=""/>
            </v:shape>
            <v:group style="position:absolute;left:5819;top:-1400;width:10;height:20" coordorigin="5819,-1400" coordsize="10,20">
              <v:shape style="position:absolute;left:5819;top:-1400;width:10;height:20" coordorigin="5819,-1400" coordsize="10,20" path="m5819,-1381l5828,-1381,5828,-1400,5819,-1400,5819,-1381xe" filled="true" fillcolor="#000000" stroked="false">
                <v:path arrowok="t"/>
                <v:fill type="solid"/>
              </v:shape>
            </v:group>
            <v:group style="position:absolute;left:5819;top:-1381;width:10;height:20" coordorigin="5819,-1381" coordsize="10,20">
              <v:shape style="position:absolute;left:5819;top:-1381;width:10;height:20" coordorigin="5819,-1381" coordsize="10,20" path="m5819,-1361l5828,-1361,5828,-1381,5819,-1381,5819,-1361xe" filled="true" fillcolor="#000000" stroked="false">
                <v:path arrowok="t"/>
                <v:fill type="solid"/>
              </v:shape>
            </v:group>
            <v:group style="position:absolute;left:5819;top:-1361;width:10;height:20" coordorigin="5819,-1361" coordsize="10,20">
              <v:shape style="position:absolute;left:5819;top:-1361;width:10;height:20" coordorigin="5819,-1361" coordsize="10,20" path="m5819,-1342l5828,-1342,5828,-1361,5819,-1361,5819,-1342xe" filled="true" fillcolor="#000000" stroked="false">
                <v:path arrowok="t"/>
                <v:fill type="solid"/>
              </v:shape>
            </v:group>
            <v:group style="position:absolute;left:5819;top:-1342;width:10;height:20" coordorigin="5819,-1342" coordsize="10,20">
              <v:shape style="position:absolute;left:5819;top:-1342;width:10;height:20" coordorigin="5819,-1342" coordsize="10,20" path="m5819,-1323l5828,-1323,5828,-1342,5819,-1342,5819,-1323xe" filled="true" fillcolor="#000000" stroked="false">
                <v:path arrowok="t"/>
                <v:fill type="solid"/>
              </v:shape>
            </v:group>
            <v:group style="position:absolute;left:5819;top:-1323;width:10;height:20" coordorigin="5819,-1323" coordsize="10,20">
              <v:shape style="position:absolute;left:5819;top:-1323;width:10;height:20" coordorigin="5819,-1323" coordsize="10,20" path="m5819,-1304l5828,-1304,5828,-1323,5819,-1323,5819,-1304xe" filled="true" fillcolor="#000000" stroked="false">
                <v:path arrowok="t"/>
                <v:fill type="solid"/>
              </v:shape>
            </v:group>
            <v:group style="position:absolute;left:5819;top:-1304;width:10;height:20" coordorigin="5819,-1304" coordsize="10,20">
              <v:shape style="position:absolute;left:5819;top:-1304;width:10;height:20" coordorigin="5819,-1304" coordsize="10,20" path="m5819,-1285l5828,-1285,5828,-1304,5819,-1304,5819,-1285xe" filled="true" fillcolor="#000000" stroked="false">
                <v:path arrowok="t"/>
                <v:fill type="solid"/>
              </v:shape>
            </v:group>
            <v:group style="position:absolute;left:5819;top:-1285;width:10;height:20" coordorigin="5819,-1285" coordsize="10,20">
              <v:shape style="position:absolute;left:5819;top:-1285;width:10;height:20" coordorigin="5819,-1285" coordsize="10,20" path="m5819,-1265l5828,-1265,5828,-1285,5819,-1285,5819,-1265xe" filled="true" fillcolor="#000000" stroked="false">
                <v:path arrowok="t"/>
                <v:fill type="solid"/>
              </v:shape>
            </v:group>
            <v:group style="position:absolute;left:5819;top:-1265;width:10;height:20" coordorigin="5819,-1265" coordsize="10,20">
              <v:shape style="position:absolute;left:5819;top:-1265;width:10;height:20" coordorigin="5819,-1265" coordsize="10,20" path="m5819,-1246l5828,-1246,5828,-1265,5819,-1265,5819,-1246xe" filled="true" fillcolor="#000000" stroked="false">
                <v:path arrowok="t"/>
                <v:fill type="solid"/>
              </v:shape>
            </v:group>
            <v:group style="position:absolute;left:5819;top:-1246;width:10;height:20" coordorigin="5819,-1246" coordsize="10,20">
              <v:shape style="position:absolute;left:5819;top:-1246;width:10;height:20" coordorigin="5819,-1246" coordsize="10,20" path="m5819,-1227l5828,-1227,5828,-1246,5819,-1246,5819,-1227xe" filled="true" fillcolor="#000000" stroked="false">
                <v:path arrowok="t"/>
                <v:fill type="solid"/>
              </v:shape>
            </v:group>
            <v:group style="position:absolute;left:5819;top:-1227;width:10;height:20" coordorigin="5819,-1227" coordsize="10,20">
              <v:shape style="position:absolute;left:5819;top:-1227;width:10;height:20" coordorigin="5819,-1227" coordsize="10,20" path="m5819,-1208l5828,-1208,5828,-1227,5819,-1227,5819,-1208xe" filled="true" fillcolor="#000000" stroked="false">
                <v:path arrowok="t"/>
                <v:fill type="solid"/>
              </v:shape>
            </v:group>
            <v:group style="position:absolute;left:5819;top:-1208;width:10;height:20" coordorigin="5819,-1208" coordsize="10,20">
              <v:shape style="position:absolute;left:5819;top:-1208;width:10;height:20" coordorigin="5819,-1208" coordsize="10,20" path="m5819,-1189l5828,-1189,5828,-1208,5819,-1208,5819,-1189xe" filled="true" fillcolor="#000000" stroked="false">
                <v:path arrowok="t"/>
                <v:fill type="solid"/>
              </v:shape>
            </v:group>
            <v:group style="position:absolute;left:5819;top:-1189;width:10;height:20" coordorigin="5819,-1189" coordsize="10,20">
              <v:shape style="position:absolute;left:5819;top:-1189;width:10;height:20" coordorigin="5819,-1189" coordsize="10,20" path="m5819,-1169l5828,-1169,5828,-1189,5819,-1189,5819,-1169xe" filled="true" fillcolor="#000000" stroked="false">
                <v:path arrowok="t"/>
                <v:fill type="solid"/>
              </v:shape>
            </v:group>
            <v:group style="position:absolute;left:5819;top:-1169;width:10;height:20" coordorigin="5819,-1169" coordsize="10,20">
              <v:shape style="position:absolute;left:5819;top:-1169;width:10;height:20" coordorigin="5819,-1169" coordsize="10,20" path="m5819,-1150l5828,-1150,5828,-1169,5819,-1169,5819,-1150xe" filled="true" fillcolor="#000000" stroked="false">
                <v:path arrowok="t"/>
                <v:fill type="solid"/>
              </v:shape>
            </v:group>
            <v:group style="position:absolute;left:5819;top:-1150;width:10;height:20" coordorigin="5819,-1150" coordsize="10,20">
              <v:shape style="position:absolute;left:5819;top:-1150;width:10;height:20" coordorigin="5819,-1150" coordsize="10,20" path="m5819,-1131l5828,-1131,5828,-1150,5819,-1150,5819,-1131xe" filled="true" fillcolor="#000000" stroked="false">
                <v:path arrowok="t"/>
                <v:fill type="solid"/>
              </v:shape>
            </v:group>
            <v:group style="position:absolute;left:5819;top:-1131;width:10;height:20" coordorigin="5819,-1131" coordsize="10,20">
              <v:shape style="position:absolute;left:5819;top:-1131;width:10;height:20" coordorigin="5819,-1131" coordsize="10,20" path="m5819,-1112l5828,-1112,5828,-1131,5819,-1131,5819,-1112xe" filled="true" fillcolor="#000000" stroked="false">
                <v:path arrowok="t"/>
                <v:fill type="solid"/>
              </v:shape>
            </v:group>
            <v:group style="position:absolute;left:5819;top:-1052;width:10;height:20" coordorigin="5819,-1052" coordsize="10,20">
              <v:shape style="position:absolute;left:5819;top:-1052;width:10;height:20" coordorigin="5819,-1052" coordsize="10,20" path="m5819,-1033l5828,-1033,5828,-1052,5819,-1052,5819,-1033xe" filled="true" fillcolor="#000000" stroked="false">
                <v:path arrowok="t"/>
                <v:fill type="solid"/>
              </v:shape>
            </v:group>
            <v:group style="position:absolute;left:5819;top:-1033;width:10;height:20" coordorigin="5819,-1033" coordsize="10,20">
              <v:shape style="position:absolute;left:5819;top:-1033;width:10;height:20" coordorigin="5819,-1033" coordsize="10,20" path="m5819,-1013l5828,-1013,5828,-1033,5819,-1033,5819,-1013xe" filled="true" fillcolor="#000000" stroked="false">
                <v:path arrowok="t"/>
                <v:fill type="solid"/>
              </v:shape>
            </v:group>
            <v:group style="position:absolute;left:5819;top:-1013;width:10;height:20" coordorigin="5819,-1013" coordsize="10,20">
              <v:shape style="position:absolute;left:5819;top:-1013;width:10;height:20" coordorigin="5819,-1013" coordsize="10,20" path="m5819,-994l5828,-994,5828,-1013,5819,-1013,5819,-994xe" filled="true" fillcolor="#000000" stroked="false">
                <v:path arrowok="t"/>
                <v:fill type="solid"/>
              </v:shape>
            </v:group>
            <v:group style="position:absolute;left:5819;top:-994;width:10;height:20" coordorigin="5819,-994" coordsize="10,20">
              <v:shape style="position:absolute;left:5819;top:-994;width:10;height:20" coordorigin="5819,-994" coordsize="10,20" path="m5819,-975l5828,-975,5828,-994,5819,-994,5819,-975xe" filled="true" fillcolor="#000000" stroked="false">
                <v:path arrowok="t"/>
                <v:fill type="solid"/>
              </v:shape>
            </v:group>
            <v:group style="position:absolute;left:5819;top:-975;width:10;height:20" coordorigin="5819,-975" coordsize="10,20">
              <v:shape style="position:absolute;left:5819;top:-975;width:10;height:20" coordorigin="5819,-975" coordsize="10,20" path="m5819,-956l5828,-956,5828,-975,5819,-975,5819,-956xe" filled="true" fillcolor="#000000" stroked="false">
                <v:path arrowok="t"/>
                <v:fill type="solid"/>
              </v:shape>
            </v:group>
            <v:group style="position:absolute;left:5819;top:-956;width:10;height:20" coordorigin="5819,-956" coordsize="10,20">
              <v:shape style="position:absolute;left:5819;top:-956;width:10;height:20" coordorigin="5819,-956" coordsize="10,20" path="m5819,-937l5828,-937,5828,-956,5819,-956,5819,-937xe" filled="true" fillcolor="#000000" stroked="false">
                <v:path arrowok="t"/>
                <v:fill type="solid"/>
              </v:shape>
            </v:group>
            <v:group style="position:absolute;left:5819;top:-937;width:10;height:20" coordorigin="5819,-937" coordsize="10,20">
              <v:shape style="position:absolute;left:5819;top:-937;width:10;height:20" coordorigin="5819,-937" coordsize="10,20" path="m5819,-917l5828,-917,5828,-937,5819,-937,5819,-917xe" filled="true" fillcolor="#000000" stroked="false">
                <v:path arrowok="t"/>
                <v:fill type="solid"/>
              </v:shape>
            </v:group>
            <v:group style="position:absolute;left:5819;top:-917;width:10;height:20" coordorigin="5819,-917" coordsize="10,20">
              <v:shape style="position:absolute;left:5819;top:-917;width:10;height:20" coordorigin="5819,-917" coordsize="10,20" path="m5819,-898l5828,-898,5828,-917,5819,-917,5819,-898xe" filled="true" fillcolor="#000000" stroked="false">
                <v:path arrowok="t"/>
                <v:fill type="solid"/>
              </v:shape>
            </v:group>
            <v:group style="position:absolute;left:5819;top:-898;width:10;height:20" coordorigin="5819,-898" coordsize="10,20">
              <v:shape style="position:absolute;left:5819;top:-898;width:10;height:20" coordorigin="5819,-898" coordsize="10,20" path="m5819,-879l5828,-879,5828,-898,5819,-898,5819,-879xe" filled="true" fillcolor="#000000" stroked="false">
                <v:path arrowok="t"/>
                <v:fill type="solid"/>
              </v:shape>
            </v:group>
            <v:group style="position:absolute;left:5819;top:-879;width:10;height:20" coordorigin="5819,-879" coordsize="10,20">
              <v:shape style="position:absolute;left:5819;top:-879;width:10;height:20" coordorigin="5819,-879" coordsize="10,20" path="m5819,-860l5828,-860,5828,-879,5819,-879,5819,-860xe" filled="true" fillcolor="#000000" stroked="false">
                <v:path arrowok="t"/>
                <v:fill type="solid"/>
              </v:shape>
            </v:group>
            <v:group style="position:absolute;left:5819;top:-860;width:10;height:20" coordorigin="5819,-860" coordsize="10,20">
              <v:shape style="position:absolute;left:5819;top:-860;width:10;height:20" coordorigin="5819,-860" coordsize="10,20" path="m5819,-841l5828,-841,5828,-860,5819,-860,5819,-841xe" filled="true" fillcolor="#000000" stroked="false">
                <v:path arrowok="t"/>
                <v:fill type="solid"/>
              </v:shape>
            </v:group>
            <v:group style="position:absolute;left:5819;top:-841;width:10;height:20" coordorigin="5819,-841" coordsize="10,20">
              <v:shape style="position:absolute;left:5819;top:-841;width:10;height:20" coordorigin="5819,-841" coordsize="10,20" path="m5819,-821l5828,-821,5828,-841,5819,-841,5819,-821xe" filled="true" fillcolor="#000000" stroked="false">
                <v:path arrowok="t"/>
                <v:fill type="solid"/>
              </v:shape>
            </v:group>
            <v:group style="position:absolute;left:5819;top:-821;width:10;height:20" coordorigin="5819,-821" coordsize="10,20">
              <v:shape style="position:absolute;left:5819;top:-821;width:10;height:20" coordorigin="5819,-821" coordsize="10,20" path="m5819,-802l5828,-802,5828,-821,5819,-821,5819,-802xe" filled="true" fillcolor="#000000" stroked="false">
                <v:path arrowok="t"/>
                <v:fill type="solid"/>
              </v:shape>
            </v:group>
            <v:group style="position:absolute;left:5819;top:-802;width:10;height:20" coordorigin="5819,-802" coordsize="10,20">
              <v:shape style="position:absolute;left:5819;top:-802;width:10;height:20" coordorigin="5819,-802" coordsize="10,20" path="m5819,-783l5828,-783,5828,-802,5819,-802,5819,-783xe" filled="true" fillcolor="#000000" stroked="false">
                <v:path arrowok="t"/>
                <v:fill type="solid"/>
              </v:shape>
            </v:group>
            <v:group style="position:absolute;left:5819;top:-783;width:10;height:20" coordorigin="5819,-783" coordsize="10,20">
              <v:shape style="position:absolute;left:5819;top:-783;width:10;height:20" coordorigin="5819,-783" coordsize="10,20" path="m5819,-764l5828,-764,5828,-783,5819,-783,5819,-764xe" filled="true" fillcolor="#000000" stroked="false">
                <v:path arrowok="t"/>
                <v:fill type="solid"/>
              </v:shape>
            </v:group>
            <v:group style="position:absolute;left:5819;top:-701;width:10;height:20" coordorigin="5819,-701" coordsize="10,20">
              <v:shape style="position:absolute;left:5819;top:-701;width:10;height:20" coordorigin="5819,-701" coordsize="10,20" path="m5819,-682l5828,-682,5828,-701,5819,-701,5819,-682xe" filled="true" fillcolor="#000000" stroked="false">
                <v:path arrowok="t"/>
                <v:fill type="solid"/>
              </v:shape>
            </v:group>
            <v:group style="position:absolute;left:5819;top:-682;width:10;height:20" coordorigin="5819,-682" coordsize="10,20">
              <v:shape style="position:absolute;left:5819;top:-682;width:10;height:20" coordorigin="5819,-682" coordsize="10,20" path="m5819,-663l5828,-663,5828,-682,5819,-682,5819,-663xe" filled="true" fillcolor="#000000" stroked="false">
                <v:path arrowok="t"/>
                <v:fill type="solid"/>
              </v:shape>
            </v:group>
            <v:group style="position:absolute;left:5819;top:-663;width:10;height:20" coordorigin="5819,-663" coordsize="10,20">
              <v:shape style="position:absolute;left:5819;top:-663;width:10;height:20" coordorigin="5819,-663" coordsize="10,20" path="m5819,-644l5828,-644,5828,-663,5819,-663,5819,-644xe" filled="true" fillcolor="#000000" stroked="false">
                <v:path arrowok="t"/>
                <v:fill type="solid"/>
              </v:shape>
            </v:group>
            <v:group style="position:absolute;left:5819;top:-644;width:10;height:20" coordorigin="5819,-644" coordsize="10,20">
              <v:shape style="position:absolute;left:5819;top:-644;width:10;height:20" coordorigin="5819,-644" coordsize="10,20" path="m5819,-625l5828,-625,5828,-644,5819,-644,5819,-625xe" filled="true" fillcolor="#000000" stroked="false">
                <v:path arrowok="t"/>
                <v:fill type="solid"/>
              </v:shape>
            </v:group>
            <v:group style="position:absolute;left:5819;top:-625;width:10;height:20" coordorigin="5819,-625" coordsize="10,20">
              <v:shape style="position:absolute;left:5819;top:-625;width:10;height:20" coordorigin="5819,-625" coordsize="10,20" path="m5819,-605l5828,-605,5828,-625,5819,-625,5819,-605xe" filled="true" fillcolor="#000000" stroked="false">
                <v:path arrowok="t"/>
                <v:fill type="solid"/>
              </v:shape>
            </v:group>
            <v:group style="position:absolute;left:5819;top:-605;width:10;height:20" coordorigin="5819,-605" coordsize="10,20">
              <v:shape style="position:absolute;left:5819;top:-605;width:10;height:20" coordorigin="5819,-605" coordsize="10,20" path="m5819,-586l5828,-586,5828,-605,5819,-605,5819,-586xe" filled="true" fillcolor="#000000" stroked="false">
                <v:path arrowok="t"/>
                <v:fill type="solid"/>
              </v:shape>
            </v:group>
            <v:group style="position:absolute;left:5819;top:-586;width:10;height:20" coordorigin="5819,-586" coordsize="10,20">
              <v:shape style="position:absolute;left:5819;top:-586;width:10;height:20" coordorigin="5819,-586" coordsize="10,20" path="m5819,-567l5828,-567,5828,-586,5819,-586,5819,-567xe" filled="true" fillcolor="#000000" stroked="false">
                <v:path arrowok="t"/>
                <v:fill type="solid"/>
              </v:shape>
            </v:group>
            <v:group style="position:absolute;left:5819;top:-567;width:10;height:20" coordorigin="5819,-567" coordsize="10,20">
              <v:shape style="position:absolute;left:5819;top:-567;width:10;height:20" coordorigin="5819,-567" coordsize="10,20" path="m5819,-548l5828,-548,5828,-567,5819,-567,5819,-548xe" filled="true" fillcolor="#000000" stroked="false">
                <v:path arrowok="t"/>
                <v:fill type="solid"/>
              </v:shape>
            </v:group>
            <v:group style="position:absolute;left:5819;top:-548;width:10;height:20" coordorigin="5819,-548" coordsize="10,20">
              <v:shape style="position:absolute;left:5819;top:-548;width:10;height:20" coordorigin="5819,-548" coordsize="10,20" path="m5819,-529l5828,-529,5828,-548,5819,-548,5819,-529xe" filled="true" fillcolor="#000000" stroked="false">
                <v:path arrowok="t"/>
                <v:fill type="solid"/>
              </v:shape>
            </v:group>
            <v:group style="position:absolute;left:5819;top:-529;width:10;height:20" coordorigin="5819,-529" coordsize="10,20">
              <v:shape style="position:absolute;left:5819;top:-529;width:10;height:20" coordorigin="5819,-529" coordsize="10,20" path="m5819,-509l5828,-509,5828,-529,5819,-529,5819,-509xe" filled="true" fillcolor="#000000" stroked="false">
                <v:path arrowok="t"/>
                <v:fill type="solid"/>
              </v:shape>
            </v:group>
            <v:group style="position:absolute;left:5819;top:-509;width:10;height:20" coordorigin="5819,-509" coordsize="10,20">
              <v:shape style="position:absolute;left:5819;top:-509;width:10;height:20" coordorigin="5819,-509" coordsize="10,20" path="m5819,-490l5828,-490,5828,-509,5819,-509,5819,-490xe" filled="true" fillcolor="#000000" stroked="false">
                <v:path arrowok="t"/>
                <v:fill type="solid"/>
              </v:shape>
            </v:group>
            <v:group style="position:absolute;left:5819;top:-490;width:10;height:20" coordorigin="5819,-490" coordsize="10,20">
              <v:shape style="position:absolute;left:5819;top:-490;width:10;height:20" coordorigin="5819,-490" coordsize="10,20" path="m5819,-471l5828,-471,5828,-490,5819,-490,5819,-471xe" filled="true" fillcolor="#000000" stroked="false">
                <v:path arrowok="t"/>
                <v:fill type="solid"/>
              </v:shape>
            </v:group>
            <v:group style="position:absolute;left:5819;top:-471;width:10;height:20" coordorigin="5819,-471" coordsize="10,20">
              <v:shape style="position:absolute;left:5819;top:-471;width:10;height:20" coordorigin="5819,-471" coordsize="10,20" path="m5819,-452l5828,-452,5828,-471,5819,-471,5819,-452xe" filled="true" fillcolor="#000000" stroked="false">
                <v:path arrowok="t"/>
                <v:fill type="solid"/>
              </v:shape>
            </v:group>
            <v:group style="position:absolute;left:5819;top:-452;width:10;height:20" coordorigin="5819,-452" coordsize="10,20">
              <v:shape style="position:absolute;left:5819;top:-452;width:10;height:20" coordorigin="5819,-452" coordsize="10,20" path="m5819,-433l5828,-433,5828,-452,5819,-452,5819,-433xe" filled="true" fillcolor="#000000" stroked="false">
                <v:path arrowok="t"/>
                <v:fill type="solid"/>
              </v:shape>
            </v:group>
            <v:group style="position:absolute;left:5819;top:-433;width:10;height:20" coordorigin="5819,-433" coordsize="10,20">
              <v:shape style="position:absolute;left:5819;top:-433;width:10;height:20" coordorigin="5819,-433" coordsize="10,20" path="m5819,-413l5828,-413,5828,-433,5819,-433,5819,-413xe" filled="true" fillcolor="#000000" stroked="false">
                <v:path arrowok="t"/>
                <v:fill type="solid"/>
              </v:shape>
            </v:group>
            <v:group style="position:absolute;left:5819;top:-351;width:10;height:20" coordorigin="5819,-351" coordsize="10,20">
              <v:shape style="position:absolute;left:5819;top:-351;width:10;height:20" coordorigin="5819,-351" coordsize="10,20" path="m5819,-332l5828,-332,5828,-351,5819,-351,5819,-332xe" filled="true" fillcolor="#000000" stroked="false">
                <v:path arrowok="t"/>
                <v:fill type="solid"/>
              </v:shape>
            </v:group>
            <v:group style="position:absolute;left:5819;top:-332;width:10;height:20" coordorigin="5819,-332" coordsize="10,20">
              <v:shape style="position:absolute;left:5819;top:-332;width:10;height:20" coordorigin="5819,-332" coordsize="10,20" path="m5819,-313l5828,-313,5828,-332,5819,-332,5819,-313xe" filled="true" fillcolor="#000000" stroked="false">
                <v:path arrowok="t"/>
                <v:fill type="solid"/>
              </v:shape>
            </v:group>
            <v:group style="position:absolute;left:5819;top:-313;width:10;height:20" coordorigin="5819,-313" coordsize="10,20">
              <v:shape style="position:absolute;left:5819;top:-313;width:10;height:20" coordorigin="5819,-313" coordsize="10,20" path="m5819,-293l5828,-293,5828,-313,5819,-313,5819,-293xe" filled="true" fillcolor="#000000" stroked="false">
                <v:path arrowok="t"/>
                <v:fill type="solid"/>
              </v:shape>
            </v:group>
            <v:group style="position:absolute;left:5819;top:-293;width:10;height:20" coordorigin="5819,-293" coordsize="10,20">
              <v:shape style="position:absolute;left:5819;top:-293;width:10;height:20" coordorigin="5819,-293" coordsize="10,20" path="m5819,-274l5828,-274,5828,-293,5819,-293,5819,-274xe" filled="true" fillcolor="#000000" stroked="false">
                <v:path arrowok="t"/>
                <v:fill type="solid"/>
              </v:shape>
            </v:group>
            <v:group style="position:absolute;left:5819;top:-274;width:10;height:20" coordorigin="5819,-274" coordsize="10,20">
              <v:shape style="position:absolute;left:5819;top:-274;width:10;height:20" coordorigin="5819,-274" coordsize="10,20" path="m5819,-255l5828,-255,5828,-274,5819,-274,5819,-255xe" filled="true" fillcolor="#000000" stroked="false">
                <v:path arrowok="t"/>
                <v:fill type="solid"/>
              </v:shape>
            </v:group>
            <v:group style="position:absolute;left:5819;top:-255;width:10;height:20" coordorigin="5819,-255" coordsize="10,20">
              <v:shape style="position:absolute;left:5819;top:-255;width:10;height:20" coordorigin="5819,-255" coordsize="10,20" path="m5819,-236l5828,-236,5828,-255,5819,-255,5819,-236xe" filled="true" fillcolor="#000000" stroked="false">
                <v:path arrowok="t"/>
                <v:fill type="solid"/>
              </v:shape>
            </v:group>
            <v:group style="position:absolute;left:5819;top:-236;width:10;height:20" coordorigin="5819,-236" coordsize="10,20">
              <v:shape style="position:absolute;left:5819;top:-236;width:10;height:20" coordorigin="5819,-236" coordsize="10,20" path="m5819,-217l5828,-217,5828,-236,5819,-236,5819,-217xe" filled="true" fillcolor="#000000" stroked="false">
                <v:path arrowok="t"/>
                <v:fill type="solid"/>
              </v:shape>
            </v:group>
            <v:group style="position:absolute;left:5819;top:-217;width:10;height:20" coordorigin="5819,-217" coordsize="10,20">
              <v:shape style="position:absolute;left:5819;top:-217;width:10;height:20" coordorigin="5819,-217" coordsize="10,20" path="m5819,-197l5828,-197,5828,-217,5819,-217,5819,-197xe" filled="true" fillcolor="#000000" stroked="false">
                <v:path arrowok="t"/>
                <v:fill type="solid"/>
              </v:shape>
            </v:group>
            <v:group style="position:absolute;left:5819;top:-197;width:10;height:20" coordorigin="5819,-197" coordsize="10,20">
              <v:shape style="position:absolute;left:5819;top:-197;width:10;height:20" coordorigin="5819,-197" coordsize="10,20" path="m5819,-178l5828,-178,5828,-197,5819,-197,5819,-178xe" filled="true" fillcolor="#000000" stroked="false">
                <v:path arrowok="t"/>
                <v:fill type="solid"/>
              </v:shape>
            </v:group>
            <v:group style="position:absolute;left:5819;top:-178;width:10;height:20" coordorigin="5819,-178" coordsize="10,20">
              <v:shape style="position:absolute;left:5819;top:-178;width:10;height:20" coordorigin="5819,-178" coordsize="10,20" path="m5819,-159l5828,-159,5828,-178,5819,-178,5819,-159xe" filled="true" fillcolor="#000000" stroked="false">
                <v:path arrowok="t"/>
                <v:fill type="solid"/>
              </v:shape>
            </v:group>
            <v:group style="position:absolute;left:5819;top:-159;width:10;height:20" coordorigin="5819,-159" coordsize="10,20">
              <v:shape style="position:absolute;left:5819;top:-159;width:10;height:20" coordorigin="5819,-159" coordsize="10,20" path="m5819,-140l5828,-140,5828,-159,5819,-159,5819,-140xe" filled="true" fillcolor="#000000" stroked="false">
                <v:path arrowok="t"/>
                <v:fill type="solid"/>
              </v:shape>
            </v:group>
            <v:group style="position:absolute;left:5819;top:-140;width:10;height:20" coordorigin="5819,-140" coordsize="10,20">
              <v:shape style="position:absolute;left:5819;top:-140;width:10;height:20" coordorigin="5819,-140" coordsize="10,20" path="m5819,-121l5828,-121,5828,-140,5819,-140,5819,-121xe" filled="true" fillcolor="#000000" stroked="false">
                <v:path arrowok="t"/>
                <v:fill type="solid"/>
              </v:shape>
            </v:group>
            <v:group style="position:absolute;left:5819;top:-121;width:10;height:20" coordorigin="5819,-121" coordsize="10,20">
              <v:shape style="position:absolute;left:5819;top:-121;width:10;height:20" coordorigin="5819,-121" coordsize="10,20" path="m5819,-101l5828,-101,5828,-121,5819,-121,5819,-101xe" filled="true" fillcolor="#000000" stroked="false">
                <v:path arrowok="t"/>
                <v:fill type="solid"/>
              </v:shape>
            </v:group>
            <v:group style="position:absolute;left:5819;top:-101;width:10;height:20" coordorigin="5819,-101" coordsize="10,20">
              <v:shape style="position:absolute;left:5819;top:-101;width:10;height:20" coordorigin="5819,-101" coordsize="10,20" path="m5819,-82l5828,-82,5828,-101,5819,-101,5819,-82xe" filled="true" fillcolor="#000000" stroked="false">
                <v:path arrowok="t"/>
                <v:fill type="solid"/>
              </v:shape>
            </v:group>
            <v:group style="position:absolute;left:5819;top:-82;width:10;height:20" coordorigin="5819,-82" coordsize="10,20">
              <v:shape style="position:absolute;left:5819;top:-82;width:10;height:20" coordorigin="5819,-82" coordsize="10,20" path="m5819,-63l5828,-63,5828,-82,5819,-82,5819,-63xe" filled="true" fillcolor="#000000" stroked="false">
                <v:path arrowok="t"/>
                <v:fill type="solid"/>
              </v:shape>
            </v:group>
            <v:group style="position:absolute;left:5819;top:-63;width:10;height:20" coordorigin="5819,-63" coordsize="10,20">
              <v:shape style="position:absolute;left:5819;top:-63;width:10;height:20" coordorigin="5819,-63" coordsize="10,20" path="m5819,-44l5828,-44,5828,-63,5819,-63,5819,-44xe" filled="true" fillcolor="#000000" stroked="false">
                <v:path arrowok="t"/>
                <v:fill type="solid"/>
              </v:shape>
            </v:group>
            <w10:wrap type="none"/>
          </v:group>
        </w:pict>
      </w:r>
      <w:r>
        <w:rPr>
          <w:rFonts w:ascii="Times New Roman" w:hAnsi="Times New Roman" w:cs="Times New Roman" w:eastAsia="Times New Roman" w:hint="default"/>
          <w:sz w:val="18"/>
          <w:szCs w:val="18"/>
        </w:rPr>
        <w:t>5</w:t>
      </w:r>
      <w:r>
        <w:rPr>
          <w:rFonts w:ascii="宋体" w:hAnsi="宋体" w:cs="宋体" w:eastAsia="宋体" w:hint="default"/>
          <w:sz w:val="18"/>
          <w:szCs w:val="18"/>
        </w:rPr>
        <w:t>、子公司会计政策、会计期间差异的说明及处理 各子公司执行与本公司一致的会计政策。 </w:t>
      </w:r>
      <w:r>
        <w:rPr>
          <w:rFonts w:ascii="宋体" w:hAnsi="宋体" w:cs="宋体" w:eastAsia="宋体" w:hint="default"/>
          <w:b/>
          <w:bCs/>
          <w:sz w:val="18"/>
          <w:szCs w:val="18"/>
        </w:rPr>
        <w:t>八、合并财务报表主要项目注释</w:t>
      </w:r>
      <w:r>
        <w:rPr>
          <w:rFonts w:ascii="宋体" w:hAnsi="宋体" w:cs="宋体" w:eastAsia="宋体" w:hint="default"/>
          <w:sz w:val="18"/>
          <w:szCs w:val="18"/>
        </w:rPr>
      </w:r>
    </w:p>
    <w:p>
      <w:pPr>
        <w:spacing w:before="43"/>
        <w:ind w:left="2062" w:right="1306" w:firstLine="0"/>
        <w:jc w:val="left"/>
        <w:rPr>
          <w:rFonts w:ascii="宋体" w:hAnsi="宋体" w:cs="宋体" w:eastAsia="宋体" w:hint="default"/>
          <w:sz w:val="18"/>
          <w:szCs w:val="18"/>
        </w:rPr>
      </w:pPr>
      <w:r>
        <w:rPr/>
        <w:pict>
          <v:shape style="position:absolute;margin-left:157.580002pt;margin-top:24.781712pt;width:.48pt;height:.12pt;mso-position-horizontal-relative:page;mso-position-vertical-relative:paragraph;z-index:-1279624" type="#_x0000_t75" stroked="false">
            <v:imagedata r:id="rId350" o:title=""/>
          </v:shape>
        </w:pict>
      </w:r>
      <w:r>
        <w:rPr/>
        <w:pict>
          <v:shape style="position:absolute;margin-left:344.589996pt;margin-top:24.781712pt;width:.47998pt;height:.12pt;mso-position-horizontal-relative:page;mso-position-vertical-relative:paragraph;z-index:-1279600" type="#_x0000_t75" stroked="false">
            <v:imagedata r:id="rId350" o:title=""/>
          </v:shape>
        </w:pict>
      </w:r>
      <w:r>
        <w:rPr/>
        <w:pict>
          <v:group style="position:absolute;margin-left:157.099991pt;margin-top:35.461693pt;width:372.8pt;height:5.3pt;mso-position-horizontal-relative:page;mso-position-vertical-relative:paragraph;z-index:-1279576" coordorigin="3142,709" coordsize="7456,106">
            <v:shape style="position:absolute;left:3142;top:709;width:1426;height:106" type="#_x0000_t75" stroked="false">
              <v:imagedata r:id="rId351" o:title=""/>
            </v:shape>
            <v:shape style="position:absolute;left:4563;top:805;width:2328;height:10" type="#_x0000_t75" stroked="false">
              <v:imagedata r:id="rId352" o:title=""/>
            </v:shape>
            <v:shape style="position:absolute;left:6887;top:805;width:2293;height:10" type="#_x0000_t75" stroked="false">
              <v:imagedata r:id="rId353" o:title=""/>
            </v:shape>
            <v:shape style="position:absolute;left:9175;top:805;width:1423;height:10" type="#_x0000_t75" stroked="false">
              <v:imagedata r:id="rId336" o:title=""/>
            </v:shape>
            <w10:wrap type="none"/>
          </v:group>
        </w:pict>
      </w:r>
      <w:r>
        <w:rPr/>
        <w:pict>
          <v:group style="position:absolute;margin-left:79.704002pt;margin-top:52.261692pt;width:450.2pt;height:5.55pt;mso-position-horizontal-relative:page;mso-position-vertical-relative:paragraph;z-index:-1279552" coordorigin="1594,1045" coordsize="9004,111">
            <v:shape style="position:absolute;left:1594;top:1045;width:1577;height:110" type="#_x0000_t75" stroked="false">
              <v:imagedata r:id="rId343" o:title=""/>
            </v:shape>
            <v:shape style="position:absolute;left:3147;top:1141;width:1431;height:14" type="#_x0000_t75" stroked="false">
              <v:imagedata r:id="rId332" o:title=""/>
            </v:shape>
            <v:shape style="position:absolute;left:4563;top:1141;width:895;height:14" type="#_x0000_t75" stroked="false">
              <v:imagedata r:id="rId333" o:title=""/>
            </v:shape>
            <v:shape style="position:absolute;left:5444;top:1141;width:1457;height:14" type="#_x0000_t75" stroked="false">
              <v:imagedata r:id="rId354" o:title=""/>
            </v:shape>
            <v:shape style="position:absolute;left:6887;top:1141;width:1430;height:14" type="#_x0000_t75" stroked="false">
              <v:imagedata r:id="rId334" o:title=""/>
            </v:shape>
            <v:shape style="position:absolute;left:8303;top:1141;width:886;height:14" type="#_x0000_t75" stroked="false">
              <v:imagedata r:id="rId355" o:title=""/>
            </v:shape>
            <v:shape style="position:absolute;left:9175;top:1146;width:1423;height:10" type="#_x0000_t75" stroked="false">
              <v:imagedata r:id="rId347" o:title=""/>
            </v:shape>
            <w10:wrap type="none"/>
          </v:group>
        </w:pict>
      </w:r>
      <w:r>
        <w:rPr/>
        <w:pict>
          <v:group style="position:absolute;margin-left:79.704002pt;margin-top:69.30175pt;width:450.2pt;height:5.55pt;mso-position-horizontal-relative:page;mso-position-vertical-relative:paragraph;z-index:-1279528" coordorigin="1594,1386" coordsize="9004,111">
            <v:shape style="position:absolute;left:1594;top:1386;width:1577;height:110" type="#_x0000_t75" stroked="false">
              <v:imagedata r:id="rId343" o:title=""/>
            </v:shape>
            <v:shape style="position:absolute;left:3147;top:1482;width:1431;height:14" type="#_x0000_t75" stroked="false">
              <v:imagedata r:id="rId332" o:title=""/>
            </v:shape>
            <v:shape style="position:absolute;left:4563;top:1482;width:895;height:14" type="#_x0000_t75" stroked="false">
              <v:imagedata r:id="rId333" o:title=""/>
            </v:shape>
            <v:shape style="position:absolute;left:5444;top:1482;width:1457;height:14" type="#_x0000_t75" stroked="false">
              <v:imagedata r:id="rId356" o:title=""/>
            </v:shape>
            <v:shape style="position:absolute;left:6887;top:1482;width:1430;height:14" type="#_x0000_t75" stroked="false">
              <v:imagedata r:id="rId334" o:title=""/>
            </v:shape>
            <v:shape style="position:absolute;left:8303;top:1482;width:886;height:14" type="#_x0000_t75" stroked="false">
              <v:imagedata r:id="rId357" o:title=""/>
            </v:shape>
            <v:shape style="position:absolute;left:9175;top:1487;width:1423;height:10" type="#_x0000_t75" stroked="false">
              <v:imagedata r:id="rId336" o:title=""/>
            </v:shape>
            <w10:wrap type="none"/>
          </v:group>
        </w:pict>
      </w:r>
      <w:r>
        <w:rPr/>
        <w:pict>
          <v:group style="position:absolute;margin-left:79.704002pt;margin-top:86.34169pt;width:450.2pt;height:5.4pt;mso-position-horizontal-relative:page;mso-position-vertical-relative:paragraph;z-index:-1279504" coordorigin="1594,1727" coordsize="9004,108">
            <v:shape style="position:absolute;left:1594;top:1727;width:1577;height:108" type="#_x0000_t75" stroked="false">
              <v:imagedata r:id="rId358" o:title=""/>
            </v:shape>
            <v:shape style="position:absolute;left:3147;top:1823;width:1431;height:12" type="#_x0000_t75" stroked="false">
              <v:imagedata r:id="rId359" o:title=""/>
            </v:shape>
            <v:shape style="position:absolute;left:4563;top:1823;width:895;height:12" type="#_x0000_t75" stroked="false">
              <v:imagedata r:id="rId360" o:title=""/>
            </v:shape>
            <v:shape style="position:absolute;left:5444;top:1823;width:1457;height:12" type="#_x0000_t75" stroked="false">
              <v:imagedata r:id="rId361" o:title=""/>
            </v:shape>
            <v:shape style="position:absolute;left:6887;top:1823;width:1430;height:12" type="#_x0000_t75" stroked="false">
              <v:imagedata r:id="rId362" o:title=""/>
            </v:shape>
            <v:shape style="position:absolute;left:8303;top:1823;width:886;height:12" type="#_x0000_t75" stroked="false">
              <v:imagedata r:id="rId363" o:title=""/>
            </v:shape>
            <v:shape style="position:absolute;left:9175;top:1825;width:1423;height:10" type="#_x0000_t75" stroked="false">
              <v:imagedata r:id="rId336" o:title=""/>
            </v:shape>
            <w10:wrap type="none"/>
          </v:group>
        </w:pict>
      </w:r>
      <w:r>
        <w:rPr/>
        <w:pict>
          <v:group style="position:absolute;margin-left:79.704002pt;margin-top:103.261688pt;width:450.2pt;height:5.55pt;mso-position-horizontal-relative:page;mso-position-vertical-relative:paragraph;z-index:-1279480" coordorigin="1594,2065" coordsize="9004,111">
            <v:shape style="position:absolute;left:1594;top:2065;width:1577;height:110" type="#_x0000_t75" stroked="false">
              <v:imagedata r:id="rId343" o:title=""/>
            </v:shape>
            <v:shape style="position:absolute;left:3147;top:2161;width:1431;height:14" type="#_x0000_t75" stroked="false">
              <v:imagedata r:id="rId332" o:title=""/>
            </v:shape>
            <v:shape style="position:absolute;left:4563;top:2161;width:895;height:14" type="#_x0000_t75" stroked="false">
              <v:imagedata r:id="rId333" o:title=""/>
            </v:shape>
            <v:shape style="position:absolute;left:5444;top:2166;width:1448;height:10" type="#_x0000_t75" stroked="false">
              <v:imagedata r:id="rId345" o:title=""/>
            </v:shape>
            <v:shape style="position:absolute;left:6887;top:2161;width:1430;height:14" type="#_x0000_t75" stroked="false">
              <v:imagedata r:id="rId334" o:title=""/>
            </v:shape>
            <v:shape style="position:absolute;left:8303;top:2166;width:877;height:10" type="#_x0000_t75" stroked="false">
              <v:imagedata r:id="rId346" o:title=""/>
            </v:shape>
            <v:shape style="position:absolute;left:9175;top:2166;width:1423;height:10" type="#_x0000_t75" stroked="false">
              <v:imagedata r:id="rId347" o:title=""/>
            </v:shape>
            <w10:wrap type="none"/>
          </v:group>
        </w:pic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．货币资金</w:t>
      </w:r>
      <w:r>
        <w:rPr>
          <w:rFonts w:ascii="宋体" w:hAnsi="宋体" w:cs="宋体" w:eastAsia="宋体" w:hint="default"/>
          <w:sz w:val="18"/>
          <w:szCs w:val="18"/>
        </w:rPr>
      </w:r>
    </w:p>
    <w:p>
      <w:pPr>
        <w:spacing w:line="240" w:lineRule="auto" w:before="6"/>
        <w:rPr>
          <w:rFonts w:ascii="宋体" w:hAnsi="宋体" w:cs="宋体" w:eastAsia="宋体" w:hint="default"/>
          <w:b/>
          <w:bCs/>
          <w:sz w:val="14"/>
          <w:szCs w:val="14"/>
        </w:rPr>
      </w:pPr>
    </w:p>
    <w:tbl>
      <w:tblPr>
        <w:tblW w:w="0" w:type="auto"/>
        <w:jc w:val="left"/>
        <w:tblInd w:w="1667" w:type="dxa"/>
        <w:tblLayout w:type="fixed"/>
        <w:tblCellMar>
          <w:top w:w="0" w:type="dxa"/>
          <w:left w:w="0" w:type="dxa"/>
          <w:bottom w:w="0" w:type="dxa"/>
          <w:right w:w="0" w:type="dxa"/>
        </w:tblCellMar>
        <w:tblLook w:val="01E0"/>
      </w:tblPr>
      <w:tblGrid>
        <w:gridCol w:w="1489"/>
        <w:gridCol w:w="1417"/>
        <w:gridCol w:w="881"/>
        <w:gridCol w:w="1443"/>
        <w:gridCol w:w="1416"/>
        <w:gridCol w:w="872"/>
        <w:gridCol w:w="1341"/>
      </w:tblGrid>
      <w:tr>
        <w:trPr>
          <w:trHeight w:val="252" w:hRule="exact"/>
        </w:trPr>
        <w:tc>
          <w:tcPr>
            <w:tcW w:w="2906" w:type="dxa"/>
            <w:gridSpan w:val="2"/>
            <w:tcBorders>
              <w:top w:val="single" w:sz="12" w:space="0" w:color="000000"/>
              <w:left w:val="nil" w:sz="6" w:space="0" w:color="auto"/>
              <w:bottom w:val="nil" w:sz="6" w:space="0" w:color="auto"/>
              <w:right w:val="nil" w:sz="6" w:space="0" w:color="auto"/>
            </w:tcBorders>
          </w:tcPr>
          <w:p>
            <w:pPr/>
          </w:p>
        </w:tc>
        <w:tc>
          <w:tcPr>
            <w:tcW w:w="881"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23"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443"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tc>
        <w:tc>
          <w:tcPr>
            <w:tcW w:w="1416" w:type="dxa"/>
            <w:tcBorders>
              <w:top w:val="single" w:sz="12"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8"/>
                <w:szCs w:val="18"/>
              </w:rPr>
            </w:pPr>
          </w:p>
        </w:tc>
        <w:tc>
          <w:tcPr>
            <w:tcW w:w="87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166"/>
              <w:jc w:val="right"/>
              <w:rPr>
                <w:rFonts w:ascii="宋体" w:hAnsi="宋体" w:cs="宋体" w:eastAsia="宋体" w:hint="default"/>
                <w:sz w:val="18"/>
                <w:szCs w:val="18"/>
              </w:rPr>
            </w:pPr>
            <w:r>
              <w:rPr>
                <w:rFonts w:ascii="宋体" w:hAnsi="宋体" w:cs="宋体" w:eastAsia="宋体" w:hint="default"/>
                <w:sz w:val="18"/>
                <w:szCs w:val="18"/>
              </w:rPr>
              <w:t>期初数</w:t>
            </w:r>
          </w:p>
        </w:tc>
        <w:tc>
          <w:tcPr>
            <w:tcW w:w="1341" w:type="dxa"/>
            <w:vMerge w:val="restart"/>
            <w:tcBorders>
              <w:top w:val="single" w:sz="12" w:space="0" w:color="000000"/>
              <w:left w:val="nil" w:sz="6" w:space="0" w:color="auto"/>
              <w:right w:val="nil" w:sz="6" w:space="0" w:color="auto"/>
            </w:tcBorders>
          </w:tcPr>
          <w:p>
            <w:pPr/>
          </w:p>
        </w:tc>
      </w:tr>
      <w:tr>
        <w:trPr>
          <w:trHeight w:val="164"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174" w:lineRule="exact"/>
              <w:ind w:right="68"/>
              <w:jc w:val="center"/>
              <w:rPr>
                <w:rFonts w:ascii="宋体" w:hAnsi="宋体" w:cs="宋体" w:eastAsia="宋体" w:hint="default"/>
                <w:sz w:val="18"/>
                <w:szCs w:val="18"/>
              </w:rPr>
            </w:pPr>
            <w:r>
              <w:rPr>
                <w:rFonts w:ascii="宋体" w:hAnsi="宋体" w:cs="宋体" w:eastAsia="宋体" w:hint="default"/>
                <w:sz w:val="18"/>
                <w:szCs w:val="18"/>
              </w:rPr>
              <w:t>项目</w:t>
            </w:r>
          </w:p>
        </w:tc>
        <w:tc>
          <w:tcPr>
            <w:tcW w:w="1417"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vMerge/>
            <w:tcBorders>
              <w:left w:val="nil" w:sz="6" w:space="0" w:color="auto"/>
              <w:bottom w:val="nil" w:sz="6" w:space="0" w:color="auto"/>
              <w:right w:val="nil" w:sz="6" w:space="0" w:color="auto"/>
            </w:tcBorders>
          </w:tcPr>
          <w:p>
            <w:pPr/>
          </w:p>
        </w:tc>
      </w:tr>
      <w:tr>
        <w:trPr>
          <w:trHeight w:val="170" w:hRule="exact"/>
        </w:trPr>
        <w:tc>
          <w:tcPr>
            <w:tcW w:w="1489"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汇率</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266" w:right="0"/>
              <w:jc w:val="left"/>
              <w:rPr>
                <w:rFonts w:ascii="宋体" w:hAnsi="宋体" w:cs="宋体" w:eastAsia="宋体" w:hint="default"/>
                <w:sz w:val="18"/>
                <w:szCs w:val="18"/>
              </w:rPr>
            </w:pPr>
            <w:r>
              <w:rPr>
                <w:rFonts w:ascii="宋体" w:hAnsi="宋体" w:cs="宋体" w:eastAsia="宋体" w:hint="default"/>
                <w:sz w:val="18"/>
                <w:szCs w:val="18"/>
              </w:rPr>
              <w:t>折合人民币</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2"/>
              <w:jc w:val="center"/>
              <w:rPr>
                <w:rFonts w:ascii="宋体" w:hAnsi="宋体" w:cs="宋体" w:eastAsia="宋体" w:hint="default"/>
                <w:sz w:val="18"/>
                <w:szCs w:val="18"/>
              </w:rPr>
            </w:pPr>
            <w:r>
              <w:rPr>
                <w:rFonts w:ascii="宋体" w:hAnsi="宋体" w:cs="宋体" w:eastAsia="宋体" w:hint="default"/>
                <w:sz w:val="18"/>
                <w:szCs w:val="18"/>
              </w:rPr>
              <w:t>原币</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249" w:right="0"/>
              <w:jc w:val="left"/>
              <w:rPr>
                <w:rFonts w:ascii="宋体" w:hAnsi="宋体" w:cs="宋体" w:eastAsia="宋体" w:hint="default"/>
                <w:sz w:val="18"/>
                <w:szCs w:val="18"/>
              </w:rPr>
            </w:pPr>
            <w:r>
              <w:rPr>
                <w:rFonts w:ascii="宋体" w:hAnsi="宋体" w:cs="宋体" w:eastAsia="宋体" w:hint="default"/>
                <w:sz w:val="18"/>
                <w:szCs w:val="18"/>
              </w:rPr>
              <w:t>汇率</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170" w:lineRule="exact"/>
              <w:ind w:left="249" w:right="0"/>
              <w:jc w:val="left"/>
              <w:rPr>
                <w:rFonts w:ascii="宋体" w:hAnsi="宋体" w:cs="宋体" w:eastAsia="宋体" w:hint="default"/>
                <w:sz w:val="18"/>
                <w:szCs w:val="18"/>
              </w:rPr>
            </w:pPr>
            <w:r>
              <w:rPr>
                <w:rFonts w:ascii="宋体" w:hAnsi="宋体" w:cs="宋体" w:eastAsia="宋体" w:hint="default"/>
                <w:sz w:val="18"/>
                <w:szCs w:val="18"/>
              </w:rPr>
              <w:t>折合人民币</w:t>
            </w:r>
          </w:p>
        </w:tc>
      </w:tr>
      <w:tr>
        <w:trPr>
          <w:trHeight w:val="87"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1417"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187,612.85</w:t>
            </w: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138,191.55</w:t>
            </w:r>
          </w:p>
        </w:tc>
      </w:tr>
      <w:tr>
        <w:trPr>
          <w:trHeight w:val="70"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187"/>
              <w:jc w:val="right"/>
              <w:rPr>
                <w:rFonts w:ascii="宋体" w:hAnsi="宋体" w:cs="宋体" w:eastAsia="宋体" w:hint="default"/>
                <w:sz w:val="18"/>
                <w:szCs w:val="18"/>
              </w:rPr>
            </w:pPr>
            <w:r>
              <w:rPr>
                <w:rFonts w:ascii="宋体" w:hAnsi="宋体" w:cs="宋体" w:eastAsia="宋体" w:hint="default"/>
                <w:sz w:val="18"/>
                <w:szCs w:val="18"/>
              </w:rPr>
              <w:t>其中：人民币</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175,698.36</w:t>
            </w: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175,698.36</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129,069.43</w:t>
            </w: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129,069.43</w:t>
            </w:r>
          </w:p>
        </w:tc>
      </w:tr>
      <w:tr>
        <w:trPr>
          <w:trHeight w:val="68"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754"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60.00</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171" w:right="0"/>
              <w:jc w:val="center"/>
              <w:rPr>
                <w:rFonts w:ascii="Times New Roman" w:hAnsi="Times New Roman" w:cs="Times New Roman" w:eastAsia="Times New Roman" w:hint="default"/>
                <w:sz w:val="18"/>
                <w:szCs w:val="18"/>
              </w:rPr>
            </w:pPr>
            <w:r>
              <w:rPr>
                <w:rFonts w:ascii="Times New Roman"/>
                <w:sz w:val="18"/>
              </w:rPr>
              <w:t>6.6227</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2"/>
              <w:jc w:val="right"/>
              <w:rPr>
                <w:rFonts w:ascii="Times New Roman" w:hAnsi="Times New Roman" w:cs="Times New Roman" w:eastAsia="Times New Roman" w:hint="default"/>
                <w:sz w:val="18"/>
                <w:szCs w:val="18"/>
              </w:rPr>
            </w:pPr>
            <w:r>
              <w:rPr>
                <w:rFonts w:ascii="Times New Roman"/>
                <w:spacing w:val="-1"/>
                <w:sz w:val="18"/>
              </w:rPr>
              <w:t>397.36</w:t>
            </w: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80"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754"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z w:val="18"/>
              </w:rPr>
              <w:t>59.00</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71" w:right="0"/>
              <w:jc w:val="center"/>
              <w:rPr>
                <w:rFonts w:ascii="Times New Roman" w:hAnsi="Times New Roman" w:cs="Times New Roman" w:eastAsia="Times New Roman" w:hint="default"/>
                <w:sz w:val="18"/>
                <w:szCs w:val="18"/>
              </w:rPr>
            </w:pPr>
            <w:r>
              <w:rPr>
                <w:rFonts w:ascii="Times New Roman"/>
                <w:sz w:val="18"/>
              </w:rPr>
              <w:t>8.8065</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519.58</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4"/>
              <w:jc w:val="right"/>
              <w:rPr>
                <w:rFonts w:ascii="Times New Roman" w:hAnsi="Times New Roman" w:cs="Times New Roman" w:eastAsia="Times New Roman" w:hint="default"/>
                <w:sz w:val="18"/>
                <w:szCs w:val="18"/>
              </w:rPr>
            </w:pPr>
            <w:r>
              <w:rPr>
                <w:rFonts w:ascii="Times New Roman"/>
                <w:spacing w:val="-1"/>
                <w:sz w:val="18"/>
              </w:rPr>
              <w:t>782.00</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9.7971</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w w:val="95"/>
                <w:sz w:val="18"/>
              </w:rPr>
              <w:t>7,661.33</w:t>
            </w:r>
          </w:p>
        </w:tc>
      </w:tr>
      <w:tr>
        <w:trPr>
          <w:trHeight w:val="71"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754" w:right="0"/>
              <w:jc w:val="left"/>
              <w:rPr>
                <w:rFonts w:ascii="宋体" w:hAnsi="宋体" w:cs="宋体" w:eastAsia="宋体" w:hint="default"/>
                <w:sz w:val="18"/>
                <w:szCs w:val="18"/>
              </w:rPr>
            </w:pPr>
            <w:r>
              <w:rPr>
                <w:rFonts w:ascii="宋体" w:hAnsi="宋体" w:cs="宋体" w:eastAsia="宋体" w:hint="default"/>
                <w:sz w:val="18"/>
                <w:szCs w:val="18"/>
              </w:rPr>
              <w:t>英镑</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453.10</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79" w:right="0"/>
              <w:jc w:val="center"/>
              <w:rPr>
                <w:rFonts w:ascii="Times New Roman" w:hAnsi="Times New Roman" w:cs="Times New Roman" w:eastAsia="Times New Roman" w:hint="default"/>
                <w:sz w:val="18"/>
                <w:szCs w:val="18"/>
              </w:rPr>
            </w:pPr>
            <w:r>
              <w:rPr>
                <w:rFonts w:ascii="Times New Roman"/>
                <w:sz w:val="18"/>
              </w:rPr>
              <w:t>10.2182</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w w:val="95"/>
                <w:sz w:val="18"/>
              </w:rPr>
              <w:t>4,629.87</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18"/>
                <w:szCs w:val="18"/>
              </w:rPr>
            </w:pPr>
            <w:r>
              <w:rPr>
                <w:rFonts w:ascii="Times New Roman"/>
                <w:spacing w:val="-1"/>
                <w:sz w:val="18"/>
              </w:rPr>
              <w:t>3.10</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z w:val="18"/>
              </w:rPr>
              <w:t>10.9780</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z w:val="18"/>
              </w:rPr>
              <w:t>34.03</w:t>
            </w:r>
          </w:p>
        </w:tc>
      </w:tr>
      <w:tr>
        <w:trPr>
          <w:trHeight w:val="68"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3"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75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w w:val="95"/>
                <w:sz w:val="18"/>
              </w:rPr>
              <w:t>7,483.20</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79" w:right="0"/>
              <w:jc w:val="center"/>
              <w:rPr>
                <w:rFonts w:ascii="Times New Roman" w:hAnsi="Times New Roman" w:cs="Times New Roman" w:eastAsia="Times New Roman" w:hint="default"/>
                <w:sz w:val="18"/>
                <w:szCs w:val="18"/>
              </w:rPr>
            </w:pPr>
            <w:r>
              <w:rPr>
                <w:rFonts w:ascii="Times New Roman"/>
                <w:sz w:val="18"/>
              </w:rPr>
              <w:t>0.85093</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z w:val="18"/>
              </w:rPr>
              <w:t>6,367.68</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w w:val="95"/>
                <w:sz w:val="18"/>
              </w:rPr>
              <w:t>1,620.40</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0.8805</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Times New Roman" w:hAnsi="Times New Roman" w:cs="Times New Roman" w:eastAsia="Times New Roman" w:hint="default"/>
                <w:sz w:val="18"/>
                <w:szCs w:val="18"/>
              </w:rPr>
            </w:pPr>
            <w:r>
              <w:rPr>
                <w:rFonts w:ascii="Times New Roman"/>
                <w:w w:val="95"/>
                <w:sz w:val="18"/>
              </w:rPr>
              <w:t>1,426.76</w:t>
            </w:r>
          </w:p>
        </w:tc>
      </w:tr>
      <w:tr>
        <w:trPr>
          <w:trHeight w:val="68"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417"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356,368,854.30</w:t>
            </w: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413,657,332.14</w:t>
            </w:r>
          </w:p>
        </w:tc>
      </w:tr>
      <w:tr>
        <w:trPr>
          <w:trHeight w:val="70"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187"/>
              <w:jc w:val="right"/>
              <w:rPr>
                <w:rFonts w:ascii="宋体" w:hAnsi="宋体" w:cs="宋体" w:eastAsia="宋体" w:hint="default"/>
                <w:sz w:val="18"/>
                <w:szCs w:val="18"/>
              </w:rPr>
            </w:pPr>
            <w:r>
              <w:rPr>
                <w:rFonts w:ascii="宋体" w:hAnsi="宋体" w:cs="宋体" w:eastAsia="宋体" w:hint="default"/>
                <w:sz w:val="18"/>
                <w:szCs w:val="18"/>
              </w:rPr>
              <w:t>其中：人民币</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353,433,586.94</w:t>
            </w: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353,433,586.94</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410,909,441.01</w:t>
            </w: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410,909,441.01</w:t>
            </w:r>
          </w:p>
        </w:tc>
      </w:tr>
      <w:tr>
        <w:trPr>
          <w:trHeight w:val="68"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3"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754"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265,992.09</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171" w:right="0"/>
              <w:jc w:val="center"/>
              <w:rPr>
                <w:rFonts w:ascii="Times New Roman" w:hAnsi="Times New Roman" w:cs="Times New Roman" w:eastAsia="Times New Roman" w:hint="default"/>
                <w:sz w:val="18"/>
                <w:szCs w:val="18"/>
              </w:rPr>
            </w:pPr>
            <w:r>
              <w:rPr>
                <w:rFonts w:ascii="Times New Roman"/>
                <w:sz w:val="18"/>
              </w:rPr>
              <w:t>6.6227</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1,761,585.81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243,866.93</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6.8282</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Times New Roman" w:hAnsi="Times New Roman" w:cs="Times New Roman" w:eastAsia="Times New Roman" w:hint="default"/>
                <w:sz w:val="18"/>
                <w:szCs w:val="18"/>
              </w:rPr>
            </w:pPr>
            <w:r>
              <w:rPr>
                <w:rFonts w:ascii="Times New Roman"/>
                <w:spacing w:val="-1"/>
                <w:sz w:val="18"/>
              </w:rPr>
              <w:t>1,665,172.17</w:t>
            </w:r>
          </w:p>
        </w:tc>
      </w:tr>
      <w:tr>
        <w:trPr>
          <w:trHeight w:val="68"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754"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133,274.44</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71" w:right="0"/>
              <w:jc w:val="center"/>
              <w:rPr>
                <w:rFonts w:ascii="Times New Roman" w:hAnsi="Times New Roman" w:cs="Times New Roman" w:eastAsia="Times New Roman" w:hint="default"/>
                <w:sz w:val="18"/>
                <w:szCs w:val="18"/>
              </w:rPr>
            </w:pPr>
            <w:r>
              <w:rPr>
                <w:rFonts w:ascii="Times New Roman"/>
                <w:sz w:val="18"/>
              </w:rPr>
              <w:t>8.8065</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1,173,681.36</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110,514.21</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9.7971</w:t>
            </w:r>
            <w:r>
              <w:rPr>
                <w:rFonts w:ascii="Times New Roman"/>
                <w:sz w:val="18"/>
              </w:rPr>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1,082,718.77</w:t>
            </w:r>
          </w:p>
        </w:tc>
      </w:tr>
      <w:tr>
        <w:trPr>
          <w:trHeight w:val="70"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754"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0.22</w:t>
            </w:r>
          </w:p>
        </w:tc>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79" w:right="0"/>
              <w:jc w:val="center"/>
              <w:rPr>
                <w:rFonts w:ascii="Times New Roman" w:hAnsi="Times New Roman" w:cs="Times New Roman" w:eastAsia="Times New Roman" w:hint="default"/>
                <w:sz w:val="18"/>
                <w:szCs w:val="18"/>
              </w:rPr>
            </w:pPr>
            <w:r>
              <w:rPr>
                <w:rFonts w:ascii="Times New Roman"/>
                <w:sz w:val="18"/>
              </w:rPr>
              <w:t>0.85093</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0.19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2"/>
              <w:jc w:val="right"/>
              <w:rPr>
                <w:rFonts w:ascii="Times New Roman" w:hAnsi="Times New Roman" w:cs="Times New Roman" w:eastAsia="Times New Roman" w:hint="default"/>
                <w:sz w:val="18"/>
                <w:szCs w:val="18"/>
              </w:rPr>
            </w:pPr>
            <w:r>
              <w:rPr>
                <w:rFonts w:ascii="Times New Roman"/>
                <w:spacing w:val="-1"/>
                <w:sz w:val="18"/>
              </w:rPr>
              <w:t>0.22</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0.8805</w:t>
            </w: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0.19</w:t>
            </w:r>
          </w:p>
        </w:tc>
      </w:tr>
      <w:tr>
        <w:trPr>
          <w:trHeight w:val="68"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3"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417"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3"/>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68"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48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187"/>
              <w:jc w:val="right"/>
              <w:rPr>
                <w:rFonts w:ascii="宋体" w:hAnsi="宋体" w:cs="宋体" w:eastAsia="宋体" w:hint="default"/>
                <w:sz w:val="18"/>
                <w:szCs w:val="18"/>
              </w:rPr>
            </w:pPr>
            <w:r>
              <w:rPr>
                <w:rFonts w:ascii="宋体" w:hAnsi="宋体" w:cs="宋体" w:eastAsia="宋体" w:hint="default"/>
                <w:sz w:val="18"/>
                <w:szCs w:val="18"/>
              </w:rPr>
              <w:t>其中：人民币</w:t>
            </w:r>
          </w:p>
        </w:tc>
        <w:tc>
          <w:tcPr>
            <w:tcW w:w="1417"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50,000.00</w:t>
            </w: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70" w:hRule="exact"/>
        </w:trPr>
        <w:tc>
          <w:tcPr>
            <w:tcW w:w="14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872" w:type="dxa"/>
            <w:tcBorders>
              <w:top w:val="nil" w:sz="6" w:space="0" w:color="auto"/>
              <w:left w:val="single" w:sz="4" w:space="0" w:color="000000"/>
              <w:bottom w:val="nil" w:sz="6" w:space="0" w:color="auto"/>
              <w:right w:val="single" w:sz="4" w:space="0" w:color="000000"/>
            </w:tcBorders>
          </w:tcPr>
          <w:p>
            <w:pPr/>
          </w:p>
        </w:tc>
        <w:tc>
          <w:tcPr>
            <w:tcW w:w="1341"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489"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2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7" w:type="dxa"/>
            <w:tcBorders>
              <w:top w:val="nil" w:sz="6" w:space="0" w:color="auto"/>
              <w:left w:val="single" w:sz="4" w:space="0" w:color="000000"/>
              <w:bottom w:val="single" w:sz="12" w:space="0" w:color="000000"/>
              <w:right w:val="single" w:sz="4" w:space="0" w:color="000000"/>
            </w:tcBorders>
          </w:tcPr>
          <w:p>
            <w:pPr/>
          </w:p>
        </w:tc>
        <w:tc>
          <w:tcPr>
            <w:tcW w:w="881" w:type="dxa"/>
            <w:tcBorders>
              <w:top w:val="nil" w:sz="6" w:space="0" w:color="auto"/>
              <w:left w:val="single" w:sz="4" w:space="0" w:color="000000"/>
              <w:bottom w:val="single" w:sz="12" w:space="0" w:color="000000"/>
              <w:right w:val="single" w:sz="4" w:space="0" w:color="000000"/>
            </w:tcBorders>
          </w:tcPr>
          <w:p>
            <w:pPr/>
          </w:p>
        </w:tc>
        <w:tc>
          <w:tcPr>
            <w:tcW w:w="14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356,556,467.15</w:t>
            </w:r>
          </w:p>
        </w:tc>
        <w:tc>
          <w:tcPr>
            <w:tcW w:w="1416" w:type="dxa"/>
            <w:tcBorders>
              <w:top w:val="nil" w:sz="6" w:space="0" w:color="auto"/>
              <w:left w:val="single" w:sz="4" w:space="0" w:color="000000"/>
              <w:bottom w:val="single" w:sz="12" w:space="0" w:color="000000"/>
              <w:right w:val="single" w:sz="4" w:space="0" w:color="000000"/>
            </w:tcBorders>
          </w:tcPr>
          <w:p>
            <w:pPr/>
          </w:p>
        </w:tc>
        <w:tc>
          <w:tcPr>
            <w:tcW w:w="872" w:type="dxa"/>
            <w:tcBorders>
              <w:top w:val="nil" w:sz="6" w:space="0" w:color="auto"/>
              <w:left w:val="single" w:sz="4" w:space="0" w:color="000000"/>
              <w:bottom w:val="single" w:sz="12" w:space="0" w:color="000000"/>
              <w:right w:val="single" w:sz="4" w:space="0" w:color="000000"/>
            </w:tcBorders>
          </w:tcPr>
          <w:p>
            <w:pPr/>
          </w:p>
        </w:tc>
        <w:tc>
          <w:tcPr>
            <w:tcW w:w="1341" w:type="dxa"/>
            <w:tcBorders>
              <w:top w:val="nil" w:sz="6" w:space="0" w:color="auto"/>
              <w:left w:val="single" w:sz="4" w:space="0" w:color="000000"/>
              <w:bottom w:val="single" w:sz="12" w:space="0" w:color="000000"/>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413,845,523.69</w:t>
            </w:r>
          </w:p>
        </w:tc>
      </w:tr>
    </w:tbl>
    <w:p>
      <w:pPr>
        <w:spacing w:after="0" w:line="240" w:lineRule="auto"/>
        <w:jc w:val="right"/>
        <w:rPr>
          <w:rFonts w:ascii="Times New Roman" w:hAnsi="Times New Roman" w:cs="Times New Roman" w:eastAsia="Times New Roman" w:hint="default"/>
          <w:sz w:val="18"/>
          <w:szCs w:val="18"/>
        </w:rPr>
        <w:sectPr>
          <w:headerReference w:type="default" r:id="rId329"/>
          <w:footerReference w:type="default" r:id="rId330"/>
          <w:pgSz w:w="11910" w:h="16840"/>
          <w:pgMar w:header="898" w:footer="0" w:top="1080" w:bottom="0" w:left="0" w:right="0"/>
        </w:sectPr>
      </w:pPr>
    </w:p>
    <w:p>
      <w:pPr>
        <w:spacing w:before="69"/>
        <w:ind w:left="2062" w:right="1306"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line="230" w:lineRule="exact" w:before="66"/>
        <w:ind w:left="1702" w:right="1403"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）报告期末货币资金较上期末减少</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57,289,056.54</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元，主要系本期募投项目投入及收购股权、新设公司支出 所致；</w:t>
      </w:r>
    </w:p>
    <w:p>
      <w:pPr>
        <w:spacing w:line="240" w:lineRule="exact" w:before="1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）银行存款中含七天通知存款 </w:t>
      </w:r>
      <w:r>
        <w:rPr>
          <w:rFonts w:ascii="Times New Roman" w:hAnsi="Times New Roman" w:cs="Times New Roman" w:eastAsia="Times New Roman" w:hint="default"/>
          <w:sz w:val="18"/>
          <w:szCs w:val="18"/>
        </w:rPr>
        <w:t>29,500,000.00  </w:t>
      </w:r>
      <w:r>
        <w:rPr>
          <w:rFonts w:ascii="宋体" w:hAnsi="宋体" w:cs="宋体" w:eastAsia="宋体" w:hint="default"/>
          <w:spacing w:val="5"/>
          <w:sz w:val="18"/>
          <w:szCs w:val="18"/>
        </w:rPr>
        <w:t>元，定期存款 </w:t>
      </w:r>
      <w:r>
        <w:rPr>
          <w:rFonts w:ascii="Times New Roman" w:hAnsi="Times New Roman" w:cs="Times New Roman" w:eastAsia="Times New Roman" w:hint="default"/>
          <w:sz w:val="18"/>
          <w:szCs w:val="18"/>
        </w:rPr>
        <w:t>247,198,000.00  </w:t>
      </w:r>
      <w:r>
        <w:rPr>
          <w:rFonts w:ascii="宋体" w:hAnsi="宋体" w:cs="宋体" w:eastAsia="宋体" w:hint="default"/>
          <w:spacing w:val="5"/>
          <w:sz w:val="18"/>
          <w:szCs w:val="18"/>
        </w:rPr>
        <w:t>元，其中：</w:t>
      </w:r>
      <w:r>
        <w:rPr>
          <w:rFonts w:ascii="Times New Roman" w:hAnsi="Times New Roman" w:cs="Times New Roman" w:eastAsia="Times New Roman" w:hint="default"/>
          <w:spacing w:val="5"/>
          <w:sz w:val="18"/>
          <w:szCs w:val="18"/>
        </w:rPr>
        <w:t>3 </w:t>
      </w:r>
      <w:r>
        <w:rPr>
          <w:rFonts w:ascii="Times New Roman" w:hAnsi="Times New Roman" w:cs="Times New Roman" w:eastAsia="Times New Roman" w:hint="default"/>
          <w:spacing w:val="28"/>
          <w:sz w:val="18"/>
          <w:szCs w:val="18"/>
        </w:rPr>
        <w:t> </w:t>
      </w:r>
      <w:r>
        <w:rPr>
          <w:rFonts w:ascii="宋体" w:hAnsi="宋体" w:cs="宋体" w:eastAsia="宋体" w:hint="default"/>
          <w:spacing w:val="7"/>
          <w:sz w:val="18"/>
          <w:szCs w:val="18"/>
        </w:rPr>
        <w:t>个月定期存款</w:t>
      </w:r>
      <w:r>
        <w:rPr>
          <w:rFonts w:ascii="宋体" w:hAnsi="宋体" w:cs="宋体" w:eastAsia="宋体" w:hint="default"/>
          <w:sz w:val="18"/>
          <w:szCs w:val="18"/>
        </w:rPr>
      </w:r>
    </w:p>
    <w:p>
      <w:pPr>
        <w:spacing w:line="240" w:lineRule="exact" w:before="0"/>
        <w:ind w:left="170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10,000,000.00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元，半年期定期存款</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75,198,000.00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年期定期存款</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162,000,000.00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p>
      <w:pPr>
        <w:spacing w:line="240" w:lineRule="auto" w:before="10"/>
        <w:rPr>
          <w:rFonts w:ascii="宋体" w:hAnsi="宋体" w:cs="宋体" w:eastAsia="宋体" w:hint="default"/>
          <w:sz w:val="20"/>
          <w:szCs w:val="20"/>
        </w:rPr>
      </w:pPr>
    </w:p>
    <w:p>
      <w:pPr>
        <w:spacing w:line="264" w:lineRule="auto" w:before="0"/>
        <w:ind w:left="2062" w:right="8845" w:hanging="15"/>
        <w:jc w:val="left"/>
        <w:rPr>
          <w:rFonts w:ascii="宋体" w:hAnsi="宋体" w:cs="宋体" w:eastAsia="宋体" w:hint="default"/>
          <w:sz w:val="18"/>
          <w:szCs w:val="18"/>
        </w:rPr>
      </w:pPr>
      <w:r>
        <w:rPr/>
        <w:pict>
          <v:shape style="position:absolute;margin-left:224.089996pt;margin-top:36.311745pt;width:.48pt;height:.12pt;mso-position-horizontal-relative:page;mso-position-vertical-relative:paragraph;z-index:-1278688" type="#_x0000_t75" stroked="false">
            <v:imagedata r:id="rId365" o:title=""/>
          </v:shape>
        </w:pict>
      </w:r>
      <w:r>
        <w:rPr/>
        <w:pict>
          <v:shape style="position:absolute;margin-left:377.350006pt;margin-top:36.311745pt;width:.48001pt;height:.12pt;mso-position-horizontal-relative:page;mso-position-vertical-relative:paragraph;z-index:-1278664" type="#_x0000_t75" stroked="false">
            <v:imagedata r:id="rId365" o:title=""/>
          </v:shape>
        </w:pict>
      </w:r>
      <w:r>
        <w:rPr/>
        <w:pict>
          <v:group style="position:absolute;margin-left:79.704002pt;margin-top:63.791725pt;width:450.2pt;height:5.55pt;mso-position-horizontal-relative:page;mso-position-vertical-relative:paragraph;z-index:-1278640" coordorigin="1594,1276" coordsize="9004,111">
            <v:shape style="position:absolute;left:1594;top:1276;width:2907;height:110" type="#_x0000_t75" stroked="false">
              <v:imagedata r:id="rId366" o:title=""/>
            </v:shape>
            <v:shape style="position:absolute;left:4477;top:1372;width:3080;height:14" type="#_x0000_t75" stroked="false">
              <v:imagedata r:id="rId367" o:title=""/>
            </v:shape>
            <v:shape style="position:absolute;left:7542;top:1377;width:3056;height:10" type="#_x0000_t75" stroked="false">
              <v:imagedata r:id="rId368" o:title=""/>
            </v:shape>
            <w10:wrap type="none"/>
          </v:group>
        </w:pic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．应收票据</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0"/>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07"/>
        <w:gridCol w:w="3065"/>
        <w:gridCol w:w="3046"/>
      </w:tblGrid>
      <w:tr>
        <w:trPr>
          <w:trHeight w:val="329" w:hRule="exact"/>
        </w:trPr>
        <w:tc>
          <w:tcPr>
            <w:tcW w:w="290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1262"/>
              <w:jc w:val="right"/>
              <w:rPr>
                <w:rFonts w:ascii="宋体" w:hAnsi="宋体" w:cs="宋体" w:eastAsia="宋体" w:hint="default"/>
                <w:sz w:val="18"/>
                <w:szCs w:val="18"/>
              </w:rPr>
            </w:pPr>
            <w:r>
              <w:rPr>
                <w:rFonts w:ascii="宋体" w:hAnsi="宋体" w:cs="宋体" w:eastAsia="宋体" w:hint="default"/>
                <w:sz w:val="18"/>
                <w:szCs w:val="18"/>
              </w:rPr>
              <w:t>种类</w:t>
            </w:r>
          </w:p>
        </w:tc>
        <w:tc>
          <w:tcPr>
            <w:tcW w:w="306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4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8"/>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235" w:hRule="exact"/>
        </w:trPr>
        <w:tc>
          <w:tcPr>
            <w:tcW w:w="2907" w:type="dxa"/>
            <w:tcBorders>
              <w:top w:val="single" w:sz="4"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065"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3053"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71" name="image312.png" descr=""/>
                  <wp:cNvGraphicFramePr>
                    <a:graphicFrameLocks noChangeAspect="1"/>
                  </wp:cNvGraphicFramePr>
                  <a:graphic>
                    <a:graphicData uri="http://schemas.openxmlformats.org/drawingml/2006/picture">
                      <pic:pic>
                        <pic:nvPicPr>
                          <pic:cNvPr id="72" name="image312.png"/>
                          <pic:cNvPicPr/>
                        </pic:nvPicPr>
                        <pic:blipFill>
                          <a:blip r:embed="rId369"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23"/>
              <w:ind w:left="2004" w:right="0"/>
              <w:jc w:val="left"/>
              <w:rPr>
                <w:rFonts w:ascii="Times New Roman" w:hAnsi="Times New Roman" w:cs="Times New Roman" w:eastAsia="Times New Roman" w:hint="default"/>
                <w:sz w:val="18"/>
                <w:szCs w:val="18"/>
              </w:rPr>
            </w:pPr>
            <w:r>
              <w:rPr>
                <w:rFonts w:ascii="Times New Roman"/>
                <w:sz w:val="18"/>
              </w:rPr>
              <w:t>1,327,496.00</w:t>
            </w:r>
          </w:p>
        </w:tc>
        <w:tc>
          <w:tcPr>
            <w:tcW w:w="3046" w:type="dxa"/>
            <w:tcBorders>
              <w:top w:val="single" w:sz="4" w:space="0" w:color="000000"/>
              <w:left w:val="single" w:sz="4" w:space="0" w:color="000000"/>
              <w:bottom w:val="nil" w:sz="6" w:space="0" w:color="auto"/>
              <w:right w:val="nil" w:sz="6" w:space="0" w:color="auto"/>
            </w:tcBorders>
          </w:tcPr>
          <w:p>
            <w:pPr>
              <w:pStyle w:val="TableParagraph"/>
              <w:spacing w:line="203" w:lineRule="exact" w:before="67"/>
              <w:ind w:right="105"/>
              <w:jc w:val="right"/>
              <w:rPr>
                <w:rFonts w:ascii="Times New Roman" w:hAnsi="Times New Roman" w:cs="Times New Roman" w:eastAsia="Times New Roman" w:hint="default"/>
                <w:sz w:val="18"/>
                <w:szCs w:val="18"/>
              </w:rPr>
            </w:pPr>
            <w:r>
              <w:rPr>
                <w:rFonts w:ascii="Times New Roman"/>
                <w:spacing w:val="-1"/>
                <w:sz w:val="18"/>
              </w:rPr>
              <w:t>819,046.70</w:t>
            </w:r>
          </w:p>
        </w:tc>
      </w:tr>
      <w:tr>
        <w:trPr>
          <w:trHeight w:val="442" w:hRule="exact"/>
        </w:trPr>
        <w:tc>
          <w:tcPr>
            <w:tcW w:w="2907"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065"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left="2004" w:right="0"/>
              <w:jc w:val="left"/>
              <w:rPr>
                <w:rFonts w:ascii="Times New Roman" w:hAnsi="Times New Roman" w:cs="Times New Roman" w:eastAsia="Times New Roman" w:hint="default"/>
                <w:sz w:val="18"/>
                <w:szCs w:val="18"/>
              </w:rPr>
            </w:pPr>
            <w:r>
              <w:rPr>
                <w:rFonts w:ascii="Times New Roman"/>
                <w:sz w:val="18"/>
              </w:rPr>
              <w:t>1,327,496.00</w:t>
            </w:r>
          </w:p>
        </w:tc>
        <w:tc>
          <w:tcPr>
            <w:tcW w:w="3046" w:type="dxa"/>
            <w:tcBorders>
              <w:top w:val="nil" w:sz="6" w:space="0" w:color="auto"/>
              <w:left w:val="single" w:sz="4" w:space="0" w:color="000000"/>
              <w:bottom w:val="nil" w:sz="6" w:space="0" w:color="auto"/>
              <w:right w:val="nil" w:sz="6" w:space="0" w:color="auto"/>
            </w:tcBorders>
          </w:tcPr>
          <w:p>
            <w:pPr/>
          </w:p>
        </w:tc>
      </w:tr>
      <w:tr>
        <w:trPr>
          <w:trHeight w:val="355" w:hRule="exact"/>
        </w:trPr>
        <w:tc>
          <w:tcPr>
            <w:tcW w:w="2907"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right="1262"/>
              <w:jc w:val="right"/>
              <w:rPr>
                <w:rFonts w:ascii="宋体" w:hAnsi="宋体" w:cs="宋体" w:eastAsia="宋体" w:hint="default"/>
                <w:sz w:val="18"/>
                <w:szCs w:val="18"/>
              </w:rPr>
            </w:pPr>
            <w:r>
              <w:rPr>
                <w:rFonts w:ascii="宋体" w:hAnsi="宋体" w:cs="宋体" w:eastAsia="宋体" w:hint="default"/>
                <w:sz w:val="18"/>
                <w:szCs w:val="18"/>
              </w:rPr>
              <w:t>合计</w:t>
            </w:r>
          </w:p>
        </w:tc>
        <w:tc>
          <w:tcPr>
            <w:tcW w:w="3065" w:type="dxa"/>
            <w:vMerge/>
            <w:tcBorders>
              <w:left w:val="single" w:sz="4" w:space="0" w:color="000000"/>
              <w:bottom w:val="single" w:sz="12" w:space="0" w:color="000000"/>
              <w:right w:val="single" w:sz="4" w:space="0" w:color="000000"/>
            </w:tcBorders>
          </w:tcPr>
          <w:p>
            <w:pPr/>
          </w:p>
        </w:tc>
        <w:tc>
          <w:tcPr>
            <w:tcW w:w="3046"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819,046.70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18.488245pt;width:450.2pt;height:.5pt;mso-position-horizontal-relative:page;mso-position-vertical-relative:paragraph;z-index:-1278616" coordorigin="1594,-370" coordsize="9004,10">
            <v:shape style="position:absolute;left:1594;top:-370;width:2888;height:10" type="#_x0000_t75" stroked="false">
              <v:imagedata r:id="rId370" o:title=""/>
            </v:shape>
            <v:shape style="position:absolute;left:4477;top:-370;width:3070;height:10" type="#_x0000_t75" stroked="false">
              <v:imagedata r:id="rId371" o:title=""/>
            </v:shape>
            <v:shape style="position:absolute;left:7542;top:-370;width:3056;height:10" type="#_x0000_t75" stroked="false">
              <v:imagedata r:id="rId368" o:title=""/>
            </v:shape>
            <w10:wrap type="none"/>
          </v:group>
        </w:pict>
      </w:r>
      <w:r>
        <w:rPr/>
        <w:pict>
          <v:shape style="position:absolute;margin-left:224.089996pt;margin-top:-1.688254pt;width:.48002pt;height:.24pt;mso-position-horizontal-relative:page;mso-position-vertical-relative:paragraph;z-index:12544" type="#_x0000_t75" stroked="false">
            <v:imagedata r:id="rId369" o:title=""/>
          </v:shape>
        </w:pict>
      </w:r>
      <w:r>
        <w:rPr/>
        <w:pict>
          <v:shape style="position:absolute;margin-left:377.350006pt;margin-top:-1.688254pt;width:.48003pt;height:.24pt;mso-position-horizontal-relative:page;mso-position-vertical-relative:paragraph;z-index:12568" type="#_x0000_t75" stroked="false">
            <v:imagedata r:id="rId369" o:title=""/>
          </v:shape>
        </w:pict>
      </w:r>
      <w:r>
        <w:rPr>
          <w:rFonts w:ascii="宋体" w:hAnsi="宋体" w:cs="宋体" w:eastAsia="宋体" w:hint="default"/>
          <w:sz w:val="18"/>
          <w:szCs w:val="18"/>
        </w:rPr>
        <w:t>注：</w:t>
      </w:r>
    </w:p>
    <w:p>
      <w:pPr>
        <w:spacing w:line="234" w:lineRule="exact" w:before="61"/>
        <w:ind w:left="1702" w:right="1403" w:firstLine="359"/>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）报告期末应收票据中无应收持本公司</w:t>
      </w:r>
      <w:r>
        <w:rPr>
          <w:rFonts w:ascii="宋体" w:hAnsi="宋体" w:cs="宋体" w:eastAsia="宋体" w:hint="default"/>
          <w:spacing w:val="-20"/>
          <w:sz w:val="18"/>
          <w:szCs w:val="18"/>
        </w:rPr>
        <w:t> </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或以上股份的股东票据；无质押的应收票据；无因出票人无力履</w:t>
      </w:r>
      <w:r>
        <w:rPr>
          <w:rFonts w:ascii="宋体" w:hAnsi="宋体" w:cs="宋体" w:eastAsia="宋体" w:hint="default"/>
          <w:sz w:val="18"/>
          <w:szCs w:val="18"/>
        </w:rPr>
        <w:t> 约而将票据转为应收账款的票据；无已贴现未到期的商业承兑票据；</w:t>
      </w:r>
    </w:p>
    <w:p>
      <w:pPr>
        <w:spacing w:line="264" w:lineRule="auto" w:before="14"/>
        <w:ind w:left="2062" w:right="4299" w:firstLine="0"/>
        <w:jc w:val="left"/>
        <w:rPr>
          <w:rFonts w:ascii="宋体" w:hAnsi="宋体" w:cs="宋体" w:eastAsia="宋体" w:hint="default"/>
          <w:sz w:val="18"/>
          <w:szCs w:val="18"/>
        </w:rPr>
      </w:pPr>
      <w:r>
        <w:rPr/>
        <w:pict>
          <v:group style="position:absolute;margin-left:78.984001pt;margin-top:35.571701pt;width:451.65pt;height:17.05pt;mso-position-horizontal-relative:page;mso-position-vertical-relative:paragraph;z-index:-1278544" coordorigin="1580,711" coordsize="9033,341">
            <v:group style="position:absolute;left:1594;top:726;width:2943;height:2" coordorigin="1594,726" coordsize="2943,2">
              <v:shape style="position:absolute;left:1594;top:726;width:2943;height:2" coordorigin="1594,726" coordsize="2943,0" path="m1594,726l4537,726e" filled="false" stroked="true" strokeweight="1.44pt" strokecolor="#000000">
                <v:path arrowok="t"/>
              </v:shape>
              <v:shape style="position:absolute;left:4537;top:740;width:10;height:2" type="#_x0000_t75" stroked="false">
                <v:imagedata r:id="rId372" o:title=""/>
              </v:shape>
            </v:group>
            <v:group style="position:absolute;left:4537;top:726;width:29;height:2" coordorigin="4537,726" coordsize="29,2">
              <v:shape style="position:absolute;left:4537;top:726;width:29;height:2" coordorigin="4537,726" coordsize="29,0" path="m4537,726l4566,726e" filled="false" stroked="true" strokeweight="1.44pt" strokecolor="#000000">
                <v:path arrowok="t"/>
              </v:shape>
            </v:group>
            <v:group style="position:absolute;left:4566;top:726;width:6033;height:2" coordorigin="4566,726" coordsize="6033,2">
              <v:shape style="position:absolute;left:4566;top:726;width:6033;height:2" coordorigin="4566,726" coordsize="6033,0" path="m4566,726l10598,726e" filled="false" stroked="true" strokeweight="1.44pt" strokecolor="#000000">
                <v:path arrowok="t"/>
              </v:shape>
            </v:group>
            <v:group style="position:absolute;left:4537;top:743;width:10;height:20" coordorigin="4537,743" coordsize="10,20">
              <v:shape style="position:absolute;left:4537;top:743;width:10;height:20" coordorigin="4537,743" coordsize="10,20" path="m4537,762l4547,762,4547,743,4537,743,4537,762xe" filled="true" fillcolor="#000000" stroked="false">
                <v:path arrowok="t"/>
                <v:fill type="solid"/>
              </v:shape>
            </v:group>
            <v:group style="position:absolute;left:4537;top:762;width:10;height:20" coordorigin="4537,762" coordsize="10,20">
              <v:shape style="position:absolute;left:4537;top:762;width:10;height:20" coordorigin="4537,762" coordsize="10,20" path="m4537,781l4547,781,4547,762,4537,762,4537,781xe" filled="true" fillcolor="#000000" stroked="false">
                <v:path arrowok="t"/>
                <v:fill type="solid"/>
              </v:shape>
            </v:group>
            <v:group style="position:absolute;left:4537;top:781;width:10;height:20" coordorigin="4537,781" coordsize="10,20">
              <v:shape style="position:absolute;left:4537;top:781;width:10;height:20" coordorigin="4537,781" coordsize="10,20" path="m4537,800l4547,800,4547,781,4537,781,4537,800xe" filled="true" fillcolor="#000000" stroked="false">
                <v:path arrowok="t"/>
                <v:fill type="solid"/>
              </v:shape>
            </v:group>
            <v:group style="position:absolute;left:4537;top:800;width:10;height:20" coordorigin="4537,800" coordsize="10,20">
              <v:shape style="position:absolute;left:4537;top:800;width:10;height:20" coordorigin="4537,800" coordsize="10,20" path="m4537,819l4547,819,4547,800,4537,800,4537,819xe" filled="true" fillcolor="#000000" stroked="false">
                <v:path arrowok="t"/>
                <v:fill type="solid"/>
              </v:shape>
            </v:group>
            <v:group style="position:absolute;left:4537;top:819;width:10;height:20" coordorigin="4537,819" coordsize="10,20">
              <v:shape style="position:absolute;left:4537;top:819;width:10;height:20" coordorigin="4537,819" coordsize="10,20" path="m4537,839l4547,839,4547,819,4537,819,4537,839xe" filled="true" fillcolor="#000000" stroked="false">
                <v:path arrowok="t"/>
                <v:fill type="solid"/>
              </v:shape>
            </v:group>
            <v:group style="position:absolute;left:4537;top:839;width:10;height:20" coordorigin="4537,839" coordsize="10,20">
              <v:shape style="position:absolute;left:4537;top:839;width:10;height:20" coordorigin="4537,839" coordsize="10,20" path="m4537,858l4547,858,4547,839,4537,839,4537,858xe" filled="true" fillcolor="#000000" stroked="false">
                <v:path arrowok="t"/>
                <v:fill type="solid"/>
              </v:shape>
            </v:group>
            <v:group style="position:absolute;left:4537;top:858;width:10;height:20" coordorigin="4537,858" coordsize="10,20">
              <v:shape style="position:absolute;left:4537;top:858;width:10;height:20" coordorigin="4537,858" coordsize="10,20" path="m4537,877l4547,877,4547,858,4537,858,4537,877xe" filled="true" fillcolor="#000000" stroked="false">
                <v:path arrowok="t"/>
                <v:fill type="solid"/>
              </v:shape>
            </v:group>
            <v:group style="position:absolute;left:4537;top:877;width:10;height:20" coordorigin="4537,877" coordsize="10,20">
              <v:shape style="position:absolute;left:4537;top:877;width:10;height:20" coordorigin="4537,877" coordsize="10,20" path="m4537,896l4547,896,4547,877,4537,877,4537,896xe" filled="true" fillcolor="#000000" stroked="false">
                <v:path arrowok="t"/>
                <v:fill type="solid"/>
              </v:shape>
            </v:group>
            <v:group style="position:absolute;left:4537;top:896;width:10;height:20" coordorigin="4537,896" coordsize="10,20">
              <v:shape style="position:absolute;left:4537;top:896;width:10;height:20" coordorigin="4537,896" coordsize="10,20" path="m4537,915l4547,915,4547,896,4537,896,4537,915xe" filled="true" fillcolor="#000000" stroked="false">
                <v:path arrowok="t"/>
                <v:fill type="solid"/>
              </v:shape>
            </v:group>
            <v:group style="position:absolute;left:4537;top:915;width:10;height:20" coordorigin="4537,915" coordsize="10,20">
              <v:shape style="position:absolute;left:4537;top:915;width:10;height:20" coordorigin="4537,915" coordsize="10,20" path="m4537,935l4547,935,4547,915,4537,915,4537,935xe" filled="true" fillcolor="#000000" stroked="false">
                <v:path arrowok="t"/>
                <v:fill type="solid"/>
              </v:shape>
            </v:group>
            <v:group style="position:absolute;left:4537;top:935;width:10;height:20" coordorigin="4537,935" coordsize="10,20">
              <v:shape style="position:absolute;left:4537;top:935;width:10;height:20" coordorigin="4537,935" coordsize="10,20" path="m4537,954l4547,954,4547,935,4537,935,4537,954xe" filled="true" fillcolor="#000000" stroked="false">
                <v:path arrowok="t"/>
                <v:fill type="solid"/>
              </v:shape>
            </v:group>
            <v:group style="position:absolute;left:4537;top:954;width:10;height:20" coordorigin="4537,954" coordsize="10,20">
              <v:shape style="position:absolute;left:4537;top:954;width:10;height:20" coordorigin="4537,954" coordsize="10,20" path="m4537,973l4547,973,4547,954,4537,954,4537,973xe" filled="true" fillcolor="#000000" stroked="false">
                <v:path arrowok="t"/>
                <v:fill type="solid"/>
              </v:shape>
            </v:group>
            <v:group style="position:absolute;left:4537;top:973;width:10;height:20" coordorigin="4537,973" coordsize="10,20">
              <v:shape style="position:absolute;left:4537;top:973;width:10;height:20" coordorigin="4537,973" coordsize="10,20" path="m4537,992l4547,992,4547,973,4537,973,4537,992xe" filled="true" fillcolor="#000000" stroked="false">
                <v:path arrowok="t"/>
                <v:fill type="solid"/>
              </v:shape>
            </v:group>
            <v:group style="position:absolute;left:4537;top:992;width:10;height:20" coordorigin="4537,992" coordsize="10,20">
              <v:shape style="position:absolute;left:4537;top:992;width:10;height:20" coordorigin="4537,992" coordsize="10,20" path="m4537,1011l4547,1011,4547,992,4537,992,4537,1011xe" filled="true" fillcolor="#000000" stroked="false">
                <v:path arrowok="t"/>
                <v:fill type="solid"/>
              </v:shape>
            </v:group>
            <v:group style="position:absolute;left:4537;top:1011;width:10;height:20" coordorigin="4537,1011" coordsize="10,20">
              <v:shape style="position:absolute;left:4537;top:1011;width:10;height:20" coordorigin="4537,1011" coordsize="10,20" path="m4537,1031l4547,1031,4547,1011,4537,1011,4537,1031xe" filled="true" fillcolor="#000000" stroked="false">
                <v:path arrowok="t"/>
                <v:fill type="solid"/>
              </v:shape>
              <v:shape style="position:absolute;left:4537;top:1050;width:10;height:2" type="#_x0000_t75" stroked="false">
                <v:imagedata r:id="rId372" o:title=""/>
              </v:shape>
            </v:group>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）报告期末应收票据中将于</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年度到期的金额为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1,327,496.00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w:t>
      </w:r>
      <w:r>
        <w:rPr>
          <w:rFonts w:ascii="宋体" w:hAnsi="宋体" w:cs="宋体" w:eastAsia="宋体" w:hint="default"/>
          <w:b/>
          <w:bCs/>
          <w:sz w:val="18"/>
          <w:szCs w:val="18"/>
        </w:rPr>
        <w:t>期末已经背书给他方但尚未到期的票据</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p>
      <w:pPr>
        <w:spacing w:after="0" w:line="240" w:lineRule="auto"/>
        <w:rPr>
          <w:rFonts w:ascii="宋体" w:hAnsi="宋体" w:cs="宋体" w:eastAsia="宋体" w:hint="default"/>
          <w:sz w:val="13"/>
          <w:szCs w:val="13"/>
        </w:rPr>
        <w:sectPr>
          <w:footerReference w:type="default" r:id="rId364"/>
          <w:pgSz w:w="11910" w:h="16840"/>
          <w:pgMar w:footer="715" w:header="898" w:top="1080" w:bottom="900" w:left="0" w:right="0"/>
          <w:pgNumType w:start="117"/>
        </w:sectPr>
      </w:pPr>
    </w:p>
    <w:p>
      <w:pPr>
        <w:spacing w:line="240" w:lineRule="auto" w:before="1"/>
        <w:rPr>
          <w:rFonts w:ascii="宋体" w:hAnsi="宋体" w:cs="宋体" w:eastAsia="宋体" w:hint="default"/>
          <w:b/>
          <w:bCs/>
          <w:sz w:val="16"/>
          <w:szCs w:val="16"/>
        </w:rPr>
      </w:pPr>
    </w:p>
    <w:p>
      <w:pPr>
        <w:spacing w:before="0"/>
        <w:ind w:left="0" w:right="0" w:firstLine="0"/>
        <w:jc w:val="right"/>
        <w:rPr>
          <w:rFonts w:ascii="宋体" w:hAnsi="宋体" w:cs="宋体" w:eastAsia="宋体" w:hint="default"/>
          <w:sz w:val="18"/>
          <w:szCs w:val="18"/>
        </w:rPr>
      </w:pPr>
      <w:r>
        <w:rPr/>
        <w:pict>
          <v:shape style="position:absolute;margin-left:78.984001pt;margin-top:6.311746pt;width:450.95pt;height:69.5pt;mso-position-horizontal-relative:page;mso-position-vertical-relative:paragraph;z-index:129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62"/>
                    <w:gridCol w:w="1964"/>
                    <w:gridCol w:w="1961"/>
                    <w:gridCol w:w="2132"/>
                  </w:tblGrid>
                  <w:tr>
                    <w:trPr>
                      <w:trHeight w:val="235" w:hRule="exact"/>
                    </w:trPr>
                    <w:tc>
                      <w:tcPr>
                        <w:tcW w:w="2962" w:type="dxa"/>
                        <w:tcBorders>
                          <w:top w:val="nil" w:sz="6" w:space="0" w:color="auto"/>
                          <w:left w:val="nil" w:sz="6" w:space="0" w:color="auto"/>
                          <w:bottom w:val="nil" w:sz="6" w:space="0" w:color="auto"/>
                          <w:right w:val="single" w:sz="4" w:space="0" w:color="000000"/>
                        </w:tcBorders>
                      </w:tcPr>
                      <w:p>
                        <w:pPr/>
                      </w:p>
                    </w:tc>
                    <w:tc>
                      <w:tcPr>
                        <w:tcW w:w="1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5"/>
                          <w:ind w:left="436"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1961" w:type="dxa"/>
                        <w:vMerge w:val="restart"/>
                        <w:tcBorders>
                          <w:top w:val="single" w:sz="4" w:space="0" w:color="000000"/>
                          <w:left w:val="single" w:sz="4" w:space="0" w:color="000000"/>
                          <w:right w:val="single" w:sz="4" w:space="0" w:color="000000"/>
                        </w:tcBorders>
                      </w:tcPr>
                      <w:p>
                        <w:pPr>
                          <w:pStyle w:val="TableParagraph"/>
                          <w:spacing w:line="240" w:lineRule="auto" w:before="25"/>
                          <w:ind w:left="434"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132" w:type="dxa"/>
                        <w:tcBorders>
                          <w:top w:val="single" w:sz="4" w:space="0" w:color="000000"/>
                          <w:left w:val="single" w:sz="4" w:space="0" w:color="000000"/>
                          <w:bottom w:val="nil" w:sz="6" w:space="0" w:color="auto"/>
                          <w:right w:val="nil" w:sz="6" w:space="0" w:color="auto"/>
                        </w:tcBorders>
                      </w:tcPr>
                      <w:p>
                        <w:pPr>
                          <w:pStyle w:val="TableParagraph"/>
                          <w:spacing w:line="240" w:lineRule="auto" w:before="25"/>
                          <w:ind w:right="2"/>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49" w:hRule="exact"/>
                    </w:trPr>
                    <w:tc>
                      <w:tcPr>
                        <w:tcW w:w="2962"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个月以内</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690,000.00</w:t>
                        </w:r>
                      </w:p>
                    </w:tc>
                    <w:tc>
                      <w:tcPr>
                        <w:tcW w:w="1961" w:type="dxa"/>
                        <w:vMerge/>
                        <w:tcBorders>
                          <w:left w:val="single" w:sz="4" w:space="0" w:color="000000"/>
                          <w:right w:val="single" w:sz="4" w:space="0" w:color="000000"/>
                        </w:tcBorders>
                      </w:tcPr>
                      <w:p>
                        <w:pPr/>
                      </w:p>
                    </w:tc>
                    <w:tc>
                      <w:tcPr>
                        <w:tcW w:w="213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690,000.00</w:t>
                        </w:r>
                      </w:p>
                    </w:tc>
                  </w:tr>
                  <w:tr>
                    <w:trPr>
                      <w:trHeight w:val="345" w:hRule="exact"/>
                    </w:trPr>
                    <w:tc>
                      <w:tcPr>
                        <w:tcW w:w="2962"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w:t>
                        </w:r>
                      </w:p>
                    </w:tc>
                    <w:tc>
                      <w:tcPr>
                        <w:tcW w:w="196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735,000.00</w:t>
                        </w:r>
                      </w:p>
                    </w:tc>
                    <w:tc>
                      <w:tcPr>
                        <w:tcW w:w="1961" w:type="dxa"/>
                        <w:vMerge/>
                        <w:tcBorders>
                          <w:left w:val="single" w:sz="4" w:space="0" w:color="000000"/>
                          <w:right w:val="single" w:sz="4" w:space="0" w:color="000000"/>
                        </w:tcBorders>
                      </w:tcPr>
                      <w:p>
                        <w:pPr/>
                      </w:p>
                    </w:tc>
                    <w:tc>
                      <w:tcPr>
                        <w:tcW w:w="213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735,000.00</w:t>
                        </w:r>
                      </w:p>
                    </w:tc>
                  </w:tr>
                  <w:tr>
                    <w:trPr>
                      <w:trHeight w:val="342" w:hRule="exact"/>
                    </w:trPr>
                    <w:tc>
                      <w:tcPr>
                        <w:tcW w:w="2962"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1,425,000.00</w:t>
                        </w:r>
                      </w:p>
                    </w:tc>
                    <w:tc>
                      <w:tcPr>
                        <w:tcW w:w="1961" w:type="dxa"/>
                        <w:vMerge/>
                        <w:tcBorders>
                          <w:left w:val="single" w:sz="4" w:space="0" w:color="000000"/>
                          <w:bottom w:val="single" w:sz="12" w:space="0" w:color="000000"/>
                          <w:right w:val="single" w:sz="4" w:space="0" w:color="000000"/>
                        </w:tcBorders>
                      </w:tcPr>
                      <w:p>
                        <w:pPr/>
                      </w:p>
                    </w:tc>
                    <w:tc>
                      <w:tcPr>
                        <w:tcW w:w="2132" w:type="dxa"/>
                        <w:tcBorders>
                          <w:top w:val="nil" w:sz="6" w:space="0" w:color="auto"/>
                          <w:left w:val="single" w:sz="4" w:space="0" w:color="000000"/>
                          <w:bottom w:val="single" w:sz="12" w:space="0" w:color="000000"/>
                          <w:right w:val="nil" w:sz="6" w:space="0" w:color="auto"/>
                        </w:tcBorders>
                      </w:tcPr>
                      <w:p>
                        <w:pPr>
                          <w:pStyle w:val="TableParagraph"/>
                          <w:spacing w:line="240" w:lineRule="auto" w:before="51"/>
                          <w:ind w:right="105"/>
                          <w:jc w:val="right"/>
                          <w:rPr>
                            <w:rFonts w:ascii="Times New Roman" w:hAnsi="Times New Roman" w:cs="Times New Roman" w:eastAsia="Times New Roman" w:hint="default"/>
                            <w:sz w:val="18"/>
                            <w:szCs w:val="18"/>
                          </w:rPr>
                        </w:pPr>
                        <w:r>
                          <w:rPr>
                            <w:rFonts w:ascii="Times New Roman"/>
                            <w:spacing w:val="-1"/>
                            <w:sz w:val="18"/>
                          </w:rPr>
                          <w:t>1,425,000.00</w:t>
                        </w:r>
                      </w:p>
                    </w:tc>
                  </w:tr>
                </w:tbl>
                <w:p>
                  <w:pPr/>
                </w:p>
              </w:txbxContent>
            </v:textbox>
            <w10:wrap type="none"/>
          </v:shape>
        </w:pict>
      </w:r>
      <w:r>
        <w:rPr>
          <w:rFonts w:ascii="宋体" w:hAnsi="宋体" w:cs="宋体" w:eastAsia="宋体" w:hint="default"/>
          <w:sz w:val="18"/>
          <w:szCs w:val="18"/>
        </w:rPr>
        <w:t>到期日区间</w:t>
      </w:r>
    </w:p>
    <w:p>
      <w:pPr>
        <w:spacing w:before="44"/>
        <w:ind w:left="2597" w:right="3956" w:firstLine="0"/>
        <w:jc w:val="center"/>
        <w:rPr>
          <w:rFonts w:ascii="宋体" w:hAnsi="宋体" w:cs="宋体" w:eastAsia="宋体" w:hint="default"/>
          <w:sz w:val="18"/>
          <w:szCs w:val="18"/>
        </w:rPr>
      </w:pPr>
      <w:r>
        <w:rPr/>
        <w:br w:type="column"/>
      </w:r>
      <w:r>
        <w:rPr>
          <w:rFonts w:ascii="宋体" w:hAnsi="宋体" w:cs="宋体" w:eastAsia="宋体" w:hint="default"/>
          <w:sz w:val="18"/>
          <w:szCs w:val="18"/>
        </w:rPr>
        <w:t>票面金额</w:t>
      </w:r>
    </w:p>
    <w:p>
      <w:pPr>
        <w:spacing w:after="0"/>
        <w:jc w:val="center"/>
        <w:rPr>
          <w:rFonts w:ascii="宋体" w:hAnsi="宋体" w:cs="宋体" w:eastAsia="宋体" w:hint="default"/>
          <w:sz w:val="18"/>
          <w:szCs w:val="18"/>
        </w:rPr>
        <w:sectPr>
          <w:type w:val="continuous"/>
          <w:pgSz w:w="11910" w:h="16840"/>
          <w:pgMar w:top="1020" w:bottom="1240" w:left="0" w:right="0"/>
          <w:cols w:num="2" w:equalWidth="0">
            <w:col w:w="3517" w:space="1075"/>
            <w:col w:w="7318"/>
          </w:cols>
        </w:sectPr>
      </w:pPr>
    </w:p>
    <w:p>
      <w:pPr>
        <w:spacing w:line="240" w:lineRule="auto" w:before="13"/>
        <w:rPr>
          <w:rFonts w:ascii="宋体" w:hAnsi="宋体" w:cs="宋体" w:eastAsia="宋体" w:hint="default"/>
          <w:sz w:val="9"/>
          <w:szCs w:val="9"/>
        </w:rPr>
      </w:pPr>
      <w:r>
        <w:rPr/>
        <w:pict>
          <v:group style="position:absolute;margin-left:83.304001pt;margin-top:29.199984pt;width:443pt;height:28.8pt;mso-position-horizontal-relative:page;mso-position-vertical-relative:page;z-index:1242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p>
    <w:p>
      <w:pPr>
        <w:spacing w:line="108"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4pt;mso-position-horizontal-relative:char;mso-position-vertical-relative:line" coordorigin="0,0" coordsize="9004,108">
            <v:shape style="position:absolute;left:0;top:0;width:2962;height:108" type="#_x0000_t75" stroked="false">
              <v:imagedata r:id="rId373" o:title=""/>
            </v:shape>
            <v:shape style="position:absolute;left:2938;top:96;width:1978;height:12" type="#_x0000_t75" stroked="false">
              <v:imagedata r:id="rId374" o:title=""/>
            </v:shape>
            <v:shape style="position:absolute;left:4902;top:96;width:1975;height:12" type="#_x0000_t75" stroked="false">
              <v:imagedata r:id="rId375" o:title=""/>
            </v:shape>
            <v:shape style="position:absolute;left:6863;top:98;width:2141;height:10" type="#_x0000_t75" stroked="false">
              <v:imagedata r:id="rId376"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sz w:val="17"/>
          <w:szCs w:val="17"/>
        </w:rPr>
      </w:pPr>
    </w:p>
    <w:p>
      <w:pPr>
        <w:spacing w:line="110"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2962;height:110" type="#_x0000_t75" stroked="false">
              <v:imagedata r:id="rId377" o:title=""/>
            </v:shape>
            <v:shape style="position:absolute;left:2938;top:96;width:1978;height:14" type="#_x0000_t75" stroked="false">
              <v:imagedata r:id="rId204" o:title=""/>
            </v:shape>
            <v:shape style="position:absolute;left:4902;top:96;width:1975;height:14" type="#_x0000_t75" stroked="false">
              <v:imagedata r:id="rId197" o:title=""/>
            </v:shape>
            <v:shape style="position:absolute;left:6863;top:101;width:2141;height:10" type="#_x0000_t75" stroked="false">
              <v:imagedata r:id="rId376" o:title=""/>
            </v:shape>
          </v:group>
        </w:pict>
      </w:r>
      <w:r>
        <w:rPr>
          <w:rFonts w:ascii="宋体" w:hAnsi="宋体" w:cs="宋体" w:eastAsia="宋体" w:hint="default"/>
          <w:position w:val="-1"/>
          <w:sz w:val="11"/>
          <w:szCs w:val="11"/>
        </w:rPr>
      </w:r>
    </w:p>
    <w:p>
      <w:pPr>
        <w:spacing w:line="240" w:lineRule="auto" w:before="4"/>
        <w:rPr>
          <w:rFonts w:ascii="宋体" w:hAnsi="宋体" w:cs="宋体" w:eastAsia="宋体" w:hint="default"/>
          <w:sz w:val="25"/>
          <w:szCs w:val="25"/>
        </w:rPr>
      </w:pPr>
    </w:p>
    <w:p>
      <w:pPr>
        <w:spacing w:line="20" w:lineRule="exact"/>
        <w:ind w:left="1594" w:right="0" w:firstLine="0"/>
        <w:rPr>
          <w:rFonts w:ascii="宋体" w:hAnsi="宋体" w:cs="宋体" w:eastAsia="宋体" w:hint="default"/>
          <w:sz w:val="2"/>
          <w:szCs w:val="2"/>
        </w:rPr>
      </w:pPr>
      <w:r>
        <w:rPr>
          <w:rFonts w:ascii="宋体" w:hAnsi="宋体" w:cs="宋体" w:eastAsia="宋体" w:hint="default"/>
          <w:sz w:val="2"/>
          <w:szCs w:val="2"/>
        </w:rPr>
        <w:pict>
          <v:group style="width:450.2pt;height:.5pt;mso-position-horizontal-relative:char;mso-position-vertical-relative:line" coordorigin="0,0" coordsize="9004,10">
            <v:shape style="position:absolute;left:0;top:0;width:2943;height:10" type="#_x0000_t75" stroked="false">
              <v:imagedata r:id="rId378" o:title=""/>
            </v:shape>
            <v:shape style="position:absolute;left:2938;top:0;width:1968;height:10" type="#_x0000_t75" stroked="false">
              <v:imagedata r:id="rId379" o:title=""/>
            </v:shape>
            <v:shape style="position:absolute;left:4902;top:0;width:1966;height:10" type="#_x0000_t75" stroked="false">
              <v:imagedata r:id="rId380" o:title=""/>
            </v:shape>
            <v:shape style="position:absolute;left:6863;top:0;width:2141;height:10" type="#_x0000_t75" stroked="false">
              <v:imagedata r:id="rId376" o:title=""/>
            </v:shape>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p>
      <w:pPr>
        <w:tabs>
          <w:tab w:pos="6500" w:val="left" w:leader="none"/>
          <w:tab w:pos="8461" w:val="left" w:leader="none"/>
        </w:tabs>
        <w:spacing w:line="20" w:lineRule="exact"/>
        <w:ind w:left="4537"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73" name="image315.png" descr=""/>
            <wp:cNvGraphicFramePr>
              <a:graphicFrameLocks noChangeAspect="1"/>
            </wp:cNvGraphicFramePr>
            <a:graphic>
              <a:graphicData uri="http://schemas.openxmlformats.org/drawingml/2006/picture">
                <pic:pic>
                  <pic:nvPicPr>
                    <pic:cNvPr id="74" name="image315.png"/>
                    <pic:cNvPicPr/>
                  </pic:nvPicPr>
                  <pic:blipFill>
                    <a:blip r:embed="rId372"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75" name="image315.png" descr=""/>
            <wp:cNvGraphicFramePr>
              <a:graphicFrameLocks noChangeAspect="1"/>
            </wp:cNvGraphicFramePr>
            <a:graphic>
              <a:graphicData uri="http://schemas.openxmlformats.org/drawingml/2006/picture">
                <pic:pic>
                  <pic:nvPicPr>
                    <pic:cNvPr id="76" name="image315.png"/>
                    <pic:cNvPicPr/>
                  </pic:nvPicPr>
                  <pic:blipFill>
                    <a:blip r:embed="rId372"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77" name="image315.png" descr=""/>
            <wp:cNvGraphicFramePr>
              <a:graphicFrameLocks noChangeAspect="1"/>
            </wp:cNvGraphicFramePr>
            <a:graphic>
              <a:graphicData uri="http://schemas.openxmlformats.org/drawingml/2006/picture">
                <pic:pic>
                  <pic:nvPicPr>
                    <pic:cNvPr id="78" name="image315.png"/>
                    <pic:cNvPicPr/>
                  </pic:nvPicPr>
                  <pic:blipFill>
                    <a:blip r:embed="rId372"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11"/>
        <w:rPr>
          <w:rFonts w:ascii="宋体" w:hAnsi="宋体" w:cs="宋体" w:eastAsia="宋体" w:hint="default"/>
          <w:sz w:val="24"/>
          <w:szCs w:val="24"/>
        </w:rPr>
      </w:pPr>
    </w:p>
    <w:p>
      <w:pPr>
        <w:spacing w:before="44"/>
        <w:ind w:left="2062" w:right="1306" w:firstLine="0"/>
        <w:jc w:val="left"/>
        <w:rPr>
          <w:rFonts w:ascii="宋体" w:hAnsi="宋体" w:cs="宋体" w:eastAsia="宋体" w:hint="default"/>
          <w:sz w:val="18"/>
          <w:szCs w:val="18"/>
        </w:rPr>
      </w:pPr>
      <w:r>
        <w:rPr/>
        <w:pict>
          <v:shape style="position:absolute;margin-left:276.049988pt;margin-top:24.83172pt;width:.48001pt;height:.12pt;mso-position-horizontal-relative:page;mso-position-vertical-relative:paragraph;z-index:-1278520" type="#_x0000_t75" stroked="false">
            <v:imagedata r:id="rId381" o:title=""/>
          </v:shape>
        </w:pict>
      </w:r>
      <w:r>
        <w:rPr/>
        <w:pict>
          <v:shape style="position:absolute;margin-left:339.429993pt;margin-top:24.83172pt;width:.47998pt;height:.12pt;mso-position-horizontal-relative:page;mso-position-vertical-relative:paragraph;z-index:-1278496" type="#_x0000_t75" stroked="false">
            <v:imagedata r:id="rId381" o:title=""/>
          </v:shape>
        </w:pict>
      </w:r>
      <w:r>
        <w:rPr/>
        <w:pict>
          <v:shape style="position:absolute;margin-left:402.910004pt;margin-top:24.83172pt;width:.48001pt;height:.12pt;mso-position-horizontal-relative:page;mso-position-vertical-relative:paragraph;z-index:-1278472" type="#_x0000_t75" stroked="false">
            <v:imagedata r:id="rId381" o:title=""/>
          </v:shape>
        </w:pict>
      </w:r>
      <w:r>
        <w:rPr/>
        <w:pict>
          <v:shape style="position:absolute;margin-left:466.299988pt;margin-top:24.83172pt;width:.48001pt;height:.12pt;mso-position-horizontal-relative:page;mso-position-vertical-relative:paragraph;z-index:-1278448" type="#_x0000_t75" stroked="false">
            <v:imagedata r:id="rId381" o:title=""/>
          </v:shape>
        </w:pict>
      </w:r>
      <w:r>
        <w:rPr/>
        <w:pict>
          <v:group style="position:absolute;margin-left:79.704002pt;margin-top:35.531731pt;width:450.2pt;height:5.4pt;mso-position-horizontal-relative:page;mso-position-vertical-relative:paragraph;z-index:-1278424" coordorigin="1594,711" coordsize="9004,108">
            <v:shape style="position:absolute;left:1594;top:711;width:3946;height:108" type="#_x0000_t75" stroked="false">
              <v:imagedata r:id="rId382" o:title=""/>
            </v:shape>
            <v:shape style="position:absolute;left:5516;top:807;width:1282;height:12" type="#_x0000_t75" stroked="false">
              <v:imagedata r:id="rId383" o:title=""/>
            </v:shape>
            <v:shape style="position:absolute;left:6784;top:807;width:1284;height:12" type="#_x0000_t75" stroked="false">
              <v:imagedata r:id="rId384" o:title=""/>
            </v:shape>
            <v:shape style="position:absolute;left:8053;top:807;width:1282;height:12" type="#_x0000_t75" stroked="false">
              <v:imagedata r:id="rId385" o:title=""/>
            </v:shape>
            <v:shape style="position:absolute;left:9321;top:809;width:1277;height:10" type="#_x0000_t75" stroked="false">
              <v:imagedata r:id="rId386" o:title=""/>
            </v:shape>
            <w10:wrap type="none"/>
          </v:group>
        </w:pict>
      </w:r>
      <w:r>
        <w:rPr/>
        <w:pict>
          <v:group style="position:absolute;margin-left:79.704002pt;margin-top:52.451698pt;width:450.2pt;height:5.4pt;mso-position-horizontal-relative:page;mso-position-vertical-relative:paragraph;z-index:-1278400" coordorigin="1594,1049" coordsize="9004,108">
            <v:shape style="position:absolute;left:1594;top:1049;width:3946;height:108" type="#_x0000_t75" stroked="false">
              <v:imagedata r:id="rId382" o:title=""/>
            </v:shape>
            <v:shape style="position:absolute;left:5516;top:1145;width:1282;height:12" type="#_x0000_t75" stroked="false">
              <v:imagedata r:id="rId385" o:title=""/>
            </v:shape>
            <v:shape style="position:absolute;left:6784;top:1145;width:1284;height:12" type="#_x0000_t75" stroked="false">
              <v:imagedata r:id="rId387" o:title=""/>
            </v:shape>
            <v:shape style="position:absolute;left:8053;top:1145;width:1282;height:12" type="#_x0000_t75" stroked="false">
              <v:imagedata r:id="rId388" o:title=""/>
            </v:shape>
            <v:shape style="position:absolute;left:9321;top:1147;width:1277;height:10" type="#_x0000_t75" stroked="false">
              <v:imagedata r:id="rId389" o:title=""/>
            </v:shape>
            <w10:wrap type="none"/>
          </v:group>
        </w:pict>
      </w:r>
      <w:r>
        <w:rPr/>
        <w:pict>
          <v:group style="position:absolute;margin-left:79.704002pt;margin-top:74.411743pt;width:450.2pt;height:.5pt;mso-position-horizontal-relative:page;mso-position-vertical-relative:paragraph;z-index:-1278376" coordorigin="1594,1488" coordsize="9004,10">
            <v:shape style="position:absolute;left:1594;top:1488;width:3927;height:10" type="#_x0000_t75" stroked="false">
              <v:imagedata r:id="rId390" o:title=""/>
            </v:shape>
            <v:shape style="position:absolute;left:5516;top:1488;width:1272;height:10" type="#_x0000_t75" stroked="false">
              <v:imagedata r:id="rId391" o:title=""/>
            </v:shape>
            <v:shape style="position:absolute;left:6784;top:1488;width:3814;height:10" type="#_x0000_t75" stroked="false">
              <v:imagedata r:id="rId392" o:title=""/>
            </v:shape>
            <w10:wrap type="none"/>
          </v:group>
        </w:pict>
      </w:r>
      <w:r>
        <w:rPr>
          <w:rFonts w:ascii="宋体" w:hAnsi="宋体" w:cs="宋体" w:eastAsia="宋体" w:hint="default"/>
          <w:b/>
          <w:bCs/>
          <w:sz w:val="18"/>
          <w:szCs w:val="18"/>
        </w:rPr>
        <w:t>前五项已经背书给他方但尚未到期的票据</w:t>
      </w:r>
      <w:r>
        <w:rPr>
          <w:rFonts w:ascii="宋体" w:hAnsi="宋体" w:cs="宋体" w:eastAsia="宋体" w:hint="default"/>
          <w:sz w:val="18"/>
          <w:szCs w:val="18"/>
        </w:rPr>
      </w:r>
    </w:p>
    <w:p>
      <w:pPr>
        <w:spacing w:line="240" w:lineRule="auto" w:before="5"/>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3946"/>
        <w:gridCol w:w="1268"/>
        <w:gridCol w:w="1270"/>
        <w:gridCol w:w="1268"/>
        <w:gridCol w:w="1267"/>
      </w:tblGrid>
      <w:tr>
        <w:trPr>
          <w:trHeight w:val="228" w:hRule="exact"/>
        </w:trPr>
        <w:tc>
          <w:tcPr>
            <w:tcW w:w="3946" w:type="dxa"/>
            <w:tcBorders>
              <w:top w:val="single" w:sz="12" w:space="0" w:color="000000"/>
              <w:left w:val="nil" w:sz="6" w:space="0" w:color="auto"/>
              <w:bottom w:val="nil" w:sz="6" w:space="0" w:color="auto"/>
              <w:right w:val="single" w:sz="4" w:space="0" w:color="000000"/>
            </w:tcBorders>
          </w:tcPr>
          <w:p>
            <w:pPr>
              <w:pStyle w:val="TableParagraph"/>
              <w:spacing w:line="231" w:lineRule="exact" w:before="23"/>
              <w:ind w:left="18" w:right="0"/>
              <w:jc w:val="center"/>
              <w:rPr>
                <w:rFonts w:ascii="宋体" w:hAnsi="宋体" w:cs="宋体" w:eastAsia="宋体" w:hint="default"/>
                <w:sz w:val="18"/>
                <w:szCs w:val="18"/>
              </w:rPr>
            </w:pPr>
            <w:r>
              <w:rPr>
                <w:rFonts w:ascii="宋体" w:hAnsi="宋体" w:cs="宋体" w:eastAsia="宋体" w:hint="default"/>
                <w:sz w:val="18"/>
                <w:szCs w:val="18"/>
              </w:rPr>
              <w:t>出票单位</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3"/>
              <w:ind w:right="0"/>
              <w:jc w:val="center"/>
              <w:rPr>
                <w:rFonts w:ascii="宋体" w:hAnsi="宋体" w:cs="宋体" w:eastAsia="宋体" w:hint="default"/>
                <w:sz w:val="18"/>
                <w:szCs w:val="18"/>
              </w:rPr>
            </w:pPr>
            <w:r>
              <w:rPr>
                <w:rFonts w:ascii="宋体" w:hAnsi="宋体" w:cs="宋体" w:eastAsia="宋体" w:hint="default"/>
                <w:sz w:val="18"/>
                <w:szCs w:val="18"/>
              </w:rPr>
              <w:t>出票日期</w:t>
            </w:r>
          </w:p>
        </w:tc>
        <w:tc>
          <w:tcPr>
            <w:tcW w:w="1270"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3"/>
              <w:ind w:right="2"/>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3"/>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1267" w:type="dxa"/>
            <w:vMerge w:val="restart"/>
            <w:tcBorders>
              <w:top w:val="single" w:sz="12" w:space="0" w:color="000000"/>
              <w:left w:val="single" w:sz="4" w:space="0" w:color="000000"/>
              <w:right w:val="nil" w:sz="6" w:space="0" w:color="auto"/>
            </w:tcBorders>
          </w:tcPr>
          <w:p>
            <w:pPr>
              <w:pStyle w:val="TableParagraph"/>
              <w:spacing w:line="240" w:lineRule="auto" w:before="23"/>
              <w:ind w:right="2"/>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366" w:hRule="exact"/>
        </w:trPr>
        <w:tc>
          <w:tcPr>
            <w:tcW w:w="3946"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河北新金钢铁有限公司</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2010-11-1</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2011-5-1</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300,000.00</w:t>
            </w:r>
          </w:p>
        </w:tc>
        <w:tc>
          <w:tcPr>
            <w:tcW w:w="1267" w:type="dxa"/>
            <w:vMerge/>
            <w:tcBorders>
              <w:left w:val="single" w:sz="4" w:space="0" w:color="000000"/>
              <w:right w:val="nil" w:sz="6" w:space="0" w:color="auto"/>
            </w:tcBorders>
          </w:tcPr>
          <w:p>
            <w:pPr/>
          </w:p>
        </w:tc>
      </w:tr>
      <w:tr>
        <w:trPr>
          <w:trHeight w:val="80" w:hRule="exact"/>
        </w:trPr>
        <w:tc>
          <w:tcPr>
            <w:tcW w:w="3946"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single" w:sz="4" w:space="0" w:color="000000"/>
            </w:tcBorders>
          </w:tcPr>
          <w:p>
            <w:pPr/>
          </w:p>
        </w:tc>
        <w:tc>
          <w:tcPr>
            <w:tcW w:w="1267" w:type="dxa"/>
            <w:vMerge/>
            <w:tcBorders>
              <w:left w:val="single" w:sz="4" w:space="0" w:color="000000"/>
              <w:right w:val="nil" w:sz="6" w:space="0" w:color="auto"/>
            </w:tcBorders>
          </w:tcPr>
          <w:p>
            <w:pPr/>
          </w:p>
        </w:tc>
      </w:tr>
      <w:tr>
        <w:trPr>
          <w:trHeight w:val="337" w:hRule="exact"/>
        </w:trPr>
        <w:tc>
          <w:tcPr>
            <w:tcW w:w="394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本溪北方轧钢有限公司</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0"/>
              <w:jc w:val="center"/>
              <w:rPr>
                <w:rFonts w:ascii="Times New Roman" w:hAnsi="Times New Roman" w:cs="Times New Roman" w:eastAsia="Times New Roman" w:hint="default"/>
                <w:sz w:val="18"/>
                <w:szCs w:val="18"/>
              </w:rPr>
            </w:pPr>
            <w:r>
              <w:rPr>
                <w:rFonts w:ascii="Times New Roman"/>
                <w:sz w:val="18"/>
              </w:rPr>
              <w:t>2010-8-25</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0"/>
              <w:jc w:val="center"/>
              <w:rPr>
                <w:rFonts w:ascii="Times New Roman" w:hAnsi="Times New Roman" w:cs="Times New Roman" w:eastAsia="Times New Roman" w:hint="default"/>
                <w:sz w:val="18"/>
                <w:szCs w:val="18"/>
              </w:rPr>
            </w:pPr>
            <w:r>
              <w:rPr>
                <w:rFonts w:ascii="Times New Roman"/>
                <w:sz w:val="18"/>
              </w:rPr>
              <w:t>2011-2-25</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250,000.00</w:t>
            </w:r>
          </w:p>
        </w:tc>
        <w:tc>
          <w:tcPr>
            <w:tcW w:w="1267" w:type="dxa"/>
            <w:vMerge/>
            <w:tcBorders>
              <w:left w:val="single" w:sz="4" w:space="0" w:color="000000"/>
              <w:right w:val="nil" w:sz="6" w:space="0" w:color="auto"/>
            </w:tcBorders>
          </w:tcPr>
          <w:p>
            <w:pPr/>
          </w:p>
        </w:tc>
      </w:tr>
      <w:tr>
        <w:trPr>
          <w:trHeight w:val="262" w:hRule="exact"/>
        </w:trPr>
        <w:tc>
          <w:tcPr>
            <w:tcW w:w="3946"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宋体" w:hAnsi="宋体" w:cs="宋体" w:eastAsia="宋体" w:hint="default"/>
                <w:sz w:val="18"/>
                <w:szCs w:val="18"/>
              </w:rPr>
              <w:t>河南龙成集团有限公司</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2" w:right="0"/>
              <w:jc w:val="center"/>
              <w:rPr>
                <w:rFonts w:ascii="Times New Roman" w:hAnsi="Times New Roman" w:cs="Times New Roman" w:eastAsia="Times New Roman" w:hint="default"/>
                <w:sz w:val="18"/>
                <w:szCs w:val="18"/>
              </w:rPr>
            </w:pPr>
            <w:r>
              <w:rPr>
                <w:rFonts w:ascii="Times New Roman"/>
                <w:sz w:val="18"/>
              </w:rPr>
              <w:t>2010-10-29</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sz w:val="18"/>
              </w:rPr>
              <w:t>2011-4-29</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3"/>
              <w:jc w:val="right"/>
              <w:rPr>
                <w:rFonts w:ascii="Times New Roman" w:hAnsi="Times New Roman" w:cs="Times New Roman" w:eastAsia="Times New Roman" w:hint="default"/>
                <w:sz w:val="18"/>
                <w:szCs w:val="18"/>
              </w:rPr>
            </w:pPr>
            <w:r>
              <w:rPr>
                <w:rFonts w:ascii="Times New Roman"/>
                <w:spacing w:val="-1"/>
                <w:sz w:val="18"/>
              </w:rPr>
              <w:t>100,000.00</w:t>
            </w:r>
          </w:p>
        </w:tc>
        <w:tc>
          <w:tcPr>
            <w:tcW w:w="1267" w:type="dxa"/>
            <w:vMerge/>
            <w:tcBorders>
              <w:left w:val="single" w:sz="4" w:space="0" w:color="000000"/>
              <w:right w:val="nil" w:sz="6" w:space="0" w:color="auto"/>
            </w:tcBorders>
          </w:tcPr>
          <w:p>
            <w:pPr/>
          </w:p>
        </w:tc>
      </w:tr>
      <w:tr>
        <w:trPr>
          <w:trHeight w:val="82" w:hRule="exact"/>
        </w:trPr>
        <w:tc>
          <w:tcPr>
            <w:tcW w:w="3946"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single" w:sz="4" w:space="0" w:color="000000"/>
            </w:tcBorders>
          </w:tcPr>
          <w:p>
            <w:pPr/>
          </w:p>
        </w:tc>
        <w:tc>
          <w:tcPr>
            <w:tcW w:w="1267" w:type="dxa"/>
            <w:vMerge/>
            <w:tcBorders>
              <w:left w:val="single" w:sz="4" w:space="0" w:color="000000"/>
              <w:right w:val="nil" w:sz="6" w:space="0" w:color="auto"/>
            </w:tcBorders>
          </w:tcPr>
          <w:p>
            <w:pPr/>
          </w:p>
        </w:tc>
      </w:tr>
      <w:tr>
        <w:trPr>
          <w:trHeight w:val="258" w:hRule="exact"/>
        </w:trPr>
        <w:tc>
          <w:tcPr>
            <w:tcW w:w="394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浙江欣和实业有限公司</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2" w:right="0"/>
              <w:jc w:val="center"/>
              <w:rPr>
                <w:rFonts w:ascii="Times New Roman" w:hAnsi="Times New Roman" w:cs="Times New Roman" w:eastAsia="Times New Roman" w:hint="default"/>
                <w:sz w:val="18"/>
                <w:szCs w:val="18"/>
              </w:rPr>
            </w:pPr>
            <w:r>
              <w:rPr>
                <w:rFonts w:ascii="Times New Roman"/>
                <w:sz w:val="18"/>
              </w:rPr>
              <w:t>2010-10-15</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2011-4-15</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100,000.00</w:t>
            </w:r>
          </w:p>
        </w:tc>
        <w:tc>
          <w:tcPr>
            <w:tcW w:w="1267" w:type="dxa"/>
            <w:vMerge/>
            <w:tcBorders>
              <w:left w:val="single" w:sz="4" w:space="0" w:color="000000"/>
              <w:right w:val="nil" w:sz="6" w:space="0" w:color="auto"/>
            </w:tcBorders>
          </w:tcPr>
          <w:p>
            <w:pPr/>
          </w:p>
        </w:tc>
      </w:tr>
      <w:tr>
        <w:trPr>
          <w:trHeight w:val="80" w:hRule="exact"/>
        </w:trPr>
        <w:tc>
          <w:tcPr>
            <w:tcW w:w="3946" w:type="dxa"/>
            <w:tcBorders>
              <w:top w:val="nil" w:sz="6" w:space="0" w:color="auto"/>
              <w:left w:val="nil" w:sz="6" w:space="0" w:color="auto"/>
              <w:bottom w:val="nil" w:sz="6" w:space="0" w:color="auto"/>
              <w:right w:val="nil" w:sz="6" w:space="0" w:color="auto"/>
            </w:tcBorders>
          </w:tcPr>
          <w:p>
            <w:pPr/>
          </w:p>
        </w:tc>
        <w:tc>
          <w:tcPr>
            <w:tcW w:w="1268"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single" w:sz="4" w:space="0" w:color="000000"/>
            </w:tcBorders>
          </w:tcPr>
          <w:p>
            <w:pPr/>
          </w:p>
        </w:tc>
        <w:tc>
          <w:tcPr>
            <w:tcW w:w="1267" w:type="dxa"/>
            <w:vMerge/>
            <w:tcBorders>
              <w:left w:val="single" w:sz="4" w:space="0" w:color="000000"/>
              <w:right w:val="nil" w:sz="6" w:space="0" w:color="auto"/>
            </w:tcBorders>
          </w:tcPr>
          <w:p>
            <w:pPr/>
          </w:p>
        </w:tc>
      </w:tr>
      <w:tr>
        <w:trPr>
          <w:trHeight w:val="341" w:hRule="exact"/>
        </w:trPr>
        <w:tc>
          <w:tcPr>
            <w:tcW w:w="394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浙江新标五金塑管有限公司</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0"/>
              <w:jc w:val="center"/>
              <w:rPr>
                <w:rFonts w:ascii="Times New Roman" w:hAnsi="Times New Roman" w:cs="Times New Roman" w:eastAsia="Times New Roman" w:hint="default"/>
                <w:sz w:val="18"/>
                <w:szCs w:val="18"/>
              </w:rPr>
            </w:pPr>
            <w:r>
              <w:rPr>
                <w:rFonts w:ascii="Times New Roman"/>
                <w:sz w:val="18"/>
              </w:rPr>
              <w:t>2010-9-21</w:t>
            </w:r>
          </w:p>
        </w:tc>
        <w:tc>
          <w:tcPr>
            <w:tcW w:w="127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0"/>
              <w:jc w:val="center"/>
              <w:rPr>
                <w:rFonts w:ascii="Times New Roman" w:hAnsi="Times New Roman" w:cs="Times New Roman" w:eastAsia="Times New Roman" w:hint="default"/>
                <w:sz w:val="18"/>
                <w:szCs w:val="18"/>
              </w:rPr>
            </w:pPr>
            <w:r>
              <w:rPr>
                <w:rFonts w:ascii="Times New Roman"/>
                <w:sz w:val="18"/>
              </w:rPr>
              <w:t>2011-3-21</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100,000.00</w:t>
            </w:r>
          </w:p>
        </w:tc>
        <w:tc>
          <w:tcPr>
            <w:tcW w:w="1267" w:type="dxa"/>
            <w:vMerge/>
            <w:tcBorders>
              <w:left w:val="single" w:sz="4" w:space="0" w:color="000000"/>
              <w:right w:val="nil" w:sz="6" w:space="0" w:color="auto"/>
            </w:tcBorders>
          </w:tcPr>
          <w:p>
            <w:pPr/>
          </w:p>
        </w:tc>
      </w:tr>
      <w:tr>
        <w:trPr>
          <w:trHeight w:val="346" w:hRule="exact"/>
        </w:trPr>
        <w:tc>
          <w:tcPr>
            <w:tcW w:w="3946"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2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850,000.00</w:t>
            </w:r>
          </w:p>
        </w:tc>
        <w:tc>
          <w:tcPr>
            <w:tcW w:w="1267" w:type="dxa"/>
            <w:vMerge/>
            <w:tcBorders>
              <w:left w:val="single" w:sz="4" w:space="0" w:color="000000"/>
              <w:bottom w:val="single" w:sz="12" w:space="0" w:color="000000"/>
              <w:right w:val="nil" w:sz="6" w:space="0" w:color="auto"/>
            </w:tcBorders>
          </w:tcPr>
          <w:p>
            <w:pPr/>
          </w:p>
        </w:tc>
      </w:tr>
    </w:tbl>
    <w:p>
      <w:pPr>
        <w:spacing w:line="374" w:lineRule="auto" w:before="8"/>
        <w:ind w:left="2062" w:right="8830" w:firstLine="0"/>
        <w:jc w:val="left"/>
        <w:rPr>
          <w:rFonts w:ascii="宋体" w:hAnsi="宋体" w:cs="宋体" w:eastAsia="宋体" w:hint="default"/>
          <w:sz w:val="18"/>
          <w:szCs w:val="18"/>
        </w:rPr>
      </w:pPr>
      <w:r>
        <w:rPr/>
        <w:pict>
          <v:group style="position:absolute;margin-left:79.704002pt;margin-top:-57.488277pt;width:450.2pt;height:5.55pt;mso-position-horizontal-relative:page;mso-position-vertical-relative:paragraph;z-index:-1278352" coordorigin="1594,-1150" coordsize="9004,111">
            <v:shape style="position:absolute;left:1594;top:-1150;width:3946;height:110" type="#_x0000_t75" stroked="false">
              <v:imagedata r:id="rId393" o:title=""/>
            </v:shape>
            <v:shape style="position:absolute;left:5516;top:-1054;width:1282;height:14" type="#_x0000_t75" stroked="false">
              <v:imagedata r:id="rId394" o:title=""/>
            </v:shape>
            <v:shape style="position:absolute;left:6784;top:-1054;width:1284;height:14" type="#_x0000_t75" stroked="false">
              <v:imagedata r:id="rId395" o:title=""/>
            </v:shape>
            <v:shape style="position:absolute;left:8053;top:-1054;width:1282;height:14" type="#_x0000_t75" stroked="false">
              <v:imagedata r:id="rId396" o:title=""/>
            </v:shape>
            <v:shape style="position:absolute;left:9321;top:-1049;width:1277;height:10" type="#_x0000_t75" stroked="false">
              <v:imagedata r:id="rId386" o:title=""/>
            </v:shape>
            <w10:wrap type="none"/>
          </v:group>
        </w:pict>
      </w:r>
      <w:r>
        <w:rPr/>
        <w:pict>
          <v:group style="position:absolute;margin-left:79.704002pt;margin-top:-40.448246pt;width:450.2pt;height:5.4pt;mso-position-horizontal-relative:page;mso-position-vertical-relative:paragraph;z-index:-1278328" coordorigin="1594,-809" coordsize="9004,108">
            <v:shape style="position:absolute;left:1594;top:-809;width:3946;height:108" type="#_x0000_t75" stroked="false">
              <v:imagedata r:id="rId382" o:title=""/>
            </v:shape>
            <v:shape style="position:absolute;left:5516;top:-713;width:1282;height:12" type="#_x0000_t75" stroked="false">
              <v:imagedata r:id="rId388" o:title=""/>
            </v:shape>
            <v:shape style="position:absolute;left:6784;top:-713;width:1284;height:12" type="#_x0000_t75" stroked="false">
              <v:imagedata r:id="rId397" o:title=""/>
            </v:shape>
            <v:shape style="position:absolute;left:8053;top:-713;width:1282;height:12" type="#_x0000_t75" stroked="false">
              <v:imagedata r:id="rId398" o:title=""/>
            </v:shape>
            <v:shape style="position:absolute;left:9321;top:-711;width:1277;height:10" type="#_x0000_t75" stroked="false">
              <v:imagedata r:id="rId389" o:title=""/>
            </v:shape>
            <w10:wrap type="none"/>
          </v:group>
        </w:pict>
      </w:r>
      <w:r>
        <w:rPr/>
        <w:pict>
          <v:group style="position:absolute;margin-left:79.704002pt;margin-top:-23.528307pt;width:450.2pt;height:5.55pt;mso-position-horizontal-relative:page;mso-position-vertical-relative:paragraph;z-index:-1278304" coordorigin="1594,-471" coordsize="9004,111">
            <v:shape style="position:absolute;left:1594;top:-471;width:3946;height:110" type="#_x0000_t75" stroked="false">
              <v:imagedata r:id="rId399" o:title=""/>
            </v:shape>
            <v:shape style="position:absolute;left:5516;top:-375;width:1282;height:14" type="#_x0000_t75" stroked="false">
              <v:imagedata r:id="rId400" o:title=""/>
            </v:shape>
            <v:shape style="position:absolute;left:6784;top:-375;width:1284;height:14" type="#_x0000_t75" stroked="false">
              <v:imagedata r:id="rId401" o:title=""/>
            </v:shape>
            <v:shape style="position:absolute;left:8053;top:-375;width:1282;height:14" type="#_x0000_t75" stroked="false">
              <v:imagedata r:id="rId402" o:title=""/>
            </v:shape>
            <v:shape style="position:absolute;left:9321;top:-370;width:1277;height:10" type="#_x0000_t75" stroked="false">
              <v:imagedata r:id="rId389" o:title=""/>
            </v:shape>
            <w10:wrap type="none"/>
          </v:group>
        </w:pict>
      </w:r>
      <w:r>
        <w:rPr/>
        <w:pict>
          <v:shape style="position:absolute;margin-left:276.049988pt;margin-top:-1.688276pt;width:.48003pt;height:.24pt;mso-position-horizontal-relative:page;mso-position-vertical-relative:paragraph;z-index:-1278280" type="#_x0000_t75" stroked="false">
            <v:imagedata r:id="rId403" o:title=""/>
          </v:shape>
        </w:pict>
      </w:r>
      <w:r>
        <w:rPr/>
        <w:pict>
          <v:shape style="position:absolute;margin-left:339.429993pt;margin-top:-1.688276pt;width:.48pt;height:.24pt;mso-position-horizontal-relative:page;mso-position-vertical-relative:paragraph;z-index:-1278256" type="#_x0000_t75" stroked="false">
            <v:imagedata r:id="rId403" o:title=""/>
          </v:shape>
        </w:pict>
      </w:r>
      <w:r>
        <w:rPr/>
        <w:pict>
          <v:shape style="position:absolute;margin-left:402.910004pt;margin-top:-1.688276pt;width:.48003pt;height:.24pt;mso-position-horizontal-relative:page;mso-position-vertical-relative:paragraph;z-index:-1278232" type="#_x0000_t75" stroked="false">
            <v:imagedata r:id="rId403" o:title=""/>
          </v:shape>
        </w:pict>
      </w:r>
      <w:r>
        <w:rPr/>
        <w:pict>
          <v:shape style="position:absolute;margin-left:466.299988pt;margin-top:-1.688276pt;width:.48003pt;height:.24pt;mso-position-horizontal-relative:page;mso-position-vertical-relative:paragraph;z-index:-1278208" type="#_x0000_t75" stroked="false">
            <v:imagedata r:id="rId403" o:title=""/>
          </v:shape>
        </w:pic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．应收账款</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p>
      <w:pPr>
        <w:spacing w:line="3770" w:lineRule="exact"/>
        <w:ind w:left="1565"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52.4pt;height:188.55pt;mso-position-horizontal-relative:char;mso-position-vertical-relative:line" coordorigin="0,0" coordsize="9048,3771">
            <v:group style="position:absolute;left:29;top:14;width:1337;height:2" coordorigin="29,14" coordsize="1337,2">
              <v:shape style="position:absolute;left:29;top:14;width:1337;height:2" coordorigin="29,14" coordsize="1337,0" path="m29,14l1366,14e" filled="false" stroked="true" strokeweight="1.44pt" strokecolor="#000000">
                <v:path arrowok="t"/>
              </v:shape>
              <v:shape style="position:absolute;left:1366;top:29;width:10;height:2" type="#_x0000_t75" stroked="false">
                <v:imagedata r:id="rId403" o:title=""/>
              </v:shape>
            </v:group>
            <v:group style="position:absolute;left:1366;top:14;width:29;height:2" coordorigin="1366,14" coordsize="29,2">
              <v:shape style="position:absolute;left:1366;top:14;width:29;height:2" coordorigin="1366,14" coordsize="29,0" path="m1366,14l1394,14e" filled="false" stroked="true" strokeweight="1.44pt" strokecolor="#000000">
                <v:path arrowok="t"/>
              </v:shape>
            </v:group>
            <v:group style="position:absolute;left:1394;top:14;width:3805;height:2" coordorigin="1394,14" coordsize="3805,2">
              <v:shape style="position:absolute;left:1394;top:14;width:3805;height:2" coordorigin="1394,14" coordsize="3805,0" path="m1394,14l5199,14e" filled="false" stroked="true" strokeweight="1.44pt" strokecolor="#000000">
                <v:path arrowok="t"/>
              </v:shape>
              <v:shape style="position:absolute;left:5199;top:29;width:10;height:2" type="#_x0000_t75" stroked="false">
                <v:imagedata r:id="rId403" o:title=""/>
              </v:shape>
            </v:group>
            <v:group style="position:absolute;left:5199;top:14;width:29;height:2" coordorigin="5199,14" coordsize="29,2">
              <v:shape style="position:absolute;left:5199;top:14;width:29;height:2" coordorigin="5199,14" coordsize="29,0" path="m5199,14l5228,14e" filled="false" stroked="true" strokeweight="1.44pt" strokecolor="#000000">
                <v:path arrowok="t"/>
              </v:shape>
            </v:group>
            <v:group style="position:absolute;left:5228;top:14;width:3805;height:2" coordorigin="5228,14" coordsize="3805,2">
              <v:shape style="position:absolute;left:5228;top:14;width:3805;height:2" coordorigin="5228,14" coordsize="3805,0" path="m5228,14l9033,14e" filled="false" stroked="true" strokeweight="1.44pt" strokecolor="#000000">
                <v:path arrowok="t"/>
              </v:shape>
            </v:group>
            <v:group style="position:absolute;left:1366;top:31;width:10;height:20" coordorigin="1366,31" coordsize="10,20">
              <v:shape style="position:absolute;left:1366;top:31;width:10;height:20" coordorigin="1366,31" coordsize="10,20" path="m1366,50l1375,50,1375,31,1366,31,1366,50xe" filled="true" fillcolor="#000000" stroked="false">
                <v:path arrowok="t"/>
                <v:fill type="solid"/>
              </v:shape>
            </v:group>
            <v:group style="position:absolute;left:1366;top:50;width:10;height:20" coordorigin="1366,50" coordsize="10,20">
              <v:shape style="position:absolute;left:1366;top:50;width:10;height:20" coordorigin="1366,50" coordsize="10,20" path="m1366,70l1375,70,1375,50,1366,50,1366,70xe" filled="true" fillcolor="#000000" stroked="false">
                <v:path arrowok="t"/>
                <v:fill type="solid"/>
              </v:shape>
            </v:group>
            <v:group style="position:absolute;left:1366;top:70;width:10;height:20" coordorigin="1366,70" coordsize="10,20">
              <v:shape style="position:absolute;left:1366;top:70;width:10;height:20" coordorigin="1366,70" coordsize="10,20" path="m1366,89l1375,89,1375,70,1366,70,1366,89xe" filled="true" fillcolor="#000000" stroked="false">
                <v:path arrowok="t"/>
                <v:fill type="solid"/>
              </v:shape>
            </v:group>
            <v:group style="position:absolute;left:1366;top:89;width:10;height:20" coordorigin="1366,89" coordsize="10,20">
              <v:shape style="position:absolute;left:1366;top:89;width:10;height:20" coordorigin="1366,89" coordsize="10,20" path="m1366,108l1375,108,1375,89,1366,89,1366,108xe" filled="true" fillcolor="#000000" stroked="false">
                <v:path arrowok="t"/>
                <v:fill type="solid"/>
              </v:shape>
            </v:group>
            <v:group style="position:absolute;left:1366;top:108;width:10;height:20" coordorigin="1366,108" coordsize="10,20">
              <v:shape style="position:absolute;left:1366;top:108;width:10;height:20" coordorigin="1366,108" coordsize="10,20" path="m1366,127l1375,127,1375,108,1366,108,1366,127xe" filled="true" fillcolor="#000000" stroked="false">
                <v:path arrowok="t"/>
                <v:fill type="solid"/>
              </v:shape>
            </v:group>
            <v:group style="position:absolute;left:1366;top:127;width:10;height:20" coordorigin="1366,127" coordsize="10,20">
              <v:shape style="position:absolute;left:1366;top:127;width:10;height:20" coordorigin="1366,127" coordsize="10,20" path="m1366,146l1375,146,1375,127,1366,127,1366,146xe" filled="true" fillcolor="#000000" stroked="false">
                <v:path arrowok="t"/>
                <v:fill type="solid"/>
              </v:shape>
            </v:group>
            <v:group style="position:absolute;left:1366;top:146;width:10;height:20" coordorigin="1366,146" coordsize="10,20">
              <v:shape style="position:absolute;left:1366;top:146;width:10;height:20" coordorigin="1366,146" coordsize="10,20" path="m1366,166l1375,166,1375,146,1366,146,1366,166xe" filled="true" fillcolor="#000000" stroked="false">
                <v:path arrowok="t"/>
                <v:fill type="solid"/>
              </v:shape>
            </v:group>
            <v:group style="position:absolute;left:1366;top:166;width:10;height:20" coordorigin="1366,166" coordsize="10,20">
              <v:shape style="position:absolute;left:1366;top:166;width:10;height:20" coordorigin="1366,166" coordsize="10,20" path="m1366,185l1375,185,1375,166,1366,166,1366,185xe" filled="true" fillcolor="#000000" stroked="false">
                <v:path arrowok="t"/>
                <v:fill type="solid"/>
              </v:shape>
            </v:group>
            <v:group style="position:absolute;left:1366;top:185;width:10;height:20" coordorigin="1366,185" coordsize="10,20">
              <v:shape style="position:absolute;left:1366;top:185;width:10;height:20" coordorigin="1366,185" coordsize="10,20" path="m1366,204l1375,204,1375,185,1366,185,1366,204xe" filled="true" fillcolor="#000000" stroked="false">
                <v:path arrowok="t"/>
                <v:fill type="solid"/>
              </v:shape>
            </v:group>
            <v:group style="position:absolute;left:1366;top:204;width:10;height:20" coordorigin="1366,204" coordsize="10,20">
              <v:shape style="position:absolute;left:1366;top:204;width:10;height:20" coordorigin="1366,204" coordsize="10,20" path="m1366,223l1375,223,1375,204,1366,204,1366,223xe" filled="true" fillcolor="#000000" stroked="false">
                <v:path arrowok="t"/>
                <v:fill type="solid"/>
              </v:shape>
            </v:group>
            <v:group style="position:absolute;left:1366;top:223;width:10;height:20" coordorigin="1366,223" coordsize="10,20">
              <v:shape style="position:absolute;left:1366;top:223;width:10;height:20" coordorigin="1366,223" coordsize="10,20" path="m1366,242l1375,242,1375,223,1366,223,1366,242xe" filled="true" fillcolor="#000000" stroked="false">
                <v:path arrowok="t"/>
                <v:fill type="solid"/>
              </v:shape>
            </v:group>
            <v:group style="position:absolute;left:1366;top:242;width:10;height:20" coordorigin="1366,242" coordsize="10,20">
              <v:shape style="position:absolute;left:1366;top:242;width:10;height:20" coordorigin="1366,242" coordsize="10,20" path="m1366,262l1375,262,1375,242,1366,242,1366,262xe" filled="true" fillcolor="#000000" stroked="false">
                <v:path arrowok="t"/>
                <v:fill type="solid"/>
              </v:shape>
            </v:group>
            <v:group style="position:absolute;left:1366;top:262;width:10;height:20" coordorigin="1366,262" coordsize="10,20">
              <v:shape style="position:absolute;left:1366;top:262;width:10;height:20" coordorigin="1366,262" coordsize="10,20" path="m1366,281l1375,281,1375,262,1366,262,1366,281xe" filled="true" fillcolor="#000000" stroked="false">
                <v:path arrowok="t"/>
                <v:fill type="solid"/>
              </v:shape>
            </v:group>
            <v:group style="position:absolute;left:1366;top:281;width:10;height:20" coordorigin="1366,281" coordsize="10,20">
              <v:shape style="position:absolute;left:1366;top:281;width:10;height:20" coordorigin="1366,281" coordsize="10,20" path="m1366,300l1375,300,1375,281,1366,281,1366,300xe" filled="true" fillcolor="#000000" stroked="false">
                <v:path arrowok="t"/>
                <v:fill type="solid"/>
              </v:shape>
            </v:group>
            <v:group style="position:absolute;left:1366;top:300;width:10;height:20" coordorigin="1366,300" coordsize="10,20">
              <v:shape style="position:absolute;left:1366;top:300;width:10;height:20" coordorigin="1366,300" coordsize="10,20" path="m1366,319l1375,319,1375,300,1366,300,1366,319xe" filled="true" fillcolor="#000000" stroked="false">
                <v:path arrowok="t"/>
                <v:fill type="solid"/>
              </v:shape>
            </v:group>
            <v:group style="position:absolute;left:1366;top:319;width:10;height:20" coordorigin="1366,319" coordsize="10,20">
              <v:shape style="position:absolute;left:1366;top:319;width:10;height:20" coordorigin="1366,319" coordsize="10,20" path="m1366,338l1375,338,1375,319,1366,319,1366,338xe" filled="true" fillcolor="#000000" stroked="false">
                <v:path arrowok="t"/>
                <v:fill type="solid"/>
              </v:shape>
            </v:group>
            <v:group style="position:absolute;left:1366;top:338;width:10;height:20" coordorigin="1366,338" coordsize="10,20">
              <v:shape style="position:absolute;left:1366;top:338;width:10;height:20" coordorigin="1366,338" coordsize="10,20" path="m1366,358l1375,358,1375,338,1366,338,1366,358xe" filled="true" fillcolor="#000000" stroked="false">
                <v:path arrowok="t"/>
                <v:fill type="solid"/>
              </v:shape>
            </v:group>
            <v:group style="position:absolute;left:1366;top:364;width:10;height:2" coordorigin="1366,364" coordsize="10,2">
              <v:shape style="position:absolute;left:1366;top:364;width:10;height:2" coordorigin="1366,364" coordsize="10,0" path="m1366,364l1375,364e" filled="false" stroked="true" strokeweight=".599980pt" strokecolor="#000000">
                <v:path arrowok="t"/>
              </v:shape>
            </v:group>
            <v:group style="position:absolute;left:5199;top:31;width:10;height:20" coordorigin="5199,31" coordsize="10,20">
              <v:shape style="position:absolute;left:5199;top:31;width:10;height:20" coordorigin="5199,31" coordsize="10,20" path="m5199,50l5209,50,5209,31,5199,31,5199,50xe" filled="true" fillcolor="#000000" stroked="false">
                <v:path arrowok="t"/>
                <v:fill type="solid"/>
              </v:shape>
            </v:group>
            <v:group style="position:absolute;left:5199;top:50;width:10;height:20" coordorigin="5199,50" coordsize="10,20">
              <v:shape style="position:absolute;left:5199;top:50;width:10;height:20" coordorigin="5199,50" coordsize="10,20" path="m5199,70l5209,70,5209,50,5199,50,5199,70xe" filled="true" fillcolor="#000000" stroked="false">
                <v:path arrowok="t"/>
                <v:fill type="solid"/>
              </v:shape>
            </v:group>
            <v:group style="position:absolute;left:5199;top:70;width:10;height:20" coordorigin="5199,70" coordsize="10,20">
              <v:shape style="position:absolute;left:5199;top:70;width:10;height:20" coordorigin="5199,70" coordsize="10,20" path="m5199,89l5209,89,5209,70,5199,70,5199,89xe" filled="true" fillcolor="#000000" stroked="false">
                <v:path arrowok="t"/>
                <v:fill type="solid"/>
              </v:shape>
            </v:group>
            <v:group style="position:absolute;left:5199;top:89;width:10;height:20" coordorigin="5199,89" coordsize="10,20">
              <v:shape style="position:absolute;left:5199;top:89;width:10;height:20" coordorigin="5199,89" coordsize="10,20" path="m5199,108l5209,108,5209,89,5199,89,5199,108xe" filled="true" fillcolor="#000000" stroked="false">
                <v:path arrowok="t"/>
                <v:fill type="solid"/>
              </v:shape>
            </v:group>
            <v:group style="position:absolute;left:5199;top:108;width:10;height:20" coordorigin="5199,108" coordsize="10,20">
              <v:shape style="position:absolute;left:5199;top:108;width:10;height:20" coordorigin="5199,108" coordsize="10,20" path="m5199,127l5209,127,5209,108,5199,108,5199,127xe" filled="true" fillcolor="#000000" stroked="false">
                <v:path arrowok="t"/>
                <v:fill type="solid"/>
              </v:shape>
            </v:group>
            <v:group style="position:absolute;left:5199;top:127;width:10;height:20" coordorigin="5199,127" coordsize="10,20">
              <v:shape style="position:absolute;left:5199;top:127;width:10;height:20" coordorigin="5199,127" coordsize="10,20" path="m5199,146l5209,146,5209,127,5199,127,5199,146xe" filled="true" fillcolor="#000000" stroked="false">
                <v:path arrowok="t"/>
                <v:fill type="solid"/>
              </v:shape>
            </v:group>
            <v:group style="position:absolute;left:5199;top:146;width:10;height:20" coordorigin="5199,146" coordsize="10,20">
              <v:shape style="position:absolute;left:5199;top:146;width:10;height:20" coordorigin="5199,146" coordsize="10,20" path="m5199,166l5209,166,5209,146,5199,146,5199,166xe" filled="true" fillcolor="#000000" stroked="false">
                <v:path arrowok="t"/>
                <v:fill type="solid"/>
              </v:shape>
            </v:group>
            <v:group style="position:absolute;left:5199;top:166;width:10;height:20" coordorigin="5199,166" coordsize="10,20">
              <v:shape style="position:absolute;left:5199;top:166;width:10;height:20" coordorigin="5199,166" coordsize="10,20" path="m5199,185l5209,185,5209,166,5199,166,5199,185xe" filled="true" fillcolor="#000000" stroked="false">
                <v:path arrowok="t"/>
                <v:fill type="solid"/>
              </v:shape>
            </v:group>
            <v:group style="position:absolute;left:5199;top:185;width:10;height:20" coordorigin="5199,185" coordsize="10,20">
              <v:shape style="position:absolute;left:5199;top:185;width:10;height:20" coordorigin="5199,185" coordsize="10,20" path="m5199,204l5209,204,5209,185,5199,185,5199,204xe" filled="true" fillcolor="#000000" stroked="false">
                <v:path arrowok="t"/>
                <v:fill type="solid"/>
              </v:shape>
            </v:group>
            <v:group style="position:absolute;left:5199;top:204;width:10;height:20" coordorigin="5199,204" coordsize="10,20">
              <v:shape style="position:absolute;left:5199;top:204;width:10;height:20" coordorigin="5199,204" coordsize="10,20" path="m5199,223l5209,223,5209,204,5199,204,5199,223xe" filled="true" fillcolor="#000000" stroked="false">
                <v:path arrowok="t"/>
                <v:fill type="solid"/>
              </v:shape>
            </v:group>
            <v:group style="position:absolute;left:5199;top:223;width:10;height:20" coordorigin="5199,223" coordsize="10,20">
              <v:shape style="position:absolute;left:5199;top:223;width:10;height:20" coordorigin="5199,223" coordsize="10,20" path="m5199,242l5209,242,5209,223,5199,223,5199,242xe" filled="true" fillcolor="#000000" stroked="false">
                <v:path arrowok="t"/>
                <v:fill type="solid"/>
              </v:shape>
            </v:group>
            <v:group style="position:absolute;left:5199;top:242;width:10;height:20" coordorigin="5199,242" coordsize="10,20">
              <v:shape style="position:absolute;left:5199;top:242;width:10;height:20" coordorigin="5199,242" coordsize="10,20" path="m5199,262l5209,262,5209,242,5199,242,5199,262xe" filled="true" fillcolor="#000000" stroked="false">
                <v:path arrowok="t"/>
                <v:fill type="solid"/>
              </v:shape>
            </v:group>
            <v:group style="position:absolute;left:5199;top:262;width:10;height:20" coordorigin="5199,262" coordsize="10,20">
              <v:shape style="position:absolute;left:5199;top:262;width:10;height:20" coordorigin="5199,262" coordsize="10,20" path="m5199,281l5209,281,5209,262,5199,262,5199,281xe" filled="true" fillcolor="#000000" stroked="false">
                <v:path arrowok="t"/>
                <v:fill type="solid"/>
              </v:shape>
            </v:group>
            <v:group style="position:absolute;left:5199;top:281;width:10;height:20" coordorigin="5199,281" coordsize="10,20">
              <v:shape style="position:absolute;left:5199;top:281;width:10;height:20" coordorigin="5199,281" coordsize="10,20" path="m5199,300l5209,300,5209,281,5199,281,5199,300xe" filled="true" fillcolor="#000000" stroked="false">
                <v:path arrowok="t"/>
                <v:fill type="solid"/>
              </v:shape>
            </v:group>
            <v:group style="position:absolute;left:5199;top:300;width:10;height:20" coordorigin="5199,300" coordsize="10,20">
              <v:shape style="position:absolute;left:5199;top:300;width:10;height:20" coordorigin="5199,300" coordsize="10,20" path="m5199,319l5209,319,5209,300,5199,300,5199,319xe" filled="true" fillcolor="#000000" stroked="false">
                <v:path arrowok="t"/>
                <v:fill type="solid"/>
              </v:shape>
            </v:group>
            <v:group style="position:absolute;left:5199;top:319;width:10;height:20" coordorigin="5199,319" coordsize="10,20">
              <v:shape style="position:absolute;left:5199;top:319;width:10;height:20" coordorigin="5199,319" coordsize="10,20" path="m5199,338l5209,338,5209,319,5199,319,5199,338xe" filled="true" fillcolor="#000000" stroked="false">
                <v:path arrowok="t"/>
                <v:fill type="solid"/>
              </v:shape>
            </v:group>
            <v:group style="position:absolute;left:5199;top:338;width:10;height:20" coordorigin="5199,338" coordsize="10,20">
              <v:shape style="position:absolute;left:5199;top:338;width:10;height:20" coordorigin="5199,338" coordsize="10,20" path="m5199,358l5209,358,5209,338,5199,338,5199,358xe" filled="true" fillcolor="#000000" stroked="false">
                <v:path arrowok="t"/>
                <v:fill type="solid"/>
              </v:shape>
            </v:group>
            <v:group style="position:absolute;left:5199;top:364;width:10;height:2" coordorigin="5199,364" coordsize="10,2">
              <v:shape style="position:absolute;left:5199;top:364;width:10;height:2" coordorigin="5199,364" coordsize="10,0" path="m5199,364l5209,364e" filled="false" stroked="true" strokeweight=".599980pt" strokecolor="#000000">
                <v:path arrowok="t"/>
              </v:shape>
            </v:group>
            <v:group style="position:absolute;left:1366;top:374;width:10;height:2" coordorigin="1366,374" coordsize="10,2">
              <v:shape style="position:absolute;left:1366;top:374;width:10;height:2" coordorigin="1366,374" coordsize="10,0" path="m1366,374l1375,374e" filled="false" stroked="true" strokeweight=".48004pt" strokecolor="#000000">
                <v:path arrowok="t"/>
              </v:shape>
            </v:group>
            <v:group style="position:absolute;left:2617;top:374;width:10;height:2" coordorigin="2617,374" coordsize="10,2">
              <v:shape style="position:absolute;left:2617;top:374;width:10;height:2" coordorigin="2617,374" coordsize="10,0" path="m2617,374l2626,374e" filled="false" stroked="true" strokeweight=".48004pt" strokecolor="#000000">
                <v:path arrowok="t"/>
              </v:shape>
            </v:group>
            <v:group style="position:absolute;left:3327;top:374;width:10;height:2" coordorigin="3327,374" coordsize="10,2">
              <v:shape style="position:absolute;left:3327;top:374;width:10;height:2" coordorigin="3327,374" coordsize="10,0" path="m3327,374l3337,374e" filled="false" stroked="true" strokeweight=".48004pt" strokecolor="#000000">
                <v:path arrowok="t"/>
              </v:shape>
            </v:group>
            <v:group style="position:absolute;left:4489;top:374;width:10;height:2" coordorigin="4489,374" coordsize="10,2">
              <v:shape style="position:absolute;left:4489;top:374;width:10;height:2" coordorigin="4489,374" coordsize="10,0" path="m4489,374l4498,374e" filled="false" stroked="true" strokeweight=".48004pt" strokecolor="#000000">
                <v:path arrowok="t"/>
              </v:shape>
            </v:group>
            <v:group style="position:absolute;left:5199;top:374;width:10;height:2" coordorigin="5199,374" coordsize="10,2">
              <v:shape style="position:absolute;left:5199;top:374;width:10;height:2" coordorigin="5199,374" coordsize="10,0" path="m5199,374l5209,374e" filled="false" stroked="true" strokeweight=".48004pt" strokecolor="#000000">
                <v:path arrowok="t"/>
              </v:shape>
              <v:shape style="position:absolute;left:1375;top:370;width:5077;height:10" type="#_x0000_t75" stroked="false">
                <v:imagedata r:id="rId404" o:title=""/>
              </v:shape>
              <v:shape style="position:absolute;left:6447;top:370;width:715;height:10" type="#_x0000_t75" stroked="false">
                <v:imagedata r:id="rId405" o:title=""/>
              </v:shape>
              <v:shape style="position:absolute;left:7158;top:370;width:1875;height:10" type="#_x0000_t75" stroked="false">
                <v:imagedata r:id="rId406" o:title=""/>
              </v:shape>
            </v:group>
            <v:group style="position:absolute;left:1366;top:379;width:10;height:20" coordorigin="1366,379" coordsize="10,20">
              <v:shape style="position:absolute;left:1366;top:379;width:10;height:20" coordorigin="1366,379" coordsize="10,20" path="m1366,398l1375,398,1375,379,1366,379,1366,398xe" filled="true" fillcolor="#000000" stroked="false">
                <v:path arrowok="t"/>
                <v:fill type="solid"/>
              </v:shape>
            </v:group>
            <v:group style="position:absolute;left:1366;top:398;width:10;height:20" coordorigin="1366,398" coordsize="10,20">
              <v:shape style="position:absolute;left:1366;top:398;width:10;height:20" coordorigin="1366,398" coordsize="10,20" path="m1366,418l1375,418,1375,398,1366,398,1366,418xe" filled="true" fillcolor="#000000" stroked="false">
                <v:path arrowok="t"/>
                <v:fill type="solid"/>
              </v:shape>
            </v:group>
            <v:group style="position:absolute;left:1366;top:418;width:10;height:20" coordorigin="1366,418" coordsize="10,20">
              <v:shape style="position:absolute;left:1366;top:418;width:10;height:20" coordorigin="1366,418" coordsize="10,20" path="m1366,437l1375,437,1375,418,1366,418,1366,437xe" filled="true" fillcolor="#000000" stroked="false">
                <v:path arrowok="t"/>
                <v:fill type="solid"/>
              </v:shape>
            </v:group>
            <v:group style="position:absolute;left:1366;top:437;width:10;height:20" coordorigin="1366,437" coordsize="10,20">
              <v:shape style="position:absolute;left:1366;top:437;width:10;height:20" coordorigin="1366,437" coordsize="10,20" path="m1366,456l1375,456,1375,437,1366,437,1366,456xe" filled="true" fillcolor="#000000" stroked="false">
                <v:path arrowok="t"/>
                <v:fill type="solid"/>
              </v:shape>
            </v:group>
            <v:group style="position:absolute;left:1366;top:456;width:10;height:20" coordorigin="1366,456" coordsize="10,20">
              <v:shape style="position:absolute;left:1366;top:456;width:10;height:20" coordorigin="1366,456" coordsize="10,20" path="m1366,476l1375,476,1375,456,1366,456,1366,476xe" filled="true" fillcolor="#000000" stroked="false">
                <v:path arrowok="t"/>
                <v:fill type="solid"/>
              </v:shape>
            </v:group>
            <v:group style="position:absolute;left:1366;top:476;width:10;height:20" coordorigin="1366,476" coordsize="10,20">
              <v:shape style="position:absolute;left:1366;top:476;width:10;height:20" coordorigin="1366,476" coordsize="10,20" path="m1366,495l1375,495,1375,476,1366,476,1366,495xe" filled="true" fillcolor="#000000" stroked="false">
                <v:path arrowok="t"/>
                <v:fill type="solid"/>
              </v:shape>
            </v:group>
            <v:group style="position:absolute;left:1366;top:495;width:10;height:20" coordorigin="1366,495" coordsize="10,20">
              <v:shape style="position:absolute;left:1366;top:495;width:10;height:20" coordorigin="1366,495" coordsize="10,20" path="m1366,514l1375,514,1375,495,1366,495,1366,514xe" filled="true" fillcolor="#000000" stroked="false">
                <v:path arrowok="t"/>
                <v:fill type="solid"/>
              </v:shape>
            </v:group>
            <v:group style="position:absolute;left:1366;top:514;width:10;height:20" coordorigin="1366,514" coordsize="10,20">
              <v:shape style="position:absolute;left:1366;top:514;width:10;height:20" coordorigin="1366,514" coordsize="10,20" path="m1366,533l1375,533,1375,514,1366,514,1366,533xe" filled="true" fillcolor="#000000" stroked="false">
                <v:path arrowok="t"/>
                <v:fill type="solid"/>
              </v:shape>
            </v:group>
            <v:group style="position:absolute;left:1366;top:533;width:10;height:20" coordorigin="1366,533" coordsize="10,20">
              <v:shape style="position:absolute;left:1366;top:533;width:10;height:20" coordorigin="1366,533" coordsize="10,20" path="m1366,553l1375,553,1375,533,1366,533,1366,553xe" filled="true" fillcolor="#000000" stroked="false">
                <v:path arrowok="t"/>
                <v:fill type="solid"/>
              </v:shape>
            </v:group>
            <v:group style="position:absolute;left:1366;top:553;width:10;height:20" coordorigin="1366,553" coordsize="10,20">
              <v:shape style="position:absolute;left:1366;top:553;width:10;height:20" coordorigin="1366,553" coordsize="10,20" path="m1366,572l1375,572,1375,553,1366,553,1366,572xe" filled="true" fillcolor="#000000" stroked="false">
                <v:path arrowok="t"/>
                <v:fill type="solid"/>
              </v:shape>
            </v:group>
            <v:group style="position:absolute;left:1366;top:572;width:10;height:20" coordorigin="1366,572" coordsize="10,20">
              <v:shape style="position:absolute;left:1366;top:572;width:10;height:20" coordorigin="1366,572" coordsize="10,20" path="m1366,591l1375,591,1375,572,1366,572,1366,591xe" filled="true" fillcolor="#000000" stroked="false">
                <v:path arrowok="t"/>
                <v:fill type="solid"/>
              </v:shape>
            </v:group>
            <v:group style="position:absolute;left:1366;top:591;width:10;height:20" coordorigin="1366,591" coordsize="10,20">
              <v:shape style="position:absolute;left:1366;top:591;width:10;height:20" coordorigin="1366,591" coordsize="10,20" path="m1366,610l1375,610,1375,591,1366,591,1366,610xe" filled="true" fillcolor="#000000" stroked="false">
                <v:path arrowok="t"/>
                <v:fill type="solid"/>
              </v:shape>
            </v:group>
            <v:group style="position:absolute;left:1366;top:610;width:10;height:20" coordorigin="1366,610" coordsize="10,20">
              <v:shape style="position:absolute;left:1366;top:610;width:10;height:20" coordorigin="1366,610" coordsize="10,20" path="m1366,629l1375,629,1375,610,1366,610,1366,629xe" filled="true" fillcolor="#000000" stroked="false">
                <v:path arrowok="t"/>
                <v:fill type="solid"/>
              </v:shape>
            </v:group>
            <v:group style="position:absolute;left:2617;top:379;width:10;height:20" coordorigin="2617,379" coordsize="10,20">
              <v:shape style="position:absolute;left:2617;top:379;width:10;height:20" coordorigin="2617,379" coordsize="10,20" path="m2617,398l2626,398,2626,379,2617,379,2617,398xe" filled="true" fillcolor="#000000" stroked="false">
                <v:path arrowok="t"/>
                <v:fill type="solid"/>
              </v:shape>
            </v:group>
            <v:group style="position:absolute;left:2617;top:398;width:10;height:20" coordorigin="2617,398" coordsize="10,20">
              <v:shape style="position:absolute;left:2617;top:398;width:10;height:20" coordorigin="2617,398" coordsize="10,20" path="m2617,418l2626,418,2626,398,2617,398,2617,418xe" filled="true" fillcolor="#000000" stroked="false">
                <v:path arrowok="t"/>
                <v:fill type="solid"/>
              </v:shape>
            </v:group>
            <v:group style="position:absolute;left:2617;top:418;width:10;height:20" coordorigin="2617,418" coordsize="10,20">
              <v:shape style="position:absolute;left:2617;top:418;width:10;height:20" coordorigin="2617,418" coordsize="10,20" path="m2617,437l2626,437,2626,418,2617,418,2617,437xe" filled="true" fillcolor="#000000" stroked="false">
                <v:path arrowok="t"/>
                <v:fill type="solid"/>
              </v:shape>
            </v:group>
            <v:group style="position:absolute;left:2617;top:437;width:10;height:20" coordorigin="2617,437" coordsize="10,20">
              <v:shape style="position:absolute;left:2617;top:437;width:10;height:20" coordorigin="2617,437" coordsize="10,20" path="m2617,456l2626,456,2626,437,2617,437,2617,456xe" filled="true" fillcolor="#000000" stroked="false">
                <v:path arrowok="t"/>
                <v:fill type="solid"/>
              </v:shape>
            </v:group>
            <v:group style="position:absolute;left:2617;top:456;width:10;height:20" coordorigin="2617,456" coordsize="10,20">
              <v:shape style="position:absolute;left:2617;top:456;width:10;height:20" coordorigin="2617,456" coordsize="10,20" path="m2617,476l2626,476,2626,456,2617,456,2617,476xe" filled="true" fillcolor="#000000" stroked="false">
                <v:path arrowok="t"/>
                <v:fill type="solid"/>
              </v:shape>
            </v:group>
            <v:group style="position:absolute;left:2617;top:476;width:10;height:20" coordorigin="2617,476" coordsize="10,20">
              <v:shape style="position:absolute;left:2617;top:476;width:10;height:20" coordorigin="2617,476" coordsize="10,20" path="m2617,495l2626,495,2626,476,2617,476,2617,495xe" filled="true" fillcolor="#000000" stroked="false">
                <v:path arrowok="t"/>
                <v:fill type="solid"/>
              </v:shape>
            </v:group>
            <v:group style="position:absolute;left:2617;top:495;width:10;height:20" coordorigin="2617,495" coordsize="10,20">
              <v:shape style="position:absolute;left:2617;top:495;width:10;height:20" coordorigin="2617,495" coordsize="10,20" path="m2617,514l2626,514,2626,495,2617,495,2617,514xe" filled="true" fillcolor="#000000" stroked="false">
                <v:path arrowok="t"/>
                <v:fill type="solid"/>
              </v:shape>
            </v:group>
            <v:group style="position:absolute;left:2617;top:514;width:10;height:20" coordorigin="2617,514" coordsize="10,20">
              <v:shape style="position:absolute;left:2617;top:514;width:10;height:20" coordorigin="2617,514" coordsize="10,20" path="m2617,533l2626,533,2626,514,2617,514,2617,533xe" filled="true" fillcolor="#000000" stroked="false">
                <v:path arrowok="t"/>
                <v:fill type="solid"/>
              </v:shape>
            </v:group>
            <v:group style="position:absolute;left:2617;top:533;width:10;height:20" coordorigin="2617,533" coordsize="10,20">
              <v:shape style="position:absolute;left:2617;top:533;width:10;height:20" coordorigin="2617,533" coordsize="10,20" path="m2617,553l2626,553,2626,533,2617,533,2617,553xe" filled="true" fillcolor="#000000" stroked="false">
                <v:path arrowok="t"/>
                <v:fill type="solid"/>
              </v:shape>
            </v:group>
            <v:group style="position:absolute;left:2617;top:553;width:10;height:20" coordorigin="2617,553" coordsize="10,20">
              <v:shape style="position:absolute;left:2617;top:553;width:10;height:20" coordorigin="2617,553" coordsize="10,20" path="m2617,572l2626,572,2626,553,2617,553,2617,572xe" filled="true" fillcolor="#000000" stroked="false">
                <v:path arrowok="t"/>
                <v:fill type="solid"/>
              </v:shape>
            </v:group>
            <v:group style="position:absolute;left:2617;top:572;width:10;height:20" coordorigin="2617,572" coordsize="10,20">
              <v:shape style="position:absolute;left:2617;top:572;width:10;height:20" coordorigin="2617,572" coordsize="10,20" path="m2617,591l2626,591,2626,572,2617,572,2617,591xe" filled="true" fillcolor="#000000" stroked="false">
                <v:path arrowok="t"/>
                <v:fill type="solid"/>
              </v:shape>
            </v:group>
            <v:group style="position:absolute;left:2617;top:591;width:10;height:20" coordorigin="2617,591" coordsize="10,20">
              <v:shape style="position:absolute;left:2617;top:591;width:10;height:20" coordorigin="2617,591" coordsize="10,20" path="m2617,610l2626,610,2626,591,2617,591,2617,610xe" filled="true" fillcolor="#000000" stroked="false">
                <v:path arrowok="t"/>
                <v:fill type="solid"/>
              </v:shape>
            </v:group>
            <v:group style="position:absolute;left:2617;top:610;width:10;height:20" coordorigin="2617,610" coordsize="10,20">
              <v:shape style="position:absolute;left:2617;top:610;width:10;height:20" coordorigin="2617,610" coordsize="10,20" path="m2617,629l2626,629,2626,610,2617,610,2617,629xe" filled="true" fillcolor="#000000" stroked="false">
                <v:path arrowok="t"/>
                <v:fill type="solid"/>
              </v:shape>
            </v:group>
            <v:group style="position:absolute;left:2617;top:629;width:10;height:20" coordorigin="2617,629" coordsize="10,20">
              <v:shape style="position:absolute;left:2617;top:629;width:10;height:20" coordorigin="2617,629" coordsize="10,20" path="m2617,649l2626,649,2626,629,2617,629,2617,649xe" filled="true" fillcolor="#000000" stroked="false">
                <v:path arrowok="t"/>
                <v:fill type="solid"/>
              </v:shape>
            </v:group>
            <v:group style="position:absolute;left:2617;top:649;width:10;height:20" coordorigin="2617,649" coordsize="10,20">
              <v:shape style="position:absolute;left:2617;top:649;width:10;height:20" coordorigin="2617,649" coordsize="10,20" path="m2617,668l2626,668,2626,649,2617,649,2617,668xe" filled="true" fillcolor="#000000" stroked="false">
                <v:path arrowok="t"/>
                <v:fill type="solid"/>
              </v:shape>
            </v:group>
            <v:group style="position:absolute;left:2617;top:668;width:10;height:20" coordorigin="2617,668" coordsize="10,20">
              <v:shape style="position:absolute;left:2617;top:668;width:10;height:20" coordorigin="2617,668" coordsize="10,20" path="m2617,687l2626,687,2626,668,2617,668,2617,687xe" filled="true" fillcolor="#000000" stroked="false">
                <v:path arrowok="t"/>
                <v:fill type="solid"/>
              </v:shape>
            </v:group>
            <v:group style="position:absolute;left:2617;top:687;width:10;height:20" coordorigin="2617,687" coordsize="10,20">
              <v:shape style="position:absolute;left:2617;top:687;width:10;height:20" coordorigin="2617,687" coordsize="10,20" path="m2617,706l2626,706,2626,687,2617,687,2617,706xe" filled="true" fillcolor="#000000" stroked="false">
                <v:path arrowok="t"/>
                <v:fill type="solid"/>
              </v:shape>
            </v:group>
            <v:group style="position:absolute;left:2617;top:713;width:10;height:2" coordorigin="2617,713" coordsize="10,2">
              <v:shape style="position:absolute;left:2617;top:713;width:10;height:2" coordorigin="2617,713" coordsize="10,0" path="m2617,713l2626,713e" filled="false" stroked="true" strokeweight=".71997pt" strokecolor="#000000">
                <v:path arrowok="t"/>
              </v:shape>
            </v:group>
            <v:group style="position:absolute;left:3327;top:379;width:10;height:20" coordorigin="3327,379" coordsize="10,20">
              <v:shape style="position:absolute;left:3327;top:379;width:10;height:20" coordorigin="3327,379" coordsize="10,20" path="m3327,398l3337,398,3337,379,3327,379,3327,398xe" filled="true" fillcolor="#000000" stroked="false">
                <v:path arrowok="t"/>
                <v:fill type="solid"/>
              </v:shape>
            </v:group>
            <v:group style="position:absolute;left:3327;top:398;width:10;height:20" coordorigin="3327,398" coordsize="10,20">
              <v:shape style="position:absolute;left:3327;top:398;width:10;height:20" coordorigin="3327,398" coordsize="10,20" path="m3327,418l3337,418,3337,398,3327,398,3327,418xe" filled="true" fillcolor="#000000" stroked="false">
                <v:path arrowok="t"/>
                <v:fill type="solid"/>
              </v:shape>
            </v:group>
            <v:group style="position:absolute;left:3327;top:418;width:10;height:20" coordorigin="3327,418" coordsize="10,20">
              <v:shape style="position:absolute;left:3327;top:418;width:10;height:20" coordorigin="3327,418" coordsize="10,20" path="m3327,437l3337,437,3337,418,3327,418,3327,437xe" filled="true" fillcolor="#000000" stroked="false">
                <v:path arrowok="t"/>
                <v:fill type="solid"/>
              </v:shape>
            </v:group>
            <v:group style="position:absolute;left:3327;top:437;width:10;height:20" coordorigin="3327,437" coordsize="10,20">
              <v:shape style="position:absolute;left:3327;top:437;width:10;height:20" coordorigin="3327,437" coordsize="10,20" path="m3327,456l3337,456,3337,437,3327,437,3327,456xe" filled="true" fillcolor="#000000" stroked="false">
                <v:path arrowok="t"/>
                <v:fill type="solid"/>
              </v:shape>
            </v:group>
            <v:group style="position:absolute;left:3327;top:456;width:10;height:20" coordorigin="3327,456" coordsize="10,20">
              <v:shape style="position:absolute;left:3327;top:456;width:10;height:20" coordorigin="3327,456" coordsize="10,20" path="m3327,476l3337,476,3337,456,3327,456,3327,476xe" filled="true" fillcolor="#000000" stroked="false">
                <v:path arrowok="t"/>
                <v:fill type="solid"/>
              </v:shape>
            </v:group>
            <v:group style="position:absolute;left:3327;top:476;width:10;height:20" coordorigin="3327,476" coordsize="10,20">
              <v:shape style="position:absolute;left:3327;top:476;width:10;height:20" coordorigin="3327,476" coordsize="10,20" path="m3327,495l3337,495,3337,476,3327,476,3327,495xe" filled="true" fillcolor="#000000" stroked="false">
                <v:path arrowok="t"/>
                <v:fill type="solid"/>
              </v:shape>
            </v:group>
            <v:group style="position:absolute;left:3327;top:495;width:10;height:20" coordorigin="3327,495" coordsize="10,20">
              <v:shape style="position:absolute;left:3327;top:495;width:10;height:20" coordorigin="3327,495" coordsize="10,20" path="m3327,514l3337,514,3337,495,3327,495,3327,514xe" filled="true" fillcolor="#000000" stroked="false">
                <v:path arrowok="t"/>
                <v:fill type="solid"/>
              </v:shape>
            </v:group>
            <v:group style="position:absolute;left:3327;top:514;width:10;height:20" coordorigin="3327,514" coordsize="10,20">
              <v:shape style="position:absolute;left:3327;top:514;width:10;height:20" coordorigin="3327,514" coordsize="10,20" path="m3327,533l3337,533,3337,514,3327,514,3327,533xe" filled="true" fillcolor="#000000" stroked="false">
                <v:path arrowok="t"/>
                <v:fill type="solid"/>
              </v:shape>
            </v:group>
            <v:group style="position:absolute;left:3327;top:533;width:10;height:20" coordorigin="3327,533" coordsize="10,20">
              <v:shape style="position:absolute;left:3327;top:533;width:10;height:20" coordorigin="3327,533" coordsize="10,20" path="m3327,553l3337,553,3337,533,3327,533,3327,553xe" filled="true" fillcolor="#000000" stroked="false">
                <v:path arrowok="t"/>
                <v:fill type="solid"/>
              </v:shape>
            </v:group>
            <v:group style="position:absolute;left:3327;top:553;width:10;height:20" coordorigin="3327,553" coordsize="10,20">
              <v:shape style="position:absolute;left:3327;top:553;width:10;height:20" coordorigin="3327,553" coordsize="10,20" path="m3327,572l3337,572,3337,553,3327,553,3327,572xe" filled="true" fillcolor="#000000" stroked="false">
                <v:path arrowok="t"/>
                <v:fill type="solid"/>
              </v:shape>
            </v:group>
            <v:group style="position:absolute;left:3327;top:572;width:10;height:20" coordorigin="3327,572" coordsize="10,20">
              <v:shape style="position:absolute;left:3327;top:572;width:10;height:20" coordorigin="3327,572" coordsize="10,20" path="m3327,591l3337,591,3337,572,3327,572,3327,591xe" filled="true" fillcolor="#000000" stroked="false">
                <v:path arrowok="t"/>
                <v:fill type="solid"/>
              </v:shape>
            </v:group>
            <v:group style="position:absolute;left:3327;top:591;width:10;height:20" coordorigin="3327,591" coordsize="10,20">
              <v:shape style="position:absolute;left:3327;top:591;width:10;height:20" coordorigin="3327,591" coordsize="10,20" path="m3327,610l3337,610,3337,591,3327,591,3327,610xe" filled="true" fillcolor="#000000" stroked="false">
                <v:path arrowok="t"/>
                <v:fill type="solid"/>
              </v:shape>
            </v:group>
            <v:group style="position:absolute;left:3327;top:610;width:10;height:20" coordorigin="3327,610" coordsize="10,20">
              <v:shape style="position:absolute;left:3327;top:610;width:10;height:20" coordorigin="3327,610" coordsize="10,20" path="m3327,629l3337,629,3337,610,3327,610,3327,629xe" filled="true" fillcolor="#000000" stroked="false">
                <v:path arrowok="t"/>
                <v:fill type="solid"/>
              </v:shape>
            </v:group>
            <v:group style="position:absolute;left:3327;top:629;width:10;height:20" coordorigin="3327,629" coordsize="10,20">
              <v:shape style="position:absolute;left:3327;top:629;width:10;height:20" coordorigin="3327,629" coordsize="10,20" path="m3327,649l3337,649,3337,629,3327,629,3327,649xe" filled="true" fillcolor="#000000" stroked="false">
                <v:path arrowok="t"/>
                <v:fill type="solid"/>
              </v:shape>
            </v:group>
            <v:group style="position:absolute;left:3327;top:649;width:10;height:20" coordorigin="3327,649" coordsize="10,20">
              <v:shape style="position:absolute;left:3327;top:649;width:10;height:20" coordorigin="3327,649" coordsize="10,20" path="m3327,668l3337,668,3337,649,3327,649,3327,668xe" filled="true" fillcolor="#000000" stroked="false">
                <v:path arrowok="t"/>
                <v:fill type="solid"/>
              </v:shape>
            </v:group>
            <v:group style="position:absolute;left:3327;top:668;width:10;height:20" coordorigin="3327,668" coordsize="10,20">
              <v:shape style="position:absolute;left:3327;top:668;width:10;height:20" coordorigin="3327,668" coordsize="10,20" path="m3327,687l3337,687,3337,668,3327,668,3327,687xe" filled="true" fillcolor="#000000" stroked="false">
                <v:path arrowok="t"/>
                <v:fill type="solid"/>
              </v:shape>
            </v:group>
            <v:group style="position:absolute;left:3327;top:687;width:10;height:20" coordorigin="3327,687" coordsize="10,20">
              <v:shape style="position:absolute;left:3327;top:687;width:10;height:20" coordorigin="3327,687" coordsize="10,20" path="m3327,706l3337,706,3337,687,3327,687,3327,706xe" filled="true" fillcolor="#000000" stroked="false">
                <v:path arrowok="t"/>
                <v:fill type="solid"/>
              </v:shape>
            </v:group>
            <v:group style="position:absolute;left:3327;top:713;width:10;height:2" coordorigin="3327,713" coordsize="10,2">
              <v:shape style="position:absolute;left:3327;top:713;width:10;height:2" coordorigin="3327,713" coordsize="10,0" path="m3327,713l3337,713e" filled="false" stroked="true" strokeweight=".71997pt" strokecolor="#000000">
                <v:path arrowok="t"/>
              </v:shape>
            </v:group>
            <v:group style="position:absolute;left:4489;top:379;width:10;height:20" coordorigin="4489,379" coordsize="10,20">
              <v:shape style="position:absolute;left:4489;top:379;width:10;height:20" coordorigin="4489,379" coordsize="10,20" path="m4489,398l4498,398,4498,379,4489,379,4489,398xe" filled="true" fillcolor="#000000" stroked="false">
                <v:path arrowok="t"/>
                <v:fill type="solid"/>
              </v:shape>
            </v:group>
            <v:group style="position:absolute;left:4489;top:398;width:10;height:20" coordorigin="4489,398" coordsize="10,20">
              <v:shape style="position:absolute;left:4489;top:398;width:10;height:20" coordorigin="4489,398" coordsize="10,20" path="m4489,418l4498,418,4498,398,4489,398,4489,418xe" filled="true" fillcolor="#000000" stroked="false">
                <v:path arrowok="t"/>
                <v:fill type="solid"/>
              </v:shape>
            </v:group>
            <v:group style="position:absolute;left:4489;top:418;width:10;height:20" coordorigin="4489,418" coordsize="10,20">
              <v:shape style="position:absolute;left:4489;top:418;width:10;height:20" coordorigin="4489,418" coordsize="10,20" path="m4489,437l4498,437,4498,418,4489,418,4489,437xe" filled="true" fillcolor="#000000" stroked="false">
                <v:path arrowok="t"/>
                <v:fill type="solid"/>
              </v:shape>
            </v:group>
            <v:group style="position:absolute;left:4489;top:437;width:10;height:20" coordorigin="4489,437" coordsize="10,20">
              <v:shape style="position:absolute;left:4489;top:437;width:10;height:20" coordorigin="4489,437" coordsize="10,20" path="m4489,456l4498,456,4498,437,4489,437,4489,456xe" filled="true" fillcolor="#000000" stroked="false">
                <v:path arrowok="t"/>
                <v:fill type="solid"/>
              </v:shape>
            </v:group>
            <v:group style="position:absolute;left:4489;top:456;width:10;height:20" coordorigin="4489,456" coordsize="10,20">
              <v:shape style="position:absolute;left:4489;top:456;width:10;height:20" coordorigin="4489,456" coordsize="10,20" path="m4489,476l4498,476,4498,456,4489,456,4489,476xe" filled="true" fillcolor="#000000" stroked="false">
                <v:path arrowok="t"/>
                <v:fill type="solid"/>
              </v:shape>
            </v:group>
            <v:group style="position:absolute;left:4489;top:476;width:10;height:20" coordorigin="4489,476" coordsize="10,20">
              <v:shape style="position:absolute;left:4489;top:476;width:10;height:20" coordorigin="4489,476" coordsize="10,20" path="m4489,495l4498,495,4498,476,4489,476,4489,495xe" filled="true" fillcolor="#000000" stroked="false">
                <v:path arrowok="t"/>
                <v:fill type="solid"/>
              </v:shape>
            </v:group>
            <v:group style="position:absolute;left:4489;top:495;width:10;height:20" coordorigin="4489,495" coordsize="10,20">
              <v:shape style="position:absolute;left:4489;top:495;width:10;height:20" coordorigin="4489,495" coordsize="10,20" path="m4489,514l4498,514,4498,495,4489,495,4489,514xe" filled="true" fillcolor="#000000" stroked="false">
                <v:path arrowok="t"/>
                <v:fill type="solid"/>
              </v:shape>
            </v:group>
            <v:group style="position:absolute;left:4489;top:514;width:10;height:20" coordorigin="4489,514" coordsize="10,20">
              <v:shape style="position:absolute;left:4489;top:514;width:10;height:20" coordorigin="4489,514" coordsize="10,20" path="m4489,533l4498,533,4498,514,4489,514,4489,533xe" filled="true" fillcolor="#000000" stroked="false">
                <v:path arrowok="t"/>
                <v:fill type="solid"/>
              </v:shape>
            </v:group>
            <v:group style="position:absolute;left:4489;top:533;width:10;height:20" coordorigin="4489,533" coordsize="10,20">
              <v:shape style="position:absolute;left:4489;top:533;width:10;height:20" coordorigin="4489,533" coordsize="10,20" path="m4489,553l4498,553,4498,533,4489,533,4489,553xe" filled="true" fillcolor="#000000" stroked="false">
                <v:path arrowok="t"/>
                <v:fill type="solid"/>
              </v:shape>
            </v:group>
            <v:group style="position:absolute;left:4489;top:553;width:10;height:20" coordorigin="4489,553" coordsize="10,20">
              <v:shape style="position:absolute;left:4489;top:553;width:10;height:20" coordorigin="4489,553" coordsize="10,20" path="m4489,572l4498,572,4498,553,4489,553,4489,572xe" filled="true" fillcolor="#000000" stroked="false">
                <v:path arrowok="t"/>
                <v:fill type="solid"/>
              </v:shape>
            </v:group>
            <v:group style="position:absolute;left:4489;top:572;width:10;height:20" coordorigin="4489,572" coordsize="10,20">
              <v:shape style="position:absolute;left:4489;top:572;width:10;height:20" coordorigin="4489,572" coordsize="10,20" path="m4489,591l4498,591,4498,572,4489,572,4489,591xe" filled="true" fillcolor="#000000" stroked="false">
                <v:path arrowok="t"/>
                <v:fill type="solid"/>
              </v:shape>
            </v:group>
            <v:group style="position:absolute;left:4489;top:591;width:10;height:20" coordorigin="4489,591" coordsize="10,20">
              <v:shape style="position:absolute;left:4489;top:591;width:10;height:20" coordorigin="4489,591" coordsize="10,20" path="m4489,610l4498,610,4498,591,4489,591,4489,610xe" filled="true" fillcolor="#000000" stroked="false">
                <v:path arrowok="t"/>
                <v:fill type="solid"/>
              </v:shape>
            </v:group>
            <v:group style="position:absolute;left:4489;top:610;width:10;height:20" coordorigin="4489,610" coordsize="10,20">
              <v:shape style="position:absolute;left:4489;top:610;width:10;height:20" coordorigin="4489,610" coordsize="10,20" path="m4489,629l4498,629,4498,610,4489,610,4489,629xe" filled="true" fillcolor="#000000" stroked="false">
                <v:path arrowok="t"/>
                <v:fill type="solid"/>
              </v:shape>
            </v:group>
            <v:group style="position:absolute;left:4489;top:629;width:10;height:20" coordorigin="4489,629" coordsize="10,20">
              <v:shape style="position:absolute;left:4489;top:629;width:10;height:20" coordorigin="4489,629" coordsize="10,20" path="m4489,649l4498,649,4498,629,4489,629,4489,649xe" filled="true" fillcolor="#000000" stroked="false">
                <v:path arrowok="t"/>
                <v:fill type="solid"/>
              </v:shape>
            </v:group>
            <v:group style="position:absolute;left:4489;top:649;width:10;height:20" coordorigin="4489,649" coordsize="10,20">
              <v:shape style="position:absolute;left:4489;top:649;width:10;height:20" coordorigin="4489,649" coordsize="10,20" path="m4489,668l4498,668,4498,649,4489,649,4489,668xe" filled="true" fillcolor="#000000" stroked="false">
                <v:path arrowok="t"/>
                <v:fill type="solid"/>
              </v:shape>
            </v:group>
            <v:group style="position:absolute;left:4489;top:668;width:10;height:20" coordorigin="4489,668" coordsize="10,20">
              <v:shape style="position:absolute;left:4489;top:668;width:10;height:20" coordorigin="4489,668" coordsize="10,20" path="m4489,687l4498,687,4498,668,4489,668,4489,687xe" filled="true" fillcolor="#000000" stroked="false">
                <v:path arrowok="t"/>
                <v:fill type="solid"/>
              </v:shape>
            </v:group>
            <v:group style="position:absolute;left:4489;top:687;width:10;height:20" coordorigin="4489,687" coordsize="10,20">
              <v:shape style="position:absolute;left:4489;top:687;width:10;height:20" coordorigin="4489,687" coordsize="10,20" path="m4489,706l4498,706,4498,687,4489,687,4489,706xe" filled="true" fillcolor="#000000" stroked="false">
                <v:path arrowok="t"/>
                <v:fill type="solid"/>
              </v:shape>
            </v:group>
            <v:group style="position:absolute;left:4489;top:713;width:10;height:2" coordorigin="4489,713" coordsize="10,2">
              <v:shape style="position:absolute;left:4489;top:713;width:10;height:2" coordorigin="4489,713" coordsize="10,0" path="m4489,713l4498,713e" filled="false" stroked="true" strokeweight=".71997pt" strokecolor="#000000">
                <v:path arrowok="t"/>
              </v:shape>
            </v:group>
            <v:group style="position:absolute;left:5199;top:379;width:10;height:20" coordorigin="5199,379" coordsize="10,20">
              <v:shape style="position:absolute;left:5199;top:379;width:10;height:20" coordorigin="5199,379" coordsize="10,20" path="m5199,398l5209,398,5209,379,5199,379,5199,398xe" filled="true" fillcolor="#000000" stroked="false">
                <v:path arrowok="t"/>
                <v:fill type="solid"/>
              </v:shape>
            </v:group>
            <v:group style="position:absolute;left:5199;top:398;width:10;height:20" coordorigin="5199,398" coordsize="10,20">
              <v:shape style="position:absolute;left:5199;top:398;width:10;height:20" coordorigin="5199,398" coordsize="10,20" path="m5199,418l5209,418,5209,398,5199,398,5199,418xe" filled="true" fillcolor="#000000" stroked="false">
                <v:path arrowok="t"/>
                <v:fill type="solid"/>
              </v:shape>
            </v:group>
            <v:group style="position:absolute;left:5199;top:418;width:10;height:20" coordorigin="5199,418" coordsize="10,20">
              <v:shape style="position:absolute;left:5199;top:418;width:10;height:20" coordorigin="5199,418" coordsize="10,20" path="m5199,437l5209,437,5209,418,5199,418,5199,437xe" filled="true" fillcolor="#000000" stroked="false">
                <v:path arrowok="t"/>
                <v:fill type="solid"/>
              </v:shape>
            </v:group>
            <v:group style="position:absolute;left:5199;top:437;width:10;height:20" coordorigin="5199,437" coordsize="10,20">
              <v:shape style="position:absolute;left:5199;top:437;width:10;height:20" coordorigin="5199,437" coordsize="10,20" path="m5199,456l5209,456,5209,437,5199,437,5199,456xe" filled="true" fillcolor="#000000" stroked="false">
                <v:path arrowok="t"/>
                <v:fill type="solid"/>
              </v:shape>
            </v:group>
            <v:group style="position:absolute;left:5199;top:456;width:10;height:20" coordorigin="5199,456" coordsize="10,20">
              <v:shape style="position:absolute;left:5199;top:456;width:10;height:20" coordorigin="5199,456" coordsize="10,20" path="m5199,476l5209,476,5209,456,5199,456,5199,476xe" filled="true" fillcolor="#000000" stroked="false">
                <v:path arrowok="t"/>
                <v:fill type="solid"/>
              </v:shape>
            </v:group>
            <v:group style="position:absolute;left:5199;top:476;width:10;height:20" coordorigin="5199,476" coordsize="10,20">
              <v:shape style="position:absolute;left:5199;top:476;width:10;height:20" coordorigin="5199,476" coordsize="10,20" path="m5199,495l5209,495,5209,476,5199,476,5199,495xe" filled="true" fillcolor="#000000" stroked="false">
                <v:path arrowok="t"/>
                <v:fill type="solid"/>
              </v:shape>
            </v:group>
            <v:group style="position:absolute;left:5199;top:495;width:10;height:20" coordorigin="5199,495" coordsize="10,20">
              <v:shape style="position:absolute;left:5199;top:495;width:10;height:20" coordorigin="5199,495" coordsize="10,20" path="m5199,514l5209,514,5209,495,5199,495,5199,514xe" filled="true" fillcolor="#000000" stroked="false">
                <v:path arrowok="t"/>
                <v:fill type="solid"/>
              </v:shape>
            </v:group>
            <v:group style="position:absolute;left:5199;top:514;width:10;height:20" coordorigin="5199,514" coordsize="10,20">
              <v:shape style="position:absolute;left:5199;top:514;width:10;height:20" coordorigin="5199,514" coordsize="10,20" path="m5199,533l5209,533,5209,514,5199,514,5199,533xe" filled="true" fillcolor="#000000" stroked="false">
                <v:path arrowok="t"/>
                <v:fill type="solid"/>
              </v:shape>
            </v:group>
            <v:group style="position:absolute;left:5199;top:533;width:10;height:20" coordorigin="5199,533" coordsize="10,20">
              <v:shape style="position:absolute;left:5199;top:533;width:10;height:20" coordorigin="5199,533" coordsize="10,20" path="m5199,553l5209,553,5209,533,5199,533,5199,553xe" filled="true" fillcolor="#000000" stroked="false">
                <v:path arrowok="t"/>
                <v:fill type="solid"/>
              </v:shape>
            </v:group>
            <v:group style="position:absolute;left:5199;top:553;width:10;height:20" coordorigin="5199,553" coordsize="10,20">
              <v:shape style="position:absolute;left:5199;top:553;width:10;height:20" coordorigin="5199,553" coordsize="10,20" path="m5199,572l5209,572,5209,553,5199,553,5199,572xe" filled="true" fillcolor="#000000" stroked="false">
                <v:path arrowok="t"/>
                <v:fill type="solid"/>
              </v:shape>
            </v:group>
            <v:group style="position:absolute;left:5199;top:572;width:10;height:20" coordorigin="5199,572" coordsize="10,20">
              <v:shape style="position:absolute;left:5199;top:572;width:10;height:20" coordorigin="5199,572" coordsize="10,20" path="m5199,591l5209,591,5209,572,5199,572,5199,591xe" filled="true" fillcolor="#000000" stroked="false">
                <v:path arrowok="t"/>
                <v:fill type="solid"/>
              </v:shape>
            </v:group>
            <v:group style="position:absolute;left:5199;top:591;width:10;height:20" coordorigin="5199,591" coordsize="10,20">
              <v:shape style="position:absolute;left:5199;top:591;width:10;height:20" coordorigin="5199,591" coordsize="10,20" path="m5199,610l5209,610,5209,591,5199,591,5199,610xe" filled="true" fillcolor="#000000" stroked="false">
                <v:path arrowok="t"/>
                <v:fill type="solid"/>
              </v:shape>
            </v:group>
            <v:group style="position:absolute;left:5199;top:610;width:10;height:20" coordorigin="5199,610" coordsize="10,20">
              <v:shape style="position:absolute;left:5199;top:610;width:10;height:20" coordorigin="5199,610" coordsize="10,20" path="m5199,629l5209,629,5209,610,5199,610,5199,629xe" filled="true" fillcolor="#000000" stroked="false">
                <v:path arrowok="t"/>
                <v:fill type="solid"/>
              </v:shape>
            </v:group>
            <v:group style="position:absolute;left:5199;top:629;width:10;height:20" coordorigin="5199,629" coordsize="10,20">
              <v:shape style="position:absolute;left:5199;top:629;width:10;height:20" coordorigin="5199,629" coordsize="10,20" path="m5199,649l5209,649,5209,629,5199,629,5199,649xe" filled="true" fillcolor="#000000" stroked="false">
                <v:path arrowok="t"/>
                <v:fill type="solid"/>
              </v:shape>
            </v:group>
            <v:group style="position:absolute;left:5199;top:649;width:10;height:20" coordorigin="5199,649" coordsize="10,20">
              <v:shape style="position:absolute;left:5199;top:649;width:10;height:20" coordorigin="5199,649" coordsize="10,20" path="m5199,668l5209,668,5209,649,5199,649,5199,668xe" filled="true" fillcolor="#000000" stroked="false">
                <v:path arrowok="t"/>
                <v:fill type="solid"/>
              </v:shape>
            </v:group>
            <v:group style="position:absolute;left:5199;top:668;width:10;height:20" coordorigin="5199,668" coordsize="10,20">
              <v:shape style="position:absolute;left:5199;top:668;width:10;height:20" coordorigin="5199,668" coordsize="10,20" path="m5199,687l5209,687,5209,668,5199,668,5199,687xe" filled="true" fillcolor="#000000" stroked="false">
                <v:path arrowok="t"/>
                <v:fill type="solid"/>
              </v:shape>
            </v:group>
            <v:group style="position:absolute;left:5199;top:687;width:10;height:20" coordorigin="5199,687" coordsize="10,20">
              <v:shape style="position:absolute;left:5199;top:687;width:10;height:20" coordorigin="5199,687" coordsize="10,20" path="m5199,706l5209,706,5209,687,5199,687,5199,706xe" filled="true" fillcolor="#000000" stroked="false">
                <v:path arrowok="t"/>
                <v:fill type="solid"/>
              </v:shape>
            </v:group>
            <v:group style="position:absolute;left:5199;top:713;width:10;height:2" coordorigin="5199,713" coordsize="10,2">
              <v:shape style="position:absolute;left:5199;top:713;width:10;height:2" coordorigin="5199,713" coordsize="10,0" path="m5199,713l5209,713e" filled="false" stroked="true" strokeweight=".71997pt" strokecolor="#000000">
                <v:path arrowok="t"/>
              </v:shape>
            </v:group>
            <v:group style="position:absolute;left:6452;top:379;width:10;height:20" coordorigin="6452,379" coordsize="10,20">
              <v:shape style="position:absolute;left:6452;top:379;width:10;height:20" coordorigin="6452,379" coordsize="10,20" path="m6452,398l6462,398,6462,379,6452,379,6452,398xe" filled="true" fillcolor="#000000" stroked="false">
                <v:path arrowok="t"/>
                <v:fill type="solid"/>
              </v:shape>
            </v:group>
            <v:group style="position:absolute;left:6452;top:398;width:10;height:20" coordorigin="6452,398" coordsize="10,20">
              <v:shape style="position:absolute;left:6452;top:398;width:10;height:20" coordorigin="6452,398" coordsize="10,20" path="m6452,418l6462,418,6462,398,6452,398,6452,418xe" filled="true" fillcolor="#000000" stroked="false">
                <v:path arrowok="t"/>
                <v:fill type="solid"/>
              </v:shape>
            </v:group>
            <v:group style="position:absolute;left:6452;top:418;width:10;height:20" coordorigin="6452,418" coordsize="10,20">
              <v:shape style="position:absolute;left:6452;top:418;width:10;height:20" coordorigin="6452,418" coordsize="10,20" path="m6452,437l6462,437,6462,418,6452,418,6452,437xe" filled="true" fillcolor="#000000" stroked="false">
                <v:path arrowok="t"/>
                <v:fill type="solid"/>
              </v:shape>
            </v:group>
            <v:group style="position:absolute;left:6452;top:437;width:10;height:20" coordorigin="6452,437" coordsize="10,20">
              <v:shape style="position:absolute;left:6452;top:437;width:10;height:20" coordorigin="6452,437" coordsize="10,20" path="m6452,456l6462,456,6462,437,6452,437,6452,456xe" filled="true" fillcolor="#000000" stroked="false">
                <v:path arrowok="t"/>
                <v:fill type="solid"/>
              </v:shape>
            </v:group>
            <v:group style="position:absolute;left:6452;top:456;width:10;height:20" coordorigin="6452,456" coordsize="10,20">
              <v:shape style="position:absolute;left:6452;top:456;width:10;height:20" coordorigin="6452,456" coordsize="10,20" path="m6452,476l6462,476,6462,456,6452,456,6452,476xe" filled="true" fillcolor="#000000" stroked="false">
                <v:path arrowok="t"/>
                <v:fill type="solid"/>
              </v:shape>
            </v:group>
            <v:group style="position:absolute;left:6452;top:476;width:10;height:20" coordorigin="6452,476" coordsize="10,20">
              <v:shape style="position:absolute;left:6452;top:476;width:10;height:20" coordorigin="6452,476" coordsize="10,20" path="m6452,495l6462,495,6462,476,6452,476,6452,495xe" filled="true" fillcolor="#000000" stroked="false">
                <v:path arrowok="t"/>
                <v:fill type="solid"/>
              </v:shape>
            </v:group>
            <v:group style="position:absolute;left:6452;top:495;width:10;height:20" coordorigin="6452,495" coordsize="10,20">
              <v:shape style="position:absolute;left:6452;top:495;width:10;height:20" coordorigin="6452,495" coordsize="10,20" path="m6452,514l6462,514,6462,495,6452,495,6452,514xe" filled="true" fillcolor="#000000" stroked="false">
                <v:path arrowok="t"/>
                <v:fill type="solid"/>
              </v:shape>
            </v:group>
            <v:group style="position:absolute;left:6452;top:514;width:10;height:20" coordorigin="6452,514" coordsize="10,20">
              <v:shape style="position:absolute;left:6452;top:514;width:10;height:20" coordorigin="6452,514" coordsize="10,20" path="m6452,533l6462,533,6462,514,6452,514,6452,533xe" filled="true" fillcolor="#000000" stroked="false">
                <v:path arrowok="t"/>
                <v:fill type="solid"/>
              </v:shape>
            </v:group>
            <v:group style="position:absolute;left:6452;top:533;width:10;height:20" coordorigin="6452,533" coordsize="10,20">
              <v:shape style="position:absolute;left:6452;top:533;width:10;height:20" coordorigin="6452,533" coordsize="10,20" path="m6452,553l6462,553,6462,533,6452,533,6452,553xe" filled="true" fillcolor="#000000" stroked="false">
                <v:path arrowok="t"/>
                <v:fill type="solid"/>
              </v:shape>
            </v:group>
            <v:group style="position:absolute;left:6452;top:553;width:10;height:20" coordorigin="6452,553" coordsize="10,20">
              <v:shape style="position:absolute;left:6452;top:553;width:10;height:20" coordorigin="6452,553" coordsize="10,20" path="m6452,572l6462,572,6462,553,6452,553,6452,572xe" filled="true" fillcolor="#000000" stroked="false">
                <v:path arrowok="t"/>
                <v:fill type="solid"/>
              </v:shape>
            </v:group>
            <v:group style="position:absolute;left:6452;top:572;width:10;height:20" coordorigin="6452,572" coordsize="10,20">
              <v:shape style="position:absolute;left:6452;top:572;width:10;height:20" coordorigin="6452,572" coordsize="10,20" path="m6452,591l6462,591,6462,572,6452,572,6452,591xe" filled="true" fillcolor="#000000" stroked="false">
                <v:path arrowok="t"/>
                <v:fill type="solid"/>
              </v:shape>
            </v:group>
            <v:group style="position:absolute;left:6452;top:591;width:10;height:20" coordorigin="6452,591" coordsize="10,20">
              <v:shape style="position:absolute;left:6452;top:591;width:10;height:20" coordorigin="6452,591" coordsize="10,20" path="m6452,610l6462,610,6462,591,6452,591,6452,610xe" filled="true" fillcolor="#000000" stroked="false">
                <v:path arrowok="t"/>
                <v:fill type="solid"/>
              </v:shape>
            </v:group>
            <v:group style="position:absolute;left:6452;top:610;width:10;height:20" coordorigin="6452,610" coordsize="10,20">
              <v:shape style="position:absolute;left:6452;top:610;width:10;height:20" coordorigin="6452,610" coordsize="10,20" path="m6452,629l6462,629,6462,610,6452,610,6452,629xe" filled="true" fillcolor="#000000" stroked="false">
                <v:path arrowok="t"/>
                <v:fill type="solid"/>
              </v:shape>
            </v:group>
            <v:group style="position:absolute;left:6452;top:629;width:10;height:20" coordorigin="6452,629" coordsize="10,20">
              <v:shape style="position:absolute;left:6452;top:629;width:10;height:20" coordorigin="6452,629" coordsize="10,20" path="m6452,649l6462,649,6462,629,6452,629,6452,649xe" filled="true" fillcolor="#000000" stroked="false">
                <v:path arrowok="t"/>
                <v:fill type="solid"/>
              </v:shape>
            </v:group>
            <v:group style="position:absolute;left:6452;top:649;width:10;height:20" coordorigin="6452,649" coordsize="10,20">
              <v:shape style="position:absolute;left:6452;top:649;width:10;height:20" coordorigin="6452,649" coordsize="10,20" path="m6452,668l6462,668,6462,649,6452,649,6452,668xe" filled="true" fillcolor="#000000" stroked="false">
                <v:path arrowok="t"/>
                <v:fill type="solid"/>
              </v:shape>
            </v:group>
            <v:group style="position:absolute;left:6452;top:668;width:10;height:20" coordorigin="6452,668" coordsize="10,20">
              <v:shape style="position:absolute;left:6452;top:668;width:10;height:20" coordorigin="6452,668" coordsize="10,20" path="m6452,687l6462,687,6462,668,6452,668,6452,687xe" filled="true" fillcolor="#000000" stroked="false">
                <v:path arrowok="t"/>
                <v:fill type="solid"/>
              </v:shape>
            </v:group>
            <v:group style="position:absolute;left:6452;top:687;width:10;height:20" coordorigin="6452,687" coordsize="10,20">
              <v:shape style="position:absolute;left:6452;top:687;width:10;height:20" coordorigin="6452,687" coordsize="10,20" path="m6452,706l6462,706,6462,687,6452,687,6452,706xe" filled="true" fillcolor="#000000" stroked="false">
                <v:path arrowok="t"/>
                <v:fill type="solid"/>
              </v:shape>
            </v:group>
            <v:group style="position:absolute;left:6452;top:713;width:10;height:2" coordorigin="6452,713" coordsize="10,2">
              <v:shape style="position:absolute;left:6452;top:713;width:10;height:2" coordorigin="6452,713" coordsize="10,0" path="m6452,713l6462,713e" filled="false" stroked="true" strokeweight=".71997pt" strokecolor="#000000">
                <v:path arrowok="t"/>
              </v:shape>
            </v:group>
            <v:group style="position:absolute;left:7163;top:379;width:10;height:20" coordorigin="7163,379" coordsize="10,20">
              <v:shape style="position:absolute;left:7163;top:379;width:10;height:20" coordorigin="7163,379" coordsize="10,20" path="m7163,398l7172,398,7172,379,7163,379,7163,398xe" filled="true" fillcolor="#000000" stroked="false">
                <v:path arrowok="t"/>
                <v:fill type="solid"/>
              </v:shape>
            </v:group>
            <v:group style="position:absolute;left:7163;top:398;width:10;height:20" coordorigin="7163,398" coordsize="10,20">
              <v:shape style="position:absolute;left:7163;top:398;width:10;height:20" coordorigin="7163,398" coordsize="10,20" path="m7163,418l7172,418,7172,398,7163,398,7163,418xe" filled="true" fillcolor="#000000" stroked="false">
                <v:path arrowok="t"/>
                <v:fill type="solid"/>
              </v:shape>
            </v:group>
            <v:group style="position:absolute;left:7163;top:418;width:10;height:20" coordorigin="7163,418" coordsize="10,20">
              <v:shape style="position:absolute;left:7163;top:418;width:10;height:20" coordorigin="7163,418" coordsize="10,20" path="m7163,437l7172,437,7172,418,7163,418,7163,437xe" filled="true" fillcolor="#000000" stroked="false">
                <v:path arrowok="t"/>
                <v:fill type="solid"/>
              </v:shape>
            </v:group>
            <v:group style="position:absolute;left:7163;top:437;width:10;height:20" coordorigin="7163,437" coordsize="10,20">
              <v:shape style="position:absolute;left:7163;top:437;width:10;height:20" coordorigin="7163,437" coordsize="10,20" path="m7163,456l7172,456,7172,437,7163,437,7163,456xe" filled="true" fillcolor="#000000" stroked="false">
                <v:path arrowok="t"/>
                <v:fill type="solid"/>
              </v:shape>
            </v:group>
            <v:group style="position:absolute;left:7163;top:456;width:10;height:20" coordorigin="7163,456" coordsize="10,20">
              <v:shape style="position:absolute;left:7163;top:456;width:10;height:20" coordorigin="7163,456" coordsize="10,20" path="m7163,476l7172,476,7172,456,7163,456,7163,476xe" filled="true" fillcolor="#000000" stroked="false">
                <v:path arrowok="t"/>
                <v:fill type="solid"/>
              </v:shape>
            </v:group>
            <v:group style="position:absolute;left:7163;top:476;width:10;height:20" coordorigin="7163,476" coordsize="10,20">
              <v:shape style="position:absolute;left:7163;top:476;width:10;height:20" coordorigin="7163,476" coordsize="10,20" path="m7163,495l7172,495,7172,476,7163,476,7163,495xe" filled="true" fillcolor="#000000" stroked="false">
                <v:path arrowok="t"/>
                <v:fill type="solid"/>
              </v:shape>
            </v:group>
            <v:group style="position:absolute;left:7163;top:495;width:10;height:20" coordorigin="7163,495" coordsize="10,20">
              <v:shape style="position:absolute;left:7163;top:495;width:10;height:20" coordorigin="7163,495" coordsize="10,20" path="m7163,514l7172,514,7172,495,7163,495,7163,514xe" filled="true" fillcolor="#000000" stroked="false">
                <v:path arrowok="t"/>
                <v:fill type="solid"/>
              </v:shape>
            </v:group>
            <v:group style="position:absolute;left:7163;top:514;width:10;height:20" coordorigin="7163,514" coordsize="10,20">
              <v:shape style="position:absolute;left:7163;top:514;width:10;height:20" coordorigin="7163,514" coordsize="10,20" path="m7163,533l7172,533,7172,514,7163,514,7163,533xe" filled="true" fillcolor="#000000" stroked="false">
                <v:path arrowok="t"/>
                <v:fill type="solid"/>
              </v:shape>
            </v:group>
            <v:group style="position:absolute;left:7163;top:533;width:10;height:20" coordorigin="7163,533" coordsize="10,20">
              <v:shape style="position:absolute;left:7163;top:533;width:10;height:20" coordorigin="7163,533" coordsize="10,20" path="m7163,553l7172,553,7172,533,7163,533,7163,553xe" filled="true" fillcolor="#000000" stroked="false">
                <v:path arrowok="t"/>
                <v:fill type="solid"/>
              </v:shape>
            </v:group>
            <v:group style="position:absolute;left:7163;top:553;width:10;height:20" coordorigin="7163,553" coordsize="10,20">
              <v:shape style="position:absolute;left:7163;top:553;width:10;height:20" coordorigin="7163,553" coordsize="10,20" path="m7163,572l7172,572,7172,553,7163,553,7163,572xe" filled="true" fillcolor="#000000" stroked="false">
                <v:path arrowok="t"/>
                <v:fill type="solid"/>
              </v:shape>
            </v:group>
            <v:group style="position:absolute;left:7163;top:572;width:10;height:20" coordorigin="7163,572" coordsize="10,20">
              <v:shape style="position:absolute;left:7163;top:572;width:10;height:20" coordorigin="7163,572" coordsize="10,20" path="m7163,591l7172,591,7172,572,7163,572,7163,591xe" filled="true" fillcolor="#000000" stroked="false">
                <v:path arrowok="t"/>
                <v:fill type="solid"/>
              </v:shape>
            </v:group>
            <v:group style="position:absolute;left:7163;top:591;width:10;height:20" coordorigin="7163,591" coordsize="10,20">
              <v:shape style="position:absolute;left:7163;top:591;width:10;height:20" coordorigin="7163,591" coordsize="10,20" path="m7163,610l7172,610,7172,591,7163,591,7163,610xe" filled="true" fillcolor="#000000" stroked="false">
                <v:path arrowok="t"/>
                <v:fill type="solid"/>
              </v:shape>
            </v:group>
            <v:group style="position:absolute;left:7163;top:610;width:10;height:20" coordorigin="7163,610" coordsize="10,20">
              <v:shape style="position:absolute;left:7163;top:610;width:10;height:20" coordorigin="7163,610" coordsize="10,20" path="m7163,629l7172,629,7172,610,7163,610,7163,629xe" filled="true" fillcolor="#000000" stroked="false">
                <v:path arrowok="t"/>
                <v:fill type="solid"/>
              </v:shape>
            </v:group>
            <v:group style="position:absolute;left:7163;top:629;width:10;height:20" coordorigin="7163,629" coordsize="10,20">
              <v:shape style="position:absolute;left:7163;top:629;width:10;height:20" coordorigin="7163,629" coordsize="10,20" path="m7163,649l7172,649,7172,629,7163,629,7163,649xe" filled="true" fillcolor="#000000" stroked="false">
                <v:path arrowok="t"/>
                <v:fill type="solid"/>
              </v:shape>
            </v:group>
            <v:group style="position:absolute;left:7163;top:649;width:10;height:20" coordorigin="7163,649" coordsize="10,20">
              <v:shape style="position:absolute;left:7163;top:649;width:10;height:20" coordorigin="7163,649" coordsize="10,20" path="m7163,668l7172,668,7172,649,7163,649,7163,668xe" filled="true" fillcolor="#000000" stroked="false">
                <v:path arrowok="t"/>
                <v:fill type="solid"/>
              </v:shape>
            </v:group>
            <v:group style="position:absolute;left:7163;top:668;width:10;height:20" coordorigin="7163,668" coordsize="10,20">
              <v:shape style="position:absolute;left:7163;top:668;width:10;height:20" coordorigin="7163,668" coordsize="10,20" path="m7163,687l7172,687,7172,668,7163,668,7163,687xe" filled="true" fillcolor="#000000" stroked="false">
                <v:path arrowok="t"/>
                <v:fill type="solid"/>
              </v:shape>
            </v:group>
            <v:group style="position:absolute;left:7163;top:687;width:10;height:20" coordorigin="7163,687" coordsize="10,20">
              <v:shape style="position:absolute;left:7163;top:687;width:10;height:20" coordorigin="7163,687" coordsize="10,20" path="m7163,706l7172,706,7172,687,7163,687,7163,706xe" filled="true" fillcolor="#000000" stroked="false">
                <v:path arrowok="t"/>
                <v:fill type="solid"/>
              </v:shape>
            </v:group>
            <v:group style="position:absolute;left:7163;top:713;width:10;height:2" coordorigin="7163,713" coordsize="10,2">
              <v:shape style="position:absolute;left:7163;top:713;width:10;height:2" coordorigin="7163,713" coordsize="10,0" path="m7163,713l7172,713e" filled="false" stroked="true" strokeweight=".71997pt" strokecolor="#000000">
                <v:path arrowok="t"/>
              </v:shape>
            </v:group>
            <v:group style="position:absolute;left:8318;top:379;width:10;height:20" coordorigin="8318,379" coordsize="10,20">
              <v:shape style="position:absolute;left:8318;top:379;width:10;height:20" coordorigin="8318,379" coordsize="10,20" path="m8318,398l8327,398,8327,379,8318,379,8318,398xe" filled="true" fillcolor="#000000" stroked="false">
                <v:path arrowok="t"/>
                <v:fill type="solid"/>
              </v:shape>
            </v:group>
            <v:group style="position:absolute;left:8318;top:398;width:10;height:20" coordorigin="8318,398" coordsize="10,20">
              <v:shape style="position:absolute;left:8318;top:398;width:10;height:20" coordorigin="8318,398" coordsize="10,20" path="m8318,418l8327,418,8327,398,8318,398,8318,418xe" filled="true" fillcolor="#000000" stroked="false">
                <v:path arrowok="t"/>
                <v:fill type="solid"/>
              </v:shape>
            </v:group>
            <v:group style="position:absolute;left:8318;top:418;width:10;height:20" coordorigin="8318,418" coordsize="10,20">
              <v:shape style="position:absolute;left:8318;top:418;width:10;height:20" coordorigin="8318,418" coordsize="10,20" path="m8318,437l8327,437,8327,418,8318,418,8318,437xe" filled="true" fillcolor="#000000" stroked="false">
                <v:path arrowok="t"/>
                <v:fill type="solid"/>
              </v:shape>
            </v:group>
            <v:group style="position:absolute;left:8318;top:437;width:10;height:20" coordorigin="8318,437" coordsize="10,20">
              <v:shape style="position:absolute;left:8318;top:437;width:10;height:20" coordorigin="8318,437" coordsize="10,20" path="m8318,456l8327,456,8327,437,8318,437,8318,456xe" filled="true" fillcolor="#000000" stroked="false">
                <v:path arrowok="t"/>
                <v:fill type="solid"/>
              </v:shape>
            </v:group>
            <v:group style="position:absolute;left:8318;top:456;width:10;height:20" coordorigin="8318,456" coordsize="10,20">
              <v:shape style="position:absolute;left:8318;top:456;width:10;height:20" coordorigin="8318,456" coordsize="10,20" path="m8318,476l8327,476,8327,456,8318,456,8318,476xe" filled="true" fillcolor="#000000" stroked="false">
                <v:path arrowok="t"/>
                <v:fill type="solid"/>
              </v:shape>
            </v:group>
            <v:group style="position:absolute;left:8318;top:476;width:10;height:20" coordorigin="8318,476" coordsize="10,20">
              <v:shape style="position:absolute;left:8318;top:476;width:10;height:20" coordorigin="8318,476" coordsize="10,20" path="m8318,495l8327,495,8327,476,8318,476,8318,495xe" filled="true" fillcolor="#000000" stroked="false">
                <v:path arrowok="t"/>
                <v:fill type="solid"/>
              </v:shape>
            </v:group>
            <v:group style="position:absolute;left:8318;top:495;width:10;height:20" coordorigin="8318,495" coordsize="10,20">
              <v:shape style="position:absolute;left:8318;top:495;width:10;height:20" coordorigin="8318,495" coordsize="10,20" path="m8318,514l8327,514,8327,495,8318,495,8318,514xe" filled="true" fillcolor="#000000" stroked="false">
                <v:path arrowok="t"/>
                <v:fill type="solid"/>
              </v:shape>
            </v:group>
            <v:group style="position:absolute;left:8318;top:514;width:10;height:20" coordorigin="8318,514" coordsize="10,20">
              <v:shape style="position:absolute;left:8318;top:514;width:10;height:20" coordorigin="8318,514" coordsize="10,20" path="m8318,533l8327,533,8327,514,8318,514,8318,533xe" filled="true" fillcolor="#000000" stroked="false">
                <v:path arrowok="t"/>
                <v:fill type="solid"/>
              </v:shape>
            </v:group>
            <v:group style="position:absolute;left:8318;top:533;width:10;height:20" coordorigin="8318,533" coordsize="10,20">
              <v:shape style="position:absolute;left:8318;top:533;width:10;height:20" coordorigin="8318,533" coordsize="10,20" path="m8318,553l8327,553,8327,533,8318,533,8318,553xe" filled="true" fillcolor="#000000" stroked="false">
                <v:path arrowok="t"/>
                <v:fill type="solid"/>
              </v:shape>
            </v:group>
            <v:group style="position:absolute;left:8318;top:553;width:10;height:20" coordorigin="8318,553" coordsize="10,20">
              <v:shape style="position:absolute;left:8318;top:553;width:10;height:20" coordorigin="8318,553" coordsize="10,20" path="m8318,572l8327,572,8327,553,8318,553,8318,572xe" filled="true" fillcolor="#000000" stroked="false">
                <v:path arrowok="t"/>
                <v:fill type="solid"/>
              </v:shape>
            </v:group>
            <v:group style="position:absolute;left:8318;top:572;width:10;height:20" coordorigin="8318,572" coordsize="10,20">
              <v:shape style="position:absolute;left:8318;top:572;width:10;height:20" coordorigin="8318,572" coordsize="10,20" path="m8318,591l8327,591,8327,572,8318,572,8318,591xe" filled="true" fillcolor="#000000" stroked="false">
                <v:path arrowok="t"/>
                <v:fill type="solid"/>
              </v:shape>
            </v:group>
            <v:group style="position:absolute;left:8318;top:591;width:10;height:20" coordorigin="8318,591" coordsize="10,20">
              <v:shape style="position:absolute;left:8318;top:591;width:10;height:20" coordorigin="8318,591" coordsize="10,20" path="m8318,610l8327,610,8327,591,8318,591,8318,610xe" filled="true" fillcolor="#000000" stroked="false">
                <v:path arrowok="t"/>
                <v:fill type="solid"/>
              </v:shape>
            </v:group>
            <v:group style="position:absolute;left:8318;top:610;width:10;height:20" coordorigin="8318,610" coordsize="10,20">
              <v:shape style="position:absolute;left:8318;top:610;width:10;height:20" coordorigin="8318,610" coordsize="10,20" path="m8318,629l8327,629,8327,610,8318,610,8318,629xe" filled="true" fillcolor="#000000" stroked="false">
                <v:path arrowok="t"/>
                <v:fill type="solid"/>
              </v:shape>
            </v:group>
            <v:group style="position:absolute;left:8318;top:629;width:10;height:20" coordorigin="8318,629" coordsize="10,20">
              <v:shape style="position:absolute;left:8318;top:629;width:10;height:20" coordorigin="8318,629" coordsize="10,20" path="m8318,649l8327,649,8327,629,8318,629,8318,649xe" filled="true" fillcolor="#000000" stroked="false">
                <v:path arrowok="t"/>
                <v:fill type="solid"/>
              </v:shape>
            </v:group>
            <v:group style="position:absolute;left:8318;top:649;width:10;height:20" coordorigin="8318,649" coordsize="10,20">
              <v:shape style="position:absolute;left:8318;top:649;width:10;height:20" coordorigin="8318,649" coordsize="10,20" path="m8318,668l8327,668,8327,649,8318,649,8318,668xe" filled="true" fillcolor="#000000" stroked="false">
                <v:path arrowok="t"/>
                <v:fill type="solid"/>
              </v:shape>
            </v:group>
            <v:group style="position:absolute;left:8318;top:668;width:10;height:20" coordorigin="8318,668" coordsize="10,20">
              <v:shape style="position:absolute;left:8318;top:668;width:10;height:20" coordorigin="8318,668" coordsize="10,20" path="m8318,687l8327,687,8327,668,8318,668,8318,687xe" filled="true" fillcolor="#000000" stroked="false">
                <v:path arrowok="t"/>
                <v:fill type="solid"/>
              </v:shape>
            </v:group>
            <v:group style="position:absolute;left:8318;top:687;width:10;height:20" coordorigin="8318,687" coordsize="10,20">
              <v:shape style="position:absolute;left:8318;top:687;width:10;height:20" coordorigin="8318,687" coordsize="10,20" path="m8318,706l8327,706,8327,687,8318,687,8318,706xe" filled="true" fillcolor="#000000" stroked="false">
                <v:path arrowok="t"/>
                <v:fill type="solid"/>
              </v:shape>
            </v:group>
            <v:group style="position:absolute;left:8318;top:713;width:10;height:2" coordorigin="8318,713" coordsize="10,2">
              <v:shape style="position:absolute;left:8318;top:713;width:10;height:2" coordorigin="8318,713" coordsize="10,0" path="m8318,713l8327,713e" filled="false" stroked="true" strokeweight=".71997pt" strokecolor="#000000">
                <v:path arrowok="t"/>
              </v:shape>
              <v:shape style="position:absolute;left:29;top:629;width:1356;height:101" type="#_x0000_t75" stroked="false">
                <v:imagedata r:id="rId407" o:title=""/>
              </v:shape>
              <v:shape style="position:absolute;left:1361;top:721;width:5091;height:10" type="#_x0000_t75" stroked="false">
                <v:imagedata r:id="rId408" o:title=""/>
              </v:shape>
              <v:shape style="position:absolute;left:6447;top:721;width:715;height:10" type="#_x0000_t75" stroked="false">
                <v:imagedata r:id="rId405" o:title=""/>
              </v:shape>
              <v:shape style="position:absolute;left:7158;top:721;width:1875;height:10" type="#_x0000_t75" stroked="false">
                <v:imagedata r:id="rId406" o:title=""/>
              </v:shape>
            </v:group>
            <v:group style="position:absolute;left:1366;top:730;width:10;height:20" coordorigin="1366,730" coordsize="10,20">
              <v:shape style="position:absolute;left:1366;top:730;width:10;height:20" coordorigin="1366,730" coordsize="10,20" path="m1366,749l1375,749,1375,730,1366,730,1366,749xe" filled="true" fillcolor="#000000" stroked="false">
                <v:path arrowok="t"/>
                <v:fill type="solid"/>
              </v:shape>
            </v:group>
            <v:group style="position:absolute;left:1366;top:749;width:10;height:20" coordorigin="1366,749" coordsize="10,20">
              <v:shape style="position:absolute;left:1366;top:749;width:10;height:20" coordorigin="1366,749" coordsize="10,20" path="m1366,769l1375,769,1375,749,1366,749,1366,769xe" filled="true" fillcolor="#000000" stroked="false">
                <v:path arrowok="t"/>
                <v:fill type="solid"/>
              </v:shape>
            </v:group>
            <v:group style="position:absolute;left:1366;top:769;width:10;height:20" coordorigin="1366,769" coordsize="10,20">
              <v:shape style="position:absolute;left:1366;top:769;width:10;height:20" coordorigin="1366,769" coordsize="10,20" path="m1366,788l1375,788,1375,769,1366,769,1366,788xe" filled="true" fillcolor="#000000" stroked="false">
                <v:path arrowok="t"/>
                <v:fill type="solid"/>
              </v:shape>
            </v:group>
            <v:group style="position:absolute;left:1366;top:788;width:10;height:20" coordorigin="1366,788" coordsize="10,20">
              <v:shape style="position:absolute;left:1366;top:788;width:10;height:20" coordorigin="1366,788" coordsize="10,20" path="m1366,807l1375,807,1375,788,1366,788,1366,807xe" filled="true" fillcolor="#000000" stroked="false">
                <v:path arrowok="t"/>
                <v:fill type="solid"/>
              </v:shape>
            </v:group>
            <v:group style="position:absolute;left:1366;top:807;width:10;height:20" coordorigin="1366,807" coordsize="10,20">
              <v:shape style="position:absolute;left:1366;top:807;width:10;height:20" coordorigin="1366,807" coordsize="10,20" path="m1366,826l1375,826,1375,807,1366,807,1366,826xe" filled="true" fillcolor="#000000" stroked="false">
                <v:path arrowok="t"/>
                <v:fill type="solid"/>
              </v:shape>
            </v:group>
            <v:group style="position:absolute;left:1366;top:826;width:10;height:20" coordorigin="1366,826" coordsize="10,20">
              <v:shape style="position:absolute;left:1366;top:826;width:10;height:20" coordorigin="1366,826" coordsize="10,20" path="m1366,845l1375,845,1375,826,1366,826,1366,845xe" filled="true" fillcolor="#000000" stroked="false">
                <v:path arrowok="t"/>
                <v:fill type="solid"/>
              </v:shape>
            </v:group>
            <v:group style="position:absolute;left:1366;top:845;width:10;height:20" coordorigin="1366,845" coordsize="10,20">
              <v:shape style="position:absolute;left:1366;top:845;width:10;height:20" coordorigin="1366,845" coordsize="10,20" path="m1366,865l1375,865,1375,845,1366,845,1366,865xe" filled="true" fillcolor="#000000" stroked="false">
                <v:path arrowok="t"/>
                <v:fill type="solid"/>
              </v:shape>
            </v:group>
            <v:group style="position:absolute;left:1366;top:865;width:10;height:20" coordorigin="1366,865" coordsize="10,20">
              <v:shape style="position:absolute;left:1366;top:865;width:10;height:20" coordorigin="1366,865" coordsize="10,20" path="m1366,884l1375,884,1375,865,1366,865,1366,884xe" filled="true" fillcolor="#000000" stroked="false">
                <v:path arrowok="t"/>
                <v:fill type="solid"/>
              </v:shape>
            </v:group>
            <v:group style="position:absolute;left:1366;top:884;width:10;height:20" coordorigin="1366,884" coordsize="10,20">
              <v:shape style="position:absolute;left:1366;top:884;width:10;height:20" coordorigin="1366,884" coordsize="10,20" path="m1366,903l1375,903,1375,884,1366,884,1366,903xe" filled="true" fillcolor="#000000" stroked="false">
                <v:path arrowok="t"/>
                <v:fill type="solid"/>
              </v:shape>
            </v:group>
            <v:group style="position:absolute;left:1366;top:903;width:10;height:20" coordorigin="1366,903" coordsize="10,20">
              <v:shape style="position:absolute;left:1366;top:903;width:10;height:20" coordorigin="1366,903" coordsize="10,20" path="m1366,922l1375,922,1375,903,1366,903,1366,922xe" filled="true" fillcolor="#000000" stroked="false">
                <v:path arrowok="t"/>
                <v:fill type="solid"/>
              </v:shape>
            </v:group>
            <v:group style="position:absolute;left:1366;top:922;width:10;height:20" coordorigin="1366,922" coordsize="10,20">
              <v:shape style="position:absolute;left:1366;top:922;width:10;height:20" coordorigin="1366,922" coordsize="10,20" path="m1366,941l1375,941,1375,922,1366,922,1366,941xe" filled="true" fillcolor="#000000" stroked="false">
                <v:path arrowok="t"/>
                <v:fill type="solid"/>
              </v:shape>
            </v:group>
            <v:group style="position:absolute;left:1366;top:941;width:10;height:20" coordorigin="1366,941" coordsize="10,20">
              <v:shape style="position:absolute;left:1366;top:941;width:10;height:20" coordorigin="1366,941" coordsize="10,20" path="m1366,961l1375,961,1375,941,1366,941,1366,961xe" filled="true" fillcolor="#000000" stroked="false">
                <v:path arrowok="t"/>
                <v:fill type="solid"/>
              </v:shape>
            </v:group>
            <v:group style="position:absolute;left:1366;top:961;width:10;height:20" coordorigin="1366,961" coordsize="10,20">
              <v:shape style="position:absolute;left:1366;top:961;width:10;height:20" coordorigin="1366,961" coordsize="10,20" path="m1366,980l1375,980,1375,961,1366,961,1366,980xe" filled="true" fillcolor="#000000" stroked="false">
                <v:path arrowok="t"/>
                <v:fill type="solid"/>
              </v:shape>
            </v:group>
            <v:group style="position:absolute;left:1366;top:980;width:10;height:20" coordorigin="1366,980" coordsize="10,20">
              <v:shape style="position:absolute;left:1366;top:980;width:10;height:20" coordorigin="1366,980" coordsize="10,20" path="m1366,999l1375,999,1375,980,1366,980,1366,999xe" filled="true" fillcolor="#000000" stroked="false">
                <v:path arrowok="t"/>
                <v:fill type="solid"/>
              </v:shape>
            </v:group>
            <v:group style="position:absolute;left:1366;top:999;width:10;height:20" coordorigin="1366,999" coordsize="10,20">
              <v:shape style="position:absolute;left:1366;top:999;width:10;height:20" coordorigin="1366,999" coordsize="10,20" path="m1366,1018l1375,1018,1375,999,1366,999,1366,1018xe" filled="true" fillcolor="#000000" stroked="false">
                <v:path arrowok="t"/>
                <v:fill type="solid"/>
              </v:shape>
            </v:group>
            <v:group style="position:absolute;left:1366;top:1018;width:10;height:20" coordorigin="1366,1018" coordsize="10,20">
              <v:shape style="position:absolute;left:1366;top:1018;width:10;height:20" coordorigin="1366,1018" coordsize="10,20" path="m1366,1037l1375,1037,1375,1018,1366,1018,1366,1037xe" filled="true" fillcolor="#000000" stroked="false">
                <v:path arrowok="t"/>
                <v:fill type="solid"/>
              </v:shape>
            </v:group>
            <v:group style="position:absolute;left:1366;top:1037;width:10;height:20" coordorigin="1366,1037" coordsize="10,20">
              <v:shape style="position:absolute;left:1366;top:1037;width:10;height:20" coordorigin="1366,1037" coordsize="10,20" path="m1366,1057l1375,1057,1375,1037,1366,1037,1366,1057xe" filled="true" fillcolor="#000000" stroked="false">
                <v:path arrowok="t"/>
                <v:fill type="solid"/>
              </v:shape>
            </v:group>
            <v:group style="position:absolute;left:1366;top:1057;width:10;height:20" coordorigin="1366,1057" coordsize="10,20">
              <v:shape style="position:absolute;left:1366;top:1057;width:10;height:20" coordorigin="1366,1057" coordsize="10,20" path="m1366,1076l1375,1076,1375,1057,1366,1057,1366,1076xe" filled="true" fillcolor="#000000" stroked="false">
                <v:path arrowok="t"/>
                <v:fill type="solid"/>
              </v:shape>
            </v:group>
            <v:group style="position:absolute;left:1366;top:1076;width:10;height:20" coordorigin="1366,1076" coordsize="10,20">
              <v:shape style="position:absolute;left:1366;top:1076;width:10;height:20" coordorigin="1366,1076" coordsize="10,20" path="m1366,1095l1375,1095,1375,1076,1366,1076,1366,1095xe" filled="true" fillcolor="#000000" stroked="false">
                <v:path arrowok="t"/>
                <v:fill type="solid"/>
              </v:shape>
            </v:group>
            <v:group style="position:absolute;left:1366;top:1095;width:10;height:20" coordorigin="1366,1095" coordsize="10,20">
              <v:shape style="position:absolute;left:1366;top:1095;width:10;height:20" coordorigin="1366,1095" coordsize="10,20" path="m1366,1114l1375,1114,1375,1095,1366,1095,1366,1114xe" filled="true" fillcolor="#000000" stroked="false">
                <v:path arrowok="t"/>
                <v:fill type="solid"/>
              </v:shape>
            </v:group>
            <v:group style="position:absolute;left:1366;top:1114;width:10;height:20" coordorigin="1366,1114" coordsize="10,20">
              <v:shape style="position:absolute;left:1366;top:1114;width:10;height:20" coordorigin="1366,1114" coordsize="10,20" path="m1366,1133l1375,1133,1375,1114,1366,1114,1366,1133xe" filled="true" fillcolor="#000000" stroked="false">
                <v:path arrowok="t"/>
                <v:fill type="solid"/>
              </v:shape>
            </v:group>
            <v:group style="position:absolute;left:1366;top:1133;width:10;height:20" coordorigin="1366,1133" coordsize="10,20">
              <v:shape style="position:absolute;left:1366;top:1133;width:10;height:20" coordorigin="1366,1133" coordsize="10,20" path="m1366,1153l1375,1153,1375,1133,1366,1133,1366,1153xe" filled="true" fillcolor="#000000" stroked="false">
                <v:path arrowok="t"/>
                <v:fill type="solid"/>
              </v:shape>
            </v:group>
            <v:group style="position:absolute;left:1366;top:1153;width:10;height:20" coordorigin="1366,1153" coordsize="10,20">
              <v:shape style="position:absolute;left:1366;top:1153;width:10;height:20" coordorigin="1366,1153" coordsize="10,20" path="m1366,1172l1375,1172,1375,1153,1366,1153,1366,1172xe" filled="true" fillcolor="#000000" stroked="false">
                <v:path arrowok="t"/>
                <v:fill type="solid"/>
              </v:shape>
            </v:group>
            <v:group style="position:absolute;left:1366;top:1172;width:10;height:20" coordorigin="1366,1172" coordsize="10,20">
              <v:shape style="position:absolute;left:1366;top:1172;width:10;height:20" coordorigin="1366,1172" coordsize="10,20" path="m1366,1191l1375,1191,1375,1172,1366,1172,1366,1191xe" filled="true" fillcolor="#000000" stroked="false">
                <v:path arrowok="t"/>
                <v:fill type="solid"/>
              </v:shape>
            </v:group>
            <v:group style="position:absolute;left:1366;top:1191;width:10;height:20" coordorigin="1366,1191" coordsize="10,20">
              <v:shape style="position:absolute;left:1366;top:1191;width:10;height:20" coordorigin="1366,1191" coordsize="10,20" path="m1366,1210l1375,1210,1375,1191,1366,1191,1366,1210xe" filled="true" fillcolor="#000000" stroked="false">
                <v:path arrowok="t"/>
                <v:fill type="solid"/>
              </v:shape>
            </v:group>
            <v:group style="position:absolute;left:1366;top:1210;width:10;height:20" coordorigin="1366,1210" coordsize="10,20">
              <v:shape style="position:absolute;left:1366;top:1210;width:10;height:20" coordorigin="1366,1210" coordsize="10,20" path="m1366,1229l1375,1229,1375,1210,1366,1210,1366,1229xe" filled="true" fillcolor="#000000" stroked="false">
                <v:path arrowok="t"/>
                <v:fill type="solid"/>
              </v:shape>
            </v:group>
            <v:group style="position:absolute;left:1366;top:1229;width:10;height:20" coordorigin="1366,1229" coordsize="10,20">
              <v:shape style="position:absolute;left:1366;top:1229;width:10;height:20" coordorigin="1366,1229" coordsize="10,20" path="m1366,1249l1375,1249,1375,1229,1366,1229,1366,1249xe" filled="true" fillcolor="#000000" stroked="false">
                <v:path arrowok="t"/>
                <v:fill type="solid"/>
              </v:shape>
            </v:group>
            <v:group style="position:absolute;left:1366;top:1249;width:10;height:20" coordorigin="1366,1249" coordsize="10,20">
              <v:shape style="position:absolute;left:1366;top:1249;width:10;height:20" coordorigin="1366,1249" coordsize="10,20" path="m1366,1268l1375,1268,1375,1249,1366,1249,1366,1268xe" filled="true" fillcolor="#000000" stroked="false">
                <v:path arrowok="t"/>
                <v:fill type="solid"/>
              </v:shape>
            </v:group>
            <v:group style="position:absolute;left:1366;top:1268;width:10;height:20" coordorigin="1366,1268" coordsize="10,20">
              <v:shape style="position:absolute;left:1366;top:1268;width:10;height:20" coordorigin="1366,1268" coordsize="10,20" path="m1366,1287l1375,1287,1375,1268,1366,1268,1366,1287xe" filled="true" fillcolor="#000000" stroked="false">
                <v:path arrowok="t"/>
                <v:fill type="solid"/>
              </v:shape>
            </v:group>
            <v:group style="position:absolute;left:1366;top:1287;width:10;height:20" coordorigin="1366,1287" coordsize="10,20">
              <v:shape style="position:absolute;left:1366;top:1287;width:10;height:20" coordorigin="1366,1287" coordsize="10,20" path="m1366,1306l1375,1306,1375,1287,1366,1287,1366,1306xe" filled="true" fillcolor="#000000" stroked="false">
                <v:path arrowok="t"/>
                <v:fill type="solid"/>
              </v:shape>
            </v:group>
            <v:group style="position:absolute;left:1366;top:1306;width:10;height:20" coordorigin="1366,1306" coordsize="10,20">
              <v:shape style="position:absolute;left:1366;top:1306;width:10;height:20" coordorigin="1366,1306" coordsize="10,20" path="m1366,1325l1375,1325,1375,1306,1366,1306,1366,1325xe" filled="true" fillcolor="#000000" stroked="false">
                <v:path arrowok="t"/>
                <v:fill type="solid"/>
              </v:shape>
            </v:group>
            <v:group style="position:absolute;left:1366;top:1325;width:10;height:20" coordorigin="1366,1325" coordsize="10,20">
              <v:shape style="position:absolute;left:1366;top:1325;width:10;height:20" coordorigin="1366,1325" coordsize="10,20" path="m1366,1345l1375,1345,1375,1325,1366,1325,1366,1345xe" filled="true" fillcolor="#000000" stroked="false">
                <v:path arrowok="t"/>
                <v:fill type="solid"/>
              </v:shape>
            </v:group>
            <v:group style="position:absolute;left:1366;top:1345;width:10;height:20" coordorigin="1366,1345" coordsize="10,20">
              <v:shape style="position:absolute;left:1366;top:1345;width:10;height:20" coordorigin="1366,1345" coordsize="10,20" path="m1366,1364l1375,1364,1375,1345,1366,1345,1366,1364xe" filled="true" fillcolor="#000000" stroked="false">
                <v:path arrowok="t"/>
                <v:fill type="solid"/>
              </v:shape>
            </v:group>
            <v:group style="position:absolute;left:1366;top:1364;width:10;height:20" coordorigin="1366,1364" coordsize="10,20">
              <v:shape style="position:absolute;left:1366;top:1364;width:10;height:20" coordorigin="1366,1364" coordsize="10,20" path="m1366,1383l1375,1383,1375,1364,1366,1364,1366,1383xe" filled="true" fillcolor="#000000" stroked="false">
                <v:path arrowok="t"/>
                <v:fill type="solid"/>
              </v:shape>
            </v:group>
            <v:group style="position:absolute;left:1366;top:1383;width:10;height:20" coordorigin="1366,1383" coordsize="10,20">
              <v:shape style="position:absolute;left:1366;top:1383;width:10;height:20" coordorigin="1366,1383" coordsize="10,20" path="m1366,1402l1375,1402,1375,1383,1366,1383,1366,1402xe" filled="true" fillcolor="#000000" stroked="false">
                <v:path arrowok="t"/>
                <v:fill type="solid"/>
              </v:shape>
            </v:group>
            <v:group style="position:absolute;left:1366;top:1402;width:10;height:20" coordorigin="1366,1402" coordsize="10,20">
              <v:shape style="position:absolute;left:1366;top:1402;width:10;height:20" coordorigin="1366,1402" coordsize="10,20" path="m1366,1421l1375,1421,1375,1402,1366,1402,1366,1421xe" filled="true" fillcolor="#000000" stroked="false">
                <v:path arrowok="t"/>
                <v:fill type="solid"/>
              </v:shape>
            </v:group>
            <v:group style="position:absolute;left:1366;top:1421;width:10;height:20" coordorigin="1366,1421" coordsize="10,20">
              <v:shape style="position:absolute;left:1366;top:1421;width:10;height:20" coordorigin="1366,1421" coordsize="10,20" path="m1366,1441l1375,1441,1375,1421,1366,1421,1366,1441xe" filled="true" fillcolor="#000000" stroked="false">
                <v:path arrowok="t"/>
                <v:fill type="solid"/>
              </v:shape>
            </v:group>
            <v:group style="position:absolute;left:1366;top:1441;width:10;height:20" coordorigin="1366,1441" coordsize="10,20">
              <v:shape style="position:absolute;left:1366;top:1441;width:10;height:20" coordorigin="1366,1441" coordsize="10,20" path="m1366,1460l1375,1460,1375,1441,1366,1441,1366,1460xe" filled="true" fillcolor="#000000" stroked="false">
                <v:path arrowok="t"/>
                <v:fill type="solid"/>
              </v:shape>
            </v:group>
            <v:group style="position:absolute;left:1366;top:1460;width:10;height:20" coordorigin="1366,1460" coordsize="10,20">
              <v:shape style="position:absolute;left:1366;top:1460;width:10;height:20" coordorigin="1366,1460" coordsize="10,20" path="m1366,1479l1375,1479,1375,1460,1366,1460,1366,1479xe" filled="true" fillcolor="#000000" stroked="false">
                <v:path arrowok="t"/>
                <v:fill type="solid"/>
              </v:shape>
            </v:group>
            <v:group style="position:absolute;left:1366;top:1479;width:10;height:20" coordorigin="1366,1479" coordsize="10,20">
              <v:shape style="position:absolute;left:1366;top:1479;width:10;height:20" coordorigin="1366,1479" coordsize="10,20" path="m1366,1498l1375,1498,1375,1479,1366,1479,1366,1498xe" filled="true" fillcolor="#000000" stroked="false">
                <v:path arrowok="t"/>
                <v:fill type="solid"/>
              </v:shape>
            </v:group>
            <v:group style="position:absolute;left:1366;top:1498;width:10;height:20" coordorigin="1366,1498" coordsize="10,20">
              <v:shape style="position:absolute;left:1366;top:1498;width:10;height:20" coordorigin="1366,1498" coordsize="10,20" path="m1366,1517l1375,1517,1375,1498,1366,1498,1366,1517xe" filled="true" fillcolor="#000000" stroked="false">
                <v:path arrowok="t"/>
                <v:fill type="solid"/>
              </v:shape>
            </v:group>
            <v:group style="position:absolute;left:1366;top:1517;width:10;height:20" coordorigin="1366,1517" coordsize="10,20">
              <v:shape style="position:absolute;left:1366;top:1517;width:10;height:20" coordorigin="1366,1517" coordsize="10,20" path="m1366,1537l1375,1537,1375,1517,1366,1517,1366,1537xe" filled="true" fillcolor="#000000" stroked="false">
                <v:path arrowok="t"/>
                <v:fill type="solid"/>
              </v:shape>
            </v:group>
            <v:group style="position:absolute;left:1366;top:1537;width:10;height:20" coordorigin="1366,1537" coordsize="10,20">
              <v:shape style="position:absolute;left:1366;top:1537;width:10;height:20" coordorigin="1366,1537" coordsize="10,20" path="m1366,1556l1375,1556,1375,1537,1366,1537,1366,1556xe" filled="true" fillcolor="#000000" stroked="false">
                <v:path arrowok="t"/>
                <v:fill type="solid"/>
              </v:shape>
            </v:group>
            <v:group style="position:absolute;left:1366;top:1556;width:10;height:20" coordorigin="1366,1556" coordsize="10,20">
              <v:shape style="position:absolute;left:1366;top:1556;width:10;height:20" coordorigin="1366,1556" coordsize="10,20" path="m1366,1575l1375,1575,1375,1556,1366,1556,1366,1575xe" filled="true" fillcolor="#000000" stroked="false">
                <v:path arrowok="t"/>
                <v:fill type="solid"/>
              </v:shape>
            </v:group>
            <v:group style="position:absolute;left:1366;top:1575;width:10;height:20" coordorigin="1366,1575" coordsize="10,20">
              <v:shape style="position:absolute;left:1366;top:1575;width:10;height:20" coordorigin="1366,1575" coordsize="10,20" path="m1366,1594l1375,1594,1375,1575,1366,1575,1366,1594xe" filled="true" fillcolor="#000000" stroked="false">
                <v:path arrowok="t"/>
                <v:fill type="solid"/>
              </v:shape>
            </v:group>
            <v:group style="position:absolute;left:1366;top:1594;width:10;height:20" coordorigin="1366,1594" coordsize="10,20">
              <v:shape style="position:absolute;left:1366;top:1594;width:10;height:20" coordorigin="1366,1594" coordsize="10,20" path="m1366,1613l1375,1613,1375,1594,1366,1594,1366,1613xe" filled="true" fillcolor="#000000" stroked="false">
                <v:path arrowok="t"/>
                <v:fill type="solid"/>
              </v:shape>
            </v:group>
            <v:group style="position:absolute;left:1366;top:1613;width:10;height:20" coordorigin="1366,1613" coordsize="10,20">
              <v:shape style="position:absolute;left:1366;top:1613;width:10;height:20" coordorigin="1366,1613" coordsize="10,20" path="m1366,1633l1375,1633,1375,1613,1366,1613,1366,1633xe" filled="true" fillcolor="#000000" stroked="false">
                <v:path arrowok="t"/>
                <v:fill type="solid"/>
              </v:shape>
            </v:group>
            <v:group style="position:absolute;left:1366;top:1633;width:10;height:20" coordorigin="1366,1633" coordsize="10,20">
              <v:shape style="position:absolute;left:1366;top:1633;width:10;height:20" coordorigin="1366,1633" coordsize="10,20" path="m1366,1652l1375,1652,1375,1633,1366,1633,1366,1652xe" filled="true" fillcolor="#000000" stroked="false">
                <v:path arrowok="t"/>
                <v:fill type="solid"/>
              </v:shape>
            </v:group>
            <v:group style="position:absolute;left:1366;top:1652;width:10;height:20" coordorigin="1366,1652" coordsize="10,20">
              <v:shape style="position:absolute;left:1366;top:1652;width:10;height:20" coordorigin="1366,1652" coordsize="10,20" path="m1366,1671l1375,1671,1375,1652,1366,1652,1366,1671xe" filled="true" fillcolor="#000000" stroked="false">
                <v:path arrowok="t"/>
                <v:fill type="solid"/>
              </v:shape>
            </v:group>
            <v:group style="position:absolute;left:2617;top:730;width:10;height:20" coordorigin="2617,730" coordsize="10,20">
              <v:shape style="position:absolute;left:2617;top:730;width:10;height:20" coordorigin="2617,730" coordsize="10,20" path="m2617,749l2626,749,2626,730,2617,730,2617,749xe" filled="true" fillcolor="#000000" stroked="false">
                <v:path arrowok="t"/>
                <v:fill type="solid"/>
              </v:shape>
            </v:group>
            <v:group style="position:absolute;left:2617;top:749;width:10;height:20" coordorigin="2617,749" coordsize="10,20">
              <v:shape style="position:absolute;left:2617;top:749;width:10;height:20" coordorigin="2617,749" coordsize="10,20" path="m2617,769l2626,769,2626,749,2617,749,2617,769xe" filled="true" fillcolor="#000000" stroked="false">
                <v:path arrowok="t"/>
                <v:fill type="solid"/>
              </v:shape>
            </v:group>
            <v:group style="position:absolute;left:2617;top:769;width:10;height:20" coordorigin="2617,769" coordsize="10,20">
              <v:shape style="position:absolute;left:2617;top:769;width:10;height:20" coordorigin="2617,769" coordsize="10,20" path="m2617,788l2626,788,2626,769,2617,769,2617,788xe" filled="true" fillcolor="#000000" stroked="false">
                <v:path arrowok="t"/>
                <v:fill type="solid"/>
              </v:shape>
            </v:group>
            <v:group style="position:absolute;left:2617;top:788;width:10;height:20" coordorigin="2617,788" coordsize="10,20">
              <v:shape style="position:absolute;left:2617;top:788;width:10;height:20" coordorigin="2617,788" coordsize="10,20" path="m2617,807l2626,807,2626,788,2617,788,2617,807xe" filled="true" fillcolor="#000000" stroked="false">
                <v:path arrowok="t"/>
                <v:fill type="solid"/>
              </v:shape>
            </v:group>
            <v:group style="position:absolute;left:2617;top:807;width:10;height:20" coordorigin="2617,807" coordsize="10,20">
              <v:shape style="position:absolute;left:2617;top:807;width:10;height:20" coordorigin="2617,807" coordsize="10,20" path="m2617,826l2626,826,2626,807,2617,807,2617,826xe" filled="true" fillcolor="#000000" stroked="false">
                <v:path arrowok="t"/>
                <v:fill type="solid"/>
              </v:shape>
            </v:group>
            <v:group style="position:absolute;left:2617;top:826;width:10;height:20" coordorigin="2617,826" coordsize="10,20">
              <v:shape style="position:absolute;left:2617;top:826;width:10;height:20" coordorigin="2617,826" coordsize="10,20" path="m2617,845l2626,845,2626,826,2617,826,2617,845xe" filled="true" fillcolor="#000000" stroked="false">
                <v:path arrowok="t"/>
                <v:fill type="solid"/>
              </v:shape>
            </v:group>
            <v:group style="position:absolute;left:2617;top:845;width:10;height:20" coordorigin="2617,845" coordsize="10,20">
              <v:shape style="position:absolute;left:2617;top:845;width:10;height:20" coordorigin="2617,845" coordsize="10,20" path="m2617,865l2626,865,2626,845,2617,845,2617,865xe" filled="true" fillcolor="#000000" stroked="false">
                <v:path arrowok="t"/>
                <v:fill type="solid"/>
              </v:shape>
            </v:group>
            <v:group style="position:absolute;left:2617;top:865;width:10;height:20" coordorigin="2617,865" coordsize="10,20">
              <v:shape style="position:absolute;left:2617;top:865;width:10;height:20" coordorigin="2617,865" coordsize="10,20" path="m2617,884l2626,884,2626,865,2617,865,2617,884xe" filled="true" fillcolor="#000000" stroked="false">
                <v:path arrowok="t"/>
                <v:fill type="solid"/>
              </v:shape>
            </v:group>
            <v:group style="position:absolute;left:2617;top:884;width:10;height:20" coordorigin="2617,884" coordsize="10,20">
              <v:shape style="position:absolute;left:2617;top:884;width:10;height:20" coordorigin="2617,884" coordsize="10,20" path="m2617,903l2626,903,2626,884,2617,884,2617,903xe" filled="true" fillcolor="#000000" stroked="false">
                <v:path arrowok="t"/>
                <v:fill type="solid"/>
              </v:shape>
            </v:group>
            <v:group style="position:absolute;left:2617;top:903;width:10;height:20" coordorigin="2617,903" coordsize="10,20">
              <v:shape style="position:absolute;left:2617;top:903;width:10;height:20" coordorigin="2617,903" coordsize="10,20" path="m2617,922l2626,922,2626,903,2617,903,2617,922xe" filled="true" fillcolor="#000000" stroked="false">
                <v:path arrowok="t"/>
                <v:fill type="solid"/>
              </v:shape>
            </v:group>
            <v:group style="position:absolute;left:2617;top:922;width:10;height:20" coordorigin="2617,922" coordsize="10,20">
              <v:shape style="position:absolute;left:2617;top:922;width:10;height:20" coordorigin="2617,922" coordsize="10,20" path="m2617,941l2626,941,2626,922,2617,922,2617,941xe" filled="true" fillcolor="#000000" stroked="false">
                <v:path arrowok="t"/>
                <v:fill type="solid"/>
              </v:shape>
            </v:group>
            <v:group style="position:absolute;left:2617;top:941;width:10;height:20" coordorigin="2617,941" coordsize="10,20">
              <v:shape style="position:absolute;left:2617;top:941;width:10;height:20" coordorigin="2617,941" coordsize="10,20" path="m2617,961l2626,961,2626,941,2617,941,2617,961xe" filled="true" fillcolor="#000000" stroked="false">
                <v:path arrowok="t"/>
                <v:fill type="solid"/>
              </v:shape>
            </v:group>
            <v:group style="position:absolute;left:2617;top:961;width:10;height:20" coordorigin="2617,961" coordsize="10,20">
              <v:shape style="position:absolute;left:2617;top:961;width:10;height:20" coordorigin="2617,961" coordsize="10,20" path="m2617,980l2626,980,2626,961,2617,961,2617,980xe" filled="true" fillcolor="#000000" stroked="false">
                <v:path arrowok="t"/>
                <v:fill type="solid"/>
              </v:shape>
            </v:group>
            <v:group style="position:absolute;left:2617;top:980;width:10;height:20" coordorigin="2617,980" coordsize="10,20">
              <v:shape style="position:absolute;left:2617;top:980;width:10;height:20" coordorigin="2617,980" coordsize="10,20" path="m2617,999l2626,999,2626,980,2617,980,2617,999xe" filled="true" fillcolor="#000000" stroked="false">
                <v:path arrowok="t"/>
                <v:fill type="solid"/>
              </v:shape>
            </v:group>
            <v:group style="position:absolute;left:2617;top:999;width:10;height:20" coordorigin="2617,999" coordsize="10,20">
              <v:shape style="position:absolute;left:2617;top:999;width:10;height:20" coordorigin="2617,999" coordsize="10,20" path="m2617,1018l2626,1018,2626,999,2617,999,2617,1018xe" filled="true" fillcolor="#000000" stroked="false">
                <v:path arrowok="t"/>
                <v:fill type="solid"/>
              </v:shape>
            </v:group>
            <v:group style="position:absolute;left:2617;top:1018;width:10;height:20" coordorigin="2617,1018" coordsize="10,20">
              <v:shape style="position:absolute;left:2617;top:1018;width:10;height:20" coordorigin="2617,1018" coordsize="10,20" path="m2617,1037l2626,1037,2626,1018,2617,1018,2617,1037xe" filled="true" fillcolor="#000000" stroked="false">
                <v:path arrowok="t"/>
                <v:fill type="solid"/>
              </v:shape>
            </v:group>
            <v:group style="position:absolute;left:2617;top:1037;width:10;height:20" coordorigin="2617,1037" coordsize="10,20">
              <v:shape style="position:absolute;left:2617;top:1037;width:10;height:20" coordorigin="2617,1037" coordsize="10,20" path="m2617,1057l2626,1057,2626,1037,2617,1037,2617,1057xe" filled="true" fillcolor="#000000" stroked="false">
                <v:path arrowok="t"/>
                <v:fill type="solid"/>
              </v:shape>
            </v:group>
            <v:group style="position:absolute;left:2617;top:1057;width:10;height:20" coordorigin="2617,1057" coordsize="10,20">
              <v:shape style="position:absolute;left:2617;top:1057;width:10;height:20" coordorigin="2617,1057" coordsize="10,20" path="m2617,1076l2626,1076,2626,1057,2617,1057,2617,1076xe" filled="true" fillcolor="#000000" stroked="false">
                <v:path arrowok="t"/>
                <v:fill type="solid"/>
              </v:shape>
            </v:group>
            <v:group style="position:absolute;left:2617;top:1076;width:10;height:20" coordorigin="2617,1076" coordsize="10,20">
              <v:shape style="position:absolute;left:2617;top:1076;width:10;height:20" coordorigin="2617,1076" coordsize="10,20" path="m2617,1095l2626,1095,2626,1076,2617,1076,2617,1095xe" filled="true" fillcolor="#000000" stroked="false">
                <v:path arrowok="t"/>
                <v:fill type="solid"/>
              </v:shape>
            </v:group>
            <v:group style="position:absolute;left:2617;top:1095;width:10;height:20" coordorigin="2617,1095" coordsize="10,20">
              <v:shape style="position:absolute;left:2617;top:1095;width:10;height:20" coordorigin="2617,1095" coordsize="10,20" path="m2617,1114l2626,1114,2626,1095,2617,1095,2617,1114xe" filled="true" fillcolor="#000000" stroked="false">
                <v:path arrowok="t"/>
                <v:fill type="solid"/>
              </v:shape>
            </v:group>
            <v:group style="position:absolute;left:2617;top:1114;width:10;height:20" coordorigin="2617,1114" coordsize="10,20">
              <v:shape style="position:absolute;left:2617;top:1114;width:10;height:20" coordorigin="2617,1114" coordsize="10,20" path="m2617,1133l2626,1133,2626,1114,2617,1114,2617,1133xe" filled="true" fillcolor="#000000" stroked="false">
                <v:path arrowok="t"/>
                <v:fill type="solid"/>
              </v:shape>
            </v:group>
            <v:group style="position:absolute;left:2617;top:1133;width:10;height:20" coordorigin="2617,1133" coordsize="10,20">
              <v:shape style="position:absolute;left:2617;top:1133;width:10;height:20" coordorigin="2617,1133" coordsize="10,20" path="m2617,1153l2626,1153,2626,1133,2617,1133,2617,1153xe" filled="true" fillcolor="#000000" stroked="false">
                <v:path arrowok="t"/>
                <v:fill type="solid"/>
              </v:shape>
            </v:group>
            <v:group style="position:absolute;left:2617;top:1153;width:10;height:20" coordorigin="2617,1153" coordsize="10,20">
              <v:shape style="position:absolute;left:2617;top:1153;width:10;height:20" coordorigin="2617,1153" coordsize="10,20" path="m2617,1172l2626,1172,2626,1153,2617,1153,2617,1172xe" filled="true" fillcolor="#000000" stroked="false">
                <v:path arrowok="t"/>
                <v:fill type="solid"/>
              </v:shape>
            </v:group>
            <v:group style="position:absolute;left:2617;top:1172;width:10;height:20" coordorigin="2617,1172" coordsize="10,20">
              <v:shape style="position:absolute;left:2617;top:1172;width:10;height:20" coordorigin="2617,1172" coordsize="10,20" path="m2617,1191l2626,1191,2626,1172,2617,1172,2617,1191xe" filled="true" fillcolor="#000000" stroked="false">
                <v:path arrowok="t"/>
                <v:fill type="solid"/>
              </v:shape>
            </v:group>
            <v:group style="position:absolute;left:2617;top:1191;width:10;height:20" coordorigin="2617,1191" coordsize="10,20">
              <v:shape style="position:absolute;left:2617;top:1191;width:10;height:20" coordorigin="2617,1191" coordsize="10,20" path="m2617,1210l2626,1210,2626,1191,2617,1191,2617,1210xe" filled="true" fillcolor="#000000" stroked="false">
                <v:path arrowok="t"/>
                <v:fill type="solid"/>
              </v:shape>
            </v:group>
            <v:group style="position:absolute;left:2617;top:1210;width:10;height:20" coordorigin="2617,1210" coordsize="10,20">
              <v:shape style="position:absolute;left:2617;top:1210;width:10;height:20" coordorigin="2617,1210" coordsize="10,20" path="m2617,1229l2626,1229,2626,1210,2617,1210,2617,1229xe" filled="true" fillcolor="#000000" stroked="false">
                <v:path arrowok="t"/>
                <v:fill type="solid"/>
              </v:shape>
            </v:group>
            <v:group style="position:absolute;left:2617;top:1229;width:10;height:20" coordorigin="2617,1229" coordsize="10,20">
              <v:shape style="position:absolute;left:2617;top:1229;width:10;height:20" coordorigin="2617,1229" coordsize="10,20" path="m2617,1249l2626,1249,2626,1229,2617,1229,2617,1249xe" filled="true" fillcolor="#000000" stroked="false">
                <v:path arrowok="t"/>
                <v:fill type="solid"/>
              </v:shape>
            </v:group>
            <v:group style="position:absolute;left:2617;top:1249;width:10;height:20" coordorigin="2617,1249" coordsize="10,20">
              <v:shape style="position:absolute;left:2617;top:1249;width:10;height:20" coordorigin="2617,1249" coordsize="10,20" path="m2617,1268l2626,1268,2626,1249,2617,1249,2617,1268xe" filled="true" fillcolor="#000000" stroked="false">
                <v:path arrowok="t"/>
                <v:fill type="solid"/>
              </v:shape>
            </v:group>
            <v:group style="position:absolute;left:2617;top:1268;width:10;height:20" coordorigin="2617,1268" coordsize="10,20">
              <v:shape style="position:absolute;left:2617;top:1268;width:10;height:20" coordorigin="2617,1268" coordsize="10,20" path="m2617,1287l2626,1287,2626,1268,2617,1268,2617,1287xe" filled="true" fillcolor="#000000" stroked="false">
                <v:path arrowok="t"/>
                <v:fill type="solid"/>
              </v:shape>
            </v:group>
            <v:group style="position:absolute;left:2617;top:1287;width:10;height:20" coordorigin="2617,1287" coordsize="10,20">
              <v:shape style="position:absolute;left:2617;top:1287;width:10;height:20" coordorigin="2617,1287" coordsize="10,20" path="m2617,1306l2626,1306,2626,1287,2617,1287,2617,1306xe" filled="true" fillcolor="#000000" stroked="false">
                <v:path arrowok="t"/>
                <v:fill type="solid"/>
              </v:shape>
            </v:group>
            <v:group style="position:absolute;left:2617;top:1306;width:10;height:20" coordorigin="2617,1306" coordsize="10,20">
              <v:shape style="position:absolute;left:2617;top:1306;width:10;height:20" coordorigin="2617,1306" coordsize="10,20" path="m2617,1325l2626,1325,2626,1306,2617,1306,2617,1325xe" filled="true" fillcolor="#000000" stroked="false">
                <v:path arrowok="t"/>
                <v:fill type="solid"/>
              </v:shape>
            </v:group>
            <v:group style="position:absolute;left:2617;top:1325;width:10;height:20" coordorigin="2617,1325" coordsize="10,20">
              <v:shape style="position:absolute;left:2617;top:1325;width:10;height:20" coordorigin="2617,1325" coordsize="10,20" path="m2617,1345l2626,1345,2626,1325,2617,1325,2617,1345xe" filled="true" fillcolor="#000000" stroked="false">
                <v:path arrowok="t"/>
                <v:fill type="solid"/>
              </v:shape>
            </v:group>
            <v:group style="position:absolute;left:2617;top:1345;width:10;height:20" coordorigin="2617,1345" coordsize="10,20">
              <v:shape style="position:absolute;left:2617;top:1345;width:10;height:20" coordorigin="2617,1345" coordsize="10,20" path="m2617,1364l2626,1364,2626,1345,2617,1345,2617,1364xe" filled="true" fillcolor="#000000" stroked="false">
                <v:path arrowok="t"/>
                <v:fill type="solid"/>
              </v:shape>
            </v:group>
            <v:group style="position:absolute;left:2617;top:1364;width:10;height:20" coordorigin="2617,1364" coordsize="10,20">
              <v:shape style="position:absolute;left:2617;top:1364;width:10;height:20" coordorigin="2617,1364" coordsize="10,20" path="m2617,1383l2626,1383,2626,1364,2617,1364,2617,1383xe" filled="true" fillcolor="#000000" stroked="false">
                <v:path arrowok="t"/>
                <v:fill type="solid"/>
              </v:shape>
            </v:group>
            <v:group style="position:absolute;left:2617;top:1383;width:10;height:20" coordorigin="2617,1383" coordsize="10,20">
              <v:shape style="position:absolute;left:2617;top:1383;width:10;height:20" coordorigin="2617,1383" coordsize="10,20" path="m2617,1402l2626,1402,2626,1383,2617,1383,2617,1402xe" filled="true" fillcolor="#000000" stroked="false">
                <v:path arrowok="t"/>
                <v:fill type="solid"/>
              </v:shape>
            </v:group>
            <v:group style="position:absolute;left:2617;top:1402;width:10;height:20" coordorigin="2617,1402" coordsize="10,20">
              <v:shape style="position:absolute;left:2617;top:1402;width:10;height:20" coordorigin="2617,1402" coordsize="10,20" path="m2617,1421l2626,1421,2626,1402,2617,1402,2617,1421xe" filled="true" fillcolor="#000000" stroked="false">
                <v:path arrowok="t"/>
                <v:fill type="solid"/>
              </v:shape>
            </v:group>
            <v:group style="position:absolute;left:2617;top:1421;width:10;height:20" coordorigin="2617,1421" coordsize="10,20">
              <v:shape style="position:absolute;left:2617;top:1421;width:10;height:20" coordorigin="2617,1421" coordsize="10,20" path="m2617,1441l2626,1441,2626,1421,2617,1421,2617,1441xe" filled="true" fillcolor="#000000" stroked="false">
                <v:path arrowok="t"/>
                <v:fill type="solid"/>
              </v:shape>
            </v:group>
            <v:group style="position:absolute;left:2617;top:1441;width:10;height:20" coordorigin="2617,1441" coordsize="10,20">
              <v:shape style="position:absolute;left:2617;top:1441;width:10;height:20" coordorigin="2617,1441" coordsize="10,20" path="m2617,1460l2626,1460,2626,1441,2617,1441,2617,1460xe" filled="true" fillcolor="#000000" stroked="false">
                <v:path arrowok="t"/>
                <v:fill type="solid"/>
              </v:shape>
            </v:group>
            <v:group style="position:absolute;left:2617;top:1460;width:10;height:20" coordorigin="2617,1460" coordsize="10,20">
              <v:shape style="position:absolute;left:2617;top:1460;width:10;height:20" coordorigin="2617,1460" coordsize="10,20" path="m2617,1479l2626,1479,2626,1460,2617,1460,2617,1479xe" filled="true" fillcolor="#000000" stroked="false">
                <v:path arrowok="t"/>
                <v:fill type="solid"/>
              </v:shape>
            </v:group>
            <v:group style="position:absolute;left:2617;top:1479;width:10;height:20" coordorigin="2617,1479" coordsize="10,20">
              <v:shape style="position:absolute;left:2617;top:1479;width:10;height:20" coordorigin="2617,1479" coordsize="10,20" path="m2617,1498l2626,1498,2626,1479,2617,1479,2617,1498xe" filled="true" fillcolor="#000000" stroked="false">
                <v:path arrowok="t"/>
                <v:fill type="solid"/>
              </v:shape>
            </v:group>
            <v:group style="position:absolute;left:2617;top:1498;width:10;height:20" coordorigin="2617,1498" coordsize="10,20">
              <v:shape style="position:absolute;left:2617;top:1498;width:10;height:20" coordorigin="2617,1498" coordsize="10,20" path="m2617,1517l2626,1517,2626,1498,2617,1498,2617,1517xe" filled="true" fillcolor="#000000" stroked="false">
                <v:path arrowok="t"/>
                <v:fill type="solid"/>
              </v:shape>
            </v:group>
            <v:group style="position:absolute;left:2617;top:1517;width:10;height:20" coordorigin="2617,1517" coordsize="10,20">
              <v:shape style="position:absolute;left:2617;top:1517;width:10;height:20" coordorigin="2617,1517" coordsize="10,20" path="m2617,1537l2626,1537,2626,1517,2617,1517,2617,1537xe" filled="true" fillcolor="#000000" stroked="false">
                <v:path arrowok="t"/>
                <v:fill type="solid"/>
              </v:shape>
            </v:group>
            <v:group style="position:absolute;left:2617;top:1537;width:10;height:20" coordorigin="2617,1537" coordsize="10,20">
              <v:shape style="position:absolute;left:2617;top:1537;width:10;height:20" coordorigin="2617,1537" coordsize="10,20" path="m2617,1556l2626,1556,2626,1537,2617,1537,2617,1556xe" filled="true" fillcolor="#000000" stroked="false">
                <v:path arrowok="t"/>
                <v:fill type="solid"/>
              </v:shape>
            </v:group>
            <v:group style="position:absolute;left:2617;top:1556;width:10;height:20" coordorigin="2617,1556" coordsize="10,20">
              <v:shape style="position:absolute;left:2617;top:1556;width:10;height:20" coordorigin="2617,1556" coordsize="10,20" path="m2617,1575l2626,1575,2626,1556,2617,1556,2617,1575xe" filled="true" fillcolor="#000000" stroked="false">
                <v:path arrowok="t"/>
                <v:fill type="solid"/>
              </v:shape>
            </v:group>
            <v:group style="position:absolute;left:2617;top:1575;width:10;height:20" coordorigin="2617,1575" coordsize="10,20">
              <v:shape style="position:absolute;left:2617;top:1575;width:10;height:20" coordorigin="2617,1575" coordsize="10,20" path="m2617,1594l2626,1594,2626,1575,2617,1575,2617,1594xe" filled="true" fillcolor="#000000" stroked="false">
                <v:path arrowok="t"/>
                <v:fill type="solid"/>
              </v:shape>
            </v:group>
            <v:group style="position:absolute;left:2617;top:1594;width:10;height:20" coordorigin="2617,1594" coordsize="10,20">
              <v:shape style="position:absolute;left:2617;top:1594;width:10;height:20" coordorigin="2617,1594" coordsize="10,20" path="m2617,1613l2626,1613,2626,1594,2617,1594,2617,1613xe" filled="true" fillcolor="#000000" stroked="false">
                <v:path arrowok="t"/>
                <v:fill type="solid"/>
              </v:shape>
            </v:group>
            <v:group style="position:absolute;left:2617;top:1613;width:10;height:20" coordorigin="2617,1613" coordsize="10,20">
              <v:shape style="position:absolute;left:2617;top:1613;width:10;height:20" coordorigin="2617,1613" coordsize="10,20" path="m2617,1633l2626,1633,2626,1613,2617,1613,2617,1633xe" filled="true" fillcolor="#000000" stroked="false">
                <v:path arrowok="t"/>
                <v:fill type="solid"/>
              </v:shape>
            </v:group>
            <v:group style="position:absolute;left:2617;top:1633;width:10;height:20" coordorigin="2617,1633" coordsize="10,20">
              <v:shape style="position:absolute;left:2617;top:1633;width:10;height:20" coordorigin="2617,1633" coordsize="10,20" path="m2617,1652l2626,1652,2626,1633,2617,1633,2617,1652xe" filled="true" fillcolor="#000000" stroked="false">
                <v:path arrowok="t"/>
                <v:fill type="solid"/>
              </v:shape>
            </v:group>
            <v:group style="position:absolute;left:2617;top:1652;width:10;height:20" coordorigin="2617,1652" coordsize="10,20">
              <v:shape style="position:absolute;left:2617;top:1652;width:10;height:20" coordorigin="2617,1652" coordsize="10,20" path="m2617,1671l2626,1671,2626,1652,2617,1652,2617,1671xe" filled="true" fillcolor="#000000" stroked="false">
                <v:path arrowok="t"/>
                <v:fill type="solid"/>
              </v:shape>
            </v:group>
            <v:group style="position:absolute;left:2617;top:1671;width:10;height:20" coordorigin="2617,1671" coordsize="10,20">
              <v:shape style="position:absolute;left:2617;top:1671;width:10;height:20" coordorigin="2617,1671" coordsize="10,20" path="m2617,1690l2626,1690,2626,1671,2617,1671,2617,1690xe" filled="true" fillcolor="#000000" stroked="false">
                <v:path arrowok="t"/>
                <v:fill type="solid"/>
              </v:shape>
            </v:group>
            <v:group style="position:absolute;left:2617;top:1690;width:10;height:20" coordorigin="2617,1690" coordsize="10,20">
              <v:shape style="position:absolute;left:2617;top:1690;width:10;height:20" coordorigin="2617,1690" coordsize="10,20" path="m2617,1709l2626,1709,2626,1690,2617,1690,2617,1709xe" filled="true" fillcolor="#000000" stroked="false">
                <v:path arrowok="t"/>
                <v:fill type="solid"/>
              </v:shape>
            </v:group>
            <v:group style="position:absolute;left:2617;top:1709;width:10;height:20" coordorigin="2617,1709" coordsize="10,20">
              <v:shape style="position:absolute;left:2617;top:1709;width:10;height:20" coordorigin="2617,1709" coordsize="10,20" path="m2617,1729l2626,1729,2626,1709,2617,1709,2617,1729xe" filled="true" fillcolor="#000000" stroked="false">
                <v:path arrowok="t"/>
                <v:fill type="solid"/>
              </v:shape>
            </v:group>
            <v:group style="position:absolute;left:2617;top:1729;width:10;height:20" coordorigin="2617,1729" coordsize="10,20">
              <v:shape style="position:absolute;left:2617;top:1729;width:10;height:20" coordorigin="2617,1729" coordsize="10,20" path="m2617,1748l2626,1748,2626,1729,2617,1729,2617,1748xe" filled="true" fillcolor="#000000" stroked="false">
                <v:path arrowok="t"/>
                <v:fill type="solid"/>
              </v:shape>
            </v:group>
            <v:group style="position:absolute;left:2617;top:1748;width:10;height:20" coordorigin="2617,1748" coordsize="10,20">
              <v:shape style="position:absolute;left:2617;top:1748;width:10;height:20" coordorigin="2617,1748" coordsize="10,20" path="m2617,1767l2626,1767,2626,1748,2617,1748,2617,1767xe" filled="true" fillcolor="#000000" stroked="false">
                <v:path arrowok="t"/>
                <v:fill type="solid"/>
              </v:shape>
            </v:group>
            <v:group style="position:absolute;left:3327;top:730;width:10;height:20" coordorigin="3327,730" coordsize="10,20">
              <v:shape style="position:absolute;left:3327;top:730;width:10;height:20" coordorigin="3327,730" coordsize="10,20" path="m3327,749l3337,749,3337,730,3327,730,3327,749xe" filled="true" fillcolor="#000000" stroked="false">
                <v:path arrowok="t"/>
                <v:fill type="solid"/>
              </v:shape>
            </v:group>
            <v:group style="position:absolute;left:3327;top:749;width:10;height:20" coordorigin="3327,749" coordsize="10,20">
              <v:shape style="position:absolute;left:3327;top:749;width:10;height:20" coordorigin="3327,749" coordsize="10,20" path="m3327,769l3337,769,3337,749,3327,749,3327,769xe" filled="true" fillcolor="#000000" stroked="false">
                <v:path arrowok="t"/>
                <v:fill type="solid"/>
              </v:shape>
            </v:group>
            <v:group style="position:absolute;left:3327;top:769;width:10;height:20" coordorigin="3327,769" coordsize="10,20">
              <v:shape style="position:absolute;left:3327;top:769;width:10;height:20" coordorigin="3327,769" coordsize="10,20" path="m3327,788l3337,788,3337,769,3327,769,3327,788xe" filled="true" fillcolor="#000000" stroked="false">
                <v:path arrowok="t"/>
                <v:fill type="solid"/>
              </v:shape>
            </v:group>
            <v:group style="position:absolute;left:3327;top:788;width:10;height:20" coordorigin="3327,788" coordsize="10,20">
              <v:shape style="position:absolute;left:3327;top:788;width:10;height:20" coordorigin="3327,788" coordsize="10,20" path="m3327,807l3337,807,3337,788,3327,788,3327,807xe" filled="true" fillcolor="#000000" stroked="false">
                <v:path arrowok="t"/>
                <v:fill type="solid"/>
              </v:shape>
            </v:group>
            <v:group style="position:absolute;left:3327;top:807;width:10;height:20" coordorigin="3327,807" coordsize="10,20">
              <v:shape style="position:absolute;left:3327;top:807;width:10;height:20" coordorigin="3327,807" coordsize="10,20" path="m3327,826l3337,826,3337,807,3327,807,3327,826xe" filled="true" fillcolor="#000000" stroked="false">
                <v:path arrowok="t"/>
                <v:fill type="solid"/>
              </v:shape>
            </v:group>
            <v:group style="position:absolute;left:3327;top:826;width:10;height:20" coordorigin="3327,826" coordsize="10,20">
              <v:shape style="position:absolute;left:3327;top:826;width:10;height:20" coordorigin="3327,826" coordsize="10,20" path="m3327,845l3337,845,3337,826,3327,826,3327,845xe" filled="true" fillcolor="#000000" stroked="false">
                <v:path arrowok="t"/>
                <v:fill type="solid"/>
              </v:shape>
            </v:group>
            <v:group style="position:absolute;left:3327;top:845;width:10;height:20" coordorigin="3327,845" coordsize="10,20">
              <v:shape style="position:absolute;left:3327;top:845;width:10;height:20" coordorigin="3327,845" coordsize="10,20" path="m3327,865l3337,865,3337,845,3327,845,3327,865xe" filled="true" fillcolor="#000000" stroked="false">
                <v:path arrowok="t"/>
                <v:fill type="solid"/>
              </v:shape>
            </v:group>
            <v:group style="position:absolute;left:3327;top:865;width:10;height:20" coordorigin="3327,865" coordsize="10,20">
              <v:shape style="position:absolute;left:3327;top:865;width:10;height:20" coordorigin="3327,865" coordsize="10,20" path="m3327,884l3337,884,3337,865,3327,865,3327,884xe" filled="true" fillcolor="#000000" stroked="false">
                <v:path arrowok="t"/>
                <v:fill type="solid"/>
              </v:shape>
            </v:group>
            <v:group style="position:absolute;left:3327;top:884;width:10;height:20" coordorigin="3327,884" coordsize="10,20">
              <v:shape style="position:absolute;left:3327;top:884;width:10;height:20" coordorigin="3327,884" coordsize="10,20" path="m3327,903l3337,903,3337,884,3327,884,3327,903xe" filled="true" fillcolor="#000000" stroked="false">
                <v:path arrowok="t"/>
                <v:fill type="solid"/>
              </v:shape>
            </v:group>
            <v:group style="position:absolute;left:3327;top:903;width:10;height:20" coordorigin="3327,903" coordsize="10,20">
              <v:shape style="position:absolute;left:3327;top:903;width:10;height:20" coordorigin="3327,903" coordsize="10,20" path="m3327,922l3337,922,3337,903,3327,903,3327,922xe" filled="true" fillcolor="#000000" stroked="false">
                <v:path arrowok="t"/>
                <v:fill type="solid"/>
              </v:shape>
            </v:group>
            <v:group style="position:absolute;left:3327;top:922;width:10;height:20" coordorigin="3327,922" coordsize="10,20">
              <v:shape style="position:absolute;left:3327;top:922;width:10;height:20" coordorigin="3327,922" coordsize="10,20" path="m3327,941l3337,941,3337,922,3327,922,3327,941xe" filled="true" fillcolor="#000000" stroked="false">
                <v:path arrowok="t"/>
                <v:fill type="solid"/>
              </v:shape>
            </v:group>
            <v:group style="position:absolute;left:3327;top:941;width:10;height:20" coordorigin="3327,941" coordsize="10,20">
              <v:shape style="position:absolute;left:3327;top:941;width:10;height:20" coordorigin="3327,941" coordsize="10,20" path="m3327,961l3337,961,3337,941,3327,941,3327,961xe" filled="true" fillcolor="#000000" stroked="false">
                <v:path arrowok="t"/>
                <v:fill type="solid"/>
              </v:shape>
            </v:group>
            <v:group style="position:absolute;left:3327;top:961;width:10;height:20" coordorigin="3327,961" coordsize="10,20">
              <v:shape style="position:absolute;left:3327;top:961;width:10;height:20" coordorigin="3327,961" coordsize="10,20" path="m3327,980l3337,980,3337,961,3327,961,3327,980xe" filled="true" fillcolor="#000000" stroked="false">
                <v:path arrowok="t"/>
                <v:fill type="solid"/>
              </v:shape>
            </v:group>
            <v:group style="position:absolute;left:3327;top:980;width:10;height:20" coordorigin="3327,980" coordsize="10,20">
              <v:shape style="position:absolute;left:3327;top:980;width:10;height:20" coordorigin="3327,980" coordsize="10,20" path="m3327,999l3337,999,3337,980,3327,980,3327,999xe" filled="true" fillcolor="#000000" stroked="false">
                <v:path arrowok="t"/>
                <v:fill type="solid"/>
              </v:shape>
            </v:group>
            <v:group style="position:absolute;left:3327;top:999;width:10;height:20" coordorigin="3327,999" coordsize="10,20">
              <v:shape style="position:absolute;left:3327;top:999;width:10;height:20" coordorigin="3327,999" coordsize="10,20" path="m3327,1018l3337,1018,3337,999,3327,999,3327,1018xe" filled="true" fillcolor="#000000" stroked="false">
                <v:path arrowok="t"/>
                <v:fill type="solid"/>
              </v:shape>
            </v:group>
            <v:group style="position:absolute;left:3327;top:1018;width:10;height:20" coordorigin="3327,1018" coordsize="10,20">
              <v:shape style="position:absolute;left:3327;top:1018;width:10;height:20" coordorigin="3327,1018" coordsize="10,20" path="m3327,1037l3337,1037,3337,1018,3327,1018,3327,1037xe" filled="true" fillcolor="#000000" stroked="false">
                <v:path arrowok="t"/>
                <v:fill type="solid"/>
              </v:shape>
            </v:group>
            <v:group style="position:absolute;left:3327;top:1037;width:10;height:20" coordorigin="3327,1037" coordsize="10,20">
              <v:shape style="position:absolute;left:3327;top:1037;width:10;height:20" coordorigin="3327,1037" coordsize="10,20" path="m3327,1057l3337,1057,3337,1037,3327,1037,3327,1057xe" filled="true" fillcolor="#000000" stroked="false">
                <v:path arrowok="t"/>
                <v:fill type="solid"/>
              </v:shape>
            </v:group>
            <v:group style="position:absolute;left:3327;top:1057;width:10;height:20" coordorigin="3327,1057" coordsize="10,20">
              <v:shape style="position:absolute;left:3327;top:1057;width:10;height:20" coordorigin="3327,1057" coordsize="10,20" path="m3327,1076l3337,1076,3337,1057,3327,1057,3327,1076xe" filled="true" fillcolor="#000000" stroked="false">
                <v:path arrowok="t"/>
                <v:fill type="solid"/>
              </v:shape>
            </v:group>
            <v:group style="position:absolute;left:3327;top:1076;width:10;height:20" coordorigin="3327,1076" coordsize="10,20">
              <v:shape style="position:absolute;left:3327;top:1076;width:10;height:20" coordorigin="3327,1076" coordsize="10,20" path="m3327,1095l3337,1095,3337,1076,3327,1076,3327,1095xe" filled="true" fillcolor="#000000" stroked="false">
                <v:path arrowok="t"/>
                <v:fill type="solid"/>
              </v:shape>
            </v:group>
            <v:group style="position:absolute;left:3327;top:1095;width:10;height:20" coordorigin="3327,1095" coordsize="10,20">
              <v:shape style="position:absolute;left:3327;top:1095;width:10;height:20" coordorigin="3327,1095" coordsize="10,20" path="m3327,1114l3337,1114,3337,1095,3327,1095,3327,1114xe" filled="true" fillcolor="#000000" stroked="false">
                <v:path arrowok="t"/>
                <v:fill type="solid"/>
              </v:shape>
            </v:group>
            <v:group style="position:absolute;left:3327;top:1114;width:10;height:20" coordorigin="3327,1114" coordsize="10,20">
              <v:shape style="position:absolute;left:3327;top:1114;width:10;height:20" coordorigin="3327,1114" coordsize="10,20" path="m3327,1133l3337,1133,3337,1114,3327,1114,3327,1133xe" filled="true" fillcolor="#000000" stroked="false">
                <v:path arrowok="t"/>
                <v:fill type="solid"/>
              </v:shape>
            </v:group>
            <v:group style="position:absolute;left:3327;top:1133;width:10;height:20" coordorigin="3327,1133" coordsize="10,20">
              <v:shape style="position:absolute;left:3327;top:1133;width:10;height:20" coordorigin="3327,1133" coordsize="10,20" path="m3327,1153l3337,1153,3337,1133,3327,1133,3327,1153xe" filled="true" fillcolor="#000000" stroked="false">
                <v:path arrowok="t"/>
                <v:fill type="solid"/>
              </v:shape>
            </v:group>
            <v:group style="position:absolute;left:3327;top:1153;width:10;height:20" coordorigin="3327,1153" coordsize="10,20">
              <v:shape style="position:absolute;left:3327;top:1153;width:10;height:20" coordorigin="3327,1153" coordsize="10,20" path="m3327,1172l3337,1172,3337,1153,3327,1153,3327,1172xe" filled="true" fillcolor="#000000" stroked="false">
                <v:path arrowok="t"/>
                <v:fill type="solid"/>
              </v:shape>
            </v:group>
            <v:group style="position:absolute;left:3327;top:1172;width:10;height:20" coordorigin="3327,1172" coordsize="10,20">
              <v:shape style="position:absolute;left:3327;top:1172;width:10;height:20" coordorigin="3327,1172" coordsize="10,20" path="m3327,1191l3337,1191,3337,1172,3327,1172,3327,1191xe" filled="true" fillcolor="#000000" stroked="false">
                <v:path arrowok="t"/>
                <v:fill type="solid"/>
              </v:shape>
            </v:group>
            <v:group style="position:absolute;left:3327;top:1191;width:10;height:20" coordorigin="3327,1191" coordsize="10,20">
              <v:shape style="position:absolute;left:3327;top:1191;width:10;height:20" coordorigin="3327,1191" coordsize="10,20" path="m3327,1210l3337,1210,3337,1191,3327,1191,3327,1210xe" filled="true" fillcolor="#000000" stroked="false">
                <v:path arrowok="t"/>
                <v:fill type="solid"/>
              </v:shape>
            </v:group>
            <v:group style="position:absolute;left:3327;top:1210;width:10;height:20" coordorigin="3327,1210" coordsize="10,20">
              <v:shape style="position:absolute;left:3327;top:1210;width:10;height:20" coordorigin="3327,1210" coordsize="10,20" path="m3327,1229l3337,1229,3337,1210,3327,1210,3327,1229xe" filled="true" fillcolor="#000000" stroked="false">
                <v:path arrowok="t"/>
                <v:fill type="solid"/>
              </v:shape>
            </v:group>
            <v:group style="position:absolute;left:3327;top:1229;width:10;height:20" coordorigin="3327,1229" coordsize="10,20">
              <v:shape style="position:absolute;left:3327;top:1229;width:10;height:20" coordorigin="3327,1229" coordsize="10,20" path="m3327,1249l3337,1249,3337,1229,3327,1229,3327,1249xe" filled="true" fillcolor="#000000" stroked="false">
                <v:path arrowok="t"/>
                <v:fill type="solid"/>
              </v:shape>
            </v:group>
            <v:group style="position:absolute;left:3327;top:1249;width:10;height:20" coordorigin="3327,1249" coordsize="10,20">
              <v:shape style="position:absolute;left:3327;top:1249;width:10;height:20" coordorigin="3327,1249" coordsize="10,20" path="m3327,1268l3337,1268,3337,1249,3327,1249,3327,1268xe" filled="true" fillcolor="#000000" stroked="false">
                <v:path arrowok="t"/>
                <v:fill type="solid"/>
              </v:shape>
            </v:group>
            <v:group style="position:absolute;left:3327;top:1268;width:10;height:20" coordorigin="3327,1268" coordsize="10,20">
              <v:shape style="position:absolute;left:3327;top:1268;width:10;height:20" coordorigin="3327,1268" coordsize="10,20" path="m3327,1287l3337,1287,3337,1268,3327,1268,3327,1287xe" filled="true" fillcolor="#000000" stroked="false">
                <v:path arrowok="t"/>
                <v:fill type="solid"/>
              </v:shape>
            </v:group>
            <v:group style="position:absolute;left:3327;top:1287;width:10;height:20" coordorigin="3327,1287" coordsize="10,20">
              <v:shape style="position:absolute;left:3327;top:1287;width:10;height:20" coordorigin="3327,1287" coordsize="10,20" path="m3327,1306l3337,1306,3337,1287,3327,1287,3327,1306xe" filled="true" fillcolor="#000000" stroked="false">
                <v:path arrowok="t"/>
                <v:fill type="solid"/>
              </v:shape>
            </v:group>
            <v:group style="position:absolute;left:3327;top:1306;width:10;height:20" coordorigin="3327,1306" coordsize="10,20">
              <v:shape style="position:absolute;left:3327;top:1306;width:10;height:20" coordorigin="3327,1306" coordsize="10,20" path="m3327,1325l3337,1325,3337,1306,3327,1306,3327,1325xe" filled="true" fillcolor="#000000" stroked="false">
                <v:path arrowok="t"/>
                <v:fill type="solid"/>
              </v:shape>
            </v:group>
            <v:group style="position:absolute;left:3327;top:1325;width:10;height:20" coordorigin="3327,1325" coordsize="10,20">
              <v:shape style="position:absolute;left:3327;top:1325;width:10;height:20" coordorigin="3327,1325" coordsize="10,20" path="m3327,1345l3337,1345,3337,1325,3327,1325,3327,1345xe" filled="true" fillcolor="#000000" stroked="false">
                <v:path arrowok="t"/>
                <v:fill type="solid"/>
              </v:shape>
            </v:group>
            <v:group style="position:absolute;left:3327;top:1345;width:10;height:20" coordorigin="3327,1345" coordsize="10,20">
              <v:shape style="position:absolute;left:3327;top:1345;width:10;height:20" coordorigin="3327,1345" coordsize="10,20" path="m3327,1364l3337,1364,3337,1345,3327,1345,3327,1364xe" filled="true" fillcolor="#000000" stroked="false">
                <v:path arrowok="t"/>
                <v:fill type="solid"/>
              </v:shape>
            </v:group>
            <v:group style="position:absolute;left:3327;top:1364;width:10;height:20" coordorigin="3327,1364" coordsize="10,20">
              <v:shape style="position:absolute;left:3327;top:1364;width:10;height:20" coordorigin="3327,1364" coordsize="10,20" path="m3327,1383l3337,1383,3337,1364,3327,1364,3327,1383xe" filled="true" fillcolor="#000000" stroked="false">
                <v:path arrowok="t"/>
                <v:fill type="solid"/>
              </v:shape>
            </v:group>
            <v:group style="position:absolute;left:3327;top:1383;width:10;height:20" coordorigin="3327,1383" coordsize="10,20">
              <v:shape style="position:absolute;left:3327;top:1383;width:10;height:20" coordorigin="3327,1383" coordsize="10,20" path="m3327,1402l3337,1402,3337,1383,3327,1383,3327,1402xe" filled="true" fillcolor="#000000" stroked="false">
                <v:path arrowok="t"/>
                <v:fill type="solid"/>
              </v:shape>
            </v:group>
            <v:group style="position:absolute;left:3327;top:1402;width:10;height:20" coordorigin="3327,1402" coordsize="10,20">
              <v:shape style="position:absolute;left:3327;top:1402;width:10;height:20" coordorigin="3327,1402" coordsize="10,20" path="m3327,1421l3337,1421,3337,1402,3327,1402,3327,1421xe" filled="true" fillcolor="#000000" stroked="false">
                <v:path arrowok="t"/>
                <v:fill type="solid"/>
              </v:shape>
            </v:group>
            <v:group style="position:absolute;left:3327;top:1421;width:10;height:20" coordorigin="3327,1421" coordsize="10,20">
              <v:shape style="position:absolute;left:3327;top:1421;width:10;height:20" coordorigin="3327,1421" coordsize="10,20" path="m3327,1441l3337,1441,3337,1421,3327,1421,3327,1441xe" filled="true" fillcolor="#000000" stroked="false">
                <v:path arrowok="t"/>
                <v:fill type="solid"/>
              </v:shape>
            </v:group>
            <v:group style="position:absolute;left:3327;top:1441;width:10;height:20" coordorigin="3327,1441" coordsize="10,20">
              <v:shape style="position:absolute;left:3327;top:1441;width:10;height:20" coordorigin="3327,1441" coordsize="10,20" path="m3327,1460l3337,1460,3337,1441,3327,1441,3327,1460xe" filled="true" fillcolor="#000000" stroked="false">
                <v:path arrowok="t"/>
                <v:fill type="solid"/>
              </v:shape>
            </v:group>
            <v:group style="position:absolute;left:3327;top:1460;width:10;height:20" coordorigin="3327,1460" coordsize="10,20">
              <v:shape style="position:absolute;left:3327;top:1460;width:10;height:20" coordorigin="3327,1460" coordsize="10,20" path="m3327,1479l3337,1479,3337,1460,3327,1460,3327,1479xe" filled="true" fillcolor="#000000" stroked="false">
                <v:path arrowok="t"/>
                <v:fill type="solid"/>
              </v:shape>
            </v:group>
            <v:group style="position:absolute;left:3327;top:1479;width:10;height:20" coordorigin="3327,1479" coordsize="10,20">
              <v:shape style="position:absolute;left:3327;top:1479;width:10;height:20" coordorigin="3327,1479" coordsize="10,20" path="m3327,1498l3337,1498,3337,1479,3327,1479,3327,1498xe" filled="true" fillcolor="#000000" stroked="false">
                <v:path arrowok="t"/>
                <v:fill type="solid"/>
              </v:shape>
            </v:group>
            <v:group style="position:absolute;left:3327;top:1498;width:10;height:20" coordorigin="3327,1498" coordsize="10,20">
              <v:shape style="position:absolute;left:3327;top:1498;width:10;height:20" coordorigin="3327,1498" coordsize="10,20" path="m3327,1517l3337,1517,3337,1498,3327,1498,3327,1517xe" filled="true" fillcolor="#000000" stroked="false">
                <v:path arrowok="t"/>
                <v:fill type="solid"/>
              </v:shape>
            </v:group>
            <v:group style="position:absolute;left:3327;top:1517;width:10;height:20" coordorigin="3327,1517" coordsize="10,20">
              <v:shape style="position:absolute;left:3327;top:1517;width:10;height:20" coordorigin="3327,1517" coordsize="10,20" path="m3327,1537l3337,1537,3337,1517,3327,1517,3327,1537xe" filled="true" fillcolor="#000000" stroked="false">
                <v:path arrowok="t"/>
                <v:fill type="solid"/>
              </v:shape>
            </v:group>
            <v:group style="position:absolute;left:3327;top:1537;width:10;height:20" coordorigin="3327,1537" coordsize="10,20">
              <v:shape style="position:absolute;left:3327;top:1537;width:10;height:20" coordorigin="3327,1537" coordsize="10,20" path="m3327,1556l3337,1556,3337,1537,3327,1537,3327,1556xe" filled="true" fillcolor="#000000" stroked="false">
                <v:path arrowok="t"/>
                <v:fill type="solid"/>
              </v:shape>
            </v:group>
            <v:group style="position:absolute;left:3327;top:1556;width:10;height:20" coordorigin="3327,1556" coordsize="10,20">
              <v:shape style="position:absolute;left:3327;top:1556;width:10;height:20" coordorigin="3327,1556" coordsize="10,20" path="m3327,1575l3337,1575,3337,1556,3327,1556,3327,1575xe" filled="true" fillcolor="#000000" stroked="false">
                <v:path arrowok="t"/>
                <v:fill type="solid"/>
              </v:shape>
            </v:group>
            <v:group style="position:absolute;left:3327;top:1575;width:10;height:20" coordorigin="3327,1575" coordsize="10,20">
              <v:shape style="position:absolute;left:3327;top:1575;width:10;height:20" coordorigin="3327,1575" coordsize="10,20" path="m3327,1594l3337,1594,3337,1575,3327,1575,3327,1594xe" filled="true" fillcolor="#000000" stroked="false">
                <v:path arrowok="t"/>
                <v:fill type="solid"/>
              </v:shape>
            </v:group>
            <v:group style="position:absolute;left:3327;top:1594;width:10;height:20" coordorigin="3327,1594" coordsize="10,20">
              <v:shape style="position:absolute;left:3327;top:1594;width:10;height:20" coordorigin="3327,1594" coordsize="10,20" path="m3327,1613l3337,1613,3337,1594,3327,1594,3327,1613xe" filled="true" fillcolor="#000000" stroked="false">
                <v:path arrowok="t"/>
                <v:fill type="solid"/>
              </v:shape>
            </v:group>
            <v:group style="position:absolute;left:3327;top:1613;width:10;height:20" coordorigin="3327,1613" coordsize="10,20">
              <v:shape style="position:absolute;left:3327;top:1613;width:10;height:20" coordorigin="3327,1613" coordsize="10,20" path="m3327,1633l3337,1633,3337,1613,3327,1613,3327,1633xe" filled="true" fillcolor="#000000" stroked="false">
                <v:path arrowok="t"/>
                <v:fill type="solid"/>
              </v:shape>
            </v:group>
            <v:group style="position:absolute;left:3327;top:1633;width:10;height:20" coordorigin="3327,1633" coordsize="10,20">
              <v:shape style="position:absolute;left:3327;top:1633;width:10;height:20" coordorigin="3327,1633" coordsize="10,20" path="m3327,1652l3337,1652,3337,1633,3327,1633,3327,1652xe" filled="true" fillcolor="#000000" stroked="false">
                <v:path arrowok="t"/>
                <v:fill type="solid"/>
              </v:shape>
            </v:group>
            <v:group style="position:absolute;left:3327;top:1652;width:10;height:20" coordorigin="3327,1652" coordsize="10,20">
              <v:shape style="position:absolute;left:3327;top:1652;width:10;height:20" coordorigin="3327,1652" coordsize="10,20" path="m3327,1671l3337,1671,3337,1652,3327,1652,3327,1671xe" filled="true" fillcolor="#000000" stroked="false">
                <v:path arrowok="t"/>
                <v:fill type="solid"/>
              </v:shape>
            </v:group>
            <v:group style="position:absolute;left:3327;top:1671;width:10;height:20" coordorigin="3327,1671" coordsize="10,20">
              <v:shape style="position:absolute;left:3327;top:1671;width:10;height:20" coordorigin="3327,1671" coordsize="10,20" path="m3327,1690l3337,1690,3337,1671,3327,1671,3327,1690xe" filled="true" fillcolor="#000000" stroked="false">
                <v:path arrowok="t"/>
                <v:fill type="solid"/>
              </v:shape>
            </v:group>
            <v:group style="position:absolute;left:3327;top:1690;width:10;height:20" coordorigin="3327,1690" coordsize="10,20">
              <v:shape style="position:absolute;left:3327;top:1690;width:10;height:20" coordorigin="3327,1690" coordsize="10,20" path="m3327,1709l3337,1709,3337,1690,3327,1690,3327,1709xe" filled="true" fillcolor="#000000" stroked="false">
                <v:path arrowok="t"/>
                <v:fill type="solid"/>
              </v:shape>
            </v:group>
            <v:group style="position:absolute;left:3327;top:1709;width:10;height:20" coordorigin="3327,1709" coordsize="10,20">
              <v:shape style="position:absolute;left:3327;top:1709;width:10;height:20" coordorigin="3327,1709" coordsize="10,20" path="m3327,1729l3337,1729,3337,1709,3327,1709,3327,1729xe" filled="true" fillcolor="#000000" stroked="false">
                <v:path arrowok="t"/>
                <v:fill type="solid"/>
              </v:shape>
            </v:group>
            <v:group style="position:absolute;left:3327;top:1729;width:10;height:20" coordorigin="3327,1729" coordsize="10,20">
              <v:shape style="position:absolute;left:3327;top:1729;width:10;height:20" coordorigin="3327,1729" coordsize="10,20" path="m3327,1748l3337,1748,3337,1729,3327,1729,3327,1748xe" filled="true" fillcolor="#000000" stroked="false">
                <v:path arrowok="t"/>
                <v:fill type="solid"/>
              </v:shape>
            </v:group>
            <v:group style="position:absolute;left:3327;top:1748;width:10;height:20" coordorigin="3327,1748" coordsize="10,20">
              <v:shape style="position:absolute;left:3327;top:1748;width:10;height:20" coordorigin="3327,1748" coordsize="10,20" path="m3327,1767l3337,1767,3337,1748,3327,1748,3327,1767xe" filled="true" fillcolor="#000000" stroked="false">
                <v:path arrowok="t"/>
                <v:fill type="solid"/>
              </v:shape>
            </v:group>
            <v:group style="position:absolute;left:4489;top:730;width:10;height:20" coordorigin="4489,730" coordsize="10,20">
              <v:shape style="position:absolute;left:4489;top:730;width:10;height:20" coordorigin="4489,730" coordsize="10,20" path="m4489,749l4498,749,4498,730,4489,730,4489,749xe" filled="true" fillcolor="#000000" stroked="false">
                <v:path arrowok="t"/>
                <v:fill type="solid"/>
              </v:shape>
            </v:group>
            <v:group style="position:absolute;left:4489;top:749;width:10;height:20" coordorigin="4489,749" coordsize="10,20">
              <v:shape style="position:absolute;left:4489;top:749;width:10;height:20" coordorigin="4489,749" coordsize="10,20" path="m4489,769l4498,769,4498,749,4489,749,4489,769xe" filled="true" fillcolor="#000000" stroked="false">
                <v:path arrowok="t"/>
                <v:fill type="solid"/>
              </v:shape>
            </v:group>
            <v:group style="position:absolute;left:4489;top:769;width:10;height:20" coordorigin="4489,769" coordsize="10,20">
              <v:shape style="position:absolute;left:4489;top:769;width:10;height:20" coordorigin="4489,769" coordsize="10,20" path="m4489,788l4498,788,4498,769,4489,769,4489,788xe" filled="true" fillcolor="#000000" stroked="false">
                <v:path arrowok="t"/>
                <v:fill type="solid"/>
              </v:shape>
            </v:group>
            <v:group style="position:absolute;left:4489;top:788;width:10;height:20" coordorigin="4489,788" coordsize="10,20">
              <v:shape style="position:absolute;left:4489;top:788;width:10;height:20" coordorigin="4489,788" coordsize="10,20" path="m4489,807l4498,807,4498,788,4489,788,4489,807xe" filled="true" fillcolor="#000000" stroked="false">
                <v:path arrowok="t"/>
                <v:fill type="solid"/>
              </v:shape>
            </v:group>
            <v:group style="position:absolute;left:4489;top:807;width:10;height:20" coordorigin="4489,807" coordsize="10,20">
              <v:shape style="position:absolute;left:4489;top:807;width:10;height:20" coordorigin="4489,807" coordsize="10,20" path="m4489,826l4498,826,4498,807,4489,807,4489,826xe" filled="true" fillcolor="#000000" stroked="false">
                <v:path arrowok="t"/>
                <v:fill type="solid"/>
              </v:shape>
            </v:group>
            <v:group style="position:absolute;left:4489;top:826;width:10;height:20" coordorigin="4489,826" coordsize="10,20">
              <v:shape style="position:absolute;left:4489;top:826;width:10;height:20" coordorigin="4489,826" coordsize="10,20" path="m4489,845l4498,845,4498,826,4489,826,4489,845xe" filled="true" fillcolor="#000000" stroked="false">
                <v:path arrowok="t"/>
                <v:fill type="solid"/>
              </v:shape>
            </v:group>
            <v:group style="position:absolute;left:4489;top:845;width:10;height:20" coordorigin="4489,845" coordsize="10,20">
              <v:shape style="position:absolute;left:4489;top:845;width:10;height:20" coordorigin="4489,845" coordsize="10,20" path="m4489,865l4498,865,4498,845,4489,845,4489,865xe" filled="true" fillcolor="#000000" stroked="false">
                <v:path arrowok="t"/>
                <v:fill type="solid"/>
              </v:shape>
            </v:group>
            <v:group style="position:absolute;left:4489;top:865;width:10;height:20" coordorigin="4489,865" coordsize="10,20">
              <v:shape style="position:absolute;left:4489;top:865;width:10;height:20" coordorigin="4489,865" coordsize="10,20" path="m4489,884l4498,884,4498,865,4489,865,4489,884xe" filled="true" fillcolor="#000000" stroked="false">
                <v:path arrowok="t"/>
                <v:fill type="solid"/>
              </v:shape>
            </v:group>
            <v:group style="position:absolute;left:4489;top:884;width:10;height:20" coordorigin="4489,884" coordsize="10,20">
              <v:shape style="position:absolute;left:4489;top:884;width:10;height:20" coordorigin="4489,884" coordsize="10,20" path="m4489,903l4498,903,4498,884,4489,884,4489,903xe" filled="true" fillcolor="#000000" stroked="false">
                <v:path arrowok="t"/>
                <v:fill type="solid"/>
              </v:shape>
            </v:group>
            <v:group style="position:absolute;left:4489;top:903;width:10;height:20" coordorigin="4489,903" coordsize="10,20">
              <v:shape style="position:absolute;left:4489;top:903;width:10;height:20" coordorigin="4489,903" coordsize="10,20" path="m4489,922l4498,922,4498,903,4489,903,4489,922xe" filled="true" fillcolor="#000000" stroked="false">
                <v:path arrowok="t"/>
                <v:fill type="solid"/>
              </v:shape>
            </v:group>
            <v:group style="position:absolute;left:4489;top:922;width:10;height:20" coordorigin="4489,922" coordsize="10,20">
              <v:shape style="position:absolute;left:4489;top:922;width:10;height:20" coordorigin="4489,922" coordsize="10,20" path="m4489,941l4498,941,4498,922,4489,922,4489,941xe" filled="true" fillcolor="#000000" stroked="false">
                <v:path arrowok="t"/>
                <v:fill type="solid"/>
              </v:shape>
            </v:group>
            <v:group style="position:absolute;left:4489;top:941;width:10;height:20" coordorigin="4489,941" coordsize="10,20">
              <v:shape style="position:absolute;left:4489;top:941;width:10;height:20" coordorigin="4489,941" coordsize="10,20" path="m4489,961l4498,961,4498,941,4489,941,4489,961xe" filled="true" fillcolor="#000000" stroked="false">
                <v:path arrowok="t"/>
                <v:fill type="solid"/>
              </v:shape>
            </v:group>
            <v:group style="position:absolute;left:4489;top:961;width:10;height:20" coordorigin="4489,961" coordsize="10,20">
              <v:shape style="position:absolute;left:4489;top:961;width:10;height:20" coordorigin="4489,961" coordsize="10,20" path="m4489,980l4498,980,4498,961,4489,961,4489,980xe" filled="true" fillcolor="#000000" stroked="false">
                <v:path arrowok="t"/>
                <v:fill type="solid"/>
              </v:shape>
            </v:group>
            <v:group style="position:absolute;left:4489;top:980;width:10;height:20" coordorigin="4489,980" coordsize="10,20">
              <v:shape style="position:absolute;left:4489;top:980;width:10;height:20" coordorigin="4489,980" coordsize="10,20" path="m4489,999l4498,999,4498,980,4489,980,4489,999xe" filled="true" fillcolor="#000000" stroked="false">
                <v:path arrowok="t"/>
                <v:fill type="solid"/>
              </v:shape>
            </v:group>
            <v:group style="position:absolute;left:4489;top:999;width:10;height:20" coordorigin="4489,999" coordsize="10,20">
              <v:shape style="position:absolute;left:4489;top:999;width:10;height:20" coordorigin="4489,999" coordsize="10,20" path="m4489,1018l4498,1018,4498,999,4489,999,4489,1018xe" filled="true" fillcolor="#000000" stroked="false">
                <v:path arrowok="t"/>
                <v:fill type="solid"/>
              </v:shape>
            </v:group>
            <v:group style="position:absolute;left:4489;top:1018;width:10;height:20" coordorigin="4489,1018" coordsize="10,20">
              <v:shape style="position:absolute;left:4489;top:1018;width:10;height:20" coordorigin="4489,1018" coordsize="10,20" path="m4489,1037l4498,1037,4498,1018,4489,1018,4489,1037xe" filled="true" fillcolor="#000000" stroked="false">
                <v:path arrowok="t"/>
                <v:fill type="solid"/>
              </v:shape>
            </v:group>
            <v:group style="position:absolute;left:4489;top:1037;width:10;height:20" coordorigin="4489,1037" coordsize="10,20">
              <v:shape style="position:absolute;left:4489;top:1037;width:10;height:20" coordorigin="4489,1037" coordsize="10,20" path="m4489,1057l4498,1057,4498,1037,4489,1037,4489,1057xe" filled="true" fillcolor="#000000" stroked="false">
                <v:path arrowok="t"/>
                <v:fill type="solid"/>
              </v:shape>
            </v:group>
            <v:group style="position:absolute;left:4489;top:1057;width:10;height:20" coordorigin="4489,1057" coordsize="10,20">
              <v:shape style="position:absolute;left:4489;top:1057;width:10;height:20" coordorigin="4489,1057" coordsize="10,20" path="m4489,1076l4498,1076,4498,1057,4489,1057,4489,1076xe" filled="true" fillcolor="#000000" stroked="false">
                <v:path arrowok="t"/>
                <v:fill type="solid"/>
              </v:shape>
            </v:group>
            <v:group style="position:absolute;left:4489;top:1076;width:10;height:20" coordorigin="4489,1076" coordsize="10,20">
              <v:shape style="position:absolute;left:4489;top:1076;width:10;height:20" coordorigin="4489,1076" coordsize="10,20" path="m4489,1095l4498,1095,4498,1076,4489,1076,4489,1095xe" filled="true" fillcolor="#000000" stroked="false">
                <v:path arrowok="t"/>
                <v:fill type="solid"/>
              </v:shape>
            </v:group>
            <v:group style="position:absolute;left:4489;top:1095;width:10;height:20" coordorigin="4489,1095" coordsize="10,20">
              <v:shape style="position:absolute;left:4489;top:1095;width:10;height:20" coordorigin="4489,1095" coordsize="10,20" path="m4489,1114l4498,1114,4498,1095,4489,1095,4489,1114xe" filled="true" fillcolor="#000000" stroked="false">
                <v:path arrowok="t"/>
                <v:fill type="solid"/>
              </v:shape>
            </v:group>
            <v:group style="position:absolute;left:4489;top:1114;width:10;height:20" coordorigin="4489,1114" coordsize="10,20">
              <v:shape style="position:absolute;left:4489;top:1114;width:10;height:20" coordorigin="4489,1114" coordsize="10,20" path="m4489,1133l4498,1133,4498,1114,4489,1114,4489,1133xe" filled="true" fillcolor="#000000" stroked="false">
                <v:path arrowok="t"/>
                <v:fill type="solid"/>
              </v:shape>
            </v:group>
            <v:group style="position:absolute;left:4489;top:1133;width:10;height:20" coordorigin="4489,1133" coordsize="10,20">
              <v:shape style="position:absolute;left:4489;top:1133;width:10;height:20" coordorigin="4489,1133" coordsize="10,20" path="m4489,1153l4498,1153,4498,1133,4489,1133,4489,1153xe" filled="true" fillcolor="#000000" stroked="false">
                <v:path arrowok="t"/>
                <v:fill type="solid"/>
              </v:shape>
            </v:group>
            <v:group style="position:absolute;left:4489;top:1153;width:10;height:20" coordorigin="4489,1153" coordsize="10,20">
              <v:shape style="position:absolute;left:4489;top:1153;width:10;height:20" coordorigin="4489,1153" coordsize="10,20" path="m4489,1172l4498,1172,4498,1153,4489,1153,4489,1172xe" filled="true" fillcolor="#000000" stroked="false">
                <v:path arrowok="t"/>
                <v:fill type="solid"/>
              </v:shape>
            </v:group>
            <v:group style="position:absolute;left:4489;top:1172;width:10;height:20" coordorigin="4489,1172" coordsize="10,20">
              <v:shape style="position:absolute;left:4489;top:1172;width:10;height:20" coordorigin="4489,1172" coordsize="10,20" path="m4489,1191l4498,1191,4498,1172,4489,1172,4489,1191xe" filled="true" fillcolor="#000000" stroked="false">
                <v:path arrowok="t"/>
                <v:fill type="solid"/>
              </v:shape>
            </v:group>
            <v:group style="position:absolute;left:4489;top:1191;width:10;height:20" coordorigin="4489,1191" coordsize="10,20">
              <v:shape style="position:absolute;left:4489;top:1191;width:10;height:20" coordorigin="4489,1191" coordsize="10,20" path="m4489,1210l4498,1210,4498,1191,4489,1191,4489,1210xe" filled="true" fillcolor="#000000" stroked="false">
                <v:path arrowok="t"/>
                <v:fill type="solid"/>
              </v:shape>
            </v:group>
            <v:group style="position:absolute;left:4489;top:1210;width:10;height:20" coordorigin="4489,1210" coordsize="10,20">
              <v:shape style="position:absolute;left:4489;top:1210;width:10;height:20" coordorigin="4489,1210" coordsize="10,20" path="m4489,1229l4498,1229,4498,1210,4489,1210,4489,1229xe" filled="true" fillcolor="#000000" stroked="false">
                <v:path arrowok="t"/>
                <v:fill type="solid"/>
              </v:shape>
            </v:group>
            <v:group style="position:absolute;left:4489;top:1229;width:10;height:20" coordorigin="4489,1229" coordsize="10,20">
              <v:shape style="position:absolute;left:4489;top:1229;width:10;height:20" coordorigin="4489,1229" coordsize="10,20" path="m4489,1249l4498,1249,4498,1229,4489,1229,4489,1249xe" filled="true" fillcolor="#000000" stroked="false">
                <v:path arrowok="t"/>
                <v:fill type="solid"/>
              </v:shape>
            </v:group>
            <v:group style="position:absolute;left:4489;top:1249;width:10;height:20" coordorigin="4489,1249" coordsize="10,20">
              <v:shape style="position:absolute;left:4489;top:1249;width:10;height:20" coordorigin="4489,1249" coordsize="10,20" path="m4489,1268l4498,1268,4498,1249,4489,1249,4489,1268xe" filled="true" fillcolor="#000000" stroked="false">
                <v:path arrowok="t"/>
                <v:fill type="solid"/>
              </v:shape>
            </v:group>
            <v:group style="position:absolute;left:4489;top:1268;width:10;height:20" coordorigin="4489,1268" coordsize="10,20">
              <v:shape style="position:absolute;left:4489;top:1268;width:10;height:20" coordorigin="4489,1268" coordsize="10,20" path="m4489,1287l4498,1287,4498,1268,4489,1268,4489,1287xe" filled="true" fillcolor="#000000" stroked="false">
                <v:path arrowok="t"/>
                <v:fill type="solid"/>
              </v:shape>
            </v:group>
            <v:group style="position:absolute;left:4489;top:1287;width:10;height:20" coordorigin="4489,1287" coordsize="10,20">
              <v:shape style="position:absolute;left:4489;top:1287;width:10;height:20" coordorigin="4489,1287" coordsize="10,20" path="m4489,1306l4498,1306,4498,1287,4489,1287,4489,1306xe" filled="true" fillcolor="#000000" stroked="false">
                <v:path arrowok="t"/>
                <v:fill type="solid"/>
              </v:shape>
            </v:group>
            <v:group style="position:absolute;left:4489;top:1306;width:10;height:20" coordorigin="4489,1306" coordsize="10,20">
              <v:shape style="position:absolute;left:4489;top:1306;width:10;height:20" coordorigin="4489,1306" coordsize="10,20" path="m4489,1325l4498,1325,4498,1306,4489,1306,4489,1325xe" filled="true" fillcolor="#000000" stroked="false">
                <v:path arrowok="t"/>
                <v:fill type="solid"/>
              </v:shape>
            </v:group>
            <v:group style="position:absolute;left:4489;top:1325;width:10;height:20" coordorigin="4489,1325" coordsize="10,20">
              <v:shape style="position:absolute;left:4489;top:1325;width:10;height:20" coordorigin="4489,1325" coordsize="10,20" path="m4489,1345l4498,1345,4498,1325,4489,1325,4489,1345xe" filled="true" fillcolor="#000000" stroked="false">
                <v:path arrowok="t"/>
                <v:fill type="solid"/>
              </v:shape>
            </v:group>
            <v:group style="position:absolute;left:4489;top:1345;width:10;height:20" coordorigin="4489,1345" coordsize="10,20">
              <v:shape style="position:absolute;left:4489;top:1345;width:10;height:20" coordorigin="4489,1345" coordsize="10,20" path="m4489,1364l4498,1364,4498,1345,4489,1345,4489,1364xe" filled="true" fillcolor="#000000" stroked="false">
                <v:path arrowok="t"/>
                <v:fill type="solid"/>
              </v:shape>
            </v:group>
            <v:group style="position:absolute;left:4489;top:1364;width:10;height:20" coordorigin="4489,1364" coordsize="10,20">
              <v:shape style="position:absolute;left:4489;top:1364;width:10;height:20" coordorigin="4489,1364" coordsize="10,20" path="m4489,1383l4498,1383,4498,1364,4489,1364,4489,1383xe" filled="true" fillcolor="#000000" stroked="false">
                <v:path arrowok="t"/>
                <v:fill type="solid"/>
              </v:shape>
            </v:group>
            <v:group style="position:absolute;left:4489;top:1383;width:10;height:20" coordorigin="4489,1383" coordsize="10,20">
              <v:shape style="position:absolute;left:4489;top:1383;width:10;height:20" coordorigin="4489,1383" coordsize="10,20" path="m4489,1402l4498,1402,4498,1383,4489,1383,4489,1402xe" filled="true" fillcolor="#000000" stroked="false">
                <v:path arrowok="t"/>
                <v:fill type="solid"/>
              </v:shape>
            </v:group>
            <v:group style="position:absolute;left:4489;top:1402;width:10;height:20" coordorigin="4489,1402" coordsize="10,20">
              <v:shape style="position:absolute;left:4489;top:1402;width:10;height:20" coordorigin="4489,1402" coordsize="10,20" path="m4489,1421l4498,1421,4498,1402,4489,1402,4489,1421xe" filled="true" fillcolor="#000000" stroked="false">
                <v:path arrowok="t"/>
                <v:fill type="solid"/>
              </v:shape>
            </v:group>
            <v:group style="position:absolute;left:4489;top:1421;width:10;height:20" coordorigin="4489,1421" coordsize="10,20">
              <v:shape style="position:absolute;left:4489;top:1421;width:10;height:20" coordorigin="4489,1421" coordsize="10,20" path="m4489,1441l4498,1441,4498,1421,4489,1421,4489,1441xe" filled="true" fillcolor="#000000" stroked="false">
                <v:path arrowok="t"/>
                <v:fill type="solid"/>
              </v:shape>
            </v:group>
            <v:group style="position:absolute;left:4489;top:1441;width:10;height:20" coordorigin="4489,1441" coordsize="10,20">
              <v:shape style="position:absolute;left:4489;top:1441;width:10;height:20" coordorigin="4489,1441" coordsize="10,20" path="m4489,1460l4498,1460,4498,1441,4489,1441,4489,1460xe" filled="true" fillcolor="#000000" stroked="false">
                <v:path arrowok="t"/>
                <v:fill type="solid"/>
              </v:shape>
            </v:group>
            <v:group style="position:absolute;left:4489;top:1460;width:10;height:20" coordorigin="4489,1460" coordsize="10,20">
              <v:shape style="position:absolute;left:4489;top:1460;width:10;height:20" coordorigin="4489,1460" coordsize="10,20" path="m4489,1479l4498,1479,4498,1460,4489,1460,4489,1479xe" filled="true" fillcolor="#000000" stroked="false">
                <v:path arrowok="t"/>
                <v:fill type="solid"/>
              </v:shape>
            </v:group>
            <v:group style="position:absolute;left:4489;top:1479;width:10;height:20" coordorigin="4489,1479" coordsize="10,20">
              <v:shape style="position:absolute;left:4489;top:1479;width:10;height:20" coordorigin="4489,1479" coordsize="10,20" path="m4489,1498l4498,1498,4498,1479,4489,1479,4489,1498xe" filled="true" fillcolor="#000000" stroked="false">
                <v:path arrowok="t"/>
                <v:fill type="solid"/>
              </v:shape>
            </v:group>
            <v:group style="position:absolute;left:4489;top:1498;width:10;height:20" coordorigin="4489,1498" coordsize="10,20">
              <v:shape style="position:absolute;left:4489;top:1498;width:10;height:20" coordorigin="4489,1498" coordsize="10,20" path="m4489,1517l4498,1517,4498,1498,4489,1498,4489,1517xe" filled="true" fillcolor="#000000" stroked="false">
                <v:path arrowok="t"/>
                <v:fill type="solid"/>
              </v:shape>
            </v:group>
            <v:group style="position:absolute;left:4489;top:1517;width:10;height:20" coordorigin="4489,1517" coordsize="10,20">
              <v:shape style="position:absolute;left:4489;top:1517;width:10;height:20" coordorigin="4489,1517" coordsize="10,20" path="m4489,1537l4498,1537,4498,1517,4489,1517,4489,1537xe" filled="true" fillcolor="#000000" stroked="false">
                <v:path arrowok="t"/>
                <v:fill type="solid"/>
              </v:shape>
            </v:group>
            <v:group style="position:absolute;left:4489;top:1537;width:10;height:20" coordorigin="4489,1537" coordsize="10,20">
              <v:shape style="position:absolute;left:4489;top:1537;width:10;height:20" coordorigin="4489,1537" coordsize="10,20" path="m4489,1556l4498,1556,4498,1537,4489,1537,4489,1556xe" filled="true" fillcolor="#000000" stroked="false">
                <v:path arrowok="t"/>
                <v:fill type="solid"/>
              </v:shape>
            </v:group>
            <v:group style="position:absolute;left:4489;top:1556;width:10;height:20" coordorigin="4489,1556" coordsize="10,20">
              <v:shape style="position:absolute;left:4489;top:1556;width:10;height:20" coordorigin="4489,1556" coordsize="10,20" path="m4489,1575l4498,1575,4498,1556,4489,1556,4489,1575xe" filled="true" fillcolor="#000000" stroked="false">
                <v:path arrowok="t"/>
                <v:fill type="solid"/>
              </v:shape>
            </v:group>
            <v:group style="position:absolute;left:4489;top:1575;width:10;height:20" coordorigin="4489,1575" coordsize="10,20">
              <v:shape style="position:absolute;left:4489;top:1575;width:10;height:20" coordorigin="4489,1575" coordsize="10,20" path="m4489,1594l4498,1594,4498,1575,4489,1575,4489,1594xe" filled="true" fillcolor="#000000" stroked="false">
                <v:path arrowok="t"/>
                <v:fill type="solid"/>
              </v:shape>
            </v:group>
            <v:group style="position:absolute;left:4489;top:1594;width:10;height:20" coordorigin="4489,1594" coordsize="10,20">
              <v:shape style="position:absolute;left:4489;top:1594;width:10;height:20" coordorigin="4489,1594" coordsize="10,20" path="m4489,1613l4498,1613,4498,1594,4489,1594,4489,1613xe" filled="true" fillcolor="#000000" stroked="false">
                <v:path arrowok="t"/>
                <v:fill type="solid"/>
              </v:shape>
            </v:group>
            <v:group style="position:absolute;left:4489;top:1613;width:10;height:20" coordorigin="4489,1613" coordsize="10,20">
              <v:shape style="position:absolute;left:4489;top:1613;width:10;height:20" coordorigin="4489,1613" coordsize="10,20" path="m4489,1633l4498,1633,4498,1613,4489,1613,4489,1633xe" filled="true" fillcolor="#000000" stroked="false">
                <v:path arrowok="t"/>
                <v:fill type="solid"/>
              </v:shape>
            </v:group>
            <v:group style="position:absolute;left:4489;top:1633;width:10;height:20" coordorigin="4489,1633" coordsize="10,20">
              <v:shape style="position:absolute;left:4489;top:1633;width:10;height:20" coordorigin="4489,1633" coordsize="10,20" path="m4489,1652l4498,1652,4498,1633,4489,1633,4489,1652xe" filled="true" fillcolor="#000000" stroked="false">
                <v:path arrowok="t"/>
                <v:fill type="solid"/>
              </v:shape>
            </v:group>
            <v:group style="position:absolute;left:4489;top:1652;width:10;height:20" coordorigin="4489,1652" coordsize="10,20">
              <v:shape style="position:absolute;left:4489;top:1652;width:10;height:20" coordorigin="4489,1652" coordsize="10,20" path="m4489,1671l4498,1671,4498,1652,4489,1652,4489,1671xe" filled="true" fillcolor="#000000" stroked="false">
                <v:path arrowok="t"/>
                <v:fill type="solid"/>
              </v:shape>
            </v:group>
            <v:group style="position:absolute;left:4489;top:1671;width:10;height:20" coordorigin="4489,1671" coordsize="10,20">
              <v:shape style="position:absolute;left:4489;top:1671;width:10;height:20" coordorigin="4489,1671" coordsize="10,20" path="m4489,1690l4498,1690,4498,1671,4489,1671,4489,1690xe" filled="true" fillcolor="#000000" stroked="false">
                <v:path arrowok="t"/>
                <v:fill type="solid"/>
              </v:shape>
            </v:group>
            <v:group style="position:absolute;left:4489;top:1690;width:10;height:20" coordorigin="4489,1690" coordsize="10,20">
              <v:shape style="position:absolute;left:4489;top:1690;width:10;height:20" coordorigin="4489,1690" coordsize="10,20" path="m4489,1709l4498,1709,4498,1690,4489,1690,4489,1709xe" filled="true" fillcolor="#000000" stroked="false">
                <v:path arrowok="t"/>
                <v:fill type="solid"/>
              </v:shape>
            </v:group>
            <v:group style="position:absolute;left:4489;top:1709;width:10;height:20" coordorigin="4489,1709" coordsize="10,20">
              <v:shape style="position:absolute;left:4489;top:1709;width:10;height:20" coordorigin="4489,1709" coordsize="10,20" path="m4489,1729l4498,1729,4498,1709,4489,1709,4489,1729xe" filled="true" fillcolor="#000000" stroked="false">
                <v:path arrowok="t"/>
                <v:fill type="solid"/>
              </v:shape>
            </v:group>
            <v:group style="position:absolute;left:4489;top:1729;width:10;height:20" coordorigin="4489,1729" coordsize="10,20">
              <v:shape style="position:absolute;left:4489;top:1729;width:10;height:20" coordorigin="4489,1729" coordsize="10,20" path="m4489,1748l4498,1748,4498,1729,4489,1729,4489,1748xe" filled="true" fillcolor="#000000" stroked="false">
                <v:path arrowok="t"/>
                <v:fill type="solid"/>
              </v:shape>
            </v:group>
            <v:group style="position:absolute;left:4489;top:1748;width:10;height:20" coordorigin="4489,1748" coordsize="10,20">
              <v:shape style="position:absolute;left:4489;top:1748;width:10;height:20" coordorigin="4489,1748" coordsize="10,20" path="m4489,1767l4498,1767,4498,1748,4489,1748,4489,1767xe" filled="true" fillcolor="#000000" stroked="false">
                <v:path arrowok="t"/>
                <v:fill type="solid"/>
              </v:shape>
            </v:group>
            <v:group style="position:absolute;left:5199;top:730;width:10;height:20" coordorigin="5199,730" coordsize="10,20">
              <v:shape style="position:absolute;left:5199;top:730;width:10;height:20" coordorigin="5199,730" coordsize="10,20" path="m5199,749l5209,749,5209,730,5199,730,5199,749xe" filled="true" fillcolor="#000000" stroked="false">
                <v:path arrowok="t"/>
                <v:fill type="solid"/>
              </v:shape>
            </v:group>
            <v:group style="position:absolute;left:5199;top:749;width:10;height:20" coordorigin="5199,749" coordsize="10,20">
              <v:shape style="position:absolute;left:5199;top:749;width:10;height:20" coordorigin="5199,749" coordsize="10,20" path="m5199,769l5209,769,5209,749,5199,749,5199,769xe" filled="true" fillcolor="#000000" stroked="false">
                <v:path arrowok="t"/>
                <v:fill type="solid"/>
              </v:shape>
            </v:group>
            <v:group style="position:absolute;left:5199;top:769;width:10;height:20" coordorigin="5199,769" coordsize="10,20">
              <v:shape style="position:absolute;left:5199;top:769;width:10;height:20" coordorigin="5199,769" coordsize="10,20" path="m5199,788l5209,788,5209,769,5199,769,5199,788xe" filled="true" fillcolor="#000000" stroked="false">
                <v:path arrowok="t"/>
                <v:fill type="solid"/>
              </v:shape>
            </v:group>
            <v:group style="position:absolute;left:5199;top:788;width:10;height:20" coordorigin="5199,788" coordsize="10,20">
              <v:shape style="position:absolute;left:5199;top:788;width:10;height:20" coordorigin="5199,788" coordsize="10,20" path="m5199,807l5209,807,5209,788,5199,788,5199,807xe" filled="true" fillcolor="#000000" stroked="false">
                <v:path arrowok="t"/>
                <v:fill type="solid"/>
              </v:shape>
            </v:group>
            <v:group style="position:absolute;left:5199;top:807;width:10;height:20" coordorigin="5199,807" coordsize="10,20">
              <v:shape style="position:absolute;left:5199;top:807;width:10;height:20" coordorigin="5199,807" coordsize="10,20" path="m5199,826l5209,826,5209,807,5199,807,5199,826xe" filled="true" fillcolor="#000000" stroked="false">
                <v:path arrowok="t"/>
                <v:fill type="solid"/>
              </v:shape>
            </v:group>
            <v:group style="position:absolute;left:5199;top:826;width:10;height:20" coordorigin="5199,826" coordsize="10,20">
              <v:shape style="position:absolute;left:5199;top:826;width:10;height:20" coordorigin="5199,826" coordsize="10,20" path="m5199,845l5209,845,5209,826,5199,826,5199,845xe" filled="true" fillcolor="#000000" stroked="false">
                <v:path arrowok="t"/>
                <v:fill type="solid"/>
              </v:shape>
            </v:group>
            <v:group style="position:absolute;left:5199;top:845;width:10;height:20" coordorigin="5199,845" coordsize="10,20">
              <v:shape style="position:absolute;left:5199;top:845;width:10;height:20" coordorigin="5199,845" coordsize="10,20" path="m5199,865l5209,865,5209,845,5199,845,5199,865xe" filled="true" fillcolor="#000000" stroked="false">
                <v:path arrowok="t"/>
                <v:fill type="solid"/>
              </v:shape>
            </v:group>
            <v:group style="position:absolute;left:5199;top:865;width:10;height:20" coordorigin="5199,865" coordsize="10,20">
              <v:shape style="position:absolute;left:5199;top:865;width:10;height:20" coordorigin="5199,865" coordsize="10,20" path="m5199,884l5209,884,5209,865,5199,865,5199,884xe" filled="true" fillcolor="#000000" stroked="false">
                <v:path arrowok="t"/>
                <v:fill type="solid"/>
              </v:shape>
            </v:group>
            <v:group style="position:absolute;left:5199;top:884;width:10;height:20" coordorigin="5199,884" coordsize="10,20">
              <v:shape style="position:absolute;left:5199;top:884;width:10;height:20" coordorigin="5199,884" coordsize="10,20" path="m5199,903l5209,903,5209,884,5199,884,5199,903xe" filled="true" fillcolor="#000000" stroked="false">
                <v:path arrowok="t"/>
                <v:fill type="solid"/>
              </v:shape>
            </v:group>
            <v:group style="position:absolute;left:5199;top:903;width:10;height:20" coordorigin="5199,903" coordsize="10,20">
              <v:shape style="position:absolute;left:5199;top:903;width:10;height:20" coordorigin="5199,903" coordsize="10,20" path="m5199,922l5209,922,5209,903,5199,903,5199,922xe" filled="true" fillcolor="#000000" stroked="false">
                <v:path arrowok="t"/>
                <v:fill type="solid"/>
              </v:shape>
            </v:group>
            <v:group style="position:absolute;left:5199;top:922;width:10;height:20" coordorigin="5199,922" coordsize="10,20">
              <v:shape style="position:absolute;left:5199;top:922;width:10;height:20" coordorigin="5199,922" coordsize="10,20" path="m5199,941l5209,941,5209,922,5199,922,5199,941xe" filled="true" fillcolor="#000000" stroked="false">
                <v:path arrowok="t"/>
                <v:fill type="solid"/>
              </v:shape>
            </v:group>
            <v:group style="position:absolute;left:5199;top:941;width:10;height:20" coordorigin="5199,941" coordsize="10,20">
              <v:shape style="position:absolute;left:5199;top:941;width:10;height:20" coordorigin="5199,941" coordsize="10,20" path="m5199,961l5209,961,5209,941,5199,941,5199,961xe" filled="true" fillcolor="#000000" stroked="false">
                <v:path arrowok="t"/>
                <v:fill type="solid"/>
              </v:shape>
            </v:group>
            <v:group style="position:absolute;left:5199;top:961;width:10;height:20" coordorigin="5199,961" coordsize="10,20">
              <v:shape style="position:absolute;left:5199;top:961;width:10;height:20" coordorigin="5199,961" coordsize="10,20" path="m5199,980l5209,980,5209,961,5199,961,5199,980xe" filled="true" fillcolor="#000000" stroked="false">
                <v:path arrowok="t"/>
                <v:fill type="solid"/>
              </v:shape>
            </v:group>
            <v:group style="position:absolute;left:5199;top:980;width:10;height:20" coordorigin="5199,980" coordsize="10,20">
              <v:shape style="position:absolute;left:5199;top:980;width:10;height:20" coordorigin="5199,980" coordsize="10,20" path="m5199,999l5209,999,5209,980,5199,980,5199,999xe" filled="true" fillcolor="#000000" stroked="false">
                <v:path arrowok="t"/>
                <v:fill type="solid"/>
              </v:shape>
            </v:group>
            <v:group style="position:absolute;left:5199;top:999;width:10;height:20" coordorigin="5199,999" coordsize="10,20">
              <v:shape style="position:absolute;left:5199;top:999;width:10;height:20" coordorigin="5199,999" coordsize="10,20" path="m5199,1018l5209,1018,5209,999,5199,999,5199,1018xe" filled="true" fillcolor="#000000" stroked="false">
                <v:path arrowok="t"/>
                <v:fill type="solid"/>
              </v:shape>
            </v:group>
            <v:group style="position:absolute;left:5199;top:1018;width:10;height:20" coordorigin="5199,1018" coordsize="10,20">
              <v:shape style="position:absolute;left:5199;top:1018;width:10;height:20" coordorigin="5199,1018" coordsize="10,20" path="m5199,1037l5209,1037,5209,1018,5199,1018,5199,1037xe" filled="true" fillcolor="#000000" stroked="false">
                <v:path arrowok="t"/>
                <v:fill type="solid"/>
              </v:shape>
            </v:group>
            <v:group style="position:absolute;left:5199;top:1037;width:10;height:20" coordorigin="5199,1037" coordsize="10,20">
              <v:shape style="position:absolute;left:5199;top:1037;width:10;height:20" coordorigin="5199,1037" coordsize="10,20" path="m5199,1057l5209,1057,5209,1037,5199,1037,5199,1057xe" filled="true" fillcolor="#000000" stroked="false">
                <v:path arrowok="t"/>
                <v:fill type="solid"/>
              </v:shape>
            </v:group>
            <v:group style="position:absolute;left:5199;top:1057;width:10;height:20" coordorigin="5199,1057" coordsize="10,20">
              <v:shape style="position:absolute;left:5199;top:1057;width:10;height:20" coordorigin="5199,1057" coordsize="10,20" path="m5199,1076l5209,1076,5209,1057,5199,1057,5199,1076xe" filled="true" fillcolor="#000000" stroked="false">
                <v:path arrowok="t"/>
                <v:fill type="solid"/>
              </v:shape>
            </v:group>
            <v:group style="position:absolute;left:5199;top:1076;width:10;height:20" coordorigin="5199,1076" coordsize="10,20">
              <v:shape style="position:absolute;left:5199;top:1076;width:10;height:20" coordorigin="5199,1076" coordsize="10,20" path="m5199,1095l5209,1095,5209,1076,5199,1076,5199,1095xe" filled="true" fillcolor="#000000" stroked="false">
                <v:path arrowok="t"/>
                <v:fill type="solid"/>
              </v:shape>
            </v:group>
            <v:group style="position:absolute;left:5199;top:1095;width:10;height:20" coordorigin="5199,1095" coordsize="10,20">
              <v:shape style="position:absolute;left:5199;top:1095;width:10;height:20" coordorigin="5199,1095" coordsize="10,20" path="m5199,1114l5209,1114,5209,1095,5199,1095,5199,1114xe" filled="true" fillcolor="#000000" stroked="false">
                <v:path arrowok="t"/>
                <v:fill type="solid"/>
              </v:shape>
            </v:group>
            <v:group style="position:absolute;left:5199;top:1114;width:10;height:20" coordorigin="5199,1114" coordsize="10,20">
              <v:shape style="position:absolute;left:5199;top:1114;width:10;height:20" coordorigin="5199,1114" coordsize="10,20" path="m5199,1133l5209,1133,5209,1114,5199,1114,5199,1133xe" filled="true" fillcolor="#000000" stroked="false">
                <v:path arrowok="t"/>
                <v:fill type="solid"/>
              </v:shape>
            </v:group>
            <v:group style="position:absolute;left:5199;top:1133;width:10;height:20" coordorigin="5199,1133" coordsize="10,20">
              <v:shape style="position:absolute;left:5199;top:1133;width:10;height:20" coordorigin="5199,1133" coordsize="10,20" path="m5199,1153l5209,1153,5209,1133,5199,1133,5199,1153xe" filled="true" fillcolor="#000000" stroked="false">
                <v:path arrowok="t"/>
                <v:fill type="solid"/>
              </v:shape>
            </v:group>
            <v:group style="position:absolute;left:5199;top:1153;width:10;height:20" coordorigin="5199,1153" coordsize="10,20">
              <v:shape style="position:absolute;left:5199;top:1153;width:10;height:20" coordorigin="5199,1153" coordsize="10,20" path="m5199,1172l5209,1172,5209,1153,5199,1153,5199,1172xe" filled="true" fillcolor="#000000" stroked="false">
                <v:path arrowok="t"/>
                <v:fill type="solid"/>
              </v:shape>
            </v:group>
            <v:group style="position:absolute;left:5199;top:1172;width:10;height:20" coordorigin="5199,1172" coordsize="10,20">
              <v:shape style="position:absolute;left:5199;top:1172;width:10;height:20" coordorigin="5199,1172" coordsize="10,20" path="m5199,1191l5209,1191,5209,1172,5199,1172,5199,1191xe" filled="true" fillcolor="#000000" stroked="false">
                <v:path arrowok="t"/>
                <v:fill type="solid"/>
              </v:shape>
            </v:group>
            <v:group style="position:absolute;left:5199;top:1191;width:10;height:20" coordorigin="5199,1191" coordsize="10,20">
              <v:shape style="position:absolute;left:5199;top:1191;width:10;height:20" coordorigin="5199,1191" coordsize="10,20" path="m5199,1210l5209,1210,5209,1191,5199,1191,5199,1210xe" filled="true" fillcolor="#000000" stroked="false">
                <v:path arrowok="t"/>
                <v:fill type="solid"/>
              </v:shape>
            </v:group>
            <v:group style="position:absolute;left:5199;top:1210;width:10;height:20" coordorigin="5199,1210" coordsize="10,20">
              <v:shape style="position:absolute;left:5199;top:1210;width:10;height:20" coordorigin="5199,1210" coordsize="10,20" path="m5199,1229l5209,1229,5209,1210,5199,1210,5199,1229xe" filled="true" fillcolor="#000000" stroked="false">
                <v:path arrowok="t"/>
                <v:fill type="solid"/>
              </v:shape>
            </v:group>
            <v:group style="position:absolute;left:5199;top:1229;width:10;height:20" coordorigin="5199,1229" coordsize="10,20">
              <v:shape style="position:absolute;left:5199;top:1229;width:10;height:20" coordorigin="5199,1229" coordsize="10,20" path="m5199,1249l5209,1249,5209,1229,5199,1229,5199,1249xe" filled="true" fillcolor="#000000" stroked="false">
                <v:path arrowok="t"/>
                <v:fill type="solid"/>
              </v:shape>
            </v:group>
            <v:group style="position:absolute;left:5199;top:1249;width:10;height:20" coordorigin="5199,1249" coordsize="10,20">
              <v:shape style="position:absolute;left:5199;top:1249;width:10;height:20" coordorigin="5199,1249" coordsize="10,20" path="m5199,1268l5209,1268,5209,1249,5199,1249,5199,1268xe" filled="true" fillcolor="#000000" stroked="false">
                <v:path arrowok="t"/>
                <v:fill type="solid"/>
              </v:shape>
            </v:group>
            <v:group style="position:absolute;left:5199;top:1268;width:10;height:20" coordorigin="5199,1268" coordsize="10,20">
              <v:shape style="position:absolute;left:5199;top:1268;width:10;height:20" coordorigin="5199,1268" coordsize="10,20" path="m5199,1287l5209,1287,5209,1268,5199,1268,5199,1287xe" filled="true" fillcolor="#000000" stroked="false">
                <v:path arrowok="t"/>
                <v:fill type="solid"/>
              </v:shape>
            </v:group>
            <v:group style="position:absolute;left:5199;top:1287;width:10;height:20" coordorigin="5199,1287" coordsize="10,20">
              <v:shape style="position:absolute;left:5199;top:1287;width:10;height:20" coordorigin="5199,1287" coordsize="10,20" path="m5199,1306l5209,1306,5209,1287,5199,1287,5199,1306xe" filled="true" fillcolor="#000000" stroked="false">
                <v:path arrowok="t"/>
                <v:fill type="solid"/>
              </v:shape>
            </v:group>
            <v:group style="position:absolute;left:5199;top:1306;width:10;height:20" coordorigin="5199,1306" coordsize="10,20">
              <v:shape style="position:absolute;left:5199;top:1306;width:10;height:20" coordorigin="5199,1306" coordsize="10,20" path="m5199,1325l5209,1325,5209,1306,5199,1306,5199,1325xe" filled="true" fillcolor="#000000" stroked="false">
                <v:path arrowok="t"/>
                <v:fill type="solid"/>
              </v:shape>
            </v:group>
            <v:group style="position:absolute;left:5199;top:1325;width:10;height:20" coordorigin="5199,1325" coordsize="10,20">
              <v:shape style="position:absolute;left:5199;top:1325;width:10;height:20" coordorigin="5199,1325" coordsize="10,20" path="m5199,1345l5209,1345,5209,1325,5199,1325,5199,1345xe" filled="true" fillcolor="#000000" stroked="false">
                <v:path arrowok="t"/>
                <v:fill type="solid"/>
              </v:shape>
            </v:group>
            <v:group style="position:absolute;left:5199;top:1345;width:10;height:20" coordorigin="5199,1345" coordsize="10,20">
              <v:shape style="position:absolute;left:5199;top:1345;width:10;height:20" coordorigin="5199,1345" coordsize="10,20" path="m5199,1364l5209,1364,5209,1345,5199,1345,5199,1364xe" filled="true" fillcolor="#000000" stroked="false">
                <v:path arrowok="t"/>
                <v:fill type="solid"/>
              </v:shape>
            </v:group>
            <v:group style="position:absolute;left:5199;top:1364;width:10;height:20" coordorigin="5199,1364" coordsize="10,20">
              <v:shape style="position:absolute;left:5199;top:1364;width:10;height:20" coordorigin="5199,1364" coordsize="10,20" path="m5199,1383l5209,1383,5209,1364,5199,1364,5199,1383xe" filled="true" fillcolor="#000000" stroked="false">
                <v:path arrowok="t"/>
                <v:fill type="solid"/>
              </v:shape>
            </v:group>
            <v:group style="position:absolute;left:5199;top:1383;width:10;height:20" coordorigin="5199,1383" coordsize="10,20">
              <v:shape style="position:absolute;left:5199;top:1383;width:10;height:20" coordorigin="5199,1383" coordsize="10,20" path="m5199,1402l5209,1402,5209,1383,5199,1383,5199,1402xe" filled="true" fillcolor="#000000" stroked="false">
                <v:path arrowok="t"/>
                <v:fill type="solid"/>
              </v:shape>
            </v:group>
            <v:group style="position:absolute;left:5199;top:1402;width:10;height:20" coordorigin="5199,1402" coordsize="10,20">
              <v:shape style="position:absolute;left:5199;top:1402;width:10;height:20" coordorigin="5199,1402" coordsize="10,20" path="m5199,1421l5209,1421,5209,1402,5199,1402,5199,1421xe" filled="true" fillcolor="#000000" stroked="false">
                <v:path arrowok="t"/>
                <v:fill type="solid"/>
              </v:shape>
            </v:group>
            <v:group style="position:absolute;left:5199;top:1421;width:10;height:20" coordorigin="5199,1421" coordsize="10,20">
              <v:shape style="position:absolute;left:5199;top:1421;width:10;height:20" coordorigin="5199,1421" coordsize="10,20" path="m5199,1441l5209,1441,5209,1421,5199,1421,5199,1441xe" filled="true" fillcolor="#000000" stroked="false">
                <v:path arrowok="t"/>
                <v:fill type="solid"/>
              </v:shape>
            </v:group>
            <v:group style="position:absolute;left:5199;top:1441;width:10;height:20" coordorigin="5199,1441" coordsize="10,20">
              <v:shape style="position:absolute;left:5199;top:1441;width:10;height:20" coordorigin="5199,1441" coordsize="10,20" path="m5199,1460l5209,1460,5209,1441,5199,1441,5199,1460xe" filled="true" fillcolor="#000000" stroked="false">
                <v:path arrowok="t"/>
                <v:fill type="solid"/>
              </v:shape>
            </v:group>
            <v:group style="position:absolute;left:5199;top:1460;width:10;height:20" coordorigin="5199,1460" coordsize="10,20">
              <v:shape style="position:absolute;left:5199;top:1460;width:10;height:20" coordorigin="5199,1460" coordsize="10,20" path="m5199,1479l5209,1479,5209,1460,5199,1460,5199,1479xe" filled="true" fillcolor="#000000" stroked="false">
                <v:path arrowok="t"/>
                <v:fill type="solid"/>
              </v:shape>
            </v:group>
            <v:group style="position:absolute;left:5199;top:1479;width:10;height:20" coordorigin="5199,1479" coordsize="10,20">
              <v:shape style="position:absolute;left:5199;top:1479;width:10;height:20" coordorigin="5199,1479" coordsize="10,20" path="m5199,1498l5209,1498,5209,1479,5199,1479,5199,1498xe" filled="true" fillcolor="#000000" stroked="false">
                <v:path arrowok="t"/>
                <v:fill type="solid"/>
              </v:shape>
            </v:group>
            <v:group style="position:absolute;left:5199;top:1498;width:10;height:20" coordorigin="5199,1498" coordsize="10,20">
              <v:shape style="position:absolute;left:5199;top:1498;width:10;height:20" coordorigin="5199,1498" coordsize="10,20" path="m5199,1517l5209,1517,5209,1498,5199,1498,5199,1517xe" filled="true" fillcolor="#000000" stroked="false">
                <v:path arrowok="t"/>
                <v:fill type="solid"/>
              </v:shape>
            </v:group>
            <v:group style="position:absolute;left:5199;top:1517;width:10;height:20" coordorigin="5199,1517" coordsize="10,20">
              <v:shape style="position:absolute;left:5199;top:1517;width:10;height:20" coordorigin="5199,1517" coordsize="10,20" path="m5199,1537l5209,1537,5209,1517,5199,1517,5199,1537xe" filled="true" fillcolor="#000000" stroked="false">
                <v:path arrowok="t"/>
                <v:fill type="solid"/>
              </v:shape>
            </v:group>
            <v:group style="position:absolute;left:5199;top:1537;width:10;height:20" coordorigin="5199,1537" coordsize="10,20">
              <v:shape style="position:absolute;left:5199;top:1537;width:10;height:20" coordorigin="5199,1537" coordsize="10,20" path="m5199,1556l5209,1556,5209,1537,5199,1537,5199,1556xe" filled="true" fillcolor="#000000" stroked="false">
                <v:path arrowok="t"/>
                <v:fill type="solid"/>
              </v:shape>
            </v:group>
            <v:group style="position:absolute;left:5199;top:1556;width:10;height:20" coordorigin="5199,1556" coordsize="10,20">
              <v:shape style="position:absolute;left:5199;top:1556;width:10;height:20" coordorigin="5199,1556" coordsize="10,20" path="m5199,1575l5209,1575,5209,1556,5199,1556,5199,1575xe" filled="true" fillcolor="#000000" stroked="false">
                <v:path arrowok="t"/>
                <v:fill type="solid"/>
              </v:shape>
            </v:group>
            <v:group style="position:absolute;left:5199;top:1575;width:10;height:20" coordorigin="5199,1575" coordsize="10,20">
              <v:shape style="position:absolute;left:5199;top:1575;width:10;height:20" coordorigin="5199,1575" coordsize="10,20" path="m5199,1594l5209,1594,5209,1575,5199,1575,5199,1594xe" filled="true" fillcolor="#000000" stroked="false">
                <v:path arrowok="t"/>
                <v:fill type="solid"/>
              </v:shape>
            </v:group>
            <v:group style="position:absolute;left:5199;top:1594;width:10;height:20" coordorigin="5199,1594" coordsize="10,20">
              <v:shape style="position:absolute;left:5199;top:1594;width:10;height:20" coordorigin="5199,1594" coordsize="10,20" path="m5199,1613l5209,1613,5209,1594,5199,1594,5199,1613xe" filled="true" fillcolor="#000000" stroked="false">
                <v:path arrowok="t"/>
                <v:fill type="solid"/>
              </v:shape>
            </v:group>
            <v:group style="position:absolute;left:5199;top:1613;width:10;height:20" coordorigin="5199,1613" coordsize="10,20">
              <v:shape style="position:absolute;left:5199;top:1613;width:10;height:20" coordorigin="5199,1613" coordsize="10,20" path="m5199,1633l5209,1633,5209,1613,5199,1613,5199,1633xe" filled="true" fillcolor="#000000" stroked="false">
                <v:path arrowok="t"/>
                <v:fill type="solid"/>
              </v:shape>
            </v:group>
            <v:group style="position:absolute;left:5199;top:1633;width:10;height:20" coordorigin="5199,1633" coordsize="10,20">
              <v:shape style="position:absolute;left:5199;top:1633;width:10;height:20" coordorigin="5199,1633" coordsize="10,20" path="m5199,1652l5209,1652,5209,1633,5199,1633,5199,1652xe" filled="true" fillcolor="#000000" stroked="false">
                <v:path arrowok="t"/>
                <v:fill type="solid"/>
              </v:shape>
            </v:group>
            <v:group style="position:absolute;left:5199;top:1652;width:10;height:20" coordorigin="5199,1652" coordsize="10,20">
              <v:shape style="position:absolute;left:5199;top:1652;width:10;height:20" coordorigin="5199,1652" coordsize="10,20" path="m5199,1671l5209,1671,5209,1652,5199,1652,5199,1671xe" filled="true" fillcolor="#000000" stroked="false">
                <v:path arrowok="t"/>
                <v:fill type="solid"/>
              </v:shape>
            </v:group>
            <v:group style="position:absolute;left:5199;top:1671;width:10;height:20" coordorigin="5199,1671" coordsize="10,20">
              <v:shape style="position:absolute;left:5199;top:1671;width:10;height:20" coordorigin="5199,1671" coordsize="10,20" path="m5199,1690l5209,1690,5209,1671,5199,1671,5199,1690xe" filled="true" fillcolor="#000000" stroked="false">
                <v:path arrowok="t"/>
                <v:fill type="solid"/>
              </v:shape>
            </v:group>
            <v:group style="position:absolute;left:5199;top:1690;width:10;height:20" coordorigin="5199,1690" coordsize="10,20">
              <v:shape style="position:absolute;left:5199;top:1690;width:10;height:20" coordorigin="5199,1690" coordsize="10,20" path="m5199,1709l5209,1709,5209,1690,5199,1690,5199,1709xe" filled="true" fillcolor="#000000" stroked="false">
                <v:path arrowok="t"/>
                <v:fill type="solid"/>
              </v:shape>
            </v:group>
            <v:group style="position:absolute;left:5199;top:1709;width:10;height:20" coordorigin="5199,1709" coordsize="10,20">
              <v:shape style="position:absolute;left:5199;top:1709;width:10;height:20" coordorigin="5199,1709" coordsize="10,20" path="m5199,1729l5209,1729,5209,1709,5199,1709,5199,1729xe" filled="true" fillcolor="#000000" stroked="false">
                <v:path arrowok="t"/>
                <v:fill type="solid"/>
              </v:shape>
            </v:group>
            <v:group style="position:absolute;left:5199;top:1729;width:10;height:20" coordorigin="5199,1729" coordsize="10,20">
              <v:shape style="position:absolute;left:5199;top:1729;width:10;height:20" coordorigin="5199,1729" coordsize="10,20" path="m5199,1748l5209,1748,5209,1729,5199,1729,5199,1748xe" filled="true" fillcolor="#000000" stroked="false">
                <v:path arrowok="t"/>
                <v:fill type="solid"/>
              </v:shape>
            </v:group>
            <v:group style="position:absolute;left:5199;top:1748;width:10;height:20" coordorigin="5199,1748" coordsize="10,20">
              <v:shape style="position:absolute;left:5199;top:1748;width:10;height:20" coordorigin="5199,1748" coordsize="10,20" path="m5199,1767l5209,1767,5209,1748,5199,1748,5199,1767xe" filled="true" fillcolor="#000000" stroked="false">
                <v:path arrowok="t"/>
                <v:fill type="solid"/>
              </v:shape>
            </v:group>
            <v:group style="position:absolute;left:6452;top:730;width:10;height:20" coordorigin="6452,730" coordsize="10,20">
              <v:shape style="position:absolute;left:6452;top:730;width:10;height:20" coordorigin="6452,730" coordsize="10,20" path="m6452,749l6462,749,6462,730,6452,730,6452,749xe" filled="true" fillcolor="#000000" stroked="false">
                <v:path arrowok="t"/>
                <v:fill type="solid"/>
              </v:shape>
            </v:group>
            <v:group style="position:absolute;left:6452;top:749;width:10;height:20" coordorigin="6452,749" coordsize="10,20">
              <v:shape style="position:absolute;left:6452;top:749;width:10;height:20" coordorigin="6452,749" coordsize="10,20" path="m6452,769l6462,769,6462,749,6452,749,6452,769xe" filled="true" fillcolor="#000000" stroked="false">
                <v:path arrowok="t"/>
                <v:fill type="solid"/>
              </v:shape>
            </v:group>
            <v:group style="position:absolute;left:6452;top:769;width:10;height:20" coordorigin="6452,769" coordsize="10,20">
              <v:shape style="position:absolute;left:6452;top:769;width:10;height:20" coordorigin="6452,769" coordsize="10,20" path="m6452,788l6462,788,6462,769,6452,769,6452,788xe" filled="true" fillcolor="#000000" stroked="false">
                <v:path arrowok="t"/>
                <v:fill type="solid"/>
              </v:shape>
            </v:group>
            <v:group style="position:absolute;left:6452;top:788;width:10;height:20" coordorigin="6452,788" coordsize="10,20">
              <v:shape style="position:absolute;left:6452;top:788;width:10;height:20" coordorigin="6452,788" coordsize="10,20" path="m6452,807l6462,807,6462,788,6452,788,6452,807xe" filled="true" fillcolor="#000000" stroked="false">
                <v:path arrowok="t"/>
                <v:fill type="solid"/>
              </v:shape>
            </v:group>
            <v:group style="position:absolute;left:6452;top:807;width:10;height:20" coordorigin="6452,807" coordsize="10,20">
              <v:shape style="position:absolute;left:6452;top:807;width:10;height:20" coordorigin="6452,807" coordsize="10,20" path="m6452,826l6462,826,6462,807,6452,807,6452,826xe" filled="true" fillcolor="#000000" stroked="false">
                <v:path arrowok="t"/>
                <v:fill type="solid"/>
              </v:shape>
            </v:group>
            <v:group style="position:absolute;left:6452;top:826;width:10;height:20" coordorigin="6452,826" coordsize="10,20">
              <v:shape style="position:absolute;left:6452;top:826;width:10;height:20" coordorigin="6452,826" coordsize="10,20" path="m6452,845l6462,845,6462,826,6452,826,6452,845xe" filled="true" fillcolor="#000000" stroked="false">
                <v:path arrowok="t"/>
                <v:fill type="solid"/>
              </v:shape>
            </v:group>
            <v:group style="position:absolute;left:6452;top:845;width:10;height:20" coordorigin="6452,845" coordsize="10,20">
              <v:shape style="position:absolute;left:6452;top:845;width:10;height:20" coordorigin="6452,845" coordsize="10,20" path="m6452,865l6462,865,6462,845,6452,845,6452,865xe" filled="true" fillcolor="#000000" stroked="false">
                <v:path arrowok="t"/>
                <v:fill type="solid"/>
              </v:shape>
            </v:group>
            <v:group style="position:absolute;left:6452;top:865;width:10;height:20" coordorigin="6452,865" coordsize="10,20">
              <v:shape style="position:absolute;left:6452;top:865;width:10;height:20" coordorigin="6452,865" coordsize="10,20" path="m6452,884l6462,884,6462,865,6452,865,6452,884xe" filled="true" fillcolor="#000000" stroked="false">
                <v:path arrowok="t"/>
                <v:fill type="solid"/>
              </v:shape>
            </v:group>
            <v:group style="position:absolute;left:6452;top:884;width:10;height:20" coordorigin="6452,884" coordsize="10,20">
              <v:shape style="position:absolute;left:6452;top:884;width:10;height:20" coordorigin="6452,884" coordsize="10,20" path="m6452,903l6462,903,6462,884,6452,884,6452,903xe" filled="true" fillcolor="#000000" stroked="false">
                <v:path arrowok="t"/>
                <v:fill type="solid"/>
              </v:shape>
            </v:group>
            <v:group style="position:absolute;left:6452;top:903;width:10;height:20" coordorigin="6452,903" coordsize="10,20">
              <v:shape style="position:absolute;left:6452;top:903;width:10;height:20" coordorigin="6452,903" coordsize="10,20" path="m6452,922l6462,922,6462,903,6452,903,6452,922xe" filled="true" fillcolor="#000000" stroked="false">
                <v:path arrowok="t"/>
                <v:fill type="solid"/>
              </v:shape>
            </v:group>
            <v:group style="position:absolute;left:6452;top:922;width:10;height:20" coordorigin="6452,922" coordsize="10,20">
              <v:shape style="position:absolute;left:6452;top:922;width:10;height:20" coordorigin="6452,922" coordsize="10,20" path="m6452,941l6462,941,6462,922,6452,922,6452,941xe" filled="true" fillcolor="#000000" stroked="false">
                <v:path arrowok="t"/>
                <v:fill type="solid"/>
              </v:shape>
            </v:group>
            <v:group style="position:absolute;left:6452;top:941;width:10;height:20" coordorigin="6452,941" coordsize="10,20">
              <v:shape style="position:absolute;left:6452;top:941;width:10;height:20" coordorigin="6452,941" coordsize="10,20" path="m6452,961l6462,961,6462,941,6452,941,6452,961xe" filled="true" fillcolor="#000000" stroked="false">
                <v:path arrowok="t"/>
                <v:fill type="solid"/>
              </v:shape>
            </v:group>
            <v:group style="position:absolute;left:6452;top:961;width:10;height:20" coordorigin="6452,961" coordsize="10,20">
              <v:shape style="position:absolute;left:6452;top:961;width:10;height:20" coordorigin="6452,961" coordsize="10,20" path="m6452,980l6462,980,6462,961,6452,961,6452,980xe" filled="true" fillcolor="#000000" stroked="false">
                <v:path arrowok="t"/>
                <v:fill type="solid"/>
              </v:shape>
            </v:group>
            <v:group style="position:absolute;left:6452;top:980;width:10;height:20" coordorigin="6452,980" coordsize="10,20">
              <v:shape style="position:absolute;left:6452;top:980;width:10;height:20" coordorigin="6452,980" coordsize="10,20" path="m6452,999l6462,999,6462,980,6452,980,6452,999xe" filled="true" fillcolor="#000000" stroked="false">
                <v:path arrowok="t"/>
                <v:fill type="solid"/>
              </v:shape>
            </v:group>
            <v:group style="position:absolute;left:6452;top:999;width:10;height:20" coordorigin="6452,999" coordsize="10,20">
              <v:shape style="position:absolute;left:6452;top:999;width:10;height:20" coordorigin="6452,999" coordsize="10,20" path="m6452,1018l6462,1018,6462,999,6452,999,6452,1018xe" filled="true" fillcolor="#000000" stroked="false">
                <v:path arrowok="t"/>
                <v:fill type="solid"/>
              </v:shape>
            </v:group>
            <v:group style="position:absolute;left:6452;top:1018;width:10;height:20" coordorigin="6452,1018" coordsize="10,20">
              <v:shape style="position:absolute;left:6452;top:1018;width:10;height:20" coordorigin="6452,1018" coordsize="10,20" path="m6452,1037l6462,1037,6462,1018,6452,1018,6452,1037xe" filled="true" fillcolor="#000000" stroked="false">
                <v:path arrowok="t"/>
                <v:fill type="solid"/>
              </v:shape>
            </v:group>
            <v:group style="position:absolute;left:6452;top:1037;width:10;height:20" coordorigin="6452,1037" coordsize="10,20">
              <v:shape style="position:absolute;left:6452;top:1037;width:10;height:20" coordorigin="6452,1037" coordsize="10,20" path="m6452,1057l6462,1057,6462,1037,6452,1037,6452,1057xe" filled="true" fillcolor="#000000" stroked="false">
                <v:path arrowok="t"/>
                <v:fill type="solid"/>
              </v:shape>
            </v:group>
            <v:group style="position:absolute;left:6452;top:1057;width:10;height:20" coordorigin="6452,1057" coordsize="10,20">
              <v:shape style="position:absolute;left:6452;top:1057;width:10;height:20" coordorigin="6452,1057" coordsize="10,20" path="m6452,1076l6462,1076,6462,1057,6452,1057,6452,1076xe" filled="true" fillcolor="#000000" stroked="false">
                <v:path arrowok="t"/>
                <v:fill type="solid"/>
              </v:shape>
            </v:group>
            <v:group style="position:absolute;left:6452;top:1076;width:10;height:20" coordorigin="6452,1076" coordsize="10,20">
              <v:shape style="position:absolute;left:6452;top:1076;width:10;height:20" coordorigin="6452,1076" coordsize="10,20" path="m6452,1095l6462,1095,6462,1076,6452,1076,6452,1095xe" filled="true" fillcolor="#000000" stroked="false">
                <v:path arrowok="t"/>
                <v:fill type="solid"/>
              </v:shape>
            </v:group>
            <v:group style="position:absolute;left:6452;top:1095;width:10;height:20" coordorigin="6452,1095" coordsize="10,20">
              <v:shape style="position:absolute;left:6452;top:1095;width:10;height:20" coordorigin="6452,1095" coordsize="10,20" path="m6452,1114l6462,1114,6462,1095,6452,1095,6452,1114xe" filled="true" fillcolor="#000000" stroked="false">
                <v:path arrowok="t"/>
                <v:fill type="solid"/>
              </v:shape>
            </v:group>
            <v:group style="position:absolute;left:6452;top:1114;width:10;height:20" coordorigin="6452,1114" coordsize="10,20">
              <v:shape style="position:absolute;left:6452;top:1114;width:10;height:20" coordorigin="6452,1114" coordsize="10,20" path="m6452,1133l6462,1133,6462,1114,6452,1114,6452,1133xe" filled="true" fillcolor="#000000" stroked="false">
                <v:path arrowok="t"/>
                <v:fill type="solid"/>
              </v:shape>
            </v:group>
            <v:group style="position:absolute;left:6452;top:1133;width:10;height:20" coordorigin="6452,1133" coordsize="10,20">
              <v:shape style="position:absolute;left:6452;top:1133;width:10;height:20" coordorigin="6452,1133" coordsize="10,20" path="m6452,1153l6462,1153,6462,1133,6452,1133,6452,1153xe" filled="true" fillcolor="#000000" stroked="false">
                <v:path arrowok="t"/>
                <v:fill type="solid"/>
              </v:shape>
            </v:group>
            <v:group style="position:absolute;left:6452;top:1153;width:10;height:20" coordorigin="6452,1153" coordsize="10,20">
              <v:shape style="position:absolute;left:6452;top:1153;width:10;height:20" coordorigin="6452,1153" coordsize="10,20" path="m6452,1172l6462,1172,6462,1153,6452,1153,6452,1172xe" filled="true" fillcolor="#000000" stroked="false">
                <v:path arrowok="t"/>
                <v:fill type="solid"/>
              </v:shape>
            </v:group>
            <v:group style="position:absolute;left:6452;top:1172;width:10;height:20" coordorigin="6452,1172" coordsize="10,20">
              <v:shape style="position:absolute;left:6452;top:1172;width:10;height:20" coordorigin="6452,1172" coordsize="10,20" path="m6452,1191l6462,1191,6462,1172,6452,1172,6452,1191xe" filled="true" fillcolor="#000000" stroked="false">
                <v:path arrowok="t"/>
                <v:fill type="solid"/>
              </v:shape>
            </v:group>
            <v:group style="position:absolute;left:6452;top:1191;width:10;height:20" coordorigin="6452,1191" coordsize="10,20">
              <v:shape style="position:absolute;left:6452;top:1191;width:10;height:20" coordorigin="6452,1191" coordsize="10,20" path="m6452,1210l6462,1210,6462,1191,6452,1191,6452,1210xe" filled="true" fillcolor="#000000" stroked="false">
                <v:path arrowok="t"/>
                <v:fill type="solid"/>
              </v:shape>
            </v:group>
            <v:group style="position:absolute;left:6452;top:1210;width:10;height:20" coordorigin="6452,1210" coordsize="10,20">
              <v:shape style="position:absolute;left:6452;top:1210;width:10;height:20" coordorigin="6452,1210" coordsize="10,20" path="m6452,1229l6462,1229,6462,1210,6452,1210,6452,1229xe" filled="true" fillcolor="#000000" stroked="false">
                <v:path arrowok="t"/>
                <v:fill type="solid"/>
              </v:shape>
            </v:group>
            <v:group style="position:absolute;left:6452;top:1229;width:10;height:20" coordorigin="6452,1229" coordsize="10,20">
              <v:shape style="position:absolute;left:6452;top:1229;width:10;height:20" coordorigin="6452,1229" coordsize="10,20" path="m6452,1249l6462,1249,6462,1229,6452,1229,6452,1249xe" filled="true" fillcolor="#000000" stroked="false">
                <v:path arrowok="t"/>
                <v:fill type="solid"/>
              </v:shape>
            </v:group>
            <v:group style="position:absolute;left:6452;top:1249;width:10;height:20" coordorigin="6452,1249" coordsize="10,20">
              <v:shape style="position:absolute;left:6452;top:1249;width:10;height:20" coordorigin="6452,1249" coordsize="10,20" path="m6452,1268l6462,1268,6462,1249,6452,1249,6452,1268xe" filled="true" fillcolor="#000000" stroked="false">
                <v:path arrowok="t"/>
                <v:fill type="solid"/>
              </v:shape>
            </v:group>
            <v:group style="position:absolute;left:6452;top:1268;width:10;height:20" coordorigin="6452,1268" coordsize="10,20">
              <v:shape style="position:absolute;left:6452;top:1268;width:10;height:20" coordorigin="6452,1268" coordsize="10,20" path="m6452,1287l6462,1287,6462,1268,6452,1268,6452,1287xe" filled="true" fillcolor="#000000" stroked="false">
                <v:path arrowok="t"/>
                <v:fill type="solid"/>
              </v:shape>
            </v:group>
            <v:group style="position:absolute;left:6452;top:1287;width:10;height:20" coordorigin="6452,1287" coordsize="10,20">
              <v:shape style="position:absolute;left:6452;top:1287;width:10;height:20" coordorigin="6452,1287" coordsize="10,20" path="m6452,1306l6462,1306,6462,1287,6452,1287,6452,1306xe" filled="true" fillcolor="#000000" stroked="false">
                <v:path arrowok="t"/>
                <v:fill type="solid"/>
              </v:shape>
            </v:group>
            <v:group style="position:absolute;left:6452;top:1306;width:10;height:20" coordorigin="6452,1306" coordsize="10,20">
              <v:shape style="position:absolute;left:6452;top:1306;width:10;height:20" coordorigin="6452,1306" coordsize="10,20" path="m6452,1325l6462,1325,6462,1306,6452,1306,6452,1325xe" filled="true" fillcolor="#000000" stroked="false">
                <v:path arrowok="t"/>
                <v:fill type="solid"/>
              </v:shape>
            </v:group>
            <v:group style="position:absolute;left:6452;top:1325;width:10;height:20" coordorigin="6452,1325" coordsize="10,20">
              <v:shape style="position:absolute;left:6452;top:1325;width:10;height:20" coordorigin="6452,1325" coordsize="10,20" path="m6452,1345l6462,1345,6462,1325,6452,1325,6452,1345xe" filled="true" fillcolor="#000000" stroked="false">
                <v:path arrowok="t"/>
                <v:fill type="solid"/>
              </v:shape>
            </v:group>
            <v:group style="position:absolute;left:6452;top:1345;width:10;height:20" coordorigin="6452,1345" coordsize="10,20">
              <v:shape style="position:absolute;left:6452;top:1345;width:10;height:20" coordorigin="6452,1345" coordsize="10,20" path="m6452,1364l6462,1364,6462,1345,6452,1345,6452,1364xe" filled="true" fillcolor="#000000" stroked="false">
                <v:path arrowok="t"/>
                <v:fill type="solid"/>
              </v:shape>
            </v:group>
            <v:group style="position:absolute;left:6452;top:1364;width:10;height:20" coordorigin="6452,1364" coordsize="10,20">
              <v:shape style="position:absolute;left:6452;top:1364;width:10;height:20" coordorigin="6452,1364" coordsize="10,20" path="m6452,1383l6462,1383,6462,1364,6452,1364,6452,1383xe" filled="true" fillcolor="#000000" stroked="false">
                <v:path arrowok="t"/>
                <v:fill type="solid"/>
              </v:shape>
            </v:group>
            <v:group style="position:absolute;left:6452;top:1383;width:10;height:20" coordorigin="6452,1383" coordsize="10,20">
              <v:shape style="position:absolute;left:6452;top:1383;width:10;height:20" coordorigin="6452,1383" coordsize="10,20" path="m6452,1402l6462,1402,6462,1383,6452,1383,6452,1402xe" filled="true" fillcolor="#000000" stroked="false">
                <v:path arrowok="t"/>
                <v:fill type="solid"/>
              </v:shape>
            </v:group>
            <v:group style="position:absolute;left:6452;top:1402;width:10;height:20" coordorigin="6452,1402" coordsize="10,20">
              <v:shape style="position:absolute;left:6452;top:1402;width:10;height:20" coordorigin="6452,1402" coordsize="10,20" path="m6452,1421l6462,1421,6462,1402,6452,1402,6452,1421xe" filled="true" fillcolor="#000000" stroked="false">
                <v:path arrowok="t"/>
                <v:fill type="solid"/>
              </v:shape>
            </v:group>
            <v:group style="position:absolute;left:6452;top:1421;width:10;height:20" coordorigin="6452,1421" coordsize="10,20">
              <v:shape style="position:absolute;left:6452;top:1421;width:10;height:20" coordorigin="6452,1421" coordsize="10,20" path="m6452,1441l6462,1441,6462,1421,6452,1421,6452,1441xe" filled="true" fillcolor="#000000" stroked="false">
                <v:path arrowok="t"/>
                <v:fill type="solid"/>
              </v:shape>
            </v:group>
            <v:group style="position:absolute;left:6452;top:1441;width:10;height:20" coordorigin="6452,1441" coordsize="10,20">
              <v:shape style="position:absolute;left:6452;top:1441;width:10;height:20" coordorigin="6452,1441" coordsize="10,20" path="m6452,1460l6462,1460,6462,1441,6452,1441,6452,1460xe" filled="true" fillcolor="#000000" stroked="false">
                <v:path arrowok="t"/>
                <v:fill type="solid"/>
              </v:shape>
            </v:group>
            <v:group style="position:absolute;left:6452;top:1460;width:10;height:20" coordorigin="6452,1460" coordsize="10,20">
              <v:shape style="position:absolute;left:6452;top:1460;width:10;height:20" coordorigin="6452,1460" coordsize="10,20" path="m6452,1479l6462,1479,6462,1460,6452,1460,6452,1479xe" filled="true" fillcolor="#000000" stroked="false">
                <v:path arrowok="t"/>
                <v:fill type="solid"/>
              </v:shape>
            </v:group>
            <v:group style="position:absolute;left:6452;top:1479;width:10;height:20" coordorigin="6452,1479" coordsize="10,20">
              <v:shape style="position:absolute;left:6452;top:1479;width:10;height:20" coordorigin="6452,1479" coordsize="10,20" path="m6452,1498l6462,1498,6462,1479,6452,1479,6452,1498xe" filled="true" fillcolor="#000000" stroked="false">
                <v:path arrowok="t"/>
                <v:fill type="solid"/>
              </v:shape>
            </v:group>
            <v:group style="position:absolute;left:6452;top:1498;width:10;height:20" coordorigin="6452,1498" coordsize="10,20">
              <v:shape style="position:absolute;left:6452;top:1498;width:10;height:20" coordorigin="6452,1498" coordsize="10,20" path="m6452,1517l6462,1517,6462,1498,6452,1498,6452,1517xe" filled="true" fillcolor="#000000" stroked="false">
                <v:path arrowok="t"/>
                <v:fill type="solid"/>
              </v:shape>
            </v:group>
            <v:group style="position:absolute;left:6452;top:1517;width:10;height:20" coordorigin="6452,1517" coordsize="10,20">
              <v:shape style="position:absolute;left:6452;top:1517;width:10;height:20" coordorigin="6452,1517" coordsize="10,20" path="m6452,1537l6462,1537,6462,1517,6452,1517,6452,1537xe" filled="true" fillcolor="#000000" stroked="false">
                <v:path arrowok="t"/>
                <v:fill type="solid"/>
              </v:shape>
            </v:group>
            <v:group style="position:absolute;left:6452;top:1537;width:10;height:20" coordorigin="6452,1537" coordsize="10,20">
              <v:shape style="position:absolute;left:6452;top:1537;width:10;height:20" coordorigin="6452,1537" coordsize="10,20" path="m6452,1556l6462,1556,6462,1537,6452,1537,6452,1556xe" filled="true" fillcolor="#000000" stroked="false">
                <v:path arrowok="t"/>
                <v:fill type="solid"/>
              </v:shape>
            </v:group>
            <v:group style="position:absolute;left:6452;top:1556;width:10;height:20" coordorigin="6452,1556" coordsize="10,20">
              <v:shape style="position:absolute;left:6452;top:1556;width:10;height:20" coordorigin="6452,1556" coordsize="10,20" path="m6452,1575l6462,1575,6462,1556,6452,1556,6452,1575xe" filled="true" fillcolor="#000000" stroked="false">
                <v:path arrowok="t"/>
                <v:fill type="solid"/>
              </v:shape>
            </v:group>
            <v:group style="position:absolute;left:6452;top:1575;width:10;height:20" coordorigin="6452,1575" coordsize="10,20">
              <v:shape style="position:absolute;left:6452;top:1575;width:10;height:20" coordorigin="6452,1575" coordsize="10,20" path="m6452,1594l6462,1594,6462,1575,6452,1575,6452,1594xe" filled="true" fillcolor="#000000" stroked="false">
                <v:path arrowok="t"/>
                <v:fill type="solid"/>
              </v:shape>
            </v:group>
            <v:group style="position:absolute;left:6452;top:1594;width:10;height:20" coordorigin="6452,1594" coordsize="10,20">
              <v:shape style="position:absolute;left:6452;top:1594;width:10;height:20" coordorigin="6452,1594" coordsize="10,20" path="m6452,1613l6462,1613,6462,1594,6452,1594,6452,1613xe" filled="true" fillcolor="#000000" stroked="false">
                <v:path arrowok="t"/>
                <v:fill type="solid"/>
              </v:shape>
            </v:group>
            <v:group style="position:absolute;left:6452;top:1613;width:10;height:20" coordorigin="6452,1613" coordsize="10,20">
              <v:shape style="position:absolute;left:6452;top:1613;width:10;height:20" coordorigin="6452,1613" coordsize="10,20" path="m6452,1633l6462,1633,6462,1613,6452,1613,6452,1633xe" filled="true" fillcolor="#000000" stroked="false">
                <v:path arrowok="t"/>
                <v:fill type="solid"/>
              </v:shape>
            </v:group>
            <v:group style="position:absolute;left:6452;top:1633;width:10;height:20" coordorigin="6452,1633" coordsize="10,20">
              <v:shape style="position:absolute;left:6452;top:1633;width:10;height:20" coordorigin="6452,1633" coordsize="10,20" path="m6452,1652l6462,1652,6462,1633,6452,1633,6452,1652xe" filled="true" fillcolor="#000000" stroked="false">
                <v:path arrowok="t"/>
                <v:fill type="solid"/>
              </v:shape>
            </v:group>
            <v:group style="position:absolute;left:6452;top:1652;width:10;height:20" coordorigin="6452,1652" coordsize="10,20">
              <v:shape style="position:absolute;left:6452;top:1652;width:10;height:20" coordorigin="6452,1652" coordsize="10,20" path="m6452,1671l6462,1671,6462,1652,6452,1652,6452,1671xe" filled="true" fillcolor="#000000" stroked="false">
                <v:path arrowok="t"/>
                <v:fill type="solid"/>
              </v:shape>
            </v:group>
            <v:group style="position:absolute;left:6452;top:1671;width:10;height:20" coordorigin="6452,1671" coordsize="10,20">
              <v:shape style="position:absolute;left:6452;top:1671;width:10;height:20" coordorigin="6452,1671" coordsize="10,20" path="m6452,1690l6462,1690,6462,1671,6452,1671,6452,1690xe" filled="true" fillcolor="#000000" stroked="false">
                <v:path arrowok="t"/>
                <v:fill type="solid"/>
              </v:shape>
            </v:group>
            <v:group style="position:absolute;left:6452;top:1690;width:10;height:20" coordorigin="6452,1690" coordsize="10,20">
              <v:shape style="position:absolute;left:6452;top:1690;width:10;height:20" coordorigin="6452,1690" coordsize="10,20" path="m6452,1709l6462,1709,6462,1690,6452,1690,6452,1709xe" filled="true" fillcolor="#000000" stroked="false">
                <v:path arrowok="t"/>
                <v:fill type="solid"/>
              </v:shape>
            </v:group>
            <v:group style="position:absolute;left:6452;top:1709;width:10;height:20" coordorigin="6452,1709" coordsize="10,20">
              <v:shape style="position:absolute;left:6452;top:1709;width:10;height:20" coordorigin="6452,1709" coordsize="10,20" path="m6452,1729l6462,1729,6462,1709,6452,1709,6452,1729xe" filled="true" fillcolor="#000000" stroked="false">
                <v:path arrowok="t"/>
                <v:fill type="solid"/>
              </v:shape>
            </v:group>
            <v:group style="position:absolute;left:6452;top:1729;width:10;height:20" coordorigin="6452,1729" coordsize="10,20">
              <v:shape style="position:absolute;left:6452;top:1729;width:10;height:20" coordorigin="6452,1729" coordsize="10,20" path="m6452,1748l6462,1748,6462,1729,6452,1729,6452,1748xe" filled="true" fillcolor="#000000" stroked="false">
                <v:path arrowok="t"/>
                <v:fill type="solid"/>
              </v:shape>
            </v:group>
            <v:group style="position:absolute;left:6452;top:1748;width:10;height:20" coordorigin="6452,1748" coordsize="10,20">
              <v:shape style="position:absolute;left:6452;top:1748;width:10;height:20" coordorigin="6452,1748" coordsize="10,20" path="m6452,1767l6462,1767,6462,1748,6452,1748,6452,1767xe" filled="true" fillcolor="#000000" stroked="false">
                <v:path arrowok="t"/>
                <v:fill type="solid"/>
              </v:shape>
            </v:group>
            <v:group style="position:absolute;left:6452;top:1769;width:10;height:2" coordorigin="6452,1769" coordsize="10,2">
              <v:shape style="position:absolute;left:6452;top:1769;width:10;height:2" coordorigin="6452,1769" coordsize="10,0" path="m6452,1769l6462,1769e" filled="false" stroked="true" strokeweight=".23999pt" strokecolor="#000000">
                <v:path arrowok="t"/>
              </v:shape>
            </v:group>
            <v:group style="position:absolute;left:7163;top:730;width:10;height:20" coordorigin="7163,730" coordsize="10,20">
              <v:shape style="position:absolute;left:7163;top:730;width:10;height:20" coordorigin="7163,730" coordsize="10,20" path="m7163,749l7172,749,7172,730,7163,730,7163,749xe" filled="true" fillcolor="#000000" stroked="false">
                <v:path arrowok="t"/>
                <v:fill type="solid"/>
              </v:shape>
            </v:group>
            <v:group style="position:absolute;left:7163;top:749;width:10;height:20" coordorigin="7163,749" coordsize="10,20">
              <v:shape style="position:absolute;left:7163;top:749;width:10;height:20" coordorigin="7163,749" coordsize="10,20" path="m7163,769l7172,769,7172,749,7163,749,7163,769xe" filled="true" fillcolor="#000000" stroked="false">
                <v:path arrowok="t"/>
                <v:fill type="solid"/>
              </v:shape>
            </v:group>
            <v:group style="position:absolute;left:7163;top:769;width:10;height:20" coordorigin="7163,769" coordsize="10,20">
              <v:shape style="position:absolute;left:7163;top:769;width:10;height:20" coordorigin="7163,769" coordsize="10,20" path="m7163,788l7172,788,7172,769,7163,769,7163,788xe" filled="true" fillcolor="#000000" stroked="false">
                <v:path arrowok="t"/>
                <v:fill type="solid"/>
              </v:shape>
            </v:group>
            <v:group style="position:absolute;left:7163;top:788;width:10;height:20" coordorigin="7163,788" coordsize="10,20">
              <v:shape style="position:absolute;left:7163;top:788;width:10;height:20" coordorigin="7163,788" coordsize="10,20" path="m7163,807l7172,807,7172,788,7163,788,7163,807xe" filled="true" fillcolor="#000000" stroked="false">
                <v:path arrowok="t"/>
                <v:fill type="solid"/>
              </v:shape>
            </v:group>
            <v:group style="position:absolute;left:7163;top:807;width:10;height:20" coordorigin="7163,807" coordsize="10,20">
              <v:shape style="position:absolute;left:7163;top:807;width:10;height:20" coordorigin="7163,807" coordsize="10,20" path="m7163,826l7172,826,7172,807,7163,807,7163,826xe" filled="true" fillcolor="#000000" stroked="false">
                <v:path arrowok="t"/>
                <v:fill type="solid"/>
              </v:shape>
            </v:group>
            <v:group style="position:absolute;left:7163;top:826;width:10;height:20" coordorigin="7163,826" coordsize="10,20">
              <v:shape style="position:absolute;left:7163;top:826;width:10;height:20" coordorigin="7163,826" coordsize="10,20" path="m7163,845l7172,845,7172,826,7163,826,7163,845xe" filled="true" fillcolor="#000000" stroked="false">
                <v:path arrowok="t"/>
                <v:fill type="solid"/>
              </v:shape>
            </v:group>
            <v:group style="position:absolute;left:7163;top:845;width:10;height:20" coordorigin="7163,845" coordsize="10,20">
              <v:shape style="position:absolute;left:7163;top:845;width:10;height:20" coordorigin="7163,845" coordsize="10,20" path="m7163,865l7172,865,7172,845,7163,845,7163,865xe" filled="true" fillcolor="#000000" stroked="false">
                <v:path arrowok="t"/>
                <v:fill type="solid"/>
              </v:shape>
            </v:group>
            <v:group style="position:absolute;left:7163;top:865;width:10;height:20" coordorigin="7163,865" coordsize="10,20">
              <v:shape style="position:absolute;left:7163;top:865;width:10;height:20" coordorigin="7163,865" coordsize="10,20" path="m7163,884l7172,884,7172,865,7163,865,7163,884xe" filled="true" fillcolor="#000000" stroked="false">
                <v:path arrowok="t"/>
                <v:fill type="solid"/>
              </v:shape>
            </v:group>
            <v:group style="position:absolute;left:7163;top:884;width:10;height:20" coordorigin="7163,884" coordsize="10,20">
              <v:shape style="position:absolute;left:7163;top:884;width:10;height:20" coordorigin="7163,884" coordsize="10,20" path="m7163,903l7172,903,7172,884,7163,884,7163,903xe" filled="true" fillcolor="#000000" stroked="false">
                <v:path arrowok="t"/>
                <v:fill type="solid"/>
              </v:shape>
            </v:group>
            <v:group style="position:absolute;left:7163;top:903;width:10;height:20" coordorigin="7163,903" coordsize="10,20">
              <v:shape style="position:absolute;left:7163;top:903;width:10;height:20" coordorigin="7163,903" coordsize="10,20" path="m7163,922l7172,922,7172,903,7163,903,7163,922xe" filled="true" fillcolor="#000000" stroked="false">
                <v:path arrowok="t"/>
                <v:fill type="solid"/>
              </v:shape>
            </v:group>
            <v:group style="position:absolute;left:7163;top:922;width:10;height:20" coordorigin="7163,922" coordsize="10,20">
              <v:shape style="position:absolute;left:7163;top:922;width:10;height:20" coordorigin="7163,922" coordsize="10,20" path="m7163,941l7172,941,7172,922,7163,922,7163,941xe" filled="true" fillcolor="#000000" stroked="false">
                <v:path arrowok="t"/>
                <v:fill type="solid"/>
              </v:shape>
            </v:group>
            <v:group style="position:absolute;left:7163;top:941;width:10;height:20" coordorigin="7163,941" coordsize="10,20">
              <v:shape style="position:absolute;left:7163;top:941;width:10;height:20" coordorigin="7163,941" coordsize="10,20" path="m7163,961l7172,961,7172,941,7163,941,7163,961xe" filled="true" fillcolor="#000000" stroked="false">
                <v:path arrowok="t"/>
                <v:fill type="solid"/>
              </v:shape>
            </v:group>
            <v:group style="position:absolute;left:7163;top:961;width:10;height:20" coordorigin="7163,961" coordsize="10,20">
              <v:shape style="position:absolute;left:7163;top:961;width:10;height:20" coordorigin="7163,961" coordsize="10,20" path="m7163,980l7172,980,7172,961,7163,961,7163,980xe" filled="true" fillcolor="#000000" stroked="false">
                <v:path arrowok="t"/>
                <v:fill type="solid"/>
              </v:shape>
            </v:group>
            <v:group style="position:absolute;left:7163;top:980;width:10;height:20" coordorigin="7163,980" coordsize="10,20">
              <v:shape style="position:absolute;left:7163;top:980;width:10;height:20" coordorigin="7163,980" coordsize="10,20" path="m7163,999l7172,999,7172,980,7163,980,7163,999xe" filled="true" fillcolor="#000000" stroked="false">
                <v:path arrowok="t"/>
                <v:fill type="solid"/>
              </v:shape>
            </v:group>
            <v:group style="position:absolute;left:7163;top:999;width:10;height:20" coordorigin="7163,999" coordsize="10,20">
              <v:shape style="position:absolute;left:7163;top:999;width:10;height:20" coordorigin="7163,999" coordsize="10,20" path="m7163,1018l7172,1018,7172,999,7163,999,7163,1018xe" filled="true" fillcolor="#000000" stroked="false">
                <v:path arrowok="t"/>
                <v:fill type="solid"/>
              </v:shape>
            </v:group>
            <v:group style="position:absolute;left:7163;top:1018;width:10;height:20" coordorigin="7163,1018" coordsize="10,20">
              <v:shape style="position:absolute;left:7163;top:1018;width:10;height:20" coordorigin="7163,1018" coordsize="10,20" path="m7163,1037l7172,1037,7172,1018,7163,1018,7163,1037xe" filled="true" fillcolor="#000000" stroked="false">
                <v:path arrowok="t"/>
                <v:fill type="solid"/>
              </v:shape>
            </v:group>
            <v:group style="position:absolute;left:7163;top:1037;width:10;height:20" coordorigin="7163,1037" coordsize="10,20">
              <v:shape style="position:absolute;left:7163;top:1037;width:10;height:20" coordorigin="7163,1037" coordsize="10,20" path="m7163,1057l7172,1057,7172,1037,7163,1037,7163,1057xe" filled="true" fillcolor="#000000" stroked="false">
                <v:path arrowok="t"/>
                <v:fill type="solid"/>
              </v:shape>
            </v:group>
            <v:group style="position:absolute;left:7163;top:1057;width:10;height:20" coordorigin="7163,1057" coordsize="10,20">
              <v:shape style="position:absolute;left:7163;top:1057;width:10;height:20" coordorigin="7163,1057" coordsize="10,20" path="m7163,1076l7172,1076,7172,1057,7163,1057,7163,1076xe" filled="true" fillcolor="#000000" stroked="false">
                <v:path arrowok="t"/>
                <v:fill type="solid"/>
              </v:shape>
            </v:group>
            <v:group style="position:absolute;left:7163;top:1076;width:10;height:20" coordorigin="7163,1076" coordsize="10,20">
              <v:shape style="position:absolute;left:7163;top:1076;width:10;height:20" coordorigin="7163,1076" coordsize="10,20" path="m7163,1095l7172,1095,7172,1076,7163,1076,7163,1095xe" filled="true" fillcolor="#000000" stroked="false">
                <v:path arrowok="t"/>
                <v:fill type="solid"/>
              </v:shape>
            </v:group>
            <v:group style="position:absolute;left:7163;top:1095;width:10;height:20" coordorigin="7163,1095" coordsize="10,20">
              <v:shape style="position:absolute;left:7163;top:1095;width:10;height:20" coordorigin="7163,1095" coordsize="10,20" path="m7163,1114l7172,1114,7172,1095,7163,1095,7163,1114xe" filled="true" fillcolor="#000000" stroked="false">
                <v:path arrowok="t"/>
                <v:fill type="solid"/>
              </v:shape>
            </v:group>
            <v:group style="position:absolute;left:7163;top:1114;width:10;height:20" coordorigin="7163,1114" coordsize="10,20">
              <v:shape style="position:absolute;left:7163;top:1114;width:10;height:20" coordorigin="7163,1114" coordsize="10,20" path="m7163,1133l7172,1133,7172,1114,7163,1114,7163,1133xe" filled="true" fillcolor="#000000" stroked="false">
                <v:path arrowok="t"/>
                <v:fill type="solid"/>
              </v:shape>
            </v:group>
            <v:group style="position:absolute;left:7163;top:1133;width:10;height:20" coordorigin="7163,1133" coordsize="10,20">
              <v:shape style="position:absolute;left:7163;top:1133;width:10;height:20" coordorigin="7163,1133" coordsize="10,20" path="m7163,1153l7172,1153,7172,1133,7163,1133,7163,1153xe" filled="true" fillcolor="#000000" stroked="false">
                <v:path arrowok="t"/>
                <v:fill type="solid"/>
              </v:shape>
            </v:group>
            <v:group style="position:absolute;left:7163;top:1153;width:10;height:20" coordorigin="7163,1153" coordsize="10,20">
              <v:shape style="position:absolute;left:7163;top:1153;width:10;height:20" coordorigin="7163,1153" coordsize="10,20" path="m7163,1172l7172,1172,7172,1153,7163,1153,7163,1172xe" filled="true" fillcolor="#000000" stroked="false">
                <v:path arrowok="t"/>
                <v:fill type="solid"/>
              </v:shape>
            </v:group>
            <v:group style="position:absolute;left:7163;top:1172;width:10;height:20" coordorigin="7163,1172" coordsize="10,20">
              <v:shape style="position:absolute;left:7163;top:1172;width:10;height:20" coordorigin="7163,1172" coordsize="10,20" path="m7163,1191l7172,1191,7172,1172,7163,1172,7163,1191xe" filled="true" fillcolor="#000000" stroked="false">
                <v:path arrowok="t"/>
                <v:fill type="solid"/>
              </v:shape>
            </v:group>
            <v:group style="position:absolute;left:7163;top:1191;width:10;height:20" coordorigin="7163,1191" coordsize="10,20">
              <v:shape style="position:absolute;left:7163;top:1191;width:10;height:20" coordorigin="7163,1191" coordsize="10,20" path="m7163,1210l7172,1210,7172,1191,7163,1191,7163,1210xe" filled="true" fillcolor="#000000" stroked="false">
                <v:path arrowok="t"/>
                <v:fill type="solid"/>
              </v:shape>
            </v:group>
            <v:group style="position:absolute;left:7163;top:1210;width:10;height:20" coordorigin="7163,1210" coordsize="10,20">
              <v:shape style="position:absolute;left:7163;top:1210;width:10;height:20" coordorigin="7163,1210" coordsize="10,20" path="m7163,1229l7172,1229,7172,1210,7163,1210,7163,1229xe" filled="true" fillcolor="#000000" stroked="false">
                <v:path arrowok="t"/>
                <v:fill type="solid"/>
              </v:shape>
            </v:group>
            <v:group style="position:absolute;left:7163;top:1229;width:10;height:20" coordorigin="7163,1229" coordsize="10,20">
              <v:shape style="position:absolute;left:7163;top:1229;width:10;height:20" coordorigin="7163,1229" coordsize="10,20" path="m7163,1249l7172,1249,7172,1229,7163,1229,7163,1249xe" filled="true" fillcolor="#000000" stroked="false">
                <v:path arrowok="t"/>
                <v:fill type="solid"/>
              </v:shape>
            </v:group>
            <v:group style="position:absolute;left:7163;top:1249;width:10;height:20" coordorigin="7163,1249" coordsize="10,20">
              <v:shape style="position:absolute;left:7163;top:1249;width:10;height:20" coordorigin="7163,1249" coordsize="10,20" path="m7163,1268l7172,1268,7172,1249,7163,1249,7163,1268xe" filled="true" fillcolor="#000000" stroked="false">
                <v:path arrowok="t"/>
                <v:fill type="solid"/>
              </v:shape>
            </v:group>
            <v:group style="position:absolute;left:7163;top:1268;width:10;height:20" coordorigin="7163,1268" coordsize="10,20">
              <v:shape style="position:absolute;left:7163;top:1268;width:10;height:20" coordorigin="7163,1268" coordsize="10,20" path="m7163,1287l7172,1287,7172,1268,7163,1268,7163,1287xe" filled="true" fillcolor="#000000" stroked="false">
                <v:path arrowok="t"/>
                <v:fill type="solid"/>
              </v:shape>
            </v:group>
            <v:group style="position:absolute;left:7163;top:1287;width:10;height:20" coordorigin="7163,1287" coordsize="10,20">
              <v:shape style="position:absolute;left:7163;top:1287;width:10;height:20" coordorigin="7163,1287" coordsize="10,20" path="m7163,1306l7172,1306,7172,1287,7163,1287,7163,1306xe" filled="true" fillcolor="#000000" stroked="false">
                <v:path arrowok="t"/>
                <v:fill type="solid"/>
              </v:shape>
            </v:group>
            <v:group style="position:absolute;left:7163;top:1306;width:10;height:20" coordorigin="7163,1306" coordsize="10,20">
              <v:shape style="position:absolute;left:7163;top:1306;width:10;height:20" coordorigin="7163,1306" coordsize="10,20" path="m7163,1325l7172,1325,7172,1306,7163,1306,7163,1325xe" filled="true" fillcolor="#000000" stroked="false">
                <v:path arrowok="t"/>
                <v:fill type="solid"/>
              </v:shape>
            </v:group>
            <v:group style="position:absolute;left:7163;top:1325;width:10;height:20" coordorigin="7163,1325" coordsize="10,20">
              <v:shape style="position:absolute;left:7163;top:1325;width:10;height:20" coordorigin="7163,1325" coordsize="10,20" path="m7163,1345l7172,1345,7172,1325,7163,1325,7163,1345xe" filled="true" fillcolor="#000000" stroked="false">
                <v:path arrowok="t"/>
                <v:fill type="solid"/>
              </v:shape>
            </v:group>
            <v:group style="position:absolute;left:7163;top:1345;width:10;height:20" coordorigin="7163,1345" coordsize="10,20">
              <v:shape style="position:absolute;left:7163;top:1345;width:10;height:20" coordorigin="7163,1345" coordsize="10,20" path="m7163,1364l7172,1364,7172,1345,7163,1345,7163,1364xe" filled="true" fillcolor="#000000" stroked="false">
                <v:path arrowok="t"/>
                <v:fill type="solid"/>
              </v:shape>
            </v:group>
            <v:group style="position:absolute;left:7163;top:1364;width:10;height:20" coordorigin="7163,1364" coordsize="10,20">
              <v:shape style="position:absolute;left:7163;top:1364;width:10;height:20" coordorigin="7163,1364" coordsize="10,20" path="m7163,1383l7172,1383,7172,1364,7163,1364,7163,1383xe" filled="true" fillcolor="#000000" stroked="false">
                <v:path arrowok="t"/>
                <v:fill type="solid"/>
              </v:shape>
            </v:group>
            <v:group style="position:absolute;left:7163;top:1383;width:10;height:20" coordorigin="7163,1383" coordsize="10,20">
              <v:shape style="position:absolute;left:7163;top:1383;width:10;height:20" coordorigin="7163,1383" coordsize="10,20" path="m7163,1402l7172,1402,7172,1383,7163,1383,7163,1402xe" filled="true" fillcolor="#000000" stroked="false">
                <v:path arrowok="t"/>
                <v:fill type="solid"/>
              </v:shape>
            </v:group>
            <v:group style="position:absolute;left:7163;top:1402;width:10;height:20" coordorigin="7163,1402" coordsize="10,20">
              <v:shape style="position:absolute;left:7163;top:1402;width:10;height:20" coordorigin="7163,1402" coordsize="10,20" path="m7163,1421l7172,1421,7172,1402,7163,1402,7163,1421xe" filled="true" fillcolor="#000000" stroked="false">
                <v:path arrowok="t"/>
                <v:fill type="solid"/>
              </v:shape>
            </v:group>
            <v:group style="position:absolute;left:7163;top:1421;width:10;height:20" coordorigin="7163,1421" coordsize="10,20">
              <v:shape style="position:absolute;left:7163;top:1421;width:10;height:20" coordorigin="7163,1421" coordsize="10,20" path="m7163,1441l7172,1441,7172,1421,7163,1421,7163,1441xe" filled="true" fillcolor="#000000" stroked="false">
                <v:path arrowok="t"/>
                <v:fill type="solid"/>
              </v:shape>
            </v:group>
            <v:group style="position:absolute;left:7163;top:1441;width:10;height:20" coordorigin="7163,1441" coordsize="10,20">
              <v:shape style="position:absolute;left:7163;top:1441;width:10;height:20" coordorigin="7163,1441" coordsize="10,20" path="m7163,1460l7172,1460,7172,1441,7163,1441,7163,1460xe" filled="true" fillcolor="#000000" stroked="false">
                <v:path arrowok="t"/>
                <v:fill type="solid"/>
              </v:shape>
            </v:group>
            <v:group style="position:absolute;left:7163;top:1460;width:10;height:20" coordorigin="7163,1460" coordsize="10,20">
              <v:shape style="position:absolute;left:7163;top:1460;width:10;height:20" coordorigin="7163,1460" coordsize="10,20" path="m7163,1479l7172,1479,7172,1460,7163,1460,7163,1479xe" filled="true" fillcolor="#000000" stroked="false">
                <v:path arrowok="t"/>
                <v:fill type="solid"/>
              </v:shape>
            </v:group>
            <v:group style="position:absolute;left:7163;top:1479;width:10;height:20" coordorigin="7163,1479" coordsize="10,20">
              <v:shape style="position:absolute;left:7163;top:1479;width:10;height:20" coordorigin="7163,1479" coordsize="10,20" path="m7163,1498l7172,1498,7172,1479,7163,1479,7163,1498xe" filled="true" fillcolor="#000000" stroked="false">
                <v:path arrowok="t"/>
                <v:fill type="solid"/>
              </v:shape>
            </v:group>
            <v:group style="position:absolute;left:7163;top:1498;width:10;height:20" coordorigin="7163,1498" coordsize="10,20">
              <v:shape style="position:absolute;left:7163;top:1498;width:10;height:20" coordorigin="7163,1498" coordsize="10,20" path="m7163,1517l7172,1517,7172,1498,7163,1498,7163,1517xe" filled="true" fillcolor="#000000" stroked="false">
                <v:path arrowok="t"/>
                <v:fill type="solid"/>
              </v:shape>
            </v:group>
            <v:group style="position:absolute;left:7163;top:1517;width:10;height:20" coordorigin="7163,1517" coordsize="10,20">
              <v:shape style="position:absolute;left:7163;top:1517;width:10;height:20" coordorigin="7163,1517" coordsize="10,20" path="m7163,1537l7172,1537,7172,1517,7163,1517,7163,1537xe" filled="true" fillcolor="#000000" stroked="false">
                <v:path arrowok="t"/>
                <v:fill type="solid"/>
              </v:shape>
            </v:group>
            <v:group style="position:absolute;left:7163;top:1537;width:10;height:20" coordorigin="7163,1537" coordsize="10,20">
              <v:shape style="position:absolute;left:7163;top:1537;width:10;height:20" coordorigin="7163,1537" coordsize="10,20" path="m7163,1556l7172,1556,7172,1537,7163,1537,7163,1556xe" filled="true" fillcolor="#000000" stroked="false">
                <v:path arrowok="t"/>
                <v:fill type="solid"/>
              </v:shape>
            </v:group>
            <v:group style="position:absolute;left:7163;top:1556;width:10;height:20" coordorigin="7163,1556" coordsize="10,20">
              <v:shape style="position:absolute;left:7163;top:1556;width:10;height:20" coordorigin="7163,1556" coordsize="10,20" path="m7163,1575l7172,1575,7172,1556,7163,1556,7163,1575xe" filled="true" fillcolor="#000000" stroked="false">
                <v:path arrowok="t"/>
                <v:fill type="solid"/>
              </v:shape>
            </v:group>
            <v:group style="position:absolute;left:7163;top:1575;width:10;height:20" coordorigin="7163,1575" coordsize="10,20">
              <v:shape style="position:absolute;left:7163;top:1575;width:10;height:20" coordorigin="7163,1575" coordsize="10,20" path="m7163,1594l7172,1594,7172,1575,7163,1575,7163,1594xe" filled="true" fillcolor="#000000" stroked="false">
                <v:path arrowok="t"/>
                <v:fill type="solid"/>
              </v:shape>
            </v:group>
            <v:group style="position:absolute;left:7163;top:1594;width:10;height:20" coordorigin="7163,1594" coordsize="10,20">
              <v:shape style="position:absolute;left:7163;top:1594;width:10;height:20" coordorigin="7163,1594" coordsize="10,20" path="m7163,1613l7172,1613,7172,1594,7163,1594,7163,1613xe" filled="true" fillcolor="#000000" stroked="false">
                <v:path arrowok="t"/>
                <v:fill type="solid"/>
              </v:shape>
            </v:group>
            <v:group style="position:absolute;left:7163;top:1613;width:10;height:20" coordorigin="7163,1613" coordsize="10,20">
              <v:shape style="position:absolute;left:7163;top:1613;width:10;height:20" coordorigin="7163,1613" coordsize="10,20" path="m7163,1633l7172,1633,7172,1613,7163,1613,7163,1633xe" filled="true" fillcolor="#000000" stroked="false">
                <v:path arrowok="t"/>
                <v:fill type="solid"/>
              </v:shape>
            </v:group>
            <v:group style="position:absolute;left:7163;top:1633;width:10;height:20" coordorigin="7163,1633" coordsize="10,20">
              <v:shape style="position:absolute;left:7163;top:1633;width:10;height:20" coordorigin="7163,1633" coordsize="10,20" path="m7163,1652l7172,1652,7172,1633,7163,1633,7163,1652xe" filled="true" fillcolor="#000000" stroked="false">
                <v:path arrowok="t"/>
                <v:fill type="solid"/>
              </v:shape>
            </v:group>
            <v:group style="position:absolute;left:7163;top:1652;width:10;height:20" coordorigin="7163,1652" coordsize="10,20">
              <v:shape style="position:absolute;left:7163;top:1652;width:10;height:20" coordorigin="7163,1652" coordsize="10,20" path="m7163,1671l7172,1671,7172,1652,7163,1652,7163,1671xe" filled="true" fillcolor="#000000" stroked="false">
                <v:path arrowok="t"/>
                <v:fill type="solid"/>
              </v:shape>
            </v:group>
            <v:group style="position:absolute;left:7163;top:1671;width:10;height:20" coordorigin="7163,1671" coordsize="10,20">
              <v:shape style="position:absolute;left:7163;top:1671;width:10;height:20" coordorigin="7163,1671" coordsize="10,20" path="m7163,1690l7172,1690,7172,1671,7163,1671,7163,1690xe" filled="true" fillcolor="#000000" stroked="false">
                <v:path arrowok="t"/>
                <v:fill type="solid"/>
              </v:shape>
            </v:group>
            <v:group style="position:absolute;left:7163;top:1690;width:10;height:20" coordorigin="7163,1690" coordsize="10,20">
              <v:shape style="position:absolute;left:7163;top:1690;width:10;height:20" coordorigin="7163,1690" coordsize="10,20" path="m7163,1709l7172,1709,7172,1690,7163,1690,7163,1709xe" filled="true" fillcolor="#000000" stroked="false">
                <v:path arrowok="t"/>
                <v:fill type="solid"/>
              </v:shape>
            </v:group>
            <v:group style="position:absolute;left:7163;top:1709;width:10;height:20" coordorigin="7163,1709" coordsize="10,20">
              <v:shape style="position:absolute;left:7163;top:1709;width:10;height:20" coordorigin="7163,1709" coordsize="10,20" path="m7163,1729l7172,1729,7172,1709,7163,1709,7163,1729xe" filled="true" fillcolor="#000000" stroked="false">
                <v:path arrowok="t"/>
                <v:fill type="solid"/>
              </v:shape>
            </v:group>
            <v:group style="position:absolute;left:7163;top:1729;width:10;height:20" coordorigin="7163,1729" coordsize="10,20">
              <v:shape style="position:absolute;left:7163;top:1729;width:10;height:20" coordorigin="7163,1729" coordsize="10,20" path="m7163,1748l7172,1748,7172,1729,7163,1729,7163,1748xe" filled="true" fillcolor="#000000" stroked="false">
                <v:path arrowok="t"/>
                <v:fill type="solid"/>
              </v:shape>
            </v:group>
            <v:group style="position:absolute;left:7163;top:1748;width:10;height:20" coordorigin="7163,1748" coordsize="10,20">
              <v:shape style="position:absolute;left:7163;top:1748;width:10;height:20" coordorigin="7163,1748" coordsize="10,20" path="m7163,1767l7172,1767,7172,1748,7163,1748,7163,1767xe" filled="true" fillcolor="#000000" stroked="false">
                <v:path arrowok="t"/>
                <v:fill type="solid"/>
              </v:shape>
            </v:group>
            <v:group style="position:absolute;left:8318;top:730;width:10;height:20" coordorigin="8318,730" coordsize="10,20">
              <v:shape style="position:absolute;left:8318;top:730;width:10;height:20" coordorigin="8318,730" coordsize="10,20" path="m8318,749l8327,749,8327,730,8318,730,8318,749xe" filled="true" fillcolor="#000000" stroked="false">
                <v:path arrowok="t"/>
                <v:fill type="solid"/>
              </v:shape>
            </v:group>
            <v:group style="position:absolute;left:8318;top:749;width:10;height:20" coordorigin="8318,749" coordsize="10,20">
              <v:shape style="position:absolute;left:8318;top:749;width:10;height:20" coordorigin="8318,749" coordsize="10,20" path="m8318,769l8327,769,8327,749,8318,749,8318,769xe" filled="true" fillcolor="#000000" stroked="false">
                <v:path arrowok="t"/>
                <v:fill type="solid"/>
              </v:shape>
            </v:group>
            <v:group style="position:absolute;left:8318;top:769;width:10;height:20" coordorigin="8318,769" coordsize="10,20">
              <v:shape style="position:absolute;left:8318;top:769;width:10;height:20" coordorigin="8318,769" coordsize="10,20" path="m8318,788l8327,788,8327,769,8318,769,8318,788xe" filled="true" fillcolor="#000000" stroked="false">
                <v:path arrowok="t"/>
                <v:fill type="solid"/>
              </v:shape>
            </v:group>
            <v:group style="position:absolute;left:8318;top:788;width:10;height:20" coordorigin="8318,788" coordsize="10,20">
              <v:shape style="position:absolute;left:8318;top:788;width:10;height:20" coordorigin="8318,788" coordsize="10,20" path="m8318,807l8327,807,8327,788,8318,788,8318,807xe" filled="true" fillcolor="#000000" stroked="false">
                <v:path arrowok="t"/>
                <v:fill type="solid"/>
              </v:shape>
            </v:group>
            <v:group style="position:absolute;left:8318;top:807;width:10;height:20" coordorigin="8318,807" coordsize="10,20">
              <v:shape style="position:absolute;left:8318;top:807;width:10;height:20" coordorigin="8318,807" coordsize="10,20" path="m8318,826l8327,826,8327,807,8318,807,8318,826xe" filled="true" fillcolor="#000000" stroked="false">
                <v:path arrowok="t"/>
                <v:fill type="solid"/>
              </v:shape>
            </v:group>
            <v:group style="position:absolute;left:8318;top:826;width:10;height:20" coordorigin="8318,826" coordsize="10,20">
              <v:shape style="position:absolute;left:8318;top:826;width:10;height:20" coordorigin="8318,826" coordsize="10,20" path="m8318,845l8327,845,8327,826,8318,826,8318,845xe" filled="true" fillcolor="#000000" stroked="false">
                <v:path arrowok="t"/>
                <v:fill type="solid"/>
              </v:shape>
            </v:group>
            <v:group style="position:absolute;left:8318;top:845;width:10;height:20" coordorigin="8318,845" coordsize="10,20">
              <v:shape style="position:absolute;left:8318;top:845;width:10;height:20" coordorigin="8318,845" coordsize="10,20" path="m8318,865l8327,865,8327,845,8318,845,8318,865xe" filled="true" fillcolor="#000000" stroked="false">
                <v:path arrowok="t"/>
                <v:fill type="solid"/>
              </v:shape>
            </v:group>
            <v:group style="position:absolute;left:8318;top:865;width:10;height:20" coordorigin="8318,865" coordsize="10,20">
              <v:shape style="position:absolute;left:8318;top:865;width:10;height:20" coordorigin="8318,865" coordsize="10,20" path="m8318,884l8327,884,8327,865,8318,865,8318,884xe" filled="true" fillcolor="#000000" stroked="false">
                <v:path arrowok="t"/>
                <v:fill type="solid"/>
              </v:shape>
            </v:group>
            <v:group style="position:absolute;left:8318;top:884;width:10;height:20" coordorigin="8318,884" coordsize="10,20">
              <v:shape style="position:absolute;left:8318;top:884;width:10;height:20" coordorigin="8318,884" coordsize="10,20" path="m8318,903l8327,903,8327,884,8318,884,8318,903xe" filled="true" fillcolor="#000000" stroked="false">
                <v:path arrowok="t"/>
                <v:fill type="solid"/>
              </v:shape>
            </v:group>
            <v:group style="position:absolute;left:8318;top:903;width:10;height:20" coordorigin="8318,903" coordsize="10,20">
              <v:shape style="position:absolute;left:8318;top:903;width:10;height:20" coordorigin="8318,903" coordsize="10,20" path="m8318,922l8327,922,8327,903,8318,903,8318,922xe" filled="true" fillcolor="#000000" stroked="false">
                <v:path arrowok="t"/>
                <v:fill type="solid"/>
              </v:shape>
            </v:group>
            <v:group style="position:absolute;left:8318;top:922;width:10;height:20" coordorigin="8318,922" coordsize="10,20">
              <v:shape style="position:absolute;left:8318;top:922;width:10;height:20" coordorigin="8318,922" coordsize="10,20" path="m8318,941l8327,941,8327,922,8318,922,8318,941xe" filled="true" fillcolor="#000000" stroked="false">
                <v:path arrowok="t"/>
                <v:fill type="solid"/>
              </v:shape>
            </v:group>
            <v:group style="position:absolute;left:8318;top:941;width:10;height:20" coordorigin="8318,941" coordsize="10,20">
              <v:shape style="position:absolute;left:8318;top:941;width:10;height:20" coordorigin="8318,941" coordsize="10,20" path="m8318,961l8327,961,8327,941,8318,941,8318,961xe" filled="true" fillcolor="#000000" stroked="false">
                <v:path arrowok="t"/>
                <v:fill type="solid"/>
              </v:shape>
            </v:group>
            <v:group style="position:absolute;left:8318;top:961;width:10;height:20" coordorigin="8318,961" coordsize="10,20">
              <v:shape style="position:absolute;left:8318;top:961;width:10;height:20" coordorigin="8318,961" coordsize="10,20" path="m8318,980l8327,980,8327,961,8318,961,8318,980xe" filled="true" fillcolor="#000000" stroked="false">
                <v:path arrowok="t"/>
                <v:fill type="solid"/>
              </v:shape>
            </v:group>
            <v:group style="position:absolute;left:8318;top:980;width:10;height:20" coordorigin="8318,980" coordsize="10,20">
              <v:shape style="position:absolute;left:8318;top:980;width:10;height:20" coordorigin="8318,980" coordsize="10,20" path="m8318,999l8327,999,8327,980,8318,980,8318,999xe" filled="true" fillcolor="#000000" stroked="false">
                <v:path arrowok="t"/>
                <v:fill type="solid"/>
              </v:shape>
            </v:group>
            <v:group style="position:absolute;left:8318;top:999;width:10;height:20" coordorigin="8318,999" coordsize="10,20">
              <v:shape style="position:absolute;left:8318;top:999;width:10;height:20" coordorigin="8318,999" coordsize="10,20" path="m8318,1018l8327,1018,8327,999,8318,999,8318,1018xe" filled="true" fillcolor="#000000" stroked="false">
                <v:path arrowok="t"/>
                <v:fill type="solid"/>
              </v:shape>
            </v:group>
            <v:group style="position:absolute;left:8318;top:1018;width:10;height:20" coordorigin="8318,1018" coordsize="10,20">
              <v:shape style="position:absolute;left:8318;top:1018;width:10;height:20" coordorigin="8318,1018" coordsize="10,20" path="m8318,1037l8327,1037,8327,1018,8318,1018,8318,1037xe" filled="true" fillcolor="#000000" stroked="false">
                <v:path arrowok="t"/>
                <v:fill type="solid"/>
              </v:shape>
            </v:group>
            <v:group style="position:absolute;left:8318;top:1037;width:10;height:20" coordorigin="8318,1037" coordsize="10,20">
              <v:shape style="position:absolute;left:8318;top:1037;width:10;height:20" coordorigin="8318,1037" coordsize="10,20" path="m8318,1057l8327,1057,8327,1037,8318,1037,8318,1057xe" filled="true" fillcolor="#000000" stroked="false">
                <v:path arrowok="t"/>
                <v:fill type="solid"/>
              </v:shape>
            </v:group>
            <v:group style="position:absolute;left:8318;top:1057;width:10;height:20" coordorigin="8318,1057" coordsize="10,20">
              <v:shape style="position:absolute;left:8318;top:1057;width:10;height:20" coordorigin="8318,1057" coordsize="10,20" path="m8318,1076l8327,1076,8327,1057,8318,1057,8318,1076xe" filled="true" fillcolor="#000000" stroked="false">
                <v:path arrowok="t"/>
                <v:fill type="solid"/>
              </v:shape>
            </v:group>
            <v:group style="position:absolute;left:8318;top:1076;width:10;height:20" coordorigin="8318,1076" coordsize="10,20">
              <v:shape style="position:absolute;left:8318;top:1076;width:10;height:20" coordorigin="8318,1076" coordsize="10,20" path="m8318,1095l8327,1095,8327,1076,8318,1076,8318,1095xe" filled="true" fillcolor="#000000" stroked="false">
                <v:path arrowok="t"/>
                <v:fill type="solid"/>
              </v:shape>
            </v:group>
            <v:group style="position:absolute;left:8318;top:1095;width:10;height:20" coordorigin="8318,1095" coordsize="10,20">
              <v:shape style="position:absolute;left:8318;top:1095;width:10;height:20" coordorigin="8318,1095" coordsize="10,20" path="m8318,1114l8327,1114,8327,1095,8318,1095,8318,1114xe" filled="true" fillcolor="#000000" stroked="false">
                <v:path arrowok="t"/>
                <v:fill type="solid"/>
              </v:shape>
            </v:group>
            <v:group style="position:absolute;left:8318;top:1114;width:10;height:20" coordorigin="8318,1114" coordsize="10,20">
              <v:shape style="position:absolute;left:8318;top:1114;width:10;height:20" coordorigin="8318,1114" coordsize="10,20" path="m8318,1133l8327,1133,8327,1114,8318,1114,8318,1133xe" filled="true" fillcolor="#000000" stroked="false">
                <v:path arrowok="t"/>
                <v:fill type="solid"/>
              </v:shape>
            </v:group>
            <v:group style="position:absolute;left:8318;top:1133;width:10;height:20" coordorigin="8318,1133" coordsize="10,20">
              <v:shape style="position:absolute;left:8318;top:1133;width:10;height:20" coordorigin="8318,1133" coordsize="10,20" path="m8318,1153l8327,1153,8327,1133,8318,1133,8318,1153xe" filled="true" fillcolor="#000000" stroked="false">
                <v:path arrowok="t"/>
                <v:fill type="solid"/>
              </v:shape>
            </v:group>
            <v:group style="position:absolute;left:8318;top:1153;width:10;height:20" coordorigin="8318,1153" coordsize="10,20">
              <v:shape style="position:absolute;left:8318;top:1153;width:10;height:20" coordorigin="8318,1153" coordsize="10,20" path="m8318,1172l8327,1172,8327,1153,8318,1153,8318,1172xe" filled="true" fillcolor="#000000" stroked="false">
                <v:path arrowok="t"/>
                <v:fill type="solid"/>
              </v:shape>
            </v:group>
            <v:group style="position:absolute;left:8318;top:1172;width:10;height:20" coordorigin="8318,1172" coordsize="10,20">
              <v:shape style="position:absolute;left:8318;top:1172;width:10;height:20" coordorigin="8318,1172" coordsize="10,20" path="m8318,1191l8327,1191,8327,1172,8318,1172,8318,1191xe" filled="true" fillcolor="#000000" stroked="false">
                <v:path arrowok="t"/>
                <v:fill type="solid"/>
              </v:shape>
            </v:group>
            <v:group style="position:absolute;left:8318;top:1191;width:10;height:20" coordorigin="8318,1191" coordsize="10,20">
              <v:shape style="position:absolute;left:8318;top:1191;width:10;height:20" coordorigin="8318,1191" coordsize="10,20" path="m8318,1210l8327,1210,8327,1191,8318,1191,8318,1210xe" filled="true" fillcolor="#000000" stroked="false">
                <v:path arrowok="t"/>
                <v:fill type="solid"/>
              </v:shape>
            </v:group>
            <v:group style="position:absolute;left:8318;top:1210;width:10;height:20" coordorigin="8318,1210" coordsize="10,20">
              <v:shape style="position:absolute;left:8318;top:1210;width:10;height:20" coordorigin="8318,1210" coordsize="10,20" path="m8318,1229l8327,1229,8327,1210,8318,1210,8318,1229xe" filled="true" fillcolor="#000000" stroked="false">
                <v:path arrowok="t"/>
                <v:fill type="solid"/>
              </v:shape>
            </v:group>
            <v:group style="position:absolute;left:8318;top:1229;width:10;height:20" coordorigin="8318,1229" coordsize="10,20">
              <v:shape style="position:absolute;left:8318;top:1229;width:10;height:20" coordorigin="8318,1229" coordsize="10,20" path="m8318,1249l8327,1249,8327,1229,8318,1229,8318,1249xe" filled="true" fillcolor="#000000" stroked="false">
                <v:path arrowok="t"/>
                <v:fill type="solid"/>
              </v:shape>
            </v:group>
            <v:group style="position:absolute;left:8318;top:1249;width:10;height:20" coordorigin="8318,1249" coordsize="10,20">
              <v:shape style="position:absolute;left:8318;top:1249;width:10;height:20" coordorigin="8318,1249" coordsize="10,20" path="m8318,1268l8327,1268,8327,1249,8318,1249,8318,1268xe" filled="true" fillcolor="#000000" stroked="false">
                <v:path arrowok="t"/>
                <v:fill type="solid"/>
              </v:shape>
            </v:group>
            <v:group style="position:absolute;left:8318;top:1268;width:10;height:20" coordorigin="8318,1268" coordsize="10,20">
              <v:shape style="position:absolute;left:8318;top:1268;width:10;height:20" coordorigin="8318,1268" coordsize="10,20" path="m8318,1287l8327,1287,8327,1268,8318,1268,8318,1287xe" filled="true" fillcolor="#000000" stroked="false">
                <v:path arrowok="t"/>
                <v:fill type="solid"/>
              </v:shape>
            </v:group>
            <v:group style="position:absolute;left:8318;top:1287;width:10;height:20" coordorigin="8318,1287" coordsize="10,20">
              <v:shape style="position:absolute;left:8318;top:1287;width:10;height:20" coordorigin="8318,1287" coordsize="10,20" path="m8318,1306l8327,1306,8327,1287,8318,1287,8318,1306xe" filled="true" fillcolor="#000000" stroked="false">
                <v:path arrowok="t"/>
                <v:fill type="solid"/>
              </v:shape>
            </v:group>
            <v:group style="position:absolute;left:8318;top:1306;width:10;height:20" coordorigin="8318,1306" coordsize="10,20">
              <v:shape style="position:absolute;left:8318;top:1306;width:10;height:20" coordorigin="8318,1306" coordsize="10,20" path="m8318,1325l8327,1325,8327,1306,8318,1306,8318,1325xe" filled="true" fillcolor="#000000" stroked="false">
                <v:path arrowok="t"/>
                <v:fill type="solid"/>
              </v:shape>
            </v:group>
            <v:group style="position:absolute;left:8318;top:1325;width:10;height:20" coordorigin="8318,1325" coordsize="10,20">
              <v:shape style="position:absolute;left:8318;top:1325;width:10;height:20" coordorigin="8318,1325" coordsize="10,20" path="m8318,1345l8327,1345,8327,1325,8318,1325,8318,1345xe" filled="true" fillcolor="#000000" stroked="false">
                <v:path arrowok="t"/>
                <v:fill type="solid"/>
              </v:shape>
            </v:group>
            <v:group style="position:absolute;left:8318;top:1345;width:10;height:20" coordorigin="8318,1345" coordsize="10,20">
              <v:shape style="position:absolute;left:8318;top:1345;width:10;height:20" coordorigin="8318,1345" coordsize="10,20" path="m8318,1364l8327,1364,8327,1345,8318,1345,8318,1364xe" filled="true" fillcolor="#000000" stroked="false">
                <v:path arrowok="t"/>
                <v:fill type="solid"/>
              </v:shape>
            </v:group>
            <v:group style="position:absolute;left:8318;top:1364;width:10;height:20" coordorigin="8318,1364" coordsize="10,20">
              <v:shape style="position:absolute;left:8318;top:1364;width:10;height:20" coordorigin="8318,1364" coordsize="10,20" path="m8318,1383l8327,1383,8327,1364,8318,1364,8318,1383xe" filled="true" fillcolor="#000000" stroked="false">
                <v:path arrowok="t"/>
                <v:fill type="solid"/>
              </v:shape>
            </v:group>
            <v:group style="position:absolute;left:8318;top:1383;width:10;height:20" coordorigin="8318,1383" coordsize="10,20">
              <v:shape style="position:absolute;left:8318;top:1383;width:10;height:20" coordorigin="8318,1383" coordsize="10,20" path="m8318,1402l8327,1402,8327,1383,8318,1383,8318,1402xe" filled="true" fillcolor="#000000" stroked="false">
                <v:path arrowok="t"/>
                <v:fill type="solid"/>
              </v:shape>
            </v:group>
            <v:group style="position:absolute;left:8318;top:1402;width:10;height:20" coordorigin="8318,1402" coordsize="10,20">
              <v:shape style="position:absolute;left:8318;top:1402;width:10;height:20" coordorigin="8318,1402" coordsize="10,20" path="m8318,1421l8327,1421,8327,1402,8318,1402,8318,1421xe" filled="true" fillcolor="#000000" stroked="false">
                <v:path arrowok="t"/>
                <v:fill type="solid"/>
              </v:shape>
            </v:group>
            <v:group style="position:absolute;left:8318;top:1421;width:10;height:20" coordorigin="8318,1421" coordsize="10,20">
              <v:shape style="position:absolute;left:8318;top:1421;width:10;height:20" coordorigin="8318,1421" coordsize="10,20" path="m8318,1441l8327,1441,8327,1421,8318,1421,8318,1441xe" filled="true" fillcolor="#000000" stroked="false">
                <v:path arrowok="t"/>
                <v:fill type="solid"/>
              </v:shape>
            </v:group>
            <v:group style="position:absolute;left:8318;top:1441;width:10;height:20" coordorigin="8318,1441" coordsize="10,20">
              <v:shape style="position:absolute;left:8318;top:1441;width:10;height:20" coordorigin="8318,1441" coordsize="10,20" path="m8318,1460l8327,1460,8327,1441,8318,1441,8318,1460xe" filled="true" fillcolor="#000000" stroked="false">
                <v:path arrowok="t"/>
                <v:fill type="solid"/>
              </v:shape>
            </v:group>
            <v:group style="position:absolute;left:8318;top:1460;width:10;height:20" coordorigin="8318,1460" coordsize="10,20">
              <v:shape style="position:absolute;left:8318;top:1460;width:10;height:20" coordorigin="8318,1460" coordsize="10,20" path="m8318,1479l8327,1479,8327,1460,8318,1460,8318,1479xe" filled="true" fillcolor="#000000" stroked="false">
                <v:path arrowok="t"/>
                <v:fill type="solid"/>
              </v:shape>
            </v:group>
            <v:group style="position:absolute;left:8318;top:1479;width:10;height:20" coordorigin="8318,1479" coordsize="10,20">
              <v:shape style="position:absolute;left:8318;top:1479;width:10;height:20" coordorigin="8318,1479" coordsize="10,20" path="m8318,1498l8327,1498,8327,1479,8318,1479,8318,1498xe" filled="true" fillcolor="#000000" stroked="false">
                <v:path arrowok="t"/>
                <v:fill type="solid"/>
              </v:shape>
            </v:group>
            <v:group style="position:absolute;left:8318;top:1498;width:10;height:20" coordorigin="8318,1498" coordsize="10,20">
              <v:shape style="position:absolute;left:8318;top:1498;width:10;height:20" coordorigin="8318,1498" coordsize="10,20" path="m8318,1517l8327,1517,8327,1498,8318,1498,8318,1517xe" filled="true" fillcolor="#000000" stroked="false">
                <v:path arrowok="t"/>
                <v:fill type="solid"/>
              </v:shape>
            </v:group>
            <v:group style="position:absolute;left:8318;top:1517;width:10;height:20" coordorigin="8318,1517" coordsize="10,20">
              <v:shape style="position:absolute;left:8318;top:1517;width:10;height:20" coordorigin="8318,1517" coordsize="10,20" path="m8318,1537l8327,1537,8327,1517,8318,1517,8318,1537xe" filled="true" fillcolor="#000000" stroked="false">
                <v:path arrowok="t"/>
                <v:fill type="solid"/>
              </v:shape>
            </v:group>
            <v:group style="position:absolute;left:8318;top:1537;width:10;height:20" coordorigin="8318,1537" coordsize="10,20">
              <v:shape style="position:absolute;left:8318;top:1537;width:10;height:20" coordorigin="8318,1537" coordsize="10,20" path="m8318,1556l8327,1556,8327,1537,8318,1537,8318,1556xe" filled="true" fillcolor="#000000" stroked="false">
                <v:path arrowok="t"/>
                <v:fill type="solid"/>
              </v:shape>
            </v:group>
            <v:group style="position:absolute;left:8318;top:1556;width:10;height:20" coordorigin="8318,1556" coordsize="10,20">
              <v:shape style="position:absolute;left:8318;top:1556;width:10;height:20" coordorigin="8318,1556" coordsize="10,20" path="m8318,1575l8327,1575,8327,1556,8318,1556,8318,1575xe" filled="true" fillcolor="#000000" stroked="false">
                <v:path arrowok="t"/>
                <v:fill type="solid"/>
              </v:shape>
            </v:group>
            <v:group style="position:absolute;left:8318;top:1575;width:10;height:20" coordorigin="8318,1575" coordsize="10,20">
              <v:shape style="position:absolute;left:8318;top:1575;width:10;height:20" coordorigin="8318,1575" coordsize="10,20" path="m8318,1594l8327,1594,8327,1575,8318,1575,8318,1594xe" filled="true" fillcolor="#000000" stroked="false">
                <v:path arrowok="t"/>
                <v:fill type="solid"/>
              </v:shape>
            </v:group>
            <v:group style="position:absolute;left:8318;top:1594;width:10;height:20" coordorigin="8318,1594" coordsize="10,20">
              <v:shape style="position:absolute;left:8318;top:1594;width:10;height:20" coordorigin="8318,1594" coordsize="10,20" path="m8318,1613l8327,1613,8327,1594,8318,1594,8318,1613xe" filled="true" fillcolor="#000000" stroked="false">
                <v:path arrowok="t"/>
                <v:fill type="solid"/>
              </v:shape>
            </v:group>
            <v:group style="position:absolute;left:8318;top:1613;width:10;height:20" coordorigin="8318,1613" coordsize="10,20">
              <v:shape style="position:absolute;left:8318;top:1613;width:10;height:20" coordorigin="8318,1613" coordsize="10,20" path="m8318,1633l8327,1633,8327,1613,8318,1613,8318,1633xe" filled="true" fillcolor="#000000" stroked="false">
                <v:path arrowok="t"/>
                <v:fill type="solid"/>
              </v:shape>
            </v:group>
            <v:group style="position:absolute;left:8318;top:1633;width:10;height:20" coordorigin="8318,1633" coordsize="10,20">
              <v:shape style="position:absolute;left:8318;top:1633;width:10;height:20" coordorigin="8318,1633" coordsize="10,20" path="m8318,1652l8327,1652,8327,1633,8318,1633,8318,1652xe" filled="true" fillcolor="#000000" stroked="false">
                <v:path arrowok="t"/>
                <v:fill type="solid"/>
              </v:shape>
            </v:group>
            <v:group style="position:absolute;left:8318;top:1652;width:10;height:20" coordorigin="8318,1652" coordsize="10,20">
              <v:shape style="position:absolute;left:8318;top:1652;width:10;height:20" coordorigin="8318,1652" coordsize="10,20" path="m8318,1671l8327,1671,8327,1652,8318,1652,8318,1671xe" filled="true" fillcolor="#000000" stroked="false">
                <v:path arrowok="t"/>
                <v:fill type="solid"/>
              </v:shape>
            </v:group>
            <v:group style="position:absolute;left:8318;top:1671;width:10;height:20" coordorigin="8318,1671" coordsize="10,20">
              <v:shape style="position:absolute;left:8318;top:1671;width:10;height:20" coordorigin="8318,1671" coordsize="10,20" path="m8318,1690l8327,1690,8327,1671,8318,1671,8318,1690xe" filled="true" fillcolor="#000000" stroked="false">
                <v:path arrowok="t"/>
                <v:fill type="solid"/>
              </v:shape>
            </v:group>
            <v:group style="position:absolute;left:8318;top:1690;width:10;height:20" coordorigin="8318,1690" coordsize="10,20">
              <v:shape style="position:absolute;left:8318;top:1690;width:10;height:20" coordorigin="8318,1690" coordsize="10,20" path="m8318,1709l8327,1709,8327,1690,8318,1690,8318,1709xe" filled="true" fillcolor="#000000" stroked="false">
                <v:path arrowok="t"/>
                <v:fill type="solid"/>
              </v:shape>
            </v:group>
            <v:group style="position:absolute;left:8318;top:1709;width:10;height:20" coordorigin="8318,1709" coordsize="10,20">
              <v:shape style="position:absolute;left:8318;top:1709;width:10;height:20" coordorigin="8318,1709" coordsize="10,20" path="m8318,1729l8327,1729,8327,1709,8318,1709,8318,1729xe" filled="true" fillcolor="#000000" stroked="false">
                <v:path arrowok="t"/>
                <v:fill type="solid"/>
              </v:shape>
            </v:group>
            <v:group style="position:absolute;left:8318;top:1729;width:10;height:20" coordorigin="8318,1729" coordsize="10,20">
              <v:shape style="position:absolute;left:8318;top:1729;width:10;height:20" coordorigin="8318,1729" coordsize="10,20" path="m8318,1748l8327,1748,8327,1729,8318,1729,8318,1748xe" filled="true" fillcolor="#000000" stroked="false">
                <v:path arrowok="t"/>
                <v:fill type="solid"/>
              </v:shape>
            </v:group>
            <v:group style="position:absolute;left:8318;top:1748;width:10;height:20" coordorigin="8318,1748" coordsize="10,20">
              <v:shape style="position:absolute;left:8318;top:1748;width:10;height:20" coordorigin="8318,1748" coordsize="10,20" path="m8318,1767l8327,1767,8327,1748,8318,1748,8318,1767xe" filled="true" fillcolor="#000000" stroked="false">
                <v:path arrowok="t"/>
                <v:fill type="solid"/>
              </v:shape>
              <v:shape style="position:absolute;left:29;top:1671;width:1356;height:110" type="#_x0000_t75" stroked="false">
                <v:imagedata r:id="rId409" o:title=""/>
              </v:shape>
              <v:shape style="position:absolute;left:1361;top:1767;width:1265;height:14" type="#_x0000_t75" stroked="false">
                <v:imagedata r:id="rId410" o:title=""/>
              </v:shape>
              <v:shape style="position:absolute;left:2612;top:1767;width:725;height:14" type="#_x0000_t75" stroked="false">
                <v:imagedata r:id="rId411" o:title=""/>
              </v:shape>
              <v:shape style="position:absolute;left:3322;top:1767;width:1176;height:14" type="#_x0000_t75" stroked="false">
                <v:imagedata r:id="rId412" o:title=""/>
              </v:shape>
              <v:shape style="position:absolute;left:4484;top:1767;width:725;height:14" type="#_x0000_t75" stroked="false">
                <v:imagedata r:id="rId413" o:title=""/>
              </v:shape>
              <v:shape style="position:absolute;left:5195;top:1772;width:1258;height:10" type="#_x0000_t75" stroked="false">
                <v:imagedata r:id="rId414" o:title=""/>
              </v:shape>
              <v:shape style="position:absolute;left:6447;top:1767;width:725;height:14" type="#_x0000_t75" stroked="false">
                <v:imagedata r:id="rId415" o:title=""/>
              </v:shape>
              <v:shape style="position:absolute;left:7158;top:1767;width:1169;height:14" type="#_x0000_t75" stroked="false">
                <v:imagedata r:id="rId416" o:title=""/>
              </v:shape>
              <v:shape style="position:absolute;left:8313;top:1772;width:720;height:10" type="#_x0000_t75" stroked="false">
                <v:imagedata r:id="rId417" o:title=""/>
              </v:shape>
            </v:group>
            <v:group style="position:absolute;left:1366;top:1781;width:10;height:20" coordorigin="1366,1781" coordsize="10,20">
              <v:shape style="position:absolute;left:1366;top:1781;width:10;height:20" coordorigin="1366,1781" coordsize="10,20" path="m1366,1801l1375,1801,1375,1781,1366,1781,1366,1801xe" filled="true" fillcolor="#000000" stroked="false">
                <v:path arrowok="t"/>
                <v:fill type="solid"/>
              </v:shape>
            </v:group>
            <v:group style="position:absolute;left:1366;top:1801;width:10;height:20" coordorigin="1366,1801" coordsize="10,20">
              <v:shape style="position:absolute;left:1366;top:1801;width:10;height:20" coordorigin="1366,1801" coordsize="10,20" path="m1366,1820l1375,1820,1375,1801,1366,1801,1366,1820xe" filled="true" fillcolor="#000000" stroked="false">
                <v:path arrowok="t"/>
                <v:fill type="solid"/>
              </v:shape>
            </v:group>
            <v:group style="position:absolute;left:1366;top:1820;width:10;height:20" coordorigin="1366,1820" coordsize="10,20">
              <v:shape style="position:absolute;left:1366;top:1820;width:10;height:20" coordorigin="1366,1820" coordsize="10,20" path="m1366,1839l1375,1839,1375,1820,1366,1820,1366,1839xe" filled="true" fillcolor="#000000" stroked="false">
                <v:path arrowok="t"/>
                <v:fill type="solid"/>
              </v:shape>
            </v:group>
            <v:group style="position:absolute;left:1366;top:1839;width:10;height:20" coordorigin="1366,1839" coordsize="10,20">
              <v:shape style="position:absolute;left:1366;top:1839;width:10;height:20" coordorigin="1366,1839" coordsize="10,20" path="m1366,1858l1375,1858,1375,1839,1366,1839,1366,1858xe" filled="true" fillcolor="#000000" stroked="false">
                <v:path arrowok="t"/>
                <v:fill type="solid"/>
              </v:shape>
            </v:group>
            <v:group style="position:absolute;left:1366;top:1858;width:10;height:20" coordorigin="1366,1858" coordsize="10,20">
              <v:shape style="position:absolute;left:1366;top:1858;width:10;height:20" coordorigin="1366,1858" coordsize="10,20" path="m1366,1877l1375,1877,1375,1858,1366,1858,1366,1877xe" filled="true" fillcolor="#000000" stroked="false">
                <v:path arrowok="t"/>
                <v:fill type="solid"/>
              </v:shape>
            </v:group>
            <v:group style="position:absolute;left:1366;top:1877;width:10;height:20" coordorigin="1366,1877" coordsize="10,20">
              <v:shape style="position:absolute;left:1366;top:1877;width:10;height:20" coordorigin="1366,1877" coordsize="10,20" path="m1366,1897l1375,1897,1375,1877,1366,1877,1366,1897xe" filled="true" fillcolor="#000000" stroked="false">
                <v:path arrowok="t"/>
                <v:fill type="solid"/>
              </v:shape>
            </v:group>
            <v:group style="position:absolute;left:1366;top:1897;width:10;height:20" coordorigin="1366,1897" coordsize="10,20">
              <v:shape style="position:absolute;left:1366;top:1897;width:10;height:20" coordorigin="1366,1897" coordsize="10,20" path="m1366,1916l1375,1916,1375,1897,1366,1897,1366,1916xe" filled="true" fillcolor="#000000" stroked="false">
                <v:path arrowok="t"/>
                <v:fill type="solid"/>
              </v:shape>
            </v:group>
            <v:group style="position:absolute;left:1366;top:1916;width:10;height:20" coordorigin="1366,1916" coordsize="10,20">
              <v:shape style="position:absolute;left:1366;top:1916;width:10;height:20" coordorigin="1366,1916" coordsize="10,20" path="m1366,1935l1375,1935,1375,1916,1366,1916,1366,1935xe" filled="true" fillcolor="#000000" stroked="false">
                <v:path arrowok="t"/>
                <v:fill type="solid"/>
              </v:shape>
            </v:group>
            <v:group style="position:absolute;left:1366;top:1935;width:10;height:20" coordorigin="1366,1935" coordsize="10,20">
              <v:shape style="position:absolute;left:1366;top:1935;width:10;height:20" coordorigin="1366,1935" coordsize="10,20" path="m1366,1954l1375,1954,1375,1935,1366,1935,1366,1954xe" filled="true" fillcolor="#000000" stroked="false">
                <v:path arrowok="t"/>
                <v:fill type="solid"/>
              </v:shape>
            </v:group>
            <v:group style="position:absolute;left:1366;top:1954;width:10;height:20" coordorigin="1366,1954" coordsize="10,20">
              <v:shape style="position:absolute;left:1366;top:1954;width:10;height:20" coordorigin="1366,1954" coordsize="10,20" path="m1366,1973l1375,1973,1375,1954,1366,1954,1366,1973xe" filled="true" fillcolor="#000000" stroked="false">
                <v:path arrowok="t"/>
                <v:fill type="solid"/>
              </v:shape>
            </v:group>
            <v:group style="position:absolute;left:1366;top:1973;width:10;height:20" coordorigin="1366,1973" coordsize="10,20">
              <v:shape style="position:absolute;left:1366;top:1973;width:10;height:20" coordorigin="1366,1973" coordsize="10,20" path="m1366,1993l1375,1993,1375,1973,1366,1973,1366,1993xe" filled="true" fillcolor="#000000" stroked="false">
                <v:path arrowok="t"/>
                <v:fill type="solid"/>
              </v:shape>
            </v:group>
            <v:group style="position:absolute;left:1366;top:1993;width:10;height:20" coordorigin="1366,1993" coordsize="10,20">
              <v:shape style="position:absolute;left:1366;top:1993;width:10;height:20" coordorigin="1366,1993" coordsize="10,20" path="m1366,2012l1375,2012,1375,1993,1366,1993,1366,2012xe" filled="true" fillcolor="#000000" stroked="false">
                <v:path arrowok="t"/>
                <v:fill type="solid"/>
              </v:shape>
            </v:group>
            <v:group style="position:absolute;left:1366;top:2012;width:10;height:20" coordorigin="1366,2012" coordsize="10,20">
              <v:shape style="position:absolute;left:1366;top:2012;width:10;height:20" coordorigin="1366,2012" coordsize="10,20" path="m1366,2031l1375,2031,1375,2012,1366,2012,1366,2031xe" filled="true" fillcolor="#000000" stroked="false">
                <v:path arrowok="t"/>
                <v:fill type="solid"/>
              </v:shape>
            </v:group>
            <v:group style="position:absolute;left:1366;top:2031;width:10;height:20" coordorigin="1366,2031" coordsize="10,20">
              <v:shape style="position:absolute;left:1366;top:2031;width:10;height:20" coordorigin="1366,2031" coordsize="10,20" path="m1366,2050l1375,2050,1375,2031,1366,2031,1366,2050xe" filled="true" fillcolor="#000000" stroked="false">
                <v:path arrowok="t"/>
                <v:fill type="solid"/>
              </v:shape>
            </v:group>
            <v:group style="position:absolute;left:1366;top:2050;width:10;height:20" coordorigin="1366,2050" coordsize="10,20">
              <v:shape style="position:absolute;left:1366;top:2050;width:10;height:20" coordorigin="1366,2050" coordsize="10,20" path="m1366,2069l1375,2069,1375,2050,1366,2050,1366,2069xe" filled="true" fillcolor="#000000" stroked="false">
                <v:path arrowok="t"/>
                <v:fill type="solid"/>
              </v:shape>
            </v:group>
            <v:group style="position:absolute;left:1366;top:2069;width:10;height:20" coordorigin="1366,2069" coordsize="10,20">
              <v:shape style="position:absolute;left:1366;top:2069;width:10;height:20" coordorigin="1366,2069" coordsize="10,20" path="m1366,2089l1375,2089,1375,2069,1366,2069,1366,2089xe" filled="true" fillcolor="#000000" stroked="false">
                <v:path arrowok="t"/>
                <v:fill type="solid"/>
              </v:shape>
            </v:group>
            <v:group style="position:absolute;left:1366;top:2089;width:10;height:20" coordorigin="1366,2089" coordsize="10,20">
              <v:shape style="position:absolute;left:1366;top:2089;width:10;height:20" coordorigin="1366,2089" coordsize="10,20" path="m1366,2108l1375,2108,1375,2089,1366,2089,1366,2108xe" filled="true" fillcolor="#000000" stroked="false">
                <v:path arrowok="t"/>
                <v:fill type="solid"/>
              </v:shape>
            </v:group>
            <v:group style="position:absolute;left:1366;top:2108;width:10;height:20" coordorigin="1366,2108" coordsize="10,20">
              <v:shape style="position:absolute;left:1366;top:2108;width:10;height:20" coordorigin="1366,2108" coordsize="10,20" path="m1366,2127l1375,2127,1375,2108,1366,2108,1366,2127xe" filled="true" fillcolor="#000000" stroked="false">
                <v:path arrowok="t"/>
                <v:fill type="solid"/>
              </v:shape>
            </v:group>
            <v:group style="position:absolute;left:1366;top:2127;width:10;height:20" coordorigin="1366,2127" coordsize="10,20">
              <v:shape style="position:absolute;left:1366;top:2127;width:10;height:20" coordorigin="1366,2127" coordsize="10,20" path="m1366,2146l1375,2146,1375,2127,1366,2127,1366,2146xe" filled="true" fillcolor="#000000" stroked="false">
                <v:path arrowok="t"/>
                <v:fill type="solid"/>
              </v:shape>
            </v:group>
            <v:group style="position:absolute;left:1366;top:2146;width:10;height:20" coordorigin="1366,2146" coordsize="10,20">
              <v:shape style="position:absolute;left:1366;top:2146;width:10;height:20" coordorigin="1366,2146" coordsize="10,20" path="m1366,2165l1375,2165,1375,2146,1366,2146,1366,2165xe" filled="true" fillcolor="#000000" stroked="false">
                <v:path arrowok="t"/>
                <v:fill type="solid"/>
              </v:shape>
            </v:group>
            <v:group style="position:absolute;left:1366;top:2165;width:10;height:20" coordorigin="1366,2165" coordsize="10,20">
              <v:shape style="position:absolute;left:1366;top:2165;width:10;height:20" coordorigin="1366,2165" coordsize="10,20" path="m1366,2185l1375,2185,1375,2165,1366,2165,1366,2185xe" filled="true" fillcolor="#000000" stroked="false">
                <v:path arrowok="t"/>
                <v:fill type="solid"/>
              </v:shape>
            </v:group>
            <v:group style="position:absolute;left:1366;top:2185;width:10;height:20" coordorigin="1366,2185" coordsize="10,20">
              <v:shape style="position:absolute;left:1366;top:2185;width:10;height:20" coordorigin="1366,2185" coordsize="10,20" path="m1366,2204l1375,2204,1375,2185,1366,2185,1366,2204xe" filled="true" fillcolor="#000000" stroked="false">
                <v:path arrowok="t"/>
                <v:fill type="solid"/>
              </v:shape>
            </v:group>
            <v:group style="position:absolute;left:1366;top:2204;width:10;height:20" coordorigin="1366,2204" coordsize="10,20">
              <v:shape style="position:absolute;left:1366;top:2204;width:10;height:20" coordorigin="1366,2204" coordsize="10,20" path="m1366,2223l1375,2223,1375,2204,1366,2204,1366,2223xe" filled="true" fillcolor="#000000" stroked="false">
                <v:path arrowok="t"/>
                <v:fill type="solid"/>
              </v:shape>
            </v:group>
            <v:group style="position:absolute;left:1366;top:2223;width:10;height:20" coordorigin="1366,2223" coordsize="10,20">
              <v:shape style="position:absolute;left:1366;top:2223;width:10;height:20" coordorigin="1366,2223" coordsize="10,20" path="m1366,2242l1375,2242,1375,2223,1366,2223,1366,2242xe" filled="true" fillcolor="#000000" stroked="false">
                <v:path arrowok="t"/>
                <v:fill type="solid"/>
              </v:shape>
            </v:group>
            <v:group style="position:absolute;left:1366;top:2242;width:10;height:20" coordorigin="1366,2242" coordsize="10,20">
              <v:shape style="position:absolute;left:1366;top:2242;width:10;height:20" coordorigin="1366,2242" coordsize="10,20" path="m1366,2261l1375,2261,1375,2242,1366,2242,1366,2261xe" filled="true" fillcolor="#000000" stroked="false">
                <v:path arrowok="t"/>
                <v:fill type="solid"/>
              </v:shape>
            </v:group>
            <v:group style="position:absolute;left:1366;top:2261;width:10;height:20" coordorigin="1366,2261" coordsize="10,20">
              <v:shape style="position:absolute;left:1366;top:2261;width:10;height:20" coordorigin="1366,2261" coordsize="10,20" path="m1366,2281l1375,2281,1375,2261,1366,2261,1366,2281xe" filled="true" fillcolor="#000000" stroked="false">
                <v:path arrowok="t"/>
                <v:fill type="solid"/>
              </v:shape>
            </v:group>
            <v:group style="position:absolute;left:1366;top:2281;width:10;height:20" coordorigin="1366,2281" coordsize="10,20">
              <v:shape style="position:absolute;left:1366;top:2281;width:10;height:20" coordorigin="1366,2281" coordsize="10,20" path="m1366,2300l1375,2300,1375,2281,1366,2281,1366,2300xe" filled="true" fillcolor="#000000" stroked="false">
                <v:path arrowok="t"/>
                <v:fill type="solid"/>
              </v:shape>
            </v:group>
            <v:group style="position:absolute;left:1366;top:2300;width:10;height:20" coordorigin="1366,2300" coordsize="10,20">
              <v:shape style="position:absolute;left:1366;top:2300;width:10;height:20" coordorigin="1366,2300" coordsize="10,20" path="m1366,2319l1375,2319,1375,2300,1366,2300,1366,2319xe" filled="true" fillcolor="#000000" stroked="false">
                <v:path arrowok="t"/>
                <v:fill type="solid"/>
              </v:shape>
            </v:group>
            <v:group style="position:absolute;left:1366;top:2319;width:10;height:20" coordorigin="1366,2319" coordsize="10,20">
              <v:shape style="position:absolute;left:1366;top:2319;width:10;height:20" coordorigin="1366,2319" coordsize="10,20" path="m1366,2338l1375,2338,1375,2319,1366,2319,1366,2338xe" filled="true" fillcolor="#000000" stroked="false">
                <v:path arrowok="t"/>
                <v:fill type="solid"/>
              </v:shape>
            </v:group>
            <v:group style="position:absolute;left:1366;top:2338;width:10;height:20" coordorigin="1366,2338" coordsize="10,20">
              <v:shape style="position:absolute;left:1366;top:2338;width:10;height:20" coordorigin="1366,2338" coordsize="10,20" path="m1366,2357l1375,2357,1375,2338,1366,2338,1366,2357xe" filled="true" fillcolor="#000000" stroked="false">
                <v:path arrowok="t"/>
                <v:fill type="solid"/>
              </v:shape>
            </v:group>
            <v:group style="position:absolute;left:1366;top:2357;width:10;height:20" coordorigin="1366,2357" coordsize="10,20">
              <v:shape style="position:absolute;left:1366;top:2357;width:10;height:20" coordorigin="1366,2357" coordsize="10,20" path="m1366,2377l1375,2377,1375,2357,1366,2357,1366,2377xe" filled="true" fillcolor="#000000" stroked="false">
                <v:path arrowok="t"/>
                <v:fill type="solid"/>
              </v:shape>
            </v:group>
            <v:group style="position:absolute;left:1366;top:2377;width:10;height:20" coordorigin="1366,2377" coordsize="10,20">
              <v:shape style="position:absolute;left:1366;top:2377;width:10;height:20" coordorigin="1366,2377" coordsize="10,20" path="m1366,2396l1375,2396,1375,2377,1366,2377,1366,2396xe" filled="true" fillcolor="#000000" stroked="false">
                <v:path arrowok="t"/>
                <v:fill type="solid"/>
              </v:shape>
            </v:group>
            <v:group style="position:absolute;left:1366;top:2396;width:10;height:20" coordorigin="1366,2396" coordsize="10,20">
              <v:shape style="position:absolute;left:1366;top:2396;width:10;height:20" coordorigin="1366,2396" coordsize="10,20" path="m1366,2415l1375,2415,1375,2396,1366,2396,1366,2415xe" filled="true" fillcolor="#000000" stroked="false">
                <v:path arrowok="t"/>
                <v:fill type="solid"/>
              </v:shape>
            </v:group>
            <v:group style="position:absolute;left:1366;top:2415;width:10;height:20" coordorigin="1366,2415" coordsize="10,20">
              <v:shape style="position:absolute;left:1366;top:2415;width:10;height:20" coordorigin="1366,2415" coordsize="10,20" path="m1366,2434l1375,2434,1375,2415,1366,2415,1366,2434xe" filled="true" fillcolor="#000000" stroked="false">
                <v:path arrowok="t"/>
                <v:fill type="solid"/>
              </v:shape>
            </v:group>
            <v:group style="position:absolute;left:1366;top:2434;width:10;height:20" coordorigin="1366,2434" coordsize="10,20">
              <v:shape style="position:absolute;left:1366;top:2434;width:10;height:20" coordorigin="1366,2434" coordsize="10,20" path="m1366,2453l1375,2453,1375,2434,1366,2434,1366,2453xe" filled="true" fillcolor="#000000" stroked="false">
                <v:path arrowok="t"/>
                <v:fill type="solid"/>
              </v:shape>
            </v:group>
            <v:group style="position:absolute;left:1366;top:2453;width:10;height:20" coordorigin="1366,2453" coordsize="10,20">
              <v:shape style="position:absolute;left:1366;top:2453;width:10;height:20" coordorigin="1366,2453" coordsize="10,20" path="m1366,2473l1375,2473,1375,2453,1366,2453,1366,2473xe" filled="true" fillcolor="#000000" stroked="false">
                <v:path arrowok="t"/>
                <v:fill type="solid"/>
              </v:shape>
            </v:group>
            <v:group style="position:absolute;left:1366;top:2473;width:10;height:20" coordorigin="1366,2473" coordsize="10,20">
              <v:shape style="position:absolute;left:1366;top:2473;width:10;height:20" coordorigin="1366,2473" coordsize="10,20" path="m1366,2492l1375,2492,1375,2473,1366,2473,1366,2492xe" filled="true" fillcolor="#000000" stroked="false">
                <v:path arrowok="t"/>
                <v:fill type="solid"/>
              </v:shape>
            </v:group>
            <v:group style="position:absolute;left:1366;top:2492;width:10;height:20" coordorigin="1366,2492" coordsize="10,20">
              <v:shape style="position:absolute;left:1366;top:2492;width:10;height:20" coordorigin="1366,2492" coordsize="10,20" path="m1366,2511l1375,2511,1375,2492,1366,2492,1366,2511xe" filled="true" fillcolor="#000000" stroked="false">
                <v:path arrowok="t"/>
                <v:fill type="solid"/>
              </v:shape>
            </v:group>
            <v:group style="position:absolute;left:1366;top:2511;width:10;height:20" coordorigin="1366,2511" coordsize="10,20">
              <v:shape style="position:absolute;left:1366;top:2511;width:10;height:20" coordorigin="1366,2511" coordsize="10,20" path="m1366,2530l1375,2530,1375,2511,1366,2511,1366,2530xe" filled="true" fillcolor="#000000" stroked="false">
                <v:path arrowok="t"/>
                <v:fill type="solid"/>
              </v:shape>
            </v:group>
            <v:group style="position:absolute;left:1366;top:2530;width:10;height:20" coordorigin="1366,2530" coordsize="10,20">
              <v:shape style="position:absolute;left:1366;top:2530;width:10;height:20" coordorigin="1366,2530" coordsize="10,20" path="m1366,2549l1375,2549,1375,2530,1366,2530,1366,2549xe" filled="true" fillcolor="#000000" stroked="false">
                <v:path arrowok="t"/>
                <v:fill type="solid"/>
              </v:shape>
            </v:group>
            <v:group style="position:absolute;left:1366;top:2549;width:10;height:20" coordorigin="1366,2549" coordsize="10,20">
              <v:shape style="position:absolute;left:1366;top:2549;width:10;height:20" coordorigin="1366,2549" coordsize="10,20" path="m1366,2569l1375,2569,1375,2549,1366,2549,1366,2569xe" filled="true" fillcolor="#000000" stroked="false">
                <v:path arrowok="t"/>
                <v:fill type="solid"/>
              </v:shape>
            </v:group>
            <v:group style="position:absolute;left:1366;top:2569;width:10;height:20" coordorigin="1366,2569" coordsize="10,20">
              <v:shape style="position:absolute;left:1366;top:2569;width:10;height:20" coordorigin="1366,2569" coordsize="10,20" path="m1366,2588l1375,2588,1375,2569,1366,2569,1366,2588xe" filled="true" fillcolor="#000000" stroked="false">
                <v:path arrowok="t"/>
                <v:fill type="solid"/>
              </v:shape>
            </v:group>
            <v:group style="position:absolute;left:1366;top:2588;width:10;height:20" coordorigin="1366,2588" coordsize="10,20">
              <v:shape style="position:absolute;left:1366;top:2588;width:10;height:20" coordorigin="1366,2588" coordsize="10,20" path="m1366,2607l1375,2607,1375,2588,1366,2588,1366,2607xe" filled="true" fillcolor="#000000" stroked="false">
                <v:path arrowok="t"/>
                <v:fill type="solid"/>
              </v:shape>
            </v:group>
            <v:group style="position:absolute;left:1366;top:2607;width:10;height:20" coordorigin="1366,2607" coordsize="10,20">
              <v:shape style="position:absolute;left:1366;top:2607;width:10;height:20" coordorigin="1366,2607" coordsize="10,20" path="m1366,2626l1375,2626,1375,2607,1366,2607,1366,2626xe" filled="true" fillcolor="#000000" stroked="false">
                <v:path arrowok="t"/>
                <v:fill type="solid"/>
              </v:shape>
            </v:group>
            <v:group style="position:absolute;left:1366;top:2626;width:10;height:20" coordorigin="1366,2626" coordsize="10,20">
              <v:shape style="position:absolute;left:1366;top:2626;width:10;height:20" coordorigin="1366,2626" coordsize="10,20" path="m1366,2645l1375,2645,1375,2626,1366,2626,1366,2645xe" filled="true" fillcolor="#000000" stroked="false">
                <v:path arrowok="t"/>
                <v:fill type="solid"/>
              </v:shape>
            </v:group>
            <v:group style="position:absolute;left:1366;top:2645;width:10;height:20" coordorigin="1366,2645" coordsize="10,20">
              <v:shape style="position:absolute;left:1366;top:2645;width:10;height:20" coordorigin="1366,2645" coordsize="10,20" path="m1366,2665l1375,2665,1375,2645,1366,2645,1366,2665xe" filled="true" fillcolor="#000000" stroked="false">
                <v:path arrowok="t"/>
                <v:fill type="solid"/>
              </v:shape>
            </v:group>
            <v:group style="position:absolute;left:1366;top:2665;width:10;height:20" coordorigin="1366,2665" coordsize="10,20">
              <v:shape style="position:absolute;left:1366;top:2665;width:10;height:20" coordorigin="1366,2665" coordsize="10,20" path="m1366,2684l1375,2684,1375,2665,1366,2665,1366,2684xe" filled="true" fillcolor="#000000" stroked="false">
                <v:path arrowok="t"/>
                <v:fill type="solid"/>
              </v:shape>
            </v:group>
            <v:group style="position:absolute;left:1366;top:2684;width:10;height:20" coordorigin="1366,2684" coordsize="10,20">
              <v:shape style="position:absolute;left:1366;top:2684;width:10;height:20" coordorigin="1366,2684" coordsize="10,20" path="m1366,2703l1375,2703,1375,2684,1366,2684,1366,2703xe" filled="true" fillcolor="#000000" stroked="false">
                <v:path arrowok="t"/>
                <v:fill type="solid"/>
              </v:shape>
            </v:group>
            <v:group style="position:absolute;left:1366;top:2703;width:10;height:20" coordorigin="1366,2703" coordsize="10,20">
              <v:shape style="position:absolute;left:1366;top:2703;width:10;height:20" coordorigin="1366,2703" coordsize="10,20" path="m1366,2722l1375,2722,1375,2703,1366,2703,1366,2722xe" filled="true" fillcolor="#000000" stroked="false">
                <v:path arrowok="t"/>
                <v:fill type="solid"/>
              </v:shape>
            </v:group>
            <v:group style="position:absolute;left:2617;top:1781;width:10;height:20" coordorigin="2617,1781" coordsize="10,20">
              <v:shape style="position:absolute;left:2617;top:1781;width:10;height:20" coordorigin="2617,1781" coordsize="10,20" path="m2617,1801l2626,1801,2626,1781,2617,1781,2617,1801xe" filled="true" fillcolor="#000000" stroked="false">
                <v:path arrowok="t"/>
                <v:fill type="solid"/>
              </v:shape>
            </v:group>
            <v:group style="position:absolute;left:2617;top:1801;width:10;height:20" coordorigin="2617,1801" coordsize="10,20">
              <v:shape style="position:absolute;left:2617;top:1801;width:10;height:20" coordorigin="2617,1801" coordsize="10,20" path="m2617,1820l2626,1820,2626,1801,2617,1801,2617,1820xe" filled="true" fillcolor="#000000" stroked="false">
                <v:path arrowok="t"/>
                <v:fill type="solid"/>
              </v:shape>
            </v:group>
            <v:group style="position:absolute;left:2617;top:1820;width:10;height:20" coordorigin="2617,1820" coordsize="10,20">
              <v:shape style="position:absolute;left:2617;top:1820;width:10;height:20" coordorigin="2617,1820" coordsize="10,20" path="m2617,1839l2626,1839,2626,1820,2617,1820,2617,1839xe" filled="true" fillcolor="#000000" stroked="false">
                <v:path arrowok="t"/>
                <v:fill type="solid"/>
              </v:shape>
            </v:group>
            <v:group style="position:absolute;left:2617;top:1839;width:10;height:20" coordorigin="2617,1839" coordsize="10,20">
              <v:shape style="position:absolute;left:2617;top:1839;width:10;height:20" coordorigin="2617,1839" coordsize="10,20" path="m2617,1858l2626,1858,2626,1839,2617,1839,2617,1858xe" filled="true" fillcolor="#000000" stroked="false">
                <v:path arrowok="t"/>
                <v:fill type="solid"/>
              </v:shape>
            </v:group>
            <v:group style="position:absolute;left:2617;top:1858;width:10;height:20" coordorigin="2617,1858" coordsize="10,20">
              <v:shape style="position:absolute;left:2617;top:1858;width:10;height:20" coordorigin="2617,1858" coordsize="10,20" path="m2617,1877l2626,1877,2626,1858,2617,1858,2617,1877xe" filled="true" fillcolor="#000000" stroked="false">
                <v:path arrowok="t"/>
                <v:fill type="solid"/>
              </v:shape>
            </v:group>
            <v:group style="position:absolute;left:2617;top:1877;width:10;height:20" coordorigin="2617,1877" coordsize="10,20">
              <v:shape style="position:absolute;left:2617;top:1877;width:10;height:20" coordorigin="2617,1877" coordsize="10,20" path="m2617,1897l2626,1897,2626,1877,2617,1877,2617,1897xe" filled="true" fillcolor="#000000" stroked="false">
                <v:path arrowok="t"/>
                <v:fill type="solid"/>
              </v:shape>
            </v:group>
            <v:group style="position:absolute;left:2617;top:1897;width:10;height:20" coordorigin="2617,1897" coordsize="10,20">
              <v:shape style="position:absolute;left:2617;top:1897;width:10;height:20" coordorigin="2617,1897" coordsize="10,20" path="m2617,1916l2626,1916,2626,1897,2617,1897,2617,1916xe" filled="true" fillcolor="#000000" stroked="false">
                <v:path arrowok="t"/>
                <v:fill type="solid"/>
              </v:shape>
            </v:group>
            <v:group style="position:absolute;left:2617;top:1916;width:10;height:20" coordorigin="2617,1916" coordsize="10,20">
              <v:shape style="position:absolute;left:2617;top:1916;width:10;height:20" coordorigin="2617,1916" coordsize="10,20" path="m2617,1935l2626,1935,2626,1916,2617,1916,2617,1935xe" filled="true" fillcolor="#000000" stroked="false">
                <v:path arrowok="t"/>
                <v:fill type="solid"/>
              </v:shape>
            </v:group>
            <v:group style="position:absolute;left:2617;top:1935;width:10;height:20" coordorigin="2617,1935" coordsize="10,20">
              <v:shape style="position:absolute;left:2617;top:1935;width:10;height:20" coordorigin="2617,1935" coordsize="10,20" path="m2617,1954l2626,1954,2626,1935,2617,1935,2617,1954xe" filled="true" fillcolor="#000000" stroked="false">
                <v:path arrowok="t"/>
                <v:fill type="solid"/>
              </v:shape>
            </v:group>
            <v:group style="position:absolute;left:2617;top:1954;width:10;height:20" coordorigin="2617,1954" coordsize="10,20">
              <v:shape style="position:absolute;left:2617;top:1954;width:10;height:20" coordorigin="2617,1954" coordsize="10,20" path="m2617,1973l2626,1973,2626,1954,2617,1954,2617,1973xe" filled="true" fillcolor="#000000" stroked="false">
                <v:path arrowok="t"/>
                <v:fill type="solid"/>
              </v:shape>
            </v:group>
            <v:group style="position:absolute;left:2617;top:1973;width:10;height:20" coordorigin="2617,1973" coordsize="10,20">
              <v:shape style="position:absolute;left:2617;top:1973;width:10;height:20" coordorigin="2617,1973" coordsize="10,20" path="m2617,1993l2626,1993,2626,1973,2617,1973,2617,1993xe" filled="true" fillcolor="#000000" stroked="false">
                <v:path arrowok="t"/>
                <v:fill type="solid"/>
              </v:shape>
            </v:group>
            <v:group style="position:absolute;left:2617;top:1993;width:10;height:20" coordorigin="2617,1993" coordsize="10,20">
              <v:shape style="position:absolute;left:2617;top:1993;width:10;height:20" coordorigin="2617,1993" coordsize="10,20" path="m2617,2012l2626,2012,2626,1993,2617,1993,2617,2012xe" filled="true" fillcolor="#000000" stroked="false">
                <v:path arrowok="t"/>
                <v:fill type="solid"/>
              </v:shape>
            </v:group>
            <v:group style="position:absolute;left:2617;top:2012;width:10;height:20" coordorigin="2617,2012" coordsize="10,20">
              <v:shape style="position:absolute;left:2617;top:2012;width:10;height:20" coordorigin="2617,2012" coordsize="10,20" path="m2617,2031l2626,2031,2626,2012,2617,2012,2617,2031xe" filled="true" fillcolor="#000000" stroked="false">
                <v:path arrowok="t"/>
                <v:fill type="solid"/>
              </v:shape>
            </v:group>
            <v:group style="position:absolute;left:2617;top:2031;width:10;height:20" coordorigin="2617,2031" coordsize="10,20">
              <v:shape style="position:absolute;left:2617;top:2031;width:10;height:20" coordorigin="2617,2031" coordsize="10,20" path="m2617,2050l2626,2050,2626,2031,2617,2031,2617,2050xe" filled="true" fillcolor="#000000" stroked="false">
                <v:path arrowok="t"/>
                <v:fill type="solid"/>
              </v:shape>
            </v:group>
            <v:group style="position:absolute;left:2617;top:2050;width:10;height:20" coordorigin="2617,2050" coordsize="10,20">
              <v:shape style="position:absolute;left:2617;top:2050;width:10;height:20" coordorigin="2617,2050" coordsize="10,20" path="m2617,2069l2626,2069,2626,2050,2617,2050,2617,2069xe" filled="true" fillcolor="#000000" stroked="false">
                <v:path arrowok="t"/>
                <v:fill type="solid"/>
              </v:shape>
            </v:group>
            <v:group style="position:absolute;left:2617;top:2069;width:10;height:20" coordorigin="2617,2069" coordsize="10,20">
              <v:shape style="position:absolute;left:2617;top:2069;width:10;height:20" coordorigin="2617,2069" coordsize="10,20" path="m2617,2089l2626,2089,2626,2069,2617,2069,2617,2089xe" filled="true" fillcolor="#000000" stroked="false">
                <v:path arrowok="t"/>
                <v:fill type="solid"/>
              </v:shape>
            </v:group>
            <v:group style="position:absolute;left:2617;top:2089;width:10;height:20" coordorigin="2617,2089" coordsize="10,20">
              <v:shape style="position:absolute;left:2617;top:2089;width:10;height:20" coordorigin="2617,2089" coordsize="10,20" path="m2617,2108l2626,2108,2626,2089,2617,2089,2617,2108xe" filled="true" fillcolor="#000000" stroked="false">
                <v:path arrowok="t"/>
                <v:fill type="solid"/>
              </v:shape>
            </v:group>
            <v:group style="position:absolute;left:2617;top:2108;width:10;height:20" coordorigin="2617,2108" coordsize="10,20">
              <v:shape style="position:absolute;left:2617;top:2108;width:10;height:20" coordorigin="2617,2108" coordsize="10,20" path="m2617,2127l2626,2127,2626,2108,2617,2108,2617,2127xe" filled="true" fillcolor="#000000" stroked="false">
                <v:path arrowok="t"/>
                <v:fill type="solid"/>
              </v:shape>
            </v:group>
            <v:group style="position:absolute;left:2617;top:2127;width:10;height:20" coordorigin="2617,2127" coordsize="10,20">
              <v:shape style="position:absolute;left:2617;top:2127;width:10;height:20" coordorigin="2617,2127" coordsize="10,20" path="m2617,2146l2626,2146,2626,2127,2617,2127,2617,2146xe" filled="true" fillcolor="#000000" stroked="false">
                <v:path arrowok="t"/>
                <v:fill type="solid"/>
              </v:shape>
            </v:group>
            <v:group style="position:absolute;left:2617;top:2146;width:10;height:20" coordorigin="2617,2146" coordsize="10,20">
              <v:shape style="position:absolute;left:2617;top:2146;width:10;height:20" coordorigin="2617,2146" coordsize="10,20" path="m2617,2165l2626,2165,2626,2146,2617,2146,2617,2165xe" filled="true" fillcolor="#000000" stroked="false">
                <v:path arrowok="t"/>
                <v:fill type="solid"/>
              </v:shape>
            </v:group>
            <v:group style="position:absolute;left:2617;top:2165;width:10;height:20" coordorigin="2617,2165" coordsize="10,20">
              <v:shape style="position:absolute;left:2617;top:2165;width:10;height:20" coordorigin="2617,2165" coordsize="10,20" path="m2617,2185l2626,2185,2626,2165,2617,2165,2617,2185xe" filled="true" fillcolor="#000000" stroked="false">
                <v:path arrowok="t"/>
                <v:fill type="solid"/>
              </v:shape>
            </v:group>
            <v:group style="position:absolute;left:2617;top:2185;width:10;height:20" coordorigin="2617,2185" coordsize="10,20">
              <v:shape style="position:absolute;left:2617;top:2185;width:10;height:20" coordorigin="2617,2185" coordsize="10,20" path="m2617,2204l2626,2204,2626,2185,2617,2185,2617,2204xe" filled="true" fillcolor="#000000" stroked="false">
                <v:path arrowok="t"/>
                <v:fill type="solid"/>
              </v:shape>
            </v:group>
            <v:group style="position:absolute;left:2617;top:2204;width:10;height:20" coordorigin="2617,2204" coordsize="10,20">
              <v:shape style="position:absolute;left:2617;top:2204;width:10;height:20" coordorigin="2617,2204" coordsize="10,20" path="m2617,2223l2626,2223,2626,2204,2617,2204,2617,2223xe" filled="true" fillcolor="#000000" stroked="false">
                <v:path arrowok="t"/>
                <v:fill type="solid"/>
              </v:shape>
            </v:group>
            <v:group style="position:absolute;left:2617;top:2223;width:10;height:20" coordorigin="2617,2223" coordsize="10,20">
              <v:shape style="position:absolute;left:2617;top:2223;width:10;height:20" coordorigin="2617,2223" coordsize="10,20" path="m2617,2242l2626,2242,2626,2223,2617,2223,2617,2242xe" filled="true" fillcolor="#000000" stroked="false">
                <v:path arrowok="t"/>
                <v:fill type="solid"/>
              </v:shape>
            </v:group>
            <v:group style="position:absolute;left:2617;top:2242;width:10;height:20" coordorigin="2617,2242" coordsize="10,20">
              <v:shape style="position:absolute;left:2617;top:2242;width:10;height:20" coordorigin="2617,2242" coordsize="10,20" path="m2617,2261l2626,2261,2626,2242,2617,2242,2617,2261xe" filled="true" fillcolor="#000000" stroked="false">
                <v:path arrowok="t"/>
                <v:fill type="solid"/>
              </v:shape>
            </v:group>
            <v:group style="position:absolute;left:2617;top:2261;width:10;height:20" coordorigin="2617,2261" coordsize="10,20">
              <v:shape style="position:absolute;left:2617;top:2261;width:10;height:20" coordorigin="2617,2261" coordsize="10,20" path="m2617,2281l2626,2281,2626,2261,2617,2261,2617,2281xe" filled="true" fillcolor="#000000" stroked="false">
                <v:path arrowok="t"/>
                <v:fill type="solid"/>
              </v:shape>
            </v:group>
            <v:group style="position:absolute;left:2617;top:2281;width:10;height:20" coordorigin="2617,2281" coordsize="10,20">
              <v:shape style="position:absolute;left:2617;top:2281;width:10;height:20" coordorigin="2617,2281" coordsize="10,20" path="m2617,2300l2626,2300,2626,2281,2617,2281,2617,2300xe" filled="true" fillcolor="#000000" stroked="false">
                <v:path arrowok="t"/>
                <v:fill type="solid"/>
              </v:shape>
            </v:group>
            <v:group style="position:absolute;left:2617;top:2300;width:10;height:20" coordorigin="2617,2300" coordsize="10,20">
              <v:shape style="position:absolute;left:2617;top:2300;width:10;height:20" coordorigin="2617,2300" coordsize="10,20" path="m2617,2319l2626,2319,2626,2300,2617,2300,2617,2319xe" filled="true" fillcolor="#000000" stroked="false">
                <v:path arrowok="t"/>
                <v:fill type="solid"/>
              </v:shape>
            </v:group>
            <v:group style="position:absolute;left:2617;top:2319;width:10;height:20" coordorigin="2617,2319" coordsize="10,20">
              <v:shape style="position:absolute;left:2617;top:2319;width:10;height:20" coordorigin="2617,2319" coordsize="10,20" path="m2617,2338l2626,2338,2626,2319,2617,2319,2617,2338xe" filled="true" fillcolor="#000000" stroked="false">
                <v:path arrowok="t"/>
                <v:fill type="solid"/>
              </v:shape>
            </v:group>
            <v:group style="position:absolute;left:2617;top:2338;width:10;height:20" coordorigin="2617,2338" coordsize="10,20">
              <v:shape style="position:absolute;left:2617;top:2338;width:10;height:20" coordorigin="2617,2338" coordsize="10,20" path="m2617,2357l2626,2357,2626,2338,2617,2338,2617,2357xe" filled="true" fillcolor="#000000" stroked="false">
                <v:path arrowok="t"/>
                <v:fill type="solid"/>
              </v:shape>
            </v:group>
            <v:group style="position:absolute;left:2617;top:2357;width:10;height:20" coordorigin="2617,2357" coordsize="10,20">
              <v:shape style="position:absolute;left:2617;top:2357;width:10;height:20" coordorigin="2617,2357" coordsize="10,20" path="m2617,2377l2626,2377,2626,2357,2617,2357,2617,2377xe" filled="true" fillcolor="#000000" stroked="false">
                <v:path arrowok="t"/>
                <v:fill type="solid"/>
              </v:shape>
            </v:group>
            <v:group style="position:absolute;left:2617;top:2377;width:10;height:20" coordorigin="2617,2377" coordsize="10,20">
              <v:shape style="position:absolute;left:2617;top:2377;width:10;height:20" coordorigin="2617,2377" coordsize="10,20" path="m2617,2396l2626,2396,2626,2377,2617,2377,2617,2396xe" filled="true" fillcolor="#000000" stroked="false">
                <v:path arrowok="t"/>
                <v:fill type="solid"/>
              </v:shape>
            </v:group>
            <v:group style="position:absolute;left:2617;top:2396;width:10;height:20" coordorigin="2617,2396" coordsize="10,20">
              <v:shape style="position:absolute;left:2617;top:2396;width:10;height:20" coordorigin="2617,2396" coordsize="10,20" path="m2617,2415l2626,2415,2626,2396,2617,2396,2617,2415xe" filled="true" fillcolor="#000000" stroked="false">
                <v:path arrowok="t"/>
                <v:fill type="solid"/>
              </v:shape>
            </v:group>
            <v:group style="position:absolute;left:2617;top:2415;width:10;height:20" coordorigin="2617,2415" coordsize="10,20">
              <v:shape style="position:absolute;left:2617;top:2415;width:10;height:20" coordorigin="2617,2415" coordsize="10,20" path="m2617,2434l2626,2434,2626,2415,2617,2415,2617,2434xe" filled="true" fillcolor="#000000" stroked="false">
                <v:path arrowok="t"/>
                <v:fill type="solid"/>
              </v:shape>
            </v:group>
            <v:group style="position:absolute;left:2617;top:2434;width:10;height:20" coordorigin="2617,2434" coordsize="10,20">
              <v:shape style="position:absolute;left:2617;top:2434;width:10;height:20" coordorigin="2617,2434" coordsize="10,20" path="m2617,2453l2626,2453,2626,2434,2617,2434,2617,2453xe" filled="true" fillcolor="#000000" stroked="false">
                <v:path arrowok="t"/>
                <v:fill type="solid"/>
              </v:shape>
            </v:group>
            <v:group style="position:absolute;left:2617;top:2453;width:10;height:20" coordorigin="2617,2453" coordsize="10,20">
              <v:shape style="position:absolute;left:2617;top:2453;width:10;height:20" coordorigin="2617,2453" coordsize="10,20" path="m2617,2473l2626,2473,2626,2453,2617,2453,2617,2473xe" filled="true" fillcolor="#000000" stroked="false">
                <v:path arrowok="t"/>
                <v:fill type="solid"/>
              </v:shape>
            </v:group>
            <v:group style="position:absolute;left:2617;top:2473;width:10;height:20" coordorigin="2617,2473" coordsize="10,20">
              <v:shape style="position:absolute;left:2617;top:2473;width:10;height:20" coordorigin="2617,2473" coordsize="10,20" path="m2617,2492l2626,2492,2626,2473,2617,2473,2617,2492xe" filled="true" fillcolor="#000000" stroked="false">
                <v:path arrowok="t"/>
                <v:fill type="solid"/>
              </v:shape>
            </v:group>
            <v:group style="position:absolute;left:2617;top:2492;width:10;height:20" coordorigin="2617,2492" coordsize="10,20">
              <v:shape style="position:absolute;left:2617;top:2492;width:10;height:20" coordorigin="2617,2492" coordsize="10,20" path="m2617,2511l2626,2511,2626,2492,2617,2492,2617,2511xe" filled="true" fillcolor="#000000" stroked="false">
                <v:path arrowok="t"/>
                <v:fill type="solid"/>
              </v:shape>
            </v:group>
            <v:group style="position:absolute;left:2617;top:2511;width:10;height:20" coordorigin="2617,2511" coordsize="10,20">
              <v:shape style="position:absolute;left:2617;top:2511;width:10;height:20" coordorigin="2617,2511" coordsize="10,20" path="m2617,2530l2626,2530,2626,2511,2617,2511,2617,2530xe" filled="true" fillcolor="#000000" stroked="false">
                <v:path arrowok="t"/>
                <v:fill type="solid"/>
              </v:shape>
            </v:group>
            <v:group style="position:absolute;left:2617;top:2530;width:10;height:20" coordorigin="2617,2530" coordsize="10,20">
              <v:shape style="position:absolute;left:2617;top:2530;width:10;height:20" coordorigin="2617,2530" coordsize="10,20" path="m2617,2549l2626,2549,2626,2530,2617,2530,2617,2549xe" filled="true" fillcolor="#000000" stroked="false">
                <v:path arrowok="t"/>
                <v:fill type="solid"/>
              </v:shape>
            </v:group>
            <v:group style="position:absolute;left:2617;top:2549;width:10;height:20" coordorigin="2617,2549" coordsize="10,20">
              <v:shape style="position:absolute;left:2617;top:2549;width:10;height:20" coordorigin="2617,2549" coordsize="10,20" path="m2617,2569l2626,2569,2626,2549,2617,2549,2617,2569xe" filled="true" fillcolor="#000000" stroked="false">
                <v:path arrowok="t"/>
                <v:fill type="solid"/>
              </v:shape>
            </v:group>
            <v:group style="position:absolute;left:2617;top:2569;width:10;height:20" coordorigin="2617,2569" coordsize="10,20">
              <v:shape style="position:absolute;left:2617;top:2569;width:10;height:20" coordorigin="2617,2569" coordsize="10,20" path="m2617,2588l2626,2588,2626,2569,2617,2569,2617,2588xe" filled="true" fillcolor="#000000" stroked="false">
                <v:path arrowok="t"/>
                <v:fill type="solid"/>
              </v:shape>
            </v:group>
            <v:group style="position:absolute;left:2617;top:2588;width:10;height:20" coordorigin="2617,2588" coordsize="10,20">
              <v:shape style="position:absolute;left:2617;top:2588;width:10;height:20" coordorigin="2617,2588" coordsize="10,20" path="m2617,2607l2626,2607,2626,2588,2617,2588,2617,2607xe" filled="true" fillcolor="#000000" stroked="false">
                <v:path arrowok="t"/>
                <v:fill type="solid"/>
              </v:shape>
            </v:group>
            <v:group style="position:absolute;left:2617;top:2607;width:10;height:20" coordorigin="2617,2607" coordsize="10,20">
              <v:shape style="position:absolute;left:2617;top:2607;width:10;height:20" coordorigin="2617,2607" coordsize="10,20" path="m2617,2626l2626,2626,2626,2607,2617,2607,2617,2626xe" filled="true" fillcolor="#000000" stroked="false">
                <v:path arrowok="t"/>
                <v:fill type="solid"/>
              </v:shape>
            </v:group>
            <v:group style="position:absolute;left:2617;top:2626;width:10;height:20" coordorigin="2617,2626" coordsize="10,20">
              <v:shape style="position:absolute;left:2617;top:2626;width:10;height:20" coordorigin="2617,2626" coordsize="10,20" path="m2617,2645l2626,2645,2626,2626,2617,2626,2617,2645xe" filled="true" fillcolor="#000000" stroked="false">
                <v:path arrowok="t"/>
                <v:fill type="solid"/>
              </v:shape>
            </v:group>
            <v:group style="position:absolute;left:2617;top:2645;width:10;height:20" coordorigin="2617,2645" coordsize="10,20">
              <v:shape style="position:absolute;left:2617;top:2645;width:10;height:20" coordorigin="2617,2645" coordsize="10,20" path="m2617,2665l2626,2665,2626,2645,2617,2645,2617,2665xe" filled="true" fillcolor="#000000" stroked="false">
                <v:path arrowok="t"/>
                <v:fill type="solid"/>
              </v:shape>
            </v:group>
            <v:group style="position:absolute;left:2617;top:2665;width:10;height:20" coordorigin="2617,2665" coordsize="10,20">
              <v:shape style="position:absolute;left:2617;top:2665;width:10;height:20" coordorigin="2617,2665" coordsize="10,20" path="m2617,2684l2626,2684,2626,2665,2617,2665,2617,2684xe" filled="true" fillcolor="#000000" stroked="false">
                <v:path arrowok="t"/>
                <v:fill type="solid"/>
              </v:shape>
            </v:group>
            <v:group style="position:absolute;left:2617;top:2684;width:10;height:20" coordorigin="2617,2684" coordsize="10,20">
              <v:shape style="position:absolute;left:2617;top:2684;width:10;height:20" coordorigin="2617,2684" coordsize="10,20" path="m2617,2703l2626,2703,2626,2684,2617,2684,2617,2703xe" filled="true" fillcolor="#000000" stroked="false">
                <v:path arrowok="t"/>
                <v:fill type="solid"/>
              </v:shape>
            </v:group>
            <v:group style="position:absolute;left:2617;top:2703;width:10;height:20" coordorigin="2617,2703" coordsize="10,20">
              <v:shape style="position:absolute;left:2617;top:2703;width:10;height:20" coordorigin="2617,2703" coordsize="10,20" path="m2617,2722l2626,2722,2626,2703,2617,2703,2617,2722xe" filled="true" fillcolor="#000000" stroked="false">
                <v:path arrowok="t"/>
                <v:fill type="solid"/>
              </v:shape>
            </v:group>
            <v:group style="position:absolute;left:2617;top:2722;width:10;height:20" coordorigin="2617,2722" coordsize="10,20">
              <v:shape style="position:absolute;left:2617;top:2722;width:10;height:20" coordorigin="2617,2722" coordsize="10,20" path="m2617,2741l2626,2741,2626,2722,2617,2722,2617,2741xe" filled="true" fillcolor="#000000" stroked="false">
                <v:path arrowok="t"/>
                <v:fill type="solid"/>
              </v:shape>
            </v:group>
            <v:group style="position:absolute;left:2617;top:2741;width:10;height:20" coordorigin="2617,2741" coordsize="10,20">
              <v:shape style="position:absolute;left:2617;top:2741;width:10;height:20" coordorigin="2617,2741" coordsize="10,20" path="m2617,2761l2626,2761,2626,2741,2617,2741,2617,2761xe" filled="true" fillcolor="#000000" stroked="false">
                <v:path arrowok="t"/>
                <v:fill type="solid"/>
              </v:shape>
            </v:group>
            <v:group style="position:absolute;left:2617;top:2761;width:10;height:20" coordorigin="2617,2761" coordsize="10,20">
              <v:shape style="position:absolute;left:2617;top:2761;width:10;height:20" coordorigin="2617,2761" coordsize="10,20" path="m2617,2780l2626,2780,2626,2761,2617,2761,2617,2780xe" filled="true" fillcolor="#000000" stroked="false">
                <v:path arrowok="t"/>
                <v:fill type="solid"/>
              </v:shape>
            </v:group>
            <v:group style="position:absolute;left:2617;top:2780;width:10;height:20" coordorigin="2617,2780" coordsize="10,20">
              <v:shape style="position:absolute;left:2617;top:2780;width:10;height:20" coordorigin="2617,2780" coordsize="10,20" path="m2617,2799l2626,2799,2626,2780,2617,2780,2617,2799xe" filled="true" fillcolor="#000000" stroked="false">
                <v:path arrowok="t"/>
                <v:fill type="solid"/>
              </v:shape>
            </v:group>
            <v:group style="position:absolute;left:2617;top:2799;width:10;height:20" coordorigin="2617,2799" coordsize="10,20">
              <v:shape style="position:absolute;left:2617;top:2799;width:10;height:20" coordorigin="2617,2799" coordsize="10,20" path="m2617,2818l2626,2818,2626,2799,2617,2799,2617,2818xe" filled="true" fillcolor="#000000" stroked="false">
                <v:path arrowok="t"/>
                <v:fill type="solid"/>
              </v:shape>
            </v:group>
            <v:group style="position:absolute;left:3327;top:1781;width:10;height:20" coordorigin="3327,1781" coordsize="10,20">
              <v:shape style="position:absolute;left:3327;top:1781;width:10;height:20" coordorigin="3327,1781" coordsize="10,20" path="m3327,1801l3337,1801,3337,1781,3327,1781,3327,1801xe" filled="true" fillcolor="#000000" stroked="false">
                <v:path arrowok="t"/>
                <v:fill type="solid"/>
              </v:shape>
            </v:group>
            <v:group style="position:absolute;left:3327;top:1801;width:10;height:20" coordorigin="3327,1801" coordsize="10,20">
              <v:shape style="position:absolute;left:3327;top:1801;width:10;height:20" coordorigin="3327,1801" coordsize="10,20" path="m3327,1820l3337,1820,3337,1801,3327,1801,3327,1820xe" filled="true" fillcolor="#000000" stroked="false">
                <v:path arrowok="t"/>
                <v:fill type="solid"/>
              </v:shape>
            </v:group>
            <v:group style="position:absolute;left:3327;top:1820;width:10;height:20" coordorigin="3327,1820" coordsize="10,20">
              <v:shape style="position:absolute;left:3327;top:1820;width:10;height:20" coordorigin="3327,1820" coordsize="10,20" path="m3327,1839l3337,1839,3337,1820,3327,1820,3327,1839xe" filled="true" fillcolor="#000000" stroked="false">
                <v:path arrowok="t"/>
                <v:fill type="solid"/>
              </v:shape>
            </v:group>
            <v:group style="position:absolute;left:3327;top:1839;width:10;height:20" coordorigin="3327,1839" coordsize="10,20">
              <v:shape style="position:absolute;left:3327;top:1839;width:10;height:20" coordorigin="3327,1839" coordsize="10,20" path="m3327,1858l3337,1858,3337,1839,3327,1839,3327,1858xe" filled="true" fillcolor="#000000" stroked="false">
                <v:path arrowok="t"/>
                <v:fill type="solid"/>
              </v:shape>
            </v:group>
            <v:group style="position:absolute;left:3327;top:1858;width:10;height:20" coordorigin="3327,1858" coordsize="10,20">
              <v:shape style="position:absolute;left:3327;top:1858;width:10;height:20" coordorigin="3327,1858" coordsize="10,20" path="m3327,1877l3337,1877,3337,1858,3327,1858,3327,1877xe" filled="true" fillcolor="#000000" stroked="false">
                <v:path arrowok="t"/>
                <v:fill type="solid"/>
              </v:shape>
            </v:group>
            <v:group style="position:absolute;left:3327;top:1877;width:10;height:20" coordorigin="3327,1877" coordsize="10,20">
              <v:shape style="position:absolute;left:3327;top:1877;width:10;height:20" coordorigin="3327,1877" coordsize="10,20" path="m3327,1897l3337,1897,3337,1877,3327,1877,3327,1897xe" filled="true" fillcolor="#000000" stroked="false">
                <v:path arrowok="t"/>
                <v:fill type="solid"/>
              </v:shape>
            </v:group>
            <v:group style="position:absolute;left:3327;top:1897;width:10;height:20" coordorigin="3327,1897" coordsize="10,20">
              <v:shape style="position:absolute;left:3327;top:1897;width:10;height:20" coordorigin="3327,1897" coordsize="10,20" path="m3327,1916l3337,1916,3337,1897,3327,1897,3327,1916xe" filled="true" fillcolor="#000000" stroked="false">
                <v:path arrowok="t"/>
                <v:fill type="solid"/>
              </v:shape>
            </v:group>
            <v:group style="position:absolute;left:3327;top:1916;width:10;height:20" coordorigin="3327,1916" coordsize="10,20">
              <v:shape style="position:absolute;left:3327;top:1916;width:10;height:20" coordorigin="3327,1916" coordsize="10,20" path="m3327,1935l3337,1935,3337,1916,3327,1916,3327,1935xe" filled="true" fillcolor="#000000" stroked="false">
                <v:path arrowok="t"/>
                <v:fill type="solid"/>
              </v:shape>
            </v:group>
            <v:group style="position:absolute;left:3327;top:1935;width:10;height:20" coordorigin="3327,1935" coordsize="10,20">
              <v:shape style="position:absolute;left:3327;top:1935;width:10;height:20" coordorigin="3327,1935" coordsize="10,20" path="m3327,1954l3337,1954,3337,1935,3327,1935,3327,1954xe" filled="true" fillcolor="#000000" stroked="false">
                <v:path arrowok="t"/>
                <v:fill type="solid"/>
              </v:shape>
            </v:group>
            <v:group style="position:absolute;left:3327;top:1954;width:10;height:20" coordorigin="3327,1954" coordsize="10,20">
              <v:shape style="position:absolute;left:3327;top:1954;width:10;height:20" coordorigin="3327,1954" coordsize="10,20" path="m3327,1973l3337,1973,3337,1954,3327,1954,3327,1973xe" filled="true" fillcolor="#000000" stroked="false">
                <v:path arrowok="t"/>
                <v:fill type="solid"/>
              </v:shape>
            </v:group>
            <v:group style="position:absolute;left:3327;top:1973;width:10;height:20" coordorigin="3327,1973" coordsize="10,20">
              <v:shape style="position:absolute;left:3327;top:1973;width:10;height:20" coordorigin="3327,1973" coordsize="10,20" path="m3327,1993l3337,1993,3337,1973,3327,1973,3327,1993xe" filled="true" fillcolor="#000000" stroked="false">
                <v:path arrowok="t"/>
                <v:fill type="solid"/>
              </v:shape>
            </v:group>
            <v:group style="position:absolute;left:3327;top:1993;width:10;height:20" coordorigin="3327,1993" coordsize="10,20">
              <v:shape style="position:absolute;left:3327;top:1993;width:10;height:20" coordorigin="3327,1993" coordsize="10,20" path="m3327,2012l3337,2012,3337,1993,3327,1993,3327,2012xe" filled="true" fillcolor="#000000" stroked="false">
                <v:path arrowok="t"/>
                <v:fill type="solid"/>
              </v:shape>
            </v:group>
            <v:group style="position:absolute;left:3327;top:2012;width:10;height:20" coordorigin="3327,2012" coordsize="10,20">
              <v:shape style="position:absolute;left:3327;top:2012;width:10;height:20" coordorigin="3327,2012" coordsize="10,20" path="m3327,2031l3337,2031,3337,2012,3327,2012,3327,2031xe" filled="true" fillcolor="#000000" stroked="false">
                <v:path arrowok="t"/>
                <v:fill type="solid"/>
              </v:shape>
            </v:group>
            <v:group style="position:absolute;left:3327;top:2031;width:10;height:20" coordorigin="3327,2031" coordsize="10,20">
              <v:shape style="position:absolute;left:3327;top:2031;width:10;height:20" coordorigin="3327,2031" coordsize="10,20" path="m3327,2050l3337,2050,3337,2031,3327,2031,3327,2050xe" filled="true" fillcolor="#000000" stroked="false">
                <v:path arrowok="t"/>
                <v:fill type="solid"/>
              </v:shape>
            </v:group>
            <v:group style="position:absolute;left:3327;top:2050;width:10;height:20" coordorigin="3327,2050" coordsize="10,20">
              <v:shape style="position:absolute;left:3327;top:2050;width:10;height:20" coordorigin="3327,2050" coordsize="10,20" path="m3327,2069l3337,2069,3337,2050,3327,2050,3327,2069xe" filled="true" fillcolor="#000000" stroked="false">
                <v:path arrowok="t"/>
                <v:fill type="solid"/>
              </v:shape>
            </v:group>
            <v:group style="position:absolute;left:3327;top:2069;width:10;height:20" coordorigin="3327,2069" coordsize="10,20">
              <v:shape style="position:absolute;left:3327;top:2069;width:10;height:20" coordorigin="3327,2069" coordsize="10,20" path="m3327,2089l3337,2089,3337,2069,3327,2069,3327,2089xe" filled="true" fillcolor="#000000" stroked="false">
                <v:path arrowok="t"/>
                <v:fill type="solid"/>
              </v:shape>
            </v:group>
            <v:group style="position:absolute;left:3327;top:2089;width:10;height:20" coordorigin="3327,2089" coordsize="10,20">
              <v:shape style="position:absolute;left:3327;top:2089;width:10;height:20" coordorigin="3327,2089" coordsize="10,20" path="m3327,2108l3337,2108,3337,2089,3327,2089,3327,2108xe" filled="true" fillcolor="#000000" stroked="false">
                <v:path arrowok="t"/>
                <v:fill type="solid"/>
              </v:shape>
            </v:group>
            <v:group style="position:absolute;left:3327;top:2108;width:10;height:20" coordorigin="3327,2108" coordsize="10,20">
              <v:shape style="position:absolute;left:3327;top:2108;width:10;height:20" coordorigin="3327,2108" coordsize="10,20" path="m3327,2127l3337,2127,3337,2108,3327,2108,3327,2127xe" filled="true" fillcolor="#000000" stroked="false">
                <v:path arrowok="t"/>
                <v:fill type="solid"/>
              </v:shape>
            </v:group>
            <v:group style="position:absolute;left:3327;top:2127;width:10;height:20" coordorigin="3327,2127" coordsize="10,20">
              <v:shape style="position:absolute;left:3327;top:2127;width:10;height:20" coordorigin="3327,2127" coordsize="10,20" path="m3327,2146l3337,2146,3337,2127,3327,2127,3327,2146xe" filled="true" fillcolor="#000000" stroked="false">
                <v:path arrowok="t"/>
                <v:fill type="solid"/>
              </v:shape>
            </v:group>
            <v:group style="position:absolute;left:3327;top:2146;width:10;height:20" coordorigin="3327,2146" coordsize="10,20">
              <v:shape style="position:absolute;left:3327;top:2146;width:10;height:20" coordorigin="3327,2146" coordsize="10,20" path="m3327,2165l3337,2165,3337,2146,3327,2146,3327,2165xe" filled="true" fillcolor="#000000" stroked="false">
                <v:path arrowok="t"/>
                <v:fill type="solid"/>
              </v:shape>
            </v:group>
            <v:group style="position:absolute;left:3327;top:2165;width:10;height:20" coordorigin="3327,2165" coordsize="10,20">
              <v:shape style="position:absolute;left:3327;top:2165;width:10;height:20" coordorigin="3327,2165" coordsize="10,20" path="m3327,2185l3337,2185,3337,2165,3327,2165,3327,2185xe" filled="true" fillcolor="#000000" stroked="false">
                <v:path arrowok="t"/>
                <v:fill type="solid"/>
              </v:shape>
            </v:group>
            <v:group style="position:absolute;left:3327;top:2185;width:10;height:20" coordorigin="3327,2185" coordsize="10,20">
              <v:shape style="position:absolute;left:3327;top:2185;width:10;height:20" coordorigin="3327,2185" coordsize="10,20" path="m3327,2204l3337,2204,3337,2185,3327,2185,3327,2204xe" filled="true" fillcolor="#000000" stroked="false">
                <v:path arrowok="t"/>
                <v:fill type="solid"/>
              </v:shape>
            </v:group>
            <v:group style="position:absolute;left:3327;top:2204;width:10;height:20" coordorigin="3327,2204" coordsize="10,20">
              <v:shape style="position:absolute;left:3327;top:2204;width:10;height:20" coordorigin="3327,2204" coordsize="10,20" path="m3327,2223l3337,2223,3337,2204,3327,2204,3327,2223xe" filled="true" fillcolor="#000000" stroked="false">
                <v:path arrowok="t"/>
                <v:fill type="solid"/>
              </v:shape>
            </v:group>
            <v:group style="position:absolute;left:3327;top:2223;width:10;height:20" coordorigin="3327,2223" coordsize="10,20">
              <v:shape style="position:absolute;left:3327;top:2223;width:10;height:20" coordorigin="3327,2223" coordsize="10,20" path="m3327,2242l3337,2242,3337,2223,3327,2223,3327,2242xe" filled="true" fillcolor="#000000" stroked="false">
                <v:path arrowok="t"/>
                <v:fill type="solid"/>
              </v:shape>
            </v:group>
            <v:group style="position:absolute;left:3327;top:2242;width:10;height:20" coordorigin="3327,2242" coordsize="10,20">
              <v:shape style="position:absolute;left:3327;top:2242;width:10;height:20" coordorigin="3327,2242" coordsize="10,20" path="m3327,2261l3337,2261,3337,2242,3327,2242,3327,2261xe" filled="true" fillcolor="#000000" stroked="false">
                <v:path arrowok="t"/>
                <v:fill type="solid"/>
              </v:shape>
            </v:group>
            <v:group style="position:absolute;left:3327;top:2261;width:10;height:20" coordorigin="3327,2261" coordsize="10,20">
              <v:shape style="position:absolute;left:3327;top:2261;width:10;height:20" coordorigin="3327,2261" coordsize="10,20" path="m3327,2281l3337,2281,3337,2261,3327,2261,3327,2281xe" filled="true" fillcolor="#000000" stroked="false">
                <v:path arrowok="t"/>
                <v:fill type="solid"/>
              </v:shape>
            </v:group>
            <v:group style="position:absolute;left:3327;top:2281;width:10;height:20" coordorigin="3327,2281" coordsize="10,20">
              <v:shape style="position:absolute;left:3327;top:2281;width:10;height:20" coordorigin="3327,2281" coordsize="10,20" path="m3327,2300l3337,2300,3337,2281,3327,2281,3327,2300xe" filled="true" fillcolor="#000000" stroked="false">
                <v:path arrowok="t"/>
                <v:fill type="solid"/>
              </v:shape>
            </v:group>
            <v:group style="position:absolute;left:3327;top:2300;width:10;height:20" coordorigin="3327,2300" coordsize="10,20">
              <v:shape style="position:absolute;left:3327;top:2300;width:10;height:20" coordorigin="3327,2300" coordsize="10,20" path="m3327,2319l3337,2319,3337,2300,3327,2300,3327,2319xe" filled="true" fillcolor="#000000" stroked="false">
                <v:path arrowok="t"/>
                <v:fill type="solid"/>
              </v:shape>
            </v:group>
            <v:group style="position:absolute;left:3327;top:2319;width:10;height:20" coordorigin="3327,2319" coordsize="10,20">
              <v:shape style="position:absolute;left:3327;top:2319;width:10;height:20" coordorigin="3327,2319" coordsize="10,20" path="m3327,2338l3337,2338,3337,2319,3327,2319,3327,2338xe" filled="true" fillcolor="#000000" stroked="false">
                <v:path arrowok="t"/>
                <v:fill type="solid"/>
              </v:shape>
            </v:group>
            <v:group style="position:absolute;left:3327;top:2338;width:10;height:20" coordorigin="3327,2338" coordsize="10,20">
              <v:shape style="position:absolute;left:3327;top:2338;width:10;height:20" coordorigin="3327,2338" coordsize="10,20" path="m3327,2357l3337,2357,3337,2338,3327,2338,3327,2357xe" filled="true" fillcolor="#000000" stroked="false">
                <v:path arrowok="t"/>
                <v:fill type="solid"/>
              </v:shape>
            </v:group>
            <v:group style="position:absolute;left:3327;top:2357;width:10;height:20" coordorigin="3327,2357" coordsize="10,20">
              <v:shape style="position:absolute;left:3327;top:2357;width:10;height:20" coordorigin="3327,2357" coordsize="10,20" path="m3327,2377l3337,2377,3337,2357,3327,2357,3327,2377xe" filled="true" fillcolor="#000000" stroked="false">
                <v:path arrowok="t"/>
                <v:fill type="solid"/>
              </v:shape>
            </v:group>
            <v:group style="position:absolute;left:3327;top:2377;width:10;height:20" coordorigin="3327,2377" coordsize="10,20">
              <v:shape style="position:absolute;left:3327;top:2377;width:10;height:20" coordorigin="3327,2377" coordsize="10,20" path="m3327,2396l3337,2396,3337,2377,3327,2377,3327,2396xe" filled="true" fillcolor="#000000" stroked="false">
                <v:path arrowok="t"/>
                <v:fill type="solid"/>
              </v:shape>
            </v:group>
            <v:group style="position:absolute;left:3327;top:2396;width:10;height:20" coordorigin="3327,2396" coordsize="10,20">
              <v:shape style="position:absolute;left:3327;top:2396;width:10;height:20" coordorigin="3327,2396" coordsize="10,20" path="m3327,2415l3337,2415,3337,2396,3327,2396,3327,2415xe" filled="true" fillcolor="#000000" stroked="false">
                <v:path arrowok="t"/>
                <v:fill type="solid"/>
              </v:shape>
            </v:group>
            <v:group style="position:absolute;left:3327;top:2415;width:10;height:20" coordorigin="3327,2415" coordsize="10,20">
              <v:shape style="position:absolute;left:3327;top:2415;width:10;height:20" coordorigin="3327,2415" coordsize="10,20" path="m3327,2434l3337,2434,3337,2415,3327,2415,3327,2434xe" filled="true" fillcolor="#000000" stroked="false">
                <v:path arrowok="t"/>
                <v:fill type="solid"/>
              </v:shape>
            </v:group>
            <v:group style="position:absolute;left:3327;top:2434;width:10;height:20" coordorigin="3327,2434" coordsize="10,20">
              <v:shape style="position:absolute;left:3327;top:2434;width:10;height:20" coordorigin="3327,2434" coordsize="10,20" path="m3327,2453l3337,2453,3337,2434,3327,2434,3327,2453xe" filled="true" fillcolor="#000000" stroked="false">
                <v:path arrowok="t"/>
                <v:fill type="solid"/>
              </v:shape>
            </v:group>
            <v:group style="position:absolute;left:3327;top:2453;width:10;height:20" coordorigin="3327,2453" coordsize="10,20">
              <v:shape style="position:absolute;left:3327;top:2453;width:10;height:20" coordorigin="3327,2453" coordsize="10,20" path="m3327,2473l3337,2473,3337,2453,3327,2453,3327,2473xe" filled="true" fillcolor="#000000" stroked="false">
                <v:path arrowok="t"/>
                <v:fill type="solid"/>
              </v:shape>
            </v:group>
            <v:group style="position:absolute;left:3327;top:2473;width:10;height:20" coordorigin="3327,2473" coordsize="10,20">
              <v:shape style="position:absolute;left:3327;top:2473;width:10;height:20" coordorigin="3327,2473" coordsize="10,20" path="m3327,2492l3337,2492,3337,2473,3327,2473,3327,2492xe" filled="true" fillcolor="#000000" stroked="false">
                <v:path arrowok="t"/>
                <v:fill type="solid"/>
              </v:shape>
            </v:group>
            <v:group style="position:absolute;left:3327;top:2492;width:10;height:20" coordorigin="3327,2492" coordsize="10,20">
              <v:shape style="position:absolute;left:3327;top:2492;width:10;height:20" coordorigin="3327,2492" coordsize="10,20" path="m3327,2511l3337,2511,3337,2492,3327,2492,3327,2511xe" filled="true" fillcolor="#000000" stroked="false">
                <v:path arrowok="t"/>
                <v:fill type="solid"/>
              </v:shape>
            </v:group>
            <v:group style="position:absolute;left:3327;top:2511;width:10;height:20" coordorigin="3327,2511" coordsize="10,20">
              <v:shape style="position:absolute;left:3327;top:2511;width:10;height:20" coordorigin="3327,2511" coordsize="10,20" path="m3327,2530l3337,2530,3337,2511,3327,2511,3327,2530xe" filled="true" fillcolor="#000000" stroked="false">
                <v:path arrowok="t"/>
                <v:fill type="solid"/>
              </v:shape>
            </v:group>
            <v:group style="position:absolute;left:3327;top:2530;width:10;height:20" coordorigin="3327,2530" coordsize="10,20">
              <v:shape style="position:absolute;left:3327;top:2530;width:10;height:20" coordorigin="3327,2530" coordsize="10,20" path="m3327,2549l3337,2549,3337,2530,3327,2530,3327,2549xe" filled="true" fillcolor="#000000" stroked="false">
                <v:path arrowok="t"/>
                <v:fill type="solid"/>
              </v:shape>
            </v:group>
            <v:group style="position:absolute;left:3327;top:2549;width:10;height:20" coordorigin="3327,2549" coordsize="10,20">
              <v:shape style="position:absolute;left:3327;top:2549;width:10;height:20" coordorigin="3327,2549" coordsize="10,20" path="m3327,2569l3337,2569,3337,2549,3327,2549,3327,2569xe" filled="true" fillcolor="#000000" stroked="false">
                <v:path arrowok="t"/>
                <v:fill type="solid"/>
              </v:shape>
            </v:group>
            <v:group style="position:absolute;left:3327;top:2569;width:10;height:20" coordorigin="3327,2569" coordsize="10,20">
              <v:shape style="position:absolute;left:3327;top:2569;width:10;height:20" coordorigin="3327,2569" coordsize="10,20" path="m3327,2588l3337,2588,3337,2569,3327,2569,3327,2588xe" filled="true" fillcolor="#000000" stroked="false">
                <v:path arrowok="t"/>
                <v:fill type="solid"/>
              </v:shape>
            </v:group>
            <v:group style="position:absolute;left:3327;top:2588;width:10;height:20" coordorigin="3327,2588" coordsize="10,20">
              <v:shape style="position:absolute;left:3327;top:2588;width:10;height:20" coordorigin="3327,2588" coordsize="10,20" path="m3327,2607l3337,2607,3337,2588,3327,2588,3327,2607xe" filled="true" fillcolor="#000000" stroked="false">
                <v:path arrowok="t"/>
                <v:fill type="solid"/>
              </v:shape>
            </v:group>
            <v:group style="position:absolute;left:3327;top:2607;width:10;height:20" coordorigin="3327,2607" coordsize="10,20">
              <v:shape style="position:absolute;left:3327;top:2607;width:10;height:20" coordorigin="3327,2607" coordsize="10,20" path="m3327,2626l3337,2626,3337,2607,3327,2607,3327,2626xe" filled="true" fillcolor="#000000" stroked="false">
                <v:path arrowok="t"/>
                <v:fill type="solid"/>
              </v:shape>
            </v:group>
            <v:group style="position:absolute;left:3327;top:2626;width:10;height:20" coordorigin="3327,2626" coordsize="10,20">
              <v:shape style="position:absolute;left:3327;top:2626;width:10;height:20" coordorigin="3327,2626" coordsize="10,20" path="m3327,2645l3337,2645,3337,2626,3327,2626,3327,2645xe" filled="true" fillcolor="#000000" stroked="false">
                <v:path arrowok="t"/>
                <v:fill type="solid"/>
              </v:shape>
            </v:group>
            <v:group style="position:absolute;left:3327;top:2645;width:10;height:20" coordorigin="3327,2645" coordsize="10,20">
              <v:shape style="position:absolute;left:3327;top:2645;width:10;height:20" coordorigin="3327,2645" coordsize="10,20" path="m3327,2665l3337,2665,3337,2645,3327,2645,3327,2665xe" filled="true" fillcolor="#000000" stroked="false">
                <v:path arrowok="t"/>
                <v:fill type="solid"/>
              </v:shape>
            </v:group>
            <v:group style="position:absolute;left:3327;top:2665;width:10;height:20" coordorigin="3327,2665" coordsize="10,20">
              <v:shape style="position:absolute;left:3327;top:2665;width:10;height:20" coordorigin="3327,2665" coordsize="10,20" path="m3327,2684l3337,2684,3337,2665,3327,2665,3327,2684xe" filled="true" fillcolor="#000000" stroked="false">
                <v:path arrowok="t"/>
                <v:fill type="solid"/>
              </v:shape>
            </v:group>
            <v:group style="position:absolute;left:3327;top:2684;width:10;height:20" coordorigin="3327,2684" coordsize="10,20">
              <v:shape style="position:absolute;left:3327;top:2684;width:10;height:20" coordorigin="3327,2684" coordsize="10,20" path="m3327,2703l3337,2703,3337,2684,3327,2684,3327,2703xe" filled="true" fillcolor="#000000" stroked="false">
                <v:path arrowok="t"/>
                <v:fill type="solid"/>
              </v:shape>
            </v:group>
            <v:group style="position:absolute;left:3327;top:2703;width:10;height:20" coordorigin="3327,2703" coordsize="10,20">
              <v:shape style="position:absolute;left:3327;top:2703;width:10;height:20" coordorigin="3327,2703" coordsize="10,20" path="m3327,2722l3337,2722,3337,2703,3327,2703,3327,2722xe" filled="true" fillcolor="#000000" stroked="false">
                <v:path arrowok="t"/>
                <v:fill type="solid"/>
              </v:shape>
            </v:group>
            <v:group style="position:absolute;left:3327;top:2722;width:10;height:20" coordorigin="3327,2722" coordsize="10,20">
              <v:shape style="position:absolute;left:3327;top:2722;width:10;height:20" coordorigin="3327,2722" coordsize="10,20" path="m3327,2741l3337,2741,3337,2722,3327,2722,3327,2741xe" filled="true" fillcolor="#000000" stroked="false">
                <v:path arrowok="t"/>
                <v:fill type="solid"/>
              </v:shape>
            </v:group>
            <v:group style="position:absolute;left:3327;top:2741;width:10;height:20" coordorigin="3327,2741" coordsize="10,20">
              <v:shape style="position:absolute;left:3327;top:2741;width:10;height:20" coordorigin="3327,2741" coordsize="10,20" path="m3327,2761l3337,2761,3337,2741,3327,2741,3327,2761xe" filled="true" fillcolor="#000000" stroked="false">
                <v:path arrowok="t"/>
                <v:fill type="solid"/>
              </v:shape>
            </v:group>
            <v:group style="position:absolute;left:3327;top:2761;width:10;height:20" coordorigin="3327,2761" coordsize="10,20">
              <v:shape style="position:absolute;left:3327;top:2761;width:10;height:20" coordorigin="3327,2761" coordsize="10,20" path="m3327,2780l3337,2780,3337,2761,3327,2761,3327,2780xe" filled="true" fillcolor="#000000" stroked="false">
                <v:path arrowok="t"/>
                <v:fill type="solid"/>
              </v:shape>
            </v:group>
            <v:group style="position:absolute;left:3327;top:2780;width:10;height:20" coordorigin="3327,2780" coordsize="10,20">
              <v:shape style="position:absolute;left:3327;top:2780;width:10;height:20" coordorigin="3327,2780" coordsize="10,20" path="m3327,2799l3337,2799,3337,2780,3327,2780,3327,2799xe" filled="true" fillcolor="#000000" stroked="false">
                <v:path arrowok="t"/>
                <v:fill type="solid"/>
              </v:shape>
            </v:group>
            <v:group style="position:absolute;left:3327;top:2799;width:10;height:20" coordorigin="3327,2799" coordsize="10,20">
              <v:shape style="position:absolute;left:3327;top:2799;width:10;height:20" coordorigin="3327,2799" coordsize="10,20" path="m3327,2818l3337,2818,3337,2799,3327,2799,3327,2818xe" filled="true" fillcolor="#000000" stroked="false">
                <v:path arrowok="t"/>
                <v:fill type="solid"/>
              </v:shape>
            </v:group>
            <v:group style="position:absolute;left:4489;top:1781;width:10;height:20" coordorigin="4489,1781" coordsize="10,20">
              <v:shape style="position:absolute;left:4489;top:1781;width:10;height:20" coordorigin="4489,1781" coordsize="10,20" path="m4489,1801l4498,1801,4498,1781,4489,1781,4489,1801xe" filled="true" fillcolor="#000000" stroked="false">
                <v:path arrowok="t"/>
                <v:fill type="solid"/>
              </v:shape>
            </v:group>
            <v:group style="position:absolute;left:4489;top:1801;width:10;height:20" coordorigin="4489,1801" coordsize="10,20">
              <v:shape style="position:absolute;left:4489;top:1801;width:10;height:20" coordorigin="4489,1801" coordsize="10,20" path="m4489,1820l4498,1820,4498,1801,4489,1801,4489,1820xe" filled="true" fillcolor="#000000" stroked="false">
                <v:path arrowok="t"/>
                <v:fill type="solid"/>
              </v:shape>
            </v:group>
            <v:group style="position:absolute;left:4489;top:1820;width:10;height:20" coordorigin="4489,1820" coordsize="10,20">
              <v:shape style="position:absolute;left:4489;top:1820;width:10;height:20" coordorigin="4489,1820" coordsize="10,20" path="m4489,1839l4498,1839,4498,1820,4489,1820,4489,1839xe" filled="true" fillcolor="#000000" stroked="false">
                <v:path arrowok="t"/>
                <v:fill type="solid"/>
              </v:shape>
            </v:group>
            <v:group style="position:absolute;left:4489;top:1839;width:10;height:20" coordorigin="4489,1839" coordsize="10,20">
              <v:shape style="position:absolute;left:4489;top:1839;width:10;height:20" coordorigin="4489,1839" coordsize="10,20" path="m4489,1858l4498,1858,4498,1839,4489,1839,4489,1858xe" filled="true" fillcolor="#000000" stroked="false">
                <v:path arrowok="t"/>
                <v:fill type="solid"/>
              </v:shape>
            </v:group>
            <v:group style="position:absolute;left:4489;top:1858;width:10;height:20" coordorigin="4489,1858" coordsize="10,20">
              <v:shape style="position:absolute;left:4489;top:1858;width:10;height:20" coordorigin="4489,1858" coordsize="10,20" path="m4489,1877l4498,1877,4498,1858,4489,1858,4489,1877xe" filled="true" fillcolor="#000000" stroked="false">
                <v:path arrowok="t"/>
                <v:fill type="solid"/>
              </v:shape>
            </v:group>
            <v:group style="position:absolute;left:4489;top:1877;width:10;height:20" coordorigin="4489,1877" coordsize="10,20">
              <v:shape style="position:absolute;left:4489;top:1877;width:10;height:20" coordorigin="4489,1877" coordsize="10,20" path="m4489,1897l4498,1897,4498,1877,4489,1877,4489,1897xe" filled="true" fillcolor="#000000" stroked="false">
                <v:path arrowok="t"/>
                <v:fill type="solid"/>
              </v:shape>
            </v:group>
            <v:group style="position:absolute;left:4489;top:1897;width:10;height:20" coordorigin="4489,1897" coordsize="10,20">
              <v:shape style="position:absolute;left:4489;top:1897;width:10;height:20" coordorigin="4489,1897" coordsize="10,20" path="m4489,1916l4498,1916,4498,1897,4489,1897,4489,1916xe" filled="true" fillcolor="#000000" stroked="false">
                <v:path arrowok="t"/>
                <v:fill type="solid"/>
              </v:shape>
            </v:group>
            <v:group style="position:absolute;left:4489;top:1916;width:10;height:20" coordorigin="4489,1916" coordsize="10,20">
              <v:shape style="position:absolute;left:4489;top:1916;width:10;height:20" coordorigin="4489,1916" coordsize="10,20" path="m4489,1935l4498,1935,4498,1916,4489,1916,4489,1935xe" filled="true" fillcolor="#000000" stroked="false">
                <v:path arrowok="t"/>
                <v:fill type="solid"/>
              </v:shape>
            </v:group>
            <v:group style="position:absolute;left:4489;top:1935;width:10;height:20" coordorigin="4489,1935" coordsize="10,20">
              <v:shape style="position:absolute;left:4489;top:1935;width:10;height:20" coordorigin="4489,1935" coordsize="10,20" path="m4489,1954l4498,1954,4498,1935,4489,1935,4489,1954xe" filled="true" fillcolor="#000000" stroked="false">
                <v:path arrowok="t"/>
                <v:fill type="solid"/>
              </v:shape>
            </v:group>
            <v:group style="position:absolute;left:4489;top:1954;width:10;height:20" coordorigin="4489,1954" coordsize="10,20">
              <v:shape style="position:absolute;left:4489;top:1954;width:10;height:20" coordorigin="4489,1954" coordsize="10,20" path="m4489,1973l4498,1973,4498,1954,4489,1954,4489,1973xe" filled="true" fillcolor="#000000" stroked="false">
                <v:path arrowok="t"/>
                <v:fill type="solid"/>
              </v:shape>
            </v:group>
            <v:group style="position:absolute;left:4489;top:1973;width:10;height:20" coordorigin="4489,1973" coordsize="10,20">
              <v:shape style="position:absolute;left:4489;top:1973;width:10;height:20" coordorigin="4489,1973" coordsize="10,20" path="m4489,1993l4498,1993,4498,1973,4489,1973,4489,1993xe" filled="true" fillcolor="#000000" stroked="false">
                <v:path arrowok="t"/>
                <v:fill type="solid"/>
              </v:shape>
            </v:group>
            <v:group style="position:absolute;left:4489;top:1993;width:10;height:20" coordorigin="4489,1993" coordsize="10,20">
              <v:shape style="position:absolute;left:4489;top:1993;width:10;height:20" coordorigin="4489,1993" coordsize="10,20" path="m4489,2012l4498,2012,4498,1993,4489,1993,4489,2012xe" filled="true" fillcolor="#000000" stroked="false">
                <v:path arrowok="t"/>
                <v:fill type="solid"/>
              </v:shape>
            </v:group>
            <v:group style="position:absolute;left:4489;top:2012;width:10;height:20" coordorigin="4489,2012" coordsize="10,20">
              <v:shape style="position:absolute;left:4489;top:2012;width:10;height:20" coordorigin="4489,2012" coordsize="10,20" path="m4489,2031l4498,2031,4498,2012,4489,2012,4489,2031xe" filled="true" fillcolor="#000000" stroked="false">
                <v:path arrowok="t"/>
                <v:fill type="solid"/>
              </v:shape>
            </v:group>
            <v:group style="position:absolute;left:4489;top:2031;width:10;height:20" coordorigin="4489,2031" coordsize="10,20">
              <v:shape style="position:absolute;left:4489;top:2031;width:10;height:20" coordorigin="4489,2031" coordsize="10,20" path="m4489,2050l4498,2050,4498,2031,4489,2031,4489,2050xe" filled="true" fillcolor="#000000" stroked="false">
                <v:path arrowok="t"/>
                <v:fill type="solid"/>
              </v:shape>
            </v:group>
            <v:group style="position:absolute;left:4489;top:2050;width:10;height:20" coordorigin="4489,2050" coordsize="10,20">
              <v:shape style="position:absolute;left:4489;top:2050;width:10;height:20" coordorigin="4489,2050" coordsize="10,20" path="m4489,2069l4498,2069,4498,2050,4489,2050,4489,2069xe" filled="true" fillcolor="#000000" stroked="false">
                <v:path arrowok="t"/>
                <v:fill type="solid"/>
              </v:shape>
            </v:group>
            <v:group style="position:absolute;left:4489;top:2069;width:10;height:20" coordorigin="4489,2069" coordsize="10,20">
              <v:shape style="position:absolute;left:4489;top:2069;width:10;height:20" coordorigin="4489,2069" coordsize="10,20" path="m4489,2089l4498,2089,4498,2069,4489,2069,4489,2089xe" filled="true" fillcolor="#000000" stroked="false">
                <v:path arrowok="t"/>
                <v:fill type="solid"/>
              </v:shape>
            </v:group>
            <v:group style="position:absolute;left:4489;top:2089;width:10;height:20" coordorigin="4489,2089" coordsize="10,20">
              <v:shape style="position:absolute;left:4489;top:2089;width:10;height:20" coordorigin="4489,2089" coordsize="10,20" path="m4489,2108l4498,2108,4498,2089,4489,2089,4489,2108xe" filled="true" fillcolor="#000000" stroked="false">
                <v:path arrowok="t"/>
                <v:fill type="solid"/>
              </v:shape>
            </v:group>
            <v:group style="position:absolute;left:4489;top:2108;width:10;height:20" coordorigin="4489,2108" coordsize="10,20">
              <v:shape style="position:absolute;left:4489;top:2108;width:10;height:20" coordorigin="4489,2108" coordsize="10,20" path="m4489,2127l4498,2127,4498,2108,4489,2108,4489,2127xe" filled="true" fillcolor="#000000" stroked="false">
                <v:path arrowok="t"/>
                <v:fill type="solid"/>
              </v:shape>
            </v:group>
            <v:group style="position:absolute;left:4489;top:2127;width:10;height:20" coordorigin="4489,2127" coordsize="10,20">
              <v:shape style="position:absolute;left:4489;top:2127;width:10;height:20" coordorigin="4489,2127" coordsize="10,20" path="m4489,2146l4498,2146,4498,2127,4489,2127,4489,2146xe" filled="true" fillcolor="#000000" stroked="false">
                <v:path arrowok="t"/>
                <v:fill type="solid"/>
              </v:shape>
            </v:group>
            <v:group style="position:absolute;left:4489;top:2146;width:10;height:20" coordorigin="4489,2146" coordsize="10,20">
              <v:shape style="position:absolute;left:4489;top:2146;width:10;height:20" coordorigin="4489,2146" coordsize="10,20" path="m4489,2165l4498,2165,4498,2146,4489,2146,4489,2165xe" filled="true" fillcolor="#000000" stroked="false">
                <v:path arrowok="t"/>
                <v:fill type="solid"/>
              </v:shape>
            </v:group>
            <v:group style="position:absolute;left:4489;top:2165;width:10;height:20" coordorigin="4489,2165" coordsize="10,20">
              <v:shape style="position:absolute;left:4489;top:2165;width:10;height:20" coordorigin="4489,2165" coordsize="10,20" path="m4489,2185l4498,2185,4498,2165,4489,2165,4489,2185xe" filled="true" fillcolor="#000000" stroked="false">
                <v:path arrowok="t"/>
                <v:fill type="solid"/>
              </v:shape>
            </v:group>
            <v:group style="position:absolute;left:4489;top:2185;width:10;height:20" coordorigin="4489,2185" coordsize="10,20">
              <v:shape style="position:absolute;left:4489;top:2185;width:10;height:20" coordorigin="4489,2185" coordsize="10,20" path="m4489,2204l4498,2204,4498,2185,4489,2185,4489,2204xe" filled="true" fillcolor="#000000" stroked="false">
                <v:path arrowok="t"/>
                <v:fill type="solid"/>
              </v:shape>
            </v:group>
            <v:group style="position:absolute;left:4489;top:2204;width:10;height:20" coordorigin="4489,2204" coordsize="10,20">
              <v:shape style="position:absolute;left:4489;top:2204;width:10;height:20" coordorigin="4489,2204" coordsize="10,20" path="m4489,2223l4498,2223,4498,2204,4489,2204,4489,2223xe" filled="true" fillcolor="#000000" stroked="false">
                <v:path arrowok="t"/>
                <v:fill type="solid"/>
              </v:shape>
            </v:group>
            <v:group style="position:absolute;left:4489;top:2223;width:10;height:20" coordorigin="4489,2223" coordsize="10,20">
              <v:shape style="position:absolute;left:4489;top:2223;width:10;height:20" coordorigin="4489,2223" coordsize="10,20" path="m4489,2242l4498,2242,4498,2223,4489,2223,4489,2242xe" filled="true" fillcolor="#000000" stroked="false">
                <v:path arrowok="t"/>
                <v:fill type="solid"/>
              </v:shape>
            </v:group>
            <v:group style="position:absolute;left:4489;top:2242;width:10;height:20" coordorigin="4489,2242" coordsize="10,20">
              <v:shape style="position:absolute;left:4489;top:2242;width:10;height:20" coordorigin="4489,2242" coordsize="10,20" path="m4489,2261l4498,2261,4498,2242,4489,2242,4489,2261xe" filled="true" fillcolor="#000000" stroked="false">
                <v:path arrowok="t"/>
                <v:fill type="solid"/>
              </v:shape>
            </v:group>
            <v:group style="position:absolute;left:4489;top:2261;width:10;height:20" coordorigin="4489,2261" coordsize="10,20">
              <v:shape style="position:absolute;left:4489;top:2261;width:10;height:20" coordorigin="4489,2261" coordsize="10,20" path="m4489,2281l4498,2281,4498,2261,4489,2261,4489,2281xe" filled="true" fillcolor="#000000" stroked="false">
                <v:path arrowok="t"/>
                <v:fill type="solid"/>
              </v:shape>
            </v:group>
            <v:group style="position:absolute;left:4489;top:2281;width:10;height:20" coordorigin="4489,2281" coordsize="10,20">
              <v:shape style="position:absolute;left:4489;top:2281;width:10;height:20" coordorigin="4489,2281" coordsize="10,20" path="m4489,2300l4498,2300,4498,2281,4489,2281,4489,2300xe" filled="true" fillcolor="#000000" stroked="false">
                <v:path arrowok="t"/>
                <v:fill type="solid"/>
              </v:shape>
            </v:group>
            <v:group style="position:absolute;left:4489;top:2300;width:10;height:20" coordorigin="4489,2300" coordsize="10,20">
              <v:shape style="position:absolute;left:4489;top:2300;width:10;height:20" coordorigin="4489,2300" coordsize="10,20" path="m4489,2319l4498,2319,4498,2300,4489,2300,4489,2319xe" filled="true" fillcolor="#000000" stroked="false">
                <v:path arrowok="t"/>
                <v:fill type="solid"/>
              </v:shape>
            </v:group>
            <v:group style="position:absolute;left:4489;top:2319;width:10;height:20" coordorigin="4489,2319" coordsize="10,20">
              <v:shape style="position:absolute;left:4489;top:2319;width:10;height:20" coordorigin="4489,2319" coordsize="10,20" path="m4489,2338l4498,2338,4498,2319,4489,2319,4489,2338xe" filled="true" fillcolor="#000000" stroked="false">
                <v:path arrowok="t"/>
                <v:fill type="solid"/>
              </v:shape>
            </v:group>
            <v:group style="position:absolute;left:4489;top:2338;width:10;height:20" coordorigin="4489,2338" coordsize="10,20">
              <v:shape style="position:absolute;left:4489;top:2338;width:10;height:20" coordorigin="4489,2338" coordsize="10,20" path="m4489,2357l4498,2357,4498,2338,4489,2338,4489,2357xe" filled="true" fillcolor="#000000" stroked="false">
                <v:path arrowok="t"/>
                <v:fill type="solid"/>
              </v:shape>
            </v:group>
            <v:group style="position:absolute;left:4489;top:2357;width:10;height:20" coordorigin="4489,2357" coordsize="10,20">
              <v:shape style="position:absolute;left:4489;top:2357;width:10;height:20" coordorigin="4489,2357" coordsize="10,20" path="m4489,2377l4498,2377,4498,2357,4489,2357,4489,2377xe" filled="true" fillcolor="#000000" stroked="false">
                <v:path arrowok="t"/>
                <v:fill type="solid"/>
              </v:shape>
            </v:group>
            <v:group style="position:absolute;left:4489;top:2377;width:10;height:20" coordorigin="4489,2377" coordsize="10,20">
              <v:shape style="position:absolute;left:4489;top:2377;width:10;height:20" coordorigin="4489,2377" coordsize="10,20" path="m4489,2396l4498,2396,4498,2377,4489,2377,4489,2396xe" filled="true" fillcolor="#000000" stroked="false">
                <v:path arrowok="t"/>
                <v:fill type="solid"/>
              </v:shape>
            </v:group>
            <v:group style="position:absolute;left:4489;top:2396;width:10;height:20" coordorigin="4489,2396" coordsize="10,20">
              <v:shape style="position:absolute;left:4489;top:2396;width:10;height:20" coordorigin="4489,2396" coordsize="10,20" path="m4489,2415l4498,2415,4498,2396,4489,2396,4489,2415xe" filled="true" fillcolor="#000000" stroked="false">
                <v:path arrowok="t"/>
                <v:fill type="solid"/>
              </v:shape>
            </v:group>
            <v:group style="position:absolute;left:4489;top:2415;width:10;height:20" coordorigin="4489,2415" coordsize="10,20">
              <v:shape style="position:absolute;left:4489;top:2415;width:10;height:20" coordorigin="4489,2415" coordsize="10,20" path="m4489,2434l4498,2434,4498,2415,4489,2415,4489,2434xe" filled="true" fillcolor="#000000" stroked="false">
                <v:path arrowok="t"/>
                <v:fill type="solid"/>
              </v:shape>
            </v:group>
            <v:group style="position:absolute;left:4489;top:2434;width:10;height:20" coordorigin="4489,2434" coordsize="10,20">
              <v:shape style="position:absolute;left:4489;top:2434;width:10;height:20" coordorigin="4489,2434" coordsize="10,20" path="m4489,2453l4498,2453,4498,2434,4489,2434,4489,2453xe" filled="true" fillcolor="#000000" stroked="false">
                <v:path arrowok="t"/>
                <v:fill type="solid"/>
              </v:shape>
            </v:group>
            <v:group style="position:absolute;left:4489;top:2453;width:10;height:20" coordorigin="4489,2453" coordsize="10,20">
              <v:shape style="position:absolute;left:4489;top:2453;width:10;height:20" coordorigin="4489,2453" coordsize="10,20" path="m4489,2473l4498,2473,4498,2453,4489,2453,4489,2473xe" filled="true" fillcolor="#000000" stroked="false">
                <v:path arrowok="t"/>
                <v:fill type="solid"/>
              </v:shape>
            </v:group>
            <v:group style="position:absolute;left:4489;top:2473;width:10;height:20" coordorigin="4489,2473" coordsize="10,20">
              <v:shape style="position:absolute;left:4489;top:2473;width:10;height:20" coordorigin="4489,2473" coordsize="10,20" path="m4489,2492l4498,2492,4498,2473,4489,2473,4489,2492xe" filled="true" fillcolor="#000000" stroked="false">
                <v:path arrowok="t"/>
                <v:fill type="solid"/>
              </v:shape>
            </v:group>
            <v:group style="position:absolute;left:4489;top:2492;width:10;height:20" coordorigin="4489,2492" coordsize="10,20">
              <v:shape style="position:absolute;left:4489;top:2492;width:10;height:20" coordorigin="4489,2492" coordsize="10,20" path="m4489,2511l4498,2511,4498,2492,4489,2492,4489,2511xe" filled="true" fillcolor="#000000" stroked="false">
                <v:path arrowok="t"/>
                <v:fill type="solid"/>
              </v:shape>
            </v:group>
            <v:group style="position:absolute;left:4489;top:2511;width:10;height:20" coordorigin="4489,2511" coordsize="10,20">
              <v:shape style="position:absolute;left:4489;top:2511;width:10;height:20" coordorigin="4489,2511" coordsize="10,20" path="m4489,2530l4498,2530,4498,2511,4489,2511,4489,2530xe" filled="true" fillcolor="#000000" stroked="false">
                <v:path arrowok="t"/>
                <v:fill type="solid"/>
              </v:shape>
            </v:group>
            <v:group style="position:absolute;left:4489;top:2530;width:10;height:20" coordorigin="4489,2530" coordsize="10,20">
              <v:shape style="position:absolute;left:4489;top:2530;width:10;height:20" coordorigin="4489,2530" coordsize="10,20" path="m4489,2549l4498,2549,4498,2530,4489,2530,4489,2549xe" filled="true" fillcolor="#000000" stroked="false">
                <v:path arrowok="t"/>
                <v:fill type="solid"/>
              </v:shape>
            </v:group>
            <v:group style="position:absolute;left:4489;top:2549;width:10;height:20" coordorigin="4489,2549" coordsize="10,20">
              <v:shape style="position:absolute;left:4489;top:2549;width:10;height:20" coordorigin="4489,2549" coordsize="10,20" path="m4489,2569l4498,2569,4498,2549,4489,2549,4489,2569xe" filled="true" fillcolor="#000000" stroked="false">
                <v:path arrowok="t"/>
                <v:fill type="solid"/>
              </v:shape>
            </v:group>
            <v:group style="position:absolute;left:4489;top:2569;width:10;height:20" coordorigin="4489,2569" coordsize="10,20">
              <v:shape style="position:absolute;left:4489;top:2569;width:10;height:20" coordorigin="4489,2569" coordsize="10,20" path="m4489,2588l4498,2588,4498,2569,4489,2569,4489,2588xe" filled="true" fillcolor="#000000" stroked="false">
                <v:path arrowok="t"/>
                <v:fill type="solid"/>
              </v:shape>
            </v:group>
            <v:group style="position:absolute;left:4489;top:2588;width:10;height:20" coordorigin="4489,2588" coordsize="10,20">
              <v:shape style="position:absolute;left:4489;top:2588;width:10;height:20" coordorigin="4489,2588" coordsize="10,20" path="m4489,2607l4498,2607,4498,2588,4489,2588,4489,2607xe" filled="true" fillcolor="#000000" stroked="false">
                <v:path arrowok="t"/>
                <v:fill type="solid"/>
              </v:shape>
            </v:group>
            <v:group style="position:absolute;left:4489;top:2607;width:10;height:20" coordorigin="4489,2607" coordsize="10,20">
              <v:shape style="position:absolute;left:4489;top:2607;width:10;height:20" coordorigin="4489,2607" coordsize="10,20" path="m4489,2626l4498,2626,4498,2607,4489,2607,4489,2626xe" filled="true" fillcolor="#000000" stroked="false">
                <v:path arrowok="t"/>
                <v:fill type="solid"/>
              </v:shape>
            </v:group>
            <v:group style="position:absolute;left:4489;top:2626;width:10;height:20" coordorigin="4489,2626" coordsize="10,20">
              <v:shape style="position:absolute;left:4489;top:2626;width:10;height:20" coordorigin="4489,2626" coordsize="10,20" path="m4489,2645l4498,2645,4498,2626,4489,2626,4489,2645xe" filled="true" fillcolor="#000000" stroked="false">
                <v:path arrowok="t"/>
                <v:fill type="solid"/>
              </v:shape>
            </v:group>
            <v:group style="position:absolute;left:4489;top:2645;width:10;height:20" coordorigin="4489,2645" coordsize="10,20">
              <v:shape style="position:absolute;left:4489;top:2645;width:10;height:20" coordorigin="4489,2645" coordsize="10,20" path="m4489,2665l4498,2665,4498,2645,4489,2645,4489,2665xe" filled="true" fillcolor="#000000" stroked="false">
                <v:path arrowok="t"/>
                <v:fill type="solid"/>
              </v:shape>
            </v:group>
            <v:group style="position:absolute;left:4489;top:2665;width:10;height:20" coordorigin="4489,2665" coordsize="10,20">
              <v:shape style="position:absolute;left:4489;top:2665;width:10;height:20" coordorigin="4489,2665" coordsize="10,20" path="m4489,2684l4498,2684,4498,2665,4489,2665,4489,2684xe" filled="true" fillcolor="#000000" stroked="false">
                <v:path arrowok="t"/>
                <v:fill type="solid"/>
              </v:shape>
            </v:group>
            <v:group style="position:absolute;left:4489;top:2684;width:10;height:20" coordorigin="4489,2684" coordsize="10,20">
              <v:shape style="position:absolute;left:4489;top:2684;width:10;height:20" coordorigin="4489,2684" coordsize="10,20" path="m4489,2703l4498,2703,4498,2684,4489,2684,4489,2703xe" filled="true" fillcolor="#000000" stroked="false">
                <v:path arrowok="t"/>
                <v:fill type="solid"/>
              </v:shape>
            </v:group>
            <v:group style="position:absolute;left:4489;top:2703;width:10;height:20" coordorigin="4489,2703" coordsize="10,20">
              <v:shape style="position:absolute;left:4489;top:2703;width:10;height:20" coordorigin="4489,2703" coordsize="10,20" path="m4489,2722l4498,2722,4498,2703,4489,2703,4489,2722xe" filled="true" fillcolor="#000000" stroked="false">
                <v:path arrowok="t"/>
                <v:fill type="solid"/>
              </v:shape>
            </v:group>
            <v:group style="position:absolute;left:4489;top:2722;width:10;height:20" coordorigin="4489,2722" coordsize="10,20">
              <v:shape style="position:absolute;left:4489;top:2722;width:10;height:20" coordorigin="4489,2722" coordsize="10,20" path="m4489,2741l4498,2741,4498,2722,4489,2722,4489,2741xe" filled="true" fillcolor="#000000" stroked="false">
                <v:path arrowok="t"/>
                <v:fill type="solid"/>
              </v:shape>
            </v:group>
            <v:group style="position:absolute;left:4489;top:2741;width:10;height:20" coordorigin="4489,2741" coordsize="10,20">
              <v:shape style="position:absolute;left:4489;top:2741;width:10;height:20" coordorigin="4489,2741" coordsize="10,20" path="m4489,2761l4498,2761,4498,2741,4489,2741,4489,2761xe" filled="true" fillcolor="#000000" stroked="false">
                <v:path arrowok="t"/>
                <v:fill type="solid"/>
              </v:shape>
            </v:group>
            <v:group style="position:absolute;left:4489;top:2761;width:10;height:20" coordorigin="4489,2761" coordsize="10,20">
              <v:shape style="position:absolute;left:4489;top:2761;width:10;height:20" coordorigin="4489,2761" coordsize="10,20" path="m4489,2780l4498,2780,4498,2761,4489,2761,4489,2780xe" filled="true" fillcolor="#000000" stroked="false">
                <v:path arrowok="t"/>
                <v:fill type="solid"/>
              </v:shape>
            </v:group>
            <v:group style="position:absolute;left:4489;top:2780;width:10;height:20" coordorigin="4489,2780" coordsize="10,20">
              <v:shape style="position:absolute;left:4489;top:2780;width:10;height:20" coordorigin="4489,2780" coordsize="10,20" path="m4489,2799l4498,2799,4498,2780,4489,2780,4489,2799xe" filled="true" fillcolor="#000000" stroked="false">
                <v:path arrowok="t"/>
                <v:fill type="solid"/>
              </v:shape>
            </v:group>
            <v:group style="position:absolute;left:4489;top:2799;width:10;height:20" coordorigin="4489,2799" coordsize="10,20">
              <v:shape style="position:absolute;left:4489;top:2799;width:10;height:20" coordorigin="4489,2799" coordsize="10,20" path="m4489,2818l4498,2818,4498,2799,4489,2799,4489,2818xe" filled="true" fillcolor="#000000" stroked="false">
                <v:path arrowok="t"/>
                <v:fill type="solid"/>
              </v:shape>
            </v:group>
            <v:group style="position:absolute;left:5199;top:1781;width:10;height:20" coordorigin="5199,1781" coordsize="10,20">
              <v:shape style="position:absolute;left:5199;top:1781;width:10;height:20" coordorigin="5199,1781" coordsize="10,20" path="m5199,1801l5209,1801,5209,1781,5199,1781,5199,1801xe" filled="true" fillcolor="#000000" stroked="false">
                <v:path arrowok="t"/>
                <v:fill type="solid"/>
              </v:shape>
            </v:group>
            <v:group style="position:absolute;left:5199;top:1801;width:10;height:20" coordorigin="5199,1801" coordsize="10,20">
              <v:shape style="position:absolute;left:5199;top:1801;width:10;height:20" coordorigin="5199,1801" coordsize="10,20" path="m5199,1820l5209,1820,5209,1801,5199,1801,5199,1820xe" filled="true" fillcolor="#000000" stroked="false">
                <v:path arrowok="t"/>
                <v:fill type="solid"/>
              </v:shape>
            </v:group>
            <v:group style="position:absolute;left:5199;top:1820;width:10;height:20" coordorigin="5199,1820" coordsize="10,20">
              <v:shape style="position:absolute;left:5199;top:1820;width:10;height:20" coordorigin="5199,1820" coordsize="10,20" path="m5199,1839l5209,1839,5209,1820,5199,1820,5199,1839xe" filled="true" fillcolor="#000000" stroked="false">
                <v:path arrowok="t"/>
                <v:fill type="solid"/>
              </v:shape>
            </v:group>
            <v:group style="position:absolute;left:5199;top:1839;width:10;height:20" coordorigin="5199,1839" coordsize="10,20">
              <v:shape style="position:absolute;left:5199;top:1839;width:10;height:20" coordorigin="5199,1839" coordsize="10,20" path="m5199,1858l5209,1858,5209,1839,5199,1839,5199,1858xe" filled="true" fillcolor="#000000" stroked="false">
                <v:path arrowok="t"/>
                <v:fill type="solid"/>
              </v:shape>
            </v:group>
            <v:group style="position:absolute;left:5199;top:1858;width:10;height:20" coordorigin="5199,1858" coordsize="10,20">
              <v:shape style="position:absolute;left:5199;top:1858;width:10;height:20" coordorigin="5199,1858" coordsize="10,20" path="m5199,1877l5209,1877,5209,1858,5199,1858,5199,1877xe" filled="true" fillcolor="#000000" stroked="false">
                <v:path arrowok="t"/>
                <v:fill type="solid"/>
              </v:shape>
            </v:group>
            <v:group style="position:absolute;left:5199;top:1877;width:10;height:20" coordorigin="5199,1877" coordsize="10,20">
              <v:shape style="position:absolute;left:5199;top:1877;width:10;height:20" coordorigin="5199,1877" coordsize="10,20" path="m5199,1897l5209,1897,5209,1877,5199,1877,5199,1897xe" filled="true" fillcolor="#000000" stroked="false">
                <v:path arrowok="t"/>
                <v:fill type="solid"/>
              </v:shape>
            </v:group>
            <v:group style="position:absolute;left:5199;top:1897;width:10;height:20" coordorigin="5199,1897" coordsize="10,20">
              <v:shape style="position:absolute;left:5199;top:1897;width:10;height:20" coordorigin="5199,1897" coordsize="10,20" path="m5199,1916l5209,1916,5209,1897,5199,1897,5199,1916xe" filled="true" fillcolor="#000000" stroked="false">
                <v:path arrowok="t"/>
                <v:fill type="solid"/>
              </v:shape>
            </v:group>
            <v:group style="position:absolute;left:5199;top:1916;width:10;height:20" coordorigin="5199,1916" coordsize="10,20">
              <v:shape style="position:absolute;left:5199;top:1916;width:10;height:20" coordorigin="5199,1916" coordsize="10,20" path="m5199,1935l5209,1935,5209,1916,5199,1916,5199,1935xe" filled="true" fillcolor="#000000" stroked="false">
                <v:path arrowok="t"/>
                <v:fill type="solid"/>
              </v:shape>
            </v:group>
            <v:group style="position:absolute;left:5199;top:1935;width:10;height:20" coordorigin="5199,1935" coordsize="10,20">
              <v:shape style="position:absolute;left:5199;top:1935;width:10;height:20" coordorigin="5199,1935" coordsize="10,20" path="m5199,1954l5209,1954,5209,1935,5199,1935,5199,1954xe" filled="true" fillcolor="#000000" stroked="false">
                <v:path arrowok="t"/>
                <v:fill type="solid"/>
              </v:shape>
            </v:group>
            <v:group style="position:absolute;left:5199;top:1954;width:10;height:20" coordorigin="5199,1954" coordsize="10,20">
              <v:shape style="position:absolute;left:5199;top:1954;width:10;height:20" coordorigin="5199,1954" coordsize="10,20" path="m5199,1973l5209,1973,5209,1954,5199,1954,5199,1973xe" filled="true" fillcolor="#000000" stroked="false">
                <v:path arrowok="t"/>
                <v:fill type="solid"/>
              </v:shape>
            </v:group>
            <v:group style="position:absolute;left:5199;top:1973;width:10;height:20" coordorigin="5199,1973" coordsize="10,20">
              <v:shape style="position:absolute;left:5199;top:1973;width:10;height:20" coordorigin="5199,1973" coordsize="10,20" path="m5199,1993l5209,1993,5209,1973,5199,1973,5199,1993xe" filled="true" fillcolor="#000000" stroked="false">
                <v:path arrowok="t"/>
                <v:fill type="solid"/>
              </v:shape>
            </v:group>
            <v:group style="position:absolute;left:5199;top:1993;width:10;height:20" coordorigin="5199,1993" coordsize="10,20">
              <v:shape style="position:absolute;left:5199;top:1993;width:10;height:20" coordorigin="5199,1993" coordsize="10,20" path="m5199,2012l5209,2012,5209,1993,5199,1993,5199,2012xe" filled="true" fillcolor="#000000" stroked="false">
                <v:path arrowok="t"/>
                <v:fill type="solid"/>
              </v:shape>
            </v:group>
            <v:group style="position:absolute;left:5199;top:2012;width:10;height:20" coordorigin="5199,2012" coordsize="10,20">
              <v:shape style="position:absolute;left:5199;top:2012;width:10;height:20" coordorigin="5199,2012" coordsize="10,20" path="m5199,2031l5209,2031,5209,2012,5199,2012,5199,2031xe" filled="true" fillcolor="#000000" stroked="false">
                <v:path arrowok="t"/>
                <v:fill type="solid"/>
              </v:shape>
            </v:group>
            <v:group style="position:absolute;left:5199;top:2031;width:10;height:20" coordorigin="5199,2031" coordsize="10,20">
              <v:shape style="position:absolute;left:5199;top:2031;width:10;height:20" coordorigin="5199,2031" coordsize="10,20" path="m5199,2050l5209,2050,5209,2031,5199,2031,5199,2050xe" filled="true" fillcolor="#000000" stroked="false">
                <v:path arrowok="t"/>
                <v:fill type="solid"/>
              </v:shape>
            </v:group>
            <v:group style="position:absolute;left:5199;top:2050;width:10;height:20" coordorigin="5199,2050" coordsize="10,20">
              <v:shape style="position:absolute;left:5199;top:2050;width:10;height:20" coordorigin="5199,2050" coordsize="10,20" path="m5199,2069l5209,2069,5209,2050,5199,2050,5199,2069xe" filled="true" fillcolor="#000000" stroked="false">
                <v:path arrowok="t"/>
                <v:fill type="solid"/>
              </v:shape>
            </v:group>
            <v:group style="position:absolute;left:5199;top:2069;width:10;height:20" coordorigin="5199,2069" coordsize="10,20">
              <v:shape style="position:absolute;left:5199;top:2069;width:10;height:20" coordorigin="5199,2069" coordsize="10,20" path="m5199,2089l5209,2089,5209,2069,5199,2069,5199,2089xe" filled="true" fillcolor="#000000" stroked="false">
                <v:path arrowok="t"/>
                <v:fill type="solid"/>
              </v:shape>
            </v:group>
            <v:group style="position:absolute;left:5199;top:2089;width:10;height:20" coordorigin="5199,2089" coordsize="10,20">
              <v:shape style="position:absolute;left:5199;top:2089;width:10;height:20" coordorigin="5199,2089" coordsize="10,20" path="m5199,2108l5209,2108,5209,2089,5199,2089,5199,2108xe" filled="true" fillcolor="#000000" stroked="false">
                <v:path arrowok="t"/>
                <v:fill type="solid"/>
              </v:shape>
            </v:group>
            <v:group style="position:absolute;left:5199;top:2108;width:10;height:20" coordorigin="5199,2108" coordsize="10,20">
              <v:shape style="position:absolute;left:5199;top:2108;width:10;height:20" coordorigin="5199,2108" coordsize="10,20" path="m5199,2127l5209,2127,5209,2108,5199,2108,5199,2127xe" filled="true" fillcolor="#000000" stroked="false">
                <v:path arrowok="t"/>
                <v:fill type="solid"/>
              </v:shape>
            </v:group>
            <v:group style="position:absolute;left:5199;top:2127;width:10;height:20" coordorigin="5199,2127" coordsize="10,20">
              <v:shape style="position:absolute;left:5199;top:2127;width:10;height:20" coordorigin="5199,2127" coordsize="10,20" path="m5199,2146l5209,2146,5209,2127,5199,2127,5199,2146xe" filled="true" fillcolor="#000000" stroked="false">
                <v:path arrowok="t"/>
                <v:fill type="solid"/>
              </v:shape>
            </v:group>
            <v:group style="position:absolute;left:5199;top:2146;width:10;height:20" coordorigin="5199,2146" coordsize="10,20">
              <v:shape style="position:absolute;left:5199;top:2146;width:10;height:20" coordorigin="5199,2146" coordsize="10,20" path="m5199,2165l5209,2165,5209,2146,5199,2146,5199,2165xe" filled="true" fillcolor="#000000" stroked="false">
                <v:path arrowok="t"/>
                <v:fill type="solid"/>
              </v:shape>
            </v:group>
            <v:group style="position:absolute;left:5199;top:2165;width:10;height:20" coordorigin="5199,2165" coordsize="10,20">
              <v:shape style="position:absolute;left:5199;top:2165;width:10;height:20" coordorigin="5199,2165" coordsize="10,20" path="m5199,2185l5209,2185,5209,2165,5199,2165,5199,2185xe" filled="true" fillcolor="#000000" stroked="false">
                <v:path arrowok="t"/>
                <v:fill type="solid"/>
              </v:shape>
            </v:group>
            <v:group style="position:absolute;left:5199;top:2185;width:10;height:20" coordorigin="5199,2185" coordsize="10,20">
              <v:shape style="position:absolute;left:5199;top:2185;width:10;height:20" coordorigin="5199,2185" coordsize="10,20" path="m5199,2204l5209,2204,5209,2185,5199,2185,5199,2204xe" filled="true" fillcolor="#000000" stroked="false">
                <v:path arrowok="t"/>
                <v:fill type="solid"/>
              </v:shape>
            </v:group>
            <v:group style="position:absolute;left:5199;top:2204;width:10;height:20" coordorigin="5199,2204" coordsize="10,20">
              <v:shape style="position:absolute;left:5199;top:2204;width:10;height:20" coordorigin="5199,2204" coordsize="10,20" path="m5199,2223l5209,2223,5209,2204,5199,2204,5199,2223xe" filled="true" fillcolor="#000000" stroked="false">
                <v:path arrowok="t"/>
                <v:fill type="solid"/>
              </v:shape>
            </v:group>
            <v:group style="position:absolute;left:5199;top:2223;width:10;height:20" coordorigin="5199,2223" coordsize="10,20">
              <v:shape style="position:absolute;left:5199;top:2223;width:10;height:20" coordorigin="5199,2223" coordsize="10,20" path="m5199,2242l5209,2242,5209,2223,5199,2223,5199,2242xe" filled="true" fillcolor="#000000" stroked="false">
                <v:path arrowok="t"/>
                <v:fill type="solid"/>
              </v:shape>
            </v:group>
            <v:group style="position:absolute;left:5199;top:2242;width:10;height:20" coordorigin="5199,2242" coordsize="10,20">
              <v:shape style="position:absolute;left:5199;top:2242;width:10;height:20" coordorigin="5199,2242" coordsize="10,20" path="m5199,2261l5209,2261,5209,2242,5199,2242,5199,2261xe" filled="true" fillcolor="#000000" stroked="false">
                <v:path arrowok="t"/>
                <v:fill type="solid"/>
              </v:shape>
            </v:group>
            <v:group style="position:absolute;left:5199;top:2261;width:10;height:20" coordorigin="5199,2261" coordsize="10,20">
              <v:shape style="position:absolute;left:5199;top:2261;width:10;height:20" coordorigin="5199,2261" coordsize="10,20" path="m5199,2281l5209,2281,5209,2261,5199,2261,5199,2281xe" filled="true" fillcolor="#000000" stroked="false">
                <v:path arrowok="t"/>
                <v:fill type="solid"/>
              </v:shape>
            </v:group>
            <v:group style="position:absolute;left:5199;top:2281;width:10;height:20" coordorigin="5199,2281" coordsize="10,20">
              <v:shape style="position:absolute;left:5199;top:2281;width:10;height:20" coordorigin="5199,2281" coordsize="10,20" path="m5199,2300l5209,2300,5209,2281,5199,2281,5199,2300xe" filled="true" fillcolor="#000000" stroked="false">
                <v:path arrowok="t"/>
                <v:fill type="solid"/>
              </v:shape>
            </v:group>
            <v:group style="position:absolute;left:5199;top:2300;width:10;height:20" coordorigin="5199,2300" coordsize="10,20">
              <v:shape style="position:absolute;left:5199;top:2300;width:10;height:20" coordorigin="5199,2300" coordsize="10,20" path="m5199,2319l5209,2319,5209,2300,5199,2300,5199,2319xe" filled="true" fillcolor="#000000" stroked="false">
                <v:path arrowok="t"/>
                <v:fill type="solid"/>
              </v:shape>
            </v:group>
            <v:group style="position:absolute;left:5199;top:2319;width:10;height:20" coordorigin="5199,2319" coordsize="10,20">
              <v:shape style="position:absolute;left:5199;top:2319;width:10;height:20" coordorigin="5199,2319" coordsize="10,20" path="m5199,2338l5209,2338,5209,2319,5199,2319,5199,2338xe" filled="true" fillcolor="#000000" stroked="false">
                <v:path arrowok="t"/>
                <v:fill type="solid"/>
              </v:shape>
            </v:group>
            <v:group style="position:absolute;left:5199;top:2338;width:10;height:20" coordorigin="5199,2338" coordsize="10,20">
              <v:shape style="position:absolute;left:5199;top:2338;width:10;height:20" coordorigin="5199,2338" coordsize="10,20" path="m5199,2357l5209,2357,5209,2338,5199,2338,5199,2357xe" filled="true" fillcolor="#000000" stroked="false">
                <v:path arrowok="t"/>
                <v:fill type="solid"/>
              </v:shape>
            </v:group>
            <v:group style="position:absolute;left:5199;top:2357;width:10;height:20" coordorigin="5199,2357" coordsize="10,20">
              <v:shape style="position:absolute;left:5199;top:2357;width:10;height:20" coordorigin="5199,2357" coordsize="10,20" path="m5199,2377l5209,2377,5209,2357,5199,2357,5199,2377xe" filled="true" fillcolor="#000000" stroked="false">
                <v:path arrowok="t"/>
                <v:fill type="solid"/>
              </v:shape>
            </v:group>
            <v:group style="position:absolute;left:5199;top:2377;width:10;height:20" coordorigin="5199,2377" coordsize="10,20">
              <v:shape style="position:absolute;left:5199;top:2377;width:10;height:20" coordorigin="5199,2377" coordsize="10,20" path="m5199,2396l5209,2396,5209,2377,5199,2377,5199,2396xe" filled="true" fillcolor="#000000" stroked="false">
                <v:path arrowok="t"/>
                <v:fill type="solid"/>
              </v:shape>
            </v:group>
            <v:group style="position:absolute;left:5199;top:2396;width:10;height:20" coordorigin="5199,2396" coordsize="10,20">
              <v:shape style="position:absolute;left:5199;top:2396;width:10;height:20" coordorigin="5199,2396" coordsize="10,20" path="m5199,2415l5209,2415,5209,2396,5199,2396,5199,2415xe" filled="true" fillcolor="#000000" stroked="false">
                <v:path arrowok="t"/>
                <v:fill type="solid"/>
              </v:shape>
            </v:group>
            <v:group style="position:absolute;left:5199;top:2415;width:10;height:20" coordorigin="5199,2415" coordsize="10,20">
              <v:shape style="position:absolute;left:5199;top:2415;width:10;height:20" coordorigin="5199,2415" coordsize="10,20" path="m5199,2434l5209,2434,5209,2415,5199,2415,5199,2434xe" filled="true" fillcolor="#000000" stroked="false">
                <v:path arrowok="t"/>
                <v:fill type="solid"/>
              </v:shape>
            </v:group>
            <v:group style="position:absolute;left:5199;top:2434;width:10;height:20" coordorigin="5199,2434" coordsize="10,20">
              <v:shape style="position:absolute;left:5199;top:2434;width:10;height:20" coordorigin="5199,2434" coordsize="10,20" path="m5199,2453l5209,2453,5209,2434,5199,2434,5199,2453xe" filled="true" fillcolor="#000000" stroked="false">
                <v:path arrowok="t"/>
                <v:fill type="solid"/>
              </v:shape>
            </v:group>
            <v:group style="position:absolute;left:5199;top:2453;width:10;height:20" coordorigin="5199,2453" coordsize="10,20">
              <v:shape style="position:absolute;left:5199;top:2453;width:10;height:20" coordorigin="5199,2453" coordsize="10,20" path="m5199,2473l5209,2473,5209,2453,5199,2453,5199,2473xe" filled="true" fillcolor="#000000" stroked="false">
                <v:path arrowok="t"/>
                <v:fill type="solid"/>
              </v:shape>
            </v:group>
            <v:group style="position:absolute;left:5199;top:2473;width:10;height:20" coordorigin="5199,2473" coordsize="10,20">
              <v:shape style="position:absolute;left:5199;top:2473;width:10;height:20" coordorigin="5199,2473" coordsize="10,20" path="m5199,2492l5209,2492,5209,2473,5199,2473,5199,2492xe" filled="true" fillcolor="#000000" stroked="false">
                <v:path arrowok="t"/>
                <v:fill type="solid"/>
              </v:shape>
            </v:group>
            <v:group style="position:absolute;left:5199;top:2492;width:10;height:20" coordorigin="5199,2492" coordsize="10,20">
              <v:shape style="position:absolute;left:5199;top:2492;width:10;height:20" coordorigin="5199,2492" coordsize="10,20" path="m5199,2511l5209,2511,5209,2492,5199,2492,5199,2511xe" filled="true" fillcolor="#000000" stroked="false">
                <v:path arrowok="t"/>
                <v:fill type="solid"/>
              </v:shape>
            </v:group>
            <v:group style="position:absolute;left:5199;top:2511;width:10;height:20" coordorigin="5199,2511" coordsize="10,20">
              <v:shape style="position:absolute;left:5199;top:2511;width:10;height:20" coordorigin="5199,2511" coordsize="10,20" path="m5199,2530l5209,2530,5209,2511,5199,2511,5199,2530xe" filled="true" fillcolor="#000000" stroked="false">
                <v:path arrowok="t"/>
                <v:fill type="solid"/>
              </v:shape>
            </v:group>
            <v:group style="position:absolute;left:5199;top:2530;width:10;height:20" coordorigin="5199,2530" coordsize="10,20">
              <v:shape style="position:absolute;left:5199;top:2530;width:10;height:20" coordorigin="5199,2530" coordsize="10,20" path="m5199,2549l5209,2549,5209,2530,5199,2530,5199,2549xe" filled="true" fillcolor="#000000" stroked="false">
                <v:path arrowok="t"/>
                <v:fill type="solid"/>
              </v:shape>
            </v:group>
            <v:group style="position:absolute;left:5199;top:2549;width:10;height:20" coordorigin="5199,2549" coordsize="10,20">
              <v:shape style="position:absolute;left:5199;top:2549;width:10;height:20" coordorigin="5199,2549" coordsize="10,20" path="m5199,2569l5209,2569,5209,2549,5199,2549,5199,2569xe" filled="true" fillcolor="#000000" stroked="false">
                <v:path arrowok="t"/>
                <v:fill type="solid"/>
              </v:shape>
            </v:group>
            <v:group style="position:absolute;left:5199;top:2569;width:10;height:20" coordorigin="5199,2569" coordsize="10,20">
              <v:shape style="position:absolute;left:5199;top:2569;width:10;height:20" coordorigin="5199,2569" coordsize="10,20" path="m5199,2588l5209,2588,5209,2569,5199,2569,5199,2588xe" filled="true" fillcolor="#000000" stroked="false">
                <v:path arrowok="t"/>
                <v:fill type="solid"/>
              </v:shape>
            </v:group>
            <v:group style="position:absolute;left:5199;top:2588;width:10;height:20" coordorigin="5199,2588" coordsize="10,20">
              <v:shape style="position:absolute;left:5199;top:2588;width:10;height:20" coordorigin="5199,2588" coordsize="10,20" path="m5199,2607l5209,2607,5209,2588,5199,2588,5199,2607xe" filled="true" fillcolor="#000000" stroked="false">
                <v:path arrowok="t"/>
                <v:fill type="solid"/>
              </v:shape>
            </v:group>
            <v:group style="position:absolute;left:5199;top:2607;width:10;height:20" coordorigin="5199,2607" coordsize="10,20">
              <v:shape style="position:absolute;left:5199;top:2607;width:10;height:20" coordorigin="5199,2607" coordsize="10,20" path="m5199,2626l5209,2626,5209,2607,5199,2607,5199,2626xe" filled="true" fillcolor="#000000" stroked="false">
                <v:path arrowok="t"/>
                <v:fill type="solid"/>
              </v:shape>
            </v:group>
            <v:group style="position:absolute;left:5199;top:2626;width:10;height:20" coordorigin="5199,2626" coordsize="10,20">
              <v:shape style="position:absolute;left:5199;top:2626;width:10;height:20" coordorigin="5199,2626" coordsize="10,20" path="m5199,2645l5209,2645,5209,2626,5199,2626,5199,2645xe" filled="true" fillcolor="#000000" stroked="false">
                <v:path arrowok="t"/>
                <v:fill type="solid"/>
              </v:shape>
            </v:group>
            <v:group style="position:absolute;left:5199;top:2645;width:10;height:20" coordorigin="5199,2645" coordsize="10,20">
              <v:shape style="position:absolute;left:5199;top:2645;width:10;height:20" coordorigin="5199,2645" coordsize="10,20" path="m5199,2665l5209,2665,5209,2645,5199,2645,5199,2665xe" filled="true" fillcolor="#000000" stroked="false">
                <v:path arrowok="t"/>
                <v:fill type="solid"/>
              </v:shape>
            </v:group>
            <v:group style="position:absolute;left:5199;top:2665;width:10;height:20" coordorigin="5199,2665" coordsize="10,20">
              <v:shape style="position:absolute;left:5199;top:2665;width:10;height:20" coordorigin="5199,2665" coordsize="10,20" path="m5199,2684l5209,2684,5209,2665,5199,2665,5199,2684xe" filled="true" fillcolor="#000000" stroked="false">
                <v:path arrowok="t"/>
                <v:fill type="solid"/>
              </v:shape>
            </v:group>
            <v:group style="position:absolute;left:5199;top:2684;width:10;height:20" coordorigin="5199,2684" coordsize="10,20">
              <v:shape style="position:absolute;left:5199;top:2684;width:10;height:20" coordorigin="5199,2684" coordsize="10,20" path="m5199,2703l5209,2703,5209,2684,5199,2684,5199,2703xe" filled="true" fillcolor="#000000" stroked="false">
                <v:path arrowok="t"/>
                <v:fill type="solid"/>
              </v:shape>
            </v:group>
            <v:group style="position:absolute;left:5199;top:2703;width:10;height:20" coordorigin="5199,2703" coordsize="10,20">
              <v:shape style="position:absolute;left:5199;top:2703;width:10;height:20" coordorigin="5199,2703" coordsize="10,20" path="m5199,2722l5209,2722,5209,2703,5199,2703,5199,2722xe" filled="true" fillcolor="#000000" stroked="false">
                <v:path arrowok="t"/>
                <v:fill type="solid"/>
              </v:shape>
            </v:group>
            <v:group style="position:absolute;left:5199;top:2722;width:10;height:20" coordorigin="5199,2722" coordsize="10,20">
              <v:shape style="position:absolute;left:5199;top:2722;width:10;height:20" coordorigin="5199,2722" coordsize="10,20" path="m5199,2741l5209,2741,5209,2722,5199,2722,5199,2741xe" filled="true" fillcolor="#000000" stroked="false">
                <v:path arrowok="t"/>
                <v:fill type="solid"/>
              </v:shape>
            </v:group>
            <v:group style="position:absolute;left:5199;top:2741;width:10;height:20" coordorigin="5199,2741" coordsize="10,20">
              <v:shape style="position:absolute;left:5199;top:2741;width:10;height:20" coordorigin="5199,2741" coordsize="10,20" path="m5199,2761l5209,2761,5209,2741,5199,2741,5199,2761xe" filled="true" fillcolor="#000000" stroked="false">
                <v:path arrowok="t"/>
                <v:fill type="solid"/>
              </v:shape>
            </v:group>
            <v:group style="position:absolute;left:5199;top:2761;width:10;height:20" coordorigin="5199,2761" coordsize="10,20">
              <v:shape style="position:absolute;left:5199;top:2761;width:10;height:20" coordorigin="5199,2761" coordsize="10,20" path="m5199,2780l5209,2780,5209,2761,5199,2761,5199,2780xe" filled="true" fillcolor="#000000" stroked="false">
                <v:path arrowok="t"/>
                <v:fill type="solid"/>
              </v:shape>
            </v:group>
            <v:group style="position:absolute;left:5199;top:2780;width:10;height:20" coordorigin="5199,2780" coordsize="10,20">
              <v:shape style="position:absolute;left:5199;top:2780;width:10;height:20" coordorigin="5199,2780" coordsize="10,20" path="m5199,2799l5209,2799,5209,2780,5199,2780,5199,2799xe" filled="true" fillcolor="#000000" stroked="false">
                <v:path arrowok="t"/>
                <v:fill type="solid"/>
              </v:shape>
            </v:group>
            <v:group style="position:absolute;left:5199;top:2799;width:10;height:20" coordorigin="5199,2799" coordsize="10,20">
              <v:shape style="position:absolute;left:5199;top:2799;width:10;height:20" coordorigin="5199,2799" coordsize="10,20" path="m5199,2818l5209,2818,5209,2799,5199,2799,5199,2818xe" filled="true" fillcolor="#000000" stroked="false">
                <v:path arrowok="t"/>
                <v:fill type="solid"/>
              </v:shape>
            </v:group>
            <v:group style="position:absolute;left:6452;top:1781;width:10;height:20" coordorigin="6452,1781" coordsize="10,20">
              <v:shape style="position:absolute;left:6452;top:1781;width:10;height:20" coordorigin="6452,1781" coordsize="10,20" path="m6452,1801l6462,1801,6462,1781,6452,1781,6452,1801xe" filled="true" fillcolor="#000000" stroked="false">
                <v:path arrowok="t"/>
                <v:fill type="solid"/>
              </v:shape>
            </v:group>
            <v:group style="position:absolute;left:6452;top:1801;width:10;height:20" coordorigin="6452,1801" coordsize="10,20">
              <v:shape style="position:absolute;left:6452;top:1801;width:10;height:20" coordorigin="6452,1801" coordsize="10,20" path="m6452,1820l6462,1820,6462,1801,6452,1801,6452,1820xe" filled="true" fillcolor="#000000" stroked="false">
                <v:path arrowok="t"/>
                <v:fill type="solid"/>
              </v:shape>
            </v:group>
            <v:group style="position:absolute;left:6452;top:1820;width:10;height:20" coordorigin="6452,1820" coordsize="10,20">
              <v:shape style="position:absolute;left:6452;top:1820;width:10;height:20" coordorigin="6452,1820" coordsize="10,20" path="m6452,1839l6462,1839,6462,1820,6452,1820,6452,1839xe" filled="true" fillcolor="#000000" stroked="false">
                <v:path arrowok="t"/>
                <v:fill type="solid"/>
              </v:shape>
            </v:group>
            <v:group style="position:absolute;left:6452;top:1839;width:10;height:20" coordorigin="6452,1839" coordsize="10,20">
              <v:shape style="position:absolute;left:6452;top:1839;width:10;height:20" coordorigin="6452,1839" coordsize="10,20" path="m6452,1858l6462,1858,6462,1839,6452,1839,6452,1858xe" filled="true" fillcolor="#000000" stroked="false">
                <v:path arrowok="t"/>
                <v:fill type="solid"/>
              </v:shape>
            </v:group>
            <v:group style="position:absolute;left:6452;top:1858;width:10;height:20" coordorigin="6452,1858" coordsize="10,20">
              <v:shape style="position:absolute;left:6452;top:1858;width:10;height:20" coordorigin="6452,1858" coordsize="10,20" path="m6452,1877l6462,1877,6462,1858,6452,1858,6452,1877xe" filled="true" fillcolor="#000000" stroked="false">
                <v:path arrowok="t"/>
                <v:fill type="solid"/>
              </v:shape>
            </v:group>
            <v:group style="position:absolute;left:6452;top:1877;width:10;height:20" coordorigin="6452,1877" coordsize="10,20">
              <v:shape style="position:absolute;left:6452;top:1877;width:10;height:20" coordorigin="6452,1877" coordsize="10,20" path="m6452,1897l6462,1897,6462,1877,6452,1877,6452,1897xe" filled="true" fillcolor="#000000" stroked="false">
                <v:path arrowok="t"/>
                <v:fill type="solid"/>
              </v:shape>
            </v:group>
            <v:group style="position:absolute;left:6452;top:1897;width:10;height:20" coordorigin="6452,1897" coordsize="10,20">
              <v:shape style="position:absolute;left:6452;top:1897;width:10;height:20" coordorigin="6452,1897" coordsize="10,20" path="m6452,1916l6462,1916,6462,1897,6452,1897,6452,1916xe" filled="true" fillcolor="#000000" stroked="false">
                <v:path arrowok="t"/>
                <v:fill type="solid"/>
              </v:shape>
            </v:group>
            <v:group style="position:absolute;left:6452;top:1916;width:10;height:20" coordorigin="6452,1916" coordsize="10,20">
              <v:shape style="position:absolute;left:6452;top:1916;width:10;height:20" coordorigin="6452,1916" coordsize="10,20" path="m6452,1935l6462,1935,6462,1916,6452,1916,6452,1935xe" filled="true" fillcolor="#000000" stroked="false">
                <v:path arrowok="t"/>
                <v:fill type="solid"/>
              </v:shape>
            </v:group>
            <v:group style="position:absolute;left:6452;top:1935;width:10;height:20" coordorigin="6452,1935" coordsize="10,20">
              <v:shape style="position:absolute;left:6452;top:1935;width:10;height:20" coordorigin="6452,1935" coordsize="10,20" path="m6452,1954l6462,1954,6462,1935,6452,1935,6452,1954xe" filled="true" fillcolor="#000000" stroked="false">
                <v:path arrowok="t"/>
                <v:fill type="solid"/>
              </v:shape>
            </v:group>
            <v:group style="position:absolute;left:6452;top:1954;width:10;height:20" coordorigin="6452,1954" coordsize="10,20">
              <v:shape style="position:absolute;left:6452;top:1954;width:10;height:20" coordorigin="6452,1954" coordsize="10,20" path="m6452,1973l6462,1973,6462,1954,6452,1954,6452,1973xe" filled="true" fillcolor="#000000" stroked="false">
                <v:path arrowok="t"/>
                <v:fill type="solid"/>
              </v:shape>
            </v:group>
            <v:group style="position:absolute;left:6452;top:1973;width:10;height:20" coordorigin="6452,1973" coordsize="10,20">
              <v:shape style="position:absolute;left:6452;top:1973;width:10;height:20" coordorigin="6452,1973" coordsize="10,20" path="m6452,1993l6462,1993,6462,1973,6452,1973,6452,1993xe" filled="true" fillcolor="#000000" stroked="false">
                <v:path arrowok="t"/>
                <v:fill type="solid"/>
              </v:shape>
            </v:group>
            <v:group style="position:absolute;left:6452;top:1993;width:10;height:20" coordorigin="6452,1993" coordsize="10,20">
              <v:shape style="position:absolute;left:6452;top:1993;width:10;height:20" coordorigin="6452,1993" coordsize="10,20" path="m6452,2012l6462,2012,6462,1993,6452,1993,6452,2012xe" filled="true" fillcolor="#000000" stroked="false">
                <v:path arrowok="t"/>
                <v:fill type="solid"/>
              </v:shape>
            </v:group>
            <v:group style="position:absolute;left:6452;top:2012;width:10;height:20" coordorigin="6452,2012" coordsize="10,20">
              <v:shape style="position:absolute;left:6452;top:2012;width:10;height:20" coordorigin="6452,2012" coordsize="10,20" path="m6452,2031l6462,2031,6462,2012,6452,2012,6452,2031xe" filled="true" fillcolor="#000000" stroked="false">
                <v:path arrowok="t"/>
                <v:fill type="solid"/>
              </v:shape>
            </v:group>
            <v:group style="position:absolute;left:6452;top:2031;width:10;height:20" coordorigin="6452,2031" coordsize="10,20">
              <v:shape style="position:absolute;left:6452;top:2031;width:10;height:20" coordorigin="6452,2031" coordsize="10,20" path="m6452,2050l6462,2050,6462,2031,6452,2031,6452,2050xe" filled="true" fillcolor="#000000" stroked="false">
                <v:path arrowok="t"/>
                <v:fill type="solid"/>
              </v:shape>
            </v:group>
            <v:group style="position:absolute;left:6452;top:2050;width:10;height:20" coordorigin="6452,2050" coordsize="10,20">
              <v:shape style="position:absolute;left:6452;top:2050;width:10;height:20" coordorigin="6452,2050" coordsize="10,20" path="m6452,2069l6462,2069,6462,2050,6452,2050,6452,2069xe" filled="true" fillcolor="#000000" stroked="false">
                <v:path arrowok="t"/>
                <v:fill type="solid"/>
              </v:shape>
            </v:group>
            <v:group style="position:absolute;left:6452;top:2069;width:10;height:20" coordorigin="6452,2069" coordsize="10,20">
              <v:shape style="position:absolute;left:6452;top:2069;width:10;height:20" coordorigin="6452,2069" coordsize="10,20" path="m6452,2089l6462,2089,6462,2069,6452,2069,6452,2089xe" filled="true" fillcolor="#000000" stroked="false">
                <v:path arrowok="t"/>
                <v:fill type="solid"/>
              </v:shape>
            </v:group>
            <v:group style="position:absolute;left:6452;top:2089;width:10;height:20" coordorigin="6452,2089" coordsize="10,20">
              <v:shape style="position:absolute;left:6452;top:2089;width:10;height:20" coordorigin="6452,2089" coordsize="10,20" path="m6452,2108l6462,2108,6462,2089,6452,2089,6452,2108xe" filled="true" fillcolor="#000000" stroked="false">
                <v:path arrowok="t"/>
                <v:fill type="solid"/>
              </v:shape>
            </v:group>
            <v:group style="position:absolute;left:6452;top:2108;width:10;height:20" coordorigin="6452,2108" coordsize="10,20">
              <v:shape style="position:absolute;left:6452;top:2108;width:10;height:20" coordorigin="6452,2108" coordsize="10,20" path="m6452,2127l6462,2127,6462,2108,6452,2108,6452,2127xe" filled="true" fillcolor="#000000" stroked="false">
                <v:path arrowok="t"/>
                <v:fill type="solid"/>
              </v:shape>
            </v:group>
            <v:group style="position:absolute;left:6452;top:2127;width:10;height:20" coordorigin="6452,2127" coordsize="10,20">
              <v:shape style="position:absolute;left:6452;top:2127;width:10;height:20" coordorigin="6452,2127" coordsize="10,20" path="m6452,2146l6462,2146,6462,2127,6452,2127,6452,2146xe" filled="true" fillcolor="#000000" stroked="false">
                <v:path arrowok="t"/>
                <v:fill type="solid"/>
              </v:shape>
            </v:group>
            <v:group style="position:absolute;left:6452;top:2146;width:10;height:20" coordorigin="6452,2146" coordsize="10,20">
              <v:shape style="position:absolute;left:6452;top:2146;width:10;height:20" coordorigin="6452,2146" coordsize="10,20" path="m6452,2165l6462,2165,6462,2146,6452,2146,6452,2165xe" filled="true" fillcolor="#000000" stroked="false">
                <v:path arrowok="t"/>
                <v:fill type="solid"/>
              </v:shape>
            </v:group>
            <v:group style="position:absolute;left:6452;top:2165;width:10;height:20" coordorigin="6452,2165" coordsize="10,20">
              <v:shape style="position:absolute;left:6452;top:2165;width:10;height:20" coordorigin="6452,2165" coordsize="10,20" path="m6452,2185l6462,2185,6462,2165,6452,2165,6452,2185xe" filled="true" fillcolor="#000000" stroked="false">
                <v:path arrowok="t"/>
                <v:fill type="solid"/>
              </v:shape>
            </v:group>
            <v:group style="position:absolute;left:6452;top:2185;width:10;height:20" coordorigin="6452,2185" coordsize="10,20">
              <v:shape style="position:absolute;left:6452;top:2185;width:10;height:20" coordorigin="6452,2185" coordsize="10,20" path="m6452,2204l6462,2204,6462,2185,6452,2185,6452,2204xe" filled="true" fillcolor="#000000" stroked="false">
                <v:path arrowok="t"/>
                <v:fill type="solid"/>
              </v:shape>
            </v:group>
            <v:group style="position:absolute;left:6452;top:2204;width:10;height:20" coordorigin="6452,2204" coordsize="10,20">
              <v:shape style="position:absolute;left:6452;top:2204;width:10;height:20" coordorigin="6452,2204" coordsize="10,20" path="m6452,2223l6462,2223,6462,2204,6452,2204,6452,2223xe" filled="true" fillcolor="#000000" stroked="false">
                <v:path arrowok="t"/>
                <v:fill type="solid"/>
              </v:shape>
            </v:group>
            <v:group style="position:absolute;left:6452;top:2223;width:10;height:20" coordorigin="6452,2223" coordsize="10,20">
              <v:shape style="position:absolute;left:6452;top:2223;width:10;height:20" coordorigin="6452,2223" coordsize="10,20" path="m6452,2242l6462,2242,6462,2223,6452,2223,6452,2242xe" filled="true" fillcolor="#000000" stroked="false">
                <v:path arrowok="t"/>
                <v:fill type="solid"/>
              </v:shape>
            </v:group>
            <v:group style="position:absolute;left:6452;top:2242;width:10;height:20" coordorigin="6452,2242" coordsize="10,20">
              <v:shape style="position:absolute;left:6452;top:2242;width:10;height:20" coordorigin="6452,2242" coordsize="10,20" path="m6452,2261l6462,2261,6462,2242,6452,2242,6452,2261xe" filled="true" fillcolor="#000000" stroked="false">
                <v:path arrowok="t"/>
                <v:fill type="solid"/>
              </v:shape>
            </v:group>
            <v:group style="position:absolute;left:6452;top:2261;width:10;height:20" coordorigin="6452,2261" coordsize="10,20">
              <v:shape style="position:absolute;left:6452;top:2261;width:10;height:20" coordorigin="6452,2261" coordsize="10,20" path="m6452,2281l6462,2281,6462,2261,6452,2261,6452,2281xe" filled="true" fillcolor="#000000" stroked="false">
                <v:path arrowok="t"/>
                <v:fill type="solid"/>
              </v:shape>
            </v:group>
            <v:group style="position:absolute;left:6452;top:2281;width:10;height:20" coordorigin="6452,2281" coordsize="10,20">
              <v:shape style="position:absolute;left:6452;top:2281;width:10;height:20" coordorigin="6452,2281" coordsize="10,20" path="m6452,2300l6462,2300,6462,2281,6452,2281,6452,2300xe" filled="true" fillcolor="#000000" stroked="false">
                <v:path arrowok="t"/>
                <v:fill type="solid"/>
              </v:shape>
            </v:group>
            <v:group style="position:absolute;left:6452;top:2300;width:10;height:20" coordorigin="6452,2300" coordsize="10,20">
              <v:shape style="position:absolute;left:6452;top:2300;width:10;height:20" coordorigin="6452,2300" coordsize="10,20" path="m6452,2319l6462,2319,6462,2300,6452,2300,6452,2319xe" filled="true" fillcolor="#000000" stroked="false">
                <v:path arrowok="t"/>
                <v:fill type="solid"/>
              </v:shape>
            </v:group>
            <v:group style="position:absolute;left:6452;top:2319;width:10;height:20" coordorigin="6452,2319" coordsize="10,20">
              <v:shape style="position:absolute;left:6452;top:2319;width:10;height:20" coordorigin="6452,2319" coordsize="10,20" path="m6452,2338l6462,2338,6462,2319,6452,2319,6452,2338xe" filled="true" fillcolor="#000000" stroked="false">
                <v:path arrowok="t"/>
                <v:fill type="solid"/>
              </v:shape>
            </v:group>
            <v:group style="position:absolute;left:6452;top:2338;width:10;height:20" coordorigin="6452,2338" coordsize="10,20">
              <v:shape style="position:absolute;left:6452;top:2338;width:10;height:20" coordorigin="6452,2338" coordsize="10,20" path="m6452,2357l6462,2357,6462,2338,6452,2338,6452,2357xe" filled="true" fillcolor="#000000" stroked="false">
                <v:path arrowok="t"/>
                <v:fill type="solid"/>
              </v:shape>
            </v:group>
            <v:group style="position:absolute;left:6452;top:2357;width:10;height:20" coordorigin="6452,2357" coordsize="10,20">
              <v:shape style="position:absolute;left:6452;top:2357;width:10;height:20" coordorigin="6452,2357" coordsize="10,20" path="m6452,2377l6462,2377,6462,2357,6452,2357,6452,2377xe" filled="true" fillcolor="#000000" stroked="false">
                <v:path arrowok="t"/>
                <v:fill type="solid"/>
              </v:shape>
            </v:group>
            <v:group style="position:absolute;left:6452;top:2377;width:10;height:20" coordorigin="6452,2377" coordsize="10,20">
              <v:shape style="position:absolute;left:6452;top:2377;width:10;height:20" coordorigin="6452,2377" coordsize="10,20" path="m6452,2396l6462,2396,6462,2377,6452,2377,6452,2396xe" filled="true" fillcolor="#000000" stroked="false">
                <v:path arrowok="t"/>
                <v:fill type="solid"/>
              </v:shape>
            </v:group>
            <v:group style="position:absolute;left:6452;top:2396;width:10;height:20" coordorigin="6452,2396" coordsize="10,20">
              <v:shape style="position:absolute;left:6452;top:2396;width:10;height:20" coordorigin="6452,2396" coordsize="10,20" path="m6452,2415l6462,2415,6462,2396,6452,2396,6452,2415xe" filled="true" fillcolor="#000000" stroked="false">
                <v:path arrowok="t"/>
                <v:fill type="solid"/>
              </v:shape>
            </v:group>
            <v:group style="position:absolute;left:6452;top:2415;width:10;height:20" coordorigin="6452,2415" coordsize="10,20">
              <v:shape style="position:absolute;left:6452;top:2415;width:10;height:20" coordorigin="6452,2415" coordsize="10,20" path="m6452,2434l6462,2434,6462,2415,6452,2415,6452,2434xe" filled="true" fillcolor="#000000" stroked="false">
                <v:path arrowok="t"/>
                <v:fill type="solid"/>
              </v:shape>
            </v:group>
            <v:group style="position:absolute;left:6452;top:2434;width:10;height:20" coordorigin="6452,2434" coordsize="10,20">
              <v:shape style="position:absolute;left:6452;top:2434;width:10;height:20" coordorigin="6452,2434" coordsize="10,20" path="m6452,2453l6462,2453,6462,2434,6452,2434,6452,2453xe" filled="true" fillcolor="#000000" stroked="false">
                <v:path arrowok="t"/>
                <v:fill type="solid"/>
              </v:shape>
            </v:group>
            <v:group style="position:absolute;left:6452;top:2453;width:10;height:20" coordorigin="6452,2453" coordsize="10,20">
              <v:shape style="position:absolute;left:6452;top:2453;width:10;height:20" coordorigin="6452,2453" coordsize="10,20" path="m6452,2473l6462,2473,6462,2453,6452,2453,6452,2473xe" filled="true" fillcolor="#000000" stroked="false">
                <v:path arrowok="t"/>
                <v:fill type="solid"/>
              </v:shape>
            </v:group>
            <v:group style="position:absolute;left:6452;top:2473;width:10;height:20" coordorigin="6452,2473" coordsize="10,20">
              <v:shape style="position:absolute;left:6452;top:2473;width:10;height:20" coordorigin="6452,2473" coordsize="10,20" path="m6452,2492l6462,2492,6462,2473,6452,2473,6452,2492xe" filled="true" fillcolor="#000000" stroked="false">
                <v:path arrowok="t"/>
                <v:fill type="solid"/>
              </v:shape>
            </v:group>
            <v:group style="position:absolute;left:6452;top:2492;width:10;height:20" coordorigin="6452,2492" coordsize="10,20">
              <v:shape style="position:absolute;left:6452;top:2492;width:10;height:20" coordorigin="6452,2492" coordsize="10,20" path="m6452,2511l6462,2511,6462,2492,6452,2492,6452,2511xe" filled="true" fillcolor="#000000" stroked="false">
                <v:path arrowok="t"/>
                <v:fill type="solid"/>
              </v:shape>
            </v:group>
            <v:group style="position:absolute;left:6452;top:2511;width:10;height:20" coordorigin="6452,2511" coordsize="10,20">
              <v:shape style="position:absolute;left:6452;top:2511;width:10;height:20" coordorigin="6452,2511" coordsize="10,20" path="m6452,2530l6462,2530,6462,2511,6452,2511,6452,2530xe" filled="true" fillcolor="#000000" stroked="false">
                <v:path arrowok="t"/>
                <v:fill type="solid"/>
              </v:shape>
            </v:group>
            <v:group style="position:absolute;left:6452;top:2530;width:10;height:20" coordorigin="6452,2530" coordsize="10,20">
              <v:shape style="position:absolute;left:6452;top:2530;width:10;height:20" coordorigin="6452,2530" coordsize="10,20" path="m6452,2549l6462,2549,6462,2530,6452,2530,6452,2549xe" filled="true" fillcolor="#000000" stroked="false">
                <v:path arrowok="t"/>
                <v:fill type="solid"/>
              </v:shape>
            </v:group>
            <v:group style="position:absolute;left:6452;top:2549;width:10;height:20" coordorigin="6452,2549" coordsize="10,20">
              <v:shape style="position:absolute;left:6452;top:2549;width:10;height:20" coordorigin="6452,2549" coordsize="10,20" path="m6452,2569l6462,2569,6462,2549,6452,2549,6452,2569xe" filled="true" fillcolor="#000000" stroked="false">
                <v:path arrowok="t"/>
                <v:fill type="solid"/>
              </v:shape>
            </v:group>
            <v:group style="position:absolute;left:6452;top:2569;width:10;height:20" coordorigin="6452,2569" coordsize="10,20">
              <v:shape style="position:absolute;left:6452;top:2569;width:10;height:20" coordorigin="6452,2569" coordsize="10,20" path="m6452,2588l6462,2588,6462,2569,6452,2569,6452,2588xe" filled="true" fillcolor="#000000" stroked="false">
                <v:path arrowok="t"/>
                <v:fill type="solid"/>
              </v:shape>
            </v:group>
            <v:group style="position:absolute;left:6452;top:2588;width:10;height:20" coordorigin="6452,2588" coordsize="10,20">
              <v:shape style="position:absolute;left:6452;top:2588;width:10;height:20" coordorigin="6452,2588" coordsize="10,20" path="m6452,2607l6462,2607,6462,2588,6452,2588,6452,2607xe" filled="true" fillcolor="#000000" stroked="false">
                <v:path arrowok="t"/>
                <v:fill type="solid"/>
              </v:shape>
            </v:group>
            <v:group style="position:absolute;left:6452;top:2607;width:10;height:20" coordorigin="6452,2607" coordsize="10,20">
              <v:shape style="position:absolute;left:6452;top:2607;width:10;height:20" coordorigin="6452,2607" coordsize="10,20" path="m6452,2626l6462,2626,6462,2607,6452,2607,6452,2626xe" filled="true" fillcolor="#000000" stroked="false">
                <v:path arrowok="t"/>
                <v:fill type="solid"/>
              </v:shape>
            </v:group>
            <v:group style="position:absolute;left:6452;top:2626;width:10;height:20" coordorigin="6452,2626" coordsize="10,20">
              <v:shape style="position:absolute;left:6452;top:2626;width:10;height:20" coordorigin="6452,2626" coordsize="10,20" path="m6452,2645l6462,2645,6462,2626,6452,2626,6452,2645xe" filled="true" fillcolor="#000000" stroked="false">
                <v:path arrowok="t"/>
                <v:fill type="solid"/>
              </v:shape>
            </v:group>
            <v:group style="position:absolute;left:6452;top:2645;width:10;height:20" coordorigin="6452,2645" coordsize="10,20">
              <v:shape style="position:absolute;left:6452;top:2645;width:10;height:20" coordorigin="6452,2645" coordsize="10,20" path="m6452,2665l6462,2665,6462,2645,6452,2645,6452,2665xe" filled="true" fillcolor="#000000" stroked="false">
                <v:path arrowok="t"/>
                <v:fill type="solid"/>
              </v:shape>
            </v:group>
            <v:group style="position:absolute;left:6452;top:2665;width:10;height:20" coordorigin="6452,2665" coordsize="10,20">
              <v:shape style="position:absolute;left:6452;top:2665;width:10;height:20" coordorigin="6452,2665" coordsize="10,20" path="m6452,2684l6462,2684,6462,2665,6452,2665,6452,2684xe" filled="true" fillcolor="#000000" stroked="false">
                <v:path arrowok="t"/>
                <v:fill type="solid"/>
              </v:shape>
            </v:group>
            <v:group style="position:absolute;left:6452;top:2684;width:10;height:20" coordorigin="6452,2684" coordsize="10,20">
              <v:shape style="position:absolute;left:6452;top:2684;width:10;height:20" coordorigin="6452,2684" coordsize="10,20" path="m6452,2703l6462,2703,6462,2684,6452,2684,6452,2703xe" filled="true" fillcolor="#000000" stroked="false">
                <v:path arrowok="t"/>
                <v:fill type="solid"/>
              </v:shape>
            </v:group>
            <v:group style="position:absolute;left:6452;top:2703;width:10;height:20" coordorigin="6452,2703" coordsize="10,20">
              <v:shape style="position:absolute;left:6452;top:2703;width:10;height:20" coordorigin="6452,2703" coordsize="10,20" path="m6452,2722l6462,2722,6462,2703,6452,2703,6452,2722xe" filled="true" fillcolor="#000000" stroked="false">
                <v:path arrowok="t"/>
                <v:fill type="solid"/>
              </v:shape>
            </v:group>
            <v:group style="position:absolute;left:6452;top:2722;width:10;height:20" coordorigin="6452,2722" coordsize="10,20">
              <v:shape style="position:absolute;left:6452;top:2722;width:10;height:20" coordorigin="6452,2722" coordsize="10,20" path="m6452,2741l6462,2741,6462,2722,6452,2722,6452,2741xe" filled="true" fillcolor="#000000" stroked="false">
                <v:path arrowok="t"/>
                <v:fill type="solid"/>
              </v:shape>
            </v:group>
            <v:group style="position:absolute;left:6452;top:2741;width:10;height:20" coordorigin="6452,2741" coordsize="10,20">
              <v:shape style="position:absolute;left:6452;top:2741;width:10;height:20" coordorigin="6452,2741" coordsize="10,20" path="m6452,2761l6462,2761,6462,2741,6452,2741,6452,2761xe" filled="true" fillcolor="#000000" stroked="false">
                <v:path arrowok="t"/>
                <v:fill type="solid"/>
              </v:shape>
            </v:group>
            <v:group style="position:absolute;left:6452;top:2761;width:10;height:20" coordorigin="6452,2761" coordsize="10,20">
              <v:shape style="position:absolute;left:6452;top:2761;width:10;height:20" coordorigin="6452,2761" coordsize="10,20" path="m6452,2780l6462,2780,6462,2761,6452,2761,6452,2780xe" filled="true" fillcolor="#000000" stroked="false">
                <v:path arrowok="t"/>
                <v:fill type="solid"/>
              </v:shape>
            </v:group>
            <v:group style="position:absolute;left:6452;top:2780;width:10;height:20" coordorigin="6452,2780" coordsize="10,20">
              <v:shape style="position:absolute;left:6452;top:2780;width:10;height:20" coordorigin="6452,2780" coordsize="10,20" path="m6452,2799l6462,2799,6462,2780,6452,2780,6452,2799xe" filled="true" fillcolor="#000000" stroked="false">
                <v:path arrowok="t"/>
                <v:fill type="solid"/>
              </v:shape>
            </v:group>
            <v:group style="position:absolute;left:6452;top:2799;width:10;height:20" coordorigin="6452,2799" coordsize="10,20">
              <v:shape style="position:absolute;left:6452;top:2799;width:10;height:20" coordorigin="6452,2799" coordsize="10,20" path="m6452,2818l6462,2818,6462,2799,6452,2799,6452,2818xe" filled="true" fillcolor="#000000" stroked="false">
                <v:path arrowok="t"/>
                <v:fill type="solid"/>
              </v:shape>
            </v:group>
            <v:group style="position:absolute;left:7163;top:1781;width:10;height:20" coordorigin="7163,1781" coordsize="10,20">
              <v:shape style="position:absolute;left:7163;top:1781;width:10;height:20" coordorigin="7163,1781" coordsize="10,20" path="m7163,1801l7172,1801,7172,1781,7163,1781,7163,1801xe" filled="true" fillcolor="#000000" stroked="false">
                <v:path arrowok="t"/>
                <v:fill type="solid"/>
              </v:shape>
            </v:group>
            <v:group style="position:absolute;left:7163;top:1801;width:10;height:20" coordorigin="7163,1801" coordsize="10,20">
              <v:shape style="position:absolute;left:7163;top:1801;width:10;height:20" coordorigin="7163,1801" coordsize="10,20" path="m7163,1820l7172,1820,7172,1801,7163,1801,7163,1820xe" filled="true" fillcolor="#000000" stroked="false">
                <v:path arrowok="t"/>
                <v:fill type="solid"/>
              </v:shape>
            </v:group>
            <v:group style="position:absolute;left:7163;top:1820;width:10;height:20" coordorigin="7163,1820" coordsize="10,20">
              <v:shape style="position:absolute;left:7163;top:1820;width:10;height:20" coordorigin="7163,1820" coordsize="10,20" path="m7163,1839l7172,1839,7172,1820,7163,1820,7163,1839xe" filled="true" fillcolor="#000000" stroked="false">
                <v:path arrowok="t"/>
                <v:fill type="solid"/>
              </v:shape>
            </v:group>
            <v:group style="position:absolute;left:7163;top:1839;width:10;height:20" coordorigin="7163,1839" coordsize="10,20">
              <v:shape style="position:absolute;left:7163;top:1839;width:10;height:20" coordorigin="7163,1839" coordsize="10,20" path="m7163,1858l7172,1858,7172,1839,7163,1839,7163,1858xe" filled="true" fillcolor="#000000" stroked="false">
                <v:path arrowok="t"/>
                <v:fill type="solid"/>
              </v:shape>
            </v:group>
            <v:group style="position:absolute;left:7163;top:1858;width:10;height:20" coordorigin="7163,1858" coordsize="10,20">
              <v:shape style="position:absolute;left:7163;top:1858;width:10;height:20" coordorigin="7163,1858" coordsize="10,20" path="m7163,1877l7172,1877,7172,1858,7163,1858,7163,1877xe" filled="true" fillcolor="#000000" stroked="false">
                <v:path arrowok="t"/>
                <v:fill type="solid"/>
              </v:shape>
            </v:group>
            <v:group style="position:absolute;left:7163;top:1877;width:10;height:20" coordorigin="7163,1877" coordsize="10,20">
              <v:shape style="position:absolute;left:7163;top:1877;width:10;height:20" coordorigin="7163,1877" coordsize="10,20" path="m7163,1897l7172,1897,7172,1877,7163,1877,7163,1897xe" filled="true" fillcolor="#000000" stroked="false">
                <v:path arrowok="t"/>
                <v:fill type="solid"/>
              </v:shape>
            </v:group>
            <v:group style="position:absolute;left:7163;top:1897;width:10;height:20" coordorigin="7163,1897" coordsize="10,20">
              <v:shape style="position:absolute;left:7163;top:1897;width:10;height:20" coordorigin="7163,1897" coordsize="10,20" path="m7163,1916l7172,1916,7172,1897,7163,1897,7163,1916xe" filled="true" fillcolor="#000000" stroked="false">
                <v:path arrowok="t"/>
                <v:fill type="solid"/>
              </v:shape>
            </v:group>
            <v:group style="position:absolute;left:7163;top:1916;width:10;height:20" coordorigin="7163,1916" coordsize="10,20">
              <v:shape style="position:absolute;left:7163;top:1916;width:10;height:20" coordorigin="7163,1916" coordsize="10,20" path="m7163,1935l7172,1935,7172,1916,7163,1916,7163,1935xe" filled="true" fillcolor="#000000" stroked="false">
                <v:path arrowok="t"/>
                <v:fill type="solid"/>
              </v:shape>
            </v:group>
            <v:group style="position:absolute;left:7163;top:1935;width:10;height:20" coordorigin="7163,1935" coordsize="10,20">
              <v:shape style="position:absolute;left:7163;top:1935;width:10;height:20" coordorigin="7163,1935" coordsize="10,20" path="m7163,1954l7172,1954,7172,1935,7163,1935,7163,1954xe" filled="true" fillcolor="#000000" stroked="false">
                <v:path arrowok="t"/>
                <v:fill type="solid"/>
              </v:shape>
            </v:group>
            <v:group style="position:absolute;left:7163;top:1954;width:10;height:20" coordorigin="7163,1954" coordsize="10,20">
              <v:shape style="position:absolute;left:7163;top:1954;width:10;height:20" coordorigin="7163,1954" coordsize="10,20" path="m7163,1973l7172,1973,7172,1954,7163,1954,7163,1973xe" filled="true" fillcolor="#000000" stroked="false">
                <v:path arrowok="t"/>
                <v:fill type="solid"/>
              </v:shape>
            </v:group>
            <v:group style="position:absolute;left:7163;top:1973;width:10;height:20" coordorigin="7163,1973" coordsize="10,20">
              <v:shape style="position:absolute;left:7163;top:1973;width:10;height:20" coordorigin="7163,1973" coordsize="10,20" path="m7163,1993l7172,1993,7172,1973,7163,1973,7163,1993xe" filled="true" fillcolor="#000000" stroked="false">
                <v:path arrowok="t"/>
                <v:fill type="solid"/>
              </v:shape>
            </v:group>
            <v:group style="position:absolute;left:7163;top:1993;width:10;height:20" coordorigin="7163,1993" coordsize="10,20">
              <v:shape style="position:absolute;left:7163;top:1993;width:10;height:20" coordorigin="7163,1993" coordsize="10,20" path="m7163,2012l7172,2012,7172,1993,7163,1993,7163,2012xe" filled="true" fillcolor="#000000" stroked="false">
                <v:path arrowok="t"/>
                <v:fill type="solid"/>
              </v:shape>
            </v:group>
            <v:group style="position:absolute;left:7163;top:2012;width:10;height:20" coordorigin="7163,2012" coordsize="10,20">
              <v:shape style="position:absolute;left:7163;top:2012;width:10;height:20" coordorigin="7163,2012" coordsize="10,20" path="m7163,2031l7172,2031,7172,2012,7163,2012,7163,2031xe" filled="true" fillcolor="#000000" stroked="false">
                <v:path arrowok="t"/>
                <v:fill type="solid"/>
              </v:shape>
            </v:group>
            <v:group style="position:absolute;left:7163;top:2031;width:10;height:20" coordorigin="7163,2031" coordsize="10,20">
              <v:shape style="position:absolute;left:7163;top:2031;width:10;height:20" coordorigin="7163,2031" coordsize="10,20" path="m7163,2050l7172,2050,7172,2031,7163,2031,7163,2050xe" filled="true" fillcolor="#000000" stroked="false">
                <v:path arrowok="t"/>
                <v:fill type="solid"/>
              </v:shape>
            </v:group>
            <v:group style="position:absolute;left:7163;top:2050;width:10;height:20" coordorigin="7163,2050" coordsize="10,20">
              <v:shape style="position:absolute;left:7163;top:2050;width:10;height:20" coordorigin="7163,2050" coordsize="10,20" path="m7163,2069l7172,2069,7172,2050,7163,2050,7163,2069xe" filled="true" fillcolor="#000000" stroked="false">
                <v:path arrowok="t"/>
                <v:fill type="solid"/>
              </v:shape>
            </v:group>
            <v:group style="position:absolute;left:7163;top:2069;width:10;height:20" coordorigin="7163,2069" coordsize="10,20">
              <v:shape style="position:absolute;left:7163;top:2069;width:10;height:20" coordorigin="7163,2069" coordsize="10,20" path="m7163,2089l7172,2089,7172,2069,7163,2069,7163,2089xe" filled="true" fillcolor="#000000" stroked="false">
                <v:path arrowok="t"/>
                <v:fill type="solid"/>
              </v:shape>
            </v:group>
            <v:group style="position:absolute;left:7163;top:2089;width:10;height:20" coordorigin="7163,2089" coordsize="10,20">
              <v:shape style="position:absolute;left:7163;top:2089;width:10;height:20" coordorigin="7163,2089" coordsize="10,20" path="m7163,2108l7172,2108,7172,2089,7163,2089,7163,2108xe" filled="true" fillcolor="#000000" stroked="false">
                <v:path arrowok="t"/>
                <v:fill type="solid"/>
              </v:shape>
            </v:group>
            <v:group style="position:absolute;left:7163;top:2108;width:10;height:20" coordorigin="7163,2108" coordsize="10,20">
              <v:shape style="position:absolute;left:7163;top:2108;width:10;height:20" coordorigin="7163,2108" coordsize="10,20" path="m7163,2127l7172,2127,7172,2108,7163,2108,7163,2127xe" filled="true" fillcolor="#000000" stroked="false">
                <v:path arrowok="t"/>
                <v:fill type="solid"/>
              </v:shape>
            </v:group>
            <v:group style="position:absolute;left:7163;top:2127;width:10;height:20" coordorigin="7163,2127" coordsize="10,20">
              <v:shape style="position:absolute;left:7163;top:2127;width:10;height:20" coordorigin="7163,2127" coordsize="10,20" path="m7163,2146l7172,2146,7172,2127,7163,2127,7163,2146xe" filled="true" fillcolor="#000000" stroked="false">
                <v:path arrowok="t"/>
                <v:fill type="solid"/>
              </v:shape>
            </v:group>
            <v:group style="position:absolute;left:7163;top:2146;width:10;height:20" coordorigin="7163,2146" coordsize="10,20">
              <v:shape style="position:absolute;left:7163;top:2146;width:10;height:20" coordorigin="7163,2146" coordsize="10,20" path="m7163,2165l7172,2165,7172,2146,7163,2146,7163,2165xe" filled="true" fillcolor="#000000" stroked="false">
                <v:path arrowok="t"/>
                <v:fill type="solid"/>
              </v:shape>
            </v:group>
            <v:group style="position:absolute;left:7163;top:2165;width:10;height:20" coordorigin="7163,2165" coordsize="10,20">
              <v:shape style="position:absolute;left:7163;top:2165;width:10;height:20" coordorigin="7163,2165" coordsize="10,20" path="m7163,2185l7172,2185,7172,2165,7163,2165,7163,2185xe" filled="true" fillcolor="#000000" stroked="false">
                <v:path arrowok="t"/>
                <v:fill type="solid"/>
              </v:shape>
            </v:group>
            <v:group style="position:absolute;left:7163;top:2185;width:10;height:20" coordorigin="7163,2185" coordsize="10,20">
              <v:shape style="position:absolute;left:7163;top:2185;width:10;height:20" coordorigin="7163,2185" coordsize="10,20" path="m7163,2204l7172,2204,7172,2185,7163,2185,7163,2204xe" filled="true" fillcolor="#000000" stroked="false">
                <v:path arrowok="t"/>
                <v:fill type="solid"/>
              </v:shape>
            </v:group>
            <v:group style="position:absolute;left:7163;top:2204;width:10;height:20" coordorigin="7163,2204" coordsize="10,20">
              <v:shape style="position:absolute;left:7163;top:2204;width:10;height:20" coordorigin="7163,2204" coordsize="10,20" path="m7163,2223l7172,2223,7172,2204,7163,2204,7163,2223xe" filled="true" fillcolor="#000000" stroked="false">
                <v:path arrowok="t"/>
                <v:fill type="solid"/>
              </v:shape>
            </v:group>
            <v:group style="position:absolute;left:7163;top:2223;width:10;height:20" coordorigin="7163,2223" coordsize="10,20">
              <v:shape style="position:absolute;left:7163;top:2223;width:10;height:20" coordorigin="7163,2223" coordsize="10,20" path="m7163,2242l7172,2242,7172,2223,7163,2223,7163,2242xe" filled="true" fillcolor="#000000" stroked="false">
                <v:path arrowok="t"/>
                <v:fill type="solid"/>
              </v:shape>
            </v:group>
            <v:group style="position:absolute;left:7163;top:2242;width:10;height:20" coordorigin="7163,2242" coordsize="10,20">
              <v:shape style="position:absolute;left:7163;top:2242;width:10;height:20" coordorigin="7163,2242" coordsize="10,20" path="m7163,2261l7172,2261,7172,2242,7163,2242,7163,2261xe" filled="true" fillcolor="#000000" stroked="false">
                <v:path arrowok="t"/>
                <v:fill type="solid"/>
              </v:shape>
            </v:group>
            <v:group style="position:absolute;left:7163;top:2261;width:10;height:20" coordorigin="7163,2261" coordsize="10,20">
              <v:shape style="position:absolute;left:7163;top:2261;width:10;height:20" coordorigin="7163,2261" coordsize="10,20" path="m7163,2281l7172,2281,7172,2261,7163,2261,7163,2281xe" filled="true" fillcolor="#000000" stroked="false">
                <v:path arrowok="t"/>
                <v:fill type="solid"/>
              </v:shape>
            </v:group>
            <v:group style="position:absolute;left:7163;top:2281;width:10;height:20" coordorigin="7163,2281" coordsize="10,20">
              <v:shape style="position:absolute;left:7163;top:2281;width:10;height:20" coordorigin="7163,2281" coordsize="10,20" path="m7163,2300l7172,2300,7172,2281,7163,2281,7163,2300xe" filled="true" fillcolor="#000000" stroked="false">
                <v:path arrowok="t"/>
                <v:fill type="solid"/>
              </v:shape>
            </v:group>
            <v:group style="position:absolute;left:7163;top:2300;width:10;height:20" coordorigin="7163,2300" coordsize="10,20">
              <v:shape style="position:absolute;left:7163;top:2300;width:10;height:20" coordorigin="7163,2300" coordsize="10,20" path="m7163,2319l7172,2319,7172,2300,7163,2300,7163,2319xe" filled="true" fillcolor="#000000" stroked="false">
                <v:path arrowok="t"/>
                <v:fill type="solid"/>
              </v:shape>
            </v:group>
            <v:group style="position:absolute;left:7163;top:2319;width:10;height:20" coordorigin="7163,2319" coordsize="10,20">
              <v:shape style="position:absolute;left:7163;top:2319;width:10;height:20" coordorigin="7163,2319" coordsize="10,20" path="m7163,2338l7172,2338,7172,2319,7163,2319,7163,2338xe" filled="true" fillcolor="#000000" stroked="false">
                <v:path arrowok="t"/>
                <v:fill type="solid"/>
              </v:shape>
            </v:group>
            <v:group style="position:absolute;left:7163;top:2338;width:10;height:20" coordorigin="7163,2338" coordsize="10,20">
              <v:shape style="position:absolute;left:7163;top:2338;width:10;height:20" coordorigin="7163,2338" coordsize="10,20" path="m7163,2357l7172,2357,7172,2338,7163,2338,7163,2357xe" filled="true" fillcolor="#000000" stroked="false">
                <v:path arrowok="t"/>
                <v:fill type="solid"/>
              </v:shape>
            </v:group>
            <v:group style="position:absolute;left:7163;top:2357;width:10;height:20" coordorigin="7163,2357" coordsize="10,20">
              <v:shape style="position:absolute;left:7163;top:2357;width:10;height:20" coordorigin="7163,2357" coordsize="10,20" path="m7163,2377l7172,2377,7172,2357,7163,2357,7163,2377xe" filled="true" fillcolor="#000000" stroked="false">
                <v:path arrowok="t"/>
                <v:fill type="solid"/>
              </v:shape>
            </v:group>
            <v:group style="position:absolute;left:7163;top:2377;width:10;height:20" coordorigin="7163,2377" coordsize="10,20">
              <v:shape style="position:absolute;left:7163;top:2377;width:10;height:20" coordorigin="7163,2377" coordsize="10,20" path="m7163,2396l7172,2396,7172,2377,7163,2377,7163,2396xe" filled="true" fillcolor="#000000" stroked="false">
                <v:path arrowok="t"/>
                <v:fill type="solid"/>
              </v:shape>
            </v:group>
            <v:group style="position:absolute;left:7163;top:2396;width:10;height:20" coordorigin="7163,2396" coordsize="10,20">
              <v:shape style="position:absolute;left:7163;top:2396;width:10;height:20" coordorigin="7163,2396" coordsize="10,20" path="m7163,2415l7172,2415,7172,2396,7163,2396,7163,2415xe" filled="true" fillcolor="#000000" stroked="false">
                <v:path arrowok="t"/>
                <v:fill type="solid"/>
              </v:shape>
            </v:group>
            <v:group style="position:absolute;left:7163;top:2415;width:10;height:20" coordorigin="7163,2415" coordsize="10,20">
              <v:shape style="position:absolute;left:7163;top:2415;width:10;height:20" coordorigin="7163,2415" coordsize="10,20" path="m7163,2434l7172,2434,7172,2415,7163,2415,7163,2434xe" filled="true" fillcolor="#000000" stroked="false">
                <v:path arrowok="t"/>
                <v:fill type="solid"/>
              </v:shape>
            </v:group>
            <v:group style="position:absolute;left:7163;top:2434;width:10;height:20" coordorigin="7163,2434" coordsize="10,20">
              <v:shape style="position:absolute;left:7163;top:2434;width:10;height:20" coordorigin="7163,2434" coordsize="10,20" path="m7163,2453l7172,2453,7172,2434,7163,2434,7163,2453xe" filled="true" fillcolor="#000000" stroked="false">
                <v:path arrowok="t"/>
                <v:fill type="solid"/>
              </v:shape>
            </v:group>
            <v:group style="position:absolute;left:7163;top:2453;width:10;height:20" coordorigin="7163,2453" coordsize="10,20">
              <v:shape style="position:absolute;left:7163;top:2453;width:10;height:20" coordorigin="7163,2453" coordsize="10,20" path="m7163,2473l7172,2473,7172,2453,7163,2453,7163,2473xe" filled="true" fillcolor="#000000" stroked="false">
                <v:path arrowok="t"/>
                <v:fill type="solid"/>
              </v:shape>
            </v:group>
            <v:group style="position:absolute;left:7163;top:2473;width:10;height:20" coordorigin="7163,2473" coordsize="10,20">
              <v:shape style="position:absolute;left:7163;top:2473;width:10;height:20" coordorigin="7163,2473" coordsize="10,20" path="m7163,2492l7172,2492,7172,2473,7163,2473,7163,2492xe" filled="true" fillcolor="#000000" stroked="false">
                <v:path arrowok="t"/>
                <v:fill type="solid"/>
              </v:shape>
            </v:group>
            <v:group style="position:absolute;left:7163;top:2492;width:10;height:20" coordorigin="7163,2492" coordsize="10,20">
              <v:shape style="position:absolute;left:7163;top:2492;width:10;height:20" coordorigin="7163,2492" coordsize="10,20" path="m7163,2511l7172,2511,7172,2492,7163,2492,7163,2511xe" filled="true" fillcolor="#000000" stroked="false">
                <v:path arrowok="t"/>
                <v:fill type="solid"/>
              </v:shape>
            </v:group>
            <v:group style="position:absolute;left:7163;top:2511;width:10;height:20" coordorigin="7163,2511" coordsize="10,20">
              <v:shape style="position:absolute;left:7163;top:2511;width:10;height:20" coordorigin="7163,2511" coordsize="10,20" path="m7163,2530l7172,2530,7172,2511,7163,2511,7163,2530xe" filled="true" fillcolor="#000000" stroked="false">
                <v:path arrowok="t"/>
                <v:fill type="solid"/>
              </v:shape>
            </v:group>
            <v:group style="position:absolute;left:7163;top:2530;width:10;height:20" coordorigin="7163,2530" coordsize="10,20">
              <v:shape style="position:absolute;left:7163;top:2530;width:10;height:20" coordorigin="7163,2530" coordsize="10,20" path="m7163,2549l7172,2549,7172,2530,7163,2530,7163,2549xe" filled="true" fillcolor="#000000" stroked="false">
                <v:path arrowok="t"/>
                <v:fill type="solid"/>
              </v:shape>
            </v:group>
            <v:group style="position:absolute;left:7163;top:2549;width:10;height:20" coordorigin="7163,2549" coordsize="10,20">
              <v:shape style="position:absolute;left:7163;top:2549;width:10;height:20" coordorigin="7163,2549" coordsize="10,20" path="m7163,2569l7172,2569,7172,2549,7163,2549,7163,2569xe" filled="true" fillcolor="#000000" stroked="false">
                <v:path arrowok="t"/>
                <v:fill type="solid"/>
              </v:shape>
            </v:group>
            <v:group style="position:absolute;left:7163;top:2569;width:10;height:20" coordorigin="7163,2569" coordsize="10,20">
              <v:shape style="position:absolute;left:7163;top:2569;width:10;height:20" coordorigin="7163,2569" coordsize="10,20" path="m7163,2588l7172,2588,7172,2569,7163,2569,7163,2588xe" filled="true" fillcolor="#000000" stroked="false">
                <v:path arrowok="t"/>
                <v:fill type="solid"/>
              </v:shape>
            </v:group>
            <v:group style="position:absolute;left:7163;top:2588;width:10;height:20" coordorigin="7163,2588" coordsize="10,20">
              <v:shape style="position:absolute;left:7163;top:2588;width:10;height:20" coordorigin="7163,2588" coordsize="10,20" path="m7163,2607l7172,2607,7172,2588,7163,2588,7163,2607xe" filled="true" fillcolor="#000000" stroked="false">
                <v:path arrowok="t"/>
                <v:fill type="solid"/>
              </v:shape>
            </v:group>
            <v:group style="position:absolute;left:7163;top:2607;width:10;height:20" coordorigin="7163,2607" coordsize="10,20">
              <v:shape style="position:absolute;left:7163;top:2607;width:10;height:20" coordorigin="7163,2607" coordsize="10,20" path="m7163,2626l7172,2626,7172,2607,7163,2607,7163,2626xe" filled="true" fillcolor="#000000" stroked="false">
                <v:path arrowok="t"/>
                <v:fill type="solid"/>
              </v:shape>
            </v:group>
            <v:group style="position:absolute;left:7163;top:2626;width:10;height:20" coordorigin="7163,2626" coordsize="10,20">
              <v:shape style="position:absolute;left:7163;top:2626;width:10;height:20" coordorigin="7163,2626" coordsize="10,20" path="m7163,2645l7172,2645,7172,2626,7163,2626,7163,2645xe" filled="true" fillcolor="#000000" stroked="false">
                <v:path arrowok="t"/>
                <v:fill type="solid"/>
              </v:shape>
            </v:group>
            <v:group style="position:absolute;left:7163;top:2645;width:10;height:20" coordorigin="7163,2645" coordsize="10,20">
              <v:shape style="position:absolute;left:7163;top:2645;width:10;height:20" coordorigin="7163,2645" coordsize="10,20" path="m7163,2665l7172,2665,7172,2645,7163,2645,7163,2665xe" filled="true" fillcolor="#000000" stroked="false">
                <v:path arrowok="t"/>
                <v:fill type="solid"/>
              </v:shape>
            </v:group>
            <v:group style="position:absolute;left:7163;top:2665;width:10;height:20" coordorigin="7163,2665" coordsize="10,20">
              <v:shape style="position:absolute;left:7163;top:2665;width:10;height:20" coordorigin="7163,2665" coordsize="10,20" path="m7163,2684l7172,2684,7172,2665,7163,2665,7163,2684xe" filled="true" fillcolor="#000000" stroked="false">
                <v:path arrowok="t"/>
                <v:fill type="solid"/>
              </v:shape>
            </v:group>
            <v:group style="position:absolute;left:7163;top:2684;width:10;height:20" coordorigin="7163,2684" coordsize="10,20">
              <v:shape style="position:absolute;left:7163;top:2684;width:10;height:20" coordorigin="7163,2684" coordsize="10,20" path="m7163,2703l7172,2703,7172,2684,7163,2684,7163,2703xe" filled="true" fillcolor="#000000" stroked="false">
                <v:path arrowok="t"/>
                <v:fill type="solid"/>
              </v:shape>
            </v:group>
            <v:group style="position:absolute;left:7163;top:2703;width:10;height:20" coordorigin="7163,2703" coordsize="10,20">
              <v:shape style="position:absolute;left:7163;top:2703;width:10;height:20" coordorigin="7163,2703" coordsize="10,20" path="m7163,2722l7172,2722,7172,2703,7163,2703,7163,2722xe" filled="true" fillcolor="#000000" stroked="false">
                <v:path arrowok="t"/>
                <v:fill type="solid"/>
              </v:shape>
            </v:group>
            <v:group style="position:absolute;left:7163;top:2722;width:10;height:20" coordorigin="7163,2722" coordsize="10,20">
              <v:shape style="position:absolute;left:7163;top:2722;width:10;height:20" coordorigin="7163,2722" coordsize="10,20" path="m7163,2741l7172,2741,7172,2722,7163,2722,7163,2741xe" filled="true" fillcolor="#000000" stroked="false">
                <v:path arrowok="t"/>
                <v:fill type="solid"/>
              </v:shape>
            </v:group>
            <v:group style="position:absolute;left:7163;top:2741;width:10;height:20" coordorigin="7163,2741" coordsize="10,20">
              <v:shape style="position:absolute;left:7163;top:2741;width:10;height:20" coordorigin="7163,2741" coordsize="10,20" path="m7163,2761l7172,2761,7172,2741,7163,2741,7163,2761xe" filled="true" fillcolor="#000000" stroked="false">
                <v:path arrowok="t"/>
                <v:fill type="solid"/>
              </v:shape>
            </v:group>
            <v:group style="position:absolute;left:7163;top:2761;width:10;height:20" coordorigin="7163,2761" coordsize="10,20">
              <v:shape style="position:absolute;left:7163;top:2761;width:10;height:20" coordorigin="7163,2761" coordsize="10,20" path="m7163,2780l7172,2780,7172,2761,7163,2761,7163,2780xe" filled="true" fillcolor="#000000" stroked="false">
                <v:path arrowok="t"/>
                <v:fill type="solid"/>
              </v:shape>
            </v:group>
            <v:group style="position:absolute;left:7163;top:2780;width:10;height:20" coordorigin="7163,2780" coordsize="10,20">
              <v:shape style="position:absolute;left:7163;top:2780;width:10;height:20" coordorigin="7163,2780" coordsize="10,20" path="m7163,2799l7172,2799,7172,2780,7163,2780,7163,2799xe" filled="true" fillcolor="#000000" stroked="false">
                <v:path arrowok="t"/>
                <v:fill type="solid"/>
              </v:shape>
            </v:group>
            <v:group style="position:absolute;left:7163;top:2799;width:10;height:20" coordorigin="7163,2799" coordsize="10,20">
              <v:shape style="position:absolute;left:7163;top:2799;width:10;height:20" coordorigin="7163,2799" coordsize="10,20" path="m7163,2818l7172,2818,7172,2799,7163,2799,7163,2818xe" filled="true" fillcolor="#000000" stroked="false">
                <v:path arrowok="t"/>
                <v:fill type="solid"/>
              </v:shape>
            </v:group>
            <v:group style="position:absolute;left:8318;top:1781;width:10;height:20" coordorigin="8318,1781" coordsize="10,20">
              <v:shape style="position:absolute;left:8318;top:1781;width:10;height:20" coordorigin="8318,1781" coordsize="10,20" path="m8318,1801l8327,1801,8327,1781,8318,1781,8318,1801xe" filled="true" fillcolor="#000000" stroked="false">
                <v:path arrowok="t"/>
                <v:fill type="solid"/>
              </v:shape>
            </v:group>
            <v:group style="position:absolute;left:8318;top:1801;width:10;height:20" coordorigin="8318,1801" coordsize="10,20">
              <v:shape style="position:absolute;left:8318;top:1801;width:10;height:20" coordorigin="8318,1801" coordsize="10,20" path="m8318,1820l8327,1820,8327,1801,8318,1801,8318,1820xe" filled="true" fillcolor="#000000" stroked="false">
                <v:path arrowok="t"/>
                <v:fill type="solid"/>
              </v:shape>
            </v:group>
            <v:group style="position:absolute;left:8318;top:1820;width:10;height:20" coordorigin="8318,1820" coordsize="10,20">
              <v:shape style="position:absolute;left:8318;top:1820;width:10;height:20" coordorigin="8318,1820" coordsize="10,20" path="m8318,1839l8327,1839,8327,1820,8318,1820,8318,1839xe" filled="true" fillcolor="#000000" stroked="false">
                <v:path arrowok="t"/>
                <v:fill type="solid"/>
              </v:shape>
            </v:group>
            <v:group style="position:absolute;left:8318;top:1839;width:10;height:20" coordorigin="8318,1839" coordsize="10,20">
              <v:shape style="position:absolute;left:8318;top:1839;width:10;height:20" coordorigin="8318,1839" coordsize="10,20" path="m8318,1858l8327,1858,8327,1839,8318,1839,8318,1858xe" filled="true" fillcolor="#000000" stroked="false">
                <v:path arrowok="t"/>
                <v:fill type="solid"/>
              </v:shape>
            </v:group>
            <v:group style="position:absolute;left:8318;top:1858;width:10;height:20" coordorigin="8318,1858" coordsize="10,20">
              <v:shape style="position:absolute;left:8318;top:1858;width:10;height:20" coordorigin="8318,1858" coordsize="10,20" path="m8318,1877l8327,1877,8327,1858,8318,1858,8318,1877xe" filled="true" fillcolor="#000000" stroked="false">
                <v:path arrowok="t"/>
                <v:fill type="solid"/>
              </v:shape>
            </v:group>
            <v:group style="position:absolute;left:8318;top:1877;width:10;height:20" coordorigin="8318,1877" coordsize="10,20">
              <v:shape style="position:absolute;left:8318;top:1877;width:10;height:20" coordorigin="8318,1877" coordsize="10,20" path="m8318,1897l8327,1897,8327,1877,8318,1877,8318,1897xe" filled="true" fillcolor="#000000" stroked="false">
                <v:path arrowok="t"/>
                <v:fill type="solid"/>
              </v:shape>
            </v:group>
            <v:group style="position:absolute;left:8318;top:1897;width:10;height:20" coordorigin="8318,1897" coordsize="10,20">
              <v:shape style="position:absolute;left:8318;top:1897;width:10;height:20" coordorigin="8318,1897" coordsize="10,20" path="m8318,1916l8327,1916,8327,1897,8318,1897,8318,1916xe" filled="true" fillcolor="#000000" stroked="false">
                <v:path arrowok="t"/>
                <v:fill type="solid"/>
              </v:shape>
            </v:group>
            <v:group style="position:absolute;left:8318;top:1916;width:10;height:20" coordorigin="8318,1916" coordsize="10,20">
              <v:shape style="position:absolute;left:8318;top:1916;width:10;height:20" coordorigin="8318,1916" coordsize="10,20" path="m8318,1935l8327,1935,8327,1916,8318,1916,8318,1935xe" filled="true" fillcolor="#000000" stroked="false">
                <v:path arrowok="t"/>
                <v:fill type="solid"/>
              </v:shape>
            </v:group>
            <v:group style="position:absolute;left:8318;top:1935;width:10;height:20" coordorigin="8318,1935" coordsize="10,20">
              <v:shape style="position:absolute;left:8318;top:1935;width:10;height:20" coordorigin="8318,1935" coordsize="10,20" path="m8318,1954l8327,1954,8327,1935,8318,1935,8318,1954xe" filled="true" fillcolor="#000000" stroked="false">
                <v:path arrowok="t"/>
                <v:fill type="solid"/>
              </v:shape>
            </v:group>
            <v:group style="position:absolute;left:8318;top:1954;width:10;height:20" coordorigin="8318,1954" coordsize="10,20">
              <v:shape style="position:absolute;left:8318;top:1954;width:10;height:20" coordorigin="8318,1954" coordsize="10,20" path="m8318,1973l8327,1973,8327,1954,8318,1954,8318,1973xe" filled="true" fillcolor="#000000" stroked="false">
                <v:path arrowok="t"/>
                <v:fill type="solid"/>
              </v:shape>
            </v:group>
            <v:group style="position:absolute;left:8318;top:1973;width:10;height:20" coordorigin="8318,1973" coordsize="10,20">
              <v:shape style="position:absolute;left:8318;top:1973;width:10;height:20" coordorigin="8318,1973" coordsize="10,20" path="m8318,1993l8327,1993,8327,1973,8318,1973,8318,1993xe" filled="true" fillcolor="#000000" stroked="false">
                <v:path arrowok="t"/>
                <v:fill type="solid"/>
              </v:shape>
            </v:group>
            <v:group style="position:absolute;left:8318;top:1993;width:10;height:20" coordorigin="8318,1993" coordsize="10,20">
              <v:shape style="position:absolute;left:8318;top:1993;width:10;height:20" coordorigin="8318,1993" coordsize="10,20" path="m8318,2012l8327,2012,8327,1993,8318,1993,8318,2012xe" filled="true" fillcolor="#000000" stroked="false">
                <v:path arrowok="t"/>
                <v:fill type="solid"/>
              </v:shape>
            </v:group>
            <v:group style="position:absolute;left:8318;top:2012;width:10;height:20" coordorigin="8318,2012" coordsize="10,20">
              <v:shape style="position:absolute;left:8318;top:2012;width:10;height:20" coordorigin="8318,2012" coordsize="10,20" path="m8318,2031l8327,2031,8327,2012,8318,2012,8318,2031xe" filled="true" fillcolor="#000000" stroked="false">
                <v:path arrowok="t"/>
                <v:fill type="solid"/>
              </v:shape>
            </v:group>
            <v:group style="position:absolute;left:8318;top:2031;width:10;height:20" coordorigin="8318,2031" coordsize="10,20">
              <v:shape style="position:absolute;left:8318;top:2031;width:10;height:20" coordorigin="8318,2031" coordsize="10,20" path="m8318,2050l8327,2050,8327,2031,8318,2031,8318,2050xe" filled="true" fillcolor="#000000" stroked="false">
                <v:path arrowok="t"/>
                <v:fill type="solid"/>
              </v:shape>
            </v:group>
            <v:group style="position:absolute;left:8318;top:2050;width:10;height:20" coordorigin="8318,2050" coordsize="10,20">
              <v:shape style="position:absolute;left:8318;top:2050;width:10;height:20" coordorigin="8318,2050" coordsize="10,20" path="m8318,2069l8327,2069,8327,2050,8318,2050,8318,2069xe" filled="true" fillcolor="#000000" stroked="false">
                <v:path arrowok="t"/>
                <v:fill type="solid"/>
              </v:shape>
            </v:group>
            <v:group style="position:absolute;left:8318;top:2069;width:10;height:20" coordorigin="8318,2069" coordsize="10,20">
              <v:shape style="position:absolute;left:8318;top:2069;width:10;height:20" coordorigin="8318,2069" coordsize="10,20" path="m8318,2089l8327,2089,8327,2069,8318,2069,8318,2089xe" filled="true" fillcolor="#000000" stroked="false">
                <v:path arrowok="t"/>
                <v:fill type="solid"/>
              </v:shape>
            </v:group>
            <v:group style="position:absolute;left:8318;top:2089;width:10;height:20" coordorigin="8318,2089" coordsize="10,20">
              <v:shape style="position:absolute;left:8318;top:2089;width:10;height:20" coordorigin="8318,2089" coordsize="10,20" path="m8318,2108l8327,2108,8327,2089,8318,2089,8318,2108xe" filled="true" fillcolor="#000000" stroked="false">
                <v:path arrowok="t"/>
                <v:fill type="solid"/>
              </v:shape>
            </v:group>
            <v:group style="position:absolute;left:8318;top:2108;width:10;height:20" coordorigin="8318,2108" coordsize="10,20">
              <v:shape style="position:absolute;left:8318;top:2108;width:10;height:20" coordorigin="8318,2108" coordsize="10,20" path="m8318,2127l8327,2127,8327,2108,8318,2108,8318,2127xe" filled="true" fillcolor="#000000" stroked="false">
                <v:path arrowok="t"/>
                <v:fill type="solid"/>
              </v:shape>
            </v:group>
            <v:group style="position:absolute;left:8318;top:2127;width:10;height:20" coordorigin="8318,2127" coordsize="10,20">
              <v:shape style="position:absolute;left:8318;top:2127;width:10;height:20" coordorigin="8318,2127" coordsize="10,20" path="m8318,2146l8327,2146,8327,2127,8318,2127,8318,2146xe" filled="true" fillcolor="#000000" stroked="false">
                <v:path arrowok="t"/>
                <v:fill type="solid"/>
              </v:shape>
            </v:group>
            <v:group style="position:absolute;left:8318;top:2146;width:10;height:20" coordorigin="8318,2146" coordsize="10,20">
              <v:shape style="position:absolute;left:8318;top:2146;width:10;height:20" coordorigin="8318,2146" coordsize="10,20" path="m8318,2165l8327,2165,8327,2146,8318,2146,8318,2165xe" filled="true" fillcolor="#000000" stroked="false">
                <v:path arrowok="t"/>
                <v:fill type="solid"/>
              </v:shape>
            </v:group>
            <v:group style="position:absolute;left:8318;top:2165;width:10;height:20" coordorigin="8318,2165" coordsize="10,20">
              <v:shape style="position:absolute;left:8318;top:2165;width:10;height:20" coordorigin="8318,2165" coordsize="10,20" path="m8318,2185l8327,2185,8327,2165,8318,2165,8318,2185xe" filled="true" fillcolor="#000000" stroked="false">
                <v:path arrowok="t"/>
                <v:fill type="solid"/>
              </v:shape>
            </v:group>
            <v:group style="position:absolute;left:8318;top:2185;width:10;height:20" coordorigin="8318,2185" coordsize="10,20">
              <v:shape style="position:absolute;left:8318;top:2185;width:10;height:20" coordorigin="8318,2185" coordsize="10,20" path="m8318,2204l8327,2204,8327,2185,8318,2185,8318,2204xe" filled="true" fillcolor="#000000" stroked="false">
                <v:path arrowok="t"/>
                <v:fill type="solid"/>
              </v:shape>
            </v:group>
            <v:group style="position:absolute;left:8318;top:2204;width:10;height:20" coordorigin="8318,2204" coordsize="10,20">
              <v:shape style="position:absolute;left:8318;top:2204;width:10;height:20" coordorigin="8318,2204" coordsize="10,20" path="m8318,2223l8327,2223,8327,2204,8318,2204,8318,2223xe" filled="true" fillcolor="#000000" stroked="false">
                <v:path arrowok="t"/>
                <v:fill type="solid"/>
              </v:shape>
            </v:group>
            <v:group style="position:absolute;left:8318;top:2223;width:10;height:20" coordorigin="8318,2223" coordsize="10,20">
              <v:shape style="position:absolute;left:8318;top:2223;width:10;height:20" coordorigin="8318,2223" coordsize="10,20" path="m8318,2242l8327,2242,8327,2223,8318,2223,8318,2242xe" filled="true" fillcolor="#000000" stroked="false">
                <v:path arrowok="t"/>
                <v:fill type="solid"/>
              </v:shape>
            </v:group>
            <v:group style="position:absolute;left:8318;top:2242;width:10;height:20" coordorigin="8318,2242" coordsize="10,20">
              <v:shape style="position:absolute;left:8318;top:2242;width:10;height:20" coordorigin="8318,2242" coordsize="10,20" path="m8318,2261l8327,2261,8327,2242,8318,2242,8318,2261xe" filled="true" fillcolor="#000000" stroked="false">
                <v:path arrowok="t"/>
                <v:fill type="solid"/>
              </v:shape>
            </v:group>
            <v:group style="position:absolute;left:8318;top:2261;width:10;height:20" coordorigin="8318,2261" coordsize="10,20">
              <v:shape style="position:absolute;left:8318;top:2261;width:10;height:20" coordorigin="8318,2261" coordsize="10,20" path="m8318,2281l8327,2281,8327,2261,8318,2261,8318,2281xe" filled="true" fillcolor="#000000" stroked="false">
                <v:path arrowok="t"/>
                <v:fill type="solid"/>
              </v:shape>
            </v:group>
            <v:group style="position:absolute;left:8318;top:2281;width:10;height:20" coordorigin="8318,2281" coordsize="10,20">
              <v:shape style="position:absolute;left:8318;top:2281;width:10;height:20" coordorigin="8318,2281" coordsize="10,20" path="m8318,2300l8327,2300,8327,2281,8318,2281,8318,2300xe" filled="true" fillcolor="#000000" stroked="false">
                <v:path arrowok="t"/>
                <v:fill type="solid"/>
              </v:shape>
            </v:group>
            <v:group style="position:absolute;left:8318;top:2300;width:10;height:20" coordorigin="8318,2300" coordsize="10,20">
              <v:shape style="position:absolute;left:8318;top:2300;width:10;height:20" coordorigin="8318,2300" coordsize="10,20" path="m8318,2319l8327,2319,8327,2300,8318,2300,8318,2319xe" filled="true" fillcolor="#000000" stroked="false">
                <v:path arrowok="t"/>
                <v:fill type="solid"/>
              </v:shape>
            </v:group>
            <v:group style="position:absolute;left:8318;top:2319;width:10;height:20" coordorigin="8318,2319" coordsize="10,20">
              <v:shape style="position:absolute;left:8318;top:2319;width:10;height:20" coordorigin="8318,2319" coordsize="10,20" path="m8318,2338l8327,2338,8327,2319,8318,2319,8318,2338xe" filled="true" fillcolor="#000000" stroked="false">
                <v:path arrowok="t"/>
                <v:fill type="solid"/>
              </v:shape>
            </v:group>
            <v:group style="position:absolute;left:8318;top:2338;width:10;height:20" coordorigin="8318,2338" coordsize="10,20">
              <v:shape style="position:absolute;left:8318;top:2338;width:10;height:20" coordorigin="8318,2338" coordsize="10,20" path="m8318,2357l8327,2357,8327,2338,8318,2338,8318,2357xe" filled="true" fillcolor="#000000" stroked="false">
                <v:path arrowok="t"/>
                <v:fill type="solid"/>
              </v:shape>
            </v:group>
            <v:group style="position:absolute;left:8318;top:2357;width:10;height:20" coordorigin="8318,2357" coordsize="10,20">
              <v:shape style="position:absolute;left:8318;top:2357;width:10;height:20" coordorigin="8318,2357" coordsize="10,20" path="m8318,2377l8327,2377,8327,2357,8318,2357,8318,2377xe" filled="true" fillcolor="#000000" stroked="false">
                <v:path arrowok="t"/>
                <v:fill type="solid"/>
              </v:shape>
            </v:group>
            <v:group style="position:absolute;left:8318;top:2377;width:10;height:20" coordorigin="8318,2377" coordsize="10,20">
              <v:shape style="position:absolute;left:8318;top:2377;width:10;height:20" coordorigin="8318,2377" coordsize="10,20" path="m8318,2396l8327,2396,8327,2377,8318,2377,8318,2396xe" filled="true" fillcolor="#000000" stroked="false">
                <v:path arrowok="t"/>
                <v:fill type="solid"/>
              </v:shape>
            </v:group>
            <v:group style="position:absolute;left:8318;top:2396;width:10;height:20" coordorigin="8318,2396" coordsize="10,20">
              <v:shape style="position:absolute;left:8318;top:2396;width:10;height:20" coordorigin="8318,2396" coordsize="10,20" path="m8318,2415l8327,2415,8327,2396,8318,2396,8318,2415xe" filled="true" fillcolor="#000000" stroked="false">
                <v:path arrowok="t"/>
                <v:fill type="solid"/>
              </v:shape>
            </v:group>
            <v:group style="position:absolute;left:8318;top:2415;width:10;height:20" coordorigin="8318,2415" coordsize="10,20">
              <v:shape style="position:absolute;left:8318;top:2415;width:10;height:20" coordorigin="8318,2415" coordsize="10,20" path="m8318,2434l8327,2434,8327,2415,8318,2415,8318,2434xe" filled="true" fillcolor="#000000" stroked="false">
                <v:path arrowok="t"/>
                <v:fill type="solid"/>
              </v:shape>
            </v:group>
            <v:group style="position:absolute;left:8318;top:2434;width:10;height:20" coordorigin="8318,2434" coordsize="10,20">
              <v:shape style="position:absolute;left:8318;top:2434;width:10;height:20" coordorigin="8318,2434" coordsize="10,20" path="m8318,2453l8327,2453,8327,2434,8318,2434,8318,2453xe" filled="true" fillcolor="#000000" stroked="false">
                <v:path arrowok="t"/>
                <v:fill type="solid"/>
              </v:shape>
            </v:group>
            <v:group style="position:absolute;left:8318;top:2453;width:10;height:20" coordorigin="8318,2453" coordsize="10,20">
              <v:shape style="position:absolute;left:8318;top:2453;width:10;height:20" coordorigin="8318,2453" coordsize="10,20" path="m8318,2473l8327,2473,8327,2453,8318,2453,8318,2473xe" filled="true" fillcolor="#000000" stroked="false">
                <v:path arrowok="t"/>
                <v:fill type="solid"/>
              </v:shape>
            </v:group>
            <v:group style="position:absolute;left:8318;top:2473;width:10;height:20" coordorigin="8318,2473" coordsize="10,20">
              <v:shape style="position:absolute;left:8318;top:2473;width:10;height:20" coordorigin="8318,2473" coordsize="10,20" path="m8318,2492l8327,2492,8327,2473,8318,2473,8318,2492xe" filled="true" fillcolor="#000000" stroked="false">
                <v:path arrowok="t"/>
                <v:fill type="solid"/>
              </v:shape>
            </v:group>
            <v:group style="position:absolute;left:8318;top:2492;width:10;height:20" coordorigin="8318,2492" coordsize="10,20">
              <v:shape style="position:absolute;left:8318;top:2492;width:10;height:20" coordorigin="8318,2492" coordsize="10,20" path="m8318,2511l8327,2511,8327,2492,8318,2492,8318,2511xe" filled="true" fillcolor="#000000" stroked="false">
                <v:path arrowok="t"/>
                <v:fill type="solid"/>
              </v:shape>
            </v:group>
            <v:group style="position:absolute;left:8318;top:2511;width:10;height:20" coordorigin="8318,2511" coordsize="10,20">
              <v:shape style="position:absolute;left:8318;top:2511;width:10;height:20" coordorigin="8318,2511" coordsize="10,20" path="m8318,2530l8327,2530,8327,2511,8318,2511,8318,2530xe" filled="true" fillcolor="#000000" stroked="false">
                <v:path arrowok="t"/>
                <v:fill type="solid"/>
              </v:shape>
            </v:group>
            <v:group style="position:absolute;left:8318;top:2530;width:10;height:20" coordorigin="8318,2530" coordsize="10,20">
              <v:shape style="position:absolute;left:8318;top:2530;width:10;height:20" coordorigin="8318,2530" coordsize="10,20" path="m8318,2549l8327,2549,8327,2530,8318,2530,8318,2549xe" filled="true" fillcolor="#000000" stroked="false">
                <v:path arrowok="t"/>
                <v:fill type="solid"/>
              </v:shape>
            </v:group>
            <v:group style="position:absolute;left:8318;top:2549;width:10;height:20" coordorigin="8318,2549" coordsize="10,20">
              <v:shape style="position:absolute;left:8318;top:2549;width:10;height:20" coordorigin="8318,2549" coordsize="10,20" path="m8318,2569l8327,2569,8327,2549,8318,2549,8318,2569xe" filled="true" fillcolor="#000000" stroked="false">
                <v:path arrowok="t"/>
                <v:fill type="solid"/>
              </v:shape>
            </v:group>
            <v:group style="position:absolute;left:8318;top:2569;width:10;height:20" coordorigin="8318,2569" coordsize="10,20">
              <v:shape style="position:absolute;left:8318;top:2569;width:10;height:20" coordorigin="8318,2569" coordsize="10,20" path="m8318,2588l8327,2588,8327,2569,8318,2569,8318,2588xe" filled="true" fillcolor="#000000" stroked="false">
                <v:path arrowok="t"/>
                <v:fill type="solid"/>
              </v:shape>
            </v:group>
            <v:group style="position:absolute;left:8318;top:2588;width:10;height:20" coordorigin="8318,2588" coordsize="10,20">
              <v:shape style="position:absolute;left:8318;top:2588;width:10;height:20" coordorigin="8318,2588" coordsize="10,20" path="m8318,2607l8327,2607,8327,2588,8318,2588,8318,2607xe" filled="true" fillcolor="#000000" stroked="false">
                <v:path arrowok="t"/>
                <v:fill type="solid"/>
              </v:shape>
            </v:group>
            <v:group style="position:absolute;left:8318;top:2607;width:10;height:20" coordorigin="8318,2607" coordsize="10,20">
              <v:shape style="position:absolute;left:8318;top:2607;width:10;height:20" coordorigin="8318,2607" coordsize="10,20" path="m8318,2626l8327,2626,8327,2607,8318,2607,8318,2626xe" filled="true" fillcolor="#000000" stroked="false">
                <v:path arrowok="t"/>
                <v:fill type="solid"/>
              </v:shape>
            </v:group>
            <v:group style="position:absolute;left:8318;top:2626;width:10;height:20" coordorigin="8318,2626" coordsize="10,20">
              <v:shape style="position:absolute;left:8318;top:2626;width:10;height:20" coordorigin="8318,2626" coordsize="10,20" path="m8318,2645l8327,2645,8327,2626,8318,2626,8318,2645xe" filled="true" fillcolor="#000000" stroked="false">
                <v:path arrowok="t"/>
                <v:fill type="solid"/>
              </v:shape>
            </v:group>
            <v:group style="position:absolute;left:8318;top:2645;width:10;height:20" coordorigin="8318,2645" coordsize="10,20">
              <v:shape style="position:absolute;left:8318;top:2645;width:10;height:20" coordorigin="8318,2645" coordsize="10,20" path="m8318,2665l8327,2665,8327,2645,8318,2645,8318,2665xe" filled="true" fillcolor="#000000" stroked="false">
                <v:path arrowok="t"/>
                <v:fill type="solid"/>
              </v:shape>
            </v:group>
            <v:group style="position:absolute;left:8318;top:2665;width:10;height:20" coordorigin="8318,2665" coordsize="10,20">
              <v:shape style="position:absolute;left:8318;top:2665;width:10;height:20" coordorigin="8318,2665" coordsize="10,20" path="m8318,2684l8327,2684,8327,2665,8318,2665,8318,2684xe" filled="true" fillcolor="#000000" stroked="false">
                <v:path arrowok="t"/>
                <v:fill type="solid"/>
              </v:shape>
            </v:group>
            <v:group style="position:absolute;left:8318;top:2684;width:10;height:20" coordorigin="8318,2684" coordsize="10,20">
              <v:shape style="position:absolute;left:8318;top:2684;width:10;height:20" coordorigin="8318,2684" coordsize="10,20" path="m8318,2703l8327,2703,8327,2684,8318,2684,8318,2703xe" filled="true" fillcolor="#000000" stroked="false">
                <v:path arrowok="t"/>
                <v:fill type="solid"/>
              </v:shape>
            </v:group>
            <v:group style="position:absolute;left:8318;top:2703;width:10;height:20" coordorigin="8318,2703" coordsize="10,20">
              <v:shape style="position:absolute;left:8318;top:2703;width:10;height:20" coordorigin="8318,2703" coordsize="10,20" path="m8318,2722l8327,2722,8327,2703,8318,2703,8318,2722xe" filled="true" fillcolor="#000000" stroked="false">
                <v:path arrowok="t"/>
                <v:fill type="solid"/>
              </v:shape>
            </v:group>
            <v:group style="position:absolute;left:8318;top:2722;width:10;height:20" coordorigin="8318,2722" coordsize="10,20">
              <v:shape style="position:absolute;left:8318;top:2722;width:10;height:20" coordorigin="8318,2722" coordsize="10,20" path="m8318,2741l8327,2741,8327,2722,8318,2722,8318,2741xe" filled="true" fillcolor="#000000" stroked="false">
                <v:path arrowok="t"/>
                <v:fill type="solid"/>
              </v:shape>
            </v:group>
            <v:group style="position:absolute;left:8318;top:2741;width:10;height:20" coordorigin="8318,2741" coordsize="10,20">
              <v:shape style="position:absolute;left:8318;top:2741;width:10;height:20" coordorigin="8318,2741" coordsize="10,20" path="m8318,2761l8327,2761,8327,2741,8318,2741,8318,2761xe" filled="true" fillcolor="#000000" stroked="false">
                <v:path arrowok="t"/>
                <v:fill type="solid"/>
              </v:shape>
            </v:group>
            <v:group style="position:absolute;left:8318;top:2761;width:10;height:20" coordorigin="8318,2761" coordsize="10,20">
              <v:shape style="position:absolute;left:8318;top:2761;width:10;height:20" coordorigin="8318,2761" coordsize="10,20" path="m8318,2780l8327,2780,8327,2761,8318,2761,8318,2780xe" filled="true" fillcolor="#000000" stroked="false">
                <v:path arrowok="t"/>
                <v:fill type="solid"/>
              </v:shape>
            </v:group>
            <v:group style="position:absolute;left:8318;top:2780;width:10;height:20" coordorigin="8318,2780" coordsize="10,20">
              <v:shape style="position:absolute;left:8318;top:2780;width:10;height:20" coordorigin="8318,2780" coordsize="10,20" path="m8318,2799l8327,2799,8327,2780,8318,2780,8318,2799xe" filled="true" fillcolor="#000000" stroked="false">
                <v:path arrowok="t"/>
                <v:fill type="solid"/>
              </v:shape>
            </v:group>
            <v:group style="position:absolute;left:8318;top:2799;width:10;height:20" coordorigin="8318,2799" coordsize="10,20">
              <v:shape style="position:absolute;left:8318;top:2799;width:10;height:20" coordorigin="8318,2799" coordsize="10,20" path="m8318,2818l8327,2818,8327,2799,8318,2799,8318,2818xe" filled="true" fillcolor="#000000" stroked="false">
                <v:path arrowok="t"/>
                <v:fill type="solid"/>
              </v:shape>
              <v:shape style="position:absolute;left:29;top:2722;width:1356;height:108" type="#_x0000_t75" stroked="false">
                <v:imagedata r:id="rId418" o:title=""/>
              </v:shape>
              <v:shape style="position:absolute;left:1361;top:2818;width:1265;height:12" type="#_x0000_t75" stroked="false">
                <v:imagedata r:id="rId419" o:title=""/>
              </v:shape>
              <v:shape style="position:absolute;left:2612;top:2818;width:725;height:12" type="#_x0000_t75" stroked="false">
                <v:imagedata r:id="rId420" o:title=""/>
              </v:shape>
              <v:shape style="position:absolute;left:3322;top:2818;width:1176;height:12" type="#_x0000_t75" stroked="false">
                <v:imagedata r:id="rId421" o:title=""/>
              </v:shape>
              <v:shape style="position:absolute;left:4484;top:2818;width:725;height:12" type="#_x0000_t75" stroked="false">
                <v:imagedata r:id="rId422" o:title=""/>
              </v:shape>
              <v:shape style="position:absolute;left:5195;top:2818;width:1267;height:12" type="#_x0000_t75" stroked="false">
                <v:imagedata r:id="rId423" o:title=""/>
              </v:shape>
              <v:shape style="position:absolute;left:6447;top:2818;width:725;height:12" type="#_x0000_t75" stroked="false">
                <v:imagedata r:id="rId424" o:title=""/>
              </v:shape>
              <v:shape style="position:absolute;left:7158;top:2818;width:1169;height:12" type="#_x0000_t75" stroked="false">
                <v:imagedata r:id="rId425" o:title=""/>
              </v:shape>
              <v:shape style="position:absolute;left:8313;top:2821;width:720;height:10" type="#_x0000_t75" stroked="false">
                <v:imagedata r:id="rId417" o:title=""/>
              </v:shape>
            </v:group>
            <v:group style="position:absolute;left:1366;top:2830;width:10;height:20" coordorigin="1366,2830" coordsize="10,20">
              <v:shape style="position:absolute;left:1366;top:2830;width:10;height:20" coordorigin="1366,2830" coordsize="10,20" path="m1366,2849l1375,2849,1375,2830,1366,2830,1366,2849xe" filled="true" fillcolor="#000000" stroked="false">
                <v:path arrowok="t"/>
                <v:fill type="solid"/>
              </v:shape>
            </v:group>
            <v:group style="position:absolute;left:1366;top:2849;width:10;height:20" coordorigin="1366,2849" coordsize="10,20">
              <v:shape style="position:absolute;left:1366;top:2849;width:10;height:20" coordorigin="1366,2849" coordsize="10,20" path="m1366,2869l1375,2869,1375,2849,1366,2849,1366,2869xe" filled="true" fillcolor="#000000" stroked="false">
                <v:path arrowok="t"/>
                <v:fill type="solid"/>
              </v:shape>
            </v:group>
            <v:group style="position:absolute;left:1366;top:2869;width:10;height:20" coordorigin="1366,2869" coordsize="10,20">
              <v:shape style="position:absolute;left:1366;top:2869;width:10;height:20" coordorigin="1366,2869" coordsize="10,20" path="m1366,2888l1375,2888,1375,2869,1366,2869,1366,2888xe" filled="true" fillcolor="#000000" stroked="false">
                <v:path arrowok="t"/>
                <v:fill type="solid"/>
              </v:shape>
            </v:group>
            <v:group style="position:absolute;left:1366;top:2888;width:10;height:20" coordorigin="1366,2888" coordsize="10,20">
              <v:shape style="position:absolute;left:1366;top:2888;width:10;height:20" coordorigin="1366,2888" coordsize="10,20" path="m1366,2907l1375,2907,1375,2888,1366,2888,1366,2907xe" filled="true" fillcolor="#000000" stroked="false">
                <v:path arrowok="t"/>
                <v:fill type="solid"/>
              </v:shape>
            </v:group>
            <v:group style="position:absolute;left:1366;top:2907;width:10;height:20" coordorigin="1366,2907" coordsize="10,20">
              <v:shape style="position:absolute;left:1366;top:2907;width:10;height:20" coordorigin="1366,2907" coordsize="10,20" path="m1366,2926l1375,2926,1375,2907,1366,2907,1366,2926xe" filled="true" fillcolor="#000000" stroked="false">
                <v:path arrowok="t"/>
                <v:fill type="solid"/>
              </v:shape>
            </v:group>
            <v:group style="position:absolute;left:1366;top:2926;width:10;height:20" coordorigin="1366,2926" coordsize="10,20">
              <v:shape style="position:absolute;left:1366;top:2926;width:10;height:20" coordorigin="1366,2926" coordsize="10,20" path="m1366,2945l1375,2945,1375,2926,1366,2926,1366,2945xe" filled="true" fillcolor="#000000" stroked="false">
                <v:path arrowok="t"/>
                <v:fill type="solid"/>
              </v:shape>
            </v:group>
            <v:group style="position:absolute;left:1366;top:2945;width:10;height:20" coordorigin="1366,2945" coordsize="10,20">
              <v:shape style="position:absolute;left:1366;top:2945;width:10;height:20" coordorigin="1366,2945" coordsize="10,20" path="m1366,2965l1375,2965,1375,2945,1366,2945,1366,2965xe" filled="true" fillcolor="#000000" stroked="false">
                <v:path arrowok="t"/>
                <v:fill type="solid"/>
              </v:shape>
            </v:group>
            <v:group style="position:absolute;left:1366;top:2965;width:10;height:20" coordorigin="1366,2965" coordsize="10,20">
              <v:shape style="position:absolute;left:1366;top:2965;width:10;height:20" coordorigin="1366,2965" coordsize="10,20" path="m1366,2984l1375,2984,1375,2965,1366,2965,1366,2984xe" filled="true" fillcolor="#000000" stroked="false">
                <v:path arrowok="t"/>
                <v:fill type="solid"/>
              </v:shape>
            </v:group>
            <v:group style="position:absolute;left:1366;top:2984;width:10;height:20" coordorigin="1366,2984" coordsize="10,20">
              <v:shape style="position:absolute;left:1366;top:2984;width:10;height:20" coordorigin="1366,2984" coordsize="10,20" path="m1366,3003l1375,3003,1375,2984,1366,2984,1366,3003xe" filled="true" fillcolor="#000000" stroked="false">
                <v:path arrowok="t"/>
                <v:fill type="solid"/>
              </v:shape>
            </v:group>
            <v:group style="position:absolute;left:1366;top:3003;width:10;height:20" coordorigin="1366,3003" coordsize="10,20">
              <v:shape style="position:absolute;left:1366;top:3003;width:10;height:20" coordorigin="1366,3003" coordsize="10,20" path="m1366,3022l1375,3022,1375,3003,1366,3003,1366,3022xe" filled="true" fillcolor="#000000" stroked="false">
                <v:path arrowok="t"/>
                <v:fill type="solid"/>
              </v:shape>
            </v:group>
            <v:group style="position:absolute;left:1366;top:3022;width:10;height:20" coordorigin="1366,3022" coordsize="10,20">
              <v:shape style="position:absolute;left:1366;top:3022;width:10;height:20" coordorigin="1366,3022" coordsize="10,20" path="m1366,3041l1375,3041,1375,3022,1366,3022,1366,3041xe" filled="true" fillcolor="#000000" stroked="false">
                <v:path arrowok="t"/>
                <v:fill type="solid"/>
              </v:shape>
            </v:group>
            <v:group style="position:absolute;left:1366;top:3041;width:10;height:20" coordorigin="1366,3041" coordsize="10,20">
              <v:shape style="position:absolute;left:1366;top:3041;width:10;height:20" coordorigin="1366,3041" coordsize="10,20" path="m1366,3061l1375,3061,1375,3041,1366,3041,1366,3061xe" filled="true" fillcolor="#000000" stroked="false">
                <v:path arrowok="t"/>
                <v:fill type="solid"/>
              </v:shape>
            </v:group>
            <v:group style="position:absolute;left:1366;top:3061;width:10;height:20" coordorigin="1366,3061" coordsize="10,20">
              <v:shape style="position:absolute;left:1366;top:3061;width:10;height:20" coordorigin="1366,3061" coordsize="10,20" path="m1366,3080l1375,3080,1375,3061,1366,3061,1366,3080xe" filled="true" fillcolor="#000000" stroked="false">
                <v:path arrowok="t"/>
                <v:fill type="solid"/>
              </v:shape>
            </v:group>
            <v:group style="position:absolute;left:1366;top:3080;width:10;height:20" coordorigin="1366,3080" coordsize="10,20">
              <v:shape style="position:absolute;left:1366;top:3080;width:10;height:20" coordorigin="1366,3080" coordsize="10,20" path="m1366,3099l1375,3099,1375,3080,1366,3080,1366,3099xe" filled="true" fillcolor="#000000" stroked="false">
                <v:path arrowok="t"/>
                <v:fill type="solid"/>
              </v:shape>
            </v:group>
            <v:group style="position:absolute;left:1366;top:3099;width:10;height:20" coordorigin="1366,3099" coordsize="10,20">
              <v:shape style="position:absolute;left:1366;top:3099;width:10;height:20" coordorigin="1366,3099" coordsize="10,20" path="m1366,3118l1375,3118,1375,3099,1366,3099,1366,3118xe" filled="true" fillcolor="#000000" stroked="false">
                <v:path arrowok="t"/>
                <v:fill type="solid"/>
              </v:shape>
            </v:group>
            <v:group style="position:absolute;left:1366;top:3118;width:10;height:20" coordorigin="1366,3118" coordsize="10,20">
              <v:shape style="position:absolute;left:1366;top:3118;width:10;height:20" coordorigin="1366,3118" coordsize="10,20" path="m1366,3137l1375,3137,1375,3118,1366,3118,1366,3137xe" filled="true" fillcolor="#000000" stroked="false">
                <v:path arrowok="t"/>
                <v:fill type="solid"/>
              </v:shape>
            </v:group>
            <v:group style="position:absolute;left:1366;top:3137;width:10;height:20" coordorigin="1366,3137" coordsize="10,20">
              <v:shape style="position:absolute;left:1366;top:3137;width:10;height:20" coordorigin="1366,3137" coordsize="10,20" path="m1366,3157l1375,3157,1375,3137,1366,3137,1366,3157xe" filled="true" fillcolor="#000000" stroked="false">
                <v:path arrowok="t"/>
                <v:fill type="solid"/>
              </v:shape>
            </v:group>
            <v:group style="position:absolute;left:1366;top:3157;width:10;height:20" coordorigin="1366,3157" coordsize="10,20">
              <v:shape style="position:absolute;left:1366;top:3157;width:10;height:20" coordorigin="1366,3157" coordsize="10,20" path="m1366,3176l1375,3176,1375,3157,1366,3157,1366,3176xe" filled="true" fillcolor="#000000" stroked="false">
                <v:path arrowok="t"/>
                <v:fill type="solid"/>
              </v:shape>
            </v:group>
            <v:group style="position:absolute;left:1366;top:3176;width:10;height:20" coordorigin="1366,3176" coordsize="10,20">
              <v:shape style="position:absolute;left:1366;top:3176;width:10;height:20" coordorigin="1366,3176" coordsize="10,20" path="m1366,3195l1375,3195,1375,3176,1366,3176,1366,3195xe" filled="true" fillcolor="#000000" stroked="false">
                <v:path arrowok="t"/>
                <v:fill type="solid"/>
              </v:shape>
            </v:group>
            <v:group style="position:absolute;left:1366;top:3195;width:10;height:20" coordorigin="1366,3195" coordsize="10,20">
              <v:shape style="position:absolute;left:1366;top:3195;width:10;height:20" coordorigin="1366,3195" coordsize="10,20" path="m1366,3214l1375,3214,1375,3195,1366,3195,1366,3214xe" filled="true" fillcolor="#000000" stroked="false">
                <v:path arrowok="t"/>
                <v:fill type="solid"/>
              </v:shape>
            </v:group>
            <v:group style="position:absolute;left:1366;top:3214;width:10;height:20" coordorigin="1366,3214" coordsize="10,20">
              <v:shape style="position:absolute;left:1366;top:3214;width:10;height:20" coordorigin="1366,3214" coordsize="10,20" path="m1366,3233l1375,3233,1375,3214,1366,3214,1366,3233xe" filled="true" fillcolor="#000000" stroked="false">
                <v:path arrowok="t"/>
                <v:fill type="solid"/>
              </v:shape>
            </v:group>
            <v:group style="position:absolute;left:1366;top:3233;width:10;height:20" coordorigin="1366,3233" coordsize="10,20">
              <v:shape style="position:absolute;left:1366;top:3233;width:10;height:20" coordorigin="1366,3233" coordsize="10,20" path="m1366,3253l1375,3253,1375,3233,1366,3233,1366,3253xe" filled="true" fillcolor="#000000" stroked="false">
                <v:path arrowok="t"/>
                <v:fill type="solid"/>
              </v:shape>
            </v:group>
            <v:group style="position:absolute;left:1366;top:3253;width:10;height:20" coordorigin="1366,3253" coordsize="10,20">
              <v:shape style="position:absolute;left:1366;top:3253;width:10;height:20" coordorigin="1366,3253" coordsize="10,20" path="m1366,3272l1375,3272,1375,3253,1366,3253,1366,3272xe" filled="true" fillcolor="#000000" stroked="false">
                <v:path arrowok="t"/>
                <v:fill type="solid"/>
              </v:shape>
            </v:group>
            <v:group style="position:absolute;left:1366;top:3272;width:10;height:20" coordorigin="1366,3272" coordsize="10,20">
              <v:shape style="position:absolute;left:1366;top:3272;width:10;height:20" coordorigin="1366,3272" coordsize="10,20" path="m1366,3291l1375,3291,1375,3272,1366,3272,1366,3291xe" filled="true" fillcolor="#000000" stroked="false">
                <v:path arrowok="t"/>
                <v:fill type="solid"/>
              </v:shape>
            </v:group>
            <v:group style="position:absolute;left:2617;top:2830;width:10;height:20" coordorigin="2617,2830" coordsize="10,20">
              <v:shape style="position:absolute;left:2617;top:2830;width:10;height:20" coordorigin="2617,2830" coordsize="10,20" path="m2617,2849l2626,2849,2626,2830,2617,2830,2617,2849xe" filled="true" fillcolor="#000000" stroked="false">
                <v:path arrowok="t"/>
                <v:fill type="solid"/>
              </v:shape>
            </v:group>
            <v:group style="position:absolute;left:2617;top:2849;width:10;height:20" coordorigin="2617,2849" coordsize="10,20">
              <v:shape style="position:absolute;left:2617;top:2849;width:10;height:20" coordorigin="2617,2849" coordsize="10,20" path="m2617,2869l2626,2869,2626,2849,2617,2849,2617,2869xe" filled="true" fillcolor="#000000" stroked="false">
                <v:path arrowok="t"/>
                <v:fill type="solid"/>
              </v:shape>
            </v:group>
            <v:group style="position:absolute;left:2617;top:2869;width:10;height:20" coordorigin="2617,2869" coordsize="10,20">
              <v:shape style="position:absolute;left:2617;top:2869;width:10;height:20" coordorigin="2617,2869" coordsize="10,20" path="m2617,2888l2626,2888,2626,2869,2617,2869,2617,2888xe" filled="true" fillcolor="#000000" stroked="false">
                <v:path arrowok="t"/>
                <v:fill type="solid"/>
              </v:shape>
            </v:group>
            <v:group style="position:absolute;left:2617;top:2888;width:10;height:20" coordorigin="2617,2888" coordsize="10,20">
              <v:shape style="position:absolute;left:2617;top:2888;width:10;height:20" coordorigin="2617,2888" coordsize="10,20" path="m2617,2907l2626,2907,2626,2888,2617,2888,2617,2907xe" filled="true" fillcolor="#000000" stroked="false">
                <v:path arrowok="t"/>
                <v:fill type="solid"/>
              </v:shape>
            </v:group>
            <v:group style="position:absolute;left:2617;top:2907;width:10;height:20" coordorigin="2617,2907" coordsize="10,20">
              <v:shape style="position:absolute;left:2617;top:2907;width:10;height:20" coordorigin="2617,2907" coordsize="10,20" path="m2617,2926l2626,2926,2626,2907,2617,2907,2617,2926xe" filled="true" fillcolor="#000000" stroked="false">
                <v:path arrowok="t"/>
                <v:fill type="solid"/>
              </v:shape>
            </v:group>
            <v:group style="position:absolute;left:2617;top:2926;width:10;height:20" coordorigin="2617,2926" coordsize="10,20">
              <v:shape style="position:absolute;left:2617;top:2926;width:10;height:20" coordorigin="2617,2926" coordsize="10,20" path="m2617,2945l2626,2945,2626,2926,2617,2926,2617,2945xe" filled="true" fillcolor="#000000" stroked="false">
                <v:path arrowok="t"/>
                <v:fill type="solid"/>
              </v:shape>
            </v:group>
            <v:group style="position:absolute;left:2617;top:2945;width:10;height:20" coordorigin="2617,2945" coordsize="10,20">
              <v:shape style="position:absolute;left:2617;top:2945;width:10;height:20" coordorigin="2617,2945" coordsize="10,20" path="m2617,2965l2626,2965,2626,2945,2617,2945,2617,2965xe" filled="true" fillcolor="#000000" stroked="false">
                <v:path arrowok="t"/>
                <v:fill type="solid"/>
              </v:shape>
            </v:group>
            <v:group style="position:absolute;left:2617;top:2965;width:10;height:20" coordorigin="2617,2965" coordsize="10,20">
              <v:shape style="position:absolute;left:2617;top:2965;width:10;height:20" coordorigin="2617,2965" coordsize="10,20" path="m2617,2984l2626,2984,2626,2965,2617,2965,2617,2984xe" filled="true" fillcolor="#000000" stroked="false">
                <v:path arrowok="t"/>
                <v:fill type="solid"/>
              </v:shape>
            </v:group>
            <v:group style="position:absolute;left:2617;top:2984;width:10;height:20" coordorigin="2617,2984" coordsize="10,20">
              <v:shape style="position:absolute;left:2617;top:2984;width:10;height:20" coordorigin="2617,2984" coordsize="10,20" path="m2617,3003l2626,3003,2626,2984,2617,2984,2617,3003xe" filled="true" fillcolor="#000000" stroked="false">
                <v:path arrowok="t"/>
                <v:fill type="solid"/>
              </v:shape>
            </v:group>
            <v:group style="position:absolute;left:2617;top:3003;width:10;height:20" coordorigin="2617,3003" coordsize="10,20">
              <v:shape style="position:absolute;left:2617;top:3003;width:10;height:20" coordorigin="2617,3003" coordsize="10,20" path="m2617,3022l2626,3022,2626,3003,2617,3003,2617,3022xe" filled="true" fillcolor="#000000" stroked="false">
                <v:path arrowok="t"/>
                <v:fill type="solid"/>
              </v:shape>
            </v:group>
            <v:group style="position:absolute;left:2617;top:3022;width:10;height:20" coordorigin="2617,3022" coordsize="10,20">
              <v:shape style="position:absolute;left:2617;top:3022;width:10;height:20" coordorigin="2617,3022" coordsize="10,20" path="m2617,3041l2626,3041,2626,3022,2617,3022,2617,3041xe" filled="true" fillcolor="#000000" stroked="false">
                <v:path arrowok="t"/>
                <v:fill type="solid"/>
              </v:shape>
            </v:group>
            <v:group style="position:absolute;left:2617;top:3041;width:10;height:20" coordorigin="2617,3041" coordsize="10,20">
              <v:shape style="position:absolute;left:2617;top:3041;width:10;height:20" coordorigin="2617,3041" coordsize="10,20" path="m2617,3061l2626,3061,2626,3041,2617,3041,2617,3061xe" filled="true" fillcolor="#000000" stroked="false">
                <v:path arrowok="t"/>
                <v:fill type="solid"/>
              </v:shape>
            </v:group>
            <v:group style="position:absolute;left:2617;top:3061;width:10;height:20" coordorigin="2617,3061" coordsize="10,20">
              <v:shape style="position:absolute;left:2617;top:3061;width:10;height:20" coordorigin="2617,3061" coordsize="10,20" path="m2617,3080l2626,3080,2626,3061,2617,3061,2617,3080xe" filled="true" fillcolor="#000000" stroked="false">
                <v:path arrowok="t"/>
                <v:fill type="solid"/>
              </v:shape>
            </v:group>
            <v:group style="position:absolute;left:2617;top:3080;width:10;height:20" coordorigin="2617,3080" coordsize="10,20">
              <v:shape style="position:absolute;left:2617;top:3080;width:10;height:20" coordorigin="2617,3080" coordsize="10,20" path="m2617,3099l2626,3099,2626,3080,2617,3080,2617,3099xe" filled="true" fillcolor="#000000" stroked="false">
                <v:path arrowok="t"/>
                <v:fill type="solid"/>
              </v:shape>
            </v:group>
            <v:group style="position:absolute;left:2617;top:3099;width:10;height:20" coordorigin="2617,3099" coordsize="10,20">
              <v:shape style="position:absolute;left:2617;top:3099;width:10;height:20" coordorigin="2617,3099" coordsize="10,20" path="m2617,3118l2626,3118,2626,3099,2617,3099,2617,3118xe" filled="true" fillcolor="#000000" stroked="false">
                <v:path arrowok="t"/>
                <v:fill type="solid"/>
              </v:shape>
            </v:group>
            <v:group style="position:absolute;left:2617;top:3118;width:10;height:20" coordorigin="2617,3118" coordsize="10,20">
              <v:shape style="position:absolute;left:2617;top:3118;width:10;height:20" coordorigin="2617,3118" coordsize="10,20" path="m2617,3137l2626,3137,2626,3118,2617,3118,2617,3137xe" filled="true" fillcolor="#000000" stroked="false">
                <v:path arrowok="t"/>
                <v:fill type="solid"/>
              </v:shape>
            </v:group>
            <v:group style="position:absolute;left:2617;top:3137;width:10;height:20" coordorigin="2617,3137" coordsize="10,20">
              <v:shape style="position:absolute;left:2617;top:3137;width:10;height:20" coordorigin="2617,3137" coordsize="10,20" path="m2617,3157l2626,3157,2626,3137,2617,3137,2617,3157xe" filled="true" fillcolor="#000000" stroked="false">
                <v:path arrowok="t"/>
                <v:fill type="solid"/>
              </v:shape>
            </v:group>
            <v:group style="position:absolute;left:2617;top:3157;width:10;height:20" coordorigin="2617,3157" coordsize="10,20">
              <v:shape style="position:absolute;left:2617;top:3157;width:10;height:20" coordorigin="2617,3157" coordsize="10,20" path="m2617,3176l2626,3176,2626,3157,2617,3157,2617,3176xe" filled="true" fillcolor="#000000" stroked="false">
                <v:path arrowok="t"/>
                <v:fill type="solid"/>
              </v:shape>
            </v:group>
            <v:group style="position:absolute;left:2617;top:3176;width:10;height:20" coordorigin="2617,3176" coordsize="10,20">
              <v:shape style="position:absolute;left:2617;top:3176;width:10;height:20" coordorigin="2617,3176" coordsize="10,20" path="m2617,3195l2626,3195,2626,3176,2617,3176,2617,3195xe" filled="true" fillcolor="#000000" stroked="false">
                <v:path arrowok="t"/>
                <v:fill type="solid"/>
              </v:shape>
            </v:group>
            <v:group style="position:absolute;left:2617;top:3195;width:10;height:20" coordorigin="2617,3195" coordsize="10,20">
              <v:shape style="position:absolute;left:2617;top:3195;width:10;height:20" coordorigin="2617,3195" coordsize="10,20" path="m2617,3214l2626,3214,2626,3195,2617,3195,2617,3214xe" filled="true" fillcolor="#000000" stroked="false">
                <v:path arrowok="t"/>
                <v:fill type="solid"/>
              </v:shape>
            </v:group>
            <v:group style="position:absolute;left:2617;top:3214;width:10;height:20" coordorigin="2617,3214" coordsize="10,20">
              <v:shape style="position:absolute;left:2617;top:3214;width:10;height:20" coordorigin="2617,3214" coordsize="10,20" path="m2617,3233l2626,3233,2626,3214,2617,3214,2617,3233xe" filled="true" fillcolor="#000000" stroked="false">
                <v:path arrowok="t"/>
                <v:fill type="solid"/>
              </v:shape>
            </v:group>
            <v:group style="position:absolute;left:2617;top:3233;width:10;height:20" coordorigin="2617,3233" coordsize="10,20">
              <v:shape style="position:absolute;left:2617;top:3233;width:10;height:20" coordorigin="2617,3233" coordsize="10,20" path="m2617,3253l2626,3253,2626,3233,2617,3233,2617,3253xe" filled="true" fillcolor="#000000" stroked="false">
                <v:path arrowok="t"/>
                <v:fill type="solid"/>
              </v:shape>
            </v:group>
            <v:group style="position:absolute;left:2617;top:3253;width:10;height:20" coordorigin="2617,3253" coordsize="10,20">
              <v:shape style="position:absolute;left:2617;top:3253;width:10;height:20" coordorigin="2617,3253" coordsize="10,20" path="m2617,3272l2626,3272,2626,3253,2617,3253,2617,3272xe" filled="true" fillcolor="#000000" stroked="false">
                <v:path arrowok="t"/>
                <v:fill type="solid"/>
              </v:shape>
            </v:group>
            <v:group style="position:absolute;left:2617;top:3272;width:10;height:20" coordorigin="2617,3272" coordsize="10,20">
              <v:shape style="position:absolute;left:2617;top:3272;width:10;height:20" coordorigin="2617,3272" coordsize="10,20" path="m2617,3291l2626,3291,2626,3272,2617,3272,2617,3291xe" filled="true" fillcolor="#000000" stroked="false">
                <v:path arrowok="t"/>
                <v:fill type="solid"/>
              </v:shape>
            </v:group>
            <v:group style="position:absolute;left:2617;top:3291;width:10;height:20" coordorigin="2617,3291" coordsize="10,20">
              <v:shape style="position:absolute;left:2617;top:3291;width:10;height:20" coordorigin="2617,3291" coordsize="10,20" path="m2617,3310l2626,3310,2626,3291,2617,3291,2617,3310xe" filled="true" fillcolor="#000000" stroked="false">
                <v:path arrowok="t"/>
                <v:fill type="solid"/>
              </v:shape>
            </v:group>
            <v:group style="position:absolute;left:2617;top:3310;width:10;height:20" coordorigin="2617,3310" coordsize="10,20">
              <v:shape style="position:absolute;left:2617;top:3310;width:10;height:20" coordorigin="2617,3310" coordsize="10,20" path="m2617,3329l2626,3329,2626,3310,2617,3310,2617,3329xe" filled="true" fillcolor="#000000" stroked="false">
                <v:path arrowok="t"/>
                <v:fill type="solid"/>
              </v:shape>
            </v:group>
            <v:group style="position:absolute;left:2617;top:3329;width:10;height:20" coordorigin="2617,3329" coordsize="10,20">
              <v:shape style="position:absolute;left:2617;top:3329;width:10;height:20" coordorigin="2617,3329" coordsize="10,20" path="m2617,3349l2626,3349,2626,3329,2617,3329,2617,3349xe" filled="true" fillcolor="#000000" stroked="false">
                <v:path arrowok="t"/>
                <v:fill type="solid"/>
              </v:shape>
            </v:group>
            <v:group style="position:absolute;left:2617;top:3349;width:10;height:20" coordorigin="2617,3349" coordsize="10,20">
              <v:shape style="position:absolute;left:2617;top:3349;width:10;height:20" coordorigin="2617,3349" coordsize="10,20" path="m2617,3368l2626,3368,2626,3349,2617,3349,2617,3368xe" filled="true" fillcolor="#000000" stroked="false">
                <v:path arrowok="t"/>
                <v:fill type="solid"/>
              </v:shape>
            </v:group>
            <v:group style="position:absolute;left:2617;top:3368;width:10;height:20" coordorigin="2617,3368" coordsize="10,20">
              <v:shape style="position:absolute;left:2617;top:3368;width:10;height:20" coordorigin="2617,3368" coordsize="10,20" path="m2617,3387l2626,3387,2626,3368,2617,3368,2617,3387xe" filled="true" fillcolor="#000000" stroked="false">
                <v:path arrowok="t"/>
                <v:fill type="solid"/>
              </v:shape>
            </v:group>
            <v:group style="position:absolute;left:3327;top:2830;width:10;height:20" coordorigin="3327,2830" coordsize="10,20">
              <v:shape style="position:absolute;left:3327;top:2830;width:10;height:20" coordorigin="3327,2830" coordsize="10,20" path="m3327,2849l3337,2849,3337,2830,3327,2830,3327,2849xe" filled="true" fillcolor="#000000" stroked="false">
                <v:path arrowok="t"/>
                <v:fill type="solid"/>
              </v:shape>
            </v:group>
            <v:group style="position:absolute;left:3327;top:2849;width:10;height:20" coordorigin="3327,2849" coordsize="10,20">
              <v:shape style="position:absolute;left:3327;top:2849;width:10;height:20" coordorigin="3327,2849" coordsize="10,20" path="m3327,2869l3337,2869,3337,2849,3327,2849,3327,2869xe" filled="true" fillcolor="#000000" stroked="false">
                <v:path arrowok="t"/>
                <v:fill type="solid"/>
              </v:shape>
            </v:group>
            <v:group style="position:absolute;left:3327;top:2869;width:10;height:20" coordorigin="3327,2869" coordsize="10,20">
              <v:shape style="position:absolute;left:3327;top:2869;width:10;height:20" coordorigin="3327,2869" coordsize="10,20" path="m3327,2888l3337,2888,3337,2869,3327,2869,3327,2888xe" filled="true" fillcolor="#000000" stroked="false">
                <v:path arrowok="t"/>
                <v:fill type="solid"/>
              </v:shape>
            </v:group>
            <v:group style="position:absolute;left:3327;top:2888;width:10;height:20" coordorigin="3327,2888" coordsize="10,20">
              <v:shape style="position:absolute;left:3327;top:2888;width:10;height:20" coordorigin="3327,2888" coordsize="10,20" path="m3327,2907l3337,2907,3337,2888,3327,2888,3327,2907xe" filled="true" fillcolor="#000000" stroked="false">
                <v:path arrowok="t"/>
                <v:fill type="solid"/>
              </v:shape>
            </v:group>
            <v:group style="position:absolute;left:3327;top:2907;width:10;height:20" coordorigin="3327,2907" coordsize="10,20">
              <v:shape style="position:absolute;left:3327;top:2907;width:10;height:20" coordorigin="3327,2907" coordsize="10,20" path="m3327,2926l3337,2926,3337,2907,3327,2907,3327,2926xe" filled="true" fillcolor="#000000" stroked="false">
                <v:path arrowok="t"/>
                <v:fill type="solid"/>
              </v:shape>
            </v:group>
            <v:group style="position:absolute;left:3327;top:2926;width:10;height:20" coordorigin="3327,2926" coordsize="10,20">
              <v:shape style="position:absolute;left:3327;top:2926;width:10;height:20" coordorigin="3327,2926" coordsize="10,20" path="m3327,2945l3337,2945,3337,2926,3327,2926,3327,2945xe" filled="true" fillcolor="#000000" stroked="false">
                <v:path arrowok="t"/>
                <v:fill type="solid"/>
              </v:shape>
            </v:group>
            <v:group style="position:absolute;left:3327;top:2945;width:10;height:20" coordorigin="3327,2945" coordsize="10,20">
              <v:shape style="position:absolute;left:3327;top:2945;width:10;height:20" coordorigin="3327,2945" coordsize="10,20" path="m3327,2965l3337,2965,3337,2945,3327,2945,3327,2965xe" filled="true" fillcolor="#000000" stroked="false">
                <v:path arrowok="t"/>
                <v:fill type="solid"/>
              </v:shape>
            </v:group>
            <v:group style="position:absolute;left:3327;top:2965;width:10;height:20" coordorigin="3327,2965" coordsize="10,20">
              <v:shape style="position:absolute;left:3327;top:2965;width:10;height:20" coordorigin="3327,2965" coordsize="10,20" path="m3327,2984l3337,2984,3337,2965,3327,2965,3327,2984xe" filled="true" fillcolor="#000000" stroked="false">
                <v:path arrowok="t"/>
                <v:fill type="solid"/>
              </v:shape>
            </v:group>
            <v:group style="position:absolute;left:3327;top:2984;width:10;height:20" coordorigin="3327,2984" coordsize="10,20">
              <v:shape style="position:absolute;left:3327;top:2984;width:10;height:20" coordorigin="3327,2984" coordsize="10,20" path="m3327,3003l3337,3003,3337,2984,3327,2984,3327,3003xe" filled="true" fillcolor="#000000" stroked="false">
                <v:path arrowok="t"/>
                <v:fill type="solid"/>
              </v:shape>
            </v:group>
            <v:group style="position:absolute;left:3327;top:3003;width:10;height:20" coordorigin="3327,3003" coordsize="10,20">
              <v:shape style="position:absolute;left:3327;top:3003;width:10;height:20" coordorigin="3327,3003" coordsize="10,20" path="m3327,3022l3337,3022,3337,3003,3327,3003,3327,3022xe" filled="true" fillcolor="#000000" stroked="false">
                <v:path arrowok="t"/>
                <v:fill type="solid"/>
              </v:shape>
            </v:group>
            <v:group style="position:absolute;left:3327;top:3022;width:10;height:20" coordorigin="3327,3022" coordsize="10,20">
              <v:shape style="position:absolute;left:3327;top:3022;width:10;height:20" coordorigin="3327,3022" coordsize="10,20" path="m3327,3041l3337,3041,3337,3022,3327,3022,3327,3041xe" filled="true" fillcolor="#000000" stroked="false">
                <v:path arrowok="t"/>
                <v:fill type="solid"/>
              </v:shape>
            </v:group>
            <v:group style="position:absolute;left:3327;top:3041;width:10;height:20" coordorigin="3327,3041" coordsize="10,20">
              <v:shape style="position:absolute;left:3327;top:3041;width:10;height:20" coordorigin="3327,3041" coordsize="10,20" path="m3327,3061l3337,3061,3337,3041,3327,3041,3327,3061xe" filled="true" fillcolor="#000000" stroked="false">
                <v:path arrowok="t"/>
                <v:fill type="solid"/>
              </v:shape>
            </v:group>
            <v:group style="position:absolute;left:3327;top:3061;width:10;height:20" coordorigin="3327,3061" coordsize="10,20">
              <v:shape style="position:absolute;left:3327;top:3061;width:10;height:20" coordorigin="3327,3061" coordsize="10,20" path="m3327,3080l3337,3080,3337,3061,3327,3061,3327,3080xe" filled="true" fillcolor="#000000" stroked="false">
                <v:path arrowok="t"/>
                <v:fill type="solid"/>
              </v:shape>
            </v:group>
            <v:group style="position:absolute;left:3327;top:3080;width:10;height:20" coordorigin="3327,3080" coordsize="10,20">
              <v:shape style="position:absolute;left:3327;top:3080;width:10;height:20" coordorigin="3327,3080" coordsize="10,20" path="m3327,3099l3337,3099,3337,3080,3327,3080,3327,3099xe" filled="true" fillcolor="#000000" stroked="false">
                <v:path arrowok="t"/>
                <v:fill type="solid"/>
              </v:shape>
            </v:group>
            <v:group style="position:absolute;left:3327;top:3099;width:10;height:20" coordorigin="3327,3099" coordsize="10,20">
              <v:shape style="position:absolute;left:3327;top:3099;width:10;height:20" coordorigin="3327,3099" coordsize="10,20" path="m3327,3118l3337,3118,3337,3099,3327,3099,3327,3118xe" filled="true" fillcolor="#000000" stroked="false">
                <v:path arrowok="t"/>
                <v:fill type="solid"/>
              </v:shape>
            </v:group>
            <v:group style="position:absolute;left:3327;top:3118;width:10;height:20" coordorigin="3327,3118" coordsize="10,20">
              <v:shape style="position:absolute;left:3327;top:3118;width:10;height:20" coordorigin="3327,3118" coordsize="10,20" path="m3327,3137l3337,3137,3337,3118,3327,3118,3327,3137xe" filled="true" fillcolor="#000000" stroked="false">
                <v:path arrowok="t"/>
                <v:fill type="solid"/>
              </v:shape>
            </v:group>
            <v:group style="position:absolute;left:3327;top:3137;width:10;height:20" coordorigin="3327,3137" coordsize="10,20">
              <v:shape style="position:absolute;left:3327;top:3137;width:10;height:20" coordorigin="3327,3137" coordsize="10,20" path="m3327,3157l3337,3157,3337,3137,3327,3137,3327,3157xe" filled="true" fillcolor="#000000" stroked="false">
                <v:path arrowok="t"/>
                <v:fill type="solid"/>
              </v:shape>
            </v:group>
            <v:group style="position:absolute;left:3327;top:3157;width:10;height:20" coordorigin="3327,3157" coordsize="10,20">
              <v:shape style="position:absolute;left:3327;top:3157;width:10;height:20" coordorigin="3327,3157" coordsize="10,20" path="m3327,3176l3337,3176,3337,3157,3327,3157,3327,3176xe" filled="true" fillcolor="#000000" stroked="false">
                <v:path arrowok="t"/>
                <v:fill type="solid"/>
              </v:shape>
            </v:group>
            <v:group style="position:absolute;left:3327;top:3176;width:10;height:20" coordorigin="3327,3176" coordsize="10,20">
              <v:shape style="position:absolute;left:3327;top:3176;width:10;height:20" coordorigin="3327,3176" coordsize="10,20" path="m3327,3195l3337,3195,3337,3176,3327,3176,3327,3195xe" filled="true" fillcolor="#000000" stroked="false">
                <v:path arrowok="t"/>
                <v:fill type="solid"/>
              </v:shape>
            </v:group>
            <v:group style="position:absolute;left:3327;top:3195;width:10;height:20" coordorigin="3327,3195" coordsize="10,20">
              <v:shape style="position:absolute;left:3327;top:3195;width:10;height:20" coordorigin="3327,3195" coordsize="10,20" path="m3327,3214l3337,3214,3337,3195,3327,3195,3327,3214xe" filled="true" fillcolor="#000000" stroked="false">
                <v:path arrowok="t"/>
                <v:fill type="solid"/>
              </v:shape>
            </v:group>
            <v:group style="position:absolute;left:3327;top:3214;width:10;height:20" coordorigin="3327,3214" coordsize="10,20">
              <v:shape style="position:absolute;left:3327;top:3214;width:10;height:20" coordorigin="3327,3214" coordsize="10,20" path="m3327,3233l3337,3233,3337,3214,3327,3214,3327,3233xe" filled="true" fillcolor="#000000" stroked="false">
                <v:path arrowok="t"/>
                <v:fill type="solid"/>
              </v:shape>
            </v:group>
            <v:group style="position:absolute;left:3327;top:3233;width:10;height:20" coordorigin="3327,3233" coordsize="10,20">
              <v:shape style="position:absolute;left:3327;top:3233;width:10;height:20" coordorigin="3327,3233" coordsize="10,20" path="m3327,3253l3337,3253,3337,3233,3327,3233,3327,3253xe" filled="true" fillcolor="#000000" stroked="false">
                <v:path arrowok="t"/>
                <v:fill type="solid"/>
              </v:shape>
            </v:group>
            <v:group style="position:absolute;left:3327;top:3253;width:10;height:20" coordorigin="3327,3253" coordsize="10,20">
              <v:shape style="position:absolute;left:3327;top:3253;width:10;height:20" coordorigin="3327,3253" coordsize="10,20" path="m3327,3272l3337,3272,3337,3253,3327,3253,3327,3272xe" filled="true" fillcolor="#000000" stroked="false">
                <v:path arrowok="t"/>
                <v:fill type="solid"/>
              </v:shape>
            </v:group>
            <v:group style="position:absolute;left:3327;top:3272;width:10;height:20" coordorigin="3327,3272" coordsize="10,20">
              <v:shape style="position:absolute;left:3327;top:3272;width:10;height:20" coordorigin="3327,3272" coordsize="10,20" path="m3327,3291l3337,3291,3337,3272,3327,3272,3327,3291xe" filled="true" fillcolor="#000000" stroked="false">
                <v:path arrowok="t"/>
                <v:fill type="solid"/>
              </v:shape>
            </v:group>
            <v:group style="position:absolute;left:3327;top:3291;width:10;height:20" coordorigin="3327,3291" coordsize="10,20">
              <v:shape style="position:absolute;left:3327;top:3291;width:10;height:20" coordorigin="3327,3291" coordsize="10,20" path="m3327,3310l3337,3310,3337,3291,3327,3291,3327,3310xe" filled="true" fillcolor="#000000" stroked="false">
                <v:path arrowok="t"/>
                <v:fill type="solid"/>
              </v:shape>
            </v:group>
            <v:group style="position:absolute;left:3327;top:3310;width:10;height:20" coordorigin="3327,3310" coordsize="10,20">
              <v:shape style="position:absolute;left:3327;top:3310;width:10;height:20" coordorigin="3327,3310" coordsize="10,20" path="m3327,3329l3337,3329,3337,3310,3327,3310,3327,3329xe" filled="true" fillcolor="#000000" stroked="false">
                <v:path arrowok="t"/>
                <v:fill type="solid"/>
              </v:shape>
            </v:group>
            <v:group style="position:absolute;left:3327;top:3329;width:10;height:20" coordorigin="3327,3329" coordsize="10,20">
              <v:shape style="position:absolute;left:3327;top:3329;width:10;height:20" coordorigin="3327,3329" coordsize="10,20" path="m3327,3349l3337,3349,3337,3329,3327,3329,3327,3349xe" filled="true" fillcolor="#000000" stroked="false">
                <v:path arrowok="t"/>
                <v:fill type="solid"/>
              </v:shape>
            </v:group>
            <v:group style="position:absolute;left:3327;top:3349;width:10;height:20" coordorigin="3327,3349" coordsize="10,20">
              <v:shape style="position:absolute;left:3327;top:3349;width:10;height:20" coordorigin="3327,3349" coordsize="10,20" path="m3327,3368l3337,3368,3337,3349,3327,3349,3327,3368xe" filled="true" fillcolor="#000000" stroked="false">
                <v:path arrowok="t"/>
                <v:fill type="solid"/>
              </v:shape>
            </v:group>
            <v:group style="position:absolute;left:3327;top:3368;width:10;height:20" coordorigin="3327,3368" coordsize="10,20">
              <v:shape style="position:absolute;left:3327;top:3368;width:10;height:20" coordorigin="3327,3368" coordsize="10,20" path="m3327,3387l3337,3387,3337,3368,3327,3368,3327,3387xe" filled="true" fillcolor="#000000" stroked="false">
                <v:path arrowok="t"/>
                <v:fill type="solid"/>
              </v:shape>
            </v:group>
            <v:group style="position:absolute;left:4489;top:2830;width:10;height:20" coordorigin="4489,2830" coordsize="10,20">
              <v:shape style="position:absolute;left:4489;top:2830;width:10;height:20" coordorigin="4489,2830" coordsize="10,20" path="m4489,2849l4498,2849,4498,2830,4489,2830,4489,2849xe" filled="true" fillcolor="#000000" stroked="false">
                <v:path arrowok="t"/>
                <v:fill type="solid"/>
              </v:shape>
            </v:group>
            <v:group style="position:absolute;left:4489;top:2849;width:10;height:20" coordorigin="4489,2849" coordsize="10,20">
              <v:shape style="position:absolute;left:4489;top:2849;width:10;height:20" coordorigin="4489,2849" coordsize="10,20" path="m4489,2869l4498,2869,4498,2849,4489,2849,4489,2869xe" filled="true" fillcolor="#000000" stroked="false">
                <v:path arrowok="t"/>
                <v:fill type="solid"/>
              </v:shape>
            </v:group>
            <v:group style="position:absolute;left:4489;top:2869;width:10;height:20" coordorigin="4489,2869" coordsize="10,20">
              <v:shape style="position:absolute;left:4489;top:2869;width:10;height:20" coordorigin="4489,2869" coordsize="10,20" path="m4489,2888l4498,2888,4498,2869,4489,2869,4489,2888xe" filled="true" fillcolor="#000000" stroked="false">
                <v:path arrowok="t"/>
                <v:fill type="solid"/>
              </v:shape>
            </v:group>
            <v:group style="position:absolute;left:4489;top:2888;width:10;height:20" coordorigin="4489,2888" coordsize="10,20">
              <v:shape style="position:absolute;left:4489;top:2888;width:10;height:20" coordorigin="4489,2888" coordsize="10,20" path="m4489,2907l4498,2907,4498,2888,4489,2888,4489,2907xe" filled="true" fillcolor="#000000" stroked="false">
                <v:path arrowok="t"/>
                <v:fill type="solid"/>
              </v:shape>
            </v:group>
            <v:group style="position:absolute;left:4489;top:2907;width:10;height:20" coordorigin="4489,2907" coordsize="10,20">
              <v:shape style="position:absolute;left:4489;top:2907;width:10;height:20" coordorigin="4489,2907" coordsize="10,20" path="m4489,2926l4498,2926,4498,2907,4489,2907,4489,2926xe" filled="true" fillcolor="#000000" stroked="false">
                <v:path arrowok="t"/>
                <v:fill type="solid"/>
              </v:shape>
            </v:group>
            <v:group style="position:absolute;left:4489;top:2926;width:10;height:20" coordorigin="4489,2926" coordsize="10,20">
              <v:shape style="position:absolute;left:4489;top:2926;width:10;height:20" coordorigin="4489,2926" coordsize="10,20" path="m4489,2945l4498,2945,4498,2926,4489,2926,4489,2945xe" filled="true" fillcolor="#000000" stroked="false">
                <v:path arrowok="t"/>
                <v:fill type="solid"/>
              </v:shape>
            </v:group>
            <v:group style="position:absolute;left:4489;top:2945;width:10;height:20" coordorigin="4489,2945" coordsize="10,20">
              <v:shape style="position:absolute;left:4489;top:2945;width:10;height:20" coordorigin="4489,2945" coordsize="10,20" path="m4489,2965l4498,2965,4498,2945,4489,2945,4489,2965xe" filled="true" fillcolor="#000000" stroked="false">
                <v:path arrowok="t"/>
                <v:fill type="solid"/>
              </v:shape>
            </v:group>
            <v:group style="position:absolute;left:4489;top:2965;width:10;height:20" coordorigin="4489,2965" coordsize="10,20">
              <v:shape style="position:absolute;left:4489;top:2965;width:10;height:20" coordorigin="4489,2965" coordsize="10,20" path="m4489,2984l4498,2984,4498,2965,4489,2965,4489,2984xe" filled="true" fillcolor="#000000" stroked="false">
                <v:path arrowok="t"/>
                <v:fill type="solid"/>
              </v:shape>
            </v:group>
            <v:group style="position:absolute;left:4489;top:2984;width:10;height:20" coordorigin="4489,2984" coordsize="10,20">
              <v:shape style="position:absolute;left:4489;top:2984;width:10;height:20" coordorigin="4489,2984" coordsize="10,20" path="m4489,3003l4498,3003,4498,2984,4489,2984,4489,3003xe" filled="true" fillcolor="#000000" stroked="false">
                <v:path arrowok="t"/>
                <v:fill type="solid"/>
              </v:shape>
            </v:group>
            <v:group style="position:absolute;left:4489;top:3003;width:10;height:20" coordorigin="4489,3003" coordsize="10,20">
              <v:shape style="position:absolute;left:4489;top:3003;width:10;height:20" coordorigin="4489,3003" coordsize="10,20" path="m4489,3022l4498,3022,4498,3003,4489,3003,4489,3022xe" filled="true" fillcolor="#000000" stroked="false">
                <v:path arrowok="t"/>
                <v:fill type="solid"/>
              </v:shape>
            </v:group>
            <v:group style="position:absolute;left:4489;top:3022;width:10;height:20" coordorigin="4489,3022" coordsize="10,20">
              <v:shape style="position:absolute;left:4489;top:3022;width:10;height:20" coordorigin="4489,3022" coordsize="10,20" path="m4489,3041l4498,3041,4498,3022,4489,3022,4489,3041xe" filled="true" fillcolor="#000000" stroked="false">
                <v:path arrowok="t"/>
                <v:fill type="solid"/>
              </v:shape>
            </v:group>
            <v:group style="position:absolute;left:4489;top:3041;width:10;height:20" coordorigin="4489,3041" coordsize="10,20">
              <v:shape style="position:absolute;left:4489;top:3041;width:10;height:20" coordorigin="4489,3041" coordsize="10,20" path="m4489,3061l4498,3061,4498,3041,4489,3041,4489,3061xe" filled="true" fillcolor="#000000" stroked="false">
                <v:path arrowok="t"/>
                <v:fill type="solid"/>
              </v:shape>
            </v:group>
            <v:group style="position:absolute;left:4489;top:3061;width:10;height:20" coordorigin="4489,3061" coordsize="10,20">
              <v:shape style="position:absolute;left:4489;top:3061;width:10;height:20" coordorigin="4489,3061" coordsize="10,20" path="m4489,3080l4498,3080,4498,3061,4489,3061,4489,3080xe" filled="true" fillcolor="#000000" stroked="false">
                <v:path arrowok="t"/>
                <v:fill type="solid"/>
              </v:shape>
            </v:group>
            <v:group style="position:absolute;left:4489;top:3080;width:10;height:20" coordorigin="4489,3080" coordsize="10,20">
              <v:shape style="position:absolute;left:4489;top:3080;width:10;height:20" coordorigin="4489,3080" coordsize="10,20" path="m4489,3099l4498,3099,4498,3080,4489,3080,4489,3099xe" filled="true" fillcolor="#000000" stroked="false">
                <v:path arrowok="t"/>
                <v:fill type="solid"/>
              </v:shape>
            </v:group>
            <v:group style="position:absolute;left:4489;top:3099;width:10;height:20" coordorigin="4489,3099" coordsize="10,20">
              <v:shape style="position:absolute;left:4489;top:3099;width:10;height:20" coordorigin="4489,3099" coordsize="10,20" path="m4489,3118l4498,3118,4498,3099,4489,3099,4489,3118xe" filled="true" fillcolor="#000000" stroked="false">
                <v:path arrowok="t"/>
                <v:fill type="solid"/>
              </v:shape>
            </v:group>
            <v:group style="position:absolute;left:4489;top:3118;width:10;height:20" coordorigin="4489,3118" coordsize="10,20">
              <v:shape style="position:absolute;left:4489;top:3118;width:10;height:20" coordorigin="4489,3118" coordsize="10,20" path="m4489,3137l4498,3137,4498,3118,4489,3118,4489,3137xe" filled="true" fillcolor="#000000" stroked="false">
                <v:path arrowok="t"/>
                <v:fill type="solid"/>
              </v:shape>
            </v:group>
            <v:group style="position:absolute;left:4489;top:3137;width:10;height:20" coordorigin="4489,3137" coordsize="10,20">
              <v:shape style="position:absolute;left:4489;top:3137;width:10;height:20" coordorigin="4489,3137" coordsize="10,20" path="m4489,3157l4498,3157,4498,3137,4489,3137,4489,3157xe" filled="true" fillcolor="#000000" stroked="false">
                <v:path arrowok="t"/>
                <v:fill type="solid"/>
              </v:shape>
            </v:group>
            <v:group style="position:absolute;left:4489;top:3157;width:10;height:20" coordorigin="4489,3157" coordsize="10,20">
              <v:shape style="position:absolute;left:4489;top:3157;width:10;height:20" coordorigin="4489,3157" coordsize="10,20" path="m4489,3176l4498,3176,4498,3157,4489,3157,4489,3176xe" filled="true" fillcolor="#000000" stroked="false">
                <v:path arrowok="t"/>
                <v:fill type="solid"/>
              </v:shape>
            </v:group>
            <v:group style="position:absolute;left:4489;top:3176;width:10;height:20" coordorigin="4489,3176" coordsize="10,20">
              <v:shape style="position:absolute;left:4489;top:3176;width:10;height:20" coordorigin="4489,3176" coordsize="10,20" path="m4489,3195l4498,3195,4498,3176,4489,3176,4489,3195xe" filled="true" fillcolor="#000000" stroked="false">
                <v:path arrowok="t"/>
                <v:fill type="solid"/>
              </v:shape>
            </v:group>
            <v:group style="position:absolute;left:4489;top:3195;width:10;height:20" coordorigin="4489,3195" coordsize="10,20">
              <v:shape style="position:absolute;left:4489;top:3195;width:10;height:20" coordorigin="4489,3195" coordsize="10,20" path="m4489,3214l4498,3214,4498,3195,4489,3195,4489,3214xe" filled="true" fillcolor="#000000" stroked="false">
                <v:path arrowok="t"/>
                <v:fill type="solid"/>
              </v:shape>
            </v:group>
            <v:group style="position:absolute;left:4489;top:3214;width:10;height:20" coordorigin="4489,3214" coordsize="10,20">
              <v:shape style="position:absolute;left:4489;top:3214;width:10;height:20" coordorigin="4489,3214" coordsize="10,20" path="m4489,3233l4498,3233,4498,3214,4489,3214,4489,3233xe" filled="true" fillcolor="#000000" stroked="false">
                <v:path arrowok="t"/>
                <v:fill type="solid"/>
              </v:shape>
            </v:group>
            <v:group style="position:absolute;left:4489;top:3233;width:10;height:20" coordorigin="4489,3233" coordsize="10,20">
              <v:shape style="position:absolute;left:4489;top:3233;width:10;height:20" coordorigin="4489,3233" coordsize="10,20" path="m4489,3253l4498,3253,4498,3233,4489,3233,4489,3253xe" filled="true" fillcolor="#000000" stroked="false">
                <v:path arrowok="t"/>
                <v:fill type="solid"/>
              </v:shape>
            </v:group>
            <v:group style="position:absolute;left:4489;top:3253;width:10;height:20" coordorigin="4489,3253" coordsize="10,20">
              <v:shape style="position:absolute;left:4489;top:3253;width:10;height:20" coordorigin="4489,3253" coordsize="10,20" path="m4489,3272l4498,3272,4498,3253,4489,3253,4489,3272xe" filled="true" fillcolor="#000000" stroked="false">
                <v:path arrowok="t"/>
                <v:fill type="solid"/>
              </v:shape>
            </v:group>
            <v:group style="position:absolute;left:4489;top:3272;width:10;height:20" coordorigin="4489,3272" coordsize="10,20">
              <v:shape style="position:absolute;left:4489;top:3272;width:10;height:20" coordorigin="4489,3272" coordsize="10,20" path="m4489,3291l4498,3291,4498,3272,4489,3272,4489,3291xe" filled="true" fillcolor="#000000" stroked="false">
                <v:path arrowok="t"/>
                <v:fill type="solid"/>
              </v:shape>
            </v:group>
            <v:group style="position:absolute;left:4489;top:3291;width:10;height:20" coordorigin="4489,3291" coordsize="10,20">
              <v:shape style="position:absolute;left:4489;top:3291;width:10;height:20" coordorigin="4489,3291" coordsize="10,20" path="m4489,3310l4498,3310,4498,3291,4489,3291,4489,3310xe" filled="true" fillcolor="#000000" stroked="false">
                <v:path arrowok="t"/>
                <v:fill type="solid"/>
              </v:shape>
            </v:group>
            <v:group style="position:absolute;left:4489;top:3310;width:10;height:20" coordorigin="4489,3310" coordsize="10,20">
              <v:shape style="position:absolute;left:4489;top:3310;width:10;height:20" coordorigin="4489,3310" coordsize="10,20" path="m4489,3329l4498,3329,4498,3310,4489,3310,4489,3329xe" filled="true" fillcolor="#000000" stroked="false">
                <v:path arrowok="t"/>
                <v:fill type="solid"/>
              </v:shape>
            </v:group>
            <v:group style="position:absolute;left:4489;top:3329;width:10;height:20" coordorigin="4489,3329" coordsize="10,20">
              <v:shape style="position:absolute;left:4489;top:3329;width:10;height:20" coordorigin="4489,3329" coordsize="10,20" path="m4489,3349l4498,3349,4498,3329,4489,3329,4489,3349xe" filled="true" fillcolor="#000000" stroked="false">
                <v:path arrowok="t"/>
                <v:fill type="solid"/>
              </v:shape>
            </v:group>
            <v:group style="position:absolute;left:4489;top:3349;width:10;height:20" coordorigin="4489,3349" coordsize="10,20">
              <v:shape style="position:absolute;left:4489;top:3349;width:10;height:20" coordorigin="4489,3349" coordsize="10,20" path="m4489,3368l4498,3368,4498,3349,4489,3349,4489,3368xe" filled="true" fillcolor="#000000" stroked="false">
                <v:path arrowok="t"/>
                <v:fill type="solid"/>
              </v:shape>
            </v:group>
            <v:group style="position:absolute;left:4489;top:3368;width:10;height:20" coordorigin="4489,3368" coordsize="10,20">
              <v:shape style="position:absolute;left:4489;top:3368;width:10;height:20" coordorigin="4489,3368" coordsize="10,20" path="m4489,3387l4498,3387,4498,3368,4489,3368,4489,3387xe" filled="true" fillcolor="#000000" stroked="false">
                <v:path arrowok="t"/>
                <v:fill type="solid"/>
              </v:shape>
            </v:group>
            <v:group style="position:absolute;left:5199;top:2830;width:10;height:20" coordorigin="5199,2830" coordsize="10,20">
              <v:shape style="position:absolute;left:5199;top:2830;width:10;height:20" coordorigin="5199,2830" coordsize="10,20" path="m5199,2849l5209,2849,5209,2830,5199,2830,5199,2849xe" filled="true" fillcolor="#000000" stroked="false">
                <v:path arrowok="t"/>
                <v:fill type="solid"/>
              </v:shape>
            </v:group>
            <v:group style="position:absolute;left:5199;top:2849;width:10;height:20" coordorigin="5199,2849" coordsize="10,20">
              <v:shape style="position:absolute;left:5199;top:2849;width:10;height:20" coordorigin="5199,2849" coordsize="10,20" path="m5199,2869l5209,2869,5209,2849,5199,2849,5199,2869xe" filled="true" fillcolor="#000000" stroked="false">
                <v:path arrowok="t"/>
                <v:fill type="solid"/>
              </v:shape>
            </v:group>
            <v:group style="position:absolute;left:5199;top:2869;width:10;height:20" coordorigin="5199,2869" coordsize="10,20">
              <v:shape style="position:absolute;left:5199;top:2869;width:10;height:20" coordorigin="5199,2869" coordsize="10,20" path="m5199,2888l5209,2888,5209,2869,5199,2869,5199,2888xe" filled="true" fillcolor="#000000" stroked="false">
                <v:path arrowok="t"/>
                <v:fill type="solid"/>
              </v:shape>
            </v:group>
            <v:group style="position:absolute;left:5199;top:2888;width:10;height:20" coordorigin="5199,2888" coordsize="10,20">
              <v:shape style="position:absolute;left:5199;top:2888;width:10;height:20" coordorigin="5199,2888" coordsize="10,20" path="m5199,2907l5209,2907,5209,2888,5199,2888,5199,2907xe" filled="true" fillcolor="#000000" stroked="false">
                <v:path arrowok="t"/>
                <v:fill type="solid"/>
              </v:shape>
            </v:group>
            <v:group style="position:absolute;left:5199;top:2907;width:10;height:20" coordorigin="5199,2907" coordsize="10,20">
              <v:shape style="position:absolute;left:5199;top:2907;width:10;height:20" coordorigin="5199,2907" coordsize="10,20" path="m5199,2926l5209,2926,5209,2907,5199,2907,5199,2926xe" filled="true" fillcolor="#000000" stroked="false">
                <v:path arrowok="t"/>
                <v:fill type="solid"/>
              </v:shape>
            </v:group>
            <v:group style="position:absolute;left:5199;top:2926;width:10;height:20" coordorigin="5199,2926" coordsize="10,20">
              <v:shape style="position:absolute;left:5199;top:2926;width:10;height:20" coordorigin="5199,2926" coordsize="10,20" path="m5199,2945l5209,2945,5209,2926,5199,2926,5199,2945xe" filled="true" fillcolor="#000000" stroked="false">
                <v:path arrowok="t"/>
                <v:fill type="solid"/>
              </v:shape>
            </v:group>
            <v:group style="position:absolute;left:5199;top:2945;width:10;height:20" coordorigin="5199,2945" coordsize="10,20">
              <v:shape style="position:absolute;left:5199;top:2945;width:10;height:20" coordorigin="5199,2945" coordsize="10,20" path="m5199,2965l5209,2965,5209,2945,5199,2945,5199,2965xe" filled="true" fillcolor="#000000" stroked="false">
                <v:path arrowok="t"/>
                <v:fill type="solid"/>
              </v:shape>
            </v:group>
            <v:group style="position:absolute;left:5199;top:2965;width:10;height:20" coordorigin="5199,2965" coordsize="10,20">
              <v:shape style="position:absolute;left:5199;top:2965;width:10;height:20" coordorigin="5199,2965" coordsize="10,20" path="m5199,2984l5209,2984,5209,2965,5199,2965,5199,2984xe" filled="true" fillcolor="#000000" stroked="false">
                <v:path arrowok="t"/>
                <v:fill type="solid"/>
              </v:shape>
            </v:group>
            <v:group style="position:absolute;left:5199;top:2984;width:10;height:20" coordorigin="5199,2984" coordsize="10,20">
              <v:shape style="position:absolute;left:5199;top:2984;width:10;height:20" coordorigin="5199,2984" coordsize="10,20" path="m5199,3003l5209,3003,5209,2984,5199,2984,5199,3003xe" filled="true" fillcolor="#000000" stroked="false">
                <v:path arrowok="t"/>
                <v:fill type="solid"/>
              </v:shape>
            </v:group>
            <v:group style="position:absolute;left:5199;top:3003;width:10;height:20" coordorigin="5199,3003" coordsize="10,20">
              <v:shape style="position:absolute;left:5199;top:3003;width:10;height:20" coordorigin="5199,3003" coordsize="10,20" path="m5199,3022l5209,3022,5209,3003,5199,3003,5199,3022xe" filled="true" fillcolor="#000000" stroked="false">
                <v:path arrowok="t"/>
                <v:fill type="solid"/>
              </v:shape>
            </v:group>
            <v:group style="position:absolute;left:5199;top:3022;width:10;height:20" coordorigin="5199,3022" coordsize="10,20">
              <v:shape style="position:absolute;left:5199;top:3022;width:10;height:20" coordorigin="5199,3022" coordsize="10,20" path="m5199,3041l5209,3041,5209,3022,5199,3022,5199,3041xe" filled="true" fillcolor="#000000" stroked="false">
                <v:path arrowok="t"/>
                <v:fill type="solid"/>
              </v:shape>
            </v:group>
            <v:group style="position:absolute;left:5199;top:3041;width:10;height:20" coordorigin="5199,3041" coordsize="10,20">
              <v:shape style="position:absolute;left:5199;top:3041;width:10;height:20" coordorigin="5199,3041" coordsize="10,20" path="m5199,3061l5209,3061,5209,3041,5199,3041,5199,3061xe" filled="true" fillcolor="#000000" stroked="false">
                <v:path arrowok="t"/>
                <v:fill type="solid"/>
              </v:shape>
            </v:group>
            <v:group style="position:absolute;left:5199;top:3061;width:10;height:20" coordorigin="5199,3061" coordsize="10,20">
              <v:shape style="position:absolute;left:5199;top:3061;width:10;height:20" coordorigin="5199,3061" coordsize="10,20" path="m5199,3080l5209,3080,5209,3061,5199,3061,5199,3080xe" filled="true" fillcolor="#000000" stroked="false">
                <v:path arrowok="t"/>
                <v:fill type="solid"/>
              </v:shape>
            </v:group>
            <v:group style="position:absolute;left:5199;top:3080;width:10;height:20" coordorigin="5199,3080" coordsize="10,20">
              <v:shape style="position:absolute;left:5199;top:3080;width:10;height:20" coordorigin="5199,3080" coordsize="10,20" path="m5199,3099l5209,3099,5209,3080,5199,3080,5199,3099xe" filled="true" fillcolor="#000000" stroked="false">
                <v:path arrowok="t"/>
                <v:fill type="solid"/>
              </v:shape>
            </v:group>
            <v:group style="position:absolute;left:5199;top:3099;width:10;height:20" coordorigin="5199,3099" coordsize="10,20">
              <v:shape style="position:absolute;left:5199;top:3099;width:10;height:20" coordorigin="5199,3099" coordsize="10,20" path="m5199,3118l5209,3118,5209,3099,5199,3099,5199,3118xe" filled="true" fillcolor="#000000" stroked="false">
                <v:path arrowok="t"/>
                <v:fill type="solid"/>
              </v:shape>
            </v:group>
            <v:group style="position:absolute;left:5199;top:3118;width:10;height:20" coordorigin="5199,3118" coordsize="10,20">
              <v:shape style="position:absolute;left:5199;top:3118;width:10;height:20" coordorigin="5199,3118" coordsize="10,20" path="m5199,3137l5209,3137,5209,3118,5199,3118,5199,3137xe" filled="true" fillcolor="#000000" stroked="false">
                <v:path arrowok="t"/>
                <v:fill type="solid"/>
              </v:shape>
            </v:group>
            <v:group style="position:absolute;left:5199;top:3137;width:10;height:20" coordorigin="5199,3137" coordsize="10,20">
              <v:shape style="position:absolute;left:5199;top:3137;width:10;height:20" coordorigin="5199,3137" coordsize="10,20" path="m5199,3157l5209,3157,5209,3137,5199,3137,5199,3157xe" filled="true" fillcolor="#000000" stroked="false">
                <v:path arrowok="t"/>
                <v:fill type="solid"/>
              </v:shape>
            </v:group>
            <v:group style="position:absolute;left:5199;top:3157;width:10;height:20" coordorigin="5199,3157" coordsize="10,20">
              <v:shape style="position:absolute;left:5199;top:3157;width:10;height:20" coordorigin="5199,3157" coordsize="10,20" path="m5199,3176l5209,3176,5209,3157,5199,3157,5199,3176xe" filled="true" fillcolor="#000000" stroked="false">
                <v:path arrowok="t"/>
                <v:fill type="solid"/>
              </v:shape>
            </v:group>
            <v:group style="position:absolute;left:5199;top:3176;width:10;height:20" coordorigin="5199,3176" coordsize="10,20">
              <v:shape style="position:absolute;left:5199;top:3176;width:10;height:20" coordorigin="5199,3176" coordsize="10,20" path="m5199,3195l5209,3195,5209,3176,5199,3176,5199,3195xe" filled="true" fillcolor="#000000" stroked="false">
                <v:path arrowok="t"/>
                <v:fill type="solid"/>
              </v:shape>
            </v:group>
            <v:group style="position:absolute;left:5199;top:3195;width:10;height:20" coordorigin="5199,3195" coordsize="10,20">
              <v:shape style="position:absolute;left:5199;top:3195;width:10;height:20" coordorigin="5199,3195" coordsize="10,20" path="m5199,3214l5209,3214,5209,3195,5199,3195,5199,3214xe" filled="true" fillcolor="#000000" stroked="false">
                <v:path arrowok="t"/>
                <v:fill type="solid"/>
              </v:shape>
            </v:group>
            <v:group style="position:absolute;left:5199;top:3214;width:10;height:20" coordorigin="5199,3214" coordsize="10,20">
              <v:shape style="position:absolute;left:5199;top:3214;width:10;height:20" coordorigin="5199,3214" coordsize="10,20" path="m5199,3233l5209,3233,5209,3214,5199,3214,5199,3233xe" filled="true" fillcolor="#000000" stroked="false">
                <v:path arrowok="t"/>
                <v:fill type="solid"/>
              </v:shape>
            </v:group>
            <v:group style="position:absolute;left:5199;top:3233;width:10;height:20" coordorigin="5199,3233" coordsize="10,20">
              <v:shape style="position:absolute;left:5199;top:3233;width:10;height:20" coordorigin="5199,3233" coordsize="10,20" path="m5199,3253l5209,3253,5209,3233,5199,3233,5199,3253xe" filled="true" fillcolor="#000000" stroked="false">
                <v:path arrowok="t"/>
                <v:fill type="solid"/>
              </v:shape>
            </v:group>
            <v:group style="position:absolute;left:5199;top:3253;width:10;height:20" coordorigin="5199,3253" coordsize="10,20">
              <v:shape style="position:absolute;left:5199;top:3253;width:10;height:20" coordorigin="5199,3253" coordsize="10,20" path="m5199,3272l5209,3272,5209,3253,5199,3253,5199,3272xe" filled="true" fillcolor="#000000" stroked="false">
                <v:path arrowok="t"/>
                <v:fill type="solid"/>
              </v:shape>
            </v:group>
            <v:group style="position:absolute;left:5199;top:3272;width:10;height:20" coordorigin="5199,3272" coordsize="10,20">
              <v:shape style="position:absolute;left:5199;top:3272;width:10;height:20" coordorigin="5199,3272" coordsize="10,20" path="m5199,3291l5209,3291,5209,3272,5199,3272,5199,3291xe" filled="true" fillcolor="#000000" stroked="false">
                <v:path arrowok="t"/>
                <v:fill type="solid"/>
              </v:shape>
            </v:group>
            <v:group style="position:absolute;left:5199;top:3291;width:10;height:20" coordorigin="5199,3291" coordsize="10,20">
              <v:shape style="position:absolute;left:5199;top:3291;width:10;height:20" coordorigin="5199,3291" coordsize="10,20" path="m5199,3310l5209,3310,5209,3291,5199,3291,5199,3310xe" filled="true" fillcolor="#000000" stroked="false">
                <v:path arrowok="t"/>
                <v:fill type="solid"/>
              </v:shape>
            </v:group>
            <v:group style="position:absolute;left:5199;top:3310;width:10;height:20" coordorigin="5199,3310" coordsize="10,20">
              <v:shape style="position:absolute;left:5199;top:3310;width:10;height:20" coordorigin="5199,3310" coordsize="10,20" path="m5199,3329l5209,3329,5209,3310,5199,3310,5199,3329xe" filled="true" fillcolor="#000000" stroked="false">
                <v:path arrowok="t"/>
                <v:fill type="solid"/>
              </v:shape>
            </v:group>
            <v:group style="position:absolute;left:5199;top:3329;width:10;height:20" coordorigin="5199,3329" coordsize="10,20">
              <v:shape style="position:absolute;left:5199;top:3329;width:10;height:20" coordorigin="5199,3329" coordsize="10,20" path="m5199,3349l5209,3349,5209,3329,5199,3329,5199,3349xe" filled="true" fillcolor="#000000" stroked="false">
                <v:path arrowok="t"/>
                <v:fill type="solid"/>
              </v:shape>
            </v:group>
            <v:group style="position:absolute;left:5199;top:3349;width:10;height:20" coordorigin="5199,3349" coordsize="10,20">
              <v:shape style="position:absolute;left:5199;top:3349;width:10;height:20" coordorigin="5199,3349" coordsize="10,20" path="m5199,3368l5209,3368,5209,3349,5199,3349,5199,3368xe" filled="true" fillcolor="#000000" stroked="false">
                <v:path arrowok="t"/>
                <v:fill type="solid"/>
              </v:shape>
            </v:group>
            <v:group style="position:absolute;left:5199;top:3368;width:10;height:20" coordorigin="5199,3368" coordsize="10,20">
              <v:shape style="position:absolute;left:5199;top:3368;width:10;height:20" coordorigin="5199,3368" coordsize="10,20" path="m5199,3387l5209,3387,5209,3368,5199,3368,5199,3387xe" filled="true" fillcolor="#000000" stroked="false">
                <v:path arrowok="t"/>
                <v:fill type="solid"/>
              </v:shape>
            </v:group>
            <v:group style="position:absolute;left:6452;top:2830;width:10;height:20" coordorigin="6452,2830" coordsize="10,20">
              <v:shape style="position:absolute;left:6452;top:2830;width:10;height:20" coordorigin="6452,2830" coordsize="10,20" path="m6452,2849l6462,2849,6462,2830,6452,2830,6452,2849xe" filled="true" fillcolor="#000000" stroked="false">
                <v:path arrowok="t"/>
                <v:fill type="solid"/>
              </v:shape>
            </v:group>
            <v:group style="position:absolute;left:6452;top:2849;width:10;height:20" coordorigin="6452,2849" coordsize="10,20">
              <v:shape style="position:absolute;left:6452;top:2849;width:10;height:20" coordorigin="6452,2849" coordsize="10,20" path="m6452,2869l6462,2869,6462,2849,6452,2849,6452,2869xe" filled="true" fillcolor="#000000" stroked="false">
                <v:path arrowok="t"/>
                <v:fill type="solid"/>
              </v:shape>
            </v:group>
            <v:group style="position:absolute;left:6452;top:2869;width:10;height:20" coordorigin="6452,2869" coordsize="10,20">
              <v:shape style="position:absolute;left:6452;top:2869;width:10;height:20" coordorigin="6452,2869" coordsize="10,20" path="m6452,2888l6462,2888,6462,2869,6452,2869,6452,2888xe" filled="true" fillcolor="#000000" stroked="false">
                <v:path arrowok="t"/>
                <v:fill type="solid"/>
              </v:shape>
            </v:group>
            <v:group style="position:absolute;left:6452;top:2888;width:10;height:20" coordorigin="6452,2888" coordsize="10,20">
              <v:shape style="position:absolute;left:6452;top:2888;width:10;height:20" coordorigin="6452,2888" coordsize="10,20" path="m6452,2907l6462,2907,6462,2888,6452,2888,6452,2907xe" filled="true" fillcolor="#000000" stroked="false">
                <v:path arrowok="t"/>
                <v:fill type="solid"/>
              </v:shape>
            </v:group>
            <v:group style="position:absolute;left:6452;top:2907;width:10;height:20" coordorigin="6452,2907" coordsize="10,20">
              <v:shape style="position:absolute;left:6452;top:2907;width:10;height:20" coordorigin="6452,2907" coordsize="10,20" path="m6452,2926l6462,2926,6462,2907,6452,2907,6452,2926xe" filled="true" fillcolor="#000000" stroked="false">
                <v:path arrowok="t"/>
                <v:fill type="solid"/>
              </v:shape>
            </v:group>
            <v:group style="position:absolute;left:6452;top:2926;width:10;height:20" coordorigin="6452,2926" coordsize="10,20">
              <v:shape style="position:absolute;left:6452;top:2926;width:10;height:20" coordorigin="6452,2926" coordsize="10,20" path="m6452,2945l6462,2945,6462,2926,6452,2926,6452,2945xe" filled="true" fillcolor="#000000" stroked="false">
                <v:path arrowok="t"/>
                <v:fill type="solid"/>
              </v:shape>
            </v:group>
            <v:group style="position:absolute;left:6452;top:2945;width:10;height:20" coordorigin="6452,2945" coordsize="10,20">
              <v:shape style="position:absolute;left:6452;top:2945;width:10;height:20" coordorigin="6452,2945" coordsize="10,20" path="m6452,2965l6462,2965,6462,2945,6452,2945,6452,2965xe" filled="true" fillcolor="#000000" stroked="false">
                <v:path arrowok="t"/>
                <v:fill type="solid"/>
              </v:shape>
            </v:group>
            <v:group style="position:absolute;left:6452;top:2965;width:10;height:20" coordorigin="6452,2965" coordsize="10,20">
              <v:shape style="position:absolute;left:6452;top:2965;width:10;height:20" coordorigin="6452,2965" coordsize="10,20" path="m6452,2984l6462,2984,6462,2965,6452,2965,6452,2984xe" filled="true" fillcolor="#000000" stroked="false">
                <v:path arrowok="t"/>
                <v:fill type="solid"/>
              </v:shape>
            </v:group>
            <v:group style="position:absolute;left:6452;top:2984;width:10;height:20" coordorigin="6452,2984" coordsize="10,20">
              <v:shape style="position:absolute;left:6452;top:2984;width:10;height:20" coordorigin="6452,2984" coordsize="10,20" path="m6452,3003l6462,3003,6462,2984,6452,2984,6452,3003xe" filled="true" fillcolor="#000000" stroked="false">
                <v:path arrowok="t"/>
                <v:fill type="solid"/>
              </v:shape>
            </v:group>
            <v:group style="position:absolute;left:6452;top:3003;width:10;height:20" coordorigin="6452,3003" coordsize="10,20">
              <v:shape style="position:absolute;left:6452;top:3003;width:10;height:20" coordorigin="6452,3003" coordsize="10,20" path="m6452,3022l6462,3022,6462,3003,6452,3003,6452,3022xe" filled="true" fillcolor="#000000" stroked="false">
                <v:path arrowok="t"/>
                <v:fill type="solid"/>
              </v:shape>
            </v:group>
            <v:group style="position:absolute;left:6452;top:3022;width:10;height:20" coordorigin="6452,3022" coordsize="10,20">
              <v:shape style="position:absolute;left:6452;top:3022;width:10;height:20" coordorigin="6452,3022" coordsize="10,20" path="m6452,3041l6462,3041,6462,3022,6452,3022,6452,3041xe" filled="true" fillcolor="#000000" stroked="false">
                <v:path arrowok="t"/>
                <v:fill type="solid"/>
              </v:shape>
            </v:group>
            <v:group style="position:absolute;left:6452;top:3041;width:10;height:20" coordorigin="6452,3041" coordsize="10,20">
              <v:shape style="position:absolute;left:6452;top:3041;width:10;height:20" coordorigin="6452,3041" coordsize="10,20" path="m6452,3061l6462,3061,6462,3041,6452,3041,6452,3061xe" filled="true" fillcolor="#000000" stroked="false">
                <v:path arrowok="t"/>
                <v:fill type="solid"/>
              </v:shape>
            </v:group>
            <v:group style="position:absolute;left:6452;top:3061;width:10;height:20" coordorigin="6452,3061" coordsize="10,20">
              <v:shape style="position:absolute;left:6452;top:3061;width:10;height:20" coordorigin="6452,3061" coordsize="10,20" path="m6452,3080l6462,3080,6462,3061,6452,3061,6452,3080xe" filled="true" fillcolor="#000000" stroked="false">
                <v:path arrowok="t"/>
                <v:fill type="solid"/>
              </v:shape>
            </v:group>
            <v:group style="position:absolute;left:6452;top:3080;width:10;height:20" coordorigin="6452,3080" coordsize="10,20">
              <v:shape style="position:absolute;left:6452;top:3080;width:10;height:20" coordorigin="6452,3080" coordsize="10,20" path="m6452,3099l6462,3099,6462,3080,6452,3080,6452,3099xe" filled="true" fillcolor="#000000" stroked="false">
                <v:path arrowok="t"/>
                <v:fill type="solid"/>
              </v:shape>
            </v:group>
            <v:group style="position:absolute;left:6452;top:3099;width:10;height:20" coordorigin="6452,3099" coordsize="10,20">
              <v:shape style="position:absolute;left:6452;top:3099;width:10;height:20" coordorigin="6452,3099" coordsize="10,20" path="m6452,3118l6462,3118,6462,3099,6452,3099,6452,3118xe" filled="true" fillcolor="#000000" stroked="false">
                <v:path arrowok="t"/>
                <v:fill type="solid"/>
              </v:shape>
            </v:group>
            <v:group style="position:absolute;left:6452;top:3118;width:10;height:20" coordorigin="6452,3118" coordsize="10,20">
              <v:shape style="position:absolute;left:6452;top:3118;width:10;height:20" coordorigin="6452,3118" coordsize="10,20" path="m6452,3137l6462,3137,6462,3118,6452,3118,6452,3137xe" filled="true" fillcolor="#000000" stroked="false">
                <v:path arrowok="t"/>
                <v:fill type="solid"/>
              </v:shape>
            </v:group>
            <v:group style="position:absolute;left:6452;top:3137;width:10;height:20" coordorigin="6452,3137" coordsize="10,20">
              <v:shape style="position:absolute;left:6452;top:3137;width:10;height:20" coordorigin="6452,3137" coordsize="10,20" path="m6452,3157l6462,3157,6462,3137,6452,3137,6452,3157xe" filled="true" fillcolor="#000000" stroked="false">
                <v:path arrowok="t"/>
                <v:fill type="solid"/>
              </v:shape>
            </v:group>
            <v:group style="position:absolute;left:6452;top:3157;width:10;height:20" coordorigin="6452,3157" coordsize="10,20">
              <v:shape style="position:absolute;left:6452;top:3157;width:10;height:20" coordorigin="6452,3157" coordsize="10,20" path="m6452,3176l6462,3176,6462,3157,6452,3157,6452,3176xe" filled="true" fillcolor="#000000" stroked="false">
                <v:path arrowok="t"/>
                <v:fill type="solid"/>
              </v:shape>
            </v:group>
            <v:group style="position:absolute;left:6452;top:3176;width:10;height:20" coordorigin="6452,3176" coordsize="10,20">
              <v:shape style="position:absolute;left:6452;top:3176;width:10;height:20" coordorigin="6452,3176" coordsize="10,20" path="m6452,3195l6462,3195,6462,3176,6452,3176,6452,3195xe" filled="true" fillcolor="#000000" stroked="false">
                <v:path arrowok="t"/>
                <v:fill type="solid"/>
              </v:shape>
            </v:group>
            <v:group style="position:absolute;left:6452;top:3195;width:10;height:20" coordorigin="6452,3195" coordsize="10,20">
              <v:shape style="position:absolute;left:6452;top:3195;width:10;height:20" coordorigin="6452,3195" coordsize="10,20" path="m6452,3214l6462,3214,6462,3195,6452,3195,6452,3214xe" filled="true" fillcolor="#000000" stroked="false">
                <v:path arrowok="t"/>
                <v:fill type="solid"/>
              </v:shape>
            </v:group>
            <v:group style="position:absolute;left:6452;top:3214;width:10;height:20" coordorigin="6452,3214" coordsize="10,20">
              <v:shape style="position:absolute;left:6452;top:3214;width:10;height:20" coordorigin="6452,3214" coordsize="10,20" path="m6452,3233l6462,3233,6462,3214,6452,3214,6452,3233xe" filled="true" fillcolor="#000000" stroked="false">
                <v:path arrowok="t"/>
                <v:fill type="solid"/>
              </v:shape>
            </v:group>
            <v:group style="position:absolute;left:6452;top:3233;width:10;height:20" coordorigin="6452,3233" coordsize="10,20">
              <v:shape style="position:absolute;left:6452;top:3233;width:10;height:20" coordorigin="6452,3233" coordsize="10,20" path="m6452,3253l6462,3253,6462,3233,6452,3233,6452,3253xe" filled="true" fillcolor="#000000" stroked="false">
                <v:path arrowok="t"/>
                <v:fill type="solid"/>
              </v:shape>
            </v:group>
            <v:group style="position:absolute;left:6452;top:3253;width:10;height:20" coordorigin="6452,3253" coordsize="10,20">
              <v:shape style="position:absolute;left:6452;top:3253;width:10;height:20" coordorigin="6452,3253" coordsize="10,20" path="m6452,3272l6462,3272,6462,3253,6452,3253,6452,3272xe" filled="true" fillcolor="#000000" stroked="false">
                <v:path arrowok="t"/>
                <v:fill type="solid"/>
              </v:shape>
            </v:group>
            <v:group style="position:absolute;left:6452;top:3272;width:10;height:20" coordorigin="6452,3272" coordsize="10,20">
              <v:shape style="position:absolute;left:6452;top:3272;width:10;height:20" coordorigin="6452,3272" coordsize="10,20" path="m6452,3291l6462,3291,6462,3272,6452,3272,6452,3291xe" filled="true" fillcolor="#000000" stroked="false">
                <v:path arrowok="t"/>
                <v:fill type="solid"/>
              </v:shape>
            </v:group>
            <v:group style="position:absolute;left:6452;top:3291;width:10;height:20" coordorigin="6452,3291" coordsize="10,20">
              <v:shape style="position:absolute;left:6452;top:3291;width:10;height:20" coordorigin="6452,3291" coordsize="10,20" path="m6452,3310l6462,3310,6462,3291,6452,3291,6452,3310xe" filled="true" fillcolor="#000000" stroked="false">
                <v:path arrowok="t"/>
                <v:fill type="solid"/>
              </v:shape>
            </v:group>
            <v:group style="position:absolute;left:6452;top:3310;width:10;height:20" coordorigin="6452,3310" coordsize="10,20">
              <v:shape style="position:absolute;left:6452;top:3310;width:10;height:20" coordorigin="6452,3310" coordsize="10,20" path="m6452,3329l6462,3329,6462,3310,6452,3310,6452,3329xe" filled="true" fillcolor="#000000" stroked="false">
                <v:path arrowok="t"/>
                <v:fill type="solid"/>
              </v:shape>
            </v:group>
            <v:group style="position:absolute;left:6452;top:3329;width:10;height:20" coordorigin="6452,3329" coordsize="10,20">
              <v:shape style="position:absolute;left:6452;top:3329;width:10;height:20" coordorigin="6452,3329" coordsize="10,20" path="m6452,3349l6462,3349,6462,3329,6452,3329,6452,3349xe" filled="true" fillcolor="#000000" stroked="false">
                <v:path arrowok="t"/>
                <v:fill type="solid"/>
              </v:shape>
            </v:group>
            <v:group style="position:absolute;left:6452;top:3349;width:10;height:20" coordorigin="6452,3349" coordsize="10,20">
              <v:shape style="position:absolute;left:6452;top:3349;width:10;height:20" coordorigin="6452,3349" coordsize="10,20" path="m6452,3368l6462,3368,6462,3349,6452,3349,6452,3368xe" filled="true" fillcolor="#000000" stroked="false">
                <v:path arrowok="t"/>
                <v:fill type="solid"/>
              </v:shape>
            </v:group>
            <v:group style="position:absolute;left:6452;top:3368;width:10;height:20" coordorigin="6452,3368" coordsize="10,20">
              <v:shape style="position:absolute;left:6452;top:3368;width:10;height:20" coordorigin="6452,3368" coordsize="10,20" path="m6452,3387l6462,3387,6462,3368,6452,3368,6452,3387xe" filled="true" fillcolor="#000000" stroked="false">
                <v:path arrowok="t"/>
                <v:fill type="solid"/>
              </v:shape>
            </v:group>
            <v:group style="position:absolute;left:6452;top:3389;width:10;height:2" coordorigin="6452,3389" coordsize="10,2">
              <v:shape style="position:absolute;left:6452;top:3389;width:10;height:2" coordorigin="6452,3389" coordsize="10,0" path="m6452,3389l6462,3389e" filled="false" stroked="true" strokeweight=".23999pt" strokecolor="#000000">
                <v:path arrowok="t"/>
              </v:shape>
            </v:group>
            <v:group style="position:absolute;left:7163;top:2830;width:10;height:20" coordorigin="7163,2830" coordsize="10,20">
              <v:shape style="position:absolute;left:7163;top:2830;width:10;height:20" coordorigin="7163,2830" coordsize="10,20" path="m7163,2849l7172,2849,7172,2830,7163,2830,7163,2849xe" filled="true" fillcolor="#000000" stroked="false">
                <v:path arrowok="t"/>
                <v:fill type="solid"/>
              </v:shape>
            </v:group>
            <v:group style="position:absolute;left:7163;top:2849;width:10;height:20" coordorigin="7163,2849" coordsize="10,20">
              <v:shape style="position:absolute;left:7163;top:2849;width:10;height:20" coordorigin="7163,2849" coordsize="10,20" path="m7163,2869l7172,2869,7172,2849,7163,2849,7163,2869xe" filled="true" fillcolor="#000000" stroked="false">
                <v:path arrowok="t"/>
                <v:fill type="solid"/>
              </v:shape>
            </v:group>
            <v:group style="position:absolute;left:7163;top:2869;width:10;height:20" coordorigin="7163,2869" coordsize="10,20">
              <v:shape style="position:absolute;left:7163;top:2869;width:10;height:20" coordorigin="7163,2869" coordsize="10,20" path="m7163,2888l7172,2888,7172,2869,7163,2869,7163,2888xe" filled="true" fillcolor="#000000" stroked="false">
                <v:path arrowok="t"/>
                <v:fill type="solid"/>
              </v:shape>
            </v:group>
            <v:group style="position:absolute;left:7163;top:2888;width:10;height:20" coordorigin="7163,2888" coordsize="10,20">
              <v:shape style="position:absolute;left:7163;top:2888;width:10;height:20" coordorigin="7163,2888" coordsize="10,20" path="m7163,2907l7172,2907,7172,2888,7163,2888,7163,2907xe" filled="true" fillcolor="#000000" stroked="false">
                <v:path arrowok="t"/>
                <v:fill type="solid"/>
              </v:shape>
            </v:group>
            <v:group style="position:absolute;left:7163;top:2907;width:10;height:20" coordorigin="7163,2907" coordsize="10,20">
              <v:shape style="position:absolute;left:7163;top:2907;width:10;height:20" coordorigin="7163,2907" coordsize="10,20" path="m7163,2926l7172,2926,7172,2907,7163,2907,7163,2926xe" filled="true" fillcolor="#000000" stroked="false">
                <v:path arrowok="t"/>
                <v:fill type="solid"/>
              </v:shape>
            </v:group>
            <v:group style="position:absolute;left:7163;top:2926;width:10;height:20" coordorigin="7163,2926" coordsize="10,20">
              <v:shape style="position:absolute;left:7163;top:2926;width:10;height:20" coordorigin="7163,2926" coordsize="10,20" path="m7163,2945l7172,2945,7172,2926,7163,2926,7163,2945xe" filled="true" fillcolor="#000000" stroked="false">
                <v:path arrowok="t"/>
                <v:fill type="solid"/>
              </v:shape>
            </v:group>
            <v:group style="position:absolute;left:7163;top:2945;width:10;height:20" coordorigin="7163,2945" coordsize="10,20">
              <v:shape style="position:absolute;left:7163;top:2945;width:10;height:20" coordorigin="7163,2945" coordsize="10,20" path="m7163,2965l7172,2965,7172,2945,7163,2945,7163,2965xe" filled="true" fillcolor="#000000" stroked="false">
                <v:path arrowok="t"/>
                <v:fill type="solid"/>
              </v:shape>
            </v:group>
            <v:group style="position:absolute;left:7163;top:2965;width:10;height:20" coordorigin="7163,2965" coordsize="10,20">
              <v:shape style="position:absolute;left:7163;top:2965;width:10;height:20" coordorigin="7163,2965" coordsize="10,20" path="m7163,2984l7172,2984,7172,2965,7163,2965,7163,2984xe" filled="true" fillcolor="#000000" stroked="false">
                <v:path arrowok="t"/>
                <v:fill type="solid"/>
              </v:shape>
            </v:group>
            <v:group style="position:absolute;left:7163;top:2984;width:10;height:20" coordorigin="7163,2984" coordsize="10,20">
              <v:shape style="position:absolute;left:7163;top:2984;width:10;height:20" coordorigin="7163,2984" coordsize="10,20" path="m7163,3003l7172,3003,7172,2984,7163,2984,7163,3003xe" filled="true" fillcolor="#000000" stroked="false">
                <v:path arrowok="t"/>
                <v:fill type="solid"/>
              </v:shape>
            </v:group>
            <v:group style="position:absolute;left:7163;top:3003;width:10;height:20" coordorigin="7163,3003" coordsize="10,20">
              <v:shape style="position:absolute;left:7163;top:3003;width:10;height:20" coordorigin="7163,3003" coordsize="10,20" path="m7163,3022l7172,3022,7172,3003,7163,3003,7163,3022xe" filled="true" fillcolor="#000000" stroked="false">
                <v:path arrowok="t"/>
                <v:fill type="solid"/>
              </v:shape>
            </v:group>
            <v:group style="position:absolute;left:7163;top:3022;width:10;height:20" coordorigin="7163,3022" coordsize="10,20">
              <v:shape style="position:absolute;left:7163;top:3022;width:10;height:20" coordorigin="7163,3022" coordsize="10,20" path="m7163,3041l7172,3041,7172,3022,7163,3022,7163,3041xe" filled="true" fillcolor="#000000" stroked="false">
                <v:path arrowok="t"/>
                <v:fill type="solid"/>
              </v:shape>
            </v:group>
            <v:group style="position:absolute;left:7163;top:3041;width:10;height:20" coordorigin="7163,3041" coordsize="10,20">
              <v:shape style="position:absolute;left:7163;top:3041;width:10;height:20" coordorigin="7163,3041" coordsize="10,20" path="m7163,3061l7172,3061,7172,3041,7163,3041,7163,3061xe" filled="true" fillcolor="#000000" stroked="false">
                <v:path arrowok="t"/>
                <v:fill type="solid"/>
              </v:shape>
            </v:group>
            <v:group style="position:absolute;left:7163;top:3061;width:10;height:20" coordorigin="7163,3061" coordsize="10,20">
              <v:shape style="position:absolute;left:7163;top:3061;width:10;height:20" coordorigin="7163,3061" coordsize="10,20" path="m7163,3080l7172,3080,7172,3061,7163,3061,7163,3080xe" filled="true" fillcolor="#000000" stroked="false">
                <v:path arrowok="t"/>
                <v:fill type="solid"/>
              </v:shape>
            </v:group>
            <v:group style="position:absolute;left:7163;top:3080;width:10;height:20" coordorigin="7163,3080" coordsize="10,20">
              <v:shape style="position:absolute;left:7163;top:3080;width:10;height:20" coordorigin="7163,3080" coordsize="10,20" path="m7163,3099l7172,3099,7172,3080,7163,3080,7163,3099xe" filled="true" fillcolor="#000000" stroked="false">
                <v:path arrowok="t"/>
                <v:fill type="solid"/>
              </v:shape>
            </v:group>
            <v:group style="position:absolute;left:7163;top:3099;width:10;height:20" coordorigin="7163,3099" coordsize="10,20">
              <v:shape style="position:absolute;left:7163;top:3099;width:10;height:20" coordorigin="7163,3099" coordsize="10,20" path="m7163,3118l7172,3118,7172,3099,7163,3099,7163,3118xe" filled="true" fillcolor="#000000" stroked="false">
                <v:path arrowok="t"/>
                <v:fill type="solid"/>
              </v:shape>
            </v:group>
            <v:group style="position:absolute;left:7163;top:3118;width:10;height:20" coordorigin="7163,3118" coordsize="10,20">
              <v:shape style="position:absolute;left:7163;top:3118;width:10;height:20" coordorigin="7163,3118" coordsize="10,20" path="m7163,3137l7172,3137,7172,3118,7163,3118,7163,3137xe" filled="true" fillcolor="#000000" stroked="false">
                <v:path arrowok="t"/>
                <v:fill type="solid"/>
              </v:shape>
            </v:group>
            <v:group style="position:absolute;left:7163;top:3137;width:10;height:20" coordorigin="7163,3137" coordsize="10,20">
              <v:shape style="position:absolute;left:7163;top:3137;width:10;height:20" coordorigin="7163,3137" coordsize="10,20" path="m7163,3157l7172,3157,7172,3137,7163,3137,7163,3157xe" filled="true" fillcolor="#000000" stroked="false">
                <v:path arrowok="t"/>
                <v:fill type="solid"/>
              </v:shape>
            </v:group>
            <v:group style="position:absolute;left:7163;top:3157;width:10;height:20" coordorigin="7163,3157" coordsize="10,20">
              <v:shape style="position:absolute;left:7163;top:3157;width:10;height:20" coordorigin="7163,3157" coordsize="10,20" path="m7163,3176l7172,3176,7172,3157,7163,3157,7163,3176xe" filled="true" fillcolor="#000000" stroked="false">
                <v:path arrowok="t"/>
                <v:fill type="solid"/>
              </v:shape>
            </v:group>
            <v:group style="position:absolute;left:7163;top:3176;width:10;height:20" coordorigin="7163,3176" coordsize="10,20">
              <v:shape style="position:absolute;left:7163;top:3176;width:10;height:20" coordorigin="7163,3176" coordsize="10,20" path="m7163,3195l7172,3195,7172,3176,7163,3176,7163,3195xe" filled="true" fillcolor="#000000" stroked="false">
                <v:path arrowok="t"/>
                <v:fill type="solid"/>
              </v:shape>
            </v:group>
            <v:group style="position:absolute;left:7163;top:3195;width:10;height:20" coordorigin="7163,3195" coordsize="10,20">
              <v:shape style="position:absolute;left:7163;top:3195;width:10;height:20" coordorigin="7163,3195" coordsize="10,20" path="m7163,3214l7172,3214,7172,3195,7163,3195,7163,3214xe" filled="true" fillcolor="#000000" stroked="false">
                <v:path arrowok="t"/>
                <v:fill type="solid"/>
              </v:shape>
            </v:group>
            <v:group style="position:absolute;left:7163;top:3214;width:10;height:20" coordorigin="7163,3214" coordsize="10,20">
              <v:shape style="position:absolute;left:7163;top:3214;width:10;height:20" coordorigin="7163,3214" coordsize="10,20" path="m7163,3233l7172,3233,7172,3214,7163,3214,7163,3233xe" filled="true" fillcolor="#000000" stroked="false">
                <v:path arrowok="t"/>
                <v:fill type="solid"/>
              </v:shape>
            </v:group>
            <v:group style="position:absolute;left:7163;top:3233;width:10;height:20" coordorigin="7163,3233" coordsize="10,20">
              <v:shape style="position:absolute;left:7163;top:3233;width:10;height:20" coordorigin="7163,3233" coordsize="10,20" path="m7163,3253l7172,3253,7172,3233,7163,3233,7163,3253xe" filled="true" fillcolor="#000000" stroked="false">
                <v:path arrowok="t"/>
                <v:fill type="solid"/>
              </v:shape>
            </v:group>
            <v:group style="position:absolute;left:7163;top:3253;width:10;height:20" coordorigin="7163,3253" coordsize="10,20">
              <v:shape style="position:absolute;left:7163;top:3253;width:10;height:20" coordorigin="7163,3253" coordsize="10,20" path="m7163,3272l7172,3272,7172,3253,7163,3253,7163,3272xe" filled="true" fillcolor="#000000" stroked="false">
                <v:path arrowok="t"/>
                <v:fill type="solid"/>
              </v:shape>
            </v:group>
            <v:group style="position:absolute;left:7163;top:3272;width:10;height:20" coordorigin="7163,3272" coordsize="10,20">
              <v:shape style="position:absolute;left:7163;top:3272;width:10;height:20" coordorigin="7163,3272" coordsize="10,20" path="m7163,3291l7172,3291,7172,3272,7163,3272,7163,3291xe" filled="true" fillcolor="#000000" stroked="false">
                <v:path arrowok="t"/>
                <v:fill type="solid"/>
              </v:shape>
            </v:group>
            <v:group style="position:absolute;left:7163;top:3291;width:10;height:20" coordorigin="7163,3291" coordsize="10,20">
              <v:shape style="position:absolute;left:7163;top:3291;width:10;height:20" coordorigin="7163,3291" coordsize="10,20" path="m7163,3310l7172,3310,7172,3291,7163,3291,7163,3310xe" filled="true" fillcolor="#000000" stroked="false">
                <v:path arrowok="t"/>
                <v:fill type="solid"/>
              </v:shape>
            </v:group>
            <v:group style="position:absolute;left:7163;top:3310;width:10;height:20" coordorigin="7163,3310" coordsize="10,20">
              <v:shape style="position:absolute;left:7163;top:3310;width:10;height:20" coordorigin="7163,3310" coordsize="10,20" path="m7163,3329l7172,3329,7172,3310,7163,3310,7163,3329xe" filled="true" fillcolor="#000000" stroked="false">
                <v:path arrowok="t"/>
                <v:fill type="solid"/>
              </v:shape>
            </v:group>
            <v:group style="position:absolute;left:7163;top:3329;width:10;height:20" coordorigin="7163,3329" coordsize="10,20">
              <v:shape style="position:absolute;left:7163;top:3329;width:10;height:20" coordorigin="7163,3329" coordsize="10,20" path="m7163,3349l7172,3349,7172,3329,7163,3329,7163,3349xe" filled="true" fillcolor="#000000" stroked="false">
                <v:path arrowok="t"/>
                <v:fill type="solid"/>
              </v:shape>
            </v:group>
            <v:group style="position:absolute;left:7163;top:3349;width:10;height:20" coordorigin="7163,3349" coordsize="10,20">
              <v:shape style="position:absolute;left:7163;top:3349;width:10;height:20" coordorigin="7163,3349" coordsize="10,20" path="m7163,3368l7172,3368,7172,3349,7163,3349,7163,3368xe" filled="true" fillcolor="#000000" stroked="false">
                <v:path arrowok="t"/>
                <v:fill type="solid"/>
              </v:shape>
            </v:group>
            <v:group style="position:absolute;left:7163;top:3368;width:10;height:20" coordorigin="7163,3368" coordsize="10,20">
              <v:shape style="position:absolute;left:7163;top:3368;width:10;height:20" coordorigin="7163,3368" coordsize="10,20" path="m7163,3387l7172,3387,7172,3368,7163,3368,7163,3387xe" filled="true" fillcolor="#000000" stroked="false">
                <v:path arrowok="t"/>
                <v:fill type="solid"/>
              </v:shape>
            </v:group>
            <v:group style="position:absolute;left:8318;top:2830;width:10;height:20" coordorigin="8318,2830" coordsize="10,20">
              <v:shape style="position:absolute;left:8318;top:2830;width:10;height:20" coordorigin="8318,2830" coordsize="10,20" path="m8318,2849l8327,2849,8327,2830,8318,2830,8318,2849xe" filled="true" fillcolor="#000000" stroked="false">
                <v:path arrowok="t"/>
                <v:fill type="solid"/>
              </v:shape>
            </v:group>
            <v:group style="position:absolute;left:8318;top:2849;width:10;height:20" coordorigin="8318,2849" coordsize="10,20">
              <v:shape style="position:absolute;left:8318;top:2849;width:10;height:20" coordorigin="8318,2849" coordsize="10,20" path="m8318,2869l8327,2869,8327,2849,8318,2849,8318,2869xe" filled="true" fillcolor="#000000" stroked="false">
                <v:path arrowok="t"/>
                <v:fill type="solid"/>
              </v:shape>
            </v:group>
            <v:group style="position:absolute;left:8318;top:2869;width:10;height:20" coordorigin="8318,2869" coordsize="10,20">
              <v:shape style="position:absolute;left:8318;top:2869;width:10;height:20" coordorigin="8318,2869" coordsize="10,20" path="m8318,2888l8327,2888,8327,2869,8318,2869,8318,2888xe" filled="true" fillcolor="#000000" stroked="false">
                <v:path arrowok="t"/>
                <v:fill type="solid"/>
              </v:shape>
            </v:group>
            <v:group style="position:absolute;left:8318;top:2888;width:10;height:20" coordorigin="8318,2888" coordsize="10,20">
              <v:shape style="position:absolute;left:8318;top:2888;width:10;height:20" coordorigin="8318,2888" coordsize="10,20" path="m8318,2907l8327,2907,8327,2888,8318,2888,8318,2907xe" filled="true" fillcolor="#000000" stroked="false">
                <v:path arrowok="t"/>
                <v:fill type="solid"/>
              </v:shape>
            </v:group>
            <v:group style="position:absolute;left:8318;top:2907;width:10;height:20" coordorigin="8318,2907" coordsize="10,20">
              <v:shape style="position:absolute;left:8318;top:2907;width:10;height:20" coordorigin="8318,2907" coordsize="10,20" path="m8318,2926l8327,2926,8327,2907,8318,2907,8318,2926xe" filled="true" fillcolor="#000000" stroked="false">
                <v:path arrowok="t"/>
                <v:fill type="solid"/>
              </v:shape>
            </v:group>
            <v:group style="position:absolute;left:8318;top:2926;width:10;height:20" coordorigin="8318,2926" coordsize="10,20">
              <v:shape style="position:absolute;left:8318;top:2926;width:10;height:20" coordorigin="8318,2926" coordsize="10,20" path="m8318,2945l8327,2945,8327,2926,8318,2926,8318,2945xe" filled="true" fillcolor="#000000" stroked="false">
                <v:path arrowok="t"/>
                <v:fill type="solid"/>
              </v:shape>
            </v:group>
            <v:group style="position:absolute;left:8318;top:2945;width:10;height:20" coordorigin="8318,2945" coordsize="10,20">
              <v:shape style="position:absolute;left:8318;top:2945;width:10;height:20" coordorigin="8318,2945" coordsize="10,20" path="m8318,2965l8327,2965,8327,2945,8318,2945,8318,2965xe" filled="true" fillcolor="#000000" stroked="false">
                <v:path arrowok="t"/>
                <v:fill type="solid"/>
              </v:shape>
            </v:group>
            <v:group style="position:absolute;left:8318;top:2965;width:10;height:20" coordorigin="8318,2965" coordsize="10,20">
              <v:shape style="position:absolute;left:8318;top:2965;width:10;height:20" coordorigin="8318,2965" coordsize="10,20" path="m8318,2984l8327,2984,8327,2965,8318,2965,8318,2984xe" filled="true" fillcolor="#000000" stroked="false">
                <v:path arrowok="t"/>
                <v:fill type="solid"/>
              </v:shape>
            </v:group>
            <v:group style="position:absolute;left:8318;top:2984;width:10;height:20" coordorigin="8318,2984" coordsize="10,20">
              <v:shape style="position:absolute;left:8318;top:2984;width:10;height:20" coordorigin="8318,2984" coordsize="10,20" path="m8318,3003l8327,3003,8327,2984,8318,2984,8318,3003xe" filled="true" fillcolor="#000000" stroked="false">
                <v:path arrowok="t"/>
                <v:fill type="solid"/>
              </v:shape>
            </v:group>
            <v:group style="position:absolute;left:8318;top:3003;width:10;height:20" coordorigin="8318,3003" coordsize="10,20">
              <v:shape style="position:absolute;left:8318;top:3003;width:10;height:20" coordorigin="8318,3003" coordsize="10,20" path="m8318,3022l8327,3022,8327,3003,8318,3003,8318,3022xe" filled="true" fillcolor="#000000" stroked="false">
                <v:path arrowok="t"/>
                <v:fill type="solid"/>
              </v:shape>
            </v:group>
            <v:group style="position:absolute;left:8318;top:3022;width:10;height:20" coordorigin="8318,3022" coordsize="10,20">
              <v:shape style="position:absolute;left:8318;top:3022;width:10;height:20" coordorigin="8318,3022" coordsize="10,20" path="m8318,3041l8327,3041,8327,3022,8318,3022,8318,3041xe" filled="true" fillcolor="#000000" stroked="false">
                <v:path arrowok="t"/>
                <v:fill type="solid"/>
              </v:shape>
            </v:group>
            <v:group style="position:absolute;left:8318;top:3041;width:10;height:20" coordorigin="8318,3041" coordsize="10,20">
              <v:shape style="position:absolute;left:8318;top:3041;width:10;height:20" coordorigin="8318,3041" coordsize="10,20" path="m8318,3061l8327,3061,8327,3041,8318,3041,8318,3061xe" filled="true" fillcolor="#000000" stroked="false">
                <v:path arrowok="t"/>
                <v:fill type="solid"/>
              </v:shape>
            </v:group>
            <v:group style="position:absolute;left:8318;top:3061;width:10;height:20" coordorigin="8318,3061" coordsize="10,20">
              <v:shape style="position:absolute;left:8318;top:3061;width:10;height:20" coordorigin="8318,3061" coordsize="10,20" path="m8318,3080l8327,3080,8327,3061,8318,3061,8318,3080xe" filled="true" fillcolor="#000000" stroked="false">
                <v:path arrowok="t"/>
                <v:fill type="solid"/>
              </v:shape>
            </v:group>
            <v:group style="position:absolute;left:8318;top:3080;width:10;height:20" coordorigin="8318,3080" coordsize="10,20">
              <v:shape style="position:absolute;left:8318;top:3080;width:10;height:20" coordorigin="8318,3080" coordsize="10,20" path="m8318,3099l8327,3099,8327,3080,8318,3080,8318,3099xe" filled="true" fillcolor="#000000" stroked="false">
                <v:path arrowok="t"/>
                <v:fill type="solid"/>
              </v:shape>
            </v:group>
            <v:group style="position:absolute;left:8318;top:3099;width:10;height:20" coordorigin="8318,3099" coordsize="10,20">
              <v:shape style="position:absolute;left:8318;top:3099;width:10;height:20" coordorigin="8318,3099" coordsize="10,20" path="m8318,3118l8327,3118,8327,3099,8318,3099,8318,3118xe" filled="true" fillcolor="#000000" stroked="false">
                <v:path arrowok="t"/>
                <v:fill type="solid"/>
              </v:shape>
            </v:group>
            <v:group style="position:absolute;left:8318;top:3118;width:10;height:20" coordorigin="8318,3118" coordsize="10,20">
              <v:shape style="position:absolute;left:8318;top:3118;width:10;height:20" coordorigin="8318,3118" coordsize="10,20" path="m8318,3137l8327,3137,8327,3118,8318,3118,8318,3137xe" filled="true" fillcolor="#000000" stroked="false">
                <v:path arrowok="t"/>
                <v:fill type="solid"/>
              </v:shape>
            </v:group>
            <v:group style="position:absolute;left:8318;top:3137;width:10;height:20" coordorigin="8318,3137" coordsize="10,20">
              <v:shape style="position:absolute;left:8318;top:3137;width:10;height:20" coordorigin="8318,3137" coordsize="10,20" path="m8318,3157l8327,3157,8327,3137,8318,3137,8318,3157xe" filled="true" fillcolor="#000000" stroked="false">
                <v:path arrowok="t"/>
                <v:fill type="solid"/>
              </v:shape>
            </v:group>
            <v:group style="position:absolute;left:8318;top:3157;width:10;height:20" coordorigin="8318,3157" coordsize="10,20">
              <v:shape style="position:absolute;left:8318;top:3157;width:10;height:20" coordorigin="8318,3157" coordsize="10,20" path="m8318,3176l8327,3176,8327,3157,8318,3157,8318,3176xe" filled="true" fillcolor="#000000" stroked="false">
                <v:path arrowok="t"/>
                <v:fill type="solid"/>
              </v:shape>
            </v:group>
            <v:group style="position:absolute;left:8318;top:3176;width:10;height:20" coordorigin="8318,3176" coordsize="10,20">
              <v:shape style="position:absolute;left:8318;top:3176;width:10;height:20" coordorigin="8318,3176" coordsize="10,20" path="m8318,3195l8327,3195,8327,3176,8318,3176,8318,3195xe" filled="true" fillcolor="#000000" stroked="false">
                <v:path arrowok="t"/>
                <v:fill type="solid"/>
              </v:shape>
            </v:group>
            <v:group style="position:absolute;left:8318;top:3195;width:10;height:20" coordorigin="8318,3195" coordsize="10,20">
              <v:shape style="position:absolute;left:8318;top:3195;width:10;height:20" coordorigin="8318,3195" coordsize="10,20" path="m8318,3214l8327,3214,8327,3195,8318,3195,8318,3214xe" filled="true" fillcolor="#000000" stroked="false">
                <v:path arrowok="t"/>
                <v:fill type="solid"/>
              </v:shape>
            </v:group>
            <v:group style="position:absolute;left:8318;top:3214;width:10;height:20" coordorigin="8318,3214" coordsize="10,20">
              <v:shape style="position:absolute;left:8318;top:3214;width:10;height:20" coordorigin="8318,3214" coordsize="10,20" path="m8318,3233l8327,3233,8327,3214,8318,3214,8318,3233xe" filled="true" fillcolor="#000000" stroked="false">
                <v:path arrowok="t"/>
                <v:fill type="solid"/>
              </v:shape>
            </v:group>
            <v:group style="position:absolute;left:8318;top:3233;width:10;height:20" coordorigin="8318,3233" coordsize="10,20">
              <v:shape style="position:absolute;left:8318;top:3233;width:10;height:20" coordorigin="8318,3233" coordsize="10,20" path="m8318,3253l8327,3253,8327,3233,8318,3233,8318,3253xe" filled="true" fillcolor="#000000" stroked="false">
                <v:path arrowok="t"/>
                <v:fill type="solid"/>
              </v:shape>
            </v:group>
            <v:group style="position:absolute;left:8318;top:3253;width:10;height:20" coordorigin="8318,3253" coordsize="10,20">
              <v:shape style="position:absolute;left:8318;top:3253;width:10;height:20" coordorigin="8318,3253" coordsize="10,20" path="m8318,3272l8327,3272,8327,3253,8318,3253,8318,3272xe" filled="true" fillcolor="#000000" stroked="false">
                <v:path arrowok="t"/>
                <v:fill type="solid"/>
              </v:shape>
            </v:group>
            <v:group style="position:absolute;left:8318;top:3272;width:10;height:20" coordorigin="8318,3272" coordsize="10,20">
              <v:shape style="position:absolute;left:8318;top:3272;width:10;height:20" coordorigin="8318,3272" coordsize="10,20" path="m8318,3291l8327,3291,8327,3272,8318,3272,8318,3291xe" filled="true" fillcolor="#000000" stroked="false">
                <v:path arrowok="t"/>
                <v:fill type="solid"/>
              </v:shape>
            </v:group>
            <v:group style="position:absolute;left:8318;top:3291;width:10;height:20" coordorigin="8318,3291" coordsize="10,20">
              <v:shape style="position:absolute;left:8318;top:3291;width:10;height:20" coordorigin="8318,3291" coordsize="10,20" path="m8318,3310l8327,3310,8327,3291,8318,3291,8318,3310xe" filled="true" fillcolor="#000000" stroked="false">
                <v:path arrowok="t"/>
                <v:fill type="solid"/>
              </v:shape>
            </v:group>
            <v:group style="position:absolute;left:8318;top:3310;width:10;height:20" coordorigin="8318,3310" coordsize="10,20">
              <v:shape style="position:absolute;left:8318;top:3310;width:10;height:20" coordorigin="8318,3310" coordsize="10,20" path="m8318,3329l8327,3329,8327,3310,8318,3310,8318,3329xe" filled="true" fillcolor="#000000" stroked="false">
                <v:path arrowok="t"/>
                <v:fill type="solid"/>
              </v:shape>
            </v:group>
            <v:group style="position:absolute;left:8318;top:3329;width:10;height:20" coordorigin="8318,3329" coordsize="10,20">
              <v:shape style="position:absolute;left:8318;top:3329;width:10;height:20" coordorigin="8318,3329" coordsize="10,20" path="m8318,3349l8327,3349,8327,3329,8318,3329,8318,3349xe" filled="true" fillcolor="#000000" stroked="false">
                <v:path arrowok="t"/>
                <v:fill type="solid"/>
              </v:shape>
            </v:group>
            <v:group style="position:absolute;left:8318;top:3349;width:10;height:20" coordorigin="8318,3349" coordsize="10,20">
              <v:shape style="position:absolute;left:8318;top:3349;width:10;height:20" coordorigin="8318,3349" coordsize="10,20" path="m8318,3368l8327,3368,8327,3349,8318,3349,8318,3368xe" filled="true" fillcolor="#000000" stroked="false">
                <v:path arrowok="t"/>
                <v:fill type="solid"/>
              </v:shape>
            </v:group>
            <v:group style="position:absolute;left:8318;top:3368;width:10;height:20" coordorigin="8318,3368" coordsize="10,20">
              <v:shape style="position:absolute;left:8318;top:3368;width:10;height:20" coordorigin="8318,3368" coordsize="10,20" path="m8318,3387l8327,3387,8327,3368,8318,3368,8318,3387xe" filled="true" fillcolor="#000000" stroked="false">
                <v:path arrowok="t"/>
                <v:fill type="solid"/>
              </v:shape>
              <v:shape style="position:absolute;left:29;top:3291;width:1356;height:110" type="#_x0000_t75" stroked="false">
                <v:imagedata r:id="rId409" o:title=""/>
              </v:shape>
              <v:shape style="position:absolute;left:1361;top:3387;width:1265;height:14" type="#_x0000_t75" stroked="false">
                <v:imagedata r:id="rId410" o:title=""/>
              </v:shape>
              <v:shape style="position:absolute;left:2612;top:3387;width:725;height:14" type="#_x0000_t75" stroked="false">
                <v:imagedata r:id="rId426" o:title=""/>
              </v:shape>
              <v:shape style="position:absolute;left:3322;top:3387;width:1176;height:14" type="#_x0000_t75" stroked="false">
                <v:imagedata r:id="rId412" o:title=""/>
              </v:shape>
              <v:shape style="position:absolute;left:4484;top:3387;width:725;height:14" type="#_x0000_t75" stroked="false">
                <v:imagedata r:id="rId427" o:title=""/>
              </v:shape>
              <v:shape style="position:absolute;left:5195;top:3392;width:1258;height:10" type="#_x0000_t75" stroked="false">
                <v:imagedata r:id="rId414" o:title=""/>
              </v:shape>
              <v:shape style="position:absolute;left:6447;top:3387;width:725;height:14" type="#_x0000_t75" stroked="false">
                <v:imagedata r:id="rId428" o:title=""/>
              </v:shape>
              <v:shape style="position:absolute;left:7158;top:3387;width:1169;height:14" type="#_x0000_t75" stroked="false">
                <v:imagedata r:id="rId429" o:title=""/>
              </v:shape>
              <v:shape style="position:absolute;left:8313;top:3392;width:720;height:10" type="#_x0000_t75" stroked="false">
                <v:imagedata r:id="rId417" o:title=""/>
              </v:shape>
            </v:group>
            <v:group style="position:absolute;left:1366;top:3401;width:10;height:20" coordorigin="1366,3401" coordsize="10,20">
              <v:shape style="position:absolute;left:1366;top:3401;width:10;height:20" coordorigin="1366,3401" coordsize="10,20" path="m1366,3421l1375,3421,1375,3401,1366,3401,1366,3421xe" filled="true" fillcolor="#000000" stroked="false">
                <v:path arrowok="t"/>
                <v:fill type="solid"/>
              </v:shape>
            </v:group>
            <v:group style="position:absolute;left:1366;top:3421;width:10;height:20" coordorigin="1366,3421" coordsize="10,20">
              <v:shape style="position:absolute;left:1366;top:3421;width:10;height:20" coordorigin="1366,3421" coordsize="10,20" path="m1366,3440l1375,3440,1375,3421,1366,3421,1366,3440xe" filled="true" fillcolor="#000000" stroked="false">
                <v:path arrowok="t"/>
                <v:fill type="solid"/>
              </v:shape>
            </v:group>
            <v:group style="position:absolute;left:1366;top:3440;width:10;height:20" coordorigin="1366,3440" coordsize="10,20">
              <v:shape style="position:absolute;left:1366;top:3440;width:10;height:20" coordorigin="1366,3440" coordsize="10,20" path="m1366,3459l1375,3459,1375,3440,1366,3440,1366,3459xe" filled="true" fillcolor="#000000" stroked="false">
                <v:path arrowok="t"/>
                <v:fill type="solid"/>
              </v:shape>
            </v:group>
            <v:group style="position:absolute;left:1366;top:3459;width:10;height:20" coordorigin="1366,3459" coordsize="10,20">
              <v:shape style="position:absolute;left:1366;top:3459;width:10;height:20" coordorigin="1366,3459" coordsize="10,20" path="m1366,3478l1375,3478,1375,3459,1366,3459,1366,3478xe" filled="true" fillcolor="#000000" stroked="false">
                <v:path arrowok="t"/>
                <v:fill type="solid"/>
              </v:shape>
            </v:group>
            <v:group style="position:absolute;left:1366;top:3478;width:10;height:20" coordorigin="1366,3478" coordsize="10,20">
              <v:shape style="position:absolute;left:1366;top:3478;width:10;height:20" coordorigin="1366,3478" coordsize="10,20" path="m1366,3497l1375,3497,1375,3478,1366,3478,1366,3497xe" filled="true" fillcolor="#000000" stroked="false">
                <v:path arrowok="t"/>
                <v:fill type="solid"/>
              </v:shape>
            </v:group>
            <v:group style="position:absolute;left:1366;top:3497;width:10;height:20" coordorigin="1366,3497" coordsize="10,20">
              <v:shape style="position:absolute;left:1366;top:3497;width:10;height:20" coordorigin="1366,3497" coordsize="10,20" path="m1366,3517l1375,3517,1375,3497,1366,3497,1366,3517xe" filled="true" fillcolor="#000000" stroked="false">
                <v:path arrowok="t"/>
                <v:fill type="solid"/>
              </v:shape>
            </v:group>
            <v:group style="position:absolute;left:1366;top:3517;width:10;height:20" coordorigin="1366,3517" coordsize="10,20">
              <v:shape style="position:absolute;left:1366;top:3517;width:10;height:20" coordorigin="1366,3517" coordsize="10,20" path="m1366,3536l1375,3536,1375,3517,1366,3517,1366,3536xe" filled="true" fillcolor="#000000" stroked="false">
                <v:path arrowok="t"/>
                <v:fill type="solid"/>
              </v:shape>
            </v:group>
            <v:group style="position:absolute;left:1366;top:3536;width:10;height:20" coordorigin="1366,3536" coordsize="10,20">
              <v:shape style="position:absolute;left:1366;top:3536;width:10;height:20" coordorigin="1366,3536" coordsize="10,20" path="m1366,3555l1375,3555,1375,3536,1366,3536,1366,3555xe" filled="true" fillcolor="#000000" stroked="false">
                <v:path arrowok="t"/>
                <v:fill type="solid"/>
              </v:shape>
            </v:group>
            <v:group style="position:absolute;left:1366;top:3555;width:10;height:20" coordorigin="1366,3555" coordsize="10,20">
              <v:shape style="position:absolute;left:1366;top:3555;width:10;height:20" coordorigin="1366,3555" coordsize="10,20" path="m1366,3574l1375,3574,1375,3555,1366,3555,1366,3574xe" filled="true" fillcolor="#000000" stroked="false">
                <v:path arrowok="t"/>
                <v:fill type="solid"/>
              </v:shape>
            </v:group>
            <v:group style="position:absolute;left:1366;top:3574;width:10;height:20" coordorigin="1366,3574" coordsize="10,20">
              <v:shape style="position:absolute;left:1366;top:3574;width:10;height:20" coordorigin="1366,3574" coordsize="10,20" path="m1366,3593l1375,3593,1375,3574,1366,3574,1366,3593xe" filled="true" fillcolor="#000000" stroked="false">
                <v:path arrowok="t"/>
                <v:fill type="solid"/>
              </v:shape>
            </v:group>
            <v:group style="position:absolute;left:1366;top:3593;width:10;height:20" coordorigin="1366,3593" coordsize="10,20">
              <v:shape style="position:absolute;left:1366;top:3593;width:10;height:20" coordorigin="1366,3593" coordsize="10,20" path="m1366,3613l1375,3613,1375,3593,1366,3593,1366,3613xe" filled="true" fillcolor="#000000" stroked="false">
                <v:path arrowok="t"/>
                <v:fill type="solid"/>
              </v:shape>
            </v:group>
            <v:group style="position:absolute;left:1366;top:3613;width:10;height:20" coordorigin="1366,3613" coordsize="10,20">
              <v:shape style="position:absolute;left:1366;top:3613;width:10;height:20" coordorigin="1366,3613" coordsize="10,20" path="m1366,3632l1375,3632,1375,3613,1366,3613,1366,3632xe" filled="true" fillcolor="#000000" stroked="false">
                <v:path arrowok="t"/>
                <v:fill type="solid"/>
              </v:shape>
            </v:group>
            <v:group style="position:absolute;left:1366;top:3632;width:10;height:20" coordorigin="1366,3632" coordsize="10,20">
              <v:shape style="position:absolute;left:1366;top:3632;width:10;height:20" coordorigin="1366,3632" coordsize="10,20" path="m1366,3651l1375,3651,1375,3632,1366,3632,1366,3651xe" filled="true" fillcolor="#000000" stroked="false">
                <v:path arrowok="t"/>
                <v:fill type="solid"/>
              </v:shape>
            </v:group>
            <v:group style="position:absolute;left:1366;top:3651;width:10;height:20" coordorigin="1366,3651" coordsize="10,20">
              <v:shape style="position:absolute;left:1366;top:3651;width:10;height:20" coordorigin="1366,3651" coordsize="10,20" path="m1366,3670l1375,3670,1375,3651,1366,3651,1366,3670xe" filled="true" fillcolor="#000000" stroked="false">
                <v:path arrowok="t"/>
                <v:fill type="solid"/>
              </v:shape>
            </v:group>
            <v:group style="position:absolute;left:14;top:3757;width:1352;height:2" coordorigin="14,3757" coordsize="1352,2">
              <v:shape style="position:absolute;left:14;top:3757;width:1352;height:2" coordorigin="14,3757" coordsize="1352,0" path="m14,3757l1366,3757e" filled="false" stroked="true" strokeweight="1.44pt" strokecolor="#000000">
                <v:path arrowok="t"/>
              </v:shape>
            </v:group>
            <v:group style="position:absolute;left:1366;top:3670;width:10;height:20" coordorigin="1366,3670" coordsize="10,20">
              <v:shape style="position:absolute;left:1366;top:3670;width:10;height:20" coordorigin="1366,3670" coordsize="10,20" path="m1366,3689l1375,3689,1375,3670,1366,3670,1366,3689xe" filled="true" fillcolor="#000000" stroked="false">
                <v:path arrowok="t"/>
                <v:fill type="solid"/>
              </v:shape>
            </v:group>
            <v:group style="position:absolute;left:1366;top:3689;width:10;height:20" coordorigin="1366,3689" coordsize="10,20">
              <v:shape style="position:absolute;left:1366;top:3689;width:10;height:20" coordorigin="1366,3689" coordsize="10,20" path="m1366,3709l1375,3709,1375,3689,1366,3689,1366,3709xe" filled="true" fillcolor="#000000" stroked="false">
                <v:path arrowok="t"/>
                <v:fill type="solid"/>
              </v:shape>
            </v:group>
            <v:group style="position:absolute;left:1366;top:3709;width:10;height:20" coordorigin="1366,3709" coordsize="10,20">
              <v:shape style="position:absolute;left:1366;top:3709;width:10;height:20" coordorigin="1366,3709" coordsize="10,20" path="m1366,3728l1375,3728,1375,3709,1366,3709,1366,3728xe" filled="true" fillcolor="#000000" stroked="false">
                <v:path arrowok="t"/>
                <v:fill type="solid"/>
              </v:shape>
            </v:group>
            <v:group style="position:absolute;left:1366;top:3735;width:10;height:2" coordorigin="1366,3735" coordsize="10,2">
              <v:shape style="position:absolute;left:1366;top:3735;width:10;height:2" coordorigin="1366,3735" coordsize="10,0" path="m1366,3735l1375,3735e" filled="false" stroked="true" strokeweight=".71997pt" strokecolor="#000000">
                <v:path arrowok="t"/>
              </v:shape>
            </v:group>
            <v:group style="position:absolute;left:1366;top:3757;width:29;height:2" coordorigin="1366,3757" coordsize="29,2">
              <v:shape style="position:absolute;left:1366;top:3757;width:29;height:2" coordorigin="1366,3757" coordsize="29,0" path="m1366,3757l1394,3757e" filled="false" stroked="true" strokeweight="1.44pt" strokecolor="#000000">
                <v:path arrowok="t"/>
              </v:shape>
            </v:group>
            <v:group style="position:absolute;left:1394;top:3757;width:1223;height:2" coordorigin="1394,3757" coordsize="1223,2">
              <v:shape style="position:absolute;left:1394;top:3757;width:1223;height:2" coordorigin="1394,3757" coordsize="1223,0" path="m1394,3757l2616,3757e" filled="false" stroked="true" strokeweight="1.44pt" strokecolor="#000000">
                <v:path arrowok="t"/>
              </v:shape>
            </v:group>
            <v:group style="position:absolute;left:2617;top:3401;width:10;height:20" coordorigin="2617,3401" coordsize="10,20">
              <v:shape style="position:absolute;left:2617;top:3401;width:10;height:20" coordorigin="2617,3401" coordsize="10,20" path="m2617,3421l2626,3421,2626,3401,2617,3401,2617,3421xe" filled="true" fillcolor="#000000" stroked="false">
                <v:path arrowok="t"/>
                <v:fill type="solid"/>
              </v:shape>
            </v:group>
            <v:group style="position:absolute;left:2617;top:3421;width:10;height:20" coordorigin="2617,3421" coordsize="10,20">
              <v:shape style="position:absolute;left:2617;top:3421;width:10;height:20" coordorigin="2617,3421" coordsize="10,20" path="m2617,3440l2626,3440,2626,3421,2617,3421,2617,3440xe" filled="true" fillcolor="#000000" stroked="false">
                <v:path arrowok="t"/>
                <v:fill type="solid"/>
              </v:shape>
            </v:group>
            <v:group style="position:absolute;left:2617;top:3440;width:10;height:20" coordorigin="2617,3440" coordsize="10,20">
              <v:shape style="position:absolute;left:2617;top:3440;width:10;height:20" coordorigin="2617,3440" coordsize="10,20" path="m2617,3459l2626,3459,2626,3440,2617,3440,2617,3459xe" filled="true" fillcolor="#000000" stroked="false">
                <v:path arrowok="t"/>
                <v:fill type="solid"/>
              </v:shape>
            </v:group>
            <v:group style="position:absolute;left:2617;top:3459;width:10;height:20" coordorigin="2617,3459" coordsize="10,20">
              <v:shape style="position:absolute;left:2617;top:3459;width:10;height:20" coordorigin="2617,3459" coordsize="10,20" path="m2617,3478l2626,3478,2626,3459,2617,3459,2617,3478xe" filled="true" fillcolor="#000000" stroked="false">
                <v:path arrowok="t"/>
                <v:fill type="solid"/>
              </v:shape>
            </v:group>
            <v:group style="position:absolute;left:2617;top:3478;width:10;height:20" coordorigin="2617,3478" coordsize="10,20">
              <v:shape style="position:absolute;left:2617;top:3478;width:10;height:20" coordorigin="2617,3478" coordsize="10,20" path="m2617,3497l2626,3497,2626,3478,2617,3478,2617,3497xe" filled="true" fillcolor="#000000" stroked="false">
                <v:path arrowok="t"/>
                <v:fill type="solid"/>
              </v:shape>
            </v:group>
            <v:group style="position:absolute;left:2617;top:3497;width:10;height:20" coordorigin="2617,3497" coordsize="10,20">
              <v:shape style="position:absolute;left:2617;top:3497;width:10;height:20" coordorigin="2617,3497" coordsize="10,20" path="m2617,3517l2626,3517,2626,3497,2617,3497,2617,3517xe" filled="true" fillcolor="#000000" stroked="false">
                <v:path arrowok="t"/>
                <v:fill type="solid"/>
              </v:shape>
            </v:group>
            <v:group style="position:absolute;left:2617;top:3517;width:10;height:20" coordorigin="2617,3517" coordsize="10,20">
              <v:shape style="position:absolute;left:2617;top:3517;width:10;height:20" coordorigin="2617,3517" coordsize="10,20" path="m2617,3536l2626,3536,2626,3517,2617,3517,2617,3536xe" filled="true" fillcolor="#000000" stroked="false">
                <v:path arrowok="t"/>
                <v:fill type="solid"/>
              </v:shape>
            </v:group>
            <v:group style="position:absolute;left:2617;top:3536;width:10;height:20" coordorigin="2617,3536" coordsize="10,20">
              <v:shape style="position:absolute;left:2617;top:3536;width:10;height:20" coordorigin="2617,3536" coordsize="10,20" path="m2617,3555l2626,3555,2626,3536,2617,3536,2617,3555xe" filled="true" fillcolor="#000000" stroked="false">
                <v:path arrowok="t"/>
                <v:fill type="solid"/>
              </v:shape>
            </v:group>
            <v:group style="position:absolute;left:2617;top:3555;width:10;height:20" coordorigin="2617,3555" coordsize="10,20">
              <v:shape style="position:absolute;left:2617;top:3555;width:10;height:20" coordorigin="2617,3555" coordsize="10,20" path="m2617,3574l2626,3574,2626,3555,2617,3555,2617,3574xe" filled="true" fillcolor="#000000" stroked="false">
                <v:path arrowok="t"/>
                <v:fill type="solid"/>
              </v:shape>
            </v:group>
            <v:group style="position:absolute;left:2617;top:3574;width:10;height:20" coordorigin="2617,3574" coordsize="10,20">
              <v:shape style="position:absolute;left:2617;top:3574;width:10;height:20" coordorigin="2617,3574" coordsize="10,20" path="m2617,3593l2626,3593,2626,3574,2617,3574,2617,3593xe" filled="true" fillcolor="#000000" stroked="false">
                <v:path arrowok="t"/>
                <v:fill type="solid"/>
              </v:shape>
            </v:group>
            <v:group style="position:absolute;left:2617;top:3593;width:10;height:20" coordorigin="2617,3593" coordsize="10,20">
              <v:shape style="position:absolute;left:2617;top:3593;width:10;height:20" coordorigin="2617,3593" coordsize="10,20" path="m2617,3613l2626,3613,2626,3593,2617,3593,2617,3613xe" filled="true" fillcolor="#000000" stroked="false">
                <v:path arrowok="t"/>
                <v:fill type="solid"/>
              </v:shape>
            </v:group>
            <v:group style="position:absolute;left:2617;top:3613;width:10;height:20" coordorigin="2617,3613" coordsize="10,20">
              <v:shape style="position:absolute;left:2617;top:3613;width:10;height:20" coordorigin="2617,3613" coordsize="10,20" path="m2617,3632l2626,3632,2626,3613,2617,3613,2617,3632xe" filled="true" fillcolor="#000000" stroked="false">
                <v:path arrowok="t"/>
                <v:fill type="solid"/>
              </v:shape>
            </v:group>
            <v:group style="position:absolute;left:2617;top:3632;width:10;height:20" coordorigin="2617,3632" coordsize="10,20">
              <v:shape style="position:absolute;left:2617;top:3632;width:10;height:20" coordorigin="2617,3632" coordsize="10,20" path="m2617,3651l2626,3651,2626,3632,2617,3632,2617,3651xe" filled="true" fillcolor="#000000" stroked="false">
                <v:path arrowok="t"/>
                <v:fill type="solid"/>
              </v:shape>
            </v:group>
            <v:group style="position:absolute;left:2617;top:3651;width:10;height:20" coordorigin="2617,3651" coordsize="10,20">
              <v:shape style="position:absolute;left:2617;top:3651;width:10;height:20" coordorigin="2617,3651" coordsize="10,20" path="m2617,3670l2626,3670,2626,3651,2617,3651,2617,3670xe" filled="true" fillcolor="#000000" stroked="false">
                <v:path arrowok="t"/>
                <v:fill type="solid"/>
              </v:shape>
            </v:group>
            <v:group style="position:absolute;left:2617;top:3670;width:10;height:20" coordorigin="2617,3670" coordsize="10,20">
              <v:shape style="position:absolute;left:2617;top:3670;width:10;height:20" coordorigin="2617,3670" coordsize="10,20" path="m2617,3689l2626,3689,2626,3670,2617,3670,2617,3689xe" filled="true" fillcolor="#000000" stroked="false">
                <v:path arrowok="t"/>
                <v:fill type="solid"/>
              </v:shape>
            </v:group>
            <v:group style="position:absolute;left:2617;top:3689;width:10;height:20" coordorigin="2617,3689" coordsize="10,20">
              <v:shape style="position:absolute;left:2617;top:3689;width:10;height:20" coordorigin="2617,3689" coordsize="10,20" path="m2617,3709l2626,3709,2626,3689,2617,3689,2617,3709xe" filled="true" fillcolor="#000000" stroked="false">
                <v:path arrowok="t"/>
                <v:fill type="solid"/>
              </v:shape>
            </v:group>
            <v:group style="position:absolute;left:2617;top:3709;width:10;height:20" coordorigin="2617,3709" coordsize="10,20">
              <v:shape style="position:absolute;left:2617;top:3709;width:10;height:20" coordorigin="2617,3709" coordsize="10,20" path="m2617,3728l2626,3728,2626,3709,2617,3709,2617,3728xe" filled="true" fillcolor="#000000" stroked="false">
                <v:path arrowok="t"/>
                <v:fill type="solid"/>
              </v:shape>
            </v:group>
            <v:group style="position:absolute;left:2617;top:3735;width:10;height:2" coordorigin="2617,3735" coordsize="10,2">
              <v:shape style="position:absolute;left:2617;top:3735;width:10;height:2" coordorigin="2617,3735" coordsize="10,0" path="m2617,3735l2626,3735e" filled="false" stroked="true" strokeweight=".71997pt" strokecolor="#000000">
                <v:path arrowok="t"/>
              </v:shape>
            </v:group>
            <v:group style="position:absolute;left:2617;top:3757;width:29;height:2" coordorigin="2617,3757" coordsize="29,2">
              <v:shape style="position:absolute;left:2617;top:3757;width:29;height:2" coordorigin="2617,3757" coordsize="29,0" path="m2617,3757l2645,3757e" filled="false" stroked="true" strokeweight="1.44pt" strokecolor="#000000">
                <v:path arrowok="t"/>
              </v:shape>
            </v:group>
            <v:group style="position:absolute;left:2645;top:3757;width:682;height:2" coordorigin="2645,3757" coordsize="682,2">
              <v:shape style="position:absolute;left:2645;top:3757;width:682;height:2" coordorigin="2645,3757" coordsize="682,0" path="m2645,3757l3327,3757e" filled="false" stroked="true" strokeweight="1.44pt" strokecolor="#000000">
                <v:path arrowok="t"/>
              </v:shape>
            </v:group>
            <v:group style="position:absolute;left:3327;top:3401;width:10;height:20" coordorigin="3327,3401" coordsize="10,20">
              <v:shape style="position:absolute;left:3327;top:3401;width:10;height:20" coordorigin="3327,3401" coordsize="10,20" path="m3327,3421l3337,3421,3337,3401,3327,3401,3327,3421xe" filled="true" fillcolor="#000000" stroked="false">
                <v:path arrowok="t"/>
                <v:fill type="solid"/>
              </v:shape>
            </v:group>
            <v:group style="position:absolute;left:3327;top:3421;width:10;height:20" coordorigin="3327,3421" coordsize="10,20">
              <v:shape style="position:absolute;left:3327;top:3421;width:10;height:20" coordorigin="3327,3421" coordsize="10,20" path="m3327,3440l3337,3440,3337,3421,3327,3421,3327,3440xe" filled="true" fillcolor="#000000" stroked="false">
                <v:path arrowok="t"/>
                <v:fill type="solid"/>
              </v:shape>
            </v:group>
            <v:group style="position:absolute;left:3327;top:3440;width:10;height:20" coordorigin="3327,3440" coordsize="10,20">
              <v:shape style="position:absolute;left:3327;top:3440;width:10;height:20" coordorigin="3327,3440" coordsize="10,20" path="m3327,3459l3337,3459,3337,3440,3327,3440,3327,3459xe" filled="true" fillcolor="#000000" stroked="false">
                <v:path arrowok="t"/>
                <v:fill type="solid"/>
              </v:shape>
            </v:group>
            <v:group style="position:absolute;left:3327;top:3459;width:10;height:20" coordorigin="3327,3459" coordsize="10,20">
              <v:shape style="position:absolute;left:3327;top:3459;width:10;height:20" coordorigin="3327,3459" coordsize="10,20" path="m3327,3478l3337,3478,3337,3459,3327,3459,3327,3478xe" filled="true" fillcolor="#000000" stroked="false">
                <v:path arrowok="t"/>
                <v:fill type="solid"/>
              </v:shape>
            </v:group>
            <v:group style="position:absolute;left:3327;top:3478;width:10;height:20" coordorigin="3327,3478" coordsize="10,20">
              <v:shape style="position:absolute;left:3327;top:3478;width:10;height:20" coordorigin="3327,3478" coordsize="10,20" path="m3327,3497l3337,3497,3337,3478,3327,3478,3327,3497xe" filled="true" fillcolor="#000000" stroked="false">
                <v:path arrowok="t"/>
                <v:fill type="solid"/>
              </v:shape>
            </v:group>
            <v:group style="position:absolute;left:3327;top:3497;width:10;height:20" coordorigin="3327,3497" coordsize="10,20">
              <v:shape style="position:absolute;left:3327;top:3497;width:10;height:20" coordorigin="3327,3497" coordsize="10,20" path="m3327,3517l3337,3517,3337,3497,3327,3497,3327,3517xe" filled="true" fillcolor="#000000" stroked="false">
                <v:path arrowok="t"/>
                <v:fill type="solid"/>
              </v:shape>
            </v:group>
            <v:group style="position:absolute;left:3327;top:3517;width:10;height:20" coordorigin="3327,3517" coordsize="10,20">
              <v:shape style="position:absolute;left:3327;top:3517;width:10;height:20" coordorigin="3327,3517" coordsize="10,20" path="m3327,3536l3337,3536,3337,3517,3327,3517,3327,3536xe" filled="true" fillcolor="#000000" stroked="false">
                <v:path arrowok="t"/>
                <v:fill type="solid"/>
              </v:shape>
            </v:group>
            <v:group style="position:absolute;left:3327;top:3536;width:10;height:20" coordorigin="3327,3536" coordsize="10,20">
              <v:shape style="position:absolute;left:3327;top:3536;width:10;height:20" coordorigin="3327,3536" coordsize="10,20" path="m3327,3555l3337,3555,3337,3536,3327,3536,3327,3555xe" filled="true" fillcolor="#000000" stroked="false">
                <v:path arrowok="t"/>
                <v:fill type="solid"/>
              </v:shape>
            </v:group>
            <v:group style="position:absolute;left:3327;top:3555;width:10;height:20" coordorigin="3327,3555" coordsize="10,20">
              <v:shape style="position:absolute;left:3327;top:3555;width:10;height:20" coordorigin="3327,3555" coordsize="10,20" path="m3327,3574l3337,3574,3337,3555,3327,3555,3327,3574xe" filled="true" fillcolor="#000000" stroked="false">
                <v:path arrowok="t"/>
                <v:fill type="solid"/>
              </v:shape>
            </v:group>
            <v:group style="position:absolute;left:3327;top:3574;width:10;height:20" coordorigin="3327,3574" coordsize="10,20">
              <v:shape style="position:absolute;left:3327;top:3574;width:10;height:20" coordorigin="3327,3574" coordsize="10,20" path="m3327,3593l3337,3593,3337,3574,3327,3574,3327,3593xe" filled="true" fillcolor="#000000" stroked="false">
                <v:path arrowok="t"/>
                <v:fill type="solid"/>
              </v:shape>
            </v:group>
            <v:group style="position:absolute;left:3327;top:3593;width:10;height:20" coordorigin="3327,3593" coordsize="10,20">
              <v:shape style="position:absolute;left:3327;top:3593;width:10;height:20" coordorigin="3327,3593" coordsize="10,20" path="m3327,3613l3337,3613,3337,3593,3327,3593,3327,3613xe" filled="true" fillcolor="#000000" stroked="false">
                <v:path arrowok="t"/>
                <v:fill type="solid"/>
              </v:shape>
            </v:group>
            <v:group style="position:absolute;left:3327;top:3613;width:10;height:20" coordorigin="3327,3613" coordsize="10,20">
              <v:shape style="position:absolute;left:3327;top:3613;width:10;height:20" coordorigin="3327,3613" coordsize="10,20" path="m3327,3632l3337,3632,3337,3613,3327,3613,3327,3632xe" filled="true" fillcolor="#000000" stroked="false">
                <v:path arrowok="t"/>
                <v:fill type="solid"/>
              </v:shape>
            </v:group>
            <v:group style="position:absolute;left:3327;top:3632;width:10;height:20" coordorigin="3327,3632" coordsize="10,20">
              <v:shape style="position:absolute;left:3327;top:3632;width:10;height:20" coordorigin="3327,3632" coordsize="10,20" path="m3327,3651l3337,3651,3337,3632,3327,3632,3327,3651xe" filled="true" fillcolor="#000000" stroked="false">
                <v:path arrowok="t"/>
                <v:fill type="solid"/>
              </v:shape>
            </v:group>
            <v:group style="position:absolute;left:3327;top:3651;width:10;height:20" coordorigin="3327,3651" coordsize="10,20">
              <v:shape style="position:absolute;left:3327;top:3651;width:10;height:20" coordorigin="3327,3651" coordsize="10,20" path="m3327,3670l3337,3670,3337,3651,3327,3651,3327,3670xe" filled="true" fillcolor="#000000" stroked="false">
                <v:path arrowok="t"/>
                <v:fill type="solid"/>
              </v:shape>
            </v:group>
            <v:group style="position:absolute;left:3327;top:3670;width:10;height:20" coordorigin="3327,3670" coordsize="10,20">
              <v:shape style="position:absolute;left:3327;top:3670;width:10;height:20" coordorigin="3327,3670" coordsize="10,20" path="m3327,3689l3337,3689,3337,3670,3327,3670,3327,3689xe" filled="true" fillcolor="#000000" stroked="false">
                <v:path arrowok="t"/>
                <v:fill type="solid"/>
              </v:shape>
            </v:group>
            <v:group style="position:absolute;left:3327;top:3689;width:10;height:20" coordorigin="3327,3689" coordsize="10,20">
              <v:shape style="position:absolute;left:3327;top:3689;width:10;height:20" coordorigin="3327,3689" coordsize="10,20" path="m3327,3709l3337,3709,3337,3689,3327,3689,3327,3709xe" filled="true" fillcolor="#000000" stroked="false">
                <v:path arrowok="t"/>
                <v:fill type="solid"/>
              </v:shape>
            </v:group>
            <v:group style="position:absolute;left:3327;top:3709;width:10;height:20" coordorigin="3327,3709" coordsize="10,20">
              <v:shape style="position:absolute;left:3327;top:3709;width:10;height:20" coordorigin="3327,3709" coordsize="10,20" path="m3327,3728l3337,3728,3337,3709,3327,3709,3327,3728xe" filled="true" fillcolor="#000000" stroked="false">
                <v:path arrowok="t"/>
                <v:fill type="solid"/>
              </v:shape>
            </v:group>
            <v:group style="position:absolute;left:3327;top:3735;width:10;height:2" coordorigin="3327,3735" coordsize="10,2">
              <v:shape style="position:absolute;left:3327;top:3735;width:10;height:2" coordorigin="3327,3735" coordsize="10,0" path="m3327,3735l3337,3735e" filled="false" stroked="true" strokeweight=".71997pt" strokecolor="#000000">
                <v:path arrowok="t"/>
              </v:shape>
            </v:group>
            <v:group style="position:absolute;left:3327;top:3757;width:29;height:2" coordorigin="3327,3757" coordsize="29,2">
              <v:shape style="position:absolute;left:3327;top:3757;width:29;height:2" coordorigin="3327,3757" coordsize="29,0" path="m3327,3757l3356,3757e" filled="false" stroked="true" strokeweight="1.44pt" strokecolor="#000000">
                <v:path arrowok="t"/>
              </v:shape>
            </v:group>
            <v:group style="position:absolute;left:3356;top:3757;width:1133;height:2" coordorigin="3356,3757" coordsize="1133,2">
              <v:shape style="position:absolute;left:3356;top:3757;width:1133;height:2" coordorigin="3356,3757" coordsize="1133,0" path="m3356,3757l4489,3757e" filled="false" stroked="true" strokeweight="1.44pt" strokecolor="#000000">
                <v:path arrowok="t"/>
              </v:shape>
            </v:group>
            <v:group style="position:absolute;left:4489;top:3401;width:10;height:20" coordorigin="4489,3401" coordsize="10,20">
              <v:shape style="position:absolute;left:4489;top:3401;width:10;height:20" coordorigin="4489,3401" coordsize="10,20" path="m4489,3421l4498,3421,4498,3401,4489,3401,4489,3421xe" filled="true" fillcolor="#000000" stroked="false">
                <v:path arrowok="t"/>
                <v:fill type="solid"/>
              </v:shape>
            </v:group>
            <v:group style="position:absolute;left:4489;top:3421;width:10;height:20" coordorigin="4489,3421" coordsize="10,20">
              <v:shape style="position:absolute;left:4489;top:3421;width:10;height:20" coordorigin="4489,3421" coordsize="10,20" path="m4489,3440l4498,3440,4498,3421,4489,3421,4489,3440xe" filled="true" fillcolor="#000000" stroked="false">
                <v:path arrowok="t"/>
                <v:fill type="solid"/>
              </v:shape>
            </v:group>
            <v:group style="position:absolute;left:4489;top:3440;width:10;height:20" coordorigin="4489,3440" coordsize="10,20">
              <v:shape style="position:absolute;left:4489;top:3440;width:10;height:20" coordorigin="4489,3440" coordsize="10,20" path="m4489,3459l4498,3459,4498,3440,4489,3440,4489,3459xe" filled="true" fillcolor="#000000" stroked="false">
                <v:path arrowok="t"/>
                <v:fill type="solid"/>
              </v:shape>
            </v:group>
            <v:group style="position:absolute;left:4489;top:3459;width:10;height:20" coordorigin="4489,3459" coordsize="10,20">
              <v:shape style="position:absolute;left:4489;top:3459;width:10;height:20" coordorigin="4489,3459" coordsize="10,20" path="m4489,3478l4498,3478,4498,3459,4489,3459,4489,3478xe" filled="true" fillcolor="#000000" stroked="false">
                <v:path arrowok="t"/>
                <v:fill type="solid"/>
              </v:shape>
            </v:group>
            <v:group style="position:absolute;left:4489;top:3478;width:10;height:20" coordorigin="4489,3478" coordsize="10,20">
              <v:shape style="position:absolute;left:4489;top:3478;width:10;height:20" coordorigin="4489,3478" coordsize="10,20" path="m4489,3497l4498,3497,4498,3478,4489,3478,4489,3497xe" filled="true" fillcolor="#000000" stroked="false">
                <v:path arrowok="t"/>
                <v:fill type="solid"/>
              </v:shape>
            </v:group>
            <v:group style="position:absolute;left:4489;top:3497;width:10;height:20" coordorigin="4489,3497" coordsize="10,20">
              <v:shape style="position:absolute;left:4489;top:3497;width:10;height:20" coordorigin="4489,3497" coordsize="10,20" path="m4489,3517l4498,3517,4498,3497,4489,3497,4489,3517xe" filled="true" fillcolor="#000000" stroked="false">
                <v:path arrowok="t"/>
                <v:fill type="solid"/>
              </v:shape>
            </v:group>
            <v:group style="position:absolute;left:4489;top:3517;width:10;height:20" coordorigin="4489,3517" coordsize="10,20">
              <v:shape style="position:absolute;left:4489;top:3517;width:10;height:20" coordorigin="4489,3517" coordsize="10,20" path="m4489,3536l4498,3536,4498,3517,4489,3517,4489,3536xe" filled="true" fillcolor="#000000" stroked="false">
                <v:path arrowok="t"/>
                <v:fill type="solid"/>
              </v:shape>
            </v:group>
            <v:group style="position:absolute;left:4489;top:3536;width:10;height:20" coordorigin="4489,3536" coordsize="10,20">
              <v:shape style="position:absolute;left:4489;top:3536;width:10;height:20" coordorigin="4489,3536" coordsize="10,20" path="m4489,3555l4498,3555,4498,3536,4489,3536,4489,3555xe" filled="true" fillcolor="#000000" stroked="false">
                <v:path arrowok="t"/>
                <v:fill type="solid"/>
              </v:shape>
            </v:group>
            <v:group style="position:absolute;left:4489;top:3555;width:10;height:20" coordorigin="4489,3555" coordsize="10,20">
              <v:shape style="position:absolute;left:4489;top:3555;width:10;height:20" coordorigin="4489,3555" coordsize="10,20" path="m4489,3574l4498,3574,4498,3555,4489,3555,4489,3574xe" filled="true" fillcolor="#000000" stroked="false">
                <v:path arrowok="t"/>
                <v:fill type="solid"/>
              </v:shape>
            </v:group>
            <v:group style="position:absolute;left:4489;top:3574;width:10;height:20" coordorigin="4489,3574" coordsize="10,20">
              <v:shape style="position:absolute;left:4489;top:3574;width:10;height:20" coordorigin="4489,3574" coordsize="10,20" path="m4489,3593l4498,3593,4498,3574,4489,3574,4489,3593xe" filled="true" fillcolor="#000000" stroked="false">
                <v:path arrowok="t"/>
                <v:fill type="solid"/>
              </v:shape>
            </v:group>
            <v:group style="position:absolute;left:4489;top:3593;width:10;height:20" coordorigin="4489,3593" coordsize="10,20">
              <v:shape style="position:absolute;left:4489;top:3593;width:10;height:20" coordorigin="4489,3593" coordsize="10,20" path="m4489,3613l4498,3613,4498,3593,4489,3593,4489,3613xe" filled="true" fillcolor="#000000" stroked="false">
                <v:path arrowok="t"/>
                <v:fill type="solid"/>
              </v:shape>
            </v:group>
            <v:group style="position:absolute;left:4489;top:3613;width:10;height:20" coordorigin="4489,3613" coordsize="10,20">
              <v:shape style="position:absolute;left:4489;top:3613;width:10;height:20" coordorigin="4489,3613" coordsize="10,20" path="m4489,3632l4498,3632,4498,3613,4489,3613,4489,3632xe" filled="true" fillcolor="#000000" stroked="false">
                <v:path arrowok="t"/>
                <v:fill type="solid"/>
              </v:shape>
            </v:group>
            <v:group style="position:absolute;left:4489;top:3632;width:10;height:20" coordorigin="4489,3632" coordsize="10,20">
              <v:shape style="position:absolute;left:4489;top:3632;width:10;height:20" coordorigin="4489,3632" coordsize="10,20" path="m4489,3651l4498,3651,4498,3632,4489,3632,4489,3651xe" filled="true" fillcolor="#000000" stroked="false">
                <v:path arrowok="t"/>
                <v:fill type="solid"/>
              </v:shape>
            </v:group>
            <v:group style="position:absolute;left:4489;top:3651;width:10;height:20" coordorigin="4489,3651" coordsize="10,20">
              <v:shape style="position:absolute;left:4489;top:3651;width:10;height:20" coordorigin="4489,3651" coordsize="10,20" path="m4489,3670l4498,3670,4498,3651,4489,3651,4489,3670xe" filled="true" fillcolor="#000000" stroked="false">
                <v:path arrowok="t"/>
                <v:fill type="solid"/>
              </v:shape>
            </v:group>
            <v:group style="position:absolute;left:4489;top:3670;width:10;height:20" coordorigin="4489,3670" coordsize="10,20">
              <v:shape style="position:absolute;left:4489;top:3670;width:10;height:20" coordorigin="4489,3670" coordsize="10,20" path="m4489,3689l4498,3689,4498,3670,4489,3670,4489,3689xe" filled="true" fillcolor="#000000" stroked="false">
                <v:path arrowok="t"/>
                <v:fill type="solid"/>
              </v:shape>
            </v:group>
            <v:group style="position:absolute;left:4489;top:3689;width:10;height:20" coordorigin="4489,3689" coordsize="10,20">
              <v:shape style="position:absolute;left:4489;top:3689;width:10;height:20" coordorigin="4489,3689" coordsize="10,20" path="m4489,3709l4498,3709,4498,3689,4489,3689,4489,3709xe" filled="true" fillcolor="#000000" stroked="false">
                <v:path arrowok="t"/>
                <v:fill type="solid"/>
              </v:shape>
            </v:group>
            <v:group style="position:absolute;left:4489;top:3709;width:10;height:20" coordorigin="4489,3709" coordsize="10,20">
              <v:shape style="position:absolute;left:4489;top:3709;width:10;height:20" coordorigin="4489,3709" coordsize="10,20" path="m4489,3728l4498,3728,4498,3709,4489,3709,4489,3728xe" filled="true" fillcolor="#000000" stroked="false">
                <v:path arrowok="t"/>
                <v:fill type="solid"/>
              </v:shape>
            </v:group>
            <v:group style="position:absolute;left:4489;top:3735;width:10;height:2" coordorigin="4489,3735" coordsize="10,2">
              <v:shape style="position:absolute;left:4489;top:3735;width:10;height:2" coordorigin="4489,3735" coordsize="10,0" path="m4489,3735l4498,3735e" filled="false" stroked="true" strokeweight=".71997pt" strokecolor="#000000">
                <v:path arrowok="t"/>
              </v:shape>
            </v:group>
            <v:group style="position:absolute;left:4489;top:3757;width:29;height:2" coordorigin="4489,3757" coordsize="29,2">
              <v:shape style="position:absolute;left:4489;top:3757;width:29;height:2" coordorigin="4489,3757" coordsize="29,0" path="m4489,3757l4517,3757e" filled="false" stroked="true" strokeweight="1.44pt" strokecolor="#000000">
                <v:path arrowok="t"/>
              </v:shape>
            </v:group>
            <v:group style="position:absolute;left:4517;top:3757;width:683;height:2" coordorigin="4517,3757" coordsize="683,2">
              <v:shape style="position:absolute;left:4517;top:3757;width:683;height:2" coordorigin="4517,3757" coordsize="683,0" path="m4517,3757l5199,3757e" filled="false" stroked="true" strokeweight="1.44pt" strokecolor="#000000">
                <v:path arrowok="t"/>
              </v:shape>
            </v:group>
            <v:group style="position:absolute;left:5199;top:3401;width:10;height:20" coordorigin="5199,3401" coordsize="10,20">
              <v:shape style="position:absolute;left:5199;top:3401;width:10;height:20" coordorigin="5199,3401" coordsize="10,20" path="m5199,3421l5209,3421,5209,3401,5199,3401,5199,3421xe" filled="true" fillcolor="#000000" stroked="false">
                <v:path arrowok="t"/>
                <v:fill type="solid"/>
              </v:shape>
            </v:group>
            <v:group style="position:absolute;left:5199;top:3421;width:10;height:20" coordorigin="5199,3421" coordsize="10,20">
              <v:shape style="position:absolute;left:5199;top:3421;width:10;height:20" coordorigin="5199,3421" coordsize="10,20" path="m5199,3440l5209,3440,5209,3421,5199,3421,5199,3440xe" filled="true" fillcolor="#000000" stroked="false">
                <v:path arrowok="t"/>
                <v:fill type="solid"/>
              </v:shape>
            </v:group>
            <v:group style="position:absolute;left:5199;top:3440;width:10;height:20" coordorigin="5199,3440" coordsize="10,20">
              <v:shape style="position:absolute;left:5199;top:3440;width:10;height:20" coordorigin="5199,3440" coordsize="10,20" path="m5199,3459l5209,3459,5209,3440,5199,3440,5199,3459xe" filled="true" fillcolor="#000000" stroked="false">
                <v:path arrowok="t"/>
                <v:fill type="solid"/>
              </v:shape>
            </v:group>
            <v:group style="position:absolute;left:5199;top:3459;width:10;height:20" coordorigin="5199,3459" coordsize="10,20">
              <v:shape style="position:absolute;left:5199;top:3459;width:10;height:20" coordorigin="5199,3459" coordsize="10,20" path="m5199,3478l5209,3478,5209,3459,5199,3459,5199,3478xe" filled="true" fillcolor="#000000" stroked="false">
                <v:path arrowok="t"/>
                <v:fill type="solid"/>
              </v:shape>
            </v:group>
            <v:group style="position:absolute;left:5199;top:3478;width:10;height:20" coordorigin="5199,3478" coordsize="10,20">
              <v:shape style="position:absolute;left:5199;top:3478;width:10;height:20" coordorigin="5199,3478" coordsize="10,20" path="m5199,3497l5209,3497,5209,3478,5199,3478,5199,3497xe" filled="true" fillcolor="#000000" stroked="false">
                <v:path arrowok="t"/>
                <v:fill type="solid"/>
              </v:shape>
            </v:group>
            <v:group style="position:absolute;left:5199;top:3497;width:10;height:20" coordorigin="5199,3497" coordsize="10,20">
              <v:shape style="position:absolute;left:5199;top:3497;width:10;height:20" coordorigin="5199,3497" coordsize="10,20" path="m5199,3517l5209,3517,5209,3497,5199,3497,5199,3517xe" filled="true" fillcolor="#000000" stroked="false">
                <v:path arrowok="t"/>
                <v:fill type="solid"/>
              </v:shape>
            </v:group>
            <v:group style="position:absolute;left:5199;top:3517;width:10;height:20" coordorigin="5199,3517" coordsize="10,20">
              <v:shape style="position:absolute;left:5199;top:3517;width:10;height:20" coordorigin="5199,3517" coordsize="10,20" path="m5199,3536l5209,3536,5209,3517,5199,3517,5199,3536xe" filled="true" fillcolor="#000000" stroked="false">
                <v:path arrowok="t"/>
                <v:fill type="solid"/>
              </v:shape>
            </v:group>
            <v:group style="position:absolute;left:5199;top:3536;width:10;height:20" coordorigin="5199,3536" coordsize="10,20">
              <v:shape style="position:absolute;left:5199;top:3536;width:10;height:20" coordorigin="5199,3536" coordsize="10,20" path="m5199,3555l5209,3555,5209,3536,5199,3536,5199,3555xe" filled="true" fillcolor="#000000" stroked="false">
                <v:path arrowok="t"/>
                <v:fill type="solid"/>
              </v:shape>
            </v:group>
            <v:group style="position:absolute;left:5199;top:3555;width:10;height:20" coordorigin="5199,3555" coordsize="10,20">
              <v:shape style="position:absolute;left:5199;top:3555;width:10;height:20" coordorigin="5199,3555" coordsize="10,20" path="m5199,3574l5209,3574,5209,3555,5199,3555,5199,3574xe" filled="true" fillcolor="#000000" stroked="false">
                <v:path arrowok="t"/>
                <v:fill type="solid"/>
              </v:shape>
            </v:group>
            <v:group style="position:absolute;left:5199;top:3574;width:10;height:20" coordorigin="5199,3574" coordsize="10,20">
              <v:shape style="position:absolute;left:5199;top:3574;width:10;height:20" coordorigin="5199,3574" coordsize="10,20" path="m5199,3593l5209,3593,5209,3574,5199,3574,5199,3593xe" filled="true" fillcolor="#000000" stroked="false">
                <v:path arrowok="t"/>
                <v:fill type="solid"/>
              </v:shape>
            </v:group>
            <v:group style="position:absolute;left:5199;top:3593;width:10;height:20" coordorigin="5199,3593" coordsize="10,20">
              <v:shape style="position:absolute;left:5199;top:3593;width:10;height:20" coordorigin="5199,3593" coordsize="10,20" path="m5199,3613l5209,3613,5209,3593,5199,3593,5199,3613xe" filled="true" fillcolor="#000000" stroked="false">
                <v:path arrowok="t"/>
                <v:fill type="solid"/>
              </v:shape>
            </v:group>
            <v:group style="position:absolute;left:5199;top:3613;width:10;height:20" coordorigin="5199,3613" coordsize="10,20">
              <v:shape style="position:absolute;left:5199;top:3613;width:10;height:20" coordorigin="5199,3613" coordsize="10,20" path="m5199,3632l5209,3632,5209,3613,5199,3613,5199,3632xe" filled="true" fillcolor="#000000" stroked="false">
                <v:path arrowok="t"/>
                <v:fill type="solid"/>
              </v:shape>
            </v:group>
            <v:group style="position:absolute;left:5199;top:3632;width:10;height:20" coordorigin="5199,3632" coordsize="10,20">
              <v:shape style="position:absolute;left:5199;top:3632;width:10;height:20" coordorigin="5199,3632" coordsize="10,20" path="m5199,3651l5209,3651,5209,3632,5199,3632,5199,3651xe" filled="true" fillcolor="#000000" stroked="false">
                <v:path arrowok="t"/>
                <v:fill type="solid"/>
              </v:shape>
            </v:group>
            <v:group style="position:absolute;left:5199;top:3651;width:10;height:20" coordorigin="5199,3651" coordsize="10,20">
              <v:shape style="position:absolute;left:5199;top:3651;width:10;height:20" coordorigin="5199,3651" coordsize="10,20" path="m5199,3670l5209,3670,5209,3651,5199,3651,5199,3670xe" filled="true" fillcolor="#000000" stroked="false">
                <v:path arrowok="t"/>
                <v:fill type="solid"/>
              </v:shape>
            </v:group>
            <v:group style="position:absolute;left:5199;top:3670;width:10;height:20" coordorigin="5199,3670" coordsize="10,20">
              <v:shape style="position:absolute;left:5199;top:3670;width:10;height:20" coordorigin="5199,3670" coordsize="10,20" path="m5199,3689l5209,3689,5209,3670,5199,3670,5199,3689xe" filled="true" fillcolor="#000000" stroked="false">
                <v:path arrowok="t"/>
                <v:fill type="solid"/>
              </v:shape>
            </v:group>
            <v:group style="position:absolute;left:5199;top:3689;width:10;height:20" coordorigin="5199,3689" coordsize="10,20">
              <v:shape style="position:absolute;left:5199;top:3689;width:10;height:20" coordorigin="5199,3689" coordsize="10,20" path="m5199,3709l5209,3709,5209,3689,5199,3689,5199,3709xe" filled="true" fillcolor="#000000" stroked="false">
                <v:path arrowok="t"/>
                <v:fill type="solid"/>
              </v:shape>
            </v:group>
            <v:group style="position:absolute;left:5199;top:3709;width:10;height:20" coordorigin="5199,3709" coordsize="10,20">
              <v:shape style="position:absolute;left:5199;top:3709;width:10;height:20" coordorigin="5199,3709" coordsize="10,20" path="m5199,3728l5209,3728,5209,3709,5199,3709,5199,3728xe" filled="true" fillcolor="#000000" stroked="false">
                <v:path arrowok="t"/>
                <v:fill type="solid"/>
              </v:shape>
            </v:group>
            <v:group style="position:absolute;left:5199;top:3735;width:10;height:2" coordorigin="5199,3735" coordsize="10,2">
              <v:shape style="position:absolute;left:5199;top:3735;width:10;height:2" coordorigin="5199,3735" coordsize="10,0" path="m5199,3735l5209,3735e" filled="false" stroked="true" strokeweight=".71997pt" strokecolor="#000000">
                <v:path arrowok="t"/>
              </v:shape>
            </v:group>
            <v:group style="position:absolute;left:5199;top:3757;width:29;height:2" coordorigin="5199,3757" coordsize="29,2">
              <v:shape style="position:absolute;left:5199;top:3757;width:29;height:2" coordorigin="5199,3757" coordsize="29,0" path="m5199,3757l5228,3757e" filled="false" stroked="true" strokeweight="1.44pt" strokecolor="#000000">
                <v:path arrowok="t"/>
              </v:shape>
            </v:group>
            <v:group style="position:absolute;left:5228;top:3757;width:1224;height:2" coordorigin="5228,3757" coordsize="1224,2">
              <v:shape style="position:absolute;left:5228;top:3757;width:1224;height:2" coordorigin="5228,3757" coordsize="1224,0" path="m5228,3757l6452,3757e" filled="false" stroked="true" strokeweight="1.44pt" strokecolor="#000000">
                <v:path arrowok="t"/>
              </v:shape>
            </v:group>
            <v:group style="position:absolute;left:6452;top:3401;width:10;height:20" coordorigin="6452,3401" coordsize="10,20">
              <v:shape style="position:absolute;left:6452;top:3401;width:10;height:20" coordorigin="6452,3401" coordsize="10,20" path="m6452,3421l6462,3421,6462,3401,6452,3401,6452,3421xe" filled="true" fillcolor="#000000" stroked="false">
                <v:path arrowok="t"/>
                <v:fill type="solid"/>
              </v:shape>
            </v:group>
            <v:group style="position:absolute;left:6452;top:3421;width:10;height:20" coordorigin="6452,3421" coordsize="10,20">
              <v:shape style="position:absolute;left:6452;top:3421;width:10;height:20" coordorigin="6452,3421" coordsize="10,20" path="m6452,3440l6462,3440,6462,3421,6452,3421,6452,3440xe" filled="true" fillcolor="#000000" stroked="false">
                <v:path arrowok="t"/>
                <v:fill type="solid"/>
              </v:shape>
            </v:group>
            <v:group style="position:absolute;left:6452;top:3440;width:10;height:20" coordorigin="6452,3440" coordsize="10,20">
              <v:shape style="position:absolute;left:6452;top:3440;width:10;height:20" coordorigin="6452,3440" coordsize="10,20" path="m6452,3459l6462,3459,6462,3440,6452,3440,6452,3459xe" filled="true" fillcolor="#000000" stroked="false">
                <v:path arrowok="t"/>
                <v:fill type="solid"/>
              </v:shape>
            </v:group>
            <v:group style="position:absolute;left:6452;top:3459;width:10;height:20" coordorigin="6452,3459" coordsize="10,20">
              <v:shape style="position:absolute;left:6452;top:3459;width:10;height:20" coordorigin="6452,3459" coordsize="10,20" path="m6452,3478l6462,3478,6462,3459,6452,3459,6452,3478xe" filled="true" fillcolor="#000000" stroked="false">
                <v:path arrowok="t"/>
                <v:fill type="solid"/>
              </v:shape>
            </v:group>
            <v:group style="position:absolute;left:6452;top:3478;width:10;height:20" coordorigin="6452,3478" coordsize="10,20">
              <v:shape style="position:absolute;left:6452;top:3478;width:10;height:20" coordorigin="6452,3478" coordsize="10,20" path="m6452,3497l6462,3497,6462,3478,6452,3478,6452,3497xe" filled="true" fillcolor="#000000" stroked="false">
                <v:path arrowok="t"/>
                <v:fill type="solid"/>
              </v:shape>
            </v:group>
            <v:group style="position:absolute;left:6452;top:3497;width:10;height:20" coordorigin="6452,3497" coordsize="10,20">
              <v:shape style="position:absolute;left:6452;top:3497;width:10;height:20" coordorigin="6452,3497" coordsize="10,20" path="m6452,3517l6462,3517,6462,3497,6452,3497,6452,3517xe" filled="true" fillcolor="#000000" stroked="false">
                <v:path arrowok="t"/>
                <v:fill type="solid"/>
              </v:shape>
            </v:group>
            <v:group style="position:absolute;left:6452;top:3517;width:10;height:20" coordorigin="6452,3517" coordsize="10,20">
              <v:shape style="position:absolute;left:6452;top:3517;width:10;height:20" coordorigin="6452,3517" coordsize="10,20" path="m6452,3536l6462,3536,6462,3517,6452,3517,6452,3536xe" filled="true" fillcolor="#000000" stroked="false">
                <v:path arrowok="t"/>
                <v:fill type="solid"/>
              </v:shape>
            </v:group>
            <v:group style="position:absolute;left:6452;top:3536;width:10;height:20" coordorigin="6452,3536" coordsize="10,20">
              <v:shape style="position:absolute;left:6452;top:3536;width:10;height:20" coordorigin="6452,3536" coordsize="10,20" path="m6452,3555l6462,3555,6462,3536,6452,3536,6452,3555xe" filled="true" fillcolor="#000000" stroked="false">
                <v:path arrowok="t"/>
                <v:fill type="solid"/>
              </v:shape>
            </v:group>
            <v:group style="position:absolute;left:6452;top:3555;width:10;height:20" coordorigin="6452,3555" coordsize="10,20">
              <v:shape style="position:absolute;left:6452;top:3555;width:10;height:20" coordorigin="6452,3555" coordsize="10,20" path="m6452,3574l6462,3574,6462,3555,6452,3555,6452,3574xe" filled="true" fillcolor="#000000" stroked="false">
                <v:path arrowok="t"/>
                <v:fill type="solid"/>
              </v:shape>
            </v:group>
            <v:group style="position:absolute;left:6452;top:3574;width:10;height:20" coordorigin="6452,3574" coordsize="10,20">
              <v:shape style="position:absolute;left:6452;top:3574;width:10;height:20" coordorigin="6452,3574" coordsize="10,20" path="m6452,3593l6462,3593,6462,3574,6452,3574,6452,3593xe" filled="true" fillcolor="#000000" stroked="false">
                <v:path arrowok="t"/>
                <v:fill type="solid"/>
              </v:shape>
            </v:group>
            <v:group style="position:absolute;left:6452;top:3593;width:10;height:20" coordorigin="6452,3593" coordsize="10,20">
              <v:shape style="position:absolute;left:6452;top:3593;width:10;height:20" coordorigin="6452,3593" coordsize="10,20" path="m6452,3613l6462,3613,6462,3593,6452,3593,6452,3613xe" filled="true" fillcolor="#000000" stroked="false">
                <v:path arrowok="t"/>
                <v:fill type="solid"/>
              </v:shape>
            </v:group>
            <v:group style="position:absolute;left:6452;top:3613;width:10;height:20" coordorigin="6452,3613" coordsize="10,20">
              <v:shape style="position:absolute;left:6452;top:3613;width:10;height:20" coordorigin="6452,3613" coordsize="10,20" path="m6452,3632l6462,3632,6462,3613,6452,3613,6452,3632xe" filled="true" fillcolor="#000000" stroked="false">
                <v:path arrowok="t"/>
                <v:fill type="solid"/>
              </v:shape>
            </v:group>
            <v:group style="position:absolute;left:6452;top:3632;width:10;height:20" coordorigin="6452,3632" coordsize="10,20">
              <v:shape style="position:absolute;left:6452;top:3632;width:10;height:20" coordorigin="6452,3632" coordsize="10,20" path="m6452,3651l6462,3651,6462,3632,6452,3632,6452,3651xe" filled="true" fillcolor="#000000" stroked="false">
                <v:path arrowok="t"/>
                <v:fill type="solid"/>
              </v:shape>
            </v:group>
            <v:group style="position:absolute;left:6452;top:3651;width:10;height:20" coordorigin="6452,3651" coordsize="10,20">
              <v:shape style="position:absolute;left:6452;top:3651;width:10;height:20" coordorigin="6452,3651" coordsize="10,20" path="m6452,3670l6462,3670,6462,3651,6452,3651,6452,3670xe" filled="true" fillcolor="#000000" stroked="false">
                <v:path arrowok="t"/>
                <v:fill type="solid"/>
              </v:shape>
            </v:group>
            <v:group style="position:absolute;left:6452;top:3670;width:10;height:20" coordorigin="6452,3670" coordsize="10,20">
              <v:shape style="position:absolute;left:6452;top:3670;width:10;height:20" coordorigin="6452,3670" coordsize="10,20" path="m6452,3689l6462,3689,6462,3670,6452,3670,6452,3689xe" filled="true" fillcolor="#000000" stroked="false">
                <v:path arrowok="t"/>
                <v:fill type="solid"/>
              </v:shape>
            </v:group>
            <v:group style="position:absolute;left:6452;top:3689;width:10;height:20" coordorigin="6452,3689" coordsize="10,20">
              <v:shape style="position:absolute;left:6452;top:3689;width:10;height:20" coordorigin="6452,3689" coordsize="10,20" path="m6452,3709l6462,3709,6462,3689,6452,3689,6452,3709xe" filled="true" fillcolor="#000000" stroked="false">
                <v:path arrowok="t"/>
                <v:fill type="solid"/>
              </v:shape>
            </v:group>
            <v:group style="position:absolute;left:6452;top:3709;width:10;height:20" coordorigin="6452,3709" coordsize="10,20">
              <v:shape style="position:absolute;left:6452;top:3709;width:10;height:20" coordorigin="6452,3709" coordsize="10,20" path="m6452,3728l6462,3728,6462,3709,6452,3709,6452,3728xe" filled="true" fillcolor="#000000" stroked="false">
                <v:path arrowok="t"/>
                <v:fill type="solid"/>
              </v:shape>
            </v:group>
            <v:group style="position:absolute;left:6452;top:3735;width:10;height:2" coordorigin="6452,3735" coordsize="10,2">
              <v:shape style="position:absolute;left:6452;top:3735;width:10;height:2" coordorigin="6452,3735" coordsize="10,0" path="m6452,3735l6462,3735e" filled="false" stroked="true" strokeweight=".71997pt" strokecolor="#000000">
                <v:path arrowok="t"/>
              </v:shape>
            </v:group>
            <v:group style="position:absolute;left:6452;top:3757;width:29;height:2" coordorigin="6452,3757" coordsize="29,2">
              <v:shape style="position:absolute;left:6452;top:3757;width:29;height:2" coordorigin="6452,3757" coordsize="29,0" path="m6452,3757l6481,3757e" filled="false" stroked="true" strokeweight="1.44pt" strokecolor="#000000">
                <v:path arrowok="t"/>
              </v:shape>
            </v:group>
            <v:group style="position:absolute;left:6481;top:3757;width:682;height:2" coordorigin="6481,3757" coordsize="682,2">
              <v:shape style="position:absolute;left:6481;top:3757;width:682;height:2" coordorigin="6481,3757" coordsize="682,0" path="m6481,3757l7163,3757e" filled="false" stroked="true" strokeweight="1.44pt" strokecolor="#000000">
                <v:path arrowok="t"/>
              </v:shape>
            </v:group>
            <v:group style="position:absolute;left:7163;top:3401;width:10;height:20" coordorigin="7163,3401" coordsize="10,20">
              <v:shape style="position:absolute;left:7163;top:3401;width:10;height:20" coordorigin="7163,3401" coordsize="10,20" path="m7163,3421l7172,3421,7172,3401,7163,3401,7163,3421xe" filled="true" fillcolor="#000000" stroked="false">
                <v:path arrowok="t"/>
                <v:fill type="solid"/>
              </v:shape>
            </v:group>
            <v:group style="position:absolute;left:7163;top:3421;width:10;height:20" coordorigin="7163,3421" coordsize="10,20">
              <v:shape style="position:absolute;left:7163;top:3421;width:10;height:20" coordorigin="7163,3421" coordsize="10,20" path="m7163,3440l7172,3440,7172,3421,7163,3421,7163,3440xe" filled="true" fillcolor="#000000" stroked="false">
                <v:path arrowok="t"/>
                <v:fill type="solid"/>
              </v:shape>
            </v:group>
            <v:group style="position:absolute;left:7163;top:3440;width:10;height:20" coordorigin="7163,3440" coordsize="10,20">
              <v:shape style="position:absolute;left:7163;top:3440;width:10;height:20" coordorigin="7163,3440" coordsize="10,20" path="m7163,3459l7172,3459,7172,3440,7163,3440,7163,3459xe" filled="true" fillcolor="#000000" stroked="false">
                <v:path arrowok="t"/>
                <v:fill type="solid"/>
              </v:shape>
            </v:group>
            <v:group style="position:absolute;left:7163;top:3459;width:10;height:20" coordorigin="7163,3459" coordsize="10,20">
              <v:shape style="position:absolute;left:7163;top:3459;width:10;height:20" coordorigin="7163,3459" coordsize="10,20" path="m7163,3478l7172,3478,7172,3459,7163,3459,7163,3478xe" filled="true" fillcolor="#000000" stroked="false">
                <v:path arrowok="t"/>
                <v:fill type="solid"/>
              </v:shape>
            </v:group>
            <v:group style="position:absolute;left:7163;top:3478;width:10;height:20" coordorigin="7163,3478" coordsize="10,20">
              <v:shape style="position:absolute;left:7163;top:3478;width:10;height:20" coordorigin="7163,3478" coordsize="10,20" path="m7163,3497l7172,3497,7172,3478,7163,3478,7163,3497xe" filled="true" fillcolor="#000000" stroked="false">
                <v:path arrowok="t"/>
                <v:fill type="solid"/>
              </v:shape>
            </v:group>
            <v:group style="position:absolute;left:7163;top:3497;width:10;height:20" coordorigin="7163,3497" coordsize="10,20">
              <v:shape style="position:absolute;left:7163;top:3497;width:10;height:20" coordorigin="7163,3497" coordsize="10,20" path="m7163,3517l7172,3517,7172,3497,7163,3497,7163,3517xe" filled="true" fillcolor="#000000" stroked="false">
                <v:path arrowok="t"/>
                <v:fill type="solid"/>
              </v:shape>
            </v:group>
            <v:group style="position:absolute;left:7163;top:3517;width:10;height:20" coordorigin="7163,3517" coordsize="10,20">
              <v:shape style="position:absolute;left:7163;top:3517;width:10;height:20" coordorigin="7163,3517" coordsize="10,20" path="m7163,3536l7172,3536,7172,3517,7163,3517,7163,3536xe" filled="true" fillcolor="#000000" stroked="false">
                <v:path arrowok="t"/>
                <v:fill type="solid"/>
              </v:shape>
            </v:group>
            <v:group style="position:absolute;left:7163;top:3536;width:10;height:20" coordorigin="7163,3536" coordsize="10,20">
              <v:shape style="position:absolute;left:7163;top:3536;width:10;height:20" coordorigin="7163,3536" coordsize="10,20" path="m7163,3555l7172,3555,7172,3536,7163,3536,7163,3555xe" filled="true" fillcolor="#000000" stroked="false">
                <v:path arrowok="t"/>
                <v:fill type="solid"/>
              </v:shape>
            </v:group>
            <v:group style="position:absolute;left:7163;top:3555;width:10;height:20" coordorigin="7163,3555" coordsize="10,20">
              <v:shape style="position:absolute;left:7163;top:3555;width:10;height:20" coordorigin="7163,3555" coordsize="10,20" path="m7163,3574l7172,3574,7172,3555,7163,3555,7163,3574xe" filled="true" fillcolor="#000000" stroked="false">
                <v:path arrowok="t"/>
                <v:fill type="solid"/>
              </v:shape>
            </v:group>
            <v:group style="position:absolute;left:7163;top:3574;width:10;height:20" coordorigin="7163,3574" coordsize="10,20">
              <v:shape style="position:absolute;left:7163;top:3574;width:10;height:20" coordorigin="7163,3574" coordsize="10,20" path="m7163,3593l7172,3593,7172,3574,7163,3574,7163,3593xe" filled="true" fillcolor="#000000" stroked="false">
                <v:path arrowok="t"/>
                <v:fill type="solid"/>
              </v:shape>
            </v:group>
            <v:group style="position:absolute;left:7163;top:3593;width:10;height:20" coordorigin="7163,3593" coordsize="10,20">
              <v:shape style="position:absolute;left:7163;top:3593;width:10;height:20" coordorigin="7163,3593" coordsize="10,20" path="m7163,3613l7172,3613,7172,3593,7163,3593,7163,3613xe" filled="true" fillcolor="#000000" stroked="false">
                <v:path arrowok="t"/>
                <v:fill type="solid"/>
              </v:shape>
            </v:group>
            <v:group style="position:absolute;left:7163;top:3613;width:10;height:20" coordorigin="7163,3613" coordsize="10,20">
              <v:shape style="position:absolute;left:7163;top:3613;width:10;height:20" coordorigin="7163,3613" coordsize="10,20" path="m7163,3632l7172,3632,7172,3613,7163,3613,7163,3632xe" filled="true" fillcolor="#000000" stroked="false">
                <v:path arrowok="t"/>
                <v:fill type="solid"/>
              </v:shape>
            </v:group>
            <v:group style="position:absolute;left:7163;top:3632;width:10;height:20" coordorigin="7163,3632" coordsize="10,20">
              <v:shape style="position:absolute;left:7163;top:3632;width:10;height:20" coordorigin="7163,3632" coordsize="10,20" path="m7163,3651l7172,3651,7172,3632,7163,3632,7163,3651xe" filled="true" fillcolor="#000000" stroked="false">
                <v:path arrowok="t"/>
                <v:fill type="solid"/>
              </v:shape>
            </v:group>
            <v:group style="position:absolute;left:7163;top:3651;width:10;height:20" coordorigin="7163,3651" coordsize="10,20">
              <v:shape style="position:absolute;left:7163;top:3651;width:10;height:20" coordorigin="7163,3651" coordsize="10,20" path="m7163,3670l7172,3670,7172,3651,7163,3651,7163,3670xe" filled="true" fillcolor="#000000" stroked="false">
                <v:path arrowok="t"/>
                <v:fill type="solid"/>
              </v:shape>
            </v:group>
            <v:group style="position:absolute;left:7163;top:3670;width:10;height:20" coordorigin="7163,3670" coordsize="10,20">
              <v:shape style="position:absolute;left:7163;top:3670;width:10;height:20" coordorigin="7163,3670" coordsize="10,20" path="m7163,3689l7172,3689,7172,3670,7163,3670,7163,3689xe" filled="true" fillcolor="#000000" stroked="false">
                <v:path arrowok="t"/>
                <v:fill type="solid"/>
              </v:shape>
            </v:group>
            <v:group style="position:absolute;left:7163;top:3689;width:10;height:20" coordorigin="7163,3689" coordsize="10,20">
              <v:shape style="position:absolute;left:7163;top:3689;width:10;height:20" coordorigin="7163,3689" coordsize="10,20" path="m7163,3709l7172,3709,7172,3689,7163,3689,7163,3709xe" filled="true" fillcolor="#000000" stroked="false">
                <v:path arrowok="t"/>
                <v:fill type="solid"/>
              </v:shape>
            </v:group>
            <v:group style="position:absolute;left:7163;top:3709;width:10;height:20" coordorigin="7163,3709" coordsize="10,20">
              <v:shape style="position:absolute;left:7163;top:3709;width:10;height:20" coordorigin="7163,3709" coordsize="10,20" path="m7163,3728l7172,3728,7172,3709,7163,3709,7163,3728xe" filled="true" fillcolor="#000000" stroked="false">
                <v:path arrowok="t"/>
                <v:fill type="solid"/>
              </v:shape>
            </v:group>
            <v:group style="position:absolute;left:7163;top:3735;width:10;height:2" coordorigin="7163,3735" coordsize="10,2">
              <v:shape style="position:absolute;left:7163;top:3735;width:10;height:2" coordorigin="7163,3735" coordsize="10,0" path="m7163,3735l7172,3735e" filled="false" stroked="true" strokeweight=".71997pt" strokecolor="#000000">
                <v:path arrowok="t"/>
              </v:shape>
            </v:group>
            <v:group style="position:absolute;left:7163;top:3757;width:29;height:2" coordorigin="7163,3757" coordsize="29,2">
              <v:shape style="position:absolute;left:7163;top:3757;width:29;height:2" coordorigin="7163,3757" coordsize="29,0" path="m7163,3757l7191,3757e" filled="false" stroked="true" strokeweight="1.44pt" strokecolor="#000000">
                <v:path arrowok="t"/>
              </v:shape>
            </v:group>
            <v:group style="position:absolute;left:7191;top:3757;width:1127;height:2" coordorigin="7191,3757" coordsize="1127,2">
              <v:shape style="position:absolute;left:7191;top:3757;width:1127;height:2" coordorigin="7191,3757" coordsize="1127,0" path="m7191,3757l8317,3757e" filled="false" stroked="true" strokeweight="1.44pt" strokecolor="#000000">
                <v:path arrowok="t"/>
              </v:shape>
            </v:group>
            <v:group style="position:absolute;left:8318;top:3401;width:10;height:20" coordorigin="8318,3401" coordsize="10,20">
              <v:shape style="position:absolute;left:8318;top:3401;width:10;height:20" coordorigin="8318,3401" coordsize="10,20" path="m8318,3421l8327,3421,8327,3401,8318,3401,8318,3421xe" filled="true" fillcolor="#000000" stroked="false">
                <v:path arrowok="t"/>
                <v:fill type="solid"/>
              </v:shape>
            </v:group>
            <v:group style="position:absolute;left:8318;top:3421;width:10;height:20" coordorigin="8318,3421" coordsize="10,20">
              <v:shape style="position:absolute;left:8318;top:3421;width:10;height:20" coordorigin="8318,3421" coordsize="10,20" path="m8318,3440l8327,3440,8327,3421,8318,3421,8318,3440xe" filled="true" fillcolor="#000000" stroked="false">
                <v:path arrowok="t"/>
                <v:fill type="solid"/>
              </v:shape>
            </v:group>
            <v:group style="position:absolute;left:8318;top:3440;width:10;height:20" coordorigin="8318,3440" coordsize="10,20">
              <v:shape style="position:absolute;left:8318;top:3440;width:10;height:20" coordorigin="8318,3440" coordsize="10,20" path="m8318,3459l8327,3459,8327,3440,8318,3440,8318,3459xe" filled="true" fillcolor="#000000" stroked="false">
                <v:path arrowok="t"/>
                <v:fill type="solid"/>
              </v:shape>
            </v:group>
            <v:group style="position:absolute;left:8318;top:3459;width:10;height:20" coordorigin="8318,3459" coordsize="10,20">
              <v:shape style="position:absolute;left:8318;top:3459;width:10;height:20" coordorigin="8318,3459" coordsize="10,20" path="m8318,3478l8327,3478,8327,3459,8318,3459,8318,3478xe" filled="true" fillcolor="#000000" stroked="false">
                <v:path arrowok="t"/>
                <v:fill type="solid"/>
              </v:shape>
            </v:group>
            <v:group style="position:absolute;left:8318;top:3478;width:10;height:20" coordorigin="8318,3478" coordsize="10,20">
              <v:shape style="position:absolute;left:8318;top:3478;width:10;height:20" coordorigin="8318,3478" coordsize="10,20" path="m8318,3497l8327,3497,8327,3478,8318,3478,8318,3497xe" filled="true" fillcolor="#000000" stroked="false">
                <v:path arrowok="t"/>
                <v:fill type="solid"/>
              </v:shape>
            </v:group>
            <v:group style="position:absolute;left:8318;top:3497;width:10;height:20" coordorigin="8318,3497" coordsize="10,20">
              <v:shape style="position:absolute;left:8318;top:3497;width:10;height:20" coordorigin="8318,3497" coordsize="10,20" path="m8318,3517l8327,3517,8327,3497,8318,3497,8318,3517xe" filled="true" fillcolor="#000000" stroked="false">
                <v:path arrowok="t"/>
                <v:fill type="solid"/>
              </v:shape>
            </v:group>
            <v:group style="position:absolute;left:8318;top:3517;width:10;height:20" coordorigin="8318,3517" coordsize="10,20">
              <v:shape style="position:absolute;left:8318;top:3517;width:10;height:20" coordorigin="8318,3517" coordsize="10,20" path="m8318,3536l8327,3536,8327,3517,8318,3517,8318,3536xe" filled="true" fillcolor="#000000" stroked="false">
                <v:path arrowok="t"/>
                <v:fill type="solid"/>
              </v:shape>
            </v:group>
            <v:group style="position:absolute;left:8318;top:3536;width:10;height:20" coordorigin="8318,3536" coordsize="10,20">
              <v:shape style="position:absolute;left:8318;top:3536;width:10;height:20" coordorigin="8318,3536" coordsize="10,20" path="m8318,3555l8327,3555,8327,3536,8318,3536,8318,3555xe" filled="true" fillcolor="#000000" stroked="false">
                <v:path arrowok="t"/>
                <v:fill type="solid"/>
              </v:shape>
            </v:group>
            <v:group style="position:absolute;left:8318;top:3555;width:10;height:20" coordorigin="8318,3555" coordsize="10,20">
              <v:shape style="position:absolute;left:8318;top:3555;width:10;height:20" coordorigin="8318,3555" coordsize="10,20" path="m8318,3574l8327,3574,8327,3555,8318,3555,8318,3574xe" filled="true" fillcolor="#000000" stroked="false">
                <v:path arrowok="t"/>
                <v:fill type="solid"/>
              </v:shape>
            </v:group>
            <v:group style="position:absolute;left:8318;top:3574;width:10;height:20" coordorigin="8318,3574" coordsize="10,20">
              <v:shape style="position:absolute;left:8318;top:3574;width:10;height:20" coordorigin="8318,3574" coordsize="10,20" path="m8318,3593l8327,3593,8327,3574,8318,3574,8318,3593xe" filled="true" fillcolor="#000000" stroked="false">
                <v:path arrowok="t"/>
                <v:fill type="solid"/>
              </v:shape>
            </v:group>
            <v:group style="position:absolute;left:8318;top:3593;width:10;height:20" coordorigin="8318,3593" coordsize="10,20">
              <v:shape style="position:absolute;left:8318;top:3593;width:10;height:20" coordorigin="8318,3593" coordsize="10,20" path="m8318,3613l8327,3613,8327,3593,8318,3593,8318,3613xe" filled="true" fillcolor="#000000" stroked="false">
                <v:path arrowok="t"/>
                <v:fill type="solid"/>
              </v:shape>
            </v:group>
            <v:group style="position:absolute;left:8318;top:3613;width:10;height:20" coordorigin="8318,3613" coordsize="10,20">
              <v:shape style="position:absolute;left:8318;top:3613;width:10;height:20" coordorigin="8318,3613" coordsize="10,20" path="m8318,3632l8327,3632,8327,3613,8318,3613,8318,3632xe" filled="true" fillcolor="#000000" stroked="false">
                <v:path arrowok="t"/>
                <v:fill type="solid"/>
              </v:shape>
            </v:group>
            <v:group style="position:absolute;left:8318;top:3632;width:10;height:20" coordorigin="8318,3632" coordsize="10,20">
              <v:shape style="position:absolute;left:8318;top:3632;width:10;height:20" coordorigin="8318,3632" coordsize="10,20" path="m8318,3651l8327,3651,8327,3632,8318,3632,8318,3651xe" filled="true" fillcolor="#000000" stroked="false">
                <v:path arrowok="t"/>
                <v:fill type="solid"/>
              </v:shape>
            </v:group>
            <v:group style="position:absolute;left:8318;top:3651;width:10;height:20" coordorigin="8318,3651" coordsize="10,20">
              <v:shape style="position:absolute;left:8318;top:3651;width:10;height:20" coordorigin="8318,3651" coordsize="10,20" path="m8318,3670l8327,3670,8327,3651,8318,3651,8318,3670xe" filled="true" fillcolor="#000000" stroked="false">
                <v:path arrowok="t"/>
                <v:fill type="solid"/>
              </v:shape>
            </v:group>
            <v:group style="position:absolute;left:8318;top:3670;width:10;height:20" coordorigin="8318,3670" coordsize="10,20">
              <v:shape style="position:absolute;left:8318;top:3670;width:10;height:20" coordorigin="8318,3670" coordsize="10,20" path="m8318,3689l8327,3689,8327,3670,8318,3670,8318,3689xe" filled="true" fillcolor="#000000" stroked="false">
                <v:path arrowok="t"/>
                <v:fill type="solid"/>
              </v:shape>
            </v:group>
            <v:group style="position:absolute;left:8318;top:3689;width:10;height:20" coordorigin="8318,3689" coordsize="10,20">
              <v:shape style="position:absolute;left:8318;top:3689;width:10;height:20" coordorigin="8318,3689" coordsize="10,20" path="m8318,3709l8327,3709,8327,3689,8318,3689,8318,3709xe" filled="true" fillcolor="#000000" stroked="false">
                <v:path arrowok="t"/>
                <v:fill type="solid"/>
              </v:shape>
            </v:group>
            <v:group style="position:absolute;left:8318;top:3709;width:10;height:20" coordorigin="8318,3709" coordsize="10,20">
              <v:shape style="position:absolute;left:8318;top:3709;width:10;height:20" coordorigin="8318,3709" coordsize="10,20" path="m8318,3728l8327,3728,8327,3709,8318,3709,8318,3728xe" filled="true" fillcolor="#000000" stroked="false">
                <v:path arrowok="t"/>
                <v:fill type="solid"/>
              </v:shape>
            </v:group>
            <v:group style="position:absolute;left:8318;top:3735;width:10;height:2" coordorigin="8318,3735" coordsize="10,2">
              <v:shape style="position:absolute;left:8318;top:3735;width:10;height:2" coordorigin="8318,3735" coordsize="10,0" path="m8318,3735l8327,3735e" filled="false" stroked="true" strokeweight=".71997pt" strokecolor="#000000">
                <v:path arrowok="t"/>
              </v:shape>
            </v:group>
            <v:group style="position:absolute;left:8318;top:3757;width:29;height:2" coordorigin="8318,3757" coordsize="29,2">
              <v:shape style="position:absolute;left:8318;top:3757;width:29;height:2" coordorigin="8318,3757" coordsize="29,0" path="m8318,3757l8346,3757e" filled="false" stroked="true" strokeweight="1.44pt" strokecolor="#000000">
                <v:path arrowok="t"/>
              </v:shape>
            </v:group>
            <v:group style="position:absolute;left:8346;top:3757;width:687;height:2" coordorigin="8346,3757" coordsize="687,2">
              <v:shape style="position:absolute;left:8346;top:3757;width:687;height:2" coordorigin="8346,3757" coordsize="687,0" path="m8346,3757l9033,3757e" filled="false" stroked="true" strokeweight="1.44pt" strokecolor="#000000">
                <v:path arrowok="t"/>
              </v:shape>
              <v:shape style="position:absolute;left:3015;top:1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6848;top:1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518;top:2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1632;top:468;width:6470;height:190" type="#_x0000_t202" filled="false" stroked="false">
                <v:textbox inset="0,0,0,0">
                  <w:txbxContent>
                    <w:p>
                      <w:pPr>
                        <w:tabs>
                          <w:tab w:pos="1106" w:val="left" w:leader="none"/>
                          <w:tab w:pos="1920" w:val="left" w:leader="none"/>
                          <w:tab w:pos="3026" w:val="left" w:leader="none"/>
                          <w:tab w:pos="3836" w:val="left" w:leader="none"/>
                          <w:tab w:pos="4940" w:val="left" w:leader="none"/>
                          <w:tab w:pos="5749"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账面余额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r>
                    </w:p>
                  </w:txbxContent>
                </v:textbox>
                <w10:wrap type="none"/>
              </v:shape>
              <v:shape style="position:absolute;left:8510;top:468;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xbxContent>
                </v:textbox>
                <w10:wrap type="none"/>
              </v:shape>
              <v:shape style="position:absolute;left:137;top:806;width:1138;height:1949"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9"/>
                          <w:sz w:val="18"/>
                          <w:szCs w:val="18"/>
                        </w:rPr>
                        <w:t>单项金额重大</w:t>
                      </w:r>
                      <w:r>
                        <w:rPr>
                          <w:rFonts w:ascii="宋体" w:hAnsi="宋体" w:cs="宋体" w:eastAsia="宋体" w:hint="default"/>
                          <w:sz w:val="18"/>
                          <w:szCs w:val="18"/>
                        </w:rPr>
                      </w:r>
                    </w:p>
                    <w:p>
                      <w:pPr>
                        <w:spacing w:line="242" w:lineRule="auto" w:before="7"/>
                        <w:ind w:left="0" w:right="0" w:firstLine="0"/>
                        <w:jc w:val="both"/>
                        <w:rPr>
                          <w:rFonts w:ascii="宋体" w:hAnsi="宋体" w:cs="宋体" w:eastAsia="宋体" w:hint="default"/>
                          <w:sz w:val="18"/>
                          <w:szCs w:val="18"/>
                        </w:rPr>
                      </w:pPr>
                      <w:r>
                        <w:rPr>
                          <w:rFonts w:ascii="宋体" w:hAnsi="宋体" w:cs="宋体" w:eastAsia="宋体" w:hint="default"/>
                          <w:spacing w:val="9"/>
                          <w:sz w:val="18"/>
                          <w:szCs w:val="18"/>
                        </w:rPr>
                        <w:t>并单项计提坏 账准备的应收 </w:t>
                      </w:r>
                      <w:r>
                        <w:rPr>
                          <w:rFonts w:ascii="宋体" w:hAnsi="宋体" w:cs="宋体" w:eastAsia="宋体" w:hint="default"/>
                          <w:sz w:val="18"/>
                          <w:szCs w:val="18"/>
                        </w:rPr>
                        <w:t>账款</w:t>
                      </w:r>
                    </w:p>
                    <w:p>
                      <w:pPr>
                        <w:spacing w:line="244" w:lineRule="auto" w:before="94"/>
                        <w:ind w:left="0" w:right="0" w:firstLine="0"/>
                        <w:jc w:val="both"/>
                        <w:rPr>
                          <w:rFonts w:ascii="宋体" w:hAnsi="宋体" w:cs="宋体" w:eastAsia="宋体" w:hint="default"/>
                          <w:sz w:val="18"/>
                          <w:szCs w:val="18"/>
                        </w:rPr>
                      </w:pPr>
                      <w:r>
                        <w:rPr>
                          <w:rFonts w:ascii="宋体" w:hAnsi="宋体" w:cs="宋体" w:eastAsia="宋体" w:hint="default"/>
                          <w:spacing w:val="9"/>
                          <w:sz w:val="18"/>
                          <w:szCs w:val="18"/>
                        </w:rPr>
                        <w:t>按信用风险特 征组合计提坏 账准备的应收 </w:t>
                      </w:r>
                      <w:r>
                        <w:rPr>
                          <w:rFonts w:ascii="宋体" w:hAnsi="宋体" w:cs="宋体" w:eastAsia="宋体" w:hint="default"/>
                          <w:sz w:val="18"/>
                          <w:szCs w:val="18"/>
                        </w:rPr>
                        <w:t>账款</w:t>
                      </w:r>
                    </w:p>
                  </w:txbxContent>
                </v:textbox>
                <w10:wrap type="none"/>
              </v:shape>
              <v:shape style="position:absolute;left:137;top:2906;width:1138;height:7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账龄分析法组</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p>
                      <w:pPr>
                        <w:spacing w:before="105"/>
                        <w:ind w:left="0" w:right="12" w:firstLine="0"/>
                        <w:jc w:val="center"/>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1476;top:3024;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52,205,920.37</w:t>
                      </w:r>
                    </w:p>
                  </w:txbxContent>
                </v:textbox>
                <w10:wrap type="none"/>
              </v:shape>
              <v:shape style="position:absolute;left:2729;top:3024;width:6196;height:192" type="#_x0000_t202" filled="false" stroked="false">
                <v:textbox inset="0,0,0,0">
                  <w:txbxContent>
                    <w:p>
                      <w:pPr>
                        <w:tabs>
                          <w:tab w:pos="710" w:val="left" w:leader="none"/>
                          <w:tab w:pos="1871" w:val="left" w:leader="none"/>
                          <w:tab w:pos="2582" w:val="left" w:leader="none"/>
                          <w:tab w:pos="3833" w:val="left" w:leader="none"/>
                          <w:tab w:pos="4544" w:val="left" w:leader="none"/>
                          <w:tab w:pos="5700" w:val="left" w:leader="none"/>
                        </w:tabs>
                        <w:spacing w:line="192" w:lineRule="exact" w:before="0"/>
                        <w:ind w:left="0" w:right="0" w:firstLine="0"/>
                        <w:jc w:val="left"/>
                        <w:rPr>
                          <w:rFonts w:ascii="Times New Roman" w:hAnsi="Times New Roman" w:cs="Times New Roman" w:eastAsia="Times New Roman" w:hint="default"/>
                          <w:sz w:val="18"/>
                          <w:szCs w:val="18"/>
                        </w:rPr>
                      </w:pPr>
                      <w:r>
                        <w:rPr>
                          <w:rFonts w:ascii="Times New Roman"/>
                          <w:spacing w:val="-1"/>
                          <w:position w:val="1"/>
                          <w:sz w:val="18"/>
                        </w:rPr>
                        <w:t>100.00</w:t>
                        <w:tab/>
                        <w:t>3,245,248.89</w:t>
                        <w:tab/>
                        <w:t>100.00</w:t>
                        <w:tab/>
                      </w:r>
                      <w:r>
                        <w:rPr>
                          <w:rFonts w:ascii="Times New Roman"/>
                          <w:spacing w:val="-1"/>
                          <w:sz w:val="18"/>
                        </w:rPr>
                        <w:t>22,763,849.16</w:t>
                        <w:tab/>
                        <w:t>100.00</w:t>
                        <w:tab/>
                        <w:t>1,339,112.50</w:t>
                        <w:tab/>
                        <w:t>100.00</w:t>
                      </w:r>
                    </w:p>
                  </w:txbxContent>
                </v:textbox>
                <w10:wrap type="none"/>
              </v:shape>
              <v:shape style="position:absolute;left:1476;top:3484;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52,205,920.37</w:t>
                      </w:r>
                    </w:p>
                  </w:txbxContent>
                </v:textbox>
                <w10:wrap type="none"/>
              </v:shape>
              <v:shape style="position:absolute;left:2729;top:348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3440;top:3484;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3,245,248.89</w:t>
                      </w:r>
                    </w:p>
                  </w:txbxContent>
                </v:textbox>
                <w10:wrap type="none"/>
              </v:shape>
              <v:shape style="position:absolute;left:4601;top:3484;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5312;top:3496;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22,763,849.16</w:t>
                      </w:r>
                    </w:p>
                  </w:txbxContent>
                </v:textbox>
                <w10:wrap type="none"/>
              </v:shape>
              <v:shape style="position:absolute;left:6563;top:3496;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shape style="position:absolute;left:7274;top:3496;width:93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1,339,112.50</w:t>
                      </w:r>
                    </w:p>
                  </w:txbxContent>
                </v:textbox>
                <w10:wrap type="none"/>
              </v:shape>
              <v:shape style="position:absolute;left:8430;top:3496;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group>
          </v:group>
        </w:pict>
      </w:r>
      <w:r>
        <w:rPr>
          <w:rFonts w:ascii="宋体" w:hAnsi="宋体" w:cs="宋体" w:eastAsia="宋体" w:hint="default"/>
          <w:position w:val="-74"/>
          <w:sz w:val="20"/>
          <w:szCs w:val="20"/>
        </w:rPr>
      </w:r>
    </w:p>
    <w:p>
      <w:pPr>
        <w:spacing w:after="0" w:line="3770" w:lineRule="exact"/>
        <w:rPr>
          <w:rFonts w:ascii="宋体" w:hAnsi="宋体" w:cs="宋体" w:eastAsia="宋体" w:hint="default"/>
          <w:sz w:val="20"/>
          <w:szCs w:val="20"/>
        </w:rPr>
        <w:sectPr>
          <w:type w:val="continuous"/>
          <w:pgSz w:w="11910" w:h="16840"/>
          <w:pgMar w:top="1020" w:bottom="1240" w:left="0" w:right="0"/>
        </w:sectPr>
      </w:pPr>
    </w:p>
    <w:p>
      <w:pPr>
        <w:spacing w:line="240" w:lineRule="auto" w:before="10"/>
        <w:rPr>
          <w:rFonts w:ascii="宋体" w:hAnsi="宋体" w:cs="宋体" w:eastAsia="宋体" w:hint="default"/>
          <w:b/>
          <w:bCs/>
          <w:sz w:val="7"/>
          <w:szCs w:val="7"/>
        </w:rPr>
      </w:pPr>
      <w:r>
        <w:rPr/>
        <w:pict>
          <v:group style="position:absolute;margin-left:83.304001pt;margin-top:29.199984pt;width:443pt;height:32.4pt;mso-position-horizontal-relative:page;mso-position-vertical-relative:page;z-index:-1278040" coordorigin="1666,584" coordsize="8860,648">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shape style="position:absolute;left:2931;top:1229;width:10;height:2" type="#_x0000_t75" stroked="false">
                <v:imagedata r:id="rId403" o:title=""/>
              </v:shape>
              <v:shape style="position:absolute;left:4182;top:1229;width:10;height:2" type="#_x0000_t75" stroked="false">
                <v:imagedata r:id="rId403" o:title=""/>
              </v:shape>
              <v:shape style="position:absolute;left:4892;top:1229;width:10;height:2" type="#_x0000_t75" stroked="false">
                <v:imagedata r:id="rId403" o:title=""/>
              </v:shape>
              <v:shape style="position:absolute;left:6054;top:1229;width:10;height:2" type="#_x0000_t75" stroked="false">
                <v:imagedata r:id="rId403" o:title=""/>
              </v:shape>
              <v:shape style="position:absolute;left:6765;top:1229;width:10;height:2" type="#_x0000_t75" stroked="false">
                <v:imagedata r:id="rId403" o:title=""/>
              </v:shape>
              <v:shape style="position:absolute;left:8017;top:1229;width:10;height:2" type="#_x0000_t75" stroked="false">
                <v:imagedata r:id="rId403" o:title=""/>
              </v:shape>
              <v:shape style="position:absolute;left:8728;top:1229;width:10;height:2" type="#_x0000_t75" stroked="false">
                <v:imagedata r:id="rId403" o:title=""/>
              </v:shape>
              <v:shape style="position:absolute;left:9883;top:1229;width:10;height:2" type="#_x0000_t75" stroked="false">
                <v:imagedata r:id="rId403" o:title=""/>
              </v:shape>
            </v:group>
            <w10:wrap type="none"/>
          </v:group>
        </w:pict>
      </w:r>
    </w:p>
    <w:tbl>
      <w:tblPr>
        <w:tblW w:w="0" w:type="auto"/>
        <w:jc w:val="left"/>
        <w:tblInd w:w="1565" w:type="dxa"/>
        <w:tblLayout w:type="fixed"/>
        <w:tblCellMar>
          <w:top w:w="0" w:type="dxa"/>
          <w:left w:w="0" w:type="dxa"/>
          <w:bottom w:w="0" w:type="dxa"/>
          <w:right w:w="0" w:type="dxa"/>
        </w:tblCellMar>
        <w:tblLook w:val="01E0"/>
      </w:tblPr>
      <w:tblGrid>
        <w:gridCol w:w="1356"/>
        <w:gridCol w:w="1251"/>
        <w:gridCol w:w="710"/>
        <w:gridCol w:w="1162"/>
        <w:gridCol w:w="711"/>
        <w:gridCol w:w="1253"/>
        <w:gridCol w:w="710"/>
        <w:gridCol w:w="1155"/>
        <w:gridCol w:w="710"/>
      </w:tblGrid>
      <w:tr>
        <w:trPr>
          <w:trHeight w:val="958" w:hRule="exact"/>
        </w:trPr>
        <w:tc>
          <w:tcPr>
            <w:tcW w:w="1356" w:type="dxa"/>
            <w:tcBorders>
              <w:top w:val="single" w:sz="12" w:space="0" w:color="000000"/>
              <w:left w:val="nil" w:sz="6" w:space="0" w:color="auto"/>
              <w:bottom w:val="nil" w:sz="6" w:space="0" w:color="auto"/>
              <w:right w:val="single" w:sz="4" w:space="0" w:color="000000"/>
            </w:tcBorders>
          </w:tcPr>
          <w:p>
            <w:pPr>
              <w:pStyle w:val="TableParagraph"/>
              <w:spacing w:line="244" w:lineRule="auto" w:before="20"/>
              <w:ind w:left="122" w:right="89"/>
              <w:jc w:val="both"/>
              <w:rPr>
                <w:rFonts w:ascii="宋体" w:hAnsi="宋体" w:cs="宋体" w:eastAsia="宋体" w:hint="default"/>
                <w:sz w:val="18"/>
                <w:szCs w:val="18"/>
              </w:rPr>
            </w:pPr>
            <w:r>
              <w:rPr>
                <w:rFonts w:ascii="宋体" w:hAnsi="宋体" w:cs="宋体" w:eastAsia="宋体" w:hint="default"/>
                <w:spacing w:val="7"/>
                <w:sz w:val="18"/>
                <w:szCs w:val="18"/>
              </w:rPr>
              <w:t>单项金额虽不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9"/>
                <w:sz w:val="18"/>
                <w:szCs w:val="18"/>
              </w:rPr>
              <w:t>重大但单项计</w:t>
            </w:r>
            <w:r>
              <w:rPr>
                <w:rFonts w:ascii="宋体" w:hAnsi="宋体" w:cs="宋体" w:eastAsia="宋体" w:hint="default"/>
                <w:spacing w:val="9"/>
                <w:sz w:val="18"/>
                <w:szCs w:val="18"/>
              </w:rPr>
              <w:t> </w:t>
            </w:r>
            <w:r>
              <w:rPr>
                <w:rFonts w:ascii="宋体" w:hAnsi="宋体" w:cs="宋体" w:eastAsia="宋体" w:hint="default"/>
                <w:spacing w:val="7"/>
                <w:sz w:val="18"/>
                <w:szCs w:val="18"/>
              </w:rPr>
              <w:t>提坏账准备的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应收账款</w:t>
            </w:r>
          </w:p>
        </w:tc>
        <w:tc>
          <w:tcPr>
            <w:tcW w:w="1251" w:type="dxa"/>
            <w:tcBorders>
              <w:top w:val="single" w:sz="12" w:space="0" w:color="000000"/>
              <w:left w:val="single" w:sz="4" w:space="0" w:color="000000"/>
              <w:bottom w:val="nil" w:sz="6" w:space="0" w:color="auto"/>
              <w:right w:val="single" w:sz="4" w:space="0" w:color="000000"/>
            </w:tcBorders>
          </w:tcPr>
          <w:p>
            <w:pPr/>
          </w:p>
        </w:tc>
        <w:tc>
          <w:tcPr>
            <w:tcW w:w="71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100.00</w:t>
            </w:r>
          </w:p>
        </w:tc>
        <w:tc>
          <w:tcPr>
            <w:tcW w:w="116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3,245,248.89</w:t>
            </w:r>
          </w:p>
        </w:tc>
        <w:tc>
          <w:tcPr>
            <w:tcW w:w="711"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100.00</w:t>
            </w:r>
          </w:p>
        </w:tc>
        <w:tc>
          <w:tcPr>
            <w:tcW w:w="1253"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22,763,849.16</w:t>
            </w:r>
          </w:p>
        </w:tc>
        <w:tc>
          <w:tcPr>
            <w:tcW w:w="71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100.00</w:t>
            </w:r>
          </w:p>
        </w:tc>
        <w:tc>
          <w:tcPr>
            <w:tcW w:w="1155"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sz w:val="18"/>
              </w:rPr>
              <w:t>1,339,112.50</w:t>
            </w:r>
          </w:p>
        </w:tc>
        <w:tc>
          <w:tcPr>
            <w:tcW w:w="710"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100.00</w:t>
            </w:r>
          </w:p>
        </w:tc>
      </w:tr>
      <w:tr>
        <w:trPr>
          <w:trHeight w:val="463" w:hRule="exact"/>
        </w:trPr>
        <w:tc>
          <w:tcPr>
            <w:tcW w:w="1356" w:type="dxa"/>
            <w:tcBorders>
              <w:top w:val="nil" w:sz="6" w:space="0" w:color="auto"/>
              <w:left w:val="nil" w:sz="6" w:space="0" w:color="auto"/>
              <w:bottom w:val="single" w:sz="12" w:space="0" w:color="000000"/>
              <w:right w:val="single" w:sz="4" w:space="0" w:color="000000"/>
            </w:tcBorders>
          </w:tcPr>
          <w:p>
            <w:pPr>
              <w:pStyle w:val="TableParagraph"/>
              <w:spacing w:line="240" w:lineRule="auto" w:before="137"/>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52,205,920.37</w:t>
            </w:r>
          </w:p>
        </w:tc>
        <w:tc>
          <w:tcPr>
            <w:tcW w:w="710" w:type="dxa"/>
            <w:vMerge/>
            <w:tcBorders>
              <w:left w:val="single" w:sz="4" w:space="0" w:color="000000"/>
              <w:bottom w:val="single" w:sz="12" w:space="0" w:color="000000"/>
              <w:right w:val="single" w:sz="4" w:space="0" w:color="000000"/>
            </w:tcBorders>
          </w:tcPr>
          <w:p>
            <w:pPr/>
          </w:p>
        </w:tc>
        <w:tc>
          <w:tcPr>
            <w:tcW w:w="1162" w:type="dxa"/>
            <w:vMerge/>
            <w:tcBorders>
              <w:left w:val="single" w:sz="4" w:space="0" w:color="000000"/>
              <w:bottom w:val="single" w:sz="12" w:space="0" w:color="000000"/>
              <w:right w:val="single" w:sz="4" w:space="0" w:color="000000"/>
            </w:tcBorders>
          </w:tcPr>
          <w:p>
            <w:pPr/>
          </w:p>
        </w:tc>
        <w:tc>
          <w:tcPr>
            <w:tcW w:w="711" w:type="dxa"/>
            <w:vMerge/>
            <w:tcBorders>
              <w:left w:val="single" w:sz="4" w:space="0" w:color="000000"/>
              <w:bottom w:val="single" w:sz="12" w:space="0" w:color="000000"/>
              <w:right w:val="single" w:sz="4" w:space="0" w:color="000000"/>
            </w:tcBorders>
          </w:tcPr>
          <w:p>
            <w:pPr/>
          </w:p>
        </w:tc>
        <w:tc>
          <w:tcPr>
            <w:tcW w:w="1253" w:type="dxa"/>
            <w:vMerge/>
            <w:tcBorders>
              <w:left w:val="single" w:sz="4" w:space="0" w:color="000000"/>
              <w:bottom w:val="single" w:sz="12" w:space="0" w:color="000000"/>
              <w:right w:val="single" w:sz="4" w:space="0" w:color="000000"/>
            </w:tcBorders>
          </w:tcPr>
          <w:p>
            <w:pPr/>
          </w:p>
        </w:tc>
        <w:tc>
          <w:tcPr>
            <w:tcW w:w="710" w:type="dxa"/>
            <w:vMerge/>
            <w:tcBorders>
              <w:left w:val="single" w:sz="4" w:space="0" w:color="000000"/>
              <w:bottom w:val="single" w:sz="12" w:space="0" w:color="000000"/>
              <w:right w:val="single" w:sz="4" w:space="0" w:color="000000"/>
            </w:tcBorders>
          </w:tcPr>
          <w:p>
            <w:pPr/>
          </w:p>
        </w:tc>
        <w:tc>
          <w:tcPr>
            <w:tcW w:w="1155" w:type="dxa"/>
            <w:vMerge/>
            <w:tcBorders>
              <w:left w:val="single" w:sz="4" w:space="0" w:color="000000"/>
              <w:bottom w:val="single" w:sz="12" w:space="0" w:color="000000"/>
              <w:right w:val="single" w:sz="4" w:space="0" w:color="000000"/>
            </w:tcBorders>
          </w:tcPr>
          <w:p>
            <w:pPr/>
          </w:p>
        </w:tc>
        <w:tc>
          <w:tcPr>
            <w:tcW w:w="710"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4"/>
          <w:szCs w:val="24"/>
        </w:rPr>
      </w:pPr>
    </w:p>
    <w:p>
      <w:pPr>
        <w:spacing w:before="44"/>
        <w:ind w:left="2062" w:right="1306" w:firstLine="0"/>
        <w:jc w:val="left"/>
        <w:rPr>
          <w:rFonts w:ascii="宋体" w:hAnsi="宋体" w:cs="宋体" w:eastAsia="宋体" w:hint="default"/>
          <w:sz w:val="18"/>
          <w:szCs w:val="18"/>
        </w:rPr>
      </w:pPr>
      <w:r>
        <w:rPr/>
        <w:pict>
          <v:group style="position:absolute;margin-left:79.704002pt;margin-top:-39.608261pt;width:450.2pt;height:5.4pt;mso-position-horizontal-relative:page;mso-position-vertical-relative:paragraph;z-index:-1278016" coordorigin="1594,-792" coordsize="9004,108">
            <v:shape style="position:absolute;left:1594;top:-792;width:1356;height:108" type="#_x0000_t75" stroked="false">
              <v:imagedata r:id="rId430" o:title=""/>
            </v:shape>
            <v:shape style="position:absolute;left:2926;top:-696;width:1265;height:12" type="#_x0000_t75" stroked="false">
              <v:imagedata r:id="rId431" o:title=""/>
            </v:shape>
            <v:shape style="position:absolute;left:4177;top:-696;width:725;height:12" type="#_x0000_t75" stroked="false">
              <v:imagedata r:id="rId432" o:title=""/>
            </v:shape>
            <v:shape style="position:absolute;left:4887;top:-696;width:1176;height:12" type="#_x0000_t75" stroked="false">
              <v:imagedata r:id="rId433" o:title=""/>
            </v:shape>
            <v:shape style="position:absolute;left:6049;top:-696;width:725;height:12" type="#_x0000_t75" stroked="false">
              <v:imagedata r:id="rId434" o:title=""/>
            </v:shape>
            <v:shape style="position:absolute;left:6760;top:-696;width:1267;height:12" type="#_x0000_t75" stroked="false">
              <v:imagedata r:id="rId435" o:title=""/>
            </v:shape>
            <v:shape style="position:absolute;left:8013;top:-696;width:725;height:12" type="#_x0000_t75" stroked="false">
              <v:imagedata r:id="rId432" o:title=""/>
            </v:shape>
            <v:shape style="position:absolute;left:8723;top:-696;width:1169;height:12" type="#_x0000_t75" stroked="false">
              <v:imagedata r:id="rId436" o:title=""/>
            </v:shape>
            <v:shape style="position:absolute;left:9878;top:-694;width:720;height:10" type="#_x0000_t75" stroked="false">
              <v:imagedata r:id="rId417" o:title=""/>
            </v:shape>
            <w10:wrap type="none"/>
          </v:group>
        </w:pict>
      </w:r>
      <w:r>
        <w:rPr/>
        <w:pict>
          <v:shape style="position:absolute;margin-left:325.75pt;margin-top:24.711699pt;width:.47998pt;height:.12pt;mso-position-horizontal-relative:page;mso-position-vertical-relative:paragraph;z-index:-1277992" type="#_x0000_t75" stroked="false">
            <v:imagedata r:id="rId403" o:title=""/>
          </v:shape>
        </w:pict>
      </w:r>
      <w:r>
        <w:rPr/>
        <w:pict>
          <v:group style="position:absolute;margin-left:133.219986pt;margin-top:35.391678pt;width:396.7pt;height:5.4pt;mso-position-horizontal-relative:page;mso-position-vertical-relative:paragraph;z-index:-1277968" coordorigin="2664,708" coordsize="7934,108">
            <v:shape style="position:absolute;left:2664;top:708;width:1453;height:108" type="#_x0000_t75" stroked="false">
              <v:imagedata r:id="rId437" o:title=""/>
            </v:shape>
            <v:shape style="position:absolute;left:4112;top:804;width:2412;height:12" type="#_x0000_t75" stroked="false">
              <v:imagedata r:id="rId438" o:title=""/>
            </v:shape>
            <v:shape style="position:absolute;left:6510;top:806;width:2823;height:10" type="#_x0000_t75" stroked="false">
              <v:imagedata r:id="rId439" o:title=""/>
            </v:shape>
            <v:shape style="position:absolute;left:9328;top:806;width:1270;height:10" type="#_x0000_t75" stroked="false">
              <v:imagedata r:id="rId440" o:title=""/>
            </v:shape>
            <w10:wrap type="none"/>
          </v:group>
        </w:pict>
      </w:r>
      <w:r>
        <w:rPr/>
        <w:pict>
          <v:group style="position:absolute;margin-left:79.704002pt;margin-top:52.311741pt;width:450.2pt;height:5.55pt;mso-position-horizontal-relative:page;mso-position-vertical-relative:paragraph;z-index:-1277944" coordorigin="1594,1046" coordsize="9004,111">
            <v:shape style="position:absolute;left:1594;top:1046;width:1099;height:110" type="#_x0000_t75" stroked="false">
              <v:imagedata r:id="rId441" o:title=""/>
            </v:shape>
            <v:shape style="position:absolute;left:2669;top:1142;width:1457;height:14" type="#_x0000_t75" stroked="false">
              <v:imagedata r:id="rId442" o:title=""/>
            </v:shape>
            <v:shape style="position:absolute;left:4112;top:1142;width:1241;height:14" type="#_x0000_t75" stroked="false">
              <v:imagedata r:id="rId443" o:title=""/>
            </v:shape>
            <v:shape style="position:absolute;left:5339;top:1147;width:1176;height:10" type="#_x0000_t75" stroked="false">
              <v:imagedata r:id="rId444" o:title=""/>
            </v:shape>
            <v:shape style="position:absolute;left:6510;top:1142;width:1438;height:14" type="#_x0000_t75" stroked="false">
              <v:imagedata r:id="rId445" o:title=""/>
            </v:shape>
            <v:shape style="position:absolute;left:7933;top:1147;width:1400;height:10" type="#_x0000_t75" stroked="false">
              <v:imagedata r:id="rId446" o:title=""/>
            </v:shape>
            <v:shape style="position:absolute;left:9328;top:1147;width:1270;height:10" type="#_x0000_t75" stroked="false">
              <v:imagedata r:id="rId440" o:title=""/>
            </v:shape>
            <w10:wrap type="none"/>
          </v:group>
        </w:pict>
      </w:r>
      <w:r>
        <w:rPr/>
        <w:pict>
          <v:group style="position:absolute;margin-left:79.704002pt;margin-top:69.351677pt;width:450.2pt;height:5.4pt;mso-position-horizontal-relative:page;mso-position-vertical-relative:paragraph;z-index:-1277920" coordorigin="1594,1387" coordsize="9004,108">
            <v:shape style="position:absolute;left:1594;top:1387;width:1099;height:108" type="#_x0000_t75" stroked="false">
              <v:imagedata r:id="rId447" o:title=""/>
            </v:shape>
            <v:shape style="position:absolute;left:2669;top:1483;width:1457;height:12" type="#_x0000_t75" stroked="false">
              <v:imagedata r:id="rId340" o:title=""/>
            </v:shape>
            <v:shape style="position:absolute;left:4112;top:1483;width:1241;height:12" type="#_x0000_t75" stroked="false">
              <v:imagedata r:id="rId448" o:title=""/>
            </v:shape>
            <v:shape style="position:absolute;left:5339;top:1483;width:1186;height:12" type="#_x0000_t75" stroked="false">
              <v:imagedata r:id="rId449" o:title=""/>
            </v:shape>
            <v:shape style="position:absolute;left:6510;top:1483;width:1438;height:12" type="#_x0000_t75" stroked="false">
              <v:imagedata r:id="rId450" o:title=""/>
            </v:shape>
            <v:shape style="position:absolute;left:7933;top:1483;width:1409;height:12" type="#_x0000_t75" stroked="false">
              <v:imagedata r:id="rId451" o:title=""/>
            </v:shape>
            <v:shape style="position:absolute;left:9328;top:1485;width:1270;height:10" type="#_x0000_t75" stroked="false">
              <v:imagedata r:id="rId440" o:title=""/>
            </v:shape>
            <w10:wrap type="none"/>
          </v:group>
        </w:pict>
      </w:r>
      <w:r>
        <w:rPr/>
        <w:pict>
          <v:group style="position:absolute;margin-left:79.704002pt;margin-top:86.271683pt;width:450.2pt;height:5.55pt;mso-position-horizontal-relative:page;mso-position-vertical-relative:paragraph;z-index:-1277896" coordorigin="1594,1725" coordsize="9004,111">
            <v:shape style="position:absolute;left:1594;top:1725;width:1099;height:110" type="#_x0000_t75" stroked="false">
              <v:imagedata r:id="rId452" o:title=""/>
            </v:shape>
            <v:shape style="position:absolute;left:2669;top:1821;width:1457;height:14" type="#_x0000_t75" stroked="false">
              <v:imagedata r:id="rId442" o:title=""/>
            </v:shape>
            <v:shape style="position:absolute;left:4112;top:1821;width:1241;height:14" type="#_x0000_t75" stroked="false">
              <v:imagedata r:id="rId453" o:title=""/>
            </v:shape>
            <v:shape style="position:absolute;left:5339;top:1826;width:1176;height:10" type="#_x0000_t75" stroked="false">
              <v:imagedata r:id="rId444" o:title=""/>
            </v:shape>
            <v:shape style="position:absolute;left:6510;top:1821;width:1438;height:14" type="#_x0000_t75" stroked="false">
              <v:imagedata r:id="rId445" o:title=""/>
            </v:shape>
            <v:shape style="position:absolute;left:7933;top:1826;width:1400;height:10" type="#_x0000_t75" stroked="false">
              <v:imagedata r:id="rId446" o:title=""/>
            </v:shape>
            <v:shape style="position:absolute;left:9328;top:1826;width:1270;height:10" type="#_x0000_t75" stroked="false">
              <v:imagedata r:id="rId440" o:title=""/>
            </v:shape>
            <w10:wrap type="none"/>
          </v:group>
        </w:pict>
      </w:r>
      <w:r>
        <w:rPr>
          <w:rFonts w:ascii="宋体" w:hAnsi="宋体" w:cs="宋体" w:eastAsia="宋体" w:hint="default"/>
          <w:b/>
          <w:bCs/>
          <w:sz w:val="18"/>
          <w:szCs w:val="18"/>
        </w:rPr>
        <w:t>账龄分析</w:t>
      </w:r>
      <w:r>
        <w:rPr>
          <w:rFonts w:ascii="宋体" w:hAnsi="宋体" w:cs="宋体" w:eastAsia="宋体" w:hint="default"/>
          <w:sz w:val="18"/>
          <w:szCs w:val="18"/>
        </w:rPr>
      </w:r>
    </w:p>
    <w:p>
      <w:pPr>
        <w:spacing w:line="240" w:lineRule="auto" w:before="11"/>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1099"/>
        <w:gridCol w:w="1443"/>
        <w:gridCol w:w="1226"/>
        <w:gridCol w:w="1172"/>
        <w:gridCol w:w="1423"/>
        <w:gridCol w:w="1395"/>
        <w:gridCol w:w="1260"/>
      </w:tblGrid>
      <w:tr>
        <w:trPr>
          <w:trHeight w:val="264" w:hRule="exact"/>
        </w:trPr>
        <w:tc>
          <w:tcPr>
            <w:tcW w:w="2542" w:type="dxa"/>
            <w:gridSpan w:val="2"/>
            <w:tcBorders>
              <w:top w:val="single" w:sz="12" w:space="0" w:color="000000"/>
              <w:left w:val="nil" w:sz="6" w:space="0" w:color="auto"/>
              <w:bottom w:val="nil" w:sz="6" w:space="0" w:color="auto"/>
              <w:right w:val="nil" w:sz="6" w:space="0" w:color="auto"/>
            </w:tcBorders>
          </w:tcPr>
          <w:p>
            <w:pPr>
              <w:pStyle w:val="TableParagraph"/>
              <w:spacing w:line="20" w:lineRule="exact"/>
              <w:ind w:left="1094"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79" name="image346.png" descr=""/>
                  <wp:cNvGraphicFramePr>
                    <a:graphicFrameLocks noChangeAspect="1"/>
                  </wp:cNvGraphicFramePr>
                  <a:graphic>
                    <a:graphicData uri="http://schemas.openxmlformats.org/drawingml/2006/picture">
                      <pic:pic>
                        <pic:nvPicPr>
                          <pic:cNvPr id="80" name="image346.png"/>
                          <pic:cNvPicPr/>
                        </pic:nvPicPr>
                        <pic:blipFill>
                          <a:blip r:embed="rId403"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7"/>
              <w:ind w:right="0"/>
              <w:jc w:val="left"/>
              <w:rPr>
                <w:rFonts w:ascii="宋体" w:hAnsi="宋体" w:cs="宋体" w:eastAsia="宋体" w:hint="default"/>
                <w:b/>
                <w:bCs/>
                <w:sz w:val="17"/>
                <w:szCs w:val="17"/>
              </w:rPr>
            </w:pPr>
          </w:p>
        </w:tc>
        <w:tc>
          <w:tcPr>
            <w:tcW w:w="1226"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206"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172"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tc>
        <w:tc>
          <w:tcPr>
            <w:tcW w:w="1423"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9"/>
                <w:szCs w:val="19"/>
              </w:rPr>
            </w:pPr>
          </w:p>
        </w:tc>
        <w:tc>
          <w:tcPr>
            <w:tcW w:w="1395" w:type="dxa"/>
            <w:tcBorders>
              <w:top w:val="single" w:sz="12" w:space="0" w:color="000000"/>
              <w:left w:val="nil" w:sz="6" w:space="0" w:color="auto"/>
              <w:bottom w:val="nil" w:sz="6" w:space="0" w:color="auto"/>
              <w:right w:val="nil" w:sz="6" w:space="0" w:color="auto"/>
            </w:tcBorders>
          </w:tcPr>
          <w:p>
            <w:pPr>
              <w:pStyle w:val="TableParagraph"/>
              <w:spacing w:line="240" w:lineRule="auto" w:before="28"/>
              <w:ind w:left="343"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60" w:type="dxa"/>
            <w:vMerge w:val="restart"/>
            <w:tcBorders>
              <w:top w:val="single" w:sz="12" w:space="0" w:color="000000"/>
              <w:left w:val="nil" w:sz="6" w:space="0" w:color="auto"/>
              <w:right w:val="nil" w:sz="6" w:space="0" w:color="auto"/>
            </w:tcBorders>
          </w:tcPr>
          <w:p>
            <w:pPr/>
          </w:p>
        </w:tc>
      </w:tr>
      <w:tr>
        <w:trPr>
          <w:trHeight w:val="162" w:hRule="exact"/>
        </w:trPr>
        <w:tc>
          <w:tcPr>
            <w:tcW w:w="1099" w:type="dxa"/>
            <w:tcBorders>
              <w:top w:val="nil" w:sz="6" w:space="0" w:color="auto"/>
              <w:left w:val="nil" w:sz="6" w:space="0" w:color="auto"/>
              <w:bottom w:val="nil" w:sz="6" w:space="0" w:color="auto"/>
              <w:right w:val="single" w:sz="4" w:space="0" w:color="000000"/>
            </w:tcBorders>
          </w:tcPr>
          <w:p>
            <w:pPr>
              <w:pStyle w:val="TableParagraph"/>
              <w:spacing w:line="178" w:lineRule="exact"/>
              <w:ind w:left="37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43" w:type="dxa"/>
            <w:tcBorders>
              <w:top w:val="nil" w:sz="6" w:space="0" w:color="auto"/>
              <w:left w:val="single" w:sz="4" w:space="0" w:color="000000"/>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260" w:type="dxa"/>
            <w:vMerge/>
            <w:tcBorders>
              <w:left w:val="nil" w:sz="6" w:space="0" w:color="auto"/>
              <w:bottom w:val="nil" w:sz="6" w:space="0" w:color="auto"/>
              <w:right w:val="nil" w:sz="6" w:space="0" w:color="auto"/>
            </w:tcBorders>
          </w:tcPr>
          <w:p>
            <w:pPr/>
          </w:p>
        </w:tc>
      </w:tr>
      <w:tr>
        <w:trPr>
          <w:trHeight w:val="180" w:hRule="exact"/>
        </w:trPr>
        <w:tc>
          <w:tcPr>
            <w:tcW w:w="1099" w:type="dxa"/>
            <w:tcBorders>
              <w:top w:val="nil" w:sz="6" w:space="0" w:color="auto"/>
              <w:left w:val="nil" w:sz="6" w:space="0" w:color="auto"/>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177" w:lineRule="exact"/>
              <w:ind w:left="35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26" w:type="dxa"/>
            <w:tcBorders>
              <w:top w:val="nil" w:sz="6" w:space="0" w:color="auto"/>
              <w:left w:val="single" w:sz="4" w:space="0" w:color="000000"/>
              <w:bottom w:val="nil" w:sz="6" w:space="0" w:color="auto"/>
              <w:right w:val="single" w:sz="4" w:space="0" w:color="000000"/>
            </w:tcBorders>
          </w:tcPr>
          <w:p>
            <w:pPr>
              <w:pStyle w:val="TableParagraph"/>
              <w:spacing w:line="177" w:lineRule="exact"/>
              <w:ind w:left="24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3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177" w:lineRule="exact"/>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177" w:lineRule="exact"/>
              <w:ind w:left="3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190" w:lineRule="exact"/>
              <w:ind w:left="36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r>
      <w:tr>
        <w:trPr>
          <w:trHeight w:val="70" w:hRule="exact"/>
        </w:trPr>
        <w:tc>
          <w:tcPr>
            <w:tcW w:w="1099"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09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4"/>
              <w:jc w:val="right"/>
              <w:rPr>
                <w:rFonts w:ascii="Times New Roman" w:hAnsi="Times New Roman" w:cs="Times New Roman" w:eastAsia="Times New Roman" w:hint="default"/>
                <w:sz w:val="18"/>
                <w:szCs w:val="18"/>
              </w:rPr>
            </w:pPr>
            <w:r>
              <w:rPr>
                <w:rFonts w:ascii="Times New Roman"/>
                <w:spacing w:val="-1"/>
                <w:sz w:val="18"/>
              </w:rPr>
              <w:t>45,636,061.34</w:t>
            </w:r>
          </w:p>
        </w:tc>
        <w:tc>
          <w:tcPr>
            <w:tcW w:w="1226"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165" w:right="0"/>
              <w:jc w:val="left"/>
              <w:rPr>
                <w:rFonts w:ascii="Times New Roman" w:hAnsi="Times New Roman" w:cs="Times New Roman" w:eastAsia="Times New Roman" w:hint="default"/>
                <w:sz w:val="18"/>
                <w:szCs w:val="18"/>
              </w:rPr>
            </w:pPr>
            <w:r>
              <w:rPr>
                <w:rFonts w:ascii="Times New Roman"/>
                <w:sz w:val="18"/>
              </w:rPr>
              <w:t>2,281,803.08</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z w:val="18"/>
              </w:rPr>
              <w:t>87.42</w:t>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19,677,819.36</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983,890.97</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z w:val="18"/>
              </w:rPr>
              <w:t>86.44</w:t>
            </w:r>
          </w:p>
        </w:tc>
      </w:tr>
      <w:tr>
        <w:trPr>
          <w:trHeight w:val="68" w:hRule="exact"/>
        </w:trPr>
        <w:tc>
          <w:tcPr>
            <w:tcW w:w="1099"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09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4"/>
              <w:jc w:val="right"/>
              <w:rPr>
                <w:rFonts w:ascii="Times New Roman" w:hAnsi="Times New Roman" w:cs="Times New Roman" w:eastAsia="Times New Roman" w:hint="default"/>
                <w:sz w:val="18"/>
                <w:szCs w:val="18"/>
              </w:rPr>
            </w:pPr>
            <w:r>
              <w:rPr>
                <w:rFonts w:ascii="Times New Roman"/>
                <w:spacing w:val="-1"/>
                <w:sz w:val="18"/>
              </w:rPr>
              <w:t>4,565,329.43</w:t>
            </w:r>
          </w:p>
        </w:tc>
        <w:tc>
          <w:tcPr>
            <w:tcW w:w="1226"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2"/>
              <w:jc w:val="right"/>
              <w:rPr>
                <w:rFonts w:ascii="Times New Roman" w:hAnsi="Times New Roman" w:cs="Times New Roman" w:eastAsia="Times New Roman" w:hint="default"/>
                <w:sz w:val="18"/>
                <w:szCs w:val="18"/>
              </w:rPr>
            </w:pPr>
            <w:r>
              <w:rPr>
                <w:rFonts w:ascii="Times New Roman"/>
                <w:w w:val="95"/>
                <w:sz w:val="18"/>
              </w:rPr>
              <w:t>456,532.94</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8.74</w:t>
            </w:r>
            <w:r>
              <w:rPr>
                <w:rFonts w:ascii="Times New Roman"/>
                <w:sz w:val="18"/>
              </w:rPr>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2,799,739.80</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279,973.98</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z w:val="18"/>
              </w:rPr>
              <w:t>12.30</w:t>
            </w:r>
          </w:p>
        </w:tc>
      </w:tr>
      <w:tr>
        <w:trPr>
          <w:trHeight w:val="70" w:hRule="exact"/>
        </w:trPr>
        <w:tc>
          <w:tcPr>
            <w:tcW w:w="1099"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09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4"/>
              <w:jc w:val="right"/>
              <w:rPr>
                <w:rFonts w:ascii="Times New Roman" w:hAnsi="Times New Roman" w:cs="Times New Roman" w:eastAsia="Times New Roman" w:hint="default"/>
                <w:sz w:val="18"/>
                <w:szCs w:val="18"/>
              </w:rPr>
            </w:pPr>
            <w:r>
              <w:rPr>
                <w:rFonts w:ascii="Times New Roman"/>
                <w:spacing w:val="-1"/>
                <w:sz w:val="18"/>
              </w:rPr>
              <w:t>1,675,085.60</w:t>
            </w:r>
          </w:p>
        </w:tc>
        <w:tc>
          <w:tcPr>
            <w:tcW w:w="1226"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335,017.12</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3.21</w:t>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221,941.50</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44,388.30</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0.97</w:t>
            </w:r>
          </w:p>
        </w:tc>
      </w:tr>
      <w:tr>
        <w:trPr>
          <w:trHeight w:val="267" w:hRule="exact"/>
        </w:trPr>
        <w:tc>
          <w:tcPr>
            <w:tcW w:w="10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220,372.50</w:t>
            </w:r>
          </w:p>
        </w:tc>
        <w:tc>
          <w:tcPr>
            <w:tcW w:w="122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2"/>
              <w:jc w:val="right"/>
              <w:rPr>
                <w:rFonts w:ascii="Times New Roman" w:hAnsi="Times New Roman" w:cs="Times New Roman" w:eastAsia="Times New Roman" w:hint="default"/>
                <w:sz w:val="18"/>
                <w:szCs w:val="18"/>
              </w:rPr>
            </w:pPr>
            <w:r>
              <w:rPr>
                <w:rFonts w:ascii="Times New Roman"/>
                <w:spacing w:val="-2"/>
                <w:sz w:val="18"/>
              </w:rPr>
              <w:t>66,111.75</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0.42</w:t>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w w:val="95"/>
                <w:sz w:val="18"/>
              </w:rPr>
              <w:t>6,575.00</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w w:val="95"/>
                <w:sz w:val="18"/>
              </w:rPr>
              <w:t>1,972.50</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8"/>
                <w:szCs w:val="18"/>
              </w:rPr>
            </w:pPr>
            <w:r>
              <w:rPr>
                <w:rFonts w:ascii="Times New Roman"/>
                <w:spacing w:val="-1"/>
                <w:sz w:val="18"/>
              </w:rPr>
              <w:t>0.04</w:t>
            </w:r>
          </w:p>
        </w:tc>
      </w:tr>
      <w:tr>
        <w:trPr>
          <w:trHeight w:val="68" w:hRule="exact"/>
        </w:trPr>
        <w:tc>
          <w:tcPr>
            <w:tcW w:w="1099"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09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w w:val="95"/>
                <w:sz w:val="18"/>
              </w:rPr>
              <w:t>6,575.00</w:t>
            </w:r>
          </w:p>
        </w:tc>
        <w:tc>
          <w:tcPr>
            <w:tcW w:w="1226"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w w:val="95"/>
                <w:sz w:val="18"/>
              </w:rPr>
              <w:t>3,287.50</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0.01</w:t>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57,773.50</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28,886.75</w:t>
            </w:r>
          </w:p>
        </w:tc>
        <w:tc>
          <w:tcPr>
            <w:tcW w:w="126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0.25</w:t>
            </w:r>
          </w:p>
        </w:tc>
      </w:tr>
      <w:tr>
        <w:trPr>
          <w:trHeight w:val="70" w:hRule="exact"/>
        </w:trPr>
        <w:tc>
          <w:tcPr>
            <w:tcW w:w="1099"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09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102,496.50</w:t>
            </w:r>
          </w:p>
        </w:tc>
        <w:tc>
          <w:tcPr>
            <w:tcW w:w="1226"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102,496.50</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2"/>
              <w:jc w:val="right"/>
              <w:rPr>
                <w:rFonts w:ascii="Times New Roman" w:hAnsi="Times New Roman" w:cs="Times New Roman" w:eastAsia="Times New Roman" w:hint="default"/>
                <w:sz w:val="18"/>
                <w:szCs w:val="18"/>
              </w:rPr>
            </w:pPr>
            <w:r>
              <w:rPr>
                <w:rFonts w:ascii="Times New Roman"/>
                <w:sz w:val="18"/>
              </w:rPr>
              <w:t>0.20</w:t>
            </w:r>
          </w:p>
        </w:tc>
        <w:tc>
          <w:tcPr>
            <w:tcW w:w="1423" w:type="dxa"/>
            <w:tcBorders>
              <w:top w:val="nil" w:sz="6" w:space="0" w:color="auto"/>
              <w:left w:val="single" w:sz="4" w:space="0" w:color="000000"/>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70" w:hRule="exact"/>
        </w:trPr>
        <w:tc>
          <w:tcPr>
            <w:tcW w:w="1099"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226"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099"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37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52,205,920.37</w:t>
            </w:r>
          </w:p>
        </w:tc>
        <w:tc>
          <w:tcPr>
            <w:tcW w:w="12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left="165" w:right="0"/>
              <w:jc w:val="left"/>
              <w:rPr>
                <w:rFonts w:ascii="Times New Roman" w:hAnsi="Times New Roman" w:cs="Times New Roman" w:eastAsia="Times New Roman" w:hint="default"/>
                <w:sz w:val="18"/>
                <w:szCs w:val="18"/>
              </w:rPr>
            </w:pPr>
            <w:r>
              <w:rPr>
                <w:rFonts w:ascii="Times New Roman"/>
                <w:sz w:val="18"/>
              </w:rPr>
              <w:t>3,245,248.89</w:t>
            </w:r>
          </w:p>
        </w:tc>
        <w:tc>
          <w:tcPr>
            <w:tcW w:w="11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4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3"/>
              <w:jc w:val="right"/>
              <w:rPr>
                <w:rFonts w:ascii="Times New Roman" w:hAnsi="Times New Roman" w:cs="Times New Roman" w:eastAsia="Times New Roman" w:hint="default"/>
                <w:sz w:val="18"/>
                <w:szCs w:val="18"/>
              </w:rPr>
            </w:pPr>
            <w:r>
              <w:rPr>
                <w:rFonts w:ascii="Times New Roman"/>
                <w:spacing w:val="-1"/>
                <w:sz w:val="18"/>
              </w:rPr>
              <w:t>22,763,849.16</w:t>
            </w:r>
          </w:p>
        </w:tc>
        <w:tc>
          <w:tcPr>
            <w:tcW w:w="13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1,339,112.50</w:t>
            </w:r>
          </w:p>
        </w:tc>
        <w:tc>
          <w:tcPr>
            <w:tcW w:w="12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05"/>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0"/>
        <w:ind w:left="2062" w:right="1306" w:firstLine="0"/>
        <w:jc w:val="left"/>
        <w:rPr>
          <w:rFonts w:ascii="宋体" w:hAnsi="宋体" w:cs="宋体" w:eastAsia="宋体" w:hint="default"/>
          <w:sz w:val="18"/>
          <w:szCs w:val="18"/>
        </w:rPr>
      </w:pPr>
      <w:r>
        <w:rPr/>
        <w:pict>
          <v:group style="position:absolute;margin-left:79.704002pt;margin-top:-69.918259pt;width:450.2pt;height:.5pt;mso-position-horizontal-relative:page;mso-position-vertical-relative:paragraph;z-index:-1277872" coordorigin="1594,-1398" coordsize="9004,10">
            <v:shape style="position:absolute;left:1594;top:-1398;width:2523;height:10" type="#_x0000_t75" stroked="false">
              <v:imagedata r:id="rId454" o:title=""/>
            </v:shape>
            <v:shape style="position:absolute;left:4112;top:-1398;width:2403;height:10" type="#_x0000_t75" stroked="false">
              <v:imagedata r:id="rId455" o:title=""/>
            </v:shape>
            <v:shape style="position:absolute;left:6510;top:-1398;width:2823;height:10" type="#_x0000_t75" stroked="false">
              <v:imagedata r:id="rId439" o:title=""/>
            </v:shape>
            <v:shape style="position:absolute;left:9328;top:-1398;width:1270;height:10" type="#_x0000_t75" stroked="false">
              <v:imagedata r:id="rId440" o:title=""/>
            </v:shape>
            <w10:wrap type="none"/>
          </v:group>
        </w:pict>
      </w:r>
      <w:r>
        <w:rPr/>
        <w:pict>
          <v:group style="position:absolute;margin-left:79.704002pt;margin-top:-57.888298pt;width:450.2pt;height:5.4pt;mso-position-horizontal-relative:page;mso-position-vertical-relative:paragraph;z-index:-1277848" coordorigin="1594,-1158" coordsize="9004,108">
            <v:shape style="position:absolute;left:1594;top:-1158;width:1099;height:108" type="#_x0000_t75" stroked="false">
              <v:imagedata r:id="rId456" o:title=""/>
            </v:shape>
            <v:shape style="position:absolute;left:2669;top:-1062;width:1457;height:12" type="#_x0000_t75" stroked="false">
              <v:imagedata r:id="rId457" o:title=""/>
            </v:shape>
            <v:shape style="position:absolute;left:4112;top:-1062;width:1241;height:12" type="#_x0000_t75" stroked="false">
              <v:imagedata r:id="rId458" o:title=""/>
            </v:shape>
            <v:shape style="position:absolute;left:5339;top:-1062;width:1186;height:12" type="#_x0000_t75" stroked="false">
              <v:imagedata r:id="rId459" o:title=""/>
            </v:shape>
            <v:shape style="position:absolute;left:6510;top:-1062;width:1438;height:12" type="#_x0000_t75" stroked="false">
              <v:imagedata r:id="rId460" o:title=""/>
            </v:shape>
            <v:shape style="position:absolute;left:7933;top:-1062;width:1409;height:12" type="#_x0000_t75" stroked="false">
              <v:imagedata r:id="rId461" o:title=""/>
            </v:shape>
            <v:shape style="position:absolute;left:9328;top:-1059;width:1270;height:10" type="#_x0000_t75" stroked="false">
              <v:imagedata r:id="rId462" o:title=""/>
            </v:shape>
            <w10:wrap type="none"/>
          </v:group>
        </w:pict>
      </w:r>
      <w:r>
        <w:rPr/>
        <w:pict>
          <v:group style="position:absolute;margin-left:79.704002pt;margin-top:-40.968239pt;width:450.2pt;height:5.55pt;mso-position-horizontal-relative:page;mso-position-vertical-relative:paragraph;z-index:-1277824" coordorigin="1594,-819" coordsize="9004,111">
            <v:shape style="position:absolute;left:1594;top:-819;width:1099;height:110" type="#_x0000_t75" stroked="false">
              <v:imagedata r:id="rId452" o:title=""/>
            </v:shape>
            <v:shape style="position:absolute;left:2669;top:-723;width:1457;height:14" type="#_x0000_t75" stroked="false">
              <v:imagedata r:id="rId442" o:title=""/>
            </v:shape>
            <v:shape style="position:absolute;left:4112;top:-723;width:1241;height:14" type="#_x0000_t75" stroked="false">
              <v:imagedata r:id="rId453" o:title=""/>
            </v:shape>
            <v:shape style="position:absolute;left:5339;top:-719;width:1176;height:10" type="#_x0000_t75" stroked="false">
              <v:imagedata r:id="rId444" o:title=""/>
            </v:shape>
            <v:shape style="position:absolute;left:6510;top:-723;width:1438;height:14" type="#_x0000_t75" stroked="false">
              <v:imagedata r:id="rId445" o:title=""/>
            </v:shape>
            <v:shape style="position:absolute;left:7933;top:-719;width:1400;height:10" type="#_x0000_t75" stroked="false">
              <v:imagedata r:id="rId446" o:title=""/>
            </v:shape>
            <v:shape style="position:absolute;left:9328;top:-719;width:1270;height:10" type="#_x0000_t75" stroked="false">
              <v:imagedata r:id="rId440" o:title=""/>
            </v:shape>
            <w10:wrap type="none"/>
          </v:group>
        </w:pict>
      </w:r>
      <w:r>
        <w:rPr/>
        <w:pict>
          <v:group style="position:absolute;margin-left:79.704002pt;margin-top:-23.928297pt;width:450.2pt;height:5.55pt;mso-position-horizontal-relative:page;mso-position-vertical-relative:paragraph;z-index:-1277800" coordorigin="1594,-479" coordsize="9004,111">
            <v:shape style="position:absolute;left:1594;top:-479;width:1099;height:110" type="#_x0000_t75" stroked="false">
              <v:imagedata r:id="rId463" o:title=""/>
            </v:shape>
            <v:shape style="position:absolute;left:2669;top:-383;width:1457;height:14" type="#_x0000_t75" stroked="false">
              <v:imagedata r:id="rId340" o:title=""/>
            </v:shape>
            <v:shape style="position:absolute;left:4112;top:-383;width:1241;height:14" type="#_x0000_t75" stroked="false">
              <v:imagedata r:id="rId448" o:title=""/>
            </v:shape>
            <v:shape style="position:absolute;left:5339;top:-378;width:1176;height:10" type="#_x0000_t75" stroked="false">
              <v:imagedata r:id="rId444" o:title=""/>
            </v:shape>
            <v:shape style="position:absolute;left:6510;top:-383;width:1438;height:14" type="#_x0000_t75" stroked="false">
              <v:imagedata r:id="rId450" o:title=""/>
            </v:shape>
            <v:shape style="position:absolute;left:7933;top:-378;width:1400;height:10" type="#_x0000_t75" stroked="false">
              <v:imagedata r:id="rId446" o:title=""/>
            </v:shape>
            <v:shape style="position:absolute;left:9328;top:-378;width:1270;height:10" type="#_x0000_t75" stroked="false">
              <v:imagedata r:id="rId440" o:title=""/>
            </v:shape>
            <w10:wrap type="none"/>
          </v:group>
        </w:pict>
      </w:r>
      <w:r>
        <w:rPr/>
        <w:pict>
          <v:shape style="position:absolute;margin-left:133.699997pt;margin-top:-2.088268pt;width:.48003pt;height:.24pt;mso-position-horizontal-relative:page;mso-position-vertical-relative:paragraph;z-index:-1277776" type="#_x0000_t75" stroked="false">
            <v:imagedata r:id="rId464" o:title=""/>
          </v:shape>
        </w:pict>
      </w:r>
      <w:r>
        <w:rPr/>
        <w:pict>
          <v:shape style="position:absolute;margin-left:205.850006pt;margin-top:-2.088268pt;width:.48002pt;height:.24pt;mso-position-horizontal-relative:page;mso-position-vertical-relative:paragraph;z-index:-1277752" type="#_x0000_t75" stroked="false">
            <v:imagedata r:id="rId464" o:title=""/>
          </v:shape>
        </w:pict>
      </w:r>
      <w:r>
        <w:rPr/>
        <w:pict>
          <v:shape style="position:absolute;margin-left:267.170013pt;margin-top:-2.088268pt;width:.48003pt;height:.24pt;mso-position-horizontal-relative:page;mso-position-vertical-relative:paragraph;z-index:-1277728" type="#_x0000_t75" stroked="false">
            <v:imagedata r:id="rId464" o:title=""/>
          </v:shape>
        </w:pict>
      </w:r>
      <w:r>
        <w:rPr/>
        <w:pict>
          <v:shape style="position:absolute;margin-left:396.910004pt;margin-top:-2.088268pt;width:.48003pt;height:.24pt;mso-position-horizontal-relative:page;mso-position-vertical-relative:paragraph;z-index:-1277704" type="#_x0000_t75" stroked="false">
            <v:imagedata r:id="rId464" o:title=""/>
          </v:shape>
        </w:pict>
      </w:r>
      <w:r>
        <w:rPr>
          <w:rFonts w:ascii="宋体" w:hAnsi="宋体" w:cs="宋体" w:eastAsia="宋体" w:hint="default"/>
          <w:sz w:val="18"/>
          <w:szCs w:val="18"/>
        </w:rPr>
        <w:t>注：</w:t>
      </w:r>
    </w:p>
    <w:p>
      <w:pPr>
        <w:spacing w:line="232" w:lineRule="exact" w:before="62"/>
        <w:ind w:left="1702" w:right="140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）报告期末应收账款余额较上期末增加</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29,442,071.21</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元，系因公司销售规模的扩大、终端客户比例不断增 长及下半年为公司销售旺季、增加合并子公司等原因所致。</w:t>
      </w:r>
    </w:p>
    <w:p>
      <w:pPr>
        <w:spacing w:before="1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）报告期末应收账款中无应收持本公司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）报告期末无采用单项认定法计提坏账准备的应收账款；</w:t>
      </w:r>
    </w:p>
    <w:p>
      <w:pPr>
        <w:spacing w:line="600" w:lineRule="auto" w:before="24"/>
        <w:ind w:left="2062" w:right="5594" w:firstLine="0"/>
        <w:jc w:val="left"/>
        <w:rPr>
          <w:rFonts w:ascii="宋体" w:hAnsi="宋体" w:cs="宋体" w:eastAsia="宋体" w:hint="default"/>
          <w:sz w:val="18"/>
          <w:szCs w:val="18"/>
        </w:rPr>
      </w:pPr>
      <w:r>
        <w:rPr/>
        <w:pict>
          <v:shape style="position:absolute;margin-left:239.929993pt;margin-top:55.051731pt;width:.48001pt;height:.12pt;mso-position-horizontal-relative:page;mso-position-vertical-relative:paragraph;z-index:-1277680" type="#_x0000_t75" stroked="false">
            <v:imagedata r:id="rId465" o:title=""/>
          </v:shape>
        </w:pict>
      </w:r>
      <w:r>
        <w:rPr/>
        <w:pict>
          <v:shape style="position:absolute;margin-left:312.049988pt;margin-top:55.051731pt;width:.48001pt;height:.12pt;mso-position-horizontal-relative:page;mso-position-vertical-relative:paragraph;z-index:-1277656" type="#_x0000_t75" stroked="false">
            <v:imagedata r:id="rId465" o:title=""/>
          </v:shape>
        </w:pict>
      </w:r>
      <w:r>
        <w:rPr/>
        <w:pict>
          <v:shape style="position:absolute;margin-left:381.429993pt;margin-top:55.051731pt;width:.47998pt;height:.12pt;mso-position-horizontal-relative:page;mso-position-vertical-relative:paragraph;z-index:13504" type="#_x0000_t75" stroked="false">
            <v:imagedata r:id="rId465" o:title=""/>
          </v:shape>
        </w:pict>
      </w:r>
      <w:r>
        <w:rPr/>
        <w:pict>
          <v:shape style="position:absolute;margin-left:452.26001pt;margin-top:55.051731pt;width:.47998pt;height:.12pt;mso-position-horizontal-relative:page;mso-position-vertical-relative:paragraph;z-index:13528" type="#_x0000_t75" stroked="false">
            <v:imagedata r:id="rId465" o:title=""/>
          </v:shape>
        </w:pict>
      </w:r>
      <w:r>
        <w:rPr/>
        <w:pict>
          <v:shape style="position:absolute;margin-left:78.984001pt;margin-top:53.58773pt;width:450.95pt;height:114.65pt;mso-position-horizontal-relative:page;mso-position-vertical-relative:paragraph;z-index:13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24"/>
                    <w:gridCol w:w="1442"/>
                    <w:gridCol w:w="1388"/>
                    <w:gridCol w:w="1417"/>
                    <w:gridCol w:w="1548"/>
                  </w:tblGrid>
                  <w:tr>
                    <w:trPr>
                      <w:trHeight w:val="570" w:hRule="exact"/>
                    </w:trPr>
                    <w:tc>
                      <w:tcPr>
                        <w:tcW w:w="3224" w:type="dxa"/>
                        <w:tcBorders>
                          <w:top w:val="single" w:sz="12" w:space="0" w:color="000000"/>
                          <w:left w:val="nil" w:sz="6" w:space="0" w:color="auto"/>
                          <w:bottom w:val="nil" w:sz="6" w:space="0" w:color="auto"/>
                          <w:right w:val="single" w:sz="4" w:space="0" w:color="000000"/>
                        </w:tcBorders>
                      </w:tcPr>
                      <w:p>
                        <w:pPr>
                          <w:pStyle w:val="TableParagraph"/>
                          <w:spacing w:line="240" w:lineRule="auto" w:before="128"/>
                          <w:ind w:left="16"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4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3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17" w:type="dxa"/>
                        <w:tcBorders>
                          <w:top w:val="single" w:sz="12" w:space="0" w:color="000000"/>
                          <w:left w:val="single" w:sz="4" w:space="0" w:color="000000"/>
                          <w:bottom w:val="nil" w:sz="6" w:space="0" w:color="auto"/>
                          <w:right w:val="single" w:sz="4" w:space="0" w:color="000000"/>
                        </w:tcBorders>
                      </w:tcPr>
                      <w:p>
                        <w:pPr>
                          <w:pStyle w:val="TableParagraph"/>
                          <w:spacing w:line="244" w:lineRule="auto" w:before="20"/>
                          <w:ind w:left="357" w:right="161" w:hanging="19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 额比例</w:t>
                        </w:r>
                        <w:r>
                          <w:rPr>
                            <w:rFonts w:ascii="Times New Roman" w:hAnsi="Times New Roman" w:cs="Times New Roman" w:eastAsia="Times New Roman" w:hint="default"/>
                            <w:sz w:val="18"/>
                            <w:szCs w:val="18"/>
                          </w:rPr>
                          <w:t>%</w:t>
                        </w:r>
                      </w:p>
                    </w:tc>
                    <w:tc>
                      <w:tcPr>
                        <w:tcW w:w="1548" w:type="dxa"/>
                        <w:tcBorders>
                          <w:top w:val="single" w:sz="12" w:space="0" w:color="000000"/>
                          <w:left w:val="single" w:sz="4" w:space="0" w:color="000000"/>
                          <w:bottom w:val="nil" w:sz="6" w:space="0" w:color="auto"/>
                          <w:right w:val="nil" w:sz="6" w:space="0" w:color="auto"/>
                        </w:tcBorders>
                      </w:tcPr>
                      <w:p>
                        <w:pPr>
                          <w:pStyle w:val="TableParagraph"/>
                          <w:spacing w:line="240" w:lineRule="auto" w:before="128"/>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217" w:hRule="exact"/>
                    </w:trPr>
                    <w:tc>
                      <w:tcPr>
                        <w:tcW w:w="3224"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本溪北营钢铁（集团）股份有限公司</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30" w:lineRule="exact"/>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18"/>
                            <w:szCs w:val="18"/>
                          </w:rPr>
                        </w:pPr>
                        <w:r>
                          <w:rPr>
                            <w:rFonts w:ascii="Times New Roman"/>
                            <w:spacing w:val="-1"/>
                            <w:sz w:val="18"/>
                          </w:rPr>
                          <w:t>2,165,501.73</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18"/>
                            <w:szCs w:val="18"/>
                          </w:rPr>
                        </w:pPr>
                        <w:r>
                          <w:rPr>
                            <w:rFonts w:ascii="Times New Roman"/>
                            <w:sz w:val="18"/>
                          </w:rPr>
                          <w:t>4.15</w:t>
                        </w:r>
                      </w:p>
                    </w:tc>
                    <w:tc>
                      <w:tcPr>
                        <w:tcW w:w="1548"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71" w:hRule="exact"/>
                    </w:trPr>
                    <w:tc>
                      <w:tcPr>
                        <w:tcW w:w="3224"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长城金点定位测控（北京）有限公司</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2,060,825.00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3.95</w:t>
                        </w:r>
                      </w:p>
                    </w:tc>
                    <w:tc>
                      <w:tcPr>
                        <w:tcW w:w="1548" w:type="dxa"/>
                        <w:tcBorders>
                          <w:top w:val="nil" w:sz="6" w:space="0" w:color="auto"/>
                          <w:left w:val="single" w:sz="4" w:space="0" w:color="000000"/>
                          <w:bottom w:val="nil" w:sz="6" w:space="0" w:color="auto"/>
                          <w:right w:val="nil" w:sz="6" w:space="0" w:color="auto"/>
                        </w:tcBorders>
                      </w:tcPr>
                      <w:p>
                        <w:pPr>
                          <w:pStyle w:val="TableParagraph"/>
                          <w:spacing w:line="240" w:lineRule="auto" w:before="12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224"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548"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22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武汉福保燃气安全新技术有限公司</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1,901,899.99</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0"/>
                          <w:jc w:val="center"/>
                          <w:rPr>
                            <w:rFonts w:ascii="Times New Roman" w:hAnsi="Times New Roman" w:cs="Times New Roman" w:eastAsia="Times New Roman" w:hint="default"/>
                            <w:sz w:val="18"/>
                            <w:szCs w:val="18"/>
                          </w:rPr>
                        </w:pPr>
                        <w:r>
                          <w:rPr>
                            <w:rFonts w:ascii="Times New Roman"/>
                            <w:sz w:val="18"/>
                          </w:rPr>
                          <w:t>3.64</w:t>
                        </w:r>
                      </w:p>
                    </w:tc>
                    <w:tc>
                      <w:tcPr>
                        <w:tcW w:w="1548"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224"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548"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22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河北敬业集团敬业物资采购有限公司</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1,381,225.00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2.65</w:t>
                        </w:r>
                      </w:p>
                    </w:tc>
                    <w:tc>
                      <w:tcPr>
                        <w:tcW w:w="1548"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6" w:hRule="exact"/>
                    </w:trPr>
                    <w:tc>
                      <w:tcPr>
                        <w:tcW w:w="3224"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河北新金轧材有限公司</w:t>
                        </w:r>
                      </w:p>
                    </w:tc>
                    <w:tc>
                      <w:tcPr>
                        <w:tcW w:w="14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1,068,587.00</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2.05</w:t>
                        </w:r>
                      </w:p>
                    </w:tc>
                    <w:tc>
                      <w:tcPr>
                        <w:tcW w:w="1548" w:type="dxa"/>
                        <w:tcBorders>
                          <w:top w:val="nil" w:sz="6" w:space="0" w:color="auto"/>
                          <w:left w:val="single" w:sz="4" w:space="0" w:color="000000"/>
                          <w:bottom w:val="single" w:sz="12" w:space="0" w:color="000000"/>
                          <w:right w:val="nil" w:sz="6" w:space="0" w:color="auto"/>
                        </w:tcBorders>
                      </w:tcPr>
                      <w:p>
                        <w:pPr>
                          <w:pStyle w:val="TableParagraph"/>
                          <w:spacing w:line="240" w:lineRule="auto" w:before="1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p>
              </w:txbxContent>
            </v:textbox>
            <w10:wrap type="none"/>
          </v:shape>
        </w:pict>
      </w:r>
      <w:r>
        <w:rPr>
          <w:rFonts w:ascii="Times New Roman" w:hAnsi="Times New Roman" w:cs="Times New Roman" w:eastAsia="Times New Roman" w:hint="default"/>
          <w:sz w:val="18"/>
          <w:szCs w:val="18"/>
        </w:rPr>
        <w:t>4</w:t>
      </w:r>
      <w:r>
        <w:rPr>
          <w:rFonts w:ascii="宋体" w:hAnsi="宋体" w:cs="宋体" w:eastAsia="宋体" w:hint="default"/>
          <w:sz w:val="18"/>
          <w:szCs w:val="18"/>
        </w:rPr>
        <w:t>）报告期内无前期已核销本期又收回或转回的款项。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p>
      <w:pPr>
        <w:spacing w:line="20" w:lineRule="exact"/>
        <w:ind w:left="1594" w:right="0" w:firstLine="0"/>
        <w:rPr>
          <w:rFonts w:ascii="宋体" w:hAnsi="宋体" w:cs="宋体" w:eastAsia="宋体" w:hint="default"/>
          <w:sz w:val="2"/>
          <w:szCs w:val="2"/>
        </w:rPr>
      </w:pPr>
      <w:r>
        <w:rPr>
          <w:rFonts w:ascii="宋体" w:hAnsi="宋体" w:cs="宋体" w:eastAsia="宋体" w:hint="default"/>
          <w:sz w:val="2"/>
          <w:szCs w:val="2"/>
        </w:rPr>
        <w:pict>
          <v:group style="width:450.2pt;height:.5pt;mso-position-horizontal-relative:char;mso-position-vertical-relative:line" coordorigin="0,0" coordsize="9004,10">
            <v:shape style="position:absolute;left:0;top:0;width:3205;height:10" type="#_x0000_t75" stroked="false">
              <v:imagedata r:id="rId466" o:title=""/>
            </v:shape>
            <v:shape style="position:absolute;left:3200;top:0;width:1447;height:10" type="#_x0000_t75" stroked="false">
              <v:imagedata r:id="rId324" o:title=""/>
            </v:shape>
            <v:shape style="position:absolute;left:4642;top:0;width:1392;height:10" type="#_x0000_t75" stroked="false">
              <v:imagedata r:id="rId467" o:title=""/>
            </v:shape>
            <v:shape style="position:absolute;left:6030;top:0;width:1421;height:10" type="#_x0000_t75" stroked="false">
              <v:imagedata r:id="rId468" o:title=""/>
            </v:shape>
            <v:shape style="position:absolute;left:7446;top:0;width:1558;height:10" type="#_x0000_t75" stroked="false">
              <v:imagedata r:id="rId469"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16"/>
          <w:szCs w:val="16"/>
        </w:rPr>
      </w:pPr>
    </w:p>
    <w:p>
      <w:pPr>
        <w:spacing w:line="110"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3224;height:110" type="#_x0000_t75" stroked="false">
              <v:imagedata r:id="rId470" o:title=""/>
            </v:shape>
            <v:shape style="position:absolute;left:3200;top:96;width:1457;height:14" type="#_x0000_t75" stroked="false">
              <v:imagedata r:id="rId442" o:title=""/>
            </v:shape>
            <v:shape style="position:absolute;left:4642;top:96;width:1402;height:14" type="#_x0000_t75" stroked="false">
              <v:imagedata r:id="rId471" o:title=""/>
            </v:shape>
            <v:shape style="position:absolute;left:6030;top:96;width:1431;height:14" type="#_x0000_t75" stroked="false">
              <v:imagedata r:id="rId472" o:title=""/>
            </v:shape>
            <v:shape style="position:absolute;left:7446;top:101;width:1558;height:10" type="#_x0000_t75" stroked="false">
              <v:imagedata r:id="rId473" o:title=""/>
            </v:shape>
          </v:group>
        </w:pict>
      </w:r>
      <w:r>
        <w:rPr>
          <w:rFonts w:ascii="宋体" w:hAnsi="宋体" w:cs="宋体" w:eastAsia="宋体" w:hint="default"/>
          <w:position w:val="-1"/>
          <w:sz w:val="11"/>
          <w:szCs w:val="11"/>
        </w:rPr>
      </w:r>
    </w:p>
    <w:p>
      <w:pPr>
        <w:spacing w:line="240" w:lineRule="auto" w:before="8"/>
        <w:rPr>
          <w:rFonts w:ascii="宋体" w:hAnsi="宋体" w:cs="宋体" w:eastAsia="宋体" w:hint="default"/>
          <w:b/>
          <w:bCs/>
          <w:sz w:val="17"/>
          <w:szCs w:val="17"/>
        </w:rPr>
      </w:pPr>
    </w:p>
    <w:p>
      <w:pPr>
        <w:spacing w:line="108"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4pt;mso-position-horizontal-relative:char;mso-position-vertical-relative:line" coordorigin="0,0" coordsize="9004,108">
            <v:shape style="position:absolute;left:0;top:0;width:3224;height:108" type="#_x0000_t75" stroked="false">
              <v:imagedata r:id="rId474" o:title=""/>
            </v:shape>
            <v:shape style="position:absolute;left:3200;top:96;width:1457;height:12" type="#_x0000_t75" stroked="false">
              <v:imagedata r:id="rId457" o:title=""/>
            </v:shape>
            <v:shape style="position:absolute;left:4642;top:96;width:1402;height:12" type="#_x0000_t75" stroked="false">
              <v:imagedata r:id="rId475" o:title=""/>
            </v:shape>
            <v:shape style="position:absolute;left:6030;top:96;width:1431;height:12" type="#_x0000_t75" stroked="false">
              <v:imagedata r:id="rId359" o:title=""/>
            </v:shape>
            <v:shape style="position:absolute;left:7446;top:98;width:1558;height:10" type="#_x0000_t75" stroked="false">
              <v:imagedata r:id="rId473"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b/>
          <w:bCs/>
          <w:sz w:val="17"/>
          <w:szCs w:val="17"/>
        </w:rPr>
      </w:pPr>
    </w:p>
    <w:p>
      <w:pPr>
        <w:spacing w:line="110"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3224;height:110" type="#_x0000_t75" stroked="false">
              <v:imagedata r:id="rId470" o:title=""/>
            </v:shape>
            <v:shape style="position:absolute;left:3200;top:96;width:1457;height:14" type="#_x0000_t75" stroked="false">
              <v:imagedata r:id="rId442" o:title=""/>
            </v:shape>
            <v:shape style="position:absolute;left:4642;top:96;width:1402;height:14" type="#_x0000_t75" stroked="false">
              <v:imagedata r:id="rId471" o:title=""/>
            </v:shape>
            <v:shape style="position:absolute;left:6030;top:96;width:1431;height:14" type="#_x0000_t75" stroked="false">
              <v:imagedata r:id="rId476" o:title=""/>
            </v:shape>
            <v:shape style="position:absolute;left:7446;top:101;width:1558;height:10" type="#_x0000_t75" stroked="false">
              <v:imagedata r:id="rId469" o:title=""/>
            </v:shape>
          </v:group>
        </w:pict>
      </w:r>
      <w:r>
        <w:rPr>
          <w:rFonts w:ascii="宋体" w:hAnsi="宋体" w:cs="宋体" w:eastAsia="宋体" w:hint="default"/>
          <w:position w:val="-1"/>
          <w:sz w:val="11"/>
          <w:szCs w:val="11"/>
        </w:rPr>
      </w:r>
    </w:p>
    <w:p>
      <w:pPr>
        <w:spacing w:line="240" w:lineRule="auto" w:before="8"/>
        <w:rPr>
          <w:rFonts w:ascii="宋体" w:hAnsi="宋体" w:cs="宋体" w:eastAsia="宋体" w:hint="default"/>
          <w:b/>
          <w:bCs/>
          <w:sz w:val="17"/>
          <w:szCs w:val="17"/>
        </w:rPr>
      </w:pPr>
    </w:p>
    <w:p>
      <w:pPr>
        <w:spacing w:line="110"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3224;height:110" type="#_x0000_t75" stroked="false">
              <v:imagedata r:id="rId470" o:title=""/>
            </v:shape>
            <v:shape style="position:absolute;left:3200;top:96;width:1457;height:14" type="#_x0000_t75" stroked="false">
              <v:imagedata r:id="rId442" o:title=""/>
            </v:shape>
            <v:shape style="position:absolute;left:4642;top:96;width:1402;height:14" type="#_x0000_t75" stroked="false">
              <v:imagedata r:id="rId471" o:title=""/>
            </v:shape>
            <v:shape style="position:absolute;left:6030;top:96;width:1431;height:14" type="#_x0000_t75" stroked="false">
              <v:imagedata r:id="rId476" o:title=""/>
            </v:shape>
            <v:shape style="position:absolute;left:7446;top:101;width:1558;height:10" type="#_x0000_t75" stroked="false">
              <v:imagedata r:id="rId473" o:title=""/>
            </v:shape>
          </v:group>
        </w:pict>
      </w:r>
      <w:r>
        <w:rPr>
          <w:rFonts w:ascii="宋体" w:hAnsi="宋体" w:cs="宋体" w:eastAsia="宋体" w:hint="default"/>
          <w:position w:val="-1"/>
          <w:sz w:val="11"/>
          <w:szCs w:val="11"/>
        </w:rPr>
      </w:r>
    </w:p>
    <w:p>
      <w:pPr>
        <w:spacing w:line="240" w:lineRule="auto" w:before="13"/>
        <w:rPr>
          <w:rFonts w:ascii="宋体" w:hAnsi="宋体" w:cs="宋体" w:eastAsia="宋体" w:hint="default"/>
          <w:b/>
          <w:bCs/>
          <w:sz w:val="24"/>
          <w:szCs w:val="24"/>
        </w:rPr>
      </w:pPr>
    </w:p>
    <w:p>
      <w:pPr>
        <w:tabs>
          <w:tab w:pos="6241" w:val="left" w:leader="none"/>
          <w:tab w:pos="7628" w:val="left" w:leader="none"/>
          <w:tab w:pos="9045" w:val="left" w:leader="none"/>
        </w:tabs>
        <w:spacing w:line="20" w:lineRule="exact"/>
        <w:ind w:left="4798"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81" name="image408.png" descr=""/>
            <wp:cNvGraphicFramePr>
              <a:graphicFrameLocks noChangeAspect="1"/>
            </wp:cNvGraphicFramePr>
            <a:graphic>
              <a:graphicData uri="http://schemas.openxmlformats.org/drawingml/2006/picture">
                <pic:pic>
                  <pic:nvPicPr>
                    <pic:cNvPr id="82" name="image408.png"/>
                    <pic:cNvPicPr/>
                  </pic:nvPicPr>
                  <pic:blipFill>
                    <a:blip r:embed="rId46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83" name="image408.png" descr=""/>
            <wp:cNvGraphicFramePr>
              <a:graphicFrameLocks noChangeAspect="1"/>
            </wp:cNvGraphicFramePr>
            <a:graphic>
              <a:graphicData uri="http://schemas.openxmlformats.org/drawingml/2006/picture">
                <pic:pic>
                  <pic:nvPicPr>
                    <pic:cNvPr id="84" name="image408.png"/>
                    <pic:cNvPicPr/>
                  </pic:nvPicPr>
                  <pic:blipFill>
                    <a:blip r:embed="rId46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85" name="image408.png" descr=""/>
            <wp:cNvGraphicFramePr>
              <a:graphicFrameLocks noChangeAspect="1"/>
            </wp:cNvGraphicFramePr>
            <a:graphic>
              <a:graphicData uri="http://schemas.openxmlformats.org/drawingml/2006/picture">
                <pic:pic>
                  <pic:nvPicPr>
                    <pic:cNvPr id="86" name="image408.png"/>
                    <pic:cNvPicPr/>
                  </pic:nvPicPr>
                  <pic:blipFill>
                    <a:blip r:embed="rId465"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87" name="image408.png" descr=""/>
            <wp:cNvGraphicFramePr>
              <a:graphicFrameLocks noChangeAspect="1"/>
            </wp:cNvGraphicFramePr>
            <a:graphic>
              <a:graphicData uri="http://schemas.openxmlformats.org/drawingml/2006/picture">
                <pic:pic>
                  <pic:nvPicPr>
                    <pic:cNvPr id="88" name="image408.png"/>
                    <pic:cNvPicPr/>
                  </pic:nvPicPr>
                  <pic:blipFill>
                    <a:blip r:embed="rId465" cstate="print"/>
                    <a:stretch>
                      <a:fillRect/>
                    </a:stretch>
                  </pic:blipFill>
                  <pic:spPr>
                    <a:xfrm>
                      <a:off x="0" y="0"/>
                      <a:ext cx="6096" cy="3048"/>
                    </a:xfrm>
                    <a:prstGeom prst="rect">
                      <a:avLst/>
                    </a:prstGeom>
                  </pic:spPr>
                </pic:pic>
              </a:graphicData>
            </a:graphic>
          </wp:inline>
        </w:drawing>
      </w:r>
      <w:r>
        <w:rPr>
          <w:rFonts w:ascii="宋体"/>
          <w:sz w:val="2"/>
        </w:rPr>
      </w:r>
    </w:p>
    <w:p>
      <w:pPr>
        <w:spacing w:before="21"/>
        <w:ind w:left="2062" w:right="1306"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line="264" w:lineRule="auto" w:before="35"/>
        <w:ind w:left="2062" w:right="1537" w:firstLine="0"/>
        <w:jc w:val="left"/>
        <w:rPr>
          <w:rFonts w:ascii="宋体" w:hAnsi="宋体" w:cs="宋体" w:eastAsia="宋体" w:hint="default"/>
          <w:sz w:val="18"/>
          <w:szCs w:val="18"/>
        </w:rPr>
      </w:pPr>
      <w:r>
        <w:rPr/>
        <w:pict>
          <v:shape style="position:absolute;margin-left:226.970001pt;margin-top:38.061722pt;width:.48pt;height:.12pt;mso-position-horizontal-relative:page;mso-position-vertical-relative:paragraph;z-index:-1277584" type="#_x0000_t75" stroked="false">
            <v:imagedata r:id="rId465" o:title=""/>
          </v:shape>
        </w:pict>
      </w:r>
      <w:r>
        <w:rPr/>
        <w:pict>
          <v:shape style="position:absolute;margin-left:327.910004pt;margin-top:38.061722pt;width:.48001pt;height:.12pt;mso-position-horizontal-relative:page;mso-position-vertical-relative:paragraph;z-index:-1277560" type="#_x0000_t75" stroked="false">
            <v:imagedata r:id="rId465" o:title=""/>
          </v:shape>
        </w:pict>
      </w:r>
      <w:r>
        <w:rPr/>
        <w:pict>
          <v:shape style="position:absolute;margin-left:428.709991pt;margin-top:38.061722pt;width:.47998pt;height:.12pt;mso-position-horizontal-relative:page;mso-position-vertical-relative:paragraph;z-index:-1277536" type="#_x0000_t75" stroked="false">
            <v:imagedata r:id="rId465" o:title=""/>
          </v:shape>
        </w:pict>
      </w:r>
      <w:r>
        <w:rPr/>
        <w:pict>
          <v:group style="position:absolute;margin-left:79.704002pt;margin-top:48.741703pt;width:450.2pt;height:5.45pt;mso-position-horizontal-relative:page;mso-position-vertical-relative:paragraph;z-index:-1277512" coordorigin="1594,975" coordsize="9004,109">
            <v:shape style="position:absolute;left:1594;top:975;width:2965;height:109" type="#_x0000_t75" stroked="false">
              <v:imagedata r:id="rId477" o:title=""/>
            </v:shape>
            <v:shape style="position:absolute;left:4535;top:1071;width:2033;height:12" type="#_x0000_t75" stroked="false">
              <v:imagedata r:id="rId478" o:title=""/>
            </v:shape>
            <v:shape style="position:absolute;left:6553;top:1071;width:2030;height:12" type="#_x0000_t75" stroked="false">
              <v:imagedata r:id="rId479" o:title=""/>
            </v:shape>
            <v:shape style="position:absolute;left:8569;top:1074;width:2029;height:10" type="#_x0000_t75" stroked="false">
              <v:imagedata r:id="rId480" o:title=""/>
            </v:shape>
            <w10:wrap type="none"/>
          </v:group>
        </w:pict>
      </w:r>
      <w:r>
        <w:rPr>
          <w:rFonts w:ascii="宋体" w:hAnsi="宋体" w:cs="宋体" w:eastAsia="宋体" w:hint="default"/>
          <w:sz w:val="18"/>
          <w:szCs w:val="18"/>
        </w:rPr>
        <w:t>报告期末前五名债务人金额合计为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8,578,038.72 </w:t>
      </w:r>
      <w:r>
        <w:rPr>
          <w:rFonts w:ascii="宋体" w:hAnsi="宋体" w:cs="宋体" w:eastAsia="宋体" w:hint="default"/>
          <w:sz w:val="18"/>
          <w:szCs w:val="18"/>
        </w:rPr>
        <w:t>元，占期末应收账款总额的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16.44%</w:t>
      </w:r>
      <w:r>
        <w:rPr>
          <w:rFonts w:ascii="宋体" w:hAnsi="宋体" w:cs="宋体" w:eastAsia="宋体" w:hint="default"/>
          <w:sz w:val="18"/>
          <w:szCs w:val="18"/>
        </w:rPr>
        <w:t>，账龄均为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 </w:t>
      </w:r>
      <w:r>
        <w:rPr>
          <w:rFonts w:ascii="宋体" w:hAnsi="宋体" w:cs="宋体" w:eastAsia="宋体" w:hint="default"/>
          <w:b/>
          <w:bCs/>
          <w:sz w:val="18"/>
          <w:szCs w:val="18"/>
        </w:rPr>
        <w:t>期末以外币标示的应收账款</w:t>
      </w:r>
      <w:r>
        <w:rPr>
          <w:rFonts w:ascii="宋体" w:hAnsi="宋体" w:cs="宋体" w:eastAsia="宋体" w:hint="default"/>
          <w:sz w:val="18"/>
          <w:szCs w:val="18"/>
        </w:rPr>
      </w:r>
    </w:p>
    <w:p>
      <w:pPr>
        <w:spacing w:line="240" w:lineRule="auto" w:before="0"/>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65"/>
        <w:gridCol w:w="2019"/>
        <w:gridCol w:w="2016"/>
        <w:gridCol w:w="2019"/>
      </w:tblGrid>
      <w:tr>
        <w:trPr>
          <w:trHeight w:val="228" w:hRule="exact"/>
        </w:trPr>
        <w:tc>
          <w:tcPr>
            <w:tcW w:w="2965"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6"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20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20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汇率</w:t>
            </w:r>
          </w:p>
        </w:tc>
        <w:tc>
          <w:tcPr>
            <w:tcW w:w="2019"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555" w:right="0"/>
              <w:jc w:val="left"/>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447" w:hRule="exact"/>
        </w:trPr>
        <w:tc>
          <w:tcPr>
            <w:tcW w:w="296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01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42,638.59</w:t>
            </w:r>
          </w:p>
        </w:tc>
        <w:tc>
          <w:tcPr>
            <w:tcW w:w="201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6.6227</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282,382.59</w:t>
            </w:r>
          </w:p>
        </w:tc>
      </w:tr>
      <w:tr>
        <w:trPr>
          <w:trHeight w:val="346" w:hRule="exact"/>
        </w:trPr>
        <w:tc>
          <w:tcPr>
            <w:tcW w:w="29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0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54,322.84</w:t>
            </w:r>
          </w:p>
        </w:tc>
        <w:tc>
          <w:tcPr>
            <w:tcW w:w="20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8.8065</w:t>
            </w:r>
          </w:p>
        </w:tc>
        <w:tc>
          <w:tcPr>
            <w:tcW w:w="2019"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z w:val="18"/>
              </w:rPr>
              <w:t>478,394.09</w:t>
            </w:r>
          </w:p>
        </w:tc>
      </w:tr>
    </w:tbl>
    <w:p>
      <w:pPr>
        <w:spacing w:line="376" w:lineRule="auto" w:before="8"/>
        <w:ind w:left="2062" w:right="8378" w:firstLine="0"/>
        <w:jc w:val="left"/>
        <w:rPr>
          <w:rFonts w:ascii="宋体" w:hAnsi="宋体" w:cs="宋体" w:eastAsia="宋体" w:hint="default"/>
          <w:sz w:val="18"/>
          <w:szCs w:val="18"/>
        </w:rPr>
      </w:pPr>
      <w:r>
        <w:rPr/>
        <w:pict>
          <v:group style="position:absolute;margin-left:79.704002pt;margin-top:-23.408298pt;width:450.2pt;height:5.4pt;mso-position-horizontal-relative:page;mso-position-vertical-relative:paragraph;z-index:-1277488" coordorigin="1594,-468" coordsize="9004,108">
            <v:shape style="position:absolute;left:1594;top:-468;width:2965;height:108" type="#_x0000_t75" stroked="false">
              <v:imagedata r:id="rId481" o:title=""/>
            </v:shape>
            <v:shape style="position:absolute;left:4535;top:-372;width:2033;height:12" type="#_x0000_t75" stroked="false">
              <v:imagedata r:id="rId478" o:title=""/>
            </v:shape>
            <v:shape style="position:absolute;left:6553;top:-372;width:2030;height:12" type="#_x0000_t75" stroked="false">
              <v:imagedata r:id="rId482" o:title=""/>
            </v:shape>
            <v:shape style="position:absolute;left:8569;top:-370;width:2029;height:10" type="#_x0000_t75" stroked="false">
              <v:imagedata r:id="rId480" o:title=""/>
            </v:shape>
            <w10:wrap type="none"/>
          </v:group>
        </w:pict>
      </w:r>
      <w:r>
        <w:rPr/>
        <w:pict>
          <v:shape style="position:absolute;margin-left:163.220001pt;margin-top:42.471722pt;width:.48pt;height:.12pt;mso-position-horizontal-relative:page;mso-position-vertical-relative:paragraph;z-index:-1277464" type="#_x0000_t75" stroked="false">
            <v:imagedata r:id="rId483" o:title=""/>
          </v:shape>
        </w:pict>
      </w:r>
      <w:r>
        <w:rPr/>
        <w:pict>
          <v:shape style="position:absolute;margin-left:350.470001pt;margin-top:42.471722pt;width:.48001pt;height:.12pt;mso-position-horizontal-relative:page;mso-position-vertical-relative:paragraph;z-index:-1277440" type="#_x0000_t75" stroked="false">
            <v:imagedata r:id="rId483" o:title=""/>
          </v:shape>
        </w:pict>
      </w:r>
      <w:r>
        <w:rPr/>
        <w:pict>
          <v:group style="position:absolute;margin-left:163.699997pt;margin-top:58.31168pt;width:366.2pt;height:.5pt;mso-position-horizontal-relative:page;mso-position-vertical-relative:paragraph;z-index:-1277416" coordorigin="3274,1166" coordsize="7324,10">
            <v:shape style="position:absolute;left:3274;top:1166;width:5625;height:10" type="#_x0000_t75" stroked="false">
              <v:imagedata r:id="rId484" o:title=""/>
            </v:shape>
            <v:shape style="position:absolute;left:8894;top:1166;width:1704;height:10" type="#_x0000_t75" stroked="false">
              <v:imagedata r:id="rId485" o:title=""/>
            </v:shape>
            <w10:wrap type="none"/>
          </v:group>
        </w:pict>
      </w:r>
      <w:r>
        <w:rPr/>
        <w:pict>
          <v:group style="position:absolute;margin-left:79.704002pt;margin-top:75.711739pt;width:450.2pt;height:.5pt;mso-position-horizontal-relative:page;mso-position-vertical-relative:paragraph;z-index:-1277392" coordorigin="1594,1514" coordsize="9004,10">
            <v:shape style="position:absolute;left:1594;top:1514;width:7305;height:10" type="#_x0000_t75" stroked="false">
              <v:imagedata r:id="rId486" o:title=""/>
            </v:shape>
            <v:shape style="position:absolute;left:8894;top:1514;width:1704;height:10" type="#_x0000_t75" stroked="false">
              <v:imagedata r:id="rId487" o:title=""/>
            </v:shape>
            <w10:wrap type="none"/>
          </v:group>
        </w:pict>
      </w:r>
      <w:r>
        <w:rPr/>
        <w:pict>
          <v:group style="position:absolute;margin-left:79.704002pt;margin-top:92.98774pt;width:450.2pt;height:.5pt;mso-position-horizontal-relative:page;mso-position-vertical-relative:paragraph;z-index:-1277368" coordorigin="1594,1860" coordsize="9004,10">
            <v:shape style="position:absolute;left:1594;top:1860;width:7305;height:10" type="#_x0000_t75" stroked="false">
              <v:imagedata r:id="rId486" o:title=""/>
            </v:shape>
            <v:shape style="position:absolute;left:8894;top:1860;width:1704;height:10" type="#_x0000_t75" stroked="false">
              <v:imagedata r:id="rId487" o:title=""/>
            </v:shape>
            <w10:wrap type="none"/>
          </v:group>
        </w:pict>
      </w:r>
      <w:r>
        <w:rPr/>
        <w:pict>
          <v:group style="position:absolute;margin-left:79.704002pt;margin-top:110.267738pt;width:450.2pt;height:.5pt;mso-position-horizontal-relative:page;mso-position-vertical-relative:paragraph;z-index:-1277344" coordorigin="1594,2205" coordsize="9004,10">
            <v:shape style="position:absolute;left:1594;top:2205;width:7305;height:10" type="#_x0000_t75" stroked="false">
              <v:imagedata r:id="rId486" o:title=""/>
            </v:shape>
            <v:shape style="position:absolute;left:8894;top:2205;width:1704;height:10" type="#_x0000_t75" stroked="false">
              <v:imagedata r:id="rId487" o:title=""/>
            </v:shape>
            <w10:wrap type="none"/>
          </v:group>
        </w:pic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．预付款项</w:t>
      </w:r>
      <w:r>
        <w:rPr>
          <w:rFonts w:ascii="宋体" w:hAnsi="宋体" w:cs="宋体" w:eastAsia="宋体" w:hint="default"/>
          <w:b/>
          <w:bCs/>
          <w:w w:val="99"/>
          <w:sz w:val="18"/>
          <w:szCs w:val="18"/>
        </w:rPr>
        <w:t> </w:t>
      </w:r>
      <w:r>
        <w:rPr>
          <w:rFonts w:ascii="宋体" w:hAnsi="宋体" w:cs="宋体" w:eastAsia="宋体" w:hint="default"/>
          <w:b/>
          <w:bCs/>
          <w:sz w:val="18"/>
          <w:szCs w:val="18"/>
        </w:rPr>
        <w:t>余额及其账龄分析</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1690"/>
        <w:gridCol w:w="1899"/>
        <w:gridCol w:w="1846"/>
        <w:gridCol w:w="1889"/>
        <w:gridCol w:w="1694"/>
      </w:tblGrid>
      <w:tr>
        <w:trPr>
          <w:trHeight w:val="336" w:hRule="exact"/>
        </w:trPr>
        <w:tc>
          <w:tcPr>
            <w:tcW w:w="1690"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45"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584"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48" w:hRule="exact"/>
        </w:trPr>
        <w:tc>
          <w:tcPr>
            <w:tcW w:w="1690" w:type="dxa"/>
            <w:vMerge/>
            <w:tcBorders>
              <w:left w:val="nil" w:sz="6" w:space="0" w:color="auto"/>
              <w:bottom w:val="nil" w:sz="6" w:space="0" w:color="auto"/>
              <w:right w:val="single" w:sz="4" w:space="0" w:color="000000"/>
            </w:tcBorders>
          </w:tcPr>
          <w:p>
            <w:pPr/>
          </w:p>
        </w:tc>
        <w:tc>
          <w:tcPr>
            <w:tcW w:w="1899"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58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57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r>
      <w:tr>
        <w:trPr>
          <w:trHeight w:val="352" w:hRule="exact"/>
        </w:trPr>
        <w:tc>
          <w:tcPr>
            <w:tcW w:w="1690"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899"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33,160,928.16</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z w:val="18"/>
              </w:rPr>
              <w:t>99.62</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3,267,421.14</w:t>
            </w: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z w:val="18"/>
              </w:rPr>
              <w:t>95.54</w:t>
            </w:r>
          </w:p>
        </w:tc>
      </w:tr>
      <w:tr>
        <w:trPr>
          <w:trHeight w:val="342" w:hRule="exact"/>
        </w:trPr>
        <w:tc>
          <w:tcPr>
            <w:tcW w:w="169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899"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8"/>
                <w:szCs w:val="18"/>
              </w:rPr>
            </w:pPr>
            <w:r>
              <w:rPr>
                <w:rFonts w:ascii="Times New Roman"/>
                <w:spacing w:val="-1"/>
                <w:sz w:val="18"/>
              </w:rPr>
              <w:t>60,158.01</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0"/>
              <w:jc w:val="right"/>
              <w:rPr>
                <w:rFonts w:ascii="Times New Roman" w:hAnsi="Times New Roman" w:cs="Times New Roman" w:eastAsia="Times New Roman" w:hint="default"/>
                <w:sz w:val="18"/>
                <w:szCs w:val="18"/>
              </w:rPr>
            </w:pPr>
            <w:r>
              <w:rPr>
                <w:rFonts w:ascii="Times New Roman"/>
                <w:spacing w:val="-1"/>
                <w:sz w:val="18"/>
              </w:rPr>
              <w:t>0.18</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z w:val="18"/>
              </w:rPr>
              <w:t>152,595.72</w:t>
            </w: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8"/>
                <w:szCs w:val="18"/>
              </w:rPr>
            </w:pPr>
            <w:r>
              <w:rPr>
                <w:rFonts w:ascii="Times New Roman"/>
                <w:spacing w:val="-1"/>
                <w:sz w:val="18"/>
              </w:rPr>
              <w:t>4.46</w:t>
            </w:r>
          </w:p>
        </w:tc>
      </w:tr>
      <w:tr>
        <w:trPr>
          <w:trHeight w:val="355" w:hRule="exact"/>
        </w:trPr>
        <w:tc>
          <w:tcPr>
            <w:tcW w:w="1690"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8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0"/>
              <w:jc w:val="right"/>
              <w:rPr>
                <w:rFonts w:ascii="Times New Roman" w:hAnsi="Times New Roman" w:cs="Times New Roman" w:eastAsia="Times New Roman" w:hint="default"/>
                <w:sz w:val="18"/>
                <w:szCs w:val="18"/>
              </w:rPr>
            </w:pPr>
            <w:r>
              <w:rPr>
                <w:rFonts w:ascii="Times New Roman"/>
                <w:spacing w:val="-1"/>
                <w:w w:val="95"/>
                <w:sz w:val="18"/>
              </w:rPr>
              <w:t>59,611.47</w:t>
            </w:r>
          </w:p>
        </w:tc>
        <w:tc>
          <w:tcPr>
            <w:tcW w:w="18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1"/>
              <w:jc w:val="right"/>
              <w:rPr>
                <w:rFonts w:ascii="Times New Roman" w:hAnsi="Times New Roman" w:cs="Times New Roman" w:eastAsia="Times New Roman" w:hint="default"/>
                <w:sz w:val="18"/>
                <w:szCs w:val="18"/>
              </w:rPr>
            </w:pPr>
            <w:r>
              <w:rPr>
                <w:rFonts w:ascii="Times New Roman"/>
                <w:sz w:val="18"/>
              </w:rPr>
              <w:t>0.18</w:t>
            </w:r>
          </w:p>
        </w:tc>
        <w:tc>
          <w:tcPr>
            <w:tcW w:w="1889" w:type="dxa"/>
            <w:tcBorders>
              <w:top w:val="nil" w:sz="6" w:space="0" w:color="auto"/>
              <w:left w:val="single" w:sz="4" w:space="0" w:color="000000"/>
              <w:bottom w:val="single" w:sz="12" w:space="0" w:color="000000"/>
              <w:right w:val="single" w:sz="4" w:space="0" w:color="000000"/>
            </w:tcBorders>
          </w:tcPr>
          <w:p>
            <w:pPr/>
          </w:p>
        </w:tc>
        <w:tc>
          <w:tcPr>
            <w:tcW w:w="1694"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898" w:footer="715" w:top="1080" w:bottom="960" w:left="0" w:right="0"/>
        </w:sectPr>
      </w:pPr>
    </w:p>
    <w:p>
      <w:pPr>
        <w:spacing w:line="240" w:lineRule="auto" w:before="2"/>
        <w:rPr>
          <w:rFonts w:ascii="宋体" w:hAnsi="宋体" w:cs="宋体" w:eastAsia="宋体" w:hint="default"/>
          <w:b/>
          <w:bCs/>
          <w:sz w:val="3"/>
          <w:szCs w:val="3"/>
        </w:rPr>
      </w:pPr>
    </w:p>
    <w:tbl>
      <w:tblPr>
        <w:tblW w:w="0" w:type="auto"/>
        <w:jc w:val="left"/>
        <w:tblInd w:w="1579" w:type="dxa"/>
        <w:tblLayout w:type="fixed"/>
        <w:tblCellMar>
          <w:top w:w="0" w:type="dxa"/>
          <w:left w:w="0" w:type="dxa"/>
          <w:bottom w:w="0" w:type="dxa"/>
          <w:right w:w="0" w:type="dxa"/>
        </w:tblCellMar>
        <w:tblLook w:val="01E0"/>
      </w:tblPr>
      <w:tblGrid>
        <w:gridCol w:w="1690"/>
        <w:gridCol w:w="1899"/>
        <w:gridCol w:w="1846"/>
        <w:gridCol w:w="1889"/>
        <w:gridCol w:w="1694"/>
      </w:tblGrid>
      <w:tr>
        <w:trPr>
          <w:trHeight w:val="358" w:hRule="exact"/>
        </w:trPr>
        <w:tc>
          <w:tcPr>
            <w:tcW w:w="1690" w:type="dxa"/>
            <w:tcBorders>
              <w:top w:val="single" w:sz="12" w:space="0" w:color="000000"/>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8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w w:val="95"/>
                <w:sz w:val="18"/>
              </w:rPr>
              <w:t>5,000.00</w:t>
            </w:r>
          </w:p>
        </w:tc>
        <w:tc>
          <w:tcPr>
            <w:tcW w:w="18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z w:val="18"/>
              </w:rPr>
              <w:t>0.02</w:t>
            </w:r>
          </w:p>
        </w:tc>
        <w:tc>
          <w:tcPr>
            <w:tcW w:w="1889"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830" w:right="0"/>
              <w:jc w:val="left"/>
              <w:rPr>
                <w:rFonts w:ascii="Times New Roman" w:hAnsi="Times New Roman" w:cs="Times New Roman" w:eastAsia="Times New Roman" w:hint="default"/>
                <w:sz w:val="18"/>
                <w:szCs w:val="18"/>
              </w:rPr>
            </w:pPr>
            <w:r>
              <w:rPr>
                <w:rFonts w:ascii="Times New Roman"/>
                <w:sz w:val="18"/>
              </w:rPr>
              <w:t>3,420,016.86</w:t>
            </w:r>
          </w:p>
        </w:tc>
        <w:tc>
          <w:tcPr>
            <w:tcW w:w="1694"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87" w:right="0"/>
              <w:jc w:val="left"/>
              <w:rPr>
                <w:rFonts w:ascii="Times New Roman" w:hAnsi="Times New Roman" w:cs="Times New Roman" w:eastAsia="Times New Roman" w:hint="default"/>
                <w:sz w:val="18"/>
                <w:szCs w:val="18"/>
              </w:rPr>
            </w:pPr>
            <w:r>
              <w:rPr>
                <w:rFonts w:ascii="Times New Roman"/>
                <w:sz w:val="18"/>
              </w:rPr>
              <w:t>100.00</w:t>
            </w:r>
          </w:p>
        </w:tc>
      </w:tr>
      <w:tr>
        <w:trPr>
          <w:trHeight w:val="355" w:hRule="exact"/>
        </w:trPr>
        <w:tc>
          <w:tcPr>
            <w:tcW w:w="1690"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2"/>
              <w:ind w:right="101"/>
              <w:jc w:val="right"/>
              <w:rPr>
                <w:rFonts w:ascii="Times New Roman" w:hAnsi="Times New Roman" w:cs="Times New Roman" w:eastAsia="Times New Roman" w:hint="default"/>
                <w:sz w:val="18"/>
                <w:szCs w:val="18"/>
              </w:rPr>
            </w:pPr>
            <w:r>
              <w:rPr>
                <w:rFonts w:ascii="Times New Roman"/>
                <w:spacing w:val="-1"/>
                <w:sz w:val="18"/>
              </w:rPr>
              <w:t>33,285,697.64</w:t>
            </w:r>
          </w:p>
        </w:tc>
        <w:tc>
          <w:tcPr>
            <w:tcW w:w="18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2"/>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889" w:type="dxa"/>
            <w:vMerge/>
            <w:tcBorders>
              <w:left w:val="single" w:sz="4" w:space="0" w:color="000000"/>
              <w:bottom w:val="single" w:sz="12" w:space="0" w:color="000000"/>
              <w:right w:val="single" w:sz="4" w:space="0" w:color="000000"/>
            </w:tcBorders>
          </w:tcPr>
          <w:p>
            <w:pPr/>
          </w:p>
        </w:tc>
        <w:tc>
          <w:tcPr>
            <w:tcW w:w="1694" w:type="dxa"/>
            <w:vMerge/>
            <w:tcBorders>
              <w:left w:val="single" w:sz="4" w:space="0" w:color="000000"/>
              <w:bottom w:val="single" w:sz="12" w:space="0" w:color="000000"/>
              <w:right w:val="nil" w:sz="6" w:space="0" w:color="auto"/>
            </w:tcBorders>
          </w:tcPr>
          <w:p>
            <w:pPr/>
          </w:p>
        </w:tc>
      </w:tr>
    </w:tbl>
    <w:p>
      <w:pPr>
        <w:spacing w:line="240" w:lineRule="auto" w:before="2"/>
        <w:rPr>
          <w:rFonts w:ascii="宋体" w:hAnsi="宋体" w:cs="宋体" w:eastAsia="宋体" w:hint="default"/>
          <w:b/>
          <w:bCs/>
          <w:sz w:val="16"/>
          <w:szCs w:val="16"/>
        </w:rPr>
      </w:pPr>
    </w:p>
    <w:p>
      <w:pPr>
        <w:spacing w:before="44"/>
        <w:ind w:left="2062" w:right="1306" w:firstLine="0"/>
        <w:jc w:val="left"/>
        <w:rPr>
          <w:rFonts w:ascii="宋体" w:hAnsi="宋体" w:cs="宋体" w:eastAsia="宋体" w:hint="default"/>
          <w:sz w:val="18"/>
          <w:szCs w:val="18"/>
        </w:rPr>
      </w:pPr>
      <w:r>
        <w:rPr/>
        <w:pict>
          <v:shape style="position:absolute;margin-left:163.220001pt;margin-top:-46.228302pt;width:.48pt;height:.12pt;mso-position-horizontal-relative:page;mso-position-vertical-relative:paragraph;z-index:-1276912" type="#_x0000_t75" stroked="false">
            <v:imagedata r:id="rId489" o:title=""/>
          </v:shape>
        </w:pict>
      </w:r>
      <w:r>
        <w:rPr/>
        <w:pict>
          <v:shape style="position:absolute;margin-left:258.170013pt;margin-top:-46.228302pt;width:.48001pt;height:.12pt;mso-position-horizontal-relative:page;mso-position-vertical-relative:paragraph;z-index:-1276888" type="#_x0000_t75" stroked="false">
            <v:imagedata r:id="rId489" o:title=""/>
          </v:shape>
        </w:pict>
      </w:r>
      <w:r>
        <w:rPr/>
        <w:pict>
          <v:shape style="position:absolute;margin-left:350.470001pt;margin-top:-46.228302pt;width:.48001pt;height:.12pt;mso-position-horizontal-relative:page;mso-position-vertical-relative:paragraph;z-index:-1276864" type="#_x0000_t75" stroked="false">
            <v:imagedata r:id="rId489" o:title=""/>
          </v:shape>
        </w:pict>
      </w:r>
      <w:r>
        <w:rPr/>
        <w:pict>
          <v:shape style="position:absolute;margin-left:444.940002pt;margin-top:-46.228302pt;width:.47998pt;height:.12pt;mso-position-horizontal-relative:page;mso-position-vertical-relative:paragraph;z-index:-1276840" type="#_x0000_t75" stroked="false">
            <v:imagedata r:id="rId489" o:title=""/>
          </v:shape>
        </w:pict>
      </w:r>
      <w:r>
        <w:rPr/>
        <w:pict>
          <v:group style="position:absolute;margin-left:79.704002pt;margin-top:-29.428343pt;width:450.2pt;height:.5pt;mso-position-horizontal-relative:page;mso-position-vertical-relative:paragraph;z-index:-1276816" coordorigin="1594,-589" coordsize="9004,10">
            <v:shape style="position:absolute;left:1594;top:-589;width:7305;height:10" type="#_x0000_t75" stroked="false">
              <v:imagedata r:id="rId486" o:title=""/>
            </v:shape>
            <v:shape style="position:absolute;left:8894;top:-589;width:1704;height:10" type="#_x0000_t75" stroked="false">
              <v:imagedata r:id="rId487" o:title=""/>
            </v:shape>
            <w10:wrap type="none"/>
          </v:group>
        </w:pict>
      </w:r>
      <w:r>
        <w:rPr>
          <w:rFonts w:ascii="宋体" w:hAnsi="宋体" w:cs="宋体" w:eastAsia="宋体" w:hint="default"/>
          <w:sz w:val="18"/>
          <w:szCs w:val="18"/>
        </w:rPr>
        <w:t>注：</w:t>
      </w:r>
    </w:p>
    <w:p>
      <w:pPr>
        <w:spacing w:line="232" w:lineRule="exact" w:before="62"/>
        <w:ind w:left="1702" w:right="1399"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）报告期末预付款项较上期末增加</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29,865,680.78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元，主要因子公司北京智威宇讯科技有公司预付土地开发 款；</w:t>
      </w:r>
    </w:p>
    <w:p>
      <w:pPr>
        <w:spacing w:before="17"/>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）报告期末预付款项中无预付持本公司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line="264" w:lineRule="auto" w:before="24"/>
        <w:ind w:left="2062" w:right="6674" w:firstLine="0"/>
        <w:jc w:val="left"/>
        <w:rPr>
          <w:rFonts w:ascii="宋体" w:hAnsi="宋体" w:cs="宋体" w:eastAsia="宋体" w:hint="default"/>
          <w:sz w:val="18"/>
          <w:szCs w:val="18"/>
        </w:rPr>
      </w:pPr>
      <w:r>
        <w:rPr/>
        <w:pict>
          <v:shape style="position:absolute;margin-left:251.449997pt;margin-top:37.391705pt;width:.48pt;height:.12pt;mso-position-horizontal-relative:page;mso-position-vertical-relative:paragraph;z-index:-1276792" type="#_x0000_t75" stroked="false">
            <v:imagedata r:id="rId489" o:title=""/>
          </v:shape>
        </w:pict>
      </w:r>
      <w:r>
        <w:rPr/>
        <w:pict>
          <v:shape style="position:absolute;margin-left:331.869995pt;margin-top:37.391705pt;width:.47998pt;height:.12pt;mso-position-horizontal-relative:page;mso-position-vertical-relative:paragraph;z-index:-1276768" type="#_x0000_t75" stroked="false">
            <v:imagedata r:id="rId489" o:title=""/>
          </v:shape>
        </w:pict>
      </w:r>
      <w:r>
        <w:rPr/>
        <w:pict>
          <v:shape style="position:absolute;margin-left:406.390015pt;margin-top:37.391705pt;width:.48001pt;height:.12pt;mso-position-horizontal-relative:page;mso-position-vertical-relative:paragraph;z-index:-1276744" type="#_x0000_t75" stroked="false">
            <v:imagedata r:id="rId489" o:title=""/>
          </v:shape>
        </w:pict>
      </w:r>
      <w:r>
        <w:rPr/>
        <w:pict>
          <v:shape style="position:absolute;margin-left:473.859985pt;margin-top:37.391705pt;width:.48001pt;height:.12pt;mso-position-horizontal-relative:page;mso-position-vertical-relative:paragraph;z-index:-1276720" type="#_x0000_t75" stroked="false">
            <v:imagedata r:id="rId489" o:title=""/>
          </v:shape>
        </w:pict>
      </w:r>
      <w:r>
        <w:rPr/>
        <w:pict>
          <v:group style="position:absolute;margin-left:79.704002pt;margin-top:67.511726pt;width:450.2pt;height:.5pt;mso-position-horizontal-relative:page;mso-position-vertical-relative:paragraph;z-index:-1276696" coordorigin="1594,1350" coordsize="9004,10">
            <v:shape style="position:absolute;left:1594;top:1350;width:3435;height:10" type="#_x0000_t75" stroked="false">
              <v:imagedata r:id="rId390" o:title=""/>
            </v:shape>
            <v:shape style="position:absolute;left:5024;top:1350;width:1613;height:10" type="#_x0000_t75" stroked="false">
              <v:imagedata r:id="rId490" o:title=""/>
            </v:shape>
            <v:shape style="position:absolute;left:6633;top:1350;width:1495;height:10" type="#_x0000_t75" stroked="false">
              <v:imagedata r:id="rId491" o:title=""/>
            </v:shape>
            <v:shape style="position:absolute;left:8123;top:1350;width:1354;height:10" type="#_x0000_t75" stroked="false">
              <v:imagedata r:id="rId492" o:title=""/>
            </v:shape>
            <v:shape style="position:absolute;left:9472;top:1350;width:1126;height:10" type="#_x0000_t75" stroked="false">
              <v:imagedata r:id="rId493" o:title=""/>
            </v:shape>
            <w10:wrap type="none"/>
          </v:group>
        </w:pict>
      </w:r>
      <w:r>
        <w:rPr/>
        <w:pict>
          <v:group style="position:absolute;margin-left:79.704002pt;margin-top:79.511681pt;width:450.2pt;height:5.4pt;mso-position-horizontal-relative:page;mso-position-vertical-relative:paragraph;z-index:-1276672" coordorigin="1594,1590" coordsize="9004,108">
            <v:shape style="position:absolute;left:1594;top:1590;width:3454;height:108" type="#_x0000_t75" stroked="false">
              <v:imagedata r:id="rId494" o:title=""/>
            </v:shape>
            <v:shape style="position:absolute;left:5024;top:1686;width:1623;height:12" type="#_x0000_t75" stroked="false">
              <v:imagedata r:id="rId495" o:title=""/>
            </v:shape>
            <v:shape style="position:absolute;left:6633;top:1686;width:1505;height:12" type="#_x0000_t75" stroked="false">
              <v:imagedata r:id="rId496" o:title=""/>
            </v:shape>
            <v:shape style="position:absolute;left:8123;top:1686;width:1364;height:12" type="#_x0000_t75" stroked="false">
              <v:imagedata r:id="rId497" o:title=""/>
            </v:shape>
            <v:shape style="position:absolute;left:9472;top:1689;width:1126;height:10" type="#_x0000_t75" stroked="false">
              <v:imagedata r:id="rId498" o:title=""/>
            </v:shape>
            <w10:wrap type="none"/>
          </v:group>
        </w:pict>
      </w: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）报告期末无以外币标示的预付款项。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11"/>
        <w:rPr>
          <w:rFonts w:ascii="宋体" w:hAnsi="宋体" w:cs="宋体" w:eastAsia="宋体" w:hint="default"/>
          <w:b/>
          <w:bCs/>
          <w:sz w:val="12"/>
          <w:szCs w:val="12"/>
        </w:rPr>
      </w:pPr>
    </w:p>
    <w:tbl>
      <w:tblPr>
        <w:tblW w:w="0" w:type="auto"/>
        <w:jc w:val="left"/>
        <w:tblInd w:w="1579" w:type="dxa"/>
        <w:tblLayout w:type="fixed"/>
        <w:tblCellMar>
          <w:top w:w="0" w:type="dxa"/>
          <w:left w:w="0" w:type="dxa"/>
          <w:bottom w:w="0" w:type="dxa"/>
          <w:right w:w="0" w:type="dxa"/>
        </w:tblCellMar>
        <w:tblLook w:val="01E0"/>
      </w:tblPr>
      <w:tblGrid>
        <w:gridCol w:w="3454"/>
        <w:gridCol w:w="1608"/>
        <w:gridCol w:w="1490"/>
        <w:gridCol w:w="1349"/>
        <w:gridCol w:w="1116"/>
      </w:tblGrid>
      <w:tr>
        <w:trPr>
          <w:trHeight w:val="602" w:hRule="exact"/>
        </w:trPr>
        <w:tc>
          <w:tcPr>
            <w:tcW w:w="3454" w:type="dxa"/>
            <w:tcBorders>
              <w:top w:val="single" w:sz="12" w:space="0" w:color="000000"/>
              <w:left w:val="nil" w:sz="6" w:space="0" w:color="auto"/>
              <w:bottom w:val="nil" w:sz="6" w:space="0" w:color="auto"/>
              <w:right w:val="single" w:sz="4" w:space="0" w:color="000000"/>
            </w:tcBorders>
          </w:tcPr>
          <w:p>
            <w:pPr>
              <w:pStyle w:val="TableParagraph"/>
              <w:spacing w:line="240" w:lineRule="auto" w:before="161"/>
              <w:ind w:left="16"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6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4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49" w:type="dxa"/>
            <w:tcBorders>
              <w:top w:val="single" w:sz="12" w:space="0" w:color="000000"/>
              <w:left w:val="single" w:sz="4" w:space="0" w:color="000000"/>
              <w:bottom w:val="nil" w:sz="6" w:space="0" w:color="auto"/>
              <w:right w:val="single" w:sz="4" w:space="0" w:color="000000"/>
            </w:tcBorders>
          </w:tcPr>
          <w:p>
            <w:pPr>
              <w:pStyle w:val="TableParagraph"/>
              <w:spacing w:line="242" w:lineRule="auto" w:before="22"/>
              <w:ind w:left="323" w:right="127" w:hanging="195"/>
              <w:jc w:val="left"/>
              <w:rPr>
                <w:rFonts w:ascii="Times New Roman" w:hAnsi="Times New Roman" w:cs="Times New Roman" w:eastAsia="Times New Roman" w:hint="default"/>
                <w:sz w:val="18"/>
                <w:szCs w:val="18"/>
              </w:rPr>
            </w:pPr>
            <w:r>
              <w:rPr>
                <w:rFonts w:ascii="宋体" w:hAnsi="宋体" w:cs="宋体" w:eastAsia="宋体" w:hint="default"/>
                <w:sz w:val="18"/>
                <w:szCs w:val="18"/>
              </w:rPr>
              <w:t>占预付款项总 额比例</w:t>
            </w:r>
            <w:r>
              <w:rPr>
                <w:rFonts w:ascii="Times New Roman" w:hAnsi="Times New Roman" w:cs="Times New Roman" w:eastAsia="Times New Roman" w:hint="default"/>
                <w:sz w:val="18"/>
                <w:szCs w:val="18"/>
              </w:rPr>
              <w:t>%</w:t>
            </w:r>
          </w:p>
        </w:tc>
        <w:tc>
          <w:tcPr>
            <w:tcW w:w="1116" w:type="dxa"/>
            <w:tcBorders>
              <w:top w:val="single" w:sz="12" w:space="0" w:color="000000"/>
              <w:left w:val="single" w:sz="4" w:space="0" w:color="000000"/>
              <w:bottom w:val="nil" w:sz="6" w:space="0" w:color="auto"/>
              <w:right w:val="nil" w:sz="6" w:space="0" w:color="auto"/>
            </w:tcBorders>
          </w:tcPr>
          <w:p>
            <w:pPr>
              <w:pStyle w:val="TableParagraph"/>
              <w:spacing w:line="240" w:lineRule="auto" w:before="161"/>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255"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北京光谷科技园开发建设有限公司</w:t>
            </w:r>
          </w:p>
        </w:tc>
        <w:tc>
          <w:tcPr>
            <w:tcW w:w="160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土地开发预付款</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Times New Roman" w:hAnsi="Times New Roman" w:cs="Times New Roman" w:eastAsia="Times New Roman" w:hint="default"/>
                <w:sz w:val="18"/>
                <w:szCs w:val="18"/>
              </w:rPr>
            </w:pPr>
            <w:r>
              <w:rPr>
                <w:rFonts w:ascii="Times New Roman"/>
                <w:spacing w:val="-1"/>
                <w:sz w:val="18"/>
              </w:rPr>
              <w:t>25,000,000.00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470" w:right="0"/>
              <w:jc w:val="left"/>
              <w:rPr>
                <w:rFonts w:ascii="Times New Roman" w:hAnsi="Times New Roman" w:cs="Times New Roman" w:eastAsia="Times New Roman" w:hint="default"/>
                <w:sz w:val="18"/>
                <w:szCs w:val="18"/>
              </w:rPr>
            </w:pPr>
            <w:r>
              <w:rPr>
                <w:rFonts w:ascii="Times New Roman"/>
                <w:sz w:val="18"/>
              </w:rPr>
              <w:t>75.11</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71"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河南美誉商标专利事务所有限公司</w:t>
            </w:r>
          </w:p>
        </w:tc>
        <w:tc>
          <w:tcPr>
            <w:tcW w:w="1608"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预付商标代办款</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727,000.00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511" w:right="0"/>
              <w:jc w:val="left"/>
              <w:rPr>
                <w:rFonts w:ascii="Times New Roman" w:hAnsi="Times New Roman" w:cs="Times New Roman" w:eastAsia="Times New Roman" w:hint="default"/>
                <w:sz w:val="18"/>
                <w:szCs w:val="18"/>
              </w:rPr>
            </w:pPr>
            <w:r>
              <w:rPr>
                <w:rFonts w:ascii="Times New Roman"/>
                <w:sz w:val="18"/>
              </w:rPr>
              <w:t>2.18</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12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454"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single" w:sz="4" w:space="0" w:color="000000"/>
            </w:tcBorders>
          </w:tcPr>
          <w:p>
            <w:pPr/>
          </w:p>
        </w:tc>
        <w:tc>
          <w:tcPr>
            <w:tcW w:w="1490"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r>
      <w:tr>
        <w:trPr>
          <w:trHeight w:val="264"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杭州麦乐克电子科技有限公司</w:t>
            </w:r>
          </w:p>
        </w:tc>
        <w:tc>
          <w:tcPr>
            <w:tcW w:w="1608"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采购款</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567,600.00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511" w:right="0"/>
              <w:jc w:val="left"/>
              <w:rPr>
                <w:rFonts w:ascii="Times New Roman" w:hAnsi="Times New Roman" w:cs="Times New Roman" w:eastAsia="Times New Roman" w:hint="default"/>
                <w:sz w:val="18"/>
                <w:szCs w:val="18"/>
              </w:rPr>
            </w:pPr>
            <w:r>
              <w:rPr>
                <w:rFonts w:ascii="Times New Roman"/>
                <w:sz w:val="18"/>
              </w:rPr>
              <w:t>1.71</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454" w:type="dxa"/>
            <w:tcBorders>
              <w:top w:val="nil" w:sz="6" w:space="0" w:color="auto"/>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single" w:sz="4" w:space="0" w:color="000000"/>
            </w:tcBorders>
          </w:tcPr>
          <w:p>
            <w:pPr/>
          </w:p>
        </w:tc>
        <w:tc>
          <w:tcPr>
            <w:tcW w:w="1490"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45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郑州远大电力工程有限公司</w:t>
            </w:r>
          </w:p>
        </w:tc>
        <w:tc>
          <w:tcPr>
            <w:tcW w:w="16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设备款</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476,000.00</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511" w:right="0"/>
              <w:jc w:val="left"/>
              <w:rPr>
                <w:rFonts w:ascii="Times New Roman" w:hAnsi="Times New Roman" w:cs="Times New Roman" w:eastAsia="Times New Roman" w:hint="default"/>
                <w:sz w:val="18"/>
                <w:szCs w:val="18"/>
              </w:rPr>
            </w:pPr>
            <w:r>
              <w:rPr>
                <w:rFonts w:ascii="Times New Roman"/>
                <w:sz w:val="18"/>
              </w:rPr>
              <w:t>1.43</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6" w:hRule="exact"/>
        </w:trPr>
        <w:tc>
          <w:tcPr>
            <w:tcW w:w="3454"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三河建华高科有限责任公司</w:t>
            </w:r>
          </w:p>
        </w:tc>
        <w:tc>
          <w:tcPr>
            <w:tcW w:w="16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设备款</w:t>
            </w:r>
          </w:p>
        </w:tc>
        <w:tc>
          <w:tcPr>
            <w:tcW w:w="14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255,000.00</w:t>
            </w:r>
          </w:p>
        </w:tc>
        <w:tc>
          <w:tcPr>
            <w:tcW w:w="13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left="511" w:right="0"/>
              <w:jc w:val="left"/>
              <w:rPr>
                <w:rFonts w:ascii="Times New Roman" w:hAnsi="Times New Roman" w:cs="Times New Roman" w:eastAsia="Times New Roman" w:hint="default"/>
                <w:sz w:val="18"/>
                <w:szCs w:val="18"/>
              </w:rPr>
            </w:pPr>
            <w:r>
              <w:rPr>
                <w:rFonts w:ascii="Times New Roman"/>
                <w:sz w:val="18"/>
              </w:rPr>
              <w:t>0.77</w:t>
            </w:r>
          </w:p>
        </w:tc>
        <w:tc>
          <w:tcPr>
            <w:tcW w:w="1116"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57.518219pt;width:450.2pt;height:5.55pt;mso-position-horizontal-relative:page;mso-position-vertical-relative:paragraph;z-index:-1276648" coordorigin="1594,-1150" coordsize="9004,111">
            <v:shape style="position:absolute;left:1594;top:-1150;width:3454;height:110" type="#_x0000_t75" stroked="false">
              <v:imagedata r:id="rId499" o:title=""/>
            </v:shape>
            <v:shape style="position:absolute;left:5024;top:-1050;width:1613;height:10" type="#_x0000_t75" stroked="false">
              <v:imagedata r:id="rId490" o:title=""/>
            </v:shape>
            <v:shape style="position:absolute;left:6633;top:-1054;width:1505;height:14" type="#_x0000_t75" stroked="false">
              <v:imagedata r:id="rId500" o:title=""/>
            </v:shape>
            <v:shape style="position:absolute;left:8123;top:-1054;width:1364;height:14" type="#_x0000_t75" stroked="false">
              <v:imagedata r:id="rId501" o:title=""/>
            </v:shape>
            <v:shape style="position:absolute;left:9472;top:-1050;width:1126;height:10" type="#_x0000_t75" stroked="false">
              <v:imagedata r:id="rId493" o:title=""/>
            </v:shape>
            <w10:wrap type="none"/>
          </v:group>
        </w:pict>
      </w:r>
      <w:r>
        <w:rPr/>
        <w:pict>
          <v:group style="position:absolute;margin-left:79.704002pt;margin-top:-40.448338pt;width:450.2pt;height:5.55pt;mso-position-horizontal-relative:page;mso-position-vertical-relative:paragraph;z-index:-1276624" coordorigin="1594,-809" coordsize="9004,111">
            <v:shape style="position:absolute;left:1594;top:-809;width:3454;height:110" type="#_x0000_t75" stroked="false">
              <v:imagedata r:id="rId499" o:title=""/>
            </v:shape>
            <v:shape style="position:absolute;left:5024;top:-708;width:1613;height:10" type="#_x0000_t75" stroked="false">
              <v:imagedata r:id="rId502" o:title=""/>
            </v:shape>
            <v:shape style="position:absolute;left:6633;top:-713;width:1505;height:14" type="#_x0000_t75" stroked="false">
              <v:imagedata r:id="rId500" o:title=""/>
            </v:shape>
            <v:shape style="position:absolute;left:8123;top:-713;width:1364;height:14" type="#_x0000_t75" stroked="false">
              <v:imagedata r:id="rId501" o:title=""/>
            </v:shape>
            <v:shape style="position:absolute;left:9472;top:-708;width:1126;height:10" type="#_x0000_t75" stroked="false">
              <v:imagedata r:id="rId498" o:title=""/>
            </v:shape>
            <w10:wrap type="none"/>
          </v:group>
        </w:pict>
      </w:r>
      <w:r>
        <w:rPr/>
        <w:pict>
          <v:group style="position:absolute;margin-left:79.704002pt;margin-top:-23.408218pt;width:450.2pt;height:5.4pt;mso-position-horizontal-relative:page;mso-position-vertical-relative:paragraph;z-index:-1276600" coordorigin="1594,-468" coordsize="9004,108">
            <v:shape style="position:absolute;left:1594;top:-468;width:3454;height:108" type="#_x0000_t75" stroked="false">
              <v:imagedata r:id="rId494" o:title=""/>
            </v:shape>
            <v:shape style="position:absolute;left:5024;top:-372;width:1623;height:12" type="#_x0000_t75" stroked="false">
              <v:imagedata r:id="rId503" o:title=""/>
            </v:shape>
            <v:shape style="position:absolute;left:6633;top:-372;width:1505;height:12" type="#_x0000_t75" stroked="false">
              <v:imagedata r:id="rId496" o:title=""/>
            </v:shape>
            <v:shape style="position:absolute;left:8123;top:-372;width:1364;height:12" type="#_x0000_t75" stroked="false">
              <v:imagedata r:id="rId504" o:title=""/>
            </v:shape>
            <v:shape style="position:absolute;left:9472;top:-370;width:1126;height:10" type="#_x0000_t75" stroked="false">
              <v:imagedata r:id="rId498" o:title=""/>
            </v:shape>
            <w10:wrap type="none"/>
          </v:group>
        </w:pict>
      </w:r>
      <w:r>
        <w:rPr/>
        <w:pict>
          <v:shape style="position:absolute;margin-left:251.449997pt;margin-top:-1.688249pt;width:.48002pt;height:.24pt;mso-position-horizontal-relative:page;mso-position-vertical-relative:paragraph;z-index:14560" type="#_x0000_t75" stroked="false">
            <v:imagedata r:id="rId505" o:title=""/>
          </v:shape>
        </w:pict>
      </w:r>
      <w:r>
        <w:rPr/>
        <w:pict>
          <v:shape style="position:absolute;margin-left:406.390015pt;margin-top:-1.688249pt;width:.48003pt;height:.24pt;mso-position-horizontal-relative:page;mso-position-vertical-relative:paragraph;z-index:14584" type="#_x0000_t75" stroked="false">
            <v:imagedata r:id="rId505" o:title=""/>
          </v:shape>
        </w:pict>
      </w:r>
      <w:r>
        <w:rPr/>
        <w:pict>
          <v:shape style="position:absolute;margin-left:473.859985pt;margin-top:-1.688249pt;width:.48003pt;height:.24pt;mso-position-horizontal-relative:page;mso-position-vertical-relative:paragraph;z-index:14608" type="#_x0000_t75" stroked="false">
            <v:imagedata r:id="rId505" o:title=""/>
          </v:shape>
        </w:pict>
      </w:r>
      <w:r>
        <w:rPr>
          <w:rFonts w:ascii="宋体" w:hAnsi="宋体" w:cs="宋体" w:eastAsia="宋体" w:hint="default"/>
          <w:sz w:val="18"/>
          <w:szCs w:val="18"/>
        </w:rPr>
        <w:t>注：</w:t>
      </w:r>
    </w:p>
    <w:p>
      <w:pPr>
        <w:spacing w:line="240" w:lineRule="exact" w:before="40"/>
        <w:ind w:left="2062" w:right="130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报告期末预付款项前五名债务人欠款金额合计为 </w:t>
      </w:r>
      <w:r>
        <w:rPr>
          <w:rFonts w:ascii="Times New Roman" w:hAnsi="Times New Roman" w:cs="Times New Roman" w:eastAsia="Times New Roman" w:hint="default"/>
          <w:sz w:val="18"/>
          <w:szCs w:val="18"/>
        </w:rPr>
        <w:t>27,025,600.00 </w:t>
      </w:r>
      <w:r>
        <w:rPr>
          <w:rFonts w:ascii="宋体" w:hAnsi="宋体" w:cs="宋体" w:eastAsia="宋体" w:hint="default"/>
          <w:sz w:val="18"/>
          <w:szCs w:val="18"/>
        </w:rPr>
        <w:t>元，占预付款项总额的 </w:t>
      </w:r>
      <w:r>
        <w:rPr>
          <w:rFonts w:ascii="Times New Roman" w:hAnsi="Times New Roman" w:cs="Times New Roman" w:eastAsia="Times New Roman" w:hint="default"/>
          <w:sz w:val="18"/>
          <w:szCs w:val="18"/>
        </w:rPr>
        <w:t>81.20%</w:t>
      </w:r>
      <w:r>
        <w:rPr>
          <w:rFonts w:ascii="宋体" w:hAnsi="宋体" w:cs="宋体" w:eastAsia="宋体" w:hint="default"/>
          <w:sz w:val="18"/>
          <w:szCs w:val="18"/>
        </w:rPr>
        <w:t>，账龄均为</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w:t>
      </w:r>
    </w:p>
    <w:p>
      <w:pPr>
        <w:spacing w:line="226"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年以内。</w:t>
      </w:r>
    </w:p>
    <w:p>
      <w:pPr>
        <w:spacing w:line="376" w:lineRule="auto" w:before="38"/>
        <w:ind w:left="2062" w:right="865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．其他应收款</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p>
      <w:pPr>
        <w:spacing w:line="4231" w:lineRule="exact"/>
        <w:ind w:left="1565" w:right="0" w:firstLine="0"/>
        <w:rPr>
          <w:rFonts w:ascii="宋体" w:hAnsi="宋体" w:cs="宋体" w:eastAsia="宋体" w:hint="default"/>
          <w:sz w:val="20"/>
          <w:szCs w:val="20"/>
        </w:rPr>
      </w:pPr>
      <w:r>
        <w:rPr>
          <w:rFonts w:ascii="宋体" w:hAnsi="宋体" w:cs="宋体" w:eastAsia="宋体" w:hint="default"/>
          <w:position w:val="-84"/>
          <w:sz w:val="20"/>
          <w:szCs w:val="20"/>
        </w:rPr>
        <w:pict>
          <v:group style="width:452.4pt;height:211.6pt;mso-position-horizontal-relative:char;mso-position-vertical-relative:line" coordorigin="0,0" coordsize="9048,4232">
            <v:group style="position:absolute;left:29;top:14;width:1736;height:2" coordorigin="29,14" coordsize="1736,2">
              <v:shape style="position:absolute;left:29;top:14;width:1736;height:2" coordorigin="29,14" coordsize="1736,0" path="m29,14l1764,14e" filled="false" stroked="true" strokeweight="1.44pt" strokecolor="#000000">
                <v:path arrowok="t"/>
              </v:shape>
              <v:shape style="position:absolute;left:1764;top:29;width:10;height:2" type="#_x0000_t75" stroked="false">
                <v:imagedata r:id="rId506" o:title=""/>
              </v:shape>
            </v:group>
            <v:group style="position:absolute;left:1764;top:14;width:29;height:2" coordorigin="1764,14" coordsize="29,2">
              <v:shape style="position:absolute;left:1764;top:14;width:29;height:2" coordorigin="1764,14" coordsize="29,0" path="m1764,14l1793,14e" filled="false" stroked="true" strokeweight="1.44pt" strokecolor="#000000">
                <v:path arrowok="t"/>
              </v:shape>
            </v:group>
            <v:group style="position:absolute;left:1793;top:14;width:3628;height:2" coordorigin="1793,14" coordsize="3628,2">
              <v:shape style="position:absolute;left:1793;top:14;width:3628;height:2" coordorigin="1793,14" coordsize="3628,0" path="m1793,14l5420,14e" filled="false" stroked="true" strokeweight="1.44pt" strokecolor="#000000">
                <v:path arrowok="t"/>
              </v:shape>
              <v:shape style="position:absolute;left:5420;top:29;width:10;height:2" type="#_x0000_t75" stroked="false">
                <v:imagedata r:id="rId506" o:title=""/>
              </v:shape>
            </v:group>
            <v:group style="position:absolute;left:5420;top:14;width:29;height:2" coordorigin="5420,14" coordsize="29,2">
              <v:shape style="position:absolute;left:5420;top:14;width:29;height:2" coordorigin="5420,14" coordsize="29,0" path="m5420,14l5449,14e" filled="false" stroked="true" strokeweight="1.44pt" strokecolor="#000000">
                <v:path arrowok="t"/>
              </v:shape>
            </v:group>
            <v:group style="position:absolute;left:5449;top:14;width:3584;height:2" coordorigin="5449,14" coordsize="3584,2">
              <v:shape style="position:absolute;left:5449;top:14;width:3584;height:2" coordorigin="5449,14" coordsize="3584,0" path="m5449,14l9033,14e" filled="false" stroked="true" strokeweight="1.44pt" strokecolor="#000000">
                <v:path arrowok="t"/>
              </v:shape>
            </v:group>
            <v:group style="position:absolute;left:1764;top:31;width:10;height:20" coordorigin="1764,31" coordsize="10,20">
              <v:shape style="position:absolute;left:1764;top:31;width:10;height:20" coordorigin="1764,31" coordsize="10,20" path="m1764,50l1774,50,1774,31,1764,31,1764,50xe" filled="true" fillcolor="#000000" stroked="false">
                <v:path arrowok="t"/>
                <v:fill type="solid"/>
              </v:shape>
            </v:group>
            <v:group style="position:absolute;left:1764;top:50;width:10;height:20" coordorigin="1764,50" coordsize="10,20">
              <v:shape style="position:absolute;left:1764;top:50;width:10;height:20" coordorigin="1764,50" coordsize="10,20" path="m1764,70l1774,70,1774,50,1764,50,1764,70xe" filled="true" fillcolor="#000000" stroked="false">
                <v:path arrowok="t"/>
                <v:fill type="solid"/>
              </v:shape>
            </v:group>
            <v:group style="position:absolute;left:1764;top:70;width:10;height:20" coordorigin="1764,70" coordsize="10,20">
              <v:shape style="position:absolute;left:1764;top:70;width:10;height:20" coordorigin="1764,70" coordsize="10,20" path="m1764,89l1774,89,1774,70,1764,70,1764,89xe" filled="true" fillcolor="#000000" stroked="false">
                <v:path arrowok="t"/>
                <v:fill type="solid"/>
              </v:shape>
            </v:group>
            <v:group style="position:absolute;left:1764;top:89;width:10;height:20" coordorigin="1764,89" coordsize="10,20">
              <v:shape style="position:absolute;left:1764;top:89;width:10;height:20" coordorigin="1764,89" coordsize="10,20" path="m1764,108l1774,108,1774,89,1764,89,1764,108xe" filled="true" fillcolor="#000000" stroked="false">
                <v:path arrowok="t"/>
                <v:fill type="solid"/>
              </v:shape>
            </v:group>
            <v:group style="position:absolute;left:1764;top:108;width:10;height:20" coordorigin="1764,108" coordsize="10,20">
              <v:shape style="position:absolute;left:1764;top:108;width:10;height:20" coordorigin="1764,108" coordsize="10,20" path="m1764,127l1774,127,1774,108,1764,108,1764,127xe" filled="true" fillcolor="#000000" stroked="false">
                <v:path arrowok="t"/>
                <v:fill type="solid"/>
              </v:shape>
            </v:group>
            <v:group style="position:absolute;left:1764;top:127;width:10;height:20" coordorigin="1764,127" coordsize="10,20">
              <v:shape style="position:absolute;left:1764;top:127;width:10;height:20" coordorigin="1764,127" coordsize="10,20" path="m1764,146l1774,146,1774,127,1764,127,1764,146xe" filled="true" fillcolor="#000000" stroked="false">
                <v:path arrowok="t"/>
                <v:fill type="solid"/>
              </v:shape>
            </v:group>
            <v:group style="position:absolute;left:1764;top:146;width:10;height:20" coordorigin="1764,146" coordsize="10,20">
              <v:shape style="position:absolute;left:1764;top:146;width:10;height:20" coordorigin="1764,146" coordsize="10,20" path="m1764,166l1774,166,1774,146,1764,146,1764,166xe" filled="true" fillcolor="#000000" stroked="false">
                <v:path arrowok="t"/>
                <v:fill type="solid"/>
              </v:shape>
            </v:group>
            <v:group style="position:absolute;left:1764;top:166;width:10;height:20" coordorigin="1764,166" coordsize="10,20">
              <v:shape style="position:absolute;left:1764;top:166;width:10;height:20" coordorigin="1764,166" coordsize="10,20" path="m1764,185l1774,185,1774,166,1764,166,1764,185xe" filled="true" fillcolor="#000000" stroked="false">
                <v:path arrowok="t"/>
                <v:fill type="solid"/>
              </v:shape>
            </v:group>
            <v:group style="position:absolute;left:1764;top:185;width:10;height:20" coordorigin="1764,185" coordsize="10,20">
              <v:shape style="position:absolute;left:1764;top:185;width:10;height:20" coordorigin="1764,185" coordsize="10,20" path="m1764,204l1774,204,1774,185,1764,185,1764,204xe" filled="true" fillcolor="#000000" stroked="false">
                <v:path arrowok="t"/>
                <v:fill type="solid"/>
              </v:shape>
            </v:group>
            <v:group style="position:absolute;left:1764;top:204;width:10;height:20" coordorigin="1764,204" coordsize="10,20">
              <v:shape style="position:absolute;left:1764;top:204;width:10;height:20" coordorigin="1764,204" coordsize="10,20" path="m1764,223l1774,223,1774,204,1764,204,1764,223xe" filled="true" fillcolor="#000000" stroked="false">
                <v:path arrowok="t"/>
                <v:fill type="solid"/>
              </v:shape>
            </v:group>
            <v:group style="position:absolute;left:1764;top:223;width:10;height:20" coordorigin="1764,223" coordsize="10,20">
              <v:shape style="position:absolute;left:1764;top:223;width:10;height:20" coordorigin="1764,223" coordsize="10,20" path="m1764,242l1774,242,1774,223,1764,223,1764,242xe" filled="true" fillcolor="#000000" stroked="false">
                <v:path arrowok="t"/>
                <v:fill type="solid"/>
              </v:shape>
            </v:group>
            <v:group style="position:absolute;left:1764;top:242;width:10;height:20" coordorigin="1764,242" coordsize="10,20">
              <v:shape style="position:absolute;left:1764;top:242;width:10;height:20" coordorigin="1764,242" coordsize="10,20" path="m1764,262l1774,262,1774,242,1764,242,1764,262xe" filled="true" fillcolor="#000000" stroked="false">
                <v:path arrowok="t"/>
                <v:fill type="solid"/>
              </v:shape>
            </v:group>
            <v:group style="position:absolute;left:1764;top:262;width:10;height:20" coordorigin="1764,262" coordsize="10,20">
              <v:shape style="position:absolute;left:1764;top:262;width:10;height:20" coordorigin="1764,262" coordsize="10,20" path="m1764,281l1774,281,1774,262,1764,262,1764,281xe" filled="true" fillcolor="#000000" stroked="false">
                <v:path arrowok="t"/>
                <v:fill type="solid"/>
              </v:shape>
            </v:group>
            <v:group style="position:absolute;left:1764;top:281;width:10;height:20" coordorigin="1764,281" coordsize="10,20">
              <v:shape style="position:absolute;left:1764;top:281;width:10;height:20" coordorigin="1764,281" coordsize="10,20" path="m1764,300l1774,300,1774,281,1764,281,1764,300xe" filled="true" fillcolor="#000000" stroked="false">
                <v:path arrowok="t"/>
                <v:fill type="solid"/>
              </v:shape>
            </v:group>
            <v:group style="position:absolute;left:1764;top:300;width:10;height:20" coordorigin="1764,300" coordsize="10,20">
              <v:shape style="position:absolute;left:1764;top:300;width:10;height:20" coordorigin="1764,300" coordsize="10,20" path="m1764,319l1774,319,1774,300,1764,300,1764,319xe" filled="true" fillcolor="#000000" stroked="false">
                <v:path arrowok="t"/>
                <v:fill type="solid"/>
              </v:shape>
            </v:group>
            <v:group style="position:absolute;left:1764;top:319;width:10;height:20" coordorigin="1764,319" coordsize="10,20">
              <v:shape style="position:absolute;left:1764;top:319;width:10;height:20" coordorigin="1764,319" coordsize="10,20" path="m1764,338l1774,338,1774,319,1764,319,1764,338xe" filled="true" fillcolor="#000000" stroked="false">
                <v:path arrowok="t"/>
                <v:fill type="solid"/>
              </v:shape>
            </v:group>
            <v:group style="position:absolute;left:1764;top:338;width:10;height:20" coordorigin="1764,338" coordsize="10,20">
              <v:shape style="position:absolute;left:1764;top:338;width:10;height:20" coordorigin="1764,338" coordsize="10,20" path="m1764,358l1774,358,1774,338,1764,338,1764,358xe" filled="true" fillcolor="#000000" stroked="false">
                <v:path arrowok="t"/>
                <v:fill type="solid"/>
              </v:shape>
            </v:group>
            <v:group style="position:absolute;left:1764;top:364;width:10;height:2" coordorigin="1764,364" coordsize="10,2">
              <v:shape style="position:absolute;left:1764;top:364;width:10;height:2" coordorigin="1764,364" coordsize="10,0" path="m1764,364l1774,364e" filled="false" stroked="true" strokeweight=".600010pt" strokecolor="#000000">
                <v:path arrowok="t"/>
              </v:shape>
            </v:group>
            <v:group style="position:absolute;left:5420;top:31;width:10;height:20" coordorigin="5420,31" coordsize="10,20">
              <v:shape style="position:absolute;left:5420;top:31;width:10;height:20" coordorigin="5420,31" coordsize="10,20" path="m5420,50l5430,50,5430,31,5420,31,5420,50xe" filled="true" fillcolor="#000000" stroked="false">
                <v:path arrowok="t"/>
                <v:fill type="solid"/>
              </v:shape>
            </v:group>
            <v:group style="position:absolute;left:5420;top:50;width:10;height:20" coordorigin="5420,50" coordsize="10,20">
              <v:shape style="position:absolute;left:5420;top:50;width:10;height:20" coordorigin="5420,50" coordsize="10,20" path="m5420,70l5430,70,5430,50,5420,50,5420,70xe" filled="true" fillcolor="#000000" stroked="false">
                <v:path arrowok="t"/>
                <v:fill type="solid"/>
              </v:shape>
            </v:group>
            <v:group style="position:absolute;left:5420;top:70;width:10;height:20" coordorigin="5420,70" coordsize="10,20">
              <v:shape style="position:absolute;left:5420;top:70;width:10;height:20" coordorigin="5420,70" coordsize="10,20" path="m5420,89l5430,89,5430,70,5420,70,5420,89xe" filled="true" fillcolor="#000000" stroked="false">
                <v:path arrowok="t"/>
                <v:fill type="solid"/>
              </v:shape>
            </v:group>
            <v:group style="position:absolute;left:5420;top:89;width:10;height:20" coordorigin="5420,89" coordsize="10,20">
              <v:shape style="position:absolute;left:5420;top:89;width:10;height:20" coordorigin="5420,89" coordsize="10,20" path="m5420,108l5430,108,5430,89,5420,89,5420,108xe" filled="true" fillcolor="#000000" stroked="false">
                <v:path arrowok="t"/>
                <v:fill type="solid"/>
              </v:shape>
            </v:group>
            <v:group style="position:absolute;left:5420;top:108;width:10;height:20" coordorigin="5420,108" coordsize="10,20">
              <v:shape style="position:absolute;left:5420;top:108;width:10;height:20" coordorigin="5420,108" coordsize="10,20" path="m5420,127l5430,127,5430,108,5420,108,5420,127xe" filled="true" fillcolor="#000000" stroked="false">
                <v:path arrowok="t"/>
                <v:fill type="solid"/>
              </v:shape>
            </v:group>
            <v:group style="position:absolute;left:5420;top:127;width:10;height:20" coordorigin="5420,127" coordsize="10,20">
              <v:shape style="position:absolute;left:5420;top:127;width:10;height:20" coordorigin="5420,127" coordsize="10,20" path="m5420,146l5430,146,5430,127,5420,127,5420,146xe" filled="true" fillcolor="#000000" stroked="false">
                <v:path arrowok="t"/>
                <v:fill type="solid"/>
              </v:shape>
            </v:group>
            <v:group style="position:absolute;left:5420;top:146;width:10;height:20" coordorigin="5420,146" coordsize="10,20">
              <v:shape style="position:absolute;left:5420;top:146;width:10;height:20" coordorigin="5420,146" coordsize="10,20" path="m5420,166l5430,166,5430,146,5420,146,5420,166xe" filled="true" fillcolor="#000000" stroked="false">
                <v:path arrowok="t"/>
                <v:fill type="solid"/>
              </v:shape>
            </v:group>
            <v:group style="position:absolute;left:5420;top:166;width:10;height:20" coordorigin="5420,166" coordsize="10,20">
              <v:shape style="position:absolute;left:5420;top:166;width:10;height:20" coordorigin="5420,166" coordsize="10,20" path="m5420,185l5430,185,5430,166,5420,166,5420,185xe" filled="true" fillcolor="#000000" stroked="false">
                <v:path arrowok="t"/>
                <v:fill type="solid"/>
              </v:shape>
            </v:group>
            <v:group style="position:absolute;left:5420;top:185;width:10;height:20" coordorigin="5420,185" coordsize="10,20">
              <v:shape style="position:absolute;left:5420;top:185;width:10;height:20" coordorigin="5420,185" coordsize="10,20" path="m5420,204l5430,204,5430,185,5420,185,5420,204xe" filled="true" fillcolor="#000000" stroked="false">
                <v:path arrowok="t"/>
                <v:fill type="solid"/>
              </v:shape>
            </v:group>
            <v:group style="position:absolute;left:5420;top:204;width:10;height:20" coordorigin="5420,204" coordsize="10,20">
              <v:shape style="position:absolute;left:5420;top:204;width:10;height:20" coordorigin="5420,204" coordsize="10,20" path="m5420,223l5430,223,5430,204,5420,204,5420,223xe" filled="true" fillcolor="#000000" stroked="false">
                <v:path arrowok="t"/>
                <v:fill type="solid"/>
              </v:shape>
            </v:group>
            <v:group style="position:absolute;left:5420;top:223;width:10;height:20" coordorigin="5420,223" coordsize="10,20">
              <v:shape style="position:absolute;left:5420;top:223;width:10;height:20" coordorigin="5420,223" coordsize="10,20" path="m5420,242l5430,242,5430,223,5420,223,5420,242xe" filled="true" fillcolor="#000000" stroked="false">
                <v:path arrowok="t"/>
                <v:fill type="solid"/>
              </v:shape>
            </v:group>
            <v:group style="position:absolute;left:5420;top:242;width:10;height:20" coordorigin="5420,242" coordsize="10,20">
              <v:shape style="position:absolute;left:5420;top:242;width:10;height:20" coordorigin="5420,242" coordsize="10,20" path="m5420,262l5430,262,5430,242,5420,242,5420,262xe" filled="true" fillcolor="#000000" stroked="false">
                <v:path arrowok="t"/>
                <v:fill type="solid"/>
              </v:shape>
            </v:group>
            <v:group style="position:absolute;left:5420;top:262;width:10;height:20" coordorigin="5420,262" coordsize="10,20">
              <v:shape style="position:absolute;left:5420;top:262;width:10;height:20" coordorigin="5420,262" coordsize="10,20" path="m5420,281l5430,281,5430,262,5420,262,5420,281xe" filled="true" fillcolor="#000000" stroked="false">
                <v:path arrowok="t"/>
                <v:fill type="solid"/>
              </v:shape>
            </v:group>
            <v:group style="position:absolute;left:5420;top:281;width:10;height:20" coordorigin="5420,281" coordsize="10,20">
              <v:shape style="position:absolute;left:5420;top:281;width:10;height:20" coordorigin="5420,281" coordsize="10,20" path="m5420,300l5430,300,5430,281,5420,281,5420,300xe" filled="true" fillcolor="#000000" stroked="false">
                <v:path arrowok="t"/>
                <v:fill type="solid"/>
              </v:shape>
            </v:group>
            <v:group style="position:absolute;left:5420;top:300;width:10;height:20" coordorigin="5420,300" coordsize="10,20">
              <v:shape style="position:absolute;left:5420;top:300;width:10;height:20" coordorigin="5420,300" coordsize="10,20" path="m5420,319l5430,319,5430,300,5420,300,5420,319xe" filled="true" fillcolor="#000000" stroked="false">
                <v:path arrowok="t"/>
                <v:fill type="solid"/>
              </v:shape>
            </v:group>
            <v:group style="position:absolute;left:5420;top:319;width:10;height:20" coordorigin="5420,319" coordsize="10,20">
              <v:shape style="position:absolute;left:5420;top:319;width:10;height:20" coordorigin="5420,319" coordsize="10,20" path="m5420,338l5430,338,5430,319,5420,319,5420,338xe" filled="true" fillcolor="#000000" stroked="false">
                <v:path arrowok="t"/>
                <v:fill type="solid"/>
              </v:shape>
            </v:group>
            <v:group style="position:absolute;left:5420;top:338;width:10;height:20" coordorigin="5420,338" coordsize="10,20">
              <v:shape style="position:absolute;left:5420;top:338;width:10;height:20" coordorigin="5420,338" coordsize="10,20" path="m5420,358l5430,358,5430,338,5420,338,5420,358xe" filled="true" fillcolor="#000000" stroked="false">
                <v:path arrowok="t"/>
                <v:fill type="solid"/>
              </v:shape>
            </v:group>
            <v:group style="position:absolute;left:5420;top:364;width:10;height:2" coordorigin="5420,364" coordsize="10,2">
              <v:shape style="position:absolute;left:5420;top:364;width:10;height:2" coordorigin="5420,364" coordsize="10,0" path="m5420,364l5430,364e" filled="false" stroked="true" strokeweight=".600010pt" strokecolor="#000000">
                <v:path arrowok="t"/>
              </v:shape>
            </v:group>
            <v:group style="position:absolute;left:1764;top:374;width:10;height:2" coordorigin="1764,374" coordsize="10,2">
              <v:shape style="position:absolute;left:1764;top:374;width:10;height:2" coordorigin="1764,374" coordsize="10,0" path="m1764,374l1774,374e" filled="false" stroked="true" strokeweight=".47998pt" strokecolor="#000000">
                <v:path arrowok="t"/>
              </v:shape>
              <v:shape style="position:absolute;left:1774;top:370;width:1198;height:10" type="#_x0000_t75" stroked="false">
                <v:imagedata r:id="rId507" o:title=""/>
              </v:shape>
              <v:shape style="position:absolute;left:2967;top:370;width:715;height:10" type="#_x0000_t75" stroked="false">
                <v:imagedata r:id="rId508" o:title=""/>
              </v:shape>
              <v:shape style="position:absolute;left:3677;top:370;width:1743;height:10" type="#_x0000_t75" stroked="false">
                <v:imagedata r:id="rId509" o:title=""/>
              </v:shape>
              <v:shape style="position:absolute;left:5415;top:370;width:1877;height:10" type="#_x0000_t75" stroked="false">
                <v:imagedata r:id="rId510" o:title=""/>
              </v:shape>
              <v:shape style="position:absolute;left:7288;top:370;width:1030;height:10" type="#_x0000_t75" stroked="false">
                <v:imagedata r:id="rId511" o:title=""/>
              </v:shape>
              <v:shape style="position:absolute;left:8313;top:370;width:720;height:10" type="#_x0000_t75" stroked="false">
                <v:imagedata r:id="rId512" o:title=""/>
              </v:shape>
            </v:group>
            <v:group style="position:absolute;left:1764;top:379;width:10;height:20" coordorigin="1764,379" coordsize="10,20">
              <v:shape style="position:absolute;left:1764;top:379;width:10;height:20" coordorigin="1764,379" coordsize="10,20" path="m1764,398l1774,398,1774,379,1764,379,1764,398xe" filled="true" fillcolor="#000000" stroked="false">
                <v:path arrowok="t"/>
                <v:fill type="solid"/>
              </v:shape>
            </v:group>
            <v:group style="position:absolute;left:1764;top:398;width:10;height:20" coordorigin="1764,398" coordsize="10,20">
              <v:shape style="position:absolute;left:1764;top:398;width:10;height:20" coordorigin="1764,398" coordsize="10,20" path="m1764,418l1774,418,1774,398,1764,398,1764,418xe" filled="true" fillcolor="#000000" stroked="false">
                <v:path arrowok="t"/>
                <v:fill type="solid"/>
              </v:shape>
            </v:group>
            <v:group style="position:absolute;left:1764;top:418;width:10;height:20" coordorigin="1764,418" coordsize="10,20">
              <v:shape style="position:absolute;left:1764;top:418;width:10;height:20" coordorigin="1764,418" coordsize="10,20" path="m1764,437l1774,437,1774,418,1764,418,1764,437xe" filled="true" fillcolor="#000000" stroked="false">
                <v:path arrowok="t"/>
                <v:fill type="solid"/>
              </v:shape>
            </v:group>
            <v:group style="position:absolute;left:1764;top:437;width:10;height:20" coordorigin="1764,437" coordsize="10,20">
              <v:shape style="position:absolute;left:1764;top:437;width:10;height:20" coordorigin="1764,437" coordsize="10,20" path="m1764,456l1774,456,1774,437,1764,437,1764,456xe" filled="true" fillcolor="#000000" stroked="false">
                <v:path arrowok="t"/>
                <v:fill type="solid"/>
              </v:shape>
            </v:group>
            <v:group style="position:absolute;left:1764;top:456;width:10;height:20" coordorigin="1764,456" coordsize="10,20">
              <v:shape style="position:absolute;left:1764;top:456;width:10;height:20" coordorigin="1764,456" coordsize="10,20" path="m1764,475l1774,475,1774,456,1764,456,1764,475xe" filled="true" fillcolor="#000000" stroked="false">
                <v:path arrowok="t"/>
                <v:fill type="solid"/>
              </v:shape>
            </v:group>
            <v:group style="position:absolute;left:1764;top:475;width:10;height:20" coordorigin="1764,475" coordsize="10,20">
              <v:shape style="position:absolute;left:1764;top:475;width:10;height:20" coordorigin="1764,475" coordsize="10,20" path="m1764,494l1774,494,1774,475,1764,475,1764,494xe" filled="true" fillcolor="#000000" stroked="false">
                <v:path arrowok="t"/>
                <v:fill type="solid"/>
              </v:shape>
            </v:group>
            <v:group style="position:absolute;left:1764;top:494;width:10;height:20" coordorigin="1764,494" coordsize="10,20">
              <v:shape style="position:absolute;left:1764;top:494;width:10;height:20" coordorigin="1764,494" coordsize="10,20" path="m1764,514l1774,514,1774,494,1764,494,1764,514xe" filled="true" fillcolor="#000000" stroked="false">
                <v:path arrowok="t"/>
                <v:fill type="solid"/>
              </v:shape>
            </v:group>
            <v:group style="position:absolute;left:1764;top:514;width:10;height:20" coordorigin="1764,514" coordsize="10,20">
              <v:shape style="position:absolute;left:1764;top:514;width:10;height:20" coordorigin="1764,514" coordsize="10,20" path="m1764,533l1774,533,1774,514,1764,514,1764,533xe" filled="true" fillcolor="#000000" stroked="false">
                <v:path arrowok="t"/>
                <v:fill type="solid"/>
              </v:shape>
            </v:group>
            <v:group style="position:absolute;left:1764;top:533;width:10;height:20" coordorigin="1764,533" coordsize="10,20">
              <v:shape style="position:absolute;left:1764;top:533;width:10;height:20" coordorigin="1764,533" coordsize="10,20" path="m1764,552l1774,552,1774,533,1764,533,1764,552xe" filled="true" fillcolor="#000000" stroked="false">
                <v:path arrowok="t"/>
                <v:fill type="solid"/>
              </v:shape>
            </v:group>
            <v:group style="position:absolute;left:1764;top:552;width:10;height:20" coordorigin="1764,552" coordsize="10,20">
              <v:shape style="position:absolute;left:1764;top:552;width:10;height:20" coordorigin="1764,552" coordsize="10,20" path="m1764,571l1774,571,1774,552,1764,552,1764,571xe" filled="true" fillcolor="#000000" stroked="false">
                <v:path arrowok="t"/>
                <v:fill type="solid"/>
              </v:shape>
            </v:group>
            <v:group style="position:absolute;left:1764;top:571;width:10;height:20" coordorigin="1764,571" coordsize="10,20">
              <v:shape style="position:absolute;left:1764;top:571;width:10;height:20" coordorigin="1764,571" coordsize="10,20" path="m1764,590l1774,590,1774,571,1764,571,1764,590xe" filled="true" fillcolor="#000000" stroked="false">
                <v:path arrowok="t"/>
                <v:fill type="solid"/>
              </v:shape>
            </v:group>
            <v:group style="position:absolute;left:1764;top:590;width:10;height:20" coordorigin="1764,590" coordsize="10,20">
              <v:shape style="position:absolute;left:1764;top:590;width:10;height:20" coordorigin="1764,590" coordsize="10,20" path="m1764,610l1774,610,1774,590,1764,590,1764,610xe" filled="true" fillcolor="#000000" stroked="false">
                <v:path arrowok="t"/>
                <v:fill type="solid"/>
              </v:shape>
            </v:group>
            <v:group style="position:absolute;left:1764;top:610;width:10;height:20" coordorigin="1764,610" coordsize="10,20">
              <v:shape style="position:absolute;left:1764;top:610;width:10;height:20" coordorigin="1764,610" coordsize="10,20" path="m1764,629l1774,629,1774,610,1764,610,1764,629xe" filled="true" fillcolor="#000000" stroked="false">
                <v:path arrowok="t"/>
                <v:fill type="solid"/>
              </v:shape>
            </v:group>
            <v:group style="position:absolute;left:2972;top:379;width:10;height:20" coordorigin="2972,379" coordsize="10,20">
              <v:shape style="position:absolute;left:2972;top:379;width:10;height:20" coordorigin="2972,379" coordsize="10,20" path="m2972,398l2981,398,2981,379,2972,379,2972,398xe" filled="true" fillcolor="#000000" stroked="false">
                <v:path arrowok="t"/>
                <v:fill type="solid"/>
              </v:shape>
            </v:group>
            <v:group style="position:absolute;left:2972;top:398;width:10;height:20" coordorigin="2972,398" coordsize="10,20">
              <v:shape style="position:absolute;left:2972;top:398;width:10;height:20" coordorigin="2972,398" coordsize="10,20" path="m2972,418l2981,418,2981,398,2972,398,2972,418xe" filled="true" fillcolor="#000000" stroked="false">
                <v:path arrowok="t"/>
                <v:fill type="solid"/>
              </v:shape>
            </v:group>
            <v:group style="position:absolute;left:2972;top:418;width:10;height:20" coordorigin="2972,418" coordsize="10,20">
              <v:shape style="position:absolute;left:2972;top:418;width:10;height:20" coordorigin="2972,418" coordsize="10,20" path="m2972,437l2981,437,2981,418,2972,418,2972,437xe" filled="true" fillcolor="#000000" stroked="false">
                <v:path arrowok="t"/>
                <v:fill type="solid"/>
              </v:shape>
            </v:group>
            <v:group style="position:absolute;left:2972;top:437;width:10;height:20" coordorigin="2972,437" coordsize="10,20">
              <v:shape style="position:absolute;left:2972;top:437;width:10;height:20" coordorigin="2972,437" coordsize="10,20" path="m2972,456l2981,456,2981,437,2972,437,2972,456xe" filled="true" fillcolor="#000000" stroked="false">
                <v:path arrowok="t"/>
                <v:fill type="solid"/>
              </v:shape>
            </v:group>
            <v:group style="position:absolute;left:2972;top:456;width:10;height:20" coordorigin="2972,456" coordsize="10,20">
              <v:shape style="position:absolute;left:2972;top:456;width:10;height:20" coordorigin="2972,456" coordsize="10,20" path="m2972,475l2981,475,2981,456,2972,456,2972,475xe" filled="true" fillcolor="#000000" stroked="false">
                <v:path arrowok="t"/>
                <v:fill type="solid"/>
              </v:shape>
            </v:group>
            <v:group style="position:absolute;left:2972;top:475;width:10;height:20" coordorigin="2972,475" coordsize="10,20">
              <v:shape style="position:absolute;left:2972;top:475;width:10;height:20" coordorigin="2972,475" coordsize="10,20" path="m2972,494l2981,494,2981,475,2972,475,2972,494xe" filled="true" fillcolor="#000000" stroked="false">
                <v:path arrowok="t"/>
                <v:fill type="solid"/>
              </v:shape>
            </v:group>
            <v:group style="position:absolute;left:2972;top:494;width:10;height:20" coordorigin="2972,494" coordsize="10,20">
              <v:shape style="position:absolute;left:2972;top:494;width:10;height:20" coordorigin="2972,494" coordsize="10,20" path="m2972,514l2981,514,2981,494,2972,494,2972,514xe" filled="true" fillcolor="#000000" stroked="false">
                <v:path arrowok="t"/>
                <v:fill type="solid"/>
              </v:shape>
            </v:group>
            <v:group style="position:absolute;left:2972;top:514;width:10;height:20" coordorigin="2972,514" coordsize="10,20">
              <v:shape style="position:absolute;left:2972;top:514;width:10;height:20" coordorigin="2972,514" coordsize="10,20" path="m2972,533l2981,533,2981,514,2972,514,2972,533xe" filled="true" fillcolor="#000000" stroked="false">
                <v:path arrowok="t"/>
                <v:fill type="solid"/>
              </v:shape>
            </v:group>
            <v:group style="position:absolute;left:2972;top:533;width:10;height:20" coordorigin="2972,533" coordsize="10,20">
              <v:shape style="position:absolute;left:2972;top:533;width:10;height:20" coordorigin="2972,533" coordsize="10,20" path="m2972,552l2981,552,2981,533,2972,533,2972,552xe" filled="true" fillcolor="#000000" stroked="false">
                <v:path arrowok="t"/>
                <v:fill type="solid"/>
              </v:shape>
            </v:group>
            <v:group style="position:absolute;left:2972;top:552;width:10;height:20" coordorigin="2972,552" coordsize="10,20">
              <v:shape style="position:absolute;left:2972;top:552;width:10;height:20" coordorigin="2972,552" coordsize="10,20" path="m2972,571l2981,571,2981,552,2972,552,2972,571xe" filled="true" fillcolor="#000000" stroked="false">
                <v:path arrowok="t"/>
                <v:fill type="solid"/>
              </v:shape>
            </v:group>
            <v:group style="position:absolute;left:2972;top:571;width:10;height:20" coordorigin="2972,571" coordsize="10,20">
              <v:shape style="position:absolute;left:2972;top:571;width:10;height:20" coordorigin="2972,571" coordsize="10,20" path="m2972,590l2981,590,2981,571,2972,571,2972,590xe" filled="true" fillcolor="#000000" stroked="false">
                <v:path arrowok="t"/>
                <v:fill type="solid"/>
              </v:shape>
            </v:group>
            <v:group style="position:absolute;left:2972;top:590;width:10;height:20" coordorigin="2972,590" coordsize="10,20">
              <v:shape style="position:absolute;left:2972;top:590;width:10;height:20" coordorigin="2972,590" coordsize="10,20" path="m2972,610l2981,610,2981,590,2972,590,2972,610xe" filled="true" fillcolor="#000000" stroked="false">
                <v:path arrowok="t"/>
                <v:fill type="solid"/>
              </v:shape>
            </v:group>
            <v:group style="position:absolute;left:2972;top:610;width:10;height:20" coordorigin="2972,610" coordsize="10,20">
              <v:shape style="position:absolute;left:2972;top:610;width:10;height:20" coordorigin="2972,610" coordsize="10,20" path="m2972,629l2981,629,2981,610,2972,610,2972,629xe" filled="true" fillcolor="#000000" stroked="false">
                <v:path arrowok="t"/>
                <v:fill type="solid"/>
              </v:shape>
            </v:group>
            <v:group style="position:absolute;left:2972;top:629;width:10;height:20" coordorigin="2972,629" coordsize="10,20">
              <v:shape style="position:absolute;left:2972;top:629;width:10;height:20" coordorigin="2972,629" coordsize="10,20" path="m2972,648l2981,648,2981,629,2972,629,2972,648xe" filled="true" fillcolor="#000000" stroked="false">
                <v:path arrowok="t"/>
                <v:fill type="solid"/>
              </v:shape>
            </v:group>
            <v:group style="position:absolute;left:2972;top:648;width:10;height:20" coordorigin="2972,648" coordsize="10,20">
              <v:shape style="position:absolute;left:2972;top:648;width:10;height:20" coordorigin="2972,648" coordsize="10,20" path="m2972,667l2981,667,2981,648,2972,648,2972,667xe" filled="true" fillcolor="#000000" stroked="false">
                <v:path arrowok="t"/>
                <v:fill type="solid"/>
              </v:shape>
            </v:group>
            <v:group style="position:absolute;left:2972;top:667;width:10;height:20" coordorigin="2972,667" coordsize="10,20">
              <v:shape style="position:absolute;left:2972;top:667;width:10;height:20" coordorigin="2972,667" coordsize="10,20" path="m2972,686l2981,686,2981,667,2972,667,2972,686xe" filled="true" fillcolor="#000000" stroked="false">
                <v:path arrowok="t"/>
                <v:fill type="solid"/>
              </v:shape>
            </v:group>
            <v:group style="position:absolute;left:2972;top:686;width:10;height:20" coordorigin="2972,686" coordsize="10,20">
              <v:shape style="position:absolute;left:2972;top:686;width:10;height:20" coordorigin="2972,686" coordsize="10,20" path="m2972,706l2981,706,2981,686,2972,686,2972,706xe" filled="true" fillcolor="#000000" stroked="false">
                <v:path arrowok="t"/>
                <v:fill type="solid"/>
              </v:shape>
            </v:group>
            <v:group style="position:absolute;left:2972;top:713;width:10;height:2" coordorigin="2972,713" coordsize="10,2">
              <v:shape style="position:absolute;left:2972;top:713;width:10;height:2" coordorigin="2972,713" coordsize="10,0" path="m2972,713l2981,713e" filled="false" stroked="true" strokeweight=".72pt" strokecolor="#000000">
                <v:path arrowok="t"/>
              </v:shape>
            </v:group>
            <v:group style="position:absolute;left:3682;top:379;width:10;height:20" coordorigin="3682,379" coordsize="10,20">
              <v:shape style="position:absolute;left:3682;top:379;width:10;height:20" coordorigin="3682,379" coordsize="10,20" path="m3682,398l3692,398,3692,379,3682,379,3682,398xe" filled="true" fillcolor="#000000" stroked="false">
                <v:path arrowok="t"/>
                <v:fill type="solid"/>
              </v:shape>
            </v:group>
            <v:group style="position:absolute;left:3682;top:398;width:10;height:20" coordorigin="3682,398" coordsize="10,20">
              <v:shape style="position:absolute;left:3682;top:398;width:10;height:20" coordorigin="3682,398" coordsize="10,20" path="m3682,418l3692,418,3692,398,3682,398,3682,418xe" filled="true" fillcolor="#000000" stroked="false">
                <v:path arrowok="t"/>
                <v:fill type="solid"/>
              </v:shape>
            </v:group>
            <v:group style="position:absolute;left:3682;top:418;width:10;height:20" coordorigin="3682,418" coordsize="10,20">
              <v:shape style="position:absolute;left:3682;top:418;width:10;height:20" coordorigin="3682,418" coordsize="10,20" path="m3682,437l3692,437,3692,418,3682,418,3682,437xe" filled="true" fillcolor="#000000" stroked="false">
                <v:path arrowok="t"/>
                <v:fill type="solid"/>
              </v:shape>
            </v:group>
            <v:group style="position:absolute;left:3682;top:437;width:10;height:20" coordorigin="3682,437" coordsize="10,20">
              <v:shape style="position:absolute;left:3682;top:437;width:10;height:20" coordorigin="3682,437" coordsize="10,20" path="m3682,456l3692,456,3692,437,3682,437,3682,456xe" filled="true" fillcolor="#000000" stroked="false">
                <v:path arrowok="t"/>
                <v:fill type="solid"/>
              </v:shape>
            </v:group>
            <v:group style="position:absolute;left:3682;top:456;width:10;height:20" coordorigin="3682,456" coordsize="10,20">
              <v:shape style="position:absolute;left:3682;top:456;width:10;height:20" coordorigin="3682,456" coordsize="10,20" path="m3682,475l3692,475,3692,456,3682,456,3682,475xe" filled="true" fillcolor="#000000" stroked="false">
                <v:path arrowok="t"/>
                <v:fill type="solid"/>
              </v:shape>
            </v:group>
            <v:group style="position:absolute;left:3682;top:475;width:10;height:20" coordorigin="3682,475" coordsize="10,20">
              <v:shape style="position:absolute;left:3682;top:475;width:10;height:20" coordorigin="3682,475" coordsize="10,20" path="m3682,494l3692,494,3692,475,3682,475,3682,494xe" filled="true" fillcolor="#000000" stroked="false">
                <v:path arrowok="t"/>
                <v:fill type="solid"/>
              </v:shape>
            </v:group>
            <v:group style="position:absolute;left:3682;top:494;width:10;height:20" coordorigin="3682,494" coordsize="10,20">
              <v:shape style="position:absolute;left:3682;top:494;width:10;height:20" coordorigin="3682,494" coordsize="10,20" path="m3682,514l3692,514,3692,494,3682,494,3682,514xe" filled="true" fillcolor="#000000" stroked="false">
                <v:path arrowok="t"/>
                <v:fill type="solid"/>
              </v:shape>
            </v:group>
            <v:group style="position:absolute;left:3682;top:514;width:10;height:20" coordorigin="3682,514" coordsize="10,20">
              <v:shape style="position:absolute;left:3682;top:514;width:10;height:20" coordorigin="3682,514" coordsize="10,20" path="m3682,533l3692,533,3692,514,3682,514,3682,533xe" filled="true" fillcolor="#000000" stroked="false">
                <v:path arrowok="t"/>
                <v:fill type="solid"/>
              </v:shape>
            </v:group>
            <v:group style="position:absolute;left:3682;top:533;width:10;height:20" coordorigin="3682,533" coordsize="10,20">
              <v:shape style="position:absolute;left:3682;top:533;width:10;height:20" coordorigin="3682,533" coordsize="10,20" path="m3682,552l3692,552,3692,533,3682,533,3682,552xe" filled="true" fillcolor="#000000" stroked="false">
                <v:path arrowok="t"/>
                <v:fill type="solid"/>
              </v:shape>
            </v:group>
            <v:group style="position:absolute;left:3682;top:552;width:10;height:20" coordorigin="3682,552" coordsize="10,20">
              <v:shape style="position:absolute;left:3682;top:552;width:10;height:20" coordorigin="3682,552" coordsize="10,20" path="m3682,571l3692,571,3692,552,3682,552,3682,571xe" filled="true" fillcolor="#000000" stroked="false">
                <v:path arrowok="t"/>
                <v:fill type="solid"/>
              </v:shape>
            </v:group>
            <v:group style="position:absolute;left:3682;top:571;width:10;height:20" coordorigin="3682,571" coordsize="10,20">
              <v:shape style="position:absolute;left:3682;top:571;width:10;height:20" coordorigin="3682,571" coordsize="10,20" path="m3682,590l3692,590,3692,571,3682,571,3682,590xe" filled="true" fillcolor="#000000" stroked="false">
                <v:path arrowok="t"/>
                <v:fill type="solid"/>
              </v:shape>
            </v:group>
            <v:group style="position:absolute;left:3682;top:590;width:10;height:20" coordorigin="3682,590" coordsize="10,20">
              <v:shape style="position:absolute;left:3682;top:590;width:10;height:20" coordorigin="3682,590" coordsize="10,20" path="m3682,610l3692,610,3692,590,3682,590,3682,610xe" filled="true" fillcolor="#000000" stroked="false">
                <v:path arrowok="t"/>
                <v:fill type="solid"/>
              </v:shape>
            </v:group>
            <v:group style="position:absolute;left:3682;top:610;width:10;height:20" coordorigin="3682,610" coordsize="10,20">
              <v:shape style="position:absolute;left:3682;top:610;width:10;height:20" coordorigin="3682,610" coordsize="10,20" path="m3682,629l3692,629,3692,610,3682,610,3682,629xe" filled="true" fillcolor="#000000" stroked="false">
                <v:path arrowok="t"/>
                <v:fill type="solid"/>
              </v:shape>
            </v:group>
            <v:group style="position:absolute;left:3682;top:629;width:10;height:20" coordorigin="3682,629" coordsize="10,20">
              <v:shape style="position:absolute;left:3682;top:629;width:10;height:20" coordorigin="3682,629" coordsize="10,20" path="m3682,648l3692,648,3692,629,3682,629,3682,648xe" filled="true" fillcolor="#000000" stroked="false">
                <v:path arrowok="t"/>
                <v:fill type="solid"/>
              </v:shape>
            </v:group>
            <v:group style="position:absolute;left:3682;top:648;width:10;height:20" coordorigin="3682,648" coordsize="10,20">
              <v:shape style="position:absolute;left:3682;top:648;width:10;height:20" coordorigin="3682,648" coordsize="10,20" path="m3682,667l3692,667,3692,648,3682,648,3682,667xe" filled="true" fillcolor="#000000" stroked="false">
                <v:path arrowok="t"/>
                <v:fill type="solid"/>
              </v:shape>
            </v:group>
            <v:group style="position:absolute;left:3682;top:667;width:10;height:20" coordorigin="3682,667" coordsize="10,20">
              <v:shape style="position:absolute;left:3682;top:667;width:10;height:20" coordorigin="3682,667" coordsize="10,20" path="m3682,686l3692,686,3692,667,3682,667,3682,686xe" filled="true" fillcolor="#000000" stroked="false">
                <v:path arrowok="t"/>
                <v:fill type="solid"/>
              </v:shape>
            </v:group>
            <v:group style="position:absolute;left:3682;top:686;width:10;height:20" coordorigin="3682,686" coordsize="10,20">
              <v:shape style="position:absolute;left:3682;top:686;width:10;height:20" coordorigin="3682,686" coordsize="10,20" path="m3682,706l3692,706,3692,686,3682,686,3682,706xe" filled="true" fillcolor="#000000" stroked="false">
                <v:path arrowok="t"/>
                <v:fill type="solid"/>
              </v:shape>
            </v:group>
            <v:group style="position:absolute;left:3682;top:713;width:10;height:2" coordorigin="3682,713" coordsize="10,2">
              <v:shape style="position:absolute;left:3682;top:713;width:10;height:2" coordorigin="3682,713" coordsize="10,0" path="m3682,713l3692,713e" filled="false" stroked="true" strokeweight=".72pt" strokecolor="#000000">
                <v:path arrowok="t"/>
              </v:shape>
            </v:group>
            <v:group style="position:absolute;left:4707;top:379;width:10;height:20" coordorigin="4707,379" coordsize="10,20">
              <v:shape style="position:absolute;left:4707;top:379;width:10;height:20" coordorigin="4707,379" coordsize="10,20" path="m4707,398l4717,398,4717,379,4707,379,4707,398xe" filled="true" fillcolor="#000000" stroked="false">
                <v:path arrowok="t"/>
                <v:fill type="solid"/>
              </v:shape>
            </v:group>
            <v:group style="position:absolute;left:4707;top:398;width:10;height:20" coordorigin="4707,398" coordsize="10,20">
              <v:shape style="position:absolute;left:4707;top:398;width:10;height:20" coordorigin="4707,398" coordsize="10,20" path="m4707,418l4717,418,4717,398,4707,398,4707,418xe" filled="true" fillcolor="#000000" stroked="false">
                <v:path arrowok="t"/>
                <v:fill type="solid"/>
              </v:shape>
            </v:group>
            <v:group style="position:absolute;left:4707;top:418;width:10;height:20" coordorigin="4707,418" coordsize="10,20">
              <v:shape style="position:absolute;left:4707;top:418;width:10;height:20" coordorigin="4707,418" coordsize="10,20" path="m4707,437l4717,437,4717,418,4707,418,4707,437xe" filled="true" fillcolor="#000000" stroked="false">
                <v:path arrowok="t"/>
                <v:fill type="solid"/>
              </v:shape>
            </v:group>
            <v:group style="position:absolute;left:4707;top:437;width:10;height:20" coordorigin="4707,437" coordsize="10,20">
              <v:shape style="position:absolute;left:4707;top:437;width:10;height:20" coordorigin="4707,437" coordsize="10,20" path="m4707,456l4717,456,4717,437,4707,437,4707,456xe" filled="true" fillcolor="#000000" stroked="false">
                <v:path arrowok="t"/>
                <v:fill type="solid"/>
              </v:shape>
            </v:group>
            <v:group style="position:absolute;left:4707;top:456;width:10;height:20" coordorigin="4707,456" coordsize="10,20">
              <v:shape style="position:absolute;left:4707;top:456;width:10;height:20" coordorigin="4707,456" coordsize="10,20" path="m4707,475l4717,475,4717,456,4707,456,4707,475xe" filled="true" fillcolor="#000000" stroked="false">
                <v:path arrowok="t"/>
                <v:fill type="solid"/>
              </v:shape>
            </v:group>
            <v:group style="position:absolute;left:4707;top:475;width:10;height:20" coordorigin="4707,475" coordsize="10,20">
              <v:shape style="position:absolute;left:4707;top:475;width:10;height:20" coordorigin="4707,475" coordsize="10,20" path="m4707,494l4717,494,4717,475,4707,475,4707,494xe" filled="true" fillcolor="#000000" stroked="false">
                <v:path arrowok="t"/>
                <v:fill type="solid"/>
              </v:shape>
            </v:group>
            <v:group style="position:absolute;left:4707;top:494;width:10;height:20" coordorigin="4707,494" coordsize="10,20">
              <v:shape style="position:absolute;left:4707;top:494;width:10;height:20" coordorigin="4707,494" coordsize="10,20" path="m4707,514l4717,514,4717,494,4707,494,4707,514xe" filled="true" fillcolor="#000000" stroked="false">
                <v:path arrowok="t"/>
                <v:fill type="solid"/>
              </v:shape>
            </v:group>
            <v:group style="position:absolute;left:4707;top:514;width:10;height:20" coordorigin="4707,514" coordsize="10,20">
              <v:shape style="position:absolute;left:4707;top:514;width:10;height:20" coordorigin="4707,514" coordsize="10,20" path="m4707,533l4717,533,4717,514,4707,514,4707,533xe" filled="true" fillcolor="#000000" stroked="false">
                <v:path arrowok="t"/>
                <v:fill type="solid"/>
              </v:shape>
            </v:group>
            <v:group style="position:absolute;left:4707;top:533;width:10;height:20" coordorigin="4707,533" coordsize="10,20">
              <v:shape style="position:absolute;left:4707;top:533;width:10;height:20" coordorigin="4707,533" coordsize="10,20" path="m4707,552l4717,552,4717,533,4707,533,4707,552xe" filled="true" fillcolor="#000000" stroked="false">
                <v:path arrowok="t"/>
                <v:fill type="solid"/>
              </v:shape>
            </v:group>
            <v:group style="position:absolute;left:4707;top:552;width:10;height:20" coordorigin="4707,552" coordsize="10,20">
              <v:shape style="position:absolute;left:4707;top:552;width:10;height:20" coordorigin="4707,552" coordsize="10,20" path="m4707,571l4717,571,4717,552,4707,552,4707,571xe" filled="true" fillcolor="#000000" stroked="false">
                <v:path arrowok="t"/>
                <v:fill type="solid"/>
              </v:shape>
            </v:group>
            <v:group style="position:absolute;left:4707;top:571;width:10;height:20" coordorigin="4707,571" coordsize="10,20">
              <v:shape style="position:absolute;left:4707;top:571;width:10;height:20" coordorigin="4707,571" coordsize="10,20" path="m4707,590l4717,590,4717,571,4707,571,4707,590xe" filled="true" fillcolor="#000000" stroked="false">
                <v:path arrowok="t"/>
                <v:fill type="solid"/>
              </v:shape>
            </v:group>
            <v:group style="position:absolute;left:4707;top:590;width:10;height:20" coordorigin="4707,590" coordsize="10,20">
              <v:shape style="position:absolute;left:4707;top:590;width:10;height:20" coordorigin="4707,590" coordsize="10,20" path="m4707,610l4717,610,4717,590,4707,590,4707,610xe" filled="true" fillcolor="#000000" stroked="false">
                <v:path arrowok="t"/>
                <v:fill type="solid"/>
              </v:shape>
            </v:group>
            <v:group style="position:absolute;left:4707;top:610;width:10;height:20" coordorigin="4707,610" coordsize="10,20">
              <v:shape style="position:absolute;left:4707;top:610;width:10;height:20" coordorigin="4707,610" coordsize="10,20" path="m4707,629l4717,629,4717,610,4707,610,4707,629xe" filled="true" fillcolor="#000000" stroked="false">
                <v:path arrowok="t"/>
                <v:fill type="solid"/>
              </v:shape>
            </v:group>
            <v:group style="position:absolute;left:4707;top:629;width:10;height:20" coordorigin="4707,629" coordsize="10,20">
              <v:shape style="position:absolute;left:4707;top:629;width:10;height:20" coordorigin="4707,629" coordsize="10,20" path="m4707,648l4717,648,4717,629,4707,629,4707,648xe" filled="true" fillcolor="#000000" stroked="false">
                <v:path arrowok="t"/>
                <v:fill type="solid"/>
              </v:shape>
            </v:group>
            <v:group style="position:absolute;left:4707;top:648;width:10;height:20" coordorigin="4707,648" coordsize="10,20">
              <v:shape style="position:absolute;left:4707;top:648;width:10;height:20" coordorigin="4707,648" coordsize="10,20" path="m4707,667l4717,667,4717,648,4707,648,4707,667xe" filled="true" fillcolor="#000000" stroked="false">
                <v:path arrowok="t"/>
                <v:fill type="solid"/>
              </v:shape>
            </v:group>
            <v:group style="position:absolute;left:4707;top:667;width:10;height:20" coordorigin="4707,667" coordsize="10,20">
              <v:shape style="position:absolute;left:4707;top:667;width:10;height:20" coordorigin="4707,667" coordsize="10,20" path="m4707,686l4717,686,4717,667,4707,667,4707,686xe" filled="true" fillcolor="#000000" stroked="false">
                <v:path arrowok="t"/>
                <v:fill type="solid"/>
              </v:shape>
            </v:group>
            <v:group style="position:absolute;left:4707;top:686;width:10;height:20" coordorigin="4707,686" coordsize="10,20">
              <v:shape style="position:absolute;left:4707;top:686;width:10;height:20" coordorigin="4707,686" coordsize="10,20" path="m4707,706l4717,706,4717,686,4707,686,4707,706xe" filled="true" fillcolor="#000000" stroked="false">
                <v:path arrowok="t"/>
                <v:fill type="solid"/>
              </v:shape>
            </v:group>
            <v:group style="position:absolute;left:4707;top:713;width:10;height:2" coordorigin="4707,713" coordsize="10,2">
              <v:shape style="position:absolute;left:4707;top:713;width:10;height:2" coordorigin="4707,713" coordsize="10,0" path="m4707,713l4717,713e" filled="false" stroked="true" strokeweight=".72pt" strokecolor="#000000">
                <v:path arrowok="t"/>
              </v:shape>
            </v:group>
            <v:group style="position:absolute;left:5420;top:379;width:10;height:20" coordorigin="5420,379" coordsize="10,20">
              <v:shape style="position:absolute;left:5420;top:379;width:10;height:20" coordorigin="5420,379" coordsize="10,20" path="m5420,398l5430,398,5430,379,5420,379,5420,398xe" filled="true" fillcolor="#000000" stroked="false">
                <v:path arrowok="t"/>
                <v:fill type="solid"/>
              </v:shape>
            </v:group>
            <v:group style="position:absolute;left:5420;top:398;width:10;height:20" coordorigin="5420,398" coordsize="10,20">
              <v:shape style="position:absolute;left:5420;top:398;width:10;height:20" coordorigin="5420,398" coordsize="10,20" path="m5420,418l5430,418,5430,398,5420,398,5420,418xe" filled="true" fillcolor="#000000" stroked="false">
                <v:path arrowok="t"/>
                <v:fill type="solid"/>
              </v:shape>
            </v:group>
            <v:group style="position:absolute;left:5420;top:418;width:10;height:20" coordorigin="5420,418" coordsize="10,20">
              <v:shape style="position:absolute;left:5420;top:418;width:10;height:20" coordorigin="5420,418" coordsize="10,20" path="m5420,437l5430,437,5430,418,5420,418,5420,437xe" filled="true" fillcolor="#000000" stroked="false">
                <v:path arrowok="t"/>
                <v:fill type="solid"/>
              </v:shape>
            </v:group>
            <v:group style="position:absolute;left:5420;top:437;width:10;height:20" coordorigin="5420,437" coordsize="10,20">
              <v:shape style="position:absolute;left:5420;top:437;width:10;height:20" coordorigin="5420,437" coordsize="10,20" path="m5420,456l5430,456,5430,437,5420,437,5420,456xe" filled="true" fillcolor="#000000" stroked="false">
                <v:path arrowok="t"/>
                <v:fill type="solid"/>
              </v:shape>
            </v:group>
            <v:group style="position:absolute;left:5420;top:456;width:10;height:20" coordorigin="5420,456" coordsize="10,20">
              <v:shape style="position:absolute;left:5420;top:456;width:10;height:20" coordorigin="5420,456" coordsize="10,20" path="m5420,475l5430,475,5430,456,5420,456,5420,475xe" filled="true" fillcolor="#000000" stroked="false">
                <v:path arrowok="t"/>
                <v:fill type="solid"/>
              </v:shape>
            </v:group>
            <v:group style="position:absolute;left:5420;top:475;width:10;height:20" coordorigin="5420,475" coordsize="10,20">
              <v:shape style="position:absolute;left:5420;top:475;width:10;height:20" coordorigin="5420,475" coordsize="10,20" path="m5420,494l5430,494,5430,475,5420,475,5420,494xe" filled="true" fillcolor="#000000" stroked="false">
                <v:path arrowok="t"/>
                <v:fill type="solid"/>
              </v:shape>
            </v:group>
            <v:group style="position:absolute;left:5420;top:494;width:10;height:20" coordorigin="5420,494" coordsize="10,20">
              <v:shape style="position:absolute;left:5420;top:494;width:10;height:20" coordorigin="5420,494" coordsize="10,20" path="m5420,514l5430,514,5430,494,5420,494,5420,514xe" filled="true" fillcolor="#000000" stroked="false">
                <v:path arrowok="t"/>
                <v:fill type="solid"/>
              </v:shape>
            </v:group>
            <v:group style="position:absolute;left:5420;top:514;width:10;height:20" coordorigin="5420,514" coordsize="10,20">
              <v:shape style="position:absolute;left:5420;top:514;width:10;height:20" coordorigin="5420,514" coordsize="10,20" path="m5420,533l5430,533,5430,514,5420,514,5420,533xe" filled="true" fillcolor="#000000" stroked="false">
                <v:path arrowok="t"/>
                <v:fill type="solid"/>
              </v:shape>
            </v:group>
            <v:group style="position:absolute;left:5420;top:533;width:10;height:20" coordorigin="5420,533" coordsize="10,20">
              <v:shape style="position:absolute;left:5420;top:533;width:10;height:20" coordorigin="5420,533" coordsize="10,20" path="m5420,552l5430,552,5430,533,5420,533,5420,552xe" filled="true" fillcolor="#000000" stroked="false">
                <v:path arrowok="t"/>
                <v:fill type="solid"/>
              </v:shape>
            </v:group>
            <v:group style="position:absolute;left:5420;top:552;width:10;height:20" coordorigin="5420,552" coordsize="10,20">
              <v:shape style="position:absolute;left:5420;top:552;width:10;height:20" coordorigin="5420,552" coordsize="10,20" path="m5420,571l5430,571,5430,552,5420,552,5420,571xe" filled="true" fillcolor="#000000" stroked="false">
                <v:path arrowok="t"/>
                <v:fill type="solid"/>
              </v:shape>
            </v:group>
            <v:group style="position:absolute;left:5420;top:571;width:10;height:20" coordorigin="5420,571" coordsize="10,20">
              <v:shape style="position:absolute;left:5420;top:571;width:10;height:20" coordorigin="5420,571" coordsize="10,20" path="m5420,590l5430,590,5430,571,5420,571,5420,590xe" filled="true" fillcolor="#000000" stroked="false">
                <v:path arrowok="t"/>
                <v:fill type="solid"/>
              </v:shape>
            </v:group>
            <v:group style="position:absolute;left:5420;top:590;width:10;height:20" coordorigin="5420,590" coordsize="10,20">
              <v:shape style="position:absolute;left:5420;top:590;width:10;height:20" coordorigin="5420,590" coordsize="10,20" path="m5420,610l5430,610,5430,590,5420,590,5420,610xe" filled="true" fillcolor="#000000" stroked="false">
                <v:path arrowok="t"/>
                <v:fill type="solid"/>
              </v:shape>
            </v:group>
            <v:group style="position:absolute;left:5420;top:610;width:10;height:20" coordorigin="5420,610" coordsize="10,20">
              <v:shape style="position:absolute;left:5420;top:610;width:10;height:20" coordorigin="5420,610" coordsize="10,20" path="m5420,629l5430,629,5430,610,5420,610,5420,629xe" filled="true" fillcolor="#000000" stroked="false">
                <v:path arrowok="t"/>
                <v:fill type="solid"/>
              </v:shape>
            </v:group>
            <v:group style="position:absolute;left:5420;top:629;width:10;height:20" coordorigin="5420,629" coordsize="10,20">
              <v:shape style="position:absolute;left:5420;top:629;width:10;height:20" coordorigin="5420,629" coordsize="10,20" path="m5420,648l5430,648,5430,629,5420,629,5420,648xe" filled="true" fillcolor="#000000" stroked="false">
                <v:path arrowok="t"/>
                <v:fill type="solid"/>
              </v:shape>
            </v:group>
            <v:group style="position:absolute;left:5420;top:648;width:10;height:20" coordorigin="5420,648" coordsize="10,20">
              <v:shape style="position:absolute;left:5420;top:648;width:10;height:20" coordorigin="5420,648" coordsize="10,20" path="m5420,667l5430,667,5430,648,5420,648,5420,667xe" filled="true" fillcolor="#000000" stroked="false">
                <v:path arrowok="t"/>
                <v:fill type="solid"/>
              </v:shape>
            </v:group>
            <v:group style="position:absolute;left:5420;top:667;width:10;height:20" coordorigin="5420,667" coordsize="10,20">
              <v:shape style="position:absolute;left:5420;top:667;width:10;height:20" coordorigin="5420,667" coordsize="10,20" path="m5420,686l5430,686,5430,667,5420,667,5420,686xe" filled="true" fillcolor="#000000" stroked="false">
                <v:path arrowok="t"/>
                <v:fill type="solid"/>
              </v:shape>
            </v:group>
            <v:group style="position:absolute;left:5420;top:686;width:10;height:20" coordorigin="5420,686" coordsize="10,20">
              <v:shape style="position:absolute;left:5420;top:686;width:10;height:20" coordorigin="5420,686" coordsize="10,20" path="m5420,706l5430,706,5430,686,5420,686,5420,706xe" filled="true" fillcolor="#000000" stroked="false">
                <v:path arrowok="t"/>
                <v:fill type="solid"/>
              </v:shape>
            </v:group>
            <v:group style="position:absolute;left:5420;top:713;width:10;height:2" coordorigin="5420,713" coordsize="10,2">
              <v:shape style="position:absolute;left:5420;top:713;width:10;height:2" coordorigin="5420,713" coordsize="10,0" path="m5420,713l5430,713e" filled="false" stroked="true" strokeweight=".72pt" strokecolor="#000000">
                <v:path arrowok="t"/>
              </v:shape>
            </v:group>
            <v:group style="position:absolute;left:6579;top:379;width:10;height:20" coordorigin="6579,379" coordsize="10,20">
              <v:shape style="position:absolute;left:6579;top:379;width:10;height:20" coordorigin="6579,379" coordsize="10,20" path="m6579,398l6589,398,6589,379,6579,379,6579,398xe" filled="true" fillcolor="#000000" stroked="false">
                <v:path arrowok="t"/>
                <v:fill type="solid"/>
              </v:shape>
            </v:group>
            <v:group style="position:absolute;left:6579;top:398;width:10;height:20" coordorigin="6579,398" coordsize="10,20">
              <v:shape style="position:absolute;left:6579;top:398;width:10;height:20" coordorigin="6579,398" coordsize="10,20" path="m6579,418l6589,418,6589,398,6579,398,6579,418xe" filled="true" fillcolor="#000000" stroked="false">
                <v:path arrowok="t"/>
                <v:fill type="solid"/>
              </v:shape>
            </v:group>
            <v:group style="position:absolute;left:6579;top:418;width:10;height:20" coordorigin="6579,418" coordsize="10,20">
              <v:shape style="position:absolute;left:6579;top:418;width:10;height:20" coordorigin="6579,418" coordsize="10,20" path="m6579,437l6589,437,6589,418,6579,418,6579,437xe" filled="true" fillcolor="#000000" stroked="false">
                <v:path arrowok="t"/>
                <v:fill type="solid"/>
              </v:shape>
            </v:group>
            <v:group style="position:absolute;left:6579;top:437;width:10;height:20" coordorigin="6579,437" coordsize="10,20">
              <v:shape style="position:absolute;left:6579;top:437;width:10;height:20" coordorigin="6579,437" coordsize="10,20" path="m6579,456l6589,456,6589,437,6579,437,6579,456xe" filled="true" fillcolor="#000000" stroked="false">
                <v:path arrowok="t"/>
                <v:fill type="solid"/>
              </v:shape>
            </v:group>
            <v:group style="position:absolute;left:6579;top:456;width:10;height:20" coordorigin="6579,456" coordsize="10,20">
              <v:shape style="position:absolute;left:6579;top:456;width:10;height:20" coordorigin="6579,456" coordsize="10,20" path="m6579,475l6589,475,6589,456,6579,456,6579,475xe" filled="true" fillcolor="#000000" stroked="false">
                <v:path arrowok="t"/>
                <v:fill type="solid"/>
              </v:shape>
            </v:group>
            <v:group style="position:absolute;left:6579;top:475;width:10;height:20" coordorigin="6579,475" coordsize="10,20">
              <v:shape style="position:absolute;left:6579;top:475;width:10;height:20" coordorigin="6579,475" coordsize="10,20" path="m6579,494l6589,494,6589,475,6579,475,6579,494xe" filled="true" fillcolor="#000000" stroked="false">
                <v:path arrowok="t"/>
                <v:fill type="solid"/>
              </v:shape>
            </v:group>
            <v:group style="position:absolute;left:6579;top:494;width:10;height:20" coordorigin="6579,494" coordsize="10,20">
              <v:shape style="position:absolute;left:6579;top:494;width:10;height:20" coordorigin="6579,494" coordsize="10,20" path="m6579,514l6589,514,6589,494,6579,494,6579,514xe" filled="true" fillcolor="#000000" stroked="false">
                <v:path arrowok="t"/>
                <v:fill type="solid"/>
              </v:shape>
            </v:group>
            <v:group style="position:absolute;left:6579;top:514;width:10;height:20" coordorigin="6579,514" coordsize="10,20">
              <v:shape style="position:absolute;left:6579;top:514;width:10;height:20" coordorigin="6579,514" coordsize="10,20" path="m6579,533l6589,533,6589,514,6579,514,6579,533xe" filled="true" fillcolor="#000000" stroked="false">
                <v:path arrowok="t"/>
                <v:fill type="solid"/>
              </v:shape>
            </v:group>
            <v:group style="position:absolute;left:6579;top:533;width:10;height:20" coordorigin="6579,533" coordsize="10,20">
              <v:shape style="position:absolute;left:6579;top:533;width:10;height:20" coordorigin="6579,533" coordsize="10,20" path="m6579,552l6589,552,6589,533,6579,533,6579,552xe" filled="true" fillcolor="#000000" stroked="false">
                <v:path arrowok="t"/>
                <v:fill type="solid"/>
              </v:shape>
            </v:group>
            <v:group style="position:absolute;left:6579;top:552;width:10;height:20" coordorigin="6579,552" coordsize="10,20">
              <v:shape style="position:absolute;left:6579;top:552;width:10;height:20" coordorigin="6579,552" coordsize="10,20" path="m6579,571l6589,571,6589,552,6579,552,6579,571xe" filled="true" fillcolor="#000000" stroked="false">
                <v:path arrowok="t"/>
                <v:fill type="solid"/>
              </v:shape>
            </v:group>
            <v:group style="position:absolute;left:6579;top:571;width:10;height:20" coordorigin="6579,571" coordsize="10,20">
              <v:shape style="position:absolute;left:6579;top:571;width:10;height:20" coordorigin="6579,571" coordsize="10,20" path="m6579,590l6589,590,6589,571,6579,571,6579,590xe" filled="true" fillcolor="#000000" stroked="false">
                <v:path arrowok="t"/>
                <v:fill type="solid"/>
              </v:shape>
            </v:group>
            <v:group style="position:absolute;left:6579;top:590;width:10;height:20" coordorigin="6579,590" coordsize="10,20">
              <v:shape style="position:absolute;left:6579;top:590;width:10;height:20" coordorigin="6579,590" coordsize="10,20" path="m6579,610l6589,610,6589,590,6579,590,6579,610xe" filled="true" fillcolor="#000000" stroked="false">
                <v:path arrowok="t"/>
                <v:fill type="solid"/>
              </v:shape>
            </v:group>
            <v:group style="position:absolute;left:6579;top:610;width:10;height:20" coordorigin="6579,610" coordsize="10,20">
              <v:shape style="position:absolute;left:6579;top:610;width:10;height:20" coordorigin="6579,610" coordsize="10,20" path="m6579,629l6589,629,6589,610,6579,610,6579,629xe" filled="true" fillcolor="#000000" stroked="false">
                <v:path arrowok="t"/>
                <v:fill type="solid"/>
              </v:shape>
            </v:group>
            <v:group style="position:absolute;left:6579;top:629;width:10;height:20" coordorigin="6579,629" coordsize="10,20">
              <v:shape style="position:absolute;left:6579;top:629;width:10;height:20" coordorigin="6579,629" coordsize="10,20" path="m6579,648l6589,648,6589,629,6579,629,6579,648xe" filled="true" fillcolor="#000000" stroked="false">
                <v:path arrowok="t"/>
                <v:fill type="solid"/>
              </v:shape>
            </v:group>
            <v:group style="position:absolute;left:6579;top:648;width:10;height:20" coordorigin="6579,648" coordsize="10,20">
              <v:shape style="position:absolute;left:6579;top:648;width:10;height:20" coordorigin="6579,648" coordsize="10,20" path="m6579,667l6589,667,6589,648,6579,648,6579,667xe" filled="true" fillcolor="#000000" stroked="false">
                <v:path arrowok="t"/>
                <v:fill type="solid"/>
              </v:shape>
            </v:group>
            <v:group style="position:absolute;left:6579;top:667;width:10;height:20" coordorigin="6579,667" coordsize="10,20">
              <v:shape style="position:absolute;left:6579;top:667;width:10;height:20" coordorigin="6579,667" coordsize="10,20" path="m6579,686l6589,686,6589,667,6579,667,6579,686xe" filled="true" fillcolor="#000000" stroked="false">
                <v:path arrowok="t"/>
                <v:fill type="solid"/>
              </v:shape>
            </v:group>
            <v:group style="position:absolute;left:6579;top:686;width:10;height:20" coordorigin="6579,686" coordsize="10,20">
              <v:shape style="position:absolute;left:6579;top:686;width:10;height:20" coordorigin="6579,686" coordsize="10,20" path="m6579,706l6589,706,6589,686,6579,686,6579,706xe" filled="true" fillcolor="#000000" stroked="false">
                <v:path arrowok="t"/>
                <v:fill type="solid"/>
              </v:shape>
            </v:group>
            <v:group style="position:absolute;left:6579;top:713;width:10;height:2" coordorigin="6579,713" coordsize="10,2">
              <v:shape style="position:absolute;left:6579;top:713;width:10;height:2" coordorigin="6579,713" coordsize="10,0" path="m6579,713l6589,713e" filled="false" stroked="true" strokeweight=".72pt" strokecolor="#000000">
                <v:path arrowok="t"/>
              </v:shape>
            </v:group>
            <v:group style="position:absolute;left:7293;top:379;width:10;height:20" coordorigin="7293,379" coordsize="10,20">
              <v:shape style="position:absolute;left:7293;top:379;width:10;height:20" coordorigin="7293,379" coordsize="10,20" path="m7293,398l7302,398,7302,379,7293,379,7293,398xe" filled="true" fillcolor="#000000" stroked="false">
                <v:path arrowok="t"/>
                <v:fill type="solid"/>
              </v:shape>
            </v:group>
            <v:group style="position:absolute;left:7293;top:398;width:10;height:20" coordorigin="7293,398" coordsize="10,20">
              <v:shape style="position:absolute;left:7293;top:398;width:10;height:20" coordorigin="7293,398" coordsize="10,20" path="m7293,418l7302,418,7302,398,7293,398,7293,418xe" filled="true" fillcolor="#000000" stroked="false">
                <v:path arrowok="t"/>
                <v:fill type="solid"/>
              </v:shape>
            </v:group>
            <v:group style="position:absolute;left:7293;top:418;width:10;height:20" coordorigin="7293,418" coordsize="10,20">
              <v:shape style="position:absolute;left:7293;top:418;width:10;height:20" coordorigin="7293,418" coordsize="10,20" path="m7293,437l7302,437,7302,418,7293,418,7293,437xe" filled="true" fillcolor="#000000" stroked="false">
                <v:path arrowok="t"/>
                <v:fill type="solid"/>
              </v:shape>
            </v:group>
            <v:group style="position:absolute;left:7293;top:437;width:10;height:20" coordorigin="7293,437" coordsize="10,20">
              <v:shape style="position:absolute;left:7293;top:437;width:10;height:20" coordorigin="7293,437" coordsize="10,20" path="m7293,456l7302,456,7302,437,7293,437,7293,456xe" filled="true" fillcolor="#000000" stroked="false">
                <v:path arrowok="t"/>
                <v:fill type="solid"/>
              </v:shape>
            </v:group>
            <v:group style="position:absolute;left:7293;top:456;width:10;height:20" coordorigin="7293,456" coordsize="10,20">
              <v:shape style="position:absolute;left:7293;top:456;width:10;height:20" coordorigin="7293,456" coordsize="10,20" path="m7293,475l7302,475,7302,456,7293,456,7293,475xe" filled="true" fillcolor="#000000" stroked="false">
                <v:path arrowok="t"/>
                <v:fill type="solid"/>
              </v:shape>
            </v:group>
            <v:group style="position:absolute;left:7293;top:475;width:10;height:20" coordorigin="7293,475" coordsize="10,20">
              <v:shape style="position:absolute;left:7293;top:475;width:10;height:20" coordorigin="7293,475" coordsize="10,20" path="m7293,494l7302,494,7302,475,7293,475,7293,494xe" filled="true" fillcolor="#000000" stroked="false">
                <v:path arrowok="t"/>
                <v:fill type="solid"/>
              </v:shape>
            </v:group>
            <v:group style="position:absolute;left:7293;top:494;width:10;height:20" coordorigin="7293,494" coordsize="10,20">
              <v:shape style="position:absolute;left:7293;top:494;width:10;height:20" coordorigin="7293,494" coordsize="10,20" path="m7293,514l7302,514,7302,494,7293,494,7293,514xe" filled="true" fillcolor="#000000" stroked="false">
                <v:path arrowok="t"/>
                <v:fill type="solid"/>
              </v:shape>
            </v:group>
            <v:group style="position:absolute;left:7293;top:514;width:10;height:20" coordorigin="7293,514" coordsize="10,20">
              <v:shape style="position:absolute;left:7293;top:514;width:10;height:20" coordorigin="7293,514" coordsize="10,20" path="m7293,533l7302,533,7302,514,7293,514,7293,533xe" filled="true" fillcolor="#000000" stroked="false">
                <v:path arrowok="t"/>
                <v:fill type="solid"/>
              </v:shape>
            </v:group>
            <v:group style="position:absolute;left:7293;top:533;width:10;height:20" coordorigin="7293,533" coordsize="10,20">
              <v:shape style="position:absolute;left:7293;top:533;width:10;height:20" coordorigin="7293,533" coordsize="10,20" path="m7293,552l7302,552,7302,533,7293,533,7293,552xe" filled="true" fillcolor="#000000" stroked="false">
                <v:path arrowok="t"/>
                <v:fill type="solid"/>
              </v:shape>
            </v:group>
            <v:group style="position:absolute;left:7293;top:552;width:10;height:20" coordorigin="7293,552" coordsize="10,20">
              <v:shape style="position:absolute;left:7293;top:552;width:10;height:20" coordorigin="7293,552" coordsize="10,20" path="m7293,571l7302,571,7302,552,7293,552,7293,571xe" filled="true" fillcolor="#000000" stroked="false">
                <v:path arrowok="t"/>
                <v:fill type="solid"/>
              </v:shape>
            </v:group>
            <v:group style="position:absolute;left:7293;top:571;width:10;height:20" coordorigin="7293,571" coordsize="10,20">
              <v:shape style="position:absolute;left:7293;top:571;width:10;height:20" coordorigin="7293,571" coordsize="10,20" path="m7293,590l7302,590,7302,571,7293,571,7293,590xe" filled="true" fillcolor="#000000" stroked="false">
                <v:path arrowok="t"/>
                <v:fill type="solid"/>
              </v:shape>
            </v:group>
            <v:group style="position:absolute;left:7293;top:590;width:10;height:20" coordorigin="7293,590" coordsize="10,20">
              <v:shape style="position:absolute;left:7293;top:590;width:10;height:20" coordorigin="7293,590" coordsize="10,20" path="m7293,610l7302,610,7302,590,7293,590,7293,610xe" filled="true" fillcolor="#000000" stroked="false">
                <v:path arrowok="t"/>
                <v:fill type="solid"/>
              </v:shape>
            </v:group>
            <v:group style="position:absolute;left:7293;top:610;width:10;height:20" coordorigin="7293,610" coordsize="10,20">
              <v:shape style="position:absolute;left:7293;top:610;width:10;height:20" coordorigin="7293,610" coordsize="10,20" path="m7293,629l7302,629,7302,610,7293,610,7293,629xe" filled="true" fillcolor="#000000" stroked="false">
                <v:path arrowok="t"/>
                <v:fill type="solid"/>
              </v:shape>
            </v:group>
            <v:group style="position:absolute;left:7293;top:629;width:10;height:20" coordorigin="7293,629" coordsize="10,20">
              <v:shape style="position:absolute;left:7293;top:629;width:10;height:20" coordorigin="7293,629" coordsize="10,20" path="m7293,648l7302,648,7302,629,7293,629,7293,648xe" filled="true" fillcolor="#000000" stroked="false">
                <v:path arrowok="t"/>
                <v:fill type="solid"/>
              </v:shape>
            </v:group>
            <v:group style="position:absolute;left:7293;top:648;width:10;height:20" coordorigin="7293,648" coordsize="10,20">
              <v:shape style="position:absolute;left:7293;top:648;width:10;height:20" coordorigin="7293,648" coordsize="10,20" path="m7293,667l7302,667,7302,648,7293,648,7293,667xe" filled="true" fillcolor="#000000" stroked="false">
                <v:path arrowok="t"/>
                <v:fill type="solid"/>
              </v:shape>
            </v:group>
            <v:group style="position:absolute;left:7293;top:667;width:10;height:20" coordorigin="7293,667" coordsize="10,20">
              <v:shape style="position:absolute;left:7293;top:667;width:10;height:20" coordorigin="7293,667" coordsize="10,20" path="m7293,686l7302,686,7302,667,7293,667,7293,686xe" filled="true" fillcolor="#000000" stroked="false">
                <v:path arrowok="t"/>
                <v:fill type="solid"/>
              </v:shape>
            </v:group>
            <v:group style="position:absolute;left:7293;top:686;width:10;height:20" coordorigin="7293,686" coordsize="10,20">
              <v:shape style="position:absolute;left:7293;top:686;width:10;height:20" coordorigin="7293,686" coordsize="10,20" path="m7293,706l7302,706,7302,686,7293,686,7293,706xe" filled="true" fillcolor="#000000" stroked="false">
                <v:path arrowok="t"/>
                <v:fill type="solid"/>
              </v:shape>
            </v:group>
            <v:group style="position:absolute;left:7293;top:713;width:10;height:2" coordorigin="7293,713" coordsize="10,2">
              <v:shape style="position:absolute;left:7293;top:713;width:10;height:2" coordorigin="7293,713" coordsize="10,0" path="m7293,713l7302,713e" filled="false" stroked="true" strokeweight=".72pt" strokecolor="#000000">
                <v:path arrowok="t"/>
              </v:shape>
            </v:group>
            <v:group style="position:absolute;left:8318;top:379;width:10;height:20" coordorigin="8318,379" coordsize="10,20">
              <v:shape style="position:absolute;left:8318;top:379;width:10;height:20" coordorigin="8318,379" coordsize="10,20" path="m8318,398l8327,398,8327,379,8318,379,8318,398xe" filled="true" fillcolor="#000000" stroked="false">
                <v:path arrowok="t"/>
                <v:fill type="solid"/>
              </v:shape>
            </v:group>
            <v:group style="position:absolute;left:8318;top:398;width:10;height:20" coordorigin="8318,398" coordsize="10,20">
              <v:shape style="position:absolute;left:8318;top:398;width:10;height:20" coordorigin="8318,398" coordsize="10,20" path="m8318,418l8327,418,8327,398,8318,398,8318,418xe" filled="true" fillcolor="#000000" stroked="false">
                <v:path arrowok="t"/>
                <v:fill type="solid"/>
              </v:shape>
            </v:group>
            <v:group style="position:absolute;left:8318;top:418;width:10;height:20" coordorigin="8318,418" coordsize="10,20">
              <v:shape style="position:absolute;left:8318;top:418;width:10;height:20" coordorigin="8318,418" coordsize="10,20" path="m8318,437l8327,437,8327,418,8318,418,8318,437xe" filled="true" fillcolor="#000000" stroked="false">
                <v:path arrowok="t"/>
                <v:fill type="solid"/>
              </v:shape>
            </v:group>
            <v:group style="position:absolute;left:8318;top:437;width:10;height:20" coordorigin="8318,437" coordsize="10,20">
              <v:shape style="position:absolute;left:8318;top:437;width:10;height:20" coordorigin="8318,437" coordsize="10,20" path="m8318,456l8327,456,8327,437,8318,437,8318,456xe" filled="true" fillcolor="#000000" stroked="false">
                <v:path arrowok="t"/>
                <v:fill type="solid"/>
              </v:shape>
            </v:group>
            <v:group style="position:absolute;left:8318;top:456;width:10;height:20" coordorigin="8318,456" coordsize="10,20">
              <v:shape style="position:absolute;left:8318;top:456;width:10;height:20" coordorigin="8318,456" coordsize="10,20" path="m8318,475l8327,475,8327,456,8318,456,8318,475xe" filled="true" fillcolor="#000000" stroked="false">
                <v:path arrowok="t"/>
                <v:fill type="solid"/>
              </v:shape>
            </v:group>
            <v:group style="position:absolute;left:8318;top:475;width:10;height:20" coordorigin="8318,475" coordsize="10,20">
              <v:shape style="position:absolute;left:8318;top:475;width:10;height:20" coordorigin="8318,475" coordsize="10,20" path="m8318,494l8327,494,8327,475,8318,475,8318,494xe" filled="true" fillcolor="#000000" stroked="false">
                <v:path arrowok="t"/>
                <v:fill type="solid"/>
              </v:shape>
            </v:group>
            <v:group style="position:absolute;left:8318;top:494;width:10;height:20" coordorigin="8318,494" coordsize="10,20">
              <v:shape style="position:absolute;left:8318;top:494;width:10;height:20" coordorigin="8318,494" coordsize="10,20" path="m8318,514l8327,514,8327,494,8318,494,8318,514xe" filled="true" fillcolor="#000000" stroked="false">
                <v:path arrowok="t"/>
                <v:fill type="solid"/>
              </v:shape>
            </v:group>
            <v:group style="position:absolute;left:8318;top:514;width:10;height:20" coordorigin="8318,514" coordsize="10,20">
              <v:shape style="position:absolute;left:8318;top:514;width:10;height:20" coordorigin="8318,514" coordsize="10,20" path="m8318,533l8327,533,8327,514,8318,514,8318,533xe" filled="true" fillcolor="#000000" stroked="false">
                <v:path arrowok="t"/>
                <v:fill type="solid"/>
              </v:shape>
            </v:group>
            <v:group style="position:absolute;left:8318;top:533;width:10;height:20" coordorigin="8318,533" coordsize="10,20">
              <v:shape style="position:absolute;left:8318;top:533;width:10;height:20" coordorigin="8318,533" coordsize="10,20" path="m8318,552l8327,552,8327,533,8318,533,8318,552xe" filled="true" fillcolor="#000000" stroked="false">
                <v:path arrowok="t"/>
                <v:fill type="solid"/>
              </v:shape>
            </v:group>
            <v:group style="position:absolute;left:8318;top:552;width:10;height:20" coordorigin="8318,552" coordsize="10,20">
              <v:shape style="position:absolute;left:8318;top:552;width:10;height:20" coordorigin="8318,552" coordsize="10,20" path="m8318,571l8327,571,8327,552,8318,552,8318,571xe" filled="true" fillcolor="#000000" stroked="false">
                <v:path arrowok="t"/>
                <v:fill type="solid"/>
              </v:shape>
            </v:group>
            <v:group style="position:absolute;left:8318;top:571;width:10;height:20" coordorigin="8318,571" coordsize="10,20">
              <v:shape style="position:absolute;left:8318;top:571;width:10;height:20" coordorigin="8318,571" coordsize="10,20" path="m8318,590l8327,590,8327,571,8318,571,8318,590xe" filled="true" fillcolor="#000000" stroked="false">
                <v:path arrowok="t"/>
                <v:fill type="solid"/>
              </v:shape>
            </v:group>
            <v:group style="position:absolute;left:8318;top:590;width:10;height:20" coordorigin="8318,590" coordsize="10,20">
              <v:shape style="position:absolute;left:8318;top:590;width:10;height:20" coordorigin="8318,590" coordsize="10,20" path="m8318,610l8327,610,8327,590,8318,590,8318,610xe" filled="true" fillcolor="#000000" stroked="false">
                <v:path arrowok="t"/>
                <v:fill type="solid"/>
              </v:shape>
            </v:group>
            <v:group style="position:absolute;left:8318;top:610;width:10;height:20" coordorigin="8318,610" coordsize="10,20">
              <v:shape style="position:absolute;left:8318;top:610;width:10;height:20" coordorigin="8318,610" coordsize="10,20" path="m8318,629l8327,629,8327,610,8318,610,8318,629xe" filled="true" fillcolor="#000000" stroked="false">
                <v:path arrowok="t"/>
                <v:fill type="solid"/>
              </v:shape>
            </v:group>
            <v:group style="position:absolute;left:8318;top:629;width:10;height:20" coordorigin="8318,629" coordsize="10,20">
              <v:shape style="position:absolute;left:8318;top:629;width:10;height:20" coordorigin="8318,629" coordsize="10,20" path="m8318,648l8327,648,8327,629,8318,629,8318,648xe" filled="true" fillcolor="#000000" stroked="false">
                <v:path arrowok="t"/>
                <v:fill type="solid"/>
              </v:shape>
            </v:group>
            <v:group style="position:absolute;left:8318;top:648;width:10;height:20" coordorigin="8318,648" coordsize="10,20">
              <v:shape style="position:absolute;left:8318;top:648;width:10;height:20" coordorigin="8318,648" coordsize="10,20" path="m8318,667l8327,667,8327,648,8318,648,8318,667xe" filled="true" fillcolor="#000000" stroked="false">
                <v:path arrowok="t"/>
                <v:fill type="solid"/>
              </v:shape>
            </v:group>
            <v:group style="position:absolute;left:8318;top:667;width:10;height:20" coordorigin="8318,667" coordsize="10,20">
              <v:shape style="position:absolute;left:8318;top:667;width:10;height:20" coordorigin="8318,667" coordsize="10,20" path="m8318,686l8327,686,8327,667,8318,667,8318,686xe" filled="true" fillcolor="#000000" stroked="false">
                <v:path arrowok="t"/>
                <v:fill type="solid"/>
              </v:shape>
            </v:group>
            <v:group style="position:absolute;left:8318;top:686;width:10;height:20" coordorigin="8318,686" coordsize="10,20">
              <v:shape style="position:absolute;left:8318;top:686;width:10;height:20" coordorigin="8318,686" coordsize="10,20" path="m8318,706l8327,706,8327,686,8318,686,8318,706xe" filled="true" fillcolor="#000000" stroked="false">
                <v:path arrowok="t"/>
                <v:fill type="solid"/>
              </v:shape>
            </v:group>
            <v:group style="position:absolute;left:8318;top:713;width:10;height:2" coordorigin="8318,713" coordsize="10,2">
              <v:shape style="position:absolute;left:8318;top:713;width:10;height:2" coordorigin="8318,713" coordsize="10,0" path="m8318,713l8327,713e" filled="false" stroked="true" strokeweight=".72pt" strokecolor="#000000">
                <v:path arrowok="t"/>
              </v:shape>
              <v:shape style="position:absolute;left:29;top:629;width:1754;height:101" type="#_x0000_t75" stroked="false">
                <v:imagedata r:id="rId513" o:title=""/>
              </v:shape>
              <v:shape style="position:absolute;left:1759;top:720;width:1213;height:10" type="#_x0000_t75" stroked="false">
                <v:imagedata r:id="rId514" o:title=""/>
              </v:shape>
              <v:shape style="position:absolute;left:2967;top:720;width:715;height:10" type="#_x0000_t75" stroked="false">
                <v:imagedata r:id="rId405" o:title=""/>
              </v:shape>
              <v:shape style="position:absolute;left:3677;top:720;width:1743;height:10" type="#_x0000_t75" stroked="false">
                <v:imagedata r:id="rId515" o:title=""/>
              </v:shape>
              <v:shape style="position:absolute;left:5415;top:720;width:1877;height:10" type="#_x0000_t75" stroked="false">
                <v:imagedata r:id="rId516" o:title=""/>
              </v:shape>
              <v:shape style="position:absolute;left:7288;top:720;width:1030;height:10" type="#_x0000_t75" stroked="false">
                <v:imagedata r:id="rId517" o:title=""/>
              </v:shape>
              <v:shape style="position:absolute;left:8313;top:720;width:720;height:10" type="#_x0000_t75" stroked="false">
                <v:imagedata r:id="rId417" o:title=""/>
              </v:shape>
            </v:group>
            <v:group style="position:absolute;left:1764;top:730;width:10;height:20" coordorigin="1764,730" coordsize="10,20">
              <v:shape style="position:absolute;left:1764;top:730;width:10;height:20" coordorigin="1764,730" coordsize="10,20" path="m1764,749l1774,749,1774,730,1764,730,1764,749xe" filled="true" fillcolor="#000000" stroked="false">
                <v:path arrowok="t"/>
                <v:fill type="solid"/>
              </v:shape>
            </v:group>
            <v:group style="position:absolute;left:1764;top:749;width:10;height:20" coordorigin="1764,749" coordsize="10,20">
              <v:shape style="position:absolute;left:1764;top:749;width:10;height:20" coordorigin="1764,749" coordsize="10,20" path="m1764,768l1774,768,1774,749,1764,749,1764,768xe" filled="true" fillcolor="#000000" stroked="false">
                <v:path arrowok="t"/>
                <v:fill type="solid"/>
              </v:shape>
            </v:group>
            <v:group style="position:absolute;left:1764;top:768;width:10;height:20" coordorigin="1764,768" coordsize="10,20">
              <v:shape style="position:absolute;left:1764;top:768;width:10;height:20" coordorigin="1764,768" coordsize="10,20" path="m1764,787l1774,787,1774,768,1764,768,1764,787xe" filled="true" fillcolor="#000000" stroked="false">
                <v:path arrowok="t"/>
                <v:fill type="solid"/>
              </v:shape>
            </v:group>
            <v:group style="position:absolute;left:1764;top:787;width:10;height:20" coordorigin="1764,787" coordsize="10,20">
              <v:shape style="position:absolute;left:1764;top:787;width:10;height:20" coordorigin="1764,787" coordsize="10,20" path="m1764,806l1774,806,1774,787,1764,787,1764,806xe" filled="true" fillcolor="#000000" stroked="false">
                <v:path arrowok="t"/>
                <v:fill type="solid"/>
              </v:shape>
            </v:group>
            <v:group style="position:absolute;left:1764;top:806;width:10;height:20" coordorigin="1764,806" coordsize="10,20">
              <v:shape style="position:absolute;left:1764;top:806;width:10;height:20" coordorigin="1764,806" coordsize="10,20" path="m1764,826l1774,826,1774,806,1764,806,1764,826xe" filled="true" fillcolor="#000000" stroked="false">
                <v:path arrowok="t"/>
                <v:fill type="solid"/>
              </v:shape>
            </v:group>
            <v:group style="position:absolute;left:1764;top:826;width:10;height:20" coordorigin="1764,826" coordsize="10,20">
              <v:shape style="position:absolute;left:1764;top:826;width:10;height:20" coordorigin="1764,826" coordsize="10,20" path="m1764,845l1774,845,1774,826,1764,826,1764,845xe" filled="true" fillcolor="#000000" stroked="false">
                <v:path arrowok="t"/>
                <v:fill type="solid"/>
              </v:shape>
            </v:group>
            <v:group style="position:absolute;left:1764;top:845;width:10;height:20" coordorigin="1764,845" coordsize="10,20">
              <v:shape style="position:absolute;left:1764;top:845;width:10;height:20" coordorigin="1764,845" coordsize="10,20" path="m1764,864l1774,864,1774,845,1764,845,1764,864xe" filled="true" fillcolor="#000000" stroked="false">
                <v:path arrowok="t"/>
                <v:fill type="solid"/>
              </v:shape>
            </v:group>
            <v:group style="position:absolute;left:1764;top:864;width:10;height:20" coordorigin="1764,864" coordsize="10,20">
              <v:shape style="position:absolute;left:1764;top:864;width:10;height:20" coordorigin="1764,864" coordsize="10,20" path="m1764,883l1774,883,1774,864,1764,864,1764,883xe" filled="true" fillcolor="#000000" stroked="false">
                <v:path arrowok="t"/>
                <v:fill type="solid"/>
              </v:shape>
            </v:group>
            <v:group style="position:absolute;left:1764;top:883;width:10;height:20" coordorigin="1764,883" coordsize="10,20">
              <v:shape style="position:absolute;left:1764;top:883;width:10;height:20" coordorigin="1764,883" coordsize="10,20" path="m1764,902l1774,902,1774,883,1764,883,1764,902xe" filled="true" fillcolor="#000000" stroked="false">
                <v:path arrowok="t"/>
                <v:fill type="solid"/>
              </v:shape>
            </v:group>
            <v:group style="position:absolute;left:1764;top:902;width:10;height:20" coordorigin="1764,902" coordsize="10,20">
              <v:shape style="position:absolute;left:1764;top:902;width:10;height:20" coordorigin="1764,902" coordsize="10,20" path="m1764,922l1774,922,1774,902,1764,902,1764,922xe" filled="true" fillcolor="#000000" stroked="false">
                <v:path arrowok="t"/>
                <v:fill type="solid"/>
              </v:shape>
            </v:group>
            <v:group style="position:absolute;left:1764;top:922;width:10;height:20" coordorigin="1764,922" coordsize="10,20">
              <v:shape style="position:absolute;left:1764;top:922;width:10;height:20" coordorigin="1764,922" coordsize="10,20" path="m1764,941l1774,941,1774,922,1764,922,1764,941xe" filled="true" fillcolor="#000000" stroked="false">
                <v:path arrowok="t"/>
                <v:fill type="solid"/>
              </v:shape>
            </v:group>
            <v:group style="position:absolute;left:1764;top:941;width:10;height:20" coordorigin="1764,941" coordsize="10,20">
              <v:shape style="position:absolute;left:1764;top:941;width:10;height:20" coordorigin="1764,941" coordsize="10,20" path="m1764,960l1774,960,1774,941,1764,941,1764,960xe" filled="true" fillcolor="#000000" stroked="false">
                <v:path arrowok="t"/>
                <v:fill type="solid"/>
              </v:shape>
            </v:group>
            <v:group style="position:absolute;left:1764;top:960;width:10;height:20" coordorigin="1764,960" coordsize="10,20">
              <v:shape style="position:absolute;left:1764;top:960;width:10;height:20" coordorigin="1764,960" coordsize="10,20" path="m1764,979l1774,979,1774,960,1764,960,1764,979xe" filled="true" fillcolor="#000000" stroked="false">
                <v:path arrowok="t"/>
                <v:fill type="solid"/>
              </v:shape>
            </v:group>
            <v:group style="position:absolute;left:1764;top:979;width:10;height:20" coordorigin="1764,979" coordsize="10,20">
              <v:shape style="position:absolute;left:1764;top:979;width:10;height:20" coordorigin="1764,979" coordsize="10,20" path="m1764,998l1774,998,1774,979,1764,979,1764,998xe" filled="true" fillcolor="#000000" stroked="false">
                <v:path arrowok="t"/>
                <v:fill type="solid"/>
              </v:shape>
            </v:group>
            <v:group style="position:absolute;left:1764;top:998;width:10;height:20" coordorigin="1764,998" coordsize="10,20">
              <v:shape style="position:absolute;left:1764;top:998;width:10;height:20" coordorigin="1764,998" coordsize="10,20" path="m1764,1018l1774,1018,1774,998,1764,998,1764,1018xe" filled="true" fillcolor="#000000" stroked="false">
                <v:path arrowok="t"/>
                <v:fill type="solid"/>
              </v:shape>
            </v:group>
            <v:group style="position:absolute;left:1764;top:1018;width:10;height:20" coordorigin="1764,1018" coordsize="10,20">
              <v:shape style="position:absolute;left:1764;top:1018;width:10;height:20" coordorigin="1764,1018" coordsize="10,20" path="m1764,1037l1774,1037,1774,1018,1764,1018,1764,1037xe" filled="true" fillcolor="#000000" stroked="false">
                <v:path arrowok="t"/>
                <v:fill type="solid"/>
              </v:shape>
            </v:group>
            <v:group style="position:absolute;left:1764;top:1037;width:10;height:20" coordorigin="1764,1037" coordsize="10,20">
              <v:shape style="position:absolute;left:1764;top:1037;width:10;height:20" coordorigin="1764,1037" coordsize="10,20" path="m1764,1056l1774,1056,1774,1037,1764,1037,1764,1056xe" filled="true" fillcolor="#000000" stroked="false">
                <v:path arrowok="t"/>
                <v:fill type="solid"/>
              </v:shape>
            </v:group>
            <v:group style="position:absolute;left:1764;top:1056;width:10;height:20" coordorigin="1764,1056" coordsize="10,20">
              <v:shape style="position:absolute;left:1764;top:1056;width:10;height:20" coordorigin="1764,1056" coordsize="10,20" path="m1764,1076l1774,1076,1774,1056,1764,1056,1764,1076xe" filled="true" fillcolor="#000000" stroked="false">
                <v:path arrowok="t"/>
                <v:fill type="solid"/>
              </v:shape>
            </v:group>
            <v:group style="position:absolute;left:1764;top:1076;width:10;height:20" coordorigin="1764,1076" coordsize="10,20">
              <v:shape style="position:absolute;left:1764;top:1076;width:10;height:20" coordorigin="1764,1076" coordsize="10,20" path="m1764,1095l1774,1095,1774,1076,1764,1076,1764,1095xe" filled="true" fillcolor="#000000" stroked="false">
                <v:path arrowok="t"/>
                <v:fill type="solid"/>
              </v:shape>
            </v:group>
            <v:group style="position:absolute;left:1764;top:1095;width:10;height:20" coordorigin="1764,1095" coordsize="10,20">
              <v:shape style="position:absolute;left:1764;top:1095;width:10;height:20" coordorigin="1764,1095" coordsize="10,20" path="m1764,1114l1774,1114,1774,1095,1764,1095,1764,1114xe" filled="true" fillcolor="#000000" stroked="false">
                <v:path arrowok="t"/>
                <v:fill type="solid"/>
              </v:shape>
            </v:group>
            <v:group style="position:absolute;left:1764;top:1114;width:10;height:20" coordorigin="1764,1114" coordsize="10,20">
              <v:shape style="position:absolute;left:1764;top:1114;width:10;height:20" coordorigin="1764,1114" coordsize="10,20" path="m1764,1133l1774,1133,1774,1114,1764,1114,1764,1133xe" filled="true" fillcolor="#000000" stroked="false">
                <v:path arrowok="t"/>
                <v:fill type="solid"/>
              </v:shape>
            </v:group>
            <v:group style="position:absolute;left:1764;top:1133;width:10;height:20" coordorigin="1764,1133" coordsize="10,20">
              <v:shape style="position:absolute;left:1764;top:1133;width:10;height:20" coordorigin="1764,1133" coordsize="10,20" path="m1764,1152l1774,1152,1774,1133,1764,1133,1764,1152xe" filled="true" fillcolor="#000000" stroked="false">
                <v:path arrowok="t"/>
                <v:fill type="solid"/>
              </v:shape>
            </v:group>
            <v:group style="position:absolute;left:1764;top:1152;width:10;height:20" coordorigin="1764,1152" coordsize="10,20">
              <v:shape style="position:absolute;left:1764;top:1152;width:10;height:20" coordorigin="1764,1152" coordsize="10,20" path="m1764,1172l1774,1172,1774,1152,1764,1152,1764,1172xe" filled="true" fillcolor="#000000" stroked="false">
                <v:path arrowok="t"/>
                <v:fill type="solid"/>
              </v:shape>
            </v:group>
            <v:group style="position:absolute;left:1764;top:1172;width:10;height:20" coordorigin="1764,1172" coordsize="10,20">
              <v:shape style="position:absolute;left:1764;top:1172;width:10;height:20" coordorigin="1764,1172" coordsize="10,20" path="m1764,1191l1774,1191,1774,1172,1764,1172,1764,1191xe" filled="true" fillcolor="#000000" stroked="false">
                <v:path arrowok="t"/>
                <v:fill type="solid"/>
              </v:shape>
            </v:group>
            <v:group style="position:absolute;left:1764;top:1191;width:10;height:20" coordorigin="1764,1191" coordsize="10,20">
              <v:shape style="position:absolute;left:1764;top:1191;width:10;height:20" coordorigin="1764,1191" coordsize="10,20" path="m1764,1210l1774,1210,1774,1191,1764,1191,1764,1210xe" filled="true" fillcolor="#000000" stroked="false">
                <v:path arrowok="t"/>
                <v:fill type="solid"/>
              </v:shape>
            </v:group>
            <v:group style="position:absolute;left:1764;top:1210;width:10;height:20" coordorigin="1764,1210" coordsize="10,20">
              <v:shape style="position:absolute;left:1764;top:1210;width:10;height:20" coordorigin="1764,1210" coordsize="10,20" path="m1764,1229l1774,1229,1774,1210,1764,1210,1764,1229xe" filled="true" fillcolor="#000000" stroked="false">
                <v:path arrowok="t"/>
                <v:fill type="solid"/>
              </v:shape>
            </v:group>
            <v:group style="position:absolute;left:1764;top:1229;width:10;height:20" coordorigin="1764,1229" coordsize="10,20">
              <v:shape style="position:absolute;left:1764;top:1229;width:10;height:20" coordorigin="1764,1229" coordsize="10,20" path="m1764,1248l1774,1248,1774,1229,1764,1229,1764,1248xe" filled="true" fillcolor="#000000" stroked="false">
                <v:path arrowok="t"/>
                <v:fill type="solid"/>
              </v:shape>
            </v:group>
            <v:group style="position:absolute;left:1764;top:1248;width:10;height:20" coordorigin="1764,1248" coordsize="10,20">
              <v:shape style="position:absolute;left:1764;top:1248;width:10;height:20" coordorigin="1764,1248" coordsize="10,20" path="m1764,1268l1774,1268,1774,1248,1764,1248,1764,1268xe" filled="true" fillcolor="#000000" stroked="false">
                <v:path arrowok="t"/>
                <v:fill type="solid"/>
              </v:shape>
            </v:group>
            <v:group style="position:absolute;left:1764;top:1268;width:10;height:20" coordorigin="1764,1268" coordsize="10,20">
              <v:shape style="position:absolute;left:1764;top:1268;width:10;height:20" coordorigin="1764,1268" coordsize="10,20" path="m1764,1287l1774,1287,1774,1268,1764,1268,1764,1287xe" filled="true" fillcolor="#000000" stroked="false">
                <v:path arrowok="t"/>
                <v:fill type="solid"/>
              </v:shape>
            </v:group>
            <v:group style="position:absolute;left:1764;top:1287;width:10;height:20" coordorigin="1764,1287" coordsize="10,20">
              <v:shape style="position:absolute;left:1764;top:1287;width:10;height:20" coordorigin="1764,1287" coordsize="10,20" path="m1764,1306l1774,1306,1774,1287,1764,1287,1764,1306xe" filled="true" fillcolor="#000000" stroked="false">
                <v:path arrowok="t"/>
                <v:fill type="solid"/>
              </v:shape>
            </v:group>
            <v:group style="position:absolute;left:1764;top:1306;width:10;height:20" coordorigin="1764,1306" coordsize="10,20">
              <v:shape style="position:absolute;left:1764;top:1306;width:10;height:20" coordorigin="1764,1306" coordsize="10,20" path="m1764,1325l1774,1325,1774,1306,1764,1306,1764,1325xe" filled="true" fillcolor="#000000" stroked="false">
                <v:path arrowok="t"/>
                <v:fill type="solid"/>
              </v:shape>
            </v:group>
            <v:group style="position:absolute;left:1764;top:1325;width:10;height:20" coordorigin="1764,1325" coordsize="10,20">
              <v:shape style="position:absolute;left:1764;top:1325;width:10;height:20" coordorigin="1764,1325" coordsize="10,20" path="m1764,1344l1774,1344,1774,1325,1764,1325,1764,1344xe" filled="true" fillcolor="#000000" stroked="false">
                <v:path arrowok="t"/>
                <v:fill type="solid"/>
              </v:shape>
            </v:group>
            <v:group style="position:absolute;left:1764;top:1344;width:10;height:20" coordorigin="1764,1344" coordsize="10,20">
              <v:shape style="position:absolute;left:1764;top:1344;width:10;height:20" coordorigin="1764,1344" coordsize="10,20" path="m1764,1364l1774,1364,1774,1344,1764,1344,1764,1364xe" filled="true" fillcolor="#000000" stroked="false">
                <v:path arrowok="t"/>
                <v:fill type="solid"/>
              </v:shape>
            </v:group>
            <v:group style="position:absolute;left:1764;top:1364;width:10;height:20" coordorigin="1764,1364" coordsize="10,20">
              <v:shape style="position:absolute;left:1764;top:1364;width:10;height:20" coordorigin="1764,1364" coordsize="10,20" path="m1764,1383l1774,1383,1774,1364,1764,1364,1764,1383xe" filled="true" fillcolor="#000000" stroked="false">
                <v:path arrowok="t"/>
                <v:fill type="solid"/>
              </v:shape>
            </v:group>
            <v:group style="position:absolute;left:1764;top:1383;width:10;height:20" coordorigin="1764,1383" coordsize="10,20">
              <v:shape style="position:absolute;left:1764;top:1383;width:10;height:20" coordorigin="1764,1383" coordsize="10,20" path="m1764,1402l1774,1402,1774,1383,1764,1383,1764,1402xe" filled="true" fillcolor="#000000" stroked="false">
                <v:path arrowok="t"/>
                <v:fill type="solid"/>
              </v:shape>
            </v:group>
            <v:group style="position:absolute;left:1764;top:1402;width:10;height:20" coordorigin="1764,1402" coordsize="10,20">
              <v:shape style="position:absolute;left:1764;top:1402;width:10;height:20" coordorigin="1764,1402" coordsize="10,20" path="m1764,1421l1774,1421,1774,1402,1764,1402,1764,1421xe" filled="true" fillcolor="#000000" stroked="false">
                <v:path arrowok="t"/>
                <v:fill type="solid"/>
              </v:shape>
            </v:group>
            <v:group style="position:absolute;left:1764;top:1421;width:10;height:20" coordorigin="1764,1421" coordsize="10,20">
              <v:shape style="position:absolute;left:1764;top:1421;width:10;height:20" coordorigin="1764,1421" coordsize="10,20" path="m1764,1440l1774,1440,1774,1421,1764,1421,1764,1440xe" filled="true" fillcolor="#000000" stroked="false">
                <v:path arrowok="t"/>
                <v:fill type="solid"/>
              </v:shape>
            </v:group>
            <v:group style="position:absolute;left:2972;top:730;width:10;height:20" coordorigin="2972,730" coordsize="10,20">
              <v:shape style="position:absolute;left:2972;top:730;width:10;height:20" coordorigin="2972,730" coordsize="10,20" path="m2972,749l2981,749,2981,730,2972,730,2972,749xe" filled="true" fillcolor="#000000" stroked="false">
                <v:path arrowok="t"/>
                <v:fill type="solid"/>
              </v:shape>
            </v:group>
            <v:group style="position:absolute;left:2972;top:749;width:10;height:20" coordorigin="2972,749" coordsize="10,20">
              <v:shape style="position:absolute;left:2972;top:749;width:10;height:20" coordorigin="2972,749" coordsize="10,20" path="m2972,768l2981,768,2981,749,2972,749,2972,768xe" filled="true" fillcolor="#000000" stroked="false">
                <v:path arrowok="t"/>
                <v:fill type="solid"/>
              </v:shape>
            </v:group>
            <v:group style="position:absolute;left:2972;top:768;width:10;height:20" coordorigin="2972,768" coordsize="10,20">
              <v:shape style="position:absolute;left:2972;top:768;width:10;height:20" coordorigin="2972,768" coordsize="10,20" path="m2972,787l2981,787,2981,768,2972,768,2972,787xe" filled="true" fillcolor="#000000" stroked="false">
                <v:path arrowok="t"/>
                <v:fill type="solid"/>
              </v:shape>
            </v:group>
            <v:group style="position:absolute;left:2972;top:787;width:10;height:20" coordorigin="2972,787" coordsize="10,20">
              <v:shape style="position:absolute;left:2972;top:787;width:10;height:20" coordorigin="2972,787" coordsize="10,20" path="m2972,806l2981,806,2981,787,2972,787,2972,806xe" filled="true" fillcolor="#000000" stroked="false">
                <v:path arrowok="t"/>
                <v:fill type="solid"/>
              </v:shape>
            </v:group>
            <v:group style="position:absolute;left:2972;top:806;width:10;height:20" coordorigin="2972,806" coordsize="10,20">
              <v:shape style="position:absolute;left:2972;top:806;width:10;height:20" coordorigin="2972,806" coordsize="10,20" path="m2972,826l2981,826,2981,806,2972,806,2972,826xe" filled="true" fillcolor="#000000" stroked="false">
                <v:path arrowok="t"/>
                <v:fill type="solid"/>
              </v:shape>
            </v:group>
            <v:group style="position:absolute;left:2972;top:826;width:10;height:20" coordorigin="2972,826" coordsize="10,20">
              <v:shape style="position:absolute;left:2972;top:826;width:10;height:20" coordorigin="2972,826" coordsize="10,20" path="m2972,845l2981,845,2981,826,2972,826,2972,845xe" filled="true" fillcolor="#000000" stroked="false">
                <v:path arrowok="t"/>
                <v:fill type="solid"/>
              </v:shape>
            </v:group>
            <v:group style="position:absolute;left:2972;top:845;width:10;height:20" coordorigin="2972,845" coordsize="10,20">
              <v:shape style="position:absolute;left:2972;top:845;width:10;height:20" coordorigin="2972,845" coordsize="10,20" path="m2972,864l2981,864,2981,845,2972,845,2972,864xe" filled="true" fillcolor="#000000" stroked="false">
                <v:path arrowok="t"/>
                <v:fill type="solid"/>
              </v:shape>
            </v:group>
            <v:group style="position:absolute;left:2972;top:864;width:10;height:20" coordorigin="2972,864" coordsize="10,20">
              <v:shape style="position:absolute;left:2972;top:864;width:10;height:20" coordorigin="2972,864" coordsize="10,20" path="m2972,883l2981,883,2981,864,2972,864,2972,883xe" filled="true" fillcolor="#000000" stroked="false">
                <v:path arrowok="t"/>
                <v:fill type="solid"/>
              </v:shape>
            </v:group>
            <v:group style="position:absolute;left:2972;top:883;width:10;height:20" coordorigin="2972,883" coordsize="10,20">
              <v:shape style="position:absolute;left:2972;top:883;width:10;height:20" coordorigin="2972,883" coordsize="10,20" path="m2972,902l2981,902,2981,883,2972,883,2972,902xe" filled="true" fillcolor="#000000" stroked="false">
                <v:path arrowok="t"/>
                <v:fill type="solid"/>
              </v:shape>
            </v:group>
            <v:group style="position:absolute;left:2972;top:902;width:10;height:20" coordorigin="2972,902" coordsize="10,20">
              <v:shape style="position:absolute;left:2972;top:902;width:10;height:20" coordorigin="2972,902" coordsize="10,20" path="m2972,922l2981,922,2981,902,2972,902,2972,922xe" filled="true" fillcolor="#000000" stroked="false">
                <v:path arrowok="t"/>
                <v:fill type="solid"/>
              </v:shape>
            </v:group>
            <v:group style="position:absolute;left:2972;top:922;width:10;height:20" coordorigin="2972,922" coordsize="10,20">
              <v:shape style="position:absolute;left:2972;top:922;width:10;height:20" coordorigin="2972,922" coordsize="10,20" path="m2972,941l2981,941,2981,922,2972,922,2972,941xe" filled="true" fillcolor="#000000" stroked="false">
                <v:path arrowok="t"/>
                <v:fill type="solid"/>
              </v:shape>
            </v:group>
            <v:group style="position:absolute;left:2972;top:941;width:10;height:20" coordorigin="2972,941" coordsize="10,20">
              <v:shape style="position:absolute;left:2972;top:941;width:10;height:20" coordorigin="2972,941" coordsize="10,20" path="m2972,960l2981,960,2981,941,2972,941,2972,960xe" filled="true" fillcolor="#000000" stroked="false">
                <v:path arrowok="t"/>
                <v:fill type="solid"/>
              </v:shape>
            </v:group>
            <v:group style="position:absolute;left:2972;top:960;width:10;height:20" coordorigin="2972,960" coordsize="10,20">
              <v:shape style="position:absolute;left:2972;top:960;width:10;height:20" coordorigin="2972,960" coordsize="10,20" path="m2972,979l2981,979,2981,960,2972,960,2972,979xe" filled="true" fillcolor="#000000" stroked="false">
                <v:path arrowok="t"/>
                <v:fill type="solid"/>
              </v:shape>
            </v:group>
            <v:group style="position:absolute;left:2972;top:979;width:10;height:20" coordorigin="2972,979" coordsize="10,20">
              <v:shape style="position:absolute;left:2972;top:979;width:10;height:20" coordorigin="2972,979" coordsize="10,20" path="m2972,998l2981,998,2981,979,2972,979,2972,998xe" filled="true" fillcolor="#000000" stroked="false">
                <v:path arrowok="t"/>
                <v:fill type="solid"/>
              </v:shape>
            </v:group>
            <v:group style="position:absolute;left:2972;top:998;width:10;height:20" coordorigin="2972,998" coordsize="10,20">
              <v:shape style="position:absolute;left:2972;top:998;width:10;height:20" coordorigin="2972,998" coordsize="10,20" path="m2972,1018l2981,1018,2981,998,2972,998,2972,1018xe" filled="true" fillcolor="#000000" stroked="false">
                <v:path arrowok="t"/>
                <v:fill type="solid"/>
              </v:shape>
            </v:group>
            <v:group style="position:absolute;left:2972;top:1018;width:10;height:20" coordorigin="2972,1018" coordsize="10,20">
              <v:shape style="position:absolute;left:2972;top:1018;width:10;height:20" coordorigin="2972,1018" coordsize="10,20" path="m2972,1037l2981,1037,2981,1018,2972,1018,2972,1037xe" filled="true" fillcolor="#000000" stroked="false">
                <v:path arrowok="t"/>
                <v:fill type="solid"/>
              </v:shape>
            </v:group>
            <v:group style="position:absolute;left:2972;top:1037;width:10;height:20" coordorigin="2972,1037" coordsize="10,20">
              <v:shape style="position:absolute;left:2972;top:1037;width:10;height:20" coordorigin="2972,1037" coordsize="10,20" path="m2972,1056l2981,1056,2981,1037,2972,1037,2972,1056xe" filled="true" fillcolor="#000000" stroked="false">
                <v:path arrowok="t"/>
                <v:fill type="solid"/>
              </v:shape>
            </v:group>
            <v:group style="position:absolute;left:2972;top:1056;width:10;height:20" coordorigin="2972,1056" coordsize="10,20">
              <v:shape style="position:absolute;left:2972;top:1056;width:10;height:20" coordorigin="2972,1056" coordsize="10,20" path="m2972,1076l2981,1076,2981,1056,2972,1056,2972,1076xe" filled="true" fillcolor="#000000" stroked="false">
                <v:path arrowok="t"/>
                <v:fill type="solid"/>
              </v:shape>
            </v:group>
            <v:group style="position:absolute;left:2972;top:1076;width:10;height:20" coordorigin="2972,1076" coordsize="10,20">
              <v:shape style="position:absolute;left:2972;top:1076;width:10;height:20" coordorigin="2972,1076" coordsize="10,20" path="m2972,1095l2981,1095,2981,1076,2972,1076,2972,1095xe" filled="true" fillcolor="#000000" stroked="false">
                <v:path arrowok="t"/>
                <v:fill type="solid"/>
              </v:shape>
            </v:group>
            <v:group style="position:absolute;left:2972;top:1095;width:10;height:20" coordorigin="2972,1095" coordsize="10,20">
              <v:shape style="position:absolute;left:2972;top:1095;width:10;height:20" coordorigin="2972,1095" coordsize="10,20" path="m2972,1114l2981,1114,2981,1095,2972,1095,2972,1114xe" filled="true" fillcolor="#000000" stroked="false">
                <v:path arrowok="t"/>
                <v:fill type="solid"/>
              </v:shape>
            </v:group>
            <v:group style="position:absolute;left:2972;top:1114;width:10;height:20" coordorigin="2972,1114" coordsize="10,20">
              <v:shape style="position:absolute;left:2972;top:1114;width:10;height:20" coordorigin="2972,1114" coordsize="10,20" path="m2972,1133l2981,1133,2981,1114,2972,1114,2972,1133xe" filled="true" fillcolor="#000000" stroked="false">
                <v:path arrowok="t"/>
                <v:fill type="solid"/>
              </v:shape>
            </v:group>
            <v:group style="position:absolute;left:2972;top:1133;width:10;height:20" coordorigin="2972,1133" coordsize="10,20">
              <v:shape style="position:absolute;left:2972;top:1133;width:10;height:20" coordorigin="2972,1133" coordsize="10,20" path="m2972,1152l2981,1152,2981,1133,2972,1133,2972,1152xe" filled="true" fillcolor="#000000" stroked="false">
                <v:path arrowok="t"/>
                <v:fill type="solid"/>
              </v:shape>
            </v:group>
            <v:group style="position:absolute;left:2972;top:1152;width:10;height:20" coordorigin="2972,1152" coordsize="10,20">
              <v:shape style="position:absolute;left:2972;top:1152;width:10;height:20" coordorigin="2972,1152" coordsize="10,20" path="m2972,1172l2981,1172,2981,1152,2972,1152,2972,1172xe" filled="true" fillcolor="#000000" stroked="false">
                <v:path arrowok="t"/>
                <v:fill type="solid"/>
              </v:shape>
            </v:group>
            <v:group style="position:absolute;left:2972;top:1172;width:10;height:20" coordorigin="2972,1172" coordsize="10,20">
              <v:shape style="position:absolute;left:2972;top:1172;width:10;height:20" coordorigin="2972,1172" coordsize="10,20" path="m2972,1191l2981,1191,2981,1172,2972,1172,2972,1191xe" filled="true" fillcolor="#000000" stroked="false">
                <v:path arrowok="t"/>
                <v:fill type="solid"/>
              </v:shape>
            </v:group>
            <v:group style="position:absolute;left:2972;top:1191;width:10;height:20" coordorigin="2972,1191" coordsize="10,20">
              <v:shape style="position:absolute;left:2972;top:1191;width:10;height:20" coordorigin="2972,1191" coordsize="10,20" path="m2972,1210l2981,1210,2981,1191,2972,1191,2972,1210xe" filled="true" fillcolor="#000000" stroked="false">
                <v:path arrowok="t"/>
                <v:fill type="solid"/>
              </v:shape>
            </v:group>
            <v:group style="position:absolute;left:2972;top:1210;width:10;height:20" coordorigin="2972,1210" coordsize="10,20">
              <v:shape style="position:absolute;left:2972;top:1210;width:10;height:20" coordorigin="2972,1210" coordsize="10,20" path="m2972,1229l2981,1229,2981,1210,2972,1210,2972,1229xe" filled="true" fillcolor="#000000" stroked="false">
                <v:path arrowok="t"/>
                <v:fill type="solid"/>
              </v:shape>
            </v:group>
            <v:group style="position:absolute;left:2972;top:1229;width:10;height:20" coordorigin="2972,1229" coordsize="10,20">
              <v:shape style="position:absolute;left:2972;top:1229;width:10;height:20" coordorigin="2972,1229" coordsize="10,20" path="m2972,1248l2981,1248,2981,1229,2972,1229,2972,1248xe" filled="true" fillcolor="#000000" stroked="false">
                <v:path arrowok="t"/>
                <v:fill type="solid"/>
              </v:shape>
            </v:group>
            <v:group style="position:absolute;left:2972;top:1248;width:10;height:20" coordorigin="2972,1248" coordsize="10,20">
              <v:shape style="position:absolute;left:2972;top:1248;width:10;height:20" coordorigin="2972,1248" coordsize="10,20" path="m2972,1268l2981,1268,2981,1248,2972,1248,2972,1268xe" filled="true" fillcolor="#000000" stroked="false">
                <v:path arrowok="t"/>
                <v:fill type="solid"/>
              </v:shape>
            </v:group>
            <v:group style="position:absolute;left:2972;top:1268;width:10;height:20" coordorigin="2972,1268" coordsize="10,20">
              <v:shape style="position:absolute;left:2972;top:1268;width:10;height:20" coordorigin="2972,1268" coordsize="10,20" path="m2972,1287l2981,1287,2981,1268,2972,1268,2972,1287xe" filled="true" fillcolor="#000000" stroked="false">
                <v:path arrowok="t"/>
                <v:fill type="solid"/>
              </v:shape>
            </v:group>
            <v:group style="position:absolute;left:2972;top:1287;width:10;height:20" coordorigin="2972,1287" coordsize="10,20">
              <v:shape style="position:absolute;left:2972;top:1287;width:10;height:20" coordorigin="2972,1287" coordsize="10,20" path="m2972,1306l2981,1306,2981,1287,2972,1287,2972,1306xe" filled="true" fillcolor="#000000" stroked="false">
                <v:path arrowok="t"/>
                <v:fill type="solid"/>
              </v:shape>
            </v:group>
            <v:group style="position:absolute;left:2972;top:1306;width:10;height:20" coordorigin="2972,1306" coordsize="10,20">
              <v:shape style="position:absolute;left:2972;top:1306;width:10;height:20" coordorigin="2972,1306" coordsize="10,20" path="m2972,1325l2981,1325,2981,1306,2972,1306,2972,1325xe" filled="true" fillcolor="#000000" stroked="false">
                <v:path arrowok="t"/>
                <v:fill type="solid"/>
              </v:shape>
            </v:group>
            <v:group style="position:absolute;left:2972;top:1325;width:10;height:20" coordorigin="2972,1325" coordsize="10,20">
              <v:shape style="position:absolute;left:2972;top:1325;width:10;height:20" coordorigin="2972,1325" coordsize="10,20" path="m2972,1344l2981,1344,2981,1325,2972,1325,2972,1344xe" filled="true" fillcolor="#000000" stroked="false">
                <v:path arrowok="t"/>
                <v:fill type="solid"/>
              </v:shape>
            </v:group>
            <v:group style="position:absolute;left:2972;top:1344;width:10;height:20" coordorigin="2972,1344" coordsize="10,20">
              <v:shape style="position:absolute;left:2972;top:1344;width:10;height:20" coordorigin="2972,1344" coordsize="10,20" path="m2972,1364l2981,1364,2981,1344,2972,1344,2972,1364xe" filled="true" fillcolor="#000000" stroked="false">
                <v:path arrowok="t"/>
                <v:fill type="solid"/>
              </v:shape>
            </v:group>
            <v:group style="position:absolute;left:2972;top:1364;width:10;height:20" coordorigin="2972,1364" coordsize="10,20">
              <v:shape style="position:absolute;left:2972;top:1364;width:10;height:20" coordorigin="2972,1364" coordsize="10,20" path="m2972,1383l2981,1383,2981,1364,2972,1364,2972,1383xe" filled="true" fillcolor="#000000" stroked="false">
                <v:path arrowok="t"/>
                <v:fill type="solid"/>
              </v:shape>
            </v:group>
            <v:group style="position:absolute;left:2972;top:1383;width:10;height:20" coordorigin="2972,1383" coordsize="10,20">
              <v:shape style="position:absolute;left:2972;top:1383;width:10;height:20" coordorigin="2972,1383" coordsize="10,20" path="m2972,1402l2981,1402,2981,1383,2972,1383,2972,1402xe" filled="true" fillcolor="#000000" stroked="false">
                <v:path arrowok="t"/>
                <v:fill type="solid"/>
              </v:shape>
            </v:group>
            <v:group style="position:absolute;left:2972;top:1402;width:10;height:20" coordorigin="2972,1402" coordsize="10,20">
              <v:shape style="position:absolute;left:2972;top:1402;width:10;height:20" coordorigin="2972,1402" coordsize="10,20" path="m2972,1421l2981,1421,2981,1402,2972,1402,2972,1421xe" filled="true" fillcolor="#000000" stroked="false">
                <v:path arrowok="t"/>
                <v:fill type="solid"/>
              </v:shape>
            </v:group>
            <v:group style="position:absolute;left:2972;top:1421;width:10;height:20" coordorigin="2972,1421" coordsize="10,20">
              <v:shape style="position:absolute;left:2972;top:1421;width:10;height:20" coordorigin="2972,1421" coordsize="10,20" path="m2972,1440l2981,1440,2981,1421,2972,1421,2972,1440xe" filled="true" fillcolor="#000000" stroked="false">
                <v:path arrowok="t"/>
                <v:fill type="solid"/>
              </v:shape>
            </v:group>
            <v:group style="position:absolute;left:2972;top:1440;width:10;height:20" coordorigin="2972,1440" coordsize="10,20">
              <v:shape style="position:absolute;left:2972;top:1440;width:10;height:20" coordorigin="2972,1440" coordsize="10,20" path="m2972,1460l2981,1460,2981,1440,2972,1440,2972,1460xe" filled="true" fillcolor="#000000" stroked="false">
                <v:path arrowok="t"/>
                <v:fill type="solid"/>
              </v:shape>
            </v:group>
            <v:group style="position:absolute;left:2972;top:1460;width:10;height:20" coordorigin="2972,1460" coordsize="10,20">
              <v:shape style="position:absolute;left:2972;top:1460;width:10;height:20" coordorigin="2972,1460" coordsize="10,20" path="m2972,1479l2981,1479,2981,1460,2972,1460,2972,1479xe" filled="true" fillcolor="#000000" stroked="false">
                <v:path arrowok="t"/>
                <v:fill type="solid"/>
              </v:shape>
            </v:group>
            <v:group style="position:absolute;left:2972;top:1479;width:10;height:20" coordorigin="2972,1479" coordsize="10,20">
              <v:shape style="position:absolute;left:2972;top:1479;width:10;height:20" coordorigin="2972,1479" coordsize="10,20" path="m2972,1498l2981,1498,2981,1479,2972,1479,2972,1498xe" filled="true" fillcolor="#000000" stroked="false">
                <v:path arrowok="t"/>
                <v:fill type="solid"/>
              </v:shape>
            </v:group>
            <v:group style="position:absolute;left:2972;top:1498;width:10;height:20" coordorigin="2972,1498" coordsize="10,20">
              <v:shape style="position:absolute;left:2972;top:1498;width:10;height:20" coordorigin="2972,1498" coordsize="10,20" path="m2972,1517l2981,1517,2981,1498,2972,1498,2972,1517xe" filled="true" fillcolor="#000000" stroked="false">
                <v:path arrowok="t"/>
                <v:fill type="solid"/>
              </v:shape>
            </v:group>
            <v:group style="position:absolute;left:2972;top:1524;width:10;height:2" coordorigin="2972,1524" coordsize="10,2">
              <v:shape style="position:absolute;left:2972;top:1524;width:10;height:2" coordorigin="2972,1524" coordsize="10,0" path="m2972,1524l2981,1524e" filled="false" stroked="true" strokeweight=".72pt" strokecolor="#000000">
                <v:path arrowok="t"/>
              </v:shape>
            </v:group>
            <v:group style="position:absolute;left:3682;top:730;width:10;height:20" coordorigin="3682,730" coordsize="10,20">
              <v:shape style="position:absolute;left:3682;top:730;width:10;height:20" coordorigin="3682,730" coordsize="10,20" path="m3682,749l3692,749,3692,730,3682,730,3682,749xe" filled="true" fillcolor="#000000" stroked="false">
                <v:path arrowok="t"/>
                <v:fill type="solid"/>
              </v:shape>
            </v:group>
            <v:group style="position:absolute;left:3682;top:749;width:10;height:20" coordorigin="3682,749" coordsize="10,20">
              <v:shape style="position:absolute;left:3682;top:749;width:10;height:20" coordorigin="3682,749" coordsize="10,20" path="m3682,768l3692,768,3692,749,3682,749,3682,768xe" filled="true" fillcolor="#000000" stroked="false">
                <v:path arrowok="t"/>
                <v:fill type="solid"/>
              </v:shape>
            </v:group>
            <v:group style="position:absolute;left:3682;top:768;width:10;height:20" coordorigin="3682,768" coordsize="10,20">
              <v:shape style="position:absolute;left:3682;top:768;width:10;height:20" coordorigin="3682,768" coordsize="10,20" path="m3682,787l3692,787,3692,768,3682,768,3682,787xe" filled="true" fillcolor="#000000" stroked="false">
                <v:path arrowok="t"/>
                <v:fill type="solid"/>
              </v:shape>
            </v:group>
            <v:group style="position:absolute;left:3682;top:787;width:10;height:20" coordorigin="3682,787" coordsize="10,20">
              <v:shape style="position:absolute;left:3682;top:787;width:10;height:20" coordorigin="3682,787" coordsize="10,20" path="m3682,806l3692,806,3692,787,3682,787,3682,806xe" filled="true" fillcolor="#000000" stroked="false">
                <v:path arrowok="t"/>
                <v:fill type="solid"/>
              </v:shape>
            </v:group>
            <v:group style="position:absolute;left:3682;top:806;width:10;height:20" coordorigin="3682,806" coordsize="10,20">
              <v:shape style="position:absolute;left:3682;top:806;width:10;height:20" coordorigin="3682,806" coordsize="10,20" path="m3682,826l3692,826,3692,806,3682,806,3682,826xe" filled="true" fillcolor="#000000" stroked="false">
                <v:path arrowok="t"/>
                <v:fill type="solid"/>
              </v:shape>
            </v:group>
            <v:group style="position:absolute;left:3682;top:826;width:10;height:20" coordorigin="3682,826" coordsize="10,20">
              <v:shape style="position:absolute;left:3682;top:826;width:10;height:20" coordorigin="3682,826" coordsize="10,20" path="m3682,845l3692,845,3692,826,3682,826,3682,845xe" filled="true" fillcolor="#000000" stroked="false">
                <v:path arrowok="t"/>
                <v:fill type="solid"/>
              </v:shape>
            </v:group>
            <v:group style="position:absolute;left:3682;top:845;width:10;height:20" coordorigin="3682,845" coordsize="10,20">
              <v:shape style="position:absolute;left:3682;top:845;width:10;height:20" coordorigin="3682,845" coordsize="10,20" path="m3682,864l3692,864,3692,845,3682,845,3682,864xe" filled="true" fillcolor="#000000" stroked="false">
                <v:path arrowok="t"/>
                <v:fill type="solid"/>
              </v:shape>
            </v:group>
            <v:group style="position:absolute;left:3682;top:864;width:10;height:20" coordorigin="3682,864" coordsize="10,20">
              <v:shape style="position:absolute;left:3682;top:864;width:10;height:20" coordorigin="3682,864" coordsize="10,20" path="m3682,883l3692,883,3692,864,3682,864,3682,883xe" filled="true" fillcolor="#000000" stroked="false">
                <v:path arrowok="t"/>
                <v:fill type="solid"/>
              </v:shape>
            </v:group>
            <v:group style="position:absolute;left:3682;top:883;width:10;height:20" coordorigin="3682,883" coordsize="10,20">
              <v:shape style="position:absolute;left:3682;top:883;width:10;height:20" coordorigin="3682,883" coordsize="10,20" path="m3682,902l3692,902,3692,883,3682,883,3682,902xe" filled="true" fillcolor="#000000" stroked="false">
                <v:path arrowok="t"/>
                <v:fill type="solid"/>
              </v:shape>
            </v:group>
            <v:group style="position:absolute;left:3682;top:902;width:10;height:20" coordorigin="3682,902" coordsize="10,20">
              <v:shape style="position:absolute;left:3682;top:902;width:10;height:20" coordorigin="3682,902" coordsize="10,20" path="m3682,922l3692,922,3692,902,3682,902,3682,922xe" filled="true" fillcolor="#000000" stroked="false">
                <v:path arrowok="t"/>
                <v:fill type="solid"/>
              </v:shape>
            </v:group>
            <v:group style="position:absolute;left:3682;top:922;width:10;height:20" coordorigin="3682,922" coordsize="10,20">
              <v:shape style="position:absolute;left:3682;top:922;width:10;height:20" coordorigin="3682,922" coordsize="10,20" path="m3682,941l3692,941,3692,922,3682,922,3682,941xe" filled="true" fillcolor="#000000" stroked="false">
                <v:path arrowok="t"/>
                <v:fill type="solid"/>
              </v:shape>
            </v:group>
            <v:group style="position:absolute;left:3682;top:941;width:10;height:20" coordorigin="3682,941" coordsize="10,20">
              <v:shape style="position:absolute;left:3682;top:941;width:10;height:20" coordorigin="3682,941" coordsize="10,20" path="m3682,960l3692,960,3692,941,3682,941,3682,960xe" filled="true" fillcolor="#000000" stroked="false">
                <v:path arrowok="t"/>
                <v:fill type="solid"/>
              </v:shape>
            </v:group>
            <v:group style="position:absolute;left:3682;top:960;width:10;height:20" coordorigin="3682,960" coordsize="10,20">
              <v:shape style="position:absolute;left:3682;top:960;width:10;height:20" coordorigin="3682,960" coordsize="10,20" path="m3682,979l3692,979,3692,960,3682,960,3682,979xe" filled="true" fillcolor="#000000" stroked="false">
                <v:path arrowok="t"/>
                <v:fill type="solid"/>
              </v:shape>
            </v:group>
            <v:group style="position:absolute;left:3682;top:979;width:10;height:20" coordorigin="3682,979" coordsize="10,20">
              <v:shape style="position:absolute;left:3682;top:979;width:10;height:20" coordorigin="3682,979" coordsize="10,20" path="m3682,998l3692,998,3692,979,3682,979,3682,998xe" filled="true" fillcolor="#000000" stroked="false">
                <v:path arrowok="t"/>
                <v:fill type="solid"/>
              </v:shape>
            </v:group>
            <v:group style="position:absolute;left:3682;top:998;width:10;height:20" coordorigin="3682,998" coordsize="10,20">
              <v:shape style="position:absolute;left:3682;top:998;width:10;height:20" coordorigin="3682,998" coordsize="10,20" path="m3682,1018l3692,1018,3692,998,3682,998,3682,1018xe" filled="true" fillcolor="#000000" stroked="false">
                <v:path arrowok="t"/>
                <v:fill type="solid"/>
              </v:shape>
            </v:group>
            <v:group style="position:absolute;left:3682;top:1018;width:10;height:20" coordorigin="3682,1018" coordsize="10,20">
              <v:shape style="position:absolute;left:3682;top:1018;width:10;height:20" coordorigin="3682,1018" coordsize="10,20" path="m3682,1037l3692,1037,3692,1018,3682,1018,3682,1037xe" filled="true" fillcolor="#000000" stroked="false">
                <v:path arrowok="t"/>
                <v:fill type="solid"/>
              </v:shape>
            </v:group>
            <v:group style="position:absolute;left:3682;top:1037;width:10;height:20" coordorigin="3682,1037" coordsize="10,20">
              <v:shape style="position:absolute;left:3682;top:1037;width:10;height:20" coordorigin="3682,1037" coordsize="10,20" path="m3682,1056l3692,1056,3692,1037,3682,1037,3682,1056xe" filled="true" fillcolor="#000000" stroked="false">
                <v:path arrowok="t"/>
                <v:fill type="solid"/>
              </v:shape>
            </v:group>
            <v:group style="position:absolute;left:3682;top:1056;width:10;height:20" coordorigin="3682,1056" coordsize="10,20">
              <v:shape style="position:absolute;left:3682;top:1056;width:10;height:20" coordorigin="3682,1056" coordsize="10,20" path="m3682,1076l3692,1076,3692,1056,3682,1056,3682,1076xe" filled="true" fillcolor="#000000" stroked="false">
                <v:path arrowok="t"/>
                <v:fill type="solid"/>
              </v:shape>
            </v:group>
            <v:group style="position:absolute;left:3682;top:1076;width:10;height:20" coordorigin="3682,1076" coordsize="10,20">
              <v:shape style="position:absolute;left:3682;top:1076;width:10;height:20" coordorigin="3682,1076" coordsize="10,20" path="m3682,1095l3692,1095,3692,1076,3682,1076,3682,1095xe" filled="true" fillcolor="#000000" stroked="false">
                <v:path arrowok="t"/>
                <v:fill type="solid"/>
              </v:shape>
            </v:group>
            <v:group style="position:absolute;left:3682;top:1095;width:10;height:20" coordorigin="3682,1095" coordsize="10,20">
              <v:shape style="position:absolute;left:3682;top:1095;width:10;height:20" coordorigin="3682,1095" coordsize="10,20" path="m3682,1114l3692,1114,3692,1095,3682,1095,3682,1114xe" filled="true" fillcolor="#000000" stroked="false">
                <v:path arrowok="t"/>
                <v:fill type="solid"/>
              </v:shape>
            </v:group>
            <v:group style="position:absolute;left:3682;top:1114;width:10;height:20" coordorigin="3682,1114" coordsize="10,20">
              <v:shape style="position:absolute;left:3682;top:1114;width:10;height:20" coordorigin="3682,1114" coordsize="10,20" path="m3682,1133l3692,1133,3692,1114,3682,1114,3682,1133xe" filled="true" fillcolor="#000000" stroked="false">
                <v:path arrowok="t"/>
                <v:fill type="solid"/>
              </v:shape>
            </v:group>
            <v:group style="position:absolute;left:3682;top:1133;width:10;height:20" coordorigin="3682,1133" coordsize="10,20">
              <v:shape style="position:absolute;left:3682;top:1133;width:10;height:20" coordorigin="3682,1133" coordsize="10,20" path="m3682,1152l3692,1152,3692,1133,3682,1133,3682,1152xe" filled="true" fillcolor="#000000" stroked="false">
                <v:path arrowok="t"/>
                <v:fill type="solid"/>
              </v:shape>
            </v:group>
            <v:group style="position:absolute;left:3682;top:1152;width:10;height:20" coordorigin="3682,1152" coordsize="10,20">
              <v:shape style="position:absolute;left:3682;top:1152;width:10;height:20" coordorigin="3682,1152" coordsize="10,20" path="m3682,1172l3692,1172,3692,1152,3682,1152,3682,1172xe" filled="true" fillcolor="#000000" stroked="false">
                <v:path arrowok="t"/>
                <v:fill type="solid"/>
              </v:shape>
            </v:group>
            <v:group style="position:absolute;left:3682;top:1172;width:10;height:20" coordorigin="3682,1172" coordsize="10,20">
              <v:shape style="position:absolute;left:3682;top:1172;width:10;height:20" coordorigin="3682,1172" coordsize="10,20" path="m3682,1191l3692,1191,3692,1172,3682,1172,3682,1191xe" filled="true" fillcolor="#000000" stroked="false">
                <v:path arrowok="t"/>
                <v:fill type="solid"/>
              </v:shape>
            </v:group>
            <v:group style="position:absolute;left:3682;top:1191;width:10;height:20" coordorigin="3682,1191" coordsize="10,20">
              <v:shape style="position:absolute;left:3682;top:1191;width:10;height:20" coordorigin="3682,1191" coordsize="10,20" path="m3682,1210l3692,1210,3692,1191,3682,1191,3682,1210xe" filled="true" fillcolor="#000000" stroked="false">
                <v:path arrowok="t"/>
                <v:fill type="solid"/>
              </v:shape>
            </v:group>
            <v:group style="position:absolute;left:3682;top:1210;width:10;height:20" coordorigin="3682,1210" coordsize="10,20">
              <v:shape style="position:absolute;left:3682;top:1210;width:10;height:20" coordorigin="3682,1210" coordsize="10,20" path="m3682,1229l3692,1229,3692,1210,3682,1210,3682,1229xe" filled="true" fillcolor="#000000" stroked="false">
                <v:path arrowok="t"/>
                <v:fill type="solid"/>
              </v:shape>
            </v:group>
            <v:group style="position:absolute;left:3682;top:1229;width:10;height:20" coordorigin="3682,1229" coordsize="10,20">
              <v:shape style="position:absolute;left:3682;top:1229;width:10;height:20" coordorigin="3682,1229" coordsize="10,20" path="m3682,1248l3692,1248,3692,1229,3682,1229,3682,1248xe" filled="true" fillcolor="#000000" stroked="false">
                <v:path arrowok="t"/>
                <v:fill type="solid"/>
              </v:shape>
            </v:group>
            <v:group style="position:absolute;left:3682;top:1248;width:10;height:20" coordorigin="3682,1248" coordsize="10,20">
              <v:shape style="position:absolute;left:3682;top:1248;width:10;height:20" coordorigin="3682,1248" coordsize="10,20" path="m3682,1268l3692,1268,3692,1248,3682,1248,3682,1268xe" filled="true" fillcolor="#000000" stroked="false">
                <v:path arrowok="t"/>
                <v:fill type="solid"/>
              </v:shape>
            </v:group>
            <v:group style="position:absolute;left:3682;top:1268;width:10;height:20" coordorigin="3682,1268" coordsize="10,20">
              <v:shape style="position:absolute;left:3682;top:1268;width:10;height:20" coordorigin="3682,1268" coordsize="10,20" path="m3682,1287l3692,1287,3692,1268,3682,1268,3682,1287xe" filled="true" fillcolor="#000000" stroked="false">
                <v:path arrowok="t"/>
                <v:fill type="solid"/>
              </v:shape>
            </v:group>
            <v:group style="position:absolute;left:3682;top:1287;width:10;height:20" coordorigin="3682,1287" coordsize="10,20">
              <v:shape style="position:absolute;left:3682;top:1287;width:10;height:20" coordorigin="3682,1287" coordsize="10,20" path="m3682,1306l3692,1306,3692,1287,3682,1287,3682,1306xe" filled="true" fillcolor="#000000" stroked="false">
                <v:path arrowok="t"/>
                <v:fill type="solid"/>
              </v:shape>
            </v:group>
            <v:group style="position:absolute;left:3682;top:1306;width:10;height:20" coordorigin="3682,1306" coordsize="10,20">
              <v:shape style="position:absolute;left:3682;top:1306;width:10;height:20" coordorigin="3682,1306" coordsize="10,20" path="m3682,1325l3692,1325,3692,1306,3682,1306,3682,1325xe" filled="true" fillcolor="#000000" stroked="false">
                <v:path arrowok="t"/>
                <v:fill type="solid"/>
              </v:shape>
            </v:group>
            <v:group style="position:absolute;left:3682;top:1325;width:10;height:20" coordorigin="3682,1325" coordsize="10,20">
              <v:shape style="position:absolute;left:3682;top:1325;width:10;height:20" coordorigin="3682,1325" coordsize="10,20" path="m3682,1344l3692,1344,3692,1325,3682,1325,3682,1344xe" filled="true" fillcolor="#000000" stroked="false">
                <v:path arrowok="t"/>
                <v:fill type="solid"/>
              </v:shape>
            </v:group>
            <v:group style="position:absolute;left:3682;top:1344;width:10;height:20" coordorigin="3682,1344" coordsize="10,20">
              <v:shape style="position:absolute;left:3682;top:1344;width:10;height:20" coordorigin="3682,1344" coordsize="10,20" path="m3682,1364l3692,1364,3692,1344,3682,1344,3682,1364xe" filled="true" fillcolor="#000000" stroked="false">
                <v:path arrowok="t"/>
                <v:fill type="solid"/>
              </v:shape>
            </v:group>
            <v:group style="position:absolute;left:3682;top:1364;width:10;height:20" coordorigin="3682,1364" coordsize="10,20">
              <v:shape style="position:absolute;left:3682;top:1364;width:10;height:20" coordorigin="3682,1364" coordsize="10,20" path="m3682,1383l3692,1383,3692,1364,3682,1364,3682,1383xe" filled="true" fillcolor="#000000" stroked="false">
                <v:path arrowok="t"/>
                <v:fill type="solid"/>
              </v:shape>
            </v:group>
            <v:group style="position:absolute;left:3682;top:1383;width:10;height:20" coordorigin="3682,1383" coordsize="10,20">
              <v:shape style="position:absolute;left:3682;top:1383;width:10;height:20" coordorigin="3682,1383" coordsize="10,20" path="m3682,1402l3692,1402,3692,1383,3682,1383,3682,1402xe" filled="true" fillcolor="#000000" stroked="false">
                <v:path arrowok="t"/>
                <v:fill type="solid"/>
              </v:shape>
            </v:group>
            <v:group style="position:absolute;left:3682;top:1402;width:10;height:20" coordorigin="3682,1402" coordsize="10,20">
              <v:shape style="position:absolute;left:3682;top:1402;width:10;height:20" coordorigin="3682,1402" coordsize="10,20" path="m3682,1421l3692,1421,3692,1402,3682,1402,3682,1421xe" filled="true" fillcolor="#000000" stroked="false">
                <v:path arrowok="t"/>
                <v:fill type="solid"/>
              </v:shape>
            </v:group>
            <v:group style="position:absolute;left:3682;top:1421;width:10;height:20" coordorigin="3682,1421" coordsize="10,20">
              <v:shape style="position:absolute;left:3682;top:1421;width:10;height:20" coordorigin="3682,1421" coordsize="10,20" path="m3682,1440l3692,1440,3692,1421,3682,1421,3682,1440xe" filled="true" fillcolor="#000000" stroked="false">
                <v:path arrowok="t"/>
                <v:fill type="solid"/>
              </v:shape>
            </v:group>
            <v:group style="position:absolute;left:3682;top:1440;width:10;height:20" coordorigin="3682,1440" coordsize="10,20">
              <v:shape style="position:absolute;left:3682;top:1440;width:10;height:20" coordorigin="3682,1440" coordsize="10,20" path="m3682,1460l3692,1460,3692,1440,3682,1440,3682,1460xe" filled="true" fillcolor="#000000" stroked="false">
                <v:path arrowok="t"/>
                <v:fill type="solid"/>
              </v:shape>
            </v:group>
            <v:group style="position:absolute;left:3682;top:1460;width:10;height:20" coordorigin="3682,1460" coordsize="10,20">
              <v:shape style="position:absolute;left:3682;top:1460;width:10;height:20" coordorigin="3682,1460" coordsize="10,20" path="m3682,1479l3692,1479,3692,1460,3682,1460,3682,1479xe" filled="true" fillcolor="#000000" stroked="false">
                <v:path arrowok="t"/>
                <v:fill type="solid"/>
              </v:shape>
            </v:group>
            <v:group style="position:absolute;left:3682;top:1479;width:10;height:20" coordorigin="3682,1479" coordsize="10,20">
              <v:shape style="position:absolute;left:3682;top:1479;width:10;height:20" coordorigin="3682,1479" coordsize="10,20" path="m3682,1498l3692,1498,3692,1479,3682,1479,3682,1498xe" filled="true" fillcolor="#000000" stroked="false">
                <v:path arrowok="t"/>
                <v:fill type="solid"/>
              </v:shape>
            </v:group>
            <v:group style="position:absolute;left:3682;top:1498;width:10;height:20" coordorigin="3682,1498" coordsize="10,20">
              <v:shape style="position:absolute;left:3682;top:1498;width:10;height:20" coordorigin="3682,1498" coordsize="10,20" path="m3682,1517l3692,1517,3692,1498,3682,1498,3682,1517xe" filled="true" fillcolor="#000000" stroked="false">
                <v:path arrowok="t"/>
                <v:fill type="solid"/>
              </v:shape>
            </v:group>
            <v:group style="position:absolute;left:3682;top:1524;width:10;height:2" coordorigin="3682,1524" coordsize="10,2">
              <v:shape style="position:absolute;left:3682;top:1524;width:10;height:2" coordorigin="3682,1524" coordsize="10,0" path="m3682,1524l3692,1524e" filled="false" stroked="true" strokeweight=".72pt" strokecolor="#000000">
                <v:path arrowok="t"/>
              </v:shape>
            </v:group>
            <v:group style="position:absolute;left:4707;top:730;width:10;height:20" coordorigin="4707,730" coordsize="10,20">
              <v:shape style="position:absolute;left:4707;top:730;width:10;height:20" coordorigin="4707,730" coordsize="10,20" path="m4707,749l4717,749,4717,730,4707,730,4707,749xe" filled="true" fillcolor="#000000" stroked="false">
                <v:path arrowok="t"/>
                <v:fill type="solid"/>
              </v:shape>
            </v:group>
            <v:group style="position:absolute;left:4707;top:749;width:10;height:20" coordorigin="4707,749" coordsize="10,20">
              <v:shape style="position:absolute;left:4707;top:749;width:10;height:20" coordorigin="4707,749" coordsize="10,20" path="m4707,768l4717,768,4717,749,4707,749,4707,768xe" filled="true" fillcolor="#000000" stroked="false">
                <v:path arrowok="t"/>
                <v:fill type="solid"/>
              </v:shape>
            </v:group>
            <v:group style="position:absolute;left:4707;top:768;width:10;height:20" coordorigin="4707,768" coordsize="10,20">
              <v:shape style="position:absolute;left:4707;top:768;width:10;height:20" coordorigin="4707,768" coordsize="10,20" path="m4707,787l4717,787,4717,768,4707,768,4707,787xe" filled="true" fillcolor="#000000" stroked="false">
                <v:path arrowok="t"/>
                <v:fill type="solid"/>
              </v:shape>
            </v:group>
            <v:group style="position:absolute;left:4707;top:787;width:10;height:20" coordorigin="4707,787" coordsize="10,20">
              <v:shape style="position:absolute;left:4707;top:787;width:10;height:20" coordorigin="4707,787" coordsize="10,20" path="m4707,806l4717,806,4717,787,4707,787,4707,806xe" filled="true" fillcolor="#000000" stroked="false">
                <v:path arrowok="t"/>
                <v:fill type="solid"/>
              </v:shape>
            </v:group>
            <v:group style="position:absolute;left:4707;top:806;width:10;height:20" coordorigin="4707,806" coordsize="10,20">
              <v:shape style="position:absolute;left:4707;top:806;width:10;height:20" coordorigin="4707,806" coordsize="10,20" path="m4707,826l4717,826,4717,806,4707,806,4707,826xe" filled="true" fillcolor="#000000" stroked="false">
                <v:path arrowok="t"/>
                <v:fill type="solid"/>
              </v:shape>
            </v:group>
            <v:group style="position:absolute;left:4707;top:826;width:10;height:20" coordorigin="4707,826" coordsize="10,20">
              <v:shape style="position:absolute;left:4707;top:826;width:10;height:20" coordorigin="4707,826" coordsize="10,20" path="m4707,845l4717,845,4717,826,4707,826,4707,845xe" filled="true" fillcolor="#000000" stroked="false">
                <v:path arrowok="t"/>
                <v:fill type="solid"/>
              </v:shape>
            </v:group>
            <v:group style="position:absolute;left:4707;top:845;width:10;height:20" coordorigin="4707,845" coordsize="10,20">
              <v:shape style="position:absolute;left:4707;top:845;width:10;height:20" coordorigin="4707,845" coordsize="10,20" path="m4707,864l4717,864,4717,845,4707,845,4707,864xe" filled="true" fillcolor="#000000" stroked="false">
                <v:path arrowok="t"/>
                <v:fill type="solid"/>
              </v:shape>
            </v:group>
            <v:group style="position:absolute;left:4707;top:864;width:10;height:20" coordorigin="4707,864" coordsize="10,20">
              <v:shape style="position:absolute;left:4707;top:864;width:10;height:20" coordorigin="4707,864" coordsize="10,20" path="m4707,883l4717,883,4717,864,4707,864,4707,883xe" filled="true" fillcolor="#000000" stroked="false">
                <v:path arrowok="t"/>
                <v:fill type="solid"/>
              </v:shape>
            </v:group>
            <v:group style="position:absolute;left:4707;top:883;width:10;height:20" coordorigin="4707,883" coordsize="10,20">
              <v:shape style="position:absolute;left:4707;top:883;width:10;height:20" coordorigin="4707,883" coordsize="10,20" path="m4707,902l4717,902,4717,883,4707,883,4707,902xe" filled="true" fillcolor="#000000" stroked="false">
                <v:path arrowok="t"/>
                <v:fill type="solid"/>
              </v:shape>
            </v:group>
            <v:group style="position:absolute;left:4707;top:902;width:10;height:20" coordorigin="4707,902" coordsize="10,20">
              <v:shape style="position:absolute;left:4707;top:902;width:10;height:20" coordorigin="4707,902" coordsize="10,20" path="m4707,922l4717,922,4717,902,4707,902,4707,922xe" filled="true" fillcolor="#000000" stroked="false">
                <v:path arrowok="t"/>
                <v:fill type="solid"/>
              </v:shape>
            </v:group>
            <v:group style="position:absolute;left:4707;top:922;width:10;height:20" coordorigin="4707,922" coordsize="10,20">
              <v:shape style="position:absolute;left:4707;top:922;width:10;height:20" coordorigin="4707,922" coordsize="10,20" path="m4707,941l4717,941,4717,922,4707,922,4707,941xe" filled="true" fillcolor="#000000" stroked="false">
                <v:path arrowok="t"/>
                <v:fill type="solid"/>
              </v:shape>
            </v:group>
            <v:group style="position:absolute;left:4707;top:941;width:10;height:20" coordorigin="4707,941" coordsize="10,20">
              <v:shape style="position:absolute;left:4707;top:941;width:10;height:20" coordorigin="4707,941" coordsize="10,20" path="m4707,960l4717,960,4717,941,4707,941,4707,960xe" filled="true" fillcolor="#000000" stroked="false">
                <v:path arrowok="t"/>
                <v:fill type="solid"/>
              </v:shape>
            </v:group>
            <v:group style="position:absolute;left:4707;top:960;width:10;height:20" coordorigin="4707,960" coordsize="10,20">
              <v:shape style="position:absolute;left:4707;top:960;width:10;height:20" coordorigin="4707,960" coordsize="10,20" path="m4707,979l4717,979,4717,960,4707,960,4707,979xe" filled="true" fillcolor="#000000" stroked="false">
                <v:path arrowok="t"/>
                <v:fill type="solid"/>
              </v:shape>
            </v:group>
            <v:group style="position:absolute;left:4707;top:979;width:10;height:20" coordorigin="4707,979" coordsize="10,20">
              <v:shape style="position:absolute;left:4707;top:979;width:10;height:20" coordorigin="4707,979" coordsize="10,20" path="m4707,998l4717,998,4717,979,4707,979,4707,998xe" filled="true" fillcolor="#000000" stroked="false">
                <v:path arrowok="t"/>
                <v:fill type="solid"/>
              </v:shape>
            </v:group>
            <v:group style="position:absolute;left:4707;top:998;width:10;height:20" coordorigin="4707,998" coordsize="10,20">
              <v:shape style="position:absolute;left:4707;top:998;width:10;height:20" coordorigin="4707,998" coordsize="10,20" path="m4707,1018l4717,1018,4717,998,4707,998,4707,1018xe" filled="true" fillcolor="#000000" stroked="false">
                <v:path arrowok="t"/>
                <v:fill type="solid"/>
              </v:shape>
            </v:group>
            <v:group style="position:absolute;left:4707;top:1018;width:10;height:20" coordorigin="4707,1018" coordsize="10,20">
              <v:shape style="position:absolute;left:4707;top:1018;width:10;height:20" coordorigin="4707,1018" coordsize="10,20" path="m4707,1037l4717,1037,4717,1018,4707,1018,4707,1037xe" filled="true" fillcolor="#000000" stroked="false">
                <v:path arrowok="t"/>
                <v:fill type="solid"/>
              </v:shape>
            </v:group>
            <v:group style="position:absolute;left:4707;top:1037;width:10;height:20" coordorigin="4707,1037" coordsize="10,20">
              <v:shape style="position:absolute;left:4707;top:1037;width:10;height:20" coordorigin="4707,1037" coordsize="10,20" path="m4707,1056l4717,1056,4717,1037,4707,1037,4707,1056xe" filled="true" fillcolor="#000000" stroked="false">
                <v:path arrowok="t"/>
                <v:fill type="solid"/>
              </v:shape>
            </v:group>
            <v:group style="position:absolute;left:4707;top:1056;width:10;height:20" coordorigin="4707,1056" coordsize="10,20">
              <v:shape style="position:absolute;left:4707;top:1056;width:10;height:20" coordorigin="4707,1056" coordsize="10,20" path="m4707,1076l4717,1076,4717,1056,4707,1056,4707,1076xe" filled="true" fillcolor="#000000" stroked="false">
                <v:path arrowok="t"/>
                <v:fill type="solid"/>
              </v:shape>
            </v:group>
            <v:group style="position:absolute;left:4707;top:1076;width:10;height:20" coordorigin="4707,1076" coordsize="10,20">
              <v:shape style="position:absolute;left:4707;top:1076;width:10;height:20" coordorigin="4707,1076" coordsize="10,20" path="m4707,1095l4717,1095,4717,1076,4707,1076,4707,1095xe" filled="true" fillcolor="#000000" stroked="false">
                <v:path arrowok="t"/>
                <v:fill type="solid"/>
              </v:shape>
            </v:group>
            <v:group style="position:absolute;left:4707;top:1095;width:10;height:20" coordorigin="4707,1095" coordsize="10,20">
              <v:shape style="position:absolute;left:4707;top:1095;width:10;height:20" coordorigin="4707,1095" coordsize="10,20" path="m4707,1114l4717,1114,4717,1095,4707,1095,4707,1114xe" filled="true" fillcolor="#000000" stroked="false">
                <v:path arrowok="t"/>
                <v:fill type="solid"/>
              </v:shape>
            </v:group>
            <v:group style="position:absolute;left:4707;top:1114;width:10;height:20" coordorigin="4707,1114" coordsize="10,20">
              <v:shape style="position:absolute;left:4707;top:1114;width:10;height:20" coordorigin="4707,1114" coordsize="10,20" path="m4707,1133l4717,1133,4717,1114,4707,1114,4707,1133xe" filled="true" fillcolor="#000000" stroked="false">
                <v:path arrowok="t"/>
                <v:fill type="solid"/>
              </v:shape>
            </v:group>
            <v:group style="position:absolute;left:4707;top:1133;width:10;height:20" coordorigin="4707,1133" coordsize="10,20">
              <v:shape style="position:absolute;left:4707;top:1133;width:10;height:20" coordorigin="4707,1133" coordsize="10,20" path="m4707,1152l4717,1152,4717,1133,4707,1133,4707,1152xe" filled="true" fillcolor="#000000" stroked="false">
                <v:path arrowok="t"/>
                <v:fill type="solid"/>
              </v:shape>
            </v:group>
            <v:group style="position:absolute;left:4707;top:1152;width:10;height:20" coordorigin="4707,1152" coordsize="10,20">
              <v:shape style="position:absolute;left:4707;top:1152;width:10;height:20" coordorigin="4707,1152" coordsize="10,20" path="m4707,1172l4717,1172,4717,1152,4707,1152,4707,1172xe" filled="true" fillcolor="#000000" stroked="false">
                <v:path arrowok="t"/>
                <v:fill type="solid"/>
              </v:shape>
            </v:group>
            <v:group style="position:absolute;left:4707;top:1172;width:10;height:20" coordorigin="4707,1172" coordsize="10,20">
              <v:shape style="position:absolute;left:4707;top:1172;width:10;height:20" coordorigin="4707,1172" coordsize="10,20" path="m4707,1191l4717,1191,4717,1172,4707,1172,4707,1191xe" filled="true" fillcolor="#000000" stroked="false">
                <v:path arrowok="t"/>
                <v:fill type="solid"/>
              </v:shape>
            </v:group>
            <v:group style="position:absolute;left:4707;top:1191;width:10;height:20" coordorigin="4707,1191" coordsize="10,20">
              <v:shape style="position:absolute;left:4707;top:1191;width:10;height:20" coordorigin="4707,1191" coordsize="10,20" path="m4707,1210l4717,1210,4717,1191,4707,1191,4707,1210xe" filled="true" fillcolor="#000000" stroked="false">
                <v:path arrowok="t"/>
                <v:fill type="solid"/>
              </v:shape>
            </v:group>
            <v:group style="position:absolute;left:4707;top:1210;width:10;height:20" coordorigin="4707,1210" coordsize="10,20">
              <v:shape style="position:absolute;left:4707;top:1210;width:10;height:20" coordorigin="4707,1210" coordsize="10,20" path="m4707,1229l4717,1229,4717,1210,4707,1210,4707,1229xe" filled="true" fillcolor="#000000" stroked="false">
                <v:path arrowok="t"/>
                <v:fill type="solid"/>
              </v:shape>
            </v:group>
            <v:group style="position:absolute;left:4707;top:1229;width:10;height:20" coordorigin="4707,1229" coordsize="10,20">
              <v:shape style="position:absolute;left:4707;top:1229;width:10;height:20" coordorigin="4707,1229" coordsize="10,20" path="m4707,1248l4717,1248,4717,1229,4707,1229,4707,1248xe" filled="true" fillcolor="#000000" stroked="false">
                <v:path arrowok="t"/>
                <v:fill type="solid"/>
              </v:shape>
            </v:group>
            <v:group style="position:absolute;left:4707;top:1248;width:10;height:20" coordorigin="4707,1248" coordsize="10,20">
              <v:shape style="position:absolute;left:4707;top:1248;width:10;height:20" coordorigin="4707,1248" coordsize="10,20" path="m4707,1268l4717,1268,4717,1248,4707,1248,4707,1268xe" filled="true" fillcolor="#000000" stroked="false">
                <v:path arrowok="t"/>
                <v:fill type="solid"/>
              </v:shape>
            </v:group>
            <v:group style="position:absolute;left:4707;top:1268;width:10;height:20" coordorigin="4707,1268" coordsize="10,20">
              <v:shape style="position:absolute;left:4707;top:1268;width:10;height:20" coordorigin="4707,1268" coordsize="10,20" path="m4707,1287l4717,1287,4717,1268,4707,1268,4707,1287xe" filled="true" fillcolor="#000000" stroked="false">
                <v:path arrowok="t"/>
                <v:fill type="solid"/>
              </v:shape>
            </v:group>
            <v:group style="position:absolute;left:4707;top:1287;width:10;height:20" coordorigin="4707,1287" coordsize="10,20">
              <v:shape style="position:absolute;left:4707;top:1287;width:10;height:20" coordorigin="4707,1287" coordsize="10,20" path="m4707,1306l4717,1306,4717,1287,4707,1287,4707,1306xe" filled="true" fillcolor="#000000" stroked="false">
                <v:path arrowok="t"/>
                <v:fill type="solid"/>
              </v:shape>
            </v:group>
            <v:group style="position:absolute;left:4707;top:1306;width:10;height:20" coordorigin="4707,1306" coordsize="10,20">
              <v:shape style="position:absolute;left:4707;top:1306;width:10;height:20" coordorigin="4707,1306" coordsize="10,20" path="m4707,1325l4717,1325,4717,1306,4707,1306,4707,1325xe" filled="true" fillcolor="#000000" stroked="false">
                <v:path arrowok="t"/>
                <v:fill type="solid"/>
              </v:shape>
            </v:group>
            <v:group style="position:absolute;left:4707;top:1325;width:10;height:20" coordorigin="4707,1325" coordsize="10,20">
              <v:shape style="position:absolute;left:4707;top:1325;width:10;height:20" coordorigin="4707,1325" coordsize="10,20" path="m4707,1344l4717,1344,4717,1325,4707,1325,4707,1344xe" filled="true" fillcolor="#000000" stroked="false">
                <v:path arrowok="t"/>
                <v:fill type="solid"/>
              </v:shape>
            </v:group>
            <v:group style="position:absolute;left:4707;top:1344;width:10;height:20" coordorigin="4707,1344" coordsize="10,20">
              <v:shape style="position:absolute;left:4707;top:1344;width:10;height:20" coordorigin="4707,1344" coordsize="10,20" path="m4707,1364l4717,1364,4717,1344,4707,1344,4707,1364xe" filled="true" fillcolor="#000000" stroked="false">
                <v:path arrowok="t"/>
                <v:fill type="solid"/>
              </v:shape>
            </v:group>
            <v:group style="position:absolute;left:4707;top:1364;width:10;height:20" coordorigin="4707,1364" coordsize="10,20">
              <v:shape style="position:absolute;left:4707;top:1364;width:10;height:20" coordorigin="4707,1364" coordsize="10,20" path="m4707,1383l4717,1383,4717,1364,4707,1364,4707,1383xe" filled="true" fillcolor="#000000" stroked="false">
                <v:path arrowok="t"/>
                <v:fill type="solid"/>
              </v:shape>
            </v:group>
            <v:group style="position:absolute;left:4707;top:1383;width:10;height:20" coordorigin="4707,1383" coordsize="10,20">
              <v:shape style="position:absolute;left:4707;top:1383;width:10;height:20" coordorigin="4707,1383" coordsize="10,20" path="m4707,1402l4717,1402,4717,1383,4707,1383,4707,1402xe" filled="true" fillcolor="#000000" stroked="false">
                <v:path arrowok="t"/>
                <v:fill type="solid"/>
              </v:shape>
            </v:group>
            <v:group style="position:absolute;left:4707;top:1402;width:10;height:20" coordorigin="4707,1402" coordsize="10,20">
              <v:shape style="position:absolute;left:4707;top:1402;width:10;height:20" coordorigin="4707,1402" coordsize="10,20" path="m4707,1421l4717,1421,4717,1402,4707,1402,4707,1421xe" filled="true" fillcolor="#000000" stroked="false">
                <v:path arrowok="t"/>
                <v:fill type="solid"/>
              </v:shape>
            </v:group>
            <v:group style="position:absolute;left:4707;top:1421;width:10;height:20" coordorigin="4707,1421" coordsize="10,20">
              <v:shape style="position:absolute;left:4707;top:1421;width:10;height:20" coordorigin="4707,1421" coordsize="10,20" path="m4707,1440l4717,1440,4717,1421,4707,1421,4707,1440xe" filled="true" fillcolor="#000000" stroked="false">
                <v:path arrowok="t"/>
                <v:fill type="solid"/>
              </v:shape>
            </v:group>
            <v:group style="position:absolute;left:4707;top:1440;width:10;height:20" coordorigin="4707,1440" coordsize="10,20">
              <v:shape style="position:absolute;left:4707;top:1440;width:10;height:20" coordorigin="4707,1440" coordsize="10,20" path="m4707,1460l4717,1460,4717,1440,4707,1440,4707,1460xe" filled="true" fillcolor="#000000" stroked="false">
                <v:path arrowok="t"/>
                <v:fill type="solid"/>
              </v:shape>
            </v:group>
            <v:group style="position:absolute;left:4707;top:1460;width:10;height:20" coordorigin="4707,1460" coordsize="10,20">
              <v:shape style="position:absolute;left:4707;top:1460;width:10;height:20" coordorigin="4707,1460" coordsize="10,20" path="m4707,1479l4717,1479,4717,1460,4707,1460,4707,1479xe" filled="true" fillcolor="#000000" stroked="false">
                <v:path arrowok="t"/>
                <v:fill type="solid"/>
              </v:shape>
            </v:group>
            <v:group style="position:absolute;left:4707;top:1479;width:10;height:20" coordorigin="4707,1479" coordsize="10,20">
              <v:shape style="position:absolute;left:4707;top:1479;width:10;height:20" coordorigin="4707,1479" coordsize="10,20" path="m4707,1498l4717,1498,4717,1479,4707,1479,4707,1498xe" filled="true" fillcolor="#000000" stroked="false">
                <v:path arrowok="t"/>
                <v:fill type="solid"/>
              </v:shape>
            </v:group>
            <v:group style="position:absolute;left:4707;top:1498;width:10;height:20" coordorigin="4707,1498" coordsize="10,20">
              <v:shape style="position:absolute;left:4707;top:1498;width:10;height:20" coordorigin="4707,1498" coordsize="10,20" path="m4707,1517l4717,1517,4717,1498,4707,1498,4707,1517xe" filled="true" fillcolor="#000000" stroked="false">
                <v:path arrowok="t"/>
                <v:fill type="solid"/>
              </v:shape>
            </v:group>
            <v:group style="position:absolute;left:4707;top:1524;width:10;height:2" coordorigin="4707,1524" coordsize="10,2">
              <v:shape style="position:absolute;left:4707;top:1524;width:10;height:2" coordorigin="4707,1524" coordsize="10,0" path="m4707,1524l4717,1524e" filled="false" stroked="true" strokeweight=".72pt" strokecolor="#000000">
                <v:path arrowok="t"/>
              </v:shape>
            </v:group>
            <v:group style="position:absolute;left:5420;top:730;width:10;height:20" coordorigin="5420,730" coordsize="10,20">
              <v:shape style="position:absolute;left:5420;top:730;width:10;height:20" coordorigin="5420,730" coordsize="10,20" path="m5420,749l5430,749,5430,730,5420,730,5420,749xe" filled="true" fillcolor="#000000" stroked="false">
                <v:path arrowok="t"/>
                <v:fill type="solid"/>
              </v:shape>
            </v:group>
            <v:group style="position:absolute;left:5420;top:749;width:10;height:20" coordorigin="5420,749" coordsize="10,20">
              <v:shape style="position:absolute;left:5420;top:749;width:10;height:20" coordorigin="5420,749" coordsize="10,20" path="m5420,768l5430,768,5430,749,5420,749,5420,768xe" filled="true" fillcolor="#000000" stroked="false">
                <v:path arrowok="t"/>
                <v:fill type="solid"/>
              </v:shape>
            </v:group>
            <v:group style="position:absolute;left:5420;top:768;width:10;height:20" coordorigin="5420,768" coordsize="10,20">
              <v:shape style="position:absolute;left:5420;top:768;width:10;height:20" coordorigin="5420,768" coordsize="10,20" path="m5420,787l5430,787,5430,768,5420,768,5420,787xe" filled="true" fillcolor="#000000" stroked="false">
                <v:path arrowok="t"/>
                <v:fill type="solid"/>
              </v:shape>
            </v:group>
            <v:group style="position:absolute;left:5420;top:787;width:10;height:20" coordorigin="5420,787" coordsize="10,20">
              <v:shape style="position:absolute;left:5420;top:787;width:10;height:20" coordorigin="5420,787" coordsize="10,20" path="m5420,806l5430,806,5430,787,5420,787,5420,806xe" filled="true" fillcolor="#000000" stroked="false">
                <v:path arrowok="t"/>
                <v:fill type="solid"/>
              </v:shape>
            </v:group>
            <v:group style="position:absolute;left:5420;top:806;width:10;height:20" coordorigin="5420,806" coordsize="10,20">
              <v:shape style="position:absolute;left:5420;top:806;width:10;height:20" coordorigin="5420,806" coordsize="10,20" path="m5420,826l5430,826,5430,806,5420,806,5420,826xe" filled="true" fillcolor="#000000" stroked="false">
                <v:path arrowok="t"/>
                <v:fill type="solid"/>
              </v:shape>
            </v:group>
            <v:group style="position:absolute;left:5420;top:826;width:10;height:20" coordorigin="5420,826" coordsize="10,20">
              <v:shape style="position:absolute;left:5420;top:826;width:10;height:20" coordorigin="5420,826" coordsize="10,20" path="m5420,845l5430,845,5430,826,5420,826,5420,845xe" filled="true" fillcolor="#000000" stroked="false">
                <v:path arrowok="t"/>
                <v:fill type="solid"/>
              </v:shape>
            </v:group>
            <v:group style="position:absolute;left:5420;top:845;width:10;height:20" coordorigin="5420,845" coordsize="10,20">
              <v:shape style="position:absolute;left:5420;top:845;width:10;height:20" coordorigin="5420,845" coordsize="10,20" path="m5420,864l5430,864,5430,845,5420,845,5420,864xe" filled="true" fillcolor="#000000" stroked="false">
                <v:path arrowok="t"/>
                <v:fill type="solid"/>
              </v:shape>
            </v:group>
            <v:group style="position:absolute;left:5420;top:864;width:10;height:20" coordorigin="5420,864" coordsize="10,20">
              <v:shape style="position:absolute;left:5420;top:864;width:10;height:20" coordorigin="5420,864" coordsize="10,20" path="m5420,883l5430,883,5430,864,5420,864,5420,883xe" filled="true" fillcolor="#000000" stroked="false">
                <v:path arrowok="t"/>
                <v:fill type="solid"/>
              </v:shape>
            </v:group>
            <v:group style="position:absolute;left:5420;top:883;width:10;height:20" coordorigin="5420,883" coordsize="10,20">
              <v:shape style="position:absolute;left:5420;top:883;width:10;height:20" coordorigin="5420,883" coordsize="10,20" path="m5420,902l5430,902,5430,883,5420,883,5420,902xe" filled="true" fillcolor="#000000" stroked="false">
                <v:path arrowok="t"/>
                <v:fill type="solid"/>
              </v:shape>
            </v:group>
            <v:group style="position:absolute;left:5420;top:902;width:10;height:20" coordorigin="5420,902" coordsize="10,20">
              <v:shape style="position:absolute;left:5420;top:902;width:10;height:20" coordorigin="5420,902" coordsize="10,20" path="m5420,922l5430,922,5430,902,5420,902,5420,922xe" filled="true" fillcolor="#000000" stroked="false">
                <v:path arrowok="t"/>
                <v:fill type="solid"/>
              </v:shape>
            </v:group>
            <v:group style="position:absolute;left:5420;top:922;width:10;height:20" coordorigin="5420,922" coordsize="10,20">
              <v:shape style="position:absolute;left:5420;top:922;width:10;height:20" coordorigin="5420,922" coordsize="10,20" path="m5420,941l5430,941,5430,922,5420,922,5420,941xe" filled="true" fillcolor="#000000" stroked="false">
                <v:path arrowok="t"/>
                <v:fill type="solid"/>
              </v:shape>
            </v:group>
            <v:group style="position:absolute;left:5420;top:941;width:10;height:20" coordorigin="5420,941" coordsize="10,20">
              <v:shape style="position:absolute;left:5420;top:941;width:10;height:20" coordorigin="5420,941" coordsize="10,20" path="m5420,960l5430,960,5430,941,5420,941,5420,960xe" filled="true" fillcolor="#000000" stroked="false">
                <v:path arrowok="t"/>
                <v:fill type="solid"/>
              </v:shape>
            </v:group>
            <v:group style="position:absolute;left:5420;top:960;width:10;height:20" coordorigin="5420,960" coordsize="10,20">
              <v:shape style="position:absolute;left:5420;top:960;width:10;height:20" coordorigin="5420,960" coordsize="10,20" path="m5420,979l5430,979,5430,960,5420,960,5420,979xe" filled="true" fillcolor="#000000" stroked="false">
                <v:path arrowok="t"/>
                <v:fill type="solid"/>
              </v:shape>
            </v:group>
            <v:group style="position:absolute;left:5420;top:979;width:10;height:20" coordorigin="5420,979" coordsize="10,20">
              <v:shape style="position:absolute;left:5420;top:979;width:10;height:20" coordorigin="5420,979" coordsize="10,20" path="m5420,998l5430,998,5430,979,5420,979,5420,998xe" filled="true" fillcolor="#000000" stroked="false">
                <v:path arrowok="t"/>
                <v:fill type="solid"/>
              </v:shape>
            </v:group>
            <v:group style="position:absolute;left:5420;top:998;width:10;height:20" coordorigin="5420,998" coordsize="10,20">
              <v:shape style="position:absolute;left:5420;top:998;width:10;height:20" coordorigin="5420,998" coordsize="10,20" path="m5420,1018l5430,1018,5430,998,5420,998,5420,1018xe" filled="true" fillcolor="#000000" stroked="false">
                <v:path arrowok="t"/>
                <v:fill type="solid"/>
              </v:shape>
            </v:group>
            <v:group style="position:absolute;left:5420;top:1018;width:10;height:20" coordorigin="5420,1018" coordsize="10,20">
              <v:shape style="position:absolute;left:5420;top:1018;width:10;height:20" coordorigin="5420,1018" coordsize="10,20" path="m5420,1037l5430,1037,5430,1018,5420,1018,5420,1037xe" filled="true" fillcolor="#000000" stroked="false">
                <v:path arrowok="t"/>
                <v:fill type="solid"/>
              </v:shape>
            </v:group>
            <v:group style="position:absolute;left:5420;top:1037;width:10;height:20" coordorigin="5420,1037" coordsize="10,20">
              <v:shape style="position:absolute;left:5420;top:1037;width:10;height:20" coordorigin="5420,1037" coordsize="10,20" path="m5420,1056l5430,1056,5430,1037,5420,1037,5420,1056xe" filled="true" fillcolor="#000000" stroked="false">
                <v:path arrowok="t"/>
                <v:fill type="solid"/>
              </v:shape>
            </v:group>
            <v:group style="position:absolute;left:5420;top:1056;width:10;height:20" coordorigin="5420,1056" coordsize="10,20">
              <v:shape style="position:absolute;left:5420;top:1056;width:10;height:20" coordorigin="5420,1056" coordsize="10,20" path="m5420,1076l5430,1076,5430,1056,5420,1056,5420,1076xe" filled="true" fillcolor="#000000" stroked="false">
                <v:path arrowok="t"/>
                <v:fill type="solid"/>
              </v:shape>
            </v:group>
            <v:group style="position:absolute;left:5420;top:1076;width:10;height:20" coordorigin="5420,1076" coordsize="10,20">
              <v:shape style="position:absolute;left:5420;top:1076;width:10;height:20" coordorigin="5420,1076" coordsize="10,20" path="m5420,1095l5430,1095,5430,1076,5420,1076,5420,1095xe" filled="true" fillcolor="#000000" stroked="false">
                <v:path arrowok="t"/>
                <v:fill type="solid"/>
              </v:shape>
            </v:group>
            <v:group style="position:absolute;left:5420;top:1095;width:10;height:20" coordorigin="5420,1095" coordsize="10,20">
              <v:shape style="position:absolute;left:5420;top:1095;width:10;height:20" coordorigin="5420,1095" coordsize="10,20" path="m5420,1114l5430,1114,5430,1095,5420,1095,5420,1114xe" filled="true" fillcolor="#000000" stroked="false">
                <v:path arrowok="t"/>
                <v:fill type="solid"/>
              </v:shape>
            </v:group>
            <v:group style="position:absolute;left:5420;top:1114;width:10;height:20" coordorigin="5420,1114" coordsize="10,20">
              <v:shape style="position:absolute;left:5420;top:1114;width:10;height:20" coordorigin="5420,1114" coordsize="10,20" path="m5420,1133l5430,1133,5430,1114,5420,1114,5420,1133xe" filled="true" fillcolor="#000000" stroked="false">
                <v:path arrowok="t"/>
                <v:fill type="solid"/>
              </v:shape>
            </v:group>
            <v:group style="position:absolute;left:5420;top:1133;width:10;height:20" coordorigin="5420,1133" coordsize="10,20">
              <v:shape style="position:absolute;left:5420;top:1133;width:10;height:20" coordorigin="5420,1133" coordsize="10,20" path="m5420,1152l5430,1152,5430,1133,5420,1133,5420,1152xe" filled="true" fillcolor="#000000" stroked="false">
                <v:path arrowok="t"/>
                <v:fill type="solid"/>
              </v:shape>
            </v:group>
            <v:group style="position:absolute;left:5420;top:1152;width:10;height:20" coordorigin="5420,1152" coordsize="10,20">
              <v:shape style="position:absolute;left:5420;top:1152;width:10;height:20" coordorigin="5420,1152" coordsize="10,20" path="m5420,1172l5430,1172,5430,1152,5420,1152,5420,1172xe" filled="true" fillcolor="#000000" stroked="false">
                <v:path arrowok="t"/>
                <v:fill type="solid"/>
              </v:shape>
            </v:group>
            <v:group style="position:absolute;left:5420;top:1172;width:10;height:20" coordorigin="5420,1172" coordsize="10,20">
              <v:shape style="position:absolute;left:5420;top:1172;width:10;height:20" coordorigin="5420,1172" coordsize="10,20" path="m5420,1191l5430,1191,5430,1172,5420,1172,5420,1191xe" filled="true" fillcolor="#000000" stroked="false">
                <v:path arrowok="t"/>
                <v:fill type="solid"/>
              </v:shape>
            </v:group>
            <v:group style="position:absolute;left:5420;top:1191;width:10;height:20" coordorigin="5420,1191" coordsize="10,20">
              <v:shape style="position:absolute;left:5420;top:1191;width:10;height:20" coordorigin="5420,1191" coordsize="10,20" path="m5420,1210l5430,1210,5430,1191,5420,1191,5420,1210xe" filled="true" fillcolor="#000000" stroked="false">
                <v:path arrowok="t"/>
                <v:fill type="solid"/>
              </v:shape>
            </v:group>
            <v:group style="position:absolute;left:5420;top:1210;width:10;height:20" coordorigin="5420,1210" coordsize="10,20">
              <v:shape style="position:absolute;left:5420;top:1210;width:10;height:20" coordorigin="5420,1210" coordsize="10,20" path="m5420,1229l5430,1229,5430,1210,5420,1210,5420,1229xe" filled="true" fillcolor="#000000" stroked="false">
                <v:path arrowok="t"/>
                <v:fill type="solid"/>
              </v:shape>
            </v:group>
            <v:group style="position:absolute;left:5420;top:1229;width:10;height:20" coordorigin="5420,1229" coordsize="10,20">
              <v:shape style="position:absolute;left:5420;top:1229;width:10;height:20" coordorigin="5420,1229" coordsize="10,20" path="m5420,1248l5430,1248,5430,1229,5420,1229,5420,1248xe" filled="true" fillcolor="#000000" stroked="false">
                <v:path arrowok="t"/>
                <v:fill type="solid"/>
              </v:shape>
            </v:group>
            <v:group style="position:absolute;left:5420;top:1248;width:10;height:20" coordorigin="5420,1248" coordsize="10,20">
              <v:shape style="position:absolute;left:5420;top:1248;width:10;height:20" coordorigin="5420,1248" coordsize="10,20" path="m5420,1268l5430,1268,5430,1248,5420,1248,5420,1268xe" filled="true" fillcolor="#000000" stroked="false">
                <v:path arrowok="t"/>
                <v:fill type="solid"/>
              </v:shape>
            </v:group>
            <v:group style="position:absolute;left:5420;top:1268;width:10;height:20" coordorigin="5420,1268" coordsize="10,20">
              <v:shape style="position:absolute;left:5420;top:1268;width:10;height:20" coordorigin="5420,1268" coordsize="10,20" path="m5420,1287l5430,1287,5430,1268,5420,1268,5420,1287xe" filled="true" fillcolor="#000000" stroked="false">
                <v:path arrowok="t"/>
                <v:fill type="solid"/>
              </v:shape>
            </v:group>
            <v:group style="position:absolute;left:5420;top:1287;width:10;height:20" coordorigin="5420,1287" coordsize="10,20">
              <v:shape style="position:absolute;left:5420;top:1287;width:10;height:20" coordorigin="5420,1287" coordsize="10,20" path="m5420,1306l5430,1306,5430,1287,5420,1287,5420,1306xe" filled="true" fillcolor="#000000" stroked="false">
                <v:path arrowok="t"/>
                <v:fill type="solid"/>
              </v:shape>
            </v:group>
            <v:group style="position:absolute;left:5420;top:1306;width:10;height:20" coordorigin="5420,1306" coordsize="10,20">
              <v:shape style="position:absolute;left:5420;top:1306;width:10;height:20" coordorigin="5420,1306" coordsize="10,20" path="m5420,1325l5430,1325,5430,1306,5420,1306,5420,1325xe" filled="true" fillcolor="#000000" stroked="false">
                <v:path arrowok="t"/>
                <v:fill type="solid"/>
              </v:shape>
            </v:group>
            <v:group style="position:absolute;left:5420;top:1325;width:10;height:20" coordorigin="5420,1325" coordsize="10,20">
              <v:shape style="position:absolute;left:5420;top:1325;width:10;height:20" coordorigin="5420,1325" coordsize="10,20" path="m5420,1344l5430,1344,5430,1325,5420,1325,5420,1344xe" filled="true" fillcolor="#000000" stroked="false">
                <v:path arrowok="t"/>
                <v:fill type="solid"/>
              </v:shape>
            </v:group>
            <v:group style="position:absolute;left:5420;top:1344;width:10;height:20" coordorigin="5420,1344" coordsize="10,20">
              <v:shape style="position:absolute;left:5420;top:1344;width:10;height:20" coordorigin="5420,1344" coordsize="10,20" path="m5420,1364l5430,1364,5430,1344,5420,1344,5420,1364xe" filled="true" fillcolor="#000000" stroked="false">
                <v:path arrowok="t"/>
                <v:fill type="solid"/>
              </v:shape>
            </v:group>
            <v:group style="position:absolute;left:5420;top:1364;width:10;height:20" coordorigin="5420,1364" coordsize="10,20">
              <v:shape style="position:absolute;left:5420;top:1364;width:10;height:20" coordorigin="5420,1364" coordsize="10,20" path="m5420,1383l5430,1383,5430,1364,5420,1364,5420,1383xe" filled="true" fillcolor="#000000" stroked="false">
                <v:path arrowok="t"/>
                <v:fill type="solid"/>
              </v:shape>
            </v:group>
            <v:group style="position:absolute;left:5420;top:1383;width:10;height:20" coordorigin="5420,1383" coordsize="10,20">
              <v:shape style="position:absolute;left:5420;top:1383;width:10;height:20" coordorigin="5420,1383" coordsize="10,20" path="m5420,1402l5430,1402,5430,1383,5420,1383,5420,1402xe" filled="true" fillcolor="#000000" stroked="false">
                <v:path arrowok="t"/>
                <v:fill type="solid"/>
              </v:shape>
            </v:group>
            <v:group style="position:absolute;left:5420;top:1402;width:10;height:20" coordorigin="5420,1402" coordsize="10,20">
              <v:shape style="position:absolute;left:5420;top:1402;width:10;height:20" coordorigin="5420,1402" coordsize="10,20" path="m5420,1421l5430,1421,5430,1402,5420,1402,5420,1421xe" filled="true" fillcolor="#000000" stroked="false">
                <v:path arrowok="t"/>
                <v:fill type="solid"/>
              </v:shape>
            </v:group>
            <v:group style="position:absolute;left:5420;top:1421;width:10;height:20" coordorigin="5420,1421" coordsize="10,20">
              <v:shape style="position:absolute;left:5420;top:1421;width:10;height:20" coordorigin="5420,1421" coordsize="10,20" path="m5420,1440l5430,1440,5430,1421,5420,1421,5420,1440xe" filled="true" fillcolor="#000000" stroked="false">
                <v:path arrowok="t"/>
                <v:fill type="solid"/>
              </v:shape>
            </v:group>
            <v:group style="position:absolute;left:5420;top:1440;width:10;height:20" coordorigin="5420,1440" coordsize="10,20">
              <v:shape style="position:absolute;left:5420;top:1440;width:10;height:20" coordorigin="5420,1440" coordsize="10,20" path="m5420,1460l5430,1460,5430,1440,5420,1440,5420,1460xe" filled="true" fillcolor="#000000" stroked="false">
                <v:path arrowok="t"/>
                <v:fill type="solid"/>
              </v:shape>
            </v:group>
            <v:group style="position:absolute;left:5420;top:1460;width:10;height:20" coordorigin="5420,1460" coordsize="10,20">
              <v:shape style="position:absolute;left:5420;top:1460;width:10;height:20" coordorigin="5420,1460" coordsize="10,20" path="m5420,1479l5430,1479,5430,1460,5420,1460,5420,1479xe" filled="true" fillcolor="#000000" stroked="false">
                <v:path arrowok="t"/>
                <v:fill type="solid"/>
              </v:shape>
            </v:group>
            <v:group style="position:absolute;left:5420;top:1479;width:10;height:20" coordorigin="5420,1479" coordsize="10,20">
              <v:shape style="position:absolute;left:5420;top:1479;width:10;height:20" coordorigin="5420,1479" coordsize="10,20" path="m5420,1498l5430,1498,5430,1479,5420,1479,5420,1498xe" filled="true" fillcolor="#000000" stroked="false">
                <v:path arrowok="t"/>
                <v:fill type="solid"/>
              </v:shape>
            </v:group>
            <v:group style="position:absolute;left:5420;top:1498;width:10;height:20" coordorigin="5420,1498" coordsize="10,20">
              <v:shape style="position:absolute;left:5420;top:1498;width:10;height:20" coordorigin="5420,1498" coordsize="10,20" path="m5420,1517l5430,1517,5430,1498,5420,1498,5420,1517xe" filled="true" fillcolor="#000000" stroked="false">
                <v:path arrowok="t"/>
                <v:fill type="solid"/>
              </v:shape>
            </v:group>
            <v:group style="position:absolute;left:5420;top:1524;width:10;height:2" coordorigin="5420,1524" coordsize="10,2">
              <v:shape style="position:absolute;left:5420;top:1524;width:10;height:2" coordorigin="5420,1524" coordsize="10,0" path="m5420,1524l5430,1524e" filled="false" stroked="true" strokeweight=".72pt" strokecolor="#000000">
                <v:path arrowok="t"/>
              </v:shape>
            </v:group>
            <v:group style="position:absolute;left:6579;top:730;width:10;height:20" coordorigin="6579,730" coordsize="10,20">
              <v:shape style="position:absolute;left:6579;top:730;width:10;height:20" coordorigin="6579,730" coordsize="10,20" path="m6579,749l6589,749,6589,730,6579,730,6579,749xe" filled="true" fillcolor="#000000" stroked="false">
                <v:path arrowok="t"/>
                <v:fill type="solid"/>
              </v:shape>
            </v:group>
            <v:group style="position:absolute;left:6579;top:749;width:10;height:20" coordorigin="6579,749" coordsize="10,20">
              <v:shape style="position:absolute;left:6579;top:749;width:10;height:20" coordorigin="6579,749" coordsize="10,20" path="m6579,768l6589,768,6589,749,6579,749,6579,768xe" filled="true" fillcolor="#000000" stroked="false">
                <v:path arrowok="t"/>
                <v:fill type="solid"/>
              </v:shape>
            </v:group>
            <v:group style="position:absolute;left:6579;top:768;width:10;height:20" coordorigin="6579,768" coordsize="10,20">
              <v:shape style="position:absolute;left:6579;top:768;width:10;height:20" coordorigin="6579,768" coordsize="10,20" path="m6579,787l6589,787,6589,768,6579,768,6579,787xe" filled="true" fillcolor="#000000" stroked="false">
                <v:path arrowok="t"/>
                <v:fill type="solid"/>
              </v:shape>
            </v:group>
            <v:group style="position:absolute;left:6579;top:787;width:10;height:20" coordorigin="6579,787" coordsize="10,20">
              <v:shape style="position:absolute;left:6579;top:787;width:10;height:20" coordorigin="6579,787" coordsize="10,20" path="m6579,806l6589,806,6589,787,6579,787,6579,806xe" filled="true" fillcolor="#000000" stroked="false">
                <v:path arrowok="t"/>
                <v:fill type="solid"/>
              </v:shape>
            </v:group>
            <v:group style="position:absolute;left:6579;top:806;width:10;height:20" coordorigin="6579,806" coordsize="10,20">
              <v:shape style="position:absolute;left:6579;top:806;width:10;height:20" coordorigin="6579,806" coordsize="10,20" path="m6579,826l6589,826,6589,806,6579,806,6579,826xe" filled="true" fillcolor="#000000" stroked="false">
                <v:path arrowok="t"/>
                <v:fill type="solid"/>
              </v:shape>
            </v:group>
            <v:group style="position:absolute;left:6579;top:826;width:10;height:20" coordorigin="6579,826" coordsize="10,20">
              <v:shape style="position:absolute;left:6579;top:826;width:10;height:20" coordorigin="6579,826" coordsize="10,20" path="m6579,845l6589,845,6589,826,6579,826,6579,845xe" filled="true" fillcolor="#000000" stroked="false">
                <v:path arrowok="t"/>
                <v:fill type="solid"/>
              </v:shape>
            </v:group>
            <v:group style="position:absolute;left:6579;top:845;width:10;height:20" coordorigin="6579,845" coordsize="10,20">
              <v:shape style="position:absolute;left:6579;top:845;width:10;height:20" coordorigin="6579,845" coordsize="10,20" path="m6579,864l6589,864,6589,845,6579,845,6579,864xe" filled="true" fillcolor="#000000" stroked="false">
                <v:path arrowok="t"/>
                <v:fill type="solid"/>
              </v:shape>
            </v:group>
            <v:group style="position:absolute;left:6579;top:864;width:10;height:20" coordorigin="6579,864" coordsize="10,20">
              <v:shape style="position:absolute;left:6579;top:864;width:10;height:20" coordorigin="6579,864" coordsize="10,20" path="m6579,883l6589,883,6589,864,6579,864,6579,883xe" filled="true" fillcolor="#000000" stroked="false">
                <v:path arrowok="t"/>
                <v:fill type="solid"/>
              </v:shape>
            </v:group>
            <v:group style="position:absolute;left:6579;top:883;width:10;height:20" coordorigin="6579,883" coordsize="10,20">
              <v:shape style="position:absolute;left:6579;top:883;width:10;height:20" coordorigin="6579,883" coordsize="10,20" path="m6579,902l6589,902,6589,883,6579,883,6579,902xe" filled="true" fillcolor="#000000" stroked="false">
                <v:path arrowok="t"/>
                <v:fill type="solid"/>
              </v:shape>
            </v:group>
            <v:group style="position:absolute;left:6579;top:902;width:10;height:20" coordorigin="6579,902" coordsize="10,20">
              <v:shape style="position:absolute;left:6579;top:902;width:10;height:20" coordorigin="6579,902" coordsize="10,20" path="m6579,922l6589,922,6589,902,6579,902,6579,922xe" filled="true" fillcolor="#000000" stroked="false">
                <v:path arrowok="t"/>
                <v:fill type="solid"/>
              </v:shape>
            </v:group>
            <v:group style="position:absolute;left:6579;top:922;width:10;height:20" coordorigin="6579,922" coordsize="10,20">
              <v:shape style="position:absolute;left:6579;top:922;width:10;height:20" coordorigin="6579,922" coordsize="10,20" path="m6579,941l6589,941,6589,922,6579,922,6579,941xe" filled="true" fillcolor="#000000" stroked="false">
                <v:path arrowok="t"/>
                <v:fill type="solid"/>
              </v:shape>
            </v:group>
            <v:group style="position:absolute;left:6579;top:941;width:10;height:20" coordorigin="6579,941" coordsize="10,20">
              <v:shape style="position:absolute;left:6579;top:941;width:10;height:20" coordorigin="6579,941" coordsize="10,20" path="m6579,960l6589,960,6589,941,6579,941,6579,960xe" filled="true" fillcolor="#000000" stroked="false">
                <v:path arrowok="t"/>
                <v:fill type="solid"/>
              </v:shape>
            </v:group>
            <v:group style="position:absolute;left:6579;top:960;width:10;height:20" coordorigin="6579,960" coordsize="10,20">
              <v:shape style="position:absolute;left:6579;top:960;width:10;height:20" coordorigin="6579,960" coordsize="10,20" path="m6579,979l6589,979,6589,960,6579,960,6579,979xe" filled="true" fillcolor="#000000" stroked="false">
                <v:path arrowok="t"/>
                <v:fill type="solid"/>
              </v:shape>
            </v:group>
            <v:group style="position:absolute;left:6579;top:979;width:10;height:20" coordorigin="6579,979" coordsize="10,20">
              <v:shape style="position:absolute;left:6579;top:979;width:10;height:20" coordorigin="6579,979" coordsize="10,20" path="m6579,998l6589,998,6589,979,6579,979,6579,998xe" filled="true" fillcolor="#000000" stroked="false">
                <v:path arrowok="t"/>
                <v:fill type="solid"/>
              </v:shape>
            </v:group>
            <v:group style="position:absolute;left:6579;top:998;width:10;height:20" coordorigin="6579,998" coordsize="10,20">
              <v:shape style="position:absolute;left:6579;top:998;width:10;height:20" coordorigin="6579,998" coordsize="10,20" path="m6579,1018l6589,1018,6589,998,6579,998,6579,1018xe" filled="true" fillcolor="#000000" stroked="false">
                <v:path arrowok="t"/>
                <v:fill type="solid"/>
              </v:shape>
            </v:group>
            <v:group style="position:absolute;left:6579;top:1018;width:10;height:20" coordorigin="6579,1018" coordsize="10,20">
              <v:shape style="position:absolute;left:6579;top:1018;width:10;height:20" coordorigin="6579,1018" coordsize="10,20" path="m6579,1037l6589,1037,6589,1018,6579,1018,6579,1037xe" filled="true" fillcolor="#000000" stroked="false">
                <v:path arrowok="t"/>
                <v:fill type="solid"/>
              </v:shape>
            </v:group>
            <v:group style="position:absolute;left:6579;top:1037;width:10;height:20" coordorigin="6579,1037" coordsize="10,20">
              <v:shape style="position:absolute;left:6579;top:1037;width:10;height:20" coordorigin="6579,1037" coordsize="10,20" path="m6579,1056l6589,1056,6589,1037,6579,1037,6579,1056xe" filled="true" fillcolor="#000000" stroked="false">
                <v:path arrowok="t"/>
                <v:fill type="solid"/>
              </v:shape>
            </v:group>
            <v:group style="position:absolute;left:6579;top:1056;width:10;height:20" coordorigin="6579,1056" coordsize="10,20">
              <v:shape style="position:absolute;left:6579;top:1056;width:10;height:20" coordorigin="6579,1056" coordsize="10,20" path="m6579,1076l6589,1076,6589,1056,6579,1056,6579,1076xe" filled="true" fillcolor="#000000" stroked="false">
                <v:path arrowok="t"/>
                <v:fill type="solid"/>
              </v:shape>
            </v:group>
            <v:group style="position:absolute;left:6579;top:1076;width:10;height:20" coordorigin="6579,1076" coordsize="10,20">
              <v:shape style="position:absolute;left:6579;top:1076;width:10;height:20" coordorigin="6579,1076" coordsize="10,20" path="m6579,1095l6589,1095,6589,1076,6579,1076,6579,1095xe" filled="true" fillcolor="#000000" stroked="false">
                <v:path arrowok="t"/>
                <v:fill type="solid"/>
              </v:shape>
            </v:group>
            <v:group style="position:absolute;left:6579;top:1095;width:10;height:20" coordorigin="6579,1095" coordsize="10,20">
              <v:shape style="position:absolute;left:6579;top:1095;width:10;height:20" coordorigin="6579,1095" coordsize="10,20" path="m6579,1114l6589,1114,6589,1095,6579,1095,6579,1114xe" filled="true" fillcolor="#000000" stroked="false">
                <v:path arrowok="t"/>
                <v:fill type="solid"/>
              </v:shape>
            </v:group>
            <v:group style="position:absolute;left:6579;top:1114;width:10;height:20" coordorigin="6579,1114" coordsize="10,20">
              <v:shape style="position:absolute;left:6579;top:1114;width:10;height:20" coordorigin="6579,1114" coordsize="10,20" path="m6579,1133l6589,1133,6589,1114,6579,1114,6579,1133xe" filled="true" fillcolor="#000000" stroked="false">
                <v:path arrowok="t"/>
                <v:fill type="solid"/>
              </v:shape>
            </v:group>
            <v:group style="position:absolute;left:6579;top:1133;width:10;height:20" coordorigin="6579,1133" coordsize="10,20">
              <v:shape style="position:absolute;left:6579;top:1133;width:10;height:20" coordorigin="6579,1133" coordsize="10,20" path="m6579,1152l6589,1152,6589,1133,6579,1133,6579,1152xe" filled="true" fillcolor="#000000" stroked="false">
                <v:path arrowok="t"/>
                <v:fill type="solid"/>
              </v:shape>
            </v:group>
            <v:group style="position:absolute;left:6579;top:1152;width:10;height:20" coordorigin="6579,1152" coordsize="10,20">
              <v:shape style="position:absolute;left:6579;top:1152;width:10;height:20" coordorigin="6579,1152" coordsize="10,20" path="m6579,1172l6589,1172,6589,1152,6579,1152,6579,1172xe" filled="true" fillcolor="#000000" stroked="false">
                <v:path arrowok="t"/>
                <v:fill type="solid"/>
              </v:shape>
            </v:group>
            <v:group style="position:absolute;left:6579;top:1172;width:10;height:20" coordorigin="6579,1172" coordsize="10,20">
              <v:shape style="position:absolute;left:6579;top:1172;width:10;height:20" coordorigin="6579,1172" coordsize="10,20" path="m6579,1191l6589,1191,6589,1172,6579,1172,6579,1191xe" filled="true" fillcolor="#000000" stroked="false">
                <v:path arrowok="t"/>
                <v:fill type="solid"/>
              </v:shape>
            </v:group>
            <v:group style="position:absolute;left:6579;top:1191;width:10;height:20" coordorigin="6579,1191" coordsize="10,20">
              <v:shape style="position:absolute;left:6579;top:1191;width:10;height:20" coordorigin="6579,1191" coordsize="10,20" path="m6579,1210l6589,1210,6589,1191,6579,1191,6579,1210xe" filled="true" fillcolor="#000000" stroked="false">
                <v:path arrowok="t"/>
                <v:fill type="solid"/>
              </v:shape>
            </v:group>
            <v:group style="position:absolute;left:6579;top:1210;width:10;height:20" coordorigin="6579,1210" coordsize="10,20">
              <v:shape style="position:absolute;left:6579;top:1210;width:10;height:20" coordorigin="6579,1210" coordsize="10,20" path="m6579,1229l6589,1229,6589,1210,6579,1210,6579,1229xe" filled="true" fillcolor="#000000" stroked="false">
                <v:path arrowok="t"/>
                <v:fill type="solid"/>
              </v:shape>
            </v:group>
            <v:group style="position:absolute;left:6579;top:1229;width:10;height:20" coordorigin="6579,1229" coordsize="10,20">
              <v:shape style="position:absolute;left:6579;top:1229;width:10;height:20" coordorigin="6579,1229" coordsize="10,20" path="m6579,1248l6589,1248,6589,1229,6579,1229,6579,1248xe" filled="true" fillcolor="#000000" stroked="false">
                <v:path arrowok="t"/>
                <v:fill type="solid"/>
              </v:shape>
            </v:group>
            <v:group style="position:absolute;left:6579;top:1248;width:10;height:20" coordorigin="6579,1248" coordsize="10,20">
              <v:shape style="position:absolute;left:6579;top:1248;width:10;height:20" coordorigin="6579,1248" coordsize="10,20" path="m6579,1268l6589,1268,6589,1248,6579,1248,6579,1268xe" filled="true" fillcolor="#000000" stroked="false">
                <v:path arrowok="t"/>
                <v:fill type="solid"/>
              </v:shape>
            </v:group>
            <v:group style="position:absolute;left:6579;top:1268;width:10;height:20" coordorigin="6579,1268" coordsize="10,20">
              <v:shape style="position:absolute;left:6579;top:1268;width:10;height:20" coordorigin="6579,1268" coordsize="10,20" path="m6579,1287l6589,1287,6589,1268,6579,1268,6579,1287xe" filled="true" fillcolor="#000000" stroked="false">
                <v:path arrowok="t"/>
                <v:fill type="solid"/>
              </v:shape>
            </v:group>
            <v:group style="position:absolute;left:6579;top:1287;width:10;height:20" coordorigin="6579,1287" coordsize="10,20">
              <v:shape style="position:absolute;left:6579;top:1287;width:10;height:20" coordorigin="6579,1287" coordsize="10,20" path="m6579,1306l6589,1306,6589,1287,6579,1287,6579,1306xe" filled="true" fillcolor="#000000" stroked="false">
                <v:path arrowok="t"/>
                <v:fill type="solid"/>
              </v:shape>
            </v:group>
            <v:group style="position:absolute;left:6579;top:1306;width:10;height:20" coordorigin="6579,1306" coordsize="10,20">
              <v:shape style="position:absolute;left:6579;top:1306;width:10;height:20" coordorigin="6579,1306" coordsize="10,20" path="m6579,1325l6589,1325,6589,1306,6579,1306,6579,1325xe" filled="true" fillcolor="#000000" stroked="false">
                <v:path arrowok="t"/>
                <v:fill type="solid"/>
              </v:shape>
            </v:group>
            <v:group style="position:absolute;left:6579;top:1325;width:10;height:20" coordorigin="6579,1325" coordsize="10,20">
              <v:shape style="position:absolute;left:6579;top:1325;width:10;height:20" coordorigin="6579,1325" coordsize="10,20" path="m6579,1344l6589,1344,6589,1325,6579,1325,6579,1344xe" filled="true" fillcolor="#000000" stroked="false">
                <v:path arrowok="t"/>
                <v:fill type="solid"/>
              </v:shape>
            </v:group>
            <v:group style="position:absolute;left:6579;top:1344;width:10;height:20" coordorigin="6579,1344" coordsize="10,20">
              <v:shape style="position:absolute;left:6579;top:1344;width:10;height:20" coordorigin="6579,1344" coordsize="10,20" path="m6579,1364l6589,1364,6589,1344,6579,1344,6579,1364xe" filled="true" fillcolor="#000000" stroked="false">
                <v:path arrowok="t"/>
                <v:fill type="solid"/>
              </v:shape>
            </v:group>
            <v:group style="position:absolute;left:6579;top:1364;width:10;height:20" coordorigin="6579,1364" coordsize="10,20">
              <v:shape style="position:absolute;left:6579;top:1364;width:10;height:20" coordorigin="6579,1364" coordsize="10,20" path="m6579,1383l6589,1383,6589,1364,6579,1364,6579,1383xe" filled="true" fillcolor="#000000" stroked="false">
                <v:path arrowok="t"/>
                <v:fill type="solid"/>
              </v:shape>
            </v:group>
            <v:group style="position:absolute;left:6579;top:1383;width:10;height:20" coordorigin="6579,1383" coordsize="10,20">
              <v:shape style="position:absolute;left:6579;top:1383;width:10;height:20" coordorigin="6579,1383" coordsize="10,20" path="m6579,1402l6589,1402,6589,1383,6579,1383,6579,1402xe" filled="true" fillcolor="#000000" stroked="false">
                <v:path arrowok="t"/>
                <v:fill type="solid"/>
              </v:shape>
            </v:group>
            <v:group style="position:absolute;left:6579;top:1402;width:10;height:20" coordorigin="6579,1402" coordsize="10,20">
              <v:shape style="position:absolute;left:6579;top:1402;width:10;height:20" coordorigin="6579,1402" coordsize="10,20" path="m6579,1421l6589,1421,6589,1402,6579,1402,6579,1421xe" filled="true" fillcolor="#000000" stroked="false">
                <v:path arrowok="t"/>
                <v:fill type="solid"/>
              </v:shape>
            </v:group>
            <v:group style="position:absolute;left:6579;top:1421;width:10;height:20" coordorigin="6579,1421" coordsize="10,20">
              <v:shape style="position:absolute;left:6579;top:1421;width:10;height:20" coordorigin="6579,1421" coordsize="10,20" path="m6579,1440l6589,1440,6589,1421,6579,1421,6579,1440xe" filled="true" fillcolor="#000000" stroked="false">
                <v:path arrowok="t"/>
                <v:fill type="solid"/>
              </v:shape>
            </v:group>
            <v:group style="position:absolute;left:6579;top:1440;width:10;height:20" coordorigin="6579,1440" coordsize="10,20">
              <v:shape style="position:absolute;left:6579;top:1440;width:10;height:20" coordorigin="6579,1440" coordsize="10,20" path="m6579,1460l6589,1460,6589,1440,6579,1440,6579,1460xe" filled="true" fillcolor="#000000" stroked="false">
                <v:path arrowok="t"/>
                <v:fill type="solid"/>
              </v:shape>
            </v:group>
            <v:group style="position:absolute;left:6579;top:1460;width:10;height:20" coordorigin="6579,1460" coordsize="10,20">
              <v:shape style="position:absolute;left:6579;top:1460;width:10;height:20" coordorigin="6579,1460" coordsize="10,20" path="m6579,1479l6589,1479,6589,1460,6579,1460,6579,1479xe" filled="true" fillcolor="#000000" stroked="false">
                <v:path arrowok="t"/>
                <v:fill type="solid"/>
              </v:shape>
            </v:group>
            <v:group style="position:absolute;left:6579;top:1479;width:10;height:20" coordorigin="6579,1479" coordsize="10,20">
              <v:shape style="position:absolute;left:6579;top:1479;width:10;height:20" coordorigin="6579,1479" coordsize="10,20" path="m6579,1498l6589,1498,6589,1479,6579,1479,6579,1498xe" filled="true" fillcolor="#000000" stroked="false">
                <v:path arrowok="t"/>
                <v:fill type="solid"/>
              </v:shape>
            </v:group>
            <v:group style="position:absolute;left:6579;top:1498;width:10;height:20" coordorigin="6579,1498" coordsize="10,20">
              <v:shape style="position:absolute;left:6579;top:1498;width:10;height:20" coordorigin="6579,1498" coordsize="10,20" path="m6579,1517l6589,1517,6589,1498,6579,1498,6579,1517xe" filled="true" fillcolor="#000000" stroked="false">
                <v:path arrowok="t"/>
                <v:fill type="solid"/>
              </v:shape>
            </v:group>
            <v:group style="position:absolute;left:6579;top:1524;width:10;height:2" coordorigin="6579,1524" coordsize="10,2">
              <v:shape style="position:absolute;left:6579;top:1524;width:10;height:2" coordorigin="6579,1524" coordsize="10,0" path="m6579,1524l6589,1524e" filled="false" stroked="true" strokeweight=".72pt" strokecolor="#000000">
                <v:path arrowok="t"/>
              </v:shape>
            </v:group>
            <v:group style="position:absolute;left:7293;top:730;width:10;height:20" coordorigin="7293,730" coordsize="10,20">
              <v:shape style="position:absolute;left:7293;top:730;width:10;height:20" coordorigin="7293,730" coordsize="10,20" path="m7293,749l7302,749,7302,730,7293,730,7293,749xe" filled="true" fillcolor="#000000" stroked="false">
                <v:path arrowok="t"/>
                <v:fill type="solid"/>
              </v:shape>
            </v:group>
            <v:group style="position:absolute;left:7293;top:749;width:10;height:20" coordorigin="7293,749" coordsize="10,20">
              <v:shape style="position:absolute;left:7293;top:749;width:10;height:20" coordorigin="7293,749" coordsize="10,20" path="m7293,768l7302,768,7302,749,7293,749,7293,768xe" filled="true" fillcolor="#000000" stroked="false">
                <v:path arrowok="t"/>
                <v:fill type="solid"/>
              </v:shape>
            </v:group>
            <v:group style="position:absolute;left:7293;top:768;width:10;height:20" coordorigin="7293,768" coordsize="10,20">
              <v:shape style="position:absolute;left:7293;top:768;width:10;height:20" coordorigin="7293,768" coordsize="10,20" path="m7293,787l7302,787,7302,768,7293,768,7293,787xe" filled="true" fillcolor="#000000" stroked="false">
                <v:path arrowok="t"/>
                <v:fill type="solid"/>
              </v:shape>
            </v:group>
            <v:group style="position:absolute;left:7293;top:787;width:10;height:20" coordorigin="7293,787" coordsize="10,20">
              <v:shape style="position:absolute;left:7293;top:787;width:10;height:20" coordorigin="7293,787" coordsize="10,20" path="m7293,806l7302,806,7302,787,7293,787,7293,806xe" filled="true" fillcolor="#000000" stroked="false">
                <v:path arrowok="t"/>
                <v:fill type="solid"/>
              </v:shape>
            </v:group>
            <v:group style="position:absolute;left:7293;top:806;width:10;height:20" coordorigin="7293,806" coordsize="10,20">
              <v:shape style="position:absolute;left:7293;top:806;width:10;height:20" coordorigin="7293,806" coordsize="10,20" path="m7293,826l7302,826,7302,806,7293,806,7293,826xe" filled="true" fillcolor="#000000" stroked="false">
                <v:path arrowok="t"/>
                <v:fill type="solid"/>
              </v:shape>
            </v:group>
            <v:group style="position:absolute;left:7293;top:826;width:10;height:20" coordorigin="7293,826" coordsize="10,20">
              <v:shape style="position:absolute;left:7293;top:826;width:10;height:20" coordorigin="7293,826" coordsize="10,20" path="m7293,845l7302,845,7302,826,7293,826,7293,845xe" filled="true" fillcolor="#000000" stroked="false">
                <v:path arrowok="t"/>
                <v:fill type="solid"/>
              </v:shape>
            </v:group>
            <v:group style="position:absolute;left:7293;top:845;width:10;height:20" coordorigin="7293,845" coordsize="10,20">
              <v:shape style="position:absolute;left:7293;top:845;width:10;height:20" coordorigin="7293,845" coordsize="10,20" path="m7293,864l7302,864,7302,845,7293,845,7293,864xe" filled="true" fillcolor="#000000" stroked="false">
                <v:path arrowok="t"/>
                <v:fill type="solid"/>
              </v:shape>
            </v:group>
            <v:group style="position:absolute;left:7293;top:864;width:10;height:20" coordorigin="7293,864" coordsize="10,20">
              <v:shape style="position:absolute;left:7293;top:864;width:10;height:20" coordorigin="7293,864" coordsize="10,20" path="m7293,883l7302,883,7302,864,7293,864,7293,883xe" filled="true" fillcolor="#000000" stroked="false">
                <v:path arrowok="t"/>
                <v:fill type="solid"/>
              </v:shape>
            </v:group>
            <v:group style="position:absolute;left:7293;top:883;width:10;height:20" coordorigin="7293,883" coordsize="10,20">
              <v:shape style="position:absolute;left:7293;top:883;width:10;height:20" coordorigin="7293,883" coordsize="10,20" path="m7293,902l7302,902,7302,883,7293,883,7293,902xe" filled="true" fillcolor="#000000" stroked="false">
                <v:path arrowok="t"/>
                <v:fill type="solid"/>
              </v:shape>
            </v:group>
            <v:group style="position:absolute;left:7293;top:902;width:10;height:20" coordorigin="7293,902" coordsize="10,20">
              <v:shape style="position:absolute;left:7293;top:902;width:10;height:20" coordorigin="7293,902" coordsize="10,20" path="m7293,922l7302,922,7302,902,7293,902,7293,922xe" filled="true" fillcolor="#000000" stroked="false">
                <v:path arrowok="t"/>
                <v:fill type="solid"/>
              </v:shape>
            </v:group>
            <v:group style="position:absolute;left:7293;top:922;width:10;height:20" coordorigin="7293,922" coordsize="10,20">
              <v:shape style="position:absolute;left:7293;top:922;width:10;height:20" coordorigin="7293,922" coordsize="10,20" path="m7293,941l7302,941,7302,922,7293,922,7293,941xe" filled="true" fillcolor="#000000" stroked="false">
                <v:path arrowok="t"/>
                <v:fill type="solid"/>
              </v:shape>
            </v:group>
            <v:group style="position:absolute;left:7293;top:941;width:10;height:20" coordorigin="7293,941" coordsize="10,20">
              <v:shape style="position:absolute;left:7293;top:941;width:10;height:20" coordorigin="7293,941" coordsize="10,20" path="m7293,960l7302,960,7302,941,7293,941,7293,960xe" filled="true" fillcolor="#000000" stroked="false">
                <v:path arrowok="t"/>
                <v:fill type="solid"/>
              </v:shape>
            </v:group>
            <v:group style="position:absolute;left:7293;top:960;width:10;height:20" coordorigin="7293,960" coordsize="10,20">
              <v:shape style="position:absolute;left:7293;top:960;width:10;height:20" coordorigin="7293,960" coordsize="10,20" path="m7293,979l7302,979,7302,960,7293,960,7293,979xe" filled="true" fillcolor="#000000" stroked="false">
                <v:path arrowok="t"/>
                <v:fill type="solid"/>
              </v:shape>
            </v:group>
            <v:group style="position:absolute;left:7293;top:979;width:10;height:20" coordorigin="7293,979" coordsize="10,20">
              <v:shape style="position:absolute;left:7293;top:979;width:10;height:20" coordorigin="7293,979" coordsize="10,20" path="m7293,998l7302,998,7302,979,7293,979,7293,998xe" filled="true" fillcolor="#000000" stroked="false">
                <v:path arrowok="t"/>
                <v:fill type="solid"/>
              </v:shape>
            </v:group>
            <v:group style="position:absolute;left:7293;top:998;width:10;height:20" coordorigin="7293,998" coordsize="10,20">
              <v:shape style="position:absolute;left:7293;top:998;width:10;height:20" coordorigin="7293,998" coordsize="10,20" path="m7293,1018l7302,1018,7302,998,7293,998,7293,1018xe" filled="true" fillcolor="#000000" stroked="false">
                <v:path arrowok="t"/>
                <v:fill type="solid"/>
              </v:shape>
            </v:group>
            <v:group style="position:absolute;left:7293;top:1018;width:10;height:20" coordorigin="7293,1018" coordsize="10,20">
              <v:shape style="position:absolute;left:7293;top:1018;width:10;height:20" coordorigin="7293,1018" coordsize="10,20" path="m7293,1037l7302,1037,7302,1018,7293,1018,7293,1037xe" filled="true" fillcolor="#000000" stroked="false">
                <v:path arrowok="t"/>
                <v:fill type="solid"/>
              </v:shape>
            </v:group>
            <v:group style="position:absolute;left:7293;top:1037;width:10;height:20" coordorigin="7293,1037" coordsize="10,20">
              <v:shape style="position:absolute;left:7293;top:1037;width:10;height:20" coordorigin="7293,1037" coordsize="10,20" path="m7293,1056l7302,1056,7302,1037,7293,1037,7293,1056xe" filled="true" fillcolor="#000000" stroked="false">
                <v:path arrowok="t"/>
                <v:fill type="solid"/>
              </v:shape>
            </v:group>
            <v:group style="position:absolute;left:7293;top:1056;width:10;height:20" coordorigin="7293,1056" coordsize="10,20">
              <v:shape style="position:absolute;left:7293;top:1056;width:10;height:20" coordorigin="7293,1056" coordsize="10,20" path="m7293,1076l7302,1076,7302,1056,7293,1056,7293,1076xe" filled="true" fillcolor="#000000" stroked="false">
                <v:path arrowok="t"/>
                <v:fill type="solid"/>
              </v:shape>
            </v:group>
            <v:group style="position:absolute;left:7293;top:1076;width:10;height:20" coordorigin="7293,1076" coordsize="10,20">
              <v:shape style="position:absolute;left:7293;top:1076;width:10;height:20" coordorigin="7293,1076" coordsize="10,20" path="m7293,1095l7302,1095,7302,1076,7293,1076,7293,1095xe" filled="true" fillcolor="#000000" stroked="false">
                <v:path arrowok="t"/>
                <v:fill type="solid"/>
              </v:shape>
            </v:group>
            <v:group style="position:absolute;left:7293;top:1095;width:10;height:20" coordorigin="7293,1095" coordsize="10,20">
              <v:shape style="position:absolute;left:7293;top:1095;width:10;height:20" coordorigin="7293,1095" coordsize="10,20" path="m7293,1114l7302,1114,7302,1095,7293,1095,7293,1114xe" filled="true" fillcolor="#000000" stroked="false">
                <v:path arrowok="t"/>
                <v:fill type="solid"/>
              </v:shape>
            </v:group>
            <v:group style="position:absolute;left:7293;top:1114;width:10;height:20" coordorigin="7293,1114" coordsize="10,20">
              <v:shape style="position:absolute;left:7293;top:1114;width:10;height:20" coordorigin="7293,1114" coordsize="10,20" path="m7293,1133l7302,1133,7302,1114,7293,1114,7293,1133xe" filled="true" fillcolor="#000000" stroked="false">
                <v:path arrowok="t"/>
                <v:fill type="solid"/>
              </v:shape>
            </v:group>
            <v:group style="position:absolute;left:7293;top:1133;width:10;height:20" coordorigin="7293,1133" coordsize="10,20">
              <v:shape style="position:absolute;left:7293;top:1133;width:10;height:20" coordorigin="7293,1133" coordsize="10,20" path="m7293,1152l7302,1152,7302,1133,7293,1133,7293,1152xe" filled="true" fillcolor="#000000" stroked="false">
                <v:path arrowok="t"/>
                <v:fill type="solid"/>
              </v:shape>
            </v:group>
            <v:group style="position:absolute;left:7293;top:1152;width:10;height:20" coordorigin="7293,1152" coordsize="10,20">
              <v:shape style="position:absolute;left:7293;top:1152;width:10;height:20" coordorigin="7293,1152" coordsize="10,20" path="m7293,1172l7302,1172,7302,1152,7293,1152,7293,1172xe" filled="true" fillcolor="#000000" stroked="false">
                <v:path arrowok="t"/>
                <v:fill type="solid"/>
              </v:shape>
            </v:group>
            <v:group style="position:absolute;left:7293;top:1172;width:10;height:20" coordorigin="7293,1172" coordsize="10,20">
              <v:shape style="position:absolute;left:7293;top:1172;width:10;height:20" coordorigin="7293,1172" coordsize="10,20" path="m7293,1191l7302,1191,7302,1172,7293,1172,7293,1191xe" filled="true" fillcolor="#000000" stroked="false">
                <v:path arrowok="t"/>
                <v:fill type="solid"/>
              </v:shape>
            </v:group>
            <v:group style="position:absolute;left:7293;top:1191;width:10;height:20" coordorigin="7293,1191" coordsize="10,20">
              <v:shape style="position:absolute;left:7293;top:1191;width:10;height:20" coordorigin="7293,1191" coordsize="10,20" path="m7293,1210l7302,1210,7302,1191,7293,1191,7293,1210xe" filled="true" fillcolor="#000000" stroked="false">
                <v:path arrowok="t"/>
                <v:fill type="solid"/>
              </v:shape>
            </v:group>
            <v:group style="position:absolute;left:7293;top:1210;width:10;height:20" coordorigin="7293,1210" coordsize="10,20">
              <v:shape style="position:absolute;left:7293;top:1210;width:10;height:20" coordorigin="7293,1210" coordsize="10,20" path="m7293,1229l7302,1229,7302,1210,7293,1210,7293,1229xe" filled="true" fillcolor="#000000" stroked="false">
                <v:path arrowok="t"/>
                <v:fill type="solid"/>
              </v:shape>
            </v:group>
            <v:group style="position:absolute;left:7293;top:1229;width:10;height:20" coordorigin="7293,1229" coordsize="10,20">
              <v:shape style="position:absolute;left:7293;top:1229;width:10;height:20" coordorigin="7293,1229" coordsize="10,20" path="m7293,1248l7302,1248,7302,1229,7293,1229,7293,1248xe" filled="true" fillcolor="#000000" stroked="false">
                <v:path arrowok="t"/>
                <v:fill type="solid"/>
              </v:shape>
            </v:group>
            <v:group style="position:absolute;left:7293;top:1248;width:10;height:20" coordorigin="7293,1248" coordsize="10,20">
              <v:shape style="position:absolute;left:7293;top:1248;width:10;height:20" coordorigin="7293,1248" coordsize="10,20" path="m7293,1268l7302,1268,7302,1248,7293,1248,7293,1268xe" filled="true" fillcolor="#000000" stroked="false">
                <v:path arrowok="t"/>
                <v:fill type="solid"/>
              </v:shape>
            </v:group>
            <v:group style="position:absolute;left:7293;top:1268;width:10;height:20" coordorigin="7293,1268" coordsize="10,20">
              <v:shape style="position:absolute;left:7293;top:1268;width:10;height:20" coordorigin="7293,1268" coordsize="10,20" path="m7293,1287l7302,1287,7302,1268,7293,1268,7293,1287xe" filled="true" fillcolor="#000000" stroked="false">
                <v:path arrowok="t"/>
                <v:fill type="solid"/>
              </v:shape>
            </v:group>
            <v:group style="position:absolute;left:7293;top:1287;width:10;height:20" coordorigin="7293,1287" coordsize="10,20">
              <v:shape style="position:absolute;left:7293;top:1287;width:10;height:20" coordorigin="7293,1287" coordsize="10,20" path="m7293,1306l7302,1306,7302,1287,7293,1287,7293,1306xe" filled="true" fillcolor="#000000" stroked="false">
                <v:path arrowok="t"/>
                <v:fill type="solid"/>
              </v:shape>
            </v:group>
            <v:group style="position:absolute;left:7293;top:1306;width:10;height:20" coordorigin="7293,1306" coordsize="10,20">
              <v:shape style="position:absolute;left:7293;top:1306;width:10;height:20" coordorigin="7293,1306" coordsize="10,20" path="m7293,1325l7302,1325,7302,1306,7293,1306,7293,1325xe" filled="true" fillcolor="#000000" stroked="false">
                <v:path arrowok="t"/>
                <v:fill type="solid"/>
              </v:shape>
            </v:group>
            <v:group style="position:absolute;left:7293;top:1325;width:10;height:20" coordorigin="7293,1325" coordsize="10,20">
              <v:shape style="position:absolute;left:7293;top:1325;width:10;height:20" coordorigin="7293,1325" coordsize="10,20" path="m7293,1344l7302,1344,7302,1325,7293,1325,7293,1344xe" filled="true" fillcolor="#000000" stroked="false">
                <v:path arrowok="t"/>
                <v:fill type="solid"/>
              </v:shape>
            </v:group>
            <v:group style="position:absolute;left:7293;top:1344;width:10;height:20" coordorigin="7293,1344" coordsize="10,20">
              <v:shape style="position:absolute;left:7293;top:1344;width:10;height:20" coordorigin="7293,1344" coordsize="10,20" path="m7293,1364l7302,1364,7302,1344,7293,1344,7293,1364xe" filled="true" fillcolor="#000000" stroked="false">
                <v:path arrowok="t"/>
                <v:fill type="solid"/>
              </v:shape>
            </v:group>
            <v:group style="position:absolute;left:7293;top:1364;width:10;height:20" coordorigin="7293,1364" coordsize="10,20">
              <v:shape style="position:absolute;left:7293;top:1364;width:10;height:20" coordorigin="7293,1364" coordsize="10,20" path="m7293,1383l7302,1383,7302,1364,7293,1364,7293,1383xe" filled="true" fillcolor="#000000" stroked="false">
                <v:path arrowok="t"/>
                <v:fill type="solid"/>
              </v:shape>
            </v:group>
            <v:group style="position:absolute;left:7293;top:1383;width:10;height:20" coordorigin="7293,1383" coordsize="10,20">
              <v:shape style="position:absolute;left:7293;top:1383;width:10;height:20" coordorigin="7293,1383" coordsize="10,20" path="m7293,1402l7302,1402,7302,1383,7293,1383,7293,1402xe" filled="true" fillcolor="#000000" stroked="false">
                <v:path arrowok="t"/>
                <v:fill type="solid"/>
              </v:shape>
            </v:group>
            <v:group style="position:absolute;left:7293;top:1402;width:10;height:20" coordorigin="7293,1402" coordsize="10,20">
              <v:shape style="position:absolute;left:7293;top:1402;width:10;height:20" coordorigin="7293,1402" coordsize="10,20" path="m7293,1421l7302,1421,7302,1402,7293,1402,7293,1421xe" filled="true" fillcolor="#000000" stroked="false">
                <v:path arrowok="t"/>
                <v:fill type="solid"/>
              </v:shape>
            </v:group>
            <v:group style="position:absolute;left:7293;top:1421;width:10;height:20" coordorigin="7293,1421" coordsize="10,20">
              <v:shape style="position:absolute;left:7293;top:1421;width:10;height:20" coordorigin="7293,1421" coordsize="10,20" path="m7293,1440l7302,1440,7302,1421,7293,1421,7293,1440xe" filled="true" fillcolor="#000000" stroked="false">
                <v:path arrowok="t"/>
                <v:fill type="solid"/>
              </v:shape>
            </v:group>
            <v:group style="position:absolute;left:7293;top:1440;width:10;height:20" coordorigin="7293,1440" coordsize="10,20">
              <v:shape style="position:absolute;left:7293;top:1440;width:10;height:20" coordorigin="7293,1440" coordsize="10,20" path="m7293,1460l7302,1460,7302,1440,7293,1440,7293,1460xe" filled="true" fillcolor="#000000" stroked="false">
                <v:path arrowok="t"/>
                <v:fill type="solid"/>
              </v:shape>
            </v:group>
            <v:group style="position:absolute;left:7293;top:1460;width:10;height:20" coordorigin="7293,1460" coordsize="10,20">
              <v:shape style="position:absolute;left:7293;top:1460;width:10;height:20" coordorigin="7293,1460" coordsize="10,20" path="m7293,1479l7302,1479,7302,1460,7293,1460,7293,1479xe" filled="true" fillcolor="#000000" stroked="false">
                <v:path arrowok="t"/>
                <v:fill type="solid"/>
              </v:shape>
            </v:group>
            <v:group style="position:absolute;left:7293;top:1479;width:10;height:20" coordorigin="7293,1479" coordsize="10,20">
              <v:shape style="position:absolute;left:7293;top:1479;width:10;height:20" coordorigin="7293,1479" coordsize="10,20" path="m7293,1498l7302,1498,7302,1479,7293,1479,7293,1498xe" filled="true" fillcolor="#000000" stroked="false">
                <v:path arrowok="t"/>
                <v:fill type="solid"/>
              </v:shape>
            </v:group>
            <v:group style="position:absolute;left:7293;top:1498;width:10;height:20" coordorigin="7293,1498" coordsize="10,20">
              <v:shape style="position:absolute;left:7293;top:1498;width:10;height:20" coordorigin="7293,1498" coordsize="10,20" path="m7293,1517l7302,1517,7302,1498,7293,1498,7293,1517xe" filled="true" fillcolor="#000000" stroked="false">
                <v:path arrowok="t"/>
                <v:fill type="solid"/>
              </v:shape>
            </v:group>
            <v:group style="position:absolute;left:7293;top:1524;width:10;height:2" coordorigin="7293,1524" coordsize="10,2">
              <v:shape style="position:absolute;left:7293;top:1524;width:10;height:2" coordorigin="7293,1524" coordsize="10,0" path="m7293,1524l7302,1524e" filled="false" stroked="true" strokeweight=".72pt" strokecolor="#000000">
                <v:path arrowok="t"/>
              </v:shape>
            </v:group>
            <v:group style="position:absolute;left:8318;top:730;width:10;height:20" coordorigin="8318,730" coordsize="10,20">
              <v:shape style="position:absolute;left:8318;top:730;width:10;height:20" coordorigin="8318,730" coordsize="10,20" path="m8318,749l8327,749,8327,730,8318,730,8318,749xe" filled="true" fillcolor="#000000" stroked="false">
                <v:path arrowok="t"/>
                <v:fill type="solid"/>
              </v:shape>
            </v:group>
            <v:group style="position:absolute;left:8318;top:749;width:10;height:20" coordorigin="8318,749" coordsize="10,20">
              <v:shape style="position:absolute;left:8318;top:749;width:10;height:20" coordorigin="8318,749" coordsize="10,20" path="m8318,768l8327,768,8327,749,8318,749,8318,768xe" filled="true" fillcolor="#000000" stroked="false">
                <v:path arrowok="t"/>
                <v:fill type="solid"/>
              </v:shape>
            </v:group>
            <v:group style="position:absolute;left:8318;top:768;width:10;height:20" coordorigin="8318,768" coordsize="10,20">
              <v:shape style="position:absolute;left:8318;top:768;width:10;height:20" coordorigin="8318,768" coordsize="10,20" path="m8318,787l8327,787,8327,768,8318,768,8318,787xe" filled="true" fillcolor="#000000" stroked="false">
                <v:path arrowok="t"/>
                <v:fill type="solid"/>
              </v:shape>
            </v:group>
            <v:group style="position:absolute;left:8318;top:787;width:10;height:20" coordorigin="8318,787" coordsize="10,20">
              <v:shape style="position:absolute;left:8318;top:787;width:10;height:20" coordorigin="8318,787" coordsize="10,20" path="m8318,806l8327,806,8327,787,8318,787,8318,806xe" filled="true" fillcolor="#000000" stroked="false">
                <v:path arrowok="t"/>
                <v:fill type="solid"/>
              </v:shape>
            </v:group>
            <v:group style="position:absolute;left:8318;top:806;width:10;height:20" coordorigin="8318,806" coordsize="10,20">
              <v:shape style="position:absolute;left:8318;top:806;width:10;height:20" coordorigin="8318,806" coordsize="10,20" path="m8318,826l8327,826,8327,806,8318,806,8318,826xe" filled="true" fillcolor="#000000" stroked="false">
                <v:path arrowok="t"/>
                <v:fill type="solid"/>
              </v:shape>
            </v:group>
            <v:group style="position:absolute;left:8318;top:826;width:10;height:20" coordorigin="8318,826" coordsize="10,20">
              <v:shape style="position:absolute;left:8318;top:826;width:10;height:20" coordorigin="8318,826" coordsize="10,20" path="m8318,845l8327,845,8327,826,8318,826,8318,845xe" filled="true" fillcolor="#000000" stroked="false">
                <v:path arrowok="t"/>
                <v:fill type="solid"/>
              </v:shape>
            </v:group>
            <v:group style="position:absolute;left:8318;top:845;width:10;height:20" coordorigin="8318,845" coordsize="10,20">
              <v:shape style="position:absolute;left:8318;top:845;width:10;height:20" coordorigin="8318,845" coordsize="10,20" path="m8318,864l8327,864,8327,845,8318,845,8318,864xe" filled="true" fillcolor="#000000" stroked="false">
                <v:path arrowok="t"/>
                <v:fill type="solid"/>
              </v:shape>
            </v:group>
            <v:group style="position:absolute;left:8318;top:864;width:10;height:20" coordorigin="8318,864" coordsize="10,20">
              <v:shape style="position:absolute;left:8318;top:864;width:10;height:20" coordorigin="8318,864" coordsize="10,20" path="m8318,883l8327,883,8327,864,8318,864,8318,883xe" filled="true" fillcolor="#000000" stroked="false">
                <v:path arrowok="t"/>
                <v:fill type="solid"/>
              </v:shape>
            </v:group>
            <v:group style="position:absolute;left:8318;top:883;width:10;height:20" coordorigin="8318,883" coordsize="10,20">
              <v:shape style="position:absolute;left:8318;top:883;width:10;height:20" coordorigin="8318,883" coordsize="10,20" path="m8318,902l8327,902,8327,883,8318,883,8318,902xe" filled="true" fillcolor="#000000" stroked="false">
                <v:path arrowok="t"/>
                <v:fill type="solid"/>
              </v:shape>
            </v:group>
            <v:group style="position:absolute;left:8318;top:902;width:10;height:20" coordorigin="8318,902" coordsize="10,20">
              <v:shape style="position:absolute;left:8318;top:902;width:10;height:20" coordorigin="8318,902" coordsize="10,20" path="m8318,922l8327,922,8327,902,8318,902,8318,922xe" filled="true" fillcolor="#000000" stroked="false">
                <v:path arrowok="t"/>
                <v:fill type="solid"/>
              </v:shape>
            </v:group>
            <v:group style="position:absolute;left:8318;top:922;width:10;height:20" coordorigin="8318,922" coordsize="10,20">
              <v:shape style="position:absolute;left:8318;top:922;width:10;height:20" coordorigin="8318,922" coordsize="10,20" path="m8318,941l8327,941,8327,922,8318,922,8318,941xe" filled="true" fillcolor="#000000" stroked="false">
                <v:path arrowok="t"/>
                <v:fill type="solid"/>
              </v:shape>
            </v:group>
            <v:group style="position:absolute;left:8318;top:941;width:10;height:20" coordorigin="8318,941" coordsize="10,20">
              <v:shape style="position:absolute;left:8318;top:941;width:10;height:20" coordorigin="8318,941" coordsize="10,20" path="m8318,960l8327,960,8327,941,8318,941,8318,960xe" filled="true" fillcolor="#000000" stroked="false">
                <v:path arrowok="t"/>
                <v:fill type="solid"/>
              </v:shape>
            </v:group>
            <v:group style="position:absolute;left:8318;top:960;width:10;height:20" coordorigin="8318,960" coordsize="10,20">
              <v:shape style="position:absolute;left:8318;top:960;width:10;height:20" coordorigin="8318,960" coordsize="10,20" path="m8318,979l8327,979,8327,960,8318,960,8318,979xe" filled="true" fillcolor="#000000" stroked="false">
                <v:path arrowok="t"/>
                <v:fill type="solid"/>
              </v:shape>
            </v:group>
            <v:group style="position:absolute;left:8318;top:979;width:10;height:20" coordorigin="8318,979" coordsize="10,20">
              <v:shape style="position:absolute;left:8318;top:979;width:10;height:20" coordorigin="8318,979" coordsize="10,20" path="m8318,998l8327,998,8327,979,8318,979,8318,998xe" filled="true" fillcolor="#000000" stroked="false">
                <v:path arrowok="t"/>
                <v:fill type="solid"/>
              </v:shape>
            </v:group>
            <v:group style="position:absolute;left:8318;top:998;width:10;height:20" coordorigin="8318,998" coordsize="10,20">
              <v:shape style="position:absolute;left:8318;top:998;width:10;height:20" coordorigin="8318,998" coordsize="10,20" path="m8318,1018l8327,1018,8327,998,8318,998,8318,1018xe" filled="true" fillcolor="#000000" stroked="false">
                <v:path arrowok="t"/>
                <v:fill type="solid"/>
              </v:shape>
            </v:group>
            <v:group style="position:absolute;left:8318;top:1018;width:10;height:20" coordorigin="8318,1018" coordsize="10,20">
              <v:shape style="position:absolute;left:8318;top:1018;width:10;height:20" coordorigin="8318,1018" coordsize="10,20" path="m8318,1037l8327,1037,8327,1018,8318,1018,8318,1037xe" filled="true" fillcolor="#000000" stroked="false">
                <v:path arrowok="t"/>
                <v:fill type="solid"/>
              </v:shape>
            </v:group>
            <v:group style="position:absolute;left:8318;top:1037;width:10;height:20" coordorigin="8318,1037" coordsize="10,20">
              <v:shape style="position:absolute;left:8318;top:1037;width:10;height:20" coordorigin="8318,1037" coordsize="10,20" path="m8318,1056l8327,1056,8327,1037,8318,1037,8318,1056xe" filled="true" fillcolor="#000000" stroked="false">
                <v:path arrowok="t"/>
                <v:fill type="solid"/>
              </v:shape>
            </v:group>
            <v:group style="position:absolute;left:8318;top:1056;width:10;height:20" coordorigin="8318,1056" coordsize="10,20">
              <v:shape style="position:absolute;left:8318;top:1056;width:10;height:20" coordorigin="8318,1056" coordsize="10,20" path="m8318,1076l8327,1076,8327,1056,8318,1056,8318,1076xe" filled="true" fillcolor="#000000" stroked="false">
                <v:path arrowok="t"/>
                <v:fill type="solid"/>
              </v:shape>
            </v:group>
            <v:group style="position:absolute;left:8318;top:1076;width:10;height:20" coordorigin="8318,1076" coordsize="10,20">
              <v:shape style="position:absolute;left:8318;top:1076;width:10;height:20" coordorigin="8318,1076" coordsize="10,20" path="m8318,1095l8327,1095,8327,1076,8318,1076,8318,1095xe" filled="true" fillcolor="#000000" stroked="false">
                <v:path arrowok="t"/>
                <v:fill type="solid"/>
              </v:shape>
            </v:group>
            <v:group style="position:absolute;left:8318;top:1095;width:10;height:20" coordorigin="8318,1095" coordsize="10,20">
              <v:shape style="position:absolute;left:8318;top:1095;width:10;height:20" coordorigin="8318,1095" coordsize="10,20" path="m8318,1114l8327,1114,8327,1095,8318,1095,8318,1114xe" filled="true" fillcolor="#000000" stroked="false">
                <v:path arrowok="t"/>
                <v:fill type="solid"/>
              </v:shape>
            </v:group>
            <v:group style="position:absolute;left:8318;top:1114;width:10;height:20" coordorigin="8318,1114" coordsize="10,20">
              <v:shape style="position:absolute;left:8318;top:1114;width:10;height:20" coordorigin="8318,1114" coordsize="10,20" path="m8318,1133l8327,1133,8327,1114,8318,1114,8318,1133xe" filled="true" fillcolor="#000000" stroked="false">
                <v:path arrowok="t"/>
                <v:fill type="solid"/>
              </v:shape>
            </v:group>
            <v:group style="position:absolute;left:8318;top:1133;width:10;height:20" coordorigin="8318,1133" coordsize="10,20">
              <v:shape style="position:absolute;left:8318;top:1133;width:10;height:20" coordorigin="8318,1133" coordsize="10,20" path="m8318,1152l8327,1152,8327,1133,8318,1133,8318,1152xe" filled="true" fillcolor="#000000" stroked="false">
                <v:path arrowok="t"/>
                <v:fill type="solid"/>
              </v:shape>
            </v:group>
            <v:group style="position:absolute;left:8318;top:1152;width:10;height:20" coordorigin="8318,1152" coordsize="10,20">
              <v:shape style="position:absolute;left:8318;top:1152;width:10;height:20" coordorigin="8318,1152" coordsize="10,20" path="m8318,1172l8327,1172,8327,1152,8318,1152,8318,1172xe" filled="true" fillcolor="#000000" stroked="false">
                <v:path arrowok="t"/>
                <v:fill type="solid"/>
              </v:shape>
            </v:group>
            <v:group style="position:absolute;left:8318;top:1172;width:10;height:20" coordorigin="8318,1172" coordsize="10,20">
              <v:shape style="position:absolute;left:8318;top:1172;width:10;height:20" coordorigin="8318,1172" coordsize="10,20" path="m8318,1191l8327,1191,8327,1172,8318,1172,8318,1191xe" filled="true" fillcolor="#000000" stroked="false">
                <v:path arrowok="t"/>
                <v:fill type="solid"/>
              </v:shape>
            </v:group>
            <v:group style="position:absolute;left:8318;top:1191;width:10;height:20" coordorigin="8318,1191" coordsize="10,20">
              <v:shape style="position:absolute;left:8318;top:1191;width:10;height:20" coordorigin="8318,1191" coordsize="10,20" path="m8318,1210l8327,1210,8327,1191,8318,1191,8318,1210xe" filled="true" fillcolor="#000000" stroked="false">
                <v:path arrowok="t"/>
                <v:fill type="solid"/>
              </v:shape>
            </v:group>
            <v:group style="position:absolute;left:8318;top:1210;width:10;height:20" coordorigin="8318,1210" coordsize="10,20">
              <v:shape style="position:absolute;left:8318;top:1210;width:10;height:20" coordorigin="8318,1210" coordsize="10,20" path="m8318,1229l8327,1229,8327,1210,8318,1210,8318,1229xe" filled="true" fillcolor="#000000" stroked="false">
                <v:path arrowok="t"/>
                <v:fill type="solid"/>
              </v:shape>
            </v:group>
            <v:group style="position:absolute;left:8318;top:1229;width:10;height:20" coordorigin="8318,1229" coordsize="10,20">
              <v:shape style="position:absolute;left:8318;top:1229;width:10;height:20" coordorigin="8318,1229" coordsize="10,20" path="m8318,1248l8327,1248,8327,1229,8318,1229,8318,1248xe" filled="true" fillcolor="#000000" stroked="false">
                <v:path arrowok="t"/>
                <v:fill type="solid"/>
              </v:shape>
            </v:group>
            <v:group style="position:absolute;left:8318;top:1248;width:10;height:20" coordorigin="8318,1248" coordsize="10,20">
              <v:shape style="position:absolute;left:8318;top:1248;width:10;height:20" coordorigin="8318,1248" coordsize="10,20" path="m8318,1268l8327,1268,8327,1248,8318,1248,8318,1268xe" filled="true" fillcolor="#000000" stroked="false">
                <v:path arrowok="t"/>
                <v:fill type="solid"/>
              </v:shape>
            </v:group>
            <v:group style="position:absolute;left:8318;top:1268;width:10;height:20" coordorigin="8318,1268" coordsize="10,20">
              <v:shape style="position:absolute;left:8318;top:1268;width:10;height:20" coordorigin="8318,1268" coordsize="10,20" path="m8318,1287l8327,1287,8327,1268,8318,1268,8318,1287xe" filled="true" fillcolor="#000000" stroked="false">
                <v:path arrowok="t"/>
                <v:fill type="solid"/>
              </v:shape>
            </v:group>
            <v:group style="position:absolute;left:8318;top:1287;width:10;height:20" coordorigin="8318,1287" coordsize="10,20">
              <v:shape style="position:absolute;left:8318;top:1287;width:10;height:20" coordorigin="8318,1287" coordsize="10,20" path="m8318,1306l8327,1306,8327,1287,8318,1287,8318,1306xe" filled="true" fillcolor="#000000" stroked="false">
                <v:path arrowok="t"/>
                <v:fill type="solid"/>
              </v:shape>
            </v:group>
            <v:group style="position:absolute;left:8318;top:1306;width:10;height:20" coordorigin="8318,1306" coordsize="10,20">
              <v:shape style="position:absolute;left:8318;top:1306;width:10;height:20" coordorigin="8318,1306" coordsize="10,20" path="m8318,1325l8327,1325,8327,1306,8318,1306,8318,1325xe" filled="true" fillcolor="#000000" stroked="false">
                <v:path arrowok="t"/>
                <v:fill type="solid"/>
              </v:shape>
            </v:group>
            <v:group style="position:absolute;left:8318;top:1325;width:10;height:20" coordorigin="8318,1325" coordsize="10,20">
              <v:shape style="position:absolute;left:8318;top:1325;width:10;height:20" coordorigin="8318,1325" coordsize="10,20" path="m8318,1344l8327,1344,8327,1325,8318,1325,8318,1344xe" filled="true" fillcolor="#000000" stroked="false">
                <v:path arrowok="t"/>
                <v:fill type="solid"/>
              </v:shape>
            </v:group>
            <v:group style="position:absolute;left:8318;top:1344;width:10;height:20" coordorigin="8318,1344" coordsize="10,20">
              <v:shape style="position:absolute;left:8318;top:1344;width:10;height:20" coordorigin="8318,1344" coordsize="10,20" path="m8318,1364l8327,1364,8327,1344,8318,1344,8318,1364xe" filled="true" fillcolor="#000000" stroked="false">
                <v:path arrowok="t"/>
                <v:fill type="solid"/>
              </v:shape>
            </v:group>
            <v:group style="position:absolute;left:8318;top:1364;width:10;height:20" coordorigin="8318,1364" coordsize="10,20">
              <v:shape style="position:absolute;left:8318;top:1364;width:10;height:20" coordorigin="8318,1364" coordsize="10,20" path="m8318,1383l8327,1383,8327,1364,8318,1364,8318,1383xe" filled="true" fillcolor="#000000" stroked="false">
                <v:path arrowok="t"/>
                <v:fill type="solid"/>
              </v:shape>
            </v:group>
            <v:group style="position:absolute;left:8318;top:1383;width:10;height:20" coordorigin="8318,1383" coordsize="10,20">
              <v:shape style="position:absolute;left:8318;top:1383;width:10;height:20" coordorigin="8318,1383" coordsize="10,20" path="m8318,1402l8327,1402,8327,1383,8318,1383,8318,1402xe" filled="true" fillcolor="#000000" stroked="false">
                <v:path arrowok="t"/>
                <v:fill type="solid"/>
              </v:shape>
            </v:group>
            <v:group style="position:absolute;left:8318;top:1402;width:10;height:20" coordorigin="8318,1402" coordsize="10,20">
              <v:shape style="position:absolute;left:8318;top:1402;width:10;height:20" coordorigin="8318,1402" coordsize="10,20" path="m8318,1421l8327,1421,8327,1402,8318,1402,8318,1421xe" filled="true" fillcolor="#000000" stroked="false">
                <v:path arrowok="t"/>
                <v:fill type="solid"/>
              </v:shape>
            </v:group>
            <v:group style="position:absolute;left:8318;top:1421;width:10;height:20" coordorigin="8318,1421" coordsize="10,20">
              <v:shape style="position:absolute;left:8318;top:1421;width:10;height:20" coordorigin="8318,1421" coordsize="10,20" path="m8318,1440l8327,1440,8327,1421,8318,1421,8318,1440xe" filled="true" fillcolor="#000000" stroked="false">
                <v:path arrowok="t"/>
                <v:fill type="solid"/>
              </v:shape>
            </v:group>
            <v:group style="position:absolute;left:8318;top:1440;width:10;height:20" coordorigin="8318,1440" coordsize="10,20">
              <v:shape style="position:absolute;left:8318;top:1440;width:10;height:20" coordorigin="8318,1440" coordsize="10,20" path="m8318,1460l8327,1460,8327,1440,8318,1440,8318,1460xe" filled="true" fillcolor="#000000" stroked="false">
                <v:path arrowok="t"/>
                <v:fill type="solid"/>
              </v:shape>
            </v:group>
            <v:group style="position:absolute;left:8318;top:1460;width:10;height:20" coordorigin="8318,1460" coordsize="10,20">
              <v:shape style="position:absolute;left:8318;top:1460;width:10;height:20" coordorigin="8318,1460" coordsize="10,20" path="m8318,1479l8327,1479,8327,1460,8318,1460,8318,1479xe" filled="true" fillcolor="#000000" stroked="false">
                <v:path arrowok="t"/>
                <v:fill type="solid"/>
              </v:shape>
            </v:group>
            <v:group style="position:absolute;left:8318;top:1479;width:10;height:20" coordorigin="8318,1479" coordsize="10,20">
              <v:shape style="position:absolute;left:8318;top:1479;width:10;height:20" coordorigin="8318,1479" coordsize="10,20" path="m8318,1498l8327,1498,8327,1479,8318,1479,8318,1498xe" filled="true" fillcolor="#000000" stroked="false">
                <v:path arrowok="t"/>
                <v:fill type="solid"/>
              </v:shape>
            </v:group>
            <v:group style="position:absolute;left:8318;top:1498;width:10;height:20" coordorigin="8318,1498" coordsize="10,20">
              <v:shape style="position:absolute;left:8318;top:1498;width:10;height:20" coordorigin="8318,1498" coordsize="10,20" path="m8318,1517l8327,1517,8327,1498,8318,1498,8318,1517xe" filled="true" fillcolor="#000000" stroked="false">
                <v:path arrowok="t"/>
                <v:fill type="solid"/>
              </v:shape>
            </v:group>
            <v:group style="position:absolute;left:8318;top:1524;width:10;height:2" coordorigin="8318,1524" coordsize="10,2">
              <v:shape style="position:absolute;left:8318;top:1524;width:10;height:2" coordorigin="8318,1524" coordsize="10,0" path="m8318,1524l8327,1524e" filled="false" stroked="true" strokeweight=".72pt" strokecolor="#000000">
                <v:path arrowok="t"/>
              </v:shape>
              <v:shape style="position:absolute;left:29;top:1440;width:1754;height:101" type="#_x0000_t75" stroked="false">
                <v:imagedata r:id="rId518" o:title=""/>
              </v:shape>
              <v:shape style="position:absolute;left:1759;top:1532;width:1213;height:10" type="#_x0000_t75" stroked="false">
                <v:imagedata r:id="rId519" o:title=""/>
              </v:shape>
              <v:shape style="position:absolute;left:2967;top:1532;width:715;height:10" type="#_x0000_t75" stroked="false">
                <v:imagedata r:id="rId508" o:title=""/>
              </v:shape>
              <v:shape style="position:absolute;left:3677;top:1532;width:1743;height:10" type="#_x0000_t75" stroked="false">
                <v:imagedata r:id="rId509" o:title=""/>
              </v:shape>
              <v:shape style="position:absolute;left:5415;top:1532;width:1877;height:10" type="#_x0000_t75" stroked="false">
                <v:imagedata r:id="rId510" o:title=""/>
              </v:shape>
              <v:shape style="position:absolute;left:7288;top:1532;width:1030;height:10" type="#_x0000_t75" stroked="false">
                <v:imagedata r:id="rId511" o:title=""/>
              </v:shape>
              <v:shape style="position:absolute;left:8313;top:1532;width:720;height:10" type="#_x0000_t75" stroked="false">
                <v:imagedata r:id="rId512" o:title=""/>
              </v:shape>
            </v:group>
            <v:group style="position:absolute;left:1764;top:1541;width:10;height:20" coordorigin="1764,1541" coordsize="10,20">
              <v:shape style="position:absolute;left:1764;top:1541;width:10;height:20" coordorigin="1764,1541" coordsize="10,20" path="m1764,1560l1774,1560,1774,1541,1764,1541,1764,1560xe" filled="true" fillcolor="#000000" stroked="false">
                <v:path arrowok="t"/>
                <v:fill type="solid"/>
              </v:shape>
            </v:group>
            <v:group style="position:absolute;left:1764;top:1560;width:10;height:20" coordorigin="1764,1560" coordsize="10,20">
              <v:shape style="position:absolute;left:1764;top:1560;width:10;height:20" coordorigin="1764,1560" coordsize="10,20" path="m1764,1580l1774,1580,1774,1560,1764,1560,1764,1580xe" filled="true" fillcolor="#000000" stroked="false">
                <v:path arrowok="t"/>
                <v:fill type="solid"/>
              </v:shape>
            </v:group>
            <v:group style="position:absolute;left:1764;top:1580;width:10;height:20" coordorigin="1764,1580" coordsize="10,20">
              <v:shape style="position:absolute;left:1764;top:1580;width:10;height:20" coordorigin="1764,1580" coordsize="10,20" path="m1764,1599l1774,1599,1774,1580,1764,1580,1764,1599xe" filled="true" fillcolor="#000000" stroked="false">
                <v:path arrowok="t"/>
                <v:fill type="solid"/>
              </v:shape>
            </v:group>
            <v:group style="position:absolute;left:1764;top:1599;width:10;height:20" coordorigin="1764,1599" coordsize="10,20">
              <v:shape style="position:absolute;left:1764;top:1599;width:10;height:20" coordorigin="1764,1599" coordsize="10,20" path="m1764,1618l1774,1618,1774,1599,1764,1599,1764,1618xe" filled="true" fillcolor="#000000" stroked="false">
                <v:path arrowok="t"/>
                <v:fill type="solid"/>
              </v:shape>
            </v:group>
            <v:group style="position:absolute;left:1764;top:1618;width:10;height:20" coordorigin="1764,1618" coordsize="10,20">
              <v:shape style="position:absolute;left:1764;top:1618;width:10;height:20" coordorigin="1764,1618" coordsize="10,20" path="m1764,1637l1774,1637,1774,1618,1764,1618,1764,1637xe" filled="true" fillcolor="#000000" stroked="false">
                <v:path arrowok="t"/>
                <v:fill type="solid"/>
              </v:shape>
            </v:group>
            <v:group style="position:absolute;left:1764;top:1637;width:10;height:20" coordorigin="1764,1637" coordsize="10,20">
              <v:shape style="position:absolute;left:1764;top:1637;width:10;height:20" coordorigin="1764,1637" coordsize="10,20" path="m1764,1656l1774,1656,1774,1637,1764,1637,1764,1656xe" filled="true" fillcolor="#000000" stroked="false">
                <v:path arrowok="t"/>
                <v:fill type="solid"/>
              </v:shape>
            </v:group>
            <v:group style="position:absolute;left:1764;top:1656;width:10;height:20" coordorigin="1764,1656" coordsize="10,20">
              <v:shape style="position:absolute;left:1764;top:1656;width:10;height:20" coordorigin="1764,1656" coordsize="10,20" path="m1764,1676l1774,1676,1774,1656,1764,1656,1764,1676xe" filled="true" fillcolor="#000000" stroked="false">
                <v:path arrowok="t"/>
                <v:fill type="solid"/>
              </v:shape>
            </v:group>
            <v:group style="position:absolute;left:1764;top:1676;width:10;height:20" coordorigin="1764,1676" coordsize="10,20">
              <v:shape style="position:absolute;left:1764;top:1676;width:10;height:20" coordorigin="1764,1676" coordsize="10,20" path="m1764,1695l1774,1695,1774,1676,1764,1676,1764,1695xe" filled="true" fillcolor="#000000" stroked="false">
                <v:path arrowok="t"/>
                <v:fill type="solid"/>
              </v:shape>
            </v:group>
            <v:group style="position:absolute;left:1764;top:1695;width:10;height:20" coordorigin="1764,1695" coordsize="10,20">
              <v:shape style="position:absolute;left:1764;top:1695;width:10;height:20" coordorigin="1764,1695" coordsize="10,20" path="m1764,1714l1774,1714,1774,1695,1764,1695,1764,1714xe" filled="true" fillcolor="#000000" stroked="false">
                <v:path arrowok="t"/>
                <v:fill type="solid"/>
              </v:shape>
            </v:group>
            <v:group style="position:absolute;left:1764;top:1714;width:10;height:20" coordorigin="1764,1714" coordsize="10,20">
              <v:shape style="position:absolute;left:1764;top:1714;width:10;height:20" coordorigin="1764,1714" coordsize="10,20" path="m1764,1733l1774,1733,1774,1714,1764,1714,1764,1733xe" filled="true" fillcolor="#000000" stroked="false">
                <v:path arrowok="t"/>
                <v:fill type="solid"/>
              </v:shape>
            </v:group>
            <v:group style="position:absolute;left:1764;top:1733;width:10;height:20" coordorigin="1764,1733" coordsize="10,20">
              <v:shape style="position:absolute;left:1764;top:1733;width:10;height:20" coordorigin="1764,1733" coordsize="10,20" path="m1764,1752l1774,1752,1774,1733,1764,1733,1764,1752xe" filled="true" fillcolor="#000000" stroked="false">
                <v:path arrowok="t"/>
                <v:fill type="solid"/>
              </v:shape>
            </v:group>
            <v:group style="position:absolute;left:1764;top:1752;width:10;height:20" coordorigin="1764,1752" coordsize="10,20">
              <v:shape style="position:absolute;left:1764;top:1752;width:10;height:20" coordorigin="1764,1752" coordsize="10,20" path="m1764,1772l1774,1772,1774,1752,1764,1752,1764,1772xe" filled="true" fillcolor="#000000" stroked="false">
                <v:path arrowok="t"/>
                <v:fill type="solid"/>
              </v:shape>
            </v:group>
            <v:group style="position:absolute;left:1764;top:1772;width:10;height:20" coordorigin="1764,1772" coordsize="10,20">
              <v:shape style="position:absolute;left:1764;top:1772;width:10;height:20" coordorigin="1764,1772" coordsize="10,20" path="m1764,1791l1774,1791,1774,1772,1764,1772,1764,1791xe" filled="true" fillcolor="#000000" stroked="false">
                <v:path arrowok="t"/>
                <v:fill type="solid"/>
              </v:shape>
            </v:group>
            <v:group style="position:absolute;left:1764;top:1791;width:10;height:20" coordorigin="1764,1791" coordsize="10,20">
              <v:shape style="position:absolute;left:1764;top:1791;width:10;height:20" coordorigin="1764,1791" coordsize="10,20" path="m1764,1810l1774,1810,1774,1791,1764,1791,1764,1810xe" filled="true" fillcolor="#000000" stroked="false">
                <v:path arrowok="t"/>
                <v:fill type="solid"/>
              </v:shape>
            </v:group>
            <v:group style="position:absolute;left:1764;top:1810;width:10;height:20" coordorigin="1764,1810" coordsize="10,20">
              <v:shape style="position:absolute;left:1764;top:1810;width:10;height:20" coordorigin="1764,1810" coordsize="10,20" path="m1764,1829l1774,1829,1774,1810,1764,1810,1764,1829xe" filled="true" fillcolor="#000000" stroked="false">
                <v:path arrowok="t"/>
                <v:fill type="solid"/>
              </v:shape>
            </v:group>
            <v:group style="position:absolute;left:1764;top:1829;width:10;height:20" coordorigin="1764,1829" coordsize="10,20">
              <v:shape style="position:absolute;left:1764;top:1829;width:10;height:20" coordorigin="1764,1829" coordsize="10,20" path="m1764,1848l1774,1848,1774,1829,1764,1829,1764,1848xe" filled="true" fillcolor="#000000" stroked="false">
                <v:path arrowok="t"/>
                <v:fill type="solid"/>
              </v:shape>
            </v:group>
            <v:group style="position:absolute;left:1764;top:1848;width:10;height:20" coordorigin="1764,1848" coordsize="10,20">
              <v:shape style="position:absolute;left:1764;top:1848;width:10;height:20" coordorigin="1764,1848" coordsize="10,20" path="m1764,1868l1774,1868,1774,1848,1764,1848,1764,1868xe" filled="true" fillcolor="#000000" stroked="false">
                <v:path arrowok="t"/>
                <v:fill type="solid"/>
              </v:shape>
            </v:group>
            <v:group style="position:absolute;left:1764;top:1868;width:10;height:20" coordorigin="1764,1868" coordsize="10,20">
              <v:shape style="position:absolute;left:1764;top:1868;width:10;height:20" coordorigin="1764,1868" coordsize="10,20" path="m1764,1887l1774,1887,1774,1868,1764,1868,1764,1887xe" filled="true" fillcolor="#000000" stroked="false">
                <v:path arrowok="t"/>
                <v:fill type="solid"/>
              </v:shape>
            </v:group>
            <v:group style="position:absolute;left:1764;top:1887;width:10;height:20" coordorigin="1764,1887" coordsize="10,20">
              <v:shape style="position:absolute;left:1764;top:1887;width:10;height:20" coordorigin="1764,1887" coordsize="10,20" path="m1764,1906l1774,1906,1774,1887,1764,1887,1764,1906xe" filled="true" fillcolor="#000000" stroked="false">
                <v:path arrowok="t"/>
                <v:fill type="solid"/>
              </v:shape>
            </v:group>
            <v:group style="position:absolute;left:1764;top:1906;width:10;height:20" coordorigin="1764,1906" coordsize="10,20">
              <v:shape style="position:absolute;left:1764;top:1906;width:10;height:20" coordorigin="1764,1906" coordsize="10,20" path="m1764,1925l1774,1925,1774,1906,1764,1906,1764,1925xe" filled="true" fillcolor="#000000" stroked="false">
                <v:path arrowok="t"/>
                <v:fill type="solid"/>
              </v:shape>
            </v:group>
            <v:group style="position:absolute;left:1764;top:1925;width:10;height:20" coordorigin="1764,1925" coordsize="10,20">
              <v:shape style="position:absolute;left:1764;top:1925;width:10;height:20" coordorigin="1764,1925" coordsize="10,20" path="m1764,1944l1774,1944,1774,1925,1764,1925,1764,1944xe" filled="true" fillcolor="#000000" stroked="false">
                <v:path arrowok="t"/>
                <v:fill type="solid"/>
              </v:shape>
            </v:group>
            <v:group style="position:absolute;left:1764;top:1944;width:10;height:20" coordorigin="1764,1944" coordsize="10,20">
              <v:shape style="position:absolute;left:1764;top:1944;width:10;height:20" coordorigin="1764,1944" coordsize="10,20" path="m1764,1964l1774,1964,1774,1944,1764,1944,1764,1964xe" filled="true" fillcolor="#000000" stroked="false">
                <v:path arrowok="t"/>
                <v:fill type="solid"/>
              </v:shape>
            </v:group>
            <v:group style="position:absolute;left:1764;top:1964;width:10;height:20" coordorigin="1764,1964" coordsize="10,20">
              <v:shape style="position:absolute;left:1764;top:1964;width:10;height:20" coordorigin="1764,1964" coordsize="10,20" path="m1764,1983l1774,1983,1774,1964,1764,1964,1764,1983xe" filled="true" fillcolor="#000000" stroked="false">
                <v:path arrowok="t"/>
                <v:fill type="solid"/>
              </v:shape>
            </v:group>
            <v:group style="position:absolute;left:1764;top:1983;width:10;height:20" coordorigin="1764,1983" coordsize="10,20">
              <v:shape style="position:absolute;left:1764;top:1983;width:10;height:20" coordorigin="1764,1983" coordsize="10,20" path="m1764,2002l1774,2002,1774,1983,1764,1983,1764,2002xe" filled="true" fillcolor="#000000" stroked="false">
                <v:path arrowok="t"/>
                <v:fill type="solid"/>
              </v:shape>
            </v:group>
            <v:group style="position:absolute;left:1764;top:2002;width:10;height:20" coordorigin="1764,2002" coordsize="10,20">
              <v:shape style="position:absolute;left:1764;top:2002;width:10;height:20" coordorigin="1764,2002" coordsize="10,20" path="m1764,2021l1774,2021,1774,2002,1764,2002,1764,2021xe" filled="true" fillcolor="#000000" stroked="false">
                <v:path arrowok="t"/>
                <v:fill type="solid"/>
              </v:shape>
            </v:group>
            <v:group style="position:absolute;left:1764;top:2021;width:10;height:20" coordorigin="1764,2021" coordsize="10,20">
              <v:shape style="position:absolute;left:1764;top:2021;width:10;height:20" coordorigin="1764,2021" coordsize="10,20" path="m1764,2040l1774,2040,1774,2021,1764,2021,1764,2040xe" filled="true" fillcolor="#000000" stroked="false">
                <v:path arrowok="t"/>
                <v:fill type="solid"/>
              </v:shape>
            </v:group>
            <v:group style="position:absolute;left:1764;top:2040;width:10;height:20" coordorigin="1764,2040" coordsize="10,20">
              <v:shape style="position:absolute;left:1764;top:2040;width:10;height:20" coordorigin="1764,2040" coordsize="10,20" path="m1764,2060l1774,2060,1774,2040,1764,2040,1764,2060xe" filled="true" fillcolor="#000000" stroked="false">
                <v:path arrowok="t"/>
                <v:fill type="solid"/>
              </v:shape>
            </v:group>
            <v:group style="position:absolute;left:1764;top:2060;width:10;height:20" coordorigin="1764,2060" coordsize="10,20">
              <v:shape style="position:absolute;left:1764;top:2060;width:10;height:20" coordorigin="1764,2060" coordsize="10,20" path="m1764,2079l1774,2079,1774,2060,1764,2060,1764,2079xe" filled="true" fillcolor="#000000" stroked="false">
                <v:path arrowok="t"/>
                <v:fill type="solid"/>
              </v:shape>
            </v:group>
            <v:group style="position:absolute;left:1764;top:2079;width:10;height:20" coordorigin="1764,2079" coordsize="10,20">
              <v:shape style="position:absolute;left:1764;top:2079;width:10;height:20" coordorigin="1764,2079" coordsize="10,20" path="m1764,2098l1774,2098,1774,2079,1764,2079,1764,2098xe" filled="true" fillcolor="#000000" stroked="false">
                <v:path arrowok="t"/>
                <v:fill type="solid"/>
              </v:shape>
            </v:group>
            <v:group style="position:absolute;left:1764;top:2098;width:10;height:20" coordorigin="1764,2098" coordsize="10,20">
              <v:shape style="position:absolute;left:1764;top:2098;width:10;height:20" coordorigin="1764,2098" coordsize="10,20" path="m1764,2117l1774,2117,1774,2098,1764,2098,1764,2117xe" filled="true" fillcolor="#000000" stroked="false">
                <v:path arrowok="t"/>
                <v:fill type="solid"/>
              </v:shape>
            </v:group>
            <v:group style="position:absolute;left:1764;top:2117;width:10;height:20" coordorigin="1764,2117" coordsize="10,20">
              <v:shape style="position:absolute;left:1764;top:2117;width:10;height:20" coordorigin="1764,2117" coordsize="10,20" path="m1764,2136l1774,2136,1774,2117,1764,2117,1764,2136xe" filled="true" fillcolor="#000000" stroked="false">
                <v:path arrowok="t"/>
                <v:fill type="solid"/>
              </v:shape>
            </v:group>
            <v:group style="position:absolute;left:1764;top:2136;width:10;height:20" coordorigin="1764,2136" coordsize="10,20">
              <v:shape style="position:absolute;left:1764;top:2136;width:10;height:20" coordorigin="1764,2136" coordsize="10,20" path="m1764,2156l1774,2156,1774,2136,1764,2136,1764,2156xe" filled="true" fillcolor="#000000" stroked="false">
                <v:path arrowok="t"/>
                <v:fill type="solid"/>
              </v:shape>
            </v:group>
            <v:group style="position:absolute;left:1764;top:2156;width:10;height:20" coordorigin="1764,2156" coordsize="10,20">
              <v:shape style="position:absolute;left:1764;top:2156;width:10;height:20" coordorigin="1764,2156" coordsize="10,20" path="m1764,2175l1774,2175,1774,2156,1764,2156,1764,2175xe" filled="true" fillcolor="#000000" stroked="false">
                <v:path arrowok="t"/>
                <v:fill type="solid"/>
              </v:shape>
            </v:group>
            <v:group style="position:absolute;left:1764;top:2175;width:10;height:20" coordorigin="1764,2175" coordsize="10,20">
              <v:shape style="position:absolute;left:1764;top:2175;width:10;height:20" coordorigin="1764,2175" coordsize="10,20" path="m1764,2194l1774,2194,1774,2175,1764,2175,1764,2194xe" filled="true" fillcolor="#000000" stroked="false">
                <v:path arrowok="t"/>
                <v:fill type="solid"/>
              </v:shape>
            </v:group>
            <v:group style="position:absolute;left:1764;top:2194;width:10;height:20" coordorigin="1764,2194" coordsize="10,20">
              <v:shape style="position:absolute;left:1764;top:2194;width:10;height:20" coordorigin="1764,2194" coordsize="10,20" path="m1764,2213l1774,2213,1774,2194,1764,2194,1764,2213xe" filled="true" fillcolor="#000000" stroked="false">
                <v:path arrowok="t"/>
                <v:fill type="solid"/>
              </v:shape>
            </v:group>
            <v:group style="position:absolute;left:1764;top:2213;width:10;height:20" coordorigin="1764,2213" coordsize="10,20">
              <v:shape style="position:absolute;left:1764;top:2213;width:10;height:20" coordorigin="1764,2213" coordsize="10,20" path="m1764,2232l1774,2232,1774,2213,1764,2213,1764,2232xe" filled="true" fillcolor="#000000" stroked="false">
                <v:path arrowok="t"/>
                <v:fill type="solid"/>
              </v:shape>
            </v:group>
            <v:group style="position:absolute;left:1764;top:2232;width:10;height:20" coordorigin="1764,2232" coordsize="10,20">
              <v:shape style="position:absolute;left:1764;top:2232;width:10;height:20" coordorigin="1764,2232" coordsize="10,20" path="m1764,2252l1774,2252,1774,2232,1764,2232,1764,2252xe" filled="true" fillcolor="#000000" stroked="false">
                <v:path arrowok="t"/>
                <v:fill type="solid"/>
              </v:shape>
            </v:group>
            <v:group style="position:absolute;left:1764;top:2252;width:10;height:20" coordorigin="1764,2252" coordsize="10,20">
              <v:shape style="position:absolute;left:1764;top:2252;width:10;height:20" coordorigin="1764,2252" coordsize="10,20" path="m1764,2271l1774,2271,1774,2252,1764,2252,1764,2271xe" filled="true" fillcolor="#000000" stroked="false">
                <v:path arrowok="t"/>
                <v:fill type="solid"/>
              </v:shape>
            </v:group>
            <v:group style="position:absolute;left:1764;top:2271;width:10;height:20" coordorigin="1764,2271" coordsize="10,20">
              <v:shape style="position:absolute;left:1764;top:2271;width:10;height:20" coordorigin="1764,2271" coordsize="10,20" path="m1764,2290l1774,2290,1774,2271,1764,2271,1764,2290xe" filled="true" fillcolor="#000000" stroked="false">
                <v:path arrowok="t"/>
                <v:fill type="solid"/>
              </v:shape>
            </v:group>
            <v:group style="position:absolute;left:1764;top:2290;width:10;height:20" coordorigin="1764,2290" coordsize="10,20">
              <v:shape style="position:absolute;left:1764;top:2290;width:10;height:20" coordorigin="1764,2290" coordsize="10,20" path="m1764,2309l1774,2309,1774,2290,1764,2290,1764,2309xe" filled="true" fillcolor="#000000" stroked="false">
                <v:path arrowok="t"/>
                <v:fill type="solid"/>
              </v:shape>
            </v:group>
            <v:group style="position:absolute;left:1764;top:2309;width:10;height:20" coordorigin="1764,2309" coordsize="10,20">
              <v:shape style="position:absolute;left:1764;top:2309;width:10;height:20" coordorigin="1764,2309" coordsize="10,20" path="m1764,2328l1774,2328,1774,2309,1764,2309,1764,2328xe" filled="true" fillcolor="#000000" stroked="false">
                <v:path arrowok="t"/>
                <v:fill type="solid"/>
              </v:shape>
            </v:group>
            <v:group style="position:absolute;left:1764;top:2334;width:10;height:2" coordorigin="1764,2334" coordsize="10,2">
              <v:shape style="position:absolute;left:1764;top:2334;width:10;height:2" coordorigin="1764,2334" coordsize="10,0" path="m1764,2334l1774,2334e" filled="false" stroked="true" strokeweight=".599980pt" strokecolor="#000000">
                <v:path arrowok="t"/>
              </v:shape>
            </v:group>
            <v:group style="position:absolute;left:2972;top:1541;width:10;height:20" coordorigin="2972,1541" coordsize="10,20">
              <v:shape style="position:absolute;left:2972;top:1541;width:10;height:20" coordorigin="2972,1541" coordsize="10,20" path="m2972,1560l2981,1560,2981,1541,2972,1541,2972,1560xe" filled="true" fillcolor="#000000" stroked="false">
                <v:path arrowok="t"/>
                <v:fill type="solid"/>
              </v:shape>
            </v:group>
            <v:group style="position:absolute;left:2972;top:1560;width:10;height:20" coordorigin="2972,1560" coordsize="10,20">
              <v:shape style="position:absolute;left:2972;top:1560;width:10;height:20" coordorigin="2972,1560" coordsize="10,20" path="m2972,1580l2981,1580,2981,1560,2972,1560,2972,1580xe" filled="true" fillcolor="#000000" stroked="false">
                <v:path arrowok="t"/>
                <v:fill type="solid"/>
              </v:shape>
            </v:group>
            <v:group style="position:absolute;left:2972;top:1580;width:10;height:20" coordorigin="2972,1580" coordsize="10,20">
              <v:shape style="position:absolute;left:2972;top:1580;width:10;height:20" coordorigin="2972,1580" coordsize="10,20" path="m2972,1599l2981,1599,2981,1580,2972,1580,2972,1599xe" filled="true" fillcolor="#000000" stroked="false">
                <v:path arrowok="t"/>
                <v:fill type="solid"/>
              </v:shape>
            </v:group>
            <v:group style="position:absolute;left:2972;top:1599;width:10;height:20" coordorigin="2972,1599" coordsize="10,20">
              <v:shape style="position:absolute;left:2972;top:1599;width:10;height:20" coordorigin="2972,1599" coordsize="10,20" path="m2972,1618l2981,1618,2981,1599,2972,1599,2972,1618xe" filled="true" fillcolor="#000000" stroked="false">
                <v:path arrowok="t"/>
                <v:fill type="solid"/>
              </v:shape>
            </v:group>
            <v:group style="position:absolute;left:2972;top:1618;width:10;height:20" coordorigin="2972,1618" coordsize="10,20">
              <v:shape style="position:absolute;left:2972;top:1618;width:10;height:20" coordorigin="2972,1618" coordsize="10,20" path="m2972,1637l2981,1637,2981,1618,2972,1618,2972,1637xe" filled="true" fillcolor="#000000" stroked="false">
                <v:path arrowok="t"/>
                <v:fill type="solid"/>
              </v:shape>
            </v:group>
            <v:group style="position:absolute;left:2972;top:1637;width:10;height:20" coordorigin="2972,1637" coordsize="10,20">
              <v:shape style="position:absolute;left:2972;top:1637;width:10;height:20" coordorigin="2972,1637" coordsize="10,20" path="m2972,1656l2981,1656,2981,1637,2972,1637,2972,1656xe" filled="true" fillcolor="#000000" stroked="false">
                <v:path arrowok="t"/>
                <v:fill type="solid"/>
              </v:shape>
            </v:group>
            <v:group style="position:absolute;left:2972;top:1656;width:10;height:20" coordorigin="2972,1656" coordsize="10,20">
              <v:shape style="position:absolute;left:2972;top:1656;width:10;height:20" coordorigin="2972,1656" coordsize="10,20" path="m2972,1676l2981,1676,2981,1656,2972,1656,2972,1676xe" filled="true" fillcolor="#000000" stroked="false">
                <v:path arrowok="t"/>
                <v:fill type="solid"/>
              </v:shape>
            </v:group>
            <v:group style="position:absolute;left:2972;top:1676;width:10;height:20" coordorigin="2972,1676" coordsize="10,20">
              <v:shape style="position:absolute;left:2972;top:1676;width:10;height:20" coordorigin="2972,1676" coordsize="10,20" path="m2972,1695l2981,1695,2981,1676,2972,1676,2972,1695xe" filled="true" fillcolor="#000000" stroked="false">
                <v:path arrowok="t"/>
                <v:fill type="solid"/>
              </v:shape>
            </v:group>
            <v:group style="position:absolute;left:2972;top:1695;width:10;height:20" coordorigin="2972,1695" coordsize="10,20">
              <v:shape style="position:absolute;left:2972;top:1695;width:10;height:20" coordorigin="2972,1695" coordsize="10,20" path="m2972,1714l2981,1714,2981,1695,2972,1695,2972,1714xe" filled="true" fillcolor="#000000" stroked="false">
                <v:path arrowok="t"/>
                <v:fill type="solid"/>
              </v:shape>
            </v:group>
            <v:group style="position:absolute;left:2972;top:1714;width:10;height:20" coordorigin="2972,1714" coordsize="10,20">
              <v:shape style="position:absolute;left:2972;top:1714;width:10;height:20" coordorigin="2972,1714" coordsize="10,20" path="m2972,1733l2981,1733,2981,1714,2972,1714,2972,1733xe" filled="true" fillcolor="#000000" stroked="false">
                <v:path arrowok="t"/>
                <v:fill type="solid"/>
              </v:shape>
            </v:group>
            <v:group style="position:absolute;left:2972;top:1733;width:10;height:20" coordorigin="2972,1733" coordsize="10,20">
              <v:shape style="position:absolute;left:2972;top:1733;width:10;height:20" coordorigin="2972,1733" coordsize="10,20" path="m2972,1752l2981,1752,2981,1733,2972,1733,2972,1752xe" filled="true" fillcolor="#000000" stroked="false">
                <v:path arrowok="t"/>
                <v:fill type="solid"/>
              </v:shape>
            </v:group>
            <v:group style="position:absolute;left:2972;top:1752;width:10;height:20" coordorigin="2972,1752" coordsize="10,20">
              <v:shape style="position:absolute;left:2972;top:1752;width:10;height:20" coordorigin="2972,1752" coordsize="10,20" path="m2972,1772l2981,1772,2981,1752,2972,1752,2972,1772xe" filled="true" fillcolor="#000000" stroked="false">
                <v:path arrowok="t"/>
                <v:fill type="solid"/>
              </v:shape>
            </v:group>
            <v:group style="position:absolute;left:2972;top:1772;width:10;height:20" coordorigin="2972,1772" coordsize="10,20">
              <v:shape style="position:absolute;left:2972;top:1772;width:10;height:20" coordorigin="2972,1772" coordsize="10,20" path="m2972,1791l2981,1791,2981,1772,2972,1772,2972,1791xe" filled="true" fillcolor="#000000" stroked="false">
                <v:path arrowok="t"/>
                <v:fill type="solid"/>
              </v:shape>
            </v:group>
            <v:group style="position:absolute;left:2972;top:1791;width:10;height:20" coordorigin="2972,1791" coordsize="10,20">
              <v:shape style="position:absolute;left:2972;top:1791;width:10;height:20" coordorigin="2972,1791" coordsize="10,20" path="m2972,1810l2981,1810,2981,1791,2972,1791,2972,1810xe" filled="true" fillcolor="#000000" stroked="false">
                <v:path arrowok="t"/>
                <v:fill type="solid"/>
              </v:shape>
            </v:group>
            <v:group style="position:absolute;left:2972;top:1810;width:10;height:20" coordorigin="2972,1810" coordsize="10,20">
              <v:shape style="position:absolute;left:2972;top:1810;width:10;height:20" coordorigin="2972,1810" coordsize="10,20" path="m2972,1829l2981,1829,2981,1810,2972,1810,2972,1829xe" filled="true" fillcolor="#000000" stroked="false">
                <v:path arrowok="t"/>
                <v:fill type="solid"/>
              </v:shape>
            </v:group>
            <v:group style="position:absolute;left:2972;top:1829;width:10;height:20" coordorigin="2972,1829" coordsize="10,20">
              <v:shape style="position:absolute;left:2972;top:1829;width:10;height:20" coordorigin="2972,1829" coordsize="10,20" path="m2972,1848l2981,1848,2981,1829,2972,1829,2972,1848xe" filled="true" fillcolor="#000000" stroked="false">
                <v:path arrowok="t"/>
                <v:fill type="solid"/>
              </v:shape>
            </v:group>
            <v:group style="position:absolute;left:2972;top:1848;width:10;height:20" coordorigin="2972,1848" coordsize="10,20">
              <v:shape style="position:absolute;left:2972;top:1848;width:10;height:20" coordorigin="2972,1848" coordsize="10,20" path="m2972,1868l2981,1868,2981,1848,2972,1848,2972,1868xe" filled="true" fillcolor="#000000" stroked="false">
                <v:path arrowok="t"/>
                <v:fill type="solid"/>
              </v:shape>
            </v:group>
            <v:group style="position:absolute;left:2972;top:1868;width:10;height:20" coordorigin="2972,1868" coordsize="10,20">
              <v:shape style="position:absolute;left:2972;top:1868;width:10;height:20" coordorigin="2972,1868" coordsize="10,20" path="m2972,1887l2981,1887,2981,1868,2972,1868,2972,1887xe" filled="true" fillcolor="#000000" stroked="false">
                <v:path arrowok="t"/>
                <v:fill type="solid"/>
              </v:shape>
            </v:group>
            <v:group style="position:absolute;left:2972;top:1887;width:10;height:20" coordorigin="2972,1887" coordsize="10,20">
              <v:shape style="position:absolute;left:2972;top:1887;width:10;height:20" coordorigin="2972,1887" coordsize="10,20" path="m2972,1906l2981,1906,2981,1887,2972,1887,2972,1906xe" filled="true" fillcolor="#000000" stroked="false">
                <v:path arrowok="t"/>
                <v:fill type="solid"/>
              </v:shape>
            </v:group>
            <v:group style="position:absolute;left:2972;top:1906;width:10;height:20" coordorigin="2972,1906" coordsize="10,20">
              <v:shape style="position:absolute;left:2972;top:1906;width:10;height:20" coordorigin="2972,1906" coordsize="10,20" path="m2972,1925l2981,1925,2981,1906,2972,1906,2972,1925xe" filled="true" fillcolor="#000000" stroked="false">
                <v:path arrowok="t"/>
                <v:fill type="solid"/>
              </v:shape>
            </v:group>
            <v:group style="position:absolute;left:2972;top:1925;width:10;height:20" coordorigin="2972,1925" coordsize="10,20">
              <v:shape style="position:absolute;left:2972;top:1925;width:10;height:20" coordorigin="2972,1925" coordsize="10,20" path="m2972,1944l2981,1944,2981,1925,2972,1925,2972,1944xe" filled="true" fillcolor="#000000" stroked="false">
                <v:path arrowok="t"/>
                <v:fill type="solid"/>
              </v:shape>
            </v:group>
            <v:group style="position:absolute;left:2972;top:1944;width:10;height:20" coordorigin="2972,1944" coordsize="10,20">
              <v:shape style="position:absolute;left:2972;top:1944;width:10;height:20" coordorigin="2972,1944" coordsize="10,20" path="m2972,1964l2981,1964,2981,1944,2972,1944,2972,1964xe" filled="true" fillcolor="#000000" stroked="false">
                <v:path arrowok="t"/>
                <v:fill type="solid"/>
              </v:shape>
            </v:group>
            <v:group style="position:absolute;left:2972;top:1964;width:10;height:20" coordorigin="2972,1964" coordsize="10,20">
              <v:shape style="position:absolute;left:2972;top:1964;width:10;height:20" coordorigin="2972,1964" coordsize="10,20" path="m2972,1983l2981,1983,2981,1964,2972,1964,2972,1983xe" filled="true" fillcolor="#000000" stroked="false">
                <v:path arrowok="t"/>
                <v:fill type="solid"/>
              </v:shape>
            </v:group>
            <v:group style="position:absolute;left:2972;top:1983;width:10;height:20" coordorigin="2972,1983" coordsize="10,20">
              <v:shape style="position:absolute;left:2972;top:1983;width:10;height:20" coordorigin="2972,1983" coordsize="10,20" path="m2972,2002l2981,2002,2981,1983,2972,1983,2972,2002xe" filled="true" fillcolor="#000000" stroked="false">
                <v:path arrowok="t"/>
                <v:fill type="solid"/>
              </v:shape>
            </v:group>
            <v:group style="position:absolute;left:2972;top:2002;width:10;height:20" coordorigin="2972,2002" coordsize="10,20">
              <v:shape style="position:absolute;left:2972;top:2002;width:10;height:20" coordorigin="2972,2002" coordsize="10,20" path="m2972,2021l2981,2021,2981,2002,2972,2002,2972,2021xe" filled="true" fillcolor="#000000" stroked="false">
                <v:path arrowok="t"/>
                <v:fill type="solid"/>
              </v:shape>
            </v:group>
            <v:group style="position:absolute;left:2972;top:2021;width:10;height:20" coordorigin="2972,2021" coordsize="10,20">
              <v:shape style="position:absolute;left:2972;top:2021;width:10;height:20" coordorigin="2972,2021" coordsize="10,20" path="m2972,2040l2981,2040,2981,2021,2972,2021,2972,2040xe" filled="true" fillcolor="#000000" stroked="false">
                <v:path arrowok="t"/>
                <v:fill type="solid"/>
              </v:shape>
            </v:group>
            <v:group style="position:absolute;left:2972;top:2040;width:10;height:20" coordorigin="2972,2040" coordsize="10,20">
              <v:shape style="position:absolute;left:2972;top:2040;width:10;height:20" coordorigin="2972,2040" coordsize="10,20" path="m2972,2060l2981,2060,2981,2040,2972,2040,2972,2060xe" filled="true" fillcolor="#000000" stroked="false">
                <v:path arrowok="t"/>
                <v:fill type="solid"/>
              </v:shape>
            </v:group>
            <v:group style="position:absolute;left:2972;top:2060;width:10;height:20" coordorigin="2972,2060" coordsize="10,20">
              <v:shape style="position:absolute;left:2972;top:2060;width:10;height:20" coordorigin="2972,2060" coordsize="10,20" path="m2972,2079l2981,2079,2981,2060,2972,2060,2972,2079xe" filled="true" fillcolor="#000000" stroked="false">
                <v:path arrowok="t"/>
                <v:fill type="solid"/>
              </v:shape>
            </v:group>
            <v:group style="position:absolute;left:2972;top:2079;width:10;height:20" coordorigin="2972,2079" coordsize="10,20">
              <v:shape style="position:absolute;left:2972;top:2079;width:10;height:20" coordorigin="2972,2079" coordsize="10,20" path="m2972,2098l2981,2098,2981,2079,2972,2079,2972,2098xe" filled="true" fillcolor="#000000" stroked="false">
                <v:path arrowok="t"/>
                <v:fill type="solid"/>
              </v:shape>
            </v:group>
            <v:group style="position:absolute;left:2972;top:2098;width:10;height:20" coordorigin="2972,2098" coordsize="10,20">
              <v:shape style="position:absolute;left:2972;top:2098;width:10;height:20" coordorigin="2972,2098" coordsize="10,20" path="m2972,2117l2981,2117,2981,2098,2972,2098,2972,2117xe" filled="true" fillcolor="#000000" stroked="false">
                <v:path arrowok="t"/>
                <v:fill type="solid"/>
              </v:shape>
            </v:group>
            <v:group style="position:absolute;left:2972;top:2117;width:10;height:20" coordorigin="2972,2117" coordsize="10,20">
              <v:shape style="position:absolute;left:2972;top:2117;width:10;height:20" coordorigin="2972,2117" coordsize="10,20" path="m2972,2136l2981,2136,2981,2117,2972,2117,2972,2136xe" filled="true" fillcolor="#000000" stroked="false">
                <v:path arrowok="t"/>
                <v:fill type="solid"/>
              </v:shape>
            </v:group>
            <v:group style="position:absolute;left:2972;top:2136;width:10;height:20" coordorigin="2972,2136" coordsize="10,20">
              <v:shape style="position:absolute;left:2972;top:2136;width:10;height:20" coordorigin="2972,2136" coordsize="10,20" path="m2972,2156l2981,2156,2981,2136,2972,2136,2972,2156xe" filled="true" fillcolor="#000000" stroked="false">
                <v:path arrowok="t"/>
                <v:fill type="solid"/>
              </v:shape>
            </v:group>
            <v:group style="position:absolute;left:2972;top:2156;width:10;height:20" coordorigin="2972,2156" coordsize="10,20">
              <v:shape style="position:absolute;left:2972;top:2156;width:10;height:20" coordorigin="2972,2156" coordsize="10,20" path="m2972,2175l2981,2175,2981,2156,2972,2156,2972,2175xe" filled="true" fillcolor="#000000" stroked="false">
                <v:path arrowok="t"/>
                <v:fill type="solid"/>
              </v:shape>
            </v:group>
            <v:group style="position:absolute;left:2972;top:2175;width:10;height:20" coordorigin="2972,2175" coordsize="10,20">
              <v:shape style="position:absolute;left:2972;top:2175;width:10;height:20" coordorigin="2972,2175" coordsize="10,20" path="m2972,2194l2981,2194,2981,2175,2972,2175,2972,2194xe" filled="true" fillcolor="#000000" stroked="false">
                <v:path arrowok="t"/>
                <v:fill type="solid"/>
              </v:shape>
            </v:group>
            <v:group style="position:absolute;left:2972;top:2194;width:10;height:20" coordorigin="2972,2194" coordsize="10,20">
              <v:shape style="position:absolute;left:2972;top:2194;width:10;height:20" coordorigin="2972,2194" coordsize="10,20" path="m2972,2213l2981,2213,2981,2194,2972,2194,2972,2213xe" filled="true" fillcolor="#000000" stroked="false">
                <v:path arrowok="t"/>
                <v:fill type="solid"/>
              </v:shape>
            </v:group>
            <v:group style="position:absolute;left:2972;top:2213;width:10;height:20" coordorigin="2972,2213" coordsize="10,20">
              <v:shape style="position:absolute;left:2972;top:2213;width:10;height:20" coordorigin="2972,2213" coordsize="10,20" path="m2972,2232l2981,2232,2981,2213,2972,2213,2972,2232xe" filled="true" fillcolor="#000000" stroked="false">
                <v:path arrowok="t"/>
                <v:fill type="solid"/>
              </v:shape>
            </v:group>
            <v:group style="position:absolute;left:2972;top:2232;width:10;height:20" coordorigin="2972,2232" coordsize="10,20">
              <v:shape style="position:absolute;left:2972;top:2232;width:10;height:20" coordorigin="2972,2232" coordsize="10,20" path="m2972,2252l2981,2252,2981,2232,2972,2232,2972,2252xe" filled="true" fillcolor="#000000" stroked="false">
                <v:path arrowok="t"/>
                <v:fill type="solid"/>
              </v:shape>
            </v:group>
            <v:group style="position:absolute;left:2972;top:2252;width:10;height:20" coordorigin="2972,2252" coordsize="10,20">
              <v:shape style="position:absolute;left:2972;top:2252;width:10;height:20" coordorigin="2972,2252" coordsize="10,20" path="m2972,2271l2981,2271,2981,2252,2972,2252,2972,2271xe" filled="true" fillcolor="#000000" stroked="false">
                <v:path arrowok="t"/>
                <v:fill type="solid"/>
              </v:shape>
            </v:group>
            <v:group style="position:absolute;left:2972;top:2271;width:10;height:20" coordorigin="2972,2271" coordsize="10,20">
              <v:shape style="position:absolute;left:2972;top:2271;width:10;height:20" coordorigin="2972,2271" coordsize="10,20" path="m2972,2290l2981,2290,2981,2271,2972,2271,2972,2290xe" filled="true" fillcolor="#000000" stroked="false">
                <v:path arrowok="t"/>
                <v:fill type="solid"/>
              </v:shape>
            </v:group>
            <v:group style="position:absolute;left:2972;top:2290;width:10;height:20" coordorigin="2972,2290" coordsize="10,20">
              <v:shape style="position:absolute;left:2972;top:2290;width:10;height:20" coordorigin="2972,2290" coordsize="10,20" path="m2972,2309l2981,2309,2981,2290,2972,2290,2972,2309xe" filled="true" fillcolor="#000000" stroked="false">
                <v:path arrowok="t"/>
                <v:fill type="solid"/>
              </v:shape>
            </v:group>
            <v:group style="position:absolute;left:2972;top:2309;width:10;height:20" coordorigin="2972,2309" coordsize="10,20">
              <v:shape style="position:absolute;left:2972;top:2309;width:10;height:20" coordorigin="2972,2309" coordsize="10,20" path="m2972,2328l2981,2328,2981,2309,2972,2309,2972,2328xe" filled="true" fillcolor="#000000" stroked="false">
                <v:path arrowok="t"/>
                <v:fill type="solid"/>
              </v:shape>
            </v:group>
            <v:group style="position:absolute;left:2972;top:2334;width:10;height:2" coordorigin="2972,2334" coordsize="10,2">
              <v:shape style="position:absolute;left:2972;top:2334;width:10;height:2" coordorigin="2972,2334" coordsize="10,0" path="m2972,2334l2981,2334e" filled="false" stroked="true" strokeweight=".599980pt" strokecolor="#000000">
                <v:path arrowok="t"/>
              </v:shape>
            </v:group>
            <v:group style="position:absolute;left:3682;top:1541;width:10;height:20" coordorigin="3682,1541" coordsize="10,20">
              <v:shape style="position:absolute;left:3682;top:1541;width:10;height:20" coordorigin="3682,1541" coordsize="10,20" path="m3682,1560l3692,1560,3692,1541,3682,1541,3682,1560xe" filled="true" fillcolor="#000000" stroked="false">
                <v:path arrowok="t"/>
                <v:fill type="solid"/>
              </v:shape>
            </v:group>
            <v:group style="position:absolute;left:3682;top:1560;width:10;height:20" coordorigin="3682,1560" coordsize="10,20">
              <v:shape style="position:absolute;left:3682;top:1560;width:10;height:20" coordorigin="3682,1560" coordsize="10,20" path="m3682,1580l3692,1580,3692,1560,3682,1560,3682,1580xe" filled="true" fillcolor="#000000" stroked="false">
                <v:path arrowok="t"/>
                <v:fill type="solid"/>
              </v:shape>
            </v:group>
            <v:group style="position:absolute;left:3682;top:1580;width:10;height:20" coordorigin="3682,1580" coordsize="10,20">
              <v:shape style="position:absolute;left:3682;top:1580;width:10;height:20" coordorigin="3682,1580" coordsize="10,20" path="m3682,1599l3692,1599,3692,1580,3682,1580,3682,1599xe" filled="true" fillcolor="#000000" stroked="false">
                <v:path arrowok="t"/>
                <v:fill type="solid"/>
              </v:shape>
            </v:group>
            <v:group style="position:absolute;left:3682;top:1599;width:10;height:20" coordorigin="3682,1599" coordsize="10,20">
              <v:shape style="position:absolute;left:3682;top:1599;width:10;height:20" coordorigin="3682,1599" coordsize="10,20" path="m3682,1618l3692,1618,3692,1599,3682,1599,3682,1618xe" filled="true" fillcolor="#000000" stroked="false">
                <v:path arrowok="t"/>
                <v:fill type="solid"/>
              </v:shape>
            </v:group>
            <v:group style="position:absolute;left:3682;top:1618;width:10;height:20" coordorigin="3682,1618" coordsize="10,20">
              <v:shape style="position:absolute;left:3682;top:1618;width:10;height:20" coordorigin="3682,1618" coordsize="10,20" path="m3682,1637l3692,1637,3692,1618,3682,1618,3682,1637xe" filled="true" fillcolor="#000000" stroked="false">
                <v:path arrowok="t"/>
                <v:fill type="solid"/>
              </v:shape>
            </v:group>
            <v:group style="position:absolute;left:3682;top:1637;width:10;height:20" coordorigin="3682,1637" coordsize="10,20">
              <v:shape style="position:absolute;left:3682;top:1637;width:10;height:20" coordorigin="3682,1637" coordsize="10,20" path="m3682,1656l3692,1656,3692,1637,3682,1637,3682,1656xe" filled="true" fillcolor="#000000" stroked="false">
                <v:path arrowok="t"/>
                <v:fill type="solid"/>
              </v:shape>
            </v:group>
            <v:group style="position:absolute;left:3682;top:1656;width:10;height:20" coordorigin="3682,1656" coordsize="10,20">
              <v:shape style="position:absolute;left:3682;top:1656;width:10;height:20" coordorigin="3682,1656" coordsize="10,20" path="m3682,1676l3692,1676,3692,1656,3682,1656,3682,1676xe" filled="true" fillcolor="#000000" stroked="false">
                <v:path arrowok="t"/>
                <v:fill type="solid"/>
              </v:shape>
            </v:group>
            <v:group style="position:absolute;left:3682;top:1676;width:10;height:20" coordorigin="3682,1676" coordsize="10,20">
              <v:shape style="position:absolute;left:3682;top:1676;width:10;height:20" coordorigin="3682,1676" coordsize="10,20" path="m3682,1695l3692,1695,3692,1676,3682,1676,3682,1695xe" filled="true" fillcolor="#000000" stroked="false">
                <v:path arrowok="t"/>
                <v:fill type="solid"/>
              </v:shape>
            </v:group>
            <v:group style="position:absolute;left:3682;top:1695;width:10;height:20" coordorigin="3682,1695" coordsize="10,20">
              <v:shape style="position:absolute;left:3682;top:1695;width:10;height:20" coordorigin="3682,1695" coordsize="10,20" path="m3682,1714l3692,1714,3692,1695,3682,1695,3682,1714xe" filled="true" fillcolor="#000000" stroked="false">
                <v:path arrowok="t"/>
                <v:fill type="solid"/>
              </v:shape>
            </v:group>
            <v:group style="position:absolute;left:3682;top:1714;width:10;height:20" coordorigin="3682,1714" coordsize="10,20">
              <v:shape style="position:absolute;left:3682;top:1714;width:10;height:20" coordorigin="3682,1714" coordsize="10,20" path="m3682,1733l3692,1733,3692,1714,3682,1714,3682,1733xe" filled="true" fillcolor="#000000" stroked="false">
                <v:path arrowok="t"/>
                <v:fill type="solid"/>
              </v:shape>
            </v:group>
            <v:group style="position:absolute;left:3682;top:1733;width:10;height:20" coordorigin="3682,1733" coordsize="10,20">
              <v:shape style="position:absolute;left:3682;top:1733;width:10;height:20" coordorigin="3682,1733" coordsize="10,20" path="m3682,1752l3692,1752,3692,1733,3682,1733,3682,1752xe" filled="true" fillcolor="#000000" stroked="false">
                <v:path arrowok="t"/>
                <v:fill type="solid"/>
              </v:shape>
            </v:group>
            <v:group style="position:absolute;left:3682;top:1752;width:10;height:20" coordorigin="3682,1752" coordsize="10,20">
              <v:shape style="position:absolute;left:3682;top:1752;width:10;height:20" coordorigin="3682,1752" coordsize="10,20" path="m3682,1772l3692,1772,3692,1752,3682,1752,3682,1772xe" filled="true" fillcolor="#000000" stroked="false">
                <v:path arrowok="t"/>
                <v:fill type="solid"/>
              </v:shape>
            </v:group>
            <v:group style="position:absolute;left:3682;top:1772;width:10;height:20" coordorigin="3682,1772" coordsize="10,20">
              <v:shape style="position:absolute;left:3682;top:1772;width:10;height:20" coordorigin="3682,1772" coordsize="10,20" path="m3682,1791l3692,1791,3692,1772,3682,1772,3682,1791xe" filled="true" fillcolor="#000000" stroked="false">
                <v:path arrowok="t"/>
                <v:fill type="solid"/>
              </v:shape>
            </v:group>
            <v:group style="position:absolute;left:3682;top:1791;width:10;height:20" coordorigin="3682,1791" coordsize="10,20">
              <v:shape style="position:absolute;left:3682;top:1791;width:10;height:20" coordorigin="3682,1791" coordsize="10,20" path="m3682,1810l3692,1810,3692,1791,3682,1791,3682,1810xe" filled="true" fillcolor="#000000" stroked="false">
                <v:path arrowok="t"/>
                <v:fill type="solid"/>
              </v:shape>
            </v:group>
            <v:group style="position:absolute;left:3682;top:1810;width:10;height:20" coordorigin="3682,1810" coordsize="10,20">
              <v:shape style="position:absolute;left:3682;top:1810;width:10;height:20" coordorigin="3682,1810" coordsize="10,20" path="m3682,1829l3692,1829,3692,1810,3682,1810,3682,1829xe" filled="true" fillcolor="#000000" stroked="false">
                <v:path arrowok="t"/>
                <v:fill type="solid"/>
              </v:shape>
            </v:group>
            <v:group style="position:absolute;left:3682;top:1829;width:10;height:20" coordorigin="3682,1829" coordsize="10,20">
              <v:shape style="position:absolute;left:3682;top:1829;width:10;height:20" coordorigin="3682,1829" coordsize="10,20" path="m3682,1848l3692,1848,3692,1829,3682,1829,3682,1848xe" filled="true" fillcolor="#000000" stroked="false">
                <v:path arrowok="t"/>
                <v:fill type="solid"/>
              </v:shape>
            </v:group>
            <v:group style="position:absolute;left:3682;top:1848;width:10;height:20" coordorigin="3682,1848" coordsize="10,20">
              <v:shape style="position:absolute;left:3682;top:1848;width:10;height:20" coordorigin="3682,1848" coordsize="10,20" path="m3682,1868l3692,1868,3692,1848,3682,1848,3682,1868xe" filled="true" fillcolor="#000000" stroked="false">
                <v:path arrowok="t"/>
                <v:fill type="solid"/>
              </v:shape>
            </v:group>
            <v:group style="position:absolute;left:3682;top:1868;width:10;height:20" coordorigin="3682,1868" coordsize="10,20">
              <v:shape style="position:absolute;left:3682;top:1868;width:10;height:20" coordorigin="3682,1868" coordsize="10,20" path="m3682,1887l3692,1887,3692,1868,3682,1868,3682,1887xe" filled="true" fillcolor="#000000" stroked="false">
                <v:path arrowok="t"/>
                <v:fill type="solid"/>
              </v:shape>
            </v:group>
            <v:group style="position:absolute;left:3682;top:1887;width:10;height:20" coordorigin="3682,1887" coordsize="10,20">
              <v:shape style="position:absolute;left:3682;top:1887;width:10;height:20" coordorigin="3682,1887" coordsize="10,20" path="m3682,1906l3692,1906,3692,1887,3682,1887,3682,1906xe" filled="true" fillcolor="#000000" stroked="false">
                <v:path arrowok="t"/>
                <v:fill type="solid"/>
              </v:shape>
            </v:group>
            <v:group style="position:absolute;left:3682;top:1906;width:10;height:20" coordorigin="3682,1906" coordsize="10,20">
              <v:shape style="position:absolute;left:3682;top:1906;width:10;height:20" coordorigin="3682,1906" coordsize="10,20" path="m3682,1925l3692,1925,3692,1906,3682,1906,3682,1925xe" filled="true" fillcolor="#000000" stroked="false">
                <v:path arrowok="t"/>
                <v:fill type="solid"/>
              </v:shape>
            </v:group>
            <v:group style="position:absolute;left:3682;top:1925;width:10;height:20" coordorigin="3682,1925" coordsize="10,20">
              <v:shape style="position:absolute;left:3682;top:1925;width:10;height:20" coordorigin="3682,1925" coordsize="10,20" path="m3682,1944l3692,1944,3692,1925,3682,1925,3682,1944xe" filled="true" fillcolor="#000000" stroked="false">
                <v:path arrowok="t"/>
                <v:fill type="solid"/>
              </v:shape>
            </v:group>
            <v:group style="position:absolute;left:3682;top:1944;width:10;height:20" coordorigin="3682,1944" coordsize="10,20">
              <v:shape style="position:absolute;left:3682;top:1944;width:10;height:20" coordorigin="3682,1944" coordsize="10,20" path="m3682,1964l3692,1964,3692,1944,3682,1944,3682,1964xe" filled="true" fillcolor="#000000" stroked="false">
                <v:path arrowok="t"/>
                <v:fill type="solid"/>
              </v:shape>
            </v:group>
            <v:group style="position:absolute;left:3682;top:1964;width:10;height:20" coordorigin="3682,1964" coordsize="10,20">
              <v:shape style="position:absolute;left:3682;top:1964;width:10;height:20" coordorigin="3682,1964" coordsize="10,20" path="m3682,1983l3692,1983,3692,1964,3682,1964,3682,1983xe" filled="true" fillcolor="#000000" stroked="false">
                <v:path arrowok="t"/>
                <v:fill type="solid"/>
              </v:shape>
            </v:group>
            <v:group style="position:absolute;left:3682;top:1983;width:10;height:20" coordorigin="3682,1983" coordsize="10,20">
              <v:shape style="position:absolute;left:3682;top:1983;width:10;height:20" coordorigin="3682,1983" coordsize="10,20" path="m3682,2002l3692,2002,3692,1983,3682,1983,3682,2002xe" filled="true" fillcolor="#000000" stroked="false">
                <v:path arrowok="t"/>
                <v:fill type="solid"/>
              </v:shape>
            </v:group>
            <v:group style="position:absolute;left:3682;top:2002;width:10;height:20" coordorigin="3682,2002" coordsize="10,20">
              <v:shape style="position:absolute;left:3682;top:2002;width:10;height:20" coordorigin="3682,2002" coordsize="10,20" path="m3682,2021l3692,2021,3692,2002,3682,2002,3682,2021xe" filled="true" fillcolor="#000000" stroked="false">
                <v:path arrowok="t"/>
                <v:fill type="solid"/>
              </v:shape>
            </v:group>
            <v:group style="position:absolute;left:3682;top:2021;width:10;height:20" coordorigin="3682,2021" coordsize="10,20">
              <v:shape style="position:absolute;left:3682;top:2021;width:10;height:20" coordorigin="3682,2021" coordsize="10,20" path="m3682,2040l3692,2040,3692,2021,3682,2021,3682,2040xe" filled="true" fillcolor="#000000" stroked="false">
                <v:path arrowok="t"/>
                <v:fill type="solid"/>
              </v:shape>
            </v:group>
            <v:group style="position:absolute;left:3682;top:2040;width:10;height:20" coordorigin="3682,2040" coordsize="10,20">
              <v:shape style="position:absolute;left:3682;top:2040;width:10;height:20" coordorigin="3682,2040" coordsize="10,20" path="m3682,2060l3692,2060,3692,2040,3682,2040,3682,2060xe" filled="true" fillcolor="#000000" stroked="false">
                <v:path arrowok="t"/>
                <v:fill type="solid"/>
              </v:shape>
            </v:group>
            <v:group style="position:absolute;left:3682;top:2060;width:10;height:20" coordorigin="3682,2060" coordsize="10,20">
              <v:shape style="position:absolute;left:3682;top:2060;width:10;height:20" coordorigin="3682,2060" coordsize="10,20" path="m3682,2079l3692,2079,3692,2060,3682,2060,3682,2079xe" filled="true" fillcolor="#000000" stroked="false">
                <v:path arrowok="t"/>
                <v:fill type="solid"/>
              </v:shape>
            </v:group>
            <v:group style="position:absolute;left:3682;top:2079;width:10;height:20" coordorigin="3682,2079" coordsize="10,20">
              <v:shape style="position:absolute;left:3682;top:2079;width:10;height:20" coordorigin="3682,2079" coordsize="10,20" path="m3682,2098l3692,2098,3692,2079,3682,2079,3682,2098xe" filled="true" fillcolor="#000000" stroked="false">
                <v:path arrowok="t"/>
                <v:fill type="solid"/>
              </v:shape>
            </v:group>
            <v:group style="position:absolute;left:3682;top:2098;width:10;height:20" coordorigin="3682,2098" coordsize="10,20">
              <v:shape style="position:absolute;left:3682;top:2098;width:10;height:20" coordorigin="3682,2098" coordsize="10,20" path="m3682,2117l3692,2117,3692,2098,3682,2098,3682,2117xe" filled="true" fillcolor="#000000" stroked="false">
                <v:path arrowok="t"/>
                <v:fill type="solid"/>
              </v:shape>
            </v:group>
            <v:group style="position:absolute;left:3682;top:2117;width:10;height:20" coordorigin="3682,2117" coordsize="10,20">
              <v:shape style="position:absolute;left:3682;top:2117;width:10;height:20" coordorigin="3682,2117" coordsize="10,20" path="m3682,2136l3692,2136,3692,2117,3682,2117,3682,2136xe" filled="true" fillcolor="#000000" stroked="false">
                <v:path arrowok="t"/>
                <v:fill type="solid"/>
              </v:shape>
            </v:group>
            <v:group style="position:absolute;left:3682;top:2136;width:10;height:20" coordorigin="3682,2136" coordsize="10,20">
              <v:shape style="position:absolute;left:3682;top:2136;width:10;height:20" coordorigin="3682,2136" coordsize="10,20" path="m3682,2156l3692,2156,3692,2136,3682,2136,3682,2156xe" filled="true" fillcolor="#000000" stroked="false">
                <v:path arrowok="t"/>
                <v:fill type="solid"/>
              </v:shape>
            </v:group>
            <v:group style="position:absolute;left:3682;top:2156;width:10;height:20" coordorigin="3682,2156" coordsize="10,20">
              <v:shape style="position:absolute;left:3682;top:2156;width:10;height:20" coordorigin="3682,2156" coordsize="10,20" path="m3682,2175l3692,2175,3692,2156,3682,2156,3682,2175xe" filled="true" fillcolor="#000000" stroked="false">
                <v:path arrowok="t"/>
                <v:fill type="solid"/>
              </v:shape>
            </v:group>
            <v:group style="position:absolute;left:3682;top:2175;width:10;height:20" coordorigin="3682,2175" coordsize="10,20">
              <v:shape style="position:absolute;left:3682;top:2175;width:10;height:20" coordorigin="3682,2175" coordsize="10,20" path="m3682,2194l3692,2194,3692,2175,3682,2175,3682,2194xe" filled="true" fillcolor="#000000" stroked="false">
                <v:path arrowok="t"/>
                <v:fill type="solid"/>
              </v:shape>
            </v:group>
            <v:group style="position:absolute;left:3682;top:2194;width:10;height:20" coordorigin="3682,2194" coordsize="10,20">
              <v:shape style="position:absolute;left:3682;top:2194;width:10;height:20" coordorigin="3682,2194" coordsize="10,20" path="m3682,2213l3692,2213,3692,2194,3682,2194,3682,2213xe" filled="true" fillcolor="#000000" stroked="false">
                <v:path arrowok="t"/>
                <v:fill type="solid"/>
              </v:shape>
            </v:group>
            <v:group style="position:absolute;left:3682;top:2213;width:10;height:20" coordorigin="3682,2213" coordsize="10,20">
              <v:shape style="position:absolute;left:3682;top:2213;width:10;height:20" coordorigin="3682,2213" coordsize="10,20" path="m3682,2232l3692,2232,3692,2213,3682,2213,3682,2232xe" filled="true" fillcolor="#000000" stroked="false">
                <v:path arrowok="t"/>
                <v:fill type="solid"/>
              </v:shape>
            </v:group>
            <v:group style="position:absolute;left:3682;top:2232;width:10;height:20" coordorigin="3682,2232" coordsize="10,20">
              <v:shape style="position:absolute;left:3682;top:2232;width:10;height:20" coordorigin="3682,2232" coordsize="10,20" path="m3682,2252l3692,2252,3692,2232,3682,2232,3682,2252xe" filled="true" fillcolor="#000000" stroked="false">
                <v:path arrowok="t"/>
                <v:fill type="solid"/>
              </v:shape>
            </v:group>
            <v:group style="position:absolute;left:3682;top:2252;width:10;height:20" coordorigin="3682,2252" coordsize="10,20">
              <v:shape style="position:absolute;left:3682;top:2252;width:10;height:20" coordorigin="3682,2252" coordsize="10,20" path="m3682,2271l3692,2271,3692,2252,3682,2252,3682,2271xe" filled="true" fillcolor="#000000" stroked="false">
                <v:path arrowok="t"/>
                <v:fill type="solid"/>
              </v:shape>
            </v:group>
            <v:group style="position:absolute;left:3682;top:2271;width:10;height:20" coordorigin="3682,2271" coordsize="10,20">
              <v:shape style="position:absolute;left:3682;top:2271;width:10;height:20" coordorigin="3682,2271" coordsize="10,20" path="m3682,2290l3692,2290,3692,2271,3682,2271,3682,2290xe" filled="true" fillcolor="#000000" stroked="false">
                <v:path arrowok="t"/>
                <v:fill type="solid"/>
              </v:shape>
            </v:group>
            <v:group style="position:absolute;left:3682;top:2290;width:10;height:20" coordorigin="3682,2290" coordsize="10,20">
              <v:shape style="position:absolute;left:3682;top:2290;width:10;height:20" coordorigin="3682,2290" coordsize="10,20" path="m3682,2309l3692,2309,3692,2290,3682,2290,3682,2309xe" filled="true" fillcolor="#000000" stroked="false">
                <v:path arrowok="t"/>
                <v:fill type="solid"/>
              </v:shape>
            </v:group>
            <v:group style="position:absolute;left:3682;top:2309;width:10;height:20" coordorigin="3682,2309" coordsize="10,20">
              <v:shape style="position:absolute;left:3682;top:2309;width:10;height:20" coordorigin="3682,2309" coordsize="10,20" path="m3682,2328l3692,2328,3692,2309,3682,2309,3682,2328xe" filled="true" fillcolor="#000000" stroked="false">
                <v:path arrowok="t"/>
                <v:fill type="solid"/>
              </v:shape>
            </v:group>
            <v:group style="position:absolute;left:3682;top:2334;width:10;height:2" coordorigin="3682,2334" coordsize="10,2">
              <v:shape style="position:absolute;left:3682;top:2334;width:10;height:2" coordorigin="3682,2334" coordsize="10,0" path="m3682,2334l3692,2334e" filled="false" stroked="true" strokeweight=".599980pt" strokecolor="#000000">
                <v:path arrowok="t"/>
              </v:shape>
            </v:group>
            <v:group style="position:absolute;left:4707;top:1541;width:10;height:20" coordorigin="4707,1541" coordsize="10,20">
              <v:shape style="position:absolute;left:4707;top:1541;width:10;height:20" coordorigin="4707,1541" coordsize="10,20" path="m4707,1560l4717,1560,4717,1541,4707,1541,4707,1560xe" filled="true" fillcolor="#000000" stroked="false">
                <v:path arrowok="t"/>
                <v:fill type="solid"/>
              </v:shape>
            </v:group>
            <v:group style="position:absolute;left:4707;top:1560;width:10;height:20" coordorigin="4707,1560" coordsize="10,20">
              <v:shape style="position:absolute;left:4707;top:1560;width:10;height:20" coordorigin="4707,1560" coordsize="10,20" path="m4707,1580l4717,1580,4717,1560,4707,1560,4707,1580xe" filled="true" fillcolor="#000000" stroked="false">
                <v:path arrowok="t"/>
                <v:fill type="solid"/>
              </v:shape>
            </v:group>
            <v:group style="position:absolute;left:4707;top:1580;width:10;height:20" coordorigin="4707,1580" coordsize="10,20">
              <v:shape style="position:absolute;left:4707;top:1580;width:10;height:20" coordorigin="4707,1580" coordsize="10,20" path="m4707,1599l4717,1599,4717,1580,4707,1580,4707,1599xe" filled="true" fillcolor="#000000" stroked="false">
                <v:path arrowok="t"/>
                <v:fill type="solid"/>
              </v:shape>
            </v:group>
            <v:group style="position:absolute;left:4707;top:1599;width:10;height:20" coordorigin="4707,1599" coordsize="10,20">
              <v:shape style="position:absolute;left:4707;top:1599;width:10;height:20" coordorigin="4707,1599" coordsize="10,20" path="m4707,1618l4717,1618,4717,1599,4707,1599,4707,1618xe" filled="true" fillcolor="#000000" stroked="false">
                <v:path arrowok="t"/>
                <v:fill type="solid"/>
              </v:shape>
            </v:group>
            <v:group style="position:absolute;left:4707;top:1618;width:10;height:20" coordorigin="4707,1618" coordsize="10,20">
              <v:shape style="position:absolute;left:4707;top:1618;width:10;height:20" coordorigin="4707,1618" coordsize="10,20" path="m4707,1637l4717,1637,4717,1618,4707,1618,4707,1637xe" filled="true" fillcolor="#000000" stroked="false">
                <v:path arrowok="t"/>
                <v:fill type="solid"/>
              </v:shape>
            </v:group>
            <v:group style="position:absolute;left:4707;top:1637;width:10;height:20" coordorigin="4707,1637" coordsize="10,20">
              <v:shape style="position:absolute;left:4707;top:1637;width:10;height:20" coordorigin="4707,1637" coordsize="10,20" path="m4707,1656l4717,1656,4717,1637,4707,1637,4707,1656xe" filled="true" fillcolor="#000000" stroked="false">
                <v:path arrowok="t"/>
                <v:fill type="solid"/>
              </v:shape>
            </v:group>
            <v:group style="position:absolute;left:4707;top:1656;width:10;height:20" coordorigin="4707,1656" coordsize="10,20">
              <v:shape style="position:absolute;left:4707;top:1656;width:10;height:20" coordorigin="4707,1656" coordsize="10,20" path="m4707,1676l4717,1676,4717,1656,4707,1656,4707,1676xe" filled="true" fillcolor="#000000" stroked="false">
                <v:path arrowok="t"/>
                <v:fill type="solid"/>
              </v:shape>
            </v:group>
            <v:group style="position:absolute;left:4707;top:1676;width:10;height:20" coordorigin="4707,1676" coordsize="10,20">
              <v:shape style="position:absolute;left:4707;top:1676;width:10;height:20" coordorigin="4707,1676" coordsize="10,20" path="m4707,1695l4717,1695,4717,1676,4707,1676,4707,1695xe" filled="true" fillcolor="#000000" stroked="false">
                <v:path arrowok="t"/>
                <v:fill type="solid"/>
              </v:shape>
            </v:group>
            <v:group style="position:absolute;left:4707;top:1695;width:10;height:20" coordorigin="4707,1695" coordsize="10,20">
              <v:shape style="position:absolute;left:4707;top:1695;width:10;height:20" coordorigin="4707,1695" coordsize="10,20" path="m4707,1714l4717,1714,4717,1695,4707,1695,4707,1714xe" filled="true" fillcolor="#000000" stroked="false">
                <v:path arrowok="t"/>
                <v:fill type="solid"/>
              </v:shape>
            </v:group>
            <v:group style="position:absolute;left:4707;top:1714;width:10;height:20" coordorigin="4707,1714" coordsize="10,20">
              <v:shape style="position:absolute;left:4707;top:1714;width:10;height:20" coordorigin="4707,1714" coordsize="10,20" path="m4707,1733l4717,1733,4717,1714,4707,1714,4707,1733xe" filled="true" fillcolor="#000000" stroked="false">
                <v:path arrowok="t"/>
                <v:fill type="solid"/>
              </v:shape>
            </v:group>
            <v:group style="position:absolute;left:4707;top:1733;width:10;height:20" coordorigin="4707,1733" coordsize="10,20">
              <v:shape style="position:absolute;left:4707;top:1733;width:10;height:20" coordorigin="4707,1733" coordsize="10,20" path="m4707,1752l4717,1752,4717,1733,4707,1733,4707,1752xe" filled="true" fillcolor="#000000" stroked="false">
                <v:path arrowok="t"/>
                <v:fill type="solid"/>
              </v:shape>
            </v:group>
            <v:group style="position:absolute;left:4707;top:1752;width:10;height:20" coordorigin="4707,1752" coordsize="10,20">
              <v:shape style="position:absolute;left:4707;top:1752;width:10;height:20" coordorigin="4707,1752" coordsize="10,20" path="m4707,1772l4717,1772,4717,1752,4707,1752,4707,1772xe" filled="true" fillcolor="#000000" stroked="false">
                <v:path arrowok="t"/>
                <v:fill type="solid"/>
              </v:shape>
            </v:group>
            <v:group style="position:absolute;left:4707;top:1772;width:10;height:20" coordorigin="4707,1772" coordsize="10,20">
              <v:shape style="position:absolute;left:4707;top:1772;width:10;height:20" coordorigin="4707,1772" coordsize="10,20" path="m4707,1791l4717,1791,4717,1772,4707,1772,4707,1791xe" filled="true" fillcolor="#000000" stroked="false">
                <v:path arrowok="t"/>
                <v:fill type="solid"/>
              </v:shape>
            </v:group>
            <v:group style="position:absolute;left:4707;top:1791;width:10;height:20" coordorigin="4707,1791" coordsize="10,20">
              <v:shape style="position:absolute;left:4707;top:1791;width:10;height:20" coordorigin="4707,1791" coordsize="10,20" path="m4707,1810l4717,1810,4717,1791,4707,1791,4707,1810xe" filled="true" fillcolor="#000000" stroked="false">
                <v:path arrowok="t"/>
                <v:fill type="solid"/>
              </v:shape>
            </v:group>
            <v:group style="position:absolute;left:4707;top:1810;width:10;height:20" coordorigin="4707,1810" coordsize="10,20">
              <v:shape style="position:absolute;left:4707;top:1810;width:10;height:20" coordorigin="4707,1810" coordsize="10,20" path="m4707,1829l4717,1829,4717,1810,4707,1810,4707,1829xe" filled="true" fillcolor="#000000" stroked="false">
                <v:path arrowok="t"/>
                <v:fill type="solid"/>
              </v:shape>
            </v:group>
            <v:group style="position:absolute;left:4707;top:1829;width:10;height:20" coordorigin="4707,1829" coordsize="10,20">
              <v:shape style="position:absolute;left:4707;top:1829;width:10;height:20" coordorigin="4707,1829" coordsize="10,20" path="m4707,1848l4717,1848,4717,1829,4707,1829,4707,1848xe" filled="true" fillcolor="#000000" stroked="false">
                <v:path arrowok="t"/>
                <v:fill type="solid"/>
              </v:shape>
            </v:group>
            <v:group style="position:absolute;left:4707;top:1848;width:10;height:20" coordorigin="4707,1848" coordsize="10,20">
              <v:shape style="position:absolute;left:4707;top:1848;width:10;height:20" coordorigin="4707,1848" coordsize="10,20" path="m4707,1868l4717,1868,4717,1848,4707,1848,4707,1868xe" filled="true" fillcolor="#000000" stroked="false">
                <v:path arrowok="t"/>
                <v:fill type="solid"/>
              </v:shape>
            </v:group>
            <v:group style="position:absolute;left:4707;top:1868;width:10;height:20" coordorigin="4707,1868" coordsize="10,20">
              <v:shape style="position:absolute;left:4707;top:1868;width:10;height:20" coordorigin="4707,1868" coordsize="10,20" path="m4707,1887l4717,1887,4717,1868,4707,1868,4707,1887xe" filled="true" fillcolor="#000000" stroked="false">
                <v:path arrowok="t"/>
                <v:fill type="solid"/>
              </v:shape>
            </v:group>
            <v:group style="position:absolute;left:4707;top:1887;width:10;height:20" coordorigin="4707,1887" coordsize="10,20">
              <v:shape style="position:absolute;left:4707;top:1887;width:10;height:20" coordorigin="4707,1887" coordsize="10,20" path="m4707,1906l4717,1906,4717,1887,4707,1887,4707,1906xe" filled="true" fillcolor="#000000" stroked="false">
                <v:path arrowok="t"/>
                <v:fill type="solid"/>
              </v:shape>
            </v:group>
            <v:group style="position:absolute;left:4707;top:1906;width:10;height:20" coordorigin="4707,1906" coordsize="10,20">
              <v:shape style="position:absolute;left:4707;top:1906;width:10;height:20" coordorigin="4707,1906" coordsize="10,20" path="m4707,1925l4717,1925,4717,1906,4707,1906,4707,1925xe" filled="true" fillcolor="#000000" stroked="false">
                <v:path arrowok="t"/>
                <v:fill type="solid"/>
              </v:shape>
            </v:group>
            <v:group style="position:absolute;left:4707;top:1925;width:10;height:20" coordorigin="4707,1925" coordsize="10,20">
              <v:shape style="position:absolute;left:4707;top:1925;width:10;height:20" coordorigin="4707,1925" coordsize="10,20" path="m4707,1944l4717,1944,4717,1925,4707,1925,4707,1944xe" filled="true" fillcolor="#000000" stroked="false">
                <v:path arrowok="t"/>
                <v:fill type="solid"/>
              </v:shape>
            </v:group>
            <v:group style="position:absolute;left:4707;top:1944;width:10;height:20" coordorigin="4707,1944" coordsize="10,20">
              <v:shape style="position:absolute;left:4707;top:1944;width:10;height:20" coordorigin="4707,1944" coordsize="10,20" path="m4707,1964l4717,1964,4717,1944,4707,1944,4707,1964xe" filled="true" fillcolor="#000000" stroked="false">
                <v:path arrowok="t"/>
                <v:fill type="solid"/>
              </v:shape>
            </v:group>
            <v:group style="position:absolute;left:4707;top:1964;width:10;height:20" coordorigin="4707,1964" coordsize="10,20">
              <v:shape style="position:absolute;left:4707;top:1964;width:10;height:20" coordorigin="4707,1964" coordsize="10,20" path="m4707,1983l4717,1983,4717,1964,4707,1964,4707,1983xe" filled="true" fillcolor="#000000" stroked="false">
                <v:path arrowok="t"/>
                <v:fill type="solid"/>
              </v:shape>
            </v:group>
            <v:group style="position:absolute;left:4707;top:1983;width:10;height:20" coordorigin="4707,1983" coordsize="10,20">
              <v:shape style="position:absolute;left:4707;top:1983;width:10;height:20" coordorigin="4707,1983" coordsize="10,20" path="m4707,2002l4717,2002,4717,1983,4707,1983,4707,2002xe" filled="true" fillcolor="#000000" stroked="false">
                <v:path arrowok="t"/>
                <v:fill type="solid"/>
              </v:shape>
            </v:group>
            <v:group style="position:absolute;left:4707;top:2002;width:10;height:20" coordorigin="4707,2002" coordsize="10,20">
              <v:shape style="position:absolute;left:4707;top:2002;width:10;height:20" coordorigin="4707,2002" coordsize="10,20" path="m4707,2021l4717,2021,4717,2002,4707,2002,4707,2021xe" filled="true" fillcolor="#000000" stroked="false">
                <v:path arrowok="t"/>
                <v:fill type="solid"/>
              </v:shape>
            </v:group>
            <v:group style="position:absolute;left:4707;top:2021;width:10;height:20" coordorigin="4707,2021" coordsize="10,20">
              <v:shape style="position:absolute;left:4707;top:2021;width:10;height:20" coordorigin="4707,2021" coordsize="10,20" path="m4707,2040l4717,2040,4717,2021,4707,2021,4707,2040xe" filled="true" fillcolor="#000000" stroked="false">
                <v:path arrowok="t"/>
                <v:fill type="solid"/>
              </v:shape>
            </v:group>
            <v:group style="position:absolute;left:4707;top:2040;width:10;height:20" coordorigin="4707,2040" coordsize="10,20">
              <v:shape style="position:absolute;left:4707;top:2040;width:10;height:20" coordorigin="4707,2040" coordsize="10,20" path="m4707,2060l4717,2060,4717,2040,4707,2040,4707,2060xe" filled="true" fillcolor="#000000" stroked="false">
                <v:path arrowok="t"/>
                <v:fill type="solid"/>
              </v:shape>
            </v:group>
            <v:group style="position:absolute;left:4707;top:2060;width:10;height:20" coordorigin="4707,2060" coordsize="10,20">
              <v:shape style="position:absolute;left:4707;top:2060;width:10;height:20" coordorigin="4707,2060" coordsize="10,20" path="m4707,2079l4717,2079,4717,2060,4707,2060,4707,2079xe" filled="true" fillcolor="#000000" stroked="false">
                <v:path arrowok="t"/>
                <v:fill type="solid"/>
              </v:shape>
            </v:group>
            <v:group style="position:absolute;left:4707;top:2079;width:10;height:20" coordorigin="4707,2079" coordsize="10,20">
              <v:shape style="position:absolute;left:4707;top:2079;width:10;height:20" coordorigin="4707,2079" coordsize="10,20" path="m4707,2098l4717,2098,4717,2079,4707,2079,4707,2098xe" filled="true" fillcolor="#000000" stroked="false">
                <v:path arrowok="t"/>
                <v:fill type="solid"/>
              </v:shape>
            </v:group>
            <v:group style="position:absolute;left:4707;top:2098;width:10;height:20" coordorigin="4707,2098" coordsize="10,20">
              <v:shape style="position:absolute;left:4707;top:2098;width:10;height:20" coordorigin="4707,2098" coordsize="10,20" path="m4707,2117l4717,2117,4717,2098,4707,2098,4707,2117xe" filled="true" fillcolor="#000000" stroked="false">
                <v:path arrowok="t"/>
                <v:fill type="solid"/>
              </v:shape>
            </v:group>
            <v:group style="position:absolute;left:4707;top:2117;width:10;height:20" coordorigin="4707,2117" coordsize="10,20">
              <v:shape style="position:absolute;left:4707;top:2117;width:10;height:20" coordorigin="4707,2117" coordsize="10,20" path="m4707,2136l4717,2136,4717,2117,4707,2117,4707,2136xe" filled="true" fillcolor="#000000" stroked="false">
                <v:path arrowok="t"/>
                <v:fill type="solid"/>
              </v:shape>
            </v:group>
            <v:group style="position:absolute;left:4707;top:2136;width:10;height:20" coordorigin="4707,2136" coordsize="10,20">
              <v:shape style="position:absolute;left:4707;top:2136;width:10;height:20" coordorigin="4707,2136" coordsize="10,20" path="m4707,2156l4717,2156,4717,2136,4707,2136,4707,2156xe" filled="true" fillcolor="#000000" stroked="false">
                <v:path arrowok="t"/>
                <v:fill type="solid"/>
              </v:shape>
            </v:group>
            <v:group style="position:absolute;left:4707;top:2156;width:10;height:20" coordorigin="4707,2156" coordsize="10,20">
              <v:shape style="position:absolute;left:4707;top:2156;width:10;height:20" coordorigin="4707,2156" coordsize="10,20" path="m4707,2175l4717,2175,4717,2156,4707,2156,4707,2175xe" filled="true" fillcolor="#000000" stroked="false">
                <v:path arrowok="t"/>
                <v:fill type="solid"/>
              </v:shape>
            </v:group>
            <v:group style="position:absolute;left:4707;top:2175;width:10;height:20" coordorigin="4707,2175" coordsize="10,20">
              <v:shape style="position:absolute;left:4707;top:2175;width:10;height:20" coordorigin="4707,2175" coordsize="10,20" path="m4707,2194l4717,2194,4717,2175,4707,2175,4707,2194xe" filled="true" fillcolor="#000000" stroked="false">
                <v:path arrowok="t"/>
                <v:fill type="solid"/>
              </v:shape>
            </v:group>
            <v:group style="position:absolute;left:4707;top:2194;width:10;height:20" coordorigin="4707,2194" coordsize="10,20">
              <v:shape style="position:absolute;left:4707;top:2194;width:10;height:20" coordorigin="4707,2194" coordsize="10,20" path="m4707,2213l4717,2213,4717,2194,4707,2194,4707,2213xe" filled="true" fillcolor="#000000" stroked="false">
                <v:path arrowok="t"/>
                <v:fill type="solid"/>
              </v:shape>
            </v:group>
            <v:group style="position:absolute;left:4707;top:2213;width:10;height:20" coordorigin="4707,2213" coordsize="10,20">
              <v:shape style="position:absolute;left:4707;top:2213;width:10;height:20" coordorigin="4707,2213" coordsize="10,20" path="m4707,2232l4717,2232,4717,2213,4707,2213,4707,2232xe" filled="true" fillcolor="#000000" stroked="false">
                <v:path arrowok="t"/>
                <v:fill type="solid"/>
              </v:shape>
            </v:group>
            <v:group style="position:absolute;left:4707;top:2232;width:10;height:20" coordorigin="4707,2232" coordsize="10,20">
              <v:shape style="position:absolute;left:4707;top:2232;width:10;height:20" coordorigin="4707,2232" coordsize="10,20" path="m4707,2252l4717,2252,4717,2232,4707,2232,4707,2252xe" filled="true" fillcolor="#000000" stroked="false">
                <v:path arrowok="t"/>
                <v:fill type="solid"/>
              </v:shape>
            </v:group>
            <v:group style="position:absolute;left:4707;top:2252;width:10;height:20" coordorigin="4707,2252" coordsize="10,20">
              <v:shape style="position:absolute;left:4707;top:2252;width:10;height:20" coordorigin="4707,2252" coordsize="10,20" path="m4707,2271l4717,2271,4717,2252,4707,2252,4707,2271xe" filled="true" fillcolor="#000000" stroked="false">
                <v:path arrowok="t"/>
                <v:fill type="solid"/>
              </v:shape>
            </v:group>
            <v:group style="position:absolute;left:4707;top:2271;width:10;height:20" coordorigin="4707,2271" coordsize="10,20">
              <v:shape style="position:absolute;left:4707;top:2271;width:10;height:20" coordorigin="4707,2271" coordsize="10,20" path="m4707,2290l4717,2290,4717,2271,4707,2271,4707,2290xe" filled="true" fillcolor="#000000" stroked="false">
                <v:path arrowok="t"/>
                <v:fill type="solid"/>
              </v:shape>
            </v:group>
            <v:group style="position:absolute;left:4707;top:2290;width:10;height:20" coordorigin="4707,2290" coordsize="10,20">
              <v:shape style="position:absolute;left:4707;top:2290;width:10;height:20" coordorigin="4707,2290" coordsize="10,20" path="m4707,2309l4717,2309,4717,2290,4707,2290,4707,2309xe" filled="true" fillcolor="#000000" stroked="false">
                <v:path arrowok="t"/>
                <v:fill type="solid"/>
              </v:shape>
            </v:group>
            <v:group style="position:absolute;left:4707;top:2309;width:10;height:20" coordorigin="4707,2309" coordsize="10,20">
              <v:shape style="position:absolute;left:4707;top:2309;width:10;height:20" coordorigin="4707,2309" coordsize="10,20" path="m4707,2328l4717,2328,4717,2309,4707,2309,4707,2328xe" filled="true" fillcolor="#000000" stroked="false">
                <v:path arrowok="t"/>
                <v:fill type="solid"/>
              </v:shape>
            </v:group>
            <v:group style="position:absolute;left:4707;top:2334;width:10;height:2" coordorigin="4707,2334" coordsize="10,2">
              <v:shape style="position:absolute;left:4707;top:2334;width:10;height:2" coordorigin="4707,2334" coordsize="10,0" path="m4707,2334l4717,2334e" filled="false" stroked="true" strokeweight=".599980pt" strokecolor="#000000">
                <v:path arrowok="t"/>
              </v:shape>
            </v:group>
            <v:group style="position:absolute;left:5420;top:1541;width:10;height:20" coordorigin="5420,1541" coordsize="10,20">
              <v:shape style="position:absolute;left:5420;top:1541;width:10;height:20" coordorigin="5420,1541" coordsize="10,20" path="m5420,1560l5430,1560,5430,1541,5420,1541,5420,1560xe" filled="true" fillcolor="#000000" stroked="false">
                <v:path arrowok="t"/>
                <v:fill type="solid"/>
              </v:shape>
            </v:group>
            <v:group style="position:absolute;left:5420;top:1560;width:10;height:20" coordorigin="5420,1560" coordsize="10,20">
              <v:shape style="position:absolute;left:5420;top:1560;width:10;height:20" coordorigin="5420,1560" coordsize="10,20" path="m5420,1580l5430,1580,5430,1560,5420,1560,5420,1580xe" filled="true" fillcolor="#000000" stroked="false">
                <v:path arrowok="t"/>
                <v:fill type="solid"/>
              </v:shape>
            </v:group>
            <v:group style="position:absolute;left:5420;top:1580;width:10;height:20" coordorigin="5420,1580" coordsize="10,20">
              <v:shape style="position:absolute;left:5420;top:1580;width:10;height:20" coordorigin="5420,1580" coordsize="10,20" path="m5420,1599l5430,1599,5430,1580,5420,1580,5420,1599xe" filled="true" fillcolor="#000000" stroked="false">
                <v:path arrowok="t"/>
                <v:fill type="solid"/>
              </v:shape>
            </v:group>
            <v:group style="position:absolute;left:5420;top:1599;width:10;height:20" coordorigin="5420,1599" coordsize="10,20">
              <v:shape style="position:absolute;left:5420;top:1599;width:10;height:20" coordorigin="5420,1599" coordsize="10,20" path="m5420,1618l5430,1618,5430,1599,5420,1599,5420,1618xe" filled="true" fillcolor="#000000" stroked="false">
                <v:path arrowok="t"/>
                <v:fill type="solid"/>
              </v:shape>
            </v:group>
            <v:group style="position:absolute;left:5420;top:1618;width:10;height:20" coordorigin="5420,1618" coordsize="10,20">
              <v:shape style="position:absolute;left:5420;top:1618;width:10;height:20" coordorigin="5420,1618" coordsize="10,20" path="m5420,1637l5430,1637,5430,1618,5420,1618,5420,1637xe" filled="true" fillcolor="#000000" stroked="false">
                <v:path arrowok="t"/>
                <v:fill type="solid"/>
              </v:shape>
            </v:group>
            <v:group style="position:absolute;left:5420;top:1637;width:10;height:20" coordorigin="5420,1637" coordsize="10,20">
              <v:shape style="position:absolute;left:5420;top:1637;width:10;height:20" coordorigin="5420,1637" coordsize="10,20" path="m5420,1656l5430,1656,5430,1637,5420,1637,5420,1656xe" filled="true" fillcolor="#000000" stroked="false">
                <v:path arrowok="t"/>
                <v:fill type="solid"/>
              </v:shape>
            </v:group>
            <v:group style="position:absolute;left:5420;top:1656;width:10;height:20" coordorigin="5420,1656" coordsize="10,20">
              <v:shape style="position:absolute;left:5420;top:1656;width:10;height:20" coordorigin="5420,1656" coordsize="10,20" path="m5420,1676l5430,1676,5430,1656,5420,1656,5420,1676xe" filled="true" fillcolor="#000000" stroked="false">
                <v:path arrowok="t"/>
                <v:fill type="solid"/>
              </v:shape>
            </v:group>
            <v:group style="position:absolute;left:5420;top:1676;width:10;height:20" coordorigin="5420,1676" coordsize="10,20">
              <v:shape style="position:absolute;left:5420;top:1676;width:10;height:20" coordorigin="5420,1676" coordsize="10,20" path="m5420,1695l5430,1695,5430,1676,5420,1676,5420,1695xe" filled="true" fillcolor="#000000" stroked="false">
                <v:path arrowok="t"/>
                <v:fill type="solid"/>
              </v:shape>
            </v:group>
            <v:group style="position:absolute;left:5420;top:1695;width:10;height:20" coordorigin="5420,1695" coordsize="10,20">
              <v:shape style="position:absolute;left:5420;top:1695;width:10;height:20" coordorigin="5420,1695" coordsize="10,20" path="m5420,1714l5430,1714,5430,1695,5420,1695,5420,1714xe" filled="true" fillcolor="#000000" stroked="false">
                <v:path arrowok="t"/>
                <v:fill type="solid"/>
              </v:shape>
            </v:group>
            <v:group style="position:absolute;left:5420;top:1714;width:10;height:20" coordorigin="5420,1714" coordsize="10,20">
              <v:shape style="position:absolute;left:5420;top:1714;width:10;height:20" coordorigin="5420,1714" coordsize="10,20" path="m5420,1733l5430,1733,5430,1714,5420,1714,5420,1733xe" filled="true" fillcolor="#000000" stroked="false">
                <v:path arrowok="t"/>
                <v:fill type="solid"/>
              </v:shape>
            </v:group>
            <v:group style="position:absolute;left:5420;top:1733;width:10;height:20" coordorigin="5420,1733" coordsize="10,20">
              <v:shape style="position:absolute;left:5420;top:1733;width:10;height:20" coordorigin="5420,1733" coordsize="10,20" path="m5420,1752l5430,1752,5430,1733,5420,1733,5420,1752xe" filled="true" fillcolor="#000000" stroked="false">
                <v:path arrowok="t"/>
                <v:fill type="solid"/>
              </v:shape>
            </v:group>
            <v:group style="position:absolute;left:5420;top:1752;width:10;height:20" coordorigin="5420,1752" coordsize="10,20">
              <v:shape style="position:absolute;left:5420;top:1752;width:10;height:20" coordorigin="5420,1752" coordsize="10,20" path="m5420,1772l5430,1772,5430,1752,5420,1752,5420,1772xe" filled="true" fillcolor="#000000" stroked="false">
                <v:path arrowok="t"/>
                <v:fill type="solid"/>
              </v:shape>
            </v:group>
            <v:group style="position:absolute;left:5420;top:1772;width:10;height:20" coordorigin="5420,1772" coordsize="10,20">
              <v:shape style="position:absolute;left:5420;top:1772;width:10;height:20" coordorigin="5420,1772" coordsize="10,20" path="m5420,1791l5430,1791,5430,1772,5420,1772,5420,1791xe" filled="true" fillcolor="#000000" stroked="false">
                <v:path arrowok="t"/>
                <v:fill type="solid"/>
              </v:shape>
            </v:group>
            <v:group style="position:absolute;left:5420;top:1791;width:10;height:20" coordorigin="5420,1791" coordsize="10,20">
              <v:shape style="position:absolute;left:5420;top:1791;width:10;height:20" coordorigin="5420,1791" coordsize="10,20" path="m5420,1810l5430,1810,5430,1791,5420,1791,5420,1810xe" filled="true" fillcolor="#000000" stroked="false">
                <v:path arrowok="t"/>
                <v:fill type="solid"/>
              </v:shape>
            </v:group>
            <v:group style="position:absolute;left:5420;top:1810;width:10;height:20" coordorigin="5420,1810" coordsize="10,20">
              <v:shape style="position:absolute;left:5420;top:1810;width:10;height:20" coordorigin="5420,1810" coordsize="10,20" path="m5420,1829l5430,1829,5430,1810,5420,1810,5420,1829xe" filled="true" fillcolor="#000000" stroked="false">
                <v:path arrowok="t"/>
                <v:fill type="solid"/>
              </v:shape>
            </v:group>
            <v:group style="position:absolute;left:5420;top:1829;width:10;height:20" coordorigin="5420,1829" coordsize="10,20">
              <v:shape style="position:absolute;left:5420;top:1829;width:10;height:20" coordorigin="5420,1829" coordsize="10,20" path="m5420,1848l5430,1848,5430,1829,5420,1829,5420,1848xe" filled="true" fillcolor="#000000" stroked="false">
                <v:path arrowok="t"/>
                <v:fill type="solid"/>
              </v:shape>
            </v:group>
            <v:group style="position:absolute;left:5420;top:1848;width:10;height:20" coordorigin="5420,1848" coordsize="10,20">
              <v:shape style="position:absolute;left:5420;top:1848;width:10;height:20" coordorigin="5420,1848" coordsize="10,20" path="m5420,1868l5430,1868,5430,1848,5420,1848,5420,1868xe" filled="true" fillcolor="#000000" stroked="false">
                <v:path arrowok="t"/>
                <v:fill type="solid"/>
              </v:shape>
            </v:group>
            <v:group style="position:absolute;left:5420;top:1868;width:10;height:20" coordorigin="5420,1868" coordsize="10,20">
              <v:shape style="position:absolute;left:5420;top:1868;width:10;height:20" coordorigin="5420,1868" coordsize="10,20" path="m5420,1887l5430,1887,5430,1868,5420,1868,5420,1887xe" filled="true" fillcolor="#000000" stroked="false">
                <v:path arrowok="t"/>
                <v:fill type="solid"/>
              </v:shape>
            </v:group>
            <v:group style="position:absolute;left:5420;top:1887;width:10;height:20" coordorigin="5420,1887" coordsize="10,20">
              <v:shape style="position:absolute;left:5420;top:1887;width:10;height:20" coordorigin="5420,1887" coordsize="10,20" path="m5420,1906l5430,1906,5430,1887,5420,1887,5420,1906xe" filled="true" fillcolor="#000000" stroked="false">
                <v:path arrowok="t"/>
                <v:fill type="solid"/>
              </v:shape>
            </v:group>
            <v:group style="position:absolute;left:5420;top:1906;width:10;height:20" coordorigin="5420,1906" coordsize="10,20">
              <v:shape style="position:absolute;left:5420;top:1906;width:10;height:20" coordorigin="5420,1906" coordsize="10,20" path="m5420,1925l5430,1925,5430,1906,5420,1906,5420,1925xe" filled="true" fillcolor="#000000" stroked="false">
                <v:path arrowok="t"/>
                <v:fill type="solid"/>
              </v:shape>
            </v:group>
            <v:group style="position:absolute;left:5420;top:1925;width:10;height:20" coordorigin="5420,1925" coordsize="10,20">
              <v:shape style="position:absolute;left:5420;top:1925;width:10;height:20" coordorigin="5420,1925" coordsize="10,20" path="m5420,1944l5430,1944,5430,1925,5420,1925,5420,1944xe" filled="true" fillcolor="#000000" stroked="false">
                <v:path arrowok="t"/>
                <v:fill type="solid"/>
              </v:shape>
            </v:group>
            <v:group style="position:absolute;left:5420;top:1944;width:10;height:20" coordorigin="5420,1944" coordsize="10,20">
              <v:shape style="position:absolute;left:5420;top:1944;width:10;height:20" coordorigin="5420,1944" coordsize="10,20" path="m5420,1964l5430,1964,5430,1944,5420,1944,5420,1964xe" filled="true" fillcolor="#000000" stroked="false">
                <v:path arrowok="t"/>
                <v:fill type="solid"/>
              </v:shape>
            </v:group>
            <v:group style="position:absolute;left:5420;top:1964;width:10;height:20" coordorigin="5420,1964" coordsize="10,20">
              <v:shape style="position:absolute;left:5420;top:1964;width:10;height:20" coordorigin="5420,1964" coordsize="10,20" path="m5420,1983l5430,1983,5430,1964,5420,1964,5420,1983xe" filled="true" fillcolor="#000000" stroked="false">
                <v:path arrowok="t"/>
                <v:fill type="solid"/>
              </v:shape>
            </v:group>
            <v:group style="position:absolute;left:5420;top:1983;width:10;height:20" coordorigin="5420,1983" coordsize="10,20">
              <v:shape style="position:absolute;left:5420;top:1983;width:10;height:20" coordorigin="5420,1983" coordsize="10,20" path="m5420,2002l5430,2002,5430,1983,5420,1983,5420,2002xe" filled="true" fillcolor="#000000" stroked="false">
                <v:path arrowok="t"/>
                <v:fill type="solid"/>
              </v:shape>
            </v:group>
            <v:group style="position:absolute;left:5420;top:2002;width:10;height:20" coordorigin="5420,2002" coordsize="10,20">
              <v:shape style="position:absolute;left:5420;top:2002;width:10;height:20" coordorigin="5420,2002" coordsize="10,20" path="m5420,2021l5430,2021,5430,2002,5420,2002,5420,2021xe" filled="true" fillcolor="#000000" stroked="false">
                <v:path arrowok="t"/>
                <v:fill type="solid"/>
              </v:shape>
            </v:group>
            <v:group style="position:absolute;left:5420;top:2021;width:10;height:20" coordorigin="5420,2021" coordsize="10,20">
              <v:shape style="position:absolute;left:5420;top:2021;width:10;height:20" coordorigin="5420,2021" coordsize="10,20" path="m5420,2040l5430,2040,5430,2021,5420,2021,5420,2040xe" filled="true" fillcolor="#000000" stroked="false">
                <v:path arrowok="t"/>
                <v:fill type="solid"/>
              </v:shape>
            </v:group>
            <v:group style="position:absolute;left:5420;top:2040;width:10;height:20" coordorigin="5420,2040" coordsize="10,20">
              <v:shape style="position:absolute;left:5420;top:2040;width:10;height:20" coordorigin="5420,2040" coordsize="10,20" path="m5420,2060l5430,2060,5430,2040,5420,2040,5420,2060xe" filled="true" fillcolor="#000000" stroked="false">
                <v:path arrowok="t"/>
                <v:fill type="solid"/>
              </v:shape>
            </v:group>
            <v:group style="position:absolute;left:5420;top:2060;width:10;height:20" coordorigin="5420,2060" coordsize="10,20">
              <v:shape style="position:absolute;left:5420;top:2060;width:10;height:20" coordorigin="5420,2060" coordsize="10,20" path="m5420,2079l5430,2079,5430,2060,5420,2060,5420,2079xe" filled="true" fillcolor="#000000" stroked="false">
                <v:path arrowok="t"/>
                <v:fill type="solid"/>
              </v:shape>
            </v:group>
            <v:group style="position:absolute;left:5420;top:2079;width:10;height:20" coordorigin="5420,2079" coordsize="10,20">
              <v:shape style="position:absolute;left:5420;top:2079;width:10;height:20" coordorigin="5420,2079" coordsize="10,20" path="m5420,2098l5430,2098,5430,2079,5420,2079,5420,2098xe" filled="true" fillcolor="#000000" stroked="false">
                <v:path arrowok="t"/>
                <v:fill type="solid"/>
              </v:shape>
            </v:group>
            <v:group style="position:absolute;left:5420;top:2098;width:10;height:20" coordorigin="5420,2098" coordsize="10,20">
              <v:shape style="position:absolute;left:5420;top:2098;width:10;height:20" coordorigin="5420,2098" coordsize="10,20" path="m5420,2117l5430,2117,5430,2098,5420,2098,5420,2117xe" filled="true" fillcolor="#000000" stroked="false">
                <v:path arrowok="t"/>
                <v:fill type="solid"/>
              </v:shape>
            </v:group>
            <v:group style="position:absolute;left:5420;top:2117;width:10;height:20" coordorigin="5420,2117" coordsize="10,20">
              <v:shape style="position:absolute;left:5420;top:2117;width:10;height:20" coordorigin="5420,2117" coordsize="10,20" path="m5420,2136l5430,2136,5430,2117,5420,2117,5420,2136xe" filled="true" fillcolor="#000000" stroked="false">
                <v:path arrowok="t"/>
                <v:fill type="solid"/>
              </v:shape>
            </v:group>
            <v:group style="position:absolute;left:5420;top:2136;width:10;height:20" coordorigin="5420,2136" coordsize="10,20">
              <v:shape style="position:absolute;left:5420;top:2136;width:10;height:20" coordorigin="5420,2136" coordsize="10,20" path="m5420,2156l5430,2156,5430,2136,5420,2136,5420,2156xe" filled="true" fillcolor="#000000" stroked="false">
                <v:path arrowok="t"/>
                <v:fill type="solid"/>
              </v:shape>
            </v:group>
            <v:group style="position:absolute;left:5420;top:2156;width:10;height:20" coordorigin="5420,2156" coordsize="10,20">
              <v:shape style="position:absolute;left:5420;top:2156;width:10;height:20" coordorigin="5420,2156" coordsize="10,20" path="m5420,2175l5430,2175,5430,2156,5420,2156,5420,2175xe" filled="true" fillcolor="#000000" stroked="false">
                <v:path arrowok="t"/>
                <v:fill type="solid"/>
              </v:shape>
            </v:group>
            <v:group style="position:absolute;left:5420;top:2175;width:10;height:20" coordorigin="5420,2175" coordsize="10,20">
              <v:shape style="position:absolute;left:5420;top:2175;width:10;height:20" coordorigin="5420,2175" coordsize="10,20" path="m5420,2194l5430,2194,5430,2175,5420,2175,5420,2194xe" filled="true" fillcolor="#000000" stroked="false">
                <v:path arrowok="t"/>
                <v:fill type="solid"/>
              </v:shape>
            </v:group>
            <v:group style="position:absolute;left:5420;top:2194;width:10;height:20" coordorigin="5420,2194" coordsize="10,20">
              <v:shape style="position:absolute;left:5420;top:2194;width:10;height:20" coordorigin="5420,2194" coordsize="10,20" path="m5420,2213l5430,2213,5430,2194,5420,2194,5420,2213xe" filled="true" fillcolor="#000000" stroked="false">
                <v:path arrowok="t"/>
                <v:fill type="solid"/>
              </v:shape>
            </v:group>
            <v:group style="position:absolute;left:5420;top:2213;width:10;height:20" coordorigin="5420,2213" coordsize="10,20">
              <v:shape style="position:absolute;left:5420;top:2213;width:10;height:20" coordorigin="5420,2213" coordsize="10,20" path="m5420,2232l5430,2232,5430,2213,5420,2213,5420,2232xe" filled="true" fillcolor="#000000" stroked="false">
                <v:path arrowok="t"/>
                <v:fill type="solid"/>
              </v:shape>
            </v:group>
            <v:group style="position:absolute;left:5420;top:2232;width:10;height:20" coordorigin="5420,2232" coordsize="10,20">
              <v:shape style="position:absolute;left:5420;top:2232;width:10;height:20" coordorigin="5420,2232" coordsize="10,20" path="m5420,2252l5430,2252,5430,2232,5420,2232,5420,2252xe" filled="true" fillcolor="#000000" stroked="false">
                <v:path arrowok="t"/>
                <v:fill type="solid"/>
              </v:shape>
            </v:group>
            <v:group style="position:absolute;left:5420;top:2252;width:10;height:20" coordorigin="5420,2252" coordsize="10,20">
              <v:shape style="position:absolute;left:5420;top:2252;width:10;height:20" coordorigin="5420,2252" coordsize="10,20" path="m5420,2271l5430,2271,5430,2252,5420,2252,5420,2271xe" filled="true" fillcolor="#000000" stroked="false">
                <v:path arrowok="t"/>
                <v:fill type="solid"/>
              </v:shape>
            </v:group>
            <v:group style="position:absolute;left:5420;top:2271;width:10;height:20" coordorigin="5420,2271" coordsize="10,20">
              <v:shape style="position:absolute;left:5420;top:2271;width:10;height:20" coordorigin="5420,2271" coordsize="10,20" path="m5420,2290l5430,2290,5430,2271,5420,2271,5420,2290xe" filled="true" fillcolor="#000000" stroked="false">
                <v:path arrowok="t"/>
                <v:fill type="solid"/>
              </v:shape>
            </v:group>
            <v:group style="position:absolute;left:5420;top:2290;width:10;height:20" coordorigin="5420,2290" coordsize="10,20">
              <v:shape style="position:absolute;left:5420;top:2290;width:10;height:20" coordorigin="5420,2290" coordsize="10,20" path="m5420,2309l5430,2309,5430,2290,5420,2290,5420,2309xe" filled="true" fillcolor="#000000" stroked="false">
                <v:path arrowok="t"/>
                <v:fill type="solid"/>
              </v:shape>
            </v:group>
            <v:group style="position:absolute;left:5420;top:2309;width:10;height:20" coordorigin="5420,2309" coordsize="10,20">
              <v:shape style="position:absolute;left:5420;top:2309;width:10;height:20" coordorigin="5420,2309" coordsize="10,20" path="m5420,2328l5430,2328,5430,2309,5420,2309,5420,2328xe" filled="true" fillcolor="#000000" stroked="false">
                <v:path arrowok="t"/>
                <v:fill type="solid"/>
              </v:shape>
            </v:group>
            <v:group style="position:absolute;left:5420;top:2334;width:10;height:2" coordorigin="5420,2334" coordsize="10,2">
              <v:shape style="position:absolute;left:5420;top:2334;width:10;height:2" coordorigin="5420,2334" coordsize="10,0" path="m5420,2334l5430,2334e" filled="false" stroked="true" strokeweight=".599980pt" strokecolor="#000000">
                <v:path arrowok="t"/>
              </v:shape>
            </v:group>
            <v:group style="position:absolute;left:6579;top:1541;width:10;height:20" coordorigin="6579,1541" coordsize="10,20">
              <v:shape style="position:absolute;left:6579;top:1541;width:10;height:20" coordorigin="6579,1541" coordsize="10,20" path="m6579,1560l6589,1560,6589,1541,6579,1541,6579,1560xe" filled="true" fillcolor="#000000" stroked="false">
                <v:path arrowok="t"/>
                <v:fill type="solid"/>
              </v:shape>
            </v:group>
            <v:group style="position:absolute;left:6579;top:1560;width:10;height:20" coordorigin="6579,1560" coordsize="10,20">
              <v:shape style="position:absolute;left:6579;top:1560;width:10;height:20" coordorigin="6579,1560" coordsize="10,20" path="m6579,1580l6589,1580,6589,1560,6579,1560,6579,1580xe" filled="true" fillcolor="#000000" stroked="false">
                <v:path arrowok="t"/>
                <v:fill type="solid"/>
              </v:shape>
            </v:group>
            <v:group style="position:absolute;left:6579;top:1580;width:10;height:20" coordorigin="6579,1580" coordsize="10,20">
              <v:shape style="position:absolute;left:6579;top:1580;width:10;height:20" coordorigin="6579,1580" coordsize="10,20" path="m6579,1599l6589,1599,6589,1580,6579,1580,6579,1599xe" filled="true" fillcolor="#000000" stroked="false">
                <v:path arrowok="t"/>
                <v:fill type="solid"/>
              </v:shape>
            </v:group>
            <v:group style="position:absolute;left:6579;top:1599;width:10;height:20" coordorigin="6579,1599" coordsize="10,20">
              <v:shape style="position:absolute;left:6579;top:1599;width:10;height:20" coordorigin="6579,1599" coordsize="10,20" path="m6579,1618l6589,1618,6589,1599,6579,1599,6579,1618xe" filled="true" fillcolor="#000000" stroked="false">
                <v:path arrowok="t"/>
                <v:fill type="solid"/>
              </v:shape>
            </v:group>
            <v:group style="position:absolute;left:6579;top:1618;width:10;height:20" coordorigin="6579,1618" coordsize="10,20">
              <v:shape style="position:absolute;left:6579;top:1618;width:10;height:20" coordorigin="6579,1618" coordsize="10,20" path="m6579,1637l6589,1637,6589,1618,6579,1618,6579,1637xe" filled="true" fillcolor="#000000" stroked="false">
                <v:path arrowok="t"/>
                <v:fill type="solid"/>
              </v:shape>
            </v:group>
            <v:group style="position:absolute;left:6579;top:1637;width:10;height:20" coordorigin="6579,1637" coordsize="10,20">
              <v:shape style="position:absolute;left:6579;top:1637;width:10;height:20" coordorigin="6579,1637" coordsize="10,20" path="m6579,1656l6589,1656,6589,1637,6579,1637,6579,1656xe" filled="true" fillcolor="#000000" stroked="false">
                <v:path arrowok="t"/>
                <v:fill type="solid"/>
              </v:shape>
            </v:group>
            <v:group style="position:absolute;left:6579;top:1656;width:10;height:20" coordorigin="6579,1656" coordsize="10,20">
              <v:shape style="position:absolute;left:6579;top:1656;width:10;height:20" coordorigin="6579,1656" coordsize="10,20" path="m6579,1676l6589,1676,6589,1656,6579,1656,6579,1676xe" filled="true" fillcolor="#000000" stroked="false">
                <v:path arrowok="t"/>
                <v:fill type="solid"/>
              </v:shape>
            </v:group>
            <v:group style="position:absolute;left:6579;top:1676;width:10;height:20" coordorigin="6579,1676" coordsize="10,20">
              <v:shape style="position:absolute;left:6579;top:1676;width:10;height:20" coordorigin="6579,1676" coordsize="10,20" path="m6579,1695l6589,1695,6589,1676,6579,1676,6579,1695xe" filled="true" fillcolor="#000000" stroked="false">
                <v:path arrowok="t"/>
                <v:fill type="solid"/>
              </v:shape>
            </v:group>
            <v:group style="position:absolute;left:6579;top:1695;width:10;height:20" coordorigin="6579,1695" coordsize="10,20">
              <v:shape style="position:absolute;left:6579;top:1695;width:10;height:20" coordorigin="6579,1695" coordsize="10,20" path="m6579,1714l6589,1714,6589,1695,6579,1695,6579,1714xe" filled="true" fillcolor="#000000" stroked="false">
                <v:path arrowok="t"/>
                <v:fill type="solid"/>
              </v:shape>
            </v:group>
            <v:group style="position:absolute;left:6579;top:1714;width:10;height:20" coordorigin="6579,1714" coordsize="10,20">
              <v:shape style="position:absolute;left:6579;top:1714;width:10;height:20" coordorigin="6579,1714" coordsize="10,20" path="m6579,1733l6589,1733,6589,1714,6579,1714,6579,1733xe" filled="true" fillcolor="#000000" stroked="false">
                <v:path arrowok="t"/>
                <v:fill type="solid"/>
              </v:shape>
            </v:group>
            <v:group style="position:absolute;left:6579;top:1733;width:10;height:20" coordorigin="6579,1733" coordsize="10,20">
              <v:shape style="position:absolute;left:6579;top:1733;width:10;height:20" coordorigin="6579,1733" coordsize="10,20" path="m6579,1752l6589,1752,6589,1733,6579,1733,6579,1752xe" filled="true" fillcolor="#000000" stroked="false">
                <v:path arrowok="t"/>
                <v:fill type="solid"/>
              </v:shape>
            </v:group>
            <v:group style="position:absolute;left:6579;top:1752;width:10;height:20" coordorigin="6579,1752" coordsize="10,20">
              <v:shape style="position:absolute;left:6579;top:1752;width:10;height:20" coordorigin="6579,1752" coordsize="10,20" path="m6579,1772l6589,1772,6589,1752,6579,1752,6579,1772xe" filled="true" fillcolor="#000000" stroked="false">
                <v:path arrowok="t"/>
                <v:fill type="solid"/>
              </v:shape>
            </v:group>
            <v:group style="position:absolute;left:6579;top:1772;width:10;height:20" coordorigin="6579,1772" coordsize="10,20">
              <v:shape style="position:absolute;left:6579;top:1772;width:10;height:20" coordorigin="6579,1772" coordsize="10,20" path="m6579,1791l6589,1791,6589,1772,6579,1772,6579,1791xe" filled="true" fillcolor="#000000" stroked="false">
                <v:path arrowok="t"/>
                <v:fill type="solid"/>
              </v:shape>
            </v:group>
            <v:group style="position:absolute;left:6579;top:1791;width:10;height:20" coordorigin="6579,1791" coordsize="10,20">
              <v:shape style="position:absolute;left:6579;top:1791;width:10;height:20" coordorigin="6579,1791" coordsize="10,20" path="m6579,1810l6589,1810,6589,1791,6579,1791,6579,1810xe" filled="true" fillcolor="#000000" stroked="false">
                <v:path arrowok="t"/>
                <v:fill type="solid"/>
              </v:shape>
            </v:group>
            <v:group style="position:absolute;left:6579;top:1810;width:10;height:20" coordorigin="6579,1810" coordsize="10,20">
              <v:shape style="position:absolute;left:6579;top:1810;width:10;height:20" coordorigin="6579,1810" coordsize="10,20" path="m6579,1829l6589,1829,6589,1810,6579,1810,6579,1829xe" filled="true" fillcolor="#000000" stroked="false">
                <v:path arrowok="t"/>
                <v:fill type="solid"/>
              </v:shape>
            </v:group>
            <v:group style="position:absolute;left:6579;top:1829;width:10;height:20" coordorigin="6579,1829" coordsize="10,20">
              <v:shape style="position:absolute;left:6579;top:1829;width:10;height:20" coordorigin="6579,1829" coordsize="10,20" path="m6579,1848l6589,1848,6589,1829,6579,1829,6579,1848xe" filled="true" fillcolor="#000000" stroked="false">
                <v:path arrowok="t"/>
                <v:fill type="solid"/>
              </v:shape>
            </v:group>
            <v:group style="position:absolute;left:6579;top:1848;width:10;height:20" coordorigin="6579,1848" coordsize="10,20">
              <v:shape style="position:absolute;left:6579;top:1848;width:10;height:20" coordorigin="6579,1848" coordsize="10,20" path="m6579,1868l6589,1868,6589,1848,6579,1848,6579,1868xe" filled="true" fillcolor="#000000" stroked="false">
                <v:path arrowok="t"/>
                <v:fill type="solid"/>
              </v:shape>
            </v:group>
            <v:group style="position:absolute;left:6579;top:1868;width:10;height:20" coordorigin="6579,1868" coordsize="10,20">
              <v:shape style="position:absolute;left:6579;top:1868;width:10;height:20" coordorigin="6579,1868" coordsize="10,20" path="m6579,1887l6589,1887,6589,1868,6579,1868,6579,1887xe" filled="true" fillcolor="#000000" stroked="false">
                <v:path arrowok="t"/>
                <v:fill type="solid"/>
              </v:shape>
            </v:group>
            <v:group style="position:absolute;left:6579;top:1887;width:10;height:20" coordorigin="6579,1887" coordsize="10,20">
              <v:shape style="position:absolute;left:6579;top:1887;width:10;height:20" coordorigin="6579,1887" coordsize="10,20" path="m6579,1906l6589,1906,6589,1887,6579,1887,6579,1906xe" filled="true" fillcolor="#000000" stroked="false">
                <v:path arrowok="t"/>
                <v:fill type="solid"/>
              </v:shape>
            </v:group>
            <v:group style="position:absolute;left:6579;top:1906;width:10;height:20" coordorigin="6579,1906" coordsize="10,20">
              <v:shape style="position:absolute;left:6579;top:1906;width:10;height:20" coordorigin="6579,1906" coordsize="10,20" path="m6579,1925l6589,1925,6589,1906,6579,1906,6579,1925xe" filled="true" fillcolor="#000000" stroked="false">
                <v:path arrowok="t"/>
                <v:fill type="solid"/>
              </v:shape>
            </v:group>
            <v:group style="position:absolute;left:6579;top:1925;width:10;height:20" coordorigin="6579,1925" coordsize="10,20">
              <v:shape style="position:absolute;left:6579;top:1925;width:10;height:20" coordorigin="6579,1925" coordsize="10,20" path="m6579,1944l6589,1944,6589,1925,6579,1925,6579,1944xe" filled="true" fillcolor="#000000" stroked="false">
                <v:path arrowok="t"/>
                <v:fill type="solid"/>
              </v:shape>
            </v:group>
            <v:group style="position:absolute;left:6579;top:1944;width:10;height:20" coordorigin="6579,1944" coordsize="10,20">
              <v:shape style="position:absolute;left:6579;top:1944;width:10;height:20" coordorigin="6579,1944" coordsize="10,20" path="m6579,1964l6589,1964,6589,1944,6579,1944,6579,1964xe" filled="true" fillcolor="#000000" stroked="false">
                <v:path arrowok="t"/>
                <v:fill type="solid"/>
              </v:shape>
            </v:group>
            <v:group style="position:absolute;left:6579;top:1964;width:10;height:20" coordorigin="6579,1964" coordsize="10,20">
              <v:shape style="position:absolute;left:6579;top:1964;width:10;height:20" coordorigin="6579,1964" coordsize="10,20" path="m6579,1983l6589,1983,6589,1964,6579,1964,6579,1983xe" filled="true" fillcolor="#000000" stroked="false">
                <v:path arrowok="t"/>
                <v:fill type="solid"/>
              </v:shape>
            </v:group>
            <v:group style="position:absolute;left:6579;top:1983;width:10;height:20" coordorigin="6579,1983" coordsize="10,20">
              <v:shape style="position:absolute;left:6579;top:1983;width:10;height:20" coordorigin="6579,1983" coordsize="10,20" path="m6579,2002l6589,2002,6589,1983,6579,1983,6579,2002xe" filled="true" fillcolor="#000000" stroked="false">
                <v:path arrowok="t"/>
                <v:fill type="solid"/>
              </v:shape>
            </v:group>
            <v:group style="position:absolute;left:6579;top:2002;width:10;height:20" coordorigin="6579,2002" coordsize="10,20">
              <v:shape style="position:absolute;left:6579;top:2002;width:10;height:20" coordorigin="6579,2002" coordsize="10,20" path="m6579,2021l6589,2021,6589,2002,6579,2002,6579,2021xe" filled="true" fillcolor="#000000" stroked="false">
                <v:path arrowok="t"/>
                <v:fill type="solid"/>
              </v:shape>
            </v:group>
            <v:group style="position:absolute;left:6579;top:2021;width:10;height:20" coordorigin="6579,2021" coordsize="10,20">
              <v:shape style="position:absolute;left:6579;top:2021;width:10;height:20" coordorigin="6579,2021" coordsize="10,20" path="m6579,2040l6589,2040,6589,2021,6579,2021,6579,2040xe" filled="true" fillcolor="#000000" stroked="false">
                <v:path arrowok="t"/>
                <v:fill type="solid"/>
              </v:shape>
            </v:group>
            <v:group style="position:absolute;left:6579;top:2040;width:10;height:20" coordorigin="6579,2040" coordsize="10,20">
              <v:shape style="position:absolute;left:6579;top:2040;width:10;height:20" coordorigin="6579,2040" coordsize="10,20" path="m6579,2060l6589,2060,6589,2040,6579,2040,6579,2060xe" filled="true" fillcolor="#000000" stroked="false">
                <v:path arrowok="t"/>
                <v:fill type="solid"/>
              </v:shape>
            </v:group>
            <v:group style="position:absolute;left:6579;top:2060;width:10;height:20" coordorigin="6579,2060" coordsize="10,20">
              <v:shape style="position:absolute;left:6579;top:2060;width:10;height:20" coordorigin="6579,2060" coordsize="10,20" path="m6579,2079l6589,2079,6589,2060,6579,2060,6579,2079xe" filled="true" fillcolor="#000000" stroked="false">
                <v:path arrowok="t"/>
                <v:fill type="solid"/>
              </v:shape>
            </v:group>
            <v:group style="position:absolute;left:6579;top:2079;width:10;height:20" coordorigin="6579,2079" coordsize="10,20">
              <v:shape style="position:absolute;left:6579;top:2079;width:10;height:20" coordorigin="6579,2079" coordsize="10,20" path="m6579,2098l6589,2098,6589,2079,6579,2079,6579,2098xe" filled="true" fillcolor="#000000" stroked="false">
                <v:path arrowok="t"/>
                <v:fill type="solid"/>
              </v:shape>
            </v:group>
            <v:group style="position:absolute;left:6579;top:2098;width:10;height:20" coordorigin="6579,2098" coordsize="10,20">
              <v:shape style="position:absolute;left:6579;top:2098;width:10;height:20" coordorigin="6579,2098" coordsize="10,20" path="m6579,2117l6589,2117,6589,2098,6579,2098,6579,2117xe" filled="true" fillcolor="#000000" stroked="false">
                <v:path arrowok="t"/>
                <v:fill type="solid"/>
              </v:shape>
            </v:group>
            <v:group style="position:absolute;left:6579;top:2117;width:10;height:20" coordorigin="6579,2117" coordsize="10,20">
              <v:shape style="position:absolute;left:6579;top:2117;width:10;height:20" coordorigin="6579,2117" coordsize="10,20" path="m6579,2136l6589,2136,6589,2117,6579,2117,6579,2136xe" filled="true" fillcolor="#000000" stroked="false">
                <v:path arrowok="t"/>
                <v:fill type="solid"/>
              </v:shape>
            </v:group>
            <v:group style="position:absolute;left:6579;top:2136;width:10;height:20" coordorigin="6579,2136" coordsize="10,20">
              <v:shape style="position:absolute;left:6579;top:2136;width:10;height:20" coordorigin="6579,2136" coordsize="10,20" path="m6579,2156l6589,2156,6589,2136,6579,2136,6579,2156xe" filled="true" fillcolor="#000000" stroked="false">
                <v:path arrowok="t"/>
                <v:fill type="solid"/>
              </v:shape>
            </v:group>
            <v:group style="position:absolute;left:6579;top:2156;width:10;height:20" coordorigin="6579,2156" coordsize="10,20">
              <v:shape style="position:absolute;left:6579;top:2156;width:10;height:20" coordorigin="6579,2156" coordsize="10,20" path="m6579,2175l6589,2175,6589,2156,6579,2156,6579,2175xe" filled="true" fillcolor="#000000" stroked="false">
                <v:path arrowok="t"/>
                <v:fill type="solid"/>
              </v:shape>
            </v:group>
            <v:group style="position:absolute;left:6579;top:2175;width:10;height:20" coordorigin="6579,2175" coordsize="10,20">
              <v:shape style="position:absolute;left:6579;top:2175;width:10;height:20" coordorigin="6579,2175" coordsize="10,20" path="m6579,2194l6589,2194,6589,2175,6579,2175,6579,2194xe" filled="true" fillcolor="#000000" stroked="false">
                <v:path arrowok="t"/>
                <v:fill type="solid"/>
              </v:shape>
            </v:group>
            <v:group style="position:absolute;left:6579;top:2194;width:10;height:20" coordorigin="6579,2194" coordsize="10,20">
              <v:shape style="position:absolute;left:6579;top:2194;width:10;height:20" coordorigin="6579,2194" coordsize="10,20" path="m6579,2213l6589,2213,6589,2194,6579,2194,6579,2213xe" filled="true" fillcolor="#000000" stroked="false">
                <v:path arrowok="t"/>
                <v:fill type="solid"/>
              </v:shape>
            </v:group>
            <v:group style="position:absolute;left:6579;top:2213;width:10;height:20" coordorigin="6579,2213" coordsize="10,20">
              <v:shape style="position:absolute;left:6579;top:2213;width:10;height:20" coordorigin="6579,2213" coordsize="10,20" path="m6579,2232l6589,2232,6589,2213,6579,2213,6579,2232xe" filled="true" fillcolor="#000000" stroked="false">
                <v:path arrowok="t"/>
                <v:fill type="solid"/>
              </v:shape>
            </v:group>
            <v:group style="position:absolute;left:6579;top:2232;width:10;height:20" coordorigin="6579,2232" coordsize="10,20">
              <v:shape style="position:absolute;left:6579;top:2232;width:10;height:20" coordorigin="6579,2232" coordsize="10,20" path="m6579,2252l6589,2252,6589,2232,6579,2232,6579,2252xe" filled="true" fillcolor="#000000" stroked="false">
                <v:path arrowok="t"/>
                <v:fill type="solid"/>
              </v:shape>
            </v:group>
            <v:group style="position:absolute;left:6579;top:2252;width:10;height:20" coordorigin="6579,2252" coordsize="10,20">
              <v:shape style="position:absolute;left:6579;top:2252;width:10;height:20" coordorigin="6579,2252" coordsize="10,20" path="m6579,2271l6589,2271,6589,2252,6579,2252,6579,2271xe" filled="true" fillcolor="#000000" stroked="false">
                <v:path arrowok="t"/>
                <v:fill type="solid"/>
              </v:shape>
            </v:group>
            <v:group style="position:absolute;left:6579;top:2271;width:10;height:20" coordorigin="6579,2271" coordsize="10,20">
              <v:shape style="position:absolute;left:6579;top:2271;width:10;height:20" coordorigin="6579,2271" coordsize="10,20" path="m6579,2290l6589,2290,6589,2271,6579,2271,6579,2290xe" filled="true" fillcolor="#000000" stroked="false">
                <v:path arrowok="t"/>
                <v:fill type="solid"/>
              </v:shape>
            </v:group>
            <v:group style="position:absolute;left:6579;top:2290;width:10;height:20" coordorigin="6579,2290" coordsize="10,20">
              <v:shape style="position:absolute;left:6579;top:2290;width:10;height:20" coordorigin="6579,2290" coordsize="10,20" path="m6579,2309l6589,2309,6589,2290,6579,2290,6579,2309xe" filled="true" fillcolor="#000000" stroked="false">
                <v:path arrowok="t"/>
                <v:fill type="solid"/>
              </v:shape>
            </v:group>
            <v:group style="position:absolute;left:6579;top:2309;width:10;height:20" coordorigin="6579,2309" coordsize="10,20">
              <v:shape style="position:absolute;left:6579;top:2309;width:10;height:20" coordorigin="6579,2309" coordsize="10,20" path="m6579,2328l6589,2328,6589,2309,6579,2309,6579,2328xe" filled="true" fillcolor="#000000" stroked="false">
                <v:path arrowok="t"/>
                <v:fill type="solid"/>
              </v:shape>
            </v:group>
            <v:group style="position:absolute;left:6579;top:2334;width:10;height:2" coordorigin="6579,2334" coordsize="10,2">
              <v:shape style="position:absolute;left:6579;top:2334;width:10;height:2" coordorigin="6579,2334" coordsize="10,0" path="m6579,2334l6589,2334e" filled="false" stroked="true" strokeweight=".599980pt" strokecolor="#000000">
                <v:path arrowok="t"/>
              </v:shape>
            </v:group>
            <v:group style="position:absolute;left:7293;top:1541;width:10;height:20" coordorigin="7293,1541" coordsize="10,20">
              <v:shape style="position:absolute;left:7293;top:1541;width:10;height:20" coordorigin="7293,1541" coordsize="10,20" path="m7293,1560l7302,1560,7302,1541,7293,1541,7293,1560xe" filled="true" fillcolor="#000000" stroked="false">
                <v:path arrowok="t"/>
                <v:fill type="solid"/>
              </v:shape>
            </v:group>
            <v:group style="position:absolute;left:7293;top:1560;width:10;height:20" coordorigin="7293,1560" coordsize="10,20">
              <v:shape style="position:absolute;left:7293;top:1560;width:10;height:20" coordorigin="7293,1560" coordsize="10,20" path="m7293,1580l7302,1580,7302,1560,7293,1560,7293,1580xe" filled="true" fillcolor="#000000" stroked="false">
                <v:path arrowok="t"/>
                <v:fill type="solid"/>
              </v:shape>
            </v:group>
            <v:group style="position:absolute;left:7293;top:1580;width:10;height:20" coordorigin="7293,1580" coordsize="10,20">
              <v:shape style="position:absolute;left:7293;top:1580;width:10;height:20" coordorigin="7293,1580" coordsize="10,20" path="m7293,1599l7302,1599,7302,1580,7293,1580,7293,1599xe" filled="true" fillcolor="#000000" stroked="false">
                <v:path arrowok="t"/>
                <v:fill type="solid"/>
              </v:shape>
            </v:group>
            <v:group style="position:absolute;left:7293;top:1599;width:10;height:20" coordorigin="7293,1599" coordsize="10,20">
              <v:shape style="position:absolute;left:7293;top:1599;width:10;height:20" coordorigin="7293,1599" coordsize="10,20" path="m7293,1618l7302,1618,7302,1599,7293,1599,7293,1618xe" filled="true" fillcolor="#000000" stroked="false">
                <v:path arrowok="t"/>
                <v:fill type="solid"/>
              </v:shape>
            </v:group>
            <v:group style="position:absolute;left:7293;top:1618;width:10;height:20" coordorigin="7293,1618" coordsize="10,20">
              <v:shape style="position:absolute;left:7293;top:1618;width:10;height:20" coordorigin="7293,1618" coordsize="10,20" path="m7293,1637l7302,1637,7302,1618,7293,1618,7293,1637xe" filled="true" fillcolor="#000000" stroked="false">
                <v:path arrowok="t"/>
                <v:fill type="solid"/>
              </v:shape>
            </v:group>
            <v:group style="position:absolute;left:7293;top:1637;width:10;height:20" coordorigin="7293,1637" coordsize="10,20">
              <v:shape style="position:absolute;left:7293;top:1637;width:10;height:20" coordorigin="7293,1637" coordsize="10,20" path="m7293,1656l7302,1656,7302,1637,7293,1637,7293,1656xe" filled="true" fillcolor="#000000" stroked="false">
                <v:path arrowok="t"/>
                <v:fill type="solid"/>
              </v:shape>
            </v:group>
            <v:group style="position:absolute;left:7293;top:1656;width:10;height:20" coordorigin="7293,1656" coordsize="10,20">
              <v:shape style="position:absolute;left:7293;top:1656;width:10;height:20" coordorigin="7293,1656" coordsize="10,20" path="m7293,1676l7302,1676,7302,1656,7293,1656,7293,1676xe" filled="true" fillcolor="#000000" stroked="false">
                <v:path arrowok="t"/>
                <v:fill type="solid"/>
              </v:shape>
            </v:group>
            <v:group style="position:absolute;left:7293;top:1676;width:10;height:20" coordorigin="7293,1676" coordsize="10,20">
              <v:shape style="position:absolute;left:7293;top:1676;width:10;height:20" coordorigin="7293,1676" coordsize="10,20" path="m7293,1695l7302,1695,7302,1676,7293,1676,7293,1695xe" filled="true" fillcolor="#000000" stroked="false">
                <v:path arrowok="t"/>
                <v:fill type="solid"/>
              </v:shape>
            </v:group>
            <v:group style="position:absolute;left:7293;top:1695;width:10;height:20" coordorigin="7293,1695" coordsize="10,20">
              <v:shape style="position:absolute;left:7293;top:1695;width:10;height:20" coordorigin="7293,1695" coordsize="10,20" path="m7293,1714l7302,1714,7302,1695,7293,1695,7293,1714xe" filled="true" fillcolor="#000000" stroked="false">
                <v:path arrowok="t"/>
                <v:fill type="solid"/>
              </v:shape>
            </v:group>
            <v:group style="position:absolute;left:7293;top:1714;width:10;height:20" coordorigin="7293,1714" coordsize="10,20">
              <v:shape style="position:absolute;left:7293;top:1714;width:10;height:20" coordorigin="7293,1714" coordsize="10,20" path="m7293,1733l7302,1733,7302,1714,7293,1714,7293,1733xe" filled="true" fillcolor="#000000" stroked="false">
                <v:path arrowok="t"/>
                <v:fill type="solid"/>
              </v:shape>
            </v:group>
            <v:group style="position:absolute;left:7293;top:1733;width:10;height:20" coordorigin="7293,1733" coordsize="10,20">
              <v:shape style="position:absolute;left:7293;top:1733;width:10;height:20" coordorigin="7293,1733" coordsize="10,20" path="m7293,1752l7302,1752,7302,1733,7293,1733,7293,1752xe" filled="true" fillcolor="#000000" stroked="false">
                <v:path arrowok="t"/>
                <v:fill type="solid"/>
              </v:shape>
            </v:group>
            <v:group style="position:absolute;left:7293;top:1752;width:10;height:20" coordorigin="7293,1752" coordsize="10,20">
              <v:shape style="position:absolute;left:7293;top:1752;width:10;height:20" coordorigin="7293,1752" coordsize="10,20" path="m7293,1772l7302,1772,7302,1752,7293,1752,7293,1772xe" filled="true" fillcolor="#000000" stroked="false">
                <v:path arrowok="t"/>
                <v:fill type="solid"/>
              </v:shape>
            </v:group>
            <v:group style="position:absolute;left:7293;top:1772;width:10;height:20" coordorigin="7293,1772" coordsize="10,20">
              <v:shape style="position:absolute;left:7293;top:1772;width:10;height:20" coordorigin="7293,1772" coordsize="10,20" path="m7293,1791l7302,1791,7302,1772,7293,1772,7293,1791xe" filled="true" fillcolor="#000000" stroked="false">
                <v:path arrowok="t"/>
                <v:fill type="solid"/>
              </v:shape>
            </v:group>
            <v:group style="position:absolute;left:7293;top:1791;width:10;height:20" coordorigin="7293,1791" coordsize="10,20">
              <v:shape style="position:absolute;left:7293;top:1791;width:10;height:20" coordorigin="7293,1791" coordsize="10,20" path="m7293,1810l7302,1810,7302,1791,7293,1791,7293,1810xe" filled="true" fillcolor="#000000" stroked="false">
                <v:path arrowok="t"/>
                <v:fill type="solid"/>
              </v:shape>
            </v:group>
            <v:group style="position:absolute;left:7293;top:1810;width:10;height:20" coordorigin="7293,1810" coordsize="10,20">
              <v:shape style="position:absolute;left:7293;top:1810;width:10;height:20" coordorigin="7293,1810" coordsize="10,20" path="m7293,1829l7302,1829,7302,1810,7293,1810,7293,1829xe" filled="true" fillcolor="#000000" stroked="false">
                <v:path arrowok="t"/>
                <v:fill type="solid"/>
              </v:shape>
            </v:group>
            <v:group style="position:absolute;left:7293;top:1829;width:10;height:20" coordorigin="7293,1829" coordsize="10,20">
              <v:shape style="position:absolute;left:7293;top:1829;width:10;height:20" coordorigin="7293,1829" coordsize="10,20" path="m7293,1848l7302,1848,7302,1829,7293,1829,7293,1848xe" filled="true" fillcolor="#000000" stroked="false">
                <v:path arrowok="t"/>
                <v:fill type="solid"/>
              </v:shape>
            </v:group>
            <v:group style="position:absolute;left:7293;top:1848;width:10;height:20" coordorigin="7293,1848" coordsize="10,20">
              <v:shape style="position:absolute;left:7293;top:1848;width:10;height:20" coordorigin="7293,1848" coordsize="10,20" path="m7293,1868l7302,1868,7302,1848,7293,1848,7293,1868xe" filled="true" fillcolor="#000000" stroked="false">
                <v:path arrowok="t"/>
                <v:fill type="solid"/>
              </v:shape>
            </v:group>
            <v:group style="position:absolute;left:7293;top:1868;width:10;height:20" coordorigin="7293,1868" coordsize="10,20">
              <v:shape style="position:absolute;left:7293;top:1868;width:10;height:20" coordorigin="7293,1868" coordsize="10,20" path="m7293,1887l7302,1887,7302,1868,7293,1868,7293,1887xe" filled="true" fillcolor="#000000" stroked="false">
                <v:path arrowok="t"/>
                <v:fill type="solid"/>
              </v:shape>
            </v:group>
            <v:group style="position:absolute;left:7293;top:1887;width:10;height:20" coordorigin="7293,1887" coordsize="10,20">
              <v:shape style="position:absolute;left:7293;top:1887;width:10;height:20" coordorigin="7293,1887" coordsize="10,20" path="m7293,1906l7302,1906,7302,1887,7293,1887,7293,1906xe" filled="true" fillcolor="#000000" stroked="false">
                <v:path arrowok="t"/>
                <v:fill type="solid"/>
              </v:shape>
            </v:group>
            <v:group style="position:absolute;left:7293;top:1906;width:10;height:20" coordorigin="7293,1906" coordsize="10,20">
              <v:shape style="position:absolute;left:7293;top:1906;width:10;height:20" coordorigin="7293,1906" coordsize="10,20" path="m7293,1925l7302,1925,7302,1906,7293,1906,7293,1925xe" filled="true" fillcolor="#000000" stroked="false">
                <v:path arrowok="t"/>
                <v:fill type="solid"/>
              </v:shape>
            </v:group>
            <v:group style="position:absolute;left:7293;top:1925;width:10;height:20" coordorigin="7293,1925" coordsize="10,20">
              <v:shape style="position:absolute;left:7293;top:1925;width:10;height:20" coordorigin="7293,1925" coordsize="10,20" path="m7293,1944l7302,1944,7302,1925,7293,1925,7293,1944xe" filled="true" fillcolor="#000000" stroked="false">
                <v:path arrowok="t"/>
                <v:fill type="solid"/>
              </v:shape>
            </v:group>
            <v:group style="position:absolute;left:7293;top:1944;width:10;height:20" coordorigin="7293,1944" coordsize="10,20">
              <v:shape style="position:absolute;left:7293;top:1944;width:10;height:20" coordorigin="7293,1944" coordsize="10,20" path="m7293,1964l7302,1964,7302,1944,7293,1944,7293,1964xe" filled="true" fillcolor="#000000" stroked="false">
                <v:path arrowok="t"/>
                <v:fill type="solid"/>
              </v:shape>
            </v:group>
            <v:group style="position:absolute;left:7293;top:1964;width:10;height:20" coordorigin="7293,1964" coordsize="10,20">
              <v:shape style="position:absolute;left:7293;top:1964;width:10;height:20" coordorigin="7293,1964" coordsize="10,20" path="m7293,1983l7302,1983,7302,1964,7293,1964,7293,1983xe" filled="true" fillcolor="#000000" stroked="false">
                <v:path arrowok="t"/>
                <v:fill type="solid"/>
              </v:shape>
            </v:group>
            <v:group style="position:absolute;left:7293;top:1983;width:10;height:20" coordorigin="7293,1983" coordsize="10,20">
              <v:shape style="position:absolute;left:7293;top:1983;width:10;height:20" coordorigin="7293,1983" coordsize="10,20" path="m7293,2002l7302,2002,7302,1983,7293,1983,7293,2002xe" filled="true" fillcolor="#000000" stroked="false">
                <v:path arrowok="t"/>
                <v:fill type="solid"/>
              </v:shape>
            </v:group>
            <v:group style="position:absolute;left:7293;top:2002;width:10;height:20" coordorigin="7293,2002" coordsize="10,20">
              <v:shape style="position:absolute;left:7293;top:2002;width:10;height:20" coordorigin="7293,2002" coordsize="10,20" path="m7293,2021l7302,2021,7302,2002,7293,2002,7293,2021xe" filled="true" fillcolor="#000000" stroked="false">
                <v:path arrowok="t"/>
                <v:fill type="solid"/>
              </v:shape>
            </v:group>
            <v:group style="position:absolute;left:7293;top:2021;width:10;height:20" coordorigin="7293,2021" coordsize="10,20">
              <v:shape style="position:absolute;left:7293;top:2021;width:10;height:20" coordorigin="7293,2021" coordsize="10,20" path="m7293,2040l7302,2040,7302,2021,7293,2021,7293,2040xe" filled="true" fillcolor="#000000" stroked="false">
                <v:path arrowok="t"/>
                <v:fill type="solid"/>
              </v:shape>
            </v:group>
            <v:group style="position:absolute;left:7293;top:2040;width:10;height:20" coordorigin="7293,2040" coordsize="10,20">
              <v:shape style="position:absolute;left:7293;top:2040;width:10;height:20" coordorigin="7293,2040" coordsize="10,20" path="m7293,2060l7302,2060,7302,2040,7293,2040,7293,2060xe" filled="true" fillcolor="#000000" stroked="false">
                <v:path arrowok="t"/>
                <v:fill type="solid"/>
              </v:shape>
            </v:group>
            <v:group style="position:absolute;left:7293;top:2060;width:10;height:20" coordorigin="7293,2060" coordsize="10,20">
              <v:shape style="position:absolute;left:7293;top:2060;width:10;height:20" coordorigin="7293,2060" coordsize="10,20" path="m7293,2079l7302,2079,7302,2060,7293,2060,7293,2079xe" filled="true" fillcolor="#000000" stroked="false">
                <v:path arrowok="t"/>
                <v:fill type="solid"/>
              </v:shape>
            </v:group>
            <v:group style="position:absolute;left:7293;top:2079;width:10;height:20" coordorigin="7293,2079" coordsize="10,20">
              <v:shape style="position:absolute;left:7293;top:2079;width:10;height:20" coordorigin="7293,2079" coordsize="10,20" path="m7293,2098l7302,2098,7302,2079,7293,2079,7293,2098xe" filled="true" fillcolor="#000000" stroked="false">
                <v:path arrowok="t"/>
                <v:fill type="solid"/>
              </v:shape>
            </v:group>
            <v:group style="position:absolute;left:7293;top:2098;width:10;height:20" coordorigin="7293,2098" coordsize="10,20">
              <v:shape style="position:absolute;left:7293;top:2098;width:10;height:20" coordorigin="7293,2098" coordsize="10,20" path="m7293,2117l7302,2117,7302,2098,7293,2098,7293,2117xe" filled="true" fillcolor="#000000" stroked="false">
                <v:path arrowok="t"/>
                <v:fill type="solid"/>
              </v:shape>
            </v:group>
            <v:group style="position:absolute;left:7293;top:2117;width:10;height:20" coordorigin="7293,2117" coordsize="10,20">
              <v:shape style="position:absolute;left:7293;top:2117;width:10;height:20" coordorigin="7293,2117" coordsize="10,20" path="m7293,2136l7302,2136,7302,2117,7293,2117,7293,2136xe" filled="true" fillcolor="#000000" stroked="false">
                <v:path arrowok="t"/>
                <v:fill type="solid"/>
              </v:shape>
            </v:group>
            <v:group style="position:absolute;left:7293;top:2136;width:10;height:20" coordorigin="7293,2136" coordsize="10,20">
              <v:shape style="position:absolute;left:7293;top:2136;width:10;height:20" coordorigin="7293,2136" coordsize="10,20" path="m7293,2156l7302,2156,7302,2136,7293,2136,7293,2156xe" filled="true" fillcolor="#000000" stroked="false">
                <v:path arrowok="t"/>
                <v:fill type="solid"/>
              </v:shape>
            </v:group>
            <v:group style="position:absolute;left:7293;top:2156;width:10;height:20" coordorigin="7293,2156" coordsize="10,20">
              <v:shape style="position:absolute;left:7293;top:2156;width:10;height:20" coordorigin="7293,2156" coordsize="10,20" path="m7293,2175l7302,2175,7302,2156,7293,2156,7293,2175xe" filled="true" fillcolor="#000000" stroked="false">
                <v:path arrowok="t"/>
                <v:fill type="solid"/>
              </v:shape>
            </v:group>
            <v:group style="position:absolute;left:7293;top:2175;width:10;height:20" coordorigin="7293,2175" coordsize="10,20">
              <v:shape style="position:absolute;left:7293;top:2175;width:10;height:20" coordorigin="7293,2175" coordsize="10,20" path="m7293,2194l7302,2194,7302,2175,7293,2175,7293,2194xe" filled="true" fillcolor="#000000" stroked="false">
                <v:path arrowok="t"/>
                <v:fill type="solid"/>
              </v:shape>
            </v:group>
            <v:group style="position:absolute;left:7293;top:2194;width:10;height:20" coordorigin="7293,2194" coordsize="10,20">
              <v:shape style="position:absolute;left:7293;top:2194;width:10;height:20" coordorigin="7293,2194" coordsize="10,20" path="m7293,2213l7302,2213,7302,2194,7293,2194,7293,2213xe" filled="true" fillcolor="#000000" stroked="false">
                <v:path arrowok="t"/>
                <v:fill type="solid"/>
              </v:shape>
            </v:group>
            <v:group style="position:absolute;left:7293;top:2213;width:10;height:20" coordorigin="7293,2213" coordsize="10,20">
              <v:shape style="position:absolute;left:7293;top:2213;width:10;height:20" coordorigin="7293,2213" coordsize="10,20" path="m7293,2232l7302,2232,7302,2213,7293,2213,7293,2232xe" filled="true" fillcolor="#000000" stroked="false">
                <v:path arrowok="t"/>
                <v:fill type="solid"/>
              </v:shape>
            </v:group>
            <v:group style="position:absolute;left:7293;top:2232;width:10;height:20" coordorigin="7293,2232" coordsize="10,20">
              <v:shape style="position:absolute;left:7293;top:2232;width:10;height:20" coordorigin="7293,2232" coordsize="10,20" path="m7293,2252l7302,2252,7302,2232,7293,2232,7293,2252xe" filled="true" fillcolor="#000000" stroked="false">
                <v:path arrowok="t"/>
                <v:fill type="solid"/>
              </v:shape>
            </v:group>
            <v:group style="position:absolute;left:7293;top:2252;width:10;height:20" coordorigin="7293,2252" coordsize="10,20">
              <v:shape style="position:absolute;left:7293;top:2252;width:10;height:20" coordorigin="7293,2252" coordsize="10,20" path="m7293,2271l7302,2271,7302,2252,7293,2252,7293,2271xe" filled="true" fillcolor="#000000" stroked="false">
                <v:path arrowok="t"/>
                <v:fill type="solid"/>
              </v:shape>
            </v:group>
            <v:group style="position:absolute;left:7293;top:2271;width:10;height:20" coordorigin="7293,2271" coordsize="10,20">
              <v:shape style="position:absolute;left:7293;top:2271;width:10;height:20" coordorigin="7293,2271" coordsize="10,20" path="m7293,2290l7302,2290,7302,2271,7293,2271,7293,2290xe" filled="true" fillcolor="#000000" stroked="false">
                <v:path arrowok="t"/>
                <v:fill type="solid"/>
              </v:shape>
            </v:group>
            <v:group style="position:absolute;left:7293;top:2290;width:10;height:20" coordorigin="7293,2290" coordsize="10,20">
              <v:shape style="position:absolute;left:7293;top:2290;width:10;height:20" coordorigin="7293,2290" coordsize="10,20" path="m7293,2309l7302,2309,7302,2290,7293,2290,7293,2309xe" filled="true" fillcolor="#000000" stroked="false">
                <v:path arrowok="t"/>
                <v:fill type="solid"/>
              </v:shape>
            </v:group>
            <v:group style="position:absolute;left:7293;top:2309;width:10;height:20" coordorigin="7293,2309" coordsize="10,20">
              <v:shape style="position:absolute;left:7293;top:2309;width:10;height:20" coordorigin="7293,2309" coordsize="10,20" path="m7293,2328l7302,2328,7302,2309,7293,2309,7293,2328xe" filled="true" fillcolor="#000000" stroked="false">
                <v:path arrowok="t"/>
                <v:fill type="solid"/>
              </v:shape>
            </v:group>
            <v:group style="position:absolute;left:7293;top:2334;width:10;height:2" coordorigin="7293,2334" coordsize="10,2">
              <v:shape style="position:absolute;left:7293;top:2334;width:10;height:2" coordorigin="7293,2334" coordsize="10,0" path="m7293,2334l7302,2334e" filled="false" stroked="true" strokeweight=".599980pt" strokecolor="#000000">
                <v:path arrowok="t"/>
              </v:shape>
            </v:group>
            <v:group style="position:absolute;left:8318;top:1541;width:10;height:20" coordorigin="8318,1541" coordsize="10,20">
              <v:shape style="position:absolute;left:8318;top:1541;width:10;height:20" coordorigin="8318,1541" coordsize="10,20" path="m8318,1560l8327,1560,8327,1541,8318,1541,8318,1560xe" filled="true" fillcolor="#000000" stroked="false">
                <v:path arrowok="t"/>
                <v:fill type="solid"/>
              </v:shape>
            </v:group>
            <v:group style="position:absolute;left:8318;top:1560;width:10;height:20" coordorigin="8318,1560" coordsize="10,20">
              <v:shape style="position:absolute;left:8318;top:1560;width:10;height:20" coordorigin="8318,1560" coordsize="10,20" path="m8318,1580l8327,1580,8327,1560,8318,1560,8318,1580xe" filled="true" fillcolor="#000000" stroked="false">
                <v:path arrowok="t"/>
                <v:fill type="solid"/>
              </v:shape>
            </v:group>
            <v:group style="position:absolute;left:8318;top:1580;width:10;height:20" coordorigin="8318,1580" coordsize="10,20">
              <v:shape style="position:absolute;left:8318;top:1580;width:10;height:20" coordorigin="8318,1580" coordsize="10,20" path="m8318,1599l8327,1599,8327,1580,8318,1580,8318,1599xe" filled="true" fillcolor="#000000" stroked="false">
                <v:path arrowok="t"/>
                <v:fill type="solid"/>
              </v:shape>
            </v:group>
            <v:group style="position:absolute;left:8318;top:1599;width:10;height:20" coordorigin="8318,1599" coordsize="10,20">
              <v:shape style="position:absolute;left:8318;top:1599;width:10;height:20" coordorigin="8318,1599" coordsize="10,20" path="m8318,1618l8327,1618,8327,1599,8318,1599,8318,1618xe" filled="true" fillcolor="#000000" stroked="false">
                <v:path arrowok="t"/>
                <v:fill type="solid"/>
              </v:shape>
            </v:group>
            <v:group style="position:absolute;left:8318;top:1618;width:10;height:20" coordorigin="8318,1618" coordsize="10,20">
              <v:shape style="position:absolute;left:8318;top:1618;width:10;height:20" coordorigin="8318,1618" coordsize="10,20" path="m8318,1637l8327,1637,8327,1618,8318,1618,8318,1637xe" filled="true" fillcolor="#000000" stroked="false">
                <v:path arrowok="t"/>
                <v:fill type="solid"/>
              </v:shape>
            </v:group>
            <v:group style="position:absolute;left:8318;top:1637;width:10;height:20" coordorigin="8318,1637" coordsize="10,20">
              <v:shape style="position:absolute;left:8318;top:1637;width:10;height:20" coordorigin="8318,1637" coordsize="10,20" path="m8318,1656l8327,1656,8327,1637,8318,1637,8318,1656xe" filled="true" fillcolor="#000000" stroked="false">
                <v:path arrowok="t"/>
                <v:fill type="solid"/>
              </v:shape>
            </v:group>
            <v:group style="position:absolute;left:8318;top:1656;width:10;height:20" coordorigin="8318,1656" coordsize="10,20">
              <v:shape style="position:absolute;left:8318;top:1656;width:10;height:20" coordorigin="8318,1656" coordsize="10,20" path="m8318,1676l8327,1676,8327,1656,8318,1656,8318,1676xe" filled="true" fillcolor="#000000" stroked="false">
                <v:path arrowok="t"/>
                <v:fill type="solid"/>
              </v:shape>
            </v:group>
            <v:group style="position:absolute;left:8318;top:1676;width:10;height:20" coordorigin="8318,1676" coordsize="10,20">
              <v:shape style="position:absolute;left:8318;top:1676;width:10;height:20" coordorigin="8318,1676" coordsize="10,20" path="m8318,1695l8327,1695,8327,1676,8318,1676,8318,1695xe" filled="true" fillcolor="#000000" stroked="false">
                <v:path arrowok="t"/>
                <v:fill type="solid"/>
              </v:shape>
            </v:group>
            <v:group style="position:absolute;left:8318;top:1695;width:10;height:20" coordorigin="8318,1695" coordsize="10,20">
              <v:shape style="position:absolute;left:8318;top:1695;width:10;height:20" coordorigin="8318,1695" coordsize="10,20" path="m8318,1714l8327,1714,8327,1695,8318,1695,8318,1714xe" filled="true" fillcolor="#000000" stroked="false">
                <v:path arrowok="t"/>
                <v:fill type="solid"/>
              </v:shape>
            </v:group>
            <v:group style="position:absolute;left:8318;top:1714;width:10;height:20" coordorigin="8318,1714" coordsize="10,20">
              <v:shape style="position:absolute;left:8318;top:1714;width:10;height:20" coordorigin="8318,1714" coordsize="10,20" path="m8318,1733l8327,1733,8327,1714,8318,1714,8318,1733xe" filled="true" fillcolor="#000000" stroked="false">
                <v:path arrowok="t"/>
                <v:fill type="solid"/>
              </v:shape>
            </v:group>
            <v:group style="position:absolute;left:8318;top:1733;width:10;height:20" coordorigin="8318,1733" coordsize="10,20">
              <v:shape style="position:absolute;left:8318;top:1733;width:10;height:20" coordorigin="8318,1733" coordsize="10,20" path="m8318,1752l8327,1752,8327,1733,8318,1733,8318,1752xe" filled="true" fillcolor="#000000" stroked="false">
                <v:path arrowok="t"/>
                <v:fill type="solid"/>
              </v:shape>
            </v:group>
            <v:group style="position:absolute;left:8318;top:1752;width:10;height:20" coordorigin="8318,1752" coordsize="10,20">
              <v:shape style="position:absolute;left:8318;top:1752;width:10;height:20" coordorigin="8318,1752" coordsize="10,20" path="m8318,1772l8327,1772,8327,1752,8318,1752,8318,1772xe" filled="true" fillcolor="#000000" stroked="false">
                <v:path arrowok="t"/>
                <v:fill type="solid"/>
              </v:shape>
            </v:group>
            <v:group style="position:absolute;left:8318;top:1772;width:10;height:20" coordorigin="8318,1772" coordsize="10,20">
              <v:shape style="position:absolute;left:8318;top:1772;width:10;height:20" coordorigin="8318,1772" coordsize="10,20" path="m8318,1791l8327,1791,8327,1772,8318,1772,8318,1791xe" filled="true" fillcolor="#000000" stroked="false">
                <v:path arrowok="t"/>
                <v:fill type="solid"/>
              </v:shape>
            </v:group>
            <v:group style="position:absolute;left:8318;top:1791;width:10;height:20" coordorigin="8318,1791" coordsize="10,20">
              <v:shape style="position:absolute;left:8318;top:1791;width:10;height:20" coordorigin="8318,1791" coordsize="10,20" path="m8318,1810l8327,1810,8327,1791,8318,1791,8318,1810xe" filled="true" fillcolor="#000000" stroked="false">
                <v:path arrowok="t"/>
                <v:fill type="solid"/>
              </v:shape>
            </v:group>
            <v:group style="position:absolute;left:8318;top:1810;width:10;height:20" coordorigin="8318,1810" coordsize="10,20">
              <v:shape style="position:absolute;left:8318;top:1810;width:10;height:20" coordorigin="8318,1810" coordsize="10,20" path="m8318,1829l8327,1829,8327,1810,8318,1810,8318,1829xe" filled="true" fillcolor="#000000" stroked="false">
                <v:path arrowok="t"/>
                <v:fill type="solid"/>
              </v:shape>
            </v:group>
            <v:group style="position:absolute;left:8318;top:1829;width:10;height:20" coordorigin="8318,1829" coordsize="10,20">
              <v:shape style="position:absolute;left:8318;top:1829;width:10;height:20" coordorigin="8318,1829" coordsize="10,20" path="m8318,1848l8327,1848,8327,1829,8318,1829,8318,1848xe" filled="true" fillcolor="#000000" stroked="false">
                <v:path arrowok="t"/>
                <v:fill type="solid"/>
              </v:shape>
            </v:group>
            <v:group style="position:absolute;left:8318;top:1848;width:10;height:20" coordorigin="8318,1848" coordsize="10,20">
              <v:shape style="position:absolute;left:8318;top:1848;width:10;height:20" coordorigin="8318,1848" coordsize="10,20" path="m8318,1868l8327,1868,8327,1848,8318,1848,8318,1868xe" filled="true" fillcolor="#000000" stroked="false">
                <v:path arrowok="t"/>
                <v:fill type="solid"/>
              </v:shape>
            </v:group>
            <v:group style="position:absolute;left:8318;top:1868;width:10;height:20" coordorigin="8318,1868" coordsize="10,20">
              <v:shape style="position:absolute;left:8318;top:1868;width:10;height:20" coordorigin="8318,1868" coordsize="10,20" path="m8318,1887l8327,1887,8327,1868,8318,1868,8318,1887xe" filled="true" fillcolor="#000000" stroked="false">
                <v:path arrowok="t"/>
                <v:fill type="solid"/>
              </v:shape>
            </v:group>
            <v:group style="position:absolute;left:8318;top:1887;width:10;height:20" coordorigin="8318,1887" coordsize="10,20">
              <v:shape style="position:absolute;left:8318;top:1887;width:10;height:20" coordorigin="8318,1887" coordsize="10,20" path="m8318,1906l8327,1906,8327,1887,8318,1887,8318,1906xe" filled="true" fillcolor="#000000" stroked="false">
                <v:path arrowok="t"/>
                <v:fill type="solid"/>
              </v:shape>
            </v:group>
            <v:group style="position:absolute;left:8318;top:1906;width:10;height:20" coordorigin="8318,1906" coordsize="10,20">
              <v:shape style="position:absolute;left:8318;top:1906;width:10;height:20" coordorigin="8318,1906" coordsize="10,20" path="m8318,1925l8327,1925,8327,1906,8318,1906,8318,1925xe" filled="true" fillcolor="#000000" stroked="false">
                <v:path arrowok="t"/>
                <v:fill type="solid"/>
              </v:shape>
            </v:group>
            <v:group style="position:absolute;left:8318;top:1925;width:10;height:20" coordorigin="8318,1925" coordsize="10,20">
              <v:shape style="position:absolute;left:8318;top:1925;width:10;height:20" coordorigin="8318,1925" coordsize="10,20" path="m8318,1944l8327,1944,8327,1925,8318,1925,8318,1944xe" filled="true" fillcolor="#000000" stroked="false">
                <v:path arrowok="t"/>
                <v:fill type="solid"/>
              </v:shape>
            </v:group>
            <v:group style="position:absolute;left:8318;top:1944;width:10;height:20" coordorigin="8318,1944" coordsize="10,20">
              <v:shape style="position:absolute;left:8318;top:1944;width:10;height:20" coordorigin="8318,1944" coordsize="10,20" path="m8318,1964l8327,1964,8327,1944,8318,1944,8318,1964xe" filled="true" fillcolor="#000000" stroked="false">
                <v:path arrowok="t"/>
                <v:fill type="solid"/>
              </v:shape>
            </v:group>
            <v:group style="position:absolute;left:8318;top:1964;width:10;height:20" coordorigin="8318,1964" coordsize="10,20">
              <v:shape style="position:absolute;left:8318;top:1964;width:10;height:20" coordorigin="8318,1964" coordsize="10,20" path="m8318,1983l8327,1983,8327,1964,8318,1964,8318,1983xe" filled="true" fillcolor="#000000" stroked="false">
                <v:path arrowok="t"/>
                <v:fill type="solid"/>
              </v:shape>
            </v:group>
            <v:group style="position:absolute;left:8318;top:1983;width:10;height:20" coordorigin="8318,1983" coordsize="10,20">
              <v:shape style="position:absolute;left:8318;top:1983;width:10;height:20" coordorigin="8318,1983" coordsize="10,20" path="m8318,2002l8327,2002,8327,1983,8318,1983,8318,2002xe" filled="true" fillcolor="#000000" stroked="false">
                <v:path arrowok="t"/>
                <v:fill type="solid"/>
              </v:shape>
            </v:group>
            <v:group style="position:absolute;left:8318;top:2002;width:10;height:20" coordorigin="8318,2002" coordsize="10,20">
              <v:shape style="position:absolute;left:8318;top:2002;width:10;height:20" coordorigin="8318,2002" coordsize="10,20" path="m8318,2021l8327,2021,8327,2002,8318,2002,8318,2021xe" filled="true" fillcolor="#000000" stroked="false">
                <v:path arrowok="t"/>
                <v:fill type="solid"/>
              </v:shape>
            </v:group>
            <v:group style="position:absolute;left:8318;top:2021;width:10;height:20" coordorigin="8318,2021" coordsize="10,20">
              <v:shape style="position:absolute;left:8318;top:2021;width:10;height:20" coordorigin="8318,2021" coordsize="10,20" path="m8318,2040l8327,2040,8327,2021,8318,2021,8318,2040xe" filled="true" fillcolor="#000000" stroked="false">
                <v:path arrowok="t"/>
                <v:fill type="solid"/>
              </v:shape>
            </v:group>
            <v:group style="position:absolute;left:8318;top:2040;width:10;height:20" coordorigin="8318,2040" coordsize="10,20">
              <v:shape style="position:absolute;left:8318;top:2040;width:10;height:20" coordorigin="8318,2040" coordsize="10,20" path="m8318,2060l8327,2060,8327,2040,8318,2040,8318,2060xe" filled="true" fillcolor="#000000" stroked="false">
                <v:path arrowok="t"/>
                <v:fill type="solid"/>
              </v:shape>
            </v:group>
            <v:group style="position:absolute;left:8318;top:2060;width:10;height:20" coordorigin="8318,2060" coordsize="10,20">
              <v:shape style="position:absolute;left:8318;top:2060;width:10;height:20" coordorigin="8318,2060" coordsize="10,20" path="m8318,2079l8327,2079,8327,2060,8318,2060,8318,2079xe" filled="true" fillcolor="#000000" stroked="false">
                <v:path arrowok="t"/>
                <v:fill type="solid"/>
              </v:shape>
            </v:group>
            <v:group style="position:absolute;left:8318;top:2079;width:10;height:20" coordorigin="8318,2079" coordsize="10,20">
              <v:shape style="position:absolute;left:8318;top:2079;width:10;height:20" coordorigin="8318,2079" coordsize="10,20" path="m8318,2098l8327,2098,8327,2079,8318,2079,8318,2098xe" filled="true" fillcolor="#000000" stroked="false">
                <v:path arrowok="t"/>
                <v:fill type="solid"/>
              </v:shape>
            </v:group>
            <v:group style="position:absolute;left:8318;top:2098;width:10;height:20" coordorigin="8318,2098" coordsize="10,20">
              <v:shape style="position:absolute;left:8318;top:2098;width:10;height:20" coordorigin="8318,2098" coordsize="10,20" path="m8318,2117l8327,2117,8327,2098,8318,2098,8318,2117xe" filled="true" fillcolor="#000000" stroked="false">
                <v:path arrowok="t"/>
                <v:fill type="solid"/>
              </v:shape>
            </v:group>
            <v:group style="position:absolute;left:8318;top:2117;width:10;height:20" coordorigin="8318,2117" coordsize="10,20">
              <v:shape style="position:absolute;left:8318;top:2117;width:10;height:20" coordorigin="8318,2117" coordsize="10,20" path="m8318,2136l8327,2136,8327,2117,8318,2117,8318,2136xe" filled="true" fillcolor="#000000" stroked="false">
                <v:path arrowok="t"/>
                <v:fill type="solid"/>
              </v:shape>
            </v:group>
            <v:group style="position:absolute;left:8318;top:2136;width:10;height:20" coordorigin="8318,2136" coordsize="10,20">
              <v:shape style="position:absolute;left:8318;top:2136;width:10;height:20" coordorigin="8318,2136" coordsize="10,20" path="m8318,2156l8327,2156,8327,2136,8318,2136,8318,2156xe" filled="true" fillcolor="#000000" stroked="false">
                <v:path arrowok="t"/>
                <v:fill type="solid"/>
              </v:shape>
            </v:group>
            <v:group style="position:absolute;left:8318;top:2156;width:10;height:20" coordorigin="8318,2156" coordsize="10,20">
              <v:shape style="position:absolute;left:8318;top:2156;width:10;height:20" coordorigin="8318,2156" coordsize="10,20" path="m8318,2175l8327,2175,8327,2156,8318,2156,8318,2175xe" filled="true" fillcolor="#000000" stroked="false">
                <v:path arrowok="t"/>
                <v:fill type="solid"/>
              </v:shape>
            </v:group>
            <v:group style="position:absolute;left:8318;top:2175;width:10;height:20" coordorigin="8318,2175" coordsize="10,20">
              <v:shape style="position:absolute;left:8318;top:2175;width:10;height:20" coordorigin="8318,2175" coordsize="10,20" path="m8318,2194l8327,2194,8327,2175,8318,2175,8318,2194xe" filled="true" fillcolor="#000000" stroked="false">
                <v:path arrowok="t"/>
                <v:fill type="solid"/>
              </v:shape>
            </v:group>
            <v:group style="position:absolute;left:8318;top:2194;width:10;height:20" coordorigin="8318,2194" coordsize="10,20">
              <v:shape style="position:absolute;left:8318;top:2194;width:10;height:20" coordorigin="8318,2194" coordsize="10,20" path="m8318,2213l8327,2213,8327,2194,8318,2194,8318,2213xe" filled="true" fillcolor="#000000" stroked="false">
                <v:path arrowok="t"/>
                <v:fill type="solid"/>
              </v:shape>
            </v:group>
            <v:group style="position:absolute;left:8318;top:2213;width:10;height:20" coordorigin="8318,2213" coordsize="10,20">
              <v:shape style="position:absolute;left:8318;top:2213;width:10;height:20" coordorigin="8318,2213" coordsize="10,20" path="m8318,2232l8327,2232,8327,2213,8318,2213,8318,2232xe" filled="true" fillcolor="#000000" stroked="false">
                <v:path arrowok="t"/>
                <v:fill type="solid"/>
              </v:shape>
            </v:group>
            <v:group style="position:absolute;left:8318;top:2232;width:10;height:20" coordorigin="8318,2232" coordsize="10,20">
              <v:shape style="position:absolute;left:8318;top:2232;width:10;height:20" coordorigin="8318,2232" coordsize="10,20" path="m8318,2252l8327,2252,8327,2232,8318,2232,8318,2252xe" filled="true" fillcolor="#000000" stroked="false">
                <v:path arrowok="t"/>
                <v:fill type="solid"/>
              </v:shape>
            </v:group>
            <v:group style="position:absolute;left:8318;top:2252;width:10;height:20" coordorigin="8318,2252" coordsize="10,20">
              <v:shape style="position:absolute;left:8318;top:2252;width:10;height:20" coordorigin="8318,2252" coordsize="10,20" path="m8318,2271l8327,2271,8327,2252,8318,2252,8318,2271xe" filled="true" fillcolor="#000000" stroked="false">
                <v:path arrowok="t"/>
                <v:fill type="solid"/>
              </v:shape>
            </v:group>
            <v:group style="position:absolute;left:8318;top:2271;width:10;height:20" coordorigin="8318,2271" coordsize="10,20">
              <v:shape style="position:absolute;left:8318;top:2271;width:10;height:20" coordorigin="8318,2271" coordsize="10,20" path="m8318,2290l8327,2290,8327,2271,8318,2271,8318,2290xe" filled="true" fillcolor="#000000" stroked="false">
                <v:path arrowok="t"/>
                <v:fill type="solid"/>
              </v:shape>
            </v:group>
            <v:group style="position:absolute;left:8318;top:2290;width:10;height:20" coordorigin="8318,2290" coordsize="10,20">
              <v:shape style="position:absolute;left:8318;top:2290;width:10;height:20" coordorigin="8318,2290" coordsize="10,20" path="m8318,2309l8327,2309,8327,2290,8318,2290,8318,2309xe" filled="true" fillcolor="#000000" stroked="false">
                <v:path arrowok="t"/>
                <v:fill type="solid"/>
              </v:shape>
            </v:group>
            <v:group style="position:absolute;left:8318;top:2309;width:10;height:20" coordorigin="8318,2309" coordsize="10,20">
              <v:shape style="position:absolute;left:8318;top:2309;width:10;height:20" coordorigin="8318,2309" coordsize="10,20" path="m8318,2328l8327,2328,8327,2309,8318,2309,8318,2328xe" filled="true" fillcolor="#000000" stroked="false">
                <v:path arrowok="t"/>
                <v:fill type="solid"/>
              </v:shape>
            </v:group>
            <v:group style="position:absolute;left:8318;top:2334;width:10;height:2" coordorigin="8318,2334" coordsize="10,2">
              <v:shape style="position:absolute;left:8318;top:2334;width:10;height:2" coordorigin="8318,2334" coordsize="10,0" path="m8318,2334l8327,2334e" filled="false" stroked="true" strokeweight=".599980pt" strokecolor="#000000">
                <v:path arrowok="t"/>
              </v:shape>
              <v:shape style="position:absolute;left:29;top:2340;width:1735;height:10" type="#_x0000_t75" stroked="false">
                <v:imagedata r:id="rId520" o:title=""/>
              </v:shape>
              <v:shape style="position:absolute;left:1759;top:2340;width:1213;height:10" type="#_x0000_t75" stroked="false">
                <v:imagedata r:id="rId514" o:title=""/>
              </v:shape>
              <v:shape style="position:absolute;left:2967;top:2340;width:715;height:10" type="#_x0000_t75" stroked="false">
                <v:imagedata r:id="rId405" o:title=""/>
              </v:shape>
              <v:shape style="position:absolute;left:3677;top:2340;width:1743;height:10" type="#_x0000_t75" stroked="false">
                <v:imagedata r:id="rId515" o:title=""/>
              </v:shape>
              <v:shape style="position:absolute;left:5415;top:2340;width:1877;height:10" type="#_x0000_t75" stroked="false">
                <v:imagedata r:id="rId516" o:title=""/>
              </v:shape>
              <v:shape style="position:absolute;left:7288;top:2340;width:1030;height:10" type="#_x0000_t75" stroked="false">
                <v:imagedata r:id="rId517" o:title=""/>
              </v:shape>
              <v:shape style="position:absolute;left:8313;top:2340;width:720;height:10" type="#_x0000_t75" stroked="false">
                <v:imagedata r:id="rId417" o:title=""/>
              </v:shape>
            </v:group>
            <v:group style="position:absolute;left:1764;top:2350;width:10;height:20" coordorigin="1764,2350" coordsize="10,20">
              <v:shape style="position:absolute;left:1764;top:2350;width:10;height:20" coordorigin="1764,2350" coordsize="10,20" path="m1764,2369l1774,2369,1774,2350,1764,2350,1764,2369xe" filled="true" fillcolor="#000000" stroked="false">
                <v:path arrowok="t"/>
                <v:fill type="solid"/>
              </v:shape>
            </v:group>
            <v:group style="position:absolute;left:1764;top:2369;width:10;height:20" coordorigin="1764,2369" coordsize="10,20">
              <v:shape style="position:absolute;left:1764;top:2369;width:10;height:20" coordorigin="1764,2369" coordsize="10,20" path="m1764,2388l1774,2388,1774,2369,1764,2369,1764,2388xe" filled="true" fillcolor="#000000" stroked="false">
                <v:path arrowok="t"/>
                <v:fill type="solid"/>
              </v:shape>
            </v:group>
            <v:group style="position:absolute;left:1764;top:2388;width:10;height:20" coordorigin="1764,2388" coordsize="10,20">
              <v:shape style="position:absolute;left:1764;top:2388;width:10;height:20" coordorigin="1764,2388" coordsize="10,20" path="m1764,2408l1774,2408,1774,2388,1764,2388,1764,2408xe" filled="true" fillcolor="#000000" stroked="false">
                <v:path arrowok="t"/>
                <v:fill type="solid"/>
              </v:shape>
            </v:group>
            <v:group style="position:absolute;left:1764;top:2408;width:10;height:20" coordorigin="1764,2408" coordsize="10,20">
              <v:shape style="position:absolute;left:1764;top:2408;width:10;height:20" coordorigin="1764,2408" coordsize="10,20" path="m1764,2427l1774,2427,1774,2408,1764,2408,1764,2427xe" filled="true" fillcolor="#000000" stroked="false">
                <v:path arrowok="t"/>
                <v:fill type="solid"/>
              </v:shape>
            </v:group>
            <v:group style="position:absolute;left:1764;top:2427;width:10;height:20" coordorigin="1764,2427" coordsize="10,20">
              <v:shape style="position:absolute;left:1764;top:2427;width:10;height:20" coordorigin="1764,2427" coordsize="10,20" path="m1764,2446l1774,2446,1774,2427,1764,2427,1764,2446xe" filled="true" fillcolor="#000000" stroked="false">
                <v:path arrowok="t"/>
                <v:fill type="solid"/>
              </v:shape>
            </v:group>
            <v:group style="position:absolute;left:1764;top:2446;width:10;height:20" coordorigin="1764,2446" coordsize="10,20">
              <v:shape style="position:absolute;left:1764;top:2446;width:10;height:20" coordorigin="1764,2446" coordsize="10,20" path="m1764,2465l1774,2465,1774,2446,1764,2446,1764,2465xe" filled="true" fillcolor="#000000" stroked="false">
                <v:path arrowok="t"/>
                <v:fill type="solid"/>
              </v:shape>
            </v:group>
            <v:group style="position:absolute;left:1764;top:2465;width:10;height:20" coordorigin="1764,2465" coordsize="10,20">
              <v:shape style="position:absolute;left:1764;top:2465;width:10;height:20" coordorigin="1764,2465" coordsize="10,20" path="m1764,2484l1774,2484,1774,2465,1764,2465,1764,2484xe" filled="true" fillcolor="#000000" stroked="false">
                <v:path arrowok="t"/>
                <v:fill type="solid"/>
              </v:shape>
            </v:group>
            <v:group style="position:absolute;left:1764;top:2484;width:10;height:20" coordorigin="1764,2484" coordsize="10,20">
              <v:shape style="position:absolute;left:1764;top:2484;width:10;height:20" coordorigin="1764,2484" coordsize="10,20" path="m1764,2504l1774,2504,1774,2484,1764,2484,1764,2504xe" filled="true" fillcolor="#000000" stroked="false">
                <v:path arrowok="t"/>
                <v:fill type="solid"/>
              </v:shape>
            </v:group>
            <v:group style="position:absolute;left:1764;top:2504;width:10;height:20" coordorigin="1764,2504" coordsize="10,20">
              <v:shape style="position:absolute;left:1764;top:2504;width:10;height:20" coordorigin="1764,2504" coordsize="10,20" path="m1764,2523l1774,2523,1774,2504,1764,2504,1764,2523xe" filled="true" fillcolor="#000000" stroked="false">
                <v:path arrowok="t"/>
                <v:fill type="solid"/>
              </v:shape>
            </v:group>
            <v:group style="position:absolute;left:1764;top:2523;width:10;height:20" coordorigin="1764,2523" coordsize="10,20">
              <v:shape style="position:absolute;left:1764;top:2523;width:10;height:20" coordorigin="1764,2523" coordsize="10,20" path="m1764,2542l1774,2542,1774,2523,1764,2523,1764,2542xe" filled="true" fillcolor="#000000" stroked="false">
                <v:path arrowok="t"/>
                <v:fill type="solid"/>
              </v:shape>
            </v:group>
            <v:group style="position:absolute;left:1764;top:2542;width:10;height:20" coordorigin="1764,2542" coordsize="10,20">
              <v:shape style="position:absolute;left:1764;top:2542;width:10;height:20" coordorigin="1764,2542" coordsize="10,20" path="m1764,2561l1774,2561,1774,2542,1764,2542,1764,2561xe" filled="true" fillcolor="#000000" stroked="false">
                <v:path arrowok="t"/>
                <v:fill type="solid"/>
              </v:shape>
            </v:group>
            <v:group style="position:absolute;left:1764;top:2561;width:10;height:20" coordorigin="1764,2561" coordsize="10,20">
              <v:shape style="position:absolute;left:1764;top:2561;width:10;height:20" coordorigin="1764,2561" coordsize="10,20" path="m1764,2580l1774,2580,1774,2561,1764,2561,1764,2580xe" filled="true" fillcolor="#000000" stroked="false">
                <v:path arrowok="t"/>
                <v:fill type="solid"/>
              </v:shape>
            </v:group>
            <v:group style="position:absolute;left:1764;top:2580;width:10;height:20" coordorigin="1764,2580" coordsize="10,20">
              <v:shape style="position:absolute;left:1764;top:2580;width:10;height:20" coordorigin="1764,2580" coordsize="10,20" path="m1764,2600l1774,2600,1774,2580,1764,2580,1764,2600xe" filled="true" fillcolor="#000000" stroked="false">
                <v:path arrowok="t"/>
                <v:fill type="solid"/>
              </v:shape>
            </v:group>
            <v:group style="position:absolute;left:2972;top:2350;width:10;height:20" coordorigin="2972,2350" coordsize="10,20">
              <v:shape style="position:absolute;left:2972;top:2350;width:10;height:20" coordorigin="2972,2350" coordsize="10,20" path="m2972,2369l2981,2369,2981,2350,2972,2350,2972,2369xe" filled="true" fillcolor="#000000" stroked="false">
                <v:path arrowok="t"/>
                <v:fill type="solid"/>
              </v:shape>
            </v:group>
            <v:group style="position:absolute;left:2972;top:2369;width:10;height:20" coordorigin="2972,2369" coordsize="10,20">
              <v:shape style="position:absolute;left:2972;top:2369;width:10;height:20" coordorigin="2972,2369" coordsize="10,20" path="m2972,2388l2981,2388,2981,2369,2972,2369,2972,2388xe" filled="true" fillcolor="#000000" stroked="false">
                <v:path arrowok="t"/>
                <v:fill type="solid"/>
              </v:shape>
            </v:group>
            <v:group style="position:absolute;left:2972;top:2388;width:10;height:20" coordorigin="2972,2388" coordsize="10,20">
              <v:shape style="position:absolute;left:2972;top:2388;width:10;height:20" coordorigin="2972,2388" coordsize="10,20" path="m2972,2408l2981,2408,2981,2388,2972,2388,2972,2408xe" filled="true" fillcolor="#000000" stroked="false">
                <v:path arrowok="t"/>
                <v:fill type="solid"/>
              </v:shape>
            </v:group>
            <v:group style="position:absolute;left:2972;top:2408;width:10;height:20" coordorigin="2972,2408" coordsize="10,20">
              <v:shape style="position:absolute;left:2972;top:2408;width:10;height:20" coordorigin="2972,2408" coordsize="10,20" path="m2972,2427l2981,2427,2981,2408,2972,2408,2972,2427xe" filled="true" fillcolor="#000000" stroked="false">
                <v:path arrowok="t"/>
                <v:fill type="solid"/>
              </v:shape>
            </v:group>
            <v:group style="position:absolute;left:2972;top:2427;width:10;height:20" coordorigin="2972,2427" coordsize="10,20">
              <v:shape style="position:absolute;left:2972;top:2427;width:10;height:20" coordorigin="2972,2427" coordsize="10,20" path="m2972,2446l2981,2446,2981,2427,2972,2427,2972,2446xe" filled="true" fillcolor="#000000" stroked="false">
                <v:path arrowok="t"/>
                <v:fill type="solid"/>
              </v:shape>
            </v:group>
            <v:group style="position:absolute;left:2972;top:2446;width:10;height:20" coordorigin="2972,2446" coordsize="10,20">
              <v:shape style="position:absolute;left:2972;top:2446;width:10;height:20" coordorigin="2972,2446" coordsize="10,20" path="m2972,2465l2981,2465,2981,2446,2972,2446,2972,2465xe" filled="true" fillcolor="#000000" stroked="false">
                <v:path arrowok="t"/>
                <v:fill type="solid"/>
              </v:shape>
            </v:group>
            <v:group style="position:absolute;left:2972;top:2465;width:10;height:20" coordorigin="2972,2465" coordsize="10,20">
              <v:shape style="position:absolute;left:2972;top:2465;width:10;height:20" coordorigin="2972,2465" coordsize="10,20" path="m2972,2484l2981,2484,2981,2465,2972,2465,2972,2484xe" filled="true" fillcolor="#000000" stroked="false">
                <v:path arrowok="t"/>
                <v:fill type="solid"/>
              </v:shape>
            </v:group>
            <v:group style="position:absolute;left:2972;top:2484;width:10;height:20" coordorigin="2972,2484" coordsize="10,20">
              <v:shape style="position:absolute;left:2972;top:2484;width:10;height:20" coordorigin="2972,2484" coordsize="10,20" path="m2972,2504l2981,2504,2981,2484,2972,2484,2972,2504xe" filled="true" fillcolor="#000000" stroked="false">
                <v:path arrowok="t"/>
                <v:fill type="solid"/>
              </v:shape>
            </v:group>
            <v:group style="position:absolute;left:2972;top:2504;width:10;height:20" coordorigin="2972,2504" coordsize="10,20">
              <v:shape style="position:absolute;left:2972;top:2504;width:10;height:20" coordorigin="2972,2504" coordsize="10,20" path="m2972,2523l2981,2523,2981,2504,2972,2504,2972,2523xe" filled="true" fillcolor="#000000" stroked="false">
                <v:path arrowok="t"/>
                <v:fill type="solid"/>
              </v:shape>
            </v:group>
            <v:group style="position:absolute;left:2972;top:2523;width:10;height:20" coordorigin="2972,2523" coordsize="10,20">
              <v:shape style="position:absolute;left:2972;top:2523;width:10;height:20" coordorigin="2972,2523" coordsize="10,20" path="m2972,2542l2981,2542,2981,2523,2972,2523,2972,2542xe" filled="true" fillcolor="#000000" stroked="false">
                <v:path arrowok="t"/>
                <v:fill type="solid"/>
              </v:shape>
            </v:group>
            <v:group style="position:absolute;left:2972;top:2542;width:10;height:20" coordorigin="2972,2542" coordsize="10,20">
              <v:shape style="position:absolute;left:2972;top:2542;width:10;height:20" coordorigin="2972,2542" coordsize="10,20" path="m2972,2561l2981,2561,2981,2542,2972,2542,2972,2561xe" filled="true" fillcolor="#000000" stroked="false">
                <v:path arrowok="t"/>
                <v:fill type="solid"/>
              </v:shape>
            </v:group>
            <v:group style="position:absolute;left:2972;top:2561;width:10;height:20" coordorigin="2972,2561" coordsize="10,20">
              <v:shape style="position:absolute;left:2972;top:2561;width:10;height:20" coordorigin="2972,2561" coordsize="10,20" path="m2972,2580l2981,2580,2981,2561,2972,2561,2972,2580xe" filled="true" fillcolor="#000000" stroked="false">
                <v:path arrowok="t"/>
                <v:fill type="solid"/>
              </v:shape>
            </v:group>
            <v:group style="position:absolute;left:2972;top:2580;width:10;height:20" coordorigin="2972,2580" coordsize="10,20">
              <v:shape style="position:absolute;left:2972;top:2580;width:10;height:20" coordorigin="2972,2580" coordsize="10,20" path="m2972,2600l2981,2600,2981,2580,2972,2580,2972,2600xe" filled="true" fillcolor="#000000" stroked="false">
                <v:path arrowok="t"/>
                <v:fill type="solid"/>
              </v:shape>
            </v:group>
            <v:group style="position:absolute;left:2972;top:2600;width:10;height:20" coordorigin="2972,2600" coordsize="10,20">
              <v:shape style="position:absolute;left:2972;top:2600;width:10;height:20" coordorigin="2972,2600" coordsize="10,20" path="m2972,2619l2981,2619,2981,2600,2972,2600,2972,2619xe" filled="true" fillcolor="#000000" stroked="false">
                <v:path arrowok="t"/>
                <v:fill type="solid"/>
              </v:shape>
            </v:group>
            <v:group style="position:absolute;left:2972;top:2619;width:10;height:20" coordorigin="2972,2619" coordsize="10,20">
              <v:shape style="position:absolute;left:2972;top:2619;width:10;height:20" coordorigin="2972,2619" coordsize="10,20" path="m2972,2638l2981,2638,2981,2619,2972,2619,2972,2638xe" filled="true" fillcolor="#000000" stroked="false">
                <v:path arrowok="t"/>
                <v:fill type="solid"/>
              </v:shape>
            </v:group>
            <v:group style="position:absolute;left:2972;top:2638;width:10;height:20" coordorigin="2972,2638" coordsize="10,20">
              <v:shape style="position:absolute;left:2972;top:2638;width:10;height:20" coordorigin="2972,2638" coordsize="10,20" path="m2972,2657l2981,2657,2981,2638,2972,2638,2972,2657xe" filled="true" fillcolor="#000000" stroked="false">
                <v:path arrowok="t"/>
                <v:fill type="solid"/>
              </v:shape>
            </v:group>
            <v:group style="position:absolute;left:2972;top:2657;width:10;height:20" coordorigin="2972,2657" coordsize="10,20">
              <v:shape style="position:absolute;left:2972;top:2657;width:10;height:20" coordorigin="2972,2657" coordsize="10,20" path="m2972,2676l2981,2676,2981,2657,2972,2657,2972,2676xe" filled="true" fillcolor="#000000" stroked="false">
                <v:path arrowok="t"/>
                <v:fill type="solid"/>
              </v:shape>
            </v:group>
            <v:group style="position:absolute;left:2972;top:2684;width:10;height:2" coordorigin="2972,2684" coordsize="10,2">
              <v:shape style="position:absolute;left:2972;top:2684;width:10;height:2" coordorigin="2972,2684" coordsize="10,0" path="m2972,2684l2981,2684e" filled="false" stroked="true" strokeweight=".72003pt" strokecolor="#000000">
                <v:path arrowok="t"/>
              </v:shape>
            </v:group>
            <v:group style="position:absolute;left:3682;top:2350;width:10;height:20" coordorigin="3682,2350" coordsize="10,20">
              <v:shape style="position:absolute;left:3682;top:2350;width:10;height:20" coordorigin="3682,2350" coordsize="10,20" path="m3682,2369l3692,2369,3692,2350,3682,2350,3682,2369xe" filled="true" fillcolor="#000000" stroked="false">
                <v:path arrowok="t"/>
                <v:fill type="solid"/>
              </v:shape>
            </v:group>
            <v:group style="position:absolute;left:3682;top:2369;width:10;height:20" coordorigin="3682,2369" coordsize="10,20">
              <v:shape style="position:absolute;left:3682;top:2369;width:10;height:20" coordorigin="3682,2369" coordsize="10,20" path="m3682,2388l3692,2388,3692,2369,3682,2369,3682,2388xe" filled="true" fillcolor="#000000" stroked="false">
                <v:path arrowok="t"/>
                <v:fill type="solid"/>
              </v:shape>
            </v:group>
            <v:group style="position:absolute;left:3682;top:2388;width:10;height:20" coordorigin="3682,2388" coordsize="10,20">
              <v:shape style="position:absolute;left:3682;top:2388;width:10;height:20" coordorigin="3682,2388" coordsize="10,20" path="m3682,2408l3692,2408,3692,2388,3682,2388,3682,2408xe" filled="true" fillcolor="#000000" stroked="false">
                <v:path arrowok="t"/>
                <v:fill type="solid"/>
              </v:shape>
            </v:group>
            <v:group style="position:absolute;left:3682;top:2408;width:10;height:20" coordorigin="3682,2408" coordsize="10,20">
              <v:shape style="position:absolute;left:3682;top:2408;width:10;height:20" coordorigin="3682,2408" coordsize="10,20" path="m3682,2427l3692,2427,3692,2408,3682,2408,3682,2427xe" filled="true" fillcolor="#000000" stroked="false">
                <v:path arrowok="t"/>
                <v:fill type="solid"/>
              </v:shape>
            </v:group>
            <v:group style="position:absolute;left:3682;top:2427;width:10;height:20" coordorigin="3682,2427" coordsize="10,20">
              <v:shape style="position:absolute;left:3682;top:2427;width:10;height:20" coordorigin="3682,2427" coordsize="10,20" path="m3682,2446l3692,2446,3692,2427,3682,2427,3682,2446xe" filled="true" fillcolor="#000000" stroked="false">
                <v:path arrowok="t"/>
                <v:fill type="solid"/>
              </v:shape>
            </v:group>
            <v:group style="position:absolute;left:3682;top:2446;width:10;height:20" coordorigin="3682,2446" coordsize="10,20">
              <v:shape style="position:absolute;left:3682;top:2446;width:10;height:20" coordorigin="3682,2446" coordsize="10,20" path="m3682,2465l3692,2465,3692,2446,3682,2446,3682,2465xe" filled="true" fillcolor="#000000" stroked="false">
                <v:path arrowok="t"/>
                <v:fill type="solid"/>
              </v:shape>
            </v:group>
            <v:group style="position:absolute;left:3682;top:2465;width:10;height:20" coordorigin="3682,2465" coordsize="10,20">
              <v:shape style="position:absolute;left:3682;top:2465;width:10;height:20" coordorigin="3682,2465" coordsize="10,20" path="m3682,2484l3692,2484,3692,2465,3682,2465,3682,2484xe" filled="true" fillcolor="#000000" stroked="false">
                <v:path arrowok="t"/>
                <v:fill type="solid"/>
              </v:shape>
            </v:group>
            <v:group style="position:absolute;left:3682;top:2484;width:10;height:20" coordorigin="3682,2484" coordsize="10,20">
              <v:shape style="position:absolute;left:3682;top:2484;width:10;height:20" coordorigin="3682,2484" coordsize="10,20" path="m3682,2504l3692,2504,3692,2484,3682,2484,3682,2504xe" filled="true" fillcolor="#000000" stroked="false">
                <v:path arrowok="t"/>
                <v:fill type="solid"/>
              </v:shape>
            </v:group>
            <v:group style="position:absolute;left:3682;top:2504;width:10;height:20" coordorigin="3682,2504" coordsize="10,20">
              <v:shape style="position:absolute;left:3682;top:2504;width:10;height:20" coordorigin="3682,2504" coordsize="10,20" path="m3682,2523l3692,2523,3692,2504,3682,2504,3682,2523xe" filled="true" fillcolor="#000000" stroked="false">
                <v:path arrowok="t"/>
                <v:fill type="solid"/>
              </v:shape>
            </v:group>
            <v:group style="position:absolute;left:3682;top:2523;width:10;height:20" coordorigin="3682,2523" coordsize="10,20">
              <v:shape style="position:absolute;left:3682;top:2523;width:10;height:20" coordorigin="3682,2523" coordsize="10,20" path="m3682,2542l3692,2542,3692,2523,3682,2523,3682,2542xe" filled="true" fillcolor="#000000" stroked="false">
                <v:path arrowok="t"/>
                <v:fill type="solid"/>
              </v:shape>
            </v:group>
            <v:group style="position:absolute;left:3682;top:2542;width:10;height:20" coordorigin="3682,2542" coordsize="10,20">
              <v:shape style="position:absolute;left:3682;top:2542;width:10;height:20" coordorigin="3682,2542" coordsize="10,20" path="m3682,2561l3692,2561,3692,2542,3682,2542,3682,2561xe" filled="true" fillcolor="#000000" stroked="false">
                <v:path arrowok="t"/>
                <v:fill type="solid"/>
              </v:shape>
            </v:group>
            <v:group style="position:absolute;left:3682;top:2561;width:10;height:20" coordorigin="3682,2561" coordsize="10,20">
              <v:shape style="position:absolute;left:3682;top:2561;width:10;height:20" coordorigin="3682,2561" coordsize="10,20" path="m3682,2580l3692,2580,3692,2561,3682,2561,3682,2580xe" filled="true" fillcolor="#000000" stroked="false">
                <v:path arrowok="t"/>
                <v:fill type="solid"/>
              </v:shape>
            </v:group>
            <v:group style="position:absolute;left:3682;top:2580;width:10;height:20" coordorigin="3682,2580" coordsize="10,20">
              <v:shape style="position:absolute;left:3682;top:2580;width:10;height:20" coordorigin="3682,2580" coordsize="10,20" path="m3682,2600l3692,2600,3692,2580,3682,2580,3682,2600xe" filled="true" fillcolor="#000000" stroked="false">
                <v:path arrowok="t"/>
                <v:fill type="solid"/>
              </v:shape>
            </v:group>
            <v:group style="position:absolute;left:3682;top:2600;width:10;height:20" coordorigin="3682,2600" coordsize="10,20">
              <v:shape style="position:absolute;left:3682;top:2600;width:10;height:20" coordorigin="3682,2600" coordsize="10,20" path="m3682,2619l3692,2619,3692,2600,3682,2600,3682,2619xe" filled="true" fillcolor="#000000" stroked="false">
                <v:path arrowok="t"/>
                <v:fill type="solid"/>
              </v:shape>
            </v:group>
            <v:group style="position:absolute;left:3682;top:2619;width:10;height:20" coordorigin="3682,2619" coordsize="10,20">
              <v:shape style="position:absolute;left:3682;top:2619;width:10;height:20" coordorigin="3682,2619" coordsize="10,20" path="m3682,2638l3692,2638,3692,2619,3682,2619,3682,2638xe" filled="true" fillcolor="#000000" stroked="false">
                <v:path arrowok="t"/>
                <v:fill type="solid"/>
              </v:shape>
            </v:group>
            <v:group style="position:absolute;left:3682;top:2638;width:10;height:20" coordorigin="3682,2638" coordsize="10,20">
              <v:shape style="position:absolute;left:3682;top:2638;width:10;height:20" coordorigin="3682,2638" coordsize="10,20" path="m3682,2657l3692,2657,3692,2638,3682,2638,3682,2657xe" filled="true" fillcolor="#000000" stroked="false">
                <v:path arrowok="t"/>
                <v:fill type="solid"/>
              </v:shape>
            </v:group>
            <v:group style="position:absolute;left:3682;top:2657;width:10;height:20" coordorigin="3682,2657" coordsize="10,20">
              <v:shape style="position:absolute;left:3682;top:2657;width:10;height:20" coordorigin="3682,2657" coordsize="10,20" path="m3682,2676l3692,2676,3692,2657,3682,2657,3682,2676xe" filled="true" fillcolor="#000000" stroked="false">
                <v:path arrowok="t"/>
                <v:fill type="solid"/>
              </v:shape>
            </v:group>
            <v:group style="position:absolute;left:3682;top:2684;width:10;height:2" coordorigin="3682,2684" coordsize="10,2">
              <v:shape style="position:absolute;left:3682;top:2684;width:10;height:2" coordorigin="3682,2684" coordsize="10,0" path="m3682,2684l3692,2684e" filled="false" stroked="true" strokeweight=".72003pt" strokecolor="#000000">
                <v:path arrowok="t"/>
              </v:shape>
            </v:group>
            <v:group style="position:absolute;left:4707;top:2350;width:10;height:20" coordorigin="4707,2350" coordsize="10,20">
              <v:shape style="position:absolute;left:4707;top:2350;width:10;height:20" coordorigin="4707,2350" coordsize="10,20" path="m4707,2369l4717,2369,4717,2350,4707,2350,4707,2369xe" filled="true" fillcolor="#000000" stroked="false">
                <v:path arrowok="t"/>
                <v:fill type="solid"/>
              </v:shape>
            </v:group>
            <v:group style="position:absolute;left:4707;top:2369;width:10;height:20" coordorigin="4707,2369" coordsize="10,20">
              <v:shape style="position:absolute;left:4707;top:2369;width:10;height:20" coordorigin="4707,2369" coordsize="10,20" path="m4707,2388l4717,2388,4717,2369,4707,2369,4707,2388xe" filled="true" fillcolor="#000000" stroked="false">
                <v:path arrowok="t"/>
                <v:fill type="solid"/>
              </v:shape>
            </v:group>
            <v:group style="position:absolute;left:4707;top:2388;width:10;height:20" coordorigin="4707,2388" coordsize="10,20">
              <v:shape style="position:absolute;left:4707;top:2388;width:10;height:20" coordorigin="4707,2388" coordsize="10,20" path="m4707,2408l4717,2408,4717,2388,4707,2388,4707,2408xe" filled="true" fillcolor="#000000" stroked="false">
                <v:path arrowok="t"/>
                <v:fill type="solid"/>
              </v:shape>
            </v:group>
            <v:group style="position:absolute;left:4707;top:2408;width:10;height:20" coordorigin="4707,2408" coordsize="10,20">
              <v:shape style="position:absolute;left:4707;top:2408;width:10;height:20" coordorigin="4707,2408" coordsize="10,20" path="m4707,2427l4717,2427,4717,2408,4707,2408,4707,2427xe" filled="true" fillcolor="#000000" stroked="false">
                <v:path arrowok="t"/>
                <v:fill type="solid"/>
              </v:shape>
            </v:group>
            <v:group style="position:absolute;left:4707;top:2427;width:10;height:20" coordorigin="4707,2427" coordsize="10,20">
              <v:shape style="position:absolute;left:4707;top:2427;width:10;height:20" coordorigin="4707,2427" coordsize="10,20" path="m4707,2446l4717,2446,4717,2427,4707,2427,4707,2446xe" filled="true" fillcolor="#000000" stroked="false">
                <v:path arrowok="t"/>
                <v:fill type="solid"/>
              </v:shape>
            </v:group>
            <v:group style="position:absolute;left:4707;top:2446;width:10;height:20" coordorigin="4707,2446" coordsize="10,20">
              <v:shape style="position:absolute;left:4707;top:2446;width:10;height:20" coordorigin="4707,2446" coordsize="10,20" path="m4707,2465l4717,2465,4717,2446,4707,2446,4707,2465xe" filled="true" fillcolor="#000000" stroked="false">
                <v:path arrowok="t"/>
                <v:fill type="solid"/>
              </v:shape>
            </v:group>
            <v:group style="position:absolute;left:4707;top:2465;width:10;height:20" coordorigin="4707,2465" coordsize="10,20">
              <v:shape style="position:absolute;left:4707;top:2465;width:10;height:20" coordorigin="4707,2465" coordsize="10,20" path="m4707,2484l4717,2484,4717,2465,4707,2465,4707,2484xe" filled="true" fillcolor="#000000" stroked="false">
                <v:path arrowok="t"/>
                <v:fill type="solid"/>
              </v:shape>
            </v:group>
            <v:group style="position:absolute;left:4707;top:2484;width:10;height:20" coordorigin="4707,2484" coordsize="10,20">
              <v:shape style="position:absolute;left:4707;top:2484;width:10;height:20" coordorigin="4707,2484" coordsize="10,20" path="m4707,2504l4717,2504,4717,2484,4707,2484,4707,2504xe" filled="true" fillcolor="#000000" stroked="false">
                <v:path arrowok="t"/>
                <v:fill type="solid"/>
              </v:shape>
            </v:group>
            <v:group style="position:absolute;left:4707;top:2504;width:10;height:20" coordorigin="4707,2504" coordsize="10,20">
              <v:shape style="position:absolute;left:4707;top:2504;width:10;height:20" coordorigin="4707,2504" coordsize="10,20" path="m4707,2523l4717,2523,4717,2504,4707,2504,4707,2523xe" filled="true" fillcolor="#000000" stroked="false">
                <v:path arrowok="t"/>
                <v:fill type="solid"/>
              </v:shape>
            </v:group>
            <v:group style="position:absolute;left:4707;top:2523;width:10;height:20" coordorigin="4707,2523" coordsize="10,20">
              <v:shape style="position:absolute;left:4707;top:2523;width:10;height:20" coordorigin="4707,2523" coordsize="10,20" path="m4707,2542l4717,2542,4717,2523,4707,2523,4707,2542xe" filled="true" fillcolor="#000000" stroked="false">
                <v:path arrowok="t"/>
                <v:fill type="solid"/>
              </v:shape>
            </v:group>
            <v:group style="position:absolute;left:4707;top:2542;width:10;height:20" coordorigin="4707,2542" coordsize="10,20">
              <v:shape style="position:absolute;left:4707;top:2542;width:10;height:20" coordorigin="4707,2542" coordsize="10,20" path="m4707,2561l4717,2561,4717,2542,4707,2542,4707,2561xe" filled="true" fillcolor="#000000" stroked="false">
                <v:path arrowok="t"/>
                <v:fill type="solid"/>
              </v:shape>
            </v:group>
            <v:group style="position:absolute;left:4707;top:2561;width:10;height:20" coordorigin="4707,2561" coordsize="10,20">
              <v:shape style="position:absolute;left:4707;top:2561;width:10;height:20" coordorigin="4707,2561" coordsize="10,20" path="m4707,2580l4717,2580,4717,2561,4707,2561,4707,2580xe" filled="true" fillcolor="#000000" stroked="false">
                <v:path arrowok="t"/>
                <v:fill type="solid"/>
              </v:shape>
            </v:group>
            <v:group style="position:absolute;left:4707;top:2580;width:10;height:20" coordorigin="4707,2580" coordsize="10,20">
              <v:shape style="position:absolute;left:4707;top:2580;width:10;height:20" coordorigin="4707,2580" coordsize="10,20" path="m4707,2600l4717,2600,4717,2580,4707,2580,4707,2600xe" filled="true" fillcolor="#000000" stroked="false">
                <v:path arrowok="t"/>
                <v:fill type="solid"/>
              </v:shape>
            </v:group>
            <v:group style="position:absolute;left:4707;top:2600;width:10;height:20" coordorigin="4707,2600" coordsize="10,20">
              <v:shape style="position:absolute;left:4707;top:2600;width:10;height:20" coordorigin="4707,2600" coordsize="10,20" path="m4707,2619l4717,2619,4717,2600,4707,2600,4707,2619xe" filled="true" fillcolor="#000000" stroked="false">
                <v:path arrowok="t"/>
                <v:fill type="solid"/>
              </v:shape>
            </v:group>
            <v:group style="position:absolute;left:4707;top:2619;width:10;height:20" coordorigin="4707,2619" coordsize="10,20">
              <v:shape style="position:absolute;left:4707;top:2619;width:10;height:20" coordorigin="4707,2619" coordsize="10,20" path="m4707,2638l4717,2638,4717,2619,4707,2619,4707,2638xe" filled="true" fillcolor="#000000" stroked="false">
                <v:path arrowok="t"/>
                <v:fill type="solid"/>
              </v:shape>
            </v:group>
            <v:group style="position:absolute;left:4707;top:2638;width:10;height:20" coordorigin="4707,2638" coordsize="10,20">
              <v:shape style="position:absolute;left:4707;top:2638;width:10;height:20" coordorigin="4707,2638" coordsize="10,20" path="m4707,2657l4717,2657,4717,2638,4707,2638,4707,2657xe" filled="true" fillcolor="#000000" stroked="false">
                <v:path arrowok="t"/>
                <v:fill type="solid"/>
              </v:shape>
            </v:group>
            <v:group style="position:absolute;left:4707;top:2657;width:10;height:20" coordorigin="4707,2657" coordsize="10,20">
              <v:shape style="position:absolute;left:4707;top:2657;width:10;height:20" coordorigin="4707,2657" coordsize="10,20" path="m4707,2676l4717,2676,4717,2657,4707,2657,4707,2676xe" filled="true" fillcolor="#000000" stroked="false">
                <v:path arrowok="t"/>
                <v:fill type="solid"/>
              </v:shape>
            </v:group>
            <v:group style="position:absolute;left:4707;top:2684;width:10;height:2" coordorigin="4707,2684" coordsize="10,2">
              <v:shape style="position:absolute;left:4707;top:2684;width:10;height:2" coordorigin="4707,2684" coordsize="10,0" path="m4707,2684l4717,2684e" filled="false" stroked="true" strokeweight=".72003pt" strokecolor="#000000">
                <v:path arrowok="t"/>
              </v:shape>
            </v:group>
            <v:group style="position:absolute;left:5420;top:2350;width:10;height:20" coordorigin="5420,2350" coordsize="10,20">
              <v:shape style="position:absolute;left:5420;top:2350;width:10;height:20" coordorigin="5420,2350" coordsize="10,20" path="m5420,2369l5430,2369,5430,2350,5420,2350,5420,2369xe" filled="true" fillcolor="#000000" stroked="false">
                <v:path arrowok="t"/>
                <v:fill type="solid"/>
              </v:shape>
            </v:group>
            <v:group style="position:absolute;left:5420;top:2369;width:10;height:20" coordorigin="5420,2369" coordsize="10,20">
              <v:shape style="position:absolute;left:5420;top:2369;width:10;height:20" coordorigin="5420,2369" coordsize="10,20" path="m5420,2388l5430,2388,5430,2369,5420,2369,5420,2388xe" filled="true" fillcolor="#000000" stroked="false">
                <v:path arrowok="t"/>
                <v:fill type="solid"/>
              </v:shape>
            </v:group>
            <v:group style="position:absolute;left:5420;top:2388;width:10;height:20" coordorigin="5420,2388" coordsize="10,20">
              <v:shape style="position:absolute;left:5420;top:2388;width:10;height:20" coordorigin="5420,2388" coordsize="10,20" path="m5420,2408l5430,2408,5430,2388,5420,2388,5420,2408xe" filled="true" fillcolor="#000000" stroked="false">
                <v:path arrowok="t"/>
                <v:fill type="solid"/>
              </v:shape>
            </v:group>
            <v:group style="position:absolute;left:5420;top:2408;width:10;height:20" coordorigin="5420,2408" coordsize="10,20">
              <v:shape style="position:absolute;left:5420;top:2408;width:10;height:20" coordorigin="5420,2408" coordsize="10,20" path="m5420,2427l5430,2427,5430,2408,5420,2408,5420,2427xe" filled="true" fillcolor="#000000" stroked="false">
                <v:path arrowok="t"/>
                <v:fill type="solid"/>
              </v:shape>
            </v:group>
            <v:group style="position:absolute;left:5420;top:2427;width:10;height:20" coordorigin="5420,2427" coordsize="10,20">
              <v:shape style="position:absolute;left:5420;top:2427;width:10;height:20" coordorigin="5420,2427" coordsize="10,20" path="m5420,2446l5430,2446,5430,2427,5420,2427,5420,2446xe" filled="true" fillcolor="#000000" stroked="false">
                <v:path arrowok="t"/>
                <v:fill type="solid"/>
              </v:shape>
            </v:group>
            <v:group style="position:absolute;left:5420;top:2446;width:10;height:20" coordorigin="5420,2446" coordsize="10,20">
              <v:shape style="position:absolute;left:5420;top:2446;width:10;height:20" coordorigin="5420,2446" coordsize="10,20" path="m5420,2465l5430,2465,5430,2446,5420,2446,5420,2465xe" filled="true" fillcolor="#000000" stroked="false">
                <v:path arrowok="t"/>
                <v:fill type="solid"/>
              </v:shape>
            </v:group>
            <v:group style="position:absolute;left:5420;top:2465;width:10;height:20" coordorigin="5420,2465" coordsize="10,20">
              <v:shape style="position:absolute;left:5420;top:2465;width:10;height:20" coordorigin="5420,2465" coordsize="10,20" path="m5420,2484l5430,2484,5430,2465,5420,2465,5420,2484xe" filled="true" fillcolor="#000000" stroked="false">
                <v:path arrowok="t"/>
                <v:fill type="solid"/>
              </v:shape>
            </v:group>
            <v:group style="position:absolute;left:5420;top:2484;width:10;height:20" coordorigin="5420,2484" coordsize="10,20">
              <v:shape style="position:absolute;left:5420;top:2484;width:10;height:20" coordorigin="5420,2484" coordsize="10,20" path="m5420,2504l5430,2504,5430,2484,5420,2484,5420,2504xe" filled="true" fillcolor="#000000" stroked="false">
                <v:path arrowok="t"/>
                <v:fill type="solid"/>
              </v:shape>
            </v:group>
            <v:group style="position:absolute;left:5420;top:2504;width:10;height:20" coordorigin="5420,2504" coordsize="10,20">
              <v:shape style="position:absolute;left:5420;top:2504;width:10;height:20" coordorigin="5420,2504" coordsize="10,20" path="m5420,2523l5430,2523,5430,2504,5420,2504,5420,2523xe" filled="true" fillcolor="#000000" stroked="false">
                <v:path arrowok="t"/>
                <v:fill type="solid"/>
              </v:shape>
            </v:group>
            <v:group style="position:absolute;left:5420;top:2523;width:10;height:20" coordorigin="5420,2523" coordsize="10,20">
              <v:shape style="position:absolute;left:5420;top:2523;width:10;height:20" coordorigin="5420,2523" coordsize="10,20" path="m5420,2542l5430,2542,5430,2523,5420,2523,5420,2542xe" filled="true" fillcolor="#000000" stroked="false">
                <v:path arrowok="t"/>
                <v:fill type="solid"/>
              </v:shape>
            </v:group>
            <v:group style="position:absolute;left:5420;top:2542;width:10;height:20" coordorigin="5420,2542" coordsize="10,20">
              <v:shape style="position:absolute;left:5420;top:2542;width:10;height:20" coordorigin="5420,2542" coordsize="10,20" path="m5420,2561l5430,2561,5430,2542,5420,2542,5420,2561xe" filled="true" fillcolor="#000000" stroked="false">
                <v:path arrowok="t"/>
                <v:fill type="solid"/>
              </v:shape>
            </v:group>
            <v:group style="position:absolute;left:5420;top:2561;width:10;height:20" coordorigin="5420,2561" coordsize="10,20">
              <v:shape style="position:absolute;left:5420;top:2561;width:10;height:20" coordorigin="5420,2561" coordsize="10,20" path="m5420,2580l5430,2580,5430,2561,5420,2561,5420,2580xe" filled="true" fillcolor="#000000" stroked="false">
                <v:path arrowok="t"/>
                <v:fill type="solid"/>
              </v:shape>
            </v:group>
            <v:group style="position:absolute;left:5420;top:2580;width:10;height:20" coordorigin="5420,2580" coordsize="10,20">
              <v:shape style="position:absolute;left:5420;top:2580;width:10;height:20" coordorigin="5420,2580" coordsize="10,20" path="m5420,2600l5430,2600,5430,2580,5420,2580,5420,2600xe" filled="true" fillcolor="#000000" stroked="false">
                <v:path arrowok="t"/>
                <v:fill type="solid"/>
              </v:shape>
            </v:group>
            <v:group style="position:absolute;left:5420;top:2600;width:10;height:20" coordorigin="5420,2600" coordsize="10,20">
              <v:shape style="position:absolute;left:5420;top:2600;width:10;height:20" coordorigin="5420,2600" coordsize="10,20" path="m5420,2619l5430,2619,5430,2600,5420,2600,5420,2619xe" filled="true" fillcolor="#000000" stroked="false">
                <v:path arrowok="t"/>
                <v:fill type="solid"/>
              </v:shape>
            </v:group>
            <v:group style="position:absolute;left:5420;top:2619;width:10;height:20" coordorigin="5420,2619" coordsize="10,20">
              <v:shape style="position:absolute;left:5420;top:2619;width:10;height:20" coordorigin="5420,2619" coordsize="10,20" path="m5420,2638l5430,2638,5430,2619,5420,2619,5420,2638xe" filled="true" fillcolor="#000000" stroked="false">
                <v:path arrowok="t"/>
                <v:fill type="solid"/>
              </v:shape>
            </v:group>
            <v:group style="position:absolute;left:5420;top:2638;width:10;height:20" coordorigin="5420,2638" coordsize="10,20">
              <v:shape style="position:absolute;left:5420;top:2638;width:10;height:20" coordorigin="5420,2638" coordsize="10,20" path="m5420,2657l5430,2657,5430,2638,5420,2638,5420,2657xe" filled="true" fillcolor="#000000" stroked="false">
                <v:path arrowok="t"/>
                <v:fill type="solid"/>
              </v:shape>
            </v:group>
            <v:group style="position:absolute;left:5420;top:2657;width:10;height:20" coordorigin="5420,2657" coordsize="10,20">
              <v:shape style="position:absolute;left:5420;top:2657;width:10;height:20" coordorigin="5420,2657" coordsize="10,20" path="m5420,2676l5430,2676,5430,2657,5420,2657,5420,2676xe" filled="true" fillcolor="#000000" stroked="false">
                <v:path arrowok="t"/>
                <v:fill type="solid"/>
              </v:shape>
            </v:group>
            <v:group style="position:absolute;left:5420;top:2684;width:10;height:2" coordorigin="5420,2684" coordsize="10,2">
              <v:shape style="position:absolute;left:5420;top:2684;width:10;height:2" coordorigin="5420,2684" coordsize="10,0" path="m5420,2684l5430,2684e" filled="false" stroked="true" strokeweight=".72003pt" strokecolor="#000000">
                <v:path arrowok="t"/>
              </v:shape>
            </v:group>
            <v:group style="position:absolute;left:6579;top:2350;width:10;height:20" coordorigin="6579,2350" coordsize="10,20">
              <v:shape style="position:absolute;left:6579;top:2350;width:10;height:20" coordorigin="6579,2350" coordsize="10,20" path="m6579,2369l6589,2369,6589,2350,6579,2350,6579,2369xe" filled="true" fillcolor="#000000" stroked="false">
                <v:path arrowok="t"/>
                <v:fill type="solid"/>
              </v:shape>
            </v:group>
            <v:group style="position:absolute;left:6579;top:2369;width:10;height:20" coordorigin="6579,2369" coordsize="10,20">
              <v:shape style="position:absolute;left:6579;top:2369;width:10;height:20" coordorigin="6579,2369" coordsize="10,20" path="m6579,2388l6589,2388,6589,2369,6579,2369,6579,2388xe" filled="true" fillcolor="#000000" stroked="false">
                <v:path arrowok="t"/>
                <v:fill type="solid"/>
              </v:shape>
            </v:group>
            <v:group style="position:absolute;left:6579;top:2388;width:10;height:20" coordorigin="6579,2388" coordsize="10,20">
              <v:shape style="position:absolute;left:6579;top:2388;width:10;height:20" coordorigin="6579,2388" coordsize="10,20" path="m6579,2408l6589,2408,6589,2388,6579,2388,6579,2408xe" filled="true" fillcolor="#000000" stroked="false">
                <v:path arrowok="t"/>
                <v:fill type="solid"/>
              </v:shape>
            </v:group>
            <v:group style="position:absolute;left:6579;top:2408;width:10;height:20" coordorigin="6579,2408" coordsize="10,20">
              <v:shape style="position:absolute;left:6579;top:2408;width:10;height:20" coordorigin="6579,2408" coordsize="10,20" path="m6579,2427l6589,2427,6589,2408,6579,2408,6579,2427xe" filled="true" fillcolor="#000000" stroked="false">
                <v:path arrowok="t"/>
                <v:fill type="solid"/>
              </v:shape>
            </v:group>
            <v:group style="position:absolute;left:6579;top:2427;width:10;height:20" coordorigin="6579,2427" coordsize="10,20">
              <v:shape style="position:absolute;left:6579;top:2427;width:10;height:20" coordorigin="6579,2427" coordsize="10,20" path="m6579,2446l6589,2446,6589,2427,6579,2427,6579,2446xe" filled="true" fillcolor="#000000" stroked="false">
                <v:path arrowok="t"/>
                <v:fill type="solid"/>
              </v:shape>
            </v:group>
            <v:group style="position:absolute;left:6579;top:2446;width:10;height:20" coordorigin="6579,2446" coordsize="10,20">
              <v:shape style="position:absolute;left:6579;top:2446;width:10;height:20" coordorigin="6579,2446" coordsize="10,20" path="m6579,2465l6589,2465,6589,2446,6579,2446,6579,2465xe" filled="true" fillcolor="#000000" stroked="false">
                <v:path arrowok="t"/>
                <v:fill type="solid"/>
              </v:shape>
            </v:group>
            <v:group style="position:absolute;left:6579;top:2465;width:10;height:20" coordorigin="6579,2465" coordsize="10,20">
              <v:shape style="position:absolute;left:6579;top:2465;width:10;height:20" coordorigin="6579,2465" coordsize="10,20" path="m6579,2484l6589,2484,6589,2465,6579,2465,6579,2484xe" filled="true" fillcolor="#000000" stroked="false">
                <v:path arrowok="t"/>
                <v:fill type="solid"/>
              </v:shape>
            </v:group>
            <v:group style="position:absolute;left:6579;top:2484;width:10;height:20" coordorigin="6579,2484" coordsize="10,20">
              <v:shape style="position:absolute;left:6579;top:2484;width:10;height:20" coordorigin="6579,2484" coordsize="10,20" path="m6579,2504l6589,2504,6589,2484,6579,2484,6579,2504xe" filled="true" fillcolor="#000000" stroked="false">
                <v:path arrowok="t"/>
                <v:fill type="solid"/>
              </v:shape>
            </v:group>
            <v:group style="position:absolute;left:6579;top:2504;width:10;height:20" coordorigin="6579,2504" coordsize="10,20">
              <v:shape style="position:absolute;left:6579;top:2504;width:10;height:20" coordorigin="6579,2504" coordsize="10,20" path="m6579,2523l6589,2523,6589,2504,6579,2504,6579,2523xe" filled="true" fillcolor="#000000" stroked="false">
                <v:path arrowok="t"/>
                <v:fill type="solid"/>
              </v:shape>
            </v:group>
            <v:group style="position:absolute;left:6579;top:2523;width:10;height:20" coordorigin="6579,2523" coordsize="10,20">
              <v:shape style="position:absolute;left:6579;top:2523;width:10;height:20" coordorigin="6579,2523" coordsize="10,20" path="m6579,2542l6589,2542,6589,2523,6579,2523,6579,2542xe" filled="true" fillcolor="#000000" stroked="false">
                <v:path arrowok="t"/>
                <v:fill type="solid"/>
              </v:shape>
            </v:group>
            <v:group style="position:absolute;left:6579;top:2542;width:10;height:20" coordorigin="6579,2542" coordsize="10,20">
              <v:shape style="position:absolute;left:6579;top:2542;width:10;height:20" coordorigin="6579,2542" coordsize="10,20" path="m6579,2561l6589,2561,6589,2542,6579,2542,6579,2561xe" filled="true" fillcolor="#000000" stroked="false">
                <v:path arrowok="t"/>
                <v:fill type="solid"/>
              </v:shape>
            </v:group>
            <v:group style="position:absolute;left:6579;top:2561;width:10;height:20" coordorigin="6579,2561" coordsize="10,20">
              <v:shape style="position:absolute;left:6579;top:2561;width:10;height:20" coordorigin="6579,2561" coordsize="10,20" path="m6579,2580l6589,2580,6589,2561,6579,2561,6579,2580xe" filled="true" fillcolor="#000000" stroked="false">
                <v:path arrowok="t"/>
                <v:fill type="solid"/>
              </v:shape>
            </v:group>
            <v:group style="position:absolute;left:6579;top:2580;width:10;height:20" coordorigin="6579,2580" coordsize="10,20">
              <v:shape style="position:absolute;left:6579;top:2580;width:10;height:20" coordorigin="6579,2580" coordsize="10,20" path="m6579,2600l6589,2600,6589,2580,6579,2580,6579,2600xe" filled="true" fillcolor="#000000" stroked="false">
                <v:path arrowok="t"/>
                <v:fill type="solid"/>
              </v:shape>
            </v:group>
            <v:group style="position:absolute;left:6579;top:2600;width:10;height:20" coordorigin="6579,2600" coordsize="10,20">
              <v:shape style="position:absolute;left:6579;top:2600;width:10;height:20" coordorigin="6579,2600" coordsize="10,20" path="m6579,2619l6589,2619,6589,2600,6579,2600,6579,2619xe" filled="true" fillcolor="#000000" stroked="false">
                <v:path arrowok="t"/>
                <v:fill type="solid"/>
              </v:shape>
            </v:group>
            <v:group style="position:absolute;left:6579;top:2619;width:10;height:20" coordorigin="6579,2619" coordsize="10,20">
              <v:shape style="position:absolute;left:6579;top:2619;width:10;height:20" coordorigin="6579,2619" coordsize="10,20" path="m6579,2638l6589,2638,6589,2619,6579,2619,6579,2638xe" filled="true" fillcolor="#000000" stroked="false">
                <v:path arrowok="t"/>
                <v:fill type="solid"/>
              </v:shape>
            </v:group>
            <v:group style="position:absolute;left:6579;top:2638;width:10;height:20" coordorigin="6579,2638" coordsize="10,20">
              <v:shape style="position:absolute;left:6579;top:2638;width:10;height:20" coordorigin="6579,2638" coordsize="10,20" path="m6579,2657l6589,2657,6589,2638,6579,2638,6579,2657xe" filled="true" fillcolor="#000000" stroked="false">
                <v:path arrowok="t"/>
                <v:fill type="solid"/>
              </v:shape>
            </v:group>
            <v:group style="position:absolute;left:6579;top:2657;width:10;height:20" coordorigin="6579,2657" coordsize="10,20">
              <v:shape style="position:absolute;left:6579;top:2657;width:10;height:20" coordorigin="6579,2657" coordsize="10,20" path="m6579,2676l6589,2676,6589,2657,6579,2657,6579,2676xe" filled="true" fillcolor="#000000" stroked="false">
                <v:path arrowok="t"/>
                <v:fill type="solid"/>
              </v:shape>
            </v:group>
            <v:group style="position:absolute;left:6579;top:2684;width:10;height:2" coordorigin="6579,2684" coordsize="10,2">
              <v:shape style="position:absolute;left:6579;top:2684;width:10;height:2" coordorigin="6579,2684" coordsize="10,0" path="m6579,2684l6589,2684e" filled="false" stroked="true" strokeweight=".72003pt" strokecolor="#000000">
                <v:path arrowok="t"/>
              </v:shape>
            </v:group>
            <v:group style="position:absolute;left:7293;top:2350;width:10;height:20" coordorigin="7293,2350" coordsize="10,20">
              <v:shape style="position:absolute;left:7293;top:2350;width:10;height:20" coordorigin="7293,2350" coordsize="10,20" path="m7293,2369l7302,2369,7302,2350,7293,2350,7293,2369xe" filled="true" fillcolor="#000000" stroked="false">
                <v:path arrowok="t"/>
                <v:fill type="solid"/>
              </v:shape>
            </v:group>
            <v:group style="position:absolute;left:7293;top:2369;width:10;height:20" coordorigin="7293,2369" coordsize="10,20">
              <v:shape style="position:absolute;left:7293;top:2369;width:10;height:20" coordorigin="7293,2369" coordsize="10,20" path="m7293,2388l7302,2388,7302,2369,7293,2369,7293,2388xe" filled="true" fillcolor="#000000" stroked="false">
                <v:path arrowok="t"/>
                <v:fill type="solid"/>
              </v:shape>
            </v:group>
            <v:group style="position:absolute;left:7293;top:2388;width:10;height:20" coordorigin="7293,2388" coordsize="10,20">
              <v:shape style="position:absolute;left:7293;top:2388;width:10;height:20" coordorigin="7293,2388" coordsize="10,20" path="m7293,2408l7302,2408,7302,2388,7293,2388,7293,2408xe" filled="true" fillcolor="#000000" stroked="false">
                <v:path arrowok="t"/>
                <v:fill type="solid"/>
              </v:shape>
            </v:group>
            <v:group style="position:absolute;left:7293;top:2408;width:10;height:20" coordorigin="7293,2408" coordsize="10,20">
              <v:shape style="position:absolute;left:7293;top:2408;width:10;height:20" coordorigin="7293,2408" coordsize="10,20" path="m7293,2427l7302,2427,7302,2408,7293,2408,7293,2427xe" filled="true" fillcolor="#000000" stroked="false">
                <v:path arrowok="t"/>
                <v:fill type="solid"/>
              </v:shape>
            </v:group>
            <v:group style="position:absolute;left:7293;top:2427;width:10;height:20" coordorigin="7293,2427" coordsize="10,20">
              <v:shape style="position:absolute;left:7293;top:2427;width:10;height:20" coordorigin="7293,2427" coordsize="10,20" path="m7293,2446l7302,2446,7302,2427,7293,2427,7293,2446xe" filled="true" fillcolor="#000000" stroked="false">
                <v:path arrowok="t"/>
                <v:fill type="solid"/>
              </v:shape>
            </v:group>
            <v:group style="position:absolute;left:7293;top:2446;width:10;height:20" coordorigin="7293,2446" coordsize="10,20">
              <v:shape style="position:absolute;left:7293;top:2446;width:10;height:20" coordorigin="7293,2446" coordsize="10,20" path="m7293,2465l7302,2465,7302,2446,7293,2446,7293,2465xe" filled="true" fillcolor="#000000" stroked="false">
                <v:path arrowok="t"/>
                <v:fill type="solid"/>
              </v:shape>
            </v:group>
            <v:group style="position:absolute;left:7293;top:2465;width:10;height:20" coordorigin="7293,2465" coordsize="10,20">
              <v:shape style="position:absolute;left:7293;top:2465;width:10;height:20" coordorigin="7293,2465" coordsize="10,20" path="m7293,2484l7302,2484,7302,2465,7293,2465,7293,2484xe" filled="true" fillcolor="#000000" stroked="false">
                <v:path arrowok="t"/>
                <v:fill type="solid"/>
              </v:shape>
            </v:group>
            <v:group style="position:absolute;left:7293;top:2484;width:10;height:20" coordorigin="7293,2484" coordsize="10,20">
              <v:shape style="position:absolute;left:7293;top:2484;width:10;height:20" coordorigin="7293,2484" coordsize="10,20" path="m7293,2504l7302,2504,7302,2484,7293,2484,7293,2504xe" filled="true" fillcolor="#000000" stroked="false">
                <v:path arrowok="t"/>
                <v:fill type="solid"/>
              </v:shape>
            </v:group>
            <v:group style="position:absolute;left:7293;top:2504;width:10;height:20" coordorigin="7293,2504" coordsize="10,20">
              <v:shape style="position:absolute;left:7293;top:2504;width:10;height:20" coordorigin="7293,2504" coordsize="10,20" path="m7293,2523l7302,2523,7302,2504,7293,2504,7293,2523xe" filled="true" fillcolor="#000000" stroked="false">
                <v:path arrowok="t"/>
                <v:fill type="solid"/>
              </v:shape>
            </v:group>
            <v:group style="position:absolute;left:7293;top:2523;width:10;height:20" coordorigin="7293,2523" coordsize="10,20">
              <v:shape style="position:absolute;left:7293;top:2523;width:10;height:20" coordorigin="7293,2523" coordsize="10,20" path="m7293,2542l7302,2542,7302,2523,7293,2523,7293,2542xe" filled="true" fillcolor="#000000" stroked="false">
                <v:path arrowok="t"/>
                <v:fill type="solid"/>
              </v:shape>
            </v:group>
            <v:group style="position:absolute;left:7293;top:2542;width:10;height:20" coordorigin="7293,2542" coordsize="10,20">
              <v:shape style="position:absolute;left:7293;top:2542;width:10;height:20" coordorigin="7293,2542" coordsize="10,20" path="m7293,2561l7302,2561,7302,2542,7293,2542,7293,2561xe" filled="true" fillcolor="#000000" stroked="false">
                <v:path arrowok="t"/>
                <v:fill type="solid"/>
              </v:shape>
            </v:group>
            <v:group style="position:absolute;left:7293;top:2561;width:10;height:20" coordorigin="7293,2561" coordsize="10,20">
              <v:shape style="position:absolute;left:7293;top:2561;width:10;height:20" coordorigin="7293,2561" coordsize="10,20" path="m7293,2580l7302,2580,7302,2561,7293,2561,7293,2580xe" filled="true" fillcolor="#000000" stroked="false">
                <v:path arrowok="t"/>
                <v:fill type="solid"/>
              </v:shape>
            </v:group>
            <v:group style="position:absolute;left:7293;top:2580;width:10;height:20" coordorigin="7293,2580" coordsize="10,20">
              <v:shape style="position:absolute;left:7293;top:2580;width:10;height:20" coordorigin="7293,2580" coordsize="10,20" path="m7293,2600l7302,2600,7302,2580,7293,2580,7293,2600xe" filled="true" fillcolor="#000000" stroked="false">
                <v:path arrowok="t"/>
                <v:fill type="solid"/>
              </v:shape>
            </v:group>
            <v:group style="position:absolute;left:7293;top:2600;width:10;height:20" coordorigin="7293,2600" coordsize="10,20">
              <v:shape style="position:absolute;left:7293;top:2600;width:10;height:20" coordorigin="7293,2600" coordsize="10,20" path="m7293,2619l7302,2619,7302,2600,7293,2600,7293,2619xe" filled="true" fillcolor="#000000" stroked="false">
                <v:path arrowok="t"/>
                <v:fill type="solid"/>
              </v:shape>
            </v:group>
            <v:group style="position:absolute;left:7293;top:2619;width:10;height:20" coordorigin="7293,2619" coordsize="10,20">
              <v:shape style="position:absolute;left:7293;top:2619;width:10;height:20" coordorigin="7293,2619" coordsize="10,20" path="m7293,2638l7302,2638,7302,2619,7293,2619,7293,2638xe" filled="true" fillcolor="#000000" stroked="false">
                <v:path arrowok="t"/>
                <v:fill type="solid"/>
              </v:shape>
            </v:group>
            <v:group style="position:absolute;left:7293;top:2638;width:10;height:20" coordorigin="7293,2638" coordsize="10,20">
              <v:shape style="position:absolute;left:7293;top:2638;width:10;height:20" coordorigin="7293,2638" coordsize="10,20" path="m7293,2657l7302,2657,7302,2638,7293,2638,7293,2657xe" filled="true" fillcolor="#000000" stroked="false">
                <v:path arrowok="t"/>
                <v:fill type="solid"/>
              </v:shape>
            </v:group>
            <v:group style="position:absolute;left:7293;top:2657;width:10;height:20" coordorigin="7293,2657" coordsize="10,20">
              <v:shape style="position:absolute;left:7293;top:2657;width:10;height:20" coordorigin="7293,2657" coordsize="10,20" path="m7293,2676l7302,2676,7302,2657,7293,2657,7293,2676xe" filled="true" fillcolor="#000000" stroked="false">
                <v:path arrowok="t"/>
                <v:fill type="solid"/>
              </v:shape>
            </v:group>
            <v:group style="position:absolute;left:7293;top:2684;width:10;height:2" coordorigin="7293,2684" coordsize="10,2">
              <v:shape style="position:absolute;left:7293;top:2684;width:10;height:2" coordorigin="7293,2684" coordsize="10,0" path="m7293,2684l7302,2684e" filled="false" stroked="true" strokeweight=".72003pt" strokecolor="#000000">
                <v:path arrowok="t"/>
              </v:shape>
            </v:group>
            <v:group style="position:absolute;left:8318;top:2350;width:10;height:20" coordorigin="8318,2350" coordsize="10,20">
              <v:shape style="position:absolute;left:8318;top:2350;width:10;height:20" coordorigin="8318,2350" coordsize="10,20" path="m8318,2369l8327,2369,8327,2350,8318,2350,8318,2369xe" filled="true" fillcolor="#000000" stroked="false">
                <v:path arrowok="t"/>
                <v:fill type="solid"/>
              </v:shape>
            </v:group>
            <v:group style="position:absolute;left:8318;top:2369;width:10;height:20" coordorigin="8318,2369" coordsize="10,20">
              <v:shape style="position:absolute;left:8318;top:2369;width:10;height:20" coordorigin="8318,2369" coordsize="10,20" path="m8318,2388l8327,2388,8327,2369,8318,2369,8318,2388xe" filled="true" fillcolor="#000000" stroked="false">
                <v:path arrowok="t"/>
                <v:fill type="solid"/>
              </v:shape>
            </v:group>
            <v:group style="position:absolute;left:8318;top:2388;width:10;height:20" coordorigin="8318,2388" coordsize="10,20">
              <v:shape style="position:absolute;left:8318;top:2388;width:10;height:20" coordorigin="8318,2388" coordsize="10,20" path="m8318,2408l8327,2408,8327,2388,8318,2388,8318,2408xe" filled="true" fillcolor="#000000" stroked="false">
                <v:path arrowok="t"/>
                <v:fill type="solid"/>
              </v:shape>
            </v:group>
            <v:group style="position:absolute;left:8318;top:2408;width:10;height:20" coordorigin="8318,2408" coordsize="10,20">
              <v:shape style="position:absolute;left:8318;top:2408;width:10;height:20" coordorigin="8318,2408" coordsize="10,20" path="m8318,2427l8327,2427,8327,2408,8318,2408,8318,2427xe" filled="true" fillcolor="#000000" stroked="false">
                <v:path arrowok="t"/>
                <v:fill type="solid"/>
              </v:shape>
            </v:group>
            <v:group style="position:absolute;left:8318;top:2427;width:10;height:20" coordorigin="8318,2427" coordsize="10,20">
              <v:shape style="position:absolute;left:8318;top:2427;width:10;height:20" coordorigin="8318,2427" coordsize="10,20" path="m8318,2446l8327,2446,8327,2427,8318,2427,8318,2446xe" filled="true" fillcolor="#000000" stroked="false">
                <v:path arrowok="t"/>
                <v:fill type="solid"/>
              </v:shape>
            </v:group>
            <v:group style="position:absolute;left:8318;top:2446;width:10;height:20" coordorigin="8318,2446" coordsize="10,20">
              <v:shape style="position:absolute;left:8318;top:2446;width:10;height:20" coordorigin="8318,2446" coordsize="10,20" path="m8318,2465l8327,2465,8327,2446,8318,2446,8318,2465xe" filled="true" fillcolor="#000000" stroked="false">
                <v:path arrowok="t"/>
                <v:fill type="solid"/>
              </v:shape>
            </v:group>
            <v:group style="position:absolute;left:8318;top:2465;width:10;height:20" coordorigin="8318,2465" coordsize="10,20">
              <v:shape style="position:absolute;left:8318;top:2465;width:10;height:20" coordorigin="8318,2465" coordsize="10,20" path="m8318,2484l8327,2484,8327,2465,8318,2465,8318,2484xe" filled="true" fillcolor="#000000" stroked="false">
                <v:path arrowok="t"/>
                <v:fill type="solid"/>
              </v:shape>
            </v:group>
            <v:group style="position:absolute;left:8318;top:2484;width:10;height:20" coordorigin="8318,2484" coordsize="10,20">
              <v:shape style="position:absolute;left:8318;top:2484;width:10;height:20" coordorigin="8318,2484" coordsize="10,20" path="m8318,2504l8327,2504,8327,2484,8318,2484,8318,2504xe" filled="true" fillcolor="#000000" stroked="false">
                <v:path arrowok="t"/>
                <v:fill type="solid"/>
              </v:shape>
            </v:group>
            <v:group style="position:absolute;left:8318;top:2504;width:10;height:20" coordorigin="8318,2504" coordsize="10,20">
              <v:shape style="position:absolute;left:8318;top:2504;width:10;height:20" coordorigin="8318,2504" coordsize="10,20" path="m8318,2523l8327,2523,8327,2504,8318,2504,8318,2523xe" filled="true" fillcolor="#000000" stroked="false">
                <v:path arrowok="t"/>
                <v:fill type="solid"/>
              </v:shape>
            </v:group>
            <v:group style="position:absolute;left:8318;top:2523;width:10;height:20" coordorigin="8318,2523" coordsize="10,20">
              <v:shape style="position:absolute;left:8318;top:2523;width:10;height:20" coordorigin="8318,2523" coordsize="10,20" path="m8318,2542l8327,2542,8327,2523,8318,2523,8318,2542xe" filled="true" fillcolor="#000000" stroked="false">
                <v:path arrowok="t"/>
                <v:fill type="solid"/>
              </v:shape>
            </v:group>
            <v:group style="position:absolute;left:8318;top:2542;width:10;height:20" coordorigin="8318,2542" coordsize="10,20">
              <v:shape style="position:absolute;left:8318;top:2542;width:10;height:20" coordorigin="8318,2542" coordsize="10,20" path="m8318,2561l8327,2561,8327,2542,8318,2542,8318,2561xe" filled="true" fillcolor="#000000" stroked="false">
                <v:path arrowok="t"/>
                <v:fill type="solid"/>
              </v:shape>
            </v:group>
            <v:group style="position:absolute;left:8318;top:2561;width:10;height:20" coordorigin="8318,2561" coordsize="10,20">
              <v:shape style="position:absolute;left:8318;top:2561;width:10;height:20" coordorigin="8318,2561" coordsize="10,20" path="m8318,2580l8327,2580,8327,2561,8318,2561,8318,2580xe" filled="true" fillcolor="#000000" stroked="false">
                <v:path arrowok="t"/>
                <v:fill type="solid"/>
              </v:shape>
            </v:group>
            <v:group style="position:absolute;left:8318;top:2580;width:10;height:20" coordorigin="8318,2580" coordsize="10,20">
              <v:shape style="position:absolute;left:8318;top:2580;width:10;height:20" coordorigin="8318,2580" coordsize="10,20" path="m8318,2600l8327,2600,8327,2580,8318,2580,8318,2600xe" filled="true" fillcolor="#000000" stroked="false">
                <v:path arrowok="t"/>
                <v:fill type="solid"/>
              </v:shape>
            </v:group>
            <v:group style="position:absolute;left:8318;top:2600;width:10;height:20" coordorigin="8318,2600" coordsize="10,20">
              <v:shape style="position:absolute;left:8318;top:2600;width:10;height:20" coordorigin="8318,2600" coordsize="10,20" path="m8318,2619l8327,2619,8327,2600,8318,2600,8318,2619xe" filled="true" fillcolor="#000000" stroked="false">
                <v:path arrowok="t"/>
                <v:fill type="solid"/>
              </v:shape>
            </v:group>
            <v:group style="position:absolute;left:8318;top:2619;width:10;height:20" coordorigin="8318,2619" coordsize="10,20">
              <v:shape style="position:absolute;left:8318;top:2619;width:10;height:20" coordorigin="8318,2619" coordsize="10,20" path="m8318,2638l8327,2638,8327,2619,8318,2619,8318,2638xe" filled="true" fillcolor="#000000" stroked="false">
                <v:path arrowok="t"/>
                <v:fill type="solid"/>
              </v:shape>
            </v:group>
            <v:group style="position:absolute;left:8318;top:2638;width:10;height:20" coordorigin="8318,2638" coordsize="10,20">
              <v:shape style="position:absolute;left:8318;top:2638;width:10;height:20" coordorigin="8318,2638" coordsize="10,20" path="m8318,2657l8327,2657,8327,2638,8318,2638,8318,2657xe" filled="true" fillcolor="#000000" stroked="false">
                <v:path arrowok="t"/>
                <v:fill type="solid"/>
              </v:shape>
            </v:group>
            <v:group style="position:absolute;left:8318;top:2657;width:10;height:20" coordorigin="8318,2657" coordsize="10,20">
              <v:shape style="position:absolute;left:8318;top:2657;width:10;height:20" coordorigin="8318,2657" coordsize="10,20" path="m8318,2676l8327,2676,8327,2657,8318,2657,8318,2676xe" filled="true" fillcolor="#000000" stroked="false">
                <v:path arrowok="t"/>
                <v:fill type="solid"/>
              </v:shape>
            </v:group>
            <v:group style="position:absolute;left:8318;top:2684;width:10;height:2" coordorigin="8318,2684" coordsize="10,2">
              <v:shape style="position:absolute;left:8318;top:2684;width:10;height:2" coordorigin="8318,2684" coordsize="10,0" path="m8318,2684l8327,2684e" filled="false" stroked="true" strokeweight=".72003pt" strokecolor="#000000">
                <v:path arrowok="t"/>
              </v:shape>
              <v:shape style="position:absolute;left:29;top:2600;width:1754;height:101" type="#_x0000_t75" stroked="false">
                <v:imagedata r:id="rId513" o:title=""/>
              </v:shape>
              <v:shape style="position:absolute;left:1759;top:2691;width:1213;height:10" type="#_x0000_t75" stroked="false">
                <v:imagedata r:id="rId514" o:title=""/>
              </v:shape>
              <v:shape style="position:absolute;left:2967;top:2691;width:715;height:10" type="#_x0000_t75" stroked="false">
                <v:imagedata r:id="rId405" o:title=""/>
              </v:shape>
              <v:shape style="position:absolute;left:3677;top:2691;width:1743;height:10" type="#_x0000_t75" stroked="false">
                <v:imagedata r:id="rId515" o:title=""/>
              </v:shape>
              <v:shape style="position:absolute;left:5415;top:2691;width:1877;height:10" type="#_x0000_t75" stroked="false">
                <v:imagedata r:id="rId516" o:title=""/>
              </v:shape>
              <v:shape style="position:absolute;left:7288;top:2691;width:1030;height:10" type="#_x0000_t75" stroked="false">
                <v:imagedata r:id="rId517" o:title=""/>
              </v:shape>
              <v:shape style="position:absolute;left:8313;top:2691;width:720;height:10" type="#_x0000_t75" stroked="false">
                <v:imagedata r:id="rId417" o:title=""/>
              </v:shape>
            </v:group>
            <v:group style="position:absolute;left:1764;top:2700;width:10;height:20" coordorigin="1764,2700" coordsize="10,20">
              <v:shape style="position:absolute;left:1764;top:2700;width:10;height:20" coordorigin="1764,2700" coordsize="10,20" path="m1764,2720l1774,2720,1774,2700,1764,2700,1764,2720xe" filled="true" fillcolor="#000000" stroked="false">
                <v:path arrowok="t"/>
                <v:fill type="solid"/>
              </v:shape>
            </v:group>
            <v:group style="position:absolute;left:1764;top:2720;width:10;height:20" coordorigin="1764,2720" coordsize="10,20">
              <v:shape style="position:absolute;left:1764;top:2720;width:10;height:20" coordorigin="1764,2720" coordsize="10,20" path="m1764,2739l1774,2739,1774,2720,1764,2720,1764,2739xe" filled="true" fillcolor="#000000" stroked="false">
                <v:path arrowok="t"/>
                <v:fill type="solid"/>
              </v:shape>
            </v:group>
            <v:group style="position:absolute;left:1764;top:2739;width:10;height:20" coordorigin="1764,2739" coordsize="10,20">
              <v:shape style="position:absolute;left:1764;top:2739;width:10;height:20" coordorigin="1764,2739" coordsize="10,20" path="m1764,2758l1774,2758,1774,2739,1764,2739,1764,2758xe" filled="true" fillcolor="#000000" stroked="false">
                <v:path arrowok="t"/>
                <v:fill type="solid"/>
              </v:shape>
            </v:group>
            <v:group style="position:absolute;left:1764;top:2758;width:10;height:20" coordorigin="1764,2758" coordsize="10,20">
              <v:shape style="position:absolute;left:1764;top:2758;width:10;height:20" coordorigin="1764,2758" coordsize="10,20" path="m1764,2777l1774,2777,1774,2758,1764,2758,1764,2777xe" filled="true" fillcolor="#000000" stroked="false">
                <v:path arrowok="t"/>
                <v:fill type="solid"/>
              </v:shape>
            </v:group>
            <v:group style="position:absolute;left:1764;top:2777;width:10;height:20" coordorigin="1764,2777" coordsize="10,20">
              <v:shape style="position:absolute;left:1764;top:2777;width:10;height:20" coordorigin="1764,2777" coordsize="10,20" path="m1764,2796l1774,2796,1774,2777,1764,2777,1764,2796xe" filled="true" fillcolor="#000000" stroked="false">
                <v:path arrowok="t"/>
                <v:fill type="solid"/>
              </v:shape>
            </v:group>
            <v:group style="position:absolute;left:1764;top:2796;width:10;height:20" coordorigin="1764,2796" coordsize="10,20">
              <v:shape style="position:absolute;left:1764;top:2796;width:10;height:20" coordorigin="1764,2796" coordsize="10,20" path="m1764,2816l1774,2816,1774,2796,1764,2796,1764,2816xe" filled="true" fillcolor="#000000" stroked="false">
                <v:path arrowok="t"/>
                <v:fill type="solid"/>
              </v:shape>
            </v:group>
            <v:group style="position:absolute;left:1764;top:2816;width:10;height:20" coordorigin="1764,2816" coordsize="10,20">
              <v:shape style="position:absolute;left:1764;top:2816;width:10;height:20" coordorigin="1764,2816" coordsize="10,20" path="m1764,2835l1774,2835,1774,2816,1764,2816,1764,2835xe" filled="true" fillcolor="#000000" stroked="false">
                <v:path arrowok="t"/>
                <v:fill type="solid"/>
              </v:shape>
            </v:group>
            <v:group style="position:absolute;left:1764;top:2835;width:10;height:20" coordorigin="1764,2835" coordsize="10,20">
              <v:shape style="position:absolute;left:1764;top:2835;width:10;height:20" coordorigin="1764,2835" coordsize="10,20" path="m1764,2854l1774,2854,1774,2835,1764,2835,1764,2854xe" filled="true" fillcolor="#000000" stroked="false">
                <v:path arrowok="t"/>
                <v:fill type="solid"/>
              </v:shape>
            </v:group>
            <v:group style="position:absolute;left:1764;top:2854;width:10;height:20" coordorigin="1764,2854" coordsize="10,20">
              <v:shape style="position:absolute;left:1764;top:2854;width:10;height:20" coordorigin="1764,2854" coordsize="10,20" path="m1764,2873l1774,2873,1774,2854,1764,2854,1764,2873xe" filled="true" fillcolor="#000000" stroked="false">
                <v:path arrowok="t"/>
                <v:fill type="solid"/>
              </v:shape>
            </v:group>
            <v:group style="position:absolute;left:1764;top:2873;width:10;height:20" coordorigin="1764,2873" coordsize="10,20">
              <v:shape style="position:absolute;left:1764;top:2873;width:10;height:20" coordorigin="1764,2873" coordsize="10,20" path="m1764,2892l1774,2892,1774,2873,1764,2873,1764,2892xe" filled="true" fillcolor="#000000" stroked="false">
                <v:path arrowok="t"/>
                <v:fill type="solid"/>
              </v:shape>
            </v:group>
            <v:group style="position:absolute;left:1764;top:2892;width:10;height:20" coordorigin="1764,2892" coordsize="10,20">
              <v:shape style="position:absolute;left:1764;top:2892;width:10;height:20" coordorigin="1764,2892" coordsize="10,20" path="m1764,2912l1774,2912,1774,2892,1764,2892,1764,2912xe" filled="true" fillcolor="#000000" stroked="false">
                <v:path arrowok="t"/>
                <v:fill type="solid"/>
              </v:shape>
            </v:group>
            <v:group style="position:absolute;left:1764;top:2912;width:10;height:20" coordorigin="1764,2912" coordsize="10,20">
              <v:shape style="position:absolute;left:1764;top:2912;width:10;height:20" coordorigin="1764,2912" coordsize="10,20" path="m1764,2931l1774,2931,1774,2912,1764,2912,1764,2931xe" filled="true" fillcolor="#000000" stroked="false">
                <v:path arrowok="t"/>
                <v:fill type="solid"/>
              </v:shape>
            </v:group>
            <v:group style="position:absolute;left:1764;top:2931;width:10;height:20" coordorigin="1764,2931" coordsize="10,20">
              <v:shape style="position:absolute;left:1764;top:2931;width:10;height:20" coordorigin="1764,2931" coordsize="10,20" path="m1764,2950l1774,2950,1774,2931,1764,2931,1764,2950xe" filled="true" fillcolor="#000000" stroked="false">
                <v:path arrowok="t"/>
                <v:fill type="solid"/>
              </v:shape>
            </v:group>
            <v:group style="position:absolute;left:2972;top:2700;width:10;height:20" coordorigin="2972,2700" coordsize="10,20">
              <v:shape style="position:absolute;left:2972;top:2700;width:10;height:20" coordorigin="2972,2700" coordsize="10,20" path="m2972,2720l2981,2720,2981,2700,2972,2700,2972,2720xe" filled="true" fillcolor="#000000" stroked="false">
                <v:path arrowok="t"/>
                <v:fill type="solid"/>
              </v:shape>
            </v:group>
            <v:group style="position:absolute;left:2972;top:2720;width:10;height:20" coordorigin="2972,2720" coordsize="10,20">
              <v:shape style="position:absolute;left:2972;top:2720;width:10;height:20" coordorigin="2972,2720" coordsize="10,20" path="m2972,2739l2981,2739,2981,2720,2972,2720,2972,2739xe" filled="true" fillcolor="#000000" stroked="false">
                <v:path arrowok="t"/>
                <v:fill type="solid"/>
              </v:shape>
            </v:group>
            <v:group style="position:absolute;left:2972;top:2739;width:10;height:20" coordorigin="2972,2739" coordsize="10,20">
              <v:shape style="position:absolute;left:2972;top:2739;width:10;height:20" coordorigin="2972,2739" coordsize="10,20" path="m2972,2758l2981,2758,2981,2739,2972,2739,2972,2758xe" filled="true" fillcolor="#000000" stroked="false">
                <v:path arrowok="t"/>
                <v:fill type="solid"/>
              </v:shape>
            </v:group>
            <v:group style="position:absolute;left:2972;top:2758;width:10;height:20" coordorigin="2972,2758" coordsize="10,20">
              <v:shape style="position:absolute;left:2972;top:2758;width:10;height:20" coordorigin="2972,2758" coordsize="10,20" path="m2972,2777l2981,2777,2981,2758,2972,2758,2972,2777xe" filled="true" fillcolor="#000000" stroked="false">
                <v:path arrowok="t"/>
                <v:fill type="solid"/>
              </v:shape>
            </v:group>
            <v:group style="position:absolute;left:2972;top:2777;width:10;height:20" coordorigin="2972,2777" coordsize="10,20">
              <v:shape style="position:absolute;left:2972;top:2777;width:10;height:20" coordorigin="2972,2777" coordsize="10,20" path="m2972,2796l2981,2796,2981,2777,2972,2777,2972,2796xe" filled="true" fillcolor="#000000" stroked="false">
                <v:path arrowok="t"/>
                <v:fill type="solid"/>
              </v:shape>
            </v:group>
            <v:group style="position:absolute;left:2972;top:2796;width:10;height:20" coordorigin="2972,2796" coordsize="10,20">
              <v:shape style="position:absolute;left:2972;top:2796;width:10;height:20" coordorigin="2972,2796" coordsize="10,20" path="m2972,2816l2981,2816,2981,2796,2972,2796,2972,2816xe" filled="true" fillcolor="#000000" stroked="false">
                <v:path arrowok="t"/>
                <v:fill type="solid"/>
              </v:shape>
            </v:group>
            <v:group style="position:absolute;left:2972;top:2816;width:10;height:20" coordorigin="2972,2816" coordsize="10,20">
              <v:shape style="position:absolute;left:2972;top:2816;width:10;height:20" coordorigin="2972,2816" coordsize="10,20" path="m2972,2835l2981,2835,2981,2816,2972,2816,2972,2835xe" filled="true" fillcolor="#000000" stroked="false">
                <v:path arrowok="t"/>
                <v:fill type="solid"/>
              </v:shape>
            </v:group>
            <v:group style="position:absolute;left:2972;top:2835;width:10;height:20" coordorigin="2972,2835" coordsize="10,20">
              <v:shape style="position:absolute;left:2972;top:2835;width:10;height:20" coordorigin="2972,2835" coordsize="10,20" path="m2972,2854l2981,2854,2981,2835,2972,2835,2972,2854xe" filled="true" fillcolor="#000000" stroked="false">
                <v:path arrowok="t"/>
                <v:fill type="solid"/>
              </v:shape>
            </v:group>
            <v:group style="position:absolute;left:2972;top:2854;width:10;height:20" coordorigin="2972,2854" coordsize="10,20">
              <v:shape style="position:absolute;left:2972;top:2854;width:10;height:20" coordorigin="2972,2854" coordsize="10,20" path="m2972,2873l2981,2873,2981,2854,2972,2854,2972,2873xe" filled="true" fillcolor="#000000" stroked="false">
                <v:path arrowok="t"/>
                <v:fill type="solid"/>
              </v:shape>
            </v:group>
            <v:group style="position:absolute;left:2972;top:2873;width:10;height:20" coordorigin="2972,2873" coordsize="10,20">
              <v:shape style="position:absolute;left:2972;top:2873;width:10;height:20" coordorigin="2972,2873" coordsize="10,20" path="m2972,2892l2981,2892,2981,2873,2972,2873,2972,2892xe" filled="true" fillcolor="#000000" stroked="false">
                <v:path arrowok="t"/>
                <v:fill type="solid"/>
              </v:shape>
            </v:group>
            <v:group style="position:absolute;left:2972;top:2892;width:10;height:20" coordorigin="2972,2892" coordsize="10,20">
              <v:shape style="position:absolute;left:2972;top:2892;width:10;height:20" coordorigin="2972,2892" coordsize="10,20" path="m2972,2912l2981,2912,2981,2892,2972,2892,2972,2912xe" filled="true" fillcolor="#000000" stroked="false">
                <v:path arrowok="t"/>
                <v:fill type="solid"/>
              </v:shape>
            </v:group>
            <v:group style="position:absolute;left:2972;top:2912;width:10;height:20" coordorigin="2972,2912" coordsize="10,20">
              <v:shape style="position:absolute;left:2972;top:2912;width:10;height:20" coordorigin="2972,2912" coordsize="10,20" path="m2972,2931l2981,2931,2981,2912,2972,2912,2972,2931xe" filled="true" fillcolor="#000000" stroked="false">
                <v:path arrowok="t"/>
                <v:fill type="solid"/>
              </v:shape>
            </v:group>
            <v:group style="position:absolute;left:2972;top:2931;width:10;height:20" coordorigin="2972,2931" coordsize="10,20">
              <v:shape style="position:absolute;left:2972;top:2931;width:10;height:20" coordorigin="2972,2931" coordsize="10,20" path="m2972,2950l2981,2950,2981,2931,2972,2931,2972,2950xe" filled="true" fillcolor="#000000" stroked="false">
                <v:path arrowok="t"/>
                <v:fill type="solid"/>
              </v:shape>
            </v:group>
            <v:group style="position:absolute;left:2972;top:2950;width:10;height:20" coordorigin="2972,2950" coordsize="10,20">
              <v:shape style="position:absolute;left:2972;top:2950;width:10;height:20" coordorigin="2972,2950" coordsize="10,20" path="m2972,2969l2981,2969,2981,2950,2972,2950,2972,2969xe" filled="true" fillcolor="#000000" stroked="false">
                <v:path arrowok="t"/>
                <v:fill type="solid"/>
              </v:shape>
            </v:group>
            <v:group style="position:absolute;left:2972;top:2969;width:10;height:20" coordorigin="2972,2969" coordsize="10,20">
              <v:shape style="position:absolute;left:2972;top:2969;width:10;height:20" coordorigin="2972,2969" coordsize="10,20" path="m2972,2988l2981,2988,2981,2969,2972,2969,2972,2988xe" filled="true" fillcolor="#000000" stroked="false">
                <v:path arrowok="t"/>
                <v:fill type="solid"/>
              </v:shape>
            </v:group>
            <v:group style="position:absolute;left:2972;top:2988;width:10;height:20" coordorigin="2972,2988" coordsize="10,20">
              <v:shape style="position:absolute;left:2972;top:2988;width:10;height:20" coordorigin="2972,2988" coordsize="10,20" path="m2972,3008l2981,3008,2981,2988,2972,2988,2972,3008xe" filled="true" fillcolor="#000000" stroked="false">
                <v:path arrowok="t"/>
                <v:fill type="solid"/>
              </v:shape>
            </v:group>
            <v:group style="position:absolute;left:2972;top:3008;width:10;height:20" coordorigin="2972,3008" coordsize="10,20">
              <v:shape style="position:absolute;left:2972;top:3008;width:10;height:20" coordorigin="2972,3008" coordsize="10,20" path="m2972,3027l2981,3027,2981,3008,2972,3008,2972,3027xe" filled="true" fillcolor="#000000" stroked="false">
                <v:path arrowok="t"/>
                <v:fill type="solid"/>
              </v:shape>
            </v:group>
            <v:group style="position:absolute;left:2972;top:3034;width:10;height:2" coordorigin="2972,3034" coordsize="10,2">
              <v:shape style="position:absolute;left:2972;top:3034;width:10;height:2" coordorigin="2972,3034" coordsize="10,0" path="m2972,3034l2981,3034e" filled="false" stroked="true" strokeweight=".72003pt" strokecolor="#000000">
                <v:path arrowok="t"/>
              </v:shape>
            </v:group>
            <v:group style="position:absolute;left:3682;top:2700;width:10;height:20" coordorigin="3682,2700" coordsize="10,20">
              <v:shape style="position:absolute;left:3682;top:2700;width:10;height:20" coordorigin="3682,2700" coordsize="10,20" path="m3682,2720l3692,2720,3692,2700,3682,2700,3682,2720xe" filled="true" fillcolor="#000000" stroked="false">
                <v:path arrowok="t"/>
                <v:fill type="solid"/>
              </v:shape>
            </v:group>
            <v:group style="position:absolute;left:3682;top:2720;width:10;height:20" coordorigin="3682,2720" coordsize="10,20">
              <v:shape style="position:absolute;left:3682;top:2720;width:10;height:20" coordorigin="3682,2720" coordsize="10,20" path="m3682,2739l3692,2739,3692,2720,3682,2720,3682,2739xe" filled="true" fillcolor="#000000" stroked="false">
                <v:path arrowok="t"/>
                <v:fill type="solid"/>
              </v:shape>
            </v:group>
            <v:group style="position:absolute;left:3682;top:2739;width:10;height:20" coordorigin="3682,2739" coordsize="10,20">
              <v:shape style="position:absolute;left:3682;top:2739;width:10;height:20" coordorigin="3682,2739" coordsize="10,20" path="m3682,2758l3692,2758,3692,2739,3682,2739,3682,2758xe" filled="true" fillcolor="#000000" stroked="false">
                <v:path arrowok="t"/>
                <v:fill type="solid"/>
              </v:shape>
            </v:group>
            <v:group style="position:absolute;left:3682;top:2758;width:10;height:20" coordorigin="3682,2758" coordsize="10,20">
              <v:shape style="position:absolute;left:3682;top:2758;width:10;height:20" coordorigin="3682,2758" coordsize="10,20" path="m3682,2777l3692,2777,3692,2758,3682,2758,3682,2777xe" filled="true" fillcolor="#000000" stroked="false">
                <v:path arrowok="t"/>
                <v:fill type="solid"/>
              </v:shape>
            </v:group>
            <v:group style="position:absolute;left:3682;top:2777;width:10;height:20" coordorigin="3682,2777" coordsize="10,20">
              <v:shape style="position:absolute;left:3682;top:2777;width:10;height:20" coordorigin="3682,2777" coordsize="10,20" path="m3682,2796l3692,2796,3692,2777,3682,2777,3682,2796xe" filled="true" fillcolor="#000000" stroked="false">
                <v:path arrowok="t"/>
                <v:fill type="solid"/>
              </v:shape>
            </v:group>
            <v:group style="position:absolute;left:3682;top:2796;width:10;height:20" coordorigin="3682,2796" coordsize="10,20">
              <v:shape style="position:absolute;left:3682;top:2796;width:10;height:20" coordorigin="3682,2796" coordsize="10,20" path="m3682,2816l3692,2816,3692,2796,3682,2796,3682,2816xe" filled="true" fillcolor="#000000" stroked="false">
                <v:path arrowok="t"/>
                <v:fill type="solid"/>
              </v:shape>
            </v:group>
            <v:group style="position:absolute;left:3682;top:2816;width:10;height:20" coordorigin="3682,2816" coordsize="10,20">
              <v:shape style="position:absolute;left:3682;top:2816;width:10;height:20" coordorigin="3682,2816" coordsize="10,20" path="m3682,2835l3692,2835,3692,2816,3682,2816,3682,2835xe" filled="true" fillcolor="#000000" stroked="false">
                <v:path arrowok="t"/>
                <v:fill type="solid"/>
              </v:shape>
            </v:group>
            <v:group style="position:absolute;left:3682;top:2835;width:10;height:20" coordorigin="3682,2835" coordsize="10,20">
              <v:shape style="position:absolute;left:3682;top:2835;width:10;height:20" coordorigin="3682,2835" coordsize="10,20" path="m3682,2854l3692,2854,3692,2835,3682,2835,3682,2854xe" filled="true" fillcolor="#000000" stroked="false">
                <v:path arrowok="t"/>
                <v:fill type="solid"/>
              </v:shape>
            </v:group>
            <v:group style="position:absolute;left:3682;top:2854;width:10;height:20" coordorigin="3682,2854" coordsize="10,20">
              <v:shape style="position:absolute;left:3682;top:2854;width:10;height:20" coordorigin="3682,2854" coordsize="10,20" path="m3682,2873l3692,2873,3692,2854,3682,2854,3682,2873xe" filled="true" fillcolor="#000000" stroked="false">
                <v:path arrowok="t"/>
                <v:fill type="solid"/>
              </v:shape>
            </v:group>
            <v:group style="position:absolute;left:3682;top:2873;width:10;height:20" coordorigin="3682,2873" coordsize="10,20">
              <v:shape style="position:absolute;left:3682;top:2873;width:10;height:20" coordorigin="3682,2873" coordsize="10,20" path="m3682,2892l3692,2892,3692,2873,3682,2873,3682,2892xe" filled="true" fillcolor="#000000" stroked="false">
                <v:path arrowok="t"/>
                <v:fill type="solid"/>
              </v:shape>
            </v:group>
            <v:group style="position:absolute;left:3682;top:2892;width:10;height:20" coordorigin="3682,2892" coordsize="10,20">
              <v:shape style="position:absolute;left:3682;top:2892;width:10;height:20" coordorigin="3682,2892" coordsize="10,20" path="m3682,2912l3692,2912,3692,2892,3682,2892,3682,2912xe" filled="true" fillcolor="#000000" stroked="false">
                <v:path arrowok="t"/>
                <v:fill type="solid"/>
              </v:shape>
            </v:group>
            <v:group style="position:absolute;left:3682;top:2912;width:10;height:20" coordorigin="3682,2912" coordsize="10,20">
              <v:shape style="position:absolute;left:3682;top:2912;width:10;height:20" coordorigin="3682,2912" coordsize="10,20" path="m3682,2931l3692,2931,3692,2912,3682,2912,3682,2931xe" filled="true" fillcolor="#000000" stroked="false">
                <v:path arrowok="t"/>
                <v:fill type="solid"/>
              </v:shape>
            </v:group>
            <v:group style="position:absolute;left:3682;top:2931;width:10;height:20" coordorigin="3682,2931" coordsize="10,20">
              <v:shape style="position:absolute;left:3682;top:2931;width:10;height:20" coordorigin="3682,2931" coordsize="10,20" path="m3682,2950l3692,2950,3692,2931,3682,2931,3682,2950xe" filled="true" fillcolor="#000000" stroked="false">
                <v:path arrowok="t"/>
                <v:fill type="solid"/>
              </v:shape>
            </v:group>
            <v:group style="position:absolute;left:3682;top:2950;width:10;height:20" coordorigin="3682,2950" coordsize="10,20">
              <v:shape style="position:absolute;left:3682;top:2950;width:10;height:20" coordorigin="3682,2950" coordsize="10,20" path="m3682,2969l3692,2969,3692,2950,3682,2950,3682,2969xe" filled="true" fillcolor="#000000" stroked="false">
                <v:path arrowok="t"/>
                <v:fill type="solid"/>
              </v:shape>
            </v:group>
            <v:group style="position:absolute;left:3682;top:2969;width:10;height:20" coordorigin="3682,2969" coordsize="10,20">
              <v:shape style="position:absolute;left:3682;top:2969;width:10;height:20" coordorigin="3682,2969" coordsize="10,20" path="m3682,2988l3692,2988,3692,2969,3682,2969,3682,2988xe" filled="true" fillcolor="#000000" stroked="false">
                <v:path arrowok="t"/>
                <v:fill type="solid"/>
              </v:shape>
            </v:group>
            <v:group style="position:absolute;left:3682;top:2988;width:10;height:20" coordorigin="3682,2988" coordsize="10,20">
              <v:shape style="position:absolute;left:3682;top:2988;width:10;height:20" coordorigin="3682,2988" coordsize="10,20" path="m3682,3008l3692,3008,3692,2988,3682,2988,3682,3008xe" filled="true" fillcolor="#000000" stroked="false">
                <v:path arrowok="t"/>
                <v:fill type="solid"/>
              </v:shape>
            </v:group>
            <v:group style="position:absolute;left:3682;top:3008;width:10;height:20" coordorigin="3682,3008" coordsize="10,20">
              <v:shape style="position:absolute;left:3682;top:3008;width:10;height:20" coordorigin="3682,3008" coordsize="10,20" path="m3682,3027l3692,3027,3692,3008,3682,3008,3682,3027xe" filled="true" fillcolor="#000000" stroked="false">
                <v:path arrowok="t"/>
                <v:fill type="solid"/>
              </v:shape>
            </v:group>
            <v:group style="position:absolute;left:3682;top:3034;width:10;height:2" coordorigin="3682,3034" coordsize="10,2">
              <v:shape style="position:absolute;left:3682;top:3034;width:10;height:2" coordorigin="3682,3034" coordsize="10,0" path="m3682,3034l3692,3034e" filled="false" stroked="true" strokeweight=".72003pt" strokecolor="#000000">
                <v:path arrowok="t"/>
              </v:shape>
            </v:group>
            <v:group style="position:absolute;left:4707;top:2700;width:10;height:20" coordorigin="4707,2700" coordsize="10,20">
              <v:shape style="position:absolute;left:4707;top:2700;width:10;height:20" coordorigin="4707,2700" coordsize="10,20" path="m4707,2720l4717,2720,4717,2700,4707,2700,4707,2720xe" filled="true" fillcolor="#000000" stroked="false">
                <v:path arrowok="t"/>
                <v:fill type="solid"/>
              </v:shape>
            </v:group>
            <v:group style="position:absolute;left:4707;top:2720;width:10;height:20" coordorigin="4707,2720" coordsize="10,20">
              <v:shape style="position:absolute;left:4707;top:2720;width:10;height:20" coordorigin="4707,2720" coordsize="10,20" path="m4707,2739l4717,2739,4717,2720,4707,2720,4707,2739xe" filled="true" fillcolor="#000000" stroked="false">
                <v:path arrowok="t"/>
                <v:fill type="solid"/>
              </v:shape>
            </v:group>
            <v:group style="position:absolute;left:4707;top:2739;width:10;height:20" coordorigin="4707,2739" coordsize="10,20">
              <v:shape style="position:absolute;left:4707;top:2739;width:10;height:20" coordorigin="4707,2739" coordsize="10,20" path="m4707,2758l4717,2758,4717,2739,4707,2739,4707,2758xe" filled="true" fillcolor="#000000" stroked="false">
                <v:path arrowok="t"/>
                <v:fill type="solid"/>
              </v:shape>
            </v:group>
            <v:group style="position:absolute;left:4707;top:2758;width:10;height:20" coordorigin="4707,2758" coordsize="10,20">
              <v:shape style="position:absolute;left:4707;top:2758;width:10;height:20" coordorigin="4707,2758" coordsize="10,20" path="m4707,2777l4717,2777,4717,2758,4707,2758,4707,2777xe" filled="true" fillcolor="#000000" stroked="false">
                <v:path arrowok="t"/>
                <v:fill type="solid"/>
              </v:shape>
            </v:group>
            <v:group style="position:absolute;left:4707;top:2777;width:10;height:20" coordorigin="4707,2777" coordsize="10,20">
              <v:shape style="position:absolute;left:4707;top:2777;width:10;height:20" coordorigin="4707,2777" coordsize="10,20" path="m4707,2796l4717,2796,4717,2777,4707,2777,4707,2796xe" filled="true" fillcolor="#000000" stroked="false">
                <v:path arrowok="t"/>
                <v:fill type="solid"/>
              </v:shape>
            </v:group>
            <v:group style="position:absolute;left:4707;top:2796;width:10;height:20" coordorigin="4707,2796" coordsize="10,20">
              <v:shape style="position:absolute;left:4707;top:2796;width:10;height:20" coordorigin="4707,2796" coordsize="10,20" path="m4707,2816l4717,2816,4717,2796,4707,2796,4707,2816xe" filled="true" fillcolor="#000000" stroked="false">
                <v:path arrowok="t"/>
                <v:fill type="solid"/>
              </v:shape>
            </v:group>
            <v:group style="position:absolute;left:4707;top:2816;width:10;height:20" coordorigin="4707,2816" coordsize="10,20">
              <v:shape style="position:absolute;left:4707;top:2816;width:10;height:20" coordorigin="4707,2816" coordsize="10,20" path="m4707,2835l4717,2835,4717,2816,4707,2816,4707,2835xe" filled="true" fillcolor="#000000" stroked="false">
                <v:path arrowok="t"/>
                <v:fill type="solid"/>
              </v:shape>
            </v:group>
            <v:group style="position:absolute;left:4707;top:2835;width:10;height:20" coordorigin="4707,2835" coordsize="10,20">
              <v:shape style="position:absolute;left:4707;top:2835;width:10;height:20" coordorigin="4707,2835" coordsize="10,20" path="m4707,2854l4717,2854,4717,2835,4707,2835,4707,2854xe" filled="true" fillcolor="#000000" stroked="false">
                <v:path arrowok="t"/>
                <v:fill type="solid"/>
              </v:shape>
            </v:group>
            <v:group style="position:absolute;left:4707;top:2854;width:10;height:20" coordorigin="4707,2854" coordsize="10,20">
              <v:shape style="position:absolute;left:4707;top:2854;width:10;height:20" coordorigin="4707,2854" coordsize="10,20" path="m4707,2873l4717,2873,4717,2854,4707,2854,4707,2873xe" filled="true" fillcolor="#000000" stroked="false">
                <v:path arrowok="t"/>
                <v:fill type="solid"/>
              </v:shape>
            </v:group>
            <v:group style="position:absolute;left:4707;top:2873;width:10;height:20" coordorigin="4707,2873" coordsize="10,20">
              <v:shape style="position:absolute;left:4707;top:2873;width:10;height:20" coordorigin="4707,2873" coordsize="10,20" path="m4707,2892l4717,2892,4717,2873,4707,2873,4707,2892xe" filled="true" fillcolor="#000000" stroked="false">
                <v:path arrowok="t"/>
                <v:fill type="solid"/>
              </v:shape>
            </v:group>
            <v:group style="position:absolute;left:4707;top:2892;width:10;height:20" coordorigin="4707,2892" coordsize="10,20">
              <v:shape style="position:absolute;left:4707;top:2892;width:10;height:20" coordorigin="4707,2892" coordsize="10,20" path="m4707,2912l4717,2912,4717,2892,4707,2892,4707,2912xe" filled="true" fillcolor="#000000" stroked="false">
                <v:path arrowok="t"/>
                <v:fill type="solid"/>
              </v:shape>
            </v:group>
            <v:group style="position:absolute;left:4707;top:2912;width:10;height:20" coordorigin="4707,2912" coordsize="10,20">
              <v:shape style="position:absolute;left:4707;top:2912;width:10;height:20" coordorigin="4707,2912" coordsize="10,20" path="m4707,2931l4717,2931,4717,2912,4707,2912,4707,2931xe" filled="true" fillcolor="#000000" stroked="false">
                <v:path arrowok="t"/>
                <v:fill type="solid"/>
              </v:shape>
            </v:group>
            <v:group style="position:absolute;left:4707;top:2931;width:10;height:20" coordorigin="4707,2931" coordsize="10,20">
              <v:shape style="position:absolute;left:4707;top:2931;width:10;height:20" coordorigin="4707,2931" coordsize="10,20" path="m4707,2950l4717,2950,4717,2931,4707,2931,4707,2950xe" filled="true" fillcolor="#000000" stroked="false">
                <v:path arrowok="t"/>
                <v:fill type="solid"/>
              </v:shape>
            </v:group>
            <v:group style="position:absolute;left:4707;top:2950;width:10;height:20" coordorigin="4707,2950" coordsize="10,20">
              <v:shape style="position:absolute;left:4707;top:2950;width:10;height:20" coordorigin="4707,2950" coordsize="10,20" path="m4707,2969l4717,2969,4717,2950,4707,2950,4707,2969xe" filled="true" fillcolor="#000000" stroked="false">
                <v:path arrowok="t"/>
                <v:fill type="solid"/>
              </v:shape>
            </v:group>
            <v:group style="position:absolute;left:4707;top:2969;width:10;height:20" coordorigin="4707,2969" coordsize="10,20">
              <v:shape style="position:absolute;left:4707;top:2969;width:10;height:20" coordorigin="4707,2969" coordsize="10,20" path="m4707,2988l4717,2988,4717,2969,4707,2969,4707,2988xe" filled="true" fillcolor="#000000" stroked="false">
                <v:path arrowok="t"/>
                <v:fill type="solid"/>
              </v:shape>
            </v:group>
            <v:group style="position:absolute;left:4707;top:2988;width:10;height:20" coordorigin="4707,2988" coordsize="10,20">
              <v:shape style="position:absolute;left:4707;top:2988;width:10;height:20" coordorigin="4707,2988" coordsize="10,20" path="m4707,3008l4717,3008,4717,2988,4707,2988,4707,3008xe" filled="true" fillcolor="#000000" stroked="false">
                <v:path arrowok="t"/>
                <v:fill type="solid"/>
              </v:shape>
            </v:group>
            <v:group style="position:absolute;left:4707;top:3008;width:10;height:20" coordorigin="4707,3008" coordsize="10,20">
              <v:shape style="position:absolute;left:4707;top:3008;width:10;height:20" coordorigin="4707,3008" coordsize="10,20" path="m4707,3027l4717,3027,4717,3008,4707,3008,4707,3027xe" filled="true" fillcolor="#000000" stroked="false">
                <v:path arrowok="t"/>
                <v:fill type="solid"/>
              </v:shape>
            </v:group>
            <v:group style="position:absolute;left:4707;top:3034;width:10;height:2" coordorigin="4707,3034" coordsize="10,2">
              <v:shape style="position:absolute;left:4707;top:3034;width:10;height:2" coordorigin="4707,3034" coordsize="10,0" path="m4707,3034l4717,3034e" filled="false" stroked="true" strokeweight=".72003pt" strokecolor="#000000">
                <v:path arrowok="t"/>
              </v:shape>
            </v:group>
            <v:group style="position:absolute;left:5420;top:2700;width:10;height:20" coordorigin="5420,2700" coordsize="10,20">
              <v:shape style="position:absolute;left:5420;top:2700;width:10;height:20" coordorigin="5420,2700" coordsize="10,20" path="m5420,2720l5430,2720,5430,2700,5420,2700,5420,2720xe" filled="true" fillcolor="#000000" stroked="false">
                <v:path arrowok="t"/>
                <v:fill type="solid"/>
              </v:shape>
            </v:group>
            <v:group style="position:absolute;left:5420;top:2720;width:10;height:20" coordorigin="5420,2720" coordsize="10,20">
              <v:shape style="position:absolute;left:5420;top:2720;width:10;height:20" coordorigin="5420,2720" coordsize="10,20" path="m5420,2739l5430,2739,5430,2720,5420,2720,5420,2739xe" filled="true" fillcolor="#000000" stroked="false">
                <v:path arrowok="t"/>
                <v:fill type="solid"/>
              </v:shape>
            </v:group>
            <v:group style="position:absolute;left:5420;top:2739;width:10;height:20" coordorigin="5420,2739" coordsize="10,20">
              <v:shape style="position:absolute;left:5420;top:2739;width:10;height:20" coordorigin="5420,2739" coordsize="10,20" path="m5420,2758l5430,2758,5430,2739,5420,2739,5420,2758xe" filled="true" fillcolor="#000000" stroked="false">
                <v:path arrowok="t"/>
                <v:fill type="solid"/>
              </v:shape>
            </v:group>
            <v:group style="position:absolute;left:5420;top:2758;width:10;height:20" coordorigin="5420,2758" coordsize="10,20">
              <v:shape style="position:absolute;left:5420;top:2758;width:10;height:20" coordorigin="5420,2758" coordsize="10,20" path="m5420,2777l5430,2777,5430,2758,5420,2758,5420,2777xe" filled="true" fillcolor="#000000" stroked="false">
                <v:path arrowok="t"/>
                <v:fill type="solid"/>
              </v:shape>
            </v:group>
            <v:group style="position:absolute;left:5420;top:2777;width:10;height:20" coordorigin="5420,2777" coordsize="10,20">
              <v:shape style="position:absolute;left:5420;top:2777;width:10;height:20" coordorigin="5420,2777" coordsize="10,20" path="m5420,2796l5430,2796,5430,2777,5420,2777,5420,2796xe" filled="true" fillcolor="#000000" stroked="false">
                <v:path arrowok="t"/>
                <v:fill type="solid"/>
              </v:shape>
            </v:group>
            <v:group style="position:absolute;left:5420;top:2796;width:10;height:20" coordorigin="5420,2796" coordsize="10,20">
              <v:shape style="position:absolute;left:5420;top:2796;width:10;height:20" coordorigin="5420,2796" coordsize="10,20" path="m5420,2816l5430,2816,5430,2796,5420,2796,5420,2816xe" filled="true" fillcolor="#000000" stroked="false">
                <v:path arrowok="t"/>
                <v:fill type="solid"/>
              </v:shape>
            </v:group>
            <v:group style="position:absolute;left:5420;top:2816;width:10;height:20" coordorigin="5420,2816" coordsize="10,20">
              <v:shape style="position:absolute;left:5420;top:2816;width:10;height:20" coordorigin="5420,2816" coordsize="10,20" path="m5420,2835l5430,2835,5430,2816,5420,2816,5420,2835xe" filled="true" fillcolor="#000000" stroked="false">
                <v:path arrowok="t"/>
                <v:fill type="solid"/>
              </v:shape>
            </v:group>
            <v:group style="position:absolute;left:5420;top:2835;width:10;height:20" coordorigin="5420,2835" coordsize="10,20">
              <v:shape style="position:absolute;left:5420;top:2835;width:10;height:20" coordorigin="5420,2835" coordsize="10,20" path="m5420,2854l5430,2854,5430,2835,5420,2835,5420,2854xe" filled="true" fillcolor="#000000" stroked="false">
                <v:path arrowok="t"/>
                <v:fill type="solid"/>
              </v:shape>
            </v:group>
            <v:group style="position:absolute;left:5420;top:2854;width:10;height:20" coordorigin="5420,2854" coordsize="10,20">
              <v:shape style="position:absolute;left:5420;top:2854;width:10;height:20" coordorigin="5420,2854" coordsize="10,20" path="m5420,2873l5430,2873,5430,2854,5420,2854,5420,2873xe" filled="true" fillcolor="#000000" stroked="false">
                <v:path arrowok="t"/>
                <v:fill type="solid"/>
              </v:shape>
            </v:group>
            <v:group style="position:absolute;left:5420;top:2873;width:10;height:20" coordorigin="5420,2873" coordsize="10,20">
              <v:shape style="position:absolute;left:5420;top:2873;width:10;height:20" coordorigin="5420,2873" coordsize="10,20" path="m5420,2892l5430,2892,5430,2873,5420,2873,5420,2892xe" filled="true" fillcolor="#000000" stroked="false">
                <v:path arrowok="t"/>
                <v:fill type="solid"/>
              </v:shape>
            </v:group>
            <v:group style="position:absolute;left:5420;top:2892;width:10;height:20" coordorigin="5420,2892" coordsize="10,20">
              <v:shape style="position:absolute;left:5420;top:2892;width:10;height:20" coordorigin="5420,2892" coordsize="10,20" path="m5420,2912l5430,2912,5430,2892,5420,2892,5420,2912xe" filled="true" fillcolor="#000000" stroked="false">
                <v:path arrowok="t"/>
                <v:fill type="solid"/>
              </v:shape>
            </v:group>
            <v:group style="position:absolute;left:5420;top:2912;width:10;height:20" coordorigin="5420,2912" coordsize="10,20">
              <v:shape style="position:absolute;left:5420;top:2912;width:10;height:20" coordorigin="5420,2912" coordsize="10,20" path="m5420,2931l5430,2931,5430,2912,5420,2912,5420,2931xe" filled="true" fillcolor="#000000" stroked="false">
                <v:path arrowok="t"/>
                <v:fill type="solid"/>
              </v:shape>
            </v:group>
            <v:group style="position:absolute;left:5420;top:2931;width:10;height:20" coordorigin="5420,2931" coordsize="10,20">
              <v:shape style="position:absolute;left:5420;top:2931;width:10;height:20" coordorigin="5420,2931" coordsize="10,20" path="m5420,2950l5430,2950,5430,2931,5420,2931,5420,2950xe" filled="true" fillcolor="#000000" stroked="false">
                <v:path arrowok="t"/>
                <v:fill type="solid"/>
              </v:shape>
            </v:group>
            <v:group style="position:absolute;left:5420;top:2950;width:10;height:20" coordorigin="5420,2950" coordsize="10,20">
              <v:shape style="position:absolute;left:5420;top:2950;width:10;height:20" coordorigin="5420,2950" coordsize="10,20" path="m5420,2969l5430,2969,5430,2950,5420,2950,5420,2969xe" filled="true" fillcolor="#000000" stroked="false">
                <v:path arrowok="t"/>
                <v:fill type="solid"/>
              </v:shape>
            </v:group>
            <v:group style="position:absolute;left:5420;top:2969;width:10;height:20" coordorigin="5420,2969" coordsize="10,20">
              <v:shape style="position:absolute;left:5420;top:2969;width:10;height:20" coordorigin="5420,2969" coordsize="10,20" path="m5420,2988l5430,2988,5430,2969,5420,2969,5420,2988xe" filled="true" fillcolor="#000000" stroked="false">
                <v:path arrowok="t"/>
                <v:fill type="solid"/>
              </v:shape>
            </v:group>
            <v:group style="position:absolute;left:5420;top:2988;width:10;height:20" coordorigin="5420,2988" coordsize="10,20">
              <v:shape style="position:absolute;left:5420;top:2988;width:10;height:20" coordorigin="5420,2988" coordsize="10,20" path="m5420,3008l5430,3008,5430,2988,5420,2988,5420,3008xe" filled="true" fillcolor="#000000" stroked="false">
                <v:path arrowok="t"/>
                <v:fill type="solid"/>
              </v:shape>
            </v:group>
            <v:group style="position:absolute;left:5420;top:3008;width:10;height:20" coordorigin="5420,3008" coordsize="10,20">
              <v:shape style="position:absolute;left:5420;top:3008;width:10;height:20" coordorigin="5420,3008" coordsize="10,20" path="m5420,3027l5430,3027,5430,3008,5420,3008,5420,3027xe" filled="true" fillcolor="#000000" stroked="false">
                <v:path arrowok="t"/>
                <v:fill type="solid"/>
              </v:shape>
            </v:group>
            <v:group style="position:absolute;left:5420;top:3034;width:10;height:2" coordorigin="5420,3034" coordsize="10,2">
              <v:shape style="position:absolute;left:5420;top:3034;width:10;height:2" coordorigin="5420,3034" coordsize="10,0" path="m5420,3034l5430,3034e" filled="false" stroked="true" strokeweight=".72003pt" strokecolor="#000000">
                <v:path arrowok="t"/>
              </v:shape>
            </v:group>
            <v:group style="position:absolute;left:6579;top:2700;width:10;height:20" coordorigin="6579,2700" coordsize="10,20">
              <v:shape style="position:absolute;left:6579;top:2700;width:10;height:20" coordorigin="6579,2700" coordsize="10,20" path="m6579,2720l6589,2720,6589,2700,6579,2700,6579,2720xe" filled="true" fillcolor="#000000" stroked="false">
                <v:path arrowok="t"/>
                <v:fill type="solid"/>
              </v:shape>
            </v:group>
            <v:group style="position:absolute;left:6579;top:2720;width:10;height:20" coordorigin="6579,2720" coordsize="10,20">
              <v:shape style="position:absolute;left:6579;top:2720;width:10;height:20" coordorigin="6579,2720" coordsize="10,20" path="m6579,2739l6589,2739,6589,2720,6579,2720,6579,2739xe" filled="true" fillcolor="#000000" stroked="false">
                <v:path arrowok="t"/>
                <v:fill type="solid"/>
              </v:shape>
            </v:group>
            <v:group style="position:absolute;left:6579;top:2739;width:10;height:20" coordorigin="6579,2739" coordsize="10,20">
              <v:shape style="position:absolute;left:6579;top:2739;width:10;height:20" coordorigin="6579,2739" coordsize="10,20" path="m6579,2758l6589,2758,6589,2739,6579,2739,6579,2758xe" filled="true" fillcolor="#000000" stroked="false">
                <v:path arrowok="t"/>
                <v:fill type="solid"/>
              </v:shape>
            </v:group>
            <v:group style="position:absolute;left:6579;top:2758;width:10;height:20" coordorigin="6579,2758" coordsize="10,20">
              <v:shape style="position:absolute;left:6579;top:2758;width:10;height:20" coordorigin="6579,2758" coordsize="10,20" path="m6579,2777l6589,2777,6589,2758,6579,2758,6579,2777xe" filled="true" fillcolor="#000000" stroked="false">
                <v:path arrowok="t"/>
                <v:fill type="solid"/>
              </v:shape>
            </v:group>
            <v:group style="position:absolute;left:6579;top:2777;width:10;height:20" coordorigin="6579,2777" coordsize="10,20">
              <v:shape style="position:absolute;left:6579;top:2777;width:10;height:20" coordorigin="6579,2777" coordsize="10,20" path="m6579,2796l6589,2796,6589,2777,6579,2777,6579,2796xe" filled="true" fillcolor="#000000" stroked="false">
                <v:path arrowok="t"/>
                <v:fill type="solid"/>
              </v:shape>
            </v:group>
            <v:group style="position:absolute;left:6579;top:2796;width:10;height:20" coordorigin="6579,2796" coordsize="10,20">
              <v:shape style="position:absolute;left:6579;top:2796;width:10;height:20" coordorigin="6579,2796" coordsize="10,20" path="m6579,2816l6589,2816,6589,2796,6579,2796,6579,2816xe" filled="true" fillcolor="#000000" stroked="false">
                <v:path arrowok="t"/>
                <v:fill type="solid"/>
              </v:shape>
            </v:group>
            <v:group style="position:absolute;left:6579;top:2816;width:10;height:20" coordorigin="6579,2816" coordsize="10,20">
              <v:shape style="position:absolute;left:6579;top:2816;width:10;height:20" coordorigin="6579,2816" coordsize="10,20" path="m6579,2835l6589,2835,6589,2816,6579,2816,6579,2835xe" filled="true" fillcolor="#000000" stroked="false">
                <v:path arrowok="t"/>
                <v:fill type="solid"/>
              </v:shape>
            </v:group>
            <v:group style="position:absolute;left:6579;top:2835;width:10;height:20" coordorigin="6579,2835" coordsize="10,20">
              <v:shape style="position:absolute;left:6579;top:2835;width:10;height:20" coordorigin="6579,2835" coordsize="10,20" path="m6579,2854l6589,2854,6589,2835,6579,2835,6579,2854xe" filled="true" fillcolor="#000000" stroked="false">
                <v:path arrowok="t"/>
                <v:fill type="solid"/>
              </v:shape>
            </v:group>
            <v:group style="position:absolute;left:6579;top:2854;width:10;height:20" coordorigin="6579,2854" coordsize="10,20">
              <v:shape style="position:absolute;left:6579;top:2854;width:10;height:20" coordorigin="6579,2854" coordsize="10,20" path="m6579,2873l6589,2873,6589,2854,6579,2854,6579,2873xe" filled="true" fillcolor="#000000" stroked="false">
                <v:path arrowok="t"/>
                <v:fill type="solid"/>
              </v:shape>
            </v:group>
            <v:group style="position:absolute;left:6579;top:2873;width:10;height:20" coordorigin="6579,2873" coordsize="10,20">
              <v:shape style="position:absolute;left:6579;top:2873;width:10;height:20" coordorigin="6579,2873" coordsize="10,20" path="m6579,2892l6589,2892,6589,2873,6579,2873,6579,2892xe" filled="true" fillcolor="#000000" stroked="false">
                <v:path arrowok="t"/>
                <v:fill type="solid"/>
              </v:shape>
            </v:group>
            <v:group style="position:absolute;left:6579;top:2892;width:10;height:20" coordorigin="6579,2892" coordsize="10,20">
              <v:shape style="position:absolute;left:6579;top:2892;width:10;height:20" coordorigin="6579,2892" coordsize="10,20" path="m6579,2912l6589,2912,6589,2892,6579,2892,6579,2912xe" filled="true" fillcolor="#000000" stroked="false">
                <v:path arrowok="t"/>
                <v:fill type="solid"/>
              </v:shape>
            </v:group>
            <v:group style="position:absolute;left:6579;top:2912;width:10;height:20" coordorigin="6579,2912" coordsize="10,20">
              <v:shape style="position:absolute;left:6579;top:2912;width:10;height:20" coordorigin="6579,2912" coordsize="10,20" path="m6579,2931l6589,2931,6589,2912,6579,2912,6579,2931xe" filled="true" fillcolor="#000000" stroked="false">
                <v:path arrowok="t"/>
                <v:fill type="solid"/>
              </v:shape>
            </v:group>
            <v:group style="position:absolute;left:6579;top:2931;width:10;height:20" coordorigin="6579,2931" coordsize="10,20">
              <v:shape style="position:absolute;left:6579;top:2931;width:10;height:20" coordorigin="6579,2931" coordsize="10,20" path="m6579,2950l6589,2950,6589,2931,6579,2931,6579,2950xe" filled="true" fillcolor="#000000" stroked="false">
                <v:path arrowok="t"/>
                <v:fill type="solid"/>
              </v:shape>
            </v:group>
            <v:group style="position:absolute;left:6579;top:2950;width:10;height:20" coordorigin="6579,2950" coordsize="10,20">
              <v:shape style="position:absolute;left:6579;top:2950;width:10;height:20" coordorigin="6579,2950" coordsize="10,20" path="m6579,2969l6589,2969,6589,2950,6579,2950,6579,2969xe" filled="true" fillcolor="#000000" stroked="false">
                <v:path arrowok="t"/>
                <v:fill type="solid"/>
              </v:shape>
            </v:group>
            <v:group style="position:absolute;left:6579;top:2969;width:10;height:20" coordorigin="6579,2969" coordsize="10,20">
              <v:shape style="position:absolute;left:6579;top:2969;width:10;height:20" coordorigin="6579,2969" coordsize="10,20" path="m6579,2988l6589,2988,6589,2969,6579,2969,6579,2988xe" filled="true" fillcolor="#000000" stroked="false">
                <v:path arrowok="t"/>
                <v:fill type="solid"/>
              </v:shape>
            </v:group>
            <v:group style="position:absolute;left:6579;top:2988;width:10;height:20" coordorigin="6579,2988" coordsize="10,20">
              <v:shape style="position:absolute;left:6579;top:2988;width:10;height:20" coordorigin="6579,2988" coordsize="10,20" path="m6579,3008l6589,3008,6589,2988,6579,2988,6579,3008xe" filled="true" fillcolor="#000000" stroked="false">
                <v:path arrowok="t"/>
                <v:fill type="solid"/>
              </v:shape>
            </v:group>
            <v:group style="position:absolute;left:6579;top:3008;width:10;height:20" coordorigin="6579,3008" coordsize="10,20">
              <v:shape style="position:absolute;left:6579;top:3008;width:10;height:20" coordorigin="6579,3008" coordsize="10,20" path="m6579,3027l6589,3027,6589,3008,6579,3008,6579,3027xe" filled="true" fillcolor="#000000" stroked="false">
                <v:path arrowok="t"/>
                <v:fill type="solid"/>
              </v:shape>
            </v:group>
            <v:group style="position:absolute;left:6579;top:3034;width:10;height:2" coordorigin="6579,3034" coordsize="10,2">
              <v:shape style="position:absolute;left:6579;top:3034;width:10;height:2" coordorigin="6579,3034" coordsize="10,0" path="m6579,3034l6589,3034e" filled="false" stroked="true" strokeweight=".72003pt" strokecolor="#000000">
                <v:path arrowok="t"/>
              </v:shape>
            </v:group>
            <v:group style="position:absolute;left:7293;top:2700;width:10;height:20" coordorigin="7293,2700" coordsize="10,20">
              <v:shape style="position:absolute;left:7293;top:2700;width:10;height:20" coordorigin="7293,2700" coordsize="10,20" path="m7293,2720l7302,2720,7302,2700,7293,2700,7293,2720xe" filled="true" fillcolor="#000000" stroked="false">
                <v:path arrowok="t"/>
                <v:fill type="solid"/>
              </v:shape>
            </v:group>
            <v:group style="position:absolute;left:7293;top:2720;width:10;height:20" coordorigin="7293,2720" coordsize="10,20">
              <v:shape style="position:absolute;left:7293;top:2720;width:10;height:20" coordorigin="7293,2720" coordsize="10,20" path="m7293,2739l7302,2739,7302,2720,7293,2720,7293,2739xe" filled="true" fillcolor="#000000" stroked="false">
                <v:path arrowok="t"/>
                <v:fill type="solid"/>
              </v:shape>
            </v:group>
            <v:group style="position:absolute;left:7293;top:2739;width:10;height:20" coordorigin="7293,2739" coordsize="10,20">
              <v:shape style="position:absolute;left:7293;top:2739;width:10;height:20" coordorigin="7293,2739" coordsize="10,20" path="m7293,2758l7302,2758,7302,2739,7293,2739,7293,2758xe" filled="true" fillcolor="#000000" stroked="false">
                <v:path arrowok="t"/>
                <v:fill type="solid"/>
              </v:shape>
            </v:group>
            <v:group style="position:absolute;left:7293;top:2758;width:10;height:20" coordorigin="7293,2758" coordsize="10,20">
              <v:shape style="position:absolute;left:7293;top:2758;width:10;height:20" coordorigin="7293,2758" coordsize="10,20" path="m7293,2777l7302,2777,7302,2758,7293,2758,7293,2777xe" filled="true" fillcolor="#000000" stroked="false">
                <v:path arrowok="t"/>
                <v:fill type="solid"/>
              </v:shape>
            </v:group>
            <v:group style="position:absolute;left:7293;top:2777;width:10;height:20" coordorigin="7293,2777" coordsize="10,20">
              <v:shape style="position:absolute;left:7293;top:2777;width:10;height:20" coordorigin="7293,2777" coordsize="10,20" path="m7293,2796l7302,2796,7302,2777,7293,2777,7293,2796xe" filled="true" fillcolor="#000000" stroked="false">
                <v:path arrowok="t"/>
                <v:fill type="solid"/>
              </v:shape>
            </v:group>
            <v:group style="position:absolute;left:7293;top:2796;width:10;height:20" coordorigin="7293,2796" coordsize="10,20">
              <v:shape style="position:absolute;left:7293;top:2796;width:10;height:20" coordorigin="7293,2796" coordsize="10,20" path="m7293,2816l7302,2816,7302,2796,7293,2796,7293,2816xe" filled="true" fillcolor="#000000" stroked="false">
                <v:path arrowok="t"/>
                <v:fill type="solid"/>
              </v:shape>
            </v:group>
            <v:group style="position:absolute;left:7293;top:2816;width:10;height:20" coordorigin="7293,2816" coordsize="10,20">
              <v:shape style="position:absolute;left:7293;top:2816;width:10;height:20" coordorigin="7293,2816" coordsize="10,20" path="m7293,2835l7302,2835,7302,2816,7293,2816,7293,2835xe" filled="true" fillcolor="#000000" stroked="false">
                <v:path arrowok="t"/>
                <v:fill type="solid"/>
              </v:shape>
            </v:group>
            <v:group style="position:absolute;left:7293;top:2835;width:10;height:20" coordorigin="7293,2835" coordsize="10,20">
              <v:shape style="position:absolute;left:7293;top:2835;width:10;height:20" coordorigin="7293,2835" coordsize="10,20" path="m7293,2854l7302,2854,7302,2835,7293,2835,7293,2854xe" filled="true" fillcolor="#000000" stroked="false">
                <v:path arrowok="t"/>
                <v:fill type="solid"/>
              </v:shape>
            </v:group>
            <v:group style="position:absolute;left:7293;top:2854;width:10;height:20" coordorigin="7293,2854" coordsize="10,20">
              <v:shape style="position:absolute;left:7293;top:2854;width:10;height:20" coordorigin="7293,2854" coordsize="10,20" path="m7293,2873l7302,2873,7302,2854,7293,2854,7293,2873xe" filled="true" fillcolor="#000000" stroked="false">
                <v:path arrowok="t"/>
                <v:fill type="solid"/>
              </v:shape>
            </v:group>
            <v:group style="position:absolute;left:7293;top:2873;width:10;height:20" coordorigin="7293,2873" coordsize="10,20">
              <v:shape style="position:absolute;left:7293;top:2873;width:10;height:20" coordorigin="7293,2873" coordsize="10,20" path="m7293,2892l7302,2892,7302,2873,7293,2873,7293,2892xe" filled="true" fillcolor="#000000" stroked="false">
                <v:path arrowok="t"/>
                <v:fill type="solid"/>
              </v:shape>
            </v:group>
            <v:group style="position:absolute;left:7293;top:2892;width:10;height:20" coordorigin="7293,2892" coordsize="10,20">
              <v:shape style="position:absolute;left:7293;top:2892;width:10;height:20" coordorigin="7293,2892" coordsize="10,20" path="m7293,2912l7302,2912,7302,2892,7293,2892,7293,2912xe" filled="true" fillcolor="#000000" stroked="false">
                <v:path arrowok="t"/>
                <v:fill type="solid"/>
              </v:shape>
            </v:group>
            <v:group style="position:absolute;left:7293;top:2912;width:10;height:20" coordorigin="7293,2912" coordsize="10,20">
              <v:shape style="position:absolute;left:7293;top:2912;width:10;height:20" coordorigin="7293,2912" coordsize="10,20" path="m7293,2931l7302,2931,7302,2912,7293,2912,7293,2931xe" filled="true" fillcolor="#000000" stroked="false">
                <v:path arrowok="t"/>
                <v:fill type="solid"/>
              </v:shape>
            </v:group>
            <v:group style="position:absolute;left:7293;top:2931;width:10;height:20" coordorigin="7293,2931" coordsize="10,20">
              <v:shape style="position:absolute;left:7293;top:2931;width:10;height:20" coordorigin="7293,2931" coordsize="10,20" path="m7293,2950l7302,2950,7302,2931,7293,2931,7293,2950xe" filled="true" fillcolor="#000000" stroked="false">
                <v:path arrowok="t"/>
                <v:fill type="solid"/>
              </v:shape>
            </v:group>
            <v:group style="position:absolute;left:7293;top:2950;width:10;height:20" coordorigin="7293,2950" coordsize="10,20">
              <v:shape style="position:absolute;left:7293;top:2950;width:10;height:20" coordorigin="7293,2950" coordsize="10,20" path="m7293,2969l7302,2969,7302,2950,7293,2950,7293,2969xe" filled="true" fillcolor="#000000" stroked="false">
                <v:path arrowok="t"/>
                <v:fill type="solid"/>
              </v:shape>
            </v:group>
            <v:group style="position:absolute;left:7293;top:2969;width:10;height:20" coordorigin="7293,2969" coordsize="10,20">
              <v:shape style="position:absolute;left:7293;top:2969;width:10;height:20" coordorigin="7293,2969" coordsize="10,20" path="m7293,2988l7302,2988,7302,2969,7293,2969,7293,2988xe" filled="true" fillcolor="#000000" stroked="false">
                <v:path arrowok="t"/>
                <v:fill type="solid"/>
              </v:shape>
            </v:group>
            <v:group style="position:absolute;left:7293;top:2988;width:10;height:20" coordorigin="7293,2988" coordsize="10,20">
              <v:shape style="position:absolute;left:7293;top:2988;width:10;height:20" coordorigin="7293,2988" coordsize="10,20" path="m7293,3008l7302,3008,7302,2988,7293,2988,7293,3008xe" filled="true" fillcolor="#000000" stroked="false">
                <v:path arrowok="t"/>
                <v:fill type="solid"/>
              </v:shape>
            </v:group>
            <v:group style="position:absolute;left:7293;top:3008;width:10;height:20" coordorigin="7293,3008" coordsize="10,20">
              <v:shape style="position:absolute;left:7293;top:3008;width:10;height:20" coordorigin="7293,3008" coordsize="10,20" path="m7293,3027l7302,3027,7302,3008,7293,3008,7293,3027xe" filled="true" fillcolor="#000000" stroked="false">
                <v:path arrowok="t"/>
                <v:fill type="solid"/>
              </v:shape>
            </v:group>
            <v:group style="position:absolute;left:7293;top:3034;width:10;height:2" coordorigin="7293,3034" coordsize="10,2">
              <v:shape style="position:absolute;left:7293;top:3034;width:10;height:2" coordorigin="7293,3034" coordsize="10,0" path="m7293,3034l7302,3034e" filled="false" stroked="true" strokeweight=".72003pt" strokecolor="#000000">
                <v:path arrowok="t"/>
              </v:shape>
            </v:group>
            <v:group style="position:absolute;left:8318;top:2700;width:10;height:20" coordorigin="8318,2700" coordsize="10,20">
              <v:shape style="position:absolute;left:8318;top:2700;width:10;height:20" coordorigin="8318,2700" coordsize="10,20" path="m8318,2720l8327,2720,8327,2700,8318,2700,8318,2720xe" filled="true" fillcolor="#000000" stroked="false">
                <v:path arrowok="t"/>
                <v:fill type="solid"/>
              </v:shape>
            </v:group>
            <v:group style="position:absolute;left:8318;top:2720;width:10;height:20" coordorigin="8318,2720" coordsize="10,20">
              <v:shape style="position:absolute;left:8318;top:2720;width:10;height:20" coordorigin="8318,2720" coordsize="10,20" path="m8318,2739l8327,2739,8327,2720,8318,2720,8318,2739xe" filled="true" fillcolor="#000000" stroked="false">
                <v:path arrowok="t"/>
                <v:fill type="solid"/>
              </v:shape>
            </v:group>
            <v:group style="position:absolute;left:8318;top:2739;width:10;height:20" coordorigin="8318,2739" coordsize="10,20">
              <v:shape style="position:absolute;left:8318;top:2739;width:10;height:20" coordorigin="8318,2739" coordsize="10,20" path="m8318,2758l8327,2758,8327,2739,8318,2739,8318,2758xe" filled="true" fillcolor="#000000" stroked="false">
                <v:path arrowok="t"/>
                <v:fill type="solid"/>
              </v:shape>
            </v:group>
            <v:group style="position:absolute;left:8318;top:2758;width:10;height:20" coordorigin="8318,2758" coordsize="10,20">
              <v:shape style="position:absolute;left:8318;top:2758;width:10;height:20" coordorigin="8318,2758" coordsize="10,20" path="m8318,2777l8327,2777,8327,2758,8318,2758,8318,2777xe" filled="true" fillcolor="#000000" stroked="false">
                <v:path arrowok="t"/>
                <v:fill type="solid"/>
              </v:shape>
            </v:group>
            <v:group style="position:absolute;left:8318;top:2777;width:10;height:20" coordorigin="8318,2777" coordsize="10,20">
              <v:shape style="position:absolute;left:8318;top:2777;width:10;height:20" coordorigin="8318,2777" coordsize="10,20" path="m8318,2796l8327,2796,8327,2777,8318,2777,8318,2796xe" filled="true" fillcolor="#000000" stroked="false">
                <v:path arrowok="t"/>
                <v:fill type="solid"/>
              </v:shape>
            </v:group>
            <v:group style="position:absolute;left:8318;top:2796;width:10;height:20" coordorigin="8318,2796" coordsize="10,20">
              <v:shape style="position:absolute;left:8318;top:2796;width:10;height:20" coordorigin="8318,2796" coordsize="10,20" path="m8318,2816l8327,2816,8327,2796,8318,2796,8318,2816xe" filled="true" fillcolor="#000000" stroked="false">
                <v:path arrowok="t"/>
                <v:fill type="solid"/>
              </v:shape>
            </v:group>
            <v:group style="position:absolute;left:8318;top:2816;width:10;height:20" coordorigin="8318,2816" coordsize="10,20">
              <v:shape style="position:absolute;left:8318;top:2816;width:10;height:20" coordorigin="8318,2816" coordsize="10,20" path="m8318,2835l8327,2835,8327,2816,8318,2816,8318,2835xe" filled="true" fillcolor="#000000" stroked="false">
                <v:path arrowok="t"/>
                <v:fill type="solid"/>
              </v:shape>
            </v:group>
            <v:group style="position:absolute;left:8318;top:2835;width:10;height:20" coordorigin="8318,2835" coordsize="10,20">
              <v:shape style="position:absolute;left:8318;top:2835;width:10;height:20" coordorigin="8318,2835" coordsize="10,20" path="m8318,2854l8327,2854,8327,2835,8318,2835,8318,2854xe" filled="true" fillcolor="#000000" stroked="false">
                <v:path arrowok="t"/>
                <v:fill type="solid"/>
              </v:shape>
            </v:group>
            <v:group style="position:absolute;left:8318;top:2854;width:10;height:20" coordorigin="8318,2854" coordsize="10,20">
              <v:shape style="position:absolute;left:8318;top:2854;width:10;height:20" coordorigin="8318,2854" coordsize="10,20" path="m8318,2873l8327,2873,8327,2854,8318,2854,8318,2873xe" filled="true" fillcolor="#000000" stroked="false">
                <v:path arrowok="t"/>
                <v:fill type="solid"/>
              </v:shape>
            </v:group>
            <v:group style="position:absolute;left:8318;top:2873;width:10;height:20" coordorigin="8318,2873" coordsize="10,20">
              <v:shape style="position:absolute;left:8318;top:2873;width:10;height:20" coordorigin="8318,2873" coordsize="10,20" path="m8318,2892l8327,2892,8327,2873,8318,2873,8318,2892xe" filled="true" fillcolor="#000000" stroked="false">
                <v:path arrowok="t"/>
                <v:fill type="solid"/>
              </v:shape>
            </v:group>
            <v:group style="position:absolute;left:8318;top:2892;width:10;height:20" coordorigin="8318,2892" coordsize="10,20">
              <v:shape style="position:absolute;left:8318;top:2892;width:10;height:20" coordorigin="8318,2892" coordsize="10,20" path="m8318,2912l8327,2912,8327,2892,8318,2892,8318,2912xe" filled="true" fillcolor="#000000" stroked="false">
                <v:path arrowok="t"/>
                <v:fill type="solid"/>
              </v:shape>
            </v:group>
            <v:group style="position:absolute;left:8318;top:2912;width:10;height:20" coordorigin="8318,2912" coordsize="10,20">
              <v:shape style="position:absolute;left:8318;top:2912;width:10;height:20" coordorigin="8318,2912" coordsize="10,20" path="m8318,2931l8327,2931,8327,2912,8318,2912,8318,2931xe" filled="true" fillcolor="#000000" stroked="false">
                <v:path arrowok="t"/>
                <v:fill type="solid"/>
              </v:shape>
            </v:group>
            <v:group style="position:absolute;left:8318;top:2931;width:10;height:20" coordorigin="8318,2931" coordsize="10,20">
              <v:shape style="position:absolute;left:8318;top:2931;width:10;height:20" coordorigin="8318,2931" coordsize="10,20" path="m8318,2950l8327,2950,8327,2931,8318,2931,8318,2950xe" filled="true" fillcolor="#000000" stroked="false">
                <v:path arrowok="t"/>
                <v:fill type="solid"/>
              </v:shape>
            </v:group>
            <v:group style="position:absolute;left:8318;top:2950;width:10;height:20" coordorigin="8318,2950" coordsize="10,20">
              <v:shape style="position:absolute;left:8318;top:2950;width:10;height:20" coordorigin="8318,2950" coordsize="10,20" path="m8318,2969l8327,2969,8327,2950,8318,2950,8318,2969xe" filled="true" fillcolor="#000000" stroked="false">
                <v:path arrowok="t"/>
                <v:fill type="solid"/>
              </v:shape>
            </v:group>
            <v:group style="position:absolute;left:8318;top:2969;width:10;height:20" coordorigin="8318,2969" coordsize="10,20">
              <v:shape style="position:absolute;left:8318;top:2969;width:10;height:20" coordorigin="8318,2969" coordsize="10,20" path="m8318,2988l8327,2988,8327,2969,8318,2969,8318,2988xe" filled="true" fillcolor="#000000" stroked="false">
                <v:path arrowok="t"/>
                <v:fill type="solid"/>
              </v:shape>
            </v:group>
            <v:group style="position:absolute;left:8318;top:2988;width:10;height:20" coordorigin="8318,2988" coordsize="10,20">
              <v:shape style="position:absolute;left:8318;top:2988;width:10;height:20" coordorigin="8318,2988" coordsize="10,20" path="m8318,3008l8327,3008,8327,2988,8318,2988,8318,3008xe" filled="true" fillcolor="#000000" stroked="false">
                <v:path arrowok="t"/>
                <v:fill type="solid"/>
              </v:shape>
            </v:group>
            <v:group style="position:absolute;left:8318;top:3008;width:10;height:20" coordorigin="8318,3008" coordsize="10,20">
              <v:shape style="position:absolute;left:8318;top:3008;width:10;height:20" coordorigin="8318,3008" coordsize="10,20" path="m8318,3027l8327,3027,8327,3008,8318,3008,8318,3027xe" filled="true" fillcolor="#000000" stroked="false">
                <v:path arrowok="t"/>
                <v:fill type="solid"/>
              </v:shape>
            </v:group>
            <v:group style="position:absolute;left:8318;top:3034;width:10;height:2" coordorigin="8318,3034" coordsize="10,2">
              <v:shape style="position:absolute;left:8318;top:3034;width:10;height:2" coordorigin="8318,3034" coordsize="10,0" path="m8318,3034l8327,3034e" filled="false" stroked="true" strokeweight=".72003pt" strokecolor="#000000">
                <v:path arrowok="t"/>
              </v:shape>
              <v:shape style="position:absolute;left:29;top:2950;width:1754;height:101" type="#_x0000_t75" stroked="false">
                <v:imagedata r:id="rId518" o:title=""/>
              </v:shape>
              <v:shape style="position:absolute;left:1759;top:3041;width:1213;height:10" type="#_x0000_t75" stroked="false">
                <v:imagedata r:id="rId514" o:title=""/>
              </v:shape>
              <v:shape style="position:absolute;left:2967;top:3041;width:715;height:10" type="#_x0000_t75" stroked="false">
                <v:imagedata r:id="rId405" o:title=""/>
              </v:shape>
              <v:shape style="position:absolute;left:3677;top:3041;width:1743;height:10" type="#_x0000_t75" stroked="false">
                <v:imagedata r:id="rId515" o:title=""/>
              </v:shape>
              <v:shape style="position:absolute;left:5415;top:3041;width:1877;height:10" type="#_x0000_t75" stroked="false">
                <v:imagedata r:id="rId516" o:title=""/>
              </v:shape>
              <v:shape style="position:absolute;left:7288;top:3041;width:1030;height:10" type="#_x0000_t75" stroked="false">
                <v:imagedata r:id="rId517" o:title=""/>
              </v:shape>
              <v:shape style="position:absolute;left:8313;top:3041;width:720;height:10" type="#_x0000_t75" stroked="false">
                <v:imagedata r:id="rId417" o:title=""/>
              </v:shape>
            </v:group>
            <v:group style="position:absolute;left:1764;top:3051;width:10;height:20" coordorigin="1764,3051" coordsize="10,20">
              <v:shape style="position:absolute;left:1764;top:3051;width:10;height:20" coordorigin="1764,3051" coordsize="10,20" path="m1764,3070l1774,3070,1774,3051,1764,3051,1764,3070xe" filled="true" fillcolor="#000000" stroked="false">
                <v:path arrowok="t"/>
                <v:fill type="solid"/>
              </v:shape>
            </v:group>
            <v:group style="position:absolute;left:1764;top:3070;width:10;height:20" coordorigin="1764,3070" coordsize="10,20">
              <v:shape style="position:absolute;left:1764;top:3070;width:10;height:20" coordorigin="1764,3070" coordsize="10,20" path="m1764,3089l1774,3089,1774,3070,1764,3070,1764,3089xe" filled="true" fillcolor="#000000" stroked="false">
                <v:path arrowok="t"/>
                <v:fill type="solid"/>
              </v:shape>
            </v:group>
            <v:group style="position:absolute;left:1764;top:3089;width:10;height:20" coordorigin="1764,3089" coordsize="10,20">
              <v:shape style="position:absolute;left:1764;top:3089;width:10;height:20" coordorigin="1764,3089" coordsize="10,20" path="m1764,3108l1774,3108,1774,3089,1764,3089,1764,3108xe" filled="true" fillcolor="#000000" stroked="false">
                <v:path arrowok="t"/>
                <v:fill type="solid"/>
              </v:shape>
            </v:group>
            <v:group style="position:absolute;left:1764;top:3108;width:10;height:20" coordorigin="1764,3108" coordsize="10,20">
              <v:shape style="position:absolute;left:1764;top:3108;width:10;height:20" coordorigin="1764,3108" coordsize="10,20" path="m1764,3128l1774,3128,1774,3108,1764,3108,1764,3128xe" filled="true" fillcolor="#000000" stroked="false">
                <v:path arrowok="t"/>
                <v:fill type="solid"/>
              </v:shape>
            </v:group>
            <v:group style="position:absolute;left:1764;top:3128;width:10;height:20" coordorigin="1764,3128" coordsize="10,20">
              <v:shape style="position:absolute;left:1764;top:3128;width:10;height:20" coordorigin="1764,3128" coordsize="10,20" path="m1764,3147l1774,3147,1774,3128,1764,3128,1764,3147xe" filled="true" fillcolor="#000000" stroked="false">
                <v:path arrowok="t"/>
                <v:fill type="solid"/>
              </v:shape>
            </v:group>
            <v:group style="position:absolute;left:1764;top:3147;width:10;height:20" coordorigin="1764,3147" coordsize="10,20">
              <v:shape style="position:absolute;left:1764;top:3147;width:10;height:20" coordorigin="1764,3147" coordsize="10,20" path="m1764,3166l1774,3166,1774,3147,1764,3147,1764,3166xe" filled="true" fillcolor="#000000" stroked="false">
                <v:path arrowok="t"/>
                <v:fill type="solid"/>
              </v:shape>
            </v:group>
            <v:group style="position:absolute;left:1764;top:3166;width:10;height:20" coordorigin="1764,3166" coordsize="10,20">
              <v:shape style="position:absolute;left:1764;top:3166;width:10;height:20" coordorigin="1764,3166" coordsize="10,20" path="m1764,3185l1774,3185,1774,3166,1764,3166,1764,3185xe" filled="true" fillcolor="#000000" stroked="false">
                <v:path arrowok="t"/>
                <v:fill type="solid"/>
              </v:shape>
            </v:group>
            <v:group style="position:absolute;left:1764;top:3185;width:10;height:20" coordorigin="1764,3185" coordsize="10,20">
              <v:shape style="position:absolute;left:1764;top:3185;width:10;height:20" coordorigin="1764,3185" coordsize="10,20" path="m1764,3204l1774,3204,1774,3185,1764,3185,1764,3204xe" filled="true" fillcolor="#000000" stroked="false">
                <v:path arrowok="t"/>
                <v:fill type="solid"/>
              </v:shape>
            </v:group>
            <v:group style="position:absolute;left:1764;top:3204;width:10;height:20" coordorigin="1764,3204" coordsize="10,20">
              <v:shape style="position:absolute;left:1764;top:3204;width:10;height:20" coordorigin="1764,3204" coordsize="10,20" path="m1764,3224l1774,3224,1774,3204,1764,3204,1764,3224xe" filled="true" fillcolor="#000000" stroked="false">
                <v:path arrowok="t"/>
                <v:fill type="solid"/>
              </v:shape>
            </v:group>
            <v:group style="position:absolute;left:1764;top:3224;width:10;height:20" coordorigin="1764,3224" coordsize="10,20">
              <v:shape style="position:absolute;left:1764;top:3224;width:10;height:20" coordorigin="1764,3224" coordsize="10,20" path="m1764,3243l1774,3243,1774,3224,1764,3224,1764,3243xe" filled="true" fillcolor="#000000" stroked="false">
                <v:path arrowok="t"/>
                <v:fill type="solid"/>
              </v:shape>
            </v:group>
            <v:group style="position:absolute;left:1764;top:3243;width:10;height:20" coordorigin="1764,3243" coordsize="10,20">
              <v:shape style="position:absolute;left:1764;top:3243;width:10;height:20" coordorigin="1764,3243" coordsize="10,20" path="m1764,3262l1774,3262,1774,3243,1764,3243,1764,3262xe" filled="true" fillcolor="#000000" stroked="false">
                <v:path arrowok="t"/>
                <v:fill type="solid"/>
              </v:shape>
            </v:group>
            <v:group style="position:absolute;left:1764;top:3262;width:10;height:20" coordorigin="1764,3262" coordsize="10,20">
              <v:shape style="position:absolute;left:1764;top:3262;width:10;height:20" coordorigin="1764,3262" coordsize="10,20" path="m1764,3281l1774,3281,1774,3262,1764,3262,1764,3281xe" filled="true" fillcolor="#000000" stroked="false">
                <v:path arrowok="t"/>
                <v:fill type="solid"/>
              </v:shape>
            </v:group>
            <v:group style="position:absolute;left:1764;top:3281;width:10;height:20" coordorigin="1764,3281" coordsize="10,20">
              <v:shape style="position:absolute;left:1764;top:3281;width:10;height:20" coordorigin="1764,3281" coordsize="10,20" path="m1764,3300l1774,3300,1774,3281,1764,3281,1764,3300xe" filled="true" fillcolor="#000000" stroked="false">
                <v:path arrowok="t"/>
                <v:fill type="solid"/>
              </v:shape>
            </v:group>
            <v:group style="position:absolute;left:1764;top:3300;width:10;height:20" coordorigin="1764,3300" coordsize="10,20">
              <v:shape style="position:absolute;left:1764;top:3300;width:10;height:20" coordorigin="1764,3300" coordsize="10,20" path="m1764,3320l1774,3320,1774,3300,1764,3300,1764,3320xe" filled="true" fillcolor="#000000" stroked="false">
                <v:path arrowok="t"/>
                <v:fill type="solid"/>
              </v:shape>
            </v:group>
            <v:group style="position:absolute;left:1764;top:3320;width:10;height:20" coordorigin="1764,3320" coordsize="10,20">
              <v:shape style="position:absolute;left:1764;top:3320;width:10;height:20" coordorigin="1764,3320" coordsize="10,20" path="m1764,3339l1774,3339,1774,3320,1764,3320,1764,3339xe" filled="true" fillcolor="#000000" stroked="false">
                <v:path arrowok="t"/>
                <v:fill type="solid"/>
              </v:shape>
            </v:group>
            <v:group style="position:absolute;left:1764;top:3339;width:10;height:20" coordorigin="1764,3339" coordsize="10,20">
              <v:shape style="position:absolute;left:1764;top:3339;width:10;height:20" coordorigin="1764,3339" coordsize="10,20" path="m1764,3358l1774,3358,1774,3339,1764,3339,1764,3358xe" filled="true" fillcolor="#000000" stroked="false">
                <v:path arrowok="t"/>
                <v:fill type="solid"/>
              </v:shape>
            </v:group>
            <v:group style="position:absolute;left:1764;top:3358;width:10;height:20" coordorigin="1764,3358" coordsize="10,20">
              <v:shape style="position:absolute;left:1764;top:3358;width:10;height:20" coordorigin="1764,3358" coordsize="10,20" path="m1764,3377l1774,3377,1774,3358,1764,3358,1764,3377xe" filled="true" fillcolor="#000000" stroked="false">
                <v:path arrowok="t"/>
                <v:fill type="solid"/>
              </v:shape>
            </v:group>
            <v:group style="position:absolute;left:1764;top:3377;width:10;height:20" coordorigin="1764,3377" coordsize="10,20">
              <v:shape style="position:absolute;left:1764;top:3377;width:10;height:20" coordorigin="1764,3377" coordsize="10,20" path="m1764,3396l1774,3396,1774,3377,1764,3377,1764,3396xe" filled="true" fillcolor="#000000" stroked="false">
                <v:path arrowok="t"/>
                <v:fill type="solid"/>
              </v:shape>
            </v:group>
            <v:group style="position:absolute;left:1764;top:3396;width:10;height:20" coordorigin="1764,3396" coordsize="10,20">
              <v:shape style="position:absolute;left:1764;top:3396;width:10;height:20" coordorigin="1764,3396" coordsize="10,20" path="m1764,3416l1774,3416,1774,3396,1764,3396,1764,3416xe" filled="true" fillcolor="#000000" stroked="false">
                <v:path arrowok="t"/>
                <v:fill type="solid"/>
              </v:shape>
            </v:group>
            <v:group style="position:absolute;left:1764;top:3416;width:10;height:20" coordorigin="1764,3416" coordsize="10,20">
              <v:shape style="position:absolute;left:1764;top:3416;width:10;height:20" coordorigin="1764,3416" coordsize="10,20" path="m1764,3435l1774,3435,1774,3416,1764,3416,1764,3435xe" filled="true" fillcolor="#000000" stroked="false">
                <v:path arrowok="t"/>
                <v:fill type="solid"/>
              </v:shape>
            </v:group>
            <v:group style="position:absolute;left:1764;top:3435;width:10;height:20" coordorigin="1764,3435" coordsize="10,20">
              <v:shape style="position:absolute;left:1764;top:3435;width:10;height:20" coordorigin="1764,3435" coordsize="10,20" path="m1764,3454l1774,3454,1774,3435,1764,3435,1764,3454xe" filled="true" fillcolor="#000000" stroked="false">
                <v:path arrowok="t"/>
                <v:fill type="solid"/>
              </v:shape>
            </v:group>
            <v:group style="position:absolute;left:1764;top:3454;width:10;height:20" coordorigin="1764,3454" coordsize="10,20">
              <v:shape style="position:absolute;left:1764;top:3454;width:10;height:20" coordorigin="1764,3454" coordsize="10,20" path="m1764,3473l1774,3473,1774,3454,1764,3454,1764,3473xe" filled="true" fillcolor="#000000" stroked="false">
                <v:path arrowok="t"/>
                <v:fill type="solid"/>
              </v:shape>
            </v:group>
            <v:group style="position:absolute;left:1764;top:3473;width:10;height:20" coordorigin="1764,3473" coordsize="10,20">
              <v:shape style="position:absolute;left:1764;top:3473;width:10;height:20" coordorigin="1764,3473" coordsize="10,20" path="m1764,3492l1774,3492,1774,3473,1764,3473,1764,3492xe" filled="true" fillcolor="#000000" stroked="false">
                <v:path arrowok="t"/>
                <v:fill type="solid"/>
              </v:shape>
            </v:group>
            <v:group style="position:absolute;left:1764;top:3492;width:10;height:20" coordorigin="1764,3492" coordsize="10,20">
              <v:shape style="position:absolute;left:1764;top:3492;width:10;height:20" coordorigin="1764,3492" coordsize="10,20" path="m1764,3512l1774,3512,1774,3492,1764,3492,1764,3512xe" filled="true" fillcolor="#000000" stroked="false">
                <v:path arrowok="t"/>
                <v:fill type="solid"/>
              </v:shape>
            </v:group>
            <v:group style="position:absolute;left:1764;top:3512;width:10;height:20" coordorigin="1764,3512" coordsize="10,20">
              <v:shape style="position:absolute;left:1764;top:3512;width:10;height:20" coordorigin="1764,3512" coordsize="10,20" path="m1764,3531l1774,3531,1774,3512,1764,3512,1764,3531xe" filled="true" fillcolor="#000000" stroked="false">
                <v:path arrowok="t"/>
                <v:fill type="solid"/>
              </v:shape>
            </v:group>
            <v:group style="position:absolute;left:1764;top:3531;width:10;height:20" coordorigin="1764,3531" coordsize="10,20">
              <v:shape style="position:absolute;left:1764;top:3531;width:10;height:20" coordorigin="1764,3531" coordsize="10,20" path="m1764,3550l1774,3550,1774,3531,1764,3531,1764,3550xe" filled="true" fillcolor="#000000" stroked="false">
                <v:path arrowok="t"/>
                <v:fill type="solid"/>
              </v:shape>
            </v:group>
            <v:group style="position:absolute;left:1764;top:3550;width:10;height:20" coordorigin="1764,3550" coordsize="10,20">
              <v:shape style="position:absolute;left:1764;top:3550;width:10;height:20" coordorigin="1764,3550" coordsize="10,20" path="m1764,3569l1774,3569,1774,3550,1764,3550,1764,3569xe" filled="true" fillcolor="#000000" stroked="false">
                <v:path arrowok="t"/>
                <v:fill type="solid"/>
              </v:shape>
            </v:group>
            <v:group style="position:absolute;left:1764;top:3569;width:10;height:20" coordorigin="1764,3569" coordsize="10,20">
              <v:shape style="position:absolute;left:1764;top:3569;width:10;height:20" coordorigin="1764,3569" coordsize="10,20" path="m1764,3588l1774,3588,1774,3569,1764,3569,1764,3588xe" filled="true" fillcolor="#000000" stroked="false">
                <v:path arrowok="t"/>
                <v:fill type="solid"/>
              </v:shape>
            </v:group>
            <v:group style="position:absolute;left:1764;top:3588;width:10;height:20" coordorigin="1764,3588" coordsize="10,20">
              <v:shape style="position:absolute;left:1764;top:3588;width:10;height:20" coordorigin="1764,3588" coordsize="10,20" path="m1764,3608l1774,3608,1774,3588,1764,3588,1764,3608xe" filled="true" fillcolor="#000000" stroked="false">
                <v:path arrowok="t"/>
                <v:fill type="solid"/>
              </v:shape>
            </v:group>
            <v:group style="position:absolute;left:1764;top:3608;width:10;height:20" coordorigin="1764,3608" coordsize="10,20">
              <v:shape style="position:absolute;left:1764;top:3608;width:10;height:20" coordorigin="1764,3608" coordsize="10,20" path="m1764,3627l1774,3627,1774,3608,1764,3608,1764,3627xe" filled="true" fillcolor="#000000" stroked="false">
                <v:path arrowok="t"/>
                <v:fill type="solid"/>
              </v:shape>
            </v:group>
            <v:group style="position:absolute;left:1764;top:3627;width:10;height:20" coordorigin="1764,3627" coordsize="10,20">
              <v:shape style="position:absolute;left:1764;top:3627;width:10;height:20" coordorigin="1764,3627" coordsize="10,20" path="m1764,3646l1774,3646,1774,3627,1764,3627,1764,3646xe" filled="true" fillcolor="#000000" stroked="false">
                <v:path arrowok="t"/>
                <v:fill type="solid"/>
              </v:shape>
            </v:group>
            <v:group style="position:absolute;left:1764;top:3646;width:10;height:20" coordorigin="1764,3646" coordsize="10,20">
              <v:shape style="position:absolute;left:1764;top:3646;width:10;height:20" coordorigin="1764,3646" coordsize="10,20" path="m1764,3665l1774,3665,1774,3646,1764,3646,1764,3665xe" filled="true" fillcolor="#000000" stroked="false">
                <v:path arrowok="t"/>
                <v:fill type="solid"/>
              </v:shape>
            </v:group>
            <v:group style="position:absolute;left:1764;top:3665;width:10;height:20" coordorigin="1764,3665" coordsize="10,20">
              <v:shape style="position:absolute;left:1764;top:3665;width:10;height:20" coordorigin="1764,3665" coordsize="10,20" path="m1764,3684l1774,3684,1774,3665,1764,3665,1764,3684xe" filled="true" fillcolor="#000000" stroked="false">
                <v:path arrowok="t"/>
                <v:fill type="solid"/>
              </v:shape>
            </v:group>
            <v:group style="position:absolute;left:1764;top:3684;width:10;height:20" coordorigin="1764,3684" coordsize="10,20">
              <v:shape style="position:absolute;left:1764;top:3684;width:10;height:20" coordorigin="1764,3684" coordsize="10,20" path="m1764,3704l1774,3704,1774,3684,1764,3684,1764,3704xe" filled="true" fillcolor="#000000" stroked="false">
                <v:path arrowok="t"/>
                <v:fill type="solid"/>
              </v:shape>
            </v:group>
            <v:group style="position:absolute;left:1764;top:3704;width:10;height:20" coordorigin="1764,3704" coordsize="10,20">
              <v:shape style="position:absolute;left:1764;top:3704;width:10;height:20" coordorigin="1764,3704" coordsize="10,20" path="m1764,3723l1774,3723,1774,3704,1764,3704,1764,3723xe" filled="true" fillcolor="#000000" stroked="false">
                <v:path arrowok="t"/>
                <v:fill type="solid"/>
              </v:shape>
            </v:group>
            <v:group style="position:absolute;left:1764;top:3723;width:10;height:20" coordorigin="1764,3723" coordsize="10,20">
              <v:shape style="position:absolute;left:1764;top:3723;width:10;height:20" coordorigin="1764,3723" coordsize="10,20" path="m1764,3742l1774,3742,1774,3723,1764,3723,1764,3742xe" filled="true" fillcolor="#000000" stroked="false">
                <v:path arrowok="t"/>
                <v:fill type="solid"/>
              </v:shape>
            </v:group>
            <v:group style="position:absolute;left:1764;top:3742;width:10;height:20" coordorigin="1764,3742" coordsize="10,20">
              <v:shape style="position:absolute;left:1764;top:3742;width:10;height:20" coordorigin="1764,3742" coordsize="10,20" path="m1764,3761l1774,3761,1774,3742,1764,3742,1764,3761xe" filled="true" fillcolor="#000000" stroked="false">
                <v:path arrowok="t"/>
                <v:fill type="solid"/>
              </v:shape>
            </v:group>
            <v:group style="position:absolute;left:1764;top:3761;width:10;height:20" coordorigin="1764,3761" coordsize="10,20">
              <v:shape style="position:absolute;left:1764;top:3761;width:10;height:20" coordorigin="1764,3761" coordsize="10,20" path="m1764,3780l1774,3780,1774,3761,1764,3761,1764,3780xe" filled="true" fillcolor="#000000" stroked="false">
                <v:path arrowok="t"/>
                <v:fill type="solid"/>
              </v:shape>
            </v:group>
            <v:group style="position:absolute;left:1764;top:3780;width:10;height:20" coordorigin="1764,3780" coordsize="10,20">
              <v:shape style="position:absolute;left:1764;top:3780;width:10;height:20" coordorigin="1764,3780" coordsize="10,20" path="m1764,3800l1774,3800,1774,3780,1764,3780,1764,3800xe" filled="true" fillcolor="#000000" stroked="false">
                <v:path arrowok="t"/>
                <v:fill type="solid"/>
              </v:shape>
            </v:group>
            <v:group style="position:absolute;left:1764;top:3800;width:10;height:20" coordorigin="1764,3800" coordsize="10,20">
              <v:shape style="position:absolute;left:1764;top:3800;width:10;height:20" coordorigin="1764,3800" coordsize="10,20" path="m1764,3819l1774,3819,1774,3800,1764,3800,1764,3819xe" filled="true" fillcolor="#000000" stroked="false">
                <v:path arrowok="t"/>
                <v:fill type="solid"/>
              </v:shape>
            </v:group>
            <v:group style="position:absolute;left:1764;top:3819;width:10;height:20" coordorigin="1764,3819" coordsize="10,20">
              <v:shape style="position:absolute;left:1764;top:3819;width:10;height:20" coordorigin="1764,3819" coordsize="10,20" path="m1764,3838l1774,3838,1774,3819,1764,3819,1764,3838xe" filled="true" fillcolor="#000000" stroked="false">
                <v:path arrowok="t"/>
                <v:fill type="solid"/>
              </v:shape>
            </v:group>
            <v:group style="position:absolute;left:1764;top:3844;width:10;height:2" coordorigin="1764,3844" coordsize="10,2">
              <v:shape style="position:absolute;left:1764;top:3844;width:10;height:2" coordorigin="1764,3844" coordsize="10,0" path="m1764,3844l1774,3844e" filled="false" stroked="true" strokeweight=".599980pt" strokecolor="#000000">
                <v:path arrowok="t"/>
              </v:shape>
            </v:group>
            <v:group style="position:absolute;left:2972;top:3051;width:10;height:20" coordorigin="2972,3051" coordsize="10,20">
              <v:shape style="position:absolute;left:2972;top:3051;width:10;height:20" coordorigin="2972,3051" coordsize="10,20" path="m2972,3070l2981,3070,2981,3051,2972,3051,2972,3070xe" filled="true" fillcolor="#000000" stroked="false">
                <v:path arrowok="t"/>
                <v:fill type="solid"/>
              </v:shape>
            </v:group>
            <v:group style="position:absolute;left:2972;top:3070;width:10;height:20" coordorigin="2972,3070" coordsize="10,20">
              <v:shape style="position:absolute;left:2972;top:3070;width:10;height:20" coordorigin="2972,3070" coordsize="10,20" path="m2972,3089l2981,3089,2981,3070,2972,3070,2972,3089xe" filled="true" fillcolor="#000000" stroked="false">
                <v:path arrowok="t"/>
                <v:fill type="solid"/>
              </v:shape>
            </v:group>
            <v:group style="position:absolute;left:2972;top:3089;width:10;height:20" coordorigin="2972,3089" coordsize="10,20">
              <v:shape style="position:absolute;left:2972;top:3089;width:10;height:20" coordorigin="2972,3089" coordsize="10,20" path="m2972,3108l2981,3108,2981,3089,2972,3089,2972,3108xe" filled="true" fillcolor="#000000" stroked="false">
                <v:path arrowok="t"/>
                <v:fill type="solid"/>
              </v:shape>
            </v:group>
            <v:group style="position:absolute;left:2972;top:3108;width:10;height:20" coordorigin="2972,3108" coordsize="10,20">
              <v:shape style="position:absolute;left:2972;top:3108;width:10;height:20" coordorigin="2972,3108" coordsize="10,20" path="m2972,3128l2981,3128,2981,3108,2972,3108,2972,3128xe" filled="true" fillcolor="#000000" stroked="false">
                <v:path arrowok="t"/>
                <v:fill type="solid"/>
              </v:shape>
            </v:group>
            <v:group style="position:absolute;left:2972;top:3128;width:10;height:20" coordorigin="2972,3128" coordsize="10,20">
              <v:shape style="position:absolute;left:2972;top:3128;width:10;height:20" coordorigin="2972,3128" coordsize="10,20" path="m2972,3147l2981,3147,2981,3128,2972,3128,2972,3147xe" filled="true" fillcolor="#000000" stroked="false">
                <v:path arrowok="t"/>
                <v:fill type="solid"/>
              </v:shape>
            </v:group>
            <v:group style="position:absolute;left:2972;top:3147;width:10;height:20" coordorigin="2972,3147" coordsize="10,20">
              <v:shape style="position:absolute;left:2972;top:3147;width:10;height:20" coordorigin="2972,3147" coordsize="10,20" path="m2972,3166l2981,3166,2981,3147,2972,3147,2972,3166xe" filled="true" fillcolor="#000000" stroked="false">
                <v:path arrowok="t"/>
                <v:fill type="solid"/>
              </v:shape>
            </v:group>
            <v:group style="position:absolute;left:2972;top:3166;width:10;height:20" coordorigin="2972,3166" coordsize="10,20">
              <v:shape style="position:absolute;left:2972;top:3166;width:10;height:20" coordorigin="2972,3166" coordsize="10,20" path="m2972,3185l2981,3185,2981,3166,2972,3166,2972,3185xe" filled="true" fillcolor="#000000" stroked="false">
                <v:path arrowok="t"/>
                <v:fill type="solid"/>
              </v:shape>
            </v:group>
            <v:group style="position:absolute;left:2972;top:3185;width:10;height:20" coordorigin="2972,3185" coordsize="10,20">
              <v:shape style="position:absolute;left:2972;top:3185;width:10;height:20" coordorigin="2972,3185" coordsize="10,20" path="m2972,3204l2981,3204,2981,3185,2972,3185,2972,3204xe" filled="true" fillcolor="#000000" stroked="false">
                <v:path arrowok="t"/>
                <v:fill type="solid"/>
              </v:shape>
            </v:group>
            <v:group style="position:absolute;left:2972;top:3204;width:10;height:20" coordorigin="2972,3204" coordsize="10,20">
              <v:shape style="position:absolute;left:2972;top:3204;width:10;height:20" coordorigin="2972,3204" coordsize="10,20" path="m2972,3224l2981,3224,2981,3204,2972,3204,2972,3224xe" filled="true" fillcolor="#000000" stroked="false">
                <v:path arrowok="t"/>
                <v:fill type="solid"/>
              </v:shape>
            </v:group>
            <v:group style="position:absolute;left:2972;top:3224;width:10;height:20" coordorigin="2972,3224" coordsize="10,20">
              <v:shape style="position:absolute;left:2972;top:3224;width:10;height:20" coordorigin="2972,3224" coordsize="10,20" path="m2972,3243l2981,3243,2981,3224,2972,3224,2972,3243xe" filled="true" fillcolor="#000000" stroked="false">
                <v:path arrowok="t"/>
                <v:fill type="solid"/>
              </v:shape>
            </v:group>
            <v:group style="position:absolute;left:2972;top:3243;width:10;height:20" coordorigin="2972,3243" coordsize="10,20">
              <v:shape style="position:absolute;left:2972;top:3243;width:10;height:20" coordorigin="2972,3243" coordsize="10,20" path="m2972,3262l2981,3262,2981,3243,2972,3243,2972,3262xe" filled="true" fillcolor="#000000" stroked="false">
                <v:path arrowok="t"/>
                <v:fill type="solid"/>
              </v:shape>
            </v:group>
            <v:group style="position:absolute;left:2972;top:3262;width:10;height:20" coordorigin="2972,3262" coordsize="10,20">
              <v:shape style="position:absolute;left:2972;top:3262;width:10;height:20" coordorigin="2972,3262" coordsize="10,20" path="m2972,3281l2981,3281,2981,3262,2972,3262,2972,3281xe" filled="true" fillcolor="#000000" stroked="false">
                <v:path arrowok="t"/>
                <v:fill type="solid"/>
              </v:shape>
            </v:group>
            <v:group style="position:absolute;left:2972;top:3281;width:10;height:20" coordorigin="2972,3281" coordsize="10,20">
              <v:shape style="position:absolute;left:2972;top:3281;width:10;height:20" coordorigin="2972,3281" coordsize="10,20" path="m2972,3300l2981,3300,2981,3281,2972,3281,2972,3300xe" filled="true" fillcolor="#000000" stroked="false">
                <v:path arrowok="t"/>
                <v:fill type="solid"/>
              </v:shape>
            </v:group>
            <v:group style="position:absolute;left:2972;top:3300;width:10;height:20" coordorigin="2972,3300" coordsize="10,20">
              <v:shape style="position:absolute;left:2972;top:3300;width:10;height:20" coordorigin="2972,3300" coordsize="10,20" path="m2972,3320l2981,3320,2981,3300,2972,3300,2972,3320xe" filled="true" fillcolor="#000000" stroked="false">
                <v:path arrowok="t"/>
                <v:fill type="solid"/>
              </v:shape>
            </v:group>
            <v:group style="position:absolute;left:2972;top:3320;width:10;height:20" coordorigin="2972,3320" coordsize="10,20">
              <v:shape style="position:absolute;left:2972;top:3320;width:10;height:20" coordorigin="2972,3320" coordsize="10,20" path="m2972,3339l2981,3339,2981,3320,2972,3320,2972,3339xe" filled="true" fillcolor="#000000" stroked="false">
                <v:path arrowok="t"/>
                <v:fill type="solid"/>
              </v:shape>
            </v:group>
            <v:group style="position:absolute;left:2972;top:3339;width:10;height:20" coordorigin="2972,3339" coordsize="10,20">
              <v:shape style="position:absolute;left:2972;top:3339;width:10;height:20" coordorigin="2972,3339" coordsize="10,20" path="m2972,3358l2981,3358,2981,3339,2972,3339,2972,3358xe" filled="true" fillcolor="#000000" stroked="false">
                <v:path arrowok="t"/>
                <v:fill type="solid"/>
              </v:shape>
            </v:group>
            <v:group style="position:absolute;left:2972;top:3358;width:10;height:20" coordorigin="2972,3358" coordsize="10,20">
              <v:shape style="position:absolute;left:2972;top:3358;width:10;height:20" coordorigin="2972,3358" coordsize="10,20" path="m2972,3377l2981,3377,2981,3358,2972,3358,2972,3377xe" filled="true" fillcolor="#000000" stroked="false">
                <v:path arrowok="t"/>
                <v:fill type="solid"/>
              </v:shape>
            </v:group>
            <v:group style="position:absolute;left:2972;top:3377;width:10;height:20" coordorigin="2972,3377" coordsize="10,20">
              <v:shape style="position:absolute;left:2972;top:3377;width:10;height:20" coordorigin="2972,3377" coordsize="10,20" path="m2972,3396l2981,3396,2981,3377,2972,3377,2972,3396xe" filled="true" fillcolor="#000000" stroked="false">
                <v:path arrowok="t"/>
                <v:fill type="solid"/>
              </v:shape>
            </v:group>
            <v:group style="position:absolute;left:2972;top:3396;width:10;height:20" coordorigin="2972,3396" coordsize="10,20">
              <v:shape style="position:absolute;left:2972;top:3396;width:10;height:20" coordorigin="2972,3396" coordsize="10,20" path="m2972,3416l2981,3416,2981,3396,2972,3396,2972,3416xe" filled="true" fillcolor="#000000" stroked="false">
                <v:path arrowok="t"/>
                <v:fill type="solid"/>
              </v:shape>
            </v:group>
            <v:group style="position:absolute;left:2972;top:3416;width:10;height:20" coordorigin="2972,3416" coordsize="10,20">
              <v:shape style="position:absolute;left:2972;top:3416;width:10;height:20" coordorigin="2972,3416" coordsize="10,20" path="m2972,3435l2981,3435,2981,3416,2972,3416,2972,3435xe" filled="true" fillcolor="#000000" stroked="false">
                <v:path arrowok="t"/>
                <v:fill type="solid"/>
              </v:shape>
            </v:group>
            <v:group style="position:absolute;left:2972;top:3435;width:10;height:20" coordorigin="2972,3435" coordsize="10,20">
              <v:shape style="position:absolute;left:2972;top:3435;width:10;height:20" coordorigin="2972,3435" coordsize="10,20" path="m2972,3454l2981,3454,2981,3435,2972,3435,2972,3454xe" filled="true" fillcolor="#000000" stroked="false">
                <v:path arrowok="t"/>
                <v:fill type="solid"/>
              </v:shape>
            </v:group>
            <v:group style="position:absolute;left:2972;top:3454;width:10;height:20" coordorigin="2972,3454" coordsize="10,20">
              <v:shape style="position:absolute;left:2972;top:3454;width:10;height:20" coordorigin="2972,3454" coordsize="10,20" path="m2972,3473l2981,3473,2981,3454,2972,3454,2972,3473xe" filled="true" fillcolor="#000000" stroked="false">
                <v:path arrowok="t"/>
                <v:fill type="solid"/>
              </v:shape>
            </v:group>
            <v:group style="position:absolute;left:2972;top:3473;width:10;height:20" coordorigin="2972,3473" coordsize="10,20">
              <v:shape style="position:absolute;left:2972;top:3473;width:10;height:20" coordorigin="2972,3473" coordsize="10,20" path="m2972,3492l2981,3492,2981,3473,2972,3473,2972,3492xe" filled="true" fillcolor="#000000" stroked="false">
                <v:path arrowok="t"/>
                <v:fill type="solid"/>
              </v:shape>
            </v:group>
            <v:group style="position:absolute;left:2972;top:3492;width:10;height:20" coordorigin="2972,3492" coordsize="10,20">
              <v:shape style="position:absolute;left:2972;top:3492;width:10;height:20" coordorigin="2972,3492" coordsize="10,20" path="m2972,3512l2981,3512,2981,3492,2972,3492,2972,3512xe" filled="true" fillcolor="#000000" stroked="false">
                <v:path arrowok="t"/>
                <v:fill type="solid"/>
              </v:shape>
            </v:group>
            <v:group style="position:absolute;left:2972;top:3512;width:10;height:20" coordorigin="2972,3512" coordsize="10,20">
              <v:shape style="position:absolute;left:2972;top:3512;width:10;height:20" coordorigin="2972,3512" coordsize="10,20" path="m2972,3531l2981,3531,2981,3512,2972,3512,2972,3531xe" filled="true" fillcolor="#000000" stroked="false">
                <v:path arrowok="t"/>
                <v:fill type="solid"/>
              </v:shape>
            </v:group>
            <v:group style="position:absolute;left:2972;top:3531;width:10;height:20" coordorigin="2972,3531" coordsize="10,20">
              <v:shape style="position:absolute;left:2972;top:3531;width:10;height:20" coordorigin="2972,3531" coordsize="10,20" path="m2972,3550l2981,3550,2981,3531,2972,3531,2972,3550xe" filled="true" fillcolor="#000000" stroked="false">
                <v:path arrowok="t"/>
                <v:fill type="solid"/>
              </v:shape>
            </v:group>
            <v:group style="position:absolute;left:2972;top:3550;width:10;height:20" coordorigin="2972,3550" coordsize="10,20">
              <v:shape style="position:absolute;left:2972;top:3550;width:10;height:20" coordorigin="2972,3550" coordsize="10,20" path="m2972,3569l2981,3569,2981,3550,2972,3550,2972,3569xe" filled="true" fillcolor="#000000" stroked="false">
                <v:path arrowok="t"/>
                <v:fill type="solid"/>
              </v:shape>
            </v:group>
            <v:group style="position:absolute;left:2972;top:3569;width:10;height:20" coordorigin="2972,3569" coordsize="10,20">
              <v:shape style="position:absolute;left:2972;top:3569;width:10;height:20" coordorigin="2972,3569" coordsize="10,20" path="m2972,3588l2981,3588,2981,3569,2972,3569,2972,3588xe" filled="true" fillcolor="#000000" stroked="false">
                <v:path arrowok="t"/>
                <v:fill type="solid"/>
              </v:shape>
            </v:group>
            <v:group style="position:absolute;left:2972;top:3588;width:10;height:20" coordorigin="2972,3588" coordsize="10,20">
              <v:shape style="position:absolute;left:2972;top:3588;width:10;height:20" coordorigin="2972,3588" coordsize="10,20" path="m2972,3608l2981,3608,2981,3588,2972,3588,2972,3608xe" filled="true" fillcolor="#000000" stroked="false">
                <v:path arrowok="t"/>
                <v:fill type="solid"/>
              </v:shape>
            </v:group>
            <v:group style="position:absolute;left:2972;top:3608;width:10;height:20" coordorigin="2972,3608" coordsize="10,20">
              <v:shape style="position:absolute;left:2972;top:3608;width:10;height:20" coordorigin="2972,3608" coordsize="10,20" path="m2972,3627l2981,3627,2981,3608,2972,3608,2972,3627xe" filled="true" fillcolor="#000000" stroked="false">
                <v:path arrowok="t"/>
                <v:fill type="solid"/>
              </v:shape>
            </v:group>
            <v:group style="position:absolute;left:2972;top:3627;width:10;height:20" coordorigin="2972,3627" coordsize="10,20">
              <v:shape style="position:absolute;left:2972;top:3627;width:10;height:20" coordorigin="2972,3627" coordsize="10,20" path="m2972,3646l2981,3646,2981,3627,2972,3627,2972,3646xe" filled="true" fillcolor="#000000" stroked="false">
                <v:path arrowok="t"/>
                <v:fill type="solid"/>
              </v:shape>
            </v:group>
            <v:group style="position:absolute;left:2972;top:3646;width:10;height:20" coordorigin="2972,3646" coordsize="10,20">
              <v:shape style="position:absolute;left:2972;top:3646;width:10;height:20" coordorigin="2972,3646" coordsize="10,20" path="m2972,3665l2981,3665,2981,3646,2972,3646,2972,3665xe" filled="true" fillcolor="#000000" stroked="false">
                <v:path arrowok="t"/>
                <v:fill type="solid"/>
              </v:shape>
            </v:group>
            <v:group style="position:absolute;left:2972;top:3665;width:10;height:20" coordorigin="2972,3665" coordsize="10,20">
              <v:shape style="position:absolute;left:2972;top:3665;width:10;height:20" coordorigin="2972,3665" coordsize="10,20" path="m2972,3684l2981,3684,2981,3665,2972,3665,2972,3684xe" filled="true" fillcolor="#000000" stroked="false">
                <v:path arrowok="t"/>
                <v:fill type="solid"/>
              </v:shape>
            </v:group>
            <v:group style="position:absolute;left:2972;top:3684;width:10;height:20" coordorigin="2972,3684" coordsize="10,20">
              <v:shape style="position:absolute;left:2972;top:3684;width:10;height:20" coordorigin="2972,3684" coordsize="10,20" path="m2972,3704l2981,3704,2981,3684,2972,3684,2972,3704xe" filled="true" fillcolor="#000000" stroked="false">
                <v:path arrowok="t"/>
                <v:fill type="solid"/>
              </v:shape>
            </v:group>
            <v:group style="position:absolute;left:2972;top:3704;width:10;height:20" coordorigin="2972,3704" coordsize="10,20">
              <v:shape style="position:absolute;left:2972;top:3704;width:10;height:20" coordorigin="2972,3704" coordsize="10,20" path="m2972,3723l2981,3723,2981,3704,2972,3704,2972,3723xe" filled="true" fillcolor="#000000" stroked="false">
                <v:path arrowok="t"/>
                <v:fill type="solid"/>
              </v:shape>
            </v:group>
            <v:group style="position:absolute;left:2972;top:3723;width:10;height:20" coordorigin="2972,3723" coordsize="10,20">
              <v:shape style="position:absolute;left:2972;top:3723;width:10;height:20" coordorigin="2972,3723" coordsize="10,20" path="m2972,3742l2981,3742,2981,3723,2972,3723,2972,3742xe" filled="true" fillcolor="#000000" stroked="false">
                <v:path arrowok="t"/>
                <v:fill type="solid"/>
              </v:shape>
            </v:group>
            <v:group style="position:absolute;left:2972;top:3742;width:10;height:20" coordorigin="2972,3742" coordsize="10,20">
              <v:shape style="position:absolute;left:2972;top:3742;width:10;height:20" coordorigin="2972,3742" coordsize="10,20" path="m2972,3761l2981,3761,2981,3742,2972,3742,2972,3761xe" filled="true" fillcolor="#000000" stroked="false">
                <v:path arrowok="t"/>
                <v:fill type="solid"/>
              </v:shape>
            </v:group>
            <v:group style="position:absolute;left:2972;top:3761;width:10;height:20" coordorigin="2972,3761" coordsize="10,20">
              <v:shape style="position:absolute;left:2972;top:3761;width:10;height:20" coordorigin="2972,3761" coordsize="10,20" path="m2972,3780l2981,3780,2981,3761,2972,3761,2972,3780xe" filled="true" fillcolor="#000000" stroked="false">
                <v:path arrowok="t"/>
                <v:fill type="solid"/>
              </v:shape>
            </v:group>
            <v:group style="position:absolute;left:2972;top:3780;width:10;height:20" coordorigin="2972,3780" coordsize="10,20">
              <v:shape style="position:absolute;left:2972;top:3780;width:10;height:20" coordorigin="2972,3780" coordsize="10,20" path="m2972,3800l2981,3800,2981,3780,2972,3780,2972,3800xe" filled="true" fillcolor="#000000" stroked="false">
                <v:path arrowok="t"/>
                <v:fill type="solid"/>
              </v:shape>
            </v:group>
            <v:group style="position:absolute;left:2972;top:3800;width:10;height:20" coordorigin="2972,3800" coordsize="10,20">
              <v:shape style="position:absolute;left:2972;top:3800;width:10;height:20" coordorigin="2972,3800" coordsize="10,20" path="m2972,3819l2981,3819,2981,3800,2972,3800,2972,3819xe" filled="true" fillcolor="#000000" stroked="false">
                <v:path arrowok="t"/>
                <v:fill type="solid"/>
              </v:shape>
            </v:group>
            <v:group style="position:absolute;left:2972;top:3819;width:10;height:20" coordorigin="2972,3819" coordsize="10,20">
              <v:shape style="position:absolute;left:2972;top:3819;width:10;height:20" coordorigin="2972,3819" coordsize="10,20" path="m2972,3838l2981,3838,2981,3819,2972,3819,2972,3838xe" filled="true" fillcolor="#000000" stroked="false">
                <v:path arrowok="t"/>
                <v:fill type="solid"/>
              </v:shape>
            </v:group>
            <v:group style="position:absolute;left:2972;top:3844;width:10;height:2" coordorigin="2972,3844" coordsize="10,2">
              <v:shape style="position:absolute;left:2972;top:3844;width:10;height:2" coordorigin="2972,3844" coordsize="10,0" path="m2972,3844l2981,3844e" filled="false" stroked="true" strokeweight=".599980pt" strokecolor="#000000">
                <v:path arrowok="t"/>
              </v:shape>
            </v:group>
            <v:group style="position:absolute;left:3682;top:3051;width:10;height:20" coordorigin="3682,3051" coordsize="10,20">
              <v:shape style="position:absolute;left:3682;top:3051;width:10;height:20" coordorigin="3682,3051" coordsize="10,20" path="m3682,3070l3692,3070,3692,3051,3682,3051,3682,3070xe" filled="true" fillcolor="#000000" stroked="false">
                <v:path arrowok="t"/>
                <v:fill type="solid"/>
              </v:shape>
            </v:group>
            <v:group style="position:absolute;left:3682;top:3070;width:10;height:20" coordorigin="3682,3070" coordsize="10,20">
              <v:shape style="position:absolute;left:3682;top:3070;width:10;height:20" coordorigin="3682,3070" coordsize="10,20" path="m3682,3089l3692,3089,3692,3070,3682,3070,3682,3089xe" filled="true" fillcolor="#000000" stroked="false">
                <v:path arrowok="t"/>
                <v:fill type="solid"/>
              </v:shape>
            </v:group>
            <v:group style="position:absolute;left:3682;top:3089;width:10;height:20" coordorigin="3682,3089" coordsize="10,20">
              <v:shape style="position:absolute;left:3682;top:3089;width:10;height:20" coordorigin="3682,3089" coordsize="10,20" path="m3682,3108l3692,3108,3692,3089,3682,3089,3682,3108xe" filled="true" fillcolor="#000000" stroked="false">
                <v:path arrowok="t"/>
                <v:fill type="solid"/>
              </v:shape>
            </v:group>
            <v:group style="position:absolute;left:3682;top:3108;width:10;height:20" coordorigin="3682,3108" coordsize="10,20">
              <v:shape style="position:absolute;left:3682;top:3108;width:10;height:20" coordorigin="3682,3108" coordsize="10,20" path="m3682,3128l3692,3128,3692,3108,3682,3108,3682,3128xe" filled="true" fillcolor="#000000" stroked="false">
                <v:path arrowok="t"/>
                <v:fill type="solid"/>
              </v:shape>
            </v:group>
            <v:group style="position:absolute;left:3682;top:3128;width:10;height:20" coordorigin="3682,3128" coordsize="10,20">
              <v:shape style="position:absolute;left:3682;top:3128;width:10;height:20" coordorigin="3682,3128" coordsize="10,20" path="m3682,3147l3692,3147,3692,3128,3682,3128,3682,3147xe" filled="true" fillcolor="#000000" stroked="false">
                <v:path arrowok="t"/>
                <v:fill type="solid"/>
              </v:shape>
            </v:group>
            <v:group style="position:absolute;left:3682;top:3147;width:10;height:20" coordorigin="3682,3147" coordsize="10,20">
              <v:shape style="position:absolute;left:3682;top:3147;width:10;height:20" coordorigin="3682,3147" coordsize="10,20" path="m3682,3166l3692,3166,3692,3147,3682,3147,3682,3166xe" filled="true" fillcolor="#000000" stroked="false">
                <v:path arrowok="t"/>
                <v:fill type="solid"/>
              </v:shape>
            </v:group>
            <v:group style="position:absolute;left:3682;top:3166;width:10;height:20" coordorigin="3682,3166" coordsize="10,20">
              <v:shape style="position:absolute;left:3682;top:3166;width:10;height:20" coordorigin="3682,3166" coordsize="10,20" path="m3682,3185l3692,3185,3692,3166,3682,3166,3682,3185xe" filled="true" fillcolor="#000000" stroked="false">
                <v:path arrowok="t"/>
                <v:fill type="solid"/>
              </v:shape>
            </v:group>
            <v:group style="position:absolute;left:3682;top:3185;width:10;height:20" coordorigin="3682,3185" coordsize="10,20">
              <v:shape style="position:absolute;left:3682;top:3185;width:10;height:20" coordorigin="3682,3185" coordsize="10,20" path="m3682,3204l3692,3204,3692,3185,3682,3185,3682,3204xe" filled="true" fillcolor="#000000" stroked="false">
                <v:path arrowok="t"/>
                <v:fill type="solid"/>
              </v:shape>
            </v:group>
            <v:group style="position:absolute;left:3682;top:3204;width:10;height:20" coordorigin="3682,3204" coordsize="10,20">
              <v:shape style="position:absolute;left:3682;top:3204;width:10;height:20" coordorigin="3682,3204" coordsize="10,20" path="m3682,3224l3692,3224,3692,3204,3682,3204,3682,3224xe" filled="true" fillcolor="#000000" stroked="false">
                <v:path arrowok="t"/>
                <v:fill type="solid"/>
              </v:shape>
            </v:group>
            <v:group style="position:absolute;left:3682;top:3224;width:10;height:20" coordorigin="3682,3224" coordsize="10,20">
              <v:shape style="position:absolute;left:3682;top:3224;width:10;height:20" coordorigin="3682,3224" coordsize="10,20" path="m3682,3243l3692,3243,3692,3224,3682,3224,3682,3243xe" filled="true" fillcolor="#000000" stroked="false">
                <v:path arrowok="t"/>
                <v:fill type="solid"/>
              </v:shape>
            </v:group>
            <v:group style="position:absolute;left:3682;top:3243;width:10;height:20" coordorigin="3682,3243" coordsize="10,20">
              <v:shape style="position:absolute;left:3682;top:3243;width:10;height:20" coordorigin="3682,3243" coordsize="10,20" path="m3682,3262l3692,3262,3692,3243,3682,3243,3682,3262xe" filled="true" fillcolor="#000000" stroked="false">
                <v:path arrowok="t"/>
                <v:fill type="solid"/>
              </v:shape>
            </v:group>
            <v:group style="position:absolute;left:3682;top:3262;width:10;height:20" coordorigin="3682,3262" coordsize="10,20">
              <v:shape style="position:absolute;left:3682;top:3262;width:10;height:20" coordorigin="3682,3262" coordsize="10,20" path="m3682,3281l3692,3281,3692,3262,3682,3262,3682,3281xe" filled="true" fillcolor="#000000" stroked="false">
                <v:path arrowok="t"/>
                <v:fill type="solid"/>
              </v:shape>
            </v:group>
            <v:group style="position:absolute;left:3682;top:3281;width:10;height:20" coordorigin="3682,3281" coordsize="10,20">
              <v:shape style="position:absolute;left:3682;top:3281;width:10;height:20" coordorigin="3682,3281" coordsize="10,20" path="m3682,3300l3692,3300,3692,3281,3682,3281,3682,3300xe" filled="true" fillcolor="#000000" stroked="false">
                <v:path arrowok="t"/>
                <v:fill type="solid"/>
              </v:shape>
            </v:group>
            <v:group style="position:absolute;left:3682;top:3300;width:10;height:20" coordorigin="3682,3300" coordsize="10,20">
              <v:shape style="position:absolute;left:3682;top:3300;width:10;height:20" coordorigin="3682,3300" coordsize="10,20" path="m3682,3320l3692,3320,3692,3300,3682,3300,3682,3320xe" filled="true" fillcolor="#000000" stroked="false">
                <v:path arrowok="t"/>
                <v:fill type="solid"/>
              </v:shape>
            </v:group>
            <v:group style="position:absolute;left:3682;top:3320;width:10;height:20" coordorigin="3682,3320" coordsize="10,20">
              <v:shape style="position:absolute;left:3682;top:3320;width:10;height:20" coordorigin="3682,3320" coordsize="10,20" path="m3682,3339l3692,3339,3692,3320,3682,3320,3682,3339xe" filled="true" fillcolor="#000000" stroked="false">
                <v:path arrowok="t"/>
                <v:fill type="solid"/>
              </v:shape>
            </v:group>
            <v:group style="position:absolute;left:3682;top:3339;width:10;height:20" coordorigin="3682,3339" coordsize="10,20">
              <v:shape style="position:absolute;left:3682;top:3339;width:10;height:20" coordorigin="3682,3339" coordsize="10,20" path="m3682,3358l3692,3358,3692,3339,3682,3339,3682,3358xe" filled="true" fillcolor="#000000" stroked="false">
                <v:path arrowok="t"/>
                <v:fill type="solid"/>
              </v:shape>
            </v:group>
            <v:group style="position:absolute;left:3682;top:3358;width:10;height:20" coordorigin="3682,3358" coordsize="10,20">
              <v:shape style="position:absolute;left:3682;top:3358;width:10;height:20" coordorigin="3682,3358" coordsize="10,20" path="m3682,3377l3692,3377,3692,3358,3682,3358,3682,3377xe" filled="true" fillcolor="#000000" stroked="false">
                <v:path arrowok="t"/>
                <v:fill type="solid"/>
              </v:shape>
            </v:group>
            <v:group style="position:absolute;left:3682;top:3377;width:10;height:20" coordorigin="3682,3377" coordsize="10,20">
              <v:shape style="position:absolute;left:3682;top:3377;width:10;height:20" coordorigin="3682,3377" coordsize="10,20" path="m3682,3396l3692,3396,3692,3377,3682,3377,3682,3396xe" filled="true" fillcolor="#000000" stroked="false">
                <v:path arrowok="t"/>
                <v:fill type="solid"/>
              </v:shape>
            </v:group>
            <v:group style="position:absolute;left:3682;top:3396;width:10;height:20" coordorigin="3682,3396" coordsize="10,20">
              <v:shape style="position:absolute;left:3682;top:3396;width:10;height:20" coordorigin="3682,3396" coordsize="10,20" path="m3682,3416l3692,3416,3692,3396,3682,3396,3682,3416xe" filled="true" fillcolor="#000000" stroked="false">
                <v:path arrowok="t"/>
                <v:fill type="solid"/>
              </v:shape>
            </v:group>
            <v:group style="position:absolute;left:3682;top:3416;width:10;height:20" coordorigin="3682,3416" coordsize="10,20">
              <v:shape style="position:absolute;left:3682;top:3416;width:10;height:20" coordorigin="3682,3416" coordsize="10,20" path="m3682,3435l3692,3435,3692,3416,3682,3416,3682,3435xe" filled="true" fillcolor="#000000" stroked="false">
                <v:path arrowok="t"/>
                <v:fill type="solid"/>
              </v:shape>
            </v:group>
            <v:group style="position:absolute;left:3682;top:3435;width:10;height:20" coordorigin="3682,3435" coordsize="10,20">
              <v:shape style="position:absolute;left:3682;top:3435;width:10;height:20" coordorigin="3682,3435" coordsize="10,20" path="m3682,3454l3692,3454,3692,3435,3682,3435,3682,3454xe" filled="true" fillcolor="#000000" stroked="false">
                <v:path arrowok="t"/>
                <v:fill type="solid"/>
              </v:shape>
            </v:group>
            <v:group style="position:absolute;left:3682;top:3454;width:10;height:20" coordorigin="3682,3454" coordsize="10,20">
              <v:shape style="position:absolute;left:3682;top:3454;width:10;height:20" coordorigin="3682,3454" coordsize="10,20" path="m3682,3473l3692,3473,3692,3454,3682,3454,3682,3473xe" filled="true" fillcolor="#000000" stroked="false">
                <v:path arrowok="t"/>
                <v:fill type="solid"/>
              </v:shape>
            </v:group>
            <v:group style="position:absolute;left:3682;top:3473;width:10;height:20" coordorigin="3682,3473" coordsize="10,20">
              <v:shape style="position:absolute;left:3682;top:3473;width:10;height:20" coordorigin="3682,3473" coordsize="10,20" path="m3682,3492l3692,3492,3692,3473,3682,3473,3682,3492xe" filled="true" fillcolor="#000000" stroked="false">
                <v:path arrowok="t"/>
                <v:fill type="solid"/>
              </v:shape>
            </v:group>
            <v:group style="position:absolute;left:3682;top:3492;width:10;height:20" coordorigin="3682,3492" coordsize="10,20">
              <v:shape style="position:absolute;left:3682;top:3492;width:10;height:20" coordorigin="3682,3492" coordsize="10,20" path="m3682,3512l3692,3512,3692,3492,3682,3492,3682,3512xe" filled="true" fillcolor="#000000" stroked="false">
                <v:path arrowok="t"/>
                <v:fill type="solid"/>
              </v:shape>
            </v:group>
            <v:group style="position:absolute;left:3682;top:3512;width:10;height:20" coordorigin="3682,3512" coordsize="10,20">
              <v:shape style="position:absolute;left:3682;top:3512;width:10;height:20" coordorigin="3682,3512" coordsize="10,20" path="m3682,3531l3692,3531,3692,3512,3682,3512,3682,3531xe" filled="true" fillcolor="#000000" stroked="false">
                <v:path arrowok="t"/>
                <v:fill type="solid"/>
              </v:shape>
            </v:group>
            <v:group style="position:absolute;left:3682;top:3531;width:10;height:20" coordorigin="3682,3531" coordsize="10,20">
              <v:shape style="position:absolute;left:3682;top:3531;width:10;height:20" coordorigin="3682,3531" coordsize="10,20" path="m3682,3550l3692,3550,3692,3531,3682,3531,3682,3550xe" filled="true" fillcolor="#000000" stroked="false">
                <v:path arrowok="t"/>
                <v:fill type="solid"/>
              </v:shape>
            </v:group>
            <v:group style="position:absolute;left:3682;top:3550;width:10;height:20" coordorigin="3682,3550" coordsize="10,20">
              <v:shape style="position:absolute;left:3682;top:3550;width:10;height:20" coordorigin="3682,3550" coordsize="10,20" path="m3682,3569l3692,3569,3692,3550,3682,3550,3682,3569xe" filled="true" fillcolor="#000000" stroked="false">
                <v:path arrowok="t"/>
                <v:fill type="solid"/>
              </v:shape>
            </v:group>
            <v:group style="position:absolute;left:3682;top:3569;width:10;height:20" coordorigin="3682,3569" coordsize="10,20">
              <v:shape style="position:absolute;left:3682;top:3569;width:10;height:20" coordorigin="3682,3569" coordsize="10,20" path="m3682,3588l3692,3588,3692,3569,3682,3569,3682,3588xe" filled="true" fillcolor="#000000" stroked="false">
                <v:path arrowok="t"/>
                <v:fill type="solid"/>
              </v:shape>
            </v:group>
            <v:group style="position:absolute;left:3682;top:3588;width:10;height:20" coordorigin="3682,3588" coordsize="10,20">
              <v:shape style="position:absolute;left:3682;top:3588;width:10;height:20" coordorigin="3682,3588" coordsize="10,20" path="m3682,3608l3692,3608,3692,3588,3682,3588,3682,3608xe" filled="true" fillcolor="#000000" stroked="false">
                <v:path arrowok="t"/>
                <v:fill type="solid"/>
              </v:shape>
            </v:group>
            <v:group style="position:absolute;left:3682;top:3608;width:10;height:20" coordorigin="3682,3608" coordsize="10,20">
              <v:shape style="position:absolute;left:3682;top:3608;width:10;height:20" coordorigin="3682,3608" coordsize="10,20" path="m3682,3627l3692,3627,3692,3608,3682,3608,3682,3627xe" filled="true" fillcolor="#000000" stroked="false">
                <v:path arrowok="t"/>
                <v:fill type="solid"/>
              </v:shape>
            </v:group>
            <v:group style="position:absolute;left:3682;top:3627;width:10;height:20" coordorigin="3682,3627" coordsize="10,20">
              <v:shape style="position:absolute;left:3682;top:3627;width:10;height:20" coordorigin="3682,3627" coordsize="10,20" path="m3682,3646l3692,3646,3692,3627,3682,3627,3682,3646xe" filled="true" fillcolor="#000000" stroked="false">
                <v:path arrowok="t"/>
                <v:fill type="solid"/>
              </v:shape>
            </v:group>
            <v:group style="position:absolute;left:3682;top:3646;width:10;height:20" coordorigin="3682,3646" coordsize="10,20">
              <v:shape style="position:absolute;left:3682;top:3646;width:10;height:20" coordorigin="3682,3646" coordsize="10,20" path="m3682,3665l3692,3665,3692,3646,3682,3646,3682,3665xe" filled="true" fillcolor="#000000" stroked="false">
                <v:path arrowok="t"/>
                <v:fill type="solid"/>
              </v:shape>
            </v:group>
            <v:group style="position:absolute;left:3682;top:3665;width:10;height:20" coordorigin="3682,3665" coordsize="10,20">
              <v:shape style="position:absolute;left:3682;top:3665;width:10;height:20" coordorigin="3682,3665" coordsize="10,20" path="m3682,3684l3692,3684,3692,3665,3682,3665,3682,3684xe" filled="true" fillcolor="#000000" stroked="false">
                <v:path arrowok="t"/>
                <v:fill type="solid"/>
              </v:shape>
            </v:group>
            <v:group style="position:absolute;left:3682;top:3684;width:10;height:20" coordorigin="3682,3684" coordsize="10,20">
              <v:shape style="position:absolute;left:3682;top:3684;width:10;height:20" coordorigin="3682,3684" coordsize="10,20" path="m3682,3704l3692,3704,3692,3684,3682,3684,3682,3704xe" filled="true" fillcolor="#000000" stroked="false">
                <v:path arrowok="t"/>
                <v:fill type="solid"/>
              </v:shape>
            </v:group>
            <v:group style="position:absolute;left:3682;top:3704;width:10;height:20" coordorigin="3682,3704" coordsize="10,20">
              <v:shape style="position:absolute;left:3682;top:3704;width:10;height:20" coordorigin="3682,3704" coordsize="10,20" path="m3682,3723l3692,3723,3692,3704,3682,3704,3682,3723xe" filled="true" fillcolor="#000000" stroked="false">
                <v:path arrowok="t"/>
                <v:fill type="solid"/>
              </v:shape>
            </v:group>
            <v:group style="position:absolute;left:3682;top:3723;width:10;height:20" coordorigin="3682,3723" coordsize="10,20">
              <v:shape style="position:absolute;left:3682;top:3723;width:10;height:20" coordorigin="3682,3723" coordsize="10,20" path="m3682,3742l3692,3742,3692,3723,3682,3723,3682,3742xe" filled="true" fillcolor="#000000" stroked="false">
                <v:path arrowok="t"/>
                <v:fill type="solid"/>
              </v:shape>
            </v:group>
            <v:group style="position:absolute;left:3682;top:3742;width:10;height:20" coordorigin="3682,3742" coordsize="10,20">
              <v:shape style="position:absolute;left:3682;top:3742;width:10;height:20" coordorigin="3682,3742" coordsize="10,20" path="m3682,3761l3692,3761,3692,3742,3682,3742,3682,3761xe" filled="true" fillcolor="#000000" stroked="false">
                <v:path arrowok="t"/>
                <v:fill type="solid"/>
              </v:shape>
            </v:group>
            <v:group style="position:absolute;left:3682;top:3761;width:10;height:20" coordorigin="3682,3761" coordsize="10,20">
              <v:shape style="position:absolute;left:3682;top:3761;width:10;height:20" coordorigin="3682,3761" coordsize="10,20" path="m3682,3780l3692,3780,3692,3761,3682,3761,3682,3780xe" filled="true" fillcolor="#000000" stroked="false">
                <v:path arrowok="t"/>
                <v:fill type="solid"/>
              </v:shape>
            </v:group>
            <v:group style="position:absolute;left:3682;top:3780;width:10;height:20" coordorigin="3682,3780" coordsize="10,20">
              <v:shape style="position:absolute;left:3682;top:3780;width:10;height:20" coordorigin="3682,3780" coordsize="10,20" path="m3682,3800l3692,3800,3692,3780,3682,3780,3682,3800xe" filled="true" fillcolor="#000000" stroked="false">
                <v:path arrowok="t"/>
                <v:fill type="solid"/>
              </v:shape>
            </v:group>
            <v:group style="position:absolute;left:3682;top:3800;width:10;height:20" coordorigin="3682,3800" coordsize="10,20">
              <v:shape style="position:absolute;left:3682;top:3800;width:10;height:20" coordorigin="3682,3800" coordsize="10,20" path="m3682,3819l3692,3819,3692,3800,3682,3800,3682,3819xe" filled="true" fillcolor="#000000" stroked="false">
                <v:path arrowok="t"/>
                <v:fill type="solid"/>
              </v:shape>
            </v:group>
            <v:group style="position:absolute;left:3682;top:3819;width:10;height:20" coordorigin="3682,3819" coordsize="10,20">
              <v:shape style="position:absolute;left:3682;top:3819;width:10;height:20" coordorigin="3682,3819" coordsize="10,20" path="m3682,3838l3692,3838,3692,3819,3682,3819,3682,3838xe" filled="true" fillcolor="#000000" stroked="false">
                <v:path arrowok="t"/>
                <v:fill type="solid"/>
              </v:shape>
            </v:group>
            <v:group style="position:absolute;left:3682;top:3844;width:10;height:2" coordorigin="3682,3844" coordsize="10,2">
              <v:shape style="position:absolute;left:3682;top:3844;width:10;height:2" coordorigin="3682,3844" coordsize="10,0" path="m3682,3844l3692,3844e" filled="false" stroked="true" strokeweight=".599980pt" strokecolor="#000000">
                <v:path arrowok="t"/>
              </v:shape>
            </v:group>
            <v:group style="position:absolute;left:4707;top:3051;width:10;height:20" coordorigin="4707,3051" coordsize="10,20">
              <v:shape style="position:absolute;left:4707;top:3051;width:10;height:20" coordorigin="4707,3051" coordsize="10,20" path="m4707,3070l4717,3070,4717,3051,4707,3051,4707,3070xe" filled="true" fillcolor="#000000" stroked="false">
                <v:path arrowok="t"/>
                <v:fill type="solid"/>
              </v:shape>
            </v:group>
            <v:group style="position:absolute;left:4707;top:3070;width:10;height:20" coordorigin="4707,3070" coordsize="10,20">
              <v:shape style="position:absolute;left:4707;top:3070;width:10;height:20" coordorigin="4707,3070" coordsize="10,20" path="m4707,3089l4717,3089,4717,3070,4707,3070,4707,3089xe" filled="true" fillcolor="#000000" stroked="false">
                <v:path arrowok="t"/>
                <v:fill type="solid"/>
              </v:shape>
            </v:group>
            <v:group style="position:absolute;left:4707;top:3089;width:10;height:20" coordorigin="4707,3089" coordsize="10,20">
              <v:shape style="position:absolute;left:4707;top:3089;width:10;height:20" coordorigin="4707,3089" coordsize="10,20" path="m4707,3108l4717,3108,4717,3089,4707,3089,4707,3108xe" filled="true" fillcolor="#000000" stroked="false">
                <v:path arrowok="t"/>
                <v:fill type="solid"/>
              </v:shape>
            </v:group>
            <v:group style="position:absolute;left:4707;top:3108;width:10;height:20" coordorigin="4707,3108" coordsize="10,20">
              <v:shape style="position:absolute;left:4707;top:3108;width:10;height:20" coordorigin="4707,3108" coordsize="10,20" path="m4707,3128l4717,3128,4717,3108,4707,3108,4707,3128xe" filled="true" fillcolor="#000000" stroked="false">
                <v:path arrowok="t"/>
                <v:fill type="solid"/>
              </v:shape>
            </v:group>
            <v:group style="position:absolute;left:4707;top:3128;width:10;height:20" coordorigin="4707,3128" coordsize="10,20">
              <v:shape style="position:absolute;left:4707;top:3128;width:10;height:20" coordorigin="4707,3128" coordsize="10,20" path="m4707,3147l4717,3147,4717,3128,4707,3128,4707,3147xe" filled="true" fillcolor="#000000" stroked="false">
                <v:path arrowok="t"/>
                <v:fill type="solid"/>
              </v:shape>
            </v:group>
            <v:group style="position:absolute;left:4707;top:3147;width:10;height:20" coordorigin="4707,3147" coordsize="10,20">
              <v:shape style="position:absolute;left:4707;top:3147;width:10;height:20" coordorigin="4707,3147" coordsize="10,20" path="m4707,3166l4717,3166,4717,3147,4707,3147,4707,3166xe" filled="true" fillcolor="#000000" stroked="false">
                <v:path arrowok="t"/>
                <v:fill type="solid"/>
              </v:shape>
            </v:group>
            <v:group style="position:absolute;left:4707;top:3166;width:10;height:20" coordorigin="4707,3166" coordsize="10,20">
              <v:shape style="position:absolute;left:4707;top:3166;width:10;height:20" coordorigin="4707,3166" coordsize="10,20" path="m4707,3185l4717,3185,4717,3166,4707,3166,4707,3185xe" filled="true" fillcolor="#000000" stroked="false">
                <v:path arrowok="t"/>
                <v:fill type="solid"/>
              </v:shape>
            </v:group>
            <v:group style="position:absolute;left:4707;top:3185;width:10;height:20" coordorigin="4707,3185" coordsize="10,20">
              <v:shape style="position:absolute;left:4707;top:3185;width:10;height:20" coordorigin="4707,3185" coordsize="10,20" path="m4707,3204l4717,3204,4717,3185,4707,3185,4707,3204xe" filled="true" fillcolor="#000000" stroked="false">
                <v:path arrowok="t"/>
                <v:fill type="solid"/>
              </v:shape>
            </v:group>
            <v:group style="position:absolute;left:4707;top:3204;width:10;height:20" coordorigin="4707,3204" coordsize="10,20">
              <v:shape style="position:absolute;left:4707;top:3204;width:10;height:20" coordorigin="4707,3204" coordsize="10,20" path="m4707,3224l4717,3224,4717,3204,4707,3204,4707,3224xe" filled="true" fillcolor="#000000" stroked="false">
                <v:path arrowok="t"/>
                <v:fill type="solid"/>
              </v:shape>
            </v:group>
            <v:group style="position:absolute;left:4707;top:3224;width:10;height:20" coordorigin="4707,3224" coordsize="10,20">
              <v:shape style="position:absolute;left:4707;top:3224;width:10;height:20" coordorigin="4707,3224" coordsize="10,20" path="m4707,3243l4717,3243,4717,3224,4707,3224,4707,3243xe" filled="true" fillcolor="#000000" stroked="false">
                <v:path arrowok="t"/>
                <v:fill type="solid"/>
              </v:shape>
            </v:group>
            <v:group style="position:absolute;left:4707;top:3243;width:10;height:20" coordorigin="4707,3243" coordsize="10,20">
              <v:shape style="position:absolute;left:4707;top:3243;width:10;height:20" coordorigin="4707,3243" coordsize="10,20" path="m4707,3262l4717,3262,4717,3243,4707,3243,4707,3262xe" filled="true" fillcolor="#000000" stroked="false">
                <v:path arrowok="t"/>
                <v:fill type="solid"/>
              </v:shape>
            </v:group>
            <v:group style="position:absolute;left:4707;top:3262;width:10;height:20" coordorigin="4707,3262" coordsize="10,20">
              <v:shape style="position:absolute;left:4707;top:3262;width:10;height:20" coordorigin="4707,3262" coordsize="10,20" path="m4707,3281l4717,3281,4717,3262,4707,3262,4707,3281xe" filled="true" fillcolor="#000000" stroked="false">
                <v:path arrowok="t"/>
                <v:fill type="solid"/>
              </v:shape>
            </v:group>
            <v:group style="position:absolute;left:4707;top:3281;width:10;height:20" coordorigin="4707,3281" coordsize="10,20">
              <v:shape style="position:absolute;left:4707;top:3281;width:10;height:20" coordorigin="4707,3281" coordsize="10,20" path="m4707,3300l4717,3300,4717,3281,4707,3281,4707,3300xe" filled="true" fillcolor="#000000" stroked="false">
                <v:path arrowok="t"/>
                <v:fill type="solid"/>
              </v:shape>
            </v:group>
            <v:group style="position:absolute;left:4707;top:3300;width:10;height:20" coordorigin="4707,3300" coordsize="10,20">
              <v:shape style="position:absolute;left:4707;top:3300;width:10;height:20" coordorigin="4707,3300" coordsize="10,20" path="m4707,3320l4717,3320,4717,3300,4707,3300,4707,3320xe" filled="true" fillcolor="#000000" stroked="false">
                <v:path arrowok="t"/>
                <v:fill type="solid"/>
              </v:shape>
            </v:group>
            <v:group style="position:absolute;left:4707;top:3320;width:10;height:20" coordorigin="4707,3320" coordsize="10,20">
              <v:shape style="position:absolute;left:4707;top:3320;width:10;height:20" coordorigin="4707,3320" coordsize="10,20" path="m4707,3339l4717,3339,4717,3320,4707,3320,4707,3339xe" filled="true" fillcolor="#000000" stroked="false">
                <v:path arrowok="t"/>
                <v:fill type="solid"/>
              </v:shape>
            </v:group>
            <v:group style="position:absolute;left:4707;top:3339;width:10;height:20" coordorigin="4707,3339" coordsize="10,20">
              <v:shape style="position:absolute;left:4707;top:3339;width:10;height:20" coordorigin="4707,3339" coordsize="10,20" path="m4707,3358l4717,3358,4717,3339,4707,3339,4707,3358xe" filled="true" fillcolor="#000000" stroked="false">
                <v:path arrowok="t"/>
                <v:fill type="solid"/>
              </v:shape>
            </v:group>
            <v:group style="position:absolute;left:4707;top:3358;width:10;height:20" coordorigin="4707,3358" coordsize="10,20">
              <v:shape style="position:absolute;left:4707;top:3358;width:10;height:20" coordorigin="4707,3358" coordsize="10,20" path="m4707,3377l4717,3377,4717,3358,4707,3358,4707,3377xe" filled="true" fillcolor="#000000" stroked="false">
                <v:path arrowok="t"/>
                <v:fill type="solid"/>
              </v:shape>
            </v:group>
            <v:group style="position:absolute;left:4707;top:3377;width:10;height:20" coordorigin="4707,3377" coordsize="10,20">
              <v:shape style="position:absolute;left:4707;top:3377;width:10;height:20" coordorigin="4707,3377" coordsize="10,20" path="m4707,3396l4717,3396,4717,3377,4707,3377,4707,3396xe" filled="true" fillcolor="#000000" stroked="false">
                <v:path arrowok="t"/>
                <v:fill type="solid"/>
              </v:shape>
            </v:group>
            <v:group style="position:absolute;left:4707;top:3396;width:10;height:20" coordorigin="4707,3396" coordsize="10,20">
              <v:shape style="position:absolute;left:4707;top:3396;width:10;height:20" coordorigin="4707,3396" coordsize="10,20" path="m4707,3416l4717,3416,4717,3396,4707,3396,4707,3416xe" filled="true" fillcolor="#000000" stroked="false">
                <v:path arrowok="t"/>
                <v:fill type="solid"/>
              </v:shape>
            </v:group>
            <v:group style="position:absolute;left:4707;top:3416;width:10;height:20" coordorigin="4707,3416" coordsize="10,20">
              <v:shape style="position:absolute;left:4707;top:3416;width:10;height:20" coordorigin="4707,3416" coordsize="10,20" path="m4707,3435l4717,3435,4717,3416,4707,3416,4707,3435xe" filled="true" fillcolor="#000000" stroked="false">
                <v:path arrowok="t"/>
                <v:fill type="solid"/>
              </v:shape>
            </v:group>
            <v:group style="position:absolute;left:4707;top:3435;width:10;height:20" coordorigin="4707,3435" coordsize="10,20">
              <v:shape style="position:absolute;left:4707;top:3435;width:10;height:20" coordorigin="4707,3435" coordsize="10,20" path="m4707,3454l4717,3454,4717,3435,4707,3435,4707,3454xe" filled="true" fillcolor="#000000" stroked="false">
                <v:path arrowok="t"/>
                <v:fill type="solid"/>
              </v:shape>
            </v:group>
            <v:group style="position:absolute;left:4707;top:3454;width:10;height:20" coordorigin="4707,3454" coordsize="10,20">
              <v:shape style="position:absolute;left:4707;top:3454;width:10;height:20" coordorigin="4707,3454" coordsize="10,20" path="m4707,3473l4717,3473,4717,3454,4707,3454,4707,3473xe" filled="true" fillcolor="#000000" stroked="false">
                <v:path arrowok="t"/>
                <v:fill type="solid"/>
              </v:shape>
            </v:group>
            <v:group style="position:absolute;left:4707;top:3473;width:10;height:20" coordorigin="4707,3473" coordsize="10,20">
              <v:shape style="position:absolute;left:4707;top:3473;width:10;height:20" coordorigin="4707,3473" coordsize="10,20" path="m4707,3492l4717,3492,4717,3473,4707,3473,4707,3492xe" filled="true" fillcolor="#000000" stroked="false">
                <v:path arrowok="t"/>
                <v:fill type="solid"/>
              </v:shape>
            </v:group>
            <v:group style="position:absolute;left:4707;top:3492;width:10;height:20" coordorigin="4707,3492" coordsize="10,20">
              <v:shape style="position:absolute;left:4707;top:3492;width:10;height:20" coordorigin="4707,3492" coordsize="10,20" path="m4707,3512l4717,3512,4717,3492,4707,3492,4707,3512xe" filled="true" fillcolor="#000000" stroked="false">
                <v:path arrowok="t"/>
                <v:fill type="solid"/>
              </v:shape>
            </v:group>
            <v:group style="position:absolute;left:4707;top:3512;width:10;height:20" coordorigin="4707,3512" coordsize="10,20">
              <v:shape style="position:absolute;left:4707;top:3512;width:10;height:20" coordorigin="4707,3512" coordsize="10,20" path="m4707,3531l4717,3531,4717,3512,4707,3512,4707,3531xe" filled="true" fillcolor="#000000" stroked="false">
                <v:path arrowok="t"/>
                <v:fill type="solid"/>
              </v:shape>
            </v:group>
            <v:group style="position:absolute;left:4707;top:3531;width:10;height:20" coordorigin="4707,3531" coordsize="10,20">
              <v:shape style="position:absolute;left:4707;top:3531;width:10;height:20" coordorigin="4707,3531" coordsize="10,20" path="m4707,3550l4717,3550,4717,3531,4707,3531,4707,3550xe" filled="true" fillcolor="#000000" stroked="false">
                <v:path arrowok="t"/>
                <v:fill type="solid"/>
              </v:shape>
            </v:group>
            <v:group style="position:absolute;left:4707;top:3550;width:10;height:20" coordorigin="4707,3550" coordsize="10,20">
              <v:shape style="position:absolute;left:4707;top:3550;width:10;height:20" coordorigin="4707,3550" coordsize="10,20" path="m4707,3569l4717,3569,4717,3550,4707,3550,4707,3569xe" filled="true" fillcolor="#000000" stroked="false">
                <v:path arrowok="t"/>
                <v:fill type="solid"/>
              </v:shape>
            </v:group>
            <v:group style="position:absolute;left:4707;top:3569;width:10;height:20" coordorigin="4707,3569" coordsize="10,20">
              <v:shape style="position:absolute;left:4707;top:3569;width:10;height:20" coordorigin="4707,3569" coordsize="10,20" path="m4707,3588l4717,3588,4717,3569,4707,3569,4707,3588xe" filled="true" fillcolor="#000000" stroked="false">
                <v:path arrowok="t"/>
                <v:fill type="solid"/>
              </v:shape>
            </v:group>
            <v:group style="position:absolute;left:4707;top:3588;width:10;height:20" coordorigin="4707,3588" coordsize="10,20">
              <v:shape style="position:absolute;left:4707;top:3588;width:10;height:20" coordorigin="4707,3588" coordsize="10,20" path="m4707,3608l4717,3608,4717,3588,4707,3588,4707,3608xe" filled="true" fillcolor="#000000" stroked="false">
                <v:path arrowok="t"/>
                <v:fill type="solid"/>
              </v:shape>
            </v:group>
            <v:group style="position:absolute;left:4707;top:3608;width:10;height:20" coordorigin="4707,3608" coordsize="10,20">
              <v:shape style="position:absolute;left:4707;top:3608;width:10;height:20" coordorigin="4707,3608" coordsize="10,20" path="m4707,3627l4717,3627,4717,3608,4707,3608,4707,3627xe" filled="true" fillcolor="#000000" stroked="false">
                <v:path arrowok="t"/>
                <v:fill type="solid"/>
              </v:shape>
            </v:group>
            <v:group style="position:absolute;left:4707;top:3627;width:10;height:20" coordorigin="4707,3627" coordsize="10,20">
              <v:shape style="position:absolute;left:4707;top:3627;width:10;height:20" coordorigin="4707,3627" coordsize="10,20" path="m4707,3646l4717,3646,4717,3627,4707,3627,4707,3646xe" filled="true" fillcolor="#000000" stroked="false">
                <v:path arrowok="t"/>
                <v:fill type="solid"/>
              </v:shape>
            </v:group>
            <v:group style="position:absolute;left:4707;top:3646;width:10;height:20" coordorigin="4707,3646" coordsize="10,20">
              <v:shape style="position:absolute;left:4707;top:3646;width:10;height:20" coordorigin="4707,3646" coordsize="10,20" path="m4707,3665l4717,3665,4717,3646,4707,3646,4707,3665xe" filled="true" fillcolor="#000000" stroked="false">
                <v:path arrowok="t"/>
                <v:fill type="solid"/>
              </v:shape>
            </v:group>
            <v:group style="position:absolute;left:4707;top:3665;width:10;height:20" coordorigin="4707,3665" coordsize="10,20">
              <v:shape style="position:absolute;left:4707;top:3665;width:10;height:20" coordorigin="4707,3665" coordsize="10,20" path="m4707,3684l4717,3684,4717,3665,4707,3665,4707,3684xe" filled="true" fillcolor="#000000" stroked="false">
                <v:path arrowok="t"/>
                <v:fill type="solid"/>
              </v:shape>
            </v:group>
            <v:group style="position:absolute;left:4707;top:3684;width:10;height:20" coordorigin="4707,3684" coordsize="10,20">
              <v:shape style="position:absolute;left:4707;top:3684;width:10;height:20" coordorigin="4707,3684" coordsize="10,20" path="m4707,3704l4717,3704,4717,3684,4707,3684,4707,3704xe" filled="true" fillcolor="#000000" stroked="false">
                <v:path arrowok="t"/>
                <v:fill type="solid"/>
              </v:shape>
            </v:group>
            <v:group style="position:absolute;left:4707;top:3704;width:10;height:20" coordorigin="4707,3704" coordsize="10,20">
              <v:shape style="position:absolute;left:4707;top:3704;width:10;height:20" coordorigin="4707,3704" coordsize="10,20" path="m4707,3723l4717,3723,4717,3704,4707,3704,4707,3723xe" filled="true" fillcolor="#000000" stroked="false">
                <v:path arrowok="t"/>
                <v:fill type="solid"/>
              </v:shape>
            </v:group>
            <v:group style="position:absolute;left:4707;top:3723;width:10;height:20" coordorigin="4707,3723" coordsize="10,20">
              <v:shape style="position:absolute;left:4707;top:3723;width:10;height:20" coordorigin="4707,3723" coordsize="10,20" path="m4707,3742l4717,3742,4717,3723,4707,3723,4707,3742xe" filled="true" fillcolor="#000000" stroked="false">
                <v:path arrowok="t"/>
                <v:fill type="solid"/>
              </v:shape>
            </v:group>
            <v:group style="position:absolute;left:4707;top:3742;width:10;height:20" coordorigin="4707,3742" coordsize="10,20">
              <v:shape style="position:absolute;left:4707;top:3742;width:10;height:20" coordorigin="4707,3742" coordsize="10,20" path="m4707,3761l4717,3761,4717,3742,4707,3742,4707,3761xe" filled="true" fillcolor="#000000" stroked="false">
                <v:path arrowok="t"/>
                <v:fill type="solid"/>
              </v:shape>
            </v:group>
            <v:group style="position:absolute;left:4707;top:3761;width:10;height:20" coordorigin="4707,3761" coordsize="10,20">
              <v:shape style="position:absolute;left:4707;top:3761;width:10;height:20" coordorigin="4707,3761" coordsize="10,20" path="m4707,3780l4717,3780,4717,3761,4707,3761,4707,3780xe" filled="true" fillcolor="#000000" stroked="false">
                <v:path arrowok="t"/>
                <v:fill type="solid"/>
              </v:shape>
            </v:group>
            <v:group style="position:absolute;left:4707;top:3780;width:10;height:20" coordorigin="4707,3780" coordsize="10,20">
              <v:shape style="position:absolute;left:4707;top:3780;width:10;height:20" coordorigin="4707,3780" coordsize="10,20" path="m4707,3800l4717,3800,4717,3780,4707,3780,4707,3800xe" filled="true" fillcolor="#000000" stroked="false">
                <v:path arrowok="t"/>
                <v:fill type="solid"/>
              </v:shape>
            </v:group>
            <v:group style="position:absolute;left:4707;top:3800;width:10;height:20" coordorigin="4707,3800" coordsize="10,20">
              <v:shape style="position:absolute;left:4707;top:3800;width:10;height:20" coordorigin="4707,3800" coordsize="10,20" path="m4707,3819l4717,3819,4717,3800,4707,3800,4707,3819xe" filled="true" fillcolor="#000000" stroked="false">
                <v:path arrowok="t"/>
                <v:fill type="solid"/>
              </v:shape>
            </v:group>
            <v:group style="position:absolute;left:4707;top:3819;width:10;height:20" coordorigin="4707,3819" coordsize="10,20">
              <v:shape style="position:absolute;left:4707;top:3819;width:10;height:20" coordorigin="4707,3819" coordsize="10,20" path="m4707,3838l4717,3838,4717,3819,4707,3819,4707,3838xe" filled="true" fillcolor="#000000" stroked="false">
                <v:path arrowok="t"/>
                <v:fill type="solid"/>
              </v:shape>
            </v:group>
            <v:group style="position:absolute;left:4707;top:3844;width:10;height:2" coordorigin="4707,3844" coordsize="10,2">
              <v:shape style="position:absolute;left:4707;top:3844;width:10;height:2" coordorigin="4707,3844" coordsize="10,0" path="m4707,3844l4717,3844e" filled="false" stroked="true" strokeweight=".599980pt" strokecolor="#000000">
                <v:path arrowok="t"/>
              </v:shape>
            </v:group>
            <v:group style="position:absolute;left:5420;top:3051;width:10;height:20" coordorigin="5420,3051" coordsize="10,20">
              <v:shape style="position:absolute;left:5420;top:3051;width:10;height:20" coordorigin="5420,3051" coordsize="10,20" path="m5420,3070l5430,3070,5430,3051,5420,3051,5420,3070xe" filled="true" fillcolor="#000000" stroked="false">
                <v:path arrowok="t"/>
                <v:fill type="solid"/>
              </v:shape>
            </v:group>
            <v:group style="position:absolute;left:5420;top:3070;width:10;height:20" coordorigin="5420,3070" coordsize="10,20">
              <v:shape style="position:absolute;left:5420;top:3070;width:10;height:20" coordorigin="5420,3070" coordsize="10,20" path="m5420,3089l5430,3089,5430,3070,5420,3070,5420,3089xe" filled="true" fillcolor="#000000" stroked="false">
                <v:path arrowok="t"/>
                <v:fill type="solid"/>
              </v:shape>
            </v:group>
            <v:group style="position:absolute;left:5420;top:3089;width:10;height:20" coordorigin="5420,3089" coordsize="10,20">
              <v:shape style="position:absolute;left:5420;top:3089;width:10;height:20" coordorigin="5420,3089" coordsize="10,20" path="m5420,3108l5430,3108,5430,3089,5420,3089,5420,3108xe" filled="true" fillcolor="#000000" stroked="false">
                <v:path arrowok="t"/>
                <v:fill type="solid"/>
              </v:shape>
            </v:group>
            <v:group style="position:absolute;left:5420;top:3108;width:10;height:20" coordorigin="5420,3108" coordsize="10,20">
              <v:shape style="position:absolute;left:5420;top:3108;width:10;height:20" coordorigin="5420,3108" coordsize="10,20" path="m5420,3128l5430,3128,5430,3108,5420,3108,5420,3128xe" filled="true" fillcolor="#000000" stroked="false">
                <v:path arrowok="t"/>
                <v:fill type="solid"/>
              </v:shape>
            </v:group>
            <v:group style="position:absolute;left:5420;top:3128;width:10;height:20" coordorigin="5420,3128" coordsize="10,20">
              <v:shape style="position:absolute;left:5420;top:3128;width:10;height:20" coordorigin="5420,3128" coordsize="10,20" path="m5420,3147l5430,3147,5430,3128,5420,3128,5420,3147xe" filled="true" fillcolor="#000000" stroked="false">
                <v:path arrowok="t"/>
                <v:fill type="solid"/>
              </v:shape>
            </v:group>
            <v:group style="position:absolute;left:5420;top:3147;width:10;height:20" coordorigin="5420,3147" coordsize="10,20">
              <v:shape style="position:absolute;left:5420;top:3147;width:10;height:20" coordorigin="5420,3147" coordsize="10,20" path="m5420,3166l5430,3166,5430,3147,5420,3147,5420,3166xe" filled="true" fillcolor="#000000" stroked="false">
                <v:path arrowok="t"/>
                <v:fill type="solid"/>
              </v:shape>
            </v:group>
            <v:group style="position:absolute;left:5420;top:3166;width:10;height:20" coordorigin="5420,3166" coordsize="10,20">
              <v:shape style="position:absolute;left:5420;top:3166;width:10;height:20" coordorigin="5420,3166" coordsize="10,20" path="m5420,3185l5430,3185,5430,3166,5420,3166,5420,3185xe" filled="true" fillcolor="#000000" stroked="false">
                <v:path arrowok="t"/>
                <v:fill type="solid"/>
              </v:shape>
            </v:group>
            <v:group style="position:absolute;left:5420;top:3185;width:10;height:20" coordorigin="5420,3185" coordsize="10,20">
              <v:shape style="position:absolute;left:5420;top:3185;width:10;height:20" coordorigin="5420,3185" coordsize="10,20" path="m5420,3204l5430,3204,5430,3185,5420,3185,5420,3204xe" filled="true" fillcolor="#000000" stroked="false">
                <v:path arrowok="t"/>
                <v:fill type="solid"/>
              </v:shape>
            </v:group>
            <v:group style="position:absolute;left:5420;top:3204;width:10;height:20" coordorigin="5420,3204" coordsize="10,20">
              <v:shape style="position:absolute;left:5420;top:3204;width:10;height:20" coordorigin="5420,3204" coordsize="10,20" path="m5420,3224l5430,3224,5430,3204,5420,3204,5420,3224xe" filled="true" fillcolor="#000000" stroked="false">
                <v:path arrowok="t"/>
                <v:fill type="solid"/>
              </v:shape>
            </v:group>
            <v:group style="position:absolute;left:5420;top:3224;width:10;height:20" coordorigin="5420,3224" coordsize="10,20">
              <v:shape style="position:absolute;left:5420;top:3224;width:10;height:20" coordorigin="5420,3224" coordsize="10,20" path="m5420,3243l5430,3243,5430,3224,5420,3224,5420,3243xe" filled="true" fillcolor="#000000" stroked="false">
                <v:path arrowok="t"/>
                <v:fill type="solid"/>
              </v:shape>
            </v:group>
            <v:group style="position:absolute;left:5420;top:3243;width:10;height:20" coordorigin="5420,3243" coordsize="10,20">
              <v:shape style="position:absolute;left:5420;top:3243;width:10;height:20" coordorigin="5420,3243" coordsize="10,20" path="m5420,3262l5430,3262,5430,3243,5420,3243,5420,3262xe" filled="true" fillcolor="#000000" stroked="false">
                <v:path arrowok="t"/>
                <v:fill type="solid"/>
              </v:shape>
            </v:group>
            <v:group style="position:absolute;left:5420;top:3262;width:10;height:20" coordorigin="5420,3262" coordsize="10,20">
              <v:shape style="position:absolute;left:5420;top:3262;width:10;height:20" coordorigin="5420,3262" coordsize="10,20" path="m5420,3281l5430,3281,5430,3262,5420,3262,5420,3281xe" filled="true" fillcolor="#000000" stroked="false">
                <v:path arrowok="t"/>
                <v:fill type="solid"/>
              </v:shape>
            </v:group>
            <v:group style="position:absolute;left:5420;top:3281;width:10;height:20" coordorigin="5420,3281" coordsize="10,20">
              <v:shape style="position:absolute;left:5420;top:3281;width:10;height:20" coordorigin="5420,3281" coordsize="10,20" path="m5420,3300l5430,3300,5430,3281,5420,3281,5420,3300xe" filled="true" fillcolor="#000000" stroked="false">
                <v:path arrowok="t"/>
                <v:fill type="solid"/>
              </v:shape>
            </v:group>
            <v:group style="position:absolute;left:5420;top:3300;width:10;height:20" coordorigin="5420,3300" coordsize="10,20">
              <v:shape style="position:absolute;left:5420;top:3300;width:10;height:20" coordorigin="5420,3300" coordsize="10,20" path="m5420,3320l5430,3320,5430,3300,5420,3300,5420,3320xe" filled="true" fillcolor="#000000" stroked="false">
                <v:path arrowok="t"/>
                <v:fill type="solid"/>
              </v:shape>
            </v:group>
            <v:group style="position:absolute;left:5420;top:3320;width:10;height:20" coordorigin="5420,3320" coordsize="10,20">
              <v:shape style="position:absolute;left:5420;top:3320;width:10;height:20" coordorigin="5420,3320" coordsize="10,20" path="m5420,3339l5430,3339,5430,3320,5420,3320,5420,3339xe" filled="true" fillcolor="#000000" stroked="false">
                <v:path arrowok="t"/>
                <v:fill type="solid"/>
              </v:shape>
            </v:group>
            <v:group style="position:absolute;left:5420;top:3339;width:10;height:20" coordorigin="5420,3339" coordsize="10,20">
              <v:shape style="position:absolute;left:5420;top:3339;width:10;height:20" coordorigin="5420,3339" coordsize="10,20" path="m5420,3358l5430,3358,5430,3339,5420,3339,5420,3358xe" filled="true" fillcolor="#000000" stroked="false">
                <v:path arrowok="t"/>
                <v:fill type="solid"/>
              </v:shape>
            </v:group>
            <v:group style="position:absolute;left:5420;top:3358;width:10;height:20" coordorigin="5420,3358" coordsize="10,20">
              <v:shape style="position:absolute;left:5420;top:3358;width:10;height:20" coordorigin="5420,3358" coordsize="10,20" path="m5420,3377l5430,3377,5430,3358,5420,3358,5420,3377xe" filled="true" fillcolor="#000000" stroked="false">
                <v:path arrowok="t"/>
                <v:fill type="solid"/>
              </v:shape>
            </v:group>
            <v:group style="position:absolute;left:5420;top:3377;width:10;height:20" coordorigin="5420,3377" coordsize="10,20">
              <v:shape style="position:absolute;left:5420;top:3377;width:10;height:20" coordorigin="5420,3377" coordsize="10,20" path="m5420,3396l5430,3396,5430,3377,5420,3377,5420,3396xe" filled="true" fillcolor="#000000" stroked="false">
                <v:path arrowok="t"/>
                <v:fill type="solid"/>
              </v:shape>
            </v:group>
            <v:group style="position:absolute;left:5420;top:3396;width:10;height:20" coordorigin="5420,3396" coordsize="10,20">
              <v:shape style="position:absolute;left:5420;top:3396;width:10;height:20" coordorigin="5420,3396" coordsize="10,20" path="m5420,3416l5430,3416,5430,3396,5420,3396,5420,3416xe" filled="true" fillcolor="#000000" stroked="false">
                <v:path arrowok="t"/>
                <v:fill type="solid"/>
              </v:shape>
            </v:group>
            <v:group style="position:absolute;left:5420;top:3416;width:10;height:20" coordorigin="5420,3416" coordsize="10,20">
              <v:shape style="position:absolute;left:5420;top:3416;width:10;height:20" coordorigin="5420,3416" coordsize="10,20" path="m5420,3435l5430,3435,5430,3416,5420,3416,5420,3435xe" filled="true" fillcolor="#000000" stroked="false">
                <v:path arrowok="t"/>
                <v:fill type="solid"/>
              </v:shape>
            </v:group>
            <v:group style="position:absolute;left:5420;top:3435;width:10;height:20" coordorigin="5420,3435" coordsize="10,20">
              <v:shape style="position:absolute;left:5420;top:3435;width:10;height:20" coordorigin="5420,3435" coordsize="10,20" path="m5420,3454l5430,3454,5430,3435,5420,3435,5420,3454xe" filled="true" fillcolor="#000000" stroked="false">
                <v:path arrowok="t"/>
                <v:fill type="solid"/>
              </v:shape>
            </v:group>
            <v:group style="position:absolute;left:5420;top:3454;width:10;height:20" coordorigin="5420,3454" coordsize="10,20">
              <v:shape style="position:absolute;left:5420;top:3454;width:10;height:20" coordorigin="5420,3454" coordsize="10,20" path="m5420,3473l5430,3473,5430,3454,5420,3454,5420,3473xe" filled="true" fillcolor="#000000" stroked="false">
                <v:path arrowok="t"/>
                <v:fill type="solid"/>
              </v:shape>
            </v:group>
            <v:group style="position:absolute;left:5420;top:3473;width:10;height:20" coordorigin="5420,3473" coordsize="10,20">
              <v:shape style="position:absolute;left:5420;top:3473;width:10;height:20" coordorigin="5420,3473" coordsize="10,20" path="m5420,3492l5430,3492,5430,3473,5420,3473,5420,3492xe" filled="true" fillcolor="#000000" stroked="false">
                <v:path arrowok="t"/>
                <v:fill type="solid"/>
              </v:shape>
            </v:group>
            <v:group style="position:absolute;left:5420;top:3492;width:10;height:20" coordorigin="5420,3492" coordsize="10,20">
              <v:shape style="position:absolute;left:5420;top:3492;width:10;height:20" coordorigin="5420,3492" coordsize="10,20" path="m5420,3512l5430,3512,5430,3492,5420,3492,5420,3512xe" filled="true" fillcolor="#000000" stroked="false">
                <v:path arrowok="t"/>
                <v:fill type="solid"/>
              </v:shape>
            </v:group>
            <v:group style="position:absolute;left:5420;top:3512;width:10;height:20" coordorigin="5420,3512" coordsize="10,20">
              <v:shape style="position:absolute;left:5420;top:3512;width:10;height:20" coordorigin="5420,3512" coordsize="10,20" path="m5420,3531l5430,3531,5430,3512,5420,3512,5420,3531xe" filled="true" fillcolor="#000000" stroked="false">
                <v:path arrowok="t"/>
                <v:fill type="solid"/>
              </v:shape>
            </v:group>
            <v:group style="position:absolute;left:5420;top:3531;width:10;height:20" coordorigin="5420,3531" coordsize="10,20">
              <v:shape style="position:absolute;left:5420;top:3531;width:10;height:20" coordorigin="5420,3531" coordsize="10,20" path="m5420,3550l5430,3550,5430,3531,5420,3531,5420,3550xe" filled="true" fillcolor="#000000" stroked="false">
                <v:path arrowok="t"/>
                <v:fill type="solid"/>
              </v:shape>
            </v:group>
            <v:group style="position:absolute;left:5420;top:3550;width:10;height:20" coordorigin="5420,3550" coordsize="10,20">
              <v:shape style="position:absolute;left:5420;top:3550;width:10;height:20" coordorigin="5420,3550" coordsize="10,20" path="m5420,3569l5430,3569,5430,3550,5420,3550,5420,3569xe" filled="true" fillcolor="#000000" stroked="false">
                <v:path arrowok="t"/>
                <v:fill type="solid"/>
              </v:shape>
            </v:group>
            <v:group style="position:absolute;left:5420;top:3569;width:10;height:20" coordorigin="5420,3569" coordsize="10,20">
              <v:shape style="position:absolute;left:5420;top:3569;width:10;height:20" coordorigin="5420,3569" coordsize="10,20" path="m5420,3588l5430,3588,5430,3569,5420,3569,5420,3588xe" filled="true" fillcolor="#000000" stroked="false">
                <v:path arrowok="t"/>
                <v:fill type="solid"/>
              </v:shape>
            </v:group>
            <v:group style="position:absolute;left:5420;top:3588;width:10;height:20" coordorigin="5420,3588" coordsize="10,20">
              <v:shape style="position:absolute;left:5420;top:3588;width:10;height:20" coordorigin="5420,3588" coordsize="10,20" path="m5420,3608l5430,3608,5430,3588,5420,3588,5420,3608xe" filled="true" fillcolor="#000000" stroked="false">
                <v:path arrowok="t"/>
                <v:fill type="solid"/>
              </v:shape>
            </v:group>
            <v:group style="position:absolute;left:5420;top:3608;width:10;height:20" coordorigin="5420,3608" coordsize="10,20">
              <v:shape style="position:absolute;left:5420;top:3608;width:10;height:20" coordorigin="5420,3608" coordsize="10,20" path="m5420,3627l5430,3627,5430,3608,5420,3608,5420,3627xe" filled="true" fillcolor="#000000" stroked="false">
                <v:path arrowok="t"/>
                <v:fill type="solid"/>
              </v:shape>
            </v:group>
            <v:group style="position:absolute;left:5420;top:3627;width:10;height:20" coordorigin="5420,3627" coordsize="10,20">
              <v:shape style="position:absolute;left:5420;top:3627;width:10;height:20" coordorigin="5420,3627" coordsize="10,20" path="m5420,3646l5430,3646,5430,3627,5420,3627,5420,3646xe" filled="true" fillcolor="#000000" stroked="false">
                <v:path arrowok="t"/>
                <v:fill type="solid"/>
              </v:shape>
            </v:group>
            <v:group style="position:absolute;left:5420;top:3646;width:10;height:20" coordorigin="5420,3646" coordsize="10,20">
              <v:shape style="position:absolute;left:5420;top:3646;width:10;height:20" coordorigin="5420,3646" coordsize="10,20" path="m5420,3665l5430,3665,5430,3646,5420,3646,5420,3665xe" filled="true" fillcolor="#000000" stroked="false">
                <v:path arrowok="t"/>
                <v:fill type="solid"/>
              </v:shape>
            </v:group>
            <v:group style="position:absolute;left:5420;top:3665;width:10;height:20" coordorigin="5420,3665" coordsize="10,20">
              <v:shape style="position:absolute;left:5420;top:3665;width:10;height:20" coordorigin="5420,3665" coordsize="10,20" path="m5420,3684l5430,3684,5430,3665,5420,3665,5420,3684xe" filled="true" fillcolor="#000000" stroked="false">
                <v:path arrowok="t"/>
                <v:fill type="solid"/>
              </v:shape>
            </v:group>
            <v:group style="position:absolute;left:5420;top:3684;width:10;height:20" coordorigin="5420,3684" coordsize="10,20">
              <v:shape style="position:absolute;left:5420;top:3684;width:10;height:20" coordorigin="5420,3684" coordsize="10,20" path="m5420,3704l5430,3704,5430,3684,5420,3684,5420,3704xe" filled="true" fillcolor="#000000" stroked="false">
                <v:path arrowok="t"/>
                <v:fill type="solid"/>
              </v:shape>
            </v:group>
            <v:group style="position:absolute;left:5420;top:3704;width:10;height:20" coordorigin="5420,3704" coordsize="10,20">
              <v:shape style="position:absolute;left:5420;top:3704;width:10;height:20" coordorigin="5420,3704" coordsize="10,20" path="m5420,3723l5430,3723,5430,3704,5420,3704,5420,3723xe" filled="true" fillcolor="#000000" stroked="false">
                <v:path arrowok="t"/>
                <v:fill type="solid"/>
              </v:shape>
            </v:group>
            <v:group style="position:absolute;left:5420;top:3723;width:10;height:20" coordorigin="5420,3723" coordsize="10,20">
              <v:shape style="position:absolute;left:5420;top:3723;width:10;height:20" coordorigin="5420,3723" coordsize="10,20" path="m5420,3742l5430,3742,5430,3723,5420,3723,5420,3742xe" filled="true" fillcolor="#000000" stroked="false">
                <v:path arrowok="t"/>
                <v:fill type="solid"/>
              </v:shape>
            </v:group>
            <v:group style="position:absolute;left:5420;top:3742;width:10;height:20" coordorigin="5420,3742" coordsize="10,20">
              <v:shape style="position:absolute;left:5420;top:3742;width:10;height:20" coordorigin="5420,3742" coordsize="10,20" path="m5420,3761l5430,3761,5430,3742,5420,3742,5420,3761xe" filled="true" fillcolor="#000000" stroked="false">
                <v:path arrowok="t"/>
                <v:fill type="solid"/>
              </v:shape>
            </v:group>
            <v:group style="position:absolute;left:5420;top:3761;width:10;height:20" coordorigin="5420,3761" coordsize="10,20">
              <v:shape style="position:absolute;left:5420;top:3761;width:10;height:20" coordorigin="5420,3761" coordsize="10,20" path="m5420,3780l5430,3780,5430,3761,5420,3761,5420,3780xe" filled="true" fillcolor="#000000" stroked="false">
                <v:path arrowok="t"/>
                <v:fill type="solid"/>
              </v:shape>
            </v:group>
            <v:group style="position:absolute;left:5420;top:3780;width:10;height:20" coordorigin="5420,3780" coordsize="10,20">
              <v:shape style="position:absolute;left:5420;top:3780;width:10;height:20" coordorigin="5420,3780" coordsize="10,20" path="m5420,3800l5430,3800,5430,3780,5420,3780,5420,3800xe" filled="true" fillcolor="#000000" stroked="false">
                <v:path arrowok="t"/>
                <v:fill type="solid"/>
              </v:shape>
            </v:group>
            <v:group style="position:absolute;left:5420;top:3800;width:10;height:20" coordorigin="5420,3800" coordsize="10,20">
              <v:shape style="position:absolute;left:5420;top:3800;width:10;height:20" coordorigin="5420,3800" coordsize="10,20" path="m5420,3819l5430,3819,5430,3800,5420,3800,5420,3819xe" filled="true" fillcolor="#000000" stroked="false">
                <v:path arrowok="t"/>
                <v:fill type="solid"/>
              </v:shape>
            </v:group>
            <v:group style="position:absolute;left:5420;top:3819;width:10;height:20" coordorigin="5420,3819" coordsize="10,20">
              <v:shape style="position:absolute;left:5420;top:3819;width:10;height:20" coordorigin="5420,3819" coordsize="10,20" path="m5420,3838l5430,3838,5430,3819,5420,3819,5420,3838xe" filled="true" fillcolor="#000000" stroked="false">
                <v:path arrowok="t"/>
                <v:fill type="solid"/>
              </v:shape>
            </v:group>
            <v:group style="position:absolute;left:5420;top:3844;width:10;height:2" coordorigin="5420,3844" coordsize="10,2">
              <v:shape style="position:absolute;left:5420;top:3844;width:10;height:2" coordorigin="5420,3844" coordsize="10,0" path="m5420,3844l5430,3844e" filled="false" stroked="true" strokeweight=".599980pt" strokecolor="#000000">
                <v:path arrowok="t"/>
              </v:shape>
            </v:group>
            <v:group style="position:absolute;left:6579;top:3051;width:10;height:20" coordorigin="6579,3051" coordsize="10,20">
              <v:shape style="position:absolute;left:6579;top:3051;width:10;height:20" coordorigin="6579,3051" coordsize="10,20" path="m6579,3070l6589,3070,6589,3051,6579,3051,6579,3070xe" filled="true" fillcolor="#000000" stroked="false">
                <v:path arrowok="t"/>
                <v:fill type="solid"/>
              </v:shape>
            </v:group>
            <v:group style="position:absolute;left:6579;top:3070;width:10;height:20" coordorigin="6579,3070" coordsize="10,20">
              <v:shape style="position:absolute;left:6579;top:3070;width:10;height:20" coordorigin="6579,3070" coordsize="10,20" path="m6579,3089l6589,3089,6589,3070,6579,3070,6579,3089xe" filled="true" fillcolor="#000000" stroked="false">
                <v:path arrowok="t"/>
                <v:fill type="solid"/>
              </v:shape>
            </v:group>
            <v:group style="position:absolute;left:6579;top:3089;width:10;height:20" coordorigin="6579,3089" coordsize="10,20">
              <v:shape style="position:absolute;left:6579;top:3089;width:10;height:20" coordorigin="6579,3089" coordsize="10,20" path="m6579,3108l6589,3108,6589,3089,6579,3089,6579,3108xe" filled="true" fillcolor="#000000" stroked="false">
                <v:path arrowok="t"/>
                <v:fill type="solid"/>
              </v:shape>
            </v:group>
            <v:group style="position:absolute;left:6579;top:3108;width:10;height:20" coordorigin="6579,3108" coordsize="10,20">
              <v:shape style="position:absolute;left:6579;top:3108;width:10;height:20" coordorigin="6579,3108" coordsize="10,20" path="m6579,3128l6589,3128,6589,3108,6579,3108,6579,3128xe" filled="true" fillcolor="#000000" stroked="false">
                <v:path arrowok="t"/>
                <v:fill type="solid"/>
              </v:shape>
            </v:group>
            <v:group style="position:absolute;left:6579;top:3128;width:10;height:20" coordorigin="6579,3128" coordsize="10,20">
              <v:shape style="position:absolute;left:6579;top:3128;width:10;height:20" coordorigin="6579,3128" coordsize="10,20" path="m6579,3147l6589,3147,6589,3128,6579,3128,6579,3147xe" filled="true" fillcolor="#000000" stroked="false">
                <v:path arrowok="t"/>
                <v:fill type="solid"/>
              </v:shape>
            </v:group>
            <v:group style="position:absolute;left:6579;top:3147;width:10;height:20" coordorigin="6579,3147" coordsize="10,20">
              <v:shape style="position:absolute;left:6579;top:3147;width:10;height:20" coordorigin="6579,3147" coordsize="10,20" path="m6579,3166l6589,3166,6589,3147,6579,3147,6579,3166xe" filled="true" fillcolor="#000000" stroked="false">
                <v:path arrowok="t"/>
                <v:fill type="solid"/>
              </v:shape>
            </v:group>
            <v:group style="position:absolute;left:6579;top:3166;width:10;height:20" coordorigin="6579,3166" coordsize="10,20">
              <v:shape style="position:absolute;left:6579;top:3166;width:10;height:20" coordorigin="6579,3166" coordsize="10,20" path="m6579,3185l6589,3185,6589,3166,6579,3166,6579,3185xe" filled="true" fillcolor="#000000" stroked="false">
                <v:path arrowok="t"/>
                <v:fill type="solid"/>
              </v:shape>
            </v:group>
            <v:group style="position:absolute;left:6579;top:3185;width:10;height:20" coordorigin="6579,3185" coordsize="10,20">
              <v:shape style="position:absolute;left:6579;top:3185;width:10;height:20" coordorigin="6579,3185" coordsize="10,20" path="m6579,3204l6589,3204,6589,3185,6579,3185,6579,3204xe" filled="true" fillcolor="#000000" stroked="false">
                <v:path arrowok="t"/>
                <v:fill type="solid"/>
              </v:shape>
            </v:group>
            <v:group style="position:absolute;left:6579;top:3204;width:10;height:20" coordorigin="6579,3204" coordsize="10,20">
              <v:shape style="position:absolute;left:6579;top:3204;width:10;height:20" coordorigin="6579,3204" coordsize="10,20" path="m6579,3224l6589,3224,6589,3204,6579,3204,6579,3224xe" filled="true" fillcolor="#000000" stroked="false">
                <v:path arrowok="t"/>
                <v:fill type="solid"/>
              </v:shape>
            </v:group>
            <v:group style="position:absolute;left:6579;top:3224;width:10;height:20" coordorigin="6579,3224" coordsize="10,20">
              <v:shape style="position:absolute;left:6579;top:3224;width:10;height:20" coordorigin="6579,3224" coordsize="10,20" path="m6579,3243l6589,3243,6589,3224,6579,3224,6579,3243xe" filled="true" fillcolor="#000000" stroked="false">
                <v:path arrowok="t"/>
                <v:fill type="solid"/>
              </v:shape>
            </v:group>
            <v:group style="position:absolute;left:6579;top:3243;width:10;height:20" coordorigin="6579,3243" coordsize="10,20">
              <v:shape style="position:absolute;left:6579;top:3243;width:10;height:20" coordorigin="6579,3243" coordsize="10,20" path="m6579,3262l6589,3262,6589,3243,6579,3243,6579,3262xe" filled="true" fillcolor="#000000" stroked="false">
                <v:path arrowok="t"/>
                <v:fill type="solid"/>
              </v:shape>
            </v:group>
            <v:group style="position:absolute;left:6579;top:3262;width:10;height:20" coordorigin="6579,3262" coordsize="10,20">
              <v:shape style="position:absolute;left:6579;top:3262;width:10;height:20" coordorigin="6579,3262" coordsize="10,20" path="m6579,3281l6589,3281,6589,3262,6579,3262,6579,3281xe" filled="true" fillcolor="#000000" stroked="false">
                <v:path arrowok="t"/>
                <v:fill type="solid"/>
              </v:shape>
            </v:group>
            <v:group style="position:absolute;left:6579;top:3281;width:10;height:20" coordorigin="6579,3281" coordsize="10,20">
              <v:shape style="position:absolute;left:6579;top:3281;width:10;height:20" coordorigin="6579,3281" coordsize="10,20" path="m6579,3300l6589,3300,6589,3281,6579,3281,6579,3300xe" filled="true" fillcolor="#000000" stroked="false">
                <v:path arrowok="t"/>
                <v:fill type="solid"/>
              </v:shape>
            </v:group>
            <v:group style="position:absolute;left:6579;top:3300;width:10;height:20" coordorigin="6579,3300" coordsize="10,20">
              <v:shape style="position:absolute;left:6579;top:3300;width:10;height:20" coordorigin="6579,3300" coordsize="10,20" path="m6579,3320l6589,3320,6589,3300,6579,3300,6579,3320xe" filled="true" fillcolor="#000000" stroked="false">
                <v:path arrowok="t"/>
                <v:fill type="solid"/>
              </v:shape>
            </v:group>
            <v:group style="position:absolute;left:6579;top:3320;width:10;height:20" coordorigin="6579,3320" coordsize="10,20">
              <v:shape style="position:absolute;left:6579;top:3320;width:10;height:20" coordorigin="6579,3320" coordsize="10,20" path="m6579,3339l6589,3339,6589,3320,6579,3320,6579,3339xe" filled="true" fillcolor="#000000" stroked="false">
                <v:path arrowok="t"/>
                <v:fill type="solid"/>
              </v:shape>
            </v:group>
            <v:group style="position:absolute;left:6579;top:3339;width:10;height:20" coordorigin="6579,3339" coordsize="10,20">
              <v:shape style="position:absolute;left:6579;top:3339;width:10;height:20" coordorigin="6579,3339" coordsize="10,20" path="m6579,3358l6589,3358,6589,3339,6579,3339,6579,3358xe" filled="true" fillcolor="#000000" stroked="false">
                <v:path arrowok="t"/>
                <v:fill type="solid"/>
              </v:shape>
            </v:group>
            <v:group style="position:absolute;left:6579;top:3358;width:10;height:20" coordorigin="6579,3358" coordsize="10,20">
              <v:shape style="position:absolute;left:6579;top:3358;width:10;height:20" coordorigin="6579,3358" coordsize="10,20" path="m6579,3377l6589,3377,6589,3358,6579,3358,6579,3377xe" filled="true" fillcolor="#000000" stroked="false">
                <v:path arrowok="t"/>
                <v:fill type="solid"/>
              </v:shape>
            </v:group>
            <v:group style="position:absolute;left:6579;top:3377;width:10;height:20" coordorigin="6579,3377" coordsize="10,20">
              <v:shape style="position:absolute;left:6579;top:3377;width:10;height:20" coordorigin="6579,3377" coordsize="10,20" path="m6579,3396l6589,3396,6589,3377,6579,3377,6579,3396xe" filled="true" fillcolor="#000000" stroked="false">
                <v:path arrowok="t"/>
                <v:fill type="solid"/>
              </v:shape>
            </v:group>
            <v:group style="position:absolute;left:6579;top:3396;width:10;height:20" coordorigin="6579,3396" coordsize="10,20">
              <v:shape style="position:absolute;left:6579;top:3396;width:10;height:20" coordorigin="6579,3396" coordsize="10,20" path="m6579,3416l6589,3416,6589,3396,6579,3396,6579,3416xe" filled="true" fillcolor="#000000" stroked="false">
                <v:path arrowok="t"/>
                <v:fill type="solid"/>
              </v:shape>
            </v:group>
            <v:group style="position:absolute;left:6579;top:3416;width:10;height:20" coordorigin="6579,3416" coordsize="10,20">
              <v:shape style="position:absolute;left:6579;top:3416;width:10;height:20" coordorigin="6579,3416" coordsize="10,20" path="m6579,3435l6589,3435,6589,3416,6579,3416,6579,3435xe" filled="true" fillcolor="#000000" stroked="false">
                <v:path arrowok="t"/>
                <v:fill type="solid"/>
              </v:shape>
            </v:group>
            <v:group style="position:absolute;left:6579;top:3435;width:10;height:20" coordorigin="6579,3435" coordsize="10,20">
              <v:shape style="position:absolute;left:6579;top:3435;width:10;height:20" coordorigin="6579,3435" coordsize="10,20" path="m6579,3454l6589,3454,6589,3435,6579,3435,6579,3454xe" filled="true" fillcolor="#000000" stroked="false">
                <v:path arrowok="t"/>
                <v:fill type="solid"/>
              </v:shape>
            </v:group>
            <v:group style="position:absolute;left:6579;top:3454;width:10;height:20" coordorigin="6579,3454" coordsize="10,20">
              <v:shape style="position:absolute;left:6579;top:3454;width:10;height:20" coordorigin="6579,3454" coordsize="10,20" path="m6579,3473l6589,3473,6589,3454,6579,3454,6579,3473xe" filled="true" fillcolor="#000000" stroked="false">
                <v:path arrowok="t"/>
                <v:fill type="solid"/>
              </v:shape>
            </v:group>
            <v:group style="position:absolute;left:6579;top:3473;width:10;height:20" coordorigin="6579,3473" coordsize="10,20">
              <v:shape style="position:absolute;left:6579;top:3473;width:10;height:20" coordorigin="6579,3473" coordsize="10,20" path="m6579,3492l6589,3492,6589,3473,6579,3473,6579,3492xe" filled="true" fillcolor="#000000" stroked="false">
                <v:path arrowok="t"/>
                <v:fill type="solid"/>
              </v:shape>
            </v:group>
            <v:group style="position:absolute;left:6579;top:3492;width:10;height:20" coordorigin="6579,3492" coordsize="10,20">
              <v:shape style="position:absolute;left:6579;top:3492;width:10;height:20" coordorigin="6579,3492" coordsize="10,20" path="m6579,3512l6589,3512,6589,3492,6579,3492,6579,3512xe" filled="true" fillcolor="#000000" stroked="false">
                <v:path arrowok="t"/>
                <v:fill type="solid"/>
              </v:shape>
            </v:group>
            <v:group style="position:absolute;left:6579;top:3512;width:10;height:20" coordorigin="6579,3512" coordsize="10,20">
              <v:shape style="position:absolute;left:6579;top:3512;width:10;height:20" coordorigin="6579,3512" coordsize="10,20" path="m6579,3531l6589,3531,6589,3512,6579,3512,6579,3531xe" filled="true" fillcolor="#000000" stroked="false">
                <v:path arrowok="t"/>
                <v:fill type="solid"/>
              </v:shape>
            </v:group>
            <v:group style="position:absolute;left:6579;top:3531;width:10;height:20" coordorigin="6579,3531" coordsize="10,20">
              <v:shape style="position:absolute;left:6579;top:3531;width:10;height:20" coordorigin="6579,3531" coordsize="10,20" path="m6579,3550l6589,3550,6589,3531,6579,3531,6579,3550xe" filled="true" fillcolor="#000000" stroked="false">
                <v:path arrowok="t"/>
                <v:fill type="solid"/>
              </v:shape>
            </v:group>
            <v:group style="position:absolute;left:6579;top:3550;width:10;height:20" coordorigin="6579,3550" coordsize="10,20">
              <v:shape style="position:absolute;left:6579;top:3550;width:10;height:20" coordorigin="6579,3550" coordsize="10,20" path="m6579,3569l6589,3569,6589,3550,6579,3550,6579,3569xe" filled="true" fillcolor="#000000" stroked="false">
                <v:path arrowok="t"/>
                <v:fill type="solid"/>
              </v:shape>
            </v:group>
            <v:group style="position:absolute;left:6579;top:3569;width:10;height:20" coordorigin="6579,3569" coordsize="10,20">
              <v:shape style="position:absolute;left:6579;top:3569;width:10;height:20" coordorigin="6579,3569" coordsize="10,20" path="m6579,3588l6589,3588,6589,3569,6579,3569,6579,3588xe" filled="true" fillcolor="#000000" stroked="false">
                <v:path arrowok="t"/>
                <v:fill type="solid"/>
              </v:shape>
            </v:group>
            <v:group style="position:absolute;left:6579;top:3588;width:10;height:20" coordorigin="6579,3588" coordsize="10,20">
              <v:shape style="position:absolute;left:6579;top:3588;width:10;height:20" coordorigin="6579,3588" coordsize="10,20" path="m6579,3608l6589,3608,6589,3588,6579,3588,6579,3608xe" filled="true" fillcolor="#000000" stroked="false">
                <v:path arrowok="t"/>
                <v:fill type="solid"/>
              </v:shape>
            </v:group>
            <v:group style="position:absolute;left:6579;top:3608;width:10;height:20" coordorigin="6579,3608" coordsize="10,20">
              <v:shape style="position:absolute;left:6579;top:3608;width:10;height:20" coordorigin="6579,3608" coordsize="10,20" path="m6579,3627l6589,3627,6589,3608,6579,3608,6579,3627xe" filled="true" fillcolor="#000000" stroked="false">
                <v:path arrowok="t"/>
                <v:fill type="solid"/>
              </v:shape>
            </v:group>
            <v:group style="position:absolute;left:6579;top:3627;width:10;height:20" coordorigin="6579,3627" coordsize="10,20">
              <v:shape style="position:absolute;left:6579;top:3627;width:10;height:20" coordorigin="6579,3627" coordsize="10,20" path="m6579,3646l6589,3646,6589,3627,6579,3627,6579,3646xe" filled="true" fillcolor="#000000" stroked="false">
                <v:path arrowok="t"/>
                <v:fill type="solid"/>
              </v:shape>
            </v:group>
            <v:group style="position:absolute;left:6579;top:3646;width:10;height:20" coordorigin="6579,3646" coordsize="10,20">
              <v:shape style="position:absolute;left:6579;top:3646;width:10;height:20" coordorigin="6579,3646" coordsize="10,20" path="m6579,3665l6589,3665,6589,3646,6579,3646,6579,3665xe" filled="true" fillcolor="#000000" stroked="false">
                <v:path arrowok="t"/>
                <v:fill type="solid"/>
              </v:shape>
            </v:group>
            <v:group style="position:absolute;left:6579;top:3665;width:10;height:20" coordorigin="6579,3665" coordsize="10,20">
              <v:shape style="position:absolute;left:6579;top:3665;width:10;height:20" coordorigin="6579,3665" coordsize="10,20" path="m6579,3684l6589,3684,6589,3665,6579,3665,6579,3684xe" filled="true" fillcolor="#000000" stroked="false">
                <v:path arrowok="t"/>
                <v:fill type="solid"/>
              </v:shape>
            </v:group>
            <v:group style="position:absolute;left:6579;top:3684;width:10;height:20" coordorigin="6579,3684" coordsize="10,20">
              <v:shape style="position:absolute;left:6579;top:3684;width:10;height:20" coordorigin="6579,3684" coordsize="10,20" path="m6579,3704l6589,3704,6589,3684,6579,3684,6579,3704xe" filled="true" fillcolor="#000000" stroked="false">
                <v:path arrowok="t"/>
                <v:fill type="solid"/>
              </v:shape>
            </v:group>
            <v:group style="position:absolute;left:6579;top:3704;width:10;height:20" coordorigin="6579,3704" coordsize="10,20">
              <v:shape style="position:absolute;left:6579;top:3704;width:10;height:20" coordorigin="6579,3704" coordsize="10,20" path="m6579,3723l6589,3723,6589,3704,6579,3704,6579,3723xe" filled="true" fillcolor="#000000" stroked="false">
                <v:path arrowok="t"/>
                <v:fill type="solid"/>
              </v:shape>
            </v:group>
            <v:group style="position:absolute;left:6579;top:3723;width:10;height:20" coordorigin="6579,3723" coordsize="10,20">
              <v:shape style="position:absolute;left:6579;top:3723;width:10;height:20" coordorigin="6579,3723" coordsize="10,20" path="m6579,3742l6589,3742,6589,3723,6579,3723,6579,3742xe" filled="true" fillcolor="#000000" stroked="false">
                <v:path arrowok="t"/>
                <v:fill type="solid"/>
              </v:shape>
            </v:group>
            <v:group style="position:absolute;left:6579;top:3742;width:10;height:20" coordorigin="6579,3742" coordsize="10,20">
              <v:shape style="position:absolute;left:6579;top:3742;width:10;height:20" coordorigin="6579,3742" coordsize="10,20" path="m6579,3761l6589,3761,6589,3742,6579,3742,6579,3761xe" filled="true" fillcolor="#000000" stroked="false">
                <v:path arrowok="t"/>
                <v:fill type="solid"/>
              </v:shape>
            </v:group>
            <v:group style="position:absolute;left:6579;top:3761;width:10;height:20" coordorigin="6579,3761" coordsize="10,20">
              <v:shape style="position:absolute;left:6579;top:3761;width:10;height:20" coordorigin="6579,3761" coordsize="10,20" path="m6579,3780l6589,3780,6589,3761,6579,3761,6579,3780xe" filled="true" fillcolor="#000000" stroked="false">
                <v:path arrowok="t"/>
                <v:fill type="solid"/>
              </v:shape>
            </v:group>
            <v:group style="position:absolute;left:6579;top:3780;width:10;height:20" coordorigin="6579,3780" coordsize="10,20">
              <v:shape style="position:absolute;left:6579;top:3780;width:10;height:20" coordorigin="6579,3780" coordsize="10,20" path="m6579,3800l6589,3800,6589,3780,6579,3780,6579,3800xe" filled="true" fillcolor="#000000" stroked="false">
                <v:path arrowok="t"/>
                <v:fill type="solid"/>
              </v:shape>
            </v:group>
            <v:group style="position:absolute;left:6579;top:3800;width:10;height:20" coordorigin="6579,3800" coordsize="10,20">
              <v:shape style="position:absolute;left:6579;top:3800;width:10;height:20" coordorigin="6579,3800" coordsize="10,20" path="m6579,3819l6589,3819,6589,3800,6579,3800,6579,3819xe" filled="true" fillcolor="#000000" stroked="false">
                <v:path arrowok="t"/>
                <v:fill type="solid"/>
              </v:shape>
            </v:group>
            <v:group style="position:absolute;left:6579;top:3819;width:10;height:20" coordorigin="6579,3819" coordsize="10,20">
              <v:shape style="position:absolute;left:6579;top:3819;width:10;height:20" coordorigin="6579,3819" coordsize="10,20" path="m6579,3838l6589,3838,6589,3819,6579,3819,6579,3838xe" filled="true" fillcolor="#000000" stroked="false">
                <v:path arrowok="t"/>
                <v:fill type="solid"/>
              </v:shape>
            </v:group>
            <v:group style="position:absolute;left:6579;top:3844;width:10;height:2" coordorigin="6579,3844" coordsize="10,2">
              <v:shape style="position:absolute;left:6579;top:3844;width:10;height:2" coordorigin="6579,3844" coordsize="10,0" path="m6579,3844l6589,3844e" filled="false" stroked="true" strokeweight=".599980pt" strokecolor="#000000">
                <v:path arrowok="t"/>
              </v:shape>
            </v:group>
            <v:group style="position:absolute;left:7293;top:3051;width:10;height:20" coordorigin="7293,3051" coordsize="10,20">
              <v:shape style="position:absolute;left:7293;top:3051;width:10;height:20" coordorigin="7293,3051" coordsize="10,20" path="m7293,3070l7302,3070,7302,3051,7293,3051,7293,3070xe" filled="true" fillcolor="#000000" stroked="false">
                <v:path arrowok="t"/>
                <v:fill type="solid"/>
              </v:shape>
            </v:group>
            <v:group style="position:absolute;left:7293;top:3070;width:10;height:20" coordorigin="7293,3070" coordsize="10,20">
              <v:shape style="position:absolute;left:7293;top:3070;width:10;height:20" coordorigin="7293,3070" coordsize="10,20" path="m7293,3089l7302,3089,7302,3070,7293,3070,7293,3089xe" filled="true" fillcolor="#000000" stroked="false">
                <v:path arrowok="t"/>
                <v:fill type="solid"/>
              </v:shape>
            </v:group>
            <v:group style="position:absolute;left:7293;top:3089;width:10;height:20" coordorigin="7293,3089" coordsize="10,20">
              <v:shape style="position:absolute;left:7293;top:3089;width:10;height:20" coordorigin="7293,3089" coordsize="10,20" path="m7293,3108l7302,3108,7302,3089,7293,3089,7293,3108xe" filled="true" fillcolor="#000000" stroked="false">
                <v:path arrowok="t"/>
                <v:fill type="solid"/>
              </v:shape>
            </v:group>
            <v:group style="position:absolute;left:7293;top:3108;width:10;height:20" coordorigin="7293,3108" coordsize="10,20">
              <v:shape style="position:absolute;left:7293;top:3108;width:10;height:20" coordorigin="7293,3108" coordsize="10,20" path="m7293,3128l7302,3128,7302,3108,7293,3108,7293,3128xe" filled="true" fillcolor="#000000" stroked="false">
                <v:path arrowok="t"/>
                <v:fill type="solid"/>
              </v:shape>
            </v:group>
            <v:group style="position:absolute;left:7293;top:3128;width:10;height:20" coordorigin="7293,3128" coordsize="10,20">
              <v:shape style="position:absolute;left:7293;top:3128;width:10;height:20" coordorigin="7293,3128" coordsize="10,20" path="m7293,3147l7302,3147,7302,3128,7293,3128,7293,3147xe" filled="true" fillcolor="#000000" stroked="false">
                <v:path arrowok="t"/>
                <v:fill type="solid"/>
              </v:shape>
            </v:group>
            <v:group style="position:absolute;left:7293;top:3147;width:10;height:20" coordorigin="7293,3147" coordsize="10,20">
              <v:shape style="position:absolute;left:7293;top:3147;width:10;height:20" coordorigin="7293,3147" coordsize="10,20" path="m7293,3166l7302,3166,7302,3147,7293,3147,7293,3166xe" filled="true" fillcolor="#000000" stroked="false">
                <v:path arrowok="t"/>
                <v:fill type="solid"/>
              </v:shape>
            </v:group>
            <v:group style="position:absolute;left:7293;top:3166;width:10;height:20" coordorigin="7293,3166" coordsize="10,20">
              <v:shape style="position:absolute;left:7293;top:3166;width:10;height:20" coordorigin="7293,3166" coordsize="10,20" path="m7293,3185l7302,3185,7302,3166,7293,3166,7293,3185xe" filled="true" fillcolor="#000000" stroked="false">
                <v:path arrowok="t"/>
                <v:fill type="solid"/>
              </v:shape>
            </v:group>
            <v:group style="position:absolute;left:7293;top:3185;width:10;height:20" coordorigin="7293,3185" coordsize="10,20">
              <v:shape style="position:absolute;left:7293;top:3185;width:10;height:20" coordorigin="7293,3185" coordsize="10,20" path="m7293,3204l7302,3204,7302,3185,7293,3185,7293,3204xe" filled="true" fillcolor="#000000" stroked="false">
                <v:path arrowok="t"/>
                <v:fill type="solid"/>
              </v:shape>
            </v:group>
            <v:group style="position:absolute;left:7293;top:3204;width:10;height:20" coordorigin="7293,3204" coordsize="10,20">
              <v:shape style="position:absolute;left:7293;top:3204;width:10;height:20" coordorigin="7293,3204" coordsize="10,20" path="m7293,3224l7302,3224,7302,3204,7293,3204,7293,3224xe" filled="true" fillcolor="#000000" stroked="false">
                <v:path arrowok="t"/>
                <v:fill type="solid"/>
              </v:shape>
            </v:group>
            <v:group style="position:absolute;left:7293;top:3224;width:10;height:20" coordorigin="7293,3224" coordsize="10,20">
              <v:shape style="position:absolute;left:7293;top:3224;width:10;height:20" coordorigin="7293,3224" coordsize="10,20" path="m7293,3243l7302,3243,7302,3224,7293,3224,7293,3243xe" filled="true" fillcolor="#000000" stroked="false">
                <v:path arrowok="t"/>
                <v:fill type="solid"/>
              </v:shape>
            </v:group>
            <v:group style="position:absolute;left:7293;top:3243;width:10;height:20" coordorigin="7293,3243" coordsize="10,20">
              <v:shape style="position:absolute;left:7293;top:3243;width:10;height:20" coordorigin="7293,3243" coordsize="10,20" path="m7293,3262l7302,3262,7302,3243,7293,3243,7293,3262xe" filled="true" fillcolor="#000000" stroked="false">
                <v:path arrowok="t"/>
                <v:fill type="solid"/>
              </v:shape>
            </v:group>
            <v:group style="position:absolute;left:7293;top:3262;width:10;height:20" coordorigin="7293,3262" coordsize="10,20">
              <v:shape style="position:absolute;left:7293;top:3262;width:10;height:20" coordorigin="7293,3262" coordsize="10,20" path="m7293,3281l7302,3281,7302,3262,7293,3262,7293,3281xe" filled="true" fillcolor="#000000" stroked="false">
                <v:path arrowok="t"/>
                <v:fill type="solid"/>
              </v:shape>
            </v:group>
            <v:group style="position:absolute;left:7293;top:3281;width:10;height:20" coordorigin="7293,3281" coordsize="10,20">
              <v:shape style="position:absolute;left:7293;top:3281;width:10;height:20" coordorigin="7293,3281" coordsize="10,20" path="m7293,3300l7302,3300,7302,3281,7293,3281,7293,3300xe" filled="true" fillcolor="#000000" stroked="false">
                <v:path arrowok="t"/>
                <v:fill type="solid"/>
              </v:shape>
            </v:group>
            <v:group style="position:absolute;left:7293;top:3300;width:10;height:20" coordorigin="7293,3300" coordsize="10,20">
              <v:shape style="position:absolute;left:7293;top:3300;width:10;height:20" coordorigin="7293,3300" coordsize="10,20" path="m7293,3320l7302,3320,7302,3300,7293,3300,7293,3320xe" filled="true" fillcolor="#000000" stroked="false">
                <v:path arrowok="t"/>
                <v:fill type="solid"/>
              </v:shape>
            </v:group>
            <v:group style="position:absolute;left:7293;top:3320;width:10;height:20" coordorigin="7293,3320" coordsize="10,20">
              <v:shape style="position:absolute;left:7293;top:3320;width:10;height:20" coordorigin="7293,3320" coordsize="10,20" path="m7293,3339l7302,3339,7302,3320,7293,3320,7293,3339xe" filled="true" fillcolor="#000000" stroked="false">
                <v:path arrowok="t"/>
                <v:fill type="solid"/>
              </v:shape>
            </v:group>
            <v:group style="position:absolute;left:7293;top:3339;width:10;height:20" coordorigin="7293,3339" coordsize="10,20">
              <v:shape style="position:absolute;left:7293;top:3339;width:10;height:20" coordorigin="7293,3339" coordsize="10,20" path="m7293,3358l7302,3358,7302,3339,7293,3339,7293,3358xe" filled="true" fillcolor="#000000" stroked="false">
                <v:path arrowok="t"/>
                <v:fill type="solid"/>
              </v:shape>
            </v:group>
            <v:group style="position:absolute;left:7293;top:3358;width:10;height:20" coordorigin="7293,3358" coordsize="10,20">
              <v:shape style="position:absolute;left:7293;top:3358;width:10;height:20" coordorigin="7293,3358" coordsize="10,20" path="m7293,3377l7302,3377,7302,3358,7293,3358,7293,3377xe" filled="true" fillcolor="#000000" stroked="false">
                <v:path arrowok="t"/>
                <v:fill type="solid"/>
              </v:shape>
            </v:group>
            <v:group style="position:absolute;left:7293;top:3377;width:10;height:20" coordorigin="7293,3377" coordsize="10,20">
              <v:shape style="position:absolute;left:7293;top:3377;width:10;height:20" coordorigin="7293,3377" coordsize="10,20" path="m7293,3396l7302,3396,7302,3377,7293,3377,7293,3396xe" filled="true" fillcolor="#000000" stroked="false">
                <v:path arrowok="t"/>
                <v:fill type="solid"/>
              </v:shape>
            </v:group>
            <v:group style="position:absolute;left:7293;top:3396;width:10;height:20" coordorigin="7293,3396" coordsize="10,20">
              <v:shape style="position:absolute;left:7293;top:3396;width:10;height:20" coordorigin="7293,3396" coordsize="10,20" path="m7293,3416l7302,3416,7302,3396,7293,3396,7293,3416xe" filled="true" fillcolor="#000000" stroked="false">
                <v:path arrowok="t"/>
                <v:fill type="solid"/>
              </v:shape>
            </v:group>
            <v:group style="position:absolute;left:7293;top:3416;width:10;height:20" coordorigin="7293,3416" coordsize="10,20">
              <v:shape style="position:absolute;left:7293;top:3416;width:10;height:20" coordorigin="7293,3416" coordsize="10,20" path="m7293,3435l7302,3435,7302,3416,7293,3416,7293,3435xe" filled="true" fillcolor="#000000" stroked="false">
                <v:path arrowok="t"/>
                <v:fill type="solid"/>
              </v:shape>
            </v:group>
            <v:group style="position:absolute;left:7293;top:3435;width:10;height:20" coordorigin="7293,3435" coordsize="10,20">
              <v:shape style="position:absolute;left:7293;top:3435;width:10;height:20" coordorigin="7293,3435" coordsize="10,20" path="m7293,3454l7302,3454,7302,3435,7293,3435,7293,3454xe" filled="true" fillcolor="#000000" stroked="false">
                <v:path arrowok="t"/>
                <v:fill type="solid"/>
              </v:shape>
            </v:group>
            <v:group style="position:absolute;left:7293;top:3454;width:10;height:20" coordorigin="7293,3454" coordsize="10,20">
              <v:shape style="position:absolute;left:7293;top:3454;width:10;height:20" coordorigin="7293,3454" coordsize="10,20" path="m7293,3473l7302,3473,7302,3454,7293,3454,7293,3473xe" filled="true" fillcolor="#000000" stroked="false">
                <v:path arrowok="t"/>
                <v:fill type="solid"/>
              </v:shape>
            </v:group>
            <v:group style="position:absolute;left:7293;top:3473;width:10;height:20" coordorigin="7293,3473" coordsize="10,20">
              <v:shape style="position:absolute;left:7293;top:3473;width:10;height:20" coordorigin="7293,3473" coordsize="10,20" path="m7293,3492l7302,3492,7302,3473,7293,3473,7293,3492xe" filled="true" fillcolor="#000000" stroked="false">
                <v:path arrowok="t"/>
                <v:fill type="solid"/>
              </v:shape>
            </v:group>
            <v:group style="position:absolute;left:7293;top:3492;width:10;height:20" coordorigin="7293,3492" coordsize="10,20">
              <v:shape style="position:absolute;left:7293;top:3492;width:10;height:20" coordorigin="7293,3492" coordsize="10,20" path="m7293,3512l7302,3512,7302,3492,7293,3492,7293,3512xe" filled="true" fillcolor="#000000" stroked="false">
                <v:path arrowok="t"/>
                <v:fill type="solid"/>
              </v:shape>
            </v:group>
            <v:group style="position:absolute;left:7293;top:3512;width:10;height:20" coordorigin="7293,3512" coordsize="10,20">
              <v:shape style="position:absolute;left:7293;top:3512;width:10;height:20" coordorigin="7293,3512" coordsize="10,20" path="m7293,3531l7302,3531,7302,3512,7293,3512,7293,3531xe" filled="true" fillcolor="#000000" stroked="false">
                <v:path arrowok="t"/>
                <v:fill type="solid"/>
              </v:shape>
            </v:group>
            <v:group style="position:absolute;left:7293;top:3531;width:10;height:20" coordorigin="7293,3531" coordsize="10,20">
              <v:shape style="position:absolute;left:7293;top:3531;width:10;height:20" coordorigin="7293,3531" coordsize="10,20" path="m7293,3550l7302,3550,7302,3531,7293,3531,7293,3550xe" filled="true" fillcolor="#000000" stroked="false">
                <v:path arrowok="t"/>
                <v:fill type="solid"/>
              </v:shape>
            </v:group>
            <v:group style="position:absolute;left:7293;top:3550;width:10;height:20" coordorigin="7293,3550" coordsize="10,20">
              <v:shape style="position:absolute;left:7293;top:3550;width:10;height:20" coordorigin="7293,3550" coordsize="10,20" path="m7293,3569l7302,3569,7302,3550,7293,3550,7293,3569xe" filled="true" fillcolor="#000000" stroked="false">
                <v:path arrowok="t"/>
                <v:fill type="solid"/>
              </v:shape>
            </v:group>
            <v:group style="position:absolute;left:7293;top:3569;width:10;height:20" coordorigin="7293,3569" coordsize="10,20">
              <v:shape style="position:absolute;left:7293;top:3569;width:10;height:20" coordorigin="7293,3569" coordsize="10,20" path="m7293,3588l7302,3588,7302,3569,7293,3569,7293,3588xe" filled="true" fillcolor="#000000" stroked="false">
                <v:path arrowok="t"/>
                <v:fill type="solid"/>
              </v:shape>
            </v:group>
            <v:group style="position:absolute;left:7293;top:3588;width:10;height:20" coordorigin="7293,3588" coordsize="10,20">
              <v:shape style="position:absolute;left:7293;top:3588;width:10;height:20" coordorigin="7293,3588" coordsize="10,20" path="m7293,3608l7302,3608,7302,3588,7293,3588,7293,3608xe" filled="true" fillcolor="#000000" stroked="false">
                <v:path arrowok="t"/>
                <v:fill type="solid"/>
              </v:shape>
            </v:group>
            <v:group style="position:absolute;left:7293;top:3608;width:10;height:20" coordorigin="7293,3608" coordsize="10,20">
              <v:shape style="position:absolute;left:7293;top:3608;width:10;height:20" coordorigin="7293,3608" coordsize="10,20" path="m7293,3627l7302,3627,7302,3608,7293,3608,7293,3627xe" filled="true" fillcolor="#000000" stroked="false">
                <v:path arrowok="t"/>
                <v:fill type="solid"/>
              </v:shape>
            </v:group>
            <v:group style="position:absolute;left:7293;top:3627;width:10;height:20" coordorigin="7293,3627" coordsize="10,20">
              <v:shape style="position:absolute;left:7293;top:3627;width:10;height:20" coordorigin="7293,3627" coordsize="10,20" path="m7293,3646l7302,3646,7302,3627,7293,3627,7293,3646xe" filled="true" fillcolor="#000000" stroked="false">
                <v:path arrowok="t"/>
                <v:fill type="solid"/>
              </v:shape>
            </v:group>
            <v:group style="position:absolute;left:7293;top:3646;width:10;height:20" coordorigin="7293,3646" coordsize="10,20">
              <v:shape style="position:absolute;left:7293;top:3646;width:10;height:20" coordorigin="7293,3646" coordsize="10,20" path="m7293,3665l7302,3665,7302,3646,7293,3646,7293,3665xe" filled="true" fillcolor="#000000" stroked="false">
                <v:path arrowok="t"/>
                <v:fill type="solid"/>
              </v:shape>
            </v:group>
            <v:group style="position:absolute;left:7293;top:3665;width:10;height:20" coordorigin="7293,3665" coordsize="10,20">
              <v:shape style="position:absolute;left:7293;top:3665;width:10;height:20" coordorigin="7293,3665" coordsize="10,20" path="m7293,3684l7302,3684,7302,3665,7293,3665,7293,3684xe" filled="true" fillcolor="#000000" stroked="false">
                <v:path arrowok="t"/>
                <v:fill type="solid"/>
              </v:shape>
            </v:group>
            <v:group style="position:absolute;left:7293;top:3684;width:10;height:20" coordorigin="7293,3684" coordsize="10,20">
              <v:shape style="position:absolute;left:7293;top:3684;width:10;height:20" coordorigin="7293,3684" coordsize="10,20" path="m7293,3704l7302,3704,7302,3684,7293,3684,7293,3704xe" filled="true" fillcolor="#000000" stroked="false">
                <v:path arrowok="t"/>
                <v:fill type="solid"/>
              </v:shape>
            </v:group>
            <v:group style="position:absolute;left:7293;top:3704;width:10;height:20" coordorigin="7293,3704" coordsize="10,20">
              <v:shape style="position:absolute;left:7293;top:3704;width:10;height:20" coordorigin="7293,3704" coordsize="10,20" path="m7293,3723l7302,3723,7302,3704,7293,3704,7293,3723xe" filled="true" fillcolor="#000000" stroked="false">
                <v:path arrowok="t"/>
                <v:fill type="solid"/>
              </v:shape>
            </v:group>
            <v:group style="position:absolute;left:7293;top:3723;width:10;height:20" coordorigin="7293,3723" coordsize="10,20">
              <v:shape style="position:absolute;left:7293;top:3723;width:10;height:20" coordorigin="7293,3723" coordsize="10,20" path="m7293,3742l7302,3742,7302,3723,7293,3723,7293,3742xe" filled="true" fillcolor="#000000" stroked="false">
                <v:path arrowok="t"/>
                <v:fill type="solid"/>
              </v:shape>
            </v:group>
            <v:group style="position:absolute;left:7293;top:3742;width:10;height:20" coordorigin="7293,3742" coordsize="10,20">
              <v:shape style="position:absolute;left:7293;top:3742;width:10;height:20" coordorigin="7293,3742" coordsize="10,20" path="m7293,3761l7302,3761,7302,3742,7293,3742,7293,3761xe" filled="true" fillcolor="#000000" stroked="false">
                <v:path arrowok="t"/>
                <v:fill type="solid"/>
              </v:shape>
            </v:group>
            <v:group style="position:absolute;left:7293;top:3761;width:10;height:20" coordorigin="7293,3761" coordsize="10,20">
              <v:shape style="position:absolute;left:7293;top:3761;width:10;height:20" coordorigin="7293,3761" coordsize="10,20" path="m7293,3780l7302,3780,7302,3761,7293,3761,7293,3780xe" filled="true" fillcolor="#000000" stroked="false">
                <v:path arrowok="t"/>
                <v:fill type="solid"/>
              </v:shape>
            </v:group>
            <v:group style="position:absolute;left:7293;top:3780;width:10;height:20" coordorigin="7293,3780" coordsize="10,20">
              <v:shape style="position:absolute;left:7293;top:3780;width:10;height:20" coordorigin="7293,3780" coordsize="10,20" path="m7293,3800l7302,3800,7302,3780,7293,3780,7293,3800xe" filled="true" fillcolor="#000000" stroked="false">
                <v:path arrowok="t"/>
                <v:fill type="solid"/>
              </v:shape>
            </v:group>
            <v:group style="position:absolute;left:7293;top:3800;width:10;height:20" coordorigin="7293,3800" coordsize="10,20">
              <v:shape style="position:absolute;left:7293;top:3800;width:10;height:20" coordorigin="7293,3800" coordsize="10,20" path="m7293,3819l7302,3819,7302,3800,7293,3800,7293,3819xe" filled="true" fillcolor="#000000" stroked="false">
                <v:path arrowok="t"/>
                <v:fill type="solid"/>
              </v:shape>
            </v:group>
            <v:group style="position:absolute;left:7293;top:3819;width:10;height:20" coordorigin="7293,3819" coordsize="10,20">
              <v:shape style="position:absolute;left:7293;top:3819;width:10;height:20" coordorigin="7293,3819" coordsize="10,20" path="m7293,3838l7302,3838,7302,3819,7293,3819,7293,3838xe" filled="true" fillcolor="#000000" stroked="false">
                <v:path arrowok="t"/>
                <v:fill type="solid"/>
              </v:shape>
            </v:group>
            <v:group style="position:absolute;left:7293;top:3844;width:10;height:2" coordorigin="7293,3844" coordsize="10,2">
              <v:shape style="position:absolute;left:7293;top:3844;width:10;height:2" coordorigin="7293,3844" coordsize="10,0" path="m7293,3844l7302,3844e" filled="false" stroked="true" strokeweight=".599980pt" strokecolor="#000000">
                <v:path arrowok="t"/>
              </v:shape>
            </v:group>
            <v:group style="position:absolute;left:8318;top:3051;width:10;height:20" coordorigin="8318,3051" coordsize="10,20">
              <v:shape style="position:absolute;left:8318;top:3051;width:10;height:20" coordorigin="8318,3051" coordsize="10,20" path="m8318,3070l8327,3070,8327,3051,8318,3051,8318,3070xe" filled="true" fillcolor="#000000" stroked="false">
                <v:path arrowok="t"/>
                <v:fill type="solid"/>
              </v:shape>
            </v:group>
            <v:group style="position:absolute;left:8318;top:3070;width:10;height:20" coordorigin="8318,3070" coordsize="10,20">
              <v:shape style="position:absolute;left:8318;top:3070;width:10;height:20" coordorigin="8318,3070" coordsize="10,20" path="m8318,3089l8327,3089,8327,3070,8318,3070,8318,3089xe" filled="true" fillcolor="#000000" stroked="false">
                <v:path arrowok="t"/>
                <v:fill type="solid"/>
              </v:shape>
            </v:group>
            <v:group style="position:absolute;left:8318;top:3089;width:10;height:20" coordorigin="8318,3089" coordsize="10,20">
              <v:shape style="position:absolute;left:8318;top:3089;width:10;height:20" coordorigin="8318,3089" coordsize="10,20" path="m8318,3108l8327,3108,8327,3089,8318,3089,8318,3108xe" filled="true" fillcolor="#000000" stroked="false">
                <v:path arrowok="t"/>
                <v:fill type="solid"/>
              </v:shape>
            </v:group>
            <v:group style="position:absolute;left:8318;top:3108;width:10;height:20" coordorigin="8318,3108" coordsize="10,20">
              <v:shape style="position:absolute;left:8318;top:3108;width:10;height:20" coordorigin="8318,3108" coordsize="10,20" path="m8318,3128l8327,3128,8327,3108,8318,3108,8318,3128xe" filled="true" fillcolor="#000000" stroked="false">
                <v:path arrowok="t"/>
                <v:fill type="solid"/>
              </v:shape>
            </v:group>
            <v:group style="position:absolute;left:8318;top:3128;width:10;height:20" coordorigin="8318,3128" coordsize="10,20">
              <v:shape style="position:absolute;left:8318;top:3128;width:10;height:20" coordorigin="8318,3128" coordsize="10,20" path="m8318,3147l8327,3147,8327,3128,8318,3128,8318,3147xe" filled="true" fillcolor="#000000" stroked="false">
                <v:path arrowok="t"/>
                <v:fill type="solid"/>
              </v:shape>
            </v:group>
            <v:group style="position:absolute;left:8318;top:3147;width:10;height:20" coordorigin="8318,3147" coordsize="10,20">
              <v:shape style="position:absolute;left:8318;top:3147;width:10;height:20" coordorigin="8318,3147" coordsize="10,20" path="m8318,3166l8327,3166,8327,3147,8318,3147,8318,3166xe" filled="true" fillcolor="#000000" stroked="false">
                <v:path arrowok="t"/>
                <v:fill type="solid"/>
              </v:shape>
            </v:group>
            <v:group style="position:absolute;left:8318;top:3166;width:10;height:20" coordorigin="8318,3166" coordsize="10,20">
              <v:shape style="position:absolute;left:8318;top:3166;width:10;height:20" coordorigin="8318,3166" coordsize="10,20" path="m8318,3185l8327,3185,8327,3166,8318,3166,8318,3185xe" filled="true" fillcolor="#000000" stroked="false">
                <v:path arrowok="t"/>
                <v:fill type="solid"/>
              </v:shape>
            </v:group>
            <v:group style="position:absolute;left:8318;top:3185;width:10;height:20" coordorigin="8318,3185" coordsize="10,20">
              <v:shape style="position:absolute;left:8318;top:3185;width:10;height:20" coordorigin="8318,3185" coordsize="10,20" path="m8318,3204l8327,3204,8327,3185,8318,3185,8318,3204xe" filled="true" fillcolor="#000000" stroked="false">
                <v:path arrowok="t"/>
                <v:fill type="solid"/>
              </v:shape>
            </v:group>
            <v:group style="position:absolute;left:8318;top:3204;width:10;height:20" coordorigin="8318,3204" coordsize="10,20">
              <v:shape style="position:absolute;left:8318;top:3204;width:10;height:20" coordorigin="8318,3204" coordsize="10,20" path="m8318,3224l8327,3224,8327,3204,8318,3204,8318,3224xe" filled="true" fillcolor="#000000" stroked="false">
                <v:path arrowok="t"/>
                <v:fill type="solid"/>
              </v:shape>
            </v:group>
            <v:group style="position:absolute;left:8318;top:3224;width:10;height:20" coordorigin="8318,3224" coordsize="10,20">
              <v:shape style="position:absolute;left:8318;top:3224;width:10;height:20" coordorigin="8318,3224" coordsize="10,20" path="m8318,3243l8327,3243,8327,3224,8318,3224,8318,3243xe" filled="true" fillcolor="#000000" stroked="false">
                <v:path arrowok="t"/>
                <v:fill type="solid"/>
              </v:shape>
            </v:group>
            <v:group style="position:absolute;left:8318;top:3243;width:10;height:20" coordorigin="8318,3243" coordsize="10,20">
              <v:shape style="position:absolute;left:8318;top:3243;width:10;height:20" coordorigin="8318,3243" coordsize="10,20" path="m8318,3262l8327,3262,8327,3243,8318,3243,8318,3262xe" filled="true" fillcolor="#000000" stroked="false">
                <v:path arrowok="t"/>
                <v:fill type="solid"/>
              </v:shape>
            </v:group>
            <v:group style="position:absolute;left:8318;top:3262;width:10;height:20" coordorigin="8318,3262" coordsize="10,20">
              <v:shape style="position:absolute;left:8318;top:3262;width:10;height:20" coordorigin="8318,3262" coordsize="10,20" path="m8318,3281l8327,3281,8327,3262,8318,3262,8318,3281xe" filled="true" fillcolor="#000000" stroked="false">
                <v:path arrowok="t"/>
                <v:fill type="solid"/>
              </v:shape>
            </v:group>
            <v:group style="position:absolute;left:8318;top:3281;width:10;height:20" coordorigin="8318,3281" coordsize="10,20">
              <v:shape style="position:absolute;left:8318;top:3281;width:10;height:20" coordorigin="8318,3281" coordsize="10,20" path="m8318,3300l8327,3300,8327,3281,8318,3281,8318,3300xe" filled="true" fillcolor="#000000" stroked="false">
                <v:path arrowok="t"/>
                <v:fill type="solid"/>
              </v:shape>
            </v:group>
            <v:group style="position:absolute;left:8318;top:3300;width:10;height:20" coordorigin="8318,3300" coordsize="10,20">
              <v:shape style="position:absolute;left:8318;top:3300;width:10;height:20" coordorigin="8318,3300" coordsize="10,20" path="m8318,3320l8327,3320,8327,3300,8318,3300,8318,3320xe" filled="true" fillcolor="#000000" stroked="false">
                <v:path arrowok="t"/>
                <v:fill type="solid"/>
              </v:shape>
            </v:group>
            <v:group style="position:absolute;left:8318;top:3320;width:10;height:20" coordorigin="8318,3320" coordsize="10,20">
              <v:shape style="position:absolute;left:8318;top:3320;width:10;height:20" coordorigin="8318,3320" coordsize="10,20" path="m8318,3339l8327,3339,8327,3320,8318,3320,8318,3339xe" filled="true" fillcolor="#000000" stroked="false">
                <v:path arrowok="t"/>
                <v:fill type="solid"/>
              </v:shape>
            </v:group>
            <v:group style="position:absolute;left:8318;top:3339;width:10;height:20" coordorigin="8318,3339" coordsize="10,20">
              <v:shape style="position:absolute;left:8318;top:3339;width:10;height:20" coordorigin="8318,3339" coordsize="10,20" path="m8318,3358l8327,3358,8327,3339,8318,3339,8318,3358xe" filled="true" fillcolor="#000000" stroked="false">
                <v:path arrowok="t"/>
                <v:fill type="solid"/>
              </v:shape>
            </v:group>
            <v:group style="position:absolute;left:8318;top:3358;width:10;height:20" coordorigin="8318,3358" coordsize="10,20">
              <v:shape style="position:absolute;left:8318;top:3358;width:10;height:20" coordorigin="8318,3358" coordsize="10,20" path="m8318,3377l8327,3377,8327,3358,8318,3358,8318,3377xe" filled="true" fillcolor="#000000" stroked="false">
                <v:path arrowok="t"/>
                <v:fill type="solid"/>
              </v:shape>
            </v:group>
            <v:group style="position:absolute;left:8318;top:3377;width:10;height:20" coordorigin="8318,3377" coordsize="10,20">
              <v:shape style="position:absolute;left:8318;top:3377;width:10;height:20" coordorigin="8318,3377" coordsize="10,20" path="m8318,3396l8327,3396,8327,3377,8318,3377,8318,3396xe" filled="true" fillcolor="#000000" stroked="false">
                <v:path arrowok="t"/>
                <v:fill type="solid"/>
              </v:shape>
            </v:group>
            <v:group style="position:absolute;left:8318;top:3396;width:10;height:20" coordorigin="8318,3396" coordsize="10,20">
              <v:shape style="position:absolute;left:8318;top:3396;width:10;height:20" coordorigin="8318,3396" coordsize="10,20" path="m8318,3416l8327,3416,8327,3396,8318,3396,8318,3416xe" filled="true" fillcolor="#000000" stroked="false">
                <v:path arrowok="t"/>
                <v:fill type="solid"/>
              </v:shape>
            </v:group>
            <v:group style="position:absolute;left:8318;top:3416;width:10;height:20" coordorigin="8318,3416" coordsize="10,20">
              <v:shape style="position:absolute;left:8318;top:3416;width:10;height:20" coordorigin="8318,3416" coordsize="10,20" path="m8318,3435l8327,3435,8327,3416,8318,3416,8318,3435xe" filled="true" fillcolor="#000000" stroked="false">
                <v:path arrowok="t"/>
                <v:fill type="solid"/>
              </v:shape>
            </v:group>
            <v:group style="position:absolute;left:8318;top:3435;width:10;height:20" coordorigin="8318,3435" coordsize="10,20">
              <v:shape style="position:absolute;left:8318;top:3435;width:10;height:20" coordorigin="8318,3435" coordsize="10,20" path="m8318,3454l8327,3454,8327,3435,8318,3435,8318,3454xe" filled="true" fillcolor="#000000" stroked="false">
                <v:path arrowok="t"/>
                <v:fill type="solid"/>
              </v:shape>
            </v:group>
            <v:group style="position:absolute;left:8318;top:3454;width:10;height:20" coordorigin="8318,3454" coordsize="10,20">
              <v:shape style="position:absolute;left:8318;top:3454;width:10;height:20" coordorigin="8318,3454" coordsize="10,20" path="m8318,3473l8327,3473,8327,3454,8318,3454,8318,3473xe" filled="true" fillcolor="#000000" stroked="false">
                <v:path arrowok="t"/>
                <v:fill type="solid"/>
              </v:shape>
            </v:group>
            <v:group style="position:absolute;left:8318;top:3473;width:10;height:20" coordorigin="8318,3473" coordsize="10,20">
              <v:shape style="position:absolute;left:8318;top:3473;width:10;height:20" coordorigin="8318,3473" coordsize="10,20" path="m8318,3492l8327,3492,8327,3473,8318,3473,8318,3492xe" filled="true" fillcolor="#000000" stroked="false">
                <v:path arrowok="t"/>
                <v:fill type="solid"/>
              </v:shape>
            </v:group>
            <v:group style="position:absolute;left:8318;top:3492;width:10;height:20" coordorigin="8318,3492" coordsize="10,20">
              <v:shape style="position:absolute;left:8318;top:3492;width:10;height:20" coordorigin="8318,3492" coordsize="10,20" path="m8318,3512l8327,3512,8327,3492,8318,3492,8318,3512xe" filled="true" fillcolor="#000000" stroked="false">
                <v:path arrowok="t"/>
                <v:fill type="solid"/>
              </v:shape>
            </v:group>
            <v:group style="position:absolute;left:8318;top:3512;width:10;height:20" coordorigin="8318,3512" coordsize="10,20">
              <v:shape style="position:absolute;left:8318;top:3512;width:10;height:20" coordorigin="8318,3512" coordsize="10,20" path="m8318,3531l8327,3531,8327,3512,8318,3512,8318,3531xe" filled="true" fillcolor="#000000" stroked="false">
                <v:path arrowok="t"/>
                <v:fill type="solid"/>
              </v:shape>
            </v:group>
            <v:group style="position:absolute;left:8318;top:3531;width:10;height:20" coordorigin="8318,3531" coordsize="10,20">
              <v:shape style="position:absolute;left:8318;top:3531;width:10;height:20" coordorigin="8318,3531" coordsize="10,20" path="m8318,3550l8327,3550,8327,3531,8318,3531,8318,3550xe" filled="true" fillcolor="#000000" stroked="false">
                <v:path arrowok="t"/>
                <v:fill type="solid"/>
              </v:shape>
            </v:group>
            <v:group style="position:absolute;left:8318;top:3550;width:10;height:20" coordorigin="8318,3550" coordsize="10,20">
              <v:shape style="position:absolute;left:8318;top:3550;width:10;height:20" coordorigin="8318,3550" coordsize="10,20" path="m8318,3569l8327,3569,8327,3550,8318,3550,8318,3569xe" filled="true" fillcolor="#000000" stroked="false">
                <v:path arrowok="t"/>
                <v:fill type="solid"/>
              </v:shape>
            </v:group>
            <v:group style="position:absolute;left:8318;top:3569;width:10;height:20" coordorigin="8318,3569" coordsize="10,20">
              <v:shape style="position:absolute;left:8318;top:3569;width:10;height:20" coordorigin="8318,3569" coordsize="10,20" path="m8318,3588l8327,3588,8327,3569,8318,3569,8318,3588xe" filled="true" fillcolor="#000000" stroked="false">
                <v:path arrowok="t"/>
                <v:fill type="solid"/>
              </v:shape>
            </v:group>
            <v:group style="position:absolute;left:8318;top:3588;width:10;height:20" coordorigin="8318,3588" coordsize="10,20">
              <v:shape style="position:absolute;left:8318;top:3588;width:10;height:20" coordorigin="8318,3588" coordsize="10,20" path="m8318,3608l8327,3608,8327,3588,8318,3588,8318,3608xe" filled="true" fillcolor="#000000" stroked="false">
                <v:path arrowok="t"/>
                <v:fill type="solid"/>
              </v:shape>
            </v:group>
            <v:group style="position:absolute;left:8318;top:3608;width:10;height:20" coordorigin="8318,3608" coordsize="10,20">
              <v:shape style="position:absolute;left:8318;top:3608;width:10;height:20" coordorigin="8318,3608" coordsize="10,20" path="m8318,3627l8327,3627,8327,3608,8318,3608,8318,3627xe" filled="true" fillcolor="#000000" stroked="false">
                <v:path arrowok="t"/>
                <v:fill type="solid"/>
              </v:shape>
            </v:group>
            <v:group style="position:absolute;left:8318;top:3627;width:10;height:20" coordorigin="8318,3627" coordsize="10,20">
              <v:shape style="position:absolute;left:8318;top:3627;width:10;height:20" coordorigin="8318,3627" coordsize="10,20" path="m8318,3646l8327,3646,8327,3627,8318,3627,8318,3646xe" filled="true" fillcolor="#000000" stroked="false">
                <v:path arrowok="t"/>
                <v:fill type="solid"/>
              </v:shape>
            </v:group>
            <v:group style="position:absolute;left:8318;top:3646;width:10;height:20" coordorigin="8318,3646" coordsize="10,20">
              <v:shape style="position:absolute;left:8318;top:3646;width:10;height:20" coordorigin="8318,3646" coordsize="10,20" path="m8318,3665l8327,3665,8327,3646,8318,3646,8318,3665xe" filled="true" fillcolor="#000000" stroked="false">
                <v:path arrowok="t"/>
                <v:fill type="solid"/>
              </v:shape>
            </v:group>
            <v:group style="position:absolute;left:8318;top:3665;width:10;height:20" coordorigin="8318,3665" coordsize="10,20">
              <v:shape style="position:absolute;left:8318;top:3665;width:10;height:20" coordorigin="8318,3665" coordsize="10,20" path="m8318,3684l8327,3684,8327,3665,8318,3665,8318,3684xe" filled="true" fillcolor="#000000" stroked="false">
                <v:path arrowok="t"/>
                <v:fill type="solid"/>
              </v:shape>
            </v:group>
            <v:group style="position:absolute;left:8318;top:3684;width:10;height:20" coordorigin="8318,3684" coordsize="10,20">
              <v:shape style="position:absolute;left:8318;top:3684;width:10;height:20" coordorigin="8318,3684" coordsize="10,20" path="m8318,3704l8327,3704,8327,3684,8318,3684,8318,3704xe" filled="true" fillcolor="#000000" stroked="false">
                <v:path arrowok="t"/>
                <v:fill type="solid"/>
              </v:shape>
            </v:group>
            <v:group style="position:absolute;left:8318;top:3704;width:10;height:20" coordorigin="8318,3704" coordsize="10,20">
              <v:shape style="position:absolute;left:8318;top:3704;width:10;height:20" coordorigin="8318,3704" coordsize="10,20" path="m8318,3723l8327,3723,8327,3704,8318,3704,8318,3723xe" filled="true" fillcolor="#000000" stroked="false">
                <v:path arrowok="t"/>
                <v:fill type="solid"/>
              </v:shape>
            </v:group>
            <v:group style="position:absolute;left:8318;top:3723;width:10;height:20" coordorigin="8318,3723" coordsize="10,20">
              <v:shape style="position:absolute;left:8318;top:3723;width:10;height:20" coordorigin="8318,3723" coordsize="10,20" path="m8318,3742l8327,3742,8327,3723,8318,3723,8318,3742xe" filled="true" fillcolor="#000000" stroked="false">
                <v:path arrowok="t"/>
                <v:fill type="solid"/>
              </v:shape>
            </v:group>
            <v:group style="position:absolute;left:8318;top:3742;width:10;height:20" coordorigin="8318,3742" coordsize="10,20">
              <v:shape style="position:absolute;left:8318;top:3742;width:10;height:20" coordorigin="8318,3742" coordsize="10,20" path="m8318,3761l8327,3761,8327,3742,8318,3742,8318,3761xe" filled="true" fillcolor="#000000" stroked="false">
                <v:path arrowok="t"/>
                <v:fill type="solid"/>
              </v:shape>
            </v:group>
            <v:group style="position:absolute;left:8318;top:3761;width:10;height:20" coordorigin="8318,3761" coordsize="10,20">
              <v:shape style="position:absolute;left:8318;top:3761;width:10;height:20" coordorigin="8318,3761" coordsize="10,20" path="m8318,3780l8327,3780,8327,3761,8318,3761,8318,3780xe" filled="true" fillcolor="#000000" stroked="false">
                <v:path arrowok="t"/>
                <v:fill type="solid"/>
              </v:shape>
            </v:group>
            <v:group style="position:absolute;left:8318;top:3780;width:10;height:20" coordorigin="8318,3780" coordsize="10,20">
              <v:shape style="position:absolute;left:8318;top:3780;width:10;height:20" coordorigin="8318,3780" coordsize="10,20" path="m8318,3800l8327,3800,8327,3780,8318,3780,8318,3800xe" filled="true" fillcolor="#000000" stroked="false">
                <v:path arrowok="t"/>
                <v:fill type="solid"/>
              </v:shape>
            </v:group>
            <v:group style="position:absolute;left:8318;top:3800;width:10;height:20" coordorigin="8318,3800" coordsize="10,20">
              <v:shape style="position:absolute;left:8318;top:3800;width:10;height:20" coordorigin="8318,3800" coordsize="10,20" path="m8318,3819l8327,3819,8327,3800,8318,3800,8318,3819xe" filled="true" fillcolor="#000000" stroked="false">
                <v:path arrowok="t"/>
                <v:fill type="solid"/>
              </v:shape>
            </v:group>
            <v:group style="position:absolute;left:8318;top:3819;width:10;height:20" coordorigin="8318,3819" coordsize="10,20">
              <v:shape style="position:absolute;left:8318;top:3819;width:10;height:20" coordorigin="8318,3819" coordsize="10,20" path="m8318,3838l8327,3838,8327,3819,8318,3819,8318,3838xe" filled="true" fillcolor="#000000" stroked="false">
                <v:path arrowok="t"/>
                <v:fill type="solid"/>
              </v:shape>
            </v:group>
            <v:group style="position:absolute;left:8318;top:3844;width:10;height:2" coordorigin="8318,3844" coordsize="10,2">
              <v:shape style="position:absolute;left:8318;top:3844;width:10;height:2" coordorigin="8318,3844" coordsize="10,0" path="m8318,3844l8327,3844e" filled="false" stroked="true" strokeweight=".599980pt" strokecolor="#000000">
                <v:path arrowok="t"/>
              </v:shape>
              <v:shape style="position:absolute;left:29;top:3850;width:1735;height:10" type="#_x0000_t75" stroked="false">
                <v:imagedata r:id="rId520" o:title=""/>
              </v:shape>
              <v:shape style="position:absolute;left:1759;top:3850;width:1213;height:10" type="#_x0000_t75" stroked="false">
                <v:imagedata r:id="rId521" o:title=""/>
              </v:shape>
              <v:shape style="position:absolute;left:2967;top:3850;width:715;height:10" type="#_x0000_t75" stroked="false">
                <v:imagedata r:id="rId508" o:title=""/>
              </v:shape>
              <v:shape style="position:absolute;left:3677;top:3850;width:1743;height:10" type="#_x0000_t75" stroked="false">
                <v:imagedata r:id="rId509" o:title=""/>
              </v:shape>
              <v:shape style="position:absolute;left:5415;top:3850;width:1877;height:10" type="#_x0000_t75" stroked="false">
                <v:imagedata r:id="rId510" o:title=""/>
              </v:shape>
              <v:shape style="position:absolute;left:7288;top:3850;width:1030;height:10" type="#_x0000_t75" stroked="false">
                <v:imagedata r:id="rId511" o:title=""/>
              </v:shape>
              <v:shape style="position:absolute;left:8313;top:3850;width:720;height:10" type="#_x0000_t75" stroked="false">
                <v:imagedata r:id="rId512" o:title=""/>
              </v:shape>
            </v:group>
            <v:group style="position:absolute;left:1764;top:3860;width:10;height:20" coordorigin="1764,3860" coordsize="10,20">
              <v:shape style="position:absolute;left:1764;top:3860;width:10;height:20" coordorigin="1764,3860" coordsize="10,20" path="m1764,3879l1774,3879,1774,3860,1764,3860,1764,3879xe" filled="true" fillcolor="#000000" stroked="false">
                <v:path arrowok="t"/>
                <v:fill type="solid"/>
              </v:shape>
            </v:group>
            <v:group style="position:absolute;left:1764;top:3879;width:10;height:20" coordorigin="1764,3879" coordsize="10,20">
              <v:shape style="position:absolute;left:1764;top:3879;width:10;height:20" coordorigin="1764,3879" coordsize="10,20" path="m1764,3898l1774,3898,1774,3879,1764,3879,1764,3898xe" filled="true" fillcolor="#000000" stroked="false">
                <v:path arrowok="t"/>
                <v:fill type="solid"/>
              </v:shape>
            </v:group>
            <v:group style="position:absolute;left:1764;top:3898;width:10;height:20" coordorigin="1764,3898" coordsize="10,20">
              <v:shape style="position:absolute;left:1764;top:3898;width:10;height:20" coordorigin="1764,3898" coordsize="10,20" path="m1764,3917l1774,3917,1774,3898,1764,3898,1764,3917xe" filled="true" fillcolor="#000000" stroked="false">
                <v:path arrowok="t"/>
                <v:fill type="solid"/>
              </v:shape>
            </v:group>
            <v:group style="position:absolute;left:1764;top:3917;width:10;height:20" coordorigin="1764,3917" coordsize="10,20">
              <v:shape style="position:absolute;left:1764;top:3917;width:10;height:20" coordorigin="1764,3917" coordsize="10,20" path="m1764,3936l1774,3936,1774,3917,1764,3917,1764,3936xe" filled="true" fillcolor="#000000" stroked="false">
                <v:path arrowok="t"/>
                <v:fill type="solid"/>
              </v:shape>
            </v:group>
            <v:group style="position:absolute;left:1764;top:3936;width:10;height:20" coordorigin="1764,3936" coordsize="10,20">
              <v:shape style="position:absolute;left:1764;top:3936;width:10;height:20" coordorigin="1764,3936" coordsize="10,20" path="m1764,3956l1774,3956,1774,3936,1764,3936,1764,3956xe" filled="true" fillcolor="#000000" stroked="false">
                <v:path arrowok="t"/>
                <v:fill type="solid"/>
              </v:shape>
            </v:group>
            <v:group style="position:absolute;left:1764;top:3956;width:10;height:20" coordorigin="1764,3956" coordsize="10,20">
              <v:shape style="position:absolute;left:1764;top:3956;width:10;height:20" coordorigin="1764,3956" coordsize="10,20" path="m1764,3975l1774,3975,1774,3956,1764,3956,1764,3975xe" filled="true" fillcolor="#000000" stroked="false">
                <v:path arrowok="t"/>
                <v:fill type="solid"/>
              </v:shape>
            </v:group>
            <v:group style="position:absolute;left:1764;top:3975;width:10;height:20" coordorigin="1764,3975" coordsize="10,20">
              <v:shape style="position:absolute;left:1764;top:3975;width:10;height:20" coordorigin="1764,3975" coordsize="10,20" path="m1764,3994l1774,3994,1774,3975,1764,3975,1764,3994xe" filled="true" fillcolor="#000000" stroked="false">
                <v:path arrowok="t"/>
                <v:fill type="solid"/>
              </v:shape>
            </v:group>
            <v:group style="position:absolute;left:1764;top:3994;width:10;height:20" coordorigin="1764,3994" coordsize="10,20">
              <v:shape style="position:absolute;left:1764;top:3994;width:10;height:20" coordorigin="1764,3994" coordsize="10,20" path="m1764,4013l1774,4013,1774,3994,1764,3994,1764,4013xe" filled="true" fillcolor="#000000" stroked="false">
                <v:path arrowok="t"/>
                <v:fill type="solid"/>
              </v:shape>
            </v:group>
            <v:group style="position:absolute;left:1764;top:4013;width:10;height:20" coordorigin="1764,4013" coordsize="10,20">
              <v:shape style="position:absolute;left:1764;top:4013;width:10;height:20" coordorigin="1764,4013" coordsize="10,20" path="m1764,4032l1774,4032,1774,4013,1764,4013,1764,4032xe" filled="true" fillcolor="#000000" stroked="false">
                <v:path arrowok="t"/>
                <v:fill type="solid"/>
              </v:shape>
            </v:group>
            <v:group style="position:absolute;left:1764;top:4032;width:10;height:20" coordorigin="1764,4032" coordsize="10,20">
              <v:shape style="position:absolute;left:1764;top:4032;width:10;height:20" coordorigin="1764,4032" coordsize="10,20" path="m1764,4052l1774,4052,1774,4032,1764,4032,1764,4052xe" filled="true" fillcolor="#000000" stroked="false">
                <v:path arrowok="t"/>
                <v:fill type="solid"/>
              </v:shape>
            </v:group>
            <v:group style="position:absolute;left:1764;top:4052;width:10;height:20" coordorigin="1764,4052" coordsize="10,20">
              <v:shape style="position:absolute;left:1764;top:4052;width:10;height:20" coordorigin="1764,4052" coordsize="10,20" path="m1764,4071l1774,4071,1774,4052,1764,4052,1764,4071xe" filled="true" fillcolor="#000000" stroked="false">
                <v:path arrowok="t"/>
                <v:fill type="solid"/>
              </v:shape>
            </v:group>
            <v:group style="position:absolute;left:1764;top:4071;width:10;height:20" coordorigin="1764,4071" coordsize="10,20">
              <v:shape style="position:absolute;left:1764;top:4071;width:10;height:20" coordorigin="1764,4071" coordsize="10,20" path="m1764,4090l1774,4090,1774,4071,1764,4071,1764,4090xe" filled="true" fillcolor="#000000" stroked="false">
                <v:path arrowok="t"/>
                <v:fill type="solid"/>
              </v:shape>
            </v:group>
            <v:group style="position:absolute;left:1764;top:4090;width:10;height:20" coordorigin="1764,4090" coordsize="10,20">
              <v:shape style="position:absolute;left:1764;top:4090;width:10;height:20" coordorigin="1764,4090" coordsize="10,20" path="m1764,4109l1774,4109,1774,4090,1764,4090,1764,4109xe" filled="true" fillcolor="#000000" stroked="false">
                <v:path arrowok="t"/>
                <v:fill type="solid"/>
              </v:shape>
            </v:group>
            <v:group style="position:absolute;left:1764;top:4109;width:10;height:20" coordorigin="1764,4109" coordsize="10,20">
              <v:shape style="position:absolute;left:1764;top:4109;width:10;height:20" coordorigin="1764,4109" coordsize="10,20" path="m1764,4128l1774,4128,1774,4109,1764,4109,1764,4128xe" filled="true" fillcolor="#000000" stroked="false">
                <v:path arrowok="t"/>
                <v:fill type="solid"/>
              </v:shape>
            </v:group>
            <v:group style="position:absolute;left:14;top:4217;width:1750;height:2" coordorigin="14,4217" coordsize="1750,2">
              <v:shape style="position:absolute;left:14;top:4217;width:1750;height:2" coordorigin="14,4217" coordsize="1750,0" path="m14,4217l1764,4217e" filled="false" stroked="true" strokeweight="1.44pt" strokecolor="#000000">
                <v:path arrowok="t"/>
              </v:shape>
            </v:group>
            <v:group style="position:absolute;left:1764;top:4128;width:10;height:20" coordorigin="1764,4128" coordsize="10,20">
              <v:shape style="position:absolute;left:1764;top:4128;width:10;height:20" coordorigin="1764,4128" coordsize="10,20" path="m1764,4148l1774,4148,1774,4128,1764,4128,1764,4148xe" filled="true" fillcolor="#000000" stroked="false">
                <v:path arrowok="t"/>
                <v:fill type="solid"/>
              </v:shape>
            </v:group>
            <v:group style="position:absolute;left:1764;top:4148;width:10;height:20" coordorigin="1764,4148" coordsize="10,20">
              <v:shape style="position:absolute;left:1764;top:4148;width:10;height:20" coordorigin="1764,4148" coordsize="10,20" path="m1764,4167l1774,4167,1774,4148,1764,4148,1764,4167xe" filled="true" fillcolor="#000000" stroked="false">
                <v:path arrowok="t"/>
                <v:fill type="solid"/>
              </v:shape>
            </v:group>
            <v:group style="position:absolute;left:1764;top:4167;width:10;height:20" coordorigin="1764,4167" coordsize="10,20">
              <v:shape style="position:absolute;left:1764;top:4167;width:10;height:20" coordorigin="1764,4167" coordsize="10,20" path="m1764,4186l1774,4186,1774,4167,1764,4167,1764,4186xe" filled="true" fillcolor="#000000" stroked="false">
                <v:path arrowok="t"/>
                <v:fill type="solid"/>
              </v:shape>
            </v:group>
            <v:group style="position:absolute;left:1764;top:4194;width:10;height:2" coordorigin="1764,4194" coordsize="10,2">
              <v:shape style="position:absolute;left:1764;top:4194;width:10;height:2" coordorigin="1764,4194" coordsize="10,0" path="m1764,4194l1774,4194e" filled="false" stroked="true" strokeweight=".83997pt" strokecolor="#000000">
                <v:path arrowok="t"/>
              </v:shape>
            </v:group>
            <v:group style="position:absolute;left:1764;top:4217;width:29;height:2" coordorigin="1764,4217" coordsize="29,2">
              <v:shape style="position:absolute;left:1764;top:4217;width:29;height:2" coordorigin="1764,4217" coordsize="29,0" path="m1764,4217l1793,4217e" filled="false" stroked="true" strokeweight="1.44pt" strokecolor="#000000">
                <v:path arrowok="t"/>
              </v:shape>
            </v:group>
            <v:group style="position:absolute;left:1793;top:4217;width:1179;height:2" coordorigin="1793,4217" coordsize="1179,2">
              <v:shape style="position:absolute;left:1793;top:4217;width:1179;height:2" coordorigin="1793,4217" coordsize="1179,0" path="m1793,4217l2972,4217e" filled="false" stroked="true" strokeweight="1.44pt" strokecolor="#000000">
                <v:path arrowok="t"/>
              </v:shape>
            </v:group>
            <v:group style="position:absolute;left:2972;top:3860;width:10;height:20" coordorigin="2972,3860" coordsize="10,20">
              <v:shape style="position:absolute;left:2972;top:3860;width:10;height:20" coordorigin="2972,3860" coordsize="10,20" path="m2972,3879l2981,3879,2981,3860,2972,3860,2972,3879xe" filled="true" fillcolor="#000000" stroked="false">
                <v:path arrowok="t"/>
                <v:fill type="solid"/>
              </v:shape>
            </v:group>
            <v:group style="position:absolute;left:2972;top:3879;width:10;height:20" coordorigin="2972,3879" coordsize="10,20">
              <v:shape style="position:absolute;left:2972;top:3879;width:10;height:20" coordorigin="2972,3879" coordsize="10,20" path="m2972,3898l2981,3898,2981,3879,2972,3879,2972,3898xe" filled="true" fillcolor="#000000" stroked="false">
                <v:path arrowok="t"/>
                <v:fill type="solid"/>
              </v:shape>
            </v:group>
            <v:group style="position:absolute;left:2972;top:3898;width:10;height:20" coordorigin="2972,3898" coordsize="10,20">
              <v:shape style="position:absolute;left:2972;top:3898;width:10;height:20" coordorigin="2972,3898" coordsize="10,20" path="m2972,3917l2981,3917,2981,3898,2972,3898,2972,3917xe" filled="true" fillcolor="#000000" stroked="false">
                <v:path arrowok="t"/>
                <v:fill type="solid"/>
              </v:shape>
            </v:group>
            <v:group style="position:absolute;left:2972;top:3917;width:10;height:20" coordorigin="2972,3917" coordsize="10,20">
              <v:shape style="position:absolute;left:2972;top:3917;width:10;height:20" coordorigin="2972,3917" coordsize="10,20" path="m2972,3936l2981,3936,2981,3917,2972,3917,2972,3936xe" filled="true" fillcolor="#000000" stroked="false">
                <v:path arrowok="t"/>
                <v:fill type="solid"/>
              </v:shape>
            </v:group>
            <v:group style="position:absolute;left:2972;top:3936;width:10;height:20" coordorigin="2972,3936" coordsize="10,20">
              <v:shape style="position:absolute;left:2972;top:3936;width:10;height:20" coordorigin="2972,3936" coordsize="10,20" path="m2972,3956l2981,3956,2981,3936,2972,3936,2972,3956xe" filled="true" fillcolor="#000000" stroked="false">
                <v:path arrowok="t"/>
                <v:fill type="solid"/>
              </v:shape>
            </v:group>
            <v:group style="position:absolute;left:2972;top:3956;width:10;height:20" coordorigin="2972,3956" coordsize="10,20">
              <v:shape style="position:absolute;left:2972;top:3956;width:10;height:20" coordorigin="2972,3956" coordsize="10,20" path="m2972,3975l2981,3975,2981,3956,2972,3956,2972,3975xe" filled="true" fillcolor="#000000" stroked="false">
                <v:path arrowok="t"/>
                <v:fill type="solid"/>
              </v:shape>
            </v:group>
            <v:group style="position:absolute;left:2972;top:3975;width:10;height:20" coordorigin="2972,3975" coordsize="10,20">
              <v:shape style="position:absolute;left:2972;top:3975;width:10;height:20" coordorigin="2972,3975" coordsize="10,20" path="m2972,3994l2981,3994,2981,3975,2972,3975,2972,3994xe" filled="true" fillcolor="#000000" stroked="false">
                <v:path arrowok="t"/>
                <v:fill type="solid"/>
              </v:shape>
            </v:group>
            <v:group style="position:absolute;left:2972;top:3994;width:10;height:20" coordorigin="2972,3994" coordsize="10,20">
              <v:shape style="position:absolute;left:2972;top:3994;width:10;height:20" coordorigin="2972,3994" coordsize="10,20" path="m2972,4013l2981,4013,2981,3994,2972,3994,2972,4013xe" filled="true" fillcolor="#000000" stroked="false">
                <v:path arrowok="t"/>
                <v:fill type="solid"/>
              </v:shape>
            </v:group>
            <v:group style="position:absolute;left:2972;top:4013;width:10;height:20" coordorigin="2972,4013" coordsize="10,20">
              <v:shape style="position:absolute;left:2972;top:4013;width:10;height:20" coordorigin="2972,4013" coordsize="10,20" path="m2972,4032l2981,4032,2981,4013,2972,4013,2972,4032xe" filled="true" fillcolor="#000000" stroked="false">
                <v:path arrowok="t"/>
                <v:fill type="solid"/>
              </v:shape>
            </v:group>
            <v:group style="position:absolute;left:2972;top:4032;width:10;height:20" coordorigin="2972,4032" coordsize="10,20">
              <v:shape style="position:absolute;left:2972;top:4032;width:10;height:20" coordorigin="2972,4032" coordsize="10,20" path="m2972,4052l2981,4052,2981,4032,2972,4032,2972,4052xe" filled="true" fillcolor="#000000" stroked="false">
                <v:path arrowok="t"/>
                <v:fill type="solid"/>
              </v:shape>
            </v:group>
            <v:group style="position:absolute;left:2972;top:4052;width:10;height:20" coordorigin="2972,4052" coordsize="10,20">
              <v:shape style="position:absolute;left:2972;top:4052;width:10;height:20" coordorigin="2972,4052" coordsize="10,20" path="m2972,4071l2981,4071,2981,4052,2972,4052,2972,4071xe" filled="true" fillcolor="#000000" stroked="false">
                <v:path arrowok="t"/>
                <v:fill type="solid"/>
              </v:shape>
            </v:group>
            <v:group style="position:absolute;left:2972;top:4071;width:10;height:20" coordorigin="2972,4071" coordsize="10,20">
              <v:shape style="position:absolute;left:2972;top:4071;width:10;height:20" coordorigin="2972,4071" coordsize="10,20" path="m2972,4090l2981,4090,2981,4071,2972,4071,2972,4090xe" filled="true" fillcolor="#000000" stroked="false">
                <v:path arrowok="t"/>
                <v:fill type="solid"/>
              </v:shape>
            </v:group>
            <v:group style="position:absolute;left:2972;top:4090;width:10;height:20" coordorigin="2972,4090" coordsize="10,20">
              <v:shape style="position:absolute;left:2972;top:4090;width:10;height:20" coordorigin="2972,4090" coordsize="10,20" path="m2972,4109l2981,4109,2981,4090,2972,4090,2972,4109xe" filled="true" fillcolor="#000000" stroked="false">
                <v:path arrowok="t"/>
                <v:fill type="solid"/>
              </v:shape>
            </v:group>
            <v:group style="position:absolute;left:2972;top:4109;width:10;height:20" coordorigin="2972,4109" coordsize="10,20">
              <v:shape style="position:absolute;left:2972;top:4109;width:10;height:20" coordorigin="2972,4109" coordsize="10,20" path="m2972,4128l2981,4128,2981,4109,2972,4109,2972,4128xe" filled="true" fillcolor="#000000" stroked="false">
                <v:path arrowok="t"/>
                <v:fill type="solid"/>
              </v:shape>
            </v:group>
            <v:group style="position:absolute;left:2972;top:4128;width:10;height:20" coordorigin="2972,4128" coordsize="10,20">
              <v:shape style="position:absolute;left:2972;top:4128;width:10;height:20" coordorigin="2972,4128" coordsize="10,20" path="m2972,4148l2981,4148,2981,4128,2972,4128,2972,4148xe" filled="true" fillcolor="#000000" stroked="false">
                <v:path arrowok="t"/>
                <v:fill type="solid"/>
              </v:shape>
            </v:group>
            <v:group style="position:absolute;left:2972;top:4148;width:10;height:20" coordorigin="2972,4148" coordsize="10,20">
              <v:shape style="position:absolute;left:2972;top:4148;width:10;height:20" coordorigin="2972,4148" coordsize="10,20" path="m2972,4167l2981,4167,2981,4148,2972,4148,2972,4167xe" filled="true" fillcolor="#000000" stroked="false">
                <v:path arrowok="t"/>
                <v:fill type="solid"/>
              </v:shape>
            </v:group>
            <v:group style="position:absolute;left:2972;top:4167;width:10;height:20" coordorigin="2972,4167" coordsize="10,20">
              <v:shape style="position:absolute;left:2972;top:4167;width:10;height:20" coordorigin="2972,4167" coordsize="10,20" path="m2972,4186l2981,4186,2981,4167,2972,4167,2972,4186xe" filled="true" fillcolor="#000000" stroked="false">
                <v:path arrowok="t"/>
                <v:fill type="solid"/>
              </v:shape>
            </v:group>
            <v:group style="position:absolute;left:2972;top:4194;width:10;height:2" coordorigin="2972,4194" coordsize="10,2">
              <v:shape style="position:absolute;left:2972;top:4194;width:10;height:2" coordorigin="2972,4194" coordsize="10,0" path="m2972,4194l2981,4194e" filled="false" stroked="true" strokeweight=".83997pt" strokecolor="#000000">
                <v:path arrowok="t"/>
              </v:shape>
            </v:group>
            <v:group style="position:absolute;left:2972;top:4217;width:29;height:2" coordorigin="2972,4217" coordsize="29,2">
              <v:shape style="position:absolute;left:2972;top:4217;width:29;height:2" coordorigin="2972,4217" coordsize="29,0" path="m2972,4217l3001,4217e" filled="false" stroked="true" strokeweight="1.44pt" strokecolor="#000000">
                <v:path arrowok="t"/>
              </v:shape>
            </v:group>
            <v:group style="position:absolute;left:3001;top:4217;width:682;height:2" coordorigin="3001,4217" coordsize="682,2">
              <v:shape style="position:absolute;left:3001;top:4217;width:682;height:2" coordorigin="3001,4217" coordsize="682,0" path="m3001,4217l3682,4217e" filled="false" stroked="true" strokeweight="1.44pt" strokecolor="#000000">
                <v:path arrowok="t"/>
              </v:shape>
            </v:group>
            <v:group style="position:absolute;left:3682;top:3860;width:10;height:20" coordorigin="3682,3860" coordsize="10,20">
              <v:shape style="position:absolute;left:3682;top:3860;width:10;height:20" coordorigin="3682,3860" coordsize="10,20" path="m3682,3879l3692,3879,3692,3860,3682,3860,3682,3879xe" filled="true" fillcolor="#000000" stroked="false">
                <v:path arrowok="t"/>
                <v:fill type="solid"/>
              </v:shape>
            </v:group>
            <v:group style="position:absolute;left:3682;top:3879;width:10;height:20" coordorigin="3682,3879" coordsize="10,20">
              <v:shape style="position:absolute;left:3682;top:3879;width:10;height:20" coordorigin="3682,3879" coordsize="10,20" path="m3682,3898l3692,3898,3692,3879,3682,3879,3682,3898xe" filled="true" fillcolor="#000000" stroked="false">
                <v:path arrowok="t"/>
                <v:fill type="solid"/>
              </v:shape>
            </v:group>
            <v:group style="position:absolute;left:3682;top:3898;width:10;height:20" coordorigin="3682,3898" coordsize="10,20">
              <v:shape style="position:absolute;left:3682;top:3898;width:10;height:20" coordorigin="3682,3898" coordsize="10,20" path="m3682,3917l3692,3917,3692,3898,3682,3898,3682,3917xe" filled="true" fillcolor="#000000" stroked="false">
                <v:path arrowok="t"/>
                <v:fill type="solid"/>
              </v:shape>
            </v:group>
            <v:group style="position:absolute;left:3682;top:3917;width:10;height:20" coordorigin="3682,3917" coordsize="10,20">
              <v:shape style="position:absolute;left:3682;top:3917;width:10;height:20" coordorigin="3682,3917" coordsize="10,20" path="m3682,3936l3692,3936,3692,3917,3682,3917,3682,3936xe" filled="true" fillcolor="#000000" stroked="false">
                <v:path arrowok="t"/>
                <v:fill type="solid"/>
              </v:shape>
            </v:group>
            <v:group style="position:absolute;left:3682;top:3936;width:10;height:20" coordorigin="3682,3936" coordsize="10,20">
              <v:shape style="position:absolute;left:3682;top:3936;width:10;height:20" coordorigin="3682,3936" coordsize="10,20" path="m3682,3956l3692,3956,3692,3936,3682,3936,3682,3956xe" filled="true" fillcolor="#000000" stroked="false">
                <v:path arrowok="t"/>
                <v:fill type="solid"/>
              </v:shape>
            </v:group>
            <v:group style="position:absolute;left:3682;top:3956;width:10;height:20" coordorigin="3682,3956" coordsize="10,20">
              <v:shape style="position:absolute;left:3682;top:3956;width:10;height:20" coordorigin="3682,3956" coordsize="10,20" path="m3682,3975l3692,3975,3692,3956,3682,3956,3682,3975xe" filled="true" fillcolor="#000000" stroked="false">
                <v:path arrowok="t"/>
                <v:fill type="solid"/>
              </v:shape>
            </v:group>
            <v:group style="position:absolute;left:3682;top:3975;width:10;height:20" coordorigin="3682,3975" coordsize="10,20">
              <v:shape style="position:absolute;left:3682;top:3975;width:10;height:20" coordorigin="3682,3975" coordsize="10,20" path="m3682,3994l3692,3994,3692,3975,3682,3975,3682,3994xe" filled="true" fillcolor="#000000" stroked="false">
                <v:path arrowok="t"/>
                <v:fill type="solid"/>
              </v:shape>
            </v:group>
            <v:group style="position:absolute;left:3682;top:3994;width:10;height:20" coordorigin="3682,3994" coordsize="10,20">
              <v:shape style="position:absolute;left:3682;top:3994;width:10;height:20" coordorigin="3682,3994" coordsize="10,20" path="m3682,4013l3692,4013,3692,3994,3682,3994,3682,4013xe" filled="true" fillcolor="#000000" stroked="false">
                <v:path arrowok="t"/>
                <v:fill type="solid"/>
              </v:shape>
            </v:group>
            <v:group style="position:absolute;left:3682;top:4013;width:10;height:20" coordorigin="3682,4013" coordsize="10,20">
              <v:shape style="position:absolute;left:3682;top:4013;width:10;height:20" coordorigin="3682,4013" coordsize="10,20" path="m3682,4032l3692,4032,3692,4013,3682,4013,3682,4032xe" filled="true" fillcolor="#000000" stroked="false">
                <v:path arrowok="t"/>
                <v:fill type="solid"/>
              </v:shape>
            </v:group>
            <v:group style="position:absolute;left:3682;top:4032;width:10;height:20" coordorigin="3682,4032" coordsize="10,20">
              <v:shape style="position:absolute;left:3682;top:4032;width:10;height:20" coordorigin="3682,4032" coordsize="10,20" path="m3682,4052l3692,4052,3692,4032,3682,4032,3682,4052xe" filled="true" fillcolor="#000000" stroked="false">
                <v:path arrowok="t"/>
                <v:fill type="solid"/>
              </v:shape>
            </v:group>
            <v:group style="position:absolute;left:3682;top:4052;width:10;height:20" coordorigin="3682,4052" coordsize="10,20">
              <v:shape style="position:absolute;left:3682;top:4052;width:10;height:20" coordorigin="3682,4052" coordsize="10,20" path="m3682,4071l3692,4071,3692,4052,3682,4052,3682,4071xe" filled="true" fillcolor="#000000" stroked="false">
                <v:path arrowok="t"/>
                <v:fill type="solid"/>
              </v:shape>
            </v:group>
            <v:group style="position:absolute;left:3682;top:4071;width:10;height:20" coordorigin="3682,4071" coordsize="10,20">
              <v:shape style="position:absolute;left:3682;top:4071;width:10;height:20" coordorigin="3682,4071" coordsize="10,20" path="m3682,4090l3692,4090,3692,4071,3682,4071,3682,4090xe" filled="true" fillcolor="#000000" stroked="false">
                <v:path arrowok="t"/>
                <v:fill type="solid"/>
              </v:shape>
            </v:group>
            <v:group style="position:absolute;left:3682;top:4090;width:10;height:20" coordorigin="3682,4090" coordsize="10,20">
              <v:shape style="position:absolute;left:3682;top:4090;width:10;height:20" coordorigin="3682,4090" coordsize="10,20" path="m3682,4109l3692,4109,3692,4090,3682,4090,3682,4109xe" filled="true" fillcolor="#000000" stroked="false">
                <v:path arrowok="t"/>
                <v:fill type="solid"/>
              </v:shape>
            </v:group>
            <v:group style="position:absolute;left:3682;top:4109;width:10;height:20" coordorigin="3682,4109" coordsize="10,20">
              <v:shape style="position:absolute;left:3682;top:4109;width:10;height:20" coordorigin="3682,4109" coordsize="10,20" path="m3682,4128l3692,4128,3692,4109,3682,4109,3682,4128xe" filled="true" fillcolor="#000000" stroked="false">
                <v:path arrowok="t"/>
                <v:fill type="solid"/>
              </v:shape>
            </v:group>
            <v:group style="position:absolute;left:3682;top:4128;width:10;height:20" coordorigin="3682,4128" coordsize="10,20">
              <v:shape style="position:absolute;left:3682;top:4128;width:10;height:20" coordorigin="3682,4128" coordsize="10,20" path="m3682,4148l3692,4148,3692,4128,3682,4128,3682,4148xe" filled="true" fillcolor="#000000" stroked="false">
                <v:path arrowok="t"/>
                <v:fill type="solid"/>
              </v:shape>
            </v:group>
            <v:group style="position:absolute;left:3682;top:4148;width:10;height:20" coordorigin="3682,4148" coordsize="10,20">
              <v:shape style="position:absolute;left:3682;top:4148;width:10;height:20" coordorigin="3682,4148" coordsize="10,20" path="m3682,4167l3692,4167,3692,4148,3682,4148,3682,4167xe" filled="true" fillcolor="#000000" stroked="false">
                <v:path arrowok="t"/>
                <v:fill type="solid"/>
              </v:shape>
            </v:group>
            <v:group style="position:absolute;left:3682;top:4167;width:10;height:20" coordorigin="3682,4167" coordsize="10,20">
              <v:shape style="position:absolute;left:3682;top:4167;width:10;height:20" coordorigin="3682,4167" coordsize="10,20" path="m3682,4186l3692,4186,3692,4167,3682,4167,3682,4186xe" filled="true" fillcolor="#000000" stroked="false">
                <v:path arrowok="t"/>
                <v:fill type="solid"/>
              </v:shape>
            </v:group>
            <v:group style="position:absolute;left:3682;top:4194;width:10;height:2" coordorigin="3682,4194" coordsize="10,2">
              <v:shape style="position:absolute;left:3682;top:4194;width:10;height:2" coordorigin="3682,4194" coordsize="10,0" path="m3682,4194l3692,4194e" filled="false" stroked="true" strokeweight=".83997pt" strokecolor="#000000">
                <v:path arrowok="t"/>
              </v:shape>
            </v:group>
            <v:group style="position:absolute;left:3682;top:4217;width:29;height:2" coordorigin="3682,4217" coordsize="29,2">
              <v:shape style="position:absolute;left:3682;top:4217;width:29;height:2" coordorigin="3682,4217" coordsize="29,0" path="m3682,4217l3711,4217e" filled="false" stroked="true" strokeweight="1.44pt" strokecolor="#000000">
                <v:path arrowok="t"/>
              </v:shape>
            </v:group>
            <v:group style="position:absolute;left:3711;top:4217;width:996;height:2" coordorigin="3711,4217" coordsize="996,2">
              <v:shape style="position:absolute;left:3711;top:4217;width:996;height:2" coordorigin="3711,4217" coordsize="996,0" path="m3711,4217l4707,4217e" filled="false" stroked="true" strokeweight="1.44pt" strokecolor="#000000">
                <v:path arrowok="t"/>
              </v:shape>
            </v:group>
            <v:group style="position:absolute;left:4707;top:3860;width:10;height:20" coordorigin="4707,3860" coordsize="10,20">
              <v:shape style="position:absolute;left:4707;top:3860;width:10;height:20" coordorigin="4707,3860" coordsize="10,20" path="m4707,3879l4717,3879,4717,3860,4707,3860,4707,3879xe" filled="true" fillcolor="#000000" stroked="false">
                <v:path arrowok="t"/>
                <v:fill type="solid"/>
              </v:shape>
            </v:group>
            <v:group style="position:absolute;left:4707;top:3879;width:10;height:20" coordorigin="4707,3879" coordsize="10,20">
              <v:shape style="position:absolute;left:4707;top:3879;width:10;height:20" coordorigin="4707,3879" coordsize="10,20" path="m4707,3898l4717,3898,4717,3879,4707,3879,4707,3898xe" filled="true" fillcolor="#000000" stroked="false">
                <v:path arrowok="t"/>
                <v:fill type="solid"/>
              </v:shape>
            </v:group>
            <v:group style="position:absolute;left:4707;top:3898;width:10;height:20" coordorigin="4707,3898" coordsize="10,20">
              <v:shape style="position:absolute;left:4707;top:3898;width:10;height:20" coordorigin="4707,3898" coordsize="10,20" path="m4707,3917l4717,3917,4717,3898,4707,3898,4707,3917xe" filled="true" fillcolor="#000000" stroked="false">
                <v:path arrowok="t"/>
                <v:fill type="solid"/>
              </v:shape>
            </v:group>
            <v:group style="position:absolute;left:4707;top:3917;width:10;height:20" coordorigin="4707,3917" coordsize="10,20">
              <v:shape style="position:absolute;left:4707;top:3917;width:10;height:20" coordorigin="4707,3917" coordsize="10,20" path="m4707,3936l4717,3936,4717,3917,4707,3917,4707,3936xe" filled="true" fillcolor="#000000" stroked="false">
                <v:path arrowok="t"/>
                <v:fill type="solid"/>
              </v:shape>
            </v:group>
            <v:group style="position:absolute;left:4707;top:3936;width:10;height:20" coordorigin="4707,3936" coordsize="10,20">
              <v:shape style="position:absolute;left:4707;top:3936;width:10;height:20" coordorigin="4707,3936" coordsize="10,20" path="m4707,3956l4717,3956,4717,3936,4707,3936,4707,3956xe" filled="true" fillcolor="#000000" stroked="false">
                <v:path arrowok="t"/>
                <v:fill type="solid"/>
              </v:shape>
            </v:group>
            <v:group style="position:absolute;left:4707;top:3956;width:10;height:20" coordorigin="4707,3956" coordsize="10,20">
              <v:shape style="position:absolute;left:4707;top:3956;width:10;height:20" coordorigin="4707,3956" coordsize="10,20" path="m4707,3975l4717,3975,4717,3956,4707,3956,4707,3975xe" filled="true" fillcolor="#000000" stroked="false">
                <v:path arrowok="t"/>
                <v:fill type="solid"/>
              </v:shape>
            </v:group>
            <v:group style="position:absolute;left:4707;top:3975;width:10;height:20" coordorigin="4707,3975" coordsize="10,20">
              <v:shape style="position:absolute;left:4707;top:3975;width:10;height:20" coordorigin="4707,3975" coordsize="10,20" path="m4707,3994l4717,3994,4717,3975,4707,3975,4707,3994xe" filled="true" fillcolor="#000000" stroked="false">
                <v:path arrowok="t"/>
                <v:fill type="solid"/>
              </v:shape>
            </v:group>
            <v:group style="position:absolute;left:4707;top:3994;width:10;height:20" coordorigin="4707,3994" coordsize="10,20">
              <v:shape style="position:absolute;left:4707;top:3994;width:10;height:20" coordorigin="4707,3994" coordsize="10,20" path="m4707,4013l4717,4013,4717,3994,4707,3994,4707,4013xe" filled="true" fillcolor="#000000" stroked="false">
                <v:path arrowok="t"/>
                <v:fill type="solid"/>
              </v:shape>
            </v:group>
            <v:group style="position:absolute;left:4707;top:4013;width:10;height:20" coordorigin="4707,4013" coordsize="10,20">
              <v:shape style="position:absolute;left:4707;top:4013;width:10;height:20" coordorigin="4707,4013" coordsize="10,20" path="m4707,4032l4717,4032,4717,4013,4707,4013,4707,4032xe" filled="true" fillcolor="#000000" stroked="false">
                <v:path arrowok="t"/>
                <v:fill type="solid"/>
              </v:shape>
            </v:group>
            <v:group style="position:absolute;left:4707;top:4032;width:10;height:20" coordorigin="4707,4032" coordsize="10,20">
              <v:shape style="position:absolute;left:4707;top:4032;width:10;height:20" coordorigin="4707,4032" coordsize="10,20" path="m4707,4052l4717,4052,4717,4032,4707,4032,4707,4052xe" filled="true" fillcolor="#000000" stroked="false">
                <v:path arrowok="t"/>
                <v:fill type="solid"/>
              </v:shape>
            </v:group>
            <v:group style="position:absolute;left:4707;top:4052;width:10;height:20" coordorigin="4707,4052" coordsize="10,20">
              <v:shape style="position:absolute;left:4707;top:4052;width:10;height:20" coordorigin="4707,4052" coordsize="10,20" path="m4707,4071l4717,4071,4717,4052,4707,4052,4707,4071xe" filled="true" fillcolor="#000000" stroked="false">
                <v:path arrowok="t"/>
                <v:fill type="solid"/>
              </v:shape>
            </v:group>
            <v:group style="position:absolute;left:4707;top:4071;width:10;height:20" coordorigin="4707,4071" coordsize="10,20">
              <v:shape style="position:absolute;left:4707;top:4071;width:10;height:20" coordorigin="4707,4071" coordsize="10,20" path="m4707,4090l4717,4090,4717,4071,4707,4071,4707,4090xe" filled="true" fillcolor="#000000" stroked="false">
                <v:path arrowok="t"/>
                <v:fill type="solid"/>
              </v:shape>
            </v:group>
            <v:group style="position:absolute;left:4707;top:4090;width:10;height:20" coordorigin="4707,4090" coordsize="10,20">
              <v:shape style="position:absolute;left:4707;top:4090;width:10;height:20" coordorigin="4707,4090" coordsize="10,20" path="m4707,4109l4717,4109,4717,4090,4707,4090,4707,4109xe" filled="true" fillcolor="#000000" stroked="false">
                <v:path arrowok="t"/>
                <v:fill type="solid"/>
              </v:shape>
            </v:group>
            <v:group style="position:absolute;left:4707;top:4109;width:10;height:20" coordorigin="4707,4109" coordsize="10,20">
              <v:shape style="position:absolute;left:4707;top:4109;width:10;height:20" coordorigin="4707,4109" coordsize="10,20" path="m4707,4128l4717,4128,4717,4109,4707,4109,4707,4128xe" filled="true" fillcolor="#000000" stroked="false">
                <v:path arrowok="t"/>
                <v:fill type="solid"/>
              </v:shape>
            </v:group>
            <v:group style="position:absolute;left:4707;top:4128;width:10;height:20" coordorigin="4707,4128" coordsize="10,20">
              <v:shape style="position:absolute;left:4707;top:4128;width:10;height:20" coordorigin="4707,4128" coordsize="10,20" path="m4707,4148l4717,4148,4717,4128,4707,4128,4707,4148xe" filled="true" fillcolor="#000000" stroked="false">
                <v:path arrowok="t"/>
                <v:fill type="solid"/>
              </v:shape>
            </v:group>
            <v:group style="position:absolute;left:4707;top:4148;width:10;height:20" coordorigin="4707,4148" coordsize="10,20">
              <v:shape style="position:absolute;left:4707;top:4148;width:10;height:20" coordorigin="4707,4148" coordsize="10,20" path="m4707,4167l4717,4167,4717,4148,4707,4148,4707,4167xe" filled="true" fillcolor="#000000" stroked="false">
                <v:path arrowok="t"/>
                <v:fill type="solid"/>
              </v:shape>
            </v:group>
            <v:group style="position:absolute;left:4707;top:4167;width:10;height:20" coordorigin="4707,4167" coordsize="10,20">
              <v:shape style="position:absolute;left:4707;top:4167;width:10;height:20" coordorigin="4707,4167" coordsize="10,20" path="m4707,4186l4717,4186,4717,4167,4707,4167,4707,4186xe" filled="true" fillcolor="#000000" stroked="false">
                <v:path arrowok="t"/>
                <v:fill type="solid"/>
              </v:shape>
            </v:group>
            <v:group style="position:absolute;left:4707;top:4194;width:10;height:2" coordorigin="4707,4194" coordsize="10,2">
              <v:shape style="position:absolute;left:4707;top:4194;width:10;height:2" coordorigin="4707,4194" coordsize="10,0" path="m4707,4194l4717,4194e" filled="false" stroked="true" strokeweight=".83997pt" strokecolor="#000000">
                <v:path arrowok="t"/>
              </v:shape>
            </v:group>
            <v:group style="position:absolute;left:4707;top:4217;width:30;height:2" coordorigin="4707,4217" coordsize="30,2">
              <v:shape style="position:absolute;left:4707;top:4217;width:30;height:2" coordorigin="4707,4217" coordsize="30,0" path="m4707,4217l4736,4217e" filled="false" stroked="true" strokeweight="1.44pt" strokecolor="#000000">
                <v:path arrowok="t"/>
              </v:shape>
            </v:group>
            <v:group style="position:absolute;left:4736;top:4217;width:684;height:2" coordorigin="4736,4217" coordsize="684,2">
              <v:shape style="position:absolute;left:4736;top:4217;width:684;height:2" coordorigin="4736,4217" coordsize="684,0" path="m4736,4217l5420,4217e" filled="false" stroked="true" strokeweight="1.44pt" strokecolor="#000000">
                <v:path arrowok="t"/>
              </v:shape>
            </v:group>
            <v:group style="position:absolute;left:5420;top:3860;width:10;height:20" coordorigin="5420,3860" coordsize="10,20">
              <v:shape style="position:absolute;left:5420;top:3860;width:10;height:20" coordorigin="5420,3860" coordsize="10,20" path="m5420,3879l5430,3879,5430,3860,5420,3860,5420,3879xe" filled="true" fillcolor="#000000" stroked="false">
                <v:path arrowok="t"/>
                <v:fill type="solid"/>
              </v:shape>
            </v:group>
            <v:group style="position:absolute;left:5420;top:3879;width:10;height:20" coordorigin="5420,3879" coordsize="10,20">
              <v:shape style="position:absolute;left:5420;top:3879;width:10;height:20" coordorigin="5420,3879" coordsize="10,20" path="m5420,3898l5430,3898,5430,3879,5420,3879,5420,3898xe" filled="true" fillcolor="#000000" stroked="false">
                <v:path arrowok="t"/>
                <v:fill type="solid"/>
              </v:shape>
            </v:group>
            <v:group style="position:absolute;left:5420;top:3898;width:10;height:20" coordorigin="5420,3898" coordsize="10,20">
              <v:shape style="position:absolute;left:5420;top:3898;width:10;height:20" coordorigin="5420,3898" coordsize="10,20" path="m5420,3917l5430,3917,5430,3898,5420,3898,5420,3917xe" filled="true" fillcolor="#000000" stroked="false">
                <v:path arrowok="t"/>
                <v:fill type="solid"/>
              </v:shape>
            </v:group>
            <v:group style="position:absolute;left:5420;top:3917;width:10;height:20" coordorigin="5420,3917" coordsize="10,20">
              <v:shape style="position:absolute;left:5420;top:3917;width:10;height:20" coordorigin="5420,3917" coordsize="10,20" path="m5420,3936l5430,3936,5430,3917,5420,3917,5420,3936xe" filled="true" fillcolor="#000000" stroked="false">
                <v:path arrowok="t"/>
                <v:fill type="solid"/>
              </v:shape>
            </v:group>
            <v:group style="position:absolute;left:5420;top:3936;width:10;height:20" coordorigin="5420,3936" coordsize="10,20">
              <v:shape style="position:absolute;left:5420;top:3936;width:10;height:20" coordorigin="5420,3936" coordsize="10,20" path="m5420,3956l5430,3956,5430,3936,5420,3936,5420,3956xe" filled="true" fillcolor="#000000" stroked="false">
                <v:path arrowok="t"/>
                <v:fill type="solid"/>
              </v:shape>
            </v:group>
            <v:group style="position:absolute;left:5420;top:3956;width:10;height:20" coordorigin="5420,3956" coordsize="10,20">
              <v:shape style="position:absolute;left:5420;top:3956;width:10;height:20" coordorigin="5420,3956" coordsize="10,20" path="m5420,3975l5430,3975,5430,3956,5420,3956,5420,3975xe" filled="true" fillcolor="#000000" stroked="false">
                <v:path arrowok="t"/>
                <v:fill type="solid"/>
              </v:shape>
            </v:group>
            <v:group style="position:absolute;left:5420;top:3975;width:10;height:20" coordorigin="5420,3975" coordsize="10,20">
              <v:shape style="position:absolute;left:5420;top:3975;width:10;height:20" coordorigin="5420,3975" coordsize="10,20" path="m5420,3994l5430,3994,5430,3975,5420,3975,5420,3994xe" filled="true" fillcolor="#000000" stroked="false">
                <v:path arrowok="t"/>
                <v:fill type="solid"/>
              </v:shape>
            </v:group>
            <v:group style="position:absolute;left:5420;top:3994;width:10;height:20" coordorigin="5420,3994" coordsize="10,20">
              <v:shape style="position:absolute;left:5420;top:3994;width:10;height:20" coordorigin="5420,3994" coordsize="10,20" path="m5420,4013l5430,4013,5430,3994,5420,3994,5420,4013xe" filled="true" fillcolor="#000000" stroked="false">
                <v:path arrowok="t"/>
                <v:fill type="solid"/>
              </v:shape>
            </v:group>
            <v:group style="position:absolute;left:5420;top:4013;width:10;height:20" coordorigin="5420,4013" coordsize="10,20">
              <v:shape style="position:absolute;left:5420;top:4013;width:10;height:20" coordorigin="5420,4013" coordsize="10,20" path="m5420,4032l5430,4032,5430,4013,5420,4013,5420,4032xe" filled="true" fillcolor="#000000" stroked="false">
                <v:path arrowok="t"/>
                <v:fill type="solid"/>
              </v:shape>
            </v:group>
            <v:group style="position:absolute;left:5420;top:4032;width:10;height:20" coordorigin="5420,4032" coordsize="10,20">
              <v:shape style="position:absolute;left:5420;top:4032;width:10;height:20" coordorigin="5420,4032" coordsize="10,20" path="m5420,4052l5430,4052,5430,4032,5420,4032,5420,4052xe" filled="true" fillcolor="#000000" stroked="false">
                <v:path arrowok="t"/>
                <v:fill type="solid"/>
              </v:shape>
            </v:group>
            <v:group style="position:absolute;left:5420;top:4052;width:10;height:20" coordorigin="5420,4052" coordsize="10,20">
              <v:shape style="position:absolute;left:5420;top:4052;width:10;height:20" coordorigin="5420,4052" coordsize="10,20" path="m5420,4071l5430,4071,5430,4052,5420,4052,5420,4071xe" filled="true" fillcolor="#000000" stroked="false">
                <v:path arrowok="t"/>
                <v:fill type="solid"/>
              </v:shape>
            </v:group>
            <v:group style="position:absolute;left:5420;top:4071;width:10;height:20" coordorigin="5420,4071" coordsize="10,20">
              <v:shape style="position:absolute;left:5420;top:4071;width:10;height:20" coordorigin="5420,4071" coordsize="10,20" path="m5420,4090l5430,4090,5430,4071,5420,4071,5420,4090xe" filled="true" fillcolor="#000000" stroked="false">
                <v:path arrowok="t"/>
                <v:fill type="solid"/>
              </v:shape>
            </v:group>
            <v:group style="position:absolute;left:5420;top:4090;width:10;height:20" coordorigin="5420,4090" coordsize="10,20">
              <v:shape style="position:absolute;left:5420;top:4090;width:10;height:20" coordorigin="5420,4090" coordsize="10,20" path="m5420,4109l5430,4109,5430,4090,5420,4090,5420,4109xe" filled="true" fillcolor="#000000" stroked="false">
                <v:path arrowok="t"/>
                <v:fill type="solid"/>
              </v:shape>
            </v:group>
            <v:group style="position:absolute;left:5420;top:4109;width:10;height:20" coordorigin="5420,4109" coordsize="10,20">
              <v:shape style="position:absolute;left:5420;top:4109;width:10;height:20" coordorigin="5420,4109" coordsize="10,20" path="m5420,4128l5430,4128,5430,4109,5420,4109,5420,4128xe" filled="true" fillcolor="#000000" stroked="false">
                <v:path arrowok="t"/>
                <v:fill type="solid"/>
              </v:shape>
            </v:group>
            <v:group style="position:absolute;left:5420;top:4128;width:10;height:20" coordorigin="5420,4128" coordsize="10,20">
              <v:shape style="position:absolute;left:5420;top:4128;width:10;height:20" coordorigin="5420,4128" coordsize="10,20" path="m5420,4148l5430,4148,5430,4128,5420,4128,5420,4148xe" filled="true" fillcolor="#000000" stroked="false">
                <v:path arrowok="t"/>
                <v:fill type="solid"/>
              </v:shape>
            </v:group>
            <v:group style="position:absolute;left:5420;top:4148;width:10;height:20" coordorigin="5420,4148" coordsize="10,20">
              <v:shape style="position:absolute;left:5420;top:4148;width:10;height:20" coordorigin="5420,4148" coordsize="10,20" path="m5420,4167l5430,4167,5430,4148,5420,4148,5420,4167xe" filled="true" fillcolor="#000000" stroked="false">
                <v:path arrowok="t"/>
                <v:fill type="solid"/>
              </v:shape>
            </v:group>
            <v:group style="position:absolute;left:5420;top:4167;width:10;height:20" coordorigin="5420,4167" coordsize="10,20">
              <v:shape style="position:absolute;left:5420;top:4167;width:10;height:20" coordorigin="5420,4167" coordsize="10,20" path="m5420,4186l5430,4186,5430,4167,5420,4167,5420,4186xe" filled="true" fillcolor="#000000" stroked="false">
                <v:path arrowok="t"/>
                <v:fill type="solid"/>
              </v:shape>
            </v:group>
            <v:group style="position:absolute;left:5420;top:4194;width:10;height:2" coordorigin="5420,4194" coordsize="10,2">
              <v:shape style="position:absolute;left:5420;top:4194;width:10;height:2" coordorigin="5420,4194" coordsize="10,0" path="m5420,4194l5430,4194e" filled="false" stroked="true" strokeweight=".83997pt" strokecolor="#000000">
                <v:path arrowok="t"/>
              </v:shape>
            </v:group>
            <v:group style="position:absolute;left:5420;top:4217;width:29;height:2" coordorigin="5420,4217" coordsize="29,2">
              <v:shape style="position:absolute;left:5420;top:4217;width:29;height:2" coordorigin="5420,4217" coordsize="29,0" path="m5420,4217l5449,4217e" filled="false" stroked="true" strokeweight="1.44pt" strokecolor="#000000">
                <v:path arrowok="t"/>
              </v:shape>
            </v:group>
            <v:group style="position:absolute;left:5449;top:4217;width:1131;height:2" coordorigin="5449,4217" coordsize="1131,2">
              <v:shape style="position:absolute;left:5449;top:4217;width:1131;height:2" coordorigin="5449,4217" coordsize="1131,0" path="m5449,4217l6579,4217e" filled="false" stroked="true" strokeweight="1.44pt" strokecolor="#000000">
                <v:path arrowok="t"/>
              </v:shape>
            </v:group>
            <v:group style="position:absolute;left:6579;top:3860;width:10;height:20" coordorigin="6579,3860" coordsize="10,20">
              <v:shape style="position:absolute;left:6579;top:3860;width:10;height:20" coordorigin="6579,3860" coordsize="10,20" path="m6579,3879l6589,3879,6589,3860,6579,3860,6579,3879xe" filled="true" fillcolor="#000000" stroked="false">
                <v:path arrowok="t"/>
                <v:fill type="solid"/>
              </v:shape>
            </v:group>
            <v:group style="position:absolute;left:6579;top:3879;width:10;height:20" coordorigin="6579,3879" coordsize="10,20">
              <v:shape style="position:absolute;left:6579;top:3879;width:10;height:20" coordorigin="6579,3879" coordsize="10,20" path="m6579,3898l6589,3898,6589,3879,6579,3879,6579,3898xe" filled="true" fillcolor="#000000" stroked="false">
                <v:path arrowok="t"/>
                <v:fill type="solid"/>
              </v:shape>
            </v:group>
            <v:group style="position:absolute;left:6579;top:3898;width:10;height:20" coordorigin="6579,3898" coordsize="10,20">
              <v:shape style="position:absolute;left:6579;top:3898;width:10;height:20" coordorigin="6579,3898" coordsize="10,20" path="m6579,3917l6589,3917,6589,3898,6579,3898,6579,3917xe" filled="true" fillcolor="#000000" stroked="false">
                <v:path arrowok="t"/>
                <v:fill type="solid"/>
              </v:shape>
            </v:group>
            <v:group style="position:absolute;left:6579;top:3917;width:10;height:20" coordorigin="6579,3917" coordsize="10,20">
              <v:shape style="position:absolute;left:6579;top:3917;width:10;height:20" coordorigin="6579,3917" coordsize="10,20" path="m6579,3936l6589,3936,6589,3917,6579,3917,6579,3936xe" filled="true" fillcolor="#000000" stroked="false">
                <v:path arrowok="t"/>
                <v:fill type="solid"/>
              </v:shape>
            </v:group>
            <v:group style="position:absolute;left:6579;top:3936;width:10;height:20" coordorigin="6579,3936" coordsize="10,20">
              <v:shape style="position:absolute;left:6579;top:3936;width:10;height:20" coordorigin="6579,3936" coordsize="10,20" path="m6579,3956l6589,3956,6589,3936,6579,3936,6579,3956xe" filled="true" fillcolor="#000000" stroked="false">
                <v:path arrowok="t"/>
                <v:fill type="solid"/>
              </v:shape>
            </v:group>
            <v:group style="position:absolute;left:6579;top:3956;width:10;height:20" coordorigin="6579,3956" coordsize="10,20">
              <v:shape style="position:absolute;left:6579;top:3956;width:10;height:20" coordorigin="6579,3956" coordsize="10,20" path="m6579,3975l6589,3975,6589,3956,6579,3956,6579,3975xe" filled="true" fillcolor="#000000" stroked="false">
                <v:path arrowok="t"/>
                <v:fill type="solid"/>
              </v:shape>
            </v:group>
            <v:group style="position:absolute;left:6579;top:3975;width:10;height:20" coordorigin="6579,3975" coordsize="10,20">
              <v:shape style="position:absolute;left:6579;top:3975;width:10;height:20" coordorigin="6579,3975" coordsize="10,20" path="m6579,3994l6589,3994,6589,3975,6579,3975,6579,3994xe" filled="true" fillcolor="#000000" stroked="false">
                <v:path arrowok="t"/>
                <v:fill type="solid"/>
              </v:shape>
            </v:group>
            <v:group style="position:absolute;left:6579;top:3994;width:10;height:20" coordorigin="6579,3994" coordsize="10,20">
              <v:shape style="position:absolute;left:6579;top:3994;width:10;height:20" coordorigin="6579,3994" coordsize="10,20" path="m6579,4013l6589,4013,6589,3994,6579,3994,6579,4013xe" filled="true" fillcolor="#000000" stroked="false">
                <v:path arrowok="t"/>
                <v:fill type="solid"/>
              </v:shape>
            </v:group>
            <v:group style="position:absolute;left:6579;top:4013;width:10;height:20" coordorigin="6579,4013" coordsize="10,20">
              <v:shape style="position:absolute;left:6579;top:4013;width:10;height:20" coordorigin="6579,4013" coordsize="10,20" path="m6579,4032l6589,4032,6589,4013,6579,4013,6579,4032xe" filled="true" fillcolor="#000000" stroked="false">
                <v:path arrowok="t"/>
                <v:fill type="solid"/>
              </v:shape>
            </v:group>
            <v:group style="position:absolute;left:6579;top:4032;width:10;height:20" coordorigin="6579,4032" coordsize="10,20">
              <v:shape style="position:absolute;left:6579;top:4032;width:10;height:20" coordorigin="6579,4032" coordsize="10,20" path="m6579,4052l6589,4052,6589,4032,6579,4032,6579,4052xe" filled="true" fillcolor="#000000" stroked="false">
                <v:path arrowok="t"/>
                <v:fill type="solid"/>
              </v:shape>
            </v:group>
            <v:group style="position:absolute;left:6579;top:4052;width:10;height:20" coordorigin="6579,4052" coordsize="10,20">
              <v:shape style="position:absolute;left:6579;top:4052;width:10;height:20" coordorigin="6579,4052" coordsize="10,20" path="m6579,4071l6589,4071,6589,4052,6579,4052,6579,4071xe" filled="true" fillcolor="#000000" stroked="false">
                <v:path arrowok="t"/>
                <v:fill type="solid"/>
              </v:shape>
            </v:group>
            <v:group style="position:absolute;left:6579;top:4071;width:10;height:20" coordorigin="6579,4071" coordsize="10,20">
              <v:shape style="position:absolute;left:6579;top:4071;width:10;height:20" coordorigin="6579,4071" coordsize="10,20" path="m6579,4090l6589,4090,6589,4071,6579,4071,6579,4090xe" filled="true" fillcolor="#000000" stroked="false">
                <v:path arrowok="t"/>
                <v:fill type="solid"/>
              </v:shape>
            </v:group>
            <v:group style="position:absolute;left:6579;top:4090;width:10;height:20" coordorigin="6579,4090" coordsize="10,20">
              <v:shape style="position:absolute;left:6579;top:4090;width:10;height:20" coordorigin="6579,4090" coordsize="10,20" path="m6579,4109l6589,4109,6589,4090,6579,4090,6579,4109xe" filled="true" fillcolor="#000000" stroked="false">
                <v:path arrowok="t"/>
                <v:fill type="solid"/>
              </v:shape>
            </v:group>
            <v:group style="position:absolute;left:6579;top:4109;width:10;height:20" coordorigin="6579,4109" coordsize="10,20">
              <v:shape style="position:absolute;left:6579;top:4109;width:10;height:20" coordorigin="6579,4109" coordsize="10,20" path="m6579,4128l6589,4128,6589,4109,6579,4109,6579,4128xe" filled="true" fillcolor="#000000" stroked="false">
                <v:path arrowok="t"/>
                <v:fill type="solid"/>
              </v:shape>
            </v:group>
            <v:group style="position:absolute;left:6579;top:4128;width:10;height:20" coordorigin="6579,4128" coordsize="10,20">
              <v:shape style="position:absolute;left:6579;top:4128;width:10;height:20" coordorigin="6579,4128" coordsize="10,20" path="m6579,4148l6589,4148,6589,4128,6579,4128,6579,4148xe" filled="true" fillcolor="#000000" stroked="false">
                <v:path arrowok="t"/>
                <v:fill type="solid"/>
              </v:shape>
            </v:group>
            <v:group style="position:absolute;left:6579;top:4148;width:10;height:20" coordorigin="6579,4148" coordsize="10,20">
              <v:shape style="position:absolute;left:6579;top:4148;width:10;height:20" coordorigin="6579,4148" coordsize="10,20" path="m6579,4167l6589,4167,6589,4148,6579,4148,6579,4167xe" filled="true" fillcolor="#000000" stroked="false">
                <v:path arrowok="t"/>
                <v:fill type="solid"/>
              </v:shape>
            </v:group>
            <v:group style="position:absolute;left:6579;top:4167;width:10;height:20" coordorigin="6579,4167" coordsize="10,20">
              <v:shape style="position:absolute;left:6579;top:4167;width:10;height:20" coordorigin="6579,4167" coordsize="10,20" path="m6579,4186l6589,4186,6589,4167,6579,4167,6579,4186xe" filled="true" fillcolor="#000000" stroked="false">
                <v:path arrowok="t"/>
                <v:fill type="solid"/>
              </v:shape>
            </v:group>
            <v:group style="position:absolute;left:6579;top:4194;width:10;height:2" coordorigin="6579,4194" coordsize="10,2">
              <v:shape style="position:absolute;left:6579;top:4194;width:10;height:2" coordorigin="6579,4194" coordsize="10,0" path="m6579,4194l6589,4194e" filled="false" stroked="true" strokeweight=".83997pt" strokecolor="#000000">
                <v:path arrowok="t"/>
              </v:shape>
            </v:group>
            <v:group style="position:absolute;left:6579;top:4217;width:29;height:2" coordorigin="6579,4217" coordsize="29,2">
              <v:shape style="position:absolute;left:6579;top:4217;width:29;height:2" coordorigin="6579,4217" coordsize="29,0" path="m6579,4217l6608,4217e" filled="false" stroked="true" strokeweight="1.44pt" strokecolor="#000000">
                <v:path arrowok="t"/>
              </v:shape>
            </v:group>
            <v:group style="position:absolute;left:6608;top:4217;width:685;height:2" coordorigin="6608,4217" coordsize="685,2">
              <v:shape style="position:absolute;left:6608;top:4217;width:685;height:2" coordorigin="6608,4217" coordsize="685,0" path="m6608,4217l7293,4217e" filled="false" stroked="true" strokeweight="1.44pt" strokecolor="#000000">
                <v:path arrowok="t"/>
              </v:shape>
            </v:group>
            <v:group style="position:absolute;left:7293;top:3860;width:10;height:20" coordorigin="7293,3860" coordsize="10,20">
              <v:shape style="position:absolute;left:7293;top:3860;width:10;height:20" coordorigin="7293,3860" coordsize="10,20" path="m7293,3879l7302,3879,7302,3860,7293,3860,7293,3879xe" filled="true" fillcolor="#000000" stroked="false">
                <v:path arrowok="t"/>
                <v:fill type="solid"/>
              </v:shape>
            </v:group>
            <v:group style="position:absolute;left:7293;top:3879;width:10;height:20" coordorigin="7293,3879" coordsize="10,20">
              <v:shape style="position:absolute;left:7293;top:3879;width:10;height:20" coordorigin="7293,3879" coordsize="10,20" path="m7293,3898l7302,3898,7302,3879,7293,3879,7293,3898xe" filled="true" fillcolor="#000000" stroked="false">
                <v:path arrowok="t"/>
                <v:fill type="solid"/>
              </v:shape>
            </v:group>
            <v:group style="position:absolute;left:7293;top:3898;width:10;height:20" coordorigin="7293,3898" coordsize="10,20">
              <v:shape style="position:absolute;left:7293;top:3898;width:10;height:20" coordorigin="7293,3898" coordsize="10,20" path="m7293,3917l7302,3917,7302,3898,7293,3898,7293,3917xe" filled="true" fillcolor="#000000" stroked="false">
                <v:path arrowok="t"/>
                <v:fill type="solid"/>
              </v:shape>
            </v:group>
            <v:group style="position:absolute;left:7293;top:3917;width:10;height:20" coordorigin="7293,3917" coordsize="10,20">
              <v:shape style="position:absolute;left:7293;top:3917;width:10;height:20" coordorigin="7293,3917" coordsize="10,20" path="m7293,3936l7302,3936,7302,3917,7293,3917,7293,3936xe" filled="true" fillcolor="#000000" stroked="false">
                <v:path arrowok="t"/>
                <v:fill type="solid"/>
              </v:shape>
            </v:group>
            <v:group style="position:absolute;left:7293;top:3936;width:10;height:20" coordorigin="7293,3936" coordsize="10,20">
              <v:shape style="position:absolute;left:7293;top:3936;width:10;height:20" coordorigin="7293,3936" coordsize="10,20" path="m7293,3956l7302,3956,7302,3936,7293,3936,7293,3956xe" filled="true" fillcolor="#000000" stroked="false">
                <v:path arrowok="t"/>
                <v:fill type="solid"/>
              </v:shape>
            </v:group>
            <v:group style="position:absolute;left:7293;top:3956;width:10;height:20" coordorigin="7293,3956" coordsize="10,20">
              <v:shape style="position:absolute;left:7293;top:3956;width:10;height:20" coordorigin="7293,3956" coordsize="10,20" path="m7293,3975l7302,3975,7302,3956,7293,3956,7293,3975xe" filled="true" fillcolor="#000000" stroked="false">
                <v:path arrowok="t"/>
                <v:fill type="solid"/>
              </v:shape>
            </v:group>
            <v:group style="position:absolute;left:7293;top:3975;width:10;height:20" coordorigin="7293,3975" coordsize="10,20">
              <v:shape style="position:absolute;left:7293;top:3975;width:10;height:20" coordorigin="7293,3975" coordsize="10,20" path="m7293,3994l7302,3994,7302,3975,7293,3975,7293,3994xe" filled="true" fillcolor="#000000" stroked="false">
                <v:path arrowok="t"/>
                <v:fill type="solid"/>
              </v:shape>
            </v:group>
            <v:group style="position:absolute;left:7293;top:3994;width:10;height:20" coordorigin="7293,3994" coordsize="10,20">
              <v:shape style="position:absolute;left:7293;top:3994;width:10;height:20" coordorigin="7293,3994" coordsize="10,20" path="m7293,4013l7302,4013,7302,3994,7293,3994,7293,4013xe" filled="true" fillcolor="#000000" stroked="false">
                <v:path arrowok="t"/>
                <v:fill type="solid"/>
              </v:shape>
            </v:group>
            <v:group style="position:absolute;left:7293;top:4013;width:10;height:20" coordorigin="7293,4013" coordsize="10,20">
              <v:shape style="position:absolute;left:7293;top:4013;width:10;height:20" coordorigin="7293,4013" coordsize="10,20" path="m7293,4032l7302,4032,7302,4013,7293,4013,7293,4032xe" filled="true" fillcolor="#000000" stroked="false">
                <v:path arrowok="t"/>
                <v:fill type="solid"/>
              </v:shape>
            </v:group>
            <v:group style="position:absolute;left:7293;top:4032;width:10;height:20" coordorigin="7293,4032" coordsize="10,20">
              <v:shape style="position:absolute;left:7293;top:4032;width:10;height:20" coordorigin="7293,4032" coordsize="10,20" path="m7293,4052l7302,4052,7302,4032,7293,4032,7293,4052xe" filled="true" fillcolor="#000000" stroked="false">
                <v:path arrowok="t"/>
                <v:fill type="solid"/>
              </v:shape>
            </v:group>
            <v:group style="position:absolute;left:7293;top:4052;width:10;height:20" coordorigin="7293,4052" coordsize="10,20">
              <v:shape style="position:absolute;left:7293;top:4052;width:10;height:20" coordorigin="7293,4052" coordsize="10,20" path="m7293,4071l7302,4071,7302,4052,7293,4052,7293,4071xe" filled="true" fillcolor="#000000" stroked="false">
                <v:path arrowok="t"/>
                <v:fill type="solid"/>
              </v:shape>
            </v:group>
            <v:group style="position:absolute;left:7293;top:4071;width:10;height:20" coordorigin="7293,4071" coordsize="10,20">
              <v:shape style="position:absolute;left:7293;top:4071;width:10;height:20" coordorigin="7293,4071" coordsize="10,20" path="m7293,4090l7302,4090,7302,4071,7293,4071,7293,4090xe" filled="true" fillcolor="#000000" stroked="false">
                <v:path arrowok="t"/>
                <v:fill type="solid"/>
              </v:shape>
            </v:group>
            <v:group style="position:absolute;left:7293;top:4090;width:10;height:20" coordorigin="7293,4090" coordsize="10,20">
              <v:shape style="position:absolute;left:7293;top:4090;width:10;height:20" coordorigin="7293,4090" coordsize="10,20" path="m7293,4109l7302,4109,7302,4090,7293,4090,7293,4109xe" filled="true" fillcolor="#000000" stroked="false">
                <v:path arrowok="t"/>
                <v:fill type="solid"/>
              </v:shape>
            </v:group>
            <v:group style="position:absolute;left:7293;top:4109;width:10;height:20" coordorigin="7293,4109" coordsize="10,20">
              <v:shape style="position:absolute;left:7293;top:4109;width:10;height:20" coordorigin="7293,4109" coordsize="10,20" path="m7293,4128l7302,4128,7302,4109,7293,4109,7293,4128xe" filled="true" fillcolor="#000000" stroked="false">
                <v:path arrowok="t"/>
                <v:fill type="solid"/>
              </v:shape>
            </v:group>
            <v:group style="position:absolute;left:7293;top:4128;width:10;height:20" coordorigin="7293,4128" coordsize="10,20">
              <v:shape style="position:absolute;left:7293;top:4128;width:10;height:20" coordorigin="7293,4128" coordsize="10,20" path="m7293,4148l7302,4148,7302,4128,7293,4128,7293,4148xe" filled="true" fillcolor="#000000" stroked="false">
                <v:path arrowok="t"/>
                <v:fill type="solid"/>
              </v:shape>
            </v:group>
            <v:group style="position:absolute;left:7293;top:4148;width:10;height:20" coordorigin="7293,4148" coordsize="10,20">
              <v:shape style="position:absolute;left:7293;top:4148;width:10;height:20" coordorigin="7293,4148" coordsize="10,20" path="m7293,4167l7302,4167,7302,4148,7293,4148,7293,4167xe" filled="true" fillcolor="#000000" stroked="false">
                <v:path arrowok="t"/>
                <v:fill type="solid"/>
              </v:shape>
            </v:group>
            <v:group style="position:absolute;left:7293;top:4167;width:10;height:20" coordorigin="7293,4167" coordsize="10,20">
              <v:shape style="position:absolute;left:7293;top:4167;width:10;height:20" coordorigin="7293,4167" coordsize="10,20" path="m7293,4186l7302,4186,7302,4167,7293,4167,7293,4186xe" filled="true" fillcolor="#000000" stroked="false">
                <v:path arrowok="t"/>
                <v:fill type="solid"/>
              </v:shape>
            </v:group>
            <v:group style="position:absolute;left:7293;top:4194;width:10;height:2" coordorigin="7293,4194" coordsize="10,2">
              <v:shape style="position:absolute;left:7293;top:4194;width:10;height:2" coordorigin="7293,4194" coordsize="10,0" path="m7293,4194l7302,4194e" filled="false" stroked="true" strokeweight=".83997pt" strokecolor="#000000">
                <v:path arrowok="t"/>
              </v:shape>
            </v:group>
            <v:group style="position:absolute;left:7293;top:4217;width:29;height:2" coordorigin="7293,4217" coordsize="29,2">
              <v:shape style="position:absolute;left:7293;top:4217;width:29;height:2" coordorigin="7293,4217" coordsize="29,0" path="m7293,4217l7322,4217e" filled="false" stroked="true" strokeweight="1.44pt" strokecolor="#000000">
                <v:path arrowok="t"/>
              </v:shape>
            </v:group>
            <v:group style="position:absolute;left:7322;top:4217;width:996;height:2" coordorigin="7322,4217" coordsize="996,2">
              <v:shape style="position:absolute;left:7322;top:4217;width:996;height:2" coordorigin="7322,4217" coordsize="996,0" path="m7322,4217l8318,4217e" filled="false" stroked="true" strokeweight="1.44pt" strokecolor="#000000">
                <v:path arrowok="t"/>
              </v:shape>
            </v:group>
            <v:group style="position:absolute;left:8318;top:3860;width:10;height:20" coordorigin="8318,3860" coordsize="10,20">
              <v:shape style="position:absolute;left:8318;top:3860;width:10;height:20" coordorigin="8318,3860" coordsize="10,20" path="m8318,3879l8327,3879,8327,3860,8318,3860,8318,3879xe" filled="true" fillcolor="#000000" stroked="false">
                <v:path arrowok="t"/>
                <v:fill type="solid"/>
              </v:shape>
            </v:group>
            <v:group style="position:absolute;left:8318;top:3879;width:10;height:20" coordorigin="8318,3879" coordsize="10,20">
              <v:shape style="position:absolute;left:8318;top:3879;width:10;height:20" coordorigin="8318,3879" coordsize="10,20" path="m8318,3898l8327,3898,8327,3879,8318,3879,8318,3898xe" filled="true" fillcolor="#000000" stroked="false">
                <v:path arrowok="t"/>
                <v:fill type="solid"/>
              </v:shape>
            </v:group>
            <v:group style="position:absolute;left:8318;top:3898;width:10;height:20" coordorigin="8318,3898" coordsize="10,20">
              <v:shape style="position:absolute;left:8318;top:3898;width:10;height:20" coordorigin="8318,3898" coordsize="10,20" path="m8318,3917l8327,3917,8327,3898,8318,3898,8318,3917xe" filled="true" fillcolor="#000000" stroked="false">
                <v:path arrowok="t"/>
                <v:fill type="solid"/>
              </v:shape>
            </v:group>
            <v:group style="position:absolute;left:8318;top:3917;width:10;height:20" coordorigin="8318,3917" coordsize="10,20">
              <v:shape style="position:absolute;left:8318;top:3917;width:10;height:20" coordorigin="8318,3917" coordsize="10,20" path="m8318,3936l8327,3936,8327,3917,8318,3917,8318,3936xe" filled="true" fillcolor="#000000" stroked="false">
                <v:path arrowok="t"/>
                <v:fill type="solid"/>
              </v:shape>
            </v:group>
            <v:group style="position:absolute;left:8318;top:3936;width:10;height:20" coordorigin="8318,3936" coordsize="10,20">
              <v:shape style="position:absolute;left:8318;top:3936;width:10;height:20" coordorigin="8318,3936" coordsize="10,20" path="m8318,3956l8327,3956,8327,3936,8318,3936,8318,3956xe" filled="true" fillcolor="#000000" stroked="false">
                <v:path arrowok="t"/>
                <v:fill type="solid"/>
              </v:shape>
            </v:group>
            <v:group style="position:absolute;left:8318;top:3956;width:10;height:20" coordorigin="8318,3956" coordsize="10,20">
              <v:shape style="position:absolute;left:8318;top:3956;width:10;height:20" coordorigin="8318,3956" coordsize="10,20" path="m8318,3975l8327,3975,8327,3956,8318,3956,8318,3975xe" filled="true" fillcolor="#000000" stroked="false">
                <v:path arrowok="t"/>
                <v:fill type="solid"/>
              </v:shape>
            </v:group>
            <v:group style="position:absolute;left:8318;top:3975;width:10;height:20" coordorigin="8318,3975" coordsize="10,20">
              <v:shape style="position:absolute;left:8318;top:3975;width:10;height:20" coordorigin="8318,3975" coordsize="10,20" path="m8318,3994l8327,3994,8327,3975,8318,3975,8318,3994xe" filled="true" fillcolor="#000000" stroked="false">
                <v:path arrowok="t"/>
                <v:fill type="solid"/>
              </v:shape>
            </v:group>
            <v:group style="position:absolute;left:8318;top:3994;width:10;height:20" coordorigin="8318,3994" coordsize="10,20">
              <v:shape style="position:absolute;left:8318;top:3994;width:10;height:20" coordorigin="8318,3994" coordsize="10,20" path="m8318,4013l8327,4013,8327,3994,8318,3994,8318,4013xe" filled="true" fillcolor="#000000" stroked="false">
                <v:path arrowok="t"/>
                <v:fill type="solid"/>
              </v:shape>
            </v:group>
            <v:group style="position:absolute;left:8318;top:4013;width:10;height:20" coordorigin="8318,4013" coordsize="10,20">
              <v:shape style="position:absolute;left:8318;top:4013;width:10;height:20" coordorigin="8318,4013" coordsize="10,20" path="m8318,4032l8327,4032,8327,4013,8318,4013,8318,4032xe" filled="true" fillcolor="#000000" stroked="false">
                <v:path arrowok="t"/>
                <v:fill type="solid"/>
              </v:shape>
            </v:group>
            <v:group style="position:absolute;left:8318;top:4032;width:10;height:20" coordorigin="8318,4032" coordsize="10,20">
              <v:shape style="position:absolute;left:8318;top:4032;width:10;height:20" coordorigin="8318,4032" coordsize="10,20" path="m8318,4052l8327,4052,8327,4032,8318,4032,8318,4052xe" filled="true" fillcolor="#000000" stroked="false">
                <v:path arrowok="t"/>
                <v:fill type="solid"/>
              </v:shape>
            </v:group>
            <v:group style="position:absolute;left:8318;top:4052;width:10;height:20" coordorigin="8318,4052" coordsize="10,20">
              <v:shape style="position:absolute;left:8318;top:4052;width:10;height:20" coordorigin="8318,4052" coordsize="10,20" path="m8318,4071l8327,4071,8327,4052,8318,4052,8318,4071xe" filled="true" fillcolor="#000000" stroked="false">
                <v:path arrowok="t"/>
                <v:fill type="solid"/>
              </v:shape>
            </v:group>
            <v:group style="position:absolute;left:8318;top:4071;width:10;height:20" coordorigin="8318,4071" coordsize="10,20">
              <v:shape style="position:absolute;left:8318;top:4071;width:10;height:20" coordorigin="8318,4071" coordsize="10,20" path="m8318,4090l8327,4090,8327,4071,8318,4071,8318,4090xe" filled="true" fillcolor="#000000" stroked="false">
                <v:path arrowok="t"/>
                <v:fill type="solid"/>
              </v:shape>
            </v:group>
            <v:group style="position:absolute;left:8318;top:4090;width:10;height:20" coordorigin="8318,4090" coordsize="10,20">
              <v:shape style="position:absolute;left:8318;top:4090;width:10;height:20" coordorigin="8318,4090" coordsize="10,20" path="m8318,4109l8327,4109,8327,4090,8318,4090,8318,4109xe" filled="true" fillcolor="#000000" stroked="false">
                <v:path arrowok="t"/>
                <v:fill type="solid"/>
              </v:shape>
            </v:group>
            <v:group style="position:absolute;left:8318;top:4109;width:10;height:20" coordorigin="8318,4109" coordsize="10,20">
              <v:shape style="position:absolute;left:8318;top:4109;width:10;height:20" coordorigin="8318,4109" coordsize="10,20" path="m8318,4128l8327,4128,8327,4109,8318,4109,8318,4128xe" filled="true" fillcolor="#000000" stroked="false">
                <v:path arrowok="t"/>
                <v:fill type="solid"/>
              </v:shape>
            </v:group>
            <v:group style="position:absolute;left:8318;top:4128;width:10;height:20" coordorigin="8318,4128" coordsize="10,20">
              <v:shape style="position:absolute;left:8318;top:4128;width:10;height:20" coordorigin="8318,4128" coordsize="10,20" path="m8318,4148l8327,4148,8327,4128,8318,4128,8318,4148xe" filled="true" fillcolor="#000000" stroked="false">
                <v:path arrowok="t"/>
                <v:fill type="solid"/>
              </v:shape>
            </v:group>
            <v:group style="position:absolute;left:8318;top:4148;width:10;height:20" coordorigin="8318,4148" coordsize="10,20">
              <v:shape style="position:absolute;left:8318;top:4148;width:10;height:20" coordorigin="8318,4148" coordsize="10,20" path="m8318,4167l8327,4167,8327,4148,8318,4148,8318,4167xe" filled="true" fillcolor="#000000" stroked="false">
                <v:path arrowok="t"/>
                <v:fill type="solid"/>
              </v:shape>
            </v:group>
            <v:group style="position:absolute;left:8318;top:4167;width:10;height:20" coordorigin="8318,4167" coordsize="10,20">
              <v:shape style="position:absolute;left:8318;top:4167;width:10;height:20" coordorigin="8318,4167" coordsize="10,20" path="m8318,4186l8327,4186,8327,4167,8318,4167,8318,4186xe" filled="true" fillcolor="#000000" stroked="false">
                <v:path arrowok="t"/>
                <v:fill type="solid"/>
              </v:shape>
            </v:group>
            <v:group style="position:absolute;left:8318;top:4194;width:10;height:2" coordorigin="8318,4194" coordsize="10,2">
              <v:shape style="position:absolute;left:8318;top:4194;width:10;height:2" coordorigin="8318,4194" coordsize="10,0" path="m8318,4194l8327,4194e" filled="false" stroked="true" strokeweight=".83997pt" strokecolor="#000000">
                <v:path arrowok="t"/>
              </v:shape>
            </v:group>
            <v:group style="position:absolute;left:8318;top:4217;width:29;height:2" coordorigin="8318,4217" coordsize="29,2">
              <v:shape style="position:absolute;left:8318;top:4217;width:29;height:2" coordorigin="8318,4217" coordsize="29,0" path="m8318,4217l8346,4217e" filled="false" stroked="true" strokeweight="1.44pt" strokecolor="#000000">
                <v:path arrowok="t"/>
              </v:shape>
            </v:group>
            <v:group style="position:absolute;left:8346;top:4217;width:687;height:2" coordorigin="8346,4217" coordsize="687,2">
              <v:shape style="position:absolute;left:8346;top:4217;width:687;height:2" coordorigin="8346,4217" coordsize="687,0" path="m8346,4217l9033,4217e" filled="false" stroked="true" strokeweight="1.44pt" strokecolor="#000000">
                <v:path arrowok="t"/>
              </v:shape>
              <v:shape style="position:absolute;left:3325;top:1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6956;top:11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718;top:2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类别</w:t>
                      </w:r>
                    </w:p>
                  </w:txbxContent>
                </v:textbox>
                <w10:wrap type="none"/>
              </v:shape>
              <v:shape style="position:absolute;left:2011;top:467;width:7009;height:190" type="#_x0000_t202" filled="false" stroked="false">
                <v:textbox inset="0,0,0,0">
                  <w:txbxContent>
                    <w:p>
                      <w:pPr>
                        <w:tabs>
                          <w:tab w:pos="1080" w:val="left" w:leader="none"/>
                          <w:tab w:pos="1826" w:val="left" w:leader="none"/>
                          <w:tab w:pos="2866" w:val="left" w:leader="none"/>
                          <w:tab w:pos="3632" w:val="left" w:leader="none"/>
                          <w:tab w:pos="4690" w:val="left" w:leader="none"/>
                          <w:tab w:pos="5437" w:val="left" w:leader="none"/>
                          <w:tab w:pos="6498" w:val="left" w:leader="none"/>
                        </w:tabs>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账面余额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账面余额</w:t>
                        <w:tab/>
                        <w:t>比例</w:t>
                      </w:r>
                      <w:r>
                        <w:rPr>
                          <w:rFonts w:ascii="Times New Roman" w:hAnsi="Times New Roman" w:cs="Times New Roman" w:eastAsia="Times New Roman" w:hint="default"/>
                          <w:sz w:val="18"/>
                          <w:szCs w:val="18"/>
                        </w:rPr>
                        <w:t>%</w:t>
                        <w:tab/>
                      </w:r>
                      <w:r>
                        <w:rPr>
                          <w:rFonts w:ascii="宋体" w:hAnsi="宋体" w:cs="宋体" w:eastAsia="宋体" w:hint="default"/>
                          <w:sz w:val="18"/>
                          <w:szCs w:val="18"/>
                        </w:rPr>
                        <w:t>坏账准备</w:t>
                        <w:tab/>
                        <w:t>比例</w:t>
                      </w:r>
                      <w:r>
                        <w:rPr>
                          <w:rFonts w:ascii="Times New Roman" w:hAnsi="Times New Roman" w:cs="Times New Roman" w:eastAsia="Times New Roman" w:hint="default"/>
                          <w:sz w:val="18"/>
                          <w:szCs w:val="18"/>
                        </w:rPr>
                        <w:t>%</w:t>
                      </w:r>
                    </w:p>
                  </w:txbxContent>
                </v:textbox>
                <w10:wrap type="none"/>
              </v:shape>
              <v:shape style="position:absolute;left:137;top:805;width:1536;height:3322"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11"/>
                          <w:sz w:val="18"/>
                          <w:szCs w:val="18"/>
                        </w:rPr>
                        <w:t>单项金额重大并单</w:t>
                      </w:r>
                      <w:r>
                        <w:rPr>
                          <w:rFonts w:ascii="宋体" w:hAnsi="宋体" w:cs="宋体" w:eastAsia="宋体" w:hint="default"/>
                          <w:sz w:val="18"/>
                          <w:szCs w:val="18"/>
                        </w:rPr>
                      </w:r>
                    </w:p>
                    <w:p>
                      <w:pPr>
                        <w:spacing w:line="242" w:lineRule="auto" w:before="7"/>
                        <w:ind w:left="0" w:right="10" w:firstLine="0"/>
                        <w:jc w:val="both"/>
                        <w:rPr>
                          <w:rFonts w:ascii="宋体" w:hAnsi="宋体" w:cs="宋体" w:eastAsia="宋体" w:hint="default"/>
                          <w:sz w:val="18"/>
                          <w:szCs w:val="18"/>
                        </w:rPr>
                      </w:pPr>
                      <w:r>
                        <w:rPr>
                          <w:rFonts w:ascii="宋体" w:hAnsi="宋体" w:cs="宋体" w:eastAsia="宋体" w:hint="default"/>
                          <w:spacing w:val="10"/>
                          <w:sz w:val="18"/>
                          <w:szCs w:val="18"/>
                        </w:rPr>
                        <w:t>项计提坏账准备的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其他应收款</w:t>
                      </w:r>
                    </w:p>
                    <w:p>
                      <w:pPr>
                        <w:spacing w:line="244" w:lineRule="auto" w:before="94"/>
                        <w:ind w:left="0" w:right="0" w:firstLine="0"/>
                        <w:jc w:val="both"/>
                        <w:rPr>
                          <w:rFonts w:ascii="宋体" w:hAnsi="宋体" w:cs="宋体" w:eastAsia="宋体" w:hint="default"/>
                          <w:sz w:val="18"/>
                          <w:szCs w:val="18"/>
                        </w:rPr>
                      </w:pPr>
                      <w:r>
                        <w:rPr>
                          <w:rFonts w:ascii="宋体" w:hAnsi="宋体" w:cs="宋体" w:eastAsia="宋体" w:hint="default"/>
                          <w:spacing w:val="12"/>
                          <w:w w:val="95"/>
                          <w:sz w:val="18"/>
                          <w:szCs w:val="18"/>
                        </w:rPr>
                        <w:t>按信用风险特征组</w:t>
                      </w:r>
                      <w:r>
                        <w:rPr>
                          <w:rFonts w:ascii="宋体" w:hAnsi="宋体" w:cs="宋体" w:eastAsia="宋体" w:hint="default"/>
                          <w:spacing w:val="-14"/>
                          <w:w w:val="95"/>
                          <w:sz w:val="18"/>
                          <w:szCs w:val="18"/>
                        </w:rPr>
                        <w:t> </w:t>
                      </w:r>
                      <w:r>
                        <w:rPr>
                          <w:rFonts w:ascii="宋体" w:hAnsi="宋体" w:cs="宋体" w:eastAsia="宋体" w:hint="default"/>
                          <w:spacing w:val="10"/>
                          <w:sz w:val="18"/>
                          <w:szCs w:val="18"/>
                        </w:rPr>
                        <w:t>合计提坏账准备的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其他应收账款</w:t>
                      </w:r>
                    </w:p>
                    <w:p>
                      <w:pPr>
                        <w:spacing w:before="101"/>
                        <w:ind w:left="0" w:right="0" w:firstLine="0"/>
                        <w:jc w:val="both"/>
                        <w:rPr>
                          <w:rFonts w:ascii="宋体" w:hAnsi="宋体" w:cs="宋体" w:eastAsia="宋体" w:hint="default"/>
                          <w:sz w:val="18"/>
                          <w:szCs w:val="18"/>
                        </w:rPr>
                      </w:pPr>
                      <w:r>
                        <w:rPr>
                          <w:rFonts w:ascii="宋体" w:hAnsi="宋体" w:cs="宋体" w:eastAsia="宋体" w:hint="default"/>
                          <w:sz w:val="18"/>
                          <w:szCs w:val="18"/>
                        </w:rPr>
                        <w:t>账龄分析法组合</w:t>
                      </w:r>
                    </w:p>
                    <w:p>
                      <w:pPr>
                        <w:spacing w:before="112"/>
                        <w:ind w:left="0" w:right="12" w:firstLine="0"/>
                        <w:jc w:val="center"/>
                        <w:rPr>
                          <w:rFonts w:ascii="宋体" w:hAnsi="宋体" w:cs="宋体" w:eastAsia="宋体" w:hint="default"/>
                          <w:sz w:val="18"/>
                          <w:szCs w:val="18"/>
                        </w:rPr>
                      </w:pPr>
                      <w:r>
                        <w:rPr>
                          <w:rFonts w:ascii="宋体" w:hAnsi="宋体" w:cs="宋体" w:eastAsia="宋体" w:hint="default"/>
                          <w:sz w:val="18"/>
                          <w:szCs w:val="18"/>
                        </w:rPr>
                        <w:t>小计</w:t>
                      </w:r>
                    </w:p>
                    <w:p>
                      <w:pPr>
                        <w:spacing w:line="244" w:lineRule="auto" w:before="105"/>
                        <w:ind w:left="0" w:right="0" w:firstLine="0"/>
                        <w:jc w:val="both"/>
                        <w:rPr>
                          <w:rFonts w:ascii="宋体" w:hAnsi="宋体" w:cs="宋体" w:eastAsia="宋体" w:hint="default"/>
                          <w:sz w:val="18"/>
                          <w:szCs w:val="18"/>
                        </w:rPr>
                      </w:pPr>
                      <w:r>
                        <w:rPr>
                          <w:rFonts w:ascii="宋体" w:hAnsi="宋体" w:cs="宋体" w:eastAsia="宋体" w:hint="default"/>
                          <w:spacing w:val="11"/>
                          <w:sz w:val="18"/>
                          <w:szCs w:val="18"/>
                        </w:rPr>
                        <w:t>单项金额虽不重大</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2"/>
                          <w:w w:val="95"/>
                          <w:sz w:val="18"/>
                          <w:szCs w:val="18"/>
                        </w:rPr>
                        <w:t>但单项计提坏账准</w:t>
                      </w:r>
                      <w:r>
                        <w:rPr>
                          <w:rFonts w:ascii="宋体" w:hAnsi="宋体" w:cs="宋体" w:eastAsia="宋体" w:hint="default"/>
                          <w:spacing w:val="-14"/>
                          <w:w w:val="95"/>
                          <w:sz w:val="18"/>
                          <w:szCs w:val="18"/>
                        </w:rPr>
                        <w:t> </w:t>
                      </w:r>
                      <w:r>
                        <w:rPr>
                          <w:rFonts w:ascii="宋体" w:hAnsi="宋体" w:cs="宋体" w:eastAsia="宋体" w:hint="default"/>
                          <w:sz w:val="18"/>
                          <w:szCs w:val="18"/>
                        </w:rPr>
                        <w:t>备的其他应收款</w:t>
                      </w:r>
                    </w:p>
                    <w:p>
                      <w:pPr>
                        <w:spacing w:before="101"/>
                        <w:ind w:left="0" w:right="12"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920;top:2436;width:946;height:528"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2,984,944.71</w:t>
                      </w:r>
                    </w:p>
                    <w:p>
                      <w:pPr>
                        <w:spacing w:line="203" w:lineRule="exact" w:before="141"/>
                        <w:ind w:left="0" w:right="0" w:firstLine="0"/>
                        <w:jc w:val="left"/>
                        <w:rPr>
                          <w:rFonts w:ascii="Times New Roman" w:hAnsi="Times New Roman" w:cs="Times New Roman" w:eastAsia="Times New Roman" w:hint="default"/>
                          <w:sz w:val="18"/>
                          <w:szCs w:val="18"/>
                        </w:rPr>
                      </w:pPr>
                      <w:r>
                        <w:rPr>
                          <w:rFonts w:ascii="Times New Roman"/>
                          <w:spacing w:val="-1"/>
                          <w:sz w:val="18"/>
                        </w:rPr>
                        <w:t>2,984,944.71</w:t>
                      </w:r>
                    </w:p>
                  </w:txbxContent>
                </v:textbox>
                <w10:wrap type="none"/>
              </v:shape>
              <v:shape style="position:absolute;left:3082;top:2436;width:5844;height:540" type="#_x0000_t202" filled="false" stroked="false">
                <v:textbox inset="0,0,0,0">
                  <w:txbxContent>
                    <w:p>
                      <w:pPr>
                        <w:tabs>
                          <w:tab w:pos="710" w:val="left" w:leader="none"/>
                          <w:tab w:pos="1737" w:val="left" w:leader="none"/>
                          <w:tab w:pos="2448" w:val="left" w:leader="none"/>
                          <w:tab w:pos="3609" w:val="left" w:leader="none"/>
                          <w:tab w:pos="4320" w:val="left" w:leader="none"/>
                          <w:tab w:pos="5348" w:val="left" w:leader="none"/>
                        </w:tabs>
                        <w:spacing w:line="196" w:lineRule="exact" w:before="0"/>
                        <w:ind w:left="0" w:right="0" w:firstLine="0"/>
                        <w:jc w:val="left"/>
                        <w:rPr>
                          <w:rFonts w:ascii="Times New Roman" w:hAnsi="Times New Roman" w:cs="Times New Roman" w:eastAsia="Times New Roman" w:hint="default"/>
                          <w:sz w:val="18"/>
                          <w:szCs w:val="18"/>
                        </w:rPr>
                      </w:pPr>
                      <w:r>
                        <w:rPr>
                          <w:rFonts w:ascii="Times New Roman"/>
                          <w:spacing w:val="-1"/>
                          <w:position w:val="1"/>
                          <w:sz w:val="18"/>
                        </w:rPr>
                        <w:t>100.00</w:t>
                        <w:tab/>
                        <w:t>159,957.73</w:t>
                        <w:tab/>
                        <w:t>100.00</w:t>
                        <w:tab/>
                      </w:r>
                      <w:r>
                        <w:rPr>
                          <w:rFonts w:ascii="Times New Roman"/>
                          <w:spacing w:val="-1"/>
                          <w:sz w:val="18"/>
                        </w:rPr>
                        <w:t>2,964,504.85</w:t>
                        <w:tab/>
                        <w:t>100.00</w:t>
                        <w:tab/>
                        <w:t>148,457.74</w:t>
                        <w:tab/>
                        <w:t>100.00</w:t>
                      </w:r>
                    </w:p>
                    <w:p>
                      <w:pPr>
                        <w:tabs>
                          <w:tab w:pos="710" w:val="left" w:leader="none"/>
                          <w:tab w:pos="1737" w:val="left" w:leader="none"/>
                          <w:tab w:pos="2448" w:val="left" w:leader="none"/>
                          <w:tab w:pos="3609" w:val="left" w:leader="none"/>
                          <w:tab w:pos="4320" w:val="left" w:leader="none"/>
                          <w:tab w:pos="5348" w:val="left" w:leader="none"/>
                        </w:tabs>
                        <w:spacing w:line="213" w:lineRule="exact" w:before="131"/>
                        <w:ind w:left="0" w:right="0" w:firstLine="0"/>
                        <w:jc w:val="left"/>
                        <w:rPr>
                          <w:rFonts w:ascii="Times New Roman" w:hAnsi="Times New Roman" w:cs="Times New Roman" w:eastAsia="Times New Roman" w:hint="default"/>
                          <w:sz w:val="18"/>
                          <w:szCs w:val="18"/>
                        </w:rPr>
                      </w:pPr>
                      <w:r>
                        <w:rPr>
                          <w:rFonts w:ascii="Times New Roman"/>
                          <w:spacing w:val="-1"/>
                          <w:position w:val="1"/>
                          <w:sz w:val="18"/>
                        </w:rPr>
                        <w:t>100.00</w:t>
                        <w:tab/>
                        <w:t>159,957.73</w:t>
                        <w:tab/>
                        <w:t>100.00</w:t>
                        <w:tab/>
                      </w:r>
                      <w:r>
                        <w:rPr>
                          <w:rFonts w:ascii="Times New Roman"/>
                          <w:spacing w:val="-1"/>
                          <w:sz w:val="18"/>
                        </w:rPr>
                        <w:t>2,964,504.85</w:t>
                        <w:tab/>
                        <w:t>100.00</w:t>
                        <w:tab/>
                        <w:t>148,457.74</w:t>
                        <w:tab/>
                        <w:t>100.00</w:t>
                      </w:r>
                    </w:p>
                  </w:txbxContent>
                </v:textbox>
                <w10:wrap type="none"/>
              </v:shape>
              <v:shape style="position:absolute;left:1920;top:3945;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2,984,944.71</w:t>
                      </w:r>
                    </w:p>
                  </w:txbxContent>
                </v:textbox>
                <w10:wrap type="none"/>
              </v:shape>
              <v:shape style="position:absolute;left:3082;top:3945;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3793;top:3945;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159,957.73</w:t>
                      </w:r>
                    </w:p>
                  </w:txbxContent>
                </v:textbox>
                <w10:wrap type="none"/>
              </v:shape>
              <v:shape style="position:absolute;left:4820;top:3945;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shape style="position:absolute;left:5531;top:395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2,964,504.85</w:t>
                      </w:r>
                    </w:p>
                  </w:txbxContent>
                </v:textbox>
                <w10:wrap type="none"/>
              </v:shape>
              <v:shape style="position:absolute;left:6692;top:3957;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shape style="position:absolute;left:7403;top:395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148,457.74</w:t>
                      </w:r>
                    </w:p>
                  </w:txbxContent>
                </v:textbox>
                <w10:wrap type="none"/>
              </v:shape>
              <v:shape style="position:absolute;left:8430;top:3957;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group>
          </v:group>
        </w:pict>
      </w:r>
      <w:r>
        <w:rPr>
          <w:rFonts w:ascii="宋体" w:hAnsi="宋体" w:cs="宋体" w:eastAsia="宋体" w:hint="default"/>
          <w:position w:val="-84"/>
          <w:sz w:val="20"/>
          <w:szCs w:val="20"/>
        </w:rPr>
      </w:r>
    </w:p>
    <w:p>
      <w:pPr>
        <w:spacing w:before="8"/>
        <w:ind w:left="2062" w:right="1306" w:firstLine="0"/>
        <w:jc w:val="left"/>
        <w:rPr>
          <w:rFonts w:ascii="宋体" w:hAnsi="宋体" w:cs="宋体" w:eastAsia="宋体" w:hint="default"/>
          <w:sz w:val="18"/>
          <w:szCs w:val="18"/>
        </w:rPr>
      </w:pPr>
      <w:r>
        <w:rPr/>
        <w:pict>
          <v:group style="position:absolute;margin-left:78.264pt;margin-top:21.501715pt;width:452.4pt;height:154.6pt;mso-position-horizontal-relative:page;mso-position-vertical-relative:paragraph;z-index:-1276312" coordorigin="1565,430" coordsize="9048,3092">
            <v:group style="position:absolute;left:1594;top:444;width:1095;height:2" coordorigin="1594,444" coordsize="1095,2">
              <v:shape style="position:absolute;left:1594;top:444;width:1095;height:2" coordorigin="1594,444" coordsize="1095,0" path="m1594,444l2688,444e" filled="false" stroked="true" strokeweight="1.44pt" strokecolor="#000000">
                <v:path arrowok="t"/>
              </v:shape>
              <v:shape style="position:absolute;left:2688;top:459;width:10;height:2" type="#_x0000_t75" stroked="false">
                <v:imagedata r:id="rId506" o:title=""/>
              </v:shape>
            </v:group>
            <v:group style="position:absolute;left:2688;top:444;width:29;height:2" coordorigin="2688,444" coordsize="29,2">
              <v:shape style="position:absolute;left:2688;top:444;width:29;height:2" coordorigin="2688,444" coordsize="29,0" path="m2688,444l2717,444e" filled="false" stroked="true" strokeweight="1.44pt" strokecolor="#000000">
                <v:path arrowok="t"/>
              </v:shape>
            </v:group>
            <v:group style="position:absolute;left:2717;top:444;width:3844;height:2" coordorigin="2717,444" coordsize="3844,2">
              <v:shape style="position:absolute;left:2717;top:444;width:3844;height:2" coordorigin="2717,444" coordsize="3844,0" path="m2717,444l6561,444e" filled="false" stroked="true" strokeweight="1.44pt" strokecolor="#000000">
                <v:path arrowok="t"/>
              </v:shape>
              <v:shape style="position:absolute;left:6561;top:459;width:10;height:2" type="#_x0000_t75" stroked="false">
                <v:imagedata r:id="rId506" o:title=""/>
              </v:shape>
            </v:group>
            <v:group style="position:absolute;left:6561;top:444;width:29;height:2" coordorigin="6561,444" coordsize="29,2">
              <v:shape style="position:absolute;left:6561;top:444;width:29;height:2" coordorigin="6561,444" coordsize="29,0" path="m6561,444l6589,444e" filled="false" stroked="true" strokeweight="1.44pt" strokecolor="#000000">
                <v:path arrowok="t"/>
              </v:shape>
            </v:group>
            <v:group style="position:absolute;left:6589;top:444;width:4009;height:2" coordorigin="6589,444" coordsize="4009,2">
              <v:shape style="position:absolute;left:6589;top:444;width:4009;height:2" coordorigin="6589,444" coordsize="4009,0" path="m6589,444l10598,444e" filled="false" stroked="true" strokeweight="1.44pt" strokecolor="#000000">
                <v:path arrowok="t"/>
              </v:shape>
            </v:group>
            <v:group style="position:absolute;left:2688;top:461;width:10;height:20" coordorigin="2688,461" coordsize="10,20">
              <v:shape style="position:absolute;left:2688;top:461;width:10;height:20" coordorigin="2688,461" coordsize="10,20" path="m2688,480l2698,480,2698,461,2688,461,2688,480xe" filled="true" fillcolor="#000000" stroked="false">
                <v:path arrowok="t"/>
                <v:fill type="solid"/>
              </v:shape>
            </v:group>
            <v:group style="position:absolute;left:2688;top:480;width:10;height:20" coordorigin="2688,480" coordsize="10,20">
              <v:shape style="position:absolute;left:2688;top:480;width:10;height:20" coordorigin="2688,480" coordsize="10,20" path="m2688,500l2698,500,2698,480,2688,480,2688,500xe" filled="true" fillcolor="#000000" stroked="false">
                <v:path arrowok="t"/>
                <v:fill type="solid"/>
              </v:shape>
            </v:group>
            <v:group style="position:absolute;left:2688;top:500;width:10;height:20" coordorigin="2688,500" coordsize="10,20">
              <v:shape style="position:absolute;left:2688;top:500;width:10;height:20" coordorigin="2688,500" coordsize="10,20" path="m2688,519l2698,519,2698,500,2688,500,2688,519xe" filled="true" fillcolor="#000000" stroked="false">
                <v:path arrowok="t"/>
                <v:fill type="solid"/>
              </v:shape>
            </v:group>
            <v:group style="position:absolute;left:2688;top:519;width:10;height:20" coordorigin="2688,519" coordsize="10,20">
              <v:shape style="position:absolute;left:2688;top:519;width:10;height:20" coordorigin="2688,519" coordsize="10,20" path="m2688,538l2698,538,2698,519,2688,519,2688,538xe" filled="true" fillcolor="#000000" stroked="false">
                <v:path arrowok="t"/>
                <v:fill type="solid"/>
              </v:shape>
            </v:group>
            <v:group style="position:absolute;left:2688;top:538;width:10;height:20" coordorigin="2688,538" coordsize="10,20">
              <v:shape style="position:absolute;left:2688;top:538;width:10;height:20" coordorigin="2688,538" coordsize="10,20" path="m2688,557l2698,557,2698,538,2688,538,2688,557xe" filled="true" fillcolor="#000000" stroked="false">
                <v:path arrowok="t"/>
                <v:fill type="solid"/>
              </v:shape>
            </v:group>
            <v:group style="position:absolute;left:2688;top:557;width:10;height:20" coordorigin="2688,557" coordsize="10,20">
              <v:shape style="position:absolute;left:2688;top:557;width:10;height:20" coordorigin="2688,557" coordsize="10,20" path="m2688,576l2698,576,2698,557,2688,557,2688,576xe" filled="true" fillcolor="#000000" stroked="false">
                <v:path arrowok="t"/>
                <v:fill type="solid"/>
              </v:shape>
            </v:group>
            <v:group style="position:absolute;left:2688;top:576;width:10;height:20" coordorigin="2688,576" coordsize="10,20">
              <v:shape style="position:absolute;left:2688;top:576;width:10;height:20" coordorigin="2688,576" coordsize="10,20" path="m2688,596l2698,596,2698,576,2688,576,2688,596xe" filled="true" fillcolor="#000000" stroked="false">
                <v:path arrowok="t"/>
                <v:fill type="solid"/>
              </v:shape>
            </v:group>
            <v:group style="position:absolute;left:2688;top:596;width:10;height:20" coordorigin="2688,596" coordsize="10,20">
              <v:shape style="position:absolute;left:2688;top:596;width:10;height:20" coordorigin="2688,596" coordsize="10,20" path="m2688,615l2698,615,2698,596,2688,596,2688,615xe" filled="true" fillcolor="#000000" stroked="false">
                <v:path arrowok="t"/>
                <v:fill type="solid"/>
              </v:shape>
            </v:group>
            <v:group style="position:absolute;left:2688;top:615;width:10;height:20" coordorigin="2688,615" coordsize="10,20">
              <v:shape style="position:absolute;left:2688;top:615;width:10;height:20" coordorigin="2688,615" coordsize="10,20" path="m2688,634l2698,634,2698,615,2688,615,2688,634xe" filled="true" fillcolor="#000000" stroked="false">
                <v:path arrowok="t"/>
                <v:fill type="solid"/>
              </v:shape>
            </v:group>
            <v:group style="position:absolute;left:2688;top:634;width:10;height:20" coordorigin="2688,634" coordsize="10,20">
              <v:shape style="position:absolute;left:2688;top:634;width:10;height:20" coordorigin="2688,634" coordsize="10,20" path="m2688,653l2698,653,2698,634,2688,634,2688,653xe" filled="true" fillcolor="#000000" stroked="false">
                <v:path arrowok="t"/>
                <v:fill type="solid"/>
              </v:shape>
            </v:group>
            <v:group style="position:absolute;left:2688;top:653;width:10;height:20" coordorigin="2688,653" coordsize="10,20">
              <v:shape style="position:absolute;left:2688;top:653;width:10;height:20" coordorigin="2688,653" coordsize="10,20" path="m2688,672l2698,672,2698,653,2688,653,2688,672xe" filled="true" fillcolor="#000000" stroked="false">
                <v:path arrowok="t"/>
                <v:fill type="solid"/>
              </v:shape>
            </v:group>
            <v:group style="position:absolute;left:6561;top:461;width:10;height:20" coordorigin="6561,461" coordsize="10,20">
              <v:shape style="position:absolute;left:6561;top:461;width:10;height:20" coordorigin="6561,461" coordsize="10,20" path="m6561,480l6570,480,6570,461,6561,461,6561,480xe" filled="true" fillcolor="#000000" stroked="false">
                <v:path arrowok="t"/>
                <v:fill type="solid"/>
              </v:shape>
            </v:group>
            <v:group style="position:absolute;left:6561;top:480;width:10;height:20" coordorigin="6561,480" coordsize="10,20">
              <v:shape style="position:absolute;left:6561;top:480;width:10;height:20" coordorigin="6561,480" coordsize="10,20" path="m6561,500l6570,500,6570,480,6561,480,6561,500xe" filled="true" fillcolor="#000000" stroked="false">
                <v:path arrowok="t"/>
                <v:fill type="solid"/>
              </v:shape>
            </v:group>
            <v:group style="position:absolute;left:6561;top:500;width:10;height:20" coordorigin="6561,500" coordsize="10,20">
              <v:shape style="position:absolute;left:6561;top:500;width:10;height:20" coordorigin="6561,500" coordsize="10,20" path="m6561,519l6570,519,6570,500,6561,500,6561,519xe" filled="true" fillcolor="#000000" stroked="false">
                <v:path arrowok="t"/>
                <v:fill type="solid"/>
              </v:shape>
            </v:group>
            <v:group style="position:absolute;left:6561;top:519;width:10;height:20" coordorigin="6561,519" coordsize="10,20">
              <v:shape style="position:absolute;left:6561;top:519;width:10;height:20" coordorigin="6561,519" coordsize="10,20" path="m6561,538l6570,538,6570,519,6561,519,6561,538xe" filled="true" fillcolor="#000000" stroked="false">
                <v:path arrowok="t"/>
                <v:fill type="solid"/>
              </v:shape>
            </v:group>
            <v:group style="position:absolute;left:6561;top:538;width:10;height:20" coordorigin="6561,538" coordsize="10,20">
              <v:shape style="position:absolute;left:6561;top:538;width:10;height:20" coordorigin="6561,538" coordsize="10,20" path="m6561,557l6570,557,6570,538,6561,538,6561,557xe" filled="true" fillcolor="#000000" stroked="false">
                <v:path arrowok="t"/>
                <v:fill type="solid"/>
              </v:shape>
            </v:group>
            <v:group style="position:absolute;left:6561;top:557;width:10;height:20" coordorigin="6561,557" coordsize="10,20">
              <v:shape style="position:absolute;left:6561;top:557;width:10;height:20" coordorigin="6561,557" coordsize="10,20" path="m6561,576l6570,576,6570,557,6561,557,6561,576xe" filled="true" fillcolor="#000000" stroked="false">
                <v:path arrowok="t"/>
                <v:fill type="solid"/>
              </v:shape>
            </v:group>
            <v:group style="position:absolute;left:6561;top:576;width:10;height:20" coordorigin="6561,576" coordsize="10,20">
              <v:shape style="position:absolute;left:6561;top:576;width:10;height:20" coordorigin="6561,576" coordsize="10,20" path="m6561,596l6570,596,6570,576,6561,576,6561,596xe" filled="true" fillcolor="#000000" stroked="false">
                <v:path arrowok="t"/>
                <v:fill type="solid"/>
              </v:shape>
            </v:group>
            <v:group style="position:absolute;left:6561;top:596;width:10;height:20" coordorigin="6561,596" coordsize="10,20">
              <v:shape style="position:absolute;left:6561;top:596;width:10;height:20" coordorigin="6561,596" coordsize="10,20" path="m6561,615l6570,615,6570,596,6561,596,6561,615xe" filled="true" fillcolor="#000000" stroked="false">
                <v:path arrowok="t"/>
                <v:fill type="solid"/>
              </v:shape>
            </v:group>
            <v:group style="position:absolute;left:6561;top:615;width:10;height:20" coordorigin="6561,615" coordsize="10,20">
              <v:shape style="position:absolute;left:6561;top:615;width:10;height:20" coordorigin="6561,615" coordsize="10,20" path="m6561,634l6570,634,6570,615,6561,615,6561,634xe" filled="true" fillcolor="#000000" stroked="false">
                <v:path arrowok="t"/>
                <v:fill type="solid"/>
              </v:shape>
            </v:group>
            <v:group style="position:absolute;left:6561;top:634;width:10;height:20" coordorigin="6561,634" coordsize="10,20">
              <v:shape style="position:absolute;left:6561;top:634;width:10;height:20" coordorigin="6561,634" coordsize="10,20" path="m6561,653l6570,653,6570,634,6561,634,6561,653xe" filled="true" fillcolor="#000000" stroked="false">
                <v:path arrowok="t"/>
                <v:fill type="solid"/>
              </v:shape>
            </v:group>
            <v:group style="position:absolute;left:6561;top:653;width:10;height:20" coordorigin="6561,653" coordsize="10,20">
              <v:shape style="position:absolute;left:6561;top:653;width:10;height:20" coordorigin="6561,653" coordsize="10,20" path="m6561,672l6570,672,6570,653,6561,653,6561,672xe" filled="true" fillcolor="#000000" stroked="false">
                <v:path arrowok="t"/>
                <v:fill type="solid"/>
              </v:shape>
            </v:group>
            <v:group style="position:absolute;left:6561;top:672;width:10;height:20" coordorigin="6561,672" coordsize="10,20">
              <v:shape style="position:absolute;left:6561;top:672;width:10;height:20" coordorigin="6561,672" coordsize="10,20" path="m6561,692l6570,692,6570,672,6561,672,6561,692xe" filled="true" fillcolor="#000000" stroked="false">
                <v:path arrowok="t"/>
                <v:fill type="solid"/>
              </v:shape>
            </v:group>
            <v:group style="position:absolute;left:6561;top:692;width:10;height:20" coordorigin="6561,692" coordsize="10,20">
              <v:shape style="position:absolute;left:6561;top:692;width:10;height:20" coordorigin="6561,692" coordsize="10,20" path="m6561,711l6570,711,6570,692,6561,692,6561,711xe" filled="true" fillcolor="#000000" stroked="false">
                <v:path arrowok="t"/>
                <v:fill type="solid"/>
              </v:shape>
            </v:group>
            <v:group style="position:absolute;left:6561;top:711;width:10;height:20" coordorigin="6561,711" coordsize="10,20">
              <v:shape style="position:absolute;left:6561;top:711;width:10;height:20" coordorigin="6561,711" coordsize="10,20" path="m6561,730l6570,730,6570,711,6561,711,6561,730xe" filled="true" fillcolor="#000000" stroked="false">
                <v:path arrowok="t"/>
                <v:fill type="solid"/>
              </v:shape>
            </v:group>
            <v:group style="position:absolute;left:6561;top:730;width:10;height:20" coordorigin="6561,730" coordsize="10,20">
              <v:shape style="position:absolute;left:6561;top:730;width:10;height:20" coordorigin="6561,730" coordsize="10,20" path="m6561,749l6570,749,6570,730,6561,730,6561,749xe" filled="true" fillcolor="#000000" stroked="false">
                <v:path arrowok="t"/>
                <v:fill type="solid"/>
              </v:shape>
            </v:group>
            <v:group style="position:absolute;left:6561;top:749;width:10;height:20" coordorigin="6561,749" coordsize="10,20">
              <v:shape style="position:absolute;left:6561;top:749;width:10;height:20" coordorigin="6561,749" coordsize="10,20" path="m6561,768l6570,768,6570,749,6561,749,6561,768xe" filled="true" fillcolor="#000000" stroked="false">
                <v:path arrowok="t"/>
                <v:fill type="solid"/>
              </v:shape>
              <v:shape style="position:absolute;left:2679;top:672;width:2883;height:108" type="#_x0000_t75" stroked="false">
                <v:imagedata r:id="rId522" o:title=""/>
              </v:shape>
              <v:shape style="position:absolute;left:5557;top:768;width:1013;height:12" type="#_x0000_t75" stroked="false">
                <v:imagedata r:id="rId523" o:title=""/>
              </v:shape>
              <v:shape style="position:absolute;left:6556;top:771;width:2986;height:10" type="#_x0000_t75" stroked="false">
                <v:imagedata r:id="rId524" o:title=""/>
              </v:shape>
              <v:shape style="position:absolute;left:9537;top:771;width:1061;height:10" type="#_x0000_t75" stroked="false">
                <v:imagedata r:id="rId525" o:title=""/>
              </v:shape>
            </v:group>
            <v:group style="position:absolute;left:2688;top:780;width:10;height:20" coordorigin="2688,780" coordsize="10,20">
              <v:shape style="position:absolute;left:2688;top:780;width:10;height:20" coordorigin="2688,780" coordsize="10,20" path="m2688,800l2698,800,2698,780,2688,780,2688,800xe" filled="true" fillcolor="#000000" stroked="false">
                <v:path arrowok="t"/>
                <v:fill type="solid"/>
              </v:shape>
            </v:group>
            <v:group style="position:absolute;left:2688;top:800;width:10;height:20" coordorigin="2688,800" coordsize="10,20">
              <v:shape style="position:absolute;left:2688;top:800;width:10;height:20" coordorigin="2688,800" coordsize="10,20" path="m2688,819l2698,819,2698,800,2688,800,2688,819xe" filled="true" fillcolor="#000000" stroked="false">
                <v:path arrowok="t"/>
                <v:fill type="solid"/>
              </v:shape>
            </v:group>
            <v:group style="position:absolute;left:2688;top:819;width:10;height:20" coordorigin="2688,819" coordsize="10,20">
              <v:shape style="position:absolute;left:2688;top:819;width:10;height:20" coordorigin="2688,819" coordsize="10,20" path="m2688,838l2698,838,2698,819,2688,819,2688,838xe" filled="true" fillcolor="#000000" stroked="false">
                <v:path arrowok="t"/>
                <v:fill type="solid"/>
              </v:shape>
            </v:group>
            <v:group style="position:absolute;left:2688;top:838;width:10;height:20" coordorigin="2688,838" coordsize="10,20">
              <v:shape style="position:absolute;left:2688;top:838;width:10;height:20" coordorigin="2688,838" coordsize="10,20" path="m2688,857l2698,857,2698,838,2688,838,2688,857xe" filled="true" fillcolor="#000000" stroked="false">
                <v:path arrowok="t"/>
                <v:fill type="solid"/>
              </v:shape>
            </v:group>
            <v:group style="position:absolute;left:2688;top:857;width:10;height:20" coordorigin="2688,857" coordsize="10,20">
              <v:shape style="position:absolute;left:2688;top:857;width:10;height:20" coordorigin="2688,857" coordsize="10,20" path="m2688,876l2698,876,2698,857,2688,857,2688,876xe" filled="true" fillcolor="#000000" stroked="false">
                <v:path arrowok="t"/>
                <v:fill type="solid"/>
              </v:shape>
            </v:group>
            <v:group style="position:absolute;left:2688;top:876;width:10;height:20" coordorigin="2688,876" coordsize="10,20">
              <v:shape style="position:absolute;left:2688;top:876;width:10;height:20" coordorigin="2688,876" coordsize="10,20" path="m2688,896l2698,896,2698,876,2688,876,2688,896xe" filled="true" fillcolor="#000000" stroked="false">
                <v:path arrowok="t"/>
                <v:fill type="solid"/>
              </v:shape>
            </v:group>
            <v:group style="position:absolute;left:2688;top:896;width:10;height:20" coordorigin="2688,896" coordsize="10,20">
              <v:shape style="position:absolute;left:2688;top:896;width:10;height:20" coordorigin="2688,896" coordsize="10,20" path="m2688,915l2698,915,2698,896,2688,896,2688,915xe" filled="true" fillcolor="#000000" stroked="false">
                <v:path arrowok="t"/>
                <v:fill type="solid"/>
              </v:shape>
            </v:group>
            <v:group style="position:absolute;left:2688;top:915;width:10;height:20" coordorigin="2688,915" coordsize="10,20">
              <v:shape style="position:absolute;left:2688;top:915;width:10;height:20" coordorigin="2688,915" coordsize="10,20" path="m2688,934l2698,934,2698,915,2688,915,2688,934xe" filled="true" fillcolor="#000000" stroked="false">
                <v:path arrowok="t"/>
                <v:fill type="solid"/>
              </v:shape>
            </v:group>
            <v:group style="position:absolute;left:2688;top:934;width:10;height:20" coordorigin="2688,934" coordsize="10,20">
              <v:shape style="position:absolute;left:2688;top:934;width:10;height:20" coordorigin="2688,934" coordsize="10,20" path="m2688,953l2698,953,2698,934,2688,934,2688,953xe" filled="true" fillcolor="#000000" stroked="false">
                <v:path arrowok="t"/>
                <v:fill type="solid"/>
              </v:shape>
            </v:group>
            <v:group style="position:absolute;left:2688;top:953;width:10;height:20" coordorigin="2688,953" coordsize="10,20">
              <v:shape style="position:absolute;left:2688;top:953;width:10;height:20" coordorigin="2688,953" coordsize="10,20" path="m2688,972l2698,972,2698,953,2688,953,2688,972xe" filled="true" fillcolor="#000000" stroked="false">
                <v:path arrowok="t"/>
                <v:fill type="solid"/>
              </v:shape>
            </v:group>
            <v:group style="position:absolute;left:2688;top:972;width:10;height:20" coordorigin="2688,972" coordsize="10,20">
              <v:shape style="position:absolute;left:2688;top:972;width:10;height:20" coordorigin="2688,972" coordsize="10,20" path="m2688,992l2698,992,2698,972,2688,972,2688,992xe" filled="true" fillcolor="#000000" stroked="false">
                <v:path arrowok="t"/>
                <v:fill type="solid"/>
              </v:shape>
            </v:group>
            <v:group style="position:absolute;left:2688;top:992;width:10;height:20" coordorigin="2688,992" coordsize="10,20">
              <v:shape style="position:absolute;left:2688;top:992;width:10;height:20" coordorigin="2688,992" coordsize="10,20" path="m2688,1011l2698,1011,2698,992,2688,992,2688,1011xe" filled="true" fillcolor="#000000" stroked="false">
                <v:path arrowok="t"/>
                <v:fill type="solid"/>
              </v:shape>
            </v:group>
            <v:group style="position:absolute;left:4182;top:780;width:10;height:20" coordorigin="4182,780" coordsize="10,20">
              <v:shape style="position:absolute;left:4182;top:780;width:10;height:20" coordorigin="4182,780" coordsize="10,20" path="m4182,800l4191,800,4191,780,4182,780,4182,800xe" filled="true" fillcolor="#000000" stroked="false">
                <v:path arrowok="t"/>
                <v:fill type="solid"/>
              </v:shape>
            </v:group>
            <v:group style="position:absolute;left:4182;top:800;width:10;height:20" coordorigin="4182,800" coordsize="10,20">
              <v:shape style="position:absolute;left:4182;top:800;width:10;height:20" coordorigin="4182,800" coordsize="10,20" path="m4182,819l4191,819,4191,800,4182,800,4182,819xe" filled="true" fillcolor="#000000" stroked="false">
                <v:path arrowok="t"/>
                <v:fill type="solid"/>
              </v:shape>
            </v:group>
            <v:group style="position:absolute;left:4182;top:819;width:10;height:20" coordorigin="4182,819" coordsize="10,20">
              <v:shape style="position:absolute;left:4182;top:819;width:10;height:20" coordorigin="4182,819" coordsize="10,20" path="m4182,838l4191,838,4191,819,4182,819,4182,838xe" filled="true" fillcolor="#000000" stroked="false">
                <v:path arrowok="t"/>
                <v:fill type="solid"/>
              </v:shape>
            </v:group>
            <v:group style="position:absolute;left:4182;top:838;width:10;height:20" coordorigin="4182,838" coordsize="10,20">
              <v:shape style="position:absolute;left:4182;top:838;width:10;height:20" coordorigin="4182,838" coordsize="10,20" path="m4182,857l4191,857,4191,838,4182,838,4182,857xe" filled="true" fillcolor="#000000" stroked="false">
                <v:path arrowok="t"/>
                <v:fill type="solid"/>
              </v:shape>
            </v:group>
            <v:group style="position:absolute;left:4182;top:857;width:10;height:20" coordorigin="4182,857" coordsize="10,20">
              <v:shape style="position:absolute;left:4182;top:857;width:10;height:20" coordorigin="4182,857" coordsize="10,20" path="m4182,876l4191,876,4191,857,4182,857,4182,876xe" filled="true" fillcolor="#000000" stroked="false">
                <v:path arrowok="t"/>
                <v:fill type="solid"/>
              </v:shape>
            </v:group>
            <v:group style="position:absolute;left:4182;top:876;width:10;height:20" coordorigin="4182,876" coordsize="10,20">
              <v:shape style="position:absolute;left:4182;top:876;width:10;height:20" coordorigin="4182,876" coordsize="10,20" path="m4182,896l4191,896,4191,876,4182,876,4182,896xe" filled="true" fillcolor="#000000" stroked="false">
                <v:path arrowok="t"/>
                <v:fill type="solid"/>
              </v:shape>
            </v:group>
            <v:group style="position:absolute;left:4182;top:896;width:10;height:20" coordorigin="4182,896" coordsize="10,20">
              <v:shape style="position:absolute;left:4182;top:896;width:10;height:20" coordorigin="4182,896" coordsize="10,20" path="m4182,915l4191,915,4191,896,4182,896,4182,915xe" filled="true" fillcolor="#000000" stroked="false">
                <v:path arrowok="t"/>
                <v:fill type="solid"/>
              </v:shape>
            </v:group>
            <v:group style="position:absolute;left:4182;top:915;width:10;height:20" coordorigin="4182,915" coordsize="10,20">
              <v:shape style="position:absolute;left:4182;top:915;width:10;height:20" coordorigin="4182,915" coordsize="10,20" path="m4182,934l4191,934,4191,915,4182,915,4182,934xe" filled="true" fillcolor="#000000" stroked="false">
                <v:path arrowok="t"/>
                <v:fill type="solid"/>
              </v:shape>
            </v:group>
            <v:group style="position:absolute;left:4182;top:934;width:10;height:20" coordorigin="4182,934" coordsize="10,20">
              <v:shape style="position:absolute;left:4182;top:934;width:10;height:20" coordorigin="4182,934" coordsize="10,20" path="m4182,953l4191,953,4191,934,4182,934,4182,953xe" filled="true" fillcolor="#000000" stroked="false">
                <v:path arrowok="t"/>
                <v:fill type="solid"/>
              </v:shape>
            </v:group>
            <v:group style="position:absolute;left:4182;top:953;width:10;height:20" coordorigin="4182,953" coordsize="10,20">
              <v:shape style="position:absolute;left:4182;top:953;width:10;height:20" coordorigin="4182,953" coordsize="10,20" path="m4182,972l4191,972,4191,953,4182,953,4182,972xe" filled="true" fillcolor="#000000" stroked="false">
                <v:path arrowok="t"/>
                <v:fill type="solid"/>
              </v:shape>
            </v:group>
            <v:group style="position:absolute;left:4182;top:972;width:10;height:20" coordorigin="4182,972" coordsize="10,20">
              <v:shape style="position:absolute;left:4182;top:972;width:10;height:20" coordorigin="4182,972" coordsize="10,20" path="m4182,992l4191,992,4191,972,4182,972,4182,992xe" filled="true" fillcolor="#000000" stroked="false">
                <v:path arrowok="t"/>
                <v:fill type="solid"/>
              </v:shape>
            </v:group>
            <v:group style="position:absolute;left:4182;top:992;width:10;height:20" coordorigin="4182,992" coordsize="10,20">
              <v:shape style="position:absolute;left:4182;top:992;width:10;height:20" coordorigin="4182,992" coordsize="10,20" path="m4182,1011l4191,1011,4191,992,4182,992,4182,1011xe" filled="true" fillcolor="#000000" stroked="false">
                <v:path arrowok="t"/>
                <v:fill type="solid"/>
              </v:shape>
            </v:group>
            <v:group style="position:absolute;left:4182;top:1011;width:10;height:20" coordorigin="4182,1011" coordsize="10,20">
              <v:shape style="position:absolute;left:4182;top:1011;width:10;height:20" coordorigin="4182,1011" coordsize="10,20" path="m4182,1030l4191,1030,4191,1011,4182,1011,4182,1030xe" filled="true" fillcolor="#000000" stroked="false">
                <v:path arrowok="t"/>
                <v:fill type="solid"/>
              </v:shape>
            </v:group>
            <v:group style="position:absolute;left:4182;top:1030;width:10;height:20" coordorigin="4182,1030" coordsize="10,20">
              <v:shape style="position:absolute;left:4182;top:1030;width:10;height:20" coordorigin="4182,1030" coordsize="10,20" path="m4182,1049l4191,1049,4191,1030,4182,1030,4182,1049xe" filled="true" fillcolor="#000000" stroked="false">
                <v:path arrowok="t"/>
                <v:fill type="solid"/>
              </v:shape>
            </v:group>
            <v:group style="position:absolute;left:4182;top:1049;width:10;height:20" coordorigin="4182,1049" coordsize="10,20">
              <v:shape style="position:absolute;left:4182;top:1049;width:10;height:20" coordorigin="4182,1049" coordsize="10,20" path="m4182,1068l4191,1068,4191,1049,4182,1049,4182,1068xe" filled="true" fillcolor="#000000" stroked="false">
                <v:path arrowok="t"/>
                <v:fill type="solid"/>
              </v:shape>
            </v:group>
            <v:group style="position:absolute;left:4182;top:1068;width:10;height:20" coordorigin="4182,1068" coordsize="10,20">
              <v:shape style="position:absolute;left:4182;top:1068;width:10;height:20" coordorigin="4182,1068" coordsize="10,20" path="m4182,1088l4191,1088,4191,1068,4182,1068,4182,1088xe" filled="true" fillcolor="#000000" stroked="false">
                <v:path arrowok="t"/>
                <v:fill type="solid"/>
              </v:shape>
            </v:group>
            <v:group style="position:absolute;left:4182;top:1088;width:10;height:20" coordorigin="4182,1088" coordsize="10,20">
              <v:shape style="position:absolute;left:4182;top:1088;width:10;height:20" coordorigin="4182,1088" coordsize="10,20" path="m4182,1107l4191,1107,4191,1088,4182,1088,4182,1107xe" filled="true" fillcolor="#000000" stroked="false">
                <v:path arrowok="t"/>
                <v:fill type="solid"/>
              </v:shape>
            </v:group>
            <v:group style="position:absolute;left:5562;top:780;width:10;height:20" coordorigin="5562,780" coordsize="10,20">
              <v:shape style="position:absolute;left:5562;top:780;width:10;height:20" coordorigin="5562,780" coordsize="10,20" path="m5562,800l5571,800,5571,780,5562,780,5562,800xe" filled="true" fillcolor="#000000" stroked="false">
                <v:path arrowok="t"/>
                <v:fill type="solid"/>
              </v:shape>
            </v:group>
            <v:group style="position:absolute;left:5562;top:800;width:10;height:20" coordorigin="5562,800" coordsize="10,20">
              <v:shape style="position:absolute;left:5562;top:800;width:10;height:20" coordorigin="5562,800" coordsize="10,20" path="m5562,819l5571,819,5571,800,5562,800,5562,819xe" filled="true" fillcolor="#000000" stroked="false">
                <v:path arrowok="t"/>
                <v:fill type="solid"/>
              </v:shape>
            </v:group>
            <v:group style="position:absolute;left:5562;top:819;width:10;height:20" coordorigin="5562,819" coordsize="10,20">
              <v:shape style="position:absolute;left:5562;top:819;width:10;height:20" coordorigin="5562,819" coordsize="10,20" path="m5562,838l5571,838,5571,819,5562,819,5562,838xe" filled="true" fillcolor="#000000" stroked="false">
                <v:path arrowok="t"/>
                <v:fill type="solid"/>
              </v:shape>
            </v:group>
            <v:group style="position:absolute;left:5562;top:838;width:10;height:20" coordorigin="5562,838" coordsize="10,20">
              <v:shape style="position:absolute;left:5562;top:838;width:10;height:20" coordorigin="5562,838" coordsize="10,20" path="m5562,857l5571,857,5571,838,5562,838,5562,857xe" filled="true" fillcolor="#000000" stroked="false">
                <v:path arrowok="t"/>
                <v:fill type="solid"/>
              </v:shape>
            </v:group>
            <v:group style="position:absolute;left:5562;top:857;width:10;height:20" coordorigin="5562,857" coordsize="10,20">
              <v:shape style="position:absolute;left:5562;top:857;width:10;height:20" coordorigin="5562,857" coordsize="10,20" path="m5562,876l5571,876,5571,857,5562,857,5562,876xe" filled="true" fillcolor="#000000" stroked="false">
                <v:path arrowok="t"/>
                <v:fill type="solid"/>
              </v:shape>
            </v:group>
            <v:group style="position:absolute;left:5562;top:876;width:10;height:20" coordorigin="5562,876" coordsize="10,20">
              <v:shape style="position:absolute;left:5562;top:876;width:10;height:20" coordorigin="5562,876" coordsize="10,20" path="m5562,896l5571,896,5571,876,5562,876,5562,896xe" filled="true" fillcolor="#000000" stroked="false">
                <v:path arrowok="t"/>
                <v:fill type="solid"/>
              </v:shape>
            </v:group>
            <v:group style="position:absolute;left:5562;top:896;width:10;height:20" coordorigin="5562,896" coordsize="10,20">
              <v:shape style="position:absolute;left:5562;top:896;width:10;height:20" coordorigin="5562,896" coordsize="10,20" path="m5562,915l5571,915,5571,896,5562,896,5562,915xe" filled="true" fillcolor="#000000" stroked="false">
                <v:path arrowok="t"/>
                <v:fill type="solid"/>
              </v:shape>
            </v:group>
            <v:group style="position:absolute;left:5562;top:915;width:10;height:20" coordorigin="5562,915" coordsize="10,20">
              <v:shape style="position:absolute;left:5562;top:915;width:10;height:20" coordorigin="5562,915" coordsize="10,20" path="m5562,934l5571,934,5571,915,5562,915,5562,934xe" filled="true" fillcolor="#000000" stroked="false">
                <v:path arrowok="t"/>
                <v:fill type="solid"/>
              </v:shape>
            </v:group>
            <v:group style="position:absolute;left:5562;top:934;width:10;height:20" coordorigin="5562,934" coordsize="10,20">
              <v:shape style="position:absolute;left:5562;top:934;width:10;height:20" coordorigin="5562,934" coordsize="10,20" path="m5562,953l5571,953,5571,934,5562,934,5562,953xe" filled="true" fillcolor="#000000" stroked="false">
                <v:path arrowok="t"/>
                <v:fill type="solid"/>
              </v:shape>
            </v:group>
            <v:group style="position:absolute;left:5562;top:953;width:10;height:20" coordorigin="5562,953" coordsize="10,20">
              <v:shape style="position:absolute;left:5562;top:953;width:10;height:20" coordorigin="5562,953" coordsize="10,20" path="m5562,972l5571,972,5571,953,5562,953,5562,972xe" filled="true" fillcolor="#000000" stroked="false">
                <v:path arrowok="t"/>
                <v:fill type="solid"/>
              </v:shape>
            </v:group>
            <v:group style="position:absolute;left:5562;top:972;width:10;height:20" coordorigin="5562,972" coordsize="10,20">
              <v:shape style="position:absolute;left:5562;top:972;width:10;height:20" coordorigin="5562,972" coordsize="10,20" path="m5562,992l5571,992,5571,972,5562,972,5562,992xe" filled="true" fillcolor="#000000" stroked="false">
                <v:path arrowok="t"/>
                <v:fill type="solid"/>
              </v:shape>
            </v:group>
            <v:group style="position:absolute;left:5562;top:992;width:10;height:20" coordorigin="5562,992" coordsize="10,20">
              <v:shape style="position:absolute;left:5562;top:992;width:10;height:20" coordorigin="5562,992" coordsize="10,20" path="m5562,1011l5571,1011,5571,992,5562,992,5562,1011xe" filled="true" fillcolor="#000000" stroked="false">
                <v:path arrowok="t"/>
                <v:fill type="solid"/>
              </v:shape>
            </v:group>
            <v:group style="position:absolute;left:5562;top:1011;width:10;height:20" coordorigin="5562,1011" coordsize="10,20">
              <v:shape style="position:absolute;left:5562;top:1011;width:10;height:20" coordorigin="5562,1011" coordsize="10,20" path="m5562,1030l5571,1030,5571,1011,5562,1011,5562,1030xe" filled="true" fillcolor="#000000" stroked="false">
                <v:path arrowok="t"/>
                <v:fill type="solid"/>
              </v:shape>
            </v:group>
            <v:group style="position:absolute;left:5562;top:1030;width:10;height:20" coordorigin="5562,1030" coordsize="10,20">
              <v:shape style="position:absolute;left:5562;top:1030;width:10;height:20" coordorigin="5562,1030" coordsize="10,20" path="m5562,1049l5571,1049,5571,1030,5562,1030,5562,1049xe" filled="true" fillcolor="#000000" stroked="false">
                <v:path arrowok="t"/>
                <v:fill type="solid"/>
              </v:shape>
            </v:group>
            <v:group style="position:absolute;left:5562;top:1049;width:10;height:20" coordorigin="5562,1049" coordsize="10,20">
              <v:shape style="position:absolute;left:5562;top:1049;width:10;height:20" coordorigin="5562,1049" coordsize="10,20" path="m5562,1068l5571,1068,5571,1049,5562,1049,5562,1068xe" filled="true" fillcolor="#000000" stroked="false">
                <v:path arrowok="t"/>
                <v:fill type="solid"/>
              </v:shape>
            </v:group>
            <v:group style="position:absolute;left:5562;top:1068;width:10;height:20" coordorigin="5562,1068" coordsize="10,20">
              <v:shape style="position:absolute;left:5562;top:1068;width:10;height:20" coordorigin="5562,1068" coordsize="10,20" path="m5562,1088l5571,1088,5571,1068,5562,1068,5562,1088xe" filled="true" fillcolor="#000000" stroked="false">
                <v:path arrowok="t"/>
                <v:fill type="solid"/>
              </v:shape>
            </v:group>
            <v:group style="position:absolute;left:5562;top:1088;width:10;height:20" coordorigin="5562,1088" coordsize="10,20">
              <v:shape style="position:absolute;left:5562;top:1088;width:10;height:20" coordorigin="5562,1088" coordsize="10,20" path="m5562,1107l5571,1107,5571,1088,5562,1088,5562,1107xe" filled="true" fillcolor="#000000" stroked="false">
                <v:path arrowok="t"/>
                <v:fill type="solid"/>
              </v:shape>
            </v:group>
            <v:group style="position:absolute;left:6561;top:780;width:10;height:20" coordorigin="6561,780" coordsize="10,20">
              <v:shape style="position:absolute;left:6561;top:780;width:10;height:20" coordorigin="6561,780" coordsize="10,20" path="m6561,800l6570,800,6570,780,6561,780,6561,800xe" filled="true" fillcolor="#000000" stroked="false">
                <v:path arrowok="t"/>
                <v:fill type="solid"/>
              </v:shape>
            </v:group>
            <v:group style="position:absolute;left:6561;top:800;width:10;height:20" coordorigin="6561,800" coordsize="10,20">
              <v:shape style="position:absolute;left:6561;top:800;width:10;height:20" coordorigin="6561,800" coordsize="10,20" path="m6561,819l6570,819,6570,800,6561,800,6561,819xe" filled="true" fillcolor="#000000" stroked="false">
                <v:path arrowok="t"/>
                <v:fill type="solid"/>
              </v:shape>
            </v:group>
            <v:group style="position:absolute;left:6561;top:819;width:10;height:20" coordorigin="6561,819" coordsize="10,20">
              <v:shape style="position:absolute;left:6561;top:819;width:10;height:20" coordorigin="6561,819" coordsize="10,20" path="m6561,838l6570,838,6570,819,6561,819,6561,838xe" filled="true" fillcolor="#000000" stroked="false">
                <v:path arrowok="t"/>
                <v:fill type="solid"/>
              </v:shape>
            </v:group>
            <v:group style="position:absolute;left:6561;top:838;width:10;height:20" coordorigin="6561,838" coordsize="10,20">
              <v:shape style="position:absolute;left:6561;top:838;width:10;height:20" coordorigin="6561,838" coordsize="10,20" path="m6561,857l6570,857,6570,838,6561,838,6561,857xe" filled="true" fillcolor="#000000" stroked="false">
                <v:path arrowok="t"/>
                <v:fill type="solid"/>
              </v:shape>
            </v:group>
            <v:group style="position:absolute;left:6561;top:857;width:10;height:20" coordorigin="6561,857" coordsize="10,20">
              <v:shape style="position:absolute;left:6561;top:857;width:10;height:20" coordorigin="6561,857" coordsize="10,20" path="m6561,876l6570,876,6570,857,6561,857,6561,876xe" filled="true" fillcolor="#000000" stroked="false">
                <v:path arrowok="t"/>
                <v:fill type="solid"/>
              </v:shape>
            </v:group>
            <v:group style="position:absolute;left:6561;top:876;width:10;height:20" coordorigin="6561,876" coordsize="10,20">
              <v:shape style="position:absolute;left:6561;top:876;width:10;height:20" coordorigin="6561,876" coordsize="10,20" path="m6561,896l6570,896,6570,876,6561,876,6561,896xe" filled="true" fillcolor="#000000" stroked="false">
                <v:path arrowok="t"/>
                <v:fill type="solid"/>
              </v:shape>
            </v:group>
            <v:group style="position:absolute;left:6561;top:896;width:10;height:20" coordorigin="6561,896" coordsize="10,20">
              <v:shape style="position:absolute;left:6561;top:896;width:10;height:20" coordorigin="6561,896" coordsize="10,20" path="m6561,915l6570,915,6570,896,6561,896,6561,915xe" filled="true" fillcolor="#000000" stroked="false">
                <v:path arrowok="t"/>
                <v:fill type="solid"/>
              </v:shape>
            </v:group>
            <v:group style="position:absolute;left:6561;top:915;width:10;height:20" coordorigin="6561,915" coordsize="10,20">
              <v:shape style="position:absolute;left:6561;top:915;width:10;height:20" coordorigin="6561,915" coordsize="10,20" path="m6561,934l6570,934,6570,915,6561,915,6561,934xe" filled="true" fillcolor="#000000" stroked="false">
                <v:path arrowok="t"/>
                <v:fill type="solid"/>
              </v:shape>
            </v:group>
            <v:group style="position:absolute;left:6561;top:934;width:10;height:20" coordorigin="6561,934" coordsize="10,20">
              <v:shape style="position:absolute;left:6561;top:934;width:10;height:20" coordorigin="6561,934" coordsize="10,20" path="m6561,953l6570,953,6570,934,6561,934,6561,953xe" filled="true" fillcolor="#000000" stroked="false">
                <v:path arrowok="t"/>
                <v:fill type="solid"/>
              </v:shape>
            </v:group>
            <v:group style="position:absolute;left:6561;top:953;width:10;height:20" coordorigin="6561,953" coordsize="10,20">
              <v:shape style="position:absolute;left:6561;top:953;width:10;height:20" coordorigin="6561,953" coordsize="10,20" path="m6561,972l6570,972,6570,953,6561,953,6561,972xe" filled="true" fillcolor="#000000" stroked="false">
                <v:path arrowok="t"/>
                <v:fill type="solid"/>
              </v:shape>
            </v:group>
            <v:group style="position:absolute;left:6561;top:972;width:10;height:20" coordorigin="6561,972" coordsize="10,20">
              <v:shape style="position:absolute;left:6561;top:972;width:10;height:20" coordorigin="6561,972" coordsize="10,20" path="m6561,992l6570,992,6570,972,6561,972,6561,992xe" filled="true" fillcolor="#000000" stroked="false">
                <v:path arrowok="t"/>
                <v:fill type="solid"/>
              </v:shape>
            </v:group>
            <v:group style="position:absolute;left:6561;top:992;width:10;height:20" coordorigin="6561,992" coordsize="10,20">
              <v:shape style="position:absolute;left:6561;top:992;width:10;height:20" coordorigin="6561,992" coordsize="10,20" path="m6561,1011l6570,1011,6570,992,6561,992,6561,1011xe" filled="true" fillcolor="#000000" stroked="false">
                <v:path arrowok="t"/>
                <v:fill type="solid"/>
              </v:shape>
            </v:group>
            <v:group style="position:absolute;left:6561;top:1011;width:10;height:20" coordorigin="6561,1011" coordsize="10,20">
              <v:shape style="position:absolute;left:6561;top:1011;width:10;height:20" coordorigin="6561,1011" coordsize="10,20" path="m6561,1030l6570,1030,6570,1011,6561,1011,6561,1030xe" filled="true" fillcolor="#000000" stroked="false">
                <v:path arrowok="t"/>
                <v:fill type="solid"/>
              </v:shape>
            </v:group>
            <v:group style="position:absolute;left:6561;top:1030;width:10;height:20" coordorigin="6561,1030" coordsize="10,20">
              <v:shape style="position:absolute;left:6561;top:1030;width:10;height:20" coordorigin="6561,1030" coordsize="10,20" path="m6561,1049l6570,1049,6570,1030,6561,1030,6561,1049xe" filled="true" fillcolor="#000000" stroked="false">
                <v:path arrowok="t"/>
                <v:fill type="solid"/>
              </v:shape>
            </v:group>
            <v:group style="position:absolute;left:6561;top:1049;width:10;height:20" coordorigin="6561,1049" coordsize="10,20">
              <v:shape style="position:absolute;left:6561;top:1049;width:10;height:20" coordorigin="6561,1049" coordsize="10,20" path="m6561,1068l6570,1068,6570,1049,6561,1049,6561,1068xe" filled="true" fillcolor="#000000" stroked="false">
                <v:path arrowok="t"/>
                <v:fill type="solid"/>
              </v:shape>
            </v:group>
            <v:group style="position:absolute;left:6561;top:1068;width:10;height:20" coordorigin="6561,1068" coordsize="10,20">
              <v:shape style="position:absolute;left:6561;top:1068;width:10;height:20" coordorigin="6561,1068" coordsize="10,20" path="m6561,1088l6570,1088,6570,1068,6561,1068,6561,1088xe" filled="true" fillcolor="#000000" stroked="false">
                <v:path arrowok="t"/>
                <v:fill type="solid"/>
              </v:shape>
            </v:group>
            <v:group style="position:absolute;left:6561;top:1088;width:10;height:20" coordorigin="6561,1088" coordsize="10,20">
              <v:shape style="position:absolute;left:6561;top:1088;width:10;height:20" coordorigin="6561,1088" coordsize="10,20" path="m6561,1107l6570,1107,6570,1088,6561,1088,6561,1107xe" filled="true" fillcolor="#000000" stroked="false">
                <v:path arrowok="t"/>
                <v:fill type="solid"/>
              </v:shape>
            </v:group>
            <v:group style="position:absolute;left:8068;top:780;width:10;height:20" coordorigin="8068,780" coordsize="10,20">
              <v:shape style="position:absolute;left:8068;top:780;width:10;height:20" coordorigin="8068,780" coordsize="10,20" path="m8068,800l8077,800,8077,780,8068,780,8068,800xe" filled="true" fillcolor="#000000" stroked="false">
                <v:path arrowok="t"/>
                <v:fill type="solid"/>
              </v:shape>
            </v:group>
            <v:group style="position:absolute;left:8068;top:800;width:10;height:20" coordorigin="8068,800" coordsize="10,20">
              <v:shape style="position:absolute;left:8068;top:800;width:10;height:20" coordorigin="8068,800" coordsize="10,20" path="m8068,819l8077,819,8077,800,8068,800,8068,819xe" filled="true" fillcolor="#000000" stroked="false">
                <v:path arrowok="t"/>
                <v:fill type="solid"/>
              </v:shape>
            </v:group>
            <v:group style="position:absolute;left:8068;top:819;width:10;height:20" coordorigin="8068,819" coordsize="10,20">
              <v:shape style="position:absolute;left:8068;top:819;width:10;height:20" coordorigin="8068,819" coordsize="10,20" path="m8068,838l8077,838,8077,819,8068,819,8068,838xe" filled="true" fillcolor="#000000" stroked="false">
                <v:path arrowok="t"/>
                <v:fill type="solid"/>
              </v:shape>
            </v:group>
            <v:group style="position:absolute;left:8068;top:838;width:10;height:20" coordorigin="8068,838" coordsize="10,20">
              <v:shape style="position:absolute;left:8068;top:838;width:10;height:20" coordorigin="8068,838" coordsize="10,20" path="m8068,857l8077,857,8077,838,8068,838,8068,857xe" filled="true" fillcolor="#000000" stroked="false">
                <v:path arrowok="t"/>
                <v:fill type="solid"/>
              </v:shape>
            </v:group>
            <v:group style="position:absolute;left:8068;top:857;width:10;height:20" coordorigin="8068,857" coordsize="10,20">
              <v:shape style="position:absolute;left:8068;top:857;width:10;height:20" coordorigin="8068,857" coordsize="10,20" path="m8068,876l8077,876,8077,857,8068,857,8068,876xe" filled="true" fillcolor="#000000" stroked="false">
                <v:path arrowok="t"/>
                <v:fill type="solid"/>
              </v:shape>
            </v:group>
            <v:group style="position:absolute;left:8068;top:876;width:10;height:20" coordorigin="8068,876" coordsize="10,20">
              <v:shape style="position:absolute;left:8068;top:876;width:10;height:20" coordorigin="8068,876" coordsize="10,20" path="m8068,896l8077,896,8077,876,8068,876,8068,896xe" filled="true" fillcolor="#000000" stroked="false">
                <v:path arrowok="t"/>
                <v:fill type="solid"/>
              </v:shape>
            </v:group>
            <v:group style="position:absolute;left:8068;top:896;width:10;height:20" coordorigin="8068,896" coordsize="10,20">
              <v:shape style="position:absolute;left:8068;top:896;width:10;height:20" coordorigin="8068,896" coordsize="10,20" path="m8068,915l8077,915,8077,896,8068,896,8068,915xe" filled="true" fillcolor="#000000" stroked="false">
                <v:path arrowok="t"/>
                <v:fill type="solid"/>
              </v:shape>
            </v:group>
            <v:group style="position:absolute;left:8068;top:915;width:10;height:20" coordorigin="8068,915" coordsize="10,20">
              <v:shape style="position:absolute;left:8068;top:915;width:10;height:20" coordorigin="8068,915" coordsize="10,20" path="m8068,934l8077,934,8077,915,8068,915,8068,934xe" filled="true" fillcolor="#000000" stroked="false">
                <v:path arrowok="t"/>
                <v:fill type="solid"/>
              </v:shape>
            </v:group>
            <v:group style="position:absolute;left:8068;top:934;width:10;height:20" coordorigin="8068,934" coordsize="10,20">
              <v:shape style="position:absolute;left:8068;top:934;width:10;height:20" coordorigin="8068,934" coordsize="10,20" path="m8068,953l8077,953,8077,934,8068,934,8068,953xe" filled="true" fillcolor="#000000" stroked="false">
                <v:path arrowok="t"/>
                <v:fill type="solid"/>
              </v:shape>
            </v:group>
            <v:group style="position:absolute;left:8068;top:953;width:10;height:20" coordorigin="8068,953" coordsize="10,20">
              <v:shape style="position:absolute;left:8068;top:953;width:10;height:20" coordorigin="8068,953" coordsize="10,20" path="m8068,972l8077,972,8077,953,8068,953,8068,972xe" filled="true" fillcolor="#000000" stroked="false">
                <v:path arrowok="t"/>
                <v:fill type="solid"/>
              </v:shape>
            </v:group>
            <v:group style="position:absolute;left:8068;top:972;width:10;height:20" coordorigin="8068,972" coordsize="10,20">
              <v:shape style="position:absolute;left:8068;top:972;width:10;height:20" coordorigin="8068,972" coordsize="10,20" path="m8068,992l8077,992,8077,972,8068,972,8068,992xe" filled="true" fillcolor="#000000" stroked="false">
                <v:path arrowok="t"/>
                <v:fill type="solid"/>
              </v:shape>
            </v:group>
            <v:group style="position:absolute;left:8068;top:992;width:10;height:20" coordorigin="8068,992" coordsize="10,20">
              <v:shape style="position:absolute;left:8068;top:992;width:10;height:20" coordorigin="8068,992" coordsize="10,20" path="m8068,1011l8077,1011,8077,992,8068,992,8068,1011xe" filled="true" fillcolor="#000000" stroked="false">
                <v:path arrowok="t"/>
                <v:fill type="solid"/>
              </v:shape>
            </v:group>
            <v:group style="position:absolute;left:8068;top:1011;width:10;height:20" coordorigin="8068,1011" coordsize="10,20">
              <v:shape style="position:absolute;left:8068;top:1011;width:10;height:20" coordorigin="8068,1011" coordsize="10,20" path="m8068,1030l8077,1030,8077,1011,8068,1011,8068,1030xe" filled="true" fillcolor="#000000" stroked="false">
                <v:path arrowok="t"/>
                <v:fill type="solid"/>
              </v:shape>
            </v:group>
            <v:group style="position:absolute;left:8068;top:1030;width:10;height:20" coordorigin="8068,1030" coordsize="10,20">
              <v:shape style="position:absolute;left:8068;top:1030;width:10;height:20" coordorigin="8068,1030" coordsize="10,20" path="m8068,1049l8077,1049,8077,1030,8068,1030,8068,1049xe" filled="true" fillcolor="#000000" stroked="false">
                <v:path arrowok="t"/>
                <v:fill type="solid"/>
              </v:shape>
            </v:group>
            <v:group style="position:absolute;left:8068;top:1049;width:10;height:20" coordorigin="8068,1049" coordsize="10,20">
              <v:shape style="position:absolute;left:8068;top:1049;width:10;height:20" coordorigin="8068,1049" coordsize="10,20" path="m8068,1068l8077,1068,8077,1049,8068,1049,8068,1068xe" filled="true" fillcolor="#000000" stroked="false">
                <v:path arrowok="t"/>
                <v:fill type="solid"/>
              </v:shape>
            </v:group>
            <v:group style="position:absolute;left:8068;top:1068;width:10;height:20" coordorigin="8068,1068" coordsize="10,20">
              <v:shape style="position:absolute;left:8068;top:1068;width:10;height:20" coordorigin="8068,1068" coordsize="10,20" path="m8068,1088l8077,1088,8077,1068,8068,1068,8068,1088xe" filled="true" fillcolor="#000000" stroked="false">
                <v:path arrowok="t"/>
                <v:fill type="solid"/>
              </v:shape>
            </v:group>
            <v:group style="position:absolute;left:8068;top:1088;width:10;height:20" coordorigin="8068,1088" coordsize="10,20">
              <v:shape style="position:absolute;left:8068;top:1088;width:10;height:20" coordorigin="8068,1088" coordsize="10,20" path="m8068,1107l8077,1107,8077,1088,8068,1088,8068,1107xe" filled="true" fillcolor="#000000" stroked="false">
                <v:path arrowok="t"/>
                <v:fill type="solid"/>
              </v:shape>
            </v:group>
            <v:group style="position:absolute;left:9542;top:780;width:10;height:20" coordorigin="9542,780" coordsize="10,20">
              <v:shape style="position:absolute;left:9542;top:780;width:10;height:20" coordorigin="9542,780" coordsize="10,20" path="m9542,800l9552,800,9552,780,9542,780,9542,800xe" filled="true" fillcolor="#000000" stroked="false">
                <v:path arrowok="t"/>
                <v:fill type="solid"/>
              </v:shape>
            </v:group>
            <v:group style="position:absolute;left:9542;top:800;width:10;height:20" coordorigin="9542,800" coordsize="10,20">
              <v:shape style="position:absolute;left:9542;top:800;width:10;height:20" coordorigin="9542,800" coordsize="10,20" path="m9542,819l9552,819,9552,800,9542,800,9542,819xe" filled="true" fillcolor="#000000" stroked="false">
                <v:path arrowok="t"/>
                <v:fill type="solid"/>
              </v:shape>
            </v:group>
            <v:group style="position:absolute;left:9542;top:819;width:10;height:20" coordorigin="9542,819" coordsize="10,20">
              <v:shape style="position:absolute;left:9542;top:819;width:10;height:20" coordorigin="9542,819" coordsize="10,20" path="m9542,838l9552,838,9552,819,9542,819,9542,838xe" filled="true" fillcolor="#000000" stroked="false">
                <v:path arrowok="t"/>
                <v:fill type="solid"/>
              </v:shape>
            </v:group>
            <v:group style="position:absolute;left:9542;top:838;width:10;height:20" coordorigin="9542,838" coordsize="10,20">
              <v:shape style="position:absolute;left:9542;top:838;width:10;height:20" coordorigin="9542,838" coordsize="10,20" path="m9542,857l9552,857,9552,838,9542,838,9542,857xe" filled="true" fillcolor="#000000" stroked="false">
                <v:path arrowok="t"/>
                <v:fill type="solid"/>
              </v:shape>
            </v:group>
            <v:group style="position:absolute;left:9542;top:857;width:10;height:20" coordorigin="9542,857" coordsize="10,20">
              <v:shape style="position:absolute;left:9542;top:857;width:10;height:20" coordorigin="9542,857" coordsize="10,20" path="m9542,876l9552,876,9552,857,9542,857,9542,876xe" filled="true" fillcolor="#000000" stroked="false">
                <v:path arrowok="t"/>
                <v:fill type="solid"/>
              </v:shape>
            </v:group>
            <v:group style="position:absolute;left:9542;top:876;width:10;height:20" coordorigin="9542,876" coordsize="10,20">
              <v:shape style="position:absolute;left:9542;top:876;width:10;height:20" coordorigin="9542,876" coordsize="10,20" path="m9542,896l9552,896,9552,876,9542,876,9542,896xe" filled="true" fillcolor="#000000" stroked="false">
                <v:path arrowok="t"/>
                <v:fill type="solid"/>
              </v:shape>
            </v:group>
            <v:group style="position:absolute;left:9542;top:896;width:10;height:20" coordorigin="9542,896" coordsize="10,20">
              <v:shape style="position:absolute;left:9542;top:896;width:10;height:20" coordorigin="9542,896" coordsize="10,20" path="m9542,915l9552,915,9552,896,9542,896,9542,915xe" filled="true" fillcolor="#000000" stroked="false">
                <v:path arrowok="t"/>
                <v:fill type="solid"/>
              </v:shape>
            </v:group>
            <v:group style="position:absolute;left:9542;top:915;width:10;height:20" coordorigin="9542,915" coordsize="10,20">
              <v:shape style="position:absolute;left:9542;top:915;width:10;height:20" coordorigin="9542,915" coordsize="10,20" path="m9542,934l9552,934,9552,915,9542,915,9542,934xe" filled="true" fillcolor="#000000" stroked="false">
                <v:path arrowok="t"/>
                <v:fill type="solid"/>
              </v:shape>
            </v:group>
            <v:group style="position:absolute;left:9542;top:934;width:10;height:20" coordorigin="9542,934" coordsize="10,20">
              <v:shape style="position:absolute;left:9542;top:934;width:10;height:20" coordorigin="9542,934" coordsize="10,20" path="m9542,953l9552,953,9552,934,9542,934,9542,953xe" filled="true" fillcolor="#000000" stroked="false">
                <v:path arrowok="t"/>
                <v:fill type="solid"/>
              </v:shape>
            </v:group>
            <v:group style="position:absolute;left:9542;top:953;width:10;height:20" coordorigin="9542,953" coordsize="10,20">
              <v:shape style="position:absolute;left:9542;top:953;width:10;height:20" coordorigin="9542,953" coordsize="10,20" path="m9542,972l9552,972,9552,953,9542,953,9542,972xe" filled="true" fillcolor="#000000" stroked="false">
                <v:path arrowok="t"/>
                <v:fill type="solid"/>
              </v:shape>
            </v:group>
            <v:group style="position:absolute;left:9542;top:972;width:10;height:20" coordorigin="9542,972" coordsize="10,20">
              <v:shape style="position:absolute;left:9542;top:972;width:10;height:20" coordorigin="9542,972" coordsize="10,20" path="m9542,992l9552,992,9552,972,9542,972,9542,992xe" filled="true" fillcolor="#000000" stroked="false">
                <v:path arrowok="t"/>
                <v:fill type="solid"/>
              </v:shape>
            </v:group>
            <v:group style="position:absolute;left:9542;top:992;width:10;height:20" coordorigin="9542,992" coordsize="10,20">
              <v:shape style="position:absolute;left:9542;top:992;width:10;height:20" coordorigin="9542,992" coordsize="10,20" path="m9542,1011l9552,1011,9552,992,9542,992,9542,1011xe" filled="true" fillcolor="#000000" stroked="false">
                <v:path arrowok="t"/>
                <v:fill type="solid"/>
              </v:shape>
            </v:group>
            <v:group style="position:absolute;left:9542;top:1011;width:10;height:20" coordorigin="9542,1011" coordsize="10,20">
              <v:shape style="position:absolute;left:9542;top:1011;width:10;height:20" coordorigin="9542,1011" coordsize="10,20" path="m9542,1030l9552,1030,9552,1011,9542,1011,9542,1030xe" filled="true" fillcolor="#000000" stroked="false">
                <v:path arrowok="t"/>
                <v:fill type="solid"/>
              </v:shape>
            </v:group>
            <v:group style="position:absolute;left:9542;top:1030;width:10;height:20" coordorigin="9542,1030" coordsize="10,20">
              <v:shape style="position:absolute;left:9542;top:1030;width:10;height:20" coordorigin="9542,1030" coordsize="10,20" path="m9542,1049l9552,1049,9552,1030,9542,1030,9542,1049xe" filled="true" fillcolor="#000000" stroked="false">
                <v:path arrowok="t"/>
                <v:fill type="solid"/>
              </v:shape>
            </v:group>
            <v:group style="position:absolute;left:9542;top:1049;width:10;height:20" coordorigin="9542,1049" coordsize="10,20">
              <v:shape style="position:absolute;left:9542;top:1049;width:10;height:20" coordorigin="9542,1049" coordsize="10,20" path="m9542,1068l9552,1068,9552,1049,9542,1049,9542,1068xe" filled="true" fillcolor="#000000" stroked="false">
                <v:path arrowok="t"/>
                <v:fill type="solid"/>
              </v:shape>
            </v:group>
            <v:group style="position:absolute;left:9542;top:1068;width:10;height:20" coordorigin="9542,1068" coordsize="10,20">
              <v:shape style="position:absolute;left:9542;top:1068;width:10;height:20" coordorigin="9542,1068" coordsize="10,20" path="m9542,1088l9552,1088,9552,1068,9542,1068,9542,1088xe" filled="true" fillcolor="#000000" stroked="false">
                <v:path arrowok="t"/>
                <v:fill type="solid"/>
              </v:shape>
            </v:group>
            <v:group style="position:absolute;left:9542;top:1088;width:10;height:20" coordorigin="9542,1088" coordsize="10,20">
              <v:shape style="position:absolute;left:9542;top:1088;width:10;height:20" coordorigin="9542,1088" coordsize="10,20" path="m9542,1107l9552,1107,9552,1088,9542,1088,9542,1107xe" filled="true" fillcolor="#000000" stroked="false">
                <v:path arrowok="t"/>
                <v:fill type="solid"/>
              </v:shape>
              <v:shape style="position:absolute;left:1594;top:1011;width:1114;height:108" type="#_x0000_t75" stroked="false">
                <v:imagedata r:id="rId526" o:title=""/>
              </v:shape>
              <v:shape style="position:absolute;left:2684;top:1107;width:1508;height:12" type="#_x0000_t75" stroked="false">
                <v:imagedata r:id="rId527" o:title=""/>
              </v:shape>
              <v:shape style="position:absolute;left:4177;top:1107;width:1394;height:12" type="#_x0000_t75" stroked="false">
                <v:imagedata r:id="rId528" o:title=""/>
              </v:shape>
              <v:shape style="position:absolute;left:5557;top:1107;width:1013;height:12" type="#_x0000_t75" stroked="false">
                <v:imagedata r:id="rId529" o:title=""/>
              </v:shape>
              <v:shape style="position:absolute;left:6556;top:1107;width:1522;height:12" type="#_x0000_t75" stroked="false">
                <v:imagedata r:id="rId530" o:title=""/>
              </v:shape>
              <v:shape style="position:absolute;left:8063;top:1107;width:1489;height:12" type="#_x0000_t75" stroked="false">
                <v:imagedata r:id="rId531" o:title=""/>
              </v:shape>
              <v:shape style="position:absolute;left:9537;top:1109;width:1061;height:10" type="#_x0000_t75" stroked="false">
                <v:imagedata r:id="rId532" o:title=""/>
              </v:shape>
            </v:group>
            <v:group style="position:absolute;left:2688;top:1119;width:10;height:20" coordorigin="2688,1119" coordsize="10,20">
              <v:shape style="position:absolute;left:2688;top:1119;width:10;height:20" coordorigin="2688,1119" coordsize="10,20" path="m2688,1138l2698,1138,2698,1119,2688,1119,2688,1138xe" filled="true" fillcolor="#000000" stroked="false">
                <v:path arrowok="t"/>
                <v:fill type="solid"/>
              </v:shape>
            </v:group>
            <v:group style="position:absolute;left:2688;top:1138;width:10;height:20" coordorigin="2688,1138" coordsize="10,20">
              <v:shape style="position:absolute;left:2688;top:1138;width:10;height:20" coordorigin="2688,1138" coordsize="10,20" path="m2688,1157l2698,1157,2698,1138,2688,1138,2688,1157xe" filled="true" fillcolor="#000000" stroked="false">
                <v:path arrowok="t"/>
                <v:fill type="solid"/>
              </v:shape>
            </v:group>
            <v:group style="position:absolute;left:2688;top:1157;width:10;height:20" coordorigin="2688,1157" coordsize="10,20">
              <v:shape style="position:absolute;left:2688;top:1157;width:10;height:20" coordorigin="2688,1157" coordsize="10,20" path="m2688,1176l2698,1176,2698,1157,2688,1157,2688,1176xe" filled="true" fillcolor="#000000" stroked="false">
                <v:path arrowok="t"/>
                <v:fill type="solid"/>
              </v:shape>
            </v:group>
            <v:group style="position:absolute;left:2688;top:1176;width:10;height:20" coordorigin="2688,1176" coordsize="10,20">
              <v:shape style="position:absolute;left:2688;top:1176;width:10;height:20" coordorigin="2688,1176" coordsize="10,20" path="m2688,1196l2698,1196,2698,1176,2688,1176,2688,1196xe" filled="true" fillcolor="#000000" stroked="false">
                <v:path arrowok="t"/>
                <v:fill type="solid"/>
              </v:shape>
            </v:group>
            <v:group style="position:absolute;left:2688;top:1196;width:10;height:20" coordorigin="2688,1196" coordsize="10,20">
              <v:shape style="position:absolute;left:2688;top:1196;width:10;height:20" coordorigin="2688,1196" coordsize="10,20" path="m2688,1215l2698,1215,2698,1196,2688,1196,2688,1215xe" filled="true" fillcolor="#000000" stroked="false">
                <v:path arrowok="t"/>
                <v:fill type="solid"/>
              </v:shape>
            </v:group>
            <v:group style="position:absolute;left:2688;top:1215;width:10;height:20" coordorigin="2688,1215" coordsize="10,20">
              <v:shape style="position:absolute;left:2688;top:1215;width:10;height:20" coordorigin="2688,1215" coordsize="10,20" path="m2688,1234l2698,1234,2698,1215,2688,1215,2688,1234xe" filled="true" fillcolor="#000000" stroked="false">
                <v:path arrowok="t"/>
                <v:fill type="solid"/>
              </v:shape>
            </v:group>
            <v:group style="position:absolute;left:2688;top:1234;width:10;height:20" coordorigin="2688,1234" coordsize="10,20">
              <v:shape style="position:absolute;left:2688;top:1234;width:10;height:20" coordorigin="2688,1234" coordsize="10,20" path="m2688,1253l2698,1253,2698,1234,2688,1234,2688,1253xe" filled="true" fillcolor="#000000" stroked="false">
                <v:path arrowok="t"/>
                <v:fill type="solid"/>
              </v:shape>
            </v:group>
            <v:group style="position:absolute;left:2688;top:1253;width:10;height:20" coordorigin="2688,1253" coordsize="10,20">
              <v:shape style="position:absolute;left:2688;top:1253;width:10;height:20" coordorigin="2688,1253" coordsize="10,20" path="m2688,1272l2698,1272,2698,1253,2688,1253,2688,1272xe" filled="true" fillcolor="#000000" stroked="false">
                <v:path arrowok="t"/>
                <v:fill type="solid"/>
              </v:shape>
            </v:group>
            <v:group style="position:absolute;left:2688;top:1272;width:10;height:20" coordorigin="2688,1272" coordsize="10,20">
              <v:shape style="position:absolute;left:2688;top:1272;width:10;height:20" coordorigin="2688,1272" coordsize="10,20" path="m2688,1292l2698,1292,2698,1272,2688,1272,2688,1292xe" filled="true" fillcolor="#000000" stroked="false">
                <v:path arrowok="t"/>
                <v:fill type="solid"/>
              </v:shape>
            </v:group>
            <v:group style="position:absolute;left:2688;top:1292;width:10;height:20" coordorigin="2688,1292" coordsize="10,20">
              <v:shape style="position:absolute;left:2688;top:1292;width:10;height:20" coordorigin="2688,1292" coordsize="10,20" path="m2688,1311l2698,1311,2698,1292,2688,1292,2688,1311xe" filled="true" fillcolor="#000000" stroked="false">
                <v:path arrowok="t"/>
                <v:fill type="solid"/>
              </v:shape>
            </v:group>
            <v:group style="position:absolute;left:2688;top:1311;width:10;height:20" coordorigin="2688,1311" coordsize="10,20">
              <v:shape style="position:absolute;left:2688;top:1311;width:10;height:20" coordorigin="2688,1311" coordsize="10,20" path="m2688,1330l2698,1330,2698,1311,2688,1311,2688,1330xe" filled="true" fillcolor="#000000" stroked="false">
                <v:path arrowok="t"/>
                <v:fill type="solid"/>
              </v:shape>
            </v:group>
            <v:group style="position:absolute;left:2688;top:1330;width:10;height:20" coordorigin="2688,1330" coordsize="10,20">
              <v:shape style="position:absolute;left:2688;top:1330;width:10;height:20" coordorigin="2688,1330" coordsize="10,20" path="m2688,1349l2698,1349,2698,1330,2688,1330,2688,1349xe" filled="true" fillcolor="#000000" stroked="false">
                <v:path arrowok="t"/>
                <v:fill type="solid"/>
              </v:shape>
            </v:group>
            <v:group style="position:absolute;left:4182;top:1119;width:10;height:20" coordorigin="4182,1119" coordsize="10,20">
              <v:shape style="position:absolute;left:4182;top:1119;width:10;height:20" coordorigin="4182,1119" coordsize="10,20" path="m4182,1138l4191,1138,4191,1119,4182,1119,4182,1138xe" filled="true" fillcolor="#000000" stroked="false">
                <v:path arrowok="t"/>
                <v:fill type="solid"/>
              </v:shape>
            </v:group>
            <v:group style="position:absolute;left:4182;top:1138;width:10;height:20" coordorigin="4182,1138" coordsize="10,20">
              <v:shape style="position:absolute;left:4182;top:1138;width:10;height:20" coordorigin="4182,1138" coordsize="10,20" path="m4182,1157l4191,1157,4191,1138,4182,1138,4182,1157xe" filled="true" fillcolor="#000000" stroked="false">
                <v:path arrowok="t"/>
                <v:fill type="solid"/>
              </v:shape>
            </v:group>
            <v:group style="position:absolute;left:4182;top:1157;width:10;height:20" coordorigin="4182,1157" coordsize="10,20">
              <v:shape style="position:absolute;left:4182;top:1157;width:10;height:20" coordorigin="4182,1157" coordsize="10,20" path="m4182,1176l4191,1176,4191,1157,4182,1157,4182,1176xe" filled="true" fillcolor="#000000" stroked="false">
                <v:path arrowok="t"/>
                <v:fill type="solid"/>
              </v:shape>
            </v:group>
            <v:group style="position:absolute;left:4182;top:1176;width:10;height:20" coordorigin="4182,1176" coordsize="10,20">
              <v:shape style="position:absolute;left:4182;top:1176;width:10;height:20" coordorigin="4182,1176" coordsize="10,20" path="m4182,1196l4191,1196,4191,1176,4182,1176,4182,1196xe" filled="true" fillcolor="#000000" stroked="false">
                <v:path arrowok="t"/>
                <v:fill type="solid"/>
              </v:shape>
            </v:group>
            <v:group style="position:absolute;left:4182;top:1196;width:10;height:20" coordorigin="4182,1196" coordsize="10,20">
              <v:shape style="position:absolute;left:4182;top:1196;width:10;height:20" coordorigin="4182,1196" coordsize="10,20" path="m4182,1215l4191,1215,4191,1196,4182,1196,4182,1215xe" filled="true" fillcolor="#000000" stroked="false">
                <v:path arrowok="t"/>
                <v:fill type="solid"/>
              </v:shape>
            </v:group>
            <v:group style="position:absolute;left:4182;top:1215;width:10;height:20" coordorigin="4182,1215" coordsize="10,20">
              <v:shape style="position:absolute;left:4182;top:1215;width:10;height:20" coordorigin="4182,1215" coordsize="10,20" path="m4182,1234l4191,1234,4191,1215,4182,1215,4182,1234xe" filled="true" fillcolor="#000000" stroked="false">
                <v:path arrowok="t"/>
                <v:fill type="solid"/>
              </v:shape>
            </v:group>
            <v:group style="position:absolute;left:4182;top:1234;width:10;height:20" coordorigin="4182,1234" coordsize="10,20">
              <v:shape style="position:absolute;left:4182;top:1234;width:10;height:20" coordorigin="4182,1234" coordsize="10,20" path="m4182,1253l4191,1253,4191,1234,4182,1234,4182,1253xe" filled="true" fillcolor="#000000" stroked="false">
                <v:path arrowok="t"/>
                <v:fill type="solid"/>
              </v:shape>
            </v:group>
            <v:group style="position:absolute;left:4182;top:1253;width:10;height:20" coordorigin="4182,1253" coordsize="10,20">
              <v:shape style="position:absolute;left:4182;top:1253;width:10;height:20" coordorigin="4182,1253" coordsize="10,20" path="m4182,1272l4191,1272,4191,1253,4182,1253,4182,1272xe" filled="true" fillcolor="#000000" stroked="false">
                <v:path arrowok="t"/>
                <v:fill type="solid"/>
              </v:shape>
            </v:group>
            <v:group style="position:absolute;left:4182;top:1272;width:10;height:20" coordorigin="4182,1272" coordsize="10,20">
              <v:shape style="position:absolute;left:4182;top:1272;width:10;height:20" coordorigin="4182,1272" coordsize="10,20" path="m4182,1292l4191,1292,4191,1272,4182,1272,4182,1292xe" filled="true" fillcolor="#000000" stroked="false">
                <v:path arrowok="t"/>
                <v:fill type="solid"/>
              </v:shape>
            </v:group>
            <v:group style="position:absolute;left:4182;top:1292;width:10;height:20" coordorigin="4182,1292" coordsize="10,20">
              <v:shape style="position:absolute;left:4182;top:1292;width:10;height:20" coordorigin="4182,1292" coordsize="10,20" path="m4182,1311l4191,1311,4191,1292,4182,1292,4182,1311xe" filled="true" fillcolor="#000000" stroked="false">
                <v:path arrowok="t"/>
                <v:fill type="solid"/>
              </v:shape>
            </v:group>
            <v:group style="position:absolute;left:4182;top:1311;width:10;height:20" coordorigin="4182,1311" coordsize="10,20">
              <v:shape style="position:absolute;left:4182;top:1311;width:10;height:20" coordorigin="4182,1311" coordsize="10,20" path="m4182,1330l4191,1330,4191,1311,4182,1311,4182,1330xe" filled="true" fillcolor="#000000" stroked="false">
                <v:path arrowok="t"/>
                <v:fill type="solid"/>
              </v:shape>
            </v:group>
            <v:group style="position:absolute;left:4182;top:1330;width:10;height:20" coordorigin="4182,1330" coordsize="10,20">
              <v:shape style="position:absolute;left:4182;top:1330;width:10;height:20" coordorigin="4182,1330" coordsize="10,20" path="m4182,1349l4191,1349,4191,1330,4182,1330,4182,1349xe" filled="true" fillcolor="#000000" stroked="false">
                <v:path arrowok="t"/>
                <v:fill type="solid"/>
              </v:shape>
            </v:group>
            <v:group style="position:absolute;left:4182;top:1349;width:10;height:20" coordorigin="4182,1349" coordsize="10,20">
              <v:shape style="position:absolute;left:4182;top:1349;width:10;height:20" coordorigin="4182,1349" coordsize="10,20" path="m4182,1368l4191,1368,4191,1349,4182,1349,4182,1368xe" filled="true" fillcolor="#000000" stroked="false">
                <v:path arrowok="t"/>
                <v:fill type="solid"/>
              </v:shape>
            </v:group>
            <v:group style="position:absolute;left:4182;top:1368;width:10;height:20" coordorigin="4182,1368" coordsize="10,20">
              <v:shape style="position:absolute;left:4182;top:1368;width:10;height:20" coordorigin="4182,1368" coordsize="10,20" path="m4182,1388l4191,1388,4191,1368,4182,1368,4182,1388xe" filled="true" fillcolor="#000000" stroked="false">
                <v:path arrowok="t"/>
                <v:fill type="solid"/>
              </v:shape>
            </v:group>
            <v:group style="position:absolute;left:4182;top:1388;width:10;height:20" coordorigin="4182,1388" coordsize="10,20">
              <v:shape style="position:absolute;left:4182;top:1388;width:10;height:20" coordorigin="4182,1388" coordsize="10,20" path="m4182,1407l4191,1407,4191,1388,4182,1388,4182,1407xe" filled="true" fillcolor="#000000" stroked="false">
                <v:path arrowok="t"/>
                <v:fill type="solid"/>
              </v:shape>
            </v:group>
            <v:group style="position:absolute;left:4182;top:1407;width:10;height:20" coordorigin="4182,1407" coordsize="10,20">
              <v:shape style="position:absolute;left:4182;top:1407;width:10;height:20" coordorigin="4182,1407" coordsize="10,20" path="m4182,1426l4191,1426,4191,1407,4182,1407,4182,1426xe" filled="true" fillcolor="#000000" stroked="false">
                <v:path arrowok="t"/>
                <v:fill type="solid"/>
              </v:shape>
            </v:group>
            <v:group style="position:absolute;left:4182;top:1426;width:10;height:20" coordorigin="4182,1426" coordsize="10,20">
              <v:shape style="position:absolute;left:4182;top:1426;width:10;height:20" coordorigin="4182,1426" coordsize="10,20" path="m4182,1445l4191,1445,4191,1426,4182,1426,4182,1445xe" filled="true" fillcolor="#000000" stroked="false">
                <v:path arrowok="t"/>
                <v:fill type="solid"/>
              </v:shape>
            </v:group>
            <v:group style="position:absolute;left:5562;top:1119;width:10;height:20" coordorigin="5562,1119" coordsize="10,20">
              <v:shape style="position:absolute;left:5562;top:1119;width:10;height:20" coordorigin="5562,1119" coordsize="10,20" path="m5562,1138l5571,1138,5571,1119,5562,1119,5562,1138xe" filled="true" fillcolor="#000000" stroked="false">
                <v:path arrowok="t"/>
                <v:fill type="solid"/>
              </v:shape>
            </v:group>
            <v:group style="position:absolute;left:5562;top:1138;width:10;height:20" coordorigin="5562,1138" coordsize="10,20">
              <v:shape style="position:absolute;left:5562;top:1138;width:10;height:20" coordorigin="5562,1138" coordsize="10,20" path="m5562,1157l5571,1157,5571,1138,5562,1138,5562,1157xe" filled="true" fillcolor="#000000" stroked="false">
                <v:path arrowok="t"/>
                <v:fill type="solid"/>
              </v:shape>
            </v:group>
            <v:group style="position:absolute;left:5562;top:1157;width:10;height:20" coordorigin="5562,1157" coordsize="10,20">
              <v:shape style="position:absolute;left:5562;top:1157;width:10;height:20" coordorigin="5562,1157" coordsize="10,20" path="m5562,1176l5571,1176,5571,1157,5562,1157,5562,1176xe" filled="true" fillcolor="#000000" stroked="false">
                <v:path arrowok="t"/>
                <v:fill type="solid"/>
              </v:shape>
            </v:group>
            <v:group style="position:absolute;left:5562;top:1176;width:10;height:20" coordorigin="5562,1176" coordsize="10,20">
              <v:shape style="position:absolute;left:5562;top:1176;width:10;height:20" coordorigin="5562,1176" coordsize="10,20" path="m5562,1196l5571,1196,5571,1176,5562,1176,5562,1196xe" filled="true" fillcolor="#000000" stroked="false">
                <v:path arrowok="t"/>
                <v:fill type="solid"/>
              </v:shape>
            </v:group>
            <v:group style="position:absolute;left:5562;top:1196;width:10;height:20" coordorigin="5562,1196" coordsize="10,20">
              <v:shape style="position:absolute;left:5562;top:1196;width:10;height:20" coordorigin="5562,1196" coordsize="10,20" path="m5562,1215l5571,1215,5571,1196,5562,1196,5562,1215xe" filled="true" fillcolor="#000000" stroked="false">
                <v:path arrowok="t"/>
                <v:fill type="solid"/>
              </v:shape>
            </v:group>
            <v:group style="position:absolute;left:5562;top:1215;width:10;height:20" coordorigin="5562,1215" coordsize="10,20">
              <v:shape style="position:absolute;left:5562;top:1215;width:10;height:20" coordorigin="5562,1215" coordsize="10,20" path="m5562,1234l5571,1234,5571,1215,5562,1215,5562,1234xe" filled="true" fillcolor="#000000" stroked="false">
                <v:path arrowok="t"/>
                <v:fill type="solid"/>
              </v:shape>
            </v:group>
            <v:group style="position:absolute;left:5562;top:1234;width:10;height:20" coordorigin="5562,1234" coordsize="10,20">
              <v:shape style="position:absolute;left:5562;top:1234;width:10;height:20" coordorigin="5562,1234" coordsize="10,20" path="m5562,1253l5571,1253,5571,1234,5562,1234,5562,1253xe" filled="true" fillcolor="#000000" stroked="false">
                <v:path arrowok="t"/>
                <v:fill type="solid"/>
              </v:shape>
            </v:group>
            <v:group style="position:absolute;left:5562;top:1253;width:10;height:20" coordorigin="5562,1253" coordsize="10,20">
              <v:shape style="position:absolute;left:5562;top:1253;width:10;height:20" coordorigin="5562,1253" coordsize="10,20" path="m5562,1272l5571,1272,5571,1253,5562,1253,5562,1272xe" filled="true" fillcolor="#000000" stroked="false">
                <v:path arrowok="t"/>
                <v:fill type="solid"/>
              </v:shape>
            </v:group>
            <v:group style="position:absolute;left:5562;top:1272;width:10;height:20" coordorigin="5562,1272" coordsize="10,20">
              <v:shape style="position:absolute;left:5562;top:1272;width:10;height:20" coordorigin="5562,1272" coordsize="10,20" path="m5562,1292l5571,1292,5571,1272,5562,1272,5562,1292xe" filled="true" fillcolor="#000000" stroked="false">
                <v:path arrowok="t"/>
                <v:fill type="solid"/>
              </v:shape>
            </v:group>
            <v:group style="position:absolute;left:5562;top:1292;width:10;height:20" coordorigin="5562,1292" coordsize="10,20">
              <v:shape style="position:absolute;left:5562;top:1292;width:10;height:20" coordorigin="5562,1292" coordsize="10,20" path="m5562,1311l5571,1311,5571,1292,5562,1292,5562,1311xe" filled="true" fillcolor="#000000" stroked="false">
                <v:path arrowok="t"/>
                <v:fill type="solid"/>
              </v:shape>
            </v:group>
            <v:group style="position:absolute;left:5562;top:1311;width:10;height:20" coordorigin="5562,1311" coordsize="10,20">
              <v:shape style="position:absolute;left:5562;top:1311;width:10;height:20" coordorigin="5562,1311" coordsize="10,20" path="m5562,1330l5571,1330,5571,1311,5562,1311,5562,1330xe" filled="true" fillcolor="#000000" stroked="false">
                <v:path arrowok="t"/>
                <v:fill type="solid"/>
              </v:shape>
            </v:group>
            <v:group style="position:absolute;left:5562;top:1330;width:10;height:20" coordorigin="5562,1330" coordsize="10,20">
              <v:shape style="position:absolute;left:5562;top:1330;width:10;height:20" coordorigin="5562,1330" coordsize="10,20" path="m5562,1349l5571,1349,5571,1330,5562,1330,5562,1349xe" filled="true" fillcolor="#000000" stroked="false">
                <v:path arrowok="t"/>
                <v:fill type="solid"/>
              </v:shape>
            </v:group>
            <v:group style="position:absolute;left:5562;top:1349;width:10;height:20" coordorigin="5562,1349" coordsize="10,20">
              <v:shape style="position:absolute;left:5562;top:1349;width:10;height:20" coordorigin="5562,1349" coordsize="10,20" path="m5562,1368l5571,1368,5571,1349,5562,1349,5562,1368xe" filled="true" fillcolor="#000000" stroked="false">
                <v:path arrowok="t"/>
                <v:fill type="solid"/>
              </v:shape>
            </v:group>
            <v:group style="position:absolute;left:5562;top:1368;width:10;height:20" coordorigin="5562,1368" coordsize="10,20">
              <v:shape style="position:absolute;left:5562;top:1368;width:10;height:20" coordorigin="5562,1368" coordsize="10,20" path="m5562,1388l5571,1388,5571,1368,5562,1368,5562,1388xe" filled="true" fillcolor="#000000" stroked="false">
                <v:path arrowok="t"/>
                <v:fill type="solid"/>
              </v:shape>
            </v:group>
            <v:group style="position:absolute;left:5562;top:1388;width:10;height:20" coordorigin="5562,1388" coordsize="10,20">
              <v:shape style="position:absolute;left:5562;top:1388;width:10;height:20" coordorigin="5562,1388" coordsize="10,20" path="m5562,1407l5571,1407,5571,1388,5562,1388,5562,1407xe" filled="true" fillcolor="#000000" stroked="false">
                <v:path arrowok="t"/>
                <v:fill type="solid"/>
              </v:shape>
            </v:group>
            <v:group style="position:absolute;left:5562;top:1407;width:10;height:20" coordorigin="5562,1407" coordsize="10,20">
              <v:shape style="position:absolute;left:5562;top:1407;width:10;height:20" coordorigin="5562,1407" coordsize="10,20" path="m5562,1426l5571,1426,5571,1407,5562,1407,5562,1426xe" filled="true" fillcolor="#000000" stroked="false">
                <v:path arrowok="t"/>
                <v:fill type="solid"/>
              </v:shape>
            </v:group>
            <v:group style="position:absolute;left:5562;top:1426;width:10;height:20" coordorigin="5562,1426" coordsize="10,20">
              <v:shape style="position:absolute;left:5562;top:1426;width:10;height:20" coordorigin="5562,1426" coordsize="10,20" path="m5562,1445l5571,1445,5571,1426,5562,1426,5562,1445xe" filled="true" fillcolor="#000000" stroked="false">
                <v:path arrowok="t"/>
                <v:fill type="solid"/>
              </v:shape>
            </v:group>
            <v:group style="position:absolute;left:5562;top:1448;width:10;height:2" coordorigin="5562,1448" coordsize="10,2">
              <v:shape style="position:absolute;left:5562;top:1448;width:10;height:2" coordorigin="5562,1448" coordsize="10,0" path="m5562,1448l5571,1448e" filled="false" stroked="true" strokeweight=".23999pt" strokecolor="#000000">
                <v:path arrowok="t"/>
              </v:shape>
            </v:group>
            <v:group style="position:absolute;left:6561;top:1119;width:10;height:20" coordorigin="6561,1119" coordsize="10,20">
              <v:shape style="position:absolute;left:6561;top:1119;width:10;height:20" coordorigin="6561,1119" coordsize="10,20" path="m6561,1138l6570,1138,6570,1119,6561,1119,6561,1138xe" filled="true" fillcolor="#000000" stroked="false">
                <v:path arrowok="t"/>
                <v:fill type="solid"/>
              </v:shape>
            </v:group>
            <v:group style="position:absolute;left:6561;top:1138;width:10;height:20" coordorigin="6561,1138" coordsize="10,20">
              <v:shape style="position:absolute;left:6561;top:1138;width:10;height:20" coordorigin="6561,1138" coordsize="10,20" path="m6561,1157l6570,1157,6570,1138,6561,1138,6561,1157xe" filled="true" fillcolor="#000000" stroked="false">
                <v:path arrowok="t"/>
                <v:fill type="solid"/>
              </v:shape>
            </v:group>
            <v:group style="position:absolute;left:6561;top:1157;width:10;height:20" coordorigin="6561,1157" coordsize="10,20">
              <v:shape style="position:absolute;left:6561;top:1157;width:10;height:20" coordorigin="6561,1157" coordsize="10,20" path="m6561,1176l6570,1176,6570,1157,6561,1157,6561,1176xe" filled="true" fillcolor="#000000" stroked="false">
                <v:path arrowok="t"/>
                <v:fill type="solid"/>
              </v:shape>
            </v:group>
            <v:group style="position:absolute;left:6561;top:1176;width:10;height:20" coordorigin="6561,1176" coordsize="10,20">
              <v:shape style="position:absolute;left:6561;top:1176;width:10;height:20" coordorigin="6561,1176" coordsize="10,20" path="m6561,1196l6570,1196,6570,1176,6561,1176,6561,1196xe" filled="true" fillcolor="#000000" stroked="false">
                <v:path arrowok="t"/>
                <v:fill type="solid"/>
              </v:shape>
            </v:group>
            <v:group style="position:absolute;left:6561;top:1196;width:10;height:20" coordorigin="6561,1196" coordsize="10,20">
              <v:shape style="position:absolute;left:6561;top:1196;width:10;height:20" coordorigin="6561,1196" coordsize="10,20" path="m6561,1215l6570,1215,6570,1196,6561,1196,6561,1215xe" filled="true" fillcolor="#000000" stroked="false">
                <v:path arrowok="t"/>
                <v:fill type="solid"/>
              </v:shape>
            </v:group>
            <v:group style="position:absolute;left:6561;top:1215;width:10;height:20" coordorigin="6561,1215" coordsize="10,20">
              <v:shape style="position:absolute;left:6561;top:1215;width:10;height:20" coordorigin="6561,1215" coordsize="10,20" path="m6561,1234l6570,1234,6570,1215,6561,1215,6561,1234xe" filled="true" fillcolor="#000000" stroked="false">
                <v:path arrowok="t"/>
                <v:fill type="solid"/>
              </v:shape>
            </v:group>
            <v:group style="position:absolute;left:6561;top:1234;width:10;height:20" coordorigin="6561,1234" coordsize="10,20">
              <v:shape style="position:absolute;left:6561;top:1234;width:10;height:20" coordorigin="6561,1234" coordsize="10,20" path="m6561,1253l6570,1253,6570,1234,6561,1234,6561,1253xe" filled="true" fillcolor="#000000" stroked="false">
                <v:path arrowok="t"/>
                <v:fill type="solid"/>
              </v:shape>
            </v:group>
            <v:group style="position:absolute;left:6561;top:1253;width:10;height:20" coordorigin="6561,1253" coordsize="10,20">
              <v:shape style="position:absolute;left:6561;top:1253;width:10;height:20" coordorigin="6561,1253" coordsize="10,20" path="m6561,1272l6570,1272,6570,1253,6561,1253,6561,1272xe" filled="true" fillcolor="#000000" stroked="false">
                <v:path arrowok="t"/>
                <v:fill type="solid"/>
              </v:shape>
            </v:group>
            <v:group style="position:absolute;left:6561;top:1272;width:10;height:20" coordorigin="6561,1272" coordsize="10,20">
              <v:shape style="position:absolute;left:6561;top:1272;width:10;height:20" coordorigin="6561,1272" coordsize="10,20" path="m6561,1292l6570,1292,6570,1272,6561,1272,6561,1292xe" filled="true" fillcolor="#000000" stroked="false">
                <v:path arrowok="t"/>
                <v:fill type="solid"/>
              </v:shape>
            </v:group>
            <v:group style="position:absolute;left:6561;top:1292;width:10;height:20" coordorigin="6561,1292" coordsize="10,20">
              <v:shape style="position:absolute;left:6561;top:1292;width:10;height:20" coordorigin="6561,1292" coordsize="10,20" path="m6561,1311l6570,1311,6570,1292,6561,1292,6561,1311xe" filled="true" fillcolor="#000000" stroked="false">
                <v:path arrowok="t"/>
                <v:fill type="solid"/>
              </v:shape>
            </v:group>
            <v:group style="position:absolute;left:6561;top:1311;width:10;height:20" coordorigin="6561,1311" coordsize="10,20">
              <v:shape style="position:absolute;left:6561;top:1311;width:10;height:20" coordorigin="6561,1311" coordsize="10,20" path="m6561,1330l6570,1330,6570,1311,6561,1311,6561,1330xe" filled="true" fillcolor="#000000" stroked="false">
                <v:path arrowok="t"/>
                <v:fill type="solid"/>
              </v:shape>
            </v:group>
            <v:group style="position:absolute;left:6561;top:1330;width:10;height:20" coordorigin="6561,1330" coordsize="10,20">
              <v:shape style="position:absolute;left:6561;top:1330;width:10;height:20" coordorigin="6561,1330" coordsize="10,20" path="m6561,1349l6570,1349,6570,1330,6561,1330,6561,1349xe" filled="true" fillcolor="#000000" stroked="false">
                <v:path arrowok="t"/>
                <v:fill type="solid"/>
              </v:shape>
            </v:group>
            <v:group style="position:absolute;left:6561;top:1349;width:10;height:20" coordorigin="6561,1349" coordsize="10,20">
              <v:shape style="position:absolute;left:6561;top:1349;width:10;height:20" coordorigin="6561,1349" coordsize="10,20" path="m6561,1368l6570,1368,6570,1349,6561,1349,6561,1368xe" filled="true" fillcolor="#000000" stroked="false">
                <v:path arrowok="t"/>
                <v:fill type="solid"/>
              </v:shape>
            </v:group>
            <v:group style="position:absolute;left:6561;top:1368;width:10;height:20" coordorigin="6561,1368" coordsize="10,20">
              <v:shape style="position:absolute;left:6561;top:1368;width:10;height:20" coordorigin="6561,1368" coordsize="10,20" path="m6561,1388l6570,1388,6570,1368,6561,1368,6561,1388xe" filled="true" fillcolor="#000000" stroked="false">
                <v:path arrowok="t"/>
                <v:fill type="solid"/>
              </v:shape>
            </v:group>
            <v:group style="position:absolute;left:6561;top:1388;width:10;height:20" coordorigin="6561,1388" coordsize="10,20">
              <v:shape style="position:absolute;left:6561;top:1388;width:10;height:20" coordorigin="6561,1388" coordsize="10,20" path="m6561,1407l6570,1407,6570,1388,6561,1388,6561,1407xe" filled="true" fillcolor="#000000" stroked="false">
                <v:path arrowok="t"/>
                <v:fill type="solid"/>
              </v:shape>
            </v:group>
            <v:group style="position:absolute;left:6561;top:1407;width:10;height:20" coordorigin="6561,1407" coordsize="10,20">
              <v:shape style="position:absolute;left:6561;top:1407;width:10;height:20" coordorigin="6561,1407" coordsize="10,20" path="m6561,1426l6570,1426,6570,1407,6561,1407,6561,1426xe" filled="true" fillcolor="#000000" stroked="false">
                <v:path arrowok="t"/>
                <v:fill type="solid"/>
              </v:shape>
            </v:group>
            <v:group style="position:absolute;left:6561;top:1426;width:10;height:20" coordorigin="6561,1426" coordsize="10,20">
              <v:shape style="position:absolute;left:6561;top:1426;width:10;height:20" coordorigin="6561,1426" coordsize="10,20" path="m6561,1445l6570,1445,6570,1426,6561,1426,6561,1445xe" filled="true" fillcolor="#000000" stroked="false">
                <v:path arrowok="t"/>
                <v:fill type="solid"/>
              </v:shape>
            </v:group>
            <v:group style="position:absolute;left:6561;top:1448;width:10;height:2" coordorigin="6561,1448" coordsize="10,2">
              <v:shape style="position:absolute;left:6561;top:1448;width:10;height:2" coordorigin="6561,1448" coordsize="10,0" path="m6561,1448l6570,1448e" filled="false" stroked="true" strokeweight=".23999pt" strokecolor="#000000">
                <v:path arrowok="t"/>
              </v:shape>
            </v:group>
            <v:group style="position:absolute;left:8068;top:1119;width:10;height:20" coordorigin="8068,1119" coordsize="10,20">
              <v:shape style="position:absolute;left:8068;top:1119;width:10;height:20" coordorigin="8068,1119" coordsize="10,20" path="m8068,1138l8077,1138,8077,1119,8068,1119,8068,1138xe" filled="true" fillcolor="#000000" stroked="false">
                <v:path arrowok="t"/>
                <v:fill type="solid"/>
              </v:shape>
            </v:group>
            <v:group style="position:absolute;left:8068;top:1138;width:10;height:20" coordorigin="8068,1138" coordsize="10,20">
              <v:shape style="position:absolute;left:8068;top:1138;width:10;height:20" coordorigin="8068,1138" coordsize="10,20" path="m8068,1157l8077,1157,8077,1138,8068,1138,8068,1157xe" filled="true" fillcolor="#000000" stroked="false">
                <v:path arrowok="t"/>
                <v:fill type="solid"/>
              </v:shape>
            </v:group>
            <v:group style="position:absolute;left:8068;top:1157;width:10;height:20" coordorigin="8068,1157" coordsize="10,20">
              <v:shape style="position:absolute;left:8068;top:1157;width:10;height:20" coordorigin="8068,1157" coordsize="10,20" path="m8068,1176l8077,1176,8077,1157,8068,1157,8068,1176xe" filled="true" fillcolor="#000000" stroked="false">
                <v:path arrowok="t"/>
                <v:fill type="solid"/>
              </v:shape>
            </v:group>
            <v:group style="position:absolute;left:8068;top:1176;width:10;height:20" coordorigin="8068,1176" coordsize="10,20">
              <v:shape style="position:absolute;left:8068;top:1176;width:10;height:20" coordorigin="8068,1176" coordsize="10,20" path="m8068,1196l8077,1196,8077,1176,8068,1176,8068,1196xe" filled="true" fillcolor="#000000" stroked="false">
                <v:path arrowok="t"/>
                <v:fill type="solid"/>
              </v:shape>
            </v:group>
            <v:group style="position:absolute;left:8068;top:1196;width:10;height:20" coordorigin="8068,1196" coordsize="10,20">
              <v:shape style="position:absolute;left:8068;top:1196;width:10;height:20" coordorigin="8068,1196" coordsize="10,20" path="m8068,1215l8077,1215,8077,1196,8068,1196,8068,1215xe" filled="true" fillcolor="#000000" stroked="false">
                <v:path arrowok="t"/>
                <v:fill type="solid"/>
              </v:shape>
            </v:group>
            <v:group style="position:absolute;left:8068;top:1215;width:10;height:20" coordorigin="8068,1215" coordsize="10,20">
              <v:shape style="position:absolute;left:8068;top:1215;width:10;height:20" coordorigin="8068,1215" coordsize="10,20" path="m8068,1234l8077,1234,8077,1215,8068,1215,8068,1234xe" filled="true" fillcolor="#000000" stroked="false">
                <v:path arrowok="t"/>
                <v:fill type="solid"/>
              </v:shape>
            </v:group>
            <v:group style="position:absolute;left:8068;top:1234;width:10;height:20" coordorigin="8068,1234" coordsize="10,20">
              <v:shape style="position:absolute;left:8068;top:1234;width:10;height:20" coordorigin="8068,1234" coordsize="10,20" path="m8068,1253l8077,1253,8077,1234,8068,1234,8068,1253xe" filled="true" fillcolor="#000000" stroked="false">
                <v:path arrowok="t"/>
                <v:fill type="solid"/>
              </v:shape>
            </v:group>
            <v:group style="position:absolute;left:8068;top:1253;width:10;height:20" coordorigin="8068,1253" coordsize="10,20">
              <v:shape style="position:absolute;left:8068;top:1253;width:10;height:20" coordorigin="8068,1253" coordsize="10,20" path="m8068,1272l8077,1272,8077,1253,8068,1253,8068,1272xe" filled="true" fillcolor="#000000" stroked="false">
                <v:path arrowok="t"/>
                <v:fill type="solid"/>
              </v:shape>
            </v:group>
            <v:group style="position:absolute;left:8068;top:1272;width:10;height:20" coordorigin="8068,1272" coordsize="10,20">
              <v:shape style="position:absolute;left:8068;top:1272;width:10;height:20" coordorigin="8068,1272" coordsize="10,20" path="m8068,1292l8077,1292,8077,1272,8068,1272,8068,1292xe" filled="true" fillcolor="#000000" stroked="false">
                <v:path arrowok="t"/>
                <v:fill type="solid"/>
              </v:shape>
            </v:group>
            <v:group style="position:absolute;left:8068;top:1292;width:10;height:20" coordorigin="8068,1292" coordsize="10,20">
              <v:shape style="position:absolute;left:8068;top:1292;width:10;height:20" coordorigin="8068,1292" coordsize="10,20" path="m8068,1311l8077,1311,8077,1292,8068,1292,8068,1311xe" filled="true" fillcolor="#000000" stroked="false">
                <v:path arrowok="t"/>
                <v:fill type="solid"/>
              </v:shape>
            </v:group>
            <v:group style="position:absolute;left:8068;top:1311;width:10;height:20" coordorigin="8068,1311" coordsize="10,20">
              <v:shape style="position:absolute;left:8068;top:1311;width:10;height:20" coordorigin="8068,1311" coordsize="10,20" path="m8068,1330l8077,1330,8077,1311,8068,1311,8068,1330xe" filled="true" fillcolor="#000000" stroked="false">
                <v:path arrowok="t"/>
                <v:fill type="solid"/>
              </v:shape>
            </v:group>
            <v:group style="position:absolute;left:8068;top:1330;width:10;height:20" coordorigin="8068,1330" coordsize="10,20">
              <v:shape style="position:absolute;left:8068;top:1330;width:10;height:20" coordorigin="8068,1330" coordsize="10,20" path="m8068,1349l8077,1349,8077,1330,8068,1330,8068,1349xe" filled="true" fillcolor="#000000" stroked="false">
                <v:path arrowok="t"/>
                <v:fill type="solid"/>
              </v:shape>
            </v:group>
            <v:group style="position:absolute;left:8068;top:1349;width:10;height:20" coordorigin="8068,1349" coordsize="10,20">
              <v:shape style="position:absolute;left:8068;top:1349;width:10;height:20" coordorigin="8068,1349" coordsize="10,20" path="m8068,1368l8077,1368,8077,1349,8068,1349,8068,1368xe" filled="true" fillcolor="#000000" stroked="false">
                <v:path arrowok="t"/>
                <v:fill type="solid"/>
              </v:shape>
            </v:group>
            <v:group style="position:absolute;left:8068;top:1368;width:10;height:20" coordorigin="8068,1368" coordsize="10,20">
              <v:shape style="position:absolute;left:8068;top:1368;width:10;height:20" coordorigin="8068,1368" coordsize="10,20" path="m8068,1388l8077,1388,8077,1368,8068,1368,8068,1388xe" filled="true" fillcolor="#000000" stroked="false">
                <v:path arrowok="t"/>
                <v:fill type="solid"/>
              </v:shape>
            </v:group>
            <v:group style="position:absolute;left:8068;top:1388;width:10;height:20" coordorigin="8068,1388" coordsize="10,20">
              <v:shape style="position:absolute;left:8068;top:1388;width:10;height:20" coordorigin="8068,1388" coordsize="10,20" path="m8068,1407l8077,1407,8077,1388,8068,1388,8068,1407xe" filled="true" fillcolor="#000000" stroked="false">
                <v:path arrowok="t"/>
                <v:fill type="solid"/>
              </v:shape>
            </v:group>
            <v:group style="position:absolute;left:8068;top:1407;width:10;height:20" coordorigin="8068,1407" coordsize="10,20">
              <v:shape style="position:absolute;left:8068;top:1407;width:10;height:20" coordorigin="8068,1407" coordsize="10,20" path="m8068,1426l8077,1426,8077,1407,8068,1407,8068,1426xe" filled="true" fillcolor="#000000" stroked="false">
                <v:path arrowok="t"/>
                <v:fill type="solid"/>
              </v:shape>
            </v:group>
            <v:group style="position:absolute;left:8068;top:1426;width:10;height:20" coordorigin="8068,1426" coordsize="10,20">
              <v:shape style="position:absolute;left:8068;top:1426;width:10;height:20" coordorigin="8068,1426" coordsize="10,20" path="m8068,1445l8077,1445,8077,1426,8068,1426,8068,1445xe" filled="true" fillcolor="#000000" stroked="false">
                <v:path arrowok="t"/>
                <v:fill type="solid"/>
              </v:shape>
            </v:group>
            <v:group style="position:absolute;left:9542;top:1119;width:10;height:20" coordorigin="9542,1119" coordsize="10,20">
              <v:shape style="position:absolute;left:9542;top:1119;width:10;height:20" coordorigin="9542,1119" coordsize="10,20" path="m9542,1138l9552,1138,9552,1119,9542,1119,9542,1138xe" filled="true" fillcolor="#000000" stroked="false">
                <v:path arrowok="t"/>
                <v:fill type="solid"/>
              </v:shape>
            </v:group>
            <v:group style="position:absolute;left:9542;top:1138;width:10;height:20" coordorigin="9542,1138" coordsize="10,20">
              <v:shape style="position:absolute;left:9542;top:1138;width:10;height:20" coordorigin="9542,1138" coordsize="10,20" path="m9542,1157l9552,1157,9552,1138,9542,1138,9542,1157xe" filled="true" fillcolor="#000000" stroked="false">
                <v:path arrowok="t"/>
                <v:fill type="solid"/>
              </v:shape>
            </v:group>
            <v:group style="position:absolute;left:9542;top:1157;width:10;height:20" coordorigin="9542,1157" coordsize="10,20">
              <v:shape style="position:absolute;left:9542;top:1157;width:10;height:20" coordorigin="9542,1157" coordsize="10,20" path="m9542,1176l9552,1176,9552,1157,9542,1157,9542,1176xe" filled="true" fillcolor="#000000" stroked="false">
                <v:path arrowok="t"/>
                <v:fill type="solid"/>
              </v:shape>
            </v:group>
            <v:group style="position:absolute;left:9542;top:1176;width:10;height:20" coordorigin="9542,1176" coordsize="10,20">
              <v:shape style="position:absolute;left:9542;top:1176;width:10;height:20" coordorigin="9542,1176" coordsize="10,20" path="m9542,1196l9552,1196,9552,1176,9542,1176,9542,1196xe" filled="true" fillcolor="#000000" stroked="false">
                <v:path arrowok="t"/>
                <v:fill type="solid"/>
              </v:shape>
            </v:group>
            <v:group style="position:absolute;left:9542;top:1196;width:10;height:20" coordorigin="9542,1196" coordsize="10,20">
              <v:shape style="position:absolute;left:9542;top:1196;width:10;height:20" coordorigin="9542,1196" coordsize="10,20" path="m9542,1215l9552,1215,9552,1196,9542,1196,9542,1215xe" filled="true" fillcolor="#000000" stroked="false">
                <v:path arrowok="t"/>
                <v:fill type="solid"/>
              </v:shape>
            </v:group>
            <v:group style="position:absolute;left:9542;top:1215;width:10;height:20" coordorigin="9542,1215" coordsize="10,20">
              <v:shape style="position:absolute;left:9542;top:1215;width:10;height:20" coordorigin="9542,1215" coordsize="10,20" path="m9542,1234l9552,1234,9552,1215,9542,1215,9542,1234xe" filled="true" fillcolor="#000000" stroked="false">
                <v:path arrowok="t"/>
                <v:fill type="solid"/>
              </v:shape>
            </v:group>
            <v:group style="position:absolute;left:9542;top:1234;width:10;height:20" coordorigin="9542,1234" coordsize="10,20">
              <v:shape style="position:absolute;left:9542;top:1234;width:10;height:20" coordorigin="9542,1234" coordsize="10,20" path="m9542,1253l9552,1253,9552,1234,9542,1234,9542,1253xe" filled="true" fillcolor="#000000" stroked="false">
                <v:path arrowok="t"/>
                <v:fill type="solid"/>
              </v:shape>
            </v:group>
            <v:group style="position:absolute;left:9542;top:1253;width:10;height:20" coordorigin="9542,1253" coordsize="10,20">
              <v:shape style="position:absolute;left:9542;top:1253;width:10;height:20" coordorigin="9542,1253" coordsize="10,20" path="m9542,1272l9552,1272,9552,1253,9542,1253,9542,1272xe" filled="true" fillcolor="#000000" stroked="false">
                <v:path arrowok="t"/>
                <v:fill type="solid"/>
              </v:shape>
            </v:group>
            <v:group style="position:absolute;left:9542;top:1272;width:10;height:20" coordorigin="9542,1272" coordsize="10,20">
              <v:shape style="position:absolute;left:9542;top:1272;width:10;height:20" coordorigin="9542,1272" coordsize="10,20" path="m9542,1292l9552,1292,9552,1272,9542,1272,9542,1292xe" filled="true" fillcolor="#000000" stroked="false">
                <v:path arrowok="t"/>
                <v:fill type="solid"/>
              </v:shape>
            </v:group>
            <v:group style="position:absolute;left:9542;top:1292;width:10;height:20" coordorigin="9542,1292" coordsize="10,20">
              <v:shape style="position:absolute;left:9542;top:1292;width:10;height:20" coordorigin="9542,1292" coordsize="10,20" path="m9542,1311l9552,1311,9552,1292,9542,1292,9542,1311xe" filled="true" fillcolor="#000000" stroked="false">
                <v:path arrowok="t"/>
                <v:fill type="solid"/>
              </v:shape>
            </v:group>
            <v:group style="position:absolute;left:9542;top:1311;width:10;height:20" coordorigin="9542,1311" coordsize="10,20">
              <v:shape style="position:absolute;left:9542;top:1311;width:10;height:20" coordorigin="9542,1311" coordsize="10,20" path="m9542,1330l9552,1330,9552,1311,9542,1311,9542,1330xe" filled="true" fillcolor="#000000" stroked="false">
                <v:path arrowok="t"/>
                <v:fill type="solid"/>
              </v:shape>
            </v:group>
            <v:group style="position:absolute;left:9542;top:1330;width:10;height:20" coordorigin="9542,1330" coordsize="10,20">
              <v:shape style="position:absolute;left:9542;top:1330;width:10;height:20" coordorigin="9542,1330" coordsize="10,20" path="m9542,1349l9552,1349,9552,1330,9542,1330,9542,1349xe" filled="true" fillcolor="#000000" stroked="false">
                <v:path arrowok="t"/>
                <v:fill type="solid"/>
              </v:shape>
            </v:group>
            <v:group style="position:absolute;left:9542;top:1349;width:10;height:20" coordorigin="9542,1349" coordsize="10,20">
              <v:shape style="position:absolute;left:9542;top:1349;width:10;height:20" coordorigin="9542,1349" coordsize="10,20" path="m9542,1368l9552,1368,9552,1349,9542,1349,9542,1368xe" filled="true" fillcolor="#000000" stroked="false">
                <v:path arrowok="t"/>
                <v:fill type="solid"/>
              </v:shape>
            </v:group>
            <v:group style="position:absolute;left:9542;top:1368;width:10;height:20" coordorigin="9542,1368" coordsize="10,20">
              <v:shape style="position:absolute;left:9542;top:1368;width:10;height:20" coordorigin="9542,1368" coordsize="10,20" path="m9542,1388l9552,1388,9552,1368,9542,1368,9542,1388xe" filled="true" fillcolor="#000000" stroked="false">
                <v:path arrowok="t"/>
                <v:fill type="solid"/>
              </v:shape>
            </v:group>
            <v:group style="position:absolute;left:9542;top:1388;width:10;height:20" coordorigin="9542,1388" coordsize="10,20">
              <v:shape style="position:absolute;left:9542;top:1388;width:10;height:20" coordorigin="9542,1388" coordsize="10,20" path="m9542,1407l9552,1407,9552,1388,9542,1388,9542,1407xe" filled="true" fillcolor="#000000" stroked="false">
                <v:path arrowok="t"/>
                <v:fill type="solid"/>
              </v:shape>
            </v:group>
            <v:group style="position:absolute;left:9542;top:1407;width:10;height:20" coordorigin="9542,1407" coordsize="10,20">
              <v:shape style="position:absolute;left:9542;top:1407;width:10;height:20" coordorigin="9542,1407" coordsize="10,20" path="m9542,1426l9552,1426,9552,1407,9542,1407,9542,1426xe" filled="true" fillcolor="#000000" stroked="false">
                <v:path arrowok="t"/>
                <v:fill type="solid"/>
              </v:shape>
            </v:group>
            <v:group style="position:absolute;left:9542;top:1426;width:10;height:20" coordorigin="9542,1426" coordsize="10,20">
              <v:shape style="position:absolute;left:9542;top:1426;width:10;height:20" coordorigin="9542,1426" coordsize="10,20" path="m9542,1445l9552,1445,9552,1426,9542,1426,9542,1445xe" filled="true" fillcolor="#000000" stroked="false">
                <v:path arrowok="t"/>
                <v:fill type="solid"/>
              </v:shape>
            </v:group>
            <v:group style="position:absolute;left:9542;top:1448;width:10;height:2" coordorigin="9542,1448" coordsize="10,2">
              <v:shape style="position:absolute;left:9542;top:1448;width:10;height:2" coordorigin="9542,1448" coordsize="10,0" path="m9542,1448l9552,1448e" filled="false" stroked="true" strokeweight=".23999pt" strokecolor="#000000">
                <v:path arrowok="t"/>
              </v:shape>
              <v:shape style="position:absolute;left:1594;top:1349;width:1114;height:110" type="#_x0000_t75" stroked="false">
                <v:imagedata r:id="rId533" o:title=""/>
              </v:shape>
              <v:shape style="position:absolute;left:2684;top:1445;width:1508;height:14" type="#_x0000_t75" stroked="false">
                <v:imagedata r:id="rId534" o:title=""/>
              </v:shape>
              <v:shape style="position:absolute;left:4177;top:1450;width:1385;height:10" type="#_x0000_t75" stroked="false">
                <v:imagedata r:id="rId535" o:title=""/>
              </v:shape>
              <v:shape style="position:absolute;left:5557;top:1450;width:1004;height:10" type="#_x0000_t75" stroked="false">
                <v:imagedata r:id="rId536" o:title=""/>
              </v:shape>
              <v:shape style="position:absolute;left:6556;top:1445;width:1522;height:14" type="#_x0000_t75" stroked="false">
                <v:imagedata r:id="rId537" o:title=""/>
              </v:shape>
              <v:shape style="position:absolute;left:8063;top:1450;width:1479;height:10" type="#_x0000_t75" stroked="false">
                <v:imagedata r:id="rId538" o:title=""/>
              </v:shape>
              <v:shape style="position:absolute;left:9537;top:1450;width:1061;height:10" type="#_x0000_t75" stroked="false">
                <v:imagedata r:id="rId525" o:title=""/>
              </v:shape>
            </v:group>
            <v:group style="position:absolute;left:2688;top:1460;width:10;height:20" coordorigin="2688,1460" coordsize="10,20">
              <v:shape style="position:absolute;left:2688;top:1460;width:10;height:20" coordorigin="2688,1460" coordsize="10,20" path="m2688,1479l2698,1479,2698,1460,2688,1460,2688,1479xe" filled="true" fillcolor="#000000" stroked="false">
                <v:path arrowok="t"/>
                <v:fill type="solid"/>
              </v:shape>
            </v:group>
            <v:group style="position:absolute;left:2688;top:1479;width:10;height:20" coordorigin="2688,1479" coordsize="10,20">
              <v:shape style="position:absolute;left:2688;top:1479;width:10;height:20" coordorigin="2688,1479" coordsize="10,20" path="m2688,1498l2698,1498,2698,1479,2688,1479,2688,1498xe" filled="true" fillcolor="#000000" stroked="false">
                <v:path arrowok="t"/>
                <v:fill type="solid"/>
              </v:shape>
            </v:group>
            <v:group style="position:absolute;left:2688;top:1498;width:10;height:20" coordorigin="2688,1498" coordsize="10,20">
              <v:shape style="position:absolute;left:2688;top:1498;width:10;height:20" coordorigin="2688,1498" coordsize="10,20" path="m2688,1517l2698,1517,2698,1498,2688,1498,2688,1517xe" filled="true" fillcolor="#000000" stroked="false">
                <v:path arrowok="t"/>
                <v:fill type="solid"/>
              </v:shape>
            </v:group>
            <v:group style="position:absolute;left:2688;top:1517;width:10;height:20" coordorigin="2688,1517" coordsize="10,20">
              <v:shape style="position:absolute;left:2688;top:1517;width:10;height:20" coordorigin="2688,1517" coordsize="10,20" path="m2688,1536l2698,1536,2698,1517,2688,1517,2688,1536xe" filled="true" fillcolor="#000000" stroked="false">
                <v:path arrowok="t"/>
                <v:fill type="solid"/>
              </v:shape>
            </v:group>
            <v:group style="position:absolute;left:2688;top:1536;width:10;height:20" coordorigin="2688,1536" coordsize="10,20">
              <v:shape style="position:absolute;left:2688;top:1536;width:10;height:20" coordorigin="2688,1536" coordsize="10,20" path="m2688,1556l2698,1556,2698,1536,2688,1536,2688,1556xe" filled="true" fillcolor="#000000" stroked="false">
                <v:path arrowok="t"/>
                <v:fill type="solid"/>
              </v:shape>
            </v:group>
            <v:group style="position:absolute;left:2688;top:1556;width:10;height:20" coordorigin="2688,1556" coordsize="10,20">
              <v:shape style="position:absolute;left:2688;top:1556;width:10;height:20" coordorigin="2688,1556" coordsize="10,20" path="m2688,1575l2698,1575,2698,1556,2688,1556,2688,1575xe" filled="true" fillcolor="#000000" stroked="false">
                <v:path arrowok="t"/>
                <v:fill type="solid"/>
              </v:shape>
            </v:group>
            <v:group style="position:absolute;left:2688;top:1575;width:10;height:20" coordorigin="2688,1575" coordsize="10,20">
              <v:shape style="position:absolute;left:2688;top:1575;width:10;height:20" coordorigin="2688,1575" coordsize="10,20" path="m2688,1594l2698,1594,2698,1575,2688,1575,2688,1594xe" filled="true" fillcolor="#000000" stroked="false">
                <v:path arrowok="t"/>
                <v:fill type="solid"/>
              </v:shape>
            </v:group>
            <v:group style="position:absolute;left:2688;top:1594;width:10;height:20" coordorigin="2688,1594" coordsize="10,20">
              <v:shape style="position:absolute;left:2688;top:1594;width:10;height:20" coordorigin="2688,1594" coordsize="10,20" path="m2688,1613l2698,1613,2698,1594,2688,1594,2688,1613xe" filled="true" fillcolor="#000000" stroked="false">
                <v:path arrowok="t"/>
                <v:fill type="solid"/>
              </v:shape>
            </v:group>
            <v:group style="position:absolute;left:2688;top:1613;width:10;height:20" coordorigin="2688,1613" coordsize="10,20">
              <v:shape style="position:absolute;left:2688;top:1613;width:10;height:20" coordorigin="2688,1613" coordsize="10,20" path="m2688,1632l2698,1632,2698,1613,2688,1613,2688,1632xe" filled="true" fillcolor="#000000" stroked="false">
                <v:path arrowok="t"/>
                <v:fill type="solid"/>
              </v:shape>
            </v:group>
            <v:group style="position:absolute;left:2688;top:1632;width:10;height:20" coordorigin="2688,1632" coordsize="10,20">
              <v:shape style="position:absolute;left:2688;top:1632;width:10;height:20" coordorigin="2688,1632" coordsize="10,20" path="m2688,1652l2698,1652,2698,1632,2688,1632,2688,1652xe" filled="true" fillcolor="#000000" stroked="false">
                <v:path arrowok="t"/>
                <v:fill type="solid"/>
              </v:shape>
            </v:group>
            <v:group style="position:absolute;left:2688;top:1652;width:10;height:20" coordorigin="2688,1652" coordsize="10,20">
              <v:shape style="position:absolute;left:2688;top:1652;width:10;height:20" coordorigin="2688,1652" coordsize="10,20" path="m2688,1671l2698,1671,2698,1652,2688,1652,2688,1671xe" filled="true" fillcolor="#000000" stroked="false">
                <v:path arrowok="t"/>
                <v:fill type="solid"/>
              </v:shape>
            </v:group>
            <v:group style="position:absolute;left:2688;top:1671;width:10;height:20" coordorigin="2688,1671" coordsize="10,20">
              <v:shape style="position:absolute;left:2688;top:1671;width:10;height:20" coordorigin="2688,1671" coordsize="10,20" path="m2688,1690l2698,1690,2698,1671,2688,1671,2688,1690xe" filled="true" fillcolor="#000000" stroked="false">
                <v:path arrowok="t"/>
                <v:fill type="solid"/>
              </v:shape>
            </v:group>
            <v:group style="position:absolute;left:4182;top:1460;width:10;height:20" coordorigin="4182,1460" coordsize="10,20">
              <v:shape style="position:absolute;left:4182;top:1460;width:10;height:20" coordorigin="4182,1460" coordsize="10,20" path="m4182,1479l4191,1479,4191,1460,4182,1460,4182,1479xe" filled="true" fillcolor="#000000" stroked="false">
                <v:path arrowok="t"/>
                <v:fill type="solid"/>
              </v:shape>
            </v:group>
            <v:group style="position:absolute;left:4182;top:1479;width:10;height:20" coordorigin="4182,1479" coordsize="10,20">
              <v:shape style="position:absolute;left:4182;top:1479;width:10;height:20" coordorigin="4182,1479" coordsize="10,20" path="m4182,1498l4191,1498,4191,1479,4182,1479,4182,1498xe" filled="true" fillcolor="#000000" stroked="false">
                <v:path arrowok="t"/>
                <v:fill type="solid"/>
              </v:shape>
            </v:group>
            <v:group style="position:absolute;left:4182;top:1498;width:10;height:20" coordorigin="4182,1498" coordsize="10,20">
              <v:shape style="position:absolute;left:4182;top:1498;width:10;height:20" coordorigin="4182,1498" coordsize="10,20" path="m4182,1517l4191,1517,4191,1498,4182,1498,4182,1517xe" filled="true" fillcolor="#000000" stroked="false">
                <v:path arrowok="t"/>
                <v:fill type="solid"/>
              </v:shape>
            </v:group>
            <v:group style="position:absolute;left:4182;top:1517;width:10;height:20" coordorigin="4182,1517" coordsize="10,20">
              <v:shape style="position:absolute;left:4182;top:1517;width:10;height:20" coordorigin="4182,1517" coordsize="10,20" path="m4182,1536l4191,1536,4191,1517,4182,1517,4182,1536xe" filled="true" fillcolor="#000000" stroked="false">
                <v:path arrowok="t"/>
                <v:fill type="solid"/>
              </v:shape>
            </v:group>
            <v:group style="position:absolute;left:4182;top:1536;width:10;height:20" coordorigin="4182,1536" coordsize="10,20">
              <v:shape style="position:absolute;left:4182;top:1536;width:10;height:20" coordorigin="4182,1536" coordsize="10,20" path="m4182,1556l4191,1556,4191,1536,4182,1536,4182,1556xe" filled="true" fillcolor="#000000" stroked="false">
                <v:path arrowok="t"/>
                <v:fill type="solid"/>
              </v:shape>
            </v:group>
            <v:group style="position:absolute;left:4182;top:1556;width:10;height:20" coordorigin="4182,1556" coordsize="10,20">
              <v:shape style="position:absolute;left:4182;top:1556;width:10;height:20" coordorigin="4182,1556" coordsize="10,20" path="m4182,1575l4191,1575,4191,1556,4182,1556,4182,1575xe" filled="true" fillcolor="#000000" stroked="false">
                <v:path arrowok="t"/>
                <v:fill type="solid"/>
              </v:shape>
            </v:group>
            <v:group style="position:absolute;left:4182;top:1575;width:10;height:20" coordorigin="4182,1575" coordsize="10,20">
              <v:shape style="position:absolute;left:4182;top:1575;width:10;height:20" coordorigin="4182,1575" coordsize="10,20" path="m4182,1594l4191,1594,4191,1575,4182,1575,4182,1594xe" filled="true" fillcolor="#000000" stroked="false">
                <v:path arrowok="t"/>
                <v:fill type="solid"/>
              </v:shape>
            </v:group>
            <v:group style="position:absolute;left:4182;top:1594;width:10;height:20" coordorigin="4182,1594" coordsize="10,20">
              <v:shape style="position:absolute;left:4182;top:1594;width:10;height:20" coordorigin="4182,1594" coordsize="10,20" path="m4182,1613l4191,1613,4191,1594,4182,1594,4182,1613xe" filled="true" fillcolor="#000000" stroked="false">
                <v:path arrowok="t"/>
                <v:fill type="solid"/>
              </v:shape>
            </v:group>
            <v:group style="position:absolute;left:4182;top:1613;width:10;height:20" coordorigin="4182,1613" coordsize="10,20">
              <v:shape style="position:absolute;left:4182;top:1613;width:10;height:20" coordorigin="4182,1613" coordsize="10,20" path="m4182,1632l4191,1632,4191,1613,4182,1613,4182,1632xe" filled="true" fillcolor="#000000" stroked="false">
                <v:path arrowok="t"/>
                <v:fill type="solid"/>
              </v:shape>
            </v:group>
            <v:group style="position:absolute;left:4182;top:1632;width:10;height:20" coordorigin="4182,1632" coordsize="10,20">
              <v:shape style="position:absolute;left:4182;top:1632;width:10;height:20" coordorigin="4182,1632" coordsize="10,20" path="m4182,1652l4191,1652,4191,1632,4182,1632,4182,1652xe" filled="true" fillcolor="#000000" stroked="false">
                <v:path arrowok="t"/>
                <v:fill type="solid"/>
              </v:shape>
            </v:group>
            <v:group style="position:absolute;left:4182;top:1652;width:10;height:20" coordorigin="4182,1652" coordsize="10,20">
              <v:shape style="position:absolute;left:4182;top:1652;width:10;height:20" coordorigin="4182,1652" coordsize="10,20" path="m4182,1671l4191,1671,4191,1652,4182,1652,4182,1671xe" filled="true" fillcolor="#000000" stroked="false">
                <v:path arrowok="t"/>
                <v:fill type="solid"/>
              </v:shape>
            </v:group>
            <v:group style="position:absolute;left:4182;top:1671;width:10;height:20" coordorigin="4182,1671" coordsize="10,20">
              <v:shape style="position:absolute;left:4182;top:1671;width:10;height:20" coordorigin="4182,1671" coordsize="10,20" path="m4182,1690l4191,1690,4191,1671,4182,1671,4182,1690xe" filled="true" fillcolor="#000000" stroked="false">
                <v:path arrowok="t"/>
                <v:fill type="solid"/>
              </v:shape>
            </v:group>
            <v:group style="position:absolute;left:4182;top:1690;width:10;height:20" coordorigin="4182,1690" coordsize="10,20">
              <v:shape style="position:absolute;left:4182;top:1690;width:10;height:20" coordorigin="4182,1690" coordsize="10,20" path="m4182,1709l4191,1709,4191,1690,4182,1690,4182,1709xe" filled="true" fillcolor="#000000" stroked="false">
                <v:path arrowok="t"/>
                <v:fill type="solid"/>
              </v:shape>
            </v:group>
            <v:group style="position:absolute;left:4182;top:1709;width:10;height:20" coordorigin="4182,1709" coordsize="10,20">
              <v:shape style="position:absolute;left:4182;top:1709;width:10;height:20" coordorigin="4182,1709" coordsize="10,20" path="m4182,1728l4191,1728,4191,1709,4182,1709,4182,1728xe" filled="true" fillcolor="#000000" stroked="false">
                <v:path arrowok="t"/>
                <v:fill type="solid"/>
              </v:shape>
            </v:group>
            <v:group style="position:absolute;left:4182;top:1728;width:10;height:20" coordorigin="4182,1728" coordsize="10,20">
              <v:shape style="position:absolute;left:4182;top:1728;width:10;height:20" coordorigin="4182,1728" coordsize="10,20" path="m4182,1748l4191,1748,4191,1728,4182,1728,4182,1748xe" filled="true" fillcolor="#000000" stroked="false">
                <v:path arrowok="t"/>
                <v:fill type="solid"/>
              </v:shape>
            </v:group>
            <v:group style="position:absolute;left:4182;top:1748;width:10;height:20" coordorigin="4182,1748" coordsize="10,20">
              <v:shape style="position:absolute;left:4182;top:1748;width:10;height:20" coordorigin="4182,1748" coordsize="10,20" path="m4182,1767l4191,1767,4191,1748,4182,1748,4182,1767xe" filled="true" fillcolor="#000000" stroked="false">
                <v:path arrowok="t"/>
                <v:fill type="solid"/>
              </v:shape>
            </v:group>
            <v:group style="position:absolute;left:4182;top:1767;width:10;height:20" coordorigin="4182,1767" coordsize="10,20">
              <v:shape style="position:absolute;left:4182;top:1767;width:10;height:20" coordorigin="4182,1767" coordsize="10,20" path="m4182,1786l4191,1786,4191,1767,4182,1767,4182,1786xe" filled="true" fillcolor="#000000" stroked="false">
                <v:path arrowok="t"/>
                <v:fill type="solid"/>
              </v:shape>
            </v:group>
            <v:group style="position:absolute;left:5562;top:1460;width:10;height:20" coordorigin="5562,1460" coordsize="10,20">
              <v:shape style="position:absolute;left:5562;top:1460;width:10;height:20" coordorigin="5562,1460" coordsize="10,20" path="m5562,1479l5571,1479,5571,1460,5562,1460,5562,1479xe" filled="true" fillcolor="#000000" stroked="false">
                <v:path arrowok="t"/>
                <v:fill type="solid"/>
              </v:shape>
            </v:group>
            <v:group style="position:absolute;left:5562;top:1479;width:10;height:20" coordorigin="5562,1479" coordsize="10,20">
              <v:shape style="position:absolute;left:5562;top:1479;width:10;height:20" coordorigin="5562,1479" coordsize="10,20" path="m5562,1498l5571,1498,5571,1479,5562,1479,5562,1498xe" filled="true" fillcolor="#000000" stroked="false">
                <v:path arrowok="t"/>
                <v:fill type="solid"/>
              </v:shape>
            </v:group>
            <v:group style="position:absolute;left:5562;top:1498;width:10;height:20" coordorigin="5562,1498" coordsize="10,20">
              <v:shape style="position:absolute;left:5562;top:1498;width:10;height:20" coordorigin="5562,1498" coordsize="10,20" path="m5562,1517l5571,1517,5571,1498,5562,1498,5562,1517xe" filled="true" fillcolor="#000000" stroked="false">
                <v:path arrowok="t"/>
                <v:fill type="solid"/>
              </v:shape>
            </v:group>
            <v:group style="position:absolute;left:5562;top:1517;width:10;height:20" coordorigin="5562,1517" coordsize="10,20">
              <v:shape style="position:absolute;left:5562;top:1517;width:10;height:20" coordorigin="5562,1517" coordsize="10,20" path="m5562,1536l5571,1536,5571,1517,5562,1517,5562,1536xe" filled="true" fillcolor="#000000" stroked="false">
                <v:path arrowok="t"/>
                <v:fill type="solid"/>
              </v:shape>
            </v:group>
            <v:group style="position:absolute;left:5562;top:1536;width:10;height:20" coordorigin="5562,1536" coordsize="10,20">
              <v:shape style="position:absolute;left:5562;top:1536;width:10;height:20" coordorigin="5562,1536" coordsize="10,20" path="m5562,1556l5571,1556,5571,1536,5562,1536,5562,1556xe" filled="true" fillcolor="#000000" stroked="false">
                <v:path arrowok="t"/>
                <v:fill type="solid"/>
              </v:shape>
            </v:group>
            <v:group style="position:absolute;left:5562;top:1556;width:10;height:20" coordorigin="5562,1556" coordsize="10,20">
              <v:shape style="position:absolute;left:5562;top:1556;width:10;height:20" coordorigin="5562,1556" coordsize="10,20" path="m5562,1575l5571,1575,5571,1556,5562,1556,5562,1575xe" filled="true" fillcolor="#000000" stroked="false">
                <v:path arrowok="t"/>
                <v:fill type="solid"/>
              </v:shape>
            </v:group>
            <v:group style="position:absolute;left:5562;top:1575;width:10;height:20" coordorigin="5562,1575" coordsize="10,20">
              <v:shape style="position:absolute;left:5562;top:1575;width:10;height:20" coordorigin="5562,1575" coordsize="10,20" path="m5562,1594l5571,1594,5571,1575,5562,1575,5562,1594xe" filled="true" fillcolor="#000000" stroked="false">
                <v:path arrowok="t"/>
                <v:fill type="solid"/>
              </v:shape>
            </v:group>
            <v:group style="position:absolute;left:5562;top:1594;width:10;height:20" coordorigin="5562,1594" coordsize="10,20">
              <v:shape style="position:absolute;left:5562;top:1594;width:10;height:20" coordorigin="5562,1594" coordsize="10,20" path="m5562,1613l5571,1613,5571,1594,5562,1594,5562,1613xe" filled="true" fillcolor="#000000" stroked="false">
                <v:path arrowok="t"/>
                <v:fill type="solid"/>
              </v:shape>
            </v:group>
            <v:group style="position:absolute;left:5562;top:1613;width:10;height:20" coordorigin="5562,1613" coordsize="10,20">
              <v:shape style="position:absolute;left:5562;top:1613;width:10;height:20" coordorigin="5562,1613" coordsize="10,20" path="m5562,1632l5571,1632,5571,1613,5562,1613,5562,1632xe" filled="true" fillcolor="#000000" stroked="false">
                <v:path arrowok="t"/>
                <v:fill type="solid"/>
              </v:shape>
            </v:group>
            <v:group style="position:absolute;left:5562;top:1632;width:10;height:20" coordorigin="5562,1632" coordsize="10,20">
              <v:shape style="position:absolute;left:5562;top:1632;width:10;height:20" coordorigin="5562,1632" coordsize="10,20" path="m5562,1652l5571,1652,5571,1632,5562,1632,5562,1652xe" filled="true" fillcolor="#000000" stroked="false">
                <v:path arrowok="t"/>
                <v:fill type="solid"/>
              </v:shape>
            </v:group>
            <v:group style="position:absolute;left:5562;top:1652;width:10;height:20" coordorigin="5562,1652" coordsize="10,20">
              <v:shape style="position:absolute;left:5562;top:1652;width:10;height:20" coordorigin="5562,1652" coordsize="10,20" path="m5562,1671l5571,1671,5571,1652,5562,1652,5562,1671xe" filled="true" fillcolor="#000000" stroked="false">
                <v:path arrowok="t"/>
                <v:fill type="solid"/>
              </v:shape>
            </v:group>
            <v:group style="position:absolute;left:5562;top:1671;width:10;height:20" coordorigin="5562,1671" coordsize="10,20">
              <v:shape style="position:absolute;left:5562;top:1671;width:10;height:20" coordorigin="5562,1671" coordsize="10,20" path="m5562,1690l5571,1690,5571,1671,5562,1671,5562,1690xe" filled="true" fillcolor="#000000" stroked="false">
                <v:path arrowok="t"/>
                <v:fill type="solid"/>
              </v:shape>
            </v:group>
            <v:group style="position:absolute;left:5562;top:1690;width:10;height:20" coordorigin="5562,1690" coordsize="10,20">
              <v:shape style="position:absolute;left:5562;top:1690;width:10;height:20" coordorigin="5562,1690" coordsize="10,20" path="m5562,1709l5571,1709,5571,1690,5562,1690,5562,1709xe" filled="true" fillcolor="#000000" stroked="false">
                <v:path arrowok="t"/>
                <v:fill type="solid"/>
              </v:shape>
            </v:group>
            <v:group style="position:absolute;left:5562;top:1709;width:10;height:20" coordorigin="5562,1709" coordsize="10,20">
              <v:shape style="position:absolute;left:5562;top:1709;width:10;height:20" coordorigin="5562,1709" coordsize="10,20" path="m5562,1728l5571,1728,5571,1709,5562,1709,5562,1728xe" filled="true" fillcolor="#000000" stroked="false">
                <v:path arrowok="t"/>
                <v:fill type="solid"/>
              </v:shape>
            </v:group>
            <v:group style="position:absolute;left:5562;top:1728;width:10;height:20" coordorigin="5562,1728" coordsize="10,20">
              <v:shape style="position:absolute;left:5562;top:1728;width:10;height:20" coordorigin="5562,1728" coordsize="10,20" path="m5562,1748l5571,1748,5571,1728,5562,1728,5562,1748xe" filled="true" fillcolor="#000000" stroked="false">
                <v:path arrowok="t"/>
                <v:fill type="solid"/>
              </v:shape>
            </v:group>
            <v:group style="position:absolute;left:5562;top:1748;width:10;height:20" coordorigin="5562,1748" coordsize="10,20">
              <v:shape style="position:absolute;left:5562;top:1748;width:10;height:20" coordorigin="5562,1748" coordsize="10,20" path="m5562,1767l5571,1767,5571,1748,5562,1748,5562,1767xe" filled="true" fillcolor="#000000" stroked="false">
                <v:path arrowok="t"/>
                <v:fill type="solid"/>
              </v:shape>
            </v:group>
            <v:group style="position:absolute;left:5562;top:1767;width:10;height:20" coordorigin="5562,1767" coordsize="10,20">
              <v:shape style="position:absolute;left:5562;top:1767;width:10;height:20" coordorigin="5562,1767" coordsize="10,20" path="m5562,1786l5571,1786,5571,1767,5562,1767,5562,1786xe" filled="true" fillcolor="#000000" stroked="false">
                <v:path arrowok="t"/>
                <v:fill type="solid"/>
              </v:shape>
            </v:group>
            <v:group style="position:absolute;left:5562;top:1788;width:10;height:2" coordorigin="5562,1788" coordsize="10,2">
              <v:shape style="position:absolute;left:5562;top:1788;width:10;height:2" coordorigin="5562,1788" coordsize="10,0" path="m5562,1788l5571,1788e" filled="false" stroked="true" strokeweight=".23999pt" strokecolor="#000000">
                <v:path arrowok="t"/>
              </v:shape>
            </v:group>
            <v:group style="position:absolute;left:6561;top:1460;width:10;height:20" coordorigin="6561,1460" coordsize="10,20">
              <v:shape style="position:absolute;left:6561;top:1460;width:10;height:20" coordorigin="6561,1460" coordsize="10,20" path="m6561,1479l6570,1479,6570,1460,6561,1460,6561,1479xe" filled="true" fillcolor="#000000" stroked="false">
                <v:path arrowok="t"/>
                <v:fill type="solid"/>
              </v:shape>
            </v:group>
            <v:group style="position:absolute;left:6561;top:1479;width:10;height:20" coordorigin="6561,1479" coordsize="10,20">
              <v:shape style="position:absolute;left:6561;top:1479;width:10;height:20" coordorigin="6561,1479" coordsize="10,20" path="m6561,1498l6570,1498,6570,1479,6561,1479,6561,1498xe" filled="true" fillcolor="#000000" stroked="false">
                <v:path arrowok="t"/>
                <v:fill type="solid"/>
              </v:shape>
            </v:group>
            <v:group style="position:absolute;left:6561;top:1498;width:10;height:20" coordorigin="6561,1498" coordsize="10,20">
              <v:shape style="position:absolute;left:6561;top:1498;width:10;height:20" coordorigin="6561,1498" coordsize="10,20" path="m6561,1517l6570,1517,6570,1498,6561,1498,6561,1517xe" filled="true" fillcolor="#000000" stroked="false">
                <v:path arrowok="t"/>
                <v:fill type="solid"/>
              </v:shape>
            </v:group>
            <v:group style="position:absolute;left:6561;top:1517;width:10;height:20" coordorigin="6561,1517" coordsize="10,20">
              <v:shape style="position:absolute;left:6561;top:1517;width:10;height:20" coordorigin="6561,1517" coordsize="10,20" path="m6561,1536l6570,1536,6570,1517,6561,1517,6561,1536xe" filled="true" fillcolor="#000000" stroked="false">
                <v:path arrowok="t"/>
                <v:fill type="solid"/>
              </v:shape>
            </v:group>
            <v:group style="position:absolute;left:6561;top:1536;width:10;height:20" coordorigin="6561,1536" coordsize="10,20">
              <v:shape style="position:absolute;left:6561;top:1536;width:10;height:20" coordorigin="6561,1536" coordsize="10,20" path="m6561,1556l6570,1556,6570,1536,6561,1536,6561,1556xe" filled="true" fillcolor="#000000" stroked="false">
                <v:path arrowok="t"/>
                <v:fill type="solid"/>
              </v:shape>
            </v:group>
            <v:group style="position:absolute;left:6561;top:1556;width:10;height:20" coordorigin="6561,1556" coordsize="10,20">
              <v:shape style="position:absolute;left:6561;top:1556;width:10;height:20" coordorigin="6561,1556" coordsize="10,20" path="m6561,1575l6570,1575,6570,1556,6561,1556,6561,1575xe" filled="true" fillcolor="#000000" stroked="false">
                <v:path arrowok="t"/>
                <v:fill type="solid"/>
              </v:shape>
            </v:group>
            <v:group style="position:absolute;left:6561;top:1575;width:10;height:20" coordorigin="6561,1575" coordsize="10,20">
              <v:shape style="position:absolute;left:6561;top:1575;width:10;height:20" coordorigin="6561,1575" coordsize="10,20" path="m6561,1594l6570,1594,6570,1575,6561,1575,6561,1594xe" filled="true" fillcolor="#000000" stroked="false">
                <v:path arrowok="t"/>
                <v:fill type="solid"/>
              </v:shape>
            </v:group>
            <v:group style="position:absolute;left:6561;top:1594;width:10;height:20" coordorigin="6561,1594" coordsize="10,20">
              <v:shape style="position:absolute;left:6561;top:1594;width:10;height:20" coordorigin="6561,1594" coordsize="10,20" path="m6561,1613l6570,1613,6570,1594,6561,1594,6561,1613xe" filled="true" fillcolor="#000000" stroked="false">
                <v:path arrowok="t"/>
                <v:fill type="solid"/>
              </v:shape>
            </v:group>
            <v:group style="position:absolute;left:6561;top:1613;width:10;height:20" coordorigin="6561,1613" coordsize="10,20">
              <v:shape style="position:absolute;left:6561;top:1613;width:10;height:20" coordorigin="6561,1613" coordsize="10,20" path="m6561,1632l6570,1632,6570,1613,6561,1613,6561,1632xe" filled="true" fillcolor="#000000" stroked="false">
                <v:path arrowok="t"/>
                <v:fill type="solid"/>
              </v:shape>
            </v:group>
            <v:group style="position:absolute;left:6561;top:1632;width:10;height:20" coordorigin="6561,1632" coordsize="10,20">
              <v:shape style="position:absolute;left:6561;top:1632;width:10;height:20" coordorigin="6561,1632" coordsize="10,20" path="m6561,1652l6570,1652,6570,1632,6561,1632,6561,1652xe" filled="true" fillcolor="#000000" stroked="false">
                <v:path arrowok="t"/>
                <v:fill type="solid"/>
              </v:shape>
            </v:group>
            <v:group style="position:absolute;left:6561;top:1652;width:10;height:20" coordorigin="6561,1652" coordsize="10,20">
              <v:shape style="position:absolute;left:6561;top:1652;width:10;height:20" coordorigin="6561,1652" coordsize="10,20" path="m6561,1671l6570,1671,6570,1652,6561,1652,6561,1671xe" filled="true" fillcolor="#000000" stroked="false">
                <v:path arrowok="t"/>
                <v:fill type="solid"/>
              </v:shape>
            </v:group>
            <v:group style="position:absolute;left:6561;top:1671;width:10;height:20" coordorigin="6561,1671" coordsize="10,20">
              <v:shape style="position:absolute;left:6561;top:1671;width:10;height:20" coordorigin="6561,1671" coordsize="10,20" path="m6561,1690l6570,1690,6570,1671,6561,1671,6561,1690xe" filled="true" fillcolor="#000000" stroked="false">
                <v:path arrowok="t"/>
                <v:fill type="solid"/>
              </v:shape>
            </v:group>
            <v:group style="position:absolute;left:6561;top:1690;width:10;height:20" coordorigin="6561,1690" coordsize="10,20">
              <v:shape style="position:absolute;left:6561;top:1690;width:10;height:20" coordorigin="6561,1690" coordsize="10,20" path="m6561,1709l6570,1709,6570,1690,6561,1690,6561,1709xe" filled="true" fillcolor="#000000" stroked="false">
                <v:path arrowok="t"/>
                <v:fill type="solid"/>
              </v:shape>
            </v:group>
            <v:group style="position:absolute;left:6561;top:1709;width:10;height:20" coordorigin="6561,1709" coordsize="10,20">
              <v:shape style="position:absolute;left:6561;top:1709;width:10;height:20" coordorigin="6561,1709" coordsize="10,20" path="m6561,1728l6570,1728,6570,1709,6561,1709,6561,1728xe" filled="true" fillcolor="#000000" stroked="false">
                <v:path arrowok="t"/>
                <v:fill type="solid"/>
              </v:shape>
            </v:group>
            <v:group style="position:absolute;left:6561;top:1728;width:10;height:20" coordorigin="6561,1728" coordsize="10,20">
              <v:shape style="position:absolute;left:6561;top:1728;width:10;height:20" coordorigin="6561,1728" coordsize="10,20" path="m6561,1748l6570,1748,6570,1728,6561,1728,6561,1748xe" filled="true" fillcolor="#000000" stroked="false">
                <v:path arrowok="t"/>
                <v:fill type="solid"/>
              </v:shape>
            </v:group>
            <v:group style="position:absolute;left:6561;top:1748;width:10;height:20" coordorigin="6561,1748" coordsize="10,20">
              <v:shape style="position:absolute;left:6561;top:1748;width:10;height:20" coordorigin="6561,1748" coordsize="10,20" path="m6561,1767l6570,1767,6570,1748,6561,1748,6561,1767xe" filled="true" fillcolor="#000000" stroked="false">
                <v:path arrowok="t"/>
                <v:fill type="solid"/>
              </v:shape>
            </v:group>
            <v:group style="position:absolute;left:6561;top:1767;width:10;height:20" coordorigin="6561,1767" coordsize="10,20">
              <v:shape style="position:absolute;left:6561;top:1767;width:10;height:20" coordorigin="6561,1767" coordsize="10,20" path="m6561,1786l6570,1786,6570,1767,6561,1767,6561,1786xe" filled="true" fillcolor="#000000" stroked="false">
                <v:path arrowok="t"/>
                <v:fill type="solid"/>
              </v:shape>
            </v:group>
            <v:group style="position:absolute;left:6561;top:1788;width:10;height:2" coordorigin="6561,1788" coordsize="10,2">
              <v:shape style="position:absolute;left:6561;top:1788;width:10;height:2" coordorigin="6561,1788" coordsize="10,0" path="m6561,1788l6570,1788e" filled="false" stroked="true" strokeweight=".23999pt" strokecolor="#000000">
                <v:path arrowok="t"/>
              </v:shape>
            </v:group>
            <v:group style="position:absolute;left:8068;top:1460;width:10;height:20" coordorigin="8068,1460" coordsize="10,20">
              <v:shape style="position:absolute;left:8068;top:1460;width:10;height:20" coordorigin="8068,1460" coordsize="10,20" path="m8068,1479l8077,1479,8077,1460,8068,1460,8068,1479xe" filled="true" fillcolor="#000000" stroked="false">
                <v:path arrowok="t"/>
                <v:fill type="solid"/>
              </v:shape>
            </v:group>
            <v:group style="position:absolute;left:8068;top:1479;width:10;height:20" coordorigin="8068,1479" coordsize="10,20">
              <v:shape style="position:absolute;left:8068;top:1479;width:10;height:20" coordorigin="8068,1479" coordsize="10,20" path="m8068,1498l8077,1498,8077,1479,8068,1479,8068,1498xe" filled="true" fillcolor="#000000" stroked="false">
                <v:path arrowok="t"/>
                <v:fill type="solid"/>
              </v:shape>
            </v:group>
            <v:group style="position:absolute;left:8068;top:1498;width:10;height:20" coordorigin="8068,1498" coordsize="10,20">
              <v:shape style="position:absolute;left:8068;top:1498;width:10;height:20" coordorigin="8068,1498" coordsize="10,20" path="m8068,1517l8077,1517,8077,1498,8068,1498,8068,1517xe" filled="true" fillcolor="#000000" stroked="false">
                <v:path arrowok="t"/>
                <v:fill type="solid"/>
              </v:shape>
            </v:group>
            <v:group style="position:absolute;left:8068;top:1517;width:10;height:20" coordorigin="8068,1517" coordsize="10,20">
              <v:shape style="position:absolute;left:8068;top:1517;width:10;height:20" coordorigin="8068,1517" coordsize="10,20" path="m8068,1536l8077,1536,8077,1517,8068,1517,8068,1536xe" filled="true" fillcolor="#000000" stroked="false">
                <v:path arrowok="t"/>
                <v:fill type="solid"/>
              </v:shape>
            </v:group>
            <v:group style="position:absolute;left:8068;top:1536;width:10;height:20" coordorigin="8068,1536" coordsize="10,20">
              <v:shape style="position:absolute;left:8068;top:1536;width:10;height:20" coordorigin="8068,1536" coordsize="10,20" path="m8068,1556l8077,1556,8077,1536,8068,1536,8068,1556xe" filled="true" fillcolor="#000000" stroked="false">
                <v:path arrowok="t"/>
                <v:fill type="solid"/>
              </v:shape>
            </v:group>
            <v:group style="position:absolute;left:8068;top:1556;width:10;height:20" coordorigin="8068,1556" coordsize="10,20">
              <v:shape style="position:absolute;left:8068;top:1556;width:10;height:20" coordorigin="8068,1556" coordsize="10,20" path="m8068,1575l8077,1575,8077,1556,8068,1556,8068,1575xe" filled="true" fillcolor="#000000" stroked="false">
                <v:path arrowok="t"/>
                <v:fill type="solid"/>
              </v:shape>
            </v:group>
            <v:group style="position:absolute;left:8068;top:1575;width:10;height:20" coordorigin="8068,1575" coordsize="10,20">
              <v:shape style="position:absolute;left:8068;top:1575;width:10;height:20" coordorigin="8068,1575" coordsize="10,20" path="m8068,1594l8077,1594,8077,1575,8068,1575,8068,1594xe" filled="true" fillcolor="#000000" stroked="false">
                <v:path arrowok="t"/>
                <v:fill type="solid"/>
              </v:shape>
            </v:group>
            <v:group style="position:absolute;left:8068;top:1594;width:10;height:20" coordorigin="8068,1594" coordsize="10,20">
              <v:shape style="position:absolute;left:8068;top:1594;width:10;height:20" coordorigin="8068,1594" coordsize="10,20" path="m8068,1613l8077,1613,8077,1594,8068,1594,8068,1613xe" filled="true" fillcolor="#000000" stroked="false">
                <v:path arrowok="t"/>
                <v:fill type="solid"/>
              </v:shape>
            </v:group>
            <v:group style="position:absolute;left:8068;top:1613;width:10;height:20" coordorigin="8068,1613" coordsize="10,20">
              <v:shape style="position:absolute;left:8068;top:1613;width:10;height:20" coordorigin="8068,1613" coordsize="10,20" path="m8068,1632l8077,1632,8077,1613,8068,1613,8068,1632xe" filled="true" fillcolor="#000000" stroked="false">
                <v:path arrowok="t"/>
                <v:fill type="solid"/>
              </v:shape>
            </v:group>
            <v:group style="position:absolute;left:8068;top:1632;width:10;height:20" coordorigin="8068,1632" coordsize="10,20">
              <v:shape style="position:absolute;left:8068;top:1632;width:10;height:20" coordorigin="8068,1632" coordsize="10,20" path="m8068,1652l8077,1652,8077,1632,8068,1632,8068,1652xe" filled="true" fillcolor="#000000" stroked="false">
                <v:path arrowok="t"/>
                <v:fill type="solid"/>
              </v:shape>
            </v:group>
            <v:group style="position:absolute;left:8068;top:1652;width:10;height:20" coordorigin="8068,1652" coordsize="10,20">
              <v:shape style="position:absolute;left:8068;top:1652;width:10;height:20" coordorigin="8068,1652" coordsize="10,20" path="m8068,1671l8077,1671,8077,1652,8068,1652,8068,1671xe" filled="true" fillcolor="#000000" stroked="false">
                <v:path arrowok="t"/>
                <v:fill type="solid"/>
              </v:shape>
            </v:group>
            <v:group style="position:absolute;left:8068;top:1671;width:10;height:20" coordorigin="8068,1671" coordsize="10,20">
              <v:shape style="position:absolute;left:8068;top:1671;width:10;height:20" coordorigin="8068,1671" coordsize="10,20" path="m8068,1690l8077,1690,8077,1671,8068,1671,8068,1690xe" filled="true" fillcolor="#000000" stroked="false">
                <v:path arrowok="t"/>
                <v:fill type="solid"/>
              </v:shape>
            </v:group>
            <v:group style="position:absolute;left:8068;top:1690;width:10;height:20" coordorigin="8068,1690" coordsize="10,20">
              <v:shape style="position:absolute;left:8068;top:1690;width:10;height:20" coordorigin="8068,1690" coordsize="10,20" path="m8068,1709l8077,1709,8077,1690,8068,1690,8068,1709xe" filled="true" fillcolor="#000000" stroked="false">
                <v:path arrowok="t"/>
                <v:fill type="solid"/>
              </v:shape>
            </v:group>
            <v:group style="position:absolute;left:8068;top:1709;width:10;height:20" coordorigin="8068,1709" coordsize="10,20">
              <v:shape style="position:absolute;left:8068;top:1709;width:10;height:20" coordorigin="8068,1709" coordsize="10,20" path="m8068,1728l8077,1728,8077,1709,8068,1709,8068,1728xe" filled="true" fillcolor="#000000" stroked="false">
                <v:path arrowok="t"/>
                <v:fill type="solid"/>
              </v:shape>
            </v:group>
            <v:group style="position:absolute;left:8068;top:1728;width:10;height:20" coordorigin="8068,1728" coordsize="10,20">
              <v:shape style="position:absolute;left:8068;top:1728;width:10;height:20" coordorigin="8068,1728" coordsize="10,20" path="m8068,1748l8077,1748,8077,1728,8068,1728,8068,1748xe" filled="true" fillcolor="#000000" stroked="false">
                <v:path arrowok="t"/>
                <v:fill type="solid"/>
              </v:shape>
            </v:group>
            <v:group style="position:absolute;left:8068;top:1748;width:10;height:20" coordorigin="8068,1748" coordsize="10,20">
              <v:shape style="position:absolute;left:8068;top:1748;width:10;height:20" coordorigin="8068,1748" coordsize="10,20" path="m8068,1767l8077,1767,8077,1748,8068,1748,8068,1767xe" filled="true" fillcolor="#000000" stroked="false">
                <v:path arrowok="t"/>
                <v:fill type="solid"/>
              </v:shape>
            </v:group>
            <v:group style="position:absolute;left:8068;top:1767;width:10;height:20" coordorigin="8068,1767" coordsize="10,20">
              <v:shape style="position:absolute;left:8068;top:1767;width:10;height:20" coordorigin="8068,1767" coordsize="10,20" path="m8068,1786l8077,1786,8077,1767,8068,1767,8068,1786xe" filled="true" fillcolor="#000000" stroked="false">
                <v:path arrowok="t"/>
                <v:fill type="solid"/>
              </v:shape>
            </v:group>
            <v:group style="position:absolute;left:9542;top:1460;width:10;height:20" coordorigin="9542,1460" coordsize="10,20">
              <v:shape style="position:absolute;left:9542;top:1460;width:10;height:20" coordorigin="9542,1460" coordsize="10,20" path="m9542,1479l9552,1479,9552,1460,9542,1460,9542,1479xe" filled="true" fillcolor="#000000" stroked="false">
                <v:path arrowok="t"/>
                <v:fill type="solid"/>
              </v:shape>
            </v:group>
            <v:group style="position:absolute;left:9542;top:1479;width:10;height:20" coordorigin="9542,1479" coordsize="10,20">
              <v:shape style="position:absolute;left:9542;top:1479;width:10;height:20" coordorigin="9542,1479" coordsize="10,20" path="m9542,1498l9552,1498,9552,1479,9542,1479,9542,1498xe" filled="true" fillcolor="#000000" stroked="false">
                <v:path arrowok="t"/>
                <v:fill type="solid"/>
              </v:shape>
            </v:group>
            <v:group style="position:absolute;left:9542;top:1498;width:10;height:20" coordorigin="9542,1498" coordsize="10,20">
              <v:shape style="position:absolute;left:9542;top:1498;width:10;height:20" coordorigin="9542,1498" coordsize="10,20" path="m9542,1517l9552,1517,9552,1498,9542,1498,9542,1517xe" filled="true" fillcolor="#000000" stroked="false">
                <v:path arrowok="t"/>
                <v:fill type="solid"/>
              </v:shape>
            </v:group>
            <v:group style="position:absolute;left:9542;top:1517;width:10;height:20" coordorigin="9542,1517" coordsize="10,20">
              <v:shape style="position:absolute;left:9542;top:1517;width:10;height:20" coordorigin="9542,1517" coordsize="10,20" path="m9542,1536l9552,1536,9552,1517,9542,1517,9542,1536xe" filled="true" fillcolor="#000000" stroked="false">
                <v:path arrowok="t"/>
                <v:fill type="solid"/>
              </v:shape>
            </v:group>
            <v:group style="position:absolute;left:9542;top:1536;width:10;height:20" coordorigin="9542,1536" coordsize="10,20">
              <v:shape style="position:absolute;left:9542;top:1536;width:10;height:20" coordorigin="9542,1536" coordsize="10,20" path="m9542,1556l9552,1556,9552,1536,9542,1536,9542,1556xe" filled="true" fillcolor="#000000" stroked="false">
                <v:path arrowok="t"/>
                <v:fill type="solid"/>
              </v:shape>
            </v:group>
            <v:group style="position:absolute;left:9542;top:1556;width:10;height:20" coordorigin="9542,1556" coordsize="10,20">
              <v:shape style="position:absolute;left:9542;top:1556;width:10;height:20" coordorigin="9542,1556" coordsize="10,20" path="m9542,1575l9552,1575,9552,1556,9542,1556,9542,1575xe" filled="true" fillcolor="#000000" stroked="false">
                <v:path arrowok="t"/>
                <v:fill type="solid"/>
              </v:shape>
            </v:group>
            <v:group style="position:absolute;left:9542;top:1575;width:10;height:20" coordorigin="9542,1575" coordsize="10,20">
              <v:shape style="position:absolute;left:9542;top:1575;width:10;height:20" coordorigin="9542,1575" coordsize="10,20" path="m9542,1594l9552,1594,9552,1575,9542,1575,9542,1594xe" filled="true" fillcolor="#000000" stroked="false">
                <v:path arrowok="t"/>
                <v:fill type="solid"/>
              </v:shape>
            </v:group>
            <v:group style="position:absolute;left:9542;top:1594;width:10;height:20" coordorigin="9542,1594" coordsize="10,20">
              <v:shape style="position:absolute;left:9542;top:1594;width:10;height:20" coordorigin="9542,1594" coordsize="10,20" path="m9542,1613l9552,1613,9552,1594,9542,1594,9542,1613xe" filled="true" fillcolor="#000000" stroked="false">
                <v:path arrowok="t"/>
                <v:fill type="solid"/>
              </v:shape>
            </v:group>
            <v:group style="position:absolute;left:9542;top:1613;width:10;height:20" coordorigin="9542,1613" coordsize="10,20">
              <v:shape style="position:absolute;left:9542;top:1613;width:10;height:20" coordorigin="9542,1613" coordsize="10,20" path="m9542,1632l9552,1632,9552,1613,9542,1613,9542,1632xe" filled="true" fillcolor="#000000" stroked="false">
                <v:path arrowok="t"/>
                <v:fill type="solid"/>
              </v:shape>
            </v:group>
            <v:group style="position:absolute;left:9542;top:1632;width:10;height:20" coordorigin="9542,1632" coordsize="10,20">
              <v:shape style="position:absolute;left:9542;top:1632;width:10;height:20" coordorigin="9542,1632" coordsize="10,20" path="m9542,1652l9552,1652,9552,1632,9542,1632,9542,1652xe" filled="true" fillcolor="#000000" stroked="false">
                <v:path arrowok="t"/>
                <v:fill type="solid"/>
              </v:shape>
            </v:group>
            <v:group style="position:absolute;left:9542;top:1652;width:10;height:20" coordorigin="9542,1652" coordsize="10,20">
              <v:shape style="position:absolute;left:9542;top:1652;width:10;height:20" coordorigin="9542,1652" coordsize="10,20" path="m9542,1671l9552,1671,9552,1652,9542,1652,9542,1671xe" filled="true" fillcolor="#000000" stroked="false">
                <v:path arrowok="t"/>
                <v:fill type="solid"/>
              </v:shape>
            </v:group>
            <v:group style="position:absolute;left:9542;top:1671;width:10;height:20" coordorigin="9542,1671" coordsize="10,20">
              <v:shape style="position:absolute;left:9542;top:1671;width:10;height:20" coordorigin="9542,1671" coordsize="10,20" path="m9542,1690l9552,1690,9552,1671,9542,1671,9542,1690xe" filled="true" fillcolor="#000000" stroked="false">
                <v:path arrowok="t"/>
                <v:fill type="solid"/>
              </v:shape>
            </v:group>
            <v:group style="position:absolute;left:9542;top:1690;width:10;height:20" coordorigin="9542,1690" coordsize="10,20">
              <v:shape style="position:absolute;left:9542;top:1690;width:10;height:20" coordorigin="9542,1690" coordsize="10,20" path="m9542,1709l9552,1709,9552,1690,9542,1690,9542,1709xe" filled="true" fillcolor="#000000" stroked="false">
                <v:path arrowok="t"/>
                <v:fill type="solid"/>
              </v:shape>
            </v:group>
            <v:group style="position:absolute;left:9542;top:1709;width:10;height:20" coordorigin="9542,1709" coordsize="10,20">
              <v:shape style="position:absolute;left:9542;top:1709;width:10;height:20" coordorigin="9542,1709" coordsize="10,20" path="m9542,1728l9552,1728,9552,1709,9542,1709,9542,1728xe" filled="true" fillcolor="#000000" stroked="false">
                <v:path arrowok="t"/>
                <v:fill type="solid"/>
              </v:shape>
            </v:group>
            <v:group style="position:absolute;left:9542;top:1728;width:10;height:20" coordorigin="9542,1728" coordsize="10,20">
              <v:shape style="position:absolute;left:9542;top:1728;width:10;height:20" coordorigin="9542,1728" coordsize="10,20" path="m9542,1748l9552,1748,9552,1728,9542,1728,9542,1748xe" filled="true" fillcolor="#000000" stroked="false">
                <v:path arrowok="t"/>
                <v:fill type="solid"/>
              </v:shape>
            </v:group>
            <v:group style="position:absolute;left:9542;top:1748;width:10;height:20" coordorigin="9542,1748" coordsize="10,20">
              <v:shape style="position:absolute;left:9542;top:1748;width:10;height:20" coordorigin="9542,1748" coordsize="10,20" path="m9542,1767l9552,1767,9552,1748,9542,1748,9542,1767xe" filled="true" fillcolor="#000000" stroked="false">
                <v:path arrowok="t"/>
                <v:fill type="solid"/>
              </v:shape>
            </v:group>
            <v:group style="position:absolute;left:9542;top:1767;width:10;height:20" coordorigin="9542,1767" coordsize="10,20">
              <v:shape style="position:absolute;left:9542;top:1767;width:10;height:20" coordorigin="9542,1767" coordsize="10,20" path="m9542,1786l9552,1786,9552,1767,9542,1767,9542,1786xe" filled="true" fillcolor="#000000" stroked="false">
                <v:path arrowok="t"/>
                <v:fill type="solid"/>
              </v:shape>
            </v:group>
            <v:group style="position:absolute;left:9542;top:1788;width:10;height:2" coordorigin="9542,1788" coordsize="10,2">
              <v:shape style="position:absolute;left:9542;top:1788;width:10;height:2" coordorigin="9542,1788" coordsize="10,0" path="m9542,1788l9552,1788e" filled="false" stroked="true" strokeweight=".23999pt" strokecolor="#000000">
                <v:path arrowok="t"/>
              </v:shape>
              <v:shape style="position:absolute;left:1594;top:1690;width:1114;height:110" type="#_x0000_t75" stroked="false">
                <v:imagedata r:id="rId539" o:title=""/>
              </v:shape>
              <v:shape style="position:absolute;left:2684;top:1786;width:1508;height:14" type="#_x0000_t75" stroked="false">
                <v:imagedata r:id="rId534" o:title=""/>
              </v:shape>
              <v:shape style="position:absolute;left:4177;top:1791;width:1385;height:10" type="#_x0000_t75" stroked="false">
                <v:imagedata r:id="rId535" o:title=""/>
              </v:shape>
              <v:shape style="position:absolute;left:5557;top:1791;width:1004;height:10" type="#_x0000_t75" stroked="false">
                <v:imagedata r:id="rId536" o:title=""/>
              </v:shape>
              <v:shape style="position:absolute;left:6556;top:1786;width:1522;height:14" type="#_x0000_t75" stroked="false">
                <v:imagedata r:id="rId540" o:title=""/>
              </v:shape>
              <v:shape style="position:absolute;left:8063;top:1791;width:1479;height:10" type="#_x0000_t75" stroked="false">
                <v:imagedata r:id="rId538" o:title=""/>
              </v:shape>
              <v:shape style="position:absolute;left:9537;top:1791;width:1061;height:10" type="#_x0000_t75" stroked="false">
                <v:imagedata r:id="rId525" o:title=""/>
              </v:shape>
            </v:group>
            <v:group style="position:absolute;left:2688;top:1800;width:10;height:20" coordorigin="2688,1800" coordsize="10,20">
              <v:shape style="position:absolute;left:2688;top:1800;width:10;height:20" coordorigin="2688,1800" coordsize="10,20" path="m2688,1820l2698,1820,2698,1800,2688,1800,2688,1820xe" filled="true" fillcolor="#000000" stroked="false">
                <v:path arrowok="t"/>
                <v:fill type="solid"/>
              </v:shape>
            </v:group>
            <v:group style="position:absolute;left:2688;top:1820;width:10;height:20" coordorigin="2688,1820" coordsize="10,20">
              <v:shape style="position:absolute;left:2688;top:1820;width:10;height:20" coordorigin="2688,1820" coordsize="10,20" path="m2688,1839l2698,1839,2698,1820,2688,1820,2688,1839xe" filled="true" fillcolor="#000000" stroked="false">
                <v:path arrowok="t"/>
                <v:fill type="solid"/>
              </v:shape>
            </v:group>
            <v:group style="position:absolute;left:2688;top:1839;width:10;height:20" coordorigin="2688,1839" coordsize="10,20">
              <v:shape style="position:absolute;left:2688;top:1839;width:10;height:20" coordorigin="2688,1839" coordsize="10,20" path="m2688,1858l2698,1858,2698,1839,2688,1839,2688,1858xe" filled="true" fillcolor="#000000" stroked="false">
                <v:path arrowok="t"/>
                <v:fill type="solid"/>
              </v:shape>
            </v:group>
            <v:group style="position:absolute;left:2688;top:1858;width:10;height:20" coordorigin="2688,1858" coordsize="10,20">
              <v:shape style="position:absolute;left:2688;top:1858;width:10;height:20" coordorigin="2688,1858" coordsize="10,20" path="m2688,1877l2698,1877,2698,1858,2688,1858,2688,1877xe" filled="true" fillcolor="#000000" stroked="false">
                <v:path arrowok="t"/>
                <v:fill type="solid"/>
              </v:shape>
            </v:group>
            <v:group style="position:absolute;left:2688;top:1877;width:10;height:20" coordorigin="2688,1877" coordsize="10,20">
              <v:shape style="position:absolute;left:2688;top:1877;width:10;height:20" coordorigin="2688,1877" coordsize="10,20" path="m2688,1896l2698,1896,2698,1877,2688,1877,2688,1896xe" filled="true" fillcolor="#000000" stroked="false">
                <v:path arrowok="t"/>
                <v:fill type="solid"/>
              </v:shape>
            </v:group>
            <v:group style="position:absolute;left:2688;top:1896;width:10;height:20" coordorigin="2688,1896" coordsize="10,20">
              <v:shape style="position:absolute;left:2688;top:1896;width:10;height:20" coordorigin="2688,1896" coordsize="10,20" path="m2688,1916l2698,1916,2698,1896,2688,1896,2688,1916xe" filled="true" fillcolor="#000000" stroked="false">
                <v:path arrowok="t"/>
                <v:fill type="solid"/>
              </v:shape>
            </v:group>
            <v:group style="position:absolute;left:2688;top:1916;width:10;height:20" coordorigin="2688,1916" coordsize="10,20">
              <v:shape style="position:absolute;left:2688;top:1916;width:10;height:20" coordorigin="2688,1916" coordsize="10,20" path="m2688,1935l2698,1935,2698,1916,2688,1916,2688,1935xe" filled="true" fillcolor="#000000" stroked="false">
                <v:path arrowok="t"/>
                <v:fill type="solid"/>
              </v:shape>
            </v:group>
            <v:group style="position:absolute;left:2688;top:1935;width:10;height:20" coordorigin="2688,1935" coordsize="10,20">
              <v:shape style="position:absolute;left:2688;top:1935;width:10;height:20" coordorigin="2688,1935" coordsize="10,20" path="m2688,1954l2698,1954,2698,1935,2688,1935,2688,1954xe" filled="true" fillcolor="#000000" stroked="false">
                <v:path arrowok="t"/>
                <v:fill type="solid"/>
              </v:shape>
            </v:group>
            <v:group style="position:absolute;left:2688;top:1954;width:10;height:20" coordorigin="2688,1954" coordsize="10,20">
              <v:shape style="position:absolute;left:2688;top:1954;width:10;height:20" coordorigin="2688,1954" coordsize="10,20" path="m2688,1973l2698,1973,2698,1954,2688,1954,2688,1973xe" filled="true" fillcolor="#000000" stroked="false">
                <v:path arrowok="t"/>
                <v:fill type="solid"/>
              </v:shape>
            </v:group>
            <v:group style="position:absolute;left:2688;top:1973;width:10;height:20" coordorigin="2688,1973" coordsize="10,20">
              <v:shape style="position:absolute;left:2688;top:1973;width:10;height:20" coordorigin="2688,1973" coordsize="10,20" path="m2688,1992l2698,1992,2698,1973,2688,1973,2688,1992xe" filled="true" fillcolor="#000000" stroked="false">
                <v:path arrowok="t"/>
                <v:fill type="solid"/>
              </v:shape>
            </v:group>
            <v:group style="position:absolute;left:2688;top:1992;width:10;height:20" coordorigin="2688,1992" coordsize="10,20">
              <v:shape style="position:absolute;left:2688;top:1992;width:10;height:20" coordorigin="2688,1992" coordsize="10,20" path="m2688,2012l2698,2012,2698,1992,2688,1992,2688,2012xe" filled="true" fillcolor="#000000" stroked="false">
                <v:path arrowok="t"/>
                <v:fill type="solid"/>
              </v:shape>
            </v:group>
            <v:group style="position:absolute;left:2688;top:2012;width:10;height:20" coordorigin="2688,2012" coordsize="10,20">
              <v:shape style="position:absolute;left:2688;top:2012;width:10;height:20" coordorigin="2688,2012" coordsize="10,20" path="m2688,2031l2698,2031,2698,2012,2688,2012,2688,2031xe" filled="true" fillcolor="#000000" stroked="false">
                <v:path arrowok="t"/>
                <v:fill type="solid"/>
              </v:shape>
            </v:group>
            <v:group style="position:absolute;left:4182;top:1800;width:10;height:20" coordorigin="4182,1800" coordsize="10,20">
              <v:shape style="position:absolute;left:4182;top:1800;width:10;height:20" coordorigin="4182,1800" coordsize="10,20" path="m4182,1820l4191,1820,4191,1800,4182,1800,4182,1820xe" filled="true" fillcolor="#000000" stroked="false">
                <v:path arrowok="t"/>
                <v:fill type="solid"/>
              </v:shape>
            </v:group>
            <v:group style="position:absolute;left:4182;top:1820;width:10;height:20" coordorigin="4182,1820" coordsize="10,20">
              <v:shape style="position:absolute;left:4182;top:1820;width:10;height:20" coordorigin="4182,1820" coordsize="10,20" path="m4182,1839l4191,1839,4191,1820,4182,1820,4182,1839xe" filled="true" fillcolor="#000000" stroked="false">
                <v:path arrowok="t"/>
                <v:fill type="solid"/>
              </v:shape>
            </v:group>
            <v:group style="position:absolute;left:4182;top:1839;width:10;height:20" coordorigin="4182,1839" coordsize="10,20">
              <v:shape style="position:absolute;left:4182;top:1839;width:10;height:20" coordorigin="4182,1839" coordsize="10,20" path="m4182,1858l4191,1858,4191,1839,4182,1839,4182,1858xe" filled="true" fillcolor="#000000" stroked="false">
                <v:path arrowok="t"/>
                <v:fill type="solid"/>
              </v:shape>
            </v:group>
            <v:group style="position:absolute;left:4182;top:1858;width:10;height:20" coordorigin="4182,1858" coordsize="10,20">
              <v:shape style="position:absolute;left:4182;top:1858;width:10;height:20" coordorigin="4182,1858" coordsize="10,20" path="m4182,1877l4191,1877,4191,1858,4182,1858,4182,1877xe" filled="true" fillcolor="#000000" stroked="false">
                <v:path arrowok="t"/>
                <v:fill type="solid"/>
              </v:shape>
            </v:group>
            <v:group style="position:absolute;left:4182;top:1877;width:10;height:20" coordorigin="4182,1877" coordsize="10,20">
              <v:shape style="position:absolute;left:4182;top:1877;width:10;height:20" coordorigin="4182,1877" coordsize="10,20" path="m4182,1896l4191,1896,4191,1877,4182,1877,4182,1896xe" filled="true" fillcolor="#000000" stroked="false">
                <v:path arrowok="t"/>
                <v:fill type="solid"/>
              </v:shape>
            </v:group>
            <v:group style="position:absolute;left:4182;top:1896;width:10;height:20" coordorigin="4182,1896" coordsize="10,20">
              <v:shape style="position:absolute;left:4182;top:1896;width:10;height:20" coordorigin="4182,1896" coordsize="10,20" path="m4182,1916l4191,1916,4191,1896,4182,1896,4182,1916xe" filled="true" fillcolor="#000000" stroked="false">
                <v:path arrowok="t"/>
                <v:fill type="solid"/>
              </v:shape>
            </v:group>
            <v:group style="position:absolute;left:4182;top:1916;width:10;height:20" coordorigin="4182,1916" coordsize="10,20">
              <v:shape style="position:absolute;left:4182;top:1916;width:10;height:20" coordorigin="4182,1916" coordsize="10,20" path="m4182,1935l4191,1935,4191,1916,4182,1916,4182,1935xe" filled="true" fillcolor="#000000" stroked="false">
                <v:path arrowok="t"/>
                <v:fill type="solid"/>
              </v:shape>
            </v:group>
            <v:group style="position:absolute;left:4182;top:1935;width:10;height:20" coordorigin="4182,1935" coordsize="10,20">
              <v:shape style="position:absolute;left:4182;top:1935;width:10;height:20" coordorigin="4182,1935" coordsize="10,20" path="m4182,1954l4191,1954,4191,1935,4182,1935,4182,1954xe" filled="true" fillcolor="#000000" stroked="false">
                <v:path arrowok="t"/>
                <v:fill type="solid"/>
              </v:shape>
            </v:group>
            <v:group style="position:absolute;left:4182;top:1954;width:10;height:20" coordorigin="4182,1954" coordsize="10,20">
              <v:shape style="position:absolute;left:4182;top:1954;width:10;height:20" coordorigin="4182,1954" coordsize="10,20" path="m4182,1973l4191,1973,4191,1954,4182,1954,4182,1973xe" filled="true" fillcolor="#000000" stroked="false">
                <v:path arrowok="t"/>
                <v:fill type="solid"/>
              </v:shape>
            </v:group>
            <v:group style="position:absolute;left:4182;top:1973;width:10;height:20" coordorigin="4182,1973" coordsize="10,20">
              <v:shape style="position:absolute;left:4182;top:1973;width:10;height:20" coordorigin="4182,1973" coordsize="10,20" path="m4182,1992l4191,1992,4191,1973,4182,1973,4182,1992xe" filled="true" fillcolor="#000000" stroked="false">
                <v:path arrowok="t"/>
                <v:fill type="solid"/>
              </v:shape>
            </v:group>
            <v:group style="position:absolute;left:4182;top:1992;width:10;height:20" coordorigin="4182,1992" coordsize="10,20">
              <v:shape style="position:absolute;left:4182;top:1992;width:10;height:20" coordorigin="4182,1992" coordsize="10,20" path="m4182,2012l4191,2012,4191,1992,4182,1992,4182,2012xe" filled="true" fillcolor="#000000" stroked="false">
                <v:path arrowok="t"/>
                <v:fill type="solid"/>
              </v:shape>
            </v:group>
            <v:group style="position:absolute;left:4182;top:2012;width:10;height:20" coordorigin="4182,2012" coordsize="10,20">
              <v:shape style="position:absolute;left:4182;top:2012;width:10;height:20" coordorigin="4182,2012" coordsize="10,20" path="m4182,2031l4191,2031,4191,2012,4182,2012,4182,2031xe" filled="true" fillcolor="#000000" stroked="false">
                <v:path arrowok="t"/>
                <v:fill type="solid"/>
              </v:shape>
            </v:group>
            <v:group style="position:absolute;left:4182;top:2031;width:10;height:20" coordorigin="4182,2031" coordsize="10,20">
              <v:shape style="position:absolute;left:4182;top:2031;width:10;height:20" coordorigin="4182,2031" coordsize="10,20" path="m4182,2050l4191,2050,4191,2031,4182,2031,4182,2050xe" filled="true" fillcolor="#000000" stroked="false">
                <v:path arrowok="t"/>
                <v:fill type="solid"/>
              </v:shape>
            </v:group>
            <v:group style="position:absolute;left:4182;top:2050;width:10;height:20" coordorigin="4182,2050" coordsize="10,20">
              <v:shape style="position:absolute;left:4182;top:2050;width:10;height:20" coordorigin="4182,2050" coordsize="10,20" path="m4182,2069l4191,2069,4191,2050,4182,2050,4182,2069xe" filled="true" fillcolor="#000000" stroked="false">
                <v:path arrowok="t"/>
                <v:fill type="solid"/>
              </v:shape>
            </v:group>
            <v:group style="position:absolute;left:4182;top:2069;width:10;height:20" coordorigin="4182,2069" coordsize="10,20">
              <v:shape style="position:absolute;left:4182;top:2069;width:10;height:20" coordorigin="4182,2069" coordsize="10,20" path="m4182,2088l4191,2088,4191,2069,4182,2069,4182,2088xe" filled="true" fillcolor="#000000" stroked="false">
                <v:path arrowok="t"/>
                <v:fill type="solid"/>
              </v:shape>
            </v:group>
            <v:group style="position:absolute;left:4182;top:2088;width:10;height:20" coordorigin="4182,2088" coordsize="10,20">
              <v:shape style="position:absolute;left:4182;top:2088;width:10;height:20" coordorigin="4182,2088" coordsize="10,20" path="m4182,2108l4191,2108,4191,2088,4182,2088,4182,2108xe" filled="true" fillcolor="#000000" stroked="false">
                <v:path arrowok="t"/>
                <v:fill type="solid"/>
              </v:shape>
            </v:group>
            <v:group style="position:absolute;left:4182;top:2108;width:10;height:20" coordorigin="4182,2108" coordsize="10,20">
              <v:shape style="position:absolute;left:4182;top:2108;width:10;height:20" coordorigin="4182,2108" coordsize="10,20" path="m4182,2127l4191,2127,4191,2108,4182,2108,4182,2127xe" filled="true" fillcolor="#000000" stroked="false">
                <v:path arrowok="t"/>
                <v:fill type="solid"/>
              </v:shape>
            </v:group>
            <v:group style="position:absolute;left:5562;top:1800;width:10;height:20" coordorigin="5562,1800" coordsize="10,20">
              <v:shape style="position:absolute;left:5562;top:1800;width:10;height:20" coordorigin="5562,1800" coordsize="10,20" path="m5562,1820l5571,1820,5571,1800,5562,1800,5562,1820xe" filled="true" fillcolor="#000000" stroked="false">
                <v:path arrowok="t"/>
                <v:fill type="solid"/>
              </v:shape>
            </v:group>
            <v:group style="position:absolute;left:5562;top:1820;width:10;height:20" coordorigin="5562,1820" coordsize="10,20">
              <v:shape style="position:absolute;left:5562;top:1820;width:10;height:20" coordorigin="5562,1820" coordsize="10,20" path="m5562,1839l5571,1839,5571,1820,5562,1820,5562,1839xe" filled="true" fillcolor="#000000" stroked="false">
                <v:path arrowok="t"/>
                <v:fill type="solid"/>
              </v:shape>
            </v:group>
            <v:group style="position:absolute;left:5562;top:1839;width:10;height:20" coordorigin="5562,1839" coordsize="10,20">
              <v:shape style="position:absolute;left:5562;top:1839;width:10;height:20" coordorigin="5562,1839" coordsize="10,20" path="m5562,1858l5571,1858,5571,1839,5562,1839,5562,1858xe" filled="true" fillcolor="#000000" stroked="false">
                <v:path arrowok="t"/>
                <v:fill type="solid"/>
              </v:shape>
            </v:group>
            <v:group style="position:absolute;left:5562;top:1858;width:10;height:20" coordorigin="5562,1858" coordsize="10,20">
              <v:shape style="position:absolute;left:5562;top:1858;width:10;height:20" coordorigin="5562,1858" coordsize="10,20" path="m5562,1877l5571,1877,5571,1858,5562,1858,5562,1877xe" filled="true" fillcolor="#000000" stroked="false">
                <v:path arrowok="t"/>
                <v:fill type="solid"/>
              </v:shape>
            </v:group>
            <v:group style="position:absolute;left:5562;top:1877;width:10;height:20" coordorigin="5562,1877" coordsize="10,20">
              <v:shape style="position:absolute;left:5562;top:1877;width:10;height:20" coordorigin="5562,1877" coordsize="10,20" path="m5562,1896l5571,1896,5571,1877,5562,1877,5562,1896xe" filled="true" fillcolor="#000000" stroked="false">
                <v:path arrowok="t"/>
                <v:fill type="solid"/>
              </v:shape>
            </v:group>
            <v:group style="position:absolute;left:5562;top:1896;width:10;height:20" coordorigin="5562,1896" coordsize="10,20">
              <v:shape style="position:absolute;left:5562;top:1896;width:10;height:20" coordorigin="5562,1896" coordsize="10,20" path="m5562,1916l5571,1916,5571,1896,5562,1896,5562,1916xe" filled="true" fillcolor="#000000" stroked="false">
                <v:path arrowok="t"/>
                <v:fill type="solid"/>
              </v:shape>
            </v:group>
            <v:group style="position:absolute;left:5562;top:1916;width:10;height:20" coordorigin="5562,1916" coordsize="10,20">
              <v:shape style="position:absolute;left:5562;top:1916;width:10;height:20" coordorigin="5562,1916" coordsize="10,20" path="m5562,1935l5571,1935,5571,1916,5562,1916,5562,1935xe" filled="true" fillcolor="#000000" stroked="false">
                <v:path arrowok="t"/>
                <v:fill type="solid"/>
              </v:shape>
            </v:group>
            <v:group style="position:absolute;left:5562;top:1935;width:10;height:20" coordorigin="5562,1935" coordsize="10,20">
              <v:shape style="position:absolute;left:5562;top:1935;width:10;height:20" coordorigin="5562,1935" coordsize="10,20" path="m5562,1954l5571,1954,5571,1935,5562,1935,5562,1954xe" filled="true" fillcolor="#000000" stroked="false">
                <v:path arrowok="t"/>
                <v:fill type="solid"/>
              </v:shape>
            </v:group>
            <v:group style="position:absolute;left:5562;top:1954;width:10;height:20" coordorigin="5562,1954" coordsize="10,20">
              <v:shape style="position:absolute;left:5562;top:1954;width:10;height:20" coordorigin="5562,1954" coordsize="10,20" path="m5562,1973l5571,1973,5571,1954,5562,1954,5562,1973xe" filled="true" fillcolor="#000000" stroked="false">
                <v:path arrowok="t"/>
                <v:fill type="solid"/>
              </v:shape>
            </v:group>
            <v:group style="position:absolute;left:5562;top:1973;width:10;height:20" coordorigin="5562,1973" coordsize="10,20">
              <v:shape style="position:absolute;left:5562;top:1973;width:10;height:20" coordorigin="5562,1973" coordsize="10,20" path="m5562,1992l5571,1992,5571,1973,5562,1973,5562,1992xe" filled="true" fillcolor="#000000" stroked="false">
                <v:path arrowok="t"/>
                <v:fill type="solid"/>
              </v:shape>
            </v:group>
            <v:group style="position:absolute;left:5562;top:1992;width:10;height:20" coordorigin="5562,1992" coordsize="10,20">
              <v:shape style="position:absolute;left:5562;top:1992;width:10;height:20" coordorigin="5562,1992" coordsize="10,20" path="m5562,2012l5571,2012,5571,1992,5562,1992,5562,2012xe" filled="true" fillcolor="#000000" stroked="false">
                <v:path arrowok="t"/>
                <v:fill type="solid"/>
              </v:shape>
            </v:group>
            <v:group style="position:absolute;left:5562;top:2012;width:10;height:20" coordorigin="5562,2012" coordsize="10,20">
              <v:shape style="position:absolute;left:5562;top:2012;width:10;height:20" coordorigin="5562,2012" coordsize="10,20" path="m5562,2031l5571,2031,5571,2012,5562,2012,5562,2031xe" filled="true" fillcolor="#000000" stroked="false">
                <v:path arrowok="t"/>
                <v:fill type="solid"/>
              </v:shape>
            </v:group>
            <v:group style="position:absolute;left:5562;top:2031;width:10;height:20" coordorigin="5562,2031" coordsize="10,20">
              <v:shape style="position:absolute;left:5562;top:2031;width:10;height:20" coordorigin="5562,2031" coordsize="10,20" path="m5562,2050l5571,2050,5571,2031,5562,2031,5562,2050xe" filled="true" fillcolor="#000000" stroked="false">
                <v:path arrowok="t"/>
                <v:fill type="solid"/>
              </v:shape>
            </v:group>
            <v:group style="position:absolute;left:5562;top:2050;width:10;height:20" coordorigin="5562,2050" coordsize="10,20">
              <v:shape style="position:absolute;left:5562;top:2050;width:10;height:20" coordorigin="5562,2050" coordsize="10,20" path="m5562,2069l5571,2069,5571,2050,5562,2050,5562,2069xe" filled="true" fillcolor="#000000" stroked="false">
                <v:path arrowok="t"/>
                <v:fill type="solid"/>
              </v:shape>
            </v:group>
            <v:group style="position:absolute;left:5562;top:2069;width:10;height:20" coordorigin="5562,2069" coordsize="10,20">
              <v:shape style="position:absolute;left:5562;top:2069;width:10;height:20" coordorigin="5562,2069" coordsize="10,20" path="m5562,2088l5571,2088,5571,2069,5562,2069,5562,2088xe" filled="true" fillcolor="#000000" stroked="false">
                <v:path arrowok="t"/>
                <v:fill type="solid"/>
              </v:shape>
            </v:group>
            <v:group style="position:absolute;left:5562;top:2088;width:10;height:20" coordorigin="5562,2088" coordsize="10,20">
              <v:shape style="position:absolute;left:5562;top:2088;width:10;height:20" coordorigin="5562,2088" coordsize="10,20" path="m5562,2108l5571,2108,5571,2088,5562,2088,5562,2108xe" filled="true" fillcolor="#000000" stroked="false">
                <v:path arrowok="t"/>
                <v:fill type="solid"/>
              </v:shape>
            </v:group>
            <v:group style="position:absolute;left:5562;top:2108;width:10;height:20" coordorigin="5562,2108" coordsize="10,20">
              <v:shape style="position:absolute;left:5562;top:2108;width:10;height:20" coordorigin="5562,2108" coordsize="10,20" path="m5562,2127l5571,2127,5571,2108,5562,2108,5562,2127xe" filled="true" fillcolor="#000000" stroked="false">
                <v:path arrowok="t"/>
                <v:fill type="solid"/>
              </v:shape>
            </v:group>
            <v:group style="position:absolute;left:6561;top:1800;width:10;height:20" coordorigin="6561,1800" coordsize="10,20">
              <v:shape style="position:absolute;left:6561;top:1800;width:10;height:20" coordorigin="6561,1800" coordsize="10,20" path="m6561,1820l6570,1820,6570,1800,6561,1800,6561,1820xe" filled="true" fillcolor="#000000" stroked="false">
                <v:path arrowok="t"/>
                <v:fill type="solid"/>
              </v:shape>
            </v:group>
            <v:group style="position:absolute;left:6561;top:1820;width:10;height:20" coordorigin="6561,1820" coordsize="10,20">
              <v:shape style="position:absolute;left:6561;top:1820;width:10;height:20" coordorigin="6561,1820" coordsize="10,20" path="m6561,1839l6570,1839,6570,1820,6561,1820,6561,1839xe" filled="true" fillcolor="#000000" stroked="false">
                <v:path arrowok="t"/>
                <v:fill type="solid"/>
              </v:shape>
            </v:group>
            <v:group style="position:absolute;left:6561;top:1839;width:10;height:20" coordorigin="6561,1839" coordsize="10,20">
              <v:shape style="position:absolute;left:6561;top:1839;width:10;height:20" coordorigin="6561,1839" coordsize="10,20" path="m6561,1858l6570,1858,6570,1839,6561,1839,6561,1858xe" filled="true" fillcolor="#000000" stroked="false">
                <v:path arrowok="t"/>
                <v:fill type="solid"/>
              </v:shape>
            </v:group>
            <v:group style="position:absolute;left:6561;top:1858;width:10;height:20" coordorigin="6561,1858" coordsize="10,20">
              <v:shape style="position:absolute;left:6561;top:1858;width:10;height:20" coordorigin="6561,1858" coordsize="10,20" path="m6561,1877l6570,1877,6570,1858,6561,1858,6561,1877xe" filled="true" fillcolor="#000000" stroked="false">
                <v:path arrowok="t"/>
                <v:fill type="solid"/>
              </v:shape>
            </v:group>
            <v:group style="position:absolute;left:6561;top:1877;width:10;height:20" coordorigin="6561,1877" coordsize="10,20">
              <v:shape style="position:absolute;left:6561;top:1877;width:10;height:20" coordorigin="6561,1877" coordsize="10,20" path="m6561,1896l6570,1896,6570,1877,6561,1877,6561,1896xe" filled="true" fillcolor="#000000" stroked="false">
                <v:path arrowok="t"/>
                <v:fill type="solid"/>
              </v:shape>
            </v:group>
            <v:group style="position:absolute;left:6561;top:1896;width:10;height:20" coordorigin="6561,1896" coordsize="10,20">
              <v:shape style="position:absolute;left:6561;top:1896;width:10;height:20" coordorigin="6561,1896" coordsize="10,20" path="m6561,1916l6570,1916,6570,1896,6561,1896,6561,1916xe" filled="true" fillcolor="#000000" stroked="false">
                <v:path arrowok="t"/>
                <v:fill type="solid"/>
              </v:shape>
            </v:group>
            <v:group style="position:absolute;left:6561;top:1916;width:10;height:20" coordorigin="6561,1916" coordsize="10,20">
              <v:shape style="position:absolute;left:6561;top:1916;width:10;height:20" coordorigin="6561,1916" coordsize="10,20" path="m6561,1935l6570,1935,6570,1916,6561,1916,6561,1935xe" filled="true" fillcolor="#000000" stroked="false">
                <v:path arrowok="t"/>
                <v:fill type="solid"/>
              </v:shape>
            </v:group>
            <v:group style="position:absolute;left:6561;top:1935;width:10;height:20" coordorigin="6561,1935" coordsize="10,20">
              <v:shape style="position:absolute;left:6561;top:1935;width:10;height:20" coordorigin="6561,1935" coordsize="10,20" path="m6561,1954l6570,1954,6570,1935,6561,1935,6561,1954xe" filled="true" fillcolor="#000000" stroked="false">
                <v:path arrowok="t"/>
                <v:fill type="solid"/>
              </v:shape>
            </v:group>
            <v:group style="position:absolute;left:6561;top:1954;width:10;height:20" coordorigin="6561,1954" coordsize="10,20">
              <v:shape style="position:absolute;left:6561;top:1954;width:10;height:20" coordorigin="6561,1954" coordsize="10,20" path="m6561,1973l6570,1973,6570,1954,6561,1954,6561,1973xe" filled="true" fillcolor="#000000" stroked="false">
                <v:path arrowok="t"/>
                <v:fill type="solid"/>
              </v:shape>
            </v:group>
            <v:group style="position:absolute;left:6561;top:1973;width:10;height:20" coordorigin="6561,1973" coordsize="10,20">
              <v:shape style="position:absolute;left:6561;top:1973;width:10;height:20" coordorigin="6561,1973" coordsize="10,20" path="m6561,1992l6570,1992,6570,1973,6561,1973,6561,1992xe" filled="true" fillcolor="#000000" stroked="false">
                <v:path arrowok="t"/>
                <v:fill type="solid"/>
              </v:shape>
            </v:group>
            <v:group style="position:absolute;left:6561;top:1992;width:10;height:20" coordorigin="6561,1992" coordsize="10,20">
              <v:shape style="position:absolute;left:6561;top:1992;width:10;height:20" coordorigin="6561,1992" coordsize="10,20" path="m6561,2012l6570,2012,6570,1992,6561,1992,6561,2012xe" filled="true" fillcolor="#000000" stroked="false">
                <v:path arrowok="t"/>
                <v:fill type="solid"/>
              </v:shape>
            </v:group>
            <v:group style="position:absolute;left:6561;top:2012;width:10;height:20" coordorigin="6561,2012" coordsize="10,20">
              <v:shape style="position:absolute;left:6561;top:2012;width:10;height:20" coordorigin="6561,2012" coordsize="10,20" path="m6561,2031l6570,2031,6570,2012,6561,2012,6561,2031xe" filled="true" fillcolor="#000000" stroked="false">
                <v:path arrowok="t"/>
                <v:fill type="solid"/>
              </v:shape>
            </v:group>
            <v:group style="position:absolute;left:6561;top:2031;width:10;height:20" coordorigin="6561,2031" coordsize="10,20">
              <v:shape style="position:absolute;left:6561;top:2031;width:10;height:20" coordorigin="6561,2031" coordsize="10,20" path="m6561,2050l6570,2050,6570,2031,6561,2031,6561,2050xe" filled="true" fillcolor="#000000" stroked="false">
                <v:path arrowok="t"/>
                <v:fill type="solid"/>
              </v:shape>
            </v:group>
            <v:group style="position:absolute;left:6561;top:2050;width:10;height:20" coordorigin="6561,2050" coordsize="10,20">
              <v:shape style="position:absolute;left:6561;top:2050;width:10;height:20" coordorigin="6561,2050" coordsize="10,20" path="m6561,2069l6570,2069,6570,2050,6561,2050,6561,2069xe" filled="true" fillcolor="#000000" stroked="false">
                <v:path arrowok="t"/>
                <v:fill type="solid"/>
              </v:shape>
            </v:group>
            <v:group style="position:absolute;left:6561;top:2069;width:10;height:20" coordorigin="6561,2069" coordsize="10,20">
              <v:shape style="position:absolute;left:6561;top:2069;width:10;height:20" coordorigin="6561,2069" coordsize="10,20" path="m6561,2088l6570,2088,6570,2069,6561,2069,6561,2088xe" filled="true" fillcolor="#000000" stroked="false">
                <v:path arrowok="t"/>
                <v:fill type="solid"/>
              </v:shape>
            </v:group>
            <v:group style="position:absolute;left:6561;top:2088;width:10;height:20" coordorigin="6561,2088" coordsize="10,20">
              <v:shape style="position:absolute;left:6561;top:2088;width:10;height:20" coordorigin="6561,2088" coordsize="10,20" path="m6561,2108l6570,2108,6570,2088,6561,2088,6561,2108xe" filled="true" fillcolor="#000000" stroked="false">
                <v:path arrowok="t"/>
                <v:fill type="solid"/>
              </v:shape>
            </v:group>
            <v:group style="position:absolute;left:6561;top:2108;width:10;height:20" coordorigin="6561,2108" coordsize="10,20">
              <v:shape style="position:absolute;left:6561;top:2108;width:10;height:20" coordorigin="6561,2108" coordsize="10,20" path="m6561,2127l6570,2127,6570,2108,6561,2108,6561,2127xe" filled="true" fillcolor="#000000" stroked="false">
                <v:path arrowok="t"/>
                <v:fill type="solid"/>
              </v:shape>
            </v:group>
            <v:group style="position:absolute;left:8068;top:1800;width:10;height:20" coordorigin="8068,1800" coordsize="10,20">
              <v:shape style="position:absolute;left:8068;top:1800;width:10;height:20" coordorigin="8068,1800" coordsize="10,20" path="m8068,1820l8077,1820,8077,1800,8068,1800,8068,1820xe" filled="true" fillcolor="#000000" stroked="false">
                <v:path arrowok="t"/>
                <v:fill type="solid"/>
              </v:shape>
            </v:group>
            <v:group style="position:absolute;left:8068;top:1820;width:10;height:20" coordorigin="8068,1820" coordsize="10,20">
              <v:shape style="position:absolute;left:8068;top:1820;width:10;height:20" coordorigin="8068,1820" coordsize="10,20" path="m8068,1839l8077,1839,8077,1820,8068,1820,8068,1839xe" filled="true" fillcolor="#000000" stroked="false">
                <v:path arrowok="t"/>
                <v:fill type="solid"/>
              </v:shape>
            </v:group>
            <v:group style="position:absolute;left:8068;top:1839;width:10;height:20" coordorigin="8068,1839" coordsize="10,20">
              <v:shape style="position:absolute;left:8068;top:1839;width:10;height:20" coordorigin="8068,1839" coordsize="10,20" path="m8068,1858l8077,1858,8077,1839,8068,1839,8068,1858xe" filled="true" fillcolor="#000000" stroked="false">
                <v:path arrowok="t"/>
                <v:fill type="solid"/>
              </v:shape>
            </v:group>
            <v:group style="position:absolute;left:8068;top:1858;width:10;height:20" coordorigin="8068,1858" coordsize="10,20">
              <v:shape style="position:absolute;left:8068;top:1858;width:10;height:20" coordorigin="8068,1858" coordsize="10,20" path="m8068,1877l8077,1877,8077,1858,8068,1858,8068,1877xe" filled="true" fillcolor="#000000" stroked="false">
                <v:path arrowok="t"/>
                <v:fill type="solid"/>
              </v:shape>
            </v:group>
            <v:group style="position:absolute;left:8068;top:1877;width:10;height:20" coordorigin="8068,1877" coordsize="10,20">
              <v:shape style="position:absolute;left:8068;top:1877;width:10;height:20" coordorigin="8068,1877" coordsize="10,20" path="m8068,1896l8077,1896,8077,1877,8068,1877,8068,1896xe" filled="true" fillcolor="#000000" stroked="false">
                <v:path arrowok="t"/>
                <v:fill type="solid"/>
              </v:shape>
            </v:group>
            <v:group style="position:absolute;left:8068;top:1896;width:10;height:20" coordorigin="8068,1896" coordsize="10,20">
              <v:shape style="position:absolute;left:8068;top:1896;width:10;height:20" coordorigin="8068,1896" coordsize="10,20" path="m8068,1916l8077,1916,8077,1896,8068,1896,8068,1916xe" filled="true" fillcolor="#000000" stroked="false">
                <v:path arrowok="t"/>
                <v:fill type="solid"/>
              </v:shape>
            </v:group>
            <v:group style="position:absolute;left:8068;top:1916;width:10;height:20" coordorigin="8068,1916" coordsize="10,20">
              <v:shape style="position:absolute;left:8068;top:1916;width:10;height:20" coordorigin="8068,1916" coordsize="10,20" path="m8068,1935l8077,1935,8077,1916,8068,1916,8068,1935xe" filled="true" fillcolor="#000000" stroked="false">
                <v:path arrowok="t"/>
                <v:fill type="solid"/>
              </v:shape>
            </v:group>
            <v:group style="position:absolute;left:8068;top:1935;width:10;height:20" coordorigin="8068,1935" coordsize="10,20">
              <v:shape style="position:absolute;left:8068;top:1935;width:10;height:20" coordorigin="8068,1935" coordsize="10,20" path="m8068,1954l8077,1954,8077,1935,8068,1935,8068,1954xe" filled="true" fillcolor="#000000" stroked="false">
                <v:path arrowok="t"/>
                <v:fill type="solid"/>
              </v:shape>
            </v:group>
            <v:group style="position:absolute;left:8068;top:1954;width:10;height:20" coordorigin="8068,1954" coordsize="10,20">
              <v:shape style="position:absolute;left:8068;top:1954;width:10;height:20" coordorigin="8068,1954" coordsize="10,20" path="m8068,1973l8077,1973,8077,1954,8068,1954,8068,1973xe" filled="true" fillcolor="#000000" stroked="false">
                <v:path arrowok="t"/>
                <v:fill type="solid"/>
              </v:shape>
            </v:group>
            <v:group style="position:absolute;left:8068;top:1973;width:10;height:20" coordorigin="8068,1973" coordsize="10,20">
              <v:shape style="position:absolute;left:8068;top:1973;width:10;height:20" coordorigin="8068,1973" coordsize="10,20" path="m8068,1992l8077,1992,8077,1973,8068,1973,8068,1992xe" filled="true" fillcolor="#000000" stroked="false">
                <v:path arrowok="t"/>
                <v:fill type="solid"/>
              </v:shape>
            </v:group>
            <v:group style="position:absolute;left:8068;top:1992;width:10;height:20" coordorigin="8068,1992" coordsize="10,20">
              <v:shape style="position:absolute;left:8068;top:1992;width:10;height:20" coordorigin="8068,1992" coordsize="10,20" path="m8068,2012l8077,2012,8077,1992,8068,1992,8068,2012xe" filled="true" fillcolor="#000000" stroked="false">
                <v:path arrowok="t"/>
                <v:fill type="solid"/>
              </v:shape>
            </v:group>
            <v:group style="position:absolute;left:8068;top:2012;width:10;height:20" coordorigin="8068,2012" coordsize="10,20">
              <v:shape style="position:absolute;left:8068;top:2012;width:10;height:20" coordorigin="8068,2012" coordsize="10,20" path="m8068,2031l8077,2031,8077,2012,8068,2012,8068,2031xe" filled="true" fillcolor="#000000" stroked="false">
                <v:path arrowok="t"/>
                <v:fill type="solid"/>
              </v:shape>
            </v:group>
            <v:group style="position:absolute;left:8068;top:2031;width:10;height:20" coordorigin="8068,2031" coordsize="10,20">
              <v:shape style="position:absolute;left:8068;top:2031;width:10;height:20" coordorigin="8068,2031" coordsize="10,20" path="m8068,2050l8077,2050,8077,2031,8068,2031,8068,2050xe" filled="true" fillcolor="#000000" stroked="false">
                <v:path arrowok="t"/>
                <v:fill type="solid"/>
              </v:shape>
            </v:group>
            <v:group style="position:absolute;left:8068;top:2050;width:10;height:20" coordorigin="8068,2050" coordsize="10,20">
              <v:shape style="position:absolute;left:8068;top:2050;width:10;height:20" coordorigin="8068,2050" coordsize="10,20" path="m8068,2069l8077,2069,8077,2050,8068,2050,8068,2069xe" filled="true" fillcolor="#000000" stroked="false">
                <v:path arrowok="t"/>
                <v:fill type="solid"/>
              </v:shape>
            </v:group>
            <v:group style="position:absolute;left:8068;top:2069;width:10;height:20" coordorigin="8068,2069" coordsize="10,20">
              <v:shape style="position:absolute;left:8068;top:2069;width:10;height:20" coordorigin="8068,2069" coordsize="10,20" path="m8068,2088l8077,2088,8077,2069,8068,2069,8068,2088xe" filled="true" fillcolor="#000000" stroked="false">
                <v:path arrowok="t"/>
                <v:fill type="solid"/>
              </v:shape>
            </v:group>
            <v:group style="position:absolute;left:8068;top:2088;width:10;height:20" coordorigin="8068,2088" coordsize="10,20">
              <v:shape style="position:absolute;left:8068;top:2088;width:10;height:20" coordorigin="8068,2088" coordsize="10,20" path="m8068,2108l8077,2108,8077,2088,8068,2088,8068,2108xe" filled="true" fillcolor="#000000" stroked="false">
                <v:path arrowok="t"/>
                <v:fill type="solid"/>
              </v:shape>
            </v:group>
            <v:group style="position:absolute;left:8068;top:2108;width:10;height:20" coordorigin="8068,2108" coordsize="10,20">
              <v:shape style="position:absolute;left:8068;top:2108;width:10;height:20" coordorigin="8068,2108" coordsize="10,20" path="m8068,2127l8077,2127,8077,2108,8068,2108,8068,2127xe" filled="true" fillcolor="#000000" stroked="false">
                <v:path arrowok="t"/>
                <v:fill type="solid"/>
              </v:shape>
            </v:group>
            <v:group style="position:absolute;left:9542;top:1800;width:10;height:20" coordorigin="9542,1800" coordsize="10,20">
              <v:shape style="position:absolute;left:9542;top:1800;width:10;height:20" coordorigin="9542,1800" coordsize="10,20" path="m9542,1820l9552,1820,9552,1800,9542,1800,9542,1820xe" filled="true" fillcolor="#000000" stroked="false">
                <v:path arrowok="t"/>
                <v:fill type="solid"/>
              </v:shape>
            </v:group>
            <v:group style="position:absolute;left:9542;top:1820;width:10;height:20" coordorigin="9542,1820" coordsize="10,20">
              <v:shape style="position:absolute;left:9542;top:1820;width:10;height:20" coordorigin="9542,1820" coordsize="10,20" path="m9542,1839l9552,1839,9552,1820,9542,1820,9542,1839xe" filled="true" fillcolor="#000000" stroked="false">
                <v:path arrowok="t"/>
                <v:fill type="solid"/>
              </v:shape>
            </v:group>
            <v:group style="position:absolute;left:9542;top:1839;width:10;height:20" coordorigin="9542,1839" coordsize="10,20">
              <v:shape style="position:absolute;left:9542;top:1839;width:10;height:20" coordorigin="9542,1839" coordsize="10,20" path="m9542,1858l9552,1858,9552,1839,9542,1839,9542,1858xe" filled="true" fillcolor="#000000" stroked="false">
                <v:path arrowok="t"/>
                <v:fill type="solid"/>
              </v:shape>
            </v:group>
            <v:group style="position:absolute;left:9542;top:1858;width:10;height:20" coordorigin="9542,1858" coordsize="10,20">
              <v:shape style="position:absolute;left:9542;top:1858;width:10;height:20" coordorigin="9542,1858" coordsize="10,20" path="m9542,1877l9552,1877,9552,1858,9542,1858,9542,1877xe" filled="true" fillcolor="#000000" stroked="false">
                <v:path arrowok="t"/>
                <v:fill type="solid"/>
              </v:shape>
            </v:group>
            <v:group style="position:absolute;left:9542;top:1877;width:10;height:20" coordorigin="9542,1877" coordsize="10,20">
              <v:shape style="position:absolute;left:9542;top:1877;width:10;height:20" coordorigin="9542,1877" coordsize="10,20" path="m9542,1896l9552,1896,9552,1877,9542,1877,9542,1896xe" filled="true" fillcolor="#000000" stroked="false">
                <v:path arrowok="t"/>
                <v:fill type="solid"/>
              </v:shape>
            </v:group>
            <v:group style="position:absolute;left:9542;top:1896;width:10;height:20" coordorigin="9542,1896" coordsize="10,20">
              <v:shape style="position:absolute;left:9542;top:1896;width:10;height:20" coordorigin="9542,1896" coordsize="10,20" path="m9542,1916l9552,1916,9552,1896,9542,1896,9542,1916xe" filled="true" fillcolor="#000000" stroked="false">
                <v:path arrowok="t"/>
                <v:fill type="solid"/>
              </v:shape>
            </v:group>
            <v:group style="position:absolute;left:9542;top:1916;width:10;height:20" coordorigin="9542,1916" coordsize="10,20">
              <v:shape style="position:absolute;left:9542;top:1916;width:10;height:20" coordorigin="9542,1916" coordsize="10,20" path="m9542,1935l9552,1935,9552,1916,9542,1916,9542,1935xe" filled="true" fillcolor="#000000" stroked="false">
                <v:path arrowok="t"/>
                <v:fill type="solid"/>
              </v:shape>
            </v:group>
            <v:group style="position:absolute;left:9542;top:1935;width:10;height:20" coordorigin="9542,1935" coordsize="10,20">
              <v:shape style="position:absolute;left:9542;top:1935;width:10;height:20" coordorigin="9542,1935" coordsize="10,20" path="m9542,1954l9552,1954,9552,1935,9542,1935,9542,1954xe" filled="true" fillcolor="#000000" stroked="false">
                <v:path arrowok="t"/>
                <v:fill type="solid"/>
              </v:shape>
            </v:group>
            <v:group style="position:absolute;left:9542;top:1954;width:10;height:20" coordorigin="9542,1954" coordsize="10,20">
              <v:shape style="position:absolute;left:9542;top:1954;width:10;height:20" coordorigin="9542,1954" coordsize="10,20" path="m9542,1973l9552,1973,9552,1954,9542,1954,9542,1973xe" filled="true" fillcolor="#000000" stroked="false">
                <v:path arrowok="t"/>
                <v:fill type="solid"/>
              </v:shape>
            </v:group>
            <v:group style="position:absolute;left:9542;top:1973;width:10;height:20" coordorigin="9542,1973" coordsize="10,20">
              <v:shape style="position:absolute;left:9542;top:1973;width:10;height:20" coordorigin="9542,1973" coordsize="10,20" path="m9542,1992l9552,1992,9552,1973,9542,1973,9542,1992xe" filled="true" fillcolor="#000000" stroked="false">
                <v:path arrowok="t"/>
                <v:fill type="solid"/>
              </v:shape>
            </v:group>
            <v:group style="position:absolute;left:9542;top:1992;width:10;height:20" coordorigin="9542,1992" coordsize="10,20">
              <v:shape style="position:absolute;left:9542;top:1992;width:10;height:20" coordorigin="9542,1992" coordsize="10,20" path="m9542,2012l9552,2012,9552,1992,9542,1992,9542,2012xe" filled="true" fillcolor="#000000" stroked="false">
                <v:path arrowok="t"/>
                <v:fill type="solid"/>
              </v:shape>
            </v:group>
            <v:group style="position:absolute;left:9542;top:2012;width:10;height:20" coordorigin="9542,2012" coordsize="10,20">
              <v:shape style="position:absolute;left:9542;top:2012;width:10;height:20" coordorigin="9542,2012" coordsize="10,20" path="m9542,2031l9552,2031,9552,2012,9542,2012,9542,2031xe" filled="true" fillcolor="#000000" stroked="false">
                <v:path arrowok="t"/>
                <v:fill type="solid"/>
              </v:shape>
            </v:group>
            <v:group style="position:absolute;left:9542;top:2031;width:10;height:20" coordorigin="9542,2031" coordsize="10,20">
              <v:shape style="position:absolute;left:9542;top:2031;width:10;height:20" coordorigin="9542,2031" coordsize="10,20" path="m9542,2050l9552,2050,9552,2031,9542,2031,9542,2050xe" filled="true" fillcolor="#000000" stroked="false">
                <v:path arrowok="t"/>
                <v:fill type="solid"/>
              </v:shape>
            </v:group>
            <v:group style="position:absolute;left:9542;top:2050;width:10;height:20" coordorigin="9542,2050" coordsize="10,20">
              <v:shape style="position:absolute;left:9542;top:2050;width:10;height:20" coordorigin="9542,2050" coordsize="10,20" path="m9542,2069l9552,2069,9552,2050,9542,2050,9542,2069xe" filled="true" fillcolor="#000000" stroked="false">
                <v:path arrowok="t"/>
                <v:fill type="solid"/>
              </v:shape>
            </v:group>
            <v:group style="position:absolute;left:9542;top:2069;width:10;height:20" coordorigin="9542,2069" coordsize="10,20">
              <v:shape style="position:absolute;left:9542;top:2069;width:10;height:20" coordorigin="9542,2069" coordsize="10,20" path="m9542,2088l9552,2088,9552,2069,9542,2069,9542,2088xe" filled="true" fillcolor="#000000" stroked="false">
                <v:path arrowok="t"/>
                <v:fill type="solid"/>
              </v:shape>
            </v:group>
            <v:group style="position:absolute;left:9542;top:2088;width:10;height:20" coordorigin="9542,2088" coordsize="10,20">
              <v:shape style="position:absolute;left:9542;top:2088;width:10;height:20" coordorigin="9542,2088" coordsize="10,20" path="m9542,2108l9552,2108,9552,2088,9542,2088,9542,2108xe" filled="true" fillcolor="#000000" stroked="false">
                <v:path arrowok="t"/>
                <v:fill type="solid"/>
              </v:shape>
            </v:group>
            <v:group style="position:absolute;left:9542;top:2108;width:10;height:20" coordorigin="9542,2108" coordsize="10,20">
              <v:shape style="position:absolute;left:9542;top:2108;width:10;height:20" coordorigin="9542,2108" coordsize="10,20" path="m9542,2127l9552,2127,9552,2108,9542,2108,9542,2127xe" filled="true" fillcolor="#000000" stroked="false">
                <v:path arrowok="t"/>
                <v:fill type="solid"/>
              </v:shape>
              <v:shape style="position:absolute;left:1594;top:2031;width:1114;height:108" type="#_x0000_t75" stroked="false">
                <v:imagedata r:id="rId526" o:title=""/>
              </v:shape>
              <v:shape style="position:absolute;left:2684;top:2127;width:1508;height:12" type="#_x0000_t75" stroked="false">
                <v:imagedata r:id="rId541" o:title=""/>
              </v:shape>
              <v:shape style="position:absolute;left:4177;top:2127;width:1394;height:12" type="#_x0000_t75" stroked="false">
                <v:imagedata r:id="rId542" o:title=""/>
              </v:shape>
              <v:shape style="position:absolute;left:5557;top:2127;width:1013;height:12" type="#_x0000_t75" stroked="false">
                <v:imagedata r:id="rId543" o:title=""/>
              </v:shape>
              <v:shape style="position:absolute;left:6556;top:2127;width:1522;height:12" type="#_x0000_t75" stroked="false">
                <v:imagedata r:id="rId544" o:title=""/>
              </v:shape>
              <v:shape style="position:absolute;left:8063;top:2127;width:1489;height:12" type="#_x0000_t75" stroked="false">
                <v:imagedata r:id="rId545" o:title=""/>
              </v:shape>
              <v:shape style="position:absolute;left:9537;top:2129;width:1061;height:10" type="#_x0000_t75" stroked="false">
                <v:imagedata r:id="rId532" o:title=""/>
              </v:shape>
            </v:group>
            <v:group style="position:absolute;left:2688;top:2139;width:10;height:20" coordorigin="2688,2139" coordsize="10,20">
              <v:shape style="position:absolute;left:2688;top:2139;width:10;height:20" coordorigin="2688,2139" coordsize="10,20" path="m2688,2158l2698,2158,2698,2139,2688,2139,2688,2158xe" filled="true" fillcolor="#000000" stroked="false">
                <v:path arrowok="t"/>
                <v:fill type="solid"/>
              </v:shape>
            </v:group>
            <v:group style="position:absolute;left:2688;top:2158;width:10;height:20" coordorigin="2688,2158" coordsize="10,20">
              <v:shape style="position:absolute;left:2688;top:2158;width:10;height:20" coordorigin="2688,2158" coordsize="10,20" path="m2688,2177l2698,2177,2698,2158,2688,2158,2688,2177xe" filled="true" fillcolor="#000000" stroked="false">
                <v:path arrowok="t"/>
                <v:fill type="solid"/>
              </v:shape>
            </v:group>
            <v:group style="position:absolute;left:2688;top:2177;width:10;height:20" coordorigin="2688,2177" coordsize="10,20">
              <v:shape style="position:absolute;left:2688;top:2177;width:10;height:20" coordorigin="2688,2177" coordsize="10,20" path="m2688,2196l2698,2196,2698,2177,2688,2177,2688,2196xe" filled="true" fillcolor="#000000" stroked="false">
                <v:path arrowok="t"/>
                <v:fill type="solid"/>
              </v:shape>
            </v:group>
            <v:group style="position:absolute;left:2688;top:2196;width:10;height:20" coordorigin="2688,2196" coordsize="10,20">
              <v:shape style="position:absolute;left:2688;top:2196;width:10;height:20" coordorigin="2688,2196" coordsize="10,20" path="m2688,2216l2698,2216,2698,2196,2688,2196,2688,2216xe" filled="true" fillcolor="#000000" stroked="false">
                <v:path arrowok="t"/>
                <v:fill type="solid"/>
              </v:shape>
            </v:group>
            <v:group style="position:absolute;left:2688;top:2216;width:10;height:20" coordorigin="2688,2216" coordsize="10,20">
              <v:shape style="position:absolute;left:2688;top:2216;width:10;height:20" coordorigin="2688,2216" coordsize="10,20" path="m2688,2235l2698,2235,2698,2216,2688,2216,2688,2235xe" filled="true" fillcolor="#000000" stroked="false">
                <v:path arrowok="t"/>
                <v:fill type="solid"/>
              </v:shape>
            </v:group>
            <v:group style="position:absolute;left:2688;top:2235;width:10;height:20" coordorigin="2688,2235" coordsize="10,20">
              <v:shape style="position:absolute;left:2688;top:2235;width:10;height:20" coordorigin="2688,2235" coordsize="10,20" path="m2688,2254l2698,2254,2698,2235,2688,2235,2688,2254xe" filled="true" fillcolor="#000000" stroked="false">
                <v:path arrowok="t"/>
                <v:fill type="solid"/>
              </v:shape>
            </v:group>
            <v:group style="position:absolute;left:2688;top:2254;width:10;height:20" coordorigin="2688,2254" coordsize="10,20">
              <v:shape style="position:absolute;left:2688;top:2254;width:10;height:20" coordorigin="2688,2254" coordsize="10,20" path="m2688,2273l2698,2273,2698,2254,2688,2254,2688,2273xe" filled="true" fillcolor="#000000" stroked="false">
                <v:path arrowok="t"/>
                <v:fill type="solid"/>
              </v:shape>
            </v:group>
            <v:group style="position:absolute;left:2688;top:2273;width:10;height:20" coordorigin="2688,2273" coordsize="10,20">
              <v:shape style="position:absolute;left:2688;top:2273;width:10;height:20" coordorigin="2688,2273" coordsize="10,20" path="m2688,2292l2698,2292,2698,2273,2688,2273,2688,2292xe" filled="true" fillcolor="#000000" stroked="false">
                <v:path arrowok="t"/>
                <v:fill type="solid"/>
              </v:shape>
            </v:group>
            <v:group style="position:absolute;left:2688;top:2292;width:10;height:20" coordorigin="2688,2292" coordsize="10,20">
              <v:shape style="position:absolute;left:2688;top:2292;width:10;height:20" coordorigin="2688,2292" coordsize="10,20" path="m2688,2312l2698,2312,2698,2292,2688,2292,2688,2312xe" filled="true" fillcolor="#000000" stroked="false">
                <v:path arrowok="t"/>
                <v:fill type="solid"/>
              </v:shape>
            </v:group>
            <v:group style="position:absolute;left:2688;top:2312;width:10;height:20" coordorigin="2688,2312" coordsize="10,20">
              <v:shape style="position:absolute;left:2688;top:2312;width:10;height:20" coordorigin="2688,2312" coordsize="10,20" path="m2688,2331l2698,2331,2698,2312,2688,2312,2688,2331xe" filled="true" fillcolor="#000000" stroked="false">
                <v:path arrowok="t"/>
                <v:fill type="solid"/>
              </v:shape>
            </v:group>
            <v:group style="position:absolute;left:2688;top:2331;width:10;height:20" coordorigin="2688,2331" coordsize="10,20">
              <v:shape style="position:absolute;left:2688;top:2331;width:10;height:20" coordorigin="2688,2331" coordsize="10,20" path="m2688,2350l2698,2350,2698,2331,2688,2331,2688,2350xe" filled="true" fillcolor="#000000" stroked="false">
                <v:path arrowok="t"/>
                <v:fill type="solid"/>
              </v:shape>
            </v:group>
            <v:group style="position:absolute;left:2688;top:2350;width:10;height:20" coordorigin="2688,2350" coordsize="10,20">
              <v:shape style="position:absolute;left:2688;top:2350;width:10;height:20" coordorigin="2688,2350" coordsize="10,20" path="m2688,2369l2698,2369,2698,2350,2688,2350,2688,2369xe" filled="true" fillcolor="#000000" stroked="false">
                <v:path arrowok="t"/>
                <v:fill type="solid"/>
              </v:shape>
            </v:group>
            <v:group style="position:absolute;left:4182;top:2139;width:10;height:20" coordorigin="4182,2139" coordsize="10,20">
              <v:shape style="position:absolute;left:4182;top:2139;width:10;height:20" coordorigin="4182,2139" coordsize="10,20" path="m4182,2158l4191,2158,4191,2139,4182,2139,4182,2158xe" filled="true" fillcolor="#000000" stroked="false">
                <v:path arrowok="t"/>
                <v:fill type="solid"/>
              </v:shape>
            </v:group>
            <v:group style="position:absolute;left:4182;top:2158;width:10;height:20" coordorigin="4182,2158" coordsize="10,20">
              <v:shape style="position:absolute;left:4182;top:2158;width:10;height:20" coordorigin="4182,2158" coordsize="10,20" path="m4182,2177l4191,2177,4191,2158,4182,2158,4182,2177xe" filled="true" fillcolor="#000000" stroked="false">
                <v:path arrowok="t"/>
                <v:fill type="solid"/>
              </v:shape>
            </v:group>
            <v:group style="position:absolute;left:4182;top:2177;width:10;height:20" coordorigin="4182,2177" coordsize="10,20">
              <v:shape style="position:absolute;left:4182;top:2177;width:10;height:20" coordorigin="4182,2177" coordsize="10,20" path="m4182,2196l4191,2196,4191,2177,4182,2177,4182,2196xe" filled="true" fillcolor="#000000" stroked="false">
                <v:path arrowok="t"/>
                <v:fill type="solid"/>
              </v:shape>
            </v:group>
            <v:group style="position:absolute;left:4182;top:2196;width:10;height:20" coordorigin="4182,2196" coordsize="10,20">
              <v:shape style="position:absolute;left:4182;top:2196;width:10;height:20" coordorigin="4182,2196" coordsize="10,20" path="m4182,2216l4191,2216,4191,2196,4182,2196,4182,2216xe" filled="true" fillcolor="#000000" stroked="false">
                <v:path arrowok="t"/>
                <v:fill type="solid"/>
              </v:shape>
            </v:group>
            <v:group style="position:absolute;left:4182;top:2216;width:10;height:20" coordorigin="4182,2216" coordsize="10,20">
              <v:shape style="position:absolute;left:4182;top:2216;width:10;height:20" coordorigin="4182,2216" coordsize="10,20" path="m4182,2235l4191,2235,4191,2216,4182,2216,4182,2235xe" filled="true" fillcolor="#000000" stroked="false">
                <v:path arrowok="t"/>
                <v:fill type="solid"/>
              </v:shape>
            </v:group>
            <v:group style="position:absolute;left:4182;top:2235;width:10;height:20" coordorigin="4182,2235" coordsize="10,20">
              <v:shape style="position:absolute;left:4182;top:2235;width:10;height:20" coordorigin="4182,2235" coordsize="10,20" path="m4182,2254l4191,2254,4191,2235,4182,2235,4182,2254xe" filled="true" fillcolor="#000000" stroked="false">
                <v:path arrowok="t"/>
                <v:fill type="solid"/>
              </v:shape>
            </v:group>
            <v:group style="position:absolute;left:4182;top:2254;width:10;height:20" coordorigin="4182,2254" coordsize="10,20">
              <v:shape style="position:absolute;left:4182;top:2254;width:10;height:20" coordorigin="4182,2254" coordsize="10,20" path="m4182,2273l4191,2273,4191,2254,4182,2254,4182,2273xe" filled="true" fillcolor="#000000" stroked="false">
                <v:path arrowok="t"/>
                <v:fill type="solid"/>
              </v:shape>
            </v:group>
            <v:group style="position:absolute;left:4182;top:2273;width:10;height:20" coordorigin="4182,2273" coordsize="10,20">
              <v:shape style="position:absolute;left:4182;top:2273;width:10;height:20" coordorigin="4182,2273" coordsize="10,20" path="m4182,2292l4191,2292,4191,2273,4182,2273,4182,2292xe" filled="true" fillcolor="#000000" stroked="false">
                <v:path arrowok="t"/>
                <v:fill type="solid"/>
              </v:shape>
            </v:group>
            <v:group style="position:absolute;left:4182;top:2292;width:10;height:20" coordorigin="4182,2292" coordsize="10,20">
              <v:shape style="position:absolute;left:4182;top:2292;width:10;height:20" coordorigin="4182,2292" coordsize="10,20" path="m4182,2312l4191,2312,4191,2292,4182,2292,4182,2312xe" filled="true" fillcolor="#000000" stroked="false">
                <v:path arrowok="t"/>
                <v:fill type="solid"/>
              </v:shape>
            </v:group>
            <v:group style="position:absolute;left:4182;top:2312;width:10;height:20" coordorigin="4182,2312" coordsize="10,20">
              <v:shape style="position:absolute;left:4182;top:2312;width:10;height:20" coordorigin="4182,2312" coordsize="10,20" path="m4182,2331l4191,2331,4191,2312,4182,2312,4182,2331xe" filled="true" fillcolor="#000000" stroked="false">
                <v:path arrowok="t"/>
                <v:fill type="solid"/>
              </v:shape>
            </v:group>
            <v:group style="position:absolute;left:4182;top:2331;width:10;height:20" coordorigin="4182,2331" coordsize="10,20">
              <v:shape style="position:absolute;left:4182;top:2331;width:10;height:20" coordorigin="4182,2331" coordsize="10,20" path="m4182,2350l4191,2350,4191,2331,4182,2331,4182,2350xe" filled="true" fillcolor="#000000" stroked="false">
                <v:path arrowok="t"/>
                <v:fill type="solid"/>
              </v:shape>
            </v:group>
            <v:group style="position:absolute;left:4182;top:2350;width:10;height:20" coordorigin="4182,2350" coordsize="10,20">
              <v:shape style="position:absolute;left:4182;top:2350;width:10;height:20" coordorigin="4182,2350" coordsize="10,20" path="m4182,2369l4191,2369,4191,2350,4182,2350,4182,2369xe" filled="true" fillcolor="#000000" stroked="false">
                <v:path arrowok="t"/>
                <v:fill type="solid"/>
              </v:shape>
            </v:group>
            <v:group style="position:absolute;left:4182;top:2369;width:10;height:20" coordorigin="4182,2369" coordsize="10,20">
              <v:shape style="position:absolute;left:4182;top:2369;width:10;height:20" coordorigin="4182,2369" coordsize="10,20" path="m4182,2388l4191,2388,4191,2369,4182,2369,4182,2388xe" filled="true" fillcolor="#000000" stroked="false">
                <v:path arrowok="t"/>
                <v:fill type="solid"/>
              </v:shape>
            </v:group>
            <v:group style="position:absolute;left:4182;top:2388;width:10;height:20" coordorigin="4182,2388" coordsize="10,20">
              <v:shape style="position:absolute;left:4182;top:2388;width:10;height:20" coordorigin="4182,2388" coordsize="10,20" path="m4182,2408l4191,2408,4191,2388,4182,2388,4182,2408xe" filled="true" fillcolor="#000000" stroked="false">
                <v:path arrowok="t"/>
                <v:fill type="solid"/>
              </v:shape>
            </v:group>
            <v:group style="position:absolute;left:4182;top:2408;width:10;height:20" coordorigin="4182,2408" coordsize="10,20">
              <v:shape style="position:absolute;left:4182;top:2408;width:10;height:20" coordorigin="4182,2408" coordsize="10,20" path="m4182,2427l4191,2427,4191,2408,4182,2408,4182,2427xe" filled="true" fillcolor="#000000" stroked="false">
                <v:path arrowok="t"/>
                <v:fill type="solid"/>
              </v:shape>
            </v:group>
            <v:group style="position:absolute;left:4182;top:2427;width:10;height:20" coordorigin="4182,2427" coordsize="10,20">
              <v:shape style="position:absolute;left:4182;top:2427;width:10;height:20" coordorigin="4182,2427" coordsize="10,20" path="m4182,2446l4191,2446,4191,2427,4182,2427,4182,2446xe" filled="true" fillcolor="#000000" stroked="false">
                <v:path arrowok="t"/>
                <v:fill type="solid"/>
              </v:shape>
            </v:group>
            <v:group style="position:absolute;left:4182;top:2446;width:10;height:20" coordorigin="4182,2446" coordsize="10,20">
              <v:shape style="position:absolute;left:4182;top:2446;width:10;height:20" coordorigin="4182,2446" coordsize="10,20" path="m4182,2465l4191,2465,4191,2446,4182,2446,4182,2465xe" filled="true" fillcolor="#000000" stroked="false">
                <v:path arrowok="t"/>
                <v:fill type="solid"/>
              </v:shape>
            </v:group>
            <v:group style="position:absolute;left:5562;top:2139;width:10;height:20" coordorigin="5562,2139" coordsize="10,20">
              <v:shape style="position:absolute;left:5562;top:2139;width:10;height:20" coordorigin="5562,2139" coordsize="10,20" path="m5562,2158l5571,2158,5571,2139,5562,2139,5562,2158xe" filled="true" fillcolor="#000000" stroked="false">
                <v:path arrowok="t"/>
                <v:fill type="solid"/>
              </v:shape>
            </v:group>
            <v:group style="position:absolute;left:5562;top:2158;width:10;height:20" coordorigin="5562,2158" coordsize="10,20">
              <v:shape style="position:absolute;left:5562;top:2158;width:10;height:20" coordorigin="5562,2158" coordsize="10,20" path="m5562,2177l5571,2177,5571,2158,5562,2158,5562,2177xe" filled="true" fillcolor="#000000" stroked="false">
                <v:path arrowok="t"/>
                <v:fill type="solid"/>
              </v:shape>
            </v:group>
            <v:group style="position:absolute;left:5562;top:2177;width:10;height:20" coordorigin="5562,2177" coordsize="10,20">
              <v:shape style="position:absolute;left:5562;top:2177;width:10;height:20" coordorigin="5562,2177" coordsize="10,20" path="m5562,2196l5571,2196,5571,2177,5562,2177,5562,2196xe" filled="true" fillcolor="#000000" stroked="false">
                <v:path arrowok="t"/>
                <v:fill type="solid"/>
              </v:shape>
            </v:group>
            <v:group style="position:absolute;left:5562;top:2196;width:10;height:20" coordorigin="5562,2196" coordsize="10,20">
              <v:shape style="position:absolute;left:5562;top:2196;width:10;height:20" coordorigin="5562,2196" coordsize="10,20" path="m5562,2216l5571,2216,5571,2196,5562,2196,5562,2216xe" filled="true" fillcolor="#000000" stroked="false">
                <v:path arrowok="t"/>
                <v:fill type="solid"/>
              </v:shape>
            </v:group>
            <v:group style="position:absolute;left:5562;top:2216;width:10;height:20" coordorigin="5562,2216" coordsize="10,20">
              <v:shape style="position:absolute;left:5562;top:2216;width:10;height:20" coordorigin="5562,2216" coordsize="10,20" path="m5562,2235l5571,2235,5571,2216,5562,2216,5562,2235xe" filled="true" fillcolor="#000000" stroked="false">
                <v:path arrowok="t"/>
                <v:fill type="solid"/>
              </v:shape>
            </v:group>
            <v:group style="position:absolute;left:5562;top:2235;width:10;height:20" coordorigin="5562,2235" coordsize="10,20">
              <v:shape style="position:absolute;left:5562;top:2235;width:10;height:20" coordorigin="5562,2235" coordsize="10,20" path="m5562,2254l5571,2254,5571,2235,5562,2235,5562,2254xe" filled="true" fillcolor="#000000" stroked="false">
                <v:path arrowok="t"/>
                <v:fill type="solid"/>
              </v:shape>
            </v:group>
            <v:group style="position:absolute;left:5562;top:2254;width:10;height:20" coordorigin="5562,2254" coordsize="10,20">
              <v:shape style="position:absolute;left:5562;top:2254;width:10;height:20" coordorigin="5562,2254" coordsize="10,20" path="m5562,2273l5571,2273,5571,2254,5562,2254,5562,2273xe" filled="true" fillcolor="#000000" stroked="false">
                <v:path arrowok="t"/>
                <v:fill type="solid"/>
              </v:shape>
            </v:group>
            <v:group style="position:absolute;left:5562;top:2273;width:10;height:20" coordorigin="5562,2273" coordsize="10,20">
              <v:shape style="position:absolute;left:5562;top:2273;width:10;height:20" coordorigin="5562,2273" coordsize="10,20" path="m5562,2292l5571,2292,5571,2273,5562,2273,5562,2292xe" filled="true" fillcolor="#000000" stroked="false">
                <v:path arrowok="t"/>
                <v:fill type="solid"/>
              </v:shape>
            </v:group>
            <v:group style="position:absolute;left:5562;top:2292;width:10;height:20" coordorigin="5562,2292" coordsize="10,20">
              <v:shape style="position:absolute;left:5562;top:2292;width:10;height:20" coordorigin="5562,2292" coordsize="10,20" path="m5562,2312l5571,2312,5571,2292,5562,2292,5562,2312xe" filled="true" fillcolor="#000000" stroked="false">
                <v:path arrowok="t"/>
                <v:fill type="solid"/>
              </v:shape>
            </v:group>
            <v:group style="position:absolute;left:5562;top:2312;width:10;height:20" coordorigin="5562,2312" coordsize="10,20">
              <v:shape style="position:absolute;left:5562;top:2312;width:10;height:20" coordorigin="5562,2312" coordsize="10,20" path="m5562,2331l5571,2331,5571,2312,5562,2312,5562,2331xe" filled="true" fillcolor="#000000" stroked="false">
                <v:path arrowok="t"/>
                <v:fill type="solid"/>
              </v:shape>
            </v:group>
            <v:group style="position:absolute;left:5562;top:2331;width:10;height:20" coordorigin="5562,2331" coordsize="10,20">
              <v:shape style="position:absolute;left:5562;top:2331;width:10;height:20" coordorigin="5562,2331" coordsize="10,20" path="m5562,2350l5571,2350,5571,2331,5562,2331,5562,2350xe" filled="true" fillcolor="#000000" stroked="false">
                <v:path arrowok="t"/>
                <v:fill type="solid"/>
              </v:shape>
            </v:group>
            <v:group style="position:absolute;left:5562;top:2350;width:10;height:20" coordorigin="5562,2350" coordsize="10,20">
              <v:shape style="position:absolute;left:5562;top:2350;width:10;height:20" coordorigin="5562,2350" coordsize="10,20" path="m5562,2369l5571,2369,5571,2350,5562,2350,5562,2369xe" filled="true" fillcolor="#000000" stroked="false">
                <v:path arrowok="t"/>
                <v:fill type="solid"/>
              </v:shape>
            </v:group>
            <v:group style="position:absolute;left:5562;top:2369;width:10;height:20" coordorigin="5562,2369" coordsize="10,20">
              <v:shape style="position:absolute;left:5562;top:2369;width:10;height:20" coordorigin="5562,2369" coordsize="10,20" path="m5562,2388l5571,2388,5571,2369,5562,2369,5562,2388xe" filled="true" fillcolor="#000000" stroked="false">
                <v:path arrowok="t"/>
                <v:fill type="solid"/>
              </v:shape>
            </v:group>
            <v:group style="position:absolute;left:5562;top:2388;width:10;height:20" coordorigin="5562,2388" coordsize="10,20">
              <v:shape style="position:absolute;left:5562;top:2388;width:10;height:20" coordorigin="5562,2388" coordsize="10,20" path="m5562,2408l5571,2408,5571,2388,5562,2388,5562,2408xe" filled="true" fillcolor="#000000" stroked="false">
                <v:path arrowok="t"/>
                <v:fill type="solid"/>
              </v:shape>
            </v:group>
            <v:group style="position:absolute;left:5562;top:2408;width:10;height:20" coordorigin="5562,2408" coordsize="10,20">
              <v:shape style="position:absolute;left:5562;top:2408;width:10;height:20" coordorigin="5562,2408" coordsize="10,20" path="m5562,2427l5571,2427,5571,2408,5562,2408,5562,2427xe" filled="true" fillcolor="#000000" stroked="false">
                <v:path arrowok="t"/>
                <v:fill type="solid"/>
              </v:shape>
            </v:group>
            <v:group style="position:absolute;left:5562;top:2427;width:10;height:20" coordorigin="5562,2427" coordsize="10,20">
              <v:shape style="position:absolute;left:5562;top:2427;width:10;height:20" coordorigin="5562,2427" coordsize="10,20" path="m5562,2446l5571,2446,5571,2427,5562,2427,5562,2446xe" filled="true" fillcolor="#000000" stroked="false">
                <v:path arrowok="t"/>
                <v:fill type="solid"/>
              </v:shape>
            </v:group>
            <v:group style="position:absolute;left:5562;top:2446;width:10;height:20" coordorigin="5562,2446" coordsize="10,20">
              <v:shape style="position:absolute;left:5562;top:2446;width:10;height:20" coordorigin="5562,2446" coordsize="10,20" path="m5562,2465l5571,2465,5571,2446,5562,2446,5562,2465xe" filled="true" fillcolor="#000000" stroked="false">
                <v:path arrowok="t"/>
                <v:fill type="solid"/>
              </v:shape>
            </v:group>
            <v:group style="position:absolute;left:5562;top:2468;width:10;height:2" coordorigin="5562,2468" coordsize="10,2">
              <v:shape style="position:absolute;left:5562;top:2468;width:10;height:2" coordorigin="5562,2468" coordsize="10,0" path="m5562,2468l5571,2468e" filled="false" stroked="true" strokeweight=".23999pt" strokecolor="#000000">
                <v:path arrowok="t"/>
              </v:shape>
            </v:group>
            <v:group style="position:absolute;left:6561;top:2139;width:10;height:20" coordorigin="6561,2139" coordsize="10,20">
              <v:shape style="position:absolute;left:6561;top:2139;width:10;height:20" coordorigin="6561,2139" coordsize="10,20" path="m6561,2158l6570,2158,6570,2139,6561,2139,6561,2158xe" filled="true" fillcolor="#000000" stroked="false">
                <v:path arrowok="t"/>
                <v:fill type="solid"/>
              </v:shape>
            </v:group>
            <v:group style="position:absolute;left:6561;top:2158;width:10;height:20" coordorigin="6561,2158" coordsize="10,20">
              <v:shape style="position:absolute;left:6561;top:2158;width:10;height:20" coordorigin="6561,2158" coordsize="10,20" path="m6561,2177l6570,2177,6570,2158,6561,2158,6561,2177xe" filled="true" fillcolor="#000000" stroked="false">
                <v:path arrowok="t"/>
                <v:fill type="solid"/>
              </v:shape>
            </v:group>
            <v:group style="position:absolute;left:6561;top:2177;width:10;height:20" coordorigin="6561,2177" coordsize="10,20">
              <v:shape style="position:absolute;left:6561;top:2177;width:10;height:20" coordorigin="6561,2177" coordsize="10,20" path="m6561,2196l6570,2196,6570,2177,6561,2177,6561,2196xe" filled="true" fillcolor="#000000" stroked="false">
                <v:path arrowok="t"/>
                <v:fill type="solid"/>
              </v:shape>
            </v:group>
            <v:group style="position:absolute;left:6561;top:2196;width:10;height:20" coordorigin="6561,2196" coordsize="10,20">
              <v:shape style="position:absolute;left:6561;top:2196;width:10;height:20" coordorigin="6561,2196" coordsize="10,20" path="m6561,2216l6570,2216,6570,2196,6561,2196,6561,2216xe" filled="true" fillcolor="#000000" stroked="false">
                <v:path arrowok="t"/>
                <v:fill type="solid"/>
              </v:shape>
            </v:group>
            <v:group style="position:absolute;left:6561;top:2216;width:10;height:20" coordorigin="6561,2216" coordsize="10,20">
              <v:shape style="position:absolute;left:6561;top:2216;width:10;height:20" coordorigin="6561,2216" coordsize="10,20" path="m6561,2235l6570,2235,6570,2216,6561,2216,6561,2235xe" filled="true" fillcolor="#000000" stroked="false">
                <v:path arrowok="t"/>
                <v:fill type="solid"/>
              </v:shape>
            </v:group>
            <v:group style="position:absolute;left:6561;top:2235;width:10;height:20" coordorigin="6561,2235" coordsize="10,20">
              <v:shape style="position:absolute;left:6561;top:2235;width:10;height:20" coordorigin="6561,2235" coordsize="10,20" path="m6561,2254l6570,2254,6570,2235,6561,2235,6561,2254xe" filled="true" fillcolor="#000000" stroked="false">
                <v:path arrowok="t"/>
                <v:fill type="solid"/>
              </v:shape>
            </v:group>
            <v:group style="position:absolute;left:6561;top:2254;width:10;height:20" coordorigin="6561,2254" coordsize="10,20">
              <v:shape style="position:absolute;left:6561;top:2254;width:10;height:20" coordorigin="6561,2254" coordsize="10,20" path="m6561,2273l6570,2273,6570,2254,6561,2254,6561,2273xe" filled="true" fillcolor="#000000" stroked="false">
                <v:path arrowok="t"/>
                <v:fill type="solid"/>
              </v:shape>
            </v:group>
            <v:group style="position:absolute;left:6561;top:2273;width:10;height:20" coordorigin="6561,2273" coordsize="10,20">
              <v:shape style="position:absolute;left:6561;top:2273;width:10;height:20" coordorigin="6561,2273" coordsize="10,20" path="m6561,2292l6570,2292,6570,2273,6561,2273,6561,2292xe" filled="true" fillcolor="#000000" stroked="false">
                <v:path arrowok="t"/>
                <v:fill type="solid"/>
              </v:shape>
            </v:group>
            <v:group style="position:absolute;left:6561;top:2292;width:10;height:20" coordorigin="6561,2292" coordsize="10,20">
              <v:shape style="position:absolute;left:6561;top:2292;width:10;height:20" coordorigin="6561,2292" coordsize="10,20" path="m6561,2312l6570,2312,6570,2292,6561,2292,6561,2312xe" filled="true" fillcolor="#000000" stroked="false">
                <v:path arrowok="t"/>
                <v:fill type="solid"/>
              </v:shape>
            </v:group>
            <v:group style="position:absolute;left:6561;top:2312;width:10;height:20" coordorigin="6561,2312" coordsize="10,20">
              <v:shape style="position:absolute;left:6561;top:2312;width:10;height:20" coordorigin="6561,2312" coordsize="10,20" path="m6561,2331l6570,2331,6570,2312,6561,2312,6561,2331xe" filled="true" fillcolor="#000000" stroked="false">
                <v:path arrowok="t"/>
                <v:fill type="solid"/>
              </v:shape>
            </v:group>
            <v:group style="position:absolute;left:6561;top:2331;width:10;height:20" coordorigin="6561,2331" coordsize="10,20">
              <v:shape style="position:absolute;left:6561;top:2331;width:10;height:20" coordorigin="6561,2331" coordsize="10,20" path="m6561,2350l6570,2350,6570,2331,6561,2331,6561,2350xe" filled="true" fillcolor="#000000" stroked="false">
                <v:path arrowok="t"/>
                <v:fill type="solid"/>
              </v:shape>
            </v:group>
            <v:group style="position:absolute;left:6561;top:2350;width:10;height:20" coordorigin="6561,2350" coordsize="10,20">
              <v:shape style="position:absolute;left:6561;top:2350;width:10;height:20" coordorigin="6561,2350" coordsize="10,20" path="m6561,2369l6570,2369,6570,2350,6561,2350,6561,2369xe" filled="true" fillcolor="#000000" stroked="false">
                <v:path arrowok="t"/>
                <v:fill type="solid"/>
              </v:shape>
            </v:group>
            <v:group style="position:absolute;left:6561;top:2369;width:10;height:20" coordorigin="6561,2369" coordsize="10,20">
              <v:shape style="position:absolute;left:6561;top:2369;width:10;height:20" coordorigin="6561,2369" coordsize="10,20" path="m6561,2388l6570,2388,6570,2369,6561,2369,6561,2388xe" filled="true" fillcolor="#000000" stroked="false">
                <v:path arrowok="t"/>
                <v:fill type="solid"/>
              </v:shape>
            </v:group>
            <v:group style="position:absolute;left:6561;top:2388;width:10;height:20" coordorigin="6561,2388" coordsize="10,20">
              <v:shape style="position:absolute;left:6561;top:2388;width:10;height:20" coordorigin="6561,2388" coordsize="10,20" path="m6561,2408l6570,2408,6570,2388,6561,2388,6561,2408xe" filled="true" fillcolor="#000000" stroked="false">
                <v:path arrowok="t"/>
                <v:fill type="solid"/>
              </v:shape>
            </v:group>
            <v:group style="position:absolute;left:6561;top:2408;width:10;height:20" coordorigin="6561,2408" coordsize="10,20">
              <v:shape style="position:absolute;left:6561;top:2408;width:10;height:20" coordorigin="6561,2408" coordsize="10,20" path="m6561,2427l6570,2427,6570,2408,6561,2408,6561,2427xe" filled="true" fillcolor="#000000" stroked="false">
                <v:path arrowok="t"/>
                <v:fill type="solid"/>
              </v:shape>
            </v:group>
            <v:group style="position:absolute;left:6561;top:2427;width:10;height:20" coordorigin="6561,2427" coordsize="10,20">
              <v:shape style="position:absolute;left:6561;top:2427;width:10;height:20" coordorigin="6561,2427" coordsize="10,20" path="m6561,2446l6570,2446,6570,2427,6561,2427,6561,2446xe" filled="true" fillcolor="#000000" stroked="false">
                <v:path arrowok="t"/>
                <v:fill type="solid"/>
              </v:shape>
            </v:group>
            <v:group style="position:absolute;left:6561;top:2446;width:10;height:20" coordorigin="6561,2446" coordsize="10,20">
              <v:shape style="position:absolute;left:6561;top:2446;width:10;height:20" coordorigin="6561,2446" coordsize="10,20" path="m6561,2465l6570,2465,6570,2446,6561,2446,6561,2465xe" filled="true" fillcolor="#000000" stroked="false">
                <v:path arrowok="t"/>
                <v:fill type="solid"/>
              </v:shape>
            </v:group>
            <v:group style="position:absolute;left:6561;top:2468;width:10;height:2" coordorigin="6561,2468" coordsize="10,2">
              <v:shape style="position:absolute;left:6561;top:2468;width:10;height:2" coordorigin="6561,2468" coordsize="10,0" path="m6561,2468l6570,2468e" filled="false" stroked="true" strokeweight=".23999pt" strokecolor="#000000">
                <v:path arrowok="t"/>
              </v:shape>
            </v:group>
            <v:group style="position:absolute;left:8068;top:2139;width:10;height:20" coordorigin="8068,2139" coordsize="10,20">
              <v:shape style="position:absolute;left:8068;top:2139;width:10;height:20" coordorigin="8068,2139" coordsize="10,20" path="m8068,2158l8077,2158,8077,2139,8068,2139,8068,2158xe" filled="true" fillcolor="#000000" stroked="false">
                <v:path arrowok="t"/>
                <v:fill type="solid"/>
              </v:shape>
            </v:group>
            <v:group style="position:absolute;left:8068;top:2158;width:10;height:20" coordorigin="8068,2158" coordsize="10,20">
              <v:shape style="position:absolute;left:8068;top:2158;width:10;height:20" coordorigin="8068,2158" coordsize="10,20" path="m8068,2177l8077,2177,8077,2158,8068,2158,8068,2177xe" filled="true" fillcolor="#000000" stroked="false">
                <v:path arrowok="t"/>
                <v:fill type="solid"/>
              </v:shape>
            </v:group>
            <v:group style="position:absolute;left:8068;top:2177;width:10;height:20" coordorigin="8068,2177" coordsize="10,20">
              <v:shape style="position:absolute;left:8068;top:2177;width:10;height:20" coordorigin="8068,2177" coordsize="10,20" path="m8068,2196l8077,2196,8077,2177,8068,2177,8068,2196xe" filled="true" fillcolor="#000000" stroked="false">
                <v:path arrowok="t"/>
                <v:fill type="solid"/>
              </v:shape>
            </v:group>
            <v:group style="position:absolute;left:8068;top:2196;width:10;height:20" coordorigin="8068,2196" coordsize="10,20">
              <v:shape style="position:absolute;left:8068;top:2196;width:10;height:20" coordorigin="8068,2196" coordsize="10,20" path="m8068,2216l8077,2216,8077,2196,8068,2196,8068,2216xe" filled="true" fillcolor="#000000" stroked="false">
                <v:path arrowok="t"/>
                <v:fill type="solid"/>
              </v:shape>
            </v:group>
            <v:group style="position:absolute;left:8068;top:2216;width:10;height:20" coordorigin="8068,2216" coordsize="10,20">
              <v:shape style="position:absolute;left:8068;top:2216;width:10;height:20" coordorigin="8068,2216" coordsize="10,20" path="m8068,2235l8077,2235,8077,2216,8068,2216,8068,2235xe" filled="true" fillcolor="#000000" stroked="false">
                <v:path arrowok="t"/>
                <v:fill type="solid"/>
              </v:shape>
            </v:group>
            <v:group style="position:absolute;left:8068;top:2235;width:10;height:20" coordorigin="8068,2235" coordsize="10,20">
              <v:shape style="position:absolute;left:8068;top:2235;width:10;height:20" coordorigin="8068,2235" coordsize="10,20" path="m8068,2254l8077,2254,8077,2235,8068,2235,8068,2254xe" filled="true" fillcolor="#000000" stroked="false">
                <v:path arrowok="t"/>
                <v:fill type="solid"/>
              </v:shape>
            </v:group>
            <v:group style="position:absolute;left:8068;top:2254;width:10;height:20" coordorigin="8068,2254" coordsize="10,20">
              <v:shape style="position:absolute;left:8068;top:2254;width:10;height:20" coordorigin="8068,2254" coordsize="10,20" path="m8068,2273l8077,2273,8077,2254,8068,2254,8068,2273xe" filled="true" fillcolor="#000000" stroked="false">
                <v:path arrowok="t"/>
                <v:fill type="solid"/>
              </v:shape>
            </v:group>
            <v:group style="position:absolute;left:8068;top:2273;width:10;height:20" coordorigin="8068,2273" coordsize="10,20">
              <v:shape style="position:absolute;left:8068;top:2273;width:10;height:20" coordorigin="8068,2273" coordsize="10,20" path="m8068,2292l8077,2292,8077,2273,8068,2273,8068,2292xe" filled="true" fillcolor="#000000" stroked="false">
                <v:path arrowok="t"/>
                <v:fill type="solid"/>
              </v:shape>
            </v:group>
            <v:group style="position:absolute;left:8068;top:2292;width:10;height:20" coordorigin="8068,2292" coordsize="10,20">
              <v:shape style="position:absolute;left:8068;top:2292;width:10;height:20" coordorigin="8068,2292" coordsize="10,20" path="m8068,2312l8077,2312,8077,2292,8068,2292,8068,2312xe" filled="true" fillcolor="#000000" stroked="false">
                <v:path arrowok="t"/>
                <v:fill type="solid"/>
              </v:shape>
            </v:group>
            <v:group style="position:absolute;left:8068;top:2312;width:10;height:20" coordorigin="8068,2312" coordsize="10,20">
              <v:shape style="position:absolute;left:8068;top:2312;width:10;height:20" coordorigin="8068,2312" coordsize="10,20" path="m8068,2331l8077,2331,8077,2312,8068,2312,8068,2331xe" filled="true" fillcolor="#000000" stroked="false">
                <v:path arrowok="t"/>
                <v:fill type="solid"/>
              </v:shape>
            </v:group>
            <v:group style="position:absolute;left:8068;top:2331;width:10;height:20" coordorigin="8068,2331" coordsize="10,20">
              <v:shape style="position:absolute;left:8068;top:2331;width:10;height:20" coordorigin="8068,2331" coordsize="10,20" path="m8068,2350l8077,2350,8077,2331,8068,2331,8068,2350xe" filled="true" fillcolor="#000000" stroked="false">
                <v:path arrowok="t"/>
                <v:fill type="solid"/>
              </v:shape>
            </v:group>
            <v:group style="position:absolute;left:8068;top:2350;width:10;height:20" coordorigin="8068,2350" coordsize="10,20">
              <v:shape style="position:absolute;left:8068;top:2350;width:10;height:20" coordorigin="8068,2350" coordsize="10,20" path="m8068,2369l8077,2369,8077,2350,8068,2350,8068,2369xe" filled="true" fillcolor="#000000" stroked="false">
                <v:path arrowok="t"/>
                <v:fill type="solid"/>
              </v:shape>
            </v:group>
            <v:group style="position:absolute;left:8068;top:2369;width:10;height:20" coordorigin="8068,2369" coordsize="10,20">
              <v:shape style="position:absolute;left:8068;top:2369;width:10;height:20" coordorigin="8068,2369" coordsize="10,20" path="m8068,2388l8077,2388,8077,2369,8068,2369,8068,2388xe" filled="true" fillcolor="#000000" stroked="false">
                <v:path arrowok="t"/>
                <v:fill type="solid"/>
              </v:shape>
            </v:group>
            <v:group style="position:absolute;left:8068;top:2388;width:10;height:20" coordorigin="8068,2388" coordsize="10,20">
              <v:shape style="position:absolute;left:8068;top:2388;width:10;height:20" coordorigin="8068,2388" coordsize="10,20" path="m8068,2408l8077,2408,8077,2388,8068,2388,8068,2408xe" filled="true" fillcolor="#000000" stroked="false">
                <v:path arrowok="t"/>
                <v:fill type="solid"/>
              </v:shape>
            </v:group>
            <v:group style="position:absolute;left:8068;top:2408;width:10;height:20" coordorigin="8068,2408" coordsize="10,20">
              <v:shape style="position:absolute;left:8068;top:2408;width:10;height:20" coordorigin="8068,2408" coordsize="10,20" path="m8068,2427l8077,2427,8077,2408,8068,2408,8068,2427xe" filled="true" fillcolor="#000000" stroked="false">
                <v:path arrowok="t"/>
                <v:fill type="solid"/>
              </v:shape>
            </v:group>
            <v:group style="position:absolute;left:8068;top:2427;width:10;height:20" coordorigin="8068,2427" coordsize="10,20">
              <v:shape style="position:absolute;left:8068;top:2427;width:10;height:20" coordorigin="8068,2427" coordsize="10,20" path="m8068,2446l8077,2446,8077,2427,8068,2427,8068,2446xe" filled="true" fillcolor="#000000" stroked="false">
                <v:path arrowok="t"/>
                <v:fill type="solid"/>
              </v:shape>
            </v:group>
            <v:group style="position:absolute;left:8068;top:2446;width:10;height:20" coordorigin="8068,2446" coordsize="10,20">
              <v:shape style="position:absolute;left:8068;top:2446;width:10;height:20" coordorigin="8068,2446" coordsize="10,20" path="m8068,2465l8077,2465,8077,2446,8068,2446,8068,2465xe" filled="true" fillcolor="#000000" stroked="false">
                <v:path arrowok="t"/>
                <v:fill type="solid"/>
              </v:shape>
            </v:group>
            <v:group style="position:absolute;left:9542;top:2139;width:10;height:20" coordorigin="9542,2139" coordsize="10,20">
              <v:shape style="position:absolute;left:9542;top:2139;width:10;height:20" coordorigin="9542,2139" coordsize="10,20" path="m9542,2158l9552,2158,9552,2139,9542,2139,9542,2158xe" filled="true" fillcolor="#000000" stroked="false">
                <v:path arrowok="t"/>
                <v:fill type="solid"/>
              </v:shape>
            </v:group>
            <v:group style="position:absolute;left:9542;top:2158;width:10;height:20" coordorigin="9542,2158" coordsize="10,20">
              <v:shape style="position:absolute;left:9542;top:2158;width:10;height:20" coordorigin="9542,2158" coordsize="10,20" path="m9542,2177l9552,2177,9552,2158,9542,2158,9542,2177xe" filled="true" fillcolor="#000000" stroked="false">
                <v:path arrowok="t"/>
                <v:fill type="solid"/>
              </v:shape>
            </v:group>
            <v:group style="position:absolute;left:9542;top:2177;width:10;height:20" coordorigin="9542,2177" coordsize="10,20">
              <v:shape style="position:absolute;left:9542;top:2177;width:10;height:20" coordorigin="9542,2177" coordsize="10,20" path="m9542,2196l9552,2196,9552,2177,9542,2177,9542,2196xe" filled="true" fillcolor="#000000" stroked="false">
                <v:path arrowok="t"/>
                <v:fill type="solid"/>
              </v:shape>
            </v:group>
            <v:group style="position:absolute;left:9542;top:2196;width:10;height:20" coordorigin="9542,2196" coordsize="10,20">
              <v:shape style="position:absolute;left:9542;top:2196;width:10;height:20" coordorigin="9542,2196" coordsize="10,20" path="m9542,2216l9552,2216,9552,2196,9542,2196,9542,2216xe" filled="true" fillcolor="#000000" stroked="false">
                <v:path arrowok="t"/>
                <v:fill type="solid"/>
              </v:shape>
            </v:group>
            <v:group style="position:absolute;left:9542;top:2216;width:10;height:20" coordorigin="9542,2216" coordsize="10,20">
              <v:shape style="position:absolute;left:9542;top:2216;width:10;height:20" coordorigin="9542,2216" coordsize="10,20" path="m9542,2235l9552,2235,9552,2216,9542,2216,9542,2235xe" filled="true" fillcolor="#000000" stroked="false">
                <v:path arrowok="t"/>
                <v:fill type="solid"/>
              </v:shape>
            </v:group>
            <v:group style="position:absolute;left:9542;top:2235;width:10;height:20" coordorigin="9542,2235" coordsize="10,20">
              <v:shape style="position:absolute;left:9542;top:2235;width:10;height:20" coordorigin="9542,2235" coordsize="10,20" path="m9542,2254l9552,2254,9552,2235,9542,2235,9542,2254xe" filled="true" fillcolor="#000000" stroked="false">
                <v:path arrowok="t"/>
                <v:fill type="solid"/>
              </v:shape>
            </v:group>
            <v:group style="position:absolute;left:9542;top:2254;width:10;height:20" coordorigin="9542,2254" coordsize="10,20">
              <v:shape style="position:absolute;left:9542;top:2254;width:10;height:20" coordorigin="9542,2254" coordsize="10,20" path="m9542,2273l9552,2273,9552,2254,9542,2254,9542,2273xe" filled="true" fillcolor="#000000" stroked="false">
                <v:path arrowok="t"/>
                <v:fill type="solid"/>
              </v:shape>
            </v:group>
            <v:group style="position:absolute;left:9542;top:2273;width:10;height:20" coordorigin="9542,2273" coordsize="10,20">
              <v:shape style="position:absolute;left:9542;top:2273;width:10;height:20" coordorigin="9542,2273" coordsize="10,20" path="m9542,2292l9552,2292,9552,2273,9542,2273,9542,2292xe" filled="true" fillcolor="#000000" stroked="false">
                <v:path arrowok="t"/>
                <v:fill type="solid"/>
              </v:shape>
            </v:group>
            <v:group style="position:absolute;left:9542;top:2292;width:10;height:20" coordorigin="9542,2292" coordsize="10,20">
              <v:shape style="position:absolute;left:9542;top:2292;width:10;height:20" coordorigin="9542,2292" coordsize="10,20" path="m9542,2312l9552,2312,9552,2292,9542,2292,9542,2312xe" filled="true" fillcolor="#000000" stroked="false">
                <v:path arrowok="t"/>
                <v:fill type="solid"/>
              </v:shape>
            </v:group>
            <v:group style="position:absolute;left:9542;top:2312;width:10;height:20" coordorigin="9542,2312" coordsize="10,20">
              <v:shape style="position:absolute;left:9542;top:2312;width:10;height:20" coordorigin="9542,2312" coordsize="10,20" path="m9542,2331l9552,2331,9552,2312,9542,2312,9542,2331xe" filled="true" fillcolor="#000000" stroked="false">
                <v:path arrowok="t"/>
                <v:fill type="solid"/>
              </v:shape>
            </v:group>
            <v:group style="position:absolute;left:9542;top:2331;width:10;height:20" coordorigin="9542,2331" coordsize="10,20">
              <v:shape style="position:absolute;left:9542;top:2331;width:10;height:20" coordorigin="9542,2331" coordsize="10,20" path="m9542,2350l9552,2350,9552,2331,9542,2331,9542,2350xe" filled="true" fillcolor="#000000" stroked="false">
                <v:path arrowok="t"/>
                <v:fill type="solid"/>
              </v:shape>
            </v:group>
            <v:group style="position:absolute;left:9542;top:2350;width:10;height:20" coordorigin="9542,2350" coordsize="10,20">
              <v:shape style="position:absolute;left:9542;top:2350;width:10;height:20" coordorigin="9542,2350" coordsize="10,20" path="m9542,2369l9552,2369,9552,2350,9542,2350,9542,2369xe" filled="true" fillcolor="#000000" stroked="false">
                <v:path arrowok="t"/>
                <v:fill type="solid"/>
              </v:shape>
            </v:group>
            <v:group style="position:absolute;left:9542;top:2369;width:10;height:20" coordorigin="9542,2369" coordsize="10,20">
              <v:shape style="position:absolute;left:9542;top:2369;width:10;height:20" coordorigin="9542,2369" coordsize="10,20" path="m9542,2388l9552,2388,9552,2369,9542,2369,9542,2388xe" filled="true" fillcolor="#000000" stroked="false">
                <v:path arrowok="t"/>
                <v:fill type="solid"/>
              </v:shape>
            </v:group>
            <v:group style="position:absolute;left:9542;top:2388;width:10;height:20" coordorigin="9542,2388" coordsize="10,20">
              <v:shape style="position:absolute;left:9542;top:2388;width:10;height:20" coordorigin="9542,2388" coordsize="10,20" path="m9542,2408l9552,2408,9552,2388,9542,2388,9542,2408xe" filled="true" fillcolor="#000000" stroked="false">
                <v:path arrowok="t"/>
                <v:fill type="solid"/>
              </v:shape>
            </v:group>
            <v:group style="position:absolute;left:9542;top:2408;width:10;height:20" coordorigin="9542,2408" coordsize="10,20">
              <v:shape style="position:absolute;left:9542;top:2408;width:10;height:20" coordorigin="9542,2408" coordsize="10,20" path="m9542,2427l9552,2427,9552,2408,9542,2408,9542,2427xe" filled="true" fillcolor="#000000" stroked="false">
                <v:path arrowok="t"/>
                <v:fill type="solid"/>
              </v:shape>
            </v:group>
            <v:group style="position:absolute;left:9542;top:2427;width:10;height:20" coordorigin="9542,2427" coordsize="10,20">
              <v:shape style="position:absolute;left:9542;top:2427;width:10;height:20" coordorigin="9542,2427" coordsize="10,20" path="m9542,2446l9552,2446,9552,2427,9542,2427,9542,2446xe" filled="true" fillcolor="#000000" stroked="false">
                <v:path arrowok="t"/>
                <v:fill type="solid"/>
              </v:shape>
            </v:group>
            <v:group style="position:absolute;left:9542;top:2446;width:10;height:20" coordorigin="9542,2446" coordsize="10,20">
              <v:shape style="position:absolute;left:9542;top:2446;width:10;height:20" coordorigin="9542,2446" coordsize="10,20" path="m9542,2465l9552,2465,9552,2446,9542,2446,9542,2465xe" filled="true" fillcolor="#000000" stroked="false">
                <v:path arrowok="t"/>
                <v:fill type="solid"/>
              </v:shape>
            </v:group>
            <v:group style="position:absolute;left:9542;top:2468;width:10;height:2" coordorigin="9542,2468" coordsize="10,2">
              <v:shape style="position:absolute;left:9542;top:2468;width:10;height:2" coordorigin="9542,2468" coordsize="10,0" path="m9542,2468l9552,2468e" filled="false" stroked="true" strokeweight=".23999pt" strokecolor="#000000">
                <v:path arrowok="t"/>
              </v:shape>
              <v:shape style="position:absolute;left:1594;top:2369;width:1114;height:110" type="#_x0000_t75" stroked="false">
                <v:imagedata r:id="rId533" o:title=""/>
              </v:shape>
              <v:shape style="position:absolute;left:2684;top:2465;width:1508;height:14" type="#_x0000_t75" stroked="false">
                <v:imagedata r:id="rId534" o:title=""/>
              </v:shape>
              <v:shape style="position:absolute;left:4177;top:2470;width:1385;height:10" type="#_x0000_t75" stroked="false">
                <v:imagedata r:id="rId535" o:title=""/>
              </v:shape>
              <v:shape style="position:absolute;left:5557;top:2470;width:1004;height:10" type="#_x0000_t75" stroked="false">
                <v:imagedata r:id="rId536" o:title=""/>
              </v:shape>
              <v:shape style="position:absolute;left:6556;top:2465;width:1522;height:14" type="#_x0000_t75" stroked="false">
                <v:imagedata r:id="rId537" o:title=""/>
              </v:shape>
              <v:shape style="position:absolute;left:8063;top:2470;width:1479;height:10" type="#_x0000_t75" stroked="false">
                <v:imagedata r:id="rId538" o:title=""/>
              </v:shape>
              <v:shape style="position:absolute;left:9537;top:2470;width:1061;height:10" type="#_x0000_t75" stroked="false">
                <v:imagedata r:id="rId525" o:title=""/>
              </v:shape>
            </v:group>
            <v:group style="position:absolute;left:2688;top:2480;width:10;height:20" coordorigin="2688,2480" coordsize="10,20">
              <v:shape style="position:absolute;left:2688;top:2480;width:10;height:20" coordorigin="2688,2480" coordsize="10,20" path="m2688,2499l2698,2499,2698,2480,2688,2480,2688,2499xe" filled="true" fillcolor="#000000" stroked="false">
                <v:path arrowok="t"/>
                <v:fill type="solid"/>
              </v:shape>
            </v:group>
            <v:group style="position:absolute;left:2688;top:2499;width:10;height:20" coordorigin="2688,2499" coordsize="10,20">
              <v:shape style="position:absolute;left:2688;top:2499;width:10;height:20" coordorigin="2688,2499" coordsize="10,20" path="m2688,2518l2698,2518,2698,2499,2688,2499,2688,2518xe" filled="true" fillcolor="#000000" stroked="false">
                <v:path arrowok="t"/>
                <v:fill type="solid"/>
              </v:shape>
            </v:group>
            <v:group style="position:absolute;left:2688;top:2518;width:10;height:20" coordorigin="2688,2518" coordsize="10,20">
              <v:shape style="position:absolute;left:2688;top:2518;width:10;height:20" coordorigin="2688,2518" coordsize="10,20" path="m2688,2537l2698,2537,2698,2518,2688,2518,2688,2537xe" filled="true" fillcolor="#000000" stroked="false">
                <v:path arrowok="t"/>
                <v:fill type="solid"/>
              </v:shape>
            </v:group>
            <v:group style="position:absolute;left:2688;top:2537;width:10;height:20" coordorigin="2688,2537" coordsize="10,20">
              <v:shape style="position:absolute;left:2688;top:2537;width:10;height:20" coordorigin="2688,2537" coordsize="10,20" path="m2688,2556l2698,2556,2698,2537,2688,2537,2688,2556xe" filled="true" fillcolor="#000000" stroked="false">
                <v:path arrowok="t"/>
                <v:fill type="solid"/>
              </v:shape>
            </v:group>
            <v:group style="position:absolute;left:2688;top:2556;width:10;height:20" coordorigin="2688,2556" coordsize="10,20">
              <v:shape style="position:absolute;left:2688;top:2556;width:10;height:20" coordorigin="2688,2556" coordsize="10,20" path="m2688,2576l2698,2576,2698,2556,2688,2556,2688,2576xe" filled="true" fillcolor="#000000" stroked="false">
                <v:path arrowok="t"/>
                <v:fill type="solid"/>
              </v:shape>
            </v:group>
            <v:group style="position:absolute;left:2688;top:2576;width:10;height:20" coordorigin="2688,2576" coordsize="10,20">
              <v:shape style="position:absolute;left:2688;top:2576;width:10;height:20" coordorigin="2688,2576" coordsize="10,20" path="m2688,2595l2698,2595,2698,2576,2688,2576,2688,2595xe" filled="true" fillcolor="#000000" stroked="false">
                <v:path arrowok="t"/>
                <v:fill type="solid"/>
              </v:shape>
            </v:group>
            <v:group style="position:absolute;left:2688;top:2595;width:10;height:20" coordorigin="2688,2595" coordsize="10,20">
              <v:shape style="position:absolute;left:2688;top:2595;width:10;height:20" coordorigin="2688,2595" coordsize="10,20" path="m2688,2614l2698,2614,2698,2595,2688,2595,2688,2614xe" filled="true" fillcolor="#000000" stroked="false">
                <v:path arrowok="t"/>
                <v:fill type="solid"/>
              </v:shape>
            </v:group>
            <v:group style="position:absolute;left:2688;top:2614;width:10;height:20" coordorigin="2688,2614" coordsize="10,20">
              <v:shape style="position:absolute;left:2688;top:2614;width:10;height:20" coordorigin="2688,2614" coordsize="10,20" path="m2688,2633l2698,2633,2698,2614,2688,2614,2688,2633xe" filled="true" fillcolor="#000000" stroked="false">
                <v:path arrowok="t"/>
                <v:fill type="solid"/>
              </v:shape>
            </v:group>
            <v:group style="position:absolute;left:2688;top:2633;width:10;height:20" coordorigin="2688,2633" coordsize="10,20">
              <v:shape style="position:absolute;left:2688;top:2633;width:10;height:20" coordorigin="2688,2633" coordsize="10,20" path="m2688,2652l2698,2652,2698,2633,2688,2633,2688,2652xe" filled="true" fillcolor="#000000" stroked="false">
                <v:path arrowok="t"/>
                <v:fill type="solid"/>
              </v:shape>
            </v:group>
            <v:group style="position:absolute;left:2688;top:2652;width:10;height:20" coordorigin="2688,2652" coordsize="10,20">
              <v:shape style="position:absolute;left:2688;top:2652;width:10;height:20" coordorigin="2688,2652" coordsize="10,20" path="m2688,2672l2698,2672,2698,2652,2688,2652,2688,2672xe" filled="true" fillcolor="#000000" stroked="false">
                <v:path arrowok="t"/>
                <v:fill type="solid"/>
              </v:shape>
            </v:group>
            <v:group style="position:absolute;left:2688;top:2672;width:10;height:20" coordorigin="2688,2672" coordsize="10,20">
              <v:shape style="position:absolute;left:2688;top:2672;width:10;height:20" coordorigin="2688,2672" coordsize="10,20" path="m2688,2691l2698,2691,2698,2672,2688,2672,2688,2691xe" filled="true" fillcolor="#000000" stroked="false">
                <v:path arrowok="t"/>
                <v:fill type="solid"/>
              </v:shape>
            </v:group>
            <v:group style="position:absolute;left:2688;top:2691;width:10;height:20" coordorigin="2688,2691" coordsize="10,20">
              <v:shape style="position:absolute;left:2688;top:2691;width:10;height:20" coordorigin="2688,2691" coordsize="10,20" path="m2688,2710l2698,2710,2698,2691,2688,2691,2688,2710xe" filled="true" fillcolor="#000000" stroked="false">
                <v:path arrowok="t"/>
                <v:fill type="solid"/>
              </v:shape>
            </v:group>
            <v:group style="position:absolute;left:4182;top:2480;width:10;height:20" coordorigin="4182,2480" coordsize="10,20">
              <v:shape style="position:absolute;left:4182;top:2480;width:10;height:20" coordorigin="4182,2480" coordsize="10,20" path="m4182,2499l4191,2499,4191,2480,4182,2480,4182,2499xe" filled="true" fillcolor="#000000" stroked="false">
                <v:path arrowok="t"/>
                <v:fill type="solid"/>
              </v:shape>
            </v:group>
            <v:group style="position:absolute;left:4182;top:2499;width:10;height:20" coordorigin="4182,2499" coordsize="10,20">
              <v:shape style="position:absolute;left:4182;top:2499;width:10;height:20" coordorigin="4182,2499" coordsize="10,20" path="m4182,2518l4191,2518,4191,2499,4182,2499,4182,2518xe" filled="true" fillcolor="#000000" stroked="false">
                <v:path arrowok="t"/>
                <v:fill type="solid"/>
              </v:shape>
            </v:group>
            <v:group style="position:absolute;left:4182;top:2518;width:10;height:20" coordorigin="4182,2518" coordsize="10,20">
              <v:shape style="position:absolute;left:4182;top:2518;width:10;height:20" coordorigin="4182,2518" coordsize="10,20" path="m4182,2537l4191,2537,4191,2518,4182,2518,4182,2537xe" filled="true" fillcolor="#000000" stroked="false">
                <v:path arrowok="t"/>
                <v:fill type="solid"/>
              </v:shape>
            </v:group>
            <v:group style="position:absolute;left:4182;top:2537;width:10;height:20" coordorigin="4182,2537" coordsize="10,20">
              <v:shape style="position:absolute;left:4182;top:2537;width:10;height:20" coordorigin="4182,2537" coordsize="10,20" path="m4182,2556l4191,2556,4191,2537,4182,2537,4182,2556xe" filled="true" fillcolor="#000000" stroked="false">
                <v:path arrowok="t"/>
                <v:fill type="solid"/>
              </v:shape>
            </v:group>
            <v:group style="position:absolute;left:4182;top:2556;width:10;height:20" coordorigin="4182,2556" coordsize="10,20">
              <v:shape style="position:absolute;left:4182;top:2556;width:10;height:20" coordorigin="4182,2556" coordsize="10,20" path="m4182,2576l4191,2576,4191,2556,4182,2556,4182,2576xe" filled="true" fillcolor="#000000" stroked="false">
                <v:path arrowok="t"/>
                <v:fill type="solid"/>
              </v:shape>
            </v:group>
            <v:group style="position:absolute;left:4182;top:2576;width:10;height:20" coordorigin="4182,2576" coordsize="10,20">
              <v:shape style="position:absolute;left:4182;top:2576;width:10;height:20" coordorigin="4182,2576" coordsize="10,20" path="m4182,2595l4191,2595,4191,2576,4182,2576,4182,2595xe" filled="true" fillcolor="#000000" stroked="false">
                <v:path arrowok="t"/>
                <v:fill type="solid"/>
              </v:shape>
            </v:group>
            <v:group style="position:absolute;left:4182;top:2595;width:10;height:20" coordorigin="4182,2595" coordsize="10,20">
              <v:shape style="position:absolute;left:4182;top:2595;width:10;height:20" coordorigin="4182,2595" coordsize="10,20" path="m4182,2614l4191,2614,4191,2595,4182,2595,4182,2614xe" filled="true" fillcolor="#000000" stroked="false">
                <v:path arrowok="t"/>
                <v:fill type="solid"/>
              </v:shape>
            </v:group>
            <v:group style="position:absolute;left:4182;top:2614;width:10;height:20" coordorigin="4182,2614" coordsize="10,20">
              <v:shape style="position:absolute;left:4182;top:2614;width:10;height:20" coordorigin="4182,2614" coordsize="10,20" path="m4182,2633l4191,2633,4191,2614,4182,2614,4182,2633xe" filled="true" fillcolor="#000000" stroked="false">
                <v:path arrowok="t"/>
                <v:fill type="solid"/>
              </v:shape>
            </v:group>
            <v:group style="position:absolute;left:4182;top:2633;width:10;height:20" coordorigin="4182,2633" coordsize="10,20">
              <v:shape style="position:absolute;left:4182;top:2633;width:10;height:20" coordorigin="4182,2633" coordsize="10,20" path="m4182,2652l4191,2652,4191,2633,4182,2633,4182,2652xe" filled="true" fillcolor="#000000" stroked="false">
                <v:path arrowok="t"/>
                <v:fill type="solid"/>
              </v:shape>
            </v:group>
            <v:group style="position:absolute;left:4182;top:2652;width:10;height:20" coordorigin="4182,2652" coordsize="10,20">
              <v:shape style="position:absolute;left:4182;top:2652;width:10;height:20" coordorigin="4182,2652" coordsize="10,20" path="m4182,2672l4191,2672,4191,2652,4182,2652,4182,2672xe" filled="true" fillcolor="#000000" stroked="false">
                <v:path arrowok="t"/>
                <v:fill type="solid"/>
              </v:shape>
            </v:group>
            <v:group style="position:absolute;left:4182;top:2672;width:10;height:20" coordorigin="4182,2672" coordsize="10,20">
              <v:shape style="position:absolute;left:4182;top:2672;width:10;height:20" coordorigin="4182,2672" coordsize="10,20" path="m4182,2691l4191,2691,4191,2672,4182,2672,4182,2691xe" filled="true" fillcolor="#000000" stroked="false">
                <v:path arrowok="t"/>
                <v:fill type="solid"/>
              </v:shape>
            </v:group>
            <v:group style="position:absolute;left:4182;top:2691;width:10;height:20" coordorigin="4182,2691" coordsize="10,20">
              <v:shape style="position:absolute;left:4182;top:2691;width:10;height:20" coordorigin="4182,2691" coordsize="10,20" path="m4182,2710l4191,2710,4191,2691,4182,2691,4182,2710xe" filled="true" fillcolor="#000000" stroked="false">
                <v:path arrowok="t"/>
                <v:fill type="solid"/>
              </v:shape>
            </v:group>
            <v:group style="position:absolute;left:4182;top:2710;width:10;height:20" coordorigin="4182,2710" coordsize="10,20">
              <v:shape style="position:absolute;left:4182;top:2710;width:10;height:20" coordorigin="4182,2710" coordsize="10,20" path="m4182,2729l4191,2729,4191,2710,4182,2710,4182,2729xe" filled="true" fillcolor="#000000" stroked="false">
                <v:path arrowok="t"/>
                <v:fill type="solid"/>
              </v:shape>
            </v:group>
            <v:group style="position:absolute;left:4182;top:2729;width:10;height:20" coordorigin="4182,2729" coordsize="10,20">
              <v:shape style="position:absolute;left:4182;top:2729;width:10;height:20" coordorigin="4182,2729" coordsize="10,20" path="m4182,2748l4191,2748,4191,2729,4182,2729,4182,2748xe" filled="true" fillcolor="#000000" stroked="false">
                <v:path arrowok="t"/>
                <v:fill type="solid"/>
              </v:shape>
            </v:group>
            <v:group style="position:absolute;left:4182;top:2748;width:10;height:20" coordorigin="4182,2748" coordsize="10,20">
              <v:shape style="position:absolute;left:4182;top:2748;width:10;height:20" coordorigin="4182,2748" coordsize="10,20" path="m4182,2768l4191,2768,4191,2748,4182,2748,4182,2768xe" filled="true" fillcolor="#000000" stroked="false">
                <v:path arrowok="t"/>
                <v:fill type="solid"/>
              </v:shape>
            </v:group>
            <v:group style="position:absolute;left:4182;top:2768;width:10;height:20" coordorigin="4182,2768" coordsize="10,20">
              <v:shape style="position:absolute;left:4182;top:2768;width:10;height:20" coordorigin="4182,2768" coordsize="10,20" path="m4182,2787l4191,2787,4191,2768,4182,2768,4182,2787xe" filled="true" fillcolor="#000000" stroked="false">
                <v:path arrowok="t"/>
                <v:fill type="solid"/>
              </v:shape>
            </v:group>
            <v:group style="position:absolute;left:4182;top:2787;width:10;height:20" coordorigin="4182,2787" coordsize="10,20">
              <v:shape style="position:absolute;left:4182;top:2787;width:10;height:20" coordorigin="4182,2787" coordsize="10,20" path="m4182,2806l4191,2806,4191,2787,4182,2787,4182,2806xe" filled="true" fillcolor="#000000" stroked="false">
                <v:path arrowok="t"/>
                <v:fill type="solid"/>
              </v:shape>
            </v:group>
            <v:group style="position:absolute;left:5562;top:2480;width:10;height:20" coordorigin="5562,2480" coordsize="10,20">
              <v:shape style="position:absolute;left:5562;top:2480;width:10;height:20" coordorigin="5562,2480" coordsize="10,20" path="m5562,2499l5571,2499,5571,2480,5562,2480,5562,2499xe" filled="true" fillcolor="#000000" stroked="false">
                <v:path arrowok="t"/>
                <v:fill type="solid"/>
              </v:shape>
            </v:group>
            <v:group style="position:absolute;left:5562;top:2499;width:10;height:20" coordorigin="5562,2499" coordsize="10,20">
              <v:shape style="position:absolute;left:5562;top:2499;width:10;height:20" coordorigin="5562,2499" coordsize="10,20" path="m5562,2518l5571,2518,5571,2499,5562,2499,5562,2518xe" filled="true" fillcolor="#000000" stroked="false">
                <v:path arrowok="t"/>
                <v:fill type="solid"/>
              </v:shape>
            </v:group>
            <v:group style="position:absolute;left:5562;top:2518;width:10;height:20" coordorigin="5562,2518" coordsize="10,20">
              <v:shape style="position:absolute;left:5562;top:2518;width:10;height:20" coordorigin="5562,2518" coordsize="10,20" path="m5562,2537l5571,2537,5571,2518,5562,2518,5562,2537xe" filled="true" fillcolor="#000000" stroked="false">
                <v:path arrowok="t"/>
                <v:fill type="solid"/>
              </v:shape>
            </v:group>
            <v:group style="position:absolute;left:5562;top:2537;width:10;height:20" coordorigin="5562,2537" coordsize="10,20">
              <v:shape style="position:absolute;left:5562;top:2537;width:10;height:20" coordorigin="5562,2537" coordsize="10,20" path="m5562,2556l5571,2556,5571,2537,5562,2537,5562,2556xe" filled="true" fillcolor="#000000" stroked="false">
                <v:path arrowok="t"/>
                <v:fill type="solid"/>
              </v:shape>
            </v:group>
            <v:group style="position:absolute;left:5562;top:2556;width:10;height:20" coordorigin="5562,2556" coordsize="10,20">
              <v:shape style="position:absolute;left:5562;top:2556;width:10;height:20" coordorigin="5562,2556" coordsize="10,20" path="m5562,2576l5571,2576,5571,2556,5562,2556,5562,2576xe" filled="true" fillcolor="#000000" stroked="false">
                <v:path arrowok="t"/>
                <v:fill type="solid"/>
              </v:shape>
            </v:group>
            <v:group style="position:absolute;left:5562;top:2576;width:10;height:20" coordorigin="5562,2576" coordsize="10,20">
              <v:shape style="position:absolute;left:5562;top:2576;width:10;height:20" coordorigin="5562,2576" coordsize="10,20" path="m5562,2595l5571,2595,5571,2576,5562,2576,5562,2595xe" filled="true" fillcolor="#000000" stroked="false">
                <v:path arrowok="t"/>
                <v:fill type="solid"/>
              </v:shape>
            </v:group>
            <v:group style="position:absolute;left:5562;top:2595;width:10;height:20" coordorigin="5562,2595" coordsize="10,20">
              <v:shape style="position:absolute;left:5562;top:2595;width:10;height:20" coordorigin="5562,2595" coordsize="10,20" path="m5562,2614l5571,2614,5571,2595,5562,2595,5562,2614xe" filled="true" fillcolor="#000000" stroked="false">
                <v:path arrowok="t"/>
                <v:fill type="solid"/>
              </v:shape>
            </v:group>
            <v:group style="position:absolute;left:5562;top:2614;width:10;height:20" coordorigin="5562,2614" coordsize="10,20">
              <v:shape style="position:absolute;left:5562;top:2614;width:10;height:20" coordorigin="5562,2614" coordsize="10,20" path="m5562,2633l5571,2633,5571,2614,5562,2614,5562,2633xe" filled="true" fillcolor="#000000" stroked="false">
                <v:path arrowok="t"/>
                <v:fill type="solid"/>
              </v:shape>
            </v:group>
            <v:group style="position:absolute;left:5562;top:2633;width:10;height:20" coordorigin="5562,2633" coordsize="10,20">
              <v:shape style="position:absolute;left:5562;top:2633;width:10;height:20" coordorigin="5562,2633" coordsize="10,20" path="m5562,2652l5571,2652,5571,2633,5562,2633,5562,2652xe" filled="true" fillcolor="#000000" stroked="false">
                <v:path arrowok="t"/>
                <v:fill type="solid"/>
              </v:shape>
            </v:group>
            <v:group style="position:absolute;left:5562;top:2652;width:10;height:20" coordorigin="5562,2652" coordsize="10,20">
              <v:shape style="position:absolute;left:5562;top:2652;width:10;height:20" coordorigin="5562,2652" coordsize="10,20" path="m5562,2672l5571,2672,5571,2652,5562,2652,5562,2672xe" filled="true" fillcolor="#000000" stroked="false">
                <v:path arrowok="t"/>
                <v:fill type="solid"/>
              </v:shape>
            </v:group>
            <v:group style="position:absolute;left:5562;top:2672;width:10;height:20" coordorigin="5562,2672" coordsize="10,20">
              <v:shape style="position:absolute;left:5562;top:2672;width:10;height:20" coordorigin="5562,2672" coordsize="10,20" path="m5562,2691l5571,2691,5571,2672,5562,2672,5562,2691xe" filled="true" fillcolor="#000000" stroked="false">
                <v:path arrowok="t"/>
                <v:fill type="solid"/>
              </v:shape>
            </v:group>
            <v:group style="position:absolute;left:5562;top:2691;width:10;height:20" coordorigin="5562,2691" coordsize="10,20">
              <v:shape style="position:absolute;left:5562;top:2691;width:10;height:20" coordorigin="5562,2691" coordsize="10,20" path="m5562,2710l5571,2710,5571,2691,5562,2691,5562,2710xe" filled="true" fillcolor="#000000" stroked="false">
                <v:path arrowok="t"/>
                <v:fill type="solid"/>
              </v:shape>
            </v:group>
            <v:group style="position:absolute;left:5562;top:2710;width:10;height:20" coordorigin="5562,2710" coordsize="10,20">
              <v:shape style="position:absolute;left:5562;top:2710;width:10;height:20" coordorigin="5562,2710" coordsize="10,20" path="m5562,2729l5571,2729,5571,2710,5562,2710,5562,2729xe" filled="true" fillcolor="#000000" stroked="false">
                <v:path arrowok="t"/>
                <v:fill type="solid"/>
              </v:shape>
            </v:group>
            <v:group style="position:absolute;left:5562;top:2729;width:10;height:20" coordorigin="5562,2729" coordsize="10,20">
              <v:shape style="position:absolute;left:5562;top:2729;width:10;height:20" coordorigin="5562,2729" coordsize="10,20" path="m5562,2748l5571,2748,5571,2729,5562,2729,5562,2748xe" filled="true" fillcolor="#000000" stroked="false">
                <v:path arrowok="t"/>
                <v:fill type="solid"/>
              </v:shape>
            </v:group>
            <v:group style="position:absolute;left:5562;top:2748;width:10;height:20" coordorigin="5562,2748" coordsize="10,20">
              <v:shape style="position:absolute;left:5562;top:2748;width:10;height:20" coordorigin="5562,2748" coordsize="10,20" path="m5562,2768l5571,2768,5571,2748,5562,2748,5562,2768xe" filled="true" fillcolor="#000000" stroked="false">
                <v:path arrowok="t"/>
                <v:fill type="solid"/>
              </v:shape>
            </v:group>
            <v:group style="position:absolute;left:5562;top:2768;width:10;height:20" coordorigin="5562,2768" coordsize="10,20">
              <v:shape style="position:absolute;left:5562;top:2768;width:10;height:20" coordorigin="5562,2768" coordsize="10,20" path="m5562,2787l5571,2787,5571,2768,5562,2768,5562,2787xe" filled="true" fillcolor="#000000" stroked="false">
                <v:path arrowok="t"/>
                <v:fill type="solid"/>
              </v:shape>
            </v:group>
            <v:group style="position:absolute;left:5562;top:2787;width:10;height:20" coordorigin="5562,2787" coordsize="10,20">
              <v:shape style="position:absolute;left:5562;top:2787;width:10;height:20" coordorigin="5562,2787" coordsize="10,20" path="m5562,2806l5571,2806,5571,2787,5562,2787,5562,2806xe" filled="true" fillcolor="#000000" stroked="false">
                <v:path arrowok="t"/>
                <v:fill type="solid"/>
              </v:shape>
            </v:group>
            <v:group style="position:absolute;left:5562;top:2808;width:10;height:2" coordorigin="5562,2808" coordsize="10,2">
              <v:shape style="position:absolute;left:5562;top:2808;width:10;height:2" coordorigin="5562,2808" coordsize="10,0" path="m5562,2808l5571,2808e" filled="false" stroked="true" strokeweight=".23999pt" strokecolor="#000000">
                <v:path arrowok="t"/>
              </v:shape>
            </v:group>
            <v:group style="position:absolute;left:6561;top:2480;width:10;height:20" coordorigin="6561,2480" coordsize="10,20">
              <v:shape style="position:absolute;left:6561;top:2480;width:10;height:20" coordorigin="6561,2480" coordsize="10,20" path="m6561,2499l6570,2499,6570,2480,6561,2480,6561,2499xe" filled="true" fillcolor="#000000" stroked="false">
                <v:path arrowok="t"/>
                <v:fill type="solid"/>
              </v:shape>
            </v:group>
            <v:group style="position:absolute;left:6561;top:2499;width:10;height:20" coordorigin="6561,2499" coordsize="10,20">
              <v:shape style="position:absolute;left:6561;top:2499;width:10;height:20" coordorigin="6561,2499" coordsize="10,20" path="m6561,2518l6570,2518,6570,2499,6561,2499,6561,2518xe" filled="true" fillcolor="#000000" stroked="false">
                <v:path arrowok="t"/>
                <v:fill type="solid"/>
              </v:shape>
            </v:group>
            <v:group style="position:absolute;left:6561;top:2518;width:10;height:20" coordorigin="6561,2518" coordsize="10,20">
              <v:shape style="position:absolute;left:6561;top:2518;width:10;height:20" coordorigin="6561,2518" coordsize="10,20" path="m6561,2537l6570,2537,6570,2518,6561,2518,6561,2537xe" filled="true" fillcolor="#000000" stroked="false">
                <v:path arrowok="t"/>
                <v:fill type="solid"/>
              </v:shape>
            </v:group>
            <v:group style="position:absolute;left:6561;top:2537;width:10;height:20" coordorigin="6561,2537" coordsize="10,20">
              <v:shape style="position:absolute;left:6561;top:2537;width:10;height:20" coordorigin="6561,2537" coordsize="10,20" path="m6561,2556l6570,2556,6570,2537,6561,2537,6561,2556xe" filled="true" fillcolor="#000000" stroked="false">
                <v:path arrowok="t"/>
                <v:fill type="solid"/>
              </v:shape>
            </v:group>
            <v:group style="position:absolute;left:6561;top:2556;width:10;height:20" coordorigin="6561,2556" coordsize="10,20">
              <v:shape style="position:absolute;left:6561;top:2556;width:10;height:20" coordorigin="6561,2556" coordsize="10,20" path="m6561,2576l6570,2576,6570,2556,6561,2556,6561,2576xe" filled="true" fillcolor="#000000" stroked="false">
                <v:path arrowok="t"/>
                <v:fill type="solid"/>
              </v:shape>
            </v:group>
            <v:group style="position:absolute;left:6561;top:2576;width:10;height:20" coordorigin="6561,2576" coordsize="10,20">
              <v:shape style="position:absolute;left:6561;top:2576;width:10;height:20" coordorigin="6561,2576" coordsize="10,20" path="m6561,2595l6570,2595,6570,2576,6561,2576,6561,2595xe" filled="true" fillcolor="#000000" stroked="false">
                <v:path arrowok="t"/>
                <v:fill type="solid"/>
              </v:shape>
            </v:group>
            <v:group style="position:absolute;left:6561;top:2595;width:10;height:20" coordorigin="6561,2595" coordsize="10,20">
              <v:shape style="position:absolute;left:6561;top:2595;width:10;height:20" coordorigin="6561,2595" coordsize="10,20" path="m6561,2614l6570,2614,6570,2595,6561,2595,6561,2614xe" filled="true" fillcolor="#000000" stroked="false">
                <v:path arrowok="t"/>
                <v:fill type="solid"/>
              </v:shape>
            </v:group>
            <v:group style="position:absolute;left:6561;top:2614;width:10;height:20" coordorigin="6561,2614" coordsize="10,20">
              <v:shape style="position:absolute;left:6561;top:2614;width:10;height:20" coordorigin="6561,2614" coordsize="10,20" path="m6561,2633l6570,2633,6570,2614,6561,2614,6561,2633xe" filled="true" fillcolor="#000000" stroked="false">
                <v:path arrowok="t"/>
                <v:fill type="solid"/>
              </v:shape>
            </v:group>
            <v:group style="position:absolute;left:6561;top:2633;width:10;height:20" coordorigin="6561,2633" coordsize="10,20">
              <v:shape style="position:absolute;left:6561;top:2633;width:10;height:20" coordorigin="6561,2633" coordsize="10,20" path="m6561,2652l6570,2652,6570,2633,6561,2633,6561,2652xe" filled="true" fillcolor="#000000" stroked="false">
                <v:path arrowok="t"/>
                <v:fill type="solid"/>
              </v:shape>
            </v:group>
            <v:group style="position:absolute;left:6561;top:2652;width:10;height:20" coordorigin="6561,2652" coordsize="10,20">
              <v:shape style="position:absolute;left:6561;top:2652;width:10;height:20" coordorigin="6561,2652" coordsize="10,20" path="m6561,2672l6570,2672,6570,2652,6561,2652,6561,2672xe" filled="true" fillcolor="#000000" stroked="false">
                <v:path arrowok="t"/>
                <v:fill type="solid"/>
              </v:shape>
            </v:group>
            <v:group style="position:absolute;left:6561;top:2672;width:10;height:20" coordorigin="6561,2672" coordsize="10,20">
              <v:shape style="position:absolute;left:6561;top:2672;width:10;height:20" coordorigin="6561,2672" coordsize="10,20" path="m6561,2691l6570,2691,6570,2672,6561,2672,6561,2691xe" filled="true" fillcolor="#000000" stroked="false">
                <v:path arrowok="t"/>
                <v:fill type="solid"/>
              </v:shape>
            </v:group>
            <v:group style="position:absolute;left:6561;top:2691;width:10;height:20" coordorigin="6561,2691" coordsize="10,20">
              <v:shape style="position:absolute;left:6561;top:2691;width:10;height:20" coordorigin="6561,2691" coordsize="10,20" path="m6561,2710l6570,2710,6570,2691,6561,2691,6561,2710xe" filled="true" fillcolor="#000000" stroked="false">
                <v:path arrowok="t"/>
                <v:fill type="solid"/>
              </v:shape>
            </v:group>
            <v:group style="position:absolute;left:6561;top:2710;width:10;height:20" coordorigin="6561,2710" coordsize="10,20">
              <v:shape style="position:absolute;left:6561;top:2710;width:10;height:20" coordorigin="6561,2710" coordsize="10,20" path="m6561,2729l6570,2729,6570,2710,6561,2710,6561,2729xe" filled="true" fillcolor="#000000" stroked="false">
                <v:path arrowok="t"/>
                <v:fill type="solid"/>
              </v:shape>
            </v:group>
            <v:group style="position:absolute;left:6561;top:2729;width:10;height:20" coordorigin="6561,2729" coordsize="10,20">
              <v:shape style="position:absolute;left:6561;top:2729;width:10;height:20" coordorigin="6561,2729" coordsize="10,20" path="m6561,2748l6570,2748,6570,2729,6561,2729,6561,2748xe" filled="true" fillcolor="#000000" stroked="false">
                <v:path arrowok="t"/>
                <v:fill type="solid"/>
              </v:shape>
            </v:group>
            <v:group style="position:absolute;left:6561;top:2748;width:10;height:20" coordorigin="6561,2748" coordsize="10,20">
              <v:shape style="position:absolute;left:6561;top:2748;width:10;height:20" coordorigin="6561,2748" coordsize="10,20" path="m6561,2768l6570,2768,6570,2748,6561,2748,6561,2768xe" filled="true" fillcolor="#000000" stroked="false">
                <v:path arrowok="t"/>
                <v:fill type="solid"/>
              </v:shape>
            </v:group>
            <v:group style="position:absolute;left:6561;top:2768;width:10;height:20" coordorigin="6561,2768" coordsize="10,20">
              <v:shape style="position:absolute;left:6561;top:2768;width:10;height:20" coordorigin="6561,2768" coordsize="10,20" path="m6561,2787l6570,2787,6570,2768,6561,2768,6561,2787xe" filled="true" fillcolor="#000000" stroked="false">
                <v:path arrowok="t"/>
                <v:fill type="solid"/>
              </v:shape>
            </v:group>
            <v:group style="position:absolute;left:6561;top:2787;width:10;height:20" coordorigin="6561,2787" coordsize="10,20">
              <v:shape style="position:absolute;left:6561;top:2787;width:10;height:20" coordorigin="6561,2787" coordsize="10,20" path="m6561,2806l6570,2806,6570,2787,6561,2787,6561,2806xe" filled="true" fillcolor="#000000" stroked="false">
                <v:path arrowok="t"/>
                <v:fill type="solid"/>
              </v:shape>
            </v:group>
            <v:group style="position:absolute;left:6561;top:2808;width:10;height:2" coordorigin="6561,2808" coordsize="10,2">
              <v:shape style="position:absolute;left:6561;top:2808;width:10;height:2" coordorigin="6561,2808" coordsize="10,0" path="m6561,2808l6570,2808e" filled="false" stroked="true" strokeweight=".23999pt" strokecolor="#000000">
                <v:path arrowok="t"/>
              </v:shape>
            </v:group>
            <v:group style="position:absolute;left:8068;top:2480;width:10;height:20" coordorigin="8068,2480" coordsize="10,20">
              <v:shape style="position:absolute;left:8068;top:2480;width:10;height:20" coordorigin="8068,2480" coordsize="10,20" path="m8068,2499l8077,2499,8077,2480,8068,2480,8068,2499xe" filled="true" fillcolor="#000000" stroked="false">
                <v:path arrowok="t"/>
                <v:fill type="solid"/>
              </v:shape>
            </v:group>
            <v:group style="position:absolute;left:8068;top:2499;width:10;height:20" coordorigin="8068,2499" coordsize="10,20">
              <v:shape style="position:absolute;left:8068;top:2499;width:10;height:20" coordorigin="8068,2499" coordsize="10,20" path="m8068,2518l8077,2518,8077,2499,8068,2499,8068,2518xe" filled="true" fillcolor="#000000" stroked="false">
                <v:path arrowok="t"/>
                <v:fill type="solid"/>
              </v:shape>
            </v:group>
            <v:group style="position:absolute;left:8068;top:2518;width:10;height:20" coordorigin="8068,2518" coordsize="10,20">
              <v:shape style="position:absolute;left:8068;top:2518;width:10;height:20" coordorigin="8068,2518" coordsize="10,20" path="m8068,2537l8077,2537,8077,2518,8068,2518,8068,2537xe" filled="true" fillcolor="#000000" stroked="false">
                <v:path arrowok="t"/>
                <v:fill type="solid"/>
              </v:shape>
            </v:group>
            <v:group style="position:absolute;left:8068;top:2537;width:10;height:20" coordorigin="8068,2537" coordsize="10,20">
              <v:shape style="position:absolute;left:8068;top:2537;width:10;height:20" coordorigin="8068,2537" coordsize="10,20" path="m8068,2556l8077,2556,8077,2537,8068,2537,8068,2556xe" filled="true" fillcolor="#000000" stroked="false">
                <v:path arrowok="t"/>
                <v:fill type="solid"/>
              </v:shape>
            </v:group>
            <v:group style="position:absolute;left:8068;top:2556;width:10;height:20" coordorigin="8068,2556" coordsize="10,20">
              <v:shape style="position:absolute;left:8068;top:2556;width:10;height:20" coordorigin="8068,2556" coordsize="10,20" path="m8068,2576l8077,2576,8077,2556,8068,2556,8068,2576xe" filled="true" fillcolor="#000000" stroked="false">
                <v:path arrowok="t"/>
                <v:fill type="solid"/>
              </v:shape>
            </v:group>
            <v:group style="position:absolute;left:8068;top:2576;width:10;height:20" coordorigin="8068,2576" coordsize="10,20">
              <v:shape style="position:absolute;left:8068;top:2576;width:10;height:20" coordorigin="8068,2576" coordsize="10,20" path="m8068,2595l8077,2595,8077,2576,8068,2576,8068,2595xe" filled="true" fillcolor="#000000" stroked="false">
                <v:path arrowok="t"/>
                <v:fill type="solid"/>
              </v:shape>
            </v:group>
            <v:group style="position:absolute;left:8068;top:2595;width:10;height:20" coordorigin="8068,2595" coordsize="10,20">
              <v:shape style="position:absolute;left:8068;top:2595;width:10;height:20" coordorigin="8068,2595" coordsize="10,20" path="m8068,2614l8077,2614,8077,2595,8068,2595,8068,2614xe" filled="true" fillcolor="#000000" stroked="false">
                <v:path arrowok="t"/>
                <v:fill type="solid"/>
              </v:shape>
            </v:group>
            <v:group style="position:absolute;left:8068;top:2614;width:10;height:20" coordorigin="8068,2614" coordsize="10,20">
              <v:shape style="position:absolute;left:8068;top:2614;width:10;height:20" coordorigin="8068,2614" coordsize="10,20" path="m8068,2633l8077,2633,8077,2614,8068,2614,8068,2633xe" filled="true" fillcolor="#000000" stroked="false">
                <v:path arrowok="t"/>
                <v:fill type="solid"/>
              </v:shape>
            </v:group>
            <v:group style="position:absolute;left:8068;top:2633;width:10;height:20" coordorigin="8068,2633" coordsize="10,20">
              <v:shape style="position:absolute;left:8068;top:2633;width:10;height:20" coordorigin="8068,2633" coordsize="10,20" path="m8068,2652l8077,2652,8077,2633,8068,2633,8068,2652xe" filled="true" fillcolor="#000000" stroked="false">
                <v:path arrowok="t"/>
                <v:fill type="solid"/>
              </v:shape>
            </v:group>
            <v:group style="position:absolute;left:8068;top:2652;width:10;height:20" coordorigin="8068,2652" coordsize="10,20">
              <v:shape style="position:absolute;left:8068;top:2652;width:10;height:20" coordorigin="8068,2652" coordsize="10,20" path="m8068,2672l8077,2672,8077,2652,8068,2652,8068,2672xe" filled="true" fillcolor="#000000" stroked="false">
                <v:path arrowok="t"/>
                <v:fill type="solid"/>
              </v:shape>
            </v:group>
            <v:group style="position:absolute;left:8068;top:2672;width:10;height:20" coordorigin="8068,2672" coordsize="10,20">
              <v:shape style="position:absolute;left:8068;top:2672;width:10;height:20" coordorigin="8068,2672" coordsize="10,20" path="m8068,2691l8077,2691,8077,2672,8068,2672,8068,2691xe" filled="true" fillcolor="#000000" stroked="false">
                <v:path arrowok="t"/>
                <v:fill type="solid"/>
              </v:shape>
            </v:group>
            <v:group style="position:absolute;left:8068;top:2691;width:10;height:20" coordorigin="8068,2691" coordsize="10,20">
              <v:shape style="position:absolute;left:8068;top:2691;width:10;height:20" coordorigin="8068,2691" coordsize="10,20" path="m8068,2710l8077,2710,8077,2691,8068,2691,8068,2710xe" filled="true" fillcolor="#000000" stroked="false">
                <v:path arrowok="t"/>
                <v:fill type="solid"/>
              </v:shape>
            </v:group>
            <v:group style="position:absolute;left:8068;top:2710;width:10;height:20" coordorigin="8068,2710" coordsize="10,20">
              <v:shape style="position:absolute;left:8068;top:2710;width:10;height:20" coordorigin="8068,2710" coordsize="10,20" path="m8068,2729l8077,2729,8077,2710,8068,2710,8068,2729xe" filled="true" fillcolor="#000000" stroked="false">
                <v:path arrowok="t"/>
                <v:fill type="solid"/>
              </v:shape>
            </v:group>
            <v:group style="position:absolute;left:8068;top:2729;width:10;height:20" coordorigin="8068,2729" coordsize="10,20">
              <v:shape style="position:absolute;left:8068;top:2729;width:10;height:20" coordorigin="8068,2729" coordsize="10,20" path="m8068,2748l8077,2748,8077,2729,8068,2729,8068,2748xe" filled="true" fillcolor="#000000" stroked="false">
                <v:path arrowok="t"/>
                <v:fill type="solid"/>
              </v:shape>
            </v:group>
            <v:group style="position:absolute;left:8068;top:2748;width:10;height:20" coordorigin="8068,2748" coordsize="10,20">
              <v:shape style="position:absolute;left:8068;top:2748;width:10;height:20" coordorigin="8068,2748" coordsize="10,20" path="m8068,2768l8077,2768,8077,2748,8068,2748,8068,2768xe" filled="true" fillcolor="#000000" stroked="false">
                <v:path arrowok="t"/>
                <v:fill type="solid"/>
              </v:shape>
            </v:group>
            <v:group style="position:absolute;left:8068;top:2768;width:10;height:20" coordorigin="8068,2768" coordsize="10,20">
              <v:shape style="position:absolute;left:8068;top:2768;width:10;height:20" coordorigin="8068,2768" coordsize="10,20" path="m8068,2787l8077,2787,8077,2768,8068,2768,8068,2787xe" filled="true" fillcolor="#000000" stroked="false">
                <v:path arrowok="t"/>
                <v:fill type="solid"/>
              </v:shape>
            </v:group>
            <v:group style="position:absolute;left:8068;top:2787;width:10;height:20" coordorigin="8068,2787" coordsize="10,20">
              <v:shape style="position:absolute;left:8068;top:2787;width:10;height:20" coordorigin="8068,2787" coordsize="10,20" path="m8068,2806l8077,2806,8077,2787,8068,2787,8068,2806xe" filled="true" fillcolor="#000000" stroked="false">
                <v:path arrowok="t"/>
                <v:fill type="solid"/>
              </v:shape>
            </v:group>
            <v:group style="position:absolute;left:9542;top:2480;width:10;height:20" coordorigin="9542,2480" coordsize="10,20">
              <v:shape style="position:absolute;left:9542;top:2480;width:10;height:20" coordorigin="9542,2480" coordsize="10,20" path="m9542,2499l9552,2499,9552,2480,9542,2480,9542,2499xe" filled="true" fillcolor="#000000" stroked="false">
                <v:path arrowok="t"/>
                <v:fill type="solid"/>
              </v:shape>
            </v:group>
            <v:group style="position:absolute;left:9542;top:2499;width:10;height:20" coordorigin="9542,2499" coordsize="10,20">
              <v:shape style="position:absolute;left:9542;top:2499;width:10;height:20" coordorigin="9542,2499" coordsize="10,20" path="m9542,2518l9552,2518,9552,2499,9542,2499,9542,2518xe" filled="true" fillcolor="#000000" stroked="false">
                <v:path arrowok="t"/>
                <v:fill type="solid"/>
              </v:shape>
            </v:group>
            <v:group style="position:absolute;left:9542;top:2518;width:10;height:20" coordorigin="9542,2518" coordsize="10,20">
              <v:shape style="position:absolute;left:9542;top:2518;width:10;height:20" coordorigin="9542,2518" coordsize="10,20" path="m9542,2537l9552,2537,9552,2518,9542,2518,9542,2537xe" filled="true" fillcolor="#000000" stroked="false">
                <v:path arrowok="t"/>
                <v:fill type="solid"/>
              </v:shape>
            </v:group>
            <v:group style="position:absolute;left:9542;top:2537;width:10;height:20" coordorigin="9542,2537" coordsize="10,20">
              <v:shape style="position:absolute;left:9542;top:2537;width:10;height:20" coordorigin="9542,2537" coordsize="10,20" path="m9542,2556l9552,2556,9552,2537,9542,2537,9542,2556xe" filled="true" fillcolor="#000000" stroked="false">
                <v:path arrowok="t"/>
                <v:fill type="solid"/>
              </v:shape>
            </v:group>
            <v:group style="position:absolute;left:9542;top:2556;width:10;height:20" coordorigin="9542,2556" coordsize="10,20">
              <v:shape style="position:absolute;left:9542;top:2556;width:10;height:20" coordorigin="9542,2556" coordsize="10,20" path="m9542,2576l9552,2576,9552,2556,9542,2556,9542,2576xe" filled="true" fillcolor="#000000" stroked="false">
                <v:path arrowok="t"/>
                <v:fill type="solid"/>
              </v:shape>
            </v:group>
            <v:group style="position:absolute;left:9542;top:2576;width:10;height:20" coordorigin="9542,2576" coordsize="10,20">
              <v:shape style="position:absolute;left:9542;top:2576;width:10;height:20" coordorigin="9542,2576" coordsize="10,20" path="m9542,2595l9552,2595,9552,2576,9542,2576,9542,2595xe" filled="true" fillcolor="#000000" stroked="false">
                <v:path arrowok="t"/>
                <v:fill type="solid"/>
              </v:shape>
            </v:group>
            <v:group style="position:absolute;left:9542;top:2595;width:10;height:20" coordorigin="9542,2595" coordsize="10,20">
              <v:shape style="position:absolute;left:9542;top:2595;width:10;height:20" coordorigin="9542,2595" coordsize="10,20" path="m9542,2614l9552,2614,9552,2595,9542,2595,9542,2614xe" filled="true" fillcolor="#000000" stroked="false">
                <v:path arrowok="t"/>
                <v:fill type="solid"/>
              </v:shape>
            </v:group>
            <v:group style="position:absolute;left:9542;top:2614;width:10;height:20" coordorigin="9542,2614" coordsize="10,20">
              <v:shape style="position:absolute;left:9542;top:2614;width:10;height:20" coordorigin="9542,2614" coordsize="10,20" path="m9542,2633l9552,2633,9552,2614,9542,2614,9542,2633xe" filled="true" fillcolor="#000000" stroked="false">
                <v:path arrowok="t"/>
                <v:fill type="solid"/>
              </v:shape>
            </v:group>
            <v:group style="position:absolute;left:9542;top:2633;width:10;height:20" coordorigin="9542,2633" coordsize="10,20">
              <v:shape style="position:absolute;left:9542;top:2633;width:10;height:20" coordorigin="9542,2633" coordsize="10,20" path="m9542,2652l9552,2652,9552,2633,9542,2633,9542,2652xe" filled="true" fillcolor="#000000" stroked="false">
                <v:path arrowok="t"/>
                <v:fill type="solid"/>
              </v:shape>
            </v:group>
            <v:group style="position:absolute;left:9542;top:2652;width:10;height:20" coordorigin="9542,2652" coordsize="10,20">
              <v:shape style="position:absolute;left:9542;top:2652;width:10;height:20" coordorigin="9542,2652" coordsize="10,20" path="m9542,2672l9552,2672,9552,2652,9542,2652,9542,2672xe" filled="true" fillcolor="#000000" stroked="false">
                <v:path arrowok="t"/>
                <v:fill type="solid"/>
              </v:shape>
            </v:group>
            <v:group style="position:absolute;left:9542;top:2672;width:10;height:20" coordorigin="9542,2672" coordsize="10,20">
              <v:shape style="position:absolute;left:9542;top:2672;width:10;height:20" coordorigin="9542,2672" coordsize="10,20" path="m9542,2691l9552,2691,9552,2672,9542,2672,9542,2691xe" filled="true" fillcolor="#000000" stroked="false">
                <v:path arrowok="t"/>
                <v:fill type="solid"/>
              </v:shape>
            </v:group>
            <v:group style="position:absolute;left:9542;top:2691;width:10;height:20" coordorigin="9542,2691" coordsize="10,20">
              <v:shape style="position:absolute;left:9542;top:2691;width:10;height:20" coordorigin="9542,2691" coordsize="10,20" path="m9542,2710l9552,2710,9552,2691,9542,2691,9542,2710xe" filled="true" fillcolor="#000000" stroked="false">
                <v:path arrowok="t"/>
                <v:fill type="solid"/>
              </v:shape>
            </v:group>
            <v:group style="position:absolute;left:9542;top:2710;width:10;height:20" coordorigin="9542,2710" coordsize="10,20">
              <v:shape style="position:absolute;left:9542;top:2710;width:10;height:20" coordorigin="9542,2710" coordsize="10,20" path="m9542,2729l9552,2729,9552,2710,9542,2710,9542,2729xe" filled="true" fillcolor="#000000" stroked="false">
                <v:path arrowok="t"/>
                <v:fill type="solid"/>
              </v:shape>
            </v:group>
            <v:group style="position:absolute;left:9542;top:2729;width:10;height:20" coordorigin="9542,2729" coordsize="10,20">
              <v:shape style="position:absolute;left:9542;top:2729;width:10;height:20" coordorigin="9542,2729" coordsize="10,20" path="m9542,2748l9552,2748,9552,2729,9542,2729,9542,2748xe" filled="true" fillcolor="#000000" stroked="false">
                <v:path arrowok="t"/>
                <v:fill type="solid"/>
              </v:shape>
            </v:group>
            <v:group style="position:absolute;left:9542;top:2748;width:10;height:20" coordorigin="9542,2748" coordsize="10,20">
              <v:shape style="position:absolute;left:9542;top:2748;width:10;height:20" coordorigin="9542,2748" coordsize="10,20" path="m9542,2768l9552,2768,9552,2748,9542,2748,9542,2768xe" filled="true" fillcolor="#000000" stroked="false">
                <v:path arrowok="t"/>
                <v:fill type="solid"/>
              </v:shape>
            </v:group>
            <v:group style="position:absolute;left:9542;top:2768;width:10;height:20" coordorigin="9542,2768" coordsize="10,20">
              <v:shape style="position:absolute;left:9542;top:2768;width:10;height:20" coordorigin="9542,2768" coordsize="10,20" path="m9542,2787l9552,2787,9552,2768,9542,2768,9542,2787xe" filled="true" fillcolor="#000000" stroked="false">
                <v:path arrowok="t"/>
                <v:fill type="solid"/>
              </v:shape>
            </v:group>
            <v:group style="position:absolute;left:9542;top:2787;width:10;height:20" coordorigin="9542,2787" coordsize="10,20">
              <v:shape style="position:absolute;left:9542;top:2787;width:10;height:20" coordorigin="9542,2787" coordsize="10,20" path="m9542,2806l9552,2806,9552,2787,9542,2787,9542,2806xe" filled="true" fillcolor="#000000" stroked="false">
                <v:path arrowok="t"/>
                <v:fill type="solid"/>
              </v:shape>
            </v:group>
            <v:group style="position:absolute;left:9542;top:2808;width:10;height:2" coordorigin="9542,2808" coordsize="10,2">
              <v:shape style="position:absolute;left:9542;top:2808;width:10;height:2" coordorigin="9542,2808" coordsize="10,0" path="m9542,2808l9552,2808e" filled="false" stroked="true" strokeweight=".23999pt" strokecolor="#000000">
                <v:path arrowok="t"/>
              </v:shape>
              <v:shape style="position:absolute;left:1594;top:2710;width:1114;height:110" type="#_x0000_t75" stroked="false">
                <v:imagedata r:id="rId539" o:title=""/>
              </v:shape>
              <v:shape style="position:absolute;left:2684;top:2806;width:1508;height:14" type="#_x0000_t75" stroked="false">
                <v:imagedata r:id="rId546" o:title=""/>
              </v:shape>
              <v:shape style="position:absolute;left:4177;top:2811;width:1385;height:10" type="#_x0000_t75" stroked="false">
                <v:imagedata r:id="rId535" o:title=""/>
              </v:shape>
              <v:shape style="position:absolute;left:5557;top:2811;width:1004;height:10" type="#_x0000_t75" stroked="false">
                <v:imagedata r:id="rId536" o:title=""/>
              </v:shape>
              <v:shape style="position:absolute;left:6556;top:2806;width:1522;height:14" type="#_x0000_t75" stroked="false">
                <v:imagedata r:id="rId537" o:title=""/>
              </v:shape>
              <v:shape style="position:absolute;left:8063;top:2811;width:1479;height:10" type="#_x0000_t75" stroked="false">
                <v:imagedata r:id="rId538" o:title=""/>
              </v:shape>
              <v:shape style="position:absolute;left:9537;top:2811;width:1061;height:10" type="#_x0000_t75" stroked="false">
                <v:imagedata r:id="rId525" o:title=""/>
              </v:shape>
            </v:group>
            <v:group style="position:absolute;left:2688;top:2820;width:10;height:20" coordorigin="2688,2820" coordsize="10,20">
              <v:shape style="position:absolute;left:2688;top:2820;width:10;height:20" coordorigin="2688,2820" coordsize="10,20" path="m2688,2840l2698,2840,2698,2820,2688,2820,2688,2840xe" filled="true" fillcolor="#000000" stroked="false">
                <v:path arrowok="t"/>
                <v:fill type="solid"/>
              </v:shape>
            </v:group>
            <v:group style="position:absolute;left:2688;top:2840;width:10;height:20" coordorigin="2688,2840" coordsize="10,20">
              <v:shape style="position:absolute;left:2688;top:2840;width:10;height:20" coordorigin="2688,2840" coordsize="10,20" path="m2688,2859l2698,2859,2698,2840,2688,2840,2688,2859xe" filled="true" fillcolor="#000000" stroked="false">
                <v:path arrowok="t"/>
                <v:fill type="solid"/>
              </v:shape>
            </v:group>
            <v:group style="position:absolute;left:2688;top:2859;width:10;height:20" coordorigin="2688,2859" coordsize="10,20">
              <v:shape style="position:absolute;left:2688;top:2859;width:10;height:20" coordorigin="2688,2859" coordsize="10,20" path="m2688,2878l2698,2878,2698,2859,2688,2859,2688,2878xe" filled="true" fillcolor="#000000" stroked="false">
                <v:path arrowok="t"/>
                <v:fill type="solid"/>
              </v:shape>
            </v:group>
            <v:group style="position:absolute;left:2688;top:2878;width:10;height:20" coordorigin="2688,2878" coordsize="10,20">
              <v:shape style="position:absolute;left:2688;top:2878;width:10;height:20" coordorigin="2688,2878" coordsize="10,20" path="m2688,2897l2698,2897,2698,2878,2688,2878,2688,2897xe" filled="true" fillcolor="#000000" stroked="false">
                <v:path arrowok="t"/>
                <v:fill type="solid"/>
              </v:shape>
            </v:group>
            <v:group style="position:absolute;left:2688;top:2897;width:10;height:20" coordorigin="2688,2897" coordsize="10,20">
              <v:shape style="position:absolute;left:2688;top:2897;width:10;height:20" coordorigin="2688,2897" coordsize="10,20" path="m2688,2916l2698,2916,2698,2897,2688,2897,2688,2916xe" filled="true" fillcolor="#000000" stroked="false">
                <v:path arrowok="t"/>
                <v:fill type="solid"/>
              </v:shape>
            </v:group>
            <v:group style="position:absolute;left:2688;top:2916;width:10;height:20" coordorigin="2688,2916" coordsize="10,20">
              <v:shape style="position:absolute;left:2688;top:2916;width:10;height:20" coordorigin="2688,2916" coordsize="10,20" path="m2688,2936l2698,2936,2698,2916,2688,2916,2688,2936xe" filled="true" fillcolor="#000000" stroked="false">
                <v:path arrowok="t"/>
                <v:fill type="solid"/>
              </v:shape>
            </v:group>
            <v:group style="position:absolute;left:2688;top:2936;width:10;height:20" coordorigin="2688,2936" coordsize="10,20">
              <v:shape style="position:absolute;left:2688;top:2936;width:10;height:20" coordorigin="2688,2936" coordsize="10,20" path="m2688,2955l2698,2955,2698,2936,2688,2936,2688,2955xe" filled="true" fillcolor="#000000" stroked="false">
                <v:path arrowok="t"/>
                <v:fill type="solid"/>
              </v:shape>
            </v:group>
            <v:group style="position:absolute;left:2688;top:2955;width:10;height:20" coordorigin="2688,2955" coordsize="10,20">
              <v:shape style="position:absolute;left:2688;top:2955;width:10;height:20" coordorigin="2688,2955" coordsize="10,20" path="m2688,2974l2698,2974,2698,2955,2688,2955,2688,2974xe" filled="true" fillcolor="#000000" stroked="false">
                <v:path arrowok="t"/>
                <v:fill type="solid"/>
              </v:shape>
            </v:group>
            <v:group style="position:absolute;left:2688;top:2974;width:10;height:20" coordorigin="2688,2974" coordsize="10,20">
              <v:shape style="position:absolute;left:2688;top:2974;width:10;height:20" coordorigin="2688,2974" coordsize="10,20" path="m2688,2993l2698,2993,2698,2974,2688,2974,2688,2993xe" filled="true" fillcolor="#000000" stroked="false">
                <v:path arrowok="t"/>
                <v:fill type="solid"/>
              </v:shape>
            </v:group>
            <v:group style="position:absolute;left:2688;top:2993;width:10;height:20" coordorigin="2688,2993" coordsize="10,20">
              <v:shape style="position:absolute;left:2688;top:2993;width:10;height:20" coordorigin="2688,2993" coordsize="10,20" path="m2688,3012l2698,3012,2698,2993,2688,2993,2688,3012xe" filled="true" fillcolor="#000000" stroked="false">
                <v:path arrowok="t"/>
                <v:fill type="solid"/>
              </v:shape>
            </v:group>
            <v:group style="position:absolute;left:2688;top:3012;width:10;height:20" coordorigin="2688,3012" coordsize="10,20">
              <v:shape style="position:absolute;left:2688;top:3012;width:10;height:20" coordorigin="2688,3012" coordsize="10,20" path="m2688,3032l2698,3032,2698,3012,2688,3012,2688,3032xe" filled="true" fillcolor="#000000" stroked="false">
                <v:path arrowok="t"/>
                <v:fill type="solid"/>
              </v:shape>
            </v:group>
            <v:group style="position:absolute;left:2688;top:3032;width:10;height:20" coordorigin="2688,3032" coordsize="10,20">
              <v:shape style="position:absolute;left:2688;top:3032;width:10;height:20" coordorigin="2688,3032" coordsize="10,20" path="m2688,3051l2698,3051,2698,3032,2688,3032,2688,3051xe" filled="true" fillcolor="#000000" stroked="false">
                <v:path arrowok="t"/>
                <v:fill type="solid"/>
              </v:shape>
            </v:group>
            <v:group style="position:absolute;left:4182;top:2820;width:10;height:20" coordorigin="4182,2820" coordsize="10,20">
              <v:shape style="position:absolute;left:4182;top:2820;width:10;height:20" coordorigin="4182,2820" coordsize="10,20" path="m4182,2840l4191,2840,4191,2820,4182,2820,4182,2840xe" filled="true" fillcolor="#000000" stroked="false">
                <v:path arrowok="t"/>
                <v:fill type="solid"/>
              </v:shape>
            </v:group>
            <v:group style="position:absolute;left:4182;top:2840;width:10;height:20" coordorigin="4182,2840" coordsize="10,20">
              <v:shape style="position:absolute;left:4182;top:2840;width:10;height:20" coordorigin="4182,2840" coordsize="10,20" path="m4182,2859l4191,2859,4191,2840,4182,2840,4182,2859xe" filled="true" fillcolor="#000000" stroked="false">
                <v:path arrowok="t"/>
                <v:fill type="solid"/>
              </v:shape>
            </v:group>
            <v:group style="position:absolute;left:4182;top:2859;width:10;height:20" coordorigin="4182,2859" coordsize="10,20">
              <v:shape style="position:absolute;left:4182;top:2859;width:10;height:20" coordorigin="4182,2859" coordsize="10,20" path="m4182,2878l4191,2878,4191,2859,4182,2859,4182,2878xe" filled="true" fillcolor="#000000" stroked="false">
                <v:path arrowok="t"/>
                <v:fill type="solid"/>
              </v:shape>
            </v:group>
            <v:group style="position:absolute;left:4182;top:2878;width:10;height:20" coordorigin="4182,2878" coordsize="10,20">
              <v:shape style="position:absolute;left:4182;top:2878;width:10;height:20" coordorigin="4182,2878" coordsize="10,20" path="m4182,2897l4191,2897,4191,2878,4182,2878,4182,2897xe" filled="true" fillcolor="#000000" stroked="false">
                <v:path arrowok="t"/>
                <v:fill type="solid"/>
              </v:shape>
            </v:group>
            <v:group style="position:absolute;left:4182;top:2897;width:10;height:20" coordorigin="4182,2897" coordsize="10,20">
              <v:shape style="position:absolute;left:4182;top:2897;width:10;height:20" coordorigin="4182,2897" coordsize="10,20" path="m4182,2916l4191,2916,4191,2897,4182,2897,4182,2916xe" filled="true" fillcolor="#000000" stroked="false">
                <v:path arrowok="t"/>
                <v:fill type="solid"/>
              </v:shape>
            </v:group>
            <v:group style="position:absolute;left:4182;top:2916;width:10;height:20" coordorigin="4182,2916" coordsize="10,20">
              <v:shape style="position:absolute;left:4182;top:2916;width:10;height:20" coordorigin="4182,2916" coordsize="10,20" path="m4182,2936l4191,2936,4191,2916,4182,2916,4182,2936xe" filled="true" fillcolor="#000000" stroked="false">
                <v:path arrowok="t"/>
                <v:fill type="solid"/>
              </v:shape>
            </v:group>
            <v:group style="position:absolute;left:4182;top:2936;width:10;height:20" coordorigin="4182,2936" coordsize="10,20">
              <v:shape style="position:absolute;left:4182;top:2936;width:10;height:20" coordorigin="4182,2936" coordsize="10,20" path="m4182,2955l4191,2955,4191,2936,4182,2936,4182,2955xe" filled="true" fillcolor="#000000" stroked="false">
                <v:path arrowok="t"/>
                <v:fill type="solid"/>
              </v:shape>
            </v:group>
            <v:group style="position:absolute;left:4182;top:2955;width:10;height:20" coordorigin="4182,2955" coordsize="10,20">
              <v:shape style="position:absolute;left:4182;top:2955;width:10;height:20" coordorigin="4182,2955" coordsize="10,20" path="m4182,2974l4191,2974,4191,2955,4182,2955,4182,2974xe" filled="true" fillcolor="#000000" stroked="false">
                <v:path arrowok="t"/>
                <v:fill type="solid"/>
              </v:shape>
            </v:group>
            <v:group style="position:absolute;left:4182;top:2974;width:10;height:20" coordorigin="4182,2974" coordsize="10,20">
              <v:shape style="position:absolute;left:4182;top:2974;width:10;height:20" coordorigin="4182,2974" coordsize="10,20" path="m4182,2993l4191,2993,4191,2974,4182,2974,4182,2993xe" filled="true" fillcolor="#000000" stroked="false">
                <v:path arrowok="t"/>
                <v:fill type="solid"/>
              </v:shape>
            </v:group>
            <v:group style="position:absolute;left:4182;top:2993;width:10;height:20" coordorigin="4182,2993" coordsize="10,20">
              <v:shape style="position:absolute;left:4182;top:2993;width:10;height:20" coordorigin="4182,2993" coordsize="10,20" path="m4182,3012l4191,3012,4191,2993,4182,2993,4182,3012xe" filled="true" fillcolor="#000000" stroked="false">
                <v:path arrowok="t"/>
                <v:fill type="solid"/>
              </v:shape>
            </v:group>
            <v:group style="position:absolute;left:4182;top:3012;width:10;height:20" coordorigin="4182,3012" coordsize="10,20">
              <v:shape style="position:absolute;left:4182;top:3012;width:10;height:20" coordorigin="4182,3012" coordsize="10,20" path="m4182,3032l4191,3032,4191,3012,4182,3012,4182,3032xe" filled="true" fillcolor="#000000" stroked="false">
                <v:path arrowok="t"/>
                <v:fill type="solid"/>
              </v:shape>
            </v:group>
            <v:group style="position:absolute;left:4182;top:3032;width:10;height:20" coordorigin="4182,3032" coordsize="10,20">
              <v:shape style="position:absolute;left:4182;top:3032;width:10;height:20" coordorigin="4182,3032" coordsize="10,20" path="m4182,3051l4191,3051,4191,3032,4182,3032,4182,3051xe" filled="true" fillcolor="#000000" stroked="false">
                <v:path arrowok="t"/>
                <v:fill type="solid"/>
              </v:shape>
            </v:group>
            <v:group style="position:absolute;left:4182;top:3051;width:10;height:20" coordorigin="4182,3051" coordsize="10,20">
              <v:shape style="position:absolute;left:4182;top:3051;width:10;height:20" coordorigin="4182,3051" coordsize="10,20" path="m4182,3070l4191,3070,4191,3051,4182,3051,4182,3070xe" filled="true" fillcolor="#000000" stroked="false">
                <v:path arrowok="t"/>
                <v:fill type="solid"/>
              </v:shape>
            </v:group>
            <v:group style="position:absolute;left:4182;top:3070;width:10;height:20" coordorigin="4182,3070" coordsize="10,20">
              <v:shape style="position:absolute;left:4182;top:3070;width:10;height:20" coordorigin="4182,3070" coordsize="10,20" path="m4182,3089l4191,3089,4191,3070,4182,3070,4182,3089xe" filled="true" fillcolor="#000000" stroked="false">
                <v:path arrowok="t"/>
                <v:fill type="solid"/>
              </v:shape>
            </v:group>
            <v:group style="position:absolute;left:4182;top:3089;width:10;height:20" coordorigin="4182,3089" coordsize="10,20">
              <v:shape style="position:absolute;left:4182;top:3089;width:10;height:20" coordorigin="4182,3089" coordsize="10,20" path="m4182,3108l4191,3108,4191,3089,4182,3089,4182,3108xe" filled="true" fillcolor="#000000" stroked="false">
                <v:path arrowok="t"/>
                <v:fill type="solid"/>
              </v:shape>
            </v:group>
            <v:group style="position:absolute;left:4182;top:3108;width:10;height:20" coordorigin="4182,3108" coordsize="10,20">
              <v:shape style="position:absolute;left:4182;top:3108;width:10;height:20" coordorigin="4182,3108" coordsize="10,20" path="m4182,3128l4191,3128,4191,3108,4182,3108,4182,3128xe" filled="true" fillcolor="#000000" stroked="false">
                <v:path arrowok="t"/>
                <v:fill type="solid"/>
              </v:shape>
            </v:group>
            <v:group style="position:absolute;left:4182;top:3128;width:10;height:20" coordorigin="4182,3128" coordsize="10,20">
              <v:shape style="position:absolute;left:4182;top:3128;width:10;height:20" coordorigin="4182,3128" coordsize="10,20" path="m4182,3147l4191,3147,4191,3128,4182,3128,4182,3147xe" filled="true" fillcolor="#000000" stroked="false">
                <v:path arrowok="t"/>
                <v:fill type="solid"/>
              </v:shape>
            </v:group>
            <v:group style="position:absolute;left:5562;top:2820;width:10;height:20" coordorigin="5562,2820" coordsize="10,20">
              <v:shape style="position:absolute;left:5562;top:2820;width:10;height:20" coordorigin="5562,2820" coordsize="10,20" path="m5562,2840l5571,2840,5571,2820,5562,2820,5562,2840xe" filled="true" fillcolor="#000000" stroked="false">
                <v:path arrowok="t"/>
                <v:fill type="solid"/>
              </v:shape>
            </v:group>
            <v:group style="position:absolute;left:5562;top:2840;width:10;height:20" coordorigin="5562,2840" coordsize="10,20">
              <v:shape style="position:absolute;left:5562;top:2840;width:10;height:20" coordorigin="5562,2840" coordsize="10,20" path="m5562,2859l5571,2859,5571,2840,5562,2840,5562,2859xe" filled="true" fillcolor="#000000" stroked="false">
                <v:path arrowok="t"/>
                <v:fill type="solid"/>
              </v:shape>
            </v:group>
            <v:group style="position:absolute;left:5562;top:2859;width:10;height:20" coordorigin="5562,2859" coordsize="10,20">
              <v:shape style="position:absolute;left:5562;top:2859;width:10;height:20" coordorigin="5562,2859" coordsize="10,20" path="m5562,2878l5571,2878,5571,2859,5562,2859,5562,2878xe" filled="true" fillcolor="#000000" stroked="false">
                <v:path arrowok="t"/>
                <v:fill type="solid"/>
              </v:shape>
            </v:group>
            <v:group style="position:absolute;left:5562;top:2878;width:10;height:20" coordorigin="5562,2878" coordsize="10,20">
              <v:shape style="position:absolute;left:5562;top:2878;width:10;height:20" coordorigin="5562,2878" coordsize="10,20" path="m5562,2897l5571,2897,5571,2878,5562,2878,5562,2897xe" filled="true" fillcolor="#000000" stroked="false">
                <v:path arrowok="t"/>
                <v:fill type="solid"/>
              </v:shape>
            </v:group>
            <v:group style="position:absolute;left:5562;top:2897;width:10;height:20" coordorigin="5562,2897" coordsize="10,20">
              <v:shape style="position:absolute;left:5562;top:2897;width:10;height:20" coordorigin="5562,2897" coordsize="10,20" path="m5562,2916l5571,2916,5571,2897,5562,2897,5562,2916xe" filled="true" fillcolor="#000000" stroked="false">
                <v:path arrowok="t"/>
                <v:fill type="solid"/>
              </v:shape>
            </v:group>
            <v:group style="position:absolute;left:5562;top:2916;width:10;height:20" coordorigin="5562,2916" coordsize="10,20">
              <v:shape style="position:absolute;left:5562;top:2916;width:10;height:20" coordorigin="5562,2916" coordsize="10,20" path="m5562,2936l5571,2936,5571,2916,5562,2916,5562,2936xe" filled="true" fillcolor="#000000" stroked="false">
                <v:path arrowok="t"/>
                <v:fill type="solid"/>
              </v:shape>
            </v:group>
            <v:group style="position:absolute;left:5562;top:2936;width:10;height:20" coordorigin="5562,2936" coordsize="10,20">
              <v:shape style="position:absolute;left:5562;top:2936;width:10;height:20" coordorigin="5562,2936" coordsize="10,20" path="m5562,2955l5571,2955,5571,2936,5562,2936,5562,2955xe" filled="true" fillcolor="#000000" stroked="false">
                <v:path arrowok="t"/>
                <v:fill type="solid"/>
              </v:shape>
            </v:group>
            <v:group style="position:absolute;left:5562;top:2955;width:10;height:20" coordorigin="5562,2955" coordsize="10,20">
              <v:shape style="position:absolute;left:5562;top:2955;width:10;height:20" coordorigin="5562,2955" coordsize="10,20" path="m5562,2974l5571,2974,5571,2955,5562,2955,5562,2974xe" filled="true" fillcolor="#000000" stroked="false">
                <v:path arrowok="t"/>
                <v:fill type="solid"/>
              </v:shape>
            </v:group>
            <v:group style="position:absolute;left:5562;top:2974;width:10;height:20" coordorigin="5562,2974" coordsize="10,20">
              <v:shape style="position:absolute;left:5562;top:2974;width:10;height:20" coordorigin="5562,2974" coordsize="10,20" path="m5562,2993l5571,2993,5571,2974,5562,2974,5562,2993xe" filled="true" fillcolor="#000000" stroked="false">
                <v:path arrowok="t"/>
                <v:fill type="solid"/>
              </v:shape>
            </v:group>
            <v:group style="position:absolute;left:5562;top:2993;width:10;height:20" coordorigin="5562,2993" coordsize="10,20">
              <v:shape style="position:absolute;left:5562;top:2993;width:10;height:20" coordorigin="5562,2993" coordsize="10,20" path="m5562,3012l5571,3012,5571,2993,5562,2993,5562,3012xe" filled="true" fillcolor="#000000" stroked="false">
                <v:path arrowok="t"/>
                <v:fill type="solid"/>
              </v:shape>
            </v:group>
            <v:group style="position:absolute;left:5562;top:3012;width:10;height:20" coordorigin="5562,3012" coordsize="10,20">
              <v:shape style="position:absolute;left:5562;top:3012;width:10;height:20" coordorigin="5562,3012" coordsize="10,20" path="m5562,3032l5571,3032,5571,3012,5562,3012,5562,3032xe" filled="true" fillcolor="#000000" stroked="false">
                <v:path arrowok="t"/>
                <v:fill type="solid"/>
              </v:shape>
            </v:group>
            <v:group style="position:absolute;left:5562;top:3032;width:10;height:20" coordorigin="5562,3032" coordsize="10,20">
              <v:shape style="position:absolute;left:5562;top:3032;width:10;height:20" coordorigin="5562,3032" coordsize="10,20" path="m5562,3051l5571,3051,5571,3032,5562,3032,5562,3051xe" filled="true" fillcolor="#000000" stroked="false">
                <v:path arrowok="t"/>
                <v:fill type="solid"/>
              </v:shape>
            </v:group>
            <v:group style="position:absolute;left:5562;top:3051;width:10;height:20" coordorigin="5562,3051" coordsize="10,20">
              <v:shape style="position:absolute;left:5562;top:3051;width:10;height:20" coordorigin="5562,3051" coordsize="10,20" path="m5562,3070l5571,3070,5571,3051,5562,3051,5562,3070xe" filled="true" fillcolor="#000000" stroked="false">
                <v:path arrowok="t"/>
                <v:fill type="solid"/>
              </v:shape>
            </v:group>
            <v:group style="position:absolute;left:5562;top:3070;width:10;height:20" coordorigin="5562,3070" coordsize="10,20">
              <v:shape style="position:absolute;left:5562;top:3070;width:10;height:20" coordorigin="5562,3070" coordsize="10,20" path="m5562,3089l5571,3089,5571,3070,5562,3070,5562,3089xe" filled="true" fillcolor="#000000" stroked="false">
                <v:path arrowok="t"/>
                <v:fill type="solid"/>
              </v:shape>
            </v:group>
            <v:group style="position:absolute;left:5562;top:3089;width:10;height:20" coordorigin="5562,3089" coordsize="10,20">
              <v:shape style="position:absolute;left:5562;top:3089;width:10;height:20" coordorigin="5562,3089" coordsize="10,20" path="m5562,3108l5571,3108,5571,3089,5562,3089,5562,3108xe" filled="true" fillcolor="#000000" stroked="false">
                <v:path arrowok="t"/>
                <v:fill type="solid"/>
              </v:shape>
            </v:group>
            <v:group style="position:absolute;left:5562;top:3108;width:10;height:20" coordorigin="5562,3108" coordsize="10,20">
              <v:shape style="position:absolute;left:5562;top:3108;width:10;height:20" coordorigin="5562,3108" coordsize="10,20" path="m5562,3128l5571,3128,5571,3108,5562,3108,5562,3128xe" filled="true" fillcolor="#000000" stroked="false">
                <v:path arrowok="t"/>
                <v:fill type="solid"/>
              </v:shape>
            </v:group>
            <v:group style="position:absolute;left:5562;top:3128;width:10;height:20" coordorigin="5562,3128" coordsize="10,20">
              <v:shape style="position:absolute;left:5562;top:3128;width:10;height:20" coordorigin="5562,3128" coordsize="10,20" path="m5562,3147l5571,3147,5571,3128,5562,3128,5562,3147xe" filled="true" fillcolor="#000000" stroked="false">
                <v:path arrowok="t"/>
                <v:fill type="solid"/>
              </v:shape>
            </v:group>
            <v:group style="position:absolute;left:6561;top:2820;width:10;height:20" coordorigin="6561,2820" coordsize="10,20">
              <v:shape style="position:absolute;left:6561;top:2820;width:10;height:20" coordorigin="6561,2820" coordsize="10,20" path="m6561,2840l6570,2840,6570,2820,6561,2820,6561,2840xe" filled="true" fillcolor="#000000" stroked="false">
                <v:path arrowok="t"/>
                <v:fill type="solid"/>
              </v:shape>
            </v:group>
            <v:group style="position:absolute;left:6561;top:2840;width:10;height:20" coordorigin="6561,2840" coordsize="10,20">
              <v:shape style="position:absolute;left:6561;top:2840;width:10;height:20" coordorigin="6561,2840" coordsize="10,20" path="m6561,2859l6570,2859,6570,2840,6561,2840,6561,2859xe" filled="true" fillcolor="#000000" stroked="false">
                <v:path arrowok="t"/>
                <v:fill type="solid"/>
              </v:shape>
            </v:group>
            <v:group style="position:absolute;left:6561;top:2859;width:10;height:20" coordorigin="6561,2859" coordsize="10,20">
              <v:shape style="position:absolute;left:6561;top:2859;width:10;height:20" coordorigin="6561,2859" coordsize="10,20" path="m6561,2878l6570,2878,6570,2859,6561,2859,6561,2878xe" filled="true" fillcolor="#000000" stroked="false">
                <v:path arrowok="t"/>
                <v:fill type="solid"/>
              </v:shape>
            </v:group>
            <v:group style="position:absolute;left:6561;top:2878;width:10;height:20" coordorigin="6561,2878" coordsize="10,20">
              <v:shape style="position:absolute;left:6561;top:2878;width:10;height:20" coordorigin="6561,2878" coordsize="10,20" path="m6561,2897l6570,2897,6570,2878,6561,2878,6561,2897xe" filled="true" fillcolor="#000000" stroked="false">
                <v:path arrowok="t"/>
                <v:fill type="solid"/>
              </v:shape>
            </v:group>
            <v:group style="position:absolute;left:6561;top:2897;width:10;height:20" coordorigin="6561,2897" coordsize="10,20">
              <v:shape style="position:absolute;left:6561;top:2897;width:10;height:20" coordorigin="6561,2897" coordsize="10,20" path="m6561,2916l6570,2916,6570,2897,6561,2897,6561,2916xe" filled="true" fillcolor="#000000" stroked="false">
                <v:path arrowok="t"/>
                <v:fill type="solid"/>
              </v:shape>
            </v:group>
            <v:group style="position:absolute;left:6561;top:2916;width:10;height:20" coordorigin="6561,2916" coordsize="10,20">
              <v:shape style="position:absolute;left:6561;top:2916;width:10;height:20" coordorigin="6561,2916" coordsize="10,20" path="m6561,2936l6570,2936,6570,2916,6561,2916,6561,2936xe" filled="true" fillcolor="#000000" stroked="false">
                <v:path arrowok="t"/>
                <v:fill type="solid"/>
              </v:shape>
            </v:group>
            <v:group style="position:absolute;left:6561;top:2936;width:10;height:20" coordorigin="6561,2936" coordsize="10,20">
              <v:shape style="position:absolute;left:6561;top:2936;width:10;height:20" coordorigin="6561,2936" coordsize="10,20" path="m6561,2955l6570,2955,6570,2936,6561,2936,6561,2955xe" filled="true" fillcolor="#000000" stroked="false">
                <v:path arrowok="t"/>
                <v:fill type="solid"/>
              </v:shape>
            </v:group>
            <v:group style="position:absolute;left:6561;top:2955;width:10;height:20" coordorigin="6561,2955" coordsize="10,20">
              <v:shape style="position:absolute;left:6561;top:2955;width:10;height:20" coordorigin="6561,2955" coordsize="10,20" path="m6561,2974l6570,2974,6570,2955,6561,2955,6561,2974xe" filled="true" fillcolor="#000000" stroked="false">
                <v:path arrowok="t"/>
                <v:fill type="solid"/>
              </v:shape>
            </v:group>
            <v:group style="position:absolute;left:6561;top:2974;width:10;height:20" coordorigin="6561,2974" coordsize="10,20">
              <v:shape style="position:absolute;left:6561;top:2974;width:10;height:20" coordorigin="6561,2974" coordsize="10,20" path="m6561,2993l6570,2993,6570,2974,6561,2974,6561,2993xe" filled="true" fillcolor="#000000" stroked="false">
                <v:path arrowok="t"/>
                <v:fill type="solid"/>
              </v:shape>
            </v:group>
            <v:group style="position:absolute;left:6561;top:2993;width:10;height:20" coordorigin="6561,2993" coordsize="10,20">
              <v:shape style="position:absolute;left:6561;top:2993;width:10;height:20" coordorigin="6561,2993" coordsize="10,20" path="m6561,3012l6570,3012,6570,2993,6561,2993,6561,3012xe" filled="true" fillcolor="#000000" stroked="false">
                <v:path arrowok="t"/>
                <v:fill type="solid"/>
              </v:shape>
            </v:group>
            <v:group style="position:absolute;left:6561;top:3012;width:10;height:20" coordorigin="6561,3012" coordsize="10,20">
              <v:shape style="position:absolute;left:6561;top:3012;width:10;height:20" coordorigin="6561,3012" coordsize="10,20" path="m6561,3032l6570,3032,6570,3012,6561,3012,6561,3032xe" filled="true" fillcolor="#000000" stroked="false">
                <v:path arrowok="t"/>
                <v:fill type="solid"/>
              </v:shape>
            </v:group>
            <v:group style="position:absolute;left:6561;top:3032;width:10;height:20" coordorigin="6561,3032" coordsize="10,20">
              <v:shape style="position:absolute;left:6561;top:3032;width:10;height:20" coordorigin="6561,3032" coordsize="10,20" path="m6561,3051l6570,3051,6570,3032,6561,3032,6561,3051xe" filled="true" fillcolor="#000000" stroked="false">
                <v:path arrowok="t"/>
                <v:fill type="solid"/>
              </v:shape>
            </v:group>
            <v:group style="position:absolute;left:6561;top:3051;width:10;height:20" coordorigin="6561,3051" coordsize="10,20">
              <v:shape style="position:absolute;left:6561;top:3051;width:10;height:20" coordorigin="6561,3051" coordsize="10,20" path="m6561,3070l6570,3070,6570,3051,6561,3051,6561,3070xe" filled="true" fillcolor="#000000" stroked="false">
                <v:path arrowok="t"/>
                <v:fill type="solid"/>
              </v:shape>
            </v:group>
            <v:group style="position:absolute;left:6561;top:3070;width:10;height:20" coordorigin="6561,3070" coordsize="10,20">
              <v:shape style="position:absolute;left:6561;top:3070;width:10;height:20" coordorigin="6561,3070" coordsize="10,20" path="m6561,3089l6570,3089,6570,3070,6561,3070,6561,3089xe" filled="true" fillcolor="#000000" stroked="false">
                <v:path arrowok="t"/>
                <v:fill type="solid"/>
              </v:shape>
            </v:group>
            <v:group style="position:absolute;left:6561;top:3089;width:10;height:20" coordorigin="6561,3089" coordsize="10,20">
              <v:shape style="position:absolute;left:6561;top:3089;width:10;height:20" coordorigin="6561,3089" coordsize="10,20" path="m6561,3108l6570,3108,6570,3089,6561,3089,6561,3108xe" filled="true" fillcolor="#000000" stroked="false">
                <v:path arrowok="t"/>
                <v:fill type="solid"/>
              </v:shape>
            </v:group>
            <v:group style="position:absolute;left:6561;top:3108;width:10;height:20" coordorigin="6561,3108" coordsize="10,20">
              <v:shape style="position:absolute;left:6561;top:3108;width:10;height:20" coordorigin="6561,3108" coordsize="10,20" path="m6561,3128l6570,3128,6570,3108,6561,3108,6561,3128xe" filled="true" fillcolor="#000000" stroked="false">
                <v:path arrowok="t"/>
                <v:fill type="solid"/>
              </v:shape>
            </v:group>
            <v:group style="position:absolute;left:6561;top:3128;width:10;height:20" coordorigin="6561,3128" coordsize="10,20">
              <v:shape style="position:absolute;left:6561;top:3128;width:10;height:20" coordorigin="6561,3128" coordsize="10,20" path="m6561,3147l6570,3147,6570,3128,6561,3128,6561,3147xe" filled="true" fillcolor="#000000" stroked="false">
                <v:path arrowok="t"/>
                <v:fill type="solid"/>
              </v:shape>
            </v:group>
            <v:group style="position:absolute;left:8068;top:2820;width:10;height:20" coordorigin="8068,2820" coordsize="10,20">
              <v:shape style="position:absolute;left:8068;top:2820;width:10;height:20" coordorigin="8068,2820" coordsize="10,20" path="m8068,2840l8077,2840,8077,2820,8068,2820,8068,2840xe" filled="true" fillcolor="#000000" stroked="false">
                <v:path arrowok="t"/>
                <v:fill type="solid"/>
              </v:shape>
            </v:group>
            <v:group style="position:absolute;left:8068;top:2840;width:10;height:20" coordorigin="8068,2840" coordsize="10,20">
              <v:shape style="position:absolute;left:8068;top:2840;width:10;height:20" coordorigin="8068,2840" coordsize="10,20" path="m8068,2859l8077,2859,8077,2840,8068,2840,8068,2859xe" filled="true" fillcolor="#000000" stroked="false">
                <v:path arrowok="t"/>
                <v:fill type="solid"/>
              </v:shape>
            </v:group>
            <v:group style="position:absolute;left:8068;top:2859;width:10;height:20" coordorigin="8068,2859" coordsize="10,20">
              <v:shape style="position:absolute;left:8068;top:2859;width:10;height:20" coordorigin="8068,2859" coordsize="10,20" path="m8068,2878l8077,2878,8077,2859,8068,2859,8068,2878xe" filled="true" fillcolor="#000000" stroked="false">
                <v:path arrowok="t"/>
                <v:fill type="solid"/>
              </v:shape>
            </v:group>
            <v:group style="position:absolute;left:8068;top:2878;width:10;height:20" coordorigin="8068,2878" coordsize="10,20">
              <v:shape style="position:absolute;left:8068;top:2878;width:10;height:20" coordorigin="8068,2878" coordsize="10,20" path="m8068,2897l8077,2897,8077,2878,8068,2878,8068,2897xe" filled="true" fillcolor="#000000" stroked="false">
                <v:path arrowok="t"/>
                <v:fill type="solid"/>
              </v:shape>
            </v:group>
            <v:group style="position:absolute;left:8068;top:2897;width:10;height:20" coordorigin="8068,2897" coordsize="10,20">
              <v:shape style="position:absolute;left:8068;top:2897;width:10;height:20" coordorigin="8068,2897" coordsize="10,20" path="m8068,2916l8077,2916,8077,2897,8068,2897,8068,2916xe" filled="true" fillcolor="#000000" stroked="false">
                <v:path arrowok="t"/>
                <v:fill type="solid"/>
              </v:shape>
            </v:group>
            <v:group style="position:absolute;left:8068;top:2916;width:10;height:20" coordorigin="8068,2916" coordsize="10,20">
              <v:shape style="position:absolute;left:8068;top:2916;width:10;height:20" coordorigin="8068,2916" coordsize="10,20" path="m8068,2936l8077,2936,8077,2916,8068,2916,8068,2936xe" filled="true" fillcolor="#000000" stroked="false">
                <v:path arrowok="t"/>
                <v:fill type="solid"/>
              </v:shape>
            </v:group>
            <v:group style="position:absolute;left:8068;top:2936;width:10;height:20" coordorigin="8068,2936" coordsize="10,20">
              <v:shape style="position:absolute;left:8068;top:2936;width:10;height:20" coordorigin="8068,2936" coordsize="10,20" path="m8068,2955l8077,2955,8077,2936,8068,2936,8068,2955xe" filled="true" fillcolor="#000000" stroked="false">
                <v:path arrowok="t"/>
                <v:fill type="solid"/>
              </v:shape>
            </v:group>
            <v:group style="position:absolute;left:8068;top:2955;width:10;height:20" coordorigin="8068,2955" coordsize="10,20">
              <v:shape style="position:absolute;left:8068;top:2955;width:10;height:20" coordorigin="8068,2955" coordsize="10,20" path="m8068,2974l8077,2974,8077,2955,8068,2955,8068,2974xe" filled="true" fillcolor="#000000" stroked="false">
                <v:path arrowok="t"/>
                <v:fill type="solid"/>
              </v:shape>
            </v:group>
            <v:group style="position:absolute;left:8068;top:2974;width:10;height:20" coordorigin="8068,2974" coordsize="10,20">
              <v:shape style="position:absolute;left:8068;top:2974;width:10;height:20" coordorigin="8068,2974" coordsize="10,20" path="m8068,2993l8077,2993,8077,2974,8068,2974,8068,2993xe" filled="true" fillcolor="#000000" stroked="false">
                <v:path arrowok="t"/>
                <v:fill type="solid"/>
              </v:shape>
            </v:group>
            <v:group style="position:absolute;left:8068;top:2993;width:10;height:20" coordorigin="8068,2993" coordsize="10,20">
              <v:shape style="position:absolute;left:8068;top:2993;width:10;height:20" coordorigin="8068,2993" coordsize="10,20" path="m8068,3012l8077,3012,8077,2993,8068,2993,8068,3012xe" filled="true" fillcolor="#000000" stroked="false">
                <v:path arrowok="t"/>
                <v:fill type="solid"/>
              </v:shape>
            </v:group>
            <v:group style="position:absolute;left:8068;top:3012;width:10;height:20" coordorigin="8068,3012" coordsize="10,20">
              <v:shape style="position:absolute;left:8068;top:3012;width:10;height:20" coordorigin="8068,3012" coordsize="10,20" path="m8068,3032l8077,3032,8077,3012,8068,3012,8068,3032xe" filled="true" fillcolor="#000000" stroked="false">
                <v:path arrowok="t"/>
                <v:fill type="solid"/>
              </v:shape>
            </v:group>
            <v:group style="position:absolute;left:8068;top:3032;width:10;height:20" coordorigin="8068,3032" coordsize="10,20">
              <v:shape style="position:absolute;left:8068;top:3032;width:10;height:20" coordorigin="8068,3032" coordsize="10,20" path="m8068,3051l8077,3051,8077,3032,8068,3032,8068,3051xe" filled="true" fillcolor="#000000" stroked="false">
                <v:path arrowok="t"/>
                <v:fill type="solid"/>
              </v:shape>
            </v:group>
            <v:group style="position:absolute;left:8068;top:3051;width:10;height:20" coordorigin="8068,3051" coordsize="10,20">
              <v:shape style="position:absolute;left:8068;top:3051;width:10;height:20" coordorigin="8068,3051" coordsize="10,20" path="m8068,3070l8077,3070,8077,3051,8068,3051,8068,3070xe" filled="true" fillcolor="#000000" stroked="false">
                <v:path arrowok="t"/>
                <v:fill type="solid"/>
              </v:shape>
            </v:group>
            <v:group style="position:absolute;left:8068;top:3070;width:10;height:20" coordorigin="8068,3070" coordsize="10,20">
              <v:shape style="position:absolute;left:8068;top:3070;width:10;height:20" coordorigin="8068,3070" coordsize="10,20" path="m8068,3089l8077,3089,8077,3070,8068,3070,8068,3089xe" filled="true" fillcolor="#000000" stroked="false">
                <v:path arrowok="t"/>
                <v:fill type="solid"/>
              </v:shape>
            </v:group>
            <v:group style="position:absolute;left:8068;top:3089;width:10;height:20" coordorigin="8068,3089" coordsize="10,20">
              <v:shape style="position:absolute;left:8068;top:3089;width:10;height:20" coordorigin="8068,3089" coordsize="10,20" path="m8068,3108l8077,3108,8077,3089,8068,3089,8068,3108xe" filled="true" fillcolor="#000000" stroked="false">
                <v:path arrowok="t"/>
                <v:fill type="solid"/>
              </v:shape>
            </v:group>
            <v:group style="position:absolute;left:8068;top:3108;width:10;height:20" coordorigin="8068,3108" coordsize="10,20">
              <v:shape style="position:absolute;left:8068;top:3108;width:10;height:20" coordorigin="8068,3108" coordsize="10,20" path="m8068,3128l8077,3128,8077,3108,8068,3108,8068,3128xe" filled="true" fillcolor="#000000" stroked="false">
                <v:path arrowok="t"/>
                <v:fill type="solid"/>
              </v:shape>
            </v:group>
            <v:group style="position:absolute;left:8068;top:3128;width:10;height:20" coordorigin="8068,3128" coordsize="10,20">
              <v:shape style="position:absolute;left:8068;top:3128;width:10;height:20" coordorigin="8068,3128" coordsize="10,20" path="m8068,3147l8077,3147,8077,3128,8068,3128,8068,3147xe" filled="true" fillcolor="#000000" stroked="false">
                <v:path arrowok="t"/>
                <v:fill type="solid"/>
              </v:shape>
            </v:group>
            <v:group style="position:absolute;left:9542;top:2820;width:10;height:20" coordorigin="9542,2820" coordsize="10,20">
              <v:shape style="position:absolute;left:9542;top:2820;width:10;height:20" coordorigin="9542,2820" coordsize="10,20" path="m9542,2840l9552,2840,9552,2820,9542,2820,9542,2840xe" filled="true" fillcolor="#000000" stroked="false">
                <v:path arrowok="t"/>
                <v:fill type="solid"/>
              </v:shape>
            </v:group>
            <v:group style="position:absolute;left:9542;top:2840;width:10;height:20" coordorigin="9542,2840" coordsize="10,20">
              <v:shape style="position:absolute;left:9542;top:2840;width:10;height:20" coordorigin="9542,2840" coordsize="10,20" path="m9542,2859l9552,2859,9552,2840,9542,2840,9542,2859xe" filled="true" fillcolor="#000000" stroked="false">
                <v:path arrowok="t"/>
                <v:fill type="solid"/>
              </v:shape>
            </v:group>
            <v:group style="position:absolute;left:9542;top:2859;width:10;height:20" coordorigin="9542,2859" coordsize="10,20">
              <v:shape style="position:absolute;left:9542;top:2859;width:10;height:20" coordorigin="9542,2859" coordsize="10,20" path="m9542,2878l9552,2878,9552,2859,9542,2859,9542,2878xe" filled="true" fillcolor="#000000" stroked="false">
                <v:path arrowok="t"/>
                <v:fill type="solid"/>
              </v:shape>
            </v:group>
            <v:group style="position:absolute;left:9542;top:2878;width:10;height:20" coordorigin="9542,2878" coordsize="10,20">
              <v:shape style="position:absolute;left:9542;top:2878;width:10;height:20" coordorigin="9542,2878" coordsize="10,20" path="m9542,2897l9552,2897,9552,2878,9542,2878,9542,2897xe" filled="true" fillcolor="#000000" stroked="false">
                <v:path arrowok="t"/>
                <v:fill type="solid"/>
              </v:shape>
            </v:group>
            <v:group style="position:absolute;left:9542;top:2897;width:10;height:20" coordorigin="9542,2897" coordsize="10,20">
              <v:shape style="position:absolute;left:9542;top:2897;width:10;height:20" coordorigin="9542,2897" coordsize="10,20" path="m9542,2916l9552,2916,9552,2897,9542,2897,9542,2916xe" filled="true" fillcolor="#000000" stroked="false">
                <v:path arrowok="t"/>
                <v:fill type="solid"/>
              </v:shape>
            </v:group>
            <v:group style="position:absolute;left:9542;top:2916;width:10;height:20" coordorigin="9542,2916" coordsize="10,20">
              <v:shape style="position:absolute;left:9542;top:2916;width:10;height:20" coordorigin="9542,2916" coordsize="10,20" path="m9542,2936l9552,2936,9552,2916,9542,2916,9542,2936xe" filled="true" fillcolor="#000000" stroked="false">
                <v:path arrowok="t"/>
                <v:fill type="solid"/>
              </v:shape>
            </v:group>
            <v:group style="position:absolute;left:9542;top:2936;width:10;height:20" coordorigin="9542,2936" coordsize="10,20">
              <v:shape style="position:absolute;left:9542;top:2936;width:10;height:20" coordorigin="9542,2936" coordsize="10,20" path="m9542,2955l9552,2955,9552,2936,9542,2936,9542,2955xe" filled="true" fillcolor="#000000" stroked="false">
                <v:path arrowok="t"/>
                <v:fill type="solid"/>
              </v:shape>
            </v:group>
            <v:group style="position:absolute;left:9542;top:2955;width:10;height:20" coordorigin="9542,2955" coordsize="10,20">
              <v:shape style="position:absolute;left:9542;top:2955;width:10;height:20" coordorigin="9542,2955" coordsize="10,20" path="m9542,2974l9552,2974,9552,2955,9542,2955,9542,2974xe" filled="true" fillcolor="#000000" stroked="false">
                <v:path arrowok="t"/>
                <v:fill type="solid"/>
              </v:shape>
            </v:group>
            <v:group style="position:absolute;left:9542;top:2974;width:10;height:20" coordorigin="9542,2974" coordsize="10,20">
              <v:shape style="position:absolute;left:9542;top:2974;width:10;height:20" coordorigin="9542,2974" coordsize="10,20" path="m9542,2993l9552,2993,9552,2974,9542,2974,9542,2993xe" filled="true" fillcolor="#000000" stroked="false">
                <v:path arrowok="t"/>
                <v:fill type="solid"/>
              </v:shape>
            </v:group>
            <v:group style="position:absolute;left:9542;top:2993;width:10;height:20" coordorigin="9542,2993" coordsize="10,20">
              <v:shape style="position:absolute;left:9542;top:2993;width:10;height:20" coordorigin="9542,2993" coordsize="10,20" path="m9542,3012l9552,3012,9552,2993,9542,2993,9542,3012xe" filled="true" fillcolor="#000000" stroked="false">
                <v:path arrowok="t"/>
                <v:fill type="solid"/>
              </v:shape>
            </v:group>
            <v:group style="position:absolute;left:9542;top:3012;width:10;height:20" coordorigin="9542,3012" coordsize="10,20">
              <v:shape style="position:absolute;left:9542;top:3012;width:10;height:20" coordorigin="9542,3012" coordsize="10,20" path="m9542,3032l9552,3032,9552,3012,9542,3012,9542,3032xe" filled="true" fillcolor="#000000" stroked="false">
                <v:path arrowok="t"/>
                <v:fill type="solid"/>
              </v:shape>
            </v:group>
            <v:group style="position:absolute;left:9542;top:3032;width:10;height:20" coordorigin="9542,3032" coordsize="10,20">
              <v:shape style="position:absolute;left:9542;top:3032;width:10;height:20" coordorigin="9542,3032" coordsize="10,20" path="m9542,3051l9552,3051,9552,3032,9542,3032,9542,3051xe" filled="true" fillcolor="#000000" stroked="false">
                <v:path arrowok="t"/>
                <v:fill type="solid"/>
              </v:shape>
            </v:group>
            <v:group style="position:absolute;left:9542;top:3051;width:10;height:20" coordorigin="9542,3051" coordsize="10,20">
              <v:shape style="position:absolute;left:9542;top:3051;width:10;height:20" coordorigin="9542,3051" coordsize="10,20" path="m9542,3070l9552,3070,9552,3051,9542,3051,9542,3070xe" filled="true" fillcolor="#000000" stroked="false">
                <v:path arrowok="t"/>
                <v:fill type="solid"/>
              </v:shape>
            </v:group>
            <v:group style="position:absolute;left:9542;top:3070;width:10;height:20" coordorigin="9542,3070" coordsize="10,20">
              <v:shape style="position:absolute;left:9542;top:3070;width:10;height:20" coordorigin="9542,3070" coordsize="10,20" path="m9542,3089l9552,3089,9552,3070,9542,3070,9542,3089xe" filled="true" fillcolor="#000000" stroked="false">
                <v:path arrowok="t"/>
                <v:fill type="solid"/>
              </v:shape>
            </v:group>
            <v:group style="position:absolute;left:9542;top:3089;width:10;height:20" coordorigin="9542,3089" coordsize="10,20">
              <v:shape style="position:absolute;left:9542;top:3089;width:10;height:20" coordorigin="9542,3089" coordsize="10,20" path="m9542,3108l9552,3108,9552,3089,9542,3089,9542,3108xe" filled="true" fillcolor="#000000" stroked="false">
                <v:path arrowok="t"/>
                <v:fill type="solid"/>
              </v:shape>
            </v:group>
            <v:group style="position:absolute;left:9542;top:3108;width:10;height:20" coordorigin="9542,3108" coordsize="10,20">
              <v:shape style="position:absolute;left:9542;top:3108;width:10;height:20" coordorigin="9542,3108" coordsize="10,20" path="m9542,3128l9552,3128,9552,3108,9542,3108,9542,3128xe" filled="true" fillcolor="#000000" stroked="false">
                <v:path arrowok="t"/>
                <v:fill type="solid"/>
              </v:shape>
            </v:group>
            <v:group style="position:absolute;left:9542;top:3128;width:10;height:20" coordorigin="9542,3128" coordsize="10,20">
              <v:shape style="position:absolute;left:9542;top:3128;width:10;height:20" coordorigin="9542,3128" coordsize="10,20" path="m9542,3147l9552,3147,9552,3128,9542,3128,9542,3147xe" filled="true" fillcolor="#000000" stroked="false">
                <v:path arrowok="t"/>
                <v:fill type="solid"/>
              </v:shape>
              <v:shape style="position:absolute;left:1594;top:3051;width:1114;height:108" type="#_x0000_t75" stroked="false">
                <v:imagedata r:id="rId547" o:title=""/>
              </v:shape>
              <v:shape style="position:absolute;left:2684;top:3147;width:1508;height:12" type="#_x0000_t75" stroked="false">
                <v:imagedata r:id="rId548" o:title=""/>
              </v:shape>
              <v:shape style="position:absolute;left:4177;top:3147;width:1394;height:12" type="#_x0000_t75" stroked="false">
                <v:imagedata r:id="rId467" o:title=""/>
              </v:shape>
              <v:shape style="position:absolute;left:5557;top:3147;width:1013;height:12" type="#_x0000_t75" stroked="false">
                <v:imagedata r:id="rId523" o:title=""/>
              </v:shape>
              <v:shape style="position:absolute;left:6556;top:3147;width:1522;height:12" type="#_x0000_t75" stroked="false">
                <v:imagedata r:id="rId549" o:title=""/>
              </v:shape>
              <v:shape style="position:absolute;left:8063;top:3147;width:1489;height:12" type="#_x0000_t75" stroked="false">
                <v:imagedata r:id="rId550" o:title=""/>
              </v:shape>
              <v:shape style="position:absolute;left:9537;top:3149;width:1061;height:10" type="#_x0000_t75" stroked="false">
                <v:imagedata r:id="rId525" o:title=""/>
              </v:shape>
            </v:group>
            <v:group style="position:absolute;left:2688;top:3159;width:10;height:20" coordorigin="2688,3159" coordsize="10,20">
              <v:shape style="position:absolute;left:2688;top:3159;width:10;height:20" coordorigin="2688,3159" coordsize="10,20" path="m2688,3178l2698,3178,2698,3159,2688,3159,2688,3178xe" filled="true" fillcolor="#000000" stroked="false">
                <v:path arrowok="t"/>
                <v:fill type="solid"/>
              </v:shape>
            </v:group>
            <v:group style="position:absolute;left:2688;top:3178;width:10;height:20" coordorigin="2688,3178" coordsize="10,20">
              <v:shape style="position:absolute;left:2688;top:3178;width:10;height:20" coordorigin="2688,3178" coordsize="10,20" path="m2688,3197l2698,3197,2698,3178,2688,3178,2688,3197xe" filled="true" fillcolor="#000000" stroked="false">
                <v:path arrowok="t"/>
                <v:fill type="solid"/>
              </v:shape>
            </v:group>
            <v:group style="position:absolute;left:2688;top:3197;width:10;height:20" coordorigin="2688,3197" coordsize="10,20">
              <v:shape style="position:absolute;left:2688;top:3197;width:10;height:20" coordorigin="2688,3197" coordsize="10,20" path="m2688,3216l2698,3216,2698,3197,2688,3197,2688,3216xe" filled="true" fillcolor="#000000" stroked="false">
                <v:path arrowok="t"/>
                <v:fill type="solid"/>
              </v:shape>
            </v:group>
            <v:group style="position:absolute;left:2688;top:3216;width:10;height:20" coordorigin="2688,3216" coordsize="10,20">
              <v:shape style="position:absolute;left:2688;top:3216;width:10;height:20" coordorigin="2688,3216" coordsize="10,20" path="m2688,3236l2698,3236,2698,3216,2688,3216,2688,3236xe" filled="true" fillcolor="#000000" stroked="false">
                <v:path arrowok="t"/>
                <v:fill type="solid"/>
              </v:shape>
            </v:group>
            <v:group style="position:absolute;left:2688;top:3236;width:10;height:20" coordorigin="2688,3236" coordsize="10,20">
              <v:shape style="position:absolute;left:2688;top:3236;width:10;height:20" coordorigin="2688,3236" coordsize="10,20" path="m2688,3255l2698,3255,2698,3236,2688,3236,2688,3255xe" filled="true" fillcolor="#000000" stroked="false">
                <v:path arrowok="t"/>
                <v:fill type="solid"/>
              </v:shape>
            </v:group>
            <v:group style="position:absolute;left:2688;top:3255;width:10;height:20" coordorigin="2688,3255" coordsize="10,20">
              <v:shape style="position:absolute;left:2688;top:3255;width:10;height:20" coordorigin="2688,3255" coordsize="10,20" path="m2688,3274l2698,3274,2698,3255,2688,3255,2688,3274xe" filled="true" fillcolor="#000000" stroked="false">
                <v:path arrowok="t"/>
                <v:fill type="solid"/>
              </v:shape>
            </v:group>
            <v:group style="position:absolute;left:2688;top:3274;width:10;height:20" coordorigin="2688,3274" coordsize="10,20">
              <v:shape style="position:absolute;left:2688;top:3274;width:10;height:20" coordorigin="2688,3274" coordsize="10,20" path="m2688,3293l2698,3293,2698,3274,2688,3274,2688,3293xe" filled="true" fillcolor="#000000" stroked="false">
                <v:path arrowok="t"/>
                <v:fill type="solid"/>
              </v:shape>
            </v:group>
            <v:group style="position:absolute;left:2688;top:3293;width:10;height:20" coordorigin="2688,3293" coordsize="10,20">
              <v:shape style="position:absolute;left:2688;top:3293;width:10;height:20" coordorigin="2688,3293" coordsize="10,20" path="m2688,3312l2698,3312,2698,3293,2688,3293,2688,3312xe" filled="true" fillcolor="#000000" stroked="false">
                <v:path arrowok="t"/>
                <v:fill type="solid"/>
              </v:shape>
            </v:group>
            <v:group style="position:absolute;left:2688;top:3312;width:10;height:20" coordorigin="2688,3312" coordsize="10,20">
              <v:shape style="position:absolute;left:2688;top:3312;width:10;height:20" coordorigin="2688,3312" coordsize="10,20" path="m2688,3332l2698,3332,2698,3312,2688,3312,2688,3332xe" filled="true" fillcolor="#000000" stroked="false">
                <v:path arrowok="t"/>
                <v:fill type="solid"/>
              </v:shape>
            </v:group>
            <v:group style="position:absolute;left:2688;top:3332;width:10;height:20" coordorigin="2688,3332" coordsize="10,20">
              <v:shape style="position:absolute;left:2688;top:3332;width:10;height:20" coordorigin="2688,3332" coordsize="10,20" path="m2688,3351l2698,3351,2698,3332,2688,3332,2688,3351xe" filled="true" fillcolor="#000000" stroked="false">
                <v:path arrowok="t"/>
                <v:fill type="solid"/>
              </v:shape>
            </v:group>
            <v:group style="position:absolute;left:2688;top:3351;width:10;height:20" coordorigin="2688,3351" coordsize="10,20">
              <v:shape style="position:absolute;left:2688;top:3351;width:10;height:20" coordorigin="2688,3351" coordsize="10,20" path="m2688,3370l2698,3370,2698,3351,2688,3351,2688,3370xe" filled="true" fillcolor="#000000" stroked="false">
                <v:path arrowok="t"/>
                <v:fill type="solid"/>
              </v:shape>
            </v:group>
            <v:group style="position:absolute;left:2688;top:3370;width:10;height:20" coordorigin="2688,3370" coordsize="10,20">
              <v:shape style="position:absolute;left:2688;top:3370;width:10;height:20" coordorigin="2688,3370" coordsize="10,20" path="m2688,3389l2698,3389,2698,3370,2688,3370,2688,3389xe" filled="true" fillcolor="#000000" stroked="false">
                <v:path arrowok="t"/>
                <v:fill type="solid"/>
              </v:shape>
            </v:group>
            <v:group style="position:absolute;left:2688;top:3389;width:10;height:20" coordorigin="2688,3389" coordsize="10,20">
              <v:shape style="position:absolute;left:2688;top:3389;width:10;height:20" coordorigin="2688,3389" coordsize="10,20" path="m2688,3408l2698,3408,2698,3389,2688,3389,2688,3408xe" filled="true" fillcolor="#000000" stroked="false">
                <v:path arrowok="t"/>
                <v:fill type="solid"/>
              </v:shape>
            </v:group>
            <v:group style="position:absolute;left:1580;top:3507;width:1109;height:2" coordorigin="1580,3507" coordsize="1109,2">
              <v:shape style="position:absolute;left:1580;top:3507;width:1109;height:2" coordorigin="1580,3507" coordsize="1109,0" path="m1580,3507l2688,3507e" filled="false" stroked="true" strokeweight="1.44pt" strokecolor="#000000">
                <v:path arrowok="t"/>
              </v:shape>
            </v:group>
            <v:group style="position:absolute;left:2688;top:3408;width:10;height:20" coordorigin="2688,3408" coordsize="10,20">
              <v:shape style="position:absolute;left:2688;top:3408;width:10;height:20" coordorigin="2688,3408" coordsize="10,20" path="m2688,3428l2698,3428,2698,3408,2688,3408,2688,3428xe" filled="true" fillcolor="#000000" stroked="false">
                <v:path arrowok="t"/>
                <v:fill type="solid"/>
              </v:shape>
            </v:group>
            <v:group style="position:absolute;left:2688;top:3428;width:10;height:20" coordorigin="2688,3428" coordsize="10,20">
              <v:shape style="position:absolute;left:2688;top:3428;width:10;height:20" coordorigin="2688,3428" coordsize="10,20" path="m2688,3447l2698,3447,2698,3428,2688,3428,2688,3447xe" filled="true" fillcolor="#000000" stroked="false">
                <v:path arrowok="t"/>
                <v:fill type="solid"/>
              </v:shape>
            </v:group>
            <v:group style="position:absolute;left:2688;top:3447;width:10;height:20" coordorigin="2688,3447" coordsize="10,20">
              <v:shape style="position:absolute;left:2688;top:3447;width:10;height:20" coordorigin="2688,3447" coordsize="10,20" path="m2688,3466l2698,3466,2698,3447,2688,3447,2688,3466xe" filled="true" fillcolor="#000000" stroked="false">
                <v:path arrowok="t"/>
                <v:fill type="solid"/>
              </v:shape>
            </v:group>
            <v:group style="position:absolute;left:2688;top:3466;width:10;height:20" coordorigin="2688,3466" coordsize="10,20">
              <v:shape style="position:absolute;left:2688;top:3466;width:10;height:20" coordorigin="2688,3466" coordsize="10,20" path="m2688,3485l2698,3485,2698,3466,2688,3466,2688,3485xe" filled="true" fillcolor="#000000" stroked="false">
                <v:path arrowok="t"/>
                <v:fill type="solid"/>
              </v:shape>
            </v:group>
            <v:group style="position:absolute;left:2688;top:3489;width:10;height:2" coordorigin="2688,3489" coordsize="10,2">
              <v:shape style="position:absolute;left:2688;top:3489;width:10;height:2" coordorigin="2688,3489" coordsize="10,0" path="m2688,3489l2698,3489e" filled="false" stroked="true" strokeweight=".35999pt" strokecolor="#000000">
                <v:path arrowok="t"/>
              </v:shape>
            </v:group>
            <v:group style="position:absolute;left:2688;top:3507;width:29;height:2" coordorigin="2688,3507" coordsize="29,2">
              <v:shape style="position:absolute;left:2688;top:3507;width:29;height:2" coordorigin="2688,3507" coordsize="29,0" path="m2688,3507l2717,3507e" filled="false" stroked="true" strokeweight="1.44pt" strokecolor="#000000">
                <v:path arrowok="t"/>
              </v:shape>
            </v:group>
            <v:group style="position:absolute;left:2717;top:3507;width:1465;height:2" coordorigin="2717,3507" coordsize="1465,2">
              <v:shape style="position:absolute;left:2717;top:3507;width:1465;height:2" coordorigin="2717,3507" coordsize="1465,0" path="m2717,3507l4182,3507e" filled="false" stroked="true" strokeweight="1.44pt" strokecolor="#000000">
                <v:path arrowok="t"/>
              </v:shape>
            </v:group>
            <v:group style="position:absolute;left:4182;top:3159;width:10;height:20" coordorigin="4182,3159" coordsize="10,20">
              <v:shape style="position:absolute;left:4182;top:3159;width:10;height:20" coordorigin="4182,3159" coordsize="10,20" path="m4182,3178l4191,3178,4191,3159,4182,3159,4182,3178xe" filled="true" fillcolor="#000000" stroked="false">
                <v:path arrowok="t"/>
                <v:fill type="solid"/>
              </v:shape>
            </v:group>
            <v:group style="position:absolute;left:4182;top:3178;width:10;height:20" coordorigin="4182,3178" coordsize="10,20">
              <v:shape style="position:absolute;left:4182;top:3178;width:10;height:20" coordorigin="4182,3178" coordsize="10,20" path="m4182,3197l4191,3197,4191,3178,4182,3178,4182,3197xe" filled="true" fillcolor="#000000" stroked="false">
                <v:path arrowok="t"/>
                <v:fill type="solid"/>
              </v:shape>
            </v:group>
            <v:group style="position:absolute;left:4182;top:3197;width:10;height:20" coordorigin="4182,3197" coordsize="10,20">
              <v:shape style="position:absolute;left:4182;top:3197;width:10;height:20" coordorigin="4182,3197" coordsize="10,20" path="m4182,3216l4191,3216,4191,3197,4182,3197,4182,3216xe" filled="true" fillcolor="#000000" stroked="false">
                <v:path arrowok="t"/>
                <v:fill type="solid"/>
              </v:shape>
            </v:group>
            <v:group style="position:absolute;left:4182;top:3216;width:10;height:20" coordorigin="4182,3216" coordsize="10,20">
              <v:shape style="position:absolute;left:4182;top:3216;width:10;height:20" coordorigin="4182,3216" coordsize="10,20" path="m4182,3236l4191,3236,4191,3216,4182,3216,4182,3236xe" filled="true" fillcolor="#000000" stroked="false">
                <v:path arrowok="t"/>
                <v:fill type="solid"/>
              </v:shape>
            </v:group>
            <v:group style="position:absolute;left:4182;top:3236;width:10;height:20" coordorigin="4182,3236" coordsize="10,20">
              <v:shape style="position:absolute;left:4182;top:3236;width:10;height:20" coordorigin="4182,3236" coordsize="10,20" path="m4182,3255l4191,3255,4191,3236,4182,3236,4182,3255xe" filled="true" fillcolor="#000000" stroked="false">
                <v:path arrowok="t"/>
                <v:fill type="solid"/>
              </v:shape>
            </v:group>
            <v:group style="position:absolute;left:4182;top:3255;width:10;height:20" coordorigin="4182,3255" coordsize="10,20">
              <v:shape style="position:absolute;left:4182;top:3255;width:10;height:20" coordorigin="4182,3255" coordsize="10,20" path="m4182,3274l4191,3274,4191,3255,4182,3255,4182,3274xe" filled="true" fillcolor="#000000" stroked="false">
                <v:path arrowok="t"/>
                <v:fill type="solid"/>
              </v:shape>
            </v:group>
            <v:group style="position:absolute;left:4182;top:3274;width:10;height:20" coordorigin="4182,3274" coordsize="10,20">
              <v:shape style="position:absolute;left:4182;top:3274;width:10;height:20" coordorigin="4182,3274" coordsize="10,20" path="m4182,3293l4191,3293,4191,3274,4182,3274,4182,3293xe" filled="true" fillcolor="#000000" stroked="false">
                <v:path arrowok="t"/>
                <v:fill type="solid"/>
              </v:shape>
            </v:group>
            <v:group style="position:absolute;left:4182;top:3293;width:10;height:20" coordorigin="4182,3293" coordsize="10,20">
              <v:shape style="position:absolute;left:4182;top:3293;width:10;height:20" coordorigin="4182,3293" coordsize="10,20" path="m4182,3312l4191,3312,4191,3293,4182,3293,4182,3312xe" filled="true" fillcolor="#000000" stroked="false">
                <v:path arrowok="t"/>
                <v:fill type="solid"/>
              </v:shape>
            </v:group>
            <v:group style="position:absolute;left:4182;top:3312;width:10;height:20" coordorigin="4182,3312" coordsize="10,20">
              <v:shape style="position:absolute;left:4182;top:3312;width:10;height:20" coordorigin="4182,3312" coordsize="10,20" path="m4182,3332l4191,3332,4191,3312,4182,3312,4182,3332xe" filled="true" fillcolor="#000000" stroked="false">
                <v:path arrowok="t"/>
                <v:fill type="solid"/>
              </v:shape>
            </v:group>
            <v:group style="position:absolute;left:4182;top:3332;width:10;height:20" coordorigin="4182,3332" coordsize="10,20">
              <v:shape style="position:absolute;left:4182;top:3332;width:10;height:20" coordorigin="4182,3332" coordsize="10,20" path="m4182,3351l4191,3351,4191,3332,4182,3332,4182,3351xe" filled="true" fillcolor="#000000" stroked="false">
                <v:path arrowok="t"/>
                <v:fill type="solid"/>
              </v:shape>
            </v:group>
            <v:group style="position:absolute;left:4182;top:3351;width:10;height:20" coordorigin="4182,3351" coordsize="10,20">
              <v:shape style="position:absolute;left:4182;top:3351;width:10;height:20" coordorigin="4182,3351" coordsize="10,20" path="m4182,3370l4191,3370,4191,3351,4182,3351,4182,3370xe" filled="true" fillcolor="#000000" stroked="false">
                <v:path arrowok="t"/>
                <v:fill type="solid"/>
              </v:shape>
            </v:group>
            <v:group style="position:absolute;left:4182;top:3370;width:10;height:20" coordorigin="4182,3370" coordsize="10,20">
              <v:shape style="position:absolute;left:4182;top:3370;width:10;height:20" coordorigin="4182,3370" coordsize="10,20" path="m4182,3389l4191,3389,4191,3370,4182,3370,4182,3389xe" filled="true" fillcolor="#000000" stroked="false">
                <v:path arrowok="t"/>
                <v:fill type="solid"/>
              </v:shape>
            </v:group>
            <v:group style="position:absolute;left:4182;top:3389;width:10;height:20" coordorigin="4182,3389" coordsize="10,20">
              <v:shape style="position:absolute;left:4182;top:3389;width:10;height:20" coordorigin="4182,3389" coordsize="10,20" path="m4182,3408l4191,3408,4191,3389,4182,3389,4182,3408xe" filled="true" fillcolor="#000000" stroked="false">
                <v:path arrowok="t"/>
                <v:fill type="solid"/>
              </v:shape>
            </v:group>
            <v:group style="position:absolute;left:4182;top:3408;width:10;height:20" coordorigin="4182,3408" coordsize="10,20">
              <v:shape style="position:absolute;left:4182;top:3408;width:10;height:20" coordorigin="4182,3408" coordsize="10,20" path="m4182,3428l4191,3428,4191,3408,4182,3408,4182,3428xe" filled="true" fillcolor="#000000" stroked="false">
                <v:path arrowok="t"/>
                <v:fill type="solid"/>
              </v:shape>
            </v:group>
            <v:group style="position:absolute;left:4182;top:3428;width:10;height:20" coordorigin="4182,3428" coordsize="10,20">
              <v:shape style="position:absolute;left:4182;top:3428;width:10;height:20" coordorigin="4182,3428" coordsize="10,20" path="m4182,3447l4191,3447,4191,3428,4182,3428,4182,3447xe" filled="true" fillcolor="#000000" stroked="false">
                <v:path arrowok="t"/>
                <v:fill type="solid"/>
              </v:shape>
            </v:group>
            <v:group style="position:absolute;left:4182;top:3447;width:10;height:20" coordorigin="4182,3447" coordsize="10,20">
              <v:shape style="position:absolute;left:4182;top:3447;width:10;height:20" coordorigin="4182,3447" coordsize="10,20" path="m4182,3466l4191,3466,4191,3447,4182,3447,4182,3466xe" filled="true" fillcolor="#000000" stroked="false">
                <v:path arrowok="t"/>
                <v:fill type="solid"/>
              </v:shape>
            </v:group>
            <v:group style="position:absolute;left:4182;top:3466;width:10;height:20" coordorigin="4182,3466" coordsize="10,20">
              <v:shape style="position:absolute;left:4182;top:3466;width:10;height:20" coordorigin="4182,3466" coordsize="10,20" path="m4182,3485l4191,3485,4191,3466,4182,3466,4182,3485xe" filled="true" fillcolor="#000000" stroked="false">
                <v:path arrowok="t"/>
                <v:fill type="solid"/>
              </v:shape>
            </v:group>
            <v:group style="position:absolute;left:4182;top:3489;width:10;height:2" coordorigin="4182,3489" coordsize="10,2">
              <v:shape style="position:absolute;left:4182;top:3489;width:10;height:2" coordorigin="4182,3489" coordsize="10,0" path="m4182,3489l4191,3489e" filled="false" stroked="true" strokeweight=".35999pt" strokecolor="#000000">
                <v:path arrowok="t"/>
              </v:shape>
            </v:group>
            <v:group style="position:absolute;left:4182;top:3507;width:29;height:2" coordorigin="4182,3507" coordsize="29,2">
              <v:shape style="position:absolute;left:4182;top:3507;width:29;height:2" coordorigin="4182,3507" coordsize="29,0" path="m4182,3507l4211,3507e" filled="false" stroked="true" strokeweight="1.44pt" strokecolor="#000000">
                <v:path arrowok="t"/>
              </v:shape>
            </v:group>
            <v:group style="position:absolute;left:4211;top:3507;width:1352;height:2" coordorigin="4211,3507" coordsize="1352,2">
              <v:shape style="position:absolute;left:4211;top:3507;width:1352;height:2" coordorigin="4211,3507" coordsize="1352,0" path="m4211,3507l5562,3507e" filled="false" stroked="true" strokeweight="1.44pt" strokecolor="#000000">
                <v:path arrowok="t"/>
              </v:shape>
            </v:group>
            <v:group style="position:absolute;left:5562;top:3159;width:10;height:20" coordorigin="5562,3159" coordsize="10,20">
              <v:shape style="position:absolute;left:5562;top:3159;width:10;height:20" coordorigin="5562,3159" coordsize="10,20" path="m5562,3178l5571,3178,5571,3159,5562,3159,5562,3178xe" filled="true" fillcolor="#000000" stroked="false">
                <v:path arrowok="t"/>
                <v:fill type="solid"/>
              </v:shape>
            </v:group>
            <v:group style="position:absolute;left:5562;top:3178;width:10;height:20" coordorigin="5562,3178" coordsize="10,20">
              <v:shape style="position:absolute;left:5562;top:3178;width:10;height:20" coordorigin="5562,3178" coordsize="10,20" path="m5562,3197l5571,3197,5571,3178,5562,3178,5562,3197xe" filled="true" fillcolor="#000000" stroked="false">
                <v:path arrowok="t"/>
                <v:fill type="solid"/>
              </v:shape>
            </v:group>
            <v:group style="position:absolute;left:5562;top:3197;width:10;height:20" coordorigin="5562,3197" coordsize="10,20">
              <v:shape style="position:absolute;left:5562;top:3197;width:10;height:20" coordorigin="5562,3197" coordsize="10,20" path="m5562,3216l5571,3216,5571,3197,5562,3197,5562,3216xe" filled="true" fillcolor="#000000" stroked="false">
                <v:path arrowok="t"/>
                <v:fill type="solid"/>
              </v:shape>
            </v:group>
            <v:group style="position:absolute;left:5562;top:3216;width:10;height:20" coordorigin="5562,3216" coordsize="10,20">
              <v:shape style="position:absolute;left:5562;top:3216;width:10;height:20" coordorigin="5562,3216" coordsize="10,20" path="m5562,3236l5571,3236,5571,3216,5562,3216,5562,3236xe" filled="true" fillcolor="#000000" stroked="false">
                <v:path arrowok="t"/>
                <v:fill type="solid"/>
              </v:shape>
            </v:group>
            <v:group style="position:absolute;left:5562;top:3236;width:10;height:20" coordorigin="5562,3236" coordsize="10,20">
              <v:shape style="position:absolute;left:5562;top:3236;width:10;height:20" coordorigin="5562,3236" coordsize="10,20" path="m5562,3255l5571,3255,5571,3236,5562,3236,5562,3255xe" filled="true" fillcolor="#000000" stroked="false">
                <v:path arrowok="t"/>
                <v:fill type="solid"/>
              </v:shape>
            </v:group>
            <v:group style="position:absolute;left:5562;top:3255;width:10;height:20" coordorigin="5562,3255" coordsize="10,20">
              <v:shape style="position:absolute;left:5562;top:3255;width:10;height:20" coordorigin="5562,3255" coordsize="10,20" path="m5562,3274l5571,3274,5571,3255,5562,3255,5562,3274xe" filled="true" fillcolor="#000000" stroked="false">
                <v:path arrowok="t"/>
                <v:fill type="solid"/>
              </v:shape>
            </v:group>
            <v:group style="position:absolute;left:5562;top:3274;width:10;height:20" coordorigin="5562,3274" coordsize="10,20">
              <v:shape style="position:absolute;left:5562;top:3274;width:10;height:20" coordorigin="5562,3274" coordsize="10,20" path="m5562,3293l5571,3293,5571,3274,5562,3274,5562,3293xe" filled="true" fillcolor="#000000" stroked="false">
                <v:path arrowok="t"/>
                <v:fill type="solid"/>
              </v:shape>
            </v:group>
            <v:group style="position:absolute;left:5562;top:3293;width:10;height:20" coordorigin="5562,3293" coordsize="10,20">
              <v:shape style="position:absolute;left:5562;top:3293;width:10;height:20" coordorigin="5562,3293" coordsize="10,20" path="m5562,3312l5571,3312,5571,3293,5562,3293,5562,3312xe" filled="true" fillcolor="#000000" stroked="false">
                <v:path arrowok="t"/>
                <v:fill type="solid"/>
              </v:shape>
            </v:group>
            <v:group style="position:absolute;left:5562;top:3312;width:10;height:20" coordorigin="5562,3312" coordsize="10,20">
              <v:shape style="position:absolute;left:5562;top:3312;width:10;height:20" coordorigin="5562,3312" coordsize="10,20" path="m5562,3332l5571,3332,5571,3312,5562,3312,5562,3332xe" filled="true" fillcolor="#000000" stroked="false">
                <v:path arrowok="t"/>
                <v:fill type="solid"/>
              </v:shape>
            </v:group>
            <v:group style="position:absolute;left:5562;top:3332;width:10;height:20" coordorigin="5562,3332" coordsize="10,20">
              <v:shape style="position:absolute;left:5562;top:3332;width:10;height:20" coordorigin="5562,3332" coordsize="10,20" path="m5562,3351l5571,3351,5571,3332,5562,3332,5562,3351xe" filled="true" fillcolor="#000000" stroked="false">
                <v:path arrowok="t"/>
                <v:fill type="solid"/>
              </v:shape>
            </v:group>
            <v:group style="position:absolute;left:5562;top:3351;width:10;height:20" coordorigin="5562,3351" coordsize="10,20">
              <v:shape style="position:absolute;left:5562;top:3351;width:10;height:20" coordorigin="5562,3351" coordsize="10,20" path="m5562,3370l5571,3370,5571,3351,5562,3351,5562,3370xe" filled="true" fillcolor="#000000" stroked="false">
                <v:path arrowok="t"/>
                <v:fill type="solid"/>
              </v:shape>
            </v:group>
            <v:group style="position:absolute;left:5562;top:3370;width:10;height:20" coordorigin="5562,3370" coordsize="10,20">
              <v:shape style="position:absolute;left:5562;top:3370;width:10;height:20" coordorigin="5562,3370" coordsize="10,20" path="m5562,3389l5571,3389,5571,3370,5562,3370,5562,3389xe" filled="true" fillcolor="#000000" stroked="false">
                <v:path arrowok="t"/>
                <v:fill type="solid"/>
              </v:shape>
            </v:group>
            <v:group style="position:absolute;left:5562;top:3389;width:10;height:20" coordorigin="5562,3389" coordsize="10,20">
              <v:shape style="position:absolute;left:5562;top:3389;width:10;height:20" coordorigin="5562,3389" coordsize="10,20" path="m5562,3408l5571,3408,5571,3389,5562,3389,5562,3408xe" filled="true" fillcolor="#000000" stroked="false">
                <v:path arrowok="t"/>
                <v:fill type="solid"/>
              </v:shape>
            </v:group>
            <v:group style="position:absolute;left:5562;top:3408;width:10;height:20" coordorigin="5562,3408" coordsize="10,20">
              <v:shape style="position:absolute;left:5562;top:3408;width:10;height:20" coordorigin="5562,3408" coordsize="10,20" path="m5562,3428l5571,3428,5571,3408,5562,3408,5562,3428xe" filled="true" fillcolor="#000000" stroked="false">
                <v:path arrowok="t"/>
                <v:fill type="solid"/>
              </v:shape>
            </v:group>
            <v:group style="position:absolute;left:5562;top:3428;width:10;height:20" coordorigin="5562,3428" coordsize="10,20">
              <v:shape style="position:absolute;left:5562;top:3428;width:10;height:20" coordorigin="5562,3428" coordsize="10,20" path="m5562,3447l5571,3447,5571,3428,5562,3428,5562,3447xe" filled="true" fillcolor="#000000" stroked="false">
                <v:path arrowok="t"/>
                <v:fill type="solid"/>
              </v:shape>
            </v:group>
            <v:group style="position:absolute;left:5562;top:3447;width:10;height:20" coordorigin="5562,3447" coordsize="10,20">
              <v:shape style="position:absolute;left:5562;top:3447;width:10;height:20" coordorigin="5562,3447" coordsize="10,20" path="m5562,3466l5571,3466,5571,3447,5562,3447,5562,3466xe" filled="true" fillcolor="#000000" stroked="false">
                <v:path arrowok="t"/>
                <v:fill type="solid"/>
              </v:shape>
            </v:group>
            <v:group style="position:absolute;left:5562;top:3466;width:10;height:20" coordorigin="5562,3466" coordsize="10,20">
              <v:shape style="position:absolute;left:5562;top:3466;width:10;height:20" coordorigin="5562,3466" coordsize="10,20" path="m5562,3485l5571,3485,5571,3466,5562,3466,5562,3485xe" filled="true" fillcolor="#000000" stroked="false">
                <v:path arrowok="t"/>
                <v:fill type="solid"/>
              </v:shape>
            </v:group>
            <v:group style="position:absolute;left:5562;top:3489;width:10;height:2" coordorigin="5562,3489" coordsize="10,2">
              <v:shape style="position:absolute;left:5562;top:3489;width:10;height:2" coordorigin="5562,3489" coordsize="10,0" path="m5562,3489l5571,3489e" filled="false" stroked="true" strokeweight=".35999pt" strokecolor="#000000">
                <v:path arrowok="t"/>
              </v:shape>
            </v:group>
            <v:group style="position:absolute;left:5562;top:3507;width:29;height:2" coordorigin="5562,3507" coordsize="29,2">
              <v:shape style="position:absolute;left:5562;top:3507;width:29;height:2" coordorigin="5562,3507" coordsize="29,0" path="m5562,3507l5591,3507e" filled="false" stroked="true" strokeweight="1.44pt" strokecolor="#000000">
                <v:path arrowok="t"/>
              </v:shape>
            </v:group>
            <v:group style="position:absolute;left:5591;top:3507;width:971;height:2" coordorigin="5591,3507" coordsize="971,2">
              <v:shape style="position:absolute;left:5591;top:3507;width:971;height:2" coordorigin="5591,3507" coordsize="971,0" path="m5591,3507l6561,3507e" filled="false" stroked="true" strokeweight="1.44pt" strokecolor="#000000">
                <v:path arrowok="t"/>
              </v:shape>
            </v:group>
            <v:group style="position:absolute;left:6561;top:3159;width:10;height:20" coordorigin="6561,3159" coordsize="10,20">
              <v:shape style="position:absolute;left:6561;top:3159;width:10;height:20" coordorigin="6561,3159" coordsize="10,20" path="m6561,3178l6570,3178,6570,3159,6561,3159,6561,3178xe" filled="true" fillcolor="#000000" stroked="false">
                <v:path arrowok="t"/>
                <v:fill type="solid"/>
              </v:shape>
            </v:group>
            <v:group style="position:absolute;left:6561;top:3178;width:10;height:20" coordorigin="6561,3178" coordsize="10,20">
              <v:shape style="position:absolute;left:6561;top:3178;width:10;height:20" coordorigin="6561,3178" coordsize="10,20" path="m6561,3197l6570,3197,6570,3178,6561,3178,6561,3197xe" filled="true" fillcolor="#000000" stroked="false">
                <v:path arrowok="t"/>
                <v:fill type="solid"/>
              </v:shape>
            </v:group>
            <v:group style="position:absolute;left:6561;top:3197;width:10;height:20" coordorigin="6561,3197" coordsize="10,20">
              <v:shape style="position:absolute;left:6561;top:3197;width:10;height:20" coordorigin="6561,3197" coordsize="10,20" path="m6561,3216l6570,3216,6570,3197,6561,3197,6561,3216xe" filled="true" fillcolor="#000000" stroked="false">
                <v:path arrowok="t"/>
                <v:fill type="solid"/>
              </v:shape>
            </v:group>
            <v:group style="position:absolute;left:6561;top:3216;width:10;height:20" coordorigin="6561,3216" coordsize="10,20">
              <v:shape style="position:absolute;left:6561;top:3216;width:10;height:20" coordorigin="6561,3216" coordsize="10,20" path="m6561,3236l6570,3236,6570,3216,6561,3216,6561,3236xe" filled="true" fillcolor="#000000" stroked="false">
                <v:path arrowok="t"/>
                <v:fill type="solid"/>
              </v:shape>
            </v:group>
            <v:group style="position:absolute;left:6561;top:3236;width:10;height:20" coordorigin="6561,3236" coordsize="10,20">
              <v:shape style="position:absolute;left:6561;top:3236;width:10;height:20" coordorigin="6561,3236" coordsize="10,20" path="m6561,3255l6570,3255,6570,3236,6561,3236,6561,3255xe" filled="true" fillcolor="#000000" stroked="false">
                <v:path arrowok="t"/>
                <v:fill type="solid"/>
              </v:shape>
            </v:group>
            <v:group style="position:absolute;left:6561;top:3255;width:10;height:20" coordorigin="6561,3255" coordsize="10,20">
              <v:shape style="position:absolute;left:6561;top:3255;width:10;height:20" coordorigin="6561,3255" coordsize="10,20" path="m6561,3274l6570,3274,6570,3255,6561,3255,6561,3274xe" filled="true" fillcolor="#000000" stroked="false">
                <v:path arrowok="t"/>
                <v:fill type="solid"/>
              </v:shape>
            </v:group>
            <v:group style="position:absolute;left:6561;top:3274;width:10;height:20" coordorigin="6561,3274" coordsize="10,20">
              <v:shape style="position:absolute;left:6561;top:3274;width:10;height:20" coordorigin="6561,3274" coordsize="10,20" path="m6561,3293l6570,3293,6570,3274,6561,3274,6561,3293xe" filled="true" fillcolor="#000000" stroked="false">
                <v:path arrowok="t"/>
                <v:fill type="solid"/>
              </v:shape>
            </v:group>
            <v:group style="position:absolute;left:6561;top:3293;width:10;height:20" coordorigin="6561,3293" coordsize="10,20">
              <v:shape style="position:absolute;left:6561;top:3293;width:10;height:20" coordorigin="6561,3293" coordsize="10,20" path="m6561,3312l6570,3312,6570,3293,6561,3293,6561,3312xe" filled="true" fillcolor="#000000" stroked="false">
                <v:path arrowok="t"/>
                <v:fill type="solid"/>
              </v:shape>
            </v:group>
            <v:group style="position:absolute;left:6561;top:3312;width:10;height:20" coordorigin="6561,3312" coordsize="10,20">
              <v:shape style="position:absolute;left:6561;top:3312;width:10;height:20" coordorigin="6561,3312" coordsize="10,20" path="m6561,3332l6570,3332,6570,3312,6561,3312,6561,3332xe" filled="true" fillcolor="#000000" stroked="false">
                <v:path arrowok="t"/>
                <v:fill type="solid"/>
              </v:shape>
            </v:group>
            <v:group style="position:absolute;left:6561;top:3332;width:10;height:20" coordorigin="6561,3332" coordsize="10,20">
              <v:shape style="position:absolute;left:6561;top:3332;width:10;height:20" coordorigin="6561,3332" coordsize="10,20" path="m6561,3351l6570,3351,6570,3332,6561,3332,6561,3351xe" filled="true" fillcolor="#000000" stroked="false">
                <v:path arrowok="t"/>
                <v:fill type="solid"/>
              </v:shape>
            </v:group>
            <v:group style="position:absolute;left:6561;top:3351;width:10;height:20" coordorigin="6561,3351" coordsize="10,20">
              <v:shape style="position:absolute;left:6561;top:3351;width:10;height:20" coordorigin="6561,3351" coordsize="10,20" path="m6561,3370l6570,3370,6570,3351,6561,3351,6561,3370xe" filled="true" fillcolor="#000000" stroked="false">
                <v:path arrowok="t"/>
                <v:fill type="solid"/>
              </v:shape>
            </v:group>
            <v:group style="position:absolute;left:6561;top:3370;width:10;height:20" coordorigin="6561,3370" coordsize="10,20">
              <v:shape style="position:absolute;left:6561;top:3370;width:10;height:20" coordorigin="6561,3370" coordsize="10,20" path="m6561,3389l6570,3389,6570,3370,6561,3370,6561,3389xe" filled="true" fillcolor="#000000" stroked="false">
                <v:path arrowok="t"/>
                <v:fill type="solid"/>
              </v:shape>
            </v:group>
            <v:group style="position:absolute;left:6561;top:3389;width:10;height:20" coordorigin="6561,3389" coordsize="10,20">
              <v:shape style="position:absolute;left:6561;top:3389;width:10;height:20" coordorigin="6561,3389" coordsize="10,20" path="m6561,3408l6570,3408,6570,3389,6561,3389,6561,3408xe" filled="true" fillcolor="#000000" stroked="false">
                <v:path arrowok="t"/>
                <v:fill type="solid"/>
              </v:shape>
            </v:group>
            <v:group style="position:absolute;left:6561;top:3408;width:10;height:20" coordorigin="6561,3408" coordsize="10,20">
              <v:shape style="position:absolute;left:6561;top:3408;width:10;height:20" coordorigin="6561,3408" coordsize="10,20" path="m6561,3428l6570,3428,6570,3408,6561,3408,6561,3428xe" filled="true" fillcolor="#000000" stroked="false">
                <v:path arrowok="t"/>
                <v:fill type="solid"/>
              </v:shape>
            </v:group>
            <v:group style="position:absolute;left:6561;top:3428;width:10;height:20" coordorigin="6561,3428" coordsize="10,20">
              <v:shape style="position:absolute;left:6561;top:3428;width:10;height:20" coordorigin="6561,3428" coordsize="10,20" path="m6561,3447l6570,3447,6570,3428,6561,3428,6561,3447xe" filled="true" fillcolor="#000000" stroked="false">
                <v:path arrowok="t"/>
                <v:fill type="solid"/>
              </v:shape>
            </v:group>
            <v:group style="position:absolute;left:6561;top:3447;width:10;height:20" coordorigin="6561,3447" coordsize="10,20">
              <v:shape style="position:absolute;left:6561;top:3447;width:10;height:20" coordorigin="6561,3447" coordsize="10,20" path="m6561,3466l6570,3466,6570,3447,6561,3447,6561,3466xe" filled="true" fillcolor="#000000" stroked="false">
                <v:path arrowok="t"/>
                <v:fill type="solid"/>
              </v:shape>
            </v:group>
            <v:group style="position:absolute;left:6561;top:3466;width:10;height:20" coordorigin="6561,3466" coordsize="10,20">
              <v:shape style="position:absolute;left:6561;top:3466;width:10;height:20" coordorigin="6561,3466" coordsize="10,20" path="m6561,3485l6570,3485,6570,3466,6561,3466,6561,3485xe" filled="true" fillcolor="#000000" stroked="false">
                <v:path arrowok="t"/>
                <v:fill type="solid"/>
              </v:shape>
            </v:group>
            <v:group style="position:absolute;left:6561;top:3489;width:10;height:2" coordorigin="6561,3489" coordsize="10,2">
              <v:shape style="position:absolute;left:6561;top:3489;width:10;height:2" coordorigin="6561,3489" coordsize="10,0" path="m6561,3489l6570,3489e" filled="false" stroked="true" strokeweight=".35999pt" strokecolor="#000000">
                <v:path arrowok="t"/>
              </v:shape>
            </v:group>
            <v:group style="position:absolute;left:6561;top:3507;width:29;height:2" coordorigin="6561,3507" coordsize="29,2">
              <v:shape style="position:absolute;left:6561;top:3507;width:29;height:2" coordorigin="6561,3507" coordsize="29,0" path="m6561,3507l6589,3507e" filled="false" stroked="true" strokeweight="1.44pt" strokecolor="#000000">
                <v:path arrowok="t"/>
              </v:shape>
            </v:group>
            <v:group style="position:absolute;left:6589;top:3507;width:1479;height:2" coordorigin="6589,3507" coordsize="1479,2">
              <v:shape style="position:absolute;left:6589;top:3507;width:1479;height:2" coordorigin="6589,3507" coordsize="1479,0" path="m6589,3507l8068,3507e" filled="false" stroked="true" strokeweight="1.44pt" strokecolor="#000000">
                <v:path arrowok="t"/>
              </v:shape>
            </v:group>
            <v:group style="position:absolute;left:8068;top:3159;width:10;height:20" coordorigin="8068,3159" coordsize="10,20">
              <v:shape style="position:absolute;left:8068;top:3159;width:10;height:20" coordorigin="8068,3159" coordsize="10,20" path="m8068,3178l8077,3178,8077,3159,8068,3159,8068,3178xe" filled="true" fillcolor="#000000" stroked="false">
                <v:path arrowok="t"/>
                <v:fill type="solid"/>
              </v:shape>
            </v:group>
            <v:group style="position:absolute;left:8068;top:3178;width:10;height:20" coordorigin="8068,3178" coordsize="10,20">
              <v:shape style="position:absolute;left:8068;top:3178;width:10;height:20" coordorigin="8068,3178" coordsize="10,20" path="m8068,3197l8077,3197,8077,3178,8068,3178,8068,3197xe" filled="true" fillcolor="#000000" stroked="false">
                <v:path arrowok="t"/>
                <v:fill type="solid"/>
              </v:shape>
            </v:group>
            <v:group style="position:absolute;left:8068;top:3197;width:10;height:20" coordorigin="8068,3197" coordsize="10,20">
              <v:shape style="position:absolute;left:8068;top:3197;width:10;height:20" coordorigin="8068,3197" coordsize="10,20" path="m8068,3216l8077,3216,8077,3197,8068,3197,8068,3216xe" filled="true" fillcolor="#000000" stroked="false">
                <v:path arrowok="t"/>
                <v:fill type="solid"/>
              </v:shape>
            </v:group>
            <v:group style="position:absolute;left:8068;top:3216;width:10;height:20" coordorigin="8068,3216" coordsize="10,20">
              <v:shape style="position:absolute;left:8068;top:3216;width:10;height:20" coordorigin="8068,3216" coordsize="10,20" path="m8068,3236l8077,3236,8077,3216,8068,3216,8068,3236xe" filled="true" fillcolor="#000000" stroked="false">
                <v:path arrowok="t"/>
                <v:fill type="solid"/>
              </v:shape>
            </v:group>
            <v:group style="position:absolute;left:8068;top:3236;width:10;height:20" coordorigin="8068,3236" coordsize="10,20">
              <v:shape style="position:absolute;left:8068;top:3236;width:10;height:20" coordorigin="8068,3236" coordsize="10,20" path="m8068,3255l8077,3255,8077,3236,8068,3236,8068,3255xe" filled="true" fillcolor="#000000" stroked="false">
                <v:path arrowok="t"/>
                <v:fill type="solid"/>
              </v:shape>
            </v:group>
            <v:group style="position:absolute;left:8068;top:3255;width:10;height:20" coordorigin="8068,3255" coordsize="10,20">
              <v:shape style="position:absolute;left:8068;top:3255;width:10;height:20" coordorigin="8068,3255" coordsize="10,20" path="m8068,3274l8077,3274,8077,3255,8068,3255,8068,3274xe" filled="true" fillcolor="#000000" stroked="false">
                <v:path arrowok="t"/>
                <v:fill type="solid"/>
              </v:shape>
            </v:group>
            <v:group style="position:absolute;left:8068;top:3274;width:10;height:20" coordorigin="8068,3274" coordsize="10,20">
              <v:shape style="position:absolute;left:8068;top:3274;width:10;height:20" coordorigin="8068,3274" coordsize="10,20" path="m8068,3293l8077,3293,8077,3274,8068,3274,8068,3293xe" filled="true" fillcolor="#000000" stroked="false">
                <v:path arrowok="t"/>
                <v:fill type="solid"/>
              </v:shape>
            </v:group>
            <v:group style="position:absolute;left:8068;top:3293;width:10;height:20" coordorigin="8068,3293" coordsize="10,20">
              <v:shape style="position:absolute;left:8068;top:3293;width:10;height:20" coordorigin="8068,3293" coordsize="10,20" path="m8068,3312l8077,3312,8077,3293,8068,3293,8068,3312xe" filled="true" fillcolor="#000000" stroked="false">
                <v:path arrowok="t"/>
                <v:fill type="solid"/>
              </v:shape>
            </v:group>
            <v:group style="position:absolute;left:8068;top:3312;width:10;height:20" coordorigin="8068,3312" coordsize="10,20">
              <v:shape style="position:absolute;left:8068;top:3312;width:10;height:20" coordorigin="8068,3312" coordsize="10,20" path="m8068,3332l8077,3332,8077,3312,8068,3312,8068,3332xe" filled="true" fillcolor="#000000" stroked="false">
                <v:path arrowok="t"/>
                <v:fill type="solid"/>
              </v:shape>
            </v:group>
            <v:group style="position:absolute;left:8068;top:3332;width:10;height:20" coordorigin="8068,3332" coordsize="10,20">
              <v:shape style="position:absolute;left:8068;top:3332;width:10;height:20" coordorigin="8068,3332" coordsize="10,20" path="m8068,3351l8077,3351,8077,3332,8068,3332,8068,3351xe" filled="true" fillcolor="#000000" stroked="false">
                <v:path arrowok="t"/>
                <v:fill type="solid"/>
              </v:shape>
            </v:group>
            <v:group style="position:absolute;left:8068;top:3351;width:10;height:20" coordorigin="8068,3351" coordsize="10,20">
              <v:shape style="position:absolute;left:8068;top:3351;width:10;height:20" coordorigin="8068,3351" coordsize="10,20" path="m8068,3370l8077,3370,8077,3351,8068,3351,8068,3370xe" filled="true" fillcolor="#000000" stroked="false">
                <v:path arrowok="t"/>
                <v:fill type="solid"/>
              </v:shape>
            </v:group>
            <v:group style="position:absolute;left:8068;top:3370;width:10;height:20" coordorigin="8068,3370" coordsize="10,20">
              <v:shape style="position:absolute;left:8068;top:3370;width:10;height:20" coordorigin="8068,3370" coordsize="10,20" path="m8068,3389l8077,3389,8077,3370,8068,3370,8068,3389xe" filled="true" fillcolor="#000000" stroked="false">
                <v:path arrowok="t"/>
                <v:fill type="solid"/>
              </v:shape>
            </v:group>
            <v:group style="position:absolute;left:8068;top:3389;width:10;height:20" coordorigin="8068,3389" coordsize="10,20">
              <v:shape style="position:absolute;left:8068;top:3389;width:10;height:20" coordorigin="8068,3389" coordsize="10,20" path="m8068,3408l8077,3408,8077,3389,8068,3389,8068,3408xe" filled="true" fillcolor="#000000" stroked="false">
                <v:path arrowok="t"/>
                <v:fill type="solid"/>
              </v:shape>
            </v:group>
            <v:group style="position:absolute;left:8068;top:3408;width:10;height:20" coordorigin="8068,3408" coordsize="10,20">
              <v:shape style="position:absolute;left:8068;top:3408;width:10;height:20" coordorigin="8068,3408" coordsize="10,20" path="m8068,3428l8077,3428,8077,3408,8068,3408,8068,3428xe" filled="true" fillcolor="#000000" stroked="false">
                <v:path arrowok="t"/>
                <v:fill type="solid"/>
              </v:shape>
            </v:group>
            <v:group style="position:absolute;left:8068;top:3428;width:10;height:20" coordorigin="8068,3428" coordsize="10,20">
              <v:shape style="position:absolute;left:8068;top:3428;width:10;height:20" coordorigin="8068,3428" coordsize="10,20" path="m8068,3447l8077,3447,8077,3428,8068,3428,8068,3447xe" filled="true" fillcolor="#000000" stroked="false">
                <v:path arrowok="t"/>
                <v:fill type="solid"/>
              </v:shape>
            </v:group>
            <v:group style="position:absolute;left:8068;top:3447;width:10;height:20" coordorigin="8068,3447" coordsize="10,20">
              <v:shape style="position:absolute;left:8068;top:3447;width:10;height:20" coordorigin="8068,3447" coordsize="10,20" path="m8068,3466l8077,3466,8077,3447,8068,3447,8068,3466xe" filled="true" fillcolor="#000000" stroked="false">
                <v:path arrowok="t"/>
                <v:fill type="solid"/>
              </v:shape>
            </v:group>
            <v:group style="position:absolute;left:8068;top:3466;width:10;height:20" coordorigin="8068,3466" coordsize="10,20">
              <v:shape style="position:absolute;left:8068;top:3466;width:10;height:20" coordorigin="8068,3466" coordsize="10,20" path="m8068,3485l8077,3485,8077,3466,8068,3466,8068,3485xe" filled="true" fillcolor="#000000" stroked="false">
                <v:path arrowok="t"/>
                <v:fill type="solid"/>
              </v:shape>
            </v:group>
            <v:group style="position:absolute;left:8068;top:3489;width:10;height:2" coordorigin="8068,3489" coordsize="10,2">
              <v:shape style="position:absolute;left:8068;top:3489;width:10;height:2" coordorigin="8068,3489" coordsize="10,0" path="m8068,3489l8077,3489e" filled="false" stroked="true" strokeweight=".35999pt" strokecolor="#000000">
                <v:path arrowok="t"/>
              </v:shape>
            </v:group>
            <v:group style="position:absolute;left:8068;top:3507;width:29;height:2" coordorigin="8068,3507" coordsize="29,2">
              <v:shape style="position:absolute;left:8068;top:3507;width:29;height:2" coordorigin="8068,3507" coordsize="29,0" path="m8068,3507l8097,3507e" filled="false" stroked="true" strokeweight="1.44pt" strokecolor="#000000">
                <v:path arrowok="t"/>
              </v:shape>
            </v:group>
            <v:group style="position:absolute;left:8097;top:3507;width:1446;height:2" coordorigin="8097,3507" coordsize="1446,2">
              <v:shape style="position:absolute;left:8097;top:3507;width:1446;height:2" coordorigin="8097,3507" coordsize="1446,0" path="m8097,3507l9542,3507e" filled="false" stroked="true" strokeweight="1.44pt" strokecolor="#000000">
                <v:path arrowok="t"/>
              </v:shape>
            </v:group>
            <v:group style="position:absolute;left:9542;top:3159;width:10;height:20" coordorigin="9542,3159" coordsize="10,20">
              <v:shape style="position:absolute;left:9542;top:3159;width:10;height:20" coordorigin="9542,3159" coordsize="10,20" path="m9542,3178l9552,3178,9552,3159,9542,3159,9542,3178xe" filled="true" fillcolor="#000000" stroked="false">
                <v:path arrowok="t"/>
                <v:fill type="solid"/>
              </v:shape>
            </v:group>
            <v:group style="position:absolute;left:9542;top:3178;width:10;height:20" coordorigin="9542,3178" coordsize="10,20">
              <v:shape style="position:absolute;left:9542;top:3178;width:10;height:20" coordorigin="9542,3178" coordsize="10,20" path="m9542,3197l9552,3197,9552,3178,9542,3178,9542,3197xe" filled="true" fillcolor="#000000" stroked="false">
                <v:path arrowok="t"/>
                <v:fill type="solid"/>
              </v:shape>
            </v:group>
            <v:group style="position:absolute;left:9542;top:3197;width:10;height:20" coordorigin="9542,3197" coordsize="10,20">
              <v:shape style="position:absolute;left:9542;top:3197;width:10;height:20" coordorigin="9542,3197" coordsize="10,20" path="m9542,3216l9552,3216,9552,3197,9542,3197,9542,3216xe" filled="true" fillcolor="#000000" stroked="false">
                <v:path arrowok="t"/>
                <v:fill type="solid"/>
              </v:shape>
            </v:group>
            <v:group style="position:absolute;left:9542;top:3216;width:10;height:20" coordorigin="9542,3216" coordsize="10,20">
              <v:shape style="position:absolute;left:9542;top:3216;width:10;height:20" coordorigin="9542,3216" coordsize="10,20" path="m9542,3236l9552,3236,9552,3216,9542,3216,9542,3236xe" filled="true" fillcolor="#000000" stroked="false">
                <v:path arrowok="t"/>
                <v:fill type="solid"/>
              </v:shape>
            </v:group>
            <v:group style="position:absolute;left:9542;top:3236;width:10;height:20" coordorigin="9542,3236" coordsize="10,20">
              <v:shape style="position:absolute;left:9542;top:3236;width:10;height:20" coordorigin="9542,3236" coordsize="10,20" path="m9542,3255l9552,3255,9552,3236,9542,3236,9542,3255xe" filled="true" fillcolor="#000000" stroked="false">
                <v:path arrowok="t"/>
                <v:fill type="solid"/>
              </v:shape>
            </v:group>
            <v:group style="position:absolute;left:9542;top:3255;width:10;height:20" coordorigin="9542,3255" coordsize="10,20">
              <v:shape style="position:absolute;left:9542;top:3255;width:10;height:20" coordorigin="9542,3255" coordsize="10,20" path="m9542,3274l9552,3274,9552,3255,9542,3255,9542,3274xe" filled="true" fillcolor="#000000" stroked="false">
                <v:path arrowok="t"/>
                <v:fill type="solid"/>
              </v:shape>
            </v:group>
            <v:group style="position:absolute;left:9542;top:3274;width:10;height:20" coordorigin="9542,3274" coordsize="10,20">
              <v:shape style="position:absolute;left:9542;top:3274;width:10;height:20" coordorigin="9542,3274" coordsize="10,20" path="m9542,3293l9552,3293,9552,3274,9542,3274,9542,3293xe" filled="true" fillcolor="#000000" stroked="false">
                <v:path arrowok="t"/>
                <v:fill type="solid"/>
              </v:shape>
            </v:group>
            <v:group style="position:absolute;left:9542;top:3293;width:10;height:20" coordorigin="9542,3293" coordsize="10,20">
              <v:shape style="position:absolute;left:9542;top:3293;width:10;height:20" coordorigin="9542,3293" coordsize="10,20" path="m9542,3312l9552,3312,9552,3293,9542,3293,9542,3312xe" filled="true" fillcolor="#000000" stroked="false">
                <v:path arrowok="t"/>
                <v:fill type="solid"/>
              </v:shape>
            </v:group>
            <v:group style="position:absolute;left:9542;top:3312;width:10;height:20" coordorigin="9542,3312" coordsize="10,20">
              <v:shape style="position:absolute;left:9542;top:3312;width:10;height:20" coordorigin="9542,3312" coordsize="10,20" path="m9542,3332l9552,3332,9552,3312,9542,3312,9542,3332xe" filled="true" fillcolor="#000000" stroked="false">
                <v:path arrowok="t"/>
                <v:fill type="solid"/>
              </v:shape>
            </v:group>
            <v:group style="position:absolute;left:9542;top:3332;width:10;height:20" coordorigin="9542,3332" coordsize="10,20">
              <v:shape style="position:absolute;left:9542;top:3332;width:10;height:20" coordorigin="9542,3332" coordsize="10,20" path="m9542,3351l9552,3351,9552,3332,9542,3332,9542,3351xe" filled="true" fillcolor="#000000" stroked="false">
                <v:path arrowok="t"/>
                <v:fill type="solid"/>
              </v:shape>
            </v:group>
            <v:group style="position:absolute;left:9542;top:3351;width:10;height:20" coordorigin="9542,3351" coordsize="10,20">
              <v:shape style="position:absolute;left:9542;top:3351;width:10;height:20" coordorigin="9542,3351" coordsize="10,20" path="m9542,3370l9552,3370,9552,3351,9542,3351,9542,3370xe" filled="true" fillcolor="#000000" stroked="false">
                <v:path arrowok="t"/>
                <v:fill type="solid"/>
              </v:shape>
            </v:group>
            <v:group style="position:absolute;left:9542;top:3370;width:10;height:20" coordorigin="9542,3370" coordsize="10,20">
              <v:shape style="position:absolute;left:9542;top:3370;width:10;height:20" coordorigin="9542,3370" coordsize="10,20" path="m9542,3389l9552,3389,9552,3370,9542,3370,9542,3389xe" filled="true" fillcolor="#000000" stroked="false">
                <v:path arrowok="t"/>
                <v:fill type="solid"/>
              </v:shape>
            </v:group>
            <v:group style="position:absolute;left:9542;top:3389;width:10;height:20" coordorigin="9542,3389" coordsize="10,20">
              <v:shape style="position:absolute;left:9542;top:3389;width:10;height:20" coordorigin="9542,3389" coordsize="10,20" path="m9542,3408l9552,3408,9552,3389,9542,3389,9542,3408xe" filled="true" fillcolor="#000000" stroked="false">
                <v:path arrowok="t"/>
                <v:fill type="solid"/>
              </v:shape>
            </v:group>
            <v:group style="position:absolute;left:9542;top:3408;width:10;height:20" coordorigin="9542,3408" coordsize="10,20">
              <v:shape style="position:absolute;left:9542;top:3408;width:10;height:20" coordorigin="9542,3408" coordsize="10,20" path="m9542,3428l9552,3428,9552,3408,9542,3408,9542,3428xe" filled="true" fillcolor="#000000" stroked="false">
                <v:path arrowok="t"/>
                <v:fill type="solid"/>
              </v:shape>
            </v:group>
            <v:group style="position:absolute;left:9542;top:3428;width:10;height:20" coordorigin="9542,3428" coordsize="10,20">
              <v:shape style="position:absolute;left:9542;top:3428;width:10;height:20" coordorigin="9542,3428" coordsize="10,20" path="m9542,3447l9552,3447,9552,3428,9542,3428,9542,3447xe" filled="true" fillcolor="#000000" stroked="false">
                <v:path arrowok="t"/>
                <v:fill type="solid"/>
              </v:shape>
            </v:group>
            <v:group style="position:absolute;left:9542;top:3447;width:10;height:20" coordorigin="9542,3447" coordsize="10,20">
              <v:shape style="position:absolute;left:9542;top:3447;width:10;height:20" coordorigin="9542,3447" coordsize="10,20" path="m9542,3466l9552,3466,9552,3447,9542,3447,9542,3466xe" filled="true" fillcolor="#000000" stroked="false">
                <v:path arrowok="t"/>
                <v:fill type="solid"/>
              </v:shape>
            </v:group>
            <v:group style="position:absolute;left:9542;top:3466;width:10;height:20" coordorigin="9542,3466" coordsize="10,20">
              <v:shape style="position:absolute;left:9542;top:3466;width:10;height:20" coordorigin="9542,3466" coordsize="10,20" path="m9542,3485l9552,3485,9552,3466,9542,3466,9542,3485xe" filled="true" fillcolor="#000000" stroked="false">
                <v:path arrowok="t"/>
                <v:fill type="solid"/>
              </v:shape>
            </v:group>
            <v:group style="position:absolute;left:9542;top:3489;width:10;height:2" coordorigin="9542,3489" coordsize="10,2">
              <v:shape style="position:absolute;left:9542;top:3489;width:10;height:2" coordorigin="9542,3489" coordsize="10,0" path="m9542,3489l9552,3489e" filled="false" stroked="true" strokeweight=".35999pt" strokecolor="#000000">
                <v:path arrowok="t"/>
              </v:shape>
            </v:group>
            <v:group style="position:absolute;left:9542;top:3507;width:29;height:2" coordorigin="9542,3507" coordsize="29,2">
              <v:shape style="position:absolute;left:9542;top:3507;width:29;height:2" coordorigin="9542,3507" coordsize="29,0" path="m9542,3507l9571,3507e" filled="false" stroked="true" strokeweight="1.44pt" strokecolor="#000000">
                <v:path arrowok="t"/>
              </v:shape>
            </v:group>
            <v:group style="position:absolute;left:9571;top:3507;width:1028;height:2" coordorigin="9571,3507" coordsize="1028,2">
              <v:shape style="position:absolute;left:9571;top:3507;width:1028;height:2" coordorigin="9571,3507" coordsize="1028,0" path="m9571,3507l10598,3507e" filled="false" stroked="true" strokeweight="1.44pt" strokecolor="#000000">
                <v:path arrowok="t"/>
              </v:shape>
              <v:shape style="position:absolute;left:1964;top:70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077;top:8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357;top:537;width:879;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p>
                      <w:pPr>
                        <w:spacing w:before="88"/>
                        <w:ind w:left="158"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811;top:861;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shape style="position:absolute;left:6959;top:8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310;top:537;width:857;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p>
                      <w:pPr>
                        <w:spacing w:before="88"/>
                        <w:ind w:left="136"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818;top:861;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shape style="position:absolute;left:1702;top:1202;width:677;height:2220"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8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8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spacing w:before="91"/>
                        <w:ind w:left="261"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宋体" w:hAnsi="宋体" w:cs="宋体" w:eastAsia="宋体" w:hint="default"/>
          <w:b/>
          <w:bCs/>
          <w:sz w:val="18"/>
          <w:szCs w:val="18"/>
        </w:rPr>
        <w:t>账龄分析</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5"/>
          <w:szCs w:val="25"/>
        </w:rPr>
      </w:pPr>
    </w:p>
    <w:tbl>
      <w:tblPr>
        <w:tblW w:w="0" w:type="auto"/>
        <w:jc w:val="left"/>
        <w:tblInd w:w="3095" w:type="dxa"/>
        <w:tblLayout w:type="fixed"/>
        <w:tblCellMar>
          <w:top w:w="0" w:type="dxa"/>
          <w:left w:w="0" w:type="dxa"/>
          <w:bottom w:w="0" w:type="dxa"/>
          <w:right w:w="0" w:type="dxa"/>
        </w:tblCellMar>
        <w:tblLook w:val="01E0"/>
      </w:tblPr>
      <w:tblGrid>
        <w:gridCol w:w="1092"/>
        <w:gridCol w:w="1380"/>
        <w:gridCol w:w="999"/>
        <w:gridCol w:w="1507"/>
        <w:gridCol w:w="1474"/>
        <w:gridCol w:w="979"/>
      </w:tblGrid>
      <w:tr>
        <w:trPr>
          <w:trHeight w:val="359" w:hRule="exact"/>
        </w:trPr>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spacing w:val="-1"/>
                <w:sz w:val="18"/>
              </w:rPr>
              <w:t>2,776,834.71</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138,841.73</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z w:val="18"/>
              </w:rPr>
              <w:t>93.03</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2,959,854.85</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pacing w:val="-1"/>
                <w:sz w:val="18"/>
              </w:rPr>
              <w:t>147,992.74</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Times New Roman" w:hAnsi="Times New Roman" w:cs="Times New Roman" w:eastAsia="Times New Roman" w:hint="default"/>
                <w:sz w:val="18"/>
                <w:szCs w:val="18"/>
              </w:rPr>
            </w:pPr>
            <w:r>
              <w:rPr>
                <w:rFonts w:ascii="Times New Roman"/>
                <w:sz w:val="18"/>
              </w:rPr>
              <w:t>99.84</w:t>
            </w:r>
          </w:p>
        </w:tc>
      </w:tr>
      <w:tr>
        <w:trPr>
          <w:trHeight w:val="340" w:hRule="exact"/>
        </w:trPr>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8"/>
              <w:jc w:val="right"/>
              <w:rPr>
                <w:rFonts w:ascii="Times New Roman" w:hAnsi="Times New Roman" w:cs="Times New Roman" w:eastAsia="Times New Roman" w:hint="default"/>
                <w:sz w:val="18"/>
                <w:szCs w:val="18"/>
              </w:rPr>
            </w:pPr>
            <w:r>
              <w:rPr>
                <w:rFonts w:ascii="Times New Roman"/>
                <w:spacing w:val="-1"/>
                <w:sz w:val="18"/>
              </w:rPr>
              <w:t>205,060.00</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20,506.00</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6.87</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w w:val="95"/>
                <w:sz w:val="18"/>
              </w:rPr>
              <w:t>4,650.00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465.00</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Times New Roman" w:hAnsi="Times New Roman" w:cs="Times New Roman" w:eastAsia="Times New Roman" w:hint="default"/>
                <w:sz w:val="18"/>
                <w:szCs w:val="18"/>
              </w:rPr>
            </w:pPr>
            <w:r>
              <w:rPr>
                <w:rFonts w:ascii="Times New Roman"/>
                <w:spacing w:val="-1"/>
                <w:sz w:val="18"/>
              </w:rPr>
              <w:t>0.16</w:t>
            </w:r>
          </w:p>
        </w:tc>
      </w:tr>
      <w:tr>
        <w:trPr>
          <w:trHeight w:val="851" w:hRule="exact"/>
        </w:trPr>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8"/>
              <w:jc w:val="right"/>
              <w:rPr>
                <w:rFonts w:ascii="Times New Roman" w:hAnsi="Times New Roman" w:cs="Times New Roman" w:eastAsia="Times New Roman" w:hint="default"/>
                <w:sz w:val="18"/>
                <w:szCs w:val="18"/>
              </w:rPr>
            </w:pPr>
            <w:r>
              <w:rPr>
                <w:rFonts w:ascii="Times New Roman"/>
                <w:w w:val="95"/>
                <w:sz w:val="18"/>
              </w:rPr>
              <w:t>3,050.00</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610.00</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4"/>
              <w:jc w:val="right"/>
              <w:rPr>
                <w:rFonts w:ascii="Times New Roman" w:hAnsi="Times New Roman" w:cs="Times New Roman" w:eastAsia="Times New Roman" w:hint="default"/>
                <w:sz w:val="18"/>
                <w:szCs w:val="18"/>
              </w:rPr>
            </w:pPr>
            <w:r>
              <w:rPr>
                <w:rFonts w:ascii="Times New Roman"/>
                <w:sz w:val="18"/>
              </w:rPr>
              <w:t>0.10</w:t>
            </w:r>
          </w:p>
        </w:tc>
        <w:tc>
          <w:tcPr>
            <w:tcW w:w="1507"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c>
          <w:tcPr>
            <w:tcW w:w="979" w:type="dxa"/>
            <w:tcBorders>
              <w:top w:val="nil" w:sz="6" w:space="0" w:color="auto"/>
              <w:left w:val="nil" w:sz="6" w:space="0" w:color="auto"/>
              <w:bottom w:val="nil" w:sz="6" w:space="0" w:color="auto"/>
              <w:right w:val="nil" w:sz="6" w:space="0" w:color="auto"/>
            </w:tcBorders>
          </w:tcPr>
          <w:p>
            <w:pPr/>
          </w:p>
        </w:tc>
      </w:tr>
      <w:tr>
        <w:trPr>
          <w:trHeight w:val="858" w:hRule="exact"/>
        </w:trPr>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2,984,944.71</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159,957.73</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100.00</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2,964,504.85</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148,457.74</w:t>
            </w:r>
          </w:p>
        </w:tc>
        <w:tc>
          <w:tcPr>
            <w:tcW w:w="9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22"/>
        <w:ind w:left="2062" w:right="1306"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after="0"/>
        <w:jc w:val="left"/>
        <w:rPr>
          <w:rFonts w:ascii="宋体" w:hAnsi="宋体" w:cs="宋体" w:eastAsia="宋体" w:hint="default"/>
          <w:sz w:val="18"/>
          <w:szCs w:val="18"/>
        </w:rPr>
        <w:sectPr>
          <w:headerReference w:type="default" r:id="rId488"/>
          <w:pgSz w:w="11910" w:h="16840"/>
          <w:pgMar w:header="584" w:footer="715" w:top="1140" w:bottom="900" w:left="0" w:right="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27628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pict>
          <v:group style="position:absolute;margin-left:79.704002pt;margin-top:674.259949pt;width:450.2pt;height:5.55pt;mso-position-horizontal-relative:page;mso-position-vertical-relative:page;z-index:-1275568" coordorigin="1594,13485" coordsize="9004,111">
            <v:shape style="position:absolute;left:1594;top:13485;width:1771;height:110" type="#_x0000_t75" stroked="false">
              <v:imagedata r:id="rId553" o:title=""/>
            </v:shape>
            <v:shape style="position:absolute;left:3341;top:13581;width:1465;height:14" type="#_x0000_t75" stroked="false">
              <v:imagedata r:id="rId554" o:title=""/>
            </v:shape>
            <v:shape style="position:absolute;left:4791;top:13581;width:1464;height:14" type="#_x0000_t75" stroked="false">
              <v:imagedata r:id="rId555" o:title=""/>
            </v:shape>
            <v:shape style="position:absolute;left:6241;top:13581;width:1462;height:14" type="#_x0000_t75" stroked="false">
              <v:imagedata r:id="rId556" o:title=""/>
            </v:shape>
            <v:shape style="position:absolute;left:7689;top:13581;width:1465;height:14" type="#_x0000_t75" stroked="false">
              <v:imagedata r:id="rId557" o:title=""/>
            </v:shape>
            <v:shape style="position:absolute;left:9139;top:13586;width:1459;height:10" type="#_x0000_t75" stroked="false">
              <v:imagedata r:id="rId558" o:title=""/>
            </v:shape>
            <w10:wrap type="none"/>
          </v:group>
        </w:pict>
      </w:r>
      <w:r>
        <w:rPr/>
        <w:pict>
          <v:group style="position:absolute;margin-left:79.704002pt;margin-top:691.300049pt;width:450.2pt;height:5.4pt;mso-position-horizontal-relative:page;mso-position-vertical-relative:page;z-index:-1275544" coordorigin="1594,13826" coordsize="9004,108">
            <v:shape style="position:absolute;left:1594;top:13826;width:1771;height:108" type="#_x0000_t75" stroked="false">
              <v:imagedata r:id="rId559" o:title=""/>
            </v:shape>
            <v:shape style="position:absolute;left:3341;top:13922;width:1465;height:12" type="#_x0000_t75" stroked="false">
              <v:imagedata r:id="rId560" o:title=""/>
            </v:shape>
            <v:shape style="position:absolute;left:4791;top:13922;width:1464;height:12" type="#_x0000_t75" stroked="false">
              <v:imagedata r:id="rId561" o:title=""/>
            </v:shape>
            <v:shape style="position:absolute;left:6241;top:13922;width:1462;height:12" type="#_x0000_t75" stroked="false">
              <v:imagedata r:id="rId562" o:title=""/>
            </v:shape>
            <v:shape style="position:absolute;left:7689;top:13922;width:1465;height:12" type="#_x0000_t75" stroked="false">
              <v:imagedata r:id="rId563" o:title=""/>
            </v:shape>
            <v:shape style="position:absolute;left:9139;top:13924;width:1459;height:10" type="#_x0000_t75" stroked="false">
              <v:imagedata r:id="rId558" o:title=""/>
            </v:shape>
            <w10:wrap type="none"/>
          </v:group>
        </w:pict>
      </w:r>
      <w:r>
        <w:rPr/>
        <w:pict>
          <v:group style="position:absolute;margin-left:79.704002pt;margin-top:708.219971pt;width:450.2pt;height:5.55pt;mso-position-horizontal-relative:page;mso-position-vertical-relative:page;z-index:-1275520" coordorigin="1594,14164" coordsize="9004,111">
            <v:shape style="position:absolute;left:1594;top:14164;width:1771;height:110" type="#_x0000_t75" stroked="false">
              <v:imagedata r:id="rId564" o:title=""/>
            </v:shape>
            <v:shape style="position:absolute;left:3341;top:14260;width:1465;height:14" type="#_x0000_t75" stroked="false">
              <v:imagedata r:id="rId554" o:title=""/>
            </v:shape>
            <v:shape style="position:absolute;left:4791;top:14260;width:1464;height:14" type="#_x0000_t75" stroked="false">
              <v:imagedata r:id="rId565" o:title=""/>
            </v:shape>
            <v:shape style="position:absolute;left:6241;top:14260;width:1462;height:14" type="#_x0000_t75" stroked="false">
              <v:imagedata r:id="rId566" o:title=""/>
            </v:shape>
            <v:shape style="position:absolute;left:7689;top:14260;width:1465;height:14" type="#_x0000_t75" stroked="false">
              <v:imagedata r:id="rId567" o:title=""/>
            </v:shape>
            <v:shape style="position:absolute;left:9139;top:14265;width:1459;height:10" type="#_x0000_t75" stroked="false">
              <v:imagedata r:id="rId568" o:title=""/>
            </v:shape>
            <w10:wrap type="none"/>
          </v:group>
        </w:pict>
      </w:r>
      <w:r>
        <w:rPr/>
        <w:pict>
          <v:group style="position:absolute;margin-left:79.704002pt;margin-top:725.259949pt;width:450.2pt;height:5.55pt;mso-position-horizontal-relative:page;mso-position-vertical-relative:page;z-index:-1275496" coordorigin="1594,14505" coordsize="9004,111">
            <v:shape style="position:absolute;left:1594;top:14505;width:1771;height:110" type="#_x0000_t75" stroked="false">
              <v:imagedata r:id="rId569" o:title=""/>
            </v:shape>
            <v:shape style="position:absolute;left:3341;top:14601;width:1465;height:14" type="#_x0000_t75" stroked="false">
              <v:imagedata r:id="rId570" o:title=""/>
            </v:shape>
            <v:shape style="position:absolute;left:4791;top:14601;width:1464;height:14" type="#_x0000_t75" stroked="false">
              <v:imagedata r:id="rId557" o:title=""/>
            </v:shape>
            <v:shape style="position:absolute;left:6241;top:14601;width:1462;height:14" type="#_x0000_t75" stroked="false">
              <v:imagedata r:id="rId556" o:title=""/>
            </v:shape>
            <v:shape style="position:absolute;left:7689;top:14601;width:1465;height:14" type="#_x0000_t75" stroked="false">
              <v:imagedata r:id="rId565" o:title=""/>
            </v:shape>
            <v:shape style="position:absolute;left:9139;top:14606;width:1459;height:10" type="#_x0000_t75" stroked="false">
              <v:imagedata r:id="rId558" o:title=""/>
            </v:shape>
            <w10:wrap type="none"/>
          </v:group>
        </w:pict>
      </w:r>
      <w:r>
        <w:rPr/>
        <w:pict>
          <v:group style="position:absolute;margin-left:79.704002pt;margin-top:742.296021pt;width:450.2pt;height:5.4pt;mso-position-horizontal-relative:page;mso-position-vertical-relative:page;z-index:-1275472" coordorigin="1594,14846" coordsize="9004,108">
            <v:shape style="position:absolute;left:1594;top:14846;width:1771;height:108" type="#_x0000_t75" stroked="false">
              <v:imagedata r:id="rId559" o:title=""/>
            </v:shape>
            <v:shape style="position:absolute;left:3341;top:14942;width:1465;height:12" type="#_x0000_t75" stroked="false">
              <v:imagedata r:id="rId560" o:title=""/>
            </v:shape>
            <v:shape style="position:absolute;left:4791;top:14942;width:1464;height:12" type="#_x0000_t75" stroked="false">
              <v:imagedata r:id="rId571" o:title=""/>
            </v:shape>
            <v:shape style="position:absolute;left:6241;top:14942;width:1462;height:12" type="#_x0000_t75" stroked="false">
              <v:imagedata r:id="rId572" o:title=""/>
            </v:shape>
            <v:shape style="position:absolute;left:7689;top:14942;width:1465;height:12" type="#_x0000_t75" stroked="false">
              <v:imagedata r:id="rId573" o:title=""/>
            </v:shape>
            <v:shape style="position:absolute;left:9139;top:14944;width:1459;height:10" type="#_x0000_t75" stroked="false">
              <v:imagedata r:id="rId558" o:title=""/>
            </v:shape>
            <w10:wrap type="none"/>
          </v:group>
        </w:pict>
      </w:r>
      <w:r>
        <w:rPr/>
        <w:pict>
          <v:group style="position:absolute;margin-left:79.704002pt;margin-top:759.215942pt;width:450.2pt;height:5.55pt;mso-position-horizontal-relative:page;mso-position-vertical-relative:page;z-index:-1275448" coordorigin="1594,15184" coordsize="9004,111">
            <v:shape style="position:absolute;left:1594;top:15184;width:1771;height:110" type="#_x0000_t75" stroked="false">
              <v:imagedata r:id="rId574" o:title=""/>
            </v:shape>
            <v:shape style="position:absolute;left:3341;top:15280;width:1465;height:14" type="#_x0000_t75" stroked="false">
              <v:imagedata r:id="rId575" o:title=""/>
            </v:shape>
            <v:shape style="position:absolute;left:4791;top:15280;width:1464;height:14" type="#_x0000_t75" stroked="false">
              <v:imagedata r:id="rId557" o:title=""/>
            </v:shape>
            <v:shape style="position:absolute;left:6241;top:15280;width:1462;height:14" type="#_x0000_t75" stroked="false">
              <v:imagedata r:id="rId556" o:title=""/>
            </v:shape>
            <v:shape style="position:absolute;left:7689;top:15280;width:1465;height:14" type="#_x0000_t75" stroked="false">
              <v:imagedata r:id="rId576" o:title=""/>
            </v:shape>
            <v:shape style="position:absolute;left:9139;top:15285;width:1459;height:10" type="#_x0000_t75" stroked="false">
              <v:imagedata r:id="rId568" o:title=""/>
            </v:shape>
            <w10:wrap type="none"/>
          </v:group>
        </w:pict>
      </w:r>
      <w:r>
        <w:rPr/>
        <w:pict>
          <v:shape style="position:absolute;margin-left:167.300003pt;margin-top:781.055969pt;width:.48002pt;height:.24pt;mso-position-horizontal-relative:page;mso-position-vertical-relative:page;z-index:-1275424" type="#_x0000_t75" stroked="false">
            <v:imagedata r:id="rId506" o:title=""/>
          </v:shape>
        </w:pict>
      </w:r>
      <w:r>
        <w:rPr/>
        <w:pict>
          <v:shape style="position:absolute;margin-left:239.809998pt;margin-top:781.055969pt;width:.48002pt;height:.24pt;mso-position-horizontal-relative:page;mso-position-vertical-relative:page;z-index:-1275400" type="#_x0000_t75" stroked="false">
            <v:imagedata r:id="rId506" o:title=""/>
          </v:shape>
        </w:pict>
      </w:r>
      <w:r>
        <w:rPr/>
        <w:pict>
          <v:shape style="position:absolute;margin-left:312.290009pt;margin-top:781.055969pt;width:.48003pt;height:.24pt;mso-position-horizontal-relative:page;mso-position-vertical-relative:page;z-index:-1275376" type="#_x0000_t75" stroked="false">
            <v:imagedata r:id="rId506" o:title=""/>
          </v:shape>
        </w:pict>
      </w:r>
      <w:r>
        <w:rPr/>
        <w:pict>
          <v:shape style="position:absolute;margin-left:384.670013pt;margin-top:781.055969pt;width:.48003pt;height:.24pt;mso-position-horizontal-relative:page;mso-position-vertical-relative:page;z-index:-1275352" type="#_x0000_t75" stroked="false">
            <v:imagedata r:id="rId506" o:title=""/>
          </v:shape>
        </w:pict>
      </w:r>
      <w:r>
        <w:rPr/>
        <w:pict>
          <v:shape style="position:absolute;margin-left:457.179993pt;margin-top:781.055969pt;width:.48003pt;height:.24pt;mso-position-horizontal-relative:page;mso-position-vertical-relative:page;z-index:-1275328" type="#_x0000_t75" stroked="false">
            <v:imagedata r:id="rId506" o:title=""/>
          </v:shape>
        </w:pict>
      </w: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）报告期末其他应收款中无应收持本公司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）报告期末无单独进行减值测试的其他应收款坏账准备计提情况；</w:t>
      </w:r>
    </w:p>
    <w:p>
      <w:pPr>
        <w:spacing w:before="2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）报告期内无前期已核销本期又收回或转回的款项；</w:t>
      </w:r>
    </w:p>
    <w:p>
      <w:pPr>
        <w:spacing w:line="261" w:lineRule="auto" w:before="24"/>
        <w:ind w:left="2062" w:right="6494" w:firstLine="0"/>
        <w:jc w:val="left"/>
        <w:rPr>
          <w:rFonts w:ascii="宋体" w:hAnsi="宋体" w:cs="宋体" w:eastAsia="宋体" w:hint="default"/>
          <w:sz w:val="18"/>
          <w:szCs w:val="18"/>
        </w:rPr>
      </w:pPr>
      <w:r>
        <w:rPr/>
        <w:pict>
          <v:shape style="position:absolute;margin-left:230.570007pt;margin-top:37.391640pt;width:.47977pt;height:.12pt;mso-position-horizontal-relative:page;mso-position-vertical-relative:paragraph;z-index:-1276264" type="#_x0000_t75" stroked="false">
            <v:imagedata r:id="rId506" o:title=""/>
          </v:shape>
        </w:pict>
      </w:r>
      <w:r>
        <w:rPr/>
        <w:pict>
          <v:shape style="position:absolute;margin-left:299.929993pt;margin-top:37.391640pt;width:.47974pt;height:.12pt;mso-position-horizontal-relative:page;mso-position-vertical-relative:paragraph;z-index:-1276240" type="#_x0000_t75" stroked="false">
            <v:imagedata r:id="rId506" o:title=""/>
          </v:shape>
        </w:pict>
      </w:r>
      <w:r>
        <w:rPr/>
        <w:pict>
          <v:shape style="position:absolute;margin-left:384.309998pt;margin-top:37.391640pt;width:.47974pt;height:.12pt;mso-position-horizontal-relative:page;mso-position-vertical-relative:paragraph;z-index:-1276216" type="#_x0000_t75" stroked="false">
            <v:imagedata r:id="rId506" o:title=""/>
          </v:shape>
        </w:pict>
      </w:r>
      <w:r>
        <w:rPr/>
        <w:pict>
          <v:shape style="position:absolute;margin-left:457.059998pt;margin-top:37.391640pt;width:.47977pt;height:.12pt;mso-position-horizontal-relative:page;mso-position-vertical-relative:paragraph;z-index:-1276192" type="#_x0000_t75" stroked="false">
            <v:imagedata r:id="rId506" o:title=""/>
          </v:shape>
        </w:pict>
      </w:r>
      <w:r>
        <w:rPr/>
        <w:pict>
          <v:group style="position:absolute;margin-left:79.704002pt;margin-top:59.59174pt;width:450.2pt;height:5.4pt;mso-position-horizontal-relative:page;mso-position-vertical-relative:paragraph;z-index:-1276168" coordorigin="1594,1192" coordsize="9004,108">
            <v:shape style="position:absolute;left:1594;top:1192;width:3037;height:108" type="#_x0000_t75" stroked="false">
              <v:imagedata r:id="rId577" o:title=""/>
            </v:shape>
            <v:shape style="position:absolute;left:4607;top:1288;width:1402;height:12" type="#_x0000_t75" stroked="false">
              <v:imagedata r:id="rId578" o:title=""/>
            </v:shape>
            <v:shape style="position:absolute;left:5994;top:1288;width:1702;height:12" type="#_x0000_t75" stroked="false">
              <v:imagedata r:id="rId579" o:title=""/>
            </v:shape>
            <v:shape style="position:absolute;left:7681;top:1288;width:1469;height:12" type="#_x0000_t75" stroked="false">
              <v:imagedata r:id="rId580" o:title=""/>
            </v:shape>
            <v:shape style="position:absolute;left:9136;top:1290;width:1462;height:10" type="#_x0000_t75" stroked="false">
              <v:imagedata r:id="rId581" o:title=""/>
            </v:shape>
            <w10:wrap type="none"/>
          </v:group>
        </w:pict>
      </w:r>
      <w:r>
        <w:rPr/>
        <w:pict>
          <v:group style="position:absolute;margin-left:79.704002pt;margin-top:76.511742pt;width:450.2pt;height:5.55pt;mso-position-horizontal-relative:page;mso-position-vertical-relative:paragraph;z-index:-1276144" coordorigin="1594,1530" coordsize="9004,111">
            <v:shape style="position:absolute;left:1594;top:1530;width:3037;height:110" type="#_x0000_t75" stroked="false">
              <v:imagedata r:id="rId582" o:title=""/>
            </v:shape>
            <v:shape style="position:absolute;left:4607;top:1631;width:1392;height:10" type="#_x0000_t75" stroked="false">
              <v:imagedata r:id="rId583" o:title=""/>
            </v:shape>
            <v:shape style="position:absolute;left:5994;top:1631;width:1692;height:10" type="#_x0000_t75" stroked="false">
              <v:imagedata r:id="rId584" o:title=""/>
            </v:shape>
            <v:shape style="position:absolute;left:7681;top:1626;width:1469;height:14" type="#_x0000_t75" stroked="false">
              <v:imagedata r:id="rId585" o:title=""/>
            </v:shape>
            <v:shape style="position:absolute;left:9136;top:1631;width:1462;height:10" type="#_x0000_t75" stroked="false">
              <v:imagedata r:id="rId586" o:title=""/>
            </v:shape>
            <w10:wrap type="none"/>
          </v:group>
        </w:pict>
      </w:r>
      <w:r>
        <w:rPr>
          <w:rFonts w:ascii="Times New Roman" w:hAnsi="Times New Roman" w:cs="Times New Roman" w:eastAsia="Times New Roman" w:hint="default"/>
          <w:sz w:val="18"/>
          <w:szCs w:val="18"/>
        </w:rPr>
        <w:t>4</w:t>
      </w:r>
      <w:r>
        <w:rPr>
          <w:rFonts w:ascii="宋体" w:hAnsi="宋体" w:cs="宋体" w:eastAsia="宋体" w:hint="default"/>
          <w:sz w:val="18"/>
          <w:szCs w:val="18"/>
        </w:rPr>
        <w:t>）报告期末无以外币标示的其他应收款。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3037"/>
        <w:gridCol w:w="1387"/>
        <w:gridCol w:w="1688"/>
        <w:gridCol w:w="1455"/>
        <w:gridCol w:w="1452"/>
      </w:tblGrid>
      <w:tr>
        <w:trPr>
          <w:trHeight w:val="458" w:hRule="exact"/>
        </w:trPr>
        <w:tc>
          <w:tcPr>
            <w:tcW w:w="3037" w:type="dxa"/>
            <w:tcBorders>
              <w:top w:val="single" w:sz="12" w:space="0" w:color="000000"/>
              <w:left w:val="nil" w:sz="6" w:space="0" w:color="auto"/>
              <w:bottom w:val="nil" w:sz="6" w:space="0" w:color="auto"/>
              <w:right w:val="single" w:sz="4" w:space="0" w:color="000000"/>
            </w:tcBorders>
          </w:tcPr>
          <w:p>
            <w:pPr>
              <w:pStyle w:val="TableParagraph"/>
              <w:spacing w:line="240" w:lineRule="auto" w:before="133"/>
              <w:ind w:left="16"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38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3"/>
              <w:ind w:right="2"/>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6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3"/>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455" w:type="dxa"/>
            <w:vMerge w:val="restart"/>
            <w:tcBorders>
              <w:top w:val="single" w:sz="12" w:space="0" w:color="000000"/>
              <w:left w:val="single" w:sz="4" w:space="0" w:color="000000"/>
              <w:right w:val="single" w:sz="4" w:space="0" w:color="000000"/>
            </w:tcBorders>
          </w:tcPr>
          <w:p>
            <w:pPr>
              <w:pStyle w:val="TableParagraph"/>
              <w:spacing w:line="242" w:lineRule="auto" w:before="22"/>
              <w:ind w:left="285" w:right="183" w:hanging="10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 总额比例</w:t>
            </w:r>
            <w:r>
              <w:rPr>
                <w:rFonts w:ascii="Times New Roman" w:hAnsi="Times New Roman" w:cs="Times New Roman" w:eastAsia="Times New Roman" w:hint="default"/>
                <w:sz w:val="18"/>
                <w:szCs w:val="18"/>
              </w:rPr>
              <w:t>%</w:t>
            </w:r>
          </w:p>
        </w:tc>
        <w:tc>
          <w:tcPr>
            <w:tcW w:w="1452" w:type="dxa"/>
            <w:tcBorders>
              <w:top w:val="single" w:sz="12" w:space="0" w:color="000000"/>
              <w:left w:val="single" w:sz="4" w:space="0" w:color="000000"/>
              <w:bottom w:val="nil" w:sz="6" w:space="0" w:color="auto"/>
              <w:right w:val="nil" w:sz="6" w:space="0" w:color="auto"/>
            </w:tcBorders>
          </w:tcPr>
          <w:p>
            <w:pPr>
              <w:pStyle w:val="TableParagraph"/>
              <w:spacing w:line="240" w:lineRule="auto" w:before="133"/>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62" w:hRule="exact"/>
        </w:trPr>
        <w:tc>
          <w:tcPr>
            <w:tcW w:w="3037"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single" w:sz="4" w:space="0" w:color="000000"/>
            </w:tcBorders>
          </w:tcPr>
          <w:p>
            <w:pPr/>
          </w:p>
        </w:tc>
        <w:tc>
          <w:tcPr>
            <w:tcW w:w="1688"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46" w:hRule="exact"/>
        </w:trPr>
        <w:tc>
          <w:tcPr>
            <w:tcW w:w="3037"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single" w:sz="4" w:space="0" w:color="000000"/>
            </w:tcBorders>
          </w:tcPr>
          <w:p>
            <w:pPr/>
          </w:p>
        </w:tc>
        <w:tc>
          <w:tcPr>
            <w:tcW w:w="1688" w:type="dxa"/>
            <w:tcBorders>
              <w:top w:val="nil" w:sz="6" w:space="0" w:color="auto"/>
              <w:left w:val="single" w:sz="4" w:space="0" w:color="000000"/>
              <w:bottom w:val="nil" w:sz="6" w:space="0" w:color="auto"/>
              <w:right w:val="single" w:sz="4" w:space="0" w:color="000000"/>
            </w:tcBorders>
          </w:tcPr>
          <w:p>
            <w:pPr/>
          </w:p>
        </w:tc>
        <w:tc>
          <w:tcPr>
            <w:tcW w:w="1455" w:type="dxa"/>
            <w:vMerge/>
            <w:tcBorders>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3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李若薇</w:t>
            </w: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242,000.00</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2"/>
              <w:jc w:val="center"/>
              <w:rPr>
                <w:rFonts w:ascii="Times New Roman" w:hAnsi="Times New Roman" w:cs="Times New Roman" w:eastAsia="Times New Roman" w:hint="default"/>
                <w:sz w:val="18"/>
                <w:szCs w:val="18"/>
              </w:rPr>
            </w:pPr>
            <w:r>
              <w:rPr>
                <w:rFonts w:ascii="Times New Roman"/>
                <w:sz w:val="18"/>
              </w:rPr>
              <w:t>8.11</w:t>
            </w: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037"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single" w:sz="4" w:space="0" w:color="000000"/>
            </w:tcBorders>
          </w:tcPr>
          <w:p>
            <w:pPr/>
          </w:p>
        </w:tc>
        <w:tc>
          <w:tcPr>
            <w:tcW w:w="1688"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337" w:hRule="exact"/>
        </w:trPr>
        <w:tc>
          <w:tcPr>
            <w:tcW w:w="303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陕西永陇能源开发建设有限公司</w:t>
            </w: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center"/>
              <w:rPr>
                <w:rFonts w:ascii="宋体" w:hAnsi="宋体" w:cs="宋体" w:eastAsia="宋体" w:hint="default"/>
                <w:sz w:val="18"/>
                <w:szCs w:val="18"/>
              </w:rPr>
            </w:pPr>
            <w:r>
              <w:rPr>
                <w:rFonts w:ascii="宋体" w:hAnsi="宋体" w:cs="宋体" w:eastAsia="宋体" w:hint="default"/>
                <w:sz w:val="18"/>
                <w:szCs w:val="18"/>
              </w:rPr>
              <w:t>投标保证金</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240,000.00</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8.04</w:t>
            </w: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264" w:hRule="exact"/>
        </w:trPr>
        <w:tc>
          <w:tcPr>
            <w:tcW w:w="303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阎玉卿</w:t>
            </w: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5"/>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0"/>
              <w:jc w:val="right"/>
              <w:rPr>
                <w:rFonts w:ascii="Times New Roman" w:hAnsi="Times New Roman" w:cs="Times New Roman" w:eastAsia="Times New Roman" w:hint="default"/>
                <w:sz w:val="18"/>
                <w:szCs w:val="18"/>
              </w:rPr>
            </w:pPr>
            <w:r>
              <w:rPr>
                <w:rFonts w:ascii="Times New Roman"/>
                <w:spacing w:val="-1"/>
                <w:sz w:val="18"/>
              </w:rPr>
              <w:t>165,000.00</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18"/>
                <w:szCs w:val="18"/>
              </w:rPr>
            </w:pPr>
            <w:r>
              <w:rPr>
                <w:rFonts w:ascii="Times New Roman"/>
                <w:sz w:val="18"/>
              </w:rPr>
              <w:t>5.53</w:t>
            </w: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037"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single" w:sz="4" w:space="0" w:color="000000"/>
            </w:tcBorders>
          </w:tcPr>
          <w:p>
            <w:pPr/>
          </w:p>
        </w:tc>
        <w:tc>
          <w:tcPr>
            <w:tcW w:w="1688"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03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陶月宝</w:t>
            </w: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5"/>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68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125,000.00</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0"/>
              <w:jc w:val="center"/>
              <w:rPr>
                <w:rFonts w:ascii="Times New Roman" w:hAnsi="Times New Roman" w:cs="Times New Roman" w:eastAsia="Times New Roman" w:hint="default"/>
                <w:sz w:val="18"/>
                <w:szCs w:val="18"/>
              </w:rPr>
            </w:pPr>
            <w:r>
              <w:rPr>
                <w:rFonts w:ascii="Times New Roman"/>
                <w:sz w:val="18"/>
              </w:rPr>
              <w:t>4.19</w:t>
            </w: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6" w:hRule="exact"/>
        </w:trPr>
        <w:tc>
          <w:tcPr>
            <w:tcW w:w="303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霍海航</w:t>
            </w:r>
          </w:p>
        </w:tc>
        <w:tc>
          <w:tcPr>
            <w:tcW w:w="138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5"/>
              <w:jc w:val="center"/>
              <w:rPr>
                <w:rFonts w:ascii="宋体" w:hAnsi="宋体" w:cs="宋体" w:eastAsia="宋体" w:hint="default"/>
                <w:sz w:val="18"/>
                <w:szCs w:val="18"/>
              </w:rPr>
            </w:pPr>
            <w:r>
              <w:rPr>
                <w:rFonts w:ascii="宋体" w:hAnsi="宋体" w:cs="宋体" w:eastAsia="宋体" w:hint="default"/>
                <w:sz w:val="18"/>
                <w:szCs w:val="18"/>
              </w:rPr>
              <w:t>备用金</w:t>
            </w:r>
          </w:p>
        </w:tc>
        <w:tc>
          <w:tcPr>
            <w:tcW w:w="16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110,000.00</w:t>
            </w: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3.69</w:t>
            </w:r>
          </w:p>
        </w:tc>
        <w:tc>
          <w:tcPr>
            <w:tcW w:w="1452"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52.448273pt;width:450.2pt;height:.5pt;mso-position-horizontal-relative:page;mso-position-vertical-relative:paragraph;z-index:-1276120" coordorigin="1594,-1049" coordsize="9004,10">
            <v:shape style="position:absolute;left:1594;top:-1049;width:3017;height:10" type="#_x0000_t75" stroked="false">
              <v:imagedata r:id="rId587" o:title=""/>
            </v:shape>
            <v:shape style="position:absolute;left:4607;top:-1049;width:1392;height:10" type="#_x0000_t75" stroked="false">
              <v:imagedata r:id="rId588" o:title=""/>
            </v:shape>
            <v:shape style="position:absolute;left:5994;top:-1049;width:1692;height:10" type="#_x0000_t75" stroked="false">
              <v:imagedata r:id="rId589" o:title=""/>
            </v:shape>
            <v:shape style="position:absolute;left:7681;top:-1049;width:2917;height:10" type="#_x0000_t75" stroked="false">
              <v:imagedata r:id="rId590" o:title=""/>
            </v:shape>
            <w10:wrap type="none"/>
          </v:group>
        </w:pict>
      </w:r>
      <w:r>
        <w:rPr/>
        <w:pict>
          <v:group style="position:absolute;margin-left:79.704002pt;margin-top:-40.44825pt;width:450.2pt;height:5.4pt;mso-position-horizontal-relative:page;mso-position-vertical-relative:paragraph;z-index:-1276096" coordorigin="1594,-809" coordsize="9004,108">
            <v:shape style="position:absolute;left:1594;top:-809;width:3037;height:108" type="#_x0000_t75" stroked="false">
              <v:imagedata r:id="rId577" o:title=""/>
            </v:shape>
            <v:shape style="position:absolute;left:4607;top:-713;width:1402;height:12" type="#_x0000_t75" stroked="false">
              <v:imagedata r:id="rId578" o:title=""/>
            </v:shape>
            <v:shape style="position:absolute;left:5994;top:-713;width:1702;height:12" type="#_x0000_t75" stroked="false">
              <v:imagedata r:id="rId579" o:title=""/>
            </v:shape>
            <v:shape style="position:absolute;left:7681;top:-713;width:1469;height:12" type="#_x0000_t75" stroked="false">
              <v:imagedata r:id="rId580" o:title=""/>
            </v:shape>
            <v:shape style="position:absolute;left:9136;top:-711;width:1462;height:10" type="#_x0000_t75" stroked="false">
              <v:imagedata r:id="rId581" o:title=""/>
            </v:shape>
            <w10:wrap type="none"/>
          </v:group>
        </w:pict>
      </w:r>
      <w:r>
        <w:rPr/>
        <w:pict>
          <v:group style="position:absolute;margin-left:79.704002pt;margin-top:-23.528252pt;width:450.2pt;height:5.55pt;mso-position-horizontal-relative:page;mso-position-vertical-relative:paragraph;z-index:-1276072" coordorigin="1594,-471" coordsize="9004,111">
            <v:shape style="position:absolute;left:1594;top:-471;width:3037;height:110" type="#_x0000_t75" stroked="false">
              <v:imagedata r:id="rId582" o:title=""/>
            </v:shape>
            <v:shape style="position:absolute;left:4607;top:-370;width:1392;height:10" type="#_x0000_t75" stroked="false">
              <v:imagedata r:id="rId583" o:title=""/>
            </v:shape>
            <v:shape style="position:absolute;left:5994;top:-370;width:1692;height:10" type="#_x0000_t75" stroked="false">
              <v:imagedata r:id="rId584" o:title=""/>
            </v:shape>
            <v:shape style="position:absolute;left:7681;top:-375;width:1469;height:14" type="#_x0000_t75" stroked="false">
              <v:imagedata r:id="rId585" o:title=""/>
            </v:shape>
            <v:shape style="position:absolute;left:9136;top:-370;width:1462;height:10" type="#_x0000_t75" stroked="false">
              <v:imagedata r:id="rId586" o:title=""/>
            </v:shape>
            <w10:wrap type="none"/>
          </v:group>
        </w:pict>
      </w:r>
      <w:r>
        <w:rPr>
          <w:rFonts w:ascii="宋体" w:hAnsi="宋体" w:cs="宋体" w:eastAsia="宋体" w:hint="default"/>
          <w:sz w:val="18"/>
          <w:szCs w:val="18"/>
        </w:rPr>
        <w:t>注：</w:t>
      </w:r>
    </w:p>
    <w:p>
      <w:pPr>
        <w:spacing w:before="38"/>
        <w:ind w:left="2062" w:right="0" w:firstLine="0"/>
        <w:jc w:val="left"/>
        <w:rPr>
          <w:rFonts w:ascii="宋体" w:hAnsi="宋体" w:cs="宋体" w:eastAsia="宋体" w:hint="default"/>
          <w:sz w:val="18"/>
          <w:szCs w:val="18"/>
        </w:rPr>
      </w:pPr>
      <w:r>
        <w:rPr>
          <w:rFonts w:ascii="宋体" w:hAnsi="宋体" w:cs="宋体" w:eastAsia="宋体" w:hint="default"/>
          <w:sz w:val="18"/>
          <w:szCs w:val="18"/>
        </w:rPr>
        <w:t>报告期末其他应收款前五名债务人欠款金额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882,000.00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元，占其他应收款总额</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29.56%</w:t>
      </w:r>
      <w:r>
        <w:rPr>
          <w:rFonts w:ascii="宋体" w:hAnsi="宋体" w:cs="宋体" w:eastAsia="宋体" w:hint="default"/>
          <w:sz w:val="18"/>
          <w:szCs w:val="18"/>
        </w:rPr>
        <w:t>，账龄均为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p>
      <w:pPr>
        <w:spacing w:line="374" w:lineRule="auto" w:before="24"/>
        <w:ind w:left="2062" w:right="9101" w:firstLine="0"/>
        <w:jc w:val="left"/>
        <w:rPr>
          <w:rFonts w:ascii="宋体" w:hAnsi="宋体" w:cs="宋体" w:eastAsia="宋体" w:hint="default"/>
          <w:sz w:val="18"/>
          <w:szCs w:val="18"/>
        </w:rPr>
      </w:pPr>
      <w:r>
        <w:rPr/>
        <w:pict>
          <v:shape style="position:absolute;margin-left:171.619995pt;margin-top:43.271694pt;width:.48001pt;height:.12pt;mso-position-horizontal-relative:page;mso-position-vertical-relative:paragraph;z-index:-1276048" type="#_x0000_t75" stroked="false">
            <v:imagedata r:id="rId506" o:title=""/>
          </v:shape>
        </w:pict>
      </w:r>
      <w:r>
        <w:rPr/>
        <w:pict>
          <v:shape style="position:absolute;margin-left:355.869995pt;margin-top:43.271694pt;width:.47998pt;height:.12pt;mso-position-horizontal-relative:page;mso-position-vertical-relative:paragraph;z-index:-1276024" type="#_x0000_t75" stroked="false">
            <v:imagedata r:id="rId506" o:title=""/>
          </v:shape>
        </w:pict>
      </w:r>
      <w:r>
        <w:rPr/>
        <w:pict>
          <v:group style="position:absolute;margin-left:172.100006pt;margin-top:60.311684pt;width:357.8pt;height:.5pt;mso-position-horizontal-relative:page;mso-position-vertical-relative:paragraph;z-index:-1276000" coordorigin="3442,1206" coordsize="7156,10">
            <v:shape style="position:absolute;left:3442;top:1206;width:1371;height:10" type="#_x0000_t75" stroked="false">
              <v:imagedata r:id="rId591" o:title=""/>
            </v:shape>
            <v:shape style="position:absolute;left:4808;top:1206;width:989;height:10" type="#_x0000_t75" stroked="false">
              <v:imagedata r:id="rId592" o:title=""/>
            </v:shape>
            <v:shape style="position:absolute;left:5792;top:1206;width:1325;height:10" type="#_x0000_t75" stroked="false">
              <v:imagedata r:id="rId593" o:title=""/>
            </v:shape>
            <v:shape style="position:absolute;left:7113;top:1206;width:1262;height:10" type="#_x0000_t75" stroked="false">
              <v:imagedata r:id="rId594" o:title=""/>
            </v:shape>
            <v:shape style="position:absolute;left:8370;top:1206;width:965;height:10" type="#_x0000_t75" stroked="false">
              <v:imagedata r:id="rId595" o:title=""/>
            </v:shape>
            <v:shape style="position:absolute;left:9331;top:1206;width:1267;height:10" type="#_x0000_t75" stroked="false">
              <v:imagedata r:id="rId596" o:title=""/>
            </v:shape>
            <w10:wrap type="none"/>
          </v:group>
        </w:pict>
      </w:r>
      <w:r>
        <w:rPr/>
        <w:pict>
          <v:group style="position:absolute;margin-left:79.704002pt;margin-top:73.271675pt;width:450.2pt;height:5.05pt;mso-position-horizontal-relative:page;mso-position-vertical-relative:paragraph;z-index:-1275976" coordorigin="1594,1465" coordsize="9004,101">
            <v:shape style="position:absolute;left:1594;top:1465;width:3238;height:101" type="#_x0000_t75" stroked="false">
              <v:imagedata r:id="rId597" o:title=""/>
            </v:shape>
            <v:shape style="position:absolute;left:4808;top:1557;width:989;height:10" type="#_x0000_t75" stroked="false">
              <v:imagedata r:id="rId598" o:title=""/>
            </v:shape>
            <v:shape style="position:absolute;left:5792;top:1557;width:1325;height:10" type="#_x0000_t75" stroked="false">
              <v:imagedata r:id="rId599" o:title=""/>
            </v:shape>
            <v:shape style="position:absolute;left:7113;top:1557;width:1262;height:10" type="#_x0000_t75" stroked="false">
              <v:imagedata r:id="rId600" o:title=""/>
            </v:shape>
            <v:shape style="position:absolute;left:8370;top:1557;width:965;height:10" type="#_x0000_t75" stroked="false">
              <v:imagedata r:id="rId601" o:title=""/>
            </v:shape>
            <v:shape style="position:absolute;left:9331;top:1557;width:1267;height:10" type="#_x0000_t75" stroked="false">
              <v:imagedata r:id="rId602" o:title=""/>
            </v:shape>
            <w10:wrap type="none"/>
          </v:group>
        </w:pict>
      </w:r>
      <w:r>
        <w:rPr/>
        <w:pict>
          <v:group style="position:absolute;margin-left:79.704002pt;margin-top:90.791702pt;width:450.2pt;height:5.05pt;mso-position-horizontal-relative:page;mso-position-vertical-relative:paragraph;z-index:-1275952" coordorigin="1594,1816" coordsize="9004,101">
            <v:shape style="position:absolute;left:1594;top:1816;width:3238;height:101" type="#_x0000_t75" stroked="false">
              <v:imagedata r:id="rId597" o:title=""/>
            </v:shape>
            <v:shape style="position:absolute;left:4808;top:1907;width:989;height:10" type="#_x0000_t75" stroked="false">
              <v:imagedata r:id="rId598" o:title=""/>
            </v:shape>
            <v:shape style="position:absolute;left:5792;top:1907;width:1325;height:10" type="#_x0000_t75" stroked="false">
              <v:imagedata r:id="rId599" o:title=""/>
            </v:shape>
            <v:shape style="position:absolute;left:7113;top:1907;width:1262;height:10" type="#_x0000_t75" stroked="false">
              <v:imagedata r:id="rId603" o:title=""/>
            </v:shape>
            <v:shape style="position:absolute;left:8370;top:1907;width:965;height:10" type="#_x0000_t75" stroked="false">
              <v:imagedata r:id="rId601" o:title=""/>
            </v:shape>
            <v:shape style="position:absolute;left:9331;top:1907;width:1267;height:10" type="#_x0000_t75" stroked="false">
              <v:imagedata r:id="rId602" o:title=""/>
            </v:shape>
            <w10:wrap type="none"/>
          </v:group>
        </w:pict>
      </w:r>
      <w:r>
        <w:rPr/>
        <w:pict>
          <v:group style="position:absolute;margin-left:79.704002pt;margin-top:108.311707pt;width:450.2pt;height:5.05pt;mso-position-horizontal-relative:page;mso-position-vertical-relative:paragraph;z-index:-1275928" coordorigin="1594,2166" coordsize="9004,101">
            <v:shape style="position:absolute;left:1594;top:2166;width:3238;height:101" type="#_x0000_t75" stroked="false">
              <v:imagedata r:id="rId604" o:title=""/>
            </v:shape>
            <v:shape style="position:absolute;left:4808;top:2257;width:989;height:10" type="#_x0000_t75" stroked="false">
              <v:imagedata r:id="rId592" o:title=""/>
            </v:shape>
            <v:shape style="position:absolute;left:5792;top:2257;width:1325;height:10" type="#_x0000_t75" stroked="false">
              <v:imagedata r:id="rId593" o:title=""/>
            </v:shape>
            <v:shape style="position:absolute;left:7113;top:2257;width:1262;height:10" type="#_x0000_t75" stroked="false">
              <v:imagedata r:id="rId605" o:title=""/>
            </v:shape>
            <v:shape style="position:absolute;left:8370;top:2257;width:965;height:10" type="#_x0000_t75" stroked="false">
              <v:imagedata r:id="rId595" o:title=""/>
            </v:shape>
            <v:shape style="position:absolute;left:9331;top:2257;width:1267;height:10" type="#_x0000_t75" stroked="false">
              <v:imagedata r:id="rId606" o:title=""/>
            </v:shape>
            <w10:wrap type="none"/>
          </v:group>
        </w:pict>
      </w: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．存货</w:t>
      </w:r>
      <w:r>
        <w:rPr>
          <w:rFonts w:ascii="宋体" w:hAnsi="宋体" w:cs="宋体" w:eastAsia="宋体" w:hint="default"/>
          <w:b/>
          <w:bCs/>
          <w:w w:val="99"/>
          <w:sz w:val="18"/>
          <w:szCs w:val="18"/>
        </w:rPr>
        <w:t> </w:t>
      </w:r>
      <w:r>
        <w:rPr>
          <w:rFonts w:ascii="宋体" w:hAnsi="宋体" w:cs="宋体" w:eastAsia="宋体" w:hint="default"/>
          <w:b/>
          <w:bCs/>
          <w:sz w:val="18"/>
          <w:szCs w:val="18"/>
        </w:rPr>
        <w:t>存货分类</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1858"/>
        <w:gridCol w:w="1381"/>
        <w:gridCol w:w="984"/>
        <w:gridCol w:w="1320"/>
        <w:gridCol w:w="1258"/>
        <w:gridCol w:w="961"/>
        <w:gridCol w:w="1258"/>
      </w:tblGrid>
      <w:tr>
        <w:trPr>
          <w:trHeight w:val="365" w:hRule="exact"/>
        </w:trPr>
        <w:tc>
          <w:tcPr>
            <w:tcW w:w="1858"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685"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32"/>
              <w:ind w:right="2"/>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476"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32"/>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265" w:hRule="exact"/>
        </w:trPr>
        <w:tc>
          <w:tcPr>
            <w:tcW w:w="1858" w:type="dxa"/>
            <w:vMerge/>
            <w:tcBorders>
              <w:left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32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84"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124"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9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6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61" w:type="dxa"/>
            <w:vMerge w:val="restart"/>
            <w:tcBorders>
              <w:top w:val="nil" w:sz="6" w:space="0" w:color="auto"/>
              <w:left w:val="single" w:sz="4" w:space="0" w:color="000000"/>
              <w:right w:val="single" w:sz="4" w:space="0" w:color="000000"/>
            </w:tcBorders>
          </w:tcPr>
          <w:p>
            <w:pPr>
              <w:pStyle w:val="TableParagraph"/>
              <w:spacing w:line="240" w:lineRule="auto" w:before="29"/>
              <w:ind w:left="115"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left="261"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85" w:hRule="exact"/>
        </w:trPr>
        <w:tc>
          <w:tcPr>
            <w:tcW w:w="1858" w:type="dxa"/>
            <w:vMerge/>
            <w:tcBorders>
              <w:left w:val="nil" w:sz="6" w:space="0" w:color="auto"/>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nil" w:sz="6" w:space="0" w:color="auto"/>
            </w:tcBorders>
          </w:tcPr>
          <w:p>
            <w:pPr/>
          </w:p>
        </w:tc>
        <w:tc>
          <w:tcPr>
            <w:tcW w:w="98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263"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20,827,395.21</w:t>
            </w:r>
          </w:p>
        </w:tc>
        <w:tc>
          <w:tcPr>
            <w:tcW w:w="98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4"/>
              <w:jc w:val="right"/>
              <w:rPr>
                <w:rFonts w:ascii="Times New Roman" w:hAnsi="Times New Roman" w:cs="Times New Roman" w:eastAsia="Times New Roman" w:hint="default"/>
                <w:sz w:val="18"/>
                <w:szCs w:val="18"/>
              </w:rPr>
            </w:pPr>
            <w:r>
              <w:rPr>
                <w:rFonts w:ascii="Times New Roman"/>
                <w:spacing w:val="-1"/>
                <w:sz w:val="18"/>
              </w:rPr>
              <w:t>20,827,395.21</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13,741,725.18</w:t>
            </w: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6"/>
              <w:jc w:val="right"/>
              <w:rPr>
                <w:rFonts w:ascii="Times New Roman" w:hAnsi="Times New Roman" w:cs="Times New Roman" w:eastAsia="Times New Roman" w:hint="default"/>
                <w:sz w:val="18"/>
                <w:szCs w:val="18"/>
              </w:rPr>
            </w:pPr>
            <w:r>
              <w:rPr>
                <w:rFonts w:ascii="Times New Roman"/>
                <w:spacing w:val="-1"/>
                <w:sz w:val="18"/>
              </w:rPr>
              <w:t>13,741,725.18</w:t>
            </w:r>
          </w:p>
        </w:tc>
      </w:tr>
      <w:tr>
        <w:trPr>
          <w:trHeight w:val="87" w:hRule="exact"/>
        </w:trPr>
        <w:tc>
          <w:tcPr>
            <w:tcW w:w="1858" w:type="dxa"/>
            <w:tcBorders>
              <w:top w:val="nil" w:sz="6" w:space="0" w:color="auto"/>
              <w:left w:val="nil" w:sz="6" w:space="0" w:color="auto"/>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nil" w:sz="6" w:space="0" w:color="auto"/>
            </w:tcBorders>
          </w:tcPr>
          <w:p>
            <w:pPr/>
          </w:p>
        </w:tc>
        <w:tc>
          <w:tcPr>
            <w:tcW w:w="98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263"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7,883,427.81</w:t>
            </w:r>
          </w:p>
        </w:tc>
        <w:tc>
          <w:tcPr>
            <w:tcW w:w="98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18"/>
                <w:szCs w:val="18"/>
              </w:rPr>
            </w:pPr>
            <w:r>
              <w:rPr>
                <w:rFonts w:ascii="Times New Roman"/>
                <w:spacing w:val="-1"/>
                <w:sz w:val="18"/>
              </w:rPr>
              <w:t>7,883,427.81</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5,940,183.97</w:t>
            </w: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5"/>
              <w:jc w:val="right"/>
              <w:rPr>
                <w:rFonts w:ascii="Times New Roman" w:hAnsi="Times New Roman" w:cs="Times New Roman" w:eastAsia="Times New Roman" w:hint="default"/>
                <w:sz w:val="18"/>
                <w:szCs w:val="18"/>
              </w:rPr>
            </w:pPr>
            <w:r>
              <w:rPr>
                <w:rFonts w:ascii="Times New Roman"/>
                <w:spacing w:val="-1"/>
                <w:sz w:val="18"/>
              </w:rPr>
              <w:t>5,940,183.97</w:t>
            </w:r>
          </w:p>
        </w:tc>
      </w:tr>
      <w:tr>
        <w:trPr>
          <w:trHeight w:val="87" w:hRule="exact"/>
        </w:trPr>
        <w:tc>
          <w:tcPr>
            <w:tcW w:w="1858" w:type="dxa"/>
            <w:tcBorders>
              <w:top w:val="nil" w:sz="6" w:space="0" w:color="auto"/>
              <w:left w:val="nil" w:sz="6" w:space="0" w:color="auto"/>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nil" w:sz="6" w:space="0" w:color="auto"/>
            </w:tcBorders>
          </w:tcPr>
          <w:p>
            <w:pPr/>
          </w:p>
        </w:tc>
        <w:tc>
          <w:tcPr>
            <w:tcW w:w="98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345"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spacing w:val="-1"/>
                <w:sz w:val="18"/>
              </w:rPr>
              <w:t>81,750.88</w:t>
            </w:r>
          </w:p>
        </w:tc>
        <w:tc>
          <w:tcPr>
            <w:tcW w:w="98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18"/>
                <w:szCs w:val="18"/>
              </w:rPr>
            </w:pPr>
            <w:r>
              <w:rPr>
                <w:rFonts w:ascii="Times New Roman"/>
                <w:spacing w:val="-1"/>
                <w:sz w:val="18"/>
              </w:rPr>
              <w:t>81,750.88</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spacing w:val="-1"/>
                <w:sz w:val="18"/>
              </w:rPr>
              <w:t>103,771.00</w:t>
            </w: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5"/>
              <w:jc w:val="right"/>
              <w:rPr>
                <w:rFonts w:ascii="Times New Roman" w:hAnsi="Times New Roman" w:cs="Times New Roman" w:eastAsia="Times New Roman" w:hint="default"/>
                <w:sz w:val="18"/>
                <w:szCs w:val="18"/>
              </w:rPr>
            </w:pPr>
            <w:r>
              <w:rPr>
                <w:rFonts w:ascii="Times New Roman"/>
                <w:spacing w:val="-1"/>
                <w:sz w:val="18"/>
              </w:rPr>
              <w:t>103,771.00</w:t>
            </w:r>
          </w:p>
        </w:tc>
      </w:tr>
      <w:tr>
        <w:trPr>
          <w:trHeight w:val="269"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18"/>
                <w:szCs w:val="18"/>
              </w:rPr>
            </w:pPr>
            <w:r>
              <w:rPr>
                <w:rFonts w:ascii="Times New Roman"/>
                <w:spacing w:val="-1"/>
                <w:sz w:val="18"/>
              </w:rPr>
              <w:t>1,592,976.12</w:t>
            </w:r>
          </w:p>
        </w:tc>
        <w:tc>
          <w:tcPr>
            <w:tcW w:w="98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18"/>
                <w:szCs w:val="18"/>
              </w:rPr>
            </w:pPr>
            <w:r>
              <w:rPr>
                <w:rFonts w:ascii="Times New Roman"/>
                <w:spacing w:val="-1"/>
                <w:sz w:val="18"/>
              </w:rPr>
              <w:t>1,592,976.12</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0"/>
              <w:jc w:val="right"/>
              <w:rPr>
                <w:rFonts w:ascii="Times New Roman" w:hAnsi="Times New Roman" w:cs="Times New Roman" w:eastAsia="Times New Roman" w:hint="default"/>
                <w:sz w:val="18"/>
                <w:szCs w:val="18"/>
              </w:rPr>
            </w:pPr>
            <w:r>
              <w:rPr>
                <w:rFonts w:ascii="Times New Roman"/>
                <w:spacing w:val="-1"/>
                <w:sz w:val="18"/>
              </w:rPr>
              <w:t>874,849.98</w:t>
            </w: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5"/>
              <w:jc w:val="right"/>
              <w:rPr>
                <w:rFonts w:ascii="Times New Roman" w:hAnsi="Times New Roman" w:cs="Times New Roman" w:eastAsia="Times New Roman" w:hint="default"/>
                <w:sz w:val="18"/>
                <w:szCs w:val="18"/>
              </w:rPr>
            </w:pPr>
            <w:r>
              <w:rPr>
                <w:rFonts w:ascii="Times New Roman"/>
                <w:spacing w:val="-1"/>
                <w:sz w:val="18"/>
              </w:rPr>
              <w:t>874,849.98</w:t>
            </w:r>
          </w:p>
        </w:tc>
      </w:tr>
      <w:tr>
        <w:trPr>
          <w:trHeight w:val="85" w:hRule="exact"/>
        </w:trPr>
        <w:tc>
          <w:tcPr>
            <w:tcW w:w="1858" w:type="dxa"/>
            <w:tcBorders>
              <w:top w:val="nil" w:sz="6" w:space="0" w:color="auto"/>
              <w:left w:val="nil" w:sz="6" w:space="0" w:color="auto"/>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nil" w:sz="6" w:space="0" w:color="auto"/>
            </w:tcBorders>
          </w:tcPr>
          <w:p>
            <w:pPr/>
          </w:p>
        </w:tc>
        <w:tc>
          <w:tcPr>
            <w:tcW w:w="98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263"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自制半成品及在产品</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spacing w:val="-1"/>
                <w:sz w:val="18"/>
              </w:rPr>
              <w:t>6,352,400.19</w:t>
            </w:r>
          </w:p>
        </w:tc>
        <w:tc>
          <w:tcPr>
            <w:tcW w:w="98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2"/>
              <w:jc w:val="right"/>
              <w:rPr>
                <w:rFonts w:ascii="Times New Roman" w:hAnsi="Times New Roman" w:cs="Times New Roman" w:eastAsia="Times New Roman" w:hint="default"/>
                <w:sz w:val="18"/>
                <w:szCs w:val="18"/>
              </w:rPr>
            </w:pPr>
            <w:r>
              <w:rPr>
                <w:rFonts w:ascii="Times New Roman"/>
                <w:spacing w:val="-1"/>
                <w:sz w:val="18"/>
              </w:rPr>
              <w:t>6,352,400.19</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5,540,232.93</w:t>
            </w: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5"/>
              <w:jc w:val="right"/>
              <w:rPr>
                <w:rFonts w:ascii="Times New Roman" w:hAnsi="Times New Roman" w:cs="Times New Roman" w:eastAsia="Times New Roman" w:hint="default"/>
                <w:sz w:val="18"/>
                <w:szCs w:val="18"/>
              </w:rPr>
            </w:pPr>
            <w:r>
              <w:rPr>
                <w:rFonts w:ascii="Times New Roman"/>
                <w:spacing w:val="-1"/>
                <w:sz w:val="18"/>
              </w:rPr>
              <w:t>5,540,232.93</w:t>
            </w:r>
          </w:p>
        </w:tc>
      </w:tr>
      <w:tr>
        <w:trPr>
          <w:trHeight w:val="87" w:hRule="exact"/>
        </w:trPr>
        <w:tc>
          <w:tcPr>
            <w:tcW w:w="1858" w:type="dxa"/>
            <w:tcBorders>
              <w:top w:val="nil" w:sz="6" w:space="0" w:color="auto"/>
              <w:left w:val="nil" w:sz="6" w:space="0" w:color="auto"/>
              <w:bottom w:val="nil" w:sz="6" w:space="0" w:color="auto"/>
              <w:right w:val="single" w:sz="4" w:space="0" w:color="000000"/>
            </w:tcBorders>
          </w:tcPr>
          <w:p>
            <w:pPr/>
          </w:p>
        </w:tc>
        <w:tc>
          <w:tcPr>
            <w:tcW w:w="1381" w:type="dxa"/>
            <w:tcBorders>
              <w:top w:val="nil" w:sz="6" w:space="0" w:color="auto"/>
              <w:left w:val="single" w:sz="4" w:space="0" w:color="000000"/>
              <w:bottom w:val="nil" w:sz="6" w:space="0" w:color="auto"/>
              <w:right w:val="nil" w:sz="6" w:space="0" w:color="auto"/>
            </w:tcBorders>
          </w:tcPr>
          <w:p>
            <w:pPr/>
          </w:p>
        </w:tc>
        <w:tc>
          <w:tcPr>
            <w:tcW w:w="98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351" w:hRule="exact"/>
        </w:trPr>
        <w:tc>
          <w:tcPr>
            <w:tcW w:w="1858"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包装物</w:t>
            </w:r>
          </w:p>
        </w:tc>
        <w:tc>
          <w:tcPr>
            <w:tcW w:w="1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w w:val="95"/>
                <w:sz w:val="18"/>
              </w:rPr>
              <w:t>5,914.02</w:t>
            </w:r>
          </w:p>
        </w:tc>
        <w:tc>
          <w:tcPr>
            <w:tcW w:w="984" w:type="dxa"/>
            <w:tcBorders>
              <w:top w:val="nil" w:sz="6" w:space="0" w:color="auto"/>
              <w:left w:val="single" w:sz="4" w:space="0" w:color="000000"/>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18"/>
                <w:szCs w:val="18"/>
              </w:rPr>
            </w:pPr>
            <w:r>
              <w:rPr>
                <w:rFonts w:ascii="Times New Roman"/>
                <w:w w:val="95"/>
                <w:sz w:val="18"/>
              </w:rPr>
              <w:t>5,914.02</w:t>
            </w:r>
          </w:p>
        </w:tc>
        <w:tc>
          <w:tcPr>
            <w:tcW w:w="1258" w:type="dxa"/>
            <w:tcBorders>
              <w:top w:val="nil" w:sz="6" w:space="0" w:color="auto"/>
              <w:left w:val="single" w:sz="4" w:space="0" w:color="000000"/>
              <w:bottom w:val="nil" w:sz="6" w:space="0" w:color="auto"/>
              <w:right w:val="single" w:sz="4" w:space="0" w:color="000000"/>
            </w:tcBorders>
          </w:tcPr>
          <w:p>
            <w:pPr/>
          </w:p>
        </w:tc>
        <w:tc>
          <w:tcPr>
            <w:tcW w:w="961" w:type="dxa"/>
            <w:vMerge/>
            <w:tcBorders>
              <w:left w:val="single" w:sz="4" w:space="0" w:color="000000"/>
              <w:right w:val="single" w:sz="4" w:space="0" w:color="000000"/>
            </w:tcBorders>
          </w:tcPr>
          <w:p>
            <w:pPr/>
          </w:p>
        </w:tc>
        <w:tc>
          <w:tcPr>
            <w:tcW w:w="1258" w:type="dxa"/>
            <w:tcBorders>
              <w:top w:val="nil" w:sz="6" w:space="0" w:color="auto"/>
              <w:left w:val="single" w:sz="4" w:space="0" w:color="000000"/>
              <w:bottom w:val="nil" w:sz="6" w:space="0" w:color="auto"/>
              <w:right w:val="nil" w:sz="6" w:space="0" w:color="auto"/>
            </w:tcBorders>
          </w:tcPr>
          <w:p>
            <w:pPr/>
          </w:p>
        </w:tc>
      </w:tr>
      <w:tr>
        <w:trPr>
          <w:trHeight w:val="355" w:hRule="exact"/>
        </w:trPr>
        <w:tc>
          <w:tcPr>
            <w:tcW w:w="1858"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0"/>
              <w:jc w:val="right"/>
              <w:rPr>
                <w:rFonts w:ascii="Times New Roman" w:hAnsi="Times New Roman" w:cs="Times New Roman" w:eastAsia="Times New Roman" w:hint="default"/>
                <w:sz w:val="18"/>
                <w:szCs w:val="18"/>
              </w:rPr>
            </w:pPr>
            <w:r>
              <w:rPr>
                <w:rFonts w:ascii="Times New Roman"/>
                <w:spacing w:val="-1"/>
                <w:sz w:val="18"/>
              </w:rPr>
              <w:t>36,743,864.23</w:t>
            </w:r>
          </w:p>
        </w:tc>
        <w:tc>
          <w:tcPr>
            <w:tcW w:w="984" w:type="dxa"/>
            <w:tcBorders>
              <w:top w:val="nil" w:sz="6" w:space="0" w:color="auto"/>
              <w:left w:val="single" w:sz="4" w:space="0" w:color="000000"/>
              <w:bottom w:val="single" w:sz="12" w:space="0" w:color="000000"/>
              <w:right w:val="single" w:sz="4" w:space="0" w:color="000000"/>
            </w:tcBorders>
          </w:tcPr>
          <w:p>
            <w:pPr/>
          </w:p>
        </w:tc>
        <w:tc>
          <w:tcPr>
            <w:tcW w:w="13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2"/>
              <w:jc w:val="right"/>
              <w:rPr>
                <w:rFonts w:ascii="Times New Roman" w:hAnsi="Times New Roman" w:cs="Times New Roman" w:eastAsia="Times New Roman" w:hint="default"/>
                <w:sz w:val="18"/>
                <w:szCs w:val="18"/>
              </w:rPr>
            </w:pPr>
            <w:r>
              <w:rPr>
                <w:rFonts w:ascii="Times New Roman"/>
                <w:spacing w:val="-1"/>
                <w:sz w:val="18"/>
              </w:rPr>
              <w:t>36,743,864.23</w:t>
            </w:r>
          </w:p>
        </w:tc>
        <w:tc>
          <w:tcPr>
            <w:tcW w:w="12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26,200,763.06</w:t>
            </w:r>
          </w:p>
        </w:tc>
        <w:tc>
          <w:tcPr>
            <w:tcW w:w="961" w:type="dxa"/>
            <w:vMerge/>
            <w:tcBorders>
              <w:left w:val="single" w:sz="4" w:space="0" w:color="000000"/>
              <w:bottom w:val="single" w:sz="12" w:space="0" w:color="000000"/>
              <w:right w:val="single" w:sz="4" w:space="0" w:color="000000"/>
            </w:tcBorders>
          </w:tcPr>
          <w:p>
            <w:pPr/>
          </w:p>
        </w:tc>
        <w:tc>
          <w:tcPr>
            <w:tcW w:w="1258" w:type="dxa"/>
            <w:tcBorders>
              <w:top w:val="nil" w:sz="6" w:space="0" w:color="auto"/>
              <w:left w:val="single" w:sz="4" w:space="0" w:color="000000"/>
              <w:bottom w:val="single" w:sz="12" w:space="0" w:color="000000"/>
              <w:right w:val="nil" w:sz="6" w:space="0" w:color="auto"/>
            </w:tcBorders>
          </w:tcPr>
          <w:p>
            <w:pPr>
              <w:pStyle w:val="TableParagraph"/>
              <w:spacing w:line="240" w:lineRule="auto" w:before="60"/>
              <w:ind w:right="106"/>
              <w:jc w:val="right"/>
              <w:rPr>
                <w:rFonts w:ascii="Times New Roman" w:hAnsi="Times New Roman" w:cs="Times New Roman" w:eastAsia="Times New Roman" w:hint="default"/>
                <w:sz w:val="18"/>
                <w:szCs w:val="18"/>
              </w:rPr>
            </w:pPr>
            <w:r>
              <w:rPr>
                <w:rFonts w:ascii="Times New Roman"/>
                <w:spacing w:val="-1"/>
                <w:sz w:val="18"/>
              </w:rPr>
              <w:t>26,200,763.06</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71.548302pt;width:450.2pt;height:.5pt;mso-position-horizontal-relative:page;mso-position-vertical-relative:paragraph;z-index:-1275904" coordorigin="1594,-1431" coordsize="9004,10">
            <v:shape style="position:absolute;left:1594;top:-1431;width:3219;height:10" type="#_x0000_t75" stroked="false">
              <v:imagedata r:id="rId607" o:title=""/>
            </v:shape>
            <v:shape style="position:absolute;left:4808;top:-1431;width:989;height:10" type="#_x0000_t75" stroked="false">
              <v:imagedata r:id="rId598" o:title=""/>
            </v:shape>
            <v:shape style="position:absolute;left:5792;top:-1431;width:1325;height:10" type="#_x0000_t75" stroked="false">
              <v:imagedata r:id="rId599" o:title=""/>
            </v:shape>
            <v:shape style="position:absolute;left:7113;top:-1431;width:1262;height:10" type="#_x0000_t75" stroked="false">
              <v:imagedata r:id="rId608" o:title=""/>
            </v:shape>
            <v:shape style="position:absolute;left:8370;top:-1431;width:965;height:10" type="#_x0000_t75" stroked="false">
              <v:imagedata r:id="rId601" o:title=""/>
            </v:shape>
            <v:shape style="position:absolute;left:9331;top:-1431;width:1267;height:10" type="#_x0000_t75" stroked="false">
              <v:imagedata r:id="rId609" o:title=""/>
            </v:shape>
            <w10:wrap type="none"/>
          </v:group>
        </w:pict>
      </w:r>
      <w:r>
        <w:rPr/>
        <w:pict>
          <v:group style="position:absolute;margin-left:79.704002pt;margin-top:-58.588284pt;width:450.2pt;height:5.05pt;mso-position-horizontal-relative:page;mso-position-vertical-relative:paragraph;z-index:-1275880" coordorigin="1594,-1172" coordsize="9004,101">
            <v:shape style="position:absolute;left:1594;top:-1172;width:3238;height:101" type="#_x0000_t75" stroked="false">
              <v:imagedata r:id="rId604" o:title=""/>
            </v:shape>
            <v:shape style="position:absolute;left:4808;top:-1081;width:989;height:10" type="#_x0000_t75" stroked="false">
              <v:imagedata r:id="rId598" o:title=""/>
            </v:shape>
            <v:shape style="position:absolute;left:5792;top:-1081;width:1325;height:10" type="#_x0000_t75" stroked="false">
              <v:imagedata r:id="rId599" o:title=""/>
            </v:shape>
            <v:shape style="position:absolute;left:7113;top:-1081;width:1262;height:10" type="#_x0000_t75" stroked="false">
              <v:imagedata r:id="rId603" o:title=""/>
            </v:shape>
            <v:shape style="position:absolute;left:8370;top:-1081;width:965;height:10" type="#_x0000_t75" stroked="false">
              <v:imagedata r:id="rId601" o:title=""/>
            </v:shape>
            <v:shape style="position:absolute;left:9331;top:-1081;width:1267;height:10" type="#_x0000_t75" stroked="false">
              <v:imagedata r:id="rId609" o:title=""/>
            </v:shape>
            <w10:wrap type="none"/>
          </v:group>
        </w:pict>
      </w:r>
      <w:r>
        <w:rPr/>
        <w:pict>
          <v:group style="position:absolute;margin-left:79.704002pt;margin-top:-41.068283pt;width:450.2pt;height:5.05pt;mso-position-horizontal-relative:page;mso-position-vertical-relative:paragraph;z-index:-1275856" coordorigin="1594,-821" coordsize="9004,101">
            <v:shape style="position:absolute;left:1594;top:-821;width:3238;height:101" type="#_x0000_t75" stroked="false">
              <v:imagedata r:id="rId604" o:title=""/>
            </v:shape>
            <v:shape style="position:absolute;left:4808;top:-730;width:989;height:10" type="#_x0000_t75" stroked="false">
              <v:imagedata r:id="rId592" o:title=""/>
            </v:shape>
            <v:shape style="position:absolute;left:5792;top:-730;width:1325;height:10" type="#_x0000_t75" stroked="false">
              <v:imagedata r:id="rId593" o:title=""/>
            </v:shape>
            <v:shape style="position:absolute;left:7113;top:-730;width:1262;height:10" type="#_x0000_t75" stroked="false">
              <v:imagedata r:id="rId610" o:title=""/>
            </v:shape>
            <v:shape style="position:absolute;left:8370;top:-730;width:965;height:10" type="#_x0000_t75" stroked="false">
              <v:imagedata r:id="rId595" o:title=""/>
            </v:shape>
            <v:shape style="position:absolute;left:9331;top:-730;width:1267;height:10" type="#_x0000_t75" stroked="false">
              <v:imagedata r:id="rId611" o:title=""/>
            </v:shape>
            <w10:wrap type="none"/>
          </v:group>
        </w:pict>
      </w:r>
      <w:r>
        <w:rPr/>
        <w:pict>
          <v:group style="position:absolute;margin-left:79.704002pt;margin-top:-23.528284pt;width:450.2pt;height:5.05pt;mso-position-horizontal-relative:page;mso-position-vertical-relative:paragraph;z-index:-1275832" coordorigin="1594,-471" coordsize="9004,101">
            <v:shape style="position:absolute;left:1594;top:-471;width:3238;height:101" type="#_x0000_t75" stroked="false">
              <v:imagedata r:id="rId597" o:title=""/>
            </v:shape>
            <v:shape style="position:absolute;left:4808;top:-379;width:989;height:10" type="#_x0000_t75" stroked="false">
              <v:imagedata r:id="rId598" o:title=""/>
            </v:shape>
            <v:shape style="position:absolute;left:5792;top:-379;width:1325;height:10" type="#_x0000_t75" stroked="false">
              <v:imagedata r:id="rId599" o:title=""/>
            </v:shape>
            <v:shape style="position:absolute;left:7113;top:-379;width:1262;height:10" type="#_x0000_t75" stroked="false">
              <v:imagedata r:id="rId603" o:title=""/>
            </v:shape>
            <v:shape style="position:absolute;left:8370;top:-379;width:965;height:10" type="#_x0000_t75" stroked="false">
              <v:imagedata r:id="rId601" o:title=""/>
            </v:shape>
            <v:shape style="position:absolute;left:9331;top:-379;width:1267;height:10" type="#_x0000_t75" stroked="false">
              <v:imagedata r:id="rId609" o:title=""/>
            </v:shape>
            <w10:wrap type="none"/>
          </v:group>
        </w:pict>
      </w:r>
      <w:r>
        <w:rPr>
          <w:rFonts w:ascii="宋体" w:hAnsi="宋体" w:cs="宋体" w:eastAsia="宋体" w:hint="default"/>
          <w:sz w:val="18"/>
          <w:szCs w:val="18"/>
        </w:rPr>
        <w:t>注：</w:t>
      </w:r>
    </w:p>
    <w:p>
      <w:pPr>
        <w:spacing w:line="240" w:lineRule="exact" w:before="40"/>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）报告期末存货余额较上期末增加 </w:t>
      </w:r>
      <w:r>
        <w:rPr>
          <w:rFonts w:ascii="Times New Roman" w:hAnsi="Times New Roman" w:cs="Times New Roman" w:eastAsia="Times New Roman" w:hint="default"/>
          <w:sz w:val="18"/>
          <w:szCs w:val="18"/>
        </w:rPr>
        <w:t>10,543,101.17  </w:t>
      </w:r>
      <w:r>
        <w:rPr>
          <w:rFonts w:ascii="宋体" w:hAnsi="宋体" w:cs="宋体" w:eastAsia="宋体" w:hint="default"/>
          <w:spacing w:val="6"/>
          <w:sz w:val="18"/>
          <w:szCs w:val="18"/>
        </w:rPr>
        <w:t>元，其中原材料增加 </w:t>
      </w:r>
      <w:r>
        <w:rPr>
          <w:rFonts w:ascii="Times New Roman" w:hAnsi="Times New Roman" w:cs="Times New Roman" w:eastAsia="Times New Roman" w:hint="default"/>
          <w:sz w:val="18"/>
          <w:szCs w:val="18"/>
        </w:rPr>
        <w:t>7,085,670.03 </w:t>
      </w:r>
      <w:r>
        <w:rPr>
          <w:rFonts w:ascii="Times New Roman" w:hAnsi="Times New Roman" w:cs="Times New Roman" w:eastAsia="Times New Roman" w:hint="default"/>
          <w:spacing w:val="21"/>
          <w:sz w:val="18"/>
          <w:szCs w:val="18"/>
        </w:rPr>
        <w:t> </w:t>
      </w:r>
      <w:r>
        <w:rPr>
          <w:rFonts w:ascii="宋体" w:hAnsi="宋体" w:cs="宋体" w:eastAsia="宋体" w:hint="default"/>
          <w:spacing w:val="6"/>
          <w:sz w:val="18"/>
          <w:szCs w:val="18"/>
        </w:rPr>
        <w:t>元，库存商品增加</w:t>
      </w:r>
      <w:r>
        <w:rPr>
          <w:rFonts w:ascii="宋体" w:hAnsi="宋体" w:cs="宋体" w:eastAsia="宋体" w:hint="default"/>
          <w:sz w:val="18"/>
          <w:szCs w:val="18"/>
        </w:rPr>
      </w:r>
    </w:p>
    <w:p>
      <w:pPr>
        <w:spacing w:line="240" w:lineRule="exact" w:before="0"/>
        <w:ind w:left="170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1,943,243.84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元，主要系公司扩大生产增加备料所致；</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）报告期末本公司存货无用于抵押、担保等受限的存货；</w:t>
      </w:r>
    </w:p>
    <w:p>
      <w:pPr>
        <w:spacing w:line="230" w:lineRule="exact" w:before="53"/>
        <w:ind w:left="1702" w:right="1306"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）经对报告期末存货进行减值测试未发现账面价值低于可变现净值的情形，无需对期末存货计提存货跌价 准备。</w:t>
      </w:r>
    </w:p>
    <w:p>
      <w:pPr>
        <w:spacing w:before="17"/>
        <w:ind w:left="2062" w:right="1306" w:firstLine="0"/>
        <w:jc w:val="left"/>
        <w:rPr>
          <w:rFonts w:ascii="宋体" w:hAnsi="宋体" w:cs="宋体" w:eastAsia="宋体" w:hint="default"/>
          <w:sz w:val="18"/>
          <w:szCs w:val="18"/>
        </w:rPr>
      </w:pPr>
      <w:r>
        <w:rPr/>
        <w:pict>
          <v:shape style="position:absolute;margin-left:167.300003pt;margin-top:23.481705pt;width:.48pt;height:.12pt;mso-position-horizontal-relative:page;mso-position-vertical-relative:paragraph;z-index:-1275808" type="#_x0000_t75" stroked="false">
            <v:imagedata r:id="rId612" o:title=""/>
          </v:shape>
        </w:pict>
      </w:r>
      <w:r>
        <w:rPr/>
        <w:pict>
          <v:shape style="position:absolute;margin-left:239.809998pt;margin-top:23.481705pt;width:.48pt;height:.12pt;mso-position-horizontal-relative:page;mso-position-vertical-relative:paragraph;z-index:-1275784" type="#_x0000_t75" stroked="false">
            <v:imagedata r:id="rId612" o:title=""/>
          </v:shape>
        </w:pict>
      </w:r>
      <w:r>
        <w:rPr/>
        <w:pict>
          <v:shape style="position:absolute;margin-left:312.290009pt;margin-top:23.481705pt;width:.48001pt;height:.12pt;mso-position-horizontal-relative:page;mso-position-vertical-relative:paragraph;z-index:-1275760" type="#_x0000_t75" stroked="false">
            <v:imagedata r:id="rId612" o:title=""/>
          </v:shape>
        </w:pict>
      </w:r>
      <w:r>
        <w:rPr/>
        <w:pict>
          <v:shape style="position:absolute;margin-left:384.670013pt;margin-top:23.481705pt;width:.48001pt;height:.12pt;mso-position-horizontal-relative:page;mso-position-vertical-relative:paragraph;z-index:-1275736" type="#_x0000_t75" stroked="false">
            <v:imagedata r:id="rId612" o:title=""/>
          </v:shape>
        </w:pict>
      </w:r>
      <w:r>
        <w:rPr/>
        <w:pict>
          <v:shape style="position:absolute;margin-left:457.179993pt;margin-top:23.481705pt;width:.48001pt;height:.12pt;mso-position-horizontal-relative:page;mso-position-vertical-relative:paragraph;z-index:-1275712" type="#_x0000_t75" stroked="false">
            <v:imagedata r:id="rId612" o:title=""/>
          </v:shape>
        </w:pict>
      </w:r>
      <w:r>
        <w:rPr/>
        <w:pict>
          <v:group style="position:absolute;margin-left:79.704002pt;margin-top:34.161747pt;width:450.2pt;height:5.3pt;mso-position-horizontal-relative:page;mso-position-vertical-relative:paragraph;z-index:-1275688" coordorigin="1594,683" coordsize="9004,106">
            <v:shape style="position:absolute;left:1594;top:683;width:1771;height:106" type="#_x0000_t75" stroked="false">
              <v:imagedata r:id="rId613" o:title=""/>
            </v:shape>
            <v:shape style="position:absolute;left:3341;top:779;width:7257;height:10" type="#_x0000_t75" stroked="false">
              <v:imagedata r:id="rId614" o:title=""/>
            </v:shape>
            <w10:wrap type="none"/>
          </v:group>
        </w:pict>
      </w:r>
      <w:r>
        <w:rPr/>
        <w:pict>
          <v:group style="position:absolute;margin-left:79.704002pt;margin-top:50.961746pt;width:450.2pt;height:5.55pt;mso-position-horizontal-relative:page;mso-position-vertical-relative:paragraph;z-index:-1275664" coordorigin="1594,1019" coordsize="9004,111">
            <v:shape style="position:absolute;left:1594;top:1019;width:1771;height:110" type="#_x0000_t75" stroked="false">
              <v:imagedata r:id="rId615" o:title=""/>
            </v:shape>
            <v:shape style="position:absolute;left:3341;top:1115;width:1465;height:14" type="#_x0000_t75" stroked="false">
              <v:imagedata r:id="rId616" o:title=""/>
            </v:shape>
            <v:shape style="position:absolute;left:4791;top:1115;width:1464;height:14" type="#_x0000_t75" stroked="false">
              <v:imagedata r:id="rId557" o:title=""/>
            </v:shape>
            <v:shape style="position:absolute;left:6241;top:1115;width:1462;height:14" type="#_x0000_t75" stroked="false">
              <v:imagedata r:id="rId556" o:title=""/>
            </v:shape>
            <v:shape style="position:absolute;left:7689;top:1115;width:1465;height:14" type="#_x0000_t75" stroked="false">
              <v:imagedata r:id="rId617" o:title=""/>
            </v:shape>
            <v:shape style="position:absolute;left:9139;top:1120;width:1459;height:10" type="#_x0000_t75" stroked="false">
              <v:imagedata r:id="rId568" o:title=""/>
            </v:shape>
            <w10:wrap type="none"/>
          </v:group>
        </w:pict>
      </w:r>
      <w:r>
        <w:rPr/>
        <w:pict>
          <v:group style="position:absolute;margin-left:79.704002pt;margin-top:68.007698pt;width:450.2pt;height:5.55pt;mso-position-horizontal-relative:page;mso-position-vertical-relative:paragraph;z-index:-1275640" coordorigin="1594,1360" coordsize="9004,111">
            <v:shape style="position:absolute;left:1594;top:1360;width:1771;height:111" type="#_x0000_t75" stroked="false">
              <v:imagedata r:id="rId618" o:title=""/>
            </v:shape>
            <v:shape style="position:absolute;left:3341;top:1457;width:1465;height:14" type="#_x0000_t75" stroked="false">
              <v:imagedata r:id="rId554" o:title=""/>
            </v:shape>
            <v:shape style="position:absolute;left:4791;top:1457;width:1464;height:14" type="#_x0000_t75" stroked="false">
              <v:imagedata r:id="rId565" o:title=""/>
            </v:shape>
            <v:shape style="position:absolute;left:6241;top:1457;width:1462;height:14" type="#_x0000_t75" stroked="false">
              <v:imagedata r:id="rId619" o:title=""/>
            </v:shape>
            <v:shape style="position:absolute;left:7689;top:1457;width:1465;height:14" type="#_x0000_t75" stroked="false">
              <v:imagedata r:id="rId620" o:title=""/>
            </v:shape>
            <v:shape style="position:absolute;left:9139;top:1461;width:1459;height:10" type="#_x0000_t75" stroked="false">
              <v:imagedata r:id="rId558" o:title=""/>
            </v:shape>
            <w10:wrap type="none"/>
          </v:group>
        </w:pict>
      </w:r>
      <w:r>
        <w:rPr/>
        <w:pict>
          <v:group style="position:absolute;margin-left:79.704002pt;margin-top:85.071747pt;width:450.2pt;height:5.4pt;mso-position-horizontal-relative:page;mso-position-vertical-relative:paragraph;z-index:-1275616" coordorigin="1594,1701" coordsize="9004,108">
            <v:shape style="position:absolute;left:1594;top:1701;width:1771;height:108" type="#_x0000_t75" stroked="false">
              <v:imagedata r:id="rId559" o:title=""/>
            </v:shape>
            <v:shape style="position:absolute;left:3341;top:1797;width:1465;height:12" type="#_x0000_t75" stroked="false">
              <v:imagedata r:id="rId621" o:title=""/>
            </v:shape>
            <v:shape style="position:absolute;left:4791;top:1797;width:1464;height:12" type="#_x0000_t75" stroked="false">
              <v:imagedata r:id="rId622" o:title=""/>
            </v:shape>
            <v:shape style="position:absolute;left:6241;top:1797;width:1462;height:12" type="#_x0000_t75" stroked="false">
              <v:imagedata r:id="rId623" o:title=""/>
            </v:shape>
            <v:shape style="position:absolute;left:7689;top:1797;width:1465;height:12" type="#_x0000_t75" stroked="false">
              <v:imagedata r:id="rId624" o:title=""/>
            </v:shape>
            <v:shape style="position:absolute;left:9139;top:1800;width:1459;height:10" type="#_x0000_t75" stroked="false">
              <v:imagedata r:id="rId558" o:title=""/>
            </v:shape>
            <w10:wrap type="none"/>
          </v:group>
        </w:pict>
      </w:r>
      <w:r>
        <w:rPr/>
        <w:pict>
          <v:group style="position:absolute;margin-left:79.704002pt;margin-top:101.991684pt;width:450.2pt;height:5.55pt;mso-position-horizontal-relative:page;mso-position-vertical-relative:paragraph;z-index:-1275592" coordorigin="1594,2040" coordsize="9004,111">
            <v:shape style="position:absolute;left:1594;top:2040;width:1771;height:110" type="#_x0000_t75" stroked="false">
              <v:imagedata r:id="rId625" o:title=""/>
            </v:shape>
            <v:shape style="position:absolute;left:3341;top:2136;width:1465;height:14" type="#_x0000_t75" stroked="false">
              <v:imagedata r:id="rId554" o:title=""/>
            </v:shape>
            <v:shape style="position:absolute;left:4791;top:2136;width:1464;height:14" type="#_x0000_t75" stroked="false">
              <v:imagedata r:id="rId557" o:title=""/>
            </v:shape>
            <v:shape style="position:absolute;left:6241;top:2136;width:1462;height:14" type="#_x0000_t75" stroked="false">
              <v:imagedata r:id="rId619" o:title=""/>
            </v:shape>
            <v:shape style="position:absolute;left:7689;top:2136;width:1465;height:14" type="#_x0000_t75" stroked="false">
              <v:imagedata r:id="rId557" o:title=""/>
            </v:shape>
            <v:shape style="position:absolute;left:9139;top:2141;width:1459;height:10" type="#_x0000_t75" stroked="false">
              <v:imagedata r:id="rId568" o:title=""/>
            </v:shape>
            <w10:wrap type="none"/>
          </v:group>
        </w:pict>
      </w:r>
      <w:r>
        <w:rPr>
          <w:rFonts w:ascii="Times New Roman" w:hAnsi="Times New Roman" w:cs="Times New Roman" w:eastAsia="Times New Roman" w:hint="default"/>
          <w:b/>
          <w:bCs/>
          <w:sz w:val="18"/>
          <w:szCs w:val="18"/>
        </w:rPr>
        <w:t>7</w:t>
      </w:r>
      <w:r>
        <w:rPr>
          <w:rFonts w:ascii="宋体" w:hAnsi="宋体" w:cs="宋体" w:eastAsia="宋体" w:hint="default"/>
          <w:b/>
          <w:bCs/>
          <w:sz w:val="18"/>
          <w:szCs w:val="18"/>
        </w:rPr>
        <w:t>．固定资产</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94" w:type="dxa"/>
        <w:tblLayout w:type="fixed"/>
        <w:tblCellMar>
          <w:top w:w="0" w:type="dxa"/>
          <w:left w:w="0" w:type="dxa"/>
          <w:bottom w:w="0" w:type="dxa"/>
          <w:right w:w="0" w:type="dxa"/>
        </w:tblCellMar>
        <w:tblLook w:val="01E0"/>
      </w:tblPr>
      <w:tblGrid>
        <w:gridCol w:w="1757"/>
        <w:gridCol w:w="1450"/>
        <w:gridCol w:w="1450"/>
        <w:gridCol w:w="1448"/>
        <w:gridCol w:w="1450"/>
        <w:gridCol w:w="1450"/>
      </w:tblGrid>
      <w:tr>
        <w:trPr>
          <w:trHeight w:val="258" w:hRule="exact"/>
        </w:trPr>
        <w:tc>
          <w:tcPr>
            <w:tcW w:w="1757"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68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b/>
                <w:bCs/>
                <w:sz w:val="18"/>
                <w:szCs w:val="18"/>
              </w:rPr>
              <w:t>房屋及建筑物</w:t>
            </w:r>
            <w:r>
              <w:rPr>
                <w:rFonts w:ascii="宋体" w:hAnsi="宋体" w:cs="宋体" w:eastAsia="宋体" w:hint="default"/>
                <w:sz w:val="18"/>
                <w:szCs w:val="18"/>
              </w:rPr>
            </w: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57" w:right="0"/>
              <w:jc w:val="left"/>
              <w:rPr>
                <w:rFonts w:ascii="宋体" w:hAnsi="宋体" w:cs="宋体" w:eastAsia="宋体" w:hint="default"/>
                <w:sz w:val="18"/>
                <w:szCs w:val="18"/>
              </w:rPr>
            </w:pPr>
            <w:r>
              <w:rPr>
                <w:rFonts w:ascii="宋体" w:hAnsi="宋体" w:cs="宋体" w:eastAsia="宋体" w:hint="default"/>
                <w:b/>
                <w:bCs/>
                <w:sz w:val="18"/>
                <w:szCs w:val="18"/>
              </w:rPr>
              <w:t>机器设备</w:t>
            </w:r>
            <w:r>
              <w:rPr>
                <w:rFonts w:ascii="宋体" w:hAnsi="宋体" w:cs="宋体" w:eastAsia="宋体" w:hint="default"/>
                <w:sz w:val="18"/>
                <w:szCs w:val="18"/>
              </w:rPr>
            </w:r>
          </w:p>
        </w:tc>
        <w:tc>
          <w:tcPr>
            <w:tcW w:w="14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55" w:right="0"/>
              <w:jc w:val="left"/>
              <w:rPr>
                <w:rFonts w:ascii="宋体" w:hAnsi="宋体" w:cs="宋体" w:eastAsia="宋体" w:hint="default"/>
                <w:sz w:val="18"/>
                <w:szCs w:val="18"/>
              </w:rPr>
            </w:pPr>
            <w:r>
              <w:rPr>
                <w:rFonts w:ascii="宋体" w:hAnsi="宋体" w:cs="宋体" w:eastAsia="宋体" w:hint="default"/>
                <w:b/>
                <w:bCs/>
                <w:sz w:val="18"/>
                <w:szCs w:val="18"/>
              </w:rPr>
              <w:t>运输设备</w:t>
            </w:r>
            <w:r>
              <w:rPr>
                <w:rFonts w:ascii="宋体" w:hAnsi="宋体" w:cs="宋体" w:eastAsia="宋体" w:hint="default"/>
                <w:sz w:val="18"/>
                <w:szCs w:val="18"/>
              </w:rPr>
            </w:r>
          </w:p>
        </w:tc>
        <w:tc>
          <w:tcPr>
            <w:tcW w:w="14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57" w:right="0"/>
              <w:jc w:val="left"/>
              <w:rPr>
                <w:rFonts w:ascii="宋体" w:hAnsi="宋体" w:cs="宋体" w:eastAsia="宋体" w:hint="default"/>
                <w:sz w:val="18"/>
                <w:szCs w:val="18"/>
              </w:rPr>
            </w:pPr>
            <w:r>
              <w:rPr>
                <w:rFonts w:ascii="宋体" w:hAnsi="宋体" w:cs="宋体" w:eastAsia="宋体" w:hint="default"/>
                <w:b/>
                <w:bCs/>
                <w:sz w:val="18"/>
                <w:szCs w:val="18"/>
              </w:rPr>
              <w:t>办公设备</w:t>
            </w:r>
            <w:r>
              <w:rPr>
                <w:rFonts w:ascii="宋体" w:hAnsi="宋体" w:cs="宋体" w:eastAsia="宋体" w:hint="default"/>
                <w:sz w:val="18"/>
                <w:szCs w:val="18"/>
              </w:rPr>
            </w:r>
          </w:p>
        </w:tc>
        <w:tc>
          <w:tcPr>
            <w:tcW w:w="145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75"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3"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b/>
                <w:bCs/>
                <w:sz w:val="18"/>
                <w:szCs w:val="18"/>
              </w:rPr>
              <w:t>原值</w:t>
            </w:r>
            <w:r>
              <w:rPr>
                <w:rFonts w:ascii="宋体" w:hAnsi="宋体" w:cs="宋体" w:eastAsia="宋体" w:hint="default"/>
                <w:sz w:val="18"/>
                <w:szCs w:val="18"/>
              </w:rPr>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47,867,622.97</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11,257,419.18</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3,692,875.40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2,549,253.38</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65,367,170.93</w:t>
            </w:r>
          </w:p>
        </w:tc>
      </w:tr>
      <w:tr>
        <w:trPr>
          <w:trHeight w:val="83"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741"/>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2,935,479.12</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5,076,306.01</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2,517,762.22</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815,725.43</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11,345,272.78</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25,295.07</w:t>
            </w: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25,295.07</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50,803,102.09</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16,308,430.12</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6,210,637.62</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3,364,978.81</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76,687,148.64</w:t>
            </w:r>
          </w:p>
        </w:tc>
      </w:tr>
      <w:tr>
        <w:trPr>
          <w:trHeight w:val="82"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b/>
                <w:bCs/>
                <w:sz w:val="18"/>
                <w:szCs w:val="18"/>
              </w:rPr>
              <w:t>累计折旧</w:t>
            </w:r>
            <w:r>
              <w:rPr>
                <w:rFonts w:ascii="宋体" w:hAnsi="宋体" w:cs="宋体" w:eastAsia="宋体" w:hint="default"/>
                <w:sz w:val="18"/>
                <w:szCs w:val="18"/>
              </w:rPr>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894,333.91</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1,594,577.24</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803,568.61</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1,069,806.24</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4,362,286.00</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1,460,774.89</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1,252,479.07</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523,332.53</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495,989.45</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3,732,575.94</w:t>
            </w:r>
          </w:p>
        </w:tc>
      </w:tr>
      <w:tr>
        <w:trPr>
          <w:trHeight w:val="82"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741"/>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w w:val="95"/>
                <w:sz w:val="18"/>
              </w:rPr>
              <w:t>3,604.52</w:t>
            </w: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w w:val="95"/>
                <w:sz w:val="18"/>
              </w:rPr>
              <w:t>3,604.52</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2,355,108.80</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2,843,451.79</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1,326,901.14</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1,565,795.69</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8,091,257.42</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5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b/>
                <w:bCs/>
                <w:sz w:val="18"/>
                <w:szCs w:val="18"/>
              </w:rPr>
              <w:t>减值准备</w:t>
            </w:r>
            <w:r>
              <w:rPr>
                <w:rFonts w:ascii="宋体" w:hAnsi="宋体" w:cs="宋体" w:eastAsia="宋体" w:hint="default"/>
                <w:sz w:val="18"/>
                <w:szCs w:val="18"/>
              </w:rPr>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450"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tc>
      </w:tr>
    </w:tbl>
    <w:p>
      <w:pPr>
        <w:spacing w:after="0" w:line="240" w:lineRule="auto"/>
        <w:jc w:val="left"/>
        <w:rPr>
          <w:rFonts w:ascii="宋体" w:hAnsi="宋体" w:cs="宋体" w:eastAsia="宋体" w:hint="default"/>
          <w:sz w:val="25"/>
          <w:szCs w:val="25"/>
        </w:rPr>
        <w:sectPr>
          <w:headerReference w:type="default" r:id="rId551"/>
          <w:footerReference w:type="default" r:id="rId552"/>
          <w:pgSz w:w="11910" w:h="16840"/>
          <w:pgMar w:header="898" w:footer="713" w:top="1080" w:bottom="900" w:left="0" w:right="0"/>
          <w:pgNumType w:start="120"/>
        </w:sectPr>
      </w:pPr>
    </w:p>
    <w:p>
      <w:pPr>
        <w:spacing w:line="240" w:lineRule="auto" w:before="0"/>
        <w:rPr>
          <w:rFonts w:ascii="宋体" w:hAnsi="宋体" w:cs="宋体" w:eastAsia="宋体" w:hint="default"/>
          <w:b/>
          <w:bCs/>
          <w:sz w:val="3"/>
          <w:szCs w:val="3"/>
        </w:rPr>
      </w:pPr>
      <w:r>
        <w:rPr/>
        <w:pict>
          <v:group style="position:absolute;margin-left:83.304001pt;margin-top:29.199984pt;width:443pt;height:32.4pt;mso-position-horizontal-relative:page;mso-position-vertical-relative:page;z-index:-1275304" coordorigin="1666,584" coordsize="8860,648">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shape style="position:absolute;left:3346;top:1229;width:10;height:2" type="#_x0000_t75" stroked="false">
                <v:imagedata r:id="rId626" o:title=""/>
              </v:shape>
              <v:shape style="position:absolute;left:4796;top:1229;width:10;height:2" type="#_x0000_t75" stroked="false">
                <v:imagedata r:id="rId626" o:title=""/>
              </v:shape>
              <v:shape style="position:absolute;left:6246;top:1229;width:10;height:2" type="#_x0000_t75" stroked="false">
                <v:imagedata r:id="rId626" o:title=""/>
              </v:shape>
              <v:shape style="position:absolute;left:7693;top:1229;width:10;height:2" type="#_x0000_t75" stroked="false">
                <v:imagedata r:id="rId626" o:title=""/>
              </v:shape>
              <v:shape style="position:absolute;left:9144;top:1229;width:10;height:2" type="#_x0000_t75" stroked="false">
                <v:imagedata r:id="rId626" o:title=""/>
              </v:shape>
            </v:group>
            <w10:wrap type="none"/>
          </v:group>
        </w:pict>
      </w:r>
      <w:r>
        <w:rPr/>
        <w:pict>
          <v:group style="position:absolute;margin-left:79.704002pt;margin-top:73.080025pt;width:450.2pt;height:5.4pt;mso-position-horizontal-relative:page;mso-position-vertical-relative:page;z-index:-1275280" coordorigin="1594,1462" coordsize="9004,108">
            <v:shape style="position:absolute;left:1594;top:1462;width:1771;height:108" type="#_x0000_t75" stroked="false">
              <v:imagedata r:id="rId627" o:title=""/>
            </v:shape>
            <v:shape style="position:absolute;left:3341;top:1558;width:1465;height:12" type="#_x0000_t75" stroked="false">
              <v:imagedata r:id="rId628" o:title=""/>
            </v:shape>
            <v:shape style="position:absolute;left:4791;top:1558;width:1464;height:12" type="#_x0000_t75" stroked="false">
              <v:imagedata r:id="rId629" o:title=""/>
            </v:shape>
            <v:shape style="position:absolute;left:6241;top:1558;width:1462;height:12" type="#_x0000_t75" stroked="false">
              <v:imagedata r:id="rId581" o:title=""/>
            </v:shape>
            <v:shape style="position:absolute;left:7689;top:1558;width:1465;height:12" type="#_x0000_t75" stroked="false">
              <v:imagedata r:id="rId629" o:title=""/>
            </v:shape>
            <v:shape style="position:absolute;left:9139;top:1560;width:1459;height:10" type="#_x0000_t75" stroked="false">
              <v:imagedata r:id="rId568" o:title=""/>
            </v:shape>
            <w10:wrap type="none"/>
          </v:group>
        </w:pict>
      </w:r>
    </w:p>
    <w:tbl>
      <w:tblPr>
        <w:tblW w:w="0" w:type="auto"/>
        <w:jc w:val="left"/>
        <w:tblInd w:w="1594" w:type="dxa"/>
        <w:tblLayout w:type="fixed"/>
        <w:tblCellMar>
          <w:top w:w="0" w:type="dxa"/>
          <w:left w:w="0" w:type="dxa"/>
          <w:bottom w:w="0" w:type="dxa"/>
          <w:right w:w="0" w:type="dxa"/>
        </w:tblCellMar>
        <w:tblLook w:val="01E0"/>
      </w:tblPr>
      <w:tblGrid>
        <w:gridCol w:w="1757"/>
        <w:gridCol w:w="1450"/>
        <w:gridCol w:w="1450"/>
        <w:gridCol w:w="1448"/>
        <w:gridCol w:w="1450"/>
        <w:gridCol w:w="1450"/>
      </w:tblGrid>
      <w:tr>
        <w:trPr>
          <w:trHeight w:val="330" w:hRule="exact"/>
        </w:trPr>
        <w:tc>
          <w:tcPr>
            <w:tcW w:w="1757"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450" w:type="dxa"/>
            <w:tcBorders>
              <w:top w:val="single" w:sz="12" w:space="0" w:color="000000"/>
              <w:left w:val="single" w:sz="4" w:space="0" w:color="000000"/>
              <w:bottom w:val="nil" w:sz="6" w:space="0" w:color="auto"/>
              <w:right w:val="single" w:sz="4" w:space="0" w:color="000000"/>
            </w:tcBorders>
          </w:tcPr>
          <w:p>
            <w:pPr/>
          </w:p>
        </w:tc>
        <w:tc>
          <w:tcPr>
            <w:tcW w:w="1450" w:type="dxa"/>
            <w:tcBorders>
              <w:top w:val="single" w:sz="12" w:space="0" w:color="000000"/>
              <w:left w:val="single" w:sz="4" w:space="0" w:color="000000"/>
              <w:bottom w:val="nil" w:sz="6" w:space="0" w:color="auto"/>
              <w:right w:val="single" w:sz="4" w:space="0" w:color="000000"/>
            </w:tcBorders>
          </w:tcPr>
          <w:p>
            <w:pPr/>
          </w:p>
        </w:tc>
        <w:tc>
          <w:tcPr>
            <w:tcW w:w="1448" w:type="dxa"/>
            <w:tcBorders>
              <w:top w:val="single" w:sz="12" w:space="0" w:color="000000"/>
              <w:left w:val="single" w:sz="4" w:space="0" w:color="000000"/>
              <w:bottom w:val="nil" w:sz="6" w:space="0" w:color="auto"/>
              <w:right w:val="single" w:sz="4" w:space="0" w:color="000000"/>
            </w:tcBorders>
          </w:tcPr>
          <w:p>
            <w:pPr/>
          </w:p>
        </w:tc>
        <w:tc>
          <w:tcPr>
            <w:tcW w:w="1450" w:type="dxa"/>
            <w:tcBorders>
              <w:top w:val="single" w:sz="12" w:space="0" w:color="000000"/>
              <w:left w:val="single" w:sz="4" w:space="0" w:color="000000"/>
              <w:bottom w:val="nil" w:sz="6" w:space="0" w:color="auto"/>
              <w:right w:val="single" w:sz="4" w:space="0" w:color="000000"/>
            </w:tcBorders>
          </w:tcPr>
          <w:p>
            <w:pPr/>
          </w:p>
        </w:tc>
        <w:tc>
          <w:tcPr>
            <w:tcW w:w="1450" w:type="dxa"/>
            <w:tcBorders>
              <w:top w:val="single" w:sz="12" w:space="0" w:color="000000"/>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741"/>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3"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3"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51"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b/>
                <w:bCs/>
                <w:sz w:val="18"/>
                <w:szCs w:val="18"/>
              </w:rPr>
              <w:t>净值</w:t>
            </w:r>
            <w:r>
              <w:rPr>
                <w:rFonts w:ascii="宋体" w:hAnsi="宋体" w:cs="宋体" w:eastAsia="宋体" w:hint="default"/>
                <w:sz w:val="18"/>
                <w:szCs w:val="18"/>
              </w:rPr>
            </w: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87"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75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46,973,289.06</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9,662,841.94</w:t>
            </w:r>
          </w:p>
        </w:tc>
        <w:tc>
          <w:tcPr>
            <w:tcW w:w="144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2,889,306.79</w:t>
            </w:r>
          </w:p>
        </w:tc>
        <w:tc>
          <w:tcPr>
            <w:tcW w:w="145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1,479,447.14</w:t>
            </w:r>
          </w:p>
        </w:tc>
        <w:tc>
          <w:tcPr>
            <w:tcW w:w="145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6"/>
              <w:jc w:val="right"/>
              <w:rPr>
                <w:rFonts w:ascii="Times New Roman" w:hAnsi="Times New Roman" w:cs="Times New Roman" w:eastAsia="Times New Roman" w:hint="default"/>
                <w:sz w:val="18"/>
                <w:szCs w:val="18"/>
              </w:rPr>
            </w:pPr>
            <w:r>
              <w:rPr>
                <w:rFonts w:ascii="Times New Roman"/>
                <w:spacing w:val="-1"/>
                <w:sz w:val="18"/>
              </w:rPr>
              <w:t>61,004,884.93</w:t>
            </w:r>
          </w:p>
        </w:tc>
      </w:tr>
      <w:tr>
        <w:trPr>
          <w:trHeight w:val="80" w:hRule="exact"/>
        </w:trPr>
        <w:tc>
          <w:tcPr>
            <w:tcW w:w="175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48"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single" w:sz="4" w:space="0" w:color="000000"/>
            </w:tcBorders>
          </w:tcPr>
          <w:p>
            <w:pPr/>
          </w:p>
        </w:tc>
        <w:tc>
          <w:tcPr>
            <w:tcW w:w="145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57"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741"/>
              <w:jc w:val="right"/>
              <w:rPr>
                <w:rFonts w:ascii="宋体" w:hAnsi="宋体" w:cs="宋体" w:eastAsia="宋体" w:hint="default"/>
                <w:sz w:val="18"/>
                <w:szCs w:val="18"/>
              </w:rPr>
            </w:pPr>
            <w:r>
              <w:rPr>
                <w:rFonts w:ascii="宋体" w:hAnsi="宋体" w:cs="宋体" w:eastAsia="宋体" w:hint="default"/>
                <w:sz w:val="18"/>
                <w:szCs w:val="18"/>
              </w:rPr>
              <w:t>期末余额</w:t>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48,447,993.29</w:t>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13,464,978.33</w:t>
            </w:r>
          </w:p>
        </w:tc>
        <w:tc>
          <w:tcPr>
            <w:tcW w:w="14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4,883,736.48</w:t>
            </w:r>
          </w:p>
        </w:tc>
        <w:tc>
          <w:tcPr>
            <w:tcW w:w="14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1,799,183.12</w:t>
            </w:r>
          </w:p>
        </w:tc>
        <w:tc>
          <w:tcPr>
            <w:tcW w:w="145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68,595,891.22</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91.448326pt;width:450.2pt;height:5.4pt;mso-position-horizontal-relative:page;mso-position-vertical-relative:paragraph;z-index:-1275256" coordorigin="1594,-1829" coordsize="9004,108">
            <v:shape style="position:absolute;left:1594;top:-1829;width:1771;height:108" type="#_x0000_t75" stroked="false">
              <v:imagedata r:id="rId627" o:title=""/>
            </v:shape>
            <v:shape style="position:absolute;left:3341;top:-1733;width:1465;height:12" type="#_x0000_t75" stroked="false">
              <v:imagedata r:id="rId628" o:title=""/>
            </v:shape>
            <v:shape style="position:absolute;left:4791;top:-1733;width:1464;height:12" type="#_x0000_t75" stroked="false">
              <v:imagedata r:id="rId629" o:title=""/>
            </v:shape>
            <v:shape style="position:absolute;left:6241;top:-1733;width:1462;height:12" type="#_x0000_t75" stroked="false">
              <v:imagedata r:id="rId581" o:title=""/>
            </v:shape>
            <v:shape style="position:absolute;left:7689;top:-1733;width:1465;height:12" type="#_x0000_t75" stroked="false">
              <v:imagedata r:id="rId629" o:title=""/>
            </v:shape>
            <v:shape style="position:absolute;left:9139;top:-1731;width:1459;height:10" type="#_x0000_t75" stroked="false">
              <v:imagedata r:id="rId568" o:title=""/>
            </v:shape>
            <w10:wrap type="none"/>
          </v:group>
        </w:pict>
      </w:r>
      <w:r>
        <w:rPr/>
        <w:pict>
          <v:group style="position:absolute;margin-left:79.704002pt;margin-top:-74.528267pt;width:450.2pt;height:5.55pt;mso-position-horizontal-relative:page;mso-position-vertical-relative:paragraph;z-index:-1275232" coordorigin="1594,-1491" coordsize="9004,111">
            <v:shape style="position:absolute;left:1594;top:-1491;width:1771;height:110" type="#_x0000_t75" stroked="false">
              <v:imagedata r:id="rId630" o:title=""/>
            </v:shape>
            <v:shape style="position:absolute;left:3341;top:-1395;width:1465;height:14" type="#_x0000_t75" stroked="false">
              <v:imagedata r:id="rId631" o:title=""/>
            </v:shape>
            <v:shape style="position:absolute;left:4791;top:-1395;width:1464;height:14" type="#_x0000_t75" stroked="false">
              <v:imagedata r:id="rId632" o:title=""/>
            </v:shape>
            <v:shape style="position:absolute;left:6241;top:-1395;width:1462;height:14" type="#_x0000_t75" stroked="false">
              <v:imagedata r:id="rId633" o:title=""/>
            </v:shape>
            <v:shape style="position:absolute;left:7689;top:-1395;width:1465;height:14" type="#_x0000_t75" stroked="false">
              <v:imagedata r:id="rId634" o:title=""/>
            </v:shape>
            <v:shape style="position:absolute;left:9139;top:-1390;width:1459;height:10" type="#_x0000_t75" stroked="false">
              <v:imagedata r:id="rId558" o:title=""/>
            </v:shape>
            <w10:wrap type="none"/>
          </v:group>
        </w:pict>
      </w:r>
      <w:r>
        <w:rPr/>
        <w:pict>
          <v:group style="position:absolute;margin-left:79.704002pt;margin-top:-57.488323pt;width:450.2pt;height:5.55pt;mso-position-horizontal-relative:page;mso-position-vertical-relative:paragraph;z-index:-1275208" coordorigin="1594,-1150" coordsize="9004,111">
            <v:shape style="position:absolute;left:1594;top:-1150;width:1771;height:110" type="#_x0000_t75" stroked="false">
              <v:imagedata r:id="rId630" o:title=""/>
            </v:shape>
            <v:shape style="position:absolute;left:3341;top:-1054;width:1465;height:14" type="#_x0000_t75" stroked="false">
              <v:imagedata r:id="rId635" o:title=""/>
            </v:shape>
            <v:shape style="position:absolute;left:4791;top:-1054;width:1464;height:14" type="#_x0000_t75" stroked="false">
              <v:imagedata r:id="rId636" o:title=""/>
            </v:shape>
            <v:shape style="position:absolute;left:6241;top:-1054;width:1462;height:14" type="#_x0000_t75" stroked="false">
              <v:imagedata r:id="rId637" o:title=""/>
            </v:shape>
            <v:shape style="position:absolute;left:7689;top:-1054;width:1465;height:14" type="#_x0000_t75" stroked="false">
              <v:imagedata r:id="rId638" o:title=""/>
            </v:shape>
            <v:shape style="position:absolute;left:9139;top:-1049;width:1459;height:10" type="#_x0000_t75" stroked="false">
              <v:imagedata r:id="rId568" o:title=""/>
            </v:shape>
            <w10:wrap type="none"/>
          </v:group>
        </w:pict>
      </w:r>
      <w:r>
        <w:rPr/>
        <w:pict>
          <v:group style="position:absolute;margin-left:79.704002pt;margin-top:-40.448322pt;width:450.2pt;height:5.4pt;mso-position-horizontal-relative:page;mso-position-vertical-relative:paragraph;z-index:-1275184" coordorigin="1594,-809" coordsize="9004,108">
            <v:shape style="position:absolute;left:1594;top:-809;width:1771;height:108" type="#_x0000_t75" stroked="false">
              <v:imagedata r:id="rId627" o:title=""/>
            </v:shape>
            <v:shape style="position:absolute;left:3341;top:-713;width:1465;height:12" type="#_x0000_t75" stroked="false">
              <v:imagedata r:id="rId628" o:title=""/>
            </v:shape>
            <v:shape style="position:absolute;left:4791;top:-713;width:1464;height:12" type="#_x0000_t75" stroked="false">
              <v:imagedata r:id="rId629" o:title=""/>
            </v:shape>
            <v:shape style="position:absolute;left:6241;top:-713;width:1462;height:12" type="#_x0000_t75" stroked="false">
              <v:imagedata r:id="rId581" o:title=""/>
            </v:shape>
            <v:shape style="position:absolute;left:7689;top:-713;width:1465;height:12" type="#_x0000_t75" stroked="false">
              <v:imagedata r:id="rId629" o:title=""/>
            </v:shape>
            <v:shape style="position:absolute;left:9139;top:-711;width:1459;height:10" type="#_x0000_t75" stroked="false">
              <v:imagedata r:id="rId568" o:title=""/>
            </v:shape>
            <w10:wrap type="none"/>
          </v:group>
        </w:pict>
      </w:r>
      <w:r>
        <w:rPr/>
        <w:pict>
          <v:group style="position:absolute;margin-left:79.704002pt;margin-top:-23.528263pt;width:450.2pt;height:5.55pt;mso-position-horizontal-relative:page;mso-position-vertical-relative:paragraph;z-index:-1275160" coordorigin="1594,-471" coordsize="9004,111">
            <v:shape style="position:absolute;left:1594;top:-471;width:1771;height:110" type="#_x0000_t75" stroked="false">
              <v:imagedata r:id="rId630" o:title=""/>
            </v:shape>
            <v:shape style="position:absolute;left:3341;top:-375;width:1465;height:14" type="#_x0000_t75" stroked="false">
              <v:imagedata r:id="rId631" o:title=""/>
            </v:shape>
            <v:shape style="position:absolute;left:4791;top:-375;width:1464;height:14" type="#_x0000_t75" stroked="false">
              <v:imagedata r:id="rId638" o:title=""/>
            </v:shape>
            <v:shape style="position:absolute;left:6241;top:-375;width:1462;height:14" type="#_x0000_t75" stroked="false">
              <v:imagedata r:id="rId619" o:title=""/>
            </v:shape>
            <v:shape style="position:absolute;left:7689;top:-375;width:1465;height:14" type="#_x0000_t75" stroked="false">
              <v:imagedata r:id="rId638" o:title=""/>
            </v:shape>
            <v:shape style="position:absolute;left:9139;top:-370;width:1459;height:10" type="#_x0000_t75" stroked="false">
              <v:imagedata r:id="rId558" o:title=""/>
            </v:shape>
            <w10:wrap type="none"/>
          </v:group>
        </w:pict>
      </w:r>
      <w:r>
        <w:rPr/>
        <w:pict>
          <v:shape style="position:absolute;margin-left:167.300003pt;margin-top:-1.688293pt;width:.48002pt;height:.24pt;mso-position-horizontal-relative:page;mso-position-vertical-relative:paragraph;z-index:16000" type="#_x0000_t75" stroked="false">
            <v:imagedata r:id="rId626" o:title=""/>
          </v:shape>
        </w:pict>
      </w:r>
      <w:r>
        <w:rPr/>
        <w:pict>
          <v:shape style="position:absolute;margin-left:239.809998pt;margin-top:-1.688293pt;width:.48002pt;height:.24pt;mso-position-horizontal-relative:page;mso-position-vertical-relative:paragraph;z-index:16024" type="#_x0000_t75" stroked="false">
            <v:imagedata r:id="rId626" o:title=""/>
          </v:shape>
        </w:pict>
      </w:r>
      <w:r>
        <w:rPr/>
        <w:pict>
          <v:shape style="position:absolute;margin-left:312.290009pt;margin-top:-1.688293pt;width:.48003pt;height:.24pt;mso-position-horizontal-relative:page;mso-position-vertical-relative:paragraph;z-index:16048" type="#_x0000_t75" stroked="false">
            <v:imagedata r:id="rId626" o:title=""/>
          </v:shape>
        </w:pict>
      </w:r>
      <w:r>
        <w:rPr/>
        <w:pict>
          <v:shape style="position:absolute;margin-left:384.670013pt;margin-top:-1.688293pt;width:.48003pt;height:.24pt;mso-position-horizontal-relative:page;mso-position-vertical-relative:paragraph;z-index:16072" type="#_x0000_t75" stroked="false">
            <v:imagedata r:id="rId626" o:title=""/>
          </v:shape>
        </w:pict>
      </w:r>
      <w:r>
        <w:rPr/>
        <w:pict>
          <v:shape style="position:absolute;margin-left:457.179993pt;margin-top:-1.688293pt;width:.48003pt;height:.24pt;mso-position-horizontal-relative:page;mso-position-vertical-relative:paragraph;z-index:16096" type="#_x0000_t75" stroked="false">
            <v:imagedata r:id="rId626" o:title=""/>
          </v:shape>
        </w:pict>
      </w:r>
      <w:r>
        <w:rPr>
          <w:rFonts w:ascii="宋体" w:hAnsi="宋体" w:cs="宋体" w:eastAsia="宋体" w:hint="default"/>
          <w:sz w:val="18"/>
          <w:szCs w:val="18"/>
        </w:rPr>
        <w:t>注：</w:t>
      </w:r>
    </w:p>
    <w:p>
      <w:pPr>
        <w:spacing w:line="240" w:lineRule="exact" w:before="40"/>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）报告期新增固定资产</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11,345,272.78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元，主要系在建工程转入及新增合并子公司所致。其中由在建工程转</w:t>
      </w:r>
    </w:p>
    <w:p>
      <w:pPr>
        <w:spacing w:line="240"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入的金额为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1,144,053.34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元；本期新增子公司郑州春泉暖通节能设备有限公司增加固定资产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3,628,687.93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）报告期累计折旧增加中，本期计提增加的折旧为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3,372,208.56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）报告期末已提足折旧继续使用的固定资产原值为</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475,231.11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）报告期末无融资租赁租入和经营租赁租出的固定资产；</w:t>
      </w:r>
    </w:p>
    <w:p>
      <w:pPr>
        <w:spacing w:before="2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）报告期末无暂时闲置的固定资产情况。</w:t>
      </w:r>
    </w:p>
    <w:p>
      <w:pPr>
        <w:spacing w:line="240" w:lineRule="auto" w:before="1"/>
        <w:rPr>
          <w:rFonts w:ascii="宋体" w:hAnsi="宋体" w:cs="宋体" w:eastAsia="宋体" w:hint="default"/>
          <w:sz w:val="17"/>
          <w:szCs w:val="17"/>
        </w:rPr>
      </w:pPr>
    </w:p>
    <w:p>
      <w:pPr>
        <w:spacing w:before="0"/>
        <w:ind w:left="2062" w:right="1306" w:firstLine="0"/>
        <w:jc w:val="left"/>
        <w:rPr>
          <w:rFonts w:ascii="宋体" w:hAnsi="宋体" w:cs="宋体" w:eastAsia="宋体" w:hint="default"/>
          <w:sz w:val="18"/>
          <w:szCs w:val="18"/>
        </w:rPr>
      </w:pPr>
      <w:r>
        <w:rPr/>
        <w:pict>
          <v:shape style="position:absolute;margin-left:212.449997pt;margin-top:22.631737pt;width:.48pt;height:.12pt;mso-position-horizontal-relative:page;mso-position-vertical-relative:paragraph;z-index:-1275016" type="#_x0000_t75" stroked="false">
            <v:imagedata r:id="rId626" o:title=""/>
          </v:shape>
        </w:pict>
      </w:r>
      <w:r>
        <w:rPr/>
        <w:pict>
          <v:shape style="position:absolute;margin-left:270.529999pt;margin-top:22.631737pt;width:.47998pt;height:.12pt;mso-position-horizontal-relative:page;mso-position-vertical-relative:paragraph;z-index:-1274992" type="#_x0000_t75" stroked="false">
            <v:imagedata r:id="rId626" o:title=""/>
          </v:shape>
        </w:pict>
      </w:r>
      <w:r>
        <w:rPr/>
        <w:pict>
          <v:shape style="position:absolute;margin-left:337.869995pt;margin-top:22.631737pt;width:.47998pt;height:.12pt;mso-position-horizontal-relative:page;mso-position-vertical-relative:paragraph;z-index:-1274968" type="#_x0000_t75" stroked="false">
            <v:imagedata r:id="rId626" o:title=""/>
          </v:shape>
        </w:pict>
      </w:r>
      <w:r>
        <w:rPr/>
        <w:pict>
          <v:shape style="position:absolute;margin-left:404.230011pt;margin-top:22.631737pt;width:.48001pt;height:.12pt;mso-position-horizontal-relative:page;mso-position-vertical-relative:paragraph;z-index:-1274944" type="#_x0000_t75" stroked="false">
            <v:imagedata r:id="rId626" o:title=""/>
          </v:shape>
        </w:pict>
      </w:r>
      <w:r>
        <w:rPr/>
        <w:pict>
          <v:shape style="position:absolute;margin-left:471.700012pt;margin-top:22.631737pt;width:.47998pt;height:.12pt;mso-position-horizontal-relative:page;mso-position-vertical-relative:paragraph;z-index:-1274920" type="#_x0000_t75" stroked="false">
            <v:imagedata r:id="rId626" o:title=""/>
          </v:shape>
        </w:pict>
      </w:r>
      <w:r>
        <w:rPr/>
        <w:pict>
          <v:group style="position:absolute;margin-left:79.704002pt;margin-top:33.311775pt;width:450.2pt;height:5.3pt;mso-position-horizontal-relative:page;mso-position-vertical-relative:paragraph;z-index:-1274896" coordorigin="1594,666" coordsize="9004,106">
            <v:shape style="position:absolute;left:1594;top:666;width:2674;height:106" type="#_x0000_t75" stroked="false">
              <v:imagedata r:id="rId639" o:title=""/>
            </v:shape>
            <v:shape style="position:absolute;left:4244;top:762;width:1166;height:10" type="#_x0000_t75" stroked="false">
              <v:imagedata r:id="rId640" o:title=""/>
            </v:shape>
            <v:shape style="position:absolute;left:5406;top:762;width:1352;height:10" type="#_x0000_t75" stroked="false">
              <v:imagedata r:id="rId641" o:title=""/>
            </v:shape>
            <v:shape style="position:absolute;left:6753;top:762;width:1332;height:10" type="#_x0000_t75" stroked="false">
              <v:imagedata r:id="rId642" o:title=""/>
            </v:shape>
            <v:shape style="position:absolute;left:8080;top:762;width:1354;height:10" type="#_x0000_t75" stroked="false">
              <v:imagedata r:id="rId492" o:title=""/>
            </v:shape>
            <v:shape style="position:absolute;left:9429;top:762;width:1169;height:10" type="#_x0000_t75" stroked="false">
              <v:imagedata r:id="rId643" o:title=""/>
            </v:shape>
            <w10:wrap type="none"/>
          </v:group>
        </w:pict>
      </w:r>
      <w:r>
        <w:rPr/>
        <w:pict>
          <v:group style="position:absolute;margin-left:79.704002pt;margin-top:50.111717pt;width:450.2pt;height:5.55pt;mso-position-horizontal-relative:page;mso-position-vertical-relative:paragraph;z-index:-1274872" coordorigin="1594,1002" coordsize="9004,111">
            <v:shape style="position:absolute;left:1594;top:1002;width:2674;height:110" type="#_x0000_t75" stroked="false">
              <v:imagedata r:id="rId644" o:title=""/>
            </v:shape>
            <v:shape style="position:absolute;left:4244;top:1098;width:1176;height:14" type="#_x0000_t75" stroked="false">
              <v:imagedata r:id="rId645" o:title=""/>
            </v:shape>
            <v:shape style="position:absolute;left:5406;top:1098;width:1361;height:14" type="#_x0000_t75" stroked="false">
              <v:imagedata r:id="rId646" o:title=""/>
            </v:shape>
            <v:shape style="position:absolute;left:6753;top:1098;width:1342;height:14" type="#_x0000_t75" stroked="false">
              <v:imagedata r:id="rId647" o:title=""/>
            </v:shape>
            <v:shape style="position:absolute;left:8080;top:1098;width:1364;height:14" type="#_x0000_t75" stroked="false">
              <v:imagedata r:id="rId648" o:title=""/>
            </v:shape>
            <v:shape style="position:absolute;left:9429;top:1103;width:1169;height:10" type="#_x0000_t75" stroked="false">
              <v:imagedata r:id="rId649" o:title=""/>
            </v:shape>
            <w10:wrap type="none"/>
          </v:group>
        </w:pict>
      </w:r>
      <w:r>
        <w:rPr>
          <w:rFonts w:ascii="Times New Roman" w:hAnsi="Times New Roman" w:cs="Times New Roman" w:eastAsia="Times New Roman" w:hint="default"/>
          <w:b/>
          <w:bCs/>
          <w:sz w:val="18"/>
          <w:szCs w:val="18"/>
        </w:rPr>
        <w:t>8</w:t>
      </w:r>
      <w:r>
        <w:rPr>
          <w:rFonts w:ascii="宋体" w:hAnsi="宋体" w:cs="宋体" w:eastAsia="宋体" w:hint="default"/>
          <w:b/>
          <w:bCs/>
          <w:sz w:val="18"/>
          <w:szCs w:val="18"/>
        </w:rPr>
        <w:t>．在建工程</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94" w:type="dxa"/>
        <w:tblLayout w:type="fixed"/>
        <w:tblCellMar>
          <w:top w:w="0" w:type="dxa"/>
          <w:left w:w="0" w:type="dxa"/>
          <w:bottom w:w="0" w:type="dxa"/>
          <w:right w:w="0" w:type="dxa"/>
        </w:tblCellMar>
        <w:tblLook w:val="01E0"/>
      </w:tblPr>
      <w:tblGrid>
        <w:gridCol w:w="2660"/>
        <w:gridCol w:w="1162"/>
        <w:gridCol w:w="1347"/>
        <w:gridCol w:w="1327"/>
        <w:gridCol w:w="1349"/>
        <w:gridCol w:w="1159"/>
      </w:tblGrid>
      <w:tr>
        <w:trPr>
          <w:trHeight w:val="258" w:hRule="exact"/>
        </w:trPr>
        <w:tc>
          <w:tcPr>
            <w:tcW w:w="2660"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21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4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0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29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159"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218"/>
              <w:jc w:val="right"/>
              <w:rPr>
                <w:rFonts w:ascii="宋体" w:hAnsi="宋体" w:cs="宋体" w:eastAsia="宋体" w:hint="default"/>
                <w:sz w:val="18"/>
                <w:szCs w:val="18"/>
              </w:rPr>
            </w:pPr>
            <w:r>
              <w:rPr>
                <w:rFonts w:ascii="宋体" w:hAnsi="宋体" w:cs="宋体" w:eastAsia="宋体" w:hint="default"/>
                <w:sz w:val="18"/>
                <w:szCs w:val="18"/>
              </w:rPr>
              <w:t>资金来源</w:t>
            </w:r>
          </w:p>
        </w:tc>
      </w:tr>
      <w:tr>
        <w:trPr>
          <w:trHeight w:val="75" w:hRule="exact"/>
        </w:trPr>
        <w:tc>
          <w:tcPr>
            <w:tcW w:w="2660"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66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汉威国际传感器科技园</w:t>
            </w:r>
          </w:p>
        </w:tc>
        <w:tc>
          <w:tcPr>
            <w:tcW w:w="1162"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19,517,620.39</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1,032,718.43</w:t>
            </w:r>
          </w:p>
        </w:tc>
        <w:tc>
          <w:tcPr>
            <w:tcW w:w="134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92" w:right="0"/>
              <w:jc w:val="center"/>
              <w:rPr>
                <w:rFonts w:ascii="Times New Roman" w:hAnsi="Times New Roman" w:cs="Times New Roman" w:eastAsia="Times New Roman" w:hint="default"/>
                <w:sz w:val="18"/>
                <w:szCs w:val="18"/>
              </w:rPr>
            </w:pPr>
            <w:r>
              <w:rPr>
                <w:rFonts w:ascii="Times New Roman"/>
                <w:sz w:val="18"/>
              </w:rPr>
              <w:t>18,484,901.96</w:t>
            </w:r>
          </w:p>
        </w:tc>
        <w:tc>
          <w:tcPr>
            <w:tcW w:w="1159"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18"/>
              <w:jc w:val="right"/>
              <w:rPr>
                <w:rFonts w:ascii="宋体" w:hAnsi="宋体" w:cs="宋体" w:eastAsia="宋体" w:hint="default"/>
                <w:sz w:val="18"/>
                <w:szCs w:val="18"/>
              </w:rPr>
            </w:pPr>
            <w:r>
              <w:rPr>
                <w:rFonts w:ascii="宋体" w:hAnsi="宋体" w:cs="宋体" w:eastAsia="宋体" w:hint="default"/>
                <w:sz w:val="18"/>
                <w:szCs w:val="18"/>
              </w:rPr>
              <w:t>募集资金</w:t>
            </w:r>
          </w:p>
        </w:tc>
      </w:tr>
      <w:tr>
        <w:trPr>
          <w:trHeight w:val="82" w:hRule="exact"/>
        </w:trPr>
        <w:tc>
          <w:tcPr>
            <w:tcW w:w="2660"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66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62"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2"/>
                <w:sz w:val="18"/>
              </w:rPr>
              <w:t>111,334.91</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2"/>
                <w:sz w:val="18"/>
              </w:rPr>
              <w:t>111,334.91</w:t>
            </w:r>
          </w:p>
        </w:tc>
        <w:tc>
          <w:tcPr>
            <w:tcW w:w="1349"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18"/>
              <w:jc w:val="right"/>
              <w:rPr>
                <w:rFonts w:ascii="宋体" w:hAnsi="宋体" w:cs="宋体" w:eastAsia="宋体" w:hint="default"/>
                <w:sz w:val="18"/>
                <w:szCs w:val="18"/>
              </w:rPr>
            </w:pPr>
            <w:r>
              <w:rPr>
                <w:rFonts w:ascii="宋体" w:hAnsi="宋体" w:cs="宋体" w:eastAsia="宋体" w:hint="default"/>
                <w:sz w:val="18"/>
                <w:szCs w:val="18"/>
              </w:rPr>
              <w:t>自有资金</w:t>
            </w:r>
          </w:p>
        </w:tc>
      </w:tr>
      <w:tr>
        <w:trPr>
          <w:trHeight w:val="82" w:hRule="exact"/>
        </w:trPr>
        <w:tc>
          <w:tcPr>
            <w:tcW w:w="2660"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single" w:sz="4" w:space="0" w:color="000000"/>
            </w:tcBorders>
          </w:tcPr>
          <w:p>
            <w:pPr/>
          </w:p>
        </w:tc>
        <w:tc>
          <w:tcPr>
            <w:tcW w:w="1159"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660"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62" w:type="dxa"/>
            <w:tcBorders>
              <w:top w:val="nil" w:sz="6" w:space="0" w:color="auto"/>
              <w:left w:val="single" w:sz="4" w:space="0" w:color="000000"/>
              <w:bottom w:val="single" w:sz="12" w:space="0" w:color="000000"/>
              <w:right w:val="single" w:sz="4" w:space="0" w:color="000000"/>
            </w:tcBorders>
          </w:tcPr>
          <w:p>
            <w:pPr/>
          </w:p>
        </w:tc>
        <w:tc>
          <w:tcPr>
            <w:tcW w:w="13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19,628,955.30</w:t>
            </w:r>
          </w:p>
        </w:tc>
        <w:tc>
          <w:tcPr>
            <w:tcW w:w="13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1,144,053.34</w:t>
            </w:r>
          </w:p>
        </w:tc>
        <w:tc>
          <w:tcPr>
            <w:tcW w:w="13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92" w:right="0"/>
              <w:jc w:val="center"/>
              <w:rPr>
                <w:rFonts w:ascii="Times New Roman" w:hAnsi="Times New Roman" w:cs="Times New Roman" w:eastAsia="Times New Roman" w:hint="default"/>
                <w:sz w:val="18"/>
                <w:szCs w:val="18"/>
              </w:rPr>
            </w:pPr>
            <w:r>
              <w:rPr>
                <w:rFonts w:ascii="Times New Roman"/>
                <w:sz w:val="18"/>
              </w:rPr>
              <w:t>18,484,901.96</w:t>
            </w:r>
          </w:p>
        </w:tc>
        <w:tc>
          <w:tcPr>
            <w:tcW w:w="1159" w:type="dxa"/>
            <w:tcBorders>
              <w:top w:val="nil" w:sz="6" w:space="0" w:color="auto"/>
              <w:left w:val="single" w:sz="4" w:space="0" w:color="000000"/>
              <w:bottom w:val="single" w:sz="12" w:space="0" w:color="000000"/>
              <w:right w:val="nil" w:sz="6" w:space="0" w:color="auto"/>
            </w:tcBorders>
          </w:tcPr>
          <w:p>
            <w:pPr/>
          </w:p>
        </w:tc>
      </w:tr>
    </w:tbl>
    <w:p>
      <w:pPr>
        <w:spacing w:before="8"/>
        <w:ind w:left="2062" w:right="1306" w:firstLine="0"/>
        <w:jc w:val="left"/>
        <w:rPr>
          <w:rFonts w:ascii="宋体" w:hAnsi="宋体" w:cs="宋体" w:eastAsia="宋体" w:hint="default"/>
          <w:sz w:val="18"/>
          <w:szCs w:val="18"/>
        </w:rPr>
      </w:pPr>
      <w:r>
        <w:rPr/>
        <w:pict>
          <v:group style="position:absolute;margin-left:79.704002pt;margin-top:-23.528271pt;width:450.2pt;height:5.55pt;mso-position-horizontal-relative:page;mso-position-vertical-relative:paragraph;z-index:-1274848" coordorigin="1594,-471" coordsize="9004,111">
            <v:shape style="position:absolute;left:1594;top:-471;width:2674;height:110" type="#_x0000_t75" stroked="false">
              <v:imagedata r:id="rId644" o:title=""/>
            </v:shape>
            <v:shape style="position:absolute;left:4244;top:-375;width:1176;height:14" type="#_x0000_t75" stroked="false">
              <v:imagedata r:id="rId645" o:title=""/>
            </v:shape>
            <v:shape style="position:absolute;left:5406;top:-375;width:1361;height:14" type="#_x0000_t75" stroked="false">
              <v:imagedata r:id="rId646" o:title=""/>
            </v:shape>
            <v:shape style="position:absolute;left:6753;top:-375;width:1342;height:14" type="#_x0000_t75" stroked="false">
              <v:imagedata r:id="rId647" o:title=""/>
            </v:shape>
            <v:shape style="position:absolute;left:8080;top:-375;width:1364;height:14" type="#_x0000_t75" stroked="false">
              <v:imagedata r:id="rId648" o:title=""/>
            </v:shape>
            <v:shape style="position:absolute;left:9429;top:-370;width:1169;height:10" type="#_x0000_t75" stroked="false">
              <v:imagedata r:id="rId643" o:title=""/>
            </v:shape>
            <w10:wrap type="none"/>
          </v:group>
        </w:pict>
      </w:r>
      <w:r>
        <w:rPr>
          <w:rFonts w:ascii="宋体" w:hAnsi="宋体" w:cs="宋体" w:eastAsia="宋体" w:hint="default"/>
          <w:sz w:val="18"/>
          <w:szCs w:val="18"/>
        </w:rPr>
        <w:t>注：</w:t>
      </w:r>
    </w:p>
    <w:p>
      <w:pPr>
        <w:spacing w:line="235" w:lineRule="exact" w:before="38"/>
        <w:ind w:left="2062" w:right="1306" w:firstLine="0"/>
        <w:jc w:val="left"/>
        <w:rPr>
          <w:rFonts w:ascii="新宋体" w:hAnsi="新宋体" w:cs="新宋体" w:eastAsia="新宋体" w:hint="default"/>
          <w:sz w:val="18"/>
          <w:szCs w:val="18"/>
        </w:rPr>
      </w:pPr>
      <w:r>
        <w:rPr>
          <w:rFonts w:ascii="新宋体" w:hAnsi="新宋体" w:cs="新宋体" w:eastAsia="新宋体" w:hint="default"/>
          <w:sz w:val="18"/>
          <w:szCs w:val="18"/>
        </w:rPr>
        <w:t>1</w:t>
      </w:r>
      <w:r>
        <w:rPr>
          <w:rFonts w:ascii="新宋体" w:hAnsi="新宋体" w:cs="新宋体" w:eastAsia="新宋体" w:hint="default"/>
          <w:sz w:val="18"/>
          <w:szCs w:val="18"/>
        </w:rPr>
        <w:t>）报告期在建工程增加 </w:t>
      </w:r>
      <w:r>
        <w:rPr>
          <w:rFonts w:ascii="新宋体" w:hAnsi="新宋体" w:cs="新宋体" w:eastAsia="新宋体" w:hint="default"/>
          <w:sz w:val="18"/>
          <w:szCs w:val="18"/>
        </w:rPr>
        <w:t>19,628,955.30</w:t>
      </w:r>
      <w:r>
        <w:rPr>
          <w:rFonts w:ascii="新宋体" w:hAnsi="新宋体" w:cs="新宋体" w:eastAsia="新宋体" w:hint="default"/>
          <w:spacing w:val="-36"/>
          <w:sz w:val="18"/>
          <w:szCs w:val="18"/>
        </w:rPr>
        <w:t> </w:t>
      </w:r>
      <w:r>
        <w:rPr>
          <w:rFonts w:ascii="新宋体" w:hAnsi="新宋体" w:cs="新宋体" w:eastAsia="新宋体" w:hint="default"/>
          <w:sz w:val="18"/>
          <w:szCs w:val="18"/>
        </w:rPr>
        <w:t>元，主要系募投项目及其配套项目工程进入建设期所致；汉威国际</w:t>
      </w:r>
    </w:p>
    <w:p>
      <w:pPr>
        <w:spacing w:line="230" w:lineRule="exact" w:before="26"/>
        <w:ind w:left="1702" w:right="1403" w:firstLine="0"/>
        <w:jc w:val="left"/>
        <w:rPr>
          <w:rFonts w:ascii="新宋体" w:hAnsi="新宋体" w:cs="新宋体" w:eastAsia="新宋体" w:hint="default"/>
          <w:sz w:val="18"/>
          <w:szCs w:val="18"/>
        </w:rPr>
      </w:pPr>
      <w:r>
        <w:rPr>
          <w:rFonts w:ascii="新宋体" w:hAnsi="新宋体" w:cs="新宋体" w:eastAsia="新宋体" w:hint="default"/>
          <w:sz w:val="18"/>
          <w:szCs w:val="18"/>
        </w:rPr>
        <w:t>传感器科技园项目即年产</w:t>
      </w:r>
      <w:r>
        <w:rPr>
          <w:rFonts w:ascii="新宋体" w:hAnsi="新宋体" w:cs="新宋体" w:eastAsia="新宋体" w:hint="default"/>
          <w:spacing w:val="-36"/>
          <w:sz w:val="18"/>
          <w:szCs w:val="18"/>
        </w:rPr>
        <w:t> </w:t>
      </w:r>
      <w:r>
        <w:rPr>
          <w:rFonts w:ascii="新宋体" w:hAnsi="新宋体" w:cs="新宋体" w:eastAsia="新宋体" w:hint="default"/>
          <w:sz w:val="18"/>
          <w:szCs w:val="18"/>
        </w:rPr>
        <w:t>8</w:t>
      </w:r>
      <w:r>
        <w:rPr>
          <w:rFonts w:ascii="新宋体" w:hAnsi="新宋体" w:cs="新宋体" w:eastAsia="新宋体" w:hint="default"/>
          <w:spacing w:val="-37"/>
          <w:sz w:val="18"/>
          <w:szCs w:val="18"/>
        </w:rPr>
        <w:t> </w:t>
      </w:r>
      <w:r>
        <w:rPr>
          <w:rFonts w:ascii="新宋体" w:hAnsi="新宋体" w:cs="新宋体" w:eastAsia="新宋体" w:hint="default"/>
          <w:sz w:val="18"/>
          <w:szCs w:val="18"/>
        </w:rPr>
        <w:t>万支红外气体传感器及</w:t>
      </w:r>
      <w:r>
        <w:rPr>
          <w:rFonts w:ascii="新宋体" w:hAnsi="新宋体" w:cs="新宋体" w:eastAsia="新宋体" w:hint="default"/>
          <w:spacing w:val="-36"/>
          <w:sz w:val="18"/>
          <w:szCs w:val="18"/>
        </w:rPr>
        <w:t> </w:t>
      </w:r>
      <w:r>
        <w:rPr>
          <w:rFonts w:ascii="新宋体" w:hAnsi="新宋体" w:cs="新宋体" w:eastAsia="新宋体" w:hint="default"/>
          <w:sz w:val="18"/>
          <w:szCs w:val="18"/>
        </w:rPr>
        <w:t>7.5</w:t>
      </w:r>
      <w:r>
        <w:rPr>
          <w:rFonts w:ascii="新宋体" w:hAnsi="新宋体" w:cs="新宋体" w:eastAsia="新宋体" w:hint="default"/>
          <w:spacing w:val="-37"/>
          <w:sz w:val="18"/>
          <w:szCs w:val="18"/>
        </w:rPr>
        <w:t> </w:t>
      </w:r>
      <w:r>
        <w:rPr>
          <w:rFonts w:ascii="新宋体" w:hAnsi="新宋体" w:cs="新宋体" w:eastAsia="新宋体" w:hint="default"/>
          <w:sz w:val="18"/>
          <w:szCs w:val="18"/>
        </w:rPr>
        <w:t>万台红外气体检测仪器仪表项目、年产</w:t>
      </w:r>
      <w:r>
        <w:rPr>
          <w:rFonts w:ascii="新宋体" w:hAnsi="新宋体" w:cs="新宋体" w:eastAsia="新宋体" w:hint="default"/>
          <w:spacing w:val="-36"/>
          <w:sz w:val="18"/>
          <w:szCs w:val="18"/>
        </w:rPr>
        <w:t> </w:t>
      </w:r>
      <w:r>
        <w:rPr>
          <w:rFonts w:ascii="新宋体" w:hAnsi="新宋体" w:cs="新宋体" w:eastAsia="新宋体" w:hint="default"/>
          <w:sz w:val="18"/>
          <w:szCs w:val="18"/>
        </w:rPr>
        <w:t>25</w:t>
      </w:r>
      <w:r>
        <w:rPr>
          <w:rFonts w:ascii="新宋体" w:hAnsi="新宋体" w:cs="新宋体" w:eastAsia="新宋体" w:hint="default"/>
          <w:spacing w:val="-37"/>
          <w:sz w:val="18"/>
          <w:szCs w:val="18"/>
        </w:rPr>
        <w:t> </w:t>
      </w:r>
      <w:r>
        <w:rPr>
          <w:rFonts w:ascii="新宋体" w:hAnsi="新宋体" w:cs="新宋体" w:eastAsia="新宋体" w:hint="default"/>
          <w:sz w:val="18"/>
          <w:szCs w:val="18"/>
        </w:rPr>
        <w:t>万台电化学气 体检测仪器仪表项目及扩建研发中心项目的总称；</w:t>
      </w:r>
    </w:p>
    <w:p>
      <w:pPr>
        <w:spacing w:before="17"/>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）报告期在建工程减少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1,144,053.34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元，主要系完工转入固定资产的设备；</w:t>
      </w:r>
    </w:p>
    <w:p>
      <w:pPr>
        <w:spacing w:before="2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）报告期末本公司无用于抵押、担保的在建工程；</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）报告期末本公司在建工程无减值迹象未计提减值准备。</w:t>
      </w:r>
    </w:p>
    <w:p>
      <w:pPr>
        <w:spacing w:line="240" w:lineRule="auto" w:before="1"/>
        <w:rPr>
          <w:rFonts w:ascii="宋体" w:hAnsi="宋体" w:cs="宋体" w:eastAsia="宋体" w:hint="default"/>
          <w:sz w:val="17"/>
          <w:szCs w:val="17"/>
        </w:rPr>
      </w:pPr>
    </w:p>
    <w:p>
      <w:pPr>
        <w:spacing w:before="0"/>
        <w:ind w:left="2062" w:right="1306" w:firstLine="0"/>
        <w:jc w:val="left"/>
        <w:rPr>
          <w:rFonts w:ascii="宋体" w:hAnsi="宋体" w:cs="宋体" w:eastAsia="宋体" w:hint="default"/>
          <w:sz w:val="18"/>
          <w:szCs w:val="18"/>
        </w:rPr>
      </w:pPr>
      <w:r>
        <w:rPr/>
        <w:pict>
          <v:shape style="position:absolute;margin-left:173.660004pt;margin-top:22.631716pt;width:.48pt;height:.12pt;mso-position-horizontal-relative:page;mso-position-vertical-relative:paragraph;z-index:-1274824" type="#_x0000_t75" stroked="false">
            <v:imagedata r:id="rId650" o:title=""/>
          </v:shape>
        </w:pict>
      </w:r>
      <w:r>
        <w:rPr/>
        <w:pict>
          <v:shape style="position:absolute;margin-left:254.089996pt;margin-top:22.631716pt;width:.48pt;height:.12pt;mso-position-horizontal-relative:page;mso-position-vertical-relative:paragraph;z-index:-1274800" type="#_x0000_t75" stroked="false">
            <v:imagedata r:id="rId650" o:title=""/>
          </v:shape>
        </w:pict>
      </w:r>
      <w:r>
        <w:rPr/>
        <w:pict>
          <v:shape style="position:absolute;margin-left:345.670013pt;margin-top:22.631716pt;width:.48001pt;height:.12pt;mso-position-horizontal-relative:page;mso-position-vertical-relative:paragraph;z-index:-1274776" type="#_x0000_t75" stroked="false">
            <v:imagedata r:id="rId650" o:title=""/>
          </v:shape>
        </w:pict>
      </w:r>
      <w:r>
        <w:rPr/>
        <w:pict>
          <v:shape style="position:absolute;margin-left:437.470001pt;margin-top:22.631716pt;width:.48001pt;height:.12pt;mso-position-horizontal-relative:page;mso-position-vertical-relative:paragraph;z-index:-1274752" type="#_x0000_t75" stroked="false">
            <v:imagedata r:id="rId650" o:title=""/>
          </v:shape>
        </w:pict>
      </w:r>
      <w:r>
        <w:rPr/>
        <w:pict>
          <v:group style="position:absolute;margin-left:79.704002pt;margin-top:33.311726pt;width:450.2pt;height:5.3pt;mso-position-horizontal-relative:page;mso-position-vertical-relative:paragraph;z-index:-1274728" coordorigin="1594,666" coordsize="9004,106">
            <v:shape style="position:absolute;left:1594;top:666;width:1898;height:106" type="#_x0000_t75" stroked="false">
              <v:imagedata r:id="rId651" o:title=""/>
            </v:shape>
            <v:shape style="position:absolute;left:3468;top:762;width:5281;height:10" type="#_x0000_t75" stroked="false">
              <v:imagedata r:id="rId652" o:title=""/>
            </v:shape>
            <v:shape style="position:absolute;left:8745;top:762;width:1853;height:10" type="#_x0000_t75" stroked="false">
              <v:imagedata r:id="rId653" o:title=""/>
            </v:shape>
            <w10:wrap type="none"/>
          </v:group>
        </w:pict>
      </w:r>
      <w:r>
        <w:rPr/>
        <w:pict>
          <v:group style="position:absolute;margin-left:79.704002pt;margin-top:50.111694pt;width:450.2pt;height:5.55pt;mso-position-horizontal-relative:page;mso-position-vertical-relative:paragraph;z-index:-1274704" coordorigin="1594,1002" coordsize="9004,111">
            <v:shape style="position:absolute;left:1594;top:1002;width:1898;height:110" type="#_x0000_t75" stroked="false">
              <v:imagedata r:id="rId654" o:title=""/>
            </v:shape>
            <v:shape style="position:absolute;left:3468;top:1098;width:1623;height:14" type="#_x0000_t75" stroked="false">
              <v:imagedata r:id="rId655" o:title=""/>
            </v:shape>
            <v:shape style="position:absolute;left:5077;top:1098;width:1846;height:14" type="#_x0000_t75" stroked="false">
              <v:imagedata r:id="rId656" o:title=""/>
            </v:shape>
            <v:shape style="position:absolute;left:6909;top:1098;width:1850;height:14" type="#_x0000_t75" stroked="false">
              <v:imagedata r:id="rId657" o:title=""/>
            </v:shape>
            <v:shape style="position:absolute;left:8745;top:1103;width:1853;height:10" type="#_x0000_t75" stroked="false">
              <v:imagedata r:id="rId658" o:title=""/>
            </v:shape>
            <w10:wrap type="none"/>
          </v:group>
        </w:pict>
      </w:r>
      <w:r>
        <w:rPr/>
        <w:pict>
          <v:group style="position:absolute;margin-left:79.704002pt;margin-top:72.191734pt;width:450.2pt;height:.5pt;mso-position-horizontal-relative:page;mso-position-vertical-relative:paragraph;z-index:-1274680" coordorigin="1594,1444" coordsize="9004,10">
            <v:shape style="position:absolute;left:1594;top:1444;width:1879;height:10" type="#_x0000_t75" stroked="false">
              <v:imagedata r:id="rId659" o:title=""/>
            </v:shape>
            <v:shape style="position:absolute;left:3468;top:1444;width:5281;height:10" type="#_x0000_t75" stroked="false">
              <v:imagedata r:id="rId652" o:title=""/>
            </v:shape>
            <v:shape style="position:absolute;left:8745;top:1444;width:1853;height:10" type="#_x0000_t75" stroked="false">
              <v:imagedata r:id="rId653" o:title=""/>
            </v:shape>
            <w10:wrap type="none"/>
          </v:group>
        </w:pict>
      </w:r>
      <w:r>
        <w:rPr/>
        <w:pict>
          <v:group style="position:absolute;margin-left:79.704002pt;margin-top:84.191757pt;width:450.2pt;height:5.4pt;mso-position-horizontal-relative:page;mso-position-vertical-relative:paragraph;z-index:-1274656" coordorigin="1594,1684" coordsize="9004,108">
            <v:shape style="position:absolute;left:1594;top:1684;width:1898;height:108" type="#_x0000_t75" stroked="false">
              <v:imagedata r:id="rId660" o:title=""/>
            </v:shape>
            <v:shape style="position:absolute;left:3468;top:1780;width:1623;height:12" type="#_x0000_t75" stroked="false">
              <v:imagedata r:id="rId661" o:title=""/>
            </v:shape>
            <v:shape style="position:absolute;left:5077;top:1780;width:1846;height:12" type="#_x0000_t75" stroked="false">
              <v:imagedata r:id="rId662" o:title=""/>
            </v:shape>
            <v:shape style="position:absolute;left:6909;top:1780;width:1850;height:12" type="#_x0000_t75" stroked="false">
              <v:imagedata r:id="rId663" o:title=""/>
            </v:shape>
            <v:shape style="position:absolute;left:8745;top:1782;width:1853;height:10" type="#_x0000_t75" stroked="false">
              <v:imagedata r:id="rId653" o:title=""/>
            </v:shape>
            <w10:wrap type="none"/>
          </v:group>
        </w:pict>
      </w:r>
      <w:r>
        <w:rPr/>
        <w:pict>
          <v:group style="position:absolute;margin-left:79.704002pt;margin-top:101.111694pt;width:450.2pt;height:5.55pt;mso-position-horizontal-relative:page;mso-position-vertical-relative:paragraph;z-index:-1274632" coordorigin="1594,2022" coordsize="9004,111">
            <v:shape style="position:absolute;left:1594;top:2022;width:1898;height:110" type="#_x0000_t75" stroked="false">
              <v:imagedata r:id="rId654" o:title=""/>
            </v:shape>
            <v:shape style="position:absolute;left:3468;top:2118;width:1623;height:14" type="#_x0000_t75" stroked="false">
              <v:imagedata r:id="rId664" o:title=""/>
            </v:shape>
            <v:shape style="position:absolute;left:5077;top:2118;width:1846;height:14" type="#_x0000_t75" stroked="false">
              <v:imagedata r:id="rId656" o:title=""/>
            </v:shape>
            <v:shape style="position:absolute;left:6909;top:2118;width:1850;height:14" type="#_x0000_t75" stroked="false">
              <v:imagedata r:id="rId657" o:title=""/>
            </v:shape>
            <v:shape style="position:absolute;left:8745;top:2123;width:1853;height:10" type="#_x0000_t75" stroked="false">
              <v:imagedata r:id="rId658" o:title=""/>
            </v:shape>
            <w10:wrap type="none"/>
          </v:group>
        </w:pict>
      </w:r>
      <w:r>
        <w:rPr/>
        <w:pict>
          <v:group style="position:absolute;margin-left:79.704002pt;margin-top:123.191734pt;width:450.2pt;height:.5pt;mso-position-horizontal-relative:page;mso-position-vertical-relative:paragraph;z-index:-1274608" coordorigin="1594,2464" coordsize="9004,10">
            <v:shape style="position:absolute;left:1594;top:2464;width:1879;height:10" type="#_x0000_t75" stroked="false">
              <v:imagedata r:id="rId659" o:title=""/>
            </v:shape>
            <v:shape style="position:absolute;left:3468;top:2464;width:5281;height:10" type="#_x0000_t75" stroked="false">
              <v:imagedata r:id="rId652" o:title=""/>
            </v:shape>
            <v:shape style="position:absolute;left:8745;top:2464;width:1853;height:10" type="#_x0000_t75" stroked="false">
              <v:imagedata r:id="rId653" o:title=""/>
            </v:shape>
            <w10:wrap type="none"/>
          </v:group>
        </w:pict>
      </w:r>
      <w:r>
        <w:rPr/>
        <w:pict>
          <v:group style="position:absolute;margin-left:79.704002pt;margin-top:135.191757pt;width:450.2pt;height:5.4pt;mso-position-horizontal-relative:page;mso-position-vertical-relative:paragraph;z-index:-1274584" coordorigin="1594,2704" coordsize="9004,108">
            <v:shape style="position:absolute;left:1594;top:2704;width:1898;height:108" type="#_x0000_t75" stroked="false">
              <v:imagedata r:id="rId660" o:title=""/>
            </v:shape>
            <v:shape style="position:absolute;left:3468;top:2800;width:1623;height:12" type="#_x0000_t75" stroked="false">
              <v:imagedata r:id="rId661" o:title=""/>
            </v:shape>
            <v:shape style="position:absolute;left:5077;top:2800;width:1846;height:12" type="#_x0000_t75" stroked="false">
              <v:imagedata r:id="rId662" o:title=""/>
            </v:shape>
            <v:shape style="position:absolute;left:6909;top:2800;width:1850;height:12" type="#_x0000_t75" stroked="false">
              <v:imagedata r:id="rId663" o:title=""/>
            </v:shape>
            <v:shape style="position:absolute;left:8745;top:2802;width:1853;height:10" type="#_x0000_t75" stroked="false">
              <v:imagedata r:id="rId653" o:title=""/>
            </v:shape>
            <w10:wrap type="none"/>
          </v:group>
        </w:pict>
      </w:r>
      <w:r>
        <w:rPr/>
        <w:pict>
          <v:group style="position:absolute;margin-left:79.704002pt;margin-top:152.141693pt;width:450.2pt;height:5.55pt;mso-position-horizontal-relative:page;mso-position-vertical-relative:paragraph;z-index:-1274560" coordorigin="1594,3043" coordsize="9004,111">
            <v:shape style="position:absolute;left:1594;top:3043;width:1898;height:110" type="#_x0000_t75" stroked="false">
              <v:imagedata r:id="rId665" o:title=""/>
            </v:shape>
            <v:shape style="position:absolute;left:3468;top:3139;width:1623;height:14" type="#_x0000_t75" stroked="false">
              <v:imagedata r:id="rId666" o:title=""/>
            </v:shape>
            <v:shape style="position:absolute;left:5077;top:3139;width:1846;height:14" type="#_x0000_t75" stroked="false">
              <v:imagedata r:id="rId656" o:title=""/>
            </v:shape>
            <v:shape style="position:absolute;left:6909;top:3139;width:1850;height:14" type="#_x0000_t75" stroked="false">
              <v:imagedata r:id="rId657" o:title=""/>
            </v:shape>
            <v:shape style="position:absolute;left:8745;top:3144;width:1853;height:10" type="#_x0000_t75" stroked="false">
              <v:imagedata r:id="rId653" o:title=""/>
            </v:shape>
            <w10:wrap type="none"/>
          </v:group>
        </w:pict>
      </w:r>
      <w:r>
        <w:rPr>
          <w:rFonts w:ascii="Times New Roman" w:hAnsi="Times New Roman" w:cs="Times New Roman" w:eastAsia="Times New Roman" w:hint="default"/>
          <w:b/>
          <w:bCs/>
          <w:sz w:val="18"/>
          <w:szCs w:val="18"/>
        </w:rPr>
        <w:t>9</w:t>
      </w:r>
      <w:r>
        <w:rPr>
          <w:rFonts w:ascii="宋体" w:hAnsi="宋体" w:cs="宋体" w:eastAsia="宋体" w:hint="default"/>
          <w:b/>
          <w:bCs/>
          <w:sz w:val="18"/>
          <w:szCs w:val="18"/>
        </w:rPr>
        <w:t>．无形资产</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94" w:type="dxa"/>
        <w:tblLayout w:type="fixed"/>
        <w:tblCellMar>
          <w:top w:w="0" w:type="dxa"/>
          <w:left w:w="0" w:type="dxa"/>
          <w:bottom w:w="0" w:type="dxa"/>
          <w:right w:w="0" w:type="dxa"/>
        </w:tblCellMar>
        <w:tblLook w:val="01E0"/>
      </w:tblPr>
      <w:tblGrid>
        <w:gridCol w:w="1884"/>
        <w:gridCol w:w="1609"/>
        <w:gridCol w:w="1832"/>
        <w:gridCol w:w="1836"/>
        <w:gridCol w:w="1844"/>
      </w:tblGrid>
      <w:tr>
        <w:trPr>
          <w:trHeight w:val="258" w:hRule="exact"/>
        </w:trPr>
        <w:tc>
          <w:tcPr>
            <w:tcW w:w="1884"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756"/>
              <w:jc w:val="right"/>
              <w:rPr>
                <w:rFonts w:ascii="宋体" w:hAnsi="宋体" w:cs="宋体" w:eastAsia="宋体" w:hint="default"/>
                <w:sz w:val="18"/>
                <w:szCs w:val="18"/>
              </w:rPr>
            </w:pPr>
            <w:r>
              <w:rPr>
                <w:rFonts w:ascii="宋体" w:hAnsi="宋体" w:cs="宋体" w:eastAsia="宋体" w:hint="default"/>
                <w:sz w:val="18"/>
                <w:szCs w:val="18"/>
              </w:rPr>
              <w:t>项目</w:t>
            </w:r>
          </w:p>
        </w:tc>
        <w:tc>
          <w:tcPr>
            <w:tcW w:w="16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526"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83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54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55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44"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75"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b/>
                <w:bCs/>
                <w:sz w:val="18"/>
                <w:szCs w:val="18"/>
              </w:rPr>
              <w:t>原值</w:t>
            </w:r>
            <w:r>
              <w:rPr>
                <w:rFonts w:ascii="宋体" w:hAnsi="宋体" w:cs="宋体" w:eastAsia="宋体" w:hint="default"/>
                <w:sz w:val="18"/>
                <w:szCs w:val="18"/>
              </w:rPr>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87"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61,240.00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10,399,885.38</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10,461,125.38</w:t>
            </w:r>
          </w:p>
        </w:tc>
      </w:tr>
      <w:tr>
        <w:trPr>
          <w:trHeight w:val="264"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6,658,010.60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6,079,501.80</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7"/>
              <w:jc w:val="right"/>
              <w:rPr>
                <w:rFonts w:ascii="Times New Roman" w:hAnsi="Times New Roman" w:cs="Times New Roman" w:eastAsia="Times New Roman" w:hint="default"/>
                <w:sz w:val="18"/>
                <w:szCs w:val="18"/>
              </w:rPr>
            </w:pPr>
            <w:r>
              <w:rPr>
                <w:rFonts w:ascii="Times New Roman"/>
                <w:spacing w:val="-1"/>
                <w:sz w:val="18"/>
              </w:rPr>
              <w:t>12,737,512.40</w:t>
            </w:r>
          </w:p>
        </w:tc>
      </w:tr>
      <w:tr>
        <w:trPr>
          <w:trHeight w:val="80"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894,399.80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756,863.83</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1,651,263.63</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35"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756"/>
              <w:jc w:val="right"/>
              <w:rPr>
                <w:rFonts w:ascii="宋体" w:hAnsi="宋体" w:cs="宋体" w:eastAsia="宋体" w:hint="default"/>
                <w:sz w:val="18"/>
                <w:szCs w:val="18"/>
              </w:rPr>
            </w:pPr>
            <w:r>
              <w:rPr>
                <w:rFonts w:ascii="宋体" w:hAnsi="宋体" w:cs="宋体" w:eastAsia="宋体" w:hint="default"/>
                <w:sz w:val="18"/>
                <w:szCs w:val="18"/>
              </w:rPr>
              <w:t>合计</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7,613,650.40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17,236,251.01</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24,849,901.41</w:t>
            </w:r>
          </w:p>
        </w:tc>
      </w:tr>
      <w:tr>
        <w:trPr>
          <w:trHeight w:val="257"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b/>
                <w:bCs/>
                <w:sz w:val="18"/>
                <w:szCs w:val="18"/>
              </w:rPr>
              <w:t>累计摊销</w:t>
            </w:r>
            <w:r>
              <w:rPr>
                <w:rFonts w:ascii="宋体" w:hAnsi="宋体" w:cs="宋体" w:eastAsia="宋体" w:hint="default"/>
                <w:sz w:val="18"/>
                <w:szCs w:val="18"/>
              </w:rPr>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87"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9"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08"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20,041.60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991,536.78</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1,011,578.38</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542,684.44</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214,232.01</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756,916.45</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192,147.50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149,606.98</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341,754.48</w:t>
            </w:r>
          </w:p>
        </w:tc>
      </w:tr>
      <w:tr>
        <w:trPr>
          <w:trHeight w:val="80"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754,873.54</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1,355,375.77</w:t>
            </w: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2,110,249.31</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3"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b/>
                <w:bCs/>
                <w:sz w:val="18"/>
                <w:szCs w:val="18"/>
              </w:rPr>
              <w:t>账面净值</w:t>
            </w:r>
            <w:r>
              <w:rPr>
                <w:rFonts w:ascii="宋体" w:hAnsi="宋体" w:cs="宋体" w:eastAsia="宋体" w:hint="default"/>
                <w:sz w:val="18"/>
                <w:szCs w:val="18"/>
              </w:rPr>
            </w:r>
          </w:p>
        </w:tc>
        <w:tc>
          <w:tcPr>
            <w:tcW w:w="1609" w:type="dxa"/>
            <w:tcBorders>
              <w:top w:val="nil" w:sz="6" w:space="0" w:color="auto"/>
              <w:left w:val="single" w:sz="4" w:space="0" w:color="000000"/>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87"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41,198.40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10,399,885.38</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991,536.78</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9,449,547.00</w:t>
            </w:r>
          </w:p>
        </w:tc>
      </w:tr>
      <w:tr>
        <w:trPr>
          <w:trHeight w:val="80"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6,115,326.16</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6,079,501.80</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214,232.01</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11,980,595.95</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160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702,252.30</w:t>
            </w:r>
          </w:p>
        </w:tc>
        <w:tc>
          <w:tcPr>
            <w:tcW w:w="183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756,863.83</w:t>
            </w:r>
          </w:p>
        </w:tc>
        <w:tc>
          <w:tcPr>
            <w:tcW w:w="183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149,606.98</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1,309,509.15</w:t>
            </w:r>
          </w:p>
        </w:tc>
      </w:tr>
      <w:tr>
        <w:trPr>
          <w:trHeight w:val="82" w:hRule="exact"/>
        </w:trPr>
        <w:tc>
          <w:tcPr>
            <w:tcW w:w="1884" w:type="dxa"/>
            <w:tcBorders>
              <w:top w:val="nil" w:sz="6" w:space="0" w:color="auto"/>
              <w:left w:val="nil" w:sz="6" w:space="0" w:color="auto"/>
              <w:bottom w:val="nil" w:sz="6" w:space="0" w:color="auto"/>
              <w:right w:val="nil" w:sz="6" w:space="0" w:color="auto"/>
            </w:tcBorders>
          </w:tcPr>
          <w:p>
            <w:pPr/>
          </w:p>
        </w:tc>
        <w:tc>
          <w:tcPr>
            <w:tcW w:w="1609" w:type="dxa"/>
            <w:tcBorders>
              <w:top w:val="nil" w:sz="6" w:space="0" w:color="auto"/>
              <w:left w:val="nil" w:sz="6" w:space="0" w:color="auto"/>
              <w:bottom w:val="nil" w:sz="6" w:space="0" w:color="auto"/>
              <w:right w:val="single" w:sz="4" w:space="0" w:color="000000"/>
            </w:tcBorders>
          </w:tcPr>
          <w:p>
            <w:pPr/>
          </w:p>
        </w:tc>
        <w:tc>
          <w:tcPr>
            <w:tcW w:w="1832" w:type="dxa"/>
            <w:tcBorders>
              <w:top w:val="nil" w:sz="6" w:space="0" w:color="auto"/>
              <w:left w:val="single" w:sz="4" w:space="0" w:color="000000"/>
              <w:bottom w:val="nil" w:sz="6" w:space="0" w:color="auto"/>
              <w:right w:val="single" w:sz="4" w:space="0" w:color="000000"/>
            </w:tcBorders>
          </w:tcPr>
          <w:p>
            <w:pPr/>
          </w:p>
        </w:tc>
        <w:tc>
          <w:tcPr>
            <w:tcW w:w="1836"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884"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right="756"/>
              <w:jc w:val="right"/>
              <w:rPr>
                <w:rFonts w:ascii="宋体" w:hAnsi="宋体" w:cs="宋体" w:eastAsia="宋体" w:hint="default"/>
                <w:sz w:val="18"/>
                <w:szCs w:val="18"/>
              </w:rPr>
            </w:pPr>
            <w:r>
              <w:rPr>
                <w:rFonts w:ascii="宋体" w:hAnsi="宋体" w:cs="宋体" w:eastAsia="宋体" w:hint="default"/>
                <w:sz w:val="18"/>
                <w:szCs w:val="18"/>
              </w:rPr>
              <w:t>合计</w:t>
            </w:r>
          </w:p>
        </w:tc>
        <w:tc>
          <w:tcPr>
            <w:tcW w:w="16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6,858,776.86</w:t>
            </w:r>
          </w:p>
        </w:tc>
        <w:tc>
          <w:tcPr>
            <w:tcW w:w="18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17,236,251.01</w:t>
            </w:r>
          </w:p>
        </w:tc>
        <w:tc>
          <w:tcPr>
            <w:tcW w:w="18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1,355,375.77</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22,739,652.10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125.5243pt;width:450.2pt;height:5.55pt;mso-position-horizontal-relative:page;mso-position-vertical-relative:paragraph;z-index:-1274536" coordorigin="1594,-2510" coordsize="9004,111">
            <v:shape style="position:absolute;left:1594;top:-2510;width:1898;height:110" type="#_x0000_t75" stroked="false">
              <v:imagedata r:id="rId667" o:title=""/>
            </v:shape>
            <v:shape style="position:absolute;left:3468;top:-2414;width:1623;height:14" type="#_x0000_t75" stroked="false">
              <v:imagedata r:id="rId664" o:title=""/>
            </v:shape>
            <v:shape style="position:absolute;left:5077;top:-2414;width:1846;height:14" type="#_x0000_t75" stroked="false">
              <v:imagedata r:id="rId656" o:title=""/>
            </v:shape>
            <v:shape style="position:absolute;left:6909;top:-2414;width:1850;height:14" type="#_x0000_t75" stroked="false">
              <v:imagedata r:id="rId657" o:title=""/>
            </v:shape>
            <v:shape style="position:absolute;left:8745;top:-2410;width:1853;height:10" type="#_x0000_t75" stroked="false">
              <v:imagedata r:id="rId653" o:title=""/>
            </v:shape>
            <w10:wrap type="none"/>
          </v:group>
        </w:pict>
      </w:r>
      <w:r>
        <w:rPr/>
        <w:pict>
          <v:group style="position:absolute;margin-left:79.704002pt;margin-top:-108.484238pt;width:450.2pt;height:5.4pt;mso-position-horizontal-relative:page;mso-position-vertical-relative:paragraph;z-index:-1274512" coordorigin="1594,-2170" coordsize="9004,108">
            <v:shape style="position:absolute;left:1594;top:-2170;width:1898;height:108" type="#_x0000_t75" stroked="false">
              <v:imagedata r:id="rId668" o:title=""/>
            </v:shape>
            <v:shape style="position:absolute;left:3468;top:-2074;width:1623;height:12" type="#_x0000_t75" stroked="false">
              <v:imagedata r:id="rId661" o:title=""/>
            </v:shape>
            <v:shape style="position:absolute;left:5077;top:-2074;width:1846;height:12" type="#_x0000_t75" stroked="false">
              <v:imagedata r:id="rId662" o:title=""/>
            </v:shape>
            <v:shape style="position:absolute;left:6909;top:-2074;width:1850;height:12" type="#_x0000_t75" stroked="false">
              <v:imagedata r:id="rId663" o:title=""/>
            </v:shape>
            <v:shape style="position:absolute;left:8745;top:-2071;width:1853;height:10" type="#_x0000_t75" stroked="false">
              <v:imagedata r:id="rId653" o:title=""/>
            </v:shape>
            <w10:wrap type="none"/>
          </v:group>
        </w:pict>
      </w:r>
      <w:r>
        <w:rPr/>
        <w:pict>
          <v:group style="position:absolute;margin-left:79.704002pt;margin-top:-91.564301pt;width:450.2pt;height:5.55pt;mso-position-horizontal-relative:page;mso-position-vertical-relative:paragraph;z-index:-1274488" coordorigin="1594,-1831" coordsize="9004,111">
            <v:shape style="position:absolute;left:1594;top:-1831;width:1898;height:110" type="#_x0000_t75" stroked="false">
              <v:imagedata r:id="rId665" o:title=""/>
            </v:shape>
            <v:shape style="position:absolute;left:3468;top:-1735;width:1623;height:14" type="#_x0000_t75" stroked="false">
              <v:imagedata r:id="rId664" o:title=""/>
            </v:shape>
            <v:shape style="position:absolute;left:5077;top:-1735;width:1846;height:14" type="#_x0000_t75" stroked="false">
              <v:imagedata r:id="rId656" o:title=""/>
            </v:shape>
            <v:shape style="position:absolute;left:6909;top:-1735;width:1850;height:14" type="#_x0000_t75" stroked="false">
              <v:imagedata r:id="rId657" o:title=""/>
            </v:shape>
            <v:shape style="position:absolute;left:8745;top:-1730;width:1853;height:10" type="#_x0000_t75" stroked="false">
              <v:imagedata r:id="rId653" o:title=""/>
            </v:shape>
            <w10:wrap type="none"/>
          </v:group>
        </w:pict>
      </w:r>
      <w:r>
        <w:rPr/>
        <w:pict>
          <v:group style="position:absolute;margin-left:79.704002pt;margin-top:-74.5243pt;width:450.2pt;height:5.55pt;mso-position-horizontal-relative:page;mso-position-vertical-relative:paragraph;z-index:-1274464" coordorigin="1594,-1490" coordsize="9004,111">
            <v:shape style="position:absolute;left:1594;top:-1490;width:1898;height:110" type="#_x0000_t75" stroked="false">
              <v:imagedata r:id="rId669" o:title=""/>
            </v:shape>
            <v:shape style="position:absolute;left:3468;top:-1394;width:1623;height:14" type="#_x0000_t75" stroked="false">
              <v:imagedata r:id="rId664" o:title=""/>
            </v:shape>
            <v:shape style="position:absolute;left:5077;top:-1394;width:1846;height:14" type="#_x0000_t75" stroked="false">
              <v:imagedata r:id="rId656" o:title=""/>
            </v:shape>
            <v:shape style="position:absolute;left:6909;top:-1394;width:1850;height:14" type="#_x0000_t75" stroked="false">
              <v:imagedata r:id="rId657" o:title=""/>
            </v:shape>
            <v:shape style="position:absolute;left:8745;top:-1390;width:1853;height:10" type="#_x0000_t75" stroked="false">
              <v:imagedata r:id="rId653" o:title=""/>
            </v:shape>
            <w10:wrap type="none"/>
          </v:group>
        </w:pict>
      </w:r>
      <w:r>
        <w:rPr/>
        <w:pict>
          <v:group style="position:absolute;margin-left:79.704002pt;margin-top:-57.484241pt;width:450.2pt;height:5.4pt;mso-position-horizontal-relative:page;mso-position-vertical-relative:paragraph;z-index:-1274440" coordorigin="1594,-1150" coordsize="9004,108">
            <v:shape style="position:absolute;left:1594;top:-1150;width:1898;height:108" type="#_x0000_t75" stroked="false">
              <v:imagedata r:id="rId670" o:title=""/>
            </v:shape>
            <v:shape style="position:absolute;left:3468;top:-1054;width:1623;height:12" type="#_x0000_t75" stroked="false">
              <v:imagedata r:id="rId661" o:title=""/>
            </v:shape>
            <v:shape style="position:absolute;left:5077;top:-1054;width:1846;height:12" type="#_x0000_t75" stroked="false">
              <v:imagedata r:id="rId662" o:title=""/>
            </v:shape>
            <v:shape style="position:absolute;left:6909;top:-1054;width:1850;height:12" type="#_x0000_t75" stroked="false">
              <v:imagedata r:id="rId663" o:title=""/>
            </v:shape>
            <v:shape style="position:absolute;left:8745;top:-1051;width:1853;height:10" type="#_x0000_t75" stroked="false">
              <v:imagedata r:id="rId653" o:title=""/>
            </v:shape>
            <w10:wrap type="none"/>
          </v:group>
        </w:pict>
      </w:r>
      <w:r>
        <w:rPr/>
        <w:pict>
          <v:group style="position:absolute;margin-left:79.704002pt;margin-top:-40.564301pt;width:450.2pt;height:5.55pt;mso-position-horizontal-relative:page;mso-position-vertical-relative:paragraph;z-index:-1274416" coordorigin="1594,-811" coordsize="9004,111">
            <v:shape style="position:absolute;left:1594;top:-811;width:1898;height:110" type="#_x0000_t75" stroked="false">
              <v:imagedata r:id="rId665" o:title=""/>
            </v:shape>
            <v:shape style="position:absolute;left:3468;top:-715;width:1623;height:14" type="#_x0000_t75" stroked="false">
              <v:imagedata r:id="rId664" o:title=""/>
            </v:shape>
            <v:shape style="position:absolute;left:5077;top:-715;width:1846;height:14" type="#_x0000_t75" stroked="false">
              <v:imagedata r:id="rId656" o:title=""/>
            </v:shape>
            <v:shape style="position:absolute;left:6909;top:-715;width:1850;height:14" type="#_x0000_t75" stroked="false">
              <v:imagedata r:id="rId657" o:title=""/>
            </v:shape>
            <v:shape style="position:absolute;left:8745;top:-710;width:1853;height:10" type="#_x0000_t75" stroked="false">
              <v:imagedata r:id="rId653" o:title=""/>
            </v:shape>
            <w10:wrap type="none"/>
          </v:group>
        </w:pict>
      </w:r>
      <w:r>
        <w:rPr/>
        <w:pict>
          <v:group style="position:absolute;margin-left:79.704002pt;margin-top:-23.528299pt;width:450.2pt;height:5.55pt;mso-position-horizontal-relative:page;mso-position-vertical-relative:paragraph;z-index:-1274392" coordorigin="1594,-471" coordsize="9004,111">
            <v:shape style="position:absolute;left:1594;top:-471;width:1898;height:110" type="#_x0000_t75" stroked="false">
              <v:imagedata r:id="rId671" o:title=""/>
            </v:shape>
            <v:shape style="position:absolute;left:3468;top:-375;width:1623;height:14" type="#_x0000_t75" stroked="false">
              <v:imagedata r:id="rId664" o:title=""/>
            </v:shape>
            <v:shape style="position:absolute;left:5077;top:-375;width:1846;height:14" type="#_x0000_t75" stroked="false">
              <v:imagedata r:id="rId656" o:title=""/>
            </v:shape>
            <v:shape style="position:absolute;left:6909;top:-375;width:1850;height:14" type="#_x0000_t75" stroked="false">
              <v:imagedata r:id="rId657" o:title=""/>
            </v:shape>
            <v:shape style="position:absolute;left:8745;top:-370;width:1853;height:10" type="#_x0000_t75" stroked="false">
              <v:imagedata r:id="rId653" o:title=""/>
            </v:shape>
            <w10:wrap type="none"/>
          </v:group>
        </w:pict>
      </w:r>
      <w:r>
        <w:rPr/>
        <w:pict>
          <v:shape style="position:absolute;margin-left:173.660004pt;margin-top:-1.68827pt;width:.48002pt;height:.24pt;mso-position-horizontal-relative:page;mso-position-vertical-relative:paragraph;z-index:16768" type="#_x0000_t75" stroked="false">
            <v:imagedata r:id="rId672" o:title=""/>
          </v:shape>
        </w:pict>
      </w:r>
      <w:r>
        <w:rPr/>
        <w:pict>
          <v:shape style="position:absolute;margin-left:254.089996pt;margin-top:-1.68827pt;width:.48002pt;height:.24pt;mso-position-horizontal-relative:page;mso-position-vertical-relative:paragraph;z-index:16792" type="#_x0000_t75" stroked="false">
            <v:imagedata r:id="rId672" o:title=""/>
          </v:shape>
        </w:pict>
      </w:r>
      <w:r>
        <w:rPr/>
        <w:pict>
          <v:shape style="position:absolute;margin-left:345.670013pt;margin-top:-1.68827pt;width:.48003pt;height:.24pt;mso-position-horizontal-relative:page;mso-position-vertical-relative:paragraph;z-index:16816" type="#_x0000_t75" stroked="false">
            <v:imagedata r:id="rId672" o:title=""/>
          </v:shape>
        </w:pict>
      </w:r>
      <w:r>
        <w:rPr/>
        <w:pict>
          <v:shape style="position:absolute;margin-left:437.470001pt;margin-top:-1.68827pt;width:.48003pt;height:.24pt;mso-position-horizontal-relative:page;mso-position-vertical-relative:paragraph;z-index:16840" type="#_x0000_t75" stroked="false">
            <v:imagedata r:id="rId672" o:title=""/>
          </v:shape>
        </w:pict>
      </w:r>
      <w:r>
        <w:rPr>
          <w:rFonts w:ascii="宋体" w:hAnsi="宋体" w:cs="宋体" w:eastAsia="宋体" w:hint="default"/>
          <w:sz w:val="18"/>
          <w:szCs w:val="18"/>
        </w:rPr>
        <w:t>注：</w:t>
      </w:r>
    </w:p>
    <w:p>
      <w:pPr>
        <w:spacing w:after="0"/>
        <w:jc w:val="left"/>
        <w:rPr>
          <w:rFonts w:ascii="宋体" w:hAnsi="宋体" w:cs="宋体" w:eastAsia="宋体" w:hint="default"/>
          <w:sz w:val="18"/>
          <w:szCs w:val="18"/>
        </w:rPr>
        <w:sectPr>
          <w:pgSz w:w="11910" w:h="16840"/>
          <w:pgMar w:header="898" w:footer="713" w:top="1080" w:bottom="960" w:left="0" w:right="0"/>
        </w:sectPr>
      </w:pPr>
    </w:p>
    <w:p>
      <w:pPr>
        <w:spacing w:line="241" w:lineRule="exact" w:before="71"/>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703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Times New Roman" w:hAnsi="Times New Roman" w:cs="Times New Roman" w:eastAsia="Times New Roman" w:hint="default"/>
          <w:sz w:val="18"/>
          <w:szCs w:val="18"/>
        </w:rPr>
        <w:t>1</w:t>
      </w:r>
      <w:r>
        <w:rPr>
          <w:rFonts w:ascii="宋体" w:hAnsi="宋体" w:cs="宋体" w:eastAsia="宋体" w:hint="default"/>
          <w:sz w:val="18"/>
          <w:szCs w:val="18"/>
        </w:rPr>
        <w:t>）报告期新增无形资产</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17,236,251.01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元，其中：</w:t>
      </w: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土地使用权新增</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6,079,501.80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元，系根据</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p>
    <w:p>
      <w:pPr>
        <w:spacing w:line="233" w:lineRule="exact" w:before="0"/>
        <w:ind w:left="170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日与河南省郑州市国土资源局签订豫（郑）出让（</w:t>
      </w:r>
      <w:r>
        <w:rPr>
          <w:rFonts w:ascii="Times New Roman" w:hAnsi="Times New Roman" w:cs="Times New Roman" w:eastAsia="Times New Roman" w:hint="default"/>
          <w:spacing w:val="-3"/>
          <w:sz w:val="18"/>
          <w:szCs w:val="18"/>
        </w:rPr>
        <w:t>2010</w:t>
      </w:r>
      <w:r>
        <w:rPr>
          <w:rFonts w:ascii="宋体" w:hAnsi="宋体" w:cs="宋体" w:eastAsia="宋体" w:hint="default"/>
          <w:spacing w:val="-3"/>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号《国有建设用地使用权出让合同》取得的工</w:t>
      </w:r>
    </w:p>
    <w:p>
      <w:pPr>
        <w:spacing w:line="234" w:lineRule="exact" w:before="0"/>
        <w:ind w:left="1702" w:right="0" w:firstLine="0"/>
        <w:jc w:val="both"/>
        <w:rPr>
          <w:rFonts w:ascii="宋体" w:hAnsi="宋体" w:cs="宋体" w:eastAsia="宋体" w:hint="default"/>
          <w:sz w:val="18"/>
          <w:szCs w:val="18"/>
        </w:rPr>
      </w:pPr>
      <w:r>
        <w:rPr>
          <w:rFonts w:ascii="宋体" w:hAnsi="宋体" w:cs="宋体" w:eastAsia="宋体" w:hint="default"/>
          <w:spacing w:val="-3"/>
          <w:sz w:val="18"/>
          <w:szCs w:val="18"/>
        </w:rPr>
        <w:t>业用地，面积为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12538.10</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㎡，使用期为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年。公司于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日取得国有土地使用证书，土地使用证号</w:t>
      </w:r>
    </w:p>
    <w:p>
      <w:pPr>
        <w:spacing w:line="233" w:lineRule="exact" w:before="0"/>
        <w:ind w:left="1702" w:right="0" w:firstLine="0"/>
        <w:jc w:val="both"/>
        <w:rPr>
          <w:rFonts w:ascii="宋体" w:hAnsi="宋体" w:cs="宋体" w:eastAsia="宋体" w:hint="default"/>
          <w:sz w:val="18"/>
          <w:szCs w:val="18"/>
        </w:rPr>
      </w:pPr>
      <w:r>
        <w:rPr>
          <w:rFonts w:ascii="宋体" w:hAnsi="宋体" w:cs="宋体" w:eastAsia="宋体" w:hint="default"/>
          <w:spacing w:val="2"/>
          <w:sz w:val="18"/>
          <w:szCs w:val="18"/>
        </w:rPr>
        <w:t>为：郑国用（</w:t>
      </w:r>
      <w:r>
        <w:rPr>
          <w:rFonts w:ascii="Times New Roman" w:hAnsi="Times New Roman" w:cs="Times New Roman" w:eastAsia="Times New Roman" w:hint="default"/>
          <w:spacing w:val="2"/>
          <w:sz w:val="18"/>
          <w:szCs w:val="18"/>
        </w:rPr>
        <w:t>2010</w:t>
      </w:r>
      <w:r>
        <w:rPr>
          <w:rFonts w:ascii="宋体" w:hAnsi="宋体" w:cs="宋体" w:eastAsia="宋体" w:hint="default"/>
          <w:spacing w:val="2"/>
          <w:sz w:val="18"/>
          <w:szCs w:val="18"/>
        </w:rPr>
        <w:t>）第 </w:t>
      </w:r>
      <w:r>
        <w:rPr>
          <w:rFonts w:ascii="Times New Roman" w:hAnsi="Times New Roman" w:cs="Times New Roman" w:eastAsia="Times New Roman" w:hint="default"/>
          <w:sz w:val="18"/>
          <w:szCs w:val="18"/>
        </w:rPr>
        <w:t>0299 </w:t>
      </w:r>
      <w:r>
        <w:rPr>
          <w:rFonts w:ascii="Times New Roman" w:hAnsi="Times New Roman" w:cs="Times New Roman" w:eastAsia="Times New Roman" w:hint="default"/>
          <w:spacing w:val="2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本期新增无形资产中由子公司郑州春泉暖通节能设备有限公司并入专利权</w:t>
      </w:r>
    </w:p>
    <w:p>
      <w:pPr>
        <w:spacing w:line="240" w:lineRule="exact" w:before="0"/>
        <w:ind w:left="170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10,399,885.38 </w:t>
      </w:r>
      <w:r>
        <w:rPr>
          <w:rFonts w:ascii="宋体" w:hAnsi="宋体" w:cs="宋体" w:eastAsia="宋体" w:hint="default"/>
          <w:sz w:val="18"/>
          <w:szCs w:val="18"/>
        </w:rPr>
        <w:t>元，软件</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416,846.74 </w:t>
      </w:r>
      <w:r>
        <w:rPr>
          <w:rFonts w:ascii="宋体" w:hAnsi="宋体" w:cs="宋体" w:eastAsia="宋体" w:hint="default"/>
          <w:sz w:val="18"/>
          <w:szCs w:val="18"/>
        </w:rPr>
        <w:t>元。</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）报告期无形资产累计摊销额计提增加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964,207.89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）报告期末无形资产无减值迹象，未计提减值准备。</w:t>
      </w:r>
    </w:p>
    <w:p>
      <w:pPr>
        <w:spacing w:line="240" w:lineRule="auto" w:before="1"/>
        <w:rPr>
          <w:rFonts w:ascii="宋体" w:hAnsi="宋体" w:cs="宋体" w:eastAsia="宋体" w:hint="default"/>
          <w:sz w:val="17"/>
          <w:szCs w:val="17"/>
        </w:rPr>
      </w:pPr>
    </w:p>
    <w:p>
      <w:pPr>
        <w:spacing w:before="0"/>
        <w:ind w:left="2062" w:right="1306" w:firstLine="0"/>
        <w:jc w:val="left"/>
        <w:rPr>
          <w:rFonts w:ascii="宋体" w:hAnsi="宋体" w:cs="宋体" w:eastAsia="宋体" w:hint="default"/>
          <w:sz w:val="18"/>
          <w:szCs w:val="18"/>
        </w:rPr>
      </w:pPr>
      <w:r>
        <w:rPr/>
        <w:pict>
          <v:shape style="position:absolute;margin-left:175.580002pt;margin-top:22.631685pt;width:.47976pt;height:.12pt;mso-position-horizontal-relative:page;mso-position-vertical-relative:paragraph;z-index:-1274080" type="#_x0000_t75" stroked="false">
            <v:imagedata r:id="rId672" o:title=""/>
          </v:shape>
        </w:pict>
      </w:r>
      <w:r>
        <w:rPr/>
        <w:pict>
          <v:shape style="position:absolute;margin-left:229.009995pt;margin-top:22.631685pt;width:.47977pt;height:.12pt;mso-position-horizontal-relative:page;mso-position-vertical-relative:paragraph;z-index:-1274056" type="#_x0000_t75" stroked="false">
            <v:imagedata r:id="rId672" o:title=""/>
          </v:shape>
        </w:pict>
      </w:r>
      <w:r>
        <w:rPr/>
        <w:pict>
          <v:shape style="position:absolute;margin-left:279.649994pt;margin-top:22.631685pt;width:.47974pt;height:.12pt;mso-position-horizontal-relative:page;mso-position-vertical-relative:paragraph;z-index:-1274032" type="#_x0000_t75" stroked="false">
            <v:imagedata r:id="rId672" o:title=""/>
          </v:shape>
        </w:pict>
      </w:r>
      <w:r>
        <w:rPr/>
        <w:pict>
          <v:shape style="position:absolute;margin-left:343.029999pt;margin-top:22.631685pt;width:.47974pt;height:.12pt;mso-position-horizontal-relative:page;mso-position-vertical-relative:paragraph;z-index:-1274008" type="#_x0000_t75" stroked="false">
            <v:imagedata r:id="rId672" o:title=""/>
          </v:shape>
        </w:pict>
      </w:r>
      <w:r>
        <w:rPr/>
        <w:pict>
          <v:shape style="position:absolute;margin-left:403.149994pt;margin-top:22.631685pt;width:.47974pt;height:.12pt;mso-position-horizontal-relative:page;mso-position-vertical-relative:paragraph;z-index:-1273984" type="#_x0000_t75" stroked="false">
            <v:imagedata r:id="rId672" o:title=""/>
          </v:shape>
        </w:pict>
      </w:r>
      <w:r>
        <w:rPr/>
        <w:pict>
          <v:shape style="position:absolute;margin-left:458.619995pt;margin-top:22.631685pt;width:.47977pt;height:.12pt;mso-position-horizontal-relative:page;mso-position-vertical-relative:paragraph;z-index:-1273960" type="#_x0000_t75" stroked="false">
            <v:imagedata r:id="rId672" o:title=""/>
          </v:shape>
        </w:pict>
      </w:r>
      <w:r>
        <w:rPr/>
        <w:pict>
          <v:group style="position:absolute;margin-left:80.783997pt;margin-top:33.311726pt;width:448.05pt;height:5.3pt;mso-position-horizontal-relative:page;mso-position-vertical-relative:paragraph;z-index:-1273936" coordorigin="1616,666" coordsize="8961,106">
            <v:shape style="position:absolute;left:1616;top:666;width:1915;height:106" type="#_x0000_t75" stroked="false">
              <v:imagedata r:id="rId673" o:title=""/>
            </v:shape>
            <v:shape style="position:absolute;left:3507;top:762;width:1073;height:10" type="#_x0000_t75" stroked="false">
              <v:imagedata r:id="rId674" o:title=""/>
            </v:shape>
            <v:shape style="position:absolute;left:4575;top:762;width:1018;height:10" type="#_x0000_t75" stroked="false">
              <v:imagedata r:id="rId675" o:title=""/>
            </v:shape>
            <v:shape style="position:absolute;left:5588;top:762;width:1272;height:10" type="#_x0000_t75" stroked="false">
              <v:imagedata r:id="rId391" o:title=""/>
            </v:shape>
            <v:shape style="position:absolute;left:6856;top:762;width:1207;height:10" type="#_x0000_t75" stroked="false">
              <v:imagedata r:id="rId676" o:title=""/>
            </v:shape>
            <v:shape style="position:absolute;left:8058;top:762;width:2518;height:10" type="#_x0000_t75" stroked="false">
              <v:imagedata r:id="rId677" o:title=""/>
            </v:shape>
            <w10:wrap type="none"/>
          </v:group>
        </w:pict>
      </w:r>
      <w:r>
        <w:rPr>
          <w:rFonts w:ascii="Times New Roman" w:hAnsi="Times New Roman" w:cs="Times New Roman" w:eastAsia="Times New Roman" w:hint="default"/>
          <w:b/>
          <w:bCs/>
          <w:sz w:val="18"/>
          <w:szCs w:val="18"/>
        </w:rPr>
        <w:t>10</w:t>
      </w:r>
      <w:r>
        <w:rPr>
          <w:rFonts w:ascii="宋体" w:hAnsi="宋体" w:cs="宋体" w:eastAsia="宋体" w:hint="default"/>
          <w:b/>
          <w:bCs/>
          <w:sz w:val="18"/>
          <w:szCs w:val="18"/>
        </w:rPr>
        <w:t>．商誉</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601" w:type="dxa"/>
        <w:tblLayout w:type="fixed"/>
        <w:tblCellMar>
          <w:top w:w="0" w:type="dxa"/>
          <w:left w:w="0" w:type="dxa"/>
          <w:bottom w:w="0" w:type="dxa"/>
          <w:right w:w="0" w:type="dxa"/>
        </w:tblCellMar>
        <w:tblLook w:val="01E0"/>
      </w:tblPr>
      <w:tblGrid>
        <w:gridCol w:w="1915"/>
        <w:gridCol w:w="1069"/>
        <w:gridCol w:w="1013"/>
        <w:gridCol w:w="1268"/>
        <w:gridCol w:w="1202"/>
        <w:gridCol w:w="1109"/>
        <w:gridCol w:w="1399"/>
      </w:tblGrid>
      <w:tr>
        <w:trPr>
          <w:trHeight w:val="270" w:hRule="exact"/>
        </w:trPr>
        <w:tc>
          <w:tcPr>
            <w:tcW w:w="1915" w:type="dxa"/>
            <w:tcBorders>
              <w:top w:val="single" w:sz="12" w:space="0" w:color="000000"/>
              <w:left w:val="nil" w:sz="6" w:space="0" w:color="auto"/>
              <w:bottom w:val="nil" w:sz="6" w:space="0" w:color="auto"/>
              <w:right w:val="single" w:sz="4" w:space="0" w:color="000000"/>
            </w:tcBorders>
          </w:tcPr>
          <w:p>
            <w:pPr>
              <w:pStyle w:val="TableParagraph"/>
              <w:spacing w:line="240" w:lineRule="auto" w:before="20"/>
              <w:ind w:left="16" w:right="0"/>
              <w:jc w:val="center"/>
              <w:rPr>
                <w:rFonts w:ascii="宋体" w:hAnsi="宋体" w:cs="宋体" w:eastAsia="宋体" w:hint="default"/>
                <w:sz w:val="18"/>
                <w:szCs w:val="18"/>
              </w:rPr>
            </w:pPr>
            <w:r>
              <w:rPr>
                <w:rFonts w:ascii="宋体" w:hAnsi="宋体" w:cs="宋体" w:eastAsia="宋体" w:hint="default"/>
                <w:sz w:val="18"/>
                <w:szCs w:val="18"/>
              </w:rPr>
              <w:t>被投资单位名称</w:t>
            </w:r>
          </w:p>
        </w:tc>
        <w:tc>
          <w:tcPr>
            <w:tcW w:w="10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170" w:right="0"/>
              <w:jc w:val="left"/>
              <w:rPr>
                <w:rFonts w:ascii="宋体" w:hAnsi="宋体" w:cs="宋体" w:eastAsia="宋体" w:hint="default"/>
                <w:sz w:val="18"/>
                <w:szCs w:val="18"/>
              </w:rPr>
            </w:pPr>
            <w:r>
              <w:rPr>
                <w:rFonts w:ascii="宋体" w:hAnsi="宋体" w:cs="宋体" w:eastAsia="宋体" w:hint="default"/>
                <w:sz w:val="18"/>
                <w:szCs w:val="18"/>
              </w:rPr>
              <w:t>初始金额</w:t>
            </w:r>
          </w:p>
        </w:tc>
        <w:tc>
          <w:tcPr>
            <w:tcW w:w="10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139" w:right="0"/>
              <w:jc w:val="left"/>
              <w:rPr>
                <w:rFonts w:ascii="宋体" w:hAnsi="宋体" w:cs="宋体" w:eastAsia="宋体" w:hint="default"/>
                <w:sz w:val="18"/>
                <w:szCs w:val="18"/>
              </w:rPr>
            </w:pPr>
            <w:r>
              <w:rPr>
                <w:rFonts w:ascii="宋体" w:hAnsi="宋体" w:cs="宋体" w:eastAsia="宋体" w:hint="default"/>
                <w:sz w:val="18"/>
                <w:szCs w:val="18"/>
              </w:rPr>
              <w:t>形成来源</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35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235" w:right="0"/>
              <w:jc w:val="left"/>
              <w:rPr>
                <w:rFonts w:ascii="宋体" w:hAnsi="宋体" w:cs="宋体" w:eastAsia="宋体" w:hint="default"/>
                <w:sz w:val="18"/>
                <w:szCs w:val="18"/>
              </w:rPr>
            </w:pPr>
            <w:r>
              <w:rPr>
                <w:rFonts w:ascii="宋体" w:hAnsi="宋体" w:cs="宋体" w:eastAsia="宋体" w:hint="default"/>
                <w:sz w:val="18"/>
                <w:szCs w:val="18"/>
              </w:rPr>
              <w:t>本期变动</w:t>
            </w:r>
          </w:p>
        </w:tc>
        <w:tc>
          <w:tcPr>
            <w:tcW w:w="11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left="278"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399" w:type="dxa"/>
            <w:tcBorders>
              <w:top w:val="single" w:sz="12" w:space="0" w:color="000000"/>
              <w:left w:val="single" w:sz="4" w:space="0" w:color="000000"/>
              <w:bottom w:val="nil" w:sz="6" w:space="0" w:color="auto"/>
              <w:right w:val="nil" w:sz="6" w:space="0" w:color="auto"/>
            </w:tcBorders>
          </w:tcPr>
          <w:p>
            <w:pPr>
              <w:pStyle w:val="TableParagraph"/>
              <w:spacing w:line="240" w:lineRule="auto" w:before="20"/>
              <w:ind w:left="62" w:right="0"/>
              <w:jc w:val="left"/>
              <w:rPr>
                <w:rFonts w:ascii="宋体" w:hAnsi="宋体" w:cs="宋体" w:eastAsia="宋体" w:hint="default"/>
                <w:sz w:val="18"/>
                <w:szCs w:val="18"/>
              </w:rPr>
            </w:pPr>
            <w:r>
              <w:rPr>
                <w:rFonts w:ascii="宋体" w:hAnsi="宋体" w:cs="宋体" w:eastAsia="宋体" w:hint="default"/>
                <w:sz w:val="18"/>
                <w:szCs w:val="18"/>
              </w:rPr>
              <w:t>计提的减值准备</w:t>
            </w:r>
          </w:p>
        </w:tc>
      </w:tr>
      <w:tr>
        <w:trPr>
          <w:trHeight w:val="63" w:hRule="exact"/>
        </w:trPr>
        <w:tc>
          <w:tcPr>
            <w:tcW w:w="1915"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single" w:sz="4" w:space="0" w:color="000000"/>
            </w:tcBorders>
          </w:tcPr>
          <w:p>
            <w:pPr/>
          </w:p>
        </w:tc>
        <w:tc>
          <w:tcPr>
            <w:tcW w:w="1013"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single" w:sz="4" w:space="0" w:color="000000"/>
            </w:tcBorders>
          </w:tcPr>
          <w:p>
            <w:pPr/>
          </w:p>
        </w:tc>
        <w:tc>
          <w:tcPr>
            <w:tcW w:w="1202" w:type="dxa"/>
            <w:tcBorders>
              <w:top w:val="nil" w:sz="6" w:space="0" w:color="auto"/>
              <w:left w:val="single" w:sz="4" w:space="0" w:color="000000"/>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nil" w:sz="6" w:space="0" w:color="auto"/>
            </w:tcBorders>
          </w:tcPr>
          <w:p>
            <w:pPr/>
          </w:p>
        </w:tc>
      </w:tr>
      <w:tr>
        <w:trPr>
          <w:trHeight w:val="557" w:hRule="exact"/>
        </w:trPr>
        <w:tc>
          <w:tcPr>
            <w:tcW w:w="1915" w:type="dxa"/>
            <w:tcBorders>
              <w:top w:val="nil" w:sz="6" w:space="0" w:color="auto"/>
              <w:left w:val="nil" w:sz="6" w:space="0" w:color="auto"/>
              <w:bottom w:val="nil" w:sz="6" w:space="0" w:color="auto"/>
              <w:right w:val="single" w:sz="4" w:space="0" w:color="000000"/>
            </w:tcBorders>
          </w:tcPr>
          <w:p>
            <w:pPr>
              <w:pStyle w:val="TableParagraph"/>
              <w:spacing w:line="244" w:lineRule="auto" w:before="68"/>
              <w:ind w:left="43" w:right="17"/>
              <w:jc w:val="left"/>
              <w:rPr>
                <w:rFonts w:ascii="宋体" w:hAnsi="宋体" w:cs="宋体" w:eastAsia="宋体" w:hint="default"/>
                <w:sz w:val="18"/>
                <w:szCs w:val="18"/>
              </w:rPr>
            </w:pPr>
            <w:r>
              <w:rPr>
                <w:rFonts w:ascii="宋体" w:hAnsi="宋体" w:cs="宋体" w:eastAsia="宋体" w:hint="default"/>
                <w:spacing w:val="4"/>
                <w:sz w:val="18"/>
                <w:szCs w:val="18"/>
              </w:rPr>
              <w:t>郑州春泉暖通节能设备 </w:t>
            </w:r>
            <w:r>
              <w:rPr>
                <w:rFonts w:ascii="宋体" w:hAnsi="宋体" w:cs="宋体" w:eastAsia="宋体" w:hint="default"/>
                <w:sz w:val="18"/>
                <w:szCs w:val="18"/>
              </w:rPr>
              <w:t>有限公司</w:t>
            </w:r>
          </w:p>
        </w:tc>
        <w:tc>
          <w:tcPr>
            <w:tcW w:w="1069" w:type="dxa"/>
            <w:tcBorders>
              <w:top w:val="nil" w:sz="6" w:space="0" w:color="auto"/>
              <w:left w:val="single" w:sz="4" w:space="0" w:color="000000"/>
              <w:bottom w:val="nil" w:sz="6" w:space="0" w:color="auto"/>
              <w:right w:val="single" w:sz="4" w:space="0" w:color="000000"/>
            </w:tcBorders>
          </w:tcPr>
          <w:p>
            <w:pP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32" w:lineRule="exact" w:before="88"/>
              <w:ind w:left="50" w:right="50"/>
              <w:jc w:val="left"/>
              <w:rPr>
                <w:rFonts w:ascii="宋体" w:hAnsi="宋体" w:cs="宋体" w:eastAsia="宋体" w:hint="default"/>
                <w:sz w:val="18"/>
                <w:szCs w:val="18"/>
              </w:rPr>
            </w:pPr>
            <w:r>
              <w:rPr>
                <w:rFonts w:ascii="宋体" w:hAnsi="宋体" w:cs="宋体" w:eastAsia="宋体" w:hint="default"/>
                <w:sz w:val="18"/>
                <w:szCs w:val="18"/>
              </w:rPr>
              <w:t>非同一控制 下企业合并</w:t>
            </w:r>
          </w:p>
        </w:tc>
        <w:tc>
          <w:tcPr>
            <w:tcW w:w="1268" w:type="dxa"/>
            <w:tcBorders>
              <w:top w:val="nil" w:sz="6" w:space="0" w:color="auto"/>
              <w:left w:val="single" w:sz="4" w:space="0" w:color="000000"/>
              <w:bottom w:val="nil" w:sz="6" w:space="0" w:color="auto"/>
              <w:right w:val="single" w:sz="4" w:space="0" w:color="000000"/>
            </w:tcBorders>
          </w:tcPr>
          <w:p>
            <w:pP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1,698,895.48</w:t>
            </w:r>
          </w:p>
        </w:tc>
        <w:tc>
          <w:tcPr>
            <w:tcW w:w="2509"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1,698,895.48</w:t>
            </w:r>
          </w:p>
        </w:tc>
      </w:tr>
      <w:tr>
        <w:trPr>
          <w:trHeight w:val="110" w:hRule="exact"/>
        </w:trPr>
        <w:tc>
          <w:tcPr>
            <w:tcW w:w="1915" w:type="dxa"/>
            <w:tcBorders>
              <w:top w:val="nil" w:sz="6" w:space="0" w:color="auto"/>
              <w:left w:val="nil" w:sz="6" w:space="0" w:color="auto"/>
              <w:bottom w:val="nil" w:sz="6" w:space="0" w:color="auto"/>
              <w:right w:val="nil" w:sz="6" w:space="0" w:color="auto"/>
            </w:tcBorders>
          </w:tcPr>
          <w:p>
            <w:pPr/>
          </w:p>
        </w:tc>
        <w:tc>
          <w:tcPr>
            <w:tcW w:w="1069" w:type="dxa"/>
            <w:tcBorders>
              <w:top w:val="nil" w:sz="6" w:space="0" w:color="auto"/>
              <w:left w:val="nil" w:sz="6" w:space="0" w:color="auto"/>
              <w:bottom w:val="nil" w:sz="6" w:space="0" w:color="auto"/>
              <w:right w:val="single" w:sz="4" w:space="0" w:color="000000"/>
            </w:tcBorders>
          </w:tcPr>
          <w:p>
            <w:pPr/>
          </w:p>
        </w:tc>
        <w:tc>
          <w:tcPr>
            <w:tcW w:w="1013" w:type="dxa"/>
            <w:tcBorders>
              <w:top w:val="nil" w:sz="6" w:space="0" w:color="auto"/>
              <w:left w:val="single" w:sz="4" w:space="0" w:color="000000"/>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single" w:sz="4" w:space="0" w:color="000000"/>
            </w:tcBorders>
          </w:tcPr>
          <w:p>
            <w:pPr/>
          </w:p>
        </w:tc>
        <w:tc>
          <w:tcPr>
            <w:tcW w:w="1202" w:type="dxa"/>
            <w:tcBorders>
              <w:top w:val="nil" w:sz="6" w:space="0" w:color="auto"/>
              <w:left w:val="single" w:sz="4" w:space="0" w:color="000000"/>
              <w:bottom w:val="nil" w:sz="6" w:space="0" w:color="auto"/>
              <w:right w:val="single" w:sz="4" w:space="0" w:color="000000"/>
            </w:tcBorders>
          </w:tcPr>
          <w:p>
            <w:pPr/>
          </w:p>
        </w:tc>
        <w:tc>
          <w:tcPr>
            <w:tcW w:w="2509" w:type="dxa"/>
            <w:gridSpan w:val="2"/>
            <w:tcBorders>
              <w:top w:val="nil" w:sz="6" w:space="0" w:color="auto"/>
              <w:left w:val="single" w:sz="4" w:space="0" w:color="000000"/>
              <w:bottom w:val="nil" w:sz="6" w:space="0" w:color="auto"/>
              <w:right w:val="nil" w:sz="6" w:space="0" w:color="auto"/>
            </w:tcBorders>
          </w:tcPr>
          <w:p>
            <w:pPr/>
          </w:p>
        </w:tc>
      </w:tr>
      <w:tr>
        <w:trPr>
          <w:trHeight w:val="346" w:hRule="exact"/>
        </w:trPr>
        <w:tc>
          <w:tcPr>
            <w:tcW w:w="1915"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0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268" w:type="dxa"/>
            <w:tcBorders>
              <w:top w:val="nil" w:sz="6" w:space="0" w:color="auto"/>
              <w:left w:val="single" w:sz="4" w:space="0" w:color="000000"/>
              <w:bottom w:val="single" w:sz="12" w:space="0" w:color="000000"/>
              <w:right w:val="single" w:sz="4" w:space="0" w:color="000000"/>
            </w:tcBorders>
          </w:tcPr>
          <w:p>
            <w:pPr/>
          </w:p>
        </w:tc>
        <w:tc>
          <w:tcPr>
            <w:tcW w:w="12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220" w:right="0"/>
              <w:jc w:val="left"/>
              <w:rPr>
                <w:rFonts w:ascii="Times New Roman" w:hAnsi="Times New Roman" w:cs="Times New Roman" w:eastAsia="Times New Roman" w:hint="default"/>
                <w:sz w:val="18"/>
                <w:szCs w:val="18"/>
              </w:rPr>
            </w:pPr>
            <w:r>
              <w:rPr>
                <w:rFonts w:ascii="Times New Roman"/>
                <w:sz w:val="18"/>
              </w:rPr>
              <w:t>1,698,895.48</w:t>
            </w:r>
          </w:p>
        </w:tc>
        <w:tc>
          <w:tcPr>
            <w:tcW w:w="2509" w:type="dxa"/>
            <w:gridSpan w:val="2"/>
            <w:tcBorders>
              <w:top w:val="nil" w:sz="6" w:space="0" w:color="auto"/>
              <w:left w:val="single" w:sz="4" w:space="0" w:color="000000"/>
              <w:bottom w:val="single" w:sz="12" w:space="0" w:color="000000"/>
              <w:right w:val="nil" w:sz="6" w:space="0" w:color="auto"/>
            </w:tcBorders>
          </w:tcPr>
          <w:p>
            <w:pPr>
              <w:pStyle w:val="TableParagraph"/>
              <w:spacing w:line="240" w:lineRule="auto" w:before="55"/>
              <w:ind w:left="127" w:right="0"/>
              <w:jc w:val="left"/>
              <w:rPr>
                <w:rFonts w:ascii="Times New Roman" w:hAnsi="Times New Roman" w:cs="Times New Roman" w:eastAsia="Times New Roman" w:hint="default"/>
                <w:sz w:val="18"/>
                <w:szCs w:val="18"/>
              </w:rPr>
            </w:pPr>
            <w:r>
              <w:rPr>
                <w:rFonts w:ascii="Times New Roman"/>
                <w:sz w:val="18"/>
              </w:rPr>
              <w:t>1,698,895.48</w:t>
            </w:r>
          </w:p>
          <w:p>
            <w:pPr>
              <w:pStyle w:val="TableParagraph"/>
              <w:spacing w:line="240" w:lineRule="auto" w:before="12"/>
              <w:ind w:right="0"/>
              <w:jc w:val="left"/>
              <w:rPr>
                <w:rFonts w:ascii="宋体" w:hAnsi="宋体" w:cs="宋体" w:eastAsia="宋体" w:hint="default"/>
                <w:b/>
                <w:bCs/>
                <w:sz w:val="4"/>
                <w:szCs w:val="4"/>
              </w:rPr>
            </w:pPr>
          </w:p>
          <w:p>
            <w:pPr>
              <w:pStyle w:val="TableParagraph"/>
              <w:spacing w:line="20" w:lineRule="exact"/>
              <w:ind w:left="1099"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3048"/>
                  <wp:effectExtent l="0" t="0" r="0" b="0"/>
                  <wp:docPr id="89" name="image612.png" descr=""/>
                  <wp:cNvGraphicFramePr>
                    <a:graphicFrameLocks noChangeAspect="1"/>
                  </wp:cNvGraphicFramePr>
                  <a:graphic>
                    <a:graphicData uri="http://schemas.openxmlformats.org/drawingml/2006/picture">
                      <pic:pic>
                        <pic:nvPicPr>
                          <pic:cNvPr id="90" name="image612.png"/>
                          <pic:cNvPicPr/>
                        </pic:nvPicPr>
                        <pic:blipFill>
                          <a:blip r:embed="rId672" cstate="print"/>
                          <a:stretch>
                            <a:fillRect/>
                          </a:stretch>
                        </pic:blipFill>
                        <pic:spPr>
                          <a:xfrm>
                            <a:off x="0" y="0"/>
                            <a:ext cx="6096" cy="3048"/>
                          </a:xfrm>
                          <a:prstGeom prst="rect">
                            <a:avLst/>
                          </a:prstGeom>
                        </pic:spPr>
                      </pic:pic>
                    </a:graphicData>
                  </a:graphic>
                </wp:inline>
              </w:drawing>
            </w:r>
            <w:r>
              <w:rPr>
                <w:rFonts w:ascii="宋体" w:hAnsi="宋体" w:cs="宋体" w:eastAsia="宋体" w:hint="default"/>
                <w:sz w:val="2"/>
                <w:szCs w:val="2"/>
              </w:rPr>
            </w:r>
          </w:p>
        </w:tc>
      </w:tr>
    </w:tbl>
    <w:p>
      <w:pPr>
        <w:spacing w:line="278" w:lineRule="auto" w:before="8"/>
        <w:ind w:left="2062" w:right="1411" w:firstLine="0"/>
        <w:jc w:val="left"/>
        <w:rPr>
          <w:rFonts w:ascii="宋体" w:hAnsi="宋体" w:cs="宋体" w:eastAsia="宋体" w:hint="default"/>
          <w:sz w:val="18"/>
          <w:szCs w:val="18"/>
        </w:rPr>
      </w:pPr>
      <w:r>
        <w:rPr/>
        <w:pict>
          <v:group style="position:absolute;margin-left:80.783997pt;margin-top:-23.52832pt;width:448.05pt;height:5.55pt;mso-position-horizontal-relative:page;mso-position-vertical-relative:paragraph;z-index:-1273912" coordorigin="1616,-471" coordsize="8961,111">
            <v:shape style="position:absolute;left:1616;top:-471;width:1915;height:110" type="#_x0000_t75" stroked="false">
              <v:imagedata r:id="rId678" o:title=""/>
            </v:shape>
            <v:shape style="position:absolute;left:3507;top:-375;width:1083;height:14" type="#_x0000_t75" stroked="false">
              <v:imagedata r:id="rId679" o:title=""/>
            </v:shape>
            <v:shape style="position:absolute;left:4575;top:-370;width:1018;height:10" type="#_x0000_t75" stroked="false">
              <v:imagedata r:id="rId675" o:title=""/>
            </v:shape>
            <v:shape style="position:absolute;left:5588;top:-370;width:1272;height:10" type="#_x0000_t75" stroked="false">
              <v:imagedata r:id="rId391" o:title=""/>
            </v:shape>
            <v:shape style="position:absolute;left:6856;top:-370;width:1207;height:10" type="#_x0000_t75" stroked="false">
              <v:imagedata r:id="rId676" o:title=""/>
            </v:shape>
            <v:shape style="position:absolute;left:8058;top:-375;width:1124;height:14" type="#_x0000_t75" stroked="false">
              <v:imagedata r:id="rId680" o:title=""/>
            </v:shape>
            <v:shape style="position:absolute;left:9168;top:-370;width:1409;height:10" type="#_x0000_t75" stroked="false">
              <v:imagedata r:id="rId451" o:title=""/>
            </v:shape>
            <w10:wrap type="none"/>
          </v:group>
        </w:pict>
      </w:r>
      <w:r>
        <w:rPr/>
        <w:pict>
          <v:shape style="position:absolute;margin-left:175.580002pt;margin-top:-1.688291pt;width:.48002pt;height:.24pt;mso-position-horizontal-relative:page;mso-position-vertical-relative:paragraph;z-index:17248" type="#_x0000_t75" stroked="false">
            <v:imagedata r:id="rId672" o:title=""/>
          </v:shape>
        </w:pict>
      </w:r>
      <w:r>
        <w:rPr/>
        <w:pict>
          <v:shape style="position:absolute;margin-left:229.009995pt;margin-top:-1.688291pt;width:.48003pt;height:.24pt;mso-position-horizontal-relative:page;mso-position-vertical-relative:paragraph;z-index:17272" type="#_x0000_t75" stroked="false">
            <v:imagedata r:id="rId672" o:title=""/>
          </v:shape>
        </w:pict>
      </w:r>
      <w:r>
        <w:rPr>
          <w:rFonts w:ascii="宋体" w:hAnsi="宋体" w:cs="宋体" w:eastAsia="宋体" w:hint="default"/>
          <w:sz w:val="18"/>
          <w:szCs w:val="18"/>
        </w:rPr>
        <w:t>注： </w:t>
      </w:r>
      <w:r>
        <w:rPr>
          <w:rFonts w:ascii="宋体" w:hAnsi="宋体" w:cs="宋体" w:eastAsia="宋体" w:hint="default"/>
          <w:spacing w:val="-1"/>
          <w:sz w:val="18"/>
          <w:szCs w:val="18"/>
        </w:rPr>
        <w:t>报告期末，本公司的商誉为本公司以非同一控制下企业合并方式购买子公司产生的商誉。本公司将商誉在所</w:t>
      </w:r>
    </w:p>
    <w:p>
      <w:pPr>
        <w:spacing w:line="205" w:lineRule="exact" w:before="0"/>
        <w:ind w:left="1702" w:right="0" w:firstLine="0"/>
        <w:jc w:val="both"/>
        <w:rPr>
          <w:rFonts w:ascii="宋体" w:hAnsi="宋体" w:cs="宋体" w:eastAsia="宋体" w:hint="default"/>
          <w:sz w:val="18"/>
          <w:szCs w:val="18"/>
        </w:rPr>
      </w:pPr>
      <w:r>
        <w:rPr>
          <w:rFonts w:ascii="宋体" w:hAnsi="宋体" w:cs="宋体" w:eastAsia="宋体" w:hint="default"/>
          <w:sz w:val="18"/>
          <w:szCs w:val="18"/>
        </w:rPr>
        <w:t>收购子公司的全部资产确定为一个资产组组合。公司根据预期产品销售收入、成本及其他相关费用，采用现金流</w:t>
      </w:r>
    </w:p>
    <w:p>
      <w:pPr>
        <w:spacing w:line="232" w:lineRule="exact" w:before="23"/>
        <w:ind w:left="1702" w:right="1414" w:firstLine="0"/>
        <w:jc w:val="both"/>
        <w:rPr>
          <w:rFonts w:ascii="宋体" w:hAnsi="宋体" w:cs="宋体" w:eastAsia="宋体" w:hint="default"/>
          <w:sz w:val="18"/>
          <w:szCs w:val="18"/>
        </w:rPr>
      </w:pPr>
      <w:r>
        <w:rPr>
          <w:rFonts w:ascii="宋体" w:hAnsi="宋体" w:cs="宋体" w:eastAsia="宋体" w:hint="default"/>
          <w:spacing w:val="-1"/>
          <w:sz w:val="18"/>
          <w:szCs w:val="18"/>
        </w:rPr>
        <w:t>量预测方法和能够反映相关资产组组合的特定风险的折现率，以分析资产组组合的可收回金额。本公司相信这些</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
          <w:sz w:val="18"/>
          <w:szCs w:val="18"/>
        </w:rPr>
        <w:t>重要假设的任何重大变化都有可能会引起资产组组合的账面价值超过其可收回金额。本公司认为，基于上述估计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报告期末商誉无需计提减值。</w:t>
      </w:r>
    </w:p>
    <w:p>
      <w:pPr>
        <w:spacing w:line="240" w:lineRule="auto" w:before="4"/>
        <w:rPr>
          <w:rFonts w:ascii="宋体" w:hAnsi="宋体" w:cs="宋体" w:eastAsia="宋体" w:hint="default"/>
          <w:sz w:val="16"/>
          <w:szCs w:val="16"/>
        </w:rPr>
      </w:pPr>
    </w:p>
    <w:p>
      <w:pPr>
        <w:spacing w:before="0"/>
        <w:ind w:left="2062" w:right="1306" w:firstLine="0"/>
        <w:jc w:val="left"/>
        <w:rPr>
          <w:rFonts w:ascii="宋体" w:hAnsi="宋体" w:cs="宋体" w:eastAsia="宋体" w:hint="default"/>
          <w:sz w:val="18"/>
          <w:szCs w:val="18"/>
        </w:rPr>
      </w:pPr>
      <w:r>
        <w:rPr/>
        <w:pict>
          <v:shape style="position:absolute;margin-left:162.259995pt;margin-top:22.631697pt;width:.47988pt;height:.12pt;mso-position-horizontal-relative:page;mso-position-vertical-relative:paragraph;z-index:-1273840" type="#_x0000_t75" stroked="false">
            <v:imagedata r:id="rId681" o:title=""/>
          </v:shape>
        </w:pict>
      </w:r>
      <w:r>
        <w:rPr/>
        <w:pict>
          <v:shape style="position:absolute;margin-left:221.449997pt;margin-top:22.631697pt;width:.47988pt;height:.12pt;mso-position-horizontal-relative:page;mso-position-vertical-relative:paragraph;z-index:-1273816" type="#_x0000_t75" stroked="false">
            <v:imagedata r:id="rId681" o:title=""/>
          </v:shape>
        </w:pict>
      </w:r>
      <w:r>
        <w:rPr/>
        <w:pict>
          <v:shape style="position:absolute;margin-left:280.489990pt;margin-top:22.631697pt;width:.47986pt;height:.12pt;mso-position-horizontal-relative:page;mso-position-vertical-relative:paragraph;z-index:-1273792" type="#_x0000_t75" stroked="false">
            <v:imagedata r:id="rId681" o:title=""/>
          </v:shape>
        </w:pict>
      </w:r>
      <w:r>
        <w:rPr/>
        <w:pict>
          <v:shape style="position:absolute;margin-left:339.549988pt;margin-top:22.631697pt;width:.47989pt;height:.12pt;mso-position-horizontal-relative:page;mso-position-vertical-relative:paragraph;z-index:-1273768" type="#_x0000_t75" stroked="false">
            <v:imagedata r:id="rId681" o:title=""/>
          </v:shape>
        </w:pict>
      </w:r>
      <w:r>
        <w:rPr/>
        <w:pict>
          <v:shape style="position:absolute;margin-left:398.470001pt;margin-top:22.631697pt;width:.47989pt;height:.12pt;mso-position-horizontal-relative:page;mso-position-vertical-relative:paragraph;z-index:-1273744" type="#_x0000_t75" stroked="false">
            <v:imagedata r:id="rId681" o:title=""/>
          </v:shape>
        </w:pict>
      </w:r>
      <w:r>
        <w:rPr/>
        <w:pict>
          <v:shape style="position:absolute;margin-left:457.540009pt;margin-top:22.631697pt;width:.47986pt;height:.12pt;mso-position-horizontal-relative:page;mso-position-vertical-relative:paragraph;z-index:-1273720" type="#_x0000_t75" stroked="false">
            <v:imagedata r:id="rId681" o:title=""/>
          </v:shape>
        </w:pict>
      </w:r>
      <w:r>
        <w:rPr/>
        <w:pict>
          <v:group style="position:absolute;margin-left:75.984001pt;margin-top:33.311737pt;width:457.65pt;height:5.4pt;mso-position-horizontal-relative:page;mso-position-vertical-relative:paragraph;z-index:-1273696" coordorigin="1520,666" coordsize="9153,108">
            <v:shape style="position:absolute;left:1520;top:666;width:1745;height:108" type="#_x0000_t75" stroked="false">
              <v:imagedata r:id="rId682" o:title=""/>
            </v:shape>
            <v:shape style="position:absolute;left:3240;top:762;width:1198;height:12" type="#_x0000_t75" stroked="false">
              <v:imagedata r:id="rId309" o:title=""/>
            </v:shape>
            <v:shape style="position:absolute;left:4424;top:762;width:1195;height:12" type="#_x0000_t75" stroked="false">
              <v:imagedata r:id="rId683" o:title=""/>
            </v:shape>
            <v:shape style="position:absolute;left:5605;top:762;width:1196;height:12" type="#_x0000_t75" stroked="false">
              <v:imagedata r:id="rId684" o:title=""/>
            </v:shape>
            <v:shape style="position:absolute;left:6786;top:762;width:1193;height:12" type="#_x0000_t75" stroked="false">
              <v:imagedata r:id="rId685" o:title=""/>
            </v:shape>
            <v:shape style="position:absolute;left:7965;top:762;width:1196;height:12" type="#_x0000_t75" stroked="false">
              <v:imagedata r:id="rId686" o:title=""/>
            </v:shape>
            <v:shape style="position:absolute;left:9146;top:765;width:1526;height:10" type="#_x0000_t75" stroked="false">
              <v:imagedata r:id="rId687" o:title=""/>
            </v:shape>
            <w10:wrap type="none"/>
          </v:group>
        </w:pict>
      </w:r>
      <w:r>
        <w:rPr>
          <w:rFonts w:ascii="Times New Roman" w:hAnsi="Times New Roman" w:cs="Times New Roman" w:eastAsia="Times New Roman" w:hint="default"/>
          <w:b/>
          <w:bCs/>
          <w:sz w:val="18"/>
          <w:szCs w:val="18"/>
        </w:rPr>
        <w:t>11</w:t>
      </w:r>
      <w:r>
        <w:rPr>
          <w:rFonts w:ascii="宋体" w:hAnsi="宋体" w:cs="宋体" w:eastAsia="宋体" w:hint="default"/>
          <w:b/>
          <w:bCs/>
          <w:sz w:val="18"/>
          <w:szCs w:val="18"/>
        </w:rPr>
        <w:t>．长期待摊费用</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05" w:type="dxa"/>
        <w:tblLayout w:type="fixed"/>
        <w:tblCellMar>
          <w:top w:w="0" w:type="dxa"/>
          <w:left w:w="0" w:type="dxa"/>
          <w:bottom w:w="0" w:type="dxa"/>
          <w:right w:w="0" w:type="dxa"/>
        </w:tblCellMar>
        <w:tblLook w:val="01E0"/>
      </w:tblPr>
      <w:tblGrid>
        <w:gridCol w:w="1745"/>
        <w:gridCol w:w="1184"/>
        <w:gridCol w:w="1181"/>
        <w:gridCol w:w="1181"/>
        <w:gridCol w:w="1178"/>
        <w:gridCol w:w="1181"/>
        <w:gridCol w:w="1517"/>
      </w:tblGrid>
      <w:tr>
        <w:trPr>
          <w:trHeight w:val="228" w:hRule="exact"/>
        </w:trPr>
        <w:tc>
          <w:tcPr>
            <w:tcW w:w="1745"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84"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left="316"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181"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left="22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81"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left="134" w:right="0"/>
              <w:jc w:val="left"/>
              <w:rPr>
                <w:rFonts w:ascii="宋体" w:hAnsi="宋体" w:cs="宋体" w:eastAsia="宋体" w:hint="default"/>
                <w:sz w:val="18"/>
                <w:szCs w:val="18"/>
              </w:rPr>
            </w:pPr>
            <w:r>
              <w:rPr>
                <w:rFonts w:ascii="宋体" w:hAnsi="宋体" w:cs="宋体" w:eastAsia="宋体" w:hint="default"/>
                <w:sz w:val="18"/>
                <w:szCs w:val="18"/>
              </w:rPr>
              <w:t>本期摊销额</w:t>
            </w:r>
          </w:p>
        </w:tc>
        <w:tc>
          <w:tcPr>
            <w:tcW w:w="1178" w:type="dxa"/>
            <w:vMerge w:val="restart"/>
            <w:tcBorders>
              <w:top w:val="single" w:sz="12" w:space="0" w:color="000000"/>
              <w:left w:val="single" w:sz="4" w:space="0" w:color="000000"/>
              <w:right w:val="single" w:sz="4" w:space="0" w:color="000000"/>
            </w:tcBorders>
          </w:tcPr>
          <w:p>
            <w:pPr>
              <w:pStyle w:val="TableParagraph"/>
              <w:spacing w:line="240" w:lineRule="auto" w:before="22"/>
              <w:ind w:left="223"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181"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left="316"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1517" w:type="dxa"/>
            <w:vMerge w:val="restart"/>
            <w:tcBorders>
              <w:top w:val="single" w:sz="12" w:space="0" w:color="000000"/>
              <w:left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其他减少的原因</w:t>
            </w:r>
          </w:p>
        </w:tc>
      </w:tr>
      <w:tr>
        <w:trPr>
          <w:trHeight w:val="573"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31"/>
              <w:jc w:val="center"/>
              <w:rPr>
                <w:rFonts w:ascii="宋体" w:hAnsi="宋体" w:cs="宋体" w:eastAsia="宋体" w:hint="default"/>
                <w:sz w:val="18"/>
                <w:szCs w:val="18"/>
              </w:rPr>
            </w:pPr>
            <w:r>
              <w:rPr>
                <w:rFonts w:ascii="宋体" w:hAnsi="宋体" w:cs="宋体" w:eastAsia="宋体" w:hint="default"/>
                <w:sz w:val="18"/>
                <w:szCs w:val="18"/>
              </w:rPr>
              <w:t>矿用产品安标认证费</w:t>
            </w:r>
          </w:p>
        </w:tc>
        <w:tc>
          <w:tcPr>
            <w:tcW w:w="1184" w:type="dxa"/>
            <w:vMerge w:val="restart"/>
            <w:tcBorders>
              <w:top w:val="nil" w:sz="6" w:space="0" w:color="auto"/>
              <w:left w:val="single" w:sz="4" w:space="0" w:color="000000"/>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24"/>
              <w:jc w:val="right"/>
              <w:rPr>
                <w:rFonts w:ascii="Times New Roman" w:hAnsi="Times New Roman" w:cs="Times New Roman" w:eastAsia="Times New Roman" w:hint="default"/>
                <w:sz w:val="18"/>
                <w:szCs w:val="18"/>
              </w:rPr>
            </w:pPr>
            <w:r>
              <w:rPr>
                <w:rFonts w:ascii="Times New Roman"/>
                <w:spacing w:val="-1"/>
                <w:sz w:val="18"/>
              </w:rPr>
              <w:t>620,330.00</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24"/>
              <w:jc w:val="right"/>
              <w:rPr>
                <w:rFonts w:ascii="Times New Roman" w:hAnsi="Times New Roman" w:cs="Times New Roman" w:eastAsia="Times New Roman" w:hint="default"/>
                <w:sz w:val="18"/>
                <w:szCs w:val="18"/>
              </w:rPr>
            </w:pPr>
            <w:r>
              <w:rPr>
                <w:rFonts w:ascii="Times New Roman"/>
                <w:spacing w:val="-1"/>
                <w:sz w:val="18"/>
              </w:rPr>
              <w:t>81,750.64</w:t>
            </w:r>
          </w:p>
        </w:tc>
        <w:tc>
          <w:tcPr>
            <w:tcW w:w="1178" w:type="dxa"/>
            <w:vMerge/>
            <w:tcBorders>
              <w:left w:val="single" w:sz="4" w:space="0" w:color="000000"/>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left="335" w:right="0"/>
              <w:jc w:val="left"/>
              <w:rPr>
                <w:rFonts w:ascii="Times New Roman" w:hAnsi="Times New Roman" w:cs="Times New Roman" w:eastAsia="Times New Roman" w:hint="default"/>
                <w:sz w:val="18"/>
                <w:szCs w:val="18"/>
              </w:rPr>
            </w:pPr>
            <w:r>
              <w:rPr>
                <w:rFonts w:ascii="Times New Roman"/>
                <w:sz w:val="18"/>
              </w:rPr>
              <w:t>538,579.36</w:t>
            </w:r>
          </w:p>
        </w:tc>
        <w:tc>
          <w:tcPr>
            <w:tcW w:w="1517" w:type="dxa"/>
            <w:vMerge/>
            <w:tcBorders>
              <w:left w:val="single" w:sz="4" w:space="0" w:color="000000"/>
              <w:right w:val="nil" w:sz="6" w:space="0" w:color="auto"/>
            </w:tcBorders>
          </w:tcPr>
          <w:p>
            <w:pPr/>
          </w:p>
        </w:tc>
      </w:tr>
      <w:tr>
        <w:trPr>
          <w:trHeight w:val="402" w:hRule="exact"/>
        </w:trPr>
        <w:tc>
          <w:tcPr>
            <w:tcW w:w="1745" w:type="dxa"/>
            <w:tcBorders>
              <w:top w:val="nil" w:sz="6" w:space="0" w:color="auto"/>
              <w:left w:val="nil" w:sz="6" w:space="0" w:color="auto"/>
              <w:bottom w:val="single" w:sz="12" w:space="0" w:color="000000"/>
              <w:right w:val="single" w:sz="4" w:space="0" w:color="000000"/>
            </w:tcBorders>
          </w:tcPr>
          <w:p>
            <w:pPr>
              <w:pStyle w:val="TableParagraph"/>
              <w:spacing w:line="240" w:lineRule="auto" w:before="81"/>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84" w:type="dxa"/>
            <w:vMerge/>
            <w:tcBorders>
              <w:left w:val="single" w:sz="4" w:space="0" w:color="000000"/>
              <w:bottom w:val="single" w:sz="12" w:space="0" w:color="000000"/>
              <w:right w:val="single" w:sz="4" w:space="0" w:color="000000"/>
            </w:tcBorders>
          </w:tcPr>
          <w:p>
            <w:pP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9"/>
              <w:ind w:right="24"/>
              <w:jc w:val="right"/>
              <w:rPr>
                <w:rFonts w:ascii="Times New Roman" w:hAnsi="Times New Roman" w:cs="Times New Roman" w:eastAsia="Times New Roman" w:hint="default"/>
                <w:sz w:val="18"/>
                <w:szCs w:val="18"/>
              </w:rPr>
            </w:pPr>
            <w:r>
              <w:rPr>
                <w:rFonts w:ascii="Times New Roman"/>
                <w:spacing w:val="-1"/>
                <w:sz w:val="18"/>
              </w:rPr>
              <w:t>620,330.00</w:t>
            </w: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9"/>
              <w:ind w:right="24"/>
              <w:jc w:val="right"/>
              <w:rPr>
                <w:rFonts w:ascii="Times New Roman" w:hAnsi="Times New Roman" w:cs="Times New Roman" w:eastAsia="Times New Roman" w:hint="default"/>
                <w:sz w:val="18"/>
                <w:szCs w:val="18"/>
              </w:rPr>
            </w:pPr>
            <w:r>
              <w:rPr>
                <w:rFonts w:ascii="Times New Roman"/>
                <w:spacing w:val="-1"/>
                <w:sz w:val="18"/>
              </w:rPr>
              <w:t>81,750.64</w:t>
            </w:r>
          </w:p>
        </w:tc>
        <w:tc>
          <w:tcPr>
            <w:tcW w:w="1178" w:type="dxa"/>
            <w:vMerge/>
            <w:tcBorders>
              <w:left w:val="single" w:sz="4" w:space="0" w:color="000000"/>
              <w:bottom w:val="single" w:sz="12" w:space="0" w:color="000000"/>
              <w:right w:val="single" w:sz="4" w:space="0" w:color="000000"/>
            </w:tcBorders>
          </w:tcPr>
          <w:p>
            <w:pPr/>
          </w:p>
        </w:tc>
        <w:tc>
          <w:tcPr>
            <w:tcW w:w="11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9"/>
              <w:ind w:left="335" w:right="0"/>
              <w:jc w:val="left"/>
              <w:rPr>
                <w:rFonts w:ascii="Times New Roman" w:hAnsi="Times New Roman" w:cs="Times New Roman" w:eastAsia="Times New Roman" w:hint="default"/>
                <w:sz w:val="18"/>
                <w:szCs w:val="18"/>
              </w:rPr>
            </w:pPr>
            <w:r>
              <w:rPr>
                <w:rFonts w:ascii="Times New Roman"/>
                <w:sz w:val="18"/>
              </w:rPr>
              <w:t>538,579.36</w:t>
            </w:r>
          </w:p>
        </w:tc>
        <w:tc>
          <w:tcPr>
            <w:tcW w:w="1517" w:type="dxa"/>
            <w:vMerge/>
            <w:tcBorders>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b/>
          <w:bCs/>
          <w:sz w:val="15"/>
          <w:szCs w:val="15"/>
        </w:rPr>
      </w:pPr>
    </w:p>
    <w:p>
      <w:pPr>
        <w:spacing w:line="376" w:lineRule="auto" w:before="0"/>
        <w:ind w:left="2062" w:right="6753" w:firstLine="0"/>
        <w:jc w:val="left"/>
        <w:rPr>
          <w:rFonts w:ascii="宋体" w:hAnsi="宋体" w:cs="宋体" w:eastAsia="宋体" w:hint="default"/>
          <w:sz w:val="18"/>
          <w:szCs w:val="18"/>
        </w:rPr>
      </w:pPr>
      <w:r>
        <w:rPr/>
        <w:pict>
          <v:group style="position:absolute;margin-left:75.984001pt;margin-top:-28.84828pt;width:457.65pt;height:.5pt;mso-position-horizontal-relative:page;mso-position-vertical-relative:paragraph;z-index:-1273672" coordorigin="1520,-577" coordsize="9153,10">
            <v:shape style="position:absolute;left:1520;top:-577;width:1726;height:10" type="#_x0000_t75" stroked="false">
              <v:imagedata r:id="rId688" o:title=""/>
            </v:shape>
            <v:shape style="position:absolute;left:3240;top:-577;width:1189;height:10" type="#_x0000_t75" stroked="false">
              <v:imagedata r:id="rId689" o:title=""/>
            </v:shape>
            <v:shape style="position:absolute;left:4424;top:-577;width:4727;height:10" type="#_x0000_t75" stroked="false">
              <v:imagedata r:id="rId690" o:title=""/>
            </v:shape>
            <v:shape style="position:absolute;left:9146;top:-577;width:1526;height:10" type="#_x0000_t75" stroked="false">
              <v:imagedata r:id="rId687" o:title=""/>
            </v:shape>
            <w10:wrap type="none"/>
          </v:group>
        </w:pict>
      </w:r>
      <w:r>
        <w:rPr/>
        <w:pict>
          <v:shape style="position:absolute;margin-left:188.300003pt;margin-top:42.091732pt;width:.48pt;height:.12pt;mso-position-horizontal-relative:page;mso-position-vertical-relative:paragraph;z-index:-1273648" type="#_x0000_t75" stroked="false">
            <v:imagedata r:id="rId681" o:title=""/>
          </v:shape>
        </w:pict>
      </w:r>
      <w:r>
        <w:rPr/>
        <w:pict>
          <v:shape style="position:absolute;margin-left:359.350006pt;margin-top:42.091732pt;width:.48001pt;height:.12pt;mso-position-horizontal-relative:page;mso-position-vertical-relative:paragraph;z-index:-1273624" type="#_x0000_t75" stroked="false">
            <v:imagedata r:id="rId681" o:title=""/>
          </v:shape>
        </w:pict>
      </w:r>
      <w:r>
        <w:rPr/>
        <w:pict>
          <v:group style="position:absolute;margin-left:187.819992pt;margin-top:52.77174pt;width:342.1pt;height:5.4pt;mso-position-horizontal-relative:page;mso-position-vertical-relative:paragraph;z-index:-1273600" coordorigin="3756,1055" coordsize="6842,108">
            <v:shape style="position:absolute;left:3756;top:1055;width:1724;height:108" type="#_x0000_t75" stroked="false">
              <v:imagedata r:id="rId691" o:title=""/>
            </v:shape>
            <v:shape style="position:absolute;left:5475;top:1151;width:1721;height:12" type="#_x0000_t75" stroked="false">
              <v:imagedata r:id="rId692" o:title=""/>
            </v:shape>
            <v:shape style="position:absolute;left:7182;top:1154;width:3416;height:10" type="#_x0000_t75" stroked="false">
              <v:imagedata r:id="rId693" o:title=""/>
            </v:shape>
            <w10:wrap type="none"/>
          </v:group>
        </w:pict>
      </w:r>
      <w:r>
        <w:rPr/>
        <w:pict>
          <v:group style="position:absolute;margin-left:79.704002pt;margin-top:69.691742pt;width:450.2pt;height:5.55pt;mso-position-horizontal-relative:page;mso-position-vertical-relative:paragraph;z-index:-1273576" coordorigin="1594,1394" coordsize="9004,111">
            <v:shape style="position:absolute;left:1594;top:1394;width:2191;height:110" type="#_x0000_t75" stroked="false">
              <v:imagedata r:id="rId694" o:title=""/>
            </v:shape>
            <v:shape style="position:absolute;left:3761;top:1490;width:1729;height:14" type="#_x0000_t75" stroked="false">
              <v:imagedata r:id="rId695" o:title=""/>
            </v:shape>
            <v:shape style="position:absolute;left:5475;top:1490;width:1721;height:14" type="#_x0000_t75" stroked="false">
              <v:imagedata r:id="rId696" o:title=""/>
            </v:shape>
            <v:shape style="position:absolute;left:7182;top:1490;width:1719;height:14" type="#_x0000_t75" stroked="false">
              <v:imagedata r:id="rId697" o:title=""/>
            </v:shape>
            <v:shape style="position:absolute;left:8887;top:1495;width:1711;height:10" type="#_x0000_t75" stroked="false">
              <v:imagedata r:id="rId698" o:title=""/>
            </v:shape>
            <w10:wrap type="none"/>
          </v:group>
        </w:pict>
      </w:r>
      <w:r>
        <w:rPr/>
        <w:pict>
          <v:group style="position:absolute;margin-left:79.704002pt;margin-top:86.731712pt;width:450.2pt;height:5.4pt;mso-position-horizontal-relative:page;mso-position-vertical-relative:paragraph;z-index:-1273552" coordorigin="1594,1735" coordsize="9004,108">
            <v:shape style="position:absolute;left:1594;top:1735;width:2191;height:108" type="#_x0000_t75" stroked="false">
              <v:imagedata r:id="rId699" o:title=""/>
            </v:shape>
            <v:shape style="position:absolute;left:3761;top:1831;width:1729;height:12" type="#_x0000_t75" stroked="false">
              <v:imagedata r:id="rId700" o:title=""/>
            </v:shape>
            <v:shape style="position:absolute;left:5475;top:1831;width:1721;height:12" type="#_x0000_t75" stroked="false">
              <v:imagedata r:id="rId701" o:title=""/>
            </v:shape>
            <v:shape style="position:absolute;left:7182;top:1831;width:1719;height:12" type="#_x0000_t75" stroked="false">
              <v:imagedata r:id="rId702" o:title=""/>
            </v:shape>
            <v:shape style="position:absolute;left:8887;top:1833;width:1711;height:10" type="#_x0000_t75" stroked="false">
              <v:imagedata r:id="rId703" o:title=""/>
            </v:shape>
            <w10:wrap type="none"/>
          </v:group>
        </w:pict>
      </w:r>
      <w:r>
        <w:rPr>
          <w:rFonts w:ascii="Times New Roman" w:hAnsi="Times New Roman" w:cs="Times New Roman" w:eastAsia="Times New Roman" w:hint="default"/>
          <w:b/>
          <w:bCs/>
          <w:sz w:val="18"/>
          <w:szCs w:val="18"/>
        </w:rPr>
        <w:t>12</w:t>
      </w:r>
      <w:r>
        <w:rPr>
          <w:rFonts w:ascii="宋体" w:hAnsi="宋体" w:cs="宋体" w:eastAsia="宋体" w:hint="default"/>
          <w:b/>
          <w:bCs/>
          <w:sz w:val="18"/>
          <w:szCs w:val="18"/>
        </w:rPr>
        <w:t>．递延所得税资产及递延所得税负债</w:t>
      </w:r>
      <w:r>
        <w:rPr>
          <w:rFonts w:ascii="宋体" w:hAnsi="宋体" w:cs="宋体" w:eastAsia="宋体" w:hint="default"/>
          <w:b/>
          <w:bCs/>
          <w:w w:val="99"/>
          <w:sz w:val="18"/>
          <w:szCs w:val="18"/>
        </w:rPr>
        <w:t> </w:t>
      </w:r>
      <w:r>
        <w:rPr>
          <w:rFonts w:ascii="宋体" w:hAnsi="宋体" w:cs="宋体" w:eastAsia="宋体" w:hint="default"/>
          <w:b/>
          <w:bCs/>
          <w:sz w:val="18"/>
          <w:szCs w:val="18"/>
        </w:rPr>
        <w:t>递延所得税资产</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2191"/>
        <w:gridCol w:w="1714"/>
        <w:gridCol w:w="1707"/>
        <w:gridCol w:w="1705"/>
        <w:gridCol w:w="1702"/>
      </w:tblGrid>
      <w:tr>
        <w:trPr>
          <w:trHeight w:val="228" w:hRule="exact"/>
        </w:trPr>
        <w:tc>
          <w:tcPr>
            <w:tcW w:w="2191"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42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406" w:type="dxa"/>
            <w:gridSpan w:val="2"/>
            <w:vMerge w:val="restart"/>
            <w:tcBorders>
              <w:top w:val="single" w:sz="12" w:space="0" w:color="000000"/>
              <w:left w:val="single" w:sz="4" w:space="0" w:color="000000"/>
              <w:right w:val="nil" w:sz="6" w:space="0" w:color="auto"/>
            </w:tcBorders>
          </w:tcPr>
          <w:p>
            <w:pPr>
              <w:pStyle w:val="TableParagraph"/>
              <w:spacing w:line="240" w:lineRule="auto" w:before="10"/>
              <w:ind w:right="8"/>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108" w:hRule="exact"/>
        </w:trPr>
        <w:tc>
          <w:tcPr>
            <w:tcW w:w="2191" w:type="dxa"/>
            <w:vMerge w:val="restart"/>
            <w:tcBorders>
              <w:top w:val="nil" w:sz="6" w:space="0" w:color="auto"/>
              <w:left w:val="nil" w:sz="6" w:space="0" w:color="auto"/>
              <w:right w:val="single" w:sz="4" w:space="0" w:color="000000"/>
            </w:tcBorders>
          </w:tcPr>
          <w:p>
            <w:pPr>
              <w:pStyle w:val="TableParagraph"/>
              <w:spacing w:line="201" w:lineRule="exact"/>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4" w:type="dxa"/>
            <w:vMerge w:val="restart"/>
            <w:tcBorders>
              <w:top w:val="nil" w:sz="6" w:space="0" w:color="auto"/>
              <w:left w:val="single" w:sz="4" w:space="0" w:color="000000"/>
              <w:right w:val="single" w:sz="4" w:space="0" w:color="000000"/>
            </w:tcBorders>
          </w:tcPr>
          <w:p>
            <w:pPr/>
          </w:p>
        </w:tc>
        <w:tc>
          <w:tcPr>
            <w:tcW w:w="1707" w:type="dxa"/>
            <w:tcBorders>
              <w:top w:val="nil" w:sz="6" w:space="0" w:color="auto"/>
              <w:left w:val="nil" w:sz="6" w:space="0" w:color="auto"/>
              <w:bottom w:val="nil" w:sz="6" w:space="0" w:color="auto"/>
              <w:right w:val="single" w:sz="4" w:space="0" w:color="000000"/>
            </w:tcBorders>
          </w:tcPr>
          <w:p>
            <w:pPr/>
          </w:p>
        </w:tc>
        <w:tc>
          <w:tcPr>
            <w:tcW w:w="3406" w:type="dxa"/>
            <w:gridSpan w:val="2"/>
            <w:vMerge/>
            <w:tcBorders>
              <w:left w:val="single" w:sz="4" w:space="0" w:color="000000"/>
              <w:bottom w:val="nil" w:sz="6" w:space="0" w:color="auto"/>
              <w:right w:val="nil" w:sz="6" w:space="0" w:color="auto"/>
            </w:tcBorders>
          </w:tcPr>
          <w:p>
            <w:pPr/>
          </w:p>
        </w:tc>
      </w:tr>
      <w:tr>
        <w:trPr>
          <w:trHeight w:val="83" w:hRule="exact"/>
        </w:trPr>
        <w:tc>
          <w:tcPr>
            <w:tcW w:w="2191" w:type="dxa"/>
            <w:vMerge/>
            <w:tcBorders>
              <w:left w:val="nil" w:sz="6" w:space="0" w:color="auto"/>
              <w:bottom w:val="nil" w:sz="6" w:space="0" w:color="auto"/>
              <w:right w:val="single" w:sz="4" w:space="0" w:color="000000"/>
            </w:tcBorders>
          </w:tcPr>
          <w:p>
            <w:pPr/>
          </w:p>
        </w:tc>
        <w:tc>
          <w:tcPr>
            <w:tcW w:w="1714" w:type="dxa"/>
            <w:vMerge/>
            <w:tcBorders>
              <w:left w:val="single" w:sz="4" w:space="0" w:color="000000"/>
              <w:bottom w:val="nil" w:sz="6" w:space="0" w:color="auto"/>
              <w:right w:val="single" w:sz="4" w:space="0" w:color="000000"/>
            </w:tcBorders>
          </w:tcPr>
          <w:p>
            <w:pPr/>
          </w:p>
        </w:tc>
        <w:tc>
          <w:tcPr>
            <w:tcW w:w="1707" w:type="dxa"/>
            <w:tcBorders>
              <w:top w:val="nil" w:sz="6" w:space="0" w:color="auto"/>
              <w:left w:val="single" w:sz="4" w:space="0" w:color="000000"/>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170" w:hRule="exact"/>
        </w:trPr>
        <w:tc>
          <w:tcPr>
            <w:tcW w:w="2191"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132"/>
              <w:jc w:val="righ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707"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21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128"/>
              <w:jc w:val="righ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170" w:lineRule="exact"/>
              <w:ind w:left="21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87" w:hRule="exact"/>
        </w:trPr>
        <w:tc>
          <w:tcPr>
            <w:tcW w:w="219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07" w:type="dxa"/>
            <w:tcBorders>
              <w:top w:val="nil" w:sz="6" w:space="0" w:color="auto"/>
              <w:left w:val="single" w:sz="4" w:space="0" w:color="000000"/>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19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3,405,206.62</w:t>
            </w:r>
          </w:p>
        </w:tc>
        <w:tc>
          <w:tcPr>
            <w:tcW w:w="170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522,596.76</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1,487,570.24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230,729.91</w:t>
            </w:r>
          </w:p>
        </w:tc>
      </w:tr>
      <w:tr>
        <w:trPr>
          <w:trHeight w:val="80" w:hRule="exact"/>
        </w:trPr>
        <w:tc>
          <w:tcPr>
            <w:tcW w:w="219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07" w:type="dxa"/>
            <w:tcBorders>
              <w:top w:val="nil" w:sz="6" w:space="0" w:color="auto"/>
              <w:left w:val="single" w:sz="4" w:space="0" w:color="000000"/>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19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pacing w:val="-1"/>
                <w:sz w:val="18"/>
              </w:rPr>
              <w:t>8,568,865.93</w:t>
            </w:r>
          </w:p>
        </w:tc>
        <w:tc>
          <w:tcPr>
            <w:tcW w:w="170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1,285,329.89</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4"/>
              <w:jc w:val="right"/>
              <w:rPr>
                <w:rFonts w:ascii="Times New Roman" w:hAnsi="Times New Roman" w:cs="Times New Roman" w:eastAsia="Times New Roman" w:hint="default"/>
                <w:sz w:val="18"/>
                <w:szCs w:val="18"/>
              </w:rPr>
            </w:pPr>
            <w:r>
              <w:rPr>
                <w:rFonts w:ascii="Times New Roman"/>
                <w:spacing w:val="-1"/>
                <w:sz w:val="18"/>
              </w:rPr>
              <w:t>5,907,484.32</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886,122.65</w:t>
            </w:r>
          </w:p>
        </w:tc>
      </w:tr>
      <w:tr>
        <w:trPr>
          <w:trHeight w:val="80" w:hRule="exact"/>
        </w:trPr>
        <w:tc>
          <w:tcPr>
            <w:tcW w:w="219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07" w:type="dxa"/>
            <w:tcBorders>
              <w:top w:val="nil" w:sz="6" w:space="0" w:color="auto"/>
              <w:left w:val="single" w:sz="4" w:space="0" w:color="000000"/>
              <w:bottom w:val="nil" w:sz="6" w:space="0" w:color="auto"/>
              <w:right w:val="single" w:sz="4" w:space="0" w:color="000000"/>
            </w:tcBorders>
          </w:tcPr>
          <w:p>
            <w:pPr/>
          </w:p>
        </w:tc>
        <w:tc>
          <w:tcPr>
            <w:tcW w:w="1705"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49" w:hRule="exact"/>
        </w:trPr>
        <w:tc>
          <w:tcPr>
            <w:tcW w:w="2191" w:type="dxa"/>
            <w:tcBorders>
              <w:top w:val="nil" w:sz="6" w:space="0" w:color="auto"/>
              <w:left w:val="nil" w:sz="6" w:space="0" w:color="auto"/>
              <w:bottom w:val="nil" w:sz="6" w:space="0" w:color="auto"/>
              <w:right w:val="single" w:sz="4" w:space="0" w:color="000000"/>
            </w:tcBorders>
          </w:tcPr>
          <w:p>
            <w:pPr>
              <w:pStyle w:val="TableParagraph"/>
              <w:spacing w:line="232" w:lineRule="exact" w:before="32"/>
              <w:ind w:left="122" w:right="105"/>
              <w:jc w:val="left"/>
              <w:rPr>
                <w:rFonts w:ascii="宋体" w:hAnsi="宋体" w:cs="宋体" w:eastAsia="宋体" w:hint="default"/>
                <w:sz w:val="18"/>
                <w:szCs w:val="18"/>
              </w:rPr>
            </w:pPr>
            <w:r>
              <w:rPr>
                <w:rFonts w:ascii="宋体" w:hAnsi="宋体" w:cs="宋体" w:eastAsia="宋体" w:hint="default"/>
                <w:spacing w:val="15"/>
                <w:sz w:val="18"/>
                <w:szCs w:val="18"/>
              </w:rPr>
              <w:t>内部交易未实现利润的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影响</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0"/>
              <w:jc w:val="right"/>
              <w:rPr>
                <w:rFonts w:ascii="Times New Roman" w:hAnsi="Times New Roman" w:cs="Times New Roman" w:eastAsia="Times New Roman" w:hint="default"/>
                <w:sz w:val="18"/>
                <w:szCs w:val="18"/>
              </w:rPr>
            </w:pPr>
            <w:r>
              <w:rPr>
                <w:rFonts w:ascii="Times New Roman"/>
                <w:spacing w:val="-1"/>
                <w:sz w:val="18"/>
              </w:rPr>
              <w:t>207,755.96</w:t>
            </w:r>
          </w:p>
        </w:tc>
        <w:tc>
          <w:tcPr>
            <w:tcW w:w="1707"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spacing w:val="-1"/>
                <w:sz w:val="18"/>
              </w:rPr>
              <w:t>31,163.39</w:t>
            </w:r>
          </w:p>
        </w:tc>
        <w:tc>
          <w:tcPr>
            <w:tcW w:w="1705"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103"/>
              <w:jc w:val="right"/>
              <w:rPr>
                <w:rFonts w:ascii="Times New Roman" w:hAnsi="Times New Roman" w:cs="Times New Roman" w:eastAsia="Times New Roman" w:hint="default"/>
                <w:sz w:val="18"/>
                <w:szCs w:val="18"/>
              </w:rPr>
            </w:pPr>
            <w:r>
              <w:rPr>
                <w:rFonts w:ascii="Times New Roman"/>
                <w:spacing w:val="-1"/>
                <w:sz w:val="18"/>
              </w:rPr>
              <w:t>60,570.77</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5"/>
              <w:jc w:val="right"/>
              <w:rPr>
                <w:rFonts w:ascii="Times New Roman" w:hAnsi="Times New Roman" w:cs="Times New Roman" w:eastAsia="Times New Roman" w:hint="default"/>
                <w:sz w:val="18"/>
                <w:szCs w:val="18"/>
              </w:rPr>
            </w:pPr>
            <w:r>
              <w:rPr>
                <w:rFonts w:ascii="Times New Roman"/>
                <w:w w:val="95"/>
                <w:sz w:val="18"/>
              </w:rPr>
              <w:t>9,085.62</w:t>
            </w:r>
          </w:p>
        </w:tc>
      </w:tr>
      <w:tr>
        <w:trPr>
          <w:trHeight w:val="346" w:hRule="exact"/>
        </w:trPr>
        <w:tc>
          <w:tcPr>
            <w:tcW w:w="2191"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12,181,828.51</w:t>
            </w:r>
          </w:p>
        </w:tc>
        <w:tc>
          <w:tcPr>
            <w:tcW w:w="17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1,839,090.04</w:t>
            </w:r>
          </w:p>
        </w:tc>
        <w:tc>
          <w:tcPr>
            <w:tcW w:w="17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7,455,625.33</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1,125,938.18</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5.968307pt;width:450.2pt;height:5.55pt;mso-position-horizontal-relative:page;mso-position-vertical-relative:paragraph;z-index:-1273528" coordorigin="1594,-919" coordsize="9004,111">
            <v:shape style="position:absolute;left:1594;top:-919;width:2191;height:110" type="#_x0000_t75" stroked="false">
              <v:imagedata r:id="rId704" o:title=""/>
            </v:shape>
            <v:shape style="position:absolute;left:3761;top:-823;width:1729;height:14" type="#_x0000_t75" stroked="false">
              <v:imagedata r:id="rId695" o:title=""/>
            </v:shape>
            <v:shape style="position:absolute;left:5475;top:-823;width:1721;height:14" type="#_x0000_t75" stroked="false">
              <v:imagedata r:id="rId696" o:title=""/>
            </v:shape>
            <v:shape style="position:absolute;left:7182;top:-823;width:1719;height:14" type="#_x0000_t75" stroked="false">
              <v:imagedata r:id="rId697" o:title=""/>
            </v:shape>
            <v:shape style="position:absolute;left:8887;top:-819;width:1711;height:10" type="#_x0000_t75" stroked="false">
              <v:imagedata r:id="rId703" o:title=""/>
            </v:shape>
            <w10:wrap type="none"/>
          </v:group>
        </w:pict>
      </w:r>
      <w:r>
        <w:rPr/>
        <w:pict>
          <v:group style="position:absolute;margin-left:79.704002pt;margin-top:-23.168308pt;width:450.2pt;height:5.2pt;mso-position-horizontal-relative:page;mso-position-vertical-relative:paragraph;z-index:-1273504" coordorigin="1594,-463" coordsize="9004,104">
            <v:shape style="position:absolute;left:1594;top:-463;width:2191;height:103" type="#_x0000_t75" stroked="false">
              <v:imagedata r:id="rId705" o:title=""/>
            </v:shape>
            <v:shape style="position:absolute;left:3761;top:-370;width:1719;height:10" type="#_x0000_t75" stroked="false">
              <v:imagedata r:id="rId692" o:title=""/>
            </v:shape>
            <v:shape style="position:absolute;left:5475;top:-370;width:5123;height:10" type="#_x0000_t75" stroked="false">
              <v:imagedata r:id="rId706" o:title=""/>
            </v:shape>
            <w10:wrap type="none"/>
          </v:group>
        </w:pict>
      </w:r>
      <w:r>
        <w:rPr/>
        <w:pict>
          <v:shape style="position:absolute;margin-left:188.300003pt;margin-top:-1.688279pt;width:.48002pt;height:.24pt;mso-position-horizontal-relative:page;mso-position-vertical-relative:paragraph;z-index:-1273480" type="#_x0000_t75" stroked="false">
            <v:imagedata r:id="rId707" o:title=""/>
          </v:shape>
        </w:pict>
      </w:r>
      <w:r>
        <w:rPr/>
        <w:pict>
          <v:shape style="position:absolute;margin-left:274.010010pt;margin-top:-1.688279pt;width:.48003pt;height:.24pt;mso-position-horizontal-relative:page;mso-position-vertical-relative:paragraph;z-index:-1273456" type="#_x0000_t75" stroked="false">
            <v:imagedata r:id="rId707" o:title=""/>
          </v:shape>
        </w:pict>
      </w:r>
      <w:r>
        <w:rPr/>
        <w:pict>
          <v:shape style="position:absolute;margin-left:359.350006pt;margin-top:-1.688279pt;width:.48003pt;height:.24pt;mso-position-horizontal-relative:page;mso-position-vertical-relative:paragraph;z-index:-1273432" type="#_x0000_t75" stroked="false">
            <v:imagedata r:id="rId707" o:title=""/>
          </v:shape>
        </w:pict>
      </w:r>
      <w:r>
        <w:rPr/>
        <w:pict>
          <v:shape style="position:absolute;margin-left:444.579987pt;margin-top:-1.688279pt;width:.48003pt;height:.24pt;mso-position-horizontal-relative:page;mso-position-vertical-relative:paragraph;z-index:-1273408" type="#_x0000_t75" stroked="false">
            <v:imagedata r:id="rId707" o:title=""/>
          </v:shape>
        </w:pict>
      </w:r>
      <w:r>
        <w:rPr>
          <w:rFonts w:ascii="宋体" w:hAnsi="宋体" w:cs="宋体" w:eastAsia="宋体" w:hint="default"/>
          <w:b/>
          <w:bCs/>
          <w:sz w:val="18"/>
          <w:szCs w:val="18"/>
        </w:rPr>
        <w:t>递延所得税负债</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p>
      <w:pPr>
        <w:spacing w:line="1390" w:lineRule="exact"/>
        <w:ind w:left="1565"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52.4pt;height:69.55pt;mso-position-horizontal-relative:char;mso-position-vertical-relative:line" coordorigin="0,0" coordsize="9048,1391">
            <v:group style="position:absolute;left:29;top:14;width:2238;height:2" coordorigin="29,14" coordsize="2238,2">
              <v:shape style="position:absolute;left:29;top:14;width:2238;height:2" coordorigin="29,14" coordsize="2238,0" path="m29,14l2266,14e" filled="false" stroked="true" strokeweight="1.44pt" strokecolor="#000000">
                <v:path arrowok="t"/>
              </v:shape>
              <v:shape style="position:absolute;left:2266;top:29;width:10;height:2" type="#_x0000_t75" stroked="false">
                <v:imagedata r:id="rId708" o:title=""/>
              </v:shape>
            </v:group>
            <v:group style="position:absolute;left:2266;top:14;width:29;height:2" coordorigin="2266,14" coordsize="29,2">
              <v:shape style="position:absolute;left:2266;top:14;width:29;height:2" coordorigin="2266,14" coordsize="29,0" path="m2266,14l2295,14e" filled="false" stroked="true" strokeweight="1.44pt" strokecolor="#000000">
                <v:path arrowok="t"/>
              </v:shape>
            </v:group>
            <v:group style="position:absolute;left:2295;top:14;width:3421;height:2" coordorigin="2295,14" coordsize="3421,2">
              <v:shape style="position:absolute;left:2295;top:14;width:3421;height:2" coordorigin="2295,14" coordsize="3421,0" path="m2295,14l5715,14e" filled="false" stroked="true" strokeweight="1.44pt" strokecolor="#000000">
                <v:path arrowok="t"/>
              </v:shape>
              <v:shape style="position:absolute;left:5715;top:29;width:10;height:2" type="#_x0000_t75" stroked="false">
                <v:imagedata r:id="rId708" o:title=""/>
              </v:shape>
            </v:group>
            <v:group style="position:absolute;left:5715;top:14;width:29;height:2" coordorigin="5715,14" coordsize="29,2">
              <v:shape style="position:absolute;left:5715;top:14;width:29;height:2" coordorigin="5715,14" coordsize="29,0" path="m5715,14l5744,14e" filled="false" stroked="true" strokeweight="1.44pt" strokecolor="#000000">
                <v:path arrowok="t"/>
              </v:shape>
            </v:group>
            <v:group style="position:absolute;left:5744;top:14;width:3289;height:2" coordorigin="5744,14" coordsize="3289,2">
              <v:shape style="position:absolute;left:5744;top:14;width:3289;height:2" coordorigin="5744,14" coordsize="3289,0" path="m5744,14l9033,14e" filled="false" stroked="true" strokeweight="1.44pt" strokecolor="#000000">
                <v:path arrowok="t"/>
              </v:shape>
            </v:group>
            <v:group style="position:absolute;left:2266;top:31;width:10;height:20" coordorigin="2266,31" coordsize="10,20">
              <v:shape style="position:absolute;left:2266;top:31;width:10;height:20" coordorigin="2266,31" coordsize="10,20" path="m2266,50l2276,50,2276,31,2266,31,2266,50xe" filled="true" fillcolor="#000000" stroked="false">
                <v:path arrowok="t"/>
                <v:fill type="solid"/>
              </v:shape>
            </v:group>
            <v:group style="position:absolute;left:2266;top:50;width:10;height:20" coordorigin="2266,50" coordsize="10,20">
              <v:shape style="position:absolute;left:2266;top:50;width:10;height:20" coordorigin="2266,50" coordsize="10,20" path="m2266,70l2276,70,2276,50,2266,50,2266,70xe" filled="true" fillcolor="#000000" stroked="false">
                <v:path arrowok="t"/>
                <v:fill type="solid"/>
              </v:shape>
            </v:group>
            <v:group style="position:absolute;left:2266;top:70;width:10;height:20" coordorigin="2266,70" coordsize="10,20">
              <v:shape style="position:absolute;left:2266;top:70;width:10;height:20" coordorigin="2266,70" coordsize="10,20" path="m2266,89l2276,89,2276,70,2266,70,2266,89xe" filled="true" fillcolor="#000000" stroked="false">
                <v:path arrowok="t"/>
                <v:fill type="solid"/>
              </v:shape>
            </v:group>
            <v:group style="position:absolute;left:2266;top:89;width:10;height:20" coordorigin="2266,89" coordsize="10,20">
              <v:shape style="position:absolute;left:2266;top:89;width:10;height:20" coordorigin="2266,89" coordsize="10,20" path="m2266,108l2276,108,2276,89,2266,89,2266,108xe" filled="true" fillcolor="#000000" stroked="false">
                <v:path arrowok="t"/>
                <v:fill type="solid"/>
              </v:shape>
            </v:group>
            <v:group style="position:absolute;left:2266;top:108;width:10;height:20" coordorigin="2266,108" coordsize="10,20">
              <v:shape style="position:absolute;left:2266;top:108;width:10;height:20" coordorigin="2266,108" coordsize="10,20" path="m2266,127l2276,127,2276,108,2266,108,2266,127xe" filled="true" fillcolor="#000000" stroked="false">
                <v:path arrowok="t"/>
                <v:fill type="solid"/>
              </v:shape>
            </v:group>
            <v:group style="position:absolute;left:2266;top:127;width:10;height:20" coordorigin="2266,127" coordsize="10,20">
              <v:shape style="position:absolute;left:2266;top:127;width:10;height:20" coordorigin="2266,127" coordsize="10,20" path="m2266,146l2276,146,2276,127,2266,127,2266,146xe" filled="true" fillcolor="#000000" stroked="false">
                <v:path arrowok="t"/>
                <v:fill type="solid"/>
              </v:shape>
            </v:group>
            <v:group style="position:absolute;left:2266;top:146;width:10;height:20" coordorigin="2266,146" coordsize="10,20">
              <v:shape style="position:absolute;left:2266;top:146;width:10;height:20" coordorigin="2266,146" coordsize="10,20" path="m2266,166l2276,166,2276,146,2266,146,2266,166xe" filled="true" fillcolor="#000000" stroked="false">
                <v:path arrowok="t"/>
                <v:fill type="solid"/>
              </v:shape>
            </v:group>
            <v:group style="position:absolute;left:2266;top:166;width:10;height:20" coordorigin="2266,166" coordsize="10,20">
              <v:shape style="position:absolute;left:2266;top:166;width:10;height:20" coordorigin="2266,166" coordsize="10,20" path="m2266,185l2276,185,2276,166,2266,166,2266,185xe" filled="true" fillcolor="#000000" stroked="false">
                <v:path arrowok="t"/>
                <v:fill type="solid"/>
              </v:shape>
            </v:group>
            <v:group style="position:absolute;left:2266;top:185;width:10;height:20" coordorigin="2266,185" coordsize="10,20">
              <v:shape style="position:absolute;left:2266;top:185;width:10;height:20" coordorigin="2266,185" coordsize="10,20" path="m2266,204l2276,204,2276,185,2266,185,2266,204xe" filled="true" fillcolor="#000000" stroked="false">
                <v:path arrowok="t"/>
                <v:fill type="solid"/>
              </v:shape>
            </v:group>
            <v:group style="position:absolute;left:2266;top:204;width:10;height:20" coordorigin="2266,204" coordsize="10,20">
              <v:shape style="position:absolute;left:2266;top:204;width:10;height:20" coordorigin="2266,204" coordsize="10,20" path="m2266,223l2276,223,2276,204,2266,204,2266,223xe" filled="true" fillcolor="#000000" stroked="false">
                <v:path arrowok="t"/>
                <v:fill type="solid"/>
              </v:shape>
            </v:group>
            <v:group style="position:absolute;left:2266;top:223;width:10;height:20" coordorigin="2266,223" coordsize="10,20">
              <v:shape style="position:absolute;left:2266;top:223;width:10;height:20" coordorigin="2266,223" coordsize="10,20" path="m2266,242l2276,242,2276,223,2266,223,2266,242xe" filled="true" fillcolor="#000000" stroked="false">
                <v:path arrowok="t"/>
                <v:fill type="solid"/>
              </v:shape>
            </v:group>
            <v:group style="position:absolute;left:2266;top:242;width:10;height:20" coordorigin="2266,242" coordsize="10,20">
              <v:shape style="position:absolute;left:2266;top:242;width:10;height:20" coordorigin="2266,242" coordsize="10,20" path="m2266,262l2276,262,2276,242,2266,242,2266,262xe" filled="true" fillcolor="#000000" stroked="false">
                <v:path arrowok="t"/>
                <v:fill type="solid"/>
              </v:shape>
            </v:group>
            <v:group style="position:absolute;left:2266;top:262;width:10;height:20" coordorigin="2266,262" coordsize="10,20">
              <v:shape style="position:absolute;left:2266;top:262;width:10;height:20" coordorigin="2266,262" coordsize="10,20" path="m2266,281l2276,281,2276,262,2266,262,2266,281xe" filled="true" fillcolor="#000000" stroked="false">
                <v:path arrowok="t"/>
                <v:fill type="solid"/>
              </v:shape>
            </v:group>
            <v:group style="position:absolute;left:2266;top:281;width:10;height:20" coordorigin="2266,281" coordsize="10,20">
              <v:shape style="position:absolute;left:2266;top:281;width:10;height:20" coordorigin="2266,281" coordsize="10,20" path="m2266,300l2276,300,2276,281,2266,281,2266,300xe" filled="true" fillcolor="#000000" stroked="false">
                <v:path arrowok="t"/>
                <v:fill type="solid"/>
              </v:shape>
            </v:group>
            <v:group style="position:absolute;left:2266;top:300;width:10;height:20" coordorigin="2266,300" coordsize="10,20">
              <v:shape style="position:absolute;left:2266;top:300;width:10;height:20" coordorigin="2266,300" coordsize="10,20" path="m2266,319l2276,319,2276,300,2266,300,2266,319xe" filled="true" fillcolor="#000000" stroked="false">
                <v:path arrowok="t"/>
                <v:fill type="solid"/>
              </v:shape>
            </v:group>
            <v:group style="position:absolute;left:2266;top:319;width:10;height:20" coordorigin="2266,319" coordsize="10,20">
              <v:shape style="position:absolute;left:2266;top:319;width:10;height:20" coordorigin="2266,319" coordsize="10,20" path="m2266,338l2276,338,2276,319,2266,319,2266,338xe" filled="true" fillcolor="#000000" stroked="false">
                <v:path arrowok="t"/>
                <v:fill type="solid"/>
              </v:shape>
            </v:group>
            <v:group style="position:absolute;left:5715;top:31;width:10;height:20" coordorigin="5715,31" coordsize="10,20">
              <v:shape style="position:absolute;left:5715;top:31;width:10;height:20" coordorigin="5715,31" coordsize="10,20" path="m5715,50l5725,50,5725,31,5715,31,5715,50xe" filled="true" fillcolor="#000000" stroked="false">
                <v:path arrowok="t"/>
                <v:fill type="solid"/>
              </v:shape>
            </v:group>
            <v:group style="position:absolute;left:5715;top:50;width:10;height:20" coordorigin="5715,50" coordsize="10,20">
              <v:shape style="position:absolute;left:5715;top:50;width:10;height:20" coordorigin="5715,50" coordsize="10,20" path="m5715,70l5725,70,5725,50,5715,50,5715,70xe" filled="true" fillcolor="#000000" stroked="false">
                <v:path arrowok="t"/>
                <v:fill type="solid"/>
              </v:shape>
            </v:group>
            <v:group style="position:absolute;left:5715;top:70;width:10;height:20" coordorigin="5715,70" coordsize="10,20">
              <v:shape style="position:absolute;left:5715;top:70;width:10;height:20" coordorigin="5715,70" coordsize="10,20" path="m5715,89l5725,89,5725,70,5715,70,5715,89xe" filled="true" fillcolor="#000000" stroked="false">
                <v:path arrowok="t"/>
                <v:fill type="solid"/>
              </v:shape>
            </v:group>
            <v:group style="position:absolute;left:5715;top:89;width:10;height:20" coordorigin="5715,89" coordsize="10,20">
              <v:shape style="position:absolute;left:5715;top:89;width:10;height:20" coordorigin="5715,89" coordsize="10,20" path="m5715,108l5725,108,5725,89,5715,89,5715,108xe" filled="true" fillcolor="#000000" stroked="false">
                <v:path arrowok="t"/>
                <v:fill type="solid"/>
              </v:shape>
            </v:group>
            <v:group style="position:absolute;left:5715;top:108;width:10;height:20" coordorigin="5715,108" coordsize="10,20">
              <v:shape style="position:absolute;left:5715;top:108;width:10;height:20" coordorigin="5715,108" coordsize="10,20" path="m5715,127l5725,127,5725,108,5715,108,5715,127xe" filled="true" fillcolor="#000000" stroked="false">
                <v:path arrowok="t"/>
                <v:fill type="solid"/>
              </v:shape>
            </v:group>
            <v:group style="position:absolute;left:5715;top:127;width:10;height:20" coordorigin="5715,127" coordsize="10,20">
              <v:shape style="position:absolute;left:5715;top:127;width:10;height:20" coordorigin="5715,127" coordsize="10,20" path="m5715,146l5725,146,5725,127,5715,127,5715,146xe" filled="true" fillcolor="#000000" stroked="false">
                <v:path arrowok="t"/>
                <v:fill type="solid"/>
              </v:shape>
            </v:group>
            <v:group style="position:absolute;left:5715;top:146;width:10;height:20" coordorigin="5715,146" coordsize="10,20">
              <v:shape style="position:absolute;left:5715;top:146;width:10;height:20" coordorigin="5715,146" coordsize="10,20" path="m5715,166l5725,166,5725,146,5715,146,5715,166xe" filled="true" fillcolor="#000000" stroked="false">
                <v:path arrowok="t"/>
                <v:fill type="solid"/>
              </v:shape>
            </v:group>
            <v:group style="position:absolute;left:5715;top:166;width:10;height:20" coordorigin="5715,166" coordsize="10,20">
              <v:shape style="position:absolute;left:5715;top:166;width:10;height:20" coordorigin="5715,166" coordsize="10,20" path="m5715,185l5725,185,5725,166,5715,166,5715,185xe" filled="true" fillcolor="#000000" stroked="false">
                <v:path arrowok="t"/>
                <v:fill type="solid"/>
              </v:shape>
            </v:group>
            <v:group style="position:absolute;left:5715;top:185;width:10;height:20" coordorigin="5715,185" coordsize="10,20">
              <v:shape style="position:absolute;left:5715;top:185;width:10;height:20" coordorigin="5715,185" coordsize="10,20" path="m5715,204l5725,204,5725,185,5715,185,5715,204xe" filled="true" fillcolor="#000000" stroked="false">
                <v:path arrowok="t"/>
                <v:fill type="solid"/>
              </v:shape>
            </v:group>
            <v:group style="position:absolute;left:5715;top:204;width:10;height:20" coordorigin="5715,204" coordsize="10,20">
              <v:shape style="position:absolute;left:5715;top:204;width:10;height:20" coordorigin="5715,204" coordsize="10,20" path="m5715,223l5725,223,5725,204,5715,204,5715,223xe" filled="true" fillcolor="#000000" stroked="false">
                <v:path arrowok="t"/>
                <v:fill type="solid"/>
              </v:shape>
            </v:group>
            <v:group style="position:absolute;left:5715;top:223;width:10;height:20" coordorigin="5715,223" coordsize="10,20">
              <v:shape style="position:absolute;left:5715;top:223;width:10;height:20" coordorigin="5715,223" coordsize="10,20" path="m5715,242l5725,242,5725,223,5715,223,5715,242xe" filled="true" fillcolor="#000000" stroked="false">
                <v:path arrowok="t"/>
                <v:fill type="solid"/>
              </v:shape>
              <v:shape style="position:absolute;left:2261;top:242;width:3473;height:108" type="#_x0000_t75" stroked="false">
                <v:imagedata r:id="rId709" o:title=""/>
              </v:shape>
              <v:shape style="position:absolute;left:5711;top:341;width:1664;height:10" type="#_x0000_t75" stroked="false">
                <v:imagedata r:id="rId710" o:title=""/>
              </v:shape>
              <v:shape style="position:absolute;left:7370;top:341;width:1663;height:10" type="#_x0000_t75" stroked="false">
                <v:imagedata r:id="rId710" o:title=""/>
              </v:shape>
            </v:group>
            <v:group style="position:absolute;left:2266;top:350;width:10;height:20" coordorigin="2266,350" coordsize="10,20">
              <v:shape style="position:absolute;left:2266;top:350;width:10;height:20" coordorigin="2266,350" coordsize="10,20" path="m2266,370l2276,370,2276,350,2266,350,2266,370xe" filled="true" fillcolor="#000000" stroked="false">
                <v:path arrowok="t"/>
                <v:fill type="solid"/>
              </v:shape>
            </v:group>
            <v:group style="position:absolute;left:2266;top:370;width:10;height:20" coordorigin="2266,370" coordsize="10,20">
              <v:shape style="position:absolute;left:2266;top:370;width:10;height:20" coordorigin="2266,370" coordsize="10,20" path="m2266,389l2276,389,2276,370,2266,370,2266,389xe" filled="true" fillcolor="#000000" stroked="false">
                <v:path arrowok="t"/>
                <v:fill type="solid"/>
              </v:shape>
            </v:group>
            <v:group style="position:absolute;left:2266;top:389;width:10;height:20" coordorigin="2266,389" coordsize="10,20">
              <v:shape style="position:absolute;left:2266;top:389;width:10;height:20" coordorigin="2266,389" coordsize="10,20" path="m2266,408l2276,408,2276,389,2266,389,2266,408xe" filled="true" fillcolor="#000000" stroked="false">
                <v:path arrowok="t"/>
                <v:fill type="solid"/>
              </v:shape>
            </v:group>
            <v:group style="position:absolute;left:2266;top:408;width:10;height:20" coordorigin="2266,408" coordsize="10,20">
              <v:shape style="position:absolute;left:2266;top:408;width:10;height:20" coordorigin="2266,408" coordsize="10,20" path="m2266,427l2276,427,2276,408,2266,408,2266,427xe" filled="true" fillcolor="#000000" stroked="false">
                <v:path arrowok="t"/>
                <v:fill type="solid"/>
              </v:shape>
            </v:group>
            <v:group style="position:absolute;left:2266;top:427;width:10;height:20" coordorigin="2266,427" coordsize="10,20">
              <v:shape style="position:absolute;left:2266;top:427;width:10;height:20" coordorigin="2266,427" coordsize="10,20" path="m2266,446l2276,446,2276,427,2266,427,2266,446xe" filled="true" fillcolor="#000000" stroked="false">
                <v:path arrowok="t"/>
                <v:fill type="solid"/>
              </v:shape>
            </v:group>
            <v:group style="position:absolute;left:2266;top:446;width:10;height:20" coordorigin="2266,446" coordsize="10,20">
              <v:shape style="position:absolute;left:2266;top:446;width:10;height:20" coordorigin="2266,446" coordsize="10,20" path="m2266,466l2276,466,2276,446,2266,446,2266,466xe" filled="true" fillcolor="#000000" stroked="false">
                <v:path arrowok="t"/>
                <v:fill type="solid"/>
              </v:shape>
            </v:group>
            <v:group style="position:absolute;left:2266;top:466;width:10;height:20" coordorigin="2266,466" coordsize="10,20">
              <v:shape style="position:absolute;left:2266;top:466;width:10;height:20" coordorigin="2266,466" coordsize="10,20" path="m2266,485l2276,485,2276,466,2266,466,2266,485xe" filled="true" fillcolor="#000000" stroked="false">
                <v:path arrowok="t"/>
                <v:fill type="solid"/>
              </v:shape>
            </v:group>
            <v:group style="position:absolute;left:2266;top:485;width:10;height:20" coordorigin="2266,485" coordsize="10,20">
              <v:shape style="position:absolute;left:2266;top:485;width:10;height:20" coordorigin="2266,485" coordsize="10,20" path="m2266,504l2276,504,2276,485,2266,485,2266,504xe" filled="true" fillcolor="#000000" stroked="false">
                <v:path arrowok="t"/>
                <v:fill type="solid"/>
              </v:shape>
            </v:group>
            <v:group style="position:absolute;left:2266;top:504;width:10;height:20" coordorigin="2266,504" coordsize="10,20">
              <v:shape style="position:absolute;left:2266;top:504;width:10;height:20" coordorigin="2266,504" coordsize="10,20" path="m2266,523l2276,523,2276,504,2266,504,2266,523xe" filled="true" fillcolor="#000000" stroked="false">
                <v:path arrowok="t"/>
                <v:fill type="solid"/>
              </v:shape>
            </v:group>
            <v:group style="position:absolute;left:2266;top:523;width:10;height:20" coordorigin="2266,523" coordsize="10,20">
              <v:shape style="position:absolute;left:2266;top:523;width:10;height:20" coordorigin="2266,523" coordsize="10,20" path="m2266,542l2276,542,2276,523,2266,523,2266,542xe" filled="true" fillcolor="#000000" stroked="false">
                <v:path arrowok="t"/>
                <v:fill type="solid"/>
              </v:shape>
            </v:group>
            <v:group style="position:absolute;left:2266;top:542;width:10;height:20" coordorigin="2266,542" coordsize="10,20">
              <v:shape style="position:absolute;left:2266;top:542;width:10;height:20" coordorigin="2266,542" coordsize="10,20" path="m2266,562l2276,562,2276,542,2266,542,2266,562xe" filled="true" fillcolor="#000000" stroked="false">
                <v:path arrowok="t"/>
                <v:fill type="solid"/>
              </v:shape>
            </v:group>
            <v:group style="position:absolute;left:2266;top:562;width:10;height:20" coordorigin="2266,562" coordsize="10,20">
              <v:shape style="position:absolute;left:2266;top:562;width:10;height:20" coordorigin="2266,562" coordsize="10,20" path="m2266,581l2276,581,2276,562,2266,562,2266,581xe" filled="true" fillcolor="#000000" stroked="false">
                <v:path arrowok="t"/>
                <v:fill type="solid"/>
              </v:shape>
            </v:group>
            <v:group style="position:absolute;left:3992;top:350;width:10;height:20" coordorigin="3992,350" coordsize="10,20">
              <v:shape style="position:absolute;left:3992;top:350;width:10;height:20" coordorigin="3992,350" coordsize="10,20" path="m3992,370l4001,370,4001,350,3992,350,3992,370xe" filled="true" fillcolor="#000000" stroked="false">
                <v:path arrowok="t"/>
                <v:fill type="solid"/>
              </v:shape>
            </v:group>
            <v:group style="position:absolute;left:3992;top:370;width:10;height:20" coordorigin="3992,370" coordsize="10,20">
              <v:shape style="position:absolute;left:3992;top:370;width:10;height:20" coordorigin="3992,370" coordsize="10,20" path="m3992,389l4001,389,4001,370,3992,370,3992,389xe" filled="true" fillcolor="#000000" stroked="false">
                <v:path arrowok="t"/>
                <v:fill type="solid"/>
              </v:shape>
            </v:group>
            <v:group style="position:absolute;left:3992;top:389;width:10;height:20" coordorigin="3992,389" coordsize="10,20">
              <v:shape style="position:absolute;left:3992;top:389;width:10;height:20" coordorigin="3992,389" coordsize="10,20" path="m3992,408l4001,408,4001,389,3992,389,3992,408xe" filled="true" fillcolor="#000000" stroked="false">
                <v:path arrowok="t"/>
                <v:fill type="solid"/>
              </v:shape>
            </v:group>
            <v:group style="position:absolute;left:3992;top:408;width:10;height:20" coordorigin="3992,408" coordsize="10,20">
              <v:shape style="position:absolute;left:3992;top:408;width:10;height:20" coordorigin="3992,408" coordsize="10,20" path="m3992,427l4001,427,4001,408,3992,408,3992,427xe" filled="true" fillcolor="#000000" stroked="false">
                <v:path arrowok="t"/>
                <v:fill type="solid"/>
              </v:shape>
            </v:group>
            <v:group style="position:absolute;left:3992;top:427;width:10;height:20" coordorigin="3992,427" coordsize="10,20">
              <v:shape style="position:absolute;left:3992;top:427;width:10;height:20" coordorigin="3992,427" coordsize="10,20" path="m3992,446l4001,446,4001,427,3992,427,3992,446xe" filled="true" fillcolor="#000000" stroked="false">
                <v:path arrowok="t"/>
                <v:fill type="solid"/>
              </v:shape>
            </v:group>
            <v:group style="position:absolute;left:3992;top:446;width:10;height:20" coordorigin="3992,446" coordsize="10,20">
              <v:shape style="position:absolute;left:3992;top:446;width:10;height:20" coordorigin="3992,446" coordsize="10,20" path="m3992,466l4001,466,4001,446,3992,446,3992,466xe" filled="true" fillcolor="#000000" stroked="false">
                <v:path arrowok="t"/>
                <v:fill type="solid"/>
              </v:shape>
            </v:group>
            <v:group style="position:absolute;left:3992;top:466;width:10;height:20" coordorigin="3992,466" coordsize="10,20">
              <v:shape style="position:absolute;left:3992;top:466;width:10;height:20" coordorigin="3992,466" coordsize="10,20" path="m3992,485l4001,485,4001,466,3992,466,3992,485xe" filled="true" fillcolor="#000000" stroked="false">
                <v:path arrowok="t"/>
                <v:fill type="solid"/>
              </v:shape>
            </v:group>
            <v:group style="position:absolute;left:3992;top:485;width:10;height:20" coordorigin="3992,485" coordsize="10,20">
              <v:shape style="position:absolute;left:3992;top:485;width:10;height:20" coordorigin="3992,485" coordsize="10,20" path="m3992,504l4001,504,4001,485,3992,485,3992,504xe" filled="true" fillcolor="#000000" stroked="false">
                <v:path arrowok="t"/>
                <v:fill type="solid"/>
              </v:shape>
            </v:group>
            <v:group style="position:absolute;left:3992;top:504;width:10;height:20" coordorigin="3992,504" coordsize="10,20">
              <v:shape style="position:absolute;left:3992;top:504;width:10;height:20" coordorigin="3992,504" coordsize="10,20" path="m3992,523l4001,523,4001,504,3992,504,3992,523xe" filled="true" fillcolor="#000000" stroked="false">
                <v:path arrowok="t"/>
                <v:fill type="solid"/>
              </v:shape>
            </v:group>
            <v:group style="position:absolute;left:3992;top:523;width:10;height:20" coordorigin="3992,523" coordsize="10,20">
              <v:shape style="position:absolute;left:3992;top:523;width:10;height:20" coordorigin="3992,523" coordsize="10,20" path="m3992,542l4001,542,4001,523,3992,523,3992,542xe" filled="true" fillcolor="#000000" stroked="false">
                <v:path arrowok="t"/>
                <v:fill type="solid"/>
              </v:shape>
            </v:group>
            <v:group style="position:absolute;left:3992;top:542;width:10;height:20" coordorigin="3992,542" coordsize="10,20">
              <v:shape style="position:absolute;left:3992;top:542;width:10;height:20" coordorigin="3992,542" coordsize="10,20" path="m3992,562l4001,562,4001,542,3992,542,3992,562xe" filled="true" fillcolor="#000000" stroked="false">
                <v:path arrowok="t"/>
                <v:fill type="solid"/>
              </v:shape>
            </v:group>
            <v:group style="position:absolute;left:3992;top:562;width:10;height:20" coordorigin="3992,562" coordsize="10,20">
              <v:shape style="position:absolute;left:3992;top:562;width:10;height:20" coordorigin="3992,562" coordsize="10,20" path="m3992,581l4001,581,4001,562,3992,562,3992,581xe" filled="true" fillcolor="#000000" stroked="false">
                <v:path arrowok="t"/>
                <v:fill type="solid"/>
              </v:shape>
            </v:group>
            <v:group style="position:absolute;left:3992;top:581;width:10;height:20" coordorigin="3992,581" coordsize="10,20">
              <v:shape style="position:absolute;left:3992;top:581;width:10;height:20" coordorigin="3992,581" coordsize="10,20" path="m3992,601l4001,601,4001,581,3992,581,3992,601xe" filled="true" fillcolor="#000000" stroked="false">
                <v:path arrowok="t"/>
                <v:fill type="solid"/>
              </v:shape>
            </v:group>
            <v:group style="position:absolute;left:3992;top:601;width:10;height:20" coordorigin="3992,601" coordsize="10,20">
              <v:shape style="position:absolute;left:3992;top:601;width:10;height:20" coordorigin="3992,601" coordsize="10,20" path="m3992,620l4001,620,4001,601,3992,601,3992,620xe" filled="true" fillcolor="#000000" stroked="false">
                <v:path arrowok="t"/>
                <v:fill type="solid"/>
              </v:shape>
            </v:group>
            <v:group style="position:absolute;left:3992;top:620;width:10;height:20" coordorigin="3992,620" coordsize="10,20">
              <v:shape style="position:absolute;left:3992;top:620;width:10;height:20" coordorigin="3992,620" coordsize="10,20" path="m3992,639l4001,639,4001,620,3992,620,3992,639xe" filled="true" fillcolor="#000000" stroked="false">
                <v:path arrowok="t"/>
                <v:fill type="solid"/>
              </v:shape>
            </v:group>
            <v:group style="position:absolute;left:3992;top:639;width:10;height:20" coordorigin="3992,639" coordsize="10,20">
              <v:shape style="position:absolute;left:3992;top:639;width:10;height:20" coordorigin="3992,639" coordsize="10,20" path="m3992,658l4001,658,4001,639,3992,639,3992,658xe" filled="true" fillcolor="#000000" stroked="false">
                <v:path arrowok="t"/>
                <v:fill type="solid"/>
              </v:shape>
            </v:group>
            <v:group style="position:absolute;left:3992;top:658;width:10;height:20" coordorigin="3992,658" coordsize="10,20">
              <v:shape style="position:absolute;left:3992;top:658;width:10;height:20" coordorigin="3992,658" coordsize="10,20" path="m3992,677l4001,677,4001,658,3992,658,3992,677xe" filled="true" fillcolor="#000000" stroked="false">
                <v:path arrowok="t"/>
                <v:fill type="solid"/>
              </v:shape>
            </v:group>
            <v:group style="position:absolute;left:5715;top:350;width:10;height:20" coordorigin="5715,350" coordsize="10,20">
              <v:shape style="position:absolute;left:5715;top:350;width:10;height:20" coordorigin="5715,350" coordsize="10,20" path="m5715,370l5725,370,5725,350,5715,350,5715,370xe" filled="true" fillcolor="#000000" stroked="false">
                <v:path arrowok="t"/>
                <v:fill type="solid"/>
              </v:shape>
            </v:group>
            <v:group style="position:absolute;left:5715;top:370;width:10;height:20" coordorigin="5715,370" coordsize="10,20">
              <v:shape style="position:absolute;left:5715;top:370;width:10;height:20" coordorigin="5715,370" coordsize="10,20" path="m5715,389l5725,389,5725,370,5715,370,5715,389xe" filled="true" fillcolor="#000000" stroked="false">
                <v:path arrowok="t"/>
                <v:fill type="solid"/>
              </v:shape>
            </v:group>
            <v:group style="position:absolute;left:5715;top:389;width:10;height:20" coordorigin="5715,389" coordsize="10,20">
              <v:shape style="position:absolute;left:5715;top:389;width:10;height:20" coordorigin="5715,389" coordsize="10,20" path="m5715,408l5725,408,5725,389,5715,389,5715,408xe" filled="true" fillcolor="#000000" stroked="false">
                <v:path arrowok="t"/>
                <v:fill type="solid"/>
              </v:shape>
            </v:group>
            <v:group style="position:absolute;left:5715;top:408;width:10;height:20" coordorigin="5715,408" coordsize="10,20">
              <v:shape style="position:absolute;left:5715;top:408;width:10;height:20" coordorigin="5715,408" coordsize="10,20" path="m5715,427l5725,427,5725,408,5715,408,5715,427xe" filled="true" fillcolor="#000000" stroked="false">
                <v:path arrowok="t"/>
                <v:fill type="solid"/>
              </v:shape>
            </v:group>
            <v:group style="position:absolute;left:5715;top:427;width:10;height:20" coordorigin="5715,427" coordsize="10,20">
              <v:shape style="position:absolute;left:5715;top:427;width:10;height:20" coordorigin="5715,427" coordsize="10,20" path="m5715,446l5725,446,5725,427,5715,427,5715,446xe" filled="true" fillcolor="#000000" stroked="false">
                <v:path arrowok="t"/>
                <v:fill type="solid"/>
              </v:shape>
            </v:group>
            <v:group style="position:absolute;left:5715;top:446;width:10;height:20" coordorigin="5715,446" coordsize="10,20">
              <v:shape style="position:absolute;left:5715;top:446;width:10;height:20" coordorigin="5715,446" coordsize="10,20" path="m5715,466l5725,466,5725,446,5715,446,5715,466xe" filled="true" fillcolor="#000000" stroked="false">
                <v:path arrowok="t"/>
                <v:fill type="solid"/>
              </v:shape>
            </v:group>
            <v:group style="position:absolute;left:5715;top:466;width:10;height:20" coordorigin="5715,466" coordsize="10,20">
              <v:shape style="position:absolute;left:5715;top:466;width:10;height:20" coordorigin="5715,466" coordsize="10,20" path="m5715,485l5725,485,5725,466,5715,466,5715,485xe" filled="true" fillcolor="#000000" stroked="false">
                <v:path arrowok="t"/>
                <v:fill type="solid"/>
              </v:shape>
            </v:group>
            <v:group style="position:absolute;left:5715;top:485;width:10;height:20" coordorigin="5715,485" coordsize="10,20">
              <v:shape style="position:absolute;left:5715;top:485;width:10;height:20" coordorigin="5715,485" coordsize="10,20" path="m5715,504l5725,504,5725,485,5715,485,5715,504xe" filled="true" fillcolor="#000000" stroked="false">
                <v:path arrowok="t"/>
                <v:fill type="solid"/>
              </v:shape>
            </v:group>
            <v:group style="position:absolute;left:5715;top:504;width:10;height:20" coordorigin="5715,504" coordsize="10,20">
              <v:shape style="position:absolute;left:5715;top:504;width:10;height:20" coordorigin="5715,504" coordsize="10,20" path="m5715,523l5725,523,5725,504,5715,504,5715,523xe" filled="true" fillcolor="#000000" stroked="false">
                <v:path arrowok="t"/>
                <v:fill type="solid"/>
              </v:shape>
            </v:group>
            <v:group style="position:absolute;left:5715;top:523;width:10;height:20" coordorigin="5715,523" coordsize="10,20">
              <v:shape style="position:absolute;left:5715;top:523;width:10;height:20" coordorigin="5715,523" coordsize="10,20" path="m5715,542l5725,542,5725,523,5715,523,5715,542xe" filled="true" fillcolor="#000000" stroked="false">
                <v:path arrowok="t"/>
                <v:fill type="solid"/>
              </v:shape>
            </v:group>
            <v:group style="position:absolute;left:5715;top:542;width:10;height:20" coordorigin="5715,542" coordsize="10,20">
              <v:shape style="position:absolute;left:5715;top:542;width:10;height:20" coordorigin="5715,542" coordsize="10,20" path="m5715,562l5725,562,5725,542,5715,542,5715,562xe" filled="true" fillcolor="#000000" stroked="false">
                <v:path arrowok="t"/>
                <v:fill type="solid"/>
              </v:shape>
            </v:group>
            <v:group style="position:absolute;left:5715;top:562;width:10;height:20" coordorigin="5715,562" coordsize="10,20">
              <v:shape style="position:absolute;left:5715;top:562;width:10;height:20" coordorigin="5715,562" coordsize="10,20" path="m5715,581l5725,581,5725,562,5715,562,5715,581xe" filled="true" fillcolor="#000000" stroked="false">
                <v:path arrowok="t"/>
                <v:fill type="solid"/>
              </v:shape>
            </v:group>
            <v:group style="position:absolute;left:5715;top:581;width:10;height:20" coordorigin="5715,581" coordsize="10,20">
              <v:shape style="position:absolute;left:5715;top:581;width:10;height:20" coordorigin="5715,581" coordsize="10,20" path="m5715,601l5725,601,5725,581,5715,581,5715,601xe" filled="true" fillcolor="#000000" stroked="false">
                <v:path arrowok="t"/>
                <v:fill type="solid"/>
              </v:shape>
            </v:group>
            <v:group style="position:absolute;left:5715;top:601;width:10;height:20" coordorigin="5715,601" coordsize="10,20">
              <v:shape style="position:absolute;left:5715;top:601;width:10;height:20" coordorigin="5715,601" coordsize="10,20" path="m5715,620l5725,620,5725,601,5715,601,5715,620xe" filled="true" fillcolor="#000000" stroked="false">
                <v:path arrowok="t"/>
                <v:fill type="solid"/>
              </v:shape>
            </v:group>
            <v:group style="position:absolute;left:5715;top:620;width:10;height:20" coordorigin="5715,620" coordsize="10,20">
              <v:shape style="position:absolute;left:5715;top:620;width:10;height:20" coordorigin="5715,620" coordsize="10,20" path="m5715,639l5725,639,5725,620,5715,620,5715,639xe" filled="true" fillcolor="#000000" stroked="false">
                <v:path arrowok="t"/>
                <v:fill type="solid"/>
              </v:shape>
            </v:group>
            <v:group style="position:absolute;left:5715;top:639;width:10;height:20" coordorigin="5715,639" coordsize="10,20">
              <v:shape style="position:absolute;left:5715;top:639;width:10;height:20" coordorigin="5715,639" coordsize="10,20" path="m5715,658l5725,658,5725,639,5715,639,5715,658xe" filled="true" fillcolor="#000000" stroked="false">
                <v:path arrowok="t"/>
                <v:fill type="solid"/>
              </v:shape>
            </v:group>
            <v:group style="position:absolute;left:5715;top:658;width:10;height:20" coordorigin="5715,658" coordsize="10,20">
              <v:shape style="position:absolute;left:5715;top:658;width:10;height:20" coordorigin="5715,658" coordsize="10,20" path="m5715,677l5725,677,5725,658,5715,658,5715,677xe" filled="true" fillcolor="#000000" stroked="false">
                <v:path arrowok="t"/>
                <v:fill type="solid"/>
              </v:shape>
            </v:group>
            <v:group style="position:absolute;left:7374;top:350;width:10;height:20" coordorigin="7374,350" coordsize="10,20">
              <v:shape style="position:absolute;left:7374;top:350;width:10;height:20" coordorigin="7374,350" coordsize="10,20" path="m7374,370l7384,370,7384,350,7374,350,7374,370xe" filled="true" fillcolor="#000000" stroked="false">
                <v:path arrowok="t"/>
                <v:fill type="solid"/>
              </v:shape>
            </v:group>
            <v:group style="position:absolute;left:7374;top:370;width:10;height:20" coordorigin="7374,370" coordsize="10,20">
              <v:shape style="position:absolute;left:7374;top:370;width:10;height:20" coordorigin="7374,370" coordsize="10,20" path="m7374,389l7384,389,7384,370,7374,370,7374,389xe" filled="true" fillcolor="#000000" stroked="false">
                <v:path arrowok="t"/>
                <v:fill type="solid"/>
              </v:shape>
            </v:group>
            <v:group style="position:absolute;left:7374;top:389;width:10;height:20" coordorigin="7374,389" coordsize="10,20">
              <v:shape style="position:absolute;left:7374;top:389;width:10;height:20" coordorigin="7374,389" coordsize="10,20" path="m7374,408l7384,408,7384,389,7374,389,7374,408xe" filled="true" fillcolor="#000000" stroked="false">
                <v:path arrowok="t"/>
                <v:fill type="solid"/>
              </v:shape>
            </v:group>
            <v:group style="position:absolute;left:7374;top:408;width:10;height:20" coordorigin="7374,408" coordsize="10,20">
              <v:shape style="position:absolute;left:7374;top:408;width:10;height:20" coordorigin="7374,408" coordsize="10,20" path="m7374,427l7384,427,7384,408,7374,408,7374,427xe" filled="true" fillcolor="#000000" stroked="false">
                <v:path arrowok="t"/>
                <v:fill type="solid"/>
              </v:shape>
            </v:group>
            <v:group style="position:absolute;left:7374;top:427;width:10;height:20" coordorigin="7374,427" coordsize="10,20">
              <v:shape style="position:absolute;left:7374;top:427;width:10;height:20" coordorigin="7374,427" coordsize="10,20" path="m7374,446l7384,446,7384,427,7374,427,7374,446xe" filled="true" fillcolor="#000000" stroked="false">
                <v:path arrowok="t"/>
                <v:fill type="solid"/>
              </v:shape>
            </v:group>
            <v:group style="position:absolute;left:7374;top:446;width:10;height:20" coordorigin="7374,446" coordsize="10,20">
              <v:shape style="position:absolute;left:7374;top:446;width:10;height:20" coordorigin="7374,446" coordsize="10,20" path="m7374,466l7384,466,7384,446,7374,446,7374,466xe" filled="true" fillcolor="#000000" stroked="false">
                <v:path arrowok="t"/>
                <v:fill type="solid"/>
              </v:shape>
            </v:group>
            <v:group style="position:absolute;left:7374;top:466;width:10;height:20" coordorigin="7374,466" coordsize="10,20">
              <v:shape style="position:absolute;left:7374;top:466;width:10;height:20" coordorigin="7374,466" coordsize="10,20" path="m7374,485l7384,485,7384,466,7374,466,7374,485xe" filled="true" fillcolor="#000000" stroked="false">
                <v:path arrowok="t"/>
                <v:fill type="solid"/>
              </v:shape>
            </v:group>
            <v:group style="position:absolute;left:7374;top:485;width:10;height:20" coordorigin="7374,485" coordsize="10,20">
              <v:shape style="position:absolute;left:7374;top:485;width:10;height:20" coordorigin="7374,485" coordsize="10,20" path="m7374,504l7384,504,7384,485,7374,485,7374,504xe" filled="true" fillcolor="#000000" stroked="false">
                <v:path arrowok="t"/>
                <v:fill type="solid"/>
              </v:shape>
            </v:group>
            <v:group style="position:absolute;left:7374;top:504;width:10;height:20" coordorigin="7374,504" coordsize="10,20">
              <v:shape style="position:absolute;left:7374;top:504;width:10;height:20" coordorigin="7374,504" coordsize="10,20" path="m7374,523l7384,523,7384,504,7374,504,7374,523xe" filled="true" fillcolor="#000000" stroked="false">
                <v:path arrowok="t"/>
                <v:fill type="solid"/>
              </v:shape>
            </v:group>
            <v:group style="position:absolute;left:7374;top:523;width:10;height:20" coordorigin="7374,523" coordsize="10,20">
              <v:shape style="position:absolute;left:7374;top:523;width:10;height:20" coordorigin="7374,523" coordsize="10,20" path="m7374,542l7384,542,7384,523,7374,523,7374,542xe" filled="true" fillcolor="#000000" stroked="false">
                <v:path arrowok="t"/>
                <v:fill type="solid"/>
              </v:shape>
            </v:group>
            <v:group style="position:absolute;left:7374;top:542;width:10;height:20" coordorigin="7374,542" coordsize="10,20">
              <v:shape style="position:absolute;left:7374;top:542;width:10;height:20" coordorigin="7374,542" coordsize="10,20" path="m7374,562l7384,562,7384,542,7374,542,7374,562xe" filled="true" fillcolor="#000000" stroked="false">
                <v:path arrowok="t"/>
                <v:fill type="solid"/>
              </v:shape>
            </v:group>
            <v:group style="position:absolute;left:7374;top:562;width:10;height:20" coordorigin="7374,562" coordsize="10,20">
              <v:shape style="position:absolute;left:7374;top:562;width:10;height:20" coordorigin="7374,562" coordsize="10,20" path="m7374,581l7384,581,7384,562,7374,562,7374,581xe" filled="true" fillcolor="#000000" stroked="false">
                <v:path arrowok="t"/>
                <v:fill type="solid"/>
              </v:shape>
            </v:group>
            <v:group style="position:absolute;left:7374;top:581;width:10;height:20" coordorigin="7374,581" coordsize="10,20">
              <v:shape style="position:absolute;left:7374;top:581;width:10;height:20" coordorigin="7374,581" coordsize="10,20" path="m7374,601l7384,601,7384,581,7374,581,7374,601xe" filled="true" fillcolor="#000000" stroked="false">
                <v:path arrowok="t"/>
                <v:fill type="solid"/>
              </v:shape>
            </v:group>
            <v:group style="position:absolute;left:7374;top:601;width:10;height:20" coordorigin="7374,601" coordsize="10,20">
              <v:shape style="position:absolute;left:7374;top:601;width:10;height:20" coordorigin="7374,601" coordsize="10,20" path="m7374,620l7384,620,7384,601,7374,601,7374,620xe" filled="true" fillcolor="#000000" stroked="false">
                <v:path arrowok="t"/>
                <v:fill type="solid"/>
              </v:shape>
            </v:group>
            <v:group style="position:absolute;left:7374;top:620;width:10;height:20" coordorigin="7374,620" coordsize="10,20">
              <v:shape style="position:absolute;left:7374;top:620;width:10;height:20" coordorigin="7374,620" coordsize="10,20" path="m7374,639l7384,639,7384,620,7374,620,7374,639xe" filled="true" fillcolor="#000000" stroked="false">
                <v:path arrowok="t"/>
                <v:fill type="solid"/>
              </v:shape>
            </v:group>
            <v:group style="position:absolute;left:7374;top:639;width:10;height:20" coordorigin="7374,639" coordsize="10,20">
              <v:shape style="position:absolute;left:7374;top:639;width:10;height:20" coordorigin="7374,639" coordsize="10,20" path="m7374,658l7384,658,7384,639,7374,639,7374,658xe" filled="true" fillcolor="#000000" stroked="false">
                <v:path arrowok="t"/>
                <v:fill type="solid"/>
              </v:shape>
            </v:group>
            <v:group style="position:absolute;left:7374;top:658;width:10;height:20" coordorigin="7374,658" coordsize="10,20">
              <v:shape style="position:absolute;left:7374;top:658;width:10;height:20" coordorigin="7374,658" coordsize="10,20" path="m7374,677l7384,677,7384,658,7374,658,7374,677xe" filled="true" fillcolor="#000000" stroked="false">
                <v:path arrowok="t"/>
                <v:fill type="solid"/>
              </v:shape>
              <v:shape style="position:absolute;left:29;top:581;width:2257;height:108" type="#_x0000_t75" stroked="false">
                <v:imagedata r:id="rId711" o:title=""/>
              </v:shape>
              <v:shape style="position:absolute;left:2261;top:677;width:1740;height:12" type="#_x0000_t75" stroked="false">
                <v:imagedata r:id="rId712" o:title=""/>
              </v:shape>
              <v:shape style="position:absolute;left:3987;top:677;width:1738;height:12" type="#_x0000_t75" stroked="false">
                <v:imagedata r:id="rId712" o:title=""/>
              </v:shape>
              <v:shape style="position:absolute;left:5711;top:677;width:1673;height:12" type="#_x0000_t75" stroked="false">
                <v:imagedata r:id="rId713" o:title=""/>
              </v:shape>
              <v:shape style="position:absolute;left:7370;top:680;width:1663;height:10" type="#_x0000_t75" stroked="false">
                <v:imagedata r:id="rId710" o:title=""/>
              </v:shape>
            </v:group>
            <v:group style="position:absolute;left:2266;top:689;width:10;height:20" coordorigin="2266,689" coordsize="10,20">
              <v:shape style="position:absolute;left:2266;top:689;width:10;height:20" coordorigin="2266,689" coordsize="10,20" path="m2266,709l2276,709,2276,689,2266,689,2266,709xe" filled="true" fillcolor="#000000" stroked="false">
                <v:path arrowok="t"/>
                <v:fill type="solid"/>
              </v:shape>
            </v:group>
            <v:group style="position:absolute;left:2266;top:709;width:10;height:20" coordorigin="2266,709" coordsize="10,20">
              <v:shape style="position:absolute;left:2266;top:709;width:10;height:20" coordorigin="2266,709" coordsize="10,20" path="m2266,728l2276,728,2276,709,2266,709,2266,728xe" filled="true" fillcolor="#000000" stroked="false">
                <v:path arrowok="t"/>
                <v:fill type="solid"/>
              </v:shape>
            </v:group>
            <v:group style="position:absolute;left:2266;top:728;width:10;height:20" coordorigin="2266,728" coordsize="10,20">
              <v:shape style="position:absolute;left:2266;top:728;width:10;height:20" coordorigin="2266,728" coordsize="10,20" path="m2266,747l2276,747,2276,728,2266,728,2266,747xe" filled="true" fillcolor="#000000" stroked="false">
                <v:path arrowok="t"/>
                <v:fill type="solid"/>
              </v:shape>
            </v:group>
            <v:group style="position:absolute;left:2266;top:747;width:10;height:20" coordorigin="2266,747" coordsize="10,20">
              <v:shape style="position:absolute;left:2266;top:747;width:10;height:20" coordorigin="2266,747" coordsize="10,20" path="m2266,766l2276,766,2276,747,2266,747,2266,766xe" filled="true" fillcolor="#000000" stroked="false">
                <v:path arrowok="t"/>
                <v:fill type="solid"/>
              </v:shape>
            </v:group>
            <v:group style="position:absolute;left:2266;top:766;width:10;height:20" coordorigin="2266,766" coordsize="10,20">
              <v:shape style="position:absolute;left:2266;top:766;width:10;height:20" coordorigin="2266,766" coordsize="10,20" path="m2266,785l2276,785,2276,766,2266,766,2266,785xe" filled="true" fillcolor="#000000" stroked="false">
                <v:path arrowok="t"/>
                <v:fill type="solid"/>
              </v:shape>
            </v:group>
            <v:group style="position:absolute;left:2266;top:785;width:10;height:20" coordorigin="2266,785" coordsize="10,20">
              <v:shape style="position:absolute;left:2266;top:785;width:10;height:20" coordorigin="2266,785" coordsize="10,20" path="m2266,805l2276,805,2276,785,2266,785,2266,805xe" filled="true" fillcolor="#000000" stroked="false">
                <v:path arrowok="t"/>
                <v:fill type="solid"/>
              </v:shape>
            </v:group>
            <v:group style="position:absolute;left:2266;top:805;width:10;height:20" coordorigin="2266,805" coordsize="10,20">
              <v:shape style="position:absolute;left:2266;top:805;width:10;height:20" coordorigin="2266,805" coordsize="10,20" path="m2266,824l2276,824,2276,805,2266,805,2266,824xe" filled="true" fillcolor="#000000" stroked="false">
                <v:path arrowok="t"/>
                <v:fill type="solid"/>
              </v:shape>
            </v:group>
            <v:group style="position:absolute;left:2266;top:824;width:10;height:20" coordorigin="2266,824" coordsize="10,20">
              <v:shape style="position:absolute;left:2266;top:824;width:10;height:20" coordorigin="2266,824" coordsize="10,20" path="m2266,843l2276,843,2276,824,2266,824,2266,843xe" filled="true" fillcolor="#000000" stroked="false">
                <v:path arrowok="t"/>
                <v:fill type="solid"/>
              </v:shape>
            </v:group>
            <v:group style="position:absolute;left:2266;top:843;width:10;height:20" coordorigin="2266,843" coordsize="10,20">
              <v:shape style="position:absolute;left:2266;top:843;width:10;height:20" coordorigin="2266,843" coordsize="10,20" path="m2266,862l2276,862,2276,843,2266,843,2266,862xe" filled="true" fillcolor="#000000" stroked="false">
                <v:path arrowok="t"/>
                <v:fill type="solid"/>
              </v:shape>
            </v:group>
            <v:group style="position:absolute;left:2266;top:862;width:10;height:20" coordorigin="2266,862" coordsize="10,20">
              <v:shape style="position:absolute;left:2266;top:862;width:10;height:20" coordorigin="2266,862" coordsize="10,20" path="m2266,881l2276,881,2276,862,2266,862,2266,881xe" filled="true" fillcolor="#000000" stroked="false">
                <v:path arrowok="t"/>
                <v:fill type="solid"/>
              </v:shape>
            </v:group>
            <v:group style="position:absolute;left:2266;top:881;width:10;height:20" coordorigin="2266,881" coordsize="10,20">
              <v:shape style="position:absolute;left:2266;top:881;width:10;height:20" coordorigin="2266,881" coordsize="10,20" path="m2266,901l2276,901,2276,881,2266,881,2266,901xe" filled="true" fillcolor="#000000" stroked="false">
                <v:path arrowok="t"/>
                <v:fill type="solid"/>
              </v:shape>
            </v:group>
            <v:group style="position:absolute;left:2266;top:901;width:10;height:20" coordorigin="2266,901" coordsize="10,20">
              <v:shape style="position:absolute;left:2266;top:901;width:10;height:20" coordorigin="2266,901" coordsize="10,20" path="m2266,920l2276,920,2276,901,2266,901,2266,920xe" filled="true" fillcolor="#000000" stroked="false">
                <v:path arrowok="t"/>
                <v:fill type="solid"/>
              </v:shape>
            </v:group>
            <v:group style="position:absolute;left:3992;top:689;width:10;height:20" coordorigin="3992,689" coordsize="10,20">
              <v:shape style="position:absolute;left:3992;top:689;width:10;height:20" coordorigin="3992,689" coordsize="10,20" path="m3992,709l4001,709,4001,689,3992,689,3992,709xe" filled="true" fillcolor="#000000" stroked="false">
                <v:path arrowok="t"/>
                <v:fill type="solid"/>
              </v:shape>
            </v:group>
            <v:group style="position:absolute;left:3992;top:709;width:10;height:20" coordorigin="3992,709" coordsize="10,20">
              <v:shape style="position:absolute;left:3992;top:709;width:10;height:20" coordorigin="3992,709" coordsize="10,20" path="m3992,728l4001,728,4001,709,3992,709,3992,728xe" filled="true" fillcolor="#000000" stroked="false">
                <v:path arrowok="t"/>
                <v:fill type="solid"/>
              </v:shape>
            </v:group>
            <v:group style="position:absolute;left:3992;top:728;width:10;height:20" coordorigin="3992,728" coordsize="10,20">
              <v:shape style="position:absolute;left:3992;top:728;width:10;height:20" coordorigin="3992,728" coordsize="10,20" path="m3992,747l4001,747,4001,728,3992,728,3992,747xe" filled="true" fillcolor="#000000" stroked="false">
                <v:path arrowok="t"/>
                <v:fill type="solid"/>
              </v:shape>
            </v:group>
            <v:group style="position:absolute;left:3992;top:747;width:10;height:20" coordorigin="3992,747" coordsize="10,20">
              <v:shape style="position:absolute;left:3992;top:747;width:10;height:20" coordorigin="3992,747" coordsize="10,20" path="m3992,766l4001,766,4001,747,3992,747,3992,766xe" filled="true" fillcolor="#000000" stroked="false">
                <v:path arrowok="t"/>
                <v:fill type="solid"/>
              </v:shape>
            </v:group>
            <v:group style="position:absolute;left:3992;top:766;width:10;height:20" coordorigin="3992,766" coordsize="10,20">
              <v:shape style="position:absolute;left:3992;top:766;width:10;height:20" coordorigin="3992,766" coordsize="10,20" path="m3992,785l4001,785,4001,766,3992,766,3992,785xe" filled="true" fillcolor="#000000" stroked="false">
                <v:path arrowok="t"/>
                <v:fill type="solid"/>
              </v:shape>
            </v:group>
            <v:group style="position:absolute;left:3992;top:785;width:10;height:20" coordorigin="3992,785" coordsize="10,20">
              <v:shape style="position:absolute;left:3992;top:785;width:10;height:20" coordorigin="3992,785" coordsize="10,20" path="m3992,805l4001,805,4001,785,3992,785,3992,805xe" filled="true" fillcolor="#000000" stroked="false">
                <v:path arrowok="t"/>
                <v:fill type="solid"/>
              </v:shape>
            </v:group>
            <v:group style="position:absolute;left:3992;top:805;width:10;height:20" coordorigin="3992,805" coordsize="10,20">
              <v:shape style="position:absolute;left:3992;top:805;width:10;height:20" coordorigin="3992,805" coordsize="10,20" path="m3992,824l4001,824,4001,805,3992,805,3992,824xe" filled="true" fillcolor="#000000" stroked="false">
                <v:path arrowok="t"/>
                <v:fill type="solid"/>
              </v:shape>
            </v:group>
            <v:group style="position:absolute;left:3992;top:824;width:10;height:20" coordorigin="3992,824" coordsize="10,20">
              <v:shape style="position:absolute;left:3992;top:824;width:10;height:20" coordorigin="3992,824" coordsize="10,20" path="m3992,843l4001,843,4001,824,3992,824,3992,843xe" filled="true" fillcolor="#000000" stroked="false">
                <v:path arrowok="t"/>
                <v:fill type="solid"/>
              </v:shape>
            </v:group>
            <v:group style="position:absolute;left:3992;top:843;width:10;height:20" coordorigin="3992,843" coordsize="10,20">
              <v:shape style="position:absolute;left:3992;top:843;width:10;height:20" coordorigin="3992,843" coordsize="10,20" path="m3992,862l4001,862,4001,843,3992,843,3992,862xe" filled="true" fillcolor="#000000" stroked="false">
                <v:path arrowok="t"/>
                <v:fill type="solid"/>
              </v:shape>
            </v:group>
            <v:group style="position:absolute;left:3992;top:862;width:10;height:20" coordorigin="3992,862" coordsize="10,20">
              <v:shape style="position:absolute;left:3992;top:862;width:10;height:20" coordorigin="3992,862" coordsize="10,20" path="m3992,881l4001,881,4001,862,3992,862,3992,881xe" filled="true" fillcolor="#000000" stroked="false">
                <v:path arrowok="t"/>
                <v:fill type="solid"/>
              </v:shape>
            </v:group>
            <v:group style="position:absolute;left:3992;top:881;width:10;height:20" coordorigin="3992,881" coordsize="10,20">
              <v:shape style="position:absolute;left:3992;top:881;width:10;height:20" coordorigin="3992,881" coordsize="10,20" path="m3992,901l4001,901,4001,881,3992,881,3992,901xe" filled="true" fillcolor="#000000" stroked="false">
                <v:path arrowok="t"/>
                <v:fill type="solid"/>
              </v:shape>
            </v:group>
            <v:group style="position:absolute;left:3992;top:901;width:10;height:20" coordorigin="3992,901" coordsize="10,20">
              <v:shape style="position:absolute;left:3992;top:901;width:10;height:20" coordorigin="3992,901" coordsize="10,20" path="m3992,920l4001,920,4001,901,3992,901,3992,920xe" filled="true" fillcolor="#000000" stroked="false">
                <v:path arrowok="t"/>
                <v:fill type="solid"/>
              </v:shape>
            </v:group>
            <v:group style="position:absolute;left:3992;top:920;width:10;height:20" coordorigin="3992,920" coordsize="10,20">
              <v:shape style="position:absolute;left:3992;top:920;width:10;height:20" coordorigin="3992,920" coordsize="10,20" path="m3992,939l4001,939,4001,920,3992,920,3992,939xe" filled="true" fillcolor="#000000" stroked="false">
                <v:path arrowok="t"/>
                <v:fill type="solid"/>
              </v:shape>
            </v:group>
            <v:group style="position:absolute;left:3992;top:939;width:10;height:20" coordorigin="3992,939" coordsize="10,20">
              <v:shape style="position:absolute;left:3992;top:939;width:10;height:20" coordorigin="3992,939" coordsize="10,20" path="m3992,958l4001,958,4001,939,3992,939,3992,958xe" filled="true" fillcolor="#000000" stroked="false">
                <v:path arrowok="t"/>
                <v:fill type="solid"/>
              </v:shape>
            </v:group>
            <v:group style="position:absolute;left:3992;top:958;width:10;height:20" coordorigin="3992,958" coordsize="10,20">
              <v:shape style="position:absolute;left:3992;top:958;width:10;height:20" coordorigin="3992,958" coordsize="10,20" path="m3992,977l4001,977,4001,958,3992,958,3992,977xe" filled="true" fillcolor="#000000" stroked="false">
                <v:path arrowok="t"/>
                <v:fill type="solid"/>
              </v:shape>
            </v:group>
            <v:group style="position:absolute;left:3992;top:977;width:10;height:20" coordorigin="3992,977" coordsize="10,20">
              <v:shape style="position:absolute;left:3992;top:977;width:10;height:20" coordorigin="3992,977" coordsize="10,20" path="m3992,997l4001,997,4001,977,3992,977,3992,997xe" filled="true" fillcolor="#000000" stroked="false">
                <v:path arrowok="t"/>
                <v:fill type="solid"/>
              </v:shape>
            </v:group>
            <v:group style="position:absolute;left:3992;top:997;width:10;height:20" coordorigin="3992,997" coordsize="10,20">
              <v:shape style="position:absolute;left:3992;top:997;width:10;height:20" coordorigin="3992,997" coordsize="10,20" path="m3992,1016l4001,1016,4001,997,3992,997,3992,1016xe" filled="true" fillcolor="#000000" stroked="false">
                <v:path arrowok="t"/>
                <v:fill type="solid"/>
              </v:shape>
            </v:group>
            <v:group style="position:absolute;left:5715;top:689;width:10;height:20" coordorigin="5715,689" coordsize="10,20">
              <v:shape style="position:absolute;left:5715;top:689;width:10;height:20" coordorigin="5715,689" coordsize="10,20" path="m5715,709l5725,709,5725,689,5715,689,5715,709xe" filled="true" fillcolor="#000000" stroked="false">
                <v:path arrowok="t"/>
                <v:fill type="solid"/>
              </v:shape>
            </v:group>
            <v:group style="position:absolute;left:5715;top:709;width:10;height:20" coordorigin="5715,709" coordsize="10,20">
              <v:shape style="position:absolute;left:5715;top:709;width:10;height:20" coordorigin="5715,709" coordsize="10,20" path="m5715,728l5725,728,5725,709,5715,709,5715,728xe" filled="true" fillcolor="#000000" stroked="false">
                <v:path arrowok="t"/>
                <v:fill type="solid"/>
              </v:shape>
            </v:group>
            <v:group style="position:absolute;left:5715;top:728;width:10;height:20" coordorigin="5715,728" coordsize="10,20">
              <v:shape style="position:absolute;left:5715;top:728;width:10;height:20" coordorigin="5715,728" coordsize="10,20" path="m5715,747l5725,747,5725,728,5715,728,5715,747xe" filled="true" fillcolor="#000000" stroked="false">
                <v:path arrowok="t"/>
                <v:fill type="solid"/>
              </v:shape>
            </v:group>
            <v:group style="position:absolute;left:5715;top:747;width:10;height:20" coordorigin="5715,747" coordsize="10,20">
              <v:shape style="position:absolute;left:5715;top:747;width:10;height:20" coordorigin="5715,747" coordsize="10,20" path="m5715,766l5725,766,5725,747,5715,747,5715,766xe" filled="true" fillcolor="#000000" stroked="false">
                <v:path arrowok="t"/>
                <v:fill type="solid"/>
              </v:shape>
            </v:group>
            <v:group style="position:absolute;left:5715;top:766;width:10;height:20" coordorigin="5715,766" coordsize="10,20">
              <v:shape style="position:absolute;left:5715;top:766;width:10;height:20" coordorigin="5715,766" coordsize="10,20" path="m5715,785l5725,785,5725,766,5715,766,5715,785xe" filled="true" fillcolor="#000000" stroked="false">
                <v:path arrowok="t"/>
                <v:fill type="solid"/>
              </v:shape>
            </v:group>
            <v:group style="position:absolute;left:5715;top:785;width:10;height:20" coordorigin="5715,785" coordsize="10,20">
              <v:shape style="position:absolute;left:5715;top:785;width:10;height:20" coordorigin="5715,785" coordsize="10,20" path="m5715,805l5725,805,5725,785,5715,785,5715,805xe" filled="true" fillcolor="#000000" stroked="false">
                <v:path arrowok="t"/>
                <v:fill type="solid"/>
              </v:shape>
            </v:group>
            <v:group style="position:absolute;left:5715;top:805;width:10;height:20" coordorigin="5715,805" coordsize="10,20">
              <v:shape style="position:absolute;left:5715;top:805;width:10;height:20" coordorigin="5715,805" coordsize="10,20" path="m5715,824l5725,824,5725,805,5715,805,5715,824xe" filled="true" fillcolor="#000000" stroked="false">
                <v:path arrowok="t"/>
                <v:fill type="solid"/>
              </v:shape>
            </v:group>
            <v:group style="position:absolute;left:5715;top:824;width:10;height:20" coordorigin="5715,824" coordsize="10,20">
              <v:shape style="position:absolute;left:5715;top:824;width:10;height:20" coordorigin="5715,824" coordsize="10,20" path="m5715,843l5725,843,5725,824,5715,824,5715,843xe" filled="true" fillcolor="#000000" stroked="false">
                <v:path arrowok="t"/>
                <v:fill type="solid"/>
              </v:shape>
            </v:group>
            <v:group style="position:absolute;left:5715;top:843;width:10;height:20" coordorigin="5715,843" coordsize="10,20">
              <v:shape style="position:absolute;left:5715;top:843;width:10;height:20" coordorigin="5715,843" coordsize="10,20" path="m5715,862l5725,862,5725,843,5715,843,5715,862xe" filled="true" fillcolor="#000000" stroked="false">
                <v:path arrowok="t"/>
                <v:fill type="solid"/>
              </v:shape>
            </v:group>
            <v:group style="position:absolute;left:5715;top:862;width:10;height:20" coordorigin="5715,862" coordsize="10,20">
              <v:shape style="position:absolute;left:5715;top:862;width:10;height:20" coordorigin="5715,862" coordsize="10,20" path="m5715,881l5725,881,5725,862,5715,862,5715,881xe" filled="true" fillcolor="#000000" stroked="false">
                <v:path arrowok="t"/>
                <v:fill type="solid"/>
              </v:shape>
            </v:group>
            <v:group style="position:absolute;left:5715;top:881;width:10;height:20" coordorigin="5715,881" coordsize="10,20">
              <v:shape style="position:absolute;left:5715;top:881;width:10;height:20" coordorigin="5715,881" coordsize="10,20" path="m5715,901l5725,901,5725,881,5715,881,5715,901xe" filled="true" fillcolor="#000000" stroked="false">
                <v:path arrowok="t"/>
                <v:fill type="solid"/>
              </v:shape>
            </v:group>
            <v:group style="position:absolute;left:5715;top:901;width:10;height:20" coordorigin="5715,901" coordsize="10,20">
              <v:shape style="position:absolute;left:5715;top:901;width:10;height:20" coordorigin="5715,901" coordsize="10,20" path="m5715,920l5725,920,5725,901,5715,901,5715,920xe" filled="true" fillcolor="#000000" stroked="false">
                <v:path arrowok="t"/>
                <v:fill type="solid"/>
              </v:shape>
            </v:group>
            <v:group style="position:absolute;left:5715;top:920;width:10;height:20" coordorigin="5715,920" coordsize="10,20">
              <v:shape style="position:absolute;left:5715;top:920;width:10;height:20" coordorigin="5715,920" coordsize="10,20" path="m5715,939l5725,939,5725,920,5715,920,5715,939xe" filled="true" fillcolor="#000000" stroked="false">
                <v:path arrowok="t"/>
                <v:fill type="solid"/>
              </v:shape>
            </v:group>
            <v:group style="position:absolute;left:5715;top:939;width:10;height:20" coordorigin="5715,939" coordsize="10,20">
              <v:shape style="position:absolute;left:5715;top:939;width:10;height:20" coordorigin="5715,939" coordsize="10,20" path="m5715,958l5725,958,5725,939,5715,939,5715,958xe" filled="true" fillcolor="#000000" stroked="false">
                <v:path arrowok="t"/>
                <v:fill type="solid"/>
              </v:shape>
            </v:group>
            <v:group style="position:absolute;left:5715;top:958;width:10;height:20" coordorigin="5715,958" coordsize="10,20">
              <v:shape style="position:absolute;left:5715;top:958;width:10;height:20" coordorigin="5715,958" coordsize="10,20" path="m5715,977l5725,977,5725,958,5715,958,5715,977xe" filled="true" fillcolor="#000000" stroked="false">
                <v:path arrowok="t"/>
                <v:fill type="solid"/>
              </v:shape>
            </v:group>
            <v:group style="position:absolute;left:5715;top:977;width:10;height:20" coordorigin="5715,977" coordsize="10,20">
              <v:shape style="position:absolute;left:5715;top:977;width:10;height:20" coordorigin="5715,977" coordsize="10,20" path="m5715,997l5725,997,5725,977,5715,977,5715,997xe" filled="true" fillcolor="#000000" stroked="false">
                <v:path arrowok="t"/>
                <v:fill type="solid"/>
              </v:shape>
            </v:group>
            <v:group style="position:absolute;left:5715;top:997;width:10;height:20" coordorigin="5715,997" coordsize="10,20">
              <v:shape style="position:absolute;left:5715;top:997;width:10;height:20" coordorigin="5715,997" coordsize="10,20" path="m5715,1016l5725,1016,5725,997,5715,997,5715,1016xe" filled="true" fillcolor="#000000" stroked="false">
                <v:path arrowok="t"/>
                <v:fill type="solid"/>
              </v:shape>
            </v:group>
            <v:group style="position:absolute;left:5715;top:1018;width:10;height:2" coordorigin="5715,1018" coordsize="10,2">
              <v:shape style="position:absolute;left:5715;top:1018;width:10;height:2" coordorigin="5715,1018" coordsize="10,0" path="m5715,1018l5725,1018e" filled="false" stroked="true" strokeweight=".23999pt" strokecolor="#000000">
                <v:path arrowok="t"/>
              </v:shape>
            </v:group>
            <v:group style="position:absolute;left:7374;top:689;width:10;height:20" coordorigin="7374,689" coordsize="10,20">
              <v:shape style="position:absolute;left:7374;top:689;width:10;height:20" coordorigin="7374,689" coordsize="10,20" path="m7374,709l7384,709,7384,689,7374,689,7374,709xe" filled="true" fillcolor="#000000" stroked="false">
                <v:path arrowok="t"/>
                <v:fill type="solid"/>
              </v:shape>
            </v:group>
            <v:group style="position:absolute;left:7374;top:709;width:10;height:20" coordorigin="7374,709" coordsize="10,20">
              <v:shape style="position:absolute;left:7374;top:709;width:10;height:20" coordorigin="7374,709" coordsize="10,20" path="m7374,728l7384,728,7384,709,7374,709,7374,728xe" filled="true" fillcolor="#000000" stroked="false">
                <v:path arrowok="t"/>
                <v:fill type="solid"/>
              </v:shape>
            </v:group>
            <v:group style="position:absolute;left:7374;top:728;width:10;height:20" coordorigin="7374,728" coordsize="10,20">
              <v:shape style="position:absolute;left:7374;top:728;width:10;height:20" coordorigin="7374,728" coordsize="10,20" path="m7374,747l7384,747,7384,728,7374,728,7374,747xe" filled="true" fillcolor="#000000" stroked="false">
                <v:path arrowok="t"/>
                <v:fill type="solid"/>
              </v:shape>
            </v:group>
            <v:group style="position:absolute;left:7374;top:747;width:10;height:20" coordorigin="7374,747" coordsize="10,20">
              <v:shape style="position:absolute;left:7374;top:747;width:10;height:20" coordorigin="7374,747" coordsize="10,20" path="m7374,766l7384,766,7384,747,7374,747,7374,766xe" filled="true" fillcolor="#000000" stroked="false">
                <v:path arrowok="t"/>
                <v:fill type="solid"/>
              </v:shape>
            </v:group>
            <v:group style="position:absolute;left:7374;top:766;width:10;height:20" coordorigin="7374,766" coordsize="10,20">
              <v:shape style="position:absolute;left:7374;top:766;width:10;height:20" coordorigin="7374,766" coordsize="10,20" path="m7374,785l7384,785,7384,766,7374,766,7374,785xe" filled="true" fillcolor="#000000" stroked="false">
                <v:path arrowok="t"/>
                <v:fill type="solid"/>
              </v:shape>
            </v:group>
            <v:group style="position:absolute;left:7374;top:785;width:10;height:20" coordorigin="7374,785" coordsize="10,20">
              <v:shape style="position:absolute;left:7374;top:785;width:10;height:20" coordorigin="7374,785" coordsize="10,20" path="m7374,805l7384,805,7384,785,7374,785,7374,805xe" filled="true" fillcolor="#000000" stroked="false">
                <v:path arrowok="t"/>
                <v:fill type="solid"/>
              </v:shape>
            </v:group>
            <v:group style="position:absolute;left:7374;top:805;width:10;height:20" coordorigin="7374,805" coordsize="10,20">
              <v:shape style="position:absolute;left:7374;top:805;width:10;height:20" coordorigin="7374,805" coordsize="10,20" path="m7374,824l7384,824,7384,805,7374,805,7374,824xe" filled="true" fillcolor="#000000" stroked="false">
                <v:path arrowok="t"/>
                <v:fill type="solid"/>
              </v:shape>
            </v:group>
            <v:group style="position:absolute;left:7374;top:824;width:10;height:20" coordorigin="7374,824" coordsize="10,20">
              <v:shape style="position:absolute;left:7374;top:824;width:10;height:20" coordorigin="7374,824" coordsize="10,20" path="m7374,843l7384,843,7384,824,7374,824,7374,843xe" filled="true" fillcolor="#000000" stroked="false">
                <v:path arrowok="t"/>
                <v:fill type="solid"/>
              </v:shape>
            </v:group>
            <v:group style="position:absolute;left:7374;top:843;width:10;height:20" coordorigin="7374,843" coordsize="10,20">
              <v:shape style="position:absolute;left:7374;top:843;width:10;height:20" coordorigin="7374,843" coordsize="10,20" path="m7374,862l7384,862,7384,843,7374,843,7374,862xe" filled="true" fillcolor="#000000" stroked="false">
                <v:path arrowok="t"/>
                <v:fill type="solid"/>
              </v:shape>
            </v:group>
            <v:group style="position:absolute;left:7374;top:862;width:10;height:20" coordorigin="7374,862" coordsize="10,20">
              <v:shape style="position:absolute;left:7374;top:862;width:10;height:20" coordorigin="7374,862" coordsize="10,20" path="m7374,881l7384,881,7384,862,7374,862,7374,881xe" filled="true" fillcolor="#000000" stroked="false">
                <v:path arrowok="t"/>
                <v:fill type="solid"/>
              </v:shape>
            </v:group>
            <v:group style="position:absolute;left:7374;top:881;width:10;height:20" coordorigin="7374,881" coordsize="10,20">
              <v:shape style="position:absolute;left:7374;top:881;width:10;height:20" coordorigin="7374,881" coordsize="10,20" path="m7374,901l7384,901,7384,881,7374,881,7374,901xe" filled="true" fillcolor="#000000" stroked="false">
                <v:path arrowok="t"/>
                <v:fill type="solid"/>
              </v:shape>
            </v:group>
            <v:group style="position:absolute;left:7374;top:901;width:10;height:20" coordorigin="7374,901" coordsize="10,20">
              <v:shape style="position:absolute;left:7374;top:901;width:10;height:20" coordorigin="7374,901" coordsize="10,20" path="m7374,920l7384,920,7384,901,7374,901,7374,920xe" filled="true" fillcolor="#000000" stroked="false">
                <v:path arrowok="t"/>
                <v:fill type="solid"/>
              </v:shape>
            </v:group>
            <v:group style="position:absolute;left:7374;top:920;width:10;height:20" coordorigin="7374,920" coordsize="10,20">
              <v:shape style="position:absolute;left:7374;top:920;width:10;height:20" coordorigin="7374,920" coordsize="10,20" path="m7374,939l7384,939,7384,920,7374,920,7374,939xe" filled="true" fillcolor="#000000" stroked="false">
                <v:path arrowok="t"/>
                <v:fill type="solid"/>
              </v:shape>
            </v:group>
            <v:group style="position:absolute;left:7374;top:939;width:10;height:20" coordorigin="7374,939" coordsize="10,20">
              <v:shape style="position:absolute;left:7374;top:939;width:10;height:20" coordorigin="7374,939" coordsize="10,20" path="m7374,958l7384,958,7384,939,7374,939,7374,958xe" filled="true" fillcolor="#000000" stroked="false">
                <v:path arrowok="t"/>
                <v:fill type="solid"/>
              </v:shape>
            </v:group>
            <v:group style="position:absolute;left:7374;top:958;width:10;height:20" coordorigin="7374,958" coordsize="10,20">
              <v:shape style="position:absolute;left:7374;top:958;width:10;height:20" coordorigin="7374,958" coordsize="10,20" path="m7374,977l7384,977,7384,958,7374,958,7374,977xe" filled="true" fillcolor="#000000" stroked="false">
                <v:path arrowok="t"/>
                <v:fill type="solid"/>
              </v:shape>
            </v:group>
            <v:group style="position:absolute;left:7374;top:977;width:10;height:20" coordorigin="7374,977" coordsize="10,20">
              <v:shape style="position:absolute;left:7374;top:977;width:10;height:20" coordorigin="7374,977" coordsize="10,20" path="m7374,997l7384,997,7384,977,7374,977,7374,997xe" filled="true" fillcolor="#000000" stroked="false">
                <v:path arrowok="t"/>
                <v:fill type="solid"/>
              </v:shape>
            </v:group>
            <v:group style="position:absolute;left:7374;top:997;width:10;height:20" coordorigin="7374,997" coordsize="10,20">
              <v:shape style="position:absolute;left:7374;top:997;width:10;height:20" coordorigin="7374,997" coordsize="10,20" path="m7374,1016l7384,1016,7384,997,7374,997,7374,1016xe" filled="true" fillcolor="#000000" stroked="false">
                <v:path arrowok="t"/>
                <v:fill type="solid"/>
              </v:shape>
            </v:group>
            <v:group style="position:absolute;left:7374;top:1018;width:10;height:2" coordorigin="7374,1018" coordsize="10,2">
              <v:shape style="position:absolute;left:7374;top:1018;width:10;height:2" coordorigin="7374,1018" coordsize="10,0" path="m7374,1018l7384,1018e" filled="false" stroked="true" strokeweight=".23999pt" strokecolor="#000000">
                <v:path arrowok="t"/>
              </v:shape>
              <v:shape style="position:absolute;left:29;top:920;width:2257;height:110" type="#_x0000_t75" stroked="false">
                <v:imagedata r:id="rId714" o:title=""/>
              </v:shape>
              <v:shape style="position:absolute;left:2261;top:1016;width:1740;height:14" type="#_x0000_t75" stroked="false">
                <v:imagedata r:id="rId715" o:title=""/>
              </v:shape>
              <v:shape style="position:absolute;left:3987;top:1021;width:1728;height:10" type="#_x0000_t75" stroked="false">
                <v:imagedata r:id="rId716" o:title=""/>
              </v:shape>
              <v:shape style="position:absolute;left:5711;top:1021;width:1664;height:10" type="#_x0000_t75" stroked="false">
                <v:imagedata r:id="rId717" o:title=""/>
              </v:shape>
              <v:shape style="position:absolute;left:7370;top:1021;width:1663;height:10" type="#_x0000_t75" stroked="false">
                <v:imagedata r:id="rId717" o:title=""/>
              </v:shape>
            </v:group>
            <v:group style="position:absolute;left:2266;top:1030;width:10;height:20" coordorigin="2266,1030" coordsize="10,20">
              <v:shape style="position:absolute;left:2266;top:1030;width:10;height:20" coordorigin="2266,1030" coordsize="10,20" path="m2266,1049l2276,1049,2276,1030,2266,1030,2266,1049xe" filled="true" fillcolor="#000000" stroked="false">
                <v:path arrowok="t"/>
                <v:fill type="solid"/>
              </v:shape>
            </v:group>
            <v:group style="position:absolute;left:2266;top:1049;width:10;height:20" coordorigin="2266,1049" coordsize="10,20">
              <v:shape style="position:absolute;left:2266;top:1049;width:10;height:20" coordorigin="2266,1049" coordsize="10,20" path="m2266,1069l2276,1069,2276,1049,2266,1049,2266,1069xe" filled="true" fillcolor="#000000" stroked="false">
                <v:path arrowok="t"/>
                <v:fill type="solid"/>
              </v:shape>
            </v:group>
            <v:group style="position:absolute;left:2266;top:1069;width:10;height:20" coordorigin="2266,1069" coordsize="10,20">
              <v:shape style="position:absolute;left:2266;top:1069;width:10;height:20" coordorigin="2266,1069" coordsize="10,20" path="m2266,1088l2276,1088,2276,1069,2266,1069,2266,1088xe" filled="true" fillcolor="#000000" stroked="false">
                <v:path arrowok="t"/>
                <v:fill type="solid"/>
              </v:shape>
            </v:group>
            <v:group style="position:absolute;left:2266;top:1088;width:10;height:20" coordorigin="2266,1088" coordsize="10,20">
              <v:shape style="position:absolute;left:2266;top:1088;width:10;height:20" coordorigin="2266,1088" coordsize="10,20" path="m2266,1107l2276,1107,2276,1088,2266,1088,2266,1107xe" filled="true" fillcolor="#000000" stroked="false">
                <v:path arrowok="t"/>
                <v:fill type="solid"/>
              </v:shape>
            </v:group>
            <v:group style="position:absolute;left:2266;top:1107;width:10;height:20" coordorigin="2266,1107" coordsize="10,20">
              <v:shape style="position:absolute;left:2266;top:1107;width:10;height:20" coordorigin="2266,1107" coordsize="10,20" path="m2266,1126l2276,1126,2276,1107,2266,1107,2266,1126xe" filled="true" fillcolor="#000000" stroked="false">
                <v:path arrowok="t"/>
                <v:fill type="solid"/>
              </v:shape>
            </v:group>
            <v:group style="position:absolute;left:2266;top:1126;width:10;height:20" coordorigin="2266,1126" coordsize="10,20">
              <v:shape style="position:absolute;left:2266;top:1126;width:10;height:20" coordorigin="2266,1126" coordsize="10,20" path="m2266,1145l2276,1145,2276,1126,2266,1126,2266,1145xe" filled="true" fillcolor="#000000" stroked="false">
                <v:path arrowok="t"/>
                <v:fill type="solid"/>
              </v:shape>
            </v:group>
            <v:group style="position:absolute;left:2266;top:1145;width:10;height:20" coordorigin="2266,1145" coordsize="10,20">
              <v:shape style="position:absolute;left:2266;top:1145;width:10;height:20" coordorigin="2266,1145" coordsize="10,20" path="m2266,1165l2276,1165,2276,1145,2266,1145,2266,1165xe" filled="true" fillcolor="#000000" stroked="false">
                <v:path arrowok="t"/>
                <v:fill type="solid"/>
              </v:shape>
            </v:group>
            <v:group style="position:absolute;left:2266;top:1165;width:10;height:20" coordorigin="2266,1165" coordsize="10,20">
              <v:shape style="position:absolute;left:2266;top:1165;width:10;height:20" coordorigin="2266,1165" coordsize="10,20" path="m2266,1184l2276,1184,2276,1165,2266,1165,2266,1184xe" filled="true" fillcolor="#000000" stroked="false">
                <v:path arrowok="t"/>
                <v:fill type="solid"/>
              </v:shape>
            </v:group>
            <v:group style="position:absolute;left:2266;top:1184;width:10;height:20" coordorigin="2266,1184" coordsize="10,20">
              <v:shape style="position:absolute;left:2266;top:1184;width:10;height:20" coordorigin="2266,1184" coordsize="10,20" path="m2266,1203l2276,1203,2276,1184,2266,1184,2266,1203xe" filled="true" fillcolor="#000000" stroked="false">
                <v:path arrowok="t"/>
                <v:fill type="solid"/>
              </v:shape>
            </v:group>
            <v:group style="position:absolute;left:2266;top:1203;width:10;height:20" coordorigin="2266,1203" coordsize="10,20">
              <v:shape style="position:absolute;left:2266;top:1203;width:10;height:20" coordorigin="2266,1203" coordsize="10,20" path="m2266,1222l2276,1222,2276,1203,2266,1203,2266,1222xe" filled="true" fillcolor="#000000" stroked="false">
                <v:path arrowok="t"/>
                <v:fill type="solid"/>
              </v:shape>
            </v:group>
            <v:group style="position:absolute;left:2266;top:1222;width:10;height:20" coordorigin="2266,1222" coordsize="10,20">
              <v:shape style="position:absolute;left:2266;top:1222;width:10;height:20" coordorigin="2266,1222" coordsize="10,20" path="m2266,1241l2276,1241,2276,1222,2266,1222,2266,1241xe" filled="true" fillcolor="#000000" stroked="false">
                <v:path arrowok="t"/>
                <v:fill type="solid"/>
              </v:shape>
            </v:group>
            <v:group style="position:absolute;left:2266;top:1241;width:10;height:20" coordorigin="2266,1241" coordsize="10,20">
              <v:shape style="position:absolute;left:2266;top:1241;width:10;height:20" coordorigin="2266,1241" coordsize="10,20" path="m2266,1261l2276,1261,2276,1241,2266,1241,2266,1261xe" filled="true" fillcolor="#000000" stroked="false">
                <v:path arrowok="t"/>
                <v:fill type="solid"/>
              </v:shape>
            </v:group>
            <v:group style="position:absolute;left:2266;top:1261;width:10;height:20" coordorigin="2266,1261" coordsize="10,20">
              <v:shape style="position:absolute;left:2266;top:1261;width:10;height:20" coordorigin="2266,1261" coordsize="10,20" path="m2266,1280l2276,1280,2276,1261,2266,1261,2266,1280xe" filled="true" fillcolor="#000000" stroked="false">
                <v:path arrowok="t"/>
                <v:fill type="solid"/>
              </v:shape>
            </v:group>
            <v:group style="position:absolute;left:14;top:1376;width:2252;height:2" coordorigin="14,1376" coordsize="2252,2">
              <v:shape style="position:absolute;left:14;top:1376;width:2252;height:2" coordorigin="14,1376" coordsize="2252,0" path="m14,1376l2266,1376e" filled="false" stroked="true" strokeweight="1.44pt" strokecolor="#000000">
                <v:path arrowok="t"/>
              </v:shape>
            </v:group>
            <v:group style="position:absolute;left:2266;top:1280;width:10;height:20" coordorigin="2266,1280" coordsize="10,20">
              <v:shape style="position:absolute;left:2266;top:1280;width:10;height:20" coordorigin="2266,1280" coordsize="10,20" path="m2266,1299l2276,1299,2276,1280,2266,1280,2266,1299xe" filled="true" fillcolor="#000000" stroked="false">
                <v:path arrowok="t"/>
                <v:fill type="solid"/>
              </v:shape>
            </v:group>
            <v:group style="position:absolute;left:2266;top:1299;width:10;height:20" coordorigin="2266,1299" coordsize="10,20">
              <v:shape style="position:absolute;left:2266;top:1299;width:10;height:20" coordorigin="2266,1299" coordsize="10,20" path="m2266,1318l2276,1318,2276,1299,2266,1299,2266,1318xe" filled="true" fillcolor="#000000" stroked="false">
                <v:path arrowok="t"/>
                <v:fill type="solid"/>
              </v:shape>
            </v:group>
            <v:group style="position:absolute;left:2266;top:1318;width:10;height:20" coordorigin="2266,1318" coordsize="10,20">
              <v:shape style="position:absolute;left:2266;top:1318;width:10;height:20" coordorigin="2266,1318" coordsize="10,20" path="m2266,1337l2276,1337,2276,1318,2266,1318,2266,1337xe" filled="true" fillcolor="#000000" stroked="false">
                <v:path arrowok="t"/>
                <v:fill type="solid"/>
              </v:shape>
            </v:group>
            <v:group style="position:absolute;left:2266;top:1337;width:10;height:20" coordorigin="2266,1337" coordsize="10,20">
              <v:shape style="position:absolute;left:2266;top:1337;width:10;height:20" coordorigin="2266,1337" coordsize="10,20" path="m2266,1357l2276,1357,2276,1337,2266,1337,2266,1357xe" filled="true" fillcolor="#000000" stroked="false">
                <v:path arrowok="t"/>
                <v:fill type="solid"/>
              </v:shape>
            </v:group>
            <v:group style="position:absolute;left:2266;top:1359;width:10;height:2" coordorigin="2266,1359" coordsize="10,2">
              <v:shape style="position:absolute;left:2266;top:1359;width:10;height:2" coordorigin="2266,1359" coordsize="10,0" path="m2266,1359l2276,1359e" filled="false" stroked="true" strokeweight=".24005pt" strokecolor="#000000">
                <v:path arrowok="t"/>
              </v:shape>
            </v:group>
            <v:group style="position:absolute;left:2266;top:1376;width:29;height:2" coordorigin="2266,1376" coordsize="29,2">
              <v:shape style="position:absolute;left:2266;top:1376;width:29;height:2" coordorigin="2266,1376" coordsize="29,0" path="m2266,1376l2295,1376e" filled="false" stroked="true" strokeweight="1.44pt" strokecolor="#000000">
                <v:path arrowok="t"/>
              </v:shape>
            </v:group>
            <v:group style="position:absolute;left:2295;top:1376;width:1697;height:2" coordorigin="2295,1376" coordsize="1697,2">
              <v:shape style="position:absolute;left:2295;top:1376;width:1697;height:2" coordorigin="2295,1376" coordsize="1697,0" path="m2295,1376l3992,1376e" filled="false" stroked="true" strokeweight="1.44pt" strokecolor="#000000">
                <v:path arrowok="t"/>
              </v:shape>
            </v:group>
            <v:group style="position:absolute;left:3992;top:1030;width:10;height:20" coordorigin="3992,1030" coordsize="10,20">
              <v:shape style="position:absolute;left:3992;top:1030;width:10;height:20" coordorigin="3992,1030" coordsize="10,20" path="m3992,1049l4001,1049,4001,1030,3992,1030,3992,1049xe" filled="true" fillcolor="#000000" stroked="false">
                <v:path arrowok="t"/>
                <v:fill type="solid"/>
              </v:shape>
            </v:group>
            <v:group style="position:absolute;left:3992;top:1049;width:10;height:20" coordorigin="3992,1049" coordsize="10,20">
              <v:shape style="position:absolute;left:3992;top:1049;width:10;height:20" coordorigin="3992,1049" coordsize="10,20" path="m3992,1069l4001,1069,4001,1049,3992,1049,3992,1069xe" filled="true" fillcolor="#000000" stroked="false">
                <v:path arrowok="t"/>
                <v:fill type="solid"/>
              </v:shape>
            </v:group>
            <v:group style="position:absolute;left:3992;top:1069;width:10;height:20" coordorigin="3992,1069" coordsize="10,20">
              <v:shape style="position:absolute;left:3992;top:1069;width:10;height:20" coordorigin="3992,1069" coordsize="10,20" path="m3992,1088l4001,1088,4001,1069,3992,1069,3992,1088xe" filled="true" fillcolor="#000000" stroked="false">
                <v:path arrowok="t"/>
                <v:fill type="solid"/>
              </v:shape>
            </v:group>
            <v:group style="position:absolute;left:3992;top:1088;width:10;height:20" coordorigin="3992,1088" coordsize="10,20">
              <v:shape style="position:absolute;left:3992;top:1088;width:10;height:20" coordorigin="3992,1088" coordsize="10,20" path="m3992,1107l4001,1107,4001,1088,3992,1088,3992,1107xe" filled="true" fillcolor="#000000" stroked="false">
                <v:path arrowok="t"/>
                <v:fill type="solid"/>
              </v:shape>
            </v:group>
            <v:group style="position:absolute;left:3992;top:1107;width:10;height:20" coordorigin="3992,1107" coordsize="10,20">
              <v:shape style="position:absolute;left:3992;top:1107;width:10;height:20" coordorigin="3992,1107" coordsize="10,20" path="m3992,1126l4001,1126,4001,1107,3992,1107,3992,1126xe" filled="true" fillcolor="#000000" stroked="false">
                <v:path arrowok="t"/>
                <v:fill type="solid"/>
              </v:shape>
            </v:group>
            <v:group style="position:absolute;left:3992;top:1126;width:10;height:20" coordorigin="3992,1126" coordsize="10,20">
              <v:shape style="position:absolute;left:3992;top:1126;width:10;height:20" coordorigin="3992,1126" coordsize="10,20" path="m3992,1145l4001,1145,4001,1126,3992,1126,3992,1145xe" filled="true" fillcolor="#000000" stroked="false">
                <v:path arrowok="t"/>
                <v:fill type="solid"/>
              </v:shape>
            </v:group>
            <v:group style="position:absolute;left:3992;top:1145;width:10;height:20" coordorigin="3992,1145" coordsize="10,20">
              <v:shape style="position:absolute;left:3992;top:1145;width:10;height:20" coordorigin="3992,1145" coordsize="10,20" path="m3992,1165l4001,1165,4001,1145,3992,1145,3992,1165xe" filled="true" fillcolor="#000000" stroked="false">
                <v:path arrowok="t"/>
                <v:fill type="solid"/>
              </v:shape>
            </v:group>
            <v:group style="position:absolute;left:3992;top:1165;width:10;height:20" coordorigin="3992,1165" coordsize="10,20">
              <v:shape style="position:absolute;left:3992;top:1165;width:10;height:20" coordorigin="3992,1165" coordsize="10,20" path="m3992,1184l4001,1184,4001,1165,3992,1165,3992,1184xe" filled="true" fillcolor="#000000" stroked="false">
                <v:path arrowok="t"/>
                <v:fill type="solid"/>
              </v:shape>
            </v:group>
            <v:group style="position:absolute;left:3992;top:1184;width:10;height:20" coordorigin="3992,1184" coordsize="10,20">
              <v:shape style="position:absolute;left:3992;top:1184;width:10;height:20" coordorigin="3992,1184" coordsize="10,20" path="m3992,1203l4001,1203,4001,1184,3992,1184,3992,1203xe" filled="true" fillcolor="#000000" stroked="false">
                <v:path arrowok="t"/>
                <v:fill type="solid"/>
              </v:shape>
            </v:group>
            <v:group style="position:absolute;left:3992;top:1203;width:10;height:20" coordorigin="3992,1203" coordsize="10,20">
              <v:shape style="position:absolute;left:3992;top:1203;width:10;height:20" coordorigin="3992,1203" coordsize="10,20" path="m3992,1222l4001,1222,4001,1203,3992,1203,3992,1222xe" filled="true" fillcolor="#000000" stroked="false">
                <v:path arrowok="t"/>
                <v:fill type="solid"/>
              </v:shape>
            </v:group>
            <v:group style="position:absolute;left:3992;top:1222;width:10;height:20" coordorigin="3992,1222" coordsize="10,20">
              <v:shape style="position:absolute;left:3992;top:1222;width:10;height:20" coordorigin="3992,1222" coordsize="10,20" path="m3992,1241l4001,1241,4001,1222,3992,1222,3992,1241xe" filled="true" fillcolor="#000000" stroked="false">
                <v:path arrowok="t"/>
                <v:fill type="solid"/>
              </v:shape>
            </v:group>
            <v:group style="position:absolute;left:3992;top:1241;width:10;height:20" coordorigin="3992,1241" coordsize="10,20">
              <v:shape style="position:absolute;left:3992;top:1241;width:10;height:20" coordorigin="3992,1241" coordsize="10,20" path="m3992,1261l4001,1261,4001,1241,3992,1241,3992,1261xe" filled="true" fillcolor="#000000" stroked="false">
                <v:path arrowok="t"/>
                <v:fill type="solid"/>
              </v:shape>
            </v:group>
            <v:group style="position:absolute;left:3992;top:1261;width:10;height:20" coordorigin="3992,1261" coordsize="10,20">
              <v:shape style="position:absolute;left:3992;top:1261;width:10;height:20" coordorigin="3992,1261" coordsize="10,20" path="m3992,1280l4001,1280,4001,1261,3992,1261,3992,1280xe" filled="true" fillcolor="#000000" stroked="false">
                <v:path arrowok="t"/>
                <v:fill type="solid"/>
              </v:shape>
            </v:group>
            <v:group style="position:absolute;left:3992;top:1280;width:10;height:20" coordorigin="3992,1280" coordsize="10,20">
              <v:shape style="position:absolute;left:3992;top:1280;width:10;height:20" coordorigin="3992,1280" coordsize="10,20" path="m3992,1299l4001,1299,4001,1280,3992,1280,3992,1299xe" filled="true" fillcolor="#000000" stroked="false">
                <v:path arrowok="t"/>
                <v:fill type="solid"/>
              </v:shape>
            </v:group>
            <v:group style="position:absolute;left:3992;top:1299;width:10;height:20" coordorigin="3992,1299" coordsize="10,20">
              <v:shape style="position:absolute;left:3992;top:1299;width:10;height:20" coordorigin="3992,1299" coordsize="10,20" path="m3992,1318l4001,1318,4001,1299,3992,1299,3992,1318xe" filled="true" fillcolor="#000000" stroked="false">
                <v:path arrowok="t"/>
                <v:fill type="solid"/>
              </v:shape>
            </v:group>
            <v:group style="position:absolute;left:3992;top:1318;width:10;height:20" coordorigin="3992,1318" coordsize="10,20">
              <v:shape style="position:absolute;left:3992;top:1318;width:10;height:20" coordorigin="3992,1318" coordsize="10,20" path="m3992,1337l4001,1337,4001,1318,3992,1318,3992,1337xe" filled="true" fillcolor="#000000" stroked="false">
                <v:path arrowok="t"/>
                <v:fill type="solid"/>
              </v:shape>
            </v:group>
            <v:group style="position:absolute;left:3992;top:1337;width:10;height:20" coordorigin="3992,1337" coordsize="10,20">
              <v:shape style="position:absolute;left:3992;top:1337;width:10;height:20" coordorigin="3992,1337" coordsize="10,20" path="m3992,1357l4001,1357,4001,1337,3992,1337,3992,1357xe" filled="true" fillcolor="#000000" stroked="false">
                <v:path arrowok="t"/>
                <v:fill type="solid"/>
              </v:shape>
            </v:group>
            <v:group style="position:absolute;left:3992;top:1359;width:10;height:2" coordorigin="3992,1359" coordsize="10,2">
              <v:shape style="position:absolute;left:3992;top:1359;width:10;height:2" coordorigin="3992,1359" coordsize="10,0" path="m3992,1359l4001,1359e" filled="false" stroked="true" strokeweight=".24005pt" strokecolor="#000000">
                <v:path arrowok="t"/>
              </v:shape>
            </v:group>
            <v:group style="position:absolute;left:3992;top:1376;width:29;height:2" coordorigin="3992,1376" coordsize="29,2">
              <v:shape style="position:absolute;left:3992;top:1376;width:29;height:2" coordorigin="3992,1376" coordsize="29,0" path="m3992,1376l4021,1376e" filled="false" stroked="true" strokeweight="1.44pt" strokecolor="#000000">
                <v:path arrowok="t"/>
              </v:shape>
            </v:group>
            <v:group style="position:absolute;left:4021;top:1376;width:1695;height:2" coordorigin="4021,1376" coordsize="1695,2">
              <v:shape style="position:absolute;left:4021;top:1376;width:1695;height:2" coordorigin="4021,1376" coordsize="1695,0" path="m4021,1376l5715,1376e" filled="false" stroked="true" strokeweight="1.44pt" strokecolor="#000000">
                <v:path arrowok="t"/>
              </v:shape>
            </v:group>
            <v:group style="position:absolute;left:5715;top:1030;width:10;height:20" coordorigin="5715,1030" coordsize="10,20">
              <v:shape style="position:absolute;left:5715;top:1030;width:10;height:20" coordorigin="5715,1030" coordsize="10,20" path="m5715,1049l5725,1049,5725,1030,5715,1030,5715,1049xe" filled="true" fillcolor="#000000" stroked="false">
                <v:path arrowok="t"/>
                <v:fill type="solid"/>
              </v:shape>
            </v:group>
            <v:group style="position:absolute;left:5715;top:1049;width:10;height:20" coordorigin="5715,1049" coordsize="10,20">
              <v:shape style="position:absolute;left:5715;top:1049;width:10;height:20" coordorigin="5715,1049" coordsize="10,20" path="m5715,1069l5725,1069,5725,1049,5715,1049,5715,1069xe" filled="true" fillcolor="#000000" stroked="false">
                <v:path arrowok="t"/>
                <v:fill type="solid"/>
              </v:shape>
            </v:group>
            <v:group style="position:absolute;left:5715;top:1069;width:10;height:20" coordorigin="5715,1069" coordsize="10,20">
              <v:shape style="position:absolute;left:5715;top:1069;width:10;height:20" coordorigin="5715,1069" coordsize="10,20" path="m5715,1088l5725,1088,5725,1069,5715,1069,5715,1088xe" filled="true" fillcolor="#000000" stroked="false">
                <v:path arrowok="t"/>
                <v:fill type="solid"/>
              </v:shape>
            </v:group>
            <v:group style="position:absolute;left:5715;top:1088;width:10;height:20" coordorigin="5715,1088" coordsize="10,20">
              <v:shape style="position:absolute;left:5715;top:1088;width:10;height:20" coordorigin="5715,1088" coordsize="10,20" path="m5715,1107l5725,1107,5725,1088,5715,1088,5715,1107xe" filled="true" fillcolor="#000000" stroked="false">
                <v:path arrowok="t"/>
                <v:fill type="solid"/>
              </v:shape>
            </v:group>
            <v:group style="position:absolute;left:5715;top:1107;width:10;height:20" coordorigin="5715,1107" coordsize="10,20">
              <v:shape style="position:absolute;left:5715;top:1107;width:10;height:20" coordorigin="5715,1107" coordsize="10,20" path="m5715,1126l5725,1126,5725,1107,5715,1107,5715,1126xe" filled="true" fillcolor="#000000" stroked="false">
                <v:path arrowok="t"/>
                <v:fill type="solid"/>
              </v:shape>
            </v:group>
            <v:group style="position:absolute;left:5715;top:1126;width:10;height:20" coordorigin="5715,1126" coordsize="10,20">
              <v:shape style="position:absolute;left:5715;top:1126;width:10;height:20" coordorigin="5715,1126" coordsize="10,20" path="m5715,1145l5725,1145,5725,1126,5715,1126,5715,1145xe" filled="true" fillcolor="#000000" stroked="false">
                <v:path arrowok="t"/>
                <v:fill type="solid"/>
              </v:shape>
            </v:group>
            <v:group style="position:absolute;left:5715;top:1145;width:10;height:20" coordorigin="5715,1145" coordsize="10,20">
              <v:shape style="position:absolute;left:5715;top:1145;width:10;height:20" coordorigin="5715,1145" coordsize="10,20" path="m5715,1165l5725,1165,5725,1145,5715,1145,5715,1165xe" filled="true" fillcolor="#000000" stroked="false">
                <v:path arrowok="t"/>
                <v:fill type="solid"/>
              </v:shape>
            </v:group>
            <v:group style="position:absolute;left:5715;top:1165;width:10;height:20" coordorigin="5715,1165" coordsize="10,20">
              <v:shape style="position:absolute;left:5715;top:1165;width:10;height:20" coordorigin="5715,1165" coordsize="10,20" path="m5715,1184l5725,1184,5725,1165,5715,1165,5715,1184xe" filled="true" fillcolor="#000000" stroked="false">
                <v:path arrowok="t"/>
                <v:fill type="solid"/>
              </v:shape>
            </v:group>
            <v:group style="position:absolute;left:5715;top:1184;width:10;height:20" coordorigin="5715,1184" coordsize="10,20">
              <v:shape style="position:absolute;left:5715;top:1184;width:10;height:20" coordorigin="5715,1184" coordsize="10,20" path="m5715,1203l5725,1203,5725,1184,5715,1184,5715,1203xe" filled="true" fillcolor="#000000" stroked="false">
                <v:path arrowok="t"/>
                <v:fill type="solid"/>
              </v:shape>
            </v:group>
            <v:group style="position:absolute;left:5715;top:1203;width:10;height:20" coordorigin="5715,1203" coordsize="10,20">
              <v:shape style="position:absolute;left:5715;top:1203;width:10;height:20" coordorigin="5715,1203" coordsize="10,20" path="m5715,1222l5725,1222,5725,1203,5715,1203,5715,1222xe" filled="true" fillcolor="#000000" stroked="false">
                <v:path arrowok="t"/>
                <v:fill type="solid"/>
              </v:shape>
            </v:group>
            <v:group style="position:absolute;left:5715;top:1222;width:10;height:20" coordorigin="5715,1222" coordsize="10,20">
              <v:shape style="position:absolute;left:5715;top:1222;width:10;height:20" coordorigin="5715,1222" coordsize="10,20" path="m5715,1241l5725,1241,5725,1222,5715,1222,5715,1241xe" filled="true" fillcolor="#000000" stroked="false">
                <v:path arrowok="t"/>
                <v:fill type="solid"/>
              </v:shape>
            </v:group>
            <v:group style="position:absolute;left:5715;top:1241;width:10;height:20" coordorigin="5715,1241" coordsize="10,20">
              <v:shape style="position:absolute;left:5715;top:1241;width:10;height:20" coordorigin="5715,1241" coordsize="10,20" path="m5715,1261l5725,1261,5725,1241,5715,1241,5715,1261xe" filled="true" fillcolor="#000000" stroked="false">
                <v:path arrowok="t"/>
                <v:fill type="solid"/>
              </v:shape>
            </v:group>
            <v:group style="position:absolute;left:5715;top:1261;width:10;height:20" coordorigin="5715,1261" coordsize="10,20">
              <v:shape style="position:absolute;left:5715;top:1261;width:10;height:20" coordorigin="5715,1261" coordsize="10,20" path="m5715,1280l5725,1280,5725,1261,5715,1261,5715,1280xe" filled="true" fillcolor="#000000" stroked="false">
                <v:path arrowok="t"/>
                <v:fill type="solid"/>
              </v:shape>
            </v:group>
            <v:group style="position:absolute;left:5715;top:1280;width:10;height:20" coordorigin="5715,1280" coordsize="10,20">
              <v:shape style="position:absolute;left:5715;top:1280;width:10;height:20" coordorigin="5715,1280" coordsize="10,20" path="m5715,1299l5725,1299,5725,1280,5715,1280,5715,1299xe" filled="true" fillcolor="#000000" stroked="false">
                <v:path arrowok="t"/>
                <v:fill type="solid"/>
              </v:shape>
            </v:group>
            <v:group style="position:absolute;left:5715;top:1299;width:10;height:20" coordorigin="5715,1299" coordsize="10,20">
              <v:shape style="position:absolute;left:5715;top:1299;width:10;height:20" coordorigin="5715,1299" coordsize="10,20" path="m5715,1318l5725,1318,5725,1299,5715,1299,5715,1318xe" filled="true" fillcolor="#000000" stroked="false">
                <v:path arrowok="t"/>
                <v:fill type="solid"/>
              </v:shape>
            </v:group>
            <v:group style="position:absolute;left:5715;top:1318;width:10;height:20" coordorigin="5715,1318" coordsize="10,20">
              <v:shape style="position:absolute;left:5715;top:1318;width:10;height:20" coordorigin="5715,1318" coordsize="10,20" path="m5715,1337l5725,1337,5725,1318,5715,1318,5715,1337xe" filled="true" fillcolor="#000000" stroked="false">
                <v:path arrowok="t"/>
                <v:fill type="solid"/>
              </v:shape>
            </v:group>
            <v:group style="position:absolute;left:5715;top:1337;width:10;height:20" coordorigin="5715,1337" coordsize="10,20">
              <v:shape style="position:absolute;left:5715;top:1337;width:10;height:20" coordorigin="5715,1337" coordsize="10,20" path="m5715,1357l5725,1357,5725,1337,5715,1337,5715,1357xe" filled="true" fillcolor="#000000" stroked="false">
                <v:path arrowok="t"/>
                <v:fill type="solid"/>
              </v:shape>
            </v:group>
            <v:group style="position:absolute;left:5715;top:1359;width:10;height:2" coordorigin="5715,1359" coordsize="10,2">
              <v:shape style="position:absolute;left:5715;top:1359;width:10;height:2" coordorigin="5715,1359" coordsize="10,0" path="m5715,1359l5725,1359e" filled="false" stroked="true" strokeweight=".24005pt" strokecolor="#000000">
                <v:path arrowok="t"/>
              </v:shape>
            </v:group>
            <v:group style="position:absolute;left:5715;top:1376;width:29;height:2" coordorigin="5715,1376" coordsize="29,2">
              <v:shape style="position:absolute;left:5715;top:1376;width:29;height:2" coordorigin="5715,1376" coordsize="29,0" path="m5715,1376l5744,1376e" filled="false" stroked="true" strokeweight="1.44pt" strokecolor="#000000">
                <v:path arrowok="t"/>
              </v:shape>
            </v:group>
            <v:group style="position:absolute;left:5744;top:1376;width:1631;height:2" coordorigin="5744,1376" coordsize="1631,2">
              <v:shape style="position:absolute;left:5744;top:1376;width:1631;height:2" coordorigin="5744,1376" coordsize="1631,0" path="m5744,1376l7374,1376e" filled="false" stroked="true" strokeweight="1.44pt" strokecolor="#000000">
                <v:path arrowok="t"/>
              </v:shape>
            </v:group>
            <v:group style="position:absolute;left:7374;top:1030;width:10;height:20" coordorigin="7374,1030" coordsize="10,20">
              <v:shape style="position:absolute;left:7374;top:1030;width:10;height:20" coordorigin="7374,1030" coordsize="10,20" path="m7374,1049l7384,1049,7384,1030,7374,1030,7374,1049xe" filled="true" fillcolor="#000000" stroked="false">
                <v:path arrowok="t"/>
                <v:fill type="solid"/>
              </v:shape>
            </v:group>
            <v:group style="position:absolute;left:7374;top:1049;width:10;height:20" coordorigin="7374,1049" coordsize="10,20">
              <v:shape style="position:absolute;left:7374;top:1049;width:10;height:20" coordorigin="7374,1049" coordsize="10,20" path="m7374,1069l7384,1069,7384,1049,7374,1049,7374,1069xe" filled="true" fillcolor="#000000" stroked="false">
                <v:path arrowok="t"/>
                <v:fill type="solid"/>
              </v:shape>
            </v:group>
            <v:group style="position:absolute;left:7374;top:1069;width:10;height:20" coordorigin="7374,1069" coordsize="10,20">
              <v:shape style="position:absolute;left:7374;top:1069;width:10;height:20" coordorigin="7374,1069" coordsize="10,20" path="m7374,1088l7384,1088,7384,1069,7374,1069,7374,1088xe" filled="true" fillcolor="#000000" stroked="false">
                <v:path arrowok="t"/>
                <v:fill type="solid"/>
              </v:shape>
            </v:group>
            <v:group style="position:absolute;left:7374;top:1088;width:10;height:20" coordorigin="7374,1088" coordsize="10,20">
              <v:shape style="position:absolute;left:7374;top:1088;width:10;height:20" coordorigin="7374,1088" coordsize="10,20" path="m7374,1107l7384,1107,7384,1088,7374,1088,7374,1107xe" filled="true" fillcolor="#000000" stroked="false">
                <v:path arrowok="t"/>
                <v:fill type="solid"/>
              </v:shape>
            </v:group>
            <v:group style="position:absolute;left:7374;top:1107;width:10;height:20" coordorigin="7374,1107" coordsize="10,20">
              <v:shape style="position:absolute;left:7374;top:1107;width:10;height:20" coordorigin="7374,1107" coordsize="10,20" path="m7374,1126l7384,1126,7384,1107,7374,1107,7374,1126xe" filled="true" fillcolor="#000000" stroked="false">
                <v:path arrowok="t"/>
                <v:fill type="solid"/>
              </v:shape>
            </v:group>
            <v:group style="position:absolute;left:7374;top:1126;width:10;height:20" coordorigin="7374,1126" coordsize="10,20">
              <v:shape style="position:absolute;left:7374;top:1126;width:10;height:20" coordorigin="7374,1126" coordsize="10,20" path="m7374,1145l7384,1145,7384,1126,7374,1126,7374,1145xe" filled="true" fillcolor="#000000" stroked="false">
                <v:path arrowok="t"/>
                <v:fill type="solid"/>
              </v:shape>
            </v:group>
            <v:group style="position:absolute;left:7374;top:1145;width:10;height:20" coordorigin="7374,1145" coordsize="10,20">
              <v:shape style="position:absolute;left:7374;top:1145;width:10;height:20" coordorigin="7374,1145" coordsize="10,20" path="m7374,1165l7384,1165,7384,1145,7374,1145,7374,1165xe" filled="true" fillcolor="#000000" stroked="false">
                <v:path arrowok="t"/>
                <v:fill type="solid"/>
              </v:shape>
            </v:group>
            <v:group style="position:absolute;left:7374;top:1165;width:10;height:20" coordorigin="7374,1165" coordsize="10,20">
              <v:shape style="position:absolute;left:7374;top:1165;width:10;height:20" coordorigin="7374,1165" coordsize="10,20" path="m7374,1184l7384,1184,7384,1165,7374,1165,7374,1184xe" filled="true" fillcolor="#000000" stroked="false">
                <v:path arrowok="t"/>
                <v:fill type="solid"/>
              </v:shape>
            </v:group>
            <v:group style="position:absolute;left:7374;top:1184;width:10;height:20" coordorigin="7374,1184" coordsize="10,20">
              <v:shape style="position:absolute;left:7374;top:1184;width:10;height:20" coordorigin="7374,1184" coordsize="10,20" path="m7374,1203l7384,1203,7384,1184,7374,1184,7374,1203xe" filled="true" fillcolor="#000000" stroked="false">
                <v:path arrowok="t"/>
                <v:fill type="solid"/>
              </v:shape>
            </v:group>
            <v:group style="position:absolute;left:7374;top:1203;width:10;height:20" coordorigin="7374,1203" coordsize="10,20">
              <v:shape style="position:absolute;left:7374;top:1203;width:10;height:20" coordorigin="7374,1203" coordsize="10,20" path="m7374,1222l7384,1222,7384,1203,7374,1203,7374,1222xe" filled="true" fillcolor="#000000" stroked="false">
                <v:path arrowok="t"/>
                <v:fill type="solid"/>
              </v:shape>
            </v:group>
            <v:group style="position:absolute;left:7374;top:1222;width:10;height:20" coordorigin="7374,1222" coordsize="10,20">
              <v:shape style="position:absolute;left:7374;top:1222;width:10;height:20" coordorigin="7374,1222" coordsize="10,20" path="m7374,1241l7384,1241,7384,1222,7374,1222,7374,1241xe" filled="true" fillcolor="#000000" stroked="false">
                <v:path arrowok="t"/>
                <v:fill type="solid"/>
              </v:shape>
            </v:group>
            <v:group style="position:absolute;left:7374;top:1241;width:10;height:20" coordorigin="7374,1241" coordsize="10,20">
              <v:shape style="position:absolute;left:7374;top:1241;width:10;height:20" coordorigin="7374,1241" coordsize="10,20" path="m7374,1261l7384,1261,7384,1241,7374,1241,7374,1261xe" filled="true" fillcolor="#000000" stroked="false">
                <v:path arrowok="t"/>
                <v:fill type="solid"/>
              </v:shape>
            </v:group>
            <v:group style="position:absolute;left:7374;top:1261;width:10;height:20" coordorigin="7374,1261" coordsize="10,20">
              <v:shape style="position:absolute;left:7374;top:1261;width:10;height:20" coordorigin="7374,1261" coordsize="10,20" path="m7374,1280l7384,1280,7384,1261,7374,1261,7374,1280xe" filled="true" fillcolor="#000000" stroked="false">
                <v:path arrowok="t"/>
                <v:fill type="solid"/>
              </v:shape>
            </v:group>
            <v:group style="position:absolute;left:7374;top:1280;width:10;height:20" coordorigin="7374,1280" coordsize="10,20">
              <v:shape style="position:absolute;left:7374;top:1280;width:10;height:20" coordorigin="7374,1280" coordsize="10,20" path="m7374,1299l7384,1299,7384,1280,7374,1280,7374,1299xe" filled="true" fillcolor="#000000" stroked="false">
                <v:path arrowok="t"/>
                <v:fill type="solid"/>
              </v:shape>
            </v:group>
            <v:group style="position:absolute;left:7374;top:1299;width:10;height:20" coordorigin="7374,1299" coordsize="10,20">
              <v:shape style="position:absolute;left:7374;top:1299;width:10;height:20" coordorigin="7374,1299" coordsize="10,20" path="m7374,1318l7384,1318,7384,1299,7374,1299,7374,1318xe" filled="true" fillcolor="#000000" stroked="false">
                <v:path arrowok="t"/>
                <v:fill type="solid"/>
              </v:shape>
            </v:group>
            <v:group style="position:absolute;left:7374;top:1318;width:10;height:20" coordorigin="7374,1318" coordsize="10,20">
              <v:shape style="position:absolute;left:7374;top:1318;width:10;height:20" coordorigin="7374,1318" coordsize="10,20" path="m7374,1337l7384,1337,7384,1318,7374,1318,7374,1337xe" filled="true" fillcolor="#000000" stroked="false">
                <v:path arrowok="t"/>
                <v:fill type="solid"/>
              </v:shape>
            </v:group>
            <v:group style="position:absolute;left:7374;top:1337;width:10;height:20" coordorigin="7374,1337" coordsize="10,20">
              <v:shape style="position:absolute;left:7374;top:1337;width:10;height:20" coordorigin="7374,1337" coordsize="10,20" path="m7374,1357l7384,1357,7384,1337,7374,1337,7374,1357xe" filled="true" fillcolor="#000000" stroked="false">
                <v:path arrowok="t"/>
                <v:fill type="solid"/>
              </v:shape>
            </v:group>
            <v:group style="position:absolute;left:7374;top:1359;width:10;height:2" coordorigin="7374,1359" coordsize="10,2">
              <v:shape style="position:absolute;left:7374;top:1359;width:10;height:2" coordorigin="7374,1359" coordsize="10,0" path="m7374,1359l7384,1359e" filled="false" stroked="true" strokeweight=".24005pt" strokecolor="#000000">
                <v:path arrowok="t"/>
              </v:shape>
            </v:group>
            <v:group style="position:absolute;left:7374;top:1376;width:29;height:2" coordorigin="7374,1376" coordsize="29,2">
              <v:shape style="position:absolute;left:7374;top:1376;width:29;height:2" coordorigin="7374,1376" coordsize="29,0" path="m7374,1376l7403,1376e" filled="false" stroked="true" strokeweight="1.44pt" strokecolor="#000000">
                <v:path arrowok="t"/>
              </v:shape>
            </v:group>
            <v:group style="position:absolute;left:7403;top:1376;width:1630;height:2" coordorigin="7403,1376" coordsize="1630,2">
              <v:shape style="position:absolute;left:7403;top:1376;width:1630;height:2" coordorigin="7403,1376" coordsize="1630,0" path="m7403,1376l9033,1376e" filled="false" stroked="true" strokeweight="1.44pt" strokecolor="#000000">
                <v:path arrowok="t"/>
              </v:shape>
              <v:shape style="position:absolute;left:3725;top:9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7105;top:9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137;top:263;width:1800;height:1021" type="#_x0000_t202" filled="false" stroked="false">
                <v:textbox inset="0,0,0,0">
                  <w:txbxContent>
                    <w:p>
                      <w:pPr>
                        <w:spacing w:line="180" w:lineRule="exact" w:before="0"/>
                        <w:ind w:left="832" w:right="0" w:firstLine="0"/>
                        <w:jc w:val="left"/>
                        <w:rPr>
                          <w:rFonts w:ascii="宋体" w:hAnsi="宋体" w:cs="宋体" w:eastAsia="宋体" w:hint="default"/>
                          <w:sz w:val="18"/>
                          <w:szCs w:val="18"/>
                        </w:rPr>
                      </w:pPr>
                      <w:r>
                        <w:rPr>
                          <w:rFonts w:ascii="宋体" w:hAnsi="宋体" w:cs="宋体" w:eastAsia="宋体" w:hint="default"/>
                          <w:sz w:val="18"/>
                          <w:szCs w:val="18"/>
                        </w:rPr>
                        <w:t>项目</w:t>
                      </w:r>
                    </w:p>
                    <w:p>
                      <w:pPr>
                        <w:spacing w:line="240" w:lineRule="auto" w:before="3"/>
                        <w:rPr>
                          <w:rFonts w:ascii="宋体" w:hAnsi="宋体" w:cs="宋体" w:eastAsia="宋体" w:hint="default"/>
                          <w:b/>
                          <w:bCs/>
                          <w:sz w:val="20"/>
                          <w:szCs w:val="20"/>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资产公允价值变动影响</w:t>
                      </w:r>
                    </w:p>
                    <w:p>
                      <w:pPr>
                        <w:spacing w:before="105"/>
                        <w:ind w:left="225"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2413;top:421;width:1474;height:86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应纳税暂时性差异</w:t>
                      </w:r>
                    </w:p>
                    <w:p>
                      <w:pPr>
                        <w:spacing w:before="145"/>
                        <w:ind w:left="528" w:right="0" w:firstLine="0"/>
                        <w:jc w:val="left"/>
                        <w:rPr>
                          <w:rFonts w:ascii="Times New Roman" w:hAnsi="Times New Roman" w:cs="Times New Roman" w:eastAsia="Times New Roman" w:hint="default"/>
                          <w:sz w:val="18"/>
                          <w:szCs w:val="18"/>
                        </w:rPr>
                      </w:pPr>
                      <w:r>
                        <w:rPr>
                          <w:rFonts w:ascii="Times New Roman"/>
                          <w:sz w:val="18"/>
                        </w:rPr>
                        <w:t>8,396,886.41</w:t>
                      </w:r>
                    </w:p>
                    <w:p>
                      <w:pPr>
                        <w:spacing w:line="203" w:lineRule="exact" w:before="131"/>
                        <w:ind w:left="528" w:right="0" w:firstLine="0"/>
                        <w:jc w:val="left"/>
                        <w:rPr>
                          <w:rFonts w:ascii="Times New Roman" w:hAnsi="Times New Roman" w:cs="Times New Roman" w:eastAsia="Times New Roman" w:hint="default"/>
                          <w:sz w:val="18"/>
                          <w:szCs w:val="18"/>
                        </w:rPr>
                      </w:pPr>
                      <w:r>
                        <w:rPr>
                          <w:rFonts w:ascii="Times New Roman"/>
                          <w:sz w:val="18"/>
                        </w:rPr>
                        <w:t>8,396,886.41</w:t>
                      </w:r>
                    </w:p>
                  </w:txbxContent>
                </v:textbox>
                <w10:wrap type="none"/>
              </v:shape>
              <v:shape style="position:absolute;left:4225;top:421;width:3044;height:868" type="#_x0000_t202" filled="false" stroked="false">
                <v:textbox inset="0,0,0,0">
                  <w:txbxContent>
                    <w:p>
                      <w:pPr>
                        <w:tabs>
                          <w:tab w:pos="160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递延所得税负债</w:t>
                        <w:tab/>
                        <w:t>应纳税暂时性差异</w:t>
                      </w:r>
                    </w:p>
                    <w:p>
                      <w:pPr>
                        <w:spacing w:before="145"/>
                        <w:ind w:left="439" w:right="0" w:firstLine="0"/>
                        <w:jc w:val="left"/>
                        <w:rPr>
                          <w:rFonts w:ascii="Times New Roman" w:hAnsi="Times New Roman" w:cs="Times New Roman" w:eastAsia="Times New Roman" w:hint="default"/>
                          <w:sz w:val="18"/>
                          <w:szCs w:val="18"/>
                        </w:rPr>
                      </w:pPr>
                      <w:r>
                        <w:rPr>
                          <w:rFonts w:ascii="Times New Roman"/>
                          <w:sz w:val="18"/>
                        </w:rPr>
                        <w:t>1,259,532.96</w:t>
                      </w:r>
                    </w:p>
                    <w:p>
                      <w:pPr>
                        <w:spacing w:line="203" w:lineRule="exact" w:before="131"/>
                        <w:ind w:left="439" w:right="0" w:firstLine="0"/>
                        <w:jc w:val="left"/>
                        <w:rPr>
                          <w:rFonts w:ascii="Times New Roman" w:hAnsi="Times New Roman" w:cs="Times New Roman" w:eastAsia="Times New Roman" w:hint="default"/>
                          <w:sz w:val="18"/>
                          <w:szCs w:val="18"/>
                        </w:rPr>
                      </w:pPr>
                      <w:r>
                        <w:rPr>
                          <w:rFonts w:ascii="Times New Roman"/>
                          <w:sz w:val="18"/>
                        </w:rPr>
                        <w:t>1,259,532.96</w:t>
                      </w:r>
                    </w:p>
                  </w:txbxContent>
                </v:textbox>
                <w10:wrap type="none"/>
              </v:shape>
              <v:shape style="position:absolute;left:7574;top:421;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递延所得税负债</w:t>
                      </w:r>
                    </w:p>
                  </w:txbxContent>
                </v:textbox>
                <w10:wrap type="none"/>
              </v:shape>
            </v:group>
          </v:group>
        </w:pict>
      </w:r>
      <w:r>
        <w:rPr>
          <w:rFonts w:ascii="宋体" w:hAnsi="宋体" w:cs="宋体" w:eastAsia="宋体" w:hint="default"/>
          <w:position w:val="-27"/>
          <w:sz w:val="20"/>
          <w:szCs w:val="20"/>
        </w:rPr>
      </w:r>
    </w:p>
    <w:p>
      <w:pPr>
        <w:spacing w:line="278" w:lineRule="auto" w:before="8"/>
        <w:ind w:left="2062" w:right="4244" w:firstLine="0"/>
        <w:jc w:val="left"/>
        <w:rPr>
          <w:rFonts w:ascii="宋体" w:hAnsi="宋体" w:cs="宋体" w:eastAsia="宋体" w:hint="default"/>
          <w:sz w:val="18"/>
          <w:szCs w:val="18"/>
        </w:rPr>
      </w:pPr>
      <w:r>
        <w:rPr>
          <w:rFonts w:ascii="宋体" w:hAnsi="宋体" w:cs="宋体" w:eastAsia="宋体" w:hint="default"/>
          <w:sz w:val="18"/>
          <w:szCs w:val="18"/>
        </w:rPr>
        <w:t>注： 报告期末公司无应确认而未确认的递延所得税资产及递延所得税负债。</w:t>
      </w:r>
    </w:p>
    <w:p>
      <w:pPr>
        <w:spacing w:line="240" w:lineRule="auto" w:before="12"/>
        <w:rPr>
          <w:rFonts w:ascii="宋体" w:hAnsi="宋体" w:cs="宋体" w:eastAsia="宋体" w:hint="default"/>
          <w:sz w:val="15"/>
          <w:szCs w:val="15"/>
        </w:rPr>
      </w:pPr>
    </w:p>
    <w:p>
      <w:pPr>
        <w:spacing w:before="0"/>
        <w:ind w:left="2062" w:right="1306" w:firstLine="0"/>
        <w:jc w:val="left"/>
        <w:rPr>
          <w:rFonts w:ascii="宋体" w:hAnsi="宋体" w:cs="宋体" w:eastAsia="宋体" w:hint="default"/>
          <w:sz w:val="18"/>
          <w:szCs w:val="18"/>
        </w:rPr>
      </w:pPr>
      <w:r>
        <w:rPr/>
        <w:pict>
          <v:shape style="position:absolute;margin-left:232.25pt;margin-top:22.631714pt;width:.48pt;height:.12pt;mso-position-horizontal-relative:page;mso-position-vertical-relative:paragraph;z-index:-1273384" type="#_x0000_t75" stroked="false">
            <v:imagedata r:id="rId718" o:title=""/>
          </v:shape>
        </w:pict>
      </w:r>
      <w:r>
        <w:rPr/>
        <w:pict>
          <v:shape style="position:absolute;margin-left:379.869995pt;margin-top:22.631714pt;width:.47998pt;height:.12pt;mso-position-horizontal-relative:page;mso-position-vertical-relative:paragraph;z-index:-1273360" type="#_x0000_t75" stroked="false">
            <v:imagedata r:id="rId718" o:title=""/>
          </v:shape>
        </w:pict>
      </w:r>
      <w:r>
        <w:rPr/>
        <w:pict>
          <v:group style="position:absolute;margin-left:79.704002pt;margin-top:50.107693pt;width:450.2pt;height:5.55pt;mso-position-horizontal-relative:page;mso-position-vertical-relative:paragraph;z-index:-1273336" coordorigin="1594,1002" coordsize="9004,111">
            <v:shape style="position:absolute;left:1594;top:1002;width:3070;height:110" type="#_x0000_t75" stroked="false">
              <v:imagedata r:id="rId719" o:title=""/>
            </v:shape>
            <v:shape style="position:absolute;left:4640;top:1103;width:2957;height:10" type="#_x0000_t75" stroked="false">
              <v:imagedata r:id="rId720" o:title=""/>
            </v:shape>
            <v:shape style="position:absolute;left:7593;top:1103;width:3005;height:10" type="#_x0000_t75" stroked="false">
              <v:imagedata r:id="rId721" o:title=""/>
            </v:shape>
            <w10:wrap type="none"/>
          </v:group>
        </w:pict>
      </w:r>
      <w:r>
        <w:rPr/>
        <w:pict>
          <v:shape style="position:absolute;margin-left:232.25pt;margin-top:71.947723pt;width:.48002pt;height:.24pt;mso-position-horizontal-relative:page;mso-position-vertical-relative:paragraph;z-index:-1273312" type="#_x0000_t75" stroked="false">
            <v:imagedata r:id="rId722" o:title=""/>
          </v:shape>
        </w:pict>
      </w:r>
      <w:r>
        <w:rPr>
          <w:rFonts w:ascii="Times New Roman" w:hAnsi="Times New Roman" w:cs="Times New Roman" w:eastAsia="Times New Roman" w:hint="default"/>
          <w:b/>
          <w:bCs/>
          <w:sz w:val="18"/>
          <w:szCs w:val="18"/>
        </w:rPr>
        <w:t>13</w:t>
      </w:r>
      <w:r>
        <w:rPr>
          <w:rFonts w:ascii="宋体" w:hAnsi="宋体" w:cs="宋体" w:eastAsia="宋体" w:hint="default"/>
          <w:b/>
          <w:bCs/>
          <w:sz w:val="18"/>
          <w:szCs w:val="18"/>
        </w:rPr>
        <w:t>．短期借款</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65" w:type="dxa"/>
        <w:tblLayout w:type="fixed"/>
        <w:tblCellMar>
          <w:top w:w="0" w:type="dxa"/>
          <w:left w:w="0" w:type="dxa"/>
          <w:bottom w:w="0" w:type="dxa"/>
          <w:right w:w="0" w:type="dxa"/>
        </w:tblCellMar>
        <w:tblLook w:val="01E0"/>
      </w:tblPr>
      <w:tblGrid>
        <w:gridCol w:w="3070"/>
        <w:gridCol w:w="2952"/>
        <w:gridCol w:w="2996"/>
      </w:tblGrid>
      <w:tr>
        <w:trPr>
          <w:trHeight w:val="329" w:hRule="exact"/>
        </w:trPr>
        <w:tc>
          <w:tcPr>
            <w:tcW w:w="307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1342"/>
              <w:jc w:val="right"/>
              <w:rPr>
                <w:rFonts w:ascii="宋体" w:hAnsi="宋体" w:cs="宋体" w:eastAsia="宋体" w:hint="default"/>
                <w:sz w:val="18"/>
                <w:szCs w:val="18"/>
              </w:rPr>
            </w:pPr>
            <w:r>
              <w:rPr>
                <w:rFonts w:ascii="宋体" w:hAnsi="宋体" w:cs="宋体" w:eastAsia="宋体" w:hint="default"/>
                <w:sz w:val="18"/>
                <w:szCs w:val="18"/>
              </w:rPr>
              <w:t>项目</w:t>
            </w:r>
          </w:p>
        </w:tc>
        <w:tc>
          <w:tcPr>
            <w:tcW w:w="295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99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235" w:hRule="exact"/>
        </w:trPr>
        <w:tc>
          <w:tcPr>
            <w:tcW w:w="3070" w:type="dxa"/>
            <w:tcBorders>
              <w:top w:val="single" w:sz="4"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2952" w:type="dxa"/>
            <w:tcBorders>
              <w:top w:val="single" w:sz="4" w:space="0" w:color="000000"/>
              <w:left w:val="single" w:sz="4" w:space="0" w:color="000000"/>
              <w:bottom w:val="nil" w:sz="6" w:space="0" w:color="auto"/>
              <w:right w:val="single" w:sz="4" w:space="0" w:color="000000"/>
            </w:tcBorders>
          </w:tcPr>
          <w:p>
            <w:pPr/>
          </w:p>
        </w:tc>
        <w:tc>
          <w:tcPr>
            <w:tcW w:w="2996" w:type="dxa"/>
            <w:tcBorders>
              <w:top w:val="single" w:sz="4" w:space="0" w:color="000000"/>
              <w:left w:val="single" w:sz="4" w:space="0" w:color="000000"/>
              <w:bottom w:val="nil" w:sz="6" w:space="0" w:color="auto"/>
              <w:right w:val="nil" w:sz="6" w:space="0" w:color="auto"/>
            </w:tcBorders>
          </w:tcPr>
          <w:p>
            <w:pPr>
              <w:pStyle w:val="TableParagraph"/>
              <w:spacing w:line="240" w:lineRule="auto" w:before="36"/>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56" w:hRule="exact"/>
        </w:trPr>
        <w:tc>
          <w:tcPr>
            <w:tcW w:w="3070" w:type="dxa"/>
            <w:tcBorders>
              <w:top w:val="nil" w:sz="6" w:space="0" w:color="auto"/>
              <w:left w:val="nil" w:sz="6" w:space="0" w:color="auto"/>
              <w:bottom w:val="single" w:sz="12" w:space="0" w:color="000000"/>
              <w:right w:val="single" w:sz="4" w:space="0" w:color="000000"/>
            </w:tcBorders>
          </w:tcPr>
          <w:p>
            <w:pPr>
              <w:pStyle w:val="TableParagraph"/>
              <w:spacing w:line="240" w:lineRule="auto" w:before="128"/>
              <w:ind w:right="1342"/>
              <w:jc w:val="right"/>
              <w:rPr>
                <w:rFonts w:ascii="宋体" w:hAnsi="宋体" w:cs="宋体" w:eastAsia="宋体" w:hint="default"/>
                <w:sz w:val="18"/>
                <w:szCs w:val="18"/>
              </w:rPr>
            </w:pPr>
            <w:r>
              <w:rPr>
                <w:rFonts w:ascii="宋体" w:hAnsi="宋体" w:cs="宋体" w:eastAsia="宋体" w:hint="default"/>
                <w:sz w:val="18"/>
                <w:szCs w:val="18"/>
              </w:rPr>
              <w:t>合计</w:t>
            </w:r>
          </w:p>
        </w:tc>
        <w:tc>
          <w:tcPr>
            <w:tcW w:w="295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2996" w:type="dxa"/>
            <w:tcBorders>
              <w:top w:val="nil" w:sz="6" w:space="0" w:color="auto"/>
              <w:left w:val="single" w:sz="4" w:space="0" w:color="000000"/>
              <w:bottom w:val="single" w:sz="12" w:space="0" w:color="000000"/>
              <w:right w:val="nil" w:sz="6" w:space="0" w:color="auto"/>
            </w:tcBorders>
          </w:tcPr>
          <w:p>
            <w:pPr>
              <w:pStyle w:val="TableParagraph"/>
              <w:spacing w:line="240" w:lineRule="auto" w:before="144"/>
              <w:ind w:right="106"/>
              <w:jc w:val="right"/>
              <w:rPr>
                <w:rFonts w:ascii="Times New Roman" w:hAnsi="Times New Roman" w:cs="Times New Roman" w:eastAsia="Times New Roman" w:hint="default"/>
                <w:sz w:val="18"/>
                <w:szCs w:val="18"/>
              </w:rPr>
            </w:pPr>
            <w:r>
              <w:rPr>
                <w:rFonts w:ascii="Times New Roman"/>
                <w:spacing w:val="-1"/>
                <w:sz w:val="18"/>
              </w:rPr>
              <w:t>10,000,000.00</w:t>
            </w:r>
          </w:p>
        </w:tc>
      </w:tr>
    </w:tbl>
    <w:p>
      <w:pPr>
        <w:spacing w:after="0" w:line="240" w:lineRule="auto"/>
        <w:jc w:val="right"/>
        <w:rPr>
          <w:rFonts w:ascii="Times New Roman" w:hAnsi="Times New Roman" w:cs="Times New Roman" w:eastAsia="Times New Roman" w:hint="default"/>
          <w:sz w:val="18"/>
          <w:szCs w:val="18"/>
        </w:rPr>
        <w:sectPr>
          <w:pgSz w:w="11910" w:h="16840"/>
          <w:pgMar w:header="898" w:footer="713" w:top="1080" w:bottom="960" w:left="0" w:right="0"/>
        </w:sectPr>
      </w:pPr>
    </w:p>
    <w:p>
      <w:pPr>
        <w:spacing w:line="374" w:lineRule="auto" w:before="69"/>
        <w:ind w:left="2062" w:right="8017"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784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pict>
          <v:shape style="position:absolute;margin-left:234.770004pt;margin-top:45.541698pt;width:.48pt;height:.12pt;mso-position-horizontal-relative:page;mso-position-vertical-relative:paragraph;z-index:-1273264" type="#_x0000_t75" stroked="false">
            <v:imagedata r:id="rId722" o:title=""/>
          </v:shape>
        </w:pict>
      </w:r>
      <w:r>
        <w:rPr/>
        <w:pict>
          <v:shape style="position:absolute;margin-left:382.269989pt;margin-top:45.541698pt;width:.48001pt;height:.12pt;mso-position-horizontal-relative:page;mso-position-vertical-relative:paragraph;z-index:-1273240" type="#_x0000_t75" stroked="false">
            <v:imagedata r:id="rId722" o:title=""/>
          </v:shape>
        </w:pict>
      </w:r>
      <w:r>
        <w:rPr/>
        <w:pict>
          <v:group style="position:absolute;margin-left:79.704002pt;margin-top:56.221676pt;width:450.2pt;height:5.4pt;mso-position-horizontal-relative:page;mso-position-vertical-relative:paragraph;z-index:-1273216" coordorigin="1594,1124" coordsize="9004,108">
            <v:shape style="position:absolute;left:1594;top:1124;width:3121;height:108" type="#_x0000_t75" stroked="false">
              <v:imagedata r:id="rId723" o:title=""/>
            </v:shape>
            <v:shape style="position:absolute;left:4691;top:1220;width:2964;height:12" type="#_x0000_t75" stroked="false">
              <v:imagedata r:id="rId724" o:title=""/>
            </v:shape>
            <v:shape style="position:absolute;left:7641;top:1223;width:2957;height:10" type="#_x0000_t75" stroked="false">
              <v:imagedata r:id="rId720" o:title=""/>
            </v:shape>
            <w10:wrap type="none"/>
          </v:group>
        </w:pict>
      </w:r>
      <w:r>
        <w:rPr/>
        <w:pict>
          <v:group style="position:absolute;margin-left:79.704002pt;margin-top:73.141739pt;width:450.2pt;height:5.4pt;mso-position-horizontal-relative:page;mso-position-vertical-relative:paragraph;z-index:-1273192" coordorigin="1594,1463" coordsize="9004,108">
            <v:shape style="position:absolute;left:1594;top:1463;width:3121;height:108" type="#_x0000_t75" stroked="false">
              <v:imagedata r:id="rId723" o:title=""/>
            </v:shape>
            <v:shape style="position:absolute;left:4691;top:1559;width:2964;height:12" type="#_x0000_t75" stroked="false">
              <v:imagedata r:id="rId724" o:title=""/>
            </v:shape>
            <v:shape style="position:absolute;left:7641;top:1561;width:2957;height:10" type="#_x0000_t75" stroked="false">
              <v:imagedata r:id="rId720" o:title=""/>
            </v:shape>
            <w10:wrap type="none"/>
          </v:group>
        </w:pict>
      </w:r>
      <w:r>
        <w:rPr/>
        <w:pict>
          <v:group style="position:absolute;margin-left:79.704002pt;margin-top:90.061676pt;width:450.2pt;height:5.55pt;mso-position-horizontal-relative:page;mso-position-vertical-relative:paragraph;z-index:-1273168" coordorigin="1594,1801" coordsize="9004,111">
            <v:shape style="position:absolute;left:1594;top:1801;width:3121;height:110" type="#_x0000_t75" stroked="false">
              <v:imagedata r:id="rId725" o:title=""/>
            </v:shape>
            <v:shape style="position:absolute;left:4691;top:1897;width:2964;height:14" type="#_x0000_t75" stroked="false">
              <v:imagedata r:id="rId726" o:title=""/>
            </v:shape>
            <v:shape style="position:absolute;left:7641;top:1902;width:2957;height:10" type="#_x0000_t75" stroked="false">
              <v:imagedata r:id="rId727" o:title=""/>
            </v:shape>
            <w10:wrap type="none"/>
          </v:group>
        </w:pict>
      </w:r>
      <w:r>
        <w:rPr>
          <w:rFonts w:ascii="Times New Roman" w:hAnsi="Times New Roman" w:cs="Times New Roman" w:eastAsia="Times New Roman" w:hint="default"/>
          <w:b/>
          <w:bCs/>
          <w:sz w:val="18"/>
          <w:szCs w:val="18"/>
        </w:rPr>
        <w:t>14</w:t>
      </w:r>
      <w:r>
        <w:rPr>
          <w:rFonts w:ascii="宋体" w:hAnsi="宋体" w:cs="宋体" w:eastAsia="宋体" w:hint="default"/>
          <w:b/>
          <w:bCs/>
          <w:sz w:val="18"/>
          <w:szCs w:val="18"/>
        </w:rPr>
        <w:t>．应付账款</w:t>
      </w:r>
      <w:r>
        <w:rPr>
          <w:rFonts w:ascii="宋体" w:hAnsi="宋体" w:cs="宋体" w:eastAsia="宋体" w:hint="default"/>
          <w:b/>
          <w:bCs/>
          <w:spacing w:val="2"/>
          <w:w w:val="99"/>
          <w:sz w:val="18"/>
          <w:szCs w:val="18"/>
        </w:rPr>
        <w:t> </w:t>
      </w:r>
      <w:r>
        <w:rPr>
          <w:rFonts w:ascii="宋体" w:hAnsi="宋体" w:cs="宋体" w:eastAsia="宋体" w:hint="default"/>
          <w:b/>
          <w:bCs/>
          <w:sz w:val="18"/>
          <w:szCs w:val="18"/>
        </w:rPr>
        <w:t>应付账款余额账龄分析</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3121"/>
        <w:gridCol w:w="2950"/>
        <w:gridCol w:w="2948"/>
      </w:tblGrid>
      <w:tr>
        <w:trPr>
          <w:trHeight w:val="228" w:hRule="exact"/>
        </w:trPr>
        <w:tc>
          <w:tcPr>
            <w:tcW w:w="3121"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366"/>
              <w:jc w:val="right"/>
              <w:rPr>
                <w:rFonts w:ascii="宋体" w:hAnsi="宋体" w:cs="宋体" w:eastAsia="宋体" w:hint="default"/>
                <w:sz w:val="18"/>
                <w:szCs w:val="18"/>
              </w:rPr>
            </w:pPr>
            <w:r>
              <w:rPr>
                <w:rFonts w:ascii="宋体" w:hAnsi="宋体" w:cs="宋体" w:eastAsia="宋体" w:hint="default"/>
                <w:sz w:val="18"/>
                <w:szCs w:val="18"/>
              </w:rPr>
              <w:t>项目</w:t>
            </w:r>
          </w:p>
        </w:tc>
        <w:tc>
          <w:tcPr>
            <w:tcW w:w="29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948"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78" w:hRule="exact"/>
        </w:trPr>
        <w:tc>
          <w:tcPr>
            <w:tcW w:w="3121"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95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33,738,784.51</w:t>
            </w:r>
          </w:p>
        </w:tc>
        <w:tc>
          <w:tcPr>
            <w:tcW w:w="294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16,334,927.23</w:t>
            </w:r>
          </w:p>
        </w:tc>
      </w:tr>
      <w:tr>
        <w:trPr>
          <w:trHeight w:val="68" w:hRule="exact"/>
        </w:trPr>
        <w:tc>
          <w:tcPr>
            <w:tcW w:w="3121" w:type="dxa"/>
            <w:tcBorders>
              <w:top w:val="nil" w:sz="6" w:space="0" w:color="auto"/>
              <w:left w:val="nil" w:sz="6" w:space="0" w:color="auto"/>
              <w:bottom w:val="nil" w:sz="6" w:space="0" w:color="auto"/>
              <w:right w:val="nil" w:sz="6" w:space="0" w:color="auto"/>
            </w:tcBorders>
          </w:tcPr>
          <w:p>
            <w:pPr/>
          </w:p>
        </w:tc>
        <w:tc>
          <w:tcPr>
            <w:tcW w:w="2950" w:type="dxa"/>
            <w:tcBorders>
              <w:top w:val="nil" w:sz="6" w:space="0" w:color="auto"/>
              <w:left w:val="nil" w:sz="6" w:space="0" w:color="auto"/>
              <w:bottom w:val="nil" w:sz="6" w:space="0" w:color="auto"/>
              <w:right w:val="single" w:sz="4" w:space="0" w:color="000000"/>
            </w:tcBorders>
          </w:tcPr>
          <w:p>
            <w:pPr/>
          </w:p>
        </w:tc>
        <w:tc>
          <w:tcPr>
            <w:tcW w:w="2948"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12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9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1,192,189.87</w:t>
            </w:r>
          </w:p>
        </w:tc>
        <w:tc>
          <w:tcPr>
            <w:tcW w:w="294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351,726.53</w:t>
            </w:r>
          </w:p>
        </w:tc>
      </w:tr>
      <w:tr>
        <w:trPr>
          <w:trHeight w:val="70" w:hRule="exact"/>
        </w:trPr>
        <w:tc>
          <w:tcPr>
            <w:tcW w:w="3121" w:type="dxa"/>
            <w:tcBorders>
              <w:top w:val="nil" w:sz="6" w:space="0" w:color="auto"/>
              <w:left w:val="nil" w:sz="6" w:space="0" w:color="auto"/>
              <w:bottom w:val="nil" w:sz="6" w:space="0" w:color="auto"/>
              <w:right w:val="nil" w:sz="6" w:space="0" w:color="auto"/>
            </w:tcBorders>
          </w:tcPr>
          <w:p>
            <w:pPr/>
          </w:p>
        </w:tc>
        <w:tc>
          <w:tcPr>
            <w:tcW w:w="2950" w:type="dxa"/>
            <w:tcBorders>
              <w:top w:val="nil" w:sz="6" w:space="0" w:color="auto"/>
              <w:left w:val="nil" w:sz="6" w:space="0" w:color="auto"/>
              <w:bottom w:val="nil" w:sz="6" w:space="0" w:color="auto"/>
              <w:right w:val="single" w:sz="4" w:space="0" w:color="000000"/>
            </w:tcBorders>
          </w:tcPr>
          <w:p>
            <w:pPr/>
          </w:p>
        </w:tc>
        <w:tc>
          <w:tcPr>
            <w:tcW w:w="2948"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12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9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312,847.40</w:t>
            </w:r>
          </w:p>
        </w:tc>
        <w:tc>
          <w:tcPr>
            <w:tcW w:w="294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183,860.40</w:t>
            </w:r>
          </w:p>
        </w:tc>
      </w:tr>
      <w:tr>
        <w:trPr>
          <w:trHeight w:val="70" w:hRule="exact"/>
        </w:trPr>
        <w:tc>
          <w:tcPr>
            <w:tcW w:w="3121" w:type="dxa"/>
            <w:tcBorders>
              <w:top w:val="nil" w:sz="6" w:space="0" w:color="auto"/>
              <w:left w:val="nil" w:sz="6" w:space="0" w:color="auto"/>
              <w:bottom w:val="nil" w:sz="6" w:space="0" w:color="auto"/>
              <w:right w:val="nil" w:sz="6" w:space="0" w:color="auto"/>
            </w:tcBorders>
          </w:tcPr>
          <w:p>
            <w:pPr/>
          </w:p>
        </w:tc>
        <w:tc>
          <w:tcPr>
            <w:tcW w:w="2950" w:type="dxa"/>
            <w:tcBorders>
              <w:top w:val="nil" w:sz="6" w:space="0" w:color="auto"/>
              <w:left w:val="nil" w:sz="6" w:space="0" w:color="auto"/>
              <w:bottom w:val="nil" w:sz="6" w:space="0" w:color="auto"/>
              <w:right w:val="single" w:sz="4" w:space="0" w:color="000000"/>
            </w:tcBorders>
          </w:tcPr>
          <w:p>
            <w:pPr/>
          </w:p>
        </w:tc>
        <w:tc>
          <w:tcPr>
            <w:tcW w:w="2948"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12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95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193,208.38</w:t>
            </w:r>
          </w:p>
        </w:tc>
        <w:tc>
          <w:tcPr>
            <w:tcW w:w="294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76,547.33</w:t>
            </w:r>
          </w:p>
        </w:tc>
      </w:tr>
      <w:tr>
        <w:trPr>
          <w:trHeight w:val="346" w:hRule="exact"/>
        </w:trPr>
        <w:tc>
          <w:tcPr>
            <w:tcW w:w="3121"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366"/>
              <w:jc w:val="right"/>
              <w:rPr>
                <w:rFonts w:ascii="宋体" w:hAnsi="宋体" w:cs="宋体" w:eastAsia="宋体" w:hint="default"/>
                <w:sz w:val="18"/>
                <w:szCs w:val="18"/>
              </w:rPr>
            </w:pPr>
            <w:r>
              <w:rPr>
                <w:rFonts w:ascii="宋体" w:hAnsi="宋体" w:cs="宋体" w:eastAsia="宋体" w:hint="default"/>
                <w:sz w:val="18"/>
                <w:szCs w:val="18"/>
              </w:rPr>
              <w:t>合计</w:t>
            </w:r>
          </w:p>
        </w:tc>
        <w:tc>
          <w:tcPr>
            <w:tcW w:w="29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35,437,030.16</w:t>
            </w:r>
          </w:p>
        </w:tc>
        <w:tc>
          <w:tcPr>
            <w:tcW w:w="2948" w:type="dxa"/>
            <w:tcBorders>
              <w:top w:val="nil" w:sz="6" w:space="0" w:color="auto"/>
              <w:left w:val="single" w:sz="4" w:space="0" w:color="000000"/>
              <w:bottom w:val="single" w:sz="12" w:space="0" w:color="000000"/>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16,947,061.49</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448322pt;width:450.2pt;height:5.55pt;mso-position-horizontal-relative:page;mso-position-vertical-relative:paragraph;z-index:-1273144" coordorigin="1594,-809" coordsize="9004,111">
            <v:shape style="position:absolute;left:1594;top:-809;width:3121;height:110" type="#_x0000_t75" stroked="false">
              <v:imagedata r:id="rId725" o:title=""/>
            </v:shape>
            <v:shape style="position:absolute;left:4691;top:-713;width:2964;height:14" type="#_x0000_t75" stroked="false">
              <v:imagedata r:id="rId726" o:title=""/>
            </v:shape>
            <v:shape style="position:absolute;left:7641;top:-708;width:2957;height:10" type="#_x0000_t75" stroked="false">
              <v:imagedata r:id="rId720" o:title=""/>
            </v:shape>
            <w10:wrap type="none"/>
          </v:group>
        </w:pict>
      </w:r>
      <w:r>
        <w:rPr/>
        <w:pict>
          <v:group style="position:absolute;margin-left:79.704002pt;margin-top:-23.408264pt;width:450.2pt;height:5.4pt;mso-position-horizontal-relative:page;mso-position-vertical-relative:paragraph;z-index:-1273120" coordorigin="1594,-468" coordsize="9004,108">
            <v:shape style="position:absolute;left:1594;top:-468;width:3121;height:108" type="#_x0000_t75" stroked="false">
              <v:imagedata r:id="rId723" o:title=""/>
            </v:shape>
            <v:shape style="position:absolute;left:4691;top:-372;width:2964;height:12" type="#_x0000_t75" stroked="false">
              <v:imagedata r:id="rId724" o:title=""/>
            </v:shape>
            <v:shape style="position:absolute;left:7641;top:-370;width:2957;height:10" type="#_x0000_t75" stroked="false">
              <v:imagedata r:id="rId720" o:title=""/>
            </v:shape>
            <w10:wrap type="none"/>
          </v:group>
        </w:pict>
      </w:r>
      <w:r>
        <w:rPr/>
        <w:pict>
          <v:shape style="position:absolute;margin-left:234.770004pt;margin-top:-1.688293pt;width:.48002pt;height:.24pt;mso-position-horizontal-relative:page;mso-position-vertical-relative:paragraph;z-index:18040" type="#_x0000_t75" stroked="false">
            <v:imagedata r:id="rId728" o:title=""/>
          </v:shape>
        </w:pict>
      </w:r>
      <w:r>
        <w:rPr/>
        <w:pict>
          <v:shape style="position:absolute;margin-left:382.269989pt;margin-top:-1.688293pt;width:.48003pt;height:.24pt;mso-position-horizontal-relative:page;mso-position-vertical-relative:paragraph;z-index:18064" type="#_x0000_t75" stroked="false">
            <v:imagedata r:id="rId728" o:title=""/>
          </v:shape>
        </w:pict>
      </w:r>
      <w:r>
        <w:rPr>
          <w:rFonts w:ascii="宋体" w:hAnsi="宋体" w:cs="宋体" w:eastAsia="宋体" w:hint="default"/>
          <w:sz w:val="18"/>
          <w:szCs w:val="18"/>
        </w:rPr>
        <w:t>注：</w:t>
      </w:r>
    </w:p>
    <w:p>
      <w:pPr>
        <w:spacing w:line="230" w:lineRule="exact" w:before="66"/>
        <w:ind w:left="1702" w:right="1409" w:firstLine="359"/>
        <w:jc w:val="left"/>
        <w:rPr>
          <w:rFonts w:ascii="宋体" w:hAnsi="宋体" w:cs="宋体" w:eastAsia="宋体" w:hint="default"/>
          <w:sz w:val="18"/>
          <w:szCs w:val="18"/>
        </w:rPr>
      </w:pPr>
      <w:r>
        <w:rPr>
          <w:rFonts w:ascii="宋体" w:hAnsi="宋体" w:cs="宋体" w:eastAsia="宋体" w:hint="default"/>
          <w:sz w:val="18"/>
          <w:szCs w:val="18"/>
        </w:rPr>
        <w:t>报告期末较上期末应付账款增加 </w:t>
      </w:r>
      <w:r>
        <w:rPr>
          <w:rFonts w:ascii="Times New Roman" w:hAnsi="Times New Roman" w:cs="Times New Roman" w:eastAsia="Times New Roman" w:hint="default"/>
          <w:spacing w:val="-1"/>
          <w:sz w:val="18"/>
          <w:szCs w:val="18"/>
        </w:rPr>
        <w:t>18,489,968.67</w:t>
      </w:r>
      <w:r>
        <w:rPr>
          <w:rFonts w:ascii="Times New Roman" w:hAnsi="Times New Roman" w:cs="Times New Roman" w:eastAsia="Times New Roman" w:hint="default"/>
          <w:spacing w:val="-13"/>
          <w:sz w:val="18"/>
          <w:szCs w:val="18"/>
        </w:rPr>
        <w:t> </w:t>
      </w:r>
      <w:r>
        <w:rPr>
          <w:rFonts w:ascii="宋体" w:hAnsi="宋体" w:cs="宋体" w:eastAsia="宋体" w:hint="default"/>
          <w:spacing w:val="-4"/>
          <w:sz w:val="18"/>
          <w:szCs w:val="18"/>
        </w:rPr>
        <w:t>元，主要因生产经营规模扩张购建固定资产以及产销规模扩大</w:t>
      </w:r>
      <w:r>
        <w:rPr>
          <w:rFonts w:ascii="宋体" w:hAnsi="宋体" w:cs="宋体" w:eastAsia="宋体" w:hint="default"/>
          <w:sz w:val="18"/>
          <w:szCs w:val="18"/>
        </w:rPr>
        <w:t> 增加材料采购所致。</w:t>
      </w:r>
    </w:p>
    <w:p>
      <w:pPr>
        <w:spacing w:before="17"/>
        <w:ind w:left="2062" w:right="1306" w:firstLine="0"/>
        <w:jc w:val="left"/>
        <w:rPr>
          <w:rFonts w:ascii="宋体" w:hAnsi="宋体" w:cs="宋体" w:eastAsia="宋体" w:hint="default"/>
          <w:sz w:val="18"/>
          <w:szCs w:val="18"/>
        </w:rPr>
      </w:pPr>
      <w:r>
        <w:rPr/>
        <w:pict>
          <v:shape style="position:absolute;margin-left:235.490005pt;margin-top:23.481697pt;width:.48pt;height:.12pt;mso-position-horizontal-relative:page;mso-position-vertical-relative:paragraph;z-index:-1273048" type="#_x0000_t75" stroked="false">
            <v:imagedata r:id="rId728" o:title=""/>
          </v:shape>
        </w:pict>
      </w:r>
      <w:r>
        <w:rPr/>
        <w:pict>
          <v:shape style="position:absolute;margin-left:333.549988pt;margin-top:23.481697pt;width:.48001pt;height:.12pt;mso-position-horizontal-relative:page;mso-position-vertical-relative:paragraph;z-index:-1273024" type="#_x0000_t75" stroked="false">
            <v:imagedata r:id="rId728" o:title=""/>
          </v:shape>
        </w:pict>
      </w:r>
      <w:r>
        <w:rPr/>
        <w:pict>
          <v:shape style="position:absolute;margin-left:431.589996pt;margin-top:23.481697pt;width:.47998pt;height:.12pt;mso-position-horizontal-relative:page;mso-position-vertical-relative:paragraph;z-index:-1273000" type="#_x0000_t75" stroked="false">
            <v:imagedata r:id="rId728" o:title=""/>
          </v:shape>
        </w:pict>
      </w:r>
      <w:r>
        <w:rPr/>
        <w:pict>
          <v:group style="position:absolute;margin-left:79.704002pt;margin-top:34.191677pt;width:450.2pt;height:5.3pt;mso-position-horizontal-relative:page;mso-position-vertical-relative:paragraph;z-index:-1272976" coordorigin="1594,684" coordsize="9004,106">
            <v:shape style="position:absolute;left:1594;top:684;width:3135;height:106" type="#_x0000_t75" stroked="false">
              <v:imagedata r:id="rId729" o:title=""/>
            </v:shape>
            <v:shape style="position:absolute;left:4705;top:780;width:1966;height:10" type="#_x0000_t75" stroked="false">
              <v:imagedata r:id="rId380" o:title=""/>
            </v:shape>
            <v:shape style="position:absolute;left:6666;top:780;width:1966;height:10" type="#_x0000_t75" stroked="false">
              <v:imagedata r:id="rId380" o:title=""/>
            </v:shape>
            <v:shape style="position:absolute;left:8627;top:780;width:1971;height:10" type="#_x0000_t75" stroked="false">
              <v:imagedata r:id="rId730" o:title=""/>
            </v:shape>
            <w10:wrap type="none"/>
          </v:group>
        </w:pict>
      </w:r>
      <w:r>
        <w:rPr/>
        <w:pict>
          <v:group style="position:absolute;margin-left:79.704002pt;margin-top:50.991737pt;width:450.2pt;height:5.55pt;mso-position-horizontal-relative:page;mso-position-vertical-relative:paragraph;z-index:-1272952" coordorigin="1594,1020" coordsize="9004,111">
            <v:shape style="position:absolute;left:1594;top:1020;width:3135;height:110" type="#_x0000_t75" stroked="false">
              <v:imagedata r:id="rId731" o:title=""/>
            </v:shape>
            <v:shape style="position:absolute;left:4705;top:1116;width:1976;height:14" type="#_x0000_t75" stroked="false">
              <v:imagedata r:id="rId732" o:title=""/>
            </v:shape>
            <v:shape style="position:absolute;left:6666;top:1121;width:1966;height:10" type="#_x0000_t75" stroked="false">
              <v:imagedata r:id="rId380" o:title=""/>
            </v:shape>
            <v:shape style="position:absolute;left:8627;top:1121;width:1971;height:10" type="#_x0000_t75" stroked="false">
              <v:imagedata r:id="rId730" o:title=""/>
            </v:shape>
            <w10:wrap type="none"/>
          </v:group>
        </w:pict>
      </w:r>
      <w:r>
        <w:rPr>
          <w:rFonts w:ascii="宋体" w:hAnsi="宋体" w:cs="宋体" w:eastAsia="宋体" w:hint="default"/>
          <w:b/>
          <w:bCs/>
          <w:sz w:val="18"/>
          <w:szCs w:val="18"/>
        </w:rPr>
        <w:t>期末应付账款金额前五名的单位</w:t>
      </w:r>
      <w:r>
        <w:rPr>
          <w:rFonts w:ascii="宋体" w:hAnsi="宋体" w:cs="宋体" w:eastAsia="宋体" w:hint="default"/>
          <w:sz w:val="18"/>
          <w:szCs w:val="18"/>
        </w:rPr>
      </w:r>
    </w:p>
    <w:p>
      <w:pPr>
        <w:spacing w:line="240" w:lineRule="auto" w:before="5"/>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3135"/>
        <w:gridCol w:w="1961"/>
        <w:gridCol w:w="1961"/>
        <w:gridCol w:w="1961"/>
      </w:tblGrid>
      <w:tr>
        <w:trPr>
          <w:trHeight w:val="229" w:hRule="exact"/>
        </w:trPr>
        <w:tc>
          <w:tcPr>
            <w:tcW w:w="3135"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9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9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61"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369" w:hRule="exact"/>
        </w:trPr>
        <w:tc>
          <w:tcPr>
            <w:tcW w:w="3135"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河南东方建设集团发展有限公司</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0"/>
              <w:jc w:val="center"/>
              <w:rPr>
                <w:rFonts w:ascii="宋体" w:hAnsi="宋体" w:cs="宋体" w:eastAsia="宋体" w:hint="default"/>
                <w:sz w:val="18"/>
                <w:szCs w:val="18"/>
              </w:rPr>
            </w:pPr>
            <w:r>
              <w:rPr>
                <w:rFonts w:ascii="宋体" w:hAnsi="宋体" w:cs="宋体" w:eastAsia="宋体" w:hint="default"/>
                <w:sz w:val="18"/>
                <w:szCs w:val="18"/>
              </w:rPr>
              <w:t>工程款</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5,180,000.00</w:t>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12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135" w:type="dxa"/>
            <w:tcBorders>
              <w:top w:val="nil" w:sz="6" w:space="0" w:color="auto"/>
              <w:left w:val="nil" w:sz="6" w:space="0" w:color="auto"/>
              <w:bottom w:val="nil" w:sz="6" w:space="0" w:color="auto"/>
              <w:right w:val="nil" w:sz="6" w:space="0" w:color="auto"/>
            </w:tcBorders>
          </w:tcPr>
          <w:p>
            <w:pPr/>
          </w:p>
        </w:tc>
        <w:tc>
          <w:tcPr>
            <w:tcW w:w="1961"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37" w:hRule="exact"/>
        </w:trPr>
        <w:tc>
          <w:tcPr>
            <w:tcW w:w="313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欧好光电控制技术</w:t>
            </w:r>
            <w:r>
              <w:rPr>
                <w:rFonts w:ascii="Times New Roman" w:hAnsi="Times New Roman" w:cs="Times New Roman" w:eastAsia="Times New Roman" w:hint="default"/>
                <w:sz w:val="18"/>
                <w:szCs w:val="18"/>
              </w:rPr>
              <w:t>(</w:t>
            </w:r>
            <w:r>
              <w:rPr>
                <w:rFonts w:ascii="宋体" w:hAnsi="宋体" w:cs="宋体" w:eastAsia="宋体" w:hint="default"/>
                <w:sz w:val="18"/>
                <w:szCs w:val="18"/>
              </w:rPr>
              <w:t>上海</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材料款</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1,695,802.24</w:t>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264" w:hRule="exact"/>
        </w:trPr>
        <w:tc>
          <w:tcPr>
            <w:tcW w:w="313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郑州中益塑胶有限公司</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材料款</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spacing w:val="-1"/>
                <w:sz w:val="18"/>
              </w:rPr>
              <w:t>1,102,703.17</w:t>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135" w:type="dxa"/>
            <w:tcBorders>
              <w:top w:val="nil" w:sz="6" w:space="0" w:color="auto"/>
              <w:left w:val="nil" w:sz="6" w:space="0" w:color="auto"/>
              <w:bottom w:val="nil" w:sz="6" w:space="0" w:color="auto"/>
              <w:right w:val="nil" w:sz="6" w:space="0" w:color="auto"/>
            </w:tcBorders>
          </w:tcPr>
          <w:p>
            <w:pPr/>
          </w:p>
        </w:tc>
        <w:tc>
          <w:tcPr>
            <w:tcW w:w="1961" w:type="dxa"/>
            <w:tcBorders>
              <w:top w:val="nil" w:sz="6" w:space="0" w:color="auto"/>
              <w:left w:val="nil" w:sz="6" w:space="0" w:color="auto"/>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single" w:sz="4" w:space="0" w:color="000000"/>
            </w:tcBorders>
          </w:tcPr>
          <w:p>
            <w:pPr/>
          </w:p>
        </w:tc>
        <w:tc>
          <w:tcPr>
            <w:tcW w:w="1961"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13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余姚市依科电子有限公司</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材料款</w:t>
            </w:r>
          </w:p>
        </w:tc>
        <w:tc>
          <w:tcPr>
            <w:tcW w:w="196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989,368.04</w:t>
            </w:r>
          </w:p>
        </w:tc>
        <w:tc>
          <w:tcPr>
            <w:tcW w:w="1961"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6" w:hRule="exact"/>
        </w:trPr>
        <w:tc>
          <w:tcPr>
            <w:tcW w:w="313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定州市航联粉末冶金厂</w:t>
            </w:r>
          </w:p>
        </w:tc>
        <w:tc>
          <w:tcPr>
            <w:tcW w:w="19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材料款</w:t>
            </w:r>
          </w:p>
        </w:tc>
        <w:tc>
          <w:tcPr>
            <w:tcW w:w="19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704,695.40</w:t>
            </w:r>
          </w:p>
        </w:tc>
        <w:tc>
          <w:tcPr>
            <w:tcW w:w="1961"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52.448261pt;width:450.2pt;height:.5pt;mso-position-horizontal-relative:page;mso-position-vertical-relative:paragraph;z-index:-1272928" coordorigin="1594,-1049" coordsize="9004,10">
            <v:shape style="position:absolute;left:1594;top:-1049;width:3116;height:10" type="#_x0000_t75" stroked="false">
              <v:imagedata r:id="rId733" o:title=""/>
            </v:shape>
            <v:shape style="position:absolute;left:4705;top:-1049;width:1966;height:10" type="#_x0000_t75" stroked="false">
              <v:imagedata r:id="rId734" o:title=""/>
            </v:shape>
            <v:shape style="position:absolute;left:6666;top:-1049;width:1966;height:10" type="#_x0000_t75" stroked="false">
              <v:imagedata r:id="rId734" o:title=""/>
            </v:shape>
            <v:shape style="position:absolute;left:8627;top:-1049;width:1971;height:10" type="#_x0000_t75" stroked="false">
              <v:imagedata r:id="rId735" o:title=""/>
            </v:shape>
            <w10:wrap type="none"/>
          </v:group>
        </w:pict>
      </w:r>
      <w:r>
        <w:rPr/>
        <w:pict>
          <v:group style="position:absolute;margin-left:79.704002pt;margin-top:-40.448299pt;width:450.2pt;height:5.4pt;mso-position-horizontal-relative:page;mso-position-vertical-relative:paragraph;z-index:-1272904" coordorigin="1594,-809" coordsize="9004,108">
            <v:shape style="position:absolute;left:1594;top:-809;width:3135;height:108" type="#_x0000_t75" stroked="false">
              <v:imagedata r:id="rId736" o:title=""/>
            </v:shape>
            <v:shape style="position:absolute;left:4705;top:-713;width:1976;height:12" type="#_x0000_t75" stroked="false">
              <v:imagedata r:id="rId737" o:title=""/>
            </v:shape>
            <v:shape style="position:absolute;left:6666;top:-713;width:1975;height:12" type="#_x0000_t75" stroked="false">
              <v:imagedata r:id="rId375" o:title=""/>
            </v:shape>
            <v:shape style="position:absolute;left:8627;top:-711;width:1971;height:10" type="#_x0000_t75" stroked="false">
              <v:imagedata r:id="rId730" o:title=""/>
            </v:shape>
            <w10:wrap type="none"/>
          </v:group>
        </w:pict>
      </w:r>
      <w:r>
        <w:rPr/>
        <w:pict>
          <v:group style="position:absolute;margin-left:79.704002pt;margin-top:-23.528271pt;width:450.2pt;height:5.55pt;mso-position-horizontal-relative:page;mso-position-vertical-relative:paragraph;z-index:-1272880" coordorigin="1594,-471" coordsize="9004,111">
            <v:shape style="position:absolute;left:1594;top:-471;width:3135;height:110" type="#_x0000_t75" stroked="false">
              <v:imagedata r:id="rId731" o:title=""/>
            </v:shape>
            <v:shape style="position:absolute;left:4705;top:-375;width:1976;height:14" type="#_x0000_t75" stroked="false">
              <v:imagedata r:id="rId732" o:title=""/>
            </v:shape>
            <v:shape style="position:absolute;left:6666;top:-375;width:1975;height:14" type="#_x0000_t75" stroked="false">
              <v:imagedata r:id="rId738" o:title=""/>
            </v:shape>
            <v:shape style="position:absolute;left:8627;top:-370;width:1971;height:10" type="#_x0000_t75" stroked="false">
              <v:imagedata r:id="rId730" o:title=""/>
            </v:shape>
            <w10:wrap type="none"/>
          </v:group>
        </w:pict>
      </w:r>
      <w:r>
        <w:rPr>
          <w:rFonts w:ascii="宋体" w:hAnsi="宋体" w:cs="宋体" w:eastAsia="宋体" w:hint="default"/>
          <w:sz w:val="18"/>
          <w:szCs w:val="18"/>
        </w:rPr>
        <w:t>注：</w:t>
      </w:r>
    </w:p>
    <w:p>
      <w:pPr>
        <w:spacing w:before="38"/>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）报告期末应付账款前五名金额合计为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9,672</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,568.85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元，占应付账款总额的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27.30%</w:t>
      </w:r>
      <w:r>
        <w:rPr>
          <w:rFonts w:ascii="宋体" w:hAnsi="宋体" w:cs="宋体" w:eastAsia="宋体" w:hint="default"/>
          <w:sz w:val="18"/>
          <w:szCs w:val="18"/>
        </w:rPr>
        <w:t>，账龄均为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）报告期末应付账款中无应付持有本公司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）以上表决权股份的股东款项；</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）报告期末无以外币标示的应付账款。</w:t>
      </w:r>
    </w:p>
    <w:p>
      <w:pPr>
        <w:spacing w:line="240" w:lineRule="auto" w:before="1"/>
        <w:rPr>
          <w:rFonts w:ascii="宋体" w:hAnsi="宋体" w:cs="宋体" w:eastAsia="宋体" w:hint="default"/>
          <w:sz w:val="17"/>
          <w:szCs w:val="17"/>
        </w:rPr>
      </w:pPr>
    </w:p>
    <w:p>
      <w:pPr>
        <w:spacing w:line="376" w:lineRule="auto" w:before="0"/>
        <w:ind w:left="2062" w:right="8017" w:firstLine="0"/>
        <w:jc w:val="left"/>
        <w:rPr>
          <w:rFonts w:ascii="宋体" w:hAnsi="宋体" w:cs="宋体" w:eastAsia="宋体" w:hint="default"/>
          <w:sz w:val="18"/>
          <w:szCs w:val="18"/>
        </w:rPr>
      </w:pPr>
      <w:r>
        <w:rPr/>
        <w:pict>
          <v:shape style="position:absolute;margin-left:235.130005pt;margin-top:42.091728pt;width:.48pt;height:.12pt;mso-position-horizontal-relative:page;mso-position-vertical-relative:paragraph;z-index:-1272856" type="#_x0000_t75" stroked="false">
            <v:imagedata r:id="rId728" o:title=""/>
          </v:shape>
        </w:pict>
      </w:r>
      <w:r>
        <w:rPr/>
        <w:pict>
          <v:shape style="position:absolute;margin-left:382.390015pt;margin-top:42.091728pt;width:.48001pt;height:.12pt;mso-position-horizontal-relative:page;mso-position-vertical-relative:paragraph;z-index:-1272832" type="#_x0000_t75" stroked="false">
            <v:imagedata r:id="rId728" o:title=""/>
          </v:shape>
        </w:pict>
      </w:r>
      <w:r>
        <w:rPr/>
        <w:pict>
          <v:group style="position:absolute;margin-left:79.704002pt;margin-top:52.771736pt;width:450.2pt;height:5.4pt;mso-position-horizontal-relative:page;mso-position-vertical-relative:paragraph;z-index:-1272808" coordorigin="1594,1055" coordsize="9004,108">
            <v:shape style="position:absolute;left:1594;top:1055;width:3128;height:108" type="#_x0000_t75" stroked="false">
              <v:imagedata r:id="rId739" o:title=""/>
            </v:shape>
            <v:shape style="position:absolute;left:4698;top:1151;width:2960;height:12" type="#_x0000_t75" stroked="false">
              <v:imagedata r:id="rId740" o:title=""/>
            </v:shape>
            <v:shape style="position:absolute;left:7643;top:1154;width:2955;height:10" type="#_x0000_t75" stroked="false">
              <v:imagedata r:id="rId741" o:title=""/>
            </v:shape>
            <w10:wrap type="none"/>
          </v:group>
        </w:pict>
      </w:r>
      <w:r>
        <w:rPr/>
        <w:pict>
          <v:group style="position:absolute;margin-left:79.704002pt;margin-top:69.691734pt;width:450.2pt;height:5.4pt;mso-position-horizontal-relative:page;mso-position-vertical-relative:paragraph;z-index:-1272784" coordorigin="1594,1394" coordsize="9004,108">
            <v:shape style="position:absolute;left:1594;top:1394;width:3128;height:108" type="#_x0000_t75" stroked="false">
              <v:imagedata r:id="rId739" o:title=""/>
            </v:shape>
            <v:shape style="position:absolute;left:4698;top:1490;width:2960;height:12" type="#_x0000_t75" stroked="false">
              <v:imagedata r:id="rId742" o:title=""/>
            </v:shape>
            <v:shape style="position:absolute;left:7643;top:1492;width:2955;height:10" type="#_x0000_t75" stroked="false">
              <v:imagedata r:id="rId741" o:title=""/>
            </v:shape>
            <w10:wrap type="none"/>
          </v:group>
        </w:pict>
      </w:r>
      <w:r>
        <w:rPr/>
        <w:pict>
          <v:group style="position:absolute;margin-left:79.704002pt;margin-top:86.61171pt;width:450.2pt;height:5.55pt;mso-position-horizontal-relative:page;mso-position-vertical-relative:paragraph;z-index:-1272760" coordorigin="1594,1732" coordsize="9004,111">
            <v:shape style="position:absolute;left:1594;top:1732;width:3128;height:110" type="#_x0000_t75" stroked="false">
              <v:imagedata r:id="rId743" o:title=""/>
            </v:shape>
            <v:shape style="position:absolute;left:4698;top:1828;width:2960;height:14" type="#_x0000_t75" stroked="false">
              <v:imagedata r:id="rId744" o:title=""/>
            </v:shape>
            <v:shape style="position:absolute;left:7643;top:1833;width:2955;height:10" type="#_x0000_t75" stroked="false">
              <v:imagedata r:id="rId745" o:title=""/>
            </v:shape>
            <w10:wrap type="none"/>
          </v:group>
        </w:pict>
      </w:r>
      <w:r>
        <w:rPr>
          <w:rFonts w:ascii="Times New Roman" w:hAnsi="Times New Roman" w:cs="Times New Roman" w:eastAsia="Times New Roman" w:hint="default"/>
          <w:b/>
          <w:bCs/>
          <w:sz w:val="18"/>
          <w:szCs w:val="18"/>
        </w:rPr>
        <w:t>15</w:t>
      </w:r>
      <w:r>
        <w:rPr>
          <w:rFonts w:ascii="宋体" w:hAnsi="宋体" w:cs="宋体" w:eastAsia="宋体" w:hint="default"/>
          <w:b/>
          <w:bCs/>
          <w:sz w:val="18"/>
          <w:szCs w:val="18"/>
        </w:rPr>
        <w:t>．预收款项</w:t>
      </w:r>
      <w:r>
        <w:rPr>
          <w:rFonts w:ascii="宋体" w:hAnsi="宋体" w:cs="宋体" w:eastAsia="宋体" w:hint="default"/>
          <w:b/>
          <w:bCs/>
          <w:w w:val="99"/>
          <w:sz w:val="18"/>
          <w:szCs w:val="18"/>
        </w:rPr>
        <w:t> </w:t>
      </w:r>
      <w:r>
        <w:rPr>
          <w:rFonts w:ascii="宋体" w:hAnsi="宋体" w:cs="宋体" w:eastAsia="宋体" w:hint="default"/>
          <w:b/>
          <w:bCs/>
          <w:sz w:val="18"/>
          <w:szCs w:val="18"/>
        </w:rPr>
        <w:t>预收款项余额账龄分析</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3128"/>
        <w:gridCol w:w="2945"/>
        <w:gridCol w:w="2945"/>
      </w:tblGrid>
      <w:tr>
        <w:trPr>
          <w:trHeight w:val="228" w:hRule="exact"/>
        </w:trPr>
        <w:tc>
          <w:tcPr>
            <w:tcW w:w="312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371"/>
              <w:jc w:val="right"/>
              <w:rPr>
                <w:rFonts w:ascii="宋体" w:hAnsi="宋体" w:cs="宋体" w:eastAsia="宋体" w:hint="default"/>
                <w:sz w:val="18"/>
                <w:szCs w:val="18"/>
              </w:rPr>
            </w:pPr>
            <w:r>
              <w:rPr>
                <w:rFonts w:ascii="宋体" w:hAnsi="宋体" w:cs="宋体" w:eastAsia="宋体" w:hint="default"/>
                <w:sz w:val="18"/>
                <w:szCs w:val="18"/>
              </w:rPr>
              <w:t>项目</w:t>
            </w:r>
          </w:p>
        </w:tc>
        <w:tc>
          <w:tcPr>
            <w:tcW w:w="294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945"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69"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94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7,144,880.30</w:t>
            </w:r>
          </w:p>
        </w:tc>
        <w:tc>
          <w:tcPr>
            <w:tcW w:w="294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3,914,889.93</w:t>
            </w:r>
          </w:p>
        </w:tc>
      </w:tr>
      <w:tr>
        <w:trPr>
          <w:trHeight w:val="78" w:hRule="exact"/>
        </w:trPr>
        <w:tc>
          <w:tcPr>
            <w:tcW w:w="3128" w:type="dxa"/>
            <w:tcBorders>
              <w:top w:val="nil" w:sz="6" w:space="0" w:color="auto"/>
              <w:left w:val="nil" w:sz="6" w:space="0" w:color="auto"/>
              <w:bottom w:val="nil" w:sz="6" w:space="0" w:color="auto"/>
              <w:right w:val="nil" w:sz="6" w:space="0" w:color="auto"/>
            </w:tcBorders>
          </w:tcPr>
          <w:p>
            <w:pPr/>
          </w:p>
        </w:tc>
        <w:tc>
          <w:tcPr>
            <w:tcW w:w="2945" w:type="dxa"/>
            <w:tcBorders>
              <w:top w:val="nil" w:sz="6" w:space="0" w:color="auto"/>
              <w:left w:val="nil" w:sz="6" w:space="0" w:color="auto"/>
              <w:bottom w:val="nil" w:sz="6" w:space="0" w:color="auto"/>
              <w:right w:val="single" w:sz="4" w:space="0" w:color="000000"/>
            </w:tcBorders>
          </w:tcPr>
          <w:p>
            <w:pPr/>
          </w:p>
        </w:tc>
        <w:tc>
          <w:tcPr>
            <w:tcW w:w="294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94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369,511.86</w:t>
            </w:r>
          </w:p>
        </w:tc>
        <w:tc>
          <w:tcPr>
            <w:tcW w:w="2945"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725,368.94</w:t>
            </w:r>
          </w:p>
        </w:tc>
      </w:tr>
      <w:tr>
        <w:trPr>
          <w:trHeight w:val="78" w:hRule="exact"/>
        </w:trPr>
        <w:tc>
          <w:tcPr>
            <w:tcW w:w="3128" w:type="dxa"/>
            <w:tcBorders>
              <w:top w:val="nil" w:sz="6" w:space="0" w:color="auto"/>
              <w:left w:val="nil" w:sz="6" w:space="0" w:color="auto"/>
              <w:bottom w:val="nil" w:sz="6" w:space="0" w:color="auto"/>
              <w:right w:val="nil" w:sz="6" w:space="0" w:color="auto"/>
            </w:tcBorders>
          </w:tcPr>
          <w:p>
            <w:pPr/>
          </w:p>
        </w:tc>
        <w:tc>
          <w:tcPr>
            <w:tcW w:w="2945" w:type="dxa"/>
            <w:tcBorders>
              <w:top w:val="nil" w:sz="6" w:space="0" w:color="auto"/>
              <w:left w:val="nil" w:sz="6" w:space="0" w:color="auto"/>
              <w:bottom w:val="nil" w:sz="6" w:space="0" w:color="auto"/>
              <w:right w:val="single" w:sz="4" w:space="0" w:color="000000"/>
            </w:tcBorders>
          </w:tcPr>
          <w:p>
            <w:pPr/>
          </w:p>
        </w:tc>
        <w:tc>
          <w:tcPr>
            <w:tcW w:w="294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94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17,496.00</w:t>
            </w:r>
          </w:p>
        </w:tc>
        <w:tc>
          <w:tcPr>
            <w:tcW w:w="294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w w:val="95"/>
                <w:sz w:val="18"/>
              </w:rPr>
              <w:t>2,250.00</w:t>
            </w:r>
          </w:p>
        </w:tc>
      </w:tr>
      <w:tr>
        <w:trPr>
          <w:trHeight w:val="78" w:hRule="exact"/>
        </w:trPr>
        <w:tc>
          <w:tcPr>
            <w:tcW w:w="3128" w:type="dxa"/>
            <w:tcBorders>
              <w:top w:val="nil" w:sz="6" w:space="0" w:color="auto"/>
              <w:left w:val="nil" w:sz="6" w:space="0" w:color="auto"/>
              <w:bottom w:val="nil" w:sz="6" w:space="0" w:color="auto"/>
              <w:right w:val="nil" w:sz="6" w:space="0" w:color="auto"/>
            </w:tcBorders>
          </w:tcPr>
          <w:p>
            <w:pPr/>
          </w:p>
        </w:tc>
        <w:tc>
          <w:tcPr>
            <w:tcW w:w="2945" w:type="dxa"/>
            <w:tcBorders>
              <w:top w:val="nil" w:sz="6" w:space="0" w:color="auto"/>
              <w:left w:val="nil" w:sz="6" w:space="0" w:color="auto"/>
              <w:bottom w:val="nil" w:sz="6" w:space="0" w:color="auto"/>
              <w:right w:val="single" w:sz="4" w:space="0" w:color="000000"/>
            </w:tcBorders>
          </w:tcPr>
          <w:p>
            <w:pPr/>
          </w:p>
        </w:tc>
        <w:tc>
          <w:tcPr>
            <w:tcW w:w="2945"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94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w w:val="95"/>
                <w:sz w:val="18"/>
              </w:rPr>
              <w:t>2,250.00</w:t>
            </w:r>
          </w:p>
        </w:tc>
        <w:tc>
          <w:tcPr>
            <w:tcW w:w="2945" w:type="dxa"/>
            <w:tcBorders>
              <w:top w:val="nil" w:sz="6" w:space="0" w:color="auto"/>
              <w:left w:val="single" w:sz="4" w:space="0" w:color="000000"/>
              <w:bottom w:val="nil" w:sz="6" w:space="0" w:color="auto"/>
              <w:right w:val="nil" w:sz="6" w:space="0" w:color="auto"/>
            </w:tcBorders>
          </w:tcPr>
          <w:p>
            <w:pPr/>
          </w:p>
        </w:tc>
      </w:tr>
      <w:tr>
        <w:trPr>
          <w:trHeight w:val="348" w:hRule="exact"/>
        </w:trPr>
        <w:tc>
          <w:tcPr>
            <w:tcW w:w="31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371"/>
              <w:jc w:val="right"/>
              <w:rPr>
                <w:rFonts w:ascii="宋体" w:hAnsi="宋体" w:cs="宋体" w:eastAsia="宋体" w:hint="default"/>
                <w:sz w:val="18"/>
                <w:szCs w:val="18"/>
              </w:rPr>
            </w:pPr>
            <w:r>
              <w:rPr>
                <w:rFonts w:ascii="宋体" w:hAnsi="宋体" w:cs="宋体" w:eastAsia="宋体" w:hint="default"/>
                <w:sz w:val="18"/>
                <w:szCs w:val="18"/>
              </w:rPr>
              <w:t>合计</w:t>
            </w:r>
          </w:p>
        </w:tc>
        <w:tc>
          <w:tcPr>
            <w:tcW w:w="29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7,534,138.16</w:t>
            </w:r>
          </w:p>
        </w:tc>
        <w:tc>
          <w:tcPr>
            <w:tcW w:w="2945"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4,642,508.87</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568302pt;width:450.2pt;height:5.55pt;mso-position-horizontal-relative:page;mso-position-vertical-relative:paragraph;z-index:-1272736" coordorigin="1594,-811" coordsize="9004,111">
            <v:shape style="position:absolute;left:1594;top:-811;width:3128;height:110" type="#_x0000_t75" stroked="false">
              <v:imagedata r:id="rId743" o:title=""/>
            </v:shape>
            <v:shape style="position:absolute;left:4698;top:-715;width:2960;height:14" type="#_x0000_t75" stroked="false">
              <v:imagedata r:id="rId744" o:title=""/>
            </v:shape>
            <v:shape style="position:absolute;left:7643;top:-711;width:2955;height:10" type="#_x0000_t75" stroked="false">
              <v:imagedata r:id="rId741" o:title=""/>
            </v:shape>
            <w10:wrap type="none"/>
          </v:group>
        </w:pict>
      </w:r>
      <w:r>
        <w:rPr/>
        <w:pict>
          <v:group style="position:absolute;margin-left:79.704002pt;margin-top:-23.528244pt;width:450.2pt;height:5.4pt;mso-position-horizontal-relative:page;mso-position-vertical-relative:paragraph;z-index:-1272712" coordorigin="1594,-471" coordsize="9004,108">
            <v:shape style="position:absolute;left:1594;top:-471;width:3128;height:108" type="#_x0000_t75" stroked="false">
              <v:imagedata r:id="rId739" o:title=""/>
            </v:shape>
            <v:shape style="position:absolute;left:4698;top:-375;width:2960;height:12" type="#_x0000_t75" stroked="false">
              <v:imagedata r:id="rId742" o:title=""/>
            </v:shape>
            <v:shape style="position:absolute;left:7643;top:-372;width:2955;height:10" type="#_x0000_t75" stroked="false">
              <v:imagedata r:id="rId741" o:title=""/>
            </v:shape>
            <w10:wrap type="none"/>
          </v:group>
        </w:pict>
      </w:r>
      <w:r>
        <w:rPr>
          <w:rFonts w:ascii="宋体" w:hAnsi="宋体" w:cs="宋体" w:eastAsia="宋体" w:hint="default"/>
          <w:sz w:val="18"/>
          <w:szCs w:val="18"/>
        </w:rPr>
        <w:t>注：</w:t>
      </w:r>
    </w:p>
    <w:p>
      <w:pPr>
        <w:spacing w:line="456" w:lineRule="auto" w:before="35"/>
        <w:ind w:left="2062" w:right="3315" w:firstLine="0"/>
        <w:jc w:val="left"/>
        <w:rPr>
          <w:rFonts w:ascii="宋体" w:hAnsi="宋体" w:cs="宋体" w:eastAsia="宋体" w:hint="default"/>
          <w:sz w:val="18"/>
          <w:szCs w:val="18"/>
        </w:rPr>
      </w:pPr>
      <w:r>
        <w:rPr/>
        <w:pict>
          <v:shape style="position:absolute;margin-left:325.869995pt;margin-top:48.05172pt;width:.47998pt;height:.12pt;mso-position-horizontal-relative:page;mso-position-vertical-relative:paragraph;z-index:-1272688" type="#_x0000_t75" stroked="false">
            <v:imagedata r:id="rId728" o:title=""/>
          </v:shape>
        </w:pict>
      </w:r>
      <w:r>
        <w:rPr/>
        <w:pict>
          <v:shape style="position:absolute;margin-left:407.109985pt;margin-top:48.05172pt;width:.48001pt;height:.12pt;mso-position-horizontal-relative:page;mso-position-vertical-relative:paragraph;z-index:-1272664" type="#_x0000_t75" stroked="false">
            <v:imagedata r:id="rId728" o:title=""/>
          </v:shape>
        </w:pict>
      </w:r>
      <w:r>
        <w:rPr/>
        <w:pict>
          <v:shape style="position:absolute;margin-left:468.100006pt;margin-top:48.05172pt;width:.47998pt;height:.12pt;mso-position-horizontal-relative:page;mso-position-vertical-relative:paragraph;z-index:-1272640" type="#_x0000_t75" stroked="false">
            <v:imagedata r:id="rId728" o:title=""/>
          </v:shape>
        </w:pict>
      </w:r>
      <w:r>
        <w:rPr/>
        <w:pict>
          <v:group style="position:absolute;margin-left:79.704002pt;margin-top:62.211678pt;width:450.2pt;height:.5pt;mso-position-horizontal-relative:page;mso-position-vertical-relative:paragraph;z-index:-1272616" coordorigin="1594,1244" coordsize="9004,10">
            <v:shape style="position:absolute;left:1594;top:1244;width:4923;height:10" type="#_x0000_t75" stroked="false">
              <v:imagedata r:id="rId746" o:title=""/>
            </v:shape>
            <v:shape style="position:absolute;left:6513;top:1244;width:1630;height:10" type="#_x0000_t75" stroked="false">
              <v:imagedata r:id="rId747" o:title=""/>
            </v:shape>
            <v:shape style="position:absolute;left:8137;top:1244;width:1225;height:10" type="#_x0000_t75" stroked="false">
              <v:imagedata r:id="rId748" o:title=""/>
            </v:shape>
            <v:shape style="position:absolute;left:9357;top:1244;width:1241;height:10" type="#_x0000_t75" stroked="false">
              <v:imagedata r:id="rId749" o:title=""/>
            </v:shape>
            <w10:wrap type="none"/>
          </v:group>
        </w:pict>
      </w:r>
      <w:r>
        <w:rPr/>
        <w:pict>
          <v:group style="position:absolute;margin-left:79.704002pt;margin-top:73.251762pt;width:450.2pt;height:5.05pt;mso-position-horizontal-relative:page;mso-position-vertical-relative:paragraph;z-index:-1272592" coordorigin="1594,1465" coordsize="9004,101">
            <v:shape style="position:absolute;left:1594;top:1465;width:4943;height:101" type="#_x0000_t75" stroked="false">
              <v:imagedata r:id="rId750" o:title=""/>
            </v:shape>
            <v:shape style="position:absolute;left:6513;top:1556;width:1630;height:10" type="#_x0000_t75" stroked="false">
              <v:imagedata r:id="rId747" o:title=""/>
            </v:shape>
            <v:shape style="position:absolute;left:8137;top:1556;width:1225;height:10" type="#_x0000_t75" stroked="false">
              <v:imagedata r:id="rId748" o:title=""/>
            </v:shape>
            <v:shape style="position:absolute;left:9357;top:1556;width:1241;height:10" type="#_x0000_t75" stroked="false">
              <v:imagedata r:id="rId749" o:title=""/>
            </v:shape>
            <w10:wrap type="none"/>
          </v:group>
        </w:pict>
      </w:r>
      <w:r>
        <w:rPr/>
        <w:pict>
          <v:group style="position:absolute;margin-left:79.704002pt;margin-top:88.85170pt;width:450.2pt;height:5.05pt;mso-position-horizontal-relative:page;mso-position-vertical-relative:paragraph;z-index:-1272568" coordorigin="1594,1777" coordsize="9004,101">
            <v:shape style="position:absolute;left:1594;top:1777;width:4943;height:101" type="#_x0000_t75" stroked="false">
              <v:imagedata r:id="rId751" o:title=""/>
            </v:shape>
            <v:shape style="position:absolute;left:6513;top:1868;width:1630;height:10" type="#_x0000_t75" stroked="false">
              <v:imagedata r:id="rId747" o:title=""/>
            </v:shape>
            <v:shape style="position:absolute;left:8137;top:1868;width:1225;height:10" type="#_x0000_t75" stroked="false">
              <v:imagedata r:id="rId748" o:title=""/>
            </v:shape>
            <v:shape style="position:absolute;left:9357;top:1868;width:1241;height:10" type="#_x0000_t75" stroked="false">
              <v:imagedata r:id="rId749" o:title=""/>
            </v:shape>
            <w10:wrap type="none"/>
          </v:group>
        </w:pict>
      </w:r>
      <w:r>
        <w:rPr>
          <w:rFonts w:ascii="宋体" w:hAnsi="宋体" w:cs="宋体" w:eastAsia="宋体" w:hint="default"/>
          <w:sz w:val="18"/>
          <w:szCs w:val="18"/>
        </w:rPr>
        <w:t>报告期末预收款项中无预收持有本公司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）以上表决权股份的股东款项。 </w:t>
      </w:r>
      <w:r>
        <w:rPr>
          <w:rFonts w:ascii="宋体" w:hAnsi="宋体" w:cs="宋体" w:eastAsia="宋体" w:hint="default"/>
          <w:b/>
          <w:bCs/>
          <w:sz w:val="18"/>
          <w:szCs w:val="18"/>
        </w:rPr>
        <w:t>期末预收款项金额前五名的单位</w:t>
      </w:r>
      <w:r>
        <w:rPr>
          <w:rFonts w:ascii="宋体" w:hAnsi="宋体" w:cs="宋体" w:eastAsia="宋体" w:hint="default"/>
          <w:sz w:val="18"/>
          <w:szCs w:val="18"/>
        </w:rPr>
      </w:r>
    </w:p>
    <w:p>
      <w:pPr>
        <w:spacing w:line="240" w:lineRule="auto" w:before="0"/>
        <w:rPr>
          <w:rFonts w:ascii="宋体" w:hAnsi="宋体" w:cs="宋体" w:eastAsia="宋体" w:hint="default"/>
          <w:b/>
          <w:bCs/>
          <w:sz w:val="2"/>
          <w:szCs w:val="2"/>
        </w:rPr>
      </w:pPr>
    </w:p>
    <w:tbl>
      <w:tblPr>
        <w:tblW w:w="0" w:type="auto"/>
        <w:jc w:val="left"/>
        <w:tblInd w:w="1579" w:type="dxa"/>
        <w:tblLayout w:type="fixed"/>
        <w:tblCellMar>
          <w:top w:w="0" w:type="dxa"/>
          <w:left w:w="0" w:type="dxa"/>
          <w:bottom w:w="0" w:type="dxa"/>
          <w:right w:w="0" w:type="dxa"/>
        </w:tblCellMar>
        <w:tblLook w:val="01E0"/>
      </w:tblPr>
      <w:tblGrid>
        <w:gridCol w:w="4943"/>
        <w:gridCol w:w="1625"/>
        <w:gridCol w:w="1220"/>
        <w:gridCol w:w="1231"/>
      </w:tblGrid>
      <w:tr>
        <w:trPr>
          <w:trHeight w:val="322" w:hRule="exact"/>
        </w:trPr>
        <w:tc>
          <w:tcPr>
            <w:tcW w:w="4943"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left="16"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6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left="2"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2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2"/>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1231" w:type="dxa"/>
            <w:tcBorders>
              <w:top w:val="single" w:sz="12" w:space="0" w:color="000000"/>
              <w:left w:val="single" w:sz="4" w:space="0" w:color="000000"/>
              <w:bottom w:val="nil" w:sz="6" w:space="0" w:color="auto"/>
              <w:right w:val="nil" w:sz="6" w:space="0" w:color="auto"/>
            </w:tcBorders>
          </w:tcPr>
          <w:p>
            <w:pPr>
              <w:pStyle w:val="TableParagraph"/>
              <w:spacing w:line="240" w:lineRule="auto" w:before="22"/>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197" w:hRule="exact"/>
        </w:trPr>
        <w:tc>
          <w:tcPr>
            <w:tcW w:w="4943"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Times New Roman" w:hAnsi="Times New Roman" w:cs="Times New Roman" w:eastAsia="Times New Roman" w:hint="default"/>
                <w:sz w:val="18"/>
                <w:szCs w:val="18"/>
              </w:rPr>
            </w:pPr>
            <w:r>
              <w:rPr>
                <w:rFonts w:ascii="Times New Roman"/>
                <w:sz w:val="18"/>
              </w:rPr>
              <w:t>q3    innovations  </w:t>
            </w:r>
            <w:r>
              <w:rPr>
                <w:rFonts w:ascii="Times New Roman"/>
                <w:spacing w:val="43"/>
                <w:sz w:val="18"/>
              </w:rPr>
              <w:t> </w:t>
            </w:r>
            <w:r>
              <w:rPr>
                <w:rFonts w:ascii="Times New Roman"/>
                <w:sz w:val="18"/>
              </w:rPr>
              <w:t>llc</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03"/>
              <w:jc w:val="right"/>
              <w:rPr>
                <w:rFonts w:ascii="Times New Roman" w:hAnsi="Times New Roman" w:cs="Times New Roman" w:eastAsia="Times New Roman" w:hint="default"/>
                <w:sz w:val="18"/>
                <w:szCs w:val="18"/>
              </w:rPr>
            </w:pPr>
            <w:r>
              <w:rPr>
                <w:rFonts w:ascii="Times New Roman"/>
                <w:spacing w:val="-1"/>
                <w:sz w:val="18"/>
              </w:rPr>
              <w:t>648,069.47</w:t>
            </w:r>
          </w:p>
        </w:tc>
        <w:tc>
          <w:tcPr>
            <w:tcW w:w="1231" w:type="dxa"/>
            <w:tcBorders>
              <w:top w:val="nil" w:sz="6" w:space="0" w:color="auto"/>
              <w:left w:val="single" w:sz="4" w:space="0" w:color="000000"/>
              <w:bottom w:val="nil" w:sz="6" w:space="0" w:color="auto"/>
              <w:right w:val="nil" w:sz="6" w:space="0" w:color="auto"/>
            </w:tcBorders>
          </w:tcPr>
          <w:p>
            <w:pPr>
              <w:pStyle w:val="TableParagraph"/>
              <w:spacing w:line="237" w:lineRule="exact"/>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54" w:hRule="exact"/>
        </w:trPr>
        <w:tc>
          <w:tcPr>
            <w:tcW w:w="494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22" w:right="0"/>
              <w:jc w:val="left"/>
              <w:rPr>
                <w:rFonts w:ascii="Times New Roman" w:hAnsi="Times New Roman" w:cs="Times New Roman" w:eastAsia="Times New Roman" w:hint="default"/>
                <w:sz w:val="18"/>
                <w:szCs w:val="18"/>
              </w:rPr>
            </w:pPr>
            <w:r>
              <w:rPr>
                <w:rFonts w:ascii="Times New Roman"/>
                <w:sz w:val="18"/>
              </w:rPr>
              <w:t>Aleks    digital    technology  </w:t>
            </w:r>
            <w:r>
              <w:rPr>
                <w:rFonts w:ascii="Times New Roman"/>
                <w:spacing w:val="38"/>
                <w:sz w:val="18"/>
              </w:rPr>
              <w:t> </w:t>
            </w:r>
            <w:r>
              <w:rPr>
                <w:rFonts w:ascii="Times New Roman"/>
                <w:sz w:val="18"/>
              </w:rPr>
              <w:t>inc</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3"/>
              <w:jc w:val="right"/>
              <w:rPr>
                <w:rFonts w:ascii="Times New Roman" w:hAnsi="Times New Roman" w:cs="Times New Roman" w:eastAsia="Times New Roman" w:hint="default"/>
                <w:sz w:val="18"/>
                <w:szCs w:val="18"/>
              </w:rPr>
            </w:pPr>
            <w:r>
              <w:rPr>
                <w:rFonts w:ascii="Times New Roman"/>
                <w:spacing w:val="-1"/>
                <w:sz w:val="18"/>
              </w:rPr>
              <w:t>391,456.41</w:t>
            </w:r>
          </w:p>
        </w:tc>
        <w:tc>
          <w:tcPr>
            <w:tcW w:w="1231"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58" w:hRule="exact"/>
        </w:trPr>
        <w:tc>
          <w:tcPr>
            <w:tcW w:w="494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1231" w:type="dxa"/>
            <w:tcBorders>
              <w:top w:val="nil" w:sz="6" w:space="0" w:color="auto"/>
              <w:left w:val="single" w:sz="4" w:space="0" w:color="000000"/>
              <w:bottom w:val="nil" w:sz="6" w:space="0" w:color="auto"/>
              <w:right w:val="nil" w:sz="6" w:space="0" w:color="auto"/>
            </w:tcBorders>
          </w:tcPr>
          <w:p>
            <w:pPr/>
          </w:p>
        </w:tc>
      </w:tr>
      <w:tr>
        <w:trPr>
          <w:trHeight w:val="254" w:hRule="exact"/>
        </w:trPr>
        <w:tc>
          <w:tcPr>
            <w:tcW w:w="494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Times New Roman" w:hAnsi="Times New Roman" w:cs="Times New Roman" w:eastAsia="Times New Roman" w:hint="default"/>
                <w:sz w:val="18"/>
                <w:szCs w:val="18"/>
              </w:rPr>
            </w:pPr>
            <w:r>
              <w:rPr>
                <w:rFonts w:ascii="Times New Roman"/>
                <w:sz w:val="18"/>
              </w:rPr>
              <w:t>Ikon    gaz    alarm    guvenlik    system  </w:t>
            </w:r>
            <w:r>
              <w:rPr>
                <w:rFonts w:ascii="Times New Roman"/>
                <w:spacing w:val="37"/>
                <w:sz w:val="18"/>
              </w:rPr>
              <w:t> </w:t>
            </w:r>
            <w:r>
              <w:rPr>
                <w:rFonts w:ascii="Times New Roman"/>
                <w:sz w:val="18"/>
              </w:rPr>
              <w:t>sam</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369,016.84</w:t>
            </w:r>
          </w:p>
        </w:tc>
        <w:tc>
          <w:tcPr>
            <w:tcW w:w="123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58" w:hRule="exact"/>
        </w:trPr>
        <w:tc>
          <w:tcPr>
            <w:tcW w:w="4943" w:type="dxa"/>
            <w:tcBorders>
              <w:top w:val="nil" w:sz="6" w:space="0" w:color="auto"/>
              <w:left w:val="nil" w:sz="6" w:space="0" w:color="auto"/>
              <w:bottom w:val="nil" w:sz="6" w:space="0" w:color="auto"/>
              <w:right w:val="nil" w:sz="6" w:space="0" w:color="auto"/>
            </w:tcBorders>
          </w:tcPr>
          <w:p>
            <w:pPr/>
          </w:p>
        </w:tc>
        <w:tc>
          <w:tcPr>
            <w:tcW w:w="162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1231" w:type="dxa"/>
            <w:tcBorders>
              <w:top w:val="nil" w:sz="6" w:space="0" w:color="auto"/>
              <w:left w:val="single" w:sz="4" w:space="0" w:color="000000"/>
              <w:bottom w:val="nil" w:sz="6" w:space="0" w:color="auto"/>
              <w:right w:val="nil" w:sz="6" w:space="0" w:color="auto"/>
            </w:tcBorders>
          </w:tcPr>
          <w:p>
            <w:pPr/>
          </w:p>
        </w:tc>
      </w:tr>
      <w:tr>
        <w:trPr>
          <w:trHeight w:val="312" w:hRule="exact"/>
        </w:trPr>
        <w:tc>
          <w:tcPr>
            <w:tcW w:w="4943"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Times New Roman" w:hAnsi="Times New Roman" w:cs="Times New Roman" w:eastAsia="Times New Roman" w:hint="default"/>
                <w:sz w:val="18"/>
                <w:szCs w:val="18"/>
              </w:rPr>
            </w:pPr>
            <w:r>
              <w:rPr>
                <w:rFonts w:ascii="Times New Roman"/>
                <w:sz w:val="18"/>
              </w:rPr>
              <w:t>Royal    development    for    gas    works    and  </w:t>
            </w:r>
            <w:r>
              <w:rPr>
                <w:rFonts w:ascii="Times New Roman"/>
                <w:spacing w:val="34"/>
                <w:sz w:val="18"/>
              </w:rPr>
              <w:t> </w:t>
            </w:r>
            <w:r>
              <w:rPr>
                <w:rFonts w:ascii="Times New Roman"/>
                <w:sz w:val="18"/>
              </w:rPr>
              <w:t>contracting</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z w:val="18"/>
              </w:rPr>
              <w:t>323,532.14</w:t>
            </w:r>
          </w:p>
        </w:tc>
        <w:tc>
          <w:tcPr>
            <w:tcW w:w="123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19" w:hRule="exact"/>
        </w:trPr>
        <w:tc>
          <w:tcPr>
            <w:tcW w:w="4943"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上海迅越国际贸易有限公司</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2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308,185.00</w:t>
            </w:r>
          </w:p>
        </w:tc>
        <w:tc>
          <w:tcPr>
            <w:tcW w:w="1231"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37.3283pt;width:450.2pt;height:5.05pt;mso-position-horizontal-relative:page;mso-position-vertical-relative:paragraph;z-index:-1272544" coordorigin="1594,-747" coordsize="9004,101">
            <v:shape style="position:absolute;left:1594;top:-747;width:4943;height:101" type="#_x0000_t75" stroked="false">
              <v:imagedata r:id="rId752" o:title=""/>
            </v:shape>
            <v:shape style="position:absolute;left:6513;top:-655;width:1630;height:10" type="#_x0000_t75" stroked="false">
              <v:imagedata r:id="rId747" o:title=""/>
            </v:shape>
            <v:shape style="position:absolute;left:8137;top:-655;width:1225;height:10" type="#_x0000_t75" stroked="false">
              <v:imagedata r:id="rId748" o:title=""/>
            </v:shape>
            <v:shape style="position:absolute;left:9357;top:-655;width:1241;height:10" type="#_x0000_t75" stroked="false">
              <v:imagedata r:id="rId749" o:title=""/>
            </v:shape>
            <w10:wrap type="none"/>
          </v:group>
        </w:pict>
      </w:r>
      <w:r>
        <w:rPr/>
        <w:pict>
          <v:group style="position:absolute;margin-left:79.704002pt;margin-top:-21.7283pt;width:450.2pt;height:5.05pt;mso-position-horizontal-relative:page;mso-position-vertical-relative:paragraph;z-index:-1272520" coordorigin="1594,-435" coordsize="9004,101">
            <v:shape style="position:absolute;left:1594;top:-435;width:4943;height:101" type="#_x0000_t75" stroked="false">
              <v:imagedata r:id="rId750" o:title=""/>
            </v:shape>
            <v:shape style="position:absolute;left:6513;top:-343;width:1630;height:10" type="#_x0000_t75" stroked="false">
              <v:imagedata r:id="rId753" o:title=""/>
            </v:shape>
            <v:shape style="position:absolute;left:8137;top:-343;width:1225;height:10" type="#_x0000_t75" stroked="false">
              <v:imagedata r:id="rId754" o:title=""/>
            </v:shape>
            <v:shape style="position:absolute;left:9357;top:-343;width:1241;height:10" type="#_x0000_t75" stroked="false">
              <v:imagedata r:id="rId755" o:title=""/>
            </v:shape>
            <w10:wrap type="none"/>
          </v:group>
        </w:pict>
      </w:r>
      <w:r>
        <w:rPr>
          <w:rFonts w:ascii="宋体" w:hAnsi="宋体" w:cs="宋体" w:eastAsia="宋体" w:hint="default"/>
          <w:sz w:val="18"/>
          <w:szCs w:val="18"/>
        </w:rPr>
        <w:t>注：</w:t>
      </w:r>
    </w:p>
    <w:p>
      <w:pPr>
        <w:spacing w:line="456" w:lineRule="auto" w:before="35"/>
        <w:ind w:left="2062" w:right="1358" w:firstLine="0"/>
        <w:jc w:val="left"/>
        <w:rPr>
          <w:rFonts w:ascii="宋体" w:hAnsi="宋体" w:cs="宋体" w:eastAsia="宋体" w:hint="default"/>
          <w:sz w:val="18"/>
          <w:szCs w:val="18"/>
        </w:rPr>
      </w:pPr>
      <w:r>
        <w:rPr>
          <w:rFonts w:ascii="宋体" w:hAnsi="宋体" w:cs="宋体" w:eastAsia="宋体" w:hint="default"/>
          <w:sz w:val="18"/>
          <w:szCs w:val="18"/>
        </w:rPr>
        <w:t>报告期末预收款项前五名债权人金额合计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2,040,259.86 </w:t>
      </w:r>
      <w:r>
        <w:rPr>
          <w:rFonts w:ascii="宋体" w:hAnsi="宋体" w:cs="宋体" w:eastAsia="宋体" w:hint="default"/>
          <w:sz w:val="18"/>
          <w:szCs w:val="18"/>
        </w:rPr>
        <w:t>元，占预收款项总额的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27.08%</w:t>
      </w:r>
      <w:r>
        <w:rPr>
          <w:rFonts w:ascii="宋体" w:hAnsi="宋体" w:cs="宋体" w:eastAsia="宋体" w:hint="default"/>
          <w:sz w:val="18"/>
          <w:szCs w:val="18"/>
        </w:rPr>
        <w:t>，账龄均为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 </w:t>
      </w:r>
      <w:r>
        <w:rPr>
          <w:rFonts w:ascii="宋体" w:hAnsi="宋体" w:cs="宋体" w:eastAsia="宋体" w:hint="default"/>
          <w:b/>
          <w:bCs/>
          <w:sz w:val="18"/>
          <w:szCs w:val="18"/>
        </w:rPr>
        <w:t>期末以外币标示的预收款项</w:t>
      </w:r>
      <w:r>
        <w:rPr>
          <w:rFonts w:ascii="宋体" w:hAnsi="宋体" w:cs="宋体" w:eastAsia="宋体" w:hint="default"/>
          <w:sz w:val="18"/>
          <w:szCs w:val="18"/>
        </w:rPr>
      </w:r>
    </w:p>
    <w:p>
      <w:pPr>
        <w:spacing w:after="0" w:line="456" w:lineRule="auto"/>
        <w:jc w:val="left"/>
        <w:rPr>
          <w:rFonts w:ascii="宋体" w:hAnsi="宋体" w:cs="宋体" w:eastAsia="宋体" w:hint="default"/>
          <w:sz w:val="18"/>
          <w:szCs w:val="18"/>
        </w:rPr>
        <w:sectPr>
          <w:pgSz w:w="11910" w:h="16840"/>
          <w:pgMar w:header="898" w:footer="713" w:top="1080" w:bottom="960" w:left="0" w:right="0"/>
        </w:sectPr>
      </w:pPr>
    </w:p>
    <w:p>
      <w:pPr>
        <w:spacing w:line="240" w:lineRule="auto" w:before="10"/>
        <w:rPr>
          <w:rFonts w:ascii="宋体" w:hAnsi="宋体" w:cs="宋体" w:eastAsia="宋体" w:hint="default"/>
          <w:b/>
          <w:bCs/>
          <w:sz w:val="7"/>
          <w:szCs w:val="7"/>
        </w:rPr>
      </w:pPr>
      <w:r>
        <w:rPr/>
        <w:pict>
          <v:group style="position:absolute;margin-left:83.304001pt;margin-top:29.199984pt;width:443pt;height:32.4pt;mso-position-horizontal-relative:page;mso-position-vertical-relative:page;z-index:-1272496" coordorigin="1666,584" coordsize="8860,648">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shape style="position:absolute;left:4482;top:1229;width:10;height:2" type="#_x0000_t75" stroked="false">
                <v:imagedata r:id="rId728" o:title=""/>
              </v:shape>
              <v:shape style="position:absolute;left:6493;top:1229;width:10;height:2" type="#_x0000_t75" stroked="false">
                <v:imagedata r:id="rId728" o:title=""/>
              </v:shape>
              <v:shape style="position:absolute;left:8478;top:1229;width:10;height:2" type="#_x0000_t75" stroked="false">
                <v:imagedata r:id="rId728" o:title=""/>
              </v:shape>
            </v:group>
            <w10:wrap type="none"/>
          </v:group>
        </w:pict>
      </w:r>
    </w:p>
    <w:tbl>
      <w:tblPr>
        <w:tblW w:w="0" w:type="auto"/>
        <w:jc w:val="left"/>
        <w:tblInd w:w="1579" w:type="dxa"/>
        <w:tblLayout w:type="fixed"/>
        <w:tblCellMar>
          <w:top w:w="0" w:type="dxa"/>
          <w:left w:w="0" w:type="dxa"/>
          <w:bottom w:w="0" w:type="dxa"/>
          <w:right w:w="0" w:type="dxa"/>
        </w:tblCellMar>
        <w:tblLook w:val="01E0"/>
      </w:tblPr>
      <w:tblGrid>
        <w:gridCol w:w="2907"/>
        <w:gridCol w:w="2012"/>
        <w:gridCol w:w="1985"/>
        <w:gridCol w:w="2115"/>
      </w:tblGrid>
      <w:tr>
        <w:trPr>
          <w:trHeight w:val="321" w:hRule="exact"/>
        </w:trPr>
        <w:tc>
          <w:tcPr>
            <w:tcW w:w="2907" w:type="dxa"/>
            <w:tcBorders>
              <w:top w:val="single" w:sz="12" w:space="0" w:color="000000"/>
              <w:left w:val="nil" w:sz="6" w:space="0" w:color="auto"/>
              <w:bottom w:val="nil" w:sz="6" w:space="0" w:color="auto"/>
              <w:right w:val="single" w:sz="4" w:space="0" w:color="000000"/>
            </w:tcBorders>
          </w:tcPr>
          <w:p>
            <w:pPr>
              <w:pStyle w:val="TableParagraph"/>
              <w:spacing w:line="240" w:lineRule="auto" w:before="20"/>
              <w:ind w:left="16"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20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原币</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汇率</w:t>
            </w:r>
          </w:p>
        </w:tc>
        <w:tc>
          <w:tcPr>
            <w:tcW w:w="2115" w:type="dxa"/>
            <w:tcBorders>
              <w:top w:val="single" w:sz="12" w:space="0" w:color="000000"/>
              <w:left w:val="single" w:sz="4" w:space="0" w:color="000000"/>
              <w:bottom w:val="nil" w:sz="6" w:space="0" w:color="auto"/>
              <w:right w:val="nil" w:sz="6" w:space="0" w:color="auto"/>
            </w:tcBorders>
          </w:tcPr>
          <w:p>
            <w:pPr>
              <w:pStyle w:val="TableParagraph"/>
              <w:spacing w:line="240" w:lineRule="auto" w:before="20"/>
              <w:ind w:left="602" w:right="0"/>
              <w:jc w:val="left"/>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198" w:hRule="exact"/>
        </w:trPr>
        <w:tc>
          <w:tcPr>
            <w:tcW w:w="2907" w:type="dxa"/>
            <w:tcBorders>
              <w:top w:val="nil" w:sz="6" w:space="0" w:color="auto"/>
              <w:left w:val="nil" w:sz="6" w:space="0" w:color="auto"/>
              <w:bottom w:val="nil" w:sz="6" w:space="0" w:color="auto"/>
              <w:right w:val="single" w:sz="4" w:space="0" w:color="000000"/>
            </w:tcBorders>
          </w:tcPr>
          <w:p>
            <w:pPr>
              <w:pStyle w:val="TableParagraph"/>
              <w:spacing w:line="230" w:lineRule="exact"/>
              <w:ind w:left="122"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01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01"/>
              <w:jc w:val="right"/>
              <w:rPr>
                <w:rFonts w:ascii="Times New Roman" w:hAnsi="Times New Roman" w:cs="Times New Roman" w:eastAsia="Times New Roman" w:hint="default"/>
                <w:sz w:val="18"/>
                <w:szCs w:val="18"/>
              </w:rPr>
            </w:pPr>
            <w:r>
              <w:rPr>
                <w:rFonts w:ascii="Times New Roman"/>
                <w:spacing w:val="-1"/>
                <w:sz w:val="18"/>
              </w:rPr>
              <w:t>323,666.23</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00"/>
              <w:jc w:val="right"/>
              <w:rPr>
                <w:rFonts w:ascii="Times New Roman" w:hAnsi="Times New Roman" w:cs="Times New Roman" w:eastAsia="Times New Roman" w:hint="default"/>
                <w:sz w:val="18"/>
                <w:szCs w:val="18"/>
              </w:rPr>
            </w:pPr>
            <w:r>
              <w:rPr>
                <w:rFonts w:ascii="Times New Roman"/>
                <w:spacing w:val="-1"/>
                <w:sz w:val="18"/>
              </w:rPr>
              <w:t>6.6227</w:t>
            </w:r>
          </w:p>
        </w:tc>
        <w:tc>
          <w:tcPr>
            <w:tcW w:w="2115"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right="104"/>
              <w:jc w:val="right"/>
              <w:rPr>
                <w:rFonts w:ascii="Times New Roman" w:hAnsi="Times New Roman" w:cs="Times New Roman" w:eastAsia="Times New Roman" w:hint="default"/>
                <w:sz w:val="18"/>
                <w:szCs w:val="18"/>
              </w:rPr>
            </w:pPr>
            <w:r>
              <w:rPr>
                <w:rFonts w:ascii="Times New Roman"/>
                <w:spacing w:val="-1"/>
                <w:sz w:val="18"/>
              </w:rPr>
              <w:t>2,143,544.34</w:t>
            </w:r>
          </w:p>
        </w:tc>
      </w:tr>
      <w:tr>
        <w:trPr>
          <w:trHeight w:val="418" w:hRule="exact"/>
        </w:trPr>
        <w:tc>
          <w:tcPr>
            <w:tcW w:w="2907" w:type="dxa"/>
            <w:tcBorders>
              <w:top w:val="nil" w:sz="6" w:space="0" w:color="auto"/>
              <w:left w:val="nil" w:sz="6" w:space="0" w:color="auto"/>
              <w:bottom w:val="single" w:sz="12" w:space="0" w:color="000000"/>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0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2"/>
              <w:ind w:right="101"/>
              <w:jc w:val="right"/>
              <w:rPr>
                <w:rFonts w:ascii="Times New Roman" w:hAnsi="Times New Roman" w:cs="Times New Roman" w:eastAsia="Times New Roman" w:hint="default"/>
                <w:sz w:val="18"/>
                <w:szCs w:val="18"/>
              </w:rPr>
            </w:pPr>
            <w:r>
              <w:rPr>
                <w:rFonts w:ascii="Times New Roman"/>
                <w:spacing w:val="-1"/>
                <w:sz w:val="18"/>
              </w:rPr>
              <w:t>30,687.00</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2"/>
              <w:ind w:right="100"/>
              <w:jc w:val="right"/>
              <w:rPr>
                <w:rFonts w:ascii="Times New Roman" w:hAnsi="Times New Roman" w:cs="Times New Roman" w:eastAsia="Times New Roman" w:hint="default"/>
                <w:sz w:val="18"/>
                <w:szCs w:val="18"/>
              </w:rPr>
            </w:pPr>
            <w:r>
              <w:rPr>
                <w:rFonts w:ascii="Times New Roman"/>
                <w:spacing w:val="-1"/>
                <w:sz w:val="18"/>
              </w:rPr>
              <w:t>8.8065</w:t>
            </w:r>
          </w:p>
        </w:tc>
        <w:tc>
          <w:tcPr>
            <w:tcW w:w="2115" w:type="dxa"/>
            <w:tcBorders>
              <w:top w:val="nil" w:sz="6" w:space="0" w:color="auto"/>
              <w:left w:val="single" w:sz="4" w:space="0" w:color="000000"/>
              <w:bottom w:val="single" w:sz="12" w:space="0" w:color="000000"/>
              <w:right w:val="nil" w:sz="6" w:space="0" w:color="auto"/>
            </w:tcBorders>
          </w:tcPr>
          <w:p>
            <w:pPr>
              <w:pStyle w:val="TableParagraph"/>
              <w:spacing w:line="240" w:lineRule="auto" w:before="142"/>
              <w:ind w:right="104"/>
              <w:jc w:val="right"/>
              <w:rPr>
                <w:rFonts w:ascii="Times New Roman" w:hAnsi="Times New Roman" w:cs="Times New Roman" w:eastAsia="Times New Roman" w:hint="default"/>
                <w:sz w:val="18"/>
                <w:szCs w:val="18"/>
              </w:rPr>
            </w:pPr>
            <w:r>
              <w:rPr>
                <w:rFonts w:ascii="Times New Roman"/>
                <w:spacing w:val="-1"/>
                <w:sz w:val="18"/>
              </w:rPr>
              <w:t>270,245.07</w:t>
            </w:r>
          </w:p>
        </w:tc>
      </w:tr>
    </w:tbl>
    <w:p>
      <w:pPr>
        <w:spacing w:line="240" w:lineRule="auto" w:before="0"/>
        <w:rPr>
          <w:rFonts w:ascii="宋体" w:hAnsi="宋体" w:cs="宋体" w:eastAsia="宋体" w:hint="default"/>
          <w:b/>
          <w:bCs/>
          <w:sz w:val="24"/>
          <w:szCs w:val="24"/>
        </w:rPr>
      </w:pPr>
    </w:p>
    <w:p>
      <w:pPr>
        <w:spacing w:before="44"/>
        <w:ind w:left="2062" w:right="1306" w:firstLine="0"/>
        <w:jc w:val="left"/>
        <w:rPr>
          <w:rFonts w:ascii="宋体" w:hAnsi="宋体" w:cs="宋体" w:eastAsia="宋体" w:hint="default"/>
          <w:sz w:val="18"/>
          <w:szCs w:val="18"/>
        </w:rPr>
      </w:pPr>
      <w:r>
        <w:rPr/>
        <w:pict>
          <v:group style="position:absolute;margin-left:79.704002pt;margin-top:-48.388351pt;width:450.2pt;height:.5pt;mso-position-horizontal-relative:page;mso-position-vertical-relative:paragraph;z-index:-1272472" coordorigin="1594,-968" coordsize="9004,10">
            <v:shape style="position:absolute;left:1594;top:-968;width:2888;height:10" type="#_x0000_t75" stroked="false">
              <v:imagedata r:id="rId370" o:title=""/>
            </v:shape>
            <v:shape style="position:absolute;left:4477;top:-968;width:6121;height:10" type="#_x0000_t75" stroked="false">
              <v:imagedata r:id="rId756" o:title=""/>
            </v:shape>
            <w10:wrap type="none"/>
          </v:group>
        </w:pict>
      </w:r>
      <w:r>
        <w:rPr/>
        <w:pict>
          <v:group style="position:absolute;margin-left:79.704002pt;margin-top:-37.34827pt;width:450.2pt;height:5.1pt;mso-position-horizontal-relative:page;mso-position-vertical-relative:paragraph;z-index:-1272448" coordorigin="1594,-747" coordsize="9004,102">
            <v:shape style="position:absolute;left:1594;top:-747;width:2907;height:101" type="#_x0000_t75" stroked="false">
              <v:imagedata r:id="rId757" o:title=""/>
            </v:shape>
            <v:shape style="position:absolute;left:4477;top:-655;width:6121;height:10" type="#_x0000_t75" stroked="false">
              <v:imagedata r:id="rId758" o:title=""/>
            </v:shape>
            <w10:wrap type="none"/>
          </v:group>
        </w:pict>
      </w:r>
      <w:r>
        <w:rPr/>
        <w:pict>
          <v:shape style="position:absolute;margin-left:223.970001pt;margin-top:24.83169pt;width:.48pt;height:.12pt;mso-position-horizontal-relative:page;mso-position-vertical-relative:paragraph;z-index:-1272424" type="#_x0000_t75" stroked="false">
            <v:imagedata r:id="rId728" o:title=""/>
          </v:shape>
        </w:pict>
      </w:r>
      <w:r>
        <w:rPr/>
        <w:pict>
          <v:shape style="position:absolute;margin-left:300.290009pt;margin-top:24.83169pt;width:.48001pt;height:.12pt;mso-position-horizontal-relative:page;mso-position-vertical-relative:paragraph;z-index:-1272400" type="#_x0000_t75" stroked="false">
            <v:imagedata r:id="rId728" o:title=""/>
          </v:shape>
        </w:pict>
      </w:r>
      <w:r>
        <w:rPr/>
        <w:pict>
          <v:shape style="position:absolute;margin-left:376.75pt;margin-top:24.83169pt;width:.47998pt;height:.12pt;mso-position-horizontal-relative:page;mso-position-vertical-relative:paragraph;z-index:-1272376" type="#_x0000_t75" stroked="false">
            <v:imagedata r:id="rId728" o:title=""/>
          </v:shape>
        </w:pict>
      </w:r>
      <w:r>
        <w:rPr/>
        <w:pict>
          <v:shape style="position:absolute;margin-left:453.220001pt;margin-top:24.83169pt;width:.48001pt;height:.12pt;mso-position-horizontal-relative:page;mso-position-vertical-relative:paragraph;z-index:-1272352" type="#_x0000_t75" stroked="false">
            <v:imagedata r:id="rId728" o:title=""/>
          </v:shape>
        </w:pict>
      </w:r>
      <w:r>
        <w:rPr/>
        <w:pict>
          <v:group style="position:absolute;margin-left:79.704002pt;margin-top:38.991711pt;width:450.2pt;height:.5pt;mso-position-horizontal-relative:page;mso-position-vertical-relative:paragraph;z-index:-1272328" coordorigin="1594,780" coordsize="9004,10">
            <v:shape style="position:absolute;left:1594;top:780;width:2885;height:10" type="#_x0000_t75" stroked="false">
              <v:imagedata r:id="rId759" o:title=""/>
            </v:shape>
            <v:shape style="position:absolute;left:4475;top:780;width:3060;height:10" type="#_x0000_t75" stroked="false">
              <v:imagedata r:id="rId760" o:title=""/>
            </v:shape>
            <v:shape style="position:absolute;left:7530;top:780;width:1534;height:10" type="#_x0000_t75" stroked="false">
              <v:imagedata r:id="rId761" o:title=""/>
            </v:shape>
            <v:shape style="position:absolute;left:9060;top:780;width:1538;height:10" type="#_x0000_t75" stroked="false">
              <v:imagedata r:id="rId762" o:title=""/>
            </v:shape>
            <w10:wrap type="none"/>
          </v:group>
        </w:pict>
      </w:r>
      <w:r>
        <w:rPr/>
        <w:pict>
          <v:group style="position:absolute;margin-left:79.704002pt;margin-top:50.03167pt;width:450.2pt;height:5.05pt;mso-position-horizontal-relative:page;mso-position-vertical-relative:paragraph;z-index:-1272304" coordorigin="1594,1001" coordsize="9004,101">
            <v:shape style="position:absolute;left:1594;top:1001;width:2905;height:101" type="#_x0000_t75" stroked="false">
              <v:imagedata r:id="rId763" o:title=""/>
            </v:shape>
            <v:shape style="position:absolute;left:4475;top:1092;width:3060;height:10" type="#_x0000_t75" stroked="false">
              <v:imagedata r:id="rId764" o:title=""/>
            </v:shape>
            <v:shape style="position:absolute;left:7530;top:1092;width:1534;height:10" type="#_x0000_t75" stroked="false">
              <v:imagedata r:id="rId765" o:title=""/>
            </v:shape>
            <v:shape style="position:absolute;left:9060;top:1092;width:1538;height:10" type="#_x0000_t75" stroked="false">
              <v:imagedata r:id="rId766" o:title=""/>
            </v:shape>
            <w10:wrap type="none"/>
          </v:group>
        </w:pict>
      </w:r>
      <w:r>
        <w:rPr/>
        <w:pict>
          <v:group style="position:absolute;margin-left:79.704002pt;margin-top:65.631668pt;width:450.2pt;height:5.05pt;mso-position-horizontal-relative:page;mso-position-vertical-relative:paragraph;z-index:-1272280" coordorigin="1594,1313" coordsize="9004,101">
            <v:shape style="position:absolute;left:1594;top:1313;width:2905;height:101" type="#_x0000_t75" stroked="false">
              <v:imagedata r:id="rId763" o:title=""/>
            </v:shape>
            <v:shape style="position:absolute;left:4475;top:1404;width:3060;height:10" type="#_x0000_t75" stroked="false">
              <v:imagedata r:id="rId764" o:title=""/>
            </v:shape>
            <v:shape style="position:absolute;left:7530;top:1404;width:1534;height:10" type="#_x0000_t75" stroked="false">
              <v:imagedata r:id="rId765" o:title=""/>
            </v:shape>
            <v:shape style="position:absolute;left:9060;top:1404;width:1538;height:10" type="#_x0000_t75" stroked="false">
              <v:imagedata r:id="rId766" o:title=""/>
            </v:shape>
            <w10:wrap type="none"/>
          </v:group>
        </w:pict>
      </w:r>
      <w:r>
        <w:rPr/>
        <w:pict>
          <v:group style="position:absolute;margin-left:79.704002pt;margin-top:81.231667pt;width:450.2pt;height:5.05pt;mso-position-horizontal-relative:page;mso-position-vertical-relative:paragraph;z-index:-1272256" coordorigin="1594,1625" coordsize="9004,101">
            <v:shape style="position:absolute;left:1594;top:1625;width:2905;height:101" type="#_x0000_t75" stroked="false">
              <v:imagedata r:id="rId767" o:title=""/>
            </v:shape>
            <v:shape style="position:absolute;left:4475;top:1716;width:3060;height:10" type="#_x0000_t75" stroked="false">
              <v:imagedata r:id="rId760" o:title=""/>
            </v:shape>
            <v:shape style="position:absolute;left:7530;top:1716;width:1534;height:10" type="#_x0000_t75" stroked="false">
              <v:imagedata r:id="rId761" o:title=""/>
            </v:shape>
            <v:shape style="position:absolute;left:9060;top:1716;width:1538;height:10" type="#_x0000_t75" stroked="false">
              <v:imagedata r:id="rId762" o:title=""/>
            </v:shape>
            <w10:wrap type="none"/>
          </v:group>
        </w:pict>
      </w:r>
      <w:r>
        <w:rPr/>
        <w:pict>
          <v:group style="position:absolute;margin-left:79.704002pt;margin-top:96.831726pt;width:450.2pt;height:5.05pt;mso-position-horizontal-relative:page;mso-position-vertical-relative:paragraph;z-index:-1272232" coordorigin="1594,1937" coordsize="9004,101">
            <v:shape style="position:absolute;left:1594;top:1937;width:2905;height:101" type="#_x0000_t75" stroked="false">
              <v:imagedata r:id="rId763" o:title=""/>
            </v:shape>
            <v:shape style="position:absolute;left:4475;top:2028;width:3060;height:10" type="#_x0000_t75" stroked="false">
              <v:imagedata r:id="rId764" o:title=""/>
            </v:shape>
            <v:shape style="position:absolute;left:7530;top:2028;width:1534;height:10" type="#_x0000_t75" stroked="false">
              <v:imagedata r:id="rId765" o:title=""/>
            </v:shape>
            <v:shape style="position:absolute;left:9060;top:2028;width:1538;height:10" type="#_x0000_t75" stroked="false">
              <v:imagedata r:id="rId766" o:title=""/>
            </v:shape>
            <w10:wrap type="none"/>
          </v:group>
        </w:pict>
      </w:r>
      <w:r>
        <w:rPr/>
        <w:pict>
          <v:group style="position:absolute;margin-left:79.704002pt;margin-top:112.431732pt;width:450.2pt;height:5.05pt;mso-position-horizontal-relative:page;mso-position-vertical-relative:paragraph;z-index:-1272208" coordorigin="1594,2249" coordsize="9004,101">
            <v:shape style="position:absolute;left:1594;top:2249;width:2905;height:101" type="#_x0000_t75" stroked="false">
              <v:imagedata r:id="rId768" o:title=""/>
            </v:shape>
            <v:shape style="position:absolute;left:4475;top:2340;width:3060;height:10" type="#_x0000_t75" stroked="false">
              <v:imagedata r:id="rId760" o:title=""/>
            </v:shape>
            <v:shape style="position:absolute;left:7530;top:2340;width:1534;height:10" type="#_x0000_t75" stroked="false">
              <v:imagedata r:id="rId761" o:title=""/>
            </v:shape>
            <v:shape style="position:absolute;left:9060;top:2340;width:1538;height:10" type="#_x0000_t75" stroked="false">
              <v:imagedata r:id="rId762" o:title=""/>
            </v:shape>
            <w10:wrap type="none"/>
          </v:group>
        </w:pict>
      </w:r>
      <w:r>
        <w:rPr/>
        <w:pict>
          <v:group style="position:absolute;margin-left:79.704002pt;margin-top:128.031662pt;width:450.2pt;height:5.05pt;mso-position-horizontal-relative:page;mso-position-vertical-relative:paragraph;z-index:-1272184" coordorigin="1594,2561" coordsize="9004,101">
            <v:shape style="position:absolute;left:1594;top:2561;width:2905;height:101" type="#_x0000_t75" stroked="false">
              <v:imagedata r:id="rId763" o:title=""/>
            </v:shape>
            <v:shape style="position:absolute;left:4475;top:2652;width:3060;height:10" type="#_x0000_t75" stroked="false">
              <v:imagedata r:id="rId764" o:title=""/>
            </v:shape>
            <v:shape style="position:absolute;left:7530;top:2652;width:1534;height:10" type="#_x0000_t75" stroked="false">
              <v:imagedata r:id="rId765" o:title=""/>
            </v:shape>
            <v:shape style="position:absolute;left:9060;top:2652;width:1538;height:10" type="#_x0000_t75" stroked="false">
              <v:imagedata r:id="rId766" o:title=""/>
            </v:shape>
            <w10:wrap type="none"/>
          </v:group>
        </w:pict>
      </w:r>
      <w:r>
        <w:rPr>
          <w:rFonts w:ascii="Times New Roman" w:hAnsi="Times New Roman" w:cs="Times New Roman" w:eastAsia="Times New Roman" w:hint="default"/>
          <w:b/>
          <w:bCs/>
          <w:sz w:val="18"/>
          <w:szCs w:val="18"/>
        </w:rPr>
        <w:t>16</w:t>
      </w:r>
      <w:r>
        <w:rPr>
          <w:rFonts w:ascii="宋体" w:hAnsi="宋体" w:cs="宋体" w:eastAsia="宋体" w:hint="default"/>
          <w:b/>
          <w:bCs/>
          <w:sz w:val="18"/>
          <w:szCs w:val="18"/>
        </w:rPr>
        <w:t>．应付职工薪酬</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05"/>
        <w:gridCol w:w="1526"/>
        <w:gridCol w:w="1529"/>
        <w:gridCol w:w="1529"/>
        <w:gridCol w:w="1529"/>
      </w:tblGrid>
      <w:tr>
        <w:trPr>
          <w:trHeight w:val="311" w:hRule="exact"/>
        </w:trPr>
        <w:tc>
          <w:tcPr>
            <w:tcW w:w="2905"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540"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52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9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2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9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29"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544"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207"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spacing w:val="-1"/>
                <w:sz w:val="18"/>
              </w:rPr>
              <w:t>844,058.04</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pacing w:val="-1"/>
                <w:sz w:val="18"/>
              </w:rPr>
              <w:t>25,606,963.76</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pacing w:val="-1"/>
                <w:sz w:val="18"/>
              </w:rPr>
              <w:t>25,371,744.59</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right="105"/>
              <w:jc w:val="right"/>
              <w:rPr>
                <w:rFonts w:ascii="Times New Roman" w:hAnsi="Times New Roman" w:cs="Times New Roman" w:eastAsia="Times New Roman" w:hint="default"/>
                <w:sz w:val="18"/>
                <w:szCs w:val="18"/>
              </w:rPr>
            </w:pPr>
            <w:r>
              <w:rPr>
                <w:rFonts w:ascii="Times New Roman"/>
                <w:spacing w:val="-1"/>
                <w:sz w:val="18"/>
              </w:rPr>
              <w:t>1,079,277.21</w:t>
            </w:r>
          </w:p>
        </w:tc>
      </w:tr>
      <w:tr>
        <w:trPr>
          <w:trHeight w:val="345"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pacing w:val="-1"/>
                <w:sz w:val="18"/>
              </w:rPr>
              <w:t>1,232,268.45</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Times New Roman" w:hAnsi="Times New Roman" w:cs="Times New Roman" w:eastAsia="Times New Roman" w:hint="default"/>
                <w:sz w:val="18"/>
                <w:szCs w:val="18"/>
              </w:rPr>
            </w:pPr>
            <w:r>
              <w:rPr>
                <w:rFonts w:ascii="Times New Roman"/>
                <w:spacing w:val="-1"/>
                <w:sz w:val="18"/>
              </w:rPr>
              <w:t>1,232,268.45</w:t>
            </w:r>
          </w:p>
        </w:tc>
        <w:tc>
          <w:tcPr>
            <w:tcW w:w="1529" w:type="dxa"/>
            <w:tcBorders>
              <w:top w:val="nil" w:sz="6" w:space="0" w:color="auto"/>
              <w:left w:val="single" w:sz="4" w:space="0" w:color="000000"/>
              <w:bottom w:val="nil" w:sz="6" w:space="0" w:color="auto"/>
              <w:right w:val="nil" w:sz="6" w:space="0" w:color="auto"/>
            </w:tcBorders>
          </w:tcPr>
          <w:p>
            <w:pPr/>
          </w:p>
        </w:tc>
      </w:tr>
      <w:tr>
        <w:trPr>
          <w:trHeight w:val="6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2,067,607.16</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2,067,607.16</w:t>
            </w:r>
          </w:p>
        </w:tc>
        <w:tc>
          <w:tcPr>
            <w:tcW w:w="1529" w:type="dxa"/>
            <w:tcBorders>
              <w:top w:val="nil" w:sz="6" w:space="0" w:color="auto"/>
              <w:left w:val="single" w:sz="4" w:space="0" w:color="000000"/>
              <w:bottom w:val="nil" w:sz="6" w:space="0" w:color="auto"/>
              <w:right w:val="nil" w:sz="6" w:space="0" w:color="auto"/>
            </w:tcBorders>
          </w:tcPr>
          <w:p>
            <w:pPr/>
          </w:p>
        </w:tc>
      </w:tr>
      <w:tr>
        <w:trPr>
          <w:trHeight w:val="6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48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1</w:t>
            </w:r>
            <w:r>
              <w:rPr>
                <w:rFonts w:ascii="宋体" w:hAnsi="宋体" w:cs="宋体" w:eastAsia="宋体" w:hint="default"/>
                <w:sz w:val="18"/>
                <w:szCs w:val="18"/>
              </w:rPr>
              <w:t>、医疗保险费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488,258.83</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488,258.83</w:t>
            </w:r>
          </w:p>
        </w:tc>
        <w:tc>
          <w:tcPr>
            <w:tcW w:w="1529" w:type="dxa"/>
            <w:tcBorders>
              <w:top w:val="nil" w:sz="6" w:space="0" w:color="auto"/>
              <w:left w:val="single" w:sz="4" w:space="0" w:color="000000"/>
              <w:bottom w:val="nil" w:sz="6" w:space="0" w:color="auto"/>
              <w:right w:val="nil" w:sz="6" w:space="0" w:color="auto"/>
            </w:tcBorders>
          </w:tcPr>
          <w:p>
            <w:pPr/>
          </w:p>
        </w:tc>
      </w:tr>
      <w:tr>
        <w:trPr>
          <w:trHeight w:val="5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0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、基本养老保险费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1,392,369.87</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1,392,369.87</w:t>
            </w:r>
          </w:p>
        </w:tc>
        <w:tc>
          <w:tcPr>
            <w:tcW w:w="1529" w:type="dxa"/>
            <w:tcBorders>
              <w:top w:val="nil" w:sz="6" w:space="0" w:color="auto"/>
              <w:left w:val="single" w:sz="4" w:space="0" w:color="000000"/>
              <w:bottom w:val="nil" w:sz="6" w:space="0" w:color="auto"/>
              <w:right w:val="nil" w:sz="6" w:space="0" w:color="auto"/>
            </w:tcBorders>
          </w:tcPr>
          <w:p>
            <w:pPr/>
          </w:p>
        </w:tc>
      </w:tr>
      <w:tr>
        <w:trPr>
          <w:trHeight w:val="5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0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、年金缴费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w w:val="95"/>
                <w:sz w:val="18"/>
              </w:rPr>
              <w:t>3,515.35</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w w:val="95"/>
                <w:sz w:val="18"/>
              </w:rPr>
              <w:t>3,515.35</w:t>
            </w:r>
          </w:p>
        </w:tc>
        <w:tc>
          <w:tcPr>
            <w:tcW w:w="1529" w:type="dxa"/>
            <w:tcBorders>
              <w:top w:val="nil" w:sz="6" w:space="0" w:color="auto"/>
              <w:left w:val="single" w:sz="4" w:space="0" w:color="000000"/>
              <w:bottom w:val="nil" w:sz="6" w:space="0" w:color="auto"/>
              <w:right w:val="nil" w:sz="6" w:space="0" w:color="auto"/>
            </w:tcBorders>
          </w:tcPr>
          <w:p>
            <w:pPr/>
          </w:p>
        </w:tc>
      </w:tr>
      <w:tr>
        <w:trPr>
          <w:trHeight w:val="5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0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、失业保险费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Times New Roman" w:hAnsi="Times New Roman" w:cs="Times New Roman" w:eastAsia="Times New Roman" w:hint="default"/>
                <w:sz w:val="18"/>
                <w:szCs w:val="18"/>
              </w:rPr>
            </w:pPr>
            <w:r>
              <w:rPr>
                <w:rFonts w:ascii="Times New Roman"/>
                <w:spacing w:val="-1"/>
                <w:sz w:val="18"/>
              </w:rPr>
              <w:t>66,410.42</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18"/>
                <w:szCs w:val="18"/>
              </w:rPr>
            </w:pPr>
            <w:r>
              <w:rPr>
                <w:rFonts w:ascii="Times New Roman"/>
                <w:spacing w:val="-1"/>
                <w:sz w:val="18"/>
              </w:rPr>
              <w:t>66,410.42</w:t>
            </w:r>
          </w:p>
        </w:tc>
        <w:tc>
          <w:tcPr>
            <w:tcW w:w="1529" w:type="dxa"/>
            <w:tcBorders>
              <w:top w:val="nil" w:sz="6" w:space="0" w:color="auto"/>
              <w:left w:val="single" w:sz="4" w:space="0" w:color="000000"/>
              <w:bottom w:val="nil" w:sz="6" w:space="0" w:color="auto"/>
              <w:right w:val="nil" w:sz="6" w:space="0" w:color="auto"/>
            </w:tcBorders>
          </w:tcPr>
          <w:p>
            <w:pPr/>
          </w:p>
        </w:tc>
      </w:tr>
      <w:tr>
        <w:trPr>
          <w:trHeight w:val="5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0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、工伤保险费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51,531.92</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51,531.92</w:t>
            </w:r>
          </w:p>
        </w:tc>
        <w:tc>
          <w:tcPr>
            <w:tcW w:w="1529" w:type="dxa"/>
            <w:tcBorders>
              <w:top w:val="nil" w:sz="6" w:space="0" w:color="auto"/>
              <w:left w:val="single" w:sz="4" w:space="0" w:color="000000"/>
              <w:bottom w:val="nil" w:sz="6" w:space="0" w:color="auto"/>
              <w:right w:val="nil" w:sz="6" w:space="0" w:color="auto"/>
            </w:tcBorders>
          </w:tcPr>
          <w:p>
            <w:pPr/>
          </w:p>
        </w:tc>
      </w:tr>
      <w:tr>
        <w:trPr>
          <w:trHeight w:val="5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0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、生育保险费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65,520.77</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65,520.77</w:t>
            </w:r>
          </w:p>
        </w:tc>
        <w:tc>
          <w:tcPr>
            <w:tcW w:w="1529" w:type="dxa"/>
            <w:tcBorders>
              <w:top w:val="nil" w:sz="6" w:space="0" w:color="auto"/>
              <w:left w:val="single" w:sz="4" w:space="0" w:color="000000"/>
              <w:bottom w:val="nil" w:sz="6" w:space="0" w:color="auto"/>
              <w:right w:val="nil" w:sz="6" w:space="0" w:color="auto"/>
            </w:tcBorders>
          </w:tcPr>
          <w:p>
            <w:pPr/>
          </w:p>
        </w:tc>
      </w:tr>
      <w:tr>
        <w:trPr>
          <w:trHeight w:val="5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286,784.00</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286,784.00</w:t>
            </w:r>
          </w:p>
        </w:tc>
        <w:tc>
          <w:tcPr>
            <w:tcW w:w="1529" w:type="dxa"/>
            <w:tcBorders>
              <w:top w:val="nil" w:sz="6" w:space="0" w:color="auto"/>
              <w:left w:val="single" w:sz="4" w:space="0" w:color="000000"/>
              <w:bottom w:val="nil" w:sz="6" w:space="0" w:color="auto"/>
              <w:right w:val="nil" w:sz="6" w:space="0" w:color="auto"/>
            </w:tcBorders>
          </w:tcPr>
          <w:p>
            <w:pPr/>
          </w:p>
        </w:tc>
      </w:tr>
      <w:tr>
        <w:trPr>
          <w:trHeight w:val="6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五、工会经费</w:t>
            </w: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234,391.96</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329,667.75</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466,793.83</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97,265.88</w:t>
            </w:r>
          </w:p>
        </w:tc>
      </w:tr>
      <w:tr>
        <w:trPr>
          <w:trHeight w:val="6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六、职工教育经费</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396,765.00</w:t>
            </w:r>
          </w:p>
        </w:tc>
        <w:tc>
          <w:tcPr>
            <w:tcW w:w="152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396,765.00</w:t>
            </w:r>
          </w:p>
        </w:tc>
        <w:tc>
          <w:tcPr>
            <w:tcW w:w="1529" w:type="dxa"/>
            <w:tcBorders>
              <w:top w:val="nil" w:sz="6" w:space="0" w:color="auto"/>
              <w:left w:val="single" w:sz="4" w:space="0" w:color="000000"/>
              <w:bottom w:val="nil" w:sz="6" w:space="0" w:color="auto"/>
              <w:right w:val="nil" w:sz="6" w:space="0" w:color="auto"/>
            </w:tcBorders>
          </w:tcPr>
          <w:p>
            <w:pPr/>
          </w:p>
        </w:tc>
      </w:tr>
      <w:tr>
        <w:trPr>
          <w:trHeight w:val="68" w:hRule="exact"/>
        </w:trPr>
        <w:tc>
          <w:tcPr>
            <w:tcW w:w="2905"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312"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526"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single" w:sz="4" w:space="0" w:color="000000"/>
            </w:tcBorders>
          </w:tcPr>
          <w:p>
            <w:pPr/>
          </w:p>
        </w:tc>
        <w:tc>
          <w:tcPr>
            <w:tcW w:w="1529" w:type="dxa"/>
            <w:tcBorders>
              <w:top w:val="nil" w:sz="6" w:space="0" w:color="auto"/>
              <w:left w:val="single" w:sz="4" w:space="0" w:color="000000"/>
              <w:bottom w:val="nil" w:sz="6" w:space="0" w:color="auto"/>
              <w:right w:val="nil" w:sz="6" w:space="0" w:color="auto"/>
            </w:tcBorders>
          </w:tcPr>
          <w:p>
            <w:pPr/>
          </w:p>
        </w:tc>
      </w:tr>
      <w:tr>
        <w:trPr>
          <w:trHeight w:val="317" w:hRule="exact"/>
        </w:trPr>
        <w:tc>
          <w:tcPr>
            <w:tcW w:w="2905"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1,078,450.00</w:t>
            </w:r>
          </w:p>
        </w:tc>
        <w:tc>
          <w:tcPr>
            <w:tcW w:w="15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29,920,056.12</w:t>
            </w:r>
          </w:p>
        </w:tc>
        <w:tc>
          <w:tcPr>
            <w:tcW w:w="15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29,821,963.03</w:t>
            </w:r>
          </w:p>
        </w:tc>
        <w:tc>
          <w:tcPr>
            <w:tcW w:w="1529"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1,176,543.09</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115.208244pt;width:450.2pt;height:5.05pt;mso-position-horizontal-relative:page;mso-position-vertical-relative:paragraph;z-index:-1272160" coordorigin="1594,-2304" coordsize="9004,101">
            <v:shape style="position:absolute;left:1594;top:-2304;width:2905;height:101" type="#_x0000_t75" stroked="false">
              <v:imagedata r:id="rId769" o:title=""/>
            </v:shape>
            <v:shape style="position:absolute;left:4475;top:-2213;width:3060;height:10" type="#_x0000_t75" stroked="false">
              <v:imagedata r:id="rId764" o:title=""/>
            </v:shape>
            <v:shape style="position:absolute;left:7530;top:-2213;width:1534;height:10" type="#_x0000_t75" stroked="false">
              <v:imagedata r:id="rId765" o:title=""/>
            </v:shape>
            <v:shape style="position:absolute;left:9060;top:-2213;width:1538;height:10" type="#_x0000_t75" stroked="false">
              <v:imagedata r:id="rId766" o:title=""/>
            </v:shape>
            <w10:wrap type="none"/>
          </v:group>
        </w:pict>
      </w:r>
      <w:r>
        <w:rPr/>
        <w:pict>
          <v:group style="position:absolute;margin-left:79.704002pt;margin-top:-99.608307pt;width:450.2pt;height:5.05pt;mso-position-horizontal-relative:page;mso-position-vertical-relative:paragraph;z-index:-1272136" coordorigin="1594,-1992" coordsize="9004,101">
            <v:shape style="position:absolute;left:1594;top:-1992;width:2905;height:101" type="#_x0000_t75" stroked="false">
              <v:imagedata r:id="rId770" o:title=""/>
            </v:shape>
            <v:shape style="position:absolute;left:4475;top:-1901;width:3060;height:10" type="#_x0000_t75" stroked="false">
              <v:imagedata r:id="rId760" o:title=""/>
            </v:shape>
            <v:shape style="position:absolute;left:7530;top:-1901;width:1534;height:10" type="#_x0000_t75" stroked="false">
              <v:imagedata r:id="rId761" o:title=""/>
            </v:shape>
            <v:shape style="position:absolute;left:9060;top:-1901;width:1538;height:10" type="#_x0000_t75" stroked="false">
              <v:imagedata r:id="rId762" o:title=""/>
            </v:shape>
            <w10:wrap type="none"/>
          </v:group>
        </w:pict>
      </w:r>
      <w:r>
        <w:rPr/>
        <w:pict>
          <v:group style="position:absolute;margin-left:79.704002pt;margin-top:-84.008369pt;width:450.2pt;height:5.05pt;mso-position-horizontal-relative:page;mso-position-vertical-relative:paragraph;z-index:-1272112" coordorigin="1594,-1680" coordsize="9004,101">
            <v:shape style="position:absolute;left:1594;top:-1680;width:2905;height:101" type="#_x0000_t75" stroked="false">
              <v:imagedata r:id="rId771" o:title=""/>
            </v:shape>
            <v:shape style="position:absolute;left:4475;top:-1589;width:3060;height:10" type="#_x0000_t75" stroked="false">
              <v:imagedata r:id="rId764" o:title=""/>
            </v:shape>
            <v:shape style="position:absolute;left:7530;top:-1589;width:1534;height:10" type="#_x0000_t75" stroked="false">
              <v:imagedata r:id="rId765" o:title=""/>
            </v:shape>
            <v:shape style="position:absolute;left:9060;top:-1589;width:1538;height:10" type="#_x0000_t75" stroked="false">
              <v:imagedata r:id="rId766" o:title=""/>
            </v:shape>
            <w10:wrap type="none"/>
          </v:group>
        </w:pict>
      </w:r>
      <w:r>
        <w:rPr/>
        <w:pict>
          <v:group style="position:absolute;margin-left:79.704002pt;margin-top:-68.40831pt;width:450.2pt;height:5.05pt;mso-position-horizontal-relative:page;mso-position-vertical-relative:paragraph;z-index:-1272088" coordorigin="1594,-1368" coordsize="9004,101">
            <v:shape style="position:absolute;left:1594;top:-1368;width:2905;height:101" type="#_x0000_t75" stroked="false">
              <v:imagedata r:id="rId770" o:title=""/>
            </v:shape>
            <v:shape style="position:absolute;left:4475;top:-1277;width:3060;height:10" type="#_x0000_t75" stroked="false">
              <v:imagedata r:id="rId764" o:title=""/>
            </v:shape>
            <v:shape style="position:absolute;left:7530;top:-1277;width:1534;height:10" type="#_x0000_t75" stroked="false">
              <v:imagedata r:id="rId765" o:title=""/>
            </v:shape>
            <v:shape style="position:absolute;left:9060;top:-1277;width:1538;height:10" type="#_x0000_t75" stroked="false">
              <v:imagedata r:id="rId766" o:title=""/>
            </v:shape>
            <w10:wrap type="none"/>
          </v:group>
        </w:pict>
      </w:r>
      <w:r>
        <w:rPr/>
        <w:pict>
          <v:group style="position:absolute;margin-left:79.704002pt;margin-top:-52.808277pt;width:450.2pt;height:5.05pt;mso-position-horizontal-relative:page;mso-position-vertical-relative:paragraph;z-index:-1272064" coordorigin="1594,-1056" coordsize="9004,101">
            <v:shape style="position:absolute;left:1594;top:-1056;width:2905;height:101" type="#_x0000_t75" stroked="false">
              <v:imagedata r:id="rId772" o:title=""/>
            </v:shape>
            <v:shape style="position:absolute;left:4475;top:-965;width:3060;height:10" type="#_x0000_t75" stroked="false">
              <v:imagedata r:id="rId764" o:title=""/>
            </v:shape>
            <v:shape style="position:absolute;left:7530;top:-965;width:1534;height:10" type="#_x0000_t75" stroked="false">
              <v:imagedata r:id="rId765" o:title=""/>
            </v:shape>
            <v:shape style="position:absolute;left:9060;top:-965;width:1538;height:10" type="#_x0000_t75" stroked="false">
              <v:imagedata r:id="rId766" o:title=""/>
            </v:shape>
            <w10:wrap type="none"/>
          </v:group>
        </w:pict>
      </w:r>
      <w:r>
        <w:rPr/>
        <w:pict>
          <v:group style="position:absolute;margin-left:79.704002pt;margin-top:-37.208279pt;width:450.2pt;height:5.05pt;mso-position-horizontal-relative:page;mso-position-vertical-relative:paragraph;z-index:-1272040" coordorigin="1594,-744" coordsize="9004,101">
            <v:shape style="position:absolute;left:1594;top:-744;width:2905;height:101" type="#_x0000_t75" stroked="false">
              <v:imagedata r:id="rId772" o:title=""/>
            </v:shape>
            <v:shape style="position:absolute;left:4475;top:-653;width:3060;height:10" type="#_x0000_t75" stroked="false">
              <v:imagedata r:id="rId764" o:title=""/>
            </v:shape>
            <v:shape style="position:absolute;left:7530;top:-653;width:1534;height:10" type="#_x0000_t75" stroked="false">
              <v:imagedata r:id="rId765" o:title=""/>
            </v:shape>
            <v:shape style="position:absolute;left:9060;top:-653;width:1538;height:10" type="#_x0000_t75" stroked="false">
              <v:imagedata r:id="rId766" o:title=""/>
            </v:shape>
            <w10:wrap type="none"/>
          </v:group>
        </w:pict>
      </w:r>
      <w:r>
        <w:rPr/>
        <w:pict>
          <v:group style="position:absolute;margin-left:79.704002pt;margin-top:-21.608307pt;width:450.2pt;height:5.05pt;mso-position-horizontal-relative:page;mso-position-vertical-relative:paragraph;z-index:-1272016" coordorigin="1594,-432" coordsize="9004,101">
            <v:shape style="position:absolute;left:1594;top:-432;width:2905;height:101" type="#_x0000_t75" stroked="false">
              <v:imagedata r:id="rId770" o:title=""/>
            </v:shape>
            <v:shape style="position:absolute;left:4475;top:-341;width:3060;height:10" type="#_x0000_t75" stroked="false">
              <v:imagedata r:id="rId760" o:title=""/>
            </v:shape>
            <v:shape style="position:absolute;left:7530;top:-341;width:1534;height:10" type="#_x0000_t75" stroked="false">
              <v:imagedata r:id="rId761" o:title=""/>
            </v:shape>
            <v:shape style="position:absolute;left:9060;top:-341;width:1538;height:10" type="#_x0000_t75" stroked="false">
              <v:imagedata r:id="rId762" o:title=""/>
            </v:shape>
            <w10:wrap type="none"/>
          </v:group>
        </w:pict>
      </w:r>
      <w:r>
        <w:rPr>
          <w:rFonts w:ascii="宋体" w:hAnsi="宋体" w:cs="宋体" w:eastAsia="宋体" w:hint="default"/>
          <w:sz w:val="18"/>
          <w:szCs w:val="18"/>
        </w:rPr>
        <w:t>注：</w:t>
      </w:r>
    </w:p>
    <w:p>
      <w:pPr>
        <w:spacing w:before="45"/>
        <w:ind w:left="2062" w:right="1306" w:firstLine="0"/>
        <w:jc w:val="left"/>
        <w:rPr>
          <w:rFonts w:ascii="宋体" w:hAnsi="宋体" w:cs="宋体" w:eastAsia="宋体" w:hint="default"/>
          <w:sz w:val="18"/>
          <w:szCs w:val="18"/>
        </w:rPr>
      </w:pPr>
      <w:r>
        <w:rPr>
          <w:rFonts w:ascii="宋体" w:hAnsi="宋体" w:cs="宋体" w:eastAsia="宋体" w:hint="default"/>
          <w:sz w:val="18"/>
          <w:szCs w:val="18"/>
        </w:rPr>
        <w:t>报告期末应付工资</w:t>
      </w:r>
      <w:r>
        <w:rPr>
          <w:rFonts w:ascii="宋体" w:hAnsi="宋体" w:cs="宋体" w:eastAsia="宋体" w:hint="default"/>
          <w:spacing w:val="-48"/>
          <w:sz w:val="18"/>
          <w:szCs w:val="18"/>
        </w:rPr>
        <w:t> </w:t>
      </w:r>
      <w:r>
        <w:rPr>
          <w:rFonts w:ascii="Times New Roman" w:hAnsi="Times New Roman" w:cs="Times New Roman" w:eastAsia="Times New Roman" w:hint="default"/>
          <w:sz w:val="20"/>
          <w:szCs w:val="20"/>
        </w:rPr>
        <w:t>1,079,277.21 </w:t>
      </w:r>
      <w:r>
        <w:rPr>
          <w:rFonts w:ascii="宋体" w:hAnsi="宋体" w:cs="宋体" w:eastAsia="宋体" w:hint="default"/>
          <w:sz w:val="18"/>
          <w:szCs w:val="18"/>
        </w:rPr>
        <w:t>元，主要为公司当月计提将于次月支付的职工工资。</w:t>
      </w:r>
    </w:p>
    <w:p>
      <w:pPr>
        <w:spacing w:before="17"/>
        <w:ind w:left="2062" w:right="1306" w:firstLine="0"/>
        <w:jc w:val="left"/>
        <w:rPr>
          <w:rFonts w:ascii="宋体" w:hAnsi="宋体" w:cs="宋体" w:eastAsia="宋体" w:hint="default"/>
          <w:sz w:val="18"/>
          <w:szCs w:val="18"/>
        </w:rPr>
      </w:pPr>
      <w:r>
        <w:rPr/>
        <w:pict>
          <v:shape style="position:absolute;margin-left:227.570007pt;margin-top:23.361706pt;width:.48001pt;height:.12pt;mso-position-horizontal-relative:page;mso-position-vertical-relative:paragraph;z-index:-1271992" type="#_x0000_t75" stroked="false">
            <v:imagedata r:id="rId728" o:title=""/>
          </v:shape>
        </w:pict>
      </w:r>
      <w:r>
        <w:rPr/>
        <w:pict>
          <v:shape style="position:absolute;margin-left:378.670013pt;margin-top:23.361706pt;width:.48001pt;height:.12pt;mso-position-horizontal-relative:page;mso-position-vertical-relative:paragraph;z-index:-1271968" type="#_x0000_t75" stroked="false">
            <v:imagedata r:id="rId728" o:title=""/>
          </v:shape>
        </w:pict>
      </w:r>
      <w:r>
        <w:rPr/>
        <w:pict>
          <v:shape style="position:absolute;margin-left:79.704002pt;margin-top:37.541695pt;width:450.186641pt;height:.48pt;mso-position-horizontal-relative:page;mso-position-vertical-relative:paragraph;z-index:-1271944" type="#_x0000_t75" stroked="false">
            <v:imagedata r:id="rId773" o:title=""/>
          </v:shape>
        </w:pict>
      </w:r>
      <w:r>
        <w:rPr/>
        <w:pict>
          <v:shape style="position:absolute;margin-left:79.704002pt;margin-top:48.581718pt;width:452.876657pt;height:5.07pt;mso-position-horizontal-relative:page;mso-position-vertical-relative:paragraph;z-index:-1271920" type="#_x0000_t75" stroked="false">
            <v:imagedata r:id="rId774" o:title=""/>
          </v:shape>
        </w:pict>
      </w:r>
      <w:r>
        <w:rPr/>
        <w:pict>
          <v:shape style="position:absolute;margin-left:79.704002pt;margin-top:64.181686pt;width:450.194234pt;height:5.04pt;mso-position-horizontal-relative:page;mso-position-vertical-relative:paragraph;z-index:-1271896" type="#_x0000_t75" stroked="false">
            <v:imagedata r:id="rId775" o:title=""/>
          </v:shape>
        </w:pict>
      </w:r>
      <w:r>
        <w:rPr/>
        <w:pict>
          <v:shape style="position:absolute;margin-left:79.704002pt;margin-top:79.781685pt;width:452.873961pt;height:5.07pt;mso-position-horizontal-relative:page;mso-position-vertical-relative:paragraph;z-index:-1271872" type="#_x0000_t75" stroked="false">
            <v:imagedata r:id="rId774" o:title=""/>
          </v:shape>
        </w:pict>
      </w:r>
      <w:r>
        <w:rPr/>
        <w:pict>
          <v:shape style="position:absolute;margin-left:79.704002pt;margin-top:95.381714pt;width:452.876657pt;height:5.07pt;mso-position-horizontal-relative:page;mso-position-vertical-relative:paragraph;z-index:-1271848" type="#_x0000_t75" stroked="false">
            <v:imagedata r:id="rId774" o:title=""/>
          </v:shape>
        </w:pict>
      </w:r>
      <w:r>
        <w:rPr>
          <w:rFonts w:ascii="Times New Roman" w:hAnsi="Times New Roman" w:cs="Times New Roman" w:eastAsia="Times New Roman" w:hint="default"/>
          <w:b/>
          <w:bCs/>
          <w:sz w:val="18"/>
          <w:szCs w:val="18"/>
        </w:rPr>
        <w:t>17</w:t>
      </w:r>
      <w:r>
        <w:rPr>
          <w:rFonts w:ascii="宋体" w:hAnsi="宋体" w:cs="宋体" w:eastAsia="宋体" w:hint="default"/>
          <w:b/>
          <w:bCs/>
          <w:sz w:val="18"/>
          <w:szCs w:val="18"/>
        </w:rPr>
        <w:t>．应交税费</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77"/>
        <w:gridCol w:w="3022"/>
        <w:gridCol w:w="3020"/>
      </w:tblGrid>
      <w:tr>
        <w:trPr>
          <w:trHeight w:val="323" w:hRule="exact"/>
        </w:trPr>
        <w:tc>
          <w:tcPr>
            <w:tcW w:w="2977" w:type="dxa"/>
            <w:tcBorders>
              <w:top w:val="single" w:sz="12" w:space="0" w:color="000000"/>
              <w:left w:val="nil" w:sz="6" w:space="0" w:color="auto"/>
              <w:bottom w:val="nil" w:sz="6" w:space="0" w:color="auto"/>
              <w:right w:val="single" w:sz="4" w:space="0" w:color="000000"/>
            </w:tcBorders>
          </w:tcPr>
          <w:p>
            <w:pPr>
              <w:pStyle w:val="TableParagraph"/>
              <w:spacing w:line="240" w:lineRule="auto" w:before="22"/>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196"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29" w:lineRule="exact" w:before="7"/>
              <w:ind w:left="1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103"/>
              <w:jc w:val="right"/>
              <w:rPr>
                <w:rFonts w:ascii="Times New Roman" w:hAnsi="Times New Roman" w:cs="Times New Roman" w:eastAsia="Times New Roman" w:hint="default"/>
                <w:sz w:val="18"/>
                <w:szCs w:val="18"/>
              </w:rPr>
            </w:pPr>
            <w:r>
              <w:rPr>
                <w:rFonts w:ascii="Times New Roman"/>
                <w:spacing w:val="-1"/>
                <w:sz w:val="18"/>
              </w:rPr>
              <w:t>2,936,906.55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right="105"/>
              <w:jc w:val="right"/>
              <w:rPr>
                <w:rFonts w:ascii="Times New Roman" w:hAnsi="Times New Roman" w:cs="Times New Roman" w:eastAsia="Times New Roman" w:hint="default"/>
                <w:sz w:val="18"/>
                <w:szCs w:val="18"/>
              </w:rPr>
            </w:pPr>
            <w:r>
              <w:rPr>
                <w:rFonts w:ascii="Times New Roman"/>
                <w:spacing w:val="-1"/>
                <w:sz w:val="18"/>
              </w:rPr>
              <w:t>1,740,256.49</w:t>
            </w:r>
          </w:p>
        </w:tc>
      </w:tr>
      <w:tr>
        <w:trPr>
          <w:trHeight w:val="359"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4"/>
              <w:jc w:val="right"/>
              <w:rPr>
                <w:rFonts w:ascii="Times New Roman" w:hAnsi="Times New Roman" w:cs="Times New Roman" w:eastAsia="Times New Roman" w:hint="default"/>
                <w:sz w:val="18"/>
                <w:szCs w:val="18"/>
              </w:rPr>
            </w:pPr>
            <w:r>
              <w:rPr>
                <w:rFonts w:ascii="Times New Roman"/>
                <w:spacing w:val="-1"/>
                <w:sz w:val="18"/>
              </w:rPr>
              <w:t>364.25</w:t>
            </w:r>
          </w:p>
        </w:tc>
        <w:tc>
          <w:tcPr>
            <w:tcW w:w="3020" w:type="dxa"/>
            <w:tcBorders>
              <w:top w:val="nil" w:sz="6" w:space="0" w:color="auto"/>
              <w:left w:val="single" w:sz="4" w:space="0" w:color="000000"/>
              <w:bottom w:val="nil" w:sz="6" w:space="0" w:color="auto"/>
              <w:right w:val="nil" w:sz="6" w:space="0" w:color="auto"/>
            </w:tcBorders>
          </w:tcPr>
          <w:p>
            <w:pPr/>
          </w:p>
        </w:tc>
      </w:tr>
      <w:tr>
        <w:trPr>
          <w:trHeight w:val="54" w:hRule="exact"/>
        </w:trPr>
        <w:tc>
          <w:tcPr>
            <w:tcW w:w="2977"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258"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所得税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2"/>
              <w:jc w:val="right"/>
              <w:rPr>
                <w:rFonts w:ascii="Times New Roman" w:hAnsi="Times New Roman" w:cs="Times New Roman" w:eastAsia="Times New Roman" w:hint="default"/>
                <w:sz w:val="18"/>
                <w:szCs w:val="18"/>
              </w:rPr>
            </w:pPr>
            <w:r>
              <w:rPr>
                <w:rFonts w:ascii="Times New Roman"/>
                <w:spacing w:val="-1"/>
                <w:sz w:val="18"/>
              </w:rPr>
              <w:t>2,681,224.98</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5"/>
              <w:jc w:val="right"/>
              <w:rPr>
                <w:rFonts w:ascii="Times New Roman" w:hAnsi="Times New Roman" w:cs="Times New Roman" w:eastAsia="Times New Roman" w:hint="default"/>
                <w:sz w:val="18"/>
                <w:szCs w:val="18"/>
              </w:rPr>
            </w:pPr>
            <w:r>
              <w:rPr>
                <w:rFonts w:ascii="Times New Roman"/>
                <w:spacing w:val="-1"/>
                <w:sz w:val="18"/>
              </w:rPr>
              <w:t>1,062,252.96</w:t>
            </w:r>
          </w:p>
        </w:tc>
      </w:tr>
      <w:tr>
        <w:trPr>
          <w:trHeight w:val="54" w:hRule="exact"/>
        </w:trPr>
        <w:tc>
          <w:tcPr>
            <w:tcW w:w="2977"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258"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238,569.15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5"/>
              <w:jc w:val="right"/>
              <w:rPr>
                <w:rFonts w:ascii="Times New Roman" w:hAnsi="Times New Roman" w:cs="Times New Roman" w:eastAsia="Times New Roman" w:hint="default"/>
                <w:sz w:val="18"/>
                <w:szCs w:val="18"/>
              </w:rPr>
            </w:pPr>
            <w:r>
              <w:rPr>
                <w:rFonts w:ascii="Times New Roman"/>
                <w:spacing w:val="-1"/>
                <w:sz w:val="18"/>
              </w:rPr>
              <w:t>127,996.81</w:t>
            </w:r>
          </w:p>
        </w:tc>
      </w:tr>
      <w:tr>
        <w:trPr>
          <w:trHeight w:val="54" w:hRule="exact"/>
        </w:trPr>
        <w:tc>
          <w:tcPr>
            <w:tcW w:w="2977"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258"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教育税附加</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102,280.34</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5"/>
              <w:jc w:val="right"/>
              <w:rPr>
                <w:rFonts w:ascii="Times New Roman" w:hAnsi="Times New Roman" w:cs="Times New Roman" w:eastAsia="Times New Roman" w:hint="default"/>
                <w:sz w:val="18"/>
                <w:szCs w:val="18"/>
              </w:rPr>
            </w:pPr>
            <w:r>
              <w:rPr>
                <w:rFonts w:ascii="Times New Roman"/>
                <w:spacing w:val="-1"/>
                <w:sz w:val="18"/>
              </w:rPr>
              <w:t>54,855.77</w:t>
            </w:r>
          </w:p>
        </w:tc>
      </w:tr>
      <w:tr>
        <w:trPr>
          <w:trHeight w:val="54" w:hRule="exact"/>
        </w:trPr>
        <w:tc>
          <w:tcPr>
            <w:tcW w:w="2977"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258"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3"/>
              <w:jc w:val="right"/>
              <w:rPr>
                <w:rFonts w:ascii="Times New Roman" w:hAnsi="Times New Roman" w:cs="Times New Roman" w:eastAsia="Times New Roman" w:hint="default"/>
                <w:sz w:val="18"/>
                <w:szCs w:val="18"/>
              </w:rPr>
            </w:pPr>
            <w:r>
              <w:rPr>
                <w:rFonts w:ascii="Times New Roman"/>
                <w:spacing w:val="-1"/>
                <w:sz w:val="18"/>
              </w:rPr>
              <w:t>104,835.23</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5"/>
              <w:jc w:val="right"/>
              <w:rPr>
                <w:rFonts w:ascii="Times New Roman" w:hAnsi="Times New Roman" w:cs="Times New Roman" w:eastAsia="Times New Roman" w:hint="default"/>
                <w:sz w:val="18"/>
                <w:szCs w:val="18"/>
              </w:rPr>
            </w:pPr>
            <w:r>
              <w:rPr>
                <w:rFonts w:ascii="Times New Roman"/>
                <w:spacing w:val="-1"/>
                <w:sz w:val="18"/>
              </w:rPr>
              <w:t>103,247.96</w:t>
            </w:r>
          </w:p>
        </w:tc>
      </w:tr>
      <w:tr>
        <w:trPr>
          <w:trHeight w:val="54" w:hRule="exact"/>
        </w:trPr>
        <w:tc>
          <w:tcPr>
            <w:tcW w:w="2977"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258"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3"/>
              <w:jc w:val="right"/>
              <w:rPr>
                <w:rFonts w:ascii="Times New Roman" w:hAnsi="Times New Roman" w:cs="Times New Roman" w:eastAsia="Times New Roman" w:hint="default"/>
                <w:sz w:val="18"/>
                <w:szCs w:val="18"/>
              </w:rPr>
            </w:pPr>
            <w:r>
              <w:rPr>
                <w:rFonts w:ascii="Times New Roman"/>
                <w:spacing w:val="-1"/>
                <w:sz w:val="18"/>
              </w:rPr>
              <w:t>79,221.68</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5"/>
              <w:jc w:val="right"/>
              <w:rPr>
                <w:rFonts w:ascii="Times New Roman" w:hAnsi="Times New Roman" w:cs="Times New Roman" w:eastAsia="Times New Roman" w:hint="default"/>
                <w:sz w:val="18"/>
                <w:szCs w:val="18"/>
              </w:rPr>
            </w:pPr>
            <w:r>
              <w:rPr>
                <w:rFonts w:ascii="Times New Roman"/>
                <w:spacing w:val="-1"/>
                <w:sz w:val="18"/>
              </w:rPr>
              <w:t>54,145.48</w:t>
            </w:r>
          </w:p>
        </w:tc>
      </w:tr>
      <w:tr>
        <w:trPr>
          <w:trHeight w:val="54" w:hRule="exact"/>
        </w:trPr>
        <w:tc>
          <w:tcPr>
            <w:tcW w:w="2977"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312"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2"/>
              <w:jc w:val="right"/>
              <w:rPr>
                <w:rFonts w:ascii="Times New Roman" w:hAnsi="Times New Roman" w:cs="Times New Roman" w:eastAsia="Times New Roman" w:hint="default"/>
                <w:sz w:val="18"/>
                <w:szCs w:val="18"/>
              </w:rPr>
            </w:pPr>
            <w:r>
              <w:rPr>
                <w:rFonts w:ascii="Times New Roman"/>
                <w:spacing w:val="-1"/>
                <w:sz w:val="18"/>
              </w:rPr>
              <w:t>55,185.55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5"/>
              <w:jc w:val="right"/>
              <w:rPr>
                <w:rFonts w:ascii="Times New Roman" w:hAnsi="Times New Roman" w:cs="Times New Roman" w:eastAsia="Times New Roman" w:hint="default"/>
                <w:sz w:val="18"/>
                <w:szCs w:val="18"/>
              </w:rPr>
            </w:pPr>
            <w:r>
              <w:rPr>
                <w:rFonts w:ascii="Times New Roman"/>
                <w:spacing w:val="-1"/>
                <w:sz w:val="18"/>
              </w:rPr>
              <w:t>60,055.68</w:t>
            </w:r>
          </w:p>
        </w:tc>
      </w:tr>
      <w:tr>
        <w:trPr>
          <w:trHeight w:val="319" w:hRule="exact"/>
        </w:trPr>
        <w:tc>
          <w:tcPr>
            <w:tcW w:w="2977"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3"/>
              <w:ind w:right="102"/>
              <w:jc w:val="right"/>
              <w:rPr>
                <w:rFonts w:ascii="Times New Roman" w:hAnsi="Times New Roman" w:cs="Times New Roman" w:eastAsia="Times New Roman" w:hint="default"/>
                <w:sz w:val="18"/>
                <w:szCs w:val="18"/>
              </w:rPr>
            </w:pPr>
            <w:r>
              <w:rPr>
                <w:rFonts w:ascii="Times New Roman"/>
                <w:spacing w:val="-1"/>
                <w:sz w:val="18"/>
              </w:rPr>
              <w:t>6,198,587.73</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43"/>
              <w:ind w:right="105"/>
              <w:jc w:val="right"/>
              <w:rPr>
                <w:rFonts w:ascii="Times New Roman" w:hAnsi="Times New Roman" w:cs="Times New Roman" w:eastAsia="Times New Roman" w:hint="default"/>
                <w:sz w:val="18"/>
                <w:szCs w:val="18"/>
              </w:rPr>
            </w:pPr>
            <w:r>
              <w:rPr>
                <w:rFonts w:ascii="Times New Roman"/>
                <w:spacing w:val="-1"/>
                <w:sz w:val="18"/>
              </w:rPr>
              <w:t>3,202,811.15</w:t>
            </w:r>
          </w:p>
        </w:tc>
      </w:tr>
    </w:tbl>
    <w:p>
      <w:pPr>
        <w:spacing w:before="8"/>
        <w:ind w:left="2062" w:right="1306" w:firstLine="0"/>
        <w:jc w:val="left"/>
        <w:rPr>
          <w:rFonts w:ascii="宋体" w:hAnsi="宋体" w:cs="宋体" w:eastAsia="宋体" w:hint="default"/>
          <w:sz w:val="18"/>
          <w:szCs w:val="18"/>
        </w:rPr>
      </w:pPr>
      <w:r>
        <w:rPr/>
        <w:pict>
          <v:shape style="position:absolute;margin-left:79.704002pt;margin-top:-68.528297pt;width:450.194234pt;height:5.04pt;mso-position-horizontal-relative:page;mso-position-vertical-relative:paragraph;z-index:-1271824" type="#_x0000_t75" stroked="false">
            <v:imagedata r:id="rId775" o:title=""/>
          </v:shape>
        </w:pict>
      </w:r>
      <w:r>
        <w:rPr/>
        <w:pict>
          <v:shape style="position:absolute;margin-left:79.704002pt;margin-top:-52.928295pt;width:452.873961pt;height:5.07pt;mso-position-horizontal-relative:page;mso-position-vertical-relative:paragraph;z-index:-1271800" type="#_x0000_t75" stroked="false">
            <v:imagedata r:id="rId776" o:title=""/>
          </v:shape>
        </w:pict>
      </w:r>
      <w:r>
        <w:rPr/>
        <w:pict>
          <v:shape style="position:absolute;margin-left:79.704002pt;margin-top:-37.328236pt;width:450.199593pt;height:5.04pt;mso-position-horizontal-relative:page;mso-position-vertical-relative:paragraph;z-index:-1271776" type="#_x0000_t75" stroked="false">
            <v:imagedata r:id="rId777" o:title=""/>
          </v:shape>
        </w:pict>
      </w:r>
      <w:r>
        <w:rPr/>
        <w:pict>
          <v:shape style="position:absolute;margin-left:79.704002pt;margin-top:-21.728296pt;width:452.873961pt;height:5.07pt;mso-position-horizontal-relative:page;mso-position-vertical-relative:paragraph;z-index:-1271752" type="#_x0000_t75" stroked="false">
            <v:imagedata r:id="rId778" o:title=""/>
          </v:shape>
        </w:pict>
      </w:r>
      <w:r>
        <w:rPr>
          <w:rFonts w:ascii="宋体" w:hAnsi="宋体" w:cs="宋体" w:eastAsia="宋体" w:hint="default"/>
          <w:sz w:val="18"/>
          <w:szCs w:val="18"/>
        </w:rPr>
        <w:t>注：</w:t>
      </w:r>
    </w:p>
    <w:p>
      <w:pPr>
        <w:spacing w:line="241" w:lineRule="exact" w:before="38"/>
        <w:ind w:left="2062" w:right="1306" w:firstLine="0"/>
        <w:jc w:val="left"/>
        <w:rPr>
          <w:rFonts w:ascii="宋体" w:hAnsi="宋体" w:cs="宋体" w:eastAsia="宋体" w:hint="default"/>
          <w:sz w:val="18"/>
          <w:szCs w:val="18"/>
        </w:rPr>
      </w:pPr>
      <w:r>
        <w:rPr>
          <w:rFonts w:ascii="宋体" w:hAnsi="宋体" w:cs="宋体" w:eastAsia="宋体" w:hint="default"/>
          <w:spacing w:val="2"/>
          <w:sz w:val="18"/>
          <w:szCs w:val="18"/>
        </w:rPr>
        <w:t>报告期末应交税费较上期末增加 </w:t>
      </w:r>
      <w:r>
        <w:rPr>
          <w:rFonts w:ascii="Times New Roman" w:hAnsi="Times New Roman" w:cs="Times New Roman" w:eastAsia="Times New Roman" w:hint="default"/>
          <w:sz w:val="18"/>
          <w:szCs w:val="18"/>
        </w:rPr>
        <w:t>2,995,776.58 </w:t>
      </w:r>
      <w:r>
        <w:rPr>
          <w:rFonts w:ascii="Times New Roman" w:hAnsi="Times New Roman" w:cs="Times New Roman" w:eastAsia="Times New Roman" w:hint="default"/>
          <w:spacing w:val="4"/>
          <w:sz w:val="18"/>
          <w:szCs w:val="18"/>
        </w:rPr>
        <w:t> </w:t>
      </w:r>
      <w:r>
        <w:rPr>
          <w:rFonts w:ascii="宋体" w:hAnsi="宋体" w:cs="宋体" w:eastAsia="宋体" w:hint="default"/>
          <w:spacing w:val="2"/>
          <w:sz w:val="18"/>
          <w:szCs w:val="18"/>
        </w:rPr>
        <w:t>元，主要系本期末尚未缴付的应交增值税和所得税分别增加</w:t>
      </w:r>
      <w:r>
        <w:rPr>
          <w:rFonts w:ascii="宋体" w:hAnsi="宋体" w:cs="宋体" w:eastAsia="宋体" w:hint="default"/>
          <w:sz w:val="18"/>
          <w:szCs w:val="18"/>
        </w:rPr>
      </w:r>
    </w:p>
    <w:p>
      <w:pPr>
        <w:spacing w:line="241" w:lineRule="exact" w:before="0"/>
        <w:ind w:left="170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1,196,650.06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元和</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1,618,972.02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p>
    <w:p>
      <w:pPr>
        <w:spacing w:line="240" w:lineRule="auto" w:before="1"/>
        <w:rPr>
          <w:rFonts w:ascii="宋体" w:hAnsi="宋体" w:cs="宋体" w:eastAsia="宋体" w:hint="default"/>
          <w:sz w:val="17"/>
          <w:szCs w:val="17"/>
        </w:rPr>
      </w:pPr>
    </w:p>
    <w:p>
      <w:pPr>
        <w:spacing w:line="376" w:lineRule="auto" w:before="0"/>
        <w:ind w:left="2062" w:right="7836" w:firstLine="0"/>
        <w:jc w:val="left"/>
        <w:rPr>
          <w:rFonts w:ascii="宋体" w:hAnsi="宋体" w:cs="宋体" w:eastAsia="宋体" w:hint="default"/>
          <w:sz w:val="18"/>
          <w:szCs w:val="18"/>
        </w:rPr>
      </w:pPr>
      <w:r>
        <w:rPr/>
        <w:pict>
          <v:shape style="position:absolute;margin-left:250.369995pt;margin-top:42.07172pt;width:.48001pt;height:.12pt;mso-position-horizontal-relative:page;mso-position-vertical-relative:paragraph;z-index:-1271728" type="#_x0000_t75" stroked="false">
            <v:imagedata r:id="rId728" o:title=""/>
          </v:shape>
        </w:pict>
      </w:r>
      <w:r>
        <w:rPr/>
        <w:pict>
          <v:shape style="position:absolute;margin-left:390.190002pt;margin-top:42.07172pt;width:.48001pt;height:.12pt;mso-position-horizontal-relative:page;mso-position-vertical-relative:paragraph;z-index:-1271704" type="#_x0000_t75" stroked="false">
            <v:imagedata r:id="rId728" o:title=""/>
          </v:shape>
        </w:pict>
      </w:r>
      <w:r>
        <w:rPr/>
        <w:pict>
          <v:group style="position:absolute;margin-left:79.704002pt;margin-top:52.751698pt;width:450.2pt;height:5.4pt;mso-position-horizontal-relative:page;mso-position-vertical-relative:paragraph;z-index:-1271680" coordorigin="1594,1055" coordsize="9004,108">
            <v:shape style="position:absolute;left:1594;top:1055;width:3433;height:108" type="#_x0000_t75" stroked="false">
              <v:imagedata r:id="rId779" o:title=""/>
            </v:shape>
            <v:shape style="position:absolute;left:5003;top:1151;width:2811;height:12" type="#_x0000_t75" stroked="false">
              <v:imagedata r:id="rId780" o:title=""/>
            </v:shape>
            <v:shape style="position:absolute;left:7799;top:1153;width:2799;height:10" type="#_x0000_t75" stroked="false">
              <v:imagedata r:id="rId781" o:title=""/>
            </v:shape>
            <w10:wrap type="none"/>
          </v:group>
        </w:pict>
      </w:r>
      <w:r>
        <w:rPr/>
        <w:pict>
          <v:group style="position:absolute;margin-left:79.704002pt;margin-top:69.6717pt;width:450.2pt;height:5.4pt;mso-position-horizontal-relative:page;mso-position-vertical-relative:paragraph;z-index:-1271656" coordorigin="1594,1393" coordsize="9004,108">
            <v:shape style="position:absolute;left:1594;top:1393;width:3433;height:108" type="#_x0000_t75" stroked="false">
              <v:imagedata r:id="rId779" o:title=""/>
            </v:shape>
            <v:shape style="position:absolute;left:5003;top:1489;width:2811;height:12" type="#_x0000_t75" stroked="false">
              <v:imagedata r:id="rId780" o:title=""/>
            </v:shape>
            <v:shape style="position:absolute;left:7799;top:1492;width:2799;height:10" type="#_x0000_t75" stroked="false">
              <v:imagedata r:id="rId782" o:title=""/>
            </v:shape>
            <w10:wrap type="none"/>
          </v:group>
        </w:pict>
      </w:r>
      <w:r>
        <w:rPr/>
        <w:pict>
          <v:group style="position:absolute;margin-left:79.704002pt;margin-top:86.591698pt;width:450.2pt;height:5.55pt;mso-position-horizontal-relative:page;mso-position-vertical-relative:paragraph;z-index:-1271632" coordorigin="1594,1732" coordsize="9004,111">
            <v:shape style="position:absolute;left:1594;top:1732;width:3433;height:110" type="#_x0000_t75" stroked="false">
              <v:imagedata r:id="rId783" o:title=""/>
            </v:shape>
            <v:shape style="position:absolute;left:5003;top:1828;width:2811;height:14" type="#_x0000_t75" stroked="false">
              <v:imagedata r:id="rId784" o:title=""/>
            </v:shape>
            <v:shape style="position:absolute;left:7799;top:1833;width:2799;height:10" type="#_x0000_t75" stroked="false">
              <v:imagedata r:id="rId782" o:title=""/>
            </v:shape>
            <w10:wrap type="none"/>
          </v:group>
        </w:pict>
      </w:r>
      <w:r>
        <w:rPr>
          <w:rFonts w:ascii="Times New Roman" w:hAnsi="Times New Roman" w:cs="Times New Roman" w:eastAsia="Times New Roman" w:hint="default"/>
          <w:b/>
          <w:bCs/>
          <w:sz w:val="18"/>
          <w:szCs w:val="18"/>
        </w:rPr>
        <w:t>18</w:t>
      </w:r>
      <w:r>
        <w:rPr>
          <w:rFonts w:ascii="宋体" w:hAnsi="宋体" w:cs="宋体" w:eastAsia="宋体" w:hint="default"/>
          <w:b/>
          <w:bCs/>
          <w:sz w:val="18"/>
          <w:szCs w:val="18"/>
        </w:rPr>
        <w:t>．其他应付款</w:t>
      </w:r>
      <w:r>
        <w:rPr>
          <w:rFonts w:ascii="宋体" w:hAnsi="宋体" w:cs="宋体" w:eastAsia="宋体" w:hint="default"/>
          <w:b/>
          <w:bCs/>
          <w:w w:val="99"/>
          <w:sz w:val="18"/>
          <w:szCs w:val="18"/>
        </w:rPr>
        <w:t> </w:t>
      </w:r>
      <w:r>
        <w:rPr>
          <w:rFonts w:ascii="宋体" w:hAnsi="宋体" w:cs="宋体" w:eastAsia="宋体" w:hint="default"/>
          <w:b/>
          <w:bCs/>
          <w:sz w:val="18"/>
          <w:szCs w:val="18"/>
        </w:rPr>
        <w:t>其他应付款余额账龄分析</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3433"/>
        <w:gridCol w:w="2796"/>
        <w:gridCol w:w="2789"/>
      </w:tblGrid>
      <w:tr>
        <w:trPr>
          <w:trHeight w:val="228" w:hRule="exact"/>
        </w:trPr>
        <w:tc>
          <w:tcPr>
            <w:tcW w:w="343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522"/>
              <w:jc w:val="right"/>
              <w:rPr>
                <w:rFonts w:ascii="宋体" w:hAnsi="宋体" w:cs="宋体" w:eastAsia="宋体" w:hint="default"/>
                <w:sz w:val="18"/>
                <w:szCs w:val="18"/>
              </w:rPr>
            </w:pPr>
            <w:r>
              <w:rPr>
                <w:rFonts w:ascii="宋体" w:hAnsi="宋体" w:cs="宋体" w:eastAsia="宋体" w:hint="default"/>
                <w:sz w:val="18"/>
                <w:szCs w:val="18"/>
              </w:rPr>
              <w:t>项目</w:t>
            </w:r>
          </w:p>
        </w:tc>
        <w:tc>
          <w:tcPr>
            <w:tcW w:w="27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789"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78" w:hRule="exact"/>
        </w:trPr>
        <w:tc>
          <w:tcPr>
            <w:tcW w:w="3433"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3,016,050.11</w:t>
            </w:r>
          </w:p>
        </w:tc>
        <w:tc>
          <w:tcPr>
            <w:tcW w:w="2789"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87,157.33</w:t>
            </w:r>
          </w:p>
        </w:tc>
      </w:tr>
      <w:tr>
        <w:trPr>
          <w:trHeight w:val="68" w:hRule="exact"/>
        </w:trPr>
        <w:tc>
          <w:tcPr>
            <w:tcW w:w="3433" w:type="dxa"/>
            <w:tcBorders>
              <w:top w:val="nil" w:sz="6" w:space="0" w:color="auto"/>
              <w:left w:val="nil" w:sz="6" w:space="0" w:color="auto"/>
              <w:bottom w:val="nil" w:sz="6" w:space="0" w:color="auto"/>
              <w:right w:val="nil" w:sz="6" w:space="0" w:color="auto"/>
            </w:tcBorders>
          </w:tcPr>
          <w:p>
            <w:pPr/>
          </w:p>
        </w:tc>
        <w:tc>
          <w:tcPr>
            <w:tcW w:w="2796" w:type="dxa"/>
            <w:tcBorders>
              <w:top w:val="nil" w:sz="6" w:space="0" w:color="auto"/>
              <w:left w:val="nil" w:sz="6" w:space="0" w:color="auto"/>
              <w:bottom w:val="nil" w:sz="6" w:space="0" w:color="auto"/>
              <w:right w:val="single" w:sz="4" w:space="0" w:color="000000"/>
            </w:tcBorders>
          </w:tcPr>
          <w:p>
            <w:pPr/>
          </w:p>
        </w:tc>
        <w:tc>
          <w:tcPr>
            <w:tcW w:w="2789" w:type="dxa"/>
            <w:tcBorders>
              <w:top w:val="nil" w:sz="6" w:space="0" w:color="auto"/>
              <w:left w:val="single" w:sz="4" w:space="0" w:color="000000"/>
              <w:bottom w:val="nil" w:sz="6" w:space="0" w:color="auto"/>
              <w:right w:val="nil" w:sz="6" w:space="0" w:color="auto"/>
            </w:tcBorders>
          </w:tcPr>
          <w:p>
            <w:pPr/>
          </w:p>
        </w:tc>
      </w:tr>
      <w:tr>
        <w:trPr>
          <w:trHeight w:val="273" w:hRule="exact"/>
        </w:trPr>
        <w:tc>
          <w:tcPr>
            <w:tcW w:w="343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51,539.40</w:t>
            </w:r>
          </w:p>
        </w:tc>
        <w:tc>
          <w:tcPr>
            <w:tcW w:w="2789"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8"/>
                <w:szCs w:val="18"/>
              </w:rPr>
            </w:pPr>
            <w:r>
              <w:rPr>
                <w:rFonts w:ascii="Times New Roman"/>
                <w:w w:val="95"/>
                <w:sz w:val="18"/>
              </w:rPr>
              <w:t>2,800.00</w:t>
            </w:r>
          </w:p>
        </w:tc>
      </w:tr>
      <w:tr>
        <w:trPr>
          <w:trHeight w:val="68" w:hRule="exact"/>
        </w:trPr>
        <w:tc>
          <w:tcPr>
            <w:tcW w:w="3433" w:type="dxa"/>
            <w:tcBorders>
              <w:top w:val="nil" w:sz="6" w:space="0" w:color="auto"/>
              <w:left w:val="nil" w:sz="6" w:space="0" w:color="auto"/>
              <w:bottom w:val="nil" w:sz="6" w:space="0" w:color="auto"/>
              <w:right w:val="nil" w:sz="6" w:space="0" w:color="auto"/>
            </w:tcBorders>
          </w:tcPr>
          <w:p>
            <w:pPr/>
          </w:p>
        </w:tc>
        <w:tc>
          <w:tcPr>
            <w:tcW w:w="2796" w:type="dxa"/>
            <w:tcBorders>
              <w:top w:val="nil" w:sz="6" w:space="0" w:color="auto"/>
              <w:left w:val="nil" w:sz="6" w:space="0" w:color="auto"/>
              <w:bottom w:val="nil" w:sz="6" w:space="0" w:color="auto"/>
              <w:right w:val="single" w:sz="4" w:space="0" w:color="000000"/>
            </w:tcBorders>
          </w:tcPr>
          <w:p>
            <w:pPr/>
          </w:p>
        </w:tc>
        <w:tc>
          <w:tcPr>
            <w:tcW w:w="2789"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43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w w:val="95"/>
                <w:sz w:val="18"/>
              </w:rPr>
              <w:t>11,616.39</w:t>
            </w:r>
          </w:p>
        </w:tc>
        <w:tc>
          <w:tcPr>
            <w:tcW w:w="2789"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250,000.00</w:t>
            </w:r>
          </w:p>
        </w:tc>
      </w:tr>
      <w:tr>
        <w:trPr>
          <w:trHeight w:val="78" w:hRule="exact"/>
        </w:trPr>
        <w:tc>
          <w:tcPr>
            <w:tcW w:w="3433" w:type="dxa"/>
            <w:tcBorders>
              <w:top w:val="nil" w:sz="6" w:space="0" w:color="auto"/>
              <w:left w:val="nil" w:sz="6" w:space="0" w:color="auto"/>
              <w:bottom w:val="nil" w:sz="6" w:space="0" w:color="auto"/>
              <w:right w:val="nil" w:sz="6" w:space="0" w:color="auto"/>
            </w:tcBorders>
          </w:tcPr>
          <w:p>
            <w:pPr/>
          </w:p>
        </w:tc>
        <w:tc>
          <w:tcPr>
            <w:tcW w:w="2796" w:type="dxa"/>
            <w:tcBorders>
              <w:top w:val="nil" w:sz="6" w:space="0" w:color="auto"/>
              <w:left w:val="nil" w:sz="6" w:space="0" w:color="auto"/>
              <w:bottom w:val="nil" w:sz="6" w:space="0" w:color="auto"/>
              <w:right w:val="single" w:sz="4" w:space="0" w:color="000000"/>
            </w:tcBorders>
          </w:tcPr>
          <w:p>
            <w:pPr/>
          </w:p>
        </w:tc>
        <w:tc>
          <w:tcPr>
            <w:tcW w:w="2789"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43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98"/>
              <w:jc w:val="right"/>
              <w:rPr>
                <w:rFonts w:ascii="Times New Roman" w:hAnsi="Times New Roman" w:cs="Times New Roman" w:eastAsia="Times New Roman" w:hint="default"/>
                <w:sz w:val="18"/>
                <w:szCs w:val="18"/>
              </w:rPr>
            </w:pPr>
            <w:r>
              <w:rPr>
                <w:rFonts w:ascii="Times New Roman"/>
                <w:sz w:val="18"/>
              </w:rPr>
              <w:t>250,000.00</w:t>
            </w:r>
          </w:p>
        </w:tc>
        <w:tc>
          <w:tcPr>
            <w:tcW w:w="2789" w:type="dxa"/>
            <w:tcBorders>
              <w:top w:val="nil" w:sz="6" w:space="0" w:color="auto"/>
              <w:left w:val="single" w:sz="4" w:space="0" w:color="000000"/>
              <w:bottom w:val="nil" w:sz="6" w:space="0" w:color="auto"/>
              <w:right w:val="nil" w:sz="6" w:space="0" w:color="auto"/>
            </w:tcBorders>
          </w:tcPr>
          <w:p>
            <w:pPr/>
          </w:p>
        </w:tc>
      </w:tr>
      <w:tr>
        <w:trPr>
          <w:trHeight w:val="348" w:hRule="exact"/>
        </w:trPr>
        <w:tc>
          <w:tcPr>
            <w:tcW w:w="34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522"/>
              <w:jc w:val="right"/>
              <w:rPr>
                <w:rFonts w:ascii="宋体" w:hAnsi="宋体" w:cs="宋体" w:eastAsia="宋体" w:hint="default"/>
                <w:sz w:val="18"/>
                <w:szCs w:val="18"/>
              </w:rPr>
            </w:pPr>
            <w:r>
              <w:rPr>
                <w:rFonts w:ascii="宋体" w:hAnsi="宋体" w:cs="宋体" w:eastAsia="宋体" w:hint="default"/>
                <w:sz w:val="18"/>
                <w:szCs w:val="18"/>
              </w:rPr>
              <w:t>合计</w:t>
            </w:r>
          </w:p>
        </w:tc>
        <w:tc>
          <w:tcPr>
            <w:tcW w:w="27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3,329,205.90</w:t>
            </w:r>
          </w:p>
        </w:tc>
        <w:tc>
          <w:tcPr>
            <w:tcW w:w="2789"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8"/>
                <w:szCs w:val="18"/>
              </w:rPr>
            </w:pPr>
            <w:r>
              <w:rPr>
                <w:rFonts w:ascii="Times New Roman"/>
                <w:spacing w:val="-1"/>
                <w:sz w:val="18"/>
              </w:rPr>
              <w:t>339,957.33</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568241pt;width:450.2pt;height:5.55pt;mso-position-horizontal-relative:page;mso-position-vertical-relative:paragraph;z-index:-1271608" coordorigin="1594,-811" coordsize="9004,111">
            <v:shape style="position:absolute;left:1594;top:-811;width:3433;height:110" type="#_x0000_t75" stroked="false">
              <v:imagedata r:id="rId785" o:title=""/>
            </v:shape>
            <v:shape style="position:absolute;left:5003;top:-715;width:2811;height:14" type="#_x0000_t75" stroked="false">
              <v:imagedata r:id="rId784" o:title=""/>
            </v:shape>
            <v:shape style="position:absolute;left:7799;top:-711;width:2799;height:10" type="#_x0000_t75" stroked="false">
              <v:imagedata r:id="rId781" o:title=""/>
            </v:shape>
            <w10:wrap type="none"/>
          </v:group>
        </w:pict>
      </w:r>
      <w:r>
        <w:rPr/>
        <w:pict>
          <v:group style="position:absolute;margin-left:79.704002pt;margin-top:-23.528301pt;width:450.2pt;height:5.4pt;mso-position-horizontal-relative:page;mso-position-vertical-relative:paragraph;z-index:-1271584" coordorigin="1594,-471" coordsize="9004,108">
            <v:shape style="position:absolute;left:1594;top:-471;width:3433;height:108" type="#_x0000_t75" stroked="false">
              <v:imagedata r:id="rId779" o:title=""/>
            </v:shape>
            <v:shape style="position:absolute;left:5003;top:-375;width:2811;height:12" type="#_x0000_t75" stroked="false">
              <v:imagedata r:id="rId780" o:title=""/>
            </v:shape>
            <v:shape style="position:absolute;left:7799;top:-372;width:2799;height:10" type="#_x0000_t75" stroked="false">
              <v:imagedata r:id="rId782" o:title=""/>
            </v:shape>
            <w10:wrap type="none"/>
          </v:group>
        </w:pict>
      </w:r>
      <w:r>
        <w:rPr>
          <w:rFonts w:ascii="宋体" w:hAnsi="宋体" w:cs="宋体" w:eastAsia="宋体" w:hint="default"/>
          <w:sz w:val="18"/>
          <w:szCs w:val="18"/>
        </w:rPr>
        <w:t>注：</w:t>
      </w:r>
    </w:p>
    <w:p>
      <w:pPr>
        <w:spacing w:after="0"/>
        <w:jc w:val="left"/>
        <w:rPr>
          <w:rFonts w:ascii="宋体" w:hAnsi="宋体" w:cs="宋体" w:eastAsia="宋体" w:hint="default"/>
          <w:sz w:val="18"/>
          <w:szCs w:val="18"/>
        </w:rPr>
        <w:sectPr>
          <w:pgSz w:w="11910" w:h="16840"/>
          <w:pgMar w:header="898" w:footer="713" w:top="1080" w:bottom="900" w:left="0" w:right="0"/>
        </w:sectPr>
      </w:pPr>
    </w:p>
    <w:p>
      <w:pPr>
        <w:spacing w:line="230" w:lineRule="exact" w:before="98"/>
        <w:ind w:left="1702" w:right="1401" w:firstLine="359"/>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9696"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）报告期末其他应付款较上期末增加</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2,989,248.57</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元，主要系根据投资协议尚未支付的收购子公司郑州春泉 暖通节能设备有限公司的股权转让款；</w:t>
      </w:r>
    </w:p>
    <w:p>
      <w:pPr>
        <w:spacing w:line="600" w:lineRule="auto" w:before="17"/>
        <w:ind w:left="2062" w:right="2863" w:firstLine="0"/>
        <w:jc w:val="left"/>
        <w:rPr>
          <w:rFonts w:ascii="宋体" w:hAnsi="宋体" w:cs="宋体" w:eastAsia="宋体" w:hint="default"/>
          <w:sz w:val="18"/>
          <w:szCs w:val="18"/>
        </w:rPr>
      </w:pPr>
      <w:r>
        <w:rPr/>
        <w:pict>
          <v:shape style="position:absolute;margin-left:298.130005pt;margin-top:54.561729pt;width:.48001pt;height:.12pt;mso-position-horizontal-relative:page;mso-position-vertical-relative:paragraph;z-index:-1271416" type="#_x0000_t75" stroked="false">
            <v:imagedata r:id="rId728" o:title=""/>
          </v:shape>
        </w:pict>
      </w:r>
      <w:r>
        <w:rPr/>
        <w:pict>
          <v:shape style="position:absolute;margin-left:384.670013pt;margin-top:54.561729pt;width:.48001pt;height:.12pt;mso-position-horizontal-relative:page;mso-position-vertical-relative:paragraph;z-index:-1271392" type="#_x0000_t75" stroked="false">
            <v:imagedata r:id="rId728" o:title=""/>
          </v:shape>
        </w:pict>
      </w:r>
      <w:r>
        <w:rPr/>
        <w:pict>
          <v:shape style="position:absolute;margin-left:455.619995pt;margin-top:54.561729pt;width:.48001pt;height:.12pt;mso-position-horizontal-relative:page;mso-position-vertical-relative:paragraph;z-index:19768" type="#_x0000_t75" stroked="false">
            <v:imagedata r:id="rId728" o:title=""/>
          </v:shape>
        </w:pict>
      </w:r>
      <w:r>
        <w:rPr/>
        <w:pict>
          <v:shape style="position:absolute;margin-left:78.984001pt;margin-top:53.121731pt;width:450.95pt;height:103.6pt;mso-position-horizontal-relative:page;mso-position-vertical-relative:paragraph;z-index:201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88"/>
                    <w:gridCol w:w="1731"/>
                    <w:gridCol w:w="1419"/>
                    <w:gridCol w:w="1481"/>
                  </w:tblGrid>
                  <w:tr>
                    <w:trPr>
                      <w:trHeight w:val="228" w:hRule="exact"/>
                    </w:trPr>
                    <w:tc>
                      <w:tcPr>
                        <w:tcW w:w="4388"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8"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731"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481"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371" w:hRule="exact"/>
                    </w:trPr>
                    <w:tc>
                      <w:tcPr>
                        <w:tcW w:w="4388"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杨东</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股权转让款</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2,400,000.00</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125"/>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4388" w:type="dxa"/>
                        <w:tcBorders>
                          <w:top w:val="nil" w:sz="6" w:space="0" w:color="auto"/>
                          <w:left w:val="nil" w:sz="6" w:space="0" w:color="auto"/>
                          <w:bottom w:val="nil" w:sz="6" w:space="0" w:color="auto"/>
                          <w:right w:val="nil" w:sz="6" w:space="0" w:color="auto"/>
                        </w:tcBorders>
                      </w:tcPr>
                      <w:p>
                        <w:pPr/>
                      </w:p>
                    </w:tc>
                    <w:tc>
                      <w:tcPr>
                        <w:tcW w:w="1731"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261" w:hRule="exact"/>
                    </w:trPr>
                    <w:tc>
                      <w:tcPr>
                        <w:tcW w:w="438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重庆市天字实业集团有限公司郑州第二分公司</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工程押金</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250,000.00</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r>
                  <w:tr>
                    <w:trPr>
                      <w:trHeight w:val="78" w:hRule="exact"/>
                    </w:trPr>
                    <w:tc>
                      <w:tcPr>
                        <w:tcW w:w="4388" w:type="dxa"/>
                        <w:tcBorders>
                          <w:top w:val="nil" w:sz="6" w:space="0" w:color="auto"/>
                          <w:left w:val="nil" w:sz="6" w:space="0" w:color="auto"/>
                          <w:bottom w:val="nil" w:sz="6" w:space="0" w:color="auto"/>
                          <w:right w:val="nil" w:sz="6" w:space="0" w:color="auto"/>
                        </w:tcBorders>
                      </w:tcPr>
                      <w:p>
                        <w:pPr/>
                      </w:p>
                    </w:tc>
                    <w:tc>
                      <w:tcPr>
                        <w:tcW w:w="1731"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263" w:hRule="exact"/>
                    </w:trPr>
                    <w:tc>
                      <w:tcPr>
                        <w:tcW w:w="4388"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盐城市安博电子设备有限公司</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履约保证金</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52,940.00</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4388" w:type="dxa"/>
                        <w:tcBorders>
                          <w:top w:val="nil" w:sz="6" w:space="0" w:color="auto"/>
                          <w:left w:val="nil" w:sz="6" w:space="0" w:color="auto"/>
                          <w:bottom w:val="nil" w:sz="6" w:space="0" w:color="auto"/>
                          <w:right w:val="nil" w:sz="6" w:space="0" w:color="auto"/>
                        </w:tcBorders>
                      </w:tcPr>
                      <w:p>
                        <w:pPr/>
                      </w:p>
                    </w:tc>
                    <w:tc>
                      <w:tcPr>
                        <w:tcW w:w="1731"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nil" w:sz="6" w:space="0" w:color="auto"/>
                        </w:tcBorders>
                      </w:tcPr>
                      <w:p>
                        <w:pPr/>
                      </w:p>
                    </w:tc>
                  </w:tr>
                  <w:tr>
                    <w:trPr>
                      <w:trHeight w:val="341" w:hRule="exact"/>
                    </w:trPr>
                    <w:tc>
                      <w:tcPr>
                        <w:tcW w:w="4388"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郑州金宝丽印刷有限公司</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履约保证金</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46,800.00</w:t>
                        </w:r>
                      </w:p>
                    </w:tc>
                    <w:tc>
                      <w:tcPr>
                        <w:tcW w:w="1481"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6" w:hRule="exact"/>
                    </w:trPr>
                    <w:tc>
                      <w:tcPr>
                        <w:tcW w:w="4388"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湖北景深安全技术有限公司</w:t>
                        </w:r>
                      </w:p>
                    </w:tc>
                    <w:tc>
                      <w:tcPr>
                        <w:tcW w:w="17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履约保证金</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30,000.00</w:t>
                        </w:r>
                      </w:p>
                    </w:tc>
                    <w:tc>
                      <w:tcPr>
                        <w:tcW w:w="1481" w:type="dxa"/>
                        <w:tcBorders>
                          <w:top w:val="nil" w:sz="6" w:space="0" w:color="auto"/>
                          <w:left w:val="single" w:sz="4" w:space="0" w:color="000000"/>
                          <w:bottom w:val="single" w:sz="12" w:space="0" w:color="000000"/>
                          <w:right w:val="nil" w:sz="6" w:space="0" w:color="auto"/>
                        </w:tcBorders>
                      </w:tcPr>
                      <w:p>
                        <w:pPr>
                          <w:pStyle w:val="TableParagraph"/>
                          <w:spacing w:line="240" w:lineRule="auto" w:before="15"/>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p>
              </w:txbxContent>
            </v:textbox>
            <w10:wrap type="none"/>
          </v:shape>
        </w:pic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）报告期末其他应付款中无应付持有本公司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）以上表决权股份的股东款项。 </w:t>
      </w:r>
      <w:r>
        <w:rPr>
          <w:rFonts w:ascii="宋体" w:hAnsi="宋体" w:cs="宋体" w:eastAsia="宋体" w:hint="default"/>
          <w:b/>
          <w:bCs/>
          <w:sz w:val="18"/>
          <w:szCs w:val="18"/>
        </w:rPr>
        <w:t>期末其他应付款金额较大的单位</w:t>
      </w:r>
      <w:r>
        <w:rPr>
          <w:rFonts w:ascii="宋体" w:hAnsi="宋体" w:cs="宋体" w:eastAsia="宋体" w:hint="default"/>
          <w:sz w:val="18"/>
          <w:szCs w:val="18"/>
        </w:rPr>
      </w:r>
    </w:p>
    <w:p>
      <w:pPr>
        <w:spacing w:line="240" w:lineRule="auto" w:before="1"/>
        <w:rPr>
          <w:rFonts w:ascii="宋体" w:hAnsi="宋体" w:cs="宋体" w:eastAsia="宋体" w:hint="default"/>
          <w:b/>
          <w:bCs/>
          <w:sz w:val="12"/>
          <w:szCs w:val="12"/>
        </w:rPr>
      </w:pPr>
    </w:p>
    <w:p>
      <w:pPr>
        <w:spacing w:line="108"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4pt;mso-position-horizontal-relative:char;mso-position-vertical-relative:line" coordorigin="0,0" coordsize="9004,108">
            <v:shape style="position:absolute;left:0;top:0;width:4388;height:108" type="#_x0000_t75" stroked="false">
              <v:imagedata r:id="rId787" o:title=""/>
            </v:shape>
            <v:shape style="position:absolute;left:4364;top:96;width:1745;height:12" type="#_x0000_t75" stroked="false">
              <v:imagedata r:id="rId788" o:title=""/>
            </v:shape>
            <v:shape style="position:absolute;left:6095;top:96;width:1433;height:12" type="#_x0000_t75" stroked="false">
              <v:imagedata r:id="rId789" o:title=""/>
            </v:shape>
            <v:shape style="position:absolute;left:7514;top:98;width:1490;height:10" type="#_x0000_t75" stroked="false">
              <v:imagedata r:id="rId790"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b/>
          <w:bCs/>
          <w:sz w:val="17"/>
          <w:szCs w:val="17"/>
        </w:rPr>
      </w:pPr>
    </w:p>
    <w:p>
      <w:pPr>
        <w:spacing w:line="110"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4388;height:110" type="#_x0000_t75" stroked="false">
              <v:imagedata r:id="rId791" o:title=""/>
            </v:shape>
            <v:shape style="position:absolute;left:4364;top:96;width:1745;height:14" type="#_x0000_t75" stroked="false">
              <v:imagedata r:id="rId792" o:title=""/>
            </v:shape>
            <v:shape style="position:absolute;left:6095;top:96;width:1433;height:14" type="#_x0000_t75" stroked="false">
              <v:imagedata r:id="rId793" o:title=""/>
            </v:shape>
            <v:shape style="position:absolute;left:7514;top:101;width:1490;height:10" type="#_x0000_t75" stroked="false">
              <v:imagedata r:id="rId794" o:title=""/>
            </v:shape>
          </v:group>
        </w:pict>
      </w:r>
      <w:r>
        <w:rPr>
          <w:rFonts w:ascii="宋体" w:hAnsi="宋体" w:cs="宋体" w:eastAsia="宋体" w:hint="default"/>
          <w:position w:val="-1"/>
          <w:sz w:val="11"/>
          <w:szCs w:val="11"/>
        </w:rPr>
      </w:r>
    </w:p>
    <w:p>
      <w:pPr>
        <w:spacing w:line="240" w:lineRule="auto" w:before="8"/>
        <w:rPr>
          <w:rFonts w:ascii="宋体" w:hAnsi="宋体" w:cs="宋体" w:eastAsia="宋体" w:hint="default"/>
          <w:b/>
          <w:bCs/>
          <w:sz w:val="17"/>
          <w:szCs w:val="17"/>
        </w:rPr>
      </w:pPr>
    </w:p>
    <w:p>
      <w:pPr>
        <w:spacing w:line="108"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4pt;mso-position-horizontal-relative:char;mso-position-vertical-relative:line" coordorigin="0,0" coordsize="9004,108">
            <v:shape style="position:absolute;left:0;top:0;width:4388;height:108" type="#_x0000_t75" stroked="false">
              <v:imagedata r:id="rId795" o:title=""/>
            </v:shape>
            <v:shape style="position:absolute;left:4364;top:96;width:1745;height:12" type="#_x0000_t75" stroked="false">
              <v:imagedata r:id="rId796" o:title=""/>
            </v:shape>
            <v:shape style="position:absolute;left:6095;top:96;width:1433;height:12" type="#_x0000_t75" stroked="false">
              <v:imagedata r:id="rId797" o:title=""/>
            </v:shape>
            <v:shape style="position:absolute;left:7514;top:98;width:1490;height:10" type="#_x0000_t75" stroked="false">
              <v:imagedata r:id="rId794"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b/>
          <w:bCs/>
          <w:sz w:val="17"/>
          <w:szCs w:val="17"/>
        </w:rPr>
      </w:pPr>
    </w:p>
    <w:p>
      <w:pPr>
        <w:spacing w:line="110"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4388;height:110" type="#_x0000_t75" stroked="false">
              <v:imagedata r:id="rId791" o:title=""/>
            </v:shape>
            <v:shape style="position:absolute;left:4364;top:96;width:1745;height:14" type="#_x0000_t75" stroked="false">
              <v:imagedata r:id="rId792" o:title=""/>
            </v:shape>
            <v:shape style="position:absolute;left:6095;top:96;width:1433;height:14" type="#_x0000_t75" stroked="false">
              <v:imagedata r:id="rId798" o:title=""/>
            </v:shape>
            <v:shape style="position:absolute;left:7514;top:101;width:1490;height:10" type="#_x0000_t75" stroked="false">
              <v:imagedata r:id="rId790" o:title=""/>
            </v:shape>
          </v:group>
        </w:pict>
      </w:r>
      <w:r>
        <w:rPr>
          <w:rFonts w:ascii="宋体" w:hAnsi="宋体" w:cs="宋体" w:eastAsia="宋体" w:hint="default"/>
          <w:position w:val="-1"/>
          <w:sz w:val="11"/>
          <w:szCs w:val="11"/>
        </w:rPr>
      </w:r>
    </w:p>
    <w:p>
      <w:pPr>
        <w:spacing w:line="240" w:lineRule="auto" w:before="8"/>
        <w:rPr>
          <w:rFonts w:ascii="宋体" w:hAnsi="宋体" w:cs="宋体" w:eastAsia="宋体" w:hint="default"/>
          <w:b/>
          <w:bCs/>
          <w:sz w:val="17"/>
          <w:szCs w:val="17"/>
        </w:rPr>
      </w:pPr>
    </w:p>
    <w:p>
      <w:pPr>
        <w:spacing w:line="110"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4388;height:110" type="#_x0000_t75" stroked="false">
              <v:imagedata r:id="rId791" o:title=""/>
            </v:shape>
            <v:shape style="position:absolute;left:4364;top:96;width:1745;height:14" type="#_x0000_t75" stroked="false">
              <v:imagedata r:id="rId792" o:title=""/>
            </v:shape>
            <v:shape style="position:absolute;left:6095;top:96;width:1433;height:14" type="#_x0000_t75" stroked="false">
              <v:imagedata r:id="rId798" o:title=""/>
            </v:shape>
            <v:shape style="position:absolute;left:7514;top:101;width:1490;height:10" type="#_x0000_t75" stroked="false">
              <v:imagedata r:id="rId794" o:title=""/>
            </v:shape>
          </v:group>
        </w:pict>
      </w:r>
      <w:r>
        <w:rPr>
          <w:rFonts w:ascii="宋体" w:hAnsi="宋体" w:cs="宋体" w:eastAsia="宋体" w:hint="default"/>
          <w:position w:val="-1"/>
          <w:sz w:val="11"/>
          <w:szCs w:val="11"/>
        </w:rPr>
      </w:r>
    </w:p>
    <w:p>
      <w:pPr>
        <w:spacing w:line="240" w:lineRule="auto" w:before="13"/>
        <w:rPr>
          <w:rFonts w:ascii="宋体" w:hAnsi="宋体" w:cs="宋体" w:eastAsia="宋体" w:hint="default"/>
          <w:b/>
          <w:bCs/>
          <w:sz w:val="24"/>
          <w:szCs w:val="24"/>
        </w:rPr>
      </w:pPr>
    </w:p>
    <w:p>
      <w:pPr>
        <w:tabs>
          <w:tab w:pos="7693" w:val="left" w:leader="none"/>
          <w:tab w:pos="9112" w:val="left" w:leader="none"/>
        </w:tabs>
        <w:spacing w:line="20" w:lineRule="exact"/>
        <w:ind w:left="5962"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91" name="image738.png" descr=""/>
            <wp:cNvGraphicFramePr>
              <a:graphicFrameLocks noChangeAspect="1"/>
            </wp:cNvGraphicFramePr>
            <a:graphic>
              <a:graphicData uri="http://schemas.openxmlformats.org/drawingml/2006/picture">
                <pic:pic>
                  <pic:nvPicPr>
                    <pic:cNvPr id="92" name="image738.png"/>
                    <pic:cNvPicPr/>
                  </pic:nvPicPr>
                  <pic:blipFill>
                    <a:blip r:embed="rId799"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93" name="image738.png" descr=""/>
            <wp:cNvGraphicFramePr>
              <a:graphicFrameLocks noChangeAspect="1"/>
            </wp:cNvGraphicFramePr>
            <a:graphic>
              <a:graphicData uri="http://schemas.openxmlformats.org/drawingml/2006/picture">
                <pic:pic>
                  <pic:nvPicPr>
                    <pic:cNvPr id="94" name="image738.png"/>
                    <pic:cNvPicPr/>
                  </pic:nvPicPr>
                  <pic:blipFill>
                    <a:blip r:embed="rId799"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95" name="image738.png" descr=""/>
            <wp:cNvGraphicFramePr>
              <a:graphicFrameLocks noChangeAspect="1"/>
            </wp:cNvGraphicFramePr>
            <a:graphic>
              <a:graphicData uri="http://schemas.openxmlformats.org/drawingml/2006/picture">
                <pic:pic>
                  <pic:nvPicPr>
                    <pic:cNvPr id="96" name="image738.png"/>
                    <pic:cNvPicPr/>
                  </pic:nvPicPr>
                  <pic:blipFill>
                    <a:blip r:embed="rId799" cstate="print"/>
                    <a:stretch>
                      <a:fillRect/>
                    </a:stretch>
                  </pic:blipFill>
                  <pic:spPr>
                    <a:xfrm>
                      <a:off x="0" y="0"/>
                      <a:ext cx="6096" cy="3048"/>
                    </a:xfrm>
                    <a:prstGeom prst="rect">
                      <a:avLst/>
                    </a:prstGeom>
                  </pic:spPr>
                </pic:pic>
              </a:graphicData>
            </a:graphic>
          </wp:inline>
        </w:drawing>
      </w:r>
      <w:r>
        <w:rPr>
          <w:rFonts w:ascii="宋体"/>
          <w:sz w:val="2"/>
        </w:rPr>
      </w:r>
    </w:p>
    <w:p>
      <w:pPr>
        <w:spacing w:before="21"/>
        <w:ind w:left="2062" w:right="1306"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line="230" w:lineRule="exact" w:before="66"/>
        <w:ind w:left="1702" w:right="1404" w:firstLine="359"/>
        <w:jc w:val="left"/>
        <w:rPr>
          <w:rFonts w:ascii="宋体" w:hAnsi="宋体" w:cs="宋体" w:eastAsia="宋体" w:hint="default"/>
          <w:sz w:val="18"/>
          <w:szCs w:val="18"/>
        </w:rPr>
      </w:pPr>
      <w:r>
        <w:rPr>
          <w:rFonts w:ascii="宋体" w:hAnsi="宋体" w:cs="宋体" w:eastAsia="宋体" w:hint="default"/>
          <w:sz w:val="18"/>
          <w:szCs w:val="18"/>
        </w:rPr>
        <w:t>报告期末其他应付款金额较大的单位合计</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2,779,740.00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元，占其他应付款款总额的</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83.50%</w:t>
      </w:r>
      <w:r>
        <w:rPr>
          <w:rFonts w:ascii="宋体" w:hAnsi="宋体" w:cs="宋体" w:eastAsia="宋体" w:hint="default"/>
          <w:sz w:val="18"/>
          <w:szCs w:val="18"/>
        </w:rPr>
        <w:t>；其中账龄一年以 内</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2,529,740.00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before="17"/>
        <w:ind w:left="2062" w:right="1306" w:firstLine="0"/>
        <w:jc w:val="left"/>
        <w:rPr>
          <w:rFonts w:ascii="宋体" w:hAnsi="宋体" w:cs="宋体" w:eastAsia="宋体" w:hint="default"/>
          <w:sz w:val="18"/>
          <w:szCs w:val="18"/>
        </w:rPr>
      </w:pPr>
      <w:r>
        <w:rPr/>
        <w:pict>
          <v:shape style="position:absolute;margin-left:227.449997pt;margin-top:23.361712pt;width:.48pt;height:.12pt;mso-position-horizontal-relative:page;mso-position-vertical-relative:paragraph;z-index:-1271344" type="#_x0000_t75" stroked="false">
            <v:imagedata r:id="rId800" o:title=""/>
          </v:shape>
        </w:pict>
      </w:r>
      <w:r>
        <w:rPr/>
        <w:pict>
          <v:shape style="position:absolute;margin-left:382.149994pt;margin-top:23.361712pt;width:.47998pt;height:.12pt;mso-position-horizontal-relative:page;mso-position-vertical-relative:paragraph;z-index:-1271320" type="#_x0000_t75" stroked="false">
            <v:imagedata r:id="rId800" o:title=""/>
          </v:shape>
        </w:pict>
      </w:r>
      <w:r>
        <w:rPr/>
        <w:pict>
          <v:group style="position:absolute;margin-left:79.704002pt;margin-top:34.041752pt;width:450.2pt;height:5.4pt;mso-position-horizontal-relative:page;mso-position-vertical-relative:paragraph;z-index:-1271296" coordorigin="1594,681" coordsize="9004,108">
            <v:shape style="position:absolute;left:1594;top:681;width:2974;height:108" type="#_x0000_t75" stroked="false">
              <v:imagedata r:id="rId801" o:title=""/>
            </v:shape>
            <v:shape style="position:absolute;left:4544;top:777;width:3108;height:12" type="#_x0000_t75" stroked="false">
              <v:imagedata r:id="rId802" o:title=""/>
            </v:shape>
            <v:shape style="position:absolute;left:7638;top:779;width:2960;height:10" type="#_x0000_t75" stroked="false">
              <v:imagedata r:id="rId803" o:title=""/>
            </v:shape>
            <w10:wrap type="none"/>
          </v:group>
        </w:pict>
      </w:r>
      <w:r>
        <w:rPr>
          <w:rFonts w:ascii="Times New Roman" w:hAnsi="Times New Roman" w:cs="Times New Roman" w:eastAsia="Times New Roman" w:hint="default"/>
          <w:b/>
          <w:bCs/>
          <w:sz w:val="18"/>
          <w:szCs w:val="18"/>
        </w:rPr>
        <w:t>19</w:t>
      </w:r>
      <w:r>
        <w:rPr>
          <w:rFonts w:ascii="宋体" w:hAnsi="宋体" w:cs="宋体" w:eastAsia="宋体" w:hint="default"/>
          <w:b/>
          <w:bCs/>
          <w:sz w:val="18"/>
          <w:szCs w:val="18"/>
        </w:rPr>
        <w:t>．一年内到期的非流动负债</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74"/>
        <w:gridCol w:w="3094"/>
        <w:gridCol w:w="2950"/>
      </w:tblGrid>
      <w:tr>
        <w:trPr>
          <w:trHeight w:val="228" w:hRule="exact"/>
        </w:trPr>
        <w:tc>
          <w:tcPr>
            <w:tcW w:w="297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95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49"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right="1346"/>
              <w:jc w:val="right"/>
              <w:rPr>
                <w:rFonts w:ascii="宋体" w:hAnsi="宋体" w:cs="宋体" w:eastAsia="宋体" w:hint="default"/>
                <w:sz w:val="18"/>
                <w:szCs w:val="18"/>
              </w:rPr>
            </w:pPr>
            <w:r>
              <w:rPr>
                <w:rFonts w:ascii="宋体" w:hAnsi="宋体" w:cs="宋体" w:eastAsia="宋体" w:hint="default"/>
                <w:spacing w:val="-1"/>
                <w:sz w:val="18"/>
                <w:szCs w:val="18"/>
              </w:rPr>
              <w:t>递延收益</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政府补助</w:t>
            </w:r>
          </w:p>
        </w:tc>
        <w:tc>
          <w:tcPr>
            <w:tcW w:w="309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3"/>
              <w:jc w:val="right"/>
              <w:rPr>
                <w:rFonts w:ascii="Times New Roman" w:hAnsi="Times New Roman" w:cs="Times New Roman" w:eastAsia="Times New Roman" w:hint="default"/>
                <w:sz w:val="18"/>
                <w:szCs w:val="18"/>
              </w:rPr>
            </w:pPr>
            <w:r>
              <w:rPr>
                <w:rFonts w:ascii="Times New Roman"/>
                <w:spacing w:val="-1"/>
                <w:sz w:val="18"/>
              </w:rPr>
              <w:t>6,065,996.47</w:t>
            </w:r>
          </w:p>
        </w:tc>
        <w:tc>
          <w:tcPr>
            <w:tcW w:w="295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5,449,100.16</w:t>
            </w:r>
          </w:p>
        </w:tc>
      </w:tr>
      <w:tr>
        <w:trPr>
          <w:trHeight w:val="346" w:hRule="exact"/>
        </w:trPr>
        <w:tc>
          <w:tcPr>
            <w:tcW w:w="2974"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6,065,996.47</w:t>
            </w:r>
          </w:p>
        </w:tc>
        <w:tc>
          <w:tcPr>
            <w:tcW w:w="295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5,449,100.16</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23.528257pt;width:450.2pt;height:5.55pt;mso-position-horizontal-relative:page;mso-position-vertical-relative:paragraph;z-index:-1271272" coordorigin="1594,-471" coordsize="9004,111">
            <v:shape style="position:absolute;left:1594;top:-471;width:2974;height:110" type="#_x0000_t75" stroked="false">
              <v:imagedata r:id="rId804" o:title=""/>
            </v:shape>
            <v:shape style="position:absolute;left:4544;top:-375;width:3108;height:14" type="#_x0000_t75" stroked="false">
              <v:imagedata r:id="rId805" o:title=""/>
            </v:shape>
            <v:shape style="position:absolute;left:7638;top:-370;width:2960;height:10" type="#_x0000_t75" stroked="false">
              <v:imagedata r:id="rId742" o:title=""/>
            </v:shape>
            <w10:wrap type="none"/>
          </v:group>
        </w:pict>
      </w:r>
      <w:r>
        <w:rPr/>
        <w:pict>
          <v:shape style="position:absolute;margin-left:227.449997pt;margin-top:-1.688257pt;width:.48002pt;height:.24pt;mso-position-horizontal-relative:page;mso-position-vertical-relative:paragraph;z-index:-1271248" type="#_x0000_t75" stroked="false">
            <v:imagedata r:id="rId800" o:title=""/>
          </v:shape>
        </w:pict>
      </w:r>
      <w:r>
        <w:rPr/>
        <w:pict>
          <v:shape style="position:absolute;margin-left:382.149994pt;margin-top:-1.688257pt;width:.48pt;height:.24pt;mso-position-horizontal-relative:page;mso-position-vertical-relative:paragraph;z-index:-1271224" type="#_x0000_t75" stroked="false">
            <v:imagedata r:id="rId800" o:title=""/>
          </v:shape>
        </w:pict>
      </w:r>
      <w:r>
        <w:rPr>
          <w:rFonts w:ascii="宋体" w:hAnsi="宋体" w:cs="宋体" w:eastAsia="宋体" w:hint="default"/>
          <w:sz w:val="18"/>
          <w:szCs w:val="18"/>
        </w:rPr>
        <w:t>注：</w:t>
      </w:r>
    </w:p>
    <w:p>
      <w:pPr>
        <w:spacing w:before="35"/>
        <w:ind w:left="2062" w:right="1306" w:firstLine="0"/>
        <w:jc w:val="left"/>
        <w:rPr>
          <w:rFonts w:ascii="宋体" w:hAnsi="宋体" w:cs="宋体" w:eastAsia="宋体" w:hint="default"/>
          <w:sz w:val="18"/>
          <w:szCs w:val="18"/>
        </w:rPr>
      </w:pPr>
      <w:r>
        <w:rPr>
          <w:rFonts w:ascii="宋体" w:hAnsi="宋体" w:cs="宋体" w:eastAsia="宋体" w:hint="default"/>
          <w:sz w:val="18"/>
          <w:szCs w:val="18"/>
        </w:rPr>
        <w:t>报告期末一年内到期的非流动负债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6,065,996.47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元，系本公司预计下年度将转入利润表的递延收益。</w:t>
      </w:r>
    </w:p>
    <w:p>
      <w:pPr>
        <w:spacing w:before="24"/>
        <w:ind w:left="2062" w:right="1306" w:firstLine="0"/>
        <w:jc w:val="left"/>
        <w:rPr>
          <w:rFonts w:ascii="宋体" w:hAnsi="宋体" w:cs="宋体" w:eastAsia="宋体" w:hint="default"/>
          <w:sz w:val="18"/>
          <w:szCs w:val="18"/>
        </w:rPr>
      </w:pPr>
      <w:r>
        <w:rPr/>
        <w:pict>
          <v:shape style="position:absolute;margin-left:225.529999pt;margin-top:23.831713pt;width:.48pt;height:.12pt;mso-position-horizontal-relative:page;mso-position-vertical-relative:paragraph;z-index:-1271200" type="#_x0000_t75" stroked="false">
            <v:imagedata r:id="rId806" o:title=""/>
          </v:shape>
        </w:pict>
      </w:r>
      <w:r>
        <w:rPr/>
        <w:pict>
          <v:shape style="position:absolute;margin-left:375.549988pt;margin-top:23.831713pt;width:.48001pt;height:.12pt;mso-position-horizontal-relative:page;mso-position-vertical-relative:paragraph;z-index:-1271176" type="#_x0000_t75" stroked="false">
            <v:imagedata r:id="rId806" o:title=""/>
          </v:shape>
        </w:pict>
      </w:r>
      <w:r>
        <w:rPr/>
        <w:pict>
          <v:group style="position:absolute;margin-left:79.704002pt;margin-top:34.511692pt;width:450.2pt;height:5.4pt;mso-position-horizontal-relative:page;mso-position-vertical-relative:paragraph;z-index:-1271152" coordorigin="1594,690" coordsize="9004,108">
            <v:shape style="position:absolute;left:1594;top:690;width:2936;height:108" type="#_x0000_t75" stroked="false">
              <v:imagedata r:id="rId807" o:title=""/>
            </v:shape>
            <v:shape style="position:absolute;left:4506;top:786;width:3015;height:12" type="#_x0000_t75" stroked="false">
              <v:imagedata r:id="rId808" o:title=""/>
            </v:shape>
            <v:shape style="position:absolute;left:7506;top:789;width:3092;height:10" type="#_x0000_t75" stroked="false">
              <v:imagedata r:id="rId809" o:title=""/>
            </v:shape>
            <w10:wrap type="none"/>
          </v:group>
        </w:pict>
      </w:r>
      <w:r>
        <w:rPr>
          <w:rFonts w:ascii="Times New Roman" w:hAnsi="Times New Roman" w:cs="Times New Roman" w:eastAsia="Times New Roman" w:hint="default"/>
          <w:b/>
          <w:bCs/>
          <w:sz w:val="18"/>
          <w:szCs w:val="18"/>
        </w:rPr>
        <w:t>20</w:t>
      </w:r>
      <w:r>
        <w:rPr>
          <w:rFonts w:ascii="宋体" w:hAnsi="宋体" w:cs="宋体" w:eastAsia="宋体" w:hint="default"/>
          <w:b/>
          <w:bCs/>
          <w:sz w:val="18"/>
          <w:szCs w:val="18"/>
        </w:rPr>
        <w:t>．其他非流动负债</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36"/>
        <w:gridCol w:w="3000"/>
        <w:gridCol w:w="3082"/>
      </w:tblGrid>
      <w:tr>
        <w:trPr>
          <w:trHeight w:val="228" w:hRule="exact"/>
        </w:trPr>
        <w:tc>
          <w:tcPr>
            <w:tcW w:w="2936"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275"/>
              <w:jc w:val="right"/>
              <w:rPr>
                <w:rFonts w:ascii="宋体" w:hAnsi="宋体" w:cs="宋体" w:eastAsia="宋体" w:hint="default"/>
                <w:sz w:val="18"/>
                <w:szCs w:val="18"/>
              </w:rPr>
            </w:pPr>
            <w:r>
              <w:rPr>
                <w:rFonts w:ascii="宋体" w:hAnsi="宋体" w:cs="宋体" w:eastAsia="宋体" w:hint="default"/>
                <w:sz w:val="18"/>
                <w:szCs w:val="18"/>
              </w:rPr>
              <w:t>项目</w:t>
            </w:r>
          </w:p>
        </w:tc>
        <w:tc>
          <w:tcPr>
            <w:tcW w:w="30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082"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46" w:hRule="exact"/>
        </w:trPr>
        <w:tc>
          <w:tcPr>
            <w:tcW w:w="2936"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right="1306"/>
              <w:jc w:val="right"/>
              <w:rPr>
                <w:rFonts w:ascii="宋体" w:hAnsi="宋体" w:cs="宋体" w:eastAsia="宋体" w:hint="default"/>
                <w:sz w:val="18"/>
                <w:szCs w:val="18"/>
              </w:rPr>
            </w:pPr>
            <w:r>
              <w:rPr>
                <w:rFonts w:ascii="宋体" w:hAnsi="宋体" w:cs="宋体" w:eastAsia="宋体" w:hint="default"/>
                <w:spacing w:val="-1"/>
                <w:sz w:val="18"/>
                <w:szCs w:val="18"/>
              </w:rPr>
              <w:t>递延收益</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政府补助</w:t>
            </w:r>
          </w:p>
        </w:tc>
        <w:tc>
          <w:tcPr>
            <w:tcW w:w="300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3"/>
              <w:jc w:val="right"/>
              <w:rPr>
                <w:rFonts w:ascii="Times New Roman" w:hAnsi="Times New Roman" w:cs="Times New Roman" w:eastAsia="Times New Roman" w:hint="default"/>
                <w:sz w:val="18"/>
                <w:szCs w:val="18"/>
              </w:rPr>
            </w:pPr>
            <w:r>
              <w:rPr>
                <w:rFonts w:ascii="Times New Roman"/>
                <w:spacing w:val="-1"/>
                <w:sz w:val="18"/>
              </w:rPr>
              <w:t>2,502,869.46</w:t>
            </w:r>
          </w:p>
        </w:tc>
        <w:tc>
          <w:tcPr>
            <w:tcW w:w="308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458,384.16</w:t>
            </w:r>
          </w:p>
        </w:tc>
      </w:tr>
      <w:tr>
        <w:trPr>
          <w:trHeight w:val="346" w:hRule="exact"/>
        </w:trPr>
        <w:tc>
          <w:tcPr>
            <w:tcW w:w="2936"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right="1275"/>
              <w:jc w:val="right"/>
              <w:rPr>
                <w:rFonts w:ascii="宋体" w:hAnsi="宋体" w:cs="宋体" w:eastAsia="宋体" w:hint="default"/>
                <w:sz w:val="18"/>
                <w:szCs w:val="18"/>
              </w:rPr>
            </w:pPr>
            <w:r>
              <w:rPr>
                <w:rFonts w:ascii="宋体" w:hAnsi="宋体" w:cs="宋体" w:eastAsia="宋体" w:hint="default"/>
                <w:sz w:val="18"/>
                <w:szCs w:val="18"/>
              </w:rPr>
              <w:t>合计</w:t>
            </w:r>
          </w:p>
        </w:tc>
        <w:tc>
          <w:tcPr>
            <w:tcW w:w="30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103"/>
              <w:jc w:val="right"/>
              <w:rPr>
                <w:rFonts w:ascii="Times New Roman" w:hAnsi="Times New Roman" w:cs="Times New Roman" w:eastAsia="Times New Roman" w:hint="default"/>
                <w:sz w:val="18"/>
                <w:szCs w:val="18"/>
              </w:rPr>
            </w:pPr>
            <w:r>
              <w:rPr>
                <w:rFonts w:ascii="Times New Roman"/>
                <w:spacing w:val="-1"/>
                <w:sz w:val="18"/>
              </w:rPr>
              <w:t>2,502,869.46</w:t>
            </w:r>
          </w:p>
        </w:tc>
        <w:tc>
          <w:tcPr>
            <w:tcW w:w="3082"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458,384.16</w:t>
            </w:r>
          </w:p>
        </w:tc>
      </w:tr>
    </w:tbl>
    <w:p>
      <w:pPr>
        <w:spacing w:line="278" w:lineRule="auto" w:before="8"/>
        <w:ind w:left="2062" w:right="6044" w:firstLine="0"/>
        <w:jc w:val="left"/>
        <w:rPr>
          <w:rFonts w:ascii="宋体" w:hAnsi="宋体" w:cs="宋体" w:eastAsia="宋体" w:hint="default"/>
          <w:sz w:val="18"/>
          <w:szCs w:val="18"/>
        </w:rPr>
      </w:pPr>
      <w:r>
        <w:rPr/>
        <w:pict>
          <v:group style="position:absolute;margin-left:79.704002pt;margin-top:-23.428274pt;width:450.2pt;height:5.4pt;mso-position-horizontal-relative:page;mso-position-vertical-relative:paragraph;z-index:-1271128" coordorigin="1594,-469" coordsize="9004,108">
            <v:shape style="position:absolute;left:1594;top:-469;width:2936;height:108" type="#_x0000_t75" stroked="false">
              <v:imagedata r:id="rId807" o:title=""/>
            </v:shape>
            <v:shape style="position:absolute;left:4506;top:-373;width:3015;height:12" type="#_x0000_t75" stroked="false">
              <v:imagedata r:id="rId808" o:title=""/>
            </v:shape>
            <v:shape style="position:absolute;left:7506;top:-370;width:3092;height:10" type="#_x0000_t75" stroked="false">
              <v:imagedata r:id="rId809" o:title=""/>
            </v:shape>
            <w10:wrap type="none"/>
          </v:group>
        </w:pict>
      </w:r>
      <w:r>
        <w:rPr/>
        <w:pict>
          <v:shape style="position:absolute;margin-left:225.529999pt;margin-top:-1.688275pt;width:.48002pt;height:.24pt;mso-position-horizontal-relative:page;mso-position-vertical-relative:paragraph;z-index:-1271104" type="#_x0000_t75" stroked="false">
            <v:imagedata r:id="rId810" o:title=""/>
          </v:shape>
        </w:pict>
      </w:r>
      <w:r>
        <w:rPr/>
        <w:pict>
          <v:shape style="position:absolute;margin-left:375.549988pt;margin-top:-1.688275pt;width:.48003pt;height:.24pt;mso-position-horizontal-relative:page;mso-position-vertical-relative:paragraph;z-index:-1271080" type="#_x0000_t75" stroked="false">
            <v:imagedata r:id="rId810" o:title=""/>
          </v:shape>
        </w:pict>
      </w:r>
      <w:r>
        <w:rPr/>
        <w:pict>
          <v:shape style="position:absolute;margin-left:167.059998pt;margin-top:50.391716pt;width:.48001pt;height:.12pt;mso-position-horizontal-relative:page;mso-position-vertical-relative:paragraph;z-index:-1271056" type="#_x0000_t75" stroked="false">
            <v:imagedata r:id="rId810" o:title=""/>
          </v:shape>
        </w:pict>
      </w:r>
      <w:r>
        <w:rPr/>
        <w:pict>
          <v:group style="position:absolute;margin-left:75.384003pt;margin-top:50.391716pt;width:458.15pt;height:180.75pt;mso-position-horizontal-relative:page;mso-position-vertical-relative:paragraph;z-index:-1271032" coordorigin="1508,1008" coordsize="9163,3615">
            <v:shape style="position:absolute;left:5593;top:1008;width:10;height:2" type="#_x0000_t75" stroked="false">
              <v:imagedata r:id="rId810" o:title=""/>
            </v:shape>
            <v:group style="position:absolute;left:5593;top:1029;width:10;height:20" coordorigin="5593,1029" coordsize="10,20">
              <v:shape style="position:absolute;left:5593;top:1029;width:10;height:20" coordorigin="5593,1029" coordsize="10,20" path="m5593,1049l5603,1049,5603,1029,5593,1029,5593,1049xe" filled="true" fillcolor="#000000" stroked="false">
                <v:path arrowok="t"/>
                <v:fill type="solid"/>
              </v:shape>
            </v:group>
            <v:group style="position:absolute;left:5593;top:1049;width:10;height:20" coordorigin="5593,1049" coordsize="10,20">
              <v:shape style="position:absolute;left:5593;top:1049;width:10;height:20" coordorigin="5593,1049" coordsize="10,20" path="m5593,1068l5603,1068,5603,1049,5593,1049,5593,1068xe" filled="true" fillcolor="#000000" stroked="false">
                <v:path arrowok="t"/>
                <v:fill type="solid"/>
              </v:shape>
            </v:group>
            <v:group style="position:absolute;left:5593;top:1068;width:10;height:20" coordorigin="5593,1068" coordsize="10,20">
              <v:shape style="position:absolute;left:5593;top:1068;width:10;height:20" coordorigin="5593,1068" coordsize="10,20" path="m5593,1087l5603,1087,5603,1068,5593,1068,5593,1087xe" filled="true" fillcolor="#000000" stroked="false">
                <v:path arrowok="t"/>
                <v:fill type="solid"/>
              </v:shape>
            </v:group>
            <v:group style="position:absolute;left:5593;top:1087;width:10;height:20" coordorigin="5593,1087" coordsize="10,20">
              <v:shape style="position:absolute;left:5593;top:1087;width:10;height:20" coordorigin="5593,1087" coordsize="10,20" path="m5593,1106l5603,1106,5603,1087,5593,1087,5593,1106xe" filled="true" fillcolor="#000000" stroked="false">
                <v:path arrowok="t"/>
                <v:fill type="solid"/>
              </v:shape>
            </v:group>
            <v:group style="position:absolute;left:5593;top:1106;width:10;height:20" coordorigin="5593,1106" coordsize="10,20">
              <v:shape style="position:absolute;left:5593;top:1106;width:10;height:20" coordorigin="5593,1106" coordsize="10,20" path="m5593,1125l5603,1125,5603,1106,5593,1106,5593,1125xe" filled="true" fillcolor="#000000" stroked="false">
                <v:path arrowok="t"/>
                <v:fill type="solid"/>
              </v:shape>
            </v:group>
            <v:group style="position:absolute;left:5593;top:1125;width:10;height:20" coordorigin="5593,1125" coordsize="10,20">
              <v:shape style="position:absolute;left:5593;top:1125;width:10;height:20" coordorigin="5593,1125" coordsize="10,20" path="m5593,1145l5603,1145,5603,1125,5593,1125,5593,1145xe" filled="true" fillcolor="#000000" stroked="false">
                <v:path arrowok="t"/>
                <v:fill type="solid"/>
              </v:shape>
            </v:group>
            <v:group style="position:absolute;left:5593;top:1145;width:10;height:20" coordorigin="5593,1145" coordsize="10,20">
              <v:shape style="position:absolute;left:5593;top:1145;width:10;height:20" coordorigin="5593,1145" coordsize="10,20" path="m5593,1164l5603,1164,5603,1145,5593,1145,5593,1164xe" filled="true" fillcolor="#000000" stroked="false">
                <v:path arrowok="t"/>
                <v:fill type="solid"/>
              </v:shape>
            </v:group>
            <v:group style="position:absolute;left:5593;top:1164;width:10;height:20" coordorigin="5593,1164" coordsize="10,20">
              <v:shape style="position:absolute;left:5593;top:1164;width:10;height:20" coordorigin="5593,1164" coordsize="10,20" path="m5593,1183l5603,1183,5603,1164,5593,1164,5593,1183xe" filled="true" fillcolor="#000000" stroked="false">
                <v:path arrowok="t"/>
                <v:fill type="solid"/>
              </v:shape>
            </v:group>
            <v:group style="position:absolute;left:5593;top:1183;width:10;height:20" coordorigin="5593,1183" coordsize="10,20">
              <v:shape style="position:absolute;left:5593;top:1183;width:10;height:20" coordorigin="5593,1183" coordsize="10,20" path="m5593,1202l5603,1202,5603,1183,5593,1183,5593,1202xe" filled="true" fillcolor="#000000" stroked="false">
                <v:path arrowok="t"/>
                <v:fill type="solid"/>
              </v:shape>
            </v:group>
            <v:group style="position:absolute;left:5593;top:1202;width:10;height:20" coordorigin="5593,1202" coordsize="10,20">
              <v:shape style="position:absolute;left:5593;top:1202;width:10;height:20" coordorigin="5593,1202" coordsize="10,20" path="m5593,1221l5603,1221,5603,1202,5593,1202,5593,1221xe" filled="true" fillcolor="#000000" stroked="false">
                <v:path arrowok="t"/>
                <v:fill type="solid"/>
              </v:shape>
            </v:group>
            <v:group style="position:absolute;left:5593;top:1221;width:10;height:20" coordorigin="5593,1221" coordsize="10,20">
              <v:shape style="position:absolute;left:5593;top:1221;width:10;height:20" coordorigin="5593,1221" coordsize="10,20" path="m5593,1241l5603,1241,5603,1221,5593,1221,5593,1241xe" filled="true" fillcolor="#000000" stroked="false">
                <v:path arrowok="t"/>
                <v:fill type="solid"/>
              </v:shape>
            </v:group>
            <v:group style="position:absolute;left:5593;top:1241;width:10;height:20" coordorigin="5593,1241" coordsize="10,20">
              <v:shape style="position:absolute;left:5593;top:1241;width:10;height:20" coordorigin="5593,1241" coordsize="10,20" path="m5593,1260l5603,1260,5603,1241,5593,1241,5593,1260xe" filled="true" fillcolor="#000000" stroked="false">
                <v:path arrowok="t"/>
                <v:fill type="solid"/>
              </v:shape>
            </v:group>
            <v:group style="position:absolute;left:5593;top:1260;width:10;height:20" coordorigin="5593,1260" coordsize="10,20">
              <v:shape style="position:absolute;left:5593;top:1260;width:10;height:20" coordorigin="5593,1260" coordsize="10,20" path="m5593,1279l5603,1279,5603,1260,5593,1260,5593,1279xe" filled="true" fillcolor="#000000" stroked="false">
                <v:path arrowok="t"/>
                <v:fill type="solid"/>
              </v:shape>
            </v:group>
            <v:group style="position:absolute;left:5593;top:1279;width:10;height:20" coordorigin="5593,1279" coordsize="10,20">
              <v:shape style="position:absolute;left:5593;top:1279;width:10;height:20" coordorigin="5593,1279" coordsize="10,20" path="m5593,1298l5603,1298,5603,1279,5593,1279,5593,1298xe" filled="true" fillcolor="#000000" stroked="false">
                <v:path arrowok="t"/>
                <v:fill type="solid"/>
              </v:shape>
            </v:group>
            <v:group style="position:absolute;left:5593;top:1298;width:10;height:20" coordorigin="5593,1298" coordsize="10,20">
              <v:shape style="position:absolute;left:5593;top:1298;width:10;height:20" coordorigin="5593,1298" coordsize="10,20" path="m5593,1317l5603,1317,5603,1298,5593,1298,5593,1317xe" filled="true" fillcolor="#000000" stroked="false">
                <v:path arrowok="t"/>
                <v:fill type="solid"/>
              </v:shape>
              <v:shape style="position:absolute;left:3332;top:1221;width:1364;height:106" type="#_x0000_t75" stroked="false">
                <v:imagedata r:id="rId811" o:title=""/>
              </v:shape>
              <v:shape style="position:absolute;left:4691;top:1317;width:902;height:10" type="#_x0000_t75" stroked="false">
                <v:imagedata r:id="rId812" o:title=""/>
              </v:shape>
            </v:group>
            <v:group style="position:absolute;left:5593;top:1322;width:10;height:2" coordorigin="5593,1322" coordsize="10,2">
              <v:shape style="position:absolute;left:5593;top:1322;width:10;height:2" coordorigin="5593,1322" coordsize="10,0" path="m5593,1322l5603,1322e" filled="false" stroked="true" strokeweight=".47998pt" strokecolor="#000000">
                <v:path arrowok="t"/>
              </v:shape>
            </v:group>
            <v:group style="position:absolute;left:4695;top:1327;width:10;height:20" coordorigin="4695,1327" coordsize="10,20">
              <v:shape style="position:absolute;left:4695;top:1327;width:10;height:20" coordorigin="4695,1327" coordsize="10,20" path="m4695,1346l4705,1346,4705,1327,4695,1327,4695,1346xe" filled="true" fillcolor="#000000" stroked="false">
                <v:path arrowok="t"/>
                <v:fill type="solid"/>
              </v:shape>
            </v:group>
            <v:group style="position:absolute;left:4695;top:1346;width:10;height:20" coordorigin="4695,1346" coordsize="10,20">
              <v:shape style="position:absolute;left:4695;top:1346;width:10;height:20" coordorigin="4695,1346" coordsize="10,20" path="m4695,1365l4705,1365,4705,1346,4695,1346,4695,1365xe" filled="true" fillcolor="#000000" stroked="false">
                <v:path arrowok="t"/>
                <v:fill type="solid"/>
              </v:shape>
            </v:group>
            <v:group style="position:absolute;left:4695;top:1365;width:10;height:20" coordorigin="4695,1365" coordsize="10,20">
              <v:shape style="position:absolute;left:4695;top:1365;width:10;height:20" coordorigin="4695,1365" coordsize="10,20" path="m4695,1385l4705,1385,4705,1365,4695,1365,4695,1385xe" filled="true" fillcolor="#000000" stroked="false">
                <v:path arrowok="t"/>
                <v:fill type="solid"/>
              </v:shape>
            </v:group>
            <v:group style="position:absolute;left:4695;top:1385;width:10;height:20" coordorigin="4695,1385" coordsize="10,20">
              <v:shape style="position:absolute;left:4695;top:1385;width:10;height:20" coordorigin="4695,1385" coordsize="10,20" path="m4695,1404l4705,1404,4705,1385,4695,1385,4695,1404xe" filled="true" fillcolor="#000000" stroked="false">
                <v:path arrowok="t"/>
                <v:fill type="solid"/>
              </v:shape>
            </v:group>
            <v:group style="position:absolute;left:4695;top:1404;width:10;height:20" coordorigin="4695,1404" coordsize="10,20">
              <v:shape style="position:absolute;left:4695;top:1404;width:10;height:20" coordorigin="4695,1404" coordsize="10,20" path="m4695,1423l4705,1423,4705,1404,4695,1404,4695,1423xe" filled="true" fillcolor="#000000" stroked="false">
                <v:path arrowok="t"/>
                <v:fill type="solid"/>
              </v:shape>
            </v:group>
            <v:group style="position:absolute;left:4695;top:1423;width:10;height:20" coordorigin="4695,1423" coordsize="10,20">
              <v:shape style="position:absolute;left:4695;top:1423;width:10;height:20" coordorigin="4695,1423" coordsize="10,20" path="m4695,1442l4705,1442,4705,1423,4695,1423,4695,1442xe" filled="true" fillcolor="#000000" stroked="false">
                <v:path arrowok="t"/>
                <v:fill type="solid"/>
              </v:shape>
            </v:group>
            <v:group style="position:absolute;left:4695;top:1442;width:10;height:20" coordorigin="4695,1442" coordsize="10,20">
              <v:shape style="position:absolute;left:4695;top:1442;width:10;height:20" coordorigin="4695,1442" coordsize="10,20" path="m4695,1461l4705,1461,4705,1442,4695,1442,4695,1461xe" filled="true" fillcolor="#000000" stroked="false">
                <v:path arrowok="t"/>
                <v:fill type="solid"/>
              </v:shape>
            </v:group>
            <v:group style="position:absolute;left:4695;top:1461;width:10;height:20" coordorigin="4695,1461" coordsize="10,20">
              <v:shape style="position:absolute;left:4695;top:1461;width:10;height:20" coordorigin="4695,1461" coordsize="10,20" path="m4695,1481l4705,1481,4705,1461,4695,1461,4695,1481xe" filled="true" fillcolor="#000000" stroked="false">
                <v:path arrowok="t"/>
                <v:fill type="solid"/>
              </v:shape>
            </v:group>
            <v:group style="position:absolute;left:4695;top:1481;width:10;height:20" coordorigin="4695,1481" coordsize="10,20">
              <v:shape style="position:absolute;left:4695;top:1481;width:10;height:20" coordorigin="4695,1481" coordsize="10,20" path="m4695,1500l4705,1500,4705,1481,4695,1481,4695,1500xe" filled="true" fillcolor="#000000" stroked="false">
                <v:path arrowok="t"/>
                <v:fill type="solid"/>
              </v:shape>
            </v:group>
            <v:group style="position:absolute;left:4695;top:1500;width:10;height:20" coordorigin="4695,1500" coordsize="10,20">
              <v:shape style="position:absolute;left:4695;top:1500;width:10;height:20" coordorigin="4695,1500" coordsize="10,20" path="m4695,1519l4705,1519,4705,1500,4695,1500,4695,1519xe" filled="true" fillcolor="#000000" stroked="false">
                <v:path arrowok="t"/>
                <v:fill type="solid"/>
              </v:shape>
            </v:group>
            <v:group style="position:absolute;left:4695;top:1519;width:10;height:20" coordorigin="4695,1519" coordsize="10,20">
              <v:shape style="position:absolute;left:4695;top:1519;width:10;height:20" coordorigin="4695,1519" coordsize="10,20" path="m4695,1538l4705,1538,4705,1519,4695,1519,4695,1538xe" filled="true" fillcolor="#000000" stroked="false">
                <v:path arrowok="t"/>
                <v:fill type="solid"/>
              </v:shape>
            </v:group>
            <v:group style="position:absolute;left:4695;top:1538;width:10;height:20" coordorigin="4695,1538" coordsize="10,20">
              <v:shape style="position:absolute;left:4695;top:1538;width:10;height:20" coordorigin="4695,1538" coordsize="10,20" path="m4695,1557l4705,1557,4705,1538,4695,1538,4695,1557xe" filled="true" fillcolor="#000000" stroked="false">
                <v:path arrowok="t"/>
                <v:fill type="solid"/>
              </v:shape>
            </v:group>
            <v:group style="position:absolute;left:4695;top:1557;width:10;height:20" coordorigin="4695,1557" coordsize="10,20">
              <v:shape style="position:absolute;left:4695;top:1557;width:10;height:20" coordorigin="4695,1557" coordsize="10,20" path="m4695,1577l4705,1577,4705,1557,4695,1557,4695,1577xe" filled="true" fillcolor="#000000" stroked="false">
                <v:path arrowok="t"/>
                <v:fill type="solid"/>
              </v:shape>
            </v:group>
            <v:group style="position:absolute;left:4695;top:1577;width:10;height:20" coordorigin="4695,1577" coordsize="10,20">
              <v:shape style="position:absolute;left:4695;top:1577;width:10;height:20" coordorigin="4695,1577" coordsize="10,20" path="m4695,1596l4705,1596,4705,1577,4695,1577,4695,1596xe" filled="true" fillcolor="#000000" stroked="false">
                <v:path arrowok="t"/>
                <v:fill type="solid"/>
              </v:shape>
            </v:group>
            <v:group style="position:absolute;left:4695;top:1596;width:10;height:20" coordorigin="4695,1596" coordsize="10,20">
              <v:shape style="position:absolute;left:4695;top:1596;width:10;height:20" coordorigin="4695,1596" coordsize="10,20" path="m4695,1615l4705,1615,4705,1596,4695,1596,4695,1615xe" filled="true" fillcolor="#000000" stroked="false">
                <v:path arrowok="t"/>
                <v:fill type="solid"/>
              </v:shape>
            </v:group>
            <v:group style="position:absolute;left:4695;top:1615;width:10;height:20" coordorigin="4695,1615" coordsize="10,20">
              <v:shape style="position:absolute;left:4695;top:1615;width:10;height:20" coordorigin="4695,1615" coordsize="10,20" path="m4695,1634l4705,1634,4705,1615,4695,1615,4695,1634xe" filled="true" fillcolor="#000000" stroked="false">
                <v:path arrowok="t"/>
                <v:fill type="solid"/>
              </v:shape>
            </v:group>
            <v:group style="position:absolute;left:4695;top:1634;width:10;height:20" coordorigin="4695,1634" coordsize="10,20">
              <v:shape style="position:absolute;left:4695;top:1634;width:10;height:20" coordorigin="4695,1634" coordsize="10,20" path="m4695,1653l4705,1653,4705,1634,4695,1634,4695,1653xe" filled="true" fillcolor="#000000" stroked="false">
                <v:path arrowok="t"/>
                <v:fill type="solid"/>
              </v:shape>
            </v:group>
            <v:group style="position:absolute;left:5593;top:1327;width:10;height:20" coordorigin="5593,1327" coordsize="10,20">
              <v:shape style="position:absolute;left:5593;top:1327;width:10;height:20" coordorigin="5593,1327" coordsize="10,20" path="m5593,1346l5603,1346,5603,1327,5593,1327,5593,1346xe" filled="true" fillcolor="#000000" stroked="false">
                <v:path arrowok="t"/>
                <v:fill type="solid"/>
              </v:shape>
            </v:group>
            <v:group style="position:absolute;left:5593;top:1346;width:10;height:20" coordorigin="5593,1346" coordsize="10,20">
              <v:shape style="position:absolute;left:5593;top:1346;width:10;height:20" coordorigin="5593,1346" coordsize="10,20" path="m5593,1365l5603,1365,5603,1346,5593,1346,5593,1365xe" filled="true" fillcolor="#000000" stroked="false">
                <v:path arrowok="t"/>
                <v:fill type="solid"/>
              </v:shape>
            </v:group>
            <v:group style="position:absolute;left:5593;top:1365;width:10;height:20" coordorigin="5593,1365" coordsize="10,20">
              <v:shape style="position:absolute;left:5593;top:1365;width:10;height:20" coordorigin="5593,1365" coordsize="10,20" path="m5593,1385l5603,1385,5603,1365,5593,1365,5593,1385xe" filled="true" fillcolor="#000000" stroked="false">
                <v:path arrowok="t"/>
                <v:fill type="solid"/>
              </v:shape>
            </v:group>
            <v:group style="position:absolute;left:5593;top:1385;width:10;height:20" coordorigin="5593,1385" coordsize="10,20">
              <v:shape style="position:absolute;left:5593;top:1385;width:10;height:20" coordorigin="5593,1385" coordsize="10,20" path="m5593,1404l5603,1404,5603,1385,5593,1385,5593,1404xe" filled="true" fillcolor="#000000" stroked="false">
                <v:path arrowok="t"/>
                <v:fill type="solid"/>
              </v:shape>
            </v:group>
            <v:group style="position:absolute;left:5593;top:1404;width:10;height:20" coordorigin="5593,1404" coordsize="10,20">
              <v:shape style="position:absolute;left:5593;top:1404;width:10;height:20" coordorigin="5593,1404" coordsize="10,20" path="m5593,1423l5603,1423,5603,1404,5593,1404,5593,1423xe" filled="true" fillcolor="#000000" stroked="false">
                <v:path arrowok="t"/>
                <v:fill type="solid"/>
              </v:shape>
            </v:group>
            <v:group style="position:absolute;left:5593;top:1423;width:10;height:20" coordorigin="5593,1423" coordsize="10,20">
              <v:shape style="position:absolute;left:5593;top:1423;width:10;height:20" coordorigin="5593,1423" coordsize="10,20" path="m5593,1442l5603,1442,5603,1423,5593,1423,5593,1442xe" filled="true" fillcolor="#000000" stroked="false">
                <v:path arrowok="t"/>
                <v:fill type="solid"/>
              </v:shape>
            </v:group>
            <v:group style="position:absolute;left:5593;top:1442;width:10;height:20" coordorigin="5593,1442" coordsize="10,20">
              <v:shape style="position:absolute;left:5593;top:1442;width:10;height:20" coordorigin="5593,1442" coordsize="10,20" path="m5593,1461l5603,1461,5603,1442,5593,1442,5593,1461xe" filled="true" fillcolor="#000000" stroked="false">
                <v:path arrowok="t"/>
                <v:fill type="solid"/>
              </v:shape>
            </v:group>
            <v:group style="position:absolute;left:5593;top:1461;width:10;height:20" coordorigin="5593,1461" coordsize="10,20">
              <v:shape style="position:absolute;left:5593;top:1461;width:10;height:20" coordorigin="5593,1461" coordsize="10,20" path="m5593,1481l5603,1481,5603,1461,5593,1461,5593,1481xe" filled="true" fillcolor="#000000" stroked="false">
                <v:path arrowok="t"/>
                <v:fill type="solid"/>
              </v:shape>
            </v:group>
            <v:group style="position:absolute;left:5593;top:1481;width:10;height:20" coordorigin="5593,1481" coordsize="10,20">
              <v:shape style="position:absolute;left:5593;top:1481;width:10;height:20" coordorigin="5593,1481" coordsize="10,20" path="m5593,1500l5603,1500,5603,1481,5593,1481,5593,1500xe" filled="true" fillcolor="#000000" stroked="false">
                <v:path arrowok="t"/>
                <v:fill type="solid"/>
              </v:shape>
            </v:group>
            <v:group style="position:absolute;left:5593;top:1500;width:10;height:20" coordorigin="5593,1500" coordsize="10,20">
              <v:shape style="position:absolute;left:5593;top:1500;width:10;height:20" coordorigin="5593,1500" coordsize="10,20" path="m5593,1519l5603,1519,5603,1500,5593,1500,5593,1519xe" filled="true" fillcolor="#000000" stroked="false">
                <v:path arrowok="t"/>
                <v:fill type="solid"/>
              </v:shape>
            </v:group>
            <v:group style="position:absolute;left:5593;top:1519;width:10;height:20" coordorigin="5593,1519" coordsize="10,20">
              <v:shape style="position:absolute;left:5593;top:1519;width:10;height:20" coordorigin="5593,1519" coordsize="10,20" path="m5593,1538l5603,1538,5603,1519,5593,1519,5593,1538xe" filled="true" fillcolor="#000000" stroked="false">
                <v:path arrowok="t"/>
                <v:fill type="solid"/>
              </v:shape>
            </v:group>
            <v:group style="position:absolute;left:5593;top:1538;width:10;height:20" coordorigin="5593,1538" coordsize="10,20">
              <v:shape style="position:absolute;left:5593;top:1538;width:10;height:20" coordorigin="5593,1538" coordsize="10,20" path="m5593,1557l5603,1557,5603,1538,5593,1538,5593,1557xe" filled="true" fillcolor="#000000" stroked="false">
                <v:path arrowok="t"/>
                <v:fill type="solid"/>
              </v:shape>
            </v:group>
            <v:group style="position:absolute;left:5593;top:1557;width:10;height:20" coordorigin="5593,1557" coordsize="10,20">
              <v:shape style="position:absolute;left:5593;top:1557;width:10;height:20" coordorigin="5593,1557" coordsize="10,20" path="m5593,1577l5603,1577,5603,1557,5593,1557,5593,1577xe" filled="true" fillcolor="#000000" stroked="false">
                <v:path arrowok="t"/>
                <v:fill type="solid"/>
              </v:shape>
            </v:group>
            <v:group style="position:absolute;left:5593;top:1577;width:10;height:20" coordorigin="5593,1577" coordsize="10,20">
              <v:shape style="position:absolute;left:5593;top:1577;width:10;height:20" coordorigin="5593,1577" coordsize="10,20" path="m5593,1596l5603,1596,5603,1577,5593,1577,5593,1596xe" filled="true" fillcolor="#000000" stroked="false">
                <v:path arrowok="t"/>
                <v:fill type="solid"/>
              </v:shape>
            </v:group>
            <v:group style="position:absolute;left:5593;top:1596;width:10;height:20" coordorigin="5593,1596" coordsize="10,20">
              <v:shape style="position:absolute;left:5593;top:1596;width:10;height:20" coordorigin="5593,1596" coordsize="10,20" path="m5593,1615l5603,1615,5603,1596,5593,1596,5593,1615xe" filled="true" fillcolor="#000000" stroked="false">
                <v:path arrowok="t"/>
                <v:fill type="solid"/>
              </v:shape>
            </v:group>
            <v:group style="position:absolute;left:5593;top:1615;width:10;height:20" coordorigin="5593,1615" coordsize="10,20">
              <v:shape style="position:absolute;left:5593;top:1615;width:10;height:20" coordorigin="5593,1615" coordsize="10,20" path="m5593,1634l5603,1634,5603,1615,5593,1615,5593,1634xe" filled="true" fillcolor="#000000" stroked="false">
                <v:path arrowok="t"/>
                <v:fill type="solid"/>
              </v:shape>
            </v:group>
            <v:group style="position:absolute;left:5593;top:1634;width:10;height:20" coordorigin="5593,1634" coordsize="10,20">
              <v:shape style="position:absolute;left:5593;top:1634;width:10;height:20" coordorigin="5593,1634" coordsize="10,20" path="m5593,1653l5603,1653,5603,1634,5593,1634,5593,1653xe" filled="true" fillcolor="#000000" stroked="false">
                <v:path arrowok="t"/>
                <v:fill type="solid"/>
              </v:shape>
              <v:shape style="position:absolute;left:1536;top:1557;width:1824;height:110" type="#_x0000_t75" stroked="false">
                <v:imagedata r:id="rId813" o:title=""/>
              </v:shape>
              <v:shape style="position:absolute;left:3336;top:1653;width:1369;height:14" type="#_x0000_t75" stroked="false">
                <v:imagedata r:id="rId814" o:title=""/>
              </v:shape>
              <v:shape style="position:absolute;left:4691;top:1653;width:912;height:14" type="#_x0000_t75" stroked="false">
                <v:imagedata r:id="rId815" o:title=""/>
              </v:shape>
              <v:shape style="position:absolute;left:6973;top:1008;width:10;height:2" type="#_x0000_t75" stroked="false">
                <v:imagedata r:id="rId810" o:title=""/>
              </v:shape>
            </v:group>
            <v:group style="position:absolute;left:6973;top:1010;width:10;height:20" coordorigin="6973,1010" coordsize="10,20">
              <v:shape style="position:absolute;left:6973;top:1010;width:10;height:20" coordorigin="6973,1010" coordsize="10,20" path="m6973,1029l6983,1029,6983,1010,6973,1010,6973,1029xe" filled="true" fillcolor="#000000" stroked="false">
                <v:path arrowok="t"/>
                <v:fill type="solid"/>
              </v:shape>
            </v:group>
            <v:group style="position:absolute;left:6973;top:1029;width:10;height:20" coordorigin="6973,1029" coordsize="10,20">
              <v:shape style="position:absolute;left:6973;top:1029;width:10;height:20" coordorigin="6973,1029" coordsize="10,20" path="m6973,1049l6983,1049,6983,1029,6973,1029,6973,1049xe" filled="true" fillcolor="#000000" stroked="false">
                <v:path arrowok="t"/>
                <v:fill type="solid"/>
              </v:shape>
            </v:group>
            <v:group style="position:absolute;left:6973;top:1049;width:10;height:20" coordorigin="6973,1049" coordsize="10,20">
              <v:shape style="position:absolute;left:6973;top:1049;width:10;height:20" coordorigin="6973,1049" coordsize="10,20" path="m6973,1068l6983,1068,6983,1049,6973,1049,6973,1068xe" filled="true" fillcolor="#000000" stroked="false">
                <v:path arrowok="t"/>
                <v:fill type="solid"/>
              </v:shape>
            </v:group>
            <v:group style="position:absolute;left:6973;top:1068;width:10;height:20" coordorigin="6973,1068" coordsize="10,20">
              <v:shape style="position:absolute;left:6973;top:1068;width:10;height:20" coordorigin="6973,1068" coordsize="10,20" path="m6973,1087l6983,1087,6983,1068,6973,1068,6973,1087xe" filled="true" fillcolor="#000000" stroked="false">
                <v:path arrowok="t"/>
                <v:fill type="solid"/>
              </v:shape>
            </v:group>
            <v:group style="position:absolute;left:6973;top:1087;width:10;height:20" coordorigin="6973,1087" coordsize="10,20">
              <v:shape style="position:absolute;left:6973;top:1087;width:10;height:20" coordorigin="6973,1087" coordsize="10,20" path="m6973,1106l6983,1106,6983,1087,6973,1087,6973,1106xe" filled="true" fillcolor="#000000" stroked="false">
                <v:path arrowok="t"/>
                <v:fill type="solid"/>
              </v:shape>
            </v:group>
            <v:group style="position:absolute;left:6973;top:1106;width:10;height:20" coordorigin="6973,1106" coordsize="10,20">
              <v:shape style="position:absolute;left:6973;top:1106;width:10;height:20" coordorigin="6973,1106" coordsize="10,20" path="m6973,1125l6983,1125,6983,1106,6973,1106,6973,1125xe" filled="true" fillcolor="#000000" stroked="false">
                <v:path arrowok="t"/>
                <v:fill type="solid"/>
              </v:shape>
            </v:group>
            <v:group style="position:absolute;left:6973;top:1125;width:10;height:20" coordorigin="6973,1125" coordsize="10,20">
              <v:shape style="position:absolute;left:6973;top:1125;width:10;height:20" coordorigin="6973,1125" coordsize="10,20" path="m6973,1145l6983,1145,6983,1125,6973,1125,6973,1145xe" filled="true" fillcolor="#000000" stroked="false">
                <v:path arrowok="t"/>
                <v:fill type="solid"/>
              </v:shape>
            </v:group>
            <v:group style="position:absolute;left:6973;top:1145;width:10;height:20" coordorigin="6973,1145" coordsize="10,20">
              <v:shape style="position:absolute;left:6973;top:1145;width:10;height:20" coordorigin="6973,1145" coordsize="10,20" path="m6973,1164l6983,1164,6983,1145,6973,1145,6973,1164xe" filled="true" fillcolor="#000000" stroked="false">
                <v:path arrowok="t"/>
                <v:fill type="solid"/>
              </v:shape>
            </v:group>
            <v:group style="position:absolute;left:6973;top:1164;width:10;height:20" coordorigin="6973,1164" coordsize="10,20">
              <v:shape style="position:absolute;left:6973;top:1164;width:10;height:20" coordorigin="6973,1164" coordsize="10,20" path="m6973,1183l6983,1183,6983,1164,6973,1164,6973,1183xe" filled="true" fillcolor="#000000" stroked="false">
                <v:path arrowok="t"/>
                <v:fill type="solid"/>
              </v:shape>
            </v:group>
            <v:group style="position:absolute;left:6973;top:1183;width:10;height:20" coordorigin="6973,1183" coordsize="10,20">
              <v:shape style="position:absolute;left:6973;top:1183;width:10;height:20" coordorigin="6973,1183" coordsize="10,20" path="m6973,1202l6983,1202,6983,1183,6973,1183,6973,1202xe" filled="true" fillcolor="#000000" stroked="false">
                <v:path arrowok="t"/>
                <v:fill type="solid"/>
              </v:shape>
            </v:group>
            <v:group style="position:absolute;left:6973;top:1202;width:10;height:20" coordorigin="6973,1202" coordsize="10,20">
              <v:shape style="position:absolute;left:6973;top:1202;width:10;height:20" coordorigin="6973,1202" coordsize="10,20" path="m6973,1221l6983,1221,6983,1202,6973,1202,6973,1221xe" filled="true" fillcolor="#000000" stroked="false">
                <v:path arrowok="t"/>
                <v:fill type="solid"/>
              </v:shape>
            </v:group>
            <v:group style="position:absolute;left:6973;top:1221;width:10;height:20" coordorigin="6973,1221" coordsize="10,20">
              <v:shape style="position:absolute;left:6973;top:1221;width:10;height:20" coordorigin="6973,1221" coordsize="10,20" path="m6973,1241l6983,1241,6983,1221,6973,1221,6973,1241xe" filled="true" fillcolor="#000000" stroked="false">
                <v:path arrowok="t"/>
                <v:fill type="solid"/>
              </v:shape>
            </v:group>
            <v:group style="position:absolute;left:6973;top:1241;width:10;height:20" coordorigin="6973,1241" coordsize="10,20">
              <v:shape style="position:absolute;left:6973;top:1241;width:10;height:20" coordorigin="6973,1241" coordsize="10,20" path="m6973,1260l6983,1260,6983,1241,6973,1241,6973,1260xe" filled="true" fillcolor="#000000" stroked="false">
                <v:path arrowok="t"/>
                <v:fill type="solid"/>
              </v:shape>
            </v:group>
            <v:group style="position:absolute;left:6973;top:1260;width:10;height:20" coordorigin="6973,1260" coordsize="10,20">
              <v:shape style="position:absolute;left:6973;top:1260;width:10;height:20" coordorigin="6973,1260" coordsize="10,20" path="m6973,1279l6983,1279,6983,1260,6973,1260,6973,1279xe" filled="true" fillcolor="#000000" stroked="false">
                <v:path arrowok="t"/>
                <v:fill type="solid"/>
              </v:shape>
            </v:group>
            <v:group style="position:absolute;left:6973;top:1279;width:10;height:20" coordorigin="6973,1279" coordsize="10,20">
              <v:shape style="position:absolute;left:6973;top:1279;width:10;height:20" coordorigin="6973,1279" coordsize="10,20" path="m6973,1298l6983,1298,6983,1279,6973,1279,6973,1298xe" filled="true" fillcolor="#000000" stroked="false">
                <v:path arrowok="t"/>
                <v:fill type="solid"/>
              </v:shape>
            </v:group>
            <v:group style="position:absolute;left:6973;top:1298;width:10;height:20" coordorigin="6973,1298" coordsize="10,20">
              <v:shape style="position:absolute;left:6973;top:1298;width:10;height:20" coordorigin="6973,1298" coordsize="10,20" path="m6973,1317l6983,1317,6983,1298,6973,1298,6973,1317xe" filled="true" fillcolor="#000000" stroked="false">
                <v:path arrowok="t"/>
                <v:fill type="solid"/>
              </v:shape>
            </v:group>
            <v:group style="position:absolute;left:6973;top:1322;width:10;height:2" coordorigin="6973,1322" coordsize="10,2">
              <v:shape style="position:absolute;left:6973;top:1322;width:10;height:2" coordorigin="6973,1322" coordsize="10,0" path="m6973,1322l6983,1322e" filled="false" stroked="true" strokeweight=".47998pt" strokecolor="#000000">
                <v:path arrowok="t"/>
              </v:shape>
            </v:group>
            <v:group style="position:absolute;left:6973;top:1327;width:10;height:20" coordorigin="6973,1327" coordsize="10,20">
              <v:shape style="position:absolute;left:6973;top:1327;width:10;height:20" coordorigin="6973,1327" coordsize="10,20" path="m6973,1346l6983,1346,6983,1327,6973,1327,6973,1346xe" filled="true" fillcolor="#000000" stroked="false">
                <v:path arrowok="t"/>
                <v:fill type="solid"/>
              </v:shape>
            </v:group>
            <v:group style="position:absolute;left:6973;top:1346;width:10;height:20" coordorigin="6973,1346" coordsize="10,20">
              <v:shape style="position:absolute;left:6973;top:1346;width:10;height:20" coordorigin="6973,1346" coordsize="10,20" path="m6973,1365l6983,1365,6983,1346,6973,1346,6973,1365xe" filled="true" fillcolor="#000000" stroked="false">
                <v:path arrowok="t"/>
                <v:fill type="solid"/>
              </v:shape>
            </v:group>
            <v:group style="position:absolute;left:6973;top:1365;width:10;height:20" coordorigin="6973,1365" coordsize="10,20">
              <v:shape style="position:absolute;left:6973;top:1365;width:10;height:20" coordorigin="6973,1365" coordsize="10,20" path="m6973,1385l6983,1385,6983,1365,6973,1365,6973,1385xe" filled="true" fillcolor="#000000" stroked="false">
                <v:path arrowok="t"/>
                <v:fill type="solid"/>
              </v:shape>
            </v:group>
            <v:group style="position:absolute;left:6973;top:1385;width:10;height:20" coordorigin="6973,1385" coordsize="10,20">
              <v:shape style="position:absolute;left:6973;top:1385;width:10;height:20" coordorigin="6973,1385" coordsize="10,20" path="m6973,1404l6983,1404,6983,1385,6973,1385,6973,1404xe" filled="true" fillcolor="#000000" stroked="false">
                <v:path arrowok="t"/>
                <v:fill type="solid"/>
              </v:shape>
            </v:group>
            <v:group style="position:absolute;left:6973;top:1404;width:10;height:20" coordorigin="6973,1404" coordsize="10,20">
              <v:shape style="position:absolute;left:6973;top:1404;width:10;height:20" coordorigin="6973,1404" coordsize="10,20" path="m6973,1423l6983,1423,6983,1404,6973,1404,6973,1423xe" filled="true" fillcolor="#000000" stroked="false">
                <v:path arrowok="t"/>
                <v:fill type="solid"/>
              </v:shape>
            </v:group>
            <v:group style="position:absolute;left:6973;top:1423;width:10;height:20" coordorigin="6973,1423" coordsize="10,20">
              <v:shape style="position:absolute;left:6973;top:1423;width:10;height:20" coordorigin="6973,1423" coordsize="10,20" path="m6973,1442l6983,1442,6983,1423,6973,1423,6973,1442xe" filled="true" fillcolor="#000000" stroked="false">
                <v:path arrowok="t"/>
                <v:fill type="solid"/>
              </v:shape>
            </v:group>
            <v:group style="position:absolute;left:6973;top:1442;width:10;height:20" coordorigin="6973,1442" coordsize="10,20">
              <v:shape style="position:absolute;left:6973;top:1442;width:10;height:20" coordorigin="6973,1442" coordsize="10,20" path="m6973,1461l6983,1461,6983,1442,6973,1442,6973,1461xe" filled="true" fillcolor="#000000" stroked="false">
                <v:path arrowok="t"/>
                <v:fill type="solid"/>
              </v:shape>
            </v:group>
            <v:group style="position:absolute;left:6973;top:1461;width:10;height:20" coordorigin="6973,1461" coordsize="10,20">
              <v:shape style="position:absolute;left:6973;top:1461;width:10;height:20" coordorigin="6973,1461" coordsize="10,20" path="m6973,1481l6983,1481,6983,1461,6973,1461,6973,1481xe" filled="true" fillcolor="#000000" stroked="false">
                <v:path arrowok="t"/>
                <v:fill type="solid"/>
              </v:shape>
            </v:group>
            <v:group style="position:absolute;left:6973;top:1481;width:10;height:20" coordorigin="6973,1481" coordsize="10,20">
              <v:shape style="position:absolute;left:6973;top:1481;width:10;height:20" coordorigin="6973,1481" coordsize="10,20" path="m6973,1500l6983,1500,6983,1481,6973,1481,6973,1500xe" filled="true" fillcolor="#000000" stroked="false">
                <v:path arrowok="t"/>
                <v:fill type="solid"/>
              </v:shape>
            </v:group>
            <v:group style="position:absolute;left:6973;top:1500;width:10;height:20" coordorigin="6973,1500" coordsize="10,20">
              <v:shape style="position:absolute;left:6973;top:1500;width:10;height:20" coordorigin="6973,1500" coordsize="10,20" path="m6973,1519l6983,1519,6983,1500,6973,1500,6973,1519xe" filled="true" fillcolor="#000000" stroked="false">
                <v:path arrowok="t"/>
                <v:fill type="solid"/>
              </v:shape>
            </v:group>
            <v:group style="position:absolute;left:6973;top:1519;width:10;height:20" coordorigin="6973,1519" coordsize="10,20">
              <v:shape style="position:absolute;left:6973;top:1519;width:10;height:20" coordorigin="6973,1519" coordsize="10,20" path="m6973,1538l6983,1538,6983,1519,6973,1519,6973,1538xe" filled="true" fillcolor="#000000" stroked="false">
                <v:path arrowok="t"/>
                <v:fill type="solid"/>
              </v:shape>
            </v:group>
            <v:group style="position:absolute;left:6973;top:1538;width:10;height:20" coordorigin="6973,1538" coordsize="10,20">
              <v:shape style="position:absolute;left:6973;top:1538;width:10;height:20" coordorigin="6973,1538" coordsize="10,20" path="m6973,1557l6983,1557,6983,1538,6973,1538,6973,1557xe" filled="true" fillcolor="#000000" stroked="false">
                <v:path arrowok="t"/>
                <v:fill type="solid"/>
              </v:shape>
            </v:group>
            <v:group style="position:absolute;left:6973;top:1557;width:10;height:20" coordorigin="6973,1557" coordsize="10,20">
              <v:shape style="position:absolute;left:6973;top:1557;width:10;height:20" coordorigin="6973,1557" coordsize="10,20" path="m6973,1577l6983,1577,6983,1557,6973,1557,6973,1577xe" filled="true" fillcolor="#000000" stroked="false">
                <v:path arrowok="t"/>
                <v:fill type="solid"/>
              </v:shape>
            </v:group>
            <v:group style="position:absolute;left:6973;top:1577;width:10;height:20" coordorigin="6973,1577" coordsize="10,20">
              <v:shape style="position:absolute;left:6973;top:1577;width:10;height:20" coordorigin="6973,1577" coordsize="10,20" path="m6973,1596l6983,1596,6983,1577,6973,1577,6973,1596xe" filled="true" fillcolor="#000000" stroked="false">
                <v:path arrowok="t"/>
                <v:fill type="solid"/>
              </v:shape>
            </v:group>
            <v:group style="position:absolute;left:6973;top:1596;width:10;height:20" coordorigin="6973,1596" coordsize="10,20">
              <v:shape style="position:absolute;left:6973;top:1596;width:10;height:20" coordorigin="6973,1596" coordsize="10,20" path="m6973,1615l6983,1615,6983,1596,6973,1596,6973,1615xe" filled="true" fillcolor="#000000" stroked="false">
                <v:path arrowok="t"/>
                <v:fill type="solid"/>
              </v:shape>
            </v:group>
            <v:group style="position:absolute;left:6973;top:1615;width:10;height:20" coordorigin="6973,1615" coordsize="10,20">
              <v:shape style="position:absolute;left:6973;top:1615;width:10;height:20" coordorigin="6973,1615" coordsize="10,20" path="m6973,1634l6983,1634,6983,1615,6973,1615,6973,1634xe" filled="true" fillcolor="#000000" stroked="false">
                <v:path arrowok="t"/>
                <v:fill type="solid"/>
              </v:shape>
            </v:group>
            <v:group style="position:absolute;left:6973;top:1634;width:10;height:20" coordorigin="6973,1634" coordsize="10,20">
              <v:shape style="position:absolute;left:6973;top:1634;width:10;height:20" coordorigin="6973,1634" coordsize="10,20" path="m6973,1653l6983,1653,6983,1634,6973,1634,6973,1653xe" filled="true" fillcolor="#000000" stroked="false">
                <v:path arrowok="t"/>
                <v:fill type="solid"/>
              </v:shape>
              <v:shape style="position:absolute;left:5588;top:1653;width:1395;height:14" type="#_x0000_t75" stroked="false">
                <v:imagedata r:id="rId816" o:title=""/>
              </v:shape>
              <v:shape style="position:absolute;left:8349;top:1008;width:10;height:2" type="#_x0000_t75" stroked="false">
                <v:imagedata r:id="rId810" o:title=""/>
              </v:shape>
            </v:group>
            <v:group style="position:absolute;left:8349;top:1029;width:10;height:20" coordorigin="8349,1029" coordsize="10,20">
              <v:shape style="position:absolute;left:8349;top:1029;width:10;height:20" coordorigin="8349,1029" coordsize="10,20" path="m8349,1049l8358,1049,8358,1029,8349,1029,8349,1049xe" filled="true" fillcolor="#000000" stroked="false">
                <v:path arrowok="t"/>
                <v:fill type="solid"/>
              </v:shape>
            </v:group>
            <v:group style="position:absolute;left:8349;top:1049;width:10;height:20" coordorigin="8349,1049" coordsize="10,20">
              <v:shape style="position:absolute;left:8349;top:1049;width:10;height:20" coordorigin="8349,1049" coordsize="10,20" path="m8349,1068l8358,1068,8358,1049,8349,1049,8349,1068xe" filled="true" fillcolor="#000000" stroked="false">
                <v:path arrowok="t"/>
                <v:fill type="solid"/>
              </v:shape>
            </v:group>
            <v:group style="position:absolute;left:8349;top:1068;width:10;height:20" coordorigin="8349,1068" coordsize="10,20">
              <v:shape style="position:absolute;left:8349;top:1068;width:10;height:20" coordorigin="8349,1068" coordsize="10,20" path="m8349,1087l8358,1087,8358,1068,8349,1068,8349,1087xe" filled="true" fillcolor="#000000" stroked="false">
                <v:path arrowok="t"/>
                <v:fill type="solid"/>
              </v:shape>
            </v:group>
            <v:group style="position:absolute;left:8349;top:1087;width:10;height:20" coordorigin="8349,1087" coordsize="10,20">
              <v:shape style="position:absolute;left:8349;top:1087;width:10;height:20" coordorigin="8349,1087" coordsize="10,20" path="m8349,1106l8358,1106,8358,1087,8349,1087,8349,1106xe" filled="true" fillcolor="#000000" stroked="false">
                <v:path arrowok="t"/>
                <v:fill type="solid"/>
              </v:shape>
            </v:group>
            <v:group style="position:absolute;left:8349;top:1106;width:10;height:20" coordorigin="8349,1106" coordsize="10,20">
              <v:shape style="position:absolute;left:8349;top:1106;width:10;height:20" coordorigin="8349,1106" coordsize="10,20" path="m8349,1125l8358,1125,8358,1106,8349,1106,8349,1125xe" filled="true" fillcolor="#000000" stroked="false">
                <v:path arrowok="t"/>
                <v:fill type="solid"/>
              </v:shape>
            </v:group>
            <v:group style="position:absolute;left:8349;top:1125;width:10;height:20" coordorigin="8349,1125" coordsize="10,20">
              <v:shape style="position:absolute;left:8349;top:1125;width:10;height:20" coordorigin="8349,1125" coordsize="10,20" path="m8349,1145l8358,1145,8358,1125,8349,1125,8349,1145xe" filled="true" fillcolor="#000000" stroked="false">
                <v:path arrowok="t"/>
                <v:fill type="solid"/>
              </v:shape>
            </v:group>
            <v:group style="position:absolute;left:8349;top:1145;width:10;height:20" coordorigin="8349,1145" coordsize="10,20">
              <v:shape style="position:absolute;left:8349;top:1145;width:10;height:20" coordorigin="8349,1145" coordsize="10,20" path="m8349,1164l8358,1164,8358,1145,8349,1145,8349,1164xe" filled="true" fillcolor="#000000" stroked="false">
                <v:path arrowok="t"/>
                <v:fill type="solid"/>
              </v:shape>
            </v:group>
            <v:group style="position:absolute;left:8349;top:1164;width:10;height:20" coordorigin="8349,1164" coordsize="10,20">
              <v:shape style="position:absolute;left:8349;top:1164;width:10;height:20" coordorigin="8349,1164" coordsize="10,20" path="m8349,1183l8358,1183,8358,1164,8349,1164,8349,1183xe" filled="true" fillcolor="#000000" stroked="false">
                <v:path arrowok="t"/>
                <v:fill type="solid"/>
              </v:shape>
            </v:group>
            <v:group style="position:absolute;left:8349;top:1183;width:10;height:20" coordorigin="8349,1183" coordsize="10,20">
              <v:shape style="position:absolute;left:8349;top:1183;width:10;height:20" coordorigin="8349,1183" coordsize="10,20" path="m8349,1202l8358,1202,8358,1183,8349,1183,8349,1202xe" filled="true" fillcolor="#000000" stroked="false">
                <v:path arrowok="t"/>
                <v:fill type="solid"/>
              </v:shape>
            </v:group>
            <v:group style="position:absolute;left:8349;top:1202;width:10;height:20" coordorigin="8349,1202" coordsize="10,20">
              <v:shape style="position:absolute;left:8349;top:1202;width:10;height:20" coordorigin="8349,1202" coordsize="10,20" path="m8349,1221l8358,1221,8358,1202,8349,1202,8349,1221xe" filled="true" fillcolor="#000000" stroked="false">
                <v:path arrowok="t"/>
                <v:fill type="solid"/>
              </v:shape>
              <v:shape style="position:absolute;left:8339;top:1221;width:1431;height:106" type="#_x0000_t75" stroked="false">
                <v:imagedata r:id="rId817" o:title=""/>
              </v:shape>
              <v:shape style="position:absolute;left:9765;top:1317;width:890;height:10" type="#_x0000_t75" stroked="false">
                <v:imagedata r:id="rId818" o:title=""/>
              </v:shape>
            </v:group>
            <v:group style="position:absolute;left:8349;top:1327;width:10;height:20" coordorigin="8349,1327" coordsize="10,20">
              <v:shape style="position:absolute;left:8349;top:1327;width:10;height:20" coordorigin="8349,1327" coordsize="10,20" path="m8349,1346l8358,1346,8358,1327,8349,1327,8349,1346xe" filled="true" fillcolor="#000000" stroked="false">
                <v:path arrowok="t"/>
                <v:fill type="solid"/>
              </v:shape>
            </v:group>
            <v:group style="position:absolute;left:8349;top:1346;width:10;height:20" coordorigin="8349,1346" coordsize="10,20">
              <v:shape style="position:absolute;left:8349;top:1346;width:10;height:20" coordorigin="8349,1346" coordsize="10,20" path="m8349,1365l8358,1365,8358,1346,8349,1346,8349,1365xe" filled="true" fillcolor="#000000" stroked="false">
                <v:path arrowok="t"/>
                <v:fill type="solid"/>
              </v:shape>
            </v:group>
            <v:group style="position:absolute;left:8349;top:1365;width:10;height:20" coordorigin="8349,1365" coordsize="10,20">
              <v:shape style="position:absolute;left:8349;top:1365;width:10;height:20" coordorigin="8349,1365" coordsize="10,20" path="m8349,1385l8358,1385,8358,1365,8349,1365,8349,1385xe" filled="true" fillcolor="#000000" stroked="false">
                <v:path arrowok="t"/>
                <v:fill type="solid"/>
              </v:shape>
            </v:group>
            <v:group style="position:absolute;left:8349;top:1385;width:10;height:20" coordorigin="8349,1385" coordsize="10,20">
              <v:shape style="position:absolute;left:8349;top:1385;width:10;height:20" coordorigin="8349,1385" coordsize="10,20" path="m8349,1404l8358,1404,8358,1385,8349,1385,8349,1404xe" filled="true" fillcolor="#000000" stroked="false">
                <v:path arrowok="t"/>
                <v:fill type="solid"/>
              </v:shape>
            </v:group>
            <v:group style="position:absolute;left:8349;top:1404;width:10;height:20" coordorigin="8349,1404" coordsize="10,20">
              <v:shape style="position:absolute;left:8349;top:1404;width:10;height:20" coordorigin="8349,1404" coordsize="10,20" path="m8349,1423l8358,1423,8358,1404,8349,1404,8349,1423xe" filled="true" fillcolor="#000000" stroked="false">
                <v:path arrowok="t"/>
                <v:fill type="solid"/>
              </v:shape>
            </v:group>
            <v:group style="position:absolute;left:8349;top:1423;width:10;height:20" coordorigin="8349,1423" coordsize="10,20">
              <v:shape style="position:absolute;left:8349;top:1423;width:10;height:20" coordorigin="8349,1423" coordsize="10,20" path="m8349,1442l8358,1442,8358,1423,8349,1423,8349,1442xe" filled="true" fillcolor="#000000" stroked="false">
                <v:path arrowok="t"/>
                <v:fill type="solid"/>
              </v:shape>
            </v:group>
            <v:group style="position:absolute;left:8349;top:1442;width:10;height:20" coordorigin="8349,1442" coordsize="10,20">
              <v:shape style="position:absolute;left:8349;top:1442;width:10;height:20" coordorigin="8349,1442" coordsize="10,20" path="m8349,1461l8358,1461,8358,1442,8349,1442,8349,1461xe" filled="true" fillcolor="#000000" stroked="false">
                <v:path arrowok="t"/>
                <v:fill type="solid"/>
              </v:shape>
            </v:group>
            <v:group style="position:absolute;left:8349;top:1461;width:10;height:20" coordorigin="8349,1461" coordsize="10,20">
              <v:shape style="position:absolute;left:8349;top:1461;width:10;height:20" coordorigin="8349,1461" coordsize="10,20" path="m8349,1481l8358,1481,8358,1461,8349,1461,8349,1481xe" filled="true" fillcolor="#000000" stroked="false">
                <v:path arrowok="t"/>
                <v:fill type="solid"/>
              </v:shape>
            </v:group>
            <v:group style="position:absolute;left:8349;top:1481;width:10;height:20" coordorigin="8349,1481" coordsize="10,20">
              <v:shape style="position:absolute;left:8349;top:1481;width:10;height:20" coordorigin="8349,1481" coordsize="10,20" path="m8349,1500l8358,1500,8358,1481,8349,1481,8349,1500xe" filled="true" fillcolor="#000000" stroked="false">
                <v:path arrowok="t"/>
                <v:fill type="solid"/>
              </v:shape>
            </v:group>
            <v:group style="position:absolute;left:8349;top:1500;width:10;height:20" coordorigin="8349,1500" coordsize="10,20">
              <v:shape style="position:absolute;left:8349;top:1500;width:10;height:20" coordorigin="8349,1500" coordsize="10,20" path="m8349,1519l8358,1519,8358,1500,8349,1500,8349,1519xe" filled="true" fillcolor="#000000" stroked="false">
                <v:path arrowok="t"/>
                <v:fill type="solid"/>
              </v:shape>
            </v:group>
            <v:group style="position:absolute;left:8349;top:1519;width:10;height:20" coordorigin="8349,1519" coordsize="10,20">
              <v:shape style="position:absolute;left:8349;top:1519;width:10;height:20" coordorigin="8349,1519" coordsize="10,20" path="m8349,1538l8358,1538,8358,1519,8349,1519,8349,1538xe" filled="true" fillcolor="#000000" stroked="false">
                <v:path arrowok="t"/>
                <v:fill type="solid"/>
              </v:shape>
            </v:group>
            <v:group style="position:absolute;left:8349;top:1538;width:10;height:20" coordorigin="8349,1538" coordsize="10,20">
              <v:shape style="position:absolute;left:8349;top:1538;width:10;height:20" coordorigin="8349,1538" coordsize="10,20" path="m8349,1557l8358,1557,8358,1538,8349,1538,8349,1557xe" filled="true" fillcolor="#000000" stroked="false">
                <v:path arrowok="t"/>
                <v:fill type="solid"/>
              </v:shape>
            </v:group>
            <v:group style="position:absolute;left:8349;top:1557;width:10;height:20" coordorigin="8349,1557" coordsize="10,20">
              <v:shape style="position:absolute;left:8349;top:1557;width:10;height:20" coordorigin="8349,1557" coordsize="10,20" path="m8349,1577l8358,1577,8358,1557,8349,1557,8349,1577xe" filled="true" fillcolor="#000000" stroked="false">
                <v:path arrowok="t"/>
                <v:fill type="solid"/>
              </v:shape>
            </v:group>
            <v:group style="position:absolute;left:8349;top:1577;width:10;height:20" coordorigin="8349,1577" coordsize="10,20">
              <v:shape style="position:absolute;left:8349;top:1577;width:10;height:20" coordorigin="8349,1577" coordsize="10,20" path="m8349,1596l8358,1596,8358,1577,8349,1577,8349,1596xe" filled="true" fillcolor="#000000" stroked="false">
                <v:path arrowok="t"/>
                <v:fill type="solid"/>
              </v:shape>
            </v:group>
            <v:group style="position:absolute;left:8349;top:1596;width:10;height:20" coordorigin="8349,1596" coordsize="10,20">
              <v:shape style="position:absolute;left:8349;top:1596;width:10;height:20" coordorigin="8349,1596" coordsize="10,20" path="m8349,1615l8358,1615,8358,1596,8349,1596,8349,1615xe" filled="true" fillcolor="#000000" stroked="false">
                <v:path arrowok="t"/>
                <v:fill type="solid"/>
              </v:shape>
            </v:group>
            <v:group style="position:absolute;left:8349;top:1615;width:10;height:20" coordorigin="8349,1615" coordsize="10,20">
              <v:shape style="position:absolute;left:8349;top:1615;width:10;height:20" coordorigin="8349,1615" coordsize="10,20" path="m8349,1634l8358,1634,8358,1615,8349,1615,8349,1634xe" filled="true" fillcolor="#000000" stroked="false">
                <v:path arrowok="t"/>
                <v:fill type="solid"/>
              </v:shape>
            </v:group>
            <v:group style="position:absolute;left:8349;top:1634;width:10;height:20" coordorigin="8349,1634" coordsize="10,20">
              <v:shape style="position:absolute;left:8349;top:1634;width:10;height:20" coordorigin="8349,1634" coordsize="10,20" path="m8349,1653l8358,1653,8358,1634,8349,1634,8349,1653xe" filled="true" fillcolor="#000000" stroked="false">
                <v:path arrowok="t"/>
                <v:fill type="solid"/>
              </v:shape>
            </v:group>
            <v:group style="position:absolute;left:9770;top:1327;width:10;height:20" coordorigin="9770,1327" coordsize="10,20">
              <v:shape style="position:absolute;left:9770;top:1327;width:10;height:20" coordorigin="9770,1327" coordsize="10,20" path="m9770,1346l9780,1346,9780,1327,9770,1327,9770,1346xe" filled="true" fillcolor="#000000" stroked="false">
                <v:path arrowok="t"/>
                <v:fill type="solid"/>
              </v:shape>
            </v:group>
            <v:group style="position:absolute;left:9770;top:1346;width:10;height:20" coordorigin="9770,1346" coordsize="10,20">
              <v:shape style="position:absolute;left:9770;top:1346;width:10;height:20" coordorigin="9770,1346" coordsize="10,20" path="m9770,1365l9780,1365,9780,1346,9770,1346,9770,1365xe" filled="true" fillcolor="#000000" stroked="false">
                <v:path arrowok="t"/>
                <v:fill type="solid"/>
              </v:shape>
            </v:group>
            <v:group style="position:absolute;left:9770;top:1365;width:10;height:20" coordorigin="9770,1365" coordsize="10,20">
              <v:shape style="position:absolute;left:9770;top:1365;width:10;height:20" coordorigin="9770,1365" coordsize="10,20" path="m9770,1385l9780,1385,9780,1365,9770,1365,9770,1385xe" filled="true" fillcolor="#000000" stroked="false">
                <v:path arrowok="t"/>
                <v:fill type="solid"/>
              </v:shape>
            </v:group>
            <v:group style="position:absolute;left:9770;top:1385;width:10;height:20" coordorigin="9770,1385" coordsize="10,20">
              <v:shape style="position:absolute;left:9770;top:1385;width:10;height:20" coordorigin="9770,1385" coordsize="10,20" path="m9770,1404l9780,1404,9780,1385,9770,1385,9770,1404xe" filled="true" fillcolor="#000000" stroked="false">
                <v:path arrowok="t"/>
                <v:fill type="solid"/>
              </v:shape>
            </v:group>
            <v:group style="position:absolute;left:9770;top:1404;width:10;height:20" coordorigin="9770,1404" coordsize="10,20">
              <v:shape style="position:absolute;left:9770;top:1404;width:10;height:20" coordorigin="9770,1404" coordsize="10,20" path="m9770,1423l9780,1423,9780,1404,9770,1404,9770,1423xe" filled="true" fillcolor="#000000" stroked="false">
                <v:path arrowok="t"/>
                <v:fill type="solid"/>
              </v:shape>
            </v:group>
            <v:group style="position:absolute;left:9770;top:1423;width:10;height:20" coordorigin="9770,1423" coordsize="10,20">
              <v:shape style="position:absolute;left:9770;top:1423;width:10;height:20" coordorigin="9770,1423" coordsize="10,20" path="m9770,1442l9780,1442,9780,1423,9770,1423,9770,1442xe" filled="true" fillcolor="#000000" stroked="false">
                <v:path arrowok="t"/>
                <v:fill type="solid"/>
              </v:shape>
            </v:group>
            <v:group style="position:absolute;left:9770;top:1442;width:10;height:20" coordorigin="9770,1442" coordsize="10,20">
              <v:shape style="position:absolute;left:9770;top:1442;width:10;height:20" coordorigin="9770,1442" coordsize="10,20" path="m9770,1461l9780,1461,9780,1442,9770,1442,9770,1461xe" filled="true" fillcolor="#000000" stroked="false">
                <v:path arrowok="t"/>
                <v:fill type="solid"/>
              </v:shape>
            </v:group>
            <v:group style="position:absolute;left:9770;top:1461;width:10;height:20" coordorigin="9770,1461" coordsize="10,20">
              <v:shape style="position:absolute;left:9770;top:1461;width:10;height:20" coordorigin="9770,1461" coordsize="10,20" path="m9770,1481l9780,1481,9780,1461,9770,1461,9770,1481xe" filled="true" fillcolor="#000000" stroked="false">
                <v:path arrowok="t"/>
                <v:fill type="solid"/>
              </v:shape>
            </v:group>
            <v:group style="position:absolute;left:9770;top:1481;width:10;height:20" coordorigin="9770,1481" coordsize="10,20">
              <v:shape style="position:absolute;left:9770;top:1481;width:10;height:20" coordorigin="9770,1481" coordsize="10,20" path="m9770,1500l9780,1500,9780,1481,9770,1481,9770,1500xe" filled="true" fillcolor="#000000" stroked="false">
                <v:path arrowok="t"/>
                <v:fill type="solid"/>
              </v:shape>
            </v:group>
            <v:group style="position:absolute;left:9770;top:1500;width:10;height:20" coordorigin="9770,1500" coordsize="10,20">
              <v:shape style="position:absolute;left:9770;top:1500;width:10;height:20" coordorigin="9770,1500" coordsize="10,20" path="m9770,1519l9780,1519,9780,1500,9770,1500,9770,1519xe" filled="true" fillcolor="#000000" stroked="false">
                <v:path arrowok="t"/>
                <v:fill type="solid"/>
              </v:shape>
            </v:group>
            <v:group style="position:absolute;left:9770;top:1519;width:10;height:20" coordorigin="9770,1519" coordsize="10,20">
              <v:shape style="position:absolute;left:9770;top:1519;width:10;height:20" coordorigin="9770,1519" coordsize="10,20" path="m9770,1538l9780,1538,9780,1519,9770,1519,9770,1538xe" filled="true" fillcolor="#000000" stroked="false">
                <v:path arrowok="t"/>
                <v:fill type="solid"/>
              </v:shape>
            </v:group>
            <v:group style="position:absolute;left:9770;top:1538;width:10;height:20" coordorigin="9770,1538" coordsize="10,20">
              <v:shape style="position:absolute;left:9770;top:1538;width:10;height:20" coordorigin="9770,1538" coordsize="10,20" path="m9770,1557l9780,1557,9780,1538,9770,1538,9770,1557xe" filled="true" fillcolor="#000000" stroked="false">
                <v:path arrowok="t"/>
                <v:fill type="solid"/>
              </v:shape>
            </v:group>
            <v:group style="position:absolute;left:9770;top:1557;width:10;height:20" coordorigin="9770,1557" coordsize="10,20">
              <v:shape style="position:absolute;left:9770;top:1557;width:10;height:20" coordorigin="9770,1557" coordsize="10,20" path="m9770,1577l9780,1577,9780,1557,9770,1557,9770,1577xe" filled="true" fillcolor="#000000" stroked="false">
                <v:path arrowok="t"/>
                <v:fill type="solid"/>
              </v:shape>
            </v:group>
            <v:group style="position:absolute;left:9770;top:1577;width:10;height:20" coordorigin="9770,1577" coordsize="10,20">
              <v:shape style="position:absolute;left:9770;top:1577;width:10;height:20" coordorigin="9770,1577" coordsize="10,20" path="m9770,1596l9780,1596,9780,1577,9770,1577,9770,1596xe" filled="true" fillcolor="#000000" stroked="false">
                <v:path arrowok="t"/>
                <v:fill type="solid"/>
              </v:shape>
            </v:group>
            <v:group style="position:absolute;left:9770;top:1596;width:10;height:20" coordorigin="9770,1596" coordsize="10,20">
              <v:shape style="position:absolute;left:9770;top:1596;width:10;height:20" coordorigin="9770,1596" coordsize="10,20" path="m9770,1615l9780,1615,9780,1596,9770,1596,9770,1615xe" filled="true" fillcolor="#000000" stroked="false">
                <v:path arrowok="t"/>
                <v:fill type="solid"/>
              </v:shape>
            </v:group>
            <v:group style="position:absolute;left:9770;top:1615;width:10;height:20" coordorigin="9770,1615" coordsize="10,20">
              <v:shape style="position:absolute;left:9770;top:1615;width:10;height:20" coordorigin="9770,1615" coordsize="10,20" path="m9770,1634l9780,1634,9780,1615,9770,1615,9770,1634xe" filled="true" fillcolor="#000000" stroked="false">
                <v:path arrowok="t"/>
                <v:fill type="solid"/>
              </v:shape>
            </v:group>
            <v:group style="position:absolute;left:9770;top:1634;width:10;height:20" coordorigin="9770,1634" coordsize="10,20">
              <v:shape style="position:absolute;left:9770;top:1634;width:10;height:20" coordorigin="9770,1634" coordsize="10,20" path="m9770,1653l9780,1653,9780,1634,9770,1634,9770,1653xe" filled="true" fillcolor="#000000" stroked="false">
                <v:path arrowok="t"/>
                <v:fill type="solid"/>
              </v:shape>
              <v:shape style="position:absolute;left:6969;top:1653;width:1390;height:14" type="#_x0000_t75" stroked="false">
                <v:imagedata r:id="rId819" o:title=""/>
              </v:shape>
              <v:shape style="position:absolute;left:8344;top:1653;width:1436;height:14" type="#_x0000_t75" stroked="false">
                <v:imagedata r:id="rId820" o:title=""/>
              </v:shape>
              <v:shape style="position:absolute;left:9765;top:1658;width:890;height:10" type="#_x0000_t75" stroked="false">
                <v:imagedata r:id="rId821" o:title=""/>
              </v:shape>
            </v:group>
            <v:group style="position:absolute;left:4695;top:1668;width:10;height:20" coordorigin="4695,1668" coordsize="10,20">
              <v:shape style="position:absolute;left:4695;top:1668;width:10;height:20" coordorigin="4695,1668" coordsize="10,20" path="m4695,1687l4705,1687,4705,1668,4695,1668,4695,1687xe" filled="true" fillcolor="#000000" stroked="false">
                <v:path arrowok="t"/>
                <v:fill type="solid"/>
              </v:shape>
            </v:group>
            <v:group style="position:absolute;left:4695;top:1687;width:10;height:20" coordorigin="4695,1687" coordsize="10,20">
              <v:shape style="position:absolute;left:4695;top:1687;width:10;height:20" coordorigin="4695,1687" coordsize="10,20" path="m4695,1706l4705,1706,4705,1687,4695,1687,4695,1706xe" filled="true" fillcolor="#000000" stroked="false">
                <v:path arrowok="t"/>
                <v:fill type="solid"/>
              </v:shape>
            </v:group>
            <v:group style="position:absolute;left:4695;top:1706;width:10;height:20" coordorigin="4695,1706" coordsize="10,20">
              <v:shape style="position:absolute;left:4695;top:1706;width:10;height:20" coordorigin="4695,1706" coordsize="10,20" path="m4695,1725l4705,1725,4705,1706,4695,1706,4695,1725xe" filled="true" fillcolor="#000000" stroked="false">
                <v:path arrowok="t"/>
                <v:fill type="solid"/>
              </v:shape>
            </v:group>
            <v:group style="position:absolute;left:4695;top:1725;width:10;height:20" coordorigin="4695,1725" coordsize="10,20">
              <v:shape style="position:absolute;left:4695;top:1725;width:10;height:20" coordorigin="4695,1725" coordsize="10,20" path="m4695,1745l4705,1745,4705,1725,4695,1725,4695,1745xe" filled="true" fillcolor="#000000" stroked="false">
                <v:path arrowok="t"/>
                <v:fill type="solid"/>
              </v:shape>
            </v:group>
            <v:group style="position:absolute;left:4695;top:1745;width:10;height:20" coordorigin="4695,1745" coordsize="10,20">
              <v:shape style="position:absolute;left:4695;top:1745;width:10;height:20" coordorigin="4695,1745" coordsize="10,20" path="m4695,1764l4705,1764,4705,1745,4695,1745,4695,1764xe" filled="true" fillcolor="#000000" stroked="false">
                <v:path arrowok="t"/>
                <v:fill type="solid"/>
              </v:shape>
            </v:group>
            <v:group style="position:absolute;left:4695;top:1764;width:10;height:20" coordorigin="4695,1764" coordsize="10,20">
              <v:shape style="position:absolute;left:4695;top:1764;width:10;height:20" coordorigin="4695,1764" coordsize="10,20" path="m4695,1783l4705,1783,4705,1764,4695,1764,4695,1783xe" filled="true" fillcolor="#000000" stroked="false">
                <v:path arrowok="t"/>
                <v:fill type="solid"/>
              </v:shape>
            </v:group>
            <v:group style="position:absolute;left:4695;top:1783;width:10;height:20" coordorigin="4695,1783" coordsize="10,20">
              <v:shape style="position:absolute;left:4695;top:1783;width:10;height:20" coordorigin="4695,1783" coordsize="10,20" path="m4695,1802l4705,1802,4705,1783,4695,1783,4695,1802xe" filled="true" fillcolor="#000000" stroked="false">
                <v:path arrowok="t"/>
                <v:fill type="solid"/>
              </v:shape>
            </v:group>
            <v:group style="position:absolute;left:4695;top:1802;width:10;height:20" coordorigin="4695,1802" coordsize="10,20">
              <v:shape style="position:absolute;left:4695;top:1802;width:10;height:20" coordorigin="4695,1802" coordsize="10,20" path="m4695,1821l4705,1821,4705,1802,4695,1802,4695,1821xe" filled="true" fillcolor="#000000" stroked="false">
                <v:path arrowok="t"/>
                <v:fill type="solid"/>
              </v:shape>
            </v:group>
            <v:group style="position:absolute;left:4695;top:1821;width:10;height:20" coordorigin="4695,1821" coordsize="10,20">
              <v:shape style="position:absolute;left:4695;top:1821;width:10;height:20" coordorigin="4695,1821" coordsize="10,20" path="m4695,1841l4705,1841,4705,1821,4695,1821,4695,1841xe" filled="true" fillcolor="#000000" stroked="false">
                <v:path arrowok="t"/>
                <v:fill type="solid"/>
              </v:shape>
            </v:group>
            <v:group style="position:absolute;left:4695;top:1841;width:10;height:20" coordorigin="4695,1841" coordsize="10,20">
              <v:shape style="position:absolute;left:4695;top:1841;width:10;height:20" coordorigin="4695,1841" coordsize="10,20" path="m4695,1860l4705,1860,4705,1841,4695,1841,4695,1860xe" filled="true" fillcolor="#000000" stroked="false">
                <v:path arrowok="t"/>
                <v:fill type="solid"/>
              </v:shape>
            </v:group>
            <v:group style="position:absolute;left:4695;top:1860;width:10;height:20" coordorigin="4695,1860" coordsize="10,20">
              <v:shape style="position:absolute;left:4695;top:1860;width:10;height:20" coordorigin="4695,1860" coordsize="10,20" path="m4695,1879l4705,1879,4705,1860,4695,1860,4695,1879xe" filled="true" fillcolor="#000000" stroked="false">
                <v:path arrowok="t"/>
                <v:fill type="solid"/>
              </v:shape>
            </v:group>
            <v:group style="position:absolute;left:4695;top:1879;width:10;height:20" coordorigin="4695,1879" coordsize="10,20">
              <v:shape style="position:absolute;left:4695;top:1879;width:10;height:20" coordorigin="4695,1879" coordsize="10,20" path="m4695,1898l4705,1898,4705,1879,4695,1879,4695,1898xe" filled="true" fillcolor="#000000" stroked="false">
                <v:path arrowok="t"/>
                <v:fill type="solid"/>
              </v:shape>
            </v:group>
            <v:group style="position:absolute;left:4695;top:1898;width:10;height:20" coordorigin="4695,1898" coordsize="10,20">
              <v:shape style="position:absolute;left:4695;top:1898;width:10;height:20" coordorigin="4695,1898" coordsize="10,20" path="m4695,1917l4705,1917,4705,1898,4695,1898,4695,1917xe" filled="true" fillcolor="#000000" stroked="false">
                <v:path arrowok="t"/>
                <v:fill type="solid"/>
              </v:shape>
            </v:group>
            <v:group style="position:absolute;left:4695;top:1917;width:10;height:20" coordorigin="4695,1917" coordsize="10,20">
              <v:shape style="position:absolute;left:4695;top:1917;width:10;height:20" coordorigin="4695,1917" coordsize="10,20" path="m4695,1937l4705,1937,4705,1917,4695,1917,4695,1937xe" filled="true" fillcolor="#000000" stroked="false">
                <v:path arrowok="t"/>
                <v:fill type="solid"/>
              </v:shape>
            </v:group>
            <v:group style="position:absolute;left:4695;top:1937;width:10;height:20" coordorigin="4695,1937" coordsize="10,20">
              <v:shape style="position:absolute;left:4695;top:1937;width:10;height:20" coordorigin="4695,1937" coordsize="10,20" path="m4695,1956l4705,1956,4705,1937,4695,1937,4695,1956xe" filled="true" fillcolor="#000000" stroked="false">
                <v:path arrowok="t"/>
                <v:fill type="solid"/>
              </v:shape>
            </v:group>
            <v:group style="position:absolute;left:4695;top:1956;width:10;height:20" coordorigin="4695,1956" coordsize="10,20">
              <v:shape style="position:absolute;left:4695;top:1956;width:10;height:20" coordorigin="4695,1956" coordsize="10,20" path="m4695,1975l4705,1975,4705,1956,4695,1956,4695,1975xe" filled="true" fillcolor="#000000" stroked="false">
                <v:path arrowok="t"/>
                <v:fill type="solid"/>
              </v:shape>
            </v:group>
            <v:group style="position:absolute;left:4695;top:1975;width:10;height:20" coordorigin="4695,1975" coordsize="10,20">
              <v:shape style="position:absolute;left:4695;top:1975;width:10;height:20" coordorigin="4695,1975" coordsize="10,20" path="m4695,1994l4705,1994,4705,1975,4695,1975,4695,1994xe" filled="true" fillcolor="#000000" stroked="false">
                <v:path arrowok="t"/>
                <v:fill type="solid"/>
              </v:shape>
            </v:group>
            <v:group style="position:absolute;left:5593;top:1668;width:10;height:20" coordorigin="5593,1668" coordsize="10,20">
              <v:shape style="position:absolute;left:5593;top:1668;width:10;height:20" coordorigin="5593,1668" coordsize="10,20" path="m5593,1687l5603,1687,5603,1668,5593,1668,5593,1687xe" filled="true" fillcolor="#000000" stroked="false">
                <v:path arrowok="t"/>
                <v:fill type="solid"/>
              </v:shape>
            </v:group>
            <v:group style="position:absolute;left:5593;top:1687;width:10;height:20" coordorigin="5593,1687" coordsize="10,20">
              <v:shape style="position:absolute;left:5593;top:1687;width:10;height:20" coordorigin="5593,1687" coordsize="10,20" path="m5593,1706l5603,1706,5603,1687,5593,1687,5593,1706xe" filled="true" fillcolor="#000000" stroked="false">
                <v:path arrowok="t"/>
                <v:fill type="solid"/>
              </v:shape>
            </v:group>
            <v:group style="position:absolute;left:5593;top:1706;width:10;height:20" coordorigin="5593,1706" coordsize="10,20">
              <v:shape style="position:absolute;left:5593;top:1706;width:10;height:20" coordorigin="5593,1706" coordsize="10,20" path="m5593,1725l5603,1725,5603,1706,5593,1706,5593,1725xe" filled="true" fillcolor="#000000" stroked="false">
                <v:path arrowok="t"/>
                <v:fill type="solid"/>
              </v:shape>
            </v:group>
            <v:group style="position:absolute;left:5593;top:1725;width:10;height:20" coordorigin="5593,1725" coordsize="10,20">
              <v:shape style="position:absolute;left:5593;top:1725;width:10;height:20" coordorigin="5593,1725" coordsize="10,20" path="m5593,1745l5603,1745,5603,1725,5593,1725,5593,1745xe" filled="true" fillcolor="#000000" stroked="false">
                <v:path arrowok="t"/>
                <v:fill type="solid"/>
              </v:shape>
            </v:group>
            <v:group style="position:absolute;left:5593;top:1745;width:10;height:20" coordorigin="5593,1745" coordsize="10,20">
              <v:shape style="position:absolute;left:5593;top:1745;width:10;height:20" coordorigin="5593,1745" coordsize="10,20" path="m5593,1764l5603,1764,5603,1745,5593,1745,5593,1764xe" filled="true" fillcolor="#000000" stroked="false">
                <v:path arrowok="t"/>
                <v:fill type="solid"/>
              </v:shape>
            </v:group>
            <v:group style="position:absolute;left:5593;top:1764;width:10;height:20" coordorigin="5593,1764" coordsize="10,20">
              <v:shape style="position:absolute;left:5593;top:1764;width:10;height:20" coordorigin="5593,1764" coordsize="10,20" path="m5593,1783l5603,1783,5603,1764,5593,1764,5593,1783xe" filled="true" fillcolor="#000000" stroked="false">
                <v:path arrowok="t"/>
                <v:fill type="solid"/>
              </v:shape>
            </v:group>
            <v:group style="position:absolute;left:5593;top:1783;width:10;height:20" coordorigin="5593,1783" coordsize="10,20">
              <v:shape style="position:absolute;left:5593;top:1783;width:10;height:20" coordorigin="5593,1783" coordsize="10,20" path="m5593,1802l5603,1802,5603,1783,5593,1783,5593,1802xe" filled="true" fillcolor="#000000" stroked="false">
                <v:path arrowok="t"/>
                <v:fill type="solid"/>
              </v:shape>
            </v:group>
            <v:group style="position:absolute;left:5593;top:1802;width:10;height:20" coordorigin="5593,1802" coordsize="10,20">
              <v:shape style="position:absolute;left:5593;top:1802;width:10;height:20" coordorigin="5593,1802" coordsize="10,20" path="m5593,1821l5603,1821,5603,1802,5593,1802,5593,1821xe" filled="true" fillcolor="#000000" stroked="false">
                <v:path arrowok="t"/>
                <v:fill type="solid"/>
              </v:shape>
            </v:group>
            <v:group style="position:absolute;left:5593;top:1821;width:10;height:20" coordorigin="5593,1821" coordsize="10,20">
              <v:shape style="position:absolute;left:5593;top:1821;width:10;height:20" coordorigin="5593,1821" coordsize="10,20" path="m5593,1841l5603,1841,5603,1821,5593,1821,5593,1841xe" filled="true" fillcolor="#000000" stroked="false">
                <v:path arrowok="t"/>
                <v:fill type="solid"/>
              </v:shape>
            </v:group>
            <v:group style="position:absolute;left:5593;top:1841;width:10;height:20" coordorigin="5593,1841" coordsize="10,20">
              <v:shape style="position:absolute;left:5593;top:1841;width:10;height:20" coordorigin="5593,1841" coordsize="10,20" path="m5593,1860l5603,1860,5603,1841,5593,1841,5593,1860xe" filled="true" fillcolor="#000000" stroked="false">
                <v:path arrowok="t"/>
                <v:fill type="solid"/>
              </v:shape>
            </v:group>
            <v:group style="position:absolute;left:5593;top:1860;width:10;height:20" coordorigin="5593,1860" coordsize="10,20">
              <v:shape style="position:absolute;left:5593;top:1860;width:10;height:20" coordorigin="5593,1860" coordsize="10,20" path="m5593,1879l5603,1879,5603,1860,5593,1860,5593,1879xe" filled="true" fillcolor="#000000" stroked="false">
                <v:path arrowok="t"/>
                <v:fill type="solid"/>
              </v:shape>
            </v:group>
            <v:group style="position:absolute;left:5593;top:1879;width:10;height:20" coordorigin="5593,1879" coordsize="10,20">
              <v:shape style="position:absolute;left:5593;top:1879;width:10;height:20" coordorigin="5593,1879" coordsize="10,20" path="m5593,1898l5603,1898,5603,1879,5593,1879,5593,1898xe" filled="true" fillcolor="#000000" stroked="false">
                <v:path arrowok="t"/>
                <v:fill type="solid"/>
              </v:shape>
            </v:group>
            <v:group style="position:absolute;left:5593;top:1898;width:10;height:20" coordorigin="5593,1898" coordsize="10,20">
              <v:shape style="position:absolute;left:5593;top:1898;width:10;height:20" coordorigin="5593,1898" coordsize="10,20" path="m5593,1917l5603,1917,5603,1898,5593,1898,5593,1917xe" filled="true" fillcolor="#000000" stroked="false">
                <v:path arrowok="t"/>
                <v:fill type="solid"/>
              </v:shape>
            </v:group>
            <v:group style="position:absolute;left:5593;top:1917;width:10;height:20" coordorigin="5593,1917" coordsize="10,20">
              <v:shape style="position:absolute;left:5593;top:1917;width:10;height:20" coordorigin="5593,1917" coordsize="10,20" path="m5593,1937l5603,1937,5603,1917,5593,1917,5593,1937xe" filled="true" fillcolor="#000000" stroked="false">
                <v:path arrowok="t"/>
                <v:fill type="solid"/>
              </v:shape>
            </v:group>
            <v:group style="position:absolute;left:5593;top:1937;width:10;height:20" coordorigin="5593,1937" coordsize="10,20">
              <v:shape style="position:absolute;left:5593;top:1937;width:10;height:20" coordorigin="5593,1937" coordsize="10,20" path="m5593,1956l5603,1956,5603,1937,5593,1937,5593,1956xe" filled="true" fillcolor="#000000" stroked="false">
                <v:path arrowok="t"/>
                <v:fill type="solid"/>
              </v:shape>
            </v:group>
            <v:group style="position:absolute;left:5593;top:1956;width:10;height:20" coordorigin="5593,1956" coordsize="10,20">
              <v:shape style="position:absolute;left:5593;top:1956;width:10;height:20" coordorigin="5593,1956" coordsize="10,20" path="m5593,1975l5603,1975,5603,1956,5593,1956,5593,1975xe" filled="true" fillcolor="#000000" stroked="false">
                <v:path arrowok="t"/>
                <v:fill type="solid"/>
              </v:shape>
            </v:group>
            <v:group style="position:absolute;left:5593;top:1975;width:10;height:20" coordorigin="5593,1975" coordsize="10,20">
              <v:shape style="position:absolute;left:5593;top:1975;width:10;height:20" coordorigin="5593,1975" coordsize="10,20" path="m5593,1994l5603,1994,5603,1975,5593,1975,5593,1994xe" filled="true" fillcolor="#000000" stroked="false">
                <v:path arrowok="t"/>
                <v:fill type="solid"/>
              </v:shape>
            </v:group>
            <v:group style="position:absolute;left:6973;top:1668;width:10;height:20" coordorigin="6973,1668" coordsize="10,20">
              <v:shape style="position:absolute;left:6973;top:1668;width:10;height:20" coordorigin="6973,1668" coordsize="10,20" path="m6973,1687l6983,1687,6983,1668,6973,1668,6973,1687xe" filled="true" fillcolor="#000000" stroked="false">
                <v:path arrowok="t"/>
                <v:fill type="solid"/>
              </v:shape>
            </v:group>
            <v:group style="position:absolute;left:6973;top:1687;width:10;height:20" coordorigin="6973,1687" coordsize="10,20">
              <v:shape style="position:absolute;left:6973;top:1687;width:10;height:20" coordorigin="6973,1687" coordsize="10,20" path="m6973,1706l6983,1706,6983,1687,6973,1687,6973,1706xe" filled="true" fillcolor="#000000" stroked="false">
                <v:path arrowok="t"/>
                <v:fill type="solid"/>
              </v:shape>
            </v:group>
            <v:group style="position:absolute;left:6973;top:1706;width:10;height:20" coordorigin="6973,1706" coordsize="10,20">
              <v:shape style="position:absolute;left:6973;top:1706;width:10;height:20" coordorigin="6973,1706" coordsize="10,20" path="m6973,1725l6983,1725,6983,1706,6973,1706,6973,1725xe" filled="true" fillcolor="#000000" stroked="false">
                <v:path arrowok="t"/>
                <v:fill type="solid"/>
              </v:shape>
            </v:group>
            <v:group style="position:absolute;left:6973;top:1725;width:10;height:20" coordorigin="6973,1725" coordsize="10,20">
              <v:shape style="position:absolute;left:6973;top:1725;width:10;height:20" coordorigin="6973,1725" coordsize="10,20" path="m6973,1745l6983,1745,6983,1725,6973,1725,6973,1745xe" filled="true" fillcolor="#000000" stroked="false">
                <v:path arrowok="t"/>
                <v:fill type="solid"/>
              </v:shape>
            </v:group>
            <v:group style="position:absolute;left:6973;top:1745;width:10;height:20" coordorigin="6973,1745" coordsize="10,20">
              <v:shape style="position:absolute;left:6973;top:1745;width:10;height:20" coordorigin="6973,1745" coordsize="10,20" path="m6973,1764l6983,1764,6983,1745,6973,1745,6973,1764xe" filled="true" fillcolor="#000000" stroked="false">
                <v:path arrowok="t"/>
                <v:fill type="solid"/>
              </v:shape>
            </v:group>
            <v:group style="position:absolute;left:6973;top:1764;width:10;height:20" coordorigin="6973,1764" coordsize="10,20">
              <v:shape style="position:absolute;left:6973;top:1764;width:10;height:20" coordorigin="6973,1764" coordsize="10,20" path="m6973,1783l6983,1783,6983,1764,6973,1764,6973,1783xe" filled="true" fillcolor="#000000" stroked="false">
                <v:path arrowok="t"/>
                <v:fill type="solid"/>
              </v:shape>
            </v:group>
            <v:group style="position:absolute;left:6973;top:1783;width:10;height:20" coordorigin="6973,1783" coordsize="10,20">
              <v:shape style="position:absolute;left:6973;top:1783;width:10;height:20" coordorigin="6973,1783" coordsize="10,20" path="m6973,1802l6983,1802,6983,1783,6973,1783,6973,1802xe" filled="true" fillcolor="#000000" stroked="false">
                <v:path arrowok="t"/>
                <v:fill type="solid"/>
              </v:shape>
            </v:group>
            <v:group style="position:absolute;left:6973;top:1802;width:10;height:20" coordorigin="6973,1802" coordsize="10,20">
              <v:shape style="position:absolute;left:6973;top:1802;width:10;height:20" coordorigin="6973,1802" coordsize="10,20" path="m6973,1821l6983,1821,6983,1802,6973,1802,6973,1821xe" filled="true" fillcolor="#000000" stroked="false">
                <v:path arrowok="t"/>
                <v:fill type="solid"/>
              </v:shape>
            </v:group>
            <v:group style="position:absolute;left:6973;top:1821;width:10;height:20" coordorigin="6973,1821" coordsize="10,20">
              <v:shape style="position:absolute;left:6973;top:1821;width:10;height:20" coordorigin="6973,1821" coordsize="10,20" path="m6973,1841l6983,1841,6983,1821,6973,1821,6973,1841xe" filled="true" fillcolor="#000000" stroked="false">
                <v:path arrowok="t"/>
                <v:fill type="solid"/>
              </v:shape>
            </v:group>
            <v:group style="position:absolute;left:6973;top:1841;width:10;height:20" coordorigin="6973,1841" coordsize="10,20">
              <v:shape style="position:absolute;left:6973;top:1841;width:10;height:20" coordorigin="6973,1841" coordsize="10,20" path="m6973,1860l6983,1860,6983,1841,6973,1841,6973,1860xe" filled="true" fillcolor="#000000" stroked="false">
                <v:path arrowok="t"/>
                <v:fill type="solid"/>
              </v:shape>
            </v:group>
            <v:group style="position:absolute;left:6973;top:1860;width:10;height:20" coordorigin="6973,1860" coordsize="10,20">
              <v:shape style="position:absolute;left:6973;top:1860;width:10;height:20" coordorigin="6973,1860" coordsize="10,20" path="m6973,1879l6983,1879,6983,1860,6973,1860,6973,1879xe" filled="true" fillcolor="#000000" stroked="false">
                <v:path arrowok="t"/>
                <v:fill type="solid"/>
              </v:shape>
            </v:group>
            <v:group style="position:absolute;left:6973;top:1879;width:10;height:20" coordorigin="6973,1879" coordsize="10,20">
              <v:shape style="position:absolute;left:6973;top:1879;width:10;height:20" coordorigin="6973,1879" coordsize="10,20" path="m6973,1898l6983,1898,6983,1879,6973,1879,6973,1898xe" filled="true" fillcolor="#000000" stroked="false">
                <v:path arrowok="t"/>
                <v:fill type="solid"/>
              </v:shape>
            </v:group>
            <v:group style="position:absolute;left:6973;top:1898;width:10;height:20" coordorigin="6973,1898" coordsize="10,20">
              <v:shape style="position:absolute;left:6973;top:1898;width:10;height:20" coordorigin="6973,1898" coordsize="10,20" path="m6973,1917l6983,1917,6983,1898,6973,1898,6973,1917xe" filled="true" fillcolor="#000000" stroked="false">
                <v:path arrowok="t"/>
                <v:fill type="solid"/>
              </v:shape>
            </v:group>
            <v:group style="position:absolute;left:6973;top:1917;width:10;height:20" coordorigin="6973,1917" coordsize="10,20">
              <v:shape style="position:absolute;left:6973;top:1917;width:10;height:20" coordorigin="6973,1917" coordsize="10,20" path="m6973,1937l6983,1937,6983,1917,6973,1917,6973,1937xe" filled="true" fillcolor="#000000" stroked="false">
                <v:path arrowok="t"/>
                <v:fill type="solid"/>
              </v:shape>
            </v:group>
            <v:group style="position:absolute;left:6973;top:1937;width:10;height:20" coordorigin="6973,1937" coordsize="10,20">
              <v:shape style="position:absolute;left:6973;top:1937;width:10;height:20" coordorigin="6973,1937" coordsize="10,20" path="m6973,1956l6983,1956,6983,1937,6973,1937,6973,1956xe" filled="true" fillcolor="#000000" stroked="false">
                <v:path arrowok="t"/>
                <v:fill type="solid"/>
              </v:shape>
            </v:group>
            <v:group style="position:absolute;left:6973;top:1956;width:10;height:20" coordorigin="6973,1956" coordsize="10,20">
              <v:shape style="position:absolute;left:6973;top:1956;width:10;height:20" coordorigin="6973,1956" coordsize="10,20" path="m6973,1975l6983,1975,6983,1956,6973,1956,6973,1975xe" filled="true" fillcolor="#000000" stroked="false">
                <v:path arrowok="t"/>
                <v:fill type="solid"/>
              </v:shape>
            </v:group>
            <v:group style="position:absolute;left:6973;top:1975;width:10;height:20" coordorigin="6973,1975" coordsize="10,20">
              <v:shape style="position:absolute;left:6973;top:1975;width:10;height:20" coordorigin="6973,1975" coordsize="10,20" path="m6973,1994l6983,1994,6983,1975,6973,1975,6973,1994xe" filled="true" fillcolor="#000000" stroked="false">
                <v:path arrowok="t"/>
                <v:fill type="solid"/>
              </v:shape>
            </v:group>
            <v:group style="position:absolute;left:8349;top:1668;width:10;height:20" coordorigin="8349,1668" coordsize="10,20">
              <v:shape style="position:absolute;left:8349;top:1668;width:10;height:20" coordorigin="8349,1668" coordsize="10,20" path="m8349,1687l8358,1687,8358,1668,8349,1668,8349,1687xe" filled="true" fillcolor="#000000" stroked="false">
                <v:path arrowok="t"/>
                <v:fill type="solid"/>
              </v:shape>
            </v:group>
            <v:group style="position:absolute;left:8349;top:1687;width:10;height:20" coordorigin="8349,1687" coordsize="10,20">
              <v:shape style="position:absolute;left:8349;top:1687;width:10;height:20" coordorigin="8349,1687" coordsize="10,20" path="m8349,1706l8358,1706,8358,1687,8349,1687,8349,1706xe" filled="true" fillcolor="#000000" stroked="false">
                <v:path arrowok="t"/>
                <v:fill type="solid"/>
              </v:shape>
            </v:group>
            <v:group style="position:absolute;left:8349;top:1706;width:10;height:20" coordorigin="8349,1706" coordsize="10,20">
              <v:shape style="position:absolute;left:8349;top:1706;width:10;height:20" coordorigin="8349,1706" coordsize="10,20" path="m8349,1725l8358,1725,8358,1706,8349,1706,8349,1725xe" filled="true" fillcolor="#000000" stroked="false">
                <v:path arrowok="t"/>
                <v:fill type="solid"/>
              </v:shape>
            </v:group>
            <v:group style="position:absolute;left:8349;top:1725;width:10;height:20" coordorigin="8349,1725" coordsize="10,20">
              <v:shape style="position:absolute;left:8349;top:1725;width:10;height:20" coordorigin="8349,1725" coordsize="10,20" path="m8349,1745l8358,1745,8358,1725,8349,1725,8349,1745xe" filled="true" fillcolor="#000000" stroked="false">
                <v:path arrowok="t"/>
                <v:fill type="solid"/>
              </v:shape>
            </v:group>
            <v:group style="position:absolute;left:8349;top:1745;width:10;height:20" coordorigin="8349,1745" coordsize="10,20">
              <v:shape style="position:absolute;left:8349;top:1745;width:10;height:20" coordorigin="8349,1745" coordsize="10,20" path="m8349,1764l8358,1764,8358,1745,8349,1745,8349,1764xe" filled="true" fillcolor="#000000" stroked="false">
                <v:path arrowok="t"/>
                <v:fill type="solid"/>
              </v:shape>
            </v:group>
            <v:group style="position:absolute;left:8349;top:1764;width:10;height:20" coordorigin="8349,1764" coordsize="10,20">
              <v:shape style="position:absolute;left:8349;top:1764;width:10;height:20" coordorigin="8349,1764" coordsize="10,20" path="m8349,1783l8358,1783,8358,1764,8349,1764,8349,1783xe" filled="true" fillcolor="#000000" stroked="false">
                <v:path arrowok="t"/>
                <v:fill type="solid"/>
              </v:shape>
            </v:group>
            <v:group style="position:absolute;left:8349;top:1783;width:10;height:20" coordorigin="8349,1783" coordsize="10,20">
              <v:shape style="position:absolute;left:8349;top:1783;width:10;height:20" coordorigin="8349,1783" coordsize="10,20" path="m8349,1802l8358,1802,8358,1783,8349,1783,8349,1802xe" filled="true" fillcolor="#000000" stroked="false">
                <v:path arrowok="t"/>
                <v:fill type="solid"/>
              </v:shape>
            </v:group>
            <v:group style="position:absolute;left:8349;top:1802;width:10;height:20" coordorigin="8349,1802" coordsize="10,20">
              <v:shape style="position:absolute;left:8349;top:1802;width:10;height:20" coordorigin="8349,1802" coordsize="10,20" path="m8349,1821l8358,1821,8358,1802,8349,1802,8349,1821xe" filled="true" fillcolor="#000000" stroked="false">
                <v:path arrowok="t"/>
                <v:fill type="solid"/>
              </v:shape>
            </v:group>
            <v:group style="position:absolute;left:8349;top:1821;width:10;height:20" coordorigin="8349,1821" coordsize="10,20">
              <v:shape style="position:absolute;left:8349;top:1821;width:10;height:20" coordorigin="8349,1821" coordsize="10,20" path="m8349,1841l8358,1841,8358,1821,8349,1821,8349,1841xe" filled="true" fillcolor="#000000" stroked="false">
                <v:path arrowok="t"/>
                <v:fill type="solid"/>
              </v:shape>
            </v:group>
            <v:group style="position:absolute;left:8349;top:1841;width:10;height:20" coordorigin="8349,1841" coordsize="10,20">
              <v:shape style="position:absolute;left:8349;top:1841;width:10;height:20" coordorigin="8349,1841" coordsize="10,20" path="m8349,1860l8358,1860,8358,1841,8349,1841,8349,1860xe" filled="true" fillcolor="#000000" stroked="false">
                <v:path arrowok="t"/>
                <v:fill type="solid"/>
              </v:shape>
            </v:group>
            <v:group style="position:absolute;left:8349;top:1860;width:10;height:20" coordorigin="8349,1860" coordsize="10,20">
              <v:shape style="position:absolute;left:8349;top:1860;width:10;height:20" coordorigin="8349,1860" coordsize="10,20" path="m8349,1879l8358,1879,8358,1860,8349,1860,8349,1879xe" filled="true" fillcolor="#000000" stroked="false">
                <v:path arrowok="t"/>
                <v:fill type="solid"/>
              </v:shape>
            </v:group>
            <v:group style="position:absolute;left:8349;top:1879;width:10;height:20" coordorigin="8349,1879" coordsize="10,20">
              <v:shape style="position:absolute;left:8349;top:1879;width:10;height:20" coordorigin="8349,1879" coordsize="10,20" path="m8349,1898l8358,1898,8358,1879,8349,1879,8349,1898xe" filled="true" fillcolor="#000000" stroked="false">
                <v:path arrowok="t"/>
                <v:fill type="solid"/>
              </v:shape>
            </v:group>
            <v:group style="position:absolute;left:8349;top:1898;width:10;height:20" coordorigin="8349,1898" coordsize="10,20">
              <v:shape style="position:absolute;left:8349;top:1898;width:10;height:20" coordorigin="8349,1898" coordsize="10,20" path="m8349,1917l8358,1917,8358,1898,8349,1898,8349,1917xe" filled="true" fillcolor="#000000" stroked="false">
                <v:path arrowok="t"/>
                <v:fill type="solid"/>
              </v:shape>
            </v:group>
            <v:group style="position:absolute;left:8349;top:1917;width:10;height:20" coordorigin="8349,1917" coordsize="10,20">
              <v:shape style="position:absolute;left:8349;top:1917;width:10;height:20" coordorigin="8349,1917" coordsize="10,20" path="m8349,1937l8358,1937,8358,1917,8349,1917,8349,1937xe" filled="true" fillcolor="#000000" stroked="false">
                <v:path arrowok="t"/>
                <v:fill type="solid"/>
              </v:shape>
            </v:group>
            <v:group style="position:absolute;left:8349;top:1937;width:10;height:20" coordorigin="8349,1937" coordsize="10,20">
              <v:shape style="position:absolute;left:8349;top:1937;width:10;height:20" coordorigin="8349,1937" coordsize="10,20" path="m8349,1956l8358,1956,8358,1937,8349,1937,8349,1956xe" filled="true" fillcolor="#000000" stroked="false">
                <v:path arrowok="t"/>
                <v:fill type="solid"/>
              </v:shape>
            </v:group>
            <v:group style="position:absolute;left:8349;top:1956;width:10;height:20" coordorigin="8349,1956" coordsize="10,20">
              <v:shape style="position:absolute;left:8349;top:1956;width:10;height:20" coordorigin="8349,1956" coordsize="10,20" path="m8349,1975l8358,1975,8358,1956,8349,1956,8349,1975xe" filled="true" fillcolor="#000000" stroked="false">
                <v:path arrowok="t"/>
                <v:fill type="solid"/>
              </v:shape>
            </v:group>
            <v:group style="position:absolute;left:8349;top:1975;width:10;height:20" coordorigin="8349,1975" coordsize="10,20">
              <v:shape style="position:absolute;left:8349;top:1975;width:10;height:20" coordorigin="8349,1975" coordsize="10,20" path="m8349,1994l8358,1994,8358,1975,8349,1975,8349,1994xe" filled="true" fillcolor="#000000" stroked="false">
                <v:path arrowok="t"/>
                <v:fill type="solid"/>
              </v:shape>
            </v:group>
            <v:group style="position:absolute;left:9770;top:1668;width:10;height:20" coordorigin="9770,1668" coordsize="10,20">
              <v:shape style="position:absolute;left:9770;top:1668;width:10;height:20" coordorigin="9770,1668" coordsize="10,20" path="m9770,1687l9780,1687,9780,1668,9770,1668,9770,1687xe" filled="true" fillcolor="#000000" stroked="false">
                <v:path arrowok="t"/>
                <v:fill type="solid"/>
              </v:shape>
            </v:group>
            <v:group style="position:absolute;left:9770;top:1687;width:10;height:20" coordorigin="9770,1687" coordsize="10,20">
              <v:shape style="position:absolute;left:9770;top:1687;width:10;height:20" coordorigin="9770,1687" coordsize="10,20" path="m9770,1706l9780,1706,9780,1687,9770,1687,9770,1706xe" filled="true" fillcolor="#000000" stroked="false">
                <v:path arrowok="t"/>
                <v:fill type="solid"/>
              </v:shape>
            </v:group>
            <v:group style="position:absolute;left:9770;top:1706;width:10;height:20" coordorigin="9770,1706" coordsize="10,20">
              <v:shape style="position:absolute;left:9770;top:1706;width:10;height:20" coordorigin="9770,1706" coordsize="10,20" path="m9770,1725l9780,1725,9780,1706,9770,1706,9770,1725xe" filled="true" fillcolor="#000000" stroked="false">
                <v:path arrowok="t"/>
                <v:fill type="solid"/>
              </v:shape>
            </v:group>
            <v:group style="position:absolute;left:9770;top:1725;width:10;height:20" coordorigin="9770,1725" coordsize="10,20">
              <v:shape style="position:absolute;left:9770;top:1725;width:10;height:20" coordorigin="9770,1725" coordsize="10,20" path="m9770,1745l9780,1745,9780,1725,9770,1725,9770,1745xe" filled="true" fillcolor="#000000" stroked="false">
                <v:path arrowok="t"/>
                <v:fill type="solid"/>
              </v:shape>
            </v:group>
            <v:group style="position:absolute;left:9770;top:1745;width:10;height:20" coordorigin="9770,1745" coordsize="10,20">
              <v:shape style="position:absolute;left:9770;top:1745;width:10;height:20" coordorigin="9770,1745" coordsize="10,20" path="m9770,1764l9780,1764,9780,1745,9770,1745,9770,1764xe" filled="true" fillcolor="#000000" stroked="false">
                <v:path arrowok="t"/>
                <v:fill type="solid"/>
              </v:shape>
            </v:group>
            <v:group style="position:absolute;left:9770;top:1764;width:10;height:20" coordorigin="9770,1764" coordsize="10,20">
              <v:shape style="position:absolute;left:9770;top:1764;width:10;height:20" coordorigin="9770,1764" coordsize="10,20" path="m9770,1783l9780,1783,9780,1764,9770,1764,9770,1783xe" filled="true" fillcolor="#000000" stroked="false">
                <v:path arrowok="t"/>
                <v:fill type="solid"/>
              </v:shape>
            </v:group>
            <v:group style="position:absolute;left:9770;top:1783;width:10;height:20" coordorigin="9770,1783" coordsize="10,20">
              <v:shape style="position:absolute;left:9770;top:1783;width:10;height:20" coordorigin="9770,1783" coordsize="10,20" path="m9770,1802l9780,1802,9780,1783,9770,1783,9770,1802xe" filled="true" fillcolor="#000000" stroked="false">
                <v:path arrowok="t"/>
                <v:fill type="solid"/>
              </v:shape>
            </v:group>
            <v:group style="position:absolute;left:9770;top:1802;width:10;height:20" coordorigin="9770,1802" coordsize="10,20">
              <v:shape style="position:absolute;left:9770;top:1802;width:10;height:20" coordorigin="9770,1802" coordsize="10,20" path="m9770,1821l9780,1821,9780,1802,9770,1802,9770,1821xe" filled="true" fillcolor="#000000" stroked="false">
                <v:path arrowok="t"/>
                <v:fill type="solid"/>
              </v:shape>
            </v:group>
            <v:group style="position:absolute;left:9770;top:1821;width:10;height:20" coordorigin="9770,1821" coordsize="10,20">
              <v:shape style="position:absolute;left:9770;top:1821;width:10;height:20" coordorigin="9770,1821" coordsize="10,20" path="m9770,1841l9780,1841,9780,1821,9770,1821,9770,1841xe" filled="true" fillcolor="#000000" stroked="false">
                <v:path arrowok="t"/>
                <v:fill type="solid"/>
              </v:shape>
            </v:group>
            <v:group style="position:absolute;left:9770;top:1841;width:10;height:20" coordorigin="9770,1841" coordsize="10,20">
              <v:shape style="position:absolute;left:9770;top:1841;width:10;height:20" coordorigin="9770,1841" coordsize="10,20" path="m9770,1860l9780,1860,9780,1841,9770,1841,9770,1860xe" filled="true" fillcolor="#000000" stroked="false">
                <v:path arrowok="t"/>
                <v:fill type="solid"/>
              </v:shape>
            </v:group>
            <v:group style="position:absolute;left:9770;top:1860;width:10;height:20" coordorigin="9770,1860" coordsize="10,20">
              <v:shape style="position:absolute;left:9770;top:1860;width:10;height:20" coordorigin="9770,1860" coordsize="10,20" path="m9770,1879l9780,1879,9780,1860,9770,1860,9770,1879xe" filled="true" fillcolor="#000000" stroked="false">
                <v:path arrowok="t"/>
                <v:fill type="solid"/>
              </v:shape>
            </v:group>
            <v:group style="position:absolute;left:9770;top:1879;width:10;height:20" coordorigin="9770,1879" coordsize="10,20">
              <v:shape style="position:absolute;left:9770;top:1879;width:10;height:20" coordorigin="9770,1879" coordsize="10,20" path="m9770,1898l9780,1898,9780,1879,9770,1879,9770,1898xe" filled="true" fillcolor="#000000" stroked="false">
                <v:path arrowok="t"/>
                <v:fill type="solid"/>
              </v:shape>
            </v:group>
            <v:group style="position:absolute;left:9770;top:1898;width:10;height:20" coordorigin="9770,1898" coordsize="10,20">
              <v:shape style="position:absolute;left:9770;top:1898;width:10;height:20" coordorigin="9770,1898" coordsize="10,20" path="m9770,1917l9780,1917,9780,1898,9770,1898,9770,1917xe" filled="true" fillcolor="#000000" stroked="false">
                <v:path arrowok="t"/>
                <v:fill type="solid"/>
              </v:shape>
            </v:group>
            <v:group style="position:absolute;left:9770;top:1917;width:10;height:20" coordorigin="9770,1917" coordsize="10,20">
              <v:shape style="position:absolute;left:9770;top:1917;width:10;height:20" coordorigin="9770,1917" coordsize="10,20" path="m9770,1937l9780,1937,9780,1917,9770,1917,9770,1937xe" filled="true" fillcolor="#000000" stroked="false">
                <v:path arrowok="t"/>
                <v:fill type="solid"/>
              </v:shape>
            </v:group>
            <v:group style="position:absolute;left:9770;top:1937;width:10;height:20" coordorigin="9770,1937" coordsize="10,20">
              <v:shape style="position:absolute;left:9770;top:1937;width:10;height:20" coordorigin="9770,1937" coordsize="10,20" path="m9770,1956l9780,1956,9780,1937,9770,1937,9770,1956xe" filled="true" fillcolor="#000000" stroked="false">
                <v:path arrowok="t"/>
                <v:fill type="solid"/>
              </v:shape>
            </v:group>
            <v:group style="position:absolute;left:9770;top:1956;width:10;height:20" coordorigin="9770,1956" coordsize="10,20">
              <v:shape style="position:absolute;left:9770;top:1956;width:10;height:20" coordorigin="9770,1956" coordsize="10,20" path="m9770,1975l9780,1975,9780,1956,9770,1956,9770,1975xe" filled="true" fillcolor="#000000" stroked="false">
                <v:path arrowok="t"/>
                <v:fill type="solid"/>
              </v:shape>
            </v:group>
            <v:group style="position:absolute;left:9770;top:1975;width:10;height:20" coordorigin="9770,1975" coordsize="10,20">
              <v:shape style="position:absolute;left:9770;top:1975;width:10;height:20" coordorigin="9770,1975" coordsize="10,20" path="m9770,1994l9780,1994,9780,1975,9770,1975,9770,1994xe" filled="true" fillcolor="#000000" stroked="false">
                <v:path arrowok="t"/>
                <v:fill type="solid"/>
              </v:shape>
              <v:shape style="position:absolute;left:1536;top:1898;width:1824;height:110" type="#_x0000_t75" stroked="false">
                <v:imagedata r:id="rId813" o:title=""/>
              </v:shape>
              <v:shape style="position:absolute;left:3336;top:1994;width:1369;height:14" type="#_x0000_t75" stroked="false">
                <v:imagedata r:id="rId814" o:title=""/>
              </v:shape>
              <v:shape style="position:absolute;left:4691;top:1994;width:912;height:14" type="#_x0000_t75" stroked="false">
                <v:imagedata r:id="rId822" o:title=""/>
              </v:shape>
              <v:shape style="position:absolute;left:5588;top:1994;width:1395;height:14" type="#_x0000_t75" stroked="false">
                <v:imagedata r:id="rId823" o:title=""/>
              </v:shape>
              <v:shape style="position:absolute;left:6969;top:1994;width:1390;height:14" type="#_x0000_t75" stroked="false">
                <v:imagedata r:id="rId819" o:title=""/>
              </v:shape>
              <v:shape style="position:absolute;left:8344;top:1994;width:1436;height:14" type="#_x0000_t75" stroked="false">
                <v:imagedata r:id="rId820" o:title=""/>
              </v:shape>
              <v:shape style="position:absolute;left:9765;top:1999;width:890;height:10" type="#_x0000_t75" stroked="false">
                <v:imagedata r:id="rId818" o:title=""/>
              </v:shape>
            </v:group>
            <v:group style="position:absolute;left:4695;top:2009;width:10;height:20" coordorigin="4695,2009" coordsize="10,20">
              <v:shape style="position:absolute;left:4695;top:2009;width:10;height:20" coordorigin="4695,2009" coordsize="10,20" path="m4695,2028l4705,2028,4705,2009,4695,2009,4695,2028xe" filled="true" fillcolor="#000000" stroked="false">
                <v:path arrowok="t"/>
                <v:fill type="solid"/>
              </v:shape>
            </v:group>
            <v:group style="position:absolute;left:4695;top:2028;width:10;height:20" coordorigin="4695,2028" coordsize="10,20">
              <v:shape style="position:absolute;left:4695;top:2028;width:10;height:20" coordorigin="4695,2028" coordsize="10,20" path="m4695,2047l4705,2047,4705,2028,4695,2028,4695,2047xe" filled="true" fillcolor="#000000" stroked="false">
                <v:path arrowok="t"/>
                <v:fill type="solid"/>
              </v:shape>
            </v:group>
            <v:group style="position:absolute;left:4695;top:2047;width:10;height:20" coordorigin="4695,2047" coordsize="10,20">
              <v:shape style="position:absolute;left:4695;top:2047;width:10;height:20" coordorigin="4695,2047" coordsize="10,20" path="m4695,2066l4705,2066,4705,2047,4695,2047,4695,2066xe" filled="true" fillcolor="#000000" stroked="false">
                <v:path arrowok="t"/>
                <v:fill type="solid"/>
              </v:shape>
            </v:group>
            <v:group style="position:absolute;left:4695;top:2066;width:10;height:20" coordorigin="4695,2066" coordsize="10,20">
              <v:shape style="position:absolute;left:4695;top:2066;width:10;height:20" coordorigin="4695,2066" coordsize="10,20" path="m4695,2085l4705,2085,4705,2066,4695,2066,4695,2085xe" filled="true" fillcolor="#000000" stroked="false">
                <v:path arrowok="t"/>
                <v:fill type="solid"/>
              </v:shape>
            </v:group>
            <v:group style="position:absolute;left:4695;top:2085;width:10;height:20" coordorigin="4695,2085" coordsize="10,20">
              <v:shape style="position:absolute;left:4695;top:2085;width:10;height:20" coordorigin="4695,2085" coordsize="10,20" path="m4695,2105l4705,2105,4705,2085,4695,2085,4695,2105xe" filled="true" fillcolor="#000000" stroked="false">
                <v:path arrowok="t"/>
                <v:fill type="solid"/>
              </v:shape>
            </v:group>
            <v:group style="position:absolute;left:4695;top:2105;width:10;height:20" coordorigin="4695,2105" coordsize="10,20">
              <v:shape style="position:absolute;left:4695;top:2105;width:10;height:20" coordorigin="4695,2105" coordsize="10,20" path="m4695,2124l4705,2124,4705,2105,4695,2105,4695,2124xe" filled="true" fillcolor="#000000" stroked="false">
                <v:path arrowok="t"/>
                <v:fill type="solid"/>
              </v:shape>
            </v:group>
            <v:group style="position:absolute;left:4695;top:2124;width:10;height:20" coordorigin="4695,2124" coordsize="10,20">
              <v:shape style="position:absolute;left:4695;top:2124;width:10;height:20" coordorigin="4695,2124" coordsize="10,20" path="m4695,2143l4705,2143,4705,2124,4695,2124,4695,2143xe" filled="true" fillcolor="#000000" stroked="false">
                <v:path arrowok="t"/>
                <v:fill type="solid"/>
              </v:shape>
            </v:group>
            <v:group style="position:absolute;left:4695;top:2143;width:10;height:20" coordorigin="4695,2143" coordsize="10,20">
              <v:shape style="position:absolute;left:4695;top:2143;width:10;height:20" coordorigin="4695,2143" coordsize="10,20" path="m4695,2162l4705,2162,4705,2143,4695,2143,4695,2162xe" filled="true" fillcolor="#000000" stroked="false">
                <v:path arrowok="t"/>
                <v:fill type="solid"/>
              </v:shape>
            </v:group>
            <v:group style="position:absolute;left:4695;top:2162;width:10;height:20" coordorigin="4695,2162" coordsize="10,20">
              <v:shape style="position:absolute;left:4695;top:2162;width:10;height:20" coordorigin="4695,2162" coordsize="10,20" path="m4695,2181l4705,2181,4705,2162,4695,2162,4695,2181xe" filled="true" fillcolor="#000000" stroked="false">
                <v:path arrowok="t"/>
                <v:fill type="solid"/>
              </v:shape>
            </v:group>
            <v:group style="position:absolute;left:4695;top:2181;width:10;height:20" coordorigin="4695,2181" coordsize="10,20">
              <v:shape style="position:absolute;left:4695;top:2181;width:10;height:20" coordorigin="4695,2181" coordsize="10,20" path="m4695,2201l4705,2201,4705,2181,4695,2181,4695,2201xe" filled="true" fillcolor="#000000" stroked="false">
                <v:path arrowok="t"/>
                <v:fill type="solid"/>
              </v:shape>
            </v:group>
            <v:group style="position:absolute;left:4695;top:2201;width:10;height:20" coordorigin="4695,2201" coordsize="10,20">
              <v:shape style="position:absolute;left:4695;top:2201;width:10;height:20" coordorigin="4695,2201" coordsize="10,20" path="m4695,2220l4705,2220,4705,2201,4695,2201,4695,2220xe" filled="true" fillcolor="#000000" stroked="false">
                <v:path arrowok="t"/>
                <v:fill type="solid"/>
              </v:shape>
            </v:group>
            <v:group style="position:absolute;left:4695;top:2220;width:10;height:20" coordorigin="4695,2220" coordsize="10,20">
              <v:shape style="position:absolute;left:4695;top:2220;width:10;height:20" coordorigin="4695,2220" coordsize="10,20" path="m4695,2239l4705,2239,4705,2220,4695,2220,4695,2239xe" filled="true" fillcolor="#000000" stroked="false">
                <v:path arrowok="t"/>
                <v:fill type="solid"/>
              </v:shape>
            </v:group>
            <v:group style="position:absolute;left:4695;top:2239;width:10;height:20" coordorigin="4695,2239" coordsize="10,20">
              <v:shape style="position:absolute;left:4695;top:2239;width:10;height:20" coordorigin="4695,2239" coordsize="10,20" path="m4695,2258l4705,2258,4705,2239,4695,2239,4695,2258xe" filled="true" fillcolor="#000000" stroked="false">
                <v:path arrowok="t"/>
                <v:fill type="solid"/>
              </v:shape>
            </v:group>
            <v:group style="position:absolute;left:4695;top:2258;width:10;height:20" coordorigin="4695,2258" coordsize="10,20">
              <v:shape style="position:absolute;left:4695;top:2258;width:10;height:20" coordorigin="4695,2258" coordsize="10,20" path="m4695,2277l4705,2277,4705,2258,4695,2258,4695,2277xe" filled="true" fillcolor="#000000" stroked="false">
                <v:path arrowok="t"/>
                <v:fill type="solid"/>
              </v:shape>
            </v:group>
            <v:group style="position:absolute;left:4695;top:2277;width:10;height:20" coordorigin="4695,2277" coordsize="10,20">
              <v:shape style="position:absolute;left:4695;top:2277;width:10;height:20" coordorigin="4695,2277" coordsize="10,20" path="m4695,2297l4705,2297,4705,2277,4695,2277,4695,2297xe" filled="true" fillcolor="#000000" stroked="false">
                <v:path arrowok="t"/>
                <v:fill type="solid"/>
              </v:shape>
            </v:group>
            <v:group style="position:absolute;left:4695;top:2297;width:10;height:20" coordorigin="4695,2297" coordsize="10,20">
              <v:shape style="position:absolute;left:4695;top:2297;width:10;height:20" coordorigin="4695,2297" coordsize="10,20" path="m4695,2316l4705,2316,4705,2297,4695,2297,4695,2316xe" filled="true" fillcolor="#000000" stroked="false">
                <v:path arrowok="t"/>
                <v:fill type="solid"/>
              </v:shape>
            </v:group>
            <v:group style="position:absolute;left:4695;top:2316;width:10;height:20" coordorigin="4695,2316" coordsize="10,20">
              <v:shape style="position:absolute;left:4695;top:2316;width:10;height:20" coordorigin="4695,2316" coordsize="10,20" path="m4695,2335l4705,2335,4705,2316,4695,2316,4695,2335xe" filled="true" fillcolor="#000000" stroked="false">
                <v:path arrowok="t"/>
                <v:fill type="solid"/>
              </v:shape>
            </v:group>
            <v:group style="position:absolute;left:5593;top:2009;width:10;height:20" coordorigin="5593,2009" coordsize="10,20">
              <v:shape style="position:absolute;left:5593;top:2009;width:10;height:20" coordorigin="5593,2009" coordsize="10,20" path="m5593,2028l5603,2028,5603,2009,5593,2009,5593,2028xe" filled="true" fillcolor="#000000" stroked="false">
                <v:path arrowok="t"/>
                <v:fill type="solid"/>
              </v:shape>
            </v:group>
            <v:group style="position:absolute;left:5593;top:2028;width:10;height:20" coordorigin="5593,2028" coordsize="10,20">
              <v:shape style="position:absolute;left:5593;top:2028;width:10;height:20" coordorigin="5593,2028" coordsize="10,20" path="m5593,2047l5603,2047,5603,2028,5593,2028,5593,2047xe" filled="true" fillcolor="#000000" stroked="false">
                <v:path arrowok="t"/>
                <v:fill type="solid"/>
              </v:shape>
            </v:group>
            <v:group style="position:absolute;left:5593;top:2047;width:10;height:20" coordorigin="5593,2047" coordsize="10,20">
              <v:shape style="position:absolute;left:5593;top:2047;width:10;height:20" coordorigin="5593,2047" coordsize="10,20" path="m5593,2066l5603,2066,5603,2047,5593,2047,5593,2066xe" filled="true" fillcolor="#000000" stroked="false">
                <v:path arrowok="t"/>
                <v:fill type="solid"/>
              </v:shape>
            </v:group>
            <v:group style="position:absolute;left:5593;top:2066;width:10;height:20" coordorigin="5593,2066" coordsize="10,20">
              <v:shape style="position:absolute;left:5593;top:2066;width:10;height:20" coordorigin="5593,2066" coordsize="10,20" path="m5593,2085l5603,2085,5603,2066,5593,2066,5593,2085xe" filled="true" fillcolor="#000000" stroked="false">
                <v:path arrowok="t"/>
                <v:fill type="solid"/>
              </v:shape>
            </v:group>
            <v:group style="position:absolute;left:5593;top:2085;width:10;height:20" coordorigin="5593,2085" coordsize="10,20">
              <v:shape style="position:absolute;left:5593;top:2085;width:10;height:20" coordorigin="5593,2085" coordsize="10,20" path="m5593,2105l5603,2105,5603,2085,5593,2085,5593,2105xe" filled="true" fillcolor="#000000" stroked="false">
                <v:path arrowok="t"/>
                <v:fill type="solid"/>
              </v:shape>
            </v:group>
            <v:group style="position:absolute;left:5593;top:2105;width:10;height:20" coordorigin="5593,2105" coordsize="10,20">
              <v:shape style="position:absolute;left:5593;top:2105;width:10;height:20" coordorigin="5593,2105" coordsize="10,20" path="m5593,2124l5603,2124,5603,2105,5593,2105,5593,2124xe" filled="true" fillcolor="#000000" stroked="false">
                <v:path arrowok="t"/>
                <v:fill type="solid"/>
              </v:shape>
            </v:group>
            <v:group style="position:absolute;left:5593;top:2124;width:10;height:20" coordorigin="5593,2124" coordsize="10,20">
              <v:shape style="position:absolute;left:5593;top:2124;width:10;height:20" coordorigin="5593,2124" coordsize="10,20" path="m5593,2143l5603,2143,5603,2124,5593,2124,5593,2143xe" filled="true" fillcolor="#000000" stroked="false">
                <v:path arrowok="t"/>
                <v:fill type="solid"/>
              </v:shape>
            </v:group>
            <v:group style="position:absolute;left:5593;top:2143;width:10;height:20" coordorigin="5593,2143" coordsize="10,20">
              <v:shape style="position:absolute;left:5593;top:2143;width:10;height:20" coordorigin="5593,2143" coordsize="10,20" path="m5593,2162l5603,2162,5603,2143,5593,2143,5593,2162xe" filled="true" fillcolor="#000000" stroked="false">
                <v:path arrowok="t"/>
                <v:fill type="solid"/>
              </v:shape>
            </v:group>
            <v:group style="position:absolute;left:5593;top:2162;width:10;height:20" coordorigin="5593,2162" coordsize="10,20">
              <v:shape style="position:absolute;left:5593;top:2162;width:10;height:20" coordorigin="5593,2162" coordsize="10,20" path="m5593,2181l5603,2181,5603,2162,5593,2162,5593,2181xe" filled="true" fillcolor="#000000" stroked="false">
                <v:path arrowok="t"/>
                <v:fill type="solid"/>
              </v:shape>
            </v:group>
            <v:group style="position:absolute;left:5593;top:2181;width:10;height:20" coordorigin="5593,2181" coordsize="10,20">
              <v:shape style="position:absolute;left:5593;top:2181;width:10;height:20" coordorigin="5593,2181" coordsize="10,20" path="m5593,2201l5603,2201,5603,2181,5593,2181,5593,2201xe" filled="true" fillcolor="#000000" stroked="false">
                <v:path arrowok="t"/>
                <v:fill type="solid"/>
              </v:shape>
            </v:group>
            <v:group style="position:absolute;left:5593;top:2201;width:10;height:20" coordorigin="5593,2201" coordsize="10,20">
              <v:shape style="position:absolute;left:5593;top:2201;width:10;height:20" coordorigin="5593,2201" coordsize="10,20" path="m5593,2220l5603,2220,5603,2201,5593,2201,5593,2220xe" filled="true" fillcolor="#000000" stroked="false">
                <v:path arrowok="t"/>
                <v:fill type="solid"/>
              </v:shape>
            </v:group>
            <v:group style="position:absolute;left:5593;top:2220;width:10;height:20" coordorigin="5593,2220" coordsize="10,20">
              <v:shape style="position:absolute;left:5593;top:2220;width:10;height:20" coordorigin="5593,2220" coordsize="10,20" path="m5593,2239l5603,2239,5603,2220,5593,2220,5593,2239xe" filled="true" fillcolor="#000000" stroked="false">
                <v:path arrowok="t"/>
                <v:fill type="solid"/>
              </v:shape>
            </v:group>
            <v:group style="position:absolute;left:5593;top:2239;width:10;height:20" coordorigin="5593,2239" coordsize="10,20">
              <v:shape style="position:absolute;left:5593;top:2239;width:10;height:20" coordorigin="5593,2239" coordsize="10,20" path="m5593,2258l5603,2258,5603,2239,5593,2239,5593,2258xe" filled="true" fillcolor="#000000" stroked="false">
                <v:path arrowok="t"/>
                <v:fill type="solid"/>
              </v:shape>
            </v:group>
            <v:group style="position:absolute;left:5593;top:2258;width:10;height:20" coordorigin="5593,2258" coordsize="10,20">
              <v:shape style="position:absolute;left:5593;top:2258;width:10;height:20" coordorigin="5593,2258" coordsize="10,20" path="m5593,2277l5603,2277,5603,2258,5593,2258,5593,2277xe" filled="true" fillcolor="#000000" stroked="false">
                <v:path arrowok="t"/>
                <v:fill type="solid"/>
              </v:shape>
            </v:group>
            <v:group style="position:absolute;left:5593;top:2277;width:10;height:20" coordorigin="5593,2277" coordsize="10,20">
              <v:shape style="position:absolute;left:5593;top:2277;width:10;height:20" coordorigin="5593,2277" coordsize="10,20" path="m5593,2297l5603,2297,5603,2277,5593,2277,5593,2297xe" filled="true" fillcolor="#000000" stroked="false">
                <v:path arrowok="t"/>
                <v:fill type="solid"/>
              </v:shape>
            </v:group>
            <v:group style="position:absolute;left:5593;top:2297;width:10;height:20" coordorigin="5593,2297" coordsize="10,20">
              <v:shape style="position:absolute;left:5593;top:2297;width:10;height:20" coordorigin="5593,2297" coordsize="10,20" path="m5593,2316l5603,2316,5603,2297,5593,2297,5593,2316xe" filled="true" fillcolor="#000000" stroked="false">
                <v:path arrowok="t"/>
                <v:fill type="solid"/>
              </v:shape>
            </v:group>
            <v:group style="position:absolute;left:5593;top:2316;width:10;height:20" coordorigin="5593,2316" coordsize="10,20">
              <v:shape style="position:absolute;left:5593;top:2316;width:10;height:20" coordorigin="5593,2316" coordsize="10,20" path="m5593,2335l5603,2335,5603,2316,5593,2316,5593,2335xe" filled="true" fillcolor="#000000" stroked="false">
                <v:path arrowok="t"/>
                <v:fill type="solid"/>
              </v:shape>
            </v:group>
            <v:group style="position:absolute;left:6973;top:2009;width:10;height:20" coordorigin="6973,2009" coordsize="10,20">
              <v:shape style="position:absolute;left:6973;top:2009;width:10;height:20" coordorigin="6973,2009" coordsize="10,20" path="m6973,2028l6983,2028,6983,2009,6973,2009,6973,2028xe" filled="true" fillcolor="#000000" stroked="false">
                <v:path arrowok="t"/>
                <v:fill type="solid"/>
              </v:shape>
            </v:group>
            <v:group style="position:absolute;left:6973;top:2028;width:10;height:20" coordorigin="6973,2028" coordsize="10,20">
              <v:shape style="position:absolute;left:6973;top:2028;width:10;height:20" coordorigin="6973,2028" coordsize="10,20" path="m6973,2047l6983,2047,6983,2028,6973,2028,6973,2047xe" filled="true" fillcolor="#000000" stroked="false">
                <v:path arrowok="t"/>
                <v:fill type="solid"/>
              </v:shape>
            </v:group>
            <v:group style="position:absolute;left:6973;top:2047;width:10;height:20" coordorigin="6973,2047" coordsize="10,20">
              <v:shape style="position:absolute;left:6973;top:2047;width:10;height:20" coordorigin="6973,2047" coordsize="10,20" path="m6973,2066l6983,2066,6983,2047,6973,2047,6973,2066xe" filled="true" fillcolor="#000000" stroked="false">
                <v:path arrowok="t"/>
                <v:fill type="solid"/>
              </v:shape>
            </v:group>
            <v:group style="position:absolute;left:6973;top:2066;width:10;height:20" coordorigin="6973,2066" coordsize="10,20">
              <v:shape style="position:absolute;left:6973;top:2066;width:10;height:20" coordorigin="6973,2066" coordsize="10,20" path="m6973,2085l6983,2085,6983,2066,6973,2066,6973,2085xe" filled="true" fillcolor="#000000" stroked="false">
                <v:path arrowok="t"/>
                <v:fill type="solid"/>
              </v:shape>
            </v:group>
            <v:group style="position:absolute;left:6973;top:2085;width:10;height:20" coordorigin="6973,2085" coordsize="10,20">
              <v:shape style="position:absolute;left:6973;top:2085;width:10;height:20" coordorigin="6973,2085" coordsize="10,20" path="m6973,2105l6983,2105,6983,2085,6973,2085,6973,2105xe" filled="true" fillcolor="#000000" stroked="false">
                <v:path arrowok="t"/>
                <v:fill type="solid"/>
              </v:shape>
            </v:group>
            <v:group style="position:absolute;left:6973;top:2105;width:10;height:20" coordorigin="6973,2105" coordsize="10,20">
              <v:shape style="position:absolute;left:6973;top:2105;width:10;height:20" coordorigin="6973,2105" coordsize="10,20" path="m6973,2124l6983,2124,6983,2105,6973,2105,6973,2124xe" filled="true" fillcolor="#000000" stroked="false">
                <v:path arrowok="t"/>
                <v:fill type="solid"/>
              </v:shape>
            </v:group>
            <v:group style="position:absolute;left:6973;top:2124;width:10;height:20" coordorigin="6973,2124" coordsize="10,20">
              <v:shape style="position:absolute;left:6973;top:2124;width:10;height:20" coordorigin="6973,2124" coordsize="10,20" path="m6973,2143l6983,2143,6983,2124,6973,2124,6973,2143xe" filled="true" fillcolor="#000000" stroked="false">
                <v:path arrowok="t"/>
                <v:fill type="solid"/>
              </v:shape>
            </v:group>
            <v:group style="position:absolute;left:6973;top:2143;width:10;height:20" coordorigin="6973,2143" coordsize="10,20">
              <v:shape style="position:absolute;left:6973;top:2143;width:10;height:20" coordorigin="6973,2143" coordsize="10,20" path="m6973,2162l6983,2162,6983,2143,6973,2143,6973,2162xe" filled="true" fillcolor="#000000" stroked="false">
                <v:path arrowok="t"/>
                <v:fill type="solid"/>
              </v:shape>
            </v:group>
            <v:group style="position:absolute;left:6973;top:2162;width:10;height:20" coordorigin="6973,2162" coordsize="10,20">
              <v:shape style="position:absolute;left:6973;top:2162;width:10;height:20" coordorigin="6973,2162" coordsize="10,20" path="m6973,2181l6983,2181,6983,2162,6973,2162,6973,2181xe" filled="true" fillcolor="#000000" stroked="false">
                <v:path arrowok="t"/>
                <v:fill type="solid"/>
              </v:shape>
            </v:group>
            <v:group style="position:absolute;left:6973;top:2181;width:10;height:20" coordorigin="6973,2181" coordsize="10,20">
              <v:shape style="position:absolute;left:6973;top:2181;width:10;height:20" coordorigin="6973,2181" coordsize="10,20" path="m6973,2201l6983,2201,6983,2181,6973,2181,6973,2201xe" filled="true" fillcolor="#000000" stroked="false">
                <v:path arrowok="t"/>
                <v:fill type="solid"/>
              </v:shape>
            </v:group>
            <v:group style="position:absolute;left:6973;top:2201;width:10;height:20" coordorigin="6973,2201" coordsize="10,20">
              <v:shape style="position:absolute;left:6973;top:2201;width:10;height:20" coordorigin="6973,2201" coordsize="10,20" path="m6973,2220l6983,2220,6983,2201,6973,2201,6973,2220xe" filled="true" fillcolor="#000000" stroked="false">
                <v:path arrowok="t"/>
                <v:fill type="solid"/>
              </v:shape>
            </v:group>
            <v:group style="position:absolute;left:6973;top:2220;width:10;height:20" coordorigin="6973,2220" coordsize="10,20">
              <v:shape style="position:absolute;left:6973;top:2220;width:10;height:20" coordorigin="6973,2220" coordsize="10,20" path="m6973,2239l6983,2239,6983,2220,6973,2220,6973,2239xe" filled="true" fillcolor="#000000" stroked="false">
                <v:path arrowok="t"/>
                <v:fill type="solid"/>
              </v:shape>
            </v:group>
            <v:group style="position:absolute;left:6973;top:2239;width:10;height:20" coordorigin="6973,2239" coordsize="10,20">
              <v:shape style="position:absolute;left:6973;top:2239;width:10;height:20" coordorigin="6973,2239" coordsize="10,20" path="m6973,2258l6983,2258,6983,2239,6973,2239,6973,2258xe" filled="true" fillcolor="#000000" stroked="false">
                <v:path arrowok="t"/>
                <v:fill type="solid"/>
              </v:shape>
            </v:group>
            <v:group style="position:absolute;left:6973;top:2258;width:10;height:20" coordorigin="6973,2258" coordsize="10,20">
              <v:shape style="position:absolute;left:6973;top:2258;width:10;height:20" coordorigin="6973,2258" coordsize="10,20" path="m6973,2277l6983,2277,6983,2258,6973,2258,6973,2277xe" filled="true" fillcolor="#000000" stroked="false">
                <v:path arrowok="t"/>
                <v:fill type="solid"/>
              </v:shape>
            </v:group>
            <v:group style="position:absolute;left:6973;top:2277;width:10;height:20" coordorigin="6973,2277" coordsize="10,20">
              <v:shape style="position:absolute;left:6973;top:2277;width:10;height:20" coordorigin="6973,2277" coordsize="10,20" path="m6973,2297l6983,2297,6983,2277,6973,2277,6973,2297xe" filled="true" fillcolor="#000000" stroked="false">
                <v:path arrowok="t"/>
                <v:fill type="solid"/>
              </v:shape>
            </v:group>
            <v:group style="position:absolute;left:6973;top:2297;width:10;height:20" coordorigin="6973,2297" coordsize="10,20">
              <v:shape style="position:absolute;left:6973;top:2297;width:10;height:20" coordorigin="6973,2297" coordsize="10,20" path="m6973,2316l6983,2316,6983,2297,6973,2297,6973,2316xe" filled="true" fillcolor="#000000" stroked="false">
                <v:path arrowok="t"/>
                <v:fill type="solid"/>
              </v:shape>
            </v:group>
            <v:group style="position:absolute;left:6973;top:2316;width:10;height:20" coordorigin="6973,2316" coordsize="10,20">
              <v:shape style="position:absolute;left:6973;top:2316;width:10;height:20" coordorigin="6973,2316" coordsize="10,20" path="m6973,2335l6983,2335,6983,2316,6973,2316,6973,2335xe" filled="true" fillcolor="#000000" stroked="false">
                <v:path arrowok="t"/>
                <v:fill type="solid"/>
              </v:shape>
            </v:group>
            <v:group style="position:absolute;left:8349;top:2009;width:10;height:20" coordorigin="8349,2009" coordsize="10,20">
              <v:shape style="position:absolute;left:8349;top:2009;width:10;height:20" coordorigin="8349,2009" coordsize="10,20" path="m8349,2028l8358,2028,8358,2009,8349,2009,8349,2028xe" filled="true" fillcolor="#000000" stroked="false">
                <v:path arrowok="t"/>
                <v:fill type="solid"/>
              </v:shape>
            </v:group>
            <v:group style="position:absolute;left:8349;top:2028;width:10;height:20" coordorigin="8349,2028" coordsize="10,20">
              <v:shape style="position:absolute;left:8349;top:2028;width:10;height:20" coordorigin="8349,2028" coordsize="10,20" path="m8349,2047l8358,2047,8358,2028,8349,2028,8349,2047xe" filled="true" fillcolor="#000000" stroked="false">
                <v:path arrowok="t"/>
                <v:fill type="solid"/>
              </v:shape>
            </v:group>
            <v:group style="position:absolute;left:8349;top:2047;width:10;height:20" coordorigin="8349,2047" coordsize="10,20">
              <v:shape style="position:absolute;left:8349;top:2047;width:10;height:20" coordorigin="8349,2047" coordsize="10,20" path="m8349,2066l8358,2066,8358,2047,8349,2047,8349,2066xe" filled="true" fillcolor="#000000" stroked="false">
                <v:path arrowok="t"/>
                <v:fill type="solid"/>
              </v:shape>
            </v:group>
            <v:group style="position:absolute;left:8349;top:2066;width:10;height:20" coordorigin="8349,2066" coordsize="10,20">
              <v:shape style="position:absolute;left:8349;top:2066;width:10;height:20" coordorigin="8349,2066" coordsize="10,20" path="m8349,2085l8358,2085,8358,2066,8349,2066,8349,2085xe" filled="true" fillcolor="#000000" stroked="false">
                <v:path arrowok="t"/>
                <v:fill type="solid"/>
              </v:shape>
            </v:group>
            <v:group style="position:absolute;left:8349;top:2085;width:10;height:20" coordorigin="8349,2085" coordsize="10,20">
              <v:shape style="position:absolute;left:8349;top:2085;width:10;height:20" coordorigin="8349,2085" coordsize="10,20" path="m8349,2105l8358,2105,8358,2085,8349,2085,8349,2105xe" filled="true" fillcolor="#000000" stroked="false">
                <v:path arrowok="t"/>
                <v:fill type="solid"/>
              </v:shape>
            </v:group>
            <v:group style="position:absolute;left:8349;top:2105;width:10;height:20" coordorigin="8349,2105" coordsize="10,20">
              <v:shape style="position:absolute;left:8349;top:2105;width:10;height:20" coordorigin="8349,2105" coordsize="10,20" path="m8349,2124l8358,2124,8358,2105,8349,2105,8349,2124xe" filled="true" fillcolor="#000000" stroked="false">
                <v:path arrowok="t"/>
                <v:fill type="solid"/>
              </v:shape>
            </v:group>
            <v:group style="position:absolute;left:8349;top:2124;width:10;height:20" coordorigin="8349,2124" coordsize="10,20">
              <v:shape style="position:absolute;left:8349;top:2124;width:10;height:20" coordorigin="8349,2124" coordsize="10,20" path="m8349,2143l8358,2143,8358,2124,8349,2124,8349,2143xe" filled="true" fillcolor="#000000" stroked="false">
                <v:path arrowok="t"/>
                <v:fill type="solid"/>
              </v:shape>
            </v:group>
            <v:group style="position:absolute;left:8349;top:2143;width:10;height:20" coordorigin="8349,2143" coordsize="10,20">
              <v:shape style="position:absolute;left:8349;top:2143;width:10;height:20" coordorigin="8349,2143" coordsize="10,20" path="m8349,2162l8358,2162,8358,2143,8349,2143,8349,2162xe" filled="true" fillcolor="#000000" stroked="false">
                <v:path arrowok="t"/>
                <v:fill type="solid"/>
              </v:shape>
            </v:group>
            <v:group style="position:absolute;left:8349;top:2162;width:10;height:20" coordorigin="8349,2162" coordsize="10,20">
              <v:shape style="position:absolute;left:8349;top:2162;width:10;height:20" coordorigin="8349,2162" coordsize="10,20" path="m8349,2181l8358,2181,8358,2162,8349,2162,8349,2181xe" filled="true" fillcolor="#000000" stroked="false">
                <v:path arrowok="t"/>
                <v:fill type="solid"/>
              </v:shape>
            </v:group>
            <v:group style="position:absolute;left:8349;top:2181;width:10;height:20" coordorigin="8349,2181" coordsize="10,20">
              <v:shape style="position:absolute;left:8349;top:2181;width:10;height:20" coordorigin="8349,2181" coordsize="10,20" path="m8349,2201l8358,2201,8358,2181,8349,2181,8349,2201xe" filled="true" fillcolor="#000000" stroked="false">
                <v:path arrowok="t"/>
                <v:fill type="solid"/>
              </v:shape>
            </v:group>
            <v:group style="position:absolute;left:8349;top:2201;width:10;height:20" coordorigin="8349,2201" coordsize="10,20">
              <v:shape style="position:absolute;left:8349;top:2201;width:10;height:20" coordorigin="8349,2201" coordsize="10,20" path="m8349,2220l8358,2220,8358,2201,8349,2201,8349,2220xe" filled="true" fillcolor="#000000" stroked="false">
                <v:path arrowok="t"/>
                <v:fill type="solid"/>
              </v:shape>
            </v:group>
            <v:group style="position:absolute;left:8349;top:2220;width:10;height:20" coordorigin="8349,2220" coordsize="10,20">
              <v:shape style="position:absolute;left:8349;top:2220;width:10;height:20" coordorigin="8349,2220" coordsize="10,20" path="m8349,2239l8358,2239,8358,2220,8349,2220,8349,2239xe" filled="true" fillcolor="#000000" stroked="false">
                <v:path arrowok="t"/>
                <v:fill type="solid"/>
              </v:shape>
            </v:group>
            <v:group style="position:absolute;left:8349;top:2239;width:10;height:20" coordorigin="8349,2239" coordsize="10,20">
              <v:shape style="position:absolute;left:8349;top:2239;width:10;height:20" coordorigin="8349,2239" coordsize="10,20" path="m8349,2258l8358,2258,8358,2239,8349,2239,8349,2258xe" filled="true" fillcolor="#000000" stroked="false">
                <v:path arrowok="t"/>
                <v:fill type="solid"/>
              </v:shape>
            </v:group>
            <v:group style="position:absolute;left:8349;top:2258;width:10;height:20" coordorigin="8349,2258" coordsize="10,20">
              <v:shape style="position:absolute;left:8349;top:2258;width:10;height:20" coordorigin="8349,2258" coordsize="10,20" path="m8349,2277l8358,2277,8358,2258,8349,2258,8349,2277xe" filled="true" fillcolor="#000000" stroked="false">
                <v:path arrowok="t"/>
                <v:fill type="solid"/>
              </v:shape>
            </v:group>
            <v:group style="position:absolute;left:8349;top:2277;width:10;height:20" coordorigin="8349,2277" coordsize="10,20">
              <v:shape style="position:absolute;left:8349;top:2277;width:10;height:20" coordorigin="8349,2277" coordsize="10,20" path="m8349,2297l8358,2297,8358,2277,8349,2277,8349,2297xe" filled="true" fillcolor="#000000" stroked="false">
                <v:path arrowok="t"/>
                <v:fill type="solid"/>
              </v:shape>
            </v:group>
            <v:group style="position:absolute;left:8349;top:2297;width:10;height:20" coordorigin="8349,2297" coordsize="10,20">
              <v:shape style="position:absolute;left:8349;top:2297;width:10;height:20" coordorigin="8349,2297" coordsize="10,20" path="m8349,2316l8358,2316,8358,2297,8349,2297,8349,2316xe" filled="true" fillcolor="#000000" stroked="false">
                <v:path arrowok="t"/>
                <v:fill type="solid"/>
              </v:shape>
            </v:group>
            <v:group style="position:absolute;left:8349;top:2316;width:10;height:20" coordorigin="8349,2316" coordsize="10,20">
              <v:shape style="position:absolute;left:8349;top:2316;width:10;height:20" coordorigin="8349,2316" coordsize="10,20" path="m8349,2335l8358,2335,8358,2316,8349,2316,8349,2335xe" filled="true" fillcolor="#000000" stroked="false">
                <v:path arrowok="t"/>
                <v:fill type="solid"/>
              </v:shape>
            </v:group>
            <v:group style="position:absolute;left:9770;top:2009;width:10;height:20" coordorigin="9770,2009" coordsize="10,20">
              <v:shape style="position:absolute;left:9770;top:2009;width:10;height:20" coordorigin="9770,2009" coordsize="10,20" path="m9770,2028l9780,2028,9780,2009,9770,2009,9770,2028xe" filled="true" fillcolor="#000000" stroked="false">
                <v:path arrowok="t"/>
                <v:fill type="solid"/>
              </v:shape>
            </v:group>
            <v:group style="position:absolute;left:9770;top:2028;width:10;height:20" coordorigin="9770,2028" coordsize="10,20">
              <v:shape style="position:absolute;left:9770;top:2028;width:10;height:20" coordorigin="9770,2028" coordsize="10,20" path="m9770,2047l9780,2047,9780,2028,9770,2028,9770,2047xe" filled="true" fillcolor="#000000" stroked="false">
                <v:path arrowok="t"/>
                <v:fill type="solid"/>
              </v:shape>
            </v:group>
            <v:group style="position:absolute;left:9770;top:2047;width:10;height:20" coordorigin="9770,2047" coordsize="10,20">
              <v:shape style="position:absolute;left:9770;top:2047;width:10;height:20" coordorigin="9770,2047" coordsize="10,20" path="m9770,2066l9780,2066,9780,2047,9770,2047,9770,2066xe" filled="true" fillcolor="#000000" stroked="false">
                <v:path arrowok="t"/>
                <v:fill type="solid"/>
              </v:shape>
            </v:group>
            <v:group style="position:absolute;left:9770;top:2066;width:10;height:20" coordorigin="9770,2066" coordsize="10,20">
              <v:shape style="position:absolute;left:9770;top:2066;width:10;height:20" coordorigin="9770,2066" coordsize="10,20" path="m9770,2085l9780,2085,9780,2066,9770,2066,9770,2085xe" filled="true" fillcolor="#000000" stroked="false">
                <v:path arrowok="t"/>
                <v:fill type="solid"/>
              </v:shape>
            </v:group>
            <v:group style="position:absolute;left:9770;top:2085;width:10;height:20" coordorigin="9770,2085" coordsize="10,20">
              <v:shape style="position:absolute;left:9770;top:2085;width:10;height:20" coordorigin="9770,2085" coordsize="10,20" path="m9770,2105l9780,2105,9780,2085,9770,2085,9770,2105xe" filled="true" fillcolor="#000000" stroked="false">
                <v:path arrowok="t"/>
                <v:fill type="solid"/>
              </v:shape>
            </v:group>
            <v:group style="position:absolute;left:9770;top:2105;width:10;height:20" coordorigin="9770,2105" coordsize="10,20">
              <v:shape style="position:absolute;left:9770;top:2105;width:10;height:20" coordorigin="9770,2105" coordsize="10,20" path="m9770,2124l9780,2124,9780,2105,9770,2105,9770,2124xe" filled="true" fillcolor="#000000" stroked="false">
                <v:path arrowok="t"/>
                <v:fill type="solid"/>
              </v:shape>
            </v:group>
            <v:group style="position:absolute;left:9770;top:2124;width:10;height:20" coordorigin="9770,2124" coordsize="10,20">
              <v:shape style="position:absolute;left:9770;top:2124;width:10;height:20" coordorigin="9770,2124" coordsize="10,20" path="m9770,2143l9780,2143,9780,2124,9770,2124,9770,2143xe" filled="true" fillcolor="#000000" stroked="false">
                <v:path arrowok="t"/>
                <v:fill type="solid"/>
              </v:shape>
            </v:group>
            <v:group style="position:absolute;left:9770;top:2143;width:10;height:20" coordorigin="9770,2143" coordsize="10,20">
              <v:shape style="position:absolute;left:9770;top:2143;width:10;height:20" coordorigin="9770,2143" coordsize="10,20" path="m9770,2162l9780,2162,9780,2143,9770,2143,9770,2162xe" filled="true" fillcolor="#000000" stroked="false">
                <v:path arrowok="t"/>
                <v:fill type="solid"/>
              </v:shape>
            </v:group>
            <v:group style="position:absolute;left:9770;top:2162;width:10;height:20" coordorigin="9770,2162" coordsize="10,20">
              <v:shape style="position:absolute;left:9770;top:2162;width:10;height:20" coordorigin="9770,2162" coordsize="10,20" path="m9770,2181l9780,2181,9780,2162,9770,2162,9770,2181xe" filled="true" fillcolor="#000000" stroked="false">
                <v:path arrowok="t"/>
                <v:fill type="solid"/>
              </v:shape>
            </v:group>
            <v:group style="position:absolute;left:9770;top:2181;width:10;height:20" coordorigin="9770,2181" coordsize="10,20">
              <v:shape style="position:absolute;left:9770;top:2181;width:10;height:20" coordorigin="9770,2181" coordsize="10,20" path="m9770,2201l9780,2201,9780,2181,9770,2181,9770,2201xe" filled="true" fillcolor="#000000" stroked="false">
                <v:path arrowok="t"/>
                <v:fill type="solid"/>
              </v:shape>
            </v:group>
            <v:group style="position:absolute;left:9770;top:2201;width:10;height:20" coordorigin="9770,2201" coordsize="10,20">
              <v:shape style="position:absolute;left:9770;top:2201;width:10;height:20" coordorigin="9770,2201" coordsize="10,20" path="m9770,2220l9780,2220,9780,2201,9770,2201,9770,2220xe" filled="true" fillcolor="#000000" stroked="false">
                <v:path arrowok="t"/>
                <v:fill type="solid"/>
              </v:shape>
            </v:group>
            <v:group style="position:absolute;left:9770;top:2220;width:10;height:20" coordorigin="9770,2220" coordsize="10,20">
              <v:shape style="position:absolute;left:9770;top:2220;width:10;height:20" coordorigin="9770,2220" coordsize="10,20" path="m9770,2239l9780,2239,9780,2220,9770,2220,9770,2239xe" filled="true" fillcolor="#000000" stroked="false">
                <v:path arrowok="t"/>
                <v:fill type="solid"/>
              </v:shape>
            </v:group>
            <v:group style="position:absolute;left:9770;top:2239;width:10;height:20" coordorigin="9770,2239" coordsize="10,20">
              <v:shape style="position:absolute;left:9770;top:2239;width:10;height:20" coordorigin="9770,2239" coordsize="10,20" path="m9770,2258l9780,2258,9780,2239,9770,2239,9770,2258xe" filled="true" fillcolor="#000000" stroked="false">
                <v:path arrowok="t"/>
                <v:fill type="solid"/>
              </v:shape>
            </v:group>
            <v:group style="position:absolute;left:9770;top:2258;width:10;height:20" coordorigin="9770,2258" coordsize="10,20">
              <v:shape style="position:absolute;left:9770;top:2258;width:10;height:20" coordorigin="9770,2258" coordsize="10,20" path="m9770,2277l9780,2277,9780,2258,9770,2258,9770,2277xe" filled="true" fillcolor="#000000" stroked="false">
                <v:path arrowok="t"/>
                <v:fill type="solid"/>
              </v:shape>
            </v:group>
            <v:group style="position:absolute;left:9770;top:2277;width:10;height:20" coordorigin="9770,2277" coordsize="10,20">
              <v:shape style="position:absolute;left:9770;top:2277;width:10;height:20" coordorigin="9770,2277" coordsize="10,20" path="m9770,2297l9780,2297,9780,2277,9770,2277,9770,2297xe" filled="true" fillcolor="#000000" stroked="false">
                <v:path arrowok="t"/>
                <v:fill type="solid"/>
              </v:shape>
            </v:group>
            <v:group style="position:absolute;left:9770;top:2297;width:10;height:20" coordorigin="9770,2297" coordsize="10,20">
              <v:shape style="position:absolute;left:9770;top:2297;width:10;height:20" coordorigin="9770,2297" coordsize="10,20" path="m9770,2316l9780,2316,9780,2297,9770,2297,9770,2316xe" filled="true" fillcolor="#000000" stroked="false">
                <v:path arrowok="t"/>
                <v:fill type="solid"/>
              </v:shape>
            </v:group>
            <v:group style="position:absolute;left:9770;top:2316;width:10;height:20" coordorigin="9770,2316" coordsize="10,20">
              <v:shape style="position:absolute;left:9770;top:2316;width:10;height:20" coordorigin="9770,2316" coordsize="10,20" path="m9770,2335l9780,2335,9780,2316,9770,2316,9770,2335xe" filled="true" fillcolor="#000000" stroked="false">
                <v:path arrowok="t"/>
                <v:fill type="solid"/>
              </v:shape>
              <v:shape style="position:absolute;left:1536;top:2239;width:1824;height:108" type="#_x0000_t75" stroked="false">
                <v:imagedata r:id="rId824" o:title=""/>
              </v:shape>
              <v:shape style="position:absolute;left:3336;top:2335;width:1369;height:12" type="#_x0000_t75" stroked="false">
                <v:imagedata r:id="rId825" o:title=""/>
              </v:shape>
              <v:shape style="position:absolute;left:4691;top:2335;width:912;height:12" type="#_x0000_t75" stroked="false">
                <v:imagedata r:id="rId826" o:title=""/>
              </v:shape>
              <v:shape style="position:absolute;left:5588;top:2335;width:1395;height:12" type="#_x0000_t75" stroked="false">
                <v:imagedata r:id="rId467" o:title=""/>
              </v:shape>
              <v:shape style="position:absolute;left:6969;top:2335;width:1390;height:12" type="#_x0000_t75" stroked="false">
                <v:imagedata r:id="rId827" o:title=""/>
              </v:shape>
              <v:shape style="position:absolute;left:8344;top:2335;width:1436;height:12" type="#_x0000_t75" stroked="false">
                <v:imagedata r:id="rId828" o:title=""/>
              </v:shape>
              <v:shape style="position:absolute;left:9765;top:2337;width:890;height:10" type="#_x0000_t75" stroked="false">
                <v:imagedata r:id="rId818" o:title=""/>
              </v:shape>
            </v:group>
            <v:group style="position:absolute;left:4695;top:2347;width:10;height:20" coordorigin="4695,2347" coordsize="10,20">
              <v:shape style="position:absolute;left:4695;top:2347;width:10;height:20" coordorigin="4695,2347" coordsize="10,20" path="m4695,2366l4705,2366,4705,2347,4695,2347,4695,2366xe" filled="true" fillcolor="#000000" stroked="false">
                <v:path arrowok="t"/>
                <v:fill type="solid"/>
              </v:shape>
            </v:group>
            <v:group style="position:absolute;left:4695;top:2366;width:10;height:20" coordorigin="4695,2366" coordsize="10,20">
              <v:shape style="position:absolute;left:4695;top:2366;width:10;height:20" coordorigin="4695,2366" coordsize="10,20" path="m4695,2385l4705,2385,4705,2366,4695,2366,4695,2385xe" filled="true" fillcolor="#000000" stroked="false">
                <v:path arrowok="t"/>
                <v:fill type="solid"/>
              </v:shape>
            </v:group>
            <v:group style="position:absolute;left:4695;top:2385;width:10;height:20" coordorigin="4695,2385" coordsize="10,20">
              <v:shape style="position:absolute;left:4695;top:2385;width:10;height:20" coordorigin="4695,2385" coordsize="10,20" path="m4695,2405l4705,2405,4705,2385,4695,2385,4695,2405xe" filled="true" fillcolor="#000000" stroked="false">
                <v:path arrowok="t"/>
                <v:fill type="solid"/>
              </v:shape>
            </v:group>
            <v:group style="position:absolute;left:4695;top:2405;width:10;height:20" coordorigin="4695,2405" coordsize="10,20">
              <v:shape style="position:absolute;left:4695;top:2405;width:10;height:20" coordorigin="4695,2405" coordsize="10,20" path="m4695,2424l4705,2424,4705,2405,4695,2405,4695,2424xe" filled="true" fillcolor="#000000" stroked="false">
                <v:path arrowok="t"/>
                <v:fill type="solid"/>
              </v:shape>
            </v:group>
            <v:group style="position:absolute;left:4695;top:2424;width:10;height:20" coordorigin="4695,2424" coordsize="10,20">
              <v:shape style="position:absolute;left:4695;top:2424;width:10;height:20" coordorigin="4695,2424" coordsize="10,20" path="m4695,2443l4705,2443,4705,2424,4695,2424,4695,2443xe" filled="true" fillcolor="#000000" stroked="false">
                <v:path arrowok="t"/>
                <v:fill type="solid"/>
              </v:shape>
            </v:group>
            <v:group style="position:absolute;left:4695;top:2443;width:10;height:20" coordorigin="4695,2443" coordsize="10,20">
              <v:shape style="position:absolute;left:4695;top:2443;width:10;height:20" coordorigin="4695,2443" coordsize="10,20" path="m4695,2462l4705,2462,4705,2443,4695,2443,4695,2462xe" filled="true" fillcolor="#000000" stroked="false">
                <v:path arrowok="t"/>
                <v:fill type="solid"/>
              </v:shape>
            </v:group>
            <v:group style="position:absolute;left:4695;top:2462;width:10;height:20" coordorigin="4695,2462" coordsize="10,20">
              <v:shape style="position:absolute;left:4695;top:2462;width:10;height:20" coordorigin="4695,2462" coordsize="10,20" path="m4695,2481l4705,2481,4705,2462,4695,2462,4695,2481xe" filled="true" fillcolor="#000000" stroked="false">
                <v:path arrowok="t"/>
                <v:fill type="solid"/>
              </v:shape>
            </v:group>
            <v:group style="position:absolute;left:4695;top:2481;width:10;height:20" coordorigin="4695,2481" coordsize="10,20">
              <v:shape style="position:absolute;left:4695;top:2481;width:10;height:20" coordorigin="4695,2481" coordsize="10,20" path="m4695,2501l4705,2501,4705,2481,4695,2481,4695,2501xe" filled="true" fillcolor="#000000" stroked="false">
                <v:path arrowok="t"/>
                <v:fill type="solid"/>
              </v:shape>
            </v:group>
            <v:group style="position:absolute;left:4695;top:2501;width:10;height:20" coordorigin="4695,2501" coordsize="10,20">
              <v:shape style="position:absolute;left:4695;top:2501;width:10;height:20" coordorigin="4695,2501" coordsize="10,20" path="m4695,2520l4705,2520,4705,2501,4695,2501,4695,2520xe" filled="true" fillcolor="#000000" stroked="false">
                <v:path arrowok="t"/>
                <v:fill type="solid"/>
              </v:shape>
            </v:group>
            <v:group style="position:absolute;left:4695;top:2520;width:10;height:20" coordorigin="4695,2520" coordsize="10,20">
              <v:shape style="position:absolute;left:4695;top:2520;width:10;height:20" coordorigin="4695,2520" coordsize="10,20" path="m4695,2539l4705,2539,4705,2520,4695,2520,4695,2539xe" filled="true" fillcolor="#000000" stroked="false">
                <v:path arrowok="t"/>
                <v:fill type="solid"/>
              </v:shape>
            </v:group>
            <v:group style="position:absolute;left:4695;top:2539;width:10;height:20" coordorigin="4695,2539" coordsize="10,20">
              <v:shape style="position:absolute;left:4695;top:2539;width:10;height:20" coordorigin="4695,2539" coordsize="10,20" path="m4695,2558l4705,2558,4705,2539,4695,2539,4695,2558xe" filled="true" fillcolor="#000000" stroked="false">
                <v:path arrowok="t"/>
                <v:fill type="solid"/>
              </v:shape>
            </v:group>
            <v:group style="position:absolute;left:4695;top:2558;width:10;height:20" coordorigin="4695,2558" coordsize="10,20">
              <v:shape style="position:absolute;left:4695;top:2558;width:10;height:20" coordorigin="4695,2558" coordsize="10,20" path="m4695,2577l4705,2577,4705,2558,4695,2558,4695,2577xe" filled="true" fillcolor="#000000" stroked="false">
                <v:path arrowok="t"/>
                <v:fill type="solid"/>
              </v:shape>
            </v:group>
            <v:group style="position:absolute;left:4695;top:2577;width:10;height:20" coordorigin="4695,2577" coordsize="10,20">
              <v:shape style="position:absolute;left:4695;top:2577;width:10;height:20" coordorigin="4695,2577" coordsize="10,20" path="m4695,2597l4705,2597,4705,2577,4695,2577,4695,2597xe" filled="true" fillcolor="#000000" stroked="false">
                <v:path arrowok="t"/>
                <v:fill type="solid"/>
              </v:shape>
            </v:group>
            <v:group style="position:absolute;left:4695;top:2597;width:10;height:20" coordorigin="4695,2597" coordsize="10,20">
              <v:shape style="position:absolute;left:4695;top:2597;width:10;height:20" coordorigin="4695,2597" coordsize="10,20" path="m4695,2616l4705,2616,4705,2597,4695,2597,4695,2616xe" filled="true" fillcolor="#000000" stroked="false">
                <v:path arrowok="t"/>
                <v:fill type="solid"/>
              </v:shape>
            </v:group>
            <v:group style="position:absolute;left:4695;top:2616;width:10;height:20" coordorigin="4695,2616" coordsize="10,20">
              <v:shape style="position:absolute;left:4695;top:2616;width:10;height:20" coordorigin="4695,2616" coordsize="10,20" path="m4695,2635l4705,2635,4705,2616,4695,2616,4695,2635xe" filled="true" fillcolor="#000000" stroked="false">
                <v:path arrowok="t"/>
                <v:fill type="solid"/>
              </v:shape>
            </v:group>
            <v:group style="position:absolute;left:4695;top:2635;width:10;height:20" coordorigin="4695,2635" coordsize="10,20">
              <v:shape style="position:absolute;left:4695;top:2635;width:10;height:20" coordorigin="4695,2635" coordsize="10,20" path="m4695,2654l4705,2654,4705,2635,4695,2635,4695,2654xe" filled="true" fillcolor="#000000" stroked="false">
                <v:path arrowok="t"/>
                <v:fill type="solid"/>
              </v:shape>
            </v:group>
            <v:group style="position:absolute;left:4695;top:2654;width:10;height:20" coordorigin="4695,2654" coordsize="10,20">
              <v:shape style="position:absolute;left:4695;top:2654;width:10;height:20" coordorigin="4695,2654" coordsize="10,20" path="m4695,2673l4705,2673,4705,2654,4695,2654,4695,2673xe" filled="true" fillcolor="#000000" stroked="false">
                <v:path arrowok="t"/>
                <v:fill type="solid"/>
              </v:shape>
            </v:group>
            <v:group style="position:absolute;left:5593;top:2347;width:10;height:20" coordorigin="5593,2347" coordsize="10,20">
              <v:shape style="position:absolute;left:5593;top:2347;width:10;height:20" coordorigin="5593,2347" coordsize="10,20" path="m5593,2366l5603,2366,5603,2347,5593,2347,5593,2366xe" filled="true" fillcolor="#000000" stroked="false">
                <v:path arrowok="t"/>
                <v:fill type="solid"/>
              </v:shape>
            </v:group>
            <v:group style="position:absolute;left:5593;top:2366;width:10;height:20" coordorigin="5593,2366" coordsize="10,20">
              <v:shape style="position:absolute;left:5593;top:2366;width:10;height:20" coordorigin="5593,2366" coordsize="10,20" path="m5593,2385l5603,2385,5603,2366,5593,2366,5593,2385xe" filled="true" fillcolor="#000000" stroked="false">
                <v:path arrowok="t"/>
                <v:fill type="solid"/>
              </v:shape>
            </v:group>
            <v:group style="position:absolute;left:5593;top:2385;width:10;height:20" coordorigin="5593,2385" coordsize="10,20">
              <v:shape style="position:absolute;left:5593;top:2385;width:10;height:20" coordorigin="5593,2385" coordsize="10,20" path="m5593,2405l5603,2405,5603,2385,5593,2385,5593,2405xe" filled="true" fillcolor="#000000" stroked="false">
                <v:path arrowok="t"/>
                <v:fill type="solid"/>
              </v:shape>
            </v:group>
            <v:group style="position:absolute;left:5593;top:2405;width:10;height:20" coordorigin="5593,2405" coordsize="10,20">
              <v:shape style="position:absolute;left:5593;top:2405;width:10;height:20" coordorigin="5593,2405" coordsize="10,20" path="m5593,2424l5603,2424,5603,2405,5593,2405,5593,2424xe" filled="true" fillcolor="#000000" stroked="false">
                <v:path arrowok="t"/>
                <v:fill type="solid"/>
              </v:shape>
            </v:group>
            <v:group style="position:absolute;left:5593;top:2424;width:10;height:20" coordorigin="5593,2424" coordsize="10,20">
              <v:shape style="position:absolute;left:5593;top:2424;width:10;height:20" coordorigin="5593,2424" coordsize="10,20" path="m5593,2443l5603,2443,5603,2424,5593,2424,5593,2443xe" filled="true" fillcolor="#000000" stroked="false">
                <v:path arrowok="t"/>
                <v:fill type="solid"/>
              </v:shape>
            </v:group>
            <v:group style="position:absolute;left:5593;top:2443;width:10;height:20" coordorigin="5593,2443" coordsize="10,20">
              <v:shape style="position:absolute;left:5593;top:2443;width:10;height:20" coordorigin="5593,2443" coordsize="10,20" path="m5593,2462l5603,2462,5603,2443,5593,2443,5593,2462xe" filled="true" fillcolor="#000000" stroked="false">
                <v:path arrowok="t"/>
                <v:fill type="solid"/>
              </v:shape>
            </v:group>
            <v:group style="position:absolute;left:5593;top:2462;width:10;height:20" coordorigin="5593,2462" coordsize="10,20">
              <v:shape style="position:absolute;left:5593;top:2462;width:10;height:20" coordorigin="5593,2462" coordsize="10,20" path="m5593,2481l5603,2481,5603,2462,5593,2462,5593,2481xe" filled="true" fillcolor="#000000" stroked="false">
                <v:path arrowok="t"/>
                <v:fill type="solid"/>
              </v:shape>
            </v:group>
            <v:group style="position:absolute;left:5593;top:2481;width:10;height:20" coordorigin="5593,2481" coordsize="10,20">
              <v:shape style="position:absolute;left:5593;top:2481;width:10;height:20" coordorigin="5593,2481" coordsize="10,20" path="m5593,2501l5603,2501,5603,2481,5593,2481,5593,2501xe" filled="true" fillcolor="#000000" stroked="false">
                <v:path arrowok="t"/>
                <v:fill type="solid"/>
              </v:shape>
            </v:group>
            <v:group style="position:absolute;left:5593;top:2501;width:10;height:20" coordorigin="5593,2501" coordsize="10,20">
              <v:shape style="position:absolute;left:5593;top:2501;width:10;height:20" coordorigin="5593,2501" coordsize="10,20" path="m5593,2520l5603,2520,5603,2501,5593,2501,5593,2520xe" filled="true" fillcolor="#000000" stroked="false">
                <v:path arrowok="t"/>
                <v:fill type="solid"/>
              </v:shape>
            </v:group>
            <v:group style="position:absolute;left:5593;top:2520;width:10;height:20" coordorigin="5593,2520" coordsize="10,20">
              <v:shape style="position:absolute;left:5593;top:2520;width:10;height:20" coordorigin="5593,2520" coordsize="10,20" path="m5593,2539l5603,2539,5603,2520,5593,2520,5593,2539xe" filled="true" fillcolor="#000000" stroked="false">
                <v:path arrowok="t"/>
                <v:fill type="solid"/>
              </v:shape>
            </v:group>
            <v:group style="position:absolute;left:5593;top:2539;width:10;height:20" coordorigin="5593,2539" coordsize="10,20">
              <v:shape style="position:absolute;left:5593;top:2539;width:10;height:20" coordorigin="5593,2539" coordsize="10,20" path="m5593,2558l5603,2558,5603,2539,5593,2539,5593,2558xe" filled="true" fillcolor="#000000" stroked="false">
                <v:path arrowok="t"/>
                <v:fill type="solid"/>
              </v:shape>
            </v:group>
            <v:group style="position:absolute;left:5593;top:2558;width:10;height:20" coordorigin="5593,2558" coordsize="10,20">
              <v:shape style="position:absolute;left:5593;top:2558;width:10;height:20" coordorigin="5593,2558" coordsize="10,20" path="m5593,2577l5603,2577,5603,2558,5593,2558,5593,2577xe" filled="true" fillcolor="#000000" stroked="false">
                <v:path arrowok="t"/>
                <v:fill type="solid"/>
              </v:shape>
            </v:group>
            <v:group style="position:absolute;left:5593;top:2577;width:10;height:20" coordorigin="5593,2577" coordsize="10,20">
              <v:shape style="position:absolute;left:5593;top:2577;width:10;height:20" coordorigin="5593,2577" coordsize="10,20" path="m5593,2597l5603,2597,5603,2577,5593,2577,5593,2597xe" filled="true" fillcolor="#000000" stroked="false">
                <v:path arrowok="t"/>
                <v:fill type="solid"/>
              </v:shape>
            </v:group>
            <v:group style="position:absolute;left:5593;top:2597;width:10;height:20" coordorigin="5593,2597" coordsize="10,20">
              <v:shape style="position:absolute;left:5593;top:2597;width:10;height:20" coordorigin="5593,2597" coordsize="10,20" path="m5593,2616l5603,2616,5603,2597,5593,2597,5593,2616xe" filled="true" fillcolor="#000000" stroked="false">
                <v:path arrowok="t"/>
                <v:fill type="solid"/>
              </v:shape>
            </v:group>
            <v:group style="position:absolute;left:5593;top:2616;width:10;height:20" coordorigin="5593,2616" coordsize="10,20">
              <v:shape style="position:absolute;left:5593;top:2616;width:10;height:20" coordorigin="5593,2616" coordsize="10,20" path="m5593,2635l5603,2635,5603,2616,5593,2616,5593,2635xe" filled="true" fillcolor="#000000" stroked="false">
                <v:path arrowok="t"/>
                <v:fill type="solid"/>
              </v:shape>
            </v:group>
            <v:group style="position:absolute;left:5593;top:2635;width:10;height:20" coordorigin="5593,2635" coordsize="10,20">
              <v:shape style="position:absolute;left:5593;top:2635;width:10;height:20" coordorigin="5593,2635" coordsize="10,20" path="m5593,2654l5603,2654,5603,2635,5593,2635,5593,2654xe" filled="true" fillcolor="#000000" stroked="false">
                <v:path arrowok="t"/>
                <v:fill type="solid"/>
              </v:shape>
            </v:group>
            <v:group style="position:absolute;left:5593;top:2654;width:10;height:20" coordorigin="5593,2654" coordsize="10,20">
              <v:shape style="position:absolute;left:5593;top:2654;width:10;height:20" coordorigin="5593,2654" coordsize="10,20" path="m5593,2673l5603,2673,5603,2654,5593,2654,5593,2673xe" filled="true" fillcolor="#000000" stroked="false">
                <v:path arrowok="t"/>
                <v:fill type="solid"/>
              </v:shape>
            </v:group>
            <v:group style="position:absolute;left:5593;top:2676;width:10;height:2" coordorigin="5593,2676" coordsize="10,2">
              <v:shape style="position:absolute;left:5593;top:2676;width:10;height:2" coordorigin="5593,2676" coordsize="10,0" path="m5593,2676l5603,2676e" filled="false" stroked="true" strokeweight=".23999pt" strokecolor="#000000">
                <v:path arrowok="t"/>
              </v:shape>
            </v:group>
            <v:group style="position:absolute;left:6973;top:2347;width:10;height:20" coordorigin="6973,2347" coordsize="10,20">
              <v:shape style="position:absolute;left:6973;top:2347;width:10;height:20" coordorigin="6973,2347" coordsize="10,20" path="m6973,2366l6983,2366,6983,2347,6973,2347,6973,2366xe" filled="true" fillcolor="#000000" stroked="false">
                <v:path arrowok="t"/>
                <v:fill type="solid"/>
              </v:shape>
            </v:group>
            <v:group style="position:absolute;left:6973;top:2366;width:10;height:20" coordorigin="6973,2366" coordsize="10,20">
              <v:shape style="position:absolute;left:6973;top:2366;width:10;height:20" coordorigin="6973,2366" coordsize="10,20" path="m6973,2385l6983,2385,6983,2366,6973,2366,6973,2385xe" filled="true" fillcolor="#000000" stroked="false">
                <v:path arrowok="t"/>
                <v:fill type="solid"/>
              </v:shape>
            </v:group>
            <v:group style="position:absolute;left:6973;top:2385;width:10;height:20" coordorigin="6973,2385" coordsize="10,20">
              <v:shape style="position:absolute;left:6973;top:2385;width:10;height:20" coordorigin="6973,2385" coordsize="10,20" path="m6973,2405l6983,2405,6983,2385,6973,2385,6973,2405xe" filled="true" fillcolor="#000000" stroked="false">
                <v:path arrowok="t"/>
                <v:fill type="solid"/>
              </v:shape>
            </v:group>
            <v:group style="position:absolute;left:6973;top:2405;width:10;height:20" coordorigin="6973,2405" coordsize="10,20">
              <v:shape style="position:absolute;left:6973;top:2405;width:10;height:20" coordorigin="6973,2405" coordsize="10,20" path="m6973,2424l6983,2424,6983,2405,6973,2405,6973,2424xe" filled="true" fillcolor="#000000" stroked="false">
                <v:path arrowok="t"/>
                <v:fill type="solid"/>
              </v:shape>
            </v:group>
            <v:group style="position:absolute;left:6973;top:2424;width:10;height:20" coordorigin="6973,2424" coordsize="10,20">
              <v:shape style="position:absolute;left:6973;top:2424;width:10;height:20" coordorigin="6973,2424" coordsize="10,20" path="m6973,2443l6983,2443,6983,2424,6973,2424,6973,2443xe" filled="true" fillcolor="#000000" stroked="false">
                <v:path arrowok="t"/>
                <v:fill type="solid"/>
              </v:shape>
            </v:group>
            <v:group style="position:absolute;left:6973;top:2443;width:10;height:20" coordorigin="6973,2443" coordsize="10,20">
              <v:shape style="position:absolute;left:6973;top:2443;width:10;height:20" coordorigin="6973,2443" coordsize="10,20" path="m6973,2462l6983,2462,6983,2443,6973,2443,6973,2462xe" filled="true" fillcolor="#000000" stroked="false">
                <v:path arrowok="t"/>
                <v:fill type="solid"/>
              </v:shape>
            </v:group>
            <v:group style="position:absolute;left:6973;top:2462;width:10;height:20" coordorigin="6973,2462" coordsize="10,20">
              <v:shape style="position:absolute;left:6973;top:2462;width:10;height:20" coordorigin="6973,2462" coordsize="10,20" path="m6973,2481l6983,2481,6983,2462,6973,2462,6973,2481xe" filled="true" fillcolor="#000000" stroked="false">
                <v:path arrowok="t"/>
                <v:fill type="solid"/>
              </v:shape>
            </v:group>
            <v:group style="position:absolute;left:6973;top:2481;width:10;height:20" coordorigin="6973,2481" coordsize="10,20">
              <v:shape style="position:absolute;left:6973;top:2481;width:10;height:20" coordorigin="6973,2481" coordsize="10,20" path="m6973,2501l6983,2501,6983,2481,6973,2481,6973,2501xe" filled="true" fillcolor="#000000" stroked="false">
                <v:path arrowok="t"/>
                <v:fill type="solid"/>
              </v:shape>
            </v:group>
            <v:group style="position:absolute;left:6973;top:2501;width:10;height:20" coordorigin="6973,2501" coordsize="10,20">
              <v:shape style="position:absolute;left:6973;top:2501;width:10;height:20" coordorigin="6973,2501" coordsize="10,20" path="m6973,2520l6983,2520,6983,2501,6973,2501,6973,2520xe" filled="true" fillcolor="#000000" stroked="false">
                <v:path arrowok="t"/>
                <v:fill type="solid"/>
              </v:shape>
            </v:group>
            <v:group style="position:absolute;left:6973;top:2520;width:10;height:20" coordorigin="6973,2520" coordsize="10,20">
              <v:shape style="position:absolute;left:6973;top:2520;width:10;height:20" coordorigin="6973,2520" coordsize="10,20" path="m6973,2539l6983,2539,6983,2520,6973,2520,6973,2539xe" filled="true" fillcolor="#000000" stroked="false">
                <v:path arrowok="t"/>
                <v:fill type="solid"/>
              </v:shape>
            </v:group>
            <v:group style="position:absolute;left:6973;top:2539;width:10;height:20" coordorigin="6973,2539" coordsize="10,20">
              <v:shape style="position:absolute;left:6973;top:2539;width:10;height:20" coordorigin="6973,2539" coordsize="10,20" path="m6973,2558l6983,2558,6983,2539,6973,2539,6973,2558xe" filled="true" fillcolor="#000000" stroked="false">
                <v:path arrowok="t"/>
                <v:fill type="solid"/>
              </v:shape>
            </v:group>
            <v:group style="position:absolute;left:6973;top:2558;width:10;height:20" coordorigin="6973,2558" coordsize="10,20">
              <v:shape style="position:absolute;left:6973;top:2558;width:10;height:20" coordorigin="6973,2558" coordsize="10,20" path="m6973,2577l6983,2577,6983,2558,6973,2558,6973,2577xe" filled="true" fillcolor="#000000" stroked="false">
                <v:path arrowok="t"/>
                <v:fill type="solid"/>
              </v:shape>
            </v:group>
            <v:group style="position:absolute;left:6973;top:2577;width:10;height:20" coordorigin="6973,2577" coordsize="10,20">
              <v:shape style="position:absolute;left:6973;top:2577;width:10;height:20" coordorigin="6973,2577" coordsize="10,20" path="m6973,2597l6983,2597,6983,2577,6973,2577,6973,2597xe" filled="true" fillcolor="#000000" stroked="false">
                <v:path arrowok="t"/>
                <v:fill type="solid"/>
              </v:shape>
            </v:group>
            <v:group style="position:absolute;left:6973;top:2597;width:10;height:20" coordorigin="6973,2597" coordsize="10,20">
              <v:shape style="position:absolute;left:6973;top:2597;width:10;height:20" coordorigin="6973,2597" coordsize="10,20" path="m6973,2616l6983,2616,6983,2597,6973,2597,6973,2616xe" filled="true" fillcolor="#000000" stroked="false">
                <v:path arrowok="t"/>
                <v:fill type="solid"/>
              </v:shape>
            </v:group>
            <v:group style="position:absolute;left:6973;top:2616;width:10;height:20" coordorigin="6973,2616" coordsize="10,20">
              <v:shape style="position:absolute;left:6973;top:2616;width:10;height:20" coordorigin="6973,2616" coordsize="10,20" path="m6973,2635l6983,2635,6983,2616,6973,2616,6973,2635xe" filled="true" fillcolor="#000000" stroked="false">
                <v:path arrowok="t"/>
                <v:fill type="solid"/>
              </v:shape>
            </v:group>
            <v:group style="position:absolute;left:6973;top:2635;width:10;height:20" coordorigin="6973,2635" coordsize="10,20">
              <v:shape style="position:absolute;left:6973;top:2635;width:10;height:20" coordorigin="6973,2635" coordsize="10,20" path="m6973,2654l6983,2654,6983,2635,6973,2635,6973,2654xe" filled="true" fillcolor="#000000" stroked="false">
                <v:path arrowok="t"/>
                <v:fill type="solid"/>
              </v:shape>
            </v:group>
            <v:group style="position:absolute;left:6973;top:2654;width:10;height:20" coordorigin="6973,2654" coordsize="10,20">
              <v:shape style="position:absolute;left:6973;top:2654;width:10;height:20" coordorigin="6973,2654" coordsize="10,20" path="m6973,2673l6983,2673,6983,2654,6973,2654,6973,2673xe" filled="true" fillcolor="#000000" stroked="false">
                <v:path arrowok="t"/>
                <v:fill type="solid"/>
              </v:shape>
            </v:group>
            <v:group style="position:absolute;left:8349;top:2347;width:10;height:20" coordorigin="8349,2347" coordsize="10,20">
              <v:shape style="position:absolute;left:8349;top:2347;width:10;height:20" coordorigin="8349,2347" coordsize="10,20" path="m8349,2366l8358,2366,8358,2347,8349,2347,8349,2366xe" filled="true" fillcolor="#000000" stroked="false">
                <v:path arrowok="t"/>
                <v:fill type="solid"/>
              </v:shape>
            </v:group>
            <v:group style="position:absolute;left:8349;top:2366;width:10;height:20" coordorigin="8349,2366" coordsize="10,20">
              <v:shape style="position:absolute;left:8349;top:2366;width:10;height:20" coordorigin="8349,2366" coordsize="10,20" path="m8349,2385l8358,2385,8358,2366,8349,2366,8349,2385xe" filled="true" fillcolor="#000000" stroked="false">
                <v:path arrowok="t"/>
                <v:fill type="solid"/>
              </v:shape>
            </v:group>
            <v:group style="position:absolute;left:8349;top:2385;width:10;height:20" coordorigin="8349,2385" coordsize="10,20">
              <v:shape style="position:absolute;left:8349;top:2385;width:10;height:20" coordorigin="8349,2385" coordsize="10,20" path="m8349,2405l8358,2405,8358,2385,8349,2385,8349,2405xe" filled="true" fillcolor="#000000" stroked="false">
                <v:path arrowok="t"/>
                <v:fill type="solid"/>
              </v:shape>
            </v:group>
            <v:group style="position:absolute;left:8349;top:2405;width:10;height:20" coordorigin="8349,2405" coordsize="10,20">
              <v:shape style="position:absolute;left:8349;top:2405;width:10;height:20" coordorigin="8349,2405" coordsize="10,20" path="m8349,2424l8358,2424,8358,2405,8349,2405,8349,2424xe" filled="true" fillcolor="#000000" stroked="false">
                <v:path arrowok="t"/>
                <v:fill type="solid"/>
              </v:shape>
            </v:group>
            <v:group style="position:absolute;left:8349;top:2424;width:10;height:20" coordorigin="8349,2424" coordsize="10,20">
              <v:shape style="position:absolute;left:8349;top:2424;width:10;height:20" coordorigin="8349,2424" coordsize="10,20" path="m8349,2443l8358,2443,8358,2424,8349,2424,8349,2443xe" filled="true" fillcolor="#000000" stroked="false">
                <v:path arrowok="t"/>
                <v:fill type="solid"/>
              </v:shape>
            </v:group>
            <v:group style="position:absolute;left:8349;top:2443;width:10;height:20" coordorigin="8349,2443" coordsize="10,20">
              <v:shape style="position:absolute;left:8349;top:2443;width:10;height:20" coordorigin="8349,2443" coordsize="10,20" path="m8349,2462l8358,2462,8358,2443,8349,2443,8349,2462xe" filled="true" fillcolor="#000000" stroked="false">
                <v:path arrowok="t"/>
                <v:fill type="solid"/>
              </v:shape>
            </v:group>
            <v:group style="position:absolute;left:8349;top:2462;width:10;height:20" coordorigin="8349,2462" coordsize="10,20">
              <v:shape style="position:absolute;left:8349;top:2462;width:10;height:20" coordorigin="8349,2462" coordsize="10,20" path="m8349,2481l8358,2481,8358,2462,8349,2462,8349,2481xe" filled="true" fillcolor="#000000" stroked="false">
                <v:path arrowok="t"/>
                <v:fill type="solid"/>
              </v:shape>
            </v:group>
            <v:group style="position:absolute;left:8349;top:2481;width:10;height:20" coordorigin="8349,2481" coordsize="10,20">
              <v:shape style="position:absolute;left:8349;top:2481;width:10;height:20" coordorigin="8349,2481" coordsize="10,20" path="m8349,2501l8358,2501,8358,2481,8349,2481,8349,2501xe" filled="true" fillcolor="#000000" stroked="false">
                <v:path arrowok="t"/>
                <v:fill type="solid"/>
              </v:shape>
            </v:group>
            <v:group style="position:absolute;left:8349;top:2501;width:10;height:20" coordorigin="8349,2501" coordsize="10,20">
              <v:shape style="position:absolute;left:8349;top:2501;width:10;height:20" coordorigin="8349,2501" coordsize="10,20" path="m8349,2520l8358,2520,8358,2501,8349,2501,8349,2520xe" filled="true" fillcolor="#000000" stroked="false">
                <v:path arrowok="t"/>
                <v:fill type="solid"/>
              </v:shape>
            </v:group>
            <v:group style="position:absolute;left:8349;top:2520;width:10;height:20" coordorigin="8349,2520" coordsize="10,20">
              <v:shape style="position:absolute;left:8349;top:2520;width:10;height:20" coordorigin="8349,2520" coordsize="10,20" path="m8349,2539l8358,2539,8358,2520,8349,2520,8349,2539xe" filled="true" fillcolor="#000000" stroked="false">
                <v:path arrowok="t"/>
                <v:fill type="solid"/>
              </v:shape>
            </v:group>
            <v:group style="position:absolute;left:8349;top:2539;width:10;height:20" coordorigin="8349,2539" coordsize="10,20">
              <v:shape style="position:absolute;left:8349;top:2539;width:10;height:20" coordorigin="8349,2539" coordsize="10,20" path="m8349,2558l8358,2558,8358,2539,8349,2539,8349,2558xe" filled="true" fillcolor="#000000" stroked="false">
                <v:path arrowok="t"/>
                <v:fill type="solid"/>
              </v:shape>
            </v:group>
            <v:group style="position:absolute;left:8349;top:2558;width:10;height:20" coordorigin="8349,2558" coordsize="10,20">
              <v:shape style="position:absolute;left:8349;top:2558;width:10;height:20" coordorigin="8349,2558" coordsize="10,20" path="m8349,2577l8358,2577,8358,2558,8349,2558,8349,2577xe" filled="true" fillcolor="#000000" stroked="false">
                <v:path arrowok="t"/>
                <v:fill type="solid"/>
              </v:shape>
            </v:group>
            <v:group style="position:absolute;left:8349;top:2577;width:10;height:20" coordorigin="8349,2577" coordsize="10,20">
              <v:shape style="position:absolute;left:8349;top:2577;width:10;height:20" coordorigin="8349,2577" coordsize="10,20" path="m8349,2597l8358,2597,8358,2577,8349,2577,8349,2597xe" filled="true" fillcolor="#000000" stroked="false">
                <v:path arrowok="t"/>
                <v:fill type="solid"/>
              </v:shape>
            </v:group>
            <v:group style="position:absolute;left:8349;top:2597;width:10;height:20" coordorigin="8349,2597" coordsize="10,20">
              <v:shape style="position:absolute;left:8349;top:2597;width:10;height:20" coordorigin="8349,2597" coordsize="10,20" path="m8349,2616l8358,2616,8358,2597,8349,2597,8349,2616xe" filled="true" fillcolor="#000000" stroked="false">
                <v:path arrowok="t"/>
                <v:fill type="solid"/>
              </v:shape>
            </v:group>
            <v:group style="position:absolute;left:8349;top:2616;width:10;height:20" coordorigin="8349,2616" coordsize="10,20">
              <v:shape style="position:absolute;left:8349;top:2616;width:10;height:20" coordorigin="8349,2616" coordsize="10,20" path="m8349,2635l8358,2635,8358,2616,8349,2616,8349,2635xe" filled="true" fillcolor="#000000" stroked="false">
                <v:path arrowok="t"/>
                <v:fill type="solid"/>
              </v:shape>
            </v:group>
            <v:group style="position:absolute;left:8349;top:2635;width:10;height:20" coordorigin="8349,2635" coordsize="10,20">
              <v:shape style="position:absolute;left:8349;top:2635;width:10;height:20" coordorigin="8349,2635" coordsize="10,20" path="m8349,2654l8358,2654,8358,2635,8349,2635,8349,2654xe" filled="true" fillcolor="#000000" stroked="false">
                <v:path arrowok="t"/>
                <v:fill type="solid"/>
              </v:shape>
            </v:group>
            <v:group style="position:absolute;left:8349;top:2654;width:10;height:20" coordorigin="8349,2654" coordsize="10,20">
              <v:shape style="position:absolute;left:8349;top:2654;width:10;height:20" coordorigin="8349,2654" coordsize="10,20" path="m8349,2673l8358,2673,8358,2654,8349,2654,8349,2673xe" filled="true" fillcolor="#000000" stroked="false">
                <v:path arrowok="t"/>
                <v:fill type="solid"/>
              </v:shape>
            </v:group>
            <v:group style="position:absolute;left:8349;top:2676;width:10;height:2" coordorigin="8349,2676" coordsize="10,2">
              <v:shape style="position:absolute;left:8349;top:2676;width:10;height:2" coordorigin="8349,2676" coordsize="10,0" path="m8349,2676l8358,2676e" filled="false" stroked="true" strokeweight=".23999pt" strokecolor="#000000">
                <v:path arrowok="t"/>
              </v:shape>
            </v:group>
            <v:group style="position:absolute;left:9770;top:2347;width:10;height:20" coordorigin="9770,2347" coordsize="10,20">
              <v:shape style="position:absolute;left:9770;top:2347;width:10;height:20" coordorigin="9770,2347" coordsize="10,20" path="m9770,2366l9780,2366,9780,2347,9770,2347,9770,2366xe" filled="true" fillcolor="#000000" stroked="false">
                <v:path arrowok="t"/>
                <v:fill type="solid"/>
              </v:shape>
            </v:group>
            <v:group style="position:absolute;left:9770;top:2366;width:10;height:20" coordorigin="9770,2366" coordsize="10,20">
              <v:shape style="position:absolute;left:9770;top:2366;width:10;height:20" coordorigin="9770,2366" coordsize="10,20" path="m9770,2385l9780,2385,9780,2366,9770,2366,9770,2385xe" filled="true" fillcolor="#000000" stroked="false">
                <v:path arrowok="t"/>
                <v:fill type="solid"/>
              </v:shape>
            </v:group>
            <v:group style="position:absolute;left:9770;top:2385;width:10;height:20" coordorigin="9770,2385" coordsize="10,20">
              <v:shape style="position:absolute;left:9770;top:2385;width:10;height:20" coordorigin="9770,2385" coordsize="10,20" path="m9770,2405l9780,2405,9780,2385,9770,2385,9770,2405xe" filled="true" fillcolor="#000000" stroked="false">
                <v:path arrowok="t"/>
                <v:fill type="solid"/>
              </v:shape>
            </v:group>
            <v:group style="position:absolute;left:9770;top:2405;width:10;height:20" coordorigin="9770,2405" coordsize="10,20">
              <v:shape style="position:absolute;left:9770;top:2405;width:10;height:20" coordorigin="9770,2405" coordsize="10,20" path="m9770,2424l9780,2424,9780,2405,9770,2405,9770,2424xe" filled="true" fillcolor="#000000" stroked="false">
                <v:path arrowok="t"/>
                <v:fill type="solid"/>
              </v:shape>
            </v:group>
            <v:group style="position:absolute;left:9770;top:2424;width:10;height:20" coordorigin="9770,2424" coordsize="10,20">
              <v:shape style="position:absolute;left:9770;top:2424;width:10;height:20" coordorigin="9770,2424" coordsize="10,20" path="m9770,2443l9780,2443,9780,2424,9770,2424,9770,2443xe" filled="true" fillcolor="#000000" stroked="false">
                <v:path arrowok="t"/>
                <v:fill type="solid"/>
              </v:shape>
            </v:group>
            <v:group style="position:absolute;left:9770;top:2443;width:10;height:20" coordorigin="9770,2443" coordsize="10,20">
              <v:shape style="position:absolute;left:9770;top:2443;width:10;height:20" coordorigin="9770,2443" coordsize="10,20" path="m9770,2462l9780,2462,9780,2443,9770,2443,9770,2462xe" filled="true" fillcolor="#000000" stroked="false">
                <v:path arrowok="t"/>
                <v:fill type="solid"/>
              </v:shape>
            </v:group>
            <v:group style="position:absolute;left:9770;top:2462;width:10;height:20" coordorigin="9770,2462" coordsize="10,20">
              <v:shape style="position:absolute;left:9770;top:2462;width:10;height:20" coordorigin="9770,2462" coordsize="10,20" path="m9770,2481l9780,2481,9780,2462,9770,2462,9770,2481xe" filled="true" fillcolor="#000000" stroked="false">
                <v:path arrowok="t"/>
                <v:fill type="solid"/>
              </v:shape>
            </v:group>
            <v:group style="position:absolute;left:9770;top:2481;width:10;height:20" coordorigin="9770,2481" coordsize="10,20">
              <v:shape style="position:absolute;left:9770;top:2481;width:10;height:20" coordorigin="9770,2481" coordsize="10,20" path="m9770,2501l9780,2501,9780,2481,9770,2481,9770,2501xe" filled="true" fillcolor="#000000" stroked="false">
                <v:path arrowok="t"/>
                <v:fill type="solid"/>
              </v:shape>
            </v:group>
            <v:group style="position:absolute;left:9770;top:2501;width:10;height:20" coordorigin="9770,2501" coordsize="10,20">
              <v:shape style="position:absolute;left:9770;top:2501;width:10;height:20" coordorigin="9770,2501" coordsize="10,20" path="m9770,2520l9780,2520,9780,2501,9770,2501,9770,2520xe" filled="true" fillcolor="#000000" stroked="false">
                <v:path arrowok="t"/>
                <v:fill type="solid"/>
              </v:shape>
            </v:group>
            <v:group style="position:absolute;left:9770;top:2520;width:10;height:20" coordorigin="9770,2520" coordsize="10,20">
              <v:shape style="position:absolute;left:9770;top:2520;width:10;height:20" coordorigin="9770,2520" coordsize="10,20" path="m9770,2539l9780,2539,9780,2520,9770,2520,9770,2539xe" filled="true" fillcolor="#000000" stroked="false">
                <v:path arrowok="t"/>
                <v:fill type="solid"/>
              </v:shape>
            </v:group>
            <v:group style="position:absolute;left:9770;top:2539;width:10;height:20" coordorigin="9770,2539" coordsize="10,20">
              <v:shape style="position:absolute;left:9770;top:2539;width:10;height:20" coordorigin="9770,2539" coordsize="10,20" path="m9770,2558l9780,2558,9780,2539,9770,2539,9770,2558xe" filled="true" fillcolor="#000000" stroked="false">
                <v:path arrowok="t"/>
                <v:fill type="solid"/>
              </v:shape>
            </v:group>
            <v:group style="position:absolute;left:9770;top:2558;width:10;height:20" coordorigin="9770,2558" coordsize="10,20">
              <v:shape style="position:absolute;left:9770;top:2558;width:10;height:20" coordorigin="9770,2558" coordsize="10,20" path="m9770,2577l9780,2577,9780,2558,9770,2558,9770,2577xe" filled="true" fillcolor="#000000" stroked="false">
                <v:path arrowok="t"/>
                <v:fill type="solid"/>
              </v:shape>
            </v:group>
            <v:group style="position:absolute;left:9770;top:2577;width:10;height:20" coordorigin="9770,2577" coordsize="10,20">
              <v:shape style="position:absolute;left:9770;top:2577;width:10;height:20" coordorigin="9770,2577" coordsize="10,20" path="m9770,2597l9780,2597,9780,2577,9770,2577,9770,2597xe" filled="true" fillcolor="#000000" stroked="false">
                <v:path arrowok="t"/>
                <v:fill type="solid"/>
              </v:shape>
            </v:group>
            <v:group style="position:absolute;left:9770;top:2597;width:10;height:20" coordorigin="9770,2597" coordsize="10,20">
              <v:shape style="position:absolute;left:9770;top:2597;width:10;height:20" coordorigin="9770,2597" coordsize="10,20" path="m9770,2616l9780,2616,9780,2597,9770,2597,9770,2616xe" filled="true" fillcolor="#000000" stroked="false">
                <v:path arrowok="t"/>
                <v:fill type="solid"/>
              </v:shape>
            </v:group>
            <v:group style="position:absolute;left:9770;top:2616;width:10;height:20" coordorigin="9770,2616" coordsize="10,20">
              <v:shape style="position:absolute;left:9770;top:2616;width:10;height:20" coordorigin="9770,2616" coordsize="10,20" path="m9770,2635l9780,2635,9780,2616,9770,2616,9770,2635xe" filled="true" fillcolor="#000000" stroked="false">
                <v:path arrowok="t"/>
                <v:fill type="solid"/>
              </v:shape>
            </v:group>
            <v:group style="position:absolute;left:9770;top:2635;width:10;height:20" coordorigin="9770,2635" coordsize="10,20">
              <v:shape style="position:absolute;left:9770;top:2635;width:10;height:20" coordorigin="9770,2635" coordsize="10,20" path="m9770,2654l9780,2654,9780,2635,9770,2635,9770,2654xe" filled="true" fillcolor="#000000" stroked="false">
                <v:path arrowok="t"/>
                <v:fill type="solid"/>
              </v:shape>
            </v:group>
            <v:group style="position:absolute;left:9770;top:2654;width:10;height:20" coordorigin="9770,2654" coordsize="10,20">
              <v:shape style="position:absolute;left:9770;top:2654;width:10;height:20" coordorigin="9770,2654" coordsize="10,20" path="m9770,2673l9780,2673,9780,2654,9770,2654,9770,2673xe" filled="true" fillcolor="#000000" stroked="false">
                <v:path arrowok="t"/>
                <v:fill type="solid"/>
              </v:shape>
              <v:shape style="position:absolute;left:1536;top:2577;width:1824;height:110" type="#_x0000_t75" stroked="false">
                <v:imagedata r:id="rId813" o:title=""/>
              </v:shape>
              <v:shape style="position:absolute;left:3336;top:2673;width:1369;height:14" type="#_x0000_t75" stroked="false">
                <v:imagedata r:id="rId814" o:title=""/>
              </v:shape>
              <v:shape style="position:absolute;left:4691;top:2678;width:902;height:10" type="#_x0000_t75" stroked="false">
                <v:imagedata r:id="rId829" o:title=""/>
              </v:shape>
              <v:shape style="position:absolute;left:5588;top:2673;width:1395;height:14" type="#_x0000_t75" stroked="false">
                <v:imagedata r:id="rId816" o:title=""/>
              </v:shape>
              <v:shape style="position:absolute;left:6969;top:2678;width:1380;height:10" type="#_x0000_t75" stroked="false">
                <v:imagedata r:id="rId830" o:title=""/>
              </v:shape>
              <v:shape style="position:absolute;left:8344;top:2673;width:1436;height:14" type="#_x0000_t75" stroked="false">
                <v:imagedata r:id="rId820" o:title=""/>
              </v:shape>
              <v:shape style="position:absolute;left:9765;top:2678;width:890;height:10" type="#_x0000_t75" stroked="false">
                <v:imagedata r:id="rId821" o:title=""/>
              </v:shape>
            </v:group>
            <v:group style="position:absolute;left:4695;top:2688;width:10;height:20" coordorigin="4695,2688" coordsize="10,20">
              <v:shape style="position:absolute;left:4695;top:2688;width:10;height:20" coordorigin="4695,2688" coordsize="10,20" path="m4695,2707l4705,2707,4705,2688,4695,2688,4695,2707xe" filled="true" fillcolor="#000000" stroked="false">
                <v:path arrowok="t"/>
                <v:fill type="solid"/>
              </v:shape>
            </v:group>
            <v:group style="position:absolute;left:4695;top:2707;width:10;height:20" coordorigin="4695,2707" coordsize="10,20">
              <v:shape style="position:absolute;left:4695;top:2707;width:10;height:20" coordorigin="4695,2707" coordsize="10,20" path="m4695,2726l4705,2726,4705,2707,4695,2707,4695,2726xe" filled="true" fillcolor="#000000" stroked="false">
                <v:path arrowok="t"/>
                <v:fill type="solid"/>
              </v:shape>
            </v:group>
            <v:group style="position:absolute;left:4695;top:2726;width:10;height:20" coordorigin="4695,2726" coordsize="10,20">
              <v:shape style="position:absolute;left:4695;top:2726;width:10;height:20" coordorigin="4695,2726" coordsize="10,20" path="m4695,2745l4705,2745,4705,2726,4695,2726,4695,2745xe" filled="true" fillcolor="#000000" stroked="false">
                <v:path arrowok="t"/>
                <v:fill type="solid"/>
              </v:shape>
            </v:group>
            <v:group style="position:absolute;left:4695;top:2745;width:10;height:20" coordorigin="4695,2745" coordsize="10,20">
              <v:shape style="position:absolute;left:4695;top:2745;width:10;height:20" coordorigin="4695,2745" coordsize="10,20" path="m4695,2765l4705,2765,4705,2745,4695,2745,4695,2765xe" filled="true" fillcolor="#000000" stroked="false">
                <v:path arrowok="t"/>
                <v:fill type="solid"/>
              </v:shape>
            </v:group>
            <v:group style="position:absolute;left:4695;top:2765;width:10;height:20" coordorigin="4695,2765" coordsize="10,20">
              <v:shape style="position:absolute;left:4695;top:2765;width:10;height:20" coordorigin="4695,2765" coordsize="10,20" path="m4695,2784l4705,2784,4705,2765,4695,2765,4695,2784xe" filled="true" fillcolor="#000000" stroked="false">
                <v:path arrowok="t"/>
                <v:fill type="solid"/>
              </v:shape>
            </v:group>
            <v:group style="position:absolute;left:4695;top:2784;width:10;height:20" coordorigin="4695,2784" coordsize="10,20">
              <v:shape style="position:absolute;left:4695;top:2784;width:10;height:20" coordorigin="4695,2784" coordsize="10,20" path="m4695,2803l4705,2803,4705,2784,4695,2784,4695,2803xe" filled="true" fillcolor="#000000" stroked="false">
                <v:path arrowok="t"/>
                <v:fill type="solid"/>
              </v:shape>
            </v:group>
            <v:group style="position:absolute;left:4695;top:2803;width:10;height:20" coordorigin="4695,2803" coordsize="10,20">
              <v:shape style="position:absolute;left:4695;top:2803;width:10;height:20" coordorigin="4695,2803" coordsize="10,20" path="m4695,2822l4705,2822,4705,2803,4695,2803,4695,2822xe" filled="true" fillcolor="#000000" stroked="false">
                <v:path arrowok="t"/>
                <v:fill type="solid"/>
              </v:shape>
            </v:group>
            <v:group style="position:absolute;left:4695;top:2822;width:10;height:20" coordorigin="4695,2822" coordsize="10,20">
              <v:shape style="position:absolute;left:4695;top:2822;width:10;height:20" coordorigin="4695,2822" coordsize="10,20" path="m4695,2841l4705,2841,4705,2822,4695,2822,4695,2841xe" filled="true" fillcolor="#000000" stroked="false">
                <v:path arrowok="t"/>
                <v:fill type="solid"/>
              </v:shape>
            </v:group>
            <v:group style="position:absolute;left:4695;top:2841;width:10;height:20" coordorigin="4695,2841" coordsize="10,20">
              <v:shape style="position:absolute;left:4695;top:2841;width:10;height:20" coordorigin="4695,2841" coordsize="10,20" path="m4695,2861l4705,2861,4705,2841,4695,2841,4695,2861xe" filled="true" fillcolor="#000000" stroked="false">
                <v:path arrowok="t"/>
                <v:fill type="solid"/>
              </v:shape>
            </v:group>
            <v:group style="position:absolute;left:4695;top:2861;width:10;height:20" coordorigin="4695,2861" coordsize="10,20">
              <v:shape style="position:absolute;left:4695;top:2861;width:10;height:20" coordorigin="4695,2861" coordsize="10,20" path="m4695,2880l4705,2880,4705,2861,4695,2861,4695,2880xe" filled="true" fillcolor="#000000" stroked="false">
                <v:path arrowok="t"/>
                <v:fill type="solid"/>
              </v:shape>
            </v:group>
            <v:group style="position:absolute;left:4695;top:2880;width:10;height:20" coordorigin="4695,2880" coordsize="10,20">
              <v:shape style="position:absolute;left:4695;top:2880;width:10;height:20" coordorigin="4695,2880" coordsize="10,20" path="m4695,2899l4705,2899,4705,2880,4695,2880,4695,2899xe" filled="true" fillcolor="#000000" stroked="false">
                <v:path arrowok="t"/>
                <v:fill type="solid"/>
              </v:shape>
            </v:group>
            <v:group style="position:absolute;left:4695;top:2899;width:10;height:20" coordorigin="4695,2899" coordsize="10,20">
              <v:shape style="position:absolute;left:4695;top:2899;width:10;height:20" coordorigin="4695,2899" coordsize="10,20" path="m4695,2918l4705,2918,4705,2899,4695,2899,4695,2918xe" filled="true" fillcolor="#000000" stroked="false">
                <v:path arrowok="t"/>
                <v:fill type="solid"/>
              </v:shape>
            </v:group>
            <v:group style="position:absolute;left:4695;top:2918;width:10;height:20" coordorigin="4695,2918" coordsize="10,20">
              <v:shape style="position:absolute;left:4695;top:2918;width:10;height:20" coordorigin="4695,2918" coordsize="10,20" path="m4695,2937l4705,2937,4705,2918,4695,2918,4695,2937xe" filled="true" fillcolor="#000000" stroked="false">
                <v:path arrowok="t"/>
                <v:fill type="solid"/>
              </v:shape>
            </v:group>
            <v:group style="position:absolute;left:4695;top:2937;width:10;height:20" coordorigin="4695,2937" coordsize="10,20">
              <v:shape style="position:absolute;left:4695;top:2937;width:10;height:20" coordorigin="4695,2937" coordsize="10,20" path="m4695,2957l4705,2957,4705,2937,4695,2937,4695,2957xe" filled="true" fillcolor="#000000" stroked="false">
                <v:path arrowok="t"/>
                <v:fill type="solid"/>
              </v:shape>
            </v:group>
            <v:group style="position:absolute;left:4695;top:2957;width:10;height:20" coordorigin="4695,2957" coordsize="10,20">
              <v:shape style="position:absolute;left:4695;top:2957;width:10;height:20" coordorigin="4695,2957" coordsize="10,20" path="m4695,2976l4705,2976,4705,2957,4695,2957,4695,2976xe" filled="true" fillcolor="#000000" stroked="false">
                <v:path arrowok="t"/>
                <v:fill type="solid"/>
              </v:shape>
            </v:group>
            <v:group style="position:absolute;left:4695;top:2976;width:10;height:20" coordorigin="4695,2976" coordsize="10,20">
              <v:shape style="position:absolute;left:4695;top:2976;width:10;height:20" coordorigin="4695,2976" coordsize="10,20" path="m4695,2995l4705,2995,4705,2976,4695,2976,4695,2995xe" filled="true" fillcolor="#000000" stroked="false">
                <v:path arrowok="t"/>
                <v:fill type="solid"/>
              </v:shape>
            </v:group>
            <v:group style="position:absolute;left:4695;top:2995;width:10;height:20" coordorigin="4695,2995" coordsize="10,20">
              <v:shape style="position:absolute;left:4695;top:2995;width:10;height:20" coordorigin="4695,2995" coordsize="10,20" path="m4695,3014l4705,3014,4705,2995,4695,2995,4695,3014xe" filled="true" fillcolor="#000000" stroked="false">
                <v:path arrowok="t"/>
                <v:fill type="solid"/>
              </v:shape>
            </v:group>
            <v:group style="position:absolute;left:5593;top:2688;width:10;height:20" coordorigin="5593,2688" coordsize="10,20">
              <v:shape style="position:absolute;left:5593;top:2688;width:10;height:20" coordorigin="5593,2688" coordsize="10,20" path="m5593,2707l5603,2707,5603,2688,5593,2688,5593,2707xe" filled="true" fillcolor="#000000" stroked="false">
                <v:path arrowok="t"/>
                <v:fill type="solid"/>
              </v:shape>
            </v:group>
            <v:group style="position:absolute;left:5593;top:2707;width:10;height:20" coordorigin="5593,2707" coordsize="10,20">
              <v:shape style="position:absolute;left:5593;top:2707;width:10;height:20" coordorigin="5593,2707" coordsize="10,20" path="m5593,2726l5603,2726,5603,2707,5593,2707,5593,2726xe" filled="true" fillcolor="#000000" stroked="false">
                <v:path arrowok="t"/>
                <v:fill type="solid"/>
              </v:shape>
            </v:group>
            <v:group style="position:absolute;left:5593;top:2726;width:10;height:20" coordorigin="5593,2726" coordsize="10,20">
              <v:shape style="position:absolute;left:5593;top:2726;width:10;height:20" coordorigin="5593,2726" coordsize="10,20" path="m5593,2745l5603,2745,5603,2726,5593,2726,5593,2745xe" filled="true" fillcolor="#000000" stroked="false">
                <v:path arrowok="t"/>
                <v:fill type="solid"/>
              </v:shape>
            </v:group>
            <v:group style="position:absolute;left:5593;top:2745;width:10;height:20" coordorigin="5593,2745" coordsize="10,20">
              <v:shape style="position:absolute;left:5593;top:2745;width:10;height:20" coordorigin="5593,2745" coordsize="10,20" path="m5593,2765l5603,2765,5603,2745,5593,2745,5593,2765xe" filled="true" fillcolor="#000000" stroked="false">
                <v:path arrowok="t"/>
                <v:fill type="solid"/>
              </v:shape>
            </v:group>
            <v:group style="position:absolute;left:5593;top:2765;width:10;height:20" coordorigin="5593,2765" coordsize="10,20">
              <v:shape style="position:absolute;left:5593;top:2765;width:10;height:20" coordorigin="5593,2765" coordsize="10,20" path="m5593,2784l5603,2784,5603,2765,5593,2765,5593,2784xe" filled="true" fillcolor="#000000" stroked="false">
                <v:path arrowok="t"/>
                <v:fill type="solid"/>
              </v:shape>
            </v:group>
            <v:group style="position:absolute;left:5593;top:2784;width:10;height:20" coordorigin="5593,2784" coordsize="10,20">
              <v:shape style="position:absolute;left:5593;top:2784;width:10;height:20" coordorigin="5593,2784" coordsize="10,20" path="m5593,2803l5603,2803,5603,2784,5593,2784,5593,2803xe" filled="true" fillcolor="#000000" stroked="false">
                <v:path arrowok="t"/>
                <v:fill type="solid"/>
              </v:shape>
            </v:group>
            <v:group style="position:absolute;left:5593;top:2803;width:10;height:20" coordorigin="5593,2803" coordsize="10,20">
              <v:shape style="position:absolute;left:5593;top:2803;width:10;height:20" coordorigin="5593,2803" coordsize="10,20" path="m5593,2822l5603,2822,5603,2803,5593,2803,5593,2822xe" filled="true" fillcolor="#000000" stroked="false">
                <v:path arrowok="t"/>
                <v:fill type="solid"/>
              </v:shape>
            </v:group>
            <v:group style="position:absolute;left:5593;top:2822;width:10;height:20" coordorigin="5593,2822" coordsize="10,20">
              <v:shape style="position:absolute;left:5593;top:2822;width:10;height:20" coordorigin="5593,2822" coordsize="10,20" path="m5593,2841l5603,2841,5603,2822,5593,2822,5593,2841xe" filled="true" fillcolor="#000000" stroked="false">
                <v:path arrowok="t"/>
                <v:fill type="solid"/>
              </v:shape>
            </v:group>
            <v:group style="position:absolute;left:5593;top:2841;width:10;height:20" coordorigin="5593,2841" coordsize="10,20">
              <v:shape style="position:absolute;left:5593;top:2841;width:10;height:20" coordorigin="5593,2841" coordsize="10,20" path="m5593,2861l5603,2861,5603,2841,5593,2841,5593,2861xe" filled="true" fillcolor="#000000" stroked="false">
                <v:path arrowok="t"/>
                <v:fill type="solid"/>
              </v:shape>
            </v:group>
            <v:group style="position:absolute;left:5593;top:2861;width:10;height:20" coordorigin="5593,2861" coordsize="10,20">
              <v:shape style="position:absolute;left:5593;top:2861;width:10;height:20" coordorigin="5593,2861" coordsize="10,20" path="m5593,2880l5603,2880,5603,2861,5593,2861,5593,2880xe" filled="true" fillcolor="#000000" stroked="false">
                <v:path arrowok="t"/>
                <v:fill type="solid"/>
              </v:shape>
            </v:group>
            <v:group style="position:absolute;left:5593;top:2880;width:10;height:20" coordorigin="5593,2880" coordsize="10,20">
              <v:shape style="position:absolute;left:5593;top:2880;width:10;height:20" coordorigin="5593,2880" coordsize="10,20" path="m5593,2899l5603,2899,5603,2880,5593,2880,5593,2899xe" filled="true" fillcolor="#000000" stroked="false">
                <v:path arrowok="t"/>
                <v:fill type="solid"/>
              </v:shape>
            </v:group>
            <v:group style="position:absolute;left:5593;top:2899;width:10;height:20" coordorigin="5593,2899" coordsize="10,20">
              <v:shape style="position:absolute;left:5593;top:2899;width:10;height:20" coordorigin="5593,2899" coordsize="10,20" path="m5593,2918l5603,2918,5603,2899,5593,2899,5593,2918xe" filled="true" fillcolor="#000000" stroked="false">
                <v:path arrowok="t"/>
                <v:fill type="solid"/>
              </v:shape>
            </v:group>
            <v:group style="position:absolute;left:5593;top:2918;width:10;height:20" coordorigin="5593,2918" coordsize="10,20">
              <v:shape style="position:absolute;left:5593;top:2918;width:10;height:20" coordorigin="5593,2918" coordsize="10,20" path="m5593,2937l5603,2937,5603,2918,5593,2918,5593,2937xe" filled="true" fillcolor="#000000" stroked="false">
                <v:path arrowok="t"/>
                <v:fill type="solid"/>
              </v:shape>
            </v:group>
            <v:group style="position:absolute;left:5593;top:2937;width:10;height:20" coordorigin="5593,2937" coordsize="10,20">
              <v:shape style="position:absolute;left:5593;top:2937;width:10;height:20" coordorigin="5593,2937" coordsize="10,20" path="m5593,2957l5603,2957,5603,2937,5593,2937,5593,2957xe" filled="true" fillcolor="#000000" stroked="false">
                <v:path arrowok="t"/>
                <v:fill type="solid"/>
              </v:shape>
            </v:group>
            <v:group style="position:absolute;left:5593;top:2957;width:10;height:20" coordorigin="5593,2957" coordsize="10,20">
              <v:shape style="position:absolute;left:5593;top:2957;width:10;height:20" coordorigin="5593,2957" coordsize="10,20" path="m5593,2976l5603,2976,5603,2957,5593,2957,5593,2976xe" filled="true" fillcolor="#000000" stroked="false">
                <v:path arrowok="t"/>
                <v:fill type="solid"/>
              </v:shape>
            </v:group>
            <v:group style="position:absolute;left:5593;top:2976;width:10;height:20" coordorigin="5593,2976" coordsize="10,20">
              <v:shape style="position:absolute;left:5593;top:2976;width:10;height:20" coordorigin="5593,2976" coordsize="10,20" path="m5593,2995l5603,2995,5603,2976,5593,2976,5593,2995xe" filled="true" fillcolor="#000000" stroked="false">
                <v:path arrowok="t"/>
                <v:fill type="solid"/>
              </v:shape>
            </v:group>
            <v:group style="position:absolute;left:5593;top:2995;width:10;height:20" coordorigin="5593,2995" coordsize="10,20">
              <v:shape style="position:absolute;left:5593;top:2995;width:10;height:20" coordorigin="5593,2995" coordsize="10,20" path="m5593,3014l5603,3014,5603,2995,5593,2995,5593,3014xe" filled="true" fillcolor="#000000" stroked="false">
                <v:path arrowok="t"/>
                <v:fill type="solid"/>
              </v:shape>
            </v:group>
            <v:group style="position:absolute;left:5593;top:3017;width:10;height:2" coordorigin="5593,3017" coordsize="10,2">
              <v:shape style="position:absolute;left:5593;top:3017;width:10;height:2" coordorigin="5593,3017" coordsize="10,0" path="m5593,3017l5603,3017e" filled="false" stroked="true" strokeweight=".23999pt" strokecolor="#000000">
                <v:path arrowok="t"/>
              </v:shape>
            </v:group>
            <v:group style="position:absolute;left:6973;top:2688;width:10;height:20" coordorigin="6973,2688" coordsize="10,20">
              <v:shape style="position:absolute;left:6973;top:2688;width:10;height:20" coordorigin="6973,2688" coordsize="10,20" path="m6973,2707l6983,2707,6983,2688,6973,2688,6973,2707xe" filled="true" fillcolor="#000000" stroked="false">
                <v:path arrowok="t"/>
                <v:fill type="solid"/>
              </v:shape>
            </v:group>
            <v:group style="position:absolute;left:6973;top:2707;width:10;height:20" coordorigin="6973,2707" coordsize="10,20">
              <v:shape style="position:absolute;left:6973;top:2707;width:10;height:20" coordorigin="6973,2707" coordsize="10,20" path="m6973,2726l6983,2726,6983,2707,6973,2707,6973,2726xe" filled="true" fillcolor="#000000" stroked="false">
                <v:path arrowok="t"/>
                <v:fill type="solid"/>
              </v:shape>
            </v:group>
            <v:group style="position:absolute;left:6973;top:2726;width:10;height:20" coordorigin="6973,2726" coordsize="10,20">
              <v:shape style="position:absolute;left:6973;top:2726;width:10;height:20" coordorigin="6973,2726" coordsize="10,20" path="m6973,2745l6983,2745,6983,2726,6973,2726,6973,2745xe" filled="true" fillcolor="#000000" stroked="false">
                <v:path arrowok="t"/>
                <v:fill type="solid"/>
              </v:shape>
            </v:group>
            <v:group style="position:absolute;left:6973;top:2745;width:10;height:20" coordorigin="6973,2745" coordsize="10,20">
              <v:shape style="position:absolute;left:6973;top:2745;width:10;height:20" coordorigin="6973,2745" coordsize="10,20" path="m6973,2765l6983,2765,6983,2745,6973,2745,6973,2765xe" filled="true" fillcolor="#000000" stroked="false">
                <v:path arrowok="t"/>
                <v:fill type="solid"/>
              </v:shape>
            </v:group>
            <v:group style="position:absolute;left:6973;top:2765;width:10;height:20" coordorigin="6973,2765" coordsize="10,20">
              <v:shape style="position:absolute;left:6973;top:2765;width:10;height:20" coordorigin="6973,2765" coordsize="10,20" path="m6973,2784l6983,2784,6983,2765,6973,2765,6973,2784xe" filled="true" fillcolor="#000000" stroked="false">
                <v:path arrowok="t"/>
                <v:fill type="solid"/>
              </v:shape>
            </v:group>
            <v:group style="position:absolute;left:6973;top:2784;width:10;height:20" coordorigin="6973,2784" coordsize="10,20">
              <v:shape style="position:absolute;left:6973;top:2784;width:10;height:20" coordorigin="6973,2784" coordsize="10,20" path="m6973,2803l6983,2803,6983,2784,6973,2784,6973,2803xe" filled="true" fillcolor="#000000" stroked="false">
                <v:path arrowok="t"/>
                <v:fill type="solid"/>
              </v:shape>
            </v:group>
            <v:group style="position:absolute;left:6973;top:2803;width:10;height:20" coordorigin="6973,2803" coordsize="10,20">
              <v:shape style="position:absolute;left:6973;top:2803;width:10;height:20" coordorigin="6973,2803" coordsize="10,20" path="m6973,2822l6983,2822,6983,2803,6973,2803,6973,2822xe" filled="true" fillcolor="#000000" stroked="false">
                <v:path arrowok="t"/>
                <v:fill type="solid"/>
              </v:shape>
            </v:group>
            <v:group style="position:absolute;left:6973;top:2822;width:10;height:20" coordorigin="6973,2822" coordsize="10,20">
              <v:shape style="position:absolute;left:6973;top:2822;width:10;height:20" coordorigin="6973,2822" coordsize="10,20" path="m6973,2841l6983,2841,6983,2822,6973,2822,6973,2841xe" filled="true" fillcolor="#000000" stroked="false">
                <v:path arrowok="t"/>
                <v:fill type="solid"/>
              </v:shape>
            </v:group>
            <v:group style="position:absolute;left:6973;top:2841;width:10;height:20" coordorigin="6973,2841" coordsize="10,20">
              <v:shape style="position:absolute;left:6973;top:2841;width:10;height:20" coordorigin="6973,2841" coordsize="10,20" path="m6973,2861l6983,2861,6983,2841,6973,2841,6973,2861xe" filled="true" fillcolor="#000000" stroked="false">
                <v:path arrowok="t"/>
                <v:fill type="solid"/>
              </v:shape>
            </v:group>
            <v:group style="position:absolute;left:6973;top:2861;width:10;height:20" coordorigin="6973,2861" coordsize="10,20">
              <v:shape style="position:absolute;left:6973;top:2861;width:10;height:20" coordorigin="6973,2861" coordsize="10,20" path="m6973,2880l6983,2880,6983,2861,6973,2861,6973,2880xe" filled="true" fillcolor="#000000" stroked="false">
                <v:path arrowok="t"/>
                <v:fill type="solid"/>
              </v:shape>
            </v:group>
            <v:group style="position:absolute;left:6973;top:2880;width:10;height:20" coordorigin="6973,2880" coordsize="10,20">
              <v:shape style="position:absolute;left:6973;top:2880;width:10;height:20" coordorigin="6973,2880" coordsize="10,20" path="m6973,2899l6983,2899,6983,2880,6973,2880,6973,2899xe" filled="true" fillcolor="#000000" stroked="false">
                <v:path arrowok="t"/>
                <v:fill type="solid"/>
              </v:shape>
            </v:group>
            <v:group style="position:absolute;left:6973;top:2899;width:10;height:20" coordorigin="6973,2899" coordsize="10,20">
              <v:shape style="position:absolute;left:6973;top:2899;width:10;height:20" coordorigin="6973,2899" coordsize="10,20" path="m6973,2918l6983,2918,6983,2899,6973,2899,6973,2918xe" filled="true" fillcolor="#000000" stroked="false">
                <v:path arrowok="t"/>
                <v:fill type="solid"/>
              </v:shape>
            </v:group>
            <v:group style="position:absolute;left:6973;top:2918;width:10;height:20" coordorigin="6973,2918" coordsize="10,20">
              <v:shape style="position:absolute;left:6973;top:2918;width:10;height:20" coordorigin="6973,2918" coordsize="10,20" path="m6973,2937l6983,2937,6983,2918,6973,2918,6973,2937xe" filled="true" fillcolor="#000000" stroked="false">
                <v:path arrowok="t"/>
                <v:fill type="solid"/>
              </v:shape>
            </v:group>
            <v:group style="position:absolute;left:6973;top:2937;width:10;height:20" coordorigin="6973,2937" coordsize="10,20">
              <v:shape style="position:absolute;left:6973;top:2937;width:10;height:20" coordorigin="6973,2937" coordsize="10,20" path="m6973,2957l6983,2957,6983,2937,6973,2937,6973,2957xe" filled="true" fillcolor="#000000" stroked="false">
                <v:path arrowok="t"/>
                <v:fill type="solid"/>
              </v:shape>
            </v:group>
            <v:group style="position:absolute;left:6973;top:2957;width:10;height:20" coordorigin="6973,2957" coordsize="10,20">
              <v:shape style="position:absolute;left:6973;top:2957;width:10;height:20" coordorigin="6973,2957" coordsize="10,20" path="m6973,2976l6983,2976,6983,2957,6973,2957,6973,2976xe" filled="true" fillcolor="#000000" stroked="false">
                <v:path arrowok="t"/>
                <v:fill type="solid"/>
              </v:shape>
            </v:group>
            <v:group style="position:absolute;left:6973;top:2976;width:10;height:20" coordorigin="6973,2976" coordsize="10,20">
              <v:shape style="position:absolute;left:6973;top:2976;width:10;height:20" coordorigin="6973,2976" coordsize="10,20" path="m6973,2995l6983,2995,6983,2976,6973,2976,6973,2995xe" filled="true" fillcolor="#000000" stroked="false">
                <v:path arrowok="t"/>
                <v:fill type="solid"/>
              </v:shape>
            </v:group>
            <v:group style="position:absolute;left:6973;top:2995;width:10;height:20" coordorigin="6973,2995" coordsize="10,20">
              <v:shape style="position:absolute;left:6973;top:2995;width:10;height:20" coordorigin="6973,2995" coordsize="10,20" path="m6973,3014l6983,3014,6983,2995,6973,2995,6973,3014xe" filled="true" fillcolor="#000000" stroked="false">
                <v:path arrowok="t"/>
                <v:fill type="solid"/>
              </v:shape>
            </v:group>
            <v:group style="position:absolute;left:8349;top:2688;width:10;height:20" coordorigin="8349,2688" coordsize="10,20">
              <v:shape style="position:absolute;left:8349;top:2688;width:10;height:20" coordorigin="8349,2688" coordsize="10,20" path="m8349,2707l8358,2707,8358,2688,8349,2688,8349,2707xe" filled="true" fillcolor="#000000" stroked="false">
                <v:path arrowok="t"/>
                <v:fill type="solid"/>
              </v:shape>
            </v:group>
            <v:group style="position:absolute;left:8349;top:2707;width:10;height:20" coordorigin="8349,2707" coordsize="10,20">
              <v:shape style="position:absolute;left:8349;top:2707;width:10;height:20" coordorigin="8349,2707" coordsize="10,20" path="m8349,2726l8358,2726,8358,2707,8349,2707,8349,2726xe" filled="true" fillcolor="#000000" stroked="false">
                <v:path arrowok="t"/>
                <v:fill type="solid"/>
              </v:shape>
            </v:group>
            <v:group style="position:absolute;left:8349;top:2726;width:10;height:20" coordorigin="8349,2726" coordsize="10,20">
              <v:shape style="position:absolute;left:8349;top:2726;width:10;height:20" coordorigin="8349,2726" coordsize="10,20" path="m8349,2745l8358,2745,8358,2726,8349,2726,8349,2745xe" filled="true" fillcolor="#000000" stroked="false">
                <v:path arrowok="t"/>
                <v:fill type="solid"/>
              </v:shape>
            </v:group>
            <v:group style="position:absolute;left:8349;top:2745;width:10;height:20" coordorigin="8349,2745" coordsize="10,20">
              <v:shape style="position:absolute;left:8349;top:2745;width:10;height:20" coordorigin="8349,2745" coordsize="10,20" path="m8349,2765l8358,2765,8358,2745,8349,2745,8349,2765xe" filled="true" fillcolor="#000000" stroked="false">
                <v:path arrowok="t"/>
                <v:fill type="solid"/>
              </v:shape>
            </v:group>
            <v:group style="position:absolute;left:8349;top:2765;width:10;height:20" coordorigin="8349,2765" coordsize="10,20">
              <v:shape style="position:absolute;left:8349;top:2765;width:10;height:20" coordorigin="8349,2765" coordsize="10,20" path="m8349,2784l8358,2784,8358,2765,8349,2765,8349,2784xe" filled="true" fillcolor="#000000" stroked="false">
                <v:path arrowok="t"/>
                <v:fill type="solid"/>
              </v:shape>
            </v:group>
            <v:group style="position:absolute;left:8349;top:2784;width:10;height:20" coordorigin="8349,2784" coordsize="10,20">
              <v:shape style="position:absolute;left:8349;top:2784;width:10;height:20" coordorigin="8349,2784" coordsize="10,20" path="m8349,2803l8358,2803,8358,2784,8349,2784,8349,2803xe" filled="true" fillcolor="#000000" stroked="false">
                <v:path arrowok="t"/>
                <v:fill type="solid"/>
              </v:shape>
            </v:group>
            <v:group style="position:absolute;left:8349;top:2803;width:10;height:20" coordorigin="8349,2803" coordsize="10,20">
              <v:shape style="position:absolute;left:8349;top:2803;width:10;height:20" coordorigin="8349,2803" coordsize="10,20" path="m8349,2822l8358,2822,8358,2803,8349,2803,8349,2822xe" filled="true" fillcolor="#000000" stroked="false">
                <v:path arrowok="t"/>
                <v:fill type="solid"/>
              </v:shape>
            </v:group>
            <v:group style="position:absolute;left:8349;top:2822;width:10;height:20" coordorigin="8349,2822" coordsize="10,20">
              <v:shape style="position:absolute;left:8349;top:2822;width:10;height:20" coordorigin="8349,2822" coordsize="10,20" path="m8349,2841l8358,2841,8358,2822,8349,2822,8349,2841xe" filled="true" fillcolor="#000000" stroked="false">
                <v:path arrowok="t"/>
                <v:fill type="solid"/>
              </v:shape>
            </v:group>
            <v:group style="position:absolute;left:8349;top:2841;width:10;height:20" coordorigin="8349,2841" coordsize="10,20">
              <v:shape style="position:absolute;left:8349;top:2841;width:10;height:20" coordorigin="8349,2841" coordsize="10,20" path="m8349,2861l8358,2861,8358,2841,8349,2841,8349,2861xe" filled="true" fillcolor="#000000" stroked="false">
                <v:path arrowok="t"/>
                <v:fill type="solid"/>
              </v:shape>
            </v:group>
            <v:group style="position:absolute;left:8349;top:2861;width:10;height:20" coordorigin="8349,2861" coordsize="10,20">
              <v:shape style="position:absolute;left:8349;top:2861;width:10;height:20" coordorigin="8349,2861" coordsize="10,20" path="m8349,2880l8358,2880,8358,2861,8349,2861,8349,2880xe" filled="true" fillcolor="#000000" stroked="false">
                <v:path arrowok="t"/>
                <v:fill type="solid"/>
              </v:shape>
            </v:group>
            <v:group style="position:absolute;left:8349;top:2880;width:10;height:20" coordorigin="8349,2880" coordsize="10,20">
              <v:shape style="position:absolute;left:8349;top:2880;width:10;height:20" coordorigin="8349,2880" coordsize="10,20" path="m8349,2899l8358,2899,8358,2880,8349,2880,8349,2899xe" filled="true" fillcolor="#000000" stroked="false">
                <v:path arrowok="t"/>
                <v:fill type="solid"/>
              </v:shape>
            </v:group>
            <v:group style="position:absolute;left:8349;top:2899;width:10;height:20" coordorigin="8349,2899" coordsize="10,20">
              <v:shape style="position:absolute;left:8349;top:2899;width:10;height:20" coordorigin="8349,2899" coordsize="10,20" path="m8349,2918l8358,2918,8358,2899,8349,2899,8349,2918xe" filled="true" fillcolor="#000000" stroked="false">
                <v:path arrowok="t"/>
                <v:fill type="solid"/>
              </v:shape>
            </v:group>
            <v:group style="position:absolute;left:8349;top:2918;width:10;height:20" coordorigin="8349,2918" coordsize="10,20">
              <v:shape style="position:absolute;left:8349;top:2918;width:10;height:20" coordorigin="8349,2918" coordsize="10,20" path="m8349,2937l8358,2937,8358,2918,8349,2918,8349,2937xe" filled="true" fillcolor="#000000" stroked="false">
                <v:path arrowok="t"/>
                <v:fill type="solid"/>
              </v:shape>
            </v:group>
            <v:group style="position:absolute;left:8349;top:2937;width:10;height:20" coordorigin="8349,2937" coordsize="10,20">
              <v:shape style="position:absolute;left:8349;top:2937;width:10;height:20" coordorigin="8349,2937" coordsize="10,20" path="m8349,2957l8358,2957,8358,2937,8349,2937,8349,2957xe" filled="true" fillcolor="#000000" stroked="false">
                <v:path arrowok="t"/>
                <v:fill type="solid"/>
              </v:shape>
            </v:group>
            <v:group style="position:absolute;left:8349;top:2957;width:10;height:20" coordorigin="8349,2957" coordsize="10,20">
              <v:shape style="position:absolute;left:8349;top:2957;width:10;height:20" coordorigin="8349,2957" coordsize="10,20" path="m8349,2976l8358,2976,8358,2957,8349,2957,8349,2976xe" filled="true" fillcolor="#000000" stroked="false">
                <v:path arrowok="t"/>
                <v:fill type="solid"/>
              </v:shape>
            </v:group>
            <v:group style="position:absolute;left:8349;top:2976;width:10;height:20" coordorigin="8349,2976" coordsize="10,20">
              <v:shape style="position:absolute;left:8349;top:2976;width:10;height:20" coordorigin="8349,2976" coordsize="10,20" path="m8349,2995l8358,2995,8358,2976,8349,2976,8349,2995xe" filled="true" fillcolor="#000000" stroked="false">
                <v:path arrowok="t"/>
                <v:fill type="solid"/>
              </v:shape>
            </v:group>
            <v:group style="position:absolute;left:8349;top:2995;width:10;height:20" coordorigin="8349,2995" coordsize="10,20">
              <v:shape style="position:absolute;left:8349;top:2995;width:10;height:20" coordorigin="8349,2995" coordsize="10,20" path="m8349,3014l8358,3014,8358,2995,8349,2995,8349,3014xe" filled="true" fillcolor="#000000" stroked="false">
                <v:path arrowok="t"/>
                <v:fill type="solid"/>
              </v:shape>
            </v:group>
            <v:group style="position:absolute;left:8349;top:3017;width:10;height:2" coordorigin="8349,3017" coordsize="10,2">
              <v:shape style="position:absolute;left:8349;top:3017;width:10;height:2" coordorigin="8349,3017" coordsize="10,0" path="m8349,3017l8358,3017e" filled="false" stroked="true" strokeweight=".23999pt" strokecolor="#000000">
                <v:path arrowok="t"/>
              </v:shape>
            </v:group>
            <v:group style="position:absolute;left:9770;top:2688;width:10;height:20" coordorigin="9770,2688" coordsize="10,20">
              <v:shape style="position:absolute;left:9770;top:2688;width:10;height:20" coordorigin="9770,2688" coordsize="10,20" path="m9770,2707l9780,2707,9780,2688,9770,2688,9770,2707xe" filled="true" fillcolor="#000000" stroked="false">
                <v:path arrowok="t"/>
                <v:fill type="solid"/>
              </v:shape>
            </v:group>
            <v:group style="position:absolute;left:9770;top:2707;width:10;height:20" coordorigin="9770,2707" coordsize="10,20">
              <v:shape style="position:absolute;left:9770;top:2707;width:10;height:20" coordorigin="9770,2707" coordsize="10,20" path="m9770,2726l9780,2726,9780,2707,9770,2707,9770,2726xe" filled="true" fillcolor="#000000" stroked="false">
                <v:path arrowok="t"/>
                <v:fill type="solid"/>
              </v:shape>
            </v:group>
            <v:group style="position:absolute;left:9770;top:2726;width:10;height:20" coordorigin="9770,2726" coordsize="10,20">
              <v:shape style="position:absolute;left:9770;top:2726;width:10;height:20" coordorigin="9770,2726" coordsize="10,20" path="m9770,2745l9780,2745,9780,2726,9770,2726,9770,2745xe" filled="true" fillcolor="#000000" stroked="false">
                <v:path arrowok="t"/>
                <v:fill type="solid"/>
              </v:shape>
            </v:group>
            <v:group style="position:absolute;left:9770;top:2745;width:10;height:20" coordorigin="9770,2745" coordsize="10,20">
              <v:shape style="position:absolute;left:9770;top:2745;width:10;height:20" coordorigin="9770,2745" coordsize="10,20" path="m9770,2765l9780,2765,9780,2745,9770,2745,9770,2765xe" filled="true" fillcolor="#000000" stroked="false">
                <v:path arrowok="t"/>
                <v:fill type="solid"/>
              </v:shape>
            </v:group>
            <v:group style="position:absolute;left:9770;top:2765;width:10;height:20" coordorigin="9770,2765" coordsize="10,20">
              <v:shape style="position:absolute;left:9770;top:2765;width:10;height:20" coordorigin="9770,2765" coordsize="10,20" path="m9770,2784l9780,2784,9780,2765,9770,2765,9770,2784xe" filled="true" fillcolor="#000000" stroked="false">
                <v:path arrowok="t"/>
                <v:fill type="solid"/>
              </v:shape>
            </v:group>
            <v:group style="position:absolute;left:9770;top:2784;width:10;height:20" coordorigin="9770,2784" coordsize="10,20">
              <v:shape style="position:absolute;left:9770;top:2784;width:10;height:20" coordorigin="9770,2784" coordsize="10,20" path="m9770,2803l9780,2803,9780,2784,9770,2784,9770,2803xe" filled="true" fillcolor="#000000" stroked="false">
                <v:path arrowok="t"/>
                <v:fill type="solid"/>
              </v:shape>
            </v:group>
            <v:group style="position:absolute;left:9770;top:2803;width:10;height:20" coordorigin="9770,2803" coordsize="10,20">
              <v:shape style="position:absolute;left:9770;top:2803;width:10;height:20" coordorigin="9770,2803" coordsize="10,20" path="m9770,2822l9780,2822,9780,2803,9770,2803,9770,2822xe" filled="true" fillcolor="#000000" stroked="false">
                <v:path arrowok="t"/>
                <v:fill type="solid"/>
              </v:shape>
            </v:group>
            <v:group style="position:absolute;left:9770;top:2822;width:10;height:20" coordorigin="9770,2822" coordsize="10,20">
              <v:shape style="position:absolute;left:9770;top:2822;width:10;height:20" coordorigin="9770,2822" coordsize="10,20" path="m9770,2841l9780,2841,9780,2822,9770,2822,9770,2841xe" filled="true" fillcolor="#000000" stroked="false">
                <v:path arrowok="t"/>
                <v:fill type="solid"/>
              </v:shape>
            </v:group>
            <v:group style="position:absolute;left:9770;top:2841;width:10;height:20" coordorigin="9770,2841" coordsize="10,20">
              <v:shape style="position:absolute;left:9770;top:2841;width:10;height:20" coordorigin="9770,2841" coordsize="10,20" path="m9770,2861l9780,2861,9780,2841,9770,2841,9770,2861xe" filled="true" fillcolor="#000000" stroked="false">
                <v:path arrowok="t"/>
                <v:fill type="solid"/>
              </v:shape>
            </v:group>
            <v:group style="position:absolute;left:9770;top:2861;width:10;height:20" coordorigin="9770,2861" coordsize="10,20">
              <v:shape style="position:absolute;left:9770;top:2861;width:10;height:20" coordorigin="9770,2861" coordsize="10,20" path="m9770,2880l9780,2880,9780,2861,9770,2861,9770,2880xe" filled="true" fillcolor="#000000" stroked="false">
                <v:path arrowok="t"/>
                <v:fill type="solid"/>
              </v:shape>
            </v:group>
            <v:group style="position:absolute;left:9770;top:2880;width:10;height:20" coordorigin="9770,2880" coordsize="10,20">
              <v:shape style="position:absolute;left:9770;top:2880;width:10;height:20" coordorigin="9770,2880" coordsize="10,20" path="m9770,2899l9780,2899,9780,2880,9770,2880,9770,2899xe" filled="true" fillcolor="#000000" stroked="false">
                <v:path arrowok="t"/>
                <v:fill type="solid"/>
              </v:shape>
            </v:group>
            <v:group style="position:absolute;left:9770;top:2899;width:10;height:20" coordorigin="9770,2899" coordsize="10,20">
              <v:shape style="position:absolute;left:9770;top:2899;width:10;height:20" coordorigin="9770,2899" coordsize="10,20" path="m9770,2918l9780,2918,9780,2899,9770,2899,9770,2918xe" filled="true" fillcolor="#000000" stroked="false">
                <v:path arrowok="t"/>
                <v:fill type="solid"/>
              </v:shape>
            </v:group>
            <v:group style="position:absolute;left:9770;top:2918;width:10;height:20" coordorigin="9770,2918" coordsize="10,20">
              <v:shape style="position:absolute;left:9770;top:2918;width:10;height:20" coordorigin="9770,2918" coordsize="10,20" path="m9770,2937l9780,2937,9780,2918,9770,2918,9770,2937xe" filled="true" fillcolor="#000000" stroked="false">
                <v:path arrowok="t"/>
                <v:fill type="solid"/>
              </v:shape>
            </v:group>
            <v:group style="position:absolute;left:9770;top:2937;width:10;height:20" coordorigin="9770,2937" coordsize="10,20">
              <v:shape style="position:absolute;left:9770;top:2937;width:10;height:20" coordorigin="9770,2937" coordsize="10,20" path="m9770,2957l9780,2957,9780,2937,9770,2937,9770,2957xe" filled="true" fillcolor="#000000" stroked="false">
                <v:path arrowok="t"/>
                <v:fill type="solid"/>
              </v:shape>
            </v:group>
            <v:group style="position:absolute;left:9770;top:2957;width:10;height:20" coordorigin="9770,2957" coordsize="10,20">
              <v:shape style="position:absolute;left:9770;top:2957;width:10;height:20" coordorigin="9770,2957" coordsize="10,20" path="m9770,2976l9780,2976,9780,2957,9770,2957,9770,2976xe" filled="true" fillcolor="#000000" stroked="false">
                <v:path arrowok="t"/>
                <v:fill type="solid"/>
              </v:shape>
            </v:group>
            <v:group style="position:absolute;left:9770;top:2976;width:10;height:20" coordorigin="9770,2976" coordsize="10,20">
              <v:shape style="position:absolute;left:9770;top:2976;width:10;height:20" coordorigin="9770,2976" coordsize="10,20" path="m9770,2995l9780,2995,9780,2976,9770,2976,9770,2995xe" filled="true" fillcolor="#000000" stroked="false">
                <v:path arrowok="t"/>
                <v:fill type="solid"/>
              </v:shape>
            </v:group>
            <v:group style="position:absolute;left:9770;top:2995;width:10;height:20" coordorigin="9770,2995" coordsize="10,20">
              <v:shape style="position:absolute;left:9770;top:2995;width:10;height:20" coordorigin="9770,2995" coordsize="10,20" path="m9770,3014l9780,3014,9780,2995,9770,2995,9770,3014xe" filled="true" fillcolor="#000000" stroked="false">
                <v:path arrowok="t"/>
                <v:fill type="solid"/>
              </v:shape>
              <v:shape style="position:absolute;left:1536;top:2918;width:1824;height:110" type="#_x0000_t75" stroked="false">
                <v:imagedata r:id="rId813" o:title=""/>
              </v:shape>
              <v:shape style="position:absolute;left:3336;top:3014;width:1369;height:14" type="#_x0000_t75" stroked="false">
                <v:imagedata r:id="rId814" o:title=""/>
              </v:shape>
              <v:shape style="position:absolute;left:4691;top:3019;width:902;height:10" type="#_x0000_t75" stroked="false">
                <v:imagedata r:id="rId812" o:title=""/>
              </v:shape>
              <v:shape style="position:absolute;left:5588;top:3014;width:1395;height:14" type="#_x0000_t75" stroked="false">
                <v:imagedata r:id="rId816" o:title=""/>
              </v:shape>
              <v:shape style="position:absolute;left:6969;top:3019;width:1380;height:10" type="#_x0000_t75" stroked="false">
                <v:imagedata r:id="rId831" o:title=""/>
              </v:shape>
              <v:shape style="position:absolute;left:8344;top:3014;width:1436;height:14" type="#_x0000_t75" stroked="false">
                <v:imagedata r:id="rId820" o:title=""/>
              </v:shape>
              <v:shape style="position:absolute;left:9765;top:3019;width:890;height:10" type="#_x0000_t75" stroked="false">
                <v:imagedata r:id="rId818" o:title=""/>
              </v:shape>
            </v:group>
            <v:group style="position:absolute;left:3341;top:3029;width:10;height:20" coordorigin="3341,3029" coordsize="10,20">
              <v:shape style="position:absolute;left:3341;top:3029;width:10;height:20" coordorigin="3341,3029" coordsize="10,20" path="m3341,3048l3351,3048,3351,3029,3341,3029,3341,3048xe" filled="true" fillcolor="#000000" stroked="false">
                <v:path arrowok="t"/>
                <v:fill type="solid"/>
              </v:shape>
            </v:group>
            <v:group style="position:absolute;left:3341;top:3048;width:10;height:20" coordorigin="3341,3048" coordsize="10,20">
              <v:shape style="position:absolute;left:3341;top:3048;width:10;height:20" coordorigin="3341,3048" coordsize="10,20" path="m3341,3067l3351,3067,3351,3048,3341,3048,3341,3067xe" filled="true" fillcolor="#000000" stroked="false">
                <v:path arrowok="t"/>
                <v:fill type="solid"/>
              </v:shape>
            </v:group>
            <v:group style="position:absolute;left:3341;top:3067;width:10;height:20" coordorigin="3341,3067" coordsize="10,20">
              <v:shape style="position:absolute;left:3341;top:3067;width:10;height:20" coordorigin="3341,3067" coordsize="10,20" path="m3341,3086l3351,3086,3351,3067,3341,3067,3341,3086xe" filled="true" fillcolor="#000000" stroked="false">
                <v:path arrowok="t"/>
                <v:fill type="solid"/>
              </v:shape>
            </v:group>
            <v:group style="position:absolute;left:3341;top:3086;width:10;height:20" coordorigin="3341,3086" coordsize="10,20">
              <v:shape style="position:absolute;left:3341;top:3086;width:10;height:20" coordorigin="3341,3086" coordsize="10,20" path="m3341,3105l3351,3105,3351,3086,3341,3086,3341,3105xe" filled="true" fillcolor="#000000" stroked="false">
                <v:path arrowok="t"/>
                <v:fill type="solid"/>
              </v:shape>
            </v:group>
            <v:group style="position:absolute;left:3341;top:3105;width:10;height:20" coordorigin="3341,3105" coordsize="10,20">
              <v:shape style="position:absolute;left:3341;top:3105;width:10;height:20" coordorigin="3341,3105" coordsize="10,20" path="m3341,3125l3351,3125,3351,3105,3341,3105,3341,3125xe" filled="true" fillcolor="#000000" stroked="false">
                <v:path arrowok="t"/>
                <v:fill type="solid"/>
              </v:shape>
            </v:group>
            <v:group style="position:absolute;left:3341;top:3125;width:10;height:20" coordorigin="3341,3125" coordsize="10,20">
              <v:shape style="position:absolute;left:3341;top:3125;width:10;height:20" coordorigin="3341,3125" coordsize="10,20" path="m3341,3144l3351,3144,3351,3125,3341,3125,3341,3144xe" filled="true" fillcolor="#000000" stroked="false">
                <v:path arrowok="t"/>
                <v:fill type="solid"/>
              </v:shape>
            </v:group>
            <v:group style="position:absolute;left:3341;top:3144;width:10;height:20" coordorigin="3341,3144" coordsize="10,20">
              <v:shape style="position:absolute;left:3341;top:3144;width:10;height:20" coordorigin="3341,3144" coordsize="10,20" path="m3341,3163l3351,3163,3351,3144,3341,3144,3341,3163xe" filled="true" fillcolor="#000000" stroked="false">
                <v:path arrowok="t"/>
                <v:fill type="solid"/>
              </v:shape>
            </v:group>
            <v:group style="position:absolute;left:3341;top:3163;width:10;height:20" coordorigin="3341,3163" coordsize="10,20">
              <v:shape style="position:absolute;left:3341;top:3163;width:10;height:20" coordorigin="3341,3163" coordsize="10,20" path="m3341,3182l3351,3182,3351,3163,3341,3163,3341,3182xe" filled="true" fillcolor="#000000" stroked="false">
                <v:path arrowok="t"/>
                <v:fill type="solid"/>
              </v:shape>
            </v:group>
            <v:group style="position:absolute;left:3341;top:3182;width:10;height:20" coordorigin="3341,3182" coordsize="10,20">
              <v:shape style="position:absolute;left:3341;top:3182;width:10;height:20" coordorigin="3341,3182" coordsize="10,20" path="m3341,3201l3351,3201,3351,3182,3341,3182,3341,3201xe" filled="true" fillcolor="#000000" stroked="false">
                <v:path arrowok="t"/>
                <v:fill type="solid"/>
              </v:shape>
            </v:group>
            <v:group style="position:absolute;left:3341;top:3201;width:10;height:20" coordorigin="3341,3201" coordsize="10,20">
              <v:shape style="position:absolute;left:3341;top:3201;width:10;height:20" coordorigin="3341,3201" coordsize="10,20" path="m3341,3221l3351,3221,3351,3201,3341,3201,3341,3221xe" filled="true" fillcolor="#000000" stroked="false">
                <v:path arrowok="t"/>
                <v:fill type="solid"/>
              </v:shape>
            </v:group>
            <v:group style="position:absolute;left:3341;top:3221;width:10;height:20" coordorigin="3341,3221" coordsize="10,20">
              <v:shape style="position:absolute;left:3341;top:3221;width:10;height:20" coordorigin="3341,3221" coordsize="10,20" path="m3341,3240l3351,3240,3351,3221,3341,3221,3341,3240xe" filled="true" fillcolor="#000000" stroked="false">
                <v:path arrowok="t"/>
                <v:fill type="solid"/>
              </v:shape>
            </v:group>
            <v:group style="position:absolute;left:3341;top:3240;width:10;height:20" coordorigin="3341,3240" coordsize="10,20">
              <v:shape style="position:absolute;left:3341;top:3240;width:10;height:20" coordorigin="3341,3240" coordsize="10,20" path="m3341,3259l3351,3259,3351,3240,3341,3240,3341,3259xe" filled="true" fillcolor="#000000" stroked="false">
                <v:path arrowok="t"/>
                <v:fill type="solid"/>
              </v:shape>
            </v:group>
            <v:group style="position:absolute;left:4695;top:3029;width:10;height:20" coordorigin="4695,3029" coordsize="10,20">
              <v:shape style="position:absolute;left:4695;top:3029;width:10;height:20" coordorigin="4695,3029" coordsize="10,20" path="m4695,3048l4705,3048,4705,3029,4695,3029,4695,3048xe" filled="true" fillcolor="#000000" stroked="false">
                <v:path arrowok="t"/>
                <v:fill type="solid"/>
              </v:shape>
            </v:group>
            <v:group style="position:absolute;left:4695;top:3048;width:10;height:20" coordorigin="4695,3048" coordsize="10,20">
              <v:shape style="position:absolute;left:4695;top:3048;width:10;height:20" coordorigin="4695,3048" coordsize="10,20" path="m4695,3067l4705,3067,4705,3048,4695,3048,4695,3067xe" filled="true" fillcolor="#000000" stroked="false">
                <v:path arrowok="t"/>
                <v:fill type="solid"/>
              </v:shape>
            </v:group>
            <v:group style="position:absolute;left:4695;top:3067;width:10;height:20" coordorigin="4695,3067" coordsize="10,20">
              <v:shape style="position:absolute;left:4695;top:3067;width:10;height:20" coordorigin="4695,3067" coordsize="10,20" path="m4695,3086l4705,3086,4705,3067,4695,3067,4695,3086xe" filled="true" fillcolor="#000000" stroked="false">
                <v:path arrowok="t"/>
                <v:fill type="solid"/>
              </v:shape>
            </v:group>
            <v:group style="position:absolute;left:4695;top:3086;width:10;height:20" coordorigin="4695,3086" coordsize="10,20">
              <v:shape style="position:absolute;left:4695;top:3086;width:10;height:20" coordorigin="4695,3086" coordsize="10,20" path="m4695,3105l4705,3105,4705,3086,4695,3086,4695,3105xe" filled="true" fillcolor="#000000" stroked="false">
                <v:path arrowok="t"/>
                <v:fill type="solid"/>
              </v:shape>
            </v:group>
            <v:group style="position:absolute;left:4695;top:3105;width:10;height:20" coordorigin="4695,3105" coordsize="10,20">
              <v:shape style="position:absolute;left:4695;top:3105;width:10;height:20" coordorigin="4695,3105" coordsize="10,20" path="m4695,3125l4705,3125,4705,3105,4695,3105,4695,3125xe" filled="true" fillcolor="#000000" stroked="false">
                <v:path arrowok="t"/>
                <v:fill type="solid"/>
              </v:shape>
            </v:group>
            <v:group style="position:absolute;left:4695;top:3125;width:10;height:20" coordorigin="4695,3125" coordsize="10,20">
              <v:shape style="position:absolute;left:4695;top:3125;width:10;height:20" coordorigin="4695,3125" coordsize="10,20" path="m4695,3144l4705,3144,4705,3125,4695,3125,4695,3144xe" filled="true" fillcolor="#000000" stroked="false">
                <v:path arrowok="t"/>
                <v:fill type="solid"/>
              </v:shape>
            </v:group>
            <v:group style="position:absolute;left:4695;top:3144;width:10;height:20" coordorigin="4695,3144" coordsize="10,20">
              <v:shape style="position:absolute;left:4695;top:3144;width:10;height:20" coordorigin="4695,3144" coordsize="10,20" path="m4695,3163l4705,3163,4705,3144,4695,3144,4695,3163xe" filled="true" fillcolor="#000000" stroked="false">
                <v:path arrowok="t"/>
                <v:fill type="solid"/>
              </v:shape>
            </v:group>
            <v:group style="position:absolute;left:4695;top:3163;width:10;height:20" coordorigin="4695,3163" coordsize="10,20">
              <v:shape style="position:absolute;left:4695;top:3163;width:10;height:20" coordorigin="4695,3163" coordsize="10,20" path="m4695,3182l4705,3182,4705,3163,4695,3163,4695,3182xe" filled="true" fillcolor="#000000" stroked="false">
                <v:path arrowok="t"/>
                <v:fill type="solid"/>
              </v:shape>
            </v:group>
            <v:group style="position:absolute;left:4695;top:3182;width:10;height:20" coordorigin="4695,3182" coordsize="10,20">
              <v:shape style="position:absolute;left:4695;top:3182;width:10;height:20" coordorigin="4695,3182" coordsize="10,20" path="m4695,3201l4705,3201,4705,3182,4695,3182,4695,3201xe" filled="true" fillcolor="#000000" stroked="false">
                <v:path arrowok="t"/>
                <v:fill type="solid"/>
              </v:shape>
            </v:group>
            <v:group style="position:absolute;left:4695;top:3201;width:10;height:20" coordorigin="4695,3201" coordsize="10,20">
              <v:shape style="position:absolute;left:4695;top:3201;width:10;height:20" coordorigin="4695,3201" coordsize="10,20" path="m4695,3221l4705,3221,4705,3201,4695,3201,4695,3221xe" filled="true" fillcolor="#000000" stroked="false">
                <v:path arrowok="t"/>
                <v:fill type="solid"/>
              </v:shape>
            </v:group>
            <v:group style="position:absolute;left:4695;top:3221;width:10;height:20" coordorigin="4695,3221" coordsize="10,20">
              <v:shape style="position:absolute;left:4695;top:3221;width:10;height:20" coordorigin="4695,3221" coordsize="10,20" path="m4695,3240l4705,3240,4705,3221,4695,3221,4695,3240xe" filled="true" fillcolor="#000000" stroked="false">
                <v:path arrowok="t"/>
                <v:fill type="solid"/>
              </v:shape>
            </v:group>
            <v:group style="position:absolute;left:4695;top:3240;width:10;height:20" coordorigin="4695,3240" coordsize="10,20">
              <v:shape style="position:absolute;left:4695;top:3240;width:10;height:20" coordorigin="4695,3240" coordsize="10,20" path="m4695,3259l4705,3259,4705,3240,4695,3240,4695,3259xe" filled="true" fillcolor="#000000" stroked="false">
                <v:path arrowok="t"/>
                <v:fill type="solid"/>
              </v:shape>
            </v:group>
            <v:group style="position:absolute;left:4695;top:3259;width:10;height:20" coordorigin="4695,3259" coordsize="10,20">
              <v:shape style="position:absolute;left:4695;top:3259;width:10;height:20" coordorigin="4695,3259" coordsize="10,20" path="m4695,3278l4705,3278,4705,3259,4695,3259,4695,3278xe" filled="true" fillcolor="#000000" stroked="false">
                <v:path arrowok="t"/>
                <v:fill type="solid"/>
              </v:shape>
            </v:group>
            <v:group style="position:absolute;left:4695;top:3278;width:10;height:20" coordorigin="4695,3278" coordsize="10,20">
              <v:shape style="position:absolute;left:4695;top:3278;width:10;height:20" coordorigin="4695,3278" coordsize="10,20" path="m4695,3297l4705,3297,4705,3278,4695,3278,4695,3297xe" filled="true" fillcolor="#000000" stroked="false">
                <v:path arrowok="t"/>
                <v:fill type="solid"/>
              </v:shape>
            </v:group>
            <v:group style="position:absolute;left:4695;top:3297;width:10;height:20" coordorigin="4695,3297" coordsize="10,20">
              <v:shape style="position:absolute;left:4695;top:3297;width:10;height:20" coordorigin="4695,3297" coordsize="10,20" path="m4695,3317l4705,3317,4705,3297,4695,3297,4695,3317xe" filled="true" fillcolor="#000000" stroked="false">
                <v:path arrowok="t"/>
                <v:fill type="solid"/>
              </v:shape>
            </v:group>
            <v:group style="position:absolute;left:4695;top:3317;width:10;height:20" coordorigin="4695,3317" coordsize="10,20">
              <v:shape style="position:absolute;left:4695;top:3317;width:10;height:20" coordorigin="4695,3317" coordsize="10,20" path="m4695,3336l4705,3336,4705,3317,4695,3317,4695,3336xe" filled="true" fillcolor="#000000" stroked="false">
                <v:path arrowok="t"/>
                <v:fill type="solid"/>
              </v:shape>
            </v:group>
            <v:group style="position:absolute;left:4695;top:3336;width:10;height:20" coordorigin="4695,3336" coordsize="10,20">
              <v:shape style="position:absolute;left:4695;top:3336;width:10;height:20" coordorigin="4695,3336" coordsize="10,20" path="m4695,3355l4705,3355,4705,3336,4695,3336,4695,3355xe" filled="true" fillcolor="#000000" stroked="false">
                <v:path arrowok="t"/>
                <v:fill type="solid"/>
              </v:shape>
            </v:group>
            <v:group style="position:absolute;left:5593;top:3029;width:10;height:20" coordorigin="5593,3029" coordsize="10,20">
              <v:shape style="position:absolute;left:5593;top:3029;width:10;height:20" coordorigin="5593,3029" coordsize="10,20" path="m5593,3048l5603,3048,5603,3029,5593,3029,5593,3048xe" filled="true" fillcolor="#000000" stroked="false">
                <v:path arrowok="t"/>
                <v:fill type="solid"/>
              </v:shape>
            </v:group>
            <v:group style="position:absolute;left:5593;top:3048;width:10;height:20" coordorigin="5593,3048" coordsize="10,20">
              <v:shape style="position:absolute;left:5593;top:3048;width:10;height:20" coordorigin="5593,3048" coordsize="10,20" path="m5593,3067l5603,3067,5603,3048,5593,3048,5593,3067xe" filled="true" fillcolor="#000000" stroked="false">
                <v:path arrowok="t"/>
                <v:fill type="solid"/>
              </v:shape>
            </v:group>
            <v:group style="position:absolute;left:5593;top:3067;width:10;height:20" coordorigin="5593,3067" coordsize="10,20">
              <v:shape style="position:absolute;left:5593;top:3067;width:10;height:20" coordorigin="5593,3067" coordsize="10,20" path="m5593,3086l5603,3086,5603,3067,5593,3067,5593,3086xe" filled="true" fillcolor="#000000" stroked="false">
                <v:path arrowok="t"/>
                <v:fill type="solid"/>
              </v:shape>
            </v:group>
            <v:group style="position:absolute;left:5593;top:3086;width:10;height:20" coordorigin="5593,3086" coordsize="10,20">
              <v:shape style="position:absolute;left:5593;top:3086;width:10;height:20" coordorigin="5593,3086" coordsize="10,20" path="m5593,3105l5603,3105,5603,3086,5593,3086,5593,3105xe" filled="true" fillcolor="#000000" stroked="false">
                <v:path arrowok="t"/>
                <v:fill type="solid"/>
              </v:shape>
            </v:group>
            <v:group style="position:absolute;left:5593;top:3105;width:10;height:20" coordorigin="5593,3105" coordsize="10,20">
              <v:shape style="position:absolute;left:5593;top:3105;width:10;height:20" coordorigin="5593,3105" coordsize="10,20" path="m5593,3125l5603,3125,5603,3105,5593,3105,5593,3125xe" filled="true" fillcolor="#000000" stroked="false">
                <v:path arrowok="t"/>
                <v:fill type="solid"/>
              </v:shape>
            </v:group>
            <v:group style="position:absolute;left:5593;top:3125;width:10;height:20" coordorigin="5593,3125" coordsize="10,20">
              <v:shape style="position:absolute;left:5593;top:3125;width:10;height:20" coordorigin="5593,3125" coordsize="10,20" path="m5593,3144l5603,3144,5603,3125,5593,3125,5593,3144xe" filled="true" fillcolor="#000000" stroked="false">
                <v:path arrowok="t"/>
                <v:fill type="solid"/>
              </v:shape>
            </v:group>
            <v:group style="position:absolute;left:5593;top:3144;width:10;height:20" coordorigin="5593,3144" coordsize="10,20">
              <v:shape style="position:absolute;left:5593;top:3144;width:10;height:20" coordorigin="5593,3144" coordsize="10,20" path="m5593,3163l5603,3163,5603,3144,5593,3144,5593,3163xe" filled="true" fillcolor="#000000" stroked="false">
                <v:path arrowok="t"/>
                <v:fill type="solid"/>
              </v:shape>
            </v:group>
            <v:group style="position:absolute;left:5593;top:3163;width:10;height:20" coordorigin="5593,3163" coordsize="10,20">
              <v:shape style="position:absolute;left:5593;top:3163;width:10;height:20" coordorigin="5593,3163" coordsize="10,20" path="m5593,3182l5603,3182,5603,3163,5593,3163,5593,3182xe" filled="true" fillcolor="#000000" stroked="false">
                <v:path arrowok="t"/>
                <v:fill type="solid"/>
              </v:shape>
            </v:group>
            <v:group style="position:absolute;left:5593;top:3182;width:10;height:20" coordorigin="5593,3182" coordsize="10,20">
              <v:shape style="position:absolute;left:5593;top:3182;width:10;height:20" coordorigin="5593,3182" coordsize="10,20" path="m5593,3201l5603,3201,5603,3182,5593,3182,5593,3201xe" filled="true" fillcolor="#000000" stroked="false">
                <v:path arrowok="t"/>
                <v:fill type="solid"/>
              </v:shape>
            </v:group>
            <v:group style="position:absolute;left:5593;top:3201;width:10;height:20" coordorigin="5593,3201" coordsize="10,20">
              <v:shape style="position:absolute;left:5593;top:3201;width:10;height:20" coordorigin="5593,3201" coordsize="10,20" path="m5593,3221l5603,3221,5603,3201,5593,3201,5593,3221xe" filled="true" fillcolor="#000000" stroked="false">
                <v:path arrowok="t"/>
                <v:fill type="solid"/>
              </v:shape>
            </v:group>
            <v:group style="position:absolute;left:5593;top:3221;width:10;height:20" coordorigin="5593,3221" coordsize="10,20">
              <v:shape style="position:absolute;left:5593;top:3221;width:10;height:20" coordorigin="5593,3221" coordsize="10,20" path="m5593,3240l5603,3240,5603,3221,5593,3221,5593,3240xe" filled="true" fillcolor="#000000" stroked="false">
                <v:path arrowok="t"/>
                <v:fill type="solid"/>
              </v:shape>
            </v:group>
            <v:group style="position:absolute;left:5593;top:3240;width:10;height:20" coordorigin="5593,3240" coordsize="10,20">
              <v:shape style="position:absolute;left:5593;top:3240;width:10;height:20" coordorigin="5593,3240" coordsize="10,20" path="m5593,3259l5603,3259,5603,3240,5593,3240,5593,3259xe" filled="true" fillcolor="#000000" stroked="false">
                <v:path arrowok="t"/>
                <v:fill type="solid"/>
              </v:shape>
            </v:group>
            <v:group style="position:absolute;left:5593;top:3259;width:10;height:20" coordorigin="5593,3259" coordsize="10,20">
              <v:shape style="position:absolute;left:5593;top:3259;width:10;height:20" coordorigin="5593,3259" coordsize="10,20" path="m5593,3278l5603,3278,5603,3259,5593,3259,5593,3278xe" filled="true" fillcolor="#000000" stroked="false">
                <v:path arrowok="t"/>
                <v:fill type="solid"/>
              </v:shape>
            </v:group>
            <v:group style="position:absolute;left:5593;top:3278;width:10;height:20" coordorigin="5593,3278" coordsize="10,20">
              <v:shape style="position:absolute;left:5593;top:3278;width:10;height:20" coordorigin="5593,3278" coordsize="10,20" path="m5593,3297l5603,3297,5603,3278,5593,3278,5593,3297xe" filled="true" fillcolor="#000000" stroked="false">
                <v:path arrowok="t"/>
                <v:fill type="solid"/>
              </v:shape>
            </v:group>
            <v:group style="position:absolute;left:5593;top:3297;width:10;height:20" coordorigin="5593,3297" coordsize="10,20">
              <v:shape style="position:absolute;left:5593;top:3297;width:10;height:20" coordorigin="5593,3297" coordsize="10,20" path="m5593,3317l5603,3317,5603,3297,5593,3297,5593,3317xe" filled="true" fillcolor="#000000" stroked="false">
                <v:path arrowok="t"/>
                <v:fill type="solid"/>
              </v:shape>
            </v:group>
            <v:group style="position:absolute;left:5593;top:3317;width:10;height:20" coordorigin="5593,3317" coordsize="10,20">
              <v:shape style="position:absolute;left:5593;top:3317;width:10;height:20" coordorigin="5593,3317" coordsize="10,20" path="m5593,3336l5603,3336,5603,3317,5593,3317,5593,3336xe" filled="true" fillcolor="#000000" stroked="false">
                <v:path arrowok="t"/>
                <v:fill type="solid"/>
              </v:shape>
            </v:group>
            <v:group style="position:absolute;left:5593;top:3336;width:10;height:20" coordorigin="5593,3336" coordsize="10,20">
              <v:shape style="position:absolute;left:5593;top:3336;width:10;height:20" coordorigin="5593,3336" coordsize="10,20" path="m5593,3355l5603,3355,5603,3336,5593,3336,5593,3355xe" filled="true" fillcolor="#000000" stroked="false">
                <v:path arrowok="t"/>
                <v:fill type="solid"/>
              </v:shape>
            </v:group>
            <v:group style="position:absolute;left:6973;top:3029;width:10;height:20" coordorigin="6973,3029" coordsize="10,20">
              <v:shape style="position:absolute;left:6973;top:3029;width:10;height:20" coordorigin="6973,3029" coordsize="10,20" path="m6973,3048l6983,3048,6983,3029,6973,3029,6973,3048xe" filled="true" fillcolor="#000000" stroked="false">
                <v:path arrowok="t"/>
                <v:fill type="solid"/>
              </v:shape>
            </v:group>
            <v:group style="position:absolute;left:6973;top:3048;width:10;height:20" coordorigin="6973,3048" coordsize="10,20">
              <v:shape style="position:absolute;left:6973;top:3048;width:10;height:20" coordorigin="6973,3048" coordsize="10,20" path="m6973,3067l6983,3067,6983,3048,6973,3048,6973,3067xe" filled="true" fillcolor="#000000" stroked="false">
                <v:path arrowok="t"/>
                <v:fill type="solid"/>
              </v:shape>
            </v:group>
            <v:group style="position:absolute;left:6973;top:3067;width:10;height:20" coordorigin="6973,3067" coordsize="10,20">
              <v:shape style="position:absolute;left:6973;top:3067;width:10;height:20" coordorigin="6973,3067" coordsize="10,20" path="m6973,3086l6983,3086,6983,3067,6973,3067,6973,3086xe" filled="true" fillcolor="#000000" stroked="false">
                <v:path arrowok="t"/>
                <v:fill type="solid"/>
              </v:shape>
            </v:group>
            <v:group style="position:absolute;left:6973;top:3086;width:10;height:20" coordorigin="6973,3086" coordsize="10,20">
              <v:shape style="position:absolute;left:6973;top:3086;width:10;height:20" coordorigin="6973,3086" coordsize="10,20" path="m6973,3105l6983,3105,6983,3086,6973,3086,6973,3105xe" filled="true" fillcolor="#000000" stroked="false">
                <v:path arrowok="t"/>
                <v:fill type="solid"/>
              </v:shape>
            </v:group>
            <v:group style="position:absolute;left:6973;top:3105;width:10;height:20" coordorigin="6973,3105" coordsize="10,20">
              <v:shape style="position:absolute;left:6973;top:3105;width:10;height:20" coordorigin="6973,3105" coordsize="10,20" path="m6973,3125l6983,3125,6983,3105,6973,3105,6973,3125xe" filled="true" fillcolor="#000000" stroked="false">
                <v:path arrowok="t"/>
                <v:fill type="solid"/>
              </v:shape>
            </v:group>
            <v:group style="position:absolute;left:6973;top:3125;width:10;height:20" coordorigin="6973,3125" coordsize="10,20">
              <v:shape style="position:absolute;left:6973;top:3125;width:10;height:20" coordorigin="6973,3125" coordsize="10,20" path="m6973,3144l6983,3144,6983,3125,6973,3125,6973,3144xe" filled="true" fillcolor="#000000" stroked="false">
                <v:path arrowok="t"/>
                <v:fill type="solid"/>
              </v:shape>
            </v:group>
            <v:group style="position:absolute;left:6973;top:3144;width:10;height:20" coordorigin="6973,3144" coordsize="10,20">
              <v:shape style="position:absolute;left:6973;top:3144;width:10;height:20" coordorigin="6973,3144" coordsize="10,20" path="m6973,3163l6983,3163,6983,3144,6973,3144,6973,3163xe" filled="true" fillcolor="#000000" stroked="false">
                <v:path arrowok="t"/>
                <v:fill type="solid"/>
              </v:shape>
            </v:group>
            <v:group style="position:absolute;left:6973;top:3163;width:10;height:20" coordorigin="6973,3163" coordsize="10,20">
              <v:shape style="position:absolute;left:6973;top:3163;width:10;height:20" coordorigin="6973,3163" coordsize="10,20" path="m6973,3182l6983,3182,6983,3163,6973,3163,6973,3182xe" filled="true" fillcolor="#000000" stroked="false">
                <v:path arrowok="t"/>
                <v:fill type="solid"/>
              </v:shape>
            </v:group>
            <v:group style="position:absolute;left:6973;top:3182;width:10;height:20" coordorigin="6973,3182" coordsize="10,20">
              <v:shape style="position:absolute;left:6973;top:3182;width:10;height:20" coordorigin="6973,3182" coordsize="10,20" path="m6973,3201l6983,3201,6983,3182,6973,3182,6973,3201xe" filled="true" fillcolor="#000000" stroked="false">
                <v:path arrowok="t"/>
                <v:fill type="solid"/>
              </v:shape>
            </v:group>
            <v:group style="position:absolute;left:6973;top:3201;width:10;height:20" coordorigin="6973,3201" coordsize="10,20">
              <v:shape style="position:absolute;left:6973;top:3201;width:10;height:20" coordorigin="6973,3201" coordsize="10,20" path="m6973,3221l6983,3221,6983,3201,6973,3201,6973,3221xe" filled="true" fillcolor="#000000" stroked="false">
                <v:path arrowok="t"/>
                <v:fill type="solid"/>
              </v:shape>
            </v:group>
            <v:group style="position:absolute;left:6973;top:3221;width:10;height:20" coordorigin="6973,3221" coordsize="10,20">
              <v:shape style="position:absolute;left:6973;top:3221;width:10;height:20" coordorigin="6973,3221" coordsize="10,20" path="m6973,3240l6983,3240,6983,3221,6973,3221,6973,3240xe" filled="true" fillcolor="#000000" stroked="false">
                <v:path arrowok="t"/>
                <v:fill type="solid"/>
              </v:shape>
            </v:group>
            <v:group style="position:absolute;left:6973;top:3240;width:10;height:20" coordorigin="6973,3240" coordsize="10,20">
              <v:shape style="position:absolute;left:6973;top:3240;width:10;height:20" coordorigin="6973,3240" coordsize="10,20" path="m6973,3259l6983,3259,6983,3240,6973,3240,6973,3259xe" filled="true" fillcolor="#000000" stroked="false">
                <v:path arrowok="t"/>
                <v:fill type="solid"/>
              </v:shape>
            </v:group>
            <v:group style="position:absolute;left:6973;top:3259;width:10;height:20" coordorigin="6973,3259" coordsize="10,20">
              <v:shape style="position:absolute;left:6973;top:3259;width:10;height:20" coordorigin="6973,3259" coordsize="10,20" path="m6973,3278l6983,3278,6983,3259,6973,3259,6973,3278xe" filled="true" fillcolor="#000000" stroked="false">
                <v:path arrowok="t"/>
                <v:fill type="solid"/>
              </v:shape>
            </v:group>
            <v:group style="position:absolute;left:6973;top:3278;width:10;height:20" coordorigin="6973,3278" coordsize="10,20">
              <v:shape style="position:absolute;left:6973;top:3278;width:10;height:20" coordorigin="6973,3278" coordsize="10,20" path="m6973,3297l6983,3297,6983,3278,6973,3278,6973,3297xe" filled="true" fillcolor="#000000" stroked="false">
                <v:path arrowok="t"/>
                <v:fill type="solid"/>
              </v:shape>
            </v:group>
            <v:group style="position:absolute;left:6973;top:3297;width:10;height:20" coordorigin="6973,3297" coordsize="10,20">
              <v:shape style="position:absolute;left:6973;top:3297;width:10;height:20" coordorigin="6973,3297" coordsize="10,20" path="m6973,3317l6983,3317,6983,3297,6973,3297,6973,3317xe" filled="true" fillcolor="#000000" stroked="false">
                <v:path arrowok="t"/>
                <v:fill type="solid"/>
              </v:shape>
            </v:group>
            <v:group style="position:absolute;left:6973;top:3317;width:10;height:20" coordorigin="6973,3317" coordsize="10,20">
              <v:shape style="position:absolute;left:6973;top:3317;width:10;height:20" coordorigin="6973,3317" coordsize="10,20" path="m6973,3336l6983,3336,6983,3317,6973,3317,6973,3336xe" filled="true" fillcolor="#000000" stroked="false">
                <v:path arrowok="t"/>
                <v:fill type="solid"/>
              </v:shape>
            </v:group>
            <v:group style="position:absolute;left:6973;top:3336;width:10;height:20" coordorigin="6973,3336" coordsize="10,20">
              <v:shape style="position:absolute;left:6973;top:3336;width:10;height:20" coordorigin="6973,3336" coordsize="10,20" path="m6973,3355l6983,3355,6983,3336,6973,3336,6973,3355xe" filled="true" fillcolor="#000000" stroked="false">
                <v:path arrowok="t"/>
                <v:fill type="solid"/>
              </v:shape>
            </v:group>
            <v:group style="position:absolute;left:8349;top:3029;width:10;height:20" coordorigin="8349,3029" coordsize="10,20">
              <v:shape style="position:absolute;left:8349;top:3029;width:10;height:20" coordorigin="8349,3029" coordsize="10,20" path="m8349,3048l8358,3048,8358,3029,8349,3029,8349,3048xe" filled="true" fillcolor="#000000" stroked="false">
                <v:path arrowok="t"/>
                <v:fill type="solid"/>
              </v:shape>
            </v:group>
            <v:group style="position:absolute;left:8349;top:3048;width:10;height:20" coordorigin="8349,3048" coordsize="10,20">
              <v:shape style="position:absolute;left:8349;top:3048;width:10;height:20" coordorigin="8349,3048" coordsize="10,20" path="m8349,3067l8358,3067,8358,3048,8349,3048,8349,3067xe" filled="true" fillcolor="#000000" stroked="false">
                <v:path arrowok="t"/>
                <v:fill type="solid"/>
              </v:shape>
            </v:group>
            <v:group style="position:absolute;left:8349;top:3067;width:10;height:20" coordorigin="8349,3067" coordsize="10,20">
              <v:shape style="position:absolute;left:8349;top:3067;width:10;height:20" coordorigin="8349,3067" coordsize="10,20" path="m8349,3086l8358,3086,8358,3067,8349,3067,8349,3086xe" filled="true" fillcolor="#000000" stroked="false">
                <v:path arrowok="t"/>
                <v:fill type="solid"/>
              </v:shape>
            </v:group>
            <v:group style="position:absolute;left:8349;top:3086;width:10;height:20" coordorigin="8349,3086" coordsize="10,20">
              <v:shape style="position:absolute;left:8349;top:3086;width:10;height:20" coordorigin="8349,3086" coordsize="10,20" path="m8349,3105l8358,3105,8358,3086,8349,3086,8349,3105xe" filled="true" fillcolor="#000000" stroked="false">
                <v:path arrowok="t"/>
                <v:fill type="solid"/>
              </v:shape>
            </v:group>
            <v:group style="position:absolute;left:8349;top:3105;width:10;height:20" coordorigin="8349,3105" coordsize="10,20">
              <v:shape style="position:absolute;left:8349;top:3105;width:10;height:20" coordorigin="8349,3105" coordsize="10,20" path="m8349,3125l8358,3125,8358,3105,8349,3105,8349,3125xe" filled="true" fillcolor="#000000" stroked="false">
                <v:path arrowok="t"/>
                <v:fill type="solid"/>
              </v:shape>
            </v:group>
            <v:group style="position:absolute;left:8349;top:3125;width:10;height:20" coordorigin="8349,3125" coordsize="10,20">
              <v:shape style="position:absolute;left:8349;top:3125;width:10;height:20" coordorigin="8349,3125" coordsize="10,20" path="m8349,3144l8358,3144,8358,3125,8349,3125,8349,3144xe" filled="true" fillcolor="#000000" stroked="false">
                <v:path arrowok="t"/>
                <v:fill type="solid"/>
              </v:shape>
            </v:group>
            <v:group style="position:absolute;left:8349;top:3144;width:10;height:20" coordorigin="8349,3144" coordsize="10,20">
              <v:shape style="position:absolute;left:8349;top:3144;width:10;height:20" coordorigin="8349,3144" coordsize="10,20" path="m8349,3163l8358,3163,8358,3144,8349,3144,8349,3163xe" filled="true" fillcolor="#000000" stroked="false">
                <v:path arrowok="t"/>
                <v:fill type="solid"/>
              </v:shape>
            </v:group>
            <v:group style="position:absolute;left:8349;top:3163;width:10;height:20" coordorigin="8349,3163" coordsize="10,20">
              <v:shape style="position:absolute;left:8349;top:3163;width:10;height:20" coordorigin="8349,3163" coordsize="10,20" path="m8349,3182l8358,3182,8358,3163,8349,3163,8349,3182xe" filled="true" fillcolor="#000000" stroked="false">
                <v:path arrowok="t"/>
                <v:fill type="solid"/>
              </v:shape>
            </v:group>
            <v:group style="position:absolute;left:8349;top:3182;width:10;height:20" coordorigin="8349,3182" coordsize="10,20">
              <v:shape style="position:absolute;left:8349;top:3182;width:10;height:20" coordorigin="8349,3182" coordsize="10,20" path="m8349,3201l8358,3201,8358,3182,8349,3182,8349,3201xe" filled="true" fillcolor="#000000" stroked="false">
                <v:path arrowok="t"/>
                <v:fill type="solid"/>
              </v:shape>
            </v:group>
            <v:group style="position:absolute;left:8349;top:3201;width:10;height:20" coordorigin="8349,3201" coordsize="10,20">
              <v:shape style="position:absolute;left:8349;top:3201;width:10;height:20" coordorigin="8349,3201" coordsize="10,20" path="m8349,3221l8358,3221,8358,3201,8349,3201,8349,3221xe" filled="true" fillcolor="#000000" stroked="false">
                <v:path arrowok="t"/>
                <v:fill type="solid"/>
              </v:shape>
            </v:group>
            <v:group style="position:absolute;left:8349;top:3221;width:10;height:20" coordorigin="8349,3221" coordsize="10,20">
              <v:shape style="position:absolute;left:8349;top:3221;width:10;height:20" coordorigin="8349,3221" coordsize="10,20" path="m8349,3240l8358,3240,8358,3221,8349,3221,8349,3240xe" filled="true" fillcolor="#000000" stroked="false">
                <v:path arrowok="t"/>
                <v:fill type="solid"/>
              </v:shape>
            </v:group>
            <v:group style="position:absolute;left:8349;top:3240;width:10;height:20" coordorigin="8349,3240" coordsize="10,20">
              <v:shape style="position:absolute;left:8349;top:3240;width:10;height:20" coordorigin="8349,3240" coordsize="10,20" path="m8349,3259l8358,3259,8358,3240,8349,3240,8349,3259xe" filled="true" fillcolor="#000000" stroked="false">
                <v:path arrowok="t"/>
                <v:fill type="solid"/>
              </v:shape>
            </v:group>
            <v:group style="position:absolute;left:8349;top:3259;width:10;height:20" coordorigin="8349,3259" coordsize="10,20">
              <v:shape style="position:absolute;left:8349;top:3259;width:10;height:20" coordorigin="8349,3259" coordsize="10,20" path="m8349,3278l8358,3278,8358,3259,8349,3259,8349,3278xe" filled="true" fillcolor="#000000" stroked="false">
                <v:path arrowok="t"/>
                <v:fill type="solid"/>
              </v:shape>
            </v:group>
            <v:group style="position:absolute;left:8349;top:3278;width:10;height:20" coordorigin="8349,3278" coordsize="10,20">
              <v:shape style="position:absolute;left:8349;top:3278;width:10;height:20" coordorigin="8349,3278" coordsize="10,20" path="m8349,3297l8358,3297,8358,3278,8349,3278,8349,3297xe" filled="true" fillcolor="#000000" stroked="false">
                <v:path arrowok="t"/>
                <v:fill type="solid"/>
              </v:shape>
            </v:group>
            <v:group style="position:absolute;left:8349;top:3297;width:10;height:20" coordorigin="8349,3297" coordsize="10,20">
              <v:shape style="position:absolute;left:8349;top:3297;width:10;height:20" coordorigin="8349,3297" coordsize="10,20" path="m8349,3317l8358,3317,8358,3297,8349,3297,8349,3317xe" filled="true" fillcolor="#000000" stroked="false">
                <v:path arrowok="t"/>
                <v:fill type="solid"/>
              </v:shape>
            </v:group>
            <v:group style="position:absolute;left:8349;top:3317;width:10;height:20" coordorigin="8349,3317" coordsize="10,20">
              <v:shape style="position:absolute;left:8349;top:3317;width:10;height:20" coordorigin="8349,3317" coordsize="10,20" path="m8349,3336l8358,3336,8358,3317,8349,3317,8349,3336xe" filled="true" fillcolor="#000000" stroked="false">
                <v:path arrowok="t"/>
                <v:fill type="solid"/>
              </v:shape>
            </v:group>
            <v:group style="position:absolute;left:8349;top:3336;width:10;height:20" coordorigin="8349,3336" coordsize="10,20">
              <v:shape style="position:absolute;left:8349;top:3336;width:10;height:20" coordorigin="8349,3336" coordsize="10,20" path="m8349,3355l8358,3355,8358,3336,8349,3336,8349,3355xe" filled="true" fillcolor="#000000" stroked="false">
                <v:path arrowok="t"/>
                <v:fill type="solid"/>
              </v:shape>
            </v:group>
            <v:group style="position:absolute;left:9770;top:3029;width:10;height:20" coordorigin="9770,3029" coordsize="10,20">
              <v:shape style="position:absolute;left:9770;top:3029;width:10;height:20" coordorigin="9770,3029" coordsize="10,20" path="m9770,3048l9780,3048,9780,3029,9770,3029,9770,3048xe" filled="true" fillcolor="#000000" stroked="false">
                <v:path arrowok="t"/>
                <v:fill type="solid"/>
              </v:shape>
            </v:group>
            <v:group style="position:absolute;left:9770;top:3048;width:10;height:20" coordorigin="9770,3048" coordsize="10,20">
              <v:shape style="position:absolute;left:9770;top:3048;width:10;height:20" coordorigin="9770,3048" coordsize="10,20" path="m9770,3067l9780,3067,9780,3048,9770,3048,9770,3067xe" filled="true" fillcolor="#000000" stroked="false">
                <v:path arrowok="t"/>
                <v:fill type="solid"/>
              </v:shape>
            </v:group>
            <v:group style="position:absolute;left:9770;top:3067;width:10;height:20" coordorigin="9770,3067" coordsize="10,20">
              <v:shape style="position:absolute;left:9770;top:3067;width:10;height:20" coordorigin="9770,3067" coordsize="10,20" path="m9770,3086l9780,3086,9780,3067,9770,3067,9770,3086xe" filled="true" fillcolor="#000000" stroked="false">
                <v:path arrowok="t"/>
                <v:fill type="solid"/>
              </v:shape>
            </v:group>
            <v:group style="position:absolute;left:9770;top:3086;width:10;height:20" coordorigin="9770,3086" coordsize="10,20">
              <v:shape style="position:absolute;left:9770;top:3086;width:10;height:20" coordorigin="9770,3086" coordsize="10,20" path="m9770,3105l9780,3105,9780,3086,9770,3086,9770,3105xe" filled="true" fillcolor="#000000" stroked="false">
                <v:path arrowok="t"/>
                <v:fill type="solid"/>
              </v:shape>
            </v:group>
            <v:group style="position:absolute;left:9770;top:3105;width:10;height:20" coordorigin="9770,3105" coordsize="10,20">
              <v:shape style="position:absolute;left:9770;top:3105;width:10;height:20" coordorigin="9770,3105" coordsize="10,20" path="m9770,3125l9780,3125,9780,3105,9770,3105,9770,3125xe" filled="true" fillcolor="#000000" stroked="false">
                <v:path arrowok="t"/>
                <v:fill type="solid"/>
              </v:shape>
            </v:group>
            <v:group style="position:absolute;left:9770;top:3125;width:10;height:20" coordorigin="9770,3125" coordsize="10,20">
              <v:shape style="position:absolute;left:9770;top:3125;width:10;height:20" coordorigin="9770,3125" coordsize="10,20" path="m9770,3144l9780,3144,9780,3125,9770,3125,9770,3144xe" filled="true" fillcolor="#000000" stroked="false">
                <v:path arrowok="t"/>
                <v:fill type="solid"/>
              </v:shape>
            </v:group>
            <v:group style="position:absolute;left:9770;top:3144;width:10;height:20" coordorigin="9770,3144" coordsize="10,20">
              <v:shape style="position:absolute;left:9770;top:3144;width:10;height:20" coordorigin="9770,3144" coordsize="10,20" path="m9770,3163l9780,3163,9780,3144,9770,3144,9770,3163xe" filled="true" fillcolor="#000000" stroked="false">
                <v:path arrowok="t"/>
                <v:fill type="solid"/>
              </v:shape>
            </v:group>
            <v:group style="position:absolute;left:9770;top:3163;width:10;height:20" coordorigin="9770,3163" coordsize="10,20">
              <v:shape style="position:absolute;left:9770;top:3163;width:10;height:20" coordorigin="9770,3163" coordsize="10,20" path="m9770,3182l9780,3182,9780,3163,9770,3163,9770,3182xe" filled="true" fillcolor="#000000" stroked="false">
                <v:path arrowok="t"/>
                <v:fill type="solid"/>
              </v:shape>
            </v:group>
            <v:group style="position:absolute;left:9770;top:3182;width:10;height:20" coordorigin="9770,3182" coordsize="10,20">
              <v:shape style="position:absolute;left:9770;top:3182;width:10;height:20" coordorigin="9770,3182" coordsize="10,20" path="m9770,3201l9780,3201,9780,3182,9770,3182,9770,3201xe" filled="true" fillcolor="#000000" stroked="false">
                <v:path arrowok="t"/>
                <v:fill type="solid"/>
              </v:shape>
            </v:group>
            <v:group style="position:absolute;left:9770;top:3201;width:10;height:20" coordorigin="9770,3201" coordsize="10,20">
              <v:shape style="position:absolute;left:9770;top:3201;width:10;height:20" coordorigin="9770,3201" coordsize="10,20" path="m9770,3221l9780,3221,9780,3201,9770,3201,9770,3221xe" filled="true" fillcolor="#000000" stroked="false">
                <v:path arrowok="t"/>
                <v:fill type="solid"/>
              </v:shape>
            </v:group>
            <v:group style="position:absolute;left:9770;top:3221;width:10;height:20" coordorigin="9770,3221" coordsize="10,20">
              <v:shape style="position:absolute;left:9770;top:3221;width:10;height:20" coordorigin="9770,3221" coordsize="10,20" path="m9770,3240l9780,3240,9780,3221,9770,3221,9770,3240xe" filled="true" fillcolor="#000000" stroked="false">
                <v:path arrowok="t"/>
                <v:fill type="solid"/>
              </v:shape>
            </v:group>
            <v:group style="position:absolute;left:9770;top:3240;width:10;height:20" coordorigin="9770,3240" coordsize="10,20">
              <v:shape style="position:absolute;left:9770;top:3240;width:10;height:20" coordorigin="9770,3240" coordsize="10,20" path="m9770,3259l9780,3259,9780,3240,9770,3240,9770,3259xe" filled="true" fillcolor="#000000" stroked="false">
                <v:path arrowok="t"/>
                <v:fill type="solid"/>
              </v:shape>
            </v:group>
            <v:group style="position:absolute;left:9770;top:3259;width:10;height:20" coordorigin="9770,3259" coordsize="10,20">
              <v:shape style="position:absolute;left:9770;top:3259;width:10;height:20" coordorigin="9770,3259" coordsize="10,20" path="m9770,3278l9780,3278,9780,3259,9770,3259,9770,3278xe" filled="true" fillcolor="#000000" stroked="false">
                <v:path arrowok="t"/>
                <v:fill type="solid"/>
              </v:shape>
            </v:group>
            <v:group style="position:absolute;left:9770;top:3278;width:10;height:20" coordorigin="9770,3278" coordsize="10,20">
              <v:shape style="position:absolute;left:9770;top:3278;width:10;height:20" coordorigin="9770,3278" coordsize="10,20" path="m9770,3297l9780,3297,9780,3278,9770,3278,9770,3297xe" filled="true" fillcolor="#000000" stroked="false">
                <v:path arrowok="t"/>
                <v:fill type="solid"/>
              </v:shape>
            </v:group>
            <v:group style="position:absolute;left:9770;top:3297;width:10;height:20" coordorigin="9770,3297" coordsize="10,20">
              <v:shape style="position:absolute;left:9770;top:3297;width:10;height:20" coordorigin="9770,3297" coordsize="10,20" path="m9770,3317l9780,3317,9780,3297,9770,3297,9770,3317xe" filled="true" fillcolor="#000000" stroked="false">
                <v:path arrowok="t"/>
                <v:fill type="solid"/>
              </v:shape>
            </v:group>
            <v:group style="position:absolute;left:9770;top:3317;width:10;height:20" coordorigin="9770,3317" coordsize="10,20">
              <v:shape style="position:absolute;left:9770;top:3317;width:10;height:20" coordorigin="9770,3317" coordsize="10,20" path="m9770,3336l9780,3336,9780,3317,9770,3317,9770,3336xe" filled="true" fillcolor="#000000" stroked="false">
                <v:path arrowok="t"/>
                <v:fill type="solid"/>
              </v:shape>
            </v:group>
            <v:group style="position:absolute;left:9770;top:3336;width:10;height:20" coordorigin="9770,3336" coordsize="10,20">
              <v:shape style="position:absolute;left:9770;top:3336;width:10;height:20" coordorigin="9770,3336" coordsize="10,20" path="m9770,3355l9780,3355,9780,3336,9770,3336,9770,3355xe" filled="true" fillcolor="#000000" stroked="false">
                <v:path arrowok="t"/>
                <v:fill type="solid"/>
              </v:shape>
              <v:shape style="position:absolute;left:1536;top:3259;width:1824;height:108" type="#_x0000_t75" stroked="false">
                <v:imagedata r:id="rId824" o:title=""/>
              </v:shape>
              <v:shape style="position:absolute;left:3336;top:3355;width:1369;height:12" type="#_x0000_t75" stroked="false">
                <v:imagedata r:id="rId825" o:title=""/>
              </v:shape>
              <v:shape style="position:absolute;left:4691;top:3355;width:912;height:12" type="#_x0000_t75" stroked="false">
                <v:imagedata r:id="rId826" o:title=""/>
              </v:shape>
              <v:shape style="position:absolute;left:5588;top:3355;width:1395;height:12" type="#_x0000_t75" stroked="false">
                <v:imagedata r:id="rId467" o:title=""/>
              </v:shape>
              <v:shape style="position:absolute;left:6969;top:3355;width:1390;height:12" type="#_x0000_t75" stroked="false">
                <v:imagedata r:id="rId827" o:title=""/>
              </v:shape>
              <v:shape style="position:absolute;left:8344;top:3355;width:1436;height:12" type="#_x0000_t75" stroked="false">
                <v:imagedata r:id="rId828" o:title=""/>
              </v:shape>
              <v:shape style="position:absolute;left:9765;top:3357;width:890;height:10" type="#_x0000_t75" stroked="false">
                <v:imagedata r:id="rId818" o:title=""/>
              </v:shape>
            </v:group>
            <v:group style="position:absolute;left:4695;top:3367;width:10;height:20" coordorigin="4695,3367" coordsize="10,20">
              <v:shape style="position:absolute;left:4695;top:3367;width:10;height:20" coordorigin="4695,3367" coordsize="10,20" path="m4695,3386l4705,3386,4705,3367,4695,3367,4695,3386xe" filled="true" fillcolor="#000000" stroked="false">
                <v:path arrowok="t"/>
                <v:fill type="solid"/>
              </v:shape>
            </v:group>
            <v:group style="position:absolute;left:4695;top:3386;width:10;height:20" coordorigin="4695,3386" coordsize="10,20">
              <v:shape style="position:absolute;left:4695;top:3386;width:10;height:20" coordorigin="4695,3386" coordsize="10,20" path="m4695,3406l4705,3406,4705,3386,4695,3386,4695,3406xe" filled="true" fillcolor="#000000" stroked="false">
                <v:path arrowok="t"/>
                <v:fill type="solid"/>
              </v:shape>
            </v:group>
            <v:group style="position:absolute;left:4695;top:3406;width:10;height:20" coordorigin="4695,3406" coordsize="10,20">
              <v:shape style="position:absolute;left:4695;top:3406;width:10;height:20" coordorigin="4695,3406" coordsize="10,20" path="m4695,3425l4705,3425,4705,3406,4695,3406,4695,3425xe" filled="true" fillcolor="#000000" stroked="false">
                <v:path arrowok="t"/>
                <v:fill type="solid"/>
              </v:shape>
            </v:group>
            <v:group style="position:absolute;left:4695;top:3425;width:10;height:20" coordorigin="4695,3425" coordsize="10,20">
              <v:shape style="position:absolute;left:4695;top:3425;width:10;height:20" coordorigin="4695,3425" coordsize="10,20" path="m4695,3444l4705,3444,4705,3425,4695,3425,4695,3444xe" filled="true" fillcolor="#000000" stroked="false">
                <v:path arrowok="t"/>
                <v:fill type="solid"/>
              </v:shape>
            </v:group>
            <v:group style="position:absolute;left:4695;top:3444;width:10;height:20" coordorigin="4695,3444" coordsize="10,20">
              <v:shape style="position:absolute;left:4695;top:3444;width:10;height:20" coordorigin="4695,3444" coordsize="10,20" path="m4695,3464l4705,3464,4705,3444,4695,3444,4695,3464xe" filled="true" fillcolor="#000000" stroked="false">
                <v:path arrowok="t"/>
                <v:fill type="solid"/>
              </v:shape>
            </v:group>
            <v:group style="position:absolute;left:4695;top:3464;width:10;height:20" coordorigin="4695,3464" coordsize="10,20">
              <v:shape style="position:absolute;left:4695;top:3464;width:10;height:20" coordorigin="4695,3464" coordsize="10,20" path="m4695,3483l4705,3483,4705,3464,4695,3464,4695,3483xe" filled="true" fillcolor="#000000" stroked="false">
                <v:path arrowok="t"/>
                <v:fill type="solid"/>
              </v:shape>
            </v:group>
            <v:group style="position:absolute;left:4695;top:3483;width:10;height:20" coordorigin="4695,3483" coordsize="10,20">
              <v:shape style="position:absolute;left:4695;top:3483;width:10;height:20" coordorigin="4695,3483" coordsize="10,20" path="m4695,3502l4705,3502,4705,3483,4695,3483,4695,3502xe" filled="true" fillcolor="#000000" stroked="false">
                <v:path arrowok="t"/>
                <v:fill type="solid"/>
              </v:shape>
            </v:group>
            <v:group style="position:absolute;left:4695;top:3502;width:10;height:20" coordorigin="4695,3502" coordsize="10,20">
              <v:shape style="position:absolute;left:4695;top:3502;width:10;height:20" coordorigin="4695,3502" coordsize="10,20" path="m4695,3521l4705,3521,4705,3502,4695,3502,4695,3521xe" filled="true" fillcolor="#000000" stroked="false">
                <v:path arrowok="t"/>
                <v:fill type="solid"/>
              </v:shape>
            </v:group>
            <v:group style="position:absolute;left:4695;top:3521;width:10;height:20" coordorigin="4695,3521" coordsize="10,20">
              <v:shape style="position:absolute;left:4695;top:3521;width:10;height:20" coordorigin="4695,3521" coordsize="10,20" path="m4695,3540l4705,3540,4705,3521,4695,3521,4695,3540xe" filled="true" fillcolor="#000000" stroked="false">
                <v:path arrowok="t"/>
                <v:fill type="solid"/>
              </v:shape>
            </v:group>
            <v:group style="position:absolute;left:4695;top:3540;width:10;height:20" coordorigin="4695,3540" coordsize="10,20">
              <v:shape style="position:absolute;left:4695;top:3540;width:10;height:20" coordorigin="4695,3540" coordsize="10,20" path="m4695,3560l4705,3560,4705,3540,4695,3540,4695,3560xe" filled="true" fillcolor="#000000" stroked="false">
                <v:path arrowok="t"/>
                <v:fill type="solid"/>
              </v:shape>
            </v:group>
            <v:group style="position:absolute;left:4695;top:3560;width:10;height:20" coordorigin="4695,3560" coordsize="10,20">
              <v:shape style="position:absolute;left:4695;top:3560;width:10;height:20" coordorigin="4695,3560" coordsize="10,20" path="m4695,3579l4705,3579,4705,3560,4695,3560,4695,3579xe" filled="true" fillcolor="#000000" stroked="false">
                <v:path arrowok="t"/>
                <v:fill type="solid"/>
              </v:shape>
            </v:group>
            <v:group style="position:absolute;left:4695;top:3579;width:10;height:20" coordorigin="4695,3579" coordsize="10,20">
              <v:shape style="position:absolute;left:4695;top:3579;width:10;height:20" coordorigin="4695,3579" coordsize="10,20" path="m4695,3598l4705,3598,4705,3579,4695,3579,4695,3598xe" filled="true" fillcolor="#000000" stroked="false">
                <v:path arrowok="t"/>
                <v:fill type="solid"/>
              </v:shape>
            </v:group>
            <v:group style="position:absolute;left:4695;top:3598;width:10;height:20" coordorigin="4695,3598" coordsize="10,20">
              <v:shape style="position:absolute;left:4695;top:3598;width:10;height:20" coordorigin="4695,3598" coordsize="10,20" path="m4695,3617l4705,3617,4705,3598,4695,3598,4695,3617xe" filled="true" fillcolor="#000000" stroked="false">
                <v:path arrowok="t"/>
                <v:fill type="solid"/>
              </v:shape>
            </v:group>
            <v:group style="position:absolute;left:4695;top:3617;width:10;height:20" coordorigin="4695,3617" coordsize="10,20">
              <v:shape style="position:absolute;left:4695;top:3617;width:10;height:20" coordorigin="4695,3617" coordsize="10,20" path="m4695,3636l4705,3636,4705,3617,4695,3617,4695,3636xe" filled="true" fillcolor="#000000" stroked="false">
                <v:path arrowok="t"/>
                <v:fill type="solid"/>
              </v:shape>
            </v:group>
            <v:group style="position:absolute;left:4695;top:3636;width:10;height:20" coordorigin="4695,3636" coordsize="10,20">
              <v:shape style="position:absolute;left:4695;top:3636;width:10;height:20" coordorigin="4695,3636" coordsize="10,20" path="m4695,3656l4705,3656,4705,3636,4695,3636,4695,3656xe" filled="true" fillcolor="#000000" stroked="false">
                <v:path arrowok="t"/>
                <v:fill type="solid"/>
              </v:shape>
            </v:group>
            <v:group style="position:absolute;left:4695;top:3656;width:10;height:20" coordorigin="4695,3656" coordsize="10,20">
              <v:shape style="position:absolute;left:4695;top:3656;width:10;height:20" coordorigin="4695,3656" coordsize="10,20" path="m4695,3675l4705,3675,4705,3656,4695,3656,4695,3675xe" filled="true" fillcolor="#000000" stroked="false">
                <v:path arrowok="t"/>
                <v:fill type="solid"/>
              </v:shape>
            </v:group>
            <v:group style="position:absolute;left:4695;top:3675;width:10;height:20" coordorigin="4695,3675" coordsize="10,20">
              <v:shape style="position:absolute;left:4695;top:3675;width:10;height:20" coordorigin="4695,3675" coordsize="10,20" path="m4695,3694l4705,3694,4705,3675,4695,3675,4695,3694xe" filled="true" fillcolor="#000000" stroked="false">
                <v:path arrowok="t"/>
                <v:fill type="solid"/>
              </v:shape>
            </v:group>
            <v:group style="position:absolute;left:4695;top:3694;width:10;height:20" coordorigin="4695,3694" coordsize="10,20">
              <v:shape style="position:absolute;left:4695;top:3694;width:10;height:20" coordorigin="4695,3694" coordsize="10,20" path="m4695,3713l4705,3713,4705,3694,4695,3694,4695,3713xe" filled="true" fillcolor="#000000" stroked="false">
                <v:path arrowok="t"/>
                <v:fill type="solid"/>
              </v:shape>
            </v:group>
            <v:group style="position:absolute;left:4695;top:3713;width:10;height:20" coordorigin="4695,3713" coordsize="10,20">
              <v:shape style="position:absolute;left:4695;top:3713;width:10;height:20" coordorigin="4695,3713" coordsize="10,20" path="m4695,3732l4705,3732,4705,3713,4695,3713,4695,3732xe" filled="true" fillcolor="#000000" stroked="false">
                <v:path arrowok="t"/>
                <v:fill type="solid"/>
              </v:shape>
            </v:group>
            <v:group style="position:absolute;left:4695;top:3732;width:10;height:20" coordorigin="4695,3732" coordsize="10,20">
              <v:shape style="position:absolute;left:4695;top:3732;width:10;height:20" coordorigin="4695,3732" coordsize="10,20" path="m4695,3752l4705,3752,4705,3732,4695,3732,4695,3752xe" filled="true" fillcolor="#000000" stroked="false">
                <v:path arrowok="t"/>
                <v:fill type="solid"/>
              </v:shape>
            </v:group>
            <v:group style="position:absolute;left:4695;top:3752;width:10;height:20" coordorigin="4695,3752" coordsize="10,20">
              <v:shape style="position:absolute;left:4695;top:3752;width:10;height:20" coordorigin="4695,3752" coordsize="10,20" path="m4695,3771l4705,3771,4705,3752,4695,3752,4695,3771xe" filled="true" fillcolor="#000000" stroked="false">
                <v:path arrowok="t"/>
                <v:fill type="solid"/>
              </v:shape>
            </v:group>
            <v:group style="position:absolute;left:4695;top:3771;width:10;height:20" coordorigin="4695,3771" coordsize="10,20">
              <v:shape style="position:absolute;left:4695;top:3771;width:10;height:20" coordorigin="4695,3771" coordsize="10,20" path="m4695,3790l4705,3790,4705,3771,4695,3771,4695,3790xe" filled="true" fillcolor="#000000" stroked="false">
                <v:path arrowok="t"/>
                <v:fill type="solid"/>
              </v:shape>
            </v:group>
            <v:group style="position:absolute;left:4695;top:3790;width:10;height:20" coordorigin="4695,3790" coordsize="10,20">
              <v:shape style="position:absolute;left:4695;top:3790;width:10;height:20" coordorigin="4695,3790" coordsize="10,20" path="m4695,3809l4705,3809,4705,3790,4695,3790,4695,3809xe" filled="true" fillcolor="#000000" stroked="false">
                <v:path arrowok="t"/>
                <v:fill type="solid"/>
              </v:shape>
            </v:group>
            <v:group style="position:absolute;left:4695;top:3809;width:10;height:20" coordorigin="4695,3809" coordsize="10,20">
              <v:shape style="position:absolute;left:4695;top:3809;width:10;height:20" coordorigin="4695,3809" coordsize="10,20" path="m4695,3828l4705,3828,4705,3809,4695,3809,4695,3828xe" filled="true" fillcolor="#000000" stroked="false">
                <v:path arrowok="t"/>
                <v:fill type="solid"/>
              </v:shape>
            </v:group>
            <v:group style="position:absolute;left:4695;top:3828;width:10;height:20" coordorigin="4695,3828" coordsize="10,20">
              <v:shape style="position:absolute;left:4695;top:3828;width:10;height:20" coordorigin="4695,3828" coordsize="10,20" path="m4695,3848l4705,3848,4705,3828,4695,3828,4695,3848xe" filled="true" fillcolor="#000000" stroked="false">
                <v:path arrowok="t"/>
                <v:fill type="solid"/>
              </v:shape>
            </v:group>
            <v:group style="position:absolute;left:4695;top:3848;width:10;height:20" coordorigin="4695,3848" coordsize="10,20">
              <v:shape style="position:absolute;left:4695;top:3848;width:10;height:20" coordorigin="4695,3848" coordsize="10,20" path="m4695,3867l4705,3867,4705,3848,4695,3848,4695,3867xe" filled="true" fillcolor="#000000" stroked="false">
                <v:path arrowok="t"/>
                <v:fill type="solid"/>
              </v:shape>
            </v:group>
            <v:group style="position:absolute;left:4695;top:3867;width:10;height:20" coordorigin="4695,3867" coordsize="10,20">
              <v:shape style="position:absolute;left:4695;top:3867;width:10;height:20" coordorigin="4695,3867" coordsize="10,20" path="m4695,3886l4705,3886,4705,3867,4695,3867,4695,3886xe" filled="true" fillcolor="#000000" stroked="false">
                <v:path arrowok="t"/>
                <v:fill type="solid"/>
              </v:shape>
            </v:group>
            <v:group style="position:absolute;left:4695;top:3886;width:10;height:20" coordorigin="4695,3886" coordsize="10,20">
              <v:shape style="position:absolute;left:4695;top:3886;width:10;height:20" coordorigin="4695,3886" coordsize="10,20" path="m4695,3905l4705,3905,4705,3886,4695,3886,4695,3905xe" filled="true" fillcolor="#000000" stroked="false">
                <v:path arrowok="t"/>
                <v:fill type="solid"/>
              </v:shape>
            </v:group>
            <v:group style="position:absolute;left:4695;top:3909;width:10;height:2" coordorigin="4695,3909" coordsize="10,2">
              <v:shape style="position:absolute;left:4695;top:3909;width:10;height:2" coordorigin="4695,3909" coordsize="10,0" path="m4695,3909l4705,3909e" filled="false" stroked="true" strokeweight=".35999pt" strokecolor="#000000">
                <v:path arrowok="t"/>
              </v:shape>
            </v:group>
            <v:group style="position:absolute;left:5593;top:3367;width:10;height:20" coordorigin="5593,3367" coordsize="10,20">
              <v:shape style="position:absolute;left:5593;top:3367;width:10;height:20" coordorigin="5593,3367" coordsize="10,20" path="m5593,3386l5603,3386,5603,3367,5593,3367,5593,3386xe" filled="true" fillcolor="#000000" stroked="false">
                <v:path arrowok="t"/>
                <v:fill type="solid"/>
              </v:shape>
            </v:group>
            <v:group style="position:absolute;left:5593;top:3386;width:10;height:20" coordorigin="5593,3386" coordsize="10,20">
              <v:shape style="position:absolute;left:5593;top:3386;width:10;height:20" coordorigin="5593,3386" coordsize="10,20" path="m5593,3406l5603,3406,5603,3386,5593,3386,5593,3406xe" filled="true" fillcolor="#000000" stroked="false">
                <v:path arrowok="t"/>
                <v:fill type="solid"/>
              </v:shape>
            </v:group>
            <v:group style="position:absolute;left:5593;top:3406;width:10;height:20" coordorigin="5593,3406" coordsize="10,20">
              <v:shape style="position:absolute;left:5593;top:3406;width:10;height:20" coordorigin="5593,3406" coordsize="10,20" path="m5593,3425l5603,3425,5603,3406,5593,3406,5593,3425xe" filled="true" fillcolor="#000000" stroked="false">
                <v:path arrowok="t"/>
                <v:fill type="solid"/>
              </v:shape>
            </v:group>
            <v:group style="position:absolute;left:5593;top:3425;width:10;height:20" coordorigin="5593,3425" coordsize="10,20">
              <v:shape style="position:absolute;left:5593;top:3425;width:10;height:20" coordorigin="5593,3425" coordsize="10,20" path="m5593,3444l5603,3444,5603,3425,5593,3425,5593,3444xe" filled="true" fillcolor="#000000" stroked="false">
                <v:path arrowok="t"/>
                <v:fill type="solid"/>
              </v:shape>
            </v:group>
            <v:group style="position:absolute;left:5593;top:3444;width:10;height:20" coordorigin="5593,3444" coordsize="10,20">
              <v:shape style="position:absolute;left:5593;top:3444;width:10;height:20" coordorigin="5593,3444" coordsize="10,20" path="m5593,3464l5603,3464,5603,3444,5593,3444,5593,3464xe" filled="true" fillcolor="#000000" stroked="false">
                <v:path arrowok="t"/>
                <v:fill type="solid"/>
              </v:shape>
            </v:group>
            <v:group style="position:absolute;left:5593;top:3464;width:10;height:20" coordorigin="5593,3464" coordsize="10,20">
              <v:shape style="position:absolute;left:5593;top:3464;width:10;height:20" coordorigin="5593,3464" coordsize="10,20" path="m5593,3483l5603,3483,5603,3464,5593,3464,5593,3483xe" filled="true" fillcolor="#000000" stroked="false">
                <v:path arrowok="t"/>
                <v:fill type="solid"/>
              </v:shape>
            </v:group>
            <v:group style="position:absolute;left:5593;top:3483;width:10;height:20" coordorigin="5593,3483" coordsize="10,20">
              <v:shape style="position:absolute;left:5593;top:3483;width:10;height:20" coordorigin="5593,3483" coordsize="10,20" path="m5593,3502l5603,3502,5603,3483,5593,3483,5593,3502xe" filled="true" fillcolor="#000000" stroked="false">
                <v:path arrowok="t"/>
                <v:fill type="solid"/>
              </v:shape>
            </v:group>
            <v:group style="position:absolute;left:5593;top:3502;width:10;height:20" coordorigin="5593,3502" coordsize="10,20">
              <v:shape style="position:absolute;left:5593;top:3502;width:10;height:20" coordorigin="5593,3502" coordsize="10,20" path="m5593,3521l5603,3521,5603,3502,5593,3502,5593,3521xe" filled="true" fillcolor="#000000" stroked="false">
                <v:path arrowok="t"/>
                <v:fill type="solid"/>
              </v:shape>
            </v:group>
            <v:group style="position:absolute;left:5593;top:3521;width:10;height:20" coordorigin="5593,3521" coordsize="10,20">
              <v:shape style="position:absolute;left:5593;top:3521;width:10;height:20" coordorigin="5593,3521" coordsize="10,20" path="m5593,3540l5603,3540,5603,3521,5593,3521,5593,3540xe" filled="true" fillcolor="#000000" stroked="false">
                <v:path arrowok="t"/>
                <v:fill type="solid"/>
              </v:shape>
            </v:group>
            <v:group style="position:absolute;left:5593;top:3540;width:10;height:20" coordorigin="5593,3540" coordsize="10,20">
              <v:shape style="position:absolute;left:5593;top:3540;width:10;height:20" coordorigin="5593,3540" coordsize="10,20" path="m5593,3560l5603,3560,5603,3540,5593,3540,5593,3560xe" filled="true" fillcolor="#000000" stroked="false">
                <v:path arrowok="t"/>
                <v:fill type="solid"/>
              </v:shape>
            </v:group>
            <v:group style="position:absolute;left:5593;top:3560;width:10;height:20" coordorigin="5593,3560" coordsize="10,20">
              <v:shape style="position:absolute;left:5593;top:3560;width:10;height:20" coordorigin="5593,3560" coordsize="10,20" path="m5593,3579l5603,3579,5603,3560,5593,3560,5593,3579xe" filled="true" fillcolor="#000000" stroked="false">
                <v:path arrowok="t"/>
                <v:fill type="solid"/>
              </v:shape>
            </v:group>
            <v:group style="position:absolute;left:5593;top:3579;width:10;height:20" coordorigin="5593,3579" coordsize="10,20">
              <v:shape style="position:absolute;left:5593;top:3579;width:10;height:20" coordorigin="5593,3579" coordsize="10,20" path="m5593,3598l5603,3598,5603,3579,5593,3579,5593,3598xe" filled="true" fillcolor="#000000" stroked="false">
                <v:path arrowok="t"/>
                <v:fill type="solid"/>
              </v:shape>
            </v:group>
            <v:group style="position:absolute;left:5593;top:3598;width:10;height:20" coordorigin="5593,3598" coordsize="10,20">
              <v:shape style="position:absolute;left:5593;top:3598;width:10;height:20" coordorigin="5593,3598" coordsize="10,20" path="m5593,3617l5603,3617,5603,3598,5593,3598,5593,3617xe" filled="true" fillcolor="#000000" stroked="false">
                <v:path arrowok="t"/>
                <v:fill type="solid"/>
              </v:shape>
            </v:group>
            <v:group style="position:absolute;left:5593;top:3617;width:10;height:20" coordorigin="5593,3617" coordsize="10,20">
              <v:shape style="position:absolute;left:5593;top:3617;width:10;height:20" coordorigin="5593,3617" coordsize="10,20" path="m5593,3636l5603,3636,5603,3617,5593,3617,5593,3636xe" filled="true" fillcolor="#000000" stroked="false">
                <v:path arrowok="t"/>
                <v:fill type="solid"/>
              </v:shape>
            </v:group>
            <v:group style="position:absolute;left:5593;top:3636;width:10;height:20" coordorigin="5593,3636" coordsize="10,20">
              <v:shape style="position:absolute;left:5593;top:3636;width:10;height:20" coordorigin="5593,3636" coordsize="10,20" path="m5593,3656l5603,3656,5603,3636,5593,3636,5593,3656xe" filled="true" fillcolor="#000000" stroked="false">
                <v:path arrowok="t"/>
                <v:fill type="solid"/>
              </v:shape>
            </v:group>
            <v:group style="position:absolute;left:5593;top:3656;width:10;height:20" coordorigin="5593,3656" coordsize="10,20">
              <v:shape style="position:absolute;left:5593;top:3656;width:10;height:20" coordorigin="5593,3656" coordsize="10,20" path="m5593,3675l5603,3675,5603,3656,5593,3656,5593,3675xe" filled="true" fillcolor="#000000" stroked="false">
                <v:path arrowok="t"/>
                <v:fill type="solid"/>
              </v:shape>
            </v:group>
            <v:group style="position:absolute;left:5593;top:3675;width:10;height:20" coordorigin="5593,3675" coordsize="10,20">
              <v:shape style="position:absolute;left:5593;top:3675;width:10;height:20" coordorigin="5593,3675" coordsize="10,20" path="m5593,3694l5603,3694,5603,3675,5593,3675,5593,3694xe" filled="true" fillcolor="#000000" stroked="false">
                <v:path arrowok="t"/>
                <v:fill type="solid"/>
              </v:shape>
            </v:group>
            <v:group style="position:absolute;left:5593;top:3694;width:10;height:20" coordorigin="5593,3694" coordsize="10,20">
              <v:shape style="position:absolute;left:5593;top:3694;width:10;height:20" coordorigin="5593,3694" coordsize="10,20" path="m5593,3713l5603,3713,5603,3694,5593,3694,5593,3713xe" filled="true" fillcolor="#000000" stroked="false">
                <v:path arrowok="t"/>
                <v:fill type="solid"/>
              </v:shape>
            </v:group>
            <v:group style="position:absolute;left:5593;top:3713;width:10;height:20" coordorigin="5593,3713" coordsize="10,20">
              <v:shape style="position:absolute;left:5593;top:3713;width:10;height:20" coordorigin="5593,3713" coordsize="10,20" path="m5593,3732l5603,3732,5603,3713,5593,3713,5593,3732xe" filled="true" fillcolor="#000000" stroked="false">
                <v:path arrowok="t"/>
                <v:fill type="solid"/>
              </v:shape>
            </v:group>
            <v:group style="position:absolute;left:5593;top:3732;width:10;height:20" coordorigin="5593,3732" coordsize="10,20">
              <v:shape style="position:absolute;left:5593;top:3732;width:10;height:20" coordorigin="5593,3732" coordsize="10,20" path="m5593,3752l5603,3752,5603,3732,5593,3732,5593,3752xe" filled="true" fillcolor="#000000" stroked="false">
                <v:path arrowok="t"/>
                <v:fill type="solid"/>
              </v:shape>
            </v:group>
            <v:group style="position:absolute;left:5593;top:3752;width:10;height:20" coordorigin="5593,3752" coordsize="10,20">
              <v:shape style="position:absolute;left:5593;top:3752;width:10;height:20" coordorigin="5593,3752" coordsize="10,20" path="m5593,3771l5603,3771,5603,3752,5593,3752,5593,3771xe" filled="true" fillcolor="#000000" stroked="false">
                <v:path arrowok="t"/>
                <v:fill type="solid"/>
              </v:shape>
            </v:group>
            <v:group style="position:absolute;left:5593;top:3771;width:10;height:20" coordorigin="5593,3771" coordsize="10,20">
              <v:shape style="position:absolute;left:5593;top:3771;width:10;height:20" coordorigin="5593,3771" coordsize="10,20" path="m5593,3790l5603,3790,5603,3771,5593,3771,5593,3790xe" filled="true" fillcolor="#000000" stroked="false">
                <v:path arrowok="t"/>
                <v:fill type="solid"/>
              </v:shape>
            </v:group>
            <v:group style="position:absolute;left:5593;top:3790;width:10;height:20" coordorigin="5593,3790" coordsize="10,20">
              <v:shape style="position:absolute;left:5593;top:3790;width:10;height:20" coordorigin="5593,3790" coordsize="10,20" path="m5593,3809l5603,3809,5603,3790,5593,3790,5593,3809xe" filled="true" fillcolor="#000000" stroked="false">
                <v:path arrowok="t"/>
                <v:fill type="solid"/>
              </v:shape>
            </v:group>
            <v:group style="position:absolute;left:5593;top:3809;width:10;height:20" coordorigin="5593,3809" coordsize="10,20">
              <v:shape style="position:absolute;left:5593;top:3809;width:10;height:20" coordorigin="5593,3809" coordsize="10,20" path="m5593,3828l5603,3828,5603,3809,5593,3809,5593,3828xe" filled="true" fillcolor="#000000" stroked="false">
                <v:path arrowok="t"/>
                <v:fill type="solid"/>
              </v:shape>
            </v:group>
            <v:group style="position:absolute;left:5593;top:3828;width:10;height:20" coordorigin="5593,3828" coordsize="10,20">
              <v:shape style="position:absolute;left:5593;top:3828;width:10;height:20" coordorigin="5593,3828" coordsize="10,20" path="m5593,3848l5603,3848,5603,3828,5593,3828,5593,3848xe" filled="true" fillcolor="#000000" stroked="false">
                <v:path arrowok="t"/>
                <v:fill type="solid"/>
              </v:shape>
            </v:group>
            <v:group style="position:absolute;left:5593;top:3848;width:10;height:20" coordorigin="5593,3848" coordsize="10,20">
              <v:shape style="position:absolute;left:5593;top:3848;width:10;height:20" coordorigin="5593,3848" coordsize="10,20" path="m5593,3867l5603,3867,5603,3848,5593,3848,5593,3867xe" filled="true" fillcolor="#000000" stroked="false">
                <v:path arrowok="t"/>
                <v:fill type="solid"/>
              </v:shape>
            </v:group>
            <v:group style="position:absolute;left:5593;top:3867;width:10;height:20" coordorigin="5593,3867" coordsize="10,20">
              <v:shape style="position:absolute;left:5593;top:3867;width:10;height:20" coordorigin="5593,3867" coordsize="10,20" path="m5593,3886l5603,3886,5603,3867,5593,3867,5593,3886xe" filled="true" fillcolor="#000000" stroked="false">
                <v:path arrowok="t"/>
                <v:fill type="solid"/>
              </v:shape>
            </v:group>
            <v:group style="position:absolute;left:5593;top:3886;width:10;height:20" coordorigin="5593,3886" coordsize="10,20">
              <v:shape style="position:absolute;left:5593;top:3886;width:10;height:20" coordorigin="5593,3886" coordsize="10,20" path="m5593,3905l5603,3905,5603,3886,5593,3886,5593,3905xe" filled="true" fillcolor="#000000" stroked="false">
                <v:path arrowok="t"/>
                <v:fill type="solid"/>
              </v:shape>
            </v:group>
            <v:group style="position:absolute;left:5593;top:3909;width:10;height:2" coordorigin="5593,3909" coordsize="10,2">
              <v:shape style="position:absolute;left:5593;top:3909;width:10;height:2" coordorigin="5593,3909" coordsize="10,0" path="m5593,3909l5603,3909e" filled="false" stroked="true" strokeweight=".35999pt" strokecolor="#000000">
                <v:path arrowok="t"/>
              </v:shape>
            </v:group>
            <v:group style="position:absolute;left:6973;top:3367;width:10;height:20" coordorigin="6973,3367" coordsize="10,20">
              <v:shape style="position:absolute;left:6973;top:3367;width:10;height:20" coordorigin="6973,3367" coordsize="10,20" path="m6973,3386l6983,3386,6983,3367,6973,3367,6973,3386xe" filled="true" fillcolor="#000000" stroked="false">
                <v:path arrowok="t"/>
                <v:fill type="solid"/>
              </v:shape>
            </v:group>
            <v:group style="position:absolute;left:6973;top:3386;width:10;height:20" coordorigin="6973,3386" coordsize="10,20">
              <v:shape style="position:absolute;left:6973;top:3386;width:10;height:20" coordorigin="6973,3386" coordsize="10,20" path="m6973,3406l6983,3406,6983,3386,6973,3386,6973,3406xe" filled="true" fillcolor="#000000" stroked="false">
                <v:path arrowok="t"/>
                <v:fill type="solid"/>
              </v:shape>
            </v:group>
            <v:group style="position:absolute;left:6973;top:3406;width:10;height:20" coordorigin="6973,3406" coordsize="10,20">
              <v:shape style="position:absolute;left:6973;top:3406;width:10;height:20" coordorigin="6973,3406" coordsize="10,20" path="m6973,3425l6983,3425,6983,3406,6973,3406,6973,3425xe" filled="true" fillcolor="#000000" stroked="false">
                <v:path arrowok="t"/>
                <v:fill type="solid"/>
              </v:shape>
            </v:group>
            <v:group style="position:absolute;left:6973;top:3425;width:10;height:20" coordorigin="6973,3425" coordsize="10,20">
              <v:shape style="position:absolute;left:6973;top:3425;width:10;height:20" coordorigin="6973,3425" coordsize="10,20" path="m6973,3444l6983,3444,6983,3425,6973,3425,6973,3444xe" filled="true" fillcolor="#000000" stroked="false">
                <v:path arrowok="t"/>
                <v:fill type="solid"/>
              </v:shape>
            </v:group>
            <v:group style="position:absolute;left:6973;top:3444;width:10;height:20" coordorigin="6973,3444" coordsize="10,20">
              <v:shape style="position:absolute;left:6973;top:3444;width:10;height:20" coordorigin="6973,3444" coordsize="10,20" path="m6973,3464l6983,3464,6983,3444,6973,3444,6973,3464xe" filled="true" fillcolor="#000000" stroked="false">
                <v:path arrowok="t"/>
                <v:fill type="solid"/>
              </v:shape>
            </v:group>
            <v:group style="position:absolute;left:6973;top:3464;width:10;height:20" coordorigin="6973,3464" coordsize="10,20">
              <v:shape style="position:absolute;left:6973;top:3464;width:10;height:20" coordorigin="6973,3464" coordsize="10,20" path="m6973,3483l6983,3483,6983,3464,6973,3464,6973,3483xe" filled="true" fillcolor="#000000" stroked="false">
                <v:path arrowok="t"/>
                <v:fill type="solid"/>
              </v:shape>
            </v:group>
            <v:group style="position:absolute;left:6973;top:3483;width:10;height:20" coordorigin="6973,3483" coordsize="10,20">
              <v:shape style="position:absolute;left:6973;top:3483;width:10;height:20" coordorigin="6973,3483" coordsize="10,20" path="m6973,3502l6983,3502,6983,3483,6973,3483,6973,3502xe" filled="true" fillcolor="#000000" stroked="false">
                <v:path arrowok="t"/>
                <v:fill type="solid"/>
              </v:shape>
            </v:group>
            <v:group style="position:absolute;left:6973;top:3502;width:10;height:20" coordorigin="6973,3502" coordsize="10,20">
              <v:shape style="position:absolute;left:6973;top:3502;width:10;height:20" coordorigin="6973,3502" coordsize="10,20" path="m6973,3521l6983,3521,6983,3502,6973,3502,6973,3521xe" filled="true" fillcolor="#000000" stroked="false">
                <v:path arrowok="t"/>
                <v:fill type="solid"/>
              </v:shape>
            </v:group>
            <v:group style="position:absolute;left:6973;top:3521;width:10;height:20" coordorigin="6973,3521" coordsize="10,20">
              <v:shape style="position:absolute;left:6973;top:3521;width:10;height:20" coordorigin="6973,3521" coordsize="10,20" path="m6973,3540l6983,3540,6983,3521,6973,3521,6973,3540xe" filled="true" fillcolor="#000000" stroked="false">
                <v:path arrowok="t"/>
                <v:fill type="solid"/>
              </v:shape>
            </v:group>
            <v:group style="position:absolute;left:6973;top:3540;width:10;height:20" coordorigin="6973,3540" coordsize="10,20">
              <v:shape style="position:absolute;left:6973;top:3540;width:10;height:20" coordorigin="6973,3540" coordsize="10,20" path="m6973,3560l6983,3560,6983,3540,6973,3540,6973,3560xe" filled="true" fillcolor="#000000" stroked="false">
                <v:path arrowok="t"/>
                <v:fill type="solid"/>
              </v:shape>
            </v:group>
            <v:group style="position:absolute;left:6973;top:3560;width:10;height:20" coordorigin="6973,3560" coordsize="10,20">
              <v:shape style="position:absolute;left:6973;top:3560;width:10;height:20" coordorigin="6973,3560" coordsize="10,20" path="m6973,3579l6983,3579,6983,3560,6973,3560,6973,3579xe" filled="true" fillcolor="#000000" stroked="false">
                <v:path arrowok="t"/>
                <v:fill type="solid"/>
              </v:shape>
            </v:group>
            <v:group style="position:absolute;left:6973;top:3579;width:10;height:20" coordorigin="6973,3579" coordsize="10,20">
              <v:shape style="position:absolute;left:6973;top:3579;width:10;height:20" coordorigin="6973,3579" coordsize="10,20" path="m6973,3598l6983,3598,6983,3579,6973,3579,6973,3598xe" filled="true" fillcolor="#000000" stroked="false">
                <v:path arrowok="t"/>
                <v:fill type="solid"/>
              </v:shape>
            </v:group>
            <v:group style="position:absolute;left:6973;top:3598;width:10;height:20" coordorigin="6973,3598" coordsize="10,20">
              <v:shape style="position:absolute;left:6973;top:3598;width:10;height:20" coordorigin="6973,3598" coordsize="10,20" path="m6973,3617l6983,3617,6983,3598,6973,3598,6973,3617xe" filled="true" fillcolor="#000000" stroked="false">
                <v:path arrowok="t"/>
                <v:fill type="solid"/>
              </v:shape>
            </v:group>
            <v:group style="position:absolute;left:6973;top:3617;width:10;height:20" coordorigin="6973,3617" coordsize="10,20">
              <v:shape style="position:absolute;left:6973;top:3617;width:10;height:20" coordorigin="6973,3617" coordsize="10,20" path="m6973,3636l6983,3636,6983,3617,6973,3617,6973,3636xe" filled="true" fillcolor="#000000" stroked="false">
                <v:path arrowok="t"/>
                <v:fill type="solid"/>
              </v:shape>
            </v:group>
            <v:group style="position:absolute;left:6973;top:3636;width:10;height:20" coordorigin="6973,3636" coordsize="10,20">
              <v:shape style="position:absolute;left:6973;top:3636;width:10;height:20" coordorigin="6973,3636" coordsize="10,20" path="m6973,3656l6983,3656,6983,3636,6973,3636,6973,3656xe" filled="true" fillcolor="#000000" stroked="false">
                <v:path arrowok="t"/>
                <v:fill type="solid"/>
              </v:shape>
            </v:group>
            <v:group style="position:absolute;left:6973;top:3656;width:10;height:20" coordorigin="6973,3656" coordsize="10,20">
              <v:shape style="position:absolute;left:6973;top:3656;width:10;height:20" coordorigin="6973,3656" coordsize="10,20" path="m6973,3675l6983,3675,6983,3656,6973,3656,6973,3675xe" filled="true" fillcolor="#000000" stroked="false">
                <v:path arrowok="t"/>
                <v:fill type="solid"/>
              </v:shape>
            </v:group>
            <v:group style="position:absolute;left:6973;top:3675;width:10;height:20" coordorigin="6973,3675" coordsize="10,20">
              <v:shape style="position:absolute;left:6973;top:3675;width:10;height:20" coordorigin="6973,3675" coordsize="10,20" path="m6973,3694l6983,3694,6983,3675,6973,3675,6973,3694xe" filled="true" fillcolor="#000000" stroked="false">
                <v:path arrowok="t"/>
                <v:fill type="solid"/>
              </v:shape>
            </v:group>
            <v:group style="position:absolute;left:6973;top:3694;width:10;height:20" coordorigin="6973,3694" coordsize="10,20">
              <v:shape style="position:absolute;left:6973;top:3694;width:10;height:20" coordorigin="6973,3694" coordsize="10,20" path="m6973,3713l6983,3713,6983,3694,6973,3694,6973,3713xe" filled="true" fillcolor="#000000" stroked="false">
                <v:path arrowok="t"/>
                <v:fill type="solid"/>
              </v:shape>
            </v:group>
            <v:group style="position:absolute;left:6973;top:3713;width:10;height:20" coordorigin="6973,3713" coordsize="10,20">
              <v:shape style="position:absolute;left:6973;top:3713;width:10;height:20" coordorigin="6973,3713" coordsize="10,20" path="m6973,3732l6983,3732,6983,3713,6973,3713,6973,3732xe" filled="true" fillcolor="#000000" stroked="false">
                <v:path arrowok="t"/>
                <v:fill type="solid"/>
              </v:shape>
            </v:group>
            <v:group style="position:absolute;left:6973;top:3732;width:10;height:20" coordorigin="6973,3732" coordsize="10,20">
              <v:shape style="position:absolute;left:6973;top:3732;width:10;height:20" coordorigin="6973,3732" coordsize="10,20" path="m6973,3752l6983,3752,6983,3732,6973,3732,6973,3752xe" filled="true" fillcolor="#000000" stroked="false">
                <v:path arrowok="t"/>
                <v:fill type="solid"/>
              </v:shape>
            </v:group>
            <v:group style="position:absolute;left:6973;top:3752;width:10;height:20" coordorigin="6973,3752" coordsize="10,20">
              <v:shape style="position:absolute;left:6973;top:3752;width:10;height:20" coordorigin="6973,3752" coordsize="10,20" path="m6973,3771l6983,3771,6983,3752,6973,3752,6973,3771xe" filled="true" fillcolor="#000000" stroked="false">
                <v:path arrowok="t"/>
                <v:fill type="solid"/>
              </v:shape>
            </v:group>
            <v:group style="position:absolute;left:6973;top:3771;width:10;height:20" coordorigin="6973,3771" coordsize="10,20">
              <v:shape style="position:absolute;left:6973;top:3771;width:10;height:20" coordorigin="6973,3771" coordsize="10,20" path="m6973,3790l6983,3790,6983,3771,6973,3771,6973,3790xe" filled="true" fillcolor="#000000" stroked="false">
                <v:path arrowok="t"/>
                <v:fill type="solid"/>
              </v:shape>
            </v:group>
            <v:group style="position:absolute;left:6973;top:3790;width:10;height:20" coordorigin="6973,3790" coordsize="10,20">
              <v:shape style="position:absolute;left:6973;top:3790;width:10;height:20" coordorigin="6973,3790" coordsize="10,20" path="m6973,3809l6983,3809,6983,3790,6973,3790,6973,3809xe" filled="true" fillcolor="#000000" stroked="false">
                <v:path arrowok="t"/>
                <v:fill type="solid"/>
              </v:shape>
            </v:group>
            <v:group style="position:absolute;left:6973;top:3809;width:10;height:20" coordorigin="6973,3809" coordsize="10,20">
              <v:shape style="position:absolute;left:6973;top:3809;width:10;height:20" coordorigin="6973,3809" coordsize="10,20" path="m6973,3828l6983,3828,6983,3809,6973,3809,6973,3828xe" filled="true" fillcolor="#000000" stroked="false">
                <v:path arrowok="t"/>
                <v:fill type="solid"/>
              </v:shape>
            </v:group>
            <v:group style="position:absolute;left:6973;top:3828;width:10;height:20" coordorigin="6973,3828" coordsize="10,20">
              <v:shape style="position:absolute;left:6973;top:3828;width:10;height:20" coordorigin="6973,3828" coordsize="10,20" path="m6973,3848l6983,3848,6983,3828,6973,3828,6973,3848xe" filled="true" fillcolor="#000000" stroked="false">
                <v:path arrowok="t"/>
                <v:fill type="solid"/>
              </v:shape>
            </v:group>
            <v:group style="position:absolute;left:6973;top:3848;width:10;height:20" coordorigin="6973,3848" coordsize="10,20">
              <v:shape style="position:absolute;left:6973;top:3848;width:10;height:20" coordorigin="6973,3848" coordsize="10,20" path="m6973,3867l6983,3867,6983,3848,6973,3848,6973,3867xe" filled="true" fillcolor="#000000" stroked="false">
                <v:path arrowok="t"/>
                <v:fill type="solid"/>
              </v:shape>
            </v:group>
            <v:group style="position:absolute;left:6973;top:3867;width:10;height:20" coordorigin="6973,3867" coordsize="10,20">
              <v:shape style="position:absolute;left:6973;top:3867;width:10;height:20" coordorigin="6973,3867" coordsize="10,20" path="m6973,3886l6983,3886,6983,3867,6973,3867,6973,3886xe" filled="true" fillcolor="#000000" stroked="false">
                <v:path arrowok="t"/>
                <v:fill type="solid"/>
              </v:shape>
            </v:group>
            <v:group style="position:absolute;left:6973;top:3886;width:10;height:20" coordorigin="6973,3886" coordsize="10,20">
              <v:shape style="position:absolute;left:6973;top:3886;width:10;height:20" coordorigin="6973,3886" coordsize="10,20" path="m6973,3905l6983,3905,6983,3886,6973,3886,6973,3905xe" filled="true" fillcolor="#000000" stroked="false">
                <v:path arrowok="t"/>
                <v:fill type="solid"/>
              </v:shape>
            </v:group>
            <v:group style="position:absolute;left:6973;top:3909;width:10;height:2" coordorigin="6973,3909" coordsize="10,2">
              <v:shape style="position:absolute;left:6973;top:3909;width:10;height:2" coordorigin="6973,3909" coordsize="10,0" path="m6973,3909l6983,3909e" filled="false" stroked="true" strokeweight=".35999pt" strokecolor="#000000">
                <v:path arrowok="t"/>
              </v:shape>
            </v:group>
            <v:group style="position:absolute;left:8349;top:3367;width:10;height:20" coordorigin="8349,3367" coordsize="10,20">
              <v:shape style="position:absolute;left:8349;top:3367;width:10;height:20" coordorigin="8349,3367" coordsize="10,20" path="m8349,3386l8358,3386,8358,3367,8349,3367,8349,3386xe" filled="true" fillcolor="#000000" stroked="false">
                <v:path arrowok="t"/>
                <v:fill type="solid"/>
              </v:shape>
            </v:group>
            <v:group style="position:absolute;left:8349;top:3386;width:10;height:20" coordorigin="8349,3386" coordsize="10,20">
              <v:shape style="position:absolute;left:8349;top:3386;width:10;height:20" coordorigin="8349,3386" coordsize="10,20" path="m8349,3406l8358,3406,8358,3386,8349,3386,8349,3406xe" filled="true" fillcolor="#000000" stroked="false">
                <v:path arrowok="t"/>
                <v:fill type="solid"/>
              </v:shape>
            </v:group>
            <v:group style="position:absolute;left:8349;top:3406;width:10;height:20" coordorigin="8349,3406" coordsize="10,20">
              <v:shape style="position:absolute;left:8349;top:3406;width:10;height:20" coordorigin="8349,3406" coordsize="10,20" path="m8349,3425l8358,3425,8358,3406,8349,3406,8349,3425xe" filled="true" fillcolor="#000000" stroked="false">
                <v:path arrowok="t"/>
                <v:fill type="solid"/>
              </v:shape>
            </v:group>
            <v:group style="position:absolute;left:8349;top:3425;width:10;height:20" coordorigin="8349,3425" coordsize="10,20">
              <v:shape style="position:absolute;left:8349;top:3425;width:10;height:20" coordorigin="8349,3425" coordsize="10,20" path="m8349,3444l8358,3444,8358,3425,8349,3425,8349,3444xe" filled="true" fillcolor="#000000" stroked="false">
                <v:path arrowok="t"/>
                <v:fill type="solid"/>
              </v:shape>
            </v:group>
            <v:group style="position:absolute;left:8349;top:3444;width:10;height:20" coordorigin="8349,3444" coordsize="10,20">
              <v:shape style="position:absolute;left:8349;top:3444;width:10;height:20" coordorigin="8349,3444" coordsize="10,20" path="m8349,3464l8358,3464,8358,3444,8349,3444,8349,3464xe" filled="true" fillcolor="#000000" stroked="false">
                <v:path arrowok="t"/>
                <v:fill type="solid"/>
              </v:shape>
            </v:group>
            <v:group style="position:absolute;left:8349;top:3464;width:10;height:20" coordorigin="8349,3464" coordsize="10,20">
              <v:shape style="position:absolute;left:8349;top:3464;width:10;height:20" coordorigin="8349,3464" coordsize="10,20" path="m8349,3483l8358,3483,8358,3464,8349,3464,8349,3483xe" filled="true" fillcolor="#000000" stroked="false">
                <v:path arrowok="t"/>
                <v:fill type="solid"/>
              </v:shape>
            </v:group>
            <v:group style="position:absolute;left:8349;top:3483;width:10;height:20" coordorigin="8349,3483" coordsize="10,20">
              <v:shape style="position:absolute;left:8349;top:3483;width:10;height:20" coordorigin="8349,3483" coordsize="10,20" path="m8349,3502l8358,3502,8358,3483,8349,3483,8349,3502xe" filled="true" fillcolor="#000000" stroked="false">
                <v:path arrowok="t"/>
                <v:fill type="solid"/>
              </v:shape>
            </v:group>
            <v:group style="position:absolute;left:8349;top:3502;width:10;height:20" coordorigin="8349,3502" coordsize="10,20">
              <v:shape style="position:absolute;left:8349;top:3502;width:10;height:20" coordorigin="8349,3502" coordsize="10,20" path="m8349,3521l8358,3521,8358,3502,8349,3502,8349,3521xe" filled="true" fillcolor="#000000" stroked="false">
                <v:path arrowok="t"/>
                <v:fill type="solid"/>
              </v:shape>
            </v:group>
            <v:group style="position:absolute;left:8349;top:3521;width:10;height:20" coordorigin="8349,3521" coordsize="10,20">
              <v:shape style="position:absolute;left:8349;top:3521;width:10;height:20" coordorigin="8349,3521" coordsize="10,20" path="m8349,3540l8358,3540,8358,3521,8349,3521,8349,3540xe" filled="true" fillcolor="#000000" stroked="false">
                <v:path arrowok="t"/>
                <v:fill type="solid"/>
              </v:shape>
            </v:group>
            <v:group style="position:absolute;left:8349;top:3540;width:10;height:20" coordorigin="8349,3540" coordsize="10,20">
              <v:shape style="position:absolute;left:8349;top:3540;width:10;height:20" coordorigin="8349,3540" coordsize="10,20" path="m8349,3560l8358,3560,8358,3540,8349,3540,8349,3560xe" filled="true" fillcolor="#000000" stroked="false">
                <v:path arrowok="t"/>
                <v:fill type="solid"/>
              </v:shape>
            </v:group>
            <v:group style="position:absolute;left:8349;top:3560;width:10;height:20" coordorigin="8349,3560" coordsize="10,20">
              <v:shape style="position:absolute;left:8349;top:3560;width:10;height:20" coordorigin="8349,3560" coordsize="10,20" path="m8349,3579l8358,3579,8358,3560,8349,3560,8349,3579xe" filled="true" fillcolor="#000000" stroked="false">
                <v:path arrowok="t"/>
                <v:fill type="solid"/>
              </v:shape>
            </v:group>
            <v:group style="position:absolute;left:8349;top:3579;width:10;height:20" coordorigin="8349,3579" coordsize="10,20">
              <v:shape style="position:absolute;left:8349;top:3579;width:10;height:20" coordorigin="8349,3579" coordsize="10,20" path="m8349,3598l8358,3598,8358,3579,8349,3579,8349,3598xe" filled="true" fillcolor="#000000" stroked="false">
                <v:path arrowok="t"/>
                <v:fill type="solid"/>
              </v:shape>
            </v:group>
            <v:group style="position:absolute;left:8349;top:3598;width:10;height:20" coordorigin="8349,3598" coordsize="10,20">
              <v:shape style="position:absolute;left:8349;top:3598;width:10;height:20" coordorigin="8349,3598" coordsize="10,20" path="m8349,3617l8358,3617,8358,3598,8349,3598,8349,3617xe" filled="true" fillcolor="#000000" stroked="false">
                <v:path arrowok="t"/>
                <v:fill type="solid"/>
              </v:shape>
            </v:group>
            <v:group style="position:absolute;left:8349;top:3617;width:10;height:20" coordorigin="8349,3617" coordsize="10,20">
              <v:shape style="position:absolute;left:8349;top:3617;width:10;height:20" coordorigin="8349,3617" coordsize="10,20" path="m8349,3636l8358,3636,8358,3617,8349,3617,8349,3636xe" filled="true" fillcolor="#000000" stroked="false">
                <v:path arrowok="t"/>
                <v:fill type="solid"/>
              </v:shape>
            </v:group>
            <v:group style="position:absolute;left:8349;top:3636;width:10;height:20" coordorigin="8349,3636" coordsize="10,20">
              <v:shape style="position:absolute;left:8349;top:3636;width:10;height:20" coordorigin="8349,3636" coordsize="10,20" path="m8349,3656l8358,3656,8358,3636,8349,3636,8349,3656xe" filled="true" fillcolor="#000000" stroked="false">
                <v:path arrowok="t"/>
                <v:fill type="solid"/>
              </v:shape>
            </v:group>
            <v:group style="position:absolute;left:8349;top:3656;width:10;height:20" coordorigin="8349,3656" coordsize="10,20">
              <v:shape style="position:absolute;left:8349;top:3656;width:10;height:20" coordorigin="8349,3656" coordsize="10,20" path="m8349,3675l8358,3675,8358,3656,8349,3656,8349,3675xe" filled="true" fillcolor="#000000" stroked="false">
                <v:path arrowok="t"/>
                <v:fill type="solid"/>
              </v:shape>
            </v:group>
            <v:group style="position:absolute;left:8349;top:3675;width:10;height:20" coordorigin="8349,3675" coordsize="10,20">
              <v:shape style="position:absolute;left:8349;top:3675;width:10;height:20" coordorigin="8349,3675" coordsize="10,20" path="m8349,3694l8358,3694,8358,3675,8349,3675,8349,3694xe" filled="true" fillcolor="#000000" stroked="false">
                <v:path arrowok="t"/>
                <v:fill type="solid"/>
              </v:shape>
            </v:group>
            <v:group style="position:absolute;left:8349;top:3694;width:10;height:20" coordorigin="8349,3694" coordsize="10,20">
              <v:shape style="position:absolute;left:8349;top:3694;width:10;height:20" coordorigin="8349,3694" coordsize="10,20" path="m8349,3713l8358,3713,8358,3694,8349,3694,8349,3713xe" filled="true" fillcolor="#000000" stroked="false">
                <v:path arrowok="t"/>
                <v:fill type="solid"/>
              </v:shape>
            </v:group>
            <v:group style="position:absolute;left:8349;top:3713;width:10;height:20" coordorigin="8349,3713" coordsize="10,20">
              <v:shape style="position:absolute;left:8349;top:3713;width:10;height:20" coordorigin="8349,3713" coordsize="10,20" path="m8349,3732l8358,3732,8358,3713,8349,3713,8349,3732xe" filled="true" fillcolor="#000000" stroked="false">
                <v:path arrowok="t"/>
                <v:fill type="solid"/>
              </v:shape>
            </v:group>
            <v:group style="position:absolute;left:8349;top:3732;width:10;height:20" coordorigin="8349,3732" coordsize="10,20">
              <v:shape style="position:absolute;left:8349;top:3732;width:10;height:20" coordorigin="8349,3732" coordsize="10,20" path="m8349,3752l8358,3752,8358,3732,8349,3732,8349,3752xe" filled="true" fillcolor="#000000" stroked="false">
                <v:path arrowok="t"/>
                <v:fill type="solid"/>
              </v:shape>
            </v:group>
            <v:group style="position:absolute;left:8349;top:3752;width:10;height:20" coordorigin="8349,3752" coordsize="10,20">
              <v:shape style="position:absolute;left:8349;top:3752;width:10;height:20" coordorigin="8349,3752" coordsize="10,20" path="m8349,3771l8358,3771,8358,3752,8349,3752,8349,3771xe" filled="true" fillcolor="#000000" stroked="false">
                <v:path arrowok="t"/>
                <v:fill type="solid"/>
              </v:shape>
            </v:group>
            <v:group style="position:absolute;left:8349;top:3771;width:10;height:20" coordorigin="8349,3771" coordsize="10,20">
              <v:shape style="position:absolute;left:8349;top:3771;width:10;height:20" coordorigin="8349,3771" coordsize="10,20" path="m8349,3790l8358,3790,8358,3771,8349,3771,8349,3790xe" filled="true" fillcolor="#000000" stroked="false">
                <v:path arrowok="t"/>
                <v:fill type="solid"/>
              </v:shape>
            </v:group>
            <v:group style="position:absolute;left:8349;top:3790;width:10;height:20" coordorigin="8349,3790" coordsize="10,20">
              <v:shape style="position:absolute;left:8349;top:3790;width:10;height:20" coordorigin="8349,3790" coordsize="10,20" path="m8349,3809l8358,3809,8358,3790,8349,3790,8349,3809xe" filled="true" fillcolor="#000000" stroked="false">
                <v:path arrowok="t"/>
                <v:fill type="solid"/>
              </v:shape>
            </v:group>
            <v:group style="position:absolute;left:8349;top:3809;width:10;height:20" coordorigin="8349,3809" coordsize="10,20">
              <v:shape style="position:absolute;left:8349;top:3809;width:10;height:20" coordorigin="8349,3809" coordsize="10,20" path="m8349,3828l8358,3828,8358,3809,8349,3809,8349,3828xe" filled="true" fillcolor="#000000" stroked="false">
                <v:path arrowok="t"/>
                <v:fill type="solid"/>
              </v:shape>
            </v:group>
            <v:group style="position:absolute;left:8349;top:3828;width:10;height:20" coordorigin="8349,3828" coordsize="10,20">
              <v:shape style="position:absolute;left:8349;top:3828;width:10;height:20" coordorigin="8349,3828" coordsize="10,20" path="m8349,3848l8358,3848,8358,3828,8349,3828,8349,3848xe" filled="true" fillcolor="#000000" stroked="false">
                <v:path arrowok="t"/>
                <v:fill type="solid"/>
              </v:shape>
            </v:group>
            <v:group style="position:absolute;left:8349;top:3848;width:10;height:20" coordorigin="8349,3848" coordsize="10,20">
              <v:shape style="position:absolute;left:8349;top:3848;width:10;height:20" coordorigin="8349,3848" coordsize="10,20" path="m8349,3867l8358,3867,8358,3848,8349,3848,8349,3867xe" filled="true" fillcolor="#000000" stroked="false">
                <v:path arrowok="t"/>
                <v:fill type="solid"/>
              </v:shape>
            </v:group>
            <v:group style="position:absolute;left:8349;top:3867;width:10;height:20" coordorigin="8349,3867" coordsize="10,20">
              <v:shape style="position:absolute;left:8349;top:3867;width:10;height:20" coordorigin="8349,3867" coordsize="10,20" path="m8349,3886l8358,3886,8358,3867,8349,3867,8349,3886xe" filled="true" fillcolor="#000000" stroked="false">
                <v:path arrowok="t"/>
                <v:fill type="solid"/>
              </v:shape>
            </v:group>
            <v:group style="position:absolute;left:8349;top:3886;width:10;height:20" coordorigin="8349,3886" coordsize="10,20">
              <v:shape style="position:absolute;left:8349;top:3886;width:10;height:20" coordorigin="8349,3886" coordsize="10,20" path="m8349,3905l8358,3905,8358,3886,8349,3886,8349,3905xe" filled="true" fillcolor="#000000" stroked="false">
                <v:path arrowok="t"/>
                <v:fill type="solid"/>
              </v:shape>
            </v:group>
            <v:group style="position:absolute;left:8349;top:3909;width:10;height:2" coordorigin="8349,3909" coordsize="10,2">
              <v:shape style="position:absolute;left:8349;top:3909;width:10;height:2" coordorigin="8349,3909" coordsize="10,0" path="m8349,3909l8358,3909e" filled="false" stroked="true" strokeweight=".35999pt" strokecolor="#000000">
                <v:path arrowok="t"/>
              </v:shape>
            </v:group>
            <v:group style="position:absolute;left:9770;top:3367;width:10;height:20" coordorigin="9770,3367" coordsize="10,20">
              <v:shape style="position:absolute;left:9770;top:3367;width:10;height:20" coordorigin="9770,3367" coordsize="10,20" path="m9770,3386l9780,3386,9780,3367,9770,3367,9770,3386xe" filled="true" fillcolor="#000000" stroked="false">
                <v:path arrowok="t"/>
                <v:fill type="solid"/>
              </v:shape>
            </v:group>
            <v:group style="position:absolute;left:9770;top:3386;width:10;height:20" coordorigin="9770,3386" coordsize="10,20">
              <v:shape style="position:absolute;left:9770;top:3386;width:10;height:20" coordorigin="9770,3386" coordsize="10,20" path="m9770,3406l9780,3406,9780,3386,9770,3386,9770,3406xe" filled="true" fillcolor="#000000" stroked="false">
                <v:path arrowok="t"/>
                <v:fill type="solid"/>
              </v:shape>
            </v:group>
            <v:group style="position:absolute;left:9770;top:3406;width:10;height:20" coordorigin="9770,3406" coordsize="10,20">
              <v:shape style="position:absolute;left:9770;top:3406;width:10;height:20" coordorigin="9770,3406" coordsize="10,20" path="m9770,3425l9780,3425,9780,3406,9770,3406,9770,3425xe" filled="true" fillcolor="#000000" stroked="false">
                <v:path arrowok="t"/>
                <v:fill type="solid"/>
              </v:shape>
            </v:group>
            <v:group style="position:absolute;left:9770;top:3425;width:10;height:20" coordorigin="9770,3425" coordsize="10,20">
              <v:shape style="position:absolute;left:9770;top:3425;width:10;height:20" coordorigin="9770,3425" coordsize="10,20" path="m9770,3444l9780,3444,9780,3425,9770,3425,9770,3444xe" filled="true" fillcolor="#000000" stroked="false">
                <v:path arrowok="t"/>
                <v:fill type="solid"/>
              </v:shape>
            </v:group>
            <v:group style="position:absolute;left:9770;top:3444;width:10;height:20" coordorigin="9770,3444" coordsize="10,20">
              <v:shape style="position:absolute;left:9770;top:3444;width:10;height:20" coordorigin="9770,3444" coordsize="10,20" path="m9770,3464l9780,3464,9780,3444,9770,3444,9770,3464xe" filled="true" fillcolor="#000000" stroked="false">
                <v:path arrowok="t"/>
                <v:fill type="solid"/>
              </v:shape>
            </v:group>
            <v:group style="position:absolute;left:9770;top:3464;width:10;height:20" coordorigin="9770,3464" coordsize="10,20">
              <v:shape style="position:absolute;left:9770;top:3464;width:10;height:20" coordorigin="9770,3464" coordsize="10,20" path="m9770,3483l9780,3483,9780,3464,9770,3464,9770,3483xe" filled="true" fillcolor="#000000" stroked="false">
                <v:path arrowok="t"/>
                <v:fill type="solid"/>
              </v:shape>
            </v:group>
            <v:group style="position:absolute;left:9770;top:3483;width:10;height:20" coordorigin="9770,3483" coordsize="10,20">
              <v:shape style="position:absolute;left:9770;top:3483;width:10;height:20" coordorigin="9770,3483" coordsize="10,20" path="m9770,3502l9780,3502,9780,3483,9770,3483,9770,3502xe" filled="true" fillcolor="#000000" stroked="false">
                <v:path arrowok="t"/>
                <v:fill type="solid"/>
              </v:shape>
            </v:group>
            <v:group style="position:absolute;left:9770;top:3502;width:10;height:20" coordorigin="9770,3502" coordsize="10,20">
              <v:shape style="position:absolute;left:9770;top:3502;width:10;height:20" coordorigin="9770,3502" coordsize="10,20" path="m9770,3521l9780,3521,9780,3502,9770,3502,9770,3521xe" filled="true" fillcolor="#000000" stroked="false">
                <v:path arrowok="t"/>
                <v:fill type="solid"/>
              </v:shape>
            </v:group>
            <v:group style="position:absolute;left:9770;top:3521;width:10;height:20" coordorigin="9770,3521" coordsize="10,20">
              <v:shape style="position:absolute;left:9770;top:3521;width:10;height:20" coordorigin="9770,3521" coordsize="10,20" path="m9770,3540l9780,3540,9780,3521,9770,3521,9770,3540xe" filled="true" fillcolor="#000000" stroked="false">
                <v:path arrowok="t"/>
                <v:fill type="solid"/>
              </v:shape>
            </v:group>
            <v:group style="position:absolute;left:9770;top:3540;width:10;height:20" coordorigin="9770,3540" coordsize="10,20">
              <v:shape style="position:absolute;left:9770;top:3540;width:10;height:20" coordorigin="9770,3540" coordsize="10,20" path="m9770,3560l9780,3560,9780,3540,9770,3540,9770,3560xe" filled="true" fillcolor="#000000" stroked="false">
                <v:path arrowok="t"/>
                <v:fill type="solid"/>
              </v:shape>
            </v:group>
            <v:group style="position:absolute;left:9770;top:3560;width:10;height:20" coordorigin="9770,3560" coordsize="10,20">
              <v:shape style="position:absolute;left:9770;top:3560;width:10;height:20" coordorigin="9770,3560" coordsize="10,20" path="m9770,3579l9780,3579,9780,3560,9770,3560,9770,3579xe" filled="true" fillcolor="#000000" stroked="false">
                <v:path arrowok="t"/>
                <v:fill type="solid"/>
              </v:shape>
            </v:group>
            <v:group style="position:absolute;left:9770;top:3579;width:10;height:20" coordorigin="9770,3579" coordsize="10,20">
              <v:shape style="position:absolute;left:9770;top:3579;width:10;height:20" coordorigin="9770,3579" coordsize="10,20" path="m9770,3598l9780,3598,9780,3579,9770,3579,9770,3598xe" filled="true" fillcolor="#000000" stroked="false">
                <v:path arrowok="t"/>
                <v:fill type="solid"/>
              </v:shape>
            </v:group>
            <v:group style="position:absolute;left:9770;top:3598;width:10;height:20" coordorigin="9770,3598" coordsize="10,20">
              <v:shape style="position:absolute;left:9770;top:3598;width:10;height:20" coordorigin="9770,3598" coordsize="10,20" path="m9770,3617l9780,3617,9780,3598,9770,3598,9770,3617xe" filled="true" fillcolor="#000000" stroked="false">
                <v:path arrowok="t"/>
                <v:fill type="solid"/>
              </v:shape>
            </v:group>
            <v:group style="position:absolute;left:9770;top:3617;width:10;height:20" coordorigin="9770,3617" coordsize="10,20">
              <v:shape style="position:absolute;left:9770;top:3617;width:10;height:20" coordorigin="9770,3617" coordsize="10,20" path="m9770,3636l9780,3636,9780,3617,9770,3617,9770,3636xe" filled="true" fillcolor="#000000" stroked="false">
                <v:path arrowok="t"/>
                <v:fill type="solid"/>
              </v:shape>
            </v:group>
            <v:group style="position:absolute;left:9770;top:3636;width:10;height:20" coordorigin="9770,3636" coordsize="10,20">
              <v:shape style="position:absolute;left:9770;top:3636;width:10;height:20" coordorigin="9770,3636" coordsize="10,20" path="m9770,3656l9780,3656,9780,3636,9770,3636,9770,3656xe" filled="true" fillcolor="#000000" stroked="false">
                <v:path arrowok="t"/>
                <v:fill type="solid"/>
              </v:shape>
            </v:group>
            <v:group style="position:absolute;left:9770;top:3656;width:10;height:20" coordorigin="9770,3656" coordsize="10,20">
              <v:shape style="position:absolute;left:9770;top:3656;width:10;height:20" coordorigin="9770,3656" coordsize="10,20" path="m9770,3675l9780,3675,9780,3656,9770,3656,9770,3675xe" filled="true" fillcolor="#000000" stroked="false">
                <v:path arrowok="t"/>
                <v:fill type="solid"/>
              </v:shape>
            </v:group>
            <v:group style="position:absolute;left:9770;top:3675;width:10;height:20" coordorigin="9770,3675" coordsize="10,20">
              <v:shape style="position:absolute;left:9770;top:3675;width:10;height:20" coordorigin="9770,3675" coordsize="10,20" path="m9770,3694l9780,3694,9780,3675,9770,3675,9770,3694xe" filled="true" fillcolor="#000000" stroked="false">
                <v:path arrowok="t"/>
                <v:fill type="solid"/>
              </v:shape>
            </v:group>
            <v:group style="position:absolute;left:9770;top:3694;width:10;height:20" coordorigin="9770,3694" coordsize="10,20">
              <v:shape style="position:absolute;left:9770;top:3694;width:10;height:20" coordorigin="9770,3694" coordsize="10,20" path="m9770,3713l9780,3713,9780,3694,9770,3694,9770,3713xe" filled="true" fillcolor="#000000" stroked="false">
                <v:path arrowok="t"/>
                <v:fill type="solid"/>
              </v:shape>
            </v:group>
            <v:group style="position:absolute;left:9770;top:3713;width:10;height:20" coordorigin="9770,3713" coordsize="10,20">
              <v:shape style="position:absolute;left:9770;top:3713;width:10;height:20" coordorigin="9770,3713" coordsize="10,20" path="m9770,3732l9780,3732,9780,3713,9770,3713,9770,3732xe" filled="true" fillcolor="#000000" stroked="false">
                <v:path arrowok="t"/>
                <v:fill type="solid"/>
              </v:shape>
            </v:group>
            <v:group style="position:absolute;left:9770;top:3732;width:10;height:20" coordorigin="9770,3732" coordsize="10,20">
              <v:shape style="position:absolute;left:9770;top:3732;width:10;height:20" coordorigin="9770,3732" coordsize="10,20" path="m9770,3752l9780,3752,9780,3732,9770,3732,9770,3752xe" filled="true" fillcolor="#000000" stroked="false">
                <v:path arrowok="t"/>
                <v:fill type="solid"/>
              </v:shape>
            </v:group>
            <v:group style="position:absolute;left:9770;top:3752;width:10;height:20" coordorigin="9770,3752" coordsize="10,20">
              <v:shape style="position:absolute;left:9770;top:3752;width:10;height:20" coordorigin="9770,3752" coordsize="10,20" path="m9770,3771l9780,3771,9780,3752,9770,3752,9770,3771xe" filled="true" fillcolor="#000000" stroked="false">
                <v:path arrowok="t"/>
                <v:fill type="solid"/>
              </v:shape>
            </v:group>
            <v:group style="position:absolute;left:9770;top:3771;width:10;height:20" coordorigin="9770,3771" coordsize="10,20">
              <v:shape style="position:absolute;left:9770;top:3771;width:10;height:20" coordorigin="9770,3771" coordsize="10,20" path="m9770,3790l9780,3790,9780,3771,9770,3771,9770,3790xe" filled="true" fillcolor="#000000" stroked="false">
                <v:path arrowok="t"/>
                <v:fill type="solid"/>
              </v:shape>
            </v:group>
            <v:group style="position:absolute;left:9770;top:3790;width:10;height:20" coordorigin="9770,3790" coordsize="10,20">
              <v:shape style="position:absolute;left:9770;top:3790;width:10;height:20" coordorigin="9770,3790" coordsize="10,20" path="m9770,3809l9780,3809,9780,3790,9770,3790,9770,3809xe" filled="true" fillcolor="#000000" stroked="false">
                <v:path arrowok="t"/>
                <v:fill type="solid"/>
              </v:shape>
            </v:group>
            <v:group style="position:absolute;left:9770;top:3809;width:10;height:20" coordorigin="9770,3809" coordsize="10,20">
              <v:shape style="position:absolute;left:9770;top:3809;width:10;height:20" coordorigin="9770,3809" coordsize="10,20" path="m9770,3828l9780,3828,9780,3809,9770,3809,9770,3828xe" filled="true" fillcolor="#000000" stroked="false">
                <v:path arrowok="t"/>
                <v:fill type="solid"/>
              </v:shape>
            </v:group>
            <v:group style="position:absolute;left:9770;top:3828;width:10;height:20" coordorigin="9770,3828" coordsize="10,20">
              <v:shape style="position:absolute;left:9770;top:3828;width:10;height:20" coordorigin="9770,3828" coordsize="10,20" path="m9770,3848l9780,3848,9780,3828,9770,3828,9770,3848xe" filled="true" fillcolor="#000000" stroked="false">
                <v:path arrowok="t"/>
                <v:fill type="solid"/>
              </v:shape>
            </v:group>
            <v:group style="position:absolute;left:9770;top:3848;width:10;height:20" coordorigin="9770,3848" coordsize="10,20">
              <v:shape style="position:absolute;left:9770;top:3848;width:10;height:20" coordorigin="9770,3848" coordsize="10,20" path="m9770,3867l9780,3867,9780,3848,9770,3848,9770,3867xe" filled="true" fillcolor="#000000" stroked="false">
                <v:path arrowok="t"/>
                <v:fill type="solid"/>
              </v:shape>
            </v:group>
            <v:group style="position:absolute;left:9770;top:3867;width:10;height:20" coordorigin="9770,3867" coordsize="10,20">
              <v:shape style="position:absolute;left:9770;top:3867;width:10;height:20" coordorigin="9770,3867" coordsize="10,20" path="m9770,3886l9780,3886,9780,3867,9770,3867,9770,3886xe" filled="true" fillcolor="#000000" stroked="false">
                <v:path arrowok="t"/>
                <v:fill type="solid"/>
              </v:shape>
            </v:group>
            <v:group style="position:absolute;left:9770;top:3886;width:10;height:20" coordorigin="9770,3886" coordsize="10,20">
              <v:shape style="position:absolute;left:9770;top:3886;width:10;height:20" coordorigin="9770,3886" coordsize="10,20" path="m9770,3905l9780,3905,9780,3886,9770,3886,9770,3905xe" filled="true" fillcolor="#000000" stroked="false">
                <v:path arrowok="t"/>
                <v:fill type="solid"/>
              </v:shape>
            </v:group>
            <v:group style="position:absolute;left:9770;top:3909;width:10;height:2" coordorigin="9770,3909" coordsize="10,2">
              <v:shape style="position:absolute;left:9770;top:3909;width:10;height:2" coordorigin="9770,3909" coordsize="10,0" path="m9770,3909l9780,3909e" filled="false" stroked="true" strokeweight=".35999pt" strokecolor="#000000">
                <v:path arrowok="t"/>
              </v:shape>
              <v:shape style="position:absolute;left:1536;top:3912;width:3159;height:10" type="#_x0000_t75" stroked="false">
                <v:imagedata r:id="rId832" o:title=""/>
              </v:shape>
              <v:shape style="position:absolute;left:4691;top:3912;width:902;height:10" type="#_x0000_t75" stroked="false">
                <v:imagedata r:id="rId812" o:title=""/>
              </v:shape>
              <v:shape style="position:absolute;left:5588;top:3912;width:2760;height:10" type="#_x0000_t75" stroked="false">
                <v:imagedata r:id="rId833" o:title=""/>
              </v:shape>
              <v:shape style="position:absolute;left:8344;top:3912;width:1426;height:10" type="#_x0000_t75" stroked="false">
                <v:imagedata r:id="rId834" o:title=""/>
              </v:shape>
              <v:shape style="position:absolute;left:9765;top:3912;width:890;height:10" type="#_x0000_t75" stroked="false">
                <v:imagedata r:id="rId818" o:title=""/>
              </v:shape>
            </v:group>
            <v:group style="position:absolute;left:4695;top:3922;width:10;height:20" coordorigin="4695,3922" coordsize="10,20">
              <v:shape style="position:absolute;left:4695;top:3922;width:10;height:20" coordorigin="4695,3922" coordsize="10,20" path="m4695,3941l4705,3941,4705,3922,4695,3922,4695,3941xe" filled="true" fillcolor="#000000" stroked="false">
                <v:path arrowok="t"/>
                <v:fill type="solid"/>
              </v:shape>
            </v:group>
            <v:group style="position:absolute;left:4695;top:3941;width:10;height:20" coordorigin="4695,3941" coordsize="10,20">
              <v:shape style="position:absolute;left:4695;top:3941;width:10;height:20" coordorigin="4695,3941" coordsize="10,20" path="m4695,3960l4705,3960,4705,3941,4695,3941,4695,3960xe" filled="true" fillcolor="#000000" stroked="false">
                <v:path arrowok="t"/>
                <v:fill type="solid"/>
              </v:shape>
            </v:group>
            <v:group style="position:absolute;left:4695;top:3960;width:10;height:20" coordorigin="4695,3960" coordsize="10,20">
              <v:shape style="position:absolute;left:4695;top:3960;width:10;height:20" coordorigin="4695,3960" coordsize="10,20" path="m4695,3980l4705,3980,4705,3960,4695,3960,4695,3980xe" filled="true" fillcolor="#000000" stroked="false">
                <v:path arrowok="t"/>
                <v:fill type="solid"/>
              </v:shape>
            </v:group>
            <v:group style="position:absolute;left:4695;top:3980;width:10;height:20" coordorigin="4695,3980" coordsize="10,20">
              <v:shape style="position:absolute;left:4695;top:3980;width:10;height:20" coordorigin="4695,3980" coordsize="10,20" path="m4695,3999l4705,3999,4705,3980,4695,3980,4695,3999xe" filled="true" fillcolor="#000000" stroked="false">
                <v:path arrowok="t"/>
                <v:fill type="solid"/>
              </v:shape>
            </v:group>
            <v:group style="position:absolute;left:4695;top:3999;width:10;height:20" coordorigin="4695,3999" coordsize="10,20">
              <v:shape style="position:absolute;left:4695;top:3999;width:10;height:20" coordorigin="4695,3999" coordsize="10,20" path="m4695,4018l4705,4018,4705,3999,4695,3999,4695,4018xe" filled="true" fillcolor="#000000" stroked="false">
                <v:path arrowok="t"/>
                <v:fill type="solid"/>
              </v:shape>
            </v:group>
            <v:group style="position:absolute;left:4695;top:4018;width:10;height:20" coordorigin="4695,4018" coordsize="10,20">
              <v:shape style="position:absolute;left:4695;top:4018;width:10;height:20" coordorigin="4695,4018" coordsize="10,20" path="m4695,4037l4705,4037,4705,4018,4695,4018,4695,4037xe" filled="true" fillcolor="#000000" stroked="false">
                <v:path arrowok="t"/>
                <v:fill type="solid"/>
              </v:shape>
            </v:group>
            <v:group style="position:absolute;left:4695;top:4037;width:10;height:20" coordorigin="4695,4037" coordsize="10,20">
              <v:shape style="position:absolute;left:4695;top:4037;width:10;height:20" coordorigin="4695,4037" coordsize="10,20" path="m4695,4056l4705,4056,4705,4037,4695,4037,4695,4056xe" filled="true" fillcolor="#000000" stroked="false">
                <v:path arrowok="t"/>
                <v:fill type="solid"/>
              </v:shape>
            </v:group>
            <v:group style="position:absolute;left:4695;top:4056;width:10;height:20" coordorigin="4695,4056" coordsize="10,20">
              <v:shape style="position:absolute;left:4695;top:4056;width:10;height:20" coordorigin="4695,4056" coordsize="10,20" path="m4695,4076l4705,4076,4705,4056,4695,4056,4695,4076xe" filled="true" fillcolor="#000000" stroked="false">
                <v:path arrowok="t"/>
                <v:fill type="solid"/>
              </v:shape>
            </v:group>
            <v:group style="position:absolute;left:4695;top:4076;width:10;height:20" coordorigin="4695,4076" coordsize="10,20">
              <v:shape style="position:absolute;left:4695;top:4076;width:10;height:20" coordorigin="4695,4076" coordsize="10,20" path="m4695,4095l4705,4095,4705,4076,4695,4076,4695,4095xe" filled="true" fillcolor="#000000" stroked="false">
                <v:path arrowok="t"/>
                <v:fill type="solid"/>
              </v:shape>
            </v:group>
            <v:group style="position:absolute;left:4695;top:4095;width:10;height:20" coordorigin="4695,4095" coordsize="10,20">
              <v:shape style="position:absolute;left:4695;top:4095;width:10;height:20" coordorigin="4695,4095" coordsize="10,20" path="m4695,4114l4705,4114,4705,4095,4695,4095,4695,4114xe" filled="true" fillcolor="#000000" stroked="false">
                <v:path arrowok="t"/>
                <v:fill type="solid"/>
              </v:shape>
            </v:group>
            <v:group style="position:absolute;left:4695;top:4114;width:10;height:20" coordorigin="4695,4114" coordsize="10,20">
              <v:shape style="position:absolute;left:4695;top:4114;width:10;height:20" coordorigin="4695,4114" coordsize="10,20" path="m4695,4133l4705,4133,4705,4114,4695,4114,4695,4133xe" filled="true" fillcolor="#000000" stroked="false">
                <v:path arrowok="t"/>
                <v:fill type="solid"/>
              </v:shape>
            </v:group>
            <v:group style="position:absolute;left:4695;top:4133;width:10;height:20" coordorigin="4695,4133" coordsize="10,20">
              <v:shape style="position:absolute;left:4695;top:4133;width:10;height:20" coordorigin="4695,4133" coordsize="10,20" path="m4695,4152l4705,4152,4705,4133,4695,4133,4695,4152xe" filled="true" fillcolor="#000000" stroked="false">
                <v:path arrowok="t"/>
                <v:fill type="solid"/>
              </v:shape>
            </v:group>
            <v:group style="position:absolute;left:4695;top:4152;width:10;height:20" coordorigin="4695,4152" coordsize="10,20">
              <v:shape style="position:absolute;left:4695;top:4152;width:10;height:20" coordorigin="4695,4152" coordsize="10,20" path="m4695,4172l4705,4172,4705,4152,4695,4152,4695,4172xe" filled="true" fillcolor="#000000" stroked="false">
                <v:path arrowok="t"/>
                <v:fill type="solid"/>
              </v:shape>
            </v:group>
            <v:group style="position:absolute;left:4695;top:4172;width:10;height:20" coordorigin="4695,4172" coordsize="10,20">
              <v:shape style="position:absolute;left:4695;top:4172;width:10;height:20" coordorigin="4695,4172" coordsize="10,20" path="m4695,4191l4705,4191,4705,4172,4695,4172,4695,4191xe" filled="true" fillcolor="#000000" stroked="false">
                <v:path arrowok="t"/>
                <v:fill type="solid"/>
              </v:shape>
            </v:group>
            <v:group style="position:absolute;left:4695;top:4191;width:10;height:20" coordorigin="4695,4191" coordsize="10,20">
              <v:shape style="position:absolute;left:4695;top:4191;width:10;height:20" coordorigin="4695,4191" coordsize="10,20" path="m4695,4210l4705,4210,4705,4191,4695,4191,4695,4210xe" filled="true" fillcolor="#000000" stroked="false">
                <v:path arrowok="t"/>
                <v:fill type="solid"/>
              </v:shape>
            </v:group>
            <v:group style="position:absolute;left:4695;top:4210;width:10;height:20" coordorigin="4695,4210" coordsize="10,20">
              <v:shape style="position:absolute;left:4695;top:4210;width:10;height:20" coordorigin="4695,4210" coordsize="10,20" path="m4695,4229l4705,4229,4705,4210,4695,4210,4695,4229xe" filled="true" fillcolor="#000000" stroked="false">
                <v:path arrowok="t"/>
                <v:fill type="solid"/>
              </v:shape>
            </v:group>
            <v:group style="position:absolute;left:4695;top:4229;width:10;height:20" coordorigin="4695,4229" coordsize="10,20">
              <v:shape style="position:absolute;left:4695;top:4229;width:10;height:20" coordorigin="4695,4229" coordsize="10,20" path="m4695,4248l4705,4248,4705,4229,4695,4229,4695,4248xe" filled="true" fillcolor="#000000" stroked="false">
                <v:path arrowok="t"/>
                <v:fill type="solid"/>
              </v:shape>
            </v:group>
            <v:group style="position:absolute;left:5593;top:3922;width:10;height:20" coordorigin="5593,3922" coordsize="10,20">
              <v:shape style="position:absolute;left:5593;top:3922;width:10;height:20" coordorigin="5593,3922" coordsize="10,20" path="m5593,3941l5603,3941,5603,3922,5593,3922,5593,3941xe" filled="true" fillcolor="#000000" stroked="false">
                <v:path arrowok="t"/>
                <v:fill type="solid"/>
              </v:shape>
            </v:group>
            <v:group style="position:absolute;left:5593;top:3941;width:10;height:20" coordorigin="5593,3941" coordsize="10,20">
              <v:shape style="position:absolute;left:5593;top:3941;width:10;height:20" coordorigin="5593,3941" coordsize="10,20" path="m5593,3960l5603,3960,5603,3941,5593,3941,5593,3960xe" filled="true" fillcolor="#000000" stroked="false">
                <v:path arrowok="t"/>
                <v:fill type="solid"/>
              </v:shape>
            </v:group>
            <v:group style="position:absolute;left:5593;top:3960;width:10;height:20" coordorigin="5593,3960" coordsize="10,20">
              <v:shape style="position:absolute;left:5593;top:3960;width:10;height:20" coordorigin="5593,3960" coordsize="10,20" path="m5593,3980l5603,3980,5603,3960,5593,3960,5593,3980xe" filled="true" fillcolor="#000000" stroked="false">
                <v:path arrowok="t"/>
                <v:fill type="solid"/>
              </v:shape>
            </v:group>
            <v:group style="position:absolute;left:5593;top:3980;width:10;height:20" coordorigin="5593,3980" coordsize="10,20">
              <v:shape style="position:absolute;left:5593;top:3980;width:10;height:20" coordorigin="5593,3980" coordsize="10,20" path="m5593,3999l5603,3999,5603,3980,5593,3980,5593,3999xe" filled="true" fillcolor="#000000" stroked="false">
                <v:path arrowok="t"/>
                <v:fill type="solid"/>
              </v:shape>
            </v:group>
            <v:group style="position:absolute;left:5593;top:3999;width:10;height:20" coordorigin="5593,3999" coordsize="10,20">
              <v:shape style="position:absolute;left:5593;top:3999;width:10;height:20" coordorigin="5593,3999" coordsize="10,20" path="m5593,4018l5603,4018,5603,3999,5593,3999,5593,4018xe" filled="true" fillcolor="#000000" stroked="false">
                <v:path arrowok="t"/>
                <v:fill type="solid"/>
              </v:shape>
            </v:group>
            <v:group style="position:absolute;left:5593;top:4018;width:10;height:20" coordorigin="5593,4018" coordsize="10,20">
              <v:shape style="position:absolute;left:5593;top:4018;width:10;height:20" coordorigin="5593,4018" coordsize="10,20" path="m5593,4037l5603,4037,5603,4018,5593,4018,5593,4037xe" filled="true" fillcolor="#000000" stroked="false">
                <v:path arrowok="t"/>
                <v:fill type="solid"/>
              </v:shape>
            </v:group>
            <v:group style="position:absolute;left:5593;top:4037;width:10;height:20" coordorigin="5593,4037" coordsize="10,20">
              <v:shape style="position:absolute;left:5593;top:4037;width:10;height:20" coordorigin="5593,4037" coordsize="10,20" path="m5593,4056l5603,4056,5603,4037,5593,4037,5593,4056xe" filled="true" fillcolor="#000000" stroked="false">
                <v:path arrowok="t"/>
                <v:fill type="solid"/>
              </v:shape>
            </v:group>
            <v:group style="position:absolute;left:5593;top:4056;width:10;height:20" coordorigin="5593,4056" coordsize="10,20">
              <v:shape style="position:absolute;left:5593;top:4056;width:10;height:20" coordorigin="5593,4056" coordsize="10,20" path="m5593,4076l5603,4076,5603,4056,5593,4056,5593,4076xe" filled="true" fillcolor="#000000" stroked="false">
                <v:path arrowok="t"/>
                <v:fill type="solid"/>
              </v:shape>
            </v:group>
            <v:group style="position:absolute;left:5593;top:4076;width:10;height:20" coordorigin="5593,4076" coordsize="10,20">
              <v:shape style="position:absolute;left:5593;top:4076;width:10;height:20" coordorigin="5593,4076" coordsize="10,20" path="m5593,4095l5603,4095,5603,4076,5593,4076,5593,4095xe" filled="true" fillcolor="#000000" stroked="false">
                <v:path arrowok="t"/>
                <v:fill type="solid"/>
              </v:shape>
            </v:group>
            <v:group style="position:absolute;left:5593;top:4095;width:10;height:20" coordorigin="5593,4095" coordsize="10,20">
              <v:shape style="position:absolute;left:5593;top:4095;width:10;height:20" coordorigin="5593,4095" coordsize="10,20" path="m5593,4114l5603,4114,5603,4095,5593,4095,5593,4114xe" filled="true" fillcolor="#000000" stroked="false">
                <v:path arrowok="t"/>
                <v:fill type="solid"/>
              </v:shape>
            </v:group>
            <v:group style="position:absolute;left:5593;top:4114;width:10;height:20" coordorigin="5593,4114" coordsize="10,20">
              <v:shape style="position:absolute;left:5593;top:4114;width:10;height:20" coordorigin="5593,4114" coordsize="10,20" path="m5593,4133l5603,4133,5603,4114,5593,4114,5593,4133xe" filled="true" fillcolor="#000000" stroked="false">
                <v:path arrowok="t"/>
                <v:fill type="solid"/>
              </v:shape>
            </v:group>
            <v:group style="position:absolute;left:5593;top:4133;width:10;height:20" coordorigin="5593,4133" coordsize="10,20">
              <v:shape style="position:absolute;left:5593;top:4133;width:10;height:20" coordorigin="5593,4133" coordsize="10,20" path="m5593,4152l5603,4152,5603,4133,5593,4133,5593,4152xe" filled="true" fillcolor="#000000" stroked="false">
                <v:path arrowok="t"/>
                <v:fill type="solid"/>
              </v:shape>
            </v:group>
            <v:group style="position:absolute;left:5593;top:4152;width:10;height:20" coordorigin="5593,4152" coordsize="10,20">
              <v:shape style="position:absolute;left:5593;top:4152;width:10;height:20" coordorigin="5593,4152" coordsize="10,20" path="m5593,4172l5603,4172,5603,4152,5593,4152,5593,4172xe" filled="true" fillcolor="#000000" stroked="false">
                <v:path arrowok="t"/>
                <v:fill type="solid"/>
              </v:shape>
            </v:group>
            <v:group style="position:absolute;left:5593;top:4172;width:10;height:20" coordorigin="5593,4172" coordsize="10,20">
              <v:shape style="position:absolute;left:5593;top:4172;width:10;height:20" coordorigin="5593,4172" coordsize="10,20" path="m5593,4191l5603,4191,5603,4172,5593,4172,5593,4191xe" filled="true" fillcolor="#000000" stroked="false">
                <v:path arrowok="t"/>
                <v:fill type="solid"/>
              </v:shape>
            </v:group>
            <v:group style="position:absolute;left:5593;top:4191;width:10;height:20" coordorigin="5593,4191" coordsize="10,20">
              <v:shape style="position:absolute;left:5593;top:4191;width:10;height:20" coordorigin="5593,4191" coordsize="10,20" path="m5593,4210l5603,4210,5603,4191,5593,4191,5593,4210xe" filled="true" fillcolor="#000000" stroked="false">
                <v:path arrowok="t"/>
                <v:fill type="solid"/>
              </v:shape>
            </v:group>
            <v:group style="position:absolute;left:5593;top:4210;width:10;height:20" coordorigin="5593,4210" coordsize="10,20">
              <v:shape style="position:absolute;left:5593;top:4210;width:10;height:20" coordorigin="5593,4210" coordsize="10,20" path="m5593,4229l5603,4229,5603,4210,5593,4210,5593,4229xe" filled="true" fillcolor="#000000" stroked="false">
                <v:path arrowok="t"/>
                <v:fill type="solid"/>
              </v:shape>
            </v:group>
            <v:group style="position:absolute;left:5593;top:4229;width:10;height:20" coordorigin="5593,4229" coordsize="10,20">
              <v:shape style="position:absolute;left:5593;top:4229;width:10;height:20" coordorigin="5593,4229" coordsize="10,20" path="m5593,4248l5603,4248,5603,4229,5593,4229,5593,4248xe" filled="true" fillcolor="#000000" stroked="false">
                <v:path arrowok="t"/>
                <v:fill type="solid"/>
              </v:shape>
            </v:group>
            <v:group style="position:absolute;left:5593;top:4251;width:10;height:2" coordorigin="5593,4251" coordsize="10,2">
              <v:shape style="position:absolute;left:5593;top:4251;width:10;height:2" coordorigin="5593,4251" coordsize="10,0" path="m5593,4251l5603,4251e" filled="false" stroked="true" strokeweight=".23999pt" strokecolor="#000000">
                <v:path arrowok="t"/>
              </v:shape>
            </v:group>
            <v:group style="position:absolute;left:6973;top:3922;width:10;height:20" coordorigin="6973,3922" coordsize="10,20">
              <v:shape style="position:absolute;left:6973;top:3922;width:10;height:20" coordorigin="6973,3922" coordsize="10,20" path="m6973,3941l6983,3941,6983,3922,6973,3922,6973,3941xe" filled="true" fillcolor="#000000" stroked="false">
                <v:path arrowok="t"/>
                <v:fill type="solid"/>
              </v:shape>
            </v:group>
            <v:group style="position:absolute;left:6973;top:3941;width:10;height:20" coordorigin="6973,3941" coordsize="10,20">
              <v:shape style="position:absolute;left:6973;top:3941;width:10;height:20" coordorigin="6973,3941" coordsize="10,20" path="m6973,3960l6983,3960,6983,3941,6973,3941,6973,3960xe" filled="true" fillcolor="#000000" stroked="false">
                <v:path arrowok="t"/>
                <v:fill type="solid"/>
              </v:shape>
            </v:group>
            <v:group style="position:absolute;left:6973;top:3960;width:10;height:20" coordorigin="6973,3960" coordsize="10,20">
              <v:shape style="position:absolute;left:6973;top:3960;width:10;height:20" coordorigin="6973,3960" coordsize="10,20" path="m6973,3980l6983,3980,6983,3960,6973,3960,6973,3980xe" filled="true" fillcolor="#000000" stroked="false">
                <v:path arrowok="t"/>
                <v:fill type="solid"/>
              </v:shape>
            </v:group>
            <v:group style="position:absolute;left:6973;top:3980;width:10;height:20" coordorigin="6973,3980" coordsize="10,20">
              <v:shape style="position:absolute;left:6973;top:3980;width:10;height:20" coordorigin="6973,3980" coordsize="10,20" path="m6973,3999l6983,3999,6983,3980,6973,3980,6973,3999xe" filled="true" fillcolor="#000000" stroked="false">
                <v:path arrowok="t"/>
                <v:fill type="solid"/>
              </v:shape>
            </v:group>
            <v:group style="position:absolute;left:6973;top:3999;width:10;height:20" coordorigin="6973,3999" coordsize="10,20">
              <v:shape style="position:absolute;left:6973;top:3999;width:10;height:20" coordorigin="6973,3999" coordsize="10,20" path="m6973,4018l6983,4018,6983,3999,6973,3999,6973,4018xe" filled="true" fillcolor="#000000" stroked="false">
                <v:path arrowok="t"/>
                <v:fill type="solid"/>
              </v:shape>
            </v:group>
            <v:group style="position:absolute;left:6973;top:4018;width:10;height:20" coordorigin="6973,4018" coordsize="10,20">
              <v:shape style="position:absolute;left:6973;top:4018;width:10;height:20" coordorigin="6973,4018" coordsize="10,20" path="m6973,4037l6983,4037,6983,4018,6973,4018,6973,4037xe" filled="true" fillcolor="#000000" stroked="false">
                <v:path arrowok="t"/>
                <v:fill type="solid"/>
              </v:shape>
            </v:group>
            <v:group style="position:absolute;left:6973;top:4037;width:10;height:20" coordorigin="6973,4037" coordsize="10,20">
              <v:shape style="position:absolute;left:6973;top:4037;width:10;height:20" coordorigin="6973,4037" coordsize="10,20" path="m6973,4056l6983,4056,6983,4037,6973,4037,6973,4056xe" filled="true" fillcolor="#000000" stroked="false">
                <v:path arrowok="t"/>
                <v:fill type="solid"/>
              </v:shape>
            </v:group>
            <v:group style="position:absolute;left:6973;top:4056;width:10;height:20" coordorigin="6973,4056" coordsize="10,20">
              <v:shape style="position:absolute;left:6973;top:4056;width:10;height:20" coordorigin="6973,4056" coordsize="10,20" path="m6973,4076l6983,4076,6983,4056,6973,4056,6973,4076xe" filled="true" fillcolor="#000000" stroked="false">
                <v:path arrowok="t"/>
                <v:fill type="solid"/>
              </v:shape>
            </v:group>
            <v:group style="position:absolute;left:6973;top:4076;width:10;height:20" coordorigin="6973,4076" coordsize="10,20">
              <v:shape style="position:absolute;left:6973;top:4076;width:10;height:20" coordorigin="6973,4076" coordsize="10,20" path="m6973,4095l6983,4095,6983,4076,6973,4076,6973,4095xe" filled="true" fillcolor="#000000" stroked="false">
                <v:path arrowok="t"/>
                <v:fill type="solid"/>
              </v:shape>
            </v:group>
            <v:group style="position:absolute;left:6973;top:4095;width:10;height:20" coordorigin="6973,4095" coordsize="10,20">
              <v:shape style="position:absolute;left:6973;top:4095;width:10;height:20" coordorigin="6973,4095" coordsize="10,20" path="m6973,4114l6983,4114,6983,4095,6973,4095,6973,4114xe" filled="true" fillcolor="#000000" stroked="false">
                <v:path arrowok="t"/>
                <v:fill type="solid"/>
              </v:shape>
            </v:group>
            <v:group style="position:absolute;left:6973;top:4114;width:10;height:20" coordorigin="6973,4114" coordsize="10,20">
              <v:shape style="position:absolute;left:6973;top:4114;width:10;height:20" coordorigin="6973,4114" coordsize="10,20" path="m6973,4133l6983,4133,6983,4114,6973,4114,6973,4133xe" filled="true" fillcolor="#000000" stroked="false">
                <v:path arrowok="t"/>
                <v:fill type="solid"/>
              </v:shape>
            </v:group>
            <v:group style="position:absolute;left:6973;top:4133;width:10;height:20" coordorigin="6973,4133" coordsize="10,20">
              <v:shape style="position:absolute;left:6973;top:4133;width:10;height:20" coordorigin="6973,4133" coordsize="10,20" path="m6973,4152l6983,4152,6983,4133,6973,4133,6973,4152xe" filled="true" fillcolor="#000000" stroked="false">
                <v:path arrowok="t"/>
                <v:fill type="solid"/>
              </v:shape>
            </v:group>
            <v:group style="position:absolute;left:6973;top:4152;width:10;height:20" coordorigin="6973,4152" coordsize="10,20">
              <v:shape style="position:absolute;left:6973;top:4152;width:10;height:20" coordorigin="6973,4152" coordsize="10,20" path="m6973,4172l6983,4172,6983,4152,6973,4152,6973,4172xe" filled="true" fillcolor="#000000" stroked="false">
                <v:path arrowok="t"/>
                <v:fill type="solid"/>
              </v:shape>
            </v:group>
            <v:group style="position:absolute;left:6973;top:4172;width:10;height:20" coordorigin="6973,4172" coordsize="10,20">
              <v:shape style="position:absolute;left:6973;top:4172;width:10;height:20" coordorigin="6973,4172" coordsize="10,20" path="m6973,4191l6983,4191,6983,4172,6973,4172,6973,4191xe" filled="true" fillcolor="#000000" stroked="false">
                <v:path arrowok="t"/>
                <v:fill type="solid"/>
              </v:shape>
            </v:group>
            <v:group style="position:absolute;left:6973;top:4191;width:10;height:20" coordorigin="6973,4191" coordsize="10,20">
              <v:shape style="position:absolute;left:6973;top:4191;width:10;height:20" coordorigin="6973,4191" coordsize="10,20" path="m6973,4210l6983,4210,6983,4191,6973,4191,6973,4210xe" filled="true" fillcolor="#000000" stroked="false">
                <v:path arrowok="t"/>
                <v:fill type="solid"/>
              </v:shape>
            </v:group>
            <v:group style="position:absolute;left:6973;top:4210;width:10;height:20" coordorigin="6973,4210" coordsize="10,20">
              <v:shape style="position:absolute;left:6973;top:4210;width:10;height:20" coordorigin="6973,4210" coordsize="10,20" path="m6973,4229l6983,4229,6983,4210,6973,4210,6973,4229xe" filled="true" fillcolor="#000000" stroked="false">
                <v:path arrowok="t"/>
                <v:fill type="solid"/>
              </v:shape>
            </v:group>
            <v:group style="position:absolute;left:6973;top:4229;width:10;height:20" coordorigin="6973,4229" coordsize="10,20">
              <v:shape style="position:absolute;left:6973;top:4229;width:10;height:20" coordorigin="6973,4229" coordsize="10,20" path="m6973,4248l6983,4248,6983,4229,6973,4229,6973,4248xe" filled="true" fillcolor="#000000" stroked="false">
                <v:path arrowok="t"/>
                <v:fill type="solid"/>
              </v:shape>
            </v:group>
            <v:group style="position:absolute;left:8349;top:3922;width:10;height:20" coordorigin="8349,3922" coordsize="10,20">
              <v:shape style="position:absolute;left:8349;top:3922;width:10;height:20" coordorigin="8349,3922" coordsize="10,20" path="m8349,3941l8358,3941,8358,3922,8349,3922,8349,3941xe" filled="true" fillcolor="#000000" stroked="false">
                <v:path arrowok="t"/>
                <v:fill type="solid"/>
              </v:shape>
            </v:group>
            <v:group style="position:absolute;left:8349;top:3941;width:10;height:20" coordorigin="8349,3941" coordsize="10,20">
              <v:shape style="position:absolute;left:8349;top:3941;width:10;height:20" coordorigin="8349,3941" coordsize="10,20" path="m8349,3960l8358,3960,8358,3941,8349,3941,8349,3960xe" filled="true" fillcolor="#000000" stroked="false">
                <v:path arrowok="t"/>
                <v:fill type="solid"/>
              </v:shape>
            </v:group>
            <v:group style="position:absolute;left:8349;top:3960;width:10;height:20" coordorigin="8349,3960" coordsize="10,20">
              <v:shape style="position:absolute;left:8349;top:3960;width:10;height:20" coordorigin="8349,3960" coordsize="10,20" path="m8349,3980l8358,3980,8358,3960,8349,3960,8349,3980xe" filled="true" fillcolor="#000000" stroked="false">
                <v:path arrowok="t"/>
                <v:fill type="solid"/>
              </v:shape>
            </v:group>
            <v:group style="position:absolute;left:8349;top:3980;width:10;height:20" coordorigin="8349,3980" coordsize="10,20">
              <v:shape style="position:absolute;left:8349;top:3980;width:10;height:20" coordorigin="8349,3980" coordsize="10,20" path="m8349,3999l8358,3999,8358,3980,8349,3980,8349,3999xe" filled="true" fillcolor="#000000" stroked="false">
                <v:path arrowok="t"/>
                <v:fill type="solid"/>
              </v:shape>
            </v:group>
            <v:group style="position:absolute;left:8349;top:3999;width:10;height:20" coordorigin="8349,3999" coordsize="10,20">
              <v:shape style="position:absolute;left:8349;top:3999;width:10;height:20" coordorigin="8349,3999" coordsize="10,20" path="m8349,4018l8358,4018,8358,3999,8349,3999,8349,4018xe" filled="true" fillcolor="#000000" stroked="false">
                <v:path arrowok="t"/>
                <v:fill type="solid"/>
              </v:shape>
            </v:group>
            <v:group style="position:absolute;left:8349;top:4018;width:10;height:20" coordorigin="8349,4018" coordsize="10,20">
              <v:shape style="position:absolute;left:8349;top:4018;width:10;height:20" coordorigin="8349,4018" coordsize="10,20" path="m8349,4037l8358,4037,8358,4018,8349,4018,8349,4037xe" filled="true" fillcolor="#000000" stroked="false">
                <v:path arrowok="t"/>
                <v:fill type="solid"/>
              </v:shape>
            </v:group>
            <v:group style="position:absolute;left:8349;top:4037;width:10;height:20" coordorigin="8349,4037" coordsize="10,20">
              <v:shape style="position:absolute;left:8349;top:4037;width:10;height:20" coordorigin="8349,4037" coordsize="10,20" path="m8349,4056l8358,4056,8358,4037,8349,4037,8349,4056xe" filled="true" fillcolor="#000000" stroked="false">
                <v:path arrowok="t"/>
                <v:fill type="solid"/>
              </v:shape>
            </v:group>
            <v:group style="position:absolute;left:8349;top:4056;width:10;height:20" coordorigin="8349,4056" coordsize="10,20">
              <v:shape style="position:absolute;left:8349;top:4056;width:10;height:20" coordorigin="8349,4056" coordsize="10,20" path="m8349,4076l8358,4076,8358,4056,8349,4056,8349,4076xe" filled="true" fillcolor="#000000" stroked="false">
                <v:path arrowok="t"/>
                <v:fill type="solid"/>
              </v:shape>
            </v:group>
            <v:group style="position:absolute;left:8349;top:4076;width:10;height:20" coordorigin="8349,4076" coordsize="10,20">
              <v:shape style="position:absolute;left:8349;top:4076;width:10;height:20" coordorigin="8349,4076" coordsize="10,20" path="m8349,4095l8358,4095,8358,4076,8349,4076,8349,4095xe" filled="true" fillcolor="#000000" stroked="false">
                <v:path arrowok="t"/>
                <v:fill type="solid"/>
              </v:shape>
            </v:group>
            <v:group style="position:absolute;left:8349;top:4095;width:10;height:20" coordorigin="8349,4095" coordsize="10,20">
              <v:shape style="position:absolute;left:8349;top:4095;width:10;height:20" coordorigin="8349,4095" coordsize="10,20" path="m8349,4114l8358,4114,8358,4095,8349,4095,8349,4114xe" filled="true" fillcolor="#000000" stroked="false">
                <v:path arrowok="t"/>
                <v:fill type="solid"/>
              </v:shape>
            </v:group>
            <v:group style="position:absolute;left:8349;top:4114;width:10;height:20" coordorigin="8349,4114" coordsize="10,20">
              <v:shape style="position:absolute;left:8349;top:4114;width:10;height:20" coordorigin="8349,4114" coordsize="10,20" path="m8349,4133l8358,4133,8358,4114,8349,4114,8349,4133xe" filled="true" fillcolor="#000000" stroked="false">
                <v:path arrowok="t"/>
                <v:fill type="solid"/>
              </v:shape>
            </v:group>
            <v:group style="position:absolute;left:8349;top:4133;width:10;height:20" coordorigin="8349,4133" coordsize="10,20">
              <v:shape style="position:absolute;left:8349;top:4133;width:10;height:20" coordorigin="8349,4133" coordsize="10,20" path="m8349,4152l8358,4152,8358,4133,8349,4133,8349,4152xe" filled="true" fillcolor="#000000" stroked="false">
                <v:path arrowok="t"/>
                <v:fill type="solid"/>
              </v:shape>
            </v:group>
            <v:group style="position:absolute;left:8349;top:4152;width:10;height:20" coordorigin="8349,4152" coordsize="10,20">
              <v:shape style="position:absolute;left:8349;top:4152;width:10;height:20" coordorigin="8349,4152" coordsize="10,20" path="m8349,4172l8358,4172,8358,4152,8349,4152,8349,4172xe" filled="true" fillcolor="#000000" stroked="false">
                <v:path arrowok="t"/>
                <v:fill type="solid"/>
              </v:shape>
            </v:group>
            <v:group style="position:absolute;left:8349;top:4172;width:10;height:20" coordorigin="8349,4172" coordsize="10,20">
              <v:shape style="position:absolute;left:8349;top:4172;width:10;height:20" coordorigin="8349,4172" coordsize="10,20" path="m8349,4191l8358,4191,8358,4172,8349,4172,8349,4191xe" filled="true" fillcolor="#000000" stroked="false">
                <v:path arrowok="t"/>
                <v:fill type="solid"/>
              </v:shape>
            </v:group>
            <v:group style="position:absolute;left:8349;top:4191;width:10;height:20" coordorigin="8349,4191" coordsize="10,20">
              <v:shape style="position:absolute;left:8349;top:4191;width:10;height:20" coordorigin="8349,4191" coordsize="10,20" path="m8349,4210l8358,4210,8358,4191,8349,4191,8349,4210xe" filled="true" fillcolor="#000000" stroked="false">
                <v:path arrowok="t"/>
                <v:fill type="solid"/>
              </v:shape>
            </v:group>
            <v:group style="position:absolute;left:8349;top:4210;width:10;height:20" coordorigin="8349,4210" coordsize="10,20">
              <v:shape style="position:absolute;left:8349;top:4210;width:10;height:20" coordorigin="8349,4210" coordsize="10,20" path="m8349,4229l8358,4229,8358,4210,8349,4210,8349,4229xe" filled="true" fillcolor="#000000" stroked="false">
                <v:path arrowok="t"/>
                <v:fill type="solid"/>
              </v:shape>
            </v:group>
            <v:group style="position:absolute;left:8349;top:4229;width:10;height:20" coordorigin="8349,4229" coordsize="10,20">
              <v:shape style="position:absolute;left:8349;top:4229;width:10;height:20" coordorigin="8349,4229" coordsize="10,20" path="m8349,4248l8358,4248,8358,4229,8349,4229,8349,4248xe" filled="true" fillcolor="#000000" stroked="false">
                <v:path arrowok="t"/>
                <v:fill type="solid"/>
              </v:shape>
            </v:group>
            <v:group style="position:absolute;left:8349;top:4251;width:10;height:2" coordorigin="8349,4251" coordsize="10,2">
              <v:shape style="position:absolute;left:8349;top:4251;width:10;height:2" coordorigin="8349,4251" coordsize="10,0" path="m8349,4251l8358,4251e" filled="false" stroked="true" strokeweight=".23999pt" strokecolor="#000000">
                <v:path arrowok="t"/>
              </v:shape>
            </v:group>
            <v:group style="position:absolute;left:9770;top:3922;width:10;height:20" coordorigin="9770,3922" coordsize="10,20">
              <v:shape style="position:absolute;left:9770;top:3922;width:10;height:20" coordorigin="9770,3922" coordsize="10,20" path="m9770,3941l9780,3941,9780,3922,9770,3922,9770,3941xe" filled="true" fillcolor="#000000" stroked="false">
                <v:path arrowok="t"/>
                <v:fill type="solid"/>
              </v:shape>
            </v:group>
            <v:group style="position:absolute;left:9770;top:3941;width:10;height:20" coordorigin="9770,3941" coordsize="10,20">
              <v:shape style="position:absolute;left:9770;top:3941;width:10;height:20" coordorigin="9770,3941" coordsize="10,20" path="m9770,3960l9780,3960,9780,3941,9770,3941,9770,3960xe" filled="true" fillcolor="#000000" stroked="false">
                <v:path arrowok="t"/>
                <v:fill type="solid"/>
              </v:shape>
            </v:group>
            <v:group style="position:absolute;left:9770;top:3960;width:10;height:20" coordorigin="9770,3960" coordsize="10,20">
              <v:shape style="position:absolute;left:9770;top:3960;width:10;height:20" coordorigin="9770,3960" coordsize="10,20" path="m9770,3980l9780,3980,9780,3960,9770,3960,9770,3980xe" filled="true" fillcolor="#000000" stroked="false">
                <v:path arrowok="t"/>
                <v:fill type="solid"/>
              </v:shape>
            </v:group>
            <v:group style="position:absolute;left:9770;top:3980;width:10;height:20" coordorigin="9770,3980" coordsize="10,20">
              <v:shape style="position:absolute;left:9770;top:3980;width:10;height:20" coordorigin="9770,3980" coordsize="10,20" path="m9770,3999l9780,3999,9780,3980,9770,3980,9770,3999xe" filled="true" fillcolor="#000000" stroked="false">
                <v:path arrowok="t"/>
                <v:fill type="solid"/>
              </v:shape>
            </v:group>
            <v:group style="position:absolute;left:9770;top:3999;width:10;height:20" coordorigin="9770,3999" coordsize="10,20">
              <v:shape style="position:absolute;left:9770;top:3999;width:10;height:20" coordorigin="9770,3999" coordsize="10,20" path="m9770,4018l9780,4018,9780,3999,9770,3999,9770,4018xe" filled="true" fillcolor="#000000" stroked="false">
                <v:path arrowok="t"/>
                <v:fill type="solid"/>
              </v:shape>
            </v:group>
            <v:group style="position:absolute;left:9770;top:4018;width:10;height:20" coordorigin="9770,4018" coordsize="10,20">
              <v:shape style="position:absolute;left:9770;top:4018;width:10;height:20" coordorigin="9770,4018" coordsize="10,20" path="m9770,4037l9780,4037,9780,4018,9770,4018,9770,4037xe" filled="true" fillcolor="#000000" stroked="false">
                <v:path arrowok="t"/>
                <v:fill type="solid"/>
              </v:shape>
            </v:group>
            <v:group style="position:absolute;left:9770;top:4037;width:10;height:20" coordorigin="9770,4037" coordsize="10,20">
              <v:shape style="position:absolute;left:9770;top:4037;width:10;height:20" coordorigin="9770,4037" coordsize="10,20" path="m9770,4056l9780,4056,9780,4037,9770,4037,9770,4056xe" filled="true" fillcolor="#000000" stroked="false">
                <v:path arrowok="t"/>
                <v:fill type="solid"/>
              </v:shape>
            </v:group>
            <v:group style="position:absolute;left:9770;top:4056;width:10;height:20" coordorigin="9770,4056" coordsize="10,20">
              <v:shape style="position:absolute;left:9770;top:4056;width:10;height:20" coordorigin="9770,4056" coordsize="10,20" path="m9770,4076l9780,4076,9780,4056,9770,4056,9770,4076xe" filled="true" fillcolor="#000000" stroked="false">
                <v:path arrowok="t"/>
                <v:fill type="solid"/>
              </v:shape>
            </v:group>
            <v:group style="position:absolute;left:9770;top:4076;width:10;height:20" coordorigin="9770,4076" coordsize="10,20">
              <v:shape style="position:absolute;left:9770;top:4076;width:10;height:20" coordorigin="9770,4076" coordsize="10,20" path="m9770,4095l9780,4095,9780,4076,9770,4076,9770,4095xe" filled="true" fillcolor="#000000" stroked="false">
                <v:path arrowok="t"/>
                <v:fill type="solid"/>
              </v:shape>
            </v:group>
            <v:group style="position:absolute;left:9770;top:4095;width:10;height:20" coordorigin="9770,4095" coordsize="10,20">
              <v:shape style="position:absolute;left:9770;top:4095;width:10;height:20" coordorigin="9770,4095" coordsize="10,20" path="m9770,4114l9780,4114,9780,4095,9770,4095,9770,4114xe" filled="true" fillcolor="#000000" stroked="false">
                <v:path arrowok="t"/>
                <v:fill type="solid"/>
              </v:shape>
            </v:group>
            <v:group style="position:absolute;left:9770;top:4114;width:10;height:20" coordorigin="9770,4114" coordsize="10,20">
              <v:shape style="position:absolute;left:9770;top:4114;width:10;height:20" coordorigin="9770,4114" coordsize="10,20" path="m9770,4133l9780,4133,9780,4114,9770,4114,9770,4133xe" filled="true" fillcolor="#000000" stroked="false">
                <v:path arrowok="t"/>
                <v:fill type="solid"/>
              </v:shape>
            </v:group>
            <v:group style="position:absolute;left:9770;top:4133;width:10;height:20" coordorigin="9770,4133" coordsize="10,20">
              <v:shape style="position:absolute;left:9770;top:4133;width:10;height:20" coordorigin="9770,4133" coordsize="10,20" path="m9770,4152l9780,4152,9780,4133,9770,4133,9770,4152xe" filled="true" fillcolor="#000000" stroked="false">
                <v:path arrowok="t"/>
                <v:fill type="solid"/>
              </v:shape>
            </v:group>
            <v:group style="position:absolute;left:9770;top:4152;width:10;height:20" coordorigin="9770,4152" coordsize="10,20">
              <v:shape style="position:absolute;left:9770;top:4152;width:10;height:20" coordorigin="9770,4152" coordsize="10,20" path="m9770,4172l9780,4172,9780,4152,9770,4152,9770,4172xe" filled="true" fillcolor="#000000" stroked="false">
                <v:path arrowok="t"/>
                <v:fill type="solid"/>
              </v:shape>
            </v:group>
            <v:group style="position:absolute;left:9770;top:4172;width:10;height:20" coordorigin="9770,4172" coordsize="10,20">
              <v:shape style="position:absolute;left:9770;top:4172;width:10;height:20" coordorigin="9770,4172" coordsize="10,20" path="m9770,4191l9780,4191,9780,4172,9770,4172,9770,4191xe" filled="true" fillcolor="#000000" stroked="false">
                <v:path arrowok="t"/>
                <v:fill type="solid"/>
              </v:shape>
            </v:group>
            <v:group style="position:absolute;left:9770;top:4191;width:10;height:20" coordorigin="9770,4191" coordsize="10,20">
              <v:shape style="position:absolute;left:9770;top:4191;width:10;height:20" coordorigin="9770,4191" coordsize="10,20" path="m9770,4210l9780,4210,9780,4191,9770,4191,9770,4210xe" filled="true" fillcolor="#000000" stroked="false">
                <v:path arrowok="t"/>
                <v:fill type="solid"/>
              </v:shape>
            </v:group>
            <v:group style="position:absolute;left:9770;top:4210;width:10;height:20" coordorigin="9770,4210" coordsize="10,20">
              <v:shape style="position:absolute;left:9770;top:4210;width:10;height:20" coordorigin="9770,4210" coordsize="10,20" path="m9770,4229l9780,4229,9780,4210,9770,4210,9770,4229xe" filled="true" fillcolor="#000000" stroked="false">
                <v:path arrowok="t"/>
                <v:fill type="solid"/>
              </v:shape>
            </v:group>
            <v:group style="position:absolute;left:9770;top:4229;width:10;height:20" coordorigin="9770,4229" coordsize="10,20">
              <v:shape style="position:absolute;left:9770;top:4229;width:10;height:20" coordorigin="9770,4229" coordsize="10,20" path="m9770,4248l9780,4248,9780,4229,9770,4229,9770,4248xe" filled="true" fillcolor="#000000" stroked="false">
                <v:path arrowok="t"/>
                <v:fill type="solid"/>
              </v:shape>
              <v:shape style="position:absolute;left:1536;top:4152;width:1824;height:110" type="#_x0000_t75" stroked="false">
                <v:imagedata r:id="rId813" o:title=""/>
              </v:shape>
              <v:shape style="position:absolute;left:3336;top:4248;width:1369;height:14" type="#_x0000_t75" stroked="false">
                <v:imagedata r:id="rId814" o:title=""/>
              </v:shape>
              <v:shape style="position:absolute;left:4691;top:4253;width:902;height:10" type="#_x0000_t75" stroked="false">
                <v:imagedata r:id="rId829" o:title=""/>
              </v:shape>
              <v:shape style="position:absolute;left:5588;top:4248;width:1395;height:14" type="#_x0000_t75" stroked="false">
                <v:imagedata r:id="rId816" o:title=""/>
              </v:shape>
              <v:shape style="position:absolute;left:6969;top:4253;width:1380;height:10" type="#_x0000_t75" stroked="false">
                <v:imagedata r:id="rId830" o:title=""/>
              </v:shape>
              <v:shape style="position:absolute;left:8344;top:4248;width:1436;height:14" type="#_x0000_t75" stroked="false">
                <v:imagedata r:id="rId820" o:title=""/>
              </v:shape>
              <v:shape style="position:absolute;left:9765;top:4253;width:890;height:10" type="#_x0000_t75" stroked="false">
                <v:imagedata r:id="rId821" o:title=""/>
              </v:shape>
            </v:group>
            <v:group style="position:absolute;left:4695;top:4263;width:10;height:20" coordorigin="4695,4263" coordsize="10,20">
              <v:shape style="position:absolute;left:4695;top:4263;width:10;height:20" coordorigin="4695,4263" coordsize="10,20" path="m4695,4282l4705,4282,4705,4263,4695,4263,4695,4282xe" filled="true" fillcolor="#000000" stroked="false">
                <v:path arrowok="t"/>
                <v:fill type="solid"/>
              </v:shape>
            </v:group>
            <v:group style="position:absolute;left:4695;top:4282;width:10;height:20" coordorigin="4695,4282" coordsize="10,20">
              <v:shape style="position:absolute;left:4695;top:4282;width:10;height:20" coordorigin="4695,4282" coordsize="10,20" path="m4695,4301l4705,4301,4705,4282,4695,4282,4695,4301xe" filled="true" fillcolor="#000000" stroked="false">
                <v:path arrowok="t"/>
                <v:fill type="solid"/>
              </v:shape>
            </v:group>
            <v:group style="position:absolute;left:4695;top:4301;width:10;height:20" coordorigin="4695,4301" coordsize="10,20">
              <v:shape style="position:absolute;left:4695;top:4301;width:10;height:20" coordorigin="4695,4301" coordsize="10,20" path="m4695,4320l4705,4320,4705,4301,4695,4301,4695,4320xe" filled="true" fillcolor="#000000" stroked="false">
                <v:path arrowok="t"/>
                <v:fill type="solid"/>
              </v:shape>
            </v:group>
            <v:group style="position:absolute;left:4695;top:4320;width:10;height:20" coordorigin="4695,4320" coordsize="10,20">
              <v:shape style="position:absolute;left:4695;top:4320;width:10;height:20" coordorigin="4695,4320" coordsize="10,20" path="m4695,4340l4705,4340,4705,4320,4695,4320,4695,4340xe" filled="true" fillcolor="#000000" stroked="false">
                <v:path arrowok="t"/>
                <v:fill type="solid"/>
              </v:shape>
            </v:group>
            <v:group style="position:absolute;left:4695;top:4340;width:10;height:20" coordorigin="4695,4340" coordsize="10,20">
              <v:shape style="position:absolute;left:4695;top:4340;width:10;height:20" coordorigin="4695,4340" coordsize="10,20" path="m4695,4359l4705,4359,4705,4340,4695,4340,4695,4359xe" filled="true" fillcolor="#000000" stroked="false">
                <v:path arrowok="t"/>
                <v:fill type="solid"/>
              </v:shape>
            </v:group>
            <v:group style="position:absolute;left:4695;top:4359;width:10;height:20" coordorigin="4695,4359" coordsize="10,20">
              <v:shape style="position:absolute;left:4695;top:4359;width:10;height:20" coordorigin="4695,4359" coordsize="10,20" path="m4695,4378l4705,4378,4705,4359,4695,4359,4695,4378xe" filled="true" fillcolor="#000000" stroked="false">
                <v:path arrowok="t"/>
                <v:fill type="solid"/>
              </v:shape>
            </v:group>
            <v:group style="position:absolute;left:4695;top:4378;width:10;height:20" coordorigin="4695,4378" coordsize="10,20">
              <v:shape style="position:absolute;left:4695;top:4378;width:10;height:20" coordorigin="4695,4378" coordsize="10,20" path="m4695,4397l4705,4397,4705,4378,4695,4378,4695,4397xe" filled="true" fillcolor="#000000" stroked="false">
                <v:path arrowok="t"/>
                <v:fill type="solid"/>
              </v:shape>
            </v:group>
            <v:group style="position:absolute;left:4695;top:4397;width:10;height:20" coordorigin="4695,4397" coordsize="10,20">
              <v:shape style="position:absolute;left:4695;top:4397;width:10;height:20" coordorigin="4695,4397" coordsize="10,20" path="m4695,4416l4705,4416,4705,4397,4695,4397,4695,4416xe" filled="true" fillcolor="#000000" stroked="false">
                <v:path arrowok="t"/>
                <v:fill type="solid"/>
              </v:shape>
            </v:group>
            <v:group style="position:absolute;left:4695;top:4416;width:10;height:20" coordorigin="4695,4416" coordsize="10,20">
              <v:shape style="position:absolute;left:4695;top:4416;width:10;height:20" coordorigin="4695,4416" coordsize="10,20" path="m4695,4436l4705,4436,4705,4416,4695,4416,4695,4436xe" filled="true" fillcolor="#000000" stroked="false">
                <v:path arrowok="t"/>
                <v:fill type="solid"/>
              </v:shape>
            </v:group>
            <v:group style="position:absolute;left:4695;top:4436;width:10;height:20" coordorigin="4695,4436" coordsize="10,20">
              <v:shape style="position:absolute;left:4695;top:4436;width:10;height:20" coordorigin="4695,4436" coordsize="10,20" path="m4695,4455l4705,4455,4705,4436,4695,4436,4695,4455xe" filled="true" fillcolor="#000000" stroked="false">
                <v:path arrowok="t"/>
                <v:fill type="solid"/>
              </v:shape>
            </v:group>
            <v:group style="position:absolute;left:4695;top:4455;width:10;height:20" coordorigin="4695,4455" coordsize="10,20">
              <v:shape style="position:absolute;left:4695;top:4455;width:10;height:20" coordorigin="4695,4455" coordsize="10,20" path="m4695,4474l4705,4474,4705,4455,4695,4455,4695,4474xe" filled="true" fillcolor="#000000" stroked="false">
                <v:path arrowok="t"/>
                <v:fill type="solid"/>
              </v:shape>
            </v:group>
            <v:group style="position:absolute;left:4695;top:4474;width:10;height:20" coordorigin="4695,4474" coordsize="10,20">
              <v:shape style="position:absolute;left:4695;top:4474;width:10;height:20" coordorigin="4695,4474" coordsize="10,20" path="m4695,4493l4705,4493,4705,4474,4695,4474,4695,4493xe" filled="true" fillcolor="#000000" stroked="false">
                <v:path arrowok="t"/>
                <v:fill type="solid"/>
              </v:shape>
            </v:group>
            <v:group style="position:absolute;left:1522;top:4608;width:1820;height:2" coordorigin="1522,4608" coordsize="1820,2">
              <v:shape style="position:absolute;left:1522;top:4608;width:1820;height:2" coordorigin="1522,4608" coordsize="1820,0" path="m1522,4608l3341,4608e" filled="false" stroked="true" strokeweight="1.44pt" strokecolor="#000000">
                <v:path arrowok="t"/>
              </v:shape>
            </v:group>
            <v:group style="position:absolute;left:3341;top:4570;width:10;height:20" coordorigin="3341,4570" coordsize="10,20">
              <v:shape style="position:absolute;left:3341;top:4570;width:10;height:20" coordorigin="3341,4570" coordsize="10,20" path="m3341,4589l3351,4589,3351,4570,3341,4570,3341,4589xe" filled="true" fillcolor="#000000" stroked="false">
                <v:path arrowok="t"/>
                <v:fill type="solid"/>
              </v:shape>
            </v:group>
            <v:group style="position:absolute;left:3341;top:4592;width:10;height:2" coordorigin="3341,4592" coordsize="10,2">
              <v:shape style="position:absolute;left:3341;top:4592;width:10;height:2" coordorigin="3341,4592" coordsize="10,0" path="m3341,4592l3351,4592e" filled="false" stroked="true" strokeweight=".24005pt" strokecolor="#000000">
                <v:path arrowok="t"/>
              </v:shape>
            </v:group>
            <v:group style="position:absolute;left:3341;top:4608;width:29;height:2" coordorigin="3341,4608" coordsize="29,2">
              <v:shape style="position:absolute;left:3341;top:4608;width:29;height:2" coordorigin="3341,4608" coordsize="29,0" path="m3341,4608l3370,4608e" filled="false" stroked="true" strokeweight="1.44pt" strokecolor="#000000">
                <v:path arrowok="t"/>
              </v:shape>
            </v:group>
            <v:group style="position:absolute;left:3370;top:4608;width:1326;height:2" coordorigin="3370,4608" coordsize="1326,2">
              <v:shape style="position:absolute;left:3370;top:4608;width:1326;height:2" coordorigin="3370,4608" coordsize="1326,0" path="m3370,4608l4695,4608e" filled="false" stroked="true" strokeweight="1.44pt" strokecolor="#000000">
                <v:path arrowok="t"/>
              </v:shape>
            </v:group>
            <v:group style="position:absolute;left:4695;top:4493;width:10;height:20" coordorigin="4695,4493" coordsize="10,20">
              <v:shape style="position:absolute;left:4695;top:4493;width:10;height:20" coordorigin="4695,4493" coordsize="10,20" path="m4695,4512l4705,4512,4705,4493,4695,4493,4695,4512xe" filled="true" fillcolor="#000000" stroked="false">
                <v:path arrowok="t"/>
                <v:fill type="solid"/>
              </v:shape>
            </v:group>
            <v:group style="position:absolute;left:4695;top:4512;width:10;height:20" coordorigin="4695,4512" coordsize="10,20">
              <v:shape style="position:absolute;left:4695;top:4512;width:10;height:20" coordorigin="4695,4512" coordsize="10,20" path="m4695,4532l4705,4532,4705,4512,4695,4512,4695,4532xe" filled="true" fillcolor="#000000" stroked="false">
                <v:path arrowok="t"/>
                <v:fill type="solid"/>
              </v:shape>
            </v:group>
            <v:group style="position:absolute;left:4695;top:4532;width:10;height:20" coordorigin="4695,4532" coordsize="10,20">
              <v:shape style="position:absolute;left:4695;top:4532;width:10;height:20" coordorigin="4695,4532" coordsize="10,20" path="m4695,4551l4705,4551,4705,4532,4695,4532,4695,4551xe" filled="true" fillcolor="#000000" stroked="false">
                <v:path arrowok="t"/>
                <v:fill type="solid"/>
              </v:shape>
            </v:group>
            <v:group style="position:absolute;left:4695;top:4551;width:10;height:20" coordorigin="4695,4551" coordsize="10,20">
              <v:shape style="position:absolute;left:4695;top:4551;width:10;height:20" coordorigin="4695,4551" coordsize="10,20" path="m4695,4570l4705,4570,4705,4551,4695,4551,4695,4570xe" filled="true" fillcolor="#000000" stroked="false">
                <v:path arrowok="t"/>
                <v:fill type="solid"/>
              </v:shape>
            </v:group>
            <v:group style="position:absolute;left:4695;top:4570;width:10;height:20" coordorigin="4695,4570" coordsize="10,20">
              <v:shape style="position:absolute;left:4695;top:4570;width:10;height:20" coordorigin="4695,4570" coordsize="10,20" path="m4695,4589l4705,4589,4705,4570,4695,4570,4695,4589xe" filled="true" fillcolor="#000000" stroked="false">
                <v:path arrowok="t"/>
                <v:fill type="solid"/>
              </v:shape>
            </v:group>
            <v:group style="position:absolute;left:4695;top:4592;width:10;height:2" coordorigin="4695,4592" coordsize="10,2">
              <v:shape style="position:absolute;left:4695;top:4592;width:10;height:2" coordorigin="4695,4592" coordsize="10,0" path="m4695,4592l4705,4592e" filled="false" stroked="true" strokeweight=".24005pt" strokecolor="#000000">
                <v:path arrowok="t"/>
              </v:shape>
            </v:group>
            <v:group style="position:absolute;left:4695;top:4608;width:29;height:2" coordorigin="4695,4608" coordsize="29,2">
              <v:shape style="position:absolute;left:4695;top:4608;width:29;height:2" coordorigin="4695,4608" coordsize="29,0" path="m4695,4608l4724,4608e" filled="false" stroked="true" strokeweight="1.44pt" strokecolor="#000000">
                <v:path arrowok="t"/>
              </v:shape>
            </v:group>
            <v:group style="position:absolute;left:4724;top:4608;width:869;height:2" coordorigin="4724,4608" coordsize="869,2">
              <v:shape style="position:absolute;left:4724;top:4608;width:869;height:2" coordorigin="4724,4608" coordsize="869,0" path="m4724,4608l5593,4608e" filled="false" stroked="true" strokeweight="1.44pt" strokecolor="#000000">
                <v:path arrowok="t"/>
              </v:shape>
            </v:group>
            <v:group style="position:absolute;left:5593;top:4263;width:10;height:20" coordorigin="5593,4263" coordsize="10,20">
              <v:shape style="position:absolute;left:5593;top:4263;width:10;height:20" coordorigin="5593,4263" coordsize="10,20" path="m5593,4282l5603,4282,5603,4263,5593,4263,5593,4282xe" filled="true" fillcolor="#000000" stroked="false">
                <v:path arrowok="t"/>
                <v:fill type="solid"/>
              </v:shape>
            </v:group>
            <v:group style="position:absolute;left:5593;top:4282;width:10;height:20" coordorigin="5593,4282" coordsize="10,20">
              <v:shape style="position:absolute;left:5593;top:4282;width:10;height:20" coordorigin="5593,4282" coordsize="10,20" path="m5593,4301l5603,4301,5603,4282,5593,4282,5593,4301xe" filled="true" fillcolor="#000000" stroked="false">
                <v:path arrowok="t"/>
                <v:fill type="solid"/>
              </v:shape>
            </v:group>
            <v:group style="position:absolute;left:5593;top:4301;width:10;height:20" coordorigin="5593,4301" coordsize="10,20">
              <v:shape style="position:absolute;left:5593;top:4301;width:10;height:20" coordorigin="5593,4301" coordsize="10,20" path="m5593,4320l5603,4320,5603,4301,5593,4301,5593,4320xe" filled="true" fillcolor="#000000" stroked="false">
                <v:path arrowok="t"/>
                <v:fill type="solid"/>
              </v:shape>
            </v:group>
            <v:group style="position:absolute;left:5593;top:4320;width:10;height:20" coordorigin="5593,4320" coordsize="10,20">
              <v:shape style="position:absolute;left:5593;top:4320;width:10;height:20" coordorigin="5593,4320" coordsize="10,20" path="m5593,4340l5603,4340,5603,4320,5593,4320,5593,4340xe" filled="true" fillcolor="#000000" stroked="false">
                <v:path arrowok="t"/>
                <v:fill type="solid"/>
              </v:shape>
            </v:group>
            <v:group style="position:absolute;left:5593;top:4340;width:10;height:20" coordorigin="5593,4340" coordsize="10,20">
              <v:shape style="position:absolute;left:5593;top:4340;width:10;height:20" coordorigin="5593,4340" coordsize="10,20" path="m5593,4359l5603,4359,5603,4340,5593,4340,5593,4359xe" filled="true" fillcolor="#000000" stroked="false">
                <v:path arrowok="t"/>
                <v:fill type="solid"/>
              </v:shape>
            </v:group>
            <v:group style="position:absolute;left:5593;top:4359;width:10;height:20" coordorigin="5593,4359" coordsize="10,20">
              <v:shape style="position:absolute;left:5593;top:4359;width:10;height:20" coordorigin="5593,4359" coordsize="10,20" path="m5593,4378l5603,4378,5603,4359,5593,4359,5593,4378xe" filled="true" fillcolor="#000000" stroked="false">
                <v:path arrowok="t"/>
                <v:fill type="solid"/>
              </v:shape>
            </v:group>
            <v:group style="position:absolute;left:5593;top:4378;width:10;height:20" coordorigin="5593,4378" coordsize="10,20">
              <v:shape style="position:absolute;left:5593;top:4378;width:10;height:20" coordorigin="5593,4378" coordsize="10,20" path="m5593,4397l5603,4397,5603,4378,5593,4378,5593,4397xe" filled="true" fillcolor="#000000" stroked="false">
                <v:path arrowok="t"/>
                <v:fill type="solid"/>
              </v:shape>
            </v:group>
            <v:group style="position:absolute;left:5593;top:4397;width:10;height:20" coordorigin="5593,4397" coordsize="10,20">
              <v:shape style="position:absolute;left:5593;top:4397;width:10;height:20" coordorigin="5593,4397" coordsize="10,20" path="m5593,4416l5603,4416,5603,4397,5593,4397,5593,4416xe" filled="true" fillcolor="#000000" stroked="false">
                <v:path arrowok="t"/>
                <v:fill type="solid"/>
              </v:shape>
            </v:group>
            <v:group style="position:absolute;left:5593;top:4416;width:10;height:20" coordorigin="5593,4416" coordsize="10,20">
              <v:shape style="position:absolute;left:5593;top:4416;width:10;height:20" coordorigin="5593,4416" coordsize="10,20" path="m5593,4436l5603,4436,5603,4416,5593,4416,5593,4436xe" filled="true" fillcolor="#000000" stroked="false">
                <v:path arrowok="t"/>
                <v:fill type="solid"/>
              </v:shape>
            </v:group>
            <v:group style="position:absolute;left:5593;top:4436;width:10;height:20" coordorigin="5593,4436" coordsize="10,20">
              <v:shape style="position:absolute;left:5593;top:4436;width:10;height:20" coordorigin="5593,4436" coordsize="10,20" path="m5593,4455l5603,4455,5603,4436,5593,4436,5593,4455xe" filled="true" fillcolor="#000000" stroked="false">
                <v:path arrowok="t"/>
                <v:fill type="solid"/>
              </v:shape>
            </v:group>
            <v:group style="position:absolute;left:5593;top:4455;width:10;height:20" coordorigin="5593,4455" coordsize="10,20">
              <v:shape style="position:absolute;left:5593;top:4455;width:10;height:20" coordorigin="5593,4455" coordsize="10,20" path="m5593,4474l5603,4474,5603,4455,5593,4455,5593,4474xe" filled="true" fillcolor="#000000" stroked="false">
                <v:path arrowok="t"/>
                <v:fill type="solid"/>
              </v:shape>
            </v:group>
            <v:group style="position:absolute;left:5593;top:4474;width:10;height:20" coordorigin="5593,4474" coordsize="10,20">
              <v:shape style="position:absolute;left:5593;top:4474;width:10;height:20" coordorigin="5593,4474" coordsize="10,20" path="m5593,4493l5603,4493,5603,4474,5593,4474,5593,4493xe" filled="true" fillcolor="#000000" stroked="false">
                <v:path arrowok="t"/>
                <v:fill type="solid"/>
              </v:shape>
            </v:group>
            <v:group style="position:absolute;left:5593;top:4493;width:10;height:20" coordorigin="5593,4493" coordsize="10,20">
              <v:shape style="position:absolute;left:5593;top:4493;width:10;height:20" coordorigin="5593,4493" coordsize="10,20" path="m5593,4512l5603,4512,5603,4493,5593,4493,5593,4512xe" filled="true" fillcolor="#000000" stroked="false">
                <v:path arrowok="t"/>
                <v:fill type="solid"/>
              </v:shape>
            </v:group>
            <v:group style="position:absolute;left:5593;top:4512;width:10;height:20" coordorigin="5593,4512" coordsize="10,20">
              <v:shape style="position:absolute;left:5593;top:4512;width:10;height:20" coordorigin="5593,4512" coordsize="10,20" path="m5593,4532l5603,4532,5603,4512,5593,4512,5593,4532xe" filled="true" fillcolor="#000000" stroked="false">
                <v:path arrowok="t"/>
                <v:fill type="solid"/>
              </v:shape>
            </v:group>
            <v:group style="position:absolute;left:5593;top:4532;width:10;height:20" coordorigin="5593,4532" coordsize="10,20">
              <v:shape style="position:absolute;left:5593;top:4532;width:10;height:20" coordorigin="5593,4532" coordsize="10,20" path="m5593,4551l5603,4551,5603,4532,5593,4532,5593,4551xe" filled="true" fillcolor="#000000" stroked="false">
                <v:path arrowok="t"/>
                <v:fill type="solid"/>
              </v:shape>
            </v:group>
            <v:group style="position:absolute;left:5593;top:4551;width:10;height:20" coordorigin="5593,4551" coordsize="10,20">
              <v:shape style="position:absolute;left:5593;top:4551;width:10;height:20" coordorigin="5593,4551" coordsize="10,20" path="m5593,4570l5603,4570,5603,4551,5593,4551,5593,4570xe" filled="true" fillcolor="#000000" stroked="false">
                <v:path arrowok="t"/>
                <v:fill type="solid"/>
              </v:shape>
            </v:group>
            <v:group style="position:absolute;left:5593;top:4570;width:10;height:20" coordorigin="5593,4570" coordsize="10,20">
              <v:shape style="position:absolute;left:5593;top:4570;width:10;height:20" coordorigin="5593,4570" coordsize="10,20" path="m5593,4589l5603,4589,5603,4570,5593,4570,5593,4589xe" filled="true" fillcolor="#000000" stroked="false">
                <v:path arrowok="t"/>
                <v:fill type="solid"/>
              </v:shape>
            </v:group>
            <v:group style="position:absolute;left:5593;top:4592;width:10;height:2" coordorigin="5593,4592" coordsize="10,2">
              <v:shape style="position:absolute;left:5593;top:4592;width:10;height:2" coordorigin="5593,4592" coordsize="10,0" path="m5593,4592l5603,4592e" filled="false" stroked="true" strokeweight=".24005pt" strokecolor="#000000">
                <v:path arrowok="t"/>
              </v:shape>
            </v:group>
            <v:group style="position:absolute;left:5593;top:4608;width:29;height:2" coordorigin="5593,4608" coordsize="29,2">
              <v:shape style="position:absolute;left:5593;top:4608;width:29;height:2" coordorigin="5593,4608" coordsize="29,0" path="m5593,4608l5622,4608e" filled="false" stroked="true" strokeweight="1.44pt" strokecolor="#000000">
                <v:path arrowok="t"/>
              </v:shape>
            </v:group>
            <v:group style="position:absolute;left:5622;top:4608;width:1352;height:2" coordorigin="5622,4608" coordsize="1352,2">
              <v:shape style="position:absolute;left:5622;top:4608;width:1352;height:2" coordorigin="5622,4608" coordsize="1352,0" path="m5622,4608l6973,4608e" filled="false" stroked="true" strokeweight="1.44pt" strokecolor="#000000">
                <v:path arrowok="t"/>
              </v:shape>
            </v:group>
            <v:group style="position:absolute;left:6973;top:4263;width:10;height:20" coordorigin="6973,4263" coordsize="10,20">
              <v:shape style="position:absolute;left:6973;top:4263;width:10;height:20" coordorigin="6973,4263" coordsize="10,20" path="m6973,4282l6983,4282,6983,4263,6973,4263,6973,4282xe" filled="true" fillcolor="#000000" stroked="false">
                <v:path arrowok="t"/>
                <v:fill type="solid"/>
              </v:shape>
            </v:group>
            <v:group style="position:absolute;left:6973;top:4282;width:10;height:20" coordorigin="6973,4282" coordsize="10,20">
              <v:shape style="position:absolute;left:6973;top:4282;width:10;height:20" coordorigin="6973,4282" coordsize="10,20" path="m6973,4301l6983,4301,6983,4282,6973,4282,6973,4301xe" filled="true" fillcolor="#000000" stroked="false">
                <v:path arrowok="t"/>
                <v:fill type="solid"/>
              </v:shape>
            </v:group>
            <v:group style="position:absolute;left:6973;top:4301;width:10;height:20" coordorigin="6973,4301" coordsize="10,20">
              <v:shape style="position:absolute;left:6973;top:4301;width:10;height:20" coordorigin="6973,4301" coordsize="10,20" path="m6973,4320l6983,4320,6983,4301,6973,4301,6973,4320xe" filled="true" fillcolor="#000000" stroked="false">
                <v:path arrowok="t"/>
                <v:fill type="solid"/>
              </v:shape>
            </v:group>
            <v:group style="position:absolute;left:6973;top:4320;width:10;height:20" coordorigin="6973,4320" coordsize="10,20">
              <v:shape style="position:absolute;left:6973;top:4320;width:10;height:20" coordorigin="6973,4320" coordsize="10,20" path="m6973,4340l6983,4340,6983,4320,6973,4320,6973,4340xe" filled="true" fillcolor="#000000" stroked="false">
                <v:path arrowok="t"/>
                <v:fill type="solid"/>
              </v:shape>
            </v:group>
            <v:group style="position:absolute;left:6973;top:4340;width:10;height:20" coordorigin="6973,4340" coordsize="10,20">
              <v:shape style="position:absolute;left:6973;top:4340;width:10;height:20" coordorigin="6973,4340" coordsize="10,20" path="m6973,4359l6983,4359,6983,4340,6973,4340,6973,4359xe" filled="true" fillcolor="#000000" stroked="false">
                <v:path arrowok="t"/>
                <v:fill type="solid"/>
              </v:shape>
            </v:group>
            <v:group style="position:absolute;left:6973;top:4359;width:10;height:20" coordorigin="6973,4359" coordsize="10,20">
              <v:shape style="position:absolute;left:6973;top:4359;width:10;height:20" coordorigin="6973,4359" coordsize="10,20" path="m6973,4378l6983,4378,6983,4359,6973,4359,6973,4378xe" filled="true" fillcolor="#000000" stroked="false">
                <v:path arrowok="t"/>
                <v:fill type="solid"/>
              </v:shape>
            </v:group>
            <v:group style="position:absolute;left:6973;top:4378;width:10;height:20" coordorigin="6973,4378" coordsize="10,20">
              <v:shape style="position:absolute;left:6973;top:4378;width:10;height:20" coordorigin="6973,4378" coordsize="10,20" path="m6973,4397l6983,4397,6983,4378,6973,4378,6973,4397xe" filled="true" fillcolor="#000000" stroked="false">
                <v:path arrowok="t"/>
                <v:fill type="solid"/>
              </v:shape>
            </v:group>
            <v:group style="position:absolute;left:6973;top:4397;width:10;height:20" coordorigin="6973,4397" coordsize="10,20">
              <v:shape style="position:absolute;left:6973;top:4397;width:10;height:20" coordorigin="6973,4397" coordsize="10,20" path="m6973,4416l6983,4416,6983,4397,6973,4397,6973,4416xe" filled="true" fillcolor="#000000" stroked="false">
                <v:path arrowok="t"/>
                <v:fill type="solid"/>
              </v:shape>
            </v:group>
            <v:group style="position:absolute;left:6973;top:4416;width:10;height:20" coordorigin="6973,4416" coordsize="10,20">
              <v:shape style="position:absolute;left:6973;top:4416;width:10;height:20" coordorigin="6973,4416" coordsize="10,20" path="m6973,4436l6983,4436,6983,4416,6973,4416,6973,4436xe" filled="true" fillcolor="#000000" stroked="false">
                <v:path arrowok="t"/>
                <v:fill type="solid"/>
              </v:shape>
            </v:group>
            <v:group style="position:absolute;left:6973;top:4436;width:10;height:20" coordorigin="6973,4436" coordsize="10,20">
              <v:shape style="position:absolute;left:6973;top:4436;width:10;height:20" coordorigin="6973,4436" coordsize="10,20" path="m6973,4455l6983,4455,6983,4436,6973,4436,6973,4455xe" filled="true" fillcolor="#000000" stroked="false">
                <v:path arrowok="t"/>
                <v:fill type="solid"/>
              </v:shape>
            </v:group>
            <v:group style="position:absolute;left:6973;top:4455;width:10;height:20" coordorigin="6973,4455" coordsize="10,20">
              <v:shape style="position:absolute;left:6973;top:4455;width:10;height:20" coordorigin="6973,4455" coordsize="10,20" path="m6973,4474l6983,4474,6983,4455,6973,4455,6973,4474xe" filled="true" fillcolor="#000000" stroked="false">
                <v:path arrowok="t"/>
                <v:fill type="solid"/>
              </v:shape>
            </v:group>
            <v:group style="position:absolute;left:6973;top:4474;width:10;height:20" coordorigin="6973,4474" coordsize="10,20">
              <v:shape style="position:absolute;left:6973;top:4474;width:10;height:20" coordorigin="6973,4474" coordsize="10,20" path="m6973,4493l6983,4493,6983,4474,6973,4474,6973,4493xe" filled="true" fillcolor="#000000" stroked="false">
                <v:path arrowok="t"/>
                <v:fill type="solid"/>
              </v:shape>
            </v:group>
            <v:group style="position:absolute;left:6973;top:4493;width:10;height:20" coordorigin="6973,4493" coordsize="10,20">
              <v:shape style="position:absolute;left:6973;top:4493;width:10;height:20" coordorigin="6973,4493" coordsize="10,20" path="m6973,4512l6983,4512,6983,4493,6973,4493,6973,4512xe" filled="true" fillcolor="#000000" stroked="false">
                <v:path arrowok="t"/>
                <v:fill type="solid"/>
              </v:shape>
            </v:group>
            <v:group style="position:absolute;left:6973;top:4512;width:10;height:20" coordorigin="6973,4512" coordsize="10,20">
              <v:shape style="position:absolute;left:6973;top:4512;width:10;height:20" coordorigin="6973,4512" coordsize="10,20" path="m6973,4532l6983,4532,6983,4512,6973,4512,6973,4532xe" filled="true" fillcolor="#000000" stroked="false">
                <v:path arrowok="t"/>
                <v:fill type="solid"/>
              </v:shape>
            </v:group>
            <v:group style="position:absolute;left:6973;top:4532;width:10;height:20" coordorigin="6973,4532" coordsize="10,20">
              <v:shape style="position:absolute;left:6973;top:4532;width:10;height:20" coordorigin="6973,4532" coordsize="10,20" path="m6973,4551l6983,4551,6983,4532,6973,4532,6973,4551xe" filled="true" fillcolor="#000000" stroked="false">
                <v:path arrowok="t"/>
                <v:fill type="solid"/>
              </v:shape>
            </v:group>
            <v:group style="position:absolute;left:6973;top:4551;width:10;height:20" coordorigin="6973,4551" coordsize="10,20">
              <v:shape style="position:absolute;left:6973;top:4551;width:10;height:20" coordorigin="6973,4551" coordsize="10,20" path="m6973,4570l6983,4570,6983,4551,6973,4551,6973,4570xe" filled="true" fillcolor="#000000" stroked="false">
                <v:path arrowok="t"/>
                <v:fill type="solid"/>
              </v:shape>
            </v:group>
            <v:group style="position:absolute;left:6973;top:4570;width:10;height:20" coordorigin="6973,4570" coordsize="10,20">
              <v:shape style="position:absolute;left:6973;top:4570;width:10;height:20" coordorigin="6973,4570" coordsize="10,20" path="m6973,4589l6983,4589,6983,4570,6973,4570,6973,4589xe" filled="true" fillcolor="#000000" stroked="false">
                <v:path arrowok="t"/>
                <v:fill type="solid"/>
              </v:shape>
            </v:group>
            <v:group style="position:absolute;left:6973;top:4592;width:10;height:2" coordorigin="6973,4592" coordsize="10,2">
              <v:shape style="position:absolute;left:6973;top:4592;width:10;height:2" coordorigin="6973,4592" coordsize="10,0" path="m6973,4592l6983,4592e" filled="false" stroked="true" strokeweight=".24005pt" strokecolor="#000000">
                <v:path arrowok="t"/>
              </v:shape>
            </v:group>
            <v:group style="position:absolute;left:6973;top:4608;width:29;height:2" coordorigin="6973,4608" coordsize="29,2">
              <v:shape style="position:absolute;left:6973;top:4608;width:29;height:2" coordorigin="6973,4608" coordsize="29,0" path="m6973,4608l7002,4608e" filled="false" stroked="true" strokeweight="1.44pt" strokecolor="#000000">
                <v:path arrowok="t"/>
              </v:shape>
            </v:group>
            <v:group style="position:absolute;left:7002;top:4608;width:1347;height:2" coordorigin="7002,4608" coordsize="1347,2">
              <v:shape style="position:absolute;left:7002;top:4608;width:1347;height:2" coordorigin="7002,4608" coordsize="1347,0" path="m7002,4608l8349,4608e" filled="false" stroked="true" strokeweight="1.44pt" strokecolor="#000000">
                <v:path arrowok="t"/>
              </v:shape>
            </v:group>
            <v:group style="position:absolute;left:8349;top:4263;width:10;height:20" coordorigin="8349,4263" coordsize="10,20">
              <v:shape style="position:absolute;left:8349;top:4263;width:10;height:20" coordorigin="8349,4263" coordsize="10,20" path="m8349,4282l8358,4282,8358,4263,8349,4263,8349,4282xe" filled="true" fillcolor="#000000" stroked="false">
                <v:path arrowok="t"/>
                <v:fill type="solid"/>
              </v:shape>
            </v:group>
            <v:group style="position:absolute;left:8349;top:4282;width:10;height:20" coordorigin="8349,4282" coordsize="10,20">
              <v:shape style="position:absolute;left:8349;top:4282;width:10;height:20" coordorigin="8349,4282" coordsize="10,20" path="m8349,4301l8358,4301,8358,4282,8349,4282,8349,4301xe" filled="true" fillcolor="#000000" stroked="false">
                <v:path arrowok="t"/>
                <v:fill type="solid"/>
              </v:shape>
            </v:group>
            <v:group style="position:absolute;left:8349;top:4301;width:10;height:20" coordorigin="8349,4301" coordsize="10,20">
              <v:shape style="position:absolute;left:8349;top:4301;width:10;height:20" coordorigin="8349,4301" coordsize="10,20" path="m8349,4320l8358,4320,8358,4301,8349,4301,8349,4320xe" filled="true" fillcolor="#000000" stroked="false">
                <v:path arrowok="t"/>
                <v:fill type="solid"/>
              </v:shape>
            </v:group>
            <v:group style="position:absolute;left:8349;top:4320;width:10;height:20" coordorigin="8349,4320" coordsize="10,20">
              <v:shape style="position:absolute;left:8349;top:4320;width:10;height:20" coordorigin="8349,4320" coordsize="10,20" path="m8349,4340l8358,4340,8358,4320,8349,4320,8349,4340xe" filled="true" fillcolor="#000000" stroked="false">
                <v:path arrowok="t"/>
                <v:fill type="solid"/>
              </v:shape>
            </v:group>
            <v:group style="position:absolute;left:8349;top:4340;width:10;height:20" coordorigin="8349,4340" coordsize="10,20">
              <v:shape style="position:absolute;left:8349;top:4340;width:10;height:20" coordorigin="8349,4340" coordsize="10,20" path="m8349,4359l8358,4359,8358,4340,8349,4340,8349,4359xe" filled="true" fillcolor="#000000" stroked="false">
                <v:path arrowok="t"/>
                <v:fill type="solid"/>
              </v:shape>
            </v:group>
            <v:group style="position:absolute;left:8349;top:4359;width:10;height:20" coordorigin="8349,4359" coordsize="10,20">
              <v:shape style="position:absolute;left:8349;top:4359;width:10;height:20" coordorigin="8349,4359" coordsize="10,20" path="m8349,4378l8358,4378,8358,4359,8349,4359,8349,4378xe" filled="true" fillcolor="#000000" stroked="false">
                <v:path arrowok="t"/>
                <v:fill type="solid"/>
              </v:shape>
            </v:group>
            <v:group style="position:absolute;left:8349;top:4378;width:10;height:20" coordorigin="8349,4378" coordsize="10,20">
              <v:shape style="position:absolute;left:8349;top:4378;width:10;height:20" coordorigin="8349,4378" coordsize="10,20" path="m8349,4397l8358,4397,8358,4378,8349,4378,8349,4397xe" filled="true" fillcolor="#000000" stroked="false">
                <v:path arrowok="t"/>
                <v:fill type="solid"/>
              </v:shape>
            </v:group>
            <v:group style="position:absolute;left:8349;top:4397;width:10;height:20" coordorigin="8349,4397" coordsize="10,20">
              <v:shape style="position:absolute;left:8349;top:4397;width:10;height:20" coordorigin="8349,4397" coordsize="10,20" path="m8349,4416l8358,4416,8358,4397,8349,4397,8349,4416xe" filled="true" fillcolor="#000000" stroked="false">
                <v:path arrowok="t"/>
                <v:fill type="solid"/>
              </v:shape>
            </v:group>
            <v:group style="position:absolute;left:8349;top:4416;width:10;height:20" coordorigin="8349,4416" coordsize="10,20">
              <v:shape style="position:absolute;left:8349;top:4416;width:10;height:20" coordorigin="8349,4416" coordsize="10,20" path="m8349,4436l8358,4436,8358,4416,8349,4416,8349,4436xe" filled="true" fillcolor="#000000" stroked="false">
                <v:path arrowok="t"/>
                <v:fill type="solid"/>
              </v:shape>
            </v:group>
            <v:group style="position:absolute;left:8349;top:4436;width:10;height:20" coordorigin="8349,4436" coordsize="10,20">
              <v:shape style="position:absolute;left:8349;top:4436;width:10;height:20" coordorigin="8349,4436" coordsize="10,20" path="m8349,4455l8358,4455,8358,4436,8349,4436,8349,4455xe" filled="true" fillcolor="#000000" stroked="false">
                <v:path arrowok="t"/>
                <v:fill type="solid"/>
              </v:shape>
            </v:group>
            <v:group style="position:absolute;left:8349;top:4455;width:10;height:20" coordorigin="8349,4455" coordsize="10,20">
              <v:shape style="position:absolute;left:8349;top:4455;width:10;height:20" coordorigin="8349,4455" coordsize="10,20" path="m8349,4474l8358,4474,8358,4455,8349,4455,8349,4474xe" filled="true" fillcolor="#000000" stroked="false">
                <v:path arrowok="t"/>
                <v:fill type="solid"/>
              </v:shape>
            </v:group>
            <v:group style="position:absolute;left:8349;top:4474;width:10;height:20" coordorigin="8349,4474" coordsize="10,20">
              <v:shape style="position:absolute;left:8349;top:4474;width:10;height:20" coordorigin="8349,4474" coordsize="10,20" path="m8349,4493l8358,4493,8358,4474,8349,4474,8349,4493xe" filled="true" fillcolor="#000000" stroked="false">
                <v:path arrowok="t"/>
                <v:fill type="solid"/>
              </v:shape>
            </v:group>
            <v:group style="position:absolute;left:8349;top:4493;width:10;height:20" coordorigin="8349,4493" coordsize="10,20">
              <v:shape style="position:absolute;left:8349;top:4493;width:10;height:20" coordorigin="8349,4493" coordsize="10,20" path="m8349,4512l8358,4512,8358,4493,8349,4493,8349,4512xe" filled="true" fillcolor="#000000" stroked="false">
                <v:path arrowok="t"/>
                <v:fill type="solid"/>
              </v:shape>
            </v:group>
            <v:group style="position:absolute;left:8349;top:4512;width:10;height:20" coordorigin="8349,4512" coordsize="10,20">
              <v:shape style="position:absolute;left:8349;top:4512;width:10;height:20" coordorigin="8349,4512" coordsize="10,20" path="m8349,4532l8358,4532,8358,4512,8349,4512,8349,4532xe" filled="true" fillcolor="#000000" stroked="false">
                <v:path arrowok="t"/>
                <v:fill type="solid"/>
              </v:shape>
            </v:group>
            <v:group style="position:absolute;left:8349;top:4532;width:10;height:20" coordorigin="8349,4532" coordsize="10,20">
              <v:shape style="position:absolute;left:8349;top:4532;width:10;height:20" coordorigin="8349,4532" coordsize="10,20" path="m8349,4551l8358,4551,8358,4532,8349,4532,8349,4551xe" filled="true" fillcolor="#000000" stroked="false">
                <v:path arrowok="t"/>
                <v:fill type="solid"/>
              </v:shape>
            </v:group>
            <v:group style="position:absolute;left:8349;top:4551;width:10;height:20" coordorigin="8349,4551" coordsize="10,20">
              <v:shape style="position:absolute;left:8349;top:4551;width:10;height:20" coordorigin="8349,4551" coordsize="10,20" path="m8349,4570l8358,4570,8358,4551,8349,4551,8349,4570xe" filled="true" fillcolor="#000000" stroked="false">
                <v:path arrowok="t"/>
                <v:fill type="solid"/>
              </v:shape>
            </v:group>
            <v:group style="position:absolute;left:8349;top:4570;width:10;height:20" coordorigin="8349,4570" coordsize="10,20">
              <v:shape style="position:absolute;left:8349;top:4570;width:10;height:20" coordorigin="8349,4570" coordsize="10,20" path="m8349,4589l8358,4589,8358,4570,8349,4570,8349,4589xe" filled="true" fillcolor="#000000" stroked="false">
                <v:path arrowok="t"/>
                <v:fill type="solid"/>
              </v:shape>
            </v:group>
            <v:group style="position:absolute;left:8349;top:4592;width:10;height:2" coordorigin="8349,4592" coordsize="10,2">
              <v:shape style="position:absolute;left:8349;top:4592;width:10;height:2" coordorigin="8349,4592" coordsize="10,0" path="m8349,4592l8358,4592e" filled="false" stroked="true" strokeweight=".24005pt" strokecolor="#000000">
                <v:path arrowok="t"/>
              </v:shape>
            </v:group>
            <v:group style="position:absolute;left:8349;top:4608;width:29;height:2" coordorigin="8349,4608" coordsize="29,2">
              <v:shape style="position:absolute;left:8349;top:4608;width:29;height:2" coordorigin="8349,4608" coordsize="29,0" path="m8349,4608l8377,4608e" filled="false" stroked="true" strokeweight="1.44pt" strokecolor="#000000">
                <v:path arrowok="t"/>
              </v:shape>
            </v:group>
            <v:group style="position:absolute;left:8377;top:4608;width:1393;height:2" coordorigin="8377,4608" coordsize="1393,2">
              <v:shape style="position:absolute;left:8377;top:4608;width:1393;height:2" coordorigin="8377,4608" coordsize="1393,0" path="m8377,4608l9770,4608e" filled="false" stroked="true" strokeweight="1.44pt" strokecolor="#000000">
                <v:path arrowok="t"/>
              </v:shape>
            </v:group>
            <v:group style="position:absolute;left:9770;top:4263;width:10;height:20" coordorigin="9770,4263" coordsize="10,20">
              <v:shape style="position:absolute;left:9770;top:4263;width:10;height:20" coordorigin="9770,4263" coordsize="10,20" path="m9770,4282l9780,4282,9780,4263,9770,4263,9770,4282xe" filled="true" fillcolor="#000000" stroked="false">
                <v:path arrowok="t"/>
                <v:fill type="solid"/>
              </v:shape>
            </v:group>
            <v:group style="position:absolute;left:9770;top:4282;width:10;height:20" coordorigin="9770,4282" coordsize="10,20">
              <v:shape style="position:absolute;left:9770;top:4282;width:10;height:20" coordorigin="9770,4282" coordsize="10,20" path="m9770,4301l9780,4301,9780,4282,9770,4282,9770,4301xe" filled="true" fillcolor="#000000" stroked="false">
                <v:path arrowok="t"/>
                <v:fill type="solid"/>
              </v:shape>
            </v:group>
            <v:group style="position:absolute;left:9770;top:4301;width:10;height:20" coordorigin="9770,4301" coordsize="10,20">
              <v:shape style="position:absolute;left:9770;top:4301;width:10;height:20" coordorigin="9770,4301" coordsize="10,20" path="m9770,4320l9780,4320,9780,4301,9770,4301,9770,4320xe" filled="true" fillcolor="#000000" stroked="false">
                <v:path arrowok="t"/>
                <v:fill type="solid"/>
              </v:shape>
            </v:group>
            <v:group style="position:absolute;left:9770;top:4320;width:10;height:20" coordorigin="9770,4320" coordsize="10,20">
              <v:shape style="position:absolute;left:9770;top:4320;width:10;height:20" coordorigin="9770,4320" coordsize="10,20" path="m9770,4340l9780,4340,9780,4320,9770,4320,9770,4340xe" filled="true" fillcolor="#000000" stroked="false">
                <v:path arrowok="t"/>
                <v:fill type="solid"/>
              </v:shape>
            </v:group>
            <v:group style="position:absolute;left:9770;top:4340;width:10;height:20" coordorigin="9770,4340" coordsize="10,20">
              <v:shape style="position:absolute;left:9770;top:4340;width:10;height:20" coordorigin="9770,4340" coordsize="10,20" path="m9770,4359l9780,4359,9780,4340,9770,4340,9770,4359xe" filled="true" fillcolor="#000000" stroked="false">
                <v:path arrowok="t"/>
                <v:fill type="solid"/>
              </v:shape>
            </v:group>
            <v:group style="position:absolute;left:9770;top:4359;width:10;height:20" coordorigin="9770,4359" coordsize="10,20">
              <v:shape style="position:absolute;left:9770;top:4359;width:10;height:20" coordorigin="9770,4359" coordsize="10,20" path="m9770,4378l9780,4378,9780,4359,9770,4359,9770,4378xe" filled="true" fillcolor="#000000" stroked="false">
                <v:path arrowok="t"/>
                <v:fill type="solid"/>
              </v:shape>
            </v:group>
            <v:group style="position:absolute;left:9770;top:4378;width:10;height:20" coordorigin="9770,4378" coordsize="10,20">
              <v:shape style="position:absolute;left:9770;top:4378;width:10;height:20" coordorigin="9770,4378" coordsize="10,20" path="m9770,4397l9780,4397,9780,4378,9770,4378,9770,4397xe" filled="true" fillcolor="#000000" stroked="false">
                <v:path arrowok="t"/>
                <v:fill type="solid"/>
              </v:shape>
            </v:group>
            <v:group style="position:absolute;left:9770;top:4397;width:10;height:20" coordorigin="9770,4397" coordsize="10,20">
              <v:shape style="position:absolute;left:9770;top:4397;width:10;height:20" coordorigin="9770,4397" coordsize="10,20" path="m9770,4416l9780,4416,9780,4397,9770,4397,9770,4416xe" filled="true" fillcolor="#000000" stroked="false">
                <v:path arrowok="t"/>
                <v:fill type="solid"/>
              </v:shape>
            </v:group>
            <v:group style="position:absolute;left:9770;top:4416;width:10;height:20" coordorigin="9770,4416" coordsize="10,20">
              <v:shape style="position:absolute;left:9770;top:4416;width:10;height:20" coordorigin="9770,4416" coordsize="10,20" path="m9770,4436l9780,4436,9780,4416,9770,4416,9770,4436xe" filled="true" fillcolor="#000000" stroked="false">
                <v:path arrowok="t"/>
                <v:fill type="solid"/>
              </v:shape>
            </v:group>
            <v:group style="position:absolute;left:9770;top:4436;width:10;height:20" coordorigin="9770,4436" coordsize="10,20">
              <v:shape style="position:absolute;left:9770;top:4436;width:10;height:20" coordorigin="9770,4436" coordsize="10,20" path="m9770,4455l9780,4455,9780,4436,9770,4436,9770,4455xe" filled="true" fillcolor="#000000" stroked="false">
                <v:path arrowok="t"/>
                <v:fill type="solid"/>
              </v:shape>
            </v:group>
            <v:group style="position:absolute;left:9770;top:4455;width:10;height:20" coordorigin="9770,4455" coordsize="10,20">
              <v:shape style="position:absolute;left:9770;top:4455;width:10;height:20" coordorigin="9770,4455" coordsize="10,20" path="m9770,4474l9780,4474,9780,4455,9770,4455,9770,4474xe" filled="true" fillcolor="#000000" stroked="false">
                <v:path arrowok="t"/>
                <v:fill type="solid"/>
              </v:shape>
            </v:group>
            <v:group style="position:absolute;left:9770;top:4474;width:10;height:20" coordorigin="9770,4474" coordsize="10,20">
              <v:shape style="position:absolute;left:9770;top:4474;width:10;height:20" coordorigin="9770,4474" coordsize="10,20" path="m9770,4493l9780,4493,9780,4474,9770,4474,9770,4493xe" filled="true" fillcolor="#000000" stroked="false">
                <v:path arrowok="t"/>
                <v:fill type="solid"/>
              </v:shape>
            </v:group>
            <v:group style="position:absolute;left:9770;top:4493;width:10;height:20" coordorigin="9770,4493" coordsize="10,20">
              <v:shape style="position:absolute;left:9770;top:4493;width:10;height:20" coordorigin="9770,4493" coordsize="10,20" path="m9770,4512l9780,4512,9780,4493,9770,4493,9770,4512xe" filled="true" fillcolor="#000000" stroked="false">
                <v:path arrowok="t"/>
                <v:fill type="solid"/>
              </v:shape>
            </v:group>
            <v:group style="position:absolute;left:9770;top:4512;width:10;height:20" coordorigin="9770,4512" coordsize="10,20">
              <v:shape style="position:absolute;left:9770;top:4512;width:10;height:20" coordorigin="9770,4512" coordsize="10,20" path="m9770,4532l9780,4532,9780,4512,9770,4512,9770,4532xe" filled="true" fillcolor="#000000" stroked="false">
                <v:path arrowok="t"/>
                <v:fill type="solid"/>
              </v:shape>
            </v:group>
            <v:group style="position:absolute;left:9770;top:4532;width:10;height:20" coordorigin="9770,4532" coordsize="10,20">
              <v:shape style="position:absolute;left:9770;top:4532;width:10;height:20" coordorigin="9770,4532" coordsize="10,20" path="m9770,4551l9780,4551,9780,4532,9770,4532,9770,4551xe" filled="true" fillcolor="#000000" stroked="false">
                <v:path arrowok="t"/>
                <v:fill type="solid"/>
              </v:shape>
            </v:group>
            <v:group style="position:absolute;left:9770;top:4551;width:10;height:20" coordorigin="9770,4551" coordsize="10,20">
              <v:shape style="position:absolute;left:9770;top:4551;width:10;height:20" coordorigin="9770,4551" coordsize="10,20" path="m9770,4570l9780,4570,9780,4551,9770,4551,9770,4570xe" filled="true" fillcolor="#000000" stroked="false">
                <v:path arrowok="t"/>
                <v:fill type="solid"/>
              </v:shape>
            </v:group>
            <v:group style="position:absolute;left:9770;top:4570;width:10;height:20" coordorigin="9770,4570" coordsize="10,20">
              <v:shape style="position:absolute;left:9770;top:4570;width:10;height:20" coordorigin="9770,4570" coordsize="10,20" path="m9770,4589l9780,4589,9780,4570,9770,4570,9770,4589xe" filled="true" fillcolor="#000000" stroked="false">
                <v:path arrowok="t"/>
                <v:fill type="solid"/>
              </v:shape>
            </v:group>
            <v:group style="position:absolute;left:9770;top:4592;width:10;height:2" coordorigin="9770,4592" coordsize="10,2">
              <v:shape style="position:absolute;left:9770;top:4592;width:10;height:2" coordorigin="9770,4592" coordsize="10,0" path="m9770,4592l9780,4592e" filled="false" stroked="true" strokeweight=".24005pt" strokecolor="#000000">
                <v:path arrowok="t"/>
              </v:shape>
            </v:group>
            <v:group style="position:absolute;left:9770;top:4608;width:29;height:2" coordorigin="9770,4608" coordsize="29,2">
              <v:shape style="position:absolute;left:9770;top:4608;width:29;height:2" coordorigin="9770,4608" coordsize="29,0" path="m9770,4608l9799,4608e" filled="false" stroked="true" strokeweight="1.44pt" strokecolor="#000000">
                <v:path arrowok="t"/>
              </v:shape>
            </v:group>
            <v:group style="position:absolute;left:9799;top:4608;width:857;height:2" coordorigin="9799,4608" coordsize="857,2">
              <v:shape style="position:absolute;left:9799;top:4608;width:857;height:2" coordorigin="9799,4608" coordsize="857,0" path="m9799,4608l10656,4608e" filled="false" stroked="true" strokeweight="1.44pt" strokecolor="#000000">
                <v:path arrowok="t"/>
              </v:shape>
            </v:group>
            <w10:wrap type="none"/>
          </v:group>
        </w:pict>
      </w:r>
      <w:r>
        <w:rPr>
          <w:rFonts w:ascii="宋体" w:hAnsi="宋体" w:cs="宋体" w:eastAsia="宋体" w:hint="default"/>
          <w:sz w:val="18"/>
          <w:szCs w:val="18"/>
        </w:rPr>
        <w:t>注： 报告期末递延收益为待转入利润表的政府补助。 </w:t>
      </w:r>
      <w:r>
        <w:rPr>
          <w:rFonts w:ascii="Times New Roman" w:hAnsi="Times New Roman" w:cs="Times New Roman" w:eastAsia="Times New Roman" w:hint="default"/>
          <w:b/>
          <w:bCs/>
          <w:sz w:val="18"/>
          <w:szCs w:val="18"/>
        </w:rPr>
        <w:t>21</w:t>
      </w:r>
      <w:r>
        <w:rPr>
          <w:rFonts w:ascii="宋体" w:hAnsi="宋体" w:cs="宋体" w:eastAsia="宋体" w:hint="default"/>
          <w:b/>
          <w:bCs/>
          <w:sz w:val="18"/>
          <w:szCs w:val="18"/>
        </w:rPr>
        <w:t>．股本</w:t>
      </w:r>
      <w:r>
        <w:rPr>
          <w:rFonts w:ascii="宋体" w:hAnsi="宋体" w:cs="宋体" w:eastAsia="宋体" w:hint="default"/>
          <w:sz w:val="18"/>
          <w:szCs w:val="18"/>
        </w:rPr>
      </w:r>
    </w:p>
    <w:p>
      <w:pPr>
        <w:spacing w:line="240" w:lineRule="auto" w:before="0"/>
        <w:rPr>
          <w:rFonts w:ascii="宋体" w:hAnsi="宋体" w:cs="宋体" w:eastAsia="宋体" w:hint="default"/>
          <w:b/>
          <w:bCs/>
          <w:sz w:val="12"/>
          <w:szCs w:val="12"/>
        </w:rPr>
      </w:pPr>
    </w:p>
    <w:tbl>
      <w:tblPr>
        <w:tblW w:w="0" w:type="auto"/>
        <w:jc w:val="left"/>
        <w:tblInd w:w="1609" w:type="dxa"/>
        <w:tblLayout w:type="fixed"/>
        <w:tblCellMar>
          <w:top w:w="0" w:type="dxa"/>
          <w:left w:w="0" w:type="dxa"/>
          <w:bottom w:w="0" w:type="dxa"/>
          <w:right w:w="0" w:type="dxa"/>
        </w:tblCellMar>
        <w:tblLook w:val="01E0"/>
      </w:tblPr>
      <w:tblGrid>
        <w:gridCol w:w="1737"/>
        <w:gridCol w:w="1395"/>
        <w:gridCol w:w="857"/>
        <w:gridCol w:w="1380"/>
        <w:gridCol w:w="1375"/>
        <w:gridCol w:w="1421"/>
        <w:gridCol w:w="809"/>
      </w:tblGrid>
      <w:tr>
        <w:trPr>
          <w:trHeight w:val="252" w:hRule="exact"/>
        </w:trPr>
        <w:tc>
          <w:tcPr>
            <w:tcW w:w="1737"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tc>
        <w:tc>
          <w:tcPr>
            <w:tcW w:w="1395"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right"/>
              <w:rPr>
                <w:rFonts w:ascii="宋体" w:hAnsi="宋体" w:cs="宋体" w:eastAsia="宋体" w:hint="default"/>
                <w:sz w:val="18"/>
                <w:szCs w:val="18"/>
              </w:rPr>
            </w:pPr>
            <w:r>
              <w:rPr>
                <w:rFonts w:ascii="宋体" w:hAnsi="宋体" w:cs="宋体" w:eastAsia="宋体" w:hint="default"/>
                <w:sz w:val="18"/>
                <w:szCs w:val="18"/>
              </w:rPr>
              <w:t>年初数</w:t>
            </w:r>
          </w:p>
        </w:tc>
        <w:tc>
          <w:tcPr>
            <w:tcW w:w="857" w:type="dxa"/>
            <w:tcBorders>
              <w:top w:val="single" w:sz="12" w:space="0" w:color="000000"/>
              <w:left w:val="nil" w:sz="6" w:space="0" w:color="auto"/>
              <w:bottom w:val="nil" w:sz="6" w:space="0" w:color="auto"/>
              <w:right w:val="nil" w:sz="6" w:space="0" w:color="auto"/>
            </w:tcBorders>
          </w:tcPr>
          <w:p>
            <w:pPr/>
          </w:p>
        </w:tc>
        <w:tc>
          <w:tcPr>
            <w:tcW w:w="1380" w:type="dxa"/>
            <w:tcBorders>
              <w:top w:val="single" w:sz="12" w:space="0" w:color="000000"/>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right"/>
              <w:rPr>
                <w:rFonts w:ascii="宋体" w:hAnsi="宋体" w:cs="宋体" w:eastAsia="宋体" w:hint="default"/>
                <w:sz w:val="18"/>
                <w:szCs w:val="18"/>
              </w:rPr>
            </w:pPr>
            <w:r>
              <w:rPr>
                <w:rFonts w:ascii="宋体" w:hAnsi="宋体" w:cs="宋体" w:eastAsia="宋体" w:hint="default"/>
                <w:sz w:val="18"/>
                <w:szCs w:val="18"/>
              </w:rPr>
              <w:t>年末数</w:t>
            </w:r>
          </w:p>
        </w:tc>
        <w:tc>
          <w:tcPr>
            <w:tcW w:w="809" w:type="dxa"/>
            <w:vMerge w:val="restart"/>
            <w:tcBorders>
              <w:top w:val="single" w:sz="12" w:space="0" w:color="000000"/>
              <w:left w:val="nil" w:sz="6" w:space="0" w:color="auto"/>
              <w:right w:val="nil" w:sz="6" w:space="0" w:color="auto"/>
            </w:tcBorders>
          </w:tcPr>
          <w:p>
            <w:pPr/>
          </w:p>
        </w:tc>
      </w:tr>
      <w:tr>
        <w:trPr>
          <w:trHeight w:val="164" w:hRule="exact"/>
        </w:trPr>
        <w:tc>
          <w:tcPr>
            <w:tcW w:w="1737" w:type="dxa"/>
            <w:tcBorders>
              <w:top w:val="nil" w:sz="6" w:space="0" w:color="auto"/>
              <w:left w:val="nil" w:sz="6" w:space="0" w:color="auto"/>
              <w:bottom w:val="nil" w:sz="6" w:space="0" w:color="auto"/>
              <w:right w:val="single" w:sz="4" w:space="0" w:color="000000"/>
            </w:tcBorders>
          </w:tcPr>
          <w:p>
            <w:pPr>
              <w:pStyle w:val="TableParagraph"/>
              <w:spacing w:line="174" w:lineRule="exact"/>
              <w:ind w:right="66"/>
              <w:jc w:val="center"/>
              <w:rPr>
                <w:rFonts w:ascii="宋体" w:hAnsi="宋体" w:cs="宋体" w:eastAsia="宋体" w:hint="default"/>
                <w:sz w:val="18"/>
                <w:szCs w:val="18"/>
              </w:rPr>
            </w:pPr>
            <w:r>
              <w:rPr>
                <w:rFonts w:ascii="宋体" w:hAnsi="宋体" w:cs="宋体" w:eastAsia="宋体" w:hint="default"/>
                <w:sz w:val="18"/>
                <w:szCs w:val="18"/>
              </w:rPr>
              <w:t>类别</w:t>
            </w:r>
          </w:p>
        </w:tc>
        <w:tc>
          <w:tcPr>
            <w:tcW w:w="1395" w:type="dxa"/>
            <w:tcBorders>
              <w:top w:val="nil" w:sz="6" w:space="0" w:color="auto"/>
              <w:left w:val="single" w:sz="4" w:space="0" w:color="000000"/>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Style w:val="TableParagraph"/>
              <w:spacing w:line="174" w:lineRule="exact"/>
              <w:ind w:right="5"/>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375" w:type="dxa"/>
            <w:tcBorders>
              <w:top w:val="nil" w:sz="6" w:space="0" w:color="auto"/>
              <w:left w:val="nil" w:sz="6" w:space="0" w:color="auto"/>
              <w:bottom w:val="nil" w:sz="6" w:space="0" w:color="auto"/>
              <w:right w:val="nil" w:sz="6" w:space="0" w:color="auto"/>
            </w:tcBorders>
          </w:tcPr>
          <w:p>
            <w:pPr>
              <w:pStyle w:val="TableParagraph"/>
              <w:spacing w:line="174" w:lineRule="exact"/>
              <w:ind w:left="323"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21" w:type="dxa"/>
            <w:tcBorders>
              <w:top w:val="nil" w:sz="6" w:space="0" w:color="auto"/>
              <w:left w:val="nil" w:sz="6" w:space="0" w:color="auto"/>
              <w:bottom w:val="nil" w:sz="6" w:space="0" w:color="auto"/>
              <w:right w:val="nil" w:sz="6" w:space="0" w:color="auto"/>
            </w:tcBorders>
          </w:tcPr>
          <w:p>
            <w:pPr/>
          </w:p>
        </w:tc>
        <w:tc>
          <w:tcPr>
            <w:tcW w:w="809" w:type="dxa"/>
            <w:vMerge/>
            <w:tcBorders>
              <w:left w:val="nil" w:sz="6" w:space="0" w:color="auto"/>
              <w:bottom w:val="nil" w:sz="6" w:space="0" w:color="auto"/>
              <w:right w:val="nil" w:sz="6" w:space="0" w:color="auto"/>
            </w:tcBorders>
          </w:tcPr>
          <w:p>
            <w:pPr/>
          </w:p>
        </w:tc>
      </w:tr>
      <w:tr>
        <w:trPr>
          <w:trHeight w:val="180" w:hRule="exact"/>
        </w:trPr>
        <w:tc>
          <w:tcPr>
            <w:tcW w:w="1737" w:type="dxa"/>
            <w:tcBorders>
              <w:top w:val="nil" w:sz="6" w:space="0" w:color="auto"/>
              <w:left w:val="nil" w:sz="6" w:space="0" w:color="auto"/>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nil" w:sz="6" w:space="0" w:color="auto"/>
            </w:tcBorders>
          </w:tcPr>
          <w:p>
            <w:pPr>
              <w:pStyle w:val="TableParagraph"/>
              <w:spacing w:line="170" w:lineRule="exact"/>
              <w:ind w:right="58"/>
              <w:jc w:val="right"/>
              <w:rPr>
                <w:rFonts w:ascii="宋体" w:hAnsi="宋体" w:cs="宋体" w:eastAsia="宋体" w:hint="default"/>
                <w:sz w:val="18"/>
                <w:szCs w:val="18"/>
              </w:rPr>
            </w:pPr>
            <w:r>
              <w:rPr>
                <w:rFonts w:ascii="宋体" w:hAnsi="宋体" w:cs="宋体" w:eastAsia="宋体" w:hint="default"/>
                <w:spacing w:val="-5"/>
                <w:sz w:val="18"/>
                <w:szCs w:val="18"/>
              </w:rPr>
              <w:t>股份数量（股）</w:t>
            </w:r>
          </w:p>
        </w:tc>
        <w:tc>
          <w:tcPr>
            <w:tcW w:w="857" w:type="dxa"/>
            <w:tcBorders>
              <w:top w:val="nil" w:sz="6" w:space="0" w:color="auto"/>
              <w:left w:val="nil" w:sz="6" w:space="0" w:color="auto"/>
              <w:bottom w:val="nil" w:sz="6" w:space="0" w:color="auto"/>
              <w:right w:val="nil" w:sz="6" w:space="0" w:color="auto"/>
            </w:tcBorders>
          </w:tcPr>
          <w:p>
            <w:pPr>
              <w:pStyle w:val="TableParagraph"/>
              <w:spacing w:line="184" w:lineRule="exact"/>
              <w:ind w:left="15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170" w:lineRule="exact"/>
              <w:ind w:right="51"/>
              <w:jc w:val="right"/>
              <w:rPr>
                <w:rFonts w:ascii="宋体" w:hAnsi="宋体" w:cs="宋体" w:eastAsia="宋体" w:hint="default"/>
                <w:sz w:val="18"/>
                <w:szCs w:val="18"/>
              </w:rPr>
            </w:pPr>
            <w:r>
              <w:rPr>
                <w:rFonts w:ascii="宋体" w:hAnsi="宋体" w:cs="宋体" w:eastAsia="宋体" w:hint="default"/>
                <w:sz w:val="18"/>
                <w:szCs w:val="18"/>
              </w:rPr>
              <w:t>股份数量（股）</w:t>
            </w:r>
          </w:p>
        </w:tc>
        <w:tc>
          <w:tcPr>
            <w:tcW w:w="809" w:type="dxa"/>
            <w:tcBorders>
              <w:top w:val="nil" w:sz="6" w:space="0" w:color="auto"/>
              <w:left w:val="nil" w:sz="6" w:space="0" w:color="auto"/>
              <w:bottom w:val="nil" w:sz="6" w:space="0" w:color="auto"/>
              <w:right w:val="nil" w:sz="6" w:space="0" w:color="auto"/>
            </w:tcBorders>
          </w:tcPr>
          <w:p>
            <w:pPr>
              <w:pStyle w:val="TableParagraph"/>
              <w:spacing w:line="184" w:lineRule="exact"/>
              <w:ind w:left="18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c>
      </w:tr>
      <w:tr>
        <w:trPr>
          <w:trHeight w:val="78" w:hRule="exact"/>
        </w:trPr>
        <w:tc>
          <w:tcPr>
            <w:tcW w:w="173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r>
      <w:tr>
        <w:trPr>
          <w:trHeight w:val="251" w:hRule="exact"/>
        </w:trPr>
        <w:tc>
          <w:tcPr>
            <w:tcW w:w="173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pacing w:val="-3"/>
                <w:sz w:val="18"/>
                <w:szCs w:val="18"/>
              </w:rPr>
              <w:t>一、有限售条件股份</w:t>
            </w:r>
          </w:p>
        </w:tc>
        <w:tc>
          <w:tcPr>
            <w:tcW w:w="1395" w:type="dxa"/>
            <w:tcBorders>
              <w:top w:val="nil" w:sz="6" w:space="0" w:color="auto"/>
              <w:left w:val="single" w:sz="4" w:space="0" w:color="000000"/>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r>
      <w:tr>
        <w:trPr>
          <w:trHeight w:val="90" w:hRule="exact"/>
        </w:trPr>
        <w:tc>
          <w:tcPr>
            <w:tcW w:w="173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r>
      <w:tr>
        <w:trPr>
          <w:trHeight w:val="258" w:hRule="exact"/>
        </w:trPr>
        <w:tc>
          <w:tcPr>
            <w:tcW w:w="173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发起人股东持股</w:t>
            </w:r>
          </w:p>
        </w:tc>
        <w:tc>
          <w:tcPr>
            <w:tcW w:w="139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206" w:right="0"/>
              <w:jc w:val="left"/>
              <w:rPr>
                <w:rFonts w:ascii="Times New Roman" w:hAnsi="Times New Roman" w:cs="Times New Roman" w:eastAsia="Times New Roman" w:hint="default"/>
                <w:sz w:val="18"/>
                <w:szCs w:val="18"/>
              </w:rPr>
            </w:pPr>
            <w:r>
              <w:rPr>
                <w:rFonts w:ascii="Times New Roman"/>
                <w:sz w:val="18"/>
              </w:rPr>
              <w:t>44,000,000.00</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z w:val="18"/>
              </w:rPr>
              <w:t>74.58</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4" w:right="0"/>
              <w:jc w:val="center"/>
              <w:rPr>
                <w:rFonts w:ascii="Times New Roman" w:hAnsi="Times New Roman" w:cs="Times New Roman" w:eastAsia="Times New Roman" w:hint="default"/>
                <w:sz w:val="18"/>
                <w:szCs w:val="18"/>
              </w:rPr>
            </w:pPr>
            <w:r>
              <w:rPr>
                <w:rFonts w:ascii="Times New Roman"/>
                <w:sz w:val="18"/>
              </w:rPr>
              <w:t>44,000,000.00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31,152,680.00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78" w:right="0"/>
              <w:jc w:val="left"/>
              <w:rPr>
                <w:rFonts w:ascii="Times New Roman" w:hAnsi="Times New Roman" w:cs="Times New Roman" w:eastAsia="Times New Roman" w:hint="default"/>
                <w:sz w:val="18"/>
                <w:szCs w:val="18"/>
              </w:rPr>
            </w:pPr>
            <w:r>
              <w:rPr>
                <w:rFonts w:ascii="Times New Roman"/>
                <w:sz w:val="18"/>
              </w:rPr>
              <w:t>56,847,320.00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z w:val="18"/>
              </w:rPr>
              <w:t>48.18</w:t>
            </w:r>
          </w:p>
        </w:tc>
      </w:tr>
      <w:tr>
        <w:trPr>
          <w:trHeight w:val="80" w:hRule="exact"/>
        </w:trPr>
        <w:tc>
          <w:tcPr>
            <w:tcW w:w="173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r>
      <w:tr>
        <w:trPr>
          <w:trHeight w:val="258" w:hRule="exact"/>
        </w:trPr>
        <w:tc>
          <w:tcPr>
            <w:tcW w:w="173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sz w:val="18"/>
                <w:szCs w:val="18"/>
              </w:rPr>
              <w:t>网下配售持股</w:t>
            </w:r>
          </w:p>
        </w:tc>
        <w:tc>
          <w:tcPr>
            <w:tcW w:w="139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295" w:right="0"/>
              <w:jc w:val="left"/>
              <w:rPr>
                <w:rFonts w:ascii="Times New Roman" w:hAnsi="Times New Roman" w:cs="Times New Roman" w:eastAsia="Times New Roman" w:hint="default"/>
                <w:sz w:val="18"/>
                <w:szCs w:val="18"/>
              </w:rPr>
            </w:pPr>
            <w:r>
              <w:rPr>
                <w:rFonts w:ascii="Times New Roman"/>
                <w:sz w:val="18"/>
              </w:rPr>
              <w:t>3,000,000.00</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5.08</w:t>
            </w: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3,000,000.00</w:t>
            </w:r>
          </w:p>
        </w:tc>
        <w:tc>
          <w:tcPr>
            <w:tcW w:w="1421"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r>
      <w:tr>
        <w:trPr>
          <w:trHeight w:val="82" w:hRule="exact"/>
        </w:trPr>
        <w:tc>
          <w:tcPr>
            <w:tcW w:w="173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r>
      <w:tr>
        <w:trPr>
          <w:trHeight w:val="258" w:hRule="exact"/>
        </w:trPr>
        <w:tc>
          <w:tcPr>
            <w:tcW w:w="1737"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66"/>
              <w:jc w:val="center"/>
              <w:rPr>
                <w:rFonts w:ascii="宋体" w:hAnsi="宋体" w:cs="宋体" w:eastAsia="宋体" w:hint="default"/>
                <w:sz w:val="18"/>
                <w:szCs w:val="18"/>
              </w:rPr>
            </w:pPr>
            <w:r>
              <w:rPr>
                <w:rFonts w:ascii="宋体" w:hAnsi="宋体" w:cs="宋体" w:eastAsia="宋体" w:hint="default"/>
                <w:sz w:val="18"/>
                <w:szCs w:val="18"/>
              </w:rPr>
              <w:t>小计</w:t>
            </w:r>
          </w:p>
        </w:tc>
        <w:tc>
          <w:tcPr>
            <w:tcW w:w="139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206" w:right="0"/>
              <w:jc w:val="left"/>
              <w:rPr>
                <w:rFonts w:ascii="Times New Roman" w:hAnsi="Times New Roman" w:cs="Times New Roman" w:eastAsia="Times New Roman" w:hint="default"/>
                <w:sz w:val="18"/>
                <w:szCs w:val="18"/>
              </w:rPr>
            </w:pPr>
            <w:r>
              <w:rPr>
                <w:rFonts w:ascii="Times New Roman"/>
                <w:sz w:val="18"/>
              </w:rPr>
              <w:t>47,000,000.00</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z w:val="18"/>
              </w:rPr>
              <w:t>79.66</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4" w:right="0"/>
              <w:jc w:val="center"/>
              <w:rPr>
                <w:rFonts w:ascii="Times New Roman" w:hAnsi="Times New Roman" w:cs="Times New Roman" w:eastAsia="Times New Roman" w:hint="default"/>
                <w:sz w:val="18"/>
                <w:szCs w:val="18"/>
              </w:rPr>
            </w:pPr>
            <w:r>
              <w:rPr>
                <w:rFonts w:ascii="Times New Roman"/>
                <w:sz w:val="18"/>
              </w:rPr>
              <w:t>44,000,000.00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34,152,680.00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78" w:right="0"/>
              <w:jc w:val="left"/>
              <w:rPr>
                <w:rFonts w:ascii="Times New Roman" w:hAnsi="Times New Roman" w:cs="Times New Roman" w:eastAsia="Times New Roman" w:hint="default"/>
                <w:sz w:val="18"/>
                <w:szCs w:val="18"/>
              </w:rPr>
            </w:pPr>
            <w:r>
              <w:rPr>
                <w:rFonts w:ascii="Times New Roman"/>
                <w:sz w:val="18"/>
              </w:rPr>
              <w:t>56,847,320.00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z w:val="18"/>
              </w:rPr>
              <w:t>48.18</w:t>
            </w:r>
          </w:p>
        </w:tc>
      </w:tr>
      <w:tr>
        <w:trPr>
          <w:trHeight w:val="421" w:hRule="exact"/>
        </w:trPr>
        <w:tc>
          <w:tcPr>
            <w:tcW w:w="1737"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5" w:right="0"/>
              <w:jc w:val="left"/>
              <w:rPr>
                <w:rFonts w:ascii="宋体" w:hAnsi="宋体" w:cs="宋体" w:eastAsia="宋体" w:hint="default"/>
                <w:sz w:val="18"/>
                <w:szCs w:val="18"/>
              </w:rPr>
            </w:pPr>
            <w:r>
              <w:rPr>
                <w:rFonts w:ascii="宋体" w:hAnsi="宋体" w:cs="宋体" w:eastAsia="宋体" w:hint="default"/>
                <w:sz w:val="18"/>
                <w:szCs w:val="18"/>
              </w:rPr>
              <w:t>二、已流通股份</w:t>
            </w:r>
          </w:p>
        </w:tc>
        <w:tc>
          <w:tcPr>
            <w:tcW w:w="1395"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r>
      <w:tr>
        <w:trPr>
          <w:trHeight w:val="816" w:hRule="exact"/>
        </w:trPr>
        <w:tc>
          <w:tcPr>
            <w:tcW w:w="1737" w:type="dxa"/>
            <w:tcBorders>
              <w:top w:val="nil" w:sz="6" w:space="0" w:color="auto"/>
              <w:left w:val="nil" w:sz="6" w:space="0" w:color="auto"/>
              <w:bottom w:val="nil" w:sz="6" w:space="0" w:color="auto"/>
              <w:right w:val="single" w:sz="4" w:space="0" w:color="000000"/>
            </w:tcBorders>
          </w:tcPr>
          <w:p>
            <w:pPr>
              <w:pStyle w:val="TableParagraph"/>
              <w:spacing w:line="232" w:lineRule="exact" w:before="33"/>
              <w:ind w:left="35" w:right="81"/>
              <w:jc w:val="left"/>
              <w:rPr>
                <w:rFonts w:ascii="宋体" w:hAnsi="宋体" w:cs="宋体" w:eastAsia="宋体" w:hint="default"/>
                <w:sz w:val="18"/>
                <w:szCs w:val="18"/>
              </w:rPr>
            </w:pPr>
            <w:r>
              <w:rPr>
                <w:rFonts w:ascii="宋体" w:hAnsi="宋体" w:cs="宋体" w:eastAsia="宋体" w:hint="default"/>
                <w:spacing w:val="18"/>
                <w:sz w:val="18"/>
                <w:szCs w:val="18"/>
              </w:rPr>
              <w:t>境内上市的人民币</w:t>
            </w:r>
            <w:r>
              <w:rPr>
                <w:rFonts w:ascii="宋体" w:hAnsi="宋体" w:cs="宋体" w:eastAsia="宋体" w:hint="default"/>
                <w:spacing w:val="-88"/>
                <w:sz w:val="18"/>
                <w:szCs w:val="18"/>
              </w:rPr>
              <w:t> </w:t>
            </w:r>
            <w:r>
              <w:rPr>
                <w:rFonts w:ascii="宋体" w:hAnsi="宋体" w:cs="宋体" w:eastAsia="宋体" w:hint="default"/>
                <w:sz w:val="18"/>
                <w:szCs w:val="18"/>
              </w:rPr>
              <w:t>普通股</w:t>
            </w:r>
          </w:p>
          <w:p>
            <w:pPr>
              <w:pStyle w:val="TableParagraph"/>
              <w:spacing w:line="240" w:lineRule="auto" w:before="74"/>
              <w:ind w:right="66"/>
              <w:jc w:val="center"/>
              <w:rPr>
                <w:rFonts w:ascii="宋体" w:hAnsi="宋体" w:cs="宋体" w:eastAsia="宋体" w:hint="default"/>
                <w:sz w:val="18"/>
                <w:szCs w:val="18"/>
              </w:rPr>
            </w:pPr>
            <w:r>
              <w:rPr>
                <w:rFonts w:ascii="宋体" w:hAnsi="宋体" w:cs="宋体" w:eastAsia="宋体" w:hint="default"/>
                <w:sz w:val="18"/>
                <w:szCs w:val="18"/>
              </w:rPr>
              <w:t>小计</w:t>
            </w:r>
          </w:p>
        </w:tc>
        <w:tc>
          <w:tcPr>
            <w:tcW w:w="1395"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12,000,000.00</w:t>
            </w: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12,000,000.00</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343" w:right="0"/>
              <w:jc w:val="left"/>
              <w:rPr>
                <w:rFonts w:ascii="Times New Roman" w:hAnsi="Times New Roman" w:cs="Times New Roman" w:eastAsia="Times New Roman" w:hint="default"/>
                <w:sz w:val="18"/>
                <w:szCs w:val="18"/>
              </w:rPr>
            </w:pPr>
            <w:r>
              <w:rPr>
                <w:rFonts w:ascii="Times New Roman"/>
                <w:sz w:val="18"/>
              </w:rPr>
              <w:t>20.34</w:t>
            </w: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343" w:right="0"/>
              <w:jc w:val="left"/>
              <w:rPr>
                <w:rFonts w:ascii="Times New Roman" w:hAnsi="Times New Roman" w:cs="Times New Roman" w:eastAsia="Times New Roman" w:hint="default"/>
                <w:sz w:val="18"/>
                <w:szCs w:val="18"/>
              </w:rPr>
            </w:pPr>
            <w:r>
              <w:rPr>
                <w:rFonts w:ascii="Times New Roman"/>
                <w:sz w:val="18"/>
              </w:rPr>
              <w:t>20.34</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49,152,680.00</w:t>
            </w: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235" w:right="0"/>
              <w:jc w:val="left"/>
              <w:rPr>
                <w:rFonts w:ascii="Times New Roman" w:hAnsi="Times New Roman" w:cs="Times New Roman" w:eastAsia="Times New Roman" w:hint="default"/>
                <w:sz w:val="18"/>
                <w:szCs w:val="18"/>
              </w:rPr>
            </w:pPr>
            <w:r>
              <w:rPr>
                <w:rFonts w:ascii="Times New Roman"/>
                <w:sz w:val="18"/>
              </w:rPr>
              <w:t>49,152,680.00</w:t>
            </w: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78" w:right="0"/>
              <w:jc w:val="left"/>
              <w:rPr>
                <w:rFonts w:ascii="Times New Roman" w:hAnsi="Times New Roman" w:cs="Times New Roman" w:eastAsia="Times New Roman" w:hint="default"/>
                <w:sz w:val="18"/>
                <w:szCs w:val="18"/>
              </w:rPr>
            </w:pPr>
            <w:r>
              <w:rPr>
                <w:rFonts w:ascii="Times New Roman"/>
                <w:sz w:val="18"/>
              </w:rPr>
              <w:t>61,152,680.00</w:t>
            </w: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278" w:right="0"/>
              <w:jc w:val="left"/>
              <w:rPr>
                <w:rFonts w:ascii="Times New Roman" w:hAnsi="Times New Roman" w:cs="Times New Roman" w:eastAsia="Times New Roman" w:hint="default"/>
                <w:sz w:val="18"/>
                <w:szCs w:val="18"/>
              </w:rPr>
            </w:pPr>
            <w:r>
              <w:rPr>
                <w:rFonts w:ascii="Times New Roman"/>
                <w:sz w:val="18"/>
              </w:rPr>
              <w:t>61,152,680.00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367" w:right="0"/>
              <w:jc w:val="left"/>
              <w:rPr>
                <w:rFonts w:ascii="Times New Roman" w:hAnsi="Times New Roman" w:cs="Times New Roman" w:eastAsia="Times New Roman" w:hint="default"/>
                <w:sz w:val="18"/>
                <w:szCs w:val="18"/>
              </w:rPr>
            </w:pPr>
            <w:r>
              <w:rPr>
                <w:rFonts w:ascii="Times New Roman"/>
                <w:sz w:val="18"/>
              </w:rPr>
              <w:t>51.82</w:t>
            </w: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367" w:right="0"/>
              <w:jc w:val="left"/>
              <w:rPr>
                <w:rFonts w:ascii="Times New Roman" w:hAnsi="Times New Roman" w:cs="Times New Roman" w:eastAsia="Times New Roman" w:hint="default"/>
                <w:sz w:val="18"/>
                <w:szCs w:val="18"/>
              </w:rPr>
            </w:pPr>
            <w:r>
              <w:rPr>
                <w:rFonts w:ascii="Times New Roman"/>
                <w:sz w:val="18"/>
              </w:rPr>
              <w:t>51.82</w:t>
            </w:r>
          </w:p>
        </w:tc>
      </w:tr>
      <w:tr>
        <w:trPr>
          <w:trHeight w:val="80" w:hRule="exact"/>
        </w:trPr>
        <w:tc>
          <w:tcPr>
            <w:tcW w:w="1737"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1380" w:type="dxa"/>
            <w:tcBorders>
              <w:top w:val="nil" w:sz="6" w:space="0" w:color="auto"/>
              <w:left w:val="nil" w:sz="6" w:space="0" w:color="auto"/>
              <w:bottom w:val="nil" w:sz="6" w:space="0" w:color="auto"/>
              <w:right w:val="nil" w:sz="6" w:space="0" w:color="auto"/>
            </w:tcBorders>
          </w:tcPr>
          <w:p>
            <w:pPr/>
          </w:p>
        </w:tc>
        <w:tc>
          <w:tcPr>
            <w:tcW w:w="1375"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
        </w:tc>
      </w:tr>
      <w:tr>
        <w:trPr>
          <w:trHeight w:val="346" w:hRule="exact"/>
        </w:trPr>
        <w:tc>
          <w:tcPr>
            <w:tcW w:w="1737"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right="66"/>
              <w:jc w:val="center"/>
              <w:rPr>
                <w:rFonts w:ascii="宋体" w:hAnsi="宋体" w:cs="宋体" w:eastAsia="宋体" w:hint="default"/>
                <w:sz w:val="18"/>
                <w:szCs w:val="18"/>
              </w:rPr>
            </w:pPr>
            <w:r>
              <w:rPr>
                <w:rFonts w:ascii="宋体" w:hAnsi="宋体" w:cs="宋体" w:eastAsia="宋体" w:hint="default"/>
                <w:sz w:val="18"/>
                <w:szCs w:val="18"/>
              </w:rPr>
              <w:t>合计</w:t>
            </w:r>
          </w:p>
        </w:tc>
        <w:tc>
          <w:tcPr>
            <w:tcW w:w="139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206" w:right="0"/>
              <w:jc w:val="left"/>
              <w:rPr>
                <w:rFonts w:ascii="Times New Roman" w:hAnsi="Times New Roman" w:cs="Times New Roman" w:eastAsia="Times New Roman" w:hint="default"/>
                <w:sz w:val="18"/>
                <w:szCs w:val="18"/>
              </w:rPr>
            </w:pPr>
            <w:r>
              <w:rPr>
                <w:rFonts w:ascii="Times New Roman"/>
                <w:sz w:val="18"/>
              </w:rPr>
              <w:t>59,000,000.00</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100.00</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4" w:right="0"/>
              <w:jc w:val="center"/>
              <w:rPr>
                <w:rFonts w:ascii="Times New Roman" w:hAnsi="Times New Roman" w:cs="Times New Roman" w:eastAsia="Times New Roman" w:hint="default"/>
                <w:sz w:val="18"/>
                <w:szCs w:val="18"/>
              </w:rPr>
            </w:pPr>
            <w:r>
              <w:rPr>
                <w:rFonts w:ascii="Times New Roman"/>
                <w:sz w:val="18"/>
              </w:rPr>
              <w:t>93,152,680.00</w:t>
            </w:r>
          </w:p>
        </w:tc>
        <w:tc>
          <w:tcPr>
            <w:tcW w:w="13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34,152,680.00</w:t>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94" w:right="0"/>
              <w:jc w:val="left"/>
              <w:rPr>
                <w:rFonts w:ascii="Times New Roman" w:hAnsi="Times New Roman" w:cs="Times New Roman" w:eastAsia="Times New Roman" w:hint="default"/>
                <w:sz w:val="18"/>
                <w:szCs w:val="18"/>
              </w:rPr>
            </w:pPr>
            <w:r>
              <w:rPr>
                <w:rFonts w:ascii="Times New Roman"/>
                <w:sz w:val="18"/>
              </w:rPr>
              <w:t>118,000,000.00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22"/>
        <w:ind w:left="2062" w:right="1306"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line="241" w:lineRule="exact" w:before="40"/>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）根据本公司</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年度股东大会决议，公司以</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日的总股本</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59,000,000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股为基数，以资本</w:t>
      </w:r>
    </w:p>
    <w:p>
      <w:pPr>
        <w:spacing w:line="233" w:lineRule="exact" w:before="0"/>
        <w:ind w:left="1702" w:right="130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公积向股东每 </w:t>
      </w:r>
      <w:r>
        <w:rPr>
          <w:rFonts w:ascii="Times New Roman" w:hAnsi="Times New Roman" w:cs="Times New Roman" w:eastAsia="Times New Roman" w:hint="default"/>
          <w:sz w:val="18"/>
          <w:szCs w:val="18"/>
        </w:rPr>
        <w:t>10 </w:t>
      </w:r>
      <w:r>
        <w:rPr>
          <w:rFonts w:ascii="宋体" w:hAnsi="宋体" w:cs="宋体" w:eastAsia="宋体" w:hint="default"/>
          <w:sz w:val="18"/>
          <w:szCs w:val="18"/>
        </w:rPr>
        <w:t>股转增 </w:t>
      </w:r>
      <w:r>
        <w:rPr>
          <w:rFonts w:ascii="Times New Roman" w:hAnsi="Times New Roman" w:cs="Times New Roman" w:eastAsia="Times New Roman" w:hint="default"/>
          <w:sz w:val="18"/>
          <w:szCs w:val="18"/>
        </w:rPr>
        <w:t>10 </w:t>
      </w:r>
      <w:r>
        <w:rPr>
          <w:rFonts w:ascii="宋体" w:hAnsi="宋体" w:cs="宋体" w:eastAsia="宋体" w:hint="default"/>
          <w:sz w:val="18"/>
          <w:szCs w:val="18"/>
        </w:rPr>
        <w:t>股，合计转增 </w:t>
      </w:r>
      <w:r>
        <w:rPr>
          <w:rFonts w:ascii="Times New Roman" w:hAnsi="Times New Roman" w:cs="Times New Roman" w:eastAsia="Times New Roman" w:hint="default"/>
          <w:sz w:val="18"/>
          <w:szCs w:val="18"/>
        </w:rPr>
        <w:t>59,000,000 </w:t>
      </w:r>
      <w:r>
        <w:rPr>
          <w:rFonts w:ascii="宋体" w:hAnsi="宋体" w:cs="宋体" w:eastAsia="宋体" w:hint="default"/>
          <w:sz w:val="18"/>
          <w:szCs w:val="18"/>
        </w:rPr>
        <w:t>股，本次转增后，公司增加注册资本人民币</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59,000,000.00</w:t>
      </w:r>
    </w:p>
    <w:p>
      <w:pPr>
        <w:spacing w:line="233" w:lineRule="exact" w:before="0"/>
        <w:ind w:left="1702" w:right="1306" w:firstLine="0"/>
        <w:jc w:val="left"/>
        <w:rPr>
          <w:rFonts w:ascii="宋体" w:hAnsi="宋体" w:cs="宋体" w:eastAsia="宋体" w:hint="default"/>
          <w:sz w:val="18"/>
          <w:szCs w:val="18"/>
        </w:rPr>
      </w:pPr>
      <w:r>
        <w:rPr>
          <w:rFonts w:ascii="宋体" w:hAnsi="宋体" w:cs="宋体" w:eastAsia="宋体" w:hint="default"/>
          <w:spacing w:val="-3"/>
          <w:sz w:val="18"/>
          <w:szCs w:val="18"/>
        </w:rPr>
        <w:t>元，变更后注册资本为人民币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118,000,000.00</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元。此次增资已于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日由中磊会计师事务所有限责任公</w:t>
      </w:r>
    </w:p>
    <w:p>
      <w:pPr>
        <w:spacing w:line="241"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司审验并出具了《中磊验字</w:t>
      </w:r>
      <w:r>
        <w:rPr>
          <w:rFonts w:ascii="Times New Roman" w:hAnsi="Times New Roman" w:cs="Times New Roman" w:eastAsia="Times New Roman" w:hint="default"/>
          <w:sz w:val="18"/>
          <w:szCs w:val="18"/>
        </w:rPr>
        <w:t>[2010]</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0012 </w:t>
      </w:r>
      <w:r>
        <w:rPr>
          <w:rFonts w:ascii="宋体" w:hAnsi="宋体" w:cs="宋体" w:eastAsia="宋体" w:hint="default"/>
          <w:sz w:val="18"/>
          <w:szCs w:val="18"/>
        </w:rPr>
        <w:t>号》验资报告；</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）报告期末有限售条件股份中，发起人股东持股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5,684.732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万股，限售期至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p>
      <w:pPr>
        <w:spacing w:before="24"/>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）报告期股本增加及减少数中，均含由于限售期结束解禁转入流通股份的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34,152,680.00</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股。</w:t>
      </w:r>
      <w:r>
        <w:rPr>
          <w:rFonts w:ascii="宋体" w:hAnsi="宋体" w:cs="宋体" w:eastAsia="宋体" w:hint="default"/>
          <w:sz w:val="18"/>
          <w:szCs w:val="18"/>
        </w:rPr>
      </w:r>
    </w:p>
    <w:p>
      <w:pPr>
        <w:spacing w:before="2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22</w:t>
      </w:r>
      <w:r>
        <w:rPr>
          <w:rFonts w:ascii="宋体" w:hAnsi="宋体" w:cs="宋体" w:eastAsia="宋体" w:hint="default"/>
          <w:b/>
          <w:bCs/>
          <w:sz w:val="18"/>
          <w:szCs w:val="18"/>
        </w:rPr>
        <w:t>．资本公积</w:t>
      </w:r>
      <w:r>
        <w:rPr>
          <w:rFonts w:ascii="宋体" w:hAnsi="宋体" w:cs="宋体" w:eastAsia="宋体" w:hint="default"/>
          <w:sz w:val="18"/>
          <w:szCs w:val="18"/>
        </w:rPr>
      </w:r>
    </w:p>
    <w:p>
      <w:pPr>
        <w:spacing w:after="0"/>
        <w:jc w:val="left"/>
        <w:rPr>
          <w:rFonts w:ascii="宋体" w:hAnsi="宋体" w:cs="宋体" w:eastAsia="宋体" w:hint="default"/>
          <w:sz w:val="18"/>
          <w:szCs w:val="18"/>
        </w:rPr>
        <w:sectPr>
          <w:footerReference w:type="default" r:id="rId786"/>
          <w:pgSz w:w="11910" w:h="16840"/>
          <w:pgMar w:footer="773" w:header="898" w:top="1080" w:bottom="960" w:left="0" w:right="0"/>
          <w:pgNumType w:start="125"/>
        </w:sectPr>
      </w:pPr>
    </w:p>
    <w:p>
      <w:pPr>
        <w:spacing w:line="240" w:lineRule="auto" w:before="10"/>
        <w:rPr>
          <w:rFonts w:ascii="宋体" w:hAnsi="宋体" w:cs="宋体" w:eastAsia="宋体" w:hint="default"/>
          <w:b/>
          <w:bCs/>
          <w:sz w:val="7"/>
          <w:szCs w:val="7"/>
        </w:rPr>
      </w:pPr>
      <w:r>
        <w:rPr/>
        <w:pict>
          <v:group style="position:absolute;margin-left:83.304001pt;margin-top:29.199984pt;width:443pt;height:32.4pt;mso-position-horizontal-relative:page;mso-position-vertical-relative:page;z-index:-1270984" coordorigin="1666,584" coordsize="8860,648">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shape style="position:absolute;left:3389;top:1229;width:10;height:2" type="#_x0000_t75" stroked="false">
                <v:imagedata r:id="rId810" o:title=""/>
              </v:shape>
              <v:shape style="position:absolute;left:5190;top:1229;width:10;height:2" type="#_x0000_t75" stroked="false">
                <v:imagedata r:id="rId810" o:title=""/>
              </v:shape>
              <v:shape style="position:absolute;left:6990;top:1229;width:10;height:2" type="#_x0000_t75" stroked="false">
                <v:imagedata r:id="rId810" o:title=""/>
              </v:shape>
              <v:shape style="position:absolute;left:8793;top:1229;width:10;height:2" type="#_x0000_t75" stroked="false">
                <v:imagedata r:id="rId810" o:title=""/>
              </v:shape>
            </v:group>
            <w10:wrap type="none"/>
          </v:group>
        </w:pict>
      </w:r>
    </w:p>
    <w:tbl>
      <w:tblPr>
        <w:tblW w:w="0" w:type="auto"/>
        <w:jc w:val="left"/>
        <w:tblInd w:w="1579" w:type="dxa"/>
        <w:tblLayout w:type="fixed"/>
        <w:tblCellMar>
          <w:top w:w="0" w:type="dxa"/>
          <w:left w:w="0" w:type="dxa"/>
          <w:bottom w:w="0" w:type="dxa"/>
          <w:right w:w="0" w:type="dxa"/>
        </w:tblCellMar>
        <w:tblLook w:val="01E0"/>
      </w:tblPr>
      <w:tblGrid>
        <w:gridCol w:w="1814"/>
        <w:gridCol w:w="1801"/>
        <w:gridCol w:w="1800"/>
        <w:gridCol w:w="1802"/>
        <w:gridCol w:w="1801"/>
      </w:tblGrid>
      <w:tr>
        <w:trPr>
          <w:trHeight w:val="228" w:hRule="exact"/>
        </w:trPr>
        <w:tc>
          <w:tcPr>
            <w:tcW w:w="1814"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713"/>
              <w:jc w:val="right"/>
              <w:rPr>
                <w:rFonts w:ascii="宋体" w:hAnsi="宋体" w:cs="宋体" w:eastAsia="宋体" w:hint="default"/>
                <w:sz w:val="18"/>
                <w:szCs w:val="18"/>
              </w:rPr>
            </w:pPr>
            <w:r>
              <w:rPr>
                <w:rFonts w:ascii="宋体" w:hAnsi="宋体" w:cs="宋体" w:eastAsia="宋体" w:hint="default"/>
                <w:sz w:val="18"/>
                <w:szCs w:val="18"/>
              </w:rPr>
              <w:t>项目</w:t>
            </w:r>
          </w:p>
        </w:tc>
        <w:tc>
          <w:tcPr>
            <w:tcW w:w="18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624"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800" w:type="dxa"/>
            <w:vMerge w:val="restart"/>
            <w:tcBorders>
              <w:top w:val="single" w:sz="12" w:space="0" w:color="000000"/>
              <w:left w:val="single" w:sz="4" w:space="0" w:color="000000"/>
              <w:right w:val="single" w:sz="4" w:space="0" w:color="000000"/>
            </w:tcBorders>
          </w:tcPr>
          <w:p>
            <w:pPr>
              <w:pStyle w:val="TableParagraph"/>
              <w:spacing w:line="240" w:lineRule="auto" w:before="8"/>
              <w:ind w:left="53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53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01"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624"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447" w:hRule="exact"/>
        </w:trPr>
        <w:tc>
          <w:tcPr>
            <w:tcW w:w="1814"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股本溢价</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562" w:right="0"/>
              <w:jc w:val="left"/>
              <w:rPr>
                <w:rFonts w:ascii="Times New Roman" w:hAnsi="Times New Roman" w:cs="Times New Roman" w:eastAsia="Times New Roman" w:hint="default"/>
                <w:sz w:val="18"/>
                <w:szCs w:val="18"/>
              </w:rPr>
            </w:pPr>
            <w:r>
              <w:rPr>
                <w:rFonts w:ascii="Times New Roman"/>
                <w:sz w:val="18"/>
              </w:rPr>
              <w:t>375,568,642.17</w:t>
            </w:r>
          </w:p>
        </w:tc>
        <w:tc>
          <w:tcPr>
            <w:tcW w:w="1800" w:type="dxa"/>
            <w:vMerge/>
            <w:tcBorders>
              <w:left w:val="single" w:sz="4" w:space="0" w:color="000000"/>
              <w:right w:val="single" w:sz="4" w:space="0" w:color="000000"/>
            </w:tcBorders>
          </w:tcPr>
          <w:p>
            <w:pPr/>
          </w:p>
        </w:tc>
        <w:tc>
          <w:tcPr>
            <w:tcW w:w="180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59,000,000.00</w:t>
            </w:r>
          </w:p>
        </w:tc>
        <w:tc>
          <w:tcPr>
            <w:tcW w:w="180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562" w:right="0"/>
              <w:jc w:val="left"/>
              <w:rPr>
                <w:rFonts w:ascii="Times New Roman" w:hAnsi="Times New Roman" w:cs="Times New Roman" w:eastAsia="Times New Roman" w:hint="default"/>
                <w:sz w:val="18"/>
                <w:szCs w:val="18"/>
              </w:rPr>
            </w:pPr>
            <w:r>
              <w:rPr>
                <w:rFonts w:ascii="Times New Roman"/>
                <w:sz w:val="18"/>
              </w:rPr>
              <w:t>316,568,642.17</w:t>
            </w:r>
          </w:p>
        </w:tc>
      </w:tr>
      <w:tr>
        <w:trPr>
          <w:trHeight w:val="346" w:hRule="exact"/>
        </w:trPr>
        <w:tc>
          <w:tcPr>
            <w:tcW w:w="1814"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713"/>
              <w:jc w:val="right"/>
              <w:rPr>
                <w:rFonts w:ascii="宋体" w:hAnsi="宋体" w:cs="宋体" w:eastAsia="宋体" w:hint="default"/>
                <w:sz w:val="18"/>
                <w:szCs w:val="18"/>
              </w:rPr>
            </w:pPr>
            <w:r>
              <w:rPr>
                <w:rFonts w:ascii="宋体" w:hAnsi="宋体" w:cs="宋体" w:eastAsia="宋体" w:hint="default"/>
                <w:sz w:val="18"/>
                <w:szCs w:val="18"/>
              </w:rPr>
              <w:t>合计</w:t>
            </w:r>
          </w:p>
        </w:tc>
        <w:tc>
          <w:tcPr>
            <w:tcW w:w="18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562" w:right="0"/>
              <w:jc w:val="left"/>
              <w:rPr>
                <w:rFonts w:ascii="Times New Roman" w:hAnsi="Times New Roman" w:cs="Times New Roman" w:eastAsia="Times New Roman" w:hint="default"/>
                <w:sz w:val="18"/>
                <w:szCs w:val="18"/>
              </w:rPr>
            </w:pPr>
            <w:r>
              <w:rPr>
                <w:rFonts w:ascii="Times New Roman"/>
                <w:sz w:val="18"/>
              </w:rPr>
              <w:t>375,568,642.17</w:t>
            </w:r>
          </w:p>
        </w:tc>
        <w:tc>
          <w:tcPr>
            <w:tcW w:w="1800" w:type="dxa"/>
            <w:vMerge/>
            <w:tcBorders>
              <w:left w:val="single" w:sz="4" w:space="0" w:color="000000"/>
              <w:bottom w:val="single" w:sz="12" w:space="0" w:color="000000"/>
              <w:right w:val="single" w:sz="4" w:space="0" w:color="000000"/>
            </w:tcBorders>
          </w:tcPr>
          <w:p>
            <w:pPr/>
          </w:p>
        </w:tc>
        <w:tc>
          <w:tcPr>
            <w:tcW w:w="18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59,000,000.00</w:t>
            </w:r>
          </w:p>
        </w:tc>
        <w:tc>
          <w:tcPr>
            <w:tcW w:w="1801" w:type="dxa"/>
            <w:tcBorders>
              <w:top w:val="nil" w:sz="6" w:space="0" w:color="auto"/>
              <w:left w:val="single" w:sz="4" w:space="0" w:color="000000"/>
              <w:bottom w:val="single" w:sz="12" w:space="0" w:color="000000"/>
              <w:right w:val="nil" w:sz="6" w:space="0" w:color="auto"/>
            </w:tcBorders>
          </w:tcPr>
          <w:p>
            <w:pPr>
              <w:pStyle w:val="TableParagraph"/>
              <w:spacing w:line="240" w:lineRule="auto" w:before="67"/>
              <w:ind w:left="562" w:right="0"/>
              <w:jc w:val="left"/>
              <w:rPr>
                <w:rFonts w:ascii="Times New Roman" w:hAnsi="Times New Roman" w:cs="Times New Roman" w:eastAsia="Times New Roman" w:hint="default"/>
                <w:sz w:val="18"/>
                <w:szCs w:val="18"/>
              </w:rPr>
            </w:pPr>
            <w:r>
              <w:rPr>
                <w:rFonts w:ascii="Times New Roman"/>
                <w:sz w:val="18"/>
              </w:rPr>
              <w:t>316,568,642.17</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348324pt;width:450.2pt;height:5.3pt;mso-position-horizontal-relative:page;mso-position-vertical-relative:paragraph;z-index:-1270960" coordorigin="1594,-807" coordsize="9004,106">
            <v:shape style="position:absolute;left:1594;top:-807;width:1814;height:106" type="#_x0000_t75" stroked="false">
              <v:imagedata r:id="rId835" o:title=""/>
            </v:shape>
            <v:shape style="position:absolute;left:3384;top:-711;width:1805;height:10" type="#_x0000_t75" stroked="false">
              <v:imagedata r:id="rId836" o:title=""/>
            </v:shape>
            <v:shape style="position:absolute;left:5185;top:-711;width:5413;height:10" type="#_x0000_t75" stroked="false">
              <v:imagedata r:id="rId837" o:title=""/>
            </v:shape>
            <w10:wrap type="none"/>
          </v:group>
        </w:pict>
      </w:r>
      <w:r>
        <w:rPr/>
        <w:pict>
          <v:group style="position:absolute;margin-left:79.704002pt;margin-top:-23.552313pt;width:450.2pt;height:5.55pt;mso-position-horizontal-relative:page;mso-position-vertical-relative:paragraph;z-index:-1270936" coordorigin="1594,-471" coordsize="9004,111">
            <v:shape style="position:absolute;left:1594;top:-471;width:1815;height:111" type="#_x0000_t75" stroked="false">
              <v:imagedata r:id="rId838" o:title=""/>
            </v:shape>
            <v:shape style="position:absolute;left:3384;top:-370;width:1805;height:10" type="#_x0000_t75" stroked="false">
              <v:imagedata r:id="rId839" o:title=""/>
            </v:shape>
            <v:shape style="position:absolute;left:5185;top:-375;width:1815;height:14" type="#_x0000_t75" stroked="false">
              <v:imagedata r:id="rId840" o:title=""/>
            </v:shape>
            <v:shape style="position:absolute;left:6985;top:-375;width:1817;height:14" type="#_x0000_t75" stroked="false">
              <v:imagedata r:id="rId841" o:title=""/>
            </v:shape>
            <v:shape style="position:absolute;left:8788;top:-370;width:1810;height:10" type="#_x0000_t75" stroked="false">
              <v:imagedata r:id="rId842" o:title=""/>
            </v:shape>
            <w10:wrap type="none"/>
          </v:group>
        </w:pict>
      </w:r>
      <w:r>
        <w:rPr/>
        <w:pict>
          <v:shape style="position:absolute;margin-left:169.460007pt;margin-top:-1.688293pt;width:.48002pt;height:.24pt;mso-position-horizontal-relative:page;mso-position-vertical-relative:paragraph;z-index:20224" type="#_x0000_t75" stroked="false">
            <v:imagedata r:id="rId810" o:title=""/>
          </v:shape>
        </w:pict>
      </w:r>
      <w:r>
        <w:rPr/>
        <w:pict>
          <v:shape style="position:absolute;margin-left:349.51001pt;margin-top:-1.688293pt;width:.48003pt;height:.24pt;mso-position-horizontal-relative:page;mso-position-vertical-relative:paragraph;z-index:20248" type="#_x0000_t75" stroked="false">
            <v:imagedata r:id="rId810" o:title=""/>
          </v:shape>
        </w:pict>
      </w:r>
      <w:r>
        <w:rPr/>
        <w:pict>
          <v:shape style="position:absolute;margin-left:439.630005pt;margin-top:-1.688293pt;width:.48003pt;height:.24pt;mso-position-horizontal-relative:page;mso-position-vertical-relative:paragraph;z-index:20272" type="#_x0000_t75" stroked="false">
            <v:imagedata r:id="rId810" o:title=""/>
          </v:shape>
        </w:pict>
      </w:r>
      <w:r>
        <w:rPr>
          <w:rFonts w:ascii="宋体" w:hAnsi="宋体" w:cs="宋体" w:eastAsia="宋体" w:hint="default"/>
          <w:sz w:val="18"/>
          <w:szCs w:val="18"/>
        </w:rPr>
        <w:t>注：</w:t>
      </w:r>
    </w:p>
    <w:p>
      <w:pPr>
        <w:spacing w:line="241" w:lineRule="exact" w:before="40"/>
        <w:ind w:left="2062" w:right="1306" w:firstLine="0"/>
        <w:jc w:val="left"/>
        <w:rPr>
          <w:rFonts w:ascii="宋体" w:hAnsi="宋体" w:cs="宋体" w:eastAsia="宋体" w:hint="default"/>
          <w:sz w:val="18"/>
          <w:szCs w:val="18"/>
        </w:rPr>
      </w:pPr>
      <w:r>
        <w:rPr>
          <w:rFonts w:ascii="宋体" w:hAnsi="宋体" w:cs="宋体" w:eastAsia="宋体" w:hint="default"/>
          <w:sz w:val="18"/>
          <w:szCs w:val="18"/>
        </w:rPr>
        <w:t>报告期资本公积减少系公司依据</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日召开的</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年度公司股东大会通过的利润分配方案，公</w:t>
      </w:r>
    </w:p>
    <w:p>
      <w:pPr>
        <w:spacing w:line="232" w:lineRule="exact" w:before="0"/>
        <w:ind w:left="1702" w:right="130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司以</w:t>
      </w:r>
      <w:r>
        <w:rPr>
          <w:rFonts w:ascii="宋体" w:hAnsi="宋体" w:cs="宋体" w:eastAsia="宋体" w:hint="default"/>
          <w:spacing w:val="-52"/>
          <w:sz w:val="18"/>
          <w:szCs w:val="18"/>
        </w:rPr>
        <w:t> </w:t>
      </w:r>
      <w:r>
        <w:rPr>
          <w:rFonts w:ascii="Times New Roman" w:hAnsi="Times New Roman" w:cs="Times New Roman" w:eastAsia="Times New Roman" w:hint="default"/>
          <w:spacing w:val="1"/>
          <w:sz w:val="18"/>
          <w:szCs w:val="18"/>
        </w:rPr>
        <w:t>200</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日的总</w:t>
      </w:r>
      <w:r>
        <w:rPr>
          <w:rFonts w:ascii="宋体" w:hAnsi="宋体" w:cs="宋体" w:eastAsia="宋体" w:hint="default"/>
          <w:spacing w:val="-3"/>
          <w:sz w:val="18"/>
          <w:szCs w:val="18"/>
        </w:rPr>
        <w:t>股</w:t>
      </w:r>
      <w:r>
        <w:rPr>
          <w:rFonts w:ascii="宋体" w:hAnsi="宋体" w:cs="宋体" w:eastAsia="宋体" w:hint="default"/>
          <w:sz w:val="18"/>
          <w:szCs w:val="18"/>
        </w:rPr>
        <w:t>本</w:t>
      </w:r>
      <w:r>
        <w:rPr>
          <w:rFonts w:ascii="宋体" w:hAnsi="宋体" w:cs="宋体" w:eastAsia="宋体" w:hint="default"/>
          <w:spacing w:val="-52"/>
          <w:sz w:val="18"/>
          <w:szCs w:val="18"/>
        </w:rPr>
        <w:t> </w:t>
      </w:r>
      <w:r>
        <w:rPr>
          <w:rFonts w:ascii="Times New Roman" w:hAnsi="Times New Roman" w:cs="Times New Roman" w:eastAsia="Times New Roman" w:hint="default"/>
          <w:spacing w:val="1"/>
          <w:sz w:val="18"/>
          <w:szCs w:val="18"/>
        </w:rPr>
        <w:t>59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股为基数</w:t>
      </w:r>
      <w:r>
        <w:rPr>
          <w:rFonts w:ascii="宋体" w:hAnsi="宋体" w:cs="宋体" w:eastAsia="宋体" w:hint="default"/>
          <w:spacing w:val="-92"/>
          <w:sz w:val="18"/>
          <w:szCs w:val="18"/>
        </w:rPr>
        <w:t>，</w:t>
      </w:r>
      <w:r>
        <w:rPr>
          <w:rFonts w:ascii="宋体" w:hAnsi="宋体" w:cs="宋体" w:eastAsia="宋体" w:hint="default"/>
          <w:sz w:val="18"/>
          <w:szCs w:val="18"/>
        </w:rPr>
        <w:t>以资本公积向股东每</w:t>
      </w:r>
      <w:r>
        <w:rPr>
          <w:rFonts w:ascii="宋体" w:hAnsi="宋体" w:cs="宋体" w:eastAsia="宋体" w:hint="default"/>
          <w:spacing w:val="-52"/>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股转增</w:t>
      </w:r>
      <w:r>
        <w:rPr>
          <w:rFonts w:ascii="宋体" w:hAnsi="宋体" w:cs="宋体" w:eastAsia="宋体" w:hint="default"/>
          <w:spacing w:val="-52"/>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股</w:t>
      </w:r>
      <w:r>
        <w:rPr>
          <w:rFonts w:ascii="宋体" w:hAnsi="宋体" w:cs="宋体" w:eastAsia="宋体" w:hint="default"/>
          <w:spacing w:val="-92"/>
          <w:sz w:val="18"/>
          <w:szCs w:val="18"/>
        </w:rPr>
        <w:t>，</w:t>
      </w:r>
      <w:r>
        <w:rPr>
          <w:rFonts w:ascii="宋体" w:hAnsi="宋体" w:cs="宋体" w:eastAsia="宋体" w:hint="default"/>
          <w:sz w:val="18"/>
          <w:szCs w:val="18"/>
        </w:rPr>
        <w:t>合计转增</w:t>
      </w:r>
      <w:r>
        <w:rPr>
          <w:rFonts w:ascii="宋体" w:hAnsi="宋体" w:cs="宋体" w:eastAsia="宋体" w:hint="default"/>
          <w:spacing w:val="-51"/>
          <w:sz w:val="18"/>
          <w:szCs w:val="18"/>
        </w:rPr>
        <w:t> </w:t>
      </w:r>
      <w:r>
        <w:rPr>
          <w:rFonts w:ascii="Times New Roman" w:hAnsi="Times New Roman" w:cs="Times New Roman" w:eastAsia="Times New Roman" w:hint="default"/>
          <w:spacing w:val="1"/>
          <w:sz w:val="18"/>
          <w:szCs w:val="18"/>
        </w:rPr>
        <w:t>59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00</w:t>
      </w:r>
      <w:r>
        <w:rPr>
          <w:rFonts w:ascii="Times New Roman" w:hAnsi="Times New Roman" w:cs="Times New Roman" w:eastAsia="Times New Roman" w:hint="default"/>
          <w:sz w:val="18"/>
          <w:szCs w:val="18"/>
        </w:rPr>
        <w:t>0</w:t>
      </w:r>
    </w:p>
    <w:p>
      <w:pPr>
        <w:spacing w:line="240"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股，减少资本公积</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59,000,000.00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before="139"/>
        <w:ind w:left="2062" w:right="1306" w:firstLine="0"/>
        <w:jc w:val="left"/>
        <w:rPr>
          <w:rFonts w:ascii="宋体" w:hAnsi="宋体" w:cs="宋体" w:eastAsia="宋体" w:hint="default"/>
          <w:sz w:val="18"/>
          <w:szCs w:val="18"/>
        </w:rPr>
      </w:pPr>
      <w:r>
        <w:rPr/>
        <w:pict>
          <v:shape style="position:absolute;margin-left:169.460007pt;margin-top:29.581724pt;width:.48pt;height:.12pt;mso-position-horizontal-relative:page;mso-position-vertical-relative:paragraph;z-index:-1270840" type="#_x0000_t75" stroked="false">
            <v:imagedata r:id="rId810" o:title=""/>
          </v:shape>
        </w:pict>
      </w:r>
      <w:r>
        <w:rPr/>
        <w:pict>
          <v:shape style="position:absolute;margin-left:259.489990pt;margin-top:29.581724pt;width:.47998pt;height:.12pt;mso-position-horizontal-relative:page;mso-position-vertical-relative:paragraph;z-index:-1270816" type="#_x0000_t75" stroked="false">
            <v:imagedata r:id="rId810" o:title=""/>
          </v:shape>
        </w:pict>
      </w:r>
      <w:r>
        <w:rPr/>
        <w:pict>
          <v:shape style="position:absolute;margin-left:349.51001pt;margin-top:29.581724pt;width:.48001pt;height:.12pt;mso-position-horizontal-relative:page;mso-position-vertical-relative:paragraph;z-index:-1270792" type="#_x0000_t75" stroked="false">
            <v:imagedata r:id="rId810" o:title=""/>
          </v:shape>
        </w:pict>
      </w:r>
      <w:r>
        <w:rPr/>
        <w:pict>
          <v:shape style="position:absolute;margin-left:439.630005pt;margin-top:29.581724pt;width:.48001pt;height:.12pt;mso-position-horizontal-relative:page;mso-position-vertical-relative:paragraph;z-index:-1270768" type="#_x0000_t75" stroked="false">
            <v:imagedata r:id="rId810" o:title=""/>
          </v:shape>
        </w:pict>
      </w:r>
      <w:r>
        <w:rPr/>
        <w:pict>
          <v:group style="position:absolute;margin-left:79.704002pt;margin-top:40.261703pt;width:450.2pt;height:5.4pt;mso-position-horizontal-relative:page;mso-position-vertical-relative:paragraph;z-index:-1270744" coordorigin="1594,805" coordsize="9004,108">
            <v:shape style="position:absolute;left:1594;top:805;width:1814;height:108" type="#_x0000_t75" stroked="false">
              <v:imagedata r:id="rId843" o:title=""/>
            </v:shape>
            <v:shape style="position:absolute;left:3384;top:901;width:1815;height:12" type="#_x0000_t75" stroked="false">
              <v:imagedata r:id="rId844" o:title=""/>
            </v:shape>
            <v:shape style="position:absolute;left:5185;top:901;width:1815;height:12" type="#_x0000_t75" stroked="false">
              <v:imagedata r:id="rId844" o:title=""/>
            </v:shape>
            <v:shape style="position:absolute;left:6985;top:901;width:1817;height:12" type="#_x0000_t75" stroked="false">
              <v:imagedata r:id="rId845" o:title=""/>
            </v:shape>
            <v:shape style="position:absolute;left:8788;top:904;width:1810;height:10" type="#_x0000_t75" stroked="false">
              <v:imagedata r:id="rId846" o:title=""/>
            </v:shape>
            <w10:wrap type="none"/>
          </v:group>
        </w:pict>
      </w:r>
      <w:r>
        <w:rPr>
          <w:rFonts w:ascii="Times New Roman" w:hAnsi="Times New Roman" w:cs="Times New Roman" w:eastAsia="Times New Roman" w:hint="default"/>
          <w:b/>
          <w:bCs/>
          <w:sz w:val="18"/>
          <w:szCs w:val="18"/>
        </w:rPr>
        <w:t>23</w:t>
      </w:r>
      <w:r>
        <w:rPr>
          <w:rFonts w:ascii="宋体" w:hAnsi="宋体" w:cs="宋体" w:eastAsia="宋体" w:hint="default"/>
          <w:b/>
          <w:bCs/>
          <w:sz w:val="18"/>
          <w:szCs w:val="18"/>
        </w:rPr>
        <w:t>．盈余公积</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1814"/>
        <w:gridCol w:w="1801"/>
        <w:gridCol w:w="1800"/>
        <w:gridCol w:w="1802"/>
        <w:gridCol w:w="1801"/>
      </w:tblGrid>
      <w:tr>
        <w:trPr>
          <w:trHeight w:val="228" w:hRule="exact"/>
        </w:trPr>
        <w:tc>
          <w:tcPr>
            <w:tcW w:w="1814"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8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53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02" w:type="dxa"/>
            <w:vMerge w:val="restart"/>
            <w:tcBorders>
              <w:top w:val="single" w:sz="12" w:space="0" w:color="000000"/>
              <w:left w:val="single" w:sz="4" w:space="0" w:color="000000"/>
              <w:right w:val="single" w:sz="4" w:space="0" w:color="000000"/>
            </w:tcBorders>
          </w:tcPr>
          <w:p>
            <w:pPr>
              <w:pStyle w:val="TableParagraph"/>
              <w:spacing w:line="240" w:lineRule="auto" w:before="8"/>
              <w:ind w:left="53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01"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446" w:hRule="exact"/>
        </w:trPr>
        <w:tc>
          <w:tcPr>
            <w:tcW w:w="1814"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5,444,553.98</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3,106,120.93</w:t>
            </w:r>
          </w:p>
        </w:tc>
        <w:tc>
          <w:tcPr>
            <w:tcW w:w="1802" w:type="dxa"/>
            <w:vMerge/>
            <w:tcBorders>
              <w:left w:val="single" w:sz="4" w:space="0" w:color="000000"/>
              <w:right w:val="single" w:sz="4" w:space="0" w:color="000000"/>
            </w:tcBorders>
          </w:tcPr>
          <w:p>
            <w:pPr/>
          </w:p>
        </w:tc>
        <w:tc>
          <w:tcPr>
            <w:tcW w:w="1801"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8,550,674.91</w:t>
            </w:r>
          </w:p>
        </w:tc>
      </w:tr>
      <w:tr>
        <w:trPr>
          <w:trHeight w:val="346" w:hRule="exact"/>
        </w:trPr>
        <w:tc>
          <w:tcPr>
            <w:tcW w:w="1814"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5,444,553.98</w:t>
            </w:r>
          </w:p>
        </w:tc>
        <w:tc>
          <w:tcPr>
            <w:tcW w:w="1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3,106,120.93</w:t>
            </w:r>
          </w:p>
        </w:tc>
        <w:tc>
          <w:tcPr>
            <w:tcW w:w="1802" w:type="dxa"/>
            <w:vMerge/>
            <w:tcBorders>
              <w:left w:val="single" w:sz="4" w:space="0" w:color="000000"/>
              <w:bottom w:val="single" w:sz="12" w:space="0" w:color="000000"/>
              <w:right w:val="single" w:sz="4" w:space="0" w:color="000000"/>
            </w:tcBorders>
          </w:tcPr>
          <w:p>
            <w:pPr/>
          </w:p>
        </w:tc>
        <w:tc>
          <w:tcPr>
            <w:tcW w:w="1801"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8,550,674.91</w:t>
            </w:r>
          </w:p>
        </w:tc>
      </w:tr>
    </w:tbl>
    <w:p>
      <w:pPr>
        <w:spacing w:line="386" w:lineRule="auto" w:before="102"/>
        <w:ind w:left="2062" w:right="4784" w:firstLine="0"/>
        <w:jc w:val="left"/>
        <w:rPr>
          <w:rFonts w:ascii="宋体" w:hAnsi="宋体" w:cs="宋体" w:eastAsia="宋体" w:hint="default"/>
          <w:sz w:val="18"/>
          <w:szCs w:val="18"/>
        </w:rPr>
      </w:pPr>
      <w:r>
        <w:rPr/>
        <w:pict>
          <v:group style="position:absolute;margin-left:79.704002pt;margin-top:-23.418297pt;width:450.2pt;height:5.4pt;mso-position-horizontal-relative:page;mso-position-vertical-relative:paragraph;z-index:-1270720" coordorigin="1594,-468" coordsize="9004,108">
            <v:shape style="position:absolute;left:1594;top:-468;width:1814;height:108" type="#_x0000_t75" stroked="false">
              <v:imagedata r:id="rId847" o:title=""/>
            </v:shape>
            <v:shape style="position:absolute;left:3384;top:-372;width:1815;height:12" type="#_x0000_t75" stroked="false">
              <v:imagedata r:id="rId848" o:title=""/>
            </v:shape>
            <v:shape style="position:absolute;left:5185;top:-372;width:1815;height:12" type="#_x0000_t75" stroked="false">
              <v:imagedata r:id="rId844" o:title=""/>
            </v:shape>
            <v:shape style="position:absolute;left:6985;top:-372;width:1817;height:12" type="#_x0000_t75" stroked="false">
              <v:imagedata r:id="rId849" o:title=""/>
            </v:shape>
            <v:shape style="position:absolute;left:8788;top:-370;width:1810;height:10" type="#_x0000_t75" stroked="false">
              <v:imagedata r:id="rId846" o:title=""/>
            </v:shape>
            <w10:wrap type="none"/>
          </v:group>
        </w:pict>
      </w:r>
      <w:r>
        <w:rPr/>
        <w:pict>
          <v:shape style="position:absolute;margin-left:169.460007pt;margin-top:-1.698266pt;width:.48002pt;height:.24pt;mso-position-horizontal-relative:page;mso-position-vertical-relative:paragraph;z-index:-1270696" type="#_x0000_t75" stroked="false">
            <v:imagedata r:id="rId810" o:title=""/>
          </v:shape>
        </w:pict>
      </w:r>
      <w:r>
        <w:rPr/>
        <w:pict>
          <v:shape style="position:absolute;margin-left:349.51001pt;margin-top:-1.698266pt;width:.48003pt;height:.24pt;mso-position-horizontal-relative:page;mso-position-vertical-relative:paragraph;z-index:-1270672" type="#_x0000_t75" stroked="false">
            <v:imagedata r:id="rId810" o:title=""/>
          </v:shape>
        </w:pict>
      </w:r>
      <w:r>
        <w:rPr/>
        <w:pict>
          <v:shape style="position:absolute;margin-left:439.630005pt;margin-top:-1.698266pt;width:.48003pt;height:.24pt;mso-position-horizontal-relative:page;mso-position-vertical-relative:paragraph;z-index:-1270648" type="#_x0000_t75" stroked="false">
            <v:imagedata r:id="rId810" o:title=""/>
          </v:shape>
        </w:pict>
      </w:r>
      <w:r>
        <w:rPr>
          <w:rFonts w:ascii="宋体" w:hAnsi="宋体" w:cs="宋体" w:eastAsia="宋体" w:hint="default"/>
          <w:sz w:val="18"/>
          <w:szCs w:val="18"/>
        </w:rPr>
        <w:t>注： 报告期内盈余公积增加数为本公司依据公司章程规定的计提数。</w:t>
      </w:r>
    </w:p>
    <w:p>
      <w:pPr>
        <w:spacing w:line="240" w:lineRule="auto" w:before="5"/>
        <w:rPr>
          <w:rFonts w:ascii="宋体" w:hAnsi="宋体" w:cs="宋体" w:eastAsia="宋体" w:hint="default"/>
          <w:sz w:val="22"/>
          <w:szCs w:val="22"/>
        </w:rPr>
      </w:pPr>
    </w:p>
    <w:p>
      <w:pPr>
        <w:spacing w:before="0"/>
        <w:ind w:left="1884" w:right="1306" w:firstLine="0"/>
        <w:jc w:val="left"/>
        <w:rPr>
          <w:rFonts w:ascii="宋体" w:hAnsi="宋体" w:cs="宋体" w:eastAsia="宋体" w:hint="default"/>
          <w:sz w:val="18"/>
          <w:szCs w:val="18"/>
        </w:rPr>
      </w:pPr>
      <w:r>
        <w:rPr/>
        <w:pict>
          <v:shape style="position:absolute;margin-left:229.490005pt;margin-top:22.511719pt;width:.48pt;height:.12pt;mso-position-horizontal-relative:page;mso-position-vertical-relative:paragraph;z-index:-1270624" type="#_x0000_t75" stroked="false">
            <v:imagedata r:id="rId810" o:title=""/>
          </v:shape>
        </w:pict>
      </w:r>
      <w:r>
        <w:rPr/>
        <w:pict>
          <v:shape style="position:absolute;margin-left:379.630005pt;margin-top:22.511719pt;width:.48001pt;height:.12pt;mso-position-horizontal-relative:page;mso-position-vertical-relative:paragraph;z-index:-1270600" type="#_x0000_t75" stroked="false">
            <v:imagedata r:id="rId810" o:title=""/>
          </v:shape>
        </w:pict>
      </w:r>
      <w:r>
        <w:rPr/>
        <w:pict>
          <v:group style="position:absolute;margin-left:79.704002pt;margin-top:33.1917pt;width:450.2pt;height:5.4pt;mso-position-horizontal-relative:page;mso-position-vertical-relative:paragraph;z-index:-1270576" coordorigin="1594,664" coordsize="9004,108">
            <v:shape style="position:absolute;left:1594;top:664;width:3015;height:108" type="#_x0000_t75" stroked="false">
              <v:imagedata r:id="rId850" o:title=""/>
            </v:shape>
            <v:shape style="position:absolute;left:4585;top:760;width:3017;height:12" type="#_x0000_t75" stroked="false">
              <v:imagedata r:id="rId851" o:title=""/>
            </v:shape>
            <v:shape style="position:absolute;left:7588;top:762;width:3010;height:10" type="#_x0000_t75" stroked="false">
              <v:imagedata r:id="rId852" o:title=""/>
            </v:shape>
            <w10:wrap type="none"/>
          </v:group>
        </w:pict>
      </w:r>
      <w:r>
        <w:rPr/>
        <w:pict>
          <v:group style="position:absolute;margin-left:79.704002pt;margin-top:55.151737pt;width:450.2pt;height:.5pt;mso-position-horizontal-relative:page;mso-position-vertical-relative:paragraph;z-index:-1270552" coordorigin="1594,1103" coordsize="9004,10">
            <v:shape style="position:absolute;left:1594;top:1103;width:2996;height:10" type="#_x0000_t75" stroked="false">
              <v:imagedata r:id="rId853" o:title=""/>
            </v:shape>
            <v:shape style="position:absolute;left:4585;top:1103;width:3008;height:10" type="#_x0000_t75" stroked="false">
              <v:imagedata r:id="rId854" o:title=""/>
            </v:shape>
            <v:shape style="position:absolute;left:7588;top:1103;width:3010;height:10" type="#_x0000_t75" stroked="false">
              <v:imagedata r:id="rId854" o:title=""/>
            </v:shape>
            <w10:wrap type="none"/>
          </v:group>
        </w:pict>
      </w:r>
      <w:r>
        <w:rPr/>
        <w:pict>
          <v:group style="position:absolute;margin-left:79.704002pt;margin-top:67.151726pt;width:450.2pt;height:5.4pt;mso-position-horizontal-relative:page;mso-position-vertical-relative:paragraph;z-index:-1270528" coordorigin="1594,1343" coordsize="9004,108">
            <v:shape style="position:absolute;left:1594;top:1343;width:3015;height:108" type="#_x0000_t75" stroked="false">
              <v:imagedata r:id="rId855" o:title=""/>
            </v:shape>
            <v:shape style="position:absolute;left:4585;top:1439;width:3017;height:12" type="#_x0000_t75" stroked="false">
              <v:imagedata r:id="rId856" o:title=""/>
            </v:shape>
            <v:shape style="position:absolute;left:7588;top:1441;width:3010;height:10" type="#_x0000_t75" stroked="false">
              <v:imagedata r:id="rId854" o:title=""/>
            </v:shape>
            <w10:wrap type="none"/>
          </v:group>
        </w:pict>
      </w:r>
      <w:r>
        <w:rPr/>
        <w:pict>
          <v:group style="position:absolute;margin-left:79.704002pt;margin-top:84.071732pt;width:450.2pt;height:5.55pt;mso-position-horizontal-relative:page;mso-position-vertical-relative:paragraph;z-index:-1270504" coordorigin="1594,1681" coordsize="9004,111">
            <v:shape style="position:absolute;left:1594;top:1681;width:3015;height:110" type="#_x0000_t75" stroked="false">
              <v:imagedata r:id="rId857" o:title=""/>
            </v:shape>
            <v:shape style="position:absolute;left:4585;top:1777;width:3017;height:14" type="#_x0000_t75" stroked="false">
              <v:imagedata r:id="rId858" o:title=""/>
            </v:shape>
            <v:shape style="position:absolute;left:7588;top:1782;width:3010;height:10" type="#_x0000_t75" stroked="false">
              <v:imagedata r:id="rId852" o:title=""/>
            </v:shape>
            <w10:wrap type="none"/>
          </v:group>
        </w:pict>
      </w:r>
      <w:r>
        <w:rPr/>
        <w:pict>
          <v:group style="position:absolute;margin-left:79.704002pt;margin-top:106.151741pt;width:450.2pt;height:.5pt;mso-position-horizontal-relative:page;mso-position-vertical-relative:paragraph;z-index:-1270480" coordorigin="1594,2123" coordsize="9004,10">
            <v:shape style="position:absolute;left:1594;top:2123;width:2996;height:10" type="#_x0000_t75" stroked="false">
              <v:imagedata r:id="rId853" o:title=""/>
            </v:shape>
            <v:shape style="position:absolute;left:4585;top:2123;width:3008;height:10" type="#_x0000_t75" stroked="false">
              <v:imagedata r:id="rId854" o:title=""/>
            </v:shape>
            <v:shape style="position:absolute;left:7588;top:2123;width:3010;height:10" type="#_x0000_t75" stroked="false">
              <v:imagedata r:id="rId854" o:title=""/>
            </v:shape>
            <w10:wrap type="none"/>
          </v:group>
        </w:pict>
      </w:r>
      <w:r>
        <w:rPr/>
        <w:pict>
          <v:group style="position:absolute;margin-left:79.704002pt;margin-top:118.151726pt;width:450.2pt;height:5.4pt;mso-position-horizontal-relative:page;mso-position-vertical-relative:paragraph;z-index:-1270456" coordorigin="1594,2363" coordsize="9004,108">
            <v:shape style="position:absolute;left:1594;top:2363;width:3015;height:108" type="#_x0000_t75" stroked="false">
              <v:imagedata r:id="rId855" o:title=""/>
            </v:shape>
            <v:shape style="position:absolute;left:4585;top:2459;width:3017;height:12" type="#_x0000_t75" stroked="false">
              <v:imagedata r:id="rId859" o:title=""/>
            </v:shape>
            <v:shape style="position:absolute;left:7588;top:2461;width:3010;height:10" type="#_x0000_t75" stroked="false">
              <v:imagedata r:id="rId854" o:title=""/>
            </v:shape>
            <w10:wrap type="none"/>
          </v:group>
        </w:pict>
      </w:r>
      <w:r>
        <w:rPr/>
        <w:pict>
          <v:group style="position:absolute;margin-left:79.704002pt;margin-top:135.091736pt;width:450.2pt;height:5.55pt;mso-position-horizontal-relative:page;mso-position-vertical-relative:paragraph;z-index:-1270432" coordorigin="1594,2702" coordsize="9004,111">
            <v:shape style="position:absolute;left:1594;top:2702;width:3015;height:110" type="#_x0000_t75" stroked="false">
              <v:imagedata r:id="rId860" o:title=""/>
            </v:shape>
            <v:shape style="position:absolute;left:4585;top:2798;width:3017;height:14" type="#_x0000_t75" stroked="false">
              <v:imagedata r:id="rId858" o:title=""/>
            </v:shape>
            <v:shape style="position:absolute;left:7588;top:2803;width:3010;height:10" type="#_x0000_t75" stroked="false">
              <v:imagedata r:id="rId852" o:title=""/>
            </v:shape>
            <w10:wrap type="none"/>
          </v:group>
        </w:pict>
      </w:r>
      <w:r>
        <w:rPr/>
        <w:pict>
          <v:group style="position:absolute;margin-left:79.704002pt;margin-top:152.131699pt;width:450.2pt;height:5.55pt;mso-position-horizontal-relative:page;mso-position-vertical-relative:paragraph;z-index:-1270408" coordorigin="1594,3043" coordsize="9004,111">
            <v:shape style="position:absolute;left:1594;top:3043;width:3015;height:110" type="#_x0000_t75" stroked="false">
              <v:imagedata r:id="rId857" o:title=""/>
            </v:shape>
            <v:shape style="position:absolute;left:4585;top:3139;width:3017;height:14" type="#_x0000_t75" stroked="false">
              <v:imagedata r:id="rId858" o:title=""/>
            </v:shape>
            <v:shape style="position:absolute;left:7588;top:3143;width:3010;height:10" type="#_x0000_t75" stroked="false">
              <v:imagedata r:id="rId854" o:title=""/>
            </v:shape>
            <w10:wrap type="none"/>
          </v:group>
        </w:pict>
      </w:r>
      <w:r>
        <w:rPr>
          <w:rFonts w:ascii="Times New Roman" w:hAnsi="Times New Roman" w:cs="Times New Roman" w:eastAsia="Times New Roman" w:hint="default"/>
          <w:b/>
          <w:bCs/>
          <w:sz w:val="18"/>
          <w:szCs w:val="18"/>
        </w:rPr>
        <w:t>24</w:t>
      </w:r>
      <w:r>
        <w:rPr>
          <w:rFonts w:ascii="宋体" w:hAnsi="宋体" w:cs="宋体" w:eastAsia="宋体" w:hint="default"/>
          <w:b/>
          <w:bCs/>
          <w:sz w:val="18"/>
          <w:szCs w:val="18"/>
        </w:rPr>
        <w:t>．未分配利润</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3015"/>
        <w:gridCol w:w="3003"/>
        <w:gridCol w:w="3000"/>
      </w:tblGrid>
      <w:tr>
        <w:trPr>
          <w:trHeight w:val="228" w:hRule="exact"/>
        </w:trPr>
        <w:tc>
          <w:tcPr>
            <w:tcW w:w="3015"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03"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00"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right="4"/>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454"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上期期末余额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55,366,417.24</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28,059,576.52</w:t>
            </w:r>
          </w:p>
        </w:tc>
      </w:tr>
      <w:tr>
        <w:trPr>
          <w:trHeight w:val="255"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加：期初未分配利润调整数</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93" w:right="0"/>
              <w:jc w:val="left"/>
              <w:rPr>
                <w:rFonts w:ascii="宋体" w:hAnsi="宋体" w:cs="宋体" w:eastAsia="宋体" w:hint="default"/>
                <w:sz w:val="18"/>
                <w:szCs w:val="18"/>
              </w:rPr>
            </w:pPr>
            <w:r>
              <w:rPr>
                <w:rFonts w:ascii="宋体" w:hAnsi="宋体" w:cs="宋体" w:eastAsia="宋体" w:hint="default"/>
                <w:sz w:val="18"/>
                <w:szCs w:val="18"/>
              </w:rPr>
              <w:t>其中：会计政策变更</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933" w:right="0"/>
              <w:jc w:val="left"/>
              <w:rPr>
                <w:rFonts w:ascii="宋体" w:hAnsi="宋体" w:cs="宋体" w:eastAsia="宋体" w:hint="default"/>
                <w:sz w:val="18"/>
                <w:szCs w:val="18"/>
              </w:rPr>
            </w:pPr>
            <w:r>
              <w:rPr>
                <w:rFonts w:ascii="宋体" w:hAnsi="宋体" w:cs="宋体" w:eastAsia="宋体" w:hint="default"/>
                <w:sz w:val="18"/>
                <w:szCs w:val="18"/>
              </w:rPr>
              <w:t>重大会计差错</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0"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933" w:right="0"/>
              <w:jc w:val="left"/>
              <w:rPr>
                <w:rFonts w:ascii="宋体" w:hAnsi="宋体" w:cs="宋体" w:eastAsia="宋体" w:hint="default"/>
                <w:sz w:val="18"/>
                <w:szCs w:val="18"/>
              </w:rPr>
            </w:pPr>
            <w:r>
              <w:rPr>
                <w:rFonts w:ascii="宋体" w:hAnsi="宋体" w:cs="宋体" w:eastAsia="宋体" w:hint="default"/>
                <w:sz w:val="18"/>
                <w:szCs w:val="18"/>
              </w:rPr>
              <w:t>其他调整因素</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本期期初余额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55,366,417.24</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18"/>
                <w:szCs w:val="18"/>
              </w:rPr>
            </w:pPr>
            <w:r>
              <w:rPr>
                <w:rFonts w:ascii="Times New Roman"/>
                <w:spacing w:val="-1"/>
                <w:sz w:val="18"/>
              </w:rPr>
              <w:t>28,059,576.52</w:t>
            </w:r>
          </w:p>
        </w:tc>
      </w:tr>
      <w:tr>
        <w:trPr>
          <w:trHeight w:val="6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本期增加额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42,324,462.28</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40,146,439.36</w:t>
            </w:r>
          </w:p>
        </w:tc>
      </w:tr>
      <w:tr>
        <w:trPr>
          <w:trHeight w:val="70"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其中：本期净利润转入</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42,324,462.28</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40,146,439.36</w:t>
            </w:r>
          </w:p>
        </w:tc>
      </w:tr>
      <w:tr>
        <w:trPr>
          <w:trHeight w:val="6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662" w:right="0"/>
              <w:jc w:val="left"/>
              <w:rPr>
                <w:rFonts w:ascii="宋体" w:hAnsi="宋体" w:cs="宋体" w:eastAsia="宋体" w:hint="default"/>
                <w:sz w:val="18"/>
                <w:szCs w:val="18"/>
              </w:rPr>
            </w:pPr>
            <w:r>
              <w:rPr>
                <w:rFonts w:ascii="宋体" w:hAnsi="宋体" w:cs="宋体" w:eastAsia="宋体" w:hint="default"/>
                <w:sz w:val="18"/>
                <w:szCs w:val="18"/>
              </w:rPr>
              <w:t>其他增加</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本期减少额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20,806,120.93</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12,839,598.64</w:t>
            </w:r>
          </w:p>
        </w:tc>
      </w:tr>
      <w:tr>
        <w:trPr>
          <w:trHeight w:val="70"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其中：本期提取盈余公积数</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3,106,120.93</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3,159,598.64</w:t>
            </w:r>
          </w:p>
        </w:tc>
      </w:tr>
      <w:tr>
        <w:trPr>
          <w:trHeight w:val="6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right="725"/>
              <w:jc w:val="right"/>
              <w:rPr>
                <w:rFonts w:ascii="宋体" w:hAnsi="宋体" w:cs="宋体" w:eastAsia="宋体" w:hint="default"/>
                <w:sz w:val="18"/>
                <w:szCs w:val="18"/>
              </w:rPr>
            </w:pPr>
            <w:r>
              <w:rPr>
                <w:rFonts w:ascii="宋体" w:hAnsi="宋体" w:cs="宋体" w:eastAsia="宋体" w:hint="default"/>
                <w:sz w:val="18"/>
                <w:szCs w:val="18"/>
              </w:rPr>
              <w:t>本期分配现金股利数</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17,700,000.00</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8"/>
                <w:szCs w:val="18"/>
              </w:rPr>
            </w:pPr>
            <w:r>
              <w:rPr>
                <w:rFonts w:ascii="Times New Roman"/>
                <w:spacing w:val="-1"/>
                <w:sz w:val="18"/>
              </w:rPr>
              <w:t>9,680,000.00</w:t>
            </w:r>
          </w:p>
        </w:tc>
      </w:tr>
      <w:tr>
        <w:trPr>
          <w:trHeight w:val="78"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725"/>
              <w:jc w:val="right"/>
              <w:rPr>
                <w:rFonts w:ascii="宋体" w:hAnsi="宋体" w:cs="宋体" w:eastAsia="宋体" w:hint="default"/>
                <w:sz w:val="18"/>
                <w:szCs w:val="18"/>
              </w:rPr>
            </w:pPr>
            <w:r>
              <w:rPr>
                <w:rFonts w:ascii="宋体" w:hAnsi="宋体" w:cs="宋体" w:eastAsia="宋体" w:hint="default"/>
                <w:sz w:val="18"/>
                <w:szCs w:val="18"/>
              </w:rPr>
              <w:t>本期分配股票股利数</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80"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8" w:hRule="exact"/>
        </w:trPr>
        <w:tc>
          <w:tcPr>
            <w:tcW w:w="3015"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本期期末余额</w:t>
            </w:r>
          </w:p>
        </w:tc>
        <w:tc>
          <w:tcPr>
            <w:tcW w:w="30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76,884,758.59</w:t>
            </w:r>
          </w:p>
        </w:tc>
        <w:tc>
          <w:tcPr>
            <w:tcW w:w="3000"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8"/>
                <w:szCs w:val="18"/>
              </w:rPr>
            </w:pPr>
            <w:r>
              <w:rPr>
                <w:rFonts w:ascii="Times New Roman"/>
                <w:spacing w:val="-1"/>
                <w:sz w:val="18"/>
              </w:rPr>
              <w:t>55,366,417.24</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125.528275pt;width:450.2pt;height:5.4pt;mso-position-horizontal-relative:page;mso-position-vertical-relative:paragraph;z-index:-1270384" coordorigin="1594,-2511" coordsize="9004,108">
            <v:shape style="position:absolute;left:1594;top:-2511;width:3015;height:108" type="#_x0000_t75" stroked="false">
              <v:imagedata r:id="rId855" o:title=""/>
            </v:shape>
            <v:shape style="position:absolute;left:4585;top:-2415;width:3017;height:12" type="#_x0000_t75" stroked="false">
              <v:imagedata r:id="rId859" o:title=""/>
            </v:shape>
            <v:shape style="position:absolute;left:7588;top:-2412;width:3010;height:10" type="#_x0000_t75" stroked="false">
              <v:imagedata r:id="rId852" o:title=""/>
            </v:shape>
            <w10:wrap type="none"/>
          </v:group>
        </w:pict>
      </w:r>
      <w:r>
        <w:rPr/>
        <w:pict>
          <v:group style="position:absolute;margin-left:79.704002pt;margin-top:-108.608276pt;width:450.2pt;height:5.55pt;mso-position-horizontal-relative:page;mso-position-vertical-relative:paragraph;z-index:-1270360" coordorigin="1594,-2172" coordsize="9004,111">
            <v:shape style="position:absolute;left:1594;top:-2172;width:3015;height:110" type="#_x0000_t75" stroked="false">
              <v:imagedata r:id="rId860" o:title=""/>
            </v:shape>
            <v:shape style="position:absolute;left:4585;top:-2076;width:3017;height:14" type="#_x0000_t75" stroked="false">
              <v:imagedata r:id="rId858" o:title=""/>
            </v:shape>
            <v:shape style="position:absolute;left:7588;top:-2071;width:3010;height:10" type="#_x0000_t75" stroked="false">
              <v:imagedata r:id="rId852" o:title=""/>
            </v:shape>
            <w10:wrap type="none"/>
          </v:group>
        </w:pict>
      </w:r>
      <w:r>
        <w:rPr/>
        <w:pict>
          <v:group style="position:absolute;margin-left:79.704002pt;margin-top:-91.568306pt;width:450.2pt;height:5.55pt;mso-position-horizontal-relative:page;mso-position-vertical-relative:paragraph;z-index:-1270336" coordorigin="1594,-1831" coordsize="9004,111">
            <v:shape style="position:absolute;left:1594;top:-1831;width:3015;height:110" type="#_x0000_t75" stroked="false">
              <v:imagedata r:id="rId857" o:title=""/>
            </v:shape>
            <v:shape style="position:absolute;left:4585;top:-1735;width:3017;height:14" type="#_x0000_t75" stroked="false">
              <v:imagedata r:id="rId858" o:title=""/>
            </v:shape>
            <v:shape style="position:absolute;left:7588;top:-1731;width:3010;height:10" type="#_x0000_t75" stroked="false">
              <v:imagedata r:id="rId854" o:title=""/>
            </v:shape>
            <w10:wrap type="none"/>
          </v:group>
        </w:pict>
      </w:r>
      <w:r>
        <w:rPr/>
        <w:pict>
          <v:group style="position:absolute;margin-left:79.704002pt;margin-top:-74.528305pt;width:450.2pt;height:5.4pt;mso-position-horizontal-relative:page;mso-position-vertical-relative:paragraph;z-index:-1270312" coordorigin="1594,-1491" coordsize="9004,108">
            <v:shape style="position:absolute;left:1594;top:-1491;width:3015;height:108" type="#_x0000_t75" stroked="false">
              <v:imagedata r:id="rId855" o:title=""/>
            </v:shape>
            <v:shape style="position:absolute;left:4585;top:-1395;width:3017;height:12" type="#_x0000_t75" stroked="false">
              <v:imagedata r:id="rId859" o:title=""/>
            </v:shape>
            <v:shape style="position:absolute;left:7588;top:-1392;width:3010;height:10" type="#_x0000_t75" stroked="false">
              <v:imagedata r:id="rId852" o:title=""/>
            </v:shape>
            <w10:wrap type="none"/>
          </v:group>
        </w:pict>
      </w:r>
      <w:r>
        <w:rPr/>
        <w:pict>
          <v:group style="position:absolute;margin-left:79.704002pt;margin-top:-57.608246pt;width:450.2pt;height:5.55pt;mso-position-horizontal-relative:page;mso-position-vertical-relative:paragraph;z-index:-1270288" coordorigin="1594,-1152" coordsize="9004,111">
            <v:shape style="position:absolute;left:1594;top:-1152;width:3015;height:110" type="#_x0000_t75" stroked="false">
              <v:imagedata r:id="rId860" o:title=""/>
            </v:shape>
            <v:shape style="position:absolute;left:4585;top:-1056;width:3017;height:14" type="#_x0000_t75" stroked="false">
              <v:imagedata r:id="rId858" o:title=""/>
            </v:shape>
            <v:shape style="position:absolute;left:7588;top:-1051;width:3010;height:10" type="#_x0000_t75" stroked="false">
              <v:imagedata r:id="rId852" o:title=""/>
            </v:shape>
            <w10:wrap type="none"/>
          </v:group>
        </w:pict>
      </w:r>
      <w:r>
        <w:rPr/>
        <w:pict>
          <v:group style="position:absolute;margin-left:79.704002pt;margin-top:-40.568306pt;width:450.2pt;height:5.55pt;mso-position-horizontal-relative:page;mso-position-vertical-relative:paragraph;z-index:-1270264" coordorigin="1594,-811" coordsize="9004,111">
            <v:shape style="position:absolute;left:1594;top:-811;width:3015;height:110" type="#_x0000_t75" stroked="false">
              <v:imagedata r:id="rId857" o:title=""/>
            </v:shape>
            <v:shape style="position:absolute;left:4585;top:-715;width:3017;height:14" type="#_x0000_t75" stroked="false">
              <v:imagedata r:id="rId858" o:title=""/>
            </v:shape>
            <v:shape style="position:absolute;left:7588;top:-711;width:3010;height:10" type="#_x0000_t75" stroked="false">
              <v:imagedata r:id="rId854" o:title=""/>
            </v:shape>
            <w10:wrap type="none"/>
          </v:group>
        </w:pict>
      </w:r>
      <w:r>
        <w:rPr/>
        <w:pict>
          <v:group style="position:absolute;margin-left:79.704002pt;margin-top:-23.528307pt;width:450.2pt;height:5.4pt;mso-position-horizontal-relative:page;mso-position-vertical-relative:paragraph;z-index:-1270240" coordorigin="1594,-471" coordsize="9004,108">
            <v:shape style="position:absolute;left:1594;top:-471;width:3015;height:108" type="#_x0000_t75" stroked="false">
              <v:imagedata r:id="rId855" o:title=""/>
            </v:shape>
            <v:shape style="position:absolute;left:4585;top:-375;width:3017;height:12" type="#_x0000_t75" stroked="false">
              <v:imagedata r:id="rId856" o:title=""/>
            </v:shape>
            <v:shape style="position:absolute;left:7588;top:-372;width:3010;height:10" type="#_x0000_t75" stroked="false">
              <v:imagedata r:id="rId852" o:title=""/>
            </v:shape>
            <w10:wrap type="none"/>
          </v:group>
        </w:pict>
      </w:r>
      <w:r>
        <w:rPr>
          <w:rFonts w:ascii="宋体" w:hAnsi="宋体" w:cs="宋体" w:eastAsia="宋体" w:hint="default"/>
          <w:sz w:val="18"/>
          <w:szCs w:val="18"/>
        </w:rPr>
        <w:t>注：</w:t>
      </w:r>
    </w:p>
    <w:p>
      <w:pPr>
        <w:spacing w:line="241" w:lineRule="exact" w:before="38"/>
        <w:ind w:left="2062" w:right="1306" w:firstLine="0"/>
        <w:jc w:val="left"/>
        <w:rPr>
          <w:rFonts w:ascii="宋体" w:hAnsi="宋体" w:cs="宋体" w:eastAsia="宋体" w:hint="default"/>
          <w:sz w:val="18"/>
          <w:szCs w:val="18"/>
        </w:rPr>
      </w:pPr>
      <w:r>
        <w:rPr>
          <w:rFonts w:ascii="宋体" w:hAnsi="宋体" w:cs="宋体" w:eastAsia="宋体" w:hint="default"/>
          <w:sz w:val="18"/>
          <w:szCs w:val="18"/>
        </w:rPr>
        <w:t>报告期分配现金股利数系公司依据</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日召开的</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年度公司股东大会通过的利润分配方案，</w:t>
      </w:r>
    </w:p>
    <w:p>
      <w:pPr>
        <w:spacing w:line="233"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以</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日的总股本</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59,000,000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股为基数，向全体股东每</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股派发现金股利人民币</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r>
        <w:rPr>
          <w:rFonts w:ascii="宋体" w:hAnsi="宋体" w:cs="宋体" w:eastAsia="宋体" w:hint="default"/>
          <w:spacing w:val="-5"/>
          <w:sz w:val="18"/>
          <w:szCs w:val="18"/>
        </w:rPr>
        <w:t> </w:t>
      </w:r>
      <w:r>
        <w:rPr>
          <w:rFonts w:ascii="宋体" w:hAnsi="宋体" w:cs="宋体" w:eastAsia="宋体" w:hint="default"/>
          <w:sz w:val="18"/>
          <w:szCs w:val="18"/>
        </w:rPr>
        <w:t>（含税），</w:t>
      </w:r>
    </w:p>
    <w:p>
      <w:pPr>
        <w:spacing w:line="241" w:lineRule="exact" w:before="0"/>
        <w:ind w:left="1702" w:right="1306" w:firstLine="0"/>
        <w:jc w:val="left"/>
        <w:rPr>
          <w:rFonts w:ascii="宋体" w:hAnsi="宋体" w:cs="宋体" w:eastAsia="宋体" w:hint="default"/>
          <w:sz w:val="18"/>
          <w:szCs w:val="18"/>
        </w:rPr>
      </w:pPr>
      <w:r>
        <w:rPr>
          <w:rFonts w:ascii="宋体" w:hAnsi="宋体" w:cs="宋体" w:eastAsia="宋体" w:hint="default"/>
          <w:sz w:val="18"/>
          <w:szCs w:val="18"/>
        </w:rPr>
        <w:t>合计派发现金股利</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17,700,000.00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p>
    <w:p>
      <w:pPr>
        <w:spacing w:before="139"/>
        <w:ind w:left="2062" w:right="1306" w:firstLine="0"/>
        <w:jc w:val="left"/>
        <w:rPr>
          <w:rFonts w:ascii="宋体" w:hAnsi="宋体" w:cs="宋体" w:eastAsia="宋体" w:hint="default"/>
          <w:sz w:val="18"/>
          <w:szCs w:val="18"/>
        </w:rPr>
      </w:pPr>
      <w:r>
        <w:rPr/>
        <w:pict>
          <v:shape style="position:absolute;margin-left:214.490005pt;margin-top:29.461725pt;width:.48pt;height:.12pt;mso-position-horizontal-relative:page;mso-position-vertical-relative:paragraph;z-index:-1270216" type="#_x0000_t75" stroked="false">
            <v:imagedata r:id="rId810" o:title=""/>
          </v:shape>
        </w:pict>
      </w:r>
      <w:r>
        <w:rPr/>
        <w:pict>
          <v:shape style="position:absolute;margin-left:318.549988pt;margin-top:29.461725pt;width:.48001pt;height:.12pt;mso-position-horizontal-relative:page;mso-position-vertical-relative:paragraph;z-index:-1270192" type="#_x0000_t75" stroked="false">
            <v:imagedata r:id="rId810" o:title=""/>
          </v:shape>
        </w:pict>
      </w:r>
      <w:r>
        <w:rPr/>
        <w:pict>
          <v:shape style="position:absolute;margin-left:428.950012pt;margin-top:29.461725pt;width:.48001pt;height:.12pt;mso-position-horizontal-relative:page;mso-position-vertical-relative:paragraph;z-index:-1270168" type="#_x0000_t75" stroked="false">
            <v:imagedata r:id="rId810" o:title=""/>
          </v:shape>
        </w:pict>
      </w:r>
      <w:r>
        <w:rPr/>
        <w:pict>
          <v:group style="position:absolute;margin-left:76.463997pt;margin-top:50.701706pt;width:456.7pt;height:5.05pt;mso-position-horizontal-relative:page;mso-position-vertical-relative:paragraph;z-index:-1270144" coordorigin="1529,1014" coordsize="9134,101">
            <v:shape style="position:absolute;left:1529;top:1014;width:2780;height:101" type="#_x0000_t75" stroked="false">
              <v:imagedata r:id="rId861" o:title=""/>
            </v:shape>
            <v:shape style="position:absolute;left:4285;top:1105;width:4294;height:10" type="#_x0000_t75" stroked="false">
              <v:imagedata r:id="rId862" o:title=""/>
            </v:shape>
            <v:shape style="position:absolute;left:8574;top:1105;width:2089;height:10" type="#_x0000_t75" stroked="false">
              <v:imagedata r:id="rId863" o:title=""/>
            </v:shape>
            <w10:wrap type="none"/>
          </v:group>
        </w:pict>
      </w:r>
      <w:r>
        <w:rPr/>
        <w:pict>
          <v:group style="position:absolute;margin-left:76.463997pt;margin-top:66.301765pt;width:456.7pt;height:5.05pt;mso-position-horizontal-relative:page;mso-position-vertical-relative:paragraph;z-index:-1270120" coordorigin="1529,1326" coordsize="9134,101">
            <v:shape style="position:absolute;left:1529;top:1326;width:2780;height:101" type="#_x0000_t75" stroked="false">
              <v:imagedata r:id="rId864" o:title=""/>
            </v:shape>
            <v:shape style="position:absolute;left:4285;top:1417;width:4294;height:10" type="#_x0000_t75" stroked="false">
              <v:imagedata r:id="rId862" o:title=""/>
            </v:shape>
            <v:shape style="position:absolute;left:8574;top:1417;width:2089;height:10" type="#_x0000_t75" stroked="false">
              <v:imagedata r:id="rId863" o:title=""/>
            </v:shape>
            <w10:wrap type="none"/>
          </v:group>
        </w:pict>
      </w:r>
      <w:r>
        <w:rPr/>
        <w:pict>
          <v:group style="position:absolute;margin-left:76.463997pt;margin-top:81.897705pt;width:456.7pt;height:5.05pt;mso-position-horizontal-relative:page;mso-position-vertical-relative:paragraph;z-index:-1270096" coordorigin="1529,1638" coordsize="9134,101">
            <v:shape style="position:absolute;left:1529;top:1638;width:2780;height:101" type="#_x0000_t75" stroked="false">
              <v:imagedata r:id="rId861" o:title=""/>
            </v:shape>
            <v:shape style="position:absolute;left:4285;top:1729;width:4294;height:10" type="#_x0000_t75" stroked="false">
              <v:imagedata r:id="rId862" o:title=""/>
            </v:shape>
            <v:shape style="position:absolute;left:8574;top:1729;width:2089;height:10" type="#_x0000_t75" stroked="false">
              <v:imagedata r:id="rId863" o:title=""/>
            </v:shape>
            <w10:wrap type="none"/>
          </v:group>
        </w:pict>
      </w:r>
      <w:r>
        <w:rPr>
          <w:rFonts w:ascii="Times New Roman" w:hAnsi="Times New Roman" w:cs="Times New Roman" w:eastAsia="Times New Roman" w:hint="default"/>
          <w:b/>
          <w:bCs/>
          <w:sz w:val="18"/>
          <w:szCs w:val="18"/>
        </w:rPr>
        <w:t>25.</w:t>
      </w:r>
      <w:r>
        <w:rPr>
          <w:rFonts w:ascii="宋体" w:hAnsi="宋体" w:cs="宋体" w:eastAsia="宋体" w:hint="default"/>
          <w:b/>
          <w:bCs/>
          <w:sz w:val="18"/>
          <w:szCs w:val="18"/>
        </w:rPr>
        <w:t>少数股东权益</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14" w:type="dxa"/>
        <w:tblLayout w:type="fixed"/>
        <w:tblCellMar>
          <w:top w:w="0" w:type="dxa"/>
          <w:left w:w="0" w:type="dxa"/>
          <w:bottom w:w="0" w:type="dxa"/>
          <w:right w:w="0" w:type="dxa"/>
        </w:tblCellMar>
        <w:tblLook w:val="01E0"/>
      </w:tblPr>
      <w:tblGrid>
        <w:gridCol w:w="2780"/>
        <w:gridCol w:w="2081"/>
        <w:gridCol w:w="2208"/>
        <w:gridCol w:w="2079"/>
      </w:tblGrid>
      <w:tr>
        <w:trPr>
          <w:trHeight w:val="439" w:hRule="exact"/>
        </w:trPr>
        <w:tc>
          <w:tcPr>
            <w:tcW w:w="2780" w:type="dxa"/>
            <w:tcBorders>
              <w:top w:val="single" w:sz="12" w:space="0" w:color="000000"/>
              <w:left w:val="nil" w:sz="6" w:space="0" w:color="auto"/>
              <w:bottom w:val="nil" w:sz="6" w:space="0" w:color="auto"/>
              <w:right w:val="single" w:sz="4" w:space="0" w:color="000000"/>
            </w:tcBorders>
          </w:tcPr>
          <w:p>
            <w:pPr>
              <w:pStyle w:val="TableParagraph"/>
              <w:spacing w:line="240" w:lineRule="auto" w:before="118"/>
              <w:ind w:left="20"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20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8"/>
              <w:ind w:left="314" w:right="0"/>
              <w:jc w:val="left"/>
              <w:rPr>
                <w:rFonts w:ascii="宋体" w:hAnsi="宋体" w:cs="宋体" w:eastAsia="宋体" w:hint="default"/>
                <w:sz w:val="18"/>
                <w:szCs w:val="18"/>
              </w:rPr>
            </w:pPr>
            <w:r>
              <w:rPr>
                <w:rFonts w:ascii="宋体" w:hAnsi="宋体" w:cs="宋体" w:eastAsia="宋体" w:hint="default"/>
                <w:sz w:val="18"/>
                <w:szCs w:val="18"/>
              </w:rPr>
              <w:t>期末少数股东权益</w:t>
            </w:r>
          </w:p>
        </w:tc>
        <w:tc>
          <w:tcPr>
            <w:tcW w:w="2208" w:type="dxa"/>
            <w:vMerge w:val="restart"/>
            <w:tcBorders>
              <w:top w:val="single" w:sz="12" w:space="0" w:color="000000"/>
              <w:left w:val="single" w:sz="4" w:space="0" w:color="000000"/>
              <w:right w:val="single" w:sz="4" w:space="0" w:color="000000"/>
            </w:tcBorders>
          </w:tcPr>
          <w:p>
            <w:pPr>
              <w:pStyle w:val="TableParagraph"/>
              <w:spacing w:line="242" w:lineRule="auto" w:before="22"/>
              <w:ind w:left="739" w:right="108" w:hanging="632"/>
              <w:jc w:val="left"/>
              <w:rPr>
                <w:rFonts w:ascii="宋体" w:hAnsi="宋体" w:cs="宋体" w:eastAsia="宋体" w:hint="default"/>
                <w:sz w:val="18"/>
                <w:szCs w:val="18"/>
              </w:rPr>
            </w:pPr>
            <w:r>
              <w:rPr>
                <w:rFonts w:ascii="宋体" w:hAnsi="宋体" w:cs="宋体" w:eastAsia="宋体" w:hint="default"/>
                <w:sz w:val="18"/>
                <w:szCs w:val="18"/>
              </w:rPr>
              <w:t>期末少数股东的外币报表 折算差额</w:t>
            </w:r>
          </w:p>
        </w:tc>
        <w:tc>
          <w:tcPr>
            <w:tcW w:w="2079" w:type="dxa"/>
            <w:tcBorders>
              <w:top w:val="single" w:sz="12" w:space="0" w:color="000000"/>
              <w:left w:val="single" w:sz="4" w:space="0" w:color="000000"/>
              <w:bottom w:val="nil" w:sz="6" w:space="0" w:color="auto"/>
              <w:right w:val="nil" w:sz="6" w:space="0" w:color="auto"/>
            </w:tcBorders>
          </w:tcPr>
          <w:p>
            <w:pPr>
              <w:pStyle w:val="TableParagraph"/>
              <w:spacing w:line="240" w:lineRule="auto" w:before="118"/>
              <w:ind w:left="314" w:right="0"/>
              <w:jc w:val="left"/>
              <w:rPr>
                <w:rFonts w:ascii="宋体" w:hAnsi="宋体" w:cs="宋体" w:eastAsia="宋体" w:hint="default"/>
                <w:sz w:val="18"/>
                <w:szCs w:val="18"/>
              </w:rPr>
            </w:pPr>
            <w:r>
              <w:rPr>
                <w:rFonts w:ascii="宋体" w:hAnsi="宋体" w:cs="宋体" w:eastAsia="宋体" w:hint="default"/>
                <w:sz w:val="18"/>
                <w:szCs w:val="18"/>
              </w:rPr>
              <w:t>本年少数股东损益</w:t>
            </w:r>
          </w:p>
        </w:tc>
      </w:tr>
      <w:tr>
        <w:trPr>
          <w:trHeight w:val="366" w:hRule="exact"/>
        </w:trPr>
        <w:tc>
          <w:tcPr>
            <w:tcW w:w="2780" w:type="dxa"/>
            <w:tcBorders>
              <w:top w:val="nil" w:sz="6" w:space="0" w:color="auto"/>
              <w:left w:val="nil" w:sz="6" w:space="0" w:color="auto"/>
              <w:bottom w:val="nil" w:sz="6" w:space="0" w:color="auto"/>
              <w:right w:val="single" w:sz="4" w:space="0" w:color="000000"/>
            </w:tcBorders>
          </w:tcPr>
          <w:p>
            <w:pPr>
              <w:pStyle w:val="TableParagraph"/>
              <w:spacing w:line="240" w:lineRule="auto" w:before="121"/>
              <w:ind w:left="122" w:right="0"/>
              <w:jc w:val="left"/>
              <w:rPr>
                <w:rFonts w:ascii="宋体" w:hAnsi="宋体" w:cs="宋体" w:eastAsia="宋体" w:hint="default"/>
                <w:sz w:val="18"/>
                <w:szCs w:val="18"/>
              </w:rPr>
            </w:pPr>
            <w:r>
              <w:rPr>
                <w:rFonts w:ascii="宋体" w:hAnsi="宋体" w:cs="宋体" w:eastAsia="宋体" w:hint="default"/>
                <w:sz w:val="18"/>
                <w:szCs w:val="18"/>
              </w:rPr>
              <w:t>郑州春泉暖通节能设备有限公司</w:t>
            </w:r>
          </w:p>
        </w:tc>
        <w:tc>
          <w:tcPr>
            <w:tcW w:w="208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8,997,744.27</w:t>
            </w:r>
          </w:p>
        </w:tc>
        <w:tc>
          <w:tcPr>
            <w:tcW w:w="2208" w:type="dxa"/>
            <w:vMerge/>
            <w:tcBorders>
              <w:left w:val="single" w:sz="4" w:space="0" w:color="000000"/>
              <w:right w:val="single" w:sz="4" w:space="0" w:color="000000"/>
            </w:tcBorders>
          </w:tcPr>
          <w:p>
            <w:pP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1,271,915.88</w:t>
            </w:r>
          </w:p>
        </w:tc>
      </w:tr>
      <w:tr>
        <w:trPr>
          <w:trHeight w:val="46" w:hRule="exact"/>
        </w:trPr>
        <w:tc>
          <w:tcPr>
            <w:tcW w:w="2780" w:type="dxa"/>
            <w:tcBorders>
              <w:top w:val="nil" w:sz="6" w:space="0" w:color="auto"/>
              <w:left w:val="nil" w:sz="6" w:space="0" w:color="auto"/>
              <w:bottom w:val="nil" w:sz="6" w:space="0" w:color="auto"/>
              <w:right w:val="nil" w:sz="6" w:space="0" w:color="auto"/>
            </w:tcBorders>
          </w:tcPr>
          <w:p>
            <w:pPr/>
          </w:p>
        </w:tc>
        <w:tc>
          <w:tcPr>
            <w:tcW w:w="2081" w:type="dxa"/>
            <w:tcBorders>
              <w:top w:val="nil" w:sz="6" w:space="0" w:color="auto"/>
              <w:left w:val="nil" w:sz="6" w:space="0" w:color="auto"/>
              <w:bottom w:val="nil" w:sz="6" w:space="0" w:color="auto"/>
              <w:right w:val="single" w:sz="4" w:space="0" w:color="000000"/>
            </w:tcBorders>
          </w:tcPr>
          <w:p>
            <w:pPr/>
          </w:p>
        </w:tc>
        <w:tc>
          <w:tcPr>
            <w:tcW w:w="2208" w:type="dxa"/>
            <w:vMerge/>
            <w:tcBorders>
              <w:left w:val="single" w:sz="4" w:space="0" w:color="000000"/>
              <w:right w:val="single" w:sz="4" w:space="0" w:color="000000"/>
            </w:tcBorders>
          </w:tcPr>
          <w:p>
            <w:pPr/>
          </w:p>
        </w:tc>
        <w:tc>
          <w:tcPr>
            <w:tcW w:w="2079" w:type="dxa"/>
            <w:tcBorders>
              <w:top w:val="nil" w:sz="6" w:space="0" w:color="auto"/>
              <w:left w:val="single" w:sz="4" w:space="0" w:color="000000"/>
              <w:bottom w:val="nil" w:sz="6" w:space="0" w:color="auto"/>
              <w:right w:val="nil" w:sz="6" w:space="0" w:color="auto"/>
            </w:tcBorders>
          </w:tcPr>
          <w:p>
            <w:pPr/>
          </w:p>
        </w:tc>
      </w:tr>
      <w:tr>
        <w:trPr>
          <w:trHeight w:val="312" w:hRule="exact"/>
        </w:trPr>
        <w:tc>
          <w:tcPr>
            <w:tcW w:w="2780"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208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1,090,469.77</w:t>
            </w:r>
          </w:p>
        </w:tc>
        <w:tc>
          <w:tcPr>
            <w:tcW w:w="2208" w:type="dxa"/>
            <w:vMerge/>
            <w:tcBorders>
              <w:left w:val="single" w:sz="4" w:space="0" w:color="000000"/>
              <w:right w:val="single" w:sz="4" w:space="0" w:color="000000"/>
            </w:tcBorders>
          </w:tcPr>
          <w:p>
            <w:pP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pacing w:val="-1"/>
                <w:sz w:val="18"/>
              </w:rPr>
              <w:t>110,469.77</w:t>
            </w:r>
          </w:p>
        </w:tc>
      </w:tr>
      <w:tr>
        <w:trPr>
          <w:trHeight w:val="317" w:hRule="exact"/>
        </w:trPr>
        <w:tc>
          <w:tcPr>
            <w:tcW w:w="2780" w:type="dxa"/>
            <w:tcBorders>
              <w:top w:val="nil" w:sz="6" w:space="0" w:color="auto"/>
              <w:left w:val="nil" w:sz="6" w:space="0" w:color="auto"/>
              <w:bottom w:val="single" w:sz="12" w:space="0" w:color="000000"/>
              <w:right w:val="single" w:sz="4" w:space="0" w:color="000000"/>
            </w:tcBorders>
          </w:tcPr>
          <w:p>
            <w:pPr>
              <w:pStyle w:val="TableParagraph"/>
              <w:spacing w:line="240" w:lineRule="auto" w:before="20"/>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0"/>
              <w:jc w:val="right"/>
              <w:rPr>
                <w:rFonts w:ascii="Times New Roman" w:hAnsi="Times New Roman" w:cs="Times New Roman" w:eastAsia="Times New Roman" w:hint="default"/>
                <w:sz w:val="18"/>
                <w:szCs w:val="18"/>
              </w:rPr>
            </w:pPr>
            <w:r>
              <w:rPr>
                <w:rFonts w:ascii="Times New Roman"/>
                <w:spacing w:val="-1"/>
                <w:sz w:val="18"/>
              </w:rPr>
              <w:t>10,088,214.04</w:t>
            </w:r>
          </w:p>
        </w:tc>
        <w:tc>
          <w:tcPr>
            <w:tcW w:w="2208" w:type="dxa"/>
            <w:vMerge/>
            <w:tcBorders>
              <w:left w:val="single" w:sz="4" w:space="0" w:color="000000"/>
              <w:bottom w:val="single" w:sz="12" w:space="0" w:color="000000"/>
              <w:right w:val="single" w:sz="4" w:space="0" w:color="000000"/>
            </w:tcBorders>
          </w:tcPr>
          <w:p>
            <w:pPr/>
          </w:p>
        </w:tc>
        <w:tc>
          <w:tcPr>
            <w:tcW w:w="2079" w:type="dxa"/>
            <w:tcBorders>
              <w:top w:val="nil" w:sz="6" w:space="0" w:color="auto"/>
              <w:left w:val="single" w:sz="4" w:space="0" w:color="000000"/>
              <w:bottom w:val="single" w:sz="12" w:space="0" w:color="000000"/>
              <w:right w:val="nil" w:sz="6" w:space="0" w:color="auto"/>
            </w:tcBorders>
          </w:tcPr>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pacing w:val="-1"/>
                <w:sz w:val="18"/>
              </w:rPr>
              <w:t>1,382,385.65</w:t>
            </w:r>
          </w:p>
        </w:tc>
      </w:tr>
    </w:tbl>
    <w:p>
      <w:pPr>
        <w:spacing w:after="0" w:line="240" w:lineRule="auto"/>
        <w:jc w:val="right"/>
        <w:rPr>
          <w:rFonts w:ascii="Times New Roman" w:hAnsi="Times New Roman" w:cs="Times New Roman" w:eastAsia="Times New Roman" w:hint="default"/>
          <w:sz w:val="18"/>
          <w:szCs w:val="18"/>
        </w:rPr>
        <w:sectPr>
          <w:pgSz w:w="11910" w:h="16840"/>
          <w:pgMar w:header="898" w:footer="773" w:top="1080" w:bottom="960" w:left="0" w:right="0"/>
        </w:sectPr>
      </w:pPr>
    </w:p>
    <w:p>
      <w:pPr>
        <w:spacing w:line="374" w:lineRule="auto" w:before="69"/>
        <w:ind w:left="2062" w:right="8198" w:firstLine="0"/>
        <w:jc w:val="left"/>
        <w:rPr>
          <w:rFonts w:ascii="宋体" w:hAnsi="宋体" w:cs="宋体" w:eastAsia="宋体" w:hint="default"/>
          <w:sz w:val="18"/>
          <w:szCs w:val="18"/>
        </w:rPr>
      </w:pPr>
      <w:r>
        <w:rPr/>
        <w:pict>
          <v:group style="position:absolute;margin-left:0pt;margin-top:792.249756pt;width:595.3pt;height:49.65pt;mso-position-horizontal-relative:page;mso-position-vertical-relative:page;z-index:-1269856" coordorigin="0,15845" coordsize="11906,993">
            <v:shape style="position:absolute;left:0;top:15845;width:11906;height:993" type="#_x0000_t75" stroked="false">
              <v:imagedata r:id="rId247" o:title=""/>
            </v:shape>
            <v:shape style="position:absolute;left:3125;top:16262;width:8781;height:576" type="#_x0000_t75" stroked="false">
              <v:imagedata r:id="rId175" o:title=""/>
            </v:shape>
            <v:shape style="position:absolute;left:5939;top:16026;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127</w:t>
                    </w:r>
                  </w:p>
                </w:txbxContent>
              </v:textbox>
              <w10:wrap type="none"/>
            </v:shape>
            <w10:wrap type="none"/>
          </v:group>
        </w:pict>
      </w:r>
      <w:r>
        <w:rPr/>
        <w:pict>
          <v:group style="position:absolute;margin-left:83.304001pt;margin-top:29.199984pt;width:443pt;height:28.8pt;mso-position-horizontal-relative:page;mso-position-vertical-relative:page;z-index:-126983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Times New Roman" w:hAnsi="Times New Roman" w:cs="Times New Roman" w:eastAsia="Times New Roman" w:hint="default"/>
          <w:b/>
          <w:bCs/>
          <w:sz w:val="18"/>
          <w:szCs w:val="18"/>
        </w:rPr>
        <w:t>26</w:t>
      </w:r>
      <w:r>
        <w:rPr>
          <w:rFonts w:ascii="宋体" w:hAnsi="宋体" w:cs="宋体" w:eastAsia="宋体" w:hint="default"/>
          <w:b/>
          <w:bCs/>
          <w:sz w:val="18"/>
          <w:szCs w:val="18"/>
        </w:rPr>
        <w:t>．营业收入及成本</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12"/>
        <w:rPr>
          <w:rFonts w:ascii="宋体" w:hAnsi="宋体" w:cs="宋体" w:eastAsia="宋体" w:hint="default"/>
          <w:b/>
          <w:bCs/>
          <w:sz w:val="8"/>
          <w:szCs w:val="8"/>
        </w:rPr>
      </w:pPr>
    </w:p>
    <w:p>
      <w:pPr>
        <w:tabs>
          <w:tab w:pos="7026" w:val="left" w:leader="none"/>
        </w:tabs>
        <w:spacing w:line="20" w:lineRule="exact"/>
        <w:ind w:left="3456"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97" name="image804.png" descr=""/>
            <wp:cNvGraphicFramePr>
              <a:graphicFrameLocks noChangeAspect="1"/>
            </wp:cNvGraphicFramePr>
            <a:graphic>
              <a:graphicData uri="http://schemas.openxmlformats.org/drawingml/2006/picture">
                <pic:pic>
                  <pic:nvPicPr>
                    <pic:cNvPr id="98" name="image804.png"/>
                    <pic:cNvPicPr/>
                  </pic:nvPicPr>
                  <pic:blipFill>
                    <a:blip r:embed="rId86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99" name="image804.png" descr=""/>
            <wp:cNvGraphicFramePr>
              <a:graphicFrameLocks noChangeAspect="1"/>
            </wp:cNvGraphicFramePr>
            <a:graphic>
              <a:graphicData uri="http://schemas.openxmlformats.org/drawingml/2006/picture">
                <pic:pic>
                  <pic:nvPicPr>
                    <pic:cNvPr id="100" name="image804.png"/>
                    <pic:cNvPicPr/>
                  </pic:nvPicPr>
                  <pic:blipFill>
                    <a:blip r:embed="rId867" cstate="print"/>
                    <a:stretch>
                      <a:fillRect/>
                    </a:stretch>
                  </pic:blipFill>
                  <pic:spPr>
                    <a:xfrm>
                      <a:off x="0" y="0"/>
                      <a:ext cx="6095" cy="1524"/>
                    </a:xfrm>
                    <a:prstGeom prst="rect">
                      <a:avLst/>
                    </a:prstGeom>
                  </pic:spPr>
                </pic:pic>
              </a:graphicData>
            </a:graphic>
          </wp:inline>
        </w:drawing>
      </w:r>
      <w:r>
        <w:rPr>
          <w:rFonts w:ascii="宋体"/>
          <w:sz w:val="2"/>
        </w:rPr>
      </w:r>
    </w:p>
    <w:p>
      <w:pPr>
        <w:tabs>
          <w:tab w:pos="8722" w:val="left" w:leader="none"/>
        </w:tabs>
        <w:spacing w:before="0"/>
        <w:ind w:left="5156" w:right="1306" w:firstLine="0"/>
        <w:jc w:val="left"/>
        <w:rPr>
          <w:rFonts w:ascii="宋体" w:hAnsi="宋体" w:cs="宋体" w:eastAsia="宋体" w:hint="default"/>
          <w:sz w:val="18"/>
          <w:szCs w:val="18"/>
        </w:rPr>
      </w:pPr>
      <w:r>
        <w:rPr/>
        <w:pict>
          <v:shape style="position:absolute;margin-left:78.984001pt;margin-top:-1.128303pt;width:450.95pt;height:79.45pt;mso-position-horizontal-relative:page;mso-position-vertical-relative:paragraph;z-index:22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82"/>
                    <w:gridCol w:w="1791"/>
                    <w:gridCol w:w="1779"/>
                    <w:gridCol w:w="1788"/>
                    <w:gridCol w:w="1779"/>
                  </w:tblGrid>
                  <w:tr>
                    <w:trPr>
                      <w:trHeight w:val="551" w:hRule="exact"/>
                    </w:trPr>
                    <w:tc>
                      <w:tcPr>
                        <w:tcW w:w="1882"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right="746"/>
                          <w:jc w:val="right"/>
                          <w:rPr>
                            <w:rFonts w:ascii="宋体" w:hAnsi="宋体" w:cs="宋体" w:eastAsia="宋体" w:hint="default"/>
                            <w:sz w:val="18"/>
                            <w:szCs w:val="18"/>
                          </w:rPr>
                        </w:pPr>
                        <w:r>
                          <w:rPr>
                            <w:rFonts w:ascii="宋体" w:hAnsi="宋体" w:cs="宋体" w:eastAsia="宋体" w:hint="default"/>
                            <w:sz w:val="18"/>
                            <w:szCs w:val="18"/>
                          </w:rPr>
                          <w:t>项目</w:t>
                        </w:r>
                      </w:p>
                    </w:tc>
                    <w:tc>
                      <w:tcPr>
                        <w:tcW w:w="17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89"/>
                          <w:jc w:val="right"/>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7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79" w:right="0"/>
                          <w:jc w:val="left"/>
                          <w:rPr>
                            <w:rFonts w:ascii="宋体" w:hAnsi="宋体" w:cs="宋体" w:eastAsia="宋体" w:hint="default"/>
                            <w:sz w:val="18"/>
                            <w:szCs w:val="18"/>
                          </w:rPr>
                        </w:pPr>
                        <w:r>
                          <w:rPr>
                            <w:rFonts w:ascii="宋体" w:hAnsi="宋体" w:cs="宋体" w:eastAsia="宋体" w:hint="default"/>
                            <w:sz w:val="18"/>
                            <w:szCs w:val="18"/>
                          </w:rPr>
                          <w:t>数</w:t>
                        </w:r>
                      </w:p>
                      <w:p>
                        <w:pPr>
                          <w:pStyle w:val="TableParagraph"/>
                          <w:spacing w:line="240" w:lineRule="auto" w:before="57"/>
                          <w:ind w:right="5"/>
                          <w:jc w:val="center"/>
                          <w:rPr>
                            <w:rFonts w:ascii="宋体" w:hAnsi="宋体" w:cs="宋体" w:eastAsia="宋体" w:hint="default"/>
                            <w:sz w:val="18"/>
                            <w:szCs w:val="18"/>
                          </w:rPr>
                        </w:pPr>
                        <w:r>
                          <w:rPr>
                            <w:rFonts w:ascii="宋体" w:hAnsi="宋体" w:cs="宋体" w:eastAsia="宋体" w:hint="default"/>
                            <w:sz w:val="18"/>
                            <w:szCs w:val="18"/>
                          </w:rPr>
                          <w:t>成本</w:t>
                        </w:r>
                      </w:p>
                    </w:tc>
                    <w:tc>
                      <w:tcPr>
                        <w:tcW w:w="17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89"/>
                          <w:jc w:val="right"/>
                          <w:rPr>
                            <w:rFonts w:ascii="宋体" w:hAnsi="宋体" w:cs="宋体" w:eastAsia="宋体" w:hint="default"/>
                            <w:sz w:val="18"/>
                            <w:szCs w:val="18"/>
                          </w:rPr>
                        </w:pPr>
                        <w:r>
                          <w:rPr>
                            <w:rFonts w:ascii="宋体" w:hAnsi="宋体" w:cs="宋体" w:eastAsia="宋体" w:hint="default"/>
                            <w:sz w:val="18"/>
                            <w:szCs w:val="18"/>
                          </w:rPr>
                          <w:t>上</w:t>
                        </w:r>
                      </w:p>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79" w:type="dxa"/>
                        <w:tcBorders>
                          <w:top w:val="single" w:sz="12"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2"/>
                            <w:szCs w:val="22"/>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68" w:hRule="exact"/>
                    </w:trPr>
                    <w:tc>
                      <w:tcPr>
                        <w:tcW w:w="1882" w:type="dxa"/>
                        <w:tcBorders>
                          <w:top w:val="nil" w:sz="6" w:space="0" w:color="auto"/>
                          <w:left w:val="nil" w:sz="6" w:space="0" w:color="auto"/>
                          <w:bottom w:val="nil" w:sz="6" w:space="0" w:color="auto"/>
                          <w:right w:val="nil" w:sz="6" w:space="0" w:color="auto"/>
                        </w:tcBorders>
                      </w:tcPr>
                      <w:p>
                        <w:pPr/>
                      </w:p>
                    </w:tc>
                    <w:tc>
                      <w:tcPr>
                        <w:tcW w:w="1791" w:type="dxa"/>
                        <w:tcBorders>
                          <w:top w:val="nil" w:sz="6" w:space="0" w:color="auto"/>
                          <w:left w:val="nil" w:sz="6" w:space="0" w:color="auto"/>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nil" w:sz="6" w:space="0" w:color="auto"/>
                        </w:tcBorders>
                      </w:tcPr>
                      <w:p>
                        <w:pPr/>
                      </w:p>
                    </w:tc>
                  </w:tr>
                  <w:tr>
                    <w:trPr>
                      <w:trHeight w:val="251" w:hRule="exact"/>
                    </w:trPr>
                    <w:tc>
                      <w:tcPr>
                        <w:tcW w:w="188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168,145,419.40</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77,126,208.05</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124,920,871.02</w:t>
                        </w:r>
                      </w:p>
                    </w:tc>
                    <w:tc>
                      <w:tcPr>
                        <w:tcW w:w="1779"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6"/>
                          <w:jc w:val="right"/>
                          <w:rPr>
                            <w:rFonts w:ascii="Times New Roman" w:hAnsi="Times New Roman" w:cs="Times New Roman" w:eastAsia="Times New Roman" w:hint="default"/>
                            <w:sz w:val="18"/>
                            <w:szCs w:val="18"/>
                          </w:rPr>
                        </w:pPr>
                        <w:r>
                          <w:rPr>
                            <w:rFonts w:ascii="Times New Roman"/>
                            <w:spacing w:val="-1"/>
                            <w:sz w:val="18"/>
                          </w:rPr>
                          <w:t>49,369,759.95</w:t>
                        </w:r>
                      </w:p>
                    </w:tc>
                  </w:tr>
                  <w:tr>
                    <w:trPr>
                      <w:trHeight w:val="61" w:hRule="exact"/>
                    </w:trPr>
                    <w:tc>
                      <w:tcPr>
                        <w:tcW w:w="1882" w:type="dxa"/>
                        <w:tcBorders>
                          <w:top w:val="nil" w:sz="6" w:space="0" w:color="auto"/>
                          <w:left w:val="nil" w:sz="6" w:space="0" w:color="auto"/>
                          <w:bottom w:val="nil" w:sz="6" w:space="0" w:color="auto"/>
                          <w:right w:val="nil" w:sz="6" w:space="0" w:color="auto"/>
                        </w:tcBorders>
                      </w:tcPr>
                      <w:p>
                        <w:pPr/>
                      </w:p>
                    </w:tc>
                    <w:tc>
                      <w:tcPr>
                        <w:tcW w:w="1791" w:type="dxa"/>
                        <w:tcBorders>
                          <w:top w:val="nil" w:sz="6" w:space="0" w:color="auto"/>
                          <w:left w:val="nil" w:sz="6" w:space="0" w:color="auto"/>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nil" w:sz="6" w:space="0" w:color="auto"/>
                        </w:tcBorders>
                      </w:tcPr>
                      <w:p>
                        <w:pPr/>
                      </w:p>
                    </w:tc>
                  </w:tr>
                  <w:tr>
                    <w:trPr>
                      <w:trHeight w:val="251" w:hRule="exact"/>
                    </w:trPr>
                    <w:tc>
                      <w:tcPr>
                        <w:tcW w:w="188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5,804,026.34</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2,695,071.65</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2,042,026.23</w:t>
                        </w:r>
                      </w:p>
                    </w:tc>
                    <w:tc>
                      <w:tcPr>
                        <w:tcW w:w="1779"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5"/>
                          <w:jc w:val="right"/>
                          <w:rPr>
                            <w:rFonts w:ascii="Times New Roman" w:hAnsi="Times New Roman" w:cs="Times New Roman" w:eastAsia="Times New Roman" w:hint="default"/>
                            <w:sz w:val="18"/>
                            <w:szCs w:val="18"/>
                          </w:rPr>
                        </w:pPr>
                        <w:r>
                          <w:rPr>
                            <w:rFonts w:ascii="Times New Roman"/>
                            <w:spacing w:val="-1"/>
                            <w:sz w:val="18"/>
                          </w:rPr>
                          <w:t>1,033,238.00</w:t>
                        </w:r>
                      </w:p>
                    </w:tc>
                  </w:tr>
                  <w:tr>
                    <w:trPr>
                      <w:trHeight w:val="61" w:hRule="exact"/>
                    </w:trPr>
                    <w:tc>
                      <w:tcPr>
                        <w:tcW w:w="1882" w:type="dxa"/>
                        <w:tcBorders>
                          <w:top w:val="nil" w:sz="6" w:space="0" w:color="auto"/>
                          <w:left w:val="nil" w:sz="6" w:space="0" w:color="auto"/>
                          <w:bottom w:val="nil" w:sz="6" w:space="0" w:color="auto"/>
                          <w:right w:val="nil" w:sz="6" w:space="0" w:color="auto"/>
                        </w:tcBorders>
                      </w:tcPr>
                      <w:p>
                        <w:pPr/>
                      </w:p>
                    </w:tc>
                    <w:tc>
                      <w:tcPr>
                        <w:tcW w:w="1791" w:type="dxa"/>
                        <w:tcBorders>
                          <w:top w:val="nil" w:sz="6" w:space="0" w:color="auto"/>
                          <w:left w:val="nil" w:sz="6" w:space="0" w:color="auto"/>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nil" w:sz="6" w:space="0" w:color="auto"/>
                        </w:tcBorders>
                      </w:tcPr>
                      <w:p>
                        <w:pPr/>
                      </w:p>
                    </w:tc>
                  </w:tr>
                  <w:tr>
                    <w:trPr>
                      <w:trHeight w:val="317" w:hRule="exact"/>
                    </w:trPr>
                    <w:tc>
                      <w:tcPr>
                        <w:tcW w:w="1882"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right="746"/>
                          <w:jc w:val="right"/>
                          <w:rPr>
                            <w:rFonts w:ascii="宋体" w:hAnsi="宋体" w:cs="宋体" w:eastAsia="宋体" w:hint="default"/>
                            <w:sz w:val="18"/>
                            <w:szCs w:val="18"/>
                          </w:rPr>
                        </w:pPr>
                        <w:r>
                          <w:rPr>
                            <w:rFonts w:ascii="宋体" w:hAnsi="宋体" w:cs="宋体" w:eastAsia="宋体" w:hint="default"/>
                            <w:sz w:val="18"/>
                            <w:szCs w:val="18"/>
                          </w:rPr>
                          <w:t>合计</w:t>
                        </w:r>
                      </w:p>
                    </w:tc>
                    <w:tc>
                      <w:tcPr>
                        <w:tcW w:w="17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173,949,445.74</w:t>
                        </w:r>
                      </w:p>
                    </w:tc>
                    <w:tc>
                      <w:tcPr>
                        <w:tcW w:w="17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04"/>
                          <w:jc w:val="right"/>
                          <w:rPr>
                            <w:rFonts w:ascii="Times New Roman" w:hAnsi="Times New Roman" w:cs="Times New Roman" w:eastAsia="Times New Roman" w:hint="default"/>
                            <w:sz w:val="18"/>
                            <w:szCs w:val="18"/>
                          </w:rPr>
                        </w:pPr>
                        <w:r>
                          <w:rPr>
                            <w:rFonts w:ascii="Times New Roman"/>
                            <w:spacing w:val="-1"/>
                            <w:sz w:val="18"/>
                          </w:rPr>
                          <w:t>79,821,279.70</w:t>
                        </w:r>
                      </w:p>
                    </w:tc>
                    <w:tc>
                      <w:tcPr>
                        <w:tcW w:w="17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126,962,897.25</w:t>
                        </w:r>
                      </w:p>
                    </w:tc>
                    <w:tc>
                      <w:tcPr>
                        <w:tcW w:w="1779" w:type="dxa"/>
                        <w:tcBorders>
                          <w:top w:val="nil" w:sz="6" w:space="0" w:color="auto"/>
                          <w:left w:val="single" w:sz="4" w:space="0" w:color="000000"/>
                          <w:bottom w:val="single" w:sz="12" w:space="0" w:color="000000"/>
                          <w:right w:val="nil" w:sz="6" w:space="0" w:color="auto"/>
                        </w:tcBorders>
                      </w:tcPr>
                      <w:p>
                        <w:pPr>
                          <w:pStyle w:val="TableParagraph"/>
                          <w:spacing w:line="240" w:lineRule="auto" w:before="48"/>
                          <w:ind w:right="106"/>
                          <w:jc w:val="right"/>
                          <w:rPr>
                            <w:rFonts w:ascii="Times New Roman" w:hAnsi="Times New Roman" w:cs="Times New Roman" w:eastAsia="Times New Roman" w:hint="default"/>
                            <w:sz w:val="18"/>
                            <w:szCs w:val="18"/>
                          </w:rPr>
                        </w:pPr>
                        <w:r>
                          <w:rPr>
                            <w:rFonts w:ascii="Times New Roman"/>
                            <w:spacing w:val="-1"/>
                            <w:sz w:val="18"/>
                          </w:rPr>
                          <w:t>50,402,997.95</w:t>
                        </w:r>
                      </w:p>
                    </w:tc>
                  </w:tr>
                </w:tbl>
                <w:p>
                  <w:pPr/>
                </w:p>
              </w:txbxContent>
            </v:textbox>
            <w10:wrap type="none"/>
          </v:shape>
        </w:pict>
      </w:r>
      <w:r>
        <w:rPr>
          <w:rFonts w:ascii="宋体" w:hAnsi="宋体" w:cs="宋体" w:eastAsia="宋体" w:hint="default"/>
          <w:sz w:val="18"/>
          <w:szCs w:val="18"/>
        </w:rPr>
        <w:t>期</w:t>
        <w:tab/>
        <w:t>期数</w:t>
      </w:r>
    </w:p>
    <w:p>
      <w:pPr>
        <w:spacing w:line="240" w:lineRule="auto" w:before="0"/>
        <w:rPr>
          <w:rFonts w:ascii="宋体" w:hAnsi="宋体" w:cs="宋体" w:eastAsia="宋体" w:hint="default"/>
          <w:sz w:val="3"/>
          <w:szCs w:val="3"/>
        </w:rPr>
      </w:pPr>
    </w:p>
    <w:p>
      <w:pPr>
        <w:spacing w:line="20" w:lineRule="exact"/>
        <w:ind w:left="3466" w:right="0" w:firstLine="0"/>
        <w:rPr>
          <w:rFonts w:ascii="宋体" w:hAnsi="宋体" w:cs="宋体" w:eastAsia="宋体" w:hint="default"/>
          <w:sz w:val="2"/>
          <w:szCs w:val="2"/>
        </w:rPr>
      </w:pPr>
      <w:r>
        <w:rPr>
          <w:rFonts w:ascii="宋体" w:hAnsi="宋体" w:cs="宋体" w:eastAsia="宋体" w:hint="default"/>
          <w:sz w:val="2"/>
          <w:szCs w:val="2"/>
        </w:rPr>
        <w:pict>
          <v:group style="width:356.6pt;height:.5pt;mso-position-horizontal-relative:char;mso-position-vertical-relative:line" coordorigin="0,0" coordsize="7132,10">
            <v:shape style="position:absolute;left:0;top:0;width:1781;height:10" type="#_x0000_t75" stroked="false">
              <v:imagedata r:id="rId868" o:title=""/>
            </v:shape>
            <v:shape style="position:absolute;left:1777;top:0;width:1784;height:10" type="#_x0000_t75" stroked="false">
              <v:imagedata r:id="rId869" o:title=""/>
            </v:shape>
            <v:shape style="position:absolute;left:3555;top:0;width:1793;height:10" type="#_x0000_t75" stroked="false">
              <v:imagedata r:id="rId870" o:title=""/>
            </v:shape>
            <v:shape style="position:absolute;left:5343;top:0;width:1789;height:10" type="#_x0000_t75" stroked="false">
              <v:imagedata r:id="rId871" o:title=""/>
            </v:shape>
          </v:group>
        </w:pict>
      </w:r>
      <w:r>
        <w:rPr>
          <w:rFonts w:ascii="宋体" w:hAnsi="宋体" w:cs="宋体" w:eastAsia="宋体" w:hint="default"/>
          <w:sz w:val="2"/>
          <w:szCs w:val="2"/>
        </w:rPr>
      </w:r>
    </w:p>
    <w:p>
      <w:pPr>
        <w:spacing w:line="240" w:lineRule="auto" w:before="5"/>
        <w:rPr>
          <w:rFonts w:ascii="宋体" w:hAnsi="宋体" w:cs="宋体" w:eastAsia="宋体" w:hint="default"/>
          <w:sz w:val="15"/>
          <w:szCs w:val="15"/>
        </w:rPr>
      </w:pPr>
    </w:p>
    <w:p>
      <w:pPr>
        <w:spacing w:line="100"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05pt;mso-position-horizontal-relative:char;mso-position-vertical-relative:line" coordorigin="0,0" coordsize="9004,101">
            <v:shape style="position:absolute;left:0;top:0;width:1882;height:101" type="#_x0000_t75" stroked="false">
              <v:imagedata r:id="rId872" o:title=""/>
            </v:shape>
            <v:shape style="position:absolute;left:1858;top:91;width:1796;height:10" type="#_x0000_t75" stroked="false">
              <v:imagedata r:id="rId873" o:title=""/>
            </v:shape>
            <v:shape style="position:absolute;left:3649;top:91;width:1784;height:10" type="#_x0000_t75" stroked="false">
              <v:imagedata r:id="rId869" o:title=""/>
            </v:shape>
            <v:shape style="position:absolute;left:5427;top:91;width:1793;height:10" type="#_x0000_t75" stroked="false">
              <v:imagedata r:id="rId870" o:title=""/>
            </v:shape>
            <v:shape style="position:absolute;left:7215;top:91;width:1789;height:10" type="#_x0000_t75" stroked="false">
              <v:imagedata r:id="rId871" o:title=""/>
            </v:shape>
          </v:group>
        </w:pict>
      </w:r>
      <w:r>
        <w:rPr>
          <w:rFonts w:ascii="宋体" w:hAnsi="宋体" w:cs="宋体" w:eastAsia="宋体" w:hint="default"/>
          <w:position w:val="-1"/>
          <w:sz w:val="10"/>
          <w:szCs w:val="10"/>
        </w:rPr>
      </w:r>
    </w:p>
    <w:p>
      <w:pPr>
        <w:spacing w:line="240" w:lineRule="auto" w:before="3"/>
        <w:rPr>
          <w:rFonts w:ascii="宋体" w:hAnsi="宋体" w:cs="宋体" w:eastAsia="宋体" w:hint="default"/>
          <w:sz w:val="16"/>
          <w:szCs w:val="16"/>
        </w:rPr>
      </w:pPr>
    </w:p>
    <w:p>
      <w:pPr>
        <w:spacing w:line="100"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05pt;mso-position-horizontal-relative:char;mso-position-vertical-relative:line" coordorigin="0,0" coordsize="9004,101">
            <v:shape style="position:absolute;left:0;top:0;width:1882;height:101" type="#_x0000_t75" stroked="false">
              <v:imagedata r:id="rId872" o:title=""/>
            </v:shape>
            <v:shape style="position:absolute;left:1858;top:91;width:1796;height:10" type="#_x0000_t75" stroked="false">
              <v:imagedata r:id="rId873" o:title=""/>
            </v:shape>
            <v:shape style="position:absolute;left:3649;top:91;width:1784;height:10" type="#_x0000_t75" stroked="false">
              <v:imagedata r:id="rId869" o:title=""/>
            </v:shape>
            <v:shape style="position:absolute;left:5427;top:91;width:1793;height:10" type="#_x0000_t75" stroked="false">
              <v:imagedata r:id="rId870" o:title=""/>
            </v:shape>
            <v:shape style="position:absolute;left:7215;top:91;width:1789;height:10" type="#_x0000_t75" stroked="false">
              <v:imagedata r:id="rId871" o:title=""/>
            </v:shape>
          </v:group>
        </w:pict>
      </w:r>
      <w:r>
        <w:rPr>
          <w:rFonts w:ascii="宋体" w:hAnsi="宋体" w:cs="宋体" w:eastAsia="宋体" w:hint="default"/>
          <w:position w:val="-1"/>
          <w:sz w:val="10"/>
          <w:szCs w:val="10"/>
        </w:rPr>
      </w:r>
    </w:p>
    <w:p>
      <w:pPr>
        <w:spacing w:line="240" w:lineRule="auto" w:before="3"/>
        <w:rPr>
          <w:rFonts w:ascii="宋体" w:hAnsi="宋体" w:cs="宋体" w:eastAsia="宋体" w:hint="default"/>
          <w:sz w:val="16"/>
          <w:szCs w:val="16"/>
        </w:rPr>
      </w:pPr>
    </w:p>
    <w:p>
      <w:pPr>
        <w:spacing w:line="100"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05pt;mso-position-horizontal-relative:char;mso-position-vertical-relative:line" coordorigin="0,0" coordsize="9004,101">
            <v:shape style="position:absolute;left:0;top:0;width:1882;height:101" type="#_x0000_t75" stroked="false">
              <v:imagedata r:id="rId874" o:title=""/>
            </v:shape>
            <v:shape style="position:absolute;left:1858;top:91;width:1796;height:10" type="#_x0000_t75" stroked="false">
              <v:imagedata r:id="rId875" o:title=""/>
            </v:shape>
            <v:shape style="position:absolute;left:3649;top:91;width:1784;height:10" type="#_x0000_t75" stroked="false">
              <v:imagedata r:id="rId876" o:title=""/>
            </v:shape>
            <v:shape style="position:absolute;left:5427;top:91;width:1793;height:10" type="#_x0000_t75" stroked="false">
              <v:imagedata r:id="rId877" o:title=""/>
            </v:shape>
            <v:shape style="position:absolute;left:7215;top:91;width:1789;height:10" type="#_x0000_t75" stroked="false">
              <v:imagedata r:id="rId878"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spacing w:before="44"/>
        <w:ind w:left="2062" w:right="1306" w:firstLine="0"/>
        <w:jc w:val="left"/>
        <w:rPr>
          <w:rFonts w:ascii="宋体" w:hAnsi="宋体" w:cs="宋体" w:eastAsia="宋体" w:hint="default"/>
          <w:sz w:val="18"/>
          <w:szCs w:val="18"/>
        </w:rPr>
      </w:pPr>
      <w:r>
        <w:rPr/>
        <w:pict>
          <v:group style="position:absolute;margin-left:78.984001pt;margin-top:23.391735pt;width:451.65pt;height:108.55pt;mso-position-horizontal-relative:page;mso-position-vertical-relative:paragraph;z-index:-1269640" coordorigin="1580,468" coordsize="9033,2171">
            <v:group style="position:absolute;left:1594;top:482;width:1971;height:2" coordorigin="1594,482" coordsize="1971,2">
              <v:shape style="position:absolute;left:1594;top:482;width:1971;height:2" coordorigin="1594,482" coordsize="1971,0" path="m1594,482l3564,482e" filled="false" stroked="true" strokeweight="1.44pt" strokecolor="#000000">
                <v:path arrowok="t"/>
              </v:shape>
              <v:shape style="position:absolute;left:3564;top:497;width:10;height:2" type="#_x0000_t75" stroked="false">
                <v:imagedata r:id="rId879" o:title=""/>
              </v:shape>
            </v:group>
            <v:group style="position:absolute;left:3564;top:482;width:29;height:2" coordorigin="3564,482" coordsize="29,2">
              <v:shape style="position:absolute;left:3564;top:482;width:29;height:2" coordorigin="3564,482" coordsize="29,0" path="m3564,482l3593,482e" filled="false" stroked="true" strokeweight="1.44pt" strokecolor="#000000">
                <v:path arrowok="t"/>
              </v:shape>
            </v:group>
            <v:group style="position:absolute;left:3593;top:482;width:3486;height:2" coordorigin="3593,482" coordsize="3486,2">
              <v:shape style="position:absolute;left:3593;top:482;width:3486;height:2" coordorigin="3593,482" coordsize="3486,0" path="m3593,482l7079,482e" filled="false" stroked="true" strokeweight="1.44pt" strokecolor="#000000">
                <v:path arrowok="t"/>
              </v:shape>
              <v:shape style="position:absolute;left:7079;top:497;width:10;height:2" type="#_x0000_t75" stroked="false">
                <v:imagedata r:id="rId879" o:title=""/>
              </v:shape>
            </v:group>
            <v:group style="position:absolute;left:7079;top:482;width:29;height:2" coordorigin="7079,482" coordsize="29,2">
              <v:shape style="position:absolute;left:7079;top:482;width:29;height:2" coordorigin="7079,482" coordsize="29,0" path="m7079,482l7108,482e" filled="false" stroked="true" strokeweight="1.44pt" strokecolor="#000000">
                <v:path arrowok="t"/>
              </v:shape>
            </v:group>
            <v:group style="position:absolute;left:7108;top:482;width:3490;height:2" coordorigin="7108,482" coordsize="3490,2">
              <v:shape style="position:absolute;left:7108;top:482;width:3490;height:2" coordorigin="7108,482" coordsize="3490,0" path="m7108,482l10598,482e" filled="false" stroked="true" strokeweight="1.44pt" strokecolor="#000000">
                <v:path arrowok="t"/>
              </v:shape>
            </v:group>
            <v:group style="position:absolute;left:3564;top:499;width:10;height:20" coordorigin="3564,499" coordsize="10,20">
              <v:shape style="position:absolute;left:3564;top:499;width:10;height:20" coordorigin="3564,499" coordsize="10,20" path="m3564,518l3574,518,3574,499,3564,499,3564,518xe" filled="true" fillcolor="#000000" stroked="false">
                <v:path arrowok="t"/>
                <v:fill type="solid"/>
              </v:shape>
            </v:group>
            <v:group style="position:absolute;left:3564;top:518;width:10;height:20" coordorigin="3564,518" coordsize="10,20">
              <v:shape style="position:absolute;left:3564;top:518;width:10;height:20" coordorigin="3564,518" coordsize="10,20" path="m3564,537l3574,537,3574,518,3564,518,3564,537xe" filled="true" fillcolor="#000000" stroked="false">
                <v:path arrowok="t"/>
                <v:fill type="solid"/>
              </v:shape>
            </v:group>
            <v:group style="position:absolute;left:3564;top:537;width:10;height:20" coordorigin="3564,537" coordsize="10,20">
              <v:shape style="position:absolute;left:3564;top:537;width:10;height:20" coordorigin="3564,537" coordsize="10,20" path="m3564,557l3574,557,3574,537,3564,537,3564,557xe" filled="true" fillcolor="#000000" stroked="false">
                <v:path arrowok="t"/>
                <v:fill type="solid"/>
              </v:shape>
            </v:group>
            <v:group style="position:absolute;left:3564;top:557;width:10;height:20" coordorigin="3564,557" coordsize="10,20">
              <v:shape style="position:absolute;left:3564;top:557;width:10;height:20" coordorigin="3564,557" coordsize="10,20" path="m3564,576l3574,576,3574,557,3564,557,3564,576xe" filled="true" fillcolor="#000000" stroked="false">
                <v:path arrowok="t"/>
                <v:fill type="solid"/>
              </v:shape>
            </v:group>
            <v:group style="position:absolute;left:3564;top:576;width:10;height:20" coordorigin="3564,576" coordsize="10,20">
              <v:shape style="position:absolute;left:3564;top:576;width:10;height:20" coordorigin="3564,576" coordsize="10,20" path="m3564,595l3574,595,3574,576,3564,576,3564,595xe" filled="true" fillcolor="#000000" stroked="false">
                <v:path arrowok="t"/>
                <v:fill type="solid"/>
              </v:shape>
            </v:group>
            <v:group style="position:absolute;left:3564;top:595;width:10;height:20" coordorigin="3564,595" coordsize="10,20">
              <v:shape style="position:absolute;left:3564;top:595;width:10;height:20" coordorigin="3564,595" coordsize="10,20" path="m3564,614l3574,614,3574,595,3564,595,3564,614xe" filled="true" fillcolor="#000000" stroked="false">
                <v:path arrowok="t"/>
                <v:fill type="solid"/>
              </v:shape>
            </v:group>
            <v:group style="position:absolute;left:3564;top:614;width:10;height:20" coordorigin="3564,614" coordsize="10,20">
              <v:shape style="position:absolute;left:3564;top:614;width:10;height:20" coordorigin="3564,614" coordsize="10,20" path="m3564,633l3574,633,3574,614,3564,614,3564,633xe" filled="true" fillcolor="#000000" stroked="false">
                <v:path arrowok="t"/>
                <v:fill type="solid"/>
              </v:shape>
            </v:group>
            <v:group style="position:absolute;left:3564;top:633;width:10;height:20" coordorigin="3564,633" coordsize="10,20">
              <v:shape style="position:absolute;left:3564;top:633;width:10;height:20" coordorigin="3564,633" coordsize="10,20" path="m3564,653l3574,653,3574,633,3564,633,3564,653xe" filled="true" fillcolor="#000000" stroked="false">
                <v:path arrowok="t"/>
                <v:fill type="solid"/>
              </v:shape>
            </v:group>
            <v:group style="position:absolute;left:3564;top:653;width:10;height:20" coordorigin="3564,653" coordsize="10,20">
              <v:shape style="position:absolute;left:3564;top:653;width:10;height:20" coordorigin="3564,653" coordsize="10,20" path="m3564,672l3574,672,3574,653,3564,653,3564,672xe" filled="true" fillcolor="#000000" stroked="false">
                <v:path arrowok="t"/>
                <v:fill type="solid"/>
              </v:shape>
            </v:group>
            <v:group style="position:absolute;left:3564;top:672;width:10;height:20" coordorigin="3564,672" coordsize="10,20">
              <v:shape style="position:absolute;left:3564;top:672;width:10;height:20" coordorigin="3564,672" coordsize="10,20" path="m3564,691l3574,691,3574,672,3564,672,3564,691xe" filled="true" fillcolor="#000000" stroked="false">
                <v:path arrowok="t"/>
                <v:fill type="solid"/>
              </v:shape>
            </v:group>
            <v:group style="position:absolute;left:3564;top:691;width:10;height:20" coordorigin="3564,691" coordsize="10,20">
              <v:shape style="position:absolute;left:3564;top:691;width:10;height:20" coordorigin="3564,691" coordsize="10,20" path="m3564,710l3574,710,3574,691,3564,691,3564,710xe" filled="true" fillcolor="#000000" stroked="false">
                <v:path arrowok="t"/>
                <v:fill type="solid"/>
              </v:shape>
            </v:group>
            <v:group style="position:absolute;left:3564;top:710;width:10;height:20" coordorigin="3564,710" coordsize="10,20">
              <v:shape style="position:absolute;left:3564;top:710;width:10;height:20" coordorigin="3564,710" coordsize="10,20" path="m3564,729l3574,729,3574,710,3564,710,3564,729xe" filled="true" fillcolor="#000000" stroked="false">
                <v:path arrowok="t"/>
                <v:fill type="solid"/>
              </v:shape>
            </v:group>
            <v:group style="position:absolute;left:3564;top:729;width:10;height:20" coordorigin="3564,729" coordsize="10,20">
              <v:shape style="position:absolute;left:3564;top:729;width:10;height:20" coordorigin="3564,729" coordsize="10,20" path="m3564,749l3574,749,3574,729,3564,729,3564,749xe" filled="true" fillcolor="#000000" stroked="false">
                <v:path arrowok="t"/>
                <v:fill type="solid"/>
              </v:shape>
            </v:group>
            <v:group style="position:absolute;left:3564;top:749;width:10;height:20" coordorigin="3564,749" coordsize="10,20">
              <v:shape style="position:absolute;left:3564;top:749;width:10;height:20" coordorigin="3564,749" coordsize="10,20" path="m3564,768l3574,768,3574,749,3564,749,3564,768xe" filled="true" fillcolor="#000000" stroked="false">
                <v:path arrowok="t"/>
                <v:fill type="solid"/>
              </v:shape>
            </v:group>
            <v:group style="position:absolute;left:3564;top:774;width:10;height:2" coordorigin="3564,774" coordsize="10,2">
              <v:shape style="position:absolute;left:3564;top:774;width:10;height:2" coordorigin="3564,774" coordsize="10,0" path="m3564,774l3574,774e" filled="false" stroked="true" strokeweight=".599980pt" strokecolor="#000000">
                <v:path arrowok="t"/>
              </v:shape>
            </v:group>
            <v:group style="position:absolute;left:7079;top:499;width:10;height:20" coordorigin="7079,499" coordsize="10,20">
              <v:shape style="position:absolute;left:7079;top:499;width:10;height:20" coordorigin="7079,499" coordsize="10,20" path="m7079,518l7089,518,7089,499,7079,499,7079,518xe" filled="true" fillcolor="#000000" stroked="false">
                <v:path arrowok="t"/>
                <v:fill type="solid"/>
              </v:shape>
            </v:group>
            <v:group style="position:absolute;left:7079;top:518;width:10;height:20" coordorigin="7079,518" coordsize="10,20">
              <v:shape style="position:absolute;left:7079;top:518;width:10;height:20" coordorigin="7079,518" coordsize="10,20" path="m7079,537l7089,537,7089,518,7079,518,7079,537xe" filled="true" fillcolor="#000000" stroked="false">
                <v:path arrowok="t"/>
                <v:fill type="solid"/>
              </v:shape>
            </v:group>
            <v:group style="position:absolute;left:7079;top:537;width:10;height:20" coordorigin="7079,537" coordsize="10,20">
              <v:shape style="position:absolute;left:7079;top:537;width:10;height:20" coordorigin="7079,537" coordsize="10,20" path="m7079,557l7089,557,7089,537,7079,537,7079,557xe" filled="true" fillcolor="#000000" stroked="false">
                <v:path arrowok="t"/>
                <v:fill type="solid"/>
              </v:shape>
            </v:group>
            <v:group style="position:absolute;left:7079;top:557;width:10;height:20" coordorigin="7079,557" coordsize="10,20">
              <v:shape style="position:absolute;left:7079;top:557;width:10;height:20" coordorigin="7079,557" coordsize="10,20" path="m7079,576l7089,576,7089,557,7079,557,7079,576xe" filled="true" fillcolor="#000000" stroked="false">
                <v:path arrowok="t"/>
                <v:fill type="solid"/>
              </v:shape>
            </v:group>
            <v:group style="position:absolute;left:7079;top:576;width:10;height:20" coordorigin="7079,576" coordsize="10,20">
              <v:shape style="position:absolute;left:7079;top:576;width:10;height:20" coordorigin="7079,576" coordsize="10,20" path="m7079,595l7089,595,7089,576,7079,576,7079,595xe" filled="true" fillcolor="#000000" stroked="false">
                <v:path arrowok="t"/>
                <v:fill type="solid"/>
              </v:shape>
            </v:group>
            <v:group style="position:absolute;left:7079;top:595;width:10;height:20" coordorigin="7079,595" coordsize="10,20">
              <v:shape style="position:absolute;left:7079;top:595;width:10;height:20" coordorigin="7079,595" coordsize="10,20" path="m7079,614l7089,614,7089,595,7079,595,7079,614xe" filled="true" fillcolor="#000000" stroked="false">
                <v:path arrowok="t"/>
                <v:fill type="solid"/>
              </v:shape>
            </v:group>
            <v:group style="position:absolute;left:7079;top:614;width:10;height:20" coordorigin="7079,614" coordsize="10,20">
              <v:shape style="position:absolute;left:7079;top:614;width:10;height:20" coordorigin="7079,614" coordsize="10,20" path="m7079,633l7089,633,7089,614,7079,614,7079,633xe" filled="true" fillcolor="#000000" stroked="false">
                <v:path arrowok="t"/>
                <v:fill type="solid"/>
              </v:shape>
            </v:group>
            <v:group style="position:absolute;left:7079;top:633;width:10;height:20" coordorigin="7079,633" coordsize="10,20">
              <v:shape style="position:absolute;left:7079;top:633;width:10;height:20" coordorigin="7079,633" coordsize="10,20" path="m7079,653l7089,653,7089,633,7079,633,7079,653xe" filled="true" fillcolor="#000000" stroked="false">
                <v:path arrowok="t"/>
                <v:fill type="solid"/>
              </v:shape>
            </v:group>
            <v:group style="position:absolute;left:7079;top:653;width:10;height:20" coordorigin="7079,653" coordsize="10,20">
              <v:shape style="position:absolute;left:7079;top:653;width:10;height:20" coordorigin="7079,653" coordsize="10,20" path="m7079,672l7089,672,7089,653,7079,653,7079,672xe" filled="true" fillcolor="#000000" stroked="false">
                <v:path arrowok="t"/>
                <v:fill type="solid"/>
              </v:shape>
            </v:group>
            <v:group style="position:absolute;left:7079;top:672;width:10;height:20" coordorigin="7079,672" coordsize="10,20">
              <v:shape style="position:absolute;left:7079;top:672;width:10;height:20" coordorigin="7079,672" coordsize="10,20" path="m7079,691l7089,691,7089,672,7079,672,7079,691xe" filled="true" fillcolor="#000000" stroked="false">
                <v:path arrowok="t"/>
                <v:fill type="solid"/>
              </v:shape>
            </v:group>
            <v:group style="position:absolute;left:7079;top:691;width:10;height:20" coordorigin="7079,691" coordsize="10,20">
              <v:shape style="position:absolute;left:7079;top:691;width:10;height:20" coordorigin="7079,691" coordsize="10,20" path="m7079,710l7089,710,7089,691,7079,691,7079,710xe" filled="true" fillcolor="#000000" stroked="false">
                <v:path arrowok="t"/>
                <v:fill type="solid"/>
              </v:shape>
            </v:group>
            <v:group style="position:absolute;left:7079;top:710;width:10;height:20" coordorigin="7079,710" coordsize="10,20">
              <v:shape style="position:absolute;left:7079;top:710;width:10;height:20" coordorigin="7079,710" coordsize="10,20" path="m7079,729l7089,729,7089,710,7079,710,7079,729xe" filled="true" fillcolor="#000000" stroked="false">
                <v:path arrowok="t"/>
                <v:fill type="solid"/>
              </v:shape>
            </v:group>
            <v:group style="position:absolute;left:7079;top:729;width:10;height:20" coordorigin="7079,729" coordsize="10,20">
              <v:shape style="position:absolute;left:7079;top:729;width:10;height:20" coordorigin="7079,729" coordsize="10,20" path="m7079,749l7089,749,7089,729,7079,729,7079,749xe" filled="true" fillcolor="#000000" stroked="false">
                <v:path arrowok="t"/>
                <v:fill type="solid"/>
              </v:shape>
            </v:group>
            <v:group style="position:absolute;left:7079;top:749;width:10;height:20" coordorigin="7079,749" coordsize="10,20">
              <v:shape style="position:absolute;left:7079;top:749;width:10;height:20" coordorigin="7079,749" coordsize="10,20" path="m7079,768l7089,768,7089,749,7079,749,7079,768xe" filled="true" fillcolor="#000000" stroked="false">
                <v:path arrowok="t"/>
                <v:fill type="solid"/>
              </v:shape>
            </v:group>
            <v:group style="position:absolute;left:7079;top:774;width:10;height:2" coordorigin="7079,774" coordsize="10,2">
              <v:shape style="position:absolute;left:7079;top:774;width:10;height:2" coordorigin="7079,774" coordsize="10,0" path="m7079,774l7089,774e" filled="false" stroked="true" strokeweight=".599980pt" strokecolor="#000000">
                <v:path arrowok="t"/>
              </v:shape>
            </v:group>
            <v:group style="position:absolute;left:3564;top:785;width:10;height:2" coordorigin="3564,785" coordsize="10,2">
              <v:shape style="position:absolute;left:3564;top:785;width:10;height:2" coordorigin="3564,785" coordsize="10,0" path="m3564,785l3574,785e" filled="false" stroked="true" strokeweight=".48004pt" strokecolor="#000000">
                <v:path arrowok="t"/>
              </v:shape>
              <v:shape style="position:absolute;left:3574;top:780;width:1748;height:10" type="#_x0000_t75" stroked="false">
                <v:imagedata r:id="rId880" o:title=""/>
              </v:shape>
              <v:shape style="position:absolute;left:5317;top:780;width:5281;height:10" type="#_x0000_t75" stroked="false">
                <v:imagedata r:id="rId881" o:title=""/>
              </v:shape>
            </v:group>
            <v:group style="position:absolute;left:3564;top:789;width:10;height:20" coordorigin="3564,789" coordsize="10,20">
              <v:shape style="position:absolute;left:3564;top:789;width:10;height:20" coordorigin="3564,789" coordsize="10,20" path="m3564,809l3574,809,3574,789,3564,789,3564,809xe" filled="true" fillcolor="#000000" stroked="false">
                <v:path arrowok="t"/>
                <v:fill type="solid"/>
              </v:shape>
            </v:group>
            <v:group style="position:absolute;left:3564;top:809;width:10;height:20" coordorigin="3564,809" coordsize="10,20">
              <v:shape style="position:absolute;left:3564;top:809;width:10;height:20" coordorigin="3564,809" coordsize="10,20" path="m3564,828l3574,828,3574,809,3564,809,3564,828xe" filled="true" fillcolor="#000000" stroked="false">
                <v:path arrowok="t"/>
                <v:fill type="solid"/>
              </v:shape>
            </v:group>
            <v:group style="position:absolute;left:3564;top:828;width:10;height:20" coordorigin="3564,828" coordsize="10,20">
              <v:shape style="position:absolute;left:3564;top:828;width:10;height:20" coordorigin="3564,828" coordsize="10,20" path="m3564,847l3574,847,3574,828,3564,828,3564,847xe" filled="true" fillcolor="#000000" stroked="false">
                <v:path arrowok="t"/>
                <v:fill type="solid"/>
              </v:shape>
            </v:group>
            <v:group style="position:absolute;left:3564;top:847;width:10;height:20" coordorigin="3564,847" coordsize="10,20">
              <v:shape style="position:absolute;left:3564;top:847;width:10;height:20" coordorigin="3564,847" coordsize="10,20" path="m3564,866l3574,866,3574,847,3564,847,3564,866xe" filled="true" fillcolor="#000000" stroked="false">
                <v:path arrowok="t"/>
                <v:fill type="solid"/>
              </v:shape>
            </v:group>
            <v:group style="position:absolute;left:3564;top:866;width:10;height:20" coordorigin="3564,866" coordsize="10,20">
              <v:shape style="position:absolute;left:3564;top:866;width:10;height:20" coordorigin="3564,866" coordsize="10,20" path="m3564,885l3574,885,3574,866,3564,866,3564,885xe" filled="true" fillcolor="#000000" stroked="false">
                <v:path arrowok="t"/>
                <v:fill type="solid"/>
              </v:shape>
            </v:group>
            <v:group style="position:absolute;left:3564;top:885;width:10;height:20" coordorigin="3564,885" coordsize="10,20">
              <v:shape style="position:absolute;left:3564;top:885;width:10;height:20" coordorigin="3564,885" coordsize="10,20" path="m3564,905l3574,905,3574,885,3564,885,3564,905xe" filled="true" fillcolor="#000000" stroked="false">
                <v:path arrowok="t"/>
                <v:fill type="solid"/>
              </v:shape>
            </v:group>
            <v:group style="position:absolute;left:3564;top:905;width:10;height:20" coordorigin="3564,905" coordsize="10,20">
              <v:shape style="position:absolute;left:3564;top:905;width:10;height:20" coordorigin="3564,905" coordsize="10,20" path="m3564,924l3574,924,3574,905,3564,905,3564,924xe" filled="true" fillcolor="#000000" stroked="false">
                <v:path arrowok="t"/>
                <v:fill type="solid"/>
              </v:shape>
            </v:group>
            <v:group style="position:absolute;left:3564;top:924;width:10;height:20" coordorigin="3564,924" coordsize="10,20">
              <v:shape style="position:absolute;left:3564;top:924;width:10;height:20" coordorigin="3564,924" coordsize="10,20" path="m3564,943l3574,943,3574,924,3564,924,3564,943xe" filled="true" fillcolor="#000000" stroked="false">
                <v:path arrowok="t"/>
                <v:fill type="solid"/>
              </v:shape>
            </v:group>
            <v:group style="position:absolute;left:3564;top:943;width:10;height:20" coordorigin="3564,943" coordsize="10,20">
              <v:shape style="position:absolute;left:3564;top:943;width:10;height:20" coordorigin="3564,943" coordsize="10,20" path="m3564,962l3574,962,3574,943,3564,943,3564,962xe" filled="true" fillcolor="#000000" stroked="false">
                <v:path arrowok="t"/>
                <v:fill type="solid"/>
              </v:shape>
            </v:group>
            <v:group style="position:absolute;left:3564;top:962;width:10;height:20" coordorigin="3564,962" coordsize="10,20">
              <v:shape style="position:absolute;left:3564;top:962;width:10;height:20" coordorigin="3564,962" coordsize="10,20" path="m3564,981l3574,981,3574,962,3564,962,3564,981xe" filled="true" fillcolor="#000000" stroked="false">
                <v:path arrowok="t"/>
                <v:fill type="solid"/>
              </v:shape>
            </v:group>
            <v:group style="position:absolute;left:3564;top:981;width:10;height:20" coordorigin="3564,981" coordsize="10,20">
              <v:shape style="position:absolute;left:3564;top:981;width:10;height:20" coordorigin="3564,981" coordsize="10,20" path="m3564,1001l3574,1001,3574,981,3564,981,3564,1001xe" filled="true" fillcolor="#000000" stroked="false">
                <v:path arrowok="t"/>
                <v:fill type="solid"/>
              </v:shape>
            </v:group>
            <v:group style="position:absolute;left:5322;top:789;width:10;height:20" coordorigin="5322,789" coordsize="10,20">
              <v:shape style="position:absolute;left:5322;top:789;width:10;height:20" coordorigin="5322,789" coordsize="10,20" path="m5322,809l5331,809,5331,789,5322,789,5322,809xe" filled="true" fillcolor="#000000" stroked="false">
                <v:path arrowok="t"/>
                <v:fill type="solid"/>
              </v:shape>
            </v:group>
            <v:group style="position:absolute;left:5322;top:809;width:10;height:20" coordorigin="5322,809" coordsize="10,20">
              <v:shape style="position:absolute;left:5322;top:809;width:10;height:20" coordorigin="5322,809" coordsize="10,20" path="m5322,828l5331,828,5331,809,5322,809,5322,828xe" filled="true" fillcolor="#000000" stroked="false">
                <v:path arrowok="t"/>
                <v:fill type="solid"/>
              </v:shape>
            </v:group>
            <v:group style="position:absolute;left:5322;top:828;width:10;height:20" coordorigin="5322,828" coordsize="10,20">
              <v:shape style="position:absolute;left:5322;top:828;width:10;height:20" coordorigin="5322,828" coordsize="10,20" path="m5322,847l5331,847,5331,828,5322,828,5322,847xe" filled="true" fillcolor="#000000" stroked="false">
                <v:path arrowok="t"/>
                <v:fill type="solid"/>
              </v:shape>
            </v:group>
            <v:group style="position:absolute;left:5322;top:847;width:10;height:20" coordorigin="5322,847" coordsize="10,20">
              <v:shape style="position:absolute;left:5322;top:847;width:10;height:20" coordorigin="5322,847" coordsize="10,20" path="m5322,866l5331,866,5331,847,5322,847,5322,866xe" filled="true" fillcolor="#000000" stroked="false">
                <v:path arrowok="t"/>
                <v:fill type="solid"/>
              </v:shape>
            </v:group>
            <v:group style="position:absolute;left:5322;top:866;width:10;height:20" coordorigin="5322,866" coordsize="10,20">
              <v:shape style="position:absolute;left:5322;top:866;width:10;height:20" coordorigin="5322,866" coordsize="10,20" path="m5322,885l5331,885,5331,866,5322,866,5322,885xe" filled="true" fillcolor="#000000" stroked="false">
                <v:path arrowok="t"/>
                <v:fill type="solid"/>
              </v:shape>
            </v:group>
            <v:group style="position:absolute;left:5322;top:885;width:10;height:20" coordorigin="5322,885" coordsize="10,20">
              <v:shape style="position:absolute;left:5322;top:885;width:10;height:20" coordorigin="5322,885" coordsize="10,20" path="m5322,905l5331,905,5331,885,5322,885,5322,905xe" filled="true" fillcolor="#000000" stroked="false">
                <v:path arrowok="t"/>
                <v:fill type="solid"/>
              </v:shape>
            </v:group>
            <v:group style="position:absolute;left:5322;top:905;width:10;height:20" coordorigin="5322,905" coordsize="10,20">
              <v:shape style="position:absolute;left:5322;top:905;width:10;height:20" coordorigin="5322,905" coordsize="10,20" path="m5322,924l5331,924,5331,905,5322,905,5322,924xe" filled="true" fillcolor="#000000" stroked="false">
                <v:path arrowok="t"/>
                <v:fill type="solid"/>
              </v:shape>
            </v:group>
            <v:group style="position:absolute;left:5322;top:924;width:10;height:20" coordorigin="5322,924" coordsize="10,20">
              <v:shape style="position:absolute;left:5322;top:924;width:10;height:20" coordorigin="5322,924" coordsize="10,20" path="m5322,943l5331,943,5331,924,5322,924,5322,943xe" filled="true" fillcolor="#000000" stroked="false">
                <v:path arrowok="t"/>
                <v:fill type="solid"/>
              </v:shape>
            </v:group>
            <v:group style="position:absolute;left:5322;top:943;width:10;height:20" coordorigin="5322,943" coordsize="10,20">
              <v:shape style="position:absolute;left:5322;top:943;width:10;height:20" coordorigin="5322,943" coordsize="10,20" path="m5322,962l5331,962,5331,943,5322,943,5322,962xe" filled="true" fillcolor="#000000" stroked="false">
                <v:path arrowok="t"/>
                <v:fill type="solid"/>
              </v:shape>
            </v:group>
            <v:group style="position:absolute;left:5322;top:962;width:10;height:20" coordorigin="5322,962" coordsize="10,20">
              <v:shape style="position:absolute;left:5322;top:962;width:10;height:20" coordorigin="5322,962" coordsize="10,20" path="m5322,981l5331,981,5331,962,5322,962,5322,981xe" filled="true" fillcolor="#000000" stroked="false">
                <v:path arrowok="t"/>
                <v:fill type="solid"/>
              </v:shape>
            </v:group>
            <v:group style="position:absolute;left:5322;top:981;width:10;height:20" coordorigin="5322,981" coordsize="10,20">
              <v:shape style="position:absolute;left:5322;top:981;width:10;height:20" coordorigin="5322,981" coordsize="10,20" path="m5322,1001l5331,1001,5331,981,5322,981,5322,1001xe" filled="true" fillcolor="#000000" stroked="false">
                <v:path arrowok="t"/>
                <v:fill type="solid"/>
              </v:shape>
            </v:group>
            <v:group style="position:absolute;left:5322;top:1001;width:10;height:20" coordorigin="5322,1001" coordsize="10,20">
              <v:shape style="position:absolute;left:5322;top:1001;width:10;height:20" coordorigin="5322,1001" coordsize="10,20" path="m5322,1020l5331,1020,5331,1001,5322,1001,5322,1020xe" filled="true" fillcolor="#000000" stroked="false">
                <v:path arrowok="t"/>
                <v:fill type="solid"/>
              </v:shape>
            </v:group>
            <v:group style="position:absolute;left:5322;top:1020;width:10;height:20" coordorigin="5322,1020" coordsize="10,20">
              <v:shape style="position:absolute;left:5322;top:1020;width:10;height:20" coordorigin="5322,1020" coordsize="10,20" path="m5322,1039l5331,1039,5331,1020,5322,1020,5322,1039xe" filled="true" fillcolor="#000000" stroked="false">
                <v:path arrowok="t"/>
                <v:fill type="solid"/>
              </v:shape>
            </v:group>
            <v:group style="position:absolute;left:5322;top:1039;width:10;height:20" coordorigin="5322,1039" coordsize="10,20">
              <v:shape style="position:absolute;left:5322;top:1039;width:10;height:20" coordorigin="5322,1039" coordsize="10,20" path="m5322,1058l5331,1058,5331,1039,5322,1039,5322,1058xe" filled="true" fillcolor="#000000" stroked="false">
                <v:path arrowok="t"/>
                <v:fill type="solid"/>
              </v:shape>
            </v:group>
            <v:group style="position:absolute;left:5322;top:1058;width:10;height:20" coordorigin="5322,1058" coordsize="10,20">
              <v:shape style="position:absolute;left:5322;top:1058;width:10;height:20" coordorigin="5322,1058" coordsize="10,20" path="m5322,1077l5331,1077,5331,1058,5322,1058,5322,1077xe" filled="true" fillcolor="#000000" stroked="false">
                <v:path arrowok="t"/>
                <v:fill type="solid"/>
              </v:shape>
            </v:group>
            <v:group style="position:absolute;left:5322;top:1085;width:10;height:2" coordorigin="5322,1085" coordsize="10,2">
              <v:shape style="position:absolute;left:5322;top:1085;width:10;height:2" coordorigin="5322,1085" coordsize="10,0" path="m5322,1085l5331,1085e" filled="false" stroked="true" strokeweight=".72003pt" strokecolor="#000000">
                <v:path arrowok="t"/>
              </v:shape>
            </v:group>
            <v:group style="position:absolute;left:7079;top:789;width:10;height:20" coordorigin="7079,789" coordsize="10,20">
              <v:shape style="position:absolute;left:7079;top:789;width:10;height:20" coordorigin="7079,789" coordsize="10,20" path="m7079,809l7089,809,7089,789,7079,789,7079,809xe" filled="true" fillcolor="#000000" stroked="false">
                <v:path arrowok="t"/>
                <v:fill type="solid"/>
              </v:shape>
            </v:group>
            <v:group style="position:absolute;left:7079;top:809;width:10;height:20" coordorigin="7079,809" coordsize="10,20">
              <v:shape style="position:absolute;left:7079;top:809;width:10;height:20" coordorigin="7079,809" coordsize="10,20" path="m7079,828l7089,828,7089,809,7079,809,7079,828xe" filled="true" fillcolor="#000000" stroked="false">
                <v:path arrowok="t"/>
                <v:fill type="solid"/>
              </v:shape>
            </v:group>
            <v:group style="position:absolute;left:7079;top:828;width:10;height:20" coordorigin="7079,828" coordsize="10,20">
              <v:shape style="position:absolute;left:7079;top:828;width:10;height:20" coordorigin="7079,828" coordsize="10,20" path="m7079,847l7089,847,7089,828,7079,828,7079,847xe" filled="true" fillcolor="#000000" stroked="false">
                <v:path arrowok="t"/>
                <v:fill type="solid"/>
              </v:shape>
            </v:group>
            <v:group style="position:absolute;left:7079;top:847;width:10;height:20" coordorigin="7079,847" coordsize="10,20">
              <v:shape style="position:absolute;left:7079;top:847;width:10;height:20" coordorigin="7079,847" coordsize="10,20" path="m7079,866l7089,866,7089,847,7079,847,7079,866xe" filled="true" fillcolor="#000000" stroked="false">
                <v:path arrowok="t"/>
                <v:fill type="solid"/>
              </v:shape>
            </v:group>
            <v:group style="position:absolute;left:7079;top:866;width:10;height:20" coordorigin="7079,866" coordsize="10,20">
              <v:shape style="position:absolute;left:7079;top:866;width:10;height:20" coordorigin="7079,866" coordsize="10,20" path="m7079,885l7089,885,7089,866,7079,866,7079,885xe" filled="true" fillcolor="#000000" stroked="false">
                <v:path arrowok="t"/>
                <v:fill type="solid"/>
              </v:shape>
            </v:group>
            <v:group style="position:absolute;left:7079;top:885;width:10;height:20" coordorigin="7079,885" coordsize="10,20">
              <v:shape style="position:absolute;left:7079;top:885;width:10;height:20" coordorigin="7079,885" coordsize="10,20" path="m7079,905l7089,905,7089,885,7079,885,7079,905xe" filled="true" fillcolor="#000000" stroked="false">
                <v:path arrowok="t"/>
                <v:fill type="solid"/>
              </v:shape>
            </v:group>
            <v:group style="position:absolute;left:7079;top:905;width:10;height:20" coordorigin="7079,905" coordsize="10,20">
              <v:shape style="position:absolute;left:7079;top:905;width:10;height:20" coordorigin="7079,905" coordsize="10,20" path="m7079,924l7089,924,7089,905,7079,905,7079,924xe" filled="true" fillcolor="#000000" stroked="false">
                <v:path arrowok="t"/>
                <v:fill type="solid"/>
              </v:shape>
            </v:group>
            <v:group style="position:absolute;left:7079;top:924;width:10;height:20" coordorigin="7079,924" coordsize="10,20">
              <v:shape style="position:absolute;left:7079;top:924;width:10;height:20" coordorigin="7079,924" coordsize="10,20" path="m7079,943l7089,943,7089,924,7079,924,7079,943xe" filled="true" fillcolor="#000000" stroked="false">
                <v:path arrowok="t"/>
                <v:fill type="solid"/>
              </v:shape>
            </v:group>
            <v:group style="position:absolute;left:7079;top:943;width:10;height:20" coordorigin="7079,943" coordsize="10,20">
              <v:shape style="position:absolute;left:7079;top:943;width:10;height:20" coordorigin="7079,943" coordsize="10,20" path="m7079,962l7089,962,7089,943,7079,943,7079,962xe" filled="true" fillcolor="#000000" stroked="false">
                <v:path arrowok="t"/>
                <v:fill type="solid"/>
              </v:shape>
            </v:group>
            <v:group style="position:absolute;left:7079;top:962;width:10;height:20" coordorigin="7079,962" coordsize="10,20">
              <v:shape style="position:absolute;left:7079;top:962;width:10;height:20" coordorigin="7079,962" coordsize="10,20" path="m7079,981l7089,981,7089,962,7079,962,7079,981xe" filled="true" fillcolor="#000000" stroked="false">
                <v:path arrowok="t"/>
                <v:fill type="solid"/>
              </v:shape>
            </v:group>
            <v:group style="position:absolute;left:7079;top:981;width:10;height:20" coordorigin="7079,981" coordsize="10,20">
              <v:shape style="position:absolute;left:7079;top:981;width:10;height:20" coordorigin="7079,981" coordsize="10,20" path="m7079,1001l7089,1001,7089,981,7079,981,7079,1001xe" filled="true" fillcolor="#000000" stroked="false">
                <v:path arrowok="t"/>
                <v:fill type="solid"/>
              </v:shape>
            </v:group>
            <v:group style="position:absolute;left:7079;top:1001;width:10;height:20" coordorigin="7079,1001" coordsize="10,20">
              <v:shape style="position:absolute;left:7079;top:1001;width:10;height:20" coordorigin="7079,1001" coordsize="10,20" path="m7079,1020l7089,1020,7089,1001,7079,1001,7079,1020xe" filled="true" fillcolor="#000000" stroked="false">
                <v:path arrowok="t"/>
                <v:fill type="solid"/>
              </v:shape>
            </v:group>
            <v:group style="position:absolute;left:7079;top:1020;width:10;height:20" coordorigin="7079,1020" coordsize="10,20">
              <v:shape style="position:absolute;left:7079;top:1020;width:10;height:20" coordorigin="7079,1020" coordsize="10,20" path="m7079,1039l7089,1039,7089,1020,7079,1020,7079,1039xe" filled="true" fillcolor="#000000" stroked="false">
                <v:path arrowok="t"/>
                <v:fill type="solid"/>
              </v:shape>
            </v:group>
            <v:group style="position:absolute;left:7079;top:1039;width:10;height:20" coordorigin="7079,1039" coordsize="10,20">
              <v:shape style="position:absolute;left:7079;top:1039;width:10;height:20" coordorigin="7079,1039" coordsize="10,20" path="m7079,1058l7089,1058,7089,1039,7079,1039,7079,1058xe" filled="true" fillcolor="#000000" stroked="false">
                <v:path arrowok="t"/>
                <v:fill type="solid"/>
              </v:shape>
            </v:group>
            <v:group style="position:absolute;left:7079;top:1058;width:10;height:20" coordorigin="7079,1058" coordsize="10,20">
              <v:shape style="position:absolute;left:7079;top:1058;width:10;height:20" coordorigin="7079,1058" coordsize="10,20" path="m7079,1077l7089,1077,7089,1058,7079,1058,7079,1077xe" filled="true" fillcolor="#000000" stroked="false">
                <v:path arrowok="t"/>
                <v:fill type="solid"/>
              </v:shape>
            </v:group>
            <v:group style="position:absolute;left:7079;top:1085;width:10;height:2" coordorigin="7079,1085" coordsize="10,2">
              <v:shape style="position:absolute;left:7079;top:1085;width:10;height:2" coordorigin="7079,1085" coordsize="10,0" path="m7079,1085l7089,1085e" filled="false" stroked="true" strokeweight=".72003pt" strokecolor="#000000">
                <v:path arrowok="t"/>
              </v:shape>
            </v:group>
            <v:group style="position:absolute;left:8836;top:789;width:10;height:20" coordorigin="8836,789" coordsize="10,20">
              <v:shape style="position:absolute;left:8836;top:789;width:10;height:20" coordorigin="8836,789" coordsize="10,20" path="m8836,809l8846,809,8846,789,8836,789,8836,809xe" filled="true" fillcolor="#000000" stroked="false">
                <v:path arrowok="t"/>
                <v:fill type="solid"/>
              </v:shape>
            </v:group>
            <v:group style="position:absolute;left:8836;top:809;width:10;height:20" coordorigin="8836,809" coordsize="10,20">
              <v:shape style="position:absolute;left:8836;top:809;width:10;height:20" coordorigin="8836,809" coordsize="10,20" path="m8836,828l8846,828,8846,809,8836,809,8836,828xe" filled="true" fillcolor="#000000" stroked="false">
                <v:path arrowok="t"/>
                <v:fill type="solid"/>
              </v:shape>
            </v:group>
            <v:group style="position:absolute;left:8836;top:828;width:10;height:20" coordorigin="8836,828" coordsize="10,20">
              <v:shape style="position:absolute;left:8836;top:828;width:10;height:20" coordorigin="8836,828" coordsize="10,20" path="m8836,847l8846,847,8846,828,8836,828,8836,847xe" filled="true" fillcolor="#000000" stroked="false">
                <v:path arrowok="t"/>
                <v:fill type="solid"/>
              </v:shape>
            </v:group>
            <v:group style="position:absolute;left:8836;top:847;width:10;height:20" coordorigin="8836,847" coordsize="10,20">
              <v:shape style="position:absolute;left:8836;top:847;width:10;height:20" coordorigin="8836,847" coordsize="10,20" path="m8836,866l8846,866,8846,847,8836,847,8836,866xe" filled="true" fillcolor="#000000" stroked="false">
                <v:path arrowok="t"/>
                <v:fill type="solid"/>
              </v:shape>
            </v:group>
            <v:group style="position:absolute;left:8836;top:866;width:10;height:20" coordorigin="8836,866" coordsize="10,20">
              <v:shape style="position:absolute;left:8836;top:866;width:10;height:20" coordorigin="8836,866" coordsize="10,20" path="m8836,885l8846,885,8846,866,8836,866,8836,885xe" filled="true" fillcolor="#000000" stroked="false">
                <v:path arrowok="t"/>
                <v:fill type="solid"/>
              </v:shape>
            </v:group>
            <v:group style="position:absolute;left:8836;top:885;width:10;height:20" coordorigin="8836,885" coordsize="10,20">
              <v:shape style="position:absolute;left:8836;top:885;width:10;height:20" coordorigin="8836,885" coordsize="10,20" path="m8836,905l8846,905,8846,885,8836,885,8836,905xe" filled="true" fillcolor="#000000" stroked="false">
                <v:path arrowok="t"/>
                <v:fill type="solid"/>
              </v:shape>
            </v:group>
            <v:group style="position:absolute;left:8836;top:905;width:10;height:20" coordorigin="8836,905" coordsize="10,20">
              <v:shape style="position:absolute;left:8836;top:905;width:10;height:20" coordorigin="8836,905" coordsize="10,20" path="m8836,924l8846,924,8846,905,8836,905,8836,924xe" filled="true" fillcolor="#000000" stroked="false">
                <v:path arrowok="t"/>
                <v:fill type="solid"/>
              </v:shape>
            </v:group>
            <v:group style="position:absolute;left:8836;top:924;width:10;height:20" coordorigin="8836,924" coordsize="10,20">
              <v:shape style="position:absolute;left:8836;top:924;width:10;height:20" coordorigin="8836,924" coordsize="10,20" path="m8836,943l8846,943,8846,924,8836,924,8836,943xe" filled="true" fillcolor="#000000" stroked="false">
                <v:path arrowok="t"/>
                <v:fill type="solid"/>
              </v:shape>
            </v:group>
            <v:group style="position:absolute;left:8836;top:943;width:10;height:20" coordorigin="8836,943" coordsize="10,20">
              <v:shape style="position:absolute;left:8836;top:943;width:10;height:20" coordorigin="8836,943" coordsize="10,20" path="m8836,962l8846,962,8846,943,8836,943,8836,962xe" filled="true" fillcolor="#000000" stroked="false">
                <v:path arrowok="t"/>
                <v:fill type="solid"/>
              </v:shape>
            </v:group>
            <v:group style="position:absolute;left:8836;top:962;width:10;height:20" coordorigin="8836,962" coordsize="10,20">
              <v:shape style="position:absolute;left:8836;top:962;width:10;height:20" coordorigin="8836,962" coordsize="10,20" path="m8836,981l8846,981,8846,962,8836,962,8836,981xe" filled="true" fillcolor="#000000" stroked="false">
                <v:path arrowok="t"/>
                <v:fill type="solid"/>
              </v:shape>
            </v:group>
            <v:group style="position:absolute;left:8836;top:981;width:10;height:20" coordorigin="8836,981" coordsize="10,20">
              <v:shape style="position:absolute;left:8836;top:981;width:10;height:20" coordorigin="8836,981" coordsize="10,20" path="m8836,1001l8846,1001,8846,981,8836,981,8836,1001xe" filled="true" fillcolor="#000000" stroked="false">
                <v:path arrowok="t"/>
                <v:fill type="solid"/>
              </v:shape>
            </v:group>
            <v:group style="position:absolute;left:8836;top:1001;width:10;height:20" coordorigin="8836,1001" coordsize="10,20">
              <v:shape style="position:absolute;left:8836;top:1001;width:10;height:20" coordorigin="8836,1001" coordsize="10,20" path="m8836,1020l8846,1020,8846,1001,8836,1001,8836,1020xe" filled="true" fillcolor="#000000" stroked="false">
                <v:path arrowok="t"/>
                <v:fill type="solid"/>
              </v:shape>
            </v:group>
            <v:group style="position:absolute;left:8836;top:1020;width:10;height:20" coordorigin="8836,1020" coordsize="10,20">
              <v:shape style="position:absolute;left:8836;top:1020;width:10;height:20" coordorigin="8836,1020" coordsize="10,20" path="m8836,1039l8846,1039,8846,1020,8836,1020,8836,1039xe" filled="true" fillcolor="#000000" stroked="false">
                <v:path arrowok="t"/>
                <v:fill type="solid"/>
              </v:shape>
            </v:group>
            <v:group style="position:absolute;left:8836;top:1039;width:10;height:20" coordorigin="8836,1039" coordsize="10,20">
              <v:shape style="position:absolute;left:8836;top:1039;width:10;height:20" coordorigin="8836,1039" coordsize="10,20" path="m8836,1058l8846,1058,8846,1039,8836,1039,8836,1058xe" filled="true" fillcolor="#000000" stroked="false">
                <v:path arrowok="t"/>
                <v:fill type="solid"/>
              </v:shape>
            </v:group>
            <v:group style="position:absolute;left:8836;top:1058;width:10;height:20" coordorigin="8836,1058" coordsize="10,20">
              <v:shape style="position:absolute;left:8836;top:1058;width:10;height:20" coordorigin="8836,1058" coordsize="10,20" path="m8836,1077l8846,1077,8846,1058,8836,1058,8836,1077xe" filled="true" fillcolor="#000000" stroked="false">
                <v:path arrowok="t"/>
                <v:fill type="solid"/>
              </v:shape>
            </v:group>
            <v:group style="position:absolute;left:8836;top:1085;width:10;height:2" coordorigin="8836,1085" coordsize="10,2">
              <v:shape style="position:absolute;left:8836;top:1085;width:10;height:2" coordorigin="8836,1085" coordsize="10,0" path="m8836,1085l8846,1085e" filled="false" stroked="true" strokeweight=".72003pt" strokecolor="#000000">
                <v:path arrowok="t"/>
              </v:shape>
              <v:shape style="position:absolute;left:1594;top:1001;width:1990;height:101" type="#_x0000_t75" stroked="false">
                <v:imagedata r:id="rId882" o:title=""/>
              </v:shape>
              <v:shape style="position:absolute;left:3560;top:1092;width:1762;height:10" type="#_x0000_t75" stroked="false">
                <v:imagedata r:id="rId883" o:title=""/>
              </v:shape>
              <v:shape style="position:absolute;left:5317;top:1092;width:5281;height:10" type="#_x0000_t75" stroked="false">
                <v:imagedata r:id="rId881" o:title=""/>
              </v:shape>
            </v:group>
            <v:group style="position:absolute;left:5322;top:1101;width:10;height:20" coordorigin="5322,1101" coordsize="10,20">
              <v:shape style="position:absolute;left:5322;top:1101;width:10;height:20" coordorigin="5322,1101" coordsize="10,20" path="m5322,1121l5331,1121,5331,1101,5322,1101,5322,1121xe" filled="true" fillcolor="#000000" stroked="false">
                <v:path arrowok="t"/>
                <v:fill type="solid"/>
              </v:shape>
            </v:group>
            <v:group style="position:absolute;left:5322;top:1121;width:10;height:20" coordorigin="5322,1121" coordsize="10,20">
              <v:shape style="position:absolute;left:5322;top:1121;width:10;height:20" coordorigin="5322,1121" coordsize="10,20" path="m5322,1140l5331,1140,5331,1121,5322,1121,5322,1140xe" filled="true" fillcolor="#000000" stroked="false">
                <v:path arrowok="t"/>
                <v:fill type="solid"/>
              </v:shape>
            </v:group>
            <v:group style="position:absolute;left:5322;top:1140;width:10;height:20" coordorigin="5322,1140" coordsize="10,20">
              <v:shape style="position:absolute;left:5322;top:1140;width:10;height:20" coordorigin="5322,1140" coordsize="10,20" path="m5322,1159l5331,1159,5331,1140,5322,1140,5322,1159xe" filled="true" fillcolor="#000000" stroked="false">
                <v:path arrowok="t"/>
                <v:fill type="solid"/>
              </v:shape>
            </v:group>
            <v:group style="position:absolute;left:5322;top:1159;width:10;height:20" coordorigin="5322,1159" coordsize="10,20">
              <v:shape style="position:absolute;left:5322;top:1159;width:10;height:20" coordorigin="5322,1159" coordsize="10,20" path="m5322,1178l5331,1178,5331,1159,5322,1159,5322,1178xe" filled="true" fillcolor="#000000" stroked="false">
                <v:path arrowok="t"/>
                <v:fill type="solid"/>
              </v:shape>
            </v:group>
            <v:group style="position:absolute;left:5322;top:1178;width:10;height:20" coordorigin="5322,1178" coordsize="10,20">
              <v:shape style="position:absolute;left:5322;top:1178;width:10;height:20" coordorigin="5322,1178" coordsize="10,20" path="m5322,1197l5331,1197,5331,1178,5322,1178,5322,1197xe" filled="true" fillcolor="#000000" stroked="false">
                <v:path arrowok="t"/>
                <v:fill type="solid"/>
              </v:shape>
            </v:group>
            <v:group style="position:absolute;left:5322;top:1197;width:10;height:20" coordorigin="5322,1197" coordsize="10,20">
              <v:shape style="position:absolute;left:5322;top:1197;width:10;height:20" coordorigin="5322,1197" coordsize="10,20" path="m5322,1217l5331,1217,5331,1197,5322,1197,5322,1217xe" filled="true" fillcolor="#000000" stroked="false">
                <v:path arrowok="t"/>
                <v:fill type="solid"/>
              </v:shape>
            </v:group>
            <v:group style="position:absolute;left:5322;top:1217;width:10;height:20" coordorigin="5322,1217" coordsize="10,20">
              <v:shape style="position:absolute;left:5322;top:1217;width:10;height:20" coordorigin="5322,1217" coordsize="10,20" path="m5322,1236l5331,1236,5331,1217,5322,1217,5322,1236xe" filled="true" fillcolor="#000000" stroked="false">
                <v:path arrowok="t"/>
                <v:fill type="solid"/>
              </v:shape>
            </v:group>
            <v:group style="position:absolute;left:5322;top:1236;width:10;height:20" coordorigin="5322,1236" coordsize="10,20">
              <v:shape style="position:absolute;left:5322;top:1236;width:10;height:20" coordorigin="5322,1236" coordsize="10,20" path="m5322,1255l5331,1255,5331,1236,5322,1236,5322,1255xe" filled="true" fillcolor="#000000" stroked="false">
                <v:path arrowok="t"/>
                <v:fill type="solid"/>
              </v:shape>
            </v:group>
            <v:group style="position:absolute;left:5322;top:1255;width:10;height:20" coordorigin="5322,1255" coordsize="10,20">
              <v:shape style="position:absolute;left:5322;top:1255;width:10;height:20" coordorigin="5322,1255" coordsize="10,20" path="m5322,1274l5331,1274,5331,1255,5322,1255,5322,1274xe" filled="true" fillcolor="#000000" stroked="false">
                <v:path arrowok="t"/>
                <v:fill type="solid"/>
              </v:shape>
            </v:group>
            <v:group style="position:absolute;left:5322;top:1274;width:10;height:20" coordorigin="5322,1274" coordsize="10,20">
              <v:shape style="position:absolute;left:5322;top:1274;width:10;height:20" coordorigin="5322,1274" coordsize="10,20" path="m5322,1293l5331,1293,5331,1274,5322,1274,5322,1293xe" filled="true" fillcolor="#000000" stroked="false">
                <v:path arrowok="t"/>
                <v:fill type="solid"/>
              </v:shape>
            </v:group>
            <v:group style="position:absolute;left:5322;top:1293;width:10;height:20" coordorigin="5322,1293" coordsize="10,20">
              <v:shape style="position:absolute;left:5322;top:1293;width:10;height:20" coordorigin="5322,1293" coordsize="10,20" path="m5322,1313l5331,1313,5331,1293,5322,1293,5322,1313xe" filled="true" fillcolor="#000000" stroked="false">
                <v:path arrowok="t"/>
                <v:fill type="solid"/>
              </v:shape>
            </v:group>
            <v:group style="position:absolute;left:5322;top:1313;width:10;height:20" coordorigin="5322,1313" coordsize="10,20">
              <v:shape style="position:absolute;left:5322;top:1313;width:10;height:20" coordorigin="5322,1313" coordsize="10,20" path="m5322,1332l5331,1332,5331,1313,5322,1313,5322,1332xe" filled="true" fillcolor="#000000" stroked="false">
                <v:path arrowok="t"/>
                <v:fill type="solid"/>
              </v:shape>
            </v:group>
            <v:group style="position:absolute;left:5322;top:1332;width:10;height:20" coordorigin="5322,1332" coordsize="10,20">
              <v:shape style="position:absolute;left:5322;top:1332;width:10;height:20" coordorigin="5322,1332" coordsize="10,20" path="m5322,1351l5331,1351,5331,1332,5322,1332,5322,1351xe" filled="true" fillcolor="#000000" stroked="false">
                <v:path arrowok="t"/>
                <v:fill type="solid"/>
              </v:shape>
            </v:group>
            <v:group style="position:absolute;left:5322;top:1351;width:10;height:20" coordorigin="5322,1351" coordsize="10,20">
              <v:shape style="position:absolute;left:5322;top:1351;width:10;height:20" coordorigin="5322,1351" coordsize="10,20" path="m5322,1370l5331,1370,5331,1351,5322,1351,5322,1370xe" filled="true" fillcolor="#000000" stroked="false">
                <v:path arrowok="t"/>
                <v:fill type="solid"/>
              </v:shape>
            </v:group>
            <v:group style="position:absolute;left:5322;top:1370;width:10;height:20" coordorigin="5322,1370" coordsize="10,20">
              <v:shape style="position:absolute;left:5322;top:1370;width:10;height:20" coordorigin="5322,1370" coordsize="10,20" path="m5322,1389l5331,1389,5331,1370,5322,1370,5322,1389xe" filled="true" fillcolor="#000000" stroked="false">
                <v:path arrowok="t"/>
                <v:fill type="solid"/>
              </v:shape>
            </v:group>
            <v:group style="position:absolute;left:5322;top:1397;width:10;height:2" coordorigin="5322,1397" coordsize="10,2">
              <v:shape style="position:absolute;left:5322;top:1397;width:10;height:2" coordorigin="5322,1397" coordsize="10,0" path="m5322,1397l5331,1397e" filled="false" stroked="true" strokeweight=".72003pt" strokecolor="#000000">
                <v:path arrowok="t"/>
              </v:shape>
            </v:group>
            <v:group style="position:absolute;left:7079;top:1101;width:10;height:20" coordorigin="7079,1101" coordsize="10,20">
              <v:shape style="position:absolute;left:7079;top:1101;width:10;height:20" coordorigin="7079,1101" coordsize="10,20" path="m7079,1121l7089,1121,7089,1101,7079,1101,7079,1121xe" filled="true" fillcolor="#000000" stroked="false">
                <v:path arrowok="t"/>
                <v:fill type="solid"/>
              </v:shape>
            </v:group>
            <v:group style="position:absolute;left:7079;top:1121;width:10;height:20" coordorigin="7079,1121" coordsize="10,20">
              <v:shape style="position:absolute;left:7079;top:1121;width:10;height:20" coordorigin="7079,1121" coordsize="10,20" path="m7079,1140l7089,1140,7089,1121,7079,1121,7079,1140xe" filled="true" fillcolor="#000000" stroked="false">
                <v:path arrowok="t"/>
                <v:fill type="solid"/>
              </v:shape>
            </v:group>
            <v:group style="position:absolute;left:7079;top:1140;width:10;height:20" coordorigin="7079,1140" coordsize="10,20">
              <v:shape style="position:absolute;left:7079;top:1140;width:10;height:20" coordorigin="7079,1140" coordsize="10,20" path="m7079,1159l7089,1159,7089,1140,7079,1140,7079,1159xe" filled="true" fillcolor="#000000" stroked="false">
                <v:path arrowok="t"/>
                <v:fill type="solid"/>
              </v:shape>
            </v:group>
            <v:group style="position:absolute;left:7079;top:1159;width:10;height:20" coordorigin="7079,1159" coordsize="10,20">
              <v:shape style="position:absolute;left:7079;top:1159;width:10;height:20" coordorigin="7079,1159" coordsize="10,20" path="m7079,1178l7089,1178,7089,1159,7079,1159,7079,1178xe" filled="true" fillcolor="#000000" stroked="false">
                <v:path arrowok="t"/>
                <v:fill type="solid"/>
              </v:shape>
            </v:group>
            <v:group style="position:absolute;left:7079;top:1178;width:10;height:20" coordorigin="7079,1178" coordsize="10,20">
              <v:shape style="position:absolute;left:7079;top:1178;width:10;height:20" coordorigin="7079,1178" coordsize="10,20" path="m7079,1197l7089,1197,7089,1178,7079,1178,7079,1197xe" filled="true" fillcolor="#000000" stroked="false">
                <v:path arrowok="t"/>
                <v:fill type="solid"/>
              </v:shape>
            </v:group>
            <v:group style="position:absolute;left:7079;top:1197;width:10;height:20" coordorigin="7079,1197" coordsize="10,20">
              <v:shape style="position:absolute;left:7079;top:1197;width:10;height:20" coordorigin="7079,1197" coordsize="10,20" path="m7079,1217l7089,1217,7089,1197,7079,1197,7079,1217xe" filled="true" fillcolor="#000000" stroked="false">
                <v:path arrowok="t"/>
                <v:fill type="solid"/>
              </v:shape>
            </v:group>
            <v:group style="position:absolute;left:7079;top:1217;width:10;height:20" coordorigin="7079,1217" coordsize="10,20">
              <v:shape style="position:absolute;left:7079;top:1217;width:10;height:20" coordorigin="7079,1217" coordsize="10,20" path="m7079,1236l7089,1236,7089,1217,7079,1217,7079,1236xe" filled="true" fillcolor="#000000" stroked="false">
                <v:path arrowok="t"/>
                <v:fill type="solid"/>
              </v:shape>
            </v:group>
            <v:group style="position:absolute;left:7079;top:1236;width:10;height:20" coordorigin="7079,1236" coordsize="10,20">
              <v:shape style="position:absolute;left:7079;top:1236;width:10;height:20" coordorigin="7079,1236" coordsize="10,20" path="m7079,1255l7089,1255,7089,1236,7079,1236,7079,1255xe" filled="true" fillcolor="#000000" stroked="false">
                <v:path arrowok="t"/>
                <v:fill type="solid"/>
              </v:shape>
            </v:group>
            <v:group style="position:absolute;left:7079;top:1255;width:10;height:20" coordorigin="7079,1255" coordsize="10,20">
              <v:shape style="position:absolute;left:7079;top:1255;width:10;height:20" coordorigin="7079,1255" coordsize="10,20" path="m7079,1274l7089,1274,7089,1255,7079,1255,7079,1274xe" filled="true" fillcolor="#000000" stroked="false">
                <v:path arrowok="t"/>
                <v:fill type="solid"/>
              </v:shape>
            </v:group>
            <v:group style="position:absolute;left:7079;top:1274;width:10;height:20" coordorigin="7079,1274" coordsize="10,20">
              <v:shape style="position:absolute;left:7079;top:1274;width:10;height:20" coordorigin="7079,1274" coordsize="10,20" path="m7079,1293l7089,1293,7089,1274,7079,1274,7079,1293xe" filled="true" fillcolor="#000000" stroked="false">
                <v:path arrowok="t"/>
                <v:fill type="solid"/>
              </v:shape>
            </v:group>
            <v:group style="position:absolute;left:7079;top:1293;width:10;height:20" coordorigin="7079,1293" coordsize="10,20">
              <v:shape style="position:absolute;left:7079;top:1293;width:10;height:20" coordorigin="7079,1293" coordsize="10,20" path="m7079,1313l7089,1313,7089,1293,7079,1293,7079,1313xe" filled="true" fillcolor="#000000" stroked="false">
                <v:path arrowok="t"/>
                <v:fill type="solid"/>
              </v:shape>
            </v:group>
            <v:group style="position:absolute;left:7079;top:1313;width:10;height:20" coordorigin="7079,1313" coordsize="10,20">
              <v:shape style="position:absolute;left:7079;top:1313;width:10;height:20" coordorigin="7079,1313" coordsize="10,20" path="m7079,1332l7089,1332,7089,1313,7079,1313,7079,1332xe" filled="true" fillcolor="#000000" stroked="false">
                <v:path arrowok="t"/>
                <v:fill type="solid"/>
              </v:shape>
            </v:group>
            <v:group style="position:absolute;left:7079;top:1332;width:10;height:20" coordorigin="7079,1332" coordsize="10,20">
              <v:shape style="position:absolute;left:7079;top:1332;width:10;height:20" coordorigin="7079,1332" coordsize="10,20" path="m7079,1351l7089,1351,7089,1332,7079,1332,7079,1351xe" filled="true" fillcolor="#000000" stroked="false">
                <v:path arrowok="t"/>
                <v:fill type="solid"/>
              </v:shape>
            </v:group>
            <v:group style="position:absolute;left:7079;top:1351;width:10;height:20" coordorigin="7079,1351" coordsize="10,20">
              <v:shape style="position:absolute;left:7079;top:1351;width:10;height:20" coordorigin="7079,1351" coordsize="10,20" path="m7079,1370l7089,1370,7089,1351,7079,1351,7079,1370xe" filled="true" fillcolor="#000000" stroked="false">
                <v:path arrowok="t"/>
                <v:fill type="solid"/>
              </v:shape>
            </v:group>
            <v:group style="position:absolute;left:7079;top:1370;width:10;height:20" coordorigin="7079,1370" coordsize="10,20">
              <v:shape style="position:absolute;left:7079;top:1370;width:10;height:20" coordorigin="7079,1370" coordsize="10,20" path="m7079,1389l7089,1389,7089,1370,7079,1370,7079,1389xe" filled="true" fillcolor="#000000" stroked="false">
                <v:path arrowok="t"/>
                <v:fill type="solid"/>
              </v:shape>
            </v:group>
            <v:group style="position:absolute;left:7079;top:1397;width:10;height:2" coordorigin="7079,1397" coordsize="10,2">
              <v:shape style="position:absolute;left:7079;top:1397;width:10;height:2" coordorigin="7079,1397" coordsize="10,0" path="m7079,1397l7089,1397e" filled="false" stroked="true" strokeweight=".72003pt" strokecolor="#000000">
                <v:path arrowok="t"/>
              </v:shape>
            </v:group>
            <v:group style="position:absolute;left:8836;top:1101;width:10;height:20" coordorigin="8836,1101" coordsize="10,20">
              <v:shape style="position:absolute;left:8836;top:1101;width:10;height:20" coordorigin="8836,1101" coordsize="10,20" path="m8836,1121l8846,1121,8846,1101,8836,1101,8836,1121xe" filled="true" fillcolor="#000000" stroked="false">
                <v:path arrowok="t"/>
                <v:fill type="solid"/>
              </v:shape>
            </v:group>
            <v:group style="position:absolute;left:8836;top:1121;width:10;height:20" coordorigin="8836,1121" coordsize="10,20">
              <v:shape style="position:absolute;left:8836;top:1121;width:10;height:20" coordorigin="8836,1121" coordsize="10,20" path="m8836,1140l8846,1140,8846,1121,8836,1121,8836,1140xe" filled="true" fillcolor="#000000" stroked="false">
                <v:path arrowok="t"/>
                <v:fill type="solid"/>
              </v:shape>
            </v:group>
            <v:group style="position:absolute;left:8836;top:1140;width:10;height:20" coordorigin="8836,1140" coordsize="10,20">
              <v:shape style="position:absolute;left:8836;top:1140;width:10;height:20" coordorigin="8836,1140" coordsize="10,20" path="m8836,1159l8846,1159,8846,1140,8836,1140,8836,1159xe" filled="true" fillcolor="#000000" stroked="false">
                <v:path arrowok="t"/>
                <v:fill type="solid"/>
              </v:shape>
            </v:group>
            <v:group style="position:absolute;left:8836;top:1159;width:10;height:20" coordorigin="8836,1159" coordsize="10,20">
              <v:shape style="position:absolute;left:8836;top:1159;width:10;height:20" coordorigin="8836,1159" coordsize="10,20" path="m8836,1178l8846,1178,8846,1159,8836,1159,8836,1178xe" filled="true" fillcolor="#000000" stroked="false">
                <v:path arrowok="t"/>
                <v:fill type="solid"/>
              </v:shape>
            </v:group>
            <v:group style="position:absolute;left:8836;top:1178;width:10;height:20" coordorigin="8836,1178" coordsize="10,20">
              <v:shape style="position:absolute;left:8836;top:1178;width:10;height:20" coordorigin="8836,1178" coordsize="10,20" path="m8836,1197l8846,1197,8846,1178,8836,1178,8836,1197xe" filled="true" fillcolor="#000000" stroked="false">
                <v:path arrowok="t"/>
                <v:fill type="solid"/>
              </v:shape>
            </v:group>
            <v:group style="position:absolute;left:8836;top:1197;width:10;height:20" coordorigin="8836,1197" coordsize="10,20">
              <v:shape style="position:absolute;left:8836;top:1197;width:10;height:20" coordorigin="8836,1197" coordsize="10,20" path="m8836,1217l8846,1217,8846,1197,8836,1197,8836,1217xe" filled="true" fillcolor="#000000" stroked="false">
                <v:path arrowok="t"/>
                <v:fill type="solid"/>
              </v:shape>
            </v:group>
            <v:group style="position:absolute;left:8836;top:1217;width:10;height:20" coordorigin="8836,1217" coordsize="10,20">
              <v:shape style="position:absolute;left:8836;top:1217;width:10;height:20" coordorigin="8836,1217" coordsize="10,20" path="m8836,1236l8846,1236,8846,1217,8836,1217,8836,1236xe" filled="true" fillcolor="#000000" stroked="false">
                <v:path arrowok="t"/>
                <v:fill type="solid"/>
              </v:shape>
            </v:group>
            <v:group style="position:absolute;left:8836;top:1236;width:10;height:20" coordorigin="8836,1236" coordsize="10,20">
              <v:shape style="position:absolute;left:8836;top:1236;width:10;height:20" coordorigin="8836,1236" coordsize="10,20" path="m8836,1255l8846,1255,8846,1236,8836,1236,8836,1255xe" filled="true" fillcolor="#000000" stroked="false">
                <v:path arrowok="t"/>
                <v:fill type="solid"/>
              </v:shape>
            </v:group>
            <v:group style="position:absolute;left:8836;top:1255;width:10;height:20" coordorigin="8836,1255" coordsize="10,20">
              <v:shape style="position:absolute;left:8836;top:1255;width:10;height:20" coordorigin="8836,1255" coordsize="10,20" path="m8836,1274l8846,1274,8846,1255,8836,1255,8836,1274xe" filled="true" fillcolor="#000000" stroked="false">
                <v:path arrowok="t"/>
                <v:fill type="solid"/>
              </v:shape>
            </v:group>
            <v:group style="position:absolute;left:8836;top:1274;width:10;height:20" coordorigin="8836,1274" coordsize="10,20">
              <v:shape style="position:absolute;left:8836;top:1274;width:10;height:20" coordorigin="8836,1274" coordsize="10,20" path="m8836,1293l8846,1293,8846,1274,8836,1274,8836,1293xe" filled="true" fillcolor="#000000" stroked="false">
                <v:path arrowok="t"/>
                <v:fill type="solid"/>
              </v:shape>
            </v:group>
            <v:group style="position:absolute;left:8836;top:1293;width:10;height:20" coordorigin="8836,1293" coordsize="10,20">
              <v:shape style="position:absolute;left:8836;top:1293;width:10;height:20" coordorigin="8836,1293" coordsize="10,20" path="m8836,1313l8846,1313,8846,1293,8836,1293,8836,1313xe" filled="true" fillcolor="#000000" stroked="false">
                <v:path arrowok="t"/>
                <v:fill type="solid"/>
              </v:shape>
            </v:group>
            <v:group style="position:absolute;left:8836;top:1313;width:10;height:20" coordorigin="8836,1313" coordsize="10,20">
              <v:shape style="position:absolute;left:8836;top:1313;width:10;height:20" coordorigin="8836,1313" coordsize="10,20" path="m8836,1332l8846,1332,8846,1313,8836,1313,8836,1332xe" filled="true" fillcolor="#000000" stroked="false">
                <v:path arrowok="t"/>
                <v:fill type="solid"/>
              </v:shape>
            </v:group>
            <v:group style="position:absolute;left:8836;top:1332;width:10;height:20" coordorigin="8836,1332" coordsize="10,20">
              <v:shape style="position:absolute;left:8836;top:1332;width:10;height:20" coordorigin="8836,1332" coordsize="10,20" path="m8836,1351l8846,1351,8846,1332,8836,1332,8836,1351xe" filled="true" fillcolor="#000000" stroked="false">
                <v:path arrowok="t"/>
                <v:fill type="solid"/>
              </v:shape>
            </v:group>
            <v:group style="position:absolute;left:8836;top:1351;width:10;height:20" coordorigin="8836,1351" coordsize="10,20">
              <v:shape style="position:absolute;left:8836;top:1351;width:10;height:20" coordorigin="8836,1351" coordsize="10,20" path="m8836,1370l8846,1370,8846,1351,8836,1351,8836,1370xe" filled="true" fillcolor="#000000" stroked="false">
                <v:path arrowok="t"/>
                <v:fill type="solid"/>
              </v:shape>
            </v:group>
            <v:group style="position:absolute;left:8836;top:1370;width:10;height:20" coordorigin="8836,1370" coordsize="10,20">
              <v:shape style="position:absolute;left:8836;top:1370;width:10;height:20" coordorigin="8836,1370" coordsize="10,20" path="m8836,1389l8846,1389,8846,1370,8836,1370,8836,1389xe" filled="true" fillcolor="#000000" stroked="false">
                <v:path arrowok="t"/>
                <v:fill type="solid"/>
              </v:shape>
            </v:group>
            <v:group style="position:absolute;left:8836;top:1397;width:10;height:2" coordorigin="8836,1397" coordsize="10,2">
              <v:shape style="position:absolute;left:8836;top:1397;width:10;height:2" coordorigin="8836,1397" coordsize="10,0" path="m8836,1397l8846,1397e" filled="false" stroked="true" strokeweight=".72003pt" strokecolor="#000000">
                <v:path arrowok="t"/>
              </v:shape>
              <v:shape style="position:absolute;left:1594;top:1313;width:1990;height:101" type="#_x0000_t75" stroked="false">
                <v:imagedata r:id="rId882" o:title=""/>
              </v:shape>
              <v:shape style="position:absolute;left:3560;top:1404;width:1762;height:10" type="#_x0000_t75" stroked="false">
                <v:imagedata r:id="rId883" o:title=""/>
              </v:shape>
              <v:shape style="position:absolute;left:5317;top:1404;width:5281;height:10" type="#_x0000_t75" stroked="false">
                <v:imagedata r:id="rId881" o:title=""/>
              </v:shape>
            </v:group>
            <v:group style="position:absolute;left:5322;top:1413;width:10;height:20" coordorigin="5322,1413" coordsize="10,20">
              <v:shape style="position:absolute;left:5322;top:1413;width:10;height:20" coordorigin="5322,1413" coordsize="10,20" path="m5322,1433l5331,1433,5331,1413,5322,1413,5322,1433xe" filled="true" fillcolor="#000000" stroked="false">
                <v:path arrowok="t"/>
                <v:fill type="solid"/>
              </v:shape>
            </v:group>
            <v:group style="position:absolute;left:5322;top:1433;width:10;height:20" coordorigin="5322,1433" coordsize="10,20">
              <v:shape style="position:absolute;left:5322;top:1433;width:10;height:20" coordorigin="5322,1433" coordsize="10,20" path="m5322,1452l5331,1452,5331,1433,5322,1433,5322,1452xe" filled="true" fillcolor="#000000" stroked="false">
                <v:path arrowok="t"/>
                <v:fill type="solid"/>
              </v:shape>
            </v:group>
            <v:group style="position:absolute;left:5322;top:1452;width:10;height:20" coordorigin="5322,1452" coordsize="10,20">
              <v:shape style="position:absolute;left:5322;top:1452;width:10;height:20" coordorigin="5322,1452" coordsize="10,20" path="m5322,1471l5331,1471,5331,1452,5322,1452,5322,1471xe" filled="true" fillcolor="#000000" stroked="false">
                <v:path arrowok="t"/>
                <v:fill type="solid"/>
              </v:shape>
            </v:group>
            <v:group style="position:absolute;left:5322;top:1471;width:10;height:20" coordorigin="5322,1471" coordsize="10,20">
              <v:shape style="position:absolute;left:5322;top:1471;width:10;height:20" coordorigin="5322,1471" coordsize="10,20" path="m5322,1490l5331,1490,5331,1471,5322,1471,5322,1490xe" filled="true" fillcolor="#000000" stroked="false">
                <v:path arrowok="t"/>
                <v:fill type="solid"/>
              </v:shape>
            </v:group>
            <v:group style="position:absolute;left:5322;top:1490;width:10;height:20" coordorigin="5322,1490" coordsize="10,20">
              <v:shape style="position:absolute;left:5322;top:1490;width:10;height:20" coordorigin="5322,1490" coordsize="10,20" path="m5322,1509l5331,1509,5331,1490,5322,1490,5322,1509xe" filled="true" fillcolor="#000000" stroked="false">
                <v:path arrowok="t"/>
                <v:fill type="solid"/>
              </v:shape>
            </v:group>
            <v:group style="position:absolute;left:5322;top:1509;width:10;height:20" coordorigin="5322,1509" coordsize="10,20">
              <v:shape style="position:absolute;left:5322;top:1509;width:10;height:20" coordorigin="5322,1509" coordsize="10,20" path="m5322,1529l5331,1529,5331,1509,5322,1509,5322,1529xe" filled="true" fillcolor="#000000" stroked="false">
                <v:path arrowok="t"/>
                <v:fill type="solid"/>
              </v:shape>
            </v:group>
            <v:group style="position:absolute;left:5322;top:1529;width:10;height:20" coordorigin="5322,1529" coordsize="10,20">
              <v:shape style="position:absolute;left:5322;top:1529;width:10;height:20" coordorigin="5322,1529" coordsize="10,20" path="m5322,1548l5331,1548,5331,1529,5322,1529,5322,1548xe" filled="true" fillcolor="#000000" stroked="false">
                <v:path arrowok="t"/>
                <v:fill type="solid"/>
              </v:shape>
            </v:group>
            <v:group style="position:absolute;left:5322;top:1548;width:10;height:20" coordorigin="5322,1548" coordsize="10,20">
              <v:shape style="position:absolute;left:5322;top:1548;width:10;height:20" coordorigin="5322,1548" coordsize="10,20" path="m5322,1567l5331,1567,5331,1548,5322,1548,5322,1567xe" filled="true" fillcolor="#000000" stroked="false">
                <v:path arrowok="t"/>
                <v:fill type="solid"/>
              </v:shape>
            </v:group>
            <v:group style="position:absolute;left:5322;top:1567;width:10;height:20" coordorigin="5322,1567" coordsize="10,20">
              <v:shape style="position:absolute;left:5322;top:1567;width:10;height:20" coordorigin="5322,1567" coordsize="10,20" path="m5322,1586l5331,1586,5331,1567,5322,1567,5322,1586xe" filled="true" fillcolor="#000000" stroked="false">
                <v:path arrowok="t"/>
                <v:fill type="solid"/>
              </v:shape>
            </v:group>
            <v:group style="position:absolute;left:5322;top:1586;width:10;height:20" coordorigin="5322,1586" coordsize="10,20">
              <v:shape style="position:absolute;left:5322;top:1586;width:10;height:20" coordorigin="5322,1586" coordsize="10,20" path="m5322,1605l5331,1605,5331,1586,5322,1586,5322,1605xe" filled="true" fillcolor="#000000" stroked="false">
                <v:path arrowok="t"/>
                <v:fill type="solid"/>
              </v:shape>
            </v:group>
            <v:group style="position:absolute;left:5322;top:1606;width:10;height:20" coordorigin="5322,1606" coordsize="10,20">
              <v:shape style="position:absolute;left:5322;top:1606;width:10;height:20" coordorigin="5322,1606" coordsize="10,20" path="m5322,1625l5331,1625,5331,1606,5322,1606,5322,1625xe" filled="true" fillcolor="#000000" stroked="false">
                <v:path arrowok="t"/>
                <v:fill type="solid"/>
              </v:shape>
            </v:group>
            <v:group style="position:absolute;left:5322;top:1625;width:10;height:20" coordorigin="5322,1625" coordsize="10,20">
              <v:shape style="position:absolute;left:5322;top:1625;width:10;height:20" coordorigin="5322,1625" coordsize="10,20" path="m5322,1644l5331,1644,5331,1625,5322,1625,5322,1644xe" filled="true" fillcolor="#000000" stroked="false">
                <v:path arrowok="t"/>
                <v:fill type="solid"/>
              </v:shape>
            </v:group>
            <v:group style="position:absolute;left:5322;top:1644;width:10;height:20" coordorigin="5322,1644" coordsize="10,20">
              <v:shape style="position:absolute;left:5322;top:1644;width:10;height:20" coordorigin="5322,1644" coordsize="10,20" path="m5322,1664l5331,1664,5331,1644,5322,1644,5322,1664xe" filled="true" fillcolor="#000000" stroked="false">
                <v:path arrowok="t"/>
                <v:fill type="solid"/>
              </v:shape>
            </v:group>
            <v:group style="position:absolute;left:5322;top:1664;width:10;height:20" coordorigin="5322,1664" coordsize="10,20">
              <v:shape style="position:absolute;left:5322;top:1664;width:10;height:20" coordorigin="5322,1664" coordsize="10,20" path="m5322,1683l5331,1683,5331,1664,5322,1664,5322,1683xe" filled="true" fillcolor="#000000" stroked="false">
                <v:path arrowok="t"/>
                <v:fill type="solid"/>
              </v:shape>
            </v:group>
            <v:group style="position:absolute;left:5322;top:1683;width:10;height:20" coordorigin="5322,1683" coordsize="10,20">
              <v:shape style="position:absolute;left:5322;top:1683;width:10;height:20" coordorigin="5322,1683" coordsize="10,20" path="m5322,1702l5331,1702,5331,1683,5322,1683,5322,1702xe" filled="true" fillcolor="#000000" stroked="false">
                <v:path arrowok="t"/>
                <v:fill type="solid"/>
              </v:shape>
            </v:group>
            <v:group style="position:absolute;left:5322;top:1709;width:10;height:2" coordorigin="5322,1709" coordsize="10,2">
              <v:shape style="position:absolute;left:5322;top:1709;width:10;height:2" coordorigin="5322,1709" coordsize="10,0" path="m5322,1709l5331,1709e" filled="false" stroked="true" strokeweight=".72003pt" strokecolor="#000000">
                <v:path arrowok="t"/>
              </v:shape>
            </v:group>
            <v:group style="position:absolute;left:7079;top:1413;width:10;height:20" coordorigin="7079,1413" coordsize="10,20">
              <v:shape style="position:absolute;left:7079;top:1413;width:10;height:20" coordorigin="7079,1413" coordsize="10,20" path="m7079,1433l7089,1433,7089,1413,7079,1413,7079,1433xe" filled="true" fillcolor="#000000" stroked="false">
                <v:path arrowok="t"/>
                <v:fill type="solid"/>
              </v:shape>
            </v:group>
            <v:group style="position:absolute;left:7079;top:1433;width:10;height:20" coordorigin="7079,1433" coordsize="10,20">
              <v:shape style="position:absolute;left:7079;top:1433;width:10;height:20" coordorigin="7079,1433" coordsize="10,20" path="m7079,1452l7089,1452,7089,1433,7079,1433,7079,1452xe" filled="true" fillcolor="#000000" stroked="false">
                <v:path arrowok="t"/>
                <v:fill type="solid"/>
              </v:shape>
            </v:group>
            <v:group style="position:absolute;left:7079;top:1452;width:10;height:20" coordorigin="7079,1452" coordsize="10,20">
              <v:shape style="position:absolute;left:7079;top:1452;width:10;height:20" coordorigin="7079,1452" coordsize="10,20" path="m7079,1471l7089,1471,7089,1452,7079,1452,7079,1471xe" filled="true" fillcolor="#000000" stroked="false">
                <v:path arrowok="t"/>
                <v:fill type="solid"/>
              </v:shape>
            </v:group>
            <v:group style="position:absolute;left:7079;top:1471;width:10;height:20" coordorigin="7079,1471" coordsize="10,20">
              <v:shape style="position:absolute;left:7079;top:1471;width:10;height:20" coordorigin="7079,1471" coordsize="10,20" path="m7079,1490l7089,1490,7089,1471,7079,1471,7079,1490xe" filled="true" fillcolor="#000000" stroked="false">
                <v:path arrowok="t"/>
                <v:fill type="solid"/>
              </v:shape>
            </v:group>
            <v:group style="position:absolute;left:7079;top:1490;width:10;height:20" coordorigin="7079,1490" coordsize="10,20">
              <v:shape style="position:absolute;left:7079;top:1490;width:10;height:20" coordorigin="7079,1490" coordsize="10,20" path="m7079,1509l7089,1509,7089,1490,7079,1490,7079,1509xe" filled="true" fillcolor="#000000" stroked="false">
                <v:path arrowok="t"/>
                <v:fill type="solid"/>
              </v:shape>
            </v:group>
            <v:group style="position:absolute;left:7079;top:1509;width:10;height:20" coordorigin="7079,1509" coordsize="10,20">
              <v:shape style="position:absolute;left:7079;top:1509;width:10;height:20" coordorigin="7079,1509" coordsize="10,20" path="m7079,1529l7089,1529,7089,1509,7079,1509,7079,1529xe" filled="true" fillcolor="#000000" stroked="false">
                <v:path arrowok="t"/>
                <v:fill type="solid"/>
              </v:shape>
            </v:group>
            <v:group style="position:absolute;left:7079;top:1529;width:10;height:20" coordorigin="7079,1529" coordsize="10,20">
              <v:shape style="position:absolute;left:7079;top:1529;width:10;height:20" coordorigin="7079,1529" coordsize="10,20" path="m7079,1548l7089,1548,7089,1529,7079,1529,7079,1548xe" filled="true" fillcolor="#000000" stroked="false">
                <v:path arrowok="t"/>
                <v:fill type="solid"/>
              </v:shape>
            </v:group>
            <v:group style="position:absolute;left:7079;top:1548;width:10;height:20" coordorigin="7079,1548" coordsize="10,20">
              <v:shape style="position:absolute;left:7079;top:1548;width:10;height:20" coordorigin="7079,1548" coordsize="10,20" path="m7079,1567l7089,1567,7089,1548,7079,1548,7079,1567xe" filled="true" fillcolor="#000000" stroked="false">
                <v:path arrowok="t"/>
                <v:fill type="solid"/>
              </v:shape>
            </v:group>
            <v:group style="position:absolute;left:7079;top:1567;width:10;height:20" coordorigin="7079,1567" coordsize="10,20">
              <v:shape style="position:absolute;left:7079;top:1567;width:10;height:20" coordorigin="7079,1567" coordsize="10,20" path="m7079,1586l7089,1586,7089,1567,7079,1567,7079,1586xe" filled="true" fillcolor="#000000" stroked="false">
                <v:path arrowok="t"/>
                <v:fill type="solid"/>
              </v:shape>
            </v:group>
            <v:group style="position:absolute;left:7079;top:1586;width:10;height:20" coordorigin="7079,1586" coordsize="10,20">
              <v:shape style="position:absolute;left:7079;top:1586;width:10;height:20" coordorigin="7079,1586" coordsize="10,20" path="m7079,1605l7089,1605,7089,1586,7079,1586,7079,1605xe" filled="true" fillcolor="#000000" stroked="false">
                <v:path arrowok="t"/>
                <v:fill type="solid"/>
              </v:shape>
            </v:group>
            <v:group style="position:absolute;left:7079;top:1606;width:10;height:20" coordorigin="7079,1606" coordsize="10,20">
              <v:shape style="position:absolute;left:7079;top:1606;width:10;height:20" coordorigin="7079,1606" coordsize="10,20" path="m7079,1625l7089,1625,7089,1606,7079,1606,7079,1625xe" filled="true" fillcolor="#000000" stroked="false">
                <v:path arrowok="t"/>
                <v:fill type="solid"/>
              </v:shape>
            </v:group>
            <v:group style="position:absolute;left:7079;top:1625;width:10;height:20" coordorigin="7079,1625" coordsize="10,20">
              <v:shape style="position:absolute;left:7079;top:1625;width:10;height:20" coordorigin="7079,1625" coordsize="10,20" path="m7079,1644l7089,1644,7089,1625,7079,1625,7079,1644xe" filled="true" fillcolor="#000000" stroked="false">
                <v:path arrowok="t"/>
                <v:fill type="solid"/>
              </v:shape>
            </v:group>
            <v:group style="position:absolute;left:7079;top:1644;width:10;height:20" coordorigin="7079,1644" coordsize="10,20">
              <v:shape style="position:absolute;left:7079;top:1644;width:10;height:20" coordorigin="7079,1644" coordsize="10,20" path="m7079,1664l7089,1664,7089,1644,7079,1644,7079,1664xe" filled="true" fillcolor="#000000" stroked="false">
                <v:path arrowok="t"/>
                <v:fill type="solid"/>
              </v:shape>
            </v:group>
            <v:group style="position:absolute;left:7079;top:1664;width:10;height:20" coordorigin="7079,1664" coordsize="10,20">
              <v:shape style="position:absolute;left:7079;top:1664;width:10;height:20" coordorigin="7079,1664" coordsize="10,20" path="m7079,1683l7089,1683,7089,1664,7079,1664,7079,1683xe" filled="true" fillcolor="#000000" stroked="false">
                <v:path arrowok="t"/>
                <v:fill type="solid"/>
              </v:shape>
            </v:group>
            <v:group style="position:absolute;left:7079;top:1683;width:10;height:20" coordorigin="7079,1683" coordsize="10,20">
              <v:shape style="position:absolute;left:7079;top:1683;width:10;height:20" coordorigin="7079,1683" coordsize="10,20" path="m7079,1702l7089,1702,7089,1683,7079,1683,7079,1702xe" filled="true" fillcolor="#000000" stroked="false">
                <v:path arrowok="t"/>
                <v:fill type="solid"/>
              </v:shape>
            </v:group>
            <v:group style="position:absolute;left:7079;top:1709;width:10;height:2" coordorigin="7079,1709" coordsize="10,2">
              <v:shape style="position:absolute;left:7079;top:1709;width:10;height:2" coordorigin="7079,1709" coordsize="10,0" path="m7079,1709l7089,1709e" filled="false" stroked="true" strokeweight=".72003pt" strokecolor="#000000">
                <v:path arrowok="t"/>
              </v:shape>
            </v:group>
            <v:group style="position:absolute;left:8836;top:1413;width:10;height:20" coordorigin="8836,1413" coordsize="10,20">
              <v:shape style="position:absolute;left:8836;top:1413;width:10;height:20" coordorigin="8836,1413" coordsize="10,20" path="m8836,1433l8846,1433,8846,1413,8836,1413,8836,1433xe" filled="true" fillcolor="#000000" stroked="false">
                <v:path arrowok="t"/>
                <v:fill type="solid"/>
              </v:shape>
            </v:group>
            <v:group style="position:absolute;left:8836;top:1433;width:10;height:20" coordorigin="8836,1433" coordsize="10,20">
              <v:shape style="position:absolute;left:8836;top:1433;width:10;height:20" coordorigin="8836,1433" coordsize="10,20" path="m8836,1452l8846,1452,8846,1433,8836,1433,8836,1452xe" filled="true" fillcolor="#000000" stroked="false">
                <v:path arrowok="t"/>
                <v:fill type="solid"/>
              </v:shape>
            </v:group>
            <v:group style="position:absolute;left:8836;top:1452;width:10;height:20" coordorigin="8836,1452" coordsize="10,20">
              <v:shape style="position:absolute;left:8836;top:1452;width:10;height:20" coordorigin="8836,1452" coordsize="10,20" path="m8836,1471l8846,1471,8846,1452,8836,1452,8836,1471xe" filled="true" fillcolor="#000000" stroked="false">
                <v:path arrowok="t"/>
                <v:fill type="solid"/>
              </v:shape>
            </v:group>
            <v:group style="position:absolute;left:8836;top:1471;width:10;height:20" coordorigin="8836,1471" coordsize="10,20">
              <v:shape style="position:absolute;left:8836;top:1471;width:10;height:20" coordorigin="8836,1471" coordsize="10,20" path="m8836,1490l8846,1490,8846,1471,8836,1471,8836,1490xe" filled="true" fillcolor="#000000" stroked="false">
                <v:path arrowok="t"/>
                <v:fill type="solid"/>
              </v:shape>
            </v:group>
            <v:group style="position:absolute;left:8836;top:1490;width:10;height:20" coordorigin="8836,1490" coordsize="10,20">
              <v:shape style="position:absolute;left:8836;top:1490;width:10;height:20" coordorigin="8836,1490" coordsize="10,20" path="m8836,1509l8846,1509,8846,1490,8836,1490,8836,1509xe" filled="true" fillcolor="#000000" stroked="false">
                <v:path arrowok="t"/>
                <v:fill type="solid"/>
              </v:shape>
            </v:group>
            <v:group style="position:absolute;left:8836;top:1509;width:10;height:20" coordorigin="8836,1509" coordsize="10,20">
              <v:shape style="position:absolute;left:8836;top:1509;width:10;height:20" coordorigin="8836,1509" coordsize="10,20" path="m8836,1529l8846,1529,8846,1509,8836,1509,8836,1529xe" filled="true" fillcolor="#000000" stroked="false">
                <v:path arrowok="t"/>
                <v:fill type="solid"/>
              </v:shape>
            </v:group>
            <v:group style="position:absolute;left:8836;top:1529;width:10;height:20" coordorigin="8836,1529" coordsize="10,20">
              <v:shape style="position:absolute;left:8836;top:1529;width:10;height:20" coordorigin="8836,1529" coordsize="10,20" path="m8836,1548l8846,1548,8846,1529,8836,1529,8836,1548xe" filled="true" fillcolor="#000000" stroked="false">
                <v:path arrowok="t"/>
                <v:fill type="solid"/>
              </v:shape>
            </v:group>
            <v:group style="position:absolute;left:8836;top:1548;width:10;height:20" coordorigin="8836,1548" coordsize="10,20">
              <v:shape style="position:absolute;left:8836;top:1548;width:10;height:20" coordorigin="8836,1548" coordsize="10,20" path="m8836,1567l8846,1567,8846,1548,8836,1548,8836,1567xe" filled="true" fillcolor="#000000" stroked="false">
                <v:path arrowok="t"/>
                <v:fill type="solid"/>
              </v:shape>
            </v:group>
            <v:group style="position:absolute;left:8836;top:1567;width:10;height:20" coordorigin="8836,1567" coordsize="10,20">
              <v:shape style="position:absolute;left:8836;top:1567;width:10;height:20" coordorigin="8836,1567" coordsize="10,20" path="m8836,1586l8846,1586,8846,1567,8836,1567,8836,1586xe" filled="true" fillcolor="#000000" stroked="false">
                <v:path arrowok="t"/>
                <v:fill type="solid"/>
              </v:shape>
            </v:group>
            <v:group style="position:absolute;left:8836;top:1586;width:10;height:20" coordorigin="8836,1586" coordsize="10,20">
              <v:shape style="position:absolute;left:8836;top:1586;width:10;height:20" coordorigin="8836,1586" coordsize="10,20" path="m8836,1605l8846,1605,8846,1586,8836,1586,8836,1605xe" filled="true" fillcolor="#000000" stroked="false">
                <v:path arrowok="t"/>
                <v:fill type="solid"/>
              </v:shape>
            </v:group>
            <v:group style="position:absolute;left:8836;top:1606;width:10;height:20" coordorigin="8836,1606" coordsize="10,20">
              <v:shape style="position:absolute;left:8836;top:1606;width:10;height:20" coordorigin="8836,1606" coordsize="10,20" path="m8836,1625l8846,1625,8846,1606,8836,1606,8836,1625xe" filled="true" fillcolor="#000000" stroked="false">
                <v:path arrowok="t"/>
                <v:fill type="solid"/>
              </v:shape>
            </v:group>
            <v:group style="position:absolute;left:8836;top:1625;width:10;height:20" coordorigin="8836,1625" coordsize="10,20">
              <v:shape style="position:absolute;left:8836;top:1625;width:10;height:20" coordorigin="8836,1625" coordsize="10,20" path="m8836,1644l8846,1644,8846,1625,8836,1625,8836,1644xe" filled="true" fillcolor="#000000" stroked="false">
                <v:path arrowok="t"/>
                <v:fill type="solid"/>
              </v:shape>
            </v:group>
            <v:group style="position:absolute;left:8836;top:1644;width:10;height:20" coordorigin="8836,1644" coordsize="10,20">
              <v:shape style="position:absolute;left:8836;top:1644;width:10;height:20" coordorigin="8836,1644" coordsize="10,20" path="m8836,1664l8846,1664,8846,1644,8836,1644,8836,1664xe" filled="true" fillcolor="#000000" stroked="false">
                <v:path arrowok="t"/>
                <v:fill type="solid"/>
              </v:shape>
            </v:group>
            <v:group style="position:absolute;left:8836;top:1664;width:10;height:20" coordorigin="8836,1664" coordsize="10,20">
              <v:shape style="position:absolute;left:8836;top:1664;width:10;height:20" coordorigin="8836,1664" coordsize="10,20" path="m8836,1683l8846,1683,8846,1664,8836,1664,8836,1683xe" filled="true" fillcolor="#000000" stroked="false">
                <v:path arrowok="t"/>
                <v:fill type="solid"/>
              </v:shape>
            </v:group>
            <v:group style="position:absolute;left:8836;top:1683;width:10;height:20" coordorigin="8836,1683" coordsize="10,20">
              <v:shape style="position:absolute;left:8836;top:1683;width:10;height:20" coordorigin="8836,1683" coordsize="10,20" path="m8836,1702l8846,1702,8846,1683,8836,1683,8836,1702xe" filled="true" fillcolor="#000000" stroked="false">
                <v:path arrowok="t"/>
                <v:fill type="solid"/>
              </v:shape>
            </v:group>
            <v:group style="position:absolute;left:8836;top:1709;width:10;height:2" coordorigin="8836,1709" coordsize="10,2">
              <v:shape style="position:absolute;left:8836;top:1709;width:10;height:2" coordorigin="8836,1709" coordsize="10,0" path="m8836,1709l8846,1709e" filled="false" stroked="true" strokeweight=".72003pt" strokecolor="#000000">
                <v:path arrowok="t"/>
              </v:shape>
              <v:shape style="position:absolute;left:1594;top:1625;width:1990;height:101" type="#_x0000_t75" stroked="false">
                <v:imagedata r:id="rId884" o:title=""/>
              </v:shape>
              <v:shape style="position:absolute;left:3560;top:1716;width:1762;height:10" type="#_x0000_t75" stroked="false">
                <v:imagedata r:id="rId885" o:title=""/>
              </v:shape>
              <v:shape style="position:absolute;left:5317;top:1716;width:5281;height:10" type="#_x0000_t75" stroked="false">
                <v:imagedata r:id="rId886" o:title=""/>
              </v:shape>
            </v:group>
            <v:group style="position:absolute;left:5322;top:1726;width:10;height:20" coordorigin="5322,1726" coordsize="10,20">
              <v:shape style="position:absolute;left:5322;top:1726;width:10;height:20" coordorigin="5322,1726" coordsize="10,20" path="m5322,1745l5331,1745,5331,1726,5322,1726,5322,1745xe" filled="true" fillcolor="#000000" stroked="false">
                <v:path arrowok="t"/>
                <v:fill type="solid"/>
              </v:shape>
            </v:group>
            <v:group style="position:absolute;left:5322;top:1745;width:10;height:20" coordorigin="5322,1745" coordsize="10,20">
              <v:shape style="position:absolute;left:5322;top:1745;width:10;height:20" coordorigin="5322,1745" coordsize="10,20" path="m5322,1764l5331,1764,5331,1745,5322,1745,5322,1764xe" filled="true" fillcolor="#000000" stroked="false">
                <v:path arrowok="t"/>
                <v:fill type="solid"/>
              </v:shape>
            </v:group>
            <v:group style="position:absolute;left:5322;top:1764;width:10;height:20" coordorigin="5322,1764" coordsize="10,20">
              <v:shape style="position:absolute;left:5322;top:1764;width:10;height:20" coordorigin="5322,1764" coordsize="10,20" path="m5322,1784l5331,1784,5331,1764,5322,1764,5322,1784xe" filled="true" fillcolor="#000000" stroked="false">
                <v:path arrowok="t"/>
                <v:fill type="solid"/>
              </v:shape>
            </v:group>
            <v:group style="position:absolute;left:5322;top:1784;width:10;height:20" coordorigin="5322,1784" coordsize="10,20">
              <v:shape style="position:absolute;left:5322;top:1784;width:10;height:20" coordorigin="5322,1784" coordsize="10,20" path="m5322,1803l5331,1803,5331,1784,5322,1784,5322,1803xe" filled="true" fillcolor="#000000" stroked="false">
                <v:path arrowok="t"/>
                <v:fill type="solid"/>
              </v:shape>
            </v:group>
            <v:group style="position:absolute;left:5322;top:1803;width:10;height:20" coordorigin="5322,1803" coordsize="10,20">
              <v:shape style="position:absolute;left:5322;top:1803;width:10;height:20" coordorigin="5322,1803" coordsize="10,20" path="m5322,1822l5331,1822,5331,1803,5322,1803,5322,1822xe" filled="true" fillcolor="#000000" stroked="false">
                <v:path arrowok="t"/>
                <v:fill type="solid"/>
              </v:shape>
            </v:group>
            <v:group style="position:absolute;left:5322;top:1822;width:10;height:20" coordorigin="5322,1822" coordsize="10,20">
              <v:shape style="position:absolute;left:5322;top:1822;width:10;height:20" coordorigin="5322,1822" coordsize="10,20" path="m5322,1841l5331,1841,5331,1822,5322,1822,5322,1841xe" filled="true" fillcolor="#000000" stroked="false">
                <v:path arrowok="t"/>
                <v:fill type="solid"/>
              </v:shape>
            </v:group>
            <v:group style="position:absolute;left:5322;top:1841;width:10;height:20" coordorigin="5322,1841" coordsize="10,20">
              <v:shape style="position:absolute;left:5322;top:1841;width:10;height:20" coordorigin="5322,1841" coordsize="10,20" path="m5322,1860l5331,1860,5331,1841,5322,1841,5322,1860xe" filled="true" fillcolor="#000000" stroked="false">
                <v:path arrowok="t"/>
                <v:fill type="solid"/>
              </v:shape>
            </v:group>
            <v:group style="position:absolute;left:5322;top:1860;width:10;height:20" coordorigin="5322,1860" coordsize="10,20">
              <v:shape style="position:absolute;left:5322;top:1860;width:10;height:20" coordorigin="5322,1860" coordsize="10,20" path="m5322,1880l5331,1880,5331,1860,5322,1860,5322,1880xe" filled="true" fillcolor="#000000" stroked="false">
                <v:path arrowok="t"/>
                <v:fill type="solid"/>
              </v:shape>
            </v:group>
            <v:group style="position:absolute;left:5322;top:1880;width:10;height:20" coordorigin="5322,1880" coordsize="10,20">
              <v:shape style="position:absolute;left:5322;top:1880;width:10;height:20" coordorigin="5322,1880" coordsize="10,20" path="m5322,1899l5331,1899,5331,1880,5322,1880,5322,1899xe" filled="true" fillcolor="#000000" stroked="false">
                <v:path arrowok="t"/>
                <v:fill type="solid"/>
              </v:shape>
            </v:group>
            <v:group style="position:absolute;left:5322;top:1899;width:10;height:20" coordorigin="5322,1899" coordsize="10,20">
              <v:shape style="position:absolute;left:5322;top:1899;width:10;height:20" coordorigin="5322,1899" coordsize="10,20" path="m5322,1918l5331,1918,5331,1899,5322,1899,5322,1918xe" filled="true" fillcolor="#000000" stroked="false">
                <v:path arrowok="t"/>
                <v:fill type="solid"/>
              </v:shape>
            </v:group>
            <v:group style="position:absolute;left:5322;top:1918;width:10;height:20" coordorigin="5322,1918" coordsize="10,20">
              <v:shape style="position:absolute;left:5322;top:1918;width:10;height:20" coordorigin="5322,1918" coordsize="10,20" path="m5322,1937l5331,1937,5331,1918,5322,1918,5322,1937xe" filled="true" fillcolor="#000000" stroked="false">
                <v:path arrowok="t"/>
                <v:fill type="solid"/>
              </v:shape>
            </v:group>
            <v:group style="position:absolute;left:5322;top:1937;width:10;height:20" coordorigin="5322,1937" coordsize="10,20">
              <v:shape style="position:absolute;left:5322;top:1937;width:10;height:20" coordorigin="5322,1937" coordsize="10,20" path="m5322,1956l5331,1956,5331,1937,5322,1937,5322,1956xe" filled="true" fillcolor="#000000" stroked="false">
                <v:path arrowok="t"/>
                <v:fill type="solid"/>
              </v:shape>
            </v:group>
            <v:group style="position:absolute;left:5322;top:1956;width:10;height:20" coordorigin="5322,1956" coordsize="10,20">
              <v:shape style="position:absolute;left:5322;top:1956;width:10;height:20" coordorigin="5322,1956" coordsize="10,20" path="m5322,1976l5331,1976,5331,1956,5322,1956,5322,1976xe" filled="true" fillcolor="#000000" stroked="false">
                <v:path arrowok="t"/>
                <v:fill type="solid"/>
              </v:shape>
            </v:group>
            <v:group style="position:absolute;left:5322;top:1976;width:10;height:20" coordorigin="5322,1976" coordsize="10,20">
              <v:shape style="position:absolute;left:5322;top:1976;width:10;height:20" coordorigin="5322,1976" coordsize="10,20" path="m5322,1995l5331,1995,5331,1976,5322,1976,5322,1995xe" filled="true" fillcolor="#000000" stroked="false">
                <v:path arrowok="t"/>
                <v:fill type="solid"/>
              </v:shape>
            </v:group>
            <v:group style="position:absolute;left:5322;top:1995;width:10;height:20" coordorigin="5322,1995" coordsize="10,20">
              <v:shape style="position:absolute;left:5322;top:1995;width:10;height:20" coordorigin="5322,1995" coordsize="10,20" path="m5322,2014l5331,2014,5331,1995,5322,1995,5322,2014xe" filled="true" fillcolor="#000000" stroked="false">
                <v:path arrowok="t"/>
                <v:fill type="solid"/>
              </v:shape>
            </v:group>
            <v:group style="position:absolute;left:5322;top:2021;width:10;height:2" coordorigin="5322,2021" coordsize="10,2">
              <v:shape style="position:absolute;left:5322;top:2021;width:10;height:2" coordorigin="5322,2021" coordsize="10,0" path="m5322,2021l5331,2021e" filled="false" stroked="true" strokeweight=".72003pt" strokecolor="#000000">
                <v:path arrowok="t"/>
              </v:shape>
            </v:group>
            <v:group style="position:absolute;left:7079;top:1726;width:10;height:20" coordorigin="7079,1726" coordsize="10,20">
              <v:shape style="position:absolute;left:7079;top:1726;width:10;height:20" coordorigin="7079,1726" coordsize="10,20" path="m7079,1745l7089,1745,7089,1726,7079,1726,7079,1745xe" filled="true" fillcolor="#000000" stroked="false">
                <v:path arrowok="t"/>
                <v:fill type="solid"/>
              </v:shape>
            </v:group>
            <v:group style="position:absolute;left:7079;top:1745;width:10;height:20" coordorigin="7079,1745" coordsize="10,20">
              <v:shape style="position:absolute;left:7079;top:1745;width:10;height:20" coordorigin="7079,1745" coordsize="10,20" path="m7079,1764l7089,1764,7089,1745,7079,1745,7079,1764xe" filled="true" fillcolor="#000000" stroked="false">
                <v:path arrowok="t"/>
                <v:fill type="solid"/>
              </v:shape>
            </v:group>
            <v:group style="position:absolute;left:7079;top:1764;width:10;height:20" coordorigin="7079,1764" coordsize="10,20">
              <v:shape style="position:absolute;left:7079;top:1764;width:10;height:20" coordorigin="7079,1764" coordsize="10,20" path="m7079,1784l7089,1784,7089,1764,7079,1764,7079,1784xe" filled="true" fillcolor="#000000" stroked="false">
                <v:path arrowok="t"/>
                <v:fill type="solid"/>
              </v:shape>
            </v:group>
            <v:group style="position:absolute;left:7079;top:1784;width:10;height:20" coordorigin="7079,1784" coordsize="10,20">
              <v:shape style="position:absolute;left:7079;top:1784;width:10;height:20" coordorigin="7079,1784" coordsize="10,20" path="m7079,1803l7089,1803,7089,1784,7079,1784,7079,1803xe" filled="true" fillcolor="#000000" stroked="false">
                <v:path arrowok="t"/>
                <v:fill type="solid"/>
              </v:shape>
            </v:group>
            <v:group style="position:absolute;left:7079;top:1803;width:10;height:20" coordorigin="7079,1803" coordsize="10,20">
              <v:shape style="position:absolute;left:7079;top:1803;width:10;height:20" coordorigin="7079,1803" coordsize="10,20" path="m7079,1822l7089,1822,7089,1803,7079,1803,7079,1822xe" filled="true" fillcolor="#000000" stroked="false">
                <v:path arrowok="t"/>
                <v:fill type="solid"/>
              </v:shape>
            </v:group>
            <v:group style="position:absolute;left:7079;top:1822;width:10;height:20" coordorigin="7079,1822" coordsize="10,20">
              <v:shape style="position:absolute;left:7079;top:1822;width:10;height:20" coordorigin="7079,1822" coordsize="10,20" path="m7079,1841l7089,1841,7089,1822,7079,1822,7079,1841xe" filled="true" fillcolor="#000000" stroked="false">
                <v:path arrowok="t"/>
                <v:fill type="solid"/>
              </v:shape>
            </v:group>
            <v:group style="position:absolute;left:7079;top:1841;width:10;height:20" coordorigin="7079,1841" coordsize="10,20">
              <v:shape style="position:absolute;left:7079;top:1841;width:10;height:20" coordorigin="7079,1841" coordsize="10,20" path="m7079,1860l7089,1860,7089,1841,7079,1841,7079,1860xe" filled="true" fillcolor="#000000" stroked="false">
                <v:path arrowok="t"/>
                <v:fill type="solid"/>
              </v:shape>
            </v:group>
            <v:group style="position:absolute;left:7079;top:1860;width:10;height:20" coordorigin="7079,1860" coordsize="10,20">
              <v:shape style="position:absolute;left:7079;top:1860;width:10;height:20" coordorigin="7079,1860" coordsize="10,20" path="m7079,1880l7089,1880,7089,1860,7079,1860,7079,1880xe" filled="true" fillcolor="#000000" stroked="false">
                <v:path arrowok="t"/>
                <v:fill type="solid"/>
              </v:shape>
            </v:group>
            <v:group style="position:absolute;left:7079;top:1880;width:10;height:20" coordorigin="7079,1880" coordsize="10,20">
              <v:shape style="position:absolute;left:7079;top:1880;width:10;height:20" coordorigin="7079,1880" coordsize="10,20" path="m7079,1899l7089,1899,7089,1880,7079,1880,7079,1899xe" filled="true" fillcolor="#000000" stroked="false">
                <v:path arrowok="t"/>
                <v:fill type="solid"/>
              </v:shape>
            </v:group>
            <v:group style="position:absolute;left:7079;top:1899;width:10;height:20" coordorigin="7079,1899" coordsize="10,20">
              <v:shape style="position:absolute;left:7079;top:1899;width:10;height:20" coordorigin="7079,1899" coordsize="10,20" path="m7079,1918l7089,1918,7089,1899,7079,1899,7079,1918xe" filled="true" fillcolor="#000000" stroked="false">
                <v:path arrowok="t"/>
                <v:fill type="solid"/>
              </v:shape>
            </v:group>
            <v:group style="position:absolute;left:7079;top:1918;width:10;height:20" coordorigin="7079,1918" coordsize="10,20">
              <v:shape style="position:absolute;left:7079;top:1918;width:10;height:20" coordorigin="7079,1918" coordsize="10,20" path="m7079,1937l7089,1937,7089,1918,7079,1918,7079,1937xe" filled="true" fillcolor="#000000" stroked="false">
                <v:path arrowok="t"/>
                <v:fill type="solid"/>
              </v:shape>
            </v:group>
            <v:group style="position:absolute;left:7079;top:1937;width:10;height:20" coordorigin="7079,1937" coordsize="10,20">
              <v:shape style="position:absolute;left:7079;top:1937;width:10;height:20" coordorigin="7079,1937" coordsize="10,20" path="m7079,1956l7089,1956,7089,1937,7079,1937,7079,1956xe" filled="true" fillcolor="#000000" stroked="false">
                <v:path arrowok="t"/>
                <v:fill type="solid"/>
              </v:shape>
            </v:group>
            <v:group style="position:absolute;left:7079;top:1956;width:10;height:20" coordorigin="7079,1956" coordsize="10,20">
              <v:shape style="position:absolute;left:7079;top:1956;width:10;height:20" coordorigin="7079,1956" coordsize="10,20" path="m7079,1976l7089,1976,7089,1956,7079,1956,7079,1976xe" filled="true" fillcolor="#000000" stroked="false">
                <v:path arrowok="t"/>
                <v:fill type="solid"/>
              </v:shape>
            </v:group>
            <v:group style="position:absolute;left:7079;top:1976;width:10;height:20" coordorigin="7079,1976" coordsize="10,20">
              <v:shape style="position:absolute;left:7079;top:1976;width:10;height:20" coordorigin="7079,1976" coordsize="10,20" path="m7079,1995l7089,1995,7089,1976,7079,1976,7079,1995xe" filled="true" fillcolor="#000000" stroked="false">
                <v:path arrowok="t"/>
                <v:fill type="solid"/>
              </v:shape>
            </v:group>
            <v:group style="position:absolute;left:7079;top:1995;width:10;height:20" coordorigin="7079,1995" coordsize="10,20">
              <v:shape style="position:absolute;left:7079;top:1995;width:10;height:20" coordorigin="7079,1995" coordsize="10,20" path="m7079,2014l7089,2014,7089,1995,7079,1995,7079,2014xe" filled="true" fillcolor="#000000" stroked="false">
                <v:path arrowok="t"/>
                <v:fill type="solid"/>
              </v:shape>
            </v:group>
            <v:group style="position:absolute;left:7079;top:2021;width:10;height:2" coordorigin="7079,2021" coordsize="10,2">
              <v:shape style="position:absolute;left:7079;top:2021;width:10;height:2" coordorigin="7079,2021" coordsize="10,0" path="m7079,2021l7089,2021e" filled="false" stroked="true" strokeweight=".72003pt" strokecolor="#000000">
                <v:path arrowok="t"/>
              </v:shape>
            </v:group>
            <v:group style="position:absolute;left:8836;top:1726;width:10;height:20" coordorigin="8836,1726" coordsize="10,20">
              <v:shape style="position:absolute;left:8836;top:1726;width:10;height:20" coordorigin="8836,1726" coordsize="10,20" path="m8836,1745l8846,1745,8846,1726,8836,1726,8836,1745xe" filled="true" fillcolor="#000000" stroked="false">
                <v:path arrowok="t"/>
                <v:fill type="solid"/>
              </v:shape>
            </v:group>
            <v:group style="position:absolute;left:8836;top:1745;width:10;height:20" coordorigin="8836,1745" coordsize="10,20">
              <v:shape style="position:absolute;left:8836;top:1745;width:10;height:20" coordorigin="8836,1745" coordsize="10,20" path="m8836,1764l8846,1764,8846,1745,8836,1745,8836,1764xe" filled="true" fillcolor="#000000" stroked="false">
                <v:path arrowok="t"/>
                <v:fill type="solid"/>
              </v:shape>
            </v:group>
            <v:group style="position:absolute;left:8836;top:1764;width:10;height:20" coordorigin="8836,1764" coordsize="10,20">
              <v:shape style="position:absolute;left:8836;top:1764;width:10;height:20" coordorigin="8836,1764" coordsize="10,20" path="m8836,1784l8846,1784,8846,1764,8836,1764,8836,1784xe" filled="true" fillcolor="#000000" stroked="false">
                <v:path arrowok="t"/>
                <v:fill type="solid"/>
              </v:shape>
            </v:group>
            <v:group style="position:absolute;left:8836;top:1784;width:10;height:20" coordorigin="8836,1784" coordsize="10,20">
              <v:shape style="position:absolute;left:8836;top:1784;width:10;height:20" coordorigin="8836,1784" coordsize="10,20" path="m8836,1803l8846,1803,8846,1784,8836,1784,8836,1803xe" filled="true" fillcolor="#000000" stroked="false">
                <v:path arrowok="t"/>
                <v:fill type="solid"/>
              </v:shape>
            </v:group>
            <v:group style="position:absolute;left:8836;top:1803;width:10;height:20" coordorigin="8836,1803" coordsize="10,20">
              <v:shape style="position:absolute;left:8836;top:1803;width:10;height:20" coordorigin="8836,1803" coordsize="10,20" path="m8836,1822l8846,1822,8846,1803,8836,1803,8836,1822xe" filled="true" fillcolor="#000000" stroked="false">
                <v:path arrowok="t"/>
                <v:fill type="solid"/>
              </v:shape>
            </v:group>
            <v:group style="position:absolute;left:8836;top:1822;width:10;height:20" coordorigin="8836,1822" coordsize="10,20">
              <v:shape style="position:absolute;left:8836;top:1822;width:10;height:20" coordorigin="8836,1822" coordsize="10,20" path="m8836,1841l8846,1841,8846,1822,8836,1822,8836,1841xe" filled="true" fillcolor="#000000" stroked="false">
                <v:path arrowok="t"/>
                <v:fill type="solid"/>
              </v:shape>
            </v:group>
            <v:group style="position:absolute;left:8836;top:1841;width:10;height:20" coordorigin="8836,1841" coordsize="10,20">
              <v:shape style="position:absolute;left:8836;top:1841;width:10;height:20" coordorigin="8836,1841" coordsize="10,20" path="m8836,1860l8846,1860,8846,1841,8836,1841,8836,1860xe" filled="true" fillcolor="#000000" stroked="false">
                <v:path arrowok="t"/>
                <v:fill type="solid"/>
              </v:shape>
            </v:group>
            <v:group style="position:absolute;left:8836;top:1860;width:10;height:20" coordorigin="8836,1860" coordsize="10,20">
              <v:shape style="position:absolute;left:8836;top:1860;width:10;height:20" coordorigin="8836,1860" coordsize="10,20" path="m8836,1880l8846,1880,8846,1860,8836,1860,8836,1880xe" filled="true" fillcolor="#000000" stroked="false">
                <v:path arrowok="t"/>
                <v:fill type="solid"/>
              </v:shape>
            </v:group>
            <v:group style="position:absolute;left:8836;top:1880;width:10;height:20" coordorigin="8836,1880" coordsize="10,20">
              <v:shape style="position:absolute;left:8836;top:1880;width:10;height:20" coordorigin="8836,1880" coordsize="10,20" path="m8836,1899l8846,1899,8846,1880,8836,1880,8836,1899xe" filled="true" fillcolor="#000000" stroked="false">
                <v:path arrowok="t"/>
                <v:fill type="solid"/>
              </v:shape>
            </v:group>
            <v:group style="position:absolute;left:8836;top:1899;width:10;height:20" coordorigin="8836,1899" coordsize="10,20">
              <v:shape style="position:absolute;left:8836;top:1899;width:10;height:20" coordorigin="8836,1899" coordsize="10,20" path="m8836,1918l8846,1918,8846,1899,8836,1899,8836,1918xe" filled="true" fillcolor="#000000" stroked="false">
                <v:path arrowok="t"/>
                <v:fill type="solid"/>
              </v:shape>
            </v:group>
            <v:group style="position:absolute;left:8836;top:1918;width:10;height:20" coordorigin="8836,1918" coordsize="10,20">
              <v:shape style="position:absolute;left:8836;top:1918;width:10;height:20" coordorigin="8836,1918" coordsize="10,20" path="m8836,1937l8846,1937,8846,1918,8836,1918,8836,1937xe" filled="true" fillcolor="#000000" stroked="false">
                <v:path arrowok="t"/>
                <v:fill type="solid"/>
              </v:shape>
            </v:group>
            <v:group style="position:absolute;left:8836;top:1937;width:10;height:20" coordorigin="8836,1937" coordsize="10,20">
              <v:shape style="position:absolute;left:8836;top:1937;width:10;height:20" coordorigin="8836,1937" coordsize="10,20" path="m8836,1956l8846,1956,8846,1937,8836,1937,8836,1956xe" filled="true" fillcolor="#000000" stroked="false">
                <v:path arrowok="t"/>
                <v:fill type="solid"/>
              </v:shape>
            </v:group>
            <v:group style="position:absolute;left:8836;top:1956;width:10;height:20" coordorigin="8836,1956" coordsize="10,20">
              <v:shape style="position:absolute;left:8836;top:1956;width:10;height:20" coordorigin="8836,1956" coordsize="10,20" path="m8836,1976l8846,1976,8846,1956,8836,1956,8836,1976xe" filled="true" fillcolor="#000000" stroked="false">
                <v:path arrowok="t"/>
                <v:fill type="solid"/>
              </v:shape>
            </v:group>
            <v:group style="position:absolute;left:8836;top:1976;width:10;height:20" coordorigin="8836,1976" coordsize="10,20">
              <v:shape style="position:absolute;left:8836;top:1976;width:10;height:20" coordorigin="8836,1976" coordsize="10,20" path="m8836,1995l8846,1995,8846,1976,8836,1976,8836,1995xe" filled="true" fillcolor="#000000" stroked="false">
                <v:path arrowok="t"/>
                <v:fill type="solid"/>
              </v:shape>
            </v:group>
            <v:group style="position:absolute;left:8836;top:1995;width:10;height:20" coordorigin="8836,1995" coordsize="10,20">
              <v:shape style="position:absolute;left:8836;top:1995;width:10;height:20" coordorigin="8836,1995" coordsize="10,20" path="m8836,2014l8846,2014,8846,1995,8836,1995,8836,2014xe" filled="true" fillcolor="#000000" stroked="false">
                <v:path arrowok="t"/>
                <v:fill type="solid"/>
              </v:shape>
            </v:group>
            <v:group style="position:absolute;left:8836;top:2021;width:10;height:2" coordorigin="8836,2021" coordsize="10,2">
              <v:shape style="position:absolute;left:8836;top:2021;width:10;height:2" coordorigin="8836,2021" coordsize="10,0" path="m8836,2021l8846,2021e" filled="false" stroked="true" strokeweight=".72003pt" strokecolor="#000000">
                <v:path arrowok="t"/>
              </v:shape>
              <v:shape style="position:absolute;left:1594;top:1937;width:1990;height:101" type="#_x0000_t75" stroked="false">
                <v:imagedata r:id="rId882" o:title=""/>
              </v:shape>
              <v:shape style="position:absolute;left:3560;top:2028;width:1762;height:10" type="#_x0000_t75" stroked="false">
                <v:imagedata r:id="rId883" o:title=""/>
              </v:shape>
              <v:shape style="position:absolute;left:5317;top:2028;width:5281;height:10" type="#_x0000_t75" stroked="false">
                <v:imagedata r:id="rId881" o:title=""/>
              </v:shape>
            </v:group>
            <v:group style="position:absolute;left:5322;top:2038;width:10;height:20" coordorigin="5322,2038" coordsize="10,20">
              <v:shape style="position:absolute;left:5322;top:2038;width:10;height:20" coordorigin="5322,2038" coordsize="10,20" path="m5322,2057l5331,2057,5331,2038,5322,2038,5322,2057xe" filled="true" fillcolor="#000000" stroked="false">
                <v:path arrowok="t"/>
                <v:fill type="solid"/>
              </v:shape>
            </v:group>
            <v:group style="position:absolute;left:5322;top:2057;width:10;height:20" coordorigin="5322,2057" coordsize="10,20">
              <v:shape style="position:absolute;left:5322;top:2057;width:10;height:20" coordorigin="5322,2057" coordsize="10,20" path="m5322,2076l5331,2076,5331,2057,5322,2057,5322,2076xe" filled="true" fillcolor="#000000" stroked="false">
                <v:path arrowok="t"/>
                <v:fill type="solid"/>
              </v:shape>
            </v:group>
            <v:group style="position:absolute;left:5322;top:2076;width:10;height:20" coordorigin="5322,2076" coordsize="10,20">
              <v:shape style="position:absolute;left:5322;top:2076;width:10;height:20" coordorigin="5322,2076" coordsize="10,20" path="m5322,2096l5331,2096,5331,2076,5322,2076,5322,2096xe" filled="true" fillcolor="#000000" stroked="false">
                <v:path arrowok="t"/>
                <v:fill type="solid"/>
              </v:shape>
            </v:group>
            <v:group style="position:absolute;left:5322;top:2096;width:10;height:20" coordorigin="5322,2096" coordsize="10,20">
              <v:shape style="position:absolute;left:5322;top:2096;width:10;height:20" coordorigin="5322,2096" coordsize="10,20" path="m5322,2115l5331,2115,5331,2096,5322,2096,5322,2115xe" filled="true" fillcolor="#000000" stroked="false">
                <v:path arrowok="t"/>
                <v:fill type="solid"/>
              </v:shape>
            </v:group>
            <v:group style="position:absolute;left:5322;top:2115;width:10;height:20" coordorigin="5322,2115" coordsize="10,20">
              <v:shape style="position:absolute;left:5322;top:2115;width:10;height:20" coordorigin="5322,2115" coordsize="10,20" path="m5322,2134l5331,2134,5331,2115,5322,2115,5322,2134xe" filled="true" fillcolor="#000000" stroked="false">
                <v:path arrowok="t"/>
                <v:fill type="solid"/>
              </v:shape>
            </v:group>
            <v:group style="position:absolute;left:5322;top:2134;width:10;height:20" coordorigin="5322,2134" coordsize="10,20">
              <v:shape style="position:absolute;left:5322;top:2134;width:10;height:20" coordorigin="5322,2134" coordsize="10,20" path="m5322,2153l5331,2153,5331,2134,5322,2134,5322,2153xe" filled="true" fillcolor="#000000" stroked="false">
                <v:path arrowok="t"/>
                <v:fill type="solid"/>
              </v:shape>
            </v:group>
            <v:group style="position:absolute;left:5322;top:2153;width:10;height:20" coordorigin="5322,2153" coordsize="10,20">
              <v:shape style="position:absolute;left:5322;top:2153;width:10;height:20" coordorigin="5322,2153" coordsize="10,20" path="m5322,2172l5331,2172,5331,2153,5322,2153,5322,2172xe" filled="true" fillcolor="#000000" stroked="false">
                <v:path arrowok="t"/>
                <v:fill type="solid"/>
              </v:shape>
            </v:group>
            <v:group style="position:absolute;left:5322;top:2172;width:10;height:20" coordorigin="5322,2172" coordsize="10,20">
              <v:shape style="position:absolute;left:5322;top:2172;width:10;height:20" coordorigin="5322,2172" coordsize="10,20" path="m5322,2192l5331,2192,5331,2172,5322,2172,5322,2192xe" filled="true" fillcolor="#000000" stroked="false">
                <v:path arrowok="t"/>
                <v:fill type="solid"/>
              </v:shape>
            </v:group>
            <v:group style="position:absolute;left:5322;top:2192;width:10;height:20" coordorigin="5322,2192" coordsize="10,20">
              <v:shape style="position:absolute;left:5322;top:2192;width:10;height:20" coordorigin="5322,2192" coordsize="10,20" path="m5322,2211l5331,2211,5331,2192,5322,2192,5322,2211xe" filled="true" fillcolor="#000000" stroked="false">
                <v:path arrowok="t"/>
                <v:fill type="solid"/>
              </v:shape>
            </v:group>
            <v:group style="position:absolute;left:5322;top:2211;width:10;height:20" coordorigin="5322,2211" coordsize="10,20">
              <v:shape style="position:absolute;left:5322;top:2211;width:10;height:20" coordorigin="5322,2211" coordsize="10,20" path="m5322,2230l5331,2230,5331,2211,5322,2211,5322,2230xe" filled="true" fillcolor="#000000" stroked="false">
                <v:path arrowok="t"/>
                <v:fill type="solid"/>
              </v:shape>
            </v:group>
            <v:group style="position:absolute;left:5322;top:2230;width:10;height:20" coordorigin="5322,2230" coordsize="10,20">
              <v:shape style="position:absolute;left:5322;top:2230;width:10;height:20" coordorigin="5322,2230" coordsize="10,20" path="m5322,2249l5331,2249,5331,2230,5322,2230,5322,2249xe" filled="true" fillcolor="#000000" stroked="false">
                <v:path arrowok="t"/>
                <v:fill type="solid"/>
              </v:shape>
            </v:group>
            <v:group style="position:absolute;left:5322;top:2249;width:10;height:20" coordorigin="5322,2249" coordsize="10,20">
              <v:shape style="position:absolute;left:5322;top:2249;width:10;height:20" coordorigin="5322,2249" coordsize="10,20" path="m5322,2268l5331,2268,5331,2249,5322,2249,5322,2268xe" filled="true" fillcolor="#000000" stroked="false">
                <v:path arrowok="t"/>
                <v:fill type="solid"/>
              </v:shape>
            </v:group>
            <v:group style="position:absolute;left:5322;top:2268;width:10;height:20" coordorigin="5322,2268" coordsize="10,20">
              <v:shape style="position:absolute;left:5322;top:2268;width:10;height:20" coordorigin="5322,2268" coordsize="10,20" path="m5322,2288l5331,2288,5331,2268,5322,2268,5322,2288xe" filled="true" fillcolor="#000000" stroked="false">
                <v:path arrowok="t"/>
                <v:fill type="solid"/>
              </v:shape>
            </v:group>
            <v:group style="position:absolute;left:5322;top:2288;width:10;height:20" coordorigin="5322,2288" coordsize="10,20">
              <v:shape style="position:absolute;left:5322;top:2288;width:10;height:20" coordorigin="5322,2288" coordsize="10,20" path="m5322,2307l5331,2307,5331,2288,5322,2288,5322,2307xe" filled="true" fillcolor="#000000" stroked="false">
                <v:path arrowok="t"/>
                <v:fill type="solid"/>
              </v:shape>
            </v:group>
            <v:group style="position:absolute;left:5322;top:2307;width:10;height:20" coordorigin="5322,2307" coordsize="10,20">
              <v:shape style="position:absolute;left:5322;top:2307;width:10;height:20" coordorigin="5322,2307" coordsize="10,20" path="m5322,2326l5331,2326,5331,2307,5322,2307,5322,2326xe" filled="true" fillcolor="#000000" stroked="false">
                <v:path arrowok="t"/>
                <v:fill type="solid"/>
              </v:shape>
            </v:group>
            <v:group style="position:absolute;left:5322;top:2333;width:10;height:2" coordorigin="5322,2333" coordsize="10,2">
              <v:shape style="position:absolute;left:5322;top:2333;width:10;height:2" coordorigin="5322,2333" coordsize="10,0" path="m5322,2333l5331,2333e" filled="false" stroked="true" strokeweight=".71997pt" strokecolor="#000000">
                <v:path arrowok="t"/>
              </v:shape>
            </v:group>
            <v:group style="position:absolute;left:7079;top:2038;width:10;height:20" coordorigin="7079,2038" coordsize="10,20">
              <v:shape style="position:absolute;left:7079;top:2038;width:10;height:20" coordorigin="7079,2038" coordsize="10,20" path="m7079,2057l7089,2057,7089,2038,7079,2038,7079,2057xe" filled="true" fillcolor="#000000" stroked="false">
                <v:path arrowok="t"/>
                <v:fill type="solid"/>
              </v:shape>
            </v:group>
            <v:group style="position:absolute;left:7079;top:2057;width:10;height:20" coordorigin="7079,2057" coordsize="10,20">
              <v:shape style="position:absolute;left:7079;top:2057;width:10;height:20" coordorigin="7079,2057" coordsize="10,20" path="m7079,2076l7089,2076,7089,2057,7079,2057,7079,2076xe" filled="true" fillcolor="#000000" stroked="false">
                <v:path arrowok="t"/>
                <v:fill type="solid"/>
              </v:shape>
            </v:group>
            <v:group style="position:absolute;left:7079;top:2076;width:10;height:20" coordorigin="7079,2076" coordsize="10,20">
              <v:shape style="position:absolute;left:7079;top:2076;width:10;height:20" coordorigin="7079,2076" coordsize="10,20" path="m7079,2096l7089,2096,7089,2076,7079,2076,7079,2096xe" filled="true" fillcolor="#000000" stroked="false">
                <v:path arrowok="t"/>
                <v:fill type="solid"/>
              </v:shape>
            </v:group>
            <v:group style="position:absolute;left:7079;top:2096;width:10;height:20" coordorigin="7079,2096" coordsize="10,20">
              <v:shape style="position:absolute;left:7079;top:2096;width:10;height:20" coordorigin="7079,2096" coordsize="10,20" path="m7079,2115l7089,2115,7089,2096,7079,2096,7079,2115xe" filled="true" fillcolor="#000000" stroked="false">
                <v:path arrowok="t"/>
                <v:fill type="solid"/>
              </v:shape>
            </v:group>
            <v:group style="position:absolute;left:7079;top:2115;width:10;height:20" coordorigin="7079,2115" coordsize="10,20">
              <v:shape style="position:absolute;left:7079;top:2115;width:10;height:20" coordorigin="7079,2115" coordsize="10,20" path="m7079,2134l7089,2134,7089,2115,7079,2115,7079,2134xe" filled="true" fillcolor="#000000" stroked="false">
                <v:path arrowok="t"/>
                <v:fill type="solid"/>
              </v:shape>
            </v:group>
            <v:group style="position:absolute;left:7079;top:2134;width:10;height:20" coordorigin="7079,2134" coordsize="10,20">
              <v:shape style="position:absolute;left:7079;top:2134;width:10;height:20" coordorigin="7079,2134" coordsize="10,20" path="m7079,2153l7089,2153,7089,2134,7079,2134,7079,2153xe" filled="true" fillcolor="#000000" stroked="false">
                <v:path arrowok="t"/>
                <v:fill type="solid"/>
              </v:shape>
            </v:group>
            <v:group style="position:absolute;left:7079;top:2153;width:10;height:20" coordorigin="7079,2153" coordsize="10,20">
              <v:shape style="position:absolute;left:7079;top:2153;width:10;height:20" coordorigin="7079,2153" coordsize="10,20" path="m7079,2172l7089,2172,7089,2153,7079,2153,7079,2172xe" filled="true" fillcolor="#000000" stroked="false">
                <v:path arrowok="t"/>
                <v:fill type="solid"/>
              </v:shape>
            </v:group>
            <v:group style="position:absolute;left:7079;top:2172;width:10;height:20" coordorigin="7079,2172" coordsize="10,20">
              <v:shape style="position:absolute;left:7079;top:2172;width:10;height:20" coordorigin="7079,2172" coordsize="10,20" path="m7079,2192l7089,2192,7089,2172,7079,2172,7079,2192xe" filled="true" fillcolor="#000000" stroked="false">
                <v:path arrowok="t"/>
                <v:fill type="solid"/>
              </v:shape>
            </v:group>
            <v:group style="position:absolute;left:7079;top:2192;width:10;height:20" coordorigin="7079,2192" coordsize="10,20">
              <v:shape style="position:absolute;left:7079;top:2192;width:10;height:20" coordorigin="7079,2192" coordsize="10,20" path="m7079,2211l7089,2211,7089,2192,7079,2192,7079,2211xe" filled="true" fillcolor="#000000" stroked="false">
                <v:path arrowok="t"/>
                <v:fill type="solid"/>
              </v:shape>
            </v:group>
            <v:group style="position:absolute;left:7079;top:2211;width:10;height:20" coordorigin="7079,2211" coordsize="10,20">
              <v:shape style="position:absolute;left:7079;top:2211;width:10;height:20" coordorigin="7079,2211" coordsize="10,20" path="m7079,2230l7089,2230,7089,2211,7079,2211,7079,2230xe" filled="true" fillcolor="#000000" stroked="false">
                <v:path arrowok="t"/>
                <v:fill type="solid"/>
              </v:shape>
            </v:group>
            <v:group style="position:absolute;left:7079;top:2230;width:10;height:20" coordorigin="7079,2230" coordsize="10,20">
              <v:shape style="position:absolute;left:7079;top:2230;width:10;height:20" coordorigin="7079,2230" coordsize="10,20" path="m7079,2249l7089,2249,7089,2230,7079,2230,7079,2249xe" filled="true" fillcolor="#000000" stroked="false">
                <v:path arrowok="t"/>
                <v:fill type="solid"/>
              </v:shape>
            </v:group>
            <v:group style="position:absolute;left:7079;top:2249;width:10;height:20" coordorigin="7079,2249" coordsize="10,20">
              <v:shape style="position:absolute;left:7079;top:2249;width:10;height:20" coordorigin="7079,2249" coordsize="10,20" path="m7079,2268l7089,2268,7089,2249,7079,2249,7079,2268xe" filled="true" fillcolor="#000000" stroked="false">
                <v:path arrowok="t"/>
                <v:fill type="solid"/>
              </v:shape>
            </v:group>
            <v:group style="position:absolute;left:7079;top:2268;width:10;height:20" coordorigin="7079,2268" coordsize="10,20">
              <v:shape style="position:absolute;left:7079;top:2268;width:10;height:20" coordorigin="7079,2268" coordsize="10,20" path="m7079,2288l7089,2288,7089,2268,7079,2268,7079,2288xe" filled="true" fillcolor="#000000" stroked="false">
                <v:path arrowok="t"/>
                <v:fill type="solid"/>
              </v:shape>
            </v:group>
            <v:group style="position:absolute;left:7079;top:2288;width:10;height:20" coordorigin="7079,2288" coordsize="10,20">
              <v:shape style="position:absolute;left:7079;top:2288;width:10;height:20" coordorigin="7079,2288" coordsize="10,20" path="m7079,2307l7089,2307,7089,2288,7079,2288,7079,2307xe" filled="true" fillcolor="#000000" stroked="false">
                <v:path arrowok="t"/>
                <v:fill type="solid"/>
              </v:shape>
            </v:group>
            <v:group style="position:absolute;left:7079;top:2307;width:10;height:20" coordorigin="7079,2307" coordsize="10,20">
              <v:shape style="position:absolute;left:7079;top:2307;width:10;height:20" coordorigin="7079,2307" coordsize="10,20" path="m7079,2326l7089,2326,7089,2307,7079,2307,7079,2326xe" filled="true" fillcolor="#000000" stroked="false">
                <v:path arrowok="t"/>
                <v:fill type="solid"/>
              </v:shape>
            </v:group>
            <v:group style="position:absolute;left:7079;top:2333;width:10;height:2" coordorigin="7079,2333" coordsize="10,2">
              <v:shape style="position:absolute;left:7079;top:2333;width:10;height:2" coordorigin="7079,2333" coordsize="10,0" path="m7079,2333l7089,2333e" filled="false" stroked="true" strokeweight=".71997pt" strokecolor="#000000">
                <v:path arrowok="t"/>
              </v:shape>
            </v:group>
            <v:group style="position:absolute;left:8836;top:2038;width:10;height:20" coordorigin="8836,2038" coordsize="10,20">
              <v:shape style="position:absolute;left:8836;top:2038;width:10;height:20" coordorigin="8836,2038" coordsize="10,20" path="m8836,2057l8846,2057,8846,2038,8836,2038,8836,2057xe" filled="true" fillcolor="#000000" stroked="false">
                <v:path arrowok="t"/>
                <v:fill type="solid"/>
              </v:shape>
            </v:group>
            <v:group style="position:absolute;left:8836;top:2057;width:10;height:20" coordorigin="8836,2057" coordsize="10,20">
              <v:shape style="position:absolute;left:8836;top:2057;width:10;height:20" coordorigin="8836,2057" coordsize="10,20" path="m8836,2076l8846,2076,8846,2057,8836,2057,8836,2076xe" filled="true" fillcolor="#000000" stroked="false">
                <v:path arrowok="t"/>
                <v:fill type="solid"/>
              </v:shape>
            </v:group>
            <v:group style="position:absolute;left:8836;top:2076;width:10;height:20" coordorigin="8836,2076" coordsize="10,20">
              <v:shape style="position:absolute;left:8836;top:2076;width:10;height:20" coordorigin="8836,2076" coordsize="10,20" path="m8836,2096l8846,2096,8846,2076,8836,2076,8836,2096xe" filled="true" fillcolor="#000000" stroked="false">
                <v:path arrowok="t"/>
                <v:fill type="solid"/>
              </v:shape>
            </v:group>
            <v:group style="position:absolute;left:8836;top:2096;width:10;height:20" coordorigin="8836,2096" coordsize="10,20">
              <v:shape style="position:absolute;left:8836;top:2096;width:10;height:20" coordorigin="8836,2096" coordsize="10,20" path="m8836,2115l8846,2115,8846,2096,8836,2096,8836,2115xe" filled="true" fillcolor="#000000" stroked="false">
                <v:path arrowok="t"/>
                <v:fill type="solid"/>
              </v:shape>
            </v:group>
            <v:group style="position:absolute;left:8836;top:2115;width:10;height:20" coordorigin="8836,2115" coordsize="10,20">
              <v:shape style="position:absolute;left:8836;top:2115;width:10;height:20" coordorigin="8836,2115" coordsize="10,20" path="m8836,2134l8846,2134,8846,2115,8836,2115,8836,2134xe" filled="true" fillcolor="#000000" stroked="false">
                <v:path arrowok="t"/>
                <v:fill type="solid"/>
              </v:shape>
            </v:group>
            <v:group style="position:absolute;left:8836;top:2134;width:10;height:20" coordorigin="8836,2134" coordsize="10,20">
              <v:shape style="position:absolute;left:8836;top:2134;width:10;height:20" coordorigin="8836,2134" coordsize="10,20" path="m8836,2153l8846,2153,8846,2134,8836,2134,8836,2153xe" filled="true" fillcolor="#000000" stroked="false">
                <v:path arrowok="t"/>
                <v:fill type="solid"/>
              </v:shape>
            </v:group>
            <v:group style="position:absolute;left:8836;top:2153;width:10;height:20" coordorigin="8836,2153" coordsize="10,20">
              <v:shape style="position:absolute;left:8836;top:2153;width:10;height:20" coordorigin="8836,2153" coordsize="10,20" path="m8836,2172l8846,2172,8846,2153,8836,2153,8836,2172xe" filled="true" fillcolor="#000000" stroked="false">
                <v:path arrowok="t"/>
                <v:fill type="solid"/>
              </v:shape>
            </v:group>
            <v:group style="position:absolute;left:8836;top:2172;width:10;height:20" coordorigin="8836,2172" coordsize="10,20">
              <v:shape style="position:absolute;left:8836;top:2172;width:10;height:20" coordorigin="8836,2172" coordsize="10,20" path="m8836,2192l8846,2192,8846,2172,8836,2172,8836,2192xe" filled="true" fillcolor="#000000" stroked="false">
                <v:path arrowok="t"/>
                <v:fill type="solid"/>
              </v:shape>
            </v:group>
            <v:group style="position:absolute;left:8836;top:2192;width:10;height:20" coordorigin="8836,2192" coordsize="10,20">
              <v:shape style="position:absolute;left:8836;top:2192;width:10;height:20" coordorigin="8836,2192" coordsize="10,20" path="m8836,2211l8846,2211,8846,2192,8836,2192,8836,2211xe" filled="true" fillcolor="#000000" stroked="false">
                <v:path arrowok="t"/>
                <v:fill type="solid"/>
              </v:shape>
            </v:group>
            <v:group style="position:absolute;left:8836;top:2211;width:10;height:20" coordorigin="8836,2211" coordsize="10,20">
              <v:shape style="position:absolute;left:8836;top:2211;width:10;height:20" coordorigin="8836,2211" coordsize="10,20" path="m8836,2230l8846,2230,8846,2211,8836,2211,8836,2230xe" filled="true" fillcolor="#000000" stroked="false">
                <v:path arrowok="t"/>
                <v:fill type="solid"/>
              </v:shape>
            </v:group>
            <v:group style="position:absolute;left:8836;top:2230;width:10;height:20" coordorigin="8836,2230" coordsize="10,20">
              <v:shape style="position:absolute;left:8836;top:2230;width:10;height:20" coordorigin="8836,2230" coordsize="10,20" path="m8836,2249l8846,2249,8846,2230,8836,2230,8836,2249xe" filled="true" fillcolor="#000000" stroked="false">
                <v:path arrowok="t"/>
                <v:fill type="solid"/>
              </v:shape>
            </v:group>
            <v:group style="position:absolute;left:8836;top:2249;width:10;height:20" coordorigin="8836,2249" coordsize="10,20">
              <v:shape style="position:absolute;left:8836;top:2249;width:10;height:20" coordorigin="8836,2249" coordsize="10,20" path="m8836,2268l8846,2268,8846,2249,8836,2249,8836,2268xe" filled="true" fillcolor="#000000" stroked="false">
                <v:path arrowok="t"/>
                <v:fill type="solid"/>
              </v:shape>
            </v:group>
            <v:group style="position:absolute;left:8836;top:2268;width:10;height:20" coordorigin="8836,2268" coordsize="10,20">
              <v:shape style="position:absolute;left:8836;top:2268;width:10;height:20" coordorigin="8836,2268" coordsize="10,20" path="m8836,2288l8846,2288,8846,2268,8836,2268,8836,2288xe" filled="true" fillcolor="#000000" stroked="false">
                <v:path arrowok="t"/>
                <v:fill type="solid"/>
              </v:shape>
            </v:group>
            <v:group style="position:absolute;left:8836;top:2288;width:10;height:20" coordorigin="8836,2288" coordsize="10,20">
              <v:shape style="position:absolute;left:8836;top:2288;width:10;height:20" coordorigin="8836,2288" coordsize="10,20" path="m8836,2307l8846,2307,8846,2288,8836,2288,8836,2307xe" filled="true" fillcolor="#000000" stroked="false">
                <v:path arrowok="t"/>
                <v:fill type="solid"/>
              </v:shape>
            </v:group>
            <v:group style="position:absolute;left:8836;top:2307;width:10;height:20" coordorigin="8836,2307" coordsize="10,20">
              <v:shape style="position:absolute;left:8836;top:2307;width:10;height:20" coordorigin="8836,2307" coordsize="10,20" path="m8836,2326l8846,2326,8846,2307,8836,2307,8836,2326xe" filled="true" fillcolor="#000000" stroked="false">
                <v:path arrowok="t"/>
                <v:fill type="solid"/>
              </v:shape>
            </v:group>
            <v:group style="position:absolute;left:8836;top:2333;width:10;height:2" coordorigin="8836,2333" coordsize="10,2">
              <v:shape style="position:absolute;left:8836;top:2333;width:10;height:2" coordorigin="8836,2333" coordsize="10,0" path="m8836,2333l8846,2333e" filled="false" stroked="true" strokeweight=".71997pt" strokecolor="#000000">
                <v:path arrowok="t"/>
              </v:shape>
              <v:shape style="position:absolute;left:1594;top:2249;width:1990;height:101" type="#_x0000_t75" stroked="false">
                <v:imagedata r:id="rId884" o:title=""/>
              </v:shape>
              <v:shape style="position:absolute;left:3560;top:2340;width:1762;height:10" type="#_x0000_t75" stroked="false">
                <v:imagedata r:id="rId883" o:title=""/>
              </v:shape>
              <v:shape style="position:absolute;left:5317;top:2340;width:5281;height:10" type="#_x0000_t75" stroked="false">
                <v:imagedata r:id="rId881" o:title=""/>
              </v:shape>
            </v:group>
            <v:group style="position:absolute;left:5322;top:2350;width:10;height:20" coordorigin="5322,2350" coordsize="10,20">
              <v:shape style="position:absolute;left:5322;top:2350;width:10;height:20" coordorigin="5322,2350" coordsize="10,20" path="m5322,2369l5331,2369,5331,2350,5322,2350,5322,2369xe" filled="true" fillcolor="#000000" stroked="false">
                <v:path arrowok="t"/>
                <v:fill type="solid"/>
              </v:shape>
            </v:group>
            <v:group style="position:absolute;left:5322;top:2369;width:10;height:20" coordorigin="5322,2369" coordsize="10,20">
              <v:shape style="position:absolute;left:5322;top:2369;width:10;height:20" coordorigin="5322,2369" coordsize="10,20" path="m5322,2388l5331,2388,5331,2369,5322,2369,5322,2388xe" filled="true" fillcolor="#000000" stroked="false">
                <v:path arrowok="t"/>
                <v:fill type="solid"/>
              </v:shape>
            </v:group>
            <v:group style="position:absolute;left:5322;top:2388;width:10;height:20" coordorigin="5322,2388" coordsize="10,20">
              <v:shape style="position:absolute;left:5322;top:2388;width:10;height:20" coordorigin="5322,2388" coordsize="10,20" path="m5322,2408l5331,2408,5331,2388,5322,2388,5322,2408xe" filled="true" fillcolor="#000000" stroked="false">
                <v:path arrowok="t"/>
                <v:fill type="solid"/>
              </v:shape>
            </v:group>
            <v:group style="position:absolute;left:5322;top:2408;width:10;height:20" coordorigin="5322,2408" coordsize="10,20">
              <v:shape style="position:absolute;left:5322;top:2408;width:10;height:20" coordorigin="5322,2408" coordsize="10,20" path="m5322,2427l5331,2427,5331,2408,5322,2408,5322,2427xe" filled="true" fillcolor="#000000" stroked="false">
                <v:path arrowok="t"/>
                <v:fill type="solid"/>
              </v:shape>
            </v:group>
            <v:group style="position:absolute;left:5322;top:2427;width:10;height:20" coordorigin="5322,2427" coordsize="10,20">
              <v:shape style="position:absolute;left:5322;top:2427;width:10;height:20" coordorigin="5322,2427" coordsize="10,20" path="m5322,2446l5331,2446,5331,2427,5322,2427,5322,2446xe" filled="true" fillcolor="#000000" stroked="false">
                <v:path arrowok="t"/>
                <v:fill type="solid"/>
              </v:shape>
            </v:group>
            <v:group style="position:absolute;left:5322;top:2446;width:10;height:20" coordorigin="5322,2446" coordsize="10,20">
              <v:shape style="position:absolute;left:5322;top:2446;width:10;height:20" coordorigin="5322,2446" coordsize="10,20" path="m5322,2465l5331,2465,5331,2446,5322,2446,5322,2465xe" filled="true" fillcolor="#000000" stroked="false">
                <v:path arrowok="t"/>
                <v:fill type="solid"/>
              </v:shape>
            </v:group>
            <v:group style="position:absolute;left:5322;top:2465;width:10;height:20" coordorigin="5322,2465" coordsize="10,20">
              <v:shape style="position:absolute;left:5322;top:2465;width:10;height:20" coordorigin="5322,2465" coordsize="10,20" path="m5322,2484l5331,2484,5331,2465,5322,2465,5322,2484xe" filled="true" fillcolor="#000000" stroked="false">
                <v:path arrowok="t"/>
                <v:fill type="solid"/>
              </v:shape>
            </v:group>
            <v:group style="position:absolute;left:5322;top:2484;width:10;height:20" coordorigin="5322,2484" coordsize="10,20">
              <v:shape style="position:absolute;left:5322;top:2484;width:10;height:20" coordorigin="5322,2484" coordsize="10,20" path="m5322,2504l5331,2504,5331,2484,5322,2484,5322,2504xe" filled="true" fillcolor="#000000" stroked="false">
                <v:path arrowok="t"/>
                <v:fill type="solid"/>
              </v:shape>
            </v:group>
            <v:group style="position:absolute;left:5322;top:2504;width:10;height:20" coordorigin="5322,2504" coordsize="10,20">
              <v:shape style="position:absolute;left:5322;top:2504;width:10;height:20" coordorigin="5322,2504" coordsize="10,20" path="m5322,2523l5331,2523,5331,2504,5322,2504,5322,2523xe" filled="true" fillcolor="#000000" stroked="false">
                <v:path arrowok="t"/>
                <v:fill type="solid"/>
              </v:shape>
            </v:group>
            <v:group style="position:absolute;left:5322;top:2523;width:10;height:20" coordorigin="5322,2523" coordsize="10,20">
              <v:shape style="position:absolute;left:5322;top:2523;width:10;height:20" coordorigin="5322,2523" coordsize="10,20" path="m5322,2542l5331,2542,5331,2523,5322,2523,5322,2542xe" filled="true" fillcolor="#000000" stroked="false">
                <v:path arrowok="t"/>
                <v:fill type="solid"/>
              </v:shape>
            </v:group>
            <v:group style="position:absolute;left:5322;top:2542;width:10;height:20" coordorigin="5322,2542" coordsize="10,20">
              <v:shape style="position:absolute;left:5322;top:2542;width:10;height:20" coordorigin="5322,2542" coordsize="10,20" path="m5322,2561l5331,2561,5331,2542,5322,2542,5322,2561xe" filled="true" fillcolor="#000000" stroked="false">
                <v:path arrowok="t"/>
                <v:fill type="solid"/>
              </v:shape>
            </v:group>
            <v:group style="position:absolute;left:5322;top:2561;width:10;height:20" coordorigin="5322,2561" coordsize="10,20">
              <v:shape style="position:absolute;left:5322;top:2561;width:10;height:20" coordorigin="5322,2561" coordsize="10,20" path="m5322,2580l5331,2580,5331,2561,5322,2561,5322,2580xe" filled="true" fillcolor="#000000" stroked="false">
                <v:path arrowok="t"/>
                <v:fill type="solid"/>
              </v:shape>
            </v:group>
            <v:group style="position:absolute;left:5322;top:2580;width:10;height:20" coordorigin="5322,2580" coordsize="10,20">
              <v:shape style="position:absolute;left:5322;top:2580;width:10;height:20" coordorigin="5322,2580" coordsize="10,20" path="m5322,2600l5331,2600,5331,2580,5322,2580,5322,2600xe" filled="true" fillcolor="#000000" stroked="false">
                <v:path arrowok="t"/>
                <v:fill type="solid"/>
              </v:shape>
            </v:group>
            <v:group style="position:absolute;left:5322;top:2600;width:10;height:20" coordorigin="5322,2600" coordsize="10,20">
              <v:shape style="position:absolute;left:5322;top:2600;width:10;height:20" coordorigin="5322,2600" coordsize="10,20" path="m5322,2619l5331,2619,5331,2600,5322,2600,5322,2619xe" filled="true" fillcolor="#000000" stroked="false">
                <v:path arrowok="t"/>
                <v:fill type="solid"/>
              </v:shape>
            </v:group>
            <v:group style="position:absolute;left:5322;top:2619;width:10;height:20" coordorigin="5322,2619" coordsize="10,20">
              <v:shape style="position:absolute;left:5322;top:2619;width:10;height:20" coordorigin="5322,2619" coordsize="10,20" path="m5322,2638l5331,2638,5331,2619,5322,2619,5322,2638xe" filled="true" fillcolor="#000000" stroked="false">
                <v:path arrowok="t"/>
                <v:fill type="solid"/>
              </v:shape>
            </v:group>
            <v:group style="position:absolute;left:7079;top:2350;width:10;height:20" coordorigin="7079,2350" coordsize="10,20">
              <v:shape style="position:absolute;left:7079;top:2350;width:10;height:20" coordorigin="7079,2350" coordsize="10,20" path="m7079,2369l7089,2369,7089,2350,7079,2350,7079,2369xe" filled="true" fillcolor="#000000" stroked="false">
                <v:path arrowok="t"/>
                <v:fill type="solid"/>
              </v:shape>
            </v:group>
            <v:group style="position:absolute;left:7079;top:2369;width:10;height:20" coordorigin="7079,2369" coordsize="10,20">
              <v:shape style="position:absolute;left:7079;top:2369;width:10;height:20" coordorigin="7079,2369" coordsize="10,20" path="m7079,2388l7089,2388,7089,2369,7079,2369,7079,2388xe" filled="true" fillcolor="#000000" stroked="false">
                <v:path arrowok="t"/>
                <v:fill type="solid"/>
              </v:shape>
            </v:group>
            <v:group style="position:absolute;left:7079;top:2388;width:10;height:20" coordorigin="7079,2388" coordsize="10,20">
              <v:shape style="position:absolute;left:7079;top:2388;width:10;height:20" coordorigin="7079,2388" coordsize="10,20" path="m7079,2408l7089,2408,7089,2388,7079,2388,7079,2408xe" filled="true" fillcolor="#000000" stroked="false">
                <v:path arrowok="t"/>
                <v:fill type="solid"/>
              </v:shape>
            </v:group>
            <v:group style="position:absolute;left:7079;top:2408;width:10;height:20" coordorigin="7079,2408" coordsize="10,20">
              <v:shape style="position:absolute;left:7079;top:2408;width:10;height:20" coordorigin="7079,2408" coordsize="10,20" path="m7079,2427l7089,2427,7089,2408,7079,2408,7079,2427xe" filled="true" fillcolor="#000000" stroked="false">
                <v:path arrowok="t"/>
                <v:fill type="solid"/>
              </v:shape>
            </v:group>
            <v:group style="position:absolute;left:7079;top:2427;width:10;height:20" coordorigin="7079,2427" coordsize="10,20">
              <v:shape style="position:absolute;left:7079;top:2427;width:10;height:20" coordorigin="7079,2427" coordsize="10,20" path="m7079,2446l7089,2446,7089,2427,7079,2427,7079,2446xe" filled="true" fillcolor="#000000" stroked="false">
                <v:path arrowok="t"/>
                <v:fill type="solid"/>
              </v:shape>
            </v:group>
            <v:group style="position:absolute;left:7079;top:2446;width:10;height:20" coordorigin="7079,2446" coordsize="10,20">
              <v:shape style="position:absolute;left:7079;top:2446;width:10;height:20" coordorigin="7079,2446" coordsize="10,20" path="m7079,2465l7089,2465,7089,2446,7079,2446,7079,2465xe" filled="true" fillcolor="#000000" stroked="false">
                <v:path arrowok="t"/>
                <v:fill type="solid"/>
              </v:shape>
            </v:group>
            <v:group style="position:absolute;left:7079;top:2465;width:10;height:20" coordorigin="7079,2465" coordsize="10,20">
              <v:shape style="position:absolute;left:7079;top:2465;width:10;height:20" coordorigin="7079,2465" coordsize="10,20" path="m7079,2484l7089,2484,7089,2465,7079,2465,7079,2484xe" filled="true" fillcolor="#000000" stroked="false">
                <v:path arrowok="t"/>
                <v:fill type="solid"/>
              </v:shape>
            </v:group>
            <v:group style="position:absolute;left:7079;top:2484;width:10;height:20" coordorigin="7079,2484" coordsize="10,20">
              <v:shape style="position:absolute;left:7079;top:2484;width:10;height:20" coordorigin="7079,2484" coordsize="10,20" path="m7079,2504l7089,2504,7089,2484,7079,2484,7079,2504xe" filled="true" fillcolor="#000000" stroked="false">
                <v:path arrowok="t"/>
                <v:fill type="solid"/>
              </v:shape>
            </v:group>
            <v:group style="position:absolute;left:7079;top:2504;width:10;height:20" coordorigin="7079,2504" coordsize="10,20">
              <v:shape style="position:absolute;left:7079;top:2504;width:10;height:20" coordorigin="7079,2504" coordsize="10,20" path="m7079,2523l7089,2523,7089,2504,7079,2504,7079,2523xe" filled="true" fillcolor="#000000" stroked="false">
                <v:path arrowok="t"/>
                <v:fill type="solid"/>
              </v:shape>
            </v:group>
            <v:group style="position:absolute;left:7079;top:2523;width:10;height:20" coordorigin="7079,2523" coordsize="10,20">
              <v:shape style="position:absolute;left:7079;top:2523;width:10;height:20" coordorigin="7079,2523" coordsize="10,20" path="m7079,2542l7089,2542,7089,2523,7079,2523,7079,2542xe" filled="true" fillcolor="#000000" stroked="false">
                <v:path arrowok="t"/>
                <v:fill type="solid"/>
              </v:shape>
            </v:group>
            <v:group style="position:absolute;left:7079;top:2542;width:10;height:20" coordorigin="7079,2542" coordsize="10,20">
              <v:shape style="position:absolute;left:7079;top:2542;width:10;height:20" coordorigin="7079,2542" coordsize="10,20" path="m7079,2561l7089,2561,7089,2542,7079,2542,7079,2561xe" filled="true" fillcolor="#000000" stroked="false">
                <v:path arrowok="t"/>
                <v:fill type="solid"/>
              </v:shape>
            </v:group>
            <v:group style="position:absolute;left:7079;top:2561;width:10;height:20" coordorigin="7079,2561" coordsize="10,20">
              <v:shape style="position:absolute;left:7079;top:2561;width:10;height:20" coordorigin="7079,2561" coordsize="10,20" path="m7079,2580l7089,2580,7089,2561,7079,2561,7079,2580xe" filled="true" fillcolor="#000000" stroked="false">
                <v:path arrowok="t"/>
                <v:fill type="solid"/>
              </v:shape>
            </v:group>
            <v:group style="position:absolute;left:7079;top:2580;width:10;height:20" coordorigin="7079,2580" coordsize="10,20">
              <v:shape style="position:absolute;left:7079;top:2580;width:10;height:20" coordorigin="7079,2580" coordsize="10,20" path="m7079,2600l7089,2600,7089,2580,7079,2580,7079,2600xe" filled="true" fillcolor="#000000" stroked="false">
                <v:path arrowok="t"/>
                <v:fill type="solid"/>
              </v:shape>
            </v:group>
            <v:group style="position:absolute;left:7079;top:2600;width:10;height:20" coordorigin="7079,2600" coordsize="10,20">
              <v:shape style="position:absolute;left:7079;top:2600;width:10;height:20" coordorigin="7079,2600" coordsize="10,20" path="m7079,2619l7089,2619,7089,2600,7079,2600,7079,2619xe" filled="true" fillcolor="#000000" stroked="false">
                <v:path arrowok="t"/>
                <v:fill type="solid"/>
              </v:shape>
            </v:group>
            <v:group style="position:absolute;left:7079;top:2619;width:10;height:20" coordorigin="7079,2619" coordsize="10,20">
              <v:shape style="position:absolute;left:7079;top:2619;width:10;height:20" coordorigin="7079,2619" coordsize="10,20" path="m7079,2638l7089,2638,7089,2619,7079,2619,7079,2638xe" filled="true" fillcolor="#000000" stroked="false">
                <v:path arrowok="t"/>
                <v:fill type="solid"/>
              </v:shape>
            </v:group>
            <v:group style="position:absolute;left:8836;top:2350;width:10;height:20" coordorigin="8836,2350" coordsize="10,20">
              <v:shape style="position:absolute;left:8836;top:2350;width:10;height:20" coordorigin="8836,2350" coordsize="10,20" path="m8836,2369l8846,2369,8846,2350,8836,2350,8836,2369xe" filled="true" fillcolor="#000000" stroked="false">
                <v:path arrowok="t"/>
                <v:fill type="solid"/>
              </v:shape>
            </v:group>
            <v:group style="position:absolute;left:8836;top:2369;width:10;height:20" coordorigin="8836,2369" coordsize="10,20">
              <v:shape style="position:absolute;left:8836;top:2369;width:10;height:20" coordorigin="8836,2369" coordsize="10,20" path="m8836,2388l8846,2388,8846,2369,8836,2369,8836,2388xe" filled="true" fillcolor="#000000" stroked="false">
                <v:path arrowok="t"/>
                <v:fill type="solid"/>
              </v:shape>
            </v:group>
            <v:group style="position:absolute;left:8836;top:2388;width:10;height:20" coordorigin="8836,2388" coordsize="10,20">
              <v:shape style="position:absolute;left:8836;top:2388;width:10;height:20" coordorigin="8836,2388" coordsize="10,20" path="m8836,2408l8846,2408,8846,2388,8836,2388,8836,2408xe" filled="true" fillcolor="#000000" stroked="false">
                <v:path arrowok="t"/>
                <v:fill type="solid"/>
              </v:shape>
            </v:group>
            <v:group style="position:absolute;left:8836;top:2408;width:10;height:20" coordorigin="8836,2408" coordsize="10,20">
              <v:shape style="position:absolute;left:8836;top:2408;width:10;height:20" coordorigin="8836,2408" coordsize="10,20" path="m8836,2427l8846,2427,8846,2408,8836,2408,8836,2427xe" filled="true" fillcolor="#000000" stroked="false">
                <v:path arrowok="t"/>
                <v:fill type="solid"/>
              </v:shape>
            </v:group>
            <v:group style="position:absolute;left:8836;top:2427;width:10;height:20" coordorigin="8836,2427" coordsize="10,20">
              <v:shape style="position:absolute;left:8836;top:2427;width:10;height:20" coordorigin="8836,2427" coordsize="10,20" path="m8836,2446l8846,2446,8846,2427,8836,2427,8836,2446xe" filled="true" fillcolor="#000000" stroked="false">
                <v:path arrowok="t"/>
                <v:fill type="solid"/>
              </v:shape>
            </v:group>
            <v:group style="position:absolute;left:8836;top:2446;width:10;height:20" coordorigin="8836,2446" coordsize="10,20">
              <v:shape style="position:absolute;left:8836;top:2446;width:10;height:20" coordorigin="8836,2446" coordsize="10,20" path="m8836,2465l8846,2465,8846,2446,8836,2446,8836,2465xe" filled="true" fillcolor="#000000" stroked="false">
                <v:path arrowok="t"/>
                <v:fill type="solid"/>
              </v:shape>
            </v:group>
            <v:group style="position:absolute;left:8836;top:2465;width:10;height:20" coordorigin="8836,2465" coordsize="10,20">
              <v:shape style="position:absolute;left:8836;top:2465;width:10;height:20" coordorigin="8836,2465" coordsize="10,20" path="m8836,2484l8846,2484,8846,2465,8836,2465,8836,2484xe" filled="true" fillcolor="#000000" stroked="false">
                <v:path arrowok="t"/>
                <v:fill type="solid"/>
              </v:shape>
            </v:group>
            <v:group style="position:absolute;left:8836;top:2484;width:10;height:20" coordorigin="8836,2484" coordsize="10,20">
              <v:shape style="position:absolute;left:8836;top:2484;width:10;height:20" coordorigin="8836,2484" coordsize="10,20" path="m8836,2504l8846,2504,8846,2484,8836,2484,8836,2504xe" filled="true" fillcolor="#000000" stroked="false">
                <v:path arrowok="t"/>
                <v:fill type="solid"/>
              </v:shape>
            </v:group>
            <v:group style="position:absolute;left:8836;top:2504;width:10;height:20" coordorigin="8836,2504" coordsize="10,20">
              <v:shape style="position:absolute;left:8836;top:2504;width:10;height:20" coordorigin="8836,2504" coordsize="10,20" path="m8836,2523l8846,2523,8846,2504,8836,2504,8836,2523xe" filled="true" fillcolor="#000000" stroked="false">
                <v:path arrowok="t"/>
                <v:fill type="solid"/>
              </v:shape>
            </v:group>
            <v:group style="position:absolute;left:8836;top:2523;width:10;height:20" coordorigin="8836,2523" coordsize="10,20">
              <v:shape style="position:absolute;left:8836;top:2523;width:10;height:20" coordorigin="8836,2523" coordsize="10,20" path="m8836,2542l8846,2542,8846,2523,8836,2523,8836,2542xe" filled="true" fillcolor="#000000" stroked="false">
                <v:path arrowok="t"/>
                <v:fill type="solid"/>
              </v:shape>
            </v:group>
            <v:group style="position:absolute;left:8836;top:2542;width:10;height:20" coordorigin="8836,2542" coordsize="10,20">
              <v:shape style="position:absolute;left:8836;top:2542;width:10;height:20" coordorigin="8836,2542" coordsize="10,20" path="m8836,2561l8846,2561,8846,2542,8836,2542,8836,2561xe" filled="true" fillcolor="#000000" stroked="false">
                <v:path arrowok="t"/>
                <v:fill type="solid"/>
              </v:shape>
            </v:group>
            <v:group style="position:absolute;left:8836;top:2561;width:10;height:20" coordorigin="8836,2561" coordsize="10,20">
              <v:shape style="position:absolute;left:8836;top:2561;width:10;height:20" coordorigin="8836,2561" coordsize="10,20" path="m8836,2580l8846,2580,8846,2561,8836,2561,8836,2580xe" filled="true" fillcolor="#000000" stroked="false">
                <v:path arrowok="t"/>
                <v:fill type="solid"/>
              </v:shape>
            </v:group>
            <v:group style="position:absolute;left:8836;top:2580;width:10;height:20" coordorigin="8836,2580" coordsize="10,20">
              <v:shape style="position:absolute;left:8836;top:2580;width:10;height:20" coordorigin="8836,2580" coordsize="10,20" path="m8836,2600l8846,2600,8846,2580,8836,2580,8836,2600xe" filled="true" fillcolor="#000000" stroked="false">
                <v:path arrowok="t"/>
                <v:fill type="solid"/>
              </v:shape>
            </v:group>
            <v:group style="position:absolute;left:8836;top:2600;width:10;height:20" coordorigin="8836,2600" coordsize="10,20">
              <v:shape style="position:absolute;left:8836;top:2600;width:10;height:20" coordorigin="8836,2600" coordsize="10,20" path="m8836,2619l8846,2619,8846,2600,8836,2600,8836,2619xe" filled="true" fillcolor="#000000" stroked="false">
                <v:path arrowok="t"/>
                <v:fill type="solid"/>
              </v:shape>
            </v:group>
            <v:group style="position:absolute;left:8836;top:2619;width:10;height:20" coordorigin="8836,2619" coordsize="10,20">
              <v:shape style="position:absolute;left:8836;top:2619;width:10;height:20" coordorigin="8836,2619" coordsize="10,20" path="m8836,2638l8846,2638,8846,2619,8836,2619,8836,2638xe" filled="true" fillcolor="#000000" stroked="false">
                <v:path arrowok="t"/>
                <v:fill type="solid"/>
              </v:shape>
              <v:shape style="position:absolute;left:5055;top:5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本期数</w:t>
                      </w:r>
                    </w:p>
                  </w:txbxContent>
                </v:textbox>
                <w10:wrap type="none"/>
              </v:shape>
              <v:shape style="position:absolute;left:8569;top:5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上期数</w:t>
                      </w:r>
                    </w:p>
                  </w:txbxContent>
                </v:textbox>
                <w10:wrap type="none"/>
              </v:shape>
              <v:shape style="position:absolute;left:2400;top:7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908;top:85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5665;top:85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shape style="position:absolute;left:7422;top:85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主营业务收入</w:t>
                      </w:r>
                    </w:p>
                  </w:txbxContent>
                </v:textbox>
                <w10:wrap type="none"/>
              </v:shape>
              <v:shape style="position:absolute;left:9180;top:85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主营业务成本</w:t>
                      </w:r>
                    </w:p>
                  </w:txbxContent>
                </v:textbox>
                <w10:wrap type="none"/>
              </v:shape>
            </v:group>
            <w10:wrap type="none"/>
          </v:group>
        </w:pict>
      </w:r>
      <w:r>
        <w:rPr>
          <w:rFonts w:ascii="宋体" w:hAnsi="宋体" w:cs="宋体" w:eastAsia="宋体" w:hint="default"/>
          <w:b/>
          <w:bCs/>
          <w:sz w:val="18"/>
          <w:szCs w:val="18"/>
        </w:rPr>
        <w:t>主营业务收入成本（按类别）</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2"/>
          <w:szCs w:val="22"/>
        </w:rPr>
      </w:pPr>
    </w:p>
    <w:tbl>
      <w:tblPr>
        <w:tblW w:w="0" w:type="auto"/>
        <w:jc w:val="left"/>
        <w:tblInd w:w="1667" w:type="dxa"/>
        <w:tblLayout w:type="fixed"/>
        <w:tblCellMar>
          <w:top w:w="0" w:type="dxa"/>
          <w:left w:w="0" w:type="dxa"/>
          <w:bottom w:w="0" w:type="dxa"/>
          <w:right w:w="0" w:type="dxa"/>
        </w:tblCellMar>
        <w:tblLook w:val="01E0"/>
      </w:tblPr>
      <w:tblGrid>
        <w:gridCol w:w="1902"/>
        <w:gridCol w:w="1757"/>
        <w:gridCol w:w="1757"/>
        <w:gridCol w:w="1757"/>
        <w:gridCol w:w="1684"/>
      </w:tblGrid>
      <w:tr>
        <w:trPr>
          <w:trHeight w:val="244"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z w:val="18"/>
                <w:szCs w:val="18"/>
              </w:rPr>
              <w:t>气体传感器</w:t>
            </w:r>
          </w:p>
        </w:tc>
        <w:tc>
          <w:tcPr>
            <w:tcW w:w="1757"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25,010,344.61</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10,800,026.85</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17,461,221.46</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7,284,703.64</w:t>
            </w:r>
          </w:p>
        </w:tc>
      </w:tr>
      <w:tr>
        <w:trPr>
          <w:trHeight w:val="68" w:hRule="exact"/>
        </w:trPr>
        <w:tc>
          <w:tcPr>
            <w:tcW w:w="1902"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r>
      <w:tr>
        <w:trPr>
          <w:trHeight w:val="245"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z w:val="18"/>
                <w:szCs w:val="18"/>
              </w:rPr>
              <w:t>气体检测仪器仪表</w:t>
            </w:r>
          </w:p>
        </w:tc>
        <w:tc>
          <w:tcPr>
            <w:tcW w:w="1757"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6"/>
              <w:jc w:val="right"/>
              <w:rPr>
                <w:rFonts w:ascii="Times New Roman" w:hAnsi="Times New Roman" w:cs="Times New Roman" w:eastAsia="Times New Roman" w:hint="default"/>
                <w:sz w:val="18"/>
                <w:szCs w:val="18"/>
              </w:rPr>
            </w:pPr>
            <w:r>
              <w:rPr>
                <w:rFonts w:ascii="Times New Roman"/>
                <w:spacing w:val="-1"/>
                <w:sz w:val="18"/>
              </w:rPr>
              <w:t>115,806,446.30</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6"/>
              <w:jc w:val="right"/>
              <w:rPr>
                <w:rFonts w:ascii="Times New Roman" w:hAnsi="Times New Roman" w:cs="Times New Roman" w:eastAsia="Times New Roman" w:hint="default"/>
                <w:sz w:val="18"/>
                <w:szCs w:val="18"/>
              </w:rPr>
            </w:pPr>
            <w:r>
              <w:rPr>
                <w:rFonts w:ascii="Times New Roman"/>
                <w:spacing w:val="-1"/>
                <w:sz w:val="18"/>
              </w:rPr>
              <w:t>53,797,512.27</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06"/>
              <w:jc w:val="right"/>
              <w:rPr>
                <w:rFonts w:ascii="Times New Roman" w:hAnsi="Times New Roman" w:cs="Times New Roman" w:eastAsia="Times New Roman" w:hint="default"/>
                <w:sz w:val="18"/>
                <w:szCs w:val="18"/>
              </w:rPr>
            </w:pPr>
            <w:r>
              <w:rPr>
                <w:rFonts w:ascii="Times New Roman"/>
                <w:spacing w:val="-1"/>
                <w:sz w:val="18"/>
              </w:rPr>
              <w:t>104,514,511.24</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3"/>
              <w:jc w:val="right"/>
              <w:rPr>
                <w:rFonts w:ascii="Times New Roman" w:hAnsi="Times New Roman" w:cs="Times New Roman" w:eastAsia="Times New Roman" w:hint="default"/>
                <w:sz w:val="18"/>
                <w:szCs w:val="18"/>
              </w:rPr>
            </w:pPr>
            <w:r>
              <w:rPr>
                <w:rFonts w:ascii="Times New Roman"/>
                <w:spacing w:val="-1"/>
                <w:sz w:val="18"/>
              </w:rPr>
              <w:t>41,214,273.63</w:t>
            </w:r>
          </w:p>
        </w:tc>
      </w:tr>
      <w:tr>
        <w:trPr>
          <w:trHeight w:val="68" w:hRule="exact"/>
        </w:trPr>
        <w:tc>
          <w:tcPr>
            <w:tcW w:w="1902"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r>
      <w:tr>
        <w:trPr>
          <w:trHeight w:val="244"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z w:val="18"/>
                <w:szCs w:val="18"/>
              </w:rPr>
              <w:t>监控系统</w:t>
            </w:r>
          </w:p>
        </w:tc>
        <w:tc>
          <w:tcPr>
            <w:tcW w:w="1757"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18,436,429.25</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pacing w:val="-1"/>
                <w:sz w:val="18"/>
              </w:rPr>
              <w:t>8,366,719.99</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2,945,138.32</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870,782.68</w:t>
            </w:r>
          </w:p>
        </w:tc>
      </w:tr>
      <w:tr>
        <w:trPr>
          <w:trHeight w:val="68" w:hRule="exact"/>
        </w:trPr>
        <w:tc>
          <w:tcPr>
            <w:tcW w:w="1902"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r>
      <w:tr>
        <w:trPr>
          <w:trHeight w:val="244" w:hRule="exact"/>
        </w:trPr>
        <w:tc>
          <w:tcPr>
            <w:tcW w:w="190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57"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5"/>
              <w:jc w:val="right"/>
              <w:rPr>
                <w:rFonts w:ascii="Times New Roman" w:hAnsi="Times New Roman" w:cs="Times New Roman" w:eastAsia="Times New Roman" w:hint="default"/>
                <w:sz w:val="18"/>
                <w:szCs w:val="18"/>
              </w:rPr>
            </w:pPr>
            <w:r>
              <w:rPr>
                <w:rFonts w:ascii="Times New Roman"/>
                <w:spacing w:val="-1"/>
                <w:sz w:val="18"/>
              </w:rPr>
              <w:t>8,892,199.24</w:t>
            </w:r>
          </w:p>
        </w:tc>
        <w:tc>
          <w:tcPr>
            <w:tcW w:w="175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4,161,948.94</w:t>
            </w:r>
          </w:p>
        </w:tc>
        <w:tc>
          <w:tcPr>
            <w:tcW w:w="1757"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r>
      <w:tr>
        <w:trPr>
          <w:trHeight w:val="68" w:hRule="exact"/>
        </w:trPr>
        <w:tc>
          <w:tcPr>
            <w:tcW w:w="1902"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757"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r>
      <w:tr>
        <w:trPr>
          <w:trHeight w:val="317" w:hRule="exact"/>
        </w:trPr>
        <w:tc>
          <w:tcPr>
            <w:tcW w:w="1902"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right="68"/>
              <w:jc w:val="center"/>
              <w:rPr>
                <w:rFonts w:ascii="宋体" w:hAnsi="宋体" w:cs="宋体" w:eastAsia="宋体" w:hint="default"/>
                <w:sz w:val="18"/>
                <w:szCs w:val="18"/>
              </w:rPr>
            </w:pPr>
            <w:r>
              <w:rPr>
                <w:rFonts w:ascii="宋体" w:hAnsi="宋体" w:cs="宋体" w:eastAsia="宋体" w:hint="default"/>
                <w:sz w:val="18"/>
                <w:szCs w:val="18"/>
              </w:rPr>
              <w:t>合计</w:t>
            </w:r>
          </w:p>
        </w:tc>
        <w:tc>
          <w:tcPr>
            <w:tcW w:w="1757" w:type="dxa"/>
            <w:tcBorders>
              <w:top w:val="nil" w:sz="6" w:space="0" w:color="auto"/>
              <w:left w:val="single" w:sz="4" w:space="0" w:color="000000"/>
              <w:bottom w:val="single" w:sz="12" w:space="0" w:color="000000"/>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168,145,419.40</w:t>
            </w:r>
          </w:p>
        </w:tc>
        <w:tc>
          <w:tcPr>
            <w:tcW w:w="175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77,126,208.05</w:t>
            </w:r>
          </w:p>
        </w:tc>
        <w:tc>
          <w:tcPr>
            <w:tcW w:w="175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124,920,871.02</w:t>
            </w:r>
          </w:p>
        </w:tc>
        <w:tc>
          <w:tcPr>
            <w:tcW w:w="168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33"/>
              <w:jc w:val="right"/>
              <w:rPr>
                <w:rFonts w:ascii="Times New Roman" w:hAnsi="Times New Roman" w:cs="Times New Roman" w:eastAsia="Times New Roman" w:hint="default"/>
                <w:sz w:val="18"/>
                <w:szCs w:val="18"/>
              </w:rPr>
            </w:pPr>
            <w:r>
              <w:rPr>
                <w:rFonts w:ascii="Times New Roman"/>
                <w:spacing w:val="-1"/>
                <w:sz w:val="18"/>
              </w:rPr>
              <w:t>49,369,759.95</w:t>
            </w:r>
          </w:p>
        </w:tc>
      </w:tr>
    </w:tbl>
    <w:p>
      <w:pPr>
        <w:spacing w:line="229" w:lineRule="exact" w:before="0"/>
        <w:ind w:left="2062" w:right="1306"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line="319" w:lineRule="auto" w:before="98"/>
        <w:ind w:left="2062" w:right="2344" w:firstLine="0"/>
        <w:jc w:val="left"/>
        <w:rPr>
          <w:rFonts w:ascii="宋体" w:hAnsi="宋体" w:cs="宋体" w:eastAsia="宋体" w:hint="default"/>
          <w:sz w:val="18"/>
          <w:szCs w:val="18"/>
        </w:rPr>
      </w:pPr>
      <w:r>
        <w:rPr>
          <w:rFonts w:ascii="宋体" w:hAnsi="宋体" w:cs="宋体" w:eastAsia="宋体" w:hint="default"/>
          <w:sz w:val="18"/>
          <w:szCs w:val="18"/>
        </w:rPr>
        <w:t>报告期内公司对前五名客户销售收入合计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24,376,229.38 </w:t>
      </w:r>
      <w:r>
        <w:rPr>
          <w:rFonts w:ascii="宋体" w:hAnsi="宋体" w:cs="宋体" w:eastAsia="宋体" w:hint="default"/>
          <w:sz w:val="18"/>
          <w:szCs w:val="18"/>
        </w:rPr>
        <w:t>元，占本公司全部营业收入的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14.01%</w:t>
      </w:r>
      <w:r>
        <w:rPr>
          <w:rFonts w:ascii="宋体" w:hAnsi="宋体" w:cs="宋体" w:eastAsia="宋体" w:hint="default"/>
          <w:sz w:val="18"/>
          <w:szCs w:val="18"/>
        </w:rPr>
        <w:t>。 </w:t>
      </w:r>
      <w:r>
        <w:rPr>
          <w:rFonts w:ascii="宋体" w:hAnsi="宋体" w:cs="宋体" w:eastAsia="宋体" w:hint="default"/>
          <w:b/>
          <w:bCs/>
          <w:sz w:val="18"/>
          <w:szCs w:val="18"/>
        </w:rPr>
        <w:t>其他业务收入成本（按类别）</w:t>
      </w:r>
      <w:r>
        <w:rPr>
          <w:rFonts w:ascii="宋体" w:hAnsi="宋体" w:cs="宋体" w:eastAsia="宋体" w:hint="default"/>
          <w:sz w:val="18"/>
          <w:szCs w:val="18"/>
        </w:rPr>
      </w:r>
    </w:p>
    <w:p>
      <w:pPr>
        <w:spacing w:line="240" w:lineRule="auto" w:before="11"/>
        <w:rPr>
          <w:rFonts w:ascii="宋体" w:hAnsi="宋体" w:cs="宋体" w:eastAsia="宋体" w:hint="default"/>
          <w:b/>
          <w:bCs/>
          <w:sz w:val="11"/>
          <w:szCs w:val="11"/>
        </w:rPr>
      </w:pPr>
    </w:p>
    <w:p>
      <w:pPr>
        <w:tabs>
          <w:tab w:pos="7038" w:val="left" w:leader="none"/>
        </w:tabs>
        <w:spacing w:line="20" w:lineRule="exact"/>
        <w:ind w:left="3485"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101" name="image816.png" descr=""/>
            <wp:cNvGraphicFramePr>
              <a:graphicFrameLocks noChangeAspect="1"/>
            </wp:cNvGraphicFramePr>
            <a:graphic>
              <a:graphicData uri="http://schemas.openxmlformats.org/drawingml/2006/picture">
                <pic:pic>
                  <pic:nvPicPr>
                    <pic:cNvPr id="102" name="image816.png"/>
                    <pic:cNvPicPr/>
                  </pic:nvPicPr>
                  <pic:blipFill>
                    <a:blip r:embed="rId879"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03" name="image816.png" descr=""/>
            <wp:cNvGraphicFramePr>
              <a:graphicFrameLocks noChangeAspect="1"/>
            </wp:cNvGraphicFramePr>
            <a:graphic>
              <a:graphicData uri="http://schemas.openxmlformats.org/drawingml/2006/picture">
                <pic:pic>
                  <pic:nvPicPr>
                    <pic:cNvPr id="104" name="image816.png"/>
                    <pic:cNvPicPr/>
                  </pic:nvPicPr>
                  <pic:blipFill>
                    <a:blip r:embed="rId879" cstate="print"/>
                    <a:stretch>
                      <a:fillRect/>
                    </a:stretch>
                  </pic:blipFill>
                  <pic:spPr>
                    <a:xfrm>
                      <a:off x="0" y="0"/>
                      <a:ext cx="6096" cy="1524"/>
                    </a:xfrm>
                    <a:prstGeom prst="rect">
                      <a:avLst/>
                    </a:prstGeom>
                  </pic:spPr>
                </pic:pic>
              </a:graphicData>
            </a:graphic>
          </wp:inline>
        </w:drawing>
      </w:r>
      <w:r>
        <w:rPr>
          <w:rFonts w:ascii="宋体"/>
          <w:sz w:val="2"/>
        </w:rPr>
      </w:r>
    </w:p>
    <w:p>
      <w:pPr>
        <w:tabs>
          <w:tab w:pos="8730" w:val="left" w:leader="none"/>
        </w:tabs>
        <w:spacing w:line="226" w:lineRule="exact" w:before="0"/>
        <w:ind w:left="5175" w:right="1306" w:firstLine="0"/>
        <w:jc w:val="left"/>
        <w:rPr>
          <w:rFonts w:ascii="宋体" w:hAnsi="宋体" w:cs="宋体" w:eastAsia="宋体" w:hint="default"/>
          <w:sz w:val="18"/>
          <w:szCs w:val="18"/>
        </w:rPr>
      </w:pPr>
      <w:r>
        <w:rPr/>
        <w:pict>
          <v:shape style="position:absolute;margin-left:78.984001pt;margin-top:-1.72pt;width:450.95pt;height:79.6pt;mso-position-horizontal-relative:page;mso-position-vertical-relative:paragraph;z-index:22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10"/>
                    <w:gridCol w:w="1777"/>
                    <w:gridCol w:w="1776"/>
                    <w:gridCol w:w="1779"/>
                    <w:gridCol w:w="1776"/>
                  </w:tblGrid>
                  <w:tr>
                    <w:trPr>
                      <w:trHeight w:val="551" w:hRule="exact"/>
                    </w:trPr>
                    <w:tc>
                      <w:tcPr>
                        <w:tcW w:w="1910"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right="761"/>
                          <w:jc w:val="right"/>
                          <w:rPr>
                            <w:rFonts w:ascii="宋体" w:hAnsi="宋体" w:cs="宋体" w:eastAsia="宋体" w:hint="default"/>
                            <w:sz w:val="18"/>
                            <w:szCs w:val="18"/>
                          </w:rPr>
                        </w:pPr>
                        <w:r>
                          <w:rPr>
                            <w:rFonts w:ascii="宋体" w:hAnsi="宋体" w:cs="宋体" w:eastAsia="宋体" w:hint="default"/>
                            <w:sz w:val="18"/>
                            <w:szCs w:val="18"/>
                          </w:rPr>
                          <w:t>项目</w:t>
                        </w:r>
                      </w:p>
                    </w:tc>
                    <w:tc>
                      <w:tcPr>
                        <w:tcW w:w="17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84"/>
                          <w:jc w:val="right"/>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40" w:lineRule="auto" w:before="55"/>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7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84" w:right="0"/>
                          <w:jc w:val="left"/>
                          <w:rPr>
                            <w:rFonts w:ascii="宋体" w:hAnsi="宋体" w:cs="宋体" w:eastAsia="宋体" w:hint="default"/>
                            <w:sz w:val="18"/>
                            <w:szCs w:val="18"/>
                          </w:rPr>
                        </w:pPr>
                        <w:r>
                          <w:rPr>
                            <w:rFonts w:ascii="宋体" w:hAnsi="宋体" w:cs="宋体" w:eastAsia="宋体" w:hint="default"/>
                            <w:sz w:val="18"/>
                            <w:szCs w:val="18"/>
                          </w:rPr>
                          <w:t>数</w:t>
                        </w:r>
                      </w:p>
                      <w:p>
                        <w:pPr>
                          <w:pStyle w:val="TableParagraph"/>
                          <w:spacing w:line="240" w:lineRule="auto" w:before="55"/>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77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84"/>
                          <w:jc w:val="right"/>
                          <w:rPr>
                            <w:rFonts w:ascii="宋体" w:hAnsi="宋体" w:cs="宋体" w:eastAsia="宋体" w:hint="default"/>
                            <w:sz w:val="18"/>
                            <w:szCs w:val="18"/>
                          </w:rPr>
                        </w:pPr>
                        <w:r>
                          <w:rPr>
                            <w:rFonts w:ascii="宋体" w:hAnsi="宋体" w:cs="宋体" w:eastAsia="宋体" w:hint="default"/>
                            <w:sz w:val="18"/>
                            <w:szCs w:val="18"/>
                          </w:rPr>
                          <w:t>上</w:t>
                        </w:r>
                      </w:p>
                      <w:p>
                        <w:pPr>
                          <w:pStyle w:val="TableParagraph"/>
                          <w:spacing w:line="240" w:lineRule="auto" w:before="55"/>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76" w:type="dxa"/>
                        <w:tcBorders>
                          <w:top w:val="single" w:sz="12"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22"/>
                            <w:szCs w:val="22"/>
                          </w:rPr>
                        </w:pPr>
                      </w:p>
                      <w:p>
                        <w:pPr>
                          <w:pStyle w:val="TableParagraph"/>
                          <w:spacing w:line="240" w:lineRule="auto"/>
                          <w:ind w:left="703" w:right="0"/>
                          <w:jc w:val="left"/>
                          <w:rPr>
                            <w:rFonts w:ascii="宋体" w:hAnsi="宋体" w:cs="宋体" w:eastAsia="宋体" w:hint="default"/>
                            <w:sz w:val="18"/>
                            <w:szCs w:val="18"/>
                          </w:rPr>
                        </w:pPr>
                        <w:r>
                          <w:rPr>
                            <w:rFonts w:ascii="宋体" w:hAnsi="宋体" w:cs="宋体" w:eastAsia="宋体" w:hint="default"/>
                            <w:sz w:val="18"/>
                            <w:szCs w:val="18"/>
                          </w:rPr>
                          <w:t>成本</w:t>
                        </w:r>
                      </w:p>
                    </w:tc>
                  </w:tr>
                  <w:tr>
                    <w:trPr>
                      <w:trHeight w:val="68" w:hRule="exact"/>
                    </w:trPr>
                    <w:tc>
                      <w:tcPr>
                        <w:tcW w:w="1910"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244" w:hRule="exact"/>
                    </w:trPr>
                    <w:tc>
                      <w:tcPr>
                        <w:tcW w:w="1910"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销售材料</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3,870,947.10</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2,634,948.53</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2"/>
                          <w:jc w:val="right"/>
                          <w:rPr>
                            <w:rFonts w:ascii="Times New Roman" w:hAnsi="Times New Roman" w:cs="Times New Roman" w:eastAsia="Times New Roman" w:hint="default"/>
                            <w:sz w:val="18"/>
                            <w:szCs w:val="18"/>
                          </w:rPr>
                        </w:pPr>
                        <w:r>
                          <w:rPr>
                            <w:rFonts w:ascii="Times New Roman"/>
                            <w:spacing w:val="-1"/>
                            <w:sz w:val="18"/>
                          </w:rPr>
                          <w:t>1,842,026.23</w:t>
                        </w:r>
                      </w:p>
                    </w:tc>
                    <w:tc>
                      <w:tcPr>
                        <w:tcW w:w="1776"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left="717" w:right="0"/>
                          <w:jc w:val="left"/>
                          <w:rPr>
                            <w:rFonts w:ascii="Times New Roman" w:hAnsi="Times New Roman" w:cs="Times New Roman" w:eastAsia="Times New Roman" w:hint="default"/>
                            <w:sz w:val="18"/>
                            <w:szCs w:val="18"/>
                          </w:rPr>
                        </w:pPr>
                        <w:r>
                          <w:rPr>
                            <w:rFonts w:ascii="Times New Roman"/>
                            <w:sz w:val="18"/>
                          </w:rPr>
                          <w:t>1,033,238.00</w:t>
                        </w:r>
                      </w:p>
                    </w:tc>
                  </w:tr>
                  <w:tr>
                    <w:trPr>
                      <w:trHeight w:val="68" w:hRule="exact"/>
                    </w:trPr>
                    <w:tc>
                      <w:tcPr>
                        <w:tcW w:w="1910"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244" w:hRule="exact"/>
                    </w:trPr>
                    <w:tc>
                      <w:tcPr>
                        <w:tcW w:w="1910"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77"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1,933,079.24</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60,123.12</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200,000.00</w:t>
                        </w:r>
                      </w:p>
                    </w:tc>
                    <w:tc>
                      <w:tcPr>
                        <w:tcW w:w="1776" w:type="dxa"/>
                        <w:tcBorders>
                          <w:top w:val="nil" w:sz="6" w:space="0" w:color="auto"/>
                          <w:left w:val="single" w:sz="4" w:space="0" w:color="000000"/>
                          <w:bottom w:val="nil" w:sz="6" w:space="0" w:color="auto"/>
                          <w:right w:val="nil" w:sz="6" w:space="0" w:color="auto"/>
                        </w:tcBorders>
                      </w:tcPr>
                      <w:p>
                        <w:pPr/>
                      </w:p>
                    </w:tc>
                  </w:tr>
                  <w:tr>
                    <w:trPr>
                      <w:trHeight w:val="68" w:hRule="exact"/>
                    </w:trPr>
                    <w:tc>
                      <w:tcPr>
                        <w:tcW w:w="1910"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320" w:hRule="exact"/>
                    </w:trPr>
                    <w:tc>
                      <w:tcPr>
                        <w:tcW w:w="1910"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right="761"/>
                          <w:jc w:val="right"/>
                          <w:rPr>
                            <w:rFonts w:ascii="宋体" w:hAnsi="宋体" w:cs="宋体" w:eastAsia="宋体" w:hint="default"/>
                            <w:sz w:val="18"/>
                            <w:szCs w:val="18"/>
                          </w:rPr>
                        </w:pPr>
                        <w:r>
                          <w:rPr>
                            <w:rFonts w:ascii="宋体" w:hAnsi="宋体" w:cs="宋体" w:eastAsia="宋体" w:hint="default"/>
                            <w:sz w:val="18"/>
                            <w:szCs w:val="18"/>
                          </w:rPr>
                          <w:t>合计</w:t>
                        </w:r>
                      </w:p>
                    </w:tc>
                    <w:tc>
                      <w:tcPr>
                        <w:tcW w:w="17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right="103"/>
                          <w:jc w:val="right"/>
                          <w:rPr>
                            <w:rFonts w:ascii="Times New Roman" w:hAnsi="Times New Roman" w:cs="Times New Roman" w:eastAsia="Times New Roman" w:hint="default"/>
                            <w:sz w:val="18"/>
                            <w:szCs w:val="18"/>
                          </w:rPr>
                        </w:pPr>
                        <w:r>
                          <w:rPr>
                            <w:rFonts w:ascii="Times New Roman"/>
                            <w:spacing w:val="-1"/>
                            <w:sz w:val="18"/>
                          </w:rPr>
                          <w:t>5,804,026.34</w:t>
                        </w:r>
                      </w:p>
                    </w:tc>
                    <w:tc>
                      <w:tcPr>
                        <w:tcW w:w="17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18"/>
                            <w:szCs w:val="18"/>
                          </w:rPr>
                        </w:pPr>
                        <w:r>
                          <w:rPr>
                            <w:rFonts w:ascii="Times New Roman"/>
                            <w:spacing w:val="-1"/>
                            <w:sz w:val="18"/>
                          </w:rPr>
                          <w:t>2,695,071.65</w:t>
                        </w:r>
                      </w:p>
                    </w:tc>
                    <w:tc>
                      <w:tcPr>
                        <w:tcW w:w="17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1"/>
                          <w:ind w:right="103"/>
                          <w:jc w:val="right"/>
                          <w:rPr>
                            <w:rFonts w:ascii="Times New Roman" w:hAnsi="Times New Roman" w:cs="Times New Roman" w:eastAsia="Times New Roman" w:hint="default"/>
                            <w:sz w:val="18"/>
                            <w:szCs w:val="18"/>
                          </w:rPr>
                        </w:pPr>
                        <w:r>
                          <w:rPr>
                            <w:rFonts w:ascii="Times New Roman"/>
                            <w:spacing w:val="-1"/>
                            <w:sz w:val="18"/>
                          </w:rPr>
                          <w:t>2,042,026.23</w:t>
                        </w:r>
                      </w:p>
                    </w:tc>
                    <w:tc>
                      <w:tcPr>
                        <w:tcW w:w="1776" w:type="dxa"/>
                        <w:tcBorders>
                          <w:top w:val="nil" w:sz="6" w:space="0" w:color="auto"/>
                          <w:left w:val="single" w:sz="4" w:space="0" w:color="000000"/>
                          <w:bottom w:val="single" w:sz="12" w:space="0" w:color="000000"/>
                          <w:right w:val="nil" w:sz="6" w:space="0" w:color="auto"/>
                        </w:tcBorders>
                      </w:tcPr>
                      <w:p>
                        <w:pPr>
                          <w:pStyle w:val="TableParagraph"/>
                          <w:spacing w:line="240" w:lineRule="auto" w:before="41"/>
                          <w:ind w:left="717" w:right="0"/>
                          <w:jc w:val="left"/>
                          <w:rPr>
                            <w:rFonts w:ascii="Times New Roman" w:hAnsi="Times New Roman" w:cs="Times New Roman" w:eastAsia="Times New Roman" w:hint="default"/>
                            <w:sz w:val="18"/>
                            <w:szCs w:val="18"/>
                          </w:rPr>
                        </w:pPr>
                        <w:r>
                          <w:rPr>
                            <w:rFonts w:ascii="Times New Roman"/>
                            <w:sz w:val="18"/>
                          </w:rPr>
                          <w:t>1,033,238.00</w:t>
                        </w:r>
                      </w:p>
                    </w:tc>
                  </w:tr>
                </w:tbl>
                <w:p>
                  <w:pPr/>
                </w:p>
              </w:txbxContent>
            </v:textbox>
            <w10:wrap type="none"/>
          </v:shape>
        </w:pict>
      </w:r>
      <w:r>
        <w:rPr>
          <w:rFonts w:ascii="宋体" w:hAnsi="宋体" w:cs="宋体" w:eastAsia="宋体" w:hint="default"/>
          <w:sz w:val="18"/>
          <w:szCs w:val="18"/>
        </w:rPr>
        <w:t>期</w:t>
        <w:tab/>
        <w:t>期数</w:t>
      </w:r>
    </w:p>
    <w:p>
      <w:pPr>
        <w:spacing w:line="240" w:lineRule="auto" w:before="11"/>
        <w:rPr>
          <w:rFonts w:ascii="宋体" w:hAnsi="宋体" w:cs="宋体" w:eastAsia="宋体" w:hint="default"/>
          <w:sz w:val="2"/>
          <w:szCs w:val="2"/>
        </w:rPr>
      </w:pPr>
    </w:p>
    <w:p>
      <w:pPr>
        <w:spacing w:line="20" w:lineRule="exact"/>
        <w:ind w:left="3494" w:right="0" w:firstLine="0"/>
        <w:rPr>
          <w:rFonts w:ascii="宋体" w:hAnsi="宋体" w:cs="宋体" w:eastAsia="宋体" w:hint="default"/>
          <w:sz w:val="2"/>
          <w:szCs w:val="2"/>
        </w:rPr>
      </w:pPr>
      <w:r>
        <w:rPr>
          <w:rFonts w:ascii="宋体" w:hAnsi="宋体" w:cs="宋体" w:eastAsia="宋体" w:hint="default"/>
          <w:sz w:val="2"/>
          <w:szCs w:val="2"/>
        </w:rPr>
        <w:pict>
          <v:group style="width:355.2pt;height:.5pt;mso-position-horizontal-relative:char;mso-position-vertical-relative:line" coordorigin="0,0" coordsize="7104,10">
            <v:shape style="position:absolute;left:0;top:0;width:1767;height:10" type="#_x0000_t75" stroked="false">
              <v:imagedata r:id="rId887" o:title=""/>
            </v:shape>
            <v:shape style="position:absolute;left:1762;top:0;width:3560;height:10" type="#_x0000_t75" stroked="false">
              <v:imagedata r:id="rId888" o:title=""/>
            </v:shape>
            <v:shape style="position:absolute;left:5317;top:0;width:1786;height:10" type="#_x0000_t75" stroked="false">
              <v:imagedata r:id="rId889" o:title=""/>
            </v:shape>
          </v:group>
        </w:pict>
      </w:r>
      <w:r>
        <w:rPr>
          <w:rFonts w:ascii="宋体" w:hAnsi="宋体" w:cs="宋体" w:eastAsia="宋体" w:hint="default"/>
          <w:sz w:val="2"/>
          <w:szCs w:val="2"/>
        </w:rPr>
      </w:r>
    </w:p>
    <w:p>
      <w:pPr>
        <w:spacing w:line="240" w:lineRule="auto" w:before="5"/>
        <w:rPr>
          <w:rFonts w:ascii="宋体" w:hAnsi="宋体" w:cs="宋体" w:eastAsia="宋体" w:hint="default"/>
          <w:sz w:val="15"/>
          <w:szCs w:val="15"/>
        </w:rPr>
      </w:pPr>
    </w:p>
    <w:p>
      <w:pPr>
        <w:spacing w:line="100"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05pt;mso-position-horizontal-relative:char;mso-position-vertical-relative:line" coordorigin="0,0" coordsize="9004,101">
            <v:shape style="position:absolute;left:0;top:0;width:1910;height:101" type="#_x0000_t75" stroked="false">
              <v:imagedata r:id="rId890" o:title=""/>
            </v:shape>
            <v:shape style="position:absolute;left:1886;top:91;width:1781;height:10" type="#_x0000_t75" stroked="false">
              <v:imagedata r:id="rId891" o:title=""/>
            </v:shape>
            <v:shape style="position:absolute;left:3663;top:91;width:3560;height:10" type="#_x0000_t75" stroked="false">
              <v:imagedata r:id="rId888" o:title=""/>
            </v:shape>
            <v:shape style="position:absolute;left:7218;top:91;width:1786;height:10" type="#_x0000_t75" stroked="false">
              <v:imagedata r:id="rId889" o:title=""/>
            </v:shape>
          </v:group>
        </w:pict>
      </w:r>
      <w:r>
        <w:rPr>
          <w:rFonts w:ascii="宋体" w:hAnsi="宋体" w:cs="宋体" w:eastAsia="宋体" w:hint="default"/>
          <w:position w:val="-1"/>
          <w:sz w:val="10"/>
          <w:szCs w:val="10"/>
        </w:rPr>
      </w:r>
    </w:p>
    <w:p>
      <w:pPr>
        <w:spacing w:line="240" w:lineRule="auto" w:before="3"/>
        <w:rPr>
          <w:rFonts w:ascii="宋体" w:hAnsi="宋体" w:cs="宋体" w:eastAsia="宋体" w:hint="default"/>
          <w:sz w:val="16"/>
          <w:szCs w:val="16"/>
        </w:rPr>
      </w:pPr>
    </w:p>
    <w:p>
      <w:pPr>
        <w:spacing w:line="100"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05pt;mso-position-horizontal-relative:char;mso-position-vertical-relative:line" coordorigin="0,0" coordsize="9004,101">
            <v:shape style="position:absolute;left:0;top:0;width:1910;height:101" type="#_x0000_t75" stroked="false">
              <v:imagedata r:id="rId890" o:title=""/>
            </v:shape>
            <v:shape style="position:absolute;left:1886;top:91;width:1781;height:10" type="#_x0000_t75" stroked="false">
              <v:imagedata r:id="rId891" o:title=""/>
            </v:shape>
            <v:shape style="position:absolute;left:3663;top:91;width:3560;height:10" type="#_x0000_t75" stroked="false">
              <v:imagedata r:id="rId888" o:title=""/>
            </v:shape>
            <v:shape style="position:absolute;left:7218;top:91;width:1786;height:10" type="#_x0000_t75" stroked="false">
              <v:imagedata r:id="rId889" o:title=""/>
            </v:shape>
          </v:group>
        </w:pict>
      </w:r>
      <w:r>
        <w:rPr>
          <w:rFonts w:ascii="宋体" w:hAnsi="宋体" w:cs="宋体" w:eastAsia="宋体" w:hint="default"/>
          <w:position w:val="-1"/>
          <w:sz w:val="10"/>
          <w:szCs w:val="10"/>
        </w:rPr>
      </w:r>
    </w:p>
    <w:p>
      <w:pPr>
        <w:spacing w:line="240" w:lineRule="auto" w:before="3"/>
        <w:rPr>
          <w:rFonts w:ascii="宋体" w:hAnsi="宋体" w:cs="宋体" w:eastAsia="宋体" w:hint="default"/>
          <w:sz w:val="16"/>
          <w:szCs w:val="16"/>
        </w:rPr>
      </w:pPr>
    </w:p>
    <w:p>
      <w:pPr>
        <w:spacing w:line="100"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05pt;mso-position-horizontal-relative:char;mso-position-vertical-relative:line" coordorigin="0,0" coordsize="9004,101">
            <v:shape style="position:absolute;left:0;top:0;width:1910;height:101" type="#_x0000_t75" stroked="false">
              <v:imagedata r:id="rId892" o:title=""/>
            </v:shape>
            <v:shape style="position:absolute;left:1886;top:91;width:1781;height:10" type="#_x0000_t75" stroked="false">
              <v:imagedata r:id="rId893" o:title=""/>
            </v:shape>
            <v:shape style="position:absolute;left:3663;top:91;width:3560;height:10" type="#_x0000_t75" stroked="false">
              <v:imagedata r:id="rId894" o:title=""/>
            </v:shape>
            <v:shape style="position:absolute;left:7218;top:91;width:1786;height:10" type="#_x0000_t75" stroked="false">
              <v:imagedata r:id="rId895" o:title=""/>
            </v:shape>
          </v:group>
        </w:pict>
      </w:r>
      <w:r>
        <w:rPr>
          <w:rFonts w:ascii="宋体" w:hAnsi="宋体" w:cs="宋体" w:eastAsia="宋体" w:hint="default"/>
          <w:position w:val="-1"/>
          <w:sz w:val="10"/>
          <w:szCs w:val="10"/>
        </w:rPr>
      </w:r>
    </w:p>
    <w:p>
      <w:pPr>
        <w:spacing w:line="240" w:lineRule="auto" w:before="11"/>
        <w:rPr>
          <w:rFonts w:ascii="宋体" w:hAnsi="宋体" w:cs="宋体" w:eastAsia="宋体" w:hint="default"/>
          <w:sz w:val="22"/>
          <w:szCs w:val="22"/>
        </w:rPr>
      </w:pPr>
    </w:p>
    <w:p>
      <w:pPr>
        <w:spacing w:before="44"/>
        <w:ind w:left="2062" w:right="1306" w:firstLine="0"/>
        <w:jc w:val="left"/>
        <w:rPr>
          <w:rFonts w:ascii="宋体" w:hAnsi="宋体" w:cs="宋体" w:eastAsia="宋体" w:hint="default"/>
          <w:sz w:val="18"/>
          <w:szCs w:val="18"/>
        </w:rPr>
      </w:pPr>
      <w:r>
        <w:rPr/>
        <w:pict>
          <v:shape style="position:absolute;margin-left:172.820007pt;margin-top:24.711699pt;width:.47988pt;height:.12pt;mso-position-horizontal-relative:page;mso-position-vertical-relative:paragraph;z-index:-1269616" type="#_x0000_t75" stroked="false">
            <v:imagedata r:id="rId896" o:title=""/>
          </v:shape>
        </w:pict>
      </w:r>
      <w:r>
        <w:rPr/>
        <w:pict>
          <v:shape style="position:absolute;margin-left:351.309998pt;margin-top:24.711699pt;width:.47986pt;height:.12pt;mso-position-horizontal-relative:page;mso-position-vertical-relative:paragraph;z-index:-1269592" type="#_x0000_t75" stroked="false">
            <v:imagedata r:id="rId896" o:title=""/>
          </v:shape>
        </w:pict>
      </w:r>
      <w:r>
        <w:rPr/>
        <w:pict>
          <v:group style="position:absolute;margin-left:172.339996pt;margin-top:35.391739pt;width:357.6pt;height:5.4pt;mso-position-horizontal-relative:page;mso-position-vertical-relative:paragraph;z-index:-1269568" coordorigin="3447,708" coordsize="7152,108">
            <v:shape style="position:absolute;left:3447;top:708;width:1801;height:108" type="#_x0000_t75" stroked="false">
              <v:imagedata r:id="rId897" o:title=""/>
            </v:shape>
            <v:shape style="position:absolute;left:5243;top:804;width:1793;height:12" type="#_x0000_t75" stroked="false">
              <v:imagedata r:id="rId870" o:title=""/>
            </v:shape>
            <v:shape style="position:absolute;left:7021;top:806;width:1793;height:10" type="#_x0000_t75" stroked="false">
              <v:imagedata r:id="rId870" o:title=""/>
            </v:shape>
            <v:shape style="position:absolute;left:8809;top:806;width:1789;height:10" type="#_x0000_t75" stroked="false">
              <v:imagedata r:id="rId871" o:title=""/>
            </v:shape>
            <w10:wrap type="none"/>
          </v:group>
        </w:pict>
      </w:r>
      <w:r>
        <w:rPr/>
        <w:pict>
          <v:group style="position:absolute;margin-left:79.704002pt;margin-top:52.311737pt;width:450.2pt;height:5.4pt;mso-position-horizontal-relative:page;mso-position-vertical-relative:paragraph;z-index:-1269544" coordorigin="1594,1046" coordsize="9004,108">
            <v:shape style="position:absolute;left:1594;top:1046;width:1882;height:108" type="#_x0000_t75" stroked="false">
              <v:imagedata r:id="rId898" o:title=""/>
            </v:shape>
            <v:shape style="position:absolute;left:3452;top:1142;width:1805;height:12" type="#_x0000_t75" stroked="false">
              <v:imagedata r:id="rId836" o:title=""/>
            </v:shape>
            <v:shape style="position:absolute;left:5243;top:1142;width:1793;height:12" type="#_x0000_t75" stroked="false">
              <v:imagedata r:id="rId870" o:title=""/>
            </v:shape>
            <v:shape style="position:absolute;left:7021;top:1142;width:1803;height:12" type="#_x0000_t75" stroked="false">
              <v:imagedata r:id="rId899" o:title=""/>
            </v:shape>
            <v:shape style="position:absolute;left:8809;top:1145;width:1789;height:10" type="#_x0000_t75" stroked="false">
              <v:imagedata r:id="rId871" o:title=""/>
            </v:shape>
            <w10:wrap type="none"/>
          </v:group>
        </w:pict>
      </w:r>
      <w:r>
        <w:rPr>
          <w:rFonts w:ascii="宋体" w:hAnsi="宋体" w:cs="宋体" w:eastAsia="宋体" w:hint="default"/>
          <w:b/>
          <w:bCs/>
          <w:sz w:val="18"/>
          <w:szCs w:val="18"/>
        </w:rPr>
        <w:t>营业收入成本（按地区）</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1882"/>
        <w:gridCol w:w="1791"/>
        <w:gridCol w:w="1779"/>
        <w:gridCol w:w="1788"/>
        <w:gridCol w:w="1779"/>
      </w:tblGrid>
      <w:tr>
        <w:trPr>
          <w:trHeight w:val="228" w:hRule="exact"/>
        </w:trPr>
        <w:tc>
          <w:tcPr>
            <w:tcW w:w="1882"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57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567" w:type="dxa"/>
            <w:gridSpan w:val="2"/>
            <w:vMerge w:val="restart"/>
            <w:tcBorders>
              <w:top w:val="single" w:sz="12" w:space="0" w:color="000000"/>
              <w:left w:val="single" w:sz="4" w:space="0" w:color="000000"/>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108" w:hRule="exact"/>
        </w:trPr>
        <w:tc>
          <w:tcPr>
            <w:tcW w:w="1882" w:type="dxa"/>
            <w:vMerge w:val="restart"/>
            <w:tcBorders>
              <w:top w:val="nil" w:sz="6" w:space="0" w:color="auto"/>
              <w:left w:val="nil" w:sz="6" w:space="0" w:color="auto"/>
              <w:right w:val="single" w:sz="4" w:space="0" w:color="000000"/>
            </w:tcBorders>
          </w:tcPr>
          <w:p>
            <w:pPr>
              <w:pStyle w:val="TableParagraph"/>
              <w:spacing w:line="201" w:lineRule="exact"/>
              <w:ind w:left="19" w:right="0"/>
              <w:jc w:val="center"/>
              <w:rPr>
                <w:rFonts w:ascii="宋体" w:hAnsi="宋体" w:cs="宋体" w:eastAsia="宋体" w:hint="default"/>
                <w:sz w:val="18"/>
                <w:szCs w:val="18"/>
              </w:rPr>
            </w:pPr>
            <w:r>
              <w:rPr>
                <w:rFonts w:ascii="宋体" w:hAnsi="宋体" w:cs="宋体" w:eastAsia="宋体" w:hint="default"/>
                <w:sz w:val="18"/>
                <w:szCs w:val="18"/>
              </w:rPr>
              <w:t>地区</w:t>
            </w:r>
          </w:p>
        </w:tc>
        <w:tc>
          <w:tcPr>
            <w:tcW w:w="1791" w:type="dxa"/>
            <w:vMerge w:val="restart"/>
            <w:tcBorders>
              <w:top w:val="nil" w:sz="6" w:space="0" w:color="auto"/>
              <w:left w:val="single" w:sz="4" w:space="0" w:color="000000"/>
              <w:right w:val="single" w:sz="4" w:space="0" w:color="000000"/>
            </w:tcBorders>
          </w:tcPr>
          <w:p>
            <w:pPr/>
          </w:p>
        </w:tc>
        <w:tc>
          <w:tcPr>
            <w:tcW w:w="1779" w:type="dxa"/>
            <w:tcBorders>
              <w:top w:val="nil" w:sz="6" w:space="0" w:color="auto"/>
              <w:left w:val="nil" w:sz="6" w:space="0" w:color="auto"/>
              <w:bottom w:val="nil" w:sz="6" w:space="0" w:color="auto"/>
              <w:right w:val="single" w:sz="4" w:space="0" w:color="000000"/>
            </w:tcBorders>
          </w:tcPr>
          <w:p>
            <w:pPr/>
          </w:p>
        </w:tc>
        <w:tc>
          <w:tcPr>
            <w:tcW w:w="3567" w:type="dxa"/>
            <w:gridSpan w:val="2"/>
            <w:vMerge/>
            <w:tcBorders>
              <w:left w:val="single" w:sz="4" w:space="0" w:color="000000"/>
              <w:bottom w:val="nil" w:sz="6" w:space="0" w:color="auto"/>
              <w:right w:val="nil" w:sz="6" w:space="0" w:color="auto"/>
            </w:tcBorders>
          </w:tcPr>
          <w:p>
            <w:pPr/>
          </w:p>
        </w:tc>
      </w:tr>
      <w:tr>
        <w:trPr>
          <w:trHeight w:val="82" w:hRule="exact"/>
        </w:trPr>
        <w:tc>
          <w:tcPr>
            <w:tcW w:w="1882" w:type="dxa"/>
            <w:vMerge/>
            <w:tcBorders>
              <w:left w:val="nil" w:sz="6" w:space="0" w:color="auto"/>
              <w:bottom w:val="nil" w:sz="6" w:space="0" w:color="auto"/>
              <w:right w:val="single" w:sz="4" w:space="0" w:color="000000"/>
            </w:tcBorders>
          </w:tcPr>
          <w:p>
            <w:pPr/>
          </w:p>
        </w:tc>
        <w:tc>
          <w:tcPr>
            <w:tcW w:w="1791" w:type="dxa"/>
            <w:vMerge/>
            <w:tcBorders>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nil" w:sz="6" w:space="0" w:color="auto"/>
            </w:tcBorders>
          </w:tcPr>
          <w:p>
            <w:pPr/>
          </w:p>
        </w:tc>
      </w:tr>
      <w:tr>
        <w:trPr>
          <w:trHeight w:val="169" w:hRule="exact"/>
        </w:trPr>
        <w:tc>
          <w:tcPr>
            <w:tcW w:w="1882" w:type="dxa"/>
            <w:tcBorders>
              <w:top w:val="nil" w:sz="6" w:space="0" w:color="auto"/>
              <w:left w:val="nil" w:sz="6" w:space="0" w:color="auto"/>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700" w:right="0"/>
              <w:jc w:val="left"/>
              <w:rPr>
                <w:rFonts w:ascii="宋体" w:hAnsi="宋体" w:cs="宋体" w:eastAsia="宋体" w:hint="default"/>
                <w:sz w:val="18"/>
                <w:szCs w:val="18"/>
              </w:rPr>
            </w:pPr>
            <w:r>
              <w:rPr>
                <w:rFonts w:ascii="宋体" w:hAnsi="宋体" w:cs="宋体" w:eastAsia="宋体" w:hint="default"/>
                <w:sz w:val="18"/>
                <w:szCs w:val="18"/>
              </w:rPr>
              <w:t>成本</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779" w:type="dxa"/>
            <w:tcBorders>
              <w:top w:val="nil" w:sz="6" w:space="0" w:color="auto"/>
              <w:left w:val="single" w:sz="4" w:space="0" w:color="000000"/>
              <w:bottom w:val="nil" w:sz="6" w:space="0" w:color="auto"/>
              <w:right w:val="nil" w:sz="6" w:space="0" w:color="auto"/>
            </w:tcBorders>
          </w:tcPr>
          <w:p>
            <w:pPr>
              <w:pStyle w:val="TableParagraph"/>
              <w:spacing w:line="169" w:lineRule="exact"/>
              <w:ind w:right="5"/>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87" w:hRule="exact"/>
        </w:trPr>
        <w:tc>
          <w:tcPr>
            <w:tcW w:w="1882" w:type="dxa"/>
            <w:tcBorders>
              <w:top w:val="nil" w:sz="6" w:space="0" w:color="auto"/>
              <w:left w:val="nil" w:sz="6" w:space="0" w:color="auto"/>
              <w:bottom w:val="nil" w:sz="6" w:space="0" w:color="auto"/>
              <w:right w:val="nil" w:sz="6" w:space="0" w:color="auto"/>
            </w:tcBorders>
          </w:tcPr>
          <w:p>
            <w:pPr/>
          </w:p>
        </w:tc>
        <w:tc>
          <w:tcPr>
            <w:tcW w:w="1791" w:type="dxa"/>
            <w:tcBorders>
              <w:top w:val="nil" w:sz="6" w:space="0" w:color="auto"/>
              <w:left w:val="nil" w:sz="6" w:space="0" w:color="auto"/>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79" w:type="dxa"/>
            <w:tcBorders>
              <w:top w:val="nil" w:sz="6" w:space="0" w:color="auto"/>
              <w:left w:val="single" w:sz="4" w:space="0" w:color="000000"/>
              <w:bottom w:val="nil" w:sz="6" w:space="0" w:color="auto"/>
              <w:right w:val="nil" w:sz="6" w:space="0" w:color="auto"/>
            </w:tcBorders>
          </w:tcPr>
          <w:p>
            <w:pPr/>
          </w:p>
        </w:tc>
      </w:tr>
      <w:tr>
        <w:trPr>
          <w:trHeight w:val="341" w:hRule="exact"/>
        </w:trPr>
        <w:tc>
          <w:tcPr>
            <w:tcW w:w="188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国内</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145,398,283.37</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628" w:right="0"/>
              <w:jc w:val="left"/>
              <w:rPr>
                <w:rFonts w:ascii="Times New Roman" w:hAnsi="Times New Roman" w:cs="Times New Roman" w:eastAsia="Times New Roman" w:hint="default"/>
                <w:sz w:val="18"/>
                <w:szCs w:val="18"/>
              </w:rPr>
            </w:pPr>
            <w:r>
              <w:rPr>
                <w:rFonts w:ascii="Times New Roman"/>
                <w:sz w:val="18"/>
              </w:rPr>
              <w:t>64,749,050.20</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101,056,651.46</w:t>
            </w:r>
          </w:p>
        </w:tc>
        <w:tc>
          <w:tcPr>
            <w:tcW w:w="1779"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Times New Roman" w:hAnsi="Times New Roman" w:cs="Times New Roman" w:eastAsia="Times New Roman" w:hint="default"/>
                <w:sz w:val="18"/>
                <w:szCs w:val="18"/>
              </w:rPr>
            </w:pPr>
            <w:r>
              <w:rPr>
                <w:rFonts w:ascii="Times New Roman"/>
                <w:spacing w:val="-1"/>
                <w:sz w:val="18"/>
              </w:rPr>
              <w:t>38,479,965.32</w:t>
            </w:r>
          </w:p>
        </w:tc>
      </w:tr>
      <w:tr>
        <w:trPr>
          <w:trHeight w:val="341" w:hRule="exact"/>
        </w:trPr>
        <w:tc>
          <w:tcPr>
            <w:tcW w:w="188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28,551,162.37</w:t>
            </w:r>
          </w:p>
        </w:tc>
        <w:tc>
          <w:tcPr>
            <w:tcW w:w="177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628" w:right="0"/>
              <w:jc w:val="left"/>
              <w:rPr>
                <w:rFonts w:ascii="Times New Roman" w:hAnsi="Times New Roman" w:cs="Times New Roman" w:eastAsia="Times New Roman" w:hint="default"/>
                <w:sz w:val="18"/>
                <w:szCs w:val="18"/>
              </w:rPr>
            </w:pPr>
            <w:r>
              <w:rPr>
                <w:rFonts w:ascii="Times New Roman"/>
                <w:sz w:val="18"/>
              </w:rPr>
              <w:t>15,072,229.50</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0"/>
              <w:jc w:val="right"/>
              <w:rPr>
                <w:rFonts w:ascii="Times New Roman" w:hAnsi="Times New Roman" w:cs="Times New Roman" w:eastAsia="Times New Roman" w:hint="default"/>
                <w:sz w:val="18"/>
                <w:szCs w:val="18"/>
              </w:rPr>
            </w:pPr>
            <w:r>
              <w:rPr>
                <w:rFonts w:ascii="Times New Roman"/>
                <w:spacing w:val="-1"/>
                <w:sz w:val="18"/>
              </w:rPr>
              <w:t>25,906,245.79</w:t>
            </w:r>
          </w:p>
        </w:tc>
        <w:tc>
          <w:tcPr>
            <w:tcW w:w="1779"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7"/>
              <w:jc w:val="right"/>
              <w:rPr>
                <w:rFonts w:ascii="Times New Roman" w:hAnsi="Times New Roman" w:cs="Times New Roman" w:eastAsia="Times New Roman" w:hint="default"/>
                <w:sz w:val="18"/>
                <w:szCs w:val="18"/>
              </w:rPr>
            </w:pPr>
            <w:r>
              <w:rPr>
                <w:rFonts w:ascii="Times New Roman"/>
                <w:spacing w:val="-1"/>
                <w:sz w:val="18"/>
              </w:rPr>
              <w:t>11,923,032.63</w:t>
            </w:r>
          </w:p>
        </w:tc>
      </w:tr>
      <w:tr>
        <w:trPr>
          <w:trHeight w:val="345" w:hRule="exact"/>
        </w:trPr>
        <w:tc>
          <w:tcPr>
            <w:tcW w:w="1882"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173,949,445.74</w:t>
            </w:r>
          </w:p>
        </w:tc>
        <w:tc>
          <w:tcPr>
            <w:tcW w:w="177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628" w:right="0"/>
              <w:jc w:val="left"/>
              <w:rPr>
                <w:rFonts w:ascii="Times New Roman" w:hAnsi="Times New Roman" w:cs="Times New Roman" w:eastAsia="Times New Roman" w:hint="default"/>
                <w:sz w:val="18"/>
                <w:szCs w:val="18"/>
              </w:rPr>
            </w:pPr>
            <w:r>
              <w:rPr>
                <w:rFonts w:ascii="Times New Roman"/>
                <w:sz w:val="18"/>
              </w:rPr>
              <w:t>79,821,279.70</w:t>
            </w:r>
          </w:p>
        </w:tc>
        <w:tc>
          <w:tcPr>
            <w:tcW w:w="17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126,962,897.25</w:t>
            </w:r>
          </w:p>
        </w:tc>
        <w:tc>
          <w:tcPr>
            <w:tcW w:w="1779" w:type="dxa"/>
            <w:tcBorders>
              <w:top w:val="nil" w:sz="6" w:space="0" w:color="auto"/>
              <w:left w:val="single" w:sz="4" w:space="0" w:color="000000"/>
              <w:bottom w:val="single" w:sz="12"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pacing w:val="-1"/>
                <w:sz w:val="18"/>
              </w:rPr>
              <w:t>50,402,997.95</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568291pt;width:450.2pt;height:5.55pt;mso-position-horizontal-relative:page;mso-position-vertical-relative:paragraph;z-index:-1269520" coordorigin="1594,-811" coordsize="9004,111">
            <v:shape style="position:absolute;left:1594;top:-811;width:1882;height:110" type="#_x0000_t75" stroked="false">
              <v:imagedata r:id="rId900" o:title=""/>
            </v:shape>
            <v:shape style="position:absolute;left:3452;top:-715;width:1805;height:14" type="#_x0000_t75" stroked="false">
              <v:imagedata r:id="rId901" o:title=""/>
            </v:shape>
            <v:shape style="position:absolute;left:5243;top:-715;width:1793;height:14" type="#_x0000_t75" stroked="false">
              <v:imagedata r:id="rId902" o:title=""/>
            </v:shape>
            <v:shape style="position:absolute;left:7021;top:-715;width:1803;height:14" type="#_x0000_t75" stroked="false">
              <v:imagedata r:id="rId903" o:title=""/>
            </v:shape>
            <v:shape style="position:absolute;left:8809;top:-711;width:1789;height:10" type="#_x0000_t75" stroked="false">
              <v:imagedata r:id="rId878" o:title=""/>
            </v:shape>
            <w10:wrap type="none"/>
          </v:group>
        </w:pict>
      </w:r>
      <w:r>
        <w:rPr/>
        <w:pict>
          <v:group style="position:absolute;margin-left:79.704002pt;margin-top:-18.728321pt;width:450.2pt;height:.75pt;mso-position-horizontal-relative:page;mso-position-vertical-relative:paragraph;z-index:-1269496" coordorigin="1594,-375" coordsize="9004,15">
            <v:shape style="position:absolute;left:1594;top:-370;width:1862;height:10" type="#_x0000_t75" stroked="false">
              <v:imagedata r:id="rId904" o:title=""/>
            </v:shape>
            <v:shape style="position:absolute;left:3452;top:-370;width:1796;height:10" type="#_x0000_t75" stroked="false">
              <v:imagedata r:id="rId873" o:title=""/>
            </v:shape>
            <v:shape style="position:absolute;left:5243;top:-370;width:1784;height:10" type="#_x0000_t75" stroked="false">
              <v:imagedata r:id="rId869" o:title=""/>
            </v:shape>
            <v:shape style="position:absolute;left:7021;top:-375;width:1803;height:14" type="#_x0000_t75" stroked="false">
              <v:imagedata r:id="rId903" o:title=""/>
            </v:shape>
            <v:shape style="position:absolute;left:8809;top:-370;width:1789;height:10" type="#_x0000_t75" stroked="false">
              <v:imagedata r:id="rId871" o:title=""/>
            </v:shape>
            <w10:wrap type="none"/>
          </v:group>
        </w:pict>
      </w:r>
      <w:r>
        <w:rPr/>
        <w:pict>
          <v:shape style="position:absolute;margin-left:172.820007pt;margin-top:-1.688262pt;width:.48002pt;height:.24pt;mso-position-horizontal-relative:page;mso-position-vertical-relative:paragraph;z-index:-1269472" type="#_x0000_t75" stroked="false">
            <v:imagedata r:id="rId896" o:title=""/>
          </v:shape>
        </w:pict>
      </w:r>
      <w:r>
        <w:rPr/>
        <w:pict>
          <v:shape style="position:absolute;margin-left:262.369995pt;margin-top:-1.688262pt;width:.48pt;height:.24pt;mso-position-horizontal-relative:page;mso-position-vertical-relative:paragraph;z-index:-1269448" type="#_x0000_t75" stroked="false">
            <v:imagedata r:id="rId896" o:title=""/>
          </v:shape>
        </w:pict>
      </w:r>
      <w:r>
        <w:rPr/>
        <w:pict>
          <v:shape style="position:absolute;margin-left:351.309998pt;margin-top:-1.688262pt;width:.48pt;height:.24pt;mso-position-horizontal-relative:page;mso-position-vertical-relative:paragraph;z-index:-1269424" type="#_x0000_t75" stroked="false">
            <v:imagedata r:id="rId896" o:title=""/>
          </v:shape>
        </w:pict>
      </w:r>
      <w:r>
        <w:rPr/>
        <w:pict>
          <v:shape style="position:absolute;margin-left:440.709991pt;margin-top:-1.688262pt;width:.504021pt;height:.24pt;mso-position-horizontal-relative:page;mso-position-vertical-relative:paragraph;z-index:-1269400" type="#_x0000_t75" stroked="false">
            <v:imagedata r:id="rId896" o:title=""/>
          </v:shape>
        </w:pict>
      </w:r>
      <w:r>
        <w:rPr/>
        <w:pict>
          <v:shape style="position:absolute;margin-left:227.570007pt;margin-top:22.911728pt;width:.48001pt;height:.12pt;mso-position-horizontal-relative:page;mso-position-vertical-relative:paragraph;z-index:-1269376" type="#_x0000_t75" stroked="false">
            <v:imagedata r:id="rId905" o:title=""/>
          </v:shape>
        </w:pict>
      </w:r>
      <w:r>
        <w:rPr/>
        <w:pict>
          <v:shape style="position:absolute;margin-left:378.670013pt;margin-top:22.911728pt;width:.48001pt;height:.12pt;mso-position-horizontal-relative:page;mso-position-vertical-relative:paragraph;z-index:-1269352" type="#_x0000_t75" stroked="false">
            <v:imagedata r:id="rId905" o:title=""/>
          </v:shape>
        </w:pict>
      </w:r>
      <w:r>
        <w:rPr/>
        <w:pict>
          <v:group style="position:absolute;margin-left:79.704002pt;margin-top:33.591709pt;width:450.2pt;height:5.4pt;mso-position-horizontal-relative:page;mso-position-vertical-relative:paragraph;z-index:-1269328" coordorigin="1594,672" coordsize="9004,108">
            <v:shape style="position:absolute;left:1594;top:672;width:2977;height:108" type="#_x0000_t75" stroked="false">
              <v:imagedata r:id="rId906" o:title=""/>
            </v:shape>
            <v:shape style="position:absolute;left:4547;top:768;width:3036;height:12" type="#_x0000_t75" stroked="false">
              <v:imagedata r:id="rId907" o:title=""/>
            </v:shape>
            <v:shape style="position:absolute;left:7569;top:770;width:3029;height:10" type="#_x0000_t75" stroked="false">
              <v:imagedata r:id="rId908" o:title=""/>
            </v:shape>
            <w10:wrap type="none"/>
          </v:group>
        </w:pict>
      </w:r>
      <w:r>
        <w:rPr/>
        <w:pict>
          <v:group style="position:absolute;margin-left:79.704002pt;margin-top:50.511768pt;width:450.2pt;height:5.4pt;mso-position-horizontal-relative:page;mso-position-vertical-relative:paragraph;z-index:-1269304" coordorigin="1594,1010" coordsize="9004,108">
            <v:shape style="position:absolute;left:1594;top:1010;width:2977;height:108" type="#_x0000_t75" stroked="false">
              <v:imagedata r:id="rId906" o:title=""/>
            </v:shape>
            <v:shape style="position:absolute;left:4547;top:1106;width:3036;height:12" type="#_x0000_t75" stroked="false">
              <v:imagedata r:id="rId907" o:title=""/>
            </v:shape>
            <v:shape style="position:absolute;left:7569;top:1109;width:3029;height:10" type="#_x0000_t75" stroked="false">
              <v:imagedata r:id="rId908" o:title=""/>
            </v:shape>
            <w10:wrap type="none"/>
          </v:group>
        </w:pict>
      </w:r>
      <w:r>
        <w:rPr>
          <w:rFonts w:ascii="Times New Roman" w:hAnsi="Times New Roman" w:cs="Times New Roman" w:eastAsia="Times New Roman" w:hint="default"/>
          <w:b/>
          <w:bCs/>
          <w:sz w:val="18"/>
          <w:szCs w:val="18"/>
        </w:rPr>
        <w:t>27</w:t>
      </w:r>
      <w:r>
        <w:rPr>
          <w:rFonts w:ascii="宋体" w:hAnsi="宋体" w:cs="宋体" w:eastAsia="宋体" w:hint="default"/>
          <w:b/>
          <w:bCs/>
          <w:sz w:val="18"/>
          <w:szCs w:val="18"/>
        </w:rPr>
        <w:t>．营业税金及附加</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77"/>
        <w:gridCol w:w="3022"/>
        <w:gridCol w:w="3020"/>
      </w:tblGrid>
      <w:tr>
        <w:trPr>
          <w:trHeight w:val="228" w:hRule="exact"/>
        </w:trPr>
        <w:tc>
          <w:tcPr>
            <w:tcW w:w="2977"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2"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9"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14,319.25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15,325.00</w:t>
            </w:r>
          </w:p>
        </w:tc>
      </w:tr>
      <w:tr>
        <w:trPr>
          <w:trHeight w:val="78"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64"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城建税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1,199,924.76</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764,769.72</w:t>
            </w:r>
          </w:p>
        </w:tc>
      </w:tr>
      <w:tr>
        <w:trPr>
          <w:trHeight w:val="78" w:hRule="exact"/>
        </w:trPr>
        <w:tc>
          <w:tcPr>
            <w:tcW w:w="2977"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7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515,088.55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327,970.09</w:t>
            </w:r>
          </w:p>
        </w:tc>
      </w:tr>
      <w:tr>
        <w:trPr>
          <w:trHeight w:val="346" w:hRule="exact"/>
        </w:trPr>
        <w:tc>
          <w:tcPr>
            <w:tcW w:w="2977"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1,729,332.56</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1,108,064.81</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568306pt;width:450.2pt;height:5.55pt;mso-position-horizontal-relative:page;mso-position-vertical-relative:paragraph;z-index:-1269280" coordorigin="1594,-811" coordsize="9004,111">
            <v:shape style="position:absolute;left:1594;top:-811;width:2977;height:110" type="#_x0000_t75" stroked="false">
              <v:imagedata r:id="rId804" o:title=""/>
            </v:shape>
            <v:shape style="position:absolute;left:4547;top:-715;width:3036;height:14" type="#_x0000_t75" stroked="false">
              <v:imagedata r:id="rId909" o:title=""/>
            </v:shape>
            <v:shape style="position:absolute;left:7569;top:-711;width:3029;height:10" type="#_x0000_t75" stroked="false">
              <v:imagedata r:id="rId908" o:title=""/>
            </v:shape>
            <w10:wrap type="none"/>
          </v:group>
        </w:pict>
      </w:r>
      <w:r>
        <w:rPr/>
        <w:pict>
          <v:group style="position:absolute;margin-left:79.704002pt;margin-top:-23.528305pt;width:450.2pt;height:5.55pt;mso-position-horizontal-relative:page;mso-position-vertical-relative:paragraph;z-index:-1269256" coordorigin="1594,-471" coordsize="9004,111">
            <v:shape style="position:absolute;left:1594;top:-471;width:2977;height:110" type="#_x0000_t75" stroked="false">
              <v:imagedata r:id="rId910" o:title=""/>
            </v:shape>
            <v:shape style="position:absolute;left:4547;top:-375;width:3036;height:14" type="#_x0000_t75" stroked="false">
              <v:imagedata r:id="rId909" o:title=""/>
            </v:shape>
            <v:shape style="position:absolute;left:7569;top:-370;width:3029;height:10" type="#_x0000_t75" stroked="false">
              <v:imagedata r:id="rId908" o:title=""/>
            </v:shape>
            <w10:wrap type="none"/>
          </v:group>
        </w:pict>
      </w:r>
      <w:r>
        <w:rPr/>
        <w:pict>
          <v:shape style="position:absolute;margin-left:227.570007pt;margin-top:-1.688276pt;width:.48003pt;height:.24pt;mso-position-horizontal-relative:page;mso-position-vertical-relative:paragraph;z-index:-1269232" type="#_x0000_t75" stroked="false">
            <v:imagedata r:id="rId905" o:title=""/>
          </v:shape>
        </w:pict>
      </w:r>
      <w:r>
        <w:rPr/>
        <w:pict>
          <v:shape style="position:absolute;margin-left:378.670013pt;margin-top:-1.688276pt;width:.48003pt;height:.24pt;mso-position-horizontal-relative:page;mso-position-vertical-relative:paragraph;z-index:-1269208" type="#_x0000_t75" stroked="false">
            <v:imagedata r:id="rId905" o:title=""/>
          </v:shape>
        </w:pict>
      </w:r>
      <w:r>
        <w:rPr/>
        <w:pict>
          <v:shape style="position:absolute;margin-left:227.690002pt;margin-top:22.911655pt;width:.47976pt;height:.12pt;mso-position-horizontal-relative:page;mso-position-vertical-relative:paragraph;z-index:-1269184" type="#_x0000_t75" stroked="false">
            <v:imagedata r:id="rId911" o:title=""/>
          </v:shape>
        </w:pict>
      </w:r>
      <w:r>
        <w:rPr/>
        <w:pict>
          <v:shape style="position:absolute;margin-left:378.670013pt;margin-top:22.911655pt;width:.47977pt;height:.12pt;mso-position-horizontal-relative:page;mso-position-vertical-relative:paragraph;z-index:-1269160" type="#_x0000_t75" stroked="false">
            <v:imagedata r:id="rId911" o:title=""/>
          </v:shape>
        </w:pict>
      </w:r>
      <w:r>
        <w:rPr/>
        <w:pict>
          <v:group style="position:absolute;margin-left:79.704002pt;margin-top:33.591755pt;width:450.2pt;height:5.4pt;mso-position-horizontal-relative:page;mso-position-vertical-relative:paragraph;z-index:-1269136" coordorigin="1594,672" coordsize="9004,108">
            <v:shape style="position:absolute;left:1594;top:672;width:2979;height:108" type="#_x0000_t75" stroked="false">
              <v:imagedata r:id="rId912" o:title=""/>
            </v:shape>
            <v:shape style="position:absolute;left:4549;top:768;width:3034;height:12" type="#_x0000_t75" stroked="false">
              <v:imagedata r:id="rId913" o:title=""/>
            </v:shape>
            <v:shape style="position:absolute;left:7569;top:770;width:3029;height:10" type="#_x0000_t75" stroked="false">
              <v:imagedata r:id="rId908" o:title=""/>
            </v:shape>
            <w10:wrap type="none"/>
          </v:group>
        </w:pict>
      </w:r>
      <w:r>
        <w:rPr/>
        <w:pict>
          <v:group style="position:absolute;margin-left:79.704002pt;margin-top:50.511753pt;width:450.2pt;height:5.4pt;mso-position-horizontal-relative:page;mso-position-vertical-relative:paragraph;z-index:-1269112" coordorigin="1594,1010" coordsize="9004,108">
            <v:shape style="position:absolute;left:1594;top:1010;width:2979;height:108" type="#_x0000_t75" stroked="false">
              <v:imagedata r:id="rId912" o:title=""/>
            </v:shape>
            <v:shape style="position:absolute;left:4549;top:1106;width:3034;height:12" type="#_x0000_t75" stroked="false">
              <v:imagedata r:id="rId913" o:title=""/>
            </v:shape>
            <v:shape style="position:absolute;left:7569;top:1109;width:3029;height:10" type="#_x0000_t75" stroked="false">
              <v:imagedata r:id="rId908" o:title=""/>
            </v:shape>
            <w10:wrap type="none"/>
          </v:group>
        </w:pict>
      </w:r>
      <w:r>
        <w:rPr/>
        <w:pict>
          <v:group style="position:absolute;margin-left:79.704002pt;margin-top:67.431694pt;width:450.2pt;height:5.55pt;mso-position-horizontal-relative:page;mso-position-vertical-relative:paragraph;z-index:-1269088" coordorigin="1594,1349" coordsize="9004,111">
            <v:shape style="position:absolute;left:1594;top:1349;width:2979;height:110" type="#_x0000_t75" stroked="false">
              <v:imagedata r:id="rId914" o:title=""/>
            </v:shape>
            <v:shape style="position:absolute;left:4549;top:1445;width:3034;height:14" type="#_x0000_t75" stroked="false">
              <v:imagedata r:id="rId915" o:title=""/>
            </v:shape>
            <v:shape style="position:absolute;left:7569;top:1449;width:3029;height:10" type="#_x0000_t75" stroked="false">
              <v:imagedata r:id="rId908" o:title=""/>
            </v:shape>
            <w10:wrap type="none"/>
          </v:group>
        </w:pict>
      </w:r>
      <w:r>
        <w:rPr/>
        <w:pict>
          <v:group style="position:absolute;margin-left:79.704002pt;margin-top:84.467697pt;width:450.2pt;height:5.55pt;mso-position-horizontal-relative:page;mso-position-vertical-relative:paragraph;z-index:-1269064" coordorigin="1594,1689" coordsize="9004,111">
            <v:shape style="position:absolute;left:1594;top:1689;width:2979;height:110" type="#_x0000_t75" stroked="false">
              <v:imagedata r:id="rId916" o:title=""/>
            </v:shape>
            <v:shape style="position:absolute;left:4549;top:1785;width:3034;height:14" type="#_x0000_t75" stroked="false">
              <v:imagedata r:id="rId915" o:title=""/>
            </v:shape>
            <v:shape style="position:absolute;left:7569;top:1790;width:3029;height:10" type="#_x0000_t75" stroked="false">
              <v:imagedata r:id="rId908" o:title=""/>
            </v:shape>
            <w10:wrap type="none"/>
          </v:group>
        </w:pict>
      </w:r>
      <w:r>
        <w:rPr/>
        <w:pict>
          <v:group style="position:absolute;margin-left:79.704002pt;margin-top:101.507751pt;width:450.2pt;height:5.4pt;mso-position-horizontal-relative:page;mso-position-vertical-relative:paragraph;z-index:-1269040" coordorigin="1594,2030" coordsize="9004,108">
            <v:shape style="position:absolute;left:1594;top:2030;width:2979;height:108" type="#_x0000_t75" stroked="false">
              <v:imagedata r:id="rId917" o:title=""/>
            </v:shape>
            <v:shape style="position:absolute;left:4549;top:2126;width:3034;height:12" type="#_x0000_t75" stroked="false">
              <v:imagedata r:id="rId913" o:title=""/>
            </v:shape>
            <v:shape style="position:absolute;left:7569;top:2129;width:3029;height:10" type="#_x0000_t75" stroked="false">
              <v:imagedata r:id="rId908" o:title=""/>
            </v:shape>
            <w10:wrap type="none"/>
          </v:group>
        </w:pict>
      </w:r>
      <w:r>
        <w:rPr>
          <w:rFonts w:ascii="Times New Roman" w:hAnsi="Times New Roman" w:cs="Times New Roman" w:eastAsia="Times New Roman" w:hint="default"/>
          <w:b/>
          <w:bCs/>
          <w:sz w:val="18"/>
          <w:szCs w:val="18"/>
        </w:rPr>
        <w:t>28</w:t>
      </w:r>
      <w:r>
        <w:rPr>
          <w:rFonts w:ascii="宋体" w:hAnsi="宋体" w:cs="宋体" w:eastAsia="宋体" w:hint="default"/>
          <w:b/>
          <w:bCs/>
          <w:sz w:val="18"/>
          <w:szCs w:val="18"/>
        </w:rPr>
        <w:t>．销售费用</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79"/>
        <w:gridCol w:w="3020"/>
        <w:gridCol w:w="3020"/>
      </w:tblGrid>
      <w:tr>
        <w:trPr>
          <w:trHeight w:val="228" w:hRule="exact"/>
        </w:trPr>
        <w:tc>
          <w:tcPr>
            <w:tcW w:w="297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工资、福利及社会统筹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8,848,350.94</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6,116,508.84</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841,858.05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740,144.59</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4,722,311.97</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2,556,418.78</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广告费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1,581,078.19</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816,116.31</w:t>
            </w:r>
          </w:p>
        </w:tc>
      </w:tr>
      <w:tr>
        <w:trPr>
          <w:trHeight w:val="348" w:hRule="exact"/>
        </w:trPr>
        <w:tc>
          <w:tcPr>
            <w:tcW w:w="29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展会费</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900,668.13</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663,528.18</w:t>
            </w:r>
          </w:p>
        </w:tc>
      </w:tr>
    </w:tbl>
    <w:p>
      <w:pPr>
        <w:spacing w:after="0" w:line="240" w:lineRule="auto"/>
        <w:jc w:val="right"/>
        <w:rPr>
          <w:rFonts w:ascii="Times New Roman" w:hAnsi="Times New Roman" w:cs="Times New Roman" w:eastAsia="Times New Roman" w:hint="default"/>
          <w:sz w:val="18"/>
          <w:szCs w:val="18"/>
        </w:rPr>
        <w:sectPr>
          <w:headerReference w:type="default" r:id="rId865"/>
          <w:footerReference w:type="default" r:id="rId866"/>
          <w:pgSz w:w="11910" w:h="16840"/>
          <w:pgMar w:header="898" w:footer="0" w:top="1080" w:bottom="0" w:left="0" w:right="0"/>
        </w:sectPr>
      </w:pPr>
    </w:p>
    <w:p>
      <w:pPr>
        <w:spacing w:line="240" w:lineRule="auto" w:before="10"/>
        <w:rPr>
          <w:rFonts w:ascii="宋体" w:hAnsi="宋体" w:cs="宋体" w:eastAsia="宋体" w:hint="default"/>
          <w:b/>
          <w:bCs/>
          <w:sz w:val="7"/>
          <w:szCs w:val="7"/>
        </w:rPr>
      </w:pPr>
      <w:r>
        <w:rPr/>
        <w:pict>
          <v:group style="position:absolute;margin-left:83.304001pt;margin-top:29.199984pt;width:443pt;height:32.4pt;mso-position-horizontal-relative:page;mso-position-vertical-relative:page;z-index:-1268512" coordorigin="1666,584" coordsize="8860,648">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shape style="position:absolute;left:4554;top:1229;width:10;height:2" type="#_x0000_t75" stroked="false">
                <v:imagedata r:id="rId919" o:title=""/>
              </v:shape>
              <v:shape style="position:absolute;left:7573;top:1229;width:10;height:2" type="#_x0000_t75" stroked="false">
                <v:imagedata r:id="rId919" o:title=""/>
              </v:shape>
            </v:group>
            <w10:wrap type="none"/>
          </v:group>
        </w:pict>
      </w:r>
    </w:p>
    <w:tbl>
      <w:tblPr>
        <w:tblW w:w="0" w:type="auto"/>
        <w:jc w:val="left"/>
        <w:tblInd w:w="1579" w:type="dxa"/>
        <w:tblLayout w:type="fixed"/>
        <w:tblCellMar>
          <w:top w:w="0" w:type="dxa"/>
          <w:left w:w="0" w:type="dxa"/>
          <w:bottom w:w="0" w:type="dxa"/>
          <w:right w:w="0" w:type="dxa"/>
        </w:tblCellMar>
        <w:tblLook w:val="01E0"/>
      </w:tblPr>
      <w:tblGrid>
        <w:gridCol w:w="2979"/>
        <w:gridCol w:w="3020"/>
        <w:gridCol w:w="3020"/>
      </w:tblGrid>
      <w:tr>
        <w:trPr>
          <w:trHeight w:val="247" w:hRule="exact"/>
        </w:trPr>
        <w:tc>
          <w:tcPr>
            <w:tcW w:w="2979"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1,552,673.15</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789,765.50</w:t>
            </w:r>
          </w:p>
        </w:tc>
      </w:tr>
      <w:tr>
        <w:trPr>
          <w:trHeight w:val="367"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2,976,095.32</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1,527,305.24</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4,637,779.61</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2,740,064.79</w:t>
            </w:r>
          </w:p>
        </w:tc>
      </w:tr>
      <w:tr>
        <w:trPr>
          <w:trHeight w:val="346" w:hRule="exact"/>
        </w:trPr>
        <w:tc>
          <w:tcPr>
            <w:tcW w:w="29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26,060,815.36</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15,949,852.23</w:t>
            </w:r>
          </w:p>
        </w:tc>
      </w:tr>
    </w:tbl>
    <w:p>
      <w:pPr>
        <w:spacing w:line="283" w:lineRule="auto" w:before="10"/>
        <w:ind w:left="1702" w:right="1403" w:firstLine="359"/>
        <w:jc w:val="left"/>
        <w:rPr>
          <w:rFonts w:ascii="宋体" w:hAnsi="宋体" w:cs="宋体" w:eastAsia="宋体" w:hint="default"/>
          <w:sz w:val="18"/>
          <w:szCs w:val="18"/>
        </w:rPr>
      </w:pPr>
      <w:r>
        <w:rPr/>
        <w:pict>
          <v:group style="position:absolute;margin-left:79.704002pt;margin-top:-57.408257pt;width:450.2pt;height:5.4pt;mso-position-horizontal-relative:page;mso-position-vertical-relative:paragraph;z-index:-1268488" coordorigin="1594,-1148" coordsize="9004,108">
            <v:shape style="position:absolute;left:1594;top:-1148;width:2979;height:108" type="#_x0000_t75" stroked="false">
              <v:imagedata r:id="rId917" o:title=""/>
            </v:shape>
            <v:shape style="position:absolute;left:4549;top:-1052;width:3034;height:12" type="#_x0000_t75" stroked="false">
              <v:imagedata r:id="rId913" o:title=""/>
            </v:shape>
            <v:shape style="position:absolute;left:7569;top:-1050;width:3029;height:10" type="#_x0000_t75" stroked="false">
              <v:imagedata r:id="rId908" o:title=""/>
            </v:shape>
            <w10:wrap type="none"/>
          </v:group>
        </w:pict>
      </w:r>
      <w:r>
        <w:rPr/>
        <w:pict>
          <v:group style="position:absolute;margin-left:79.704002pt;margin-top:-40.468319pt;width:450.2pt;height:5.4pt;mso-position-horizontal-relative:page;mso-position-vertical-relative:paragraph;z-index:-1268464" coordorigin="1594,-809" coordsize="9004,108">
            <v:shape style="position:absolute;left:1594;top:-809;width:2979;height:108" type="#_x0000_t75" stroked="false">
              <v:imagedata r:id="rId917" o:title=""/>
            </v:shape>
            <v:shape style="position:absolute;left:4549;top:-713;width:3034;height:12" type="#_x0000_t75" stroked="false">
              <v:imagedata r:id="rId913" o:title=""/>
            </v:shape>
            <v:shape style="position:absolute;left:7569;top:-711;width:3029;height:10" type="#_x0000_t75" stroked="false">
              <v:imagedata r:id="rId908" o:title=""/>
            </v:shape>
            <w10:wrap type="none"/>
          </v:group>
        </w:pict>
      </w:r>
      <w:r>
        <w:rPr/>
        <w:pict>
          <v:group style="position:absolute;margin-left:79.704002pt;margin-top:-23.548258pt;width:450.2pt;height:5.55pt;mso-position-horizontal-relative:page;mso-position-vertical-relative:paragraph;z-index:-1268440" coordorigin="1594,-471" coordsize="9004,111">
            <v:shape style="position:absolute;left:1594;top:-471;width:2979;height:110" type="#_x0000_t75" stroked="false">
              <v:imagedata r:id="rId920" o:title=""/>
            </v:shape>
            <v:shape style="position:absolute;left:4549;top:-375;width:3034;height:14" type="#_x0000_t75" stroked="false">
              <v:imagedata r:id="rId915" o:title=""/>
            </v:shape>
            <v:shape style="position:absolute;left:7569;top:-370;width:3029;height:10" type="#_x0000_t75" stroked="false">
              <v:imagedata r:id="rId921" o:title=""/>
            </v:shape>
            <w10:wrap type="none"/>
          </v:group>
        </w:pict>
      </w:r>
      <w:r>
        <w:rPr/>
        <w:pict>
          <v:shape style="position:absolute;margin-left:227.690002pt;margin-top:-1.708288pt;width:.48002pt;height:.24pt;mso-position-horizontal-relative:page;mso-position-vertical-relative:paragraph;z-index:22720" type="#_x0000_t75" stroked="false">
            <v:imagedata r:id="rId919" o:title=""/>
          </v:shape>
        </w:pict>
      </w:r>
      <w:r>
        <w:rPr/>
        <w:pict>
          <v:shape style="position:absolute;margin-left:378.670013pt;margin-top:-1.708288pt;width:.48003pt;height:.24pt;mso-position-horizontal-relative:page;mso-position-vertical-relative:paragraph;z-index:22744" type="#_x0000_t75" stroked="false">
            <v:imagedata r:id="rId919" o:title=""/>
          </v:shape>
        </w:pict>
      </w:r>
      <w:r>
        <w:rPr>
          <w:rFonts w:ascii="宋体" w:hAnsi="宋体" w:cs="宋体" w:eastAsia="宋体" w:hint="default"/>
          <w:sz w:val="18"/>
          <w:szCs w:val="18"/>
        </w:rPr>
        <w:t>注：报告期销售费用较上期增加</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10,110,963.13 </w:t>
      </w:r>
      <w:r>
        <w:rPr>
          <w:rFonts w:ascii="宋体" w:hAnsi="宋体" w:cs="宋体" w:eastAsia="宋体" w:hint="default"/>
          <w:spacing w:val="-3"/>
          <w:sz w:val="18"/>
          <w:szCs w:val="18"/>
        </w:rPr>
        <w:t>元，主要系报告期公司销售网络建设、增加营销人员、加大拓</w:t>
      </w:r>
      <w:r>
        <w:rPr>
          <w:rFonts w:ascii="宋体" w:hAnsi="宋体" w:cs="宋体" w:eastAsia="宋体" w:hint="default"/>
          <w:sz w:val="18"/>
          <w:szCs w:val="18"/>
        </w:rPr>
        <w:t> 展市场和推广宣传投入所致。</w:t>
      </w:r>
    </w:p>
    <w:p>
      <w:pPr>
        <w:spacing w:before="61"/>
        <w:ind w:left="2062" w:right="1306" w:firstLine="0"/>
        <w:jc w:val="left"/>
        <w:rPr>
          <w:rFonts w:ascii="宋体" w:hAnsi="宋体" w:cs="宋体" w:eastAsia="宋体" w:hint="default"/>
          <w:sz w:val="18"/>
          <w:szCs w:val="18"/>
        </w:rPr>
      </w:pPr>
      <w:r>
        <w:rPr/>
        <w:pict>
          <v:shape style="position:absolute;margin-left:227.690002pt;margin-top:25.561745pt;width:.48pt;height:.12pt;mso-position-horizontal-relative:page;mso-position-vertical-relative:paragraph;z-index:-1268368" type="#_x0000_t75" stroked="false">
            <v:imagedata r:id="rId919" o:title=""/>
          </v:shape>
        </w:pict>
      </w:r>
      <w:r>
        <w:rPr/>
        <w:pict>
          <v:shape style="position:absolute;margin-left:378.670013pt;margin-top:25.561745pt;width:.48001pt;height:.12pt;mso-position-horizontal-relative:page;mso-position-vertical-relative:paragraph;z-index:-1268344" type="#_x0000_t75" stroked="false">
            <v:imagedata r:id="rId919" o:title=""/>
          </v:shape>
        </w:pict>
      </w:r>
      <w:r>
        <w:rPr/>
        <w:pict>
          <v:group style="position:absolute;margin-left:79.704002pt;margin-top:36.241726pt;width:450.2pt;height:5.4pt;mso-position-horizontal-relative:page;mso-position-vertical-relative:paragraph;z-index:-1268320" coordorigin="1594,725" coordsize="9004,108">
            <v:shape style="position:absolute;left:1594;top:725;width:2979;height:108" type="#_x0000_t75" stroked="false">
              <v:imagedata r:id="rId917" o:title=""/>
            </v:shape>
            <v:shape style="position:absolute;left:4549;top:821;width:3034;height:12" type="#_x0000_t75" stroked="false">
              <v:imagedata r:id="rId922" o:title=""/>
            </v:shape>
            <v:shape style="position:absolute;left:7569;top:823;width:3029;height:10" type="#_x0000_t75" stroked="false">
              <v:imagedata r:id="rId908" o:title=""/>
            </v:shape>
            <w10:wrap type="none"/>
          </v:group>
        </w:pict>
      </w:r>
      <w:r>
        <w:rPr/>
        <w:pict>
          <v:group style="position:absolute;margin-left:79.704002pt;margin-top:53.161785pt;width:450.2pt;height:5.55pt;mso-position-horizontal-relative:page;mso-position-vertical-relative:paragraph;z-index:-1268296" coordorigin="1594,1063" coordsize="9004,111">
            <v:shape style="position:absolute;left:1594;top:1063;width:2979;height:110" type="#_x0000_t75" stroked="false">
              <v:imagedata r:id="rId923" o:title=""/>
            </v:shape>
            <v:shape style="position:absolute;left:4549;top:1159;width:3034;height:14" type="#_x0000_t75" stroked="false">
              <v:imagedata r:id="rId915" o:title=""/>
            </v:shape>
            <v:shape style="position:absolute;left:7569;top:1164;width:3029;height:10" type="#_x0000_t75" stroked="false">
              <v:imagedata r:id="rId908" o:title=""/>
            </v:shape>
            <w10:wrap type="none"/>
          </v:group>
        </w:pict>
      </w:r>
      <w:r>
        <w:rPr/>
        <w:pict>
          <v:group style="position:absolute;margin-left:79.704002pt;margin-top:70.201729pt;width:450.2pt;height:5.4pt;mso-position-horizontal-relative:page;mso-position-vertical-relative:paragraph;z-index:-1268272" coordorigin="1594,1404" coordsize="9004,108">
            <v:shape style="position:absolute;left:1594;top:1404;width:2979;height:108" type="#_x0000_t75" stroked="false">
              <v:imagedata r:id="rId924" o:title=""/>
            </v:shape>
            <v:shape style="position:absolute;left:4549;top:1500;width:3034;height:12" type="#_x0000_t75" stroked="false">
              <v:imagedata r:id="rId922" o:title=""/>
            </v:shape>
            <v:shape style="position:absolute;left:7569;top:1502;width:3029;height:10" type="#_x0000_t75" stroked="false">
              <v:imagedata r:id="rId921" o:title=""/>
            </v:shape>
            <w10:wrap type="none"/>
          </v:group>
        </w:pict>
      </w:r>
      <w:r>
        <w:rPr/>
        <w:pict>
          <v:group style="position:absolute;margin-left:79.704002pt;margin-top:87.121727pt;width:450.2pt;height:5.55pt;mso-position-horizontal-relative:page;mso-position-vertical-relative:paragraph;z-index:-1268248" coordorigin="1594,1742" coordsize="9004,111">
            <v:shape style="position:absolute;left:1594;top:1742;width:2979;height:110" type="#_x0000_t75" stroked="false">
              <v:imagedata r:id="rId920" o:title=""/>
            </v:shape>
            <v:shape style="position:absolute;left:4549;top:1838;width:3034;height:14" type="#_x0000_t75" stroked="false">
              <v:imagedata r:id="rId915" o:title=""/>
            </v:shape>
            <v:shape style="position:absolute;left:7569;top:1843;width:3029;height:10" type="#_x0000_t75" stroked="false">
              <v:imagedata r:id="rId908" o:title=""/>
            </v:shape>
            <w10:wrap type="none"/>
          </v:group>
        </w:pict>
      </w:r>
      <w:r>
        <w:rPr/>
        <w:pict>
          <v:group style="position:absolute;margin-left:79.704002pt;margin-top:104.161789pt;width:450.2pt;height:5.55pt;mso-position-horizontal-relative:page;mso-position-vertical-relative:paragraph;z-index:-1268224" coordorigin="1594,2083" coordsize="9004,111">
            <v:shape style="position:absolute;left:1594;top:2083;width:2979;height:111" type="#_x0000_t75" stroked="false">
              <v:imagedata r:id="rId925" o:title=""/>
            </v:shape>
            <v:shape style="position:absolute;left:4549;top:2180;width:3034;height:14" type="#_x0000_t75" stroked="false">
              <v:imagedata r:id="rId913" o:title=""/>
            </v:shape>
            <v:shape style="position:absolute;left:7569;top:2185;width:3029;height:10" type="#_x0000_t75" stroked="false">
              <v:imagedata r:id="rId908" o:title=""/>
            </v:shape>
            <w10:wrap type="none"/>
          </v:group>
        </w:pict>
      </w:r>
      <w:r>
        <w:rPr>
          <w:rFonts w:ascii="Times New Roman" w:hAnsi="Times New Roman" w:cs="Times New Roman" w:eastAsia="Times New Roman" w:hint="default"/>
          <w:b/>
          <w:bCs/>
          <w:sz w:val="18"/>
          <w:szCs w:val="18"/>
        </w:rPr>
        <w:t>29</w:t>
      </w:r>
      <w:r>
        <w:rPr>
          <w:rFonts w:ascii="宋体" w:hAnsi="宋体" w:cs="宋体" w:eastAsia="宋体" w:hint="default"/>
          <w:b/>
          <w:bCs/>
          <w:sz w:val="18"/>
          <w:szCs w:val="18"/>
        </w:rPr>
        <w:t>．管理费用</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79"/>
        <w:gridCol w:w="3020"/>
        <w:gridCol w:w="3020"/>
      </w:tblGrid>
      <w:tr>
        <w:trPr>
          <w:trHeight w:val="228" w:hRule="exact"/>
        </w:trPr>
        <w:tc>
          <w:tcPr>
            <w:tcW w:w="297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工资、福利及社会统筹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5,976,049.78</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Times New Roman" w:hAnsi="Times New Roman" w:cs="Times New Roman" w:eastAsia="Times New Roman" w:hint="default"/>
                <w:sz w:val="18"/>
                <w:szCs w:val="18"/>
              </w:rPr>
            </w:pPr>
            <w:r>
              <w:rPr>
                <w:rFonts w:ascii="Times New Roman"/>
                <w:spacing w:val="-1"/>
                <w:sz w:val="18"/>
              </w:rPr>
              <w:t>3,676,990.71</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1,581,538.26</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959,480.03</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437,960.38</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210,318.71</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2,454,329.54</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1,555,022.72</w:t>
            </w:r>
          </w:p>
        </w:tc>
      </w:tr>
      <w:tr>
        <w:trPr>
          <w:trHeight w:val="83"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13,436,468.08</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10,678,903.29</w:t>
            </w:r>
          </w:p>
        </w:tc>
      </w:tr>
      <w:tr>
        <w:trPr>
          <w:trHeight w:val="80"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36"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车辆费用</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916,686.25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632,934.71</w:t>
            </w:r>
          </w:p>
        </w:tc>
      </w:tr>
      <w:tr>
        <w:trPr>
          <w:trHeight w:val="263"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0"/>
              <w:jc w:val="right"/>
              <w:rPr>
                <w:rFonts w:ascii="Times New Roman" w:hAnsi="Times New Roman" w:cs="Times New Roman" w:eastAsia="Times New Roman" w:hint="default"/>
                <w:sz w:val="18"/>
                <w:szCs w:val="18"/>
              </w:rPr>
            </w:pPr>
            <w:r>
              <w:rPr>
                <w:rFonts w:ascii="Times New Roman"/>
                <w:spacing w:val="-1"/>
                <w:sz w:val="18"/>
              </w:rPr>
              <w:t>672,821.91</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8"/>
                <w:szCs w:val="18"/>
              </w:rPr>
            </w:pPr>
            <w:r>
              <w:rPr>
                <w:rFonts w:ascii="Times New Roman"/>
                <w:spacing w:val="-1"/>
                <w:sz w:val="18"/>
              </w:rPr>
              <w:t>371,423.50</w:t>
            </w:r>
          </w:p>
        </w:tc>
      </w:tr>
      <w:tr>
        <w:trPr>
          <w:trHeight w:val="82" w:hRule="exact"/>
        </w:trPr>
        <w:tc>
          <w:tcPr>
            <w:tcW w:w="297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79"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4,440,834.03</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3,022,447.33</w:t>
            </w:r>
          </w:p>
        </w:tc>
      </w:tr>
      <w:tr>
        <w:trPr>
          <w:trHeight w:val="346" w:hRule="exact"/>
        </w:trPr>
        <w:tc>
          <w:tcPr>
            <w:tcW w:w="29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29,916,688.23</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21,107,521.00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74.408295pt;width:450.2pt;height:5.4pt;mso-position-horizontal-relative:page;mso-position-vertical-relative:paragraph;z-index:-1268200" coordorigin="1594,-1488" coordsize="9004,108">
            <v:shape style="position:absolute;left:1594;top:-1488;width:2979;height:108" type="#_x0000_t75" stroked="false">
              <v:imagedata r:id="rId924" o:title=""/>
            </v:shape>
            <v:shape style="position:absolute;left:4549;top:-1392;width:3034;height:12" type="#_x0000_t75" stroked="false">
              <v:imagedata r:id="rId922" o:title=""/>
            </v:shape>
            <v:shape style="position:absolute;left:7569;top:-1390;width:3029;height:10" type="#_x0000_t75" stroked="false">
              <v:imagedata r:id="rId921" o:title=""/>
            </v:shape>
            <w10:wrap type="none"/>
          </v:group>
        </w:pict>
      </w:r>
      <w:r>
        <w:rPr/>
        <w:pict>
          <v:group style="position:absolute;margin-left:79.704002pt;margin-top:-52.448254pt;width:450.2pt;height:.5pt;mso-position-horizontal-relative:page;mso-position-vertical-relative:paragraph;z-index:-1268176" coordorigin="1594,-1049" coordsize="9004,10">
            <v:shape style="position:absolute;left:1594;top:-1049;width:2960;height:10" type="#_x0000_t75" stroked="false">
              <v:imagedata r:id="rId926" o:title=""/>
            </v:shape>
            <v:shape style="position:absolute;left:4549;top:-1049;width:3024;height:10" type="#_x0000_t75" stroked="false">
              <v:imagedata r:id="rId927" o:title=""/>
            </v:shape>
            <v:shape style="position:absolute;left:7569;top:-1049;width:3029;height:10" type="#_x0000_t75" stroked="false">
              <v:imagedata r:id="rId908" o:title=""/>
            </v:shape>
            <w10:wrap type="none"/>
          </v:group>
        </w:pict>
      </w:r>
      <w:r>
        <w:rPr/>
        <w:pict>
          <v:group style="position:absolute;margin-left:79.704002pt;margin-top:-40.448296pt;width:450.2pt;height:5.55pt;mso-position-horizontal-relative:page;mso-position-vertical-relative:paragraph;z-index:-1268152" coordorigin="1594,-809" coordsize="9004,111">
            <v:shape style="position:absolute;left:1594;top:-809;width:2979;height:110" type="#_x0000_t75" stroked="false">
              <v:imagedata r:id="rId928" o:title=""/>
            </v:shape>
            <v:shape style="position:absolute;left:4549;top:-713;width:3034;height:14" type="#_x0000_t75" stroked="false">
              <v:imagedata r:id="rId913" o:title=""/>
            </v:shape>
            <v:shape style="position:absolute;left:7569;top:-708;width:3029;height:10" type="#_x0000_t75" stroked="false">
              <v:imagedata r:id="rId908" o:title=""/>
            </v:shape>
            <w10:wrap type="none"/>
          </v:group>
        </w:pict>
      </w:r>
      <w:r>
        <w:rPr/>
        <w:pict>
          <v:group style="position:absolute;margin-left:79.704002pt;margin-top:-23.408295pt;width:450.2pt;height:5.4pt;mso-position-horizontal-relative:page;mso-position-vertical-relative:paragraph;z-index:-1268128" coordorigin="1594,-468" coordsize="9004,108">
            <v:shape style="position:absolute;left:1594;top:-468;width:2979;height:108" type="#_x0000_t75" stroked="false">
              <v:imagedata r:id="rId924" o:title=""/>
            </v:shape>
            <v:shape style="position:absolute;left:4549;top:-372;width:3034;height:12" type="#_x0000_t75" stroked="false">
              <v:imagedata r:id="rId922" o:title=""/>
            </v:shape>
            <v:shape style="position:absolute;left:7569;top:-370;width:3029;height:10" type="#_x0000_t75" stroked="false">
              <v:imagedata r:id="rId921" o:title=""/>
            </v:shape>
            <w10:wrap type="none"/>
          </v:group>
        </w:pict>
      </w:r>
      <w:r>
        <w:rPr>
          <w:rFonts w:ascii="宋体" w:hAnsi="宋体" w:cs="宋体" w:eastAsia="宋体" w:hint="default"/>
          <w:sz w:val="18"/>
          <w:szCs w:val="18"/>
        </w:rPr>
        <w:t>注：</w:t>
      </w:r>
    </w:p>
    <w:p>
      <w:pPr>
        <w:spacing w:line="232" w:lineRule="exact" w:before="122"/>
        <w:ind w:left="1702" w:right="1404" w:firstLine="359"/>
        <w:jc w:val="left"/>
        <w:rPr>
          <w:rFonts w:ascii="宋体" w:hAnsi="宋体" w:cs="宋体" w:eastAsia="宋体" w:hint="default"/>
          <w:sz w:val="18"/>
          <w:szCs w:val="18"/>
        </w:rPr>
      </w:pPr>
      <w:r>
        <w:rPr>
          <w:rFonts w:ascii="宋体" w:hAnsi="宋体" w:cs="宋体" w:eastAsia="宋体" w:hint="default"/>
          <w:sz w:val="18"/>
          <w:szCs w:val="18"/>
        </w:rPr>
        <w:t>报告期管理费用较上期增加</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8,809,167.23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元，主要系报告期公司加大研发投入、调整薪资结构、新增资产的 折旧摊销及新增合并子公司所致。</w:t>
      </w:r>
    </w:p>
    <w:p>
      <w:pPr>
        <w:spacing w:before="17"/>
        <w:ind w:left="2062" w:right="1306" w:firstLine="0"/>
        <w:jc w:val="left"/>
        <w:rPr>
          <w:rFonts w:ascii="宋体" w:hAnsi="宋体" w:cs="宋体" w:eastAsia="宋体" w:hint="default"/>
          <w:sz w:val="18"/>
          <w:szCs w:val="18"/>
        </w:rPr>
      </w:pPr>
      <w:r>
        <w:rPr/>
        <w:pict>
          <v:shape style="position:absolute;margin-left:227.929993pt;margin-top:23.361725pt;width:.48001pt;height:.12pt;mso-position-horizontal-relative:page;mso-position-vertical-relative:paragraph;z-index:-1268104" type="#_x0000_t75" stroked="false">
            <v:imagedata r:id="rId919" o:title=""/>
          </v:shape>
        </w:pict>
      </w:r>
      <w:r>
        <w:rPr/>
        <w:pict>
          <v:shape style="position:absolute;margin-left:378.910004pt;margin-top:23.361725pt;width:.48001pt;height:.12pt;mso-position-horizontal-relative:page;mso-position-vertical-relative:paragraph;z-index:-1268080" type="#_x0000_t75" stroked="false">
            <v:imagedata r:id="rId919" o:title=""/>
          </v:shape>
        </w:pict>
      </w:r>
      <w:r>
        <w:rPr/>
        <w:pict>
          <v:group style="position:absolute;margin-left:79.704002pt;margin-top:34.041706pt;width:450.2pt;height:5.4pt;mso-position-horizontal-relative:page;mso-position-vertical-relative:paragraph;z-index:-1268056" coordorigin="1594,681" coordsize="9004,108">
            <v:shape style="position:absolute;left:1594;top:681;width:2984;height:108" type="#_x0000_t75" stroked="false">
              <v:imagedata r:id="rId929" o:title=""/>
            </v:shape>
            <v:shape style="position:absolute;left:4554;top:777;width:3034;height:12" type="#_x0000_t75" stroked="false">
              <v:imagedata r:id="rId930" o:title=""/>
            </v:shape>
            <v:shape style="position:absolute;left:7573;top:779;width:3025;height:10" type="#_x0000_t75" stroked="false">
              <v:imagedata r:id="rId931" o:title=""/>
            </v:shape>
            <w10:wrap type="none"/>
          </v:group>
        </w:pict>
      </w:r>
      <w:r>
        <w:rPr/>
        <w:pict>
          <v:group style="position:absolute;margin-left:79.704002pt;margin-top:50.981705pt;width:450.2pt;height:5.55pt;mso-position-horizontal-relative:page;mso-position-vertical-relative:paragraph;z-index:-1268032" coordorigin="1594,1020" coordsize="9004,111">
            <v:shape style="position:absolute;left:1594;top:1020;width:2984;height:110" type="#_x0000_t75" stroked="false">
              <v:imagedata r:id="rId932" o:title=""/>
            </v:shape>
            <v:shape style="position:absolute;left:4554;top:1116;width:3034;height:14" type="#_x0000_t75" stroked="false">
              <v:imagedata r:id="rId933" o:title=""/>
            </v:shape>
            <v:shape style="position:absolute;left:7573;top:1120;width:3025;height:10" type="#_x0000_t75" stroked="false">
              <v:imagedata r:id="rId927" o:title=""/>
            </v:shape>
            <w10:wrap type="none"/>
          </v:group>
        </w:pict>
      </w:r>
      <w:r>
        <w:rPr/>
        <w:pict>
          <v:group style="position:absolute;margin-left:79.704002pt;margin-top:68.021736pt;width:450.2pt;height:5.4pt;mso-position-horizontal-relative:page;mso-position-vertical-relative:paragraph;z-index:-1268008" coordorigin="1594,1360" coordsize="9004,108">
            <v:shape style="position:absolute;left:1594;top:1360;width:2984;height:108" type="#_x0000_t75" stroked="false">
              <v:imagedata r:id="rId934" o:title=""/>
            </v:shape>
            <v:shape style="position:absolute;left:4554;top:1456;width:3034;height:12" type="#_x0000_t75" stroked="false">
              <v:imagedata r:id="rId907" o:title=""/>
            </v:shape>
            <v:shape style="position:absolute;left:7573;top:1459;width:3025;height:10" type="#_x0000_t75" stroked="false">
              <v:imagedata r:id="rId927" o:title=""/>
            </v:shape>
            <w10:wrap type="none"/>
          </v:group>
        </w:pict>
      </w:r>
      <w:r>
        <w:rPr>
          <w:rFonts w:ascii="Times New Roman" w:hAnsi="Times New Roman" w:cs="Times New Roman" w:eastAsia="Times New Roman" w:hint="default"/>
          <w:b/>
          <w:bCs/>
          <w:sz w:val="18"/>
          <w:szCs w:val="18"/>
        </w:rPr>
        <w:t>30</w:t>
      </w:r>
      <w:r>
        <w:rPr>
          <w:rFonts w:ascii="宋体" w:hAnsi="宋体" w:cs="宋体" w:eastAsia="宋体" w:hint="default"/>
          <w:b/>
          <w:bCs/>
          <w:sz w:val="18"/>
          <w:szCs w:val="18"/>
        </w:rPr>
        <w:t>．财务费用</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84"/>
        <w:gridCol w:w="3020"/>
        <w:gridCol w:w="3015"/>
      </w:tblGrid>
      <w:tr>
        <w:trPr>
          <w:trHeight w:val="228" w:hRule="exact"/>
        </w:trPr>
        <w:tc>
          <w:tcPr>
            <w:tcW w:w="298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299"/>
              <w:jc w:val="right"/>
              <w:rPr>
                <w:rFonts w:ascii="宋体" w:hAnsi="宋体" w:cs="宋体" w:eastAsia="宋体" w:hint="default"/>
                <w:sz w:val="18"/>
                <w:szCs w:val="18"/>
              </w:rPr>
            </w:pPr>
            <w:r>
              <w:rPr>
                <w:rFonts w:ascii="宋体" w:hAnsi="宋体" w:cs="宋体" w:eastAsia="宋体" w:hint="default"/>
                <w:sz w:val="18"/>
                <w:szCs w:val="18"/>
              </w:rPr>
              <w:t>项目</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15"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7"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1,055,362.50</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1,303,912.00</w:t>
            </w:r>
          </w:p>
        </w:tc>
      </w:tr>
      <w:tr>
        <w:trPr>
          <w:trHeight w:val="82" w:hRule="exact"/>
        </w:trPr>
        <w:tc>
          <w:tcPr>
            <w:tcW w:w="2984"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0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pacing w:val="-1"/>
                <w:sz w:val="18"/>
              </w:rPr>
              <w:t>5,779,263.90</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340,287.27</w:t>
            </w:r>
          </w:p>
        </w:tc>
      </w:tr>
      <w:tr>
        <w:trPr>
          <w:trHeight w:val="80" w:hRule="exact"/>
        </w:trPr>
        <w:tc>
          <w:tcPr>
            <w:tcW w:w="2984"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汇兑损失</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912,859.27</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301,635.00</w:t>
            </w:r>
          </w:p>
        </w:tc>
      </w:tr>
      <w:tr>
        <w:trPr>
          <w:trHeight w:val="82" w:hRule="exact"/>
        </w:trPr>
        <w:tc>
          <w:tcPr>
            <w:tcW w:w="2984"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302" w:right="0"/>
              <w:jc w:val="left"/>
              <w:rPr>
                <w:rFonts w:ascii="宋体" w:hAnsi="宋体" w:cs="宋体" w:eastAsia="宋体" w:hint="default"/>
                <w:sz w:val="18"/>
                <w:szCs w:val="18"/>
              </w:rPr>
            </w:pPr>
            <w:r>
              <w:rPr>
                <w:rFonts w:ascii="宋体" w:hAnsi="宋体" w:cs="宋体" w:eastAsia="宋体" w:hint="default"/>
                <w:sz w:val="18"/>
                <w:szCs w:val="18"/>
              </w:rPr>
              <w:t>减：汇兑收益</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805,565.26</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280,756.54</w:t>
            </w:r>
          </w:p>
        </w:tc>
      </w:tr>
      <w:tr>
        <w:trPr>
          <w:trHeight w:val="82" w:hRule="exact"/>
        </w:trPr>
        <w:tc>
          <w:tcPr>
            <w:tcW w:w="2984"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8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81,369.97</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246,126.85</w:t>
            </w:r>
          </w:p>
        </w:tc>
      </w:tr>
      <w:tr>
        <w:trPr>
          <w:trHeight w:val="346" w:hRule="exact"/>
        </w:trPr>
        <w:tc>
          <w:tcPr>
            <w:tcW w:w="2984"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299"/>
              <w:jc w:val="right"/>
              <w:rPr>
                <w:rFonts w:ascii="宋体" w:hAnsi="宋体" w:cs="宋体" w:eastAsia="宋体" w:hint="default"/>
                <w:sz w:val="18"/>
                <w:szCs w:val="18"/>
              </w:rPr>
            </w:pPr>
            <w:r>
              <w:rPr>
                <w:rFonts w:ascii="宋体" w:hAnsi="宋体" w:cs="宋体" w:eastAsia="宋体" w:hint="default"/>
                <w:sz w:val="18"/>
                <w:szCs w:val="18"/>
              </w:rPr>
              <w:t>合计</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-4,535,237.42</w:t>
            </w:r>
          </w:p>
        </w:tc>
        <w:tc>
          <w:tcPr>
            <w:tcW w:w="3015"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1,230,630.04</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57.488277pt;width:450.2pt;height:5.55pt;mso-position-horizontal-relative:page;mso-position-vertical-relative:paragraph;z-index:-1267984" coordorigin="1594,-1150" coordsize="9004,111">
            <v:shape style="position:absolute;left:1594;top:-1150;width:2984;height:110" type="#_x0000_t75" stroked="false">
              <v:imagedata r:id="rId932" o:title=""/>
            </v:shape>
            <v:shape style="position:absolute;left:4554;top:-1054;width:3034;height:14" type="#_x0000_t75" stroked="false">
              <v:imagedata r:id="rId933" o:title=""/>
            </v:shape>
            <v:shape style="position:absolute;left:7573;top:-1049;width:3025;height:10" type="#_x0000_t75" stroked="false">
              <v:imagedata r:id="rId931" o:title=""/>
            </v:shape>
            <w10:wrap type="none"/>
          </v:group>
        </w:pict>
      </w:r>
      <w:r>
        <w:rPr/>
        <w:pict>
          <v:group style="position:absolute;margin-left:79.704002pt;margin-top:-40.448307pt;width:450.2pt;height:5.55pt;mso-position-horizontal-relative:page;mso-position-vertical-relative:paragraph;z-index:-1267960" coordorigin="1594,-809" coordsize="9004,111">
            <v:shape style="position:absolute;left:1594;top:-809;width:2984;height:110" type="#_x0000_t75" stroked="false">
              <v:imagedata r:id="rId932" o:title=""/>
            </v:shape>
            <v:shape style="position:absolute;left:4554;top:-713;width:3034;height:14" type="#_x0000_t75" stroked="false">
              <v:imagedata r:id="rId933" o:title=""/>
            </v:shape>
            <v:shape style="position:absolute;left:7573;top:-708;width:3025;height:10" type="#_x0000_t75" stroked="false">
              <v:imagedata r:id="rId927" o:title=""/>
            </v:shape>
            <w10:wrap type="none"/>
          </v:group>
        </w:pict>
      </w:r>
      <w:r>
        <w:rPr/>
        <w:pict>
          <v:group style="position:absolute;margin-left:79.704002pt;margin-top:-23.408306pt;width:450.2pt;height:5.4pt;mso-position-horizontal-relative:page;mso-position-vertical-relative:paragraph;z-index:-1267936" coordorigin="1594,-468" coordsize="9004,108">
            <v:shape style="position:absolute;left:1594;top:-468;width:2984;height:108" type="#_x0000_t75" stroked="false">
              <v:imagedata r:id="rId934" o:title=""/>
            </v:shape>
            <v:shape style="position:absolute;left:4554;top:-372;width:3034;height:12" type="#_x0000_t75" stroked="false">
              <v:imagedata r:id="rId907" o:title=""/>
            </v:shape>
            <v:shape style="position:absolute;left:7573;top:-370;width:3025;height:10" type="#_x0000_t75" stroked="false">
              <v:imagedata r:id="rId927" o:title=""/>
            </v:shape>
            <w10:wrap type="none"/>
          </v:group>
        </w:pict>
      </w:r>
      <w:r>
        <w:rPr/>
        <w:pict>
          <v:shape style="position:absolute;margin-left:227.929993pt;margin-top:-1.688276pt;width:.48003pt;height:.24pt;mso-position-horizontal-relative:page;mso-position-vertical-relative:paragraph;z-index:-1267912" type="#_x0000_t75" stroked="false">
            <v:imagedata r:id="rId919" o:title=""/>
          </v:shape>
        </w:pict>
      </w:r>
      <w:r>
        <w:rPr/>
        <w:pict>
          <v:shape style="position:absolute;margin-left:378.910004pt;margin-top:-1.688276pt;width:.48003pt;height:.24pt;mso-position-horizontal-relative:page;mso-position-vertical-relative:paragraph;z-index:-1267888" type="#_x0000_t75" stroked="false">
            <v:imagedata r:id="rId919" o:title=""/>
          </v:shape>
        </w:pict>
      </w:r>
      <w:r>
        <w:rPr>
          <w:rFonts w:ascii="宋体" w:hAnsi="宋体" w:cs="宋体" w:eastAsia="宋体" w:hint="default"/>
          <w:sz w:val="18"/>
          <w:szCs w:val="18"/>
        </w:rPr>
        <w:t>注：</w:t>
      </w:r>
    </w:p>
    <w:p>
      <w:pPr>
        <w:spacing w:before="95"/>
        <w:ind w:left="2062" w:right="1306" w:firstLine="0"/>
        <w:jc w:val="left"/>
        <w:rPr>
          <w:rFonts w:ascii="宋体" w:hAnsi="宋体" w:cs="宋体" w:eastAsia="宋体" w:hint="default"/>
          <w:sz w:val="18"/>
          <w:szCs w:val="18"/>
        </w:rPr>
      </w:pPr>
      <w:r>
        <w:rPr>
          <w:rFonts w:ascii="宋体" w:hAnsi="宋体" w:cs="宋体" w:eastAsia="宋体" w:hint="default"/>
          <w:sz w:val="18"/>
          <w:szCs w:val="18"/>
        </w:rPr>
        <w:t>报告期财务费用较上期减少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5,765,867.46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元，主要系报告期公司募集资金的存款利息增加所致。</w:t>
      </w:r>
    </w:p>
    <w:p>
      <w:pPr>
        <w:spacing w:before="24"/>
        <w:ind w:left="2062" w:right="1306" w:firstLine="0"/>
        <w:jc w:val="left"/>
        <w:rPr>
          <w:rFonts w:ascii="宋体" w:hAnsi="宋体" w:cs="宋体" w:eastAsia="宋体" w:hint="default"/>
          <w:sz w:val="18"/>
          <w:szCs w:val="18"/>
        </w:rPr>
      </w:pPr>
      <w:r>
        <w:rPr/>
        <w:pict>
          <v:shape style="position:absolute;margin-left:78.984001pt;margin-top:22.391724pt;width:450.95pt;height:86.55pt;mso-position-horizontal-relative:page;mso-position-vertical-relative:paragraph;z-index:232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81"/>
                    <w:gridCol w:w="3024"/>
                    <w:gridCol w:w="3012"/>
                  </w:tblGrid>
                  <w:tr>
                    <w:trPr>
                      <w:trHeight w:val="228" w:hRule="exact"/>
                    </w:trPr>
                    <w:tc>
                      <w:tcPr>
                        <w:tcW w:w="2981"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298"/>
                          <w:jc w:val="right"/>
                          <w:rPr>
                            <w:rFonts w:ascii="宋体" w:hAnsi="宋体" w:cs="宋体" w:eastAsia="宋体" w:hint="default"/>
                            <w:sz w:val="18"/>
                            <w:szCs w:val="18"/>
                          </w:rPr>
                        </w:pPr>
                        <w:r>
                          <w:rPr>
                            <w:rFonts w:ascii="宋体" w:hAnsi="宋体" w:cs="宋体" w:eastAsia="宋体" w:hint="default"/>
                            <w:sz w:val="18"/>
                            <w:szCs w:val="18"/>
                          </w:rPr>
                          <w:t>项目</w:t>
                        </w:r>
                      </w:p>
                    </w:tc>
                    <w:tc>
                      <w:tcPr>
                        <w:tcW w:w="302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12"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1,617,341.30</w:t>
                        </w:r>
                      </w:p>
                    </w:tc>
                    <w:tc>
                      <w:tcPr>
                        <w:tcW w:w="3012"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Times New Roman" w:hAnsi="Times New Roman" w:cs="Times New Roman" w:eastAsia="Times New Roman" w:hint="default"/>
                            <w:sz w:val="18"/>
                            <w:szCs w:val="18"/>
                          </w:rPr>
                        </w:pPr>
                        <w:r>
                          <w:rPr>
                            <w:rFonts w:ascii="Times New Roman"/>
                            <w:spacing w:val="-1"/>
                            <w:sz w:val="18"/>
                          </w:rPr>
                          <w:t>215,570.20</w:t>
                        </w:r>
                      </w:p>
                    </w:tc>
                  </w:tr>
                  <w:tr>
                    <w:trPr>
                      <w:trHeight w:val="81" w:hRule="exact"/>
                    </w:trPr>
                    <w:tc>
                      <w:tcPr>
                        <w:tcW w:w="2981"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12" w:type="dxa"/>
                        <w:tcBorders>
                          <w:top w:val="nil" w:sz="6" w:space="0" w:color="auto"/>
                          <w:left w:val="single" w:sz="4" w:space="0" w:color="000000"/>
                          <w:bottom w:val="nil" w:sz="6" w:space="0" w:color="auto"/>
                          <w:right w:val="nil" w:sz="6" w:space="0" w:color="auto"/>
                        </w:tcBorders>
                      </w:tcPr>
                      <w:p>
                        <w:pPr/>
                      </w:p>
                    </w:tc>
                  </w:tr>
                  <w:tr>
                    <w:trPr>
                      <w:trHeight w:val="253"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3024" w:type="dxa"/>
                        <w:tcBorders>
                          <w:top w:val="nil" w:sz="6" w:space="0" w:color="auto"/>
                          <w:left w:val="single" w:sz="4" w:space="0" w:color="000000"/>
                          <w:bottom w:val="nil" w:sz="6" w:space="0" w:color="auto"/>
                          <w:right w:val="single" w:sz="4" w:space="0" w:color="000000"/>
                        </w:tcBorders>
                      </w:tcPr>
                      <w:p>
                        <w:pPr/>
                      </w:p>
                    </w:tc>
                    <w:tc>
                      <w:tcPr>
                        <w:tcW w:w="3012" w:type="dxa"/>
                        <w:tcBorders>
                          <w:top w:val="nil" w:sz="6" w:space="0" w:color="auto"/>
                          <w:left w:val="single" w:sz="4" w:space="0" w:color="000000"/>
                          <w:bottom w:val="nil" w:sz="6" w:space="0" w:color="auto"/>
                          <w:right w:val="nil" w:sz="6" w:space="0" w:color="auto"/>
                        </w:tcBorders>
                      </w:tcPr>
                      <w:p>
                        <w:pPr/>
                      </w:p>
                    </w:tc>
                  </w:tr>
                  <w:tr>
                    <w:trPr>
                      <w:trHeight w:val="87" w:hRule="exact"/>
                    </w:trPr>
                    <w:tc>
                      <w:tcPr>
                        <w:tcW w:w="2981"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12"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3024" w:type="dxa"/>
                        <w:tcBorders>
                          <w:top w:val="nil" w:sz="6" w:space="0" w:color="auto"/>
                          <w:left w:val="single" w:sz="4" w:space="0" w:color="000000"/>
                          <w:bottom w:val="nil" w:sz="6" w:space="0" w:color="auto"/>
                          <w:right w:val="single" w:sz="4" w:space="0" w:color="000000"/>
                        </w:tcBorders>
                      </w:tcPr>
                      <w:p>
                        <w:pPr/>
                      </w:p>
                    </w:tc>
                    <w:tc>
                      <w:tcPr>
                        <w:tcW w:w="3012" w:type="dxa"/>
                        <w:tcBorders>
                          <w:top w:val="nil" w:sz="6" w:space="0" w:color="auto"/>
                          <w:left w:val="single" w:sz="4" w:space="0" w:color="000000"/>
                          <w:bottom w:val="nil" w:sz="6" w:space="0" w:color="auto"/>
                          <w:right w:val="nil" w:sz="6" w:space="0" w:color="auto"/>
                        </w:tcBorders>
                      </w:tcPr>
                      <w:p>
                        <w:pPr/>
                      </w:p>
                    </w:tc>
                  </w:tr>
                  <w:tr>
                    <w:trPr>
                      <w:trHeight w:val="348" w:hRule="exact"/>
                    </w:trPr>
                    <w:tc>
                      <w:tcPr>
                        <w:tcW w:w="29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1298"/>
                          <w:jc w:val="right"/>
                          <w:rPr>
                            <w:rFonts w:ascii="宋体" w:hAnsi="宋体" w:cs="宋体" w:eastAsia="宋体" w:hint="default"/>
                            <w:sz w:val="18"/>
                            <w:szCs w:val="18"/>
                          </w:rPr>
                        </w:pPr>
                        <w:r>
                          <w:rPr>
                            <w:rFonts w:ascii="宋体" w:hAnsi="宋体" w:cs="宋体" w:eastAsia="宋体" w:hint="default"/>
                            <w:sz w:val="18"/>
                            <w:szCs w:val="18"/>
                          </w:rPr>
                          <w:t>合计</w:t>
                        </w:r>
                      </w:p>
                    </w:tc>
                    <w:tc>
                      <w:tcPr>
                        <w:tcW w:w="30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1,617,341.30</w:t>
                        </w:r>
                      </w:p>
                    </w:tc>
                    <w:tc>
                      <w:tcPr>
                        <w:tcW w:w="3012" w:type="dxa"/>
                        <w:tcBorders>
                          <w:top w:val="nil" w:sz="6" w:space="0" w:color="auto"/>
                          <w:left w:val="single" w:sz="4" w:space="0" w:color="000000"/>
                          <w:bottom w:val="single" w:sz="12" w:space="0" w:color="000000"/>
                          <w:right w:val="nil" w:sz="6" w:space="0" w:color="auto"/>
                        </w:tcBorders>
                      </w:tcPr>
                      <w:p>
                        <w:pPr>
                          <w:pStyle w:val="TableParagraph"/>
                          <w:spacing w:line="240" w:lineRule="auto" w:before="36"/>
                          <w:ind w:right="105"/>
                          <w:jc w:val="right"/>
                          <w:rPr>
                            <w:rFonts w:ascii="Times New Roman" w:hAnsi="Times New Roman" w:cs="Times New Roman" w:eastAsia="Times New Roman" w:hint="default"/>
                            <w:sz w:val="18"/>
                            <w:szCs w:val="18"/>
                          </w:rPr>
                        </w:pPr>
                        <w:r>
                          <w:rPr>
                            <w:rFonts w:ascii="Times New Roman"/>
                            <w:spacing w:val="-1"/>
                            <w:sz w:val="18"/>
                          </w:rPr>
                          <w:t>215,570.20</w:t>
                        </w:r>
                      </w:p>
                    </w:tc>
                  </w:tr>
                </w:tbl>
                <w:p>
                  <w:pPr/>
                </w:p>
              </w:txbxContent>
            </v:textbox>
            <w10:wrap type="none"/>
          </v:shape>
        </w:pict>
      </w:r>
      <w:r>
        <w:rPr>
          <w:rFonts w:ascii="Times New Roman" w:hAnsi="Times New Roman" w:cs="Times New Roman" w:eastAsia="Times New Roman" w:hint="default"/>
          <w:b/>
          <w:bCs/>
          <w:sz w:val="18"/>
          <w:szCs w:val="18"/>
        </w:rPr>
        <w:t>31</w:t>
      </w:r>
      <w:r>
        <w:rPr>
          <w:rFonts w:ascii="宋体" w:hAnsi="宋体" w:cs="宋体" w:eastAsia="宋体" w:hint="default"/>
          <w:b/>
          <w:bCs/>
          <w:sz w:val="18"/>
          <w:szCs w:val="18"/>
        </w:rPr>
        <w:t>．资产减值损失</w:t>
      </w:r>
      <w:r>
        <w:rPr>
          <w:rFonts w:ascii="宋体" w:hAnsi="宋体" w:cs="宋体" w:eastAsia="宋体" w:hint="default"/>
          <w:sz w:val="18"/>
          <w:szCs w:val="18"/>
        </w:rPr>
      </w:r>
    </w:p>
    <w:p>
      <w:pPr>
        <w:spacing w:line="240" w:lineRule="auto" w:before="7"/>
        <w:rPr>
          <w:rFonts w:ascii="宋体" w:hAnsi="宋体" w:cs="宋体" w:eastAsia="宋体" w:hint="default"/>
          <w:b/>
          <w:bCs/>
          <w:sz w:val="15"/>
          <w:szCs w:val="15"/>
        </w:rPr>
      </w:pPr>
    </w:p>
    <w:p>
      <w:pPr>
        <w:tabs>
          <w:tab w:pos="7580" w:val="left" w:leader="none"/>
        </w:tabs>
        <w:spacing w:line="20" w:lineRule="exact"/>
        <w:ind w:left="4556"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105" name="image855.png" descr=""/>
            <wp:cNvGraphicFramePr>
              <a:graphicFrameLocks noChangeAspect="1"/>
            </wp:cNvGraphicFramePr>
            <a:graphic>
              <a:graphicData uri="http://schemas.openxmlformats.org/drawingml/2006/picture">
                <pic:pic>
                  <pic:nvPicPr>
                    <pic:cNvPr id="106" name="image855.png"/>
                    <pic:cNvPicPr/>
                  </pic:nvPicPr>
                  <pic:blipFill>
                    <a:blip r:embed="rId919"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07" name="image855.png" descr=""/>
            <wp:cNvGraphicFramePr>
              <a:graphicFrameLocks noChangeAspect="1"/>
            </wp:cNvGraphicFramePr>
            <a:graphic>
              <a:graphicData uri="http://schemas.openxmlformats.org/drawingml/2006/picture">
                <pic:pic>
                  <pic:nvPicPr>
                    <pic:cNvPr id="108" name="image855.png"/>
                    <pic:cNvPicPr/>
                  </pic:nvPicPr>
                  <pic:blipFill>
                    <a:blip r:embed="rId919"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10"/>
        <w:rPr>
          <w:rFonts w:ascii="宋体" w:hAnsi="宋体" w:cs="宋体" w:eastAsia="宋体" w:hint="default"/>
          <w:b/>
          <w:bCs/>
          <w:sz w:val="14"/>
          <w:szCs w:val="14"/>
        </w:rPr>
      </w:pPr>
    </w:p>
    <w:p>
      <w:pPr>
        <w:spacing w:line="105"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3pt;mso-position-horizontal-relative:char;mso-position-vertical-relative:line" coordorigin="0,0" coordsize="9004,106">
            <v:shape style="position:absolute;left:0;top:0;width:2981;height:106" type="#_x0000_t75" stroked="false">
              <v:imagedata r:id="rId935" o:title=""/>
            </v:shape>
            <v:shape style="position:absolute;left:2957;top:96;width:3029;height:10" type="#_x0000_t75" stroked="false">
              <v:imagedata r:id="rId908" o:title=""/>
            </v:shape>
            <v:shape style="position:absolute;left:5982;top:96;width:3022;height:10" type="#_x0000_t75" stroked="false">
              <v:imagedata r:id="rId851"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b/>
          <w:bCs/>
          <w:sz w:val="17"/>
          <w:szCs w:val="17"/>
        </w:rPr>
      </w:pPr>
    </w:p>
    <w:p>
      <w:pPr>
        <w:spacing w:line="111"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2982;height:111" type="#_x0000_t75" stroked="false">
              <v:imagedata r:id="rId936" o:title=""/>
            </v:shape>
            <v:shape style="position:absolute;left:2957;top:101;width:3029;height:10" type="#_x0000_t75" stroked="false">
              <v:imagedata r:id="rId908" o:title=""/>
            </v:shape>
            <v:shape style="position:absolute;left:5982;top:101;width:3022;height:10" type="#_x0000_t75" stroked="false">
              <v:imagedata r:id="rId851" o:title=""/>
            </v:shape>
          </v:group>
        </w:pict>
      </w:r>
      <w:r>
        <w:rPr>
          <w:rFonts w:ascii="宋体" w:hAnsi="宋体" w:cs="宋体" w:eastAsia="宋体" w:hint="default"/>
          <w:position w:val="-1"/>
          <w:sz w:val="11"/>
          <w:szCs w:val="11"/>
        </w:rPr>
      </w:r>
    </w:p>
    <w:p>
      <w:pPr>
        <w:spacing w:line="240" w:lineRule="auto" w:before="8"/>
        <w:rPr>
          <w:rFonts w:ascii="宋体" w:hAnsi="宋体" w:cs="宋体" w:eastAsia="宋体" w:hint="default"/>
          <w:b/>
          <w:bCs/>
          <w:sz w:val="17"/>
          <w:szCs w:val="17"/>
        </w:rPr>
      </w:pPr>
    </w:p>
    <w:p>
      <w:pPr>
        <w:spacing w:line="110" w:lineRule="exact"/>
        <w:ind w:left="159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0.2pt;height:5.55pt;mso-position-horizontal-relative:char;mso-position-vertical-relative:line" coordorigin="0,0" coordsize="9004,111">
            <v:shape style="position:absolute;left:0;top:0;width:2981;height:110" type="#_x0000_t75" stroked="false">
              <v:imagedata r:id="rId937" o:title=""/>
            </v:shape>
            <v:shape style="position:absolute;left:2957;top:101;width:3029;height:10" type="#_x0000_t75" stroked="false">
              <v:imagedata r:id="rId908" o:title=""/>
            </v:shape>
            <v:shape style="position:absolute;left:5982;top:101;width:3022;height:10" type="#_x0000_t75" stroked="false">
              <v:imagedata r:id="rId851" o:title=""/>
            </v:shape>
          </v:group>
        </w:pict>
      </w:r>
      <w:r>
        <w:rPr>
          <w:rFonts w:ascii="宋体" w:hAnsi="宋体" w:cs="宋体" w:eastAsia="宋体" w:hint="default"/>
          <w:position w:val="-1"/>
          <w:sz w:val="11"/>
          <w:szCs w:val="11"/>
        </w:rPr>
      </w:r>
    </w:p>
    <w:p>
      <w:pPr>
        <w:spacing w:line="240" w:lineRule="auto" w:before="8"/>
        <w:rPr>
          <w:rFonts w:ascii="宋体" w:hAnsi="宋体" w:cs="宋体" w:eastAsia="宋体" w:hint="default"/>
          <w:b/>
          <w:bCs/>
          <w:sz w:val="17"/>
          <w:szCs w:val="17"/>
        </w:rPr>
      </w:pPr>
    </w:p>
    <w:p>
      <w:pPr>
        <w:spacing w:line="108" w:lineRule="exact"/>
        <w:ind w:left="1594"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0.2pt;height:5.4pt;mso-position-horizontal-relative:char;mso-position-vertical-relative:line" coordorigin="0,0" coordsize="9004,108">
            <v:shape style="position:absolute;left:0;top:0;width:2981;height:108" type="#_x0000_t75" stroked="false">
              <v:imagedata r:id="rId938" o:title=""/>
            </v:shape>
            <v:shape style="position:absolute;left:2957;top:96;width:3039;height:12" type="#_x0000_t75" stroked="false">
              <v:imagedata r:id="rId939" o:title=""/>
            </v:shape>
            <v:shape style="position:absolute;left:5982;top:98;width:3022;height:10" type="#_x0000_t75" stroked="false">
              <v:imagedata r:id="rId851" o:title=""/>
            </v:shape>
          </v:group>
        </w:pict>
      </w:r>
      <w:r>
        <w:rPr>
          <w:rFonts w:ascii="宋体" w:hAnsi="宋体" w:cs="宋体" w:eastAsia="宋体" w:hint="default"/>
          <w:position w:val="-1"/>
          <w:sz w:val="10"/>
          <w:szCs w:val="10"/>
        </w:rPr>
      </w:r>
    </w:p>
    <w:p>
      <w:pPr>
        <w:spacing w:line="240" w:lineRule="auto" w:before="3"/>
        <w:rPr>
          <w:rFonts w:ascii="宋体" w:hAnsi="宋体" w:cs="宋体" w:eastAsia="宋体" w:hint="default"/>
          <w:b/>
          <w:bCs/>
          <w:sz w:val="25"/>
          <w:szCs w:val="25"/>
        </w:rPr>
      </w:pPr>
    </w:p>
    <w:p>
      <w:pPr>
        <w:spacing w:before="0"/>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资产减值准备</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p>
      <w:pPr>
        <w:spacing w:line="1838" w:lineRule="exact"/>
        <w:ind w:left="1565"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52.4pt;height:91.95pt;mso-position-horizontal-relative:char;mso-position-vertical-relative:line" coordorigin="0,0" coordsize="9048,1839">
            <v:group style="position:absolute;left:29;top:14;width:1220;height:2" coordorigin="29,14" coordsize="1220,2">
              <v:shape style="position:absolute;left:29;top:14;width:1220;height:2" coordorigin="29,14" coordsize="1220,0" path="m29,14l1248,14e" filled="false" stroked="true" strokeweight="1.44pt" strokecolor="#000000">
                <v:path arrowok="t"/>
              </v:shape>
              <v:shape style="position:absolute;left:1248;top:29;width:10;height:2" type="#_x0000_t75" stroked="false">
                <v:imagedata r:id="rId940" o:title=""/>
              </v:shape>
            </v:group>
            <v:group style="position:absolute;left:1248;top:14;width:29;height:2" coordorigin="1248,14" coordsize="29,2">
              <v:shape style="position:absolute;left:1248;top:14;width:29;height:2" coordorigin="1248,14" coordsize="29,0" path="m1248,14l1277,14e" filled="false" stroked="true" strokeweight="1.44pt" strokecolor="#000000">
                <v:path arrowok="t"/>
              </v:shape>
            </v:group>
            <v:group style="position:absolute;left:1277;top:14;width:1136;height:2" coordorigin="1277,14" coordsize="1136,2">
              <v:shape style="position:absolute;left:1277;top:14;width:1136;height:2" coordorigin="1277,14" coordsize="1136,0" path="m1277,14l2412,14e" filled="false" stroked="true" strokeweight="1.44pt" strokecolor="#000000">
                <v:path arrowok="t"/>
              </v:shape>
              <v:shape style="position:absolute;left:2413;top:29;width:10;height:2" type="#_x0000_t75" stroked="false">
                <v:imagedata r:id="rId940" o:title=""/>
              </v:shape>
            </v:group>
            <v:group style="position:absolute;left:2413;top:14;width:29;height:2" coordorigin="2413,14" coordsize="29,2">
              <v:shape style="position:absolute;left:2413;top:14;width:29;height:2" coordorigin="2413,14" coordsize="29,0" path="m2413,14l2441,14e" filled="false" stroked="true" strokeweight="1.44pt" strokecolor="#000000">
                <v:path arrowok="t"/>
              </v:shape>
            </v:group>
            <v:group style="position:absolute;left:2441;top:14;width:3320;height:2" coordorigin="2441,14" coordsize="3320,2">
              <v:shape style="position:absolute;left:2441;top:14;width:3320;height:2" coordorigin="2441,14" coordsize="3320,0" path="m2441,14l5761,14e" filled="false" stroked="true" strokeweight="1.44pt" strokecolor="#000000">
                <v:path arrowok="t"/>
              </v:shape>
              <v:shape style="position:absolute;left:5761;top:29;width:10;height:2" type="#_x0000_t75" stroked="false">
                <v:imagedata r:id="rId940" o:title=""/>
              </v:shape>
            </v:group>
            <v:group style="position:absolute;left:5761;top:14;width:29;height:2" coordorigin="5761,14" coordsize="29,2">
              <v:shape style="position:absolute;left:5761;top:14;width:29;height:2" coordorigin="5761,14" coordsize="29,0" path="m5761,14l5790,14e" filled="false" stroked="true" strokeweight="1.44pt" strokecolor="#000000">
                <v:path arrowok="t"/>
              </v:shape>
            </v:group>
            <v:group style="position:absolute;left:5790;top:14;width:2079;height:2" coordorigin="5790,14" coordsize="2079,2">
              <v:shape style="position:absolute;left:5790;top:14;width:2079;height:2" coordorigin="5790,14" coordsize="2079,0" path="m5790,14l7869,14e" filled="false" stroked="true" strokeweight="1.44pt" strokecolor="#000000">
                <v:path arrowok="t"/>
              </v:shape>
              <v:shape style="position:absolute;left:7869;top:29;width:10;height:2" type="#_x0000_t75" stroked="false">
                <v:imagedata r:id="rId940" o:title=""/>
              </v:shape>
            </v:group>
            <v:group style="position:absolute;left:7869;top:14;width:29;height:2" coordorigin="7869,14" coordsize="29,2">
              <v:shape style="position:absolute;left:7869;top:14;width:29;height:2" coordorigin="7869,14" coordsize="29,0" path="m7869,14l7898,14e" filled="false" stroked="true" strokeweight="1.44pt" strokecolor="#000000">
                <v:path arrowok="t"/>
              </v:shape>
            </v:group>
            <v:group style="position:absolute;left:7898;top:14;width:1136;height:2" coordorigin="7898,14" coordsize="1136,2">
              <v:shape style="position:absolute;left:7898;top:14;width:1136;height:2" coordorigin="7898,14" coordsize="1136,0" path="m7898,14l9033,14e" filled="false" stroked="true" strokeweight="1.44pt" strokecolor="#000000">
                <v:path arrowok="t"/>
              </v:shape>
            </v:group>
            <v:group style="position:absolute;left:1248;top:31;width:10;height:20" coordorigin="1248,31" coordsize="10,20">
              <v:shape style="position:absolute;left:1248;top:31;width:10;height:20" coordorigin="1248,31" coordsize="10,20" path="m1248,50l1258,50,1258,31,1248,31,1248,50xe" filled="true" fillcolor="#000000" stroked="false">
                <v:path arrowok="t"/>
                <v:fill type="solid"/>
              </v:shape>
            </v:group>
            <v:group style="position:absolute;left:1248;top:50;width:10;height:20" coordorigin="1248,50" coordsize="10,20">
              <v:shape style="position:absolute;left:1248;top:50;width:10;height:20" coordorigin="1248,50" coordsize="10,20" path="m1248,70l1258,70,1258,50,1248,50,1248,70xe" filled="true" fillcolor="#000000" stroked="false">
                <v:path arrowok="t"/>
                <v:fill type="solid"/>
              </v:shape>
            </v:group>
            <v:group style="position:absolute;left:1248;top:70;width:10;height:20" coordorigin="1248,70" coordsize="10,20">
              <v:shape style="position:absolute;left:1248;top:70;width:10;height:20" coordorigin="1248,70" coordsize="10,20" path="m1248,89l1258,89,1258,70,1248,70,1248,89xe" filled="true" fillcolor="#000000" stroked="false">
                <v:path arrowok="t"/>
                <v:fill type="solid"/>
              </v:shape>
            </v:group>
            <v:group style="position:absolute;left:1248;top:89;width:10;height:20" coordorigin="1248,89" coordsize="10,20">
              <v:shape style="position:absolute;left:1248;top:89;width:10;height:20" coordorigin="1248,89" coordsize="10,20" path="m1248,108l1258,108,1258,89,1248,89,1248,108xe" filled="true" fillcolor="#000000" stroked="false">
                <v:path arrowok="t"/>
                <v:fill type="solid"/>
              </v:shape>
            </v:group>
            <v:group style="position:absolute;left:1248;top:108;width:10;height:20" coordorigin="1248,108" coordsize="10,20">
              <v:shape style="position:absolute;left:1248;top:108;width:10;height:20" coordorigin="1248,108" coordsize="10,20" path="m1248,127l1258,127,1258,108,1248,108,1248,127xe" filled="true" fillcolor="#000000" stroked="false">
                <v:path arrowok="t"/>
                <v:fill type="solid"/>
              </v:shape>
            </v:group>
            <v:group style="position:absolute;left:1248;top:127;width:10;height:20" coordorigin="1248,127" coordsize="10,20">
              <v:shape style="position:absolute;left:1248;top:127;width:10;height:20" coordorigin="1248,127" coordsize="10,20" path="m1248,146l1258,146,1258,127,1248,127,1248,146xe" filled="true" fillcolor="#000000" stroked="false">
                <v:path arrowok="t"/>
                <v:fill type="solid"/>
              </v:shape>
            </v:group>
            <v:group style="position:absolute;left:1248;top:146;width:10;height:20" coordorigin="1248,146" coordsize="10,20">
              <v:shape style="position:absolute;left:1248;top:146;width:10;height:20" coordorigin="1248,146" coordsize="10,20" path="m1248,166l1258,166,1258,146,1248,146,1248,166xe" filled="true" fillcolor="#000000" stroked="false">
                <v:path arrowok="t"/>
                <v:fill type="solid"/>
              </v:shape>
            </v:group>
            <v:group style="position:absolute;left:1248;top:166;width:10;height:20" coordorigin="1248,166" coordsize="10,20">
              <v:shape style="position:absolute;left:1248;top:166;width:10;height:20" coordorigin="1248,166" coordsize="10,20" path="m1248,185l1258,185,1258,166,1248,166,1248,185xe" filled="true" fillcolor="#000000" stroked="false">
                <v:path arrowok="t"/>
                <v:fill type="solid"/>
              </v:shape>
            </v:group>
            <v:group style="position:absolute;left:1248;top:185;width:10;height:20" coordorigin="1248,185" coordsize="10,20">
              <v:shape style="position:absolute;left:1248;top:185;width:10;height:20" coordorigin="1248,185" coordsize="10,20" path="m1248,204l1258,204,1258,185,1248,185,1248,204xe" filled="true" fillcolor="#000000" stroked="false">
                <v:path arrowok="t"/>
                <v:fill type="solid"/>
              </v:shape>
            </v:group>
            <v:group style="position:absolute;left:1248;top:204;width:10;height:20" coordorigin="1248,204" coordsize="10,20">
              <v:shape style="position:absolute;left:1248;top:204;width:10;height:20" coordorigin="1248,204" coordsize="10,20" path="m1248,223l1258,223,1258,204,1248,204,1248,223xe" filled="true" fillcolor="#000000" stroked="false">
                <v:path arrowok="t"/>
                <v:fill type="solid"/>
              </v:shape>
            </v:group>
            <v:group style="position:absolute;left:1248;top:223;width:10;height:20" coordorigin="1248,223" coordsize="10,20">
              <v:shape style="position:absolute;left:1248;top:223;width:10;height:20" coordorigin="1248,223" coordsize="10,20" path="m1248,242l1258,242,1258,223,1248,223,1248,242xe" filled="true" fillcolor="#000000" stroked="false">
                <v:path arrowok="t"/>
                <v:fill type="solid"/>
              </v:shape>
            </v:group>
            <v:group style="position:absolute;left:1248;top:242;width:10;height:20" coordorigin="1248,242" coordsize="10,20">
              <v:shape style="position:absolute;left:1248;top:242;width:10;height:20" coordorigin="1248,242" coordsize="10,20" path="m1248,262l1258,262,1258,242,1248,242,1248,262xe" filled="true" fillcolor="#000000" stroked="false">
                <v:path arrowok="t"/>
                <v:fill type="solid"/>
              </v:shape>
            </v:group>
            <v:group style="position:absolute;left:1248;top:262;width:10;height:20" coordorigin="1248,262" coordsize="10,20">
              <v:shape style="position:absolute;left:1248;top:262;width:10;height:20" coordorigin="1248,262" coordsize="10,20" path="m1248,281l1258,281,1258,262,1248,262,1248,281xe" filled="true" fillcolor="#000000" stroked="false">
                <v:path arrowok="t"/>
                <v:fill type="solid"/>
              </v:shape>
            </v:group>
            <v:group style="position:absolute;left:1248;top:281;width:10;height:20" coordorigin="1248,281" coordsize="10,20">
              <v:shape style="position:absolute;left:1248;top:281;width:10;height:20" coordorigin="1248,281" coordsize="10,20" path="m1248,300l1258,300,1258,281,1248,281,1248,300xe" filled="true" fillcolor="#000000" stroked="false">
                <v:path arrowok="t"/>
                <v:fill type="solid"/>
              </v:shape>
            </v:group>
            <v:group style="position:absolute;left:1248;top:300;width:10;height:20" coordorigin="1248,300" coordsize="10,20">
              <v:shape style="position:absolute;left:1248;top:300;width:10;height:20" coordorigin="1248,300" coordsize="10,20" path="m1248,319l1258,319,1258,300,1248,300,1248,319xe" filled="true" fillcolor="#000000" stroked="false">
                <v:path arrowok="t"/>
                <v:fill type="solid"/>
              </v:shape>
            </v:group>
            <v:group style="position:absolute;left:1248;top:319;width:10;height:20" coordorigin="1248,319" coordsize="10,20">
              <v:shape style="position:absolute;left:1248;top:319;width:10;height:20" coordorigin="1248,319" coordsize="10,20" path="m1248,338l1258,338,1258,319,1248,319,1248,338xe" filled="true" fillcolor="#000000" stroked="false">
                <v:path arrowok="t"/>
                <v:fill type="solid"/>
              </v:shape>
              <v:shape style="position:absolute;left:1248;top:338;width:10;height:2" type="#_x0000_t75" stroked="false">
                <v:imagedata r:id="rId941" o:title=""/>
              </v:shape>
            </v:group>
            <v:group style="position:absolute;left:2413;top:31;width:10;height:20" coordorigin="2413,31" coordsize="10,20">
              <v:shape style="position:absolute;left:2413;top:31;width:10;height:20" coordorigin="2413,31" coordsize="10,20" path="m2413,50l2422,50,2422,31,2413,31,2413,50xe" filled="true" fillcolor="#000000" stroked="false">
                <v:path arrowok="t"/>
                <v:fill type="solid"/>
              </v:shape>
            </v:group>
            <v:group style="position:absolute;left:2413;top:50;width:10;height:20" coordorigin="2413,50" coordsize="10,20">
              <v:shape style="position:absolute;left:2413;top:50;width:10;height:20" coordorigin="2413,50" coordsize="10,20" path="m2413,70l2422,70,2422,50,2413,50,2413,70xe" filled="true" fillcolor="#000000" stroked="false">
                <v:path arrowok="t"/>
                <v:fill type="solid"/>
              </v:shape>
            </v:group>
            <v:group style="position:absolute;left:2413;top:70;width:10;height:20" coordorigin="2413,70" coordsize="10,20">
              <v:shape style="position:absolute;left:2413;top:70;width:10;height:20" coordorigin="2413,70" coordsize="10,20" path="m2413,89l2422,89,2422,70,2413,70,2413,89xe" filled="true" fillcolor="#000000" stroked="false">
                <v:path arrowok="t"/>
                <v:fill type="solid"/>
              </v:shape>
            </v:group>
            <v:group style="position:absolute;left:2413;top:89;width:10;height:20" coordorigin="2413,89" coordsize="10,20">
              <v:shape style="position:absolute;left:2413;top:89;width:10;height:20" coordorigin="2413,89" coordsize="10,20" path="m2413,108l2422,108,2422,89,2413,89,2413,108xe" filled="true" fillcolor="#000000" stroked="false">
                <v:path arrowok="t"/>
                <v:fill type="solid"/>
              </v:shape>
            </v:group>
            <v:group style="position:absolute;left:2413;top:108;width:10;height:20" coordorigin="2413,108" coordsize="10,20">
              <v:shape style="position:absolute;left:2413;top:108;width:10;height:20" coordorigin="2413,108" coordsize="10,20" path="m2413,127l2422,127,2422,108,2413,108,2413,127xe" filled="true" fillcolor="#000000" stroked="false">
                <v:path arrowok="t"/>
                <v:fill type="solid"/>
              </v:shape>
            </v:group>
            <v:group style="position:absolute;left:2413;top:127;width:10;height:20" coordorigin="2413,127" coordsize="10,20">
              <v:shape style="position:absolute;left:2413;top:127;width:10;height:20" coordorigin="2413,127" coordsize="10,20" path="m2413,146l2422,146,2422,127,2413,127,2413,146xe" filled="true" fillcolor="#000000" stroked="false">
                <v:path arrowok="t"/>
                <v:fill type="solid"/>
              </v:shape>
            </v:group>
            <v:group style="position:absolute;left:2413;top:146;width:10;height:20" coordorigin="2413,146" coordsize="10,20">
              <v:shape style="position:absolute;left:2413;top:146;width:10;height:20" coordorigin="2413,146" coordsize="10,20" path="m2413,166l2422,166,2422,146,2413,146,2413,166xe" filled="true" fillcolor="#000000" stroked="false">
                <v:path arrowok="t"/>
                <v:fill type="solid"/>
              </v:shape>
            </v:group>
            <v:group style="position:absolute;left:2413;top:166;width:10;height:20" coordorigin="2413,166" coordsize="10,20">
              <v:shape style="position:absolute;left:2413;top:166;width:10;height:20" coordorigin="2413,166" coordsize="10,20" path="m2413,185l2422,185,2422,166,2413,166,2413,185xe" filled="true" fillcolor="#000000" stroked="false">
                <v:path arrowok="t"/>
                <v:fill type="solid"/>
              </v:shape>
            </v:group>
            <v:group style="position:absolute;left:2413;top:185;width:10;height:20" coordorigin="2413,185" coordsize="10,20">
              <v:shape style="position:absolute;left:2413;top:185;width:10;height:20" coordorigin="2413,185" coordsize="10,20" path="m2413,204l2422,204,2422,185,2413,185,2413,204xe" filled="true" fillcolor="#000000" stroked="false">
                <v:path arrowok="t"/>
                <v:fill type="solid"/>
              </v:shape>
            </v:group>
            <v:group style="position:absolute;left:2413;top:204;width:10;height:20" coordorigin="2413,204" coordsize="10,20">
              <v:shape style="position:absolute;left:2413;top:204;width:10;height:20" coordorigin="2413,204" coordsize="10,20" path="m2413,223l2422,223,2422,204,2413,204,2413,223xe" filled="true" fillcolor="#000000" stroked="false">
                <v:path arrowok="t"/>
                <v:fill type="solid"/>
              </v:shape>
            </v:group>
            <v:group style="position:absolute;left:2413;top:223;width:10;height:20" coordorigin="2413,223" coordsize="10,20">
              <v:shape style="position:absolute;left:2413;top:223;width:10;height:20" coordorigin="2413,223" coordsize="10,20" path="m2413,242l2422,242,2422,223,2413,223,2413,242xe" filled="true" fillcolor="#000000" stroked="false">
                <v:path arrowok="t"/>
                <v:fill type="solid"/>
              </v:shape>
            </v:group>
            <v:group style="position:absolute;left:2413;top:242;width:10;height:20" coordorigin="2413,242" coordsize="10,20">
              <v:shape style="position:absolute;left:2413;top:242;width:10;height:20" coordorigin="2413,242" coordsize="10,20" path="m2413,262l2422,262,2422,242,2413,242,2413,262xe" filled="true" fillcolor="#000000" stroked="false">
                <v:path arrowok="t"/>
                <v:fill type="solid"/>
              </v:shape>
            </v:group>
            <v:group style="position:absolute;left:2413;top:262;width:10;height:20" coordorigin="2413,262" coordsize="10,20">
              <v:shape style="position:absolute;left:2413;top:262;width:10;height:20" coordorigin="2413,262" coordsize="10,20" path="m2413,281l2422,281,2422,262,2413,262,2413,281xe" filled="true" fillcolor="#000000" stroked="false">
                <v:path arrowok="t"/>
                <v:fill type="solid"/>
              </v:shape>
            </v:group>
            <v:group style="position:absolute;left:2413;top:281;width:10;height:20" coordorigin="2413,281" coordsize="10,20">
              <v:shape style="position:absolute;left:2413;top:281;width:10;height:20" coordorigin="2413,281" coordsize="10,20" path="m2413,300l2422,300,2422,281,2413,281,2413,300xe" filled="true" fillcolor="#000000" stroked="false">
                <v:path arrowok="t"/>
                <v:fill type="solid"/>
              </v:shape>
            </v:group>
            <v:group style="position:absolute;left:2413;top:300;width:10;height:20" coordorigin="2413,300" coordsize="10,20">
              <v:shape style="position:absolute;left:2413;top:300;width:10;height:20" coordorigin="2413,300" coordsize="10,20" path="m2413,319l2422,319,2422,300,2413,300,2413,319xe" filled="true" fillcolor="#000000" stroked="false">
                <v:path arrowok="t"/>
                <v:fill type="solid"/>
              </v:shape>
            </v:group>
            <v:group style="position:absolute;left:2413;top:319;width:10;height:20" coordorigin="2413,319" coordsize="10,20">
              <v:shape style="position:absolute;left:2413;top:319;width:10;height:20" coordorigin="2413,319" coordsize="10,20" path="m2413,338l2422,338,2422,319,2413,319,2413,338xe" filled="true" fillcolor="#000000" stroked="false">
                <v:path arrowok="t"/>
                <v:fill type="solid"/>
              </v:shape>
            </v:group>
            <v:group style="position:absolute;left:5761;top:31;width:10;height:20" coordorigin="5761,31" coordsize="10,20">
              <v:shape style="position:absolute;left:5761;top:31;width:10;height:20" coordorigin="5761,31" coordsize="10,20" path="m5761,50l5771,50,5771,31,5761,31,5761,50xe" filled="true" fillcolor="#000000" stroked="false">
                <v:path arrowok="t"/>
                <v:fill type="solid"/>
              </v:shape>
            </v:group>
            <v:group style="position:absolute;left:5761;top:50;width:10;height:20" coordorigin="5761,50" coordsize="10,20">
              <v:shape style="position:absolute;left:5761;top:50;width:10;height:20" coordorigin="5761,50" coordsize="10,20" path="m5761,70l5771,70,5771,50,5761,50,5761,70xe" filled="true" fillcolor="#000000" stroked="false">
                <v:path arrowok="t"/>
                <v:fill type="solid"/>
              </v:shape>
            </v:group>
            <v:group style="position:absolute;left:5761;top:70;width:10;height:20" coordorigin="5761,70" coordsize="10,20">
              <v:shape style="position:absolute;left:5761;top:70;width:10;height:20" coordorigin="5761,70" coordsize="10,20" path="m5761,89l5771,89,5771,70,5761,70,5761,89xe" filled="true" fillcolor="#000000" stroked="false">
                <v:path arrowok="t"/>
                <v:fill type="solid"/>
              </v:shape>
            </v:group>
            <v:group style="position:absolute;left:5761;top:89;width:10;height:20" coordorigin="5761,89" coordsize="10,20">
              <v:shape style="position:absolute;left:5761;top:89;width:10;height:20" coordorigin="5761,89" coordsize="10,20" path="m5761,108l5771,108,5771,89,5761,89,5761,108xe" filled="true" fillcolor="#000000" stroked="false">
                <v:path arrowok="t"/>
                <v:fill type="solid"/>
              </v:shape>
            </v:group>
            <v:group style="position:absolute;left:5761;top:108;width:10;height:20" coordorigin="5761,108" coordsize="10,20">
              <v:shape style="position:absolute;left:5761;top:108;width:10;height:20" coordorigin="5761,108" coordsize="10,20" path="m5761,127l5771,127,5771,108,5761,108,5761,127xe" filled="true" fillcolor="#000000" stroked="false">
                <v:path arrowok="t"/>
                <v:fill type="solid"/>
              </v:shape>
            </v:group>
            <v:group style="position:absolute;left:5761;top:127;width:10;height:20" coordorigin="5761,127" coordsize="10,20">
              <v:shape style="position:absolute;left:5761;top:127;width:10;height:20" coordorigin="5761,127" coordsize="10,20" path="m5761,146l5771,146,5771,127,5761,127,5761,146xe" filled="true" fillcolor="#000000" stroked="false">
                <v:path arrowok="t"/>
                <v:fill type="solid"/>
              </v:shape>
            </v:group>
            <v:group style="position:absolute;left:5761;top:146;width:10;height:20" coordorigin="5761,146" coordsize="10,20">
              <v:shape style="position:absolute;left:5761;top:146;width:10;height:20" coordorigin="5761,146" coordsize="10,20" path="m5761,166l5771,166,5771,146,5761,146,5761,166xe" filled="true" fillcolor="#000000" stroked="false">
                <v:path arrowok="t"/>
                <v:fill type="solid"/>
              </v:shape>
            </v:group>
            <v:group style="position:absolute;left:5761;top:166;width:10;height:20" coordorigin="5761,166" coordsize="10,20">
              <v:shape style="position:absolute;left:5761;top:166;width:10;height:20" coordorigin="5761,166" coordsize="10,20" path="m5761,185l5771,185,5771,166,5761,166,5761,185xe" filled="true" fillcolor="#000000" stroked="false">
                <v:path arrowok="t"/>
                <v:fill type="solid"/>
              </v:shape>
            </v:group>
            <v:group style="position:absolute;left:5761;top:185;width:10;height:20" coordorigin="5761,185" coordsize="10,20">
              <v:shape style="position:absolute;left:5761;top:185;width:10;height:20" coordorigin="5761,185" coordsize="10,20" path="m5761,204l5771,204,5771,185,5761,185,5761,204xe" filled="true" fillcolor="#000000" stroked="false">
                <v:path arrowok="t"/>
                <v:fill type="solid"/>
              </v:shape>
            </v:group>
            <v:group style="position:absolute;left:5761;top:204;width:10;height:20" coordorigin="5761,204" coordsize="10,20">
              <v:shape style="position:absolute;left:5761;top:204;width:10;height:20" coordorigin="5761,204" coordsize="10,20" path="m5761,223l5771,223,5771,204,5761,204,5761,223xe" filled="true" fillcolor="#000000" stroked="false">
                <v:path arrowok="t"/>
                <v:fill type="solid"/>
              </v:shape>
            </v:group>
            <v:group style="position:absolute;left:5761;top:223;width:10;height:20" coordorigin="5761,223" coordsize="10,20">
              <v:shape style="position:absolute;left:5761;top:223;width:10;height:20" coordorigin="5761,223" coordsize="10,20" path="m5761,242l5771,242,5771,223,5761,223,5761,242xe" filled="true" fillcolor="#000000" stroked="false">
                <v:path arrowok="t"/>
                <v:fill type="solid"/>
              </v:shape>
            </v:group>
            <v:group style="position:absolute;left:7869;top:31;width:10;height:20" coordorigin="7869,31" coordsize="10,20">
              <v:shape style="position:absolute;left:7869;top:31;width:10;height:20" coordorigin="7869,31" coordsize="10,20" path="m7869,50l7878,50,7878,31,7869,31,7869,50xe" filled="true" fillcolor="#000000" stroked="false">
                <v:path arrowok="t"/>
                <v:fill type="solid"/>
              </v:shape>
            </v:group>
            <v:group style="position:absolute;left:7869;top:50;width:10;height:20" coordorigin="7869,50" coordsize="10,20">
              <v:shape style="position:absolute;left:7869;top:50;width:10;height:20" coordorigin="7869,50" coordsize="10,20" path="m7869,70l7878,70,7878,50,7869,50,7869,70xe" filled="true" fillcolor="#000000" stroked="false">
                <v:path arrowok="t"/>
                <v:fill type="solid"/>
              </v:shape>
            </v:group>
            <v:group style="position:absolute;left:7869;top:70;width:10;height:20" coordorigin="7869,70" coordsize="10,20">
              <v:shape style="position:absolute;left:7869;top:70;width:10;height:20" coordorigin="7869,70" coordsize="10,20" path="m7869,89l7878,89,7878,70,7869,70,7869,89xe" filled="true" fillcolor="#000000" stroked="false">
                <v:path arrowok="t"/>
                <v:fill type="solid"/>
              </v:shape>
            </v:group>
            <v:group style="position:absolute;left:7869;top:89;width:10;height:20" coordorigin="7869,89" coordsize="10,20">
              <v:shape style="position:absolute;left:7869;top:89;width:10;height:20" coordorigin="7869,89" coordsize="10,20" path="m7869,108l7878,108,7878,89,7869,89,7869,108xe" filled="true" fillcolor="#000000" stroked="false">
                <v:path arrowok="t"/>
                <v:fill type="solid"/>
              </v:shape>
            </v:group>
            <v:group style="position:absolute;left:7869;top:108;width:10;height:20" coordorigin="7869,108" coordsize="10,20">
              <v:shape style="position:absolute;left:7869;top:108;width:10;height:20" coordorigin="7869,108" coordsize="10,20" path="m7869,127l7878,127,7878,108,7869,108,7869,127xe" filled="true" fillcolor="#000000" stroked="false">
                <v:path arrowok="t"/>
                <v:fill type="solid"/>
              </v:shape>
            </v:group>
            <v:group style="position:absolute;left:7869;top:127;width:10;height:20" coordorigin="7869,127" coordsize="10,20">
              <v:shape style="position:absolute;left:7869;top:127;width:10;height:20" coordorigin="7869,127" coordsize="10,20" path="m7869,146l7878,146,7878,127,7869,127,7869,146xe" filled="true" fillcolor="#000000" stroked="false">
                <v:path arrowok="t"/>
                <v:fill type="solid"/>
              </v:shape>
            </v:group>
            <v:group style="position:absolute;left:7869;top:146;width:10;height:20" coordorigin="7869,146" coordsize="10,20">
              <v:shape style="position:absolute;left:7869;top:146;width:10;height:20" coordorigin="7869,146" coordsize="10,20" path="m7869,166l7878,166,7878,146,7869,146,7869,166xe" filled="true" fillcolor="#000000" stroked="false">
                <v:path arrowok="t"/>
                <v:fill type="solid"/>
              </v:shape>
            </v:group>
            <v:group style="position:absolute;left:7869;top:166;width:10;height:20" coordorigin="7869,166" coordsize="10,20">
              <v:shape style="position:absolute;left:7869;top:166;width:10;height:20" coordorigin="7869,166" coordsize="10,20" path="m7869,185l7878,185,7878,166,7869,166,7869,185xe" filled="true" fillcolor="#000000" stroked="false">
                <v:path arrowok="t"/>
                <v:fill type="solid"/>
              </v:shape>
            </v:group>
            <v:group style="position:absolute;left:7869;top:185;width:10;height:20" coordorigin="7869,185" coordsize="10,20">
              <v:shape style="position:absolute;left:7869;top:185;width:10;height:20" coordorigin="7869,185" coordsize="10,20" path="m7869,204l7878,204,7878,185,7869,185,7869,204xe" filled="true" fillcolor="#000000" stroked="false">
                <v:path arrowok="t"/>
                <v:fill type="solid"/>
              </v:shape>
            </v:group>
            <v:group style="position:absolute;left:7869;top:204;width:10;height:20" coordorigin="7869,204" coordsize="10,20">
              <v:shape style="position:absolute;left:7869;top:204;width:10;height:20" coordorigin="7869,204" coordsize="10,20" path="m7869,223l7878,223,7878,204,7869,204,7869,223xe" filled="true" fillcolor="#000000" stroked="false">
                <v:path arrowok="t"/>
                <v:fill type="solid"/>
              </v:shape>
            </v:group>
            <v:group style="position:absolute;left:7869;top:223;width:10;height:20" coordorigin="7869,223" coordsize="10,20">
              <v:shape style="position:absolute;left:7869;top:223;width:10;height:20" coordorigin="7869,223" coordsize="10,20" path="m7869,242l7878,242,7878,223,7869,223,7869,242xe" filled="true" fillcolor="#000000" stroked="false">
                <v:path arrowok="t"/>
                <v:fill type="solid"/>
              </v:shape>
            </v:group>
            <v:group style="position:absolute;left:7869;top:242;width:10;height:20" coordorigin="7869,242" coordsize="10,20">
              <v:shape style="position:absolute;left:7869;top:242;width:10;height:20" coordorigin="7869,242" coordsize="10,20" path="m7869,262l7878,262,7878,242,7869,242,7869,262xe" filled="true" fillcolor="#000000" stroked="false">
                <v:path arrowok="t"/>
                <v:fill type="solid"/>
              </v:shape>
            </v:group>
            <v:group style="position:absolute;left:7869;top:262;width:10;height:20" coordorigin="7869,262" coordsize="10,20">
              <v:shape style="position:absolute;left:7869;top:262;width:10;height:20" coordorigin="7869,262" coordsize="10,20" path="m7869,281l7878,281,7878,262,7869,262,7869,281xe" filled="true" fillcolor="#000000" stroked="false">
                <v:path arrowok="t"/>
                <v:fill type="solid"/>
              </v:shape>
            </v:group>
            <v:group style="position:absolute;left:7869;top:281;width:10;height:20" coordorigin="7869,281" coordsize="10,20">
              <v:shape style="position:absolute;left:7869;top:281;width:10;height:20" coordorigin="7869,281" coordsize="10,20" path="m7869,300l7878,300,7878,281,7869,281,7869,300xe" filled="true" fillcolor="#000000" stroked="false">
                <v:path arrowok="t"/>
                <v:fill type="solid"/>
              </v:shape>
            </v:group>
            <v:group style="position:absolute;left:7869;top:300;width:10;height:20" coordorigin="7869,300" coordsize="10,20">
              <v:shape style="position:absolute;left:7869;top:300;width:10;height:20" coordorigin="7869,300" coordsize="10,20" path="m7869,319l7878,319,7878,300,7869,300,7869,319xe" filled="true" fillcolor="#000000" stroked="false">
                <v:path arrowok="t"/>
                <v:fill type="solid"/>
              </v:shape>
            </v:group>
            <v:group style="position:absolute;left:7869;top:319;width:10;height:20" coordorigin="7869,319" coordsize="10,20">
              <v:shape style="position:absolute;left:7869;top:319;width:10;height:20" coordorigin="7869,319" coordsize="10,20" path="m7869,338l7878,338,7878,319,7869,319,7869,338xe" filled="true" fillcolor="#000000" stroked="false">
                <v:path arrowok="t"/>
                <v:fill type="solid"/>
              </v:shape>
            </v:group>
            <v:group style="position:absolute;left:1248;top:346;width:10;height:2" coordorigin="1248,346" coordsize="10,2">
              <v:shape style="position:absolute;left:1248;top:346;width:10;height:2" coordorigin="1248,346" coordsize="10,0" path="m1248,346l1258,346e" filled="false" stroked="true" strokeweight=".48004pt" strokecolor="#000000">
                <v:path arrowok="t"/>
              </v:shape>
              <v:shape style="position:absolute;left:2408;top:242;width:3372;height:108" type="#_x0000_t75" stroked="false">
                <v:imagedata r:id="rId942" o:title=""/>
              </v:shape>
              <v:shape style="position:absolute;left:5756;top:341;width:802;height:10" type="#_x0000_t75" stroked="false">
                <v:imagedata r:id="rId943" o:title=""/>
              </v:shape>
              <v:shape style="position:absolute;left:6553;top:338;width:1325;height:12" type="#_x0000_t75" stroked="false">
                <v:imagedata r:id="rId944" o:title=""/>
              </v:shape>
            </v:group>
            <v:group style="position:absolute;left:7869;top:346;width:10;height:2" coordorigin="7869,346" coordsize="10,2">
              <v:shape style="position:absolute;left:7869;top:346;width:10;height:2" coordorigin="7869,346" coordsize="10,0" path="m7869,346l7878,346e" filled="false" stroked="true" strokeweight=".48004pt" strokecolor="#000000">
                <v:path arrowok="t"/>
              </v:shape>
            </v:group>
            <v:group style="position:absolute;left:1248;top:350;width:10;height:20" coordorigin="1248,350" coordsize="10,20">
              <v:shape style="position:absolute;left:1248;top:350;width:10;height:20" coordorigin="1248,350" coordsize="10,20" path="m1248,370l1258,370,1258,350,1248,350,1248,370xe" filled="true" fillcolor="#000000" stroked="false">
                <v:path arrowok="t"/>
                <v:fill type="solid"/>
              </v:shape>
            </v:group>
            <v:group style="position:absolute;left:1248;top:370;width:10;height:20" coordorigin="1248,370" coordsize="10,20">
              <v:shape style="position:absolute;left:1248;top:370;width:10;height:20" coordorigin="1248,370" coordsize="10,20" path="m1248,389l1258,389,1258,370,1248,370,1248,389xe" filled="true" fillcolor="#000000" stroked="false">
                <v:path arrowok="t"/>
                <v:fill type="solid"/>
              </v:shape>
            </v:group>
            <v:group style="position:absolute;left:1248;top:389;width:10;height:20" coordorigin="1248,389" coordsize="10,20">
              <v:shape style="position:absolute;left:1248;top:389;width:10;height:20" coordorigin="1248,389" coordsize="10,20" path="m1248,408l1258,408,1258,389,1248,389,1248,408xe" filled="true" fillcolor="#000000" stroked="false">
                <v:path arrowok="t"/>
                <v:fill type="solid"/>
              </v:shape>
            </v:group>
            <v:group style="position:absolute;left:1248;top:408;width:10;height:20" coordorigin="1248,408" coordsize="10,20">
              <v:shape style="position:absolute;left:1248;top:408;width:10;height:20" coordorigin="1248,408" coordsize="10,20" path="m1248,427l1258,427,1258,408,1248,408,1248,427xe" filled="true" fillcolor="#000000" stroked="false">
                <v:path arrowok="t"/>
                <v:fill type="solid"/>
              </v:shape>
            </v:group>
            <v:group style="position:absolute;left:1248;top:427;width:10;height:20" coordorigin="1248,427" coordsize="10,20">
              <v:shape style="position:absolute;left:1248;top:427;width:10;height:20" coordorigin="1248,427" coordsize="10,20" path="m1248,446l1258,446,1258,427,1248,427,1248,446xe" filled="true" fillcolor="#000000" stroked="false">
                <v:path arrowok="t"/>
                <v:fill type="solid"/>
              </v:shape>
            </v:group>
            <v:group style="position:absolute;left:1248;top:446;width:10;height:20" coordorigin="1248,446" coordsize="10,20">
              <v:shape style="position:absolute;left:1248;top:446;width:10;height:20" coordorigin="1248,446" coordsize="10,20" path="m1248,466l1258,466,1258,446,1248,446,1248,466xe" filled="true" fillcolor="#000000" stroked="false">
                <v:path arrowok="t"/>
                <v:fill type="solid"/>
              </v:shape>
            </v:group>
            <v:group style="position:absolute;left:1248;top:466;width:10;height:20" coordorigin="1248,466" coordsize="10,20">
              <v:shape style="position:absolute;left:1248;top:466;width:10;height:20" coordorigin="1248,466" coordsize="10,20" path="m1248,485l1258,485,1258,466,1248,466,1248,485xe" filled="true" fillcolor="#000000" stroked="false">
                <v:path arrowok="t"/>
                <v:fill type="solid"/>
              </v:shape>
            </v:group>
            <v:group style="position:absolute;left:1248;top:485;width:10;height:20" coordorigin="1248,485" coordsize="10,20">
              <v:shape style="position:absolute;left:1248;top:485;width:10;height:20" coordorigin="1248,485" coordsize="10,20" path="m1248,504l1258,504,1258,485,1248,485,1248,504xe" filled="true" fillcolor="#000000" stroked="false">
                <v:path arrowok="t"/>
                <v:fill type="solid"/>
              </v:shape>
            </v:group>
            <v:group style="position:absolute;left:1248;top:504;width:10;height:20" coordorigin="1248,504" coordsize="10,20">
              <v:shape style="position:absolute;left:1248;top:504;width:10;height:20" coordorigin="1248,504" coordsize="10,20" path="m1248,523l1258,523,1258,504,1248,504,1248,523xe" filled="true" fillcolor="#000000" stroked="false">
                <v:path arrowok="t"/>
                <v:fill type="solid"/>
              </v:shape>
            </v:group>
            <v:group style="position:absolute;left:1248;top:523;width:10;height:20" coordorigin="1248,523" coordsize="10,20">
              <v:shape style="position:absolute;left:1248;top:523;width:10;height:20" coordorigin="1248,523" coordsize="10,20" path="m1248,542l1258,542,1258,523,1248,523,1248,542xe" filled="true" fillcolor="#000000" stroked="false">
                <v:path arrowok="t"/>
                <v:fill type="solid"/>
              </v:shape>
            </v:group>
            <v:group style="position:absolute;left:1248;top:542;width:10;height:20" coordorigin="1248,542" coordsize="10,20">
              <v:shape style="position:absolute;left:1248;top:542;width:10;height:20" coordorigin="1248,542" coordsize="10,20" path="m1248,562l1258,562,1258,542,1248,542,1248,562xe" filled="true" fillcolor="#000000" stroked="false">
                <v:path arrowok="t"/>
                <v:fill type="solid"/>
              </v:shape>
            </v:group>
            <v:group style="position:absolute;left:1248;top:562;width:10;height:20" coordorigin="1248,562" coordsize="10,20">
              <v:shape style="position:absolute;left:1248;top:562;width:10;height:20" coordorigin="1248,562" coordsize="10,20" path="m1248,581l1258,581,1258,562,1248,562,1248,581xe" filled="true" fillcolor="#000000" stroked="false">
                <v:path arrowok="t"/>
                <v:fill type="solid"/>
              </v:shape>
            </v:group>
            <v:group style="position:absolute;left:1248;top:581;width:10;height:20" coordorigin="1248,581" coordsize="10,20">
              <v:shape style="position:absolute;left:1248;top:581;width:10;height:20" coordorigin="1248,581" coordsize="10,20" path="m1248,600l1258,600,1258,581,1248,581,1248,600xe" filled="true" fillcolor="#000000" stroked="false">
                <v:path arrowok="t"/>
                <v:fill type="solid"/>
              </v:shape>
            </v:group>
            <v:group style="position:absolute;left:1248;top:600;width:10;height:20" coordorigin="1248,600" coordsize="10,20">
              <v:shape style="position:absolute;left:1248;top:600;width:10;height:20" coordorigin="1248,600" coordsize="10,20" path="m1248,619l1258,619,1258,600,1248,600,1248,619xe" filled="true" fillcolor="#000000" stroked="false">
                <v:path arrowok="t"/>
                <v:fill type="solid"/>
              </v:shape>
            </v:group>
            <v:group style="position:absolute;left:1248;top:619;width:10;height:20" coordorigin="1248,619" coordsize="10,20">
              <v:shape style="position:absolute;left:1248;top:619;width:10;height:20" coordorigin="1248,619" coordsize="10,20" path="m1248,638l1258,638,1258,619,1248,619,1248,638xe" filled="true" fillcolor="#000000" stroked="false">
                <v:path arrowok="t"/>
                <v:fill type="solid"/>
              </v:shape>
            </v:group>
            <v:group style="position:absolute;left:1248;top:638;width:10;height:20" coordorigin="1248,638" coordsize="10,20">
              <v:shape style="position:absolute;left:1248;top:638;width:10;height:20" coordorigin="1248,638" coordsize="10,20" path="m1248,658l1258,658,1258,638,1248,638,1248,658xe" filled="true" fillcolor="#000000" stroked="false">
                <v:path arrowok="t"/>
                <v:fill type="solid"/>
              </v:shape>
            </v:group>
            <v:group style="position:absolute;left:1248;top:658;width:10;height:20" coordorigin="1248,658" coordsize="10,20">
              <v:shape style="position:absolute;left:1248;top:658;width:10;height:20" coordorigin="1248,658" coordsize="10,20" path="m1248,677l1258,677,1258,658,1248,658,1248,677xe" filled="true" fillcolor="#000000" stroked="false">
                <v:path arrowok="t"/>
                <v:fill type="solid"/>
              </v:shape>
            </v:group>
            <v:group style="position:absolute;left:1248;top:677;width:10;height:20" coordorigin="1248,677" coordsize="10,20">
              <v:shape style="position:absolute;left:1248;top:677;width:10;height:20" coordorigin="1248,677" coordsize="10,20" path="m1248,696l1258,696,1258,677,1248,677,1248,696xe" filled="true" fillcolor="#000000" stroked="false">
                <v:path arrowok="t"/>
                <v:fill type="solid"/>
              </v:shape>
            </v:group>
            <v:group style="position:absolute;left:1248;top:696;width:10;height:20" coordorigin="1248,696" coordsize="10,20">
              <v:shape style="position:absolute;left:1248;top:696;width:10;height:20" coordorigin="1248,696" coordsize="10,20" path="m1248,715l1258,715,1258,696,1248,696,1248,715xe" filled="true" fillcolor="#000000" stroked="false">
                <v:path arrowok="t"/>
                <v:fill type="solid"/>
              </v:shape>
            </v:group>
            <v:group style="position:absolute;left:1248;top:715;width:10;height:20" coordorigin="1248,715" coordsize="10,20">
              <v:shape style="position:absolute;left:1248;top:715;width:10;height:20" coordorigin="1248,715" coordsize="10,20" path="m1248,734l1258,734,1258,715,1248,715,1248,734xe" filled="true" fillcolor="#000000" stroked="false">
                <v:path arrowok="t"/>
                <v:fill type="solid"/>
              </v:shape>
            </v:group>
            <v:group style="position:absolute;left:1248;top:734;width:10;height:20" coordorigin="1248,734" coordsize="10,20">
              <v:shape style="position:absolute;left:1248;top:734;width:10;height:20" coordorigin="1248,734" coordsize="10,20" path="m1248,754l1258,754,1258,734,1248,734,1248,754xe" filled="true" fillcolor="#000000" stroked="false">
                <v:path arrowok="t"/>
                <v:fill type="solid"/>
              </v:shape>
            </v:group>
            <v:group style="position:absolute;left:1248;top:754;width:10;height:20" coordorigin="1248,754" coordsize="10,20">
              <v:shape style="position:absolute;left:1248;top:754;width:10;height:20" coordorigin="1248,754" coordsize="10,20" path="m1248,773l1258,773,1258,754,1248,754,1248,773xe" filled="true" fillcolor="#000000" stroked="false">
                <v:path arrowok="t"/>
                <v:fill type="solid"/>
              </v:shape>
            </v:group>
            <v:group style="position:absolute;left:1248;top:773;width:10;height:20" coordorigin="1248,773" coordsize="10,20">
              <v:shape style="position:absolute;left:1248;top:773;width:10;height:20" coordorigin="1248,773" coordsize="10,20" path="m1248,792l1258,792,1258,773,1248,773,1248,792xe" filled="true" fillcolor="#000000" stroked="false">
                <v:path arrowok="t"/>
                <v:fill type="solid"/>
              </v:shape>
            </v:group>
            <v:group style="position:absolute;left:2413;top:350;width:10;height:20" coordorigin="2413,350" coordsize="10,20">
              <v:shape style="position:absolute;left:2413;top:350;width:10;height:20" coordorigin="2413,350" coordsize="10,20" path="m2413,370l2422,370,2422,350,2413,350,2413,370xe" filled="true" fillcolor="#000000" stroked="false">
                <v:path arrowok="t"/>
                <v:fill type="solid"/>
              </v:shape>
            </v:group>
            <v:group style="position:absolute;left:2413;top:370;width:10;height:20" coordorigin="2413,370" coordsize="10,20">
              <v:shape style="position:absolute;left:2413;top:370;width:10;height:20" coordorigin="2413,370" coordsize="10,20" path="m2413,389l2422,389,2422,370,2413,370,2413,389xe" filled="true" fillcolor="#000000" stroked="false">
                <v:path arrowok="t"/>
                <v:fill type="solid"/>
              </v:shape>
            </v:group>
            <v:group style="position:absolute;left:2413;top:389;width:10;height:20" coordorigin="2413,389" coordsize="10,20">
              <v:shape style="position:absolute;left:2413;top:389;width:10;height:20" coordorigin="2413,389" coordsize="10,20" path="m2413,408l2422,408,2422,389,2413,389,2413,408xe" filled="true" fillcolor="#000000" stroked="false">
                <v:path arrowok="t"/>
                <v:fill type="solid"/>
              </v:shape>
            </v:group>
            <v:group style="position:absolute;left:2413;top:408;width:10;height:20" coordorigin="2413,408" coordsize="10,20">
              <v:shape style="position:absolute;left:2413;top:408;width:10;height:20" coordorigin="2413,408" coordsize="10,20" path="m2413,427l2422,427,2422,408,2413,408,2413,427xe" filled="true" fillcolor="#000000" stroked="false">
                <v:path arrowok="t"/>
                <v:fill type="solid"/>
              </v:shape>
            </v:group>
            <v:group style="position:absolute;left:2413;top:427;width:10;height:20" coordorigin="2413,427" coordsize="10,20">
              <v:shape style="position:absolute;left:2413;top:427;width:10;height:20" coordorigin="2413,427" coordsize="10,20" path="m2413,446l2422,446,2422,427,2413,427,2413,446xe" filled="true" fillcolor="#000000" stroked="false">
                <v:path arrowok="t"/>
                <v:fill type="solid"/>
              </v:shape>
            </v:group>
            <v:group style="position:absolute;left:2413;top:446;width:10;height:20" coordorigin="2413,446" coordsize="10,20">
              <v:shape style="position:absolute;left:2413;top:446;width:10;height:20" coordorigin="2413,446" coordsize="10,20" path="m2413,466l2422,466,2422,446,2413,446,2413,466xe" filled="true" fillcolor="#000000" stroked="false">
                <v:path arrowok="t"/>
                <v:fill type="solid"/>
              </v:shape>
            </v:group>
            <v:group style="position:absolute;left:2413;top:466;width:10;height:20" coordorigin="2413,466" coordsize="10,20">
              <v:shape style="position:absolute;left:2413;top:466;width:10;height:20" coordorigin="2413,466" coordsize="10,20" path="m2413,485l2422,485,2422,466,2413,466,2413,485xe" filled="true" fillcolor="#000000" stroked="false">
                <v:path arrowok="t"/>
                <v:fill type="solid"/>
              </v:shape>
            </v:group>
            <v:group style="position:absolute;left:2413;top:485;width:10;height:20" coordorigin="2413,485" coordsize="10,20">
              <v:shape style="position:absolute;left:2413;top:485;width:10;height:20" coordorigin="2413,485" coordsize="10,20" path="m2413,504l2422,504,2422,485,2413,485,2413,504xe" filled="true" fillcolor="#000000" stroked="false">
                <v:path arrowok="t"/>
                <v:fill type="solid"/>
              </v:shape>
            </v:group>
            <v:group style="position:absolute;left:2413;top:504;width:10;height:20" coordorigin="2413,504" coordsize="10,20">
              <v:shape style="position:absolute;left:2413;top:504;width:10;height:20" coordorigin="2413,504" coordsize="10,20" path="m2413,523l2422,523,2422,504,2413,504,2413,523xe" filled="true" fillcolor="#000000" stroked="false">
                <v:path arrowok="t"/>
                <v:fill type="solid"/>
              </v:shape>
            </v:group>
            <v:group style="position:absolute;left:2413;top:523;width:10;height:20" coordorigin="2413,523" coordsize="10,20">
              <v:shape style="position:absolute;left:2413;top:523;width:10;height:20" coordorigin="2413,523" coordsize="10,20" path="m2413,542l2422,542,2422,523,2413,523,2413,542xe" filled="true" fillcolor="#000000" stroked="false">
                <v:path arrowok="t"/>
                <v:fill type="solid"/>
              </v:shape>
            </v:group>
            <v:group style="position:absolute;left:2413;top:542;width:10;height:20" coordorigin="2413,542" coordsize="10,20">
              <v:shape style="position:absolute;left:2413;top:542;width:10;height:20" coordorigin="2413,542" coordsize="10,20" path="m2413,562l2422,562,2422,542,2413,542,2413,562xe" filled="true" fillcolor="#000000" stroked="false">
                <v:path arrowok="t"/>
                <v:fill type="solid"/>
              </v:shape>
            </v:group>
            <v:group style="position:absolute;left:2413;top:562;width:10;height:20" coordorigin="2413,562" coordsize="10,20">
              <v:shape style="position:absolute;left:2413;top:562;width:10;height:20" coordorigin="2413,562" coordsize="10,20" path="m2413,581l2422,581,2422,562,2413,562,2413,581xe" filled="true" fillcolor="#000000" stroked="false">
                <v:path arrowok="t"/>
                <v:fill type="solid"/>
              </v:shape>
            </v:group>
            <v:group style="position:absolute;left:2413;top:581;width:10;height:20" coordorigin="2413,581" coordsize="10,20">
              <v:shape style="position:absolute;left:2413;top:581;width:10;height:20" coordorigin="2413,581" coordsize="10,20" path="m2413,600l2422,600,2422,581,2413,581,2413,600xe" filled="true" fillcolor="#000000" stroked="false">
                <v:path arrowok="t"/>
                <v:fill type="solid"/>
              </v:shape>
            </v:group>
            <v:group style="position:absolute;left:2413;top:600;width:10;height:20" coordorigin="2413,600" coordsize="10,20">
              <v:shape style="position:absolute;left:2413;top:600;width:10;height:20" coordorigin="2413,600" coordsize="10,20" path="m2413,619l2422,619,2422,600,2413,600,2413,619xe" filled="true" fillcolor="#000000" stroked="false">
                <v:path arrowok="t"/>
                <v:fill type="solid"/>
              </v:shape>
            </v:group>
            <v:group style="position:absolute;left:2413;top:619;width:10;height:20" coordorigin="2413,619" coordsize="10,20">
              <v:shape style="position:absolute;left:2413;top:619;width:10;height:20" coordorigin="2413,619" coordsize="10,20" path="m2413,638l2422,638,2422,619,2413,619,2413,638xe" filled="true" fillcolor="#000000" stroked="false">
                <v:path arrowok="t"/>
                <v:fill type="solid"/>
              </v:shape>
            </v:group>
            <v:group style="position:absolute;left:2413;top:638;width:10;height:20" coordorigin="2413,638" coordsize="10,20">
              <v:shape style="position:absolute;left:2413;top:638;width:10;height:20" coordorigin="2413,638" coordsize="10,20" path="m2413,658l2422,658,2422,638,2413,638,2413,658xe" filled="true" fillcolor="#000000" stroked="false">
                <v:path arrowok="t"/>
                <v:fill type="solid"/>
              </v:shape>
            </v:group>
            <v:group style="position:absolute;left:2413;top:658;width:10;height:20" coordorigin="2413,658" coordsize="10,20">
              <v:shape style="position:absolute;left:2413;top:658;width:10;height:20" coordorigin="2413,658" coordsize="10,20" path="m2413,677l2422,677,2422,658,2413,658,2413,677xe" filled="true" fillcolor="#000000" stroked="false">
                <v:path arrowok="t"/>
                <v:fill type="solid"/>
              </v:shape>
            </v:group>
            <v:group style="position:absolute;left:2413;top:677;width:10;height:20" coordorigin="2413,677" coordsize="10,20">
              <v:shape style="position:absolute;left:2413;top:677;width:10;height:20" coordorigin="2413,677" coordsize="10,20" path="m2413,696l2422,696,2422,677,2413,677,2413,696xe" filled="true" fillcolor="#000000" stroked="false">
                <v:path arrowok="t"/>
                <v:fill type="solid"/>
              </v:shape>
            </v:group>
            <v:group style="position:absolute;left:2413;top:696;width:10;height:20" coordorigin="2413,696" coordsize="10,20">
              <v:shape style="position:absolute;left:2413;top:696;width:10;height:20" coordorigin="2413,696" coordsize="10,20" path="m2413,715l2422,715,2422,696,2413,696,2413,715xe" filled="true" fillcolor="#000000" stroked="false">
                <v:path arrowok="t"/>
                <v:fill type="solid"/>
              </v:shape>
            </v:group>
            <v:group style="position:absolute;left:2413;top:715;width:10;height:20" coordorigin="2413,715" coordsize="10,20">
              <v:shape style="position:absolute;left:2413;top:715;width:10;height:20" coordorigin="2413,715" coordsize="10,20" path="m2413,734l2422,734,2422,715,2413,715,2413,734xe" filled="true" fillcolor="#000000" stroked="false">
                <v:path arrowok="t"/>
                <v:fill type="solid"/>
              </v:shape>
            </v:group>
            <v:group style="position:absolute;left:2413;top:734;width:10;height:20" coordorigin="2413,734" coordsize="10,20">
              <v:shape style="position:absolute;left:2413;top:734;width:10;height:20" coordorigin="2413,734" coordsize="10,20" path="m2413,754l2422,754,2422,734,2413,734,2413,754xe" filled="true" fillcolor="#000000" stroked="false">
                <v:path arrowok="t"/>
                <v:fill type="solid"/>
              </v:shape>
            </v:group>
            <v:group style="position:absolute;left:2413;top:754;width:10;height:20" coordorigin="2413,754" coordsize="10,20">
              <v:shape style="position:absolute;left:2413;top:754;width:10;height:20" coordorigin="2413,754" coordsize="10,20" path="m2413,773l2422,773,2422,754,2413,754,2413,773xe" filled="true" fillcolor="#000000" stroked="false">
                <v:path arrowok="t"/>
                <v:fill type="solid"/>
              </v:shape>
            </v:group>
            <v:group style="position:absolute;left:2413;top:773;width:10;height:20" coordorigin="2413,773" coordsize="10,20">
              <v:shape style="position:absolute;left:2413;top:773;width:10;height:20" coordorigin="2413,773" coordsize="10,20" path="m2413,792l2422,792,2422,773,2413,773,2413,792xe" filled="true" fillcolor="#000000" stroked="false">
                <v:path arrowok="t"/>
                <v:fill type="solid"/>
              </v:shape>
            </v:group>
            <v:group style="position:absolute;left:2413;top:792;width:10;height:20" coordorigin="2413,792" coordsize="10,20">
              <v:shape style="position:absolute;left:2413;top:792;width:10;height:20" coordorigin="2413,792" coordsize="10,20" path="m2413,811l2422,811,2422,792,2413,792,2413,811xe" filled="true" fillcolor="#000000" stroked="false">
                <v:path arrowok="t"/>
                <v:fill type="solid"/>
              </v:shape>
            </v:group>
            <v:group style="position:absolute;left:2413;top:811;width:10;height:20" coordorigin="2413,811" coordsize="10,20">
              <v:shape style="position:absolute;left:2413;top:811;width:10;height:20" coordorigin="2413,811" coordsize="10,20" path="m2413,830l2422,830,2422,811,2413,811,2413,830xe" filled="true" fillcolor="#000000" stroked="false">
                <v:path arrowok="t"/>
                <v:fill type="solid"/>
              </v:shape>
            </v:group>
            <v:group style="position:absolute;left:2413;top:830;width:10;height:20" coordorigin="2413,830" coordsize="10,20">
              <v:shape style="position:absolute;left:2413;top:830;width:10;height:20" coordorigin="2413,830" coordsize="10,20" path="m2413,850l2422,850,2422,830,2413,830,2413,850xe" filled="true" fillcolor="#000000" stroked="false">
                <v:path arrowok="t"/>
                <v:fill type="solid"/>
              </v:shape>
            </v:group>
            <v:group style="position:absolute;left:2413;top:850;width:10;height:20" coordorigin="2413,850" coordsize="10,20">
              <v:shape style="position:absolute;left:2413;top:850;width:10;height:20" coordorigin="2413,850" coordsize="10,20" path="m2413,869l2422,869,2422,850,2413,850,2413,869xe" filled="true" fillcolor="#000000" stroked="false">
                <v:path arrowok="t"/>
                <v:fill type="solid"/>
              </v:shape>
            </v:group>
            <v:group style="position:absolute;left:2413;top:869;width:10;height:20" coordorigin="2413,869" coordsize="10,20">
              <v:shape style="position:absolute;left:2413;top:869;width:10;height:20" coordorigin="2413,869" coordsize="10,20" path="m2413,888l2422,888,2422,869,2413,869,2413,888xe" filled="true" fillcolor="#000000" stroked="false">
                <v:path arrowok="t"/>
                <v:fill type="solid"/>
              </v:shape>
            </v:group>
            <v:group style="position:absolute;left:3574;top:350;width:10;height:20" coordorigin="3574,350" coordsize="10,20">
              <v:shape style="position:absolute;left:3574;top:350;width:10;height:20" coordorigin="3574,350" coordsize="10,20" path="m3574,370l3584,370,3584,350,3574,350,3574,370xe" filled="true" fillcolor="#000000" stroked="false">
                <v:path arrowok="t"/>
                <v:fill type="solid"/>
              </v:shape>
            </v:group>
            <v:group style="position:absolute;left:3574;top:370;width:10;height:20" coordorigin="3574,370" coordsize="10,20">
              <v:shape style="position:absolute;left:3574;top:370;width:10;height:20" coordorigin="3574,370" coordsize="10,20" path="m3574,389l3584,389,3584,370,3574,370,3574,389xe" filled="true" fillcolor="#000000" stroked="false">
                <v:path arrowok="t"/>
                <v:fill type="solid"/>
              </v:shape>
            </v:group>
            <v:group style="position:absolute;left:3574;top:389;width:10;height:20" coordorigin="3574,389" coordsize="10,20">
              <v:shape style="position:absolute;left:3574;top:389;width:10;height:20" coordorigin="3574,389" coordsize="10,20" path="m3574,408l3584,408,3584,389,3574,389,3574,408xe" filled="true" fillcolor="#000000" stroked="false">
                <v:path arrowok="t"/>
                <v:fill type="solid"/>
              </v:shape>
            </v:group>
            <v:group style="position:absolute;left:3574;top:408;width:10;height:20" coordorigin="3574,408" coordsize="10,20">
              <v:shape style="position:absolute;left:3574;top:408;width:10;height:20" coordorigin="3574,408" coordsize="10,20" path="m3574,427l3584,427,3584,408,3574,408,3574,427xe" filled="true" fillcolor="#000000" stroked="false">
                <v:path arrowok="t"/>
                <v:fill type="solid"/>
              </v:shape>
            </v:group>
            <v:group style="position:absolute;left:3574;top:427;width:10;height:20" coordorigin="3574,427" coordsize="10,20">
              <v:shape style="position:absolute;left:3574;top:427;width:10;height:20" coordorigin="3574,427" coordsize="10,20" path="m3574,446l3584,446,3584,427,3574,427,3574,446xe" filled="true" fillcolor="#000000" stroked="false">
                <v:path arrowok="t"/>
                <v:fill type="solid"/>
              </v:shape>
            </v:group>
            <v:group style="position:absolute;left:3574;top:446;width:10;height:20" coordorigin="3574,446" coordsize="10,20">
              <v:shape style="position:absolute;left:3574;top:446;width:10;height:20" coordorigin="3574,446" coordsize="10,20" path="m3574,466l3584,466,3584,446,3574,446,3574,466xe" filled="true" fillcolor="#000000" stroked="false">
                <v:path arrowok="t"/>
                <v:fill type="solid"/>
              </v:shape>
            </v:group>
            <v:group style="position:absolute;left:3574;top:466;width:10;height:20" coordorigin="3574,466" coordsize="10,20">
              <v:shape style="position:absolute;left:3574;top:466;width:10;height:20" coordorigin="3574,466" coordsize="10,20" path="m3574,485l3584,485,3584,466,3574,466,3574,485xe" filled="true" fillcolor="#000000" stroked="false">
                <v:path arrowok="t"/>
                <v:fill type="solid"/>
              </v:shape>
            </v:group>
            <v:group style="position:absolute;left:3574;top:485;width:10;height:20" coordorigin="3574,485" coordsize="10,20">
              <v:shape style="position:absolute;left:3574;top:485;width:10;height:20" coordorigin="3574,485" coordsize="10,20" path="m3574,504l3584,504,3584,485,3574,485,3574,504xe" filled="true" fillcolor="#000000" stroked="false">
                <v:path arrowok="t"/>
                <v:fill type="solid"/>
              </v:shape>
            </v:group>
            <v:group style="position:absolute;left:3574;top:504;width:10;height:20" coordorigin="3574,504" coordsize="10,20">
              <v:shape style="position:absolute;left:3574;top:504;width:10;height:20" coordorigin="3574,504" coordsize="10,20" path="m3574,523l3584,523,3584,504,3574,504,3574,523xe" filled="true" fillcolor="#000000" stroked="false">
                <v:path arrowok="t"/>
                <v:fill type="solid"/>
              </v:shape>
            </v:group>
            <v:group style="position:absolute;left:3574;top:523;width:10;height:20" coordorigin="3574,523" coordsize="10,20">
              <v:shape style="position:absolute;left:3574;top:523;width:10;height:20" coordorigin="3574,523" coordsize="10,20" path="m3574,542l3584,542,3584,523,3574,523,3574,542xe" filled="true" fillcolor="#000000" stroked="false">
                <v:path arrowok="t"/>
                <v:fill type="solid"/>
              </v:shape>
            </v:group>
            <v:group style="position:absolute;left:3574;top:542;width:10;height:20" coordorigin="3574,542" coordsize="10,20">
              <v:shape style="position:absolute;left:3574;top:542;width:10;height:20" coordorigin="3574,542" coordsize="10,20" path="m3574,562l3584,562,3584,542,3574,542,3574,562xe" filled="true" fillcolor="#000000" stroked="false">
                <v:path arrowok="t"/>
                <v:fill type="solid"/>
              </v:shape>
            </v:group>
            <v:group style="position:absolute;left:3574;top:562;width:10;height:20" coordorigin="3574,562" coordsize="10,20">
              <v:shape style="position:absolute;left:3574;top:562;width:10;height:20" coordorigin="3574,562" coordsize="10,20" path="m3574,581l3584,581,3584,562,3574,562,3574,581xe" filled="true" fillcolor="#000000" stroked="false">
                <v:path arrowok="t"/>
                <v:fill type="solid"/>
              </v:shape>
            </v:group>
            <v:group style="position:absolute;left:3574;top:581;width:10;height:20" coordorigin="3574,581" coordsize="10,20">
              <v:shape style="position:absolute;left:3574;top:581;width:10;height:20" coordorigin="3574,581" coordsize="10,20" path="m3574,600l3584,600,3584,581,3574,581,3574,600xe" filled="true" fillcolor="#000000" stroked="false">
                <v:path arrowok="t"/>
                <v:fill type="solid"/>
              </v:shape>
            </v:group>
            <v:group style="position:absolute;left:3574;top:600;width:10;height:20" coordorigin="3574,600" coordsize="10,20">
              <v:shape style="position:absolute;left:3574;top:600;width:10;height:20" coordorigin="3574,600" coordsize="10,20" path="m3574,619l3584,619,3584,600,3574,600,3574,619xe" filled="true" fillcolor="#000000" stroked="false">
                <v:path arrowok="t"/>
                <v:fill type="solid"/>
              </v:shape>
            </v:group>
            <v:group style="position:absolute;left:3574;top:619;width:10;height:20" coordorigin="3574,619" coordsize="10,20">
              <v:shape style="position:absolute;left:3574;top:619;width:10;height:20" coordorigin="3574,619" coordsize="10,20" path="m3574,638l3584,638,3584,619,3574,619,3574,638xe" filled="true" fillcolor="#000000" stroked="false">
                <v:path arrowok="t"/>
                <v:fill type="solid"/>
              </v:shape>
            </v:group>
            <v:group style="position:absolute;left:3574;top:638;width:10;height:20" coordorigin="3574,638" coordsize="10,20">
              <v:shape style="position:absolute;left:3574;top:638;width:10;height:20" coordorigin="3574,638" coordsize="10,20" path="m3574,658l3584,658,3584,638,3574,638,3574,658xe" filled="true" fillcolor="#000000" stroked="false">
                <v:path arrowok="t"/>
                <v:fill type="solid"/>
              </v:shape>
            </v:group>
            <v:group style="position:absolute;left:3574;top:658;width:10;height:20" coordorigin="3574,658" coordsize="10,20">
              <v:shape style="position:absolute;left:3574;top:658;width:10;height:20" coordorigin="3574,658" coordsize="10,20" path="m3574,677l3584,677,3584,658,3574,658,3574,677xe" filled="true" fillcolor="#000000" stroked="false">
                <v:path arrowok="t"/>
                <v:fill type="solid"/>
              </v:shape>
            </v:group>
            <v:group style="position:absolute;left:3574;top:677;width:10;height:20" coordorigin="3574,677" coordsize="10,20">
              <v:shape style="position:absolute;left:3574;top:677;width:10;height:20" coordorigin="3574,677" coordsize="10,20" path="m3574,696l3584,696,3584,677,3574,677,3574,696xe" filled="true" fillcolor="#000000" stroked="false">
                <v:path arrowok="t"/>
                <v:fill type="solid"/>
              </v:shape>
            </v:group>
            <v:group style="position:absolute;left:3574;top:696;width:10;height:20" coordorigin="3574,696" coordsize="10,20">
              <v:shape style="position:absolute;left:3574;top:696;width:10;height:20" coordorigin="3574,696" coordsize="10,20" path="m3574,715l3584,715,3584,696,3574,696,3574,715xe" filled="true" fillcolor="#000000" stroked="false">
                <v:path arrowok="t"/>
                <v:fill type="solid"/>
              </v:shape>
            </v:group>
            <v:group style="position:absolute;left:3574;top:715;width:10;height:20" coordorigin="3574,715" coordsize="10,20">
              <v:shape style="position:absolute;left:3574;top:715;width:10;height:20" coordorigin="3574,715" coordsize="10,20" path="m3574,734l3584,734,3584,715,3574,715,3574,734xe" filled="true" fillcolor="#000000" stroked="false">
                <v:path arrowok="t"/>
                <v:fill type="solid"/>
              </v:shape>
            </v:group>
            <v:group style="position:absolute;left:3574;top:734;width:10;height:20" coordorigin="3574,734" coordsize="10,20">
              <v:shape style="position:absolute;left:3574;top:734;width:10;height:20" coordorigin="3574,734" coordsize="10,20" path="m3574,754l3584,754,3584,734,3574,734,3574,754xe" filled="true" fillcolor="#000000" stroked="false">
                <v:path arrowok="t"/>
                <v:fill type="solid"/>
              </v:shape>
            </v:group>
            <v:group style="position:absolute;left:3574;top:754;width:10;height:20" coordorigin="3574,754" coordsize="10,20">
              <v:shape style="position:absolute;left:3574;top:754;width:10;height:20" coordorigin="3574,754" coordsize="10,20" path="m3574,773l3584,773,3584,754,3574,754,3574,773xe" filled="true" fillcolor="#000000" stroked="false">
                <v:path arrowok="t"/>
                <v:fill type="solid"/>
              </v:shape>
            </v:group>
            <v:group style="position:absolute;left:3574;top:773;width:10;height:20" coordorigin="3574,773" coordsize="10,20">
              <v:shape style="position:absolute;left:3574;top:773;width:10;height:20" coordorigin="3574,773" coordsize="10,20" path="m3574,792l3584,792,3584,773,3574,773,3574,792xe" filled="true" fillcolor="#000000" stroked="false">
                <v:path arrowok="t"/>
                <v:fill type="solid"/>
              </v:shape>
            </v:group>
            <v:group style="position:absolute;left:3574;top:792;width:10;height:20" coordorigin="3574,792" coordsize="10,20">
              <v:shape style="position:absolute;left:3574;top:792;width:10;height:20" coordorigin="3574,792" coordsize="10,20" path="m3574,811l3584,811,3584,792,3574,792,3574,811xe" filled="true" fillcolor="#000000" stroked="false">
                <v:path arrowok="t"/>
                <v:fill type="solid"/>
              </v:shape>
            </v:group>
            <v:group style="position:absolute;left:3574;top:811;width:10;height:20" coordorigin="3574,811" coordsize="10,20">
              <v:shape style="position:absolute;left:3574;top:811;width:10;height:20" coordorigin="3574,811" coordsize="10,20" path="m3574,830l3584,830,3584,811,3574,811,3574,830xe" filled="true" fillcolor="#000000" stroked="false">
                <v:path arrowok="t"/>
                <v:fill type="solid"/>
              </v:shape>
            </v:group>
            <v:group style="position:absolute;left:3574;top:830;width:10;height:20" coordorigin="3574,830" coordsize="10,20">
              <v:shape style="position:absolute;left:3574;top:830;width:10;height:20" coordorigin="3574,830" coordsize="10,20" path="m3574,850l3584,850,3584,830,3574,830,3574,850xe" filled="true" fillcolor="#000000" stroked="false">
                <v:path arrowok="t"/>
                <v:fill type="solid"/>
              </v:shape>
            </v:group>
            <v:group style="position:absolute;left:3574;top:850;width:10;height:20" coordorigin="3574,850" coordsize="10,20">
              <v:shape style="position:absolute;left:3574;top:850;width:10;height:20" coordorigin="3574,850" coordsize="10,20" path="m3574,869l3584,869,3584,850,3574,850,3574,869xe" filled="true" fillcolor="#000000" stroked="false">
                <v:path arrowok="t"/>
                <v:fill type="solid"/>
              </v:shape>
            </v:group>
            <v:group style="position:absolute;left:3574;top:869;width:10;height:20" coordorigin="3574,869" coordsize="10,20">
              <v:shape style="position:absolute;left:3574;top:869;width:10;height:20" coordorigin="3574,869" coordsize="10,20" path="m3574,888l3584,888,3584,869,3574,869,3574,888xe" filled="true" fillcolor="#000000" stroked="false">
                <v:path arrowok="t"/>
                <v:fill type="solid"/>
              </v:shape>
            </v:group>
            <v:group style="position:absolute;left:4601;top:350;width:10;height:20" coordorigin="4601,350" coordsize="10,20">
              <v:shape style="position:absolute;left:4601;top:350;width:10;height:20" coordorigin="4601,350" coordsize="10,20" path="m4601,370l4611,370,4611,350,4601,350,4601,370xe" filled="true" fillcolor="#000000" stroked="false">
                <v:path arrowok="t"/>
                <v:fill type="solid"/>
              </v:shape>
            </v:group>
            <v:group style="position:absolute;left:4601;top:370;width:10;height:20" coordorigin="4601,370" coordsize="10,20">
              <v:shape style="position:absolute;left:4601;top:370;width:10;height:20" coordorigin="4601,370" coordsize="10,20" path="m4601,389l4611,389,4611,370,4601,370,4601,389xe" filled="true" fillcolor="#000000" stroked="false">
                <v:path arrowok="t"/>
                <v:fill type="solid"/>
              </v:shape>
            </v:group>
            <v:group style="position:absolute;left:4601;top:389;width:10;height:20" coordorigin="4601,389" coordsize="10,20">
              <v:shape style="position:absolute;left:4601;top:389;width:10;height:20" coordorigin="4601,389" coordsize="10,20" path="m4601,408l4611,408,4611,389,4601,389,4601,408xe" filled="true" fillcolor="#000000" stroked="false">
                <v:path arrowok="t"/>
                <v:fill type="solid"/>
              </v:shape>
            </v:group>
            <v:group style="position:absolute;left:4601;top:408;width:10;height:20" coordorigin="4601,408" coordsize="10,20">
              <v:shape style="position:absolute;left:4601;top:408;width:10;height:20" coordorigin="4601,408" coordsize="10,20" path="m4601,427l4611,427,4611,408,4601,408,4601,427xe" filled="true" fillcolor="#000000" stroked="false">
                <v:path arrowok="t"/>
                <v:fill type="solid"/>
              </v:shape>
            </v:group>
            <v:group style="position:absolute;left:4601;top:427;width:10;height:20" coordorigin="4601,427" coordsize="10,20">
              <v:shape style="position:absolute;left:4601;top:427;width:10;height:20" coordorigin="4601,427" coordsize="10,20" path="m4601,446l4611,446,4611,427,4601,427,4601,446xe" filled="true" fillcolor="#000000" stroked="false">
                <v:path arrowok="t"/>
                <v:fill type="solid"/>
              </v:shape>
            </v:group>
            <v:group style="position:absolute;left:4601;top:446;width:10;height:20" coordorigin="4601,446" coordsize="10,20">
              <v:shape style="position:absolute;left:4601;top:446;width:10;height:20" coordorigin="4601,446" coordsize="10,20" path="m4601,466l4611,466,4611,446,4601,446,4601,466xe" filled="true" fillcolor="#000000" stroked="false">
                <v:path arrowok="t"/>
                <v:fill type="solid"/>
              </v:shape>
            </v:group>
            <v:group style="position:absolute;left:4601;top:466;width:10;height:20" coordorigin="4601,466" coordsize="10,20">
              <v:shape style="position:absolute;left:4601;top:466;width:10;height:20" coordorigin="4601,466" coordsize="10,20" path="m4601,485l4611,485,4611,466,4601,466,4601,485xe" filled="true" fillcolor="#000000" stroked="false">
                <v:path arrowok="t"/>
                <v:fill type="solid"/>
              </v:shape>
            </v:group>
            <v:group style="position:absolute;left:4601;top:485;width:10;height:20" coordorigin="4601,485" coordsize="10,20">
              <v:shape style="position:absolute;left:4601;top:485;width:10;height:20" coordorigin="4601,485" coordsize="10,20" path="m4601,504l4611,504,4611,485,4601,485,4601,504xe" filled="true" fillcolor="#000000" stroked="false">
                <v:path arrowok="t"/>
                <v:fill type="solid"/>
              </v:shape>
            </v:group>
            <v:group style="position:absolute;left:4601;top:504;width:10;height:20" coordorigin="4601,504" coordsize="10,20">
              <v:shape style="position:absolute;left:4601;top:504;width:10;height:20" coordorigin="4601,504" coordsize="10,20" path="m4601,523l4611,523,4611,504,4601,504,4601,523xe" filled="true" fillcolor="#000000" stroked="false">
                <v:path arrowok="t"/>
                <v:fill type="solid"/>
              </v:shape>
            </v:group>
            <v:group style="position:absolute;left:4601;top:523;width:10;height:20" coordorigin="4601,523" coordsize="10,20">
              <v:shape style="position:absolute;left:4601;top:523;width:10;height:20" coordorigin="4601,523" coordsize="10,20" path="m4601,542l4611,542,4611,523,4601,523,4601,542xe" filled="true" fillcolor="#000000" stroked="false">
                <v:path arrowok="t"/>
                <v:fill type="solid"/>
              </v:shape>
            </v:group>
            <v:group style="position:absolute;left:4601;top:542;width:10;height:20" coordorigin="4601,542" coordsize="10,20">
              <v:shape style="position:absolute;left:4601;top:542;width:10;height:20" coordorigin="4601,542" coordsize="10,20" path="m4601,562l4611,562,4611,542,4601,542,4601,562xe" filled="true" fillcolor="#000000" stroked="false">
                <v:path arrowok="t"/>
                <v:fill type="solid"/>
              </v:shape>
            </v:group>
            <v:group style="position:absolute;left:4601;top:562;width:10;height:20" coordorigin="4601,562" coordsize="10,20">
              <v:shape style="position:absolute;left:4601;top:562;width:10;height:20" coordorigin="4601,562" coordsize="10,20" path="m4601,581l4611,581,4611,562,4601,562,4601,581xe" filled="true" fillcolor="#000000" stroked="false">
                <v:path arrowok="t"/>
                <v:fill type="solid"/>
              </v:shape>
            </v:group>
            <v:group style="position:absolute;left:4601;top:581;width:10;height:20" coordorigin="4601,581" coordsize="10,20">
              <v:shape style="position:absolute;left:4601;top:581;width:10;height:20" coordorigin="4601,581" coordsize="10,20" path="m4601,600l4611,600,4611,581,4601,581,4601,600xe" filled="true" fillcolor="#000000" stroked="false">
                <v:path arrowok="t"/>
                <v:fill type="solid"/>
              </v:shape>
            </v:group>
            <v:group style="position:absolute;left:4601;top:600;width:10;height:20" coordorigin="4601,600" coordsize="10,20">
              <v:shape style="position:absolute;left:4601;top:600;width:10;height:20" coordorigin="4601,600" coordsize="10,20" path="m4601,619l4611,619,4611,600,4601,600,4601,619xe" filled="true" fillcolor="#000000" stroked="false">
                <v:path arrowok="t"/>
                <v:fill type="solid"/>
              </v:shape>
            </v:group>
            <v:group style="position:absolute;left:4601;top:619;width:10;height:20" coordorigin="4601,619" coordsize="10,20">
              <v:shape style="position:absolute;left:4601;top:619;width:10;height:20" coordorigin="4601,619" coordsize="10,20" path="m4601,638l4611,638,4611,619,4601,619,4601,638xe" filled="true" fillcolor="#000000" stroked="false">
                <v:path arrowok="t"/>
                <v:fill type="solid"/>
              </v:shape>
            </v:group>
            <v:group style="position:absolute;left:4601;top:638;width:10;height:20" coordorigin="4601,638" coordsize="10,20">
              <v:shape style="position:absolute;left:4601;top:638;width:10;height:20" coordorigin="4601,638" coordsize="10,20" path="m4601,658l4611,658,4611,638,4601,638,4601,658xe" filled="true" fillcolor="#000000" stroked="false">
                <v:path arrowok="t"/>
                <v:fill type="solid"/>
              </v:shape>
            </v:group>
            <v:group style="position:absolute;left:4601;top:658;width:10;height:20" coordorigin="4601,658" coordsize="10,20">
              <v:shape style="position:absolute;left:4601;top:658;width:10;height:20" coordorigin="4601,658" coordsize="10,20" path="m4601,677l4611,677,4611,658,4601,658,4601,677xe" filled="true" fillcolor="#000000" stroked="false">
                <v:path arrowok="t"/>
                <v:fill type="solid"/>
              </v:shape>
            </v:group>
            <v:group style="position:absolute;left:4601;top:677;width:10;height:20" coordorigin="4601,677" coordsize="10,20">
              <v:shape style="position:absolute;left:4601;top:677;width:10;height:20" coordorigin="4601,677" coordsize="10,20" path="m4601,696l4611,696,4611,677,4601,677,4601,696xe" filled="true" fillcolor="#000000" stroked="false">
                <v:path arrowok="t"/>
                <v:fill type="solid"/>
              </v:shape>
            </v:group>
            <v:group style="position:absolute;left:4601;top:696;width:10;height:20" coordorigin="4601,696" coordsize="10,20">
              <v:shape style="position:absolute;left:4601;top:696;width:10;height:20" coordorigin="4601,696" coordsize="10,20" path="m4601,715l4611,715,4611,696,4601,696,4601,715xe" filled="true" fillcolor="#000000" stroked="false">
                <v:path arrowok="t"/>
                <v:fill type="solid"/>
              </v:shape>
            </v:group>
            <v:group style="position:absolute;left:4601;top:715;width:10;height:20" coordorigin="4601,715" coordsize="10,20">
              <v:shape style="position:absolute;left:4601;top:715;width:10;height:20" coordorigin="4601,715" coordsize="10,20" path="m4601,734l4611,734,4611,715,4601,715,4601,734xe" filled="true" fillcolor="#000000" stroked="false">
                <v:path arrowok="t"/>
                <v:fill type="solid"/>
              </v:shape>
            </v:group>
            <v:group style="position:absolute;left:4601;top:734;width:10;height:20" coordorigin="4601,734" coordsize="10,20">
              <v:shape style="position:absolute;left:4601;top:734;width:10;height:20" coordorigin="4601,734" coordsize="10,20" path="m4601,754l4611,754,4611,734,4601,734,4601,754xe" filled="true" fillcolor="#000000" stroked="false">
                <v:path arrowok="t"/>
                <v:fill type="solid"/>
              </v:shape>
            </v:group>
            <v:group style="position:absolute;left:4601;top:754;width:10;height:20" coordorigin="4601,754" coordsize="10,20">
              <v:shape style="position:absolute;left:4601;top:754;width:10;height:20" coordorigin="4601,754" coordsize="10,20" path="m4601,773l4611,773,4611,754,4601,754,4601,773xe" filled="true" fillcolor="#000000" stroked="false">
                <v:path arrowok="t"/>
                <v:fill type="solid"/>
              </v:shape>
            </v:group>
            <v:group style="position:absolute;left:4601;top:773;width:10;height:20" coordorigin="4601,773" coordsize="10,20">
              <v:shape style="position:absolute;left:4601;top:773;width:10;height:20" coordorigin="4601,773" coordsize="10,20" path="m4601,792l4611,792,4611,773,4601,773,4601,792xe" filled="true" fillcolor="#000000" stroked="false">
                <v:path arrowok="t"/>
                <v:fill type="solid"/>
              </v:shape>
            </v:group>
            <v:group style="position:absolute;left:4601;top:792;width:10;height:20" coordorigin="4601,792" coordsize="10,20">
              <v:shape style="position:absolute;left:4601;top:792;width:10;height:20" coordorigin="4601,792" coordsize="10,20" path="m4601,811l4611,811,4611,792,4601,792,4601,811xe" filled="true" fillcolor="#000000" stroked="false">
                <v:path arrowok="t"/>
                <v:fill type="solid"/>
              </v:shape>
            </v:group>
            <v:group style="position:absolute;left:4601;top:811;width:10;height:20" coordorigin="4601,811" coordsize="10,20">
              <v:shape style="position:absolute;left:4601;top:811;width:10;height:20" coordorigin="4601,811" coordsize="10,20" path="m4601,830l4611,830,4611,811,4601,811,4601,830xe" filled="true" fillcolor="#000000" stroked="false">
                <v:path arrowok="t"/>
                <v:fill type="solid"/>
              </v:shape>
            </v:group>
            <v:group style="position:absolute;left:4601;top:830;width:10;height:20" coordorigin="4601,830" coordsize="10,20">
              <v:shape style="position:absolute;left:4601;top:830;width:10;height:20" coordorigin="4601,830" coordsize="10,20" path="m4601,850l4611,850,4611,830,4601,830,4601,850xe" filled="true" fillcolor="#000000" stroked="false">
                <v:path arrowok="t"/>
                <v:fill type="solid"/>
              </v:shape>
            </v:group>
            <v:group style="position:absolute;left:4601;top:850;width:10;height:20" coordorigin="4601,850" coordsize="10,20">
              <v:shape style="position:absolute;left:4601;top:850;width:10;height:20" coordorigin="4601,850" coordsize="10,20" path="m4601,869l4611,869,4611,850,4601,850,4601,869xe" filled="true" fillcolor="#000000" stroked="false">
                <v:path arrowok="t"/>
                <v:fill type="solid"/>
              </v:shape>
            </v:group>
            <v:group style="position:absolute;left:4601;top:869;width:10;height:20" coordorigin="4601,869" coordsize="10,20">
              <v:shape style="position:absolute;left:4601;top:869;width:10;height:20" coordorigin="4601,869" coordsize="10,20" path="m4601,888l4611,888,4611,869,4601,869,4601,888xe" filled="true" fillcolor="#000000" stroked="false">
                <v:path arrowok="t"/>
                <v:fill type="solid"/>
              </v:shape>
            </v:group>
            <v:group style="position:absolute;left:5761;top:350;width:10;height:20" coordorigin="5761,350" coordsize="10,20">
              <v:shape style="position:absolute;left:5761;top:350;width:10;height:20" coordorigin="5761,350" coordsize="10,20" path="m5761,370l5771,370,5771,350,5761,350,5761,370xe" filled="true" fillcolor="#000000" stroked="false">
                <v:path arrowok="t"/>
                <v:fill type="solid"/>
              </v:shape>
            </v:group>
            <v:group style="position:absolute;left:5761;top:370;width:10;height:20" coordorigin="5761,370" coordsize="10,20">
              <v:shape style="position:absolute;left:5761;top:370;width:10;height:20" coordorigin="5761,370" coordsize="10,20" path="m5761,389l5771,389,5771,370,5761,370,5761,389xe" filled="true" fillcolor="#000000" stroked="false">
                <v:path arrowok="t"/>
                <v:fill type="solid"/>
              </v:shape>
            </v:group>
            <v:group style="position:absolute;left:5761;top:389;width:10;height:20" coordorigin="5761,389" coordsize="10,20">
              <v:shape style="position:absolute;left:5761;top:389;width:10;height:20" coordorigin="5761,389" coordsize="10,20" path="m5761,408l5771,408,5771,389,5761,389,5761,408xe" filled="true" fillcolor="#000000" stroked="false">
                <v:path arrowok="t"/>
                <v:fill type="solid"/>
              </v:shape>
            </v:group>
            <v:group style="position:absolute;left:5761;top:408;width:10;height:20" coordorigin="5761,408" coordsize="10,20">
              <v:shape style="position:absolute;left:5761;top:408;width:10;height:20" coordorigin="5761,408" coordsize="10,20" path="m5761,427l5771,427,5771,408,5761,408,5761,427xe" filled="true" fillcolor="#000000" stroked="false">
                <v:path arrowok="t"/>
                <v:fill type="solid"/>
              </v:shape>
            </v:group>
            <v:group style="position:absolute;left:5761;top:427;width:10;height:20" coordorigin="5761,427" coordsize="10,20">
              <v:shape style="position:absolute;left:5761;top:427;width:10;height:20" coordorigin="5761,427" coordsize="10,20" path="m5761,446l5771,446,5771,427,5761,427,5761,446xe" filled="true" fillcolor="#000000" stroked="false">
                <v:path arrowok="t"/>
                <v:fill type="solid"/>
              </v:shape>
            </v:group>
            <v:group style="position:absolute;left:5761;top:446;width:10;height:20" coordorigin="5761,446" coordsize="10,20">
              <v:shape style="position:absolute;left:5761;top:446;width:10;height:20" coordorigin="5761,446" coordsize="10,20" path="m5761,466l5771,466,5771,446,5761,446,5761,466xe" filled="true" fillcolor="#000000" stroked="false">
                <v:path arrowok="t"/>
                <v:fill type="solid"/>
              </v:shape>
            </v:group>
            <v:group style="position:absolute;left:5761;top:466;width:10;height:20" coordorigin="5761,466" coordsize="10,20">
              <v:shape style="position:absolute;left:5761;top:466;width:10;height:20" coordorigin="5761,466" coordsize="10,20" path="m5761,485l5771,485,5771,466,5761,466,5761,485xe" filled="true" fillcolor="#000000" stroked="false">
                <v:path arrowok="t"/>
                <v:fill type="solid"/>
              </v:shape>
            </v:group>
            <v:group style="position:absolute;left:5761;top:485;width:10;height:20" coordorigin="5761,485" coordsize="10,20">
              <v:shape style="position:absolute;left:5761;top:485;width:10;height:20" coordorigin="5761,485" coordsize="10,20" path="m5761,504l5771,504,5771,485,5761,485,5761,504xe" filled="true" fillcolor="#000000" stroked="false">
                <v:path arrowok="t"/>
                <v:fill type="solid"/>
              </v:shape>
            </v:group>
            <v:group style="position:absolute;left:5761;top:504;width:10;height:20" coordorigin="5761,504" coordsize="10,20">
              <v:shape style="position:absolute;left:5761;top:504;width:10;height:20" coordorigin="5761,504" coordsize="10,20" path="m5761,523l5771,523,5771,504,5761,504,5761,523xe" filled="true" fillcolor="#000000" stroked="false">
                <v:path arrowok="t"/>
                <v:fill type="solid"/>
              </v:shape>
            </v:group>
            <v:group style="position:absolute;left:5761;top:523;width:10;height:20" coordorigin="5761,523" coordsize="10,20">
              <v:shape style="position:absolute;left:5761;top:523;width:10;height:20" coordorigin="5761,523" coordsize="10,20" path="m5761,542l5771,542,5771,523,5761,523,5761,542xe" filled="true" fillcolor="#000000" stroked="false">
                <v:path arrowok="t"/>
                <v:fill type="solid"/>
              </v:shape>
            </v:group>
            <v:group style="position:absolute;left:5761;top:542;width:10;height:20" coordorigin="5761,542" coordsize="10,20">
              <v:shape style="position:absolute;left:5761;top:542;width:10;height:20" coordorigin="5761,542" coordsize="10,20" path="m5761,562l5771,562,5771,542,5761,542,5761,562xe" filled="true" fillcolor="#000000" stroked="false">
                <v:path arrowok="t"/>
                <v:fill type="solid"/>
              </v:shape>
            </v:group>
            <v:group style="position:absolute;left:5761;top:562;width:10;height:20" coordorigin="5761,562" coordsize="10,20">
              <v:shape style="position:absolute;left:5761;top:562;width:10;height:20" coordorigin="5761,562" coordsize="10,20" path="m5761,581l5771,581,5771,562,5761,562,5761,581xe" filled="true" fillcolor="#000000" stroked="false">
                <v:path arrowok="t"/>
                <v:fill type="solid"/>
              </v:shape>
            </v:group>
            <v:group style="position:absolute;left:5761;top:581;width:10;height:20" coordorigin="5761,581" coordsize="10,20">
              <v:shape style="position:absolute;left:5761;top:581;width:10;height:20" coordorigin="5761,581" coordsize="10,20" path="m5761,600l5771,600,5771,581,5761,581,5761,600xe" filled="true" fillcolor="#000000" stroked="false">
                <v:path arrowok="t"/>
                <v:fill type="solid"/>
              </v:shape>
            </v:group>
            <v:group style="position:absolute;left:5761;top:600;width:10;height:20" coordorigin="5761,600" coordsize="10,20">
              <v:shape style="position:absolute;left:5761;top:600;width:10;height:20" coordorigin="5761,600" coordsize="10,20" path="m5761,619l5771,619,5771,600,5761,600,5761,619xe" filled="true" fillcolor="#000000" stroked="false">
                <v:path arrowok="t"/>
                <v:fill type="solid"/>
              </v:shape>
            </v:group>
            <v:group style="position:absolute;left:5761;top:619;width:10;height:20" coordorigin="5761,619" coordsize="10,20">
              <v:shape style="position:absolute;left:5761;top:619;width:10;height:20" coordorigin="5761,619" coordsize="10,20" path="m5761,638l5771,638,5771,619,5761,619,5761,638xe" filled="true" fillcolor="#000000" stroked="false">
                <v:path arrowok="t"/>
                <v:fill type="solid"/>
              </v:shape>
            </v:group>
            <v:group style="position:absolute;left:5761;top:638;width:10;height:20" coordorigin="5761,638" coordsize="10,20">
              <v:shape style="position:absolute;left:5761;top:638;width:10;height:20" coordorigin="5761,638" coordsize="10,20" path="m5761,658l5771,658,5771,638,5761,638,5761,658xe" filled="true" fillcolor="#000000" stroked="false">
                <v:path arrowok="t"/>
                <v:fill type="solid"/>
              </v:shape>
            </v:group>
            <v:group style="position:absolute;left:5761;top:658;width:10;height:20" coordorigin="5761,658" coordsize="10,20">
              <v:shape style="position:absolute;left:5761;top:658;width:10;height:20" coordorigin="5761,658" coordsize="10,20" path="m5761,677l5771,677,5771,658,5761,658,5761,677xe" filled="true" fillcolor="#000000" stroked="false">
                <v:path arrowok="t"/>
                <v:fill type="solid"/>
              </v:shape>
            </v:group>
            <v:group style="position:absolute;left:5761;top:677;width:10;height:20" coordorigin="5761,677" coordsize="10,20">
              <v:shape style="position:absolute;left:5761;top:677;width:10;height:20" coordorigin="5761,677" coordsize="10,20" path="m5761,696l5771,696,5771,677,5761,677,5761,696xe" filled="true" fillcolor="#000000" stroked="false">
                <v:path arrowok="t"/>
                <v:fill type="solid"/>
              </v:shape>
            </v:group>
            <v:group style="position:absolute;left:5761;top:696;width:10;height:20" coordorigin="5761,696" coordsize="10,20">
              <v:shape style="position:absolute;left:5761;top:696;width:10;height:20" coordorigin="5761,696" coordsize="10,20" path="m5761,715l5771,715,5771,696,5761,696,5761,715xe" filled="true" fillcolor="#000000" stroked="false">
                <v:path arrowok="t"/>
                <v:fill type="solid"/>
              </v:shape>
            </v:group>
            <v:group style="position:absolute;left:5761;top:715;width:10;height:20" coordorigin="5761,715" coordsize="10,20">
              <v:shape style="position:absolute;left:5761;top:715;width:10;height:20" coordorigin="5761,715" coordsize="10,20" path="m5761,734l5771,734,5771,715,5761,715,5761,734xe" filled="true" fillcolor="#000000" stroked="false">
                <v:path arrowok="t"/>
                <v:fill type="solid"/>
              </v:shape>
            </v:group>
            <v:group style="position:absolute;left:5761;top:734;width:10;height:20" coordorigin="5761,734" coordsize="10,20">
              <v:shape style="position:absolute;left:5761;top:734;width:10;height:20" coordorigin="5761,734" coordsize="10,20" path="m5761,754l5771,754,5771,734,5761,734,5761,754xe" filled="true" fillcolor="#000000" stroked="false">
                <v:path arrowok="t"/>
                <v:fill type="solid"/>
              </v:shape>
            </v:group>
            <v:group style="position:absolute;left:5761;top:754;width:10;height:20" coordorigin="5761,754" coordsize="10,20">
              <v:shape style="position:absolute;left:5761;top:754;width:10;height:20" coordorigin="5761,754" coordsize="10,20" path="m5761,773l5771,773,5771,754,5761,754,5761,773xe" filled="true" fillcolor="#000000" stroked="false">
                <v:path arrowok="t"/>
                <v:fill type="solid"/>
              </v:shape>
            </v:group>
            <v:group style="position:absolute;left:5761;top:773;width:10;height:20" coordorigin="5761,773" coordsize="10,20">
              <v:shape style="position:absolute;left:5761;top:773;width:10;height:20" coordorigin="5761,773" coordsize="10,20" path="m5761,792l5771,792,5771,773,5761,773,5761,792xe" filled="true" fillcolor="#000000" stroked="false">
                <v:path arrowok="t"/>
                <v:fill type="solid"/>
              </v:shape>
            </v:group>
            <v:group style="position:absolute;left:5761;top:792;width:10;height:20" coordorigin="5761,792" coordsize="10,20">
              <v:shape style="position:absolute;left:5761;top:792;width:10;height:20" coordorigin="5761,792" coordsize="10,20" path="m5761,811l5771,811,5771,792,5761,792,5761,811xe" filled="true" fillcolor="#000000" stroked="false">
                <v:path arrowok="t"/>
                <v:fill type="solid"/>
              </v:shape>
            </v:group>
            <v:group style="position:absolute;left:5761;top:811;width:10;height:20" coordorigin="5761,811" coordsize="10,20">
              <v:shape style="position:absolute;left:5761;top:811;width:10;height:20" coordorigin="5761,811" coordsize="10,20" path="m5761,830l5771,830,5771,811,5761,811,5761,830xe" filled="true" fillcolor="#000000" stroked="false">
                <v:path arrowok="t"/>
                <v:fill type="solid"/>
              </v:shape>
            </v:group>
            <v:group style="position:absolute;left:5761;top:830;width:10;height:20" coordorigin="5761,830" coordsize="10,20">
              <v:shape style="position:absolute;left:5761;top:830;width:10;height:20" coordorigin="5761,830" coordsize="10,20" path="m5761,850l5771,850,5771,830,5761,830,5761,850xe" filled="true" fillcolor="#000000" stroked="false">
                <v:path arrowok="t"/>
                <v:fill type="solid"/>
              </v:shape>
            </v:group>
            <v:group style="position:absolute;left:5761;top:850;width:10;height:20" coordorigin="5761,850" coordsize="10,20">
              <v:shape style="position:absolute;left:5761;top:850;width:10;height:20" coordorigin="5761,850" coordsize="10,20" path="m5761,869l5771,869,5771,850,5761,850,5761,869xe" filled="true" fillcolor="#000000" stroked="false">
                <v:path arrowok="t"/>
                <v:fill type="solid"/>
              </v:shape>
            </v:group>
            <v:group style="position:absolute;left:5761;top:869;width:10;height:20" coordorigin="5761,869" coordsize="10,20">
              <v:shape style="position:absolute;left:5761;top:869;width:10;height:20" coordorigin="5761,869" coordsize="10,20" path="m5761,888l5771,888,5771,869,5761,869,5761,888xe" filled="true" fillcolor="#000000" stroked="false">
                <v:path arrowok="t"/>
                <v:fill type="solid"/>
              </v:shape>
            </v:group>
            <v:group style="position:absolute;left:6558;top:350;width:10;height:20" coordorigin="6558,350" coordsize="10,20">
              <v:shape style="position:absolute;left:6558;top:350;width:10;height:20" coordorigin="6558,350" coordsize="10,20" path="m6558,370l6567,370,6567,350,6558,350,6558,370xe" filled="true" fillcolor="#000000" stroked="false">
                <v:path arrowok="t"/>
                <v:fill type="solid"/>
              </v:shape>
            </v:group>
            <v:group style="position:absolute;left:6558;top:370;width:10;height:20" coordorigin="6558,370" coordsize="10,20">
              <v:shape style="position:absolute;left:6558;top:370;width:10;height:20" coordorigin="6558,370" coordsize="10,20" path="m6558,389l6567,389,6567,370,6558,370,6558,389xe" filled="true" fillcolor="#000000" stroked="false">
                <v:path arrowok="t"/>
                <v:fill type="solid"/>
              </v:shape>
            </v:group>
            <v:group style="position:absolute;left:6558;top:389;width:10;height:20" coordorigin="6558,389" coordsize="10,20">
              <v:shape style="position:absolute;left:6558;top:389;width:10;height:20" coordorigin="6558,389" coordsize="10,20" path="m6558,408l6567,408,6567,389,6558,389,6558,408xe" filled="true" fillcolor="#000000" stroked="false">
                <v:path arrowok="t"/>
                <v:fill type="solid"/>
              </v:shape>
            </v:group>
            <v:group style="position:absolute;left:6558;top:408;width:10;height:20" coordorigin="6558,408" coordsize="10,20">
              <v:shape style="position:absolute;left:6558;top:408;width:10;height:20" coordorigin="6558,408" coordsize="10,20" path="m6558,427l6567,427,6567,408,6558,408,6558,427xe" filled="true" fillcolor="#000000" stroked="false">
                <v:path arrowok="t"/>
                <v:fill type="solid"/>
              </v:shape>
            </v:group>
            <v:group style="position:absolute;left:6558;top:427;width:10;height:20" coordorigin="6558,427" coordsize="10,20">
              <v:shape style="position:absolute;left:6558;top:427;width:10;height:20" coordorigin="6558,427" coordsize="10,20" path="m6558,446l6567,446,6567,427,6558,427,6558,446xe" filled="true" fillcolor="#000000" stroked="false">
                <v:path arrowok="t"/>
                <v:fill type="solid"/>
              </v:shape>
            </v:group>
            <v:group style="position:absolute;left:6558;top:446;width:10;height:20" coordorigin="6558,446" coordsize="10,20">
              <v:shape style="position:absolute;left:6558;top:446;width:10;height:20" coordorigin="6558,446" coordsize="10,20" path="m6558,466l6567,466,6567,446,6558,446,6558,466xe" filled="true" fillcolor="#000000" stroked="false">
                <v:path arrowok="t"/>
                <v:fill type="solid"/>
              </v:shape>
            </v:group>
            <v:group style="position:absolute;left:6558;top:466;width:10;height:20" coordorigin="6558,466" coordsize="10,20">
              <v:shape style="position:absolute;left:6558;top:466;width:10;height:20" coordorigin="6558,466" coordsize="10,20" path="m6558,485l6567,485,6567,466,6558,466,6558,485xe" filled="true" fillcolor="#000000" stroked="false">
                <v:path arrowok="t"/>
                <v:fill type="solid"/>
              </v:shape>
            </v:group>
            <v:group style="position:absolute;left:6558;top:485;width:10;height:20" coordorigin="6558,485" coordsize="10,20">
              <v:shape style="position:absolute;left:6558;top:485;width:10;height:20" coordorigin="6558,485" coordsize="10,20" path="m6558,504l6567,504,6567,485,6558,485,6558,504xe" filled="true" fillcolor="#000000" stroked="false">
                <v:path arrowok="t"/>
                <v:fill type="solid"/>
              </v:shape>
            </v:group>
            <v:group style="position:absolute;left:6558;top:504;width:10;height:20" coordorigin="6558,504" coordsize="10,20">
              <v:shape style="position:absolute;left:6558;top:504;width:10;height:20" coordorigin="6558,504" coordsize="10,20" path="m6558,523l6567,523,6567,504,6558,504,6558,523xe" filled="true" fillcolor="#000000" stroked="false">
                <v:path arrowok="t"/>
                <v:fill type="solid"/>
              </v:shape>
            </v:group>
            <v:group style="position:absolute;left:6558;top:523;width:10;height:20" coordorigin="6558,523" coordsize="10,20">
              <v:shape style="position:absolute;left:6558;top:523;width:10;height:20" coordorigin="6558,523" coordsize="10,20" path="m6558,542l6567,542,6567,523,6558,523,6558,542xe" filled="true" fillcolor="#000000" stroked="false">
                <v:path arrowok="t"/>
                <v:fill type="solid"/>
              </v:shape>
            </v:group>
            <v:group style="position:absolute;left:6558;top:542;width:10;height:20" coordorigin="6558,542" coordsize="10,20">
              <v:shape style="position:absolute;left:6558;top:542;width:10;height:20" coordorigin="6558,542" coordsize="10,20" path="m6558,562l6567,562,6567,542,6558,542,6558,562xe" filled="true" fillcolor="#000000" stroked="false">
                <v:path arrowok="t"/>
                <v:fill type="solid"/>
              </v:shape>
            </v:group>
            <v:group style="position:absolute;left:6558;top:562;width:10;height:20" coordorigin="6558,562" coordsize="10,20">
              <v:shape style="position:absolute;left:6558;top:562;width:10;height:20" coordorigin="6558,562" coordsize="10,20" path="m6558,581l6567,581,6567,562,6558,562,6558,581xe" filled="true" fillcolor="#000000" stroked="false">
                <v:path arrowok="t"/>
                <v:fill type="solid"/>
              </v:shape>
            </v:group>
            <v:group style="position:absolute;left:6558;top:581;width:10;height:20" coordorigin="6558,581" coordsize="10,20">
              <v:shape style="position:absolute;left:6558;top:581;width:10;height:20" coordorigin="6558,581" coordsize="10,20" path="m6558,600l6567,600,6567,581,6558,581,6558,600xe" filled="true" fillcolor="#000000" stroked="false">
                <v:path arrowok="t"/>
                <v:fill type="solid"/>
              </v:shape>
            </v:group>
            <v:group style="position:absolute;left:6558;top:600;width:10;height:20" coordorigin="6558,600" coordsize="10,20">
              <v:shape style="position:absolute;left:6558;top:600;width:10;height:20" coordorigin="6558,600" coordsize="10,20" path="m6558,619l6567,619,6567,600,6558,600,6558,619xe" filled="true" fillcolor="#000000" stroked="false">
                <v:path arrowok="t"/>
                <v:fill type="solid"/>
              </v:shape>
            </v:group>
            <v:group style="position:absolute;left:6558;top:619;width:10;height:20" coordorigin="6558,619" coordsize="10,20">
              <v:shape style="position:absolute;left:6558;top:619;width:10;height:20" coordorigin="6558,619" coordsize="10,20" path="m6558,638l6567,638,6567,619,6558,619,6558,638xe" filled="true" fillcolor="#000000" stroked="false">
                <v:path arrowok="t"/>
                <v:fill type="solid"/>
              </v:shape>
            </v:group>
            <v:group style="position:absolute;left:6558;top:638;width:10;height:20" coordorigin="6558,638" coordsize="10,20">
              <v:shape style="position:absolute;left:6558;top:638;width:10;height:20" coordorigin="6558,638" coordsize="10,20" path="m6558,658l6567,658,6567,638,6558,638,6558,658xe" filled="true" fillcolor="#000000" stroked="false">
                <v:path arrowok="t"/>
                <v:fill type="solid"/>
              </v:shape>
            </v:group>
            <v:group style="position:absolute;left:6558;top:658;width:10;height:20" coordorigin="6558,658" coordsize="10,20">
              <v:shape style="position:absolute;left:6558;top:658;width:10;height:20" coordorigin="6558,658" coordsize="10,20" path="m6558,677l6567,677,6567,658,6558,658,6558,677xe" filled="true" fillcolor="#000000" stroked="false">
                <v:path arrowok="t"/>
                <v:fill type="solid"/>
              </v:shape>
            </v:group>
            <v:group style="position:absolute;left:6558;top:677;width:10;height:20" coordorigin="6558,677" coordsize="10,20">
              <v:shape style="position:absolute;left:6558;top:677;width:10;height:20" coordorigin="6558,677" coordsize="10,20" path="m6558,696l6567,696,6567,677,6558,677,6558,696xe" filled="true" fillcolor="#000000" stroked="false">
                <v:path arrowok="t"/>
                <v:fill type="solid"/>
              </v:shape>
            </v:group>
            <v:group style="position:absolute;left:6558;top:696;width:10;height:20" coordorigin="6558,696" coordsize="10,20">
              <v:shape style="position:absolute;left:6558;top:696;width:10;height:20" coordorigin="6558,696" coordsize="10,20" path="m6558,715l6567,715,6567,696,6558,696,6558,715xe" filled="true" fillcolor="#000000" stroked="false">
                <v:path arrowok="t"/>
                <v:fill type="solid"/>
              </v:shape>
            </v:group>
            <v:group style="position:absolute;left:6558;top:715;width:10;height:20" coordorigin="6558,715" coordsize="10,20">
              <v:shape style="position:absolute;left:6558;top:715;width:10;height:20" coordorigin="6558,715" coordsize="10,20" path="m6558,734l6567,734,6567,715,6558,715,6558,734xe" filled="true" fillcolor="#000000" stroked="false">
                <v:path arrowok="t"/>
                <v:fill type="solid"/>
              </v:shape>
            </v:group>
            <v:group style="position:absolute;left:6558;top:734;width:10;height:20" coordorigin="6558,734" coordsize="10,20">
              <v:shape style="position:absolute;left:6558;top:734;width:10;height:20" coordorigin="6558,734" coordsize="10,20" path="m6558,754l6567,754,6567,734,6558,734,6558,754xe" filled="true" fillcolor="#000000" stroked="false">
                <v:path arrowok="t"/>
                <v:fill type="solid"/>
              </v:shape>
            </v:group>
            <v:group style="position:absolute;left:6558;top:754;width:10;height:20" coordorigin="6558,754" coordsize="10,20">
              <v:shape style="position:absolute;left:6558;top:754;width:10;height:20" coordorigin="6558,754" coordsize="10,20" path="m6558,773l6567,773,6567,754,6558,754,6558,773xe" filled="true" fillcolor="#000000" stroked="false">
                <v:path arrowok="t"/>
                <v:fill type="solid"/>
              </v:shape>
            </v:group>
            <v:group style="position:absolute;left:6558;top:773;width:10;height:20" coordorigin="6558,773" coordsize="10,20">
              <v:shape style="position:absolute;left:6558;top:773;width:10;height:20" coordorigin="6558,773" coordsize="10,20" path="m6558,792l6567,792,6567,773,6558,773,6558,792xe" filled="true" fillcolor="#000000" stroked="false">
                <v:path arrowok="t"/>
                <v:fill type="solid"/>
              </v:shape>
            </v:group>
            <v:group style="position:absolute;left:6558;top:792;width:10;height:20" coordorigin="6558,792" coordsize="10,20">
              <v:shape style="position:absolute;left:6558;top:792;width:10;height:20" coordorigin="6558,792" coordsize="10,20" path="m6558,811l6567,811,6567,792,6558,792,6558,811xe" filled="true" fillcolor="#000000" stroked="false">
                <v:path arrowok="t"/>
                <v:fill type="solid"/>
              </v:shape>
            </v:group>
            <v:group style="position:absolute;left:6558;top:811;width:10;height:20" coordorigin="6558,811" coordsize="10,20">
              <v:shape style="position:absolute;left:6558;top:811;width:10;height:20" coordorigin="6558,811" coordsize="10,20" path="m6558,830l6567,830,6567,811,6558,811,6558,830xe" filled="true" fillcolor="#000000" stroked="false">
                <v:path arrowok="t"/>
                <v:fill type="solid"/>
              </v:shape>
            </v:group>
            <v:group style="position:absolute;left:6558;top:830;width:10;height:20" coordorigin="6558,830" coordsize="10,20">
              <v:shape style="position:absolute;left:6558;top:830;width:10;height:20" coordorigin="6558,830" coordsize="10,20" path="m6558,850l6567,850,6567,830,6558,830,6558,850xe" filled="true" fillcolor="#000000" stroked="false">
                <v:path arrowok="t"/>
                <v:fill type="solid"/>
              </v:shape>
            </v:group>
            <v:group style="position:absolute;left:6558;top:850;width:10;height:20" coordorigin="6558,850" coordsize="10,20">
              <v:shape style="position:absolute;left:6558;top:850;width:10;height:20" coordorigin="6558,850" coordsize="10,20" path="m6558,869l6567,869,6567,850,6558,850,6558,869xe" filled="true" fillcolor="#000000" stroked="false">
                <v:path arrowok="t"/>
                <v:fill type="solid"/>
              </v:shape>
            </v:group>
            <v:group style="position:absolute;left:6558;top:869;width:10;height:20" coordorigin="6558,869" coordsize="10,20">
              <v:shape style="position:absolute;left:6558;top:869;width:10;height:20" coordorigin="6558,869" coordsize="10,20" path="m6558,888l6567,888,6567,869,6558,869,6558,888xe" filled="true" fillcolor="#000000" stroked="false">
                <v:path arrowok="t"/>
                <v:fill type="solid"/>
              </v:shape>
            </v:group>
            <v:group style="position:absolute;left:7259;top:350;width:10;height:20" coordorigin="7259,350" coordsize="10,20">
              <v:shape style="position:absolute;left:7259;top:350;width:10;height:20" coordorigin="7259,350" coordsize="10,20" path="m7259,370l7269,370,7269,350,7259,350,7259,370xe" filled="true" fillcolor="#000000" stroked="false">
                <v:path arrowok="t"/>
                <v:fill type="solid"/>
              </v:shape>
            </v:group>
            <v:group style="position:absolute;left:7259;top:370;width:10;height:20" coordorigin="7259,370" coordsize="10,20">
              <v:shape style="position:absolute;left:7259;top:370;width:10;height:20" coordorigin="7259,370" coordsize="10,20" path="m7259,389l7269,389,7269,370,7259,370,7259,389xe" filled="true" fillcolor="#000000" stroked="false">
                <v:path arrowok="t"/>
                <v:fill type="solid"/>
              </v:shape>
            </v:group>
            <v:group style="position:absolute;left:7259;top:389;width:10;height:20" coordorigin="7259,389" coordsize="10,20">
              <v:shape style="position:absolute;left:7259;top:389;width:10;height:20" coordorigin="7259,389" coordsize="10,20" path="m7259,408l7269,408,7269,389,7259,389,7259,408xe" filled="true" fillcolor="#000000" stroked="false">
                <v:path arrowok="t"/>
                <v:fill type="solid"/>
              </v:shape>
            </v:group>
            <v:group style="position:absolute;left:7259;top:408;width:10;height:20" coordorigin="7259,408" coordsize="10,20">
              <v:shape style="position:absolute;left:7259;top:408;width:10;height:20" coordorigin="7259,408" coordsize="10,20" path="m7259,427l7269,427,7269,408,7259,408,7259,427xe" filled="true" fillcolor="#000000" stroked="false">
                <v:path arrowok="t"/>
                <v:fill type="solid"/>
              </v:shape>
            </v:group>
            <v:group style="position:absolute;left:7259;top:427;width:10;height:20" coordorigin="7259,427" coordsize="10,20">
              <v:shape style="position:absolute;left:7259;top:427;width:10;height:20" coordorigin="7259,427" coordsize="10,20" path="m7259,446l7269,446,7269,427,7259,427,7259,446xe" filled="true" fillcolor="#000000" stroked="false">
                <v:path arrowok="t"/>
                <v:fill type="solid"/>
              </v:shape>
            </v:group>
            <v:group style="position:absolute;left:7259;top:446;width:10;height:20" coordorigin="7259,446" coordsize="10,20">
              <v:shape style="position:absolute;left:7259;top:446;width:10;height:20" coordorigin="7259,446" coordsize="10,20" path="m7259,466l7269,466,7269,446,7259,446,7259,466xe" filled="true" fillcolor="#000000" stroked="false">
                <v:path arrowok="t"/>
                <v:fill type="solid"/>
              </v:shape>
            </v:group>
            <v:group style="position:absolute;left:7259;top:466;width:10;height:20" coordorigin="7259,466" coordsize="10,20">
              <v:shape style="position:absolute;left:7259;top:466;width:10;height:20" coordorigin="7259,466" coordsize="10,20" path="m7259,485l7269,485,7269,466,7259,466,7259,485xe" filled="true" fillcolor="#000000" stroked="false">
                <v:path arrowok="t"/>
                <v:fill type="solid"/>
              </v:shape>
            </v:group>
            <v:group style="position:absolute;left:7259;top:485;width:10;height:20" coordorigin="7259,485" coordsize="10,20">
              <v:shape style="position:absolute;left:7259;top:485;width:10;height:20" coordorigin="7259,485" coordsize="10,20" path="m7259,504l7269,504,7269,485,7259,485,7259,504xe" filled="true" fillcolor="#000000" stroked="false">
                <v:path arrowok="t"/>
                <v:fill type="solid"/>
              </v:shape>
            </v:group>
            <v:group style="position:absolute;left:7259;top:504;width:10;height:20" coordorigin="7259,504" coordsize="10,20">
              <v:shape style="position:absolute;left:7259;top:504;width:10;height:20" coordorigin="7259,504" coordsize="10,20" path="m7259,523l7269,523,7269,504,7259,504,7259,523xe" filled="true" fillcolor="#000000" stroked="false">
                <v:path arrowok="t"/>
                <v:fill type="solid"/>
              </v:shape>
            </v:group>
            <v:group style="position:absolute;left:7259;top:523;width:10;height:20" coordorigin="7259,523" coordsize="10,20">
              <v:shape style="position:absolute;left:7259;top:523;width:10;height:20" coordorigin="7259,523" coordsize="10,20" path="m7259,542l7269,542,7269,523,7259,523,7259,542xe" filled="true" fillcolor="#000000" stroked="false">
                <v:path arrowok="t"/>
                <v:fill type="solid"/>
              </v:shape>
            </v:group>
            <v:group style="position:absolute;left:7259;top:542;width:10;height:20" coordorigin="7259,542" coordsize="10,20">
              <v:shape style="position:absolute;left:7259;top:542;width:10;height:20" coordorigin="7259,542" coordsize="10,20" path="m7259,562l7269,562,7269,542,7259,542,7259,562xe" filled="true" fillcolor="#000000" stroked="false">
                <v:path arrowok="t"/>
                <v:fill type="solid"/>
              </v:shape>
            </v:group>
            <v:group style="position:absolute;left:7259;top:562;width:10;height:20" coordorigin="7259,562" coordsize="10,20">
              <v:shape style="position:absolute;left:7259;top:562;width:10;height:20" coordorigin="7259,562" coordsize="10,20" path="m7259,581l7269,581,7269,562,7259,562,7259,581xe" filled="true" fillcolor="#000000" stroked="false">
                <v:path arrowok="t"/>
                <v:fill type="solid"/>
              </v:shape>
            </v:group>
            <v:group style="position:absolute;left:7259;top:581;width:10;height:20" coordorigin="7259,581" coordsize="10,20">
              <v:shape style="position:absolute;left:7259;top:581;width:10;height:20" coordorigin="7259,581" coordsize="10,20" path="m7259,600l7269,600,7269,581,7259,581,7259,600xe" filled="true" fillcolor="#000000" stroked="false">
                <v:path arrowok="t"/>
                <v:fill type="solid"/>
              </v:shape>
            </v:group>
            <v:group style="position:absolute;left:7259;top:600;width:10;height:20" coordorigin="7259,600" coordsize="10,20">
              <v:shape style="position:absolute;left:7259;top:600;width:10;height:20" coordorigin="7259,600" coordsize="10,20" path="m7259,619l7269,619,7269,600,7259,600,7259,619xe" filled="true" fillcolor="#000000" stroked="false">
                <v:path arrowok="t"/>
                <v:fill type="solid"/>
              </v:shape>
            </v:group>
            <v:group style="position:absolute;left:7259;top:619;width:10;height:20" coordorigin="7259,619" coordsize="10,20">
              <v:shape style="position:absolute;left:7259;top:619;width:10;height:20" coordorigin="7259,619" coordsize="10,20" path="m7259,638l7269,638,7269,619,7259,619,7259,638xe" filled="true" fillcolor="#000000" stroked="false">
                <v:path arrowok="t"/>
                <v:fill type="solid"/>
              </v:shape>
            </v:group>
            <v:group style="position:absolute;left:7259;top:638;width:10;height:20" coordorigin="7259,638" coordsize="10,20">
              <v:shape style="position:absolute;left:7259;top:638;width:10;height:20" coordorigin="7259,638" coordsize="10,20" path="m7259,658l7269,658,7269,638,7259,638,7259,658xe" filled="true" fillcolor="#000000" stroked="false">
                <v:path arrowok="t"/>
                <v:fill type="solid"/>
              </v:shape>
            </v:group>
            <v:group style="position:absolute;left:7259;top:658;width:10;height:20" coordorigin="7259,658" coordsize="10,20">
              <v:shape style="position:absolute;left:7259;top:658;width:10;height:20" coordorigin="7259,658" coordsize="10,20" path="m7259,677l7269,677,7269,658,7259,658,7259,677xe" filled="true" fillcolor="#000000" stroked="false">
                <v:path arrowok="t"/>
                <v:fill type="solid"/>
              </v:shape>
            </v:group>
            <v:group style="position:absolute;left:7259;top:677;width:10;height:20" coordorigin="7259,677" coordsize="10,20">
              <v:shape style="position:absolute;left:7259;top:677;width:10;height:20" coordorigin="7259,677" coordsize="10,20" path="m7259,696l7269,696,7269,677,7259,677,7259,696xe" filled="true" fillcolor="#000000" stroked="false">
                <v:path arrowok="t"/>
                <v:fill type="solid"/>
              </v:shape>
            </v:group>
            <v:group style="position:absolute;left:7259;top:696;width:10;height:20" coordorigin="7259,696" coordsize="10,20">
              <v:shape style="position:absolute;left:7259;top:696;width:10;height:20" coordorigin="7259,696" coordsize="10,20" path="m7259,715l7269,715,7269,696,7259,696,7259,715xe" filled="true" fillcolor="#000000" stroked="false">
                <v:path arrowok="t"/>
                <v:fill type="solid"/>
              </v:shape>
            </v:group>
            <v:group style="position:absolute;left:7259;top:715;width:10;height:20" coordorigin="7259,715" coordsize="10,20">
              <v:shape style="position:absolute;left:7259;top:715;width:10;height:20" coordorigin="7259,715" coordsize="10,20" path="m7259,734l7269,734,7269,715,7259,715,7259,734xe" filled="true" fillcolor="#000000" stroked="false">
                <v:path arrowok="t"/>
                <v:fill type="solid"/>
              </v:shape>
            </v:group>
            <v:group style="position:absolute;left:7259;top:734;width:10;height:20" coordorigin="7259,734" coordsize="10,20">
              <v:shape style="position:absolute;left:7259;top:734;width:10;height:20" coordorigin="7259,734" coordsize="10,20" path="m7259,754l7269,754,7269,734,7259,734,7259,754xe" filled="true" fillcolor="#000000" stroked="false">
                <v:path arrowok="t"/>
                <v:fill type="solid"/>
              </v:shape>
            </v:group>
            <v:group style="position:absolute;left:7259;top:754;width:10;height:20" coordorigin="7259,754" coordsize="10,20">
              <v:shape style="position:absolute;left:7259;top:754;width:10;height:20" coordorigin="7259,754" coordsize="10,20" path="m7259,773l7269,773,7269,754,7259,754,7259,773xe" filled="true" fillcolor="#000000" stroked="false">
                <v:path arrowok="t"/>
                <v:fill type="solid"/>
              </v:shape>
            </v:group>
            <v:group style="position:absolute;left:7259;top:773;width:10;height:20" coordorigin="7259,773" coordsize="10,20">
              <v:shape style="position:absolute;left:7259;top:773;width:10;height:20" coordorigin="7259,773" coordsize="10,20" path="m7259,792l7269,792,7269,773,7259,773,7259,792xe" filled="true" fillcolor="#000000" stroked="false">
                <v:path arrowok="t"/>
                <v:fill type="solid"/>
              </v:shape>
            </v:group>
            <v:group style="position:absolute;left:7259;top:792;width:10;height:20" coordorigin="7259,792" coordsize="10,20">
              <v:shape style="position:absolute;left:7259;top:792;width:10;height:20" coordorigin="7259,792" coordsize="10,20" path="m7259,811l7269,811,7269,792,7259,792,7259,811xe" filled="true" fillcolor="#000000" stroked="false">
                <v:path arrowok="t"/>
                <v:fill type="solid"/>
              </v:shape>
            </v:group>
            <v:group style="position:absolute;left:7259;top:811;width:10;height:20" coordorigin="7259,811" coordsize="10,20">
              <v:shape style="position:absolute;left:7259;top:811;width:10;height:20" coordorigin="7259,811" coordsize="10,20" path="m7259,830l7269,830,7269,811,7259,811,7259,830xe" filled="true" fillcolor="#000000" stroked="false">
                <v:path arrowok="t"/>
                <v:fill type="solid"/>
              </v:shape>
            </v:group>
            <v:group style="position:absolute;left:7259;top:830;width:10;height:20" coordorigin="7259,830" coordsize="10,20">
              <v:shape style="position:absolute;left:7259;top:830;width:10;height:20" coordorigin="7259,830" coordsize="10,20" path="m7259,850l7269,850,7269,830,7259,830,7259,850xe" filled="true" fillcolor="#000000" stroked="false">
                <v:path arrowok="t"/>
                <v:fill type="solid"/>
              </v:shape>
            </v:group>
            <v:group style="position:absolute;left:7259;top:850;width:10;height:20" coordorigin="7259,850" coordsize="10,20">
              <v:shape style="position:absolute;left:7259;top:850;width:10;height:20" coordorigin="7259,850" coordsize="10,20" path="m7259,869l7269,869,7269,850,7259,850,7259,869xe" filled="true" fillcolor="#000000" stroked="false">
                <v:path arrowok="t"/>
                <v:fill type="solid"/>
              </v:shape>
            </v:group>
            <v:group style="position:absolute;left:7259;top:869;width:10;height:20" coordorigin="7259,869" coordsize="10,20">
              <v:shape style="position:absolute;left:7259;top:869;width:10;height:20" coordorigin="7259,869" coordsize="10,20" path="m7259,888l7269,888,7269,869,7259,869,7259,888xe" filled="true" fillcolor="#000000" stroked="false">
                <v:path arrowok="t"/>
                <v:fill type="solid"/>
              </v:shape>
            </v:group>
            <v:group style="position:absolute;left:7869;top:350;width:10;height:20" coordorigin="7869,350" coordsize="10,20">
              <v:shape style="position:absolute;left:7869;top:350;width:10;height:20" coordorigin="7869,350" coordsize="10,20" path="m7869,370l7878,370,7878,350,7869,350,7869,370xe" filled="true" fillcolor="#000000" stroked="false">
                <v:path arrowok="t"/>
                <v:fill type="solid"/>
              </v:shape>
            </v:group>
            <v:group style="position:absolute;left:7869;top:370;width:10;height:20" coordorigin="7869,370" coordsize="10,20">
              <v:shape style="position:absolute;left:7869;top:370;width:10;height:20" coordorigin="7869,370" coordsize="10,20" path="m7869,389l7878,389,7878,370,7869,370,7869,389xe" filled="true" fillcolor="#000000" stroked="false">
                <v:path arrowok="t"/>
                <v:fill type="solid"/>
              </v:shape>
            </v:group>
            <v:group style="position:absolute;left:7869;top:389;width:10;height:20" coordorigin="7869,389" coordsize="10,20">
              <v:shape style="position:absolute;left:7869;top:389;width:10;height:20" coordorigin="7869,389" coordsize="10,20" path="m7869,408l7878,408,7878,389,7869,389,7869,408xe" filled="true" fillcolor="#000000" stroked="false">
                <v:path arrowok="t"/>
                <v:fill type="solid"/>
              </v:shape>
            </v:group>
            <v:group style="position:absolute;left:7869;top:408;width:10;height:20" coordorigin="7869,408" coordsize="10,20">
              <v:shape style="position:absolute;left:7869;top:408;width:10;height:20" coordorigin="7869,408" coordsize="10,20" path="m7869,427l7878,427,7878,408,7869,408,7869,427xe" filled="true" fillcolor="#000000" stroked="false">
                <v:path arrowok="t"/>
                <v:fill type="solid"/>
              </v:shape>
            </v:group>
            <v:group style="position:absolute;left:7869;top:427;width:10;height:20" coordorigin="7869,427" coordsize="10,20">
              <v:shape style="position:absolute;left:7869;top:427;width:10;height:20" coordorigin="7869,427" coordsize="10,20" path="m7869,446l7878,446,7878,427,7869,427,7869,446xe" filled="true" fillcolor="#000000" stroked="false">
                <v:path arrowok="t"/>
                <v:fill type="solid"/>
              </v:shape>
            </v:group>
            <v:group style="position:absolute;left:7869;top:446;width:10;height:20" coordorigin="7869,446" coordsize="10,20">
              <v:shape style="position:absolute;left:7869;top:446;width:10;height:20" coordorigin="7869,446" coordsize="10,20" path="m7869,466l7878,466,7878,446,7869,446,7869,466xe" filled="true" fillcolor="#000000" stroked="false">
                <v:path arrowok="t"/>
                <v:fill type="solid"/>
              </v:shape>
            </v:group>
            <v:group style="position:absolute;left:7869;top:466;width:10;height:20" coordorigin="7869,466" coordsize="10,20">
              <v:shape style="position:absolute;left:7869;top:466;width:10;height:20" coordorigin="7869,466" coordsize="10,20" path="m7869,485l7878,485,7878,466,7869,466,7869,485xe" filled="true" fillcolor="#000000" stroked="false">
                <v:path arrowok="t"/>
                <v:fill type="solid"/>
              </v:shape>
            </v:group>
            <v:group style="position:absolute;left:7869;top:485;width:10;height:20" coordorigin="7869,485" coordsize="10,20">
              <v:shape style="position:absolute;left:7869;top:485;width:10;height:20" coordorigin="7869,485" coordsize="10,20" path="m7869,504l7878,504,7878,485,7869,485,7869,504xe" filled="true" fillcolor="#000000" stroked="false">
                <v:path arrowok="t"/>
                <v:fill type="solid"/>
              </v:shape>
            </v:group>
            <v:group style="position:absolute;left:7869;top:504;width:10;height:20" coordorigin="7869,504" coordsize="10,20">
              <v:shape style="position:absolute;left:7869;top:504;width:10;height:20" coordorigin="7869,504" coordsize="10,20" path="m7869,523l7878,523,7878,504,7869,504,7869,523xe" filled="true" fillcolor="#000000" stroked="false">
                <v:path arrowok="t"/>
                <v:fill type="solid"/>
              </v:shape>
            </v:group>
            <v:group style="position:absolute;left:7869;top:523;width:10;height:20" coordorigin="7869,523" coordsize="10,20">
              <v:shape style="position:absolute;left:7869;top:523;width:10;height:20" coordorigin="7869,523" coordsize="10,20" path="m7869,542l7878,542,7878,523,7869,523,7869,542xe" filled="true" fillcolor="#000000" stroked="false">
                <v:path arrowok="t"/>
                <v:fill type="solid"/>
              </v:shape>
            </v:group>
            <v:group style="position:absolute;left:7869;top:542;width:10;height:20" coordorigin="7869,542" coordsize="10,20">
              <v:shape style="position:absolute;left:7869;top:542;width:10;height:20" coordorigin="7869,542" coordsize="10,20" path="m7869,562l7878,562,7878,542,7869,542,7869,562xe" filled="true" fillcolor="#000000" stroked="false">
                <v:path arrowok="t"/>
                <v:fill type="solid"/>
              </v:shape>
            </v:group>
            <v:group style="position:absolute;left:7869;top:562;width:10;height:20" coordorigin="7869,562" coordsize="10,20">
              <v:shape style="position:absolute;left:7869;top:562;width:10;height:20" coordorigin="7869,562" coordsize="10,20" path="m7869,581l7878,581,7878,562,7869,562,7869,581xe" filled="true" fillcolor="#000000" stroked="false">
                <v:path arrowok="t"/>
                <v:fill type="solid"/>
              </v:shape>
            </v:group>
            <v:group style="position:absolute;left:7869;top:581;width:10;height:20" coordorigin="7869,581" coordsize="10,20">
              <v:shape style="position:absolute;left:7869;top:581;width:10;height:20" coordorigin="7869,581" coordsize="10,20" path="m7869,600l7878,600,7878,581,7869,581,7869,600xe" filled="true" fillcolor="#000000" stroked="false">
                <v:path arrowok="t"/>
                <v:fill type="solid"/>
              </v:shape>
            </v:group>
            <v:group style="position:absolute;left:7869;top:600;width:10;height:20" coordorigin="7869,600" coordsize="10,20">
              <v:shape style="position:absolute;left:7869;top:600;width:10;height:20" coordorigin="7869,600" coordsize="10,20" path="m7869,619l7878,619,7878,600,7869,600,7869,619xe" filled="true" fillcolor="#000000" stroked="false">
                <v:path arrowok="t"/>
                <v:fill type="solid"/>
              </v:shape>
            </v:group>
            <v:group style="position:absolute;left:7869;top:619;width:10;height:20" coordorigin="7869,619" coordsize="10,20">
              <v:shape style="position:absolute;left:7869;top:619;width:10;height:20" coordorigin="7869,619" coordsize="10,20" path="m7869,638l7878,638,7878,619,7869,619,7869,638xe" filled="true" fillcolor="#000000" stroked="false">
                <v:path arrowok="t"/>
                <v:fill type="solid"/>
              </v:shape>
            </v:group>
            <v:group style="position:absolute;left:7869;top:638;width:10;height:20" coordorigin="7869,638" coordsize="10,20">
              <v:shape style="position:absolute;left:7869;top:638;width:10;height:20" coordorigin="7869,638" coordsize="10,20" path="m7869,658l7878,658,7878,638,7869,638,7869,658xe" filled="true" fillcolor="#000000" stroked="false">
                <v:path arrowok="t"/>
                <v:fill type="solid"/>
              </v:shape>
            </v:group>
            <v:group style="position:absolute;left:7869;top:658;width:10;height:20" coordorigin="7869,658" coordsize="10,20">
              <v:shape style="position:absolute;left:7869;top:658;width:10;height:20" coordorigin="7869,658" coordsize="10,20" path="m7869,677l7878,677,7878,658,7869,658,7869,677xe" filled="true" fillcolor="#000000" stroked="false">
                <v:path arrowok="t"/>
                <v:fill type="solid"/>
              </v:shape>
            </v:group>
            <v:group style="position:absolute;left:7869;top:677;width:10;height:20" coordorigin="7869,677" coordsize="10,20">
              <v:shape style="position:absolute;left:7869;top:677;width:10;height:20" coordorigin="7869,677" coordsize="10,20" path="m7869,696l7878,696,7878,677,7869,677,7869,696xe" filled="true" fillcolor="#000000" stroked="false">
                <v:path arrowok="t"/>
                <v:fill type="solid"/>
              </v:shape>
            </v:group>
            <v:group style="position:absolute;left:7869;top:696;width:10;height:20" coordorigin="7869,696" coordsize="10,20">
              <v:shape style="position:absolute;left:7869;top:696;width:10;height:20" coordorigin="7869,696" coordsize="10,20" path="m7869,715l7878,715,7878,696,7869,696,7869,715xe" filled="true" fillcolor="#000000" stroked="false">
                <v:path arrowok="t"/>
                <v:fill type="solid"/>
              </v:shape>
            </v:group>
            <v:group style="position:absolute;left:7869;top:715;width:10;height:20" coordorigin="7869,715" coordsize="10,20">
              <v:shape style="position:absolute;left:7869;top:715;width:10;height:20" coordorigin="7869,715" coordsize="10,20" path="m7869,734l7878,734,7878,715,7869,715,7869,734xe" filled="true" fillcolor="#000000" stroked="false">
                <v:path arrowok="t"/>
                <v:fill type="solid"/>
              </v:shape>
            </v:group>
            <v:group style="position:absolute;left:7869;top:734;width:10;height:20" coordorigin="7869,734" coordsize="10,20">
              <v:shape style="position:absolute;left:7869;top:734;width:10;height:20" coordorigin="7869,734" coordsize="10,20" path="m7869,754l7878,754,7878,734,7869,734,7869,754xe" filled="true" fillcolor="#000000" stroked="false">
                <v:path arrowok="t"/>
                <v:fill type="solid"/>
              </v:shape>
            </v:group>
            <v:group style="position:absolute;left:7869;top:754;width:10;height:20" coordorigin="7869,754" coordsize="10,20">
              <v:shape style="position:absolute;left:7869;top:754;width:10;height:20" coordorigin="7869,754" coordsize="10,20" path="m7869,773l7878,773,7878,754,7869,754,7869,773xe" filled="true" fillcolor="#000000" stroked="false">
                <v:path arrowok="t"/>
                <v:fill type="solid"/>
              </v:shape>
            </v:group>
            <v:group style="position:absolute;left:7869;top:773;width:10;height:20" coordorigin="7869,773" coordsize="10,20">
              <v:shape style="position:absolute;left:7869;top:773;width:10;height:20" coordorigin="7869,773" coordsize="10,20" path="m7869,792l7878,792,7878,773,7869,773,7869,792xe" filled="true" fillcolor="#000000" stroked="false">
                <v:path arrowok="t"/>
                <v:fill type="solid"/>
              </v:shape>
            </v:group>
            <v:group style="position:absolute;left:7869;top:792;width:10;height:20" coordorigin="7869,792" coordsize="10,20">
              <v:shape style="position:absolute;left:7869;top:792;width:10;height:20" coordorigin="7869,792" coordsize="10,20" path="m7869,811l7878,811,7878,792,7869,792,7869,811xe" filled="true" fillcolor="#000000" stroked="false">
                <v:path arrowok="t"/>
                <v:fill type="solid"/>
              </v:shape>
            </v:group>
            <v:group style="position:absolute;left:7869;top:811;width:10;height:20" coordorigin="7869,811" coordsize="10,20">
              <v:shape style="position:absolute;left:7869;top:811;width:10;height:20" coordorigin="7869,811" coordsize="10,20" path="m7869,830l7878,830,7878,811,7869,811,7869,830xe" filled="true" fillcolor="#000000" stroked="false">
                <v:path arrowok="t"/>
                <v:fill type="solid"/>
              </v:shape>
            </v:group>
            <v:group style="position:absolute;left:7869;top:830;width:10;height:20" coordorigin="7869,830" coordsize="10,20">
              <v:shape style="position:absolute;left:7869;top:830;width:10;height:20" coordorigin="7869,830" coordsize="10,20" path="m7869,850l7878,850,7878,830,7869,830,7869,850xe" filled="true" fillcolor="#000000" stroked="false">
                <v:path arrowok="t"/>
                <v:fill type="solid"/>
              </v:shape>
            </v:group>
            <v:group style="position:absolute;left:7869;top:850;width:10;height:20" coordorigin="7869,850" coordsize="10,20">
              <v:shape style="position:absolute;left:7869;top:850;width:10;height:20" coordorigin="7869,850" coordsize="10,20" path="m7869,869l7878,869,7878,850,7869,850,7869,869xe" filled="true" fillcolor="#000000" stroked="false">
                <v:path arrowok="t"/>
                <v:fill type="solid"/>
              </v:shape>
            </v:group>
            <v:group style="position:absolute;left:7869;top:869;width:10;height:20" coordorigin="7869,869" coordsize="10,20">
              <v:shape style="position:absolute;left:7869;top:869;width:10;height:20" coordorigin="7869,869" coordsize="10,20" path="m7869,888l7878,888,7878,869,7869,869,7869,888xe" filled="true" fillcolor="#000000" stroked="false">
                <v:path arrowok="t"/>
                <v:fill type="solid"/>
              </v:shape>
              <v:shape style="position:absolute;left:29;top:792;width:1238;height:108" type="#_x0000_t75" stroked="false">
                <v:imagedata r:id="rId945" o:title=""/>
              </v:shape>
              <v:shape style="position:absolute;left:1243;top:888;width:1179;height:12" type="#_x0000_t75" stroked="false">
                <v:imagedata r:id="rId946" o:title=""/>
              </v:shape>
              <v:shape style="position:absolute;left:2408;top:888;width:1176;height:12" type="#_x0000_t75" stroked="false">
                <v:imagedata r:id="rId444" o:title=""/>
              </v:shape>
              <v:shape style="position:absolute;left:3569;top:888;width:1042;height:12" type="#_x0000_t75" stroked="false">
                <v:imagedata r:id="rId947" o:title=""/>
              </v:shape>
              <v:shape style="position:absolute;left:4597;top:888;width:1174;height:12" type="#_x0000_t75" stroked="false">
                <v:imagedata r:id="rId948" o:title=""/>
              </v:shape>
              <v:shape style="position:absolute;left:5756;top:888;width:811;height:12" type="#_x0000_t75" stroked="false">
                <v:imagedata r:id="rId321" o:title=""/>
              </v:shape>
              <v:shape style="position:absolute;left:6553;top:888;width:716;height:12" type="#_x0000_t75" stroked="false">
                <v:imagedata r:id="rId949" o:title=""/>
              </v:shape>
              <v:shape style="position:absolute;left:7254;top:888;width:624;height:12" type="#_x0000_t75" stroked="false">
                <v:imagedata r:id="rId950" o:title=""/>
              </v:shape>
              <v:shape style="position:absolute;left:7864;top:890;width:1169;height:10" type="#_x0000_t75" stroked="false">
                <v:imagedata r:id="rId643" o:title=""/>
              </v:shape>
            </v:group>
            <v:group style="position:absolute;left:1248;top:900;width:10;height:20" coordorigin="1248,900" coordsize="10,20">
              <v:shape style="position:absolute;left:1248;top:900;width:10;height:20" coordorigin="1248,900" coordsize="10,20" path="m1248,919l1258,919,1258,900,1248,900,1248,919xe" filled="true" fillcolor="#000000" stroked="false">
                <v:path arrowok="t"/>
                <v:fill type="solid"/>
              </v:shape>
            </v:group>
            <v:group style="position:absolute;left:1248;top:919;width:10;height:20" coordorigin="1248,919" coordsize="10,20">
              <v:shape style="position:absolute;left:1248;top:919;width:10;height:20" coordorigin="1248,919" coordsize="10,20" path="m1248,938l1258,938,1258,919,1248,919,1248,938xe" filled="true" fillcolor="#000000" stroked="false">
                <v:path arrowok="t"/>
                <v:fill type="solid"/>
              </v:shape>
            </v:group>
            <v:group style="position:absolute;left:1248;top:938;width:10;height:20" coordorigin="1248,938" coordsize="10,20">
              <v:shape style="position:absolute;left:1248;top:938;width:10;height:20" coordorigin="1248,938" coordsize="10,20" path="m1248,958l1258,958,1258,938,1248,938,1248,958xe" filled="true" fillcolor="#000000" stroked="false">
                <v:path arrowok="t"/>
                <v:fill type="solid"/>
              </v:shape>
            </v:group>
            <v:group style="position:absolute;left:1248;top:958;width:10;height:20" coordorigin="1248,958" coordsize="10,20">
              <v:shape style="position:absolute;left:1248;top:958;width:10;height:20" coordorigin="1248,958" coordsize="10,20" path="m1248,977l1258,977,1258,958,1248,958,1248,977xe" filled="true" fillcolor="#000000" stroked="false">
                <v:path arrowok="t"/>
                <v:fill type="solid"/>
              </v:shape>
            </v:group>
            <v:group style="position:absolute;left:1248;top:977;width:10;height:20" coordorigin="1248,977" coordsize="10,20">
              <v:shape style="position:absolute;left:1248;top:977;width:10;height:20" coordorigin="1248,977" coordsize="10,20" path="m1248,996l1258,996,1258,977,1248,977,1248,996xe" filled="true" fillcolor="#000000" stroked="false">
                <v:path arrowok="t"/>
                <v:fill type="solid"/>
              </v:shape>
            </v:group>
            <v:group style="position:absolute;left:1248;top:996;width:10;height:20" coordorigin="1248,996" coordsize="10,20">
              <v:shape style="position:absolute;left:1248;top:996;width:10;height:20" coordorigin="1248,996" coordsize="10,20" path="m1248,1015l1258,1015,1258,996,1248,996,1248,1015xe" filled="true" fillcolor="#000000" stroked="false">
                <v:path arrowok="t"/>
                <v:fill type="solid"/>
              </v:shape>
            </v:group>
            <v:group style="position:absolute;left:1248;top:1015;width:10;height:20" coordorigin="1248,1015" coordsize="10,20">
              <v:shape style="position:absolute;left:1248;top:1015;width:10;height:20" coordorigin="1248,1015" coordsize="10,20" path="m1248,1034l1258,1034,1258,1015,1248,1015,1248,1034xe" filled="true" fillcolor="#000000" stroked="false">
                <v:path arrowok="t"/>
                <v:fill type="solid"/>
              </v:shape>
            </v:group>
            <v:group style="position:absolute;left:1248;top:1034;width:10;height:20" coordorigin="1248,1034" coordsize="10,20">
              <v:shape style="position:absolute;left:1248;top:1034;width:10;height:20" coordorigin="1248,1034" coordsize="10,20" path="m1248,1054l1258,1054,1258,1034,1248,1034,1248,1054xe" filled="true" fillcolor="#000000" stroked="false">
                <v:path arrowok="t"/>
                <v:fill type="solid"/>
              </v:shape>
            </v:group>
            <v:group style="position:absolute;left:1248;top:1054;width:10;height:20" coordorigin="1248,1054" coordsize="10,20">
              <v:shape style="position:absolute;left:1248;top:1054;width:10;height:20" coordorigin="1248,1054" coordsize="10,20" path="m1248,1073l1258,1073,1258,1054,1248,1054,1248,1073xe" filled="true" fillcolor="#000000" stroked="false">
                <v:path arrowok="t"/>
                <v:fill type="solid"/>
              </v:shape>
            </v:group>
            <v:group style="position:absolute;left:1248;top:1073;width:10;height:20" coordorigin="1248,1073" coordsize="10,20">
              <v:shape style="position:absolute;left:1248;top:1073;width:10;height:20" coordorigin="1248,1073" coordsize="10,20" path="m1248,1092l1258,1092,1258,1073,1248,1073,1248,1092xe" filled="true" fillcolor="#000000" stroked="false">
                <v:path arrowok="t"/>
                <v:fill type="solid"/>
              </v:shape>
            </v:group>
            <v:group style="position:absolute;left:1248;top:1092;width:10;height:20" coordorigin="1248,1092" coordsize="10,20">
              <v:shape style="position:absolute;left:1248;top:1092;width:10;height:20" coordorigin="1248,1092" coordsize="10,20" path="m1248,1111l1258,1111,1258,1092,1248,1092,1248,1111xe" filled="true" fillcolor="#000000" stroked="false">
                <v:path arrowok="t"/>
                <v:fill type="solid"/>
              </v:shape>
            </v:group>
            <v:group style="position:absolute;left:1248;top:1111;width:10;height:20" coordorigin="1248,1111" coordsize="10,20">
              <v:shape style="position:absolute;left:1248;top:1111;width:10;height:20" coordorigin="1248,1111" coordsize="10,20" path="m1248,1130l1258,1130,1258,1111,1248,1111,1248,1130xe" filled="true" fillcolor="#000000" stroked="false">
                <v:path arrowok="t"/>
                <v:fill type="solid"/>
              </v:shape>
            </v:group>
            <v:group style="position:absolute;left:2413;top:900;width:10;height:20" coordorigin="2413,900" coordsize="10,20">
              <v:shape style="position:absolute;left:2413;top:900;width:10;height:20" coordorigin="2413,900" coordsize="10,20" path="m2413,919l2422,919,2422,900,2413,900,2413,919xe" filled="true" fillcolor="#000000" stroked="false">
                <v:path arrowok="t"/>
                <v:fill type="solid"/>
              </v:shape>
            </v:group>
            <v:group style="position:absolute;left:2413;top:919;width:10;height:20" coordorigin="2413,919" coordsize="10,20">
              <v:shape style="position:absolute;left:2413;top:919;width:10;height:20" coordorigin="2413,919" coordsize="10,20" path="m2413,938l2422,938,2422,919,2413,919,2413,938xe" filled="true" fillcolor="#000000" stroked="false">
                <v:path arrowok="t"/>
                <v:fill type="solid"/>
              </v:shape>
            </v:group>
            <v:group style="position:absolute;left:2413;top:938;width:10;height:20" coordorigin="2413,938" coordsize="10,20">
              <v:shape style="position:absolute;left:2413;top:938;width:10;height:20" coordorigin="2413,938" coordsize="10,20" path="m2413,958l2422,958,2422,938,2413,938,2413,958xe" filled="true" fillcolor="#000000" stroked="false">
                <v:path arrowok="t"/>
                <v:fill type="solid"/>
              </v:shape>
            </v:group>
            <v:group style="position:absolute;left:2413;top:958;width:10;height:20" coordorigin="2413,958" coordsize="10,20">
              <v:shape style="position:absolute;left:2413;top:958;width:10;height:20" coordorigin="2413,958" coordsize="10,20" path="m2413,977l2422,977,2422,958,2413,958,2413,977xe" filled="true" fillcolor="#000000" stroked="false">
                <v:path arrowok="t"/>
                <v:fill type="solid"/>
              </v:shape>
            </v:group>
            <v:group style="position:absolute;left:2413;top:977;width:10;height:20" coordorigin="2413,977" coordsize="10,20">
              <v:shape style="position:absolute;left:2413;top:977;width:10;height:20" coordorigin="2413,977" coordsize="10,20" path="m2413,996l2422,996,2422,977,2413,977,2413,996xe" filled="true" fillcolor="#000000" stroked="false">
                <v:path arrowok="t"/>
                <v:fill type="solid"/>
              </v:shape>
            </v:group>
            <v:group style="position:absolute;left:2413;top:996;width:10;height:20" coordorigin="2413,996" coordsize="10,20">
              <v:shape style="position:absolute;left:2413;top:996;width:10;height:20" coordorigin="2413,996" coordsize="10,20" path="m2413,1015l2422,1015,2422,996,2413,996,2413,1015xe" filled="true" fillcolor="#000000" stroked="false">
                <v:path arrowok="t"/>
                <v:fill type="solid"/>
              </v:shape>
            </v:group>
            <v:group style="position:absolute;left:2413;top:1015;width:10;height:20" coordorigin="2413,1015" coordsize="10,20">
              <v:shape style="position:absolute;left:2413;top:1015;width:10;height:20" coordorigin="2413,1015" coordsize="10,20" path="m2413,1034l2422,1034,2422,1015,2413,1015,2413,1034xe" filled="true" fillcolor="#000000" stroked="false">
                <v:path arrowok="t"/>
                <v:fill type="solid"/>
              </v:shape>
            </v:group>
            <v:group style="position:absolute;left:2413;top:1034;width:10;height:20" coordorigin="2413,1034" coordsize="10,20">
              <v:shape style="position:absolute;left:2413;top:1034;width:10;height:20" coordorigin="2413,1034" coordsize="10,20" path="m2413,1054l2422,1054,2422,1034,2413,1034,2413,1054xe" filled="true" fillcolor="#000000" stroked="false">
                <v:path arrowok="t"/>
                <v:fill type="solid"/>
              </v:shape>
            </v:group>
            <v:group style="position:absolute;left:2413;top:1054;width:10;height:20" coordorigin="2413,1054" coordsize="10,20">
              <v:shape style="position:absolute;left:2413;top:1054;width:10;height:20" coordorigin="2413,1054" coordsize="10,20" path="m2413,1073l2422,1073,2422,1054,2413,1054,2413,1073xe" filled="true" fillcolor="#000000" stroked="false">
                <v:path arrowok="t"/>
                <v:fill type="solid"/>
              </v:shape>
            </v:group>
            <v:group style="position:absolute;left:2413;top:1073;width:10;height:20" coordorigin="2413,1073" coordsize="10,20">
              <v:shape style="position:absolute;left:2413;top:1073;width:10;height:20" coordorigin="2413,1073" coordsize="10,20" path="m2413,1092l2422,1092,2422,1073,2413,1073,2413,1092xe" filled="true" fillcolor="#000000" stroked="false">
                <v:path arrowok="t"/>
                <v:fill type="solid"/>
              </v:shape>
            </v:group>
            <v:group style="position:absolute;left:2413;top:1092;width:10;height:20" coordorigin="2413,1092" coordsize="10,20">
              <v:shape style="position:absolute;left:2413;top:1092;width:10;height:20" coordorigin="2413,1092" coordsize="10,20" path="m2413,1111l2422,1111,2422,1092,2413,1092,2413,1111xe" filled="true" fillcolor="#000000" stroked="false">
                <v:path arrowok="t"/>
                <v:fill type="solid"/>
              </v:shape>
            </v:group>
            <v:group style="position:absolute;left:2413;top:1111;width:10;height:20" coordorigin="2413,1111" coordsize="10,20">
              <v:shape style="position:absolute;left:2413;top:1111;width:10;height:20" coordorigin="2413,1111" coordsize="10,20" path="m2413,1130l2422,1130,2422,1111,2413,1111,2413,1130xe" filled="true" fillcolor="#000000" stroked="false">
                <v:path arrowok="t"/>
                <v:fill type="solid"/>
              </v:shape>
            </v:group>
            <v:group style="position:absolute;left:2413;top:1130;width:10;height:20" coordorigin="2413,1130" coordsize="10,20">
              <v:shape style="position:absolute;left:2413;top:1130;width:10;height:20" coordorigin="2413,1130" coordsize="10,20" path="m2413,1150l2422,1150,2422,1130,2413,1130,2413,1150xe" filled="true" fillcolor="#000000" stroked="false">
                <v:path arrowok="t"/>
                <v:fill type="solid"/>
              </v:shape>
            </v:group>
            <v:group style="position:absolute;left:2413;top:1150;width:10;height:20" coordorigin="2413,1150" coordsize="10,20">
              <v:shape style="position:absolute;left:2413;top:1150;width:10;height:20" coordorigin="2413,1150" coordsize="10,20" path="m2413,1169l2422,1169,2422,1150,2413,1150,2413,1169xe" filled="true" fillcolor="#000000" stroked="false">
                <v:path arrowok="t"/>
                <v:fill type="solid"/>
              </v:shape>
            </v:group>
            <v:group style="position:absolute;left:2413;top:1169;width:10;height:20" coordorigin="2413,1169" coordsize="10,20">
              <v:shape style="position:absolute;left:2413;top:1169;width:10;height:20" coordorigin="2413,1169" coordsize="10,20" path="m2413,1188l2422,1188,2422,1169,2413,1169,2413,1188xe" filled="true" fillcolor="#000000" stroked="false">
                <v:path arrowok="t"/>
                <v:fill type="solid"/>
              </v:shape>
            </v:group>
            <v:group style="position:absolute;left:2413;top:1188;width:10;height:20" coordorigin="2413,1188" coordsize="10,20">
              <v:shape style="position:absolute;left:2413;top:1188;width:10;height:20" coordorigin="2413,1188" coordsize="10,20" path="m2413,1207l2422,1207,2422,1188,2413,1188,2413,1207xe" filled="true" fillcolor="#000000" stroked="false">
                <v:path arrowok="t"/>
                <v:fill type="solid"/>
              </v:shape>
            </v:group>
            <v:group style="position:absolute;left:2413;top:1207;width:10;height:20" coordorigin="2413,1207" coordsize="10,20">
              <v:shape style="position:absolute;left:2413;top:1207;width:10;height:20" coordorigin="2413,1207" coordsize="10,20" path="m2413,1226l2422,1226,2422,1207,2413,1207,2413,1226xe" filled="true" fillcolor="#000000" stroked="false">
                <v:path arrowok="t"/>
                <v:fill type="solid"/>
              </v:shape>
            </v:group>
            <v:group style="position:absolute;left:3574;top:900;width:10;height:20" coordorigin="3574,900" coordsize="10,20">
              <v:shape style="position:absolute;left:3574;top:900;width:10;height:20" coordorigin="3574,900" coordsize="10,20" path="m3574,919l3584,919,3584,900,3574,900,3574,919xe" filled="true" fillcolor="#000000" stroked="false">
                <v:path arrowok="t"/>
                <v:fill type="solid"/>
              </v:shape>
            </v:group>
            <v:group style="position:absolute;left:3574;top:919;width:10;height:20" coordorigin="3574,919" coordsize="10,20">
              <v:shape style="position:absolute;left:3574;top:919;width:10;height:20" coordorigin="3574,919" coordsize="10,20" path="m3574,938l3584,938,3584,919,3574,919,3574,938xe" filled="true" fillcolor="#000000" stroked="false">
                <v:path arrowok="t"/>
                <v:fill type="solid"/>
              </v:shape>
            </v:group>
            <v:group style="position:absolute;left:3574;top:938;width:10;height:20" coordorigin="3574,938" coordsize="10,20">
              <v:shape style="position:absolute;left:3574;top:938;width:10;height:20" coordorigin="3574,938" coordsize="10,20" path="m3574,958l3584,958,3584,938,3574,938,3574,958xe" filled="true" fillcolor="#000000" stroked="false">
                <v:path arrowok="t"/>
                <v:fill type="solid"/>
              </v:shape>
            </v:group>
            <v:group style="position:absolute;left:3574;top:958;width:10;height:20" coordorigin="3574,958" coordsize="10,20">
              <v:shape style="position:absolute;left:3574;top:958;width:10;height:20" coordorigin="3574,958" coordsize="10,20" path="m3574,977l3584,977,3584,958,3574,958,3574,977xe" filled="true" fillcolor="#000000" stroked="false">
                <v:path arrowok="t"/>
                <v:fill type="solid"/>
              </v:shape>
            </v:group>
            <v:group style="position:absolute;left:3574;top:977;width:10;height:20" coordorigin="3574,977" coordsize="10,20">
              <v:shape style="position:absolute;left:3574;top:977;width:10;height:20" coordorigin="3574,977" coordsize="10,20" path="m3574,996l3584,996,3584,977,3574,977,3574,996xe" filled="true" fillcolor="#000000" stroked="false">
                <v:path arrowok="t"/>
                <v:fill type="solid"/>
              </v:shape>
            </v:group>
            <v:group style="position:absolute;left:3574;top:996;width:10;height:20" coordorigin="3574,996" coordsize="10,20">
              <v:shape style="position:absolute;left:3574;top:996;width:10;height:20" coordorigin="3574,996" coordsize="10,20" path="m3574,1015l3584,1015,3584,996,3574,996,3574,1015xe" filled="true" fillcolor="#000000" stroked="false">
                <v:path arrowok="t"/>
                <v:fill type="solid"/>
              </v:shape>
            </v:group>
            <v:group style="position:absolute;left:3574;top:1015;width:10;height:20" coordorigin="3574,1015" coordsize="10,20">
              <v:shape style="position:absolute;left:3574;top:1015;width:10;height:20" coordorigin="3574,1015" coordsize="10,20" path="m3574,1034l3584,1034,3584,1015,3574,1015,3574,1034xe" filled="true" fillcolor="#000000" stroked="false">
                <v:path arrowok="t"/>
                <v:fill type="solid"/>
              </v:shape>
            </v:group>
            <v:group style="position:absolute;left:3574;top:1034;width:10;height:20" coordorigin="3574,1034" coordsize="10,20">
              <v:shape style="position:absolute;left:3574;top:1034;width:10;height:20" coordorigin="3574,1034" coordsize="10,20" path="m3574,1054l3584,1054,3584,1034,3574,1034,3574,1054xe" filled="true" fillcolor="#000000" stroked="false">
                <v:path arrowok="t"/>
                <v:fill type="solid"/>
              </v:shape>
            </v:group>
            <v:group style="position:absolute;left:3574;top:1054;width:10;height:20" coordorigin="3574,1054" coordsize="10,20">
              <v:shape style="position:absolute;left:3574;top:1054;width:10;height:20" coordorigin="3574,1054" coordsize="10,20" path="m3574,1073l3584,1073,3584,1054,3574,1054,3574,1073xe" filled="true" fillcolor="#000000" stroked="false">
                <v:path arrowok="t"/>
                <v:fill type="solid"/>
              </v:shape>
            </v:group>
            <v:group style="position:absolute;left:3574;top:1073;width:10;height:20" coordorigin="3574,1073" coordsize="10,20">
              <v:shape style="position:absolute;left:3574;top:1073;width:10;height:20" coordorigin="3574,1073" coordsize="10,20" path="m3574,1092l3584,1092,3584,1073,3574,1073,3574,1092xe" filled="true" fillcolor="#000000" stroked="false">
                <v:path arrowok="t"/>
                <v:fill type="solid"/>
              </v:shape>
            </v:group>
            <v:group style="position:absolute;left:3574;top:1092;width:10;height:20" coordorigin="3574,1092" coordsize="10,20">
              <v:shape style="position:absolute;left:3574;top:1092;width:10;height:20" coordorigin="3574,1092" coordsize="10,20" path="m3574,1111l3584,1111,3584,1092,3574,1092,3574,1111xe" filled="true" fillcolor="#000000" stroked="false">
                <v:path arrowok="t"/>
                <v:fill type="solid"/>
              </v:shape>
            </v:group>
            <v:group style="position:absolute;left:3574;top:1111;width:10;height:20" coordorigin="3574,1111" coordsize="10,20">
              <v:shape style="position:absolute;left:3574;top:1111;width:10;height:20" coordorigin="3574,1111" coordsize="10,20" path="m3574,1130l3584,1130,3584,1111,3574,1111,3574,1130xe" filled="true" fillcolor="#000000" stroked="false">
                <v:path arrowok="t"/>
                <v:fill type="solid"/>
              </v:shape>
            </v:group>
            <v:group style="position:absolute;left:3574;top:1130;width:10;height:20" coordorigin="3574,1130" coordsize="10,20">
              <v:shape style="position:absolute;left:3574;top:1130;width:10;height:20" coordorigin="3574,1130" coordsize="10,20" path="m3574,1150l3584,1150,3584,1130,3574,1130,3574,1150xe" filled="true" fillcolor="#000000" stroked="false">
                <v:path arrowok="t"/>
                <v:fill type="solid"/>
              </v:shape>
            </v:group>
            <v:group style="position:absolute;left:3574;top:1150;width:10;height:20" coordorigin="3574,1150" coordsize="10,20">
              <v:shape style="position:absolute;left:3574;top:1150;width:10;height:20" coordorigin="3574,1150" coordsize="10,20" path="m3574,1169l3584,1169,3584,1150,3574,1150,3574,1169xe" filled="true" fillcolor="#000000" stroked="false">
                <v:path arrowok="t"/>
                <v:fill type="solid"/>
              </v:shape>
            </v:group>
            <v:group style="position:absolute;left:3574;top:1169;width:10;height:20" coordorigin="3574,1169" coordsize="10,20">
              <v:shape style="position:absolute;left:3574;top:1169;width:10;height:20" coordorigin="3574,1169" coordsize="10,20" path="m3574,1188l3584,1188,3584,1169,3574,1169,3574,1188xe" filled="true" fillcolor="#000000" stroked="false">
                <v:path arrowok="t"/>
                <v:fill type="solid"/>
              </v:shape>
            </v:group>
            <v:group style="position:absolute;left:3574;top:1188;width:10;height:20" coordorigin="3574,1188" coordsize="10,20">
              <v:shape style="position:absolute;left:3574;top:1188;width:10;height:20" coordorigin="3574,1188" coordsize="10,20" path="m3574,1207l3584,1207,3584,1188,3574,1188,3574,1207xe" filled="true" fillcolor="#000000" stroked="false">
                <v:path arrowok="t"/>
                <v:fill type="solid"/>
              </v:shape>
            </v:group>
            <v:group style="position:absolute;left:3574;top:1207;width:10;height:20" coordorigin="3574,1207" coordsize="10,20">
              <v:shape style="position:absolute;left:3574;top:1207;width:10;height:20" coordorigin="3574,1207" coordsize="10,20" path="m3574,1226l3584,1226,3584,1207,3574,1207,3574,1226xe" filled="true" fillcolor="#000000" stroked="false">
                <v:path arrowok="t"/>
                <v:fill type="solid"/>
              </v:shape>
            </v:group>
            <v:group style="position:absolute;left:4601;top:900;width:10;height:20" coordorigin="4601,900" coordsize="10,20">
              <v:shape style="position:absolute;left:4601;top:900;width:10;height:20" coordorigin="4601,900" coordsize="10,20" path="m4601,919l4611,919,4611,900,4601,900,4601,919xe" filled="true" fillcolor="#000000" stroked="false">
                <v:path arrowok="t"/>
                <v:fill type="solid"/>
              </v:shape>
            </v:group>
            <v:group style="position:absolute;left:4601;top:919;width:10;height:20" coordorigin="4601,919" coordsize="10,20">
              <v:shape style="position:absolute;left:4601;top:919;width:10;height:20" coordorigin="4601,919" coordsize="10,20" path="m4601,938l4611,938,4611,919,4601,919,4601,938xe" filled="true" fillcolor="#000000" stroked="false">
                <v:path arrowok="t"/>
                <v:fill type="solid"/>
              </v:shape>
            </v:group>
            <v:group style="position:absolute;left:4601;top:938;width:10;height:20" coordorigin="4601,938" coordsize="10,20">
              <v:shape style="position:absolute;left:4601;top:938;width:10;height:20" coordorigin="4601,938" coordsize="10,20" path="m4601,958l4611,958,4611,938,4601,938,4601,958xe" filled="true" fillcolor="#000000" stroked="false">
                <v:path arrowok="t"/>
                <v:fill type="solid"/>
              </v:shape>
            </v:group>
            <v:group style="position:absolute;left:4601;top:958;width:10;height:20" coordorigin="4601,958" coordsize="10,20">
              <v:shape style="position:absolute;left:4601;top:958;width:10;height:20" coordorigin="4601,958" coordsize="10,20" path="m4601,977l4611,977,4611,958,4601,958,4601,977xe" filled="true" fillcolor="#000000" stroked="false">
                <v:path arrowok="t"/>
                <v:fill type="solid"/>
              </v:shape>
            </v:group>
            <v:group style="position:absolute;left:4601;top:977;width:10;height:20" coordorigin="4601,977" coordsize="10,20">
              <v:shape style="position:absolute;left:4601;top:977;width:10;height:20" coordorigin="4601,977" coordsize="10,20" path="m4601,996l4611,996,4611,977,4601,977,4601,996xe" filled="true" fillcolor="#000000" stroked="false">
                <v:path arrowok="t"/>
                <v:fill type="solid"/>
              </v:shape>
            </v:group>
            <v:group style="position:absolute;left:4601;top:996;width:10;height:20" coordorigin="4601,996" coordsize="10,20">
              <v:shape style="position:absolute;left:4601;top:996;width:10;height:20" coordorigin="4601,996" coordsize="10,20" path="m4601,1015l4611,1015,4611,996,4601,996,4601,1015xe" filled="true" fillcolor="#000000" stroked="false">
                <v:path arrowok="t"/>
                <v:fill type="solid"/>
              </v:shape>
            </v:group>
            <v:group style="position:absolute;left:4601;top:1015;width:10;height:20" coordorigin="4601,1015" coordsize="10,20">
              <v:shape style="position:absolute;left:4601;top:1015;width:10;height:20" coordorigin="4601,1015" coordsize="10,20" path="m4601,1034l4611,1034,4611,1015,4601,1015,4601,1034xe" filled="true" fillcolor="#000000" stroked="false">
                <v:path arrowok="t"/>
                <v:fill type="solid"/>
              </v:shape>
            </v:group>
            <v:group style="position:absolute;left:4601;top:1034;width:10;height:20" coordorigin="4601,1034" coordsize="10,20">
              <v:shape style="position:absolute;left:4601;top:1034;width:10;height:20" coordorigin="4601,1034" coordsize="10,20" path="m4601,1054l4611,1054,4611,1034,4601,1034,4601,1054xe" filled="true" fillcolor="#000000" stroked="false">
                <v:path arrowok="t"/>
                <v:fill type="solid"/>
              </v:shape>
            </v:group>
            <v:group style="position:absolute;left:4601;top:1054;width:10;height:20" coordorigin="4601,1054" coordsize="10,20">
              <v:shape style="position:absolute;left:4601;top:1054;width:10;height:20" coordorigin="4601,1054" coordsize="10,20" path="m4601,1073l4611,1073,4611,1054,4601,1054,4601,1073xe" filled="true" fillcolor="#000000" stroked="false">
                <v:path arrowok="t"/>
                <v:fill type="solid"/>
              </v:shape>
            </v:group>
            <v:group style="position:absolute;left:4601;top:1073;width:10;height:20" coordorigin="4601,1073" coordsize="10,20">
              <v:shape style="position:absolute;left:4601;top:1073;width:10;height:20" coordorigin="4601,1073" coordsize="10,20" path="m4601,1092l4611,1092,4611,1073,4601,1073,4601,1092xe" filled="true" fillcolor="#000000" stroked="false">
                <v:path arrowok="t"/>
                <v:fill type="solid"/>
              </v:shape>
            </v:group>
            <v:group style="position:absolute;left:4601;top:1092;width:10;height:20" coordorigin="4601,1092" coordsize="10,20">
              <v:shape style="position:absolute;left:4601;top:1092;width:10;height:20" coordorigin="4601,1092" coordsize="10,20" path="m4601,1111l4611,1111,4611,1092,4601,1092,4601,1111xe" filled="true" fillcolor="#000000" stroked="false">
                <v:path arrowok="t"/>
                <v:fill type="solid"/>
              </v:shape>
            </v:group>
            <v:group style="position:absolute;left:4601;top:1111;width:10;height:20" coordorigin="4601,1111" coordsize="10,20">
              <v:shape style="position:absolute;left:4601;top:1111;width:10;height:20" coordorigin="4601,1111" coordsize="10,20" path="m4601,1130l4611,1130,4611,1111,4601,1111,4601,1130xe" filled="true" fillcolor="#000000" stroked="false">
                <v:path arrowok="t"/>
                <v:fill type="solid"/>
              </v:shape>
            </v:group>
            <v:group style="position:absolute;left:4601;top:1130;width:10;height:20" coordorigin="4601,1130" coordsize="10,20">
              <v:shape style="position:absolute;left:4601;top:1130;width:10;height:20" coordorigin="4601,1130" coordsize="10,20" path="m4601,1150l4611,1150,4611,1130,4601,1130,4601,1150xe" filled="true" fillcolor="#000000" stroked="false">
                <v:path arrowok="t"/>
                <v:fill type="solid"/>
              </v:shape>
            </v:group>
            <v:group style="position:absolute;left:4601;top:1150;width:10;height:20" coordorigin="4601,1150" coordsize="10,20">
              <v:shape style="position:absolute;left:4601;top:1150;width:10;height:20" coordorigin="4601,1150" coordsize="10,20" path="m4601,1169l4611,1169,4611,1150,4601,1150,4601,1169xe" filled="true" fillcolor="#000000" stroked="false">
                <v:path arrowok="t"/>
                <v:fill type="solid"/>
              </v:shape>
            </v:group>
            <v:group style="position:absolute;left:4601;top:1169;width:10;height:20" coordorigin="4601,1169" coordsize="10,20">
              <v:shape style="position:absolute;left:4601;top:1169;width:10;height:20" coordorigin="4601,1169" coordsize="10,20" path="m4601,1188l4611,1188,4611,1169,4601,1169,4601,1188xe" filled="true" fillcolor="#000000" stroked="false">
                <v:path arrowok="t"/>
                <v:fill type="solid"/>
              </v:shape>
            </v:group>
            <v:group style="position:absolute;left:4601;top:1188;width:10;height:20" coordorigin="4601,1188" coordsize="10,20">
              <v:shape style="position:absolute;left:4601;top:1188;width:10;height:20" coordorigin="4601,1188" coordsize="10,20" path="m4601,1207l4611,1207,4611,1188,4601,1188,4601,1207xe" filled="true" fillcolor="#000000" stroked="false">
                <v:path arrowok="t"/>
                <v:fill type="solid"/>
              </v:shape>
            </v:group>
            <v:group style="position:absolute;left:4601;top:1207;width:10;height:20" coordorigin="4601,1207" coordsize="10,20">
              <v:shape style="position:absolute;left:4601;top:1207;width:10;height:20" coordorigin="4601,1207" coordsize="10,20" path="m4601,1226l4611,1226,4611,1207,4601,1207,4601,1226xe" filled="true" fillcolor="#000000" stroked="false">
                <v:path arrowok="t"/>
                <v:fill type="solid"/>
              </v:shape>
            </v:group>
            <v:group style="position:absolute;left:5761;top:900;width:10;height:20" coordorigin="5761,900" coordsize="10,20">
              <v:shape style="position:absolute;left:5761;top:900;width:10;height:20" coordorigin="5761,900" coordsize="10,20" path="m5761,919l5771,919,5771,900,5761,900,5761,919xe" filled="true" fillcolor="#000000" stroked="false">
                <v:path arrowok="t"/>
                <v:fill type="solid"/>
              </v:shape>
            </v:group>
            <v:group style="position:absolute;left:5761;top:919;width:10;height:20" coordorigin="5761,919" coordsize="10,20">
              <v:shape style="position:absolute;left:5761;top:919;width:10;height:20" coordorigin="5761,919" coordsize="10,20" path="m5761,938l5771,938,5771,919,5761,919,5761,938xe" filled="true" fillcolor="#000000" stroked="false">
                <v:path arrowok="t"/>
                <v:fill type="solid"/>
              </v:shape>
            </v:group>
            <v:group style="position:absolute;left:5761;top:938;width:10;height:20" coordorigin="5761,938" coordsize="10,20">
              <v:shape style="position:absolute;left:5761;top:938;width:10;height:20" coordorigin="5761,938" coordsize="10,20" path="m5761,958l5771,958,5771,938,5761,938,5761,958xe" filled="true" fillcolor="#000000" stroked="false">
                <v:path arrowok="t"/>
                <v:fill type="solid"/>
              </v:shape>
            </v:group>
            <v:group style="position:absolute;left:5761;top:958;width:10;height:20" coordorigin="5761,958" coordsize="10,20">
              <v:shape style="position:absolute;left:5761;top:958;width:10;height:20" coordorigin="5761,958" coordsize="10,20" path="m5761,977l5771,977,5771,958,5761,958,5761,977xe" filled="true" fillcolor="#000000" stroked="false">
                <v:path arrowok="t"/>
                <v:fill type="solid"/>
              </v:shape>
            </v:group>
            <v:group style="position:absolute;left:5761;top:977;width:10;height:20" coordorigin="5761,977" coordsize="10,20">
              <v:shape style="position:absolute;left:5761;top:977;width:10;height:20" coordorigin="5761,977" coordsize="10,20" path="m5761,996l5771,996,5771,977,5761,977,5761,996xe" filled="true" fillcolor="#000000" stroked="false">
                <v:path arrowok="t"/>
                <v:fill type="solid"/>
              </v:shape>
            </v:group>
            <v:group style="position:absolute;left:5761;top:996;width:10;height:20" coordorigin="5761,996" coordsize="10,20">
              <v:shape style="position:absolute;left:5761;top:996;width:10;height:20" coordorigin="5761,996" coordsize="10,20" path="m5761,1015l5771,1015,5771,996,5761,996,5761,1015xe" filled="true" fillcolor="#000000" stroked="false">
                <v:path arrowok="t"/>
                <v:fill type="solid"/>
              </v:shape>
            </v:group>
            <v:group style="position:absolute;left:5761;top:1015;width:10;height:20" coordorigin="5761,1015" coordsize="10,20">
              <v:shape style="position:absolute;left:5761;top:1015;width:10;height:20" coordorigin="5761,1015" coordsize="10,20" path="m5761,1034l5771,1034,5771,1015,5761,1015,5761,1034xe" filled="true" fillcolor="#000000" stroked="false">
                <v:path arrowok="t"/>
                <v:fill type="solid"/>
              </v:shape>
            </v:group>
            <v:group style="position:absolute;left:5761;top:1034;width:10;height:20" coordorigin="5761,1034" coordsize="10,20">
              <v:shape style="position:absolute;left:5761;top:1034;width:10;height:20" coordorigin="5761,1034" coordsize="10,20" path="m5761,1054l5771,1054,5771,1034,5761,1034,5761,1054xe" filled="true" fillcolor="#000000" stroked="false">
                <v:path arrowok="t"/>
                <v:fill type="solid"/>
              </v:shape>
            </v:group>
            <v:group style="position:absolute;left:5761;top:1054;width:10;height:20" coordorigin="5761,1054" coordsize="10,20">
              <v:shape style="position:absolute;left:5761;top:1054;width:10;height:20" coordorigin="5761,1054" coordsize="10,20" path="m5761,1073l5771,1073,5771,1054,5761,1054,5761,1073xe" filled="true" fillcolor="#000000" stroked="false">
                <v:path arrowok="t"/>
                <v:fill type="solid"/>
              </v:shape>
            </v:group>
            <v:group style="position:absolute;left:5761;top:1073;width:10;height:20" coordorigin="5761,1073" coordsize="10,20">
              <v:shape style="position:absolute;left:5761;top:1073;width:10;height:20" coordorigin="5761,1073" coordsize="10,20" path="m5761,1092l5771,1092,5771,1073,5761,1073,5761,1092xe" filled="true" fillcolor="#000000" stroked="false">
                <v:path arrowok="t"/>
                <v:fill type="solid"/>
              </v:shape>
            </v:group>
            <v:group style="position:absolute;left:5761;top:1092;width:10;height:20" coordorigin="5761,1092" coordsize="10,20">
              <v:shape style="position:absolute;left:5761;top:1092;width:10;height:20" coordorigin="5761,1092" coordsize="10,20" path="m5761,1111l5771,1111,5771,1092,5761,1092,5761,1111xe" filled="true" fillcolor="#000000" stroked="false">
                <v:path arrowok="t"/>
                <v:fill type="solid"/>
              </v:shape>
            </v:group>
            <v:group style="position:absolute;left:5761;top:1111;width:10;height:20" coordorigin="5761,1111" coordsize="10,20">
              <v:shape style="position:absolute;left:5761;top:1111;width:10;height:20" coordorigin="5761,1111" coordsize="10,20" path="m5761,1130l5771,1130,5771,1111,5761,1111,5761,1130xe" filled="true" fillcolor="#000000" stroked="false">
                <v:path arrowok="t"/>
                <v:fill type="solid"/>
              </v:shape>
            </v:group>
            <v:group style="position:absolute;left:5761;top:1130;width:10;height:20" coordorigin="5761,1130" coordsize="10,20">
              <v:shape style="position:absolute;left:5761;top:1130;width:10;height:20" coordorigin="5761,1130" coordsize="10,20" path="m5761,1150l5771,1150,5771,1130,5761,1130,5761,1150xe" filled="true" fillcolor="#000000" stroked="false">
                <v:path arrowok="t"/>
                <v:fill type="solid"/>
              </v:shape>
            </v:group>
            <v:group style="position:absolute;left:5761;top:1150;width:10;height:20" coordorigin="5761,1150" coordsize="10,20">
              <v:shape style="position:absolute;left:5761;top:1150;width:10;height:20" coordorigin="5761,1150" coordsize="10,20" path="m5761,1169l5771,1169,5771,1150,5761,1150,5761,1169xe" filled="true" fillcolor="#000000" stroked="false">
                <v:path arrowok="t"/>
                <v:fill type="solid"/>
              </v:shape>
            </v:group>
            <v:group style="position:absolute;left:5761;top:1169;width:10;height:20" coordorigin="5761,1169" coordsize="10,20">
              <v:shape style="position:absolute;left:5761;top:1169;width:10;height:20" coordorigin="5761,1169" coordsize="10,20" path="m5761,1188l5771,1188,5771,1169,5761,1169,5761,1188xe" filled="true" fillcolor="#000000" stroked="false">
                <v:path arrowok="t"/>
                <v:fill type="solid"/>
              </v:shape>
            </v:group>
            <v:group style="position:absolute;left:5761;top:1188;width:10;height:20" coordorigin="5761,1188" coordsize="10,20">
              <v:shape style="position:absolute;left:5761;top:1188;width:10;height:20" coordorigin="5761,1188" coordsize="10,20" path="m5761,1207l5771,1207,5771,1188,5761,1188,5761,1207xe" filled="true" fillcolor="#000000" stroked="false">
                <v:path arrowok="t"/>
                <v:fill type="solid"/>
              </v:shape>
            </v:group>
            <v:group style="position:absolute;left:5761;top:1207;width:10;height:20" coordorigin="5761,1207" coordsize="10,20">
              <v:shape style="position:absolute;left:5761;top:1207;width:10;height:20" coordorigin="5761,1207" coordsize="10,20" path="m5761,1226l5771,1226,5771,1207,5761,1207,5761,1226xe" filled="true" fillcolor="#000000" stroked="false">
                <v:path arrowok="t"/>
                <v:fill type="solid"/>
              </v:shape>
            </v:group>
            <v:group style="position:absolute;left:5761;top:1229;width:10;height:2" coordorigin="5761,1229" coordsize="10,2">
              <v:shape style="position:absolute;left:5761;top:1229;width:10;height:2" coordorigin="5761,1229" coordsize="10,0" path="m5761,1229l5771,1229e" filled="false" stroked="true" strokeweight=".23999pt" strokecolor="#000000">
                <v:path arrowok="t"/>
              </v:shape>
            </v:group>
            <v:group style="position:absolute;left:6558;top:900;width:10;height:20" coordorigin="6558,900" coordsize="10,20">
              <v:shape style="position:absolute;left:6558;top:900;width:10;height:20" coordorigin="6558,900" coordsize="10,20" path="m6558,919l6567,919,6567,900,6558,900,6558,919xe" filled="true" fillcolor="#000000" stroked="false">
                <v:path arrowok="t"/>
                <v:fill type="solid"/>
              </v:shape>
            </v:group>
            <v:group style="position:absolute;left:6558;top:919;width:10;height:20" coordorigin="6558,919" coordsize="10,20">
              <v:shape style="position:absolute;left:6558;top:919;width:10;height:20" coordorigin="6558,919" coordsize="10,20" path="m6558,938l6567,938,6567,919,6558,919,6558,938xe" filled="true" fillcolor="#000000" stroked="false">
                <v:path arrowok="t"/>
                <v:fill type="solid"/>
              </v:shape>
            </v:group>
            <v:group style="position:absolute;left:6558;top:938;width:10;height:20" coordorigin="6558,938" coordsize="10,20">
              <v:shape style="position:absolute;left:6558;top:938;width:10;height:20" coordorigin="6558,938" coordsize="10,20" path="m6558,958l6567,958,6567,938,6558,938,6558,958xe" filled="true" fillcolor="#000000" stroked="false">
                <v:path arrowok="t"/>
                <v:fill type="solid"/>
              </v:shape>
            </v:group>
            <v:group style="position:absolute;left:6558;top:958;width:10;height:20" coordorigin="6558,958" coordsize="10,20">
              <v:shape style="position:absolute;left:6558;top:958;width:10;height:20" coordorigin="6558,958" coordsize="10,20" path="m6558,977l6567,977,6567,958,6558,958,6558,977xe" filled="true" fillcolor="#000000" stroked="false">
                <v:path arrowok="t"/>
                <v:fill type="solid"/>
              </v:shape>
            </v:group>
            <v:group style="position:absolute;left:6558;top:977;width:10;height:20" coordorigin="6558,977" coordsize="10,20">
              <v:shape style="position:absolute;left:6558;top:977;width:10;height:20" coordorigin="6558,977" coordsize="10,20" path="m6558,996l6567,996,6567,977,6558,977,6558,996xe" filled="true" fillcolor="#000000" stroked="false">
                <v:path arrowok="t"/>
                <v:fill type="solid"/>
              </v:shape>
            </v:group>
            <v:group style="position:absolute;left:6558;top:996;width:10;height:20" coordorigin="6558,996" coordsize="10,20">
              <v:shape style="position:absolute;left:6558;top:996;width:10;height:20" coordorigin="6558,996" coordsize="10,20" path="m6558,1015l6567,1015,6567,996,6558,996,6558,1015xe" filled="true" fillcolor="#000000" stroked="false">
                <v:path arrowok="t"/>
                <v:fill type="solid"/>
              </v:shape>
            </v:group>
            <v:group style="position:absolute;left:6558;top:1015;width:10;height:20" coordorigin="6558,1015" coordsize="10,20">
              <v:shape style="position:absolute;left:6558;top:1015;width:10;height:20" coordorigin="6558,1015" coordsize="10,20" path="m6558,1034l6567,1034,6567,1015,6558,1015,6558,1034xe" filled="true" fillcolor="#000000" stroked="false">
                <v:path arrowok="t"/>
                <v:fill type="solid"/>
              </v:shape>
            </v:group>
            <v:group style="position:absolute;left:6558;top:1034;width:10;height:20" coordorigin="6558,1034" coordsize="10,20">
              <v:shape style="position:absolute;left:6558;top:1034;width:10;height:20" coordorigin="6558,1034" coordsize="10,20" path="m6558,1054l6567,1054,6567,1034,6558,1034,6558,1054xe" filled="true" fillcolor="#000000" stroked="false">
                <v:path arrowok="t"/>
                <v:fill type="solid"/>
              </v:shape>
            </v:group>
            <v:group style="position:absolute;left:6558;top:1054;width:10;height:20" coordorigin="6558,1054" coordsize="10,20">
              <v:shape style="position:absolute;left:6558;top:1054;width:10;height:20" coordorigin="6558,1054" coordsize="10,20" path="m6558,1073l6567,1073,6567,1054,6558,1054,6558,1073xe" filled="true" fillcolor="#000000" stroked="false">
                <v:path arrowok="t"/>
                <v:fill type="solid"/>
              </v:shape>
            </v:group>
            <v:group style="position:absolute;left:6558;top:1073;width:10;height:20" coordorigin="6558,1073" coordsize="10,20">
              <v:shape style="position:absolute;left:6558;top:1073;width:10;height:20" coordorigin="6558,1073" coordsize="10,20" path="m6558,1092l6567,1092,6567,1073,6558,1073,6558,1092xe" filled="true" fillcolor="#000000" stroked="false">
                <v:path arrowok="t"/>
                <v:fill type="solid"/>
              </v:shape>
            </v:group>
            <v:group style="position:absolute;left:6558;top:1092;width:10;height:20" coordorigin="6558,1092" coordsize="10,20">
              <v:shape style="position:absolute;left:6558;top:1092;width:10;height:20" coordorigin="6558,1092" coordsize="10,20" path="m6558,1111l6567,1111,6567,1092,6558,1092,6558,1111xe" filled="true" fillcolor="#000000" stroked="false">
                <v:path arrowok="t"/>
                <v:fill type="solid"/>
              </v:shape>
            </v:group>
            <v:group style="position:absolute;left:6558;top:1111;width:10;height:20" coordorigin="6558,1111" coordsize="10,20">
              <v:shape style="position:absolute;left:6558;top:1111;width:10;height:20" coordorigin="6558,1111" coordsize="10,20" path="m6558,1130l6567,1130,6567,1111,6558,1111,6558,1130xe" filled="true" fillcolor="#000000" stroked="false">
                <v:path arrowok="t"/>
                <v:fill type="solid"/>
              </v:shape>
            </v:group>
            <v:group style="position:absolute;left:6558;top:1130;width:10;height:20" coordorigin="6558,1130" coordsize="10,20">
              <v:shape style="position:absolute;left:6558;top:1130;width:10;height:20" coordorigin="6558,1130" coordsize="10,20" path="m6558,1150l6567,1150,6567,1130,6558,1130,6558,1150xe" filled="true" fillcolor="#000000" stroked="false">
                <v:path arrowok="t"/>
                <v:fill type="solid"/>
              </v:shape>
            </v:group>
            <v:group style="position:absolute;left:6558;top:1150;width:10;height:20" coordorigin="6558,1150" coordsize="10,20">
              <v:shape style="position:absolute;left:6558;top:1150;width:10;height:20" coordorigin="6558,1150" coordsize="10,20" path="m6558,1169l6567,1169,6567,1150,6558,1150,6558,1169xe" filled="true" fillcolor="#000000" stroked="false">
                <v:path arrowok="t"/>
                <v:fill type="solid"/>
              </v:shape>
            </v:group>
            <v:group style="position:absolute;left:6558;top:1169;width:10;height:20" coordorigin="6558,1169" coordsize="10,20">
              <v:shape style="position:absolute;left:6558;top:1169;width:10;height:20" coordorigin="6558,1169" coordsize="10,20" path="m6558,1188l6567,1188,6567,1169,6558,1169,6558,1188xe" filled="true" fillcolor="#000000" stroked="false">
                <v:path arrowok="t"/>
                <v:fill type="solid"/>
              </v:shape>
            </v:group>
            <v:group style="position:absolute;left:6558;top:1188;width:10;height:20" coordorigin="6558,1188" coordsize="10,20">
              <v:shape style="position:absolute;left:6558;top:1188;width:10;height:20" coordorigin="6558,1188" coordsize="10,20" path="m6558,1207l6567,1207,6567,1188,6558,1188,6558,1207xe" filled="true" fillcolor="#000000" stroked="false">
                <v:path arrowok="t"/>
                <v:fill type="solid"/>
              </v:shape>
            </v:group>
            <v:group style="position:absolute;left:6558;top:1207;width:10;height:20" coordorigin="6558,1207" coordsize="10,20">
              <v:shape style="position:absolute;left:6558;top:1207;width:10;height:20" coordorigin="6558,1207" coordsize="10,20" path="m6558,1226l6567,1226,6567,1207,6558,1207,6558,1226xe" filled="true" fillcolor="#000000" stroked="false">
                <v:path arrowok="t"/>
                <v:fill type="solid"/>
              </v:shape>
            </v:group>
            <v:group style="position:absolute;left:6558;top:1229;width:10;height:2" coordorigin="6558,1229" coordsize="10,2">
              <v:shape style="position:absolute;left:6558;top:1229;width:10;height:2" coordorigin="6558,1229" coordsize="10,0" path="m6558,1229l6567,1229e" filled="false" stroked="true" strokeweight=".23999pt" strokecolor="#000000">
                <v:path arrowok="t"/>
              </v:shape>
            </v:group>
            <v:group style="position:absolute;left:7259;top:900;width:10;height:20" coordorigin="7259,900" coordsize="10,20">
              <v:shape style="position:absolute;left:7259;top:900;width:10;height:20" coordorigin="7259,900" coordsize="10,20" path="m7259,919l7269,919,7269,900,7259,900,7259,919xe" filled="true" fillcolor="#000000" stroked="false">
                <v:path arrowok="t"/>
                <v:fill type="solid"/>
              </v:shape>
            </v:group>
            <v:group style="position:absolute;left:7259;top:919;width:10;height:20" coordorigin="7259,919" coordsize="10,20">
              <v:shape style="position:absolute;left:7259;top:919;width:10;height:20" coordorigin="7259,919" coordsize="10,20" path="m7259,938l7269,938,7269,919,7259,919,7259,938xe" filled="true" fillcolor="#000000" stroked="false">
                <v:path arrowok="t"/>
                <v:fill type="solid"/>
              </v:shape>
            </v:group>
            <v:group style="position:absolute;left:7259;top:938;width:10;height:20" coordorigin="7259,938" coordsize="10,20">
              <v:shape style="position:absolute;left:7259;top:938;width:10;height:20" coordorigin="7259,938" coordsize="10,20" path="m7259,958l7269,958,7269,938,7259,938,7259,958xe" filled="true" fillcolor="#000000" stroked="false">
                <v:path arrowok="t"/>
                <v:fill type="solid"/>
              </v:shape>
            </v:group>
            <v:group style="position:absolute;left:7259;top:958;width:10;height:20" coordorigin="7259,958" coordsize="10,20">
              <v:shape style="position:absolute;left:7259;top:958;width:10;height:20" coordorigin="7259,958" coordsize="10,20" path="m7259,977l7269,977,7269,958,7259,958,7259,977xe" filled="true" fillcolor="#000000" stroked="false">
                <v:path arrowok="t"/>
                <v:fill type="solid"/>
              </v:shape>
            </v:group>
            <v:group style="position:absolute;left:7259;top:977;width:10;height:20" coordorigin="7259,977" coordsize="10,20">
              <v:shape style="position:absolute;left:7259;top:977;width:10;height:20" coordorigin="7259,977" coordsize="10,20" path="m7259,996l7269,996,7269,977,7259,977,7259,996xe" filled="true" fillcolor="#000000" stroked="false">
                <v:path arrowok="t"/>
                <v:fill type="solid"/>
              </v:shape>
            </v:group>
            <v:group style="position:absolute;left:7259;top:996;width:10;height:20" coordorigin="7259,996" coordsize="10,20">
              <v:shape style="position:absolute;left:7259;top:996;width:10;height:20" coordorigin="7259,996" coordsize="10,20" path="m7259,1015l7269,1015,7269,996,7259,996,7259,1015xe" filled="true" fillcolor="#000000" stroked="false">
                <v:path arrowok="t"/>
                <v:fill type="solid"/>
              </v:shape>
            </v:group>
            <v:group style="position:absolute;left:7259;top:1015;width:10;height:20" coordorigin="7259,1015" coordsize="10,20">
              <v:shape style="position:absolute;left:7259;top:1015;width:10;height:20" coordorigin="7259,1015" coordsize="10,20" path="m7259,1034l7269,1034,7269,1015,7259,1015,7259,1034xe" filled="true" fillcolor="#000000" stroked="false">
                <v:path arrowok="t"/>
                <v:fill type="solid"/>
              </v:shape>
            </v:group>
            <v:group style="position:absolute;left:7259;top:1034;width:10;height:20" coordorigin="7259,1034" coordsize="10,20">
              <v:shape style="position:absolute;left:7259;top:1034;width:10;height:20" coordorigin="7259,1034" coordsize="10,20" path="m7259,1054l7269,1054,7269,1034,7259,1034,7259,1054xe" filled="true" fillcolor="#000000" stroked="false">
                <v:path arrowok="t"/>
                <v:fill type="solid"/>
              </v:shape>
            </v:group>
            <v:group style="position:absolute;left:7259;top:1054;width:10;height:20" coordorigin="7259,1054" coordsize="10,20">
              <v:shape style="position:absolute;left:7259;top:1054;width:10;height:20" coordorigin="7259,1054" coordsize="10,20" path="m7259,1073l7269,1073,7269,1054,7259,1054,7259,1073xe" filled="true" fillcolor="#000000" stroked="false">
                <v:path arrowok="t"/>
                <v:fill type="solid"/>
              </v:shape>
            </v:group>
            <v:group style="position:absolute;left:7259;top:1073;width:10;height:20" coordorigin="7259,1073" coordsize="10,20">
              <v:shape style="position:absolute;left:7259;top:1073;width:10;height:20" coordorigin="7259,1073" coordsize="10,20" path="m7259,1092l7269,1092,7269,1073,7259,1073,7259,1092xe" filled="true" fillcolor="#000000" stroked="false">
                <v:path arrowok="t"/>
                <v:fill type="solid"/>
              </v:shape>
            </v:group>
            <v:group style="position:absolute;left:7259;top:1092;width:10;height:20" coordorigin="7259,1092" coordsize="10,20">
              <v:shape style="position:absolute;left:7259;top:1092;width:10;height:20" coordorigin="7259,1092" coordsize="10,20" path="m7259,1111l7269,1111,7269,1092,7259,1092,7259,1111xe" filled="true" fillcolor="#000000" stroked="false">
                <v:path arrowok="t"/>
                <v:fill type="solid"/>
              </v:shape>
            </v:group>
            <v:group style="position:absolute;left:7259;top:1111;width:10;height:20" coordorigin="7259,1111" coordsize="10,20">
              <v:shape style="position:absolute;left:7259;top:1111;width:10;height:20" coordorigin="7259,1111" coordsize="10,20" path="m7259,1130l7269,1130,7269,1111,7259,1111,7259,1130xe" filled="true" fillcolor="#000000" stroked="false">
                <v:path arrowok="t"/>
                <v:fill type="solid"/>
              </v:shape>
            </v:group>
            <v:group style="position:absolute;left:7259;top:1130;width:10;height:20" coordorigin="7259,1130" coordsize="10,20">
              <v:shape style="position:absolute;left:7259;top:1130;width:10;height:20" coordorigin="7259,1130" coordsize="10,20" path="m7259,1150l7269,1150,7269,1130,7259,1130,7259,1150xe" filled="true" fillcolor="#000000" stroked="false">
                <v:path arrowok="t"/>
                <v:fill type="solid"/>
              </v:shape>
            </v:group>
            <v:group style="position:absolute;left:7259;top:1150;width:10;height:20" coordorigin="7259,1150" coordsize="10,20">
              <v:shape style="position:absolute;left:7259;top:1150;width:10;height:20" coordorigin="7259,1150" coordsize="10,20" path="m7259,1169l7269,1169,7269,1150,7259,1150,7259,1169xe" filled="true" fillcolor="#000000" stroked="false">
                <v:path arrowok="t"/>
                <v:fill type="solid"/>
              </v:shape>
            </v:group>
            <v:group style="position:absolute;left:7259;top:1169;width:10;height:20" coordorigin="7259,1169" coordsize="10,20">
              <v:shape style="position:absolute;left:7259;top:1169;width:10;height:20" coordorigin="7259,1169" coordsize="10,20" path="m7259,1188l7269,1188,7269,1169,7259,1169,7259,1188xe" filled="true" fillcolor="#000000" stroked="false">
                <v:path arrowok="t"/>
                <v:fill type="solid"/>
              </v:shape>
            </v:group>
            <v:group style="position:absolute;left:7259;top:1188;width:10;height:20" coordorigin="7259,1188" coordsize="10,20">
              <v:shape style="position:absolute;left:7259;top:1188;width:10;height:20" coordorigin="7259,1188" coordsize="10,20" path="m7259,1207l7269,1207,7269,1188,7259,1188,7259,1207xe" filled="true" fillcolor="#000000" stroked="false">
                <v:path arrowok="t"/>
                <v:fill type="solid"/>
              </v:shape>
            </v:group>
            <v:group style="position:absolute;left:7259;top:1207;width:10;height:20" coordorigin="7259,1207" coordsize="10,20">
              <v:shape style="position:absolute;left:7259;top:1207;width:10;height:20" coordorigin="7259,1207" coordsize="10,20" path="m7259,1226l7269,1226,7269,1207,7259,1207,7259,1226xe" filled="true" fillcolor="#000000" stroked="false">
                <v:path arrowok="t"/>
                <v:fill type="solid"/>
              </v:shape>
            </v:group>
            <v:group style="position:absolute;left:7869;top:900;width:10;height:20" coordorigin="7869,900" coordsize="10,20">
              <v:shape style="position:absolute;left:7869;top:900;width:10;height:20" coordorigin="7869,900" coordsize="10,20" path="m7869,919l7878,919,7878,900,7869,900,7869,919xe" filled="true" fillcolor="#000000" stroked="false">
                <v:path arrowok="t"/>
                <v:fill type="solid"/>
              </v:shape>
            </v:group>
            <v:group style="position:absolute;left:7869;top:919;width:10;height:20" coordorigin="7869,919" coordsize="10,20">
              <v:shape style="position:absolute;left:7869;top:919;width:10;height:20" coordorigin="7869,919" coordsize="10,20" path="m7869,938l7878,938,7878,919,7869,919,7869,938xe" filled="true" fillcolor="#000000" stroked="false">
                <v:path arrowok="t"/>
                <v:fill type="solid"/>
              </v:shape>
            </v:group>
            <v:group style="position:absolute;left:7869;top:938;width:10;height:20" coordorigin="7869,938" coordsize="10,20">
              <v:shape style="position:absolute;left:7869;top:938;width:10;height:20" coordorigin="7869,938" coordsize="10,20" path="m7869,958l7878,958,7878,938,7869,938,7869,958xe" filled="true" fillcolor="#000000" stroked="false">
                <v:path arrowok="t"/>
                <v:fill type="solid"/>
              </v:shape>
            </v:group>
            <v:group style="position:absolute;left:7869;top:958;width:10;height:20" coordorigin="7869,958" coordsize="10,20">
              <v:shape style="position:absolute;left:7869;top:958;width:10;height:20" coordorigin="7869,958" coordsize="10,20" path="m7869,977l7878,977,7878,958,7869,958,7869,977xe" filled="true" fillcolor="#000000" stroked="false">
                <v:path arrowok="t"/>
                <v:fill type="solid"/>
              </v:shape>
            </v:group>
            <v:group style="position:absolute;left:7869;top:977;width:10;height:20" coordorigin="7869,977" coordsize="10,20">
              <v:shape style="position:absolute;left:7869;top:977;width:10;height:20" coordorigin="7869,977" coordsize="10,20" path="m7869,996l7878,996,7878,977,7869,977,7869,996xe" filled="true" fillcolor="#000000" stroked="false">
                <v:path arrowok="t"/>
                <v:fill type="solid"/>
              </v:shape>
            </v:group>
            <v:group style="position:absolute;left:7869;top:996;width:10;height:20" coordorigin="7869,996" coordsize="10,20">
              <v:shape style="position:absolute;left:7869;top:996;width:10;height:20" coordorigin="7869,996" coordsize="10,20" path="m7869,1015l7878,1015,7878,996,7869,996,7869,1015xe" filled="true" fillcolor="#000000" stroked="false">
                <v:path arrowok="t"/>
                <v:fill type="solid"/>
              </v:shape>
            </v:group>
            <v:group style="position:absolute;left:7869;top:1015;width:10;height:20" coordorigin="7869,1015" coordsize="10,20">
              <v:shape style="position:absolute;left:7869;top:1015;width:10;height:20" coordorigin="7869,1015" coordsize="10,20" path="m7869,1034l7878,1034,7878,1015,7869,1015,7869,1034xe" filled="true" fillcolor="#000000" stroked="false">
                <v:path arrowok="t"/>
                <v:fill type="solid"/>
              </v:shape>
            </v:group>
            <v:group style="position:absolute;left:7869;top:1034;width:10;height:20" coordorigin="7869,1034" coordsize="10,20">
              <v:shape style="position:absolute;left:7869;top:1034;width:10;height:20" coordorigin="7869,1034" coordsize="10,20" path="m7869,1054l7878,1054,7878,1034,7869,1034,7869,1054xe" filled="true" fillcolor="#000000" stroked="false">
                <v:path arrowok="t"/>
                <v:fill type="solid"/>
              </v:shape>
            </v:group>
            <v:group style="position:absolute;left:7869;top:1054;width:10;height:20" coordorigin="7869,1054" coordsize="10,20">
              <v:shape style="position:absolute;left:7869;top:1054;width:10;height:20" coordorigin="7869,1054" coordsize="10,20" path="m7869,1073l7878,1073,7878,1054,7869,1054,7869,1073xe" filled="true" fillcolor="#000000" stroked="false">
                <v:path arrowok="t"/>
                <v:fill type="solid"/>
              </v:shape>
            </v:group>
            <v:group style="position:absolute;left:7869;top:1073;width:10;height:20" coordorigin="7869,1073" coordsize="10,20">
              <v:shape style="position:absolute;left:7869;top:1073;width:10;height:20" coordorigin="7869,1073" coordsize="10,20" path="m7869,1092l7878,1092,7878,1073,7869,1073,7869,1092xe" filled="true" fillcolor="#000000" stroked="false">
                <v:path arrowok="t"/>
                <v:fill type="solid"/>
              </v:shape>
            </v:group>
            <v:group style="position:absolute;left:7869;top:1092;width:10;height:20" coordorigin="7869,1092" coordsize="10,20">
              <v:shape style="position:absolute;left:7869;top:1092;width:10;height:20" coordorigin="7869,1092" coordsize="10,20" path="m7869,1111l7878,1111,7878,1092,7869,1092,7869,1111xe" filled="true" fillcolor="#000000" stroked="false">
                <v:path arrowok="t"/>
                <v:fill type="solid"/>
              </v:shape>
            </v:group>
            <v:group style="position:absolute;left:7869;top:1111;width:10;height:20" coordorigin="7869,1111" coordsize="10,20">
              <v:shape style="position:absolute;left:7869;top:1111;width:10;height:20" coordorigin="7869,1111" coordsize="10,20" path="m7869,1130l7878,1130,7878,1111,7869,1111,7869,1130xe" filled="true" fillcolor="#000000" stroked="false">
                <v:path arrowok="t"/>
                <v:fill type="solid"/>
              </v:shape>
            </v:group>
            <v:group style="position:absolute;left:7869;top:1130;width:10;height:20" coordorigin="7869,1130" coordsize="10,20">
              <v:shape style="position:absolute;left:7869;top:1130;width:10;height:20" coordorigin="7869,1130" coordsize="10,20" path="m7869,1150l7878,1150,7878,1130,7869,1130,7869,1150xe" filled="true" fillcolor="#000000" stroked="false">
                <v:path arrowok="t"/>
                <v:fill type="solid"/>
              </v:shape>
            </v:group>
            <v:group style="position:absolute;left:7869;top:1150;width:10;height:20" coordorigin="7869,1150" coordsize="10,20">
              <v:shape style="position:absolute;left:7869;top:1150;width:10;height:20" coordorigin="7869,1150" coordsize="10,20" path="m7869,1169l7878,1169,7878,1150,7869,1150,7869,1169xe" filled="true" fillcolor="#000000" stroked="false">
                <v:path arrowok="t"/>
                <v:fill type="solid"/>
              </v:shape>
            </v:group>
            <v:group style="position:absolute;left:7869;top:1169;width:10;height:20" coordorigin="7869,1169" coordsize="10,20">
              <v:shape style="position:absolute;left:7869;top:1169;width:10;height:20" coordorigin="7869,1169" coordsize="10,20" path="m7869,1188l7878,1188,7878,1169,7869,1169,7869,1188xe" filled="true" fillcolor="#000000" stroked="false">
                <v:path arrowok="t"/>
                <v:fill type="solid"/>
              </v:shape>
            </v:group>
            <v:group style="position:absolute;left:7869;top:1188;width:10;height:20" coordorigin="7869,1188" coordsize="10,20">
              <v:shape style="position:absolute;left:7869;top:1188;width:10;height:20" coordorigin="7869,1188" coordsize="10,20" path="m7869,1207l7878,1207,7878,1188,7869,1188,7869,1207xe" filled="true" fillcolor="#000000" stroked="false">
                <v:path arrowok="t"/>
                <v:fill type="solid"/>
              </v:shape>
            </v:group>
            <v:group style="position:absolute;left:7869;top:1207;width:10;height:20" coordorigin="7869,1207" coordsize="10,20">
              <v:shape style="position:absolute;left:7869;top:1207;width:10;height:20" coordorigin="7869,1207" coordsize="10,20" path="m7869,1226l7878,1226,7878,1207,7869,1207,7869,1226xe" filled="true" fillcolor="#000000" stroked="false">
                <v:path arrowok="t"/>
                <v:fill type="solid"/>
              </v:shape>
            </v:group>
            <v:group style="position:absolute;left:7869;top:1229;width:10;height:2" coordorigin="7869,1229" coordsize="10,2">
              <v:shape style="position:absolute;left:7869;top:1229;width:10;height:2" coordorigin="7869,1229" coordsize="10,0" path="m7869,1229l7878,1229e" filled="false" stroked="true" strokeweight=".23999pt" strokecolor="#000000">
                <v:path arrowok="t"/>
              </v:shape>
              <v:shape style="position:absolute;left:29;top:1130;width:1238;height:110" type="#_x0000_t75" stroked="false">
                <v:imagedata r:id="rId951" o:title=""/>
              </v:shape>
              <v:shape style="position:absolute;left:1243;top:1226;width:1179;height:14" type="#_x0000_t75" stroked="false">
                <v:imagedata r:id="rId952" o:title=""/>
              </v:shape>
              <v:shape style="position:absolute;left:2408;top:1226;width:1176;height:14" type="#_x0000_t75" stroked="false">
                <v:imagedata r:id="rId645" o:title=""/>
              </v:shape>
              <v:shape style="position:absolute;left:3569;top:1226;width:1042;height:14" type="#_x0000_t75" stroked="false">
                <v:imagedata r:id="rId953" o:title=""/>
              </v:shape>
              <v:shape style="position:absolute;left:4597;top:1231;width:1164;height:10" type="#_x0000_t75" stroked="false">
                <v:imagedata r:id="rId954" o:title=""/>
              </v:shape>
              <v:shape style="position:absolute;left:5756;top:1231;width:802;height:10" type="#_x0000_t75" stroked="false">
                <v:imagedata r:id="rId955" o:title=""/>
              </v:shape>
              <v:shape style="position:absolute;left:6553;top:1226;width:716;height:14" type="#_x0000_t75" stroked="false">
                <v:imagedata r:id="rId956" o:title=""/>
              </v:shape>
              <v:shape style="position:absolute;left:7254;top:1231;width:614;height:10" type="#_x0000_t75" stroked="false">
                <v:imagedata r:id="rId957" o:title=""/>
              </v:shape>
              <v:shape style="position:absolute;left:7864;top:1231;width:1169;height:10" type="#_x0000_t75" stroked="false">
                <v:imagedata r:id="rId649" o:title=""/>
              </v:shape>
            </v:group>
            <v:group style="position:absolute;left:1248;top:1241;width:10;height:20" coordorigin="1248,1241" coordsize="10,20">
              <v:shape style="position:absolute;left:1248;top:1241;width:10;height:20" coordorigin="1248,1241" coordsize="10,20" path="m1248,1260l1258,1260,1258,1241,1248,1241,1248,1260xe" filled="true" fillcolor="#000000" stroked="false">
                <v:path arrowok="t"/>
                <v:fill type="solid"/>
              </v:shape>
            </v:group>
            <v:group style="position:absolute;left:1248;top:1260;width:10;height:20" coordorigin="1248,1260" coordsize="10,20">
              <v:shape style="position:absolute;left:1248;top:1260;width:10;height:20" coordorigin="1248,1260" coordsize="10,20" path="m1248,1279l1258,1279,1258,1260,1248,1260,1248,1279xe" filled="true" fillcolor="#000000" stroked="false">
                <v:path arrowok="t"/>
                <v:fill type="solid"/>
              </v:shape>
            </v:group>
            <v:group style="position:absolute;left:1248;top:1279;width:10;height:20" coordorigin="1248,1279" coordsize="10,20">
              <v:shape style="position:absolute;left:1248;top:1279;width:10;height:20" coordorigin="1248,1279" coordsize="10,20" path="m1248,1298l1258,1298,1258,1279,1248,1279,1248,1298xe" filled="true" fillcolor="#000000" stroked="false">
                <v:path arrowok="t"/>
                <v:fill type="solid"/>
              </v:shape>
            </v:group>
            <v:group style="position:absolute;left:1248;top:1298;width:10;height:20" coordorigin="1248,1298" coordsize="10,20">
              <v:shape style="position:absolute;left:1248;top:1298;width:10;height:20" coordorigin="1248,1298" coordsize="10,20" path="m1248,1318l1258,1318,1258,1298,1248,1298,1248,1318xe" filled="true" fillcolor="#000000" stroked="false">
                <v:path arrowok="t"/>
                <v:fill type="solid"/>
              </v:shape>
            </v:group>
            <v:group style="position:absolute;left:1248;top:1318;width:10;height:20" coordorigin="1248,1318" coordsize="10,20">
              <v:shape style="position:absolute;left:1248;top:1318;width:10;height:20" coordorigin="1248,1318" coordsize="10,20" path="m1248,1337l1258,1337,1258,1318,1248,1318,1248,1337xe" filled="true" fillcolor="#000000" stroked="false">
                <v:path arrowok="t"/>
                <v:fill type="solid"/>
              </v:shape>
            </v:group>
            <v:group style="position:absolute;left:1248;top:1337;width:10;height:20" coordorigin="1248,1337" coordsize="10,20">
              <v:shape style="position:absolute;left:1248;top:1337;width:10;height:20" coordorigin="1248,1337" coordsize="10,20" path="m1248,1356l1258,1356,1258,1337,1248,1337,1248,1356xe" filled="true" fillcolor="#000000" stroked="false">
                <v:path arrowok="t"/>
                <v:fill type="solid"/>
              </v:shape>
            </v:group>
            <v:group style="position:absolute;left:1248;top:1356;width:10;height:20" coordorigin="1248,1356" coordsize="10,20">
              <v:shape style="position:absolute;left:1248;top:1356;width:10;height:20" coordorigin="1248,1356" coordsize="10,20" path="m1248,1375l1258,1375,1258,1356,1248,1356,1248,1375xe" filled="true" fillcolor="#000000" stroked="false">
                <v:path arrowok="t"/>
                <v:fill type="solid"/>
              </v:shape>
            </v:group>
            <v:group style="position:absolute;left:1248;top:1375;width:10;height:20" coordorigin="1248,1375" coordsize="10,20">
              <v:shape style="position:absolute;left:1248;top:1375;width:10;height:20" coordorigin="1248,1375" coordsize="10,20" path="m1248,1394l1258,1394,1258,1375,1248,1375,1248,1394xe" filled="true" fillcolor="#000000" stroked="false">
                <v:path arrowok="t"/>
                <v:fill type="solid"/>
              </v:shape>
            </v:group>
            <v:group style="position:absolute;left:1248;top:1394;width:10;height:20" coordorigin="1248,1394" coordsize="10,20">
              <v:shape style="position:absolute;left:1248;top:1394;width:10;height:20" coordorigin="1248,1394" coordsize="10,20" path="m1248,1414l1258,1414,1258,1394,1248,1394,1248,1414xe" filled="true" fillcolor="#000000" stroked="false">
                <v:path arrowok="t"/>
                <v:fill type="solid"/>
              </v:shape>
            </v:group>
            <v:group style="position:absolute;left:1248;top:1414;width:10;height:20" coordorigin="1248,1414" coordsize="10,20">
              <v:shape style="position:absolute;left:1248;top:1414;width:10;height:20" coordorigin="1248,1414" coordsize="10,20" path="m1248,1433l1258,1433,1258,1414,1248,1414,1248,1433xe" filled="true" fillcolor="#000000" stroked="false">
                <v:path arrowok="t"/>
                <v:fill type="solid"/>
              </v:shape>
            </v:group>
            <v:group style="position:absolute;left:1248;top:1433;width:10;height:20" coordorigin="1248,1433" coordsize="10,20">
              <v:shape style="position:absolute;left:1248;top:1433;width:10;height:20" coordorigin="1248,1433" coordsize="10,20" path="m1248,1452l1258,1452,1258,1433,1248,1433,1248,1452xe" filled="true" fillcolor="#000000" stroked="false">
                <v:path arrowok="t"/>
                <v:fill type="solid"/>
              </v:shape>
            </v:group>
            <v:group style="position:absolute;left:1248;top:1452;width:10;height:20" coordorigin="1248,1452" coordsize="10,20">
              <v:shape style="position:absolute;left:1248;top:1452;width:10;height:20" coordorigin="1248,1452" coordsize="10,20" path="m1248,1471l1258,1471,1258,1452,1248,1452,1248,1471xe" filled="true" fillcolor="#000000" stroked="false">
                <v:path arrowok="t"/>
                <v:fill type="solid"/>
              </v:shape>
            </v:group>
            <v:group style="position:absolute;left:1248;top:1471;width:10;height:20" coordorigin="1248,1471" coordsize="10,20">
              <v:shape style="position:absolute;left:1248;top:1471;width:10;height:20" coordorigin="1248,1471" coordsize="10,20" path="m1248,1490l1258,1490,1258,1471,1248,1471,1248,1490xe" filled="true" fillcolor="#000000" stroked="false">
                <v:path arrowok="t"/>
                <v:fill type="solid"/>
              </v:shape>
            </v:group>
            <v:group style="position:absolute;left:1248;top:1490;width:10;height:20" coordorigin="1248,1490" coordsize="10,20">
              <v:shape style="position:absolute;left:1248;top:1490;width:10;height:20" coordorigin="1248,1490" coordsize="10,20" path="m1248,1510l1258,1510,1258,1490,1248,1490,1248,1510xe" filled="true" fillcolor="#000000" stroked="false">
                <v:path arrowok="t"/>
                <v:fill type="solid"/>
              </v:shape>
            </v:group>
            <v:group style="position:absolute;left:1248;top:1510;width:10;height:20" coordorigin="1248,1510" coordsize="10,20">
              <v:shape style="position:absolute;left:1248;top:1510;width:10;height:20" coordorigin="1248,1510" coordsize="10,20" path="m1248,1529l1258,1529,1258,1510,1248,1510,1248,1529xe" filled="true" fillcolor="#000000" stroked="false">
                <v:path arrowok="t"/>
                <v:fill type="solid"/>
              </v:shape>
            </v:group>
            <v:group style="position:absolute;left:1248;top:1529;width:10;height:20" coordorigin="1248,1529" coordsize="10,20">
              <v:shape style="position:absolute;left:1248;top:1529;width:10;height:20" coordorigin="1248,1529" coordsize="10,20" path="m1248,1548l1258,1548,1258,1529,1248,1529,1248,1548xe" filled="true" fillcolor="#000000" stroked="false">
                <v:path arrowok="t"/>
                <v:fill type="solid"/>
              </v:shape>
            </v:group>
            <v:group style="position:absolute;left:1248;top:1548;width:10;height:20" coordorigin="1248,1548" coordsize="10,20">
              <v:shape style="position:absolute;left:1248;top:1548;width:10;height:20" coordorigin="1248,1548" coordsize="10,20" path="m1248,1567l1258,1567,1258,1548,1248,1548,1248,1567xe" filled="true" fillcolor="#000000" stroked="false">
                <v:path arrowok="t"/>
                <v:fill type="solid"/>
              </v:shape>
            </v:group>
            <v:group style="position:absolute;left:1248;top:1567;width:10;height:20" coordorigin="1248,1567" coordsize="10,20">
              <v:shape style="position:absolute;left:1248;top:1567;width:10;height:20" coordorigin="1248,1567" coordsize="10,20" path="m1248,1586l1258,1586,1258,1567,1248,1567,1248,1586xe" filled="true" fillcolor="#000000" stroked="false">
                <v:path arrowok="t"/>
                <v:fill type="solid"/>
              </v:shape>
            </v:group>
            <v:group style="position:absolute;left:1248;top:1586;width:10;height:20" coordorigin="1248,1586" coordsize="10,20">
              <v:shape style="position:absolute;left:1248;top:1586;width:10;height:20" coordorigin="1248,1586" coordsize="10,20" path="m1248,1606l1258,1606,1258,1586,1248,1586,1248,1606xe" filled="true" fillcolor="#000000" stroked="false">
                <v:path arrowok="t"/>
                <v:fill type="solid"/>
              </v:shape>
            </v:group>
            <v:group style="position:absolute;left:1248;top:1606;width:10;height:20" coordorigin="1248,1606" coordsize="10,20">
              <v:shape style="position:absolute;left:1248;top:1606;width:10;height:20" coordorigin="1248,1606" coordsize="10,20" path="m1248,1625l1258,1625,1258,1606,1248,1606,1248,1625xe" filled="true" fillcolor="#000000" stroked="false">
                <v:path arrowok="t"/>
                <v:fill type="solid"/>
              </v:shape>
            </v:group>
            <v:group style="position:absolute;left:1248;top:1625;width:10;height:20" coordorigin="1248,1625" coordsize="10,20">
              <v:shape style="position:absolute;left:1248;top:1625;width:10;height:20" coordorigin="1248,1625" coordsize="10,20" path="m1248,1644l1258,1644,1258,1625,1248,1625,1248,1644xe" filled="true" fillcolor="#000000" stroked="false">
                <v:path arrowok="t"/>
                <v:fill type="solid"/>
              </v:shape>
            </v:group>
            <v:group style="position:absolute;left:1248;top:1644;width:10;height:20" coordorigin="1248,1644" coordsize="10,20">
              <v:shape style="position:absolute;left:1248;top:1644;width:10;height:20" coordorigin="1248,1644" coordsize="10,20" path="m1248,1663l1258,1663,1258,1644,1248,1644,1248,1663xe" filled="true" fillcolor="#000000" stroked="false">
                <v:path arrowok="t"/>
                <v:fill type="solid"/>
              </v:shape>
            </v:group>
            <v:group style="position:absolute;left:1248;top:1663;width:10;height:20" coordorigin="1248,1663" coordsize="10,20">
              <v:shape style="position:absolute;left:1248;top:1663;width:10;height:20" coordorigin="1248,1663" coordsize="10,20" path="m1248,1682l1258,1682,1258,1663,1248,1663,1248,1682xe" filled="true" fillcolor="#000000" stroked="false">
                <v:path arrowok="t"/>
                <v:fill type="solid"/>
              </v:shape>
            </v:group>
            <v:group style="position:absolute;left:1248;top:1682;width:10;height:20" coordorigin="1248,1682" coordsize="10,20">
              <v:shape style="position:absolute;left:1248;top:1682;width:10;height:20" coordorigin="1248,1682" coordsize="10,20" path="m1248,1702l1258,1702,1258,1682,1248,1682,1248,1702xe" filled="true" fillcolor="#000000" stroked="false">
                <v:path arrowok="t"/>
                <v:fill type="solid"/>
              </v:shape>
            </v:group>
            <v:group style="position:absolute;left:1248;top:1702;width:10;height:20" coordorigin="1248,1702" coordsize="10,20">
              <v:shape style="position:absolute;left:1248;top:1702;width:10;height:20" coordorigin="1248,1702" coordsize="10,20" path="m1248,1721l1258,1721,1258,1702,1248,1702,1248,1721xe" filled="true" fillcolor="#000000" stroked="false">
                <v:path arrowok="t"/>
                <v:fill type="solid"/>
              </v:shape>
            </v:group>
            <v:group style="position:absolute;left:14;top:1824;width:1234;height:2" coordorigin="14,1824" coordsize="1234,2">
              <v:shape style="position:absolute;left:14;top:1824;width:1234;height:2" coordorigin="14,1824" coordsize="1234,0" path="m14,1824l1248,1824e" filled="false" stroked="true" strokeweight="1.4399pt" strokecolor="#000000">
                <v:path arrowok="t"/>
              </v:shape>
            </v:group>
            <v:group style="position:absolute;left:1248;top:1721;width:10;height:20" coordorigin="1248,1721" coordsize="10,20">
              <v:shape style="position:absolute;left:1248;top:1721;width:10;height:20" coordorigin="1248,1721" coordsize="10,20" path="m1248,1740l1258,1740,1258,1721,1248,1721,1248,1740xe" filled="true" fillcolor="#000000" stroked="false">
                <v:path arrowok="t"/>
                <v:fill type="solid"/>
              </v:shape>
            </v:group>
            <v:group style="position:absolute;left:1248;top:1740;width:10;height:20" coordorigin="1248,1740" coordsize="10,20">
              <v:shape style="position:absolute;left:1248;top:1740;width:10;height:20" coordorigin="1248,1740" coordsize="10,20" path="m1248,1759l1258,1759,1258,1740,1248,1740,1248,1759xe" filled="true" fillcolor="#000000" stroked="false">
                <v:path arrowok="t"/>
                <v:fill type="solid"/>
              </v:shape>
            </v:group>
            <v:group style="position:absolute;left:1248;top:1759;width:10;height:20" coordorigin="1248,1759" coordsize="10,20">
              <v:shape style="position:absolute;left:1248;top:1759;width:10;height:20" coordorigin="1248,1759" coordsize="10,20" path="m1248,1778l1258,1778,1258,1759,1248,1759,1248,1778xe" filled="true" fillcolor="#000000" stroked="false">
                <v:path arrowok="t"/>
                <v:fill type="solid"/>
              </v:shape>
            </v:group>
            <v:group style="position:absolute;left:1248;top:1778;width:10;height:20" coordorigin="1248,1778" coordsize="10,20">
              <v:shape style="position:absolute;left:1248;top:1778;width:10;height:20" coordorigin="1248,1778" coordsize="10,20" path="m1248,1798l1258,1798,1258,1778,1248,1778,1248,1798xe" filled="true" fillcolor="#000000" stroked="false">
                <v:path arrowok="t"/>
                <v:fill type="solid"/>
              </v:shape>
            </v:group>
            <v:group style="position:absolute;left:1248;top:1804;width:10;height:2" coordorigin="1248,1804" coordsize="10,2">
              <v:shape style="position:absolute;left:1248;top:1804;width:10;height:2" coordorigin="1248,1804" coordsize="10,0" path="m1248,1804l1258,1804e" filled="false" stroked="true" strokeweight=".599980pt" strokecolor="#000000">
                <v:path arrowok="t"/>
              </v:shape>
            </v:group>
            <v:group style="position:absolute;left:1248;top:1824;width:29;height:2" coordorigin="1248,1824" coordsize="29,2">
              <v:shape style="position:absolute;left:1248;top:1824;width:29;height:2" coordorigin="1248,1824" coordsize="29,0" path="m1248,1824l1277,1824e" filled="false" stroked="true" strokeweight="1.4399pt" strokecolor="#000000">
                <v:path arrowok="t"/>
              </v:shape>
            </v:group>
            <v:group style="position:absolute;left:1277;top:1824;width:1136;height:2" coordorigin="1277,1824" coordsize="1136,2">
              <v:shape style="position:absolute;left:1277;top:1824;width:1136;height:2" coordorigin="1277,1824" coordsize="1136,0" path="m1277,1824l2412,1824e" filled="false" stroked="true" strokeweight="1.4399pt" strokecolor="#000000">
                <v:path arrowok="t"/>
              </v:shape>
            </v:group>
            <v:group style="position:absolute;left:2413;top:1241;width:10;height:20" coordorigin="2413,1241" coordsize="10,20">
              <v:shape style="position:absolute;left:2413;top:1241;width:10;height:20" coordorigin="2413,1241" coordsize="10,20" path="m2413,1260l2422,1260,2422,1241,2413,1241,2413,1260xe" filled="true" fillcolor="#000000" stroked="false">
                <v:path arrowok="t"/>
                <v:fill type="solid"/>
              </v:shape>
            </v:group>
            <v:group style="position:absolute;left:2413;top:1260;width:10;height:20" coordorigin="2413,1260" coordsize="10,20">
              <v:shape style="position:absolute;left:2413;top:1260;width:10;height:20" coordorigin="2413,1260" coordsize="10,20" path="m2413,1279l2422,1279,2422,1260,2413,1260,2413,1279xe" filled="true" fillcolor="#000000" stroked="false">
                <v:path arrowok="t"/>
                <v:fill type="solid"/>
              </v:shape>
            </v:group>
            <v:group style="position:absolute;left:2413;top:1279;width:10;height:20" coordorigin="2413,1279" coordsize="10,20">
              <v:shape style="position:absolute;left:2413;top:1279;width:10;height:20" coordorigin="2413,1279" coordsize="10,20" path="m2413,1298l2422,1298,2422,1279,2413,1279,2413,1298xe" filled="true" fillcolor="#000000" stroked="false">
                <v:path arrowok="t"/>
                <v:fill type="solid"/>
              </v:shape>
            </v:group>
            <v:group style="position:absolute;left:2413;top:1298;width:10;height:20" coordorigin="2413,1298" coordsize="10,20">
              <v:shape style="position:absolute;left:2413;top:1298;width:10;height:20" coordorigin="2413,1298" coordsize="10,20" path="m2413,1318l2422,1318,2422,1298,2413,1298,2413,1318xe" filled="true" fillcolor="#000000" stroked="false">
                <v:path arrowok="t"/>
                <v:fill type="solid"/>
              </v:shape>
            </v:group>
            <v:group style="position:absolute;left:2413;top:1318;width:10;height:20" coordorigin="2413,1318" coordsize="10,20">
              <v:shape style="position:absolute;left:2413;top:1318;width:10;height:20" coordorigin="2413,1318" coordsize="10,20" path="m2413,1337l2422,1337,2422,1318,2413,1318,2413,1337xe" filled="true" fillcolor="#000000" stroked="false">
                <v:path arrowok="t"/>
                <v:fill type="solid"/>
              </v:shape>
            </v:group>
            <v:group style="position:absolute;left:2413;top:1337;width:10;height:20" coordorigin="2413,1337" coordsize="10,20">
              <v:shape style="position:absolute;left:2413;top:1337;width:10;height:20" coordorigin="2413,1337" coordsize="10,20" path="m2413,1356l2422,1356,2422,1337,2413,1337,2413,1356xe" filled="true" fillcolor="#000000" stroked="false">
                <v:path arrowok="t"/>
                <v:fill type="solid"/>
              </v:shape>
            </v:group>
            <v:group style="position:absolute;left:2413;top:1356;width:10;height:20" coordorigin="2413,1356" coordsize="10,20">
              <v:shape style="position:absolute;left:2413;top:1356;width:10;height:20" coordorigin="2413,1356" coordsize="10,20" path="m2413,1375l2422,1375,2422,1356,2413,1356,2413,1375xe" filled="true" fillcolor="#000000" stroked="false">
                <v:path arrowok="t"/>
                <v:fill type="solid"/>
              </v:shape>
            </v:group>
            <v:group style="position:absolute;left:2413;top:1375;width:10;height:20" coordorigin="2413,1375" coordsize="10,20">
              <v:shape style="position:absolute;left:2413;top:1375;width:10;height:20" coordorigin="2413,1375" coordsize="10,20" path="m2413,1394l2422,1394,2422,1375,2413,1375,2413,1394xe" filled="true" fillcolor="#000000" stroked="false">
                <v:path arrowok="t"/>
                <v:fill type="solid"/>
              </v:shape>
            </v:group>
            <v:group style="position:absolute;left:2413;top:1394;width:10;height:20" coordorigin="2413,1394" coordsize="10,20">
              <v:shape style="position:absolute;left:2413;top:1394;width:10;height:20" coordorigin="2413,1394" coordsize="10,20" path="m2413,1414l2422,1414,2422,1394,2413,1394,2413,1414xe" filled="true" fillcolor="#000000" stroked="false">
                <v:path arrowok="t"/>
                <v:fill type="solid"/>
              </v:shape>
            </v:group>
            <v:group style="position:absolute;left:2413;top:1414;width:10;height:20" coordorigin="2413,1414" coordsize="10,20">
              <v:shape style="position:absolute;left:2413;top:1414;width:10;height:20" coordorigin="2413,1414" coordsize="10,20" path="m2413,1433l2422,1433,2422,1414,2413,1414,2413,1433xe" filled="true" fillcolor="#000000" stroked="false">
                <v:path arrowok="t"/>
                <v:fill type="solid"/>
              </v:shape>
            </v:group>
            <v:group style="position:absolute;left:2413;top:1433;width:10;height:20" coordorigin="2413,1433" coordsize="10,20">
              <v:shape style="position:absolute;left:2413;top:1433;width:10;height:20" coordorigin="2413,1433" coordsize="10,20" path="m2413,1452l2422,1452,2422,1433,2413,1433,2413,1452xe" filled="true" fillcolor="#000000" stroked="false">
                <v:path arrowok="t"/>
                <v:fill type="solid"/>
              </v:shape>
            </v:group>
            <v:group style="position:absolute;left:2413;top:1452;width:10;height:20" coordorigin="2413,1452" coordsize="10,20">
              <v:shape style="position:absolute;left:2413;top:1452;width:10;height:20" coordorigin="2413,1452" coordsize="10,20" path="m2413,1471l2422,1471,2422,1452,2413,1452,2413,1471xe" filled="true" fillcolor="#000000" stroked="false">
                <v:path arrowok="t"/>
                <v:fill type="solid"/>
              </v:shape>
            </v:group>
            <v:group style="position:absolute;left:2413;top:1471;width:10;height:20" coordorigin="2413,1471" coordsize="10,20">
              <v:shape style="position:absolute;left:2413;top:1471;width:10;height:20" coordorigin="2413,1471" coordsize="10,20" path="m2413,1490l2422,1490,2422,1471,2413,1471,2413,1490xe" filled="true" fillcolor="#000000" stroked="false">
                <v:path arrowok="t"/>
                <v:fill type="solid"/>
              </v:shape>
            </v:group>
            <v:group style="position:absolute;left:2413;top:1490;width:10;height:20" coordorigin="2413,1490" coordsize="10,20">
              <v:shape style="position:absolute;left:2413;top:1490;width:10;height:20" coordorigin="2413,1490" coordsize="10,20" path="m2413,1510l2422,1510,2422,1490,2413,1490,2413,1510xe" filled="true" fillcolor="#000000" stroked="false">
                <v:path arrowok="t"/>
                <v:fill type="solid"/>
              </v:shape>
            </v:group>
            <v:group style="position:absolute;left:2413;top:1510;width:10;height:20" coordorigin="2413,1510" coordsize="10,20">
              <v:shape style="position:absolute;left:2413;top:1510;width:10;height:20" coordorigin="2413,1510" coordsize="10,20" path="m2413,1529l2422,1529,2422,1510,2413,1510,2413,1529xe" filled="true" fillcolor="#000000" stroked="false">
                <v:path arrowok="t"/>
                <v:fill type="solid"/>
              </v:shape>
            </v:group>
            <v:group style="position:absolute;left:2413;top:1529;width:10;height:20" coordorigin="2413,1529" coordsize="10,20">
              <v:shape style="position:absolute;left:2413;top:1529;width:10;height:20" coordorigin="2413,1529" coordsize="10,20" path="m2413,1548l2422,1548,2422,1529,2413,1529,2413,1548xe" filled="true" fillcolor="#000000" stroked="false">
                <v:path arrowok="t"/>
                <v:fill type="solid"/>
              </v:shape>
            </v:group>
            <v:group style="position:absolute;left:2413;top:1548;width:10;height:20" coordorigin="2413,1548" coordsize="10,20">
              <v:shape style="position:absolute;left:2413;top:1548;width:10;height:20" coordorigin="2413,1548" coordsize="10,20" path="m2413,1567l2422,1567,2422,1548,2413,1548,2413,1567xe" filled="true" fillcolor="#000000" stroked="false">
                <v:path arrowok="t"/>
                <v:fill type="solid"/>
              </v:shape>
            </v:group>
            <v:group style="position:absolute;left:2413;top:1567;width:10;height:20" coordorigin="2413,1567" coordsize="10,20">
              <v:shape style="position:absolute;left:2413;top:1567;width:10;height:20" coordorigin="2413,1567" coordsize="10,20" path="m2413,1586l2422,1586,2422,1567,2413,1567,2413,1586xe" filled="true" fillcolor="#000000" stroked="false">
                <v:path arrowok="t"/>
                <v:fill type="solid"/>
              </v:shape>
            </v:group>
            <v:group style="position:absolute;left:2413;top:1586;width:10;height:20" coordorigin="2413,1586" coordsize="10,20">
              <v:shape style="position:absolute;left:2413;top:1586;width:10;height:20" coordorigin="2413,1586" coordsize="10,20" path="m2413,1606l2422,1606,2422,1586,2413,1586,2413,1606xe" filled="true" fillcolor="#000000" stroked="false">
                <v:path arrowok="t"/>
                <v:fill type="solid"/>
              </v:shape>
            </v:group>
            <v:group style="position:absolute;left:2413;top:1606;width:10;height:20" coordorigin="2413,1606" coordsize="10,20">
              <v:shape style="position:absolute;left:2413;top:1606;width:10;height:20" coordorigin="2413,1606" coordsize="10,20" path="m2413,1625l2422,1625,2422,1606,2413,1606,2413,1625xe" filled="true" fillcolor="#000000" stroked="false">
                <v:path arrowok="t"/>
                <v:fill type="solid"/>
              </v:shape>
            </v:group>
            <v:group style="position:absolute;left:2413;top:1625;width:10;height:20" coordorigin="2413,1625" coordsize="10,20">
              <v:shape style="position:absolute;left:2413;top:1625;width:10;height:20" coordorigin="2413,1625" coordsize="10,20" path="m2413,1644l2422,1644,2422,1625,2413,1625,2413,1644xe" filled="true" fillcolor="#000000" stroked="false">
                <v:path arrowok="t"/>
                <v:fill type="solid"/>
              </v:shape>
            </v:group>
            <v:group style="position:absolute;left:2413;top:1644;width:10;height:20" coordorigin="2413,1644" coordsize="10,20">
              <v:shape style="position:absolute;left:2413;top:1644;width:10;height:20" coordorigin="2413,1644" coordsize="10,20" path="m2413,1663l2422,1663,2422,1644,2413,1644,2413,1663xe" filled="true" fillcolor="#000000" stroked="false">
                <v:path arrowok="t"/>
                <v:fill type="solid"/>
              </v:shape>
            </v:group>
            <v:group style="position:absolute;left:2413;top:1663;width:10;height:20" coordorigin="2413,1663" coordsize="10,20">
              <v:shape style="position:absolute;left:2413;top:1663;width:10;height:20" coordorigin="2413,1663" coordsize="10,20" path="m2413,1682l2422,1682,2422,1663,2413,1663,2413,1682xe" filled="true" fillcolor="#000000" stroked="false">
                <v:path arrowok="t"/>
                <v:fill type="solid"/>
              </v:shape>
            </v:group>
            <v:group style="position:absolute;left:2413;top:1682;width:10;height:20" coordorigin="2413,1682" coordsize="10,20">
              <v:shape style="position:absolute;left:2413;top:1682;width:10;height:20" coordorigin="2413,1682" coordsize="10,20" path="m2413,1702l2422,1702,2422,1682,2413,1682,2413,1702xe" filled="true" fillcolor="#000000" stroked="false">
                <v:path arrowok="t"/>
                <v:fill type="solid"/>
              </v:shape>
            </v:group>
            <v:group style="position:absolute;left:2413;top:1702;width:10;height:20" coordorigin="2413,1702" coordsize="10,20">
              <v:shape style="position:absolute;left:2413;top:1702;width:10;height:20" coordorigin="2413,1702" coordsize="10,20" path="m2413,1721l2422,1721,2422,1702,2413,1702,2413,1721xe" filled="true" fillcolor="#000000" stroked="false">
                <v:path arrowok="t"/>
                <v:fill type="solid"/>
              </v:shape>
            </v:group>
            <v:group style="position:absolute;left:2413;top:1721;width:10;height:20" coordorigin="2413,1721" coordsize="10,20">
              <v:shape style="position:absolute;left:2413;top:1721;width:10;height:20" coordorigin="2413,1721" coordsize="10,20" path="m2413,1740l2422,1740,2422,1721,2413,1721,2413,1740xe" filled="true" fillcolor="#000000" stroked="false">
                <v:path arrowok="t"/>
                <v:fill type="solid"/>
              </v:shape>
            </v:group>
            <v:group style="position:absolute;left:2413;top:1740;width:10;height:20" coordorigin="2413,1740" coordsize="10,20">
              <v:shape style="position:absolute;left:2413;top:1740;width:10;height:20" coordorigin="2413,1740" coordsize="10,20" path="m2413,1759l2422,1759,2422,1740,2413,1740,2413,1759xe" filled="true" fillcolor="#000000" stroked="false">
                <v:path arrowok="t"/>
                <v:fill type="solid"/>
              </v:shape>
            </v:group>
            <v:group style="position:absolute;left:2413;top:1759;width:10;height:20" coordorigin="2413,1759" coordsize="10,20">
              <v:shape style="position:absolute;left:2413;top:1759;width:10;height:20" coordorigin="2413,1759" coordsize="10,20" path="m2413,1778l2422,1778,2422,1759,2413,1759,2413,1778xe" filled="true" fillcolor="#000000" stroked="false">
                <v:path arrowok="t"/>
                <v:fill type="solid"/>
              </v:shape>
            </v:group>
            <v:group style="position:absolute;left:2413;top:1778;width:10;height:20" coordorigin="2413,1778" coordsize="10,20">
              <v:shape style="position:absolute;left:2413;top:1778;width:10;height:20" coordorigin="2413,1778" coordsize="10,20" path="m2413,1798l2422,1798,2422,1778,2413,1778,2413,1798xe" filled="true" fillcolor="#000000" stroked="false">
                <v:path arrowok="t"/>
                <v:fill type="solid"/>
              </v:shape>
            </v:group>
            <v:group style="position:absolute;left:2413;top:1804;width:10;height:2" coordorigin="2413,1804" coordsize="10,2">
              <v:shape style="position:absolute;left:2413;top:1804;width:10;height:2" coordorigin="2413,1804" coordsize="10,0" path="m2413,1804l2422,1804e" filled="false" stroked="true" strokeweight=".599980pt" strokecolor="#000000">
                <v:path arrowok="t"/>
              </v:shape>
            </v:group>
            <v:group style="position:absolute;left:2413;top:1824;width:29;height:2" coordorigin="2413,1824" coordsize="29,2">
              <v:shape style="position:absolute;left:2413;top:1824;width:29;height:2" coordorigin="2413,1824" coordsize="29,0" path="m2413,1824l2441,1824e" filled="false" stroked="true" strokeweight="1.4399pt" strokecolor="#000000">
                <v:path arrowok="t"/>
              </v:shape>
            </v:group>
            <v:group style="position:absolute;left:2441;top:1824;width:1133;height:2" coordorigin="2441,1824" coordsize="1133,2">
              <v:shape style="position:absolute;left:2441;top:1824;width:1133;height:2" coordorigin="2441,1824" coordsize="1133,0" path="m2441,1824l3574,1824e" filled="false" stroked="true" strokeweight="1.4399pt" strokecolor="#000000">
                <v:path arrowok="t"/>
              </v:shape>
            </v:group>
            <v:group style="position:absolute;left:3574;top:1241;width:10;height:20" coordorigin="3574,1241" coordsize="10,20">
              <v:shape style="position:absolute;left:3574;top:1241;width:10;height:20" coordorigin="3574,1241" coordsize="10,20" path="m3574,1260l3584,1260,3584,1241,3574,1241,3574,1260xe" filled="true" fillcolor="#000000" stroked="false">
                <v:path arrowok="t"/>
                <v:fill type="solid"/>
              </v:shape>
            </v:group>
            <v:group style="position:absolute;left:3574;top:1260;width:10;height:20" coordorigin="3574,1260" coordsize="10,20">
              <v:shape style="position:absolute;left:3574;top:1260;width:10;height:20" coordorigin="3574,1260" coordsize="10,20" path="m3574,1279l3584,1279,3584,1260,3574,1260,3574,1279xe" filled="true" fillcolor="#000000" stroked="false">
                <v:path arrowok="t"/>
                <v:fill type="solid"/>
              </v:shape>
            </v:group>
            <v:group style="position:absolute;left:3574;top:1279;width:10;height:20" coordorigin="3574,1279" coordsize="10,20">
              <v:shape style="position:absolute;left:3574;top:1279;width:10;height:20" coordorigin="3574,1279" coordsize="10,20" path="m3574,1298l3584,1298,3584,1279,3574,1279,3574,1298xe" filled="true" fillcolor="#000000" stroked="false">
                <v:path arrowok="t"/>
                <v:fill type="solid"/>
              </v:shape>
            </v:group>
            <v:group style="position:absolute;left:3574;top:1298;width:10;height:20" coordorigin="3574,1298" coordsize="10,20">
              <v:shape style="position:absolute;left:3574;top:1298;width:10;height:20" coordorigin="3574,1298" coordsize="10,20" path="m3574,1318l3584,1318,3584,1298,3574,1298,3574,1318xe" filled="true" fillcolor="#000000" stroked="false">
                <v:path arrowok="t"/>
                <v:fill type="solid"/>
              </v:shape>
            </v:group>
            <v:group style="position:absolute;left:3574;top:1318;width:10;height:20" coordorigin="3574,1318" coordsize="10,20">
              <v:shape style="position:absolute;left:3574;top:1318;width:10;height:20" coordorigin="3574,1318" coordsize="10,20" path="m3574,1337l3584,1337,3584,1318,3574,1318,3574,1337xe" filled="true" fillcolor="#000000" stroked="false">
                <v:path arrowok="t"/>
                <v:fill type="solid"/>
              </v:shape>
            </v:group>
            <v:group style="position:absolute;left:3574;top:1337;width:10;height:20" coordorigin="3574,1337" coordsize="10,20">
              <v:shape style="position:absolute;left:3574;top:1337;width:10;height:20" coordorigin="3574,1337" coordsize="10,20" path="m3574,1356l3584,1356,3584,1337,3574,1337,3574,1356xe" filled="true" fillcolor="#000000" stroked="false">
                <v:path arrowok="t"/>
                <v:fill type="solid"/>
              </v:shape>
            </v:group>
            <v:group style="position:absolute;left:3574;top:1356;width:10;height:20" coordorigin="3574,1356" coordsize="10,20">
              <v:shape style="position:absolute;left:3574;top:1356;width:10;height:20" coordorigin="3574,1356" coordsize="10,20" path="m3574,1375l3584,1375,3584,1356,3574,1356,3574,1375xe" filled="true" fillcolor="#000000" stroked="false">
                <v:path arrowok="t"/>
                <v:fill type="solid"/>
              </v:shape>
            </v:group>
            <v:group style="position:absolute;left:3574;top:1375;width:10;height:20" coordorigin="3574,1375" coordsize="10,20">
              <v:shape style="position:absolute;left:3574;top:1375;width:10;height:20" coordorigin="3574,1375" coordsize="10,20" path="m3574,1394l3584,1394,3584,1375,3574,1375,3574,1394xe" filled="true" fillcolor="#000000" stroked="false">
                <v:path arrowok="t"/>
                <v:fill type="solid"/>
              </v:shape>
            </v:group>
            <v:group style="position:absolute;left:3574;top:1394;width:10;height:20" coordorigin="3574,1394" coordsize="10,20">
              <v:shape style="position:absolute;left:3574;top:1394;width:10;height:20" coordorigin="3574,1394" coordsize="10,20" path="m3574,1414l3584,1414,3584,1394,3574,1394,3574,1414xe" filled="true" fillcolor="#000000" stroked="false">
                <v:path arrowok="t"/>
                <v:fill type="solid"/>
              </v:shape>
            </v:group>
            <v:group style="position:absolute;left:3574;top:1414;width:10;height:20" coordorigin="3574,1414" coordsize="10,20">
              <v:shape style="position:absolute;left:3574;top:1414;width:10;height:20" coordorigin="3574,1414" coordsize="10,20" path="m3574,1433l3584,1433,3584,1414,3574,1414,3574,1433xe" filled="true" fillcolor="#000000" stroked="false">
                <v:path arrowok="t"/>
                <v:fill type="solid"/>
              </v:shape>
            </v:group>
            <v:group style="position:absolute;left:3574;top:1433;width:10;height:20" coordorigin="3574,1433" coordsize="10,20">
              <v:shape style="position:absolute;left:3574;top:1433;width:10;height:20" coordorigin="3574,1433" coordsize="10,20" path="m3574,1452l3584,1452,3584,1433,3574,1433,3574,1452xe" filled="true" fillcolor="#000000" stroked="false">
                <v:path arrowok="t"/>
                <v:fill type="solid"/>
              </v:shape>
            </v:group>
            <v:group style="position:absolute;left:3574;top:1452;width:10;height:20" coordorigin="3574,1452" coordsize="10,20">
              <v:shape style="position:absolute;left:3574;top:1452;width:10;height:20" coordorigin="3574,1452" coordsize="10,20" path="m3574,1471l3584,1471,3584,1452,3574,1452,3574,1471xe" filled="true" fillcolor="#000000" stroked="false">
                <v:path arrowok="t"/>
                <v:fill type="solid"/>
              </v:shape>
            </v:group>
            <v:group style="position:absolute;left:3574;top:1471;width:10;height:20" coordorigin="3574,1471" coordsize="10,20">
              <v:shape style="position:absolute;left:3574;top:1471;width:10;height:20" coordorigin="3574,1471" coordsize="10,20" path="m3574,1490l3584,1490,3584,1471,3574,1471,3574,1490xe" filled="true" fillcolor="#000000" stroked="false">
                <v:path arrowok="t"/>
                <v:fill type="solid"/>
              </v:shape>
            </v:group>
            <v:group style="position:absolute;left:3574;top:1490;width:10;height:20" coordorigin="3574,1490" coordsize="10,20">
              <v:shape style="position:absolute;left:3574;top:1490;width:10;height:20" coordorigin="3574,1490" coordsize="10,20" path="m3574,1510l3584,1510,3584,1490,3574,1490,3574,1510xe" filled="true" fillcolor="#000000" stroked="false">
                <v:path arrowok="t"/>
                <v:fill type="solid"/>
              </v:shape>
            </v:group>
            <v:group style="position:absolute;left:3574;top:1510;width:10;height:20" coordorigin="3574,1510" coordsize="10,20">
              <v:shape style="position:absolute;left:3574;top:1510;width:10;height:20" coordorigin="3574,1510" coordsize="10,20" path="m3574,1529l3584,1529,3584,1510,3574,1510,3574,1529xe" filled="true" fillcolor="#000000" stroked="false">
                <v:path arrowok="t"/>
                <v:fill type="solid"/>
              </v:shape>
            </v:group>
            <v:group style="position:absolute;left:3574;top:1529;width:10;height:20" coordorigin="3574,1529" coordsize="10,20">
              <v:shape style="position:absolute;left:3574;top:1529;width:10;height:20" coordorigin="3574,1529" coordsize="10,20" path="m3574,1548l3584,1548,3584,1529,3574,1529,3574,1548xe" filled="true" fillcolor="#000000" stroked="false">
                <v:path arrowok="t"/>
                <v:fill type="solid"/>
              </v:shape>
            </v:group>
            <v:group style="position:absolute;left:3574;top:1548;width:10;height:20" coordorigin="3574,1548" coordsize="10,20">
              <v:shape style="position:absolute;left:3574;top:1548;width:10;height:20" coordorigin="3574,1548" coordsize="10,20" path="m3574,1567l3584,1567,3584,1548,3574,1548,3574,1567xe" filled="true" fillcolor="#000000" stroked="false">
                <v:path arrowok="t"/>
                <v:fill type="solid"/>
              </v:shape>
            </v:group>
            <v:group style="position:absolute;left:3574;top:1567;width:10;height:20" coordorigin="3574,1567" coordsize="10,20">
              <v:shape style="position:absolute;left:3574;top:1567;width:10;height:20" coordorigin="3574,1567" coordsize="10,20" path="m3574,1586l3584,1586,3584,1567,3574,1567,3574,1586xe" filled="true" fillcolor="#000000" stroked="false">
                <v:path arrowok="t"/>
                <v:fill type="solid"/>
              </v:shape>
            </v:group>
            <v:group style="position:absolute;left:3574;top:1586;width:10;height:20" coordorigin="3574,1586" coordsize="10,20">
              <v:shape style="position:absolute;left:3574;top:1586;width:10;height:20" coordorigin="3574,1586" coordsize="10,20" path="m3574,1606l3584,1606,3584,1586,3574,1586,3574,1606xe" filled="true" fillcolor="#000000" stroked="false">
                <v:path arrowok="t"/>
                <v:fill type="solid"/>
              </v:shape>
            </v:group>
            <v:group style="position:absolute;left:3574;top:1606;width:10;height:20" coordorigin="3574,1606" coordsize="10,20">
              <v:shape style="position:absolute;left:3574;top:1606;width:10;height:20" coordorigin="3574,1606" coordsize="10,20" path="m3574,1625l3584,1625,3584,1606,3574,1606,3574,1625xe" filled="true" fillcolor="#000000" stroked="false">
                <v:path arrowok="t"/>
                <v:fill type="solid"/>
              </v:shape>
            </v:group>
            <v:group style="position:absolute;left:3574;top:1625;width:10;height:20" coordorigin="3574,1625" coordsize="10,20">
              <v:shape style="position:absolute;left:3574;top:1625;width:10;height:20" coordorigin="3574,1625" coordsize="10,20" path="m3574,1644l3584,1644,3584,1625,3574,1625,3574,1644xe" filled="true" fillcolor="#000000" stroked="false">
                <v:path arrowok="t"/>
                <v:fill type="solid"/>
              </v:shape>
            </v:group>
            <v:group style="position:absolute;left:3574;top:1644;width:10;height:20" coordorigin="3574,1644" coordsize="10,20">
              <v:shape style="position:absolute;left:3574;top:1644;width:10;height:20" coordorigin="3574,1644" coordsize="10,20" path="m3574,1663l3584,1663,3584,1644,3574,1644,3574,1663xe" filled="true" fillcolor="#000000" stroked="false">
                <v:path arrowok="t"/>
                <v:fill type="solid"/>
              </v:shape>
            </v:group>
            <v:group style="position:absolute;left:3574;top:1663;width:10;height:20" coordorigin="3574,1663" coordsize="10,20">
              <v:shape style="position:absolute;left:3574;top:1663;width:10;height:20" coordorigin="3574,1663" coordsize="10,20" path="m3574,1682l3584,1682,3584,1663,3574,1663,3574,1682xe" filled="true" fillcolor="#000000" stroked="false">
                <v:path arrowok="t"/>
                <v:fill type="solid"/>
              </v:shape>
            </v:group>
            <v:group style="position:absolute;left:3574;top:1682;width:10;height:20" coordorigin="3574,1682" coordsize="10,20">
              <v:shape style="position:absolute;left:3574;top:1682;width:10;height:20" coordorigin="3574,1682" coordsize="10,20" path="m3574,1702l3584,1702,3584,1682,3574,1682,3574,1702xe" filled="true" fillcolor="#000000" stroked="false">
                <v:path arrowok="t"/>
                <v:fill type="solid"/>
              </v:shape>
            </v:group>
            <v:group style="position:absolute;left:3574;top:1702;width:10;height:20" coordorigin="3574,1702" coordsize="10,20">
              <v:shape style="position:absolute;left:3574;top:1702;width:10;height:20" coordorigin="3574,1702" coordsize="10,20" path="m3574,1721l3584,1721,3584,1702,3574,1702,3574,1721xe" filled="true" fillcolor="#000000" stroked="false">
                <v:path arrowok="t"/>
                <v:fill type="solid"/>
              </v:shape>
            </v:group>
            <v:group style="position:absolute;left:3574;top:1721;width:10;height:20" coordorigin="3574,1721" coordsize="10,20">
              <v:shape style="position:absolute;left:3574;top:1721;width:10;height:20" coordorigin="3574,1721" coordsize="10,20" path="m3574,1740l3584,1740,3584,1721,3574,1721,3574,1740xe" filled="true" fillcolor="#000000" stroked="false">
                <v:path arrowok="t"/>
                <v:fill type="solid"/>
              </v:shape>
            </v:group>
            <v:group style="position:absolute;left:3574;top:1740;width:10;height:20" coordorigin="3574,1740" coordsize="10,20">
              <v:shape style="position:absolute;left:3574;top:1740;width:10;height:20" coordorigin="3574,1740" coordsize="10,20" path="m3574,1759l3584,1759,3584,1740,3574,1740,3574,1759xe" filled="true" fillcolor="#000000" stroked="false">
                <v:path arrowok="t"/>
                <v:fill type="solid"/>
              </v:shape>
            </v:group>
            <v:group style="position:absolute;left:3574;top:1759;width:10;height:20" coordorigin="3574,1759" coordsize="10,20">
              <v:shape style="position:absolute;left:3574;top:1759;width:10;height:20" coordorigin="3574,1759" coordsize="10,20" path="m3574,1778l3584,1778,3584,1759,3574,1759,3574,1778xe" filled="true" fillcolor="#000000" stroked="false">
                <v:path arrowok="t"/>
                <v:fill type="solid"/>
              </v:shape>
            </v:group>
            <v:group style="position:absolute;left:3574;top:1778;width:10;height:20" coordorigin="3574,1778" coordsize="10,20">
              <v:shape style="position:absolute;left:3574;top:1778;width:10;height:20" coordorigin="3574,1778" coordsize="10,20" path="m3574,1798l3584,1798,3584,1778,3574,1778,3574,1798xe" filled="true" fillcolor="#000000" stroked="false">
                <v:path arrowok="t"/>
                <v:fill type="solid"/>
              </v:shape>
            </v:group>
            <v:group style="position:absolute;left:3574;top:1804;width:10;height:2" coordorigin="3574,1804" coordsize="10,2">
              <v:shape style="position:absolute;left:3574;top:1804;width:10;height:2" coordorigin="3574,1804" coordsize="10,0" path="m3574,1804l3584,1804e" filled="false" stroked="true" strokeweight=".599980pt" strokecolor="#000000">
                <v:path arrowok="t"/>
              </v:shape>
            </v:group>
            <v:group style="position:absolute;left:3574;top:1824;width:29;height:2" coordorigin="3574,1824" coordsize="29,2">
              <v:shape style="position:absolute;left:3574;top:1824;width:29;height:2" coordorigin="3574,1824" coordsize="29,0" path="m3574,1824l3603,1824e" filled="false" stroked="true" strokeweight="1.4399pt" strokecolor="#000000">
                <v:path arrowok="t"/>
              </v:shape>
            </v:group>
            <v:group style="position:absolute;left:3603;top:1824;width:999;height:2" coordorigin="3603,1824" coordsize="999,2">
              <v:shape style="position:absolute;left:3603;top:1824;width:999;height:2" coordorigin="3603,1824" coordsize="999,0" path="m3603,1824l4601,1824e" filled="false" stroked="true" strokeweight="1.4399pt" strokecolor="#000000">
                <v:path arrowok="t"/>
              </v:shape>
            </v:group>
            <v:group style="position:absolute;left:4601;top:1241;width:10;height:20" coordorigin="4601,1241" coordsize="10,20">
              <v:shape style="position:absolute;left:4601;top:1241;width:10;height:20" coordorigin="4601,1241" coordsize="10,20" path="m4601,1260l4611,1260,4611,1241,4601,1241,4601,1260xe" filled="true" fillcolor="#000000" stroked="false">
                <v:path arrowok="t"/>
                <v:fill type="solid"/>
              </v:shape>
            </v:group>
            <v:group style="position:absolute;left:4601;top:1260;width:10;height:20" coordorigin="4601,1260" coordsize="10,20">
              <v:shape style="position:absolute;left:4601;top:1260;width:10;height:20" coordorigin="4601,1260" coordsize="10,20" path="m4601,1279l4611,1279,4611,1260,4601,1260,4601,1279xe" filled="true" fillcolor="#000000" stroked="false">
                <v:path arrowok="t"/>
                <v:fill type="solid"/>
              </v:shape>
            </v:group>
            <v:group style="position:absolute;left:4601;top:1279;width:10;height:20" coordorigin="4601,1279" coordsize="10,20">
              <v:shape style="position:absolute;left:4601;top:1279;width:10;height:20" coordorigin="4601,1279" coordsize="10,20" path="m4601,1298l4611,1298,4611,1279,4601,1279,4601,1298xe" filled="true" fillcolor="#000000" stroked="false">
                <v:path arrowok="t"/>
                <v:fill type="solid"/>
              </v:shape>
            </v:group>
            <v:group style="position:absolute;left:4601;top:1298;width:10;height:20" coordorigin="4601,1298" coordsize="10,20">
              <v:shape style="position:absolute;left:4601;top:1298;width:10;height:20" coordorigin="4601,1298" coordsize="10,20" path="m4601,1318l4611,1318,4611,1298,4601,1298,4601,1318xe" filled="true" fillcolor="#000000" stroked="false">
                <v:path arrowok="t"/>
                <v:fill type="solid"/>
              </v:shape>
            </v:group>
            <v:group style="position:absolute;left:4601;top:1318;width:10;height:20" coordorigin="4601,1318" coordsize="10,20">
              <v:shape style="position:absolute;left:4601;top:1318;width:10;height:20" coordorigin="4601,1318" coordsize="10,20" path="m4601,1337l4611,1337,4611,1318,4601,1318,4601,1337xe" filled="true" fillcolor="#000000" stroked="false">
                <v:path arrowok="t"/>
                <v:fill type="solid"/>
              </v:shape>
            </v:group>
            <v:group style="position:absolute;left:4601;top:1337;width:10;height:20" coordorigin="4601,1337" coordsize="10,20">
              <v:shape style="position:absolute;left:4601;top:1337;width:10;height:20" coordorigin="4601,1337" coordsize="10,20" path="m4601,1356l4611,1356,4611,1337,4601,1337,4601,1356xe" filled="true" fillcolor="#000000" stroked="false">
                <v:path arrowok="t"/>
                <v:fill type="solid"/>
              </v:shape>
            </v:group>
            <v:group style="position:absolute;left:4601;top:1356;width:10;height:20" coordorigin="4601,1356" coordsize="10,20">
              <v:shape style="position:absolute;left:4601;top:1356;width:10;height:20" coordorigin="4601,1356" coordsize="10,20" path="m4601,1375l4611,1375,4611,1356,4601,1356,4601,1375xe" filled="true" fillcolor="#000000" stroked="false">
                <v:path arrowok="t"/>
                <v:fill type="solid"/>
              </v:shape>
            </v:group>
            <v:group style="position:absolute;left:4601;top:1375;width:10;height:20" coordorigin="4601,1375" coordsize="10,20">
              <v:shape style="position:absolute;left:4601;top:1375;width:10;height:20" coordorigin="4601,1375" coordsize="10,20" path="m4601,1394l4611,1394,4611,1375,4601,1375,4601,1394xe" filled="true" fillcolor="#000000" stroked="false">
                <v:path arrowok="t"/>
                <v:fill type="solid"/>
              </v:shape>
            </v:group>
            <v:group style="position:absolute;left:4601;top:1394;width:10;height:20" coordorigin="4601,1394" coordsize="10,20">
              <v:shape style="position:absolute;left:4601;top:1394;width:10;height:20" coordorigin="4601,1394" coordsize="10,20" path="m4601,1414l4611,1414,4611,1394,4601,1394,4601,1414xe" filled="true" fillcolor="#000000" stroked="false">
                <v:path arrowok="t"/>
                <v:fill type="solid"/>
              </v:shape>
            </v:group>
            <v:group style="position:absolute;left:4601;top:1414;width:10;height:20" coordorigin="4601,1414" coordsize="10,20">
              <v:shape style="position:absolute;left:4601;top:1414;width:10;height:20" coordorigin="4601,1414" coordsize="10,20" path="m4601,1433l4611,1433,4611,1414,4601,1414,4601,1433xe" filled="true" fillcolor="#000000" stroked="false">
                <v:path arrowok="t"/>
                <v:fill type="solid"/>
              </v:shape>
            </v:group>
            <v:group style="position:absolute;left:4601;top:1433;width:10;height:20" coordorigin="4601,1433" coordsize="10,20">
              <v:shape style="position:absolute;left:4601;top:1433;width:10;height:20" coordorigin="4601,1433" coordsize="10,20" path="m4601,1452l4611,1452,4611,1433,4601,1433,4601,1452xe" filled="true" fillcolor="#000000" stroked="false">
                <v:path arrowok="t"/>
                <v:fill type="solid"/>
              </v:shape>
            </v:group>
            <v:group style="position:absolute;left:4601;top:1452;width:10;height:20" coordorigin="4601,1452" coordsize="10,20">
              <v:shape style="position:absolute;left:4601;top:1452;width:10;height:20" coordorigin="4601,1452" coordsize="10,20" path="m4601,1471l4611,1471,4611,1452,4601,1452,4601,1471xe" filled="true" fillcolor="#000000" stroked="false">
                <v:path arrowok="t"/>
                <v:fill type="solid"/>
              </v:shape>
            </v:group>
            <v:group style="position:absolute;left:4601;top:1471;width:10;height:20" coordorigin="4601,1471" coordsize="10,20">
              <v:shape style="position:absolute;left:4601;top:1471;width:10;height:20" coordorigin="4601,1471" coordsize="10,20" path="m4601,1490l4611,1490,4611,1471,4601,1471,4601,1490xe" filled="true" fillcolor="#000000" stroked="false">
                <v:path arrowok="t"/>
                <v:fill type="solid"/>
              </v:shape>
            </v:group>
            <v:group style="position:absolute;left:4601;top:1490;width:10;height:20" coordorigin="4601,1490" coordsize="10,20">
              <v:shape style="position:absolute;left:4601;top:1490;width:10;height:20" coordorigin="4601,1490" coordsize="10,20" path="m4601,1510l4611,1510,4611,1490,4601,1490,4601,1510xe" filled="true" fillcolor="#000000" stroked="false">
                <v:path arrowok="t"/>
                <v:fill type="solid"/>
              </v:shape>
            </v:group>
            <v:group style="position:absolute;left:4601;top:1510;width:10;height:20" coordorigin="4601,1510" coordsize="10,20">
              <v:shape style="position:absolute;left:4601;top:1510;width:10;height:20" coordorigin="4601,1510" coordsize="10,20" path="m4601,1529l4611,1529,4611,1510,4601,1510,4601,1529xe" filled="true" fillcolor="#000000" stroked="false">
                <v:path arrowok="t"/>
                <v:fill type="solid"/>
              </v:shape>
            </v:group>
            <v:group style="position:absolute;left:4601;top:1529;width:10;height:20" coordorigin="4601,1529" coordsize="10,20">
              <v:shape style="position:absolute;left:4601;top:1529;width:10;height:20" coordorigin="4601,1529" coordsize="10,20" path="m4601,1548l4611,1548,4611,1529,4601,1529,4601,1548xe" filled="true" fillcolor="#000000" stroked="false">
                <v:path arrowok="t"/>
                <v:fill type="solid"/>
              </v:shape>
            </v:group>
            <v:group style="position:absolute;left:4601;top:1548;width:10;height:20" coordorigin="4601,1548" coordsize="10,20">
              <v:shape style="position:absolute;left:4601;top:1548;width:10;height:20" coordorigin="4601,1548" coordsize="10,20" path="m4601,1567l4611,1567,4611,1548,4601,1548,4601,1567xe" filled="true" fillcolor="#000000" stroked="false">
                <v:path arrowok="t"/>
                <v:fill type="solid"/>
              </v:shape>
            </v:group>
            <v:group style="position:absolute;left:4601;top:1567;width:10;height:20" coordorigin="4601,1567" coordsize="10,20">
              <v:shape style="position:absolute;left:4601;top:1567;width:10;height:20" coordorigin="4601,1567" coordsize="10,20" path="m4601,1586l4611,1586,4611,1567,4601,1567,4601,1586xe" filled="true" fillcolor="#000000" stroked="false">
                <v:path arrowok="t"/>
                <v:fill type="solid"/>
              </v:shape>
            </v:group>
            <v:group style="position:absolute;left:4601;top:1586;width:10;height:20" coordorigin="4601,1586" coordsize="10,20">
              <v:shape style="position:absolute;left:4601;top:1586;width:10;height:20" coordorigin="4601,1586" coordsize="10,20" path="m4601,1606l4611,1606,4611,1586,4601,1586,4601,1606xe" filled="true" fillcolor="#000000" stroked="false">
                <v:path arrowok="t"/>
                <v:fill type="solid"/>
              </v:shape>
            </v:group>
            <v:group style="position:absolute;left:4601;top:1606;width:10;height:20" coordorigin="4601,1606" coordsize="10,20">
              <v:shape style="position:absolute;left:4601;top:1606;width:10;height:20" coordorigin="4601,1606" coordsize="10,20" path="m4601,1625l4611,1625,4611,1606,4601,1606,4601,1625xe" filled="true" fillcolor="#000000" stroked="false">
                <v:path arrowok="t"/>
                <v:fill type="solid"/>
              </v:shape>
            </v:group>
            <v:group style="position:absolute;left:4601;top:1625;width:10;height:20" coordorigin="4601,1625" coordsize="10,20">
              <v:shape style="position:absolute;left:4601;top:1625;width:10;height:20" coordorigin="4601,1625" coordsize="10,20" path="m4601,1644l4611,1644,4611,1625,4601,1625,4601,1644xe" filled="true" fillcolor="#000000" stroked="false">
                <v:path arrowok="t"/>
                <v:fill type="solid"/>
              </v:shape>
            </v:group>
            <v:group style="position:absolute;left:4601;top:1644;width:10;height:20" coordorigin="4601,1644" coordsize="10,20">
              <v:shape style="position:absolute;left:4601;top:1644;width:10;height:20" coordorigin="4601,1644" coordsize="10,20" path="m4601,1663l4611,1663,4611,1644,4601,1644,4601,1663xe" filled="true" fillcolor="#000000" stroked="false">
                <v:path arrowok="t"/>
                <v:fill type="solid"/>
              </v:shape>
            </v:group>
            <v:group style="position:absolute;left:4601;top:1663;width:10;height:20" coordorigin="4601,1663" coordsize="10,20">
              <v:shape style="position:absolute;left:4601;top:1663;width:10;height:20" coordorigin="4601,1663" coordsize="10,20" path="m4601,1682l4611,1682,4611,1663,4601,1663,4601,1682xe" filled="true" fillcolor="#000000" stroked="false">
                <v:path arrowok="t"/>
                <v:fill type="solid"/>
              </v:shape>
            </v:group>
            <v:group style="position:absolute;left:4601;top:1682;width:10;height:20" coordorigin="4601,1682" coordsize="10,20">
              <v:shape style="position:absolute;left:4601;top:1682;width:10;height:20" coordorigin="4601,1682" coordsize="10,20" path="m4601,1702l4611,1702,4611,1682,4601,1682,4601,1702xe" filled="true" fillcolor="#000000" stroked="false">
                <v:path arrowok="t"/>
                <v:fill type="solid"/>
              </v:shape>
            </v:group>
            <v:group style="position:absolute;left:4601;top:1702;width:10;height:20" coordorigin="4601,1702" coordsize="10,20">
              <v:shape style="position:absolute;left:4601;top:1702;width:10;height:20" coordorigin="4601,1702" coordsize="10,20" path="m4601,1721l4611,1721,4611,1702,4601,1702,4601,1721xe" filled="true" fillcolor="#000000" stroked="false">
                <v:path arrowok="t"/>
                <v:fill type="solid"/>
              </v:shape>
            </v:group>
            <v:group style="position:absolute;left:4601;top:1721;width:10;height:20" coordorigin="4601,1721" coordsize="10,20">
              <v:shape style="position:absolute;left:4601;top:1721;width:10;height:20" coordorigin="4601,1721" coordsize="10,20" path="m4601,1740l4611,1740,4611,1721,4601,1721,4601,1740xe" filled="true" fillcolor="#000000" stroked="false">
                <v:path arrowok="t"/>
                <v:fill type="solid"/>
              </v:shape>
            </v:group>
            <v:group style="position:absolute;left:4601;top:1740;width:10;height:20" coordorigin="4601,1740" coordsize="10,20">
              <v:shape style="position:absolute;left:4601;top:1740;width:10;height:20" coordorigin="4601,1740" coordsize="10,20" path="m4601,1759l4611,1759,4611,1740,4601,1740,4601,1759xe" filled="true" fillcolor="#000000" stroked="false">
                <v:path arrowok="t"/>
                <v:fill type="solid"/>
              </v:shape>
            </v:group>
            <v:group style="position:absolute;left:4601;top:1759;width:10;height:20" coordorigin="4601,1759" coordsize="10,20">
              <v:shape style="position:absolute;left:4601;top:1759;width:10;height:20" coordorigin="4601,1759" coordsize="10,20" path="m4601,1778l4611,1778,4611,1759,4601,1759,4601,1778xe" filled="true" fillcolor="#000000" stroked="false">
                <v:path arrowok="t"/>
                <v:fill type="solid"/>
              </v:shape>
            </v:group>
            <v:group style="position:absolute;left:4601;top:1778;width:10;height:20" coordorigin="4601,1778" coordsize="10,20">
              <v:shape style="position:absolute;left:4601;top:1778;width:10;height:20" coordorigin="4601,1778" coordsize="10,20" path="m4601,1798l4611,1798,4611,1778,4601,1778,4601,1798xe" filled="true" fillcolor="#000000" stroked="false">
                <v:path arrowok="t"/>
                <v:fill type="solid"/>
              </v:shape>
            </v:group>
            <v:group style="position:absolute;left:4601;top:1804;width:10;height:2" coordorigin="4601,1804" coordsize="10,2">
              <v:shape style="position:absolute;left:4601;top:1804;width:10;height:2" coordorigin="4601,1804" coordsize="10,0" path="m4601,1804l4611,1804e" filled="false" stroked="true" strokeweight=".599980pt" strokecolor="#000000">
                <v:path arrowok="t"/>
              </v:shape>
            </v:group>
            <v:group style="position:absolute;left:4601;top:1824;width:29;height:2" coordorigin="4601,1824" coordsize="29,2">
              <v:shape style="position:absolute;left:4601;top:1824;width:29;height:2" coordorigin="4601,1824" coordsize="29,0" path="m4601,1824l4630,1824e" filled="false" stroked="true" strokeweight="1.4399pt" strokecolor="#000000">
                <v:path arrowok="t"/>
              </v:shape>
            </v:group>
            <v:group style="position:absolute;left:4630;top:1824;width:1131;height:2" coordorigin="4630,1824" coordsize="1131,2">
              <v:shape style="position:absolute;left:4630;top:1824;width:1131;height:2" coordorigin="4630,1824" coordsize="1131,0" path="m4630,1824l5761,1824e" filled="false" stroked="true" strokeweight="1.4399pt" strokecolor="#000000">
                <v:path arrowok="t"/>
              </v:shape>
            </v:group>
            <v:group style="position:absolute;left:5761;top:1241;width:10;height:20" coordorigin="5761,1241" coordsize="10,20">
              <v:shape style="position:absolute;left:5761;top:1241;width:10;height:20" coordorigin="5761,1241" coordsize="10,20" path="m5761,1260l5771,1260,5771,1241,5761,1241,5761,1260xe" filled="true" fillcolor="#000000" stroked="false">
                <v:path arrowok="t"/>
                <v:fill type="solid"/>
              </v:shape>
            </v:group>
            <v:group style="position:absolute;left:5761;top:1260;width:10;height:20" coordorigin="5761,1260" coordsize="10,20">
              <v:shape style="position:absolute;left:5761;top:1260;width:10;height:20" coordorigin="5761,1260" coordsize="10,20" path="m5761,1279l5771,1279,5771,1260,5761,1260,5761,1279xe" filled="true" fillcolor="#000000" stroked="false">
                <v:path arrowok="t"/>
                <v:fill type="solid"/>
              </v:shape>
            </v:group>
            <v:group style="position:absolute;left:5761;top:1279;width:10;height:20" coordorigin="5761,1279" coordsize="10,20">
              <v:shape style="position:absolute;left:5761;top:1279;width:10;height:20" coordorigin="5761,1279" coordsize="10,20" path="m5761,1298l5771,1298,5771,1279,5761,1279,5761,1298xe" filled="true" fillcolor="#000000" stroked="false">
                <v:path arrowok="t"/>
                <v:fill type="solid"/>
              </v:shape>
            </v:group>
            <v:group style="position:absolute;left:5761;top:1298;width:10;height:20" coordorigin="5761,1298" coordsize="10,20">
              <v:shape style="position:absolute;left:5761;top:1298;width:10;height:20" coordorigin="5761,1298" coordsize="10,20" path="m5761,1318l5771,1318,5771,1298,5761,1298,5761,1318xe" filled="true" fillcolor="#000000" stroked="false">
                <v:path arrowok="t"/>
                <v:fill type="solid"/>
              </v:shape>
            </v:group>
            <v:group style="position:absolute;left:5761;top:1318;width:10;height:20" coordorigin="5761,1318" coordsize="10,20">
              <v:shape style="position:absolute;left:5761;top:1318;width:10;height:20" coordorigin="5761,1318" coordsize="10,20" path="m5761,1337l5771,1337,5771,1318,5761,1318,5761,1337xe" filled="true" fillcolor="#000000" stroked="false">
                <v:path arrowok="t"/>
                <v:fill type="solid"/>
              </v:shape>
            </v:group>
            <v:group style="position:absolute;left:5761;top:1337;width:10;height:20" coordorigin="5761,1337" coordsize="10,20">
              <v:shape style="position:absolute;left:5761;top:1337;width:10;height:20" coordorigin="5761,1337" coordsize="10,20" path="m5761,1356l5771,1356,5771,1337,5761,1337,5761,1356xe" filled="true" fillcolor="#000000" stroked="false">
                <v:path arrowok="t"/>
                <v:fill type="solid"/>
              </v:shape>
            </v:group>
            <v:group style="position:absolute;left:5761;top:1356;width:10;height:20" coordorigin="5761,1356" coordsize="10,20">
              <v:shape style="position:absolute;left:5761;top:1356;width:10;height:20" coordorigin="5761,1356" coordsize="10,20" path="m5761,1375l5771,1375,5771,1356,5761,1356,5761,1375xe" filled="true" fillcolor="#000000" stroked="false">
                <v:path arrowok="t"/>
                <v:fill type="solid"/>
              </v:shape>
            </v:group>
            <v:group style="position:absolute;left:5761;top:1375;width:10;height:20" coordorigin="5761,1375" coordsize="10,20">
              <v:shape style="position:absolute;left:5761;top:1375;width:10;height:20" coordorigin="5761,1375" coordsize="10,20" path="m5761,1394l5771,1394,5771,1375,5761,1375,5761,1394xe" filled="true" fillcolor="#000000" stroked="false">
                <v:path arrowok="t"/>
                <v:fill type="solid"/>
              </v:shape>
            </v:group>
            <v:group style="position:absolute;left:5761;top:1394;width:10;height:20" coordorigin="5761,1394" coordsize="10,20">
              <v:shape style="position:absolute;left:5761;top:1394;width:10;height:20" coordorigin="5761,1394" coordsize="10,20" path="m5761,1414l5771,1414,5771,1394,5761,1394,5761,1414xe" filled="true" fillcolor="#000000" stroked="false">
                <v:path arrowok="t"/>
                <v:fill type="solid"/>
              </v:shape>
            </v:group>
            <v:group style="position:absolute;left:5761;top:1414;width:10;height:20" coordorigin="5761,1414" coordsize="10,20">
              <v:shape style="position:absolute;left:5761;top:1414;width:10;height:20" coordorigin="5761,1414" coordsize="10,20" path="m5761,1433l5771,1433,5771,1414,5761,1414,5761,1433xe" filled="true" fillcolor="#000000" stroked="false">
                <v:path arrowok="t"/>
                <v:fill type="solid"/>
              </v:shape>
            </v:group>
            <v:group style="position:absolute;left:5761;top:1433;width:10;height:20" coordorigin="5761,1433" coordsize="10,20">
              <v:shape style="position:absolute;left:5761;top:1433;width:10;height:20" coordorigin="5761,1433" coordsize="10,20" path="m5761,1452l5771,1452,5771,1433,5761,1433,5761,1452xe" filled="true" fillcolor="#000000" stroked="false">
                <v:path arrowok="t"/>
                <v:fill type="solid"/>
              </v:shape>
            </v:group>
            <v:group style="position:absolute;left:5761;top:1452;width:10;height:20" coordorigin="5761,1452" coordsize="10,20">
              <v:shape style="position:absolute;left:5761;top:1452;width:10;height:20" coordorigin="5761,1452" coordsize="10,20" path="m5761,1471l5771,1471,5771,1452,5761,1452,5761,1471xe" filled="true" fillcolor="#000000" stroked="false">
                <v:path arrowok="t"/>
                <v:fill type="solid"/>
              </v:shape>
            </v:group>
            <v:group style="position:absolute;left:5761;top:1471;width:10;height:20" coordorigin="5761,1471" coordsize="10,20">
              <v:shape style="position:absolute;left:5761;top:1471;width:10;height:20" coordorigin="5761,1471" coordsize="10,20" path="m5761,1490l5771,1490,5771,1471,5761,1471,5761,1490xe" filled="true" fillcolor="#000000" stroked="false">
                <v:path arrowok="t"/>
                <v:fill type="solid"/>
              </v:shape>
            </v:group>
            <v:group style="position:absolute;left:5761;top:1490;width:10;height:20" coordorigin="5761,1490" coordsize="10,20">
              <v:shape style="position:absolute;left:5761;top:1490;width:10;height:20" coordorigin="5761,1490" coordsize="10,20" path="m5761,1510l5771,1510,5771,1490,5761,1490,5761,1510xe" filled="true" fillcolor="#000000" stroked="false">
                <v:path arrowok="t"/>
                <v:fill type="solid"/>
              </v:shape>
            </v:group>
            <v:group style="position:absolute;left:5761;top:1510;width:10;height:20" coordorigin="5761,1510" coordsize="10,20">
              <v:shape style="position:absolute;left:5761;top:1510;width:10;height:20" coordorigin="5761,1510" coordsize="10,20" path="m5761,1529l5771,1529,5771,1510,5761,1510,5761,1529xe" filled="true" fillcolor="#000000" stroked="false">
                <v:path arrowok="t"/>
                <v:fill type="solid"/>
              </v:shape>
            </v:group>
            <v:group style="position:absolute;left:5761;top:1529;width:10;height:20" coordorigin="5761,1529" coordsize="10,20">
              <v:shape style="position:absolute;left:5761;top:1529;width:10;height:20" coordorigin="5761,1529" coordsize="10,20" path="m5761,1548l5771,1548,5771,1529,5761,1529,5761,1548xe" filled="true" fillcolor="#000000" stroked="false">
                <v:path arrowok="t"/>
                <v:fill type="solid"/>
              </v:shape>
            </v:group>
            <v:group style="position:absolute;left:5761;top:1548;width:10;height:20" coordorigin="5761,1548" coordsize="10,20">
              <v:shape style="position:absolute;left:5761;top:1548;width:10;height:20" coordorigin="5761,1548" coordsize="10,20" path="m5761,1567l5771,1567,5771,1548,5761,1548,5761,1567xe" filled="true" fillcolor="#000000" stroked="false">
                <v:path arrowok="t"/>
                <v:fill type="solid"/>
              </v:shape>
            </v:group>
            <v:group style="position:absolute;left:5761;top:1567;width:10;height:20" coordorigin="5761,1567" coordsize="10,20">
              <v:shape style="position:absolute;left:5761;top:1567;width:10;height:20" coordorigin="5761,1567" coordsize="10,20" path="m5761,1586l5771,1586,5771,1567,5761,1567,5761,1586xe" filled="true" fillcolor="#000000" stroked="false">
                <v:path arrowok="t"/>
                <v:fill type="solid"/>
              </v:shape>
            </v:group>
            <v:group style="position:absolute;left:5761;top:1586;width:10;height:20" coordorigin="5761,1586" coordsize="10,20">
              <v:shape style="position:absolute;left:5761;top:1586;width:10;height:20" coordorigin="5761,1586" coordsize="10,20" path="m5761,1606l5771,1606,5771,1586,5761,1586,5761,1606xe" filled="true" fillcolor="#000000" stroked="false">
                <v:path arrowok="t"/>
                <v:fill type="solid"/>
              </v:shape>
            </v:group>
            <v:group style="position:absolute;left:5761;top:1606;width:10;height:20" coordorigin="5761,1606" coordsize="10,20">
              <v:shape style="position:absolute;left:5761;top:1606;width:10;height:20" coordorigin="5761,1606" coordsize="10,20" path="m5761,1625l5771,1625,5771,1606,5761,1606,5761,1625xe" filled="true" fillcolor="#000000" stroked="false">
                <v:path arrowok="t"/>
                <v:fill type="solid"/>
              </v:shape>
            </v:group>
            <v:group style="position:absolute;left:5761;top:1625;width:10;height:20" coordorigin="5761,1625" coordsize="10,20">
              <v:shape style="position:absolute;left:5761;top:1625;width:10;height:20" coordorigin="5761,1625" coordsize="10,20" path="m5761,1644l5771,1644,5771,1625,5761,1625,5761,1644xe" filled="true" fillcolor="#000000" stroked="false">
                <v:path arrowok="t"/>
                <v:fill type="solid"/>
              </v:shape>
            </v:group>
            <v:group style="position:absolute;left:5761;top:1644;width:10;height:20" coordorigin="5761,1644" coordsize="10,20">
              <v:shape style="position:absolute;left:5761;top:1644;width:10;height:20" coordorigin="5761,1644" coordsize="10,20" path="m5761,1663l5771,1663,5771,1644,5761,1644,5761,1663xe" filled="true" fillcolor="#000000" stroked="false">
                <v:path arrowok="t"/>
                <v:fill type="solid"/>
              </v:shape>
            </v:group>
            <v:group style="position:absolute;left:5761;top:1663;width:10;height:20" coordorigin="5761,1663" coordsize="10,20">
              <v:shape style="position:absolute;left:5761;top:1663;width:10;height:20" coordorigin="5761,1663" coordsize="10,20" path="m5761,1682l5771,1682,5771,1663,5761,1663,5761,1682xe" filled="true" fillcolor="#000000" stroked="false">
                <v:path arrowok="t"/>
                <v:fill type="solid"/>
              </v:shape>
            </v:group>
            <v:group style="position:absolute;left:5761;top:1682;width:10;height:20" coordorigin="5761,1682" coordsize="10,20">
              <v:shape style="position:absolute;left:5761;top:1682;width:10;height:20" coordorigin="5761,1682" coordsize="10,20" path="m5761,1702l5771,1702,5771,1682,5761,1682,5761,1702xe" filled="true" fillcolor="#000000" stroked="false">
                <v:path arrowok="t"/>
                <v:fill type="solid"/>
              </v:shape>
            </v:group>
            <v:group style="position:absolute;left:5761;top:1702;width:10;height:20" coordorigin="5761,1702" coordsize="10,20">
              <v:shape style="position:absolute;left:5761;top:1702;width:10;height:20" coordorigin="5761,1702" coordsize="10,20" path="m5761,1721l5771,1721,5771,1702,5761,1702,5761,1721xe" filled="true" fillcolor="#000000" stroked="false">
                <v:path arrowok="t"/>
                <v:fill type="solid"/>
              </v:shape>
            </v:group>
            <v:group style="position:absolute;left:5761;top:1721;width:10;height:20" coordorigin="5761,1721" coordsize="10,20">
              <v:shape style="position:absolute;left:5761;top:1721;width:10;height:20" coordorigin="5761,1721" coordsize="10,20" path="m5761,1740l5771,1740,5771,1721,5761,1721,5761,1740xe" filled="true" fillcolor="#000000" stroked="false">
                <v:path arrowok="t"/>
                <v:fill type="solid"/>
              </v:shape>
            </v:group>
            <v:group style="position:absolute;left:5761;top:1740;width:10;height:20" coordorigin="5761,1740" coordsize="10,20">
              <v:shape style="position:absolute;left:5761;top:1740;width:10;height:20" coordorigin="5761,1740" coordsize="10,20" path="m5761,1759l5771,1759,5771,1740,5761,1740,5761,1759xe" filled="true" fillcolor="#000000" stroked="false">
                <v:path arrowok="t"/>
                <v:fill type="solid"/>
              </v:shape>
            </v:group>
            <v:group style="position:absolute;left:5761;top:1759;width:10;height:20" coordorigin="5761,1759" coordsize="10,20">
              <v:shape style="position:absolute;left:5761;top:1759;width:10;height:20" coordorigin="5761,1759" coordsize="10,20" path="m5761,1778l5771,1778,5771,1759,5761,1759,5761,1778xe" filled="true" fillcolor="#000000" stroked="false">
                <v:path arrowok="t"/>
                <v:fill type="solid"/>
              </v:shape>
            </v:group>
            <v:group style="position:absolute;left:5761;top:1778;width:10;height:20" coordorigin="5761,1778" coordsize="10,20">
              <v:shape style="position:absolute;left:5761;top:1778;width:10;height:20" coordorigin="5761,1778" coordsize="10,20" path="m5761,1798l5771,1798,5771,1778,5761,1778,5761,1798xe" filled="true" fillcolor="#000000" stroked="false">
                <v:path arrowok="t"/>
                <v:fill type="solid"/>
              </v:shape>
            </v:group>
            <v:group style="position:absolute;left:5761;top:1804;width:10;height:2" coordorigin="5761,1804" coordsize="10,2">
              <v:shape style="position:absolute;left:5761;top:1804;width:10;height:2" coordorigin="5761,1804" coordsize="10,0" path="m5761,1804l5771,1804e" filled="false" stroked="true" strokeweight=".599980pt" strokecolor="#000000">
                <v:path arrowok="t"/>
              </v:shape>
            </v:group>
            <v:group style="position:absolute;left:5761;top:1824;width:29;height:2" coordorigin="5761,1824" coordsize="29,2">
              <v:shape style="position:absolute;left:5761;top:1824;width:29;height:2" coordorigin="5761,1824" coordsize="29,0" path="m5761,1824l5790,1824e" filled="false" stroked="true" strokeweight="1.4399pt" strokecolor="#000000">
                <v:path arrowok="t"/>
              </v:shape>
            </v:group>
            <v:group style="position:absolute;left:5790;top:1824;width:768;height:2" coordorigin="5790,1824" coordsize="768,2">
              <v:shape style="position:absolute;left:5790;top:1824;width:768;height:2" coordorigin="5790,1824" coordsize="768,0" path="m5790,1824l6558,1824e" filled="false" stroked="true" strokeweight="1.4399pt" strokecolor="#000000">
                <v:path arrowok="t"/>
              </v:shape>
            </v:group>
            <v:group style="position:absolute;left:6558;top:1241;width:10;height:20" coordorigin="6558,1241" coordsize="10,20">
              <v:shape style="position:absolute;left:6558;top:1241;width:10;height:20" coordorigin="6558,1241" coordsize="10,20" path="m6558,1260l6567,1260,6567,1241,6558,1241,6558,1260xe" filled="true" fillcolor="#000000" stroked="false">
                <v:path arrowok="t"/>
                <v:fill type="solid"/>
              </v:shape>
            </v:group>
            <v:group style="position:absolute;left:6558;top:1260;width:10;height:20" coordorigin="6558,1260" coordsize="10,20">
              <v:shape style="position:absolute;left:6558;top:1260;width:10;height:20" coordorigin="6558,1260" coordsize="10,20" path="m6558,1279l6567,1279,6567,1260,6558,1260,6558,1279xe" filled="true" fillcolor="#000000" stroked="false">
                <v:path arrowok="t"/>
                <v:fill type="solid"/>
              </v:shape>
            </v:group>
            <v:group style="position:absolute;left:6558;top:1279;width:10;height:20" coordorigin="6558,1279" coordsize="10,20">
              <v:shape style="position:absolute;left:6558;top:1279;width:10;height:20" coordorigin="6558,1279" coordsize="10,20" path="m6558,1298l6567,1298,6567,1279,6558,1279,6558,1298xe" filled="true" fillcolor="#000000" stroked="false">
                <v:path arrowok="t"/>
                <v:fill type="solid"/>
              </v:shape>
            </v:group>
            <v:group style="position:absolute;left:6558;top:1298;width:10;height:20" coordorigin="6558,1298" coordsize="10,20">
              <v:shape style="position:absolute;left:6558;top:1298;width:10;height:20" coordorigin="6558,1298" coordsize="10,20" path="m6558,1318l6567,1318,6567,1298,6558,1298,6558,1318xe" filled="true" fillcolor="#000000" stroked="false">
                <v:path arrowok="t"/>
                <v:fill type="solid"/>
              </v:shape>
            </v:group>
            <v:group style="position:absolute;left:6558;top:1318;width:10;height:20" coordorigin="6558,1318" coordsize="10,20">
              <v:shape style="position:absolute;left:6558;top:1318;width:10;height:20" coordorigin="6558,1318" coordsize="10,20" path="m6558,1337l6567,1337,6567,1318,6558,1318,6558,1337xe" filled="true" fillcolor="#000000" stroked="false">
                <v:path arrowok="t"/>
                <v:fill type="solid"/>
              </v:shape>
            </v:group>
            <v:group style="position:absolute;left:6558;top:1337;width:10;height:20" coordorigin="6558,1337" coordsize="10,20">
              <v:shape style="position:absolute;left:6558;top:1337;width:10;height:20" coordorigin="6558,1337" coordsize="10,20" path="m6558,1356l6567,1356,6567,1337,6558,1337,6558,1356xe" filled="true" fillcolor="#000000" stroked="false">
                <v:path arrowok="t"/>
                <v:fill type="solid"/>
              </v:shape>
            </v:group>
            <v:group style="position:absolute;left:6558;top:1356;width:10;height:20" coordorigin="6558,1356" coordsize="10,20">
              <v:shape style="position:absolute;left:6558;top:1356;width:10;height:20" coordorigin="6558,1356" coordsize="10,20" path="m6558,1375l6567,1375,6567,1356,6558,1356,6558,1375xe" filled="true" fillcolor="#000000" stroked="false">
                <v:path arrowok="t"/>
                <v:fill type="solid"/>
              </v:shape>
            </v:group>
            <v:group style="position:absolute;left:6558;top:1375;width:10;height:20" coordorigin="6558,1375" coordsize="10,20">
              <v:shape style="position:absolute;left:6558;top:1375;width:10;height:20" coordorigin="6558,1375" coordsize="10,20" path="m6558,1394l6567,1394,6567,1375,6558,1375,6558,1394xe" filled="true" fillcolor="#000000" stroked="false">
                <v:path arrowok="t"/>
                <v:fill type="solid"/>
              </v:shape>
            </v:group>
            <v:group style="position:absolute;left:6558;top:1394;width:10;height:20" coordorigin="6558,1394" coordsize="10,20">
              <v:shape style="position:absolute;left:6558;top:1394;width:10;height:20" coordorigin="6558,1394" coordsize="10,20" path="m6558,1414l6567,1414,6567,1394,6558,1394,6558,1414xe" filled="true" fillcolor="#000000" stroked="false">
                <v:path arrowok="t"/>
                <v:fill type="solid"/>
              </v:shape>
            </v:group>
            <v:group style="position:absolute;left:6558;top:1414;width:10;height:20" coordorigin="6558,1414" coordsize="10,20">
              <v:shape style="position:absolute;left:6558;top:1414;width:10;height:20" coordorigin="6558,1414" coordsize="10,20" path="m6558,1433l6567,1433,6567,1414,6558,1414,6558,1433xe" filled="true" fillcolor="#000000" stroked="false">
                <v:path arrowok="t"/>
                <v:fill type="solid"/>
              </v:shape>
            </v:group>
            <v:group style="position:absolute;left:6558;top:1433;width:10;height:20" coordorigin="6558,1433" coordsize="10,20">
              <v:shape style="position:absolute;left:6558;top:1433;width:10;height:20" coordorigin="6558,1433" coordsize="10,20" path="m6558,1452l6567,1452,6567,1433,6558,1433,6558,1452xe" filled="true" fillcolor="#000000" stroked="false">
                <v:path arrowok="t"/>
                <v:fill type="solid"/>
              </v:shape>
            </v:group>
            <v:group style="position:absolute;left:6558;top:1452;width:10;height:20" coordorigin="6558,1452" coordsize="10,20">
              <v:shape style="position:absolute;left:6558;top:1452;width:10;height:20" coordorigin="6558,1452" coordsize="10,20" path="m6558,1471l6567,1471,6567,1452,6558,1452,6558,1471xe" filled="true" fillcolor="#000000" stroked="false">
                <v:path arrowok="t"/>
                <v:fill type="solid"/>
              </v:shape>
            </v:group>
            <v:group style="position:absolute;left:6558;top:1471;width:10;height:20" coordorigin="6558,1471" coordsize="10,20">
              <v:shape style="position:absolute;left:6558;top:1471;width:10;height:20" coordorigin="6558,1471" coordsize="10,20" path="m6558,1490l6567,1490,6567,1471,6558,1471,6558,1490xe" filled="true" fillcolor="#000000" stroked="false">
                <v:path arrowok="t"/>
                <v:fill type="solid"/>
              </v:shape>
            </v:group>
            <v:group style="position:absolute;left:6558;top:1490;width:10;height:20" coordorigin="6558,1490" coordsize="10,20">
              <v:shape style="position:absolute;left:6558;top:1490;width:10;height:20" coordorigin="6558,1490" coordsize="10,20" path="m6558,1510l6567,1510,6567,1490,6558,1490,6558,1510xe" filled="true" fillcolor="#000000" stroked="false">
                <v:path arrowok="t"/>
                <v:fill type="solid"/>
              </v:shape>
            </v:group>
            <v:group style="position:absolute;left:6558;top:1510;width:10;height:20" coordorigin="6558,1510" coordsize="10,20">
              <v:shape style="position:absolute;left:6558;top:1510;width:10;height:20" coordorigin="6558,1510" coordsize="10,20" path="m6558,1529l6567,1529,6567,1510,6558,1510,6558,1529xe" filled="true" fillcolor="#000000" stroked="false">
                <v:path arrowok="t"/>
                <v:fill type="solid"/>
              </v:shape>
            </v:group>
            <v:group style="position:absolute;left:6558;top:1529;width:10;height:20" coordorigin="6558,1529" coordsize="10,20">
              <v:shape style="position:absolute;left:6558;top:1529;width:10;height:20" coordorigin="6558,1529" coordsize="10,20" path="m6558,1548l6567,1548,6567,1529,6558,1529,6558,1548xe" filled="true" fillcolor="#000000" stroked="false">
                <v:path arrowok="t"/>
                <v:fill type="solid"/>
              </v:shape>
            </v:group>
            <v:group style="position:absolute;left:6558;top:1548;width:10;height:20" coordorigin="6558,1548" coordsize="10,20">
              <v:shape style="position:absolute;left:6558;top:1548;width:10;height:20" coordorigin="6558,1548" coordsize="10,20" path="m6558,1567l6567,1567,6567,1548,6558,1548,6558,1567xe" filled="true" fillcolor="#000000" stroked="false">
                <v:path arrowok="t"/>
                <v:fill type="solid"/>
              </v:shape>
            </v:group>
            <v:group style="position:absolute;left:6558;top:1567;width:10;height:20" coordorigin="6558,1567" coordsize="10,20">
              <v:shape style="position:absolute;left:6558;top:1567;width:10;height:20" coordorigin="6558,1567" coordsize="10,20" path="m6558,1586l6567,1586,6567,1567,6558,1567,6558,1586xe" filled="true" fillcolor="#000000" stroked="false">
                <v:path arrowok="t"/>
                <v:fill type="solid"/>
              </v:shape>
            </v:group>
            <v:group style="position:absolute;left:6558;top:1586;width:10;height:20" coordorigin="6558,1586" coordsize="10,20">
              <v:shape style="position:absolute;left:6558;top:1586;width:10;height:20" coordorigin="6558,1586" coordsize="10,20" path="m6558,1606l6567,1606,6567,1586,6558,1586,6558,1606xe" filled="true" fillcolor="#000000" stroked="false">
                <v:path arrowok="t"/>
                <v:fill type="solid"/>
              </v:shape>
            </v:group>
            <v:group style="position:absolute;left:6558;top:1606;width:10;height:20" coordorigin="6558,1606" coordsize="10,20">
              <v:shape style="position:absolute;left:6558;top:1606;width:10;height:20" coordorigin="6558,1606" coordsize="10,20" path="m6558,1625l6567,1625,6567,1606,6558,1606,6558,1625xe" filled="true" fillcolor="#000000" stroked="false">
                <v:path arrowok="t"/>
                <v:fill type="solid"/>
              </v:shape>
            </v:group>
            <v:group style="position:absolute;left:6558;top:1625;width:10;height:20" coordorigin="6558,1625" coordsize="10,20">
              <v:shape style="position:absolute;left:6558;top:1625;width:10;height:20" coordorigin="6558,1625" coordsize="10,20" path="m6558,1644l6567,1644,6567,1625,6558,1625,6558,1644xe" filled="true" fillcolor="#000000" stroked="false">
                <v:path arrowok="t"/>
                <v:fill type="solid"/>
              </v:shape>
            </v:group>
            <v:group style="position:absolute;left:6558;top:1644;width:10;height:20" coordorigin="6558,1644" coordsize="10,20">
              <v:shape style="position:absolute;left:6558;top:1644;width:10;height:20" coordorigin="6558,1644" coordsize="10,20" path="m6558,1663l6567,1663,6567,1644,6558,1644,6558,1663xe" filled="true" fillcolor="#000000" stroked="false">
                <v:path arrowok="t"/>
                <v:fill type="solid"/>
              </v:shape>
            </v:group>
            <v:group style="position:absolute;left:6558;top:1663;width:10;height:20" coordorigin="6558,1663" coordsize="10,20">
              <v:shape style="position:absolute;left:6558;top:1663;width:10;height:20" coordorigin="6558,1663" coordsize="10,20" path="m6558,1682l6567,1682,6567,1663,6558,1663,6558,1682xe" filled="true" fillcolor="#000000" stroked="false">
                <v:path arrowok="t"/>
                <v:fill type="solid"/>
              </v:shape>
            </v:group>
            <v:group style="position:absolute;left:6558;top:1682;width:10;height:20" coordorigin="6558,1682" coordsize="10,20">
              <v:shape style="position:absolute;left:6558;top:1682;width:10;height:20" coordorigin="6558,1682" coordsize="10,20" path="m6558,1702l6567,1702,6567,1682,6558,1682,6558,1702xe" filled="true" fillcolor="#000000" stroked="false">
                <v:path arrowok="t"/>
                <v:fill type="solid"/>
              </v:shape>
            </v:group>
            <v:group style="position:absolute;left:6558;top:1702;width:10;height:20" coordorigin="6558,1702" coordsize="10,20">
              <v:shape style="position:absolute;left:6558;top:1702;width:10;height:20" coordorigin="6558,1702" coordsize="10,20" path="m6558,1721l6567,1721,6567,1702,6558,1702,6558,1721xe" filled="true" fillcolor="#000000" stroked="false">
                <v:path arrowok="t"/>
                <v:fill type="solid"/>
              </v:shape>
            </v:group>
            <v:group style="position:absolute;left:6558;top:1721;width:10;height:20" coordorigin="6558,1721" coordsize="10,20">
              <v:shape style="position:absolute;left:6558;top:1721;width:10;height:20" coordorigin="6558,1721" coordsize="10,20" path="m6558,1740l6567,1740,6567,1721,6558,1721,6558,1740xe" filled="true" fillcolor="#000000" stroked="false">
                <v:path arrowok="t"/>
                <v:fill type="solid"/>
              </v:shape>
            </v:group>
            <v:group style="position:absolute;left:6558;top:1740;width:10;height:20" coordorigin="6558,1740" coordsize="10,20">
              <v:shape style="position:absolute;left:6558;top:1740;width:10;height:20" coordorigin="6558,1740" coordsize="10,20" path="m6558,1759l6567,1759,6567,1740,6558,1740,6558,1759xe" filled="true" fillcolor="#000000" stroked="false">
                <v:path arrowok="t"/>
                <v:fill type="solid"/>
              </v:shape>
            </v:group>
            <v:group style="position:absolute;left:6558;top:1759;width:10;height:20" coordorigin="6558,1759" coordsize="10,20">
              <v:shape style="position:absolute;left:6558;top:1759;width:10;height:20" coordorigin="6558,1759" coordsize="10,20" path="m6558,1778l6567,1778,6567,1759,6558,1759,6558,1778xe" filled="true" fillcolor="#000000" stroked="false">
                <v:path arrowok="t"/>
                <v:fill type="solid"/>
              </v:shape>
            </v:group>
            <v:group style="position:absolute;left:6558;top:1778;width:10;height:20" coordorigin="6558,1778" coordsize="10,20">
              <v:shape style="position:absolute;left:6558;top:1778;width:10;height:20" coordorigin="6558,1778" coordsize="10,20" path="m6558,1798l6567,1798,6567,1778,6558,1778,6558,1798xe" filled="true" fillcolor="#000000" stroked="false">
                <v:path arrowok="t"/>
                <v:fill type="solid"/>
              </v:shape>
            </v:group>
            <v:group style="position:absolute;left:6558;top:1804;width:10;height:2" coordorigin="6558,1804" coordsize="10,2">
              <v:shape style="position:absolute;left:6558;top:1804;width:10;height:2" coordorigin="6558,1804" coordsize="10,0" path="m6558,1804l6567,1804e" filled="false" stroked="true" strokeweight=".599980pt" strokecolor="#000000">
                <v:path arrowok="t"/>
              </v:shape>
            </v:group>
            <v:group style="position:absolute;left:6558;top:1824;width:29;height:2" coordorigin="6558,1824" coordsize="29,2">
              <v:shape style="position:absolute;left:6558;top:1824;width:29;height:2" coordorigin="6558,1824" coordsize="29,0" path="m6558,1824l6587,1824e" filled="false" stroked="true" strokeweight="1.4399pt" strokecolor="#000000">
                <v:path arrowok="t"/>
              </v:shape>
            </v:group>
            <v:group style="position:absolute;left:6587;top:1824;width:673;height:2" coordorigin="6587,1824" coordsize="673,2">
              <v:shape style="position:absolute;left:6587;top:1824;width:673;height:2" coordorigin="6587,1824" coordsize="673,0" path="m6587,1824l7259,1824e" filled="false" stroked="true" strokeweight="1.4399pt" strokecolor="#000000">
                <v:path arrowok="t"/>
              </v:shape>
            </v:group>
            <v:group style="position:absolute;left:7259;top:1241;width:10;height:20" coordorigin="7259,1241" coordsize="10,20">
              <v:shape style="position:absolute;left:7259;top:1241;width:10;height:20" coordorigin="7259,1241" coordsize="10,20" path="m7259,1260l7269,1260,7269,1241,7259,1241,7259,1260xe" filled="true" fillcolor="#000000" stroked="false">
                <v:path arrowok="t"/>
                <v:fill type="solid"/>
              </v:shape>
            </v:group>
            <v:group style="position:absolute;left:7259;top:1260;width:10;height:20" coordorigin="7259,1260" coordsize="10,20">
              <v:shape style="position:absolute;left:7259;top:1260;width:10;height:20" coordorigin="7259,1260" coordsize="10,20" path="m7259,1279l7269,1279,7269,1260,7259,1260,7259,1279xe" filled="true" fillcolor="#000000" stroked="false">
                <v:path arrowok="t"/>
                <v:fill type="solid"/>
              </v:shape>
            </v:group>
            <v:group style="position:absolute;left:7259;top:1279;width:10;height:20" coordorigin="7259,1279" coordsize="10,20">
              <v:shape style="position:absolute;left:7259;top:1279;width:10;height:20" coordorigin="7259,1279" coordsize="10,20" path="m7259,1298l7269,1298,7269,1279,7259,1279,7259,1298xe" filled="true" fillcolor="#000000" stroked="false">
                <v:path arrowok="t"/>
                <v:fill type="solid"/>
              </v:shape>
            </v:group>
            <v:group style="position:absolute;left:7259;top:1298;width:10;height:20" coordorigin="7259,1298" coordsize="10,20">
              <v:shape style="position:absolute;left:7259;top:1298;width:10;height:20" coordorigin="7259,1298" coordsize="10,20" path="m7259,1318l7269,1318,7269,1298,7259,1298,7259,1318xe" filled="true" fillcolor="#000000" stroked="false">
                <v:path arrowok="t"/>
                <v:fill type="solid"/>
              </v:shape>
            </v:group>
            <v:group style="position:absolute;left:7259;top:1318;width:10;height:20" coordorigin="7259,1318" coordsize="10,20">
              <v:shape style="position:absolute;left:7259;top:1318;width:10;height:20" coordorigin="7259,1318" coordsize="10,20" path="m7259,1337l7269,1337,7269,1318,7259,1318,7259,1337xe" filled="true" fillcolor="#000000" stroked="false">
                <v:path arrowok="t"/>
                <v:fill type="solid"/>
              </v:shape>
            </v:group>
            <v:group style="position:absolute;left:7259;top:1337;width:10;height:20" coordorigin="7259,1337" coordsize="10,20">
              <v:shape style="position:absolute;left:7259;top:1337;width:10;height:20" coordorigin="7259,1337" coordsize="10,20" path="m7259,1356l7269,1356,7269,1337,7259,1337,7259,1356xe" filled="true" fillcolor="#000000" stroked="false">
                <v:path arrowok="t"/>
                <v:fill type="solid"/>
              </v:shape>
            </v:group>
            <v:group style="position:absolute;left:7259;top:1356;width:10;height:20" coordorigin="7259,1356" coordsize="10,20">
              <v:shape style="position:absolute;left:7259;top:1356;width:10;height:20" coordorigin="7259,1356" coordsize="10,20" path="m7259,1375l7269,1375,7269,1356,7259,1356,7259,1375xe" filled="true" fillcolor="#000000" stroked="false">
                <v:path arrowok="t"/>
                <v:fill type="solid"/>
              </v:shape>
            </v:group>
            <v:group style="position:absolute;left:7259;top:1375;width:10;height:20" coordorigin="7259,1375" coordsize="10,20">
              <v:shape style="position:absolute;left:7259;top:1375;width:10;height:20" coordorigin="7259,1375" coordsize="10,20" path="m7259,1394l7269,1394,7269,1375,7259,1375,7259,1394xe" filled="true" fillcolor="#000000" stroked="false">
                <v:path arrowok="t"/>
                <v:fill type="solid"/>
              </v:shape>
            </v:group>
            <v:group style="position:absolute;left:7259;top:1394;width:10;height:20" coordorigin="7259,1394" coordsize="10,20">
              <v:shape style="position:absolute;left:7259;top:1394;width:10;height:20" coordorigin="7259,1394" coordsize="10,20" path="m7259,1414l7269,1414,7269,1394,7259,1394,7259,1414xe" filled="true" fillcolor="#000000" stroked="false">
                <v:path arrowok="t"/>
                <v:fill type="solid"/>
              </v:shape>
            </v:group>
            <v:group style="position:absolute;left:7259;top:1414;width:10;height:20" coordorigin="7259,1414" coordsize="10,20">
              <v:shape style="position:absolute;left:7259;top:1414;width:10;height:20" coordorigin="7259,1414" coordsize="10,20" path="m7259,1433l7269,1433,7269,1414,7259,1414,7259,1433xe" filled="true" fillcolor="#000000" stroked="false">
                <v:path arrowok="t"/>
                <v:fill type="solid"/>
              </v:shape>
            </v:group>
            <v:group style="position:absolute;left:7259;top:1433;width:10;height:20" coordorigin="7259,1433" coordsize="10,20">
              <v:shape style="position:absolute;left:7259;top:1433;width:10;height:20" coordorigin="7259,1433" coordsize="10,20" path="m7259,1452l7269,1452,7269,1433,7259,1433,7259,1452xe" filled="true" fillcolor="#000000" stroked="false">
                <v:path arrowok="t"/>
                <v:fill type="solid"/>
              </v:shape>
            </v:group>
            <v:group style="position:absolute;left:7259;top:1452;width:10;height:20" coordorigin="7259,1452" coordsize="10,20">
              <v:shape style="position:absolute;left:7259;top:1452;width:10;height:20" coordorigin="7259,1452" coordsize="10,20" path="m7259,1471l7269,1471,7269,1452,7259,1452,7259,1471xe" filled="true" fillcolor="#000000" stroked="false">
                <v:path arrowok="t"/>
                <v:fill type="solid"/>
              </v:shape>
            </v:group>
            <v:group style="position:absolute;left:7259;top:1471;width:10;height:20" coordorigin="7259,1471" coordsize="10,20">
              <v:shape style="position:absolute;left:7259;top:1471;width:10;height:20" coordorigin="7259,1471" coordsize="10,20" path="m7259,1490l7269,1490,7269,1471,7259,1471,7259,1490xe" filled="true" fillcolor="#000000" stroked="false">
                <v:path arrowok="t"/>
                <v:fill type="solid"/>
              </v:shape>
            </v:group>
            <v:group style="position:absolute;left:7259;top:1490;width:10;height:20" coordorigin="7259,1490" coordsize="10,20">
              <v:shape style="position:absolute;left:7259;top:1490;width:10;height:20" coordorigin="7259,1490" coordsize="10,20" path="m7259,1510l7269,1510,7269,1490,7259,1490,7259,1510xe" filled="true" fillcolor="#000000" stroked="false">
                <v:path arrowok="t"/>
                <v:fill type="solid"/>
              </v:shape>
            </v:group>
            <v:group style="position:absolute;left:7259;top:1510;width:10;height:20" coordorigin="7259,1510" coordsize="10,20">
              <v:shape style="position:absolute;left:7259;top:1510;width:10;height:20" coordorigin="7259,1510" coordsize="10,20" path="m7259,1529l7269,1529,7269,1510,7259,1510,7259,1529xe" filled="true" fillcolor="#000000" stroked="false">
                <v:path arrowok="t"/>
                <v:fill type="solid"/>
              </v:shape>
            </v:group>
            <v:group style="position:absolute;left:7259;top:1529;width:10;height:20" coordorigin="7259,1529" coordsize="10,20">
              <v:shape style="position:absolute;left:7259;top:1529;width:10;height:20" coordorigin="7259,1529" coordsize="10,20" path="m7259,1548l7269,1548,7269,1529,7259,1529,7259,1548xe" filled="true" fillcolor="#000000" stroked="false">
                <v:path arrowok="t"/>
                <v:fill type="solid"/>
              </v:shape>
            </v:group>
            <v:group style="position:absolute;left:7259;top:1548;width:10;height:20" coordorigin="7259,1548" coordsize="10,20">
              <v:shape style="position:absolute;left:7259;top:1548;width:10;height:20" coordorigin="7259,1548" coordsize="10,20" path="m7259,1567l7269,1567,7269,1548,7259,1548,7259,1567xe" filled="true" fillcolor="#000000" stroked="false">
                <v:path arrowok="t"/>
                <v:fill type="solid"/>
              </v:shape>
            </v:group>
            <v:group style="position:absolute;left:7259;top:1567;width:10;height:20" coordorigin="7259,1567" coordsize="10,20">
              <v:shape style="position:absolute;left:7259;top:1567;width:10;height:20" coordorigin="7259,1567" coordsize="10,20" path="m7259,1586l7269,1586,7269,1567,7259,1567,7259,1586xe" filled="true" fillcolor="#000000" stroked="false">
                <v:path arrowok="t"/>
                <v:fill type="solid"/>
              </v:shape>
            </v:group>
            <v:group style="position:absolute;left:7259;top:1586;width:10;height:20" coordorigin="7259,1586" coordsize="10,20">
              <v:shape style="position:absolute;left:7259;top:1586;width:10;height:20" coordorigin="7259,1586" coordsize="10,20" path="m7259,1606l7269,1606,7269,1586,7259,1586,7259,1606xe" filled="true" fillcolor="#000000" stroked="false">
                <v:path arrowok="t"/>
                <v:fill type="solid"/>
              </v:shape>
            </v:group>
            <v:group style="position:absolute;left:7259;top:1606;width:10;height:20" coordorigin="7259,1606" coordsize="10,20">
              <v:shape style="position:absolute;left:7259;top:1606;width:10;height:20" coordorigin="7259,1606" coordsize="10,20" path="m7259,1625l7269,1625,7269,1606,7259,1606,7259,1625xe" filled="true" fillcolor="#000000" stroked="false">
                <v:path arrowok="t"/>
                <v:fill type="solid"/>
              </v:shape>
            </v:group>
            <v:group style="position:absolute;left:7259;top:1625;width:10;height:20" coordorigin="7259,1625" coordsize="10,20">
              <v:shape style="position:absolute;left:7259;top:1625;width:10;height:20" coordorigin="7259,1625" coordsize="10,20" path="m7259,1644l7269,1644,7269,1625,7259,1625,7259,1644xe" filled="true" fillcolor="#000000" stroked="false">
                <v:path arrowok="t"/>
                <v:fill type="solid"/>
              </v:shape>
            </v:group>
            <v:group style="position:absolute;left:7259;top:1644;width:10;height:20" coordorigin="7259,1644" coordsize="10,20">
              <v:shape style="position:absolute;left:7259;top:1644;width:10;height:20" coordorigin="7259,1644" coordsize="10,20" path="m7259,1663l7269,1663,7269,1644,7259,1644,7259,1663xe" filled="true" fillcolor="#000000" stroked="false">
                <v:path arrowok="t"/>
                <v:fill type="solid"/>
              </v:shape>
            </v:group>
            <v:group style="position:absolute;left:7259;top:1663;width:10;height:20" coordorigin="7259,1663" coordsize="10,20">
              <v:shape style="position:absolute;left:7259;top:1663;width:10;height:20" coordorigin="7259,1663" coordsize="10,20" path="m7259,1682l7269,1682,7269,1663,7259,1663,7259,1682xe" filled="true" fillcolor="#000000" stroked="false">
                <v:path arrowok="t"/>
                <v:fill type="solid"/>
              </v:shape>
            </v:group>
            <v:group style="position:absolute;left:7259;top:1682;width:10;height:20" coordorigin="7259,1682" coordsize="10,20">
              <v:shape style="position:absolute;left:7259;top:1682;width:10;height:20" coordorigin="7259,1682" coordsize="10,20" path="m7259,1702l7269,1702,7269,1682,7259,1682,7259,1702xe" filled="true" fillcolor="#000000" stroked="false">
                <v:path arrowok="t"/>
                <v:fill type="solid"/>
              </v:shape>
            </v:group>
            <v:group style="position:absolute;left:7259;top:1702;width:10;height:20" coordorigin="7259,1702" coordsize="10,20">
              <v:shape style="position:absolute;left:7259;top:1702;width:10;height:20" coordorigin="7259,1702" coordsize="10,20" path="m7259,1721l7269,1721,7269,1702,7259,1702,7259,1721xe" filled="true" fillcolor="#000000" stroked="false">
                <v:path arrowok="t"/>
                <v:fill type="solid"/>
              </v:shape>
            </v:group>
            <v:group style="position:absolute;left:7259;top:1721;width:10;height:20" coordorigin="7259,1721" coordsize="10,20">
              <v:shape style="position:absolute;left:7259;top:1721;width:10;height:20" coordorigin="7259,1721" coordsize="10,20" path="m7259,1740l7269,1740,7269,1721,7259,1721,7259,1740xe" filled="true" fillcolor="#000000" stroked="false">
                <v:path arrowok="t"/>
                <v:fill type="solid"/>
              </v:shape>
            </v:group>
            <v:group style="position:absolute;left:7259;top:1740;width:10;height:20" coordorigin="7259,1740" coordsize="10,20">
              <v:shape style="position:absolute;left:7259;top:1740;width:10;height:20" coordorigin="7259,1740" coordsize="10,20" path="m7259,1759l7269,1759,7269,1740,7259,1740,7259,1759xe" filled="true" fillcolor="#000000" stroked="false">
                <v:path arrowok="t"/>
                <v:fill type="solid"/>
              </v:shape>
            </v:group>
            <v:group style="position:absolute;left:7259;top:1759;width:10;height:20" coordorigin="7259,1759" coordsize="10,20">
              <v:shape style="position:absolute;left:7259;top:1759;width:10;height:20" coordorigin="7259,1759" coordsize="10,20" path="m7259,1778l7269,1778,7269,1759,7259,1759,7259,1778xe" filled="true" fillcolor="#000000" stroked="false">
                <v:path arrowok="t"/>
                <v:fill type="solid"/>
              </v:shape>
            </v:group>
            <v:group style="position:absolute;left:7259;top:1778;width:10;height:20" coordorigin="7259,1778" coordsize="10,20">
              <v:shape style="position:absolute;left:7259;top:1778;width:10;height:20" coordorigin="7259,1778" coordsize="10,20" path="m7259,1798l7269,1798,7269,1778,7259,1778,7259,1798xe" filled="true" fillcolor="#000000" stroked="false">
                <v:path arrowok="t"/>
                <v:fill type="solid"/>
              </v:shape>
            </v:group>
            <v:group style="position:absolute;left:7259;top:1804;width:10;height:2" coordorigin="7259,1804" coordsize="10,2">
              <v:shape style="position:absolute;left:7259;top:1804;width:10;height:2" coordorigin="7259,1804" coordsize="10,0" path="m7259,1804l7269,1804e" filled="false" stroked="true" strokeweight=".599980pt" strokecolor="#000000">
                <v:path arrowok="t"/>
              </v:shape>
            </v:group>
            <v:group style="position:absolute;left:7259;top:1824;width:29;height:2" coordorigin="7259,1824" coordsize="29,2">
              <v:shape style="position:absolute;left:7259;top:1824;width:29;height:2" coordorigin="7259,1824" coordsize="29,0" path="m7259,1824l7288,1824e" filled="false" stroked="true" strokeweight="1.4399pt" strokecolor="#000000">
                <v:path arrowok="t"/>
              </v:shape>
            </v:group>
            <v:group style="position:absolute;left:7288;top:1824;width:581;height:2" coordorigin="7288,1824" coordsize="581,2">
              <v:shape style="position:absolute;left:7288;top:1824;width:581;height:2" coordorigin="7288,1824" coordsize="581,0" path="m7288,1824l7869,1824e" filled="false" stroked="true" strokeweight="1.4399pt" strokecolor="#000000">
                <v:path arrowok="t"/>
              </v:shape>
            </v:group>
            <v:group style="position:absolute;left:7869;top:1241;width:10;height:20" coordorigin="7869,1241" coordsize="10,20">
              <v:shape style="position:absolute;left:7869;top:1241;width:10;height:20" coordorigin="7869,1241" coordsize="10,20" path="m7869,1260l7878,1260,7878,1241,7869,1241,7869,1260xe" filled="true" fillcolor="#000000" stroked="false">
                <v:path arrowok="t"/>
                <v:fill type="solid"/>
              </v:shape>
            </v:group>
            <v:group style="position:absolute;left:7869;top:1260;width:10;height:20" coordorigin="7869,1260" coordsize="10,20">
              <v:shape style="position:absolute;left:7869;top:1260;width:10;height:20" coordorigin="7869,1260" coordsize="10,20" path="m7869,1279l7878,1279,7878,1260,7869,1260,7869,1279xe" filled="true" fillcolor="#000000" stroked="false">
                <v:path arrowok="t"/>
                <v:fill type="solid"/>
              </v:shape>
            </v:group>
            <v:group style="position:absolute;left:7869;top:1279;width:10;height:20" coordorigin="7869,1279" coordsize="10,20">
              <v:shape style="position:absolute;left:7869;top:1279;width:10;height:20" coordorigin="7869,1279" coordsize="10,20" path="m7869,1298l7878,1298,7878,1279,7869,1279,7869,1298xe" filled="true" fillcolor="#000000" stroked="false">
                <v:path arrowok="t"/>
                <v:fill type="solid"/>
              </v:shape>
            </v:group>
            <v:group style="position:absolute;left:7869;top:1298;width:10;height:20" coordorigin="7869,1298" coordsize="10,20">
              <v:shape style="position:absolute;left:7869;top:1298;width:10;height:20" coordorigin="7869,1298" coordsize="10,20" path="m7869,1318l7878,1318,7878,1298,7869,1298,7869,1318xe" filled="true" fillcolor="#000000" stroked="false">
                <v:path arrowok="t"/>
                <v:fill type="solid"/>
              </v:shape>
            </v:group>
            <v:group style="position:absolute;left:7869;top:1318;width:10;height:20" coordorigin="7869,1318" coordsize="10,20">
              <v:shape style="position:absolute;left:7869;top:1318;width:10;height:20" coordorigin="7869,1318" coordsize="10,20" path="m7869,1337l7878,1337,7878,1318,7869,1318,7869,1337xe" filled="true" fillcolor="#000000" stroked="false">
                <v:path arrowok="t"/>
                <v:fill type="solid"/>
              </v:shape>
            </v:group>
            <v:group style="position:absolute;left:7869;top:1337;width:10;height:20" coordorigin="7869,1337" coordsize="10,20">
              <v:shape style="position:absolute;left:7869;top:1337;width:10;height:20" coordorigin="7869,1337" coordsize="10,20" path="m7869,1356l7878,1356,7878,1337,7869,1337,7869,1356xe" filled="true" fillcolor="#000000" stroked="false">
                <v:path arrowok="t"/>
                <v:fill type="solid"/>
              </v:shape>
            </v:group>
            <v:group style="position:absolute;left:7869;top:1356;width:10;height:20" coordorigin="7869,1356" coordsize="10,20">
              <v:shape style="position:absolute;left:7869;top:1356;width:10;height:20" coordorigin="7869,1356" coordsize="10,20" path="m7869,1375l7878,1375,7878,1356,7869,1356,7869,1375xe" filled="true" fillcolor="#000000" stroked="false">
                <v:path arrowok="t"/>
                <v:fill type="solid"/>
              </v:shape>
            </v:group>
            <v:group style="position:absolute;left:7869;top:1375;width:10;height:20" coordorigin="7869,1375" coordsize="10,20">
              <v:shape style="position:absolute;left:7869;top:1375;width:10;height:20" coordorigin="7869,1375" coordsize="10,20" path="m7869,1394l7878,1394,7878,1375,7869,1375,7869,1394xe" filled="true" fillcolor="#000000" stroked="false">
                <v:path arrowok="t"/>
                <v:fill type="solid"/>
              </v:shape>
            </v:group>
            <v:group style="position:absolute;left:7869;top:1394;width:10;height:20" coordorigin="7869,1394" coordsize="10,20">
              <v:shape style="position:absolute;left:7869;top:1394;width:10;height:20" coordorigin="7869,1394" coordsize="10,20" path="m7869,1414l7878,1414,7878,1394,7869,1394,7869,1414xe" filled="true" fillcolor="#000000" stroked="false">
                <v:path arrowok="t"/>
                <v:fill type="solid"/>
              </v:shape>
            </v:group>
            <v:group style="position:absolute;left:7869;top:1414;width:10;height:20" coordorigin="7869,1414" coordsize="10,20">
              <v:shape style="position:absolute;left:7869;top:1414;width:10;height:20" coordorigin="7869,1414" coordsize="10,20" path="m7869,1433l7878,1433,7878,1414,7869,1414,7869,1433xe" filled="true" fillcolor="#000000" stroked="false">
                <v:path arrowok="t"/>
                <v:fill type="solid"/>
              </v:shape>
            </v:group>
            <v:group style="position:absolute;left:7869;top:1433;width:10;height:20" coordorigin="7869,1433" coordsize="10,20">
              <v:shape style="position:absolute;left:7869;top:1433;width:10;height:20" coordorigin="7869,1433" coordsize="10,20" path="m7869,1452l7878,1452,7878,1433,7869,1433,7869,1452xe" filled="true" fillcolor="#000000" stroked="false">
                <v:path arrowok="t"/>
                <v:fill type="solid"/>
              </v:shape>
            </v:group>
            <v:group style="position:absolute;left:7869;top:1452;width:10;height:20" coordorigin="7869,1452" coordsize="10,20">
              <v:shape style="position:absolute;left:7869;top:1452;width:10;height:20" coordorigin="7869,1452" coordsize="10,20" path="m7869,1471l7878,1471,7878,1452,7869,1452,7869,1471xe" filled="true" fillcolor="#000000" stroked="false">
                <v:path arrowok="t"/>
                <v:fill type="solid"/>
              </v:shape>
            </v:group>
            <v:group style="position:absolute;left:7869;top:1471;width:10;height:20" coordorigin="7869,1471" coordsize="10,20">
              <v:shape style="position:absolute;left:7869;top:1471;width:10;height:20" coordorigin="7869,1471" coordsize="10,20" path="m7869,1490l7878,1490,7878,1471,7869,1471,7869,1490xe" filled="true" fillcolor="#000000" stroked="false">
                <v:path arrowok="t"/>
                <v:fill type="solid"/>
              </v:shape>
            </v:group>
            <v:group style="position:absolute;left:7869;top:1490;width:10;height:20" coordorigin="7869,1490" coordsize="10,20">
              <v:shape style="position:absolute;left:7869;top:1490;width:10;height:20" coordorigin="7869,1490" coordsize="10,20" path="m7869,1510l7878,1510,7878,1490,7869,1490,7869,1510xe" filled="true" fillcolor="#000000" stroked="false">
                <v:path arrowok="t"/>
                <v:fill type="solid"/>
              </v:shape>
            </v:group>
            <v:group style="position:absolute;left:7869;top:1510;width:10;height:20" coordorigin="7869,1510" coordsize="10,20">
              <v:shape style="position:absolute;left:7869;top:1510;width:10;height:20" coordorigin="7869,1510" coordsize="10,20" path="m7869,1529l7878,1529,7878,1510,7869,1510,7869,1529xe" filled="true" fillcolor="#000000" stroked="false">
                <v:path arrowok="t"/>
                <v:fill type="solid"/>
              </v:shape>
            </v:group>
            <v:group style="position:absolute;left:7869;top:1529;width:10;height:20" coordorigin="7869,1529" coordsize="10,20">
              <v:shape style="position:absolute;left:7869;top:1529;width:10;height:20" coordorigin="7869,1529" coordsize="10,20" path="m7869,1548l7878,1548,7878,1529,7869,1529,7869,1548xe" filled="true" fillcolor="#000000" stroked="false">
                <v:path arrowok="t"/>
                <v:fill type="solid"/>
              </v:shape>
            </v:group>
            <v:group style="position:absolute;left:7869;top:1548;width:10;height:20" coordorigin="7869,1548" coordsize="10,20">
              <v:shape style="position:absolute;left:7869;top:1548;width:10;height:20" coordorigin="7869,1548" coordsize="10,20" path="m7869,1567l7878,1567,7878,1548,7869,1548,7869,1567xe" filled="true" fillcolor="#000000" stroked="false">
                <v:path arrowok="t"/>
                <v:fill type="solid"/>
              </v:shape>
            </v:group>
            <v:group style="position:absolute;left:7869;top:1567;width:10;height:20" coordorigin="7869,1567" coordsize="10,20">
              <v:shape style="position:absolute;left:7869;top:1567;width:10;height:20" coordorigin="7869,1567" coordsize="10,20" path="m7869,1586l7878,1586,7878,1567,7869,1567,7869,1586xe" filled="true" fillcolor="#000000" stroked="false">
                <v:path arrowok="t"/>
                <v:fill type="solid"/>
              </v:shape>
            </v:group>
            <v:group style="position:absolute;left:7869;top:1586;width:10;height:20" coordorigin="7869,1586" coordsize="10,20">
              <v:shape style="position:absolute;left:7869;top:1586;width:10;height:20" coordorigin="7869,1586" coordsize="10,20" path="m7869,1606l7878,1606,7878,1586,7869,1586,7869,1606xe" filled="true" fillcolor="#000000" stroked="false">
                <v:path arrowok="t"/>
                <v:fill type="solid"/>
              </v:shape>
            </v:group>
            <v:group style="position:absolute;left:7869;top:1606;width:10;height:20" coordorigin="7869,1606" coordsize="10,20">
              <v:shape style="position:absolute;left:7869;top:1606;width:10;height:20" coordorigin="7869,1606" coordsize="10,20" path="m7869,1625l7878,1625,7878,1606,7869,1606,7869,1625xe" filled="true" fillcolor="#000000" stroked="false">
                <v:path arrowok="t"/>
                <v:fill type="solid"/>
              </v:shape>
            </v:group>
            <v:group style="position:absolute;left:7869;top:1625;width:10;height:20" coordorigin="7869,1625" coordsize="10,20">
              <v:shape style="position:absolute;left:7869;top:1625;width:10;height:20" coordorigin="7869,1625" coordsize="10,20" path="m7869,1644l7878,1644,7878,1625,7869,1625,7869,1644xe" filled="true" fillcolor="#000000" stroked="false">
                <v:path arrowok="t"/>
                <v:fill type="solid"/>
              </v:shape>
            </v:group>
            <v:group style="position:absolute;left:7869;top:1644;width:10;height:20" coordorigin="7869,1644" coordsize="10,20">
              <v:shape style="position:absolute;left:7869;top:1644;width:10;height:20" coordorigin="7869,1644" coordsize="10,20" path="m7869,1663l7878,1663,7878,1644,7869,1644,7869,1663xe" filled="true" fillcolor="#000000" stroked="false">
                <v:path arrowok="t"/>
                <v:fill type="solid"/>
              </v:shape>
            </v:group>
            <v:group style="position:absolute;left:7869;top:1663;width:10;height:20" coordorigin="7869,1663" coordsize="10,20">
              <v:shape style="position:absolute;left:7869;top:1663;width:10;height:20" coordorigin="7869,1663" coordsize="10,20" path="m7869,1682l7878,1682,7878,1663,7869,1663,7869,1682xe" filled="true" fillcolor="#000000" stroked="false">
                <v:path arrowok="t"/>
                <v:fill type="solid"/>
              </v:shape>
            </v:group>
            <v:group style="position:absolute;left:7869;top:1682;width:10;height:20" coordorigin="7869,1682" coordsize="10,20">
              <v:shape style="position:absolute;left:7869;top:1682;width:10;height:20" coordorigin="7869,1682" coordsize="10,20" path="m7869,1702l7878,1702,7878,1682,7869,1682,7869,1702xe" filled="true" fillcolor="#000000" stroked="false">
                <v:path arrowok="t"/>
                <v:fill type="solid"/>
              </v:shape>
            </v:group>
            <v:group style="position:absolute;left:7869;top:1702;width:10;height:20" coordorigin="7869,1702" coordsize="10,20">
              <v:shape style="position:absolute;left:7869;top:1702;width:10;height:20" coordorigin="7869,1702" coordsize="10,20" path="m7869,1721l7878,1721,7878,1702,7869,1702,7869,1721xe" filled="true" fillcolor="#000000" stroked="false">
                <v:path arrowok="t"/>
                <v:fill type="solid"/>
              </v:shape>
            </v:group>
            <v:group style="position:absolute;left:7869;top:1721;width:10;height:20" coordorigin="7869,1721" coordsize="10,20">
              <v:shape style="position:absolute;left:7869;top:1721;width:10;height:20" coordorigin="7869,1721" coordsize="10,20" path="m7869,1740l7878,1740,7878,1721,7869,1721,7869,1740xe" filled="true" fillcolor="#000000" stroked="false">
                <v:path arrowok="t"/>
                <v:fill type="solid"/>
              </v:shape>
            </v:group>
            <v:group style="position:absolute;left:7869;top:1740;width:10;height:20" coordorigin="7869,1740" coordsize="10,20">
              <v:shape style="position:absolute;left:7869;top:1740;width:10;height:20" coordorigin="7869,1740" coordsize="10,20" path="m7869,1759l7878,1759,7878,1740,7869,1740,7869,1759xe" filled="true" fillcolor="#000000" stroked="false">
                <v:path arrowok="t"/>
                <v:fill type="solid"/>
              </v:shape>
            </v:group>
            <v:group style="position:absolute;left:7869;top:1759;width:10;height:20" coordorigin="7869,1759" coordsize="10,20">
              <v:shape style="position:absolute;left:7869;top:1759;width:10;height:20" coordorigin="7869,1759" coordsize="10,20" path="m7869,1778l7878,1778,7878,1759,7869,1759,7869,1778xe" filled="true" fillcolor="#000000" stroked="false">
                <v:path arrowok="t"/>
                <v:fill type="solid"/>
              </v:shape>
            </v:group>
            <v:group style="position:absolute;left:7869;top:1778;width:10;height:20" coordorigin="7869,1778" coordsize="10,20">
              <v:shape style="position:absolute;left:7869;top:1778;width:10;height:20" coordorigin="7869,1778" coordsize="10,20" path="m7869,1798l7878,1798,7878,1778,7869,1778,7869,1798xe" filled="true" fillcolor="#000000" stroked="false">
                <v:path arrowok="t"/>
                <v:fill type="solid"/>
              </v:shape>
            </v:group>
            <v:group style="position:absolute;left:7869;top:1804;width:10;height:2" coordorigin="7869,1804" coordsize="10,2">
              <v:shape style="position:absolute;left:7869;top:1804;width:10;height:2" coordorigin="7869,1804" coordsize="10,0" path="m7869,1804l7878,1804e" filled="false" stroked="true" strokeweight=".599980pt" strokecolor="#000000">
                <v:path arrowok="t"/>
              </v:shape>
            </v:group>
            <v:group style="position:absolute;left:7869;top:1824;width:29;height:2" coordorigin="7869,1824" coordsize="29,2">
              <v:shape style="position:absolute;left:7869;top:1824;width:29;height:2" coordorigin="7869,1824" coordsize="29,0" path="m7869,1824l7898,1824e" filled="false" stroked="true" strokeweight="1.4399pt" strokecolor="#000000">
                <v:path arrowok="t"/>
              </v:shape>
            </v:group>
            <v:group style="position:absolute;left:7898;top:1824;width:1136;height:2" coordorigin="7898,1824" coordsize="1136,2">
              <v:shape style="position:absolute;left:7898;top:1824;width:1136;height:2" coordorigin="7898,1824" coordsize="1136,0" path="m7898,1824l9033,1824e" filled="false" stroked="true" strokeweight="1.4399pt" strokecolor="#000000">
                <v:path arrowok="t"/>
              </v:shape>
              <v:shape style="position:absolute;left:3641;top:9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本年增加额</w:t>
                      </w:r>
                    </w:p>
                  </w:txbxContent>
                </v:textbox>
                <w10:wrap type="none"/>
              </v:shape>
              <v:shape style="position:absolute;left:6368;top:9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本年减少额</w:t>
                      </w:r>
                    </w:p>
                  </w:txbxContent>
                </v:textbox>
                <w10:wrap type="none"/>
              </v:shape>
              <v:shape style="position:absolute;left:461;top:36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493;top:3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2638;top:527;width:1815;height:180" type="#_x0000_t202" filled="false" stroked="false">
                <v:textbox inset="0,0,0,0">
                  <w:txbxContent>
                    <w:p>
                      <w:pPr>
                        <w:tabs>
                          <w:tab w:pos="109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本年计提</w:t>
                        <w:tab/>
                        <w:t>合并增加</w:t>
                      </w:r>
                    </w:p>
                  </w:txbxContent>
                </v:textbox>
                <w10:wrap type="none"/>
              </v:shape>
              <v:shape style="position:absolute;left:5005;top:5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893;top:414;width:540;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本年转</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销</w:t>
                      </w:r>
                    </w:p>
                  </w:txbxContent>
                </v:textbox>
                <w10:wrap type="none"/>
              </v:shape>
              <v:shape style="position:absolute;left:6731;top:414;width:3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合并</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减少</w:t>
                      </w:r>
                    </w:p>
                  </w:txbxContent>
                </v:textbox>
                <w10:wrap type="none"/>
              </v:shape>
              <v:shape style="position:absolute;left:8111;top:3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7386;top:5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37;top:973;width:1032;height:75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p>
                      <w:pPr>
                        <w:spacing w:line="232" w:lineRule="exact" w:before="13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其他减值准</w:t>
                      </w:r>
                      <w:r>
                        <w:rPr>
                          <w:rFonts w:ascii="宋体" w:hAnsi="宋体" w:cs="宋体" w:eastAsia="宋体" w:hint="default"/>
                          <w:spacing w:val="-86"/>
                          <w:sz w:val="18"/>
                          <w:szCs w:val="18"/>
                        </w:rPr>
                        <w:t> </w:t>
                      </w:r>
                      <w:r>
                        <w:rPr>
                          <w:rFonts w:ascii="宋体" w:hAnsi="宋体" w:cs="宋体" w:eastAsia="宋体" w:hint="default"/>
                          <w:sz w:val="18"/>
                          <w:szCs w:val="18"/>
                        </w:rPr>
                        <w:t>备</w:t>
                      </w:r>
                    </w:p>
                  </w:txbxContent>
                </v:textbox>
                <w10:wrap type="none"/>
              </v:shape>
              <v:shape style="position:absolute;left:1363;top:97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1,487,570.24</w:t>
                      </w:r>
                    </w:p>
                  </w:txbxContent>
                </v:textbox>
                <w10:wrap type="none"/>
              </v:shape>
              <v:shape style="position:absolute;left:2525;top:978;width:3133;height:180" type="#_x0000_t202" filled="false" stroked="false">
                <v:textbox inset="0,0,0,0">
                  <w:txbxContent>
                    <w:p>
                      <w:pPr>
                        <w:tabs>
                          <w:tab w:pos="1161" w:val="left" w:leader="none"/>
                          <w:tab w:pos="218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1,617,341.30</w:t>
                        <w:tab/>
                        <w:t>300,295.08</w:t>
                        <w:tab/>
                        <w:t>1,917,636.38</w:t>
                      </w:r>
                    </w:p>
                  </w:txbxContent>
                </v:textbox>
                <w10:wrap type="none"/>
              </v:shape>
              <v:shape style="position:absolute;left:7979;top:97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3,405,206.62</w:t>
                      </w:r>
                    </w:p>
                  </w:txbxContent>
                </v:textbox>
                <w10:wrap type="none"/>
              </v:shape>
            </v:group>
          </v:group>
        </w:pict>
      </w:r>
      <w:r>
        <w:rPr>
          <w:rFonts w:ascii="宋体" w:hAnsi="宋体" w:cs="宋体" w:eastAsia="宋体" w:hint="default"/>
          <w:position w:val="-36"/>
          <w:sz w:val="20"/>
          <w:szCs w:val="20"/>
        </w:rPr>
      </w:r>
    </w:p>
    <w:p>
      <w:pPr>
        <w:spacing w:after="0" w:line="1838" w:lineRule="exact"/>
        <w:rPr>
          <w:rFonts w:ascii="宋体" w:hAnsi="宋体" w:cs="宋体" w:eastAsia="宋体" w:hint="default"/>
          <w:sz w:val="20"/>
          <w:szCs w:val="20"/>
        </w:rPr>
        <w:sectPr>
          <w:footerReference w:type="default" r:id="rId918"/>
          <w:pgSz w:w="11910" w:h="16840"/>
          <w:pgMar w:footer="773" w:header="898" w:top="1080" w:bottom="960" w:left="0" w:right="0"/>
          <w:pgNumType w:start="128"/>
        </w:sectPr>
      </w:pPr>
    </w:p>
    <w:p>
      <w:pPr>
        <w:spacing w:line="240" w:lineRule="auto" w:before="2"/>
        <w:rPr>
          <w:rFonts w:ascii="宋体" w:hAnsi="宋体" w:cs="宋体" w:eastAsia="宋体" w:hint="default"/>
          <w:b/>
          <w:bCs/>
          <w:sz w:val="3"/>
          <w:szCs w:val="3"/>
        </w:rPr>
      </w:pPr>
      <w:r>
        <w:rPr/>
        <w:pict>
          <v:group style="position:absolute;margin-left:79.704002pt;margin-top:355.009979pt;width:450.2pt;height:5.55pt;mso-position-horizontal-relative:page;mso-position-vertical-relative:page;z-index:-1267072" coordorigin="1594,7100" coordsize="9004,111">
            <v:shape style="position:absolute;left:1594;top:7100;width:5903;height:110" type="#_x0000_t75" stroked="false">
              <v:imagedata r:id="rId959" o:title=""/>
            </v:shape>
            <v:shape style="position:absolute;left:7473;top:7196;width:1575;height:14" type="#_x0000_t75" stroked="false">
              <v:imagedata r:id="rId960" o:title=""/>
            </v:shape>
            <v:shape style="position:absolute;left:9033;top:7201;width:1565;height:10" type="#_x0000_t75" stroked="false">
              <v:imagedata r:id="rId961" o:title=""/>
            </v:shape>
            <w10:wrap type="none"/>
          </v:group>
        </w:pict>
      </w:r>
      <w:r>
        <w:rPr/>
        <w:pict>
          <v:group style="position:absolute;margin-left:79.704002pt;margin-top:377.089996pt;width:450.2pt;height:.5pt;mso-position-horizontal-relative:page;mso-position-vertical-relative:page;z-index:-1267048" coordorigin="1594,7542" coordsize="9004,10">
            <v:shape style="position:absolute;left:1594;top:7542;width:5883;height:10" type="#_x0000_t75" stroked="false">
              <v:imagedata r:id="rId962" o:title=""/>
            </v:shape>
            <v:shape style="position:absolute;left:7473;top:7542;width:1565;height:10" type="#_x0000_t75" stroked="false">
              <v:imagedata r:id="rId963" o:title=""/>
            </v:shape>
            <v:shape style="position:absolute;left:9033;top:7542;width:1565;height:10" type="#_x0000_t75" stroked="false">
              <v:imagedata r:id="rId963" o:title=""/>
            </v:shape>
            <w10:wrap type="none"/>
          </v:group>
        </w:pict>
      </w:r>
      <w:r>
        <w:rPr/>
        <w:pict>
          <v:group style="position:absolute;margin-left:79.704002pt;margin-top:389.089996pt;width:450.2pt;height:5.4pt;mso-position-horizontal-relative:page;mso-position-vertical-relative:page;z-index:-1267024" coordorigin="1594,7782" coordsize="9004,108">
            <v:shape style="position:absolute;left:1594;top:7782;width:5903;height:108" type="#_x0000_t75" stroked="false">
              <v:imagedata r:id="rId964" o:title=""/>
            </v:shape>
            <v:shape style="position:absolute;left:7473;top:7878;width:1575;height:12" type="#_x0000_t75" stroked="false">
              <v:imagedata r:id="rId965" o:title=""/>
            </v:shape>
            <v:shape style="position:absolute;left:9033;top:7880;width:1565;height:10" type="#_x0000_t75" stroked="false">
              <v:imagedata r:id="rId961" o:title=""/>
            </v:shape>
            <w10:wrap type="none"/>
          </v:group>
        </w:pict>
      </w:r>
      <w:r>
        <w:rPr/>
        <w:pict>
          <v:group style="position:absolute;margin-left:79.704002pt;margin-top:406.009979pt;width:450.2pt;height:5.55pt;mso-position-horizontal-relative:page;mso-position-vertical-relative:page;z-index:-1267000" coordorigin="1594,8120" coordsize="9004,111">
            <v:shape style="position:absolute;left:1594;top:8120;width:5903;height:110" type="#_x0000_t75" stroked="false">
              <v:imagedata r:id="rId959" o:title=""/>
            </v:shape>
            <v:shape style="position:absolute;left:7473;top:8216;width:1575;height:14" type="#_x0000_t75" stroked="false">
              <v:imagedata r:id="rId966" o:title=""/>
            </v:shape>
            <v:shape style="position:absolute;left:9033;top:8221;width:1565;height:10" type="#_x0000_t75" stroked="false">
              <v:imagedata r:id="rId961" o:title=""/>
            </v:shape>
            <w10:wrap type="none"/>
          </v:group>
        </w:pict>
      </w:r>
      <w:r>
        <w:rPr/>
        <w:pict>
          <v:group style="position:absolute;margin-left:79.704002pt;margin-top:428.089996pt;width:450.2pt;height:.5pt;mso-position-horizontal-relative:page;mso-position-vertical-relative:page;z-index:-1266976" coordorigin="1594,8562" coordsize="9004,10">
            <v:shape style="position:absolute;left:1594;top:8562;width:5883;height:10" type="#_x0000_t75" stroked="false">
              <v:imagedata r:id="rId962" o:title=""/>
            </v:shape>
            <v:shape style="position:absolute;left:7473;top:8562;width:1565;height:10" type="#_x0000_t75" stroked="false">
              <v:imagedata r:id="rId963" o:title=""/>
            </v:shape>
            <v:shape style="position:absolute;left:9033;top:8562;width:1565;height:10" type="#_x0000_t75" stroked="false">
              <v:imagedata r:id="rId963" o:title=""/>
            </v:shape>
            <w10:wrap type="none"/>
          </v:group>
        </w:pict>
      </w:r>
      <w:r>
        <w:rPr/>
        <w:pict>
          <v:group style="position:absolute;margin-left:79.704002pt;margin-top:440.089996pt;width:450.2pt;height:5.4pt;mso-position-horizontal-relative:page;mso-position-vertical-relative:page;z-index:-1266952" coordorigin="1594,8802" coordsize="9004,108">
            <v:shape style="position:absolute;left:1594;top:8802;width:5903;height:108" type="#_x0000_t75" stroked="false">
              <v:imagedata r:id="rId964" o:title=""/>
            </v:shape>
            <v:shape style="position:absolute;left:7473;top:8898;width:1575;height:12" type="#_x0000_t75" stroked="false">
              <v:imagedata r:id="rId965" o:title=""/>
            </v:shape>
            <v:shape style="position:absolute;left:9033;top:8900;width:1565;height:10" type="#_x0000_t75" stroked="false">
              <v:imagedata r:id="rId961" o:title=""/>
            </v:shape>
            <w10:wrap type="none"/>
          </v:group>
        </w:pict>
      </w:r>
      <w:r>
        <w:rPr/>
        <w:pict>
          <v:group style="position:absolute;margin-left:79.704002pt;margin-top:457.029999pt;width:450.2pt;height:5.55pt;mso-position-horizontal-relative:page;mso-position-vertical-relative:page;z-index:-1266928" coordorigin="1594,9141" coordsize="9004,111">
            <v:shape style="position:absolute;left:1594;top:9141;width:5903;height:110" type="#_x0000_t75" stroked="false">
              <v:imagedata r:id="rId959" o:title=""/>
            </v:shape>
            <v:shape style="position:absolute;left:7473;top:9237;width:1575;height:14" type="#_x0000_t75" stroked="false">
              <v:imagedata r:id="rId960" o:title=""/>
            </v:shape>
            <v:shape style="position:absolute;left:9033;top:9241;width:1565;height:10" type="#_x0000_t75" stroked="false">
              <v:imagedata r:id="rId961" o:title=""/>
            </v:shape>
            <w10:wrap type="none"/>
          </v:group>
        </w:pict>
      </w:r>
      <w:r>
        <w:rPr/>
        <w:pict>
          <v:group style="position:absolute;margin-left:79.704002pt;margin-top:474.069977pt;width:450.2pt;height:5.55pt;mso-position-horizontal-relative:page;mso-position-vertical-relative:page;z-index:-1266904" coordorigin="1594,9481" coordsize="9004,111">
            <v:shape style="position:absolute;left:1594;top:9481;width:5903;height:110" type="#_x0000_t75" stroked="false">
              <v:imagedata r:id="rId967" o:title=""/>
            </v:shape>
            <v:shape style="position:absolute;left:7473;top:9577;width:1575;height:14" type="#_x0000_t75" stroked="false">
              <v:imagedata r:id="rId968" o:title=""/>
            </v:shape>
            <v:shape style="position:absolute;left:9033;top:9582;width:1565;height:10" type="#_x0000_t75" stroked="false">
              <v:imagedata r:id="rId961" o:title=""/>
            </v:shape>
            <w10:wrap type="none"/>
          </v:group>
        </w:pict>
      </w:r>
      <w:r>
        <w:rPr/>
        <w:pict>
          <v:group style="position:absolute;margin-left:79.704002pt;margin-top:491.109985pt;width:450.2pt;height:5.4pt;mso-position-horizontal-relative:page;mso-position-vertical-relative:page;z-index:-1266880" coordorigin="1594,9822" coordsize="9004,108">
            <v:shape style="position:absolute;left:1594;top:9822;width:5903;height:108" type="#_x0000_t75" stroked="false">
              <v:imagedata r:id="rId969" o:title=""/>
            </v:shape>
            <v:shape style="position:absolute;left:7473;top:9918;width:1575;height:12" type="#_x0000_t75" stroked="false">
              <v:imagedata r:id="rId970" o:title=""/>
            </v:shape>
            <v:shape style="position:absolute;left:9033;top:9921;width:1565;height:10" type="#_x0000_t75" stroked="false">
              <v:imagedata r:id="rId961" o:title=""/>
            </v:shape>
            <w10:wrap type="none"/>
          </v:group>
        </w:pict>
      </w:r>
      <w:r>
        <w:rPr/>
        <w:pict>
          <v:group style="position:absolute;margin-left:79.704002pt;margin-top:513.070007pt;width:450.2pt;height:.5pt;mso-position-horizontal-relative:page;mso-position-vertical-relative:page;z-index:-1266856" coordorigin="1594,10261" coordsize="9004,10">
            <v:shape style="position:absolute;left:1594;top:10261;width:5883;height:10" type="#_x0000_t75" stroked="false">
              <v:imagedata r:id="rId962" o:title=""/>
            </v:shape>
            <v:shape style="position:absolute;left:7473;top:10261;width:1565;height:10" type="#_x0000_t75" stroked="false">
              <v:imagedata r:id="rId961" o:title=""/>
            </v:shape>
            <v:shape style="position:absolute;left:9033;top:10261;width:1565;height:10" type="#_x0000_t75" stroked="false">
              <v:imagedata r:id="rId961" o:title=""/>
            </v:shape>
            <w10:wrap type="none"/>
          </v:group>
        </w:pict>
      </w:r>
      <w:r>
        <w:rPr/>
        <w:pict>
          <v:group style="position:absolute;margin-left:79.704002pt;margin-top:525.070007pt;width:450.2pt;height:5.55pt;mso-position-horizontal-relative:page;mso-position-vertical-relative:page;z-index:-1266832" coordorigin="1594,10501" coordsize="9004,111">
            <v:shape style="position:absolute;left:1594;top:10501;width:5903;height:110" type="#_x0000_t75" stroked="false">
              <v:imagedata r:id="rId967" o:title=""/>
            </v:shape>
            <v:shape style="position:absolute;left:7473;top:10597;width:1575;height:14" type="#_x0000_t75" stroked="false">
              <v:imagedata r:id="rId971" o:title=""/>
            </v:shape>
            <v:shape style="position:absolute;left:9033;top:10602;width:1565;height:10" type="#_x0000_t75" stroked="false">
              <v:imagedata r:id="rId961" o:title=""/>
            </v:shape>
            <w10:wrap type="none"/>
          </v:group>
        </w:pict>
      </w:r>
      <w:r>
        <w:rPr/>
        <w:pict>
          <v:group style="position:absolute;margin-left:79.704002pt;margin-top:542.109985pt;width:450.2pt;height:5.4pt;mso-position-horizontal-relative:page;mso-position-vertical-relative:page;z-index:-1266808" coordorigin="1594,10842" coordsize="9004,108">
            <v:shape style="position:absolute;left:1594;top:10842;width:5903;height:108" type="#_x0000_t75" stroked="false">
              <v:imagedata r:id="rId969" o:title=""/>
            </v:shape>
            <v:shape style="position:absolute;left:7473;top:10938;width:1575;height:12" type="#_x0000_t75" stroked="false">
              <v:imagedata r:id="rId972" o:title=""/>
            </v:shape>
            <v:shape style="position:absolute;left:9033;top:10941;width:1565;height:10" type="#_x0000_t75" stroked="false">
              <v:imagedata r:id="rId961" o:title=""/>
            </v:shape>
            <w10:wrap type="none"/>
          </v:group>
        </w:pict>
      </w:r>
      <w:r>
        <w:rPr/>
        <w:pict>
          <v:group style="position:absolute;margin-left:79.704002pt;margin-top:564.070007pt;width:450.2pt;height:.5pt;mso-position-horizontal-relative:page;mso-position-vertical-relative:page;z-index:-1266784" coordorigin="1594,11281" coordsize="9004,10">
            <v:shape style="position:absolute;left:1594;top:11281;width:5883;height:10" type="#_x0000_t75" stroked="false">
              <v:imagedata r:id="rId962" o:title=""/>
            </v:shape>
            <v:shape style="position:absolute;left:7473;top:11281;width:1565;height:10" type="#_x0000_t75" stroked="false">
              <v:imagedata r:id="rId961" o:title=""/>
            </v:shape>
            <v:shape style="position:absolute;left:9033;top:11281;width:1565;height:10" type="#_x0000_t75" stroked="false">
              <v:imagedata r:id="rId961" o:title=""/>
            </v:shape>
            <w10:wrap type="none"/>
          </v:group>
        </w:pict>
      </w:r>
      <w:r>
        <w:rPr/>
        <w:pict>
          <v:group style="position:absolute;margin-left:79.704002pt;margin-top:576.070007pt;width:450.2pt;height:5.55pt;mso-position-horizontal-relative:page;mso-position-vertical-relative:page;z-index:-1266760" coordorigin="1594,11521" coordsize="9004,111">
            <v:shape style="position:absolute;left:1594;top:11521;width:5903;height:110" type="#_x0000_t75" stroked="false">
              <v:imagedata r:id="rId967" o:title=""/>
            </v:shape>
            <v:shape style="position:absolute;left:7473;top:11617;width:1575;height:14" type="#_x0000_t75" stroked="false">
              <v:imagedata r:id="rId973" o:title=""/>
            </v:shape>
            <v:shape style="position:absolute;left:9033;top:11622;width:1565;height:10" type="#_x0000_t75" stroked="false">
              <v:imagedata r:id="rId961" o:title=""/>
            </v:shape>
            <w10:wrap type="none"/>
          </v:group>
        </w:pict>
      </w:r>
      <w:r>
        <w:rPr/>
        <w:pict>
          <v:group style="position:absolute;margin-left:79.704002pt;margin-top:593.109985pt;width:450.2pt;height:5.4pt;mso-position-horizontal-relative:page;mso-position-vertical-relative:page;z-index:-1266736" coordorigin="1594,11862" coordsize="9004,108">
            <v:shape style="position:absolute;left:1594;top:11862;width:5903;height:108" type="#_x0000_t75" stroked="false">
              <v:imagedata r:id="rId969" o:title=""/>
            </v:shape>
            <v:shape style="position:absolute;left:7473;top:11958;width:1575;height:12" type="#_x0000_t75" stroked="false">
              <v:imagedata r:id="rId972" o:title=""/>
            </v:shape>
            <v:shape style="position:absolute;left:9033;top:11961;width:1565;height:10" type="#_x0000_t75" stroked="false">
              <v:imagedata r:id="rId961" o:title=""/>
            </v:shape>
            <w10:wrap type="none"/>
          </v:group>
        </w:pict>
      </w:r>
      <w:r>
        <w:rPr/>
        <w:pict>
          <v:group style="position:absolute;margin-left:79.704002pt;margin-top:615.070007pt;width:450.2pt;height:.5pt;mso-position-horizontal-relative:page;mso-position-vertical-relative:page;z-index:-1266712" coordorigin="1594,12301" coordsize="9004,10">
            <v:shape style="position:absolute;left:1594;top:12301;width:5883;height:10" type="#_x0000_t75" stroked="false">
              <v:imagedata r:id="rId962" o:title=""/>
            </v:shape>
            <v:shape style="position:absolute;left:7473;top:12301;width:1565;height:10" type="#_x0000_t75" stroked="false">
              <v:imagedata r:id="rId961" o:title=""/>
            </v:shape>
            <v:shape style="position:absolute;left:9033;top:12301;width:1565;height:10" type="#_x0000_t75" stroked="false">
              <v:imagedata r:id="rId961" o:title=""/>
            </v:shape>
            <w10:wrap type="none"/>
          </v:group>
        </w:pict>
      </w:r>
      <w:r>
        <w:rPr/>
        <w:pict>
          <v:group style="position:absolute;margin-left:79.704002pt;margin-top:631.899963pt;width:450.2pt;height:.75pt;mso-position-horizontal-relative:page;mso-position-vertical-relative:page;z-index:-1266688" coordorigin="1594,12638" coordsize="9004,15">
            <v:shape style="position:absolute;left:1594;top:12643;width:5883;height:10" type="#_x0000_t75" stroked="false">
              <v:imagedata r:id="rId962" o:title=""/>
            </v:shape>
            <v:shape style="position:absolute;left:7473;top:12638;width:1575;height:14" type="#_x0000_t75" stroked="false">
              <v:imagedata r:id="rId968" o:title=""/>
            </v:shape>
            <v:shape style="position:absolute;left:9033;top:12643;width:1565;height:10" type="#_x0000_t75" stroked="false">
              <v:imagedata r:id="rId961" o:title=""/>
            </v:shape>
            <w10:wrap type="none"/>
          </v:group>
        </w:pict>
      </w:r>
      <w:r>
        <w:rPr/>
        <w:pict>
          <v:group style="position:absolute;margin-left:79.704002pt;margin-top:644.139954pt;width:450.2pt;height:5.4pt;mso-position-horizontal-relative:page;mso-position-vertical-relative:page;z-index:-1266664" coordorigin="1594,12883" coordsize="9004,108">
            <v:shape style="position:absolute;left:1594;top:12883;width:5903;height:108" type="#_x0000_t75" stroked="false">
              <v:imagedata r:id="rId969" o:title=""/>
            </v:shape>
            <v:shape style="position:absolute;left:7473;top:12979;width:1575;height:12" type="#_x0000_t75" stroked="false">
              <v:imagedata r:id="rId974" o:title=""/>
            </v:shape>
            <v:shape style="position:absolute;left:9033;top:12981;width:1565;height:10" type="#_x0000_t75" stroked="false">
              <v:imagedata r:id="rId961" o:title=""/>
            </v:shape>
            <w10:wrap type="none"/>
          </v:group>
        </w:pict>
      </w:r>
      <w:r>
        <w:rPr/>
        <w:pict>
          <v:group style="position:absolute;margin-left:79.704002pt;margin-top:665.859985pt;width:450.2pt;height:.75pt;mso-position-horizontal-relative:page;mso-position-vertical-relative:page;z-index:-1266640" coordorigin="1594,13317" coordsize="9004,15">
            <v:shape style="position:absolute;left:1594;top:13322;width:5883;height:10" type="#_x0000_t75" stroked="false">
              <v:imagedata r:id="rId962" o:title=""/>
            </v:shape>
            <v:shape style="position:absolute;left:7473;top:13317;width:1575;height:14" type="#_x0000_t75" stroked="false">
              <v:imagedata r:id="rId975" o:title=""/>
            </v:shape>
            <v:shape style="position:absolute;left:9033;top:13322;width:1565;height:10" type="#_x0000_t75" stroked="false">
              <v:imagedata r:id="rId961" o:title=""/>
            </v:shape>
            <w10:wrap type="none"/>
          </v:group>
        </w:pict>
      </w:r>
      <w:r>
        <w:rPr/>
        <w:pict>
          <v:group style="position:absolute;margin-left:79.704002pt;margin-top:682.899963pt;width:450.2pt;height:.75pt;mso-position-horizontal-relative:page;mso-position-vertical-relative:page;z-index:-1266616" coordorigin="1594,13658" coordsize="9004,15">
            <v:shape style="position:absolute;left:1594;top:13663;width:5883;height:10" type="#_x0000_t75" stroked="false">
              <v:imagedata r:id="rId962" o:title=""/>
            </v:shape>
            <v:shape style="position:absolute;left:7473;top:13658;width:1575;height:14" type="#_x0000_t75" stroked="false">
              <v:imagedata r:id="rId976" o:title=""/>
            </v:shape>
            <v:shape style="position:absolute;left:9033;top:13663;width:1565;height:10" type="#_x0000_t75" stroked="false">
              <v:imagedata r:id="rId961" o:title=""/>
            </v:shape>
            <w10:wrap type="none"/>
          </v:group>
        </w:pict>
      </w:r>
      <w:r>
        <w:rPr/>
        <w:pict>
          <v:group style="position:absolute;margin-left:79.704002pt;margin-top:695.139954pt;width:450.2pt;height:5.4pt;mso-position-horizontal-relative:page;mso-position-vertical-relative:page;z-index:-1266592" coordorigin="1594,13903" coordsize="9004,108">
            <v:shape style="position:absolute;left:1594;top:13903;width:5903;height:108" type="#_x0000_t75" stroked="false">
              <v:imagedata r:id="rId969" o:title=""/>
            </v:shape>
            <v:shape style="position:absolute;left:7473;top:13999;width:1575;height:12" type="#_x0000_t75" stroked="false">
              <v:imagedata r:id="rId974" o:title=""/>
            </v:shape>
            <v:shape style="position:absolute;left:9033;top:14001;width:1565;height:10" type="#_x0000_t75" stroked="false">
              <v:imagedata r:id="rId961" o:title=""/>
            </v:shape>
            <w10:wrap type="none"/>
          </v:group>
        </w:pict>
      </w:r>
      <w:r>
        <w:rPr/>
        <w:pict>
          <v:group style="position:absolute;margin-left:79.704002pt;margin-top:716.859985pt;width:450.2pt;height:.75pt;mso-position-horizontal-relative:page;mso-position-vertical-relative:page;z-index:-1266568" coordorigin="1594,14337" coordsize="9004,15">
            <v:shape style="position:absolute;left:1594;top:14342;width:5883;height:10" type="#_x0000_t75" stroked="false">
              <v:imagedata r:id="rId962" o:title=""/>
            </v:shape>
            <v:shape style="position:absolute;left:7473;top:14337;width:1575;height:14" type="#_x0000_t75" stroked="false">
              <v:imagedata r:id="rId975" o:title=""/>
            </v:shape>
            <v:shape style="position:absolute;left:9033;top:14342;width:1565;height:10" type="#_x0000_t75" stroked="false">
              <v:imagedata r:id="rId961" o:title=""/>
            </v:shape>
            <w10:wrap type="none"/>
          </v:group>
        </w:pict>
      </w:r>
      <w:r>
        <w:rPr/>
        <w:pict>
          <v:group style="position:absolute;margin-left:79.704002pt;margin-top:733.899963pt;width:450.2pt;height:.75pt;mso-position-horizontal-relative:page;mso-position-vertical-relative:page;z-index:-1266544" coordorigin="1594,14678" coordsize="9004,15">
            <v:shape style="position:absolute;left:1594;top:14683;width:5883;height:10" type="#_x0000_t75" stroked="false">
              <v:imagedata r:id="rId962" o:title=""/>
            </v:shape>
            <v:shape style="position:absolute;left:7473;top:14678;width:1575;height:14" type="#_x0000_t75" stroked="false">
              <v:imagedata r:id="rId976" o:title=""/>
            </v:shape>
            <v:shape style="position:absolute;left:9033;top:14683;width:1565;height:10" type="#_x0000_t75" stroked="false">
              <v:imagedata r:id="rId961" o:title=""/>
            </v:shape>
            <w10:wrap type="none"/>
          </v:group>
        </w:pict>
      </w:r>
      <w:r>
        <w:rPr/>
        <w:pict>
          <v:group style="position:absolute;margin-left:79.704002pt;margin-top:746.135986pt;width:450.2pt;height:5.4pt;mso-position-horizontal-relative:page;mso-position-vertical-relative:page;z-index:-1266520" coordorigin="1594,14923" coordsize="9004,108">
            <v:shape style="position:absolute;left:1594;top:14923;width:5903;height:108" type="#_x0000_t75" stroked="false">
              <v:imagedata r:id="rId969" o:title=""/>
            </v:shape>
            <v:shape style="position:absolute;left:7473;top:15019;width:1575;height:12" type="#_x0000_t75" stroked="false">
              <v:imagedata r:id="rId974" o:title=""/>
            </v:shape>
            <v:shape style="position:absolute;left:9033;top:15021;width:1565;height:10" type="#_x0000_t75" stroked="false">
              <v:imagedata r:id="rId961" o:title=""/>
            </v:shape>
            <w10:wrap type="none"/>
          </v:group>
        </w:pict>
      </w:r>
      <w:r>
        <w:rPr/>
        <w:pict>
          <v:shape style="position:absolute;margin-left:451.899994pt;margin-top:767.856018pt;width:.48003pt;height:.24pt;mso-position-horizontal-relative:page;mso-position-vertical-relative:page;z-index:24640" type="#_x0000_t75" stroked="false">
            <v:imagedata r:id="rId977" o:title=""/>
          </v:shape>
        </w:pict>
      </w:r>
    </w:p>
    <w:tbl>
      <w:tblPr>
        <w:tblW w:w="0" w:type="auto"/>
        <w:jc w:val="left"/>
        <w:tblInd w:w="1565" w:type="dxa"/>
        <w:tblLayout w:type="fixed"/>
        <w:tblCellMar>
          <w:top w:w="0" w:type="dxa"/>
          <w:left w:w="0" w:type="dxa"/>
          <w:bottom w:w="0" w:type="dxa"/>
          <w:right w:w="0" w:type="dxa"/>
        </w:tblCellMar>
        <w:tblLook w:val="01E0"/>
      </w:tblPr>
      <w:tblGrid>
        <w:gridCol w:w="1238"/>
        <w:gridCol w:w="1165"/>
        <w:gridCol w:w="1162"/>
        <w:gridCol w:w="1027"/>
        <w:gridCol w:w="1160"/>
        <w:gridCol w:w="797"/>
        <w:gridCol w:w="701"/>
        <w:gridCol w:w="610"/>
        <w:gridCol w:w="1159"/>
      </w:tblGrid>
      <w:tr>
        <w:trPr>
          <w:trHeight w:val="360" w:hRule="exact"/>
        </w:trPr>
        <w:tc>
          <w:tcPr>
            <w:tcW w:w="1238"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7"/>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6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5"/>
              <w:ind w:left="105" w:right="0"/>
              <w:jc w:val="left"/>
              <w:rPr>
                <w:rFonts w:ascii="Times New Roman" w:hAnsi="Times New Roman" w:cs="Times New Roman" w:eastAsia="Times New Roman" w:hint="default"/>
                <w:sz w:val="18"/>
                <w:szCs w:val="18"/>
              </w:rPr>
            </w:pPr>
            <w:r>
              <w:rPr>
                <w:rFonts w:ascii="Times New Roman"/>
                <w:sz w:val="18"/>
              </w:rPr>
              <w:t>1,487,570.24</w:t>
            </w:r>
          </w:p>
        </w:tc>
        <w:tc>
          <w:tcPr>
            <w:tcW w:w="116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sz w:val="18"/>
              </w:rPr>
              <w:t>1,617,341.30</w:t>
            </w:r>
          </w:p>
        </w:tc>
        <w:tc>
          <w:tcPr>
            <w:tcW w:w="102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5"/>
              <w:ind w:left="103" w:right="0"/>
              <w:jc w:val="left"/>
              <w:rPr>
                <w:rFonts w:ascii="Times New Roman" w:hAnsi="Times New Roman" w:cs="Times New Roman" w:eastAsia="Times New Roman" w:hint="default"/>
                <w:sz w:val="18"/>
                <w:szCs w:val="18"/>
              </w:rPr>
            </w:pPr>
            <w:r>
              <w:rPr>
                <w:rFonts w:ascii="Times New Roman"/>
                <w:sz w:val="18"/>
              </w:rPr>
              <w:t>300,295.08</w:t>
            </w:r>
          </w:p>
        </w:tc>
        <w:tc>
          <w:tcPr>
            <w:tcW w:w="116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5"/>
              <w:ind w:left="100" w:right="0"/>
              <w:jc w:val="left"/>
              <w:rPr>
                <w:rFonts w:ascii="Times New Roman" w:hAnsi="Times New Roman" w:cs="Times New Roman" w:eastAsia="Times New Roman" w:hint="default"/>
                <w:sz w:val="18"/>
                <w:szCs w:val="18"/>
              </w:rPr>
            </w:pPr>
            <w:r>
              <w:rPr>
                <w:rFonts w:ascii="Times New Roman"/>
                <w:sz w:val="18"/>
              </w:rPr>
              <w:t>1,917,636.38</w:t>
            </w:r>
          </w:p>
        </w:tc>
        <w:tc>
          <w:tcPr>
            <w:tcW w:w="79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70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61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159"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55"/>
              <w:ind w:left="100" w:right="0"/>
              <w:jc w:val="left"/>
              <w:rPr>
                <w:rFonts w:ascii="Times New Roman" w:hAnsi="Times New Roman" w:cs="Times New Roman" w:eastAsia="Times New Roman" w:hint="default"/>
                <w:sz w:val="18"/>
                <w:szCs w:val="18"/>
              </w:rPr>
            </w:pPr>
            <w:r>
              <w:rPr>
                <w:rFonts w:ascii="Times New Roman"/>
                <w:sz w:val="18"/>
              </w:rPr>
              <w:t>3,405,206.62</w:t>
            </w:r>
          </w:p>
        </w:tc>
      </w:tr>
    </w:tbl>
    <w:p>
      <w:pPr>
        <w:spacing w:line="217" w:lineRule="exact" w:before="0"/>
        <w:ind w:left="2062" w:right="1306" w:firstLine="0"/>
        <w:jc w:val="left"/>
        <w:rPr>
          <w:rFonts w:ascii="宋体" w:hAnsi="宋体" w:cs="宋体" w:eastAsia="宋体" w:hint="default"/>
          <w:sz w:val="18"/>
          <w:szCs w:val="18"/>
        </w:rPr>
      </w:pPr>
      <w:r>
        <w:rPr/>
        <w:pict>
          <v:shape style="position:absolute;margin-left:140.660004pt;margin-top:-18pt;width:.48pt;height:.12pt;mso-position-horizontal-relative:page;mso-position-vertical-relative:paragraph;z-index:-1267840" type="#_x0000_t75" stroked="false">
            <v:imagedata r:id="rId978" o:title=""/>
          </v:shape>
        </w:pict>
      </w:r>
      <w:r>
        <w:rPr/>
        <w:pict>
          <v:shape style="position:absolute;margin-left:198.889999pt;margin-top:-18pt;width:.48pt;height:.12pt;mso-position-horizontal-relative:page;mso-position-vertical-relative:paragraph;z-index:-1267816" type="#_x0000_t75" stroked="false">
            <v:imagedata r:id="rId978" o:title=""/>
          </v:shape>
        </w:pict>
      </w:r>
      <w:r>
        <w:rPr/>
        <w:pict>
          <v:shape style="position:absolute;margin-left:256.970001pt;margin-top:-18pt;width:.48001pt;height:.12pt;mso-position-horizontal-relative:page;mso-position-vertical-relative:paragraph;z-index:-1267792" type="#_x0000_t75" stroked="false">
            <v:imagedata r:id="rId978" o:title=""/>
          </v:shape>
        </w:pict>
      </w:r>
      <w:r>
        <w:rPr/>
        <w:pict>
          <v:shape style="position:absolute;margin-left:308.329987pt;margin-top:-18pt;width:.48001pt;height:.12pt;mso-position-horizontal-relative:page;mso-position-vertical-relative:paragraph;z-index:-1267768" type="#_x0000_t75" stroked="false">
            <v:imagedata r:id="rId978" o:title=""/>
          </v:shape>
        </w:pict>
      </w:r>
      <w:r>
        <w:rPr/>
        <w:pict>
          <v:shape style="position:absolute;margin-left:366.309998pt;margin-top:-18pt;width:.47998pt;height:.12pt;mso-position-horizontal-relative:page;mso-position-vertical-relative:paragraph;z-index:-1267744" type="#_x0000_t75" stroked="false">
            <v:imagedata r:id="rId978" o:title=""/>
          </v:shape>
        </w:pict>
      </w:r>
      <w:r>
        <w:rPr/>
        <w:pict>
          <v:shape style="position:absolute;margin-left:406.149994pt;margin-top:-18pt;width:.47998pt;height:.12pt;mso-position-horizontal-relative:page;mso-position-vertical-relative:paragraph;z-index:-1267720" type="#_x0000_t75" stroked="false">
            <v:imagedata r:id="rId978" o:title=""/>
          </v:shape>
        </w:pict>
      </w:r>
      <w:r>
        <w:rPr/>
        <w:pict>
          <v:shape style="position:absolute;margin-left:441.220001pt;margin-top:-18pt;width:.48001pt;height:.12pt;mso-position-horizontal-relative:page;mso-position-vertical-relative:paragraph;z-index:-1267696" type="#_x0000_t75" stroked="false">
            <v:imagedata r:id="rId978" o:title=""/>
          </v:shape>
        </w:pict>
      </w:r>
      <w:r>
        <w:rPr/>
        <w:pict>
          <v:shape style="position:absolute;margin-left:471.700012pt;margin-top:-18pt;width:.47998pt;height:.12pt;mso-position-horizontal-relative:page;mso-position-vertical-relative:paragraph;z-index:-1267672" type="#_x0000_t75" stroked="false">
            <v:imagedata r:id="rId978" o:title=""/>
          </v:shape>
        </w:pict>
      </w:r>
      <w:r>
        <w:rPr/>
        <w:pict>
          <v:shape style="position:absolute;margin-left:140.660004pt;margin-top:-1.56pt;width:.48pt;height:.12pt;mso-position-horizontal-relative:page;mso-position-vertical-relative:paragraph;z-index:-1267648" type="#_x0000_t75" stroked="false">
            <v:imagedata r:id="rId978" o:title=""/>
          </v:shape>
        </w:pict>
      </w:r>
      <w:r>
        <w:rPr/>
        <w:pict>
          <v:shape style="position:absolute;margin-left:198.889999pt;margin-top:-1.56pt;width:.48pt;height:.12pt;mso-position-horizontal-relative:page;mso-position-vertical-relative:paragraph;z-index:-1267624" type="#_x0000_t75" stroked="false">
            <v:imagedata r:id="rId978" o:title=""/>
          </v:shape>
        </w:pict>
      </w:r>
      <w:r>
        <w:rPr/>
        <w:pict>
          <v:shape style="position:absolute;margin-left:256.970001pt;margin-top:-1.56pt;width:.48001pt;height:.12pt;mso-position-horizontal-relative:page;mso-position-vertical-relative:paragraph;z-index:-1267600" type="#_x0000_t75" stroked="false">
            <v:imagedata r:id="rId978" o:title=""/>
          </v:shape>
        </w:pict>
      </w:r>
      <w:r>
        <w:rPr/>
        <w:pict>
          <v:shape style="position:absolute;margin-left:308.329987pt;margin-top:-1.56pt;width:.48001pt;height:.12pt;mso-position-horizontal-relative:page;mso-position-vertical-relative:paragraph;z-index:23560" type="#_x0000_t75" stroked="false">
            <v:imagedata r:id="rId978" o:title=""/>
          </v:shape>
        </w:pict>
      </w:r>
      <w:r>
        <w:rPr/>
        <w:pict>
          <v:shape style="position:absolute;margin-left:366.309998pt;margin-top:-1.56pt;width:.47998pt;height:.12pt;mso-position-horizontal-relative:page;mso-position-vertical-relative:paragraph;z-index:23584" type="#_x0000_t75" stroked="false">
            <v:imagedata r:id="rId978" o:title=""/>
          </v:shape>
        </w:pict>
      </w:r>
      <w:r>
        <w:rPr/>
        <w:pict>
          <v:shape style="position:absolute;margin-left:406.149994pt;margin-top:-1.56pt;width:.47998pt;height:.12pt;mso-position-horizontal-relative:page;mso-position-vertical-relative:paragraph;z-index:23608" type="#_x0000_t75" stroked="false">
            <v:imagedata r:id="rId978" o:title=""/>
          </v:shape>
        </w:pict>
      </w:r>
      <w:r>
        <w:rPr/>
        <w:pict>
          <v:shape style="position:absolute;margin-left:441.220001pt;margin-top:-1.56pt;width:.48001pt;height:.12pt;mso-position-horizontal-relative:page;mso-position-vertical-relative:paragraph;z-index:23632" type="#_x0000_t75" stroked="false">
            <v:imagedata r:id="rId978" o:title=""/>
          </v:shape>
        </w:pict>
      </w:r>
      <w:r>
        <w:rPr/>
        <w:pict>
          <v:shape style="position:absolute;margin-left:471.700012pt;margin-top:-1.56pt;width:.47998pt;height:.12pt;mso-position-horizontal-relative:page;mso-position-vertical-relative:paragraph;z-index:23656" type="#_x0000_t75" stroked="false">
            <v:imagedata r:id="rId978" o:title=""/>
          </v:shape>
        </w:pict>
      </w:r>
      <w:r>
        <w:rPr/>
        <w:pict>
          <v:shape style="position:absolute;margin-left:227.449997pt;margin-top:21.02pt;width:.48pt;height:.12pt;mso-position-horizontal-relative:page;mso-position-vertical-relative:paragraph;z-index:-1267456" type="#_x0000_t75" stroked="false">
            <v:imagedata r:id="rId979" o:title=""/>
          </v:shape>
        </w:pict>
      </w:r>
      <w:r>
        <w:rPr/>
        <w:pict>
          <v:shape style="position:absolute;margin-left:378.670013pt;margin-top:21.02pt;width:.48001pt;height:.12pt;mso-position-horizontal-relative:page;mso-position-vertical-relative:paragraph;z-index:-1267432" type="#_x0000_t75" stroked="false">
            <v:imagedata r:id="rId979" o:title=""/>
          </v:shape>
        </w:pict>
      </w:r>
      <w:r>
        <w:rPr/>
        <w:pict>
          <v:group style="position:absolute;margin-left:79.704002pt;margin-top:31.69998pt;width:450.2pt;height:5.3pt;mso-position-horizontal-relative:page;mso-position-vertical-relative:paragraph;z-index:-1267408" coordorigin="1594,634" coordsize="9004,106">
            <v:shape style="position:absolute;left:1594;top:634;width:2974;height:106" type="#_x0000_t75" stroked="false">
              <v:imagedata r:id="rId980" o:title=""/>
            </v:shape>
            <v:shape style="position:absolute;left:4544;top:730;width:6054;height:10" type="#_x0000_t75" stroked="false">
              <v:imagedata r:id="rId981" o:title=""/>
            </v:shape>
            <w10:wrap type="none"/>
          </v:group>
        </w:pict>
      </w:r>
      <w:r>
        <w:rPr/>
        <w:pict>
          <v:group style="position:absolute;margin-left:79.704002pt;margin-top:48.500038pt;width:450.2pt;height:5.55pt;mso-position-horizontal-relative:page;mso-position-vertical-relative:paragraph;z-index:-1267384" coordorigin="1594,970" coordsize="9004,111">
            <v:shape style="position:absolute;left:1594;top:970;width:2974;height:110" type="#_x0000_t75" stroked="false">
              <v:imagedata r:id="rId804" o:title=""/>
            </v:shape>
            <v:shape style="position:absolute;left:4544;top:1066;width:3039;height:14" type="#_x0000_t75" stroked="false">
              <v:imagedata r:id="rId982" o:title=""/>
            </v:shape>
            <v:shape style="position:absolute;left:7569;top:1071;width:3029;height:10" type="#_x0000_t75" stroked="false">
              <v:imagedata r:id="rId921" o:title=""/>
            </v:shape>
            <w10:wrap type="none"/>
          </v:group>
        </w:pict>
      </w:r>
      <w:r>
        <w:rPr/>
        <w:pict>
          <v:group style="position:absolute;margin-left:79.704002pt;margin-top:65.539978pt;width:450.2pt;height:5.55pt;mso-position-horizontal-relative:page;mso-position-vertical-relative:paragraph;z-index:-1267360" coordorigin="1594,1311" coordsize="9004,111">
            <v:shape style="position:absolute;left:1594;top:1311;width:2974;height:110" type="#_x0000_t75" stroked="false">
              <v:imagedata r:id="rId983" o:title=""/>
            </v:shape>
            <v:shape style="position:absolute;left:4544;top:1407;width:3039;height:14" type="#_x0000_t75" stroked="false">
              <v:imagedata r:id="rId984" o:title=""/>
            </v:shape>
            <v:shape style="position:absolute;left:7569;top:1412;width:3029;height:10" type="#_x0000_t75" stroked="false">
              <v:imagedata r:id="rId908" o:title=""/>
            </v:shape>
            <w10:wrap type="none"/>
          </v:group>
        </w:pict>
      </w:r>
      <w:r>
        <w:rPr/>
        <w:pict>
          <v:group style="position:absolute;margin-left:79.704002pt;margin-top:82.579979pt;width:450.2pt;height:5.4pt;mso-position-horizontal-relative:page;mso-position-vertical-relative:paragraph;z-index:-1267336" coordorigin="1594,1652" coordsize="9004,108">
            <v:shape style="position:absolute;left:1594;top:1652;width:2974;height:108" type="#_x0000_t75" stroked="false">
              <v:imagedata r:id="rId985" o:title=""/>
            </v:shape>
            <v:shape style="position:absolute;left:4544;top:1748;width:3039;height:12" type="#_x0000_t75" stroked="false">
              <v:imagedata r:id="rId986" o:title=""/>
            </v:shape>
            <v:shape style="position:absolute;left:7569;top:1750;width:3029;height:10" type="#_x0000_t75" stroked="false">
              <v:imagedata r:id="rId908" o:title=""/>
            </v:shape>
            <w10:wrap type="none"/>
          </v:group>
        </w:pict>
      </w:r>
      <w:r>
        <w:rPr>
          <w:rFonts w:ascii="Times New Roman" w:hAnsi="Times New Roman" w:cs="Times New Roman" w:eastAsia="Times New Roman" w:hint="default"/>
          <w:b/>
          <w:bCs/>
          <w:sz w:val="18"/>
          <w:szCs w:val="18"/>
        </w:rPr>
        <w:t>32</w:t>
      </w:r>
      <w:r>
        <w:rPr>
          <w:rFonts w:ascii="宋体" w:hAnsi="宋体" w:cs="宋体" w:eastAsia="宋体" w:hint="default"/>
          <w:b/>
          <w:bCs/>
          <w:sz w:val="18"/>
          <w:szCs w:val="18"/>
        </w:rPr>
        <w:t>．营业外收入</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74"/>
        <w:gridCol w:w="3024"/>
        <w:gridCol w:w="3020"/>
      </w:tblGrid>
      <w:tr>
        <w:trPr>
          <w:trHeight w:val="228" w:hRule="exact"/>
        </w:trPr>
        <w:tc>
          <w:tcPr>
            <w:tcW w:w="2974"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2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59"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非流动资产处置利得</w:t>
            </w:r>
          </w:p>
        </w:tc>
        <w:tc>
          <w:tcPr>
            <w:tcW w:w="3024" w:type="dxa"/>
            <w:tcBorders>
              <w:top w:val="nil" w:sz="6" w:space="0" w:color="auto"/>
              <w:left w:val="single" w:sz="4" w:space="0" w:color="000000"/>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Times New Roman" w:hAnsi="Times New Roman" w:cs="Times New Roman" w:eastAsia="Times New Roman" w:hint="default"/>
                <w:sz w:val="18"/>
                <w:szCs w:val="18"/>
              </w:rPr>
            </w:pPr>
            <w:r>
              <w:rPr>
                <w:rFonts w:ascii="Times New Roman"/>
                <w:spacing w:val="-1"/>
                <w:sz w:val="18"/>
              </w:rPr>
              <w:t>75,976.42</w:t>
            </w:r>
          </w:p>
        </w:tc>
      </w:tr>
      <w:tr>
        <w:trPr>
          <w:trHeight w:val="87" w:hRule="exact"/>
        </w:trPr>
        <w:tc>
          <w:tcPr>
            <w:tcW w:w="2974"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债务重组利得</w:t>
            </w:r>
          </w:p>
        </w:tc>
        <w:tc>
          <w:tcPr>
            <w:tcW w:w="3024" w:type="dxa"/>
            <w:tcBorders>
              <w:top w:val="nil" w:sz="6" w:space="0" w:color="auto"/>
              <w:left w:val="single" w:sz="4" w:space="0" w:color="000000"/>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97" w:hRule="exact"/>
        </w:trPr>
        <w:tc>
          <w:tcPr>
            <w:tcW w:w="2974"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非货币性资产交换利得</w:t>
            </w:r>
          </w:p>
        </w:tc>
        <w:tc>
          <w:tcPr>
            <w:tcW w:w="3024" w:type="dxa"/>
            <w:tcBorders>
              <w:top w:val="nil" w:sz="6" w:space="0" w:color="auto"/>
              <w:left w:val="single" w:sz="4" w:space="0" w:color="000000"/>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95" w:hRule="exact"/>
        </w:trPr>
        <w:tc>
          <w:tcPr>
            <w:tcW w:w="2974"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46"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3024" w:type="dxa"/>
            <w:tcBorders>
              <w:top w:val="nil" w:sz="6" w:space="0" w:color="auto"/>
              <w:left w:val="single" w:sz="4" w:space="0" w:color="000000"/>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95" w:hRule="exact"/>
        </w:trPr>
        <w:tc>
          <w:tcPr>
            <w:tcW w:w="2974"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2"/>
                <w:sz w:val="18"/>
              </w:rPr>
              <w:t>11,407,711.15</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9,549,218.68</w:t>
            </w:r>
          </w:p>
        </w:tc>
      </w:tr>
      <w:tr>
        <w:trPr>
          <w:trHeight w:val="82" w:hRule="exact"/>
        </w:trPr>
        <w:tc>
          <w:tcPr>
            <w:tcW w:w="2974"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74"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w w:val="95"/>
                <w:sz w:val="18"/>
              </w:rPr>
              <w:t>4,091.47</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w w:val="95"/>
                <w:sz w:val="18"/>
              </w:rPr>
              <w:t>75,312.11</w:t>
            </w:r>
          </w:p>
        </w:tc>
      </w:tr>
      <w:tr>
        <w:trPr>
          <w:trHeight w:val="348" w:hRule="exact"/>
        </w:trPr>
        <w:tc>
          <w:tcPr>
            <w:tcW w:w="2974"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pacing w:val="-2"/>
                <w:sz w:val="18"/>
              </w:rPr>
              <w:t>11,411,802.62</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36"/>
              <w:ind w:right="105"/>
              <w:jc w:val="right"/>
              <w:rPr>
                <w:rFonts w:ascii="Times New Roman" w:hAnsi="Times New Roman" w:cs="Times New Roman" w:eastAsia="Times New Roman" w:hint="default"/>
                <w:sz w:val="18"/>
                <w:szCs w:val="18"/>
              </w:rPr>
            </w:pPr>
            <w:r>
              <w:rPr>
                <w:rFonts w:ascii="Times New Roman"/>
                <w:spacing w:val="-1"/>
                <w:sz w:val="18"/>
              </w:rPr>
              <w:t>9,700,507.21</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57.608219pt;width:450.2pt;height:5.55pt;mso-position-horizontal-relative:page;mso-position-vertical-relative:paragraph;z-index:-1267312" coordorigin="1594,-1152" coordsize="9004,111">
            <v:shape style="position:absolute;left:1594;top:-1152;width:2974;height:110" type="#_x0000_t75" stroked="false">
              <v:imagedata r:id="rId987" o:title=""/>
            </v:shape>
            <v:shape style="position:absolute;left:4544;top:-1056;width:3039;height:14" type="#_x0000_t75" stroked="false">
              <v:imagedata r:id="rId984" o:title=""/>
            </v:shape>
            <v:shape style="position:absolute;left:7569;top:-1051;width:3029;height:10" type="#_x0000_t75" stroked="false">
              <v:imagedata r:id="rId921" o:title=""/>
            </v:shape>
            <w10:wrap type="none"/>
          </v:group>
        </w:pict>
      </w:r>
      <w:r>
        <w:rPr/>
        <w:pict>
          <v:group style="position:absolute;margin-left:79.704002pt;margin-top:-40.568279pt;width:450.2pt;height:5.55pt;mso-position-horizontal-relative:page;mso-position-vertical-relative:paragraph;z-index:-1267288" coordorigin="1594,-811" coordsize="9004,111">
            <v:shape style="position:absolute;left:1594;top:-811;width:2974;height:110" type="#_x0000_t75" stroked="false">
              <v:imagedata r:id="rId988" o:title=""/>
            </v:shape>
            <v:shape style="position:absolute;left:4544;top:-715;width:3039;height:14" type="#_x0000_t75" stroked="false">
              <v:imagedata r:id="rId984" o:title=""/>
            </v:shape>
            <v:shape style="position:absolute;left:7569;top:-711;width:3029;height:10" type="#_x0000_t75" stroked="false">
              <v:imagedata r:id="rId908" o:title=""/>
            </v:shape>
            <w10:wrap type="none"/>
          </v:group>
        </w:pict>
      </w:r>
      <w:r>
        <w:rPr/>
        <w:pict>
          <v:group style="position:absolute;margin-left:79.704002pt;margin-top:-23.528278pt;width:450.2pt;height:5.4pt;mso-position-horizontal-relative:page;mso-position-vertical-relative:paragraph;z-index:-1267264" coordorigin="1594,-471" coordsize="9004,108">
            <v:shape style="position:absolute;left:1594;top:-471;width:2974;height:108" type="#_x0000_t75" stroked="false">
              <v:imagedata r:id="rId985" o:title=""/>
            </v:shape>
            <v:shape style="position:absolute;left:4544;top:-375;width:3039;height:12" type="#_x0000_t75" stroked="false">
              <v:imagedata r:id="rId986" o:title=""/>
            </v:shape>
            <v:shape style="position:absolute;left:7569;top:-372;width:3029;height:10" type="#_x0000_t75" stroked="false">
              <v:imagedata r:id="rId908" o:title=""/>
            </v:shape>
            <w10:wrap type="none"/>
          </v:group>
        </w:pict>
      </w:r>
      <w:r>
        <w:rPr/>
        <w:pict>
          <v:shape style="position:absolute;margin-left:373.869995pt;margin-top:22.91168pt;width:.47974pt;height:.12pt;mso-position-horizontal-relative:page;mso-position-vertical-relative:paragraph;z-index:-1267240" type="#_x0000_t75" stroked="false">
            <v:imagedata r:id="rId989" o:title=""/>
          </v:shape>
        </w:pict>
      </w:r>
      <w:r>
        <w:rPr/>
        <w:pict>
          <v:shape style="position:absolute;margin-left:451.899994pt;margin-top:22.91168pt;width:.47977pt;height:.12pt;mso-position-horizontal-relative:page;mso-position-vertical-relative:paragraph;z-index:-1267216" type="#_x0000_t75" stroked="false">
            <v:imagedata r:id="rId989" o:title=""/>
          </v:shape>
        </w:pict>
      </w:r>
      <w:r>
        <w:rPr/>
        <w:pict>
          <v:group style="position:absolute;margin-left:79.704002pt;margin-top:33.62178pt;width:450.2pt;height:5.4pt;mso-position-horizontal-relative:page;mso-position-vertical-relative:paragraph;z-index:-1267192" coordorigin="1594,672" coordsize="9004,108">
            <v:shape style="position:absolute;left:1594;top:672;width:5903;height:108" type="#_x0000_t75" stroked="false">
              <v:imagedata r:id="rId964" o:title=""/>
            </v:shape>
            <v:shape style="position:absolute;left:7473;top:768;width:1575;height:12" type="#_x0000_t75" stroked="false">
              <v:imagedata r:id="rId974" o:title=""/>
            </v:shape>
            <v:shape style="position:absolute;left:9033;top:771;width:1565;height:10" type="#_x0000_t75" stroked="false">
              <v:imagedata r:id="rId963" o:title=""/>
            </v:shape>
            <w10:wrap type="none"/>
          </v:group>
        </w:pict>
      </w:r>
      <w:r>
        <w:rPr/>
        <w:pict>
          <v:group style="position:absolute;margin-left:79.704002pt;margin-top:50.541721pt;width:450.2pt;height:5.4pt;mso-position-horizontal-relative:page;mso-position-vertical-relative:paragraph;z-index:-1267168" coordorigin="1594,1011" coordsize="9004,108">
            <v:shape style="position:absolute;left:1594;top:1011;width:5903;height:108" type="#_x0000_t75" stroked="false">
              <v:imagedata r:id="rId964" o:title=""/>
            </v:shape>
            <v:shape style="position:absolute;left:7473;top:1107;width:1575;height:12" type="#_x0000_t75" stroked="false">
              <v:imagedata r:id="rId990" o:title=""/>
            </v:shape>
            <v:shape style="position:absolute;left:9033;top:1109;width:1565;height:10" type="#_x0000_t75" stroked="false">
              <v:imagedata r:id="rId961" o:title=""/>
            </v:shape>
            <w10:wrap type="none"/>
          </v:group>
        </w:pict>
      </w:r>
      <w:r>
        <w:rPr/>
        <w:pict>
          <v:group style="position:absolute;margin-left:79.704002pt;margin-top:72.261749pt;width:450.2pt;height:.75pt;mso-position-horizontal-relative:page;mso-position-vertical-relative:paragraph;z-index:-1267144" coordorigin="1594,1445" coordsize="9004,15">
            <v:shape style="position:absolute;left:1594;top:1450;width:5883;height:10" type="#_x0000_t75" stroked="false">
              <v:imagedata r:id="rId962" o:title=""/>
            </v:shape>
            <v:shape style="position:absolute;left:7473;top:1445;width:1575;height:14" type="#_x0000_t75" stroked="false">
              <v:imagedata r:id="rId991" o:title=""/>
            </v:shape>
            <v:shape style="position:absolute;left:9033;top:1450;width:1565;height:10" type="#_x0000_t75" stroked="false">
              <v:imagedata r:id="rId961" o:title=""/>
            </v:shape>
            <w10:wrap type="none"/>
          </v:group>
        </w:pict>
      </w:r>
      <w:r>
        <w:rPr/>
        <w:pict>
          <v:group style="position:absolute;margin-left:79.704002pt;margin-top:89.541763pt;width:450.2pt;height:.5pt;mso-position-horizontal-relative:page;mso-position-vertical-relative:paragraph;z-index:-1267120" coordorigin="1594,1791" coordsize="9004,10">
            <v:shape style="position:absolute;left:1594;top:1791;width:5883;height:10" type="#_x0000_t75" stroked="false">
              <v:imagedata r:id="rId962" o:title=""/>
            </v:shape>
            <v:shape style="position:absolute;left:7473;top:1791;width:1565;height:10" type="#_x0000_t75" stroked="false">
              <v:imagedata r:id="rId963" o:title=""/>
            </v:shape>
            <v:shape style="position:absolute;left:9033;top:1791;width:1565;height:10" type="#_x0000_t75" stroked="false">
              <v:imagedata r:id="rId963" o:title=""/>
            </v:shape>
            <w10:wrap type="none"/>
          </v:group>
        </w:pict>
      </w:r>
      <w:r>
        <w:rPr/>
        <w:pict>
          <v:group style="position:absolute;margin-left:79.704002pt;margin-top:101.541748pt;width:450.2pt;height:5.4pt;mso-position-horizontal-relative:page;mso-position-vertical-relative:paragraph;z-index:-1267096" coordorigin="1594,2031" coordsize="9004,108">
            <v:shape style="position:absolute;left:1594;top:2031;width:5903;height:108" type="#_x0000_t75" stroked="false">
              <v:imagedata r:id="rId964" o:title=""/>
            </v:shape>
            <v:shape style="position:absolute;left:7473;top:2127;width:1575;height:12" type="#_x0000_t75" stroked="false">
              <v:imagedata r:id="rId992" o:title=""/>
            </v:shape>
            <v:shape style="position:absolute;left:9033;top:2129;width:1565;height:10" type="#_x0000_t75" stroked="false">
              <v:imagedata r:id="rId961" o:title=""/>
            </v:shape>
            <w10:wrap type="none"/>
          </v:group>
        </w:pict>
      </w:r>
      <w:r>
        <w:rPr>
          <w:rFonts w:ascii="宋体" w:hAnsi="宋体" w:cs="宋体" w:eastAsia="宋体" w:hint="default"/>
          <w:b/>
          <w:bCs/>
          <w:sz w:val="18"/>
          <w:szCs w:val="18"/>
        </w:rPr>
        <w:t>政府补助</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5903"/>
        <w:gridCol w:w="1561"/>
        <w:gridCol w:w="1555"/>
      </w:tblGrid>
      <w:tr>
        <w:trPr>
          <w:trHeight w:val="229" w:hRule="exact"/>
        </w:trPr>
        <w:tc>
          <w:tcPr>
            <w:tcW w:w="5903" w:type="dxa"/>
            <w:tcBorders>
              <w:top w:val="single" w:sz="12" w:space="0" w:color="000000"/>
              <w:left w:val="nil" w:sz="6" w:space="0" w:color="auto"/>
              <w:bottom w:val="nil" w:sz="6" w:space="0" w:color="auto"/>
              <w:right w:val="single" w:sz="4" w:space="0" w:color="000000"/>
            </w:tcBorders>
          </w:tcPr>
          <w:p>
            <w:pPr>
              <w:pStyle w:val="TableParagraph"/>
              <w:spacing w:line="235" w:lineRule="exact"/>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1" w:type="dxa"/>
            <w:tcBorders>
              <w:top w:val="single" w:sz="12" w:space="0" w:color="000000"/>
              <w:left w:val="single" w:sz="4" w:space="0" w:color="000000"/>
              <w:bottom w:val="nil" w:sz="6" w:space="0" w:color="auto"/>
              <w:right w:val="single" w:sz="4" w:space="0" w:color="000000"/>
            </w:tcBorders>
          </w:tcPr>
          <w:p>
            <w:pPr>
              <w:pStyle w:val="TableParagraph"/>
              <w:spacing w:line="235" w:lineRule="exact"/>
              <w:ind w:left="504" w:right="0"/>
              <w:jc w:val="left"/>
              <w:rPr>
                <w:rFonts w:ascii="宋体" w:hAnsi="宋体" w:cs="宋体" w:eastAsia="宋体" w:hint="default"/>
                <w:sz w:val="18"/>
                <w:szCs w:val="18"/>
              </w:rPr>
            </w:pPr>
            <w:r>
              <w:rPr>
                <w:rFonts w:ascii="宋体" w:hAnsi="宋体" w:cs="宋体" w:eastAsia="宋体" w:hint="default"/>
                <w:sz w:val="18"/>
                <w:szCs w:val="18"/>
              </w:rPr>
              <w:t>本期数</w:t>
            </w:r>
          </w:p>
        </w:tc>
        <w:tc>
          <w:tcPr>
            <w:tcW w:w="1555" w:type="dxa"/>
            <w:tcBorders>
              <w:top w:val="single" w:sz="12" w:space="0" w:color="000000"/>
              <w:left w:val="single" w:sz="4" w:space="0" w:color="000000"/>
              <w:bottom w:val="nil" w:sz="6" w:space="0" w:color="auto"/>
              <w:right w:val="nil" w:sz="6" w:space="0" w:color="auto"/>
            </w:tcBorders>
          </w:tcPr>
          <w:p>
            <w:pPr>
              <w:pStyle w:val="TableParagraph"/>
              <w:spacing w:line="235" w:lineRule="exact"/>
              <w:ind w:left="501" w:right="0"/>
              <w:jc w:val="left"/>
              <w:rPr>
                <w:rFonts w:ascii="宋体" w:hAnsi="宋体" w:cs="宋体" w:eastAsia="宋体" w:hint="default"/>
                <w:sz w:val="18"/>
                <w:szCs w:val="18"/>
              </w:rPr>
            </w:pPr>
            <w:r>
              <w:rPr>
                <w:rFonts w:ascii="宋体" w:hAnsi="宋体" w:cs="宋体" w:eastAsia="宋体" w:hint="default"/>
                <w:sz w:val="18"/>
                <w:szCs w:val="18"/>
              </w:rPr>
              <w:t>上期数</w:t>
            </w:r>
          </w:p>
        </w:tc>
      </w:tr>
      <w:tr>
        <w:trPr>
          <w:trHeight w:val="388"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微型智能红外气体传感器及检测仪表项目</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13,404.36</w:t>
            </w: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660,716.42</w:t>
            </w:r>
          </w:p>
        </w:tc>
      </w:tr>
      <w:tr>
        <w:trPr>
          <w:trHeight w:val="5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339"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电化学气敏原件和传感器产业化项目</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3,000,000.00</w:t>
            </w: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341"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年产五万支电化学及五万台气体传感器项目</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18"/>
                <w:szCs w:val="18"/>
              </w:rPr>
            </w:pPr>
            <w:r>
              <w:rPr>
                <w:rFonts w:ascii="Times New Roman"/>
                <w:spacing w:val="-1"/>
                <w:sz w:val="18"/>
              </w:rPr>
              <w:t>10,913.16</w:t>
            </w: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188,356.93</w:t>
            </w:r>
          </w:p>
        </w:tc>
      </w:tr>
      <w:tr>
        <w:trPr>
          <w:trHeight w:val="282"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催化传感器及检测仪表项目</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18"/>
                <w:szCs w:val="18"/>
              </w:rPr>
            </w:pPr>
            <w:r>
              <w:rPr>
                <w:rFonts w:ascii="Times New Roman"/>
                <w:spacing w:val="-1"/>
                <w:sz w:val="18"/>
              </w:rPr>
              <w:t>10,076.64</w:t>
            </w: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18"/>
                <w:szCs w:val="18"/>
              </w:rPr>
            </w:pPr>
            <w:r>
              <w:rPr>
                <w:rFonts w:ascii="Times New Roman"/>
                <w:spacing w:val="-1"/>
                <w:sz w:val="18"/>
              </w:rPr>
              <w:t>197,016.83</w:t>
            </w:r>
          </w:p>
        </w:tc>
      </w:tr>
      <w:tr>
        <w:trPr>
          <w:trHeight w:val="5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28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郑州市科技局</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2009 </w:t>
            </w:r>
            <w:r>
              <w:rPr>
                <w:rFonts w:ascii="宋体" w:hAnsi="宋体" w:cs="宋体" w:eastAsia="宋体" w:hint="default"/>
                <w:sz w:val="18"/>
                <w:szCs w:val="18"/>
              </w:rPr>
              <w:t>电化学气体传感器及检测仪表关键技术研究</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2,000,000.00</w:t>
            </w:r>
          </w:p>
        </w:tc>
        <w:tc>
          <w:tcPr>
            <w:tcW w:w="1555" w:type="dxa"/>
            <w:tcBorders>
              <w:top w:val="nil" w:sz="6" w:space="0" w:color="auto"/>
              <w:left w:val="single" w:sz="4" w:space="0" w:color="000000"/>
              <w:bottom w:val="nil" w:sz="6" w:space="0" w:color="auto"/>
              <w:right w:val="nil" w:sz="6" w:space="0" w:color="auto"/>
            </w:tcBorders>
          </w:tcPr>
          <w:p>
            <w:pPr/>
          </w:p>
        </w:tc>
      </w:tr>
      <w:tr>
        <w:trPr>
          <w:trHeight w:val="61"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351"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省高技产业化（</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万支电化学传感器及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万台电化学检测仪表）</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1,400,000.00</w:t>
            </w:r>
          </w:p>
        </w:tc>
        <w:tc>
          <w:tcPr>
            <w:tcW w:w="155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多用途乘用车（政府奖励）</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14,706.00</w:t>
            </w: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right="105"/>
              <w:jc w:val="right"/>
              <w:rPr>
                <w:rFonts w:ascii="Times New Roman" w:hAnsi="Times New Roman" w:cs="Times New Roman" w:eastAsia="Times New Roman" w:hint="default"/>
                <w:sz w:val="18"/>
                <w:szCs w:val="18"/>
              </w:rPr>
            </w:pPr>
            <w:r>
              <w:rPr>
                <w:rFonts w:ascii="Times New Roman"/>
                <w:w w:val="95"/>
                <w:sz w:val="18"/>
              </w:rPr>
              <w:t>1,225.50</w:t>
            </w:r>
          </w:p>
        </w:tc>
      </w:tr>
      <w:tr>
        <w:trPr>
          <w:trHeight w:val="5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28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郑州高新区重大科技专项（微型智能红外气体传感器及检测仪表）</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270,833.33</w:t>
            </w:r>
          </w:p>
        </w:tc>
        <w:tc>
          <w:tcPr>
            <w:tcW w:w="1555" w:type="dxa"/>
            <w:tcBorders>
              <w:top w:val="nil" w:sz="6" w:space="0" w:color="auto"/>
              <w:left w:val="single" w:sz="4" w:space="0" w:color="000000"/>
              <w:bottom w:val="nil" w:sz="6" w:space="0" w:color="auto"/>
              <w:right w:val="nil" w:sz="6" w:space="0" w:color="auto"/>
            </w:tcBorders>
          </w:tcPr>
          <w:p>
            <w:pPr/>
          </w:p>
        </w:tc>
      </w:tr>
      <w:tr>
        <w:trPr>
          <w:trHeight w:val="61"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351"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工信部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年电子信息产业基金无线传感网项目</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500,000.00</w:t>
            </w:r>
          </w:p>
        </w:tc>
        <w:tc>
          <w:tcPr>
            <w:tcW w:w="155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嵌入式中央空调计费管理及节能自控软件（软件专项）</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w w:val="95"/>
                <w:sz w:val="18"/>
              </w:rPr>
              <w:t>24,311.16</w:t>
            </w:r>
          </w:p>
        </w:tc>
        <w:tc>
          <w:tcPr>
            <w:tcW w:w="1555" w:type="dxa"/>
            <w:tcBorders>
              <w:top w:val="nil" w:sz="6" w:space="0" w:color="auto"/>
              <w:left w:val="single" w:sz="4" w:space="0" w:color="000000"/>
              <w:bottom w:val="nil" w:sz="6" w:space="0" w:color="auto"/>
              <w:right w:val="nil" w:sz="6" w:space="0" w:color="auto"/>
            </w:tcBorders>
          </w:tcPr>
          <w:p>
            <w:pPr/>
          </w:p>
        </w:tc>
      </w:tr>
      <w:tr>
        <w:trPr>
          <w:trHeight w:val="5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28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CFP </w:t>
            </w:r>
            <w:r>
              <w:rPr>
                <w:rFonts w:ascii="宋体" w:hAnsi="宋体" w:cs="宋体" w:eastAsia="宋体" w:hint="default"/>
                <w:sz w:val="18"/>
                <w:szCs w:val="18"/>
              </w:rPr>
              <w:t>系列中英空调计费系统</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18"/>
                <w:szCs w:val="18"/>
              </w:rPr>
            </w:pPr>
            <w:r>
              <w:rPr>
                <w:rFonts w:ascii="Times New Roman"/>
                <w:w w:val="95"/>
                <w:sz w:val="18"/>
              </w:rPr>
              <w:t>4,128.72</w:t>
            </w:r>
          </w:p>
        </w:tc>
        <w:tc>
          <w:tcPr>
            <w:tcW w:w="1555" w:type="dxa"/>
            <w:tcBorders>
              <w:top w:val="nil" w:sz="6" w:space="0" w:color="auto"/>
              <w:left w:val="single" w:sz="4" w:space="0" w:color="000000"/>
              <w:bottom w:val="nil" w:sz="6" w:space="0" w:color="auto"/>
              <w:right w:val="nil" w:sz="6" w:space="0" w:color="auto"/>
            </w:tcBorders>
          </w:tcPr>
          <w:p>
            <w:pPr/>
          </w:p>
        </w:tc>
      </w:tr>
      <w:tr>
        <w:trPr>
          <w:trHeight w:val="61"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28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嵌入式中央空调计费管理及节能自控软件</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w w:val="95"/>
                <w:sz w:val="18"/>
              </w:rPr>
              <w:t>21,911.88</w:t>
            </w:r>
          </w:p>
        </w:tc>
        <w:tc>
          <w:tcPr>
            <w:tcW w:w="1555" w:type="dxa"/>
            <w:tcBorders>
              <w:top w:val="nil" w:sz="6" w:space="0" w:color="auto"/>
              <w:left w:val="single" w:sz="4" w:space="0" w:color="000000"/>
              <w:bottom w:val="nil" w:sz="6" w:space="0" w:color="auto"/>
              <w:right w:val="nil" w:sz="6" w:space="0" w:color="auto"/>
            </w:tcBorders>
          </w:tcPr>
          <w:p>
            <w:pPr/>
          </w:p>
        </w:tc>
      </w:tr>
      <w:tr>
        <w:trPr>
          <w:trHeight w:val="61"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28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嵌入式公共建筑能耗监测及节能自控系统</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26,933.82</w:t>
            </w:r>
          </w:p>
        </w:tc>
        <w:tc>
          <w:tcPr>
            <w:tcW w:w="1555" w:type="dxa"/>
            <w:tcBorders>
              <w:top w:val="nil" w:sz="6" w:space="0" w:color="auto"/>
              <w:left w:val="single" w:sz="4" w:space="0" w:color="000000"/>
              <w:bottom w:val="nil" w:sz="6" w:space="0" w:color="auto"/>
              <w:right w:val="nil" w:sz="6" w:space="0" w:color="auto"/>
            </w:tcBorders>
          </w:tcPr>
          <w:p>
            <w:pPr/>
          </w:p>
        </w:tc>
      </w:tr>
      <w:tr>
        <w:trPr>
          <w:trHeight w:val="5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351"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公共建设能耗监测及节能自控信息平台研发与应用示范</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346,666.62</w:t>
            </w:r>
          </w:p>
        </w:tc>
        <w:tc>
          <w:tcPr>
            <w:tcW w:w="155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中央空调能耗监测及节能自控管理系统</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94,736.84</w:t>
            </w:r>
          </w:p>
        </w:tc>
        <w:tc>
          <w:tcPr>
            <w:tcW w:w="1555" w:type="dxa"/>
            <w:tcBorders>
              <w:top w:val="nil" w:sz="6" w:space="0" w:color="auto"/>
              <w:left w:val="single" w:sz="4" w:space="0" w:color="000000"/>
              <w:bottom w:val="nil" w:sz="6" w:space="0" w:color="auto"/>
              <w:right w:val="nil" w:sz="6" w:space="0" w:color="auto"/>
            </w:tcBorders>
          </w:tcPr>
          <w:p>
            <w:pPr/>
          </w:p>
        </w:tc>
      </w:tr>
      <w:tr>
        <w:trPr>
          <w:trHeight w:val="61"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28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Z</w:t>
            </w:r>
            <w:r>
              <w:rPr>
                <w:rFonts w:ascii="宋体" w:hAnsi="宋体" w:cs="宋体" w:eastAsia="宋体" w:hint="default"/>
                <w:sz w:val="18"/>
                <w:szCs w:val="18"/>
              </w:rPr>
              <w:t>（住宅）型当量空调表</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44,545.45</w:t>
            </w:r>
          </w:p>
        </w:tc>
        <w:tc>
          <w:tcPr>
            <w:tcW w:w="1555" w:type="dxa"/>
            <w:tcBorders>
              <w:top w:val="nil" w:sz="6" w:space="0" w:color="auto"/>
              <w:left w:val="single" w:sz="4" w:space="0" w:color="000000"/>
              <w:bottom w:val="nil" w:sz="6" w:space="0" w:color="auto"/>
              <w:right w:val="nil" w:sz="6" w:space="0" w:color="auto"/>
            </w:tcBorders>
          </w:tcPr>
          <w:p>
            <w:pPr/>
          </w:p>
        </w:tc>
      </w:tr>
      <w:tr>
        <w:trPr>
          <w:trHeight w:val="5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351"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Z </w:t>
            </w:r>
            <w:r>
              <w:rPr>
                <w:rFonts w:ascii="宋体" w:hAnsi="宋体" w:cs="宋体" w:eastAsia="宋体" w:hint="default"/>
                <w:sz w:val="18"/>
                <w:szCs w:val="18"/>
              </w:rPr>
              <w:t>型住宅当量空调表项目</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100,000.00</w:t>
            </w:r>
          </w:p>
        </w:tc>
        <w:tc>
          <w:tcPr>
            <w:tcW w:w="155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嵌入式公共建筑能耗监测及节能自控系统</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150,000.00</w:t>
            </w:r>
          </w:p>
        </w:tc>
        <w:tc>
          <w:tcPr>
            <w:tcW w:w="1555" w:type="dxa"/>
            <w:tcBorders>
              <w:top w:val="nil" w:sz="6" w:space="0" w:color="auto"/>
              <w:left w:val="single" w:sz="4" w:space="0" w:color="000000"/>
              <w:bottom w:val="nil" w:sz="6" w:space="0" w:color="auto"/>
              <w:right w:val="nil" w:sz="6" w:space="0" w:color="auto"/>
            </w:tcBorders>
          </w:tcPr>
          <w:p>
            <w:pPr/>
          </w:p>
        </w:tc>
      </w:tr>
      <w:tr>
        <w:trPr>
          <w:trHeight w:val="61"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28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半导体气体传感器平面化技术改造项目</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1,440,000.00</w:t>
            </w:r>
          </w:p>
        </w:tc>
        <w:tc>
          <w:tcPr>
            <w:tcW w:w="1555" w:type="dxa"/>
            <w:tcBorders>
              <w:top w:val="nil" w:sz="6" w:space="0" w:color="auto"/>
              <w:left w:val="single" w:sz="4" w:space="0" w:color="000000"/>
              <w:bottom w:val="nil" w:sz="6" w:space="0" w:color="auto"/>
              <w:right w:val="nil" w:sz="6" w:space="0" w:color="auto"/>
            </w:tcBorders>
          </w:tcPr>
          <w:p>
            <w:pPr/>
          </w:p>
        </w:tc>
      </w:tr>
      <w:tr>
        <w:trPr>
          <w:trHeight w:val="5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351"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基于智能仪器仪表的高性能气体传感器研发及产业化</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147,058.82</w:t>
            </w:r>
          </w:p>
        </w:tc>
        <w:tc>
          <w:tcPr>
            <w:tcW w:w="1555" w:type="dxa"/>
            <w:tcBorders>
              <w:top w:val="nil" w:sz="6" w:space="0" w:color="auto"/>
              <w:left w:val="single" w:sz="4" w:space="0" w:color="000000"/>
              <w:bottom w:val="nil" w:sz="6" w:space="0" w:color="auto"/>
              <w:right w:val="nil" w:sz="6" w:space="0" w:color="auto"/>
            </w:tcBorders>
          </w:tcPr>
          <w:p>
            <w:pPr/>
          </w:p>
        </w:tc>
      </w:tr>
      <w:tr>
        <w:trPr>
          <w:trHeight w:val="341"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年产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万只电化学气体传感器项目</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300,000.00</w:t>
            </w:r>
          </w:p>
        </w:tc>
        <w:tc>
          <w:tcPr>
            <w:tcW w:w="1555" w:type="dxa"/>
            <w:tcBorders>
              <w:top w:val="nil" w:sz="6" w:space="0" w:color="auto"/>
              <w:left w:val="single" w:sz="4" w:space="0" w:color="000000"/>
              <w:bottom w:val="nil" w:sz="6" w:space="0" w:color="auto"/>
              <w:right w:val="nil" w:sz="6" w:space="0" w:color="auto"/>
            </w:tcBorders>
          </w:tcPr>
          <w:p>
            <w:pPr/>
          </w:p>
        </w:tc>
      </w:tr>
      <w:tr>
        <w:trPr>
          <w:trHeight w:val="251"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便携式气体安全探测器</w:t>
            </w:r>
          </w:p>
        </w:tc>
        <w:tc>
          <w:tcPr>
            <w:tcW w:w="1561" w:type="dxa"/>
            <w:tcBorders>
              <w:top w:val="nil" w:sz="6" w:space="0" w:color="auto"/>
              <w:left w:val="single" w:sz="4" w:space="0" w:color="000000"/>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right="105"/>
              <w:jc w:val="right"/>
              <w:rPr>
                <w:rFonts w:ascii="Times New Roman" w:hAnsi="Times New Roman" w:cs="Times New Roman" w:eastAsia="Times New Roman" w:hint="default"/>
                <w:sz w:val="18"/>
                <w:szCs w:val="18"/>
              </w:rPr>
            </w:pPr>
            <w:r>
              <w:rPr>
                <w:rFonts w:ascii="Times New Roman"/>
                <w:spacing w:val="-1"/>
                <w:sz w:val="18"/>
              </w:rPr>
              <w:t>254,600.00</w:t>
            </w:r>
          </w:p>
        </w:tc>
      </w:tr>
      <w:tr>
        <w:trPr>
          <w:trHeight w:val="7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336"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对企业上市或挂牌扶持资金</w:t>
            </w:r>
          </w:p>
        </w:tc>
        <w:tc>
          <w:tcPr>
            <w:tcW w:w="1561" w:type="dxa"/>
            <w:tcBorders>
              <w:top w:val="nil" w:sz="6" w:space="0" w:color="auto"/>
              <w:left w:val="single" w:sz="4" w:space="0" w:color="000000"/>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2,500,000.00</w:t>
            </w:r>
          </w:p>
        </w:tc>
      </w:tr>
      <w:tr>
        <w:trPr>
          <w:trHeight w:val="34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对企业上市或挂牌扶持资金</w:t>
            </w:r>
          </w:p>
        </w:tc>
        <w:tc>
          <w:tcPr>
            <w:tcW w:w="1561" w:type="dxa"/>
            <w:tcBorders>
              <w:top w:val="nil" w:sz="6" w:space="0" w:color="auto"/>
              <w:left w:val="single" w:sz="4" w:space="0" w:color="000000"/>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8"/>
                <w:szCs w:val="18"/>
              </w:rPr>
            </w:pPr>
            <w:r>
              <w:rPr>
                <w:rFonts w:ascii="Times New Roman"/>
                <w:spacing w:val="-1"/>
                <w:sz w:val="18"/>
              </w:rPr>
              <w:t>1,600,000.00</w:t>
            </w:r>
          </w:p>
        </w:tc>
      </w:tr>
      <w:tr>
        <w:trPr>
          <w:trHeight w:val="267"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MEMS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技术电化学气体传感器</w:t>
            </w:r>
          </w:p>
        </w:tc>
        <w:tc>
          <w:tcPr>
            <w:tcW w:w="1561" w:type="dxa"/>
            <w:tcBorders>
              <w:top w:val="nil" w:sz="6" w:space="0" w:color="auto"/>
              <w:left w:val="single" w:sz="4" w:space="0" w:color="000000"/>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187,500.00</w:t>
            </w:r>
          </w:p>
        </w:tc>
      </w:tr>
      <w:tr>
        <w:trPr>
          <w:trHeight w:val="78" w:hRule="exact"/>
        </w:trPr>
        <w:tc>
          <w:tcPr>
            <w:tcW w:w="5903"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
        </w:tc>
      </w:tr>
      <w:tr>
        <w:trPr>
          <w:trHeight w:val="336"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电化学酒精气体传感器</w:t>
            </w:r>
          </w:p>
        </w:tc>
        <w:tc>
          <w:tcPr>
            <w:tcW w:w="1561" w:type="dxa"/>
            <w:tcBorders>
              <w:top w:val="nil" w:sz="6" w:space="0" w:color="auto"/>
              <w:left w:val="single" w:sz="4" w:space="0" w:color="000000"/>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490,000.00</w:t>
            </w:r>
          </w:p>
        </w:tc>
      </w:tr>
      <w:tr>
        <w:trPr>
          <w:trHeight w:val="340"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煤矿人员管理系统</w:t>
            </w:r>
          </w:p>
        </w:tc>
        <w:tc>
          <w:tcPr>
            <w:tcW w:w="1561" w:type="dxa"/>
            <w:tcBorders>
              <w:top w:val="nil" w:sz="6" w:space="0" w:color="auto"/>
              <w:left w:val="single" w:sz="4" w:space="0" w:color="000000"/>
              <w:bottom w:val="nil" w:sz="6" w:space="0" w:color="auto"/>
              <w:right w:val="single" w:sz="4" w:space="0" w:color="000000"/>
            </w:tcBorders>
          </w:tcPr>
          <w:p>
            <w:pP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105"/>
              <w:jc w:val="right"/>
              <w:rPr>
                <w:rFonts w:ascii="Times New Roman" w:hAnsi="Times New Roman" w:cs="Times New Roman" w:eastAsia="Times New Roman" w:hint="default"/>
                <w:sz w:val="18"/>
                <w:szCs w:val="18"/>
              </w:rPr>
            </w:pPr>
            <w:r>
              <w:rPr>
                <w:rFonts w:ascii="Times New Roman"/>
                <w:spacing w:val="-1"/>
                <w:sz w:val="18"/>
              </w:rPr>
              <w:t>40,000.00</w:t>
            </w:r>
          </w:p>
        </w:tc>
      </w:tr>
      <w:tr>
        <w:trPr>
          <w:trHeight w:val="344" w:hRule="exact"/>
        </w:trPr>
        <w:tc>
          <w:tcPr>
            <w:tcW w:w="5903"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18"/>
                <w:szCs w:val="18"/>
              </w:rPr>
            </w:pPr>
            <w:r>
              <w:rPr>
                <w:rFonts w:ascii="宋体" w:hAnsi="宋体" w:cs="宋体" w:eastAsia="宋体" w:hint="default"/>
                <w:sz w:val="18"/>
                <w:szCs w:val="18"/>
              </w:rPr>
              <w:t>其他政府补助</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1"/>
              <w:jc w:val="right"/>
              <w:rPr>
                <w:rFonts w:ascii="Times New Roman" w:hAnsi="Times New Roman" w:cs="Times New Roman" w:eastAsia="Times New Roman" w:hint="default"/>
                <w:sz w:val="18"/>
                <w:szCs w:val="18"/>
              </w:rPr>
            </w:pPr>
            <w:r>
              <w:rPr>
                <w:rFonts w:ascii="Times New Roman"/>
                <w:spacing w:val="-1"/>
                <w:sz w:val="18"/>
              </w:rPr>
              <w:t>1,487,484.35</w:t>
            </w:r>
          </w:p>
        </w:tc>
        <w:tc>
          <w:tcPr>
            <w:tcW w:w="1555"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5"/>
              <w:jc w:val="right"/>
              <w:rPr>
                <w:rFonts w:ascii="Times New Roman" w:hAnsi="Times New Roman" w:cs="Times New Roman" w:eastAsia="Times New Roman" w:hint="default"/>
                <w:sz w:val="18"/>
                <w:szCs w:val="18"/>
              </w:rPr>
            </w:pPr>
            <w:r>
              <w:rPr>
                <w:rFonts w:ascii="Times New Roman"/>
                <w:spacing w:val="-1"/>
                <w:sz w:val="18"/>
              </w:rPr>
              <w:t>429,803.00</w:t>
            </w:r>
          </w:p>
        </w:tc>
      </w:tr>
      <w:tr>
        <w:trPr>
          <w:trHeight w:val="346" w:hRule="exact"/>
        </w:trPr>
        <w:tc>
          <w:tcPr>
            <w:tcW w:w="5903"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2"/>
                <w:sz w:val="18"/>
              </w:rPr>
              <w:t>11,407,711.15</w:t>
            </w:r>
          </w:p>
        </w:tc>
        <w:tc>
          <w:tcPr>
            <w:tcW w:w="1555"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9,549,218.68</w:t>
            </w:r>
          </w:p>
        </w:tc>
      </w:tr>
    </w:tbl>
    <w:p>
      <w:pPr>
        <w:spacing w:after="0" w:line="240" w:lineRule="auto"/>
        <w:jc w:val="right"/>
        <w:rPr>
          <w:rFonts w:ascii="Times New Roman" w:hAnsi="Times New Roman" w:cs="Times New Roman" w:eastAsia="Times New Roman" w:hint="default"/>
          <w:sz w:val="18"/>
          <w:szCs w:val="18"/>
        </w:rPr>
        <w:sectPr>
          <w:headerReference w:type="default" r:id="rId958"/>
          <w:pgSz w:w="11910" w:h="16840"/>
          <w:pgMar w:header="584" w:footer="773" w:top="1140" w:bottom="960" w:left="0" w:right="0"/>
        </w:sectPr>
      </w:pPr>
    </w:p>
    <w:p>
      <w:pPr>
        <w:spacing w:line="240" w:lineRule="auto" w:before="0"/>
        <w:rPr>
          <w:rFonts w:ascii="宋体" w:hAnsi="宋体" w:cs="宋体" w:eastAsia="宋体" w:hint="default"/>
          <w:b/>
          <w:bCs/>
          <w:sz w:val="24"/>
          <w:szCs w:val="24"/>
        </w:rPr>
      </w:pPr>
    </w:p>
    <w:p>
      <w:pPr>
        <w:spacing w:before="44"/>
        <w:ind w:left="2062" w:right="1306" w:firstLine="0"/>
        <w:jc w:val="left"/>
        <w:rPr>
          <w:rFonts w:ascii="宋体" w:hAnsi="宋体" w:cs="宋体" w:eastAsia="宋体" w:hint="default"/>
          <w:sz w:val="18"/>
          <w:szCs w:val="18"/>
        </w:rPr>
      </w:pPr>
      <w:r>
        <w:rPr/>
        <w:pict>
          <v:shape style="position:absolute;margin-left:228.289993pt;margin-top:24.731739pt;width:.48001pt;height:.12pt;mso-position-horizontal-relative:page;mso-position-vertical-relative:paragraph;z-index:-1266424" type="#_x0000_t75" stroked="false">
            <v:imagedata r:id="rId989" o:title=""/>
          </v:shape>
        </w:pict>
      </w:r>
      <w:r>
        <w:rPr/>
        <w:pict>
          <v:shape style="position:absolute;margin-left:379.269989pt;margin-top:24.731739pt;width:.48001pt;height:.12pt;mso-position-horizontal-relative:page;mso-position-vertical-relative:paragraph;z-index:-1266400" type="#_x0000_t75" stroked="false">
            <v:imagedata r:id="rId989" o:title=""/>
          </v:shape>
        </w:pict>
      </w:r>
      <w:r>
        <w:rPr/>
        <w:pict>
          <v:group style="position:absolute;margin-left:79.704002pt;margin-top:35.411716pt;width:450.2pt;height:5.4pt;mso-position-horizontal-relative:page;mso-position-vertical-relative:paragraph;z-index:-1266376" coordorigin="1594,708" coordsize="9004,108">
            <v:shape style="position:absolute;left:1594;top:708;width:2991;height:108" type="#_x0000_t75" stroked="false">
              <v:imagedata r:id="rId995" o:title=""/>
            </v:shape>
            <v:shape style="position:absolute;left:4561;top:804;width:3034;height:12" type="#_x0000_t75" stroked="false">
              <v:imagedata r:id="rId907" o:title=""/>
            </v:shape>
            <v:shape style="position:absolute;left:7581;top:807;width:3017;height:10" type="#_x0000_t75" stroked="false">
              <v:imagedata r:id="rId996" o:title=""/>
            </v:shape>
            <w10:wrap type="none"/>
          </v:group>
        </w:pict>
      </w:r>
      <w:r>
        <w:rPr/>
        <w:pict>
          <v:group style="position:absolute;margin-left:79.704002pt;margin-top:52.331718pt;width:450.2pt;height:5.55pt;mso-position-horizontal-relative:page;mso-position-vertical-relative:paragraph;z-index:-1266352" coordorigin="1594,1047" coordsize="9004,111">
            <v:shape style="position:absolute;left:1594;top:1047;width:2991;height:110" type="#_x0000_t75" stroked="false">
              <v:imagedata r:id="rId997" o:title=""/>
            </v:shape>
            <v:shape style="position:absolute;left:4561;top:1143;width:3034;height:14" type="#_x0000_t75" stroked="false">
              <v:imagedata r:id="rId933" o:title=""/>
            </v:shape>
            <v:shape style="position:absolute;left:7581;top:1147;width:3017;height:10" type="#_x0000_t75" stroked="false">
              <v:imagedata r:id="rId998" o:title=""/>
            </v:shape>
            <w10:wrap type="none"/>
          </v:group>
        </w:pict>
      </w:r>
      <w:r>
        <w:rPr/>
        <w:pict>
          <v:group style="position:absolute;margin-left:79.704002pt;margin-top:69.37178pt;width:450.2pt;height:5.4pt;mso-position-horizontal-relative:page;mso-position-vertical-relative:paragraph;z-index:-1266328" coordorigin="1594,1387" coordsize="9004,108">
            <v:shape style="position:absolute;left:1594;top:1387;width:2991;height:108" type="#_x0000_t75" stroked="false">
              <v:imagedata r:id="rId999" o:title=""/>
            </v:shape>
            <v:shape style="position:absolute;left:4561;top:1483;width:3034;height:12" type="#_x0000_t75" stroked="false">
              <v:imagedata r:id="rId1000" o:title=""/>
            </v:shape>
            <v:shape style="position:absolute;left:7581;top:1486;width:3017;height:10" type="#_x0000_t75" stroked="false">
              <v:imagedata r:id="rId998" o:title=""/>
            </v:shape>
            <w10:wrap type="none"/>
          </v:group>
        </w:pict>
      </w:r>
      <w:r>
        <w:rPr>
          <w:rFonts w:ascii="Times New Roman" w:hAnsi="Times New Roman" w:cs="Times New Roman" w:eastAsia="Times New Roman" w:hint="default"/>
          <w:b/>
          <w:bCs/>
          <w:sz w:val="18"/>
          <w:szCs w:val="18"/>
        </w:rPr>
        <w:t>33</w:t>
      </w:r>
      <w:r>
        <w:rPr>
          <w:rFonts w:ascii="宋体" w:hAnsi="宋体" w:cs="宋体" w:eastAsia="宋体" w:hint="default"/>
          <w:b/>
          <w:bCs/>
          <w:sz w:val="18"/>
          <w:szCs w:val="18"/>
        </w:rPr>
        <w:t>．营业外支出</w:t>
      </w:r>
      <w:r>
        <w:rPr>
          <w:rFonts w:ascii="宋体" w:hAnsi="宋体" w:cs="宋体" w:eastAsia="宋体" w:hint="default"/>
          <w:sz w:val="18"/>
          <w:szCs w:val="18"/>
        </w:rPr>
      </w:r>
    </w:p>
    <w:p>
      <w:pPr>
        <w:spacing w:line="240" w:lineRule="auto" w:before="3"/>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991"/>
        <w:gridCol w:w="3020"/>
        <w:gridCol w:w="3008"/>
      </w:tblGrid>
      <w:tr>
        <w:trPr>
          <w:trHeight w:val="228" w:hRule="exact"/>
        </w:trPr>
        <w:tc>
          <w:tcPr>
            <w:tcW w:w="2991"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20"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08"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right="2"/>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9" w:hRule="exact"/>
        </w:trPr>
        <w:tc>
          <w:tcPr>
            <w:tcW w:w="2991"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非流动资产处置损失</w:t>
            </w:r>
          </w:p>
        </w:tc>
        <w:tc>
          <w:tcPr>
            <w:tcW w:w="3020" w:type="dxa"/>
            <w:tcBorders>
              <w:top w:val="nil" w:sz="6" w:space="0" w:color="auto"/>
              <w:left w:val="single" w:sz="4" w:space="0" w:color="000000"/>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80" w:hRule="exact"/>
        </w:trPr>
        <w:tc>
          <w:tcPr>
            <w:tcW w:w="2991"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9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债务重组损失</w:t>
            </w:r>
          </w:p>
        </w:tc>
        <w:tc>
          <w:tcPr>
            <w:tcW w:w="3020" w:type="dxa"/>
            <w:tcBorders>
              <w:top w:val="nil" w:sz="6" w:space="0" w:color="auto"/>
              <w:left w:val="single" w:sz="4" w:space="0" w:color="000000"/>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78" w:hRule="exact"/>
        </w:trPr>
        <w:tc>
          <w:tcPr>
            <w:tcW w:w="2991"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991"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非货币性资产交换损失</w:t>
            </w:r>
          </w:p>
        </w:tc>
        <w:tc>
          <w:tcPr>
            <w:tcW w:w="3020" w:type="dxa"/>
            <w:tcBorders>
              <w:top w:val="nil" w:sz="6" w:space="0" w:color="auto"/>
              <w:left w:val="single" w:sz="4" w:space="0" w:color="000000"/>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78" w:hRule="exact"/>
        </w:trPr>
        <w:tc>
          <w:tcPr>
            <w:tcW w:w="2991"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9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100,000.00</w:t>
            </w:r>
          </w:p>
        </w:tc>
        <w:tc>
          <w:tcPr>
            <w:tcW w:w="3008" w:type="dxa"/>
            <w:tcBorders>
              <w:top w:val="nil" w:sz="6" w:space="0" w:color="auto"/>
              <w:left w:val="single" w:sz="4" w:space="0" w:color="000000"/>
              <w:bottom w:val="nil" w:sz="6" w:space="0" w:color="auto"/>
              <w:right w:val="nil" w:sz="6" w:space="0" w:color="auto"/>
            </w:tcBorders>
          </w:tcPr>
          <w:p>
            <w:pPr/>
          </w:p>
        </w:tc>
      </w:tr>
      <w:tr>
        <w:trPr>
          <w:trHeight w:val="80" w:hRule="exact"/>
        </w:trPr>
        <w:tc>
          <w:tcPr>
            <w:tcW w:w="2991"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single" w:sz="4" w:space="0" w:color="000000"/>
            </w:tcBorders>
          </w:tcPr>
          <w:p>
            <w:pPr/>
          </w:p>
        </w:tc>
        <w:tc>
          <w:tcPr>
            <w:tcW w:w="3008"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991"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243.72</w:t>
            </w:r>
          </w:p>
        </w:tc>
        <w:tc>
          <w:tcPr>
            <w:tcW w:w="3008"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6,112.00</w:t>
            </w:r>
          </w:p>
        </w:tc>
      </w:tr>
      <w:tr>
        <w:trPr>
          <w:trHeight w:val="348" w:hRule="exact"/>
        </w:trPr>
        <w:tc>
          <w:tcPr>
            <w:tcW w:w="2991"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pacing w:val="-1"/>
                <w:sz w:val="18"/>
              </w:rPr>
              <w:t>100,243.72</w:t>
            </w:r>
          </w:p>
        </w:tc>
        <w:tc>
          <w:tcPr>
            <w:tcW w:w="3008"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6,112.00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57.608318pt;width:450.2pt;height:5.55pt;mso-position-horizontal-relative:page;mso-position-vertical-relative:paragraph;z-index:-1266304" coordorigin="1594,-1152" coordsize="9004,111">
            <v:shape style="position:absolute;left:1594;top:-1152;width:2991;height:110" type="#_x0000_t75" stroked="false">
              <v:imagedata r:id="rId997" o:title=""/>
            </v:shape>
            <v:shape style="position:absolute;left:4561;top:-1056;width:3034;height:14" type="#_x0000_t75" stroked="false">
              <v:imagedata r:id="rId933" o:title=""/>
            </v:shape>
            <v:shape style="position:absolute;left:7581;top:-1051;width:3017;height:10" type="#_x0000_t75" stroked="false">
              <v:imagedata r:id="rId996" o:title=""/>
            </v:shape>
            <w10:wrap type="none"/>
          </v:group>
        </w:pict>
      </w:r>
      <w:r>
        <w:rPr/>
        <w:pict>
          <v:group style="position:absolute;margin-left:79.704002pt;margin-top:-40.568317pt;width:450.2pt;height:5.55pt;mso-position-horizontal-relative:page;mso-position-vertical-relative:paragraph;z-index:-1266280" coordorigin="1594,-811" coordsize="9004,111">
            <v:shape style="position:absolute;left:1594;top:-811;width:2991;height:110" type="#_x0000_t75" stroked="false">
              <v:imagedata r:id="rId997" o:title=""/>
            </v:shape>
            <v:shape style="position:absolute;left:4561;top:-715;width:3034;height:14" type="#_x0000_t75" stroked="false">
              <v:imagedata r:id="rId933" o:title=""/>
            </v:shape>
            <v:shape style="position:absolute;left:7581;top:-711;width:3017;height:10" type="#_x0000_t75" stroked="false">
              <v:imagedata r:id="rId998" o:title=""/>
            </v:shape>
            <w10:wrap type="none"/>
          </v:group>
        </w:pict>
      </w:r>
      <w:r>
        <w:rPr/>
        <w:pict>
          <v:group style="position:absolute;margin-left:79.704002pt;margin-top:-23.528259pt;width:450.2pt;height:5.4pt;mso-position-horizontal-relative:page;mso-position-vertical-relative:paragraph;z-index:-1266256" coordorigin="1594,-471" coordsize="9004,108">
            <v:shape style="position:absolute;left:1594;top:-471;width:2991;height:108" type="#_x0000_t75" stroked="false">
              <v:imagedata r:id="rId999" o:title=""/>
            </v:shape>
            <v:shape style="position:absolute;left:4561;top:-375;width:3034;height:12" type="#_x0000_t75" stroked="false">
              <v:imagedata r:id="rId1000" o:title=""/>
            </v:shape>
            <v:shape style="position:absolute;left:7581;top:-372;width:3017;height:10" type="#_x0000_t75" stroked="false">
              <v:imagedata r:id="rId998" o:title=""/>
            </v:shape>
            <w10:wrap type="none"/>
          </v:group>
        </w:pict>
      </w:r>
      <w:r>
        <w:rPr/>
        <w:pict>
          <v:shape style="position:absolute;margin-left:227.570007pt;margin-top:22.911701pt;width:.48001pt;height:.12pt;mso-position-horizontal-relative:page;mso-position-vertical-relative:paragraph;z-index:-1266232" type="#_x0000_t75" stroked="false">
            <v:imagedata r:id="rId989" o:title=""/>
          </v:shape>
        </w:pict>
      </w:r>
      <w:r>
        <w:rPr/>
        <w:pict>
          <v:shape style="position:absolute;margin-left:378.670013pt;margin-top:22.911701pt;width:.48001pt;height:.12pt;mso-position-horizontal-relative:page;mso-position-vertical-relative:paragraph;z-index:-1266208" type="#_x0000_t75" stroked="false">
            <v:imagedata r:id="rId989" o:title=""/>
          </v:shape>
        </w:pict>
      </w:r>
      <w:r>
        <w:rPr/>
        <w:pict>
          <v:shape style="position:absolute;margin-left:79.704002pt;margin-top:33.591743pt;width:447.641479pt;height:5.25pt;mso-position-horizontal-relative:page;mso-position-vertical-relative:paragraph;z-index:-1266184" type="#_x0000_t75" stroked="false">
            <v:imagedata r:id="rId1001" o:title=""/>
          </v:shape>
        </w:pict>
      </w:r>
      <w:r>
        <w:rPr/>
        <w:pict>
          <v:group style="position:absolute;margin-left:79.704002pt;margin-top:50.421741pt;width:450.2pt;height:5.55pt;mso-position-horizontal-relative:page;mso-position-vertical-relative:paragraph;z-index:-1266160" coordorigin="1594,1008" coordsize="9004,111">
            <v:shape style="position:absolute;left:1594;top:1008;width:2977;height:110" type="#_x0000_t75" stroked="false">
              <v:imagedata r:id="rId1002" o:title=""/>
            </v:shape>
            <v:shape style="position:absolute;left:4547;top:1104;width:3036;height:14" type="#_x0000_t75" stroked="false">
              <v:imagedata r:id="rId909" o:title=""/>
            </v:shape>
            <v:shape style="position:absolute;left:7569;top:1109;width:3029;height:10" type="#_x0000_t75" stroked="false">
              <v:imagedata r:id="rId908" o:title=""/>
            </v:shape>
            <w10:wrap type="none"/>
          </v:group>
        </w:pict>
      </w:r>
      <w:r>
        <w:rPr>
          <w:rFonts w:ascii="Times New Roman" w:hAnsi="Times New Roman" w:cs="Times New Roman" w:eastAsia="Times New Roman" w:hint="default"/>
          <w:b/>
          <w:bCs/>
          <w:sz w:val="18"/>
          <w:szCs w:val="18"/>
        </w:rPr>
        <w:t>34</w:t>
      </w:r>
      <w:r>
        <w:rPr>
          <w:rFonts w:ascii="宋体" w:hAnsi="宋体" w:cs="宋体" w:eastAsia="宋体" w:hint="default"/>
          <w:b/>
          <w:bCs/>
          <w:sz w:val="18"/>
          <w:szCs w:val="18"/>
        </w:rPr>
        <w:t>．所得税费用</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94" w:type="dxa"/>
        <w:tblLayout w:type="fixed"/>
        <w:tblCellMar>
          <w:top w:w="0" w:type="dxa"/>
          <w:left w:w="0" w:type="dxa"/>
          <w:bottom w:w="0" w:type="dxa"/>
          <w:right w:w="0" w:type="dxa"/>
        </w:tblCellMar>
        <w:tblLook w:val="01E0"/>
      </w:tblPr>
      <w:tblGrid>
        <w:gridCol w:w="2962"/>
        <w:gridCol w:w="3022"/>
        <w:gridCol w:w="3020"/>
      </w:tblGrid>
      <w:tr>
        <w:trPr>
          <w:trHeight w:val="270" w:hRule="exact"/>
        </w:trPr>
        <w:tc>
          <w:tcPr>
            <w:tcW w:w="2962" w:type="dxa"/>
            <w:tcBorders>
              <w:top w:val="single" w:sz="12" w:space="0" w:color="000000"/>
              <w:left w:val="nil" w:sz="6" w:space="0" w:color="auto"/>
              <w:bottom w:val="nil" w:sz="6" w:space="0" w:color="auto"/>
              <w:right w:val="single" w:sz="4" w:space="0" w:color="000000"/>
            </w:tcBorders>
          </w:tcPr>
          <w:p>
            <w:pPr>
              <w:pStyle w:val="TableParagraph"/>
              <w:spacing w:line="240" w:lineRule="auto" w:before="20"/>
              <w:ind w:right="1294"/>
              <w:jc w:val="right"/>
              <w:rPr>
                <w:rFonts w:ascii="宋体" w:hAnsi="宋体" w:cs="宋体" w:eastAsia="宋体" w:hint="default"/>
                <w:sz w:val="18"/>
                <w:szCs w:val="18"/>
              </w:rPr>
            </w:pPr>
            <w:r>
              <w:rPr>
                <w:rFonts w:ascii="宋体" w:hAnsi="宋体" w:cs="宋体" w:eastAsia="宋体" w:hint="default"/>
                <w:sz w:val="18"/>
                <w:szCs w:val="18"/>
              </w:rPr>
              <w:t>项目</w:t>
            </w:r>
          </w:p>
        </w:tc>
        <w:tc>
          <w:tcPr>
            <w:tcW w:w="30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0"/>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0" w:type="dxa"/>
            <w:tcBorders>
              <w:top w:val="single" w:sz="12" w:space="0" w:color="000000"/>
              <w:left w:val="single" w:sz="4" w:space="0" w:color="000000"/>
              <w:bottom w:val="nil" w:sz="6" w:space="0" w:color="auto"/>
              <w:right w:val="nil" w:sz="6" w:space="0" w:color="auto"/>
            </w:tcBorders>
          </w:tcPr>
          <w:p>
            <w:pPr>
              <w:pStyle w:val="TableParagraph"/>
              <w:spacing w:line="240" w:lineRule="auto" w:before="20"/>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63" w:hRule="exact"/>
        </w:trPr>
        <w:tc>
          <w:tcPr>
            <w:tcW w:w="2962"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
        </w:tc>
      </w:tr>
      <w:tr>
        <w:trPr>
          <w:trHeight w:val="264" w:hRule="exact"/>
        </w:trPr>
        <w:tc>
          <w:tcPr>
            <w:tcW w:w="296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08" w:right="0"/>
              <w:jc w:val="left"/>
              <w:rPr>
                <w:rFonts w:ascii="宋体" w:hAnsi="宋体" w:cs="宋体" w:eastAsia="宋体" w:hint="default"/>
                <w:sz w:val="18"/>
                <w:szCs w:val="18"/>
              </w:rPr>
            </w:pPr>
            <w:r>
              <w:rPr>
                <w:rFonts w:ascii="宋体" w:hAnsi="宋体" w:cs="宋体" w:eastAsia="宋体" w:hint="default"/>
                <w:sz w:val="18"/>
                <w:szCs w:val="18"/>
              </w:rPr>
              <w:t>当期所得税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3"/>
              <w:jc w:val="right"/>
              <w:rPr>
                <w:rFonts w:ascii="Times New Roman" w:hAnsi="Times New Roman" w:cs="Times New Roman" w:eastAsia="Times New Roman" w:hint="default"/>
                <w:sz w:val="18"/>
                <w:szCs w:val="18"/>
              </w:rPr>
            </w:pPr>
            <w:r>
              <w:rPr>
                <w:rFonts w:ascii="Times New Roman"/>
                <w:spacing w:val="-1"/>
                <w:sz w:val="18"/>
              </w:rPr>
              <w:t>7,717,226.39</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105"/>
              <w:jc w:val="right"/>
              <w:rPr>
                <w:rFonts w:ascii="Times New Roman" w:hAnsi="Times New Roman" w:cs="Times New Roman" w:eastAsia="Times New Roman" w:hint="default"/>
                <w:sz w:val="18"/>
                <w:szCs w:val="18"/>
              </w:rPr>
            </w:pPr>
            <w:r>
              <w:rPr>
                <w:rFonts w:ascii="Times New Roman"/>
                <w:spacing w:val="-1"/>
                <w:sz w:val="18"/>
              </w:rPr>
              <w:t>6,703,896.86</w:t>
            </w:r>
          </w:p>
        </w:tc>
      </w:tr>
      <w:tr>
        <w:trPr>
          <w:trHeight w:val="78" w:hRule="exact"/>
        </w:trPr>
        <w:tc>
          <w:tcPr>
            <w:tcW w:w="2962" w:type="dxa"/>
            <w:tcBorders>
              <w:top w:val="nil" w:sz="6" w:space="0" w:color="auto"/>
              <w:left w:val="nil" w:sz="6" w:space="0" w:color="auto"/>
              <w:bottom w:val="nil" w:sz="6" w:space="0" w:color="auto"/>
              <w:right w:val="nil" w:sz="6" w:space="0" w:color="auto"/>
            </w:tcBorders>
          </w:tcPr>
          <w:p>
            <w:pPr/>
          </w:p>
        </w:tc>
        <w:tc>
          <w:tcPr>
            <w:tcW w:w="3022" w:type="dxa"/>
            <w:tcBorders>
              <w:top w:val="nil" w:sz="6" w:space="0" w:color="auto"/>
              <w:left w:val="nil" w:sz="6" w:space="0" w:color="auto"/>
              <w:bottom w:val="nil" w:sz="6" w:space="0" w:color="auto"/>
              <w:right w:val="single" w:sz="4" w:space="0" w:color="000000"/>
            </w:tcBorders>
          </w:tcPr>
          <w:p>
            <w:pPr/>
          </w:p>
        </w:tc>
        <w:tc>
          <w:tcPr>
            <w:tcW w:w="3020" w:type="dxa"/>
            <w:tcBorders>
              <w:top w:val="nil" w:sz="6" w:space="0" w:color="auto"/>
              <w:left w:val="single" w:sz="4" w:space="0" w:color="000000"/>
              <w:bottom w:val="nil" w:sz="6" w:space="0" w:color="auto"/>
              <w:right w:val="nil" w:sz="6" w:space="0" w:color="auto"/>
            </w:tcBorders>
          </w:tcPr>
          <w:p>
            <w:pPr/>
          </w:p>
        </w:tc>
      </w:tr>
      <w:tr>
        <w:trPr>
          <w:trHeight w:val="340" w:hRule="exact"/>
        </w:trPr>
        <w:tc>
          <w:tcPr>
            <w:tcW w:w="2962"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递延所得税</w:t>
            </w:r>
          </w:p>
        </w:tc>
        <w:tc>
          <w:tcPr>
            <w:tcW w:w="302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-773,289.41</w:t>
            </w:r>
          </w:p>
        </w:tc>
        <w:tc>
          <w:tcPr>
            <w:tcW w:w="302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-207,679.99</w:t>
            </w:r>
          </w:p>
        </w:tc>
      </w:tr>
      <w:tr>
        <w:trPr>
          <w:trHeight w:val="347" w:hRule="exact"/>
        </w:trPr>
        <w:tc>
          <w:tcPr>
            <w:tcW w:w="2962" w:type="dxa"/>
            <w:tcBorders>
              <w:top w:val="nil" w:sz="6" w:space="0" w:color="auto"/>
              <w:left w:val="nil" w:sz="6" w:space="0" w:color="auto"/>
              <w:bottom w:val="single" w:sz="12" w:space="0" w:color="000000"/>
              <w:right w:val="single" w:sz="4" w:space="0" w:color="000000"/>
            </w:tcBorders>
          </w:tcPr>
          <w:p>
            <w:pPr>
              <w:pStyle w:val="TableParagraph"/>
              <w:spacing w:line="240" w:lineRule="auto" w:before="26"/>
              <w:ind w:right="1294"/>
              <w:jc w:val="right"/>
              <w:rPr>
                <w:rFonts w:ascii="宋体" w:hAnsi="宋体" w:cs="宋体" w:eastAsia="宋体" w:hint="default"/>
                <w:sz w:val="18"/>
                <w:szCs w:val="18"/>
              </w:rPr>
            </w:pPr>
            <w:r>
              <w:rPr>
                <w:rFonts w:ascii="宋体" w:hAnsi="宋体" w:cs="宋体" w:eastAsia="宋体" w:hint="default"/>
                <w:sz w:val="18"/>
                <w:szCs w:val="18"/>
              </w:rPr>
              <w:t>合计</w:t>
            </w:r>
          </w:p>
        </w:tc>
        <w:tc>
          <w:tcPr>
            <w:tcW w:w="30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18"/>
                <w:szCs w:val="18"/>
              </w:rPr>
            </w:pPr>
            <w:r>
              <w:rPr>
                <w:rFonts w:ascii="Times New Roman"/>
                <w:spacing w:val="-1"/>
                <w:sz w:val="18"/>
              </w:rPr>
              <w:t>6,943,936.98</w:t>
            </w:r>
          </w:p>
        </w:tc>
        <w:tc>
          <w:tcPr>
            <w:tcW w:w="3020" w:type="dxa"/>
            <w:tcBorders>
              <w:top w:val="nil" w:sz="6" w:space="0" w:color="auto"/>
              <w:left w:val="single" w:sz="4" w:space="0" w:color="000000"/>
              <w:bottom w:val="single" w:sz="12" w:space="0" w:color="000000"/>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6,496,216.87</w:t>
            </w:r>
          </w:p>
        </w:tc>
      </w:tr>
    </w:tbl>
    <w:p>
      <w:pPr>
        <w:spacing w:line="374" w:lineRule="auto" w:before="8"/>
        <w:ind w:left="2062" w:right="6210" w:firstLine="0"/>
        <w:jc w:val="left"/>
        <w:rPr>
          <w:rFonts w:ascii="宋体" w:hAnsi="宋体" w:cs="宋体" w:eastAsia="宋体" w:hint="default"/>
          <w:sz w:val="18"/>
          <w:szCs w:val="18"/>
        </w:rPr>
      </w:pPr>
      <w:r>
        <w:rPr/>
        <w:pict>
          <v:shape style="position:absolute;margin-left:79.704002pt;margin-top:-18.488268pt;width:450.214779pt;height:.48pt;mso-position-horizontal-relative:page;mso-position-vertical-relative:paragraph;z-index:-1266136" type="#_x0000_t75" stroked="false">
            <v:imagedata r:id="rId773" o:title=""/>
          </v:shape>
        </w:pict>
      </w:r>
      <w:r>
        <w:rPr/>
        <w:pict>
          <v:shape style="position:absolute;margin-left:227.570007pt;margin-top:-1.688279pt;width:.48003pt;height:.24pt;mso-position-horizontal-relative:page;mso-position-vertical-relative:paragraph;z-index:-1266112" type="#_x0000_t75" stroked="false">
            <v:imagedata r:id="rId1003" o:title=""/>
          </v:shape>
        </w:pict>
      </w:r>
      <w:r>
        <w:rPr/>
        <w:pict>
          <v:shape style="position:absolute;margin-left:378.670013pt;margin-top:-1.688279pt;width:.48003pt;height:.24pt;mso-position-horizontal-relative:page;mso-position-vertical-relative:paragraph;z-index:-1266088" type="#_x0000_t75" stroked="false">
            <v:imagedata r:id="rId1003" o:title=""/>
          </v:shape>
        </w:pict>
      </w:r>
      <w:r>
        <w:rPr/>
        <w:pict>
          <v:shape style="position:absolute;margin-left:227.330002pt;margin-top:42.47171pt;width:.48pt;height:.12pt;mso-position-horizontal-relative:page;mso-position-vertical-relative:paragraph;z-index:-1266064" type="#_x0000_t75" stroked="false">
            <v:imagedata r:id="rId1003" o:title=""/>
          </v:shape>
        </w:pict>
      </w:r>
      <w:r>
        <w:rPr/>
        <w:pict>
          <v:shape style="position:absolute;margin-left:378.549988pt;margin-top:42.47171pt;width:.48001pt;height:.12pt;mso-position-horizontal-relative:page;mso-position-vertical-relative:paragraph;z-index:-1266040" type="#_x0000_t75" stroked="false">
            <v:imagedata r:id="rId1003" o:title=""/>
          </v:shape>
        </w:pict>
      </w:r>
      <w:r>
        <w:rPr/>
        <w:pict>
          <v:group style="position:absolute;margin-left:79.704002pt;margin-top:53.151722pt;width:450.2pt;height:5.3pt;mso-position-horizontal-relative:page;mso-position-vertical-relative:paragraph;z-index:-1266016" coordorigin="1594,1063" coordsize="9004,106">
            <v:shape style="position:absolute;left:1594;top:1063;width:2972;height:106" type="#_x0000_t75" stroked="false">
              <v:imagedata r:id="rId1004" o:title=""/>
            </v:shape>
            <v:shape style="position:absolute;left:4542;top:1159;width:6056;height:10" type="#_x0000_t75" stroked="false">
              <v:imagedata r:id="rId1005" o:title=""/>
            </v:shape>
            <w10:wrap type="none"/>
          </v:group>
        </w:pict>
      </w:r>
      <w:r>
        <w:rPr/>
        <w:pict>
          <v:group style="position:absolute;margin-left:79.704002pt;margin-top:69.951721pt;width:450.2pt;height:5.55pt;mso-position-horizontal-relative:page;mso-position-vertical-relative:paragraph;z-index:-1265992" coordorigin="1594,1399" coordsize="9004,111">
            <v:shape style="position:absolute;left:1594;top:1399;width:2972;height:110" type="#_x0000_t75" stroked="false">
              <v:imagedata r:id="rId1006" o:title=""/>
            </v:shape>
            <v:shape style="position:absolute;left:4542;top:1495;width:3039;height:14" type="#_x0000_t75" stroked="false">
              <v:imagedata r:id="rId982" o:title=""/>
            </v:shape>
            <v:shape style="position:absolute;left:7566;top:1500;width:3032;height:10" type="#_x0000_t75" stroked="false">
              <v:imagedata r:id="rId913" o:title=""/>
            </v:shape>
            <w10:wrap type="none"/>
          </v:group>
        </w:pict>
      </w:r>
      <w:r>
        <w:rPr/>
        <w:pict>
          <v:group style="position:absolute;margin-left:79.704002pt;margin-top:86.991692pt;width:450.2pt;height:5.55pt;mso-position-horizontal-relative:page;mso-position-vertical-relative:paragraph;z-index:-1265968" coordorigin="1594,1740" coordsize="9004,111">
            <v:shape style="position:absolute;left:1594;top:1740;width:2972;height:110" type="#_x0000_t75" stroked="false">
              <v:imagedata r:id="rId1007" o:title=""/>
            </v:shape>
            <v:shape style="position:absolute;left:4542;top:1836;width:3039;height:14" type="#_x0000_t75" stroked="false">
              <v:imagedata r:id="rId986" o:title=""/>
            </v:shape>
            <v:shape style="position:absolute;left:7566;top:1841;width:3032;height:10" type="#_x0000_t75" stroked="false">
              <v:imagedata r:id="rId913" o:title=""/>
            </v:shape>
            <w10:wrap type="none"/>
          </v:group>
        </w:pict>
      </w:r>
      <w:r>
        <w:rPr>
          <w:rFonts w:ascii="Times New Roman" w:hAnsi="Times New Roman" w:cs="Times New Roman" w:eastAsia="Times New Roman" w:hint="default"/>
          <w:b/>
          <w:bCs/>
          <w:sz w:val="18"/>
          <w:szCs w:val="18"/>
        </w:rPr>
        <w:t>35</w:t>
      </w:r>
      <w:r>
        <w:rPr>
          <w:rFonts w:ascii="宋体" w:hAnsi="宋体" w:cs="宋体" w:eastAsia="宋体" w:hint="default"/>
          <w:b/>
          <w:bCs/>
          <w:sz w:val="18"/>
          <w:szCs w:val="18"/>
        </w:rPr>
        <w:t>．现金流量</w:t>
      </w:r>
      <w:r>
        <w:rPr>
          <w:rFonts w:ascii="宋体" w:hAnsi="宋体" w:cs="宋体" w:eastAsia="宋体" w:hint="default"/>
          <w:b/>
          <w:bCs/>
          <w:w w:val="99"/>
          <w:sz w:val="18"/>
          <w:szCs w:val="18"/>
        </w:rPr>
        <w:t> </w:t>
      </w:r>
      <w:r>
        <w:rPr>
          <w:rFonts w:ascii="宋体" w:hAnsi="宋体" w:cs="宋体" w:eastAsia="宋体" w:hint="default"/>
          <w:b/>
          <w:bCs/>
          <w:sz w:val="18"/>
          <w:szCs w:val="18"/>
        </w:rPr>
        <w:t>收到其他与经营活动有关的现金流量主要项目</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2972"/>
        <w:gridCol w:w="3024"/>
        <w:gridCol w:w="3022"/>
      </w:tblGrid>
      <w:tr>
        <w:trPr>
          <w:trHeight w:val="228" w:hRule="exact"/>
        </w:trPr>
        <w:tc>
          <w:tcPr>
            <w:tcW w:w="2972"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1292"/>
              <w:jc w:val="right"/>
              <w:rPr>
                <w:rFonts w:ascii="宋体" w:hAnsi="宋体" w:cs="宋体" w:eastAsia="宋体" w:hint="default"/>
                <w:sz w:val="18"/>
                <w:szCs w:val="18"/>
              </w:rPr>
            </w:pPr>
            <w:r>
              <w:rPr>
                <w:rFonts w:ascii="宋体" w:hAnsi="宋体" w:cs="宋体" w:eastAsia="宋体" w:hint="default"/>
                <w:sz w:val="18"/>
                <w:szCs w:val="18"/>
              </w:rPr>
              <w:t>项目</w:t>
            </w:r>
          </w:p>
        </w:tc>
        <w:tc>
          <w:tcPr>
            <w:tcW w:w="3024" w:type="dxa"/>
            <w:tcBorders>
              <w:top w:val="single" w:sz="12" w:space="0" w:color="000000"/>
              <w:left w:val="single" w:sz="4" w:space="0" w:color="000000"/>
              <w:bottom w:val="nil" w:sz="6" w:space="0" w:color="auto"/>
              <w:right w:val="single" w:sz="4" w:space="0" w:color="000000"/>
            </w:tcBorders>
          </w:tcPr>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2" w:type="dxa"/>
            <w:tcBorders>
              <w:top w:val="single" w:sz="12" w:space="0" w:color="000000"/>
              <w:left w:val="single" w:sz="4" w:space="0" w:color="000000"/>
              <w:bottom w:val="nil" w:sz="6" w:space="0" w:color="auto"/>
              <w:right w:val="nil" w:sz="6" w:space="0" w:color="auto"/>
            </w:tcBorders>
          </w:tcPr>
          <w:p>
            <w:pPr>
              <w:pStyle w:val="TableParagraph"/>
              <w:spacing w:line="234" w:lineRule="exact"/>
              <w:ind w:right="8"/>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12,277,769.19</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11,006,959.85</w:t>
            </w:r>
          </w:p>
        </w:tc>
      </w:tr>
      <w:tr>
        <w:trPr>
          <w:trHeight w:val="80"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5,327,530.71</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274,865.65</w:t>
            </w:r>
          </w:p>
        </w:tc>
      </w:tr>
      <w:tr>
        <w:trPr>
          <w:trHeight w:val="82"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5,779,263.90</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228,268.59</w:t>
            </w:r>
          </w:p>
        </w:tc>
      </w:tr>
      <w:tr>
        <w:trPr>
          <w:trHeight w:val="80"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w w:val="95"/>
                <w:sz w:val="18"/>
              </w:rPr>
              <w:t>4,091.47</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w w:val="95"/>
                <w:sz w:val="18"/>
              </w:rPr>
              <w:t>75,312.11</w:t>
            </w:r>
          </w:p>
        </w:tc>
      </w:tr>
      <w:tr>
        <w:trPr>
          <w:trHeight w:val="346" w:hRule="exact"/>
        </w:trPr>
        <w:tc>
          <w:tcPr>
            <w:tcW w:w="2972"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right="1292"/>
              <w:jc w:val="right"/>
              <w:rPr>
                <w:rFonts w:ascii="宋体" w:hAnsi="宋体" w:cs="宋体" w:eastAsia="宋体" w:hint="default"/>
                <w:sz w:val="18"/>
                <w:szCs w:val="18"/>
              </w:rPr>
            </w:pPr>
            <w:r>
              <w:rPr>
                <w:rFonts w:ascii="宋体" w:hAnsi="宋体" w:cs="宋体" w:eastAsia="宋体" w:hint="default"/>
                <w:sz w:val="18"/>
                <w:szCs w:val="18"/>
              </w:rPr>
              <w:t>合计</w:t>
            </w:r>
          </w:p>
        </w:tc>
        <w:tc>
          <w:tcPr>
            <w:tcW w:w="30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23,388,655.27</w:t>
            </w:r>
          </w:p>
        </w:tc>
        <w:tc>
          <w:tcPr>
            <w:tcW w:w="3022"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11,585,406.20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468277pt;width:450.2pt;height:5.4pt;mso-position-horizontal-relative:page;mso-position-vertical-relative:paragraph;z-index:-1265944" coordorigin="1594,-809" coordsize="9004,108">
            <v:shape style="position:absolute;left:1594;top:-809;width:2972;height:108" type="#_x0000_t75" stroked="false">
              <v:imagedata r:id="rId1008" o:title=""/>
            </v:shape>
            <v:shape style="position:absolute;left:4542;top:-713;width:3039;height:12" type="#_x0000_t75" stroked="false">
              <v:imagedata r:id="rId1009" o:title=""/>
            </v:shape>
            <v:shape style="position:absolute;left:7566;top:-711;width:3032;height:10" type="#_x0000_t75" stroked="false">
              <v:imagedata r:id="rId1010" o:title=""/>
            </v:shape>
            <w10:wrap type="none"/>
          </v:group>
        </w:pict>
      </w:r>
      <w:r>
        <w:rPr/>
        <w:pict>
          <v:group style="position:absolute;margin-left:79.704002pt;margin-top:-23.548279pt;width:450.2pt;height:5.55pt;mso-position-horizontal-relative:page;mso-position-vertical-relative:paragraph;z-index:-1265920" coordorigin="1594,-471" coordsize="9004,111">
            <v:shape style="position:absolute;left:1594;top:-471;width:2972;height:110" type="#_x0000_t75" stroked="false">
              <v:imagedata r:id="rId1006" o:title=""/>
            </v:shape>
            <v:shape style="position:absolute;left:4542;top:-375;width:3039;height:14" type="#_x0000_t75" stroked="false">
              <v:imagedata r:id="rId984" o:title=""/>
            </v:shape>
            <v:shape style="position:absolute;left:7566;top:-370;width:3032;height:10" type="#_x0000_t75" stroked="false">
              <v:imagedata r:id="rId913" o:title=""/>
            </v:shape>
            <w10:wrap type="none"/>
          </v:group>
        </w:pict>
      </w:r>
      <w:r>
        <w:rPr/>
        <w:pict>
          <v:shape style="position:absolute;margin-left:227.330002pt;margin-top:-1.688279pt;width:.48002pt;height:.24pt;mso-position-horizontal-relative:page;mso-position-vertical-relative:paragraph;z-index:-1265896" type="#_x0000_t75" stroked="false">
            <v:imagedata r:id="rId1011" o:title=""/>
          </v:shape>
        </w:pict>
      </w:r>
      <w:r>
        <w:rPr/>
        <w:pict>
          <v:shape style="position:absolute;margin-left:378.549988pt;margin-top:-1.688279pt;width:.48003pt;height:.24pt;mso-position-horizontal-relative:page;mso-position-vertical-relative:paragraph;z-index:-1265872" type="#_x0000_t75" stroked="false">
            <v:imagedata r:id="rId1011" o:title=""/>
          </v:shape>
        </w:pict>
      </w:r>
      <w:r>
        <w:rPr/>
        <w:pict>
          <v:shape style="position:absolute;margin-left:227.330002pt;margin-top:22.911711pt;width:.48pt;height:.12pt;mso-position-horizontal-relative:page;mso-position-vertical-relative:paragraph;z-index:-1265848" type="#_x0000_t75" stroked="false">
            <v:imagedata r:id="rId1012" o:title=""/>
          </v:shape>
        </w:pict>
      </w:r>
      <w:r>
        <w:rPr/>
        <w:pict>
          <v:shape style="position:absolute;margin-left:378.549988pt;margin-top:22.911711pt;width:.48001pt;height:.12pt;mso-position-horizontal-relative:page;mso-position-vertical-relative:paragraph;z-index:-1265824" type="#_x0000_t75" stroked="false">
            <v:imagedata r:id="rId1012" o:title=""/>
          </v:shape>
        </w:pict>
      </w:r>
      <w:r>
        <w:rPr/>
        <w:pict>
          <v:group style="position:absolute;margin-left:79.704002pt;margin-top:33.591721pt;width:450.2pt;height:5.4pt;mso-position-horizontal-relative:page;mso-position-vertical-relative:paragraph;z-index:-1265800" coordorigin="1594,672" coordsize="9004,108">
            <v:shape style="position:absolute;left:1594;top:672;width:2972;height:108" type="#_x0000_t75" stroked="false">
              <v:imagedata r:id="rId1013" o:title=""/>
            </v:shape>
            <v:shape style="position:absolute;left:4542;top:768;width:3039;height:12" type="#_x0000_t75" stroked="false">
              <v:imagedata r:id="rId1014" o:title=""/>
            </v:shape>
            <v:shape style="position:absolute;left:7566;top:770;width:3032;height:10" type="#_x0000_t75" stroked="false">
              <v:imagedata r:id="rId913" o:title=""/>
            </v:shape>
            <w10:wrap type="none"/>
          </v:group>
        </w:pict>
      </w:r>
      <w:r>
        <w:rPr/>
        <w:pict>
          <v:group style="position:absolute;margin-left:79.704002pt;margin-top:50.511723pt;width:450.2pt;height:5.55pt;mso-position-horizontal-relative:page;mso-position-vertical-relative:paragraph;z-index:-1265776" coordorigin="1594,1010" coordsize="9004,111">
            <v:shape style="position:absolute;left:1594;top:1010;width:2972;height:110" type="#_x0000_t75" stroked="false">
              <v:imagedata r:id="rId1006" o:title=""/>
            </v:shape>
            <v:shape style="position:absolute;left:4542;top:1106;width:3039;height:14" type="#_x0000_t75" stroked="false">
              <v:imagedata r:id="rId984" o:title=""/>
            </v:shape>
            <v:shape style="position:absolute;left:7566;top:1111;width:3032;height:10" type="#_x0000_t75" stroked="false">
              <v:imagedata r:id="rId1010" o:title=""/>
            </v:shape>
            <w10:wrap type="none"/>
          </v:group>
        </w:pict>
      </w:r>
      <w:r>
        <w:rPr/>
        <w:pict>
          <v:group style="position:absolute;margin-left:79.704002pt;margin-top:67.55175pt;width:450.2pt;height:5.4pt;mso-position-horizontal-relative:page;mso-position-vertical-relative:paragraph;z-index:-1265752" coordorigin="1594,1351" coordsize="9004,108">
            <v:shape style="position:absolute;left:1594;top:1351;width:2972;height:108" type="#_x0000_t75" stroked="false">
              <v:imagedata r:id="rId1015" o:title=""/>
            </v:shape>
            <v:shape style="position:absolute;left:4542;top:1447;width:3039;height:12" type="#_x0000_t75" stroked="false">
              <v:imagedata r:id="rId1016" o:title=""/>
            </v:shape>
            <v:shape style="position:absolute;left:7566;top:1449;width:3032;height:10" type="#_x0000_t75" stroked="false">
              <v:imagedata r:id="rId1010" o:title=""/>
            </v:shape>
            <w10:wrap type="none"/>
          </v:group>
        </w:pict>
      </w:r>
      <w:r>
        <w:rPr>
          <w:rFonts w:ascii="宋体" w:hAnsi="宋体" w:cs="宋体" w:eastAsia="宋体" w:hint="default"/>
          <w:b/>
          <w:bCs/>
          <w:sz w:val="18"/>
          <w:szCs w:val="18"/>
        </w:rPr>
        <w:t>支付其他与经营活动有关的现金流量主要项目</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2972"/>
        <w:gridCol w:w="3024"/>
        <w:gridCol w:w="3022"/>
      </w:tblGrid>
      <w:tr>
        <w:trPr>
          <w:trHeight w:val="228" w:hRule="exact"/>
        </w:trPr>
        <w:tc>
          <w:tcPr>
            <w:tcW w:w="2972"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1292"/>
              <w:jc w:val="right"/>
              <w:rPr>
                <w:rFonts w:ascii="宋体" w:hAnsi="宋体" w:cs="宋体" w:eastAsia="宋体" w:hint="default"/>
                <w:sz w:val="18"/>
                <w:szCs w:val="18"/>
              </w:rPr>
            </w:pPr>
            <w:r>
              <w:rPr>
                <w:rFonts w:ascii="宋体" w:hAnsi="宋体" w:cs="宋体" w:eastAsia="宋体" w:hint="default"/>
                <w:sz w:val="18"/>
                <w:szCs w:val="18"/>
              </w:rPr>
              <w:t>项目</w:t>
            </w:r>
          </w:p>
        </w:tc>
        <w:tc>
          <w:tcPr>
            <w:tcW w:w="3024" w:type="dxa"/>
            <w:tcBorders>
              <w:top w:val="single" w:sz="12" w:space="0" w:color="000000"/>
              <w:left w:val="single" w:sz="4" w:space="0" w:color="000000"/>
              <w:bottom w:val="nil" w:sz="6" w:space="0" w:color="auto"/>
              <w:right w:val="single" w:sz="4" w:space="0" w:color="000000"/>
            </w:tcBorders>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2" w:type="dxa"/>
            <w:tcBorders>
              <w:top w:val="single" w:sz="12" w:space="0" w:color="000000"/>
              <w:left w:val="single" w:sz="4" w:space="0" w:color="000000"/>
              <w:bottom w:val="nil" w:sz="6" w:space="0" w:color="auto"/>
              <w:right w:val="nil" w:sz="6" w:space="0" w:color="auto"/>
            </w:tcBorders>
          </w:tcPr>
          <w:p>
            <w:pPr>
              <w:pStyle w:val="TableParagraph"/>
              <w:spacing w:line="234" w:lineRule="exact"/>
              <w:ind w:right="8"/>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往来款项</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3,794,672.14</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4,700,539.04</w:t>
            </w:r>
          </w:p>
        </w:tc>
      </w:tr>
      <w:tr>
        <w:trPr>
          <w:trHeight w:val="82"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13,557,882.76</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6,705,458.50</w:t>
            </w:r>
          </w:p>
        </w:tc>
      </w:tr>
      <w:tr>
        <w:trPr>
          <w:trHeight w:val="80"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16,074,731.59</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6,002,570.70</w:t>
            </w:r>
          </w:p>
        </w:tc>
      </w:tr>
      <w:tr>
        <w:trPr>
          <w:trHeight w:val="80" w:hRule="exact"/>
        </w:trPr>
        <w:tc>
          <w:tcPr>
            <w:tcW w:w="2972" w:type="dxa"/>
            <w:tcBorders>
              <w:top w:val="nil" w:sz="6" w:space="0" w:color="auto"/>
              <w:left w:val="nil" w:sz="6" w:space="0" w:color="auto"/>
              <w:bottom w:val="nil" w:sz="6" w:space="0" w:color="auto"/>
              <w:right w:val="nil" w:sz="6" w:space="0" w:color="auto"/>
            </w:tcBorders>
          </w:tcPr>
          <w:p>
            <w:pPr/>
          </w:p>
        </w:tc>
        <w:tc>
          <w:tcPr>
            <w:tcW w:w="3024" w:type="dxa"/>
            <w:tcBorders>
              <w:top w:val="nil" w:sz="6" w:space="0" w:color="auto"/>
              <w:left w:val="nil" w:sz="6" w:space="0" w:color="auto"/>
              <w:bottom w:val="nil" w:sz="6" w:space="0" w:color="auto"/>
              <w:right w:val="single" w:sz="4" w:space="0" w:color="000000"/>
            </w:tcBorders>
          </w:tcPr>
          <w:p>
            <w:pPr/>
          </w:p>
        </w:tc>
        <w:tc>
          <w:tcPr>
            <w:tcW w:w="3022"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7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2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181,857.41</w:t>
            </w:r>
          </w:p>
        </w:tc>
        <w:tc>
          <w:tcPr>
            <w:tcW w:w="302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252,238.85</w:t>
            </w:r>
          </w:p>
        </w:tc>
      </w:tr>
      <w:tr>
        <w:trPr>
          <w:trHeight w:val="346" w:hRule="exact"/>
        </w:trPr>
        <w:tc>
          <w:tcPr>
            <w:tcW w:w="2972"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right="1292"/>
              <w:jc w:val="right"/>
              <w:rPr>
                <w:rFonts w:ascii="宋体" w:hAnsi="宋体" w:cs="宋体" w:eastAsia="宋体" w:hint="default"/>
                <w:sz w:val="18"/>
                <w:szCs w:val="18"/>
              </w:rPr>
            </w:pPr>
            <w:r>
              <w:rPr>
                <w:rFonts w:ascii="宋体" w:hAnsi="宋体" w:cs="宋体" w:eastAsia="宋体" w:hint="default"/>
                <w:sz w:val="18"/>
                <w:szCs w:val="18"/>
              </w:rPr>
              <w:t>合计</w:t>
            </w:r>
          </w:p>
        </w:tc>
        <w:tc>
          <w:tcPr>
            <w:tcW w:w="30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33,609,143.90</w:t>
            </w:r>
          </w:p>
        </w:tc>
        <w:tc>
          <w:tcPr>
            <w:tcW w:w="3022"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17,660,807.09</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568302pt;width:450.2pt;height:5.55pt;mso-position-horizontal-relative:page;mso-position-vertical-relative:paragraph;z-index:-1265728" coordorigin="1594,-811" coordsize="9004,111">
            <v:shape style="position:absolute;left:1594;top:-811;width:2972;height:110" type="#_x0000_t75" stroked="false">
              <v:imagedata r:id="rId1006" o:title=""/>
            </v:shape>
            <v:shape style="position:absolute;left:4542;top:-715;width:3039;height:14" type="#_x0000_t75" stroked="false">
              <v:imagedata r:id="rId984" o:title=""/>
            </v:shape>
            <v:shape style="position:absolute;left:7566;top:-711;width:3032;height:10" type="#_x0000_t75" stroked="false">
              <v:imagedata r:id="rId913" o:title=""/>
            </v:shape>
            <w10:wrap type="none"/>
          </v:group>
        </w:pict>
      </w:r>
      <w:r>
        <w:rPr/>
        <w:pict>
          <v:group style="position:absolute;margin-left:79.704002pt;margin-top:-23.528301pt;width:450.2pt;height:5.55pt;mso-position-horizontal-relative:page;mso-position-vertical-relative:paragraph;z-index:-1265704" coordorigin="1594,-471" coordsize="9004,111">
            <v:shape style="position:absolute;left:1594;top:-471;width:2972;height:110" type="#_x0000_t75" stroked="false">
              <v:imagedata r:id="rId1017" o:title=""/>
            </v:shape>
            <v:shape style="position:absolute;left:4542;top:-375;width:3039;height:14" type="#_x0000_t75" stroked="false">
              <v:imagedata r:id="rId982" o:title=""/>
            </v:shape>
            <v:shape style="position:absolute;left:7566;top:-370;width:3032;height:10" type="#_x0000_t75" stroked="false">
              <v:imagedata r:id="rId1010" o:title=""/>
            </v:shape>
            <w10:wrap type="none"/>
          </v:group>
        </w:pict>
      </w:r>
      <w:r>
        <w:rPr/>
        <w:pict>
          <v:shape style="position:absolute;margin-left:227.330002pt;margin-top:-1.688272pt;width:.48002pt;height:.24pt;mso-position-horizontal-relative:page;mso-position-vertical-relative:paragraph;z-index:-1265680" type="#_x0000_t75" stroked="false">
            <v:imagedata r:id="rId1018" o:title=""/>
          </v:shape>
        </w:pict>
      </w:r>
      <w:r>
        <w:rPr/>
        <w:pict>
          <v:shape style="position:absolute;margin-left:378.549988pt;margin-top:-1.688272pt;width:.48003pt;height:.24pt;mso-position-horizontal-relative:page;mso-position-vertical-relative:paragraph;z-index:-1265656" type="#_x0000_t75" stroked="false">
            <v:imagedata r:id="rId1018" o:title=""/>
          </v:shape>
        </w:pict>
      </w:r>
      <w:r>
        <w:rPr/>
        <w:pict>
          <v:shape style="position:absolute;margin-left:227.809998pt;margin-top:22.911718pt;width:.48pt;height:.12pt;mso-position-horizontal-relative:page;mso-position-vertical-relative:paragraph;z-index:-1265632" type="#_x0000_t75" stroked="false">
            <v:imagedata r:id="rId1018" o:title=""/>
          </v:shape>
        </w:pict>
      </w:r>
      <w:r>
        <w:rPr/>
        <w:pict>
          <v:shape style="position:absolute;margin-left:378.190002pt;margin-top:22.911718pt;width:.48001pt;height:.12pt;mso-position-horizontal-relative:page;mso-position-vertical-relative:paragraph;z-index:-1265608" type="#_x0000_t75" stroked="false">
            <v:imagedata r:id="rId1018" o:title=""/>
          </v:shape>
        </w:pict>
      </w:r>
      <w:r>
        <w:rPr/>
        <w:pict>
          <v:group style="position:absolute;margin-left:79.704002pt;margin-top:33.591698pt;width:450.2pt;height:5.4pt;mso-position-horizontal-relative:page;mso-position-vertical-relative:paragraph;z-index:-1265584" coordorigin="1594,672" coordsize="9004,108">
            <v:shape style="position:absolute;left:1594;top:672;width:2981;height:108" type="#_x0000_t75" stroked="false">
              <v:imagedata r:id="rId1019" o:title=""/>
            </v:shape>
            <v:shape style="position:absolute;left:4551;top:768;width:3022;height:12" type="#_x0000_t75" stroked="false">
              <v:imagedata r:id="rId859" o:title=""/>
            </v:shape>
            <v:shape style="position:absolute;left:7559;top:770;width:3039;height:10" type="#_x0000_t75" stroked="false">
              <v:imagedata r:id="rId1020" o:title=""/>
            </v:shape>
            <w10:wrap type="none"/>
          </v:group>
        </w:pict>
      </w:r>
      <w:r>
        <w:rPr/>
        <w:pict>
          <v:group style="position:absolute;margin-left:79.704002pt;margin-top:50.541698pt;width:450.2pt;height:5.55pt;mso-position-horizontal-relative:page;mso-position-vertical-relative:paragraph;z-index:-1265560" coordorigin="1594,1011" coordsize="9004,111">
            <v:shape style="position:absolute;left:1594;top:1011;width:2981;height:110" type="#_x0000_t75" stroked="false">
              <v:imagedata r:id="rId937" o:title=""/>
            </v:shape>
            <v:shape style="position:absolute;left:4551;top:1107;width:3022;height:14" type="#_x0000_t75" stroked="false">
              <v:imagedata r:id="rId858" o:title=""/>
            </v:shape>
            <v:shape style="position:absolute;left:7559;top:1112;width:3039;height:10" type="#_x0000_t75" stroked="false">
              <v:imagedata r:id="rId986" o:title=""/>
            </v:shape>
            <w10:wrap type="none"/>
          </v:group>
        </w:pict>
      </w:r>
      <w:r>
        <w:rPr>
          <w:rFonts w:ascii="宋体" w:hAnsi="宋体" w:cs="宋体" w:eastAsia="宋体" w:hint="default"/>
          <w:b/>
          <w:bCs/>
          <w:sz w:val="18"/>
          <w:szCs w:val="18"/>
        </w:rPr>
        <w:t>支付其他与筹资活动有关的现金流量主要项目</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2981"/>
        <w:gridCol w:w="3008"/>
        <w:gridCol w:w="3029"/>
      </w:tblGrid>
      <w:tr>
        <w:trPr>
          <w:trHeight w:val="228" w:hRule="exact"/>
        </w:trPr>
        <w:tc>
          <w:tcPr>
            <w:tcW w:w="2981"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08" w:type="dxa"/>
            <w:tcBorders>
              <w:top w:val="single" w:sz="12" w:space="0" w:color="000000"/>
              <w:left w:val="single" w:sz="4" w:space="0" w:color="000000"/>
              <w:bottom w:val="nil" w:sz="6" w:space="0" w:color="auto"/>
              <w:right w:val="single" w:sz="4" w:space="0" w:color="000000"/>
            </w:tcBorders>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29" w:type="dxa"/>
            <w:tcBorders>
              <w:top w:val="single" w:sz="12" w:space="0" w:color="000000"/>
              <w:left w:val="single" w:sz="4" w:space="0" w:color="000000"/>
              <w:bottom w:val="nil" w:sz="6" w:space="0" w:color="auto"/>
              <w:right w:val="nil" w:sz="6" w:space="0" w:color="auto"/>
            </w:tcBorders>
          </w:tcPr>
          <w:p>
            <w:pPr>
              <w:pStyle w:val="TableParagraph"/>
              <w:spacing w:line="234" w:lineRule="exact"/>
              <w:ind w:right="10"/>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52"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股利支付手续费</w:t>
            </w:r>
          </w:p>
        </w:tc>
        <w:tc>
          <w:tcPr>
            <w:tcW w:w="3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00"/>
              <w:jc w:val="right"/>
              <w:rPr>
                <w:rFonts w:ascii="Times New Roman" w:hAnsi="Times New Roman" w:cs="Times New Roman" w:eastAsia="Times New Roman" w:hint="default"/>
                <w:sz w:val="18"/>
                <w:szCs w:val="18"/>
              </w:rPr>
            </w:pPr>
            <w:r>
              <w:rPr>
                <w:rFonts w:ascii="Times New Roman"/>
                <w:spacing w:val="-1"/>
                <w:sz w:val="18"/>
              </w:rPr>
              <w:t>71,194.12</w:t>
            </w:r>
          </w:p>
        </w:tc>
        <w:tc>
          <w:tcPr>
            <w:tcW w:w="3029" w:type="dxa"/>
            <w:tcBorders>
              <w:top w:val="nil" w:sz="6" w:space="0" w:color="auto"/>
              <w:left w:val="single" w:sz="4" w:space="0" w:color="000000"/>
              <w:bottom w:val="nil" w:sz="6" w:space="0" w:color="auto"/>
              <w:right w:val="nil" w:sz="6" w:space="0" w:color="auto"/>
            </w:tcBorders>
          </w:tcPr>
          <w:p>
            <w:pPr/>
          </w:p>
        </w:tc>
      </w:tr>
      <w:tr>
        <w:trPr>
          <w:trHeight w:val="97" w:hRule="exact"/>
        </w:trPr>
        <w:tc>
          <w:tcPr>
            <w:tcW w:w="2981" w:type="dxa"/>
            <w:tcBorders>
              <w:top w:val="nil" w:sz="6" w:space="0" w:color="auto"/>
              <w:left w:val="nil" w:sz="6" w:space="0" w:color="auto"/>
              <w:bottom w:val="nil" w:sz="6" w:space="0" w:color="auto"/>
              <w:right w:val="nil" w:sz="6" w:space="0" w:color="auto"/>
            </w:tcBorders>
          </w:tcPr>
          <w:p>
            <w:pPr/>
          </w:p>
        </w:tc>
        <w:tc>
          <w:tcPr>
            <w:tcW w:w="3008" w:type="dxa"/>
            <w:tcBorders>
              <w:top w:val="nil" w:sz="6" w:space="0" w:color="auto"/>
              <w:left w:val="nil" w:sz="6" w:space="0" w:color="auto"/>
              <w:bottom w:val="nil" w:sz="6" w:space="0" w:color="auto"/>
              <w:right w:val="single" w:sz="4" w:space="0" w:color="000000"/>
            </w:tcBorders>
          </w:tcPr>
          <w:p>
            <w:pPr/>
          </w:p>
        </w:tc>
        <w:tc>
          <w:tcPr>
            <w:tcW w:w="3029"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上市发行费</w:t>
            </w:r>
          </w:p>
        </w:tc>
        <w:tc>
          <w:tcPr>
            <w:tcW w:w="3008" w:type="dxa"/>
            <w:tcBorders>
              <w:top w:val="nil" w:sz="6" w:space="0" w:color="auto"/>
              <w:left w:val="single" w:sz="4" w:space="0" w:color="000000"/>
              <w:bottom w:val="nil" w:sz="6" w:space="0" w:color="auto"/>
              <w:right w:val="single" w:sz="4" w:space="0" w:color="000000"/>
            </w:tcBorders>
          </w:tcPr>
          <w:p>
            <w:pPr/>
          </w:p>
        </w:tc>
        <w:tc>
          <w:tcPr>
            <w:tcW w:w="3029"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8,410,500.00</w:t>
            </w:r>
          </w:p>
        </w:tc>
      </w:tr>
      <w:tr>
        <w:trPr>
          <w:trHeight w:val="80" w:hRule="exact"/>
        </w:trPr>
        <w:tc>
          <w:tcPr>
            <w:tcW w:w="2981" w:type="dxa"/>
            <w:tcBorders>
              <w:top w:val="nil" w:sz="6" w:space="0" w:color="auto"/>
              <w:left w:val="nil" w:sz="6" w:space="0" w:color="auto"/>
              <w:bottom w:val="nil" w:sz="6" w:space="0" w:color="auto"/>
              <w:right w:val="nil" w:sz="6" w:space="0" w:color="auto"/>
            </w:tcBorders>
          </w:tcPr>
          <w:p>
            <w:pPr/>
          </w:p>
        </w:tc>
        <w:tc>
          <w:tcPr>
            <w:tcW w:w="3008" w:type="dxa"/>
            <w:tcBorders>
              <w:top w:val="nil" w:sz="6" w:space="0" w:color="auto"/>
              <w:left w:val="nil" w:sz="6" w:space="0" w:color="auto"/>
              <w:bottom w:val="nil" w:sz="6" w:space="0" w:color="auto"/>
              <w:right w:val="single" w:sz="4" w:space="0" w:color="000000"/>
            </w:tcBorders>
          </w:tcPr>
          <w:p>
            <w:pPr/>
          </w:p>
        </w:tc>
        <w:tc>
          <w:tcPr>
            <w:tcW w:w="3029"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贷款保证金及手续费</w:t>
            </w:r>
          </w:p>
        </w:tc>
        <w:tc>
          <w:tcPr>
            <w:tcW w:w="3008" w:type="dxa"/>
            <w:tcBorders>
              <w:top w:val="nil" w:sz="6" w:space="0" w:color="auto"/>
              <w:left w:val="single" w:sz="4" w:space="0" w:color="000000"/>
              <w:bottom w:val="nil" w:sz="6" w:space="0" w:color="auto"/>
              <w:right w:val="single" w:sz="4" w:space="0" w:color="000000"/>
            </w:tcBorders>
          </w:tcPr>
          <w:p>
            <w:pPr/>
          </w:p>
        </w:tc>
        <w:tc>
          <w:tcPr>
            <w:tcW w:w="3029"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2,144,325.25</w:t>
            </w:r>
          </w:p>
        </w:tc>
      </w:tr>
      <w:tr>
        <w:trPr>
          <w:trHeight w:val="346" w:hRule="exact"/>
        </w:trPr>
        <w:tc>
          <w:tcPr>
            <w:tcW w:w="29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71,194.12</w:t>
            </w:r>
          </w:p>
        </w:tc>
        <w:tc>
          <w:tcPr>
            <w:tcW w:w="3029"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10,554,825.25</w:t>
            </w:r>
          </w:p>
        </w:tc>
      </w:tr>
    </w:tbl>
    <w:p>
      <w:pPr>
        <w:spacing w:before="8"/>
        <w:ind w:left="2062" w:right="1306" w:firstLine="0"/>
        <w:jc w:val="left"/>
        <w:rPr>
          <w:rFonts w:ascii="宋体" w:hAnsi="宋体" w:cs="宋体" w:eastAsia="宋体" w:hint="default"/>
          <w:sz w:val="18"/>
          <w:szCs w:val="18"/>
        </w:rPr>
      </w:pPr>
      <w:r>
        <w:rPr/>
        <w:pict>
          <v:group style="position:absolute;margin-left:0pt;margin-top:106.101517pt;width:595.3pt;height:49.65pt;mso-position-horizontal-relative:page;mso-position-vertical-relative:paragraph;z-index:-1266448" coordorigin="0,2122" coordsize="11906,993">
            <v:shape style="position:absolute;left:0;top:2122;width:11906;height:993" type="#_x0000_t75" stroked="false">
              <v:imagedata r:id="rId247" o:title=""/>
            </v:shape>
            <v:shape style="position:absolute;left:3125;top:2539;width:8781;height:576" type="#_x0000_t75" stroked="false">
              <v:imagedata r:id="rId175" o:title=""/>
            </v:shape>
            <v:shape style="position:absolute;left:7573;top:2126;width:10;height:5" type="#_x0000_t75" stroked="false">
              <v:imagedata r:id="rId1018" o:title=""/>
            </v:shape>
            <v:shape style="position:absolute;left:9084;top:2126;width:10;height:5" type="#_x0000_t75" stroked="false">
              <v:imagedata r:id="rId1018" o:title=""/>
            </v:shape>
            <v:shape style="position:absolute;left:5939;top:2303;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130</w:t>
                    </w:r>
                  </w:p>
                </w:txbxContent>
              </v:textbox>
              <w10:wrap type="none"/>
            </v:shape>
            <w10:wrap type="none"/>
          </v:group>
        </w:pict>
      </w:r>
      <w:r>
        <w:rPr/>
        <w:pict>
          <v:group style="position:absolute;margin-left:79.704002pt;margin-top:-40.448299pt;width:450.2pt;height:5.4pt;mso-position-horizontal-relative:page;mso-position-vertical-relative:paragraph;z-index:-1265536" coordorigin="1594,-809" coordsize="9004,108">
            <v:shape style="position:absolute;left:1594;top:-809;width:2981;height:108" type="#_x0000_t75" stroked="false">
              <v:imagedata r:id="rId938" o:title=""/>
            </v:shape>
            <v:shape style="position:absolute;left:4551;top:-713;width:3022;height:12" type="#_x0000_t75" stroked="false">
              <v:imagedata r:id="rId851" o:title=""/>
            </v:shape>
            <v:shape style="position:absolute;left:7559;top:-711;width:3039;height:10" type="#_x0000_t75" stroked="false">
              <v:imagedata r:id="rId986" o:title=""/>
            </v:shape>
            <w10:wrap type="none"/>
          </v:group>
        </w:pict>
      </w:r>
      <w:r>
        <w:rPr/>
        <w:pict>
          <v:group style="position:absolute;margin-left:79.704002pt;margin-top:-23.52824pt;width:450.2pt;height:5.55pt;mso-position-horizontal-relative:page;mso-position-vertical-relative:paragraph;z-index:-1265512" coordorigin="1594,-471" coordsize="9004,111">
            <v:shape style="position:absolute;left:1594;top:-471;width:2981;height:110" type="#_x0000_t75" stroked="false">
              <v:imagedata r:id="rId1021" o:title=""/>
            </v:shape>
            <v:shape style="position:absolute;left:4551;top:-375;width:3022;height:14" type="#_x0000_t75" stroked="false">
              <v:imagedata r:id="rId858" o:title=""/>
            </v:shape>
            <v:shape style="position:absolute;left:7559;top:-370;width:3039;height:10" type="#_x0000_t75" stroked="false">
              <v:imagedata r:id="rId1020" o:title=""/>
            </v:shape>
            <w10:wrap type="none"/>
          </v:group>
        </w:pict>
      </w:r>
      <w:r>
        <w:rPr/>
        <w:pict>
          <v:shape style="position:absolute;margin-left:227.809998pt;margin-top:-1.688271pt;width:.48002pt;height:.24pt;mso-position-horizontal-relative:page;mso-position-vertical-relative:paragraph;z-index:-1265488" type="#_x0000_t75" stroked="false">
            <v:imagedata r:id="rId1022" o:title=""/>
          </v:shape>
        </w:pict>
      </w:r>
      <w:r>
        <w:rPr/>
        <w:pict>
          <v:shape style="position:absolute;margin-left:378.190002pt;margin-top:-1.688271pt;width:.48003pt;height:.24pt;mso-position-horizontal-relative:page;mso-position-vertical-relative:paragraph;z-index:-1265464" type="#_x0000_t75" stroked="false">
            <v:imagedata r:id="rId1022" o:title=""/>
          </v:shape>
        </w:pict>
      </w:r>
      <w:r>
        <w:rPr/>
        <w:pict>
          <v:shape style="position:absolute;margin-left:378.670013pt;margin-top:22.91172pt;width:.48001pt;height:.12pt;mso-position-horizontal-relative:page;mso-position-vertical-relative:paragraph;z-index:-1265440" type="#_x0000_t75" stroked="false">
            <v:imagedata r:id="rId1023" o:title=""/>
          </v:shape>
        </w:pict>
      </w:r>
      <w:r>
        <w:rPr/>
        <w:pict>
          <v:shape style="position:absolute;margin-left:454.179993pt;margin-top:22.91172pt;width:.48001pt;height:.12pt;mso-position-horizontal-relative:page;mso-position-vertical-relative:paragraph;z-index:-1265416" type="#_x0000_t75" stroked="false">
            <v:imagedata r:id="rId1023" o:title=""/>
          </v:shape>
        </w:pict>
      </w:r>
      <w:r>
        <w:rPr/>
        <w:pict>
          <v:group style="position:absolute;margin-left:79.704002pt;margin-top:33.591759pt;width:450.2pt;height:5.4pt;mso-position-horizontal-relative:page;mso-position-vertical-relative:paragraph;z-index:-1265392" coordorigin="1594,672" coordsize="9004,108">
            <v:shape style="position:absolute;left:1594;top:672;width:5999;height:108" type="#_x0000_t75" stroked="false">
              <v:imagedata r:id="rId1024" o:title=""/>
            </v:shape>
            <v:shape style="position:absolute;left:7569;top:768;width:1525;height:12" type="#_x0000_t75" stroked="false">
              <v:imagedata r:id="rId1025" o:title=""/>
            </v:shape>
            <v:shape style="position:absolute;left:9079;top:770;width:1519;height:10" type="#_x0000_t75" stroked="false">
              <v:imagedata r:id="rId1026" o:title=""/>
            </v:shape>
            <w10:wrap type="none"/>
          </v:group>
        </w:pict>
      </w:r>
      <w:r>
        <w:rPr/>
        <w:pict>
          <v:group style="position:absolute;margin-left:79.704002pt;margin-top:50.5117pt;width:450.2pt;height:5.55pt;mso-position-horizontal-relative:page;mso-position-vertical-relative:paragraph;z-index:-1265368" coordorigin="1594,1010" coordsize="9004,111">
            <v:shape style="position:absolute;left:1594;top:1010;width:5999;height:110" type="#_x0000_t75" stroked="false">
              <v:imagedata r:id="rId1027" o:title=""/>
            </v:shape>
            <v:shape style="position:absolute;left:7569;top:1106;width:1525;height:14" type="#_x0000_t75" stroked="false">
              <v:imagedata r:id="rId1028" o:title=""/>
            </v:shape>
            <v:shape style="position:absolute;left:9079;top:1111;width:1519;height:10" type="#_x0000_t75" stroked="false">
              <v:imagedata r:id="rId1029" o:title=""/>
            </v:shape>
            <w10:wrap type="none"/>
          </v:group>
        </w:pict>
      </w:r>
      <w:r>
        <w:rPr/>
        <w:pict>
          <v:group style="position:absolute;margin-left:79.704002pt;margin-top:67.547699pt;width:450.2pt;height:5.4pt;mso-position-horizontal-relative:page;mso-position-vertical-relative:paragraph;z-index:-1265344" coordorigin="1594,1351" coordsize="9004,108">
            <v:shape style="position:absolute;left:1594;top:1351;width:5999;height:108" type="#_x0000_t75" stroked="false">
              <v:imagedata r:id="rId1030" o:title=""/>
            </v:shape>
            <v:shape style="position:absolute;left:7569;top:1447;width:1525;height:12" type="#_x0000_t75" stroked="false">
              <v:imagedata r:id="rId1031" o:title=""/>
            </v:shape>
            <v:shape style="position:absolute;left:9079;top:1449;width:1519;height:10" type="#_x0000_t75" stroked="false">
              <v:imagedata r:id="rId1029" o:title=""/>
            </v:shape>
            <w10:wrap type="none"/>
          </v:group>
        </w:pict>
      </w:r>
      <w:r>
        <w:rPr/>
        <w:pict>
          <v:group style="position:absolute;margin-left:79.704002pt;margin-top:84.467758pt;width:450.2pt;height:5.55pt;mso-position-horizontal-relative:page;mso-position-vertical-relative:paragraph;z-index:-1265320" coordorigin="1594,1689" coordsize="9004,111">
            <v:shape style="position:absolute;left:1594;top:1689;width:5999;height:110" type="#_x0000_t75" stroked="false">
              <v:imagedata r:id="rId1032" o:title=""/>
            </v:shape>
            <v:shape style="position:absolute;left:7569;top:1785;width:1525;height:14" type="#_x0000_t75" stroked="false">
              <v:imagedata r:id="rId1033" o:title=""/>
            </v:shape>
            <v:shape style="position:absolute;left:9079;top:1790;width:1519;height:10" type="#_x0000_t75" stroked="false">
              <v:imagedata r:id="rId1026" o:title=""/>
            </v:shape>
            <w10:wrap type="none"/>
          </v:group>
        </w:pict>
      </w:r>
      <w:r>
        <w:rPr>
          <w:rFonts w:ascii="宋体" w:hAnsi="宋体" w:cs="宋体" w:eastAsia="宋体" w:hint="default"/>
          <w:b/>
          <w:bCs/>
          <w:sz w:val="18"/>
          <w:szCs w:val="18"/>
        </w:rPr>
        <w:t>现金流量表附注</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5999"/>
        <w:gridCol w:w="1510"/>
        <w:gridCol w:w="1510"/>
      </w:tblGrid>
      <w:tr>
        <w:trPr>
          <w:trHeight w:val="228" w:hRule="exact"/>
        </w:trPr>
        <w:tc>
          <w:tcPr>
            <w:tcW w:w="5999"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16"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1510"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left="479" w:right="0"/>
              <w:jc w:val="left"/>
              <w:rPr>
                <w:rFonts w:ascii="宋体" w:hAnsi="宋体" w:cs="宋体" w:eastAsia="宋体" w:hint="default"/>
                <w:sz w:val="18"/>
                <w:szCs w:val="18"/>
              </w:rPr>
            </w:pPr>
            <w:r>
              <w:rPr>
                <w:rFonts w:ascii="宋体" w:hAnsi="宋体" w:cs="宋体" w:eastAsia="宋体" w:hint="default"/>
                <w:sz w:val="18"/>
                <w:szCs w:val="18"/>
              </w:rPr>
              <w:t>本期数</w:t>
            </w:r>
          </w:p>
        </w:tc>
        <w:tc>
          <w:tcPr>
            <w:tcW w:w="1510"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left="479" w:right="0"/>
              <w:jc w:val="left"/>
              <w:rPr>
                <w:rFonts w:ascii="宋体" w:hAnsi="宋体" w:cs="宋体" w:eastAsia="宋体" w:hint="default"/>
                <w:sz w:val="18"/>
                <w:szCs w:val="18"/>
              </w:rPr>
            </w:pPr>
            <w:r>
              <w:rPr>
                <w:rFonts w:ascii="宋体" w:hAnsi="宋体" w:cs="宋体" w:eastAsia="宋体" w:hint="default"/>
                <w:sz w:val="18"/>
                <w:szCs w:val="18"/>
              </w:rPr>
              <w:t>上期数</w:t>
            </w:r>
          </w:p>
        </w:tc>
      </w:tr>
      <w:tr>
        <w:trPr>
          <w:trHeight w:val="369"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将净利润调节为经营活动现金流量：</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80"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43,706,847.93</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40,146,439.36</w:t>
            </w:r>
          </w:p>
        </w:tc>
      </w:tr>
      <w:tr>
        <w:trPr>
          <w:trHeight w:val="7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1,617,341.30</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215,570.20</w:t>
            </w:r>
          </w:p>
        </w:tc>
      </w:tr>
      <w:tr>
        <w:trPr>
          <w:trHeight w:val="346" w:hRule="exact"/>
        </w:trPr>
        <w:tc>
          <w:tcPr>
            <w:tcW w:w="5999"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3,372,208.56</w:t>
            </w:r>
          </w:p>
        </w:tc>
        <w:tc>
          <w:tcPr>
            <w:tcW w:w="15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2,390,772.58</w:t>
            </w:r>
          </w:p>
        </w:tc>
      </w:tr>
    </w:tbl>
    <w:p>
      <w:pPr>
        <w:spacing w:after="0" w:line="240" w:lineRule="auto"/>
        <w:jc w:val="right"/>
        <w:rPr>
          <w:rFonts w:ascii="Times New Roman" w:hAnsi="Times New Roman" w:cs="Times New Roman" w:eastAsia="Times New Roman" w:hint="default"/>
          <w:sz w:val="18"/>
          <w:szCs w:val="18"/>
        </w:rPr>
        <w:sectPr>
          <w:headerReference w:type="default" r:id="rId993"/>
          <w:footerReference w:type="default" r:id="rId994"/>
          <w:pgSz w:w="11910" w:h="16840"/>
          <w:pgMar w:header="584" w:footer="0" w:top="1140" w:bottom="0" w:left="0" w:right="0"/>
        </w:sectPr>
      </w:pPr>
    </w:p>
    <w:p>
      <w:pPr>
        <w:spacing w:line="240" w:lineRule="auto" w:before="2"/>
        <w:rPr>
          <w:rFonts w:ascii="宋体" w:hAnsi="宋体" w:cs="宋体" w:eastAsia="宋体" w:hint="default"/>
          <w:b/>
          <w:bCs/>
          <w:sz w:val="3"/>
          <w:szCs w:val="3"/>
        </w:rPr>
      </w:pPr>
      <w:r>
        <w:rPr/>
        <w:pict>
          <v:shape style="position:absolute;margin-left:378.670013pt;margin-top:61.439983pt;width:.48001pt;height:.12pt;mso-position-horizontal-relative:page;mso-position-vertical-relative:page;z-index:-1265296" type="#_x0000_t75" stroked="false">
            <v:imagedata r:id="rId1023" o:title=""/>
          </v:shape>
        </w:pict>
      </w:r>
      <w:r>
        <w:rPr/>
        <w:pict>
          <v:shape style="position:absolute;margin-left:454.179993pt;margin-top:61.439983pt;width:.48001pt;height:.12pt;mso-position-horizontal-relative:page;mso-position-vertical-relative:page;z-index:-1265272" type="#_x0000_t75" stroked="false">
            <v:imagedata r:id="rId1023" o:title=""/>
          </v:shape>
        </w:pict>
      </w:r>
      <w:r>
        <w:rPr/>
        <w:pict>
          <v:group style="position:absolute;margin-left:79.704002pt;margin-top:73.080025pt;width:450.2pt;height:5.4pt;mso-position-horizontal-relative:page;mso-position-vertical-relative:page;z-index:-1265248" coordorigin="1594,1462" coordsize="9004,108">
            <v:shape style="position:absolute;left:1594;top:1462;width:5999;height:108" type="#_x0000_t75" stroked="false">
              <v:imagedata r:id="rId1030" o:title=""/>
            </v:shape>
            <v:shape style="position:absolute;left:7569;top:1558;width:1525;height:12" type="#_x0000_t75" stroked="false">
              <v:imagedata r:id="rId1031" o:title=""/>
            </v:shape>
            <v:shape style="position:absolute;left:9079;top:1560;width:1519;height:10" type="#_x0000_t75" stroked="false">
              <v:imagedata r:id="rId1029" o:title=""/>
            </v:shape>
            <w10:wrap type="none"/>
          </v:group>
        </w:pict>
      </w:r>
      <w:r>
        <w:rPr/>
        <w:pict>
          <v:group style="position:absolute;margin-left:79.704002pt;margin-top:90.019966pt;width:450.2pt;height:5.4pt;mso-position-horizontal-relative:page;mso-position-vertical-relative:page;z-index:-1265224" coordorigin="1594,1800" coordsize="9004,108">
            <v:shape style="position:absolute;left:1594;top:1800;width:5999;height:108" type="#_x0000_t75" stroked="false">
              <v:imagedata r:id="rId1030" o:title=""/>
            </v:shape>
            <v:shape style="position:absolute;left:7569;top:1896;width:1525;height:12" type="#_x0000_t75" stroked="false">
              <v:imagedata r:id="rId1031" o:title=""/>
            </v:shape>
            <v:shape style="position:absolute;left:9079;top:1899;width:1519;height:10" type="#_x0000_t75" stroked="false">
              <v:imagedata r:id="rId1029" o:title=""/>
            </v:shape>
            <w10:wrap type="none"/>
          </v:group>
        </w:pict>
      </w:r>
      <w:r>
        <w:rPr/>
        <w:pict>
          <v:group style="position:absolute;margin-left:79.704002pt;margin-top:106.940025pt;width:450.2pt;height:5.55pt;mso-position-horizontal-relative:page;mso-position-vertical-relative:page;z-index:-1265200" coordorigin="1594,2139" coordsize="9004,111">
            <v:shape style="position:absolute;left:1594;top:2139;width:5999;height:110" type="#_x0000_t75" stroked="false">
              <v:imagedata r:id="rId1032" o:title=""/>
            </v:shape>
            <v:shape style="position:absolute;left:7569;top:2235;width:1525;height:14" type="#_x0000_t75" stroked="false">
              <v:imagedata r:id="rId1033" o:title=""/>
            </v:shape>
            <v:shape style="position:absolute;left:9079;top:2240;width:1519;height:10" type="#_x0000_t75" stroked="false">
              <v:imagedata r:id="rId1026" o:title=""/>
            </v:shape>
            <w10:wrap type="none"/>
          </v:group>
        </w:pict>
      </w:r>
      <w:r>
        <w:rPr/>
        <w:pict>
          <v:group style="position:absolute;margin-left:79.704002pt;margin-top:123.979965pt;width:450.2pt;height:5.55pt;mso-position-horizontal-relative:page;mso-position-vertical-relative:page;z-index:-1265176" coordorigin="1594,2480" coordsize="9004,111">
            <v:shape style="position:absolute;left:1594;top:2480;width:5999;height:110" type="#_x0000_t75" stroked="false">
              <v:imagedata r:id="rId1032" o:title=""/>
            </v:shape>
            <v:shape style="position:absolute;left:7569;top:2576;width:1525;height:14" type="#_x0000_t75" stroked="false">
              <v:imagedata r:id="rId1033" o:title=""/>
            </v:shape>
            <v:shape style="position:absolute;left:9079;top:2580;width:1519;height:10" type="#_x0000_t75" stroked="false">
              <v:imagedata r:id="rId1029" o:title=""/>
            </v:shape>
            <w10:wrap type="none"/>
          </v:group>
        </w:pict>
      </w:r>
      <w:r>
        <w:rPr/>
        <w:pict>
          <v:group style="position:absolute;margin-left:79.704002pt;margin-top:141.019958pt;width:450.2pt;height:5.4pt;mso-position-horizontal-relative:page;mso-position-vertical-relative:page;z-index:-1265152" coordorigin="1594,2820" coordsize="9004,108">
            <v:shape style="position:absolute;left:1594;top:2820;width:5999;height:108" type="#_x0000_t75" stroked="false">
              <v:imagedata r:id="rId1030" o:title=""/>
            </v:shape>
            <v:shape style="position:absolute;left:7569;top:2916;width:1525;height:12" type="#_x0000_t75" stroked="false">
              <v:imagedata r:id="rId1031" o:title=""/>
            </v:shape>
            <v:shape style="position:absolute;left:9079;top:2919;width:1519;height:10" type="#_x0000_t75" stroked="false">
              <v:imagedata r:id="rId1029" o:title=""/>
            </v:shape>
            <w10:wrap type="none"/>
          </v:group>
        </w:pict>
      </w:r>
      <w:r>
        <w:rPr/>
        <w:pict>
          <v:group style="position:absolute;margin-left:79.704002pt;margin-top:157.940018pt;width:450.2pt;height:5.55pt;mso-position-horizontal-relative:page;mso-position-vertical-relative:page;z-index:-1265128" coordorigin="1594,3159" coordsize="9004,111">
            <v:shape style="position:absolute;left:1594;top:3159;width:5999;height:110" type="#_x0000_t75" stroked="false">
              <v:imagedata r:id="rId1032" o:title=""/>
            </v:shape>
            <v:shape style="position:absolute;left:7569;top:3255;width:1525;height:14" type="#_x0000_t75" stroked="false">
              <v:imagedata r:id="rId1033" o:title=""/>
            </v:shape>
            <v:shape style="position:absolute;left:9079;top:3260;width:1519;height:10" type="#_x0000_t75" stroked="false">
              <v:imagedata r:id="rId1026" o:title=""/>
            </v:shape>
            <w10:wrap type="none"/>
          </v:group>
        </w:pict>
      </w:r>
      <w:r>
        <w:rPr/>
        <w:pict>
          <v:group style="position:absolute;margin-left:79.704002pt;margin-top:174.979965pt;width:450.2pt;height:5.55pt;mso-position-horizontal-relative:page;mso-position-vertical-relative:page;z-index:-1265104" coordorigin="1594,3500" coordsize="9004,111">
            <v:shape style="position:absolute;left:1594;top:3500;width:5999;height:110" type="#_x0000_t75" stroked="false">
              <v:imagedata r:id="rId1032" o:title=""/>
            </v:shape>
            <v:shape style="position:absolute;left:7569;top:3596;width:1525;height:14" type="#_x0000_t75" stroked="false">
              <v:imagedata r:id="rId1033" o:title=""/>
            </v:shape>
            <v:shape style="position:absolute;left:9079;top:3600;width:1519;height:10" type="#_x0000_t75" stroked="false">
              <v:imagedata r:id="rId1029" o:title=""/>
            </v:shape>
            <w10:wrap type="none"/>
          </v:group>
        </w:pict>
      </w:r>
      <w:r>
        <w:rPr/>
        <w:pict>
          <v:group style="position:absolute;margin-left:79.704002pt;margin-top:192.019958pt;width:450.2pt;height:5.4pt;mso-position-horizontal-relative:page;mso-position-vertical-relative:page;z-index:-1265080" coordorigin="1594,3840" coordsize="9004,108">
            <v:shape style="position:absolute;left:1594;top:3840;width:5999;height:108" type="#_x0000_t75" stroked="false">
              <v:imagedata r:id="rId1030" o:title=""/>
            </v:shape>
            <v:shape style="position:absolute;left:7569;top:3936;width:1525;height:12" type="#_x0000_t75" stroked="false">
              <v:imagedata r:id="rId1031" o:title=""/>
            </v:shape>
            <v:shape style="position:absolute;left:9079;top:3939;width:1519;height:10" type="#_x0000_t75" stroked="false">
              <v:imagedata r:id="rId1029" o:title=""/>
            </v:shape>
            <w10:wrap type="none"/>
          </v:group>
        </w:pict>
      </w:r>
      <w:r>
        <w:rPr/>
        <w:pict>
          <v:group style="position:absolute;margin-left:79.704002pt;margin-top:208.940018pt;width:450.2pt;height:5.55pt;mso-position-horizontal-relative:page;mso-position-vertical-relative:page;z-index:-1265056" coordorigin="1594,4179" coordsize="9004,111">
            <v:shape style="position:absolute;left:1594;top:4179;width:5999;height:110" type="#_x0000_t75" stroked="false">
              <v:imagedata r:id="rId1032" o:title=""/>
            </v:shape>
            <v:shape style="position:absolute;left:7569;top:4275;width:1525;height:14" type="#_x0000_t75" stroked="false">
              <v:imagedata r:id="rId1033" o:title=""/>
            </v:shape>
            <v:shape style="position:absolute;left:9079;top:4280;width:1519;height:10" type="#_x0000_t75" stroked="false">
              <v:imagedata r:id="rId1026" o:title=""/>
            </v:shape>
            <w10:wrap type="none"/>
          </v:group>
        </w:pict>
      </w:r>
      <w:r>
        <w:rPr/>
        <w:pict>
          <v:group style="position:absolute;margin-left:79.704002pt;margin-top:225.979965pt;width:450.2pt;height:5.55pt;mso-position-horizontal-relative:page;mso-position-vertical-relative:page;z-index:-1265032" coordorigin="1594,4520" coordsize="9004,111">
            <v:shape style="position:absolute;left:1594;top:4520;width:5999;height:110" type="#_x0000_t75" stroked="false">
              <v:imagedata r:id="rId1032" o:title=""/>
            </v:shape>
            <v:shape style="position:absolute;left:7569;top:4616;width:1525;height:14" type="#_x0000_t75" stroked="false">
              <v:imagedata r:id="rId1033" o:title=""/>
            </v:shape>
            <v:shape style="position:absolute;left:9079;top:4620;width:1519;height:10" type="#_x0000_t75" stroked="false">
              <v:imagedata r:id="rId1029" o:title=""/>
            </v:shape>
            <w10:wrap type="none"/>
          </v:group>
        </w:pict>
      </w:r>
      <w:r>
        <w:rPr/>
        <w:pict>
          <v:group style="position:absolute;margin-left:79.704002pt;margin-top:243.019958pt;width:450.2pt;height:5.4pt;mso-position-horizontal-relative:page;mso-position-vertical-relative:page;z-index:-1265008" coordorigin="1594,4860" coordsize="9004,108">
            <v:shape style="position:absolute;left:1594;top:4860;width:5999;height:108" type="#_x0000_t75" stroked="false">
              <v:imagedata r:id="rId1030" o:title=""/>
            </v:shape>
            <v:shape style="position:absolute;left:7569;top:4956;width:1525;height:12" type="#_x0000_t75" stroked="false">
              <v:imagedata r:id="rId1031" o:title=""/>
            </v:shape>
            <v:shape style="position:absolute;left:9079;top:4959;width:1519;height:10" type="#_x0000_t75" stroked="false">
              <v:imagedata r:id="rId1029" o:title=""/>
            </v:shape>
            <w10:wrap type="none"/>
          </v:group>
        </w:pict>
      </w:r>
      <w:r>
        <w:rPr/>
        <w:pict>
          <v:group style="position:absolute;margin-left:79.704002pt;margin-top:264.980011pt;width:450.2pt;height:.5pt;mso-position-horizontal-relative:page;mso-position-vertical-relative:page;z-index:-1264984" coordorigin="1594,5300" coordsize="9004,10">
            <v:shape style="position:absolute;left:1594;top:5300;width:7490;height:10" type="#_x0000_t75" stroked="false">
              <v:imagedata r:id="rId1035" o:title=""/>
            </v:shape>
            <v:shape style="position:absolute;left:9079;top:5300;width:1519;height:10" type="#_x0000_t75" stroked="false">
              <v:imagedata r:id="rId1026" o:title=""/>
            </v:shape>
            <w10:wrap type="none"/>
          </v:group>
        </w:pict>
      </w:r>
      <w:r>
        <w:rPr/>
        <w:pict>
          <v:group style="position:absolute;margin-left:79.704002pt;margin-top:277.010010pt;width:450.2pt;height:5.55pt;mso-position-horizontal-relative:page;mso-position-vertical-relative:page;z-index:-1264960" coordorigin="1594,5540" coordsize="9004,111">
            <v:shape style="position:absolute;left:1594;top:5540;width:5999;height:110" type="#_x0000_t75" stroked="false">
              <v:imagedata r:id="rId1036" o:title=""/>
            </v:shape>
            <v:shape style="position:absolute;left:7569;top:5636;width:1525;height:14" type="#_x0000_t75" stroked="false">
              <v:imagedata r:id="rId1033" o:title=""/>
            </v:shape>
            <v:shape style="position:absolute;left:9079;top:5641;width:1519;height:10" type="#_x0000_t75" stroked="false">
              <v:imagedata r:id="rId1029" o:title=""/>
            </v:shape>
            <w10:wrap type="none"/>
          </v:group>
        </w:pict>
      </w:r>
      <w:r>
        <w:rPr/>
        <w:pict>
          <v:group style="position:absolute;margin-left:79.704002pt;margin-top:294.050018pt;width:450.2pt;height:5.4pt;mso-position-horizontal-relative:page;mso-position-vertical-relative:page;z-index:-1264936" coordorigin="1594,5881" coordsize="9004,108">
            <v:shape style="position:absolute;left:1594;top:5881;width:5999;height:108" type="#_x0000_t75" stroked="false">
              <v:imagedata r:id="rId1037" o:title=""/>
            </v:shape>
            <v:shape style="position:absolute;left:7569;top:5977;width:1525;height:12" type="#_x0000_t75" stroked="false">
              <v:imagedata r:id="rId1031" o:title=""/>
            </v:shape>
            <v:shape style="position:absolute;left:9079;top:5979;width:1519;height:10" type="#_x0000_t75" stroked="false">
              <v:imagedata r:id="rId1029" o:title=""/>
            </v:shape>
            <w10:wrap type="none"/>
          </v:group>
        </w:pict>
      </w:r>
      <w:r>
        <w:rPr/>
        <w:pict>
          <v:group style="position:absolute;margin-left:79.704002pt;margin-top:310.969910pt;width:450.2pt;height:5.55pt;mso-position-horizontal-relative:page;mso-position-vertical-relative:page;z-index:-1264912" coordorigin="1594,6219" coordsize="9004,111">
            <v:shape style="position:absolute;left:1594;top:6219;width:5999;height:110" type="#_x0000_t75" stroked="false">
              <v:imagedata r:id="rId1032" o:title=""/>
            </v:shape>
            <v:shape style="position:absolute;left:7569;top:6315;width:1525;height:14" type="#_x0000_t75" stroked="false">
              <v:imagedata r:id="rId1033" o:title=""/>
            </v:shape>
            <v:shape style="position:absolute;left:9079;top:6320;width:1519;height:10" type="#_x0000_t75" stroked="false">
              <v:imagedata r:id="rId1029" o:title=""/>
            </v:shape>
            <w10:wrap type="none"/>
          </v:group>
        </w:pict>
      </w:r>
      <w:r>
        <w:rPr/>
        <w:pict>
          <v:group style="position:absolute;margin-left:79.704002pt;margin-top:328.010010pt;width:450.2pt;height:5.55pt;mso-position-horizontal-relative:page;mso-position-vertical-relative:page;z-index:-1264888" coordorigin="1594,6560" coordsize="9004,111">
            <v:shape style="position:absolute;left:1594;top:6560;width:5999;height:110" type="#_x0000_t75" stroked="false">
              <v:imagedata r:id="rId1038" o:title=""/>
            </v:shape>
            <v:shape style="position:absolute;left:7569;top:6656;width:1525;height:14" type="#_x0000_t75" stroked="false">
              <v:imagedata r:id="rId1033" o:title=""/>
            </v:shape>
            <v:shape style="position:absolute;left:9079;top:6661;width:1519;height:10" type="#_x0000_t75" stroked="false">
              <v:imagedata r:id="rId1029" o:title=""/>
            </v:shape>
            <w10:wrap type="none"/>
          </v:group>
        </w:pict>
      </w:r>
      <w:r>
        <w:rPr/>
        <w:pict>
          <v:group style="position:absolute;margin-left:79.704002pt;margin-top:345.049988pt;width:450.2pt;height:5.4pt;mso-position-horizontal-relative:page;mso-position-vertical-relative:page;z-index:-1264864" coordorigin="1594,6901" coordsize="9004,108">
            <v:shape style="position:absolute;left:1594;top:6901;width:5999;height:108" type="#_x0000_t75" stroked="false">
              <v:imagedata r:id="rId1039" o:title=""/>
            </v:shape>
            <v:shape style="position:absolute;left:7569;top:6997;width:1525;height:12" type="#_x0000_t75" stroked="false">
              <v:imagedata r:id="rId1031" o:title=""/>
            </v:shape>
            <v:shape style="position:absolute;left:9079;top:6999;width:1519;height:10" type="#_x0000_t75" stroked="false">
              <v:imagedata r:id="rId1029" o:title=""/>
            </v:shape>
            <w10:wrap type="none"/>
          </v:group>
        </w:pict>
      </w:r>
      <w:r>
        <w:rPr/>
        <w:pict>
          <v:group style="position:absolute;margin-left:79.704002pt;margin-top:361.969971pt;width:450.2pt;height:5.55pt;mso-position-horizontal-relative:page;mso-position-vertical-relative:page;z-index:-1264840" coordorigin="1594,7239" coordsize="9004,111">
            <v:shape style="position:absolute;left:1594;top:7239;width:5999;height:110" type="#_x0000_t75" stroked="false">
              <v:imagedata r:id="rId1032" o:title=""/>
            </v:shape>
            <v:shape style="position:absolute;left:7569;top:7335;width:1525;height:14" type="#_x0000_t75" stroked="false">
              <v:imagedata r:id="rId1033" o:title=""/>
            </v:shape>
            <v:shape style="position:absolute;left:9079;top:7340;width:1519;height:10" type="#_x0000_t75" stroked="false">
              <v:imagedata r:id="rId1029" o:title=""/>
            </v:shape>
            <w10:wrap type="none"/>
          </v:group>
        </w:pict>
      </w:r>
    </w:p>
    <w:tbl>
      <w:tblPr>
        <w:tblW w:w="0" w:type="auto"/>
        <w:jc w:val="left"/>
        <w:tblInd w:w="1579" w:type="dxa"/>
        <w:tblLayout w:type="fixed"/>
        <w:tblCellMar>
          <w:top w:w="0" w:type="dxa"/>
          <w:left w:w="0" w:type="dxa"/>
          <w:bottom w:w="0" w:type="dxa"/>
          <w:right w:w="0" w:type="dxa"/>
        </w:tblCellMar>
        <w:tblLook w:val="01E0"/>
      </w:tblPr>
      <w:tblGrid>
        <w:gridCol w:w="5999"/>
        <w:gridCol w:w="1510"/>
        <w:gridCol w:w="1510"/>
      </w:tblGrid>
      <w:tr>
        <w:trPr>
          <w:trHeight w:val="247" w:hRule="exact"/>
        </w:trPr>
        <w:tc>
          <w:tcPr>
            <w:tcW w:w="5999" w:type="dxa"/>
            <w:tcBorders>
              <w:top w:val="single" w:sz="12" w:space="0" w:color="000000"/>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964,207.89</w:t>
            </w:r>
          </w:p>
        </w:tc>
        <w:tc>
          <w:tcPr>
            <w:tcW w:w="1510" w:type="dxa"/>
            <w:tcBorders>
              <w:top w:val="single" w:sz="12" w:space="0" w:color="000000"/>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209,014.85</w:t>
            </w:r>
          </w:p>
        </w:tc>
      </w:tr>
      <w:tr>
        <w:trPr>
          <w:trHeight w:val="369"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48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81,750.64</w:t>
            </w:r>
          </w:p>
        </w:tc>
        <w:tc>
          <w:tcPr>
            <w:tcW w:w="1510" w:type="dxa"/>
            <w:tcBorders>
              <w:top w:val="nil" w:sz="6" w:space="0" w:color="auto"/>
              <w:left w:val="single" w:sz="4" w:space="0" w:color="000000"/>
              <w:bottom w:val="nil" w:sz="6" w:space="0" w:color="auto"/>
              <w:right w:val="nil" w:sz="6" w:space="0" w:color="auto"/>
            </w:tcBorders>
          </w:tcPr>
          <w:p>
            <w:pPr/>
          </w:p>
        </w:tc>
      </w:tr>
      <w:tr>
        <w:trPr>
          <w:trHeight w:val="7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-75,976.42</w:t>
            </w:r>
          </w:p>
        </w:tc>
      </w:tr>
      <w:tr>
        <w:trPr>
          <w:trHeight w:val="6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70"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6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1,055,362.50</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4"/>
              <w:jc w:val="right"/>
              <w:rPr>
                <w:rFonts w:ascii="Times New Roman" w:hAnsi="Times New Roman" w:cs="Times New Roman" w:eastAsia="Times New Roman" w:hint="default"/>
                <w:sz w:val="18"/>
                <w:szCs w:val="18"/>
              </w:rPr>
            </w:pPr>
            <w:r>
              <w:rPr>
                <w:rFonts w:ascii="Times New Roman"/>
                <w:spacing w:val="-1"/>
                <w:sz w:val="18"/>
              </w:rPr>
              <w:t>1,463,912.00</w:t>
            </w:r>
          </w:p>
        </w:tc>
      </w:tr>
      <w:tr>
        <w:trPr>
          <w:trHeight w:val="6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70"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-638,078.09</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-207,679.99</w:t>
            </w:r>
          </w:p>
        </w:tc>
      </w:tr>
      <w:tr>
        <w:trPr>
          <w:trHeight w:val="6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-135,211.32</w:t>
            </w:r>
          </w:p>
        </w:tc>
        <w:tc>
          <w:tcPr>
            <w:tcW w:w="1510" w:type="dxa"/>
            <w:tcBorders>
              <w:top w:val="nil" w:sz="6" w:space="0" w:color="auto"/>
              <w:left w:val="single" w:sz="4" w:space="0" w:color="000000"/>
              <w:bottom w:val="nil" w:sz="6" w:space="0" w:color="auto"/>
              <w:right w:val="nil" w:sz="6" w:space="0" w:color="auto"/>
            </w:tcBorders>
          </w:tcPr>
          <w:p>
            <w:pPr/>
          </w:p>
        </w:tc>
      </w:tr>
      <w:tr>
        <w:trPr>
          <w:trHeight w:val="6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-8,213,463.20</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-3,818,827.07</w:t>
            </w:r>
          </w:p>
        </w:tc>
      </w:tr>
      <w:tr>
        <w:trPr>
          <w:trHeight w:val="70"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-28,109,487.32</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-11,397,691.68</w:t>
            </w:r>
          </w:p>
        </w:tc>
      </w:tr>
      <w:tr>
        <w:trPr>
          <w:trHeight w:val="6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346"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8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16,610,141.89</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16,785,385.58</w:t>
            </w:r>
          </w:p>
        </w:tc>
      </w:tr>
      <w:tr>
        <w:trPr>
          <w:trHeight w:val="256"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48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306,924.05</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-89,141.98</w:t>
            </w:r>
          </w:p>
        </w:tc>
      </w:tr>
      <w:tr>
        <w:trPr>
          <w:trHeight w:val="80"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83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30,618,544.83</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45,621,777.43</w:t>
            </w:r>
          </w:p>
        </w:tc>
      </w:tr>
      <w:tr>
        <w:trPr>
          <w:trHeight w:val="7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3"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6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0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80"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0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7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0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7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70"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0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356,556,467.15</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413,845,523.69</w:t>
            </w:r>
          </w:p>
        </w:tc>
      </w:tr>
      <w:tr>
        <w:trPr>
          <w:trHeight w:val="6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93"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51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413,845,523.69</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8"/>
                <w:szCs w:val="18"/>
              </w:rPr>
            </w:pPr>
            <w:r>
              <w:rPr>
                <w:rFonts w:ascii="Times New Roman"/>
                <w:spacing w:val="-1"/>
                <w:sz w:val="18"/>
              </w:rPr>
              <w:t>33,925,865.09</w:t>
            </w:r>
          </w:p>
        </w:tc>
      </w:tr>
      <w:tr>
        <w:trPr>
          <w:trHeight w:val="78"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261"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93"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80" w:hRule="exact"/>
        </w:trPr>
        <w:tc>
          <w:tcPr>
            <w:tcW w:w="5999"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339" w:hRule="exact"/>
        </w:trPr>
        <w:tc>
          <w:tcPr>
            <w:tcW w:w="599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93"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510"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348" w:hRule="exact"/>
        </w:trPr>
        <w:tc>
          <w:tcPr>
            <w:tcW w:w="5999"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5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-57,289,056.54</w:t>
            </w:r>
          </w:p>
        </w:tc>
        <w:tc>
          <w:tcPr>
            <w:tcW w:w="1510"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4"/>
              <w:jc w:val="right"/>
              <w:rPr>
                <w:rFonts w:ascii="Times New Roman" w:hAnsi="Times New Roman" w:cs="Times New Roman" w:eastAsia="Times New Roman" w:hint="default"/>
                <w:sz w:val="18"/>
                <w:szCs w:val="18"/>
              </w:rPr>
            </w:pPr>
            <w:r>
              <w:rPr>
                <w:rFonts w:ascii="Times New Roman"/>
                <w:spacing w:val="-1"/>
                <w:sz w:val="18"/>
              </w:rPr>
              <w:t>379,919,658.60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91.588264pt;width:450.2pt;height:5.55pt;mso-position-horizontal-relative:page;mso-position-vertical-relative:paragraph;z-index:-1264816" coordorigin="1594,-1832" coordsize="9004,111">
            <v:shape style="position:absolute;left:1594;top:-1832;width:5999;height:110" type="#_x0000_t75" stroked="false">
              <v:imagedata r:id="rId1040" o:title=""/>
            </v:shape>
            <v:shape style="position:absolute;left:7569;top:-1736;width:1525;height:14" type="#_x0000_t75" stroked="false">
              <v:imagedata r:id="rId1033" o:title=""/>
            </v:shape>
            <v:shape style="position:absolute;left:9079;top:-1731;width:1519;height:10" type="#_x0000_t75" stroked="false">
              <v:imagedata r:id="rId1029" o:title=""/>
            </v:shape>
            <w10:wrap type="none"/>
          </v:group>
        </w:pict>
      </w:r>
      <w:r>
        <w:rPr/>
        <w:pict>
          <v:group style="position:absolute;margin-left:79.704002pt;margin-top:-74.548271pt;width:450.2pt;height:5.4pt;mso-position-horizontal-relative:page;mso-position-vertical-relative:paragraph;z-index:-1264792" coordorigin="1594,-1491" coordsize="9004,108">
            <v:shape style="position:absolute;left:1594;top:-1491;width:5999;height:108" type="#_x0000_t75" stroked="false">
              <v:imagedata r:id="rId1041" o:title=""/>
            </v:shape>
            <v:shape style="position:absolute;left:7569;top:-1395;width:1525;height:12" type="#_x0000_t75" stroked="false">
              <v:imagedata r:id="rId1031" o:title=""/>
            </v:shape>
            <v:shape style="position:absolute;left:9079;top:-1393;width:1519;height:10" type="#_x0000_t75" stroked="false">
              <v:imagedata r:id="rId1029" o:title=""/>
            </v:shape>
            <w10:wrap type="none"/>
          </v:group>
        </w:pict>
      </w:r>
      <w:r>
        <w:rPr/>
        <w:pict>
          <v:group style="position:absolute;margin-left:79.704002pt;margin-top:-57.628296pt;width:450.2pt;height:5.55pt;mso-position-horizontal-relative:page;mso-position-vertical-relative:paragraph;z-index:-1264768" coordorigin="1594,-1153" coordsize="9004,111">
            <v:shape style="position:absolute;left:1594;top:-1153;width:5999;height:110" type="#_x0000_t75" stroked="false">
              <v:imagedata r:id="rId1032" o:title=""/>
            </v:shape>
            <v:shape style="position:absolute;left:7569;top:-1057;width:1525;height:14" type="#_x0000_t75" stroked="false">
              <v:imagedata r:id="rId1033" o:title=""/>
            </v:shape>
            <v:shape style="position:absolute;left:9079;top:-1052;width:1519;height:10" type="#_x0000_t75" stroked="false">
              <v:imagedata r:id="rId1029" o:title=""/>
            </v:shape>
            <w10:wrap type="none"/>
          </v:group>
        </w:pict>
      </w:r>
      <w:r>
        <w:rPr/>
        <w:pict>
          <v:group style="position:absolute;margin-left:79.704002pt;margin-top:-40.588268pt;width:450.2pt;height:5.55pt;mso-position-horizontal-relative:page;mso-position-vertical-relative:paragraph;z-index:-1264744" coordorigin="1594,-812" coordsize="9004,111">
            <v:shape style="position:absolute;left:1594;top:-812;width:5999;height:110" type="#_x0000_t75" stroked="false">
              <v:imagedata r:id="rId1042" o:title=""/>
            </v:shape>
            <v:shape style="position:absolute;left:7569;top:-716;width:1525;height:14" type="#_x0000_t75" stroked="false">
              <v:imagedata r:id="rId1033" o:title=""/>
            </v:shape>
            <v:shape style="position:absolute;left:9079;top:-711;width:1519;height:10" type="#_x0000_t75" stroked="false">
              <v:imagedata r:id="rId1029" o:title=""/>
            </v:shape>
            <w10:wrap type="none"/>
          </v:group>
        </w:pict>
      </w:r>
      <w:r>
        <w:rPr/>
        <w:pict>
          <v:group style="position:absolute;margin-left:79.704002pt;margin-top:-23.528297pt;width:450.2pt;height:5.4pt;mso-position-horizontal-relative:page;mso-position-vertical-relative:paragraph;z-index:-1264720" coordorigin="1594,-471" coordsize="9004,108">
            <v:shape style="position:absolute;left:1594;top:-471;width:5999;height:108" type="#_x0000_t75" stroked="false">
              <v:imagedata r:id="rId1043" o:title=""/>
            </v:shape>
            <v:shape style="position:absolute;left:7569;top:-375;width:1525;height:12" type="#_x0000_t75" stroked="false">
              <v:imagedata r:id="rId1031" o:title=""/>
            </v:shape>
            <v:shape style="position:absolute;left:9079;top:-372;width:1519;height:10" type="#_x0000_t75" stroked="false">
              <v:imagedata r:id="rId1029" o:title=""/>
            </v:shape>
            <w10:wrap type="none"/>
          </v:group>
        </w:pict>
      </w:r>
      <w:r>
        <w:rPr/>
        <w:pict>
          <v:shape style="position:absolute;margin-left:229.490005pt;margin-top:22.911722pt;width:.48pt;height:.12pt;mso-position-horizontal-relative:page;mso-position-vertical-relative:paragraph;z-index:-1264696" type="#_x0000_t75" stroked="false">
            <v:imagedata r:id="rId1023" o:title=""/>
          </v:shape>
        </w:pict>
      </w:r>
      <w:r>
        <w:rPr/>
        <w:pict>
          <v:shape style="position:absolute;margin-left:379.630005pt;margin-top:22.911722pt;width:.48001pt;height:.12pt;mso-position-horizontal-relative:page;mso-position-vertical-relative:paragraph;z-index:-1264672" type="#_x0000_t75" stroked="false">
            <v:imagedata r:id="rId1023" o:title=""/>
          </v:shape>
        </w:pict>
      </w:r>
      <w:r>
        <w:rPr/>
        <w:pict>
          <v:group style="position:absolute;margin-left:79.704002pt;margin-top:33.591702pt;width:450.2pt;height:5.3pt;mso-position-horizontal-relative:page;mso-position-vertical-relative:paragraph;z-index:-1264648" coordorigin="1594,672" coordsize="9004,106">
            <v:shape style="position:absolute;left:1594;top:672;width:3015;height:106" type="#_x0000_t75" stroked="false">
              <v:imagedata r:id="rId1044" o:title=""/>
            </v:shape>
            <v:shape style="position:absolute;left:4585;top:768;width:3008;height:10" type="#_x0000_t75" stroked="false">
              <v:imagedata r:id="rId852" o:title=""/>
            </v:shape>
            <v:shape style="position:absolute;left:7588;top:768;width:3010;height:10" type="#_x0000_t75" stroked="false">
              <v:imagedata r:id="rId852" o:title=""/>
            </v:shape>
            <w10:wrap type="none"/>
          </v:group>
        </w:pict>
      </w:r>
      <w:r>
        <w:rPr/>
        <w:pict>
          <v:group style="position:absolute;margin-left:79.704002pt;margin-top:50.391701pt;width:450.2pt;height:5.55pt;mso-position-horizontal-relative:page;mso-position-vertical-relative:paragraph;z-index:-1264624" coordorigin="1594,1008" coordsize="9004,111">
            <v:shape style="position:absolute;left:1594;top:1008;width:3015;height:110" type="#_x0000_t75" stroked="false">
              <v:imagedata r:id="rId857" o:title=""/>
            </v:shape>
            <v:shape style="position:absolute;left:4585;top:1104;width:3017;height:14" type="#_x0000_t75" stroked="false">
              <v:imagedata r:id="rId1045" o:title=""/>
            </v:shape>
            <v:shape style="position:absolute;left:7588;top:1109;width:3010;height:10" type="#_x0000_t75" stroked="false">
              <v:imagedata r:id="rId852" o:title=""/>
            </v:shape>
            <w10:wrap type="none"/>
          </v:group>
        </w:pict>
      </w:r>
      <w:r>
        <w:rPr/>
        <w:pict>
          <v:group style="position:absolute;margin-left:79.704002pt;margin-top:72.471741pt;width:450.2pt;height:.5pt;mso-position-horizontal-relative:page;mso-position-vertical-relative:paragraph;z-index:-1264600" coordorigin="1594,1449" coordsize="9004,10">
            <v:shape style="position:absolute;left:1594;top:1449;width:2996;height:10" type="#_x0000_t75" stroked="false">
              <v:imagedata r:id="rId853" o:title=""/>
            </v:shape>
            <v:shape style="position:absolute;left:4585;top:1449;width:3008;height:10" type="#_x0000_t75" stroked="false">
              <v:imagedata r:id="rId852" o:title=""/>
            </v:shape>
            <v:shape style="position:absolute;left:7588;top:1449;width:3010;height:10" type="#_x0000_t75" stroked="false">
              <v:imagedata r:id="rId852" o:title=""/>
            </v:shape>
            <w10:wrap type="none"/>
          </v:group>
        </w:pict>
      </w:r>
      <w:r>
        <w:rPr>
          <w:rFonts w:ascii="宋体" w:hAnsi="宋体" w:cs="宋体" w:eastAsia="宋体" w:hint="default"/>
          <w:b/>
          <w:bCs/>
          <w:sz w:val="18"/>
          <w:szCs w:val="18"/>
        </w:rPr>
        <w:t>期末列示于现金流量表的现金及现金等价物包括</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3015"/>
        <w:gridCol w:w="3003"/>
        <w:gridCol w:w="3000"/>
      </w:tblGrid>
      <w:tr>
        <w:trPr>
          <w:trHeight w:val="228" w:hRule="exact"/>
        </w:trPr>
        <w:tc>
          <w:tcPr>
            <w:tcW w:w="3015"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03" w:type="dxa"/>
            <w:tcBorders>
              <w:top w:val="single" w:sz="12" w:space="0" w:color="000000"/>
              <w:left w:val="single" w:sz="4" w:space="0" w:color="000000"/>
              <w:bottom w:val="nil" w:sz="6" w:space="0" w:color="auto"/>
              <w:right w:val="single" w:sz="4" w:space="0" w:color="000000"/>
            </w:tcBorders>
          </w:tcPr>
          <w:p>
            <w:pPr>
              <w:pStyle w:val="TableParagraph"/>
              <w:spacing w:line="234" w:lineRule="exact"/>
              <w:ind w:right="3"/>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000" w:type="dxa"/>
            <w:tcBorders>
              <w:top w:val="single" w:sz="12" w:space="0" w:color="000000"/>
              <w:left w:val="single" w:sz="4" w:space="0" w:color="000000"/>
              <w:bottom w:val="nil" w:sz="6" w:space="0" w:color="auto"/>
              <w:right w:val="nil" w:sz="6" w:space="0" w:color="auto"/>
            </w:tcBorders>
          </w:tcPr>
          <w:p>
            <w:pPr>
              <w:pStyle w:val="TableParagraph"/>
              <w:spacing w:line="234" w:lineRule="exact"/>
              <w:ind w:right="4"/>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366"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356,556,467.15</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413,845,523.69</w:t>
            </w:r>
          </w:p>
        </w:tc>
      </w:tr>
      <w:tr>
        <w:trPr>
          <w:trHeight w:val="80"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减：受到限制的存款</w:t>
            </w:r>
          </w:p>
        </w:tc>
        <w:tc>
          <w:tcPr>
            <w:tcW w:w="3003" w:type="dxa"/>
            <w:tcBorders>
              <w:top w:val="nil" w:sz="6" w:space="0" w:color="auto"/>
              <w:left w:val="single" w:sz="4" w:space="0" w:color="000000"/>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267"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年末现金及现金等价物余额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2"/>
              <w:jc w:val="right"/>
              <w:rPr>
                <w:rFonts w:ascii="Times New Roman" w:hAnsi="Times New Roman" w:cs="Times New Roman" w:eastAsia="Times New Roman" w:hint="default"/>
                <w:sz w:val="18"/>
                <w:szCs w:val="18"/>
              </w:rPr>
            </w:pPr>
            <w:r>
              <w:rPr>
                <w:rFonts w:ascii="Times New Roman"/>
                <w:spacing w:val="-1"/>
                <w:sz w:val="18"/>
              </w:rPr>
              <w:t>356,556,467.15</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5"/>
              <w:jc w:val="right"/>
              <w:rPr>
                <w:rFonts w:ascii="Times New Roman" w:hAnsi="Times New Roman" w:cs="Times New Roman" w:eastAsia="Times New Roman" w:hint="default"/>
                <w:sz w:val="18"/>
                <w:szCs w:val="18"/>
              </w:rPr>
            </w:pPr>
            <w:r>
              <w:rPr>
                <w:rFonts w:ascii="Times New Roman"/>
                <w:spacing w:val="-1"/>
                <w:sz w:val="18"/>
              </w:rPr>
              <w:t>413,845,523.69</w:t>
            </w:r>
          </w:p>
        </w:tc>
      </w:tr>
      <w:tr>
        <w:trPr>
          <w:trHeight w:val="80" w:hRule="exact"/>
        </w:trPr>
        <w:tc>
          <w:tcPr>
            <w:tcW w:w="3015" w:type="dxa"/>
            <w:tcBorders>
              <w:top w:val="nil" w:sz="6" w:space="0" w:color="auto"/>
              <w:left w:val="nil" w:sz="6" w:space="0" w:color="auto"/>
              <w:bottom w:val="nil" w:sz="6" w:space="0" w:color="auto"/>
              <w:right w:val="nil" w:sz="6" w:space="0" w:color="auto"/>
            </w:tcBorders>
          </w:tcPr>
          <w:p>
            <w:pPr/>
          </w:p>
        </w:tc>
        <w:tc>
          <w:tcPr>
            <w:tcW w:w="3003" w:type="dxa"/>
            <w:tcBorders>
              <w:top w:val="nil" w:sz="6" w:space="0" w:color="auto"/>
              <w:left w:val="nil" w:sz="6" w:space="0" w:color="auto"/>
              <w:bottom w:val="nil" w:sz="6" w:space="0" w:color="auto"/>
              <w:right w:val="single" w:sz="4" w:space="0" w:color="000000"/>
            </w:tcBorders>
          </w:tcPr>
          <w:p>
            <w:pPr/>
          </w:p>
        </w:tc>
        <w:tc>
          <w:tcPr>
            <w:tcW w:w="3000"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01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减：年初现金及现金等价物余额</w:t>
            </w:r>
          </w:p>
        </w:tc>
        <w:tc>
          <w:tcPr>
            <w:tcW w:w="300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2"/>
              <w:jc w:val="right"/>
              <w:rPr>
                <w:rFonts w:ascii="Times New Roman" w:hAnsi="Times New Roman" w:cs="Times New Roman" w:eastAsia="Times New Roman" w:hint="default"/>
                <w:sz w:val="18"/>
                <w:szCs w:val="18"/>
              </w:rPr>
            </w:pPr>
            <w:r>
              <w:rPr>
                <w:rFonts w:ascii="Times New Roman"/>
                <w:spacing w:val="-1"/>
                <w:sz w:val="18"/>
              </w:rPr>
              <w:t>413,845,523.69</w:t>
            </w:r>
          </w:p>
        </w:tc>
        <w:tc>
          <w:tcPr>
            <w:tcW w:w="3000"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33,925,865.09</w:t>
            </w:r>
          </w:p>
        </w:tc>
      </w:tr>
      <w:tr>
        <w:trPr>
          <w:trHeight w:val="346" w:hRule="exact"/>
        </w:trPr>
        <w:tc>
          <w:tcPr>
            <w:tcW w:w="301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-57,289,056.54</w:t>
            </w:r>
          </w:p>
        </w:tc>
        <w:tc>
          <w:tcPr>
            <w:tcW w:w="3000"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379,919,658.60</w:t>
            </w:r>
          </w:p>
        </w:tc>
      </w:tr>
    </w:tbl>
    <w:p>
      <w:pPr>
        <w:spacing w:line="240" w:lineRule="auto" w:before="0"/>
        <w:rPr>
          <w:rFonts w:ascii="宋体" w:hAnsi="宋体" w:cs="宋体" w:eastAsia="宋体" w:hint="default"/>
          <w:b/>
          <w:bCs/>
          <w:sz w:val="18"/>
          <w:szCs w:val="18"/>
        </w:rPr>
      </w:pPr>
    </w:p>
    <w:p>
      <w:pPr>
        <w:spacing w:before="123"/>
        <w:ind w:left="2062" w:right="1306" w:firstLine="0"/>
        <w:jc w:val="left"/>
        <w:rPr>
          <w:rFonts w:ascii="宋体" w:hAnsi="宋体" w:cs="宋体" w:eastAsia="宋体" w:hint="default"/>
          <w:sz w:val="18"/>
          <w:szCs w:val="18"/>
        </w:rPr>
      </w:pPr>
      <w:r>
        <w:rPr/>
        <w:pict>
          <v:group style="position:absolute;margin-left:79.704002pt;margin-top:-52.248238pt;width:450.2pt;height:5.4pt;mso-position-horizontal-relative:page;mso-position-vertical-relative:paragraph;z-index:-1264576" coordorigin="1594,-1045" coordsize="9004,108">
            <v:shape style="position:absolute;left:1594;top:-1045;width:3015;height:108" type="#_x0000_t75" stroked="false">
              <v:imagedata r:id="rId1046" o:title=""/>
            </v:shape>
            <v:shape style="position:absolute;left:4585;top:-949;width:3017;height:12" type="#_x0000_t75" stroked="false">
              <v:imagedata r:id="rId851" o:title=""/>
            </v:shape>
            <v:shape style="position:absolute;left:7588;top:-947;width:3010;height:10" type="#_x0000_t75" stroked="false">
              <v:imagedata r:id="rId852" o:title=""/>
            </v:shape>
            <w10:wrap type="none"/>
          </v:group>
        </w:pict>
      </w:r>
      <w:r>
        <w:rPr/>
        <w:pict>
          <v:group style="position:absolute;margin-left:79.704002pt;margin-top:-35.3283pt;width:450.2pt;height:5.55pt;mso-position-horizontal-relative:page;mso-position-vertical-relative:paragraph;z-index:-1264552" coordorigin="1594,-707" coordsize="9004,111">
            <v:shape style="position:absolute;left:1594;top:-707;width:3015;height:110" type="#_x0000_t75" stroked="false">
              <v:imagedata r:id="rId857" o:title=""/>
            </v:shape>
            <v:shape style="position:absolute;left:4585;top:-611;width:3017;height:14" type="#_x0000_t75" stroked="false">
              <v:imagedata r:id="rId1045" o:title=""/>
            </v:shape>
            <v:shape style="position:absolute;left:7588;top:-606;width:3010;height:10" type="#_x0000_t75" stroked="false">
              <v:imagedata r:id="rId852" o:title=""/>
            </v:shape>
            <w10:wrap type="none"/>
          </v:group>
        </w:pict>
      </w:r>
      <w:r>
        <w:rPr>
          <w:rFonts w:ascii="宋体" w:hAnsi="宋体" w:cs="宋体" w:eastAsia="宋体" w:hint="default"/>
          <w:b/>
          <w:bCs/>
          <w:sz w:val="18"/>
          <w:szCs w:val="18"/>
        </w:rPr>
        <w:t>九、母公司财务报表主要项目注释</w:t>
      </w:r>
      <w:r>
        <w:rPr>
          <w:rFonts w:ascii="宋体" w:hAnsi="宋体" w:cs="宋体" w:eastAsia="宋体" w:hint="default"/>
          <w:sz w:val="18"/>
          <w:szCs w:val="18"/>
        </w:rPr>
      </w:r>
    </w:p>
    <w:p>
      <w:pPr>
        <w:spacing w:line="374" w:lineRule="auto" w:before="155"/>
        <w:ind w:left="2062" w:right="8830" w:firstLine="0"/>
        <w:jc w:val="left"/>
        <w:rPr>
          <w:rFonts w:ascii="宋体" w:hAnsi="宋体" w:cs="宋体" w:eastAsia="宋体" w:hint="default"/>
          <w:sz w:val="18"/>
          <w:szCs w:val="18"/>
        </w:rPr>
      </w:pPr>
      <w:r>
        <w:rPr/>
        <w:pict>
          <v:group style="position:absolute;margin-left:79.704002pt;margin-top:49.821724pt;width:450.2pt;height:112.45pt;mso-position-horizontal-relative:page;mso-position-vertical-relative:paragraph;z-index:-1264528" coordorigin="1594,996" coordsize="9004,2249">
            <v:shape style="position:absolute;left:2924;top:996;width:10;height:2" type="#_x0000_t75" stroked="false">
              <v:imagedata r:id="rId1023" o:title=""/>
            </v:shape>
            <v:group style="position:absolute;left:2924;top:1018;width:10;height:20" coordorigin="2924,1018" coordsize="10,20">
              <v:shape style="position:absolute;left:2924;top:1018;width:10;height:20" coordorigin="2924,1018" coordsize="10,20" path="m2924,1037l2933,1037,2933,1018,2924,1018,2924,1037xe" filled="true" fillcolor="#000000" stroked="false">
                <v:path arrowok="t"/>
                <v:fill type="solid"/>
              </v:shape>
            </v:group>
            <v:group style="position:absolute;left:2924;top:1037;width:10;height:20" coordorigin="2924,1037" coordsize="10,20">
              <v:shape style="position:absolute;left:2924;top:1037;width:10;height:20" coordorigin="2924,1037" coordsize="10,20" path="m2924,1056l2933,1056,2933,1037,2924,1037,2924,1056xe" filled="true" fillcolor="#000000" stroked="false">
                <v:path arrowok="t"/>
                <v:fill type="solid"/>
              </v:shape>
            </v:group>
            <v:group style="position:absolute;left:2924;top:1056;width:10;height:20" coordorigin="2924,1056" coordsize="10,20">
              <v:shape style="position:absolute;left:2924;top:1056;width:10;height:20" coordorigin="2924,1056" coordsize="10,20" path="m2924,1076l2933,1076,2933,1056,2924,1056,2924,1076xe" filled="true" fillcolor="#000000" stroked="false">
                <v:path arrowok="t"/>
                <v:fill type="solid"/>
              </v:shape>
            </v:group>
            <v:group style="position:absolute;left:2924;top:1076;width:10;height:20" coordorigin="2924,1076" coordsize="10,20">
              <v:shape style="position:absolute;left:2924;top:1076;width:10;height:20" coordorigin="2924,1076" coordsize="10,20" path="m2924,1095l2933,1095,2933,1076,2924,1076,2924,1095xe" filled="true" fillcolor="#000000" stroked="false">
                <v:path arrowok="t"/>
                <v:fill type="solid"/>
              </v:shape>
            </v:group>
            <v:group style="position:absolute;left:2924;top:1095;width:10;height:20" coordorigin="2924,1095" coordsize="10,20">
              <v:shape style="position:absolute;left:2924;top:1095;width:10;height:20" coordorigin="2924,1095" coordsize="10,20" path="m2924,1114l2933,1114,2933,1095,2924,1095,2924,1114xe" filled="true" fillcolor="#000000" stroked="false">
                <v:path arrowok="t"/>
                <v:fill type="solid"/>
              </v:shape>
            </v:group>
            <v:group style="position:absolute;left:2924;top:1114;width:10;height:20" coordorigin="2924,1114" coordsize="10,20">
              <v:shape style="position:absolute;left:2924;top:1114;width:10;height:20" coordorigin="2924,1114" coordsize="10,20" path="m2924,1133l2933,1133,2933,1114,2924,1114,2924,1133xe" filled="true" fillcolor="#000000" stroked="false">
                <v:path arrowok="t"/>
                <v:fill type="solid"/>
              </v:shape>
            </v:group>
            <v:group style="position:absolute;left:2924;top:1133;width:10;height:20" coordorigin="2924,1133" coordsize="10,20">
              <v:shape style="position:absolute;left:2924;top:1133;width:10;height:20" coordorigin="2924,1133" coordsize="10,20" path="m2924,1152l2933,1152,2933,1133,2924,1133,2924,1152xe" filled="true" fillcolor="#000000" stroked="false">
                <v:path arrowok="t"/>
                <v:fill type="solid"/>
              </v:shape>
            </v:group>
            <v:group style="position:absolute;left:2924;top:1152;width:10;height:20" coordorigin="2924,1152" coordsize="10,20">
              <v:shape style="position:absolute;left:2924;top:1152;width:10;height:20" coordorigin="2924,1152" coordsize="10,20" path="m2924,1172l2933,1172,2933,1152,2924,1152,2924,1172xe" filled="true" fillcolor="#000000" stroked="false">
                <v:path arrowok="t"/>
                <v:fill type="solid"/>
              </v:shape>
            </v:group>
            <v:group style="position:absolute;left:2924;top:1172;width:10;height:20" coordorigin="2924,1172" coordsize="10,20">
              <v:shape style="position:absolute;left:2924;top:1172;width:10;height:20" coordorigin="2924,1172" coordsize="10,20" path="m2924,1191l2933,1191,2933,1172,2924,1172,2924,1191xe" filled="true" fillcolor="#000000" stroked="false">
                <v:path arrowok="t"/>
                <v:fill type="solid"/>
              </v:shape>
            </v:group>
            <v:group style="position:absolute;left:2924;top:1191;width:10;height:20" coordorigin="2924,1191" coordsize="10,20">
              <v:shape style="position:absolute;left:2924;top:1191;width:10;height:20" coordorigin="2924,1191" coordsize="10,20" path="m2924,1210l2933,1210,2933,1191,2924,1191,2924,1210xe" filled="true" fillcolor="#000000" stroked="false">
                <v:path arrowok="t"/>
                <v:fill type="solid"/>
              </v:shape>
            </v:group>
            <v:group style="position:absolute;left:2924;top:1210;width:10;height:20" coordorigin="2924,1210" coordsize="10,20">
              <v:shape style="position:absolute;left:2924;top:1210;width:10;height:20" coordorigin="2924,1210" coordsize="10,20" path="m2924,1229l2933,1229,2933,1210,2924,1210,2924,1229xe" filled="true" fillcolor="#000000" stroked="false">
                <v:path arrowok="t"/>
                <v:fill type="solid"/>
              </v:shape>
            </v:group>
            <v:group style="position:absolute;left:2924;top:1229;width:10;height:20" coordorigin="2924,1229" coordsize="10,20">
              <v:shape style="position:absolute;left:2924;top:1229;width:10;height:20" coordorigin="2924,1229" coordsize="10,20" path="m2924,1248l2933,1248,2933,1229,2924,1229,2924,1248xe" filled="true" fillcolor="#000000" stroked="false">
                <v:path arrowok="t"/>
                <v:fill type="solid"/>
              </v:shape>
            </v:group>
            <v:group style="position:absolute;left:2924;top:1248;width:10;height:20" coordorigin="2924,1248" coordsize="10,20">
              <v:shape style="position:absolute;left:2924;top:1248;width:10;height:20" coordorigin="2924,1248" coordsize="10,20" path="m2924,1268l2933,1268,2933,1248,2924,1248,2924,1268xe" filled="true" fillcolor="#000000" stroked="false">
                <v:path arrowok="t"/>
                <v:fill type="solid"/>
              </v:shape>
            </v:group>
            <v:group style="position:absolute;left:2924;top:1268;width:10;height:20" coordorigin="2924,1268" coordsize="10,20">
              <v:shape style="position:absolute;left:2924;top:1268;width:10;height:20" coordorigin="2924,1268" coordsize="10,20" path="m2924,1287l2933,1287,2933,1268,2924,1268,2924,1287xe" filled="true" fillcolor="#000000" stroked="false">
                <v:path arrowok="t"/>
                <v:fill type="solid"/>
              </v:shape>
            </v:group>
            <v:group style="position:absolute;left:2924;top:1287;width:10;height:20" coordorigin="2924,1287" coordsize="10,20">
              <v:shape style="position:absolute;left:2924;top:1287;width:10;height:20" coordorigin="2924,1287" coordsize="10,20" path="m2924,1306l2933,1306,2933,1287,2924,1287,2924,1306xe" filled="true" fillcolor="#000000" stroked="false">
                <v:path arrowok="t"/>
                <v:fill type="solid"/>
              </v:shape>
            </v:group>
            <v:group style="position:absolute;left:2924;top:1306;width:10;height:20" coordorigin="2924,1306" coordsize="10,20">
              <v:shape style="position:absolute;left:2924;top:1306;width:10;height:20" coordorigin="2924,1306" coordsize="10,20" path="m2924,1325l2933,1325,2933,1306,2924,1306,2924,1325xe" filled="true" fillcolor="#000000" stroked="false">
                <v:path arrowok="t"/>
                <v:fill type="solid"/>
              </v:shape>
            </v:group>
            <v:group style="position:absolute;left:2924;top:1331;width:10;height:2" coordorigin="2924,1331" coordsize="10,2">
              <v:shape style="position:absolute;left:2924;top:1331;width:10;height:2" coordorigin="2924,1331" coordsize="10,0" path="m2924,1331l2933,1331e" filled="false" stroked="true" strokeweight=".599980pt" strokecolor="#000000">
                <v:path arrowok="t"/>
              </v:shape>
            </v:group>
            <v:group style="position:absolute;left:2924;top:1342;width:10;height:2" coordorigin="2924,1342" coordsize="10,2">
              <v:shape style="position:absolute;left:2924;top:1342;width:10;height:2" coordorigin="2924,1342" coordsize="10,0" path="m2924,1342l2933,1342e" filled="false" stroked="true" strokeweight=".48004pt" strokecolor="#000000">
                <v:path arrowok="t"/>
              </v:shape>
              <v:shape style="position:absolute;left:2933;top:1337;width:1244;height:10" type="#_x0000_t75" stroked="false">
                <v:imagedata r:id="rId1047" o:title=""/>
              </v:shape>
              <v:shape style="position:absolute;left:4172;top:1337;width:2588;height:10" type="#_x0000_t75" stroked="false">
                <v:imagedata r:id="rId1048" o:title=""/>
              </v:shape>
              <v:shape style="position:absolute;left:6755;top:1337;width:1255;height:10" type="#_x0000_t75" stroked="false">
                <v:imagedata r:id="rId1049" o:title=""/>
              </v:shape>
              <v:shape style="position:absolute;left:8005;top:1337;width:715;height:10" type="#_x0000_t75" stroked="false">
                <v:imagedata r:id="rId405" o:title=""/>
              </v:shape>
              <v:shape style="position:absolute;left:8716;top:1337;width:1882;height:10" type="#_x0000_t75" stroked="false">
                <v:imagedata r:id="rId1050" o:title=""/>
              </v:shape>
            </v:group>
            <v:group style="position:absolute;left:2924;top:1347;width:10;height:20" coordorigin="2924,1347" coordsize="10,20">
              <v:shape style="position:absolute;left:2924;top:1347;width:10;height:20" coordorigin="2924,1347" coordsize="10,20" path="m2924,1366l2933,1366,2933,1347,2924,1347,2924,1366xe" filled="true" fillcolor="#000000" stroked="false">
                <v:path arrowok="t"/>
                <v:fill type="solid"/>
              </v:shape>
            </v:group>
            <v:group style="position:absolute;left:2924;top:1366;width:10;height:20" coordorigin="2924,1366" coordsize="10,20">
              <v:shape style="position:absolute;left:2924;top:1366;width:10;height:20" coordorigin="2924,1366" coordsize="10,20" path="m2924,1385l2933,1385,2933,1366,2924,1366,2924,1385xe" filled="true" fillcolor="#000000" stroked="false">
                <v:path arrowok="t"/>
                <v:fill type="solid"/>
              </v:shape>
            </v:group>
            <v:group style="position:absolute;left:2924;top:1385;width:10;height:20" coordorigin="2924,1385" coordsize="10,20">
              <v:shape style="position:absolute;left:2924;top:1385;width:10;height:20" coordorigin="2924,1385" coordsize="10,20" path="m2924,1404l2933,1404,2933,1385,2924,1385,2924,1404xe" filled="true" fillcolor="#000000" stroked="false">
                <v:path arrowok="t"/>
                <v:fill type="solid"/>
              </v:shape>
            </v:group>
            <v:group style="position:absolute;left:2924;top:1404;width:10;height:20" coordorigin="2924,1404" coordsize="10,20">
              <v:shape style="position:absolute;left:2924;top:1404;width:10;height:20" coordorigin="2924,1404" coordsize="10,20" path="m2924,1424l2933,1424,2933,1404,2924,1404,2924,1424xe" filled="true" fillcolor="#000000" stroked="false">
                <v:path arrowok="t"/>
                <v:fill type="solid"/>
              </v:shape>
            </v:group>
            <v:group style="position:absolute;left:2924;top:1424;width:10;height:20" coordorigin="2924,1424" coordsize="10,20">
              <v:shape style="position:absolute;left:2924;top:1424;width:10;height:20" coordorigin="2924,1424" coordsize="10,20" path="m2924,1443l2933,1443,2933,1424,2924,1424,2924,1443xe" filled="true" fillcolor="#000000" stroked="false">
                <v:path arrowok="t"/>
                <v:fill type="solid"/>
              </v:shape>
            </v:group>
            <v:group style="position:absolute;left:2924;top:1443;width:10;height:20" coordorigin="2924,1443" coordsize="10,20">
              <v:shape style="position:absolute;left:2924;top:1443;width:10;height:20" coordorigin="2924,1443" coordsize="10,20" path="m2924,1462l2933,1462,2933,1443,2924,1443,2924,1462xe" filled="true" fillcolor="#000000" stroked="false">
                <v:path arrowok="t"/>
                <v:fill type="solid"/>
              </v:shape>
            </v:group>
            <v:group style="position:absolute;left:2924;top:1462;width:10;height:20" coordorigin="2924,1462" coordsize="10,20">
              <v:shape style="position:absolute;left:2924;top:1462;width:10;height:20" coordorigin="2924,1462" coordsize="10,20" path="m2924,1481l2933,1481,2933,1462,2924,1462,2924,1481xe" filled="true" fillcolor="#000000" stroked="false">
                <v:path arrowok="t"/>
                <v:fill type="solid"/>
              </v:shape>
            </v:group>
            <v:group style="position:absolute;left:2924;top:1481;width:10;height:20" coordorigin="2924,1481" coordsize="10,20">
              <v:shape style="position:absolute;left:2924;top:1481;width:10;height:20" coordorigin="2924,1481" coordsize="10,20" path="m2924,1500l2933,1500,2933,1481,2924,1481,2924,1500xe" filled="true" fillcolor="#000000" stroked="false">
                <v:path arrowok="t"/>
                <v:fill type="solid"/>
              </v:shape>
            </v:group>
            <v:group style="position:absolute;left:2924;top:1500;width:10;height:20" coordorigin="2924,1500" coordsize="10,20">
              <v:shape style="position:absolute;left:2924;top:1500;width:10;height:20" coordorigin="2924,1500" coordsize="10,20" path="m2924,1520l2933,1520,2933,1500,2924,1500,2924,1520xe" filled="true" fillcolor="#000000" stroked="false">
                <v:path arrowok="t"/>
                <v:fill type="solid"/>
              </v:shape>
            </v:group>
            <v:group style="position:absolute;left:2924;top:1520;width:10;height:20" coordorigin="2924,1520" coordsize="10,20">
              <v:shape style="position:absolute;left:2924;top:1520;width:10;height:20" coordorigin="2924,1520" coordsize="10,20" path="m2924,1539l2933,1539,2933,1520,2924,1520,2924,1539xe" filled="true" fillcolor="#000000" stroked="false">
                <v:path arrowok="t"/>
                <v:fill type="solid"/>
              </v:shape>
            </v:group>
            <v:group style="position:absolute;left:2924;top:1539;width:10;height:20" coordorigin="2924,1539" coordsize="10,20">
              <v:shape style="position:absolute;left:2924;top:1539;width:10;height:20" coordorigin="2924,1539" coordsize="10,20" path="m2924,1558l2933,1558,2933,1539,2924,1539,2924,1558xe" filled="true" fillcolor="#000000" stroked="false">
                <v:path arrowok="t"/>
                <v:fill type="solid"/>
              </v:shape>
            </v:group>
            <v:group style="position:absolute;left:2924;top:1558;width:10;height:20" coordorigin="2924,1558" coordsize="10,20">
              <v:shape style="position:absolute;left:2924;top:1558;width:10;height:20" coordorigin="2924,1558" coordsize="10,20" path="m2924,1577l2933,1577,2933,1558,2924,1558,2924,1577xe" filled="true" fillcolor="#000000" stroked="false">
                <v:path arrowok="t"/>
                <v:fill type="solid"/>
              </v:shape>
            </v:group>
            <v:group style="position:absolute;left:2924;top:1577;width:10;height:20" coordorigin="2924,1577" coordsize="10,20">
              <v:shape style="position:absolute;left:2924;top:1577;width:10;height:20" coordorigin="2924,1577" coordsize="10,20" path="m2924,1596l2933,1596,2933,1577,2924,1577,2924,1596xe" filled="true" fillcolor="#000000" stroked="false">
                <v:path arrowok="t"/>
                <v:fill type="solid"/>
              </v:shape>
            </v:group>
            <v:group style="position:absolute;left:4887;top:1347;width:10;height:20" coordorigin="4887,1347" coordsize="10,20">
              <v:shape style="position:absolute;left:4887;top:1347;width:10;height:20" coordorigin="4887,1347" coordsize="10,20" path="m4887,1366l4897,1366,4897,1347,4887,1347,4887,1366xe" filled="true" fillcolor="#000000" stroked="false">
                <v:path arrowok="t"/>
                <v:fill type="solid"/>
              </v:shape>
            </v:group>
            <v:group style="position:absolute;left:4887;top:1366;width:10;height:20" coordorigin="4887,1366" coordsize="10,20">
              <v:shape style="position:absolute;left:4887;top:1366;width:10;height:20" coordorigin="4887,1366" coordsize="10,20" path="m4887,1385l4897,1385,4897,1366,4887,1366,4887,1385xe" filled="true" fillcolor="#000000" stroked="false">
                <v:path arrowok="t"/>
                <v:fill type="solid"/>
              </v:shape>
            </v:group>
            <v:group style="position:absolute;left:4887;top:1385;width:10;height:20" coordorigin="4887,1385" coordsize="10,20">
              <v:shape style="position:absolute;left:4887;top:1385;width:10;height:20" coordorigin="4887,1385" coordsize="10,20" path="m4887,1404l4897,1404,4897,1385,4887,1385,4887,1404xe" filled="true" fillcolor="#000000" stroked="false">
                <v:path arrowok="t"/>
                <v:fill type="solid"/>
              </v:shape>
            </v:group>
            <v:group style="position:absolute;left:4887;top:1404;width:10;height:20" coordorigin="4887,1404" coordsize="10,20">
              <v:shape style="position:absolute;left:4887;top:1404;width:10;height:20" coordorigin="4887,1404" coordsize="10,20" path="m4887,1424l4897,1424,4897,1404,4887,1404,4887,1424xe" filled="true" fillcolor="#000000" stroked="false">
                <v:path arrowok="t"/>
                <v:fill type="solid"/>
              </v:shape>
            </v:group>
            <v:group style="position:absolute;left:4887;top:1424;width:10;height:20" coordorigin="4887,1424" coordsize="10,20">
              <v:shape style="position:absolute;left:4887;top:1424;width:10;height:20" coordorigin="4887,1424" coordsize="10,20" path="m4887,1443l4897,1443,4897,1424,4887,1424,4887,1443xe" filled="true" fillcolor="#000000" stroked="false">
                <v:path arrowok="t"/>
                <v:fill type="solid"/>
              </v:shape>
            </v:group>
            <v:group style="position:absolute;left:4887;top:1443;width:10;height:20" coordorigin="4887,1443" coordsize="10,20">
              <v:shape style="position:absolute;left:4887;top:1443;width:10;height:20" coordorigin="4887,1443" coordsize="10,20" path="m4887,1462l4897,1462,4897,1443,4887,1443,4887,1462xe" filled="true" fillcolor="#000000" stroked="false">
                <v:path arrowok="t"/>
                <v:fill type="solid"/>
              </v:shape>
            </v:group>
            <v:group style="position:absolute;left:4887;top:1462;width:10;height:20" coordorigin="4887,1462" coordsize="10,20">
              <v:shape style="position:absolute;left:4887;top:1462;width:10;height:20" coordorigin="4887,1462" coordsize="10,20" path="m4887,1481l4897,1481,4897,1462,4887,1462,4887,1481xe" filled="true" fillcolor="#000000" stroked="false">
                <v:path arrowok="t"/>
                <v:fill type="solid"/>
              </v:shape>
            </v:group>
            <v:group style="position:absolute;left:4887;top:1481;width:10;height:20" coordorigin="4887,1481" coordsize="10,20">
              <v:shape style="position:absolute;left:4887;top:1481;width:10;height:20" coordorigin="4887,1481" coordsize="10,20" path="m4887,1500l4897,1500,4897,1481,4887,1481,4887,1500xe" filled="true" fillcolor="#000000" stroked="false">
                <v:path arrowok="t"/>
                <v:fill type="solid"/>
              </v:shape>
            </v:group>
            <v:group style="position:absolute;left:4887;top:1500;width:10;height:20" coordorigin="4887,1500" coordsize="10,20">
              <v:shape style="position:absolute;left:4887;top:1500;width:10;height:20" coordorigin="4887,1500" coordsize="10,20" path="m4887,1520l4897,1520,4897,1500,4887,1500,4887,1520xe" filled="true" fillcolor="#000000" stroked="false">
                <v:path arrowok="t"/>
                <v:fill type="solid"/>
              </v:shape>
            </v:group>
            <v:group style="position:absolute;left:4887;top:1520;width:10;height:20" coordorigin="4887,1520" coordsize="10,20">
              <v:shape style="position:absolute;left:4887;top:1520;width:10;height:20" coordorigin="4887,1520" coordsize="10,20" path="m4887,1539l4897,1539,4897,1520,4887,1520,4887,1539xe" filled="true" fillcolor="#000000" stroked="false">
                <v:path arrowok="t"/>
                <v:fill type="solid"/>
              </v:shape>
            </v:group>
            <v:group style="position:absolute;left:4887;top:1539;width:10;height:20" coordorigin="4887,1539" coordsize="10,20">
              <v:shape style="position:absolute;left:4887;top:1539;width:10;height:20" coordorigin="4887,1539" coordsize="10,20" path="m4887,1558l4897,1558,4897,1539,4887,1539,4887,1558xe" filled="true" fillcolor="#000000" stroked="false">
                <v:path arrowok="t"/>
                <v:fill type="solid"/>
              </v:shape>
            </v:group>
            <v:group style="position:absolute;left:4887;top:1558;width:10;height:20" coordorigin="4887,1558" coordsize="10,20">
              <v:shape style="position:absolute;left:4887;top:1558;width:10;height:20" coordorigin="4887,1558" coordsize="10,20" path="m4887,1577l4897,1577,4897,1558,4887,1558,4887,1577xe" filled="true" fillcolor="#000000" stroked="false">
                <v:path arrowok="t"/>
                <v:fill type="solid"/>
              </v:shape>
            </v:group>
            <v:group style="position:absolute;left:4887;top:1577;width:10;height:20" coordorigin="4887,1577" coordsize="10,20">
              <v:shape style="position:absolute;left:4887;top:1577;width:10;height:20" coordorigin="4887,1577" coordsize="10,20" path="m4887,1596l4897,1596,4897,1577,4887,1577,4887,1596xe" filled="true" fillcolor="#000000" stroked="false">
                <v:path arrowok="t"/>
                <v:fill type="solid"/>
              </v:shape>
            </v:group>
            <v:group style="position:absolute;left:4887;top:1596;width:10;height:20" coordorigin="4887,1596" coordsize="10,20">
              <v:shape style="position:absolute;left:4887;top:1596;width:10;height:20" coordorigin="4887,1596" coordsize="10,20" path="m4887,1616l4897,1616,4897,1596,4887,1596,4887,1616xe" filled="true" fillcolor="#000000" stroked="false">
                <v:path arrowok="t"/>
                <v:fill type="solid"/>
              </v:shape>
            </v:group>
            <v:group style="position:absolute;left:4887;top:1616;width:10;height:20" coordorigin="4887,1616" coordsize="10,20">
              <v:shape style="position:absolute;left:4887;top:1616;width:10;height:20" coordorigin="4887,1616" coordsize="10,20" path="m4887,1635l4897,1635,4897,1616,4887,1616,4887,1635xe" filled="true" fillcolor="#000000" stroked="false">
                <v:path arrowok="t"/>
                <v:fill type="solid"/>
              </v:shape>
            </v:group>
            <v:group style="position:absolute;left:4887;top:1635;width:10;height:20" coordorigin="4887,1635" coordsize="10,20">
              <v:shape style="position:absolute;left:4887;top:1635;width:10;height:20" coordorigin="4887,1635" coordsize="10,20" path="m4887,1654l4897,1654,4897,1635,4887,1635,4887,1654xe" filled="true" fillcolor="#000000" stroked="false">
                <v:path arrowok="t"/>
                <v:fill type="solid"/>
              </v:shape>
            </v:group>
            <v:group style="position:absolute;left:4887;top:1654;width:10;height:20" coordorigin="4887,1654" coordsize="10,20">
              <v:shape style="position:absolute;left:4887;top:1654;width:10;height:20" coordorigin="4887,1654" coordsize="10,20" path="m4887,1673l4897,1673,4897,1654,4887,1654,4887,1673xe" filled="true" fillcolor="#000000" stroked="false">
                <v:path arrowok="t"/>
                <v:fill type="solid"/>
              </v:shape>
            </v:group>
            <v:group style="position:absolute;left:4887;top:1680;width:10;height:2" coordorigin="4887,1680" coordsize="10,2">
              <v:shape style="position:absolute;left:4887;top:1680;width:10;height:2" coordorigin="4887,1680" coordsize="10,0" path="m4887,1680l4897,1680e" filled="false" stroked="true" strokeweight=".72003pt" strokecolor="#000000">
                <v:path arrowok="t"/>
              </v:shape>
              <v:shape style="position:absolute;left:1594;top:1596;width:1349;height:101" type="#_x0000_t75" stroked="false">
                <v:imagedata r:id="rId1051" o:title=""/>
              </v:shape>
              <v:shape style="position:absolute;left:2919;top:1688;width:1258;height:10" type="#_x0000_t75" stroked="false">
                <v:imagedata r:id="rId1052" o:title=""/>
              </v:shape>
              <v:shape style="position:absolute;left:4172;top:1688;width:2588;height:10" type="#_x0000_t75" stroked="false">
                <v:imagedata r:id="rId1053" o:title=""/>
              </v:shape>
              <v:shape style="position:absolute;left:6755;top:1688;width:1255;height:10" type="#_x0000_t75" stroked="false">
                <v:imagedata r:id="rId1054" o:title=""/>
              </v:shape>
              <v:shape style="position:absolute;left:8005;top:1688;width:715;height:10" type="#_x0000_t75" stroked="false">
                <v:imagedata r:id="rId508" o:title=""/>
              </v:shape>
              <v:shape style="position:absolute;left:8716;top:1688;width:1882;height:10" type="#_x0000_t75" stroked="false">
                <v:imagedata r:id="rId1055" o:title=""/>
              </v:shape>
            </v:group>
            <v:group style="position:absolute;left:2924;top:1697;width:10;height:20" coordorigin="2924,1697" coordsize="10,20">
              <v:shape style="position:absolute;left:2924;top:1697;width:10;height:20" coordorigin="2924,1697" coordsize="10,20" path="m2924,1716l2933,1716,2933,1697,2924,1697,2924,1716xe" filled="true" fillcolor="#000000" stroked="false">
                <v:path arrowok="t"/>
                <v:fill type="solid"/>
              </v:shape>
            </v:group>
            <v:group style="position:absolute;left:2924;top:1716;width:10;height:20" coordorigin="2924,1716" coordsize="10,20">
              <v:shape style="position:absolute;left:2924;top:1716;width:10;height:20" coordorigin="2924,1716" coordsize="10,20" path="m2924,1736l2933,1736,2933,1716,2924,1716,2924,1736xe" filled="true" fillcolor="#000000" stroked="false">
                <v:path arrowok="t"/>
                <v:fill type="solid"/>
              </v:shape>
            </v:group>
            <v:group style="position:absolute;left:2924;top:1736;width:10;height:20" coordorigin="2924,1736" coordsize="10,20">
              <v:shape style="position:absolute;left:2924;top:1736;width:10;height:20" coordorigin="2924,1736" coordsize="10,20" path="m2924,1755l2933,1755,2933,1736,2924,1736,2924,1755xe" filled="true" fillcolor="#000000" stroked="false">
                <v:path arrowok="t"/>
                <v:fill type="solid"/>
              </v:shape>
            </v:group>
            <v:group style="position:absolute;left:2924;top:1755;width:10;height:20" coordorigin="2924,1755" coordsize="10,20">
              <v:shape style="position:absolute;left:2924;top:1755;width:10;height:20" coordorigin="2924,1755" coordsize="10,20" path="m2924,1774l2933,1774,2933,1755,2924,1755,2924,1774xe" filled="true" fillcolor="#000000" stroked="false">
                <v:path arrowok="t"/>
                <v:fill type="solid"/>
              </v:shape>
            </v:group>
            <v:group style="position:absolute;left:2924;top:1774;width:10;height:20" coordorigin="2924,1774" coordsize="10,20">
              <v:shape style="position:absolute;left:2924;top:1774;width:10;height:20" coordorigin="2924,1774" coordsize="10,20" path="m2924,1793l2933,1793,2933,1774,2924,1774,2924,1793xe" filled="true" fillcolor="#000000" stroked="false">
                <v:path arrowok="t"/>
                <v:fill type="solid"/>
              </v:shape>
            </v:group>
            <v:group style="position:absolute;left:2924;top:1793;width:10;height:20" coordorigin="2924,1793" coordsize="10,20">
              <v:shape style="position:absolute;left:2924;top:1793;width:10;height:20" coordorigin="2924,1793" coordsize="10,20" path="m2924,1812l2933,1812,2933,1793,2924,1793,2924,1812xe" filled="true" fillcolor="#000000" stroked="false">
                <v:path arrowok="t"/>
                <v:fill type="solid"/>
              </v:shape>
            </v:group>
            <v:group style="position:absolute;left:2924;top:1812;width:10;height:20" coordorigin="2924,1812" coordsize="10,20">
              <v:shape style="position:absolute;left:2924;top:1812;width:10;height:20" coordorigin="2924,1812" coordsize="10,20" path="m2924,1832l2933,1832,2933,1812,2924,1812,2924,1832xe" filled="true" fillcolor="#000000" stroked="false">
                <v:path arrowok="t"/>
                <v:fill type="solid"/>
              </v:shape>
            </v:group>
            <v:group style="position:absolute;left:2924;top:1832;width:10;height:20" coordorigin="2924,1832" coordsize="10,20">
              <v:shape style="position:absolute;left:2924;top:1832;width:10;height:20" coordorigin="2924,1832" coordsize="10,20" path="m2924,1851l2933,1851,2933,1832,2924,1832,2924,1851xe" filled="true" fillcolor="#000000" stroked="false">
                <v:path arrowok="t"/>
                <v:fill type="solid"/>
              </v:shape>
            </v:group>
            <v:group style="position:absolute;left:2924;top:1851;width:10;height:20" coordorigin="2924,1851" coordsize="10,20">
              <v:shape style="position:absolute;left:2924;top:1851;width:10;height:20" coordorigin="2924,1851" coordsize="10,20" path="m2924,1870l2933,1870,2933,1851,2924,1851,2924,1870xe" filled="true" fillcolor="#000000" stroked="false">
                <v:path arrowok="t"/>
                <v:fill type="solid"/>
              </v:shape>
            </v:group>
            <v:group style="position:absolute;left:2924;top:1870;width:10;height:20" coordorigin="2924,1870" coordsize="10,20">
              <v:shape style="position:absolute;left:2924;top:1870;width:10;height:20" coordorigin="2924,1870" coordsize="10,20" path="m2924,1889l2933,1889,2933,1870,2924,1870,2924,1889xe" filled="true" fillcolor="#000000" stroked="false">
                <v:path arrowok="t"/>
                <v:fill type="solid"/>
              </v:shape>
            </v:group>
            <v:group style="position:absolute;left:2924;top:1889;width:10;height:20" coordorigin="2924,1889" coordsize="10,20">
              <v:shape style="position:absolute;left:2924;top:1889;width:10;height:20" coordorigin="2924,1889" coordsize="10,20" path="m2924,1908l2933,1908,2933,1889,2924,1889,2924,1908xe" filled="true" fillcolor="#000000" stroked="false">
                <v:path arrowok="t"/>
                <v:fill type="solid"/>
              </v:shape>
            </v:group>
            <v:group style="position:absolute;left:2924;top:1908;width:10;height:20" coordorigin="2924,1908" coordsize="10,20">
              <v:shape style="position:absolute;left:2924;top:1908;width:10;height:20" coordorigin="2924,1908" coordsize="10,20" path="m2924,1928l2933,1928,2933,1908,2924,1908,2924,1928xe" filled="true" fillcolor="#000000" stroked="false">
                <v:path arrowok="t"/>
                <v:fill type="solid"/>
              </v:shape>
            </v:group>
            <v:group style="position:absolute;left:2924;top:1928;width:10;height:20" coordorigin="2924,1928" coordsize="10,20">
              <v:shape style="position:absolute;left:2924;top:1928;width:10;height:20" coordorigin="2924,1928" coordsize="10,20" path="m2924,1947l2933,1947,2933,1928,2924,1928,2924,1947xe" filled="true" fillcolor="#000000" stroked="false">
                <v:path arrowok="t"/>
                <v:fill type="solid"/>
              </v:shape>
            </v:group>
            <v:group style="position:absolute;left:2924;top:1947;width:10;height:20" coordorigin="2924,1947" coordsize="10,20">
              <v:shape style="position:absolute;left:2924;top:1947;width:10;height:20" coordorigin="2924,1947" coordsize="10,20" path="m2924,1966l2933,1966,2933,1947,2924,1947,2924,1966xe" filled="true" fillcolor="#000000" stroked="false">
                <v:path arrowok="t"/>
                <v:fill type="solid"/>
              </v:shape>
            </v:group>
            <v:group style="position:absolute;left:2924;top:1966;width:10;height:20" coordorigin="2924,1966" coordsize="10,20">
              <v:shape style="position:absolute;left:2924;top:1966;width:10;height:20" coordorigin="2924,1966" coordsize="10,20" path="m2924,1985l2933,1985,2933,1966,2924,1966,2924,1985xe" filled="true" fillcolor="#000000" stroked="false">
                <v:path arrowok="t"/>
                <v:fill type="solid"/>
              </v:shape>
            </v:group>
            <v:group style="position:absolute;left:2924;top:1985;width:10;height:20" coordorigin="2924,1985" coordsize="10,20">
              <v:shape style="position:absolute;left:2924;top:1985;width:10;height:20" coordorigin="2924,1985" coordsize="10,20" path="m2924,2004l2933,2004,2933,1985,2924,1985,2924,2004xe" filled="true" fillcolor="#000000" stroked="false">
                <v:path arrowok="t"/>
                <v:fill type="solid"/>
              </v:shape>
            </v:group>
            <v:group style="position:absolute;left:2924;top:2004;width:10;height:20" coordorigin="2924,2004" coordsize="10,20">
              <v:shape style="position:absolute;left:2924;top:2004;width:10;height:20" coordorigin="2924,2004" coordsize="10,20" path="m2924,2024l2933,2024,2933,2004,2924,2004,2924,2024xe" filled="true" fillcolor="#000000" stroked="false">
                <v:path arrowok="t"/>
                <v:fill type="solid"/>
              </v:shape>
            </v:group>
            <v:group style="position:absolute;left:2924;top:2024;width:10;height:20" coordorigin="2924,2024" coordsize="10,20">
              <v:shape style="position:absolute;left:2924;top:2024;width:10;height:20" coordorigin="2924,2024" coordsize="10,20" path="m2924,2043l2933,2043,2933,2024,2924,2024,2924,2043xe" filled="true" fillcolor="#000000" stroked="false">
                <v:path arrowok="t"/>
                <v:fill type="solid"/>
              </v:shape>
            </v:group>
            <v:group style="position:absolute;left:2924;top:2043;width:10;height:20" coordorigin="2924,2043" coordsize="10,20">
              <v:shape style="position:absolute;left:2924;top:2043;width:10;height:20" coordorigin="2924,2043" coordsize="10,20" path="m2924,2062l2933,2062,2933,2043,2924,2043,2924,2062xe" filled="true" fillcolor="#000000" stroked="false">
                <v:path arrowok="t"/>
                <v:fill type="solid"/>
              </v:shape>
            </v:group>
            <v:group style="position:absolute;left:2924;top:2062;width:10;height:20" coordorigin="2924,2062" coordsize="10,20">
              <v:shape style="position:absolute;left:2924;top:2062;width:10;height:20" coordorigin="2924,2062" coordsize="10,20" path="m2924,2081l2933,2081,2933,2062,2924,2062,2924,2081xe" filled="true" fillcolor="#000000" stroked="false">
                <v:path arrowok="t"/>
                <v:fill type="solid"/>
              </v:shape>
            </v:group>
            <v:group style="position:absolute;left:2924;top:2081;width:10;height:20" coordorigin="2924,2081" coordsize="10,20">
              <v:shape style="position:absolute;left:2924;top:2081;width:10;height:20" coordorigin="2924,2081" coordsize="10,20" path="m2924,2100l2933,2100,2933,2081,2924,2081,2924,2100xe" filled="true" fillcolor="#000000" stroked="false">
                <v:path arrowok="t"/>
                <v:fill type="solid"/>
              </v:shape>
            </v:group>
            <v:group style="position:absolute;left:2924;top:2100;width:10;height:20" coordorigin="2924,2100" coordsize="10,20">
              <v:shape style="position:absolute;left:2924;top:2100;width:10;height:20" coordorigin="2924,2100" coordsize="10,20" path="m2924,2120l2933,2120,2933,2100,2924,2100,2924,2120xe" filled="true" fillcolor="#000000" stroked="false">
                <v:path arrowok="t"/>
                <v:fill type="solid"/>
              </v:shape>
            </v:group>
            <v:group style="position:absolute;left:2924;top:2120;width:10;height:20" coordorigin="2924,2120" coordsize="10,20">
              <v:shape style="position:absolute;left:2924;top:2120;width:10;height:20" coordorigin="2924,2120" coordsize="10,20" path="m2924,2139l2933,2139,2933,2120,2924,2120,2924,2139xe" filled="true" fillcolor="#000000" stroked="false">
                <v:path arrowok="t"/>
                <v:fill type="solid"/>
              </v:shape>
            </v:group>
            <v:group style="position:absolute;left:2924;top:2139;width:10;height:20" coordorigin="2924,2139" coordsize="10,20">
              <v:shape style="position:absolute;left:2924;top:2139;width:10;height:20" coordorigin="2924,2139" coordsize="10,20" path="m2924,2158l2933,2158,2933,2139,2924,2139,2924,2158xe" filled="true" fillcolor="#000000" stroked="false">
                <v:path arrowok="t"/>
                <v:fill type="solid"/>
              </v:shape>
            </v:group>
            <v:group style="position:absolute;left:2924;top:2158;width:10;height:20" coordorigin="2924,2158" coordsize="10,20">
              <v:shape style="position:absolute;left:2924;top:2158;width:10;height:20" coordorigin="2924,2158" coordsize="10,20" path="m2924,2177l2933,2177,2933,2158,2924,2158,2924,2177xe" filled="true" fillcolor="#000000" stroked="false">
                <v:path arrowok="t"/>
                <v:fill type="solid"/>
              </v:shape>
            </v:group>
            <v:group style="position:absolute;left:2924;top:2177;width:10;height:20" coordorigin="2924,2177" coordsize="10,20">
              <v:shape style="position:absolute;left:2924;top:2177;width:10;height:20" coordorigin="2924,2177" coordsize="10,20" path="m2924,2196l2933,2196,2933,2177,2924,2177,2924,2196xe" filled="true" fillcolor="#000000" stroked="false">
                <v:path arrowok="t"/>
                <v:fill type="solid"/>
              </v:shape>
            </v:group>
            <v:group style="position:absolute;left:2924;top:2196;width:10;height:20" coordorigin="2924,2196" coordsize="10,20">
              <v:shape style="position:absolute;left:2924;top:2196;width:10;height:20" coordorigin="2924,2196" coordsize="10,20" path="m2924,2216l2933,2216,2933,2196,2924,2196,2924,2216xe" filled="true" fillcolor="#000000" stroked="false">
                <v:path arrowok="t"/>
                <v:fill type="solid"/>
              </v:shape>
            </v:group>
            <v:group style="position:absolute;left:2924;top:2216;width:10;height:20" coordorigin="2924,2216" coordsize="10,20">
              <v:shape style="position:absolute;left:2924;top:2216;width:10;height:20" coordorigin="2924,2216" coordsize="10,20" path="m2924,2235l2933,2235,2933,2216,2924,2216,2924,2235xe" filled="true" fillcolor="#000000" stroked="false">
                <v:path arrowok="t"/>
                <v:fill type="solid"/>
              </v:shape>
            </v:group>
            <v:group style="position:absolute;left:2924;top:2235;width:10;height:20" coordorigin="2924,2235" coordsize="10,20">
              <v:shape style="position:absolute;left:2924;top:2235;width:10;height:20" coordorigin="2924,2235" coordsize="10,20" path="m2924,2254l2933,2254,2933,2235,2924,2235,2924,2254xe" filled="true" fillcolor="#000000" stroked="false">
                <v:path arrowok="t"/>
                <v:fill type="solid"/>
              </v:shape>
            </v:group>
            <v:group style="position:absolute;left:2924;top:2254;width:10;height:20" coordorigin="2924,2254" coordsize="10,20">
              <v:shape style="position:absolute;left:2924;top:2254;width:10;height:20" coordorigin="2924,2254" coordsize="10,20" path="m2924,2273l2933,2273,2933,2254,2924,2254,2924,2273xe" filled="true" fillcolor="#000000" stroked="false">
                <v:path arrowok="t"/>
                <v:fill type="solid"/>
              </v:shape>
            </v:group>
            <v:group style="position:absolute;left:2924;top:2273;width:10;height:20" coordorigin="2924,2273" coordsize="10,20">
              <v:shape style="position:absolute;left:2924;top:2273;width:10;height:20" coordorigin="2924,2273" coordsize="10,20" path="m2924,2292l2933,2292,2933,2273,2924,2273,2924,2292xe" filled="true" fillcolor="#000000" stroked="false">
                <v:path arrowok="t"/>
                <v:fill type="solid"/>
              </v:shape>
            </v:group>
            <v:group style="position:absolute;left:2924;top:2292;width:10;height:20" coordorigin="2924,2292" coordsize="10,20">
              <v:shape style="position:absolute;left:2924;top:2292;width:10;height:20" coordorigin="2924,2292" coordsize="10,20" path="m2924,2312l2933,2312,2933,2292,2924,2292,2924,2312xe" filled="true" fillcolor="#000000" stroked="false">
                <v:path arrowok="t"/>
                <v:fill type="solid"/>
              </v:shape>
            </v:group>
            <v:group style="position:absolute;left:2924;top:2312;width:10;height:20" coordorigin="2924,2312" coordsize="10,20">
              <v:shape style="position:absolute;left:2924;top:2312;width:10;height:20" coordorigin="2924,2312" coordsize="10,20" path="m2924,2331l2933,2331,2933,2312,2924,2312,2924,2331xe" filled="true" fillcolor="#000000" stroked="false">
                <v:path arrowok="t"/>
                <v:fill type="solid"/>
              </v:shape>
            </v:group>
            <v:group style="position:absolute;left:2924;top:2331;width:10;height:20" coordorigin="2924,2331" coordsize="10,20">
              <v:shape style="position:absolute;left:2924;top:2331;width:10;height:20" coordorigin="2924,2331" coordsize="10,20" path="m2924,2350l2933,2350,2933,2331,2924,2331,2924,2350xe" filled="true" fillcolor="#000000" stroked="false">
                <v:path arrowok="t"/>
                <v:fill type="solid"/>
              </v:shape>
            </v:group>
            <v:group style="position:absolute;left:2924;top:2350;width:10;height:20" coordorigin="2924,2350" coordsize="10,20">
              <v:shape style="position:absolute;left:2924;top:2350;width:10;height:20" coordorigin="2924,2350" coordsize="10,20" path="m2924,2369l2933,2369,2933,2350,2924,2350,2924,2369xe" filled="true" fillcolor="#000000" stroked="false">
                <v:path arrowok="t"/>
                <v:fill type="solid"/>
              </v:shape>
            </v:group>
            <v:group style="position:absolute;left:2924;top:2369;width:10;height:20" coordorigin="2924,2369" coordsize="10,20">
              <v:shape style="position:absolute;left:2924;top:2369;width:10;height:20" coordorigin="2924,2369" coordsize="10,20" path="m2924,2388l2933,2388,2933,2369,2924,2369,2924,2388xe" filled="true" fillcolor="#000000" stroked="false">
                <v:path arrowok="t"/>
                <v:fill type="solid"/>
              </v:shape>
            </v:group>
            <v:group style="position:absolute;left:2924;top:2388;width:10;height:20" coordorigin="2924,2388" coordsize="10,20">
              <v:shape style="position:absolute;left:2924;top:2388;width:10;height:20" coordorigin="2924,2388" coordsize="10,20" path="m2924,2408l2933,2408,2933,2388,2924,2388,2924,2408xe" filled="true" fillcolor="#000000" stroked="false">
                <v:path arrowok="t"/>
                <v:fill type="solid"/>
              </v:shape>
            </v:group>
            <v:group style="position:absolute;left:2924;top:2408;width:10;height:20" coordorigin="2924,2408" coordsize="10,20">
              <v:shape style="position:absolute;left:2924;top:2408;width:10;height:20" coordorigin="2924,2408" coordsize="10,20" path="m2924,2427l2933,2427,2933,2408,2924,2408,2924,2427xe" filled="true" fillcolor="#000000" stroked="false">
                <v:path arrowok="t"/>
                <v:fill type="solid"/>
              </v:shape>
            </v:group>
            <v:group style="position:absolute;left:2924;top:2427;width:10;height:20" coordorigin="2924,2427" coordsize="10,20">
              <v:shape style="position:absolute;left:2924;top:2427;width:10;height:20" coordorigin="2924,2427" coordsize="10,20" path="m2924,2446l2933,2446,2933,2427,2924,2427,2924,2446xe" filled="true" fillcolor="#000000" stroked="false">
                <v:path arrowok="t"/>
                <v:fill type="solid"/>
              </v:shape>
            </v:group>
            <v:group style="position:absolute;left:2924;top:2446;width:10;height:20" coordorigin="2924,2446" coordsize="10,20">
              <v:shape style="position:absolute;left:2924;top:2446;width:10;height:20" coordorigin="2924,2446" coordsize="10,20" path="m2924,2465l2933,2465,2933,2446,2924,2446,2924,2465xe" filled="true" fillcolor="#000000" stroked="false">
                <v:path arrowok="t"/>
                <v:fill type="solid"/>
              </v:shape>
            </v:group>
            <v:group style="position:absolute;left:2924;top:2465;width:10;height:20" coordorigin="2924,2465" coordsize="10,20">
              <v:shape style="position:absolute;left:2924;top:2465;width:10;height:20" coordorigin="2924,2465" coordsize="10,20" path="m2924,2484l2933,2484,2933,2465,2924,2465,2924,2484xe" filled="true" fillcolor="#000000" stroked="false">
                <v:path arrowok="t"/>
                <v:fill type="solid"/>
              </v:shape>
            </v:group>
            <v:group style="position:absolute;left:2924;top:2484;width:10;height:20" coordorigin="2924,2484" coordsize="10,20">
              <v:shape style="position:absolute;left:2924;top:2484;width:10;height:20" coordorigin="2924,2484" coordsize="10,20" path="m2924,2504l2933,2504,2933,2484,2924,2484,2924,2504xe" filled="true" fillcolor="#000000" stroked="false">
                <v:path arrowok="t"/>
                <v:fill type="solid"/>
              </v:shape>
            </v:group>
            <v:group style="position:absolute;left:2924;top:2504;width:10;height:20" coordorigin="2924,2504" coordsize="10,20">
              <v:shape style="position:absolute;left:2924;top:2504;width:10;height:20" coordorigin="2924,2504" coordsize="10,20" path="m2924,2523l2933,2523,2933,2504,2924,2504,2924,2523xe" filled="true" fillcolor="#000000" stroked="false">
                <v:path arrowok="t"/>
                <v:fill type="solid"/>
              </v:shape>
            </v:group>
            <v:group style="position:absolute;left:2924;top:2523;width:10;height:20" coordorigin="2924,2523" coordsize="10,20">
              <v:shape style="position:absolute;left:2924;top:2523;width:10;height:20" coordorigin="2924,2523" coordsize="10,20" path="m2924,2542l2933,2542,2933,2523,2924,2523,2924,2542xe" filled="true" fillcolor="#000000" stroked="false">
                <v:path arrowok="t"/>
                <v:fill type="solid"/>
              </v:shape>
            </v:group>
            <v:group style="position:absolute;left:2924;top:2542;width:10;height:20" coordorigin="2924,2542" coordsize="10,20">
              <v:shape style="position:absolute;left:2924;top:2542;width:10;height:20" coordorigin="2924,2542" coordsize="10,20" path="m2924,2561l2933,2561,2933,2542,2924,2542,2924,2561xe" filled="true" fillcolor="#000000" stroked="false">
                <v:path arrowok="t"/>
                <v:fill type="solid"/>
              </v:shape>
            </v:group>
            <v:group style="position:absolute;left:2924;top:2561;width:10;height:20" coordorigin="2924,2561" coordsize="10,20">
              <v:shape style="position:absolute;left:2924;top:2561;width:10;height:20" coordorigin="2924,2561" coordsize="10,20" path="m2924,2580l2933,2580,2933,2561,2924,2561,2924,2580xe" filled="true" fillcolor="#000000" stroked="false">
                <v:path arrowok="t"/>
                <v:fill type="solid"/>
              </v:shape>
            </v:group>
            <v:group style="position:absolute;left:2924;top:2580;width:10;height:20" coordorigin="2924,2580" coordsize="10,20">
              <v:shape style="position:absolute;left:2924;top:2580;width:10;height:20" coordorigin="2924,2580" coordsize="10,20" path="m2924,2600l2933,2600,2933,2580,2924,2580,2924,2600xe" filled="true" fillcolor="#000000" stroked="false">
                <v:path arrowok="t"/>
                <v:fill type="solid"/>
              </v:shape>
            </v:group>
            <v:group style="position:absolute;left:2924;top:2600;width:10;height:20" coordorigin="2924,2600" coordsize="10,20">
              <v:shape style="position:absolute;left:2924;top:2600;width:10;height:20" coordorigin="2924,2600" coordsize="10,20" path="m2924,2619l2933,2619,2933,2600,2924,2600,2924,2619xe" filled="true" fillcolor="#000000" stroked="false">
                <v:path arrowok="t"/>
                <v:fill type="solid"/>
              </v:shape>
            </v:group>
            <v:group style="position:absolute;left:2924;top:2619;width:10;height:20" coordorigin="2924,2619" coordsize="10,20">
              <v:shape style="position:absolute;left:2924;top:2619;width:10;height:20" coordorigin="2924,2619" coordsize="10,20" path="m2924,2638l2933,2638,2933,2619,2924,2619,2924,2638xe" filled="true" fillcolor="#000000" stroked="false">
                <v:path arrowok="t"/>
                <v:fill type="solid"/>
              </v:shape>
            </v:group>
            <v:group style="position:absolute;left:4887;top:1697;width:10;height:20" coordorigin="4887,1697" coordsize="10,20">
              <v:shape style="position:absolute;left:4887;top:1697;width:10;height:20" coordorigin="4887,1697" coordsize="10,20" path="m4887,1716l4897,1716,4897,1697,4887,1697,4887,1716xe" filled="true" fillcolor="#000000" stroked="false">
                <v:path arrowok="t"/>
                <v:fill type="solid"/>
              </v:shape>
            </v:group>
            <v:group style="position:absolute;left:4887;top:1716;width:10;height:20" coordorigin="4887,1716" coordsize="10,20">
              <v:shape style="position:absolute;left:4887;top:1716;width:10;height:20" coordorigin="4887,1716" coordsize="10,20" path="m4887,1736l4897,1736,4897,1716,4887,1716,4887,1736xe" filled="true" fillcolor="#000000" stroked="false">
                <v:path arrowok="t"/>
                <v:fill type="solid"/>
              </v:shape>
            </v:group>
            <v:group style="position:absolute;left:4887;top:1736;width:10;height:20" coordorigin="4887,1736" coordsize="10,20">
              <v:shape style="position:absolute;left:4887;top:1736;width:10;height:20" coordorigin="4887,1736" coordsize="10,20" path="m4887,1755l4897,1755,4897,1736,4887,1736,4887,1755xe" filled="true" fillcolor="#000000" stroked="false">
                <v:path arrowok="t"/>
                <v:fill type="solid"/>
              </v:shape>
            </v:group>
            <v:group style="position:absolute;left:4887;top:1755;width:10;height:20" coordorigin="4887,1755" coordsize="10,20">
              <v:shape style="position:absolute;left:4887;top:1755;width:10;height:20" coordorigin="4887,1755" coordsize="10,20" path="m4887,1774l4897,1774,4897,1755,4887,1755,4887,1774xe" filled="true" fillcolor="#000000" stroked="false">
                <v:path arrowok="t"/>
                <v:fill type="solid"/>
              </v:shape>
            </v:group>
            <v:group style="position:absolute;left:4887;top:1774;width:10;height:20" coordorigin="4887,1774" coordsize="10,20">
              <v:shape style="position:absolute;left:4887;top:1774;width:10;height:20" coordorigin="4887,1774" coordsize="10,20" path="m4887,1793l4897,1793,4897,1774,4887,1774,4887,1793xe" filled="true" fillcolor="#000000" stroked="false">
                <v:path arrowok="t"/>
                <v:fill type="solid"/>
              </v:shape>
            </v:group>
            <v:group style="position:absolute;left:4887;top:1793;width:10;height:20" coordorigin="4887,1793" coordsize="10,20">
              <v:shape style="position:absolute;left:4887;top:1793;width:10;height:20" coordorigin="4887,1793" coordsize="10,20" path="m4887,1812l4897,1812,4897,1793,4887,1793,4887,1812xe" filled="true" fillcolor="#000000" stroked="false">
                <v:path arrowok="t"/>
                <v:fill type="solid"/>
              </v:shape>
            </v:group>
            <v:group style="position:absolute;left:4887;top:1812;width:10;height:20" coordorigin="4887,1812" coordsize="10,20">
              <v:shape style="position:absolute;left:4887;top:1812;width:10;height:20" coordorigin="4887,1812" coordsize="10,20" path="m4887,1832l4897,1832,4897,1812,4887,1812,4887,1832xe" filled="true" fillcolor="#000000" stroked="false">
                <v:path arrowok="t"/>
                <v:fill type="solid"/>
              </v:shape>
            </v:group>
            <v:group style="position:absolute;left:4887;top:1832;width:10;height:20" coordorigin="4887,1832" coordsize="10,20">
              <v:shape style="position:absolute;left:4887;top:1832;width:10;height:20" coordorigin="4887,1832" coordsize="10,20" path="m4887,1851l4897,1851,4897,1832,4887,1832,4887,1851xe" filled="true" fillcolor="#000000" stroked="false">
                <v:path arrowok="t"/>
                <v:fill type="solid"/>
              </v:shape>
            </v:group>
            <v:group style="position:absolute;left:4887;top:1851;width:10;height:20" coordorigin="4887,1851" coordsize="10,20">
              <v:shape style="position:absolute;left:4887;top:1851;width:10;height:20" coordorigin="4887,1851" coordsize="10,20" path="m4887,1870l4897,1870,4897,1851,4887,1851,4887,1870xe" filled="true" fillcolor="#000000" stroked="false">
                <v:path arrowok="t"/>
                <v:fill type="solid"/>
              </v:shape>
            </v:group>
            <v:group style="position:absolute;left:4887;top:1870;width:10;height:20" coordorigin="4887,1870" coordsize="10,20">
              <v:shape style="position:absolute;left:4887;top:1870;width:10;height:20" coordorigin="4887,1870" coordsize="10,20" path="m4887,1889l4897,1889,4897,1870,4887,1870,4887,1889xe" filled="true" fillcolor="#000000" stroked="false">
                <v:path arrowok="t"/>
                <v:fill type="solid"/>
              </v:shape>
            </v:group>
            <v:group style="position:absolute;left:4887;top:1889;width:10;height:20" coordorigin="4887,1889" coordsize="10,20">
              <v:shape style="position:absolute;left:4887;top:1889;width:10;height:20" coordorigin="4887,1889" coordsize="10,20" path="m4887,1908l4897,1908,4897,1889,4887,1889,4887,1908xe" filled="true" fillcolor="#000000" stroked="false">
                <v:path arrowok="t"/>
                <v:fill type="solid"/>
              </v:shape>
            </v:group>
            <v:group style="position:absolute;left:4887;top:1908;width:10;height:20" coordorigin="4887,1908" coordsize="10,20">
              <v:shape style="position:absolute;left:4887;top:1908;width:10;height:20" coordorigin="4887,1908" coordsize="10,20" path="m4887,1928l4897,1928,4897,1908,4887,1908,4887,1928xe" filled="true" fillcolor="#000000" stroked="false">
                <v:path arrowok="t"/>
                <v:fill type="solid"/>
              </v:shape>
            </v:group>
            <v:group style="position:absolute;left:4887;top:1928;width:10;height:20" coordorigin="4887,1928" coordsize="10,20">
              <v:shape style="position:absolute;left:4887;top:1928;width:10;height:20" coordorigin="4887,1928" coordsize="10,20" path="m4887,1947l4897,1947,4897,1928,4887,1928,4887,1947xe" filled="true" fillcolor="#000000" stroked="false">
                <v:path arrowok="t"/>
                <v:fill type="solid"/>
              </v:shape>
            </v:group>
            <v:group style="position:absolute;left:4887;top:1947;width:10;height:20" coordorigin="4887,1947" coordsize="10,20">
              <v:shape style="position:absolute;left:4887;top:1947;width:10;height:20" coordorigin="4887,1947" coordsize="10,20" path="m4887,1966l4897,1966,4897,1947,4887,1947,4887,1966xe" filled="true" fillcolor="#000000" stroked="false">
                <v:path arrowok="t"/>
                <v:fill type="solid"/>
              </v:shape>
            </v:group>
            <v:group style="position:absolute;left:4887;top:1966;width:10;height:20" coordorigin="4887,1966" coordsize="10,20">
              <v:shape style="position:absolute;left:4887;top:1966;width:10;height:20" coordorigin="4887,1966" coordsize="10,20" path="m4887,1985l4897,1985,4897,1966,4887,1966,4887,1985xe" filled="true" fillcolor="#000000" stroked="false">
                <v:path arrowok="t"/>
                <v:fill type="solid"/>
              </v:shape>
            </v:group>
            <v:group style="position:absolute;left:4887;top:1985;width:10;height:20" coordorigin="4887,1985" coordsize="10,20">
              <v:shape style="position:absolute;left:4887;top:1985;width:10;height:20" coordorigin="4887,1985" coordsize="10,20" path="m4887,2004l4897,2004,4897,1985,4887,1985,4887,2004xe" filled="true" fillcolor="#000000" stroked="false">
                <v:path arrowok="t"/>
                <v:fill type="solid"/>
              </v:shape>
            </v:group>
            <v:group style="position:absolute;left:4887;top:2004;width:10;height:20" coordorigin="4887,2004" coordsize="10,20">
              <v:shape style="position:absolute;left:4887;top:2004;width:10;height:20" coordorigin="4887,2004" coordsize="10,20" path="m4887,2024l4897,2024,4897,2004,4887,2004,4887,2024xe" filled="true" fillcolor="#000000" stroked="false">
                <v:path arrowok="t"/>
                <v:fill type="solid"/>
              </v:shape>
            </v:group>
            <v:group style="position:absolute;left:4887;top:2024;width:10;height:20" coordorigin="4887,2024" coordsize="10,20">
              <v:shape style="position:absolute;left:4887;top:2024;width:10;height:20" coordorigin="4887,2024" coordsize="10,20" path="m4887,2043l4897,2043,4897,2024,4887,2024,4887,2043xe" filled="true" fillcolor="#000000" stroked="false">
                <v:path arrowok="t"/>
                <v:fill type="solid"/>
              </v:shape>
            </v:group>
            <v:group style="position:absolute;left:4887;top:2043;width:10;height:20" coordorigin="4887,2043" coordsize="10,20">
              <v:shape style="position:absolute;left:4887;top:2043;width:10;height:20" coordorigin="4887,2043" coordsize="10,20" path="m4887,2062l4897,2062,4897,2043,4887,2043,4887,2062xe" filled="true" fillcolor="#000000" stroked="false">
                <v:path arrowok="t"/>
                <v:fill type="solid"/>
              </v:shape>
            </v:group>
            <v:group style="position:absolute;left:4887;top:2062;width:10;height:20" coordorigin="4887,2062" coordsize="10,20">
              <v:shape style="position:absolute;left:4887;top:2062;width:10;height:20" coordorigin="4887,2062" coordsize="10,20" path="m4887,2081l4897,2081,4897,2062,4887,2062,4887,2081xe" filled="true" fillcolor="#000000" stroked="false">
                <v:path arrowok="t"/>
                <v:fill type="solid"/>
              </v:shape>
            </v:group>
            <v:group style="position:absolute;left:4887;top:2081;width:10;height:20" coordorigin="4887,2081" coordsize="10,20">
              <v:shape style="position:absolute;left:4887;top:2081;width:10;height:20" coordorigin="4887,2081" coordsize="10,20" path="m4887,2100l4897,2100,4897,2081,4887,2081,4887,2100xe" filled="true" fillcolor="#000000" stroked="false">
                <v:path arrowok="t"/>
                <v:fill type="solid"/>
              </v:shape>
            </v:group>
            <v:group style="position:absolute;left:4887;top:2100;width:10;height:20" coordorigin="4887,2100" coordsize="10,20">
              <v:shape style="position:absolute;left:4887;top:2100;width:10;height:20" coordorigin="4887,2100" coordsize="10,20" path="m4887,2120l4897,2120,4897,2100,4887,2100,4887,2120xe" filled="true" fillcolor="#000000" stroked="false">
                <v:path arrowok="t"/>
                <v:fill type="solid"/>
              </v:shape>
            </v:group>
            <v:group style="position:absolute;left:4887;top:2120;width:10;height:20" coordorigin="4887,2120" coordsize="10,20">
              <v:shape style="position:absolute;left:4887;top:2120;width:10;height:20" coordorigin="4887,2120" coordsize="10,20" path="m4887,2139l4897,2139,4897,2120,4887,2120,4887,2139xe" filled="true" fillcolor="#000000" stroked="false">
                <v:path arrowok="t"/>
                <v:fill type="solid"/>
              </v:shape>
            </v:group>
            <v:group style="position:absolute;left:4887;top:2139;width:10;height:20" coordorigin="4887,2139" coordsize="10,20">
              <v:shape style="position:absolute;left:4887;top:2139;width:10;height:20" coordorigin="4887,2139" coordsize="10,20" path="m4887,2158l4897,2158,4897,2139,4887,2139,4887,2158xe" filled="true" fillcolor="#000000" stroked="false">
                <v:path arrowok="t"/>
                <v:fill type="solid"/>
              </v:shape>
            </v:group>
            <v:group style="position:absolute;left:4887;top:2158;width:10;height:20" coordorigin="4887,2158" coordsize="10,20">
              <v:shape style="position:absolute;left:4887;top:2158;width:10;height:20" coordorigin="4887,2158" coordsize="10,20" path="m4887,2177l4897,2177,4897,2158,4887,2158,4887,2177xe" filled="true" fillcolor="#000000" stroked="false">
                <v:path arrowok="t"/>
                <v:fill type="solid"/>
              </v:shape>
            </v:group>
            <v:group style="position:absolute;left:4887;top:2177;width:10;height:20" coordorigin="4887,2177" coordsize="10,20">
              <v:shape style="position:absolute;left:4887;top:2177;width:10;height:20" coordorigin="4887,2177" coordsize="10,20" path="m4887,2196l4897,2196,4897,2177,4887,2177,4887,2196xe" filled="true" fillcolor="#000000" stroked="false">
                <v:path arrowok="t"/>
                <v:fill type="solid"/>
              </v:shape>
            </v:group>
            <v:group style="position:absolute;left:4887;top:2196;width:10;height:20" coordorigin="4887,2196" coordsize="10,20">
              <v:shape style="position:absolute;left:4887;top:2196;width:10;height:20" coordorigin="4887,2196" coordsize="10,20" path="m4887,2216l4897,2216,4897,2196,4887,2196,4887,2216xe" filled="true" fillcolor="#000000" stroked="false">
                <v:path arrowok="t"/>
                <v:fill type="solid"/>
              </v:shape>
            </v:group>
            <v:group style="position:absolute;left:4887;top:2216;width:10;height:20" coordorigin="4887,2216" coordsize="10,20">
              <v:shape style="position:absolute;left:4887;top:2216;width:10;height:20" coordorigin="4887,2216" coordsize="10,20" path="m4887,2235l4897,2235,4897,2216,4887,2216,4887,2235xe" filled="true" fillcolor="#000000" stroked="false">
                <v:path arrowok="t"/>
                <v:fill type="solid"/>
              </v:shape>
            </v:group>
            <v:group style="position:absolute;left:4887;top:2235;width:10;height:20" coordorigin="4887,2235" coordsize="10,20">
              <v:shape style="position:absolute;left:4887;top:2235;width:10;height:20" coordorigin="4887,2235" coordsize="10,20" path="m4887,2254l4897,2254,4897,2235,4887,2235,4887,2254xe" filled="true" fillcolor="#000000" stroked="false">
                <v:path arrowok="t"/>
                <v:fill type="solid"/>
              </v:shape>
            </v:group>
            <v:group style="position:absolute;left:4887;top:2254;width:10;height:20" coordorigin="4887,2254" coordsize="10,20">
              <v:shape style="position:absolute;left:4887;top:2254;width:10;height:20" coordorigin="4887,2254" coordsize="10,20" path="m4887,2273l4897,2273,4897,2254,4887,2254,4887,2273xe" filled="true" fillcolor="#000000" stroked="false">
                <v:path arrowok="t"/>
                <v:fill type="solid"/>
              </v:shape>
            </v:group>
            <v:group style="position:absolute;left:4887;top:2273;width:10;height:20" coordorigin="4887,2273" coordsize="10,20">
              <v:shape style="position:absolute;left:4887;top:2273;width:10;height:20" coordorigin="4887,2273" coordsize="10,20" path="m4887,2292l4897,2292,4897,2273,4887,2273,4887,2292xe" filled="true" fillcolor="#000000" stroked="false">
                <v:path arrowok="t"/>
                <v:fill type="solid"/>
              </v:shape>
            </v:group>
            <v:group style="position:absolute;left:4887;top:2292;width:10;height:20" coordorigin="4887,2292" coordsize="10,20">
              <v:shape style="position:absolute;left:4887;top:2292;width:10;height:20" coordorigin="4887,2292" coordsize="10,20" path="m4887,2312l4897,2312,4897,2292,4887,2292,4887,2312xe" filled="true" fillcolor="#000000" stroked="false">
                <v:path arrowok="t"/>
                <v:fill type="solid"/>
              </v:shape>
            </v:group>
            <v:group style="position:absolute;left:4887;top:2312;width:10;height:20" coordorigin="4887,2312" coordsize="10,20">
              <v:shape style="position:absolute;left:4887;top:2312;width:10;height:20" coordorigin="4887,2312" coordsize="10,20" path="m4887,2331l4897,2331,4897,2312,4887,2312,4887,2331xe" filled="true" fillcolor="#000000" stroked="false">
                <v:path arrowok="t"/>
                <v:fill type="solid"/>
              </v:shape>
            </v:group>
            <v:group style="position:absolute;left:4887;top:2331;width:10;height:20" coordorigin="4887,2331" coordsize="10,20">
              <v:shape style="position:absolute;left:4887;top:2331;width:10;height:20" coordorigin="4887,2331" coordsize="10,20" path="m4887,2350l4897,2350,4897,2331,4887,2331,4887,2350xe" filled="true" fillcolor="#000000" stroked="false">
                <v:path arrowok="t"/>
                <v:fill type="solid"/>
              </v:shape>
            </v:group>
            <v:group style="position:absolute;left:4887;top:2350;width:10;height:20" coordorigin="4887,2350" coordsize="10,20">
              <v:shape style="position:absolute;left:4887;top:2350;width:10;height:20" coordorigin="4887,2350" coordsize="10,20" path="m4887,2369l4897,2369,4897,2350,4887,2350,4887,2369xe" filled="true" fillcolor="#000000" stroked="false">
                <v:path arrowok="t"/>
                <v:fill type="solid"/>
              </v:shape>
            </v:group>
            <v:group style="position:absolute;left:4887;top:2369;width:10;height:20" coordorigin="4887,2369" coordsize="10,20">
              <v:shape style="position:absolute;left:4887;top:2369;width:10;height:20" coordorigin="4887,2369" coordsize="10,20" path="m4887,2388l4897,2388,4897,2369,4887,2369,4887,2388xe" filled="true" fillcolor="#000000" stroked="false">
                <v:path arrowok="t"/>
                <v:fill type="solid"/>
              </v:shape>
            </v:group>
            <v:group style="position:absolute;left:4887;top:2388;width:10;height:20" coordorigin="4887,2388" coordsize="10,20">
              <v:shape style="position:absolute;left:4887;top:2388;width:10;height:20" coordorigin="4887,2388" coordsize="10,20" path="m4887,2408l4897,2408,4897,2388,4887,2388,4887,2408xe" filled="true" fillcolor="#000000" stroked="false">
                <v:path arrowok="t"/>
                <v:fill type="solid"/>
              </v:shape>
            </v:group>
            <v:group style="position:absolute;left:4887;top:2408;width:10;height:20" coordorigin="4887,2408" coordsize="10,20">
              <v:shape style="position:absolute;left:4887;top:2408;width:10;height:20" coordorigin="4887,2408" coordsize="10,20" path="m4887,2427l4897,2427,4897,2408,4887,2408,4887,2427xe" filled="true" fillcolor="#000000" stroked="false">
                <v:path arrowok="t"/>
                <v:fill type="solid"/>
              </v:shape>
            </v:group>
            <v:group style="position:absolute;left:4887;top:2427;width:10;height:20" coordorigin="4887,2427" coordsize="10,20">
              <v:shape style="position:absolute;left:4887;top:2427;width:10;height:20" coordorigin="4887,2427" coordsize="10,20" path="m4887,2446l4897,2446,4897,2427,4887,2427,4887,2446xe" filled="true" fillcolor="#000000" stroked="false">
                <v:path arrowok="t"/>
                <v:fill type="solid"/>
              </v:shape>
            </v:group>
            <v:group style="position:absolute;left:4887;top:2446;width:10;height:20" coordorigin="4887,2446" coordsize="10,20">
              <v:shape style="position:absolute;left:4887;top:2446;width:10;height:20" coordorigin="4887,2446" coordsize="10,20" path="m4887,2465l4897,2465,4897,2446,4887,2446,4887,2465xe" filled="true" fillcolor="#000000" stroked="false">
                <v:path arrowok="t"/>
                <v:fill type="solid"/>
              </v:shape>
            </v:group>
            <v:group style="position:absolute;left:4887;top:2465;width:10;height:20" coordorigin="4887,2465" coordsize="10,20">
              <v:shape style="position:absolute;left:4887;top:2465;width:10;height:20" coordorigin="4887,2465" coordsize="10,20" path="m4887,2484l4897,2484,4897,2465,4887,2465,4887,2484xe" filled="true" fillcolor="#000000" stroked="false">
                <v:path arrowok="t"/>
                <v:fill type="solid"/>
              </v:shape>
            </v:group>
            <v:group style="position:absolute;left:4887;top:2484;width:10;height:20" coordorigin="4887,2484" coordsize="10,20">
              <v:shape style="position:absolute;left:4887;top:2484;width:10;height:20" coordorigin="4887,2484" coordsize="10,20" path="m4887,2504l4897,2504,4897,2484,4887,2484,4887,2504xe" filled="true" fillcolor="#000000" stroked="false">
                <v:path arrowok="t"/>
                <v:fill type="solid"/>
              </v:shape>
            </v:group>
            <v:group style="position:absolute;left:4887;top:2504;width:10;height:20" coordorigin="4887,2504" coordsize="10,20">
              <v:shape style="position:absolute;left:4887;top:2504;width:10;height:20" coordorigin="4887,2504" coordsize="10,20" path="m4887,2523l4897,2523,4897,2504,4887,2504,4887,2523xe" filled="true" fillcolor="#000000" stroked="false">
                <v:path arrowok="t"/>
                <v:fill type="solid"/>
              </v:shape>
            </v:group>
            <v:group style="position:absolute;left:4887;top:2523;width:10;height:20" coordorigin="4887,2523" coordsize="10,20">
              <v:shape style="position:absolute;left:4887;top:2523;width:10;height:20" coordorigin="4887,2523" coordsize="10,20" path="m4887,2542l4897,2542,4897,2523,4887,2523,4887,2542xe" filled="true" fillcolor="#000000" stroked="false">
                <v:path arrowok="t"/>
                <v:fill type="solid"/>
              </v:shape>
            </v:group>
            <v:group style="position:absolute;left:4887;top:2542;width:10;height:20" coordorigin="4887,2542" coordsize="10,20">
              <v:shape style="position:absolute;left:4887;top:2542;width:10;height:20" coordorigin="4887,2542" coordsize="10,20" path="m4887,2561l4897,2561,4897,2542,4887,2542,4887,2561xe" filled="true" fillcolor="#000000" stroked="false">
                <v:path arrowok="t"/>
                <v:fill type="solid"/>
              </v:shape>
            </v:group>
            <v:group style="position:absolute;left:4887;top:2561;width:10;height:20" coordorigin="4887,2561" coordsize="10,20">
              <v:shape style="position:absolute;left:4887;top:2561;width:10;height:20" coordorigin="4887,2561" coordsize="10,20" path="m4887,2580l4897,2580,4897,2561,4887,2561,4887,2580xe" filled="true" fillcolor="#000000" stroked="false">
                <v:path arrowok="t"/>
                <v:fill type="solid"/>
              </v:shape>
            </v:group>
            <v:group style="position:absolute;left:4887;top:2580;width:10;height:20" coordorigin="4887,2580" coordsize="10,20">
              <v:shape style="position:absolute;left:4887;top:2580;width:10;height:20" coordorigin="4887,2580" coordsize="10,20" path="m4887,2600l4897,2600,4897,2580,4887,2580,4887,2600xe" filled="true" fillcolor="#000000" stroked="false">
                <v:path arrowok="t"/>
                <v:fill type="solid"/>
              </v:shape>
            </v:group>
            <v:group style="position:absolute;left:4887;top:2600;width:10;height:20" coordorigin="4887,2600" coordsize="10,20">
              <v:shape style="position:absolute;left:4887;top:2600;width:10;height:20" coordorigin="4887,2600" coordsize="10,20" path="m4887,2619l4897,2619,4897,2600,4887,2600,4887,2619xe" filled="true" fillcolor="#000000" stroked="false">
                <v:path arrowok="t"/>
                <v:fill type="solid"/>
              </v:shape>
            </v:group>
            <v:group style="position:absolute;left:4887;top:2619;width:10;height:20" coordorigin="4887,2619" coordsize="10,20">
              <v:shape style="position:absolute;left:4887;top:2619;width:10;height:20" coordorigin="4887,2619" coordsize="10,20" path="m4887,2638l4897,2638,4897,2619,4887,2619,4887,2638xe" filled="true" fillcolor="#000000" stroked="false">
                <v:path arrowok="t"/>
                <v:fill type="solid"/>
              </v:shape>
            </v:group>
            <v:group style="position:absolute;left:4887;top:2638;width:10;height:20" coordorigin="4887,2638" coordsize="10,20">
              <v:shape style="position:absolute;left:4887;top:2638;width:10;height:20" coordorigin="4887,2638" coordsize="10,20" path="m4887,2657l4897,2657,4897,2638,4887,2638,4887,2657xe" filled="true" fillcolor="#000000" stroked="false">
                <v:path arrowok="t"/>
                <v:fill type="solid"/>
              </v:shape>
            </v:group>
            <v:group style="position:absolute;left:4887;top:2657;width:10;height:20" coordorigin="4887,2657" coordsize="10,20">
              <v:shape style="position:absolute;left:4887;top:2657;width:10;height:20" coordorigin="4887,2657" coordsize="10,20" path="m4887,2676l4897,2676,4897,2657,4887,2657,4887,2676xe" filled="true" fillcolor="#000000" stroked="false">
                <v:path arrowok="t"/>
                <v:fill type="solid"/>
              </v:shape>
            </v:group>
            <v:group style="position:absolute;left:4887;top:2676;width:10;height:20" coordorigin="4887,2676" coordsize="10,20">
              <v:shape style="position:absolute;left:4887;top:2676;width:10;height:20" coordorigin="4887,2676" coordsize="10,20" path="m4887,2696l4897,2696,4897,2676,4887,2676,4887,2696xe" filled="true" fillcolor="#000000" stroked="false">
                <v:path arrowok="t"/>
                <v:fill type="solid"/>
              </v:shape>
            </v:group>
            <v:group style="position:absolute;left:4887;top:2696;width:10;height:20" coordorigin="4887,2696" coordsize="10,20">
              <v:shape style="position:absolute;left:4887;top:2696;width:10;height:20" coordorigin="4887,2696" coordsize="10,20" path="m4887,2715l4897,2715,4897,2696,4887,2696,4887,2715xe" filled="true" fillcolor="#000000" stroked="false">
                <v:path arrowok="t"/>
                <v:fill type="solid"/>
              </v:shape>
            </v:group>
            <v:group style="position:absolute;left:4887;top:2715;width:10;height:20" coordorigin="4887,2715" coordsize="10,20">
              <v:shape style="position:absolute;left:4887;top:2715;width:10;height:20" coordorigin="4887,2715" coordsize="10,20" path="m4887,2734l4897,2734,4897,2715,4887,2715,4887,2734xe" filled="true" fillcolor="#000000" stroked="false">
                <v:path arrowok="t"/>
                <v:fill type="solid"/>
              </v:shape>
              <v:shape style="position:absolute;left:1594;top:2638;width:1349;height:108" type="#_x0000_t75" stroked="false">
                <v:imagedata r:id="rId1056" o:title=""/>
              </v:shape>
              <v:shape style="position:absolute;left:2919;top:2734;width:1268;height:12" type="#_x0000_t75" stroked="false">
                <v:imagedata r:id="rId440" o:title=""/>
              </v:shape>
              <v:shape style="position:absolute;left:4172;top:2734;width:725;height:12" type="#_x0000_t75" stroked="false">
                <v:imagedata r:id="rId1057" o:title=""/>
              </v:shape>
              <v:shape style="position:absolute;left:4883;top:2734;width:1176;height:12" type="#_x0000_t75" stroked="false">
                <v:imagedata r:id="rId444" o:title=""/>
              </v:shape>
              <v:shape style="position:absolute;left:6044;top:2734;width:725;height:12" type="#_x0000_t75" stroked="false">
                <v:imagedata r:id="rId1057" o:title=""/>
              </v:shape>
              <v:shape style="position:absolute;left:6755;top:2734;width:1265;height:12" type="#_x0000_t75" stroked="false">
                <v:imagedata r:id="rId1058" o:title=""/>
              </v:shape>
              <v:shape style="position:absolute;left:8005;top:2734;width:725;height:12" type="#_x0000_t75" stroked="false">
                <v:imagedata r:id="rId1057" o:title=""/>
              </v:shape>
              <v:shape style="position:absolute;left:8716;top:2734;width:1177;height:12" type="#_x0000_t75" stroked="false">
                <v:imagedata r:id="rId444" o:title=""/>
              </v:shape>
              <v:shape style="position:absolute;left:9878;top:2736;width:720;height:10" type="#_x0000_t75" stroked="false">
                <v:imagedata r:id="rId417" o:title=""/>
              </v:shape>
            </v:group>
            <v:group style="position:absolute;left:2924;top:2746;width:10;height:20" coordorigin="2924,2746" coordsize="10,20">
              <v:shape style="position:absolute;left:2924;top:2746;width:10;height:20" coordorigin="2924,2746" coordsize="10,20" path="m2924,2765l2933,2765,2933,2746,2924,2746,2924,2765xe" filled="true" fillcolor="#000000" stroked="false">
                <v:path arrowok="t"/>
                <v:fill type="solid"/>
              </v:shape>
            </v:group>
            <v:group style="position:absolute;left:2924;top:2765;width:10;height:20" coordorigin="2924,2765" coordsize="10,20">
              <v:shape style="position:absolute;left:2924;top:2765;width:10;height:20" coordorigin="2924,2765" coordsize="10,20" path="m2924,2784l2933,2784,2933,2765,2924,2765,2924,2784xe" filled="true" fillcolor="#000000" stroked="false">
                <v:path arrowok="t"/>
                <v:fill type="solid"/>
              </v:shape>
            </v:group>
            <v:group style="position:absolute;left:2924;top:2784;width:10;height:20" coordorigin="2924,2784" coordsize="10,20">
              <v:shape style="position:absolute;left:2924;top:2784;width:10;height:20" coordorigin="2924,2784" coordsize="10,20" path="m2924,2804l2933,2804,2933,2784,2924,2784,2924,2804xe" filled="true" fillcolor="#000000" stroked="false">
                <v:path arrowok="t"/>
                <v:fill type="solid"/>
              </v:shape>
            </v:group>
            <v:group style="position:absolute;left:2924;top:2804;width:10;height:20" coordorigin="2924,2804" coordsize="10,20">
              <v:shape style="position:absolute;left:2924;top:2804;width:10;height:20" coordorigin="2924,2804" coordsize="10,20" path="m2924,2823l2933,2823,2933,2804,2924,2804,2924,2823xe" filled="true" fillcolor="#000000" stroked="false">
                <v:path arrowok="t"/>
                <v:fill type="solid"/>
              </v:shape>
            </v:group>
            <v:group style="position:absolute;left:2924;top:2823;width:10;height:20" coordorigin="2924,2823" coordsize="10,20">
              <v:shape style="position:absolute;left:2924;top:2823;width:10;height:20" coordorigin="2924,2823" coordsize="10,20" path="m2924,2842l2933,2842,2933,2823,2924,2823,2924,2842xe" filled="true" fillcolor="#000000" stroked="false">
                <v:path arrowok="t"/>
                <v:fill type="solid"/>
              </v:shape>
            </v:group>
            <v:group style="position:absolute;left:2924;top:2842;width:10;height:20" coordorigin="2924,2842" coordsize="10,20">
              <v:shape style="position:absolute;left:2924;top:2842;width:10;height:20" coordorigin="2924,2842" coordsize="10,20" path="m2924,2861l2933,2861,2933,2842,2924,2842,2924,2861xe" filled="true" fillcolor="#000000" stroked="false">
                <v:path arrowok="t"/>
                <v:fill type="solid"/>
              </v:shape>
            </v:group>
            <v:group style="position:absolute;left:2924;top:2861;width:10;height:20" coordorigin="2924,2861" coordsize="10,20">
              <v:shape style="position:absolute;left:2924;top:2861;width:10;height:20" coordorigin="2924,2861" coordsize="10,20" path="m2924,2880l2933,2880,2933,2861,2924,2861,2924,2880xe" filled="true" fillcolor="#000000" stroked="false">
                <v:path arrowok="t"/>
                <v:fill type="solid"/>
              </v:shape>
            </v:group>
            <v:group style="position:absolute;left:2924;top:2880;width:10;height:20" coordorigin="2924,2880" coordsize="10,20">
              <v:shape style="position:absolute;left:2924;top:2880;width:10;height:20" coordorigin="2924,2880" coordsize="10,20" path="m2924,2900l2933,2900,2933,2880,2924,2880,2924,2900xe" filled="true" fillcolor="#000000" stroked="false">
                <v:path arrowok="t"/>
                <v:fill type="solid"/>
              </v:shape>
            </v:group>
            <v:group style="position:absolute;left:2924;top:2900;width:10;height:20" coordorigin="2924,2900" coordsize="10,20">
              <v:shape style="position:absolute;left:2924;top:2900;width:10;height:20" coordorigin="2924,2900" coordsize="10,20" path="m2924,2919l2933,2919,2933,2900,2924,2900,2924,2919xe" filled="true" fillcolor="#000000" stroked="false">
                <v:path arrowok="t"/>
                <v:fill type="solid"/>
              </v:shape>
            </v:group>
            <v:group style="position:absolute;left:2924;top:2919;width:10;height:20" coordorigin="2924,2919" coordsize="10,20">
              <v:shape style="position:absolute;left:2924;top:2919;width:10;height:20" coordorigin="2924,2919" coordsize="10,20" path="m2924,2938l2933,2938,2933,2919,2924,2919,2924,2938xe" filled="true" fillcolor="#000000" stroked="false">
                <v:path arrowok="t"/>
                <v:fill type="solid"/>
              </v:shape>
            </v:group>
            <v:group style="position:absolute;left:2924;top:2938;width:10;height:20" coordorigin="2924,2938" coordsize="10,20">
              <v:shape style="position:absolute;left:2924;top:2938;width:10;height:20" coordorigin="2924,2938" coordsize="10,20" path="m2924,2957l2933,2957,2933,2938,2924,2938,2924,2957xe" filled="true" fillcolor="#000000" stroked="false">
                <v:path arrowok="t"/>
                <v:fill type="solid"/>
              </v:shape>
            </v:group>
            <v:group style="position:absolute;left:2924;top:2957;width:10;height:20" coordorigin="2924,2957" coordsize="10,20">
              <v:shape style="position:absolute;left:2924;top:2957;width:10;height:20" coordorigin="2924,2957" coordsize="10,20" path="m2924,2976l2933,2976,2933,2957,2924,2957,2924,2976xe" filled="true" fillcolor="#000000" stroked="false">
                <v:path arrowok="t"/>
                <v:fill type="solid"/>
              </v:shape>
            </v:group>
            <v:group style="position:absolute;left:2924;top:2976;width:10;height:20" coordorigin="2924,2976" coordsize="10,20">
              <v:shape style="position:absolute;left:2924;top:2976;width:10;height:20" coordorigin="2924,2976" coordsize="10,20" path="m2924,2996l2933,2996,2933,2976,2924,2976,2924,2996xe" filled="true" fillcolor="#000000" stroked="false">
                <v:path arrowok="t"/>
                <v:fill type="solid"/>
              </v:shape>
            </v:group>
            <v:group style="position:absolute;left:2924;top:2996;width:10;height:20" coordorigin="2924,2996" coordsize="10,20">
              <v:shape style="position:absolute;left:2924;top:2996;width:10;height:20" coordorigin="2924,2996" coordsize="10,20" path="m2924,3015l2933,3015,2933,2996,2924,2996,2924,3015xe" filled="true" fillcolor="#000000" stroked="false">
                <v:path arrowok="t"/>
                <v:fill type="solid"/>
              </v:shape>
            </v:group>
            <v:group style="position:absolute;left:2924;top:3015;width:10;height:20" coordorigin="2924,3015" coordsize="10,20">
              <v:shape style="position:absolute;left:2924;top:3015;width:10;height:20" coordorigin="2924,3015" coordsize="10,20" path="m2924,3034l2933,3034,2933,3015,2924,3015,2924,3034xe" filled="true" fillcolor="#000000" stroked="false">
                <v:path arrowok="t"/>
                <v:fill type="solid"/>
              </v:shape>
            </v:group>
            <v:group style="position:absolute;left:2924;top:3034;width:10;height:20" coordorigin="2924,3034" coordsize="10,20">
              <v:shape style="position:absolute;left:2924;top:3034;width:10;height:20" coordorigin="2924,3034" coordsize="10,20" path="m2924,3053l2933,3053,2933,3034,2924,3034,2924,3053xe" filled="true" fillcolor="#000000" stroked="false">
                <v:path arrowok="t"/>
                <v:fill type="solid"/>
              </v:shape>
            </v:group>
            <v:group style="position:absolute;left:2924;top:3053;width:10;height:20" coordorigin="2924,3053" coordsize="10,20">
              <v:shape style="position:absolute;left:2924;top:3053;width:10;height:20" coordorigin="2924,3053" coordsize="10,20" path="m2924,3072l2933,3072,2933,3053,2924,3053,2924,3072xe" filled="true" fillcolor="#000000" stroked="false">
                <v:path arrowok="t"/>
                <v:fill type="solid"/>
              </v:shape>
            </v:group>
            <v:group style="position:absolute;left:2924;top:3072;width:10;height:20" coordorigin="2924,3072" coordsize="10,20">
              <v:shape style="position:absolute;left:2924;top:3072;width:10;height:20" coordorigin="2924,3072" coordsize="10,20" path="m2924,3092l2933,3092,2933,3072,2924,3072,2924,3092xe" filled="true" fillcolor="#000000" stroked="false">
                <v:path arrowok="t"/>
                <v:fill type="solid"/>
              </v:shape>
            </v:group>
            <v:group style="position:absolute;left:2924;top:3092;width:10;height:20" coordorigin="2924,3092" coordsize="10,20">
              <v:shape style="position:absolute;left:2924;top:3092;width:10;height:20" coordorigin="2924,3092" coordsize="10,20" path="m2924,3111l2933,3111,2933,3092,2924,3092,2924,3111xe" filled="true" fillcolor="#000000" stroked="false">
                <v:path arrowok="t"/>
                <v:fill type="solid"/>
              </v:shape>
            </v:group>
            <v:group style="position:absolute;left:2924;top:3111;width:10;height:20" coordorigin="2924,3111" coordsize="10,20">
              <v:shape style="position:absolute;left:2924;top:3111;width:10;height:20" coordorigin="2924,3111" coordsize="10,20" path="m2924,3130l2933,3130,2933,3111,2924,3111,2924,3130xe" filled="true" fillcolor="#000000" stroked="false">
                <v:path arrowok="t"/>
                <v:fill type="solid"/>
              </v:shape>
            </v:group>
            <v:group style="position:absolute;left:2924;top:3130;width:10;height:20" coordorigin="2924,3130" coordsize="10,20">
              <v:shape style="position:absolute;left:2924;top:3130;width:10;height:20" coordorigin="2924,3130" coordsize="10,20" path="m2924,3149l2933,3149,2933,3130,2924,3130,2924,3149xe" filled="true" fillcolor="#000000" stroked="false">
                <v:path arrowok="t"/>
                <v:fill type="solid"/>
              </v:shape>
            </v:group>
            <v:group style="position:absolute;left:2924;top:3149;width:10;height:20" coordorigin="2924,3149" coordsize="10,20">
              <v:shape style="position:absolute;left:2924;top:3149;width:10;height:20" coordorigin="2924,3149" coordsize="10,20" path="m2924,3168l2933,3168,2933,3149,2924,3149,2924,3168xe" filled="true" fillcolor="#000000" stroked="false">
                <v:path arrowok="t"/>
                <v:fill type="solid"/>
              </v:shape>
            </v:group>
            <v:group style="position:absolute;left:2924;top:3168;width:10;height:20" coordorigin="2924,3168" coordsize="10,20">
              <v:shape style="position:absolute;left:2924;top:3168;width:10;height:20" coordorigin="2924,3168" coordsize="10,20" path="m2924,3188l2933,3188,2933,3168,2924,3168,2924,3188xe" filled="true" fillcolor="#000000" stroked="false">
                <v:path arrowok="t"/>
                <v:fill type="solid"/>
              </v:shape>
            </v:group>
            <v:group style="position:absolute;left:2924;top:3188;width:10;height:20" coordorigin="2924,3188" coordsize="10,20">
              <v:shape style="position:absolute;left:2924;top:3188;width:10;height:20" coordorigin="2924,3188" coordsize="10,20" path="m2924,3207l2933,3207,2933,3188,2924,3188,2924,3207xe" filled="true" fillcolor="#000000" stroked="false">
                <v:path arrowok="t"/>
                <v:fill type="solid"/>
              </v:shape>
            </v:group>
            <v:group style="position:absolute;left:2924;top:3207;width:10;height:20" coordorigin="2924,3207" coordsize="10,20">
              <v:shape style="position:absolute;left:2924;top:3207;width:10;height:20" coordorigin="2924,3207" coordsize="10,20" path="m2924,3226l2933,3226,2933,3207,2924,3207,2924,3226xe" filled="true" fillcolor="#000000" stroked="false">
                <v:path arrowok="t"/>
                <v:fill type="solid"/>
              </v:shape>
            </v:group>
            <v:group style="position:absolute;left:2924;top:3226;width:10;height:20" coordorigin="2924,3226" coordsize="10,20">
              <v:shape style="position:absolute;left:2924;top:3226;width:10;height:20" coordorigin="2924,3226" coordsize="10,20" path="m2924,3245l2933,3245,2933,3226,2924,3226,2924,3245xe" filled="true" fillcolor="#000000" stroked="false">
                <v:path arrowok="t"/>
                <v:fill type="solid"/>
              </v:shape>
            </v:group>
            <v:group style="position:absolute;left:4887;top:2746;width:10;height:20" coordorigin="4887,2746" coordsize="10,20">
              <v:shape style="position:absolute;left:4887;top:2746;width:10;height:20" coordorigin="4887,2746" coordsize="10,20" path="m4887,2765l4897,2765,4897,2746,4887,2746,4887,2765xe" filled="true" fillcolor="#000000" stroked="false">
                <v:path arrowok="t"/>
                <v:fill type="solid"/>
              </v:shape>
            </v:group>
            <v:group style="position:absolute;left:4887;top:2765;width:10;height:20" coordorigin="4887,2765" coordsize="10,20">
              <v:shape style="position:absolute;left:4887;top:2765;width:10;height:20" coordorigin="4887,2765" coordsize="10,20" path="m4887,2784l4897,2784,4897,2765,4887,2765,4887,2784xe" filled="true" fillcolor="#000000" stroked="false">
                <v:path arrowok="t"/>
                <v:fill type="solid"/>
              </v:shape>
            </v:group>
            <v:group style="position:absolute;left:4887;top:2784;width:10;height:20" coordorigin="4887,2784" coordsize="10,20">
              <v:shape style="position:absolute;left:4887;top:2784;width:10;height:20" coordorigin="4887,2784" coordsize="10,20" path="m4887,2804l4897,2804,4897,2784,4887,2784,4887,2804xe" filled="true" fillcolor="#000000" stroked="false">
                <v:path arrowok="t"/>
                <v:fill type="solid"/>
              </v:shape>
            </v:group>
            <v:group style="position:absolute;left:4887;top:2804;width:10;height:20" coordorigin="4887,2804" coordsize="10,20">
              <v:shape style="position:absolute;left:4887;top:2804;width:10;height:20" coordorigin="4887,2804" coordsize="10,20" path="m4887,2823l4897,2823,4897,2804,4887,2804,4887,2823xe" filled="true" fillcolor="#000000" stroked="false">
                <v:path arrowok="t"/>
                <v:fill type="solid"/>
              </v:shape>
            </v:group>
            <v:group style="position:absolute;left:4887;top:2823;width:10;height:20" coordorigin="4887,2823" coordsize="10,20">
              <v:shape style="position:absolute;left:4887;top:2823;width:10;height:20" coordorigin="4887,2823" coordsize="10,20" path="m4887,2842l4897,2842,4897,2823,4887,2823,4887,2842xe" filled="true" fillcolor="#000000" stroked="false">
                <v:path arrowok="t"/>
                <v:fill type="solid"/>
              </v:shape>
            </v:group>
            <v:group style="position:absolute;left:4887;top:2842;width:10;height:20" coordorigin="4887,2842" coordsize="10,20">
              <v:shape style="position:absolute;left:4887;top:2842;width:10;height:20" coordorigin="4887,2842" coordsize="10,20" path="m4887,2861l4897,2861,4897,2842,4887,2842,4887,2861xe" filled="true" fillcolor="#000000" stroked="false">
                <v:path arrowok="t"/>
                <v:fill type="solid"/>
              </v:shape>
            </v:group>
            <v:group style="position:absolute;left:4887;top:2861;width:10;height:20" coordorigin="4887,2861" coordsize="10,20">
              <v:shape style="position:absolute;left:4887;top:2861;width:10;height:20" coordorigin="4887,2861" coordsize="10,20" path="m4887,2880l4897,2880,4897,2861,4887,2861,4887,2880xe" filled="true" fillcolor="#000000" stroked="false">
                <v:path arrowok="t"/>
                <v:fill type="solid"/>
              </v:shape>
            </v:group>
            <v:group style="position:absolute;left:4887;top:2880;width:10;height:20" coordorigin="4887,2880" coordsize="10,20">
              <v:shape style="position:absolute;left:4887;top:2880;width:10;height:20" coordorigin="4887,2880" coordsize="10,20" path="m4887,2900l4897,2900,4897,2880,4887,2880,4887,2900xe" filled="true" fillcolor="#000000" stroked="false">
                <v:path arrowok="t"/>
                <v:fill type="solid"/>
              </v:shape>
            </v:group>
            <v:group style="position:absolute;left:4887;top:2900;width:10;height:20" coordorigin="4887,2900" coordsize="10,20">
              <v:shape style="position:absolute;left:4887;top:2900;width:10;height:20" coordorigin="4887,2900" coordsize="10,20" path="m4887,2919l4897,2919,4897,2900,4887,2900,4887,2919xe" filled="true" fillcolor="#000000" stroked="false">
                <v:path arrowok="t"/>
                <v:fill type="solid"/>
              </v:shape>
            </v:group>
            <v:group style="position:absolute;left:4887;top:2919;width:10;height:20" coordorigin="4887,2919" coordsize="10,20">
              <v:shape style="position:absolute;left:4887;top:2919;width:10;height:20" coordorigin="4887,2919" coordsize="10,20" path="m4887,2938l4897,2938,4897,2919,4887,2919,4887,2938xe" filled="true" fillcolor="#000000" stroked="false">
                <v:path arrowok="t"/>
                <v:fill type="solid"/>
              </v:shape>
            </v:group>
            <v:group style="position:absolute;left:4887;top:2938;width:10;height:20" coordorigin="4887,2938" coordsize="10,20">
              <v:shape style="position:absolute;left:4887;top:2938;width:10;height:20" coordorigin="4887,2938" coordsize="10,20" path="m4887,2957l4897,2957,4897,2938,4887,2938,4887,2957xe" filled="true" fillcolor="#000000" stroked="false">
                <v:path arrowok="t"/>
                <v:fill type="solid"/>
              </v:shape>
            </v:group>
            <v:group style="position:absolute;left:4887;top:2957;width:10;height:20" coordorigin="4887,2957" coordsize="10,20">
              <v:shape style="position:absolute;left:4887;top:2957;width:10;height:20" coordorigin="4887,2957" coordsize="10,20" path="m4887,2976l4897,2976,4897,2957,4887,2957,4887,2976xe" filled="true" fillcolor="#000000" stroked="false">
                <v:path arrowok="t"/>
                <v:fill type="solid"/>
              </v:shape>
            </v:group>
            <v:group style="position:absolute;left:4887;top:2976;width:10;height:20" coordorigin="4887,2976" coordsize="10,20">
              <v:shape style="position:absolute;left:4887;top:2976;width:10;height:20" coordorigin="4887,2976" coordsize="10,20" path="m4887,2996l4897,2996,4897,2976,4887,2976,4887,2996xe" filled="true" fillcolor="#000000" stroked="false">
                <v:path arrowok="t"/>
                <v:fill type="solid"/>
              </v:shape>
            </v:group>
            <v:group style="position:absolute;left:4887;top:2996;width:10;height:20" coordorigin="4887,2996" coordsize="10,20">
              <v:shape style="position:absolute;left:4887;top:2996;width:10;height:20" coordorigin="4887,2996" coordsize="10,20" path="m4887,3015l4897,3015,4897,2996,4887,2996,4887,3015xe" filled="true" fillcolor="#000000" stroked="false">
                <v:path arrowok="t"/>
                <v:fill type="solid"/>
              </v:shape>
            </v:group>
            <v:group style="position:absolute;left:4887;top:3015;width:10;height:20" coordorigin="4887,3015" coordsize="10,20">
              <v:shape style="position:absolute;left:4887;top:3015;width:10;height:20" coordorigin="4887,3015" coordsize="10,20" path="m4887,3034l4897,3034,4897,3015,4887,3015,4887,3034xe" filled="true" fillcolor="#000000" stroked="false">
                <v:path arrowok="t"/>
                <v:fill type="solid"/>
              </v:shape>
            </v:group>
            <v:group style="position:absolute;left:4887;top:3034;width:10;height:20" coordorigin="4887,3034" coordsize="10,20">
              <v:shape style="position:absolute;left:4887;top:3034;width:10;height:20" coordorigin="4887,3034" coordsize="10,20" path="m4887,3053l4897,3053,4897,3034,4887,3034,4887,3053xe" filled="true" fillcolor="#000000" stroked="false">
                <v:path arrowok="t"/>
                <v:fill type="solid"/>
              </v:shape>
            </v:group>
            <v:group style="position:absolute;left:4887;top:3053;width:10;height:20" coordorigin="4887,3053" coordsize="10,20">
              <v:shape style="position:absolute;left:4887;top:3053;width:10;height:20" coordorigin="4887,3053" coordsize="10,20" path="m4887,3072l4897,3072,4897,3053,4887,3053,4887,3072xe" filled="true" fillcolor="#000000" stroked="false">
                <v:path arrowok="t"/>
                <v:fill type="solid"/>
              </v:shape>
            </v:group>
            <v:group style="position:absolute;left:4887;top:3072;width:10;height:20" coordorigin="4887,3072" coordsize="10,20">
              <v:shape style="position:absolute;left:4887;top:3072;width:10;height:20" coordorigin="4887,3072" coordsize="10,20" path="m4887,3092l4897,3092,4897,3072,4887,3072,4887,3092xe" filled="true" fillcolor="#000000" stroked="false">
                <v:path arrowok="t"/>
                <v:fill type="solid"/>
              </v:shape>
            </v:group>
            <v:group style="position:absolute;left:4887;top:3092;width:10;height:20" coordorigin="4887,3092" coordsize="10,20">
              <v:shape style="position:absolute;left:4887;top:3092;width:10;height:20" coordorigin="4887,3092" coordsize="10,20" path="m4887,3111l4897,3111,4897,3092,4887,3092,4887,3111xe" filled="true" fillcolor="#000000" stroked="false">
                <v:path arrowok="t"/>
                <v:fill type="solid"/>
              </v:shape>
            </v:group>
            <v:group style="position:absolute;left:4887;top:3111;width:10;height:20" coordorigin="4887,3111" coordsize="10,20">
              <v:shape style="position:absolute;left:4887;top:3111;width:10;height:20" coordorigin="4887,3111" coordsize="10,20" path="m4887,3130l4897,3130,4897,3111,4887,3111,4887,3130xe" filled="true" fillcolor="#000000" stroked="false">
                <v:path arrowok="t"/>
                <v:fill type="solid"/>
              </v:shape>
            </v:group>
            <v:group style="position:absolute;left:4887;top:3130;width:10;height:20" coordorigin="4887,3130" coordsize="10,20">
              <v:shape style="position:absolute;left:4887;top:3130;width:10;height:20" coordorigin="4887,3130" coordsize="10,20" path="m4887,3149l4897,3149,4897,3130,4887,3130,4887,3149xe" filled="true" fillcolor="#000000" stroked="false">
                <v:path arrowok="t"/>
                <v:fill type="solid"/>
              </v:shape>
            </v:group>
            <v:group style="position:absolute;left:4887;top:3149;width:10;height:20" coordorigin="4887,3149" coordsize="10,20">
              <v:shape style="position:absolute;left:4887;top:3149;width:10;height:20" coordorigin="4887,3149" coordsize="10,20" path="m4887,3168l4897,3168,4897,3149,4887,3149,4887,3168xe" filled="true" fillcolor="#000000" stroked="false">
                <v:path arrowok="t"/>
                <v:fill type="solid"/>
              </v:shape>
            </v:group>
            <v:group style="position:absolute;left:4887;top:3168;width:10;height:20" coordorigin="4887,3168" coordsize="10,20">
              <v:shape style="position:absolute;left:4887;top:3168;width:10;height:20" coordorigin="4887,3168" coordsize="10,20" path="m4887,3188l4897,3188,4897,3168,4887,3168,4887,3188xe" filled="true" fillcolor="#000000" stroked="false">
                <v:path arrowok="t"/>
                <v:fill type="solid"/>
              </v:shape>
            </v:group>
            <v:group style="position:absolute;left:4887;top:3188;width:10;height:20" coordorigin="4887,3188" coordsize="10,20">
              <v:shape style="position:absolute;left:4887;top:3188;width:10;height:20" coordorigin="4887,3188" coordsize="10,20" path="m4887,3207l4897,3207,4897,3188,4887,3188,4887,3207xe" filled="true" fillcolor="#000000" stroked="false">
                <v:path arrowok="t"/>
                <v:fill type="solid"/>
              </v:shape>
            </v:group>
            <v:group style="position:absolute;left:4887;top:3207;width:10;height:20" coordorigin="4887,3207" coordsize="10,20">
              <v:shape style="position:absolute;left:4887;top:3207;width:10;height:20" coordorigin="4887,3207" coordsize="10,20" path="m4887,3226l4897,3226,4897,3207,4887,3207,4887,3226xe" filled="true" fillcolor="#000000" stroked="false">
                <v:path arrowok="t"/>
                <v:fill type="solid"/>
              </v:shape>
            </v:group>
            <v:group style="position:absolute;left:4887;top:3226;width:10;height:20" coordorigin="4887,3226" coordsize="10,20">
              <v:shape style="position:absolute;left:4887;top:3226;width:10;height:20" coordorigin="4887,3226" coordsize="10,20" path="m4887,3245l4897,3245,4897,3226,4887,3226,4887,3245xe" filled="true" fillcolor="#000000" stroked="false">
                <v:path arrowok="t"/>
                <v:fill type="solid"/>
              </v:shape>
            </v:group>
            <w10:wrap type="none"/>
          </v:group>
        </w:pict>
      </w:r>
      <w:r>
        <w:rPr/>
        <w:pict>
          <v:shape style="position:absolute;margin-left:337.98999pt;margin-top:49.821724pt;width:.47998pt;height:.12pt;mso-position-horizontal-relative:page;mso-position-vertical-relative:paragraph;z-index:-1264504" type="#_x0000_t75" stroked="false">
            <v:imagedata r:id="rId1023" o:title=""/>
          </v:shape>
        </w:pic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．应收账款</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2602"/>
        <w:gridCol w:w="931"/>
        <w:gridCol w:w="941"/>
        <w:gridCol w:w="711"/>
        <w:gridCol w:w="1250"/>
        <w:gridCol w:w="710"/>
        <w:gridCol w:w="1162"/>
        <w:gridCol w:w="710"/>
      </w:tblGrid>
      <w:tr>
        <w:trPr>
          <w:trHeight w:val="277" w:hRule="exact"/>
        </w:trPr>
        <w:tc>
          <w:tcPr>
            <w:tcW w:w="2602" w:type="dxa"/>
            <w:tcBorders>
              <w:top w:val="single" w:sz="12" w:space="0" w:color="000000"/>
              <w:left w:val="nil" w:sz="6" w:space="0" w:color="auto"/>
              <w:bottom w:val="nil" w:sz="6" w:space="0" w:color="auto"/>
              <w:right w:val="nil" w:sz="6" w:space="0" w:color="auto"/>
            </w:tcBorders>
          </w:tcPr>
          <w:p>
            <w:pPr/>
          </w:p>
        </w:tc>
        <w:tc>
          <w:tcPr>
            <w:tcW w:w="931" w:type="dxa"/>
            <w:tcBorders>
              <w:top w:val="single" w:sz="12" w:space="0" w:color="000000"/>
              <w:left w:val="nil" w:sz="6" w:space="0" w:color="auto"/>
              <w:bottom w:val="nil" w:sz="6" w:space="0" w:color="auto"/>
              <w:right w:val="nil" w:sz="6" w:space="0" w:color="auto"/>
            </w:tcBorders>
          </w:tcPr>
          <w:p>
            <w:pPr>
              <w:pStyle w:val="TableParagraph"/>
              <w:spacing w:line="240" w:lineRule="auto" w:before="29"/>
              <w:ind w:left="393" w:right="-3"/>
              <w:jc w:val="left"/>
              <w:rPr>
                <w:rFonts w:ascii="宋体" w:hAnsi="宋体" w:cs="宋体" w:eastAsia="宋体" w:hint="default"/>
                <w:sz w:val="18"/>
                <w:szCs w:val="18"/>
              </w:rPr>
            </w:pPr>
            <w:r>
              <w:rPr>
                <w:rFonts w:ascii="宋体" w:hAnsi="宋体" w:cs="宋体" w:eastAsia="宋体" w:hint="default"/>
                <w:sz w:val="18"/>
                <w:szCs w:val="18"/>
              </w:rPr>
              <w:t>期末数</w:t>
            </w:r>
          </w:p>
        </w:tc>
        <w:tc>
          <w:tcPr>
            <w:tcW w:w="941" w:type="dxa"/>
            <w:tcBorders>
              <w:top w:val="single" w:sz="12" w:space="0" w:color="000000"/>
              <w:left w:val="nil" w:sz="6" w:space="0" w:color="auto"/>
              <w:bottom w:val="nil" w:sz="6" w:space="0" w:color="auto"/>
              <w:right w:val="nil" w:sz="6" w:space="0" w:color="auto"/>
            </w:tcBorders>
          </w:tcPr>
          <w:p>
            <w:pPr/>
          </w:p>
        </w:tc>
        <w:tc>
          <w:tcPr>
            <w:tcW w:w="711"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tc>
        <w:tc>
          <w:tcPr>
            <w:tcW w:w="1250"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0"/>
                <w:szCs w:val="20"/>
              </w:rPr>
            </w:pPr>
          </w:p>
        </w:tc>
        <w:tc>
          <w:tcPr>
            <w:tcW w:w="187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9"/>
              <w:ind w:left="395"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710" w:type="dxa"/>
            <w:tcBorders>
              <w:top w:val="single" w:sz="12" w:space="0" w:color="000000"/>
              <w:left w:val="nil" w:sz="6" w:space="0" w:color="auto"/>
              <w:bottom w:val="nil" w:sz="6" w:space="0" w:color="auto"/>
              <w:right w:val="nil" w:sz="6" w:space="0" w:color="auto"/>
            </w:tcBorders>
          </w:tcPr>
          <w:p>
            <w:pPr/>
          </w:p>
        </w:tc>
      </w:tr>
      <w:tr>
        <w:trPr>
          <w:trHeight w:val="175" w:hRule="exact"/>
        </w:trPr>
        <w:tc>
          <w:tcPr>
            <w:tcW w:w="2602" w:type="dxa"/>
            <w:tcBorders>
              <w:top w:val="nil" w:sz="6" w:space="0" w:color="auto"/>
              <w:left w:val="nil" w:sz="6" w:space="0" w:color="auto"/>
              <w:bottom w:val="nil" w:sz="6" w:space="0" w:color="auto"/>
              <w:right w:val="single" w:sz="4" w:space="0" w:color="000000"/>
            </w:tcBorders>
          </w:tcPr>
          <w:p>
            <w:pPr>
              <w:pStyle w:val="TableParagraph"/>
              <w:spacing w:line="178" w:lineRule="exact"/>
              <w:ind w:left="501"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931" w:type="dxa"/>
            <w:tcBorders>
              <w:top w:val="nil" w:sz="6" w:space="0" w:color="auto"/>
              <w:left w:val="single" w:sz="4" w:space="0" w:color="000000"/>
              <w:bottom w:val="nil" w:sz="6" w:space="0" w:color="auto"/>
              <w:right w:val="nil" w:sz="6" w:space="0" w:color="auto"/>
            </w:tcBorders>
          </w:tcPr>
          <w:p>
            <w:pPr/>
          </w:p>
        </w:tc>
        <w:tc>
          <w:tcPr>
            <w:tcW w:w="941" w:type="dxa"/>
            <w:tcBorders>
              <w:top w:val="nil" w:sz="6" w:space="0" w:color="auto"/>
              <w:left w:val="nil" w:sz="6" w:space="0" w:color="auto"/>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602" w:type="dxa"/>
            <w:tcBorders>
              <w:top w:val="nil" w:sz="6" w:space="0" w:color="auto"/>
              <w:left w:val="nil" w:sz="6" w:space="0" w:color="auto"/>
              <w:bottom w:val="nil" w:sz="6" w:space="0" w:color="auto"/>
              <w:right w:val="single" w:sz="4" w:space="0" w:color="000000"/>
            </w:tcBorders>
          </w:tcPr>
          <w:p>
            <w:pPr>
              <w:pStyle w:val="TableParagraph"/>
              <w:spacing w:line="178" w:lineRule="exact"/>
              <w:ind w:left="161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31" w:type="dxa"/>
            <w:tcBorders>
              <w:top w:val="nil" w:sz="6" w:space="0" w:color="auto"/>
              <w:left w:val="single" w:sz="4" w:space="0" w:color="000000"/>
              <w:bottom w:val="nil" w:sz="6" w:space="0" w:color="auto"/>
              <w:right w:val="nil" w:sz="6" w:space="0" w:color="auto"/>
            </w:tcBorders>
          </w:tcPr>
          <w:p>
            <w:pPr>
              <w:pStyle w:val="TableParagraph"/>
              <w:spacing w:line="191" w:lineRule="exact"/>
              <w:ind w:left="1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941" w:type="dxa"/>
            <w:tcBorders>
              <w:top w:val="nil" w:sz="6" w:space="0" w:color="auto"/>
              <w:left w:val="nil" w:sz="6" w:space="0" w:color="auto"/>
              <w:bottom w:val="nil" w:sz="6" w:space="0" w:color="auto"/>
              <w:right w:val="single" w:sz="4" w:space="0" w:color="000000"/>
            </w:tcBorders>
          </w:tcPr>
          <w:p>
            <w:pPr>
              <w:pStyle w:val="TableParagraph"/>
              <w:spacing w:line="178" w:lineRule="exact"/>
              <w:ind w:left="-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191" w:lineRule="exact"/>
              <w:ind w:left="15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178" w:lineRule="exact"/>
              <w:ind w:left="25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91" w:lineRule="exact"/>
              <w:ind w:left="1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178" w:lineRule="exact"/>
              <w:ind w:left="21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10" w:type="dxa"/>
            <w:tcBorders>
              <w:top w:val="nil" w:sz="6" w:space="0" w:color="auto"/>
              <w:left w:val="single" w:sz="4" w:space="0" w:color="000000"/>
              <w:bottom w:val="nil" w:sz="6" w:space="0" w:color="auto"/>
              <w:right w:val="nil" w:sz="6" w:space="0" w:color="auto"/>
            </w:tcBorders>
          </w:tcPr>
          <w:p>
            <w:pPr>
              <w:pStyle w:val="TableParagraph"/>
              <w:spacing w:line="191" w:lineRule="exact"/>
              <w:ind w:left="18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1050" w:hRule="exact"/>
        </w:trPr>
        <w:tc>
          <w:tcPr>
            <w:tcW w:w="2602" w:type="dxa"/>
            <w:tcBorders>
              <w:top w:val="nil" w:sz="6" w:space="0" w:color="auto"/>
              <w:left w:val="nil" w:sz="6" w:space="0" w:color="auto"/>
              <w:bottom w:val="nil" w:sz="6" w:space="0" w:color="auto"/>
              <w:right w:val="single" w:sz="4" w:space="0" w:color="000000"/>
            </w:tcBorders>
          </w:tcPr>
          <w:p>
            <w:pPr>
              <w:pStyle w:val="TableParagraph"/>
              <w:spacing w:line="244" w:lineRule="auto" w:before="20"/>
              <w:ind w:left="122" w:right="1349"/>
              <w:jc w:val="both"/>
              <w:rPr>
                <w:rFonts w:ascii="宋体" w:hAnsi="宋体" w:cs="宋体" w:eastAsia="宋体" w:hint="default"/>
                <w:sz w:val="18"/>
                <w:szCs w:val="18"/>
              </w:rPr>
            </w:pPr>
            <w:r>
              <w:rPr>
                <w:rFonts w:ascii="宋体" w:hAnsi="宋体" w:cs="宋体" w:eastAsia="宋体" w:hint="default"/>
                <w:spacing w:val="7"/>
                <w:sz w:val="18"/>
                <w:szCs w:val="18"/>
              </w:rPr>
              <w:t>单项金额重大 并单项计提坏 账准备的应收 </w:t>
            </w:r>
            <w:r>
              <w:rPr>
                <w:rFonts w:ascii="宋体" w:hAnsi="宋体" w:cs="宋体" w:eastAsia="宋体" w:hint="default"/>
                <w:sz w:val="18"/>
                <w:szCs w:val="18"/>
              </w:rPr>
              <w:t>账款</w:t>
            </w:r>
          </w:p>
        </w:tc>
        <w:tc>
          <w:tcPr>
            <w:tcW w:w="931" w:type="dxa"/>
            <w:tcBorders>
              <w:top w:val="nil" w:sz="6" w:space="0" w:color="auto"/>
              <w:left w:val="single" w:sz="4" w:space="0" w:color="000000"/>
              <w:bottom w:val="nil" w:sz="6" w:space="0" w:color="auto"/>
              <w:right w:val="nil" w:sz="6" w:space="0" w:color="auto"/>
            </w:tcBorders>
          </w:tcPr>
          <w:p>
            <w:pPr/>
          </w:p>
        </w:tc>
        <w:tc>
          <w:tcPr>
            <w:tcW w:w="941" w:type="dxa"/>
            <w:tcBorders>
              <w:top w:val="nil" w:sz="6" w:space="0" w:color="auto"/>
              <w:left w:val="nil" w:sz="6" w:space="0" w:color="auto"/>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536" w:hRule="exact"/>
        </w:trPr>
        <w:tc>
          <w:tcPr>
            <w:tcW w:w="2602" w:type="dxa"/>
            <w:tcBorders>
              <w:top w:val="nil" w:sz="6" w:space="0" w:color="auto"/>
              <w:left w:val="nil" w:sz="6" w:space="0" w:color="auto"/>
              <w:bottom w:val="single" w:sz="12" w:space="0" w:color="000000"/>
              <w:right w:val="single" w:sz="4" w:space="0" w:color="000000"/>
            </w:tcBorders>
          </w:tcPr>
          <w:p>
            <w:pPr>
              <w:pStyle w:val="TableParagraph"/>
              <w:spacing w:line="247" w:lineRule="auto" w:before="19"/>
              <w:ind w:left="122" w:right="1349"/>
              <w:jc w:val="left"/>
              <w:rPr>
                <w:rFonts w:ascii="宋体" w:hAnsi="宋体" w:cs="宋体" w:eastAsia="宋体" w:hint="default"/>
                <w:sz w:val="18"/>
                <w:szCs w:val="18"/>
              </w:rPr>
            </w:pPr>
            <w:r>
              <w:rPr>
                <w:rFonts w:ascii="宋体" w:hAnsi="宋体" w:cs="宋体" w:eastAsia="宋体" w:hint="default"/>
                <w:spacing w:val="7"/>
                <w:sz w:val="18"/>
                <w:szCs w:val="18"/>
              </w:rPr>
              <w:t>按信用风险特 征组合计提坏</w:t>
            </w:r>
            <w:r>
              <w:rPr>
                <w:rFonts w:ascii="宋体" w:hAnsi="宋体" w:cs="宋体" w:eastAsia="宋体" w:hint="default"/>
                <w:sz w:val="18"/>
                <w:szCs w:val="18"/>
              </w:rPr>
            </w:r>
          </w:p>
        </w:tc>
        <w:tc>
          <w:tcPr>
            <w:tcW w:w="931" w:type="dxa"/>
            <w:tcBorders>
              <w:top w:val="nil" w:sz="6" w:space="0" w:color="auto"/>
              <w:left w:val="single" w:sz="4" w:space="0" w:color="000000"/>
              <w:bottom w:val="single" w:sz="12" w:space="0" w:color="000000"/>
              <w:right w:val="nil" w:sz="6" w:space="0" w:color="auto"/>
            </w:tcBorders>
          </w:tcPr>
          <w:p>
            <w:pPr/>
          </w:p>
        </w:tc>
        <w:tc>
          <w:tcPr>
            <w:tcW w:w="941" w:type="dxa"/>
            <w:tcBorders>
              <w:top w:val="nil" w:sz="6" w:space="0" w:color="auto"/>
              <w:left w:val="nil" w:sz="6" w:space="0" w:color="auto"/>
              <w:bottom w:val="single" w:sz="12" w:space="0" w:color="000000"/>
              <w:right w:val="single" w:sz="4" w:space="0" w:color="000000"/>
            </w:tcBorders>
          </w:tcPr>
          <w:p>
            <w:pPr/>
          </w:p>
        </w:tc>
        <w:tc>
          <w:tcPr>
            <w:tcW w:w="711" w:type="dxa"/>
            <w:tcBorders>
              <w:top w:val="nil" w:sz="6" w:space="0" w:color="auto"/>
              <w:left w:val="single" w:sz="4" w:space="0" w:color="000000"/>
              <w:bottom w:val="single" w:sz="12" w:space="0" w:color="000000"/>
              <w:right w:val="single" w:sz="4" w:space="0" w:color="000000"/>
            </w:tcBorders>
          </w:tcPr>
          <w:p>
            <w:pPr/>
          </w:p>
        </w:tc>
        <w:tc>
          <w:tcPr>
            <w:tcW w:w="1250" w:type="dxa"/>
            <w:tcBorders>
              <w:top w:val="nil" w:sz="6" w:space="0" w:color="auto"/>
              <w:left w:val="single" w:sz="4" w:space="0" w:color="000000"/>
              <w:bottom w:val="single" w:sz="12" w:space="0" w:color="000000"/>
              <w:right w:val="single" w:sz="4" w:space="0" w:color="000000"/>
            </w:tcBorders>
          </w:tcPr>
          <w:p>
            <w:pPr/>
          </w:p>
        </w:tc>
        <w:tc>
          <w:tcPr>
            <w:tcW w:w="710" w:type="dxa"/>
            <w:tcBorders>
              <w:top w:val="nil" w:sz="6" w:space="0" w:color="auto"/>
              <w:left w:val="single" w:sz="4" w:space="0" w:color="000000"/>
              <w:bottom w:val="single" w:sz="12" w:space="0" w:color="000000"/>
              <w:right w:val="single" w:sz="4" w:space="0" w:color="000000"/>
            </w:tcBorders>
          </w:tcPr>
          <w:p>
            <w:pPr/>
          </w:p>
        </w:tc>
        <w:tc>
          <w:tcPr>
            <w:tcW w:w="1162" w:type="dxa"/>
            <w:tcBorders>
              <w:top w:val="nil" w:sz="6" w:space="0" w:color="auto"/>
              <w:left w:val="single" w:sz="4" w:space="0" w:color="000000"/>
              <w:bottom w:val="single" w:sz="12" w:space="0" w:color="000000"/>
              <w:right w:val="single" w:sz="4" w:space="0" w:color="000000"/>
            </w:tcBorders>
          </w:tcPr>
          <w:p>
            <w:pPr/>
          </w:p>
        </w:tc>
        <w:tc>
          <w:tcPr>
            <w:tcW w:w="710"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1034"/>
          <w:pgSz w:w="11910" w:h="16840"/>
          <w:pgMar w:footer="773" w:header="584" w:top="1140" w:bottom="960" w:left="0" w:right="0"/>
          <w:pgNumType w:start="131"/>
        </w:sectPr>
      </w:pPr>
    </w:p>
    <w:p>
      <w:pPr>
        <w:spacing w:line="240" w:lineRule="auto" w:before="2"/>
        <w:rPr>
          <w:rFonts w:ascii="宋体" w:hAnsi="宋体" w:cs="宋体" w:eastAsia="宋体" w:hint="default"/>
          <w:b/>
          <w:bCs/>
          <w:sz w:val="3"/>
          <w:szCs w:val="3"/>
        </w:rPr>
      </w:pPr>
      <w:r>
        <w:rPr/>
        <w:pict>
          <v:shape style="position:absolute;margin-left:146.179993pt;margin-top:61.439983pt;width:.48pt;height:.12pt;mso-position-horizontal-relative:page;mso-position-vertical-relative:page;z-index:-1264480" type="#_x0000_t75" stroked="false">
            <v:imagedata r:id="rId1023" o:title=""/>
          </v:shape>
        </w:pict>
      </w:r>
      <w:r>
        <w:rPr/>
        <w:pict>
          <v:shape style="position:absolute;margin-left:208.850006pt;margin-top:61.439983pt;width:.48pt;height:.12pt;mso-position-horizontal-relative:page;mso-position-vertical-relative:page;z-index:-1264456" type="#_x0000_t75" stroked="false">
            <v:imagedata r:id="rId1023" o:title=""/>
          </v:shape>
        </w:pict>
      </w:r>
      <w:r>
        <w:rPr/>
        <w:pict>
          <v:shape style="position:absolute;margin-left:244.369995pt;margin-top:61.439983pt;width:.48001pt;height:.12pt;mso-position-horizontal-relative:page;mso-position-vertical-relative:page;z-index:-1264432" type="#_x0000_t75" stroked="false">
            <v:imagedata r:id="rId1023" o:title=""/>
          </v:shape>
        </w:pict>
      </w:r>
      <w:r>
        <w:rPr/>
        <w:pict>
          <v:shape style="position:absolute;margin-left:302.450012pt;margin-top:61.439983pt;width:.48001pt;height:.12pt;mso-position-horizontal-relative:page;mso-position-vertical-relative:page;z-index:-1264408" type="#_x0000_t75" stroked="false">
            <v:imagedata r:id="rId1023" o:title=""/>
          </v:shape>
        </w:pict>
      </w:r>
      <w:r>
        <w:rPr/>
        <w:pict>
          <v:shape style="position:absolute;margin-left:337.98999pt;margin-top:61.439983pt;width:.47998pt;height:.12pt;mso-position-horizontal-relative:page;mso-position-vertical-relative:page;z-index:-1264384" type="#_x0000_t75" stroked="false">
            <v:imagedata r:id="rId1023" o:title=""/>
          </v:shape>
        </w:pict>
      </w:r>
      <w:r>
        <w:rPr/>
        <w:pict>
          <v:shape style="position:absolute;margin-left:400.51001pt;margin-top:61.439983pt;width:.48001pt;height:.12pt;mso-position-horizontal-relative:page;mso-position-vertical-relative:page;z-index:-1264360" type="#_x0000_t75" stroked="false">
            <v:imagedata r:id="rId1023" o:title=""/>
          </v:shape>
        </w:pict>
      </w:r>
      <w:r>
        <w:rPr/>
        <w:pict>
          <v:shape style="position:absolute;margin-left:436.029999pt;margin-top:61.439983pt;width:.47998pt;height:.12pt;mso-position-horizontal-relative:page;mso-position-vertical-relative:page;z-index:-1264336" type="#_x0000_t75" stroked="false">
            <v:imagedata r:id="rId1023" o:title=""/>
          </v:shape>
        </w:pict>
      </w:r>
      <w:r>
        <w:rPr/>
        <w:pict>
          <v:shape style="position:absolute;margin-left:494.140015pt;margin-top:61.439983pt;width:.48001pt;height:.12pt;mso-position-horizontal-relative:page;mso-position-vertical-relative:page;z-index:-1264312" type="#_x0000_t75" stroked="false">
            <v:imagedata r:id="rId1023" o:title=""/>
          </v:shape>
        </w:pict>
      </w:r>
      <w:r>
        <w:rPr/>
        <w:pict>
          <v:group style="position:absolute;margin-left:79.704002pt;margin-top:82.679962pt;width:450.2pt;height:5.3pt;mso-position-horizontal-relative:page;mso-position-vertical-relative:page;z-index:-1264288" coordorigin="1594,1654" coordsize="9004,106">
            <v:shape style="position:absolute;left:1594;top:1654;width:1349;height:106" type="#_x0000_t75" stroked="false">
              <v:imagedata r:id="rId1059" o:title=""/>
            </v:shape>
            <v:shape style="position:absolute;left:2919;top:1750;width:1258;height:10" type="#_x0000_t75" stroked="false">
              <v:imagedata r:id="rId414" o:title=""/>
            </v:shape>
            <v:shape style="position:absolute;left:4172;top:1750;width:2588;height:10" type="#_x0000_t75" stroked="false">
              <v:imagedata r:id="rId1048" o:title=""/>
            </v:shape>
            <v:shape style="position:absolute;left:6755;top:1750;width:1255;height:10" type="#_x0000_t75" stroked="false">
              <v:imagedata r:id="rId1049" o:title=""/>
            </v:shape>
            <v:shape style="position:absolute;left:8005;top:1750;width:715;height:10" type="#_x0000_t75" stroked="false">
              <v:imagedata r:id="rId405" o:title=""/>
            </v:shape>
            <v:shape style="position:absolute;left:8716;top:1750;width:1882;height:10" type="#_x0000_t75" stroked="false">
              <v:imagedata r:id="rId1050" o:title=""/>
            </v:shape>
            <w10:wrap type="none"/>
          </v:group>
        </w:pict>
      </w:r>
    </w:p>
    <w:tbl>
      <w:tblPr>
        <w:tblW w:w="0" w:type="auto"/>
        <w:jc w:val="left"/>
        <w:tblInd w:w="1579" w:type="dxa"/>
        <w:tblLayout w:type="fixed"/>
        <w:tblCellMar>
          <w:top w:w="0" w:type="dxa"/>
          <w:left w:w="0" w:type="dxa"/>
          <w:bottom w:w="0" w:type="dxa"/>
          <w:right w:w="0" w:type="dxa"/>
        </w:tblCellMar>
        <w:tblLook w:val="01E0"/>
      </w:tblPr>
      <w:tblGrid>
        <w:gridCol w:w="1349"/>
        <w:gridCol w:w="1253"/>
        <w:gridCol w:w="710"/>
        <w:gridCol w:w="1162"/>
        <w:gridCol w:w="711"/>
        <w:gridCol w:w="1250"/>
        <w:gridCol w:w="710"/>
        <w:gridCol w:w="1162"/>
        <w:gridCol w:w="710"/>
      </w:tblGrid>
      <w:tr>
        <w:trPr>
          <w:trHeight w:val="439" w:hRule="exact"/>
        </w:trPr>
        <w:tc>
          <w:tcPr>
            <w:tcW w:w="1349" w:type="dxa"/>
            <w:tcBorders>
              <w:top w:val="single" w:sz="12" w:space="0" w:color="000000"/>
              <w:left w:val="nil" w:sz="6" w:space="0" w:color="auto"/>
              <w:bottom w:val="nil" w:sz="6" w:space="0" w:color="auto"/>
              <w:right w:val="single" w:sz="4" w:space="0" w:color="000000"/>
            </w:tcBorders>
          </w:tcPr>
          <w:p>
            <w:pPr>
              <w:pStyle w:val="TableParagraph"/>
              <w:spacing w:line="238" w:lineRule="exact" w:before="1"/>
              <w:ind w:left="122" w:right="96"/>
              <w:jc w:val="left"/>
              <w:rPr>
                <w:rFonts w:ascii="宋体" w:hAnsi="宋体" w:cs="宋体" w:eastAsia="宋体" w:hint="default"/>
                <w:sz w:val="18"/>
                <w:szCs w:val="18"/>
              </w:rPr>
            </w:pPr>
            <w:r>
              <w:rPr>
                <w:rFonts w:ascii="宋体" w:hAnsi="宋体" w:cs="宋体" w:eastAsia="宋体" w:hint="default"/>
                <w:spacing w:val="7"/>
                <w:sz w:val="18"/>
                <w:szCs w:val="18"/>
              </w:rPr>
              <w:t>账准备的应收 </w:t>
            </w:r>
            <w:r>
              <w:rPr>
                <w:rFonts w:ascii="宋体" w:hAnsi="宋体" w:cs="宋体" w:eastAsia="宋体" w:hint="default"/>
                <w:sz w:val="18"/>
                <w:szCs w:val="18"/>
              </w:rPr>
              <w:t>账款</w:t>
            </w:r>
          </w:p>
        </w:tc>
        <w:tc>
          <w:tcPr>
            <w:tcW w:w="125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71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71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25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71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710"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tc>
      </w:tr>
      <w:tr>
        <w:trPr>
          <w:trHeight w:val="602" w:hRule="exact"/>
        </w:trPr>
        <w:tc>
          <w:tcPr>
            <w:tcW w:w="1349" w:type="dxa"/>
            <w:tcBorders>
              <w:top w:val="nil" w:sz="6" w:space="0" w:color="auto"/>
              <w:left w:val="nil" w:sz="6" w:space="0" w:color="auto"/>
              <w:bottom w:val="nil" w:sz="6" w:space="0" w:color="auto"/>
              <w:right w:val="single" w:sz="4" w:space="0" w:color="000000"/>
            </w:tcBorders>
          </w:tcPr>
          <w:p>
            <w:pPr>
              <w:pStyle w:val="TableParagraph"/>
              <w:spacing w:line="244" w:lineRule="auto" w:before="126"/>
              <w:ind w:left="122" w:right="96"/>
              <w:jc w:val="left"/>
              <w:rPr>
                <w:rFonts w:ascii="宋体" w:hAnsi="宋体" w:cs="宋体" w:eastAsia="宋体" w:hint="default"/>
                <w:sz w:val="18"/>
                <w:szCs w:val="18"/>
              </w:rPr>
            </w:pPr>
            <w:r>
              <w:rPr>
                <w:rFonts w:ascii="宋体" w:hAnsi="宋体" w:cs="宋体" w:eastAsia="宋体" w:hint="default"/>
                <w:spacing w:val="7"/>
                <w:sz w:val="18"/>
                <w:szCs w:val="18"/>
              </w:rPr>
              <w:t>账龄分析法组 </w:t>
            </w:r>
            <w:r>
              <w:rPr>
                <w:rFonts w:ascii="宋体" w:hAnsi="宋体" w:cs="宋体" w:eastAsia="宋体" w:hint="default"/>
                <w:sz w:val="18"/>
                <w:szCs w:val="18"/>
              </w:rPr>
              <w:t>合</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37,112,143.57</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95.52</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2,349,282.24</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100.00</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21,516,399.06</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90.98</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1,257,851.35</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100.00</w:t>
            </w:r>
          </w:p>
        </w:tc>
      </w:tr>
      <w:tr>
        <w:trPr>
          <w:trHeight w:val="73" w:hRule="exact"/>
        </w:trPr>
        <w:tc>
          <w:tcPr>
            <w:tcW w:w="1349"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268" w:hRule="exact"/>
        </w:trPr>
        <w:tc>
          <w:tcPr>
            <w:tcW w:w="1349"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9"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4"/>
              <w:jc w:val="right"/>
              <w:rPr>
                <w:rFonts w:ascii="Times New Roman" w:hAnsi="Times New Roman" w:cs="Times New Roman" w:eastAsia="Times New Roman" w:hint="default"/>
                <w:sz w:val="18"/>
                <w:szCs w:val="18"/>
              </w:rPr>
            </w:pPr>
            <w:r>
              <w:rPr>
                <w:rFonts w:ascii="Times New Roman"/>
                <w:spacing w:val="-1"/>
                <w:sz w:val="18"/>
              </w:rPr>
              <w:t>37,112,143.57</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2"/>
              <w:jc w:val="right"/>
              <w:rPr>
                <w:rFonts w:ascii="Times New Roman" w:hAnsi="Times New Roman" w:cs="Times New Roman" w:eastAsia="Times New Roman" w:hint="default"/>
                <w:sz w:val="18"/>
                <w:szCs w:val="18"/>
              </w:rPr>
            </w:pPr>
            <w:r>
              <w:rPr>
                <w:rFonts w:ascii="Times New Roman"/>
                <w:sz w:val="18"/>
              </w:rPr>
              <w:t>95.52</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100" w:right="0"/>
              <w:jc w:val="left"/>
              <w:rPr>
                <w:rFonts w:ascii="Times New Roman" w:hAnsi="Times New Roman" w:cs="Times New Roman" w:eastAsia="Times New Roman" w:hint="default"/>
                <w:sz w:val="18"/>
                <w:szCs w:val="18"/>
              </w:rPr>
            </w:pPr>
            <w:r>
              <w:rPr>
                <w:rFonts w:ascii="Times New Roman"/>
                <w:sz w:val="18"/>
              </w:rPr>
              <w:t>2,349,282.24</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100" w:right="0"/>
              <w:jc w:val="left"/>
              <w:rPr>
                <w:rFonts w:ascii="Times New Roman" w:hAnsi="Times New Roman" w:cs="Times New Roman" w:eastAsia="Times New Roman" w:hint="default"/>
                <w:sz w:val="18"/>
                <w:szCs w:val="18"/>
              </w:rPr>
            </w:pPr>
            <w:r>
              <w:rPr>
                <w:rFonts w:ascii="Times New Roman"/>
                <w:sz w:val="18"/>
              </w:rPr>
              <w:t>100.00</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Times New Roman"/>
                <w:sz w:val="18"/>
              </w:rPr>
              <w:t>21,516,399.06</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0"/>
              <w:jc w:val="right"/>
              <w:rPr>
                <w:rFonts w:ascii="Times New Roman" w:hAnsi="Times New Roman" w:cs="Times New Roman" w:eastAsia="Times New Roman" w:hint="default"/>
                <w:sz w:val="18"/>
                <w:szCs w:val="18"/>
              </w:rPr>
            </w:pPr>
            <w:r>
              <w:rPr>
                <w:rFonts w:ascii="Times New Roman"/>
                <w:sz w:val="18"/>
              </w:rPr>
              <w:t>90.98</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left="103" w:right="0"/>
              <w:jc w:val="left"/>
              <w:rPr>
                <w:rFonts w:ascii="Times New Roman" w:hAnsi="Times New Roman" w:cs="Times New Roman" w:eastAsia="Times New Roman" w:hint="default"/>
                <w:sz w:val="18"/>
                <w:szCs w:val="18"/>
              </w:rPr>
            </w:pPr>
            <w:r>
              <w:rPr>
                <w:rFonts w:ascii="Times New Roman"/>
                <w:sz w:val="18"/>
              </w:rPr>
              <w:t>1,257,851.35</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2"/>
              <w:jc w:val="center"/>
              <w:rPr>
                <w:rFonts w:ascii="Times New Roman" w:hAnsi="Times New Roman" w:cs="Times New Roman" w:eastAsia="Times New Roman" w:hint="default"/>
                <w:sz w:val="18"/>
                <w:szCs w:val="18"/>
              </w:rPr>
            </w:pPr>
            <w:r>
              <w:rPr>
                <w:rFonts w:ascii="Times New Roman"/>
                <w:sz w:val="18"/>
              </w:rPr>
              <w:t>100.00</w:t>
            </w:r>
          </w:p>
        </w:tc>
      </w:tr>
      <w:tr>
        <w:trPr>
          <w:trHeight w:val="83" w:hRule="exact"/>
        </w:trPr>
        <w:tc>
          <w:tcPr>
            <w:tcW w:w="1349"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1051" w:hRule="exact"/>
        </w:trPr>
        <w:tc>
          <w:tcPr>
            <w:tcW w:w="1349" w:type="dxa"/>
            <w:tcBorders>
              <w:top w:val="nil" w:sz="6" w:space="0" w:color="auto"/>
              <w:left w:val="nil" w:sz="6" w:space="0" w:color="auto"/>
              <w:bottom w:val="nil" w:sz="6" w:space="0" w:color="auto"/>
              <w:right w:val="single" w:sz="4" w:space="0" w:color="000000"/>
            </w:tcBorders>
          </w:tcPr>
          <w:p>
            <w:pPr>
              <w:pStyle w:val="TableParagraph"/>
              <w:spacing w:line="244" w:lineRule="auto" w:before="20"/>
              <w:ind w:left="122" w:right="96"/>
              <w:jc w:val="both"/>
              <w:rPr>
                <w:rFonts w:ascii="宋体" w:hAnsi="宋体" w:cs="宋体" w:eastAsia="宋体" w:hint="default"/>
                <w:sz w:val="18"/>
                <w:szCs w:val="18"/>
              </w:rPr>
            </w:pPr>
            <w:r>
              <w:rPr>
                <w:rFonts w:ascii="宋体" w:hAnsi="宋体" w:cs="宋体" w:eastAsia="宋体" w:hint="default"/>
                <w:spacing w:val="5"/>
                <w:sz w:val="18"/>
                <w:szCs w:val="18"/>
              </w:rPr>
              <w:t>单项金额虽不</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7"/>
                <w:sz w:val="18"/>
                <w:szCs w:val="18"/>
              </w:rPr>
              <w:t>重大但单项计</w:t>
            </w:r>
            <w:r>
              <w:rPr>
                <w:rFonts w:ascii="宋体" w:hAnsi="宋体" w:cs="宋体" w:eastAsia="宋体" w:hint="default"/>
                <w:spacing w:val="7"/>
                <w:sz w:val="18"/>
                <w:szCs w:val="18"/>
              </w:rPr>
              <w:t> </w:t>
            </w:r>
            <w:r>
              <w:rPr>
                <w:rFonts w:ascii="宋体" w:hAnsi="宋体" w:cs="宋体" w:eastAsia="宋体" w:hint="default"/>
                <w:spacing w:val="5"/>
                <w:sz w:val="18"/>
                <w:szCs w:val="18"/>
              </w:rPr>
              <w:t>提坏账准备的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应收账款</w:t>
            </w:r>
          </w:p>
        </w:tc>
        <w:tc>
          <w:tcPr>
            <w:tcW w:w="12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1,740,116.21</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4.48</w:t>
            </w:r>
          </w:p>
        </w:tc>
        <w:tc>
          <w:tcPr>
            <w:tcW w:w="1162"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2,134,200.49</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9.02</w:t>
            </w:r>
          </w:p>
        </w:tc>
        <w:tc>
          <w:tcPr>
            <w:tcW w:w="1162"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355" w:hRule="exact"/>
        </w:trPr>
        <w:tc>
          <w:tcPr>
            <w:tcW w:w="1349" w:type="dxa"/>
            <w:tcBorders>
              <w:top w:val="nil" w:sz="6" w:space="0" w:color="auto"/>
              <w:left w:val="nil" w:sz="6" w:space="0" w:color="auto"/>
              <w:bottom w:val="single" w:sz="12" w:space="0" w:color="000000"/>
              <w:right w:val="single" w:sz="4" w:space="0" w:color="000000"/>
            </w:tcBorders>
          </w:tcPr>
          <w:p>
            <w:pPr>
              <w:pStyle w:val="TableParagraph"/>
              <w:spacing w:line="240" w:lineRule="auto" w:before="2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4"/>
              <w:jc w:val="right"/>
              <w:rPr>
                <w:rFonts w:ascii="Times New Roman" w:hAnsi="Times New Roman" w:cs="Times New Roman" w:eastAsia="Times New Roman" w:hint="default"/>
                <w:sz w:val="18"/>
                <w:szCs w:val="18"/>
              </w:rPr>
            </w:pPr>
            <w:r>
              <w:rPr>
                <w:rFonts w:ascii="Times New Roman"/>
                <w:spacing w:val="-1"/>
                <w:sz w:val="18"/>
              </w:rPr>
              <w:t>38,852,259.78</w:t>
            </w:r>
          </w:p>
        </w:tc>
        <w:tc>
          <w:tcPr>
            <w:tcW w:w="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4"/>
              <w:jc w:val="right"/>
              <w:rPr>
                <w:rFonts w:ascii="Times New Roman" w:hAnsi="Times New Roman" w:cs="Times New Roman" w:eastAsia="Times New Roman" w:hint="default"/>
                <w:sz w:val="18"/>
                <w:szCs w:val="18"/>
              </w:rPr>
            </w:pPr>
            <w:r>
              <w:rPr>
                <w:rFonts w:ascii="Times New Roman"/>
                <w:spacing w:val="-1"/>
                <w:sz w:val="18"/>
              </w:rPr>
              <w:t>100.00</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2,349,282.24</w:t>
            </w: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100.00</w:t>
            </w:r>
          </w:p>
        </w:tc>
        <w:tc>
          <w:tcPr>
            <w:tcW w:w="12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23,650,599.55</w:t>
            </w:r>
          </w:p>
        </w:tc>
        <w:tc>
          <w:tcPr>
            <w:tcW w:w="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2"/>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2"/>
              <w:ind w:left="103" w:right="0"/>
              <w:jc w:val="left"/>
              <w:rPr>
                <w:rFonts w:ascii="Times New Roman" w:hAnsi="Times New Roman" w:cs="Times New Roman" w:eastAsia="Times New Roman" w:hint="default"/>
                <w:sz w:val="18"/>
                <w:szCs w:val="18"/>
              </w:rPr>
            </w:pPr>
            <w:r>
              <w:rPr>
                <w:rFonts w:ascii="Times New Roman"/>
                <w:sz w:val="18"/>
              </w:rPr>
              <w:t>1,257,851.35</w:t>
            </w:r>
          </w:p>
        </w:tc>
        <w:tc>
          <w:tcPr>
            <w:tcW w:w="710" w:type="dxa"/>
            <w:tcBorders>
              <w:top w:val="nil" w:sz="6" w:space="0" w:color="auto"/>
              <w:left w:val="single" w:sz="4" w:space="0" w:color="000000"/>
              <w:bottom w:val="single" w:sz="12" w:space="0" w:color="000000"/>
              <w:right w:val="nil" w:sz="6" w:space="0" w:color="auto"/>
            </w:tcBorders>
          </w:tcPr>
          <w:p>
            <w:pPr>
              <w:pStyle w:val="TableParagraph"/>
              <w:spacing w:line="240" w:lineRule="auto" w:before="72"/>
              <w:ind w:right="2"/>
              <w:jc w:val="center"/>
              <w:rPr>
                <w:rFonts w:ascii="Times New Roman" w:hAnsi="Times New Roman" w:cs="Times New Roman" w:eastAsia="Times New Roman" w:hint="default"/>
                <w:sz w:val="18"/>
                <w:szCs w:val="18"/>
              </w:rPr>
            </w:pPr>
            <w:r>
              <w:rPr>
                <w:rFonts w:ascii="Times New Roman"/>
                <w:sz w:val="18"/>
              </w:rPr>
              <w:t>100.00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93.968285pt;width:450.2pt;height:5.4pt;mso-position-horizontal-relative:page;mso-position-vertical-relative:paragraph;z-index:-1264264" coordorigin="1594,-1879" coordsize="9004,108">
            <v:shape style="position:absolute;left:1594;top:-1879;width:1349;height:108" type="#_x0000_t75" stroked="false">
              <v:imagedata r:id="rId1060" o:title=""/>
            </v:shape>
            <v:shape style="position:absolute;left:2919;top:-1783;width:1268;height:12" type="#_x0000_t75" stroked="false">
              <v:imagedata r:id="rId440" o:title=""/>
            </v:shape>
            <v:shape style="position:absolute;left:4172;top:-1783;width:725;height:12" type="#_x0000_t75" stroked="false">
              <v:imagedata r:id="rId1057" o:title=""/>
            </v:shape>
            <v:shape style="position:absolute;left:4883;top:-1783;width:1176;height:12" type="#_x0000_t75" stroked="false">
              <v:imagedata r:id="rId444" o:title=""/>
            </v:shape>
            <v:shape style="position:absolute;left:6044;top:-1783;width:725;height:12" type="#_x0000_t75" stroked="false">
              <v:imagedata r:id="rId1057" o:title=""/>
            </v:shape>
            <v:shape style="position:absolute;left:6755;top:-1783;width:1265;height:12" type="#_x0000_t75" stroked="false">
              <v:imagedata r:id="rId1058" o:title=""/>
            </v:shape>
            <v:shape style="position:absolute;left:8005;top:-1783;width:725;height:12" type="#_x0000_t75" stroked="false">
              <v:imagedata r:id="rId1057" o:title=""/>
            </v:shape>
            <v:shape style="position:absolute;left:8716;top:-1783;width:1177;height:12" type="#_x0000_t75" stroked="false">
              <v:imagedata r:id="rId444" o:title=""/>
            </v:shape>
            <v:shape style="position:absolute;left:9878;top:-1781;width:720;height:10" type="#_x0000_t75" stroked="false">
              <v:imagedata r:id="rId417" o:title=""/>
            </v:shape>
            <w10:wrap type="none"/>
          </v:group>
        </w:pict>
      </w:r>
      <w:r>
        <w:rPr/>
        <w:pict>
          <v:group style="position:absolute;margin-left:79.704002pt;margin-top:-76.08828pt;width:450.2pt;height:5.05pt;mso-position-horizontal-relative:page;mso-position-vertical-relative:paragraph;z-index:-1264240" coordorigin="1594,-1522" coordsize="9004,101">
            <v:shape style="position:absolute;left:1594;top:-1522;width:1349;height:101" type="#_x0000_t75" stroked="false">
              <v:imagedata r:id="rId1061" o:title=""/>
            </v:shape>
            <v:shape style="position:absolute;left:2919;top:-1431;width:1258;height:10" type="#_x0000_t75" stroked="false">
              <v:imagedata r:id="rId414" o:title=""/>
            </v:shape>
            <v:shape style="position:absolute;left:4172;top:-1431;width:2588;height:10" type="#_x0000_t75" stroked="false">
              <v:imagedata r:id="rId1048" o:title=""/>
            </v:shape>
            <v:shape style="position:absolute;left:6755;top:-1431;width:1255;height:10" type="#_x0000_t75" stroked="false">
              <v:imagedata r:id="rId1049" o:title=""/>
            </v:shape>
            <v:shape style="position:absolute;left:8005;top:-1431;width:715;height:10" type="#_x0000_t75" stroked="false">
              <v:imagedata r:id="rId405" o:title=""/>
            </v:shape>
            <v:shape style="position:absolute;left:8716;top:-1431;width:1882;height:10" type="#_x0000_t75" stroked="false">
              <v:imagedata r:id="rId1050" o:title=""/>
            </v:shape>
            <w10:wrap type="none"/>
          </v:group>
        </w:pict>
      </w:r>
      <w:r>
        <w:rPr/>
        <w:pict>
          <v:group style="position:absolute;margin-left:79.704002pt;margin-top:-24.008282pt;width:450.2pt;height:5.55pt;mso-position-horizontal-relative:page;mso-position-vertical-relative:paragraph;z-index:-1264216" coordorigin="1594,-480" coordsize="9004,111">
            <v:shape style="position:absolute;left:1594;top:-480;width:1349;height:110" type="#_x0000_t75" stroked="false">
              <v:imagedata r:id="rId1062" o:title=""/>
            </v:shape>
            <v:shape style="position:absolute;left:2919;top:-384;width:1268;height:14" type="#_x0000_t75" stroked="false">
              <v:imagedata r:id="rId1063" o:title=""/>
            </v:shape>
            <v:shape style="position:absolute;left:4172;top:-384;width:725;height:14" type="#_x0000_t75" stroked="false">
              <v:imagedata r:id="rId411" o:title=""/>
            </v:shape>
            <v:shape style="position:absolute;left:4883;top:-384;width:1176;height:14" type="#_x0000_t75" stroked="false">
              <v:imagedata r:id="rId645" o:title=""/>
            </v:shape>
            <v:shape style="position:absolute;left:6044;top:-379;width:716;height:10" type="#_x0000_t75" stroked="false">
              <v:imagedata r:id="rId1064" o:title=""/>
            </v:shape>
            <v:shape style="position:absolute;left:6755;top:-384;width:1265;height:14" type="#_x0000_t75" stroked="false">
              <v:imagedata r:id="rId1065" o:title=""/>
            </v:shape>
            <v:shape style="position:absolute;left:8005;top:-379;width:715;height:10" type="#_x0000_t75" stroked="false">
              <v:imagedata r:id="rId405" o:title=""/>
            </v:shape>
            <v:shape style="position:absolute;left:8716;top:-384;width:1177;height:14" type="#_x0000_t75" stroked="false">
              <v:imagedata r:id="rId645" o:title=""/>
            </v:shape>
            <v:shape style="position:absolute;left:9878;top:-379;width:720;height:10" type="#_x0000_t75" stroked="false">
              <v:imagedata r:id="rId417" o:title=""/>
            </v:shape>
            <w10:wrap type="none"/>
          </v:group>
        </w:pict>
      </w:r>
      <w:r>
        <w:rPr>
          <w:rFonts w:ascii="宋体" w:hAnsi="宋体" w:cs="宋体" w:eastAsia="宋体" w:hint="default"/>
          <w:sz w:val="18"/>
          <w:szCs w:val="18"/>
        </w:rPr>
        <w:t>注：</w:t>
      </w:r>
    </w:p>
    <w:p>
      <w:pPr>
        <w:spacing w:line="285" w:lineRule="auto" w:before="117"/>
        <w:ind w:left="2062" w:right="2084" w:firstLine="0"/>
        <w:jc w:val="left"/>
        <w:rPr>
          <w:rFonts w:ascii="宋体" w:hAnsi="宋体" w:cs="宋体" w:eastAsia="宋体" w:hint="default"/>
          <w:sz w:val="18"/>
          <w:szCs w:val="18"/>
        </w:rPr>
      </w:pPr>
      <w:r>
        <w:rPr/>
        <w:pict>
          <v:group style="position:absolute;margin-left:78.984001pt;margin-top:40.961723pt;width:451.65pt;height:153.15pt;mso-position-horizontal-relative:page;mso-position-vertical-relative:paragraph;z-index:-1264024" coordorigin="1580,819" coordsize="9033,3063">
            <v:group style="position:absolute;left:1594;top:834;width:1301;height:2" coordorigin="1594,834" coordsize="1301,2">
              <v:shape style="position:absolute;left:1594;top:834;width:1301;height:2" coordorigin="1594,834" coordsize="1301,0" path="m1594,834l2895,834e" filled="false" stroked="true" strokeweight="1.44pt" strokecolor="#000000">
                <v:path arrowok="t"/>
              </v:shape>
              <v:shape style="position:absolute;left:2895;top:848;width:10;height:2" type="#_x0000_t75" stroked="false">
                <v:imagedata r:id="rId1023" o:title=""/>
              </v:shape>
            </v:group>
            <v:group style="position:absolute;left:2895;top:834;width:29;height:2" coordorigin="2895,834" coordsize="29,2">
              <v:shape style="position:absolute;left:2895;top:834;width:29;height:2" coordorigin="2895,834" coordsize="29,0" path="m2895,834l2924,834e" filled="false" stroked="true" strokeweight="1.44pt" strokecolor="#000000">
                <v:path arrowok="t"/>
              </v:shape>
            </v:group>
            <v:group style="position:absolute;left:2924;top:834;width:3707;height:2" coordorigin="2924,834" coordsize="3707,2">
              <v:shape style="position:absolute;left:2924;top:834;width:3707;height:2" coordorigin="2924,834" coordsize="3707,0" path="m2924,834l6630,834e" filled="false" stroked="true" strokeweight="1.44pt" strokecolor="#000000">
                <v:path arrowok="t"/>
              </v:shape>
              <v:shape style="position:absolute;left:6630;top:848;width:10;height:2" type="#_x0000_t75" stroked="false">
                <v:imagedata r:id="rId1023" o:title=""/>
              </v:shape>
            </v:group>
            <v:group style="position:absolute;left:6630;top:834;width:29;height:2" coordorigin="6630,834" coordsize="29,2">
              <v:shape style="position:absolute;left:6630;top:834;width:29;height:2" coordorigin="6630,834" coordsize="29,0" path="m6630,834l6659,834e" filled="false" stroked="true" strokeweight="1.44pt" strokecolor="#000000">
                <v:path arrowok="t"/>
              </v:shape>
            </v:group>
            <v:group style="position:absolute;left:6659;top:834;width:3939;height:2" coordorigin="6659,834" coordsize="3939,2">
              <v:shape style="position:absolute;left:6659;top:834;width:3939;height:2" coordorigin="6659,834" coordsize="3939,0" path="m6659,834l10598,834e" filled="false" stroked="true" strokeweight="1.44pt" strokecolor="#000000">
                <v:path arrowok="t"/>
              </v:shape>
            </v:group>
            <v:group style="position:absolute;left:2895;top:850;width:10;height:20" coordorigin="2895,850" coordsize="10,20">
              <v:shape style="position:absolute;left:2895;top:850;width:10;height:20" coordorigin="2895,850" coordsize="10,20" path="m2895,870l2904,870,2904,850,2895,850,2895,870xe" filled="true" fillcolor="#000000" stroked="false">
                <v:path arrowok="t"/>
                <v:fill type="solid"/>
              </v:shape>
            </v:group>
            <v:group style="position:absolute;left:2895;top:870;width:10;height:20" coordorigin="2895,870" coordsize="10,20">
              <v:shape style="position:absolute;left:2895;top:870;width:10;height:20" coordorigin="2895,870" coordsize="10,20" path="m2895,889l2904,889,2904,870,2895,870,2895,889xe" filled="true" fillcolor="#000000" stroked="false">
                <v:path arrowok="t"/>
                <v:fill type="solid"/>
              </v:shape>
            </v:group>
            <v:group style="position:absolute;left:2895;top:889;width:10;height:20" coordorigin="2895,889" coordsize="10,20">
              <v:shape style="position:absolute;left:2895;top:889;width:10;height:20" coordorigin="2895,889" coordsize="10,20" path="m2895,908l2904,908,2904,889,2895,889,2895,908xe" filled="true" fillcolor="#000000" stroked="false">
                <v:path arrowok="t"/>
                <v:fill type="solid"/>
              </v:shape>
            </v:group>
            <v:group style="position:absolute;left:2895;top:908;width:10;height:20" coordorigin="2895,908" coordsize="10,20">
              <v:shape style="position:absolute;left:2895;top:908;width:10;height:20" coordorigin="2895,908" coordsize="10,20" path="m2895,927l2904,927,2904,908,2895,908,2895,927xe" filled="true" fillcolor="#000000" stroked="false">
                <v:path arrowok="t"/>
                <v:fill type="solid"/>
              </v:shape>
            </v:group>
            <v:group style="position:absolute;left:2895;top:927;width:10;height:20" coordorigin="2895,927" coordsize="10,20">
              <v:shape style="position:absolute;left:2895;top:927;width:10;height:20" coordorigin="2895,927" coordsize="10,20" path="m2895,946l2904,946,2904,927,2895,927,2895,946xe" filled="true" fillcolor="#000000" stroked="false">
                <v:path arrowok="t"/>
                <v:fill type="solid"/>
              </v:shape>
            </v:group>
            <v:group style="position:absolute;left:2895;top:946;width:10;height:20" coordorigin="2895,946" coordsize="10,20">
              <v:shape style="position:absolute;left:2895;top:946;width:10;height:20" coordorigin="2895,946" coordsize="10,20" path="m2895,966l2904,966,2904,946,2895,946,2895,966xe" filled="true" fillcolor="#000000" stroked="false">
                <v:path arrowok="t"/>
                <v:fill type="solid"/>
              </v:shape>
            </v:group>
            <v:group style="position:absolute;left:2895;top:966;width:10;height:20" coordorigin="2895,966" coordsize="10,20">
              <v:shape style="position:absolute;left:2895;top:966;width:10;height:20" coordorigin="2895,966" coordsize="10,20" path="m2895,985l2904,985,2904,966,2895,966,2895,985xe" filled="true" fillcolor="#000000" stroked="false">
                <v:path arrowok="t"/>
                <v:fill type="solid"/>
              </v:shape>
            </v:group>
            <v:group style="position:absolute;left:2895;top:985;width:10;height:20" coordorigin="2895,985" coordsize="10,20">
              <v:shape style="position:absolute;left:2895;top:985;width:10;height:20" coordorigin="2895,985" coordsize="10,20" path="m2895,1005l2904,1005,2904,985,2895,985,2895,1005xe" filled="true" fillcolor="#000000" stroked="false">
                <v:path arrowok="t"/>
                <v:fill type="solid"/>
              </v:shape>
            </v:group>
            <v:group style="position:absolute;left:2895;top:1005;width:10;height:20" coordorigin="2895,1005" coordsize="10,20">
              <v:shape style="position:absolute;left:2895;top:1005;width:10;height:20" coordorigin="2895,1005" coordsize="10,20" path="m2895,1024l2904,1024,2904,1005,2895,1005,2895,1024xe" filled="true" fillcolor="#000000" stroked="false">
                <v:path arrowok="t"/>
                <v:fill type="solid"/>
              </v:shape>
            </v:group>
            <v:group style="position:absolute;left:2895;top:1024;width:10;height:20" coordorigin="2895,1024" coordsize="10,20">
              <v:shape style="position:absolute;left:2895;top:1024;width:10;height:20" coordorigin="2895,1024" coordsize="10,20" path="m2895,1043l2904,1043,2904,1024,2895,1024,2895,1043xe" filled="true" fillcolor="#000000" stroked="false">
                <v:path arrowok="t"/>
                <v:fill type="solid"/>
              </v:shape>
            </v:group>
            <v:group style="position:absolute;left:2895;top:1043;width:10;height:20" coordorigin="2895,1043" coordsize="10,20">
              <v:shape style="position:absolute;left:2895;top:1043;width:10;height:20" coordorigin="2895,1043" coordsize="10,20" path="m2895,1062l2904,1062,2904,1043,2895,1043,2895,1062xe" filled="true" fillcolor="#000000" stroked="false">
                <v:path arrowok="t"/>
                <v:fill type="solid"/>
              </v:shape>
            </v:group>
            <v:group style="position:absolute;left:6630;top:850;width:10;height:20" coordorigin="6630,850" coordsize="10,20">
              <v:shape style="position:absolute;left:6630;top:850;width:10;height:20" coordorigin="6630,850" coordsize="10,20" path="m6630,870l6640,870,6640,850,6630,850,6630,870xe" filled="true" fillcolor="#000000" stroked="false">
                <v:path arrowok="t"/>
                <v:fill type="solid"/>
              </v:shape>
            </v:group>
            <v:group style="position:absolute;left:6630;top:870;width:10;height:20" coordorigin="6630,870" coordsize="10,20">
              <v:shape style="position:absolute;left:6630;top:870;width:10;height:20" coordorigin="6630,870" coordsize="10,20" path="m6630,889l6640,889,6640,870,6630,870,6630,889xe" filled="true" fillcolor="#000000" stroked="false">
                <v:path arrowok="t"/>
                <v:fill type="solid"/>
              </v:shape>
            </v:group>
            <v:group style="position:absolute;left:6630;top:889;width:10;height:20" coordorigin="6630,889" coordsize="10,20">
              <v:shape style="position:absolute;left:6630;top:889;width:10;height:20" coordorigin="6630,889" coordsize="10,20" path="m6630,908l6640,908,6640,889,6630,889,6630,908xe" filled="true" fillcolor="#000000" stroked="false">
                <v:path arrowok="t"/>
                <v:fill type="solid"/>
              </v:shape>
            </v:group>
            <v:group style="position:absolute;left:6630;top:908;width:10;height:20" coordorigin="6630,908" coordsize="10,20">
              <v:shape style="position:absolute;left:6630;top:908;width:10;height:20" coordorigin="6630,908" coordsize="10,20" path="m6630,927l6640,927,6640,908,6630,908,6630,927xe" filled="true" fillcolor="#000000" stroked="false">
                <v:path arrowok="t"/>
                <v:fill type="solid"/>
              </v:shape>
            </v:group>
            <v:group style="position:absolute;left:6630;top:927;width:10;height:20" coordorigin="6630,927" coordsize="10,20">
              <v:shape style="position:absolute;left:6630;top:927;width:10;height:20" coordorigin="6630,927" coordsize="10,20" path="m6630,946l6640,946,6640,927,6630,927,6630,946xe" filled="true" fillcolor="#000000" stroked="false">
                <v:path arrowok="t"/>
                <v:fill type="solid"/>
              </v:shape>
            </v:group>
            <v:group style="position:absolute;left:6630;top:946;width:10;height:20" coordorigin="6630,946" coordsize="10,20">
              <v:shape style="position:absolute;left:6630;top:946;width:10;height:20" coordorigin="6630,946" coordsize="10,20" path="m6630,966l6640,966,6640,946,6630,946,6630,966xe" filled="true" fillcolor="#000000" stroked="false">
                <v:path arrowok="t"/>
                <v:fill type="solid"/>
              </v:shape>
            </v:group>
            <v:group style="position:absolute;left:6630;top:966;width:10;height:20" coordorigin="6630,966" coordsize="10,20">
              <v:shape style="position:absolute;left:6630;top:966;width:10;height:20" coordorigin="6630,966" coordsize="10,20" path="m6630,985l6640,985,6640,966,6630,966,6630,985xe" filled="true" fillcolor="#000000" stroked="false">
                <v:path arrowok="t"/>
                <v:fill type="solid"/>
              </v:shape>
            </v:group>
            <v:group style="position:absolute;left:6630;top:985;width:10;height:20" coordorigin="6630,985" coordsize="10,20">
              <v:shape style="position:absolute;left:6630;top:985;width:10;height:20" coordorigin="6630,985" coordsize="10,20" path="m6630,1005l6640,1005,6640,985,6630,985,6630,1005xe" filled="true" fillcolor="#000000" stroked="false">
                <v:path arrowok="t"/>
                <v:fill type="solid"/>
              </v:shape>
            </v:group>
            <v:group style="position:absolute;left:6630;top:1005;width:10;height:20" coordorigin="6630,1005" coordsize="10,20">
              <v:shape style="position:absolute;left:6630;top:1005;width:10;height:20" coordorigin="6630,1005" coordsize="10,20" path="m6630,1024l6640,1024,6640,1005,6630,1005,6630,1024xe" filled="true" fillcolor="#000000" stroked="false">
                <v:path arrowok="t"/>
                <v:fill type="solid"/>
              </v:shape>
            </v:group>
            <v:group style="position:absolute;left:6630;top:1024;width:10;height:20" coordorigin="6630,1024" coordsize="10,20">
              <v:shape style="position:absolute;left:6630;top:1024;width:10;height:20" coordorigin="6630,1024" coordsize="10,20" path="m6630,1043l6640,1043,6640,1024,6630,1024,6630,1043xe" filled="true" fillcolor="#000000" stroked="false">
                <v:path arrowok="t"/>
                <v:fill type="solid"/>
              </v:shape>
            </v:group>
            <v:group style="position:absolute;left:6630;top:1043;width:10;height:20" coordorigin="6630,1043" coordsize="10,20">
              <v:shape style="position:absolute;left:6630;top:1043;width:10;height:20" coordorigin="6630,1043" coordsize="10,20" path="m6630,1062l6640,1062,6640,1043,6630,1043,6630,1062xe" filled="true" fillcolor="#000000" stroked="false">
                <v:path arrowok="t"/>
                <v:fill type="solid"/>
              </v:shape>
            </v:group>
            <v:group style="position:absolute;left:6630;top:1062;width:10;height:20" coordorigin="6630,1062" coordsize="10,20">
              <v:shape style="position:absolute;left:6630;top:1062;width:10;height:20" coordorigin="6630,1062" coordsize="10,20" path="m6630,1081l6640,1081,6640,1062,6630,1062,6630,1081xe" filled="true" fillcolor="#000000" stroked="false">
                <v:path arrowok="t"/>
                <v:fill type="solid"/>
              </v:shape>
            </v:group>
            <v:group style="position:absolute;left:6630;top:1081;width:10;height:20" coordorigin="6630,1081" coordsize="10,20">
              <v:shape style="position:absolute;left:6630;top:1081;width:10;height:20" coordorigin="6630,1081" coordsize="10,20" path="m6630,1101l6640,1101,6640,1081,6630,1081,6630,1101xe" filled="true" fillcolor="#000000" stroked="false">
                <v:path arrowok="t"/>
                <v:fill type="solid"/>
              </v:shape>
            </v:group>
            <v:group style="position:absolute;left:6630;top:1101;width:10;height:20" coordorigin="6630,1101" coordsize="10,20">
              <v:shape style="position:absolute;left:6630;top:1101;width:10;height:20" coordorigin="6630,1101" coordsize="10,20" path="m6630,1120l6640,1120,6640,1101,6630,1101,6630,1120xe" filled="true" fillcolor="#000000" stroked="false">
                <v:path arrowok="t"/>
                <v:fill type="solid"/>
              </v:shape>
            </v:group>
            <v:group style="position:absolute;left:6630;top:1120;width:10;height:20" coordorigin="6630,1120" coordsize="10,20">
              <v:shape style="position:absolute;left:6630;top:1120;width:10;height:20" coordorigin="6630,1120" coordsize="10,20" path="m6630,1139l6640,1139,6640,1120,6630,1120,6630,1139xe" filled="true" fillcolor="#000000" stroked="false">
                <v:path arrowok="t"/>
                <v:fill type="solid"/>
              </v:shape>
            </v:group>
            <v:group style="position:absolute;left:6630;top:1139;width:10;height:20" coordorigin="6630,1139" coordsize="10,20">
              <v:shape style="position:absolute;left:6630;top:1139;width:10;height:20" coordorigin="6630,1139" coordsize="10,20" path="m6630,1158l6640,1158,6640,1139,6630,1139,6630,1158xe" filled="true" fillcolor="#000000" stroked="false">
                <v:path arrowok="t"/>
                <v:fill type="solid"/>
              </v:shape>
              <v:shape style="position:absolute;left:2885;top:1062;width:1297;height:108" type="#_x0000_t75" stroked="false">
                <v:imagedata r:id="rId1066" o:title=""/>
              </v:shape>
              <v:shape style="position:absolute;left:4177;top:1161;width:1390;height:10" type="#_x0000_t75" stroked="false">
                <v:imagedata r:id="rId827" o:title=""/>
              </v:shape>
              <v:shape style="position:absolute;left:5562;top:1158;width:1078;height:12" type="#_x0000_t75" stroked="false">
                <v:imagedata r:id="rId1067" o:title=""/>
              </v:shape>
              <v:shape style="position:absolute;left:6625;top:1161;width:1315;height:10" type="#_x0000_t75" stroked="false">
                <v:imagedata r:id="rId1068" o:title=""/>
              </v:shape>
              <v:shape style="position:absolute;left:7936;top:1161;width:2662;height:10" type="#_x0000_t75" stroked="false">
                <v:imagedata r:id="rId1069" o:title=""/>
              </v:shape>
            </v:group>
            <v:group style="position:absolute;left:2895;top:1170;width:10;height:20" coordorigin="2895,1170" coordsize="10,20">
              <v:shape style="position:absolute;left:2895;top:1170;width:10;height:20" coordorigin="2895,1170" coordsize="10,20" path="m2895,1189l2904,1189,2904,1170,2895,1170,2895,1189xe" filled="true" fillcolor="#000000" stroked="false">
                <v:path arrowok="t"/>
                <v:fill type="solid"/>
              </v:shape>
            </v:group>
            <v:group style="position:absolute;left:2895;top:1189;width:10;height:20" coordorigin="2895,1189" coordsize="10,20">
              <v:shape style="position:absolute;left:2895;top:1189;width:10;height:20" coordorigin="2895,1189" coordsize="10,20" path="m2895,1209l2904,1209,2904,1189,2895,1189,2895,1209xe" filled="true" fillcolor="#000000" stroked="false">
                <v:path arrowok="t"/>
                <v:fill type="solid"/>
              </v:shape>
            </v:group>
            <v:group style="position:absolute;left:2895;top:1209;width:10;height:20" coordorigin="2895,1209" coordsize="10,20">
              <v:shape style="position:absolute;left:2895;top:1209;width:10;height:20" coordorigin="2895,1209" coordsize="10,20" path="m2895,1228l2904,1228,2904,1209,2895,1209,2895,1228xe" filled="true" fillcolor="#000000" stroked="false">
                <v:path arrowok="t"/>
                <v:fill type="solid"/>
              </v:shape>
            </v:group>
            <v:group style="position:absolute;left:2895;top:1228;width:10;height:20" coordorigin="2895,1228" coordsize="10,20">
              <v:shape style="position:absolute;left:2895;top:1228;width:10;height:20" coordorigin="2895,1228" coordsize="10,20" path="m2895,1247l2904,1247,2904,1228,2895,1228,2895,1247xe" filled="true" fillcolor="#000000" stroked="false">
                <v:path arrowok="t"/>
                <v:fill type="solid"/>
              </v:shape>
            </v:group>
            <v:group style="position:absolute;left:2895;top:1247;width:10;height:20" coordorigin="2895,1247" coordsize="10,20">
              <v:shape style="position:absolute;left:2895;top:1247;width:10;height:20" coordorigin="2895,1247" coordsize="10,20" path="m2895,1266l2904,1266,2904,1247,2895,1247,2895,1266xe" filled="true" fillcolor="#000000" stroked="false">
                <v:path arrowok="t"/>
                <v:fill type="solid"/>
              </v:shape>
            </v:group>
            <v:group style="position:absolute;left:2895;top:1266;width:10;height:20" coordorigin="2895,1266" coordsize="10,20">
              <v:shape style="position:absolute;left:2895;top:1266;width:10;height:20" coordorigin="2895,1266" coordsize="10,20" path="m2895,1285l2904,1285,2904,1266,2895,1266,2895,1285xe" filled="true" fillcolor="#000000" stroked="false">
                <v:path arrowok="t"/>
                <v:fill type="solid"/>
              </v:shape>
            </v:group>
            <v:group style="position:absolute;left:2895;top:1285;width:10;height:20" coordorigin="2895,1285" coordsize="10,20">
              <v:shape style="position:absolute;left:2895;top:1285;width:10;height:20" coordorigin="2895,1285" coordsize="10,20" path="m2895,1305l2904,1305,2904,1285,2895,1285,2895,1305xe" filled="true" fillcolor="#000000" stroked="false">
                <v:path arrowok="t"/>
                <v:fill type="solid"/>
              </v:shape>
            </v:group>
            <v:group style="position:absolute;left:2895;top:1305;width:10;height:20" coordorigin="2895,1305" coordsize="10,20">
              <v:shape style="position:absolute;left:2895;top:1305;width:10;height:20" coordorigin="2895,1305" coordsize="10,20" path="m2895,1324l2904,1324,2904,1305,2895,1305,2895,1324xe" filled="true" fillcolor="#000000" stroked="false">
                <v:path arrowok="t"/>
                <v:fill type="solid"/>
              </v:shape>
            </v:group>
            <v:group style="position:absolute;left:2895;top:1324;width:10;height:20" coordorigin="2895,1324" coordsize="10,20">
              <v:shape style="position:absolute;left:2895;top:1324;width:10;height:20" coordorigin="2895,1324" coordsize="10,20" path="m2895,1343l2904,1343,2904,1324,2895,1324,2895,1343xe" filled="true" fillcolor="#000000" stroked="false">
                <v:path arrowok="t"/>
                <v:fill type="solid"/>
              </v:shape>
            </v:group>
            <v:group style="position:absolute;left:2895;top:1343;width:10;height:20" coordorigin="2895,1343" coordsize="10,20">
              <v:shape style="position:absolute;left:2895;top:1343;width:10;height:20" coordorigin="2895,1343" coordsize="10,20" path="m2895,1362l2904,1362,2904,1343,2895,1343,2895,1362xe" filled="true" fillcolor="#000000" stroked="false">
                <v:path arrowok="t"/>
                <v:fill type="solid"/>
              </v:shape>
            </v:group>
            <v:group style="position:absolute;left:2895;top:1362;width:10;height:20" coordorigin="2895,1362" coordsize="10,20">
              <v:shape style="position:absolute;left:2895;top:1362;width:10;height:20" coordorigin="2895,1362" coordsize="10,20" path="m2895,1381l2904,1381,2904,1362,2895,1362,2895,1381xe" filled="true" fillcolor="#000000" stroked="false">
                <v:path arrowok="t"/>
                <v:fill type="solid"/>
              </v:shape>
            </v:group>
            <v:group style="position:absolute;left:2895;top:1381;width:10;height:20" coordorigin="2895,1381" coordsize="10,20">
              <v:shape style="position:absolute;left:2895;top:1381;width:10;height:20" coordorigin="2895,1381" coordsize="10,20" path="m2895,1401l2904,1401,2904,1381,2895,1381,2895,1401xe" filled="true" fillcolor="#000000" stroked="false">
                <v:path arrowok="t"/>
                <v:fill type="solid"/>
              </v:shape>
            </v:group>
            <v:group style="position:absolute;left:4182;top:1170;width:10;height:20" coordorigin="4182,1170" coordsize="10,20">
              <v:shape style="position:absolute;left:4182;top:1170;width:10;height:20" coordorigin="4182,1170" coordsize="10,20" path="m4182,1189l4191,1189,4191,1170,4182,1170,4182,1189xe" filled="true" fillcolor="#000000" stroked="false">
                <v:path arrowok="t"/>
                <v:fill type="solid"/>
              </v:shape>
            </v:group>
            <v:group style="position:absolute;left:4182;top:1189;width:10;height:20" coordorigin="4182,1189" coordsize="10,20">
              <v:shape style="position:absolute;left:4182;top:1189;width:10;height:20" coordorigin="4182,1189" coordsize="10,20" path="m4182,1209l4191,1209,4191,1189,4182,1189,4182,1209xe" filled="true" fillcolor="#000000" stroked="false">
                <v:path arrowok="t"/>
                <v:fill type="solid"/>
              </v:shape>
            </v:group>
            <v:group style="position:absolute;left:4182;top:1209;width:10;height:20" coordorigin="4182,1209" coordsize="10,20">
              <v:shape style="position:absolute;left:4182;top:1209;width:10;height:20" coordorigin="4182,1209" coordsize="10,20" path="m4182,1228l4191,1228,4191,1209,4182,1209,4182,1228xe" filled="true" fillcolor="#000000" stroked="false">
                <v:path arrowok="t"/>
                <v:fill type="solid"/>
              </v:shape>
            </v:group>
            <v:group style="position:absolute;left:4182;top:1228;width:10;height:20" coordorigin="4182,1228" coordsize="10,20">
              <v:shape style="position:absolute;left:4182;top:1228;width:10;height:20" coordorigin="4182,1228" coordsize="10,20" path="m4182,1247l4191,1247,4191,1228,4182,1228,4182,1247xe" filled="true" fillcolor="#000000" stroked="false">
                <v:path arrowok="t"/>
                <v:fill type="solid"/>
              </v:shape>
            </v:group>
            <v:group style="position:absolute;left:4182;top:1247;width:10;height:20" coordorigin="4182,1247" coordsize="10,20">
              <v:shape style="position:absolute;left:4182;top:1247;width:10;height:20" coordorigin="4182,1247" coordsize="10,20" path="m4182,1266l4191,1266,4191,1247,4182,1247,4182,1266xe" filled="true" fillcolor="#000000" stroked="false">
                <v:path arrowok="t"/>
                <v:fill type="solid"/>
              </v:shape>
            </v:group>
            <v:group style="position:absolute;left:4182;top:1266;width:10;height:20" coordorigin="4182,1266" coordsize="10,20">
              <v:shape style="position:absolute;left:4182;top:1266;width:10;height:20" coordorigin="4182,1266" coordsize="10,20" path="m4182,1285l4191,1285,4191,1266,4182,1266,4182,1285xe" filled="true" fillcolor="#000000" stroked="false">
                <v:path arrowok="t"/>
                <v:fill type="solid"/>
              </v:shape>
            </v:group>
            <v:group style="position:absolute;left:4182;top:1285;width:10;height:20" coordorigin="4182,1285" coordsize="10,20">
              <v:shape style="position:absolute;left:4182;top:1285;width:10;height:20" coordorigin="4182,1285" coordsize="10,20" path="m4182,1305l4191,1305,4191,1285,4182,1285,4182,1305xe" filled="true" fillcolor="#000000" stroked="false">
                <v:path arrowok="t"/>
                <v:fill type="solid"/>
              </v:shape>
            </v:group>
            <v:group style="position:absolute;left:4182;top:1305;width:10;height:20" coordorigin="4182,1305" coordsize="10,20">
              <v:shape style="position:absolute;left:4182;top:1305;width:10;height:20" coordorigin="4182,1305" coordsize="10,20" path="m4182,1324l4191,1324,4191,1305,4182,1305,4182,1324xe" filled="true" fillcolor="#000000" stroked="false">
                <v:path arrowok="t"/>
                <v:fill type="solid"/>
              </v:shape>
            </v:group>
            <v:group style="position:absolute;left:4182;top:1324;width:10;height:20" coordorigin="4182,1324" coordsize="10,20">
              <v:shape style="position:absolute;left:4182;top:1324;width:10;height:20" coordorigin="4182,1324" coordsize="10,20" path="m4182,1343l4191,1343,4191,1324,4182,1324,4182,1343xe" filled="true" fillcolor="#000000" stroked="false">
                <v:path arrowok="t"/>
                <v:fill type="solid"/>
              </v:shape>
            </v:group>
            <v:group style="position:absolute;left:4182;top:1343;width:10;height:20" coordorigin="4182,1343" coordsize="10,20">
              <v:shape style="position:absolute;left:4182;top:1343;width:10;height:20" coordorigin="4182,1343" coordsize="10,20" path="m4182,1362l4191,1362,4191,1343,4182,1343,4182,1362xe" filled="true" fillcolor="#000000" stroked="false">
                <v:path arrowok="t"/>
                <v:fill type="solid"/>
              </v:shape>
            </v:group>
            <v:group style="position:absolute;left:4182;top:1362;width:10;height:20" coordorigin="4182,1362" coordsize="10,20">
              <v:shape style="position:absolute;left:4182;top:1362;width:10;height:20" coordorigin="4182,1362" coordsize="10,20" path="m4182,1381l4191,1381,4191,1362,4182,1362,4182,1381xe" filled="true" fillcolor="#000000" stroked="false">
                <v:path arrowok="t"/>
                <v:fill type="solid"/>
              </v:shape>
            </v:group>
            <v:group style="position:absolute;left:4182;top:1381;width:10;height:20" coordorigin="4182,1381" coordsize="10,20">
              <v:shape style="position:absolute;left:4182;top:1381;width:10;height:20" coordorigin="4182,1381" coordsize="10,20" path="m4182,1401l4191,1401,4191,1381,4182,1381,4182,1401xe" filled="true" fillcolor="#000000" stroked="false">
                <v:path arrowok="t"/>
                <v:fill type="solid"/>
              </v:shape>
            </v:group>
            <v:group style="position:absolute;left:4182;top:1401;width:10;height:20" coordorigin="4182,1401" coordsize="10,20">
              <v:shape style="position:absolute;left:4182;top:1401;width:10;height:20" coordorigin="4182,1401" coordsize="10,20" path="m4182,1420l4191,1420,4191,1401,4182,1401,4182,1420xe" filled="true" fillcolor="#000000" stroked="false">
                <v:path arrowok="t"/>
                <v:fill type="solid"/>
              </v:shape>
            </v:group>
            <v:group style="position:absolute;left:4182;top:1420;width:10;height:20" coordorigin="4182,1420" coordsize="10,20">
              <v:shape style="position:absolute;left:4182;top:1420;width:10;height:20" coordorigin="4182,1420" coordsize="10,20" path="m4182,1439l4191,1439,4191,1420,4182,1420,4182,1439xe" filled="true" fillcolor="#000000" stroked="false">
                <v:path arrowok="t"/>
                <v:fill type="solid"/>
              </v:shape>
            </v:group>
            <v:group style="position:absolute;left:4182;top:1439;width:10;height:20" coordorigin="4182,1439" coordsize="10,20">
              <v:shape style="position:absolute;left:4182;top:1439;width:10;height:20" coordorigin="4182,1439" coordsize="10,20" path="m4182,1458l4191,1458,4191,1439,4182,1439,4182,1458xe" filled="true" fillcolor="#000000" stroked="false">
                <v:path arrowok="t"/>
                <v:fill type="solid"/>
              </v:shape>
            </v:group>
            <v:group style="position:absolute;left:4182;top:1458;width:10;height:20" coordorigin="4182,1458" coordsize="10,20">
              <v:shape style="position:absolute;left:4182;top:1458;width:10;height:20" coordorigin="4182,1458" coordsize="10,20" path="m4182,1477l4191,1477,4191,1458,4182,1458,4182,1477xe" filled="true" fillcolor="#000000" stroked="false">
                <v:path arrowok="t"/>
                <v:fill type="solid"/>
              </v:shape>
            </v:group>
            <v:group style="position:absolute;left:4182;top:1477;width:10;height:20" coordorigin="4182,1477" coordsize="10,20">
              <v:shape style="position:absolute;left:4182;top:1477;width:10;height:20" coordorigin="4182,1477" coordsize="10,20" path="m4182,1497l4191,1497,4191,1477,4182,1477,4182,1497xe" filled="true" fillcolor="#000000" stroked="false">
                <v:path arrowok="t"/>
                <v:fill type="solid"/>
              </v:shape>
            </v:group>
            <v:group style="position:absolute;left:5567;top:1170;width:10;height:20" coordorigin="5567,1170" coordsize="10,20">
              <v:shape style="position:absolute;left:5567;top:1170;width:10;height:20" coordorigin="5567,1170" coordsize="10,20" path="m5567,1189l5576,1189,5576,1170,5567,1170,5567,1189xe" filled="true" fillcolor="#000000" stroked="false">
                <v:path arrowok="t"/>
                <v:fill type="solid"/>
              </v:shape>
            </v:group>
            <v:group style="position:absolute;left:5567;top:1189;width:10;height:20" coordorigin="5567,1189" coordsize="10,20">
              <v:shape style="position:absolute;left:5567;top:1189;width:10;height:20" coordorigin="5567,1189" coordsize="10,20" path="m5567,1209l5576,1209,5576,1189,5567,1189,5567,1209xe" filled="true" fillcolor="#000000" stroked="false">
                <v:path arrowok="t"/>
                <v:fill type="solid"/>
              </v:shape>
            </v:group>
            <v:group style="position:absolute;left:5567;top:1209;width:10;height:20" coordorigin="5567,1209" coordsize="10,20">
              <v:shape style="position:absolute;left:5567;top:1209;width:10;height:20" coordorigin="5567,1209" coordsize="10,20" path="m5567,1228l5576,1228,5576,1209,5567,1209,5567,1228xe" filled="true" fillcolor="#000000" stroked="false">
                <v:path arrowok="t"/>
                <v:fill type="solid"/>
              </v:shape>
            </v:group>
            <v:group style="position:absolute;left:5567;top:1228;width:10;height:20" coordorigin="5567,1228" coordsize="10,20">
              <v:shape style="position:absolute;left:5567;top:1228;width:10;height:20" coordorigin="5567,1228" coordsize="10,20" path="m5567,1247l5576,1247,5576,1228,5567,1228,5567,1247xe" filled="true" fillcolor="#000000" stroked="false">
                <v:path arrowok="t"/>
                <v:fill type="solid"/>
              </v:shape>
            </v:group>
            <v:group style="position:absolute;left:5567;top:1247;width:10;height:20" coordorigin="5567,1247" coordsize="10,20">
              <v:shape style="position:absolute;left:5567;top:1247;width:10;height:20" coordorigin="5567,1247" coordsize="10,20" path="m5567,1266l5576,1266,5576,1247,5567,1247,5567,1266xe" filled="true" fillcolor="#000000" stroked="false">
                <v:path arrowok="t"/>
                <v:fill type="solid"/>
              </v:shape>
            </v:group>
            <v:group style="position:absolute;left:5567;top:1266;width:10;height:20" coordorigin="5567,1266" coordsize="10,20">
              <v:shape style="position:absolute;left:5567;top:1266;width:10;height:20" coordorigin="5567,1266" coordsize="10,20" path="m5567,1285l5576,1285,5576,1266,5567,1266,5567,1285xe" filled="true" fillcolor="#000000" stroked="false">
                <v:path arrowok="t"/>
                <v:fill type="solid"/>
              </v:shape>
            </v:group>
            <v:group style="position:absolute;left:5567;top:1285;width:10;height:20" coordorigin="5567,1285" coordsize="10,20">
              <v:shape style="position:absolute;left:5567;top:1285;width:10;height:20" coordorigin="5567,1285" coordsize="10,20" path="m5567,1305l5576,1305,5576,1285,5567,1285,5567,1305xe" filled="true" fillcolor="#000000" stroked="false">
                <v:path arrowok="t"/>
                <v:fill type="solid"/>
              </v:shape>
            </v:group>
            <v:group style="position:absolute;left:5567;top:1305;width:10;height:20" coordorigin="5567,1305" coordsize="10,20">
              <v:shape style="position:absolute;left:5567;top:1305;width:10;height:20" coordorigin="5567,1305" coordsize="10,20" path="m5567,1324l5576,1324,5576,1305,5567,1305,5567,1324xe" filled="true" fillcolor="#000000" stroked="false">
                <v:path arrowok="t"/>
                <v:fill type="solid"/>
              </v:shape>
            </v:group>
            <v:group style="position:absolute;left:5567;top:1324;width:10;height:20" coordorigin="5567,1324" coordsize="10,20">
              <v:shape style="position:absolute;left:5567;top:1324;width:10;height:20" coordorigin="5567,1324" coordsize="10,20" path="m5567,1343l5576,1343,5576,1324,5567,1324,5567,1343xe" filled="true" fillcolor="#000000" stroked="false">
                <v:path arrowok="t"/>
                <v:fill type="solid"/>
              </v:shape>
            </v:group>
            <v:group style="position:absolute;left:5567;top:1343;width:10;height:20" coordorigin="5567,1343" coordsize="10,20">
              <v:shape style="position:absolute;left:5567;top:1343;width:10;height:20" coordorigin="5567,1343" coordsize="10,20" path="m5567,1362l5576,1362,5576,1343,5567,1343,5567,1362xe" filled="true" fillcolor="#000000" stroked="false">
                <v:path arrowok="t"/>
                <v:fill type="solid"/>
              </v:shape>
            </v:group>
            <v:group style="position:absolute;left:5567;top:1362;width:10;height:20" coordorigin="5567,1362" coordsize="10,20">
              <v:shape style="position:absolute;left:5567;top:1362;width:10;height:20" coordorigin="5567,1362" coordsize="10,20" path="m5567,1381l5576,1381,5576,1362,5567,1362,5567,1381xe" filled="true" fillcolor="#000000" stroked="false">
                <v:path arrowok="t"/>
                <v:fill type="solid"/>
              </v:shape>
            </v:group>
            <v:group style="position:absolute;left:5567;top:1381;width:10;height:20" coordorigin="5567,1381" coordsize="10,20">
              <v:shape style="position:absolute;left:5567;top:1381;width:10;height:20" coordorigin="5567,1381" coordsize="10,20" path="m5567,1401l5576,1401,5576,1381,5567,1381,5567,1401xe" filled="true" fillcolor="#000000" stroked="false">
                <v:path arrowok="t"/>
                <v:fill type="solid"/>
              </v:shape>
            </v:group>
            <v:group style="position:absolute;left:5567;top:1401;width:10;height:20" coordorigin="5567,1401" coordsize="10,20">
              <v:shape style="position:absolute;left:5567;top:1401;width:10;height:20" coordorigin="5567,1401" coordsize="10,20" path="m5567,1420l5576,1420,5576,1401,5567,1401,5567,1420xe" filled="true" fillcolor="#000000" stroked="false">
                <v:path arrowok="t"/>
                <v:fill type="solid"/>
              </v:shape>
            </v:group>
            <v:group style="position:absolute;left:5567;top:1420;width:10;height:20" coordorigin="5567,1420" coordsize="10,20">
              <v:shape style="position:absolute;left:5567;top:1420;width:10;height:20" coordorigin="5567,1420" coordsize="10,20" path="m5567,1439l5576,1439,5576,1420,5567,1420,5567,1439xe" filled="true" fillcolor="#000000" stroked="false">
                <v:path arrowok="t"/>
                <v:fill type="solid"/>
              </v:shape>
            </v:group>
            <v:group style="position:absolute;left:5567;top:1439;width:10;height:20" coordorigin="5567,1439" coordsize="10,20">
              <v:shape style="position:absolute;left:5567;top:1439;width:10;height:20" coordorigin="5567,1439" coordsize="10,20" path="m5567,1458l5576,1458,5576,1439,5567,1439,5567,1458xe" filled="true" fillcolor="#000000" stroked="false">
                <v:path arrowok="t"/>
                <v:fill type="solid"/>
              </v:shape>
            </v:group>
            <v:group style="position:absolute;left:5567;top:1458;width:10;height:20" coordorigin="5567,1458" coordsize="10,20">
              <v:shape style="position:absolute;left:5567;top:1458;width:10;height:20" coordorigin="5567,1458" coordsize="10,20" path="m5567,1477l5576,1477,5576,1458,5567,1458,5567,1477xe" filled="true" fillcolor="#000000" stroked="false">
                <v:path arrowok="t"/>
                <v:fill type="solid"/>
              </v:shape>
            </v:group>
            <v:group style="position:absolute;left:5567;top:1477;width:10;height:20" coordorigin="5567,1477" coordsize="10,20">
              <v:shape style="position:absolute;left:5567;top:1477;width:10;height:20" coordorigin="5567,1477" coordsize="10,20" path="m5567,1497l5576,1497,5576,1477,5567,1477,5567,1497xe" filled="true" fillcolor="#000000" stroked="false">
                <v:path arrowok="t"/>
                <v:fill type="solid"/>
              </v:shape>
            </v:group>
            <v:group style="position:absolute;left:6630;top:1170;width:10;height:20" coordorigin="6630,1170" coordsize="10,20">
              <v:shape style="position:absolute;left:6630;top:1170;width:10;height:20" coordorigin="6630,1170" coordsize="10,20" path="m6630,1189l6640,1189,6640,1170,6630,1170,6630,1189xe" filled="true" fillcolor="#000000" stroked="false">
                <v:path arrowok="t"/>
                <v:fill type="solid"/>
              </v:shape>
            </v:group>
            <v:group style="position:absolute;left:6630;top:1189;width:10;height:20" coordorigin="6630,1189" coordsize="10,20">
              <v:shape style="position:absolute;left:6630;top:1189;width:10;height:20" coordorigin="6630,1189" coordsize="10,20" path="m6630,1209l6640,1209,6640,1189,6630,1189,6630,1209xe" filled="true" fillcolor="#000000" stroked="false">
                <v:path arrowok="t"/>
                <v:fill type="solid"/>
              </v:shape>
            </v:group>
            <v:group style="position:absolute;left:6630;top:1209;width:10;height:20" coordorigin="6630,1209" coordsize="10,20">
              <v:shape style="position:absolute;left:6630;top:1209;width:10;height:20" coordorigin="6630,1209" coordsize="10,20" path="m6630,1228l6640,1228,6640,1209,6630,1209,6630,1228xe" filled="true" fillcolor="#000000" stroked="false">
                <v:path arrowok="t"/>
                <v:fill type="solid"/>
              </v:shape>
            </v:group>
            <v:group style="position:absolute;left:6630;top:1228;width:10;height:20" coordorigin="6630,1228" coordsize="10,20">
              <v:shape style="position:absolute;left:6630;top:1228;width:10;height:20" coordorigin="6630,1228" coordsize="10,20" path="m6630,1247l6640,1247,6640,1228,6630,1228,6630,1247xe" filled="true" fillcolor="#000000" stroked="false">
                <v:path arrowok="t"/>
                <v:fill type="solid"/>
              </v:shape>
            </v:group>
            <v:group style="position:absolute;left:6630;top:1247;width:10;height:20" coordorigin="6630,1247" coordsize="10,20">
              <v:shape style="position:absolute;left:6630;top:1247;width:10;height:20" coordorigin="6630,1247" coordsize="10,20" path="m6630,1266l6640,1266,6640,1247,6630,1247,6630,1266xe" filled="true" fillcolor="#000000" stroked="false">
                <v:path arrowok="t"/>
                <v:fill type="solid"/>
              </v:shape>
            </v:group>
            <v:group style="position:absolute;left:6630;top:1266;width:10;height:20" coordorigin="6630,1266" coordsize="10,20">
              <v:shape style="position:absolute;left:6630;top:1266;width:10;height:20" coordorigin="6630,1266" coordsize="10,20" path="m6630,1285l6640,1285,6640,1266,6630,1266,6630,1285xe" filled="true" fillcolor="#000000" stroked="false">
                <v:path arrowok="t"/>
                <v:fill type="solid"/>
              </v:shape>
            </v:group>
            <v:group style="position:absolute;left:6630;top:1285;width:10;height:20" coordorigin="6630,1285" coordsize="10,20">
              <v:shape style="position:absolute;left:6630;top:1285;width:10;height:20" coordorigin="6630,1285" coordsize="10,20" path="m6630,1305l6640,1305,6640,1285,6630,1285,6630,1305xe" filled="true" fillcolor="#000000" stroked="false">
                <v:path arrowok="t"/>
                <v:fill type="solid"/>
              </v:shape>
            </v:group>
            <v:group style="position:absolute;left:6630;top:1305;width:10;height:20" coordorigin="6630,1305" coordsize="10,20">
              <v:shape style="position:absolute;left:6630;top:1305;width:10;height:20" coordorigin="6630,1305" coordsize="10,20" path="m6630,1324l6640,1324,6640,1305,6630,1305,6630,1324xe" filled="true" fillcolor="#000000" stroked="false">
                <v:path arrowok="t"/>
                <v:fill type="solid"/>
              </v:shape>
            </v:group>
            <v:group style="position:absolute;left:6630;top:1324;width:10;height:20" coordorigin="6630,1324" coordsize="10,20">
              <v:shape style="position:absolute;left:6630;top:1324;width:10;height:20" coordorigin="6630,1324" coordsize="10,20" path="m6630,1343l6640,1343,6640,1324,6630,1324,6630,1343xe" filled="true" fillcolor="#000000" stroked="false">
                <v:path arrowok="t"/>
                <v:fill type="solid"/>
              </v:shape>
            </v:group>
            <v:group style="position:absolute;left:6630;top:1343;width:10;height:20" coordorigin="6630,1343" coordsize="10,20">
              <v:shape style="position:absolute;left:6630;top:1343;width:10;height:20" coordorigin="6630,1343" coordsize="10,20" path="m6630,1362l6640,1362,6640,1343,6630,1343,6630,1362xe" filled="true" fillcolor="#000000" stroked="false">
                <v:path arrowok="t"/>
                <v:fill type="solid"/>
              </v:shape>
            </v:group>
            <v:group style="position:absolute;left:6630;top:1362;width:10;height:20" coordorigin="6630,1362" coordsize="10,20">
              <v:shape style="position:absolute;left:6630;top:1362;width:10;height:20" coordorigin="6630,1362" coordsize="10,20" path="m6630,1381l6640,1381,6640,1362,6630,1362,6630,1381xe" filled="true" fillcolor="#000000" stroked="false">
                <v:path arrowok="t"/>
                <v:fill type="solid"/>
              </v:shape>
            </v:group>
            <v:group style="position:absolute;left:6630;top:1381;width:10;height:20" coordorigin="6630,1381" coordsize="10,20">
              <v:shape style="position:absolute;left:6630;top:1381;width:10;height:20" coordorigin="6630,1381" coordsize="10,20" path="m6630,1401l6640,1401,6640,1381,6630,1381,6630,1401xe" filled="true" fillcolor="#000000" stroked="false">
                <v:path arrowok="t"/>
                <v:fill type="solid"/>
              </v:shape>
            </v:group>
            <v:group style="position:absolute;left:6630;top:1401;width:10;height:20" coordorigin="6630,1401" coordsize="10,20">
              <v:shape style="position:absolute;left:6630;top:1401;width:10;height:20" coordorigin="6630,1401" coordsize="10,20" path="m6630,1420l6640,1420,6640,1401,6630,1401,6630,1420xe" filled="true" fillcolor="#000000" stroked="false">
                <v:path arrowok="t"/>
                <v:fill type="solid"/>
              </v:shape>
            </v:group>
            <v:group style="position:absolute;left:6630;top:1420;width:10;height:20" coordorigin="6630,1420" coordsize="10,20">
              <v:shape style="position:absolute;left:6630;top:1420;width:10;height:20" coordorigin="6630,1420" coordsize="10,20" path="m6630,1439l6640,1439,6640,1420,6630,1420,6630,1439xe" filled="true" fillcolor="#000000" stroked="false">
                <v:path arrowok="t"/>
                <v:fill type="solid"/>
              </v:shape>
            </v:group>
            <v:group style="position:absolute;left:6630;top:1439;width:10;height:20" coordorigin="6630,1439" coordsize="10,20">
              <v:shape style="position:absolute;left:6630;top:1439;width:10;height:20" coordorigin="6630,1439" coordsize="10,20" path="m6630,1458l6640,1458,6640,1439,6630,1439,6630,1458xe" filled="true" fillcolor="#000000" stroked="false">
                <v:path arrowok="t"/>
                <v:fill type="solid"/>
              </v:shape>
            </v:group>
            <v:group style="position:absolute;left:6630;top:1458;width:10;height:20" coordorigin="6630,1458" coordsize="10,20">
              <v:shape style="position:absolute;left:6630;top:1458;width:10;height:20" coordorigin="6630,1458" coordsize="10,20" path="m6630,1477l6640,1477,6640,1458,6630,1458,6630,1477xe" filled="true" fillcolor="#000000" stroked="false">
                <v:path arrowok="t"/>
                <v:fill type="solid"/>
              </v:shape>
            </v:group>
            <v:group style="position:absolute;left:6630;top:1477;width:10;height:20" coordorigin="6630,1477" coordsize="10,20">
              <v:shape style="position:absolute;left:6630;top:1477;width:10;height:20" coordorigin="6630,1477" coordsize="10,20" path="m6630,1497l6640,1497,6640,1477,6630,1477,6630,1497xe" filled="true" fillcolor="#000000" stroked="false">
                <v:path arrowok="t"/>
                <v:fill type="solid"/>
              </v:shape>
            </v:group>
            <v:group style="position:absolute;left:7941;top:1170;width:10;height:20" coordorigin="7941,1170" coordsize="10,20">
              <v:shape style="position:absolute;left:7941;top:1170;width:10;height:20" coordorigin="7941,1170" coordsize="10,20" path="m7941,1189l7950,1189,7950,1170,7941,1170,7941,1189xe" filled="true" fillcolor="#000000" stroked="false">
                <v:path arrowok="t"/>
                <v:fill type="solid"/>
              </v:shape>
            </v:group>
            <v:group style="position:absolute;left:7941;top:1189;width:10;height:20" coordorigin="7941,1189" coordsize="10,20">
              <v:shape style="position:absolute;left:7941;top:1189;width:10;height:20" coordorigin="7941,1189" coordsize="10,20" path="m7941,1209l7950,1209,7950,1189,7941,1189,7941,1209xe" filled="true" fillcolor="#000000" stroked="false">
                <v:path arrowok="t"/>
                <v:fill type="solid"/>
              </v:shape>
            </v:group>
            <v:group style="position:absolute;left:7941;top:1209;width:10;height:20" coordorigin="7941,1209" coordsize="10,20">
              <v:shape style="position:absolute;left:7941;top:1209;width:10;height:20" coordorigin="7941,1209" coordsize="10,20" path="m7941,1228l7950,1228,7950,1209,7941,1209,7941,1228xe" filled="true" fillcolor="#000000" stroked="false">
                <v:path arrowok="t"/>
                <v:fill type="solid"/>
              </v:shape>
            </v:group>
            <v:group style="position:absolute;left:7941;top:1228;width:10;height:20" coordorigin="7941,1228" coordsize="10,20">
              <v:shape style="position:absolute;left:7941;top:1228;width:10;height:20" coordorigin="7941,1228" coordsize="10,20" path="m7941,1247l7950,1247,7950,1228,7941,1228,7941,1247xe" filled="true" fillcolor="#000000" stroked="false">
                <v:path arrowok="t"/>
                <v:fill type="solid"/>
              </v:shape>
            </v:group>
            <v:group style="position:absolute;left:7941;top:1247;width:10;height:20" coordorigin="7941,1247" coordsize="10,20">
              <v:shape style="position:absolute;left:7941;top:1247;width:10;height:20" coordorigin="7941,1247" coordsize="10,20" path="m7941,1266l7950,1266,7950,1247,7941,1247,7941,1266xe" filled="true" fillcolor="#000000" stroked="false">
                <v:path arrowok="t"/>
                <v:fill type="solid"/>
              </v:shape>
            </v:group>
            <v:group style="position:absolute;left:7941;top:1266;width:10;height:20" coordorigin="7941,1266" coordsize="10,20">
              <v:shape style="position:absolute;left:7941;top:1266;width:10;height:20" coordorigin="7941,1266" coordsize="10,20" path="m7941,1285l7950,1285,7950,1266,7941,1266,7941,1285xe" filled="true" fillcolor="#000000" stroked="false">
                <v:path arrowok="t"/>
                <v:fill type="solid"/>
              </v:shape>
            </v:group>
            <v:group style="position:absolute;left:7941;top:1285;width:10;height:20" coordorigin="7941,1285" coordsize="10,20">
              <v:shape style="position:absolute;left:7941;top:1285;width:10;height:20" coordorigin="7941,1285" coordsize="10,20" path="m7941,1305l7950,1305,7950,1285,7941,1285,7941,1305xe" filled="true" fillcolor="#000000" stroked="false">
                <v:path arrowok="t"/>
                <v:fill type="solid"/>
              </v:shape>
            </v:group>
            <v:group style="position:absolute;left:7941;top:1305;width:10;height:20" coordorigin="7941,1305" coordsize="10,20">
              <v:shape style="position:absolute;left:7941;top:1305;width:10;height:20" coordorigin="7941,1305" coordsize="10,20" path="m7941,1324l7950,1324,7950,1305,7941,1305,7941,1324xe" filled="true" fillcolor="#000000" stroked="false">
                <v:path arrowok="t"/>
                <v:fill type="solid"/>
              </v:shape>
            </v:group>
            <v:group style="position:absolute;left:7941;top:1324;width:10;height:20" coordorigin="7941,1324" coordsize="10,20">
              <v:shape style="position:absolute;left:7941;top:1324;width:10;height:20" coordorigin="7941,1324" coordsize="10,20" path="m7941,1343l7950,1343,7950,1324,7941,1324,7941,1343xe" filled="true" fillcolor="#000000" stroked="false">
                <v:path arrowok="t"/>
                <v:fill type="solid"/>
              </v:shape>
            </v:group>
            <v:group style="position:absolute;left:7941;top:1343;width:10;height:20" coordorigin="7941,1343" coordsize="10,20">
              <v:shape style="position:absolute;left:7941;top:1343;width:10;height:20" coordorigin="7941,1343" coordsize="10,20" path="m7941,1362l7950,1362,7950,1343,7941,1343,7941,1362xe" filled="true" fillcolor="#000000" stroked="false">
                <v:path arrowok="t"/>
                <v:fill type="solid"/>
              </v:shape>
            </v:group>
            <v:group style="position:absolute;left:7941;top:1362;width:10;height:20" coordorigin="7941,1362" coordsize="10,20">
              <v:shape style="position:absolute;left:7941;top:1362;width:10;height:20" coordorigin="7941,1362" coordsize="10,20" path="m7941,1381l7950,1381,7950,1362,7941,1362,7941,1381xe" filled="true" fillcolor="#000000" stroked="false">
                <v:path arrowok="t"/>
                <v:fill type="solid"/>
              </v:shape>
            </v:group>
            <v:group style="position:absolute;left:7941;top:1381;width:10;height:20" coordorigin="7941,1381" coordsize="10,20">
              <v:shape style="position:absolute;left:7941;top:1381;width:10;height:20" coordorigin="7941,1381" coordsize="10,20" path="m7941,1401l7950,1401,7950,1381,7941,1381,7941,1401xe" filled="true" fillcolor="#000000" stroked="false">
                <v:path arrowok="t"/>
                <v:fill type="solid"/>
              </v:shape>
            </v:group>
            <v:group style="position:absolute;left:7941;top:1401;width:10;height:20" coordorigin="7941,1401" coordsize="10,20">
              <v:shape style="position:absolute;left:7941;top:1401;width:10;height:20" coordorigin="7941,1401" coordsize="10,20" path="m7941,1420l7950,1420,7950,1401,7941,1401,7941,1420xe" filled="true" fillcolor="#000000" stroked="false">
                <v:path arrowok="t"/>
                <v:fill type="solid"/>
              </v:shape>
            </v:group>
            <v:group style="position:absolute;left:7941;top:1420;width:10;height:20" coordorigin="7941,1420" coordsize="10,20">
              <v:shape style="position:absolute;left:7941;top:1420;width:10;height:20" coordorigin="7941,1420" coordsize="10,20" path="m7941,1439l7950,1439,7950,1420,7941,1420,7941,1439xe" filled="true" fillcolor="#000000" stroked="false">
                <v:path arrowok="t"/>
                <v:fill type="solid"/>
              </v:shape>
            </v:group>
            <v:group style="position:absolute;left:7941;top:1439;width:10;height:20" coordorigin="7941,1439" coordsize="10,20">
              <v:shape style="position:absolute;left:7941;top:1439;width:10;height:20" coordorigin="7941,1439" coordsize="10,20" path="m7941,1458l7950,1458,7950,1439,7941,1439,7941,1458xe" filled="true" fillcolor="#000000" stroked="false">
                <v:path arrowok="t"/>
                <v:fill type="solid"/>
              </v:shape>
            </v:group>
            <v:group style="position:absolute;left:7941;top:1458;width:10;height:20" coordorigin="7941,1458" coordsize="10,20">
              <v:shape style="position:absolute;left:7941;top:1458;width:10;height:20" coordorigin="7941,1458" coordsize="10,20" path="m7941,1477l7950,1477,7950,1458,7941,1458,7941,1477xe" filled="true" fillcolor="#000000" stroked="false">
                <v:path arrowok="t"/>
                <v:fill type="solid"/>
              </v:shape>
            </v:group>
            <v:group style="position:absolute;left:7941;top:1477;width:10;height:20" coordorigin="7941,1477" coordsize="10,20">
              <v:shape style="position:absolute;left:7941;top:1477;width:10;height:20" coordorigin="7941,1477" coordsize="10,20" path="m7941,1497l7950,1497,7950,1477,7941,1477,7941,1497xe" filled="true" fillcolor="#000000" stroked="false">
                <v:path arrowok="t"/>
                <v:fill type="solid"/>
              </v:shape>
            </v:group>
            <v:group style="position:absolute;left:7941;top:1499;width:10;height:2" coordorigin="7941,1499" coordsize="10,2">
              <v:shape style="position:absolute;left:7941;top:1499;width:10;height:2" coordorigin="7941,1499" coordsize="10,0" path="m7941,1499l7950,1499e" filled="false" stroked="true" strokeweight=".23999pt" strokecolor="#000000">
                <v:path arrowok="t"/>
              </v:shape>
            </v:group>
            <v:group style="position:absolute;left:9333;top:1170;width:10;height:20" coordorigin="9333,1170" coordsize="10,20">
              <v:shape style="position:absolute;left:9333;top:1170;width:10;height:20" coordorigin="9333,1170" coordsize="10,20" path="m9333,1189l9343,1189,9343,1170,9333,1170,9333,1189xe" filled="true" fillcolor="#000000" stroked="false">
                <v:path arrowok="t"/>
                <v:fill type="solid"/>
              </v:shape>
            </v:group>
            <v:group style="position:absolute;left:9333;top:1189;width:10;height:20" coordorigin="9333,1189" coordsize="10,20">
              <v:shape style="position:absolute;left:9333;top:1189;width:10;height:20" coordorigin="9333,1189" coordsize="10,20" path="m9333,1209l9343,1209,9343,1189,9333,1189,9333,1209xe" filled="true" fillcolor="#000000" stroked="false">
                <v:path arrowok="t"/>
                <v:fill type="solid"/>
              </v:shape>
            </v:group>
            <v:group style="position:absolute;left:9333;top:1209;width:10;height:20" coordorigin="9333,1209" coordsize="10,20">
              <v:shape style="position:absolute;left:9333;top:1209;width:10;height:20" coordorigin="9333,1209" coordsize="10,20" path="m9333,1228l9343,1228,9343,1209,9333,1209,9333,1228xe" filled="true" fillcolor="#000000" stroked="false">
                <v:path arrowok="t"/>
                <v:fill type="solid"/>
              </v:shape>
            </v:group>
            <v:group style="position:absolute;left:9333;top:1228;width:10;height:20" coordorigin="9333,1228" coordsize="10,20">
              <v:shape style="position:absolute;left:9333;top:1228;width:10;height:20" coordorigin="9333,1228" coordsize="10,20" path="m9333,1247l9343,1247,9343,1228,9333,1228,9333,1247xe" filled="true" fillcolor="#000000" stroked="false">
                <v:path arrowok="t"/>
                <v:fill type="solid"/>
              </v:shape>
            </v:group>
            <v:group style="position:absolute;left:9333;top:1247;width:10;height:20" coordorigin="9333,1247" coordsize="10,20">
              <v:shape style="position:absolute;left:9333;top:1247;width:10;height:20" coordorigin="9333,1247" coordsize="10,20" path="m9333,1266l9343,1266,9343,1247,9333,1247,9333,1266xe" filled="true" fillcolor="#000000" stroked="false">
                <v:path arrowok="t"/>
                <v:fill type="solid"/>
              </v:shape>
            </v:group>
            <v:group style="position:absolute;left:9333;top:1266;width:10;height:20" coordorigin="9333,1266" coordsize="10,20">
              <v:shape style="position:absolute;left:9333;top:1266;width:10;height:20" coordorigin="9333,1266" coordsize="10,20" path="m9333,1285l9343,1285,9343,1266,9333,1266,9333,1285xe" filled="true" fillcolor="#000000" stroked="false">
                <v:path arrowok="t"/>
                <v:fill type="solid"/>
              </v:shape>
            </v:group>
            <v:group style="position:absolute;left:9333;top:1285;width:10;height:20" coordorigin="9333,1285" coordsize="10,20">
              <v:shape style="position:absolute;left:9333;top:1285;width:10;height:20" coordorigin="9333,1285" coordsize="10,20" path="m9333,1305l9343,1305,9343,1285,9333,1285,9333,1305xe" filled="true" fillcolor="#000000" stroked="false">
                <v:path arrowok="t"/>
                <v:fill type="solid"/>
              </v:shape>
            </v:group>
            <v:group style="position:absolute;left:9333;top:1305;width:10;height:20" coordorigin="9333,1305" coordsize="10,20">
              <v:shape style="position:absolute;left:9333;top:1305;width:10;height:20" coordorigin="9333,1305" coordsize="10,20" path="m9333,1324l9343,1324,9343,1305,9333,1305,9333,1324xe" filled="true" fillcolor="#000000" stroked="false">
                <v:path arrowok="t"/>
                <v:fill type="solid"/>
              </v:shape>
            </v:group>
            <v:group style="position:absolute;left:9333;top:1324;width:10;height:20" coordorigin="9333,1324" coordsize="10,20">
              <v:shape style="position:absolute;left:9333;top:1324;width:10;height:20" coordorigin="9333,1324" coordsize="10,20" path="m9333,1343l9343,1343,9343,1324,9333,1324,9333,1343xe" filled="true" fillcolor="#000000" stroked="false">
                <v:path arrowok="t"/>
                <v:fill type="solid"/>
              </v:shape>
            </v:group>
            <v:group style="position:absolute;left:9333;top:1343;width:10;height:20" coordorigin="9333,1343" coordsize="10,20">
              <v:shape style="position:absolute;left:9333;top:1343;width:10;height:20" coordorigin="9333,1343" coordsize="10,20" path="m9333,1362l9343,1362,9343,1343,9333,1343,9333,1362xe" filled="true" fillcolor="#000000" stroked="false">
                <v:path arrowok="t"/>
                <v:fill type="solid"/>
              </v:shape>
            </v:group>
            <v:group style="position:absolute;left:9333;top:1362;width:10;height:20" coordorigin="9333,1362" coordsize="10,20">
              <v:shape style="position:absolute;left:9333;top:1362;width:10;height:20" coordorigin="9333,1362" coordsize="10,20" path="m9333,1381l9343,1381,9343,1362,9333,1362,9333,1381xe" filled="true" fillcolor="#000000" stroked="false">
                <v:path arrowok="t"/>
                <v:fill type="solid"/>
              </v:shape>
            </v:group>
            <v:group style="position:absolute;left:9333;top:1381;width:10;height:20" coordorigin="9333,1381" coordsize="10,20">
              <v:shape style="position:absolute;left:9333;top:1381;width:10;height:20" coordorigin="9333,1381" coordsize="10,20" path="m9333,1401l9343,1401,9343,1381,9333,1381,9333,1401xe" filled="true" fillcolor="#000000" stroked="false">
                <v:path arrowok="t"/>
                <v:fill type="solid"/>
              </v:shape>
            </v:group>
            <v:group style="position:absolute;left:9333;top:1401;width:10;height:20" coordorigin="9333,1401" coordsize="10,20">
              <v:shape style="position:absolute;left:9333;top:1401;width:10;height:20" coordorigin="9333,1401" coordsize="10,20" path="m9333,1420l9343,1420,9343,1401,9333,1401,9333,1420xe" filled="true" fillcolor="#000000" stroked="false">
                <v:path arrowok="t"/>
                <v:fill type="solid"/>
              </v:shape>
            </v:group>
            <v:group style="position:absolute;left:9333;top:1420;width:10;height:20" coordorigin="9333,1420" coordsize="10,20">
              <v:shape style="position:absolute;left:9333;top:1420;width:10;height:20" coordorigin="9333,1420" coordsize="10,20" path="m9333,1439l9343,1439,9343,1420,9333,1420,9333,1439xe" filled="true" fillcolor="#000000" stroked="false">
                <v:path arrowok="t"/>
                <v:fill type="solid"/>
              </v:shape>
            </v:group>
            <v:group style="position:absolute;left:9333;top:1439;width:10;height:20" coordorigin="9333,1439" coordsize="10,20">
              <v:shape style="position:absolute;left:9333;top:1439;width:10;height:20" coordorigin="9333,1439" coordsize="10,20" path="m9333,1458l9343,1458,9343,1439,9333,1439,9333,1458xe" filled="true" fillcolor="#000000" stroked="false">
                <v:path arrowok="t"/>
                <v:fill type="solid"/>
              </v:shape>
            </v:group>
            <v:group style="position:absolute;left:9333;top:1458;width:10;height:20" coordorigin="9333,1458" coordsize="10,20">
              <v:shape style="position:absolute;left:9333;top:1458;width:10;height:20" coordorigin="9333,1458" coordsize="10,20" path="m9333,1477l9343,1477,9343,1458,9333,1458,9333,1477xe" filled="true" fillcolor="#000000" stroked="false">
                <v:path arrowok="t"/>
                <v:fill type="solid"/>
              </v:shape>
            </v:group>
            <v:group style="position:absolute;left:9333;top:1477;width:10;height:20" coordorigin="9333,1477" coordsize="10,20">
              <v:shape style="position:absolute;left:9333;top:1477;width:10;height:20" coordorigin="9333,1477" coordsize="10,20" path="m9333,1497l9343,1497,9343,1477,9333,1477,9333,1497xe" filled="true" fillcolor="#000000" stroked="false">
                <v:path arrowok="t"/>
                <v:fill type="solid"/>
              </v:shape>
            </v:group>
            <v:group style="position:absolute;left:9333;top:1499;width:10;height:2" coordorigin="9333,1499" coordsize="10,2">
              <v:shape style="position:absolute;left:9333;top:1499;width:10;height:2" coordorigin="9333,1499" coordsize="10,0" path="m9333,1499l9343,1499e" filled="false" stroked="true" strokeweight=".23999pt" strokecolor="#000000">
                <v:path arrowok="t"/>
              </v:shape>
              <v:shape style="position:absolute;left:1594;top:1401;width:1320;height:110" type="#_x0000_t75" stroked="false">
                <v:imagedata r:id="rId1070" o:title=""/>
              </v:shape>
              <v:shape style="position:absolute;left:2890;top:1497;width:1301;height:14" type="#_x0000_t75" stroked="false">
                <v:imagedata r:id="rId1071" o:title=""/>
              </v:shape>
              <v:shape style="position:absolute;left:4177;top:1497;width:1399;height:14" type="#_x0000_t75" stroked="false">
                <v:imagedata r:id="rId446" o:title=""/>
              </v:shape>
              <v:shape style="position:absolute;left:5562;top:1497;width:1078;height:14" type="#_x0000_t75" stroked="false">
                <v:imagedata r:id="rId1072" o:title=""/>
              </v:shape>
              <v:shape style="position:absolute;left:6625;top:1501;width:1315;height:10" type="#_x0000_t75" stroked="false">
                <v:imagedata r:id="rId1068" o:title=""/>
              </v:shape>
              <v:shape style="position:absolute;left:7936;top:1501;width:2662;height:10" type="#_x0000_t75" stroked="false">
                <v:imagedata r:id="rId1069" o:title=""/>
              </v:shape>
            </v:group>
            <v:group style="position:absolute;left:4182;top:1511;width:10;height:20" coordorigin="4182,1511" coordsize="10,20">
              <v:shape style="position:absolute;left:4182;top:1511;width:10;height:20" coordorigin="4182,1511" coordsize="10,20" path="m4182,1530l4191,1530,4191,1511,4182,1511,4182,1530xe" filled="true" fillcolor="#000000" stroked="false">
                <v:path arrowok="t"/>
                <v:fill type="solid"/>
              </v:shape>
            </v:group>
            <v:group style="position:absolute;left:4182;top:1530;width:10;height:20" coordorigin="4182,1530" coordsize="10,20">
              <v:shape style="position:absolute;left:4182;top:1530;width:10;height:20" coordorigin="4182,1530" coordsize="10,20" path="m4182,1549l4191,1549,4191,1530,4182,1530,4182,1549xe" filled="true" fillcolor="#000000" stroked="false">
                <v:path arrowok="t"/>
                <v:fill type="solid"/>
              </v:shape>
            </v:group>
            <v:group style="position:absolute;left:4182;top:1549;width:10;height:20" coordorigin="4182,1549" coordsize="10,20">
              <v:shape style="position:absolute;left:4182;top:1549;width:10;height:20" coordorigin="4182,1549" coordsize="10,20" path="m4182,1569l4191,1569,4191,1549,4182,1549,4182,1569xe" filled="true" fillcolor="#000000" stroked="false">
                <v:path arrowok="t"/>
                <v:fill type="solid"/>
              </v:shape>
            </v:group>
            <v:group style="position:absolute;left:4182;top:1569;width:10;height:20" coordorigin="4182,1569" coordsize="10,20">
              <v:shape style="position:absolute;left:4182;top:1569;width:10;height:20" coordorigin="4182,1569" coordsize="10,20" path="m4182,1588l4191,1588,4191,1569,4182,1569,4182,1588xe" filled="true" fillcolor="#000000" stroked="false">
                <v:path arrowok="t"/>
                <v:fill type="solid"/>
              </v:shape>
            </v:group>
            <v:group style="position:absolute;left:4182;top:1588;width:10;height:20" coordorigin="4182,1588" coordsize="10,20">
              <v:shape style="position:absolute;left:4182;top:1588;width:10;height:20" coordorigin="4182,1588" coordsize="10,20" path="m4182,1607l4191,1607,4191,1588,4182,1588,4182,1607xe" filled="true" fillcolor="#000000" stroked="false">
                <v:path arrowok="t"/>
                <v:fill type="solid"/>
              </v:shape>
            </v:group>
            <v:group style="position:absolute;left:4182;top:1607;width:10;height:20" coordorigin="4182,1607" coordsize="10,20">
              <v:shape style="position:absolute;left:4182;top:1607;width:10;height:20" coordorigin="4182,1607" coordsize="10,20" path="m4182,1626l4191,1626,4191,1607,4182,1607,4182,1626xe" filled="true" fillcolor="#000000" stroked="false">
                <v:path arrowok="t"/>
                <v:fill type="solid"/>
              </v:shape>
            </v:group>
            <v:group style="position:absolute;left:4182;top:1626;width:10;height:20" coordorigin="4182,1626" coordsize="10,20">
              <v:shape style="position:absolute;left:4182;top:1626;width:10;height:20" coordorigin="4182,1626" coordsize="10,20" path="m4182,1645l4191,1645,4191,1626,4182,1626,4182,1645xe" filled="true" fillcolor="#000000" stroked="false">
                <v:path arrowok="t"/>
                <v:fill type="solid"/>
              </v:shape>
            </v:group>
            <v:group style="position:absolute;left:4182;top:1645;width:10;height:20" coordorigin="4182,1645" coordsize="10,20">
              <v:shape style="position:absolute;left:4182;top:1645;width:10;height:20" coordorigin="4182,1645" coordsize="10,20" path="m4182,1665l4191,1665,4191,1645,4182,1645,4182,1665xe" filled="true" fillcolor="#000000" stroked="false">
                <v:path arrowok="t"/>
                <v:fill type="solid"/>
              </v:shape>
            </v:group>
            <v:group style="position:absolute;left:4182;top:1665;width:10;height:20" coordorigin="4182,1665" coordsize="10,20">
              <v:shape style="position:absolute;left:4182;top:1665;width:10;height:20" coordorigin="4182,1665" coordsize="10,20" path="m4182,1684l4191,1684,4191,1665,4182,1665,4182,1684xe" filled="true" fillcolor="#000000" stroked="false">
                <v:path arrowok="t"/>
                <v:fill type="solid"/>
              </v:shape>
            </v:group>
            <v:group style="position:absolute;left:4182;top:1684;width:10;height:20" coordorigin="4182,1684" coordsize="10,20">
              <v:shape style="position:absolute;left:4182;top:1684;width:10;height:20" coordorigin="4182,1684" coordsize="10,20" path="m4182,1703l4191,1703,4191,1684,4182,1684,4182,1703xe" filled="true" fillcolor="#000000" stroked="false">
                <v:path arrowok="t"/>
                <v:fill type="solid"/>
              </v:shape>
            </v:group>
            <v:group style="position:absolute;left:4182;top:1703;width:10;height:20" coordorigin="4182,1703" coordsize="10,20">
              <v:shape style="position:absolute;left:4182;top:1703;width:10;height:20" coordorigin="4182,1703" coordsize="10,20" path="m4182,1722l4191,1722,4191,1703,4182,1703,4182,1722xe" filled="true" fillcolor="#000000" stroked="false">
                <v:path arrowok="t"/>
                <v:fill type="solid"/>
              </v:shape>
            </v:group>
            <v:group style="position:absolute;left:4182;top:1722;width:10;height:20" coordorigin="4182,1722" coordsize="10,20">
              <v:shape style="position:absolute;left:4182;top:1722;width:10;height:20" coordorigin="4182,1722" coordsize="10,20" path="m4182,1741l4191,1741,4191,1722,4182,1722,4182,1741xe" filled="true" fillcolor="#000000" stroked="false">
                <v:path arrowok="t"/>
                <v:fill type="solid"/>
              </v:shape>
            </v:group>
            <v:group style="position:absolute;left:4182;top:1741;width:10;height:20" coordorigin="4182,1741" coordsize="10,20">
              <v:shape style="position:absolute;left:4182;top:1741;width:10;height:20" coordorigin="4182,1741" coordsize="10,20" path="m4182,1761l4191,1761,4191,1741,4182,1741,4182,1761xe" filled="true" fillcolor="#000000" stroked="false">
                <v:path arrowok="t"/>
                <v:fill type="solid"/>
              </v:shape>
            </v:group>
            <v:group style="position:absolute;left:4182;top:1761;width:10;height:20" coordorigin="4182,1761" coordsize="10,20">
              <v:shape style="position:absolute;left:4182;top:1761;width:10;height:20" coordorigin="4182,1761" coordsize="10,20" path="m4182,1780l4191,1780,4191,1761,4182,1761,4182,1780xe" filled="true" fillcolor="#000000" stroked="false">
                <v:path arrowok="t"/>
                <v:fill type="solid"/>
              </v:shape>
            </v:group>
            <v:group style="position:absolute;left:4182;top:1780;width:10;height:20" coordorigin="4182,1780" coordsize="10,20">
              <v:shape style="position:absolute;left:4182;top:1780;width:10;height:20" coordorigin="4182,1780" coordsize="10,20" path="m4182,1799l4191,1799,4191,1780,4182,1780,4182,1799xe" filled="true" fillcolor="#000000" stroked="false">
                <v:path arrowok="t"/>
                <v:fill type="solid"/>
              </v:shape>
            </v:group>
            <v:group style="position:absolute;left:4182;top:1799;width:10;height:20" coordorigin="4182,1799" coordsize="10,20">
              <v:shape style="position:absolute;left:4182;top:1799;width:10;height:20" coordorigin="4182,1799" coordsize="10,20" path="m4182,1818l4191,1818,4191,1799,4182,1799,4182,1818xe" filled="true" fillcolor="#000000" stroked="false">
                <v:path arrowok="t"/>
                <v:fill type="solid"/>
              </v:shape>
            </v:group>
            <v:group style="position:absolute;left:4182;top:1818;width:10;height:20" coordorigin="4182,1818" coordsize="10,20">
              <v:shape style="position:absolute;left:4182;top:1818;width:10;height:20" coordorigin="4182,1818" coordsize="10,20" path="m4182,1837l4191,1837,4191,1818,4182,1818,4182,1837xe" filled="true" fillcolor="#000000" stroked="false">
                <v:path arrowok="t"/>
                <v:fill type="solid"/>
              </v:shape>
            </v:group>
            <v:group style="position:absolute;left:5567;top:1511;width:10;height:20" coordorigin="5567,1511" coordsize="10,20">
              <v:shape style="position:absolute;left:5567;top:1511;width:10;height:20" coordorigin="5567,1511" coordsize="10,20" path="m5567,1530l5576,1530,5576,1511,5567,1511,5567,1530xe" filled="true" fillcolor="#000000" stroked="false">
                <v:path arrowok="t"/>
                <v:fill type="solid"/>
              </v:shape>
            </v:group>
            <v:group style="position:absolute;left:5567;top:1530;width:10;height:20" coordorigin="5567,1530" coordsize="10,20">
              <v:shape style="position:absolute;left:5567;top:1530;width:10;height:20" coordorigin="5567,1530" coordsize="10,20" path="m5567,1549l5576,1549,5576,1530,5567,1530,5567,1549xe" filled="true" fillcolor="#000000" stroked="false">
                <v:path arrowok="t"/>
                <v:fill type="solid"/>
              </v:shape>
            </v:group>
            <v:group style="position:absolute;left:5567;top:1549;width:10;height:20" coordorigin="5567,1549" coordsize="10,20">
              <v:shape style="position:absolute;left:5567;top:1549;width:10;height:20" coordorigin="5567,1549" coordsize="10,20" path="m5567,1569l5576,1569,5576,1549,5567,1549,5567,1569xe" filled="true" fillcolor="#000000" stroked="false">
                <v:path arrowok="t"/>
                <v:fill type="solid"/>
              </v:shape>
            </v:group>
            <v:group style="position:absolute;left:5567;top:1569;width:10;height:20" coordorigin="5567,1569" coordsize="10,20">
              <v:shape style="position:absolute;left:5567;top:1569;width:10;height:20" coordorigin="5567,1569" coordsize="10,20" path="m5567,1588l5576,1588,5576,1569,5567,1569,5567,1588xe" filled="true" fillcolor="#000000" stroked="false">
                <v:path arrowok="t"/>
                <v:fill type="solid"/>
              </v:shape>
            </v:group>
            <v:group style="position:absolute;left:5567;top:1588;width:10;height:20" coordorigin="5567,1588" coordsize="10,20">
              <v:shape style="position:absolute;left:5567;top:1588;width:10;height:20" coordorigin="5567,1588" coordsize="10,20" path="m5567,1607l5576,1607,5576,1588,5567,1588,5567,1607xe" filled="true" fillcolor="#000000" stroked="false">
                <v:path arrowok="t"/>
                <v:fill type="solid"/>
              </v:shape>
            </v:group>
            <v:group style="position:absolute;left:5567;top:1607;width:10;height:20" coordorigin="5567,1607" coordsize="10,20">
              <v:shape style="position:absolute;left:5567;top:1607;width:10;height:20" coordorigin="5567,1607" coordsize="10,20" path="m5567,1626l5576,1626,5576,1607,5567,1607,5567,1626xe" filled="true" fillcolor="#000000" stroked="false">
                <v:path arrowok="t"/>
                <v:fill type="solid"/>
              </v:shape>
            </v:group>
            <v:group style="position:absolute;left:5567;top:1626;width:10;height:20" coordorigin="5567,1626" coordsize="10,20">
              <v:shape style="position:absolute;left:5567;top:1626;width:10;height:20" coordorigin="5567,1626" coordsize="10,20" path="m5567,1645l5576,1645,5576,1626,5567,1626,5567,1645xe" filled="true" fillcolor="#000000" stroked="false">
                <v:path arrowok="t"/>
                <v:fill type="solid"/>
              </v:shape>
            </v:group>
            <v:group style="position:absolute;left:5567;top:1645;width:10;height:20" coordorigin="5567,1645" coordsize="10,20">
              <v:shape style="position:absolute;left:5567;top:1645;width:10;height:20" coordorigin="5567,1645" coordsize="10,20" path="m5567,1665l5576,1665,5576,1645,5567,1645,5567,1665xe" filled="true" fillcolor="#000000" stroked="false">
                <v:path arrowok="t"/>
                <v:fill type="solid"/>
              </v:shape>
            </v:group>
            <v:group style="position:absolute;left:5567;top:1665;width:10;height:20" coordorigin="5567,1665" coordsize="10,20">
              <v:shape style="position:absolute;left:5567;top:1665;width:10;height:20" coordorigin="5567,1665" coordsize="10,20" path="m5567,1684l5576,1684,5576,1665,5567,1665,5567,1684xe" filled="true" fillcolor="#000000" stroked="false">
                <v:path arrowok="t"/>
                <v:fill type="solid"/>
              </v:shape>
            </v:group>
            <v:group style="position:absolute;left:5567;top:1684;width:10;height:20" coordorigin="5567,1684" coordsize="10,20">
              <v:shape style="position:absolute;left:5567;top:1684;width:10;height:20" coordorigin="5567,1684" coordsize="10,20" path="m5567,1703l5576,1703,5576,1684,5567,1684,5567,1703xe" filled="true" fillcolor="#000000" stroked="false">
                <v:path arrowok="t"/>
                <v:fill type="solid"/>
              </v:shape>
            </v:group>
            <v:group style="position:absolute;left:5567;top:1703;width:10;height:20" coordorigin="5567,1703" coordsize="10,20">
              <v:shape style="position:absolute;left:5567;top:1703;width:10;height:20" coordorigin="5567,1703" coordsize="10,20" path="m5567,1722l5576,1722,5576,1703,5567,1703,5567,1722xe" filled="true" fillcolor="#000000" stroked="false">
                <v:path arrowok="t"/>
                <v:fill type="solid"/>
              </v:shape>
            </v:group>
            <v:group style="position:absolute;left:5567;top:1722;width:10;height:20" coordorigin="5567,1722" coordsize="10,20">
              <v:shape style="position:absolute;left:5567;top:1722;width:10;height:20" coordorigin="5567,1722" coordsize="10,20" path="m5567,1741l5576,1741,5576,1722,5567,1722,5567,1741xe" filled="true" fillcolor="#000000" stroked="false">
                <v:path arrowok="t"/>
                <v:fill type="solid"/>
              </v:shape>
            </v:group>
            <v:group style="position:absolute;left:5567;top:1741;width:10;height:20" coordorigin="5567,1741" coordsize="10,20">
              <v:shape style="position:absolute;left:5567;top:1741;width:10;height:20" coordorigin="5567,1741" coordsize="10,20" path="m5567,1761l5576,1761,5576,1741,5567,1741,5567,1761xe" filled="true" fillcolor="#000000" stroked="false">
                <v:path arrowok="t"/>
                <v:fill type="solid"/>
              </v:shape>
            </v:group>
            <v:group style="position:absolute;left:5567;top:1761;width:10;height:20" coordorigin="5567,1761" coordsize="10,20">
              <v:shape style="position:absolute;left:5567;top:1761;width:10;height:20" coordorigin="5567,1761" coordsize="10,20" path="m5567,1780l5576,1780,5576,1761,5567,1761,5567,1780xe" filled="true" fillcolor="#000000" stroked="false">
                <v:path arrowok="t"/>
                <v:fill type="solid"/>
              </v:shape>
            </v:group>
            <v:group style="position:absolute;left:5567;top:1780;width:10;height:20" coordorigin="5567,1780" coordsize="10,20">
              <v:shape style="position:absolute;left:5567;top:1780;width:10;height:20" coordorigin="5567,1780" coordsize="10,20" path="m5567,1799l5576,1799,5576,1780,5567,1780,5567,1799xe" filled="true" fillcolor="#000000" stroked="false">
                <v:path arrowok="t"/>
                <v:fill type="solid"/>
              </v:shape>
            </v:group>
            <v:group style="position:absolute;left:5567;top:1799;width:10;height:20" coordorigin="5567,1799" coordsize="10,20">
              <v:shape style="position:absolute;left:5567;top:1799;width:10;height:20" coordorigin="5567,1799" coordsize="10,20" path="m5567,1818l5576,1818,5576,1799,5567,1799,5567,1818xe" filled="true" fillcolor="#000000" stroked="false">
                <v:path arrowok="t"/>
                <v:fill type="solid"/>
              </v:shape>
            </v:group>
            <v:group style="position:absolute;left:5567;top:1818;width:10;height:20" coordorigin="5567,1818" coordsize="10,20">
              <v:shape style="position:absolute;left:5567;top:1818;width:10;height:20" coordorigin="5567,1818" coordsize="10,20" path="m5567,1837l5576,1837,5576,1818,5567,1818,5567,1837xe" filled="true" fillcolor="#000000" stroked="false">
                <v:path arrowok="t"/>
                <v:fill type="solid"/>
              </v:shape>
            </v:group>
            <v:group style="position:absolute;left:6630;top:1511;width:10;height:20" coordorigin="6630,1511" coordsize="10,20">
              <v:shape style="position:absolute;left:6630;top:1511;width:10;height:20" coordorigin="6630,1511" coordsize="10,20" path="m6630,1530l6640,1530,6640,1511,6630,1511,6630,1530xe" filled="true" fillcolor="#000000" stroked="false">
                <v:path arrowok="t"/>
                <v:fill type="solid"/>
              </v:shape>
            </v:group>
            <v:group style="position:absolute;left:6630;top:1530;width:10;height:20" coordorigin="6630,1530" coordsize="10,20">
              <v:shape style="position:absolute;left:6630;top:1530;width:10;height:20" coordorigin="6630,1530" coordsize="10,20" path="m6630,1549l6640,1549,6640,1530,6630,1530,6630,1549xe" filled="true" fillcolor="#000000" stroked="false">
                <v:path arrowok="t"/>
                <v:fill type="solid"/>
              </v:shape>
            </v:group>
            <v:group style="position:absolute;left:6630;top:1549;width:10;height:20" coordorigin="6630,1549" coordsize="10,20">
              <v:shape style="position:absolute;left:6630;top:1549;width:10;height:20" coordorigin="6630,1549" coordsize="10,20" path="m6630,1569l6640,1569,6640,1549,6630,1549,6630,1569xe" filled="true" fillcolor="#000000" stroked="false">
                <v:path arrowok="t"/>
                <v:fill type="solid"/>
              </v:shape>
            </v:group>
            <v:group style="position:absolute;left:6630;top:1569;width:10;height:20" coordorigin="6630,1569" coordsize="10,20">
              <v:shape style="position:absolute;left:6630;top:1569;width:10;height:20" coordorigin="6630,1569" coordsize="10,20" path="m6630,1588l6640,1588,6640,1569,6630,1569,6630,1588xe" filled="true" fillcolor="#000000" stroked="false">
                <v:path arrowok="t"/>
                <v:fill type="solid"/>
              </v:shape>
            </v:group>
            <v:group style="position:absolute;left:6630;top:1588;width:10;height:20" coordorigin="6630,1588" coordsize="10,20">
              <v:shape style="position:absolute;left:6630;top:1588;width:10;height:20" coordorigin="6630,1588" coordsize="10,20" path="m6630,1607l6640,1607,6640,1588,6630,1588,6630,1607xe" filled="true" fillcolor="#000000" stroked="false">
                <v:path arrowok="t"/>
                <v:fill type="solid"/>
              </v:shape>
            </v:group>
            <v:group style="position:absolute;left:6630;top:1607;width:10;height:20" coordorigin="6630,1607" coordsize="10,20">
              <v:shape style="position:absolute;left:6630;top:1607;width:10;height:20" coordorigin="6630,1607" coordsize="10,20" path="m6630,1626l6640,1626,6640,1607,6630,1607,6630,1626xe" filled="true" fillcolor="#000000" stroked="false">
                <v:path arrowok="t"/>
                <v:fill type="solid"/>
              </v:shape>
            </v:group>
            <v:group style="position:absolute;left:6630;top:1626;width:10;height:20" coordorigin="6630,1626" coordsize="10,20">
              <v:shape style="position:absolute;left:6630;top:1626;width:10;height:20" coordorigin="6630,1626" coordsize="10,20" path="m6630,1645l6640,1645,6640,1626,6630,1626,6630,1645xe" filled="true" fillcolor="#000000" stroked="false">
                <v:path arrowok="t"/>
                <v:fill type="solid"/>
              </v:shape>
            </v:group>
            <v:group style="position:absolute;left:6630;top:1645;width:10;height:20" coordorigin="6630,1645" coordsize="10,20">
              <v:shape style="position:absolute;left:6630;top:1645;width:10;height:20" coordorigin="6630,1645" coordsize="10,20" path="m6630,1665l6640,1665,6640,1645,6630,1645,6630,1665xe" filled="true" fillcolor="#000000" stroked="false">
                <v:path arrowok="t"/>
                <v:fill type="solid"/>
              </v:shape>
            </v:group>
            <v:group style="position:absolute;left:6630;top:1665;width:10;height:20" coordorigin="6630,1665" coordsize="10,20">
              <v:shape style="position:absolute;left:6630;top:1665;width:10;height:20" coordorigin="6630,1665" coordsize="10,20" path="m6630,1684l6640,1684,6640,1665,6630,1665,6630,1684xe" filled="true" fillcolor="#000000" stroked="false">
                <v:path arrowok="t"/>
                <v:fill type="solid"/>
              </v:shape>
            </v:group>
            <v:group style="position:absolute;left:6630;top:1684;width:10;height:20" coordorigin="6630,1684" coordsize="10,20">
              <v:shape style="position:absolute;left:6630;top:1684;width:10;height:20" coordorigin="6630,1684" coordsize="10,20" path="m6630,1703l6640,1703,6640,1684,6630,1684,6630,1703xe" filled="true" fillcolor="#000000" stroked="false">
                <v:path arrowok="t"/>
                <v:fill type="solid"/>
              </v:shape>
            </v:group>
            <v:group style="position:absolute;left:6630;top:1703;width:10;height:20" coordorigin="6630,1703" coordsize="10,20">
              <v:shape style="position:absolute;left:6630;top:1703;width:10;height:20" coordorigin="6630,1703" coordsize="10,20" path="m6630,1722l6640,1722,6640,1703,6630,1703,6630,1722xe" filled="true" fillcolor="#000000" stroked="false">
                <v:path arrowok="t"/>
                <v:fill type="solid"/>
              </v:shape>
            </v:group>
            <v:group style="position:absolute;left:6630;top:1722;width:10;height:20" coordorigin="6630,1722" coordsize="10,20">
              <v:shape style="position:absolute;left:6630;top:1722;width:10;height:20" coordorigin="6630,1722" coordsize="10,20" path="m6630,1741l6640,1741,6640,1722,6630,1722,6630,1741xe" filled="true" fillcolor="#000000" stroked="false">
                <v:path arrowok="t"/>
                <v:fill type="solid"/>
              </v:shape>
            </v:group>
            <v:group style="position:absolute;left:6630;top:1741;width:10;height:20" coordorigin="6630,1741" coordsize="10,20">
              <v:shape style="position:absolute;left:6630;top:1741;width:10;height:20" coordorigin="6630,1741" coordsize="10,20" path="m6630,1761l6640,1761,6640,1741,6630,1741,6630,1761xe" filled="true" fillcolor="#000000" stroked="false">
                <v:path arrowok="t"/>
                <v:fill type="solid"/>
              </v:shape>
            </v:group>
            <v:group style="position:absolute;left:6630;top:1761;width:10;height:20" coordorigin="6630,1761" coordsize="10,20">
              <v:shape style="position:absolute;left:6630;top:1761;width:10;height:20" coordorigin="6630,1761" coordsize="10,20" path="m6630,1780l6640,1780,6640,1761,6630,1761,6630,1780xe" filled="true" fillcolor="#000000" stroked="false">
                <v:path arrowok="t"/>
                <v:fill type="solid"/>
              </v:shape>
            </v:group>
            <v:group style="position:absolute;left:6630;top:1780;width:10;height:20" coordorigin="6630,1780" coordsize="10,20">
              <v:shape style="position:absolute;left:6630;top:1780;width:10;height:20" coordorigin="6630,1780" coordsize="10,20" path="m6630,1799l6640,1799,6640,1780,6630,1780,6630,1799xe" filled="true" fillcolor="#000000" stroked="false">
                <v:path arrowok="t"/>
                <v:fill type="solid"/>
              </v:shape>
            </v:group>
            <v:group style="position:absolute;left:6630;top:1799;width:10;height:20" coordorigin="6630,1799" coordsize="10,20">
              <v:shape style="position:absolute;left:6630;top:1799;width:10;height:20" coordorigin="6630,1799" coordsize="10,20" path="m6630,1818l6640,1818,6640,1799,6630,1799,6630,1818xe" filled="true" fillcolor="#000000" stroked="false">
                <v:path arrowok="t"/>
                <v:fill type="solid"/>
              </v:shape>
            </v:group>
            <v:group style="position:absolute;left:6630;top:1818;width:10;height:20" coordorigin="6630,1818" coordsize="10,20">
              <v:shape style="position:absolute;left:6630;top:1818;width:10;height:20" coordorigin="6630,1818" coordsize="10,20" path="m6630,1837l6640,1837,6640,1818,6630,1818,6630,1837xe" filled="true" fillcolor="#000000" stroked="false">
                <v:path arrowok="t"/>
                <v:fill type="solid"/>
              </v:shape>
            </v:group>
            <v:group style="position:absolute;left:7941;top:1511;width:10;height:20" coordorigin="7941,1511" coordsize="10,20">
              <v:shape style="position:absolute;left:7941;top:1511;width:10;height:20" coordorigin="7941,1511" coordsize="10,20" path="m7941,1530l7950,1530,7950,1511,7941,1511,7941,1530xe" filled="true" fillcolor="#000000" stroked="false">
                <v:path arrowok="t"/>
                <v:fill type="solid"/>
              </v:shape>
            </v:group>
            <v:group style="position:absolute;left:7941;top:1530;width:10;height:20" coordorigin="7941,1530" coordsize="10,20">
              <v:shape style="position:absolute;left:7941;top:1530;width:10;height:20" coordorigin="7941,1530" coordsize="10,20" path="m7941,1549l7950,1549,7950,1530,7941,1530,7941,1549xe" filled="true" fillcolor="#000000" stroked="false">
                <v:path arrowok="t"/>
                <v:fill type="solid"/>
              </v:shape>
            </v:group>
            <v:group style="position:absolute;left:7941;top:1549;width:10;height:20" coordorigin="7941,1549" coordsize="10,20">
              <v:shape style="position:absolute;left:7941;top:1549;width:10;height:20" coordorigin="7941,1549" coordsize="10,20" path="m7941,1569l7950,1569,7950,1549,7941,1549,7941,1569xe" filled="true" fillcolor="#000000" stroked="false">
                <v:path arrowok="t"/>
                <v:fill type="solid"/>
              </v:shape>
            </v:group>
            <v:group style="position:absolute;left:7941;top:1569;width:10;height:20" coordorigin="7941,1569" coordsize="10,20">
              <v:shape style="position:absolute;left:7941;top:1569;width:10;height:20" coordorigin="7941,1569" coordsize="10,20" path="m7941,1588l7950,1588,7950,1569,7941,1569,7941,1588xe" filled="true" fillcolor="#000000" stroked="false">
                <v:path arrowok="t"/>
                <v:fill type="solid"/>
              </v:shape>
            </v:group>
            <v:group style="position:absolute;left:7941;top:1588;width:10;height:20" coordorigin="7941,1588" coordsize="10,20">
              <v:shape style="position:absolute;left:7941;top:1588;width:10;height:20" coordorigin="7941,1588" coordsize="10,20" path="m7941,1607l7950,1607,7950,1588,7941,1588,7941,1607xe" filled="true" fillcolor="#000000" stroked="false">
                <v:path arrowok="t"/>
                <v:fill type="solid"/>
              </v:shape>
            </v:group>
            <v:group style="position:absolute;left:7941;top:1607;width:10;height:20" coordorigin="7941,1607" coordsize="10,20">
              <v:shape style="position:absolute;left:7941;top:1607;width:10;height:20" coordorigin="7941,1607" coordsize="10,20" path="m7941,1626l7950,1626,7950,1607,7941,1607,7941,1626xe" filled="true" fillcolor="#000000" stroked="false">
                <v:path arrowok="t"/>
                <v:fill type="solid"/>
              </v:shape>
            </v:group>
            <v:group style="position:absolute;left:7941;top:1626;width:10;height:20" coordorigin="7941,1626" coordsize="10,20">
              <v:shape style="position:absolute;left:7941;top:1626;width:10;height:20" coordorigin="7941,1626" coordsize="10,20" path="m7941,1645l7950,1645,7950,1626,7941,1626,7941,1645xe" filled="true" fillcolor="#000000" stroked="false">
                <v:path arrowok="t"/>
                <v:fill type="solid"/>
              </v:shape>
            </v:group>
            <v:group style="position:absolute;left:7941;top:1645;width:10;height:20" coordorigin="7941,1645" coordsize="10,20">
              <v:shape style="position:absolute;left:7941;top:1645;width:10;height:20" coordorigin="7941,1645" coordsize="10,20" path="m7941,1665l7950,1665,7950,1645,7941,1645,7941,1665xe" filled="true" fillcolor="#000000" stroked="false">
                <v:path arrowok="t"/>
                <v:fill type="solid"/>
              </v:shape>
            </v:group>
            <v:group style="position:absolute;left:7941;top:1665;width:10;height:20" coordorigin="7941,1665" coordsize="10,20">
              <v:shape style="position:absolute;left:7941;top:1665;width:10;height:20" coordorigin="7941,1665" coordsize="10,20" path="m7941,1684l7950,1684,7950,1665,7941,1665,7941,1684xe" filled="true" fillcolor="#000000" stroked="false">
                <v:path arrowok="t"/>
                <v:fill type="solid"/>
              </v:shape>
            </v:group>
            <v:group style="position:absolute;left:7941;top:1684;width:10;height:20" coordorigin="7941,1684" coordsize="10,20">
              <v:shape style="position:absolute;left:7941;top:1684;width:10;height:20" coordorigin="7941,1684" coordsize="10,20" path="m7941,1703l7950,1703,7950,1684,7941,1684,7941,1703xe" filled="true" fillcolor="#000000" stroked="false">
                <v:path arrowok="t"/>
                <v:fill type="solid"/>
              </v:shape>
            </v:group>
            <v:group style="position:absolute;left:7941;top:1703;width:10;height:20" coordorigin="7941,1703" coordsize="10,20">
              <v:shape style="position:absolute;left:7941;top:1703;width:10;height:20" coordorigin="7941,1703" coordsize="10,20" path="m7941,1722l7950,1722,7950,1703,7941,1703,7941,1722xe" filled="true" fillcolor="#000000" stroked="false">
                <v:path arrowok="t"/>
                <v:fill type="solid"/>
              </v:shape>
            </v:group>
            <v:group style="position:absolute;left:7941;top:1722;width:10;height:20" coordorigin="7941,1722" coordsize="10,20">
              <v:shape style="position:absolute;left:7941;top:1722;width:10;height:20" coordorigin="7941,1722" coordsize="10,20" path="m7941,1741l7950,1741,7950,1722,7941,1722,7941,1741xe" filled="true" fillcolor="#000000" stroked="false">
                <v:path arrowok="t"/>
                <v:fill type="solid"/>
              </v:shape>
            </v:group>
            <v:group style="position:absolute;left:7941;top:1741;width:10;height:20" coordorigin="7941,1741" coordsize="10,20">
              <v:shape style="position:absolute;left:7941;top:1741;width:10;height:20" coordorigin="7941,1741" coordsize="10,20" path="m7941,1761l7950,1761,7950,1741,7941,1741,7941,1761xe" filled="true" fillcolor="#000000" stroked="false">
                <v:path arrowok="t"/>
                <v:fill type="solid"/>
              </v:shape>
            </v:group>
            <v:group style="position:absolute;left:7941;top:1761;width:10;height:20" coordorigin="7941,1761" coordsize="10,20">
              <v:shape style="position:absolute;left:7941;top:1761;width:10;height:20" coordorigin="7941,1761" coordsize="10,20" path="m7941,1780l7950,1780,7950,1761,7941,1761,7941,1780xe" filled="true" fillcolor="#000000" stroked="false">
                <v:path arrowok="t"/>
                <v:fill type="solid"/>
              </v:shape>
            </v:group>
            <v:group style="position:absolute;left:7941;top:1780;width:10;height:20" coordorigin="7941,1780" coordsize="10,20">
              <v:shape style="position:absolute;left:7941;top:1780;width:10;height:20" coordorigin="7941,1780" coordsize="10,20" path="m7941,1799l7950,1799,7950,1780,7941,1780,7941,1799xe" filled="true" fillcolor="#000000" stroked="false">
                <v:path arrowok="t"/>
                <v:fill type="solid"/>
              </v:shape>
            </v:group>
            <v:group style="position:absolute;left:7941;top:1799;width:10;height:20" coordorigin="7941,1799" coordsize="10,20">
              <v:shape style="position:absolute;left:7941;top:1799;width:10;height:20" coordorigin="7941,1799" coordsize="10,20" path="m7941,1818l7950,1818,7950,1799,7941,1799,7941,1818xe" filled="true" fillcolor="#000000" stroked="false">
                <v:path arrowok="t"/>
                <v:fill type="solid"/>
              </v:shape>
            </v:group>
            <v:group style="position:absolute;left:7941;top:1818;width:10;height:20" coordorigin="7941,1818" coordsize="10,20">
              <v:shape style="position:absolute;left:7941;top:1818;width:10;height:20" coordorigin="7941,1818" coordsize="10,20" path="m7941,1837l7950,1837,7950,1818,7941,1818,7941,1837xe" filled="true" fillcolor="#000000" stroked="false">
                <v:path arrowok="t"/>
                <v:fill type="solid"/>
              </v:shape>
            </v:group>
            <v:group style="position:absolute;left:9333;top:1511;width:10;height:20" coordorigin="9333,1511" coordsize="10,20">
              <v:shape style="position:absolute;left:9333;top:1511;width:10;height:20" coordorigin="9333,1511" coordsize="10,20" path="m9333,1530l9343,1530,9343,1511,9333,1511,9333,1530xe" filled="true" fillcolor="#000000" stroked="false">
                <v:path arrowok="t"/>
                <v:fill type="solid"/>
              </v:shape>
            </v:group>
            <v:group style="position:absolute;left:9333;top:1530;width:10;height:20" coordorigin="9333,1530" coordsize="10,20">
              <v:shape style="position:absolute;left:9333;top:1530;width:10;height:20" coordorigin="9333,1530" coordsize="10,20" path="m9333,1549l9343,1549,9343,1530,9333,1530,9333,1549xe" filled="true" fillcolor="#000000" stroked="false">
                <v:path arrowok="t"/>
                <v:fill type="solid"/>
              </v:shape>
            </v:group>
            <v:group style="position:absolute;left:9333;top:1549;width:10;height:20" coordorigin="9333,1549" coordsize="10,20">
              <v:shape style="position:absolute;left:9333;top:1549;width:10;height:20" coordorigin="9333,1549" coordsize="10,20" path="m9333,1569l9343,1569,9343,1549,9333,1549,9333,1569xe" filled="true" fillcolor="#000000" stroked="false">
                <v:path arrowok="t"/>
                <v:fill type="solid"/>
              </v:shape>
            </v:group>
            <v:group style="position:absolute;left:9333;top:1569;width:10;height:20" coordorigin="9333,1569" coordsize="10,20">
              <v:shape style="position:absolute;left:9333;top:1569;width:10;height:20" coordorigin="9333,1569" coordsize="10,20" path="m9333,1588l9343,1588,9343,1569,9333,1569,9333,1588xe" filled="true" fillcolor="#000000" stroked="false">
                <v:path arrowok="t"/>
                <v:fill type="solid"/>
              </v:shape>
            </v:group>
            <v:group style="position:absolute;left:9333;top:1588;width:10;height:20" coordorigin="9333,1588" coordsize="10,20">
              <v:shape style="position:absolute;left:9333;top:1588;width:10;height:20" coordorigin="9333,1588" coordsize="10,20" path="m9333,1607l9343,1607,9343,1588,9333,1588,9333,1607xe" filled="true" fillcolor="#000000" stroked="false">
                <v:path arrowok="t"/>
                <v:fill type="solid"/>
              </v:shape>
            </v:group>
            <v:group style="position:absolute;left:9333;top:1607;width:10;height:20" coordorigin="9333,1607" coordsize="10,20">
              <v:shape style="position:absolute;left:9333;top:1607;width:10;height:20" coordorigin="9333,1607" coordsize="10,20" path="m9333,1626l9343,1626,9343,1607,9333,1607,9333,1626xe" filled="true" fillcolor="#000000" stroked="false">
                <v:path arrowok="t"/>
                <v:fill type="solid"/>
              </v:shape>
            </v:group>
            <v:group style="position:absolute;left:9333;top:1626;width:10;height:20" coordorigin="9333,1626" coordsize="10,20">
              <v:shape style="position:absolute;left:9333;top:1626;width:10;height:20" coordorigin="9333,1626" coordsize="10,20" path="m9333,1645l9343,1645,9343,1626,9333,1626,9333,1645xe" filled="true" fillcolor="#000000" stroked="false">
                <v:path arrowok="t"/>
                <v:fill type="solid"/>
              </v:shape>
            </v:group>
            <v:group style="position:absolute;left:9333;top:1645;width:10;height:20" coordorigin="9333,1645" coordsize="10,20">
              <v:shape style="position:absolute;left:9333;top:1645;width:10;height:20" coordorigin="9333,1645" coordsize="10,20" path="m9333,1665l9343,1665,9343,1645,9333,1645,9333,1665xe" filled="true" fillcolor="#000000" stroked="false">
                <v:path arrowok="t"/>
                <v:fill type="solid"/>
              </v:shape>
            </v:group>
            <v:group style="position:absolute;left:9333;top:1665;width:10;height:20" coordorigin="9333,1665" coordsize="10,20">
              <v:shape style="position:absolute;left:9333;top:1665;width:10;height:20" coordorigin="9333,1665" coordsize="10,20" path="m9333,1684l9343,1684,9343,1665,9333,1665,9333,1684xe" filled="true" fillcolor="#000000" stroked="false">
                <v:path arrowok="t"/>
                <v:fill type="solid"/>
              </v:shape>
            </v:group>
            <v:group style="position:absolute;left:9333;top:1684;width:10;height:20" coordorigin="9333,1684" coordsize="10,20">
              <v:shape style="position:absolute;left:9333;top:1684;width:10;height:20" coordorigin="9333,1684" coordsize="10,20" path="m9333,1703l9343,1703,9343,1684,9333,1684,9333,1703xe" filled="true" fillcolor="#000000" stroked="false">
                <v:path arrowok="t"/>
                <v:fill type="solid"/>
              </v:shape>
            </v:group>
            <v:group style="position:absolute;left:9333;top:1703;width:10;height:20" coordorigin="9333,1703" coordsize="10,20">
              <v:shape style="position:absolute;left:9333;top:1703;width:10;height:20" coordorigin="9333,1703" coordsize="10,20" path="m9333,1722l9343,1722,9343,1703,9333,1703,9333,1722xe" filled="true" fillcolor="#000000" stroked="false">
                <v:path arrowok="t"/>
                <v:fill type="solid"/>
              </v:shape>
            </v:group>
            <v:group style="position:absolute;left:9333;top:1722;width:10;height:20" coordorigin="9333,1722" coordsize="10,20">
              <v:shape style="position:absolute;left:9333;top:1722;width:10;height:20" coordorigin="9333,1722" coordsize="10,20" path="m9333,1741l9343,1741,9343,1722,9333,1722,9333,1741xe" filled="true" fillcolor="#000000" stroked="false">
                <v:path arrowok="t"/>
                <v:fill type="solid"/>
              </v:shape>
            </v:group>
            <v:group style="position:absolute;left:9333;top:1741;width:10;height:20" coordorigin="9333,1741" coordsize="10,20">
              <v:shape style="position:absolute;left:9333;top:1741;width:10;height:20" coordorigin="9333,1741" coordsize="10,20" path="m9333,1761l9343,1761,9343,1741,9333,1741,9333,1761xe" filled="true" fillcolor="#000000" stroked="false">
                <v:path arrowok="t"/>
                <v:fill type="solid"/>
              </v:shape>
            </v:group>
            <v:group style="position:absolute;left:9333;top:1761;width:10;height:20" coordorigin="9333,1761" coordsize="10,20">
              <v:shape style="position:absolute;left:9333;top:1761;width:10;height:20" coordorigin="9333,1761" coordsize="10,20" path="m9333,1780l9343,1780,9343,1761,9333,1761,9333,1780xe" filled="true" fillcolor="#000000" stroked="false">
                <v:path arrowok="t"/>
                <v:fill type="solid"/>
              </v:shape>
            </v:group>
            <v:group style="position:absolute;left:9333;top:1780;width:10;height:20" coordorigin="9333,1780" coordsize="10,20">
              <v:shape style="position:absolute;left:9333;top:1780;width:10;height:20" coordorigin="9333,1780" coordsize="10,20" path="m9333,1799l9343,1799,9343,1780,9333,1780,9333,1799xe" filled="true" fillcolor="#000000" stroked="false">
                <v:path arrowok="t"/>
                <v:fill type="solid"/>
              </v:shape>
            </v:group>
            <v:group style="position:absolute;left:9333;top:1799;width:10;height:20" coordorigin="9333,1799" coordsize="10,20">
              <v:shape style="position:absolute;left:9333;top:1799;width:10;height:20" coordorigin="9333,1799" coordsize="10,20" path="m9333,1818l9343,1818,9343,1799,9333,1799,9333,1818xe" filled="true" fillcolor="#000000" stroked="false">
                <v:path arrowok="t"/>
                <v:fill type="solid"/>
              </v:shape>
            </v:group>
            <v:group style="position:absolute;left:9333;top:1818;width:10;height:20" coordorigin="9333,1818" coordsize="10,20">
              <v:shape style="position:absolute;left:9333;top:1818;width:10;height:20" coordorigin="9333,1818" coordsize="10,20" path="m9333,1837l9343,1837,9343,1818,9333,1818,9333,1837xe" filled="true" fillcolor="#000000" stroked="false">
                <v:path arrowok="t"/>
                <v:fill type="solid"/>
              </v:shape>
              <v:shape style="position:absolute;left:1594;top:1741;width:1320;height:108" type="#_x0000_t75" stroked="false">
                <v:imagedata r:id="rId1073" o:title=""/>
              </v:shape>
              <v:shape style="position:absolute;left:2890;top:1837;width:1301;height:12" type="#_x0000_t75" stroked="false">
                <v:imagedata r:id="rId1074" o:title=""/>
              </v:shape>
              <v:shape style="position:absolute;left:4177;top:1837;width:1399;height:12" type="#_x0000_t75" stroked="false">
                <v:imagedata r:id="rId1075" o:title=""/>
              </v:shape>
              <v:shape style="position:absolute;left:5562;top:1837;width:1078;height:12" type="#_x0000_t75" stroked="false">
                <v:imagedata r:id="rId1067" o:title=""/>
              </v:shape>
              <v:shape style="position:absolute;left:6625;top:1837;width:1325;height:12" type="#_x0000_t75" stroked="false">
                <v:imagedata r:id="rId1076" o:title=""/>
              </v:shape>
              <v:shape style="position:absolute;left:7936;top:1837;width:1407;height:12" type="#_x0000_t75" stroked="false">
                <v:imagedata r:id="rId1077" o:title=""/>
              </v:shape>
              <v:shape style="position:absolute;left:9328;top:1840;width:1270;height:10" type="#_x0000_t75" stroked="false">
                <v:imagedata r:id="rId462" o:title=""/>
              </v:shape>
            </v:group>
            <v:group style="position:absolute;left:4182;top:1849;width:10;height:20" coordorigin="4182,1849" coordsize="10,20">
              <v:shape style="position:absolute;left:4182;top:1849;width:10;height:20" coordorigin="4182,1849" coordsize="10,20" path="m4182,1869l4191,1869,4191,1849,4182,1849,4182,1869xe" filled="true" fillcolor="#000000" stroked="false">
                <v:path arrowok="t"/>
                <v:fill type="solid"/>
              </v:shape>
            </v:group>
            <v:group style="position:absolute;left:4182;top:1869;width:10;height:20" coordorigin="4182,1869" coordsize="10,20">
              <v:shape style="position:absolute;left:4182;top:1869;width:10;height:20" coordorigin="4182,1869" coordsize="10,20" path="m4182,1888l4191,1888,4191,1869,4182,1869,4182,1888xe" filled="true" fillcolor="#000000" stroked="false">
                <v:path arrowok="t"/>
                <v:fill type="solid"/>
              </v:shape>
            </v:group>
            <v:group style="position:absolute;left:4182;top:1888;width:10;height:20" coordorigin="4182,1888" coordsize="10,20">
              <v:shape style="position:absolute;left:4182;top:1888;width:10;height:20" coordorigin="4182,1888" coordsize="10,20" path="m4182,1907l4191,1907,4191,1888,4182,1888,4182,1907xe" filled="true" fillcolor="#000000" stroked="false">
                <v:path arrowok="t"/>
                <v:fill type="solid"/>
              </v:shape>
            </v:group>
            <v:group style="position:absolute;left:4182;top:1907;width:10;height:20" coordorigin="4182,1907" coordsize="10,20">
              <v:shape style="position:absolute;left:4182;top:1907;width:10;height:20" coordorigin="4182,1907" coordsize="10,20" path="m4182,1926l4191,1926,4191,1907,4182,1907,4182,1926xe" filled="true" fillcolor="#000000" stroked="false">
                <v:path arrowok="t"/>
                <v:fill type="solid"/>
              </v:shape>
            </v:group>
            <v:group style="position:absolute;left:4182;top:1926;width:10;height:20" coordorigin="4182,1926" coordsize="10,20">
              <v:shape style="position:absolute;left:4182;top:1926;width:10;height:20" coordorigin="4182,1926" coordsize="10,20" path="m4182,1945l4191,1945,4191,1926,4182,1926,4182,1945xe" filled="true" fillcolor="#000000" stroked="false">
                <v:path arrowok="t"/>
                <v:fill type="solid"/>
              </v:shape>
            </v:group>
            <v:group style="position:absolute;left:4182;top:1945;width:10;height:20" coordorigin="4182,1945" coordsize="10,20">
              <v:shape style="position:absolute;left:4182;top:1945;width:10;height:20" coordorigin="4182,1945" coordsize="10,20" path="m4182,1965l4191,1965,4191,1945,4182,1945,4182,1965xe" filled="true" fillcolor="#000000" stroked="false">
                <v:path arrowok="t"/>
                <v:fill type="solid"/>
              </v:shape>
            </v:group>
            <v:group style="position:absolute;left:4182;top:1965;width:10;height:20" coordorigin="4182,1965" coordsize="10,20">
              <v:shape style="position:absolute;left:4182;top:1965;width:10;height:20" coordorigin="4182,1965" coordsize="10,20" path="m4182,1984l4191,1984,4191,1965,4182,1965,4182,1984xe" filled="true" fillcolor="#000000" stroked="false">
                <v:path arrowok="t"/>
                <v:fill type="solid"/>
              </v:shape>
            </v:group>
            <v:group style="position:absolute;left:4182;top:1984;width:10;height:20" coordorigin="4182,1984" coordsize="10,20">
              <v:shape style="position:absolute;left:4182;top:1984;width:10;height:20" coordorigin="4182,1984" coordsize="10,20" path="m4182,2003l4191,2003,4191,1984,4182,1984,4182,2003xe" filled="true" fillcolor="#000000" stroked="false">
                <v:path arrowok="t"/>
                <v:fill type="solid"/>
              </v:shape>
            </v:group>
            <v:group style="position:absolute;left:4182;top:2003;width:10;height:20" coordorigin="4182,2003" coordsize="10,20">
              <v:shape style="position:absolute;left:4182;top:2003;width:10;height:20" coordorigin="4182,2003" coordsize="10,20" path="m4182,2022l4191,2022,4191,2003,4182,2003,4182,2022xe" filled="true" fillcolor="#000000" stroked="false">
                <v:path arrowok="t"/>
                <v:fill type="solid"/>
              </v:shape>
            </v:group>
            <v:group style="position:absolute;left:4182;top:2022;width:10;height:20" coordorigin="4182,2022" coordsize="10,20">
              <v:shape style="position:absolute;left:4182;top:2022;width:10;height:20" coordorigin="4182,2022" coordsize="10,20" path="m4182,2041l4191,2041,4191,2022,4182,2022,4182,2041xe" filled="true" fillcolor="#000000" stroked="false">
                <v:path arrowok="t"/>
                <v:fill type="solid"/>
              </v:shape>
            </v:group>
            <v:group style="position:absolute;left:4182;top:2041;width:10;height:20" coordorigin="4182,2041" coordsize="10,20">
              <v:shape style="position:absolute;left:4182;top:2041;width:10;height:20" coordorigin="4182,2041" coordsize="10,20" path="m4182,2061l4191,2061,4191,2041,4182,2041,4182,2061xe" filled="true" fillcolor="#000000" stroked="false">
                <v:path arrowok="t"/>
                <v:fill type="solid"/>
              </v:shape>
            </v:group>
            <v:group style="position:absolute;left:4182;top:2061;width:10;height:20" coordorigin="4182,2061" coordsize="10,20">
              <v:shape style="position:absolute;left:4182;top:2061;width:10;height:20" coordorigin="4182,2061" coordsize="10,20" path="m4182,2080l4191,2080,4191,2061,4182,2061,4182,2080xe" filled="true" fillcolor="#000000" stroked="false">
                <v:path arrowok="t"/>
                <v:fill type="solid"/>
              </v:shape>
            </v:group>
            <v:group style="position:absolute;left:4182;top:2080;width:10;height:20" coordorigin="4182,2080" coordsize="10,20">
              <v:shape style="position:absolute;left:4182;top:2080;width:10;height:20" coordorigin="4182,2080" coordsize="10,20" path="m4182,2099l4191,2099,4191,2080,4182,2080,4182,2099xe" filled="true" fillcolor="#000000" stroked="false">
                <v:path arrowok="t"/>
                <v:fill type="solid"/>
              </v:shape>
            </v:group>
            <v:group style="position:absolute;left:4182;top:2099;width:10;height:20" coordorigin="4182,2099" coordsize="10,20">
              <v:shape style="position:absolute;left:4182;top:2099;width:10;height:20" coordorigin="4182,2099" coordsize="10,20" path="m4182,2118l4191,2118,4191,2099,4182,2099,4182,2118xe" filled="true" fillcolor="#000000" stroked="false">
                <v:path arrowok="t"/>
                <v:fill type="solid"/>
              </v:shape>
            </v:group>
            <v:group style="position:absolute;left:4182;top:2118;width:10;height:20" coordorigin="4182,2118" coordsize="10,20">
              <v:shape style="position:absolute;left:4182;top:2118;width:10;height:20" coordorigin="4182,2118" coordsize="10,20" path="m4182,2137l4191,2137,4191,2118,4182,2118,4182,2137xe" filled="true" fillcolor="#000000" stroked="false">
                <v:path arrowok="t"/>
                <v:fill type="solid"/>
              </v:shape>
            </v:group>
            <v:group style="position:absolute;left:4182;top:2137;width:10;height:20" coordorigin="4182,2137" coordsize="10,20">
              <v:shape style="position:absolute;left:4182;top:2137;width:10;height:20" coordorigin="4182,2137" coordsize="10,20" path="m4182,2157l4191,2157,4191,2137,4182,2137,4182,2157xe" filled="true" fillcolor="#000000" stroked="false">
                <v:path arrowok="t"/>
                <v:fill type="solid"/>
              </v:shape>
            </v:group>
            <v:group style="position:absolute;left:4182;top:2157;width:10;height:20" coordorigin="4182,2157" coordsize="10,20">
              <v:shape style="position:absolute;left:4182;top:2157;width:10;height:20" coordorigin="4182,2157" coordsize="10,20" path="m4182,2176l4191,2176,4191,2157,4182,2157,4182,2176xe" filled="true" fillcolor="#000000" stroked="false">
                <v:path arrowok="t"/>
                <v:fill type="solid"/>
              </v:shape>
            </v:group>
            <v:group style="position:absolute;left:4182;top:2178;width:10;height:2" coordorigin="4182,2178" coordsize="10,2">
              <v:shape style="position:absolute;left:4182;top:2178;width:10;height:2" coordorigin="4182,2178" coordsize="10,0" path="m4182,2178l4191,2178e" filled="false" stroked="true" strokeweight=".24005pt" strokecolor="#000000">
                <v:path arrowok="t"/>
              </v:shape>
            </v:group>
            <v:group style="position:absolute;left:5567;top:1849;width:10;height:20" coordorigin="5567,1849" coordsize="10,20">
              <v:shape style="position:absolute;left:5567;top:1849;width:10;height:20" coordorigin="5567,1849" coordsize="10,20" path="m5567,1869l5576,1869,5576,1849,5567,1849,5567,1869xe" filled="true" fillcolor="#000000" stroked="false">
                <v:path arrowok="t"/>
                <v:fill type="solid"/>
              </v:shape>
            </v:group>
            <v:group style="position:absolute;left:5567;top:1869;width:10;height:20" coordorigin="5567,1869" coordsize="10,20">
              <v:shape style="position:absolute;left:5567;top:1869;width:10;height:20" coordorigin="5567,1869" coordsize="10,20" path="m5567,1888l5576,1888,5576,1869,5567,1869,5567,1888xe" filled="true" fillcolor="#000000" stroked="false">
                <v:path arrowok="t"/>
                <v:fill type="solid"/>
              </v:shape>
            </v:group>
            <v:group style="position:absolute;left:5567;top:1888;width:10;height:20" coordorigin="5567,1888" coordsize="10,20">
              <v:shape style="position:absolute;left:5567;top:1888;width:10;height:20" coordorigin="5567,1888" coordsize="10,20" path="m5567,1907l5576,1907,5576,1888,5567,1888,5567,1907xe" filled="true" fillcolor="#000000" stroked="false">
                <v:path arrowok="t"/>
                <v:fill type="solid"/>
              </v:shape>
            </v:group>
            <v:group style="position:absolute;left:5567;top:1907;width:10;height:20" coordorigin="5567,1907" coordsize="10,20">
              <v:shape style="position:absolute;left:5567;top:1907;width:10;height:20" coordorigin="5567,1907" coordsize="10,20" path="m5567,1926l5576,1926,5576,1907,5567,1907,5567,1926xe" filled="true" fillcolor="#000000" stroked="false">
                <v:path arrowok="t"/>
                <v:fill type="solid"/>
              </v:shape>
            </v:group>
            <v:group style="position:absolute;left:5567;top:1926;width:10;height:20" coordorigin="5567,1926" coordsize="10,20">
              <v:shape style="position:absolute;left:5567;top:1926;width:10;height:20" coordorigin="5567,1926" coordsize="10,20" path="m5567,1945l5576,1945,5576,1926,5567,1926,5567,1945xe" filled="true" fillcolor="#000000" stroked="false">
                <v:path arrowok="t"/>
                <v:fill type="solid"/>
              </v:shape>
            </v:group>
            <v:group style="position:absolute;left:5567;top:1945;width:10;height:20" coordorigin="5567,1945" coordsize="10,20">
              <v:shape style="position:absolute;left:5567;top:1945;width:10;height:20" coordorigin="5567,1945" coordsize="10,20" path="m5567,1965l5576,1965,5576,1945,5567,1945,5567,1965xe" filled="true" fillcolor="#000000" stroked="false">
                <v:path arrowok="t"/>
                <v:fill type="solid"/>
              </v:shape>
            </v:group>
            <v:group style="position:absolute;left:5567;top:1965;width:10;height:20" coordorigin="5567,1965" coordsize="10,20">
              <v:shape style="position:absolute;left:5567;top:1965;width:10;height:20" coordorigin="5567,1965" coordsize="10,20" path="m5567,1984l5576,1984,5576,1965,5567,1965,5567,1984xe" filled="true" fillcolor="#000000" stroked="false">
                <v:path arrowok="t"/>
                <v:fill type="solid"/>
              </v:shape>
            </v:group>
            <v:group style="position:absolute;left:5567;top:1984;width:10;height:20" coordorigin="5567,1984" coordsize="10,20">
              <v:shape style="position:absolute;left:5567;top:1984;width:10;height:20" coordorigin="5567,1984" coordsize="10,20" path="m5567,2003l5576,2003,5576,1984,5567,1984,5567,2003xe" filled="true" fillcolor="#000000" stroked="false">
                <v:path arrowok="t"/>
                <v:fill type="solid"/>
              </v:shape>
            </v:group>
            <v:group style="position:absolute;left:5567;top:2003;width:10;height:20" coordorigin="5567,2003" coordsize="10,20">
              <v:shape style="position:absolute;left:5567;top:2003;width:10;height:20" coordorigin="5567,2003" coordsize="10,20" path="m5567,2022l5576,2022,5576,2003,5567,2003,5567,2022xe" filled="true" fillcolor="#000000" stroked="false">
                <v:path arrowok="t"/>
                <v:fill type="solid"/>
              </v:shape>
            </v:group>
            <v:group style="position:absolute;left:5567;top:2022;width:10;height:20" coordorigin="5567,2022" coordsize="10,20">
              <v:shape style="position:absolute;left:5567;top:2022;width:10;height:20" coordorigin="5567,2022" coordsize="10,20" path="m5567,2041l5576,2041,5576,2022,5567,2022,5567,2041xe" filled="true" fillcolor="#000000" stroked="false">
                <v:path arrowok="t"/>
                <v:fill type="solid"/>
              </v:shape>
            </v:group>
            <v:group style="position:absolute;left:5567;top:2041;width:10;height:20" coordorigin="5567,2041" coordsize="10,20">
              <v:shape style="position:absolute;left:5567;top:2041;width:10;height:20" coordorigin="5567,2041" coordsize="10,20" path="m5567,2061l5576,2061,5576,2041,5567,2041,5567,2061xe" filled="true" fillcolor="#000000" stroked="false">
                <v:path arrowok="t"/>
                <v:fill type="solid"/>
              </v:shape>
            </v:group>
            <v:group style="position:absolute;left:5567;top:2061;width:10;height:20" coordorigin="5567,2061" coordsize="10,20">
              <v:shape style="position:absolute;left:5567;top:2061;width:10;height:20" coordorigin="5567,2061" coordsize="10,20" path="m5567,2080l5576,2080,5576,2061,5567,2061,5567,2080xe" filled="true" fillcolor="#000000" stroked="false">
                <v:path arrowok="t"/>
                <v:fill type="solid"/>
              </v:shape>
            </v:group>
            <v:group style="position:absolute;left:5567;top:2080;width:10;height:20" coordorigin="5567,2080" coordsize="10,20">
              <v:shape style="position:absolute;left:5567;top:2080;width:10;height:20" coordorigin="5567,2080" coordsize="10,20" path="m5567,2099l5576,2099,5576,2080,5567,2080,5567,2099xe" filled="true" fillcolor="#000000" stroked="false">
                <v:path arrowok="t"/>
                <v:fill type="solid"/>
              </v:shape>
            </v:group>
            <v:group style="position:absolute;left:5567;top:2099;width:10;height:20" coordorigin="5567,2099" coordsize="10,20">
              <v:shape style="position:absolute;left:5567;top:2099;width:10;height:20" coordorigin="5567,2099" coordsize="10,20" path="m5567,2118l5576,2118,5576,2099,5567,2099,5567,2118xe" filled="true" fillcolor="#000000" stroked="false">
                <v:path arrowok="t"/>
                <v:fill type="solid"/>
              </v:shape>
            </v:group>
            <v:group style="position:absolute;left:5567;top:2118;width:10;height:20" coordorigin="5567,2118" coordsize="10,20">
              <v:shape style="position:absolute;left:5567;top:2118;width:10;height:20" coordorigin="5567,2118" coordsize="10,20" path="m5567,2137l5576,2137,5576,2118,5567,2118,5567,2137xe" filled="true" fillcolor="#000000" stroked="false">
                <v:path arrowok="t"/>
                <v:fill type="solid"/>
              </v:shape>
            </v:group>
            <v:group style="position:absolute;left:5567;top:2137;width:10;height:20" coordorigin="5567,2137" coordsize="10,20">
              <v:shape style="position:absolute;left:5567;top:2137;width:10;height:20" coordorigin="5567,2137" coordsize="10,20" path="m5567,2157l5576,2157,5576,2137,5567,2137,5567,2157xe" filled="true" fillcolor="#000000" stroked="false">
                <v:path arrowok="t"/>
                <v:fill type="solid"/>
              </v:shape>
            </v:group>
            <v:group style="position:absolute;left:5567;top:2157;width:10;height:20" coordorigin="5567,2157" coordsize="10,20">
              <v:shape style="position:absolute;left:5567;top:2157;width:10;height:20" coordorigin="5567,2157" coordsize="10,20" path="m5567,2176l5576,2176,5576,2157,5567,2157,5567,2176xe" filled="true" fillcolor="#000000" stroked="false">
                <v:path arrowok="t"/>
                <v:fill type="solid"/>
              </v:shape>
            </v:group>
            <v:group style="position:absolute;left:5567;top:2178;width:10;height:2" coordorigin="5567,2178" coordsize="10,2">
              <v:shape style="position:absolute;left:5567;top:2178;width:10;height:2" coordorigin="5567,2178" coordsize="10,0" path="m5567,2178l5576,2178e" filled="false" stroked="true" strokeweight=".24005pt" strokecolor="#000000">
                <v:path arrowok="t"/>
              </v:shape>
            </v:group>
            <v:group style="position:absolute;left:6630;top:1849;width:10;height:20" coordorigin="6630,1849" coordsize="10,20">
              <v:shape style="position:absolute;left:6630;top:1849;width:10;height:20" coordorigin="6630,1849" coordsize="10,20" path="m6630,1869l6640,1869,6640,1849,6630,1849,6630,1869xe" filled="true" fillcolor="#000000" stroked="false">
                <v:path arrowok="t"/>
                <v:fill type="solid"/>
              </v:shape>
            </v:group>
            <v:group style="position:absolute;left:6630;top:1869;width:10;height:20" coordorigin="6630,1869" coordsize="10,20">
              <v:shape style="position:absolute;left:6630;top:1869;width:10;height:20" coordorigin="6630,1869" coordsize="10,20" path="m6630,1888l6640,1888,6640,1869,6630,1869,6630,1888xe" filled="true" fillcolor="#000000" stroked="false">
                <v:path arrowok="t"/>
                <v:fill type="solid"/>
              </v:shape>
            </v:group>
            <v:group style="position:absolute;left:6630;top:1888;width:10;height:20" coordorigin="6630,1888" coordsize="10,20">
              <v:shape style="position:absolute;left:6630;top:1888;width:10;height:20" coordorigin="6630,1888" coordsize="10,20" path="m6630,1907l6640,1907,6640,1888,6630,1888,6630,1907xe" filled="true" fillcolor="#000000" stroked="false">
                <v:path arrowok="t"/>
                <v:fill type="solid"/>
              </v:shape>
            </v:group>
            <v:group style="position:absolute;left:6630;top:1907;width:10;height:20" coordorigin="6630,1907" coordsize="10,20">
              <v:shape style="position:absolute;left:6630;top:1907;width:10;height:20" coordorigin="6630,1907" coordsize="10,20" path="m6630,1926l6640,1926,6640,1907,6630,1907,6630,1926xe" filled="true" fillcolor="#000000" stroked="false">
                <v:path arrowok="t"/>
                <v:fill type="solid"/>
              </v:shape>
            </v:group>
            <v:group style="position:absolute;left:6630;top:1926;width:10;height:20" coordorigin="6630,1926" coordsize="10,20">
              <v:shape style="position:absolute;left:6630;top:1926;width:10;height:20" coordorigin="6630,1926" coordsize="10,20" path="m6630,1945l6640,1945,6640,1926,6630,1926,6630,1945xe" filled="true" fillcolor="#000000" stroked="false">
                <v:path arrowok="t"/>
                <v:fill type="solid"/>
              </v:shape>
            </v:group>
            <v:group style="position:absolute;left:6630;top:1945;width:10;height:20" coordorigin="6630,1945" coordsize="10,20">
              <v:shape style="position:absolute;left:6630;top:1945;width:10;height:20" coordorigin="6630,1945" coordsize="10,20" path="m6630,1965l6640,1965,6640,1945,6630,1945,6630,1965xe" filled="true" fillcolor="#000000" stroked="false">
                <v:path arrowok="t"/>
                <v:fill type="solid"/>
              </v:shape>
            </v:group>
            <v:group style="position:absolute;left:6630;top:1965;width:10;height:20" coordorigin="6630,1965" coordsize="10,20">
              <v:shape style="position:absolute;left:6630;top:1965;width:10;height:20" coordorigin="6630,1965" coordsize="10,20" path="m6630,1984l6640,1984,6640,1965,6630,1965,6630,1984xe" filled="true" fillcolor="#000000" stroked="false">
                <v:path arrowok="t"/>
                <v:fill type="solid"/>
              </v:shape>
            </v:group>
            <v:group style="position:absolute;left:6630;top:1984;width:10;height:20" coordorigin="6630,1984" coordsize="10,20">
              <v:shape style="position:absolute;left:6630;top:1984;width:10;height:20" coordorigin="6630,1984" coordsize="10,20" path="m6630,2003l6640,2003,6640,1984,6630,1984,6630,2003xe" filled="true" fillcolor="#000000" stroked="false">
                <v:path arrowok="t"/>
                <v:fill type="solid"/>
              </v:shape>
            </v:group>
            <v:group style="position:absolute;left:6630;top:2003;width:10;height:20" coordorigin="6630,2003" coordsize="10,20">
              <v:shape style="position:absolute;left:6630;top:2003;width:10;height:20" coordorigin="6630,2003" coordsize="10,20" path="m6630,2022l6640,2022,6640,2003,6630,2003,6630,2022xe" filled="true" fillcolor="#000000" stroked="false">
                <v:path arrowok="t"/>
                <v:fill type="solid"/>
              </v:shape>
            </v:group>
            <v:group style="position:absolute;left:6630;top:2022;width:10;height:20" coordorigin="6630,2022" coordsize="10,20">
              <v:shape style="position:absolute;left:6630;top:2022;width:10;height:20" coordorigin="6630,2022" coordsize="10,20" path="m6630,2041l6640,2041,6640,2022,6630,2022,6630,2041xe" filled="true" fillcolor="#000000" stroked="false">
                <v:path arrowok="t"/>
                <v:fill type="solid"/>
              </v:shape>
            </v:group>
            <v:group style="position:absolute;left:6630;top:2041;width:10;height:20" coordorigin="6630,2041" coordsize="10,20">
              <v:shape style="position:absolute;left:6630;top:2041;width:10;height:20" coordorigin="6630,2041" coordsize="10,20" path="m6630,2061l6640,2061,6640,2041,6630,2041,6630,2061xe" filled="true" fillcolor="#000000" stroked="false">
                <v:path arrowok="t"/>
                <v:fill type="solid"/>
              </v:shape>
            </v:group>
            <v:group style="position:absolute;left:6630;top:2061;width:10;height:20" coordorigin="6630,2061" coordsize="10,20">
              <v:shape style="position:absolute;left:6630;top:2061;width:10;height:20" coordorigin="6630,2061" coordsize="10,20" path="m6630,2080l6640,2080,6640,2061,6630,2061,6630,2080xe" filled="true" fillcolor="#000000" stroked="false">
                <v:path arrowok="t"/>
                <v:fill type="solid"/>
              </v:shape>
            </v:group>
            <v:group style="position:absolute;left:6630;top:2080;width:10;height:20" coordorigin="6630,2080" coordsize="10,20">
              <v:shape style="position:absolute;left:6630;top:2080;width:10;height:20" coordorigin="6630,2080" coordsize="10,20" path="m6630,2099l6640,2099,6640,2080,6630,2080,6630,2099xe" filled="true" fillcolor="#000000" stroked="false">
                <v:path arrowok="t"/>
                <v:fill type="solid"/>
              </v:shape>
            </v:group>
            <v:group style="position:absolute;left:6630;top:2099;width:10;height:20" coordorigin="6630,2099" coordsize="10,20">
              <v:shape style="position:absolute;left:6630;top:2099;width:10;height:20" coordorigin="6630,2099" coordsize="10,20" path="m6630,2118l6640,2118,6640,2099,6630,2099,6630,2118xe" filled="true" fillcolor="#000000" stroked="false">
                <v:path arrowok="t"/>
                <v:fill type="solid"/>
              </v:shape>
            </v:group>
            <v:group style="position:absolute;left:6630;top:2118;width:10;height:20" coordorigin="6630,2118" coordsize="10,20">
              <v:shape style="position:absolute;left:6630;top:2118;width:10;height:20" coordorigin="6630,2118" coordsize="10,20" path="m6630,2137l6640,2137,6640,2118,6630,2118,6630,2137xe" filled="true" fillcolor="#000000" stroked="false">
                <v:path arrowok="t"/>
                <v:fill type="solid"/>
              </v:shape>
            </v:group>
            <v:group style="position:absolute;left:6630;top:2137;width:10;height:20" coordorigin="6630,2137" coordsize="10,20">
              <v:shape style="position:absolute;left:6630;top:2137;width:10;height:20" coordorigin="6630,2137" coordsize="10,20" path="m6630,2157l6640,2157,6640,2137,6630,2137,6630,2157xe" filled="true" fillcolor="#000000" stroked="false">
                <v:path arrowok="t"/>
                <v:fill type="solid"/>
              </v:shape>
            </v:group>
            <v:group style="position:absolute;left:6630;top:2157;width:10;height:20" coordorigin="6630,2157" coordsize="10,20">
              <v:shape style="position:absolute;left:6630;top:2157;width:10;height:20" coordorigin="6630,2157" coordsize="10,20" path="m6630,2176l6640,2176,6640,2157,6630,2157,6630,2176xe" filled="true" fillcolor="#000000" stroked="false">
                <v:path arrowok="t"/>
                <v:fill type="solid"/>
              </v:shape>
            </v:group>
            <v:group style="position:absolute;left:6630;top:2178;width:10;height:2" coordorigin="6630,2178" coordsize="10,2">
              <v:shape style="position:absolute;left:6630;top:2178;width:10;height:2" coordorigin="6630,2178" coordsize="10,0" path="m6630,2178l6640,2178e" filled="false" stroked="true" strokeweight=".24005pt" strokecolor="#000000">
                <v:path arrowok="t"/>
              </v:shape>
            </v:group>
            <v:group style="position:absolute;left:7941;top:1849;width:10;height:20" coordorigin="7941,1849" coordsize="10,20">
              <v:shape style="position:absolute;left:7941;top:1849;width:10;height:20" coordorigin="7941,1849" coordsize="10,20" path="m7941,1869l7950,1869,7950,1849,7941,1849,7941,1869xe" filled="true" fillcolor="#000000" stroked="false">
                <v:path arrowok="t"/>
                <v:fill type="solid"/>
              </v:shape>
            </v:group>
            <v:group style="position:absolute;left:7941;top:1869;width:10;height:20" coordorigin="7941,1869" coordsize="10,20">
              <v:shape style="position:absolute;left:7941;top:1869;width:10;height:20" coordorigin="7941,1869" coordsize="10,20" path="m7941,1888l7950,1888,7950,1869,7941,1869,7941,1888xe" filled="true" fillcolor="#000000" stroked="false">
                <v:path arrowok="t"/>
                <v:fill type="solid"/>
              </v:shape>
            </v:group>
            <v:group style="position:absolute;left:7941;top:1888;width:10;height:20" coordorigin="7941,1888" coordsize="10,20">
              <v:shape style="position:absolute;left:7941;top:1888;width:10;height:20" coordorigin="7941,1888" coordsize="10,20" path="m7941,1907l7950,1907,7950,1888,7941,1888,7941,1907xe" filled="true" fillcolor="#000000" stroked="false">
                <v:path arrowok="t"/>
                <v:fill type="solid"/>
              </v:shape>
            </v:group>
            <v:group style="position:absolute;left:7941;top:1907;width:10;height:20" coordorigin="7941,1907" coordsize="10,20">
              <v:shape style="position:absolute;left:7941;top:1907;width:10;height:20" coordorigin="7941,1907" coordsize="10,20" path="m7941,1926l7950,1926,7950,1907,7941,1907,7941,1926xe" filled="true" fillcolor="#000000" stroked="false">
                <v:path arrowok="t"/>
                <v:fill type="solid"/>
              </v:shape>
            </v:group>
            <v:group style="position:absolute;left:7941;top:1926;width:10;height:20" coordorigin="7941,1926" coordsize="10,20">
              <v:shape style="position:absolute;left:7941;top:1926;width:10;height:20" coordorigin="7941,1926" coordsize="10,20" path="m7941,1945l7950,1945,7950,1926,7941,1926,7941,1945xe" filled="true" fillcolor="#000000" stroked="false">
                <v:path arrowok="t"/>
                <v:fill type="solid"/>
              </v:shape>
            </v:group>
            <v:group style="position:absolute;left:7941;top:1945;width:10;height:20" coordorigin="7941,1945" coordsize="10,20">
              <v:shape style="position:absolute;left:7941;top:1945;width:10;height:20" coordorigin="7941,1945" coordsize="10,20" path="m7941,1965l7950,1965,7950,1945,7941,1945,7941,1965xe" filled="true" fillcolor="#000000" stroked="false">
                <v:path arrowok="t"/>
                <v:fill type="solid"/>
              </v:shape>
            </v:group>
            <v:group style="position:absolute;left:7941;top:1965;width:10;height:20" coordorigin="7941,1965" coordsize="10,20">
              <v:shape style="position:absolute;left:7941;top:1965;width:10;height:20" coordorigin="7941,1965" coordsize="10,20" path="m7941,1984l7950,1984,7950,1965,7941,1965,7941,1984xe" filled="true" fillcolor="#000000" stroked="false">
                <v:path arrowok="t"/>
                <v:fill type="solid"/>
              </v:shape>
            </v:group>
            <v:group style="position:absolute;left:7941;top:1984;width:10;height:20" coordorigin="7941,1984" coordsize="10,20">
              <v:shape style="position:absolute;left:7941;top:1984;width:10;height:20" coordorigin="7941,1984" coordsize="10,20" path="m7941,2003l7950,2003,7950,1984,7941,1984,7941,2003xe" filled="true" fillcolor="#000000" stroked="false">
                <v:path arrowok="t"/>
                <v:fill type="solid"/>
              </v:shape>
            </v:group>
            <v:group style="position:absolute;left:7941;top:2003;width:10;height:20" coordorigin="7941,2003" coordsize="10,20">
              <v:shape style="position:absolute;left:7941;top:2003;width:10;height:20" coordorigin="7941,2003" coordsize="10,20" path="m7941,2022l7950,2022,7950,2003,7941,2003,7941,2022xe" filled="true" fillcolor="#000000" stroked="false">
                <v:path arrowok="t"/>
                <v:fill type="solid"/>
              </v:shape>
            </v:group>
            <v:group style="position:absolute;left:7941;top:2022;width:10;height:20" coordorigin="7941,2022" coordsize="10,20">
              <v:shape style="position:absolute;left:7941;top:2022;width:10;height:20" coordorigin="7941,2022" coordsize="10,20" path="m7941,2041l7950,2041,7950,2022,7941,2022,7941,2041xe" filled="true" fillcolor="#000000" stroked="false">
                <v:path arrowok="t"/>
                <v:fill type="solid"/>
              </v:shape>
            </v:group>
            <v:group style="position:absolute;left:7941;top:2041;width:10;height:20" coordorigin="7941,2041" coordsize="10,20">
              <v:shape style="position:absolute;left:7941;top:2041;width:10;height:20" coordorigin="7941,2041" coordsize="10,20" path="m7941,2061l7950,2061,7950,2041,7941,2041,7941,2061xe" filled="true" fillcolor="#000000" stroked="false">
                <v:path arrowok="t"/>
                <v:fill type="solid"/>
              </v:shape>
            </v:group>
            <v:group style="position:absolute;left:7941;top:2061;width:10;height:20" coordorigin="7941,2061" coordsize="10,20">
              <v:shape style="position:absolute;left:7941;top:2061;width:10;height:20" coordorigin="7941,2061" coordsize="10,20" path="m7941,2080l7950,2080,7950,2061,7941,2061,7941,2080xe" filled="true" fillcolor="#000000" stroked="false">
                <v:path arrowok="t"/>
                <v:fill type="solid"/>
              </v:shape>
            </v:group>
            <v:group style="position:absolute;left:7941;top:2080;width:10;height:20" coordorigin="7941,2080" coordsize="10,20">
              <v:shape style="position:absolute;left:7941;top:2080;width:10;height:20" coordorigin="7941,2080" coordsize="10,20" path="m7941,2099l7950,2099,7950,2080,7941,2080,7941,2099xe" filled="true" fillcolor="#000000" stroked="false">
                <v:path arrowok="t"/>
                <v:fill type="solid"/>
              </v:shape>
            </v:group>
            <v:group style="position:absolute;left:7941;top:2099;width:10;height:20" coordorigin="7941,2099" coordsize="10,20">
              <v:shape style="position:absolute;left:7941;top:2099;width:10;height:20" coordorigin="7941,2099" coordsize="10,20" path="m7941,2118l7950,2118,7950,2099,7941,2099,7941,2118xe" filled="true" fillcolor="#000000" stroked="false">
                <v:path arrowok="t"/>
                <v:fill type="solid"/>
              </v:shape>
            </v:group>
            <v:group style="position:absolute;left:7941;top:2118;width:10;height:20" coordorigin="7941,2118" coordsize="10,20">
              <v:shape style="position:absolute;left:7941;top:2118;width:10;height:20" coordorigin="7941,2118" coordsize="10,20" path="m7941,2137l7950,2137,7950,2118,7941,2118,7941,2137xe" filled="true" fillcolor="#000000" stroked="false">
                <v:path arrowok="t"/>
                <v:fill type="solid"/>
              </v:shape>
            </v:group>
            <v:group style="position:absolute;left:7941;top:2137;width:10;height:20" coordorigin="7941,2137" coordsize="10,20">
              <v:shape style="position:absolute;left:7941;top:2137;width:10;height:20" coordorigin="7941,2137" coordsize="10,20" path="m7941,2157l7950,2157,7950,2137,7941,2137,7941,2157xe" filled="true" fillcolor="#000000" stroked="false">
                <v:path arrowok="t"/>
                <v:fill type="solid"/>
              </v:shape>
            </v:group>
            <v:group style="position:absolute;left:7941;top:2157;width:10;height:20" coordorigin="7941,2157" coordsize="10,20">
              <v:shape style="position:absolute;left:7941;top:2157;width:10;height:20" coordorigin="7941,2157" coordsize="10,20" path="m7941,2176l7950,2176,7950,2157,7941,2157,7941,2176xe" filled="true" fillcolor="#000000" stroked="false">
                <v:path arrowok="t"/>
                <v:fill type="solid"/>
              </v:shape>
            </v:group>
            <v:group style="position:absolute;left:7941;top:2178;width:10;height:2" coordorigin="7941,2178" coordsize="10,2">
              <v:shape style="position:absolute;left:7941;top:2178;width:10;height:2" coordorigin="7941,2178" coordsize="10,0" path="m7941,2178l7950,2178e" filled="false" stroked="true" strokeweight=".24005pt" strokecolor="#000000">
                <v:path arrowok="t"/>
              </v:shape>
            </v:group>
            <v:group style="position:absolute;left:9333;top:1849;width:10;height:20" coordorigin="9333,1849" coordsize="10,20">
              <v:shape style="position:absolute;left:9333;top:1849;width:10;height:20" coordorigin="9333,1849" coordsize="10,20" path="m9333,1869l9343,1869,9343,1849,9333,1849,9333,1869xe" filled="true" fillcolor="#000000" stroked="false">
                <v:path arrowok="t"/>
                <v:fill type="solid"/>
              </v:shape>
            </v:group>
            <v:group style="position:absolute;left:9333;top:1869;width:10;height:20" coordorigin="9333,1869" coordsize="10,20">
              <v:shape style="position:absolute;left:9333;top:1869;width:10;height:20" coordorigin="9333,1869" coordsize="10,20" path="m9333,1888l9343,1888,9343,1869,9333,1869,9333,1888xe" filled="true" fillcolor="#000000" stroked="false">
                <v:path arrowok="t"/>
                <v:fill type="solid"/>
              </v:shape>
            </v:group>
            <v:group style="position:absolute;left:9333;top:1888;width:10;height:20" coordorigin="9333,1888" coordsize="10,20">
              <v:shape style="position:absolute;left:9333;top:1888;width:10;height:20" coordorigin="9333,1888" coordsize="10,20" path="m9333,1907l9343,1907,9343,1888,9333,1888,9333,1907xe" filled="true" fillcolor="#000000" stroked="false">
                <v:path arrowok="t"/>
                <v:fill type="solid"/>
              </v:shape>
            </v:group>
            <v:group style="position:absolute;left:9333;top:1907;width:10;height:20" coordorigin="9333,1907" coordsize="10,20">
              <v:shape style="position:absolute;left:9333;top:1907;width:10;height:20" coordorigin="9333,1907" coordsize="10,20" path="m9333,1926l9343,1926,9343,1907,9333,1907,9333,1926xe" filled="true" fillcolor="#000000" stroked="false">
                <v:path arrowok="t"/>
                <v:fill type="solid"/>
              </v:shape>
            </v:group>
            <v:group style="position:absolute;left:9333;top:1926;width:10;height:20" coordorigin="9333,1926" coordsize="10,20">
              <v:shape style="position:absolute;left:9333;top:1926;width:10;height:20" coordorigin="9333,1926" coordsize="10,20" path="m9333,1945l9343,1945,9343,1926,9333,1926,9333,1945xe" filled="true" fillcolor="#000000" stroked="false">
                <v:path arrowok="t"/>
                <v:fill type="solid"/>
              </v:shape>
            </v:group>
            <v:group style="position:absolute;left:9333;top:1945;width:10;height:20" coordorigin="9333,1945" coordsize="10,20">
              <v:shape style="position:absolute;left:9333;top:1945;width:10;height:20" coordorigin="9333,1945" coordsize="10,20" path="m9333,1965l9343,1965,9343,1945,9333,1945,9333,1965xe" filled="true" fillcolor="#000000" stroked="false">
                <v:path arrowok="t"/>
                <v:fill type="solid"/>
              </v:shape>
            </v:group>
            <v:group style="position:absolute;left:9333;top:1965;width:10;height:20" coordorigin="9333,1965" coordsize="10,20">
              <v:shape style="position:absolute;left:9333;top:1965;width:10;height:20" coordorigin="9333,1965" coordsize="10,20" path="m9333,1984l9343,1984,9343,1965,9333,1965,9333,1984xe" filled="true" fillcolor="#000000" stroked="false">
                <v:path arrowok="t"/>
                <v:fill type="solid"/>
              </v:shape>
            </v:group>
            <v:group style="position:absolute;left:9333;top:1984;width:10;height:20" coordorigin="9333,1984" coordsize="10,20">
              <v:shape style="position:absolute;left:9333;top:1984;width:10;height:20" coordorigin="9333,1984" coordsize="10,20" path="m9333,2003l9343,2003,9343,1984,9333,1984,9333,2003xe" filled="true" fillcolor="#000000" stroked="false">
                <v:path arrowok="t"/>
                <v:fill type="solid"/>
              </v:shape>
            </v:group>
            <v:group style="position:absolute;left:9333;top:2003;width:10;height:20" coordorigin="9333,2003" coordsize="10,20">
              <v:shape style="position:absolute;left:9333;top:2003;width:10;height:20" coordorigin="9333,2003" coordsize="10,20" path="m9333,2022l9343,2022,9343,2003,9333,2003,9333,2022xe" filled="true" fillcolor="#000000" stroked="false">
                <v:path arrowok="t"/>
                <v:fill type="solid"/>
              </v:shape>
            </v:group>
            <v:group style="position:absolute;left:9333;top:2022;width:10;height:20" coordorigin="9333,2022" coordsize="10,20">
              <v:shape style="position:absolute;left:9333;top:2022;width:10;height:20" coordorigin="9333,2022" coordsize="10,20" path="m9333,2041l9343,2041,9343,2022,9333,2022,9333,2041xe" filled="true" fillcolor="#000000" stroked="false">
                <v:path arrowok="t"/>
                <v:fill type="solid"/>
              </v:shape>
            </v:group>
            <v:group style="position:absolute;left:9333;top:2041;width:10;height:20" coordorigin="9333,2041" coordsize="10,20">
              <v:shape style="position:absolute;left:9333;top:2041;width:10;height:20" coordorigin="9333,2041" coordsize="10,20" path="m9333,2061l9343,2061,9343,2041,9333,2041,9333,2061xe" filled="true" fillcolor="#000000" stroked="false">
                <v:path arrowok="t"/>
                <v:fill type="solid"/>
              </v:shape>
            </v:group>
            <v:group style="position:absolute;left:9333;top:2061;width:10;height:20" coordorigin="9333,2061" coordsize="10,20">
              <v:shape style="position:absolute;left:9333;top:2061;width:10;height:20" coordorigin="9333,2061" coordsize="10,20" path="m9333,2080l9343,2080,9343,2061,9333,2061,9333,2080xe" filled="true" fillcolor="#000000" stroked="false">
                <v:path arrowok="t"/>
                <v:fill type="solid"/>
              </v:shape>
            </v:group>
            <v:group style="position:absolute;left:9333;top:2080;width:10;height:20" coordorigin="9333,2080" coordsize="10,20">
              <v:shape style="position:absolute;left:9333;top:2080;width:10;height:20" coordorigin="9333,2080" coordsize="10,20" path="m9333,2099l9343,2099,9343,2080,9333,2080,9333,2099xe" filled="true" fillcolor="#000000" stroked="false">
                <v:path arrowok="t"/>
                <v:fill type="solid"/>
              </v:shape>
            </v:group>
            <v:group style="position:absolute;left:9333;top:2099;width:10;height:20" coordorigin="9333,2099" coordsize="10,20">
              <v:shape style="position:absolute;left:9333;top:2099;width:10;height:20" coordorigin="9333,2099" coordsize="10,20" path="m9333,2118l9343,2118,9343,2099,9333,2099,9333,2118xe" filled="true" fillcolor="#000000" stroked="false">
                <v:path arrowok="t"/>
                <v:fill type="solid"/>
              </v:shape>
            </v:group>
            <v:group style="position:absolute;left:9333;top:2118;width:10;height:20" coordorigin="9333,2118" coordsize="10,20">
              <v:shape style="position:absolute;left:9333;top:2118;width:10;height:20" coordorigin="9333,2118" coordsize="10,20" path="m9333,2137l9343,2137,9343,2118,9333,2118,9333,2137xe" filled="true" fillcolor="#000000" stroked="false">
                <v:path arrowok="t"/>
                <v:fill type="solid"/>
              </v:shape>
            </v:group>
            <v:group style="position:absolute;left:9333;top:2137;width:10;height:20" coordorigin="9333,2137" coordsize="10,20">
              <v:shape style="position:absolute;left:9333;top:2137;width:10;height:20" coordorigin="9333,2137" coordsize="10,20" path="m9333,2157l9343,2157,9343,2137,9333,2137,9333,2157xe" filled="true" fillcolor="#000000" stroked="false">
                <v:path arrowok="t"/>
                <v:fill type="solid"/>
              </v:shape>
            </v:group>
            <v:group style="position:absolute;left:9333;top:2157;width:10;height:20" coordorigin="9333,2157" coordsize="10,20">
              <v:shape style="position:absolute;left:9333;top:2157;width:10;height:20" coordorigin="9333,2157" coordsize="10,20" path="m9333,2176l9343,2176,9343,2157,9333,2157,9333,2176xe" filled="true" fillcolor="#000000" stroked="false">
                <v:path arrowok="t"/>
                <v:fill type="solid"/>
              </v:shape>
            </v:group>
            <v:group style="position:absolute;left:9333;top:2178;width:10;height:2" coordorigin="9333,2178" coordsize="10,2">
              <v:shape style="position:absolute;left:9333;top:2178;width:10;height:2" coordorigin="9333,2178" coordsize="10,0" path="m9333,2178l9343,2178e" filled="false" stroked="true" strokeweight=".24005pt" strokecolor="#000000">
                <v:path arrowok="t"/>
              </v:shape>
              <v:shape style="position:absolute;left:1594;top:2181;width:1301;height:10" type="#_x0000_t75" stroked="false">
                <v:imagedata r:id="rId1078" o:title=""/>
              </v:shape>
              <v:shape style="position:absolute;left:2890;top:2181;width:1292;height:10" type="#_x0000_t75" stroked="false">
                <v:imagedata r:id="rId1079" o:title=""/>
              </v:shape>
              <v:shape style="position:absolute;left:4177;top:2181;width:1390;height:10" type="#_x0000_t75" stroked="false">
                <v:imagedata r:id="rId827" o:title=""/>
              </v:shape>
              <v:shape style="position:absolute;left:5562;top:2181;width:1068;height:10" type="#_x0000_t75" stroked="false">
                <v:imagedata r:id="rId1080" o:title=""/>
              </v:shape>
              <v:shape style="position:absolute;left:6625;top:2181;width:1315;height:10" type="#_x0000_t75" stroked="false">
                <v:imagedata r:id="rId1068" o:title=""/>
              </v:shape>
              <v:shape style="position:absolute;left:7936;top:2181;width:2662;height:10" type="#_x0000_t75" stroked="false">
                <v:imagedata r:id="rId1069" o:title=""/>
              </v:shape>
            </v:group>
            <v:group style="position:absolute;left:4182;top:2190;width:10;height:20" coordorigin="4182,2190" coordsize="10,20">
              <v:shape style="position:absolute;left:4182;top:2190;width:10;height:20" coordorigin="4182,2190" coordsize="10,20" path="m4182,2209l4191,2209,4191,2190,4182,2190,4182,2209xe" filled="true" fillcolor="#000000" stroked="false">
                <v:path arrowok="t"/>
                <v:fill type="solid"/>
              </v:shape>
            </v:group>
            <v:group style="position:absolute;left:4182;top:2209;width:10;height:20" coordorigin="4182,2209" coordsize="10,20">
              <v:shape style="position:absolute;left:4182;top:2209;width:10;height:20" coordorigin="4182,2209" coordsize="10,20" path="m4182,2229l4191,2229,4191,2209,4182,2209,4182,2229xe" filled="true" fillcolor="#000000" stroked="false">
                <v:path arrowok="t"/>
                <v:fill type="solid"/>
              </v:shape>
            </v:group>
            <v:group style="position:absolute;left:4182;top:2229;width:10;height:20" coordorigin="4182,2229" coordsize="10,20">
              <v:shape style="position:absolute;left:4182;top:2229;width:10;height:20" coordorigin="4182,2229" coordsize="10,20" path="m4182,2248l4191,2248,4191,2229,4182,2229,4182,2248xe" filled="true" fillcolor="#000000" stroked="false">
                <v:path arrowok="t"/>
                <v:fill type="solid"/>
              </v:shape>
            </v:group>
            <v:group style="position:absolute;left:4182;top:2248;width:10;height:20" coordorigin="4182,2248" coordsize="10,20">
              <v:shape style="position:absolute;left:4182;top:2248;width:10;height:20" coordorigin="4182,2248" coordsize="10,20" path="m4182,2267l4191,2267,4191,2248,4182,2248,4182,2267xe" filled="true" fillcolor="#000000" stroked="false">
                <v:path arrowok="t"/>
                <v:fill type="solid"/>
              </v:shape>
            </v:group>
            <v:group style="position:absolute;left:4182;top:2267;width:10;height:20" coordorigin="4182,2267" coordsize="10,20">
              <v:shape style="position:absolute;left:4182;top:2267;width:10;height:20" coordorigin="4182,2267" coordsize="10,20" path="m4182,2286l4191,2286,4191,2267,4182,2267,4182,2286xe" filled="true" fillcolor="#000000" stroked="false">
                <v:path arrowok="t"/>
                <v:fill type="solid"/>
              </v:shape>
            </v:group>
            <v:group style="position:absolute;left:4182;top:2286;width:10;height:20" coordorigin="4182,2286" coordsize="10,20">
              <v:shape style="position:absolute;left:4182;top:2286;width:10;height:20" coordorigin="4182,2286" coordsize="10,20" path="m4182,2305l4191,2305,4191,2286,4182,2286,4182,2305xe" filled="true" fillcolor="#000000" stroked="false">
                <v:path arrowok="t"/>
                <v:fill type="solid"/>
              </v:shape>
            </v:group>
            <v:group style="position:absolute;left:4182;top:2305;width:10;height:20" coordorigin="4182,2305" coordsize="10,20">
              <v:shape style="position:absolute;left:4182;top:2305;width:10;height:20" coordorigin="4182,2305" coordsize="10,20" path="m4182,2325l4191,2325,4191,2305,4182,2305,4182,2325xe" filled="true" fillcolor="#000000" stroked="false">
                <v:path arrowok="t"/>
                <v:fill type="solid"/>
              </v:shape>
            </v:group>
            <v:group style="position:absolute;left:4182;top:2325;width:10;height:20" coordorigin="4182,2325" coordsize="10,20">
              <v:shape style="position:absolute;left:4182;top:2325;width:10;height:20" coordorigin="4182,2325" coordsize="10,20" path="m4182,2344l4191,2344,4191,2325,4182,2325,4182,2344xe" filled="true" fillcolor="#000000" stroked="false">
                <v:path arrowok="t"/>
                <v:fill type="solid"/>
              </v:shape>
            </v:group>
            <v:group style="position:absolute;left:4182;top:2344;width:10;height:20" coordorigin="4182,2344" coordsize="10,20">
              <v:shape style="position:absolute;left:4182;top:2344;width:10;height:20" coordorigin="4182,2344" coordsize="10,20" path="m4182,2363l4191,2363,4191,2344,4182,2344,4182,2363xe" filled="true" fillcolor="#000000" stroked="false">
                <v:path arrowok="t"/>
                <v:fill type="solid"/>
              </v:shape>
            </v:group>
            <v:group style="position:absolute;left:4182;top:2363;width:10;height:20" coordorigin="4182,2363" coordsize="10,20">
              <v:shape style="position:absolute;left:4182;top:2363;width:10;height:20" coordorigin="4182,2363" coordsize="10,20" path="m4182,2382l4191,2382,4191,2363,4182,2363,4182,2382xe" filled="true" fillcolor="#000000" stroked="false">
                <v:path arrowok="t"/>
                <v:fill type="solid"/>
              </v:shape>
            </v:group>
            <v:group style="position:absolute;left:4182;top:2382;width:10;height:20" coordorigin="4182,2382" coordsize="10,20">
              <v:shape style="position:absolute;left:4182;top:2382;width:10;height:20" coordorigin="4182,2382" coordsize="10,20" path="m4182,2401l4191,2401,4191,2382,4182,2382,4182,2401xe" filled="true" fillcolor="#000000" stroked="false">
                <v:path arrowok="t"/>
                <v:fill type="solid"/>
              </v:shape>
            </v:group>
            <v:group style="position:absolute;left:4182;top:2401;width:10;height:20" coordorigin="4182,2401" coordsize="10,20">
              <v:shape style="position:absolute;left:4182;top:2401;width:10;height:20" coordorigin="4182,2401" coordsize="10,20" path="m4182,2421l4191,2421,4191,2401,4182,2401,4182,2421xe" filled="true" fillcolor="#000000" stroked="false">
                <v:path arrowok="t"/>
                <v:fill type="solid"/>
              </v:shape>
            </v:group>
            <v:group style="position:absolute;left:4182;top:2421;width:10;height:20" coordorigin="4182,2421" coordsize="10,20">
              <v:shape style="position:absolute;left:4182;top:2421;width:10;height:20" coordorigin="4182,2421" coordsize="10,20" path="m4182,2440l4191,2440,4191,2421,4182,2421,4182,2440xe" filled="true" fillcolor="#000000" stroked="false">
                <v:path arrowok="t"/>
                <v:fill type="solid"/>
              </v:shape>
            </v:group>
            <v:group style="position:absolute;left:4182;top:2440;width:10;height:20" coordorigin="4182,2440" coordsize="10,20">
              <v:shape style="position:absolute;left:4182;top:2440;width:10;height:20" coordorigin="4182,2440" coordsize="10,20" path="m4182,2459l4191,2459,4191,2440,4182,2440,4182,2459xe" filled="true" fillcolor="#000000" stroked="false">
                <v:path arrowok="t"/>
                <v:fill type="solid"/>
              </v:shape>
            </v:group>
            <v:group style="position:absolute;left:4182;top:2459;width:10;height:20" coordorigin="4182,2459" coordsize="10,20">
              <v:shape style="position:absolute;left:4182;top:2459;width:10;height:20" coordorigin="4182,2459" coordsize="10,20" path="m4182,2478l4191,2478,4191,2459,4182,2459,4182,2478xe" filled="true" fillcolor="#000000" stroked="false">
                <v:path arrowok="t"/>
                <v:fill type="solid"/>
              </v:shape>
            </v:group>
            <v:group style="position:absolute;left:4182;top:2478;width:10;height:20" coordorigin="4182,2478" coordsize="10,20">
              <v:shape style="position:absolute;left:4182;top:2478;width:10;height:20" coordorigin="4182,2478" coordsize="10,20" path="m4182,2497l4191,2497,4191,2478,4182,2478,4182,2497xe" filled="true" fillcolor="#000000" stroked="false">
                <v:path arrowok="t"/>
                <v:fill type="solid"/>
              </v:shape>
            </v:group>
            <v:group style="position:absolute;left:4182;top:2497;width:10;height:20" coordorigin="4182,2497" coordsize="10,20">
              <v:shape style="position:absolute;left:4182;top:2497;width:10;height:20" coordorigin="4182,2497" coordsize="10,20" path="m4182,2517l4191,2517,4191,2497,4182,2497,4182,2517xe" filled="true" fillcolor="#000000" stroked="false">
                <v:path arrowok="t"/>
                <v:fill type="solid"/>
              </v:shape>
            </v:group>
            <v:group style="position:absolute;left:5567;top:2190;width:10;height:20" coordorigin="5567,2190" coordsize="10,20">
              <v:shape style="position:absolute;left:5567;top:2190;width:10;height:20" coordorigin="5567,2190" coordsize="10,20" path="m5567,2209l5576,2209,5576,2190,5567,2190,5567,2209xe" filled="true" fillcolor="#000000" stroked="false">
                <v:path arrowok="t"/>
                <v:fill type="solid"/>
              </v:shape>
            </v:group>
            <v:group style="position:absolute;left:5567;top:2209;width:10;height:20" coordorigin="5567,2209" coordsize="10,20">
              <v:shape style="position:absolute;left:5567;top:2209;width:10;height:20" coordorigin="5567,2209" coordsize="10,20" path="m5567,2229l5576,2229,5576,2209,5567,2209,5567,2229xe" filled="true" fillcolor="#000000" stroked="false">
                <v:path arrowok="t"/>
                <v:fill type="solid"/>
              </v:shape>
            </v:group>
            <v:group style="position:absolute;left:5567;top:2229;width:10;height:20" coordorigin="5567,2229" coordsize="10,20">
              <v:shape style="position:absolute;left:5567;top:2229;width:10;height:20" coordorigin="5567,2229" coordsize="10,20" path="m5567,2248l5576,2248,5576,2229,5567,2229,5567,2248xe" filled="true" fillcolor="#000000" stroked="false">
                <v:path arrowok="t"/>
                <v:fill type="solid"/>
              </v:shape>
            </v:group>
            <v:group style="position:absolute;left:5567;top:2248;width:10;height:20" coordorigin="5567,2248" coordsize="10,20">
              <v:shape style="position:absolute;left:5567;top:2248;width:10;height:20" coordorigin="5567,2248" coordsize="10,20" path="m5567,2267l5576,2267,5576,2248,5567,2248,5567,2267xe" filled="true" fillcolor="#000000" stroked="false">
                <v:path arrowok="t"/>
                <v:fill type="solid"/>
              </v:shape>
            </v:group>
            <v:group style="position:absolute;left:5567;top:2267;width:10;height:20" coordorigin="5567,2267" coordsize="10,20">
              <v:shape style="position:absolute;left:5567;top:2267;width:10;height:20" coordorigin="5567,2267" coordsize="10,20" path="m5567,2286l5576,2286,5576,2267,5567,2267,5567,2286xe" filled="true" fillcolor="#000000" stroked="false">
                <v:path arrowok="t"/>
                <v:fill type="solid"/>
              </v:shape>
            </v:group>
            <v:group style="position:absolute;left:5567;top:2286;width:10;height:20" coordorigin="5567,2286" coordsize="10,20">
              <v:shape style="position:absolute;left:5567;top:2286;width:10;height:20" coordorigin="5567,2286" coordsize="10,20" path="m5567,2305l5576,2305,5576,2286,5567,2286,5567,2305xe" filled="true" fillcolor="#000000" stroked="false">
                <v:path arrowok="t"/>
                <v:fill type="solid"/>
              </v:shape>
            </v:group>
            <v:group style="position:absolute;left:5567;top:2305;width:10;height:20" coordorigin="5567,2305" coordsize="10,20">
              <v:shape style="position:absolute;left:5567;top:2305;width:10;height:20" coordorigin="5567,2305" coordsize="10,20" path="m5567,2325l5576,2325,5576,2305,5567,2305,5567,2325xe" filled="true" fillcolor="#000000" stroked="false">
                <v:path arrowok="t"/>
                <v:fill type="solid"/>
              </v:shape>
            </v:group>
            <v:group style="position:absolute;left:5567;top:2325;width:10;height:20" coordorigin="5567,2325" coordsize="10,20">
              <v:shape style="position:absolute;left:5567;top:2325;width:10;height:20" coordorigin="5567,2325" coordsize="10,20" path="m5567,2344l5576,2344,5576,2325,5567,2325,5567,2344xe" filled="true" fillcolor="#000000" stroked="false">
                <v:path arrowok="t"/>
                <v:fill type="solid"/>
              </v:shape>
            </v:group>
            <v:group style="position:absolute;left:5567;top:2344;width:10;height:20" coordorigin="5567,2344" coordsize="10,20">
              <v:shape style="position:absolute;left:5567;top:2344;width:10;height:20" coordorigin="5567,2344" coordsize="10,20" path="m5567,2363l5576,2363,5576,2344,5567,2344,5567,2363xe" filled="true" fillcolor="#000000" stroked="false">
                <v:path arrowok="t"/>
                <v:fill type="solid"/>
              </v:shape>
            </v:group>
            <v:group style="position:absolute;left:5567;top:2363;width:10;height:20" coordorigin="5567,2363" coordsize="10,20">
              <v:shape style="position:absolute;left:5567;top:2363;width:10;height:20" coordorigin="5567,2363" coordsize="10,20" path="m5567,2382l5576,2382,5576,2363,5567,2363,5567,2382xe" filled="true" fillcolor="#000000" stroked="false">
                <v:path arrowok="t"/>
                <v:fill type="solid"/>
              </v:shape>
            </v:group>
            <v:group style="position:absolute;left:5567;top:2382;width:10;height:20" coordorigin="5567,2382" coordsize="10,20">
              <v:shape style="position:absolute;left:5567;top:2382;width:10;height:20" coordorigin="5567,2382" coordsize="10,20" path="m5567,2401l5576,2401,5576,2382,5567,2382,5567,2401xe" filled="true" fillcolor="#000000" stroked="false">
                <v:path arrowok="t"/>
                <v:fill type="solid"/>
              </v:shape>
            </v:group>
            <v:group style="position:absolute;left:5567;top:2401;width:10;height:20" coordorigin="5567,2401" coordsize="10,20">
              <v:shape style="position:absolute;left:5567;top:2401;width:10;height:20" coordorigin="5567,2401" coordsize="10,20" path="m5567,2421l5576,2421,5576,2401,5567,2401,5567,2421xe" filled="true" fillcolor="#000000" stroked="false">
                <v:path arrowok="t"/>
                <v:fill type="solid"/>
              </v:shape>
            </v:group>
            <v:group style="position:absolute;left:5567;top:2421;width:10;height:20" coordorigin="5567,2421" coordsize="10,20">
              <v:shape style="position:absolute;left:5567;top:2421;width:10;height:20" coordorigin="5567,2421" coordsize="10,20" path="m5567,2440l5576,2440,5576,2421,5567,2421,5567,2440xe" filled="true" fillcolor="#000000" stroked="false">
                <v:path arrowok="t"/>
                <v:fill type="solid"/>
              </v:shape>
            </v:group>
            <v:group style="position:absolute;left:5567;top:2440;width:10;height:20" coordorigin="5567,2440" coordsize="10,20">
              <v:shape style="position:absolute;left:5567;top:2440;width:10;height:20" coordorigin="5567,2440" coordsize="10,20" path="m5567,2459l5576,2459,5576,2440,5567,2440,5567,2459xe" filled="true" fillcolor="#000000" stroked="false">
                <v:path arrowok="t"/>
                <v:fill type="solid"/>
              </v:shape>
            </v:group>
            <v:group style="position:absolute;left:5567;top:2459;width:10;height:20" coordorigin="5567,2459" coordsize="10,20">
              <v:shape style="position:absolute;left:5567;top:2459;width:10;height:20" coordorigin="5567,2459" coordsize="10,20" path="m5567,2478l5576,2478,5576,2459,5567,2459,5567,2478xe" filled="true" fillcolor="#000000" stroked="false">
                <v:path arrowok="t"/>
                <v:fill type="solid"/>
              </v:shape>
            </v:group>
            <v:group style="position:absolute;left:5567;top:2478;width:10;height:20" coordorigin="5567,2478" coordsize="10,20">
              <v:shape style="position:absolute;left:5567;top:2478;width:10;height:20" coordorigin="5567,2478" coordsize="10,20" path="m5567,2497l5576,2497,5576,2478,5567,2478,5567,2497xe" filled="true" fillcolor="#000000" stroked="false">
                <v:path arrowok="t"/>
                <v:fill type="solid"/>
              </v:shape>
            </v:group>
            <v:group style="position:absolute;left:5567;top:2497;width:10;height:20" coordorigin="5567,2497" coordsize="10,20">
              <v:shape style="position:absolute;left:5567;top:2497;width:10;height:20" coordorigin="5567,2497" coordsize="10,20" path="m5567,2517l5576,2517,5576,2497,5567,2497,5567,2517xe" filled="true" fillcolor="#000000" stroked="false">
                <v:path arrowok="t"/>
                <v:fill type="solid"/>
              </v:shape>
            </v:group>
            <v:group style="position:absolute;left:6630;top:2190;width:10;height:20" coordorigin="6630,2190" coordsize="10,20">
              <v:shape style="position:absolute;left:6630;top:2190;width:10;height:20" coordorigin="6630,2190" coordsize="10,20" path="m6630,2209l6640,2209,6640,2190,6630,2190,6630,2209xe" filled="true" fillcolor="#000000" stroked="false">
                <v:path arrowok="t"/>
                <v:fill type="solid"/>
              </v:shape>
            </v:group>
            <v:group style="position:absolute;left:6630;top:2209;width:10;height:20" coordorigin="6630,2209" coordsize="10,20">
              <v:shape style="position:absolute;left:6630;top:2209;width:10;height:20" coordorigin="6630,2209" coordsize="10,20" path="m6630,2229l6640,2229,6640,2209,6630,2209,6630,2229xe" filled="true" fillcolor="#000000" stroked="false">
                <v:path arrowok="t"/>
                <v:fill type="solid"/>
              </v:shape>
            </v:group>
            <v:group style="position:absolute;left:6630;top:2229;width:10;height:20" coordorigin="6630,2229" coordsize="10,20">
              <v:shape style="position:absolute;left:6630;top:2229;width:10;height:20" coordorigin="6630,2229" coordsize="10,20" path="m6630,2248l6640,2248,6640,2229,6630,2229,6630,2248xe" filled="true" fillcolor="#000000" stroked="false">
                <v:path arrowok="t"/>
                <v:fill type="solid"/>
              </v:shape>
            </v:group>
            <v:group style="position:absolute;left:6630;top:2248;width:10;height:20" coordorigin="6630,2248" coordsize="10,20">
              <v:shape style="position:absolute;left:6630;top:2248;width:10;height:20" coordorigin="6630,2248" coordsize="10,20" path="m6630,2267l6640,2267,6640,2248,6630,2248,6630,2267xe" filled="true" fillcolor="#000000" stroked="false">
                <v:path arrowok="t"/>
                <v:fill type="solid"/>
              </v:shape>
            </v:group>
            <v:group style="position:absolute;left:6630;top:2267;width:10;height:20" coordorigin="6630,2267" coordsize="10,20">
              <v:shape style="position:absolute;left:6630;top:2267;width:10;height:20" coordorigin="6630,2267" coordsize="10,20" path="m6630,2286l6640,2286,6640,2267,6630,2267,6630,2286xe" filled="true" fillcolor="#000000" stroked="false">
                <v:path arrowok="t"/>
                <v:fill type="solid"/>
              </v:shape>
            </v:group>
            <v:group style="position:absolute;left:6630;top:2286;width:10;height:20" coordorigin="6630,2286" coordsize="10,20">
              <v:shape style="position:absolute;left:6630;top:2286;width:10;height:20" coordorigin="6630,2286" coordsize="10,20" path="m6630,2305l6640,2305,6640,2286,6630,2286,6630,2305xe" filled="true" fillcolor="#000000" stroked="false">
                <v:path arrowok="t"/>
                <v:fill type="solid"/>
              </v:shape>
            </v:group>
            <v:group style="position:absolute;left:6630;top:2305;width:10;height:20" coordorigin="6630,2305" coordsize="10,20">
              <v:shape style="position:absolute;left:6630;top:2305;width:10;height:20" coordorigin="6630,2305" coordsize="10,20" path="m6630,2325l6640,2325,6640,2305,6630,2305,6630,2325xe" filled="true" fillcolor="#000000" stroked="false">
                <v:path arrowok="t"/>
                <v:fill type="solid"/>
              </v:shape>
            </v:group>
            <v:group style="position:absolute;left:6630;top:2325;width:10;height:20" coordorigin="6630,2325" coordsize="10,20">
              <v:shape style="position:absolute;left:6630;top:2325;width:10;height:20" coordorigin="6630,2325" coordsize="10,20" path="m6630,2344l6640,2344,6640,2325,6630,2325,6630,2344xe" filled="true" fillcolor="#000000" stroked="false">
                <v:path arrowok="t"/>
                <v:fill type="solid"/>
              </v:shape>
            </v:group>
            <v:group style="position:absolute;left:6630;top:2344;width:10;height:20" coordorigin="6630,2344" coordsize="10,20">
              <v:shape style="position:absolute;left:6630;top:2344;width:10;height:20" coordorigin="6630,2344" coordsize="10,20" path="m6630,2363l6640,2363,6640,2344,6630,2344,6630,2363xe" filled="true" fillcolor="#000000" stroked="false">
                <v:path arrowok="t"/>
                <v:fill type="solid"/>
              </v:shape>
            </v:group>
            <v:group style="position:absolute;left:6630;top:2363;width:10;height:20" coordorigin="6630,2363" coordsize="10,20">
              <v:shape style="position:absolute;left:6630;top:2363;width:10;height:20" coordorigin="6630,2363" coordsize="10,20" path="m6630,2382l6640,2382,6640,2363,6630,2363,6630,2382xe" filled="true" fillcolor="#000000" stroked="false">
                <v:path arrowok="t"/>
                <v:fill type="solid"/>
              </v:shape>
            </v:group>
            <v:group style="position:absolute;left:6630;top:2382;width:10;height:20" coordorigin="6630,2382" coordsize="10,20">
              <v:shape style="position:absolute;left:6630;top:2382;width:10;height:20" coordorigin="6630,2382" coordsize="10,20" path="m6630,2401l6640,2401,6640,2382,6630,2382,6630,2401xe" filled="true" fillcolor="#000000" stroked="false">
                <v:path arrowok="t"/>
                <v:fill type="solid"/>
              </v:shape>
            </v:group>
            <v:group style="position:absolute;left:6630;top:2401;width:10;height:20" coordorigin="6630,2401" coordsize="10,20">
              <v:shape style="position:absolute;left:6630;top:2401;width:10;height:20" coordorigin="6630,2401" coordsize="10,20" path="m6630,2421l6640,2421,6640,2401,6630,2401,6630,2421xe" filled="true" fillcolor="#000000" stroked="false">
                <v:path arrowok="t"/>
                <v:fill type="solid"/>
              </v:shape>
            </v:group>
            <v:group style="position:absolute;left:6630;top:2421;width:10;height:20" coordorigin="6630,2421" coordsize="10,20">
              <v:shape style="position:absolute;left:6630;top:2421;width:10;height:20" coordorigin="6630,2421" coordsize="10,20" path="m6630,2440l6640,2440,6640,2421,6630,2421,6630,2440xe" filled="true" fillcolor="#000000" stroked="false">
                <v:path arrowok="t"/>
                <v:fill type="solid"/>
              </v:shape>
            </v:group>
            <v:group style="position:absolute;left:6630;top:2440;width:10;height:20" coordorigin="6630,2440" coordsize="10,20">
              <v:shape style="position:absolute;left:6630;top:2440;width:10;height:20" coordorigin="6630,2440" coordsize="10,20" path="m6630,2459l6640,2459,6640,2440,6630,2440,6630,2459xe" filled="true" fillcolor="#000000" stroked="false">
                <v:path arrowok="t"/>
                <v:fill type="solid"/>
              </v:shape>
            </v:group>
            <v:group style="position:absolute;left:6630;top:2459;width:10;height:20" coordorigin="6630,2459" coordsize="10,20">
              <v:shape style="position:absolute;left:6630;top:2459;width:10;height:20" coordorigin="6630,2459" coordsize="10,20" path="m6630,2478l6640,2478,6640,2459,6630,2459,6630,2478xe" filled="true" fillcolor="#000000" stroked="false">
                <v:path arrowok="t"/>
                <v:fill type="solid"/>
              </v:shape>
            </v:group>
            <v:group style="position:absolute;left:6630;top:2478;width:10;height:20" coordorigin="6630,2478" coordsize="10,20">
              <v:shape style="position:absolute;left:6630;top:2478;width:10;height:20" coordorigin="6630,2478" coordsize="10,20" path="m6630,2497l6640,2497,6640,2478,6630,2478,6630,2497xe" filled="true" fillcolor="#000000" stroked="false">
                <v:path arrowok="t"/>
                <v:fill type="solid"/>
              </v:shape>
            </v:group>
            <v:group style="position:absolute;left:6630;top:2497;width:10;height:20" coordorigin="6630,2497" coordsize="10,20">
              <v:shape style="position:absolute;left:6630;top:2497;width:10;height:20" coordorigin="6630,2497" coordsize="10,20" path="m6630,2517l6640,2517,6640,2497,6630,2497,6630,2517xe" filled="true" fillcolor="#000000" stroked="false">
                <v:path arrowok="t"/>
                <v:fill type="solid"/>
              </v:shape>
            </v:group>
            <v:group style="position:absolute;left:7941;top:2190;width:10;height:20" coordorigin="7941,2190" coordsize="10,20">
              <v:shape style="position:absolute;left:7941;top:2190;width:10;height:20" coordorigin="7941,2190" coordsize="10,20" path="m7941,2209l7950,2209,7950,2190,7941,2190,7941,2209xe" filled="true" fillcolor="#000000" stroked="false">
                <v:path arrowok="t"/>
                <v:fill type="solid"/>
              </v:shape>
            </v:group>
            <v:group style="position:absolute;left:7941;top:2209;width:10;height:20" coordorigin="7941,2209" coordsize="10,20">
              <v:shape style="position:absolute;left:7941;top:2209;width:10;height:20" coordorigin="7941,2209" coordsize="10,20" path="m7941,2229l7950,2229,7950,2209,7941,2209,7941,2229xe" filled="true" fillcolor="#000000" stroked="false">
                <v:path arrowok="t"/>
                <v:fill type="solid"/>
              </v:shape>
            </v:group>
            <v:group style="position:absolute;left:7941;top:2229;width:10;height:20" coordorigin="7941,2229" coordsize="10,20">
              <v:shape style="position:absolute;left:7941;top:2229;width:10;height:20" coordorigin="7941,2229" coordsize="10,20" path="m7941,2248l7950,2248,7950,2229,7941,2229,7941,2248xe" filled="true" fillcolor="#000000" stroked="false">
                <v:path arrowok="t"/>
                <v:fill type="solid"/>
              </v:shape>
            </v:group>
            <v:group style="position:absolute;left:7941;top:2248;width:10;height:20" coordorigin="7941,2248" coordsize="10,20">
              <v:shape style="position:absolute;left:7941;top:2248;width:10;height:20" coordorigin="7941,2248" coordsize="10,20" path="m7941,2267l7950,2267,7950,2248,7941,2248,7941,2267xe" filled="true" fillcolor="#000000" stroked="false">
                <v:path arrowok="t"/>
                <v:fill type="solid"/>
              </v:shape>
            </v:group>
            <v:group style="position:absolute;left:7941;top:2267;width:10;height:20" coordorigin="7941,2267" coordsize="10,20">
              <v:shape style="position:absolute;left:7941;top:2267;width:10;height:20" coordorigin="7941,2267" coordsize="10,20" path="m7941,2286l7950,2286,7950,2267,7941,2267,7941,2286xe" filled="true" fillcolor="#000000" stroked="false">
                <v:path arrowok="t"/>
                <v:fill type="solid"/>
              </v:shape>
            </v:group>
            <v:group style="position:absolute;left:7941;top:2286;width:10;height:20" coordorigin="7941,2286" coordsize="10,20">
              <v:shape style="position:absolute;left:7941;top:2286;width:10;height:20" coordorigin="7941,2286" coordsize="10,20" path="m7941,2305l7950,2305,7950,2286,7941,2286,7941,2305xe" filled="true" fillcolor="#000000" stroked="false">
                <v:path arrowok="t"/>
                <v:fill type="solid"/>
              </v:shape>
            </v:group>
            <v:group style="position:absolute;left:7941;top:2305;width:10;height:20" coordorigin="7941,2305" coordsize="10,20">
              <v:shape style="position:absolute;left:7941;top:2305;width:10;height:20" coordorigin="7941,2305" coordsize="10,20" path="m7941,2325l7950,2325,7950,2305,7941,2305,7941,2325xe" filled="true" fillcolor="#000000" stroked="false">
                <v:path arrowok="t"/>
                <v:fill type="solid"/>
              </v:shape>
            </v:group>
            <v:group style="position:absolute;left:7941;top:2325;width:10;height:20" coordorigin="7941,2325" coordsize="10,20">
              <v:shape style="position:absolute;left:7941;top:2325;width:10;height:20" coordorigin="7941,2325" coordsize="10,20" path="m7941,2344l7950,2344,7950,2325,7941,2325,7941,2344xe" filled="true" fillcolor="#000000" stroked="false">
                <v:path arrowok="t"/>
                <v:fill type="solid"/>
              </v:shape>
            </v:group>
            <v:group style="position:absolute;left:7941;top:2344;width:10;height:20" coordorigin="7941,2344" coordsize="10,20">
              <v:shape style="position:absolute;left:7941;top:2344;width:10;height:20" coordorigin="7941,2344" coordsize="10,20" path="m7941,2363l7950,2363,7950,2344,7941,2344,7941,2363xe" filled="true" fillcolor="#000000" stroked="false">
                <v:path arrowok="t"/>
                <v:fill type="solid"/>
              </v:shape>
            </v:group>
            <v:group style="position:absolute;left:7941;top:2363;width:10;height:20" coordorigin="7941,2363" coordsize="10,20">
              <v:shape style="position:absolute;left:7941;top:2363;width:10;height:20" coordorigin="7941,2363" coordsize="10,20" path="m7941,2382l7950,2382,7950,2363,7941,2363,7941,2382xe" filled="true" fillcolor="#000000" stroked="false">
                <v:path arrowok="t"/>
                <v:fill type="solid"/>
              </v:shape>
            </v:group>
            <v:group style="position:absolute;left:7941;top:2382;width:10;height:20" coordorigin="7941,2382" coordsize="10,20">
              <v:shape style="position:absolute;left:7941;top:2382;width:10;height:20" coordorigin="7941,2382" coordsize="10,20" path="m7941,2401l7950,2401,7950,2382,7941,2382,7941,2401xe" filled="true" fillcolor="#000000" stroked="false">
                <v:path arrowok="t"/>
                <v:fill type="solid"/>
              </v:shape>
            </v:group>
            <v:group style="position:absolute;left:7941;top:2401;width:10;height:20" coordorigin="7941,2401" coordsize="10,20">
              <v:shape style="position:absolute;left:7941;top:2401;width:10;height:20" coordorigin="7941,2401" coordsize="10,20" path="m7941,2421l7950,2421,7950,2401,7941,2401,7941,2421xe" filled="true" fillcolor="#000000" stroked="false">
                <v:path arrowok="t"/>
                <v:fill type="solid"/>
              </v:shape>
            </v:group>
            <v:group style="position:absolute;left:7941;top:2421;width:10;height:20" coordorigin="7941,2421" coordsize="10,20">
              <v:shape style="position:absolute;left:7941;top:2421;width:10;height:20" coordorigin="7941,2421" coordsize="10,20" path="m7941,2440l7950,2440,7950,2421,7941,2421,7941,2440xe" filled="true" fillcolor="#000000" stroked="false">
                <v:path arrowok="t"/>
                <v:fill type="solid"/>
              </v:shape>
            </v:group>
            <v:group style="position:absolute;left:7941;top:2440;width:10;height:20" coordorigin="7941,2440" coordsize="10,20">
              <v:shape style="position:absolute;left:7941;top:2440;width:10;height:20" coordorigin="7941,2440" coordsize="10,20" path="m7941,2459l7950,2459,7950,2440,7941,2440,7941,2459xe" filled="true" fillcolor="#000000" stroked="false">
                <v:path arrowok="t"/>
                <v:fill type="solid"/>
              </v:shape>
            </v:group>
            <v:group style="position:absolute;left:7941;top:2459;width:10;height:20" coordorigin="7941,2459" coordsize="10,20">
              <v:shape style="position:absolute;left:7941;top:2459;width:10;height:20" coordorigin="7941,2459" coordsize="10,20" path="m7941,2478l7950,2478,7950,2459,7941,2459,7941,2478xe" filled="true" fillcolor="#000000" stroked="false">
                <v:path arrowok="t"/>
                <v:fill type="solid"/>
              </v:shape>
            </v:group>
            <v:group style="position:absolute;left:7941;top:2478;width:10;height:20" coordorigin="7941,2478" coordsize="10,20">
              <v:shape style="position:absolute;left:7941;top:2478;width:10;height:20" coordorigin="7941,2478" coordsize="10,20" path="m7941,2497l7950,2497,7950,2478,7941,2478,7941,2497xe" filled="true" fillcolor="#000000" stroked="false">
                <v:path arrowok="t"/>
                <v:fill type="solid"/>
              </v:shape>
            </v:group>
            <v:group style="position:absolute;left:7941;top:2497;width:10;height:20" coordorigin="7941,2497" coordsize="10,20">
              <v:shape style="position:absolute;left:7941;top:2497;width:10;height:20" coordorigin="7941,2497" coordsize="10,20" path="m7941,2517l7950,2517,7950,2497,7941,2497,7941,2517xe" filled="true" fillcolor="#000000" stroked="false">
                <v:path arrowok="t"/>
                <v:fill type="solid"/>
              </v:shape>
            </v:group>
            <v:group style="position:absolute;left:9333;top:2190;width:10;height:20" coordorigin="9333,2190" coordsize="10,20">
              <v:shape style="position:absolute;left:9333;top:2190;width:10;height:20" coordorigin="9333,2190" coordsize="10,20" path="m9333,2209l9343,2209,9343,2190,9333,2190,9333,2209xe" filled="true" fillcolor="#000000" stroked="false">
                <v:path arrowok="t"/>
                <v:fill type="solid"/>
              </v:shape>
            </v:group>
            <v:group style="position:absolute;left:9333;top:2209;width:10;height:20" coordorigin="9333,2209" coordsize="10,20">
              <v:shape style="position:absolute;left:9333;top:2209;width:10;height:20" coordorigin="9333,2209" coordsize="10,20" path="m9333,2229l9343,2229,9343,2209,9333,2209,9333,2229xe" filled="true" fillcolor="#000000" stroked="false">
                <v:path arrowok="t"/>
                <v:fill type="solid"/>
              </v:shape>
            </v:group>
            <v:group style="position:absolute;left:9333;top:2229;width:10;height:20" coordorigin="9333,2229" coordsize="10,20">
              <v:shape style="position:absolute;left:9333;top:2229;width:10;height:20" coordorigin="9333,2229" coordsize="10,20" path="m9333,2248l9343,2248,9343,2229,9333,2229,9333,2248xe" filled="true" fillcolor="#000000" stroked="false">
                <v:path arrowok="t"/>
                <v:fill type="solid"/>
              </v:shape>
            </v:group>
            <v:group style="position:absolute;left:9333;top:2248;width:10;height:20" coordorigin="9333,2248" coordsize="10,20">
              <v:shape style="position:absolute;left:9333;top:2248;width:10;height:20" coordorigin="9333,2248" coordsize="10,20" path="m9333,2267l9343,2267,9343,2248,9333,2248,9333,2267xe" filled="true" fillcolor="#000000" stroked="false">
                <v:path arrowok="t"/>
                <v:fill type="solid"/>
              </v:shape>
            </v:group>
            <v:group style="position:absolute;left:9333;top:2267;width:10;height:20" coordorigin="9333,2267" coordsize="10,20">
              <v:shape style="position:absolute;left:9333;top:2267;width:10;height:20" coordorigin="9333,2267" coordsize="10,20" path="m9333,2286l9343,2286,9343,2267,9333,2267,9333,2286xe" filled="true" fillcolor="#000000" stroked="false">
                <v:path arrowok="t"/>
                <v:fill type="solid"/>
              </v:shape>
            </v:group>
            <v:group style="position:absolute;left:9333;top:2286;width:10;height:20" coordorigin="9333,2286" coordsize="10,20">
              <v:shape style="position:absolute;left:9333;top:2286;width:10;height:20" coordorigin="9333,2286" coordsize="10,20" path="m9333,2305l9343,2305,9343,2286,9333,2286,9333,2305xe" filled="true" fillcolor="#000000" stroked="false">
                <v:path arrowok="t"/>
                <v:fill type="solid"/>
              </v:shape>
            </v:group>
            <v:group style="position:absolute;left:9333;top:2305;width:10;height:20" coordorigin="9333,2305" coordsize="10,20">
              <v:shape style="position:absolute;left:9333;top:2305;width:10;height:20" coordorigin="9333,2305" coordsize="10,20" path="m9333,2325l9343,2325,9343,2305,9333,2305,9333,2325xe" filled="true" fillcolor="#000000" stroked="false">
                <v:path arrowok="t"/>
                <v:fill type="solid"/>
              </v:shape>
            </v:group>
            <v:group style="position:absolute;left:9333;top:2325;width:10;height:20" coordorigin="9333,2325" coordsize="10,20">
              <v:shape style="position:absolute;left:9333;top:2325;width:10;height:20" coordorigin="9333,2325" coordsize="10,20" path="m9333,2344l9343,2344,9343,2325,9333,2325,9333,2344xe" filled="true" fillcolor="#000000" stroked="false">
                <v:path arrowok="t"/>
                <v:fill type="solid"/>
              </v:shape>
            </v:group>
            <v:group style="position:absolute;left:9333;top:2344;width:10;height:20" coordorigin="9333,2344" coordsize="10,20">
              <v:shape style="position:absolute;left:9333;top:2344;width:10;height:20" coordorigin="9333,2344" coordsize="10,20" path="m9333,2363l9343,2363,9343,2344,9333,2344,9333,2363xe" filled="true" fillcolor="#000000" stroked="false">
                <v:path arrowok="t"/>
                <v:fill type="solid"/>
              </v:shape>
            </v:group>
            <v:group style="position:absolute;left:9333;top:2363;width:10;height:20" coordorigin="9333,2363" coordsize="10,20">
              <v:shape style="position:absolute;left:9333;top:2363;width:10;height:20" coordorigin="9333,2363" coordsize="10,20" path="m9333,2382l9343,2382,9343,2363,9333,2363,9333,2382xe" filled="true" fillcolor="#000000" stroked="false">
                <v:path arrowok="t"/>
                <v:fill type="solid"/>
              </v:shape>
            </v:group>
            <v:group style="position:absolute;left:9333;top:2382;width:10;height:20" coordorigin="9333,2382" coordsize="10,20">
              <v:shape style="position:absolute;left:9333;top:2382;width:10;height:20" coordorigin="9333,2382" coordsize="10,20" path="m9333,2401l9343,2401,9343,2382,9333,2382,9333,2401xe" filled="true" fillcolor="#000000" stroked="false">
                <v:path arrowok="t"/>
                <v:fill type="solid"/>
              </v:shape>
            </v:group>
            <v:group style="position:absolute;left:9333;top:2401;width:10;height:20" coordorigin="9333,2401" coordsize="10,20">
              <v:shape style="position:absolute;left:9333;top:2401;width:10;height:20" coordorigin="9333,2401" coordsize="10,20" path="m9333,2421l9343,2421,9343,2401,9333,2401,9333,2421xe" filled="true" fillcolor="#000000" stroked="false">
                <v:path arrowok="t"/>
                <v:fill type="solid"/>
              </v:shape>
            </v:group>
            <v:group style="position:absolute;left:9333;top:2421;width:10;height:20" coordorigin="9333,2421" coordsize="10,20">
              <v:shape style="position:absolute;left:9333;top:2421;width:10;height:20" coordorigin="9333,2421" coordsize="10,20" path="m9333,2440l9343,2440,9343,2421,9333,2421,9333,2440xe" filled="true" fillcolor="#000000" stroked="false">
                <v:path arrowok="t"/>
                <v:fill type="solid"/>
              </v:shape>
            </v:group>
            <v:group style="position:absolute;left:9333;top:2440;width:10;height:20" coordorigin="9333,2440" coordsize="10,20">
              <v:shape style="position:absolute;left:9333;top:2440;width:10;height:20" coordorigin="9333,2440" coordsize="10,20" path="m9333,2459l9343,2459,9343,2440,9333,2440,9333,2459xe" filled="true" fillcolor="#000000" stroked="false">
                <v:path arrowok="t"/>
                <v:fill type="solid"/>
              </v:shape>
            </v:group>
            <v:group style="position:absolute;left:9333;top:2459;width:10;height:20" coordorigin="9333,2459" coordsize="10,20">
              <v:shape style="position:absolute;left:9333;top:2459;width:10;height:20" coordorigin="9333,2459" coordsize="10,20" path="m9333,2478l9343,2478,9343,2459,9333,2459,9333,2478xe" filled="true" fillcolor="#000000" stroked="false">
                <v:path arrowok="t"/>
                <v:fill type="solid"/>
              </v:shape>
            </v:group>
            <v:group style="position:absolute;left:9333;top:2478;width:10;height:20" coordorigin="9333,2478" coordsize="10,20">
              <v:shape style="position:absolute;left:9333;top:2478;width:10;height:20" coordorigin="9333,2478" coordsize="10,20" path="m9333,2497l9343,2497,9343,2478,9333,2478,9333,2497xe" filled="true" fillcolor="#000000" stroked="false">
                <v:path arrowok="t"/>
                <v:fill type="solid"/>
              </v:shape>
            </v:group>
            <v:group style="position:absolute;left:9333;top:2497;width:10;height:20" coordorigin="9333,2497" coordsize="10,20">
              <v:shape style="position:absolute;left:9333;top:2497;width:10;height:20" coordorigin="9333,2497" coordsize="10,20" path="m9333,2517l9343,2517,9343,2497,9333,2497,9333,2517xe" filled="true" fillcolor="#000000" stroked="false">
                <v:path arrowok="t"/>
                <v:fill type="solid"/>
              </v:shape>
              <v:shape style="position:absolute;left:1594;top:2421;width:1320;height:110" type="#_x0000_t75" stroked="false">
                <v:imagedata r:id="rId1070" o:title=""/>
              </v:shape>
              <v:shape style="position:absolute;left:2890;top:2517;width:1301;height:14" type="#_x0000_t75" stroked="false">
                <v:imagedata r:id="rId1071" o:title=""/>
              </v:shape>
              <v:shape style="position:absolute;left:4177;top:2517;width:1399;height:14" type="#_x0000_t75" stroked="false">
                <v:imagedata r:id="rId446" o:title=""/>
              </v:shape>
              <v:shape style="position:absolute;left:5562;top:2517;width:1078;height:14" type="#_x0000_t75" stroked="false">
                <v:imagedata r:id="rId1072" o:title=""/>
              </v:shape>
              <v:shape style="position:absolute;left:6625;top:2517;width:1325;height:14" type="#_x0000_t75" stroked="false">
                <v:imagedata r:id="rId1081" o:title=""/>
              </v:shape>
              <v:shape style="position:absolute;left:7936;top:2517;width:1407;height:14" type="#_x0000_t75" stroked="false">
                <v:imagedata r:id="rId1082" o:title=""/>
              </v:shape>
              <v:shape style="position:absolute;left:9328;top:2521;width:1270;height:10" type="#_x0000_t75" stroked="false">
                <v:imagedata r:id="rId440" o:title=""/>
              </v:shape>
            </v:group>
            <v:group style="position:absolute;left:4182;top:2531;width:10;height:20" coordorigin="4182,2531" coordsize="10,20">
              <v:shape style="position:absolute;left:4182;top:2531;width:10;height:20" coordorigin="4182,2531" coordsize="10,20" path="m4182,2550l4191,2550,4191,2531,4182,2531,4182,2550xe" filled="true" fillcolor="#000000" stroked="false">
                <v:path arrowok="t"/>
                <v:fill type="solid"/>
              </v:shape>
            </v:group>
            <v:group style="position:absolute;left:4182;top:2550;width:10;height:20" coordorigin="4182,2550" coordsize="10,20">
              <v:shape style="position:absolute;left:4182;top:2550;width:10;height:20" coordorigin="4182,2550" coordsize="10,20" path="m4182,2569l4191,2569,4191,2550,4182,2550,4182,2569xe" filled="true" fillcolor="#000000" stroked="false">
                <v:path arrowok="t"/>
                <v:fill type="solid"/>
              </v:shape>
            </v:group>
            <v:group style="position:absolute;left:4182;top:2569;width:10;height:20" coordorigin="4182,2569" coordsize="10,20">
              <v:shape style="position:absolute;left:4182;top:2569;width:10;height:20" coordorigin="4182,2569" coordsize="10,20" path="m4182,2589l4191,2589,4191,2569,4182,2569,4182,2589xe" filled="true" fillcolor="#000000" stroked="false">
                <v:path arrowok="t"/>
                <v:fill type="solid"/>
              </v:shape>
            </v:group>
            <v:group style="position:absolute;left:4182;top:2589;width:10;height:20" coordorigin="4182,2589" coordsize="10,20">
              <v:shape style="position:absolute;left:4182;top:2589;width:10;height:20" coordorigin="4182,2589" coordsize="10,20" path="m4182,2608l4191,2608,4191,2589,4182,2589,4182,2608xe" filled="true" fillcolor="#000000" stroked="false">
                <v:path arrowok="t"/>
                <v:fill type="solid"/>
              </v:shape>
            </v:group>
            <v:group style="position:absolute;left:4182;top:2608;width:10;height:20" coordorigin="4182,2608" coordsize="10,20">
              <v:shape style="position:absolute;left:4182;top:2608;width:10;height:20" coordorigin="4182,2608" coordsize="10,20" path="m4182,2627l4191,2627,4191,2608,4182,2608,4182,2627xe" filled="true" fillcolor="#000000" stroked="false">
                <v:path arrowok="t"/>
                <v:fill type="solid"/>
              </v:shape>
            </v:group>
            <v:group style="position:absolute;left:4182;top:2627;width:10;height:20" coordorigin="4182,2627" coordsize="10,20">
              <v:shape style="position:absolute;left:4182;top:2627;width:10;height:20" coordorigin="4182,2627" coordsize="10,20" path="m4182,2646l4191,2646,4191,2627,4182,2627,4182,2646xe" filled="true" fillcolor="#000000" stroked="false">
                <v:path arrowok="t"/>
                <v:fill type="solid"/>
              </v:shape>
            </v:group>
            <v:group style="position:absolute;left:4182;top:2646;width:10;height:20" coordorigin="4182,2646" coordsize="10,20">
              <v:shape style="position:absolute;left:4182;top:2646;width:10;height:20" coordorigin="4182,2646" coordsize="10,20" path="m4182,2665l4191,2665,4191,2646,4182,2646,4182,2665xe" filled="true" fillcolor="#000000" stroked="false">
                <v:path arrowok="t"/>
                <v:fill type="solid"/>
              </v:shape>
            </v:group>
            <v:group style="position:absolute;left:4182;top:2665;width:10;height:20" coordorigin="4182,2665" coordsize="10,20">
              <v:shape style="position:absolute;left:4182;top:2665;width:10;height:20" coordorigin="4182,2665" coordsize="10,20" path="m4182,2685l4191,2685,4191,2665,4182,2665,4182,2685xe" filled="true" fillcolor="#000000" stroked="false">
                <v:path arrowok="t"/>
                <v:fill type="solid"/>
              </v:shape>
            </v:group>
            <v:group style="position:absolute;left:4182;top:2685;width:10;height:20" coordorigin="4182,2685" coordsize="10,20">
              <v:shape style="position:absolute;left:4182;top:2685;width:10;height:20" coordorigin="4182,2685" coordsize="10,20" path="m4182,2704l4191,2704,4191,2685,4182,2685,4182,2704xe" filled="true" fillcolor="#000000" stroked="false">
                <v:path arrowok="t"/>
                <v:fill type="solid"/>
              </v:shape>
            </v:group>
            <v:group style="position:absolute;left:4182;top:2704;width:10;height:20" coordorigin="4182,2704" coordsize="10,20">
              <v:shape style="position:absolute;left:4182;top:2704;width:10;height:20" coordorigin="4182,2704" coordsize="10,20" path="m4182,2723l4191,2723,4191,2704,4182,2704,4182,2723xe" filled="true" fillcolor="#000000" stroked="false">
                <v:path arrowok="t"/>
                <v:fill type="solid"/>
              </v:shape>
            </v:group>
            <v:group style="position:absolute;left:4182;top:2723;width:10;height:20" coordorigin="4182,2723" coordsize="10,20">
              <v:shape style="position:absolute;left:4182;top:2723;width:10;height:20" coordorigin="4182,2723" coordsize="10,20" path="m4182,2742l4191,2742,4191,2723,4182,2723,4182,2742xe" filled="true" fillcolor="#000000" stroked="false">
                <v:path arrowok="t"/>
                <v:fill type="solid"/>
              </v:shape>
            </v:group>
            <v:group style="position:absolute;left:4182;top:2742;width:10;height:20" coordorigin="4182,2742" coordsize="10,20">
              <v:shape style="position:absolute;left:4182;top:2742;width:10;height:20" coordorigin="4182,2742" coordsize="10,20" path="m4182,2761l4191,2761,4191,2742,4182,2742,4182,2761xe" filled="true" fillcolor="#000000" stroked="false">
                <v:path arrowok="t"/>
                <v:fill type="solid"/>
              </v:shape>
            </v:group>
            <v:group style="position:absolute;left:4182;top:2761;width:10;height:20" coordorigin="4182,2761" coordsize="10,20">
              <v:shape style="position:absolute;left:4182;top:2761;width:10;height:20" coordorigin="4182,2761" coordsize="10,20" path="m4182,2781l4191,2781,4191,2761,4182,2761,4182,2781xe" filled="true" fillcolor="#000000" stroked="false">
                <v:path arrowok="t"/>
                <v:fill type="solid"/>
              </v:shape>
            </v:group>
            <v:group style="position:absolute;left:4182;top:2781;width:10;height:20" coordorigin="4182,2781" coordsize="10,20">
              <v:shape style="position:absolute;left:4182;top:2781;width:10;height:20" coordorigin="4182,2781" coordsize="10,20" path="m4182,2800l4191,2800,4191,2781,4182,2781,4182,2800xe" filled="true" fillcolor="#000000" stroked="false">
                <v:path arrowok="t"/>
                <v:fill type="solid"/>
              </v:shape>
            </v:group>
            <v:group style="position:absolute;left:4182;top:2800;width:10;height:20" coordorigin="4182,2800" coordsize="10,20">
              <v:shape style="position:absolute;left:4182;top:2800;width:10;height:20" coordorigin="4182,2800" coordsize="10,20" path="m4182,2819l4191,2819,4191,2800,4182,2800,4182,2819xe" filled="true" fillcolor="#000000" stroked="false">
                <v:path arrowok="t"/>
                <v:fill type="solid"/>
              </v:shape>
            </v:group>
            <v:group style="position:absolute;left:4182;top:2819;width:10;height:20" coordorigin="4182,2819" coordsize="10,20">
              <v:shape style="position:absolute;left:4182;top:2819;width:10;height:20" coordorigin="4182,2819" coordsize="10,20" path="m4182,2838l4191,2838,4191,2819,4182,2819,4182,2838xe" filled="true" fillcolor="#000000" stroked="false">
                <v:path arrowok="t"/>
                <v:fill type="solid"/>
              </v:shape>
            </v:group>
            <v:group style="position:absolute;left:4182;top:2838;width:10;height:20" coordorigin="4182,2838" coordsize="10,20">
              <v:shape style="position:absolute;left:4182;top:2838;width:10;height:20" coordorigin="4182,2838" coordsize="10,20" path="m4182,2857l4191,2857,4191,2838,4182,2838,4182,2857xe" filled="true" fillcolor="#000000" stroked="false">
                <v:path arrowok="t"/>
                <v:fill type="solid"/>
              </v:shape>
            </v:group>
            <v:group style="position:absolute;left:5567;top:2531;width:10;height:20" coordorigin="5567,2531" coordsize="10,20">
              <v:shape style="position:absolute;left:5567;top:2531;width:10;height:20" coordorigin="5567,2531" coordsize="10,20" path="m5567,2550l5576,2550,5576,2531,5567,2531,5567,2550xe" filled="true" fillcolor="#000000" stroked="false">
                <v:path arrowok="t"/>
                <v:fill type="solid"/>
              </v:shape>
            </v:group>
            <v:group style="position:absolute;left:5567;top:2550;width:10;height:20" coordorigin="5567,2550" coordsize="10,20">
              <v:shape style="position:absolute;left:5567;top:2550;width:10;height:20" coordorigin="5567,2550" coordsize="10,20" path="m5567,2569l5576,2569,5576,2550,5567,2550,5567,2569xe" filled="true" fillcolor="#000000" stroked="false">
                <v:path arrowok="t"/>
                <v:fill type="solid"/>
              </v:shape>
            </v:group>
            <v:group style="position:absolute;left:5567;top:2569;width:10;height:20" coordorigin="5567,2569" coordsize="10,20">
              <v:shape style="position:absolute;left:5567;top:2569;width:10;height:20" coordorigin="5567,2569" coordsize="10,20" path="m5567,2589l5576,2589,5576,2569,5567,2569,5567,2589xe" filled="true" fillcolor="#000000" stroked="false">
                <v:path arrowok="t"/>
                <v:fill type="solid"/>
              </v:shape>
            </v:group>
            <v:group style="position:absolute;left:5567;top:2589;width:10;height:20" coordorigin="5567,2589" coordsize="10,20">
              <v:shape style="position:absolute;left:5567;top:2589;width:10;height:20" coordorigin="5567,2589" coordsize="10,20" path="m5567,2608l5576,2608,5576,2589,5567,2589,5567,2608xe" filled="true" fillcolor="#000000" stroked="false">
                <v:path arrowok="t"/>
                <v:fill type="solid"/>
              </v:shape>
            </v:group>
            <v:group style="position:absolute;left:5567;top:2608;width:10;height:20" coordorigin="5567,2608" coordsize="10,20">
              <v:shape style="position:absolute;left:5567;top:2608;width:10;height:20" coordorigin="5567,2608" coordsize="10,20" path="m5567,2627l5576,2627,5576,2608,5567,2608,5567,2627xe" filled="true" fillcolor="#000000" stroked="false">
                <v:path arrowok="t"/>
                <v:fill type="solid"/>
              </v:shape>
            </v:group>
            <v:group style="position:absolute;left:5567;top:2627;width:10;height:20" coordorigin="5567,2627" coordsize="10,20">
              <v:shape style="position:absolute;left:5567;top:2627;width:10;height:20" coordorigin="5567,2627" coordsize="10,20" path="m5567,2646l5576,2646,5576,2627,5567,2627,5567,2646xe" filled="true" fillcolor="#000000" stroked="false">
                <v:path arrowok="t"/>
                <v:fill type="solid"/>
              </v:shape>
            </v:group>
            <v:group style="position:absolute;left:5567;top:2646;width:10;height:20" coordorigin="5567,2646" coordsize="10,20">
              <v:shape style="position:absolute;left:5567;top:2646;width:10;height:20" coordorigin="5567,2646" coordsize="10,20" path="m5567,2665l5576,2665,5576,2646,5567,2646,5567,2665xe" filled="true" fillcolor="#000000" stroked="false">
                <v:path arrowok="t"/>
                <v:fill type="solid"/>
              </v:shape>
            </v:group>
            <v:group style="position:absolute;left:5567;top:2665;width:10;height:20" coordorigin="5567,2665" coordsize="10,20">
              <v:shape style="position:absolute;left:5567;top:2665;width:10;height:20" coordorigin="5567,2665" coordsize="10,20" path="m5567,2685l5576,2685,5576,2665,5567,2665,5567,2685xe" filled="true" fillcolor="#000000" stroked="false">
                <v:path arrowok="t"/>
                <v:fill type="solid"/>
              </v:shape>
            </v:group>
            <v:group style="position:absolute;left:5567;top:2685;width:10;height:20" coordorigin="5567,2685" coordsize="10,20">
              <v:shape style="position:absolute;left:5567;top:2685;width:10;height:20" coordorigin="5567,2685" coordsize="10,20" path="m5567,2704l5576,2704,5576,2685,5567,2685,5567,2704xe" filled="true" fillcolor="#000000" stroked="false">
                <v:path arrowok="t"/>
                <v:fill type="solid"/>
              </v:shape>
            </v:group>
            <v:group style="position:absolute;left:5567;top:2704;width:10;height:20" coordorigin="5567,2704" coordsize="10,20">
              <v:shape style="position:absolute;left:5567;top:2704;width:10;height:20" coordorigin="5567,2704" coordsize="10,20" path="m5567,2723l5576,2723,5576,2704,5567,2704,5567,2723xe" filled="true" fillcolor="#000000" stroked="false">
                <v:path arrowok="t"/>
                <v:fill type="solid"/>
              </v:shape>
            </v:group>
            <v:group style="position:absolute;left:5567;top:2723;width:10;height:20" coordorigin="5567,2723" coordsize="10,20">
              <v:shape style="position:absolute;left:5567;top:2723;width:10;height:20" coordorigin="5567,2723" coordsize="10,20" path="m5567,2742l5576,2742,5576,2723,5567,2723,5567,2742xe" filled="true" fillcolor="#000000" stroked="false">
                <v:path arrowok="t"/>
                <v:fill type="solid"/>
              </v:shape>
            </v:group>
            <v:group style="position:absolute;left:5567;top:2742;width:10;height:20" coordorigin="5567,2742" coordsize="10,20">
              <v:shape style="position:absolute;left:5567;top:2742;width:10;height:20" coordorigin="5567,2742" coordsize="10,20" path="m5567,2761l5576,2761,5576,2742,5567,2742,5567,2761xe" filled="true" fillcolor="#000000" stroked="false">
                <v:path arrowok="t"/>
                <v:fill type="solid"/>
              </v:shape>
            </v:group>
            <v:group style="position:absolute;left:5567;top:2761;width:10;height:20" coordorigin="5567,2761" coordsize="10,20">
              <v:shape style="position:absolute;left:5567;top:2761;width:10;height:20" coordorigin="5567,2761" coordsize="10,20" path="m5567,2781l5576,2781,5576,2761,5567,2761,5567,2781xe" filled="true" fillcolor="#000000" stroked="false">
                <v:path arrowok="t"/>
                <v:fill type="solid"/>
              </v:shape>
            </v:group>
            <v:group style="position:absolute;left:5567;top:2781;width:10;height:20" coordorigin="5567,2781" coordsize="10,20">
              <v:shape style="position:absolute;left:5567;top:2781;width:10;height:20" coordorigin="5567,2781" coordsize="10,20" path="m5567,2800l5576,2800,5576,2781,5567,2781,5567,2800xe" filled="true" fillcolor="#000000" stroked="false">
                <v:path arrowok="t"/>
                <v:fill type="solid"/>
              </v:shape>
            </v:group>
            <v:group style="position:absolute;left:5567;top:2800;width:10;height:20" coordorigin="5567,2800" coordsize="10,20">
              <v:shape style="position:absolute;left:5567;top:2800;width:10;height:20" coordorigin="5567,2800" coordsize="10,20" path="m5567,2819l5576,2819,5576,2800,5567,2800,5567,2819xe" filled="true" fillcolor="#000000" stroked="false">
                <v:path arrowok="t"/>
                <v:fill type="solid"/>
              </v:shape>
            </v:group>
            <v:group style="position:absolute;left:5567;top:2819;width:10;height:20" coordorigin="5567,2819" coordsize="10,20">
              <v:shape style="position:absolute;left:5567;top:2819;width:10;height:20" coordorigin="5567,2819" coordsize="10,20" path="m5567,2838l5576,2838,5576,2819,5567,2819,5567,2838xe" filled="true" fillcolor="#000000" stroked="false">
                <v:path arrowok="t"/>
                <v:fill type="solid"/>
              </v:shape>
            </v:group>
            <v:group style="position:absolute;left:5567;top:2838;width:10;height:20" coordorigin="5567,2838" coordsize="10,20">
              <v:shape style="position:absolute;left:5567;top:2838;width:10;height:20" coordorigin="5567,2838" coordsize="10,20" path="m5567,2857l5576,2857,5576,2838,5567,2838,5567,2857xe" filled="true" fillcolor="#000000" stroked="false">
                <v:path arrowok="t"/>
                <v:fill type="solid"/>
              </v:shape>
            </v:group>
            <v:group style="position:absolute;left:6630;top:2531;width:10;height:20" coordorigin="6630,2531" coordsize="10,20">
              <v:shape style="position:absolute;left:6630;top:2531;width:10;height:20" coordorigin="6630,2531" coordsize="10,20" path="m6630,2550l6640,2550,6640,2531,6630,2531,6630,2550xe" filled="true" fillcolor="#000000" stroked="false">
                <v:path arrowok="t"/>
                <v:fill type="solid"/>
              </v:shape>
            </v:group>
            <v:group style="position:absolute;left:6630;top:2550;width:10;height:20" coordorigin="6630,2550" coordsize="10,20">
              <v:shape style="position:absolute;left:6630;top:2550;width:10;height:20" coordorigin="6630,2550" coordsize="10,20" path="m6630,2569l6640,2569,6640,2550,6630,2550,6630,2569xe" filled="true" fillcolor="#000000" stroked="false">
                <v:path arrowok="t"/>
                <v:fill type="solid"/>
              </v:shape>
            </v:group>
            <v:group style="position:absolute;left:6630;top:2569;width:10;height:20" coordorigin="6630,2569" coordsize="10,20">
              <v:shape style="position:absolute;left:6630;top:2569;width:10;height:20" coordorigin="6630,2569" coordsize="10,20" path="m6630,2589l6640,2589,6640,2569,6630,2569,6630,2589xe" filled="true" fillcolor="#000000" stroked="false">
                <v:path arrowok="t"/>
                <v:fill type="solid"/>
              </v:shape>
            </v:group>
            <v:group style="position:absolute;left:6630;top:2589;width:10;height:20" coordorigin="6630,2589" coordsize="10,20">
              <v:shape style="position:absolute;left:6630;top:2589;width:10;height:20" coordorigin="6630,2589" coordsize="10,20" path="m6630,2608l6640,2608,6640,2589,6630,2589,6630,2608xe" filled="true" fillcolor="#000000" stroked="false">
                <v:path arrowok="t"/>
                <v:fill type="solid"/>
              </v:shape>
            </v:group>
            <v:group style="position:absolute;left:6630;top:2608;width:10;height:20" coordorigin="6630,2608" coordsize="10,20">
              <v:shape style="position:absolute;left:6630;top:2608;width:10;height:20" coordorigin="6630,2608" coordsize="10,20" path="m6630,2627l6640,2627,6640,2608,6630,2608,6630,2627xe" filled="true" fillcolor="#000000" stroked="false">
                <v:path arrowok="t"/>
                <v:fill type="solid"/>
              </v:shape>
            </v:group>
            <v:group style="position:absolute;left:6630;top:2627;width:10;height:20" coordorigin="6630,2627" coordsize="10,20">
              <v:shape style="position:absolute;left:6630;top:2627;width:10;height:20" coordorigin="6630,2627" coordsize="10,20" path="m6630,2646l6640,2646,6640,2627,6630,2627,6630,2646xe" filled="true" fillcolor="#000000" stroked="false">
                <v:path arrowok="t"/>
                <v:fill type="solid"/>
              </v:shape>
            </v:group>
            <v:group style="position:absolute;left:6630;top:2646;width:10;height:20" coordorigin="6630,2646" coordsize="10,20">
              <v:shape style="position:absolute;left:6630;top:2646;width:10;height:20" coordorigin="6630,2646" coordsize="10,20" path="m6630,2665l6640,2665,6640,2646,6630,2646,6630,2665xe" filled="true" fillcolor="#000000" stroked="false">
                <v:path arrowok="t"/>
                <v:fill type="solid"/>
              </v:shape>
            </v:group>
            <v:group style="position:absolute;left:6630;top:2665;width:10;height:20" coordorigin="6630,2665" coordsize="10,20">
              <v:shape style="position:absolute;left:6630;top:2665;width:10;height:20" coordorigin="6630,2665" coordsize="10,20" path="m6630,2685l6640,2685,6640,2665,6630,2665,6630,2685xe" filled="true" fillcolor="#000000" stroked="false">
                <v:path arrowok="t"/>
                <v:fill type="solid"/>
              </v:shape>
            </v:group>
            <v:group style="position:absolute;left:6630;top:2685;width:10;height:20" coordorigin="6630,2685" coordsize="10,20">
              <v:shape style="position:absolute;left:6630;top:2685;width:10;height:20" coordorigin="6630,2685" coordsize="10,20" path="m6630,2704l6640,2704,6640,2685,6630,2685,6630,2704xe" filled="true" fillcolor="#000000" stroked="false">
                <v:path arrowok="t"/>
                <v:fill type="solid"/>
              </v:shape>
            </v:group>
            <v:group style="position:absolute;left:6630;top:2704;width:10;height:20" coordorigin="6630,2704" coordsize="10,20">
              <v:shape style="position:absolute;left:6630;top:2704;width:10;height:20" coordorigin="6630,2704" coordsize="10,20" path="m6630,2723l6640,2723,6640,2704,6630,2704,6630,2723xe" filled="true" fillcolor="#000000" stroked="false">
                <v:path arrowok="t"/>
                <v:fill type="solid"/>
              </v:shape>
            </v:group>
            <v:group style="position:absolute;left:6630;top:2723;width:10;height:20" coordorigin="6630,2723" coordsize="10,20">
              <v:shape style="position:absolute;left:6630;top:2723;width:10;height:20" coordorigin="6630,2723" coordsize="10,20" path="m6630,2742l6640,2742,6640,2723,6630,2723,6630,2742xe" filled="true" fillcolor="#000000" stroked="false">
                <v:path arrowok="t"/>
                <v:fill type="solid"/>
              </v:shape>
            </v:group>
            <v:group style="position:absolute;left:6630;top:2742;width:10;height:20" coordorigin="6630,2742" coordsize="10,20">
              <v:shape style="position:absolute;left:6630;top:2742;width:10;height:20" coordorigin="6630,2742" coordsize="10,20" path="m6630,2761l6640,2761,6640,2742,6630,2742,6630,2761xe" filled="true" fillcolor="#000000" stroked="false">
                <v:path arrowok="t"/>
                <v:fill type="solid"/>
              </v:shape>
            </v:group>
            <v:group style="position:absolute;left:6630;top:2761;width:10;height:20" coordorigin="6630,2761" coordsize="10,20">
              <v:shape style="position:absolute;left:6630;top:2761;width:10;height:20" coordorigin="6630,2761" coordsize="10,20" path="m6630,2781l6640,2781,6640,2761,6630,2761,6630,2781xe" filled="true" fillcolor="#000000" stroked="false">
                <v:path arrowok="t"/>
                <v:fill type="solid"/>
              </v:shape>
            </v:group>
            <v:group style="position:absolute;left:6630;top:2781;width:10;height:20" coordorigin="6630,2781" coordsize="10,20">
              <v:shape style="position:absolute;left:6630;top:2781;width:10;height:20" coordorigin="6630,2781" coordsize="10,20" path="m6630,2800l6640,2800,6640,2781,6630,2781,6630,2800xe" filled="true" fillcolor="#000000" stroked="false">
                <v:path arrowok="t"/>
                <v:fill type="solid"/>
              </v:shape>
            </v:group>
            <v:group style="position:absolute;left:6630;top:2800;width:10;height:20" coordorigin="6630,2800" coordsize="10,20">
              <v:shape style="position:absolute;left:6630;top:2800;width:10;height:20" coordorigin="6630,2800" coordsize="10,20" path="m6630,2819l6640,2819,6640,2800,6630,2800,6630,2819xe" filled="true" fillcolor="#000000" stroked="false">
                <v:path arrowok="t"/>
                <v:fill type="solid"/>
              </v:shape>
            </v:group>
            <v:group style="position:absolute;left:6630;top:2819;width:10;height:20" coordorigin="6630,2819" coordsize="10,20">
              <v:shape style="position:absolute;left:6630;top:2819;width:10;height:20" coordorigin="6630,2819" coordsize="10,20" path="m6630,2838l6640,2838,6640,2819,6630,2819,6630,2838xe" filled="true" fillcolor="#000000" stroked="false">
                <v:path arrowok="t"/>
                <v:fill type="solid"/>
              </v:shape>
            </v:group>
            <v:group style="position:absolute;left:6630;top:2838;width:10;height:20" coordorigin="6630,2838" coordsize="10,20">
              <v:shape style="position:absolute;left:6630;top:2838;width:10;height:20" coordorigin="6630,2838" coordsize="10,20" path="m6630,2857l6640,2857,6640,2838,6630,2838,6630,2857xe" filled="true" fillcolor="#000000" stroked="false">
                <v:path arrowok="t"/>
                <v:fill type="solid"/>
              </v:shape>
            </v:group>
            <v:group style="position:absolute;left:7941;top:2531;width:10;height:20" coordorigin="7941,2531" coordsize="10,20">
              <v:shape style="position:absolute;left:7941;top:2531;width:10;height:20" coordorigin="7941,2531" coordsize="10,20" path="m7941,2550l7950,2550,7950,2531,7941,2531,7941,2550xe" filled="true" fillcolor="#000000" stroked="false">
                <v:path arrowok="t"/>
                <v:fill type="solid"/>
              </v:shape>
            </v:group>
            <v:group style="position:absolute;left:7941;top:2550;width:10;height:20" coordorigin="7941,2550" coordsize="10,20">
              <v:shape style="position:absolute;left:7941;top:2550;width:10;height:20" coordorigin="7941,2550" coordsize="10,20" path="m7941,2569l7950,2569,7950,2550,7941,2550,7941,2569xe" filled="true" fillcolor="#000000" stroked="false">
                <v:path arrowok="t"/>
                <v:fill type="solid"/>
              </v:shape>
            </v:group>
            <v:group style="position:absolute;left:7941;top:2569;width:10;height:20" coordorigin="7941,2569" coordsize="10,20">
              <v:shape style="position:absolute;left:7941;top:2569;width:10;height:20" coordorigin="7941,2569" coordsize="10,20" path="m7941,2589l7950,2589,7950,2569,7941,2569,7941,2589xe" filled="true" fillcolor="#000000" stroked="false">
                <v:path arrowok="t"/>
                <v:fill type="solid"/>
              </v:shape>
            </v:group>
            <v:group style="position:absolute;left:7941;top:2589;width:10;height:20" coordorigin="7941,2589" coordsize="10,20">
              <v:shape style="position:absolute;left:7941;top:2589;width:10;height:20" coordorigin="7941,2589" coordsize="10,20" path="m7941,2608l7950,2608,7950,2589,7941,2589,7941,2608xe" filled="true" fillcolor="#000000" stroked="false">
                <v:path arrowok="t"/>
                <v:fill type="solid"/>
              </v:shape>
            </v:group>
            <v:group style="position:absolute;left:7941;top:2608;width:10;height:20" coordorigin="7941,2608" coordsize="10,20">
              <v:shape style="position:absolute;left:7941;top:2608;width:10;height:20" coordorigin="7941,2608" coordsize="10,20" path="m7941,2627l7950,2627,7950,2608,7941,2608,7941,2627xe" filled="true" fillcolor="#000000" stroked="false">
                <v:path arrowok="t"/>
                <v:fill type="solid"/>
              </v:shape>
            </v:group>
            <v:group style="position:absolute;left:7941;top:2627;width:10;height:20" coordorigin="7941,2627" coordsize="10,20">
              <v:shape style="position:absolute;left:7941;top:2627;width:10;height:20" coordorigin="7941,2627" coordsize="10,20" path="m7941,2646l7950,2646,7950,2627,7941,2627,7941,2646xe" filled="true" fillcolor="#000000" stroked="false">
                <v:path arrowok="t"/>
                <v:fill type="solid"/>
              </v:shape>
            </v:group>
            <v:group style="position:absolute;left:7941;top:2646;width:10;height:20" coordorigin="7941,2646" coordsize="10,20">
              <v:shape style="position:absolute;left:7941;top:2646;width:10;height:20" coordorigin="7941,2646" coordsize="10,20" path="m7941,2665l7950,2665,7950,2646,7941,2646,7941,2665xe" filled="true" fillcolor="#000000" stroked="false">
                <v:path arrowok="t"/>
                <v:fill type="solid"/>
              </v:shape>
            </v:group>
            <v:group style="position:absolute;left:7941;top:2665;width:10;height:20" coordorigin="7941,2665" coordsize="10,20">
              <v:shape style="position:absolute;left:7941;top:2665;width:10;height:20" coordorigin="7941,2665" coordsize="10,20" path="m7941,2685l7950,2685,7950,2665,7941,2665,7941,2685xe" filled="true" fillcolor="#000000" stroked="false">
                <v:path arrowok="t"/>
                <v:fill type="solid"/>
              </v:shape>
            </v:group>
            <v:group style="position:absolute;left:7941;top:2685;width:10;height:20" coordorigin="7941,2685" coordsize="10,20">
              <v:shape style="position:absolute;left:7941;top:2685;width:10;height:20" coordorigin="7941,2685" coordsize="10,20" path="m7941,2704l7950,2704,7950,2685,7941,2685,7941,2704xe" filled="true" fillcolor="#000000" stroked="false">
                <v:path arrowok="t"/>
                <v:fill type="solid"/>
              </v:shape>
            </v:group>
            <v:group style="position:absolute;left:7941;top:2704;width:10;height:20" coordorigin="7941,2704" coordsize="10,20">
              <v:shape style="position:absolute;left:7941;top:2704;width:10;height:20" coordorigin="7941,2704" coordsize="10,20" path="m7941,2723l7950,2723,7950,2704,7941,2704,7941,2723xe" filled="true" fillcolor="#000000" stroked="false">
                <v:path arrowok="t"/>
                <v:fill type="solid"/>
              </v:shape>
            </v:group>
            <v:group style="position:absolute;left:7941;top:2723;width:10;height:20" coordorigin="7941,2723" coordsize="10,20">
              <v:shape style="position:absolute;left:7941;top:2723;width:10;height:20" coordorigin="7941,2723" coordsize="10,20" path="m7941,2742l7950,2742,7950,2723,7941,2723,7941,2742xe" filled="true" fillcolor="#000000" stroked="false">
                <v:path arrowok="t"/>
                <v:fill type="solid"/>
              </v:shape>
            </v:group>
            <v:group style="position:absolute;left:7941;top:2742;width:10;height:20" coordorigin="7941,2742" coordsize="10,20">
              <v:shape style="position:absolute;left:7941;top:2742;width:10;height:20" coordorigin="7941,2742" coordsize="10,20" path="m7941,2761l7950,2761,7950,2742,7941,2742,7941,2761xe" filled="true" fillcolor="#000000" stroked="false">
                <v:path arrowok="t"/>
                <v:fill type="solid"/>
              </v:shape>
            </v:group>
            <v:group style="position:absolute;left:7941;top:2761;width:10;height:20" coordorigin="7941,2761" coordsize="10,20">
              <v:shape style="position:absolute;left:7941;top:2761;width:10;height:20" coordorigin="7941,2761" coordsize="10,20" path="m7941,2781l7950,2781,7950,2761,7941,2761,7941,2781xe" filled="true" fillcolor="#000000" stroked="false">
                <v:path arrowok="t"/>
                <v:fill type="solid"/>
              </v:shape>
            </v:group>
            <v:group style="position:absolute;left:7941;top:2781;width:10;height:20" coordorigin="7941,2781" coordsize="10,20">
              <v:shape style="position:absolute;left:7941;top:2781;width:10;height:20" coordorigin="7941,2781" coordsize="10,20" path="m7941,2800l7950,2800,7950,2781,7941,2781,7941,2800xe" filled="true" fillcolor="#000000" stroked="false">
                <v:path arrowok="t"/>
                <v:fill type="solid"/>
              </v:shape>
            </v:group>
            <v:group style="position:absolute;left:7941;top:2800;width:10;height:20" coordorigin="7941,2800" coordsize="10,20">
              <v:shape style="position:absolute;left:7941;top:2800;width:10;height:20" coordorigin="7941,2800" coordsize="10,20" path="m7941,2819l7950,2819,7950,2800,7941,2800,7941,2819xe" filled="true" fillcolor="#000000" stroked="false">
                <v:path arrowok="t"/>
                <v:fill type="solid"/>
              </v:shape>
            </v:group>
            <v:group style="position:absolute;left:7941;top:2819;width:10;height:20" coordorigin="7941,2819" coordsize="10,20">
              <v:shape style="position:absolute;left:7941;top:2819;width:10;height:20" coordorigin="7941,2819" coordsize="10,20" path="m7941,2838l7950,2838,7950,2819,7941,2819,7941,2838xe" filled="true" fillcolor="#000000" stroked="false">
                <v:path arrowok="t"/>
                <v:fill type="solid"/>
              </v:shape>
            </v:group>
            <v:group style="position:absolute;left:7941;top:2838;width:10;height:20" coordorigin="7941,2838" coordsize="10,20">
              <v:shape style="position:absolute;left:7941;top:2838;width:10;height:20" coordorigin="7941,2838" coordsize="10,20" path="m7941,2857l7950,2857,7950,2838,7941,2838,7941,2857xe" filled="true" fillcolor="#000000" stroked="false">
                <v:path arrowok="t"/>
                <v:fill type="solid"/>
              </v:shape>
            </v:group>
            <v:group style="position:absolute;left:9333;top:2531;width:10;height:20" coordorigin="9333,2531" coordsize="10,20">
              <v:shape style="position:absolute;left:9333;top:2531;width:10;height:20" coordorigin="9333,2531" coordsize="10,20" path="m9333,2550l9343,2550,9343,2531,9333,2531,9333,2550xe" filled="true" fillcolor="#000000" stroked="false">
                <v:path arrowok="t"/>
                <v:fill type="solid"/>
              </v:shape>
            </v:group>
            <v:group style="position:absolute;left:9333;top:2550;width:10;height:20" coordorigin="9333,2550" coordsize="10,20">
              <v:shape style="position:absolute;left:9333;top:2550;width:10;height:20" coordorigin="9333,2550" coordsize="10,20" path="m9333,2569l9343,2569,9343,2550,9333,2550,9333,2569xe" filled="true" fillcolor="#000000" stroked="false">
                <v:path arrowok="t"/>
                <v:fill type="solid"/>
              </v:shape>
            </v:group>
            <v:group style="position:absolute;left:9333;top:2569;width:10;height:20" coordorigin="9333,2569" coordsize="10,20">
              <v:shape style="position:absolute;left:9333;top:2569;width:10;height:20" coordorigin="9333,2569" coordsize="10,20" path="m9333,2589l9343,2589,9343,2569,9333,2569,9333,2589xe" filled="true" fillcolor="#000000" stroked="false">
                <v:path arrowok="t"/>
                <v:fill type="solid"/>
              </v:shape>
            </v:group>
            <v:group style="position:absolute;left:9333;top:2589;width:10;height:20" coordorigin="9333,2589" coordsize="10,20">
              <v:shape style="position:absolute;left:9333;top:2589;width:10;height:20" coordorigin="9333,2589" coordsize="10,20" path="m9333,2608l9343,2608,9343,2589,9333,2589,9333,2608xe" filled="true" fillcolor="#000000" stroked="false">
                <v:path arrowok="t"/>
                <v:fill type="solid"/>
              </v:shape>
            </v:group>
            <v:group style="position:absolute;left:9333;top:2608;width:10;height:20" coordorigin="9333,2608" coordsize="10,20">
              <v:shape style="position:absolute;left:9333;top:2608;width:10;height:20" coordorigin="9333,2608" coordsize="10,20" path="m9333,2627l9343,2627,9343,2608,9333,2608,9333,2627xe" filled="true" fillcolor="#000000" stroked="false">
                <v:path arrowok="t"/>
                <v:fill type="solid"/>
              </v:shape>
            </v:group>
            <v:group style="position:absolute;left:9333;top:2627;width:10;height:20" coordorigin="9333,2627" coordsize="10,20">
              <v:shape style="position:absolute;left:9333;top:2627;width:10;height:20" coordorigin="9333,2627" coordsize="10,20" path="m9333,2646l9343,2646,9343,2627,9333,2627,9333,2646xe" filled="true" fillcolor="#000000" stroked="false">
                <v:path arrowok="t"/>
                <v:fill type="solid"/>
              </v:shape>
            </v:group>
            <v:group style="position:absolute;left:9333;top:2646;width:10;height:20" coordorigin="9333,2646" coordsize="10,20">
              <v:shape style="position:absolute;left:9333;top:2646;width:10;height:20" coordorigin="9333,2646" coordsize="10,20" path="m9333,2665l9343,2665,9343,2646,9333,2646,9333,2665xe" filled="true" fillcolor="#000000" stroked="false">
                <v:path arrowok="t"/>
                <v:fill type="solid"/>
              </v:shape>
            </v:group>
            <v:group style="position:absolute;left:9333;top:2665;width:10;height:20" coordorigin="9333,2665" coordsize="10,20">
              <v:shape style="position:absolute;left:9333;top:2665;width:10;height:20" coordorigin="9333,2665" coordsize="10,20" path="m9333,2685l9343,2685,9343,2665,9333,2665,9333,2685xe" filled="true" fillcolor="#000000" stroked="false">
                <v:path arrowok="t"/>
                <v:fill type="solid"/>
              </v:shape>
            </v:group>
            <v:group style="position:absolute;left:9333;top:2685;width:10;height:20" coordorigin="9333,2685" coordsize="10,20">
              <v:shape style="position:absolute;left:9333;top:2685;width:10;height:20" coordorigin="9333,2685" coordsize="10,20" path="m9333,2704l9343,2704,9343,2685,9333,2685,9333,2704xe" filled="true" fillcolor="#000000" stroked="false">
                <v:path arrowok="t"/>
                <v:fill type="solid"/>
              </v:shape>
            </v:group>
            <v:group style="position:absolute;left:9333;top:2704;width:10;height:20" coordorigin="9333,2704" coordsize="10,20">
              <v:shape style="position:absolute;left:9333;top:2704;width:10;height:20" coordorigin="9333,2704" coordsize="10,20" path="m9333,2723l9343,2723,9343,2704,9333,2704,9333,2723xe" filled="true" fillcolor="#000000" stroked="false">
                <v:path arrowok="t"/>
                <v:fill type="solid"/>
              </v:shape>
            </v:group>
            <v:group style="position:absolute;left:9333;top:2723;width:10;height:20" coordorigin="9333,2723" coordsize="10,20">
              <v:shape style="position:absolute;left:9333;top:2723;width:10;height:20" coordorigin="9333,2723" coordsize="10,20" path="m9333,2742l9343,2742,9343,2723,9333,2723,9333,2742xe" filled="true" fillcolor="#000000" stroked="false">
                <v:path arrowok="t"/>
                <v:fill type="solid"/>
              </v:shape>
            </v:group>
            <v:group style="position:absolute;left:9333;top:2742;width:10;height:20" coordorigin="9333,2742" coordsize="10,20">
              <v:shape style="position:absolute;left:9333;top:2742;width:10;height:20" coordorigin="9333,2742" coordsize="10,20" path="m9333,2761l9343,2761,9343,2742,9333,2742,9333,2761xe" filled="true" fillcolor="#000000" stroked="false">
                <v:path arrowok="t"/>
                <v:fill type="solid"/>
              </v:shape>
            </v:group>
            <v:group style="position:absolute;left:9333;top:2761;width:10;height:20" coordorigin="9333,2761" coordsize="10,20">
              <v:shape style="position:absolute;left:9333;top:2761;width:10;height:20" coordorigin="9333,2761" coordsize="10,20" path="m9333,2781l9343,2781,9343,2761,9333,2761,9333,2781xe" filled="true" fillcolor="#000000" stroked="false">
                <v:path arrowok="t"/>
                <v:fill type="solid"/>
              </v:shape>
            </v:group>
            <v:group style="position:absolute;left:9333;top:2781;width:10;height:20" coordorigin="9333,2781" coordsize="10,20">
              <v:shape style="position:absolute;left:9333;top:2781;width:10;height:20" coordorigin="9333,2781" coordsize="10,20" path="m9333,2800l9343,2800,9343,2781,9333,2781,9333,2800xe" filled="true" fillcolor="#000000" stroked="false">
                <v:path arrowok="t"/>
                <v:fill type="solid"/>
              </v:shape>
            </v:group>
            <v:group style="position:absolute;left:9333;top:2800;width:10;height:20" coordorigin="9333,2800" coordsize="10,20">
              <v:shape style="position:absolute;left:9333;top:2800;width:10;height:20" coordorigin="9333,2800" coordsize="10,20" path="m9333,2819l9343,2819,9343,2800,9333,2800,9333,2819xe" filled="true" fillcolor="#000000" stroked="false">
                <v:path arrowok="t"/>
                <v:fill type="solid"/>
              </v:shape>
            </v:group>
            <v:group style="position:absolute;left:9333;top:2819;width:10;height:20" coordorigin="9333,2819" coordsize="10,20">
              <v:shape style="position:absolute;left:9333;top:2819;width:10;height:20" coordorigin="9333,2819" coordsize="10,20" path="m9333,2838l9343,2838,9343,2819,9333,2819,9333,2838xe" filled="true" fillcolor="#000000" stroked="false">
                <v:path arrowok="t"/>
                <v:fill type="solid"/>
              </v:shape>
            </v:group>
            <v:group style="position:absolute;left:9333;top:2838;width:10;height:20" coordorigin="9333,2838" coordsize="10,20">
              <v:shape style="position:absolute;left:9333;top:2838;width:10;height:20" coordorigin="9333,2838" coordsize="10,20" path="m9333,2857l9343,2857,9343,2838,9333,2838,9333,2857xe" filled="true" fillcolor="#000000" stroked="false">
                <v:path arrowok="t"/>
                <v:fill type="solid"/>
              </v:shape>
              <v:shape style="position:absolute;left:1594;top:2761;width:1320;height:108" type="#_x0000_t75" stroked="false">
                <v:imagedata r:id="rId1073" o:title=""/>
              </v:shape>
              <v:shape style="position:absolute;left:2890;top:2857;width:1301;height:12" type="#_x0000_t75" stroked="false">
                <v:imagedata r:id="rId1083" o:title=""/>
              </v:shape>
              <v:shape style="position:absolute;left:4177;top:2857;width:1399;height:12" type="#_x0000_t75" stroked="false">
                <v:imagedata r:id="rId1075" o:title=""/>
              </v:shape>
              <v:shape style="position:absolute;left:5562;top:2857;width:1078;height:12" type="#_x0000_t75" stroked="false">
                <v:imagedata r:id="rId1067" o:title=""/>
              </v:shape>
              <v:shape style="position:absolute;left:6625;top:2857;width:1325;height:12" type="#_x0000_t75" stroked="false">
                <v:imagedata r:id="rId1076" o:title=""/>
              </v:shape>
              <v:shape style="position:absolute;left:7936;top:2857;width:1407;height:12" type="#_x0000_t75" stroked="false">
                <v:imagedata r:id="rId1077" o:title=""/>
              </v:shape>
              <v:shape style="position:absolute;left:9328;top:2860;width:1270;height:10" type="#_x0000_t75" stroked="false">
                <v:imagedata r:id="rId462" o:title=""/>
              </v:shape>
            </v:group>
            <v:group style="position:absolute;left:4182;top:2869;width:10;height:20" coordorigin="4182,2869" coordsize="10,20">
              <v:shape style="position:absolute;left:4182;top:2869;width:10;height:20" coordorigin="4182,2869" coordsize="10,20" path="m4182,2889l4191,2889,4191,2869,4182,2869,4182,2889xe" filled="true" fillcolor="#000000" stroked="false">
                <v:path arrowok="t"/>
                <v:fill type="solid"/>
              </v:shape>
            </v:group>
            <v:group style="position:absolute;left:4182;top:2889;width:10;height:20" coordorigin="4182,2889" coordsize="10,20">
              <v:shape style="position:absolute;left:4182;top:2889;width:10;height:20" coordorigin="4182,2889" coordsize="10,20" path="m4182,2908l4191,2908,4191,2889,4182,2889,4182,2908xe" filled="true" fillcolor="#000000" stroked="false">
                <v:path arrowok="t"/>
                <v:fill type="solid"/>
              </v:shape>
            </v:group>
            <v:group style="position:absolute;left:4182;top:2908;width:10;height:20" coordorigin="4182,2908" coordsize="10,20">
              <v:shape style="position:absolute;left:4182;top:2908;width:10;height:20" coordorigin="4182,2908" coordsize="10,20" path="m4182,2927l4191,2927,4191,2908,4182,2908,4182,2927xe" filled="true" fillcolor="#000000" stroked="false">
                <v:path arrowok="t"/>
                <v:fill type="solid"/>
              </v:shape>
            </v:group>
            <v:group style="position:absolute;left:4182;top:2927;width:10;height:20" coordorigin="4182,2927" coordsize="10,20">
              <v:shape style="position:absolute;left:4182;top:2927;width:10;height:20" coordorigin="4182,2927" coordsize="10,20" path="m4182,2946l4191,2946,4191,2927,4182,2927,4182,2946xe" filled="true" fillcolor="#000000" stroked="false">
                <v:path arrowok="t"/>
                <v:fill type="solid"/>
              </v:shape>
            </v:group>
            <v:group style="position:absolute;left:4182;top:2946;width:10;height:20" coordorigin="4182,2946" coordsize="10,20">
              <v:shape style="position:absolute;left:4182;top:2946;width:10;height:20" coordorigin="4182,2946" coordsize="10,20" path="m4182,2965l4191,2965,4191,2946,4182,2946,4182,2965xe" filled="true" fillcolor="#000000" stroked="false">
                <v:path arrowok="t"/>
                <v:fill type="solid"/>
              </v:shape>
            </v:group>
            <v:group style="position:absolute;left:4182;top:2965;width:10;height:20" coordorigin="4182,2965" coordsize="10,20">
              <v:shape style="position:absolute;left:4182;top:2965;width:10;height:20" coordorigin="4182,2965" coordsize="10,20" path="m4182,2985l4191,2985,4191,2965,4182,2965,4182,2985xe" filled="true" fillcolor="#000000" stroked="false">
                <v:path arrowok="t"/>
                <v:fill type="solid"/>
              </v:shape>
            </v:group>
            <v:group style="position:absolute;left:4182;top:2985;width:10;height:20" coordorigin="4182,2985" coordsize="10,20">
              <v:shape style="position:absolute;left:4182;top:2985;width:10;height:20" coordorigin="4182,2985" coordsize="10,20" path="m4182,3004l4191,3004,4191,2985,4182,2985,4182,3004xe" filled="true" fillcolor="#000000" stroked="false">
                <v:path arrowok="t"/>
                <v:fill type="solid"/>
              </v:shape>
            </v:group>
            <v:group style="position:absolute;left:4182;top:3004;width:10;height:20" coordorigin="4182,3004" coordsize="10,20">
              <v:shape style="position:absolute;left:4182;top:3004;width:10;height:20" coordorigin="4182,3004" coordsize="10,20" path="m4182,3023l4191,3023,4191,3004,4182,3004,4182,3023xe" filled="true" fillcolor="#000000" stroked="false">
                <v:path arrowok="t"/>
                <v:fill type="solid"/>
              </v:shape>
            </v:group>
            <v:group style="position:absolute;left:4182;top:3023;width:10;height:20" coordorigin="4182,3023" coordsize="10,20">
              <v:shape style="position:absolute;left:4182;top:3023;width:10;height:20" coordorigin="4182,3023" coordsize="10,20" path="m4182,3042l4191,3042,4191,3023,4182,3023,4182,3042xe" filled="true" fillcolor="#000000" stroked="false">
                <v:path arrowok="t"/>
                <v:fill type="solid"/>
              </v:shape>
            </v:group>
            <v:group style="position:absolute;left:4182;top:3042;width:10;height:20" coordorigin="4182,3042" coordsize="10,20">
              <v:shape style="position:absolute;left:4182;top:3042;width:10;height:20" coordorigin="4182,3042" coordsize="10,20" path="m4182,3061l4191,3061,4191,3042,4182,3042,4182,3061xe" filled="true" fillcolor="#000000" stroked="false">
                <v:path arrowok="t"/>
                <v:fill type="solid"/>
              </v:shape>
            </v:group>
            <v:group style="position:absolute;left:4182;top:3061;width:10;height:20" coordorigin="4182,3061" coordsize="10,20">
              <v:shape style="position:absolute;left:4182;top:3061;width:10;height:20" coordorigin="4182,3061" coordsize="10,20" path="m4182,3081l4191,3081,4191,3061,4182,3061,4182,3081xe" filled="true" fillcolor="#000000" stroked="false">
                <v:path arrowok="t"/>
                <v:fill type="solid"/>
              </v:shape>
            </v:group>
            <v:group style="position:absolute;left:4182;top:3081;width:10;height:20" coordorigin="4182,3081" coordsize="10,20">
              <v:shape style="position:absolute;left:4182;top:3081;width:10;height:20" coordorigin="4182,3081" coordsize="10,20" path="m4182,3100l4191,3100,4191,3081,4182,3081,4182,3100xe" filled="true" fillcolor="#000000" stroked="false">
                <v:path arrowok="t"/>
                <v:fill type="solid"/>
              </v:shape>
            </v:group>
            <v:group style="position:absolute;left:4182;top:3100;width:10;height:20" coordorigin="4182,3100" coordsize="10,20">
              <v:shape style="position:absolute;left:4182;top:3100;width:10;height:20" coordorigin="4182,3100" coordsize="10,20" path="m4182,3119l4191,3119,4191,3100,4182,3100,4182,3119xe" filled="true" fillcolor="#000000" stroked="false">
                <v:path arrowok="t"/>
                <v:fill type="solid"/>
              </v:shape>
            </v:group>
            <v:group style="position:absolute;left:4182;top:3119;width:10;height:20" coordorigin="4182,3119" coordsize="10,20">
              <v:shape style="position:absolute;left:4182;top:3119;width:10;height:20" coordorigin="4182,3119" coordsize="10,20" path="m4182,3138l4191,3138,4191,3119,4182,3119,4182,3138xe" filled="true" fillcolor="#000000" stroked="false">
                <v:path arrowok="t"/>
                <v:fill type="solid"/>
              </v:shape>
            </v:group>
            <v:group style="position:absolute;left:4182;top:3138;width:10;height:20" coordorigin="4182,3138" coordsize="10,20">
              <v:shape style="position:absolute;left:4182;top:3138;width:10;height:20" coordorigin="4182,3138" coordsize="10,20" path="m4182,3157l4191,3157,4191,3138,4182,3138,4182,3157xe" filled="true" fillcolor="#000000" stroked="false">
                <v:path arrowok="t"/>
                <v:fill type="solid"/>
              </v:shape>
            </v:group>
            <v:group style="position:absolute;left:4182;top:3157;width:10;height:20" coordorigin="4182,3157" coordsize="10,20">
              <v:shape style="position:absolute;left:4182;top:3157;width:10;height:20" coordorigin="4182,3157" coordsize="10,20" path="m4182,3177l4191,3177,4191,3157,4182,3157,4182,3177xe" filled="true" fillcolor="#000000" stroked="false">
                <v:path arrowok="t"/>
                <v:fill type="solid"/>
              </v:shape>
            </v:group>
            <v:group style="position:absolute;left:4182;top:3177;width:10;height:20" coordorigin="4182,3177" coordsize="10,20">
              <v:shape style="position:absolute;left:4182;top:3177;width:10;height:20" coordorigin="4182,3177" coordsize="10,20" path="m4182,3196l4191,3196,4191,3177,4182,3177,4182,3196xe" filled="true" fillcolor="#000000" stroked="false">
                <v:path arrowok="t"/>
                <v:fill type="solid"/>
              </v:shape>
            </v:group>
            <v:group style="position:absolute;left:4182;top:3198;width:10;height:2" coordorigin="4182,3198" coordsize="10,2">
              <v:shape style="position:absolute;left:4182;top:3198;width:10;height:2" coordorigin="4182,3198" coordsize="10,0" path="m4182,3198l4191,3198e" filled="false" stroked="true" strokeweight=".24002pt" strokecolor="#000000">
                <v:path arrowok="t"/>
              </v:shape>
            </v:group>
            <v:group style="position:absolute;left:5567;top:2869;width:10;height:20" coordorigin="5567,2869" coordsize="10,20">
              <v:shape style="position:absolute;left:5567;top:2869;width:10;height:20" coordorigin="5567,2869" coordsize="10,20" path="m5567,2889l5576,2889,5576,2869,5567,2869,5567,2889xe" filled="true" fillcolor="#000000" stroked="false">
                <v:path arrowok="t"/>
                <v:fill type="solid"/>
              </v:shape>
            </v:group>
            <v:group style="position:absolute;left:5567;top:2889;width:10;height:20" coordorigin="5567,2889" coordsize="10,20">
              <v:shape style="position:absolute;left:5567;top:2889;width:10;height:20" coordorigin="5567,2889" coordsize="10,20" path="m5567,2908l5576,2908,5576,2889,5567,2889,5567,2908xe" filled="true" fillcolor="#000000" stroked="false">
                <v:path arrowok="t"/>
                <v:fill type="solid"/>
              </v:shape>
            </v:group>
            <v:group style="position:absolute;left:5567;top:2908;width:10;height:20" coordorigin="5567,2908" coordsize="10,20">
              <v:shape style="position:absolute;left:5567;top:2908;width:10;height:20" coordorigin="5567,2908" coordsize="10,20" path="m5567,2927l5576,2927,5576,2908,5567,2908,5567,2927xe" filled="true" fillcolor="#000000" stroked="false">
                <v:path arrowok="t"/>
                <v:fill type="solid"/>
              </v:shape>
            </v:group>
            <v:group style="position:absolute;left:5567;top:2927;width:10;height:20" coordorigin="5567,2927" coordsize="10,20">
              <v:shape style="position:absolute;left:5567;top:2927;width:10;height:20" coordorigin="5567,2927" coordsize="10,20" path="m5567,2946l5576,2946,5576,2927,5567,2927,5567,2946xe" filled="true" fillcolor="#000000" stroked="false">
                <v:path arrowok="t"/>
                <v:fill type="solid"/>
              </v:shape>
            </v:group>
            <v:group style="position:absolute;left:5567;top:2946;width:10;height:20" coordorigin="5567,2946" coordsize="10,20">
              <v:shape style="position:absolute;left:5567;top:2946;width:10;height:20" coordorigin="5567,2946" coordsize="10,20" path="m5567,2965l5576,2965,5576,2946,5567,2946,5567,2965xe" filled="true" fillcolor="#000000" stroked="false">
                <v:path arrowok="t"/>
                <v:fill type="solid"/>
              </v:shape>
            </v:group>
            <v:group style="position:absolute;left:5567;top:2965;width:10;height:20" coordorigin="5567,2965" coordsize="10,20">
              <v:shape style="position:absolute;left:5567;top:2965;width:10;height:20" coordorigin="5567,2965" coordsize="10,20" path="m5567,2985l5576,2985,5576,2965,5567,2965,5567,2985xe" filled="true" fillcolor="#000000" stroked="false">
                <v:path arrowok="t"/>
                <v:fill type="solid"/>
              </v:shape>
            </v:group>
            <v:group style="position:absolute;left:5567;top:2985;width:10;height:20" coordorigin="5567,2985" coordsize="10,20">
              <v:shape style="position:absolute;left:5567;top:2985;width:10;height:20" coordorigin="5567,2985" coordsize="10,20" path="m5567,3004l5576,3004,5576,2985,5567,2985,5567,3004xe" filled="true" fillcolor="#000000" stroked="false">
                <v:path arrowok="t"/>
                <v:fill type="solid"/>
              </v:shape>
            </v:group>
            <v:group style="position:absolute;left:5567;top:3004;width:10;height:20" coordorigin="5567,3004" coordsize="10,20">
              <v:shape style="position:absolute;left:5567;top:3004;width:10;height:20" coordorigin="5567,3004" coordsize="10,20" path="m5567,3023l5576,3023,5576,3004,5567,3004,5567,3023xe" filled="true" fillcolor="#000000" stroked="false">
                <v:path arrowok="t"/>
                <v:fill type="solid"/>
              </v:shape>
            </v:group>
            <v:group style="position:absolute;left:5567;top:3023;width:10;height:20" coordorigin="5567,3023" coordsize="10,20">
              <v:shape style="position:absolute;left:5567;top:3023;width:10;height:20" coordorigin="5567,3023" coordsize="10,20" path="m5567,3042l5576,3042,5576,3023,5567,3023,5567,3042xe" filled="true" fillcolor="#000000" stroked="false">
                <v:path arrowok="t"/>
                <v:fill type="solid"/>
              </v:shape>
            </v:group>
            <v:group style="position:absolute;left:5567;top:3042;width:10;height:20" coordorigin="5567,3042" coordsize="10,20">
              <v:shape style="position:absolute;left:5567;top:3042;width:10;height:20" coordorigin="5567,3042" coordsize="10,20" path="m5567,3061l5576,3061,5576,3042,5567,3042,5567,3061xe" filled="true" fillcolor="#000000" stroked="false">
                <v:path arrowok="t"/>
                <v:fill type="solid"/>
              </v:shape>
            </v:group>
            <v:group style="position:absolute;left:5567;top:3061;width:10;height:20" coordorigin="5567,3061" coordsize="10,20">
              <v:shape style="position:absolute;left:5567;top:3061;width:10;height:20" coordorigin="5567,3061" coordsize="10,20" path="m5567,3081l5576,3081,5576,3061,5567,3061,5567,3081xe" filled="true" fillcolor="#000000" stroked="false">
                <v:path arrowok="t"/>
                <v:fill type="solid"/>
              </v:shape>
            </v:group>
            <v:group style="position:absolute;left:5567;top:3081;width:10;height:20" coordorigin="5567,3081" coordsize="10,20">
              <v:shape style="position:absolute;left:5567;top:3081;width:10;height:20" coordorigin="5567,3081" coordsize="10,20" path="m5567,3100l5576,3100,5576,3081,5567,3081,5567,3100xe" filled="true" fillcolor="#000000" stroked="false">
                <v:path arrowok="t"/>
                <v:fill type="solid"/>
              </v:shape>
            </v:group>
            <v:group style="position:absolute;left:5567;top:3100;width:10;height:20" coordorigin="5567,3100" coordsize="10,20">
              <v:shape style="position:absolute;left:5567;top:3100;width:10;height:20" coordorigin="5567,3100" coordsize="10,20" path="m5567,3119l5576,3119,5576,3100,5567,3100,5567,3119xe" filled="true" fillcolor="#000000" stroked="false">
                <v:path arrowok="t"/>
                <v:fill type="solid"/>
              </v:shape>
            </v:group>
            <v:group style="position:absolute;left:5567;top:3119;width:10;height:20" coordorigin="5567,3119" coordsize="10,20">
              <v:shape style="position:absolute;left:5567;top:3119;width:10;height:20" coordorigin="5567,3119" coordsize="10,20" path="m5567,3138l5576,3138,5576,3119,5567,3119,5567,3138xe" filled="true" fillcolor="#000000" stroked="false">
                <v:path arrowok="t"/>
                <v:fill type="solid"/>
              </v:shape>
            </v:group>
            <v:group style="position:absolute;left:5567;top:3138;width:10;height:20" coordorigin="5567,3138" coordsize="10,20">
              <v:shape style="position:absolute;left:5567;top:3138;width:10;height:20" coordorigin="5567,3138" coordsize="10,20" path="m5567,3157l5576,3157,5576,3138,5567,3138,5567,3157xe" filled="true" fillcolor="#000000" stroked="false">
                <v:path arrowok="t"/>
                <v:fill type="solid"/>
              </v:shape>
            </v:group>
            <v:group style="position:absolute;left:5567;top:3157;width:10;height:20" coordorigin="5567,3157" coordsize="10,20">
              <v:shape style="position:absolute;left:5567;top:3157;width:10;height:20" coordorigin="5567,3157" coordsize="10,20" path="m5567,3177l5576,3177,5576,3157,5567,3157,5567,3177xe" filled="true" fillcolor="#000000" stroked="false">
                <v:path arrowok="t"/>
                <v:fill type="solid"/>
              </v:shape>
            </v:group>
            <v:group style="position:absolute;left:5567;top:3177;width:10;height:20" coordorigin="5567,3177" coordsize="10,20">
              <v:shape style="position:absolute;left:5567;top:3177;width:10;height:20" coordorigin="5567,3177" coordsize="10,20" path="m5567,3196l5576,3196,5576,3177,5567,3177,5567,3196xe" filled="true" fillcolor="#000000" stroked="false">
                <v:path arrowok="t"/>
                <v:fill type="solid"/>
              </v:shape>
            </v:group>
            <v:group style="position:absolute;left:5567;top:3198;width:10;height:2" coordorigin="5567,3198" coordsize="10,2">
              <v:shape style="position:absolute;left:5567;top:3198;width:10;height:2" coordorigin="5567,3198" coordsize="10,0" path="m5567,3198l5576,3198e" filled="false" stroked="true" strokeweight=".24002pt" strokecolor="#000000">
                <v:path arrowok="t"/>
              </v:shape>
            </v:group>
            <v:group style="position:absolute;left:6630;top:2869;width:10;height:20" coordorigin="6630,2869" coordsize="10,20">
              <v:shape style="position:absolute;left:6630;top:2869;width:10;height:20" coordorigin="6630,2869" coordsize="10,20" path="m6630,2889l6640,2889,6640,2869,6630,2869,6630,2889xe" filled="true" fillcolor="#000000" stroked="false">
                <v:path arrowok="t"/>
                <v:fill type="solid"/>
              </v:shape>
            </v:group>
            <v:group style="position:absolute;left:6630;top:2889;width:10;height:20" coordorigin="6630,2889" coordsize="10,20">
              <v:shape style="position:absolute;left:6630;top:2889;width:10;height:20" coordorigin="6630,2889" coordsize="10,20" path="m6630,2908l6640,2908,6640,2889,6630,2889,6630,2908xe" filled="true" fillcolor="#000000" stroked="false">
                <v:path arrowok="t"/>
                <v:fill type="solid"/>
              </v:shape>
            </v:group>
            <v:group style="position:absolute;left:6630;top:2908;width:10;height:20" coordorigin="6630,2908" coordsize="10,20">
              <v:shape style="position:absolute;left:6630;top:2908;width:10;height:20" coordorigin="6630,2908" coordsize="10,20" path="m6630,2927l6640,2927,6640,2908,6630,2908,6630,2927xe" filled="true" fillcolor="#000000" stroked="false">
                <v:path arrowok="t"/>
                <v:fill type="solid"/>
              </v:shape>
            </v:group>
            <v:group style="position:absolute;left:6630;top:2927;width:10;height:20" coordorigin="6630,2927" coordsize="10,20">
              <v:shape style="position:absolute;left:6630;top:2927;width:10;height:20" coordorigin="6630,2927" coordsize="10,20" path="m6630,2946l6640,2946,6640,2927,6630,2927,6630,2946xe" filled="true" fillcolor="#000000" stroked="false">
                <v:path arrowok="t"/>
                <v:fill type="solid"/>
              </v:shape>
            </v:group>
            <v:group style="position:absolute;left:6630;top:2946;width:10;height:20" coordorigin="6630,2946" coordsize="10,20">
              <v:shape style="position:absolute;left:6630;top:2946;width:10;height:20" coordorigin="6630,2946" coordsize="10,20" path="m6630,2965l6640,2965,6640,2946,6630,2946,6630,2965xe" filled="true" fillcolor="#000000" stroked="false">
                <v:path arrowok="t"/>
                <v:fill type="solid"/>
              </v:shape>
            </v:group>
            <v:group style="position:absolute;left:6630;top:2965;width:10;height:20" coordorigin="6630,2965" coordsize="10,20">
              <v:shape style="position:absolute;left:6630;top:2965;width:10;height:20" coordorigin="6630,2965" coordsize="10,20" path="m6630,2985l6640,2985,6640,2965,6630,2965,6630,2985xe" filled="true" fillcolor="#000000" stroked="false">
                <v:path arrowok="t"/>
                <v:fill type="solid"/>
              </v:shape>
            </v:group>
            <v:group style="position:absolute;left:6630;top:2985;width:10;height:20" coordorigin="6630,2985" coordsize="10,20">
              <v:shape style="position:absolute;left:6630;top:2985;width:10;height:20" coordorigin="6630,2985" coordsize="10,20" path="m6630,3004l6640,3004,6640,2985,6630,2985,6630,3004xe" filled="true" fillcolor="#000000" stroked="false">
                <v:path arrowok="t"/>
                <v:fill type="solid"/>
              </v:shape>
            </v:group>
            <v:group style="position:absolute;left:6630;top:3004;width:10;height:20" coordorigin="6630,3004" coordsize="10,20">
              <v:shape style="position:absolute;left:6630;top:3004;width:10;height:20" coordorigin="6630,3004" coordsize="10,20" path="m6630,3023l6640,3023,6640,3004,6630,3004,6630,3023xe" filled="true" fillcolor="#000000" stroked="false">
                <v:path arrowok="t"/>
                <v:fill type="solid"/>
              </v:shape>
            </v:group>
            <v:group style="position:absolute;left:6630;top:3023;width:10;height:20" coordorigin="6630,3023" coordsize="10,20">
              <v:shape style="position:absolute;left:6630;top:3023;width:10;height:20" coordorigin="6630,3023" coordsize="10,20" path="m6630,3042l6640,3042,6640,3023,6630,3023,6630,3042xe" filled="true" fillcolor="#000000" stroked="false">
                <v:path arrowok="t"/>
                <v:fill type="solid"/>
              </v:shape>
            </v:group>
            <v:group style="position:absolute;left:6630;top:3042;width:10;height:20" coordorigin="6630,3042" coordsize="10,20">
              <v:shape style="position:absolute;left:6630;top:3042;width:10;height:20" coordorigin="6630,3042" coordsize="10,20" path="m6630,3061l6640,3061,6640,3042,6630,3042,6630,3061xe" filled="true" fillcolor="#000000" stroked="false">
                <v:path arrowok="t"/>
                <v:fill type="solid"/>
              </v:shape>
            </v:group>
            <v:group style="position:absolute;left:6630;top:3061;width:10;height:20" coordorigin="6630,3061" coordsize="10,20">
              <v:shape style="position:absolute;left:6630;top:3061;width:10;height:20" coordorigin="6630,3061" coordsize="10,20" path="m6630,3081l6640,3081,6640,3061,6630,3061,6630,3081xe" filled="true" fillcolor="#000000" stroked="false">
                <v:path arrowok="t"/>
                <v:fill type="solid"/>
              </v:shape>
            </v:group>
            <v:group style="position:absolute;left:6630;top:3081;width:10;height:20" coordorigin="6630,3081" coordsize="10,20">
              <v:shape style="position:absolute;left:6630;top:3081;width:10;height:20" coordorigin="6630,3081" coordsize="10,20" path="m6630,3100l6640,3100,6640,3081,6630,3081,6630,3100xe" filled="true" fillcolor="#000000" stroked="false">
                <v:path arrowok="t"/>
                <v:fill type="solid"/>
              </v:shape>
            </v:group>
            <v:group style="position:absolute;left:6630;top:3100;width:10;height:20" coordorigin="6630,3100" coordsize="10,20">
              <v:shape style="position:absolute;left:6630;top:3100;width:10;height:20" coordorigin="6630,3100" coordsize="10,20" path="m6630,3119l6640,3119,6640,3100,6630,3100,6630,3119xe" filled="true" fillcolor="#000000" stroked="false">
                <v:path arrowok="t"/>
                <v:fill type="solid"/>
              </v:shape>
            </v:group>
            <v:group style="position:absolute;left:6630;top:3119;width:10;height:20" coordorigin="6630,3119" coordsize="10,20">
              <v:shape style="position:absolute;left:6630;top:3119;width:10;height:20" coordorigin="6630,3119" coordsize="10,20" path="m6630,3138l6640,3138,6640,3119,6630,3119,6630,3138xe" filled="true" fillcolor="#000000" stroked="false">
                <v:path arrowok="t"/>
                <v:fill type="solid"/>
              </v:shape>
            </v:group>
            <v:group style="position:absolute;left:6630;top:3138;width:10;height:20" coordorigin="6630,3138" coordsize="10,20">
              <v:shape style="position:absolute;left:6630;top:3138;width:10;height:20" coordorigin="6630,3138" coordsize="10,20" path="m6630,3157l6640,3157,6640,3138,6630,3138,6630,3157xe" filled="true" fillcolor="#000000" stroked="false">
                <v:path arrowok="t"/>
                <v:fill type="solid"/>
              </v:shape>
            </v:group>
            <v:group style="position:absolute;left:6630;top:3157;width:10;height:20" coordorigin="6630,3157" coordsize="10,20">
              <v:shape style="position:absolute;left:6630;top:3157;width:10;height:20" coordorigin="6630,3157" coordsize="10,20" path="m6630,3177l6640,3177,6640,3157,6630,3157,6630,3177xe" filled="true" fillcolor="#000000" stroked="false">
                <v:path arrowok="t"/>
                <v:fill type="solid"/>
              </v:shape>
            </v:group>
            <v:group style="position:absolute;left:6630;top:3177;width:10;height:20" coordorigin="6630,3177" coordsize="10,20">
              <v:shape style="position:absolute;left:6630;top:3177;width:10;height:20" coordorigin="6630,3177" coordsize="10,20" path="m6630,3196l6640,3196,6640,3177,6630,3177,6630,3196xe" filled="true" fillcolor="#000000" stroked="false">
                <v:path arrowok="t"/>
                <v:fill type="solid"/>
              </v:shape>
            </v:group>
            <v:group style="position:absolute;left:6630;top:3198;width:10;height:2" coordorigin="6630,3198" coordsize="10,2">
              <v:shape style="position:absolute;left:6630;top:3198;width:10;height:2" coordorigin="6630,3198" coordsize="10,0" path="m6630,3198l6640,3198e" filled="false" stroked="true" strokeweight=".24002pt" strokecolor="#000000">
                <v:path arrowok="t"/>
              </v:shape>
            </v:group>
            <v:group style="position:absolute;left:7941;top:2869;width:10;height:20" coordorigin="7941,2869" coordsize="10,20">
              <v:shape style="position:absolute;left:7941;top:2869;width:10;height:20" coordorigin="7941,2869" coordsize="10,20" path="m7941,2889l7950,2889,7950,2869,7941,2869,7941,2889xe" filled="true" fillcolor="#000000" stroked="false">
                <v:path arrowok="t"/>
                <v:fill type="solid"/>
              </v:shape>
            </v:group>
            <v:group style="position:absolute;left:7941;top:2889;width:10;height:20" coordorigin="7941,2889" coordsize="10,20">
              <v:shape style="position:absolute;left:7941;top:2889;width:10;height:20" coordorigin="7941,2889" coordsize="10,20" path="m7941,2908l7950,2908,7950,2889,7941,2889,7941,2908xe" filled="true" fillcolor="#000000" stroked="false">
                <v:path arrowok="t"/>
                <v:fill type="solid"/>
              </v:shape>
            </v:group>
            <v:group style="position:absolute;left:7941;top:2908;width:10;height:20" coordorigin="7941,2908" coordsize="10,20">
              <v:shape style="position:absolute;left:7941;top:2908;width:10;height:20" coordorigin="7941,2908" coordsize="10,20" path="m7941,2927l7950,2927,7950,2908,7941,2908,7941,2927xe" filled="true" fillcolor="#000000" stroked="false">
                <v:path arrowok="t"/>
                <v:fill type="solid"/>
              </v:shape>
            </v:group>
            <v:group style="position:absolute;left:7941;top:2927;width:10;height:20" coordorigin="7941,2927" coordsize="10,20">
              <v:shape style="position:absolute;left:7941;top:2927;width:10;height:20" coordorigin="7941,2927" coordsize="10,20" path="m7941,2946l7950,2946,7950,2927,7941,2927,7941,2946xe" filled="true" fillcolor="#000000" stroked="false">
                <v:path arrowok="t"/>
                <v:fill type="solid"/>
              </v:shape>
            </v:group>
            <v:group style="position:absolute;left:7941;top:2946;width:10;height:20" coordorigin="7941,2946" coordsize="10,20">
              <v:shape style="position:absolute;left:7941;top:2946;width:10;height:20" coordorigin="7941,2946" coordsize="10,20" path="m7941,2965l7950,2965,7950,2946,7941,2946,7941,2965xe" filled="true" fillcolor="#000000" stroked="false">
                <v:path arrowok="t"/>
                <v:fill type="solid"/>
              </v:shape>
            </v:group>
            <v:group style="position:absolute;left:7941;top:2965;width:10;height:20" coordorigin="7941,2965" coordsize="10,20">
              <v:shape style="position:absolute;left:7941;top:2965;width:10;height:20" coordorigin="7941,2965" coordsize="10,20" path="m7941,2985l7950,2985,7950,2965,7941,2965,7941,2985xe" filled="true" fillcolor="#000000" stroked="false">
                <v:path arrowok="t"/>
                <v:fill type="solid"/>
              </v:shape>
            </v:group>
            <v:group style="position:absolute;left:7941;top:2985;width:10;height:20" coordorigin="7941,2985" coordsize="10,20">
              <v:shape style="position:absolute;left:7941;top:2985;width:10;height:20" coordorigin="7941,2985" coordsize="10,20" path="m7941,3004l7950,3004,7950,2985,7941,2985,7941,3004xe" filled="true" fillcolor="#000000" stroked="false">
                <v:path arrowok="t"/>
                <v:fill type="solid"/>
              </v:shape>
            </v:group>
            <v:group style="position:absolute;left:7941;top:3004;width:10;height:20" coordorigin="7941,3004" coordsize="10,20">
              <v:shape style="position:absolute;left:7941;top:3004;width:10;height:20" coordorigin="7941,3004" coordsize="10,20" path="m7941,3023l7950,3023,7950,3004,7941,3004,7941,3023xe" filled="true" fillcolor="#000000" stroked="false">
                <v:path arrowok="t"/>
                <v:fill type="solid"/>
              </v:shape>
            </v:group>
            <v:group style="position:absolute;left:7941;top:3023;width:10;height:20" coordorigin="7941,3023" coordsize="10,20">
              <v:shape style="position:absolute;left:7941;top:3023;width:10;height:20" coordorigin="7941,3023" coordsize="10,20" path="m7941,3042l7950,3042,7950,3023,7941,3023,7941,3042xe" filled="true" fillcolor="#000000" stroked="false">
                <v:path arrowok="t"/>
                <v:fill type="solid"/>
              </v:shape>
            </v:group>
            <v:group style="position:absolute;left:7941;top:3042;width:10;height:20" coordorigin="7941,3042" coordsize="10,20">
              <v:shape style="position:absolute;left:7941;top:3042;width:10;height:20" coordorigin="7941,3042" coordsize="10,20" path="m7941,3061l7950,3061,7950,3042,7941,3042,7941,3061xe" filled="true" fillcolor="#000000" stroked="false">
                <v:path arrowok="t"/>
                <v:fill type="solid"/>
              </v:shape>
            </v:group>
            <v:group style="position:absolute;left:7941;top:3061;width:10;height:20" coordorigin="7941,3061" coordsize="10,20">
              <v:shape style="position:absolute;left:7941;top:3061;width:10;height:20" coordorigin="7941,3061" coordsize="10,20" path="m7941,3081l7950,3081,7950,3061,7941,3061,7941,3081xe" filled="true" fillcolor="#000000" stroked="false">
                <v:path arrowok="t"/>
                <v:fill type="solid"/>
              </v:shape>
            </v:group>
            <v:group style="position:absolute;left:7941;top:3081;width:10;height:20" coordorigin="7941,3081" coordsize="10,20">
              <v:shape style="position:absolute;left:7941;top:3081;width:10;height:20" coordorigin="7941,3081" coordsize="10,20" path="m7941,3100l7950,3100,7950,3081,7941,3081,7941,3100xe" filled="true" fillcolor="#000000" stroked="false">
                <v:path arrowok="t"/>
                <v:fill type="solid"/>
              </v:shape>
            </v:group>
            <v:group style="position:absolute;left:7941;top:3100;width:10;height:20" coordorigin="7941,3100" coordsize="10,20">
              <v:shape style="position:absolute;left:7941;top:3100;width:10;height:20" coordorigin="7941,3100" coordsize="10,20" path="m7941,3119l7950,3119,7950,3100,7941,3100,7941,3119xe" filled="true" fillcolor="#000000" stroked="false">
                <v:path arrowok="t"/>
                <v:fill type="solid"/>
              </v:shape>
            </v:group>
            <v:group style="position:absolute;left:7941;top:3119;width:10;height:20" coordorigin="7941,3119" coordsize="10,20">
              <v:shape style="position:absolute;left:7941;top:3119;width:10;height:20" coordorigin="7941,3119" coordsize="10,20" path="m7941,3138l7950,3138,7950,3119,7941,3119,7941,3138xe" filled="true" fillcolor="#000000" stroked="false">
                <v:path arrowok="t"/>
                <v:fill type="solid"/>
              </v:shape>
            </v:group>
            <v:group style="position:absolute;left:7941;top:3138;width:10;height:20" coordorigin="7941,3138" coordsize="10,20">
              <v:shape style="position:absolute;left:7941;top:3138;width:10;height:20" coordorigin="7941,3138" coordsize="10,20" path="m7941,3157l7950,3157,7950,3138,7941,3138,7941,3157xe" filled="true" fillcolor="#000000" stroked="false">
                <v:path arrowok="t"/>
                <v:fill type="solid"/>
              </v:shape>
            </v:group>
            <v:group style="position:absolute;left:7941;top:3157;width:10;height:20" coordorigin="7941,3157" coordsize="10,20">
              <v:shape style="position:absolute;left:7941;top:3157;width:10;height:20" coordorigin="7941,3157" coordsize="10,20" path="m7941,3177l7950,3177,7950,3157,7941,3157,7941,3177xe" filled="true" fillcolor="#000000" stroked="false">
                <v:path arrowok="t"/>
                <v:fill type="solid"/>
              </v:shape>
            </v:group>
            <v:group style="position:absolute;left:7941;top:3177;width:10;height:20" coordorigin="7941,3177" coordsize="10,20">
              <v:shape style="position:absolute;left:7941;top:3177;width:10;height:20" coordorigin="7941,3177" coordsize="10,20" path="m7941,3196l7950,3196,7950,3177,7941,3177,7941,3196xe" filled="true" fillcolor="#000000" stroked="false">
                <v:path arrowok="t"/>
                <v:fill type="solid"/>
              </v:shape>
            </v:group>
            <v:group style="position:absolute;left:7941;top:3198;width:10;height:2" coordorigin="7941,3198" coordsize="10,2">
              <v:shape style="position:absolute;left:7941;top:3198;width:10;height:2" coordorigin="7941,3198" coordsize="10,0" path="m7941,3198l7950,3198e" filled="false" stroked="true" strokeweight=".24002pt" strokecolor="#000000">
                <v:path arrowok="t"/>
              </v:shape>
            </v:group>
            <v:group style="position:absolute;left:9333;top:2869;width:10;height:20" coordorigin="9333,2869" coordsize="10,20">
              <v:shape style="position:absolute;left:9333;top:2869;width:10;height:20" coordorigin="9333,2869" coordsize="10,20" path="m9333,2889l9343,2889,9343,2869,9333,2869,9333,2889xe" filled="true" fillcolor="#000000" stroked="false">
                <v:path arrowok="t"/>
                <v:fill type="solid"/>
              </v:shape>
            </v:group>
            <v:group style="position:absolute;left:9333;top:2889;width:10;height:20" coordorigin="9333,2889" coordsize="10,20">
              <v:shape style="position:absolute;left:9333;top:2889;width:10;height:20" coordorigin="9333,2889" coordsize="10,20" path="m9333,2908l9343,2908,9343,2889,9333,2889,9333,2908xe" filled="true" fillcolor="#000000" stroked="false">
                <v:path arrowok="t"/>
                <v:fill type="solid"/>
              </v:shape>
            </v:group>
            <v:group style="position:absolute;left:9333;top:2908;width:10;height:20" coordorigin="9333,2908" coordsize="10,20">
              <v:shape style="position:absolute;left:9333;top:2908;width:10;height:20" coordorigin="9333,2908" coordsize="10,20" path="m9333,2927l9343,2927,9343,2908,9333,2908,9333,2927xe" filled="true" fillcolor="#000000" stroked="false">
                <v:path arrowok="t"/>
                <v:fill type="solid"/>
              </v:shape>
            </v:group>
            <v:group style="position:absolute;left:9333;top:2927;width:10;height:20" coordorigin="9333,2927" coordsize="10,20">
              <v:shape style="position:absolute;left:9333;top:2927;width:10;height:20" coordorigin="9333,2927" coordsize="10,20" path="m9333,2946l9343,2946,9343,2927,9333,2927,9333,2946xe" filled="true" fillcolor="#000000" stroked="false">
                <v:path arrowok="t"/>
                <v:fill type="solid"/>
              </v:shape>
            </v:group>
            <v:group style="position:absolute;left:9333;top:2946;width:10;height:20" coordorigin="9333,2946" coordsize="10,20">
              <v:shape style="position:absolute;left:9333;top:2946;width:10;height:20" coordorigin="9333,2946" coordsize="10,20" path="m9333,2965l9343,2965,9343,2946,9333,2946,9333,2965xe" filled="true" fillcolor="#000000" stroked="false">
                <v:path arrowok="t"/>
                <v:fill type="solid"/>
              </v:shape>
            </v:group>
            <v:group style="position:absolute;left:9333;top:2965;width:10;height:20" coordorigin="9333,2965" coordsize="10,20">
              <v:shape style="position:absolute;left:9333;top:2965;width:10;height:20" coordorigin="9333,2965" coordsize="10,20" path="m9333,2985l9343,2985,9343,2965,9333,2965,9333,2985xe" filled="true" fillcolor="#000000" stroked="false">
                <v:path arrowok="t"/>
                <v:fill type="solid"/>
              </v:shape>
            </v:group>
            <v:group style="position:absolute;left:9333;top:2985;width:10;height:20" coordorigin="9333,2985" coordsize="10,20">
              <v:shape style="position:absolute;left:9333;top:2985;width:10;height:20" coordorigin="9333,2985" coordsize="10,20" path="m9333,3004l9343,3004,9343,2985,9333,2985,9333,3004xe" filled="true" fillcolor="#000000" stroked="false">
                <v:path arrowok="t"/>
                <v:fill type="solid"/>
              </v:shape>
            </v:group>
            <v:group style="position:absolute;left:9333;top:3004;width:10;height:20" coordorigin="9333,3004" coordsize="10,20">
              <v:shape style="position:absolute;left:9333;top:3004;width:10;height:20" coordorigin="9333,3004" coordsize="10,20" path="m9333,3023l9343,3023,9343,3004,9333,3004,9333,3023xe" filled="true" fillcolor="#000000" stroked="false">
                <v:path arrowok="t"/>
                <v:fill type="solid"/>
              </v:shape>
            </v:group>
            <v:group style="position:absolute;left:9333;top:3023;width:10;height:20" coordorigin="9333,3023" coordsize="10,20">
              <v:shape style="position:absolute;left:9333;top:3023;width:10;height:20" coordorigin="9333,3023" coordsize="10,20" path="m9333,3042l9343,3042,9343,3023,9333,3023,9333,3042xe" filled="true" fillcolor="#000000" stroked="false">
                <v:path arrowok="t"/>
                <v:fill type="solid"/>
              </v:shape>
            </v:group>
            <v:group style="position:absolute;left:9333;top:3042;width:10;height:20" coordorigin="9333,3042" coordsize="10,20">
              <v:shape style="position:absolute;left:9333;top:3042;width:10;height:20" coordorigin="9333,3042" coordsize="10,20" path="m9333,3061l9343,3061,9343,3042,9333,3042,9333,3061xe" filled="true" fillcolor="#000000" stroked="false">
                <v:path arrowok="t"/>
                <v:fill type="solid"/>
              </v:shape>
            </v:group>
            <v:group style="position:absolute;left:9333;top:3061;width:10;height:20" coordorigin="9333,3061" coordsize="10,20">
              <v:shape style="position:absolute;left:9333;top:3061;width:10;height:20" coordorigin="9333,3061" coordsize="10,20" path="m9333,3081l9343,3081,9343,3061,9333,3061,9333,3081xe" filled="true" fillcolor="#000000" stroked="false">
                <v:path arrowok="t"/>
                <v:fill type="solid"/>
              </v:shape>
            </v:group>
            <v:group style="position:absolute;left:9333;top:3081;width:10;height:20" coordorigin="9333,3081" coordsize="10,20">
              <v:shape style="position:absolute;left:9333;top:3081;width:10;height:20" coordorigin="9333,3081" coordsize="10,20" path="m9333,3100l9343,3100,9343,3081,9333,3081,9333,3100xe" filled="true" fillcolor="#000000" stroked="false">
                <v:path arrowok="t"/>
                <v:fill type="solid"/>
              </v:shape>
            </v:group>
            <v:group style="position:absolute;left:9333;top:3100;width:10;height:20" coordorigin="9333,3100" coordsize="10,20">
              <v:shape style="position:absolute;left:9333;top:3100;width:10;height:20" coordorigin="9333,3100" coordsize="10,20" path="m9333,3119l9343,3119,9343,3100,9333,3100,9333,3119xe" filled="true" fillcolor="#000000" stroked="false">
                <v:path arrowok="t"/>
                <v:fill type="solid"/>
              </v:shape>
            </v:group>
            <v:group style="position:absolute;left:9333;top:3119;width:10;height:20" coordorigin="9333,3119" coordsize="10,20">
              <v:shape style="position:absolute;left:9333;top:3119;width:10;height:20" coordorigin="9333,3119" coordsize="10,20" path="m9333,3138l9343,3138,9343,3119,9333,3119,9333,3138xe" filled="true" fillcolor="#000000" stroked="false">
                <v:path arrowok="t"/>
                <v:fill type="solid"/>
              </v:shape>
            </v:group>
            <v:group style="position:absolute;left:9333;top:3138;width:10;height:20" coordorigin="9333,3138" coordsize="10,20">
              <v:shape style="position:absolute;left:9333;top:3138;width:10;height:20" coordorigin="9333,3138" coordsize="10,20" path="m9333,3157l9343,3157,9343,3138,9333,3138,9333,3157xe" filled="true" fillcolor="#000000" stroked="false">
                <v:path arrowok="t"/>
                <v:fill type="solid"/>
              </v:shape>
            </v:group>
            <v:group style="position:absolute;left:9333;top:3157;width:10;height:20" coordorigin="9333,3157" coordsize="10,20">
              <v:shape style="position:absolute;left:9333;top:3157;width:10;height:20" coordorigin="9333,3157" coordsize="10,20" path="m9333,3177l9343,3177,9343,3157,9333,3157,9333,3177xe" filled="true" fillcolor="#000000" stroked="false">
                <v:path arrowok="t"/>
                <v:fill type="solid"/>
              </v:shape>
            </v:group>
            <v:group style="position:absolute;left:9333;top:3177;width:10;height:20" coordorigin="9333,3177" coordsize="10,20">
              <v:shape style="position:absolute;left:9333;top:3177;width:10;height:20" coordorigin="9333,3177" coordsize="10,20" path="m9333,3196l9343,3196,9343,3177,9333,3177,9333,3196xe" filled="true" fillcolor="#000000" stroked="false">
                <v:path arrowok="t"/>
                <v:fill type="solid"/>
              </v:shape>
            </v:group>
            <v:group style="position:absolute;left:9333;top:3198;width:10;height:2" coordorigin="9333,3198" coordsize="10,2">
              <v:shape style="position:absolute;left:9333;top:3198;width:10;height:2" coordorigin="9333,3198" coordsize="10,0" path="m9333,3198l9343,3198e" filled="false" stroked="true" strokeweight=".24002pt" strokecolor="#000000">
                <v:path arrowok="t"/>
              </v:shape>
              <v:shape style="position:absolute;left:1594;top:3201;width:1301;height:10" type="#_x0000_t75" stroked="false">
                <v:imagedata r:id="rId1078" o:title=""/>
              </v:shape>
              <v:shape style="position:absolute;left:2890;top:3201;width:1292;height:10" type="#_x0000_t75" stroked="false">
                <v:imagedata r:id="rId1079" o:title=""/>
              </v:shape>
              <v:shape style="position:absolute;left:4177;top:3201;width:1390;height:10" type="#_x0000_t75" stroked="false">
                <v:imagedata r:id="rId827" o:title=""/>
              </v:shape>
              <v:shape style="position:absolute;left:5562;top:3201;width:1068;height:10" type="#_x0000_t75" stroked="false">
                <v:imagedata r:id="rId1080" o:title=""/>
              </v:shape>
              <v:shape style="position:absolute;left:6625;top:3201;width:1315;height:10" type="#_x0000_t75" stroked="false">
                <v:imagedata r:id="rId1068" o:title=""/>
              </v:shape>
              <v:shape style="position:absolute;left:7936;top:3201;width:2662;height:10" type="#_x0000_t75" stroked="false">
                <v:imagedata r:id="rId1069" o:title=""/>
              </v:shape>
            </v:group>
            <v:group style="position:absolute;left:4182;top:3210;width:10;height:20" coordorigin="4182,3210" coordsize="10,20">
              <v:shape style="position:absolute;left:4182;top:3210;width:10;height:20" coordorigin="4182,3210" coordsize="10,20" path="m4182,3229l4191,3229,4191,3210,4182,3210,4182,3229xe" filled="true" fillcolor="#000000" stroked="false">
                <v:path arrowok="t"/>
                <v:fill type="solid"/>
              </v:shape>
            </v:group>
            <v:group style="position:absolute;left:4182;top:3229;width:10;height:20" coordorigin="4182,3229" coordsize="10,20">
              <v:shape style="position:absolute;left:4182;top:3229;width:10;height:20" coordorigin="4182,3229" coordsize="10,20" path="m4182,3249l4191,3249,4191,3229,4182,3229,4182,3249xe" filled="true" fillcolor="#000000" stroked="false">
                <v:path arrowok="t"/>
                <v:fill type="solid"/>
              </v:shape>
            </v:group>
            <v:group style="position:absolute;left:4182;top:3249;width:10;height:20" coordorigin="4182,3249" coordsize="10,20">
              <v:shape style="position:absolute;left:4182;top:3249;width:10;height:20" coordorigin="4182,3249" coordsize="10,20" path="m4182,3268l4191,3268,4191,3249,4182,3249,4182,3268xe" filled="true" fillcolor="#000000" stroked="false">
                <v:path arrowok="t"/>
                <v:fill type="solid"/>
              </v:shape>
            </v:group>
            <v:group style="position:absolute;left:4182;top:3268;width:10;height:20" coordorigin="4182,3268" coordsize="10,20">
              <v:shape style="position:absolute;left:4182;top:3268;width:10;height:20" coordorigin="4182,3268" coordsize="10,20" path="m4182,3287l4191,3287,4191,3268,4182,3268,4182,3287xe" filled="true" fillcolor="#000000" stroked="false">
                <v:path arrowok="t"/>
                <v:fill type="solid"/>
              </v:shape>
            </v:group>
            <v:group style="position:absolute;left:4182;top:3287;width:10;height:20" coordorigin="4182,3287" coordsize="10,20">
              <v:shape style="position:absolute;left:4182;top:3287;width:10;height:20" coordorigin="4182,3287" coordsize="10,20" path="m4182,3306l4191,3306,4191,3287,4182,3287,4182,3306xe" filled="true" fillcolor="#000000" stroked="false">
                <v:path arrowok="t"/>
                <v:fill type="solid"/>
              </v:shape>
            </v:group>
            <v:group style="position:absolute;left:4182;top:3306;width:10;height:20" coordorigin="4182,3306" coordsize="10,20">
              <v:shape style="position:absolute;left:4182;top:3306;width:10;height:20" coordorigin="4182,3306" coordsize="10,20" path="m4182,3325l4191,3325,4191,3306,4182,3306,4182,3325xe" filled="true" fillcolor="#000000" stroked="false">
                <v:path arrowok="t"/>
                <v:fill type="solid"/>
              </v:shape>
            </v:group>
            <v:group style="position:absolute;left:4182;top:3325;width:10;height:20" coordorigin="4182,3325" coordsize="10,20">
              <v:shape style="position:absolute;left:4182;top:3325;width:10;height:20" coordorigin="4182,3325" coordsize="10,20" path="m4182,3345l4191,3345,4191,3325,4182,3325,4182,3345xe" filled="true" fillcolor="#000000" stroked="false">
                <v:path arrowok="t"/>
                <v:fill type="solid"/>
              </v:shape>
            </v:group>
            <v:group style="position:absolute;left:4182;top:3345;width:10;height:20" coordorigin="4182,3345" coordsize="10,20">
              <v:shape style="position:absolute;left:4182;top:3345;width:10;height:20" coordorigin="4182,3345" coordsize="10,20" path="m4182,3364l4191,3364,4191,3345,4182,3345,4182,3364xe" filled="true" fillcolor="#000000" stroked="false">
                <v:path arrowok="t"/>
                <v:fill type="solid"/>
              </v:shape>
            </v:group>
            <v:group style="position:absolute;left:4182;top:3364;width:10;height:20" coordorigin="4182,3364" coordsize="10,20">
              <v:shape style="position:absolute;left:4182;top:3364;width:10;height:20" coordorigin="4182,3364" coordsize="10,20" path="m4182,3383l4191,3383,4191,3364,4182,3364,4182,3383xe" filled="true" fillcolor="#000000" stroked="false">
                <v:path arrowok="t"/>
                <v:fill type="solid"/>
              </v:shape>
            </v:group>
            <v:group style="position:absolute;left:4182;top:3383;width:10;height:20" coordorigin="4182,3383" coordsize="10,20">
              <v:shape style="position:absolute;left:4182;top:3383;width:10;height:20" coordorigin="4182,3383" coordsize="10,20" path="m4182,3402l4191,3402,4191,3383,4182,3383,4182,3402xe" filled="true" fillcolor="#000000" stroked="false">
                <v:path arrowok="t"/>
                <v:fill type="solid"/>
              </v:shape>
            </v:group>
            <v:group style="position:absolute;left:4182;top:3402;width:10;height:20" coordorigin="4182,3402" coordsize="10,20">
              <v:shape style="position:absolute;left:4182;top:3402;width:10;height:20" coordorigin="4182,3402" coordsize="10,20" path="m4182,3421l4191,3421,4191,3402,4182,3402,4182,3421xe" filled="true" fillcolor="#000000" stroked="false">
                <v:path arrowok="t"/>
                <v:fill type="solid"/>
              </v:shape>
            </v:group>
            <v:group style="position:absolute;left:4182;top:3421;width:10;height:20" coordorigin="4182,3421" coordsize="10,20">
              <v:shape style="position:absolute;left:4182;top:3421;width:10;height:20" coordorigin="4182,3421" coordsize="10,20" path="m4182,3441l4191,3441,4191,3421,4182,3421,4182,3441xe" filled="true" fillcolor="#000000" stroked="false">
                <v:path arrowok="t"/>
                <v:fill type="solid"/>
              </v:shape>
            </v:group>
            <v:group style="position:absolute;left:4182;top:3441;width:10;height:20" coordorigin="4182,3441" coordsize="10,20">
              <v:shape style="position:absolute;left:4182;top:3441;width:10;height:20" coordorigin="4182,3441" coordsize="10,20" path="m4182,3460l4191,3460,4191,3441,4182,3441,4182,3460xe" filled="true" fillcolor="#000000" stroked="false">
                <v:path arrowok="t"/>
                <v:fill type="solid"/>
              </v:shape>
            </v:group>
            <v:group style="position:absolute;left:4182;top:3460;width:10;height:20" coordorigin="4182,3460" coordsize="10,20">
              <v:shape style="position:absolute;left:4182;top:3460;width:10;height:20" coordorigin="4182,3460" coordsize="10,20" path="m4182,3479l4191,3479,4191,3460,4182,3460,4182,3479xe" filled="true" fillcolor="#000000" stroked="false">
                <v:path arrowok="t"/>
                <v:fill type="solid"/>
              </v:shape>
            </v:group>
            <v:group style="position:absolute;left:4182;top:3479;width:10;height:20" coordorigin="4182,3479" coordsize="10,20">
              <v:shape style="position:absolute;left:4182;top:3479;width:10;height:20" coordorigin="4182,3479" coordsize="10,20" path="m4182,3498l4191,3498,4191,3479,4182,3479,4182,3498xe" filled="true" fillcolor="#000000" stroked="false">
                <v:path arrowok="t"/>
                <v:fill type="solid"/>
              </v:shape>
            </v:group>
            <v:group style="position:absolute;left:4182;top:3498;width:10;height:20" coordorigin="4182,3498" coordsize="10,20">
              <v:shape style="position:absolute;left:4182;top:3498;width:10;height:20" coordorigin="4182,3498" coordsize="10,20" path="m4182,3517l4191,3517,4191,3498,4182,3498,4182,3517xe" filled="true" fillcolor="#000000" stroked="false">
                <v:path arrowok="t"/>
                <v:fill type="solid"/>
              </v:shape>
            </v:group>
            <v:group style="position:absolute;left:4182;top:3517;width:10;height:20" coordorigin="4182,3517" coordsize="10,20">
              <v:shape style="position:absolute;left:4182;top:3517;width:10;height:20" coordorigin="4182,3517" coordsize="10,20" path="m4182,3537l4191,3537,4191,3517,4182,3517,4182,3537xe" filled="true" fillcolor="#000000" stroked="false">
                <v:path arrowok="t"/>
                <v:fill type="solid"/>
              </v:shape>
            </v:group>
            <v:group style="position:absolute;left:5567;top:3210;width:10;height:20" coordorigin="5567,3210" coordsize="10,20">
              <v:shape style="position:absolute;left:5567;top:3210;width:10;height:20" coordorigin="5567,3210" coordsize="10,20" path="m5567,3229l5576,3229,5576,3210,5567,3210,5567,3229xe" filled="true" fillcolor="#000000" stroked="false">
                <v:path arrowok="t"/>
                <v:fill type="solid"/>
              </v:shape>
            </v:group>
            <v:group style="position:absolute;left:5567;top:3229;width:10;height:20" coordorigin="5567,3229" coordsize="10,20">
              <v:shape style="position:absolute;left:5567;top:3229;width:10;height:20" coordorigin="5567,3229" coordsize="10,20" path="m5567,3249l5576,3249,5576,3229,5567,3229,5567,3249xe" filled="true" fillcolor="#000000" stroked="false">
                <v:path arrowok="t"/>
                <v:fill type="solid"/>
              </v:shape>
            </v:group>
            <v:group style="position:absolute;left:5567;top:3249;width:10;height:20" coordorigin="5567,3249" coordsize="10,20">
              <v:shape style="position:absolute;left:5567;top:3249;width:10;height:20" coordorigin="5567,3249" coordsize="10,20" path="m5567,3268l5576,3268,5576,3249,5567,3249,5567,3268xe" filled="true" fillcolor="#000000" stroked="false">
                <v:path arrowok="t"/>
                <v:fill type="solid"/>
              </v:shape>
            </v:group>
            <v:group style="position:absolute;left:5567;top:3268;width:10;height:20" coordorigin="5567,3268" coordsize="10,20">
              <v:shape style="position:absolute;left:5567;top:3268;width:10;height:20" coordorigin="5567,3268" coordsize="10,20" path="m5567,3287l5576,3287,5576,3268,5567,3268,5567,3287xe" filled="true" fillcolor="#000000" stroked="false">
                <v:path arrowok="t"/>
                <v:fill type="solid"/>
              </v:shape>
            </v:group>
            <v:group style="position:absolute;left:5567;top:3287;width:10;height:20" coordorigin="5567,3287" coordsize="10,20">
              <v:shape style="position:absolute;left:5567;top:3287;width:10;height:20" coordorigin="5567,3287" coordsize="10,20" path="m5567,3306l5576,3306,5576,3287,5567,3287,5567,3306xe" filled="true" fillcolor="#000000" stroked="false">
                <v:path arrowok="t"/>
                <v:fill type="solid"/>
              </v:shape>
            </v:group>
            <v:group style="position:absolute;left:5567;top:3306;width:10;height:20" coordorigin="5567,3306" coordsize="10,20">
              <v:shape style="position:absolute;left:5567;top:3306;width:10;height:20" coordorigin="5567,3306" coordsize="10,20" path="m5567,3325l5576,3325,5576,3306,5567,3306,5567,3325xe" filled="true" fillcolor="#000000" stroked="false">
                <v:path arrowok="t"/>
                <v:fill type="solid"/>
              </v:shape>
            </v:group>
            <v:group style="position:absolute;left:5567;top:3325;width:10;height:20" coordorigin="5567,3325" coordsize="10,20">
              <v:shape style="position:absolute;left:5567;top:3325;width:10;height:20" coordorigin="5567,3325" coordsize="10,20" path="m5567,3345l5576,3345,5576,3325,5567,3325,5567,3345xe" filled="true" fillcolor="#000000" stroked="false">
                <v:path arrowok="t"/>
                <v:fill type="solid"/>
              </v:shape>
            </v:group>
            <v:group style="position:absolute;left:5567;top:3345;width:10;height:20" coordorigin="5567,3345" coordsize="10,20">
              <v:shape style="position:absolute;left:5567;top:3345;width:10;height:20" coordorigin="5567,3345" coordsize="10,20" path="m5567,3364l5576,3364,5576,3345,5567,3345,5567,3364xe" filled="true" fillcolor="#000000" stroked="false">
                <v:path arrowok="t"/>
                <v:fill type="solid"/>
              </v:shape>
            </v:group>
            <v:group style="position:absolute;left:5567;top:3364;width:10;height:20" coordorigin="5567,3364" coordsize="10,20">
              <v:shape style="position:absolute;left:5567;top:3364;width:10;height:20" coordorigin="5567,3364" coordsize="10,20" path="m5567,3383l5576,3383,5576,3364,5567,3364,5567,3383xe" filled="true" fillcolor="#000000" stroked="false">
                <v:path arrowok="t"/>
                <v:fill type="solid"/>
              </v:shape>
            </v:group>
            <v:group style="position:absolute;left:5567;top:3383;width:10;height:20" coordorigin="5567,3383" coordsize="10,20">
              <v:shape style="position:absolute;left:5567;top:3383;width:10;height:20" coordorigin="5567,3383" coordsize="10,20" path="m5567,3402l5576,3402,5576,3383,5567,3383,5567,3402xe" filled="true" fillcolor="#000000" stroked="false">
                <v:path arrowok="t"/>
                <v:fill type="solid"/>
              </v:shape>
            </v:group>
            <v:group style="position:absolute;left:5567;top:3402;width:10;height:20" coordorigin="5567,3402" coordsize="10,20">
              <v:shape style="position:absolute;left:5567;top:3402;width:10;height:20" coordorigin="5567,3402" coordsize="10,20" path="m5567,3421l5576,3421,5576,3402,5567,3402,5567,3421xe" filled="true" fillcolor="#000000" stroked="false">
                <v:path arrowok="t"/>
                <v:fill type="solid"/>
              </v:shape>
            </v:group>
            <v:group style="position:absolute;left:5567;top:3421;width:10;height:20" coordorigin="5567,3421" coordsize="10,20">
              <v:shape style="position:absolute;left:5567;top:3421;width:10;height:20" coordorigin="5567,3421" coordsize="10,20" path="m5567,3441l5576,3441,5576,3421,5567,3421,5567,3441xe" filled="true" fillcolor="#000000" stroked="false">
                <v:path arrowok="t"/>
                <v:fill type="solid"/>
              </v:shape>
            </v:group>
            <v:group style="position:absolute;left:5567;top:3441;width:10;height:20" coordorigin="5567,3441" coordsize="10,20">
              <v:shape style="position:absolute;left:5567;top:3441;width:10;height:20" coordorigin="5567,3441" coordsize="10,20" path="m5567,3460l5576,3460,5576,3441,5567,3441,5567,3460xe" filled="true" fillcolor="#000000" stroked="false">
                <v:path arrowok="t"/>
                <v:fill type="solid"/>
              </v:shape>
            </v:group>
            <v:group style="position:absolute;left:5567;top:3460;width:10;height:20" coordorigin="5567,3460" coordsize="10,20">
              <v:shape style="position:absolute;left:5567;top:3460;width:10;height:20" coordorigin="5567,3460" coordsize="10,20" path="m5567,3479l5576,3479,5576,3460,5567,3460,5567,3479xe" filled="true" fillcolor="#000000" stroked="false">
                <v:path arrowok="t"/>
                <v:fill type="solid"/>
              </v:shape>
            </v:group>
            <v:group style="position:absolute;left:5567;top:3479;width:10;height:20" coordorigin="5567,3479" coordsize="10,20">
              <v:shape style="position:absolute;left:5567;top:3479;width:10;height:20" coordorigin="5567,3479" coordsize="10,20" path="m5567,3498l5576,3498,5576,3479,5567,3479,5567,3498xe" filled="true" fillcolor="#000000" stroked="false">
                <v:path arrowok="t"/>
                <v:fill type="solid"/>
              </v:shape>
            </v:group>
            <v:group style="position:absolute;left:5567;top:3498;width:10;height:20" coordorigin="5567,3498" coordsize="10,20">
              <v:shape style="position:absolute;left:5567;top:3498;width:10;height:20" coordorigin="5567,3498" coordsize="10,20" path="m5567,3517l5576,3517,5576,3498,5567,3498,5567,3517xe" filled="true" fillcolor="#000000" stroked="false">
                <v:path arrowok="t"/>
                <v:fill type="solid"/>
              </v:shape>
            </v:group>
            <v:group style="position:absolute;left:5567;top:3517;width:10;height:20" coordorigin="5567,3517" coordsize="10,20">
              <v:shape style="position:absolute;left:5567;top:3517;width:10;height:20" coordorigin="5567,3517" coordsize="10,20" path="m5567,3537l5576,3537,5576,3517,5567,3517,5567,3537xe" filled="true" fillcolor="#000000" stroked="false">
                <v:path arrowok="t"/>
                <v:fill type="solid"/>
              </v:shape>
            </v:group>
            <v:group style="position:absolute;left:6630;top:3210;width:10;height:20" coordorigin="6630,3210" coordsize="10,20">
              <v:shape style="position:absolute;left:6630;top:3210;width:10;height:20" coordorigin="6630,3210" coordsize="10,20" path="m6630,3229l6640,3229,6640,3210,6630,3210,6630,3229xe" filled="true" fillcolor="#000000" stroked="false">
                <v:path arrowok="t"/>
                <v:fill type="solid"/>
              </v:shape>
            </v:group>
            <v:group style="position:absolute;left:6630;top:3229;width:10;height:20" coordorigin="6630,3229" coordsize="10,20">
              <v:shape style="position:absolute;left:6630;top:3229;width:10;height:20" coordorigin="6630,3229" coordsize="10,20" path="m6630,3249l6640,3249,6640,3229,6630,3229,6630,3249xe" filled="true" fillcolor="#000000" stroked="false">
                <v:path arrowok="t"/>
                <v:fill type="solid"/>
              </v:shape>
            </v:group>
            <v:group style="position:absolute;left:6630;top:3249;width:10;height:20" coordorigin="6630,3249" coordsize="10,20">
              <v:shape style="position:absolute;left:6630;top:3249;width:10;height:20" coordorigin="6630,3249" coordsize="10,20" path="m6630,3268l6640,3268,6640,3249,6630,3249,6630,3268xe" filled="true" fillcolor="#000000" stroked="false">
                <v:path arrowok="t"/>
                <v:fill type="solid"/>
              </v:shape>
            </v:group>
            <v:group style="position:absolute;left:6630;top:3268;width:10;height:20" coordorigin="6630,3268" coordsize="10,20">
              <v:shape style="position:absolute;left:6630;top:3268;width:10;height:20" coordorigin="6630,3268" coordsize="10,20" path="m6630,3287l6640,3287,6640,3268,6630,3268,6630,3287xe" filled="true" fillcolor="#000000" stroked="false">
                <v:path arrowok="t"/>
                <v:fill type="solid"/>
              </v:shape>
            </v:group>
            <v:group style="position:absolute;left:6630;top:3287;width:10;height:20" coordorigin="6630,3287" coordsize="10,20">
              <v:shape style="position:absolute;left:6630;top:3287;width:10;height:20" coordorigin="6630,3287" coordsize="10,20" path="m6630,3306l6640,3306,6640,3287,6630,3287,6630,3306xe" filled="true" fillcolor="#000000" stroked="false">
                <v:path arrowok="t"/>
                <v:fill type="solid"/>
              </v:shape>
            </v:group>
            <v:group style="position:absolute;left:6630;top:3306;width:10;height:20" coordorigin="6630,3306" coordsize="10,20">
              <v:shape style="position:absolute;left:6630;top:3306;width:10;height:20" coordorigin="6630,3306" coordsize="10,20" path="m6630,3325l6640,3325,6640,3306,6630,3306,6630,3325xe" filled="true" fillcolor="#000000" stroked="false">
                <v:path arrowok="t"/>
                <v:fill type="solid"/>
              </v:shape>
            </v:group>
            <v:group style="position:absolute;left:6630;top:3325;width:10;height:20" coordorigin="6630,3325" coordsize="10,20">
              <v:shape style="position:absolute;left:6630;top:3325;width:10;height:20" coordorigin="6630,3325" coordsize="10,20" path="m6630,3345l6640,3345,6640,3325,6630,3325,6630,3345xe" filled="true" fillcolor="#000000" stroked="false">
                <v:path arrowok="t"/>
                <v:fill type="solid"/>
              </v:shape>
            </v:group>
            <v:group style="position:absolute;left:6630;top:3345;width:10;height:20" coordorigin="6630,3345" coordsize="10,20">
              <v:shape style="position:absolute;left:6630;top:3345;width:10;height:20" coordorigin="6630,3345" coordsize="10,20" path="m6630,3364l6640,3364,6640,3345,6630,3345,6630,3364xe" filled="true" fillcolor="#000000" stroked="false">
                <v:path arrowok="t"/>
                <v:fill type="solid"/>
              </v:shape>
            </v:group>
            <v:group style="position:absolute;left:6630;top:3364;width:10;height:20" coordorigin="6630,3364" coordsize="10,20">
              <v:shape style="position:absolute;left:6630;top:3364;width:10;height:20" coordorigin="6630,3364" coordsize="10,20" path="m6630,3383l6640,3383,6640,3364,6630,3364,6630,3383xe" filled="true" fillcolor="#000000" stroked="false">
                <v:path arrowok="t"/>
                <v:fill type="solid"/>
              </v:shape>
            </v:group>
            <v:group style="position:absolute;left:6630;top:3383;width:10;height:20" coordorigin="6630,3383" coordsize="10,20">
              <v:shape style="position:absolute;left:6630;top:3383;width:10;height:20" coordorigin="6630,3383" coordsize="10,20" path="m6630,3402l6640,3402,6640,3383,6630,3383,6630,3402xe" filled="true" fillcolor="#000000" stroked="false">
                <v:path arrowok="t"/>
                <v:fill type="solid"/>
              </v:shape>
            </v:group>
            <v:group style="position:absolute;left:6630;top:3402;width:10;height:20" coordorigin="6630,3402" coordsize="10,20">
              <v:shape style="position:absolute;left:6630;top:3402;width:10;height:20" coordorigin="6630,3402" coordsize="10,20" path="m6630,3421l6640,3421,6640,3402,6630,3402,6630,3421xe" filled="true" fillcolor="#000000" stroked="false">
                <v:path arrowok="t"/>
                <v:fill type="solid"/>
              </v:shape>
            </v:group>
            <v:group style="position:absolute;left:6630;top:3421;width:10;height:20" coordorigin="6630,3421" coordsize="10,20">
              <v:shape style="position:absolute;left:6630;top:3421;width:10;height:20" coordorigin="6630,3421" coordsize="10,20" path="m6630,3441l6640,3441,6640,3421,6630,3421,6630,3441xe" filled="true" fillcolor="#000000" stroked="false">
                <v:path arrowok="t"/>
                <v:fill type="solid"/>
              </v:shape>
            </v:group>
            <v:group style="position:absolute;left:6630;top:3441;width:10;height:20" coordorigin="6630,3441" coordsize="10,20">
              <v:shape style="position:absolute;left:6630;top:3441;width:10;height:20" coordorigin="6630,3441" coordsize="10,20" path="m6630,3460l6640,3460,6640,3441,6630,3441,6630,3460xe" filled="true" fillcolor="#000000" stroked="false">
                <v:path arrowok="t"/>
                <v:fill type="solid"/>
              </v:shape>
            </v:group>
            <v:group style="position:absolute;left:6630;top:3460;width:10;height:20" coordorigin="6630,3460" coordsize="10,20">
              <v:shape style="position:absolute;left:6630;top:3460;width:10;height:20" coordorigin="6630,3460" coordsize="10,20" path="m6630,3479l6640,3479,6640,3460,6630,3460,6630,3479xe" filled="true" fillcolor="#000000" stroked="false">
                <v:path arrowok="t"/>
                <v:fill type="solid"/>
              </v:shape>
            </v:group>
            <v:group style="position:absolute;left:6630;top:3479;width:10;height:20" coordorigin="6630,3479" coordsize="10,20">
              <v:shape style="position:absolute;left:6630;top:3479;width:10;height:20" coordorigin="6630,3479" coordsize="10,20" path="m6630,3498l6640,3498,6640,3479,6630,3479,6630,3498xe" filled="true" fillcolor="#000000" stroked="false">
                <v:path arrowok="t"/>
                <v:fill type="solid"/>
              </v:shape>
            </v:group>
            <v:group style="position:absolute;left:6630;top:3498;width:10;height:20" coordorigin="6630,3498" coordsize="10,20">
              <v:shape style="position:absolute;left:6630;top:3498;width:10;height:20" coordorigin="6630,3498" coordsize="10,20" path="m6630,3517l6640,3517,6640,3498,6630,3498,6630,3517xe" filled="true" fillcolor="#000000" stroked="false">
                <v:path arrowok="t"/>
                <v:fill type="solid"/>
              </v:shape>
            </v:group>
            <v:group style="position:absolute;left:6630;top:3517;width:10;height:20" coordorigin="6630,3517" coordsize="10,20">
              <v:shape style="position:absolute;left:6630;top:3517;width:10;height:20" coordorigin="6630,3517" coordsize="10,20" path="m6630,3537l6640,3537,6640,3517,6630,3517,6630,3537xe" filled="true" fillcolor="#000000" stroked="false">
                <v:path arrowok="t"/>
                <v:fill type="solid"/>
              </v:shape>
            </v:group>
            <v:group style="position:absolute;left:7941;top:3210;width:10;height:20" coordorigin="7941,3210" coordsize="10,20">
              <v:shape style="position:absolute;left:7941;top:3210;width:10;height:20" coordorigin="7941,3210" coordsize="10,20" path="m7941,3229l7950,3229,7950,3210,7941,3210,7941,3229xe" filled="true" fillcolor="#000000" stroked="false">
                <v:path arrowok="t"/>
                <v:fill type="solid"/>
              </v:shape>
            </v:group>
            <v:group style="position:absolute;left:7941;top:3229;width:10;height:20" coordorigin="7941,3229" coordsize="10,20">
              <v:shape style="position:absolute;left:7941;top:3229;width:10;height:20" coordorigin="7941,3229" coordsize="10,20" path="m7941,3249l7950,3249,7950,3229,7941,3229,7941,3249xe" filled="true" fillcolor="#000000" stroked="false">
                <v:path arrowok="t"/>
                <v:fill type="solid"/>
              </v:shape>
            </v:group>
            <v:group style="position:absolute;left:7941;top:3249;width:10;height:20" coordorigin="7941,3249" coordsize="10,20">
              <v:shape style="position:absolute;left:7941;top:3249;width:10;height:20" coordorigin="7941,3249" coordsize="10,20" path="m7941,3268l7950,3268,7950,3249,7941,3249,7941,3268xe" filled="true" fillcolor="#000000" stroked="false">
                <v:path arrowok="t"/>
                <v:fill type="solid"/>
              </v:shape>
            </v:group>
            <v:group style="position:absolute;left:7941;top:3268;width:10;height:20" coordorigin="7941,3268" coordsize="10,20">
              <v:shape style="position:absolute;left:7941;top:3268;width:10;height:20" coordorigin="7941,3268" coordsize="10,20" path="m7941,3287l7950,3287,7950,3268,7941,3268,7941,3287xe" filled="true" fillcolor="#000000" stroked="false">
                <v:path arrowok="t"/>
                <v:fill type="solid"/>
              </v:shape>
            </v:group>
            <v:group style="position:absolute;left:7941;top:3287;width:10;height:20" coordorigin="7941,3287" coordsize="10,20">
              <v:shape style="position:absolute;left:7941;top:3287;width:10;height:20" coordorigin="7941,3287" coordsize="10,20" path="m7941,3306l7950,3306,7950,3287,7941,3287,7941,3306xe" filled="true" fillcolor="#000000" stroked="false">
                <v:path arrowok="t"/>
                <v:fill type="solid"/>
              </v:shape>
            </v:group>
            <v:group style="position:absolute;left:7941;top:3306;width:10;height:20" coordorigin="7941,3306" coordsize="10,20">
              <v:shape style="position:absolute;left:7941;top:3306;width:10;height:20" coordorigin="7941,3306" coordsize="10,20" path="m7941,3325l7950,3325,7950,3306,7941,3306,7941,3325xe" filled="true" fillcolor="#000000" stroked="false">
                <v:path arrowok="t"/>
                <v:fill type="solid"/>
              </v:shape>
            </v:group>
            <v:group style="position:absolute;left:7941;top:3325;width:10;height:20" coordorigin="7941,3325" coordsize="10,20">
              <v:shape style="position:absolute;left:7941;top:3325;width:10;height:20" coordorigin="7941,3325" coordsize="10,20" path="m7941,3345l7950,3345,7950,3325,7941,3325,7941,3345xe" filled="true" fillcolor="#000000" stroked="false">
                <v:path arrowok="t"/>
                <v:fill type="solid"/>
              </v:shape>
            </v:group>
            <v:group style="position:absolute;left:7941;top:3345;width:10;height:20" coordorigin="7941,3345" coordsize="10,20">
              <v:shape style="position:absolute;left:7941;top:3345;width:10;height:20" coordorigin="7941,3345" coordsize="10,20" path="m7941,3364l7950,3364,7950,3345,7941,3345,7941,3364xe" filled="true" fillcolor="#000000" stroked="false">
                <v:path arrowok="t"/>
                <v:fill type="solid"/>
              </v:shape>
            </v:group>
            <v:group style="position:absolute;left:7941;top:3364;width:10;height:20" coordorigin="7941,3364" coordsize="10,20">
              <v:shape style="position:absolute;left:7941;top:3364;width:10;height:20" coordorigin="7941,3364" coordsize="10,20" path="m7941,3383l7950,3383,7950,3364,7941,3364,7941,3383xe" filled="true" fillcolor="#000000" stroked="false">
                <v:path arrowok="t"/>
                <v:fill type="solid"/>
              </v:shape>
            </v:group>
            <v:group style="position:absolute;left:7941;top:3383;width:10;height:20" coordorigin="7941,3383" coordsize="10,20">
              <v:shape style="position:absolute;left:7941;top:3383;width:10;height:20" coordorigin="7941,3383" coordsize="10,20" path="m7941,3402l7950,3402,7950,3383,7941,3383,7941,3402xe" filled="true" fillcolor="#000000" stroked="false">
                <v:path arrowok="t"/>
                <v:fill type="solid"/>
              </v:shape>
            </v:group>
            <v:group style="position:absolute;left:7941;top:3402;width:10;height:20" coordorigin="7941,3402" coordsize="10,20">
              <v:shape style="position:absolute;left:7941;top:3402;width:10;height:20" coordorigin="7941,3402" coordsize="10,20" path="m7941,3421l7950,3421,7950,3402,7941,3402,7941,3421xe" filled="true" fillcolor="#000000" stroked="false">
                <v:path arrowok="t"/>
                <v:fill type="solid"/>
              </v:shape>
            </v:group>
            <v:group style="position:absolute;left:7941;top:3421;width:10;height:20" coordorigin="7941,3421" coordsize="10,20">
              <v:shape style="position:absolute;left:7941;top:3421;width:10;height:20" coordorigin="7941,3421" coordsize="10,20" path="m7941,3441l7950,3441,7950,3421,7941,3421,7941,3441xe" filled="true" fillcolor="#000000" stroked="false">
                <v:path arrowok="t"/>
                <v:fill type="solid"/>
              </v:shape>
            </v:group>
            <v:group style="position:absolute;left:7941;top:3441;width:10;height:20" coordorigin="7941,3441" coordsize="10,20">
              <v:shape style="position:absolute;left:7941;top:3441;width:10;height:20" coordorigin="7941,3441" coordsize="10,20" path="m7941,3460l7950,3460,7950,3441,7941,3441,7941,3460xe" filled="true" fillcolor="#000000" stroked="false">
                <v:path arrowok="t"/>
                <v:fill type="solid"/>
              </v:shape>
            </v:group>
            <v:group style="position:absolute;left:7941;top:3460;width:10;height:20" coordorigin="7941,3460" coordsize="10,20">
              <v:shape style="position:absolute;left:7941;top:3460;width:10;height:20" coordorigin="7941,3460" coordsize="10,20" path="m7941,3479l7950,3479,7950,3460,7941,3460,7941,3479xe" filled="true" fillcolor="#000000" stroked="false">
                <v:path arrowok="t"/>
                <v:fill type="solid"/>
              </v:shape>
            </v:group>
            <v:group style="position:absolute;left:7941;top:3479;width:10;height:20" coordorigin="7941,3479" coordsize="10,20">
              <v:shape style="position:absolute;left:7941;top:3479;width:10;height:20" coordorigin="7941,3479" coordsize="10,20" path="m7941,3498l7950,3498,7950,3479,7941,3479,7941,3498xe" filled="true" fillcolor="#000000" stroked="false">
                <v:path arrowok="t"/>
                <v:fill type="solid"/>
              </v:shape>
            </v:group>
            <v:group style="position:absolute;left:7941;top:3498;width:10;height:20" coordorigin="7941,3498" coordsize="10,20">
              <v:shape style="position:absolute;left:7941;top:3498;width:10;height:20" coordorigin="7941,3498" coordsize="10,20" path="m7941,3517l7950,3517,7950,3498,7941,3498,7941,3517xe" filled="true" fillcolor="#000000" stroked="false">
                <v:path arrowok="t"/>
                <v:fill type="solid"/>
              </v:shape>
            </v:group>
            <v:group style="position:absolute;left:7941;top:3517;width:10;height:20" coordorigin="7941,3517" coordsize="10,20">
              <v:shape style="position:absolute;left:7941;top:3517;width:10;height:20" coordorigin="7941,3517" coordsize="10,20" path="m7941,3537l7950,3537,7950,3517,7941,3517,7941,3537xe" filled="true" fillcolor="#000000" stroked="false">
                <v:path arrowok="t"/>
                <v:fill type="solid"/>
              </v:shape>
            </v:group>
            <v:group style="position:absolute;left:9333;top:3210;width:10;height:20" coordorigin="9333,3210" coordsize="10,20">
              <v:shape style="position:absolute;left:9333;top:3210;width:10;height:20" coordorigin="9333,3210" coordsize="10,20" path="m9333,3229l9343,3229,9343,3210,9333,3210,9333,3229xe" filled="true" fillcolor="#000000" stroked="false">
                <v:path arrowok="t"/>
                <v:fill type="solid"/>
              </v:shape>
            </v:group>
            <v:group style="position:absolute;left:9333;top:3229;width:10;height:20" coordorigin="9333,3229" coordsize="10,20">
              <v:shape style="position:absolute;left:9333;top:3229;width:10;height:20" coordorigin="9333,3229" coordsize="10,20" path="m9333,3249l9343,3249,9343,3229,9333,3229,9333,3249xe" filled="true" fillcolor="#000000" stroked="false">
                <v:path arrowok="t"/>
                <v:fill type="solid"/>
              </v:shape>
            </v:group>
            <v:group style="position:absolute;left:9333;top:3249;width:10;height:20" coordorigin="9333,3249" coordsize="10,20">
              <v:shape style="position:absolute;left:9333;top:3249;width:10;height:20" coordorigin="9333,3249" coordsize="10,20" path="m9333,3268l9343,3268,9343,3249,9333,3249,9333,3268xe" filled="true" fillcolor="#000000" stroked="false">
                <v:path arrowok="t"/>
                <v:fill type="solid"/>
              </v:shape>
            </v:group>
            <v:group style="position:absolute;left:9333;top:3268;width:10;height:20" coordorigin="9333,3268" coordsize="10,20">
              <v:shape style="position:absolute;left:9333;top:3268;width:10;height:20" coordorigin="9333,3268" coordsize="10,20" path="m9333,3287l9343,3287,9343,3268,9333,3268,9333,3287xe" filled="true" fillcolor="#000000" stroked="false">
                <v:path arrowok="t"/>
                <v:fill type="solid"/>
              </v:shape>
            </v:group>
            <v:group style="position:absolute;left:9333;top:3287;width:10;height:20" coordorigin="9333,3287" coordsize="10,20">
              <v:shape style="position:absolute;left:9333;top:3287;width:10;height:20" coordorigin="9333,3287" coordsize="10,20" path="m9333,3306l9343,3306,9343,3287,9333,3287,9333,3306xe" filled="true" fillcolor="#000000" stroked="false">
                <v:path arrowok="t"/>
                <v:fill type="solid"/>
              </v:shape>
            </v:group>
            <v:group style="position:absolute;left:9333;top:3306;width:10;height:20" coordorigin="9333,3306" coordsize="10,20">
              <v:shape style="position:absolute;left:9333;top:3306;width:10;height:20" coordorigin="9333,3306" coordsize="10,20" path="m9333,3325l9343,3325,9343,3306,9333,3306,9333,3325xe" filled="true" fillcolor="#000000" stroked="false">
                <v:path arrowok="t"/>
                <v:fill type="solid"/>
              </v:shape>
            </v:group>
            <v:group style="position:absolute;left:9333;top:3325;width:10;height:20" coordorigin="9333,3325" coordsize="10,20">
              <v:shape style="position:absolute;left:9333;top:3325;width:10;height:20" coordorigin="9333,3325" coordsize="10,20" path="m9333,3345l9343,3345,9343,3325,9333,3325,9333,3345xe" filled="true" fillcolor="#000000" stroked="false">
                <v:path arrowok="t"/>
                <v:fill type="solid"/>
              </v:shape>
            </v:group>
            <v:group style="position:absolute;left:9333;top:3345;width:10;height:20" coordorigin="9333,3345" coordsize="10,20">
              <v:shape style="position:absolute;left:9333;top:3345;width:10;height:20" coordorigin="9333,3345" coordsize="10,20" path="m9333,3364l9343,3364,9343,3345,9333,3345,9333,3364xe" filled="true" fillcolor="#000000" stroked="false">
                <v:path arrowok="t"/>
                <v:fill type="solid"/>
              </v:shape>
            </v:group>
            <v:group style="position:absolute;left:9333;top:3364;width:10;height:20" coordorigin="9333,3364" coordsize="10,20">
              <v:shape style="position:absolute;left:9333;top:3364;width:10;height:20" coordorigin="9333,3364" coordsize="10,20" path="m9333,3383l9343,3383,9343,3364,9333,3364,9333,3383xe" filled="true" fillcolor="#000000" stroked="false">
                <v:path arrowok="t"/>
                <v:fill type="solid"/>
              </v:shape>
            </v:group>
            <v:group style="position:absolute;left:9333;top:3383;width:10;height:20" coordorigin="9333,3383" coordsize="10,20">
              <v:shape style="position:absolute;left:9333;top:3383;width:10;height:20" coordorigin="9333,3383" coordsize="10,20" path="m9333,3402l9343,3402,9343,3383,9333,3383,9333,3402xe" filled="true" fillcolor="#000000" stroked="false">
                <v:path arrowok="t"/>
                <v:fill type="solid"/>
              </v:shape>
            </v:group>
            <v:group style="position:absolute;left:9333;top:3402;width:10;height:20" coordorigin="9333,3402" coordsize="10,20">
              <v:shape style="position:absolute;left:9333;top:3402;width:10;height:20" coordorigin="9333,3402" coordsize="10,20" path="m9333,3421l9343,3421,9343,3402,9333,3402,9333,3421xe" filled="true" fillcolor="#000000" stroked="false">
                <v:path arrowok="t"/>
                <v:fill type="solid"/>
              </v:shape>
            </v:group>
            <v:group style="position:absolute;left:9333;top:3421;width:10;height:20" coordorigin="9333,3421" coordsize="10,20">
              <v:shape style="position:absolute;left:9333;top:3421;width:10;height:20" coordorigin="9333,3421" coordsize="10,20" path="m9333,3441l9343,3441,9343,3421,9333,3421,9333,3441xe" filled="true" fillcolor="#000000" stroked="false">
                <v:path arrowok="t"/>
                <v:fill type="solid"/>
              </v:shape>
            </v:group>
            <v:group style="position:absolute;left:9333;top:3441;width:10;height:20" coordorigin="9333,3441" coordsize="10,20">
              <v:shape style="position:absolute;left:9333;top:3441;width:10;height:20" coordorigin="9333,3441" coordsize="10,20" path="m9333,3460l9343,3460,9343,3441,9333,3441,9333,3460xe" filled="true" fillcolor="#000000" stroked="false">
                <v:path arrowok="t"/>
                <v:fill type="solid"/>
              </v:shape>
            </v:group>
            <v:group style="position:absolute;left:9333;top:3460;width:10;height:20" coordorigin="9333,3460" coordsize="10,20">
              <v:shape style="position:absolute;left:9333;top:3460;width:10;height:20" coordorigin="9333,3460" coordsize="10,20" path="m9333,3479l9343,3479,9343,3460,9333,3460,9333,3479xe" filled="true" fillcolor="#000000" stroked="false">
                <v:path arrowok="t"/>
                <v:fill type="solid"/>
              </v:shape>
            </v:group>
            <v:group style="position:absolute;left:9333;top:3479;width:10;height:20" coordorigin="9333,3479" coordsize="10,20">
              <v:shape style="position:absolute;left:9333;top:3479;width:10;height:20" coordorigin="9333,3479" coordsize="10,20" path="m9333,3498l9343,3498,9343,3479,9333,3479,9333,3498xe" filled="true" fillcolor="#000000" stroked="false">
                <v:path arrowok="t"/>
                <v:fill type="solid"/>
              </v:shape>
            </v:group>
            <v:group style="position:absolute;left:9333;top:3498;width:10;height:20" coordorigin="9333,3498" coordsize="10,20">
              <v:shape style="position:absolute;left:9333;top:3498;width:10;height:20" coordorigin="9333,3498" coordsize="10,20" path="m9333,3517l9343,3517,9343,3498,9333,3498,9333,3517xe" filled="true" fillcolor="#000000" stroked="false">
                <v:path arrowok="t"/>
                <v:fill type="solid"/>
              </v:shape>
            </v:group>
            <v:group style="position:absolute;left:9333;top:3517;width:10;height:20" coordorigin="9333,3517" coordsize="10,20">
              <v:shape style="position:absolute;left:9333;top:3517;width:10;height:20" coordorigin="9333,3517" coordsize="10,20" path="m9333,3537l9343,3537,9343,3517,9333,3517,9333,3537xe" filled="true" fillcolor="#000000" stroked="false">
                <v:path arrowok="t"/>
                <v:fill type="solid"/>
              </v:shape>
              <v:shape style="position:absolute;left:1594;top:3441;width:1320;height:110" type="#_x0000_t75" stroked="false">
                <v:imagedata r:id="rId1070" o:title=""/>
              </v:shape>
              <v:shape style="position:absolute;left:2890;top:3537;width:1301;height:14" type="#_x0000_t75" stroked="false">
                <v:imagedata r:id="rId1071" o:title=""/>
              </v:shape>
              <v:shape style="position:absolute;left:4177;top:3537;width:1399;height:14" type="#_x0000_t75" stroked="false">
                <v:imagedata r:id="rId446" o:title=""/>
              </v:shape>
              <v:shape style="position:absolute;left:5562;top:3537;width:1078;height:14" type="#_x0000_t75" stroked="false">
                <v:imagedata r:id="rId1072" o:title=""/>
              </v:shape>
              <v:shape style="position:absolute;left:6625;top:3537;width:1325;height:14" type="#_x0000_t75" stroked="false">
                <v:imagedata r:id="rId1081" o:title=""/>
              </v:shape>
              <v:shape style="position:absolute;left:7936;top:3537;width:1407;height:14" type="#_x0000_t75" stroked="false">
                <v:imagedata r:id="rId1082" o:title=""/>
              </v:shape>
              <v:shape style="position:absolute;left:9328;top:3541;width:1270;height:10" type="#_x0000_t75" stroked="false">
                <v:imagedata r:id="rId440" o:title=""/>
              </v:shape>
            </v:group>
            <v:group style="position:absolute;left:4182;top:3551;width:10;height:20" coordorigin="4182,3551" coordsize="10,20">
              <v:shape style="position:absolute;left:4182;top:3551;width:10;height:20" coordorigin="4182,3551" coordsize="10,20" path="m4182,3570l4191,3570,4191,3551,4182,3551,4182,3570xe" filled="true" fillcolor="#000000" stroked="false">
                <v:path arrowok="t"/>
                <v:fill type="solid"/>
              </v:shape>
            </v:group>
            <v:group style="position:absolute;left:4182;top:3570;width:10;height:20" coordorigin="4182,3570" coordsize="10,20">
              <v:shape style="position:absolute;left:4182;top:3570;width:10;height:20" coordorigin="4182,3570" coordsize="10,20" path="m4182,3589l4191,3589,4191,3570,4182,3570,4182,3589xe" filled="true" fillcolor="#000000" stroked="false">
                <v:path arrowok="t"/>
                <v:fill type="solid"/>
              </v:shape>
            </v:group>
            <v:group style="position:absolute;left:4182;top:3589;width:10;height:20" coordorigin="4182,3589" coordsize="10,20">
              <v:shape style="position:absolute;left:4182;top:3589;width:10;height:20" coordorigin="4182,3589" coordsize="10,20" path="m4182,3609l4191,3609,4191,3589,4182,3589,4182,3609xe" filled="true" fillcolor="#000000" stroked="false">
                <v:path arrowok="t"/>
                <v:fill type="solid"/>
              </v:shape>
            </v:group>
            <v:group style="position:absolute;left:4182;top:3609;width:10;height:20" coordorigin="4182,3609" coordsize="10,20">
              <v:shape style="position:absolute;left:4182;top:3609;width:10;height:20" coordorigin="4182,3609" coordsize="10,20" path="m4182,3628l4191,3628,4191,3609,4182,3609,4182,3628xe" filled="true" fillcolor="#000000" stroked="false">
                <v:path arrowok="t"/>
                <v:fill type="solid"/>
              </v:shape>
            </v:group>
            <v:group style="position:absolute;left:4182;top:3628;width:10;height:20" coordorigin="4182,3628" coordsize="10,20">
              <v:shape style="position:absolute;left:4182;top:3628;width:10;height:20" coordorigin="4182,3628" coordsize="10,20" path="m4182,3647l4191,3647,4191,3628,4182,3628,4182,3647xe" filled="true" fillcolor="#000000" stroked="false">
                <v:path arrowok="t"/>
                <v:fill type="solid"/>
              </v:shape>
            </v:group>
            <v:group style="position:absolute;left:4182;top:3647;width:10;height:20" coordorigin="4182,3647" coordsize="10,20">
              <v:shape style="position:absolute;left:4182;top:3647;width:10;height:20" coordorigin="4182,3647" coordsize="10,20" path="m4182,3666l4191,3666,4191,3647,4182,3647,4182,3666xe" filled="true" fillcolor="#000000" stroked="false">
                <v:path arrowok="t"/>
                <v:fill type="solid"/>
              </v:shape>
            </v:group>
            <v:group style="position:absolute;left:4182;top:3666;width:10;height:20" coordorigin="4182,3666" coordsize="10,20">
              <v:shape style="position:absolute;left:4182;top:3666;width:10;height:20" coordorigin="4182,3666" coordsize="10,20" path="m4182,3685l4191,3685,4191,3666,4182,3666,4182,3685xe" filled="true" fillcolor="#000000" stroked="false">
                <v:path arrowok="t"/>
                <v:fill type="solid"/>
              </v:shape>
            </v:group>
            <v:group style="position:absolute;left:4182;top:3685;width:10;height:20" coordorigin="4182,3685" coordsize="10,20">
              <v:shape style="position:absolute;left:4182;top:3685;width:10;height:20" coordorigin="4182,3685" coordsize="10,20" path="m4182,3705l4191,3705,4191,3685,4182,3685,4182,3705xe" filled="true" fillcolor="#000000" stroked="false">
                <v:path arrowok="t"/>
                <v:fill type="solid"/>
              </v:shape>
            </v:group>
            <v:group style="position:absolute;left:4182;top:3705;width:10;height:20" coordorigin="4182,3705" coordsize="10,20">
              <v:shape style="position:absolute;left:4182;top:3705;width:10;height:20" coordorigin="4182,3705" coordsize="10,20" path="m4182,3724l4191,3724,4191,3705,4182,3705,4182,3724xe" filled="true" fillcolor="#000000" stroked="false">
                <v:path arrowok="t"/>
                <v:fill type="solid"/>
              </v:shape>
            </v:group>
            <v:group style="position:absolute;left:4182;top:3724;width:10;height:20" coordorigin="4182,3724" coordsize="10,20">
              <v:shape style="position:absolute;left:4182;top:3724;width:10;height:20" coordorigin="4182,3724" coordsize="10,20" path="m4182,3743l4191,3743,4191,3724,4182,3724,4182,3743xe" filled="true" fillcolor="#000000" stroked="false">
                <v:path arrowok="t"/>
                <v:fill type="solid"/>
              </v:shape>
            </v:group>
            <v:group style="position:absolute;left:4182;top:3743;width:10;height:20" coordorigin="4182,3743" coordsize="10,20">
              <v:shape style="position:absolute;left:4182;top:3743;width:10;height:20" coordorigin="4182,3743" coordsize="10,20" path="m4182,3762l4191,3762,4191,3743,4182,3743,4182,3762xe" filled="true" fillcolor="#000000" stroked="false">
                <v:path arrowok="t"/>
                <v:fill type="solid"/>
              </v:shape>
            </v:group>
            <v:group style="position:absolute;left:4182;top:3762;width:10;height:20" coordorigin="4182,3762" coordsize="10,20">
              <v:shape style="position:absolute;left:4182;top:3762;width:10;height:20" coordorigin="4182,3762" coordsize="10,20" path="m4182,3781l4191,3781,4191,3762,4182,3762,4182,3781xe" filled="true" fillcolor="#000000" stroked="false">
                <v:path arrowok="t"/>
                <v:fill type="solid"/>
              </v:shape>
            </v:group>
            <v:group style="position:absolute;left:4182;top:3781;width:10;height:20" coordorigin="4182,3781" coordsize="10,20">
              <v:shape style="position:absolute;left:4182;top:3781;width:10;height:20" coordorigin="4182,3781" coordsize="10,20" path="m4182,3801l4191,3801,4191,3781,4182,3781,4182,3801xe" filled="true" fillcolor="#000000" stroked="false">
                <v:path arrowok="t"/>
                <v:fill type="solid"/>
              </v:shape>
            </v:group>
            <v:group style="position:absolute;left:4182;top:3801;width:10;height:20" coordorigin="4182,3801" coordsize="10,20">
              <v:shape style="position:absolute;left:4182;top:3801;width:10;height:20" coordorigin="4182,3801" coordsize="10,20" path="m4182,3820l4191,3820,4191,3801,4182,3801,4182,3820xe" filled="true" fillcolor="#000000" stroked="false">
                <v:path arrowok="t"/>
                <v:fill type="solid"/>
              </v:shape>
            </v:group>
            <v:group style="position:absolute;left:4182;top:3820;width:10;height:20" coordorigin="4182,3820" coordsize="10,20">
              <v:shape style="position:absolute;left:4182;top:3820;width:10;height:20" coordorigin="4182,3820" coordsize="10,20" path="m4182,3839l4191,3839,4191,3820,4182,3820,4182,3839xe" filled="true" fillcolor="#000000" stroked="false">
                <v:path arrowok="t"/>
                <v:fill type="solid"/>
              </v:shape>
            </v:group>
            <v:group style="position:absolute;left:4182;top:3839;width:10;height:20" coordorigin="4182,3839" coordsize="10,20">
              <v:shape style="position:absolute;left:4182;top:3839;width:10;height:20" coordorigin="4182,3839" coordsize="10,20" path="m4182,3858l4191,3858,4191,3839,4182,3839,4182,3858xe" filled="true" fillcolor="#000000" stroked="false">
                <v:path arrowok="t"/>
                <v:fill type="solid"/>
              </v:shape>
              <v:shape style="position:absolute;left:4182;top:3877;width:10;height:5" type="#_x0000_t75" stroked="false">
                <v:imagedata r:id="rId1023" o:title=""/>
              </v:shape>
            </v:group>
            <v:group style="position:absolute;left:5567;top:3551;width:10;height:20" coordorigin="5567,3551" coordsize="10,20">
              <v:shape style="position:absolute;left:5567;top:3551;width:10;height:20" coordorigin="5567,3551" coordsize="10,20" path="m5567,3570l5576,3570,5576,3551,5567,3551,5567,3570xe" filled="true" fillcolor="#000000" stroked="false">
                <v:path arrowok="t"/>
                <v:fill type="solid"/>
              </v:shape>
            </v:group>
            <v:group style="position:absolute;left:5567;top:3570;width:10;height:20" coordorigin="5567,3570" coordsize="10,20">
              <v:shape style="position:absolute;left:5567;top:3570;width:10;height:20" coordorigin="5567,3570" coordsize="10,20" path="m5567,3589l5576,3589,5576,3570,5567,3570,5567,3589xe" filled="true" fillcolor="#000000" stroked="false">
                <v:path arrowok="t"/>
                <v:fill type="solid"/>
              </v:shape>
            </v:group>
            <v:group style="position:absolute;left:5567;top:3589;width:10;height:20" coordorigin="5567,3589" coordsize="10,20">
              <v:shape style="position:absolute;left:5567;top:3589;width:10;height:20" coordorigin="5567,3589" coordsize="10,20" path="m5567,3609l5576,3609,5576,3589,5567,3589,5567,3609xe" filled="true" fillcolor="#000000" stroked="false">
                <v:path arrowok="t"/>
                <v:fill type="solid"/>
              </v:shape>
            </v:group>
            <v:group style="position:absolute;left:5567;top:3609;width:10;height:20" coordorigin="5567,3609" coordsize="10,20">
              <v:shape style="position:absolute;left:5567;top:3609;width:10;height:20" coordorigin="5567,3609" coordsize="10,20" path="m5567,3628l5576,3628,5576,3609,5567,3609,5567,3628xe" filled="true" fillcolor="#000000" stroked="false">
                <v:path arrowok="t"/>
                <v:fill type="solid"/>
              </v:shape>
            </v:group>
            <v:group style="position:absolute;left:5567;top:3628;width:10;height:20" coordorigin="5567,3628" coordsize="10,20">
              <v:shape style="position:absolute;left:5567;top:3628;width:10;height:20" coordorigin="5567,3628" coordsize="10,20" path="m5567,3647l5576,3647,5576,3628,5567,3628,5567,3647xe" filled="true" fillcolor="#000000" stroked="false">
                <v:path arrowok="t"/>
                <v:fill type="solid"/>
              </v:shape>
            </v:group>
            <v:group style="position:absolute;left:5567;top:3647;width:10;height:20" coordorigin="5567,3647" coordsize="10,20">
              <v:shape style="position:absolute;left:5567;top:3647;width:10;height:20" coordorigin="5567,3647" coordsize="10,20" path="m5567,3666l5576,3666,5576,3647,5567,3647,5567,3666xe" filled="true" fillcolor="#000000" stroked="false">
                <v:path arrowok="t"/>
                <v:fill type="solid"/>
              </v:shape>
            </v:group>
            <v:group style="position:absolute;left:5567;top:3666;width:10;height:20" coordorigin="5567,3666" coordsize="10,20">
              <v:shape style="position:absolute;left:5567;top:3666;width:10;height:20" coordorigin="5567,3666" coordsize="10,20" path="m5567,3685l5576,3685,5576,3666,5567,3666,5567,3685xe" filled="true" fillcolor="#000000" stroked="false">
                <v:path arrowok="t"/>
                <v:fill type="solid"/>
              </v:shape>
            </v:group>
            <v:group style="position:absolute;left:5567;top:3685;width:10;height:20" coordorigin="5567,3685" coordsize="10,20">
              <v:shape style="position:absolute;left:5567;top:3685;width:10;height:20" coordorigin="5567,3685" coordsize="10,20" path="m5567,3705l5576,3705,5576,3685,5567,3685,5567,3705xe" filled="true" fillcolor="#000000" stroked="false">
                <v:path arrowok="t"/>
                <v:fill type="solid"/>
              </v:shape>
            </v:group>
            <v:group style="position:absolute;left:5567;top:3705;width:10;height:20" coordorigin="5567,3705" coordsize="10,20">
              <v:shape style="position:absolute;left:5567;top:3705;width:10;height:20" coordorigin="5567,3705" coordsize="10,20" path="m5567,3724l5576,3724,5576,3705,5567,3705,5567,3724xe" filled="true" fillcolor="#000000" stroked="false">
                <v:path arrowok="t"/>
                <v:fill type="solid"/>
              </v:shape>
            </v:group>
            <v:group style="position:absolute;left:5567;top:3724;width:10;height:20" coordorigin="5567,3724" coordsize="10,20">
              <v:shape style="position:absolute;left:5567;top:3724;width:10;height:20" coordorigin="5567,3724" coordsize="10,20" path="m5567,3743l5576,3743,5576,3724,5567,3724,5567,3743xe" filled="true" fillcolor="#000000" stroked="false">
                <v:path arrowok="t"/>
                <v:fill type="solid"/>
              </v:shape>
            </v:group>
            <v:group style="position:absolute;left:5567;top:3743;width:10;height:20" coordorigin="5567,3743" coordsize="10,20">
              <v:shape style="position:absolute;left:5567;top:3743;width:10;height:20" coordorigin="5567,3743" coordsize="10,20" path="m5567,3762l5576,3762,5576,3743,5567,3743,5567,3762xe" filled="true" fillcolor="#000000" stroked="false">
                <v:path arrowok="t"/>
                <v:fill type="solid"/>
              </v:shape>
            </v:group>
            <v:group style="position:absolute;left:5567;top:3762;width:10;height:20" coordorigin="5567,3762" coordsize="10,20">
              <v:shape style="position:absolute;left:5567;top:3762;width:10;height:20" coordorigin="5567,3762" coordsize="10,20" path="m5567,3781l5576,3781,5576,3762,5567,3762,5567,3781xe" filled="true" fillcolor="#000000" stroked="false">
                <v:path arrowok="t"/>
                <v:fill type="solid"/>
              </v:shape>
            </v:group>
            <v:group style="position:absolute;left:5567;top:3781;width:10;height:20" coordorigin="5567,3781" coordsize="10,20">
              <v:shape style="position:absolute;left:5567;top:3781;width:10;height:20" coordorigin="5567,3781" coordsize="10,20" path="m5567,3801l5576,3801,5576,3781,5567,3781,5567,3801xe" filled="true" fillcolor="#000000" stroked="false">
                <v:path arrowok="t"/>
                <v:fill type="solid"/>
              </v:shape>
            </v:group>
            <v:group style="position:absolute;left:5567;top:3801;width:10;height:20" coordorigin="5567,3801" coordsize="10,20">
              <v:shape style="position:absolute;left:5567;top:3801;width:10;height:20" coordorigin="5567,3801" coordsize="10,20" path="m5567,3820l5576,3820,5576,3801,5567,3801,5567,3820xe" filled="true" fillcolor="#000000" stroked="false">
                <v:path arrowok="t"/>
                <v:fill type="solid"/>
              </v:shape>
            </v:group>
            <v:group style="position:absolute;left:5567;top:3820;width:10;height:20" coordorigin="5567,3820" coordsize="10,20">
              <v:shape style="position:absolute;left:5567;top:3820;width:10;height:20" coordorigin="5567,3820" coordsize="10,20" path="m5567,3839l5576,3839,5576,3820,5567,3820,5567,3839xe" filled="true" fillcolor="#000000" stroked="false">
                <v:path arrowok="t"/>
                <v:fill type="solid"/>
              </v:shape>
            </v:group>
            <v:group style="position:absolute;left:5567;top:3839;width:10;height:20" coordorigin="5567,3839" coordsize="10,20">
              <v:shape style="position:absolute;left:5567;top:3839;width:10;height:20" coordorigin="5567,3839" coordsize="10,20" path="m5567,3858l5576,3858,5576,3839,5567,3839,5567,3858xe" filled="true" fillcolor="#000000" stroked="false">
                <v:path arrowok="t"/>
                <v:fill type="solid"/>
              </v:shape>
              <v:shape style="position:absolute;left:5567;top:3877;width:10;height:5" type="#_x0000_t75" stroked="false">
                <v:imagedata r:id="rId1023" o:title=""/>
              </v:shape>
            </v:group>
            <v:group style="position:absolute;left:6630;top:3551;width:10;height:20" coordorigin="6630,3551" coordsize="10,20">
              <v:shape style="position:absolute;left:6630;top:3551;width:10;height:20" coordorigin="6630,3551" coordsize="10,20" path="m6630,3570l6640,3570,6640,3551,6630,3551,6630,3570xe" filled="true" fillcolor="#000000" stroked="false">
                <v:path arrowok="t"/>
                <v:fill type="solid"/>
              </v:shape>
            </v:group>
            <v:group style="position:absolute;left:6630;top:3570;width:10;height:20" coordorigin="6630,3570" coordsize="10,20">
              <v:shape style="position:absolute;left:6630;top:3570;width:10;height:20" coordorigin="6630,3570" coordsize="10,20" path="m6630,3589l6640,3589,6640,3570,6630,3570,6630,3589xe" filled="true" fillcolor="#000000" stroked="false">
                <v:path arrowok="t"/>
                <v:fill type="solid"/>
              </v:shape>
            </v:group>
            <v:group style="position:absolute;left:6630;top:3589;width:10;height:20" coordorigin="6630,3589" coordsize="10,20">
              <v:shape style="position:absolute;left:6630;top:3589;width:10;height:20" coordorigin="6630,3589" coordsize="10,20" path="m6630,3609l6640,3609,6640,3589,6630,3589,6630,3609xe" filled="true" fillcolor="#000000" stroked="false">
                <v:path arrowok="t"/>
                <v:fill type="solid"/>
              </v:shape>
            </v:group>
            <v:group style="position:absolute;left:6630;top:3609;width:10;height:20" coordorigin="6630,3609" coordsize="10,20">
              <v:shape style="position:absolute;left:6630;top:3609;width:10;height:20" coordorigin="6630,3609" coordsize="10,20" path="m6630,3628l6640,3628,6640,3609,6630,3609,6630,3628xe" filled="true" fillcolor="#000000" stroked="false">
                <v:path arrowok="t"/>
                <v:fill type="solid"/>
              </v:shape>
            </v:group>
            <v:group style="position:absolute;left:6630;top:3628;width:10;height:20" coordorigin="6630,3628" coordsize="10,20">
              <v:shape style="position:absolute;left:6630;top:3628;width:10;height:20" coordorigin="6630,3628" coordsize="10,20" path="m6630,3647l6640,3647,6640,3628,6630,3628,6630,3647xe" filled="true" fillcolor="#000000" stroked="false">
                <v:path arrowok="t"/>
                <v:fill type="solid"/>
              </v:shape>
            </v:group>
            <v:group style="position:absolute;left:6630;top:3647;width:10;height:20" coordorigin="6630,3647" coordsize="10,20">
              <v:shape style="position:absolute;left:6630;top:3647;width:10;height:20" coordorigin="6630,3647" coordsize="10,20" path="m6630,3666l6640,3666,6640,3647,6630,3647,6630,3666xe" filled="true" fillcolor="#000000" stroked="false">
                <v:path arrowok="t"/>
                <v:fill type="solid"/>
              </v:shape>
            </v:group>
            <v:group style="position:absolute;left:6630;top:3666;width:10;height:20" coordorigin="6630,3666" coordsize="10,20">
              <v:shape style="position:absolute;left:6630;top:3666;width:10;height:20" coordorigin="6630,3666" coordsize="10,20" path="m6630,3685l6640,3685,6640,3666,6630,3666,6630,3685xe" filled="true" fillcolor="#000000" stroked="false">
                <v:path arrowok="t"/>
                <v:fill type="solid"/>
              </v:shape>
            </v:group>
            <v:group style="position:absolute;left:6630;top:3685;width:10;height:20" coordorigin="6630,3685" coordsize="10,20">
              <v:shape style="position:absolute;left:6630;top:3685;width:10;height:20" coordorigin="6630,3685" coordsize="10,20" path="m6630,3705l6640,3705,6640,3685,6630,3685,6630,3705xe" filled="true" fillcolor="#000000" stroked="false">
                <v:path arrowok="t"/>
                <v:fill type="solid"/>
              </v:shape>
            </v:group>
            <v:group style="position:absolute;left:6630;top:3705;width:10;height:20" coordorigin="6630,3705" coordsize="10,20">
              <v:shape style="position:absolute;left:6630;top:3705;width:10;height:20" coordorigin="6630,3705" coordsize="10,20" path="m6630,3724l6640,3724,6640,3705,6630,3705,6630,3724xe" filled="true" fillcolor="#000000" stroked="false">
                <v:path arrowok="t"/>
                <v:fill type="solid"/>
              </v:shape>
            </v:group>
            <v:group style="position:absolute;left:6630;top:3724;width:10;height:20" coordorigin="6630,3724" coordsize="10,20">
              <v:shape style="position:absolute;left:6630;top:3724;width:10;height:20" coordorigin="6630,3724" coordsize="10,20" path="m6630,3743l6640,3743,6640,3724,6630,3724,6630,3743xe" filled="true" fillcolor="#000000" stroked="false">
                <v:path arrowok="t"/>
                <v:fill type="solid"/>
              </v:shape>
            </v:group>
            <v:group style="position:absolute;left:6630;top:3743;width:10;height:20" coordorigin="6630,3743" coordsize="10,20">
              <v:shape style="position:absolute;left:6630;top:3743;width:10;height:20" coordorigin="6630,3743" coordsize="10,20" path="m6630,3762l6640,3762,6640,3743,6630,3743,6630,3762xe" filled="true" fillcolor="#000000" stroked="false">
                <v:path arrowok="t"/>
                <v:fill type="solid"/>
              </v:shape>
            </v:group>
            <v:group style="position:absolute;left:6630;top:3762;width:10;height:20" coordorigin="6630,3762" coordsize="10,20">
              <v:shape style="position:absolute;left:6630;top:3762;width:10;height:20" coordorigin="6630,3762" coordsize="10,20" path="m6630,3781l6640,3781,6640,3762,6630,3762,6630,3781xe" filled="true" fillcolor="#000000" stroked="false">
                <v:path arrowok="t"/>
                <v:fill type="solid"/>
              </v:shape>
            </v:group>
            <v:group style="position:absolute;left:6630;top:3781;width:10;height:20" coordorigin="6630,3781" coordsize="10,20">
              <v:shape style="position:absolute;left:6630;top:3781;width:10;height:20" coordorigin="6630,3781" coordsize="10,20" path="m6630,3801l6640,3801,6640,3781,6630,3781,6630,3801xe" filled="true" fillcolor="#000000" stroked="false">
                <v:path arrowok="t"/>
                <v:fill type="solid"/>
              </v:shape>
            </v:group>
            <v:group style="position:absolute;left:6630;top:3801;width:10;height:20" coordorigin="6630,3801" coordsize="10,20">
              <v:shape style="position:absolute;left:6630;top:3801;width:10;height:20" coordorigin="6630,3801" coordsize="10,20" path="m6630,3820l6640,3820,6640,3801,6630,3801,6630,3820xe" filled="true" fillcolor="#000000" stroked="false">
                <v:path arrowok="t"/>
                <v:fill type="solid"/>
              </v:shape>
            </v:group>
            <v:group style="position:absolute;left:6630;top:3820;width:10;height:20" coordorigin="6630,3820" coordsize="10,20">
              <v:shape style="position:absolute;left:6630;top:3820;width:10;height:20" coordorigin="6630,3820" coordsize="10,20" path="m6630,3839l6640,3839,6640,3820,6630,3820,6630,3839xe" filled="true" fillcolor="#000000" stroked="false">
                <v:path arrowok="t"/>
                <v:fill type="solid"/>
              </v:shape>
            </v:group>
            <v:group style="position:absolute;left:6630;top:3839;width:10;height:20" coordorigin="6630,3839" coordsize="10,20">
              <v:shape style="position:absolute;left:6630;top:3839;width:10;height:20" coordorigin="6630,3839" coordsize="10,20" path="m6630,3858l6640,3858,6640,3839,6630,3839,6630,3858xe" filled="true" fillcolor="#000000" stroked="false">
                <v:path arrowok="t"/>
                <v:fill type="solid"/>
              </v:shape>
              <v:shape style="position:absolute;left:6630;top:3877;width:10;height:5" type="#_x0000_t75" stroked="false">
                <v:imagedata r:id="rId1023" o:title=""/>
              </v:shape>
            </v:group>
            <v:group style="position:absolute;left:7941;top:3551;width:10;height:20" coordorigin="7941,3551" coordsize="10,20">
              <v:shape style="position:absolute;left:7941;top:3551;width:10;height:20" coordorigin="7941,3551" coordsize="10,20" path="m7941,3570l7950,3570,7950,3551,7941,3551,7941,3570xe" filled="true" fillcolor="#000000" stroked="false">
                <v:path arrowok="t"/>
                <v:fill type="solid"/>
              </v:shape>
            </v:group>
            <v:group style="position:absolute;left:7941;top:3570;width:10;height:20" coordorigin="7941,3570" coordsize="10,20">
              <v:shape style="position:absolute;left:7941;top:3570;width:10;height:20" coordorigin="7941,3570" coordsize="10,20" path="m7941,3589l7950,3589,7950,3570,7941,3570,7941,3589xe" filled="true" fillcolor="#000000" stroked="false">
                <v:path arrowok="t"/>
                <v:fill type="solid"/>
              </v:shape>
            </v:group>
            <v:group style="position:absolute;left:7941;top:3589;width:10;height:20" coordorigin="7941,3589" coordsize="10,20">
              <v:shape style="position:absolute;left:7941;top:3589;width:10;height:20" coordorigin="7941,3589" coordsize="10,20" path="m7941,3609l7950,3609,7950,3589,7941,3589,7941,3609xe" filled="true" fillcolor="#000000" stroked="false">
                <v:path arrowok="t"/>
                <v:fill type="solid"/>
              </v:shape>
            </v:group>
            <v:group style="position:absolute;left:7941;top:3609;width:10;height:20" coordorigin="7941,3609" coordsize="10,20">
              <v:shape style="position:absolute;left:7941;top:3609;width:10;height:20" coordorigin="7941,3609" coordsize="10,20" path="m7941,3628l7950,3628,7950,3609,7941,3609,7941,3628xe" filled="true" fillcolor="#000000" stroked="false">
                <v:path arrowok="t"/>
                <v:fill type="solid"/>
              </v:shape>
            </v:group>
            <v:group style="position:absolute;left:7941;top:3628;width:10;height:20" coordorigin="7941,3628" coordsize="10,20">
              <v:shape style="position:absolute;left:7941;top:3628;width:10;height:20" coordorigin="7941,3628" coordsize="10,20" path="m7941,3647l7950,3647,7950,3628,7941,3628,7941,3647xe" filled="true" fillcolor="#000000" stroked="false">
                <v:path arrowok="t"/>
                <v:fill type="solid"/>
              </v:shape>
            </v:group>
            <v:group style="position:absolute;left:7941;top:3647;width:10;height:20" coordorigin="7941,3647" coordsize="10,20">
              <v:shape style="position:absolute;left:7941;top:3647;width:10;height:20" coordorigin="7941,3647" coordsize="10,20" path="m7941,3666l7950,3666,7950,3647,7941,3647,7941,3666xe" filled="true" fillcolor="#000000" stroked="false">
                <v:path arrowok="t"/>
                <v:fill type="solid"/>
              </v:shape>
            </v:group>
            <v:group style="position:absolute;left:7941;top:3666;width:10;height:20" coordorigin="7941,3666" coordsize="10,20">
              <v:shape style="position:absolute;left:7941;top:3666;width:10;height:20" coordorigin="7941,3666" coordsize="10,20" path="m7941,3685l7950,3685,7950,3666,7941,3666,7941,3685xe" filled="true" fillcolor="#000000" stroked="false">
                <v:path arrowok="t"/>
                <v:fill type="solid"/>
              </v:shape>
            </v:group>
            <v:group style="position:absolute;left:7941;top:3685;width:10;height:20" coordorigin="7941,3685" coordsize="10,20">
              <v:shape style="position:absolute;left:7941;top:3685;width:10;height:20" coordorigin="7941,3685" coordsize="10,20" path="m7941,3705l7950,3705,7950,3685,7941,3685,7941,3705xe" filled="true" fillcolor="#000000" stroked="false">
                <v:path arrowok="t"/>
                <v:fill type="solid"/>
              </v:shape>
            </v:group>
            <v:group style="position:absolute;left:7941;top:3705;width:10;height:20" coordorigin="7941,3705" coordsize="10,20">
              <v:shape style="position:absolute;left:7941;top:3705;width:10;height:20" coordorigin="7941,3705" coordsize="10,20" path="m7941,3724l7950,3724,7950,3705,7941,3705,7941,3724xe" filled="true" fillcolor="#000000" stroked="false">
                <v:path arrowok="t"/>
                <v:fill type="solid"/>
              </v:shape>
            </v:group>
            <v:group style="position:absolute;left:7941;top:3724;width:10;height:20" coordorigin="7941,3724" coordsize="10,20">
              <v:shape style="position:absolute;left:7941;top:3724;width:10;height:20" coordorigin="7941,3724" coordsize="10,20" path="m7941,3743l7950,3743,7950,3724,7941,3724,7941,3743xe" filled="true" fillcolor="#000000" stroked="false">
                <v:path arrowok="t"/>
                <v:fill type="solid"/>
              </v:shape>
            </v:group>
            <v:group style="position:absolute;left:7941;top:3743;width:10;height:20" coordorigin="7941,3743" coordsize="10,20">
              <v:shape style="position:absolute;left:7941;top:3743;width:10;height:20" coordorigin="7941,3743" coordsize="10,20" path="m7941,3762l7950,3762,7950,3743,7941,3743,7941,3762xe" filled="true" fillcolor="#000000" stroked="false">
                <v:path arrowok="t"/>
                <v:fill type="solid"/>
              </v:shape>
            </v:group>
            <v:group style="position:absolute;left:7941;top:3762;width:10;height:20" coordorigin="7941,3762" coordsize="10,20">
              <v:shape style="position:absolute;left:7941;top:3762;width:10;height:20" coordorigin="7941,3762" coordsize="10,20" path="m7941,3781l7950,3781,7950,3762,7941,3762,7941,3781xe" filled="true" fillcolor="#000000" stroked="false">
                <v:path arrowok="t"/>
                <v:fill type="solid"/>
              </v:shape>
            </v:group>
            <v:group style="position:absolute;left:7941;top:3781;width:10;height:20" coordorigin="7941,3781" coordsize="10,20">
              <v:shape style="position:absolute;left:7941;top:3781;width:10;height:20" coordorigin="7941,3781" coordsize="10,20" path="m7941,3801l7950,3801,7950,3781,7941,3781,7941,3801xe" filled="true" fillcolor="#000000" stroked="false">
                <v:path arrowok="t"/>
                <v:fill type="solid"/>
              </v:shape>
            </v:group>
            <v:group style="position:absolute;left:7941;top:3801;width:10;height:20" coordorigin="7941,3801" coordsize="10,20">
              <v:shape style="position:absolute;left:7941;top:3801;width:10;height:20" coordorigin="7941,3801" coordsize="10,20" path="m7941,3820l7950,3820,7950,3801,7941,3801,7941,3820xe" filled="true" fillcolor="#000000" stroked="false">
                <v:path arrowok="t"/>
                <v:fill type="solid"/>
              </v:shape>
            </v:group>
            <v:group style="position:absolute;left:7941;top:3820;width:10;height:20" coordorigin="7941,3820" coordsize="10,20">
              <v:shape style="position:absolute;left:7941;top:3820;width:10;height:20" coordorigin="7941,3820" coordsize="10,20" path="m7941,3839l7950,3839,7950,3820,7941,3820,7941,3839xe" filled="true" fillcolor="#000000" stroked="false">
                <v:path arrowok="t"/>
                <v:fill type="solid"/>
              </v:shape>
            </v:group>
            <v:group style="position:absolute;left:7941;top:3839;width:10;height:20" coordorigin="7941,3839" coordsize="10,20">
              <v:shape style="position:absolute;left:7941;top:3839;width:10;height:20" coordorigin="7941,3839" coordsize="10,20" path="m7941,3858l7950,3858,7950,3839,7941,3839,7941,3858xe" filled="true" fillcolor="#000000" stroked="false">
                <v:path arrowok="t"/>
                <v:fill type="solid"/>
              </v:shape>
              <v:shape style="position:absolute;left:7941;top:3877;width:10;height:5" type="#_x0000_t75" stroked="false">
                <v:imagedata r:id="rId1023" o:title=""/>
              </v:shape>
            </v:group>
            <v:group style="position:absolute;left:9333;top:3551;width:10;height:20" coordorigin="9333,3551" coordsize="10,20">
              <v:shape style="position:absolute;left:9333;top:3551;width:10;height:20" coordorigin="9333,3551" coordsize="10,20" path="m9333,3570l9343,3570,9343,3551,9333,3551,9333,3570xe" filled="true" fillcolor="#000000" stroked="false">
                <v:path arrowok="t"/>
                <v:fill type="solid"/>
              </v:shape>
            </v:group>
            <v:group style="position:absolute;left:9333;top:3570;width:10;height:20" coordorigin="9333,3570" coordsize="10,20">
              <v:shape style="position:absolute;left:9333;top:3570;width:10;height:20" coordorigin="9333,3570" coordsize="10,20" path="m9333,3589l9343,3589,9343,3570,9333,3570,9333,3589xe" filled="true" fillcolor="#000000" stroked="false">
                <v:path arrowok="t"/>
                <v:fill type="solid"/>
              </v:shape>
            </v:group>
            <v:group style="position:absolute;left:9333;top:3589;width:10;height:20" coordorigin="9333,3589" coordsize="10,20">
              <v:shape style="position:absolute;left:9333;top:3589;width:10;height:20" coordorigin="9333,3589" coordsize="10,20" path="m9333,3609l9343,3609,9343,3589,9333,3589,9333,3609xe" filled="true" fillcolor="#000000" stroked="false">
                <v:path arrowok="t"/>
                <v:fill type="solid"/>
              </v:shape>
            </v:group>
            <v:group style="position:absolute;left:9333;top:3609;width:10;height:20" coordorigin="9333,3609" coordsize="10,20">
              <v:shape style="position:absolute;left:9333;top:3609;width:10;height:20" coordorigin="9333,3609" coordsize="10,20" path="m9333,3628l9343,3628,9343,3609,9333,3609,9333,3628xe" filled="true" fillcolor="#000000" stroked="false">
                <v:path arrowok="t"/>
                <v:fill type="solid"/>
              </v:shape>
            </v:group>
            <v:group style="position:absolute;left:9333;top:3628;width:10;height:20" coordorigin="9333,3628" coordsize="10,20">
              <v:shape style="position:absolute;left:9333;top:3628;width:10;height:20" coordorigin="9333,3628" coordsize="10,20" path="m9333,3647l9343,3647,9343,3628,9333,3628,9333,3647xe" filled="true" fillcolor="#000000" stroked="false">
                <v:path arrowok="t"/>
                <v:fill type="solid"/>
              </v:shape>
            </v:group>
            <v:group style="position:absolute;left:9333;top:3647;width:10;height:20" coordorigin="9333,3647" coordsize="10,20">
              <v:shape style="position:absolute;left:9333;top:3647;width:10;height:20" coordorigin="9333,3647" coordsize="10,20" path="m9333,3666l9343,3666,9343,3647,9333,3647,9333,3666xe" filled="true" fillcolor="#000000" stroked="false">
                <v:path arrowok="t"/>
                <v:fill type="solid"/>
              </v:shape>
            </v:group>
            <v:group style="position:absolute;left:9333;top:3666;width:10;height:20" coordorigin="9333,3666" coordsize="10,20">
              <v:shape style="position:absolute;left:9333;top:3666;width:10;height:20" coordorigin="9333,3666" coordsize="10,20" path="m9333,3685l9343,3685,9343,3666,9333,3666,9333,3685xe" filled="true" fillcolor="#000000" stroked="false">
                <v:path arrowok="t"/>
                <v:fill type="solid"/>
              </v:shape>
            </v:group>
            <v:group style="position:absolute;left:9333;top:3685;width:10;height:20" coordorigin="9333,3685" coordsize="10,20">
              <v:shape style="position:absolute;left:9333;top:3685;width:10;height:20" coordorigin="9333,3685" coordsize="10,20" path="m9333,3705l9343,3705,9343,3685,9333,3685,9333,3705xe" filled="true" fillcolor="#000000" stroked="false">
                <v:path arrowok="t"/>
                <v:fill type="solid"/>
              </v:shape>
            </v:group>
            <v:group style="position:absolute;left:9333;top:3705;width:10;height:20" coordorigin="9333,3705" coordsize="10,20">
              <v:shape style="position:absolute;left:9333;top:3705;width:10;height:20" coordorigin="9333,3705" coordsize="10,20" path="m9333,3724l9343,3724,9343,3705,9333,3705,9333,3724xe" filled="true" fillcolor="#000000" stroked="false">
                <v:path arrowok="t"/>
                <v:fill type="solid"/>
              </v:shape>
            </v:group>
            <v:group style="position:absolute;left:9333;top:3724;width:10;height:20" coordorigin="9333,3724" coordsize="10,20">
              <v:shape style="position:absolute;left:9333;top:3724;width:10;height:20" coordorigin="9333,3724" coordsize="10,20" path="m9333,3743l9343,3743,9343,3724,9333,3724,9333,3743xe" filled="true" fillcolor="#000000" stroked="false">
                <v:path arrowok="t"/>
                <v:fill type="solid"/>
              </v:shape>
            </v:group>
            <v:group style="position:absolute;left:9333;top:3743;width:10;height:20" coordorigin="9333,3743" coordsize="10,20">
              <v:shape style="position:absolute;left:9333;top:3743;width:10;height:20" coordorigin="9333,3743" coordsize="10,20" path="m9333,3762l9343,3762,9343,3743,9333,3743,9333,3762xe" filled="true" fillcolor="#000000" stroked="false">
                <v:path arrowok="t"/>
                <v:fill type="solid"/>
              </v:shape>
            </v:group>
            <v:group style="position:absolute;left:9333;top:3762;width:10;height:20" coordorigin="9333,3762" coordsize="10,20">
              <v:shape style="position:absolute;left:9333;top:3762;width:10;height:20" coordorigin="9333,3762" coordsize="10,20" path="m9333,3781l9343,3781,9343,3762,9333,3762,9333,3781xe" filled="true" fillcolor="#000000" stroked="false">
                <v:path arrowok="t"/>
                <v:fill type="solid"/>
              </v:shape>
            </v:group>
            <v:group style="position:absolute;left:9333;top:3781;width:10;height:20" coordorigin="9333,3781" coordsize="10,20">
              <v:shape style="position:absolute;left:9333;top:3781;width:10;height:20" coordorigin="9333,3781" coordsize="10,20" path="m9333,3801l9343,3801,9343,3781,9333,3781,9333,3801xe" filled="true" fillcolor="#000000" stroked="false">
                <v:path arrowok="t"/>
                <v:fill type="solid"/>
              </v:shape>
            </v:group>
            <v:group style="position:absolute;left:9333;top:3801;width:10;height:20" coordorigin="9333,3801" coordsize="10,20">
              <v:shape style="position:absolute;left:9333;top:3801;width:10;height:20" coordorigin="9333,3801" coordsize="10,20" path="m9333,3820l9343,3820,9343,3801,9333,3801,9333,3820xe" filled="true" fillcolor="#000000" stroked="false">
                <v:path arrowok="t"/>
                <v:fill type="solid"/>
              </v:shape>
            </v:group>
            <v:group style="position:absolute;left:9333;top:3820;width:10;height:20" coordorigin="9333,3820" coordsize="10,20">
              <v:shape style="position:absolute;left:9333;top:3820;width:10;height:20" coordorigin="9333,3820" coordsize="10,20" path="m9333,3839l9343,3839,9343,3820,9333,3820,9333,3839xe" filled="true" fillcolor="#000000" stroked="false">
                <v:path arrowok="t"/>
                <v:fill type="solid"/>
              </v:shape>
            </v:group>
            <v:group style="position:absolute;left:9333;top:3839;width:10;height:20" coordorigin="9333,3839" coordsize="10,20">
              <v:shape style="position:absolute;left:9333;top:3839;width:10;height:20" coordorigin="9333,3839" coordsize="10,20" path="m9333,3858l9343,3858,9343,3839,9333,3839,9333,3858xe" filled="true" fillcolor="#000000" stroked="false">
                <v:path arrowok="t"/>
                <v:fill type="solid"/>
              </v:shape>
              <v:shape style="position:absolute;left:9333;top:3877;width:10;height:5" type="#_x0000_t75" stroked="false">
                <v:imagedata r:id="rId1023" o:title=""/>
              </v:shape>
              <v:shape style="position:absolute;left:2067;top:10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183;top:125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499;top:927;width:737;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p>
                      <w:pPr>
                        <w:spacing w:before="88"/>
                        <w:ind w:left="16"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847;top:1251;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shape style="position:absolute;left:6928;top:125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281;top:927;width:720;height:504" type="#_x0000_t202" filled="false" stroked="false">
                <v:textbox inset="0,0,0,0">
                  <w:txbxContent>
                    <w:p>
                      <w:pPr>
                        <w:spacing w:line="180" w:lineRule="exact" w:before="0"/>
                        <w:ind w:left="0" w:right="0" w:firstLine="64"/>
                        <w:jc w:val="left"/>
                        <w:rPr>
                          <w:rFonts w:ascii="宋体" w:hAnsi="宋体" w:cs="宋体" w:eastAsia="宋体" w:hint="default"/>
                          <w:sz w:val="18"/>
                          <w:szCs w:val="18"/>
                        </w:rPr>
                      </w:pPr>
                      <w:r>
                        <w:rPr>
                          <w:rFonts w:ascii="宋体" w:hAnsi="宋体" w:cs="宋体" w:eastAsia="宋体" w:hint="default"/>
                          <w:sz w:val="18"/>
                          <w:szCs w:val="18"/>
                        </w:rPr>
                        <w:t>期初数</w:t>
                      </w:r>
                    </w:p>
                    <w:p>
                      <w:pPr>
                        <w:spacing w:before="88"/>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9712;top:1251;width:510;height:190" type="#_x0000_t202" filled="false" stroked="false">
                <v:textbox inset="0,0,0,0">
                  <w:txbxContent>
                    <w:p>
                      <w:pPr>
                        <w:spacing w:line="190"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txbxContent>
                </v:textbox>
                <w10:wrap type="none"/>
              </v:shape>
            </v:group>
            <w10:wrap type="none"/>
          </v:group>
        </w:pict>
      </w:r>
      <w:r>
        <w:rPr>
          <w:rFonts w:ascii="宋体" w:hAnsi="宋体" w:cs="宋体" w:eastAsia="宋体" w:hint="default"/>
          <w:sz w:val="18"/>
          <w:szCs w:val="18"/>
        </w:rPr>
        <w:t>报告期末单项金额虽不重大但单项计提坏账准备的应收账款为应收关联方款项，未计提坏账准备。 </w:t>
      </w:r>
      <w:r>
        <w:rPr>
          <w:rFonts w:ascii="宋体" w:hAnsi="宋体" w:cs="宋体" w:eastAsia="宋体" w:hint="default"/>
          <w:b/>
          <w:bCs/>
          <w:sz w:val="18"/>
          <w:szCs w:val="18"/>
        </w:rPr>
        <w:t>账龄分析</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4"/>
          <w:szCs w:val="24"/>
        </w:rPr>
      </w:pPr>
    </w:p>
    <w:tbl>
      <w:tblPr>
        <w:tblW w:w="0" w:type="auto"/>
        <w:jc w:val="left"/>
        <w:tblInd w:w="1667" w:type="dxa"/>
        <w:tblLayout w:type="fixed"/>
        <w:tblCellMar>
          <w:top w:w="0" w:type="dxa"/>
          <w:left w:w="0" w:type="dxa"/>
          <w:bottom w:w="0" w:type="dxa"/>
          <w:right w:w="0" w:type="dxa"/>
        </w:tblCellMar>
        <w:tblLook w:val="01E0"/>
      </w:tblPr>
      <w:tblGrid>
        <w:gridCol w:w="1233"/>
        <w:gridCol w:w="1397"/>
        <w:gridCol w:w="1450"/>
        <w:gridCol w:w="918"/>
        <w:gridCol w:w="1395"/>
        <w:gridCol w:w="1553"/>
        <w:gridCol w:w="913"/>
      </w:tblGrid>
      <w:tr>
        <w:trPr>
          <w:trHeight w:val="270"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16"/>
              <w:jc w:val="right"/>
              <w:rPr>
                <w:rFonts w:ascii="Times New Roman" w:hAnsi="Times New Roman" w:cs="Times New Roman" w:eastAsia="Times New Roman" w:hint="default"/>
                <w:sz w:val="18"/>
                <w:szCs w:val="18"/>
              </w:rPr>
            </w:pPr>
            <w:r>
              <w:rPr>
                <w:rFonts w:ascii="Times New Roman"/>
                <w:spacing w:val="-1"/>
                <w:sz w:val="18"/>
              </w:rPr>
              <w:t>33,424,722.75</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3"/>
              <w:jc w:val="right"/>
              <w:rPr>
                <w:rFonts w:ascii="Times New Roman" w:hAnsi="Times New Roman" w:cs="Times New Roman" w:eastAsia="Times New Roman" w:hint="default"/>
                <w:sz w:val="18"/>
                <w:szCs w:val="18"/>
              </w:rPr>
            </w:pPr>
            <w:r>
              <w:rPr>
                <w:rFonts w:ascii="Times New Roman"/>
                <w:spacing w:val="-1"/>
                <w:sz w:val="18"/>
              </w:rPr>
              <w:t>1,584,230.33</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4"/>
              <w:jc w:val="right"/>
              <w:rPr>
                <w:rFonts w:ascii="Times New Roman" w:hAnsi="Times New Roman" w:cs="Times New Roman" w:eastAsia="Times New Roman" w:hint="default"/>
                <w:sz w:val="18"/>
                <w:szCs w:val="18"/>
              </w:rPr>
            </w:pPr>
            <w:r>
              <w:rPr>
                <w:rFonts w:ascii="Times New Roman"/>
                <w:sz w:val="18"/>
              </w:rPr>
              <w:t>86.03</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22"/>
              <w:jc w:val="right"/>
              <w:rPr>
                <w:rFonts w:ascii="Times New Roman" w:hAnsi="Times New Roman" w:cs="Times New Roman" w:eastAsia="Times New Roman" w:hint="default"/>
                <w:sz w:val="18"/>
                <w:szCs w:val="18"/>
              </w:rPr>
            </w:pPr>
            <w:r>
              <w:rPr>
                <w:rFonts w:ascii="Times New Roman"/>
                <w:spacing w:val="-1"/>
                <w:sz w:val="18"/>
              </w:rPr>
              <w:t>20,911,542.75</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81"/>
              <w:jc w:val="right"/>
              <w:rPr>
                <w:rFonts w:ascii="Times New Roman" w:hAnsi="Times New Roman" w:cs="Times New Roman" w:eastAsia="Times New Roman" w:hint="default"/>
                <w:sz w:val="18"/>
                <w:szCs w:val="18"/>
              </w:rPr>
            </w:pPr>
            <w:r>
              <w:rPr>
                <w:rFonts w:ascii="Times New Roman"/>
                <w:spacing w:val="-1"/>
                <w:sz w:val="18"/>
              </w:rPr>
              <w:t>940,107.12</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z w:val="18"/>
              </w:rPr>
              <w:t>88.42</w:t>
            </w:r>
          </w:p>
        </w:tc>
      </w:tr>
      <w:tr>
        <w:trPr>
          <w:trHeight w:val="68" w:hRule="exact"/>
        </w:trPr>
        <w:tc>
          <w:tcPr>
            <w:tcW w:w="123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918"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346"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16"/>
              <w:jc w:val="right"/>
              <w:rPr>
                <w:rFonts w:ascii="Times New Roman" w:hAnsi="Times New Roman" w:cs="Times New Roman" w:eastAsia="Times New Roman" w:hint="default"/>
                <w:sz w:val="18"/>
                <w:szCs w:val="18"/>
              </w:rPr>
            </w:pPr>
            <w:r>
              <w:rPr>
                <w:rFonts w:ascii="Times New Roman"/>
                <w:spacing w:val="-1"/>
                <w:sz w:val="18"/>
              </w:rPr>
              <w:t>3,870,699.43</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3"/>
              <w:jc w:val="right"/>
              <w:rPr>
                <w:rFonts w:ascii="Times New Roman" w:hAnsi="Times New Roman" w:cs="Times New Roman" w:eastAsia="Times New Roman" w:hint="default"/>
                <w:sz w:val="18"/>
                <w:szCs w:val="18"/>
              </w:rPr>
            </w:pPr>
            <w:r>
              <w:rPr>
                <w:rFonts w:ascii="Times New Roman"/>
                <w:spacing w:val="-1"/>
                <w:sz w:val="18"/>
              </w:rPr>
              <w:t>387,069.94</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4"/>
              <w:jc w:val="right"/>
              <w:rPr>
                <w:rFonts w:ascii="Times New Roman" w:hAnsi="Times New Roman" w:cs="Times New Roman" w:eastAsia="Times New Roman" w:hint="default"/>
                <w:sz w:val="18"/>
                <w:szCs w:val="18"/>
              </w:rPr>
            </w:pPr>
            <w:r>
              <w:rPr>
                <w:rFonts w:ascii="Times New Roman"/>
                <w:spacing w:val="-1"/>
                <w:sz w:val="18"/>
              </w:rPr>
              <w:t>9.96</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2"/>
              <w:jc w:val="right"/>
              <w:rPr>
                <w:rFonts w:ascii="Times New Roman" w:hAnsi="Times New Roman" w:cs="Times New Roman" w:eastAsia="Times New Roman" w:hint="default"/>
                <w:sz w:val="18"/>
                <w:szCs w:val="18"/>
              </w:rPr>
            </w:pPr>
            <w:r>
              <w:rPr>
                <w:rFonts w:ascii="Times New Roman"/>
                <w:spacing w:val="-1"/>
                <w:sz w:val="18"/>
              </w:rPr>
              <w:t>2,455,766.80</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81"/>
              <w:jc w:val="right"/>
              <w:rPr>
                <w:rFonts w:ascii="Times New Roman" w:hAnsi="Times New Roman" w:cs="Times New Roman" w:eastAsia="Times New Roman" w:hint="default"/>
                <w:sz w:val="18"/>
                <w:szCs w:val="18"/>
              </w:rPr>
            </w:pPr>
            <w:r>
              <w:rPr>
                <w:rFonts w:ascii="Times New Roman"/>
                <w:spacing w:val="-1"/>
                <w:sz w:val="18"/>
              </w:rPr>
              <w:t>243,096.68</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Times New Roman" w:hAnsi="Times New Roman" w:cs="Times New Roman" w:eastAsia="Times New Roman" w:hint="default"/>
                <w:sz w:val="18"/>
                <w:szCs w:val="18"/>
              </w:rPr>
            </w:pPr>
            <w:r>
              <w:rPr>
                <w:rFonts w:ascii="Times New Roman"/>
                <w:sz w:val="18"/>
              </w:rPr>
              <w:t>10.38</w:t>
            </w:r>
          </w:p>
        </w:tc>
      </w:tr>
      <w:tr>
        <w:trPr>
          <w:trHeight w:val="265"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16"/>
              <w:jc w:val="right"/>
              <w:rPr>
                <w:rFonts w:ascii="Times New Roman" w:hAnsi="Times New Roman" w:cs="Times New Roman" w:eastAsia="Times New Roman" w:hint="default"/>
                <w:sz w:val="18"/>
                <w:szCs w:val="18"/>
              </w:rPr>
            </w:pPr>
            <w:r>
              <w:rPr>
                <w:rFonts w:ascii="Times New Roman"/>
                <w:spacing w:val="-1"/>
                <w:sz w:val="18"/>
              </w:rPr>
              <w:t>1,308,257.60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3"/>
              <w:jc w:val="right"/>
              <w:rPr>
                <w:rFonts w:ascii="Times New Roman" w:hAnsi="Times New Roman" w:cs="Times New Roman" w:eastAsia="Times New Roman" w:hint="default"/>
                <w:sz w:val="18"/>
                <w:szCs w:val="18"/>
              </w:rPr>
            </w:pPr>
            <w:r>
              <w:rPr>
                <w:rFonts w:ascii="Times New Roman"/>
                <w:spacing w:val="-1"/>
                <w:sz w:val="18"/>
              </w:rPr>
              <w:t>261,651.52</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5"/>
              <w:jc w:val="right"/>
              <w:rPr>
                <w:rFonts w:ascii="Times New Roman" w:hAnsi="Times New Roman" w:cs="Times New Roman" w:eastAsia="Times New Roman" w:hint="default"/>
                <w:sz w:val="18"/>
                <w:szCs w:val="18"/>
              </w:rPr>
            </w:pPr>
            <w:r>
              <w:rPr>
                <w:rFonts w:ascii="Times New Roman"/>
                <w:spacing w:val="-1"/>
                <w:sz w:val="18"/>
              </w:rPr>
              <w:t>3.37</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22"/>
              <w:jc w:val="right"/>
              <w:rPr>
                <w:rFonts w:ascii="Times New Roman" w:hAnsi="Times New Roman" w:cs="Times New Roman" w:eastAsia="Times New Roman" w:hint="default"/>
                <w:sz w:val="18"/>
                <w:szCs w:val="18"/>
              </w:rPr>
            </w:pPr>
            <w:r>
              <w:rPr>
                <w:rFonts w:ascii="Times New Roman"/>
                <w:spacing w:val="-1"/>
                <w:sz w:val="18"/>
              </w:rPr>
              <w:t>218,941.50</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80"/>
              <w:jc w:val="right"/>
              <w:rPr>
                <w:rFonts w:ascii="Times New Roman" w:hAnsi="Times New Roman" w:cs="Times New Roman" w:eastAsia="Times New Roman" w:hint="default"/>
                <w:sz w:val="18"/>
                <w:szCs w:val="18"/>
              </w:rPr>
            </w:pPr>
            <w:r>
              <w:rPr>
                <w:rFonts w:ascii="Times New Roman"/>
                <w:spacing w:val="-1"/>
                <w:sz w:val="18"/>
              </w:rPr>
              <w:t>43,788.30</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8"/>
                <w:szCs w:val="18"/>
              </w:rPr>
            </w:pPr>
            <w:r>
              <w:rPr>
                <w:rFonts w:ascii="Times New Roman"/>
                <w:spacing w:val="-1"/>
                <w:sz w:val="18"/>
              </w:rPr>
              <w:t>0.93</w:t>
            </w:r>
          </w:p>
        </w:tc>
      </w:tr>
      <w:tr>
        <w:trPr>
          <w:trHeight w:val="70" w:hRule="exact"/>
        </w:trPr>
        <w:tc>
          <w:tcPr>
            <w:tcW w:w="123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918"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270"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16"/>
              <w:jc w:val="right"/>
              <w:rPr>
                <w:rFonts w:ascii="Times New Roman" w:hAnsi="Times New Roman" w:cs="Times New Roman" w:eastAsia="Times New Roman" w:hint="default"/>
                <w:sz w:val="18"/>
                <w:szCs w:val="18"/>
              </w:rPr>
            </w:pPr>
            <w:r>
              <w:rPr>
                <w:rFonts w:ascii="Times New Roman"/>
                <w:spacing w:val="-1"/>
                <w:sz w:val="18"/>
              </w:rPr>
              <w:t>184,231.50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3"/>
              <w:jc w:val="right"/>
              <w:rPr>
                <w:rFonts w:ascii="Times New Roman" w:hAnsi="Times New Roman" w:cs="Times New Roman" w:eastAsia="Times New Roman" w:hint="default"/>
                <w:sz w:val="18"/>
                <w:szCs w:val="18"/>
              </w:rPr>
            </w:pPr>
            <w:r>
              <w:rPr>
                <w:rFonts w:ascii="Times New Roman"/>
                <w:spacing w:val="-1"/>
                <w:sz w:val="18"/>
              </w:rPr>
              <w:t>55,269.45</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5"/>
              <w:jc w:val="right"/>
              <w:rPr>
                <w:rFonts w:ascii="Times New Roman" w:hAnsi="Times New Roman" w:cs="Times New Roman" w:eastAsia="Times New Roman" w:hint="default"/>
                <w:sz w:val="18"/>
                <w:szCs w:val="18"/>
              </w:rPr>
            </w:pPr>
            <w:r>
              <w:rPr>
                <w:rFonts w:ascii="Times New Roman"/>
                <w:spacing w:val="-1"/>
                <w:sz w:val="18"/>
              </w:rPr>
              <w:t>0.47</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22"/>
              <w:jc w:val="right"/>
              <w:rPr>
                <w:rFonts w:ascii="Times New Roman" w:hAnsi="Times New Roman" w:cs="Times New Roman" w:eastAsia="Times New Roman" w:hint="default"/>
                <w:sz w:val="18"/>
                <w:szCs w:val="18"/>
              </w:rPr>
            </w:pPr>
            <w:r>
              <w:rPr>
                <w:rFonts w:ascii="Times New Roman"/>
                <w:w w:val="95"/>
                <w:sz w:val="18"/>
              </w:rPr>
              <w:t>6,575.00</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80"/>
              <w:jc w:val="right"/>
              <w:rPr>
                <w:rFonts w:ascii="Times New Roman" w:hAnsi="Times New Roman" w:cs="Times New Roman" w:eastAsia="Times New Roman" w:hint="default"/>
                <w:sz w:val="18"/>
                <w:szCs w:val="18"/>
              </w:rPr>
            </w:pPr>
            <w:r>
              <w:rPr>
                <w:rFonts w:ascii="Times New Roman"/>
                <w:w w:val="95"/>
                <w:sz w:val="18"/>
              </w:rPr>
              <w:t>1,972.50</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0.03</w:t>
            </w:r>
          </w:p>
        </w:tc>
      </w:tr>
      <w:tr>
        <w:trPr>
          <w:trHeight w:val="68" w:hRule="exact"/>
        </w:trPr>
        <w:tc>
          <w:tcPr>
            <w:tcW w:w="123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918"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346"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216"/>
              <w:jc w:val="right"/>
              <w:rPr>
                <w:rFonts w:ascii="Times New Roman" w:hAnsi="Times New Roman" w:cs="Times New Roman" w:eastAsia="Times New Roman" w:hint="default"/>
                <w:sz w:val="18"/>
                <w:szCs w:val="18"/>
              </w:rPr>
            </w:pPr>
            <w:r>
              <w:rPr>
                <w:rFonts w:ascii="Times New Roman"/>
                <w:w w:val="95"/>
                <w:sz w:val="18"/>
              </w:rPr>
              <w:t>6,575.00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83"/>
              <w:jc w:val="right"/>
              <w:rPr>
                <w:rFonts w:ascii="Times New Roman" w:hAnsi="Times New Roman" w:cs="Times New Roman" w:eastAsia="Times New Roman" w:hint="default"/>
                <w:sz w:val="18"/>
                <w:szCs w:val="18"/>
              </w:rPr>
            </w:pPr>
            <w:r>
              <w:rPr>
                <w:rFonts w:ascii="Times New Roman"/>
                <w:w w:val="95"/>
                <w:sz w:val="18"/>
              </w:rPr>
              <w:t>3,287.50</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5"/>
              <w:jc w:val="right"/>
              <w:rPr>
                <w:rFonts w:ascii="Times New Roman" w:hAnsi="Times New Roman" w:cs="Times New Roman" w:eastAsia="Times New Roman" w:hint="default"/>
                <w:sz w:val="18"/>
                <w:szCs w:val="18"/>
              </w:rPr>
            </w:pPr>
            <w:r>
              <w:rPr>
                <w:rFonts w:ascii="Times New Roman"/>
                <w:spacing w:val="-1"/>
                <w:sz w:val="18"/>
              </w:rPr>
              <w:t>0.02</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22"/>
              <w:jc w:val="right"/>
              <w:rPr>
                <w:rFonts w:ascii="Times New Roman" w:hAnsi="Times New Roman" w:cs="Times New Roman" w:eastAsia="Times New Roman" w:hint="default"/>
                <w:sz w:val="18"/>
                <w:szCs w:val="18"/>
              </w:rPr>
            </w:pPr>
            <w:r>
              <w:rPr>
                <w:rFonts w:ascii="Times New Roman"/>
                <w:spacing w:val="-1"/>
                <w:sz w:val="18"/>
              </w:rPr>
              <w:t>57,773.50</w:t>
            </w:r>
          </w:p>
        </w:tc>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80"/>
              <w:jc w:val="right"/>
              <w:rPr>
                <w:rFonts w:ascii="Times New Roman" w:hAnsi="Times New Roman" w:cs="Times New Roman" w:eastAsia="Times New Roman" w:hint="default"/>
                <w:sz w:val="18"/>
                <w:szCs w:val="18"/>
              </w:rPr>
            </w:pPr>
            <w:r>
              <w:rPr>
                <w:rFonts w:ascii="Times New Roman"/>
                <w:spacing w:val="-1"/>
                <w:sz w:val="18"/>
              </w:rPr>
              <w:t>28,886.75</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3"/>
              <w:jc w:val="right"/>
              <w:rPr>
                <w:rFonts w:ascii="Times New Roman" w:hAnsi="Times New Roman" w:cs="Times New Roman" w:eastAsia="Times New Roman" w:hint="default"/>
                <w:sz w:val="18"/>
                <w:szCs w:val="18"/>
              </w:rPr>
            </w:pPr>
            <w:r>
              <w:rPr>
                <w:rFonts w:ascii="Times New Roman"/>
                <w:spacing w:val="-1"/>
                <w:sz w:val="18"/>
              </w:rPr>
              <w:t>0.24</w:t>
            </w:r>
          </w:p>
        </w:tc>
      </w:tr>
      <w:tr>
        <w:trPr>
          <w:trHeight w:val="265" w:hRule="exact"/>
        </w:trPr>
        <w:tc>
          <w:tcPr>
            <w:tcW w:w="1233"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216"/>
              <w:jc w:val="right"/>
              <w:rPr>
                <w:rFonts w:ascii="Times New Roman" w:hAnsi="Times New Roman" w:cs="Times New Roman" w:eastAsia="Times New Roman" w:hint="default"/>
                <w:sz w:val="18"/>
                <w:szCs w:val="18"/>
              </w:rPr>
            </w:pPr>
            <w:r>
              <w:rPr>
                <w:rFonts w:ascii="Times New Roman"/>
                <w:spacing w:val="-1"/>
                <w:sz w:val="18"/>
              </w:rPr>
              <w:t>57,773.50</w:t>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3"/>
              <w:jc w:val="right"/>
              <w:rPr>
                <w:rFonts w:ascii="Times New Roman" w:hAnsi="Times New Roman" w:cs="Times New Roman" w:eastAsia="Times New Roman" w:hint="default"/>
                <w:sz w:val="18"/>
                <w:szCs w:val="18"/>
              </w:rPr>
            </w:pPr>
            <w:r>
              <w:rPr>
                <w:rFonts w:ascii="Times New Roman"/>
                <w:spacing w:val="-1"/>
                <w:sz w:val="18"/>
              </w:rPr>
              <w:t>57,773.50</w:t>
            </w:r>
          </w:p>
        </w:tc>
        <w:tc>
          <w:tcPr>
            <w:tcW w:w="91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35"/>
              <w:jc w:val="right"/>
              <w:rPr>
                <w:rFonts w:ascii="Times New Roman" w:hAnsi="Times New Roman" w:cs="Times New Roman" w:eastAsia="Times New Roman" w:hint="default"/>
                <w:sz w:val="18"/>
                <w:szCs w:val="18"/>
              </w:rPr>
            </w:pPr>
            <w:r>
              <w:rPr>
                <w:rFonts w:ascii="Times New Roman"/>
                <w:spacing w:val="-1"/>
                <w:sz w:val="18"/>
              </w:rPr>
              <w:t>0.15</w:t>
            </w: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70" w:hRule="exact"/>
        </w:trPr>
        <w:tc>
          <w:tcPr>
            <w:tcW w:w="123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
        </w:tc>
        <w:tc>
          <w:tcPr>
            <w:tcW w:w="918"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r>
      <w:tr>
        <w:trPr>
          <w:trHeight w:val="346" w:hRule="exact"/>
        </w:trPr>
        <w:tc>
          <w:tcPr>
            <w:tcW w:w="1233"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399"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97"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217"/>
              <w:jc w:val="right"/>
              <w:rPr>
                <w:rFonts w:ascii="Times New Roman" w:hAnsi="Times New Roman" w:cs="Times New Roman" w:eastAsia="Times New Roman" w:hint="default"/>
                <w:sz w:val="18"/>
                <w:szCs w:val="18"/>
              </w:rPr>
            </w:pPr>
            <w:r>
              <w:rPr>
                <w:rFonts w:ascii="Times New Roman"/>
                <w:spacing w:val="-1"/>
                <w:sz w:val="18"/>
              </w:rPr>
              <w:t>38,852,259.78</w:t>
            </w:r>
          </w:p>
        </w:tc>
        <w:tc>
          <w:tcPr>
            <w:tcW w:w="1450"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283"/>
              <w:jc w:val="right"/>
              <w:rPr>
                <w:rFonts w:ascii="Times New Roman" w:hAnsi="Times New Roman" w:cs="Times New Roman" w:eastAsia="Times New Roman" w:hint="default"/>
                <w:sz w:val="18"/>
                <w:szCs w:val="18"/>
              </w:rPr>
            </w:pPr>
            <w:r>
              <w:rPr>
                <w:rFonts w:ascii="Times New Roman"/>
                <w:spacing w:val="-1"/>
                <w:sz w:val="18"/>
              </w:rPr>
              <w:t>2,349,282.24</w:t>
            </w:r>
          </w:p>
        </w:tc>
        <w:tc>
          <w:tcPr>
            <w:tcW w:w="918"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35"/>
              <w:jc w:val="right"/>
              <w:rPr>
                <w:rFonts w:ascii="Times New Roman" w:hAnsi="Times New Roman" w:cs="Times New Roman" w:eastAsia="Times New Roman" w:hint="default"/>
                <w:sz w:val="18"/>
                <w:szCs w:val="18"/>
              </w:rPr>
            </w:pPr>
            <w:r>
              <w:rPr>
                <w:rFonts w:ascii="Times New Roman"/>
                <w:spacing w:val="-1"/>
                <w:sz w:val="18"/>
              </w:rPr>
              <w:t>100.00</w:t>
            </w:r>
          </w:p>
        </w:tc>
        <w:tc>
          <w:tcPr>
            <w:tcW w:w="1395"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222"/>
              <w:jc w:val="right"/>
              <w:rPr>
                <w:rFonts w:ascii="Times New Roman" w:hAnsi="Times New Roman" w:cs="Times New Roman" w:eastAsia="Times New Roman" w:hint="default"/>
                <w:sz w:val="18"/>
                <w:szCs w:val="18"/>
              </w:rPr>
            </w:pPr>
            <w:r>
              <w:rPr>
                <w:rFonts w:ascii="Times New Roman"/>
                <w:spacing w:val="-1"/>
                <w:sz w:val="18"/>
              </w:rPr>
              <w:t>23,650,599.55</w:t>
            </w:r>
          </w:p>
        </w:tc>
        <w:tc>
          <w:tcPr>
            <w:tcW w:w="1553"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381"/>
              <w:jc w:val="right"/>
              <w:rPr>
                <w:rFonts w:ascii="Times New Roman" w:hAnsi="Times New Roman" w:cs="Times New Roman" w:eastAsia="Times New Roman" w:hint="default"/>
                <w:sz w:val="18"/>
                <w:szCs w:val="18"/>
              </w:rPr>
            </w:pPr>
            <w:r>
              <w:rPr>
                <w:rFonts w:ascii="Times New Roman"/>
                <w:spacing w:val="-1"/>
                <w:sz w:val="18"/>
              </w:rPr>
              <w:t>1,257,851.35</w:t>
            </w:r>
          </w:p>
        </w:tc>
        <w:tc>
          <w:tcPr>
            <w:tcW w:w="913"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right="3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line="229" w:lineRule="exact" w:before="0"/>
        <w:ind w:left="2062" w:right="1306" w:firstLine="0"/>
        <w:jc w:val="left"/>
        <w:rPr>
          <w:rFonts w:ascii="宋体" w:hAnsi="宋体" w:cs="宋体" w:eastAsia="宋体" w:hint="default"/>
          <w:sz w:val="18"/>
          <w:szCs w:val="18"/>
        </w:rPr>
      </w:pPr>
      <w:r>
        <w:rPr/>
        <w:pict>
          <v:shape style="position:absolute;margin-left:144.740005pt;margin-top:-2.399990pt;width:.48002pt;height:.24pt;mso-position-horizontal-relative:page;mso-position-vertical-relative:paragraph;z-index:-1264000" type="#_x0000_t75" stroked="false">
            <v:imagedata r:id="rId1023" o:title=""/>
          </v:shape>
        </w:pict>
      </w:r>
      <w:r>
        <w:rPr>
          <w:rFonts w:ascii="宋体" w:hAnsi="宋体" w:cs="宋体" w:eastAsia="宋体" w:hint="default"/>
          <w:sz w:val="18"/>
          <w:szCs w:val="18"/>
        </w:rPr>
        <w:t>注：</w:t>
      </w:r>
    </w:p>
    <w:p>
      <w:pPr>
        <w:spacing w:before="11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）报告期末应收账款中无应收持本公司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line="376" w:lineRule="auto" w:before="32"/>
        <w:ind w:left="2062" w:right="5234" w:firstLine="0"/>
        <w:jc w:val="left"/>
        <w:rPr>
          <w:rFonts w:ascii="宋体" w:hAnsi="宋体" w:cs="宋体" w:eastAsia="宋体" w:hint="default"/>
          <w:sz w:val="18"/>
          <w:szCs w:val="18"/>
        </w:rPr>
      </w:pPr>
      <w:r>
        <w:rPr/>
        <w:pict>
          <v:shape style="position:absolute;margin-left:271.730011pt;margin-top:43.671722pt;width:.48001pt;height:.12pt;mso-position-horizontal-relative:page;mso-position-vertical-relative:paragraph;z-index:-1263976" type="#_x0000_t75" stroked="false">
            <v:imagedata r:id="rId1023" o:title=""/>
          </v:shape>
        </w:pict>
      </w:r>
      <w:r>
        <w:rPr/>
        <w:pict>
          <v:shape style="position:absolute;margin-left:333.670013pt;margin-top:43.671722pt;width:.48001pt;height:.12pt;mso-position-horizontal-relative:page;mso-position-vertical-relative:paragraph;z-index:-1263952" type="#_x0000_t75" stroked="false">
            <v:imagedata r:id="rId1023" o:title=""/>
          </v:shape>
        </w:pict>
      </w:r>
      <w:r>
        <w:rPr/>
        <w:pict>
          <v:shape style="position:absolute;margin-left:399.070007pt;margin-top:43.671722pt;width:.48001pt;height:.12pt;mso-position-horizontal-relative:page;mso-position-vertical-relative:paragraph;z-index:-1263928" type="#_x0000_t75" stroked="false">
            <v:imagedata r:id="rId1023" o:title=""/>
          </v:shape>
        </w:pict>
      </w:r>
      <w:r>
        <w:rPr/>
        <w:pict>
          <v:shape style="position:absolute;margin-left:457.420013pt;margin-top:43.671722pt;width:.48001pt;height:.12pt;mso-position-horizontal-relative:page;mso-position-vertical-relative:paragraph;z-index:-1263904" type="#_x0000_t75" stroked="false">
            <v:imagedata r:id="rId1023" o:title=""/>
          </v:shape>
        </w:pict>
      </w:r>
      <w:r>
        <w:rPr/>
        <w:pict>
          <v:group style="position:absolute;margin-left:79.704002pt;margin-top:69.711700pt;width:450.2pt;height:5.4pt;mso-position-horizontal-relative:page;mso-position-vertical-relative:paragraph;z-index:-1263880" coordorigin="1594,1394" coordsize="9004,108">
            <v:shape style="position:absolute;left:1594;top:1394;width:3860;height:108" type="#_x0000_t75" stroked="false">
              <v:imagedata r:id="rId1084" o:title=""/>
            </v:shape>
            <v:shape style="position:absolute;left:5430;top:1490;width:1253;height:12" type="#_x0000_t75" stroked="false">
              <v:imagedata r:id="rId1085" o:title=""/>
            </v:shape>
            <v:shape style="position:absolute;left:6669;top:1490;width:1322;height:12" type="#_x0000_t75" stroked="false">
              <v:imagedata r:id="rId1086" o:title=""/>
            </v:shape>
            <v:shape style="position:absolute;left:7977;top:1490;width:1181;height:12" type="#_x0000_t75" stroked="false">
              <v:imagedata r:id="rId1087" o:title=""/>
            </v:shape>
            <v:shape style="position:absolute;left:9144;top:1493;width:1454;height:10" type="#_x0000_t75" stroked="false">
              <v:imagedata r:id="rId323" o:title=""/>
            </v:shape>
            <w10:wrap type="none"/>
          </v:group>
        </w:pict>
      </w:r>
      <w:r>
        <w:rPr/>
        <w:pict>
          <v:group style="position:absolute;margin-left:79.704002pt;margin-top:86.63176pt;width:450.2pt;height:5.55pt;mso-position-horizontal-relative:page;mso-position-vertical-relative:paragraph;z-index:-1263856" coordorigin="1594,1733" coordsize="9004,111">
            <v:shape style="position:absolute;left:1594;top:1733;width:3860;height:110" type="#_x0000_t75" stroked="false">
              <v:imagedata r:id="rId1088" o:title=""/>
            </v:shape>
            <v:shape style="position:absolute;left:5430;top:1829;width:1253;height:14" type="#_x0000_t75" stroked="false">
              <v:imagedata r:id="rId1089" o:title=""/>
            </v:shape>
            <v:shape style="position:absolute;left:6669;top:1829;width:1322;height:14" type="#_x0000_t75" stroked="false">
              <v:imagedata r:id="rId1090" o:title=""/>
            </v:shape>
            <v:shape style="position:absolute;left:7977;top:1829;width:1181;height:14" type="#_x0000_t75" stroked="false">
              <v:imagedata r:id="rId1091" o:title=""/>
            </v:shape>
            <v:shape style="position:absolute;left:9144;top:1833;width:1454;height:10" type="#_x0000_t75" stroked="false">
              <v:imagedata r:id="rId323" o:title=""/>
            </v:shape>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）报告期内无前期已核销本期又收回或转回的应收账款。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1594" w:type="dxa"/>
        <w:tblLayout w:type="fixed"/>
        <w:tblCellMar>
          <w:top w:w="0" w:type="dxa"/>
          <w:left w:w="0" w:type="dxa"/>
          <w:bottom w:w="0" w:type="dxa"/>
          <w:right w:w="0" w:type="dxa"/>
        </w:tblCellMar>
        <w:tblLook w:val="01E0"/>
      </w:tblPr>
      <w:tblGrid>
        <w:gridCol w:w="3845"/>
        <w:gridCol w:w="1239"/>
        <w:gridCol w:w="1308"/>
        <w:gridCol w:w="1167"/>
        <w:gridCol w:w="1445"/>
      </w:tblGrid>
      <w:tr>
        <w:trPr>
          <w:trHeight w:val="539" w:hRule="exact"/>
        </w:trPr>
        <w:tc>
          <w:tcPr>
            <w:tcW w:w="3845" w:type="dxa"/>
            <w:tcBorders>
              <w:top w:val="single" w:sz="12" w:space="0" w:color="000000"/>
              <w:left w:val="nil" w:sz="6" w:space="0" w:color="auto"/>
              <w:bottom w:val="nil" w:sz="6" w:space="0" w:color="auto"/>
              <w:right w:val="single" w:sz="4" w:space="0" w:color="000000"/>
            </w:tcBorders>
          </w:tcPr>
          <w:p>
            <w:pPr>
              <w:pStyle w:val="TableParagraph"/>
              <w:spacing w:line="240" w:lineRule="auto" w:before="161"/>
              <w:ind w:left="4"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23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1"/>
              <w:ind w:right="3"/>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3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67" w:type="dxa"/>
            <w:tcBorders>
              <w:top w:val="single" w:sz="12" w:space="0" w:color="000000"/>
              <w:left w:val="single" w:sz="4" w:space="0" w:color="000000"/>
              <w:bottom w:val="nil" w:sz="6" w:space="0" w:color="auto"/>
              <w:right w:val="single" w:sz="4" w:space="0" w:color="000000"/>
            </w:tcBorders>
          </w:tcPr>
          <w:p>
            <w:pPr>
              <w:pStyle w:val="TableParagraph"/>
              <w:spacing w:line="232" w:lineRule="exact" w:before="71"/>
              <w:ind w:left="230" w:right="130" w:hanging="106"/>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 总额比</w:t>
            </w:r>
            <w:r>
              <w:rPr>
                <w:rFonts w:ascii="Times New Roman" w:hAnsi="Times New Roman" w:cs="Times New Roman" w:eastAsia="Times New Roman" w:hint="default"/>
                <w:sz w:val="18"/>
                <w:szCs w:val="18"/>
              </w:rPr>
              <w:t>%</w:t>
            </w:r>
          </w:p>
        </w:tc>
        <w:tc>
          <w:tcPr>
            <w:tcW w:w="1445" w:type="dxa"/>
            <w:tcBorders>
              <w:top w:val="single" w:sz="12" w:space="0" w:color="000000"/>
              <w:left w:val="single" w:sz="4" w:space="0" w:color="000000"/>
              <w:bottom w:val="nil" w:sz="6" w:space="0" w:color="auto"/>
              <w:right w:val="nil" w:sz="6" w:space="0" w:color="auto"/>
            </w:tcBorders>
          </w:tcPr>
          <w:p>
            <w:pPr>
              <w:pStyle w:val="TableParagraph"/>
              <w:spacing w:line="240" w:lineRule="auto" w:before="161"/>
              <w:ind w:right="7"/>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104" w:hRule="exact"/>
        </w:trPr>
        <w:tc>
          <w:tcPr>
            <w:tcW w:w="3845"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84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长城金点定位测控（北京）有限公司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2,060,825.00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5"/>
              <w:jc w:val="center"/>
              <w:rPr>
                <w:rFonts w:ascii="Times New Roman" w:hAnsi="Times New Roman" w:cs="Times New Roman" w:eastAsia="Times New Roman" w:hint="default"/>
                <w:sz w:val="18"/>
                <w:szCs w:val="18"/>
              </w:rPr>
            </w:pPr>
            <w:r>
              <w:rPr>
                <w:rFonts w:ascii="Times New Roman"/>
                <w:sz w:val="18"/>
              </w:rPr>
              <w:t>5.30</w:t>
            </w:r>
          </w:p>
        </w:tc>
        <w:tc>
          <w:tcPr>
            <w:tcW w:w="1445"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845"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84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武汉福保燃气安全新技术有限公司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1,901,899.99</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
              <w:jc w:val="center"/>
              <w:rPr>
                <w:rFonts w:ascii="Times New Roman" w:hAnsi="Times New Roman" w:cs="Times New Roman" w:eastAsia="Times New Roman" w:hint="default"/>
                <w:sz w:val="18"/>
                <w:szCs w:val="18"/>
              </w:rPr>
            </w:pPr>
            <w:r>
              <w:rPr>
                <w:rFonts w:ascii="Times New Roman"/>
                <w:sz w:val="18"/>
              </w:rPr>
              <w:t>4.90</w:t>
            </w:r>
          </w:p>
        </w:tc>
        <w:tc>
          <w:tcPr>
            <w:tcW w:w="1445"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845"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nil" w:sz="6" w:space="0" w:color="auto"/>
            </w:tcBorders>
          </w:tcPr>
          <w:p>
            <w:pPr/>
          </w:p>
        </w:tc>
      </w:tr>
      <w:tr>
        <w:trPr>
          <w:trHeight w:val="261" w:hRule="exact"/>
        </w:trPr>
        <w:tc>
          <w:tcPr>
            <w:tcW w:w="384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河北敬业集团敬业物资采购有限公司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1,381,225.00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5"/>
              <w:jc w:val="center"/>
              <w:rPr>
                <w:rFonts w:ascii="Times New Roman" w:hAnsi="Times New Roman" w:cs="Times New Roman" w:eastAsia="Times New Roman" w:hint="default"/>
                <w:sz w:val="18"/>
                <w:szCs w:val="18"/>
              </w:rPr>
            </w:pPr>
            <w:r>
              <w:rPr>
                <w:rFonts w:ascii="Times New Roman"/>
                <w:sz w:val="18"/>
              </w:rPr>
              <w:t>3.56</w:t>
            </w:r>
          </w:p>
        </w:tc>
        <w:tc>
          <w:tcPr>
            <w:tcW w:w="1445"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845"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84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河北新金轧材有限公司</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1,068,587.00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5"/>
              <w:jc w:val="center"/>
              <w:rPr>
                <w:rFonts w:ascii="Times New Roman" w:hAnsi="Times New Roman" w:cs="Times New Roman" w:eastAsia="Times New Roman" w:hint="default"/>
                <w:sz w:val="18"/>
                <w:szCs w:val="18"/>
              </w:rPr>
            </w:pPr>
            <w:r>
              <w:rPr>
                <w:rFonts w:ascii="Times New Roman"/>
                <w:sz w:val="18"/>
              </w:rPr>
              <w:t>2.75</w:t>
            </w:r>
          </w:p>
        </w:tc>
        <w:tc>
          <w:tcPr>
            <w:tcW w:w="1445"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3845" w:type="dxa"/>
            <w:tcBorders>
              <w:top w:val="nil" w:sz="6" w:space="0" w:color="auto"/>
              <w:left w:val="nil" w:sz="6" w:space="0" w:color="auto"/>
              <w:bottom w:val="nil" w:sz="6" w:space="0" w:color="auto"/>
              <w:right w:val="nil" w:sz="6" w:space="0" w:color="auto"/>
            </w:tcBorders>
          </w:tcPr>
          <w:p>
            <w:pPr/>
          </w:p>
        </w:tc>
        <w:tc>
          <w:tcPr>
            <w:tcW w:w="1239"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445"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84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12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3"/>
              <w:jc w:val="center"/>
              <w:rPr>
                <w:rFonts w:ascii="宋体" w:hAnsi="宋体" w:cs="宋体" w:eastAsia="宋体" w:hint="default"/>
                <w:sz w:val="18"/>
                <w:szCs w:val="18"/>
              </w:rPr>
            </w:pPr>
            <w:r>
              <w:rPr>
                <w:rFonts w:ascii="宋体" w:hAnsi="宋体" w:cs="宋体" w:eastAsia="宋体" w:hint="default"/>
                <w:sz w:val="18"/>
                <w:szCs w:val="18"/>
              </w:rPr>
              <w:t>货款</w:t>
            </w:r>
          </w:p>
        </w:tc>
        <w:tc>
          <w:tcPr>
            <w:tcW w:w="13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895,561.66</w:t>
            </w:r>
          </w:p>
        </w:tc>
        <w:tc>
          <w:tcPr>
            <w:tcW w:w="11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4"/>
              <w:jc w:val="center"/>
              <w:rPr>
                <w:rFonts w:ascii="Times New Roman" w:hAnsi="Times New Roman" w:cs="Times New Roman" w:eastAsia="Times New Roman" w:hint="default"/>
                <w:sz w:val="18"/>
                <w:szCs w:val="18"/>
              </w:rPr>
            </w:pPr>
            <w:r>
              <w:rPr>
                <w:rFonts w:ascii="Times New Roman"/>
                <w:sz w:val="18"/>
              </w:rPr>
              <w:t>2.31</w:t>
            </w:r>
          </w:p>
        </w:tc>
        <w:tc>
          <w:tcPr>
            <w:tcW w:w="1445" w:type="dxa"/>
            <w:tcBorders>
              <w:top w:val="nil" w:sz="6" w:space="0" w:color="auto"/>
              <w:left w:val="single" w:sz="4" w:space="0" w:color="000000"/>
              <w:bottom w:val="single" w:sz="12" w:space="0" w:color="000000"/>
              <w:right w:val="nil" w:sz="6" w:space="0" w:color="auto"/>
            </w:tcBorders>
          </w:tcPr>
          <w:p>
            <w:pPr>
              <w:pStyle w:val="TableParagraph"/>
              <w:spacing w:line="240" w:lineRule="auto" w:before="17"/>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5"/>
        <w:ind w:left="2062" w:right="1306" w:firstLine="0"/>
        <w:jc w:val="left"/>
        <w:rPr>
          <w:rFonts w:ascii="宋体" w:hAnsi="宋体" w:cs="宋体" w:eastAsia="宋体" w:hint="default"/>
          <w:sz w:val="18"/>
          <w:szCs w:val="18"/>
        </w:rPr>
      </w:pPr>
      <w:r>
        <w:rPr/>
        <w:pict>
          <v:group style="position:absolute;margin-left:79.704002pt;margin-top:-57.478302pt;width:450.2pt;height:5.55pt;mso-position-horizontal-relative:page;mso-position-vertical-relative:paragraph;z-index:-1263832" coordorigin="1594,-1150" coordsize="9004,111">
            <v:shape style="position:absolute;left:1594;top:-1150;width:3860;height:110" type="#_x0000_t75" stroked="false">
              <v:imagedata r:id="rId1092" o:title=""/>
            </v:shape>
            <v:shape style="position:absolute;left:5430;top:-1054;width:1253;height:14" type="#_x0000_t75" stroked="false">
              <v:imagedata r:id="rId1093" o:title=""/>
            </v:shape>
            <v:shape style="position:absolute;left:6669;top:-1054;width:1322;height:14" type="#_x0000_t75" stroked="false">
              <v:imagedata r:id="rId1094" o:title=""/>
            </v:shape>
            <v:shape style="position:absolute;left:7977;top:-1054;width:1181;height:14" type="#_x0000_t75" stroked="false">
              <v:imagedata r:id="rId1095" o:title=""/>
            </v:shape>
            <v:shape style="position:absolute;left:9144;top:-1049;width:1454;height:10" type="#_x0000_t75" stroked="false">
              <v:imagedata r:id="rId316" o:title=""/>
            </v:shape>
            <w10:wrap type="none"/>
          </v:group>
        </w:pict>
      </w:r>
      <w:r>
        <w:rPr/>
        <w:pict>
          <v:group style="position:absolute;margin-left:79.704002pt;margin-top:-40.438301pt;width:450.2pt;height:5.4pt;mso-position-horizontal-relative:page;mso-position-vertical-relative:paragraph;z-index:-1263808" coordorigin="1594,-809" coordsize="9004,108">
            <v:shape style="position:absolute;left:1594;top:-809;width:3860;height:108" type="#_x0000_t75" stroked="false">
              <v:imagedata r:id="rId1084" o:title=""/>
            </v:shape>
            <v:shape style="position:absolute;left:5430;top:-713;width:1253;height:12" type="#_x0000_t75" stroked="false">
              <v:imagedata r:id="rId1085" o:title=""/>
            </v:shape>
            <v:shape style="position:absolute;left:6669;top:-713;width:1322;height:12" type="#_x0000_t75" stroked="false">
              <v:imagedata r:id="rId1096" o:title=""/>
            </v:shape>
            <v:shape style="position:absolute;left:7977;top:-713;width:1181;height:12" type="#_x0000_t75" stroked="false">
              <v:imagedata r:id="rId1087" o:title=""/>
            </v:shape>
            <v:shape style="position:absolute;left:9144;top:-710;width:1454;height:10" type="#_x0000_t75" stroked="false">
              <v:imagedata r:id="rId323" o:title=""/>
            </v:shape>
            <w10:wrap type="none"/>
          </v:group>
        </w:pict>
      </w:r>
      <w:r>
        <w:rPr/>
        <w:pict>
          <v:group style="position:absolute;margin-left:79.704002pt;margin-top:-23.518242pt;width:450.2pt;height:5.55pt;mso-position-horizontal-relative:page;mso-position-vertical-relative:paragraph;z-index:-1263784" coordorigin="1594,-470" coordsize="9004,111">
            <v:shape style="position:absolute;left:1594;top:-470;width:3860;height:110" type="#_x0000_t75" stroked="false">
              <v:imagedata r:id="rId1088" o:title=""/>
            </v:shape>
            <v:shape style="position:absolute;left:5430;top:-374;width:1253;height:14" type="#_x0000_t75" stroked="false">
              <v:imagedata r:id="rId1097" o:title=""/>
            </v:shape>
            <v:shape style="position:absolute;left:6669;top:-374;width:1322;height:14" type="#_x0000_t75" stroked="false">
              <v:imagedata r:id="rId1098" o:title=""/>
            </v:shape>
            <v:shape style="position:absolute;left:7977;top:-374;width:1181;height:14" type="#_x0000_t75" stroked="false">
              <v:imagedata r:id="rId1091" o:title=""/>
            </v:shape>
            <v:shape style="position:absolute;left:9144;top:-370;width:1454;height:10" type="#_x0000_t75" stroked="false">
              <v:imagedata r:id="rId323" o:title=""/>
            </v:shape>
            <w10:wrap type="none"/>
          </v:group>
        </w:pict>
      </w:r>
      <w:r>
        <w:rPr/>
        <w:pict>
          <v:shape style="position:absolute;margin-left:271.730011pt;margin-top:-1.678272pt;width:.48003pt;height:.24pt;mso-position-horizontal-relative:page;mso-position-vertical-relative:paragraph;z-index:-1263760" type="#_x0000_t75" stroked="false">
            <v:imagedata r:id="rId1099" o:title=""/>
          </v:shape>
        </w:pict>
      </w:r>
      <w:r>
        <w:rPr/>
        <w:pict>
          <v:shape style="position:absolute;margin-left:333.670013pt;margin-top:-1.678272pt;width:.48003pt;height:.24pt;mso-position-horizontal-relative:page;mso-position-vertical-relative:paragraph;z-index:-1263736" type="#_x0000_t75" stroked="false">
            <v:imagedata r:id="rId1099" o:title=""/>
          </v:shape>
        </w:pict>
      </w:r>
      <w:r>
        <w:rPr/>
        <w:pict>
          <v:shape style="position:absolute;margin-left:399.070007pt;margin-top:-1.678272pt;width:.48003pt;height:.24pt;mso-position-horizontal-relative:page;mso-position-vertical-relative:paragraph;z-index:-1263712" type="#_x0000_t75" stroked="false">
            <v:imagedata r:id="rId1099" o:title=""/>
          </v:shape>
        </w:pict>
      </w:r>
      <w:r>
        <w:rPr/>
        <w:pict>
          <v:shape style="position:absolute;margin-left:457.420013pt;margin-top:-1.678272pt;width:.48003pt;height:.24pt;mso-position-horizontal-relative:page;mso-position-vertical-relative:paragraph;z-index:-1263688" type="#_x0000_t75" stroked="false">
            <v:imagedata r:id="rId1099" o:title=""/>
          </v:shape>
        </w:pict>
      </w:r>
      <w:r>
        <w:rPr>
          <w:rFonts w:ascii="宋体" w:hAnsi="宋体" w:cs="宋体" w:eastAsia="宋体" w:hint="default"/>
          <w:sz w:val="18"/>
          <w:szCs w:val="18"/>
        </w:rPr>
        <w:t>注：</w:t>
      </w:r>
    </w:p>
    <w:p>
      <w:pPr>
        <w:spacing w:line="307" w:lineRule="auto" w:before="127"/>
        <w:ind w:left="1702" w:right="1403" w:firstLine="359"/>
        <w:jc w:val="left"/>
        <w:rPr>
          <w:rFonts w:ascii="宋体" w:hAnsi="宋体" w:cs="宋体" w:eastAsia="宋体" w:hint="default"/>
          <w:sz w:val="18"/>
          <w:szCs w:val="18"/>
        </w:rPr>
      </w:pPr>
      <w:r>
        <w:rPr>
          <w:rFonts w:ascii="宋体" w:hAnsi="宋体" w:cs="宋体" w:eastAsia="宋体" w:hint="default"/>
          <w:sz w:val="18"/>
          <w:szCs w:val="18"/>
        </w:rPr>
        <w:t>期末应收账款前五名债务人欠款金额合计为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7,308,098.65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元，账龄均为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年以内，前五名金额合计占期末应 收账款总额的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18.82%</w:t>
      </w:r>
      <w:r>
        <w:rPr>
          <w:rFonts w:ascii="宋体" w:hAnsi="宋体" w:cs="宋体" w:eastAsia="宋体" w:hint="default"/>
          <w:sz w:val="18"/>
          <w:szCs w:val="18"/>
        </w:rPr>
        <w:t>。</w:t>
      </w:r>
    </w:p>
    <w:p>
      <w:pPr>
        <w:spacing w:line="240" w:lineRule="auto" w:before="12"/>
        <w:rPr>
          <w:rFonts w:ascii="宋体" w:hAnsi="宋体" w:cs="宋体" w:eastAsia="宋体" w:hint="default"/>
          <w:sz w:val="24"/>
          <w:szCs w:val="24"/>
        </w:rPr>
      </w:pPr>
    </w:p>
    <w:p>
      <w:pPr>
        <w:spacing w:before="0"/>
        <w:ind w:left="2062" w:right="1306" w:firstLine="0"/>
        <w:jc w:val="left"/>
        <w:rPr>
          <w:rFonts w:ascii="宋体" w:hAnsi="宋体" w:cs="宋体" w:eastAsia="宋体" w:hint="default"/>
          <w:sz w:val="18"/>
          <w:szCs w:val="18"/>
        </w:rPr>
      </w:pPr>
      <w:r>
        <w:rPr/>
        <w:pict>
          <v:shape style="position:absolute;margin-left:190.490005pt;margin-top:22.63172pt;width:.48pt;height:.12pt;mso-position-horizontal-relative:page;mso-position-vertical-relative:paragraph;z-index:-1263664" type="#_x0000_t75" stroked="false">
            <v:imagedata r:id="rId1099" o:title=""/>
          </v:shape>
        </w:pict>
      </w:r>
      <w:r>
        <w:rPr/>
        <w:pict>
          <v:shape style="position:absolute;margin-left:303.769989pt;margin-top:22.63172pt;width:.47998pt;height:.12pt;mso-position-horizontal-relative:page;mso-position-vertical-relative:paragraph;z-index:-1263640" type="#_x0000_t75" stroked="false">
            <v:imagedata r:id="rId1099" o:title=""/>
          </v:shape>
        </w:pict>
      </w:r>
      <w:r>
        <w:rPr/>
        <w:pict>
          <v:shape style="position:absolute;margin-left:416.109985pt;margin-top:22.63172pt;width:.48001pt;height:.12pt;mso-position-horizontal-relative:page;mso-position-vertical-relative:paragraph;z-index:-1263616" type="#_x0000_t75" stroked="false">
            <v:imagedata r:id="rId1099" o:title=""/>
          </v:shape>
        </w:pict>
      </w:r>
      <w:r>
        <w:rPr/>
        <w:pict>
          <v:group style="position:absolute;margin-left:79.704002pt;margin-top:33.311699pt;width:450.2pt;height:5.4pt;mso-position-horizontal-relative:page;mso-position-vertical-relative:paragraph;z-index:-1263592" coordorigin="1594,666" coordsize="9004,108">
            <v:shape style="position:absolute;left:1594;top:666;width:2235;height:108" type="#_x0000_t75" stroked="false">
              <v:imagedata r:id="rId1100" o:title=""/>
            </v:shape>
            <v:shape style="position:absolute;left:3805;top:762;width:2280;height:12" type="#_x0000_t75" stroked="false">
              <v:imagedata r:id="rId1101" o:title=""/>
            </v:shape>
            <v:shape style="position:absolute;left:6071;top:762;width:2261;height:12" type="#_x0000_t75" stroked="false">
              <v:imagedata r:id="rId1102" o:title=""/>
            </v:shape>
            <v:shape style="position:absolute;left:8317;top:765;width:2281;height:10" type="#_x0000_t75" stroked="false">
              <v:imagedata r:id="rId1103" o:title=""/>
            </v:shape>
            <w10:wrap type="none"/>
          </v:group>
        </w:pict>
      </w:r>
      <w:r>
        <w:rPr>
          <w:rFonts w:ascii="宋体" w:hAnsi="宋体" w:cs="宋体" w:eastAsia="宋体" w:hint="default"/>
          <w:b/>
          <w:bCs/>
          <w:sz w:val="18"/>
          <w:szCs w:val="18"/>
        </w:rPr>
        <w:t>期末以外币标示的应收账款</w:t>
      </w:r>
      <w:r>
        <w:rPr>
          <w:rFonts w:ascii="宋体" w:hAnsi="宋体" w:cs="宋体" w:eastAsia="宋体" w:hint="default"/>
          <w:sz w:val="18"/>
          <w:szCs w:val="18"/>
        </w:rPr>
      </w:r>
    </w:p>
    <w:p>
      <w:pPr>
        <w:spacing w:line="240" w:lineRule="auto" w:before="5"/>
        <w:rPr>
          <w:rFonts w:ascii="宋体" w:hAnsi="宋体" w:cs="宋体" w:eastAsia="宋体" w:hint="default"/>
          <w:b/>
          <w:bCs/>
          <w:sz w:val="14"/>
          <w:szCs w:val="14"/>
        </w:rPr>
      </w:pPr>
    </w:p>
    <w:tbl>
      <w:tblPr>
        <w:tblW w:w="0" w:type="auto"/>
        <w:jc w:val="left"/>
        <w:tblInd w:w="1594" w:type="dxa"/>
        <w:tblLayout w:type="fixed"/>
        <w:tblCellMar>
          <w:top w:w="0" w:type="dxa"/>
          <w:left w:w="0" w:type="dxa"/>
          <w:bottom w:w="0" w:type="dxa"/>
          <w:right w:w="0" w:type="dxa"/>
        </w:tblCellMar>
        <w:tblLook w:val="01E0"/>
      </w:tblPr>
      <w:tblGrid>
        <w:gridCol w:w="2221"/>
        <w:gridCol w:w="2266"/>
        <w:gridCol w:w="2247"/>
        <w:gridCol w:w="2271"/>
      </w:tblGrid>
      <w:tr>
        <w:trPr>
          <w:trHeight w:val="258" w:hRule="exact"/>
        </w:trPr>
        <w:tc>
          <w:tcPr>
            <w:tcW w:w="2221"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币种</w:t>
            </w:r>
          </w:p>
        </w:tc>
        <w:tc>
          <w:tcPr>
            <w:tcW w:w="22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原币</w:t>
            </w:r>
          </w:p>
        </w:tc>
        <w:tc>
          <w:tcPr>
            <w:tcW w:w="224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汇率</w:t>
            </w:r>
          </w:p>
        </w:tc>
        <w:tc>
          <w:tcPr>
            <w:tcW w:w="2271"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679" w:right="0"/>
              <w:jc w:val="left"/>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78" w:hRule="exact"/>
        </w:trPr>
        <w:tc>
          <w:tcPr>
            <w:tcW w:w="2221" w:type="dxa"/>
            <w:tcBorders>
              <w:top w:val="nil" w:sz="6" w:space="0" w:color="auto"/>
              <w:left w:val="nil" w:sz="6" w:space="0" w:color="auto"/>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single" w:sz="4" w:space="0" w:color="000000"/>
            </w:tcBorders>
          </w:tcPr>
          <w:p>
            <w:pPr/>
          </w:p>
        </w:tc>
        <w:tc>
          <w:tcPr>
            <w:tcW w:w="2247" w:type="dxa"/>
            <w:tcBorders>
              <w:top w:val="nil" w:sz="6" w:space="0" w:color="auto"/>
              <w:left w:val="single" w:sz="4" w:space="0" w:color="000000"/>
              <w:bottom w:val="nil" w:sz="6" w:space="0" w:color="auto"/>
              <w:right w:val="single" w:sz="4" w:space="0" w:color="000000"/>
            </w:tcBorders>
          </w:tcPr>
          <w:p>
            <w:pPr/>
          </w:p>
        </w:tc>
        <w:tc>
          <w:tcPr>
            <w:tcW w:w="2271"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22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08"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22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42,638.59</w:t>
            </w:r>
          </w:p>
        </w:tc>
        <w:tc>
          <w:tcPr>
            <w:tcW w:w="224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6.6227</w:t>
            </w:r>
          </w:p>
        </w:tc>
        <w:tc>
          <w:tcPr>
            <w:tcW w:w="227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z w:val="18"/>
              </w:rPr>
              <w:t>282,382.59</w:t>
            </w:r>
          </w:p>
        </w:tc>
      </w:tr>
      <w:tr>
        <w:trPr>
          <w:trHeight w:val="80" w:hRule="exact"/>
        </w:trPr>
        <w:tc>
          <w:tcPr>
            <w:tcW w:w="2221" w:type="dxa"/>
            <w:tcBorders>
              <w:top w:val="nil" w:sz="6" w:space="0" w:color="auto"/>
              <w:left w:val="nil" w:sz="6" w:space="0" w:color="auto"/>
              <w:bottom w:val="nil" w:sz="6" w:space="0" w:color="auto"/>
              <w:right w:val="nil" w:sz="6" w:space="0" w:color="auto"/>
            </w:tcBorders>
          </w:tcPr>
          <w:p>
            <w:pPr/>
          </w:p>
        </w:tc>
        <w:tc>
          <w:tcPr>
            <w:tcW w:w="2266" w:type="dxa"/>
            <w:tcBorders>
              <w:top w:val="nil" w:sz="6" w:space="0" w:color="auto"/>
              <w:left w:val="nil" w:sz="6" w:space="0" w:color="auto"/>
              <w:bottom w:val="nil" w:sz="6" w:space="0" w:color="auto"/>
              <w:right w:val="single" w:sz="4" w:space="0" w:color="000000"/>
            </w:tcBorders>
          </w:tcPr>
          <w:p>
            <w:pPr/>
          </w:p>
        </w:tc>
        <w:tc>
          <w:tcPr>
            <w:tcW w:w="2247" w:type="dxa"/>
            <w:tcBorders>
              <w:top w:val="nil" w:sz="6" w:space="0" w:color="auto"/>
              <w:left w:val="single" w:sz="4" w:space="0" w:color="000000"/>
              <w:bottom w:val="nil" w:sz="6" w:space="0" w:color="auto"/>
              <w:right w:val="single" w:sz="4" w:space="0" w:color="000000"/>
            </w:tcBorders>
          </w:tcPr>
          <w:p>
            <w:pPr/>
          </w:p>
        </w:tc>
        <w:tc>
          <w:tcPr>
            <w:tcW w:w="2271"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221"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54,322.84</w:t>
            </w:r>
          </w:p>
        </w:tc>
        <w:tc>
          <w:tcPr>
            <w:tcW w:w="22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8.8065</w:t>
            </w:r>
          </w:p>
        </w:tc>
        <w:tc>
          <w:tcPr>
            <w:tcW w:w="2271"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z w:val="18"/>
              </w:rPr>
              <w:t>478,394.09</w:t>
            </w:r>
          </w:p>
        </w:tc>
      </w:tr>
    </w:tbl>
    <w:p>
      <w:pPr>
        <w:spacing w:line="376" w:lineRule="auto" w:before="8"/>
        <w:ind w:left="2062" w:right="8650" w:firstLine="0"/>
        <w:jc w:val="left"/>
        <w:rPr>
          <w:rFonts w:ascii="宋体" w:hAnsi="宋体" w:cs="宋体" w:eastAsia="宋体" w:hint="default"/>
          <w:sz w:val="18"/>
          <w:szCs w:val="18"/>
        </w:rPr>
      </w:pPr>
      <w:r>
        <w:rPr/>
        <w:pict>
          <v:group style="position:absolute;margin-left:79.704002pt;margin-top:-23.404243pt;width:450.2pt;height:5.4pt;mso-position-horizontal-relative:page;mso-position-vertical-relative:paragraph;z-index:-1263568" coordorigin="1594,-468" coordsize="9004,108">
            <v:shape style="position:absolute;left:1594;top:-468;width:2235;height:108" type="#_x0000_t75" stroked="false">
              <v:imagedata r:id="rId1100" o:title=""/>
            </v:shape>
            <v:shape style="position:absolute;left:3805;top:-372;width:2280;height:12" type="#_x0000_t75" stroked="false">
              <v:imagedata r:id="rId1104" o:title=""/>
            </v:shape>
            <v:shape style="position:absolute;left:6071;top:-372;width:2261;height:12" type="#_x0000_t75" stroked="false">
              <v:imagedata r:id="rId1102" o:title=""/>
            </v:shape>
            <v:shape style="position:absolute;left:8317;top:-370;width:2281;height:10" type="#_x0000_t75" stroked="false">
              <v:imagedata r:id="rId1103" o:title=""/>
            </v:shape>
            <w10:wrap type="none"/>
          </v:group>
        </w:pict>
      </w:r>
      <w:r>
        <w:rPr/>
        <w:pict>
          <v:shape style="position:absolute;margin-left:190.490005pt;margin-top:-1.688273pt;width:.48002pt;height:.24pt;mso-position-horizontal-relative:page;mso-position-vertical-relative:paragraph;z-index:-1263544" type="#_x0000_t75" stroked="false">
            <v:imagedata r:id="rId1105" o:title=""/>
          </v:shape>
        </w:pict>
      </w:r>
      <w:r>
        <w:rPr/>
        <w:pict>
          <v:shape style="position:absolute;margin-left:416.109985pt;margin-top:-1.688273pt;width:.48003pt;height:.24pt;mso-position-horizontal-relative:page;mso-position-vertical-relative:paragraph;z-index:-1263520" type="#_x0000_t75" stroked="false">
            <v:imagedata r:id="rId1105" o:title=""/>
          </v:shape>
        </w:pic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．其他应收款</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after="0" w:line="376" w:lineRule="auto"/>
        <w:jc w:val="left"/>
        <w:rPr>
          <w:rFonts w:ascii="宋体" w:hAnsi="宋体" w:cs="宋体" w:eastAsia="宋体" w:hint="default"/>
          <w:sz w:val="18"/>
          <w:szCs w:val="18"/>
        </w:rPr>
        <w:sectPr>
          <w:pgSz w:w="11910" w:h="16840"/>
          <w:pgMar w:header="584" w:footer="773" w:top="1140" w:bottom="960" w:left="0" w:right="0"/>
        </w:sectPr>
      </w:pPr>
    </w:p>
    <w:p>
      <w:pPr>
        <w:spacing w:line="240" w:lineRule="auto" w:before="2"/>
        <w:rPr>
          <w:rFonts w:ascii="宋体" w:hAnsi="宋体" w:cs="宋体" w:eastAsia="宋体" w:hint="default"/>
          <w:b/>
          <w:bCs/>
          <w:sz w:val="3"/>
          <w:szCs w:val="3"/>
        </w:rPr>
      </w:pPr>
    </w:p>
    <w:p>
      <w:pPr>
        <w:spacing w:line="4229" w:lineRule="exact"/>
        <w:ind w:left="1565" w:right="0" w:firstLine="0"/>
        <w:rPr>
          <w:rFonts w:ascii="宋体" w:hAnsi="宋体" w:cs="宋体" w:eastAsia="宋体" w:hint="default"/>
          <w:sz w:val="20"/>
          <w:szCs w:val="20"/>
        </w:rPr>
      </w:pPr>
      <w:r>
        <w:rPr>
          <w:rFonts w:ascii="宋体" w:hAnsi="宋体" w:cs="宋体" w:eastAsia="宋体" w:hint="default"/>
          <w:position w:val="-84"/>
          <w:sz w:val="20"/>
          <w:szCs w:val="20"/>
        </w:rPr>
        <w:pict>
          <v:group style="width:452.4pt;height:211.5pt;mso-position-horizontal-relative:char;mso-position-vertical-relative:line" coordorigin="0,0" coordsize="9048,4230">
            <v:group style="position:absolute;left:29;top:14;width:1690;height:2" coordorigin="29,14" coordsize="1690,2">
              <v:shape style="position:absolute;left:29;top:14;width:1690;height:2" coordorigin="29,14" coordsize="1690,0" path="m29,14l1718,14e" filled="false" stroked="true" strokeweight="1.44pt" strokecolor="#000000">
                <v:path arrowok="t"/>
              </v:shape>
              <v:shape style="position:absolute;left:1718;top:29;width:10;height:2" type="#_x0000_t75" stroked="false">
                <v:imagedata r:id="rId1105" o:title=""/>
              </v:shape>
            </v:group>
            <v:group style="position:absolute;left:1718;top:14;width:29;height:2" coordorigin="1718,14" coordsize="29,2">
              <v:shape style="position:absolute;left:1718;top:14;width:29;height:2" coordorigin="1718,14" coordsize="29,0" path="m1718,14l1747,14e" filled="false" stroked="true" strokeweight="1.44pt" strokecolor="#000000">
                <v:path arrowok="t"/>
              </v:shape>
            </v:group>
            <v:group style="position:absolute;left:1747;top:14;width:3582;height:2" coordorigin="1747,14" coordsize="3582,2">
              <v:shape style="position:absolute;left:1747;top:14;width:3582;height:2" coordorigin="1747,14" coordsize="3582,0" path="m1747,14l5329,14e" filled="false" stroked="true" strokeweight="1.44pt" strokecolor="#000000">
                <v:path arrowok="t"/>
              </v:shape>
              <v:shape style="position:absolute;left:5329;top:29;width:10;height:2" type="#_x0000_t75" stroked="false">
                <v:imagedata r:id="rId1105" o:title=""/>
              </v:shape>
            </v:group>
            <v:group style="position:absolute;left:5329;top:14;width:29;height:2" coordorigin="5329,14" coordsize="29,2">
              <v:shape style="position:absolute;left:5329;top:14;width:29;height:2" coordorigin="5329,14" coordsize="29,0" path="m5329,14l5358,14e" filled="false" stroked="true" strokeweight="1.44pt" strokecolor="#000000">
                <v:path arrowok="t"/>
              </v:shape>
            </v:group>
            <v:group style="position:absolute;left:5358;top:14;width:3675;height:2" coordorigin="5358,14" coordsize="3675,2">
              <v:shape style="position:absolute;left:5358;top:14;width:3675;height:2" coordorigin="5358,14" coordsize="3675,0" path="m5358,14l9033,14e" filled="false" stroked="true" strokeweight="1.44pt" strokecolor="#000000">
                <v:path arrowok="t"/>
              </v:shape>
            </v:group>
            <v:group style="position:absolute;left:1718;top:31;width:10;height:20" coordorigin="1718,31" coordsize="10,20">
              <v:shape style="position:absolute;left:1718;top:31;width:10;height:20" coordorigin="1718,31" coordsize="10,20" path="m1718,50l1728,50,1728,31,1718,31,1718,50xe" filled="true" fillcolor="#000000" stroked="false">
                <v:path arrowok="t"/>
                <v:fill type="solid"/>
              </v:shape>
            </v:group>
            <v:group style="position:absolute;left:1718;top:50;width:10;height:20" coordorigin="1718,50" coordsize="10,20">
              <v:shape style="position:absolute;left:1718;top:50;width:10;height:20" coordorigin="1718,50" coordsize="10,20" path="m1718,70l1728,70,1728,50,1718,50,1718,70xe" filled="true" fillcolor="#000000" stroked="false">
                <v:path arrowok="t"/>
                <v:fill type="solid"/>
              </v:shape>
            </v:group>
            <v:group style="position:absolute;left:1718;top:70;width:10;height:20" coordorigin="1718,70" coordsize="10,20">
              <v:shape style="position:absolute;left:1718;top:70;width:10;height:20" coordorigin="1718,70" coordsize="10,20" path="m1718,89l1728,89,1728,70,1718,70,1718,89xe" filled="true" fillcolor="#000000" stroked="false">
                <v:path arrowok="t"/>
                <v:fill type="solid"/>
              </v:shape>
            </v:group>
            <v:group style="position:absolute;left:1718;top:89;width:10;height:20" coordorigin="1718,89" coordsize="10,20">
              <v:shape style="position:absolute;left:1718;top:89;width:10;height:20" coordorigin="1718,89" coordsize="10,20" path="m1718,108l1728,108,1728,89,1718,89,1718,108xe" filled="true" fillcolor="#000000" stroked="false">
                <v:path arrowok="t"/>
                <v:fill type="solid"/>
              </v:shape>
            </v:group>
            <v:group style="position:absolute;left:1718;top:108;width:10;height:20" coordorigin="1718,108" coordsize="10,20">
              <v:shape style="position:absolute;left:1718;top:108;width:10;height:20" coordorigin="1718,108" coordsize="10,20" path="m1718,127l1728,127,1728,108,1718,108,1718,127xe" filled="true" fillcolor="#000000" stroked="false">
                <v:path arrowok="t"/>
                <v:fill type="solid"/>
              </v:shape>
            </v:group>
            <v:group style="position:absolute;left:1718;top:127;width:10;height:20" coordorigin="1718,127" coordsize="10,20">
              <v:shape style="position:absolute;left:1718;top:127;width:10;height:20" coordorigin="1718,127" coordsize="10,20" path="m1718,146l1728,146,1728,127,1718,127,1718,146xe" filled="true" fillcolor="#000000" stroked="false">
                <v:path arrowok="t"/>
                <v:fill type="solid"/>
              </v:shape>
            </v:group>
            <v:group style="position:absolute;left:1718;top:146;width:10;height:20" coordorigin="1718,146" coordsize="10,20">
              <v:shape style="position:absolute;left:1718;top:146;width:10;height:20" coordorigin="1718,146" coordsize="10,20" path="m1718,166l1728,166,1728,146,1718,146,1718,166xe" filled="true" fillcolor="#000000" stroked="false">
                <v:path arrowok="t"/>
                <v:fill type="solid"/>
              </v:shape>
            </v:group>
            <v:group style="position:absolute;left:1718;top:166;width:10;height:20" coordorigin="1718,166" coordsize="10,20">
              <v:shape style="position:absolute;left:1718;top:166;width:10;height:20" coordorigin="1718,166" coordsize="10,20" path="m1718,185l1728,185,1728,166,1718,166,1718,185xe" filled="true" fillcolor="#000000" stroked="false">
                <v:path arrowok="t"/>
                <v:fill type="solid"/>
              </v:shape>
            </v:group>
            <v:group style="position:absolute;left:1718;top:185;width:10;height:20" coordorigin="1718,185" coordsize="10,20">
              <v:shape style="position:absolute;left:1718;top:185;width:10;height:20" coordorigin="1718,185" coordsize="10,20" path="m1718,204l1728,204,1728,185,1718,185,1718,204xe" filled="true" fillcolor="#000000" stroked="false">
                <v:path arrowok="t"/>
                <v:fill type="solid"/>
              </v:shape>
            </v:group>
            <v:group style="position:absolute;left:1718;top:204;width:10;height:20" coordorigin="1718,204" coordsize="10,20">
              <v:shape style="position:absolute;left:1718;top:204;width:10;height:20" coordorigin="1718,204" coordsize="10,20" path="m1718,223l1728,223,1728,204,1718,204,1718,223xe" filled="true" fillcolor="#000000" stroked="false">
                <v:path arrowok="t"/>
                <v:fill type="solid"/>
              </v:shape>
            </v:group>
            <v:group style="position:absolute;left:1718;top:223;width:10;height:20" coordorigin="1718,223" coordsize="10,20">
              <v:shape style="position:absolute;left:1718;top:223;width:10;height:20" coordorigin="1718,223" coordsize="10,20" path="m1718,242l1728,242,1728,223,1718,223,1718,242xe" filled="true" fillcolor="#000000" stroked="false">
                <v:path arrowok="t"/>
                <v:fill type="solid"/>
              </v:shape>
            </v:group>
            <v:group style="position:absolute;left:1718;top:242;width:10;height:20" coordorigin="1718,242" coordsize="10,20">
              <v:shape style="position:absolute;left:1718;top:242;width:10;height:20" coordorigin="1718,242" coordsize="10,20" path="m1718,262l1728,262,1728,242,1718,242,1718,262xe" filled="true" fillcolor="#000000" stroked="false">
                <v:path arrowok="t"/>
                <v:fill type="solid"/>
              </v:shape>
            </v:group>
            <v:group style="position:absolute;left:1718;top:262;width:10;height:20" coordorigin="1718,262" coordsize="10,20">
              <v:shape style="position:absolute;left:1718;top:262;width:10;height:20" coordorigin="1718,262" coordsize="10,20" path="m1718,281l1728,281,1728,262,1718,262,1718,281xe" filled="true" fillcolor="#000000" stroked="false">
                <v:path arrowok="t"/>
                <v:fill type="solid"/>
              </v:shape>
            </v:group>
            <v:group style="position:absolute;left:1718;top:281;width:10;height:20" coordorigin="1718,281" coordsize="10,20">
              <v:shape style="position:absolute;left:1718;top:281;width:10;height:20" coordorigin="1718,281" coordsize="10,20" path="m1718,300l1728,300,1728,281,1718,281,1718,300xe" filled="true" fillcolor="#000000" stroked="false">
                <v:path arrowok="t"/>
                <v:fill type="solid"/>
              </v:shape>
            </v:group>
            <v:group style="position:absolute;left:1718;top:300;width:10;height:20" coordorigin="1718,300" coordsize="10,20">
              <v:shape style="position:absolute;left:1718;top:300;width:10;height:20" coordorigin="1718,300" coordsize="10,20" path="m1718,319l1728,319,1728,300,1718,300,1718,319xe" filled="true" fillcolor="#000000" stroked="false">
                <v:path arrowok="t"/>
                <v:fill type="solid"/>
              </v:shape>
            </v:group>
            <v:group style="position:absolute;left:1718;top:319;width:10;height:20" coordorigin="1718,319" coordsize="10,20">
              <v:shape style="position:absolute;left:1718;top:319;width:10;height:20" coordorigin="1718,319" coordsize="10,20" path="m1718,338l1728,338,1728,319,1718,319,1718,338xe" filled="true" fillcolor="#000000" stroked="false">
                <v:path arrowok="t"/>
                <v:fill type="solid"/>
              </v:shape>
            </v:group>
            <v:group style="position:absolute;left:1718;top:338;width:10;height:20" coordorigin="1718,338" coordsize="10,20">
              <v:shape style="position:absolute;left:1718;top:338;width:10;height:20" coordorigin="1718,338" coordsize="10,20" path="m1718,358l1728,358,1728,338,1718,338,1718,358xe" filled="true" fillcolor="#000000" stroked="false">
                <v:path arrowok="t"/>
                <v:fill type="solid"/>
              </v:shape>
            </v:group>
            <v:group style="position:absolute;left:1718;top:364;width:10;height:2" coordorigin="1718,364" coordsize="10,2">
              <v:shape style="position:absolute;left:1718;top:364;width:10;height:2" coordorigin="1718,364" coordsize="10,0" path="m1718,364l1728,364e" filled="false" stroked="true" strokeweight=".599980pt" strokecolor="#000000">
                <v:path arrowok="t"/>
              </v:shape>
            </v:group>
            <v:group style="position:absolute;left:5329;top:31;width:10;height:20" coordorigin="5329,31" coordsize="10,20">
              <v:shape style="position:absolute;left:5329;top:31;width:10;height:20" coordorigin="5329,31" coordsize="10,20" path="m5329,50l5339,50,5339,31,5329,31,5329,50xe" filled="true" fillcolor="#000000" stroked="false">
                <v:path arrowok="t"/>
                <v:fill type="solid"/>
              </v:shape>
            </v:group>
            <v:group style="position:absolute;left:5329;top:50;width:10;height:20" coordorigin="5329,50" coordsize="10,20">
              <v:shape style="position:absolute;left:5329;top:50;width:10;height:20" coordorigin="5329,50" coordsize="10,20" path="m5329,70l5339,70,5339,50,5329,50,5329,70xe" filled="true" fillcolor="#000000" stroked="false">
                <v:path arrowok="t"/>
                <v:fill type="solid"/>
              </v:shape>
            </v:group>
            <v:group style="position:absolute;left:5329;top:70;width:10;height:20" coordorigin="5329,70" coordsize="10,20">
              <v:shape style="position:absolute;left:5329;top:70;width:10;height:20" coordorigin="5329,70" coordsize="10,20" path="m5329,89l5339,89,5339,70,5329,70,5329,89xe" filled="true" fillcolor="#000000" stroked="false">
                <v:path arrowok="t"/>
                <v:fill type="solid"/>
              </v:shape>
            </v:group>
            <v:group style="position:absolute;left:5329;top:89;width:10;height:20" coordorigin="5329,89" coordsize="10,20">
              <v:shape style="position:absolute;left:5329;top:89;width:10;height:20" coordorigin="5329,89" coordsize="10,20" path="m5329,108l5339,108,5339,89,5329,89,5329,108xe" filled="true" fillcolor="#000000" stroked="false">
                <v:path arrowok="t"/>
                <v:fill type="solid"/>
              </v:shape>
            </v:group>
            <v:group style="position:absolute;left:5329;top:108;width:10;height:20" coordorigin="5329,108" coordsize="10,20">
              <v:shape style="position:absolute;left:5329;top:108;width:10;height:20" coordorigin="5329,108" coordsize="10,20" path="m5329,127l5339,127,5339,108,5329,108,5329,127xe" filled="true" fillcolor="#000000" stroked="false">
                <v:path arrowok="t"/>
                <v:fill type="solid"/>
              </v:shape>
            </v:group>
            <v:group style="position:absolute;left:5329;top:127;width:10;height:20" coordorigin="5329,127" coordsize="10,20">
              <v:shape style="position:absolute;left:5329;top:127;width:10;height:20" coordorigin="5329,127" coordsize="10,20" path="m5329,146l5339,146,5339,127,5329,127,5329,146xe" filled="true" fillcolor="#000000" stroked="false">
                <v:path arrowok="t"/>
                <v:fill type="solid"/>
              </v:shape>
            </v:group>
            <v:group style="position:absolute;left:5329;top:146;width:10;height:20" coordorigin="5329,146" coordsize="10,20">
              <v:shape style="position:absolute;left:5329;top:146;width:10;height:20" coordorigin="5329,146" coordsize="10,20" path="m5329,166l5339,166,5339,146,5329,146,5329,166xe" filled="true" fillcolor="#000000" stroked="false">
                <v:path arrowok="t"/>
                <v:fill type="solid"/>
              </v:shape>
            </v:group>
            <v:group style="position:absolute;left:5329;top:166;width:10;height:20" coordorigin="5329,166" coordsize="10,20">
              <v:shape style="position:absolute;left:5329;top:166;width:10;height:20" coordorigin="5329,166" coordsize="10,20" path="m5329,185l5339,185,5339,166,5329,166,5329,185xe" filled="true" fillcolor="#000000" stroked="false">
                <v:path arrowok="t"/>
                <v:fill type="solid"/>
              </v:shape>
            </v:group>
            <v:group style="position:absolute;left:5329;top:185;width:10;height:20" coordorigin="5329,185" coordsize="10,20">
              <v:shape style="position:absolute;left:5329;top:185;width:10;height:20" coordorigin="5329,185" coordsize="10,20" path="m5329,204l5339,204,5339,185,5329,185,5329,204xe" filled="true" fillcolor="#000000" stroked="false">
                <v:path arrowok="t"/>
                <v:fill type="solid"/>
              </v:shape>
            </v:group>
            <v:group style="position:absolute;left:5329;top:204;width:10;height:20" coordorigin="5329,204" coordsize="10,20">
              <v:shape style="position:absolute;left:5329;top:204;width:10;height:20" coordorigin="5329,204" coordsize="10,20" path="m5329,223l5339,223,5339,204,5329,204,5329,223xe" filled="true" fillcolor="#000000" stroked="false">
                <v:path arrowok="t"/>
                <v:fill type="solid"/>
              </v:shape>
            </v:group>
            <v:group style="position:absolute;left:5329;top:223;width:10;height:20" coordorigin="5329,223" coordsize="10,20">
              <v:shape style="position:absolute;left:5329;top:223;width:10;height:20" coordorigin="5329,223" coordsize="10,20" path="m5329,242l5339,242,5339,223,5329,223,5329,242xe" filled="true" fillcolor="#000000" stroked="false">
                <v:path arrowok="t"/>
                <v:fill type="solid"/>
              </v:shape>
            </v:group>
            <v:group style="position:absolute;left:5329;top:242;width:10;height:20" coordorigin="5329,242" coordsize="10,20">
              <v:shape style="position:absolute;left:5329;top:242;width:10;height:20" coordorigin="5329,242" coordsize="10,20" path="m5329,262l5339,262,5339,242,5329,242,5329,262xe" filled="true" fillcolor="#000000" stroked="false">
                <v:path arrowok="t"/>
                <v:fill type="solid"/>
              </v:shape>
            </v:group>
            <v:group style="position:absolute;left:5329;top:262;width:10;height:20" coordorigin="5329,262" coordsize="10,20">
              <v:shape style="position:absolute;left:5329;top:262;width:10;height:20" coordorigin="5329,262" coordsize="10,20" path="m5329,281l5339,281,5339,262,5329,262,5329,281xe" filled="true" fillcolor="#000000" stroked="false">
                <v:path arrowok="t"/>
                <v:fill type="solid"/>
              </v:shape>
            </v:group>
            <v:group style="position:absolute;left:5329;top:281;width:10;height:20" coordorigin="5329,281" coordsize="10,20">
              <v:shape style="position:absolute;left:5329;top:281;width:10;height:20" coordorigin="5329,281" coordsize="10,20" path="m5329,300l5339,300,5339,281,5329,281,5329,300xe" filled="true" fillcolor="#000000" stroked="false">
                <v:path arrowok="t"/>
                <v:fill type="solid"/>
              </v:shape>
            </v:group>
            <v:group style="position:absolute;left:5329;top:300;width:10;height:20" coordorigin="5329,300" coordsize="10,20">
              <v:shape style="position:absolute;left:5329;top:300;width:10;height:20" coordorigin="5329,300" coordsize="10,20" path="m5329,319l5339,319,5339,300,5329,300,5329,319xe" filled="true" fillcolor="#000000" stroked="false">
                <v:path arrowok="t"/>
                <v:fill type="solid"/>
              </v:shape>
            </v:group>
            <v:group style="position:absolute;left:5329;top:319;width:10;height:20" coordorigin="5329,319" coordsize="10,20">
              <v:shape style="position:absolute;left:5329;top:319;width:10;height:20" coordorigin="5329,319" coordsize="10,20" path="m5329,338l5339,338,5339,319,5329,319,5329,338xe" filled="true" fillcolor="#000000" stroked="false">
                <v:path arrowok="t"/>
                <v:fill type="solid"/>
              </v:shape>
            </v:group>
            <v:group style="position:absolute;left:5329;top:338;width:10;height:20" coordorigin="5329,338" coordsize="10,20">
              <v:shape style="position:absolute;left:5329;top:338;width:10;height:20" coordorigin="5329,338" coordsize="10,20" path="m5329,358l5339,358,5339,338,5329,338,5329,358xe" filled="true" fillcolor="#000000" stroked="false">
                <v:path arrowok="t"/>
                <v:fill type="solid"/>
              </v:shape>
            </v:group>
            <v:group style="position:absolute;left:5329;top:364;width:10;height:2" coordorigin="5329,364" coordsize="10,2">
              <v:shape style="position:absolute;left:5329;top:364;width:10;height:2" coordorigin="5329,364" coordsize="10,0" path="m5329,364l5339,364e" filled="false" stroked="true" strokeweight=".599980pt" strokecolor="#000000">
                <v:path arrowok="t"/>
              </v:shape>
            </v:group>
            <v:group style="position:absolute;left:1718;top:374;width:10;height:2" coordorigin="1718,374" coordsize="10,2">
              <v:shape style="position:absolute;left:1718;top:374;width:10;height:2" coordorigin="1718,374" coordsize="10,0" path="m1718,374l1728,374e" filled="false" stroked="true" strokeweight=".48004pt" strokecolor="#000000">
                <v:path arrowok="t"/>
              </v:shape>
              <v:shape style="position:absolute;left:1728;top:370;width:1863;height:10" type="#_x0000_t75" stroked="false">
                <v:imagedata r:id="rId904" o:title=""/>
              </v:shape>
              <v:shape style="position:absolute;left:3586;top:370;width:1743;height:10" type="#_x0000_t75" stroked="false">
                <v:imagedata r:id="rId1108" o:title=""/>
              </v:shape>
              <v:shape style="position:absolute;left:5324;top:370;width:1255;height:10" type="#_x0000_t75" stroked="false">
                <v:imagedata r:id="rId1049" o:title=""/>
              </v:shape>
              <v:shape style="position:absolute;left:6575;top:370;width:718;height:10" type="#_x0000_t75" stroked="false">
                <v:imagedata r:id="rId1109" o:title=""/>
              </v:shape>
              <v:shape style="position:absolute;left:7288;top:370;width:1030;height:10" type="#_x0000_t75" stroked="false">
                <v:imagedata r:id="rId517" o:title=""/>
              </v:shape>
              <v:shape style="position:absolute;left:8313;top:370;width:720;height:10" type="#_x0000_t75" stroked="false">
                <v:imagedata r:id="rId417" o:title=""/>
              </v:shape>
            </v:group>
            <v:group style="position:absolute;left:1718;top:379;width:10;height:20" coordorigin="1718,379" coordsize="10,20">
              <v:shape style="position:absolute;left:1718;top:379;width:10;height:20" coordorigin="1718,379" coordsize="10,20" path="m1718,398l1728,398,1728,379,1718,379,1718,398xe" filled="true" fillcolor="#000000" stroked="false">
                <v:path arrowok="t"/>
                <v:fill type="solid"/>
              </v:shape>
            </v:group>
            <v:group style="position:absolute;left:1718;top:398;width:10;height:20" coordorigin="1718,398" coordsize="10,20">
              <v:shape style="position:absolute;left:1718;top:398;width:10;height:20" coordorigin="1718,398" coordsize="10,20" path="m1718,418l1728,418,1728,398,1718,398,1718,418xe" filled="true" fillcolor="#000000" stroked="false">
                <v:path arrowok="t"/>
                <v:fill type="solid"/>
              </v:shape>
            </v:group>
            <v:group style="position:absolute;left:1718;top:418;width:10;height:20" coordorigin="1718,418" coordsize="10,20">
              <v:shape style="position:absolute;left:1718;top:418;width:10;height:20" coordorigin="1718,418" coordsize="10,20" path="m1718,437l1728,437,1728,418,1718,418,1718,437xe" filled="true" fillcolor="#000000" stroked="false">
                <v:path arrowok="t"/>
                <v:fill type="solid"/>
              </v:shape>
            </v:group>
            <v:group style="position:absolute;left:1718;top:437;width:10;height:20" coordorigin="1718,437" coordsize="10,20">
              <v:shape style="position:absolute;left:1718;top:437;width:10;height:20" coordorigin="1718,437" coordsize="10,20" path="m1718,456l1728,456,1728,437,1718,437,1718,456xe" filled="true" fillcolor="#000000" stroked="false">
                <v:path arrowok="t"/>
                <v:fill type="solid"/>
              </v:shape>
            </v:group>
            <v:group style="position:absolute;left:1718;top:456;width:10;height:20" coordorigin="1718,456" coordsize="10,20">
              <v:shape style="position:absolute;left:1718;top:456;width:10;height:20" coordorigin="1718,456" coordsize="10,20" path="m1718,475l1728,475,1728,456,1718,456,1718,475xe" filled="true" fillcolor="#000000" stroked="false">
                <v:path arrowok="t"/>
                <v:fill type="solid"/>
              </v:shape>
            </v:group>
            <v:group style="position:absolute;left:1718;top:475;width:10;height:20" coordorigin="1718,475" coordsize="10,20">
              <v:shape style="position:absolute;left:1718;top:475;width:10;height:20" coordorigin="1718,475" coordsize="10,20" path="m1718,494l1728,494,1728,475,1718,475,1718,494xe" filled="true" fillcolor="#000000" stroked="false">
                <v:path arrowok="t"/>
                <v:fill type="solid"/>
              </v:shape>
            </v:group>
            <v:group style="position:absolute;left:1718;top:494;width:10;height:20" coordorigin="1718,494" coordsize="10,20">
              <v:shape style="position:absolute;left:1718;top:494;width:10;height:20" coordorigin="1718,494" coordsize="10,20" path="m1718,514l1728,514,1728,494,1718,494,1718,514xe" filled="true" fillcolor="#000000" stroked="false">
                <v:path arrowok="t"/>
                <v:fill type="solid"/>
              </v:shape>
            </v:group>
            <v:group style="position:absolute;left:1718;top:514;width:10;height:20" coordorigin="1718,514" coordsize="10,20">
              <v:shape style="position:absolute;left:1718;top:514;width:10;height:20" coordorigin="1718,514" coordsize="10,20" path="m1718,533l1728,533,1728,514,1718,514,1718,533xe" filled="true" fillcolor="#000000" stroked="false">
                <v:path arrowok="t"/>
                <v:fill type="solid"/>
              </v:shape>
            </v:group>
            <v:group style="position:absolute;left:1718;top:533;width:10;height:20" coordorigin="1718,533" coordsize="10,20">
              <v:shape style="position:absolute;left:1718;top:533;width:10;height:20" coordorigin="1718,533" coordsize="10,20" path="m1718,552l1728,552,1728,533,1718,533,1718,552xe" filled="true" fillcolor="#000000" stroked="false">
                <v:path arrowok="t"/>
                <v:fill type="solid"/>
              </v:shape>
            </v:group>
            <v:group style="position:absolute;left:1718;top:552;width:10;height:20" coordorigin="1718,552" coordsize="10,20">
              <v:shape style="position:absolute;left:1718;top:552;width:10;height:20" coordorigin="1718,552" coordsize="10,20" path="m1718,571l1728,571,1728,552,1718,552,1718,571xe" filled="true" fillcolor="#000000" stroked="false">
                <v:path arrowok="t"/>
                <v:fill type="solid"/>
              </v:shape>
            </v:group>
            <v:group style="position:absolute;left:1718;top:571;width:10;height:20" coordorigin="1718,571" coordsize="10,20">
              <v:shape style="position:absolute;left:1718;top:571;width:10;height:20" coordorigin="1718,571" coordsize="10,20" path="m1718,591l1728,591,1728,571,1718,571,1718,591xe" filled="true" fillcolor="#000000" stroked="false">
                <v:path arrowok="t"/>
                <v:fill type="solid"/>
              </v:shape>
            </v:group>
            <v:group style="position:absolute;left:1718;top:591;width:10;height:20" coordorigin="1718,591" coordsize="10,20">
              <v:shape style="position:absolute;left:1718;top:591;width:10;height:20" coordorigin="1718,591" coordsize="10,20" path="m1718,610l1728,610,1728,591,1718,591,1718,610xe" filled="true" fillcolor="#000000" stroked="false">
                <v:path arrowok="t"/>
                <v:fill type="solid"/>
              </v:shape>
            </v:group>
            <v:group style="position:absolute;left:1718;top:610;width:10;height:20" coordorigin="1718,610" coordsize="10,20">
              <v:shape style="position:absolute;left:1718;top:610;width:10;height:20" coordorigin="1718,610" coordsize="10,20" path="m1718,629l1728,629,1728,610,1718,610,1718,629xe" filled="true" fillcolor="#000000" stroked="false">
                <v:path arrowok="t"/>
                <v:fill type="solid"/>
              </v:shape>
            </v:group>
            <v:group style="position:absolute;left:5329;top:379;width:10;height:20" coordorigin="5329,379" coordsize="10,20">
              <v:shape style="position:absolute;left:5329;top:379;width:10;height:20" coordorigin="5329,379" coordsize="10,20" path="m5329,398l5339,398,5339,379,5329,379,5329,398xe" filled="true" fillcolor="#000000" stroked="false">
                <v:path arrowok="t"/>
                <v:fill type="solid"/>
              </v:shape>
            </v:group>
            <v:group style="position:absolute;left:5329;top:398;width:10;height:20" coordorigin="5329,398" coordsize="10,20">
              <v:shape style="position:absolute;left:5329;top:398;width:10;height:20" coordorigin="5329,398" coordsize="10,20" path="m5329,418l5339,418,5339,398,5329,398,5329,418xe" filled="true" fillcolor="#000000" stroked="false">
                <v:path arrowok="t"/>
                <v:fill type="solid"/>
              </v:shape>
            </v:group>
            <v:group style="position:absolute;left:5329;top:418;width:10;height:20" coordorigin="5329,418" coordsize="10,20">
              <v:shape style="position:absolute;left:5329;top:418;width:10;height:20" coordorigin="5329,418" coordsize="10,20" path="m5329,437l5339,437,5339,418,5329,418,5329,437xe" filled="true" fillcolor="#000000" stroked="false">
                <v:path arrowok="t"/>
                <v:fill type="solid"/>
              </v:shape>
            </v:group>
            <v:group style="position:absolute;left:5329;top:437;width:10;height:20" coordorigin="5329,437" coordsize="10,20">
              <v:shape style="position:absolute;left:5329;top:437;width:10;height:20" coordorigin="5329,437" coordsize="10,20" path="m5329,456l5339,456,5339,437,5329,437,5329,456xe" filled="true" fillcolor="#000000" stroked="false">
                <v:path arrowok="t"/>
                <v:fill type="solid"/>
              </v:shape>
            </v:group>
            <v:group style="position:absolute;left:5329;top:456;width:10;height:20" coordorigin="5329,456" coordsize="10,20">
              <v:shape style="position:absolute;left:5329;top:456;width:10;height:20" coordorigin="5329,456" coordsize="10,20" path="m5329,475l5339,475,5339,456,5329,456,5329,475xe" filled="true" fillcolor="#000000" stroked="false">
                <v:path arrowok="t"/>
                <v:fill type="solid"/>
              </v:shape>
            </v:group>
            <v:group style="position:absolute;left:5329;top:475;width:10;height:20" coordorigin="5329,475" coordsize="10,20">
              <v:shape style="position:absolute;left:5329;top:475;width:10;height:20" coordorigin="5329,475" coordsize="10,20" path="m5329,494l5339,494,5339,475,5329,475,5329,494xe" filled="true" fillcolor="#000000" stroked="false">
                <v:path arrowok="t"/>
                <v:fill type="solid"/>
              </v:shape>
            </v:group>
            <v:group style="position:absolute;left:5329;top:494;width:10;height:20" coordorigin="5329,494" coordsize="10,20">
              <v:shape style="position:absolute;left:5329;top:494;width:10;height:20" coordorigin="5329,494" coordsize="10,20" path="m5329,514l5339,514,5339,494,5329,494,5329,514xe" filled="true" fillcolor="#000000" stroked="false">
                <v:path arrowok="t"/>
                <v:fill type="solid"/>
              </v:shape>
            </v:group>
            <v:group style="position:absolute;left:5329;top:514;width:10;height:20" coordorigin="5329,514" coordsize="10,20">
              <v:shape style="position:absolute;left:5329;top:514;width:10;height:20" coordorigin="5329,514" coordsize="10,20" path="m5329,533l5339,533,5339,514,5329,514,5329,533xe" filled="true" fillcolor="#000000" stroked="false">
                <v:path arrowok="t"/>
                <v:fill type="solid"/>
              </v:shape>
            </v:group>
            <v:group style="position:absolute;left:5329;top:533;width:10;height:20" coordorigin="5329,533" coordsize="10,20">
              <v:shape style="position:absolute;left:5329;top:533;width:10;height:20" coordorigin="5329,533" coordsize="10,20" path="m5329,552l5339,552,5339,533,5329,533,5329,552xe" filled="true" fillcolor="#000000" stroked="false">
                <v:path arrowok="t"/>
                <v:fill type="solid"/>
              </v:shape>
            </v:group>
            <v:group style="position:absolute;left:5329;top:552;width:10;height:20" coordorigin="5329,552" coordsize="10,20">
              <v:shape style="position:absolute;left:5329;top:552;width:10;height:20" coordorigin="5329,552" coordsize="10,20" path="m5329,571l5339,571,5339,552,5329,552,5329,571xe" filled="true" fillcolor="#000000" stroked="false">
                <v:path arrowok="t"/>
                <v:fill type="solid"/>
              </v:shape>
            </v:group>
            <v:group style="position:absolute;left:5329;top:571;width:10;height:20" coordorigin="5329,571" coordsize="10,20">
              <v:shape style="position:absolute;left:5329;top:571;width:10;height:20" coordorigin="5329,571" coordsize="10,20" path="m5329,591l5339,591,5339,571,5329,571,5329,591xe" filled="true" fillcolor="#000000" stroked="false">
                <v:path arrowok="t"/>
                <v:fill type="solid"/>
              </v:shape>
            </v:group>
            <v:group style="position:absolute;left:5329;top:591;width:10;height:20" coordorigin="5329,591" coordsize="10,20">
              <v:shape style="position:absolute;left:5329;top:591;width:10;height:20" coordorigin="5329,591" coordsize="10,20" path="m5329,610l5339,610,5339,591,5329,591,5329,610xe" filled="true" fillcolor="#000000" stroked="false">
                <v:path arrowok="t"/>
                <v:fill type="solid"/>
              </v:shape>
            </v:group>
            <v:group style="position:absolute;left:5329;top:610;width:10;height:20" coordorigin="5329,610" coordsize="10,20">
              <v:shape style="position:absolute;left:5329;top:610;width:10;height:20" coordorigin="5329,610" coordsize="10,20" path="m5329,629l5339,629,5339,610,5329,610,5329,629xe" filled="true" fillcolor="#000000" stroked="false">
                <v:path arrowok="t"/>
                <v:fill type="solid"/>
              </v:shape>
            </v:group>
            <v:group style="position:absolute;left:5329;top:629;width:10;height:20" coordorigin="5329,629" coordsize="10,20">
              <v:shape style="position:absolute;left:5329;top:629;width:10;height:20" coordorigin="5329,629" coordsize="10,20" path="m5329,648l5339,648,5339,629,5329,629,5329,648xe" filled="true" fillcolor="#000000" stroked="false">
                <v:path arrowok="t"/>
                <v:fill type="solid"/>
              </v:shape>
            </v:group>
            <v:group style="position:absolute;left:5329;top:648;width:10;height:20" coordorigin="5329,648" coordsize="10,20">
              <v:shape style="position:absolute;left:5329;top:648;width:10;height:20" coordorigin="5329,648" coordsize="10,20" path="m5329,668l5339,668,5339,648,5329,648,5329,668xe" filled="true" fillcolor="#000000" stroked="false">
                <v:path arrowok="t"/>
                <v:fill type="solid"/>
              </v:shape>
            </v:group>
            <v:group style="position:absolute;left:5329;top:668;width:10;height:20" coordorigin="5329,668" coordsize="10,20">
              <v:shape style="position:absolute;left:5329;top:668;width:10;height:20" coordorigin="5329,668" coordsize="10,20" path="m5329,687l5339,687,5339,668,5329,668,5329,687xe" filled="true" fillcolor="#000000" stroked="false">
                <v:path arrowok="t"/>
                <v:fill type="solid"/>
              </v:shape>
            </v:group>
            <v:group style="position:absolute;left:5329;top:687;width:10;height:20" coordorigin="5329,687" coordsize="10,20">
              <v:shape style="position:absolute;left:5329;top:687;width:10;height:20" coordorigin="5329,687" coordsize="10,20" path="m5329,706l5339,706,5339,687,5329,687,5329,706xe" filled="true" fillcolor="#000000" stroked="false">
                <v:path arrowok="t"/>
                <v:fill type="solid"/>
              </v:shape>
            </v:group>
            <v:group style="position:absolute;left:5329;top:713;width:10;height:2" coordorigin="5329,713" coordsize="10,2">
              <v:shape style="position:absolute;left:5329;top:713;width:10;height:2" coordorigin="5329,713" coordsize="10,0" path="m5329,713l5339,713e" filled="false" stroked="true" strokeweight=".71997pt" strokecolor="#000000">
                <v:path arrowok="t"/>
              </v:shape>
              <v:shape style="position:absolute;left:29;top:629;width:1709;height:101" type="#_x0000_t75" stroked="false">
                <v:imagedata r:id="rId1110" o:title=""/>
              </v:shape>
              <v:shape style="position:absolute;left:1714;top:720;width:1877;height:10" type="#_x0000_t75" stroked="false">
                <v:imagedata r:id="rId1111" o:title=""/>
              </v:shape>
              <v:shape style="position:absolute;left:3586;top:720;width:1743;height:10" type="#_x0000_t75" stroked="false">
                <v:imagedata r:id="rId1108" o:title=""/>
              </v:shape>
              <v:shape style="position:absolute;left:5324;top:720;width:1255;height:10" type="#_x0000_t75" stroked="false">
                <v:imagedata r:id="rId1112" o:title=""/>
              </v:shape>
              <v:shape style="position:absolute;left:6575;top:720;width:718;height:10" type="#_x0000_t75" stroked="false">
                <v:imagedata r:id="rId1109" o:title=""/>
              </v:shape>
              <v:shape style="position:absolute;left:7288;top:720;width:1030;height:10" type="#_x0000_t75" stroked="false">
                <v:imagedata r:id="rId517" o:title=""/>
              </v:shape>
              <v:shape style="position:absolute;left:8313;top:720;width:720;height:10" type="#_x0000_t75" stroked="false">
                <v:imagedata r:id="rId417" o:title=""/>
              </v:shape>
            </v:group>
            <v:group style="position:absolute;left:5329;top:730;width:10;height:20" coordorigin="5329,730" coordsize="10,20">
              <v:shape style="position:absolute;left:5329;top:730;width:10;height:20" coordorigin="5329,730" coordsize="10,20" path="m5329,749l5339,749,5339,730,5329,730,5329,749xe" filled="true" fillcolor="#000000" stroked="false">
                <v:path arrowok="t"/>
                <v:fill type="solid"/>
              </v:shape>
            </v:group>
            <v:group style="position:absolute;left:5329;top:749;width:10;height:20" coordorigin="5329,749" coordsize="10,20">
              <v:shape style="position:absolute;left:5329;top:749;width:10;height:20" coordorigin="5329,749" coordsize="10,20" path="m5329,768l5339,768,5339,749,5329,749,5329,768xe" filled="true" fillcolor="#000000" stroked="false">
                <v:path arrowok="t"/>
                <v:fill type="solid"/>
              </v:shape>
            </v:group>
            <v:group style="position:absolute;left:5329;top:768;width:10;height:20" coordorigin="5329,768" coordsize="10,20">
              <v:shape style="position:absolute;left:5329;top:768;width:10;height:20" coordorigin="5329,768" coordsize="10,20" path="m5329,788l5339,788,5339,768,5329,768,5329,788xe" filled="true" fillcolor="#000000" stroked="false">
                <v:path arrowok="t"/>
                <v:fill type="solid"/>
              </v:shape>
            </v:group>
            <v:group style="position:absolute;left:5329;top:788;width:10;height:20" coordorigin="5329,788" coordsize="10,20">
              <v:shape style="position:absolute;left:5329;top:788;width:10;height:20" coordorigin="5329,788" coordsize="10,20" path="m5329,807l5339,807,5339,788,5329,788,5329,807xe" filled="true" fillcolor="#000000" stroked="false">
                <v:path arrowok="t"/>
                <v:fill type="solid"/>
              </v:shape>
            </v:group>
            <v:group style="position:absolute;left:5329;top:807;width:10;height:20" coordorigin="5329,807" coordsize="10,20">
              <v:shape style="position:absolute;left:5329;top:807;width:10;height:20" coordorigin="5329,807" coordsize="10,20" path="m5329,826l5339,826,5339,807,5329,807,5329,826xe" filled="true" fillcolor="#000000" stroked="false">
                <v:path arrowok="t"/>
                <v:fill type="solid"/>
              </v:shape>
            </v:group>
            <v:group style="position:absolute;left:5329;top:826;width:10;height:20" coordorigin="5329,826" coordsize="10,20">
              <v:shape style="position:absolute;left:5329;top:826;width:10;height:20" coordorigin="5329,826" coordsize="10,20" path="m5329,845l5339,845,5339,826,5329,826,5329,845xe" filled="true" fillcolor="#000000" stroked="false">
                <v:path arrowok="t"/>
                <v:fill type="solid"/>
              </v:shape>
            </v:group>
            <v:group style="position:absolute;left:5329;top:845;width:10;height:20" coordorigin="5329,845" coordsize="10,20">
              <v:shape style="position:absolute;left:5329;top:845;width:10;height:20" coordorigin="5329,845" coordsize="10,20" path="m5329,864l5339,864,5339,845,5329,845,5329,864xe" filled="true" fillcolor="#000000" stroked="false">
                <v:path arrowok="t"/>
                <v:fill type="solid"/>
              </v:shape>
            </v:group>
            <v:group style="position:absolute;left:5329;top:864;width:10;height:20" coordorigin="5329,864" coordsize="10,20">
              <v:shape style="position:absolute;left:5329;top:864;width:10;height:20" coordorigin="5329,864" coordsize="10,20" path="m5329,884l5339,884,5339,864,5329,864,5329,884xe" filled="true" fillcolor="#000000" stroked="false">
                <v:path arrowok="t"/>
                <v:fill type="solid"/>
              </v:shape>
            </v:group>
            <v:group style="position:absolute;left:5329;top:884;width:10;height:20" coordorigin="5329,884" coordsize="10,20">
              <v:shape style="position:absolute;left:5329;top:884;width:10;height:20" coordorigin="5329,884" coordsize="10,20" path="m5329,903l5339,903,5339,884,5329,884,5329,903xe" filled="true" fillcolor="#000000" stroked="false">
                <v:path arrowok="t"/>
                <v:fill type="solid"/>
              </v:shape>
            </v:group>
            <v:group style="position:absolute;left:5329;top:903;width:10;height:20" coordorigin="5329,903" coordsize="10,20">
              <v:shape style="position:absolute;left:5329;top:903;width:10;height:20" coordorigin="5329,903" coordsize="10,20" path="m5329,922l5339,922,5339,903,5329,903,5329,922xe" filled="true" fillcolor="#000000" stroked="false">
                <v:path arrowok="t"/>
                <v:fill type="solid"/>
              </v:shape>
            </v:group>
            <v:group style="position:absolute;left:5329;top:922;width:10;height:20" coordorigin="5329,922" coordsize="10,20">
              <v:shape style="position:absolute;left:5329;top:922;width:10;height:20" coordorigin="5329,922" coordsize="10,20" path="m5329,941l5339,941,5339,922,5329,922,5329,941xe" filled="true" fillcolor="#000000" stroked="false">
                <v:path arrowok="t"/>
                <v:fill type="solid"/>
              </v:shape>
            </v:group>
            <v:group style="position:absolute;left:5329;top:941;width:10;height:20" coordorigin="5329,941" coordsize="10,20">
              <v:shape style="position:absolute;left:5329;top:941;width:10;height:20" coordorigin="5329,941" coordsize="10,20" path="m5329,960l5339,960,5339,941,5329,941,5329,960xe" filled="true" fillcolor="#000000" stroked="false">
                <v:path arrowok="t"/>
                <v:fill type="solid"/>
              </v:shape>
            </v:group>
            <v:group style="position:absolute;left:5329;top:960;width:10;height:20" coordorigin="5329,960" coordsize="10,20">
              <v:shape style="position:absolute;left:5329;top:960;width:10;height:20" coordorigin="5329,960" coordsize="10,20" path="m5329,980l5339,980,5339,960,5329,960,5329,980xe" filled="true" fillcolor="#000000" stroked="false">
                <v:path arrowok="t"/>
                <v:fill type="solid"/>
              </v:shape>
            </v:group>
            <v:group style="position:absolute;left:5329;top:980;width:10;height:20" coordorigin="5329,980" coordsize="10,20">
              <v:shape style="position:absolute;left:5329;top:980;width:10;height:20" coordorigin="5329,980" coordsize="10,20" path="m5329,999l5339,999,5339,980,5329,980,5329,999xe" filled="true" fillcolor="#000000" stroked="false">
                <v:path arrowok="t"/>
                <v:fill type="solid"/>
              </v:shape>
            </v:group>
            <v:group style="position:absolute;left:5329;top:999;width:10;height:20" coordorigin="5329,999" coordsize="10,20">
              <v:shape style="position:absolute;left:5329;top:999;width:10;height:20" coordorigin="5329,999" coordsize="10,20" path="m5329,1018l5339,1018,5339,999,5329,999,5329,1018xe" filled="true" fillcolor="#000000" stroked="false">
                <v:path arrowok="t"/>
                <v:fill type="solid"/>
              </v:shape>
            </v:group>
            <v:group style="position:absolute;left:5329;top:1018;width:10;height:20" coordorigin="5329,1018" coordsize="10,20">
              <v:shape style="position:absolute;left:5329;top:1018;width:10;height:20" coordorigin="5329,1018" coordsize="10,20" path="m5329,1037l5339,1037,5339,1018,5329,1018,5329,1037xe" filled="true" fillcolor="#000000" stroked="false">
                <v:path arrowok="t"/>
                <v:fill type="solid"/>
              </v:shape>
            </v:group>
            <v:group style="position:absolute;left:5329;top:1037;width:10;height:20" coordorigin="5329,1037" coordsize="10,20">
              <v:shape style="position:absolute;left:5329;top:1037;width:10;height:20" coordorigin="5329,1037" coordsize="10,20" path="m5329,1056l5339,1056,5339,1037,5329,1037,5329,1056xe" filled="true" fillcolor="#000000" stroked="false">
                <v:path arrowok="t"/>
                <v:fill type="solid"/>
              </v:shape>
            </v:group>
            <v:group style="position:absolute;left:5329;top:1056;width:10;height:20" coordorigin="5329,1056" coordsize="10,20">
              <v:shape style="position:absolute;left:5329;top:1056;width:10;height:20" coordorigin="5329,1056" coordsize="10,20" path="m5329,1076l5339,1076,5339,1056,5329,1056,5329,1076xe" filled="true" fillcolor="#000000" stroked="false">
                <v:path arrowok="t"/>
                <v:fill type="solid"/>
              </v:shape>
            </v:group>
            <v:group style="position:absolute;left:5329;top:1076;width:10;height:20" coordorigin="5329,1076" coordsize="10,20">
              <v:shape style="position:absolute;left:5329;top:1076;width:10;height:20" coordorigin="5329,1076" coordsize="10,20" path="m5329,1095l5339,1095,5339,1076,5329,1076,5329,1095xe" filled="true" fillcolor="#000000" stroked="false">
                <v:path arrowok="t"/>
                <v:fill type="solid"/>
              </v:shape>
            </v:group>
            <v:group style="position:absolute;left:5329;top:1095;width:10;height:20" coordorigin="5329,1095" coordsize="10,20">
              <v:shape style="position:absolute;left:5329;top:1095;width:10;height:20" coordorigin="5329,1095" coordsize="10,20" path="m5329,1114l5339,1114,5339,1095,5329,1095,5329,1114xe" filled="true" fillcolor="#000000" stroked="false">
                <v:path arrowok="t"/>
                <v:fill type="solid"/>
              </v:shape>
            </v:group>
            <v:group style="position:absolute;left:5329;top:1114;width:10;height:20" coordorigin="5329,1114" coordsize="10,20">
              <v:shape style="position:absolute;left:5329;top:1114;width:10;height:20" coordorigin="5329,1114" coordsize="10,20" path="m5329,1133l5339,1133,5339,1114,5329,1114,5329,1133xe" filled="true" fillcolor="#000000" stroked="false">
                <v:path arrowok="t"/>
                <v:fill type="solid"/>
              </v:shape>
            </v:group>
            <v:group style="position:absolute;left:5329;top:1133;width:10;height:20" coordorigin="5329,1133" coordsize="10,20">
              <v:shape style="position:absolute;left:5329;top:1133;width:10;height:20" coordorigin="5329,1133" coordsize="10,20" path="m5329,1152l5339,1152,5339,1133,5329,1133,5329,1152xe" filled="true" fillcolor="#000000" stroked="false">
                <v:path arrowok="t"/>
                <v:fill type="solid"/>
              </v:shape>
            </v:group>
            <v:group style="position:absolute;left:5329;top:1152;width:10;height:20" coordorigin="5329,1152" coordsize="10,20">
              <v:shape style="position:absolute;left:5329;top:1152;width:10;height:20" coordorigin="5329,1152" coordsize="10,20" path="m5329,1172l5339,1172,5339,1152,5329,1152,5329,1172xe" filled="true" fillcolor="#000000" stroked="false">
                <v:path arrowok="t"/>
                <v:fill type="solid"/>
              </v:shape>
            </v:group>
            <v:group style="position:absolute;left:5329;top:1172;width:10;height:20" coordorigin="5329,1172" coordsize="10,20">
              <v:shape style="position:absolute;left:5329;top:1172;width:10;height:20" coordorigin="5329,1172" coordsize="10,20" path="m5329,1191l5339,1191,5339,1172,5329,1172,5329,1191xe" filled="true" fillcolor="#000000" stroked="false">
                <v:path arrowok="t"/>
                <v:fill type="solid"/>
              </v:shape>
            </v:group>
            <v:group style="position:absolute;left:5329;top:1191;width:10;height:20" coordorigin="5329,1191" coordsize="10,20">
              <v:shape style="position:absolute;left:5329;top:1191;width:10;height:20" coordorigin="5329,1191" coordsize="10,20" path="m5329,1210l5339,1210,5339,1191,5329,1191,5329,1210xe" filled="true" fillcolor="#000000" stroked="false">
                <v:path arrowok="t"/>
                <v:fill type="solid"/>
              </v:shape>
            </v:group>
            <v:group style="position:absolute;left:5329;top:1210;width:10;height:20" coordorigin="5329,1210" coordsize="10,20">
              <v:shape style="position:absolute;left:5329;top:1210;width:10;height:20" coordorigin="5329,1210" coordsize="10,20" path="m5329,1229l5339,1229,5339,1210,5329,1210,5329,1229xe" filled="true" fillcolor="#000000" stroked="false">
                <v:path arrowok="t"/>
                <v:fill type="solid"/>
              </v:shape>
            </v:group>
            <v:group style="position:absolute;left:5329;top:1229;width:10;height:20" coordorigin="5329,1229" coordsize="10,20">
              <v:shape style="position:absolute;left:5329;top:1229;width:10;height:20" coordorigin="5329,1229" coordsize="10,20" path="m5329,1248l5339,1248,5339,1229,5329,1229,5329,1248xe" filled="true" fillcolor="#000000" stroked="false">
                <v:path arrowok="t"/>
                <v:fill type="solid"/>
              </v:shape>
            </v:group>
            <v:group style="position:absolute;left:5329;top:1248;width:10;height:20" coordorigin="5329,1248" coordsize="10,20">
              <v:shape style="position:absolute;left:5329;top:1248;width:10;height:20" coordorigin="5329,1248" coordsize="10,20" path="m5329,1268l5339,1268,5339,1248,5329,1248,5329,1268xe" filled="true" fillcolor="#000000" stroked="false">
                <v:path arrowok="t"/>
                <v:fill type="solid"/>
              </v:shape>
            </v:group>
            <v:group style="position:absolute;left:5329;top:1268;width:10;height:20" coordorigin="5329,1268" coordsize="10,20">
              <v:shape style="position:absolute;left:5329;top:1268;width:10;height:20" coordorigin="5329,1268" coordsize="10,20" path="m5329,1287l5339,1287,5339,1268,5329,1268,5329,1287xe" filled="true" fillcolor="#000000" stroked="false">
                <v:path arrowok="t"/>
                <v:fill type="solid"/>
              </v:shape>
            </v:group>
            <v:group style="position:absolute;left:5329;top:1287;width:10;height:20" coordorigin="5329,1287" coordsize="10,20">
              <v:shape style="position:absolute;left:5329;top:1287;width:10;height:20" coordorigin="5329,1287" coordsize="10,20" path="m5329,1306l5339,1306,5339,1287,5329,1287,5329,1306xe" filled="true" fillcolor="#000000" stroked="false">
                <v:path arrowok="t"/>
                <v:fill type="solid"/>
              </v:shape>
            </v:group>
            <v:group style="position:absolute;left:5329;top:1306;width:10;height:20" coordorigin="5329,1306" coordsize="10,20">
              <v:shape style="position:absolute;left:5329;top:1306;width:10;height:20" coordorigin="5329,1306" coordsize="10,20" path="m5329,1325l5339,1325,5339,1306,5329,1306,5329,1325xe" filled="true" fillcolor="#000000" stroked="false">
                <v:path arrowok="t"/>
                <v:fill type="solid"/>
              </v:shape>
            </v:group>
            <v:group style="position:absolute;left:5329;top:1325;width:10;height:20" coordorigin="5329,1325" coordsize="10,20">
              <v:shape style="position:absolute;left:5329;top:1325;width:10;height:20" coordorigin="5329,1325" coordsize="10,20" path="m5329,1344l5339,1344,5339,1325,5329,1325,5329,1344xe" filled="true" fillcolor="#000000" stroked="false">
                <v:path arrowok="t"/>
                <v:fill type="solid"/>
              </v:shape>
            </v:group>
            <v:group style="position:absolute;left:5329;top:1344;width:10;height:20" coordorigin="5329,1344" coordsize="10,20">
              <v:shape style="position:absolute;left:5329;top:1344;width:10;height:20" coordorigin="5329,1344" coordsize="10,20" path="m5329,1364l5339,1364,5339,1344,5329,1344,5329,1364xe" filled="true" fillcolor="#000000" stroked="false">
                <v:path arrowok="t"/>
                <v:fill type="solid"/>
              </v:shape>
            </v:group>
            <v:group style="position:absolute;left:5329;top:1364;width:10;height:20" coordorigin="5329,1364" coordsize="10,20">
              <v:shape style="position:absolute;left:5329;top:1364;width:10;height:20" coordorigin="5329,1364" coordsize="10,20" path="m5329,1383l5339,1383,5339,1364,5329,1364,5329,1383xe" filled="true" fillcolor="#000000" stroked="false">
                <v:path arrowok="t"/>
                <v:fill type="solid"/>
              </v:shape>
            </v:group>
            <v:group style="position:absolute;left:5329;top:1383;width:10;height:20" coordorigin="5329,1383" coordsize="10,20">
              <v:shape style="position:absolute;left:5329;top:1383;width:10;height:20" coordorigin="5329,1383" coordsize="10,20" path="m5329,1402l5339,1402,5339,1383,5329,1383,5329,1402xe" filled="true" fillcolor="#000000" stroked="false">
                <v:path arrowok="t"/>
                <v:fill type="solid"/>
              </v:shape>
            </v:group>
            <v:group style="position:absolute;left:5329;top:1402;width:10;height:20" coordorigin="5329,1402" coordsize="10,20">
              <v:shape style="position:absolute;left:5329;top:1402;width:10;height:20" coordorigin="5329,1402" coordsize="10,20" path="m5329,1421l5339,1421,5339,1402,5329,1402,5329,1421xe" filled="true" fillcolor="#000000" stroked="false">
                <v:path arrowok="t"/>
                <v:fill type="solid"/>
              </v:shape>
            </v:group>
            <v:group style="position:absolute;left:5329;top:1421;width:10;height:20" coordorigin="5329,1421" coordsize="10,20">
              <v:shape style="position:absolute;left:5329;top:1421;width:10;height:20" coordorigin="5329,1421" coordsize="10,20" path="m5329,1440l5339,1440,5339,1421,5329,1421,5329,1440xe" filled="true" fillcolor="#000000" stroked="false">
                <v:path arrowok="t"/>
                <v:fill type="solid"/>
              </v:shape>
            </v:group>
            <v:group style="position:absolute;left:5329;top:1440;width:10;height:20" coordorigin="5329,1440" coordsize="10,20">
              <v:shape style="position:absolute;left:5329;top:1440;width:10;height:20" coordorigin="5329,1440" coordsize="10,20" path="m5329,1460l5339,1460,5339,1440,5329,1440,5329,1460xe" filled="true" fillcolor="#000000" stroked="false">
                <v:path arrowok="t"/>
                <v:fill type="solid"/>
              </v:shape>
            </v:group>
            <v:group style="position:absolute;left:5329;top:1460;width:10;height:20" coordorigin="5329,1460" coordsize="10,20">
              <v:shape style="position:absolute;left:5329;top:1460;width:10;height:20" coordorigin="5329,1460" coordsize="10,20" path="m5329,1479l5339,1479,5339,1460,5329,1460,5329,1479xe" filled="true" fillcolor="#000000" stroked="false">
                <v:path arrowok="t"/>
                <v:fill type="solid"/>
              </v:shape>
            </v:group>
            <v:group style="position:absolute;left:5329;top:1479;width:10;height:20" coordorigin="5329,1479" coordsize="10,20">
              <v:shape style="position:absolute;left:5329;top:1479;width:10;height:20" coordorigin="5329,1479" coordsize="10,20" path="m5329,1498l5339,1498,5339,1479,5329,1479,5329,1498xe" filled="true" fillcolor="#000000" stroked="false">
                <v:path arrowok="t"/>
                <v:fill type="solid"/>
              </v:shape>
            </v:group>
            <v:group style="position:absolute;left:5329;top:1498;width:10;height:20" coordorigin="5329,1498" coordsize="10,20">
              <v:shape style="position:absolute;left:5329;top:1498;width:10;height:20" coordorigin="5329,1498" coordsize="10,20" path="m5329,1517l5339,1517,5339,1498,5329,1498,5329,1517xe" filled="true" fillcolor="#000000" stroked="false">
                <v:path arrowok="t"/>
                <v:fill type="solid"/>
              </v:shape>
            </v:group>
            <v:group style="position:absolute;left:5329;top:1523;width:10;height:2" coordorigin="5329,1523" coordsize="10,2">
              <v:shape style="position:absolute;left:5329;top:1523;width:10;height:2" coordorigin="5329,1523" coordsize="10,0" path="m5329,1523l5339,1523e" filled="false" stroked="true" strokeweight=".599980pt" strokecolor="#000000">
                <v:path arrowok="t"/>
              </v:shape>
              <v:shape style="position:absolute;left:29;top:1529;width:1690;height:10" type="#_x0000_t75" stroked="false">
                <v:imagedata r:id="rId1113" o:title=""/>
              </v:shape>
              <v:shape style="position:absolute;left:1714;top:1529;width:1877;height:10" type="#_x0000_t75" stroked="false">
                <v:imagedata r:id="rId1111" o:title=""/>
              </v:shape>
              <v:shape style="position:absolute;left:3586;top:1529;width:1743;height:10" type="#_x0000_t75" stroked="false">
                <v:imagedata r:id="rId1108" o:title=""/>
              </v:shape>
              <v:shape style="position:absolute;left:5324;top:1529;width:1255;height:10" type="#_x0000_t75" stroked="false">
                <v:imagedata r:id="rId1049" o:title=""/>
              </v:shape>
              <v:shape style="position:absolute;left:6575;top:1529;width:718;height:10" type="#_x0000_t75" stroked="false">
                <v:imagedata r:id="rId1109" o:title=""/>
              </v:shape>
              <v:shape style="position:absolute;left:7288;top:1529;width:1030;height:10" type="#_x0000_t75" stroked="false">
                <v:imagedata r:id="rId517" o:title=""/>
              </v:shape>
              <v:shape style="position:absolute;left:8313;top:1529;width:720;height:10" type="#_x0000_t75" stroked="false">
                <v:imagedata r:id="rId417" o:title=""/>
              </v:shape>
            </v:group>
            <v:group style="position:absolute;left:5329;top:1539;width:10;height:20" coordorigin="5329,1539" coordsize="10,20">
              <v:shape style="position:absolute;left:5329;top:1539;width:10;height:20" coordorigin="5329,1539" coordsize="10,20" path="m5329,1558l5339,1558,5339,1539,5329,1539,5329,1558xe" filled="true" fillcolor="#000000" stroked="false">
                <v:path arrowok="t"/>
                <v:fill type="solid"/>
              </v:shape>
            </v:group>
            <v:group style="position:absolute;left:5329;top:1558;width:10;height:20" coordorigin="5329,1558" coordsize="10,20">
              <v:shape style="position:absolute;left:5329;top:1558;width:10;height:20" coordorigin="5329,1558" coordsize="10,20" path="m5329,1577l5339,1577,5339,1558,5329,1558,5329,1577xe" filled="true" fillcolor="#000000" stroked="false">
                <v:path arrowok="t"/>
                <v:fill type="solid"/>
              </v:shape>
            </v:group>
            <v:group style="position:absolute;left:5329;top:1577;width:10;height:20" coordorigin="5329,1577" coordsize="10,20">
              <v:shape style="position:absolute;left:5329;top:1577;width:10;height:20" coordorigin="5329,1577" coordsize="10,20" path="m5329,1596l5339,1596,5339,1577,5329,1577,5329,1596xe" filled="true" fillcolor="#000000" stroked="false">
                <v:path arrowok="t"/>
                <v:fill type="solid"/>
              </v:shape>
            </v:group>
            <v:group style="position:absolute;left:5329;top:1596;width:10;height:20" coordorigin="5329,1596" coordsize="10,20">
              <v:shape style="position:absolute;left:5329;top:1596;width:10;height:20" coordorigin="5329,1596" coordsize="10,20" path="m5329,1616l5339,1616,5339,1596,5329,1596,5329,1616xe" filled="true" fillcolor="#000000" stroked="false">
                <v:path arrowok="t"/>
                <v:fill type="solid"/>
              </v:shape>
            </v:group>
            <v:group style="position:absolute;left:5329;top:1616;width:10;height:20" coordorigin="5329,1616" coordsize="10,20">
              <v:shape style="position:absolute;left:5329;top:1616;width:10;height:20" coordorigin="5329,1616" coordsize="10,20" path="m5329,1635l5339,1635,5339,1616,5329,1616,5329,1635xe" filled="true" fillcolor="#000000" stroked="false">
                <v:path arrowok="t"/>
                <v:fill type="solid"/>
              </v:shape>
            </v:group>
            <v:group style="position:absolute;left:5329;top:1635;width:10;height:20" coordorigin="5329,1635" coordsize="10,20">
              <v:shape style="position:absolute;left:5329;top:1635;width:10;height:20" coordorigin="5329,1635" coordsize="10,20" path="m5329,1654l5339,1654,5339,1635,5329,1635,5329,1654xe" filled="true" fillcolor="#000000" stroked="false">
                <v:path arrowok="t"/>
                <v:fill type="solid"/>
              </v:shape>
            </v:group>
            <v:group style="position:absolute;left:5329;top:1654;width:10;height:20" coordorigin="5329,1654" coordsize="10,20">
              <v:shape style="position:absolute;left:5329;top:1654;width:10;height:20" coordorigin="5329,1654" coordsize="10,20" path="m5329,1673l5339,1673,5339,1654,5329,1654,5329,1673xe" filled="true" fillcolor="#000000" stroked="false">
                <v:path arrowok="t"/>
                <v:fill type="solid"/>
              </v:shape>
            </v:group>
            <v:group style="position:absolute;left:5329;top:1673;width:10;height:20" coordorigin="5329,1673" coordsize="10,20">
              <v:shape style="position:absolute;left:5329;top:1673;width:10;height:20" coordorigin="5329,1673" coordsize="10,20" path="m5329,1692l5339,1692,5339,1673,5329,1673,5329,1692xe" filled="true" fillcolor="#000000" stroked="false">
                <v:path arrowok="t"/>
                <v:fill type="solid"/>
              </v:shape>
            </v:group>
            <v:group style="position:absolute;left:5329;top:1692;width:10;height:20" coordorigin="5329,1692" coordsize="10,20">
              <v:shape style="position:absolute;left:5329;top:1692;width:10;height:20" coordorigin="5329,1692" coordsize="10,20" path="m5329,1712l5339,1712,5339,1692,5329,1692,5329,1712xe" filled="true" fillcolor="#000000" stroked="false">
                <v:path arrowok="t"/>
                <v:fill type="solid"/>
              </v:shape>
            </v:group>
            <v:group style="position:absolute;left:5329;top:1712;width:10;height:20" coordorigin="5329,1712" coordsize="10,20">
              <v:shape style="position:absolute;left:5329;top:1712;width:10;height:20" coordorigin="5329,1712" coordsize="10,20" path="m5329,1731l5339,1731,5339,1712,5329,1712,5329,1731xe" filled="true" fillcolor="#000000" stroked="false">
                <v:path arrowok="t"/>
                <v:fill type="solid"/>
              </v:shape>
            </v:group>
            <v:group style="position:absolute;left:5329;top:1731;width:10;height:20" coordorigin="5329,1731" coordsize="10,20">
              <v:shape style="position:absolute;left:5329;top:1731;width:10;height:20" coordorigin="5329,1731" coordsize="10,20" path="m5329,1750l5339,1750,5339,1731,5329,1731,5329,1750xe" filled="true" fillcolor="#000000" stroked="false">
                <v:path arrowok="t"/>
                <v:fill type="solid"/>
              </v:shape>
            </v:group>
            <v:group style="position:absolute;left:5329;top:1750;width:10;height:20" coordorigin="5329,1750" coordsize="10,20">
              <v:shape style="position:absolute;left:5329;top:1750;width:10;height:20" coordorigin="5329,1750" coordsize="10,20" path="m5329,1769l5339,1769,5339,1750,5329,1750,5329,1769xe" filled="true" fillcolor="#000000" stroked="false">
                <v:path arrowok="t"/>
                <v:fill type="solid"/>
              </v:shape>
            </v:group>
            <v:group style="position:absolute;left:5329;top:1769;width:10;height:20" coordorigin="5329,1769" coordsize="10,20">
              <v:shape style="position:absolute;left:5329;top:1769;width:10;height:20" coordorigin="5329,1769" coordsize="10,20" path="m5329,1788l5339,1788,5339,1769,5329,1769,5329,1788xe" filled="true" fillcolor="#000000" stroked="false">
                <v:path arrowok="t"/>
                <v:fill type="solid"/>
              </v:shape>
            </v:group>
            <v:group style="position:absolute;left:5329;top:1788;width:10;height:20" coordorigin="5329,1788" coordsize="10,20">
              <v:shape style="position:absolute;left:5329;top:1788;width:10;height:20" coordorigin="5329,1788" coordsize="10,20" path="m5329,1808l5339,1808,5339,1788,5329,1788,5329,1808xe" filled="true" fillcolor="#000000" stroked="false">
                <v:path arrowok="t"/>
                <v:fill type="solid"/>
              </v:shape>
            </v:group>
            <v:group style="position:absolute;left:5329;top:1808;width:10;height:20" coordorigin="5329,1808" coordsize="10,20">
              <v:shape style="position:absolute;left:5329;top:1808;width:10;height:20" coordorigin="5329,1808" coordsize="10,20" path="m5329,1827l5339,1827,5339,1808,5329,1808,5329,1827xe" filled="true" fillcolor="#000000" stroked="false">
                <v:path arrowok="t"/>
                <v:fill type="solid"/>
              </v:shape>
            </v:group>
            <v:group style="position:absolute;left:5329;top:1827;width:10;height:20" coordorigin="5329,1827" coordsize="10,20">
              <v:shape style="position:absolute;left:5329;top:1827;width:10;height:20" coordorigin="5329,1827" coordsize="10,20" path="m5329,1846l5339,1846,5339,1827,5329,1827,5329,1846xe" filled="true" fillcolor="#000000" stroked="false">
                <v:path arrowok="t"/>
                <v:fill type="solid"/>
              </v:shape>
            </v:group>
            <v:group style="position:absolute;left:5329;top:1846;width:10;height:20" coordorigin="5329,1846" coordsize="10,20">
              <v:shape style="position:absolute;left:5329;top:1846;width:10;height:20" coordorigin="5329,1846" coordsize="10,20" path="m5329,1865l5339,1865,5339,1846,5329,1846,5329,1865xe" filled="true" fillcolor="#000000" stroked="false">
                <v:path arrowok="t"/>
                <v:fill type="solid"/>
              </v:shape>
            </v:group>
            <v:group style="position:absolute;left:5329;top:1865;width:10;height:20" coordorigin="5329,1865" coordsize="10,20">
              <v:shape style="position:absolute;left:5329;top:1865;width:10;height:20" coordorigin="5329,1865" coordsize="10,20" path="m5329,1884l5339,1884,5339,1865,5329,1865,5329,1884xe" filled="true" fillcolor="#000000" stroked="false">
                <v:path arrowok="t"/>
                <v:fill type="solid"/>
              </v:shape>
            </v:group>
            <v:group style="position:absolute;left:5329;top:1884;width:10;height:20" coordorigin="5329,1884" coordsize="10,20">
              <v:shape style="position:absolute;left:5329;top:1884;width:10;height:20" coordorigin="5329,1884" coordsize="10,20" path="m5329,1904l5339,1904,5339,1884,5329,1884,5329,1904xe" filled="true" fillcolor="#000000" stroked="false">
                <v:path arrowok="t"/>
                <v:fill type="solid"/>
              </v:shape>
            </v:group>
            <v:group style="position:absolute;left:5329;top:1904;width:10;height:20" coordorigin="5329,1904" coordsize="10,20">
              <v:shape style="position:absolute;left:5329;top:1904;width:10;height:20" coordorigin="5329,1904" coordsize="10,20" path="m5329,1923l5339,1923,5339,1904,5329,1904,5329,1923xe" filled="true" fillcolor="#000000" stroked="false">
                <v:path arrowok="t"/>
                <v:fill type="solid"/>
              </v:shape>
            </v:group>
            <v:group style="position:absolute;left:5329;top:1923;width:10;height:20" coordorigin="5329,1923" coordsize="10,20">
              <v:shape style="position:absolute;left:5329;top:1923;width:10;height:20" coordorigin="5329,1923" coordsize="10,20" path="m5329,1942l5339,1942,5339,1923,5329,1923,5329,1942xe" filled="true" fillcolor="#000000" stroked="false">
                <v:path arrowok="t"/>
                <v:fill type="solid"/>
              </v:shape>
            </v:group>
            <v:group style="position:absolute;left:5329;top:1942;width:10;height:20" coordorigin="5329,1942" coordsize="10,20">
              <v:shape style="position:absolute;left:5329;top:1942;width:10;height:20" coordorigin="5329,1942" coordsize="10,20" path="m5329,1961l5339,1961,5339,1942,5329,1942,5329,1961xe" filled="true" fillcolor="#000000" stroked="false">
                <v:path arrowok="t"/>
                <v:fill type="solid"/>
              </v:shape>
            </v:group>
            <v:group style="position:absolute;left:5329;top:1961;width:10;height:20" coordorigin="5329,1961" coordsize="10,20">
              <v:shape style="position:absolute;left:5329;top:1961;width:10;height:20" coordorigin="5329,1961" coordsize="10,20" path="m5329,1980l5339,1980,5339,1961,5329,1961,5329,1980xe" filled="true" fillcolor="#000000" stroked="false">
                <v:path arrowok="t"/>
                <v:fill type="solid"/>
              </v:shape>
            </v:group>
            <v:group style="position:absolute;left:5329;top:1980;width:10;height:20" coordorigin="5329,1980" coordsize="10,20">
              <v:shape style="position:absolute;left:5329;top:1980;width:10;height:20" coordorigin="5329,1980" coordsize="10,20" path="m5329,2000l5339,2000,5339,1980,5329,1980,5329,2000xe" filled="true" fillcolor="#000000" stroked="false">
                <v:path arrowok="t"/>
                <v:fill type="solid"/>
              </v:shape>
            </v:group>
            <v:group style="position:absolute;left:5329;top:2000;width:10;height:20" coordorigin="5329,2000" coordsize="10,20">
              <v:shape style="position:absolute;left:5329;top:2000;width:10;height:20" coordorigin="5329,2000" coordsize="10,20" path="m5329,2019l5339,2019,5339,2000,5329,2000,5329,2019xe" filled="true" fillcolor="#000000" stroked="false">
                <v:path arrowok="t"/>
                <v:fill type="solid"/>
              </v:shape>
            </v:group>
            <v:group style="position:absolute;left:5329;top:2019;width:10;height:20" coordorigin="5329,2019" coordsize="10,20">
              <v:shape style="position:absolute;left:5329;top:2019;width:10;height:20" coordorigin="5329,2019" coordsize="10,20" path="m5329,2038l5339,2038,5339,2019,5329,2019,5329,2038xe" filled="true" fillcolor="#000000" stroked="false">
                <v:path arrowok="t"/>
                <v:fill type="solid"/>
              </v:shape>
            </v:group>
            <v:group style="position:absolute;left:5329;top:2038;width:10;height:20" coordorigin="5329,2038" coordsize="10,20">
              <v:shape style="position:absolute;left:5329;top:2038;width:10;height:20" coordorigin="5329,2038" coordsize="10,20" path="m5329,2057l5339,2057,5339,2038,5329,2038,5329,2057xe" filled="true" fillcolor="#000000" stroked="false">
                <v:path arrowok="t"/>
                <v:fill type="solid"/>
              </v:shape>
            </v:group>
            <v:group style="position:absolute;left:5329;top:2057;width:10;height:20" coordorigin="5329,2057" coordsize="10,20">
              <v:shape style="position:absolute;left:5329;top:2057;width:10;height:20" coordorigin="5329,2057" coordsize="10,20" path="m5329,2076l5339,2076,5339,2057,5329,2057,5329,2076xe" filled="true" fillcolor="#000000" stroked="false">
                <v:path arrowok="t"/>
                <v:fill type="solid"/>
              </v:shape>
            </v:group>
            <v:group style="position:absolute;left:5329;top:2076;width:10;height:20" coordorigin="5329,2076" coordsize="10,20">
              <v:shape style="position:absolute;left:5329;top:2076;width:10;height:20" coordorigin="5329,2076" coordsize="10,20" path="m5329,2096l5339,2096,5339,2076,5329,2076,5329,2096xe" filled="true" fillcolor="#000000" stroked="false">
                <v:path arrowok="t"/>
                <v:fill type="solid"/>
              </v:shape>
            </v:group>
            <v:group style="position:absolute;left:5329;top:2096;width:10;height:20" coordorigin="5329,2096" coordsize="10,20">
              <v:shape style="position:absolute;left:5329;top:2096;width:10;height:20" coordorigin="5329,2096" coordsize="10,20" path="m5329,2115l5339,2115,5339,2096,5329,2096,5329,2115xe" filled="true" fillcolor="#000000" stroked="false">
                <v:path arrowok="t"/>
                <v:fill type="solid"/>
              </v:shape>
            </v:group>
            <v:group style="position:absolute;left:5329;top:2115;width:10;height:20" coordorigin="5329,2115" coordsize="10,20">
              <v:shape style="position:absolute;left:5329;top:2115;width:10;height:20" coordorigin="5329,2115" coordsize="10,20" path="m5329,2134l5339,2134,5339,2115,5329,2115,5329,2134xe" filled="true" fillcolor="#000000" stroked="false">
                <v:path arrowok="t"/>
                <v:fill type="solid"/>
              </v:shape>
            </v:group>
            <v:group style="position:absolute;left:5329;top:2134;width:10;height:20" coordorigin="5329,2134" coordsize="10,20">
              <v:shape style="position:absolute;left:5329;top:2134;width:10;height:20" coordorigin="5329,2134" coordsize="10,20" path="m5329,2153l5339,2153,5339,2134,5329,2134,5329,2153xe" filled="true" fillcolor="#000000" stroked="false">
                <v:path arrowok="t"/>
                <v:fill type="solid"/>
              </v:shape>
            </v:group>
            <v:group style="position:absolute;left:5329;top:2153;width:10;height:20" coordorigin="5329,2153" coordsize="10,20">
              <v:shape style="position:absolute;left:5329;top:2153;width:10;height:20" coordorigin="5329,2153" coordsize="10,20" path="m5329,2172l5339,2172,5339,2153,5329,2153,5329,2172xe" filled="true" fillcolor="#000000" stroked="false">
                <v:path arrowok="t"/>
                <v:fill type="solid"/>
              </v:shape>
            </v:group>
            <v:group style="position:absolute;left:5329;top:2172;width:10;height:20" coordorigin="5329,2172" coordsize="10,20">
              <v:shape style="position:absolute;left:5329;top:2172;width:10;height:20" coordorigin="5329,2172" coordsize="10,20" path="m5329,2192l5339,2192,5339,2172,5329,2172,5329,2192xe" filled="true" fillcolor="#000000" stroked="false">
                <v:path arrowok="t"/>
                <v:fill type="solid"/>
              </v:shape>
            </v:group>
            <v:group style="position:absolute;left:5329;top:2192;width:10;height:20" coordorigin="5329,2192" coordsize="10,20">
              <v:shape style="position:absolute;left:5329;top:2192;width:10;height:20" coordorigin="5329,2192" coordsize="10,20" path="m5329,2211l5339,2211,5339,2192,5329,2192,5329,2211xe" filled="true" fillcolor="#000000" stroked="false">
                <v:path arrowok="t"/>
                <v:fill type="solid"/>
              </v:shape>
            </v:group>
            <v:group style="position:absolute;left:5329;top:2211;width:10;height:20" coordorigin="5329,2211" coordsize="10,20">
              <v:shape style="position:absolute;left:5329;top:2211;width:10;height:20" coordorigin="5329,2211" coordsize="10,20" path="m5329,2230l5339,2230,5339,2211,5329,2211,5329,2230xe" filled="true" fillcolor="#000000" stroked="false">
                <v:path arrowok="t"/>
                <v:fill type="solid"/>
              </v:shape>
            </v:group>
            <v:group style="position:absolute;left:5329;top:2230;width:10;height:20" coordorigin="5329,2230" coordsize="10,20">
              <v:shape style="position:absolute;left:5329;top:2230;width:10;height:20" coordorigin="5329,2230" coordsize="10,20" path="m5329,2249l5339,2249,5339,2230,5329,2230,5329,2249xe" filled="true" fillcolor="#000000" stroked="false">
                <v:path arrowok="t"/>
                <v:fill type="solid"/>
              </v:shape>
            </v:group>
            <v:group style="position:absolute;left:5329;top:2249;width:10;height:20" coordorigin="5329,2249" coordsize="10,20">
              <v:shape style="position:absolute;left:5329;top:2249;width:10;height:20" coordorigin="5329,2249" coordsize="10,20" path="m5329,2268l5339,2268,5339,2249,5329,2249,5329,2268xe" filled="true" fillcolor="#000000" stroked="false">
                <v:path arrowok="t"/>
                <v:fill type="solid"/>
              </v:shape>
            </v:group>
            <v:group style="position:absolute;left:5329;top:2268;width:10;height:20" coordorigin="5329,2268" coordsize="10,20">
              <v:shape style="position:absolute;left:5329;top:2268;width:10;height:20" coordorigin="5329,2268" coordsize="10,20" path="m5329,2288l5339,2288,5339,2268,5329,2268,5329,2288xe" filled="true" fillcolor="#000000" stroked="false">
                <v:path arrowok="t"/>
                <v:fill type="solid"/>
              </v:shape>
            </v:group>
            <v:group style="position:absolute;left:5329;top:2288;width:10;height:20" coordorigin="5329,2288" coordsize="10,20">
              <v:shape style="position:absolute;left:5329;top:2288;width:10;height:20" coordorigin="5329,2288" coordsize="10,20" path="m5329,2307l5339,2307,5339,2288,5329,2288,5329,2307xe" filled="true" fillcolor="#000000" stroked="false">
                <v:path arrowok="t"/>
                <v:fill type="solid"/>
              </v:shape>
            </v:group>
            <v:group style="position:absolute;left:5329;top:2307;width:10;height:20" coordorigin="5329,2307" coordsize="10,20">
              <v:shape style="position:absolute;left:5329;top:2307;width:10;height:20" coordorigin="5329,2307" coordsize="10,20" path="m5329,2326l5339,2326,5339,2307,5329,2307,5329,2326xe" filled="true" fillcolor="#000000" stroked="false">
                <v:path arrowok="t"/>
                <v:fill type="solid"/>
              </v:shape>
            </v:group>
            <v:group style="position:absolute;left:5329;top:2333;width:10;height:2" coordorigin="5329,2333" coordsize="10,2">
              <v:shape style="position:absolute;left:5329;top:2333;width:10;height:2" coordorigin="5329,2333" coordsize="10,0" path="m5329,2333l5339,2333e" filled="false" stroked="true" strokeweight=".71997pt" strokecolor="#000000">
                <v:path arrowok="t"/>
              </v:shape>
              <v:shape style="position:absolute;left:29;top:2249;width:1709;height:101" type="#_x0000_t75" stroked="false">
                <v:imagedata r:id="rId1110" o:title=""/>
              </v:shape>
              <v:shape style="position:absolute;left:1714;top:2340;width:1877;height:10" type="#_x0000_t75" stroked="false">
                <v:imagedata r:id="rId1111" o:title=""/>
              </v:shape>
              <v:shape style="position:absolute;left:3586;top:2340;width:1743;height:10" type="#_x0000_t75" stroked="false">
                <v:imagedata r:id="rId1108" o:title=""/>
              </v:shape>
              <v:shape style="position:absolute;left:5324;top:2340;width:1255;height:10" type="#_x0000_t75" stroked="false">
                <v:imagedata r:id="rId1112" o:title=""/>
              </v:shape>
              <v:shape style="position:absolute;left:6575;top:2340;width:718;height:10" type="#_x0000_t75" stroked="false">
                <v:imagedata r:id="rId1109" o:title=""/>
              </v:shape>
              <v:shape style="position:absolute;left:7288;top:2340;width:1030;height:10" type="#_x0000_t75" stroked="false">
                <v:imagedata r:id="rId517" o:title=""/>
              </v:shape>
              <v:shape style="position:absolute;left:8313;top:2340;width:720;height:10" type="#_x0000_t75" stroked="false">
                <v:imagedata r:id="rId417" o:title=""/>
              </v:shape>
            </v:group>
            <v:group style="position:absolute;left:5329;top:2350;width:10;height:20" coordorigin="5329,2350" coordsize="10,20">
              <v:shape style="position:absolute;left:5329;top:2350;width:10;height:20" coordorigin="5329,2350" coordsize="10,20" path="m5329,2369l5339,2369,5339,2350,5329,2350,5329,2369xe" filled="true" fillcolor="#000000" stroked="false">
                <v:path arrowok="t"/>
                <v:fill type="solid"/>
              </v:shape>
            </v:group>
            <v:group style="position:absolute;left:5329;top:2369;width:10;height:20" coordorigin="5329,2369" coordsize="10,20">
              <v:shape style="position:absolute;left:5329;top:2369;width:10;height:20" coordorigin="5329,2369" coordsize="10,20" path="m5329,2388l5339,2388,5339,2369,5329,2369,5329,2388xe" filled="true" fillcolor="#000000" stroked="false">
                <v:path arrowok="t"/>
                <v:fill type="solid"/>
              </v:shape>
            </v:group>
            <v:group style="position:absolute;left:5329;top:2388;width:10;height:20" coordorigin="5329,2388" coordsize="10,20">
              <v:shape style="position:absolute;left:5329;top:2388;width:10;height:20" coordorigin="5329,2388" coordsize="10,20" path="m5329,2408l5339,2408,5339,2388,5329,2388,5329,2408xe" filled="true" fillcolor="#000000" stroked="false">
                <v:path arrowok="t"/>
                <v:fill type="solid"/>
              </v:shape>
            </v:group>
            <v:group style="position:absolute;left:5329;top:2408;width:10;height:20" coordorigin="5329,2408" coordsize="10,20">
              <v:shape style="position:absolute;left:5329;top:2408;width:10;height:20" coordorigin="5329,2408" coordsize="10,20" path="m5329,2427l5339,2427,5339,2408,5329,2408,5329,2427xe" filled="true" fillcolor="#000000" stroked="false">
                <v:path arrowok="t"/>
                <v:fill type="solid"/>
              </v:shape>
            </v:group>
            <v:group style="position:absolute;left:5329;top:2427;width:10;height:20" coordorigin="5329,2427" coordsize="10,20">
              <v:shape style="position:absolute;left:5329;top:2427;width:10;height:20" coordorigin="5329,2427" coordsize="10,20" path="m5329,2446l5339,2446,5339,2427,5329,2427,5329,2446xe" filled="true" fillcolor="#000000" stroked="false">
                <v:path arrowok="t"/>
                <v:fill type="solid"/>
              </v:shape>
            </v:group>
            <v:group style="position:absolute;left:5329;top:2446;width:10;height:20" coordorigin="5329,2446" coordsize="10,20">
              <v:shape style="position:absolute;left:5329;top:2446;width:10;height:20" coordorigin="5329,2446" coordsize="10,20" path="m5329,2465l5339,2465,5339,2446,5329,2446,5329,2465xe" filled="true" fillcolor="#000000" stroked="false">
                <v:path arrowok="t"/>
                <v:fill type="solid"/>
              </v:shape>
            </v:group>
            <v:group style="position:absolute;left:5329;top:2465;width:10;height:20" coordorigin="5329,2465" coordsize="10,20">
              <v:shape style="position:absolute;left:5329;top:2465;width:10;height:20" coordorigin="5329,2465" coordsize="10,20" path="m5329,2484l5339,2484,5339,2465,5329,2465,5329,2484xe" filled="true" fillcolor="#000000" stroked="false">
                <v:path arrowok="t"/>
                <v:fill type="solid"/>
              </v:shape>
            </v:group>
            <v:group style="position:absolute;left:5329;top:2484;width:10;height:20" coordorigin="5329,2484" coordsize="10,20">
              <v:shape style="position:absolute;left:5329;top:2484;width:10;height:20" coordorigin="5329,2484" coordsize="10,20" path="m5329,2504l5339,2504,5339,2484,5329,2484,5329,2504xe" filled="true" fillcolor="#000000" stroked="false">
                <v:path arrowok="t"/>
                <v:fill type="solid"/>
              </v:shape>
            </v:group>
            <v:group style="position:absolute;left:5329;top:2504;width:10;height:20" coordorigin="5329,2504" coordsize="10,20">
              <v:shape style="position:absolute;left:5329;top:2504;width:10;height:20" coordorigin="5329,2504" coordsize="10,20" path="m5329,2523l5339,2523,5339,2504,5329,2504,5329,2523xe" filled="true" fillcolor="#000000" stroked="false">
                <v:path arrowok="t"/>
                <v:fill type="solid"/>
              </v:shape>
            </v:group>
            <v:group style="position:absolute;left:5329;top:2523;width:10;height:20" coordorigin="5329,2523" coordsize="10,20">
              <v:shape style="position:absolute;left:5329;top:2523;width:10;height:20" coordorigin="5329,2523" coordsize="10,20" path="m5329,2542l5339,2542,5339,2523,5329,2523,5329,2542xe" filled="true" fillcolor="#000000" stroked="false">
                <v:path arrowok="t"/>
                <v:fill type="solid"/>
              </v:shape>
            </v:group>
            <v:group style="position:absolute;left:5329;top:2542;width:10;height:20" coordorigin="5329,2542" coordsize="10,20">
              <v:shape style="position:absolute;left:5329;top:2542;width:10;height:20" coordorigin="5329,2542" coordsize="10,20" path="m5329,2561l5339,2561,5339,2542,5329,2542,5329,2561xe" filled="true" fillcolor="#000000" stroked="false">
                <v:path arrowok="t"/>
                <v:fill type="solid"/>
              </v:shape>
            </v:group>
            <v:group style="position:absolute;left:5329;top:2561;width:10;height:20" coordorigin="5329,2561" coordsize="10,20">
              <v:shape style="position:absolute;left:5329;top:2561;width:10;height:20" coordorigin="5329,2561" coordsize="10,20" path="m5329,2580l5339,2580,5339,2561,5329,2561,5329,2580xe" filled="true" fillcolor="#000000" stroked="false">
                <v:path arrowok="t"/>
                <v:fill type="solid"/>
              </v:shape>
            </v:group>
            <v:group style="position:absolute;left:5329;top:2580;width:10;height:20" coordorigin="5329,2580" coordsize="10,20">
              <v:shape style="position:absolute;left:5329;top:2580;width:10;height:20" coordorigin="5329,2580" coordsize="10,20" path="m5329,2600l5339,2600,5339,2580,5329,2580,5329,2600xe" filled="true" fillcolor="#000000" stroked="false">
                <v:path arrowok="t"/>
                <v:fill type="solid"/>
              </v:shape>
            </v:group>
            <v:group style="position:absolute;left:5329;top:2600;width:10;height:20" coordorigin="5329,2600" coordsize="10,20">
              <v:shape style="position:absolute;left:5329;top:2600;width:10;height:20" coordorigin="5329,2600" coordsize="10,20" path="m5329,2619l5339,2619,5339,2600,5329,2600,5329,2619xe" filled="true" fillcolor="#000000" stroked="false">
                <v:path arrowok="t"/>
                <v:fill type="solid"/>
              </v:shape>
            </v:group>
            <v:group style="position:absolute;left:5329;top:2619;width:10;height:20" coordorigin="5329,2619" coordsize="10,20">
              <v:shape style="position:absolute;left:5329;top:2619;width:10;height:20" coordorigin="5329,2619" coordsize="10,20" path="m5329,2638l5339,2638,5339,2619,5329,2619,5329,2638xe" filled="true" fillcolor="#000000" stroked="false">
                <v:path arrowok="t"/>
                <v:fill type="solid"/>
              </v:shape>
            </v:group>
            <v:group style="position:absolute;left:5329;top:2638;width:10;height:20" coordorigin="5329,2638" coordsize="10,20">
              <v:shape style="position:absolute;left:5329;top:2638;width:10;height:20" coordorigin="5329,2638" coordsize="10,20" path="m5329,2657l5339,2657,5339,2638,5329,2638,5329,2657xe" filled="true" fillcolor="#000000" stroked="false">
                <v:path arrowok="t"/>
                <v:fill type="solid"/>
              </v:shape>
            </v:group>
            <v:group style="position:absolute;left:5329;top:2657;width:10;height:20" coordorigin="5329,2657" coordsize="10,20">
              <v:shape style="position:absolute;left:5329;top:2657;width:10;height:20" coordorigin="5329,2657" coordsize="10,20" path="m5329,2676l5339,2676,5339,2657,5329,2657,5329,2676xe" filled="true" fillcolor="#000000" stroked="false">
                <v:path arrowok="t"/>
                <v:fill type="solid"/>
              </v:shape>
            </v:group>
            <v:group style="position:absolute;left:5329;top:2684;width:10;height:2" coordorigin="5329,2684" coordsize="10,2">
              <v:shape style="position:absolute;left:5329;top:2684;width:10;height:2" coordorigin="5329,2684" coordsize="10,0" path="m5329,2684l5339,2684e" filled="false" stroked="true" strokeweight=".71997pt" strokecolor="#000000">
                <v:path arrowok="t"/>
              </v:shape>
              <v:shape style="position:absolute;left:29;top:2600;width:1709;height:101" type="#_x0000_t75" stroked="false">
                <v:imagedata r:id="rId1114" o:title=""/>
              </v:shape>
              <v:shape style="position:absolute;left:1714;top:2691;width:1877;height:10" type="#_x0000_t75" stroked="false">
                <v:imagedata r:id="rId1111" o:title=""/>
              </v:shape>
              <v:shape style="position:absolute;left:3586;top:2691;width:1743;height:10" type="#_x0000_t75" stroked="false">
                <v:imagedata r:id="rId1108" o:title=""/>
              </v:shape>
              <v:shape style="position:absolute;left:5324;top:2691;width:1255;height:10" type="#_x0000_t75" stroked="false">
                <v:imagedata r:id="rId1112" o:title=""/>
              </v:shape>
              <v:shape style="position:absolute;left:6575;top:2691;width:718;height:10" type="#_x0000_t75" stroked="false">
                <v:imagedata r:id="rId1109" o:title=""/>
              </v:shape>
              <v:shape style="position:absolute;left:7288;top:2691;width:1030;height:10" type="#_x0000_t75" stroked="false">
                <v:imagedata r:id="rId517" o:title=""/>
              </v:shape>
              <v:shape style="position:absolute;left:8313;top:2691;width:720;height:10" type="#_x0000_t75" stroked="false">
                <v:imagedata r:id="rId417" o:title=""/>
              </v:shape>
            </v:group>
            <v:group style="position:absolute;left:5329;top:2700;width:10;height:20" coordorigin="5329,2700" coordsize="10,20">
              <v:shape style="position:absolute;left:5329;top:2700;width:10;height:20" coordorigin="5329,2700" coordsize="10,20" path="m5329,2720l5339,2720,5339,2700,5329,2700,5329,2720xe" filled="true" fillcolor="#000000" stroked="false">
                <v:path arrowok="t"/>
                <v:fill type="solid"/>
              </v:shape>
            </v:group>
            <v:group style="position:absolute;left:5329;top:2720;width:10;height:20" coordorigin="5329,2720" coordsize="10,20">
              <v:shape style="position:absolute;left:5329;top:2720;width:10;height:20" coordorigin="5329,2720" coordsize="10,20" path="m5329,2739l5339,2739,5339,2720,5329,2720,5329,2739xe" filled="true" fillcolor="#000000" stroked="false">
                <v:path arrowok="t"/>
                <v:fill type="solid"/>
              </v:shape>
            </v:group>
            <v:group style="position:absolute;left:5329;top:2739;width:10;height:20" coordorigin="5329,2739" coordsize="10,20">
              <v:shape style="position:absolute;left:5329;top:2739;width:10;height:20" coordorigin="5329,2739" coordsize="10,20" path="m5329,2758l5339,2758,5339,2739,5329,2739,5329,2758xe" filled="true" fillcolor="#000000" stroked="false">
                <v:path arrowok="t"/>
                <v:fill type="solid"/>
              </v:shape>
            </v:group>
            <v:group style="position:absolute;left:5329;top:2758;width:10;height:20" coordorigin="5329,2758" coordsize="10,20">
              <v:shape style="position:absolute;left:5329;top:2758;width:10;height:20" coordorigin="5329,2758" coordsize="10,20" path="m5329,2777l5339,2777,5339,2758,5329,2758,5329,2777xe" filled="true" fillcolor="#000000" stroked="false">
                <v:path arrowok="t"/>
                <v:fill type="solid"/>
              </v:shape>
            </v:group>
            <v:group style="position:absolute;left:5329;top:2777;width:10;height:20" coordorigin="5329,2777" coordsize="10,20">
              <v:shape style="position:absolute;left:5329;top:2777;width:10;height:20" coordorigin="5329,2777" coordsize="10,20" path="m5329,2796l5339,2796,5339,2777,5329,2777,5329,2796xe" filled="true" fillcolor="#000000" stroked="false">
                <v:path arrowok="t"/>
                <v:fill type="solid"/>
              </v:shape>
            </v:group>
            <v:group style="position:absolute;left:5329;top:2796;width:10;height:20" coordorigin="5329,2796" coordsize="10,20">
              <v:shape style="position:absolute;left:5329;top:2796;width:10;height:20" coordorigin="5329,2796" coordsize="10,20" path="m5329,2816l5339,2816,5339,2796,5329,2796,5329,2816xe" filled="true" fillcolor="#000000" stroked="false">
                <v:path arrowok="t"/>
                <v:fill type="solid"/>
              </v:shape>
            </v:group>
            <v:group style="position:absolute;left:5329;top:2816;width:10;height:20" coordorigin="5329,2816" coordsize="10,20">
              <v:shape style="position:absolute;left:5329;top:2816;width:10;height:20" coordorigin="5329,2816" coordsize="10,20" path="m5329,2835l5339,2835,5339,2816,5329,2816,5329,2835xe" filled="true" fillcolor="#000000" stroked="false">
                <v:path arrowok="t"/>
                <v:fill type="solid"/>
              </v:shape>
            </v:group>
            <v:group style="position:absolute;left:5329;top:2835;width:10;height:20" coordorigin="5329,2835" coordsize="10,20">
              <v:shape style="position:absolute;left:5329;top:2835;width:10;height:20" coordorigin="5329,2835" coordsize="10,20" path="m5329,2854l5339,2854,5339,2835,5329,2835,5329,2854xe" filled="true" fillcolor="#000000" stroked="false">
                <v:path arrowok="t"/>
                <v:fill type="solid"/>
              </v:shape>
            </v:group>
            <v:group style="position:absolute;left:5329;top:2854;width:10;height:20" coordorigin="5329,2854" coordsize="10,20">
              <v:shape style="position:absolute;left:5329;top:2854;width:10;height:20" coordorigin="5329,2854" coordsize="10,20" path="m5329,2873l5339,2873,5339,2854,5329,2854,5329,2873xe" filled="true" fillcolor="#000000" stroked="false">
                <v:path arrowok="t"/>
                <v:fill type="solid"/>
              </v:shape>
            </v:group>
            <v:group style="position:absolute;left:5329;top:2873;width:10;height:20" coordorigin="5329,2873" coordsize="10,20">
              <v:shape style="position:absolute;left:5329;top:2873;width:10;height:20" coordorigin="5329,2873" coordsize="10,20" path="m5329,2892l5339,2892,5339,2873,5329,2873,5329,2892xe" filled="true" fillcolor="#000000" stroked="false">
                <v:path arrowok="t"/>
                <v:fill type="solid"/>
              </v:shape>
            </v:group>
            <v:group style="position:absolute;left:5329;top:2892;width:10;height:20" coordorigin="5329,2892" coordsize="10,20">
              <v:shape style="position:absolute;left:5329;top:2892;width:10;height:20" coordorigin="5329,2892" coordsize="10,20" path="m5329,2912l5339,2912,5339,2892,5329,2892,5329,2912xe" filled="true" fillcolor="#000000" stroked="false">
                <v:path arrowok="t"/>
                <v:fill type="solid"/>
              </v:shape>
            </v:group>
            <v:group style="position:absolute;left:5329;top:2912;width:10;height:20" coordorigin="5329,2912" coordsize="10,20">
              <v:shape style="position:absolute;left:5329;top:2912;width:10;height:20" coordorigin="5329,2912" coordsize="10,20" path="m5329,2931l5339,2931,5339,2912,5329,2912,5329,2931xe" filled="true" fillcolor="#000000" stroked="false">
                <v:path arrowok="t"/>
                <v:fill type="solid"/>
              </v:shape>
            </v:group>
            <v:group style="position:absolute;left:5329;top:2931;width:10;height:20" coordorigin="5329,2931" coordsize="10,20">
              <v:shape style="position:absolute;left:5329;top:2931;width:10;height:20" coordorigin="5329,2931" coordsize="10,20" path="m5329,2950l5339,2950,5339,2931,5329,2931,5329,2950xe" filled="true" fillcolor="#000000" stroked="false">
                <v:path arrowok="t"/>
                <v:fill type="solid"/>
              </v:shape>
            </v:group>
            <v:group style="position:absolute;left:5329;top:2950;width:10;height:20" coordorigin="5329,2950" coordsize="10,20">
              <v:shape style="position:absolute;left:5329;top:2950;width:10;height:20" coordorigin="5329,2950" coordsize="10,20" path="m5329,2969l5339,2969,5339,2950,5329,2950,5329,2969xe" filled="true" fillcolor="#000000" stroked="false">
                <v:path arrowok="t"/>
                <v:fill type="solid"/>
              </v:shape>
            </v:group>
            <v:group style="position:absolute;left:5329;top:2969;width:10;height:20" coordorigin="5329,2969" coordsize="10,20">
              <v:shape style="position:absolute;left:5329;top:2969;width:10;height:20" coordorigin="5329,2969" coordsize="10,20" path="m5329,2988l5339,2988,5339,2969,5329,2969,5329,2988xe" filled="true" fillcolor="#000000" stroked="false">
                <v:path arrowok="t"/>
                <v:fill type="solid"/>
              </v:shape>
            </v:group>
            <v:group style="position:absolute;left:5329;top:2988;width:10;height:20" coordorigin="5329,2988" coordsize="10,20">
              <v:shape style="position:absolute;left:5329;top:2988;width:10;height:20" coordorigin="5329,2988" coordsize="10,20" path="m5329,3008l5339,3008,5339,2988,5329,2988,5329,3008xe" filled="true" fillcolor="#000000" stroked="false">
                <v:path arrowok="t"/>
                <v:fill type="solid"/>
              </v:shape>
            </v:group>
            <v:group style="position:absolute;left:5329;top:3008;width:10;height:20" coordorigin="5329,3008" coordsize="10,20">
              <v:shape style="position:absolute;left:5329;top:3008;width:10;height:20" coordorigin="5329,3008" coordsize="10,20" path="m5329,3027l5339,3027,5339,3008,5329,3008,5329,3027xe" filled="true" fillcolor="#000000" stroked="false">
                <v:path arrowok="t"/>
                <v:fill type="solid"/>
              </v:shape>
            </v:group>
            <v:group style="position:absolute;left:5329;top:3033;width:10;height:2" coordorigin="5329,3033" coordsize="10,2">
              <v:shape style="position:absolute;left:5329;top:3033;width:10;height:2" coordorigin="5329,3033" coordsize="10,0" path="m5329,3033l5339,3033e" filled="false" stroked="true" strokeweight=".60004pt" strokecolor="#000000">
                <v:path arrowok="t"/>
              </v:shape>
              <v:shape style="position:absolute;left:29;top:3039;width:1690;height:10" type="#_x0000_t75" stroked="false">
                <v:imagedata r:id="rId1113" o:title=""/>
              </v:shape>
              <v:shape style="position:absolute;left:1714;top:3039;width:1877;height:10" type="#_x0000_t75" stroked="false">
                <v:imagedata r:id="rId1111" o:title=""/>
              </v:shape>
              <v:shape style="position:absolute;left:3586;top:3039;width:1743;height:10" type="#_x0000_t75" stroked="false">
                <v:imagedata r:id="rId1108" o:title=""/>
              </v:shape>
              <v:shape style="position:absolute;left:5324;top:3039;width:1255;height:10" type="#_x0000_t75" stroked="false">
                <v:imagedata r:id="rId1112" o:title=""/>
              </v:shape>
              <v:shape style="position:absolute;left:6575;top:3039;width:718;height:10" type="#_x0000_t75" stroked="false">
                <v:imagedata r:id="rId1109" o:title=""/>
              </v:shape>
              <v:shape style="position:absolute;left:7288;top:3039;width:1030;height:10" type="#_x0000_t75" stroked="false">
                <v:imagedata r:id="rId517" o:title=""/>
              </v:shape>
              <v:shape style="position:absolute;left:8313;top:3039;width:720;height:10" type="#_x0000_t75" stroked="false">
                <v:imagedata r:id="rId417" o:title=""/>
              </v:shape>
            </v:group>
            <v:group style="position:absolute;left:5329;top:3048;width:10;height:20" coordorigin="5329,3048" coordsize="10,20">
              <v:shape style="position:absolute;left:5329;top:3048;width:10;height:20" coordorigin="5329,3048" coordsize="10,20" path="m5329,3068l5339,3068,5339,3048,5329,3048,5329,3068xe" filled="true" fillcolor="#000000" stroked="false">
                <v:path arrowok="t"/>
                <v:fill type="solid"/>
              </v:shape>
            </v:group>
            <v:group style="position:absolute;left:5329;top:3068;width:10;height:20" coordorigin="5329,3068" coordsize="10,20">
              <v:shape style="position:absolute;left:5329;top:3068;width:10;height:20" coordorigin="5329,3068" coordsize="10,20" path="m5329,3087l5339,3087,5339,3068,5329,3068,5329,3087xe" filled="true" fillcolor="#000000" stroked="false">
                <v:path arrowok="t"/>
                <v:fill type="solid"/>
              </v:shape>
            </v:group>
            <v:group style="position:absolute;left:5329;top:3087;width:10;height:20" coordorigin="5329,3087" coordsize="10,20">
              <v:shape style="position:absolute;left:5329;top:3087;width:10;height:20" coordorigin="5329,3087" coordsize="10,20" path="m5329,3106l5339,3106,5339,3087,5329,3087,5329,3106xe" filled="true" fillcolor="#000000" stroked="false">
                <v:path arrowok="t"/>
                <v:fill type="solid"/>
              </v:shape>
            </v:group>
            <v:group style="position:absolute;left:5329;top:3106;width:10;height:20" coordorigin="5329,3106" coordsize="10,20">
              <v:shape style="position:absolute;left:5329;top:3106;width:10;height:20" coordorigin="5329,3106" coordsize="10,20" path="m5329,3125l5339,3125,5339,3106,5329,3106,5329,3125xe" filled="true" fillcolor="#000000" stroked="false">
                <v:path arrowok="t"/>
                <v:fill type="solid"/>
              </v:shape>
            </v:group>
            <v:group style="position:absolute;left:5329;top:3125;width:10;height:20" coordorigin="5329,3125" coordsize="10,20">
              <v:shape style="position:absolute;left:5329;top:3125;width:10;height:20" coordorigin="5329,3125" coordsize="10,20" path="m5329,3144l5339,3144,5339,3125,5329,3125,5329,3144xe" filled="true" fillcolor="#000000" stroked="false">
                <v:path arrowok="t"/>
                <v:fill type="solid"/>
              </v:shape>
            </v:group>
            <v:group style="position:absolute;left:5329;top:3144;width:10;height:20" coordorigin="5329,3144" coordsize="10,20">
              <v:shape style="position:absolute;left:5329;top:3144;width:10;height:20" coordorigin="5329,3144" coordsize="10,20" path="m5329,3164l5339,3164,5339,3144,5329,3144,5329,3164xe" filled="true" fillcolor="#000000" stroked="false">
                <v:path arrowok="t"/>
                <v:fill type="solid"/>
              </v:shape>
            </v:group>
            <v:group style="position:absolute;left:5329;top:3164;width:10;height:20" coordorigin="5329,3164" coordsize="10,20">
              <v:shape style="position:absolute;left:5329;top:3164;width:10;height:20" coordorigin="5329,3164" coordsize="10,20" path="m5329,3183l5339,3183,5339,3164,5329,3164,5329,3183xe" filled="true" fillcolor="#000000" stroked="false">
                <v:path arrowok="t"/>
                <v:fill type="solid"/>
              </v:shape>
            </v:group>
            <v:group style="position:absolute;left:5329;top:3183;width:10;height:20" coordorigin="5329,3183" coordsize="10,20">
              <v:shape style="position:absolute;left:5329;top:3183;width:10;height:20" coordorigin="5329,3183" coordsize="10,20" path="m5329,3202l5339,3202,5339,3183,5329,3183,5329,3202xe" filled="true" fillcolor="#000000" stroked="false">
                <v:path arrowok="t"/>
                <v:fill type="solid"/>
              </v:shape>
            </v:group>
            <v:group style="position:absolute;left:5329;top:3202;width:10;height:20" coordorigin="5329,3202" coordsize="10,20">
              <v:shape style="position:absolute;left:5329;top:3202;width:10;height:20" coordorigin="5329,3202" coordsize="10,20" path="m5329,3221l5339,3221,5339,3202,5329,3202,5329,3221xe" filled="true" fillcolor="#000000" stroked="false">
                <v:path arrowok="t"/>
                <v:fill type="solid"/>
              </v:shape>
            </v:group>
            <v:group style="position:absolute;left:5329;top:3221;width:10;height:20" coordorigin="5329,3221" coordsize="10,20">
              <v:shape style="position:absolute;left:5329;top:3221;width:10;height:20" coordorigin="5329,3221" coordsize="10,20" path="m5329,3240l5339,3240,5339,3221,5329,3221,5329,3240xe" filled="true" fillcolor="#000000" stroked="false">
                <v:path arrowok="t"/>
                <v:fill type="solid"/>
              </v:shape>
            </v:group>
            <v:group style="position:absolute;left:5329;top:3240;width:10;height:20" coordorigin="5329,3240" coordsize="10,20">
              <v:shape style="position:absolute;left:5329;top:3240;width:10;height:20" coordorigin="5329,3240" coordsize="10,20" path="m5329,3260l5339,3260,5339,3240,5329,3240,5329,3260xe" filled="true" fillcolor="#000000" stroked="false">
                <v:path arrowok="t"/>
                <v:fill type="solid"/>
              </v:shape>
            </v:group>
            <v:group style="position:absolute;left:5329;top:3260;width:10;height:20" coordorigin="5329,3260" coordsize="10,20">
              <v:shape style="position:absolute;left:5329;top:3260;width:10;height:20" coordorigin="5329,3260" coordsize="10,20" path="m5329,3279l5339,3279,5339,3260,5329,3260,5329,3279xe" filled="true" fillcolor="#000000" stroked="false">
                <v:path arrowok="t"/>
                <v:fill type="solid"/>
              </v:shape>
            </v:group>
            <v:group style="position:absolute;left:5329;top:3279;width:10;height:20" coordorigin="5329,3279" coordsize="10,20">
              <v:shape style="position:absolute;left:5329;top:3279;width:10;height:20" coordorigin="5329,3279" coordsize="10,20" path="m5329,3298l5339,3298,5339,3279,5329,3279,5329,3298xe" filled="true" fillcolor="#000000" stroked="false">
                <v:path arrowok="t"/>
                <v:fill type="solid"/>
              </v:shape>
            </v:group>
            <v:group style="position:absolute;left:5329;top:3298;width:10;height:20" coordorigin="5329,3298" coordsize="10,20">
              <v:shape style="position:absolute;left:5329;top:3298;width:10;height:20" coordorigin="5329,3298" coordsize="10,20" path="m5329,3317l5339,3317,5339,3298,5329,3298,5329,3317xe" filled="true" fillcolor="#000000" stroked="false">
                <v:path arrowok="t"/>
                <v:fill type="solid"/>
              </v:shape>
            </v:group>
            <v:group style="position:absolute;left:5329;top:3317;width:10;height:20" coordorigin="5329,3317" coordsize="10,20">
              <v:shape style="position:absolute;left:5329;top:3317;width:10;height:20" coordorigin="5329,3317" coordsize="10,20" path="m5329,3336l5339,3336,5339,3317,5329,3317,5329,3336xe" filled="true" fillcolor="#000000" stroked="false">
                <v:path arrowok="t"/>
                <v:fill type="solid"/>
              </v:shape>
            </v:group>
            <v:group style="position:absolute;left:5329;top:3336;width:10;height:20" coordorigin="5329,3336" coordsize="10,20">
              <v:shape style="position:absolute;left:5329;top:3336;width:10;height:20" coordorigin="5329,3336" coordsize="10,20" path="m5329,3356l5339,3356,5339,3336,5329,3336,5329,3356xe" filled="true" fillcolor="#000000" stroked="false">
                <v:path arrowok="t"/>
                <v:fill type="solid"/>
              </v:shape>
            </v:group>
            <v:group style="position:absolute;left:5329;top:3356;width:10;height:20" coordorigin="5329,3356" coordsize="10,20">
              <v:shape style="position:absolute;left:5329;top:3356;width:10;height:20" coordorigin="5329,3356" coordsize="10,20" path="m5329,3375l5339,3375,5339,3356,5329,3356,5329,3375xe" filled="true" fillcolor="#000000" stroked="false">
                <v:path arrowok="t"/>
                <v:fill type="solid"/>
              </v:shape>
            </v:group>
            <v:group style="position:absolute;left:5329;top:3375;width:10;height:20" coordorigin="5329,3375" coordsize="10,20">
              <v:shape style="position:absolute;left:5329;top:3375;width:10;height:20" coordorigin="5329,3375" coordsize="10,20" path="m5329,3394l5339,3394,5339,3375,5329,3375,5329,3394xe" filled="true" fillcolor="#000000" stroked="false">
                <v:path arrowok="t"/>
                <v:fill type="solid"/>
              </v:shape>
            </v:group>
            <v:group style="position:absolute;left:5329;top:3394;width:10;height:20" coordorigin="5329,3394" coordsize="10,20">
              <v:shape style="position:absolute;left:5329;top:3394;width:10;height:20" coordorigin="5329,3394" coordsize="10,20" path="m5329,3413l5339,3413,5339,3394,5329,3394,5329,3413xe" filled="true" fillcolor="#000000" stroked="false">
                <v:path arrowok="t"/>
                <v:fill type="solid"/>
              </v:shape>
            </v:group>
            <v:group style="position:absolute;left:5329;top:3413;width:10;height:20" coordorigin="5329,3413" coordsize="10,20">
              <v:shape style="position:absolute;left:5329;top:3413;width:10;height:20" coordorigin="5329,3413" coordsize="10,20" path="m5329,3432l5339,3432,5339,3413,5329,3413,5329,3432xe" filled="true" fillcolor="#000000" stroked="false">
                <v:path arrowok="t"/>
                <v:fill type="solid"/>
              </v:shape>
            </v:group>
            <v:group style="position:absolute;left:5329;top:3432;width:10;height:20" coordorigin="5329,3432" coordsize="10,20">
              <v:shape style="position:absolute;left:5329;top:3432;width:10;height:20" coordorigin="5329,3432" coordsize="10,20" path="m5329,3452l5339,3452,5339,3432,5329,3432,5329,3452xe" filled="true" fillcolor="#000000" stroked="false">
                <v:path arrowok="t"/>
                <v:fill type="solid"/>
              </v:shape>
            </v:group>
            <v:group style="position:absolute;left:5329;top:3452;width:10;height:20" coordorigin="5329,3452" coordsize="10,20">
              <v:shape style="position:absolute;left:5329;top:3452;width:10;height:20" coordorigin="5329,3452" coordsize="10,20" path="m5329,3471l5339,3471,5339,3452,5329,3452,5329,3471xe" filled="true" fillcolor="#000000" stroked="false">
                <v:path arrowok="t"/>
                <v:fill type="solid"/>
              </v:shape>
            </v:group>
            <v:group style="position:absolute;left:5329;top:3471;width:10;height:20" coordorigin="5329,3471" coordsize="10,20">
              <v:shape style="position:absolute;left:5329;top:3471;width:10;height:20" coordorigin="5329,3471" coordsize="10,20" path="m5329,3490l5339,3490,5339,3471,5329,3471,5329,3490xe" filled="true" fillcolor="#000000" stroked="false">
                <v:path arrowok="t"/>
                <v:fill type="solid"/>
              </v:shape>
            </v:group>
            <v:group style="position:absolute;left:5329;top:3490;width:10;height:20" coordorigin="5329,3490" coordsize="10,20">
              <v:shape style="position:absolute;left:5329;top:3490;width:10;height:20" coordorigin="5329,3490" coordsize="10,20" path="m5329,3509l5339,3509,5339,3490,5329,3490,5329,3509xe" filled="true" fillcolor="#000000" stroked="false">
                <v:path arrowok="t"/>
                <v:fill type="solid"/>
              </v:shape>
            </v:group>
            <v:group style="position:absolute;left:5329;top:3509;width:10;height:20" coordorigin="5329,3509" coordsize="10,20">
              <v:shape style="position:absolute;left:5329;top:3509;width:10;height:20" coordorigin="5329,3509" coordsize="10,20" path="m5329,3528l5339,3528,5339,3509,5329,3509,5329,3528xe" filled="true" fillcolor="#000000" stroked="false">
                <v:path arrowok="t"/>
                <v:fill type="solid"/>
              </v:shape>
            </v:group>
            <v:group style="position:absolute;left:5329;top:3528;width:10;height:20" coordorigin="5329,3528" coordsize="10,20">
              <v:shape style="position:absolute;left:5329;top:3528;width:10;height:20" coordorigin="5329,3528" coordsize="10,20" path="m5329,3548l5339,3548,5339,3528,5329,3528,5329,3548xe" filled="true" fillcolor="#000000" stroked="false">
                <v:path arrowok="t"/>
                <v:fill type="solid"/>
              </v:shape>
            </v:group>
            <v:group style="position:absolute;left:5329;top:3548;width:10;height:20" coordorigin="5329,3548" coordsize="10,20">
              <v:shape style="position:absolute;left:5329;top:3548;width:10;height:20" coordorigin="5329,3548" coordsize="10,20" path="m5329,3567l5339,3567,5339,3548,5329,3548,5329,3567xe" filled="true" fillcolor="#000000" stroked="false">
                <v:path arrowok="t"/>
                <v:fill type="solid"/>
              </v:shape>
            </v:group>
            <v:group style="position:absolute;left:5329;top:3567;width:10;height:20" coordorigin="5329,3567" coordsize="10,20">
              <v:shape style="position:absolute;left:5329;top:3567;width:10;height:20" coordorigin="5329,3567" coordsize="10,20" path="m5329,3586l5339,3586,5339,3567,5329,3567,5329,3586xe" filled="true" fillcolor="#000000" stroked="false">
                <v:path arrowok="t"/>
                <v:fill type="solid"/>
              </v:shape>
            </v:group>
            <v:group style="position:absolute;left:5329;top:3586;width:10;height:20" coordorigin="5329,3586" coordsize="10,20">
              <v:shape style="position:absolute;left:5329;top:3586;width:10;height:20" coordorigin="5329,3586" coordsize="10,20" path="m5329,3605l5339,3605,5339,3586,5329,3586,5329,3605xe" filled="true" fillcolor="#000000" stroked="false">
                <v:path arrowok="t"/>
                <v:fill type="solid"/>
              </v:shape>
            </v:group>
            <v:group style="position:absolute;left:5329;top:3605;width:10;height:20" coordorigin="5329,3605" coordsize="10,20">
              <v:shape style="position:absolute;left:5329;top:3605;width:10;height:20" coordorigin="5329,3605" coordsize="10,20" path="m5329,3624l5339,3624,5339,3605,5329,3605,5329,3624xe" filled="true" fillcolor="#000000" stroked="false">
                <v:path arrowok="t"/>
                <v:fill type="solid"/>
              </v:shape>
            </v:group>
            <v:group style="position:absolute;left:5329;top:3624;width:10;height:20" coordorigin="5329,3624" coordsize="10,20">
              <v:shape style="position:absolute;left:5329;top:3624;width:10;height:20" coordorigin="5329,3624" coordsize="10,20" path="m5329,3644l5339,3644,5339,3624,5329,3624,5329,3644xe" filled="true" fillcolor="#000000" stroked="false">
                <v:path arrowok="t"/>
                <v:fill type="solid"/>
              </v:shape>
            </v:group>
            <v:group style="position:absolute;left:5329;top:3644;width:10;height:20" coordorigin="5329,3644" coordsize="10,20">
              <v:shape style="position:absolute;left:5329;top:3644;width:10;height:20" coordorigin="5329,3644" coordsize="10,20" path="m5329,3663l5339,3663,5339,3644,5329,3644,5329,3663xe" filled="true" fillcolor="#000000" stroked="false">
                <v:path arrowok="t"/>
                <v:fill type="solid"/>
              </v:shape>
            </v:group>
            <v:group style="position:absolute;left:5329;top:3663;width:10;height:20" coordorigin="5329,3663" coordsize="10,20">
              <v:shape style="position:absolute;left:5329;top:3663;width:10;height:20" coordorigin="5329,3663" coordsize="10,20" path="m5329,3682l5339,3682,5339,3663,5329,3663,5329,3682xe" filled="true" fillcolor="#000000" stroked="false">
                <v:path arrowok="t"/>
                <v:fill type="solid"/>
              </v:shape>
            </v:group>
            <v:group style="position:absolute;left:5329;top:3682;width:10;height:20" coordorigin="5329,3682" coordsize="10,20">
              <v:shape style="position:absolute;left:5329;top:3682;width:10;height:20" coordorigin="5329,3682" coordsize="10,20" path="m5329,3701l5339,3701,5339,3682,5329,3682,5329,3701xe" filled="true" fillcolor="#000000" stroked="false">
                <v:path arrowok="t"/>
                <v:fill type="solid"/>
              </v:shape>
            </v:group>
            <v:group style="position:absolute;left:5329;top:3701;width:10;height:20" coordorigin="5329,3701" coordsize="10,20">
              <v:shape style="position:absolute;left:5329;top:3701;width:10;height:20" coordorigin="5329,3701" coordsize="10,20" path="m5329,3720l5339,3720,5339,3701,5329,3701,5329,3720xe" filled="true" fillcolor="#000000" stroked="false">
                <v:path arrowok="t"/>
                <v:fill type="solid"/>
              </v:shape>
            </v:group>
            <v:group style="position:absolute;left:5329;top:3720;width:10;height:20" coordorigin="5329,3720" coordsize="10,20">
              <v:shape style="position:absolute;left:5329;top:3720;width:10;height:20" coordorigin="5329,3720" coordsize="10,20" path="m5329,3740l5339,3740,5339,3720,5329,3720,5329,3740xe" filled="true" fillcolor="#000000" stroked="false">
                <v:path arrowok="t"/>
                <v:fill type="solid"/>
              </v:shape>
            </v:group>
            <v:group style="position:absolute;left:5329;top:3740;width:10;height:20" coordorigin="5329,3740" coordsize="10,20">
              <v:shape style="position:absolute;left:5329;top:3740;width:10;height:20" coordorigin="5329,3740" coordsize="10,20" path="m5329,3759l5339,3759,5339,3740,5329,3740,5329,3759xe" filled="true" fillcolor="#000000" stroked="false">
                <v:path arrowok="t"/>
                <v:fill type="solid"/>
              </v:shape>
            </v:group>
            <v:group style="position:absolute;left:5329;top:3759;width:10;height:20" coordorigin="5329,3759" coordsize="10,20">
              <v:shape style="position:absolute;left:5329;top:3759;width:10;height:20" coordorigin="5329,3759" coordsize="10,20" path="m5329,3778l5339,3778,5339,3759,5329,3759,5329,3778xe" filled="true" fillcolor="#000000" stroked="false">
                <v:path arrowok="t"/>
                <v:fill type="solid"/>
              </v:shape>
            </v:group>
            <v:group style="position:absolute;left:5329;top:3778;width:10;height:20" coordorigin="5329,3778" coordsize="10,20">
              <v:shape style="position:absolute;left:5329;top:3778;width:10;height:20" coordorigin="5329,3778" coordsize="10,20" path="m5329,3797l5339,3797,5339,3778,5329,3778,5329,3797xe" filled="true" fillcolor="#000000" stroked="false">
                <v:path arrowok="t"/>
                <v:fill type="solid"/>
              </v:shape>
            </v:group>
            <v:group style="position:absolute;left:5329;top:3797;width:10;height:20" coordorigin="5329,3797" coordsize="10,20">
              <v:shape style="position:absolute;left:5329;top:3797;width:10;height:20" coordorigin="5329,3797" coordsize="10,20" path="m5329,3816l5339,3816,5339,3797,5329,3797,5329,3816xe" filled="true" fillcolor="#000000" stroked="false">
                <v:path arrowok="t"/>
                <v:fill type="solid"/>
              </v:shape>
            </v:group>
            <v:group style="position:absolute;left:5329;top:3816;width:10;height:20" coordorigin="5329,3816" coordsize="10,20">
              <v:shape style="position:absolute;left:5329;top:3816;width:10;height:20" coordorigin="5329,3816" coordsize="10,20" path="m5329,3836l5339,3836,5339,3816,5329,3816,5329,3836xe" filled="true" fillcolor="#000000" stroked="false">
                <v:path arrowok="t"/>
                <v:fill type="solid"/>
              </v:shape>
            </v:group>
            <v:group style="position:absolute;left:5329;top:3843;width:10;height:2" coordorigin="5329,3843" coordsize="10,2">
              <v:shape style="position:absolute;left:5329;top:3843;width:10;height:2" coordorigin="5329,3843" coordsize="10,0" path="m5329,3843l5339,3843e" filled="false" stroked="true" strokeweight=".71997pt" strokecolor="#000000">
                <v:path arrowok="t"/>
              </v:shape>
              <v:shape style="position:absolute;left:29;top:3759;width:1709;height:101" type="#_x0000_t75" stroked="false">
                <v:imagedata r:id="rId1110" o:title=""/>
              </v:shape>
              <v:shape style="position:absolute;left:1714;top:3850;width:1877;height:10" type="#_x0000_t75" stroked="false">
                <v:imagedata r:id="rId1111" o:title=""/>
              </v:shape>
              <v:shape style="position:absolute;left:3586;top:3850;width:1743;height:10" type="#_x0000_t75" stroked="false">
                <v:imagedata r:id="rId1108" o:title=""/>
              </v:shape>
              <v:shape style="position:absolute;left:5324;top:3850;width:1255;height:10" type="#_x0000_t75" stroked="false">
                <v:imagedata r:id="rId1049" o:title=""/>
              </v:shape>
              <v:shape style="position:absolute;left:6575;top:3850;width:718;height:10" type="#_x0000_t75" stroked="false">
                <v:imagedata r:id="rId1109" o:title=""/>
              </v:shape>
              <v:shape style="position:absolute;left:7288;top:3850;width:1030;height:10" type="#_x0000_t75" stroked="false">
                <v:imagedata r:id="rId517" o:title=""/>
              </v:shape>
              <v:shape style="position:absolute;left:8313;top:3850;width:720;height:10" type="#_x0000_t75" stroked="false">
                <v:imagedata r:id="rId417" o:title=""/>
              </v:shape>
            </v:group>
            <v:group style="position:absolute;left:5329;top:3860;width:10;height:20" coordorigin="5329,3860" coordsize="10,20">
              <v:shape style="position:absolute;left:5329;top:3860;width:10;height:20" coordorigin="5329,3860" coordsize="10,20" path="m5329,3879l5339,3879,5339,3860,5329,3860,5329,3879xe" filled="true" fillcolor="#000000" stroked="false">
                <v:path arrowok="t"/>
                <v:fill type="solid"/>
              </v:shape>
            </v:group>
            <v:group style="position:absolute;left:5329;top:3879;width:10;height:20" coordorigin="5329,3879" coordsize="10,20">
              <v:shape style="position:absolute;left:5329;top:3879;width:10;height:20" coordorigin="5329,3879" coordsize="10,20" path="m5329,3898l5339,3898,5339,3879,5329,3879,5329,3898xe" filled="true" fillcolor="#000000" stroked="false">
                <v:path arrowok="t"/>
                <v:fill type="solid"/>
              </v:shape>
            </v:group>
            <v:group style="position:absolute;left:5329;top:3898;width:10;height:20" coordorigin="5329,3898" coordsize="10,20">
              <v:shape style="position:absolute;left:5329;top:3898;width:10;height:20" coordorigin="5329,3898" coordsize="10,20" path="m5329,3917l5339,3917,5339,3898,5329,3898,5329,3917xe" filled="true" fillcolor="#000000" stroked="false">
                <v:path arrowok="t"/>
                <v:fill type="solid"/>
              </v:shape>
            </v:group>
            <v:group style="position:absolute;left:5329;top:3917;width:10;height:20" coordorigin="5329,3917" coordsize="10,20">
              <v:shape style="position:absolute;left:5329;top:3917;width:10;height:20" coordorigin="5329,3917" coordsize="10,20" path="m5329,3936l5339,3936,5339,3917,5329,3917,5329,3936xe" filled="true" fillcolor="#000000" stroked="false">
                <v:path arrowok="t"/>
                <v:fill type="solid"/>
              </v:shape>
            </v:group>
            <v:group style="position:absolute;left:5329;top:3936;width:10;height:20" coordorigin="5329,3936" coordsize="10,20">
              <v:shape style="position:absolute;left:5329;top:3936;width:10;height:20" coordorigin="5329,3936" coordsize="10,20" path="m5329,3956l5339,3956,5339,3936,5329,3936,5329,3956xe" filled="true" fillcolor="#000000" stroked="false">
                <v:path arrowok="t"/>
                <v:fill type="solid"/>
              </v:shape>
            </v:group>
            <v:group style="position:absolute;left:5329;top:3956;width:10;height:20" coordorigin="5329,3956" coordsize="10,20">
              <v:shape style="position:absolute;left:5329;top:3956;width:10;height:20" coordorigin="5329,3956" coordsize="10,20" path="m5329,3975l5339,3975,5339,3956,5329,3956,5329,3975xe" filled="true" fillcolor="#000000" stroked="false">
                <v:path arrowok="t"/>
                <v:fill type="solid"/>
              </v:shape>
            </v:group>
            <v:group style="position:absolute;left:5329;top:3975;width:10;height:20" coordorigin="5329,3975" coordsize="10,20">
              <v:shape style="position:absolute;left:5329;top:3975;width:10;height:20" coordorigin="5329,3975" coordsize="10,20" path="m5329,3994l5339,3994,5339,3975,5329,3975,5329,3994xe" filled="true" fillcolor="#000000" stroked="false">
                <v:path arrowok="t"/>
                <v:fill type="solid"/>
              </v:shape>
            </v:group>
            <v:group style="position:absolute;left:5329;top:3994;width:10;height:20" coordorigin="5329,3994" coordsize="10,20">
              <v:shape style="position:absolute;left:5329;top:3994;width:10;height:20" coordorigin="5329,3994" coordsize="10,20" path="m5329,4013l5339,4013,5339,3994,5329,3994,5329,4013xe" filled="true" fillcolor="#000000" stroked="false">
                <v:path arrowok="t"/>
                <v:fill type="solid"/>
              </v:shape>
            </v:group>
            <v:group style="position:absolute;left:5329;top:4013;width:10;height:20" coordorigin="5329,4013" coordsize="10,20">
              <v:shape style="position:absolute;left:5329;top:4013;width:10;height:20" coordorigin="5329,4013" coordsize="10,20" path="m5329,4032l5339,4032,5339,4013,5329,4013,5329,4032xe" filled="true" fillcolor="#000000" stroked="false">
                <v:path arrowok="t"/>
                <v:fill type="solid"/>
              </v:shape>
            </v:group>
            <v:group style="position:absolute;left:5329;top:4032;width:10;height:20" coordorigin="5329,4032" coordsize="10,20">
              <v:shape style="position:absolute;left:5329;top:4032;width:10;height:20" coordorigin="5329,4032" coordsize="10,20" path="m5329,4052l5339,4052,5339,4032,5329,4032,5329,4052xe" filled="true" fillcolor="#000000" stroked="false">
                <v:path arrowok="t"/>
                <v:fill type="solid"/>
              </v:shape>
            </v:group>
            <v:group style="position:absolute;left:5329;top:4052;width:10;height:20" coordorigin="5329,4052" coordsize="10,20">
              <v:shape style="position:absolute;left:5329;top:4052;width:10;height:20" coordorigin="5329,4052" coordsize="10,20" path="m5329,4071l5339,4071,5339,4052,5329,4052,5329,4071xe" filled="true" fillcolor="#000000" stroked="false">
                <v:path arrowok="t"/>
                <v:fill type="solid"/>
              </v:shape>
            </v:group>
            <v:group style="position:absolute;left:5329;top:4071;width:10;height:20" coordorigin="5329,4071" coordsize="10,20">
              <v:shape style="position:absolute;left:5329;top:4071;width:10;height:20" coordorigin="5329,4071" coordsize="10,20" path="m5329,4090l5339,4090,5339,4071,5329,4071,5329,4090xe" filled="true" fillcolor="#000000" stroked="false">
                <v:path arrowok="t"/>
                <v:fill type="solid"/>
              </v:shape>
            </v:group>
            <v:group style="position:absolute;left:5329;top:4090;width:10;height:20" coordorigin="5329,4090" coordsize="10,20">
              <v:shape style="position:absolute;left:5329;top:4090;width:10;height:20" coordorigin="5329,4090" coordsize="10,20" path="m5329,4109l5339,4109,5339,4090,5329,4090,5329,4109xe" filled="true" fillcolor="#000000" stroked="false">
                <v:path arrowok="t"/>
                <v:fill type="solid"/>
              </v:shape>
            </v:group>
            <v:group style="position:absolute;left:14;top:4215;width:1704;height:2" coordorigin="14,4215" coordsize="1704,2">
              <v:shape style="position:absolute;left:14;top:4215;width:1704;height:2" coordorigin="14,4215" coordsize="1704,0" path="m14,4215l1718,4215e" filled="false" stroked="true" strokeweight="1.44pt" strokecolor="#000000">
                <v:path arrowok="t"/>
              </v:shape>
            </v:group>
            <v:group style="position:absolute;left:1718;top:4194;width:10;height:2" coordorigin="1718,4194" coordsize="10,2">
              <v:shape style="position:absolute;left:1718;top:4194;width:10;height:2" coordorigin="1718,4194" coordsize="10,0" path="m1718,4194l1728,4194e" filled="false" stroked="true" strokeweight=".72003pt" strokecolor="#000000">
                <v:path arrowok="t"/>
              </v:shape>
            </v:group>
            <v:group style="position:absolute;left:1718;top:4215;width:29;height:2" coordorigin="1718,4215" coordsize="29,2">
              <v:shape style="position:absolute;left:1718;top:4215;width:29;height:2" coordorigin="1718,4215" coordsize="29,0" path="m1718,4215l1747,4215e" filled="false" stroked="true" strokeweight="1.44pt" strokecolor="#000000">
                <v:path arrowok="t"/>
              </v:shape>
            </v:group>
            <v:group style="position:absolute;left:1747;top:4215;width:1134;height:2" coordorigin="1747,4215" coordsize="1134,2">
              <v:shape style="position:absolute;left:1747;top:4215;width:1134;height:2" coordorigin="1747,4215" coordsize="1134,0" path="m1747,4215l2880,4215e" filled="false" stroked="true" strokeweight="1.44pt" strokecolor="#000000">
                <v:path arrowok="t"/>
              </v:shape>
            </v:group>
            <v:group style="position:absolute;left:2881;top:4194;width:10;height:2" coordorigin="2881,4194" coordsize="10,2">
              <v:shape style="position:absolute;left:2881;top:4194;width:10;height:2" coordorigin="2881,4194" coordsize="10,0" path="m2881,4194l2890,4194e" filled="false" stroked="true" strokeweight=".72003pt" strokecolor="#000000">
                <v:path arrowok="t"/>
              </v:shape>
            </v:group>
            <v:group style="position:absolute;left:2881;top:4215;width:29;height:2" coordorigin="2881,4215" coordsize="29,2">
              <v:shape style="position:absolute;left:2881;top:4215;width:29;height:2" coordorigin="2881,4215" coordsize="29,0" path="m2881,4215l2909,4215e" filled="false" stroked="true" strokeweight="1.44pt" strokecolor="#000000">
                <v:path arrowok="t"/>
              </v:shape>
            </v:group>
            <v:group style="position:absolute;left:2909;top:4215;width:682;height:2" coordorigin="2909,4215" coordsize="682,2">
              <v:shape style="position:absolute;left:2909;top:4215;width:682;height:2" coordorigin="2909,4215" coordsize="682,0" path="m2909,4215l3591,4215e" filled="false" stroked="true" strokeweight="1.44pt" strokecolor="#000000">
                <v:path arrowok="t"/>
              </v:shape>
            </v:group>
            <v:group style="position:absolute;left:3591;top:4194;width:10;height:2" coordorigin="3591,4194" coordsize="10,2">
              <v:shape style="position:absolute;left:3591;top:4194;width:10;height:2" coordorigin="3591,4194" coordsize="10,0" path="m3591,4194l3601,4194e" filled="false" stroked="true" strokeweight=".72003pt" strokecolor="#000000">
                <v:path arrowok="t"/>
              </v:shape>
            </v:group>
            <v:group style="position:absolute;left:3591;top:4215;width:29;height:2" coordorigin="3591,4215" coordsize="29,2">
              <v:shape style="position:absolute;left:3591;top:4215;width:29;height:2" coordorigin="3591,4215" coordsize="29,0" path="m3591,4215l3620,4215e" filled="false" stroked="true" strokeweight="1.44pt" strokecolor="#000000">
                <v:path arrowok="t"/>
              </v:shape>
            </v:group>
            <v:group style="position:absolute;left:3620;top:4215;width:999;height:2" coordorigin="3620,4215" coordsize="999,2">
              <v:shape style="position:absolute;left:3620;top:4215;width:999;height:2" coordorigin="3620,4215" coordsize="999,0" path="m3620,4215l4618,4215e" filled="false" stroked="true" strokeweight="1.44pt" strokecolor="#000000">
                <v:path arrowok="t"/>
              </v:shape>
            </v:group>
            <v:group style="position:absolute;left:4618;top:4194;width:10;height:2" coordorigin="4618,4194" coordsize="10,2">
              <v:shape style="position:absolute;left:4618;top:4194;width:10;height:2" coordorigin="4618,4194" coordsize="10,0" path="m4618,4194l4628,4194e" filled="false" stroked="true" strokeweight=".72003pt" strokecolor="#000000">
                <v:path arrowok="t"/>
              </v:shape>
            </v:group>
            <v:group style="position:absolute;left:4618;top:4215;width:29;height:2" coordorigin="4618,4215" coordsize="29,2">
              <v:shape style="position:absolute;left:4618;top:4215;width:29;height:2" coordorigin="4618,4215" coordsize="29,0" path="m4618,4215l4647,4215e" filled="false" stroked="true" strokeweight="1.44pt" strokecolor="#000000">
                <v:path arrowok="t"/>
              </v:shape>
            </v:group>
            <v:group style="position:absolute;left:4647;top:4215;width:683;height:2" coordorigin="4647,4215" coordsize="683,2">
              <v:shape style="position:absolute;left:4647;top:4215;width:683;height:2" coordorigin="4647,4215" coordsize="683,0" path="m4647,4215l5329,4215e" filled="false" stroked="true" strokeweight="1.44pt" strokecolor="#000000">
                <v:path arrowok="t"/>
              </v:shape>
            </v:group>
            <v:group style="position:absolute;left:5329;top:4109;width:10;height:20" coordorigin="5329,4109" coordsize="10,20">
              <v:shape style="position:absolute;left:5329;top:4109;width:10;height:20" coordorigin="5329,4109" coordsize="10,20" path="m5329,4128l5339,4128,5339,4109,5329,4109,5329,4128xe" filled="true" fillcolor="#000000" stroked="false">
                <v:path arrowok="t"/>
                <v:fill type="solid"/>
              </v:shape>
            </v:group>
            <v:group style="position:absolute;left:5329;top:4129;width:10;height:20" coordorigin="5329,4129" coordsize="10,20">
              <v:shape style="position:absolute;left:5329;top:4129;width:10;height:20" coordorigin="5329,4129" coordsize="10,20" path="m5329,4148l5339,4148,5339,4129,5329,4129,5329,4148xe" filled="true" fillcolor="#000000" stroked="false">
                <v:path arrowok="t"/>
                <v:fill type="solid"/>
              </v:shape>
            </v:group>
            <v:group style="position:absolute;left:5329;top:4148;width:10;height:20" coordorigin="5329,4148" coordsize="10,20">
              <v:shape style="position:absolute;left:5329;top:4148;width:10;height:20" coordorigin="5329,4148" coordsize="10,20" path="m5329,4167l5339,4167,5339,4148,5329,4148,5329,4167xe" filled="true" fillcolor="#000000" stroked="false">
                <v:path arrowok="t"/>
                <v:fill type="solid"/>
              </v:shape>
            </v:group>
            <v:group style="position:absolute;left:5329;top:4167;width:10;height:20" coordorigin="5329,4167" coordsize="10,20">
              <v:shape style="position:absolute;left:5329;top:4167;width:10;height:20" coordorigin="5329,4167" coordsize="10,20" path="m5329,4187l5339,4187,5339,4167,5329,4167,5329,4187xe" filled="true" fillcolor="#000000" stroked="false">
                <v:path arrowok="t"/>
                <v:fill type="solid"/>
              </v:shape>
            </v:group>
            <v:group style="position:absolute;left:5329;top:4194;width:10;height:2" coordorigin="5329,4194" coordsize="10,2">
              <v:shape style="position:absolute;left:5329;top:4194;width:10;height:2" coordorigin="5329,4194" coordsize="10,0" path="m5329,4194l5339,4194e" filled="false" stroked="true" strokeweight=".72003pt" strokecolor="#000000">
                <v:path arrowok="t"/>
              </v:shape>
            </v:group>
            <v:group style="position:absolute;left:5329;top:4215;width:29;height:2" coordorigin="5329,4215" coordsize="29,2">
              <v:shape style="position:absolute;left:5329;top:4215;width:29;height:2" coordorigin="5329,4215" coordsize="29,0" path="m5329,4215l5358,4215e" filled="false" stroked="true" strokeweight="1.44pt" strokecolor="#000000">
                <v:path arrowok="t"/>
              </v:shape>
            </v:group>
            <v:group style="position:absolute;left:5358;top:4215;width:1222;height:2" coordorigin="5358,4215" coordsize="1222,2">
              <v:shape style="position:absolute;left:5358;top:4215;width:1222;height:2" coordorigin="5358,4215" coordsize="1222,0" path="m5358,4215l6579,4215e" filled="false" stroked="true" strokeweight="1.44pt" strokecolor="#000000">
                <v:path arrowok="t"/>
              </v:shape>
            </v:group>
            <v:group style="position:absolute;left:6579;top:4194;width:10;height:2" coordorigin="6579,4194" coordsize="10,2">
              <v:shape style="position:absolute;left:6579;top:4194;width:10;height:2" coordorigin="6579,4194" coordsize="10,0" path="m6579,4194l6589,4194e" filled="false" stroked="true" strokeweight=".72003pt" strokecolor="#000000">
                <v:path arrowok="t"/>
              </v:shape>
            </v:group>
            <v:group style="position:absolute;left:6579;top:4215;width:29;height:2" coordorigin="6579,4215" coordsize="29,2">
              <v:shape style="position:absolute;left:6579;top:4215;width:29;height:2" coordorigin="6579,4215" coordsize="29,0" path="m6579,4215l6608,4215e" filled="false" stroked="true" strokeweight="1.44pt" strokecolor="#000000">
                <v:path arrowok="t"/>
              </v:shape>
            </v:group>
            <v:group style="position:absolute;left:6608;top:4215;width:685;height:2" coordorigin="6608,4215" coordsize="685,2">
              <v:shape style="position:absolute;left:6608;top:4215;width:685;height:2" coordorigin="6608,4215" coordsize="685,0" path="m6608,4215l7293,4215e" filled="false" stroked="true" strokeweight="1.44pt" strokecolor="#000000">
                <v:path arrowok="t"/>
              </v:shape>
            </v:group>
            <v:group style="position:absolute;left:7293;top:4194;width:10;height:2" coordorigin="7293,4194" coordsize="10,2">
              <v:shape style="position:absolute;left:7293;top:4194;width:10;height:2" coordorigin="7293,4194" coordsize="10,0" path="m7293,4194l7302,4194e" filled="false" stroked="true" strokeweight=".72003pt" strokecolor="#000000">
                <v:path arrowok="t"/>
              </v:shape>
            </v:group>
            <v:group style="position:absolute;left:7293;top:4215;width:29;height:2" coordorigin="7293,4215" coordsize="29,2">
              <v:shape style="position:absolute;left:7293;top:4215;width:29;height:2" coordorigin="7293,4215" coordsize="29,0" path="m7293,4215l7322,4215e" filled="false" stroked="true" strokeweight="1.44pt" strokecolor="#000000">
                <v:path arrowok="t"/>
              </v:shape>
            </v:group>
            <v:group style="position:absolute;left:7322;top:4215;width:996;height:2" coordorigin="7322,4215" coordsize="996,2">
              <v:shape style="position:absolute;left:7322;top:4215;width:996;height:2" coordorigin="7322,4215" coordsize="996,0" path="m7322,4215l8318,4215e" filled="false" stroked="true" strokeweight="1.44pt" strokecolor="#000000">
                <v:path arrowok="t"/>
              </v:shape>
            </v:group>
            <v:group style="position:absolute;left:8318;top:4194;width:10;height:2" coordorigin="8318,4194" coordsize="10,2">
              <v:shape style="position:absolute;left:8318;top:4194;width:10;height:2" coordorigin="8318,4194" coordsize="10,0" path="m8318,4194l8327,4194e" filled="false" stroked="true" strokeweight=".72003pt" strokecolor="#000000">
                <v:path arrowok="t"/>
              </v:shape>
            </v:group>
            <v:group style="position:absolute;left:8318;top:4215;width:29;height:2" coordorigin="8318,4215" coordsize="29,2">
              <v:shape style="position:absolute;left:8318;top:4215;width:29;height:2" coordorigin="8318,4215" coordsize="29,0" path="m8318,4215l8346,4215e" filled="false" stroked="true" strokeweight="1.44pt" strokecolor="#000000">
                <v:path arrowok="t"/>
              </v:shape>
            </v:group>
            <v:group style="position:absolute;left:8346;top:4215;width:687;height:2" coordorigin="8346,4215" coordsize="687,2">
              <v:shape style="position:absolute;left:8346;top:4215;width:687;height:2" coordorigin="8346,4215" coordsize="687,0" path="m8346,4215l9033,4215e" filled="false" stroked="true" strokeweight="1.44pt" strokecolor="#000000">
                <v:path arrowok="t"/>
              </v:shape>
              <v:shape style="position:absolute;left:3257;top:11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6913;top:11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137;top:289;width:1481;height:3836" type="#_x0000_t202" filled="false" stroked="false">
                <v:textbox inset="0,0,0,0">
                  <w:txbxContent>
                    <w:p>
                      <w:pPr>
                        <w:spacing w:line="180" w:lineRule="exact" w:before="0"/>
                        <w:ind w:left="0" w:right="0" w:firstLine="559"/>
                        <w:jc w:val="left"/>
                        <w:rPr>
                          <w:rFonts w:ascii="宋体" w:hAnsi="宋体" w:cs="宋体" w:eastAsia="宋体" w:hint="default"/>
                          <w:sz w:val="18"/>
                          <w:szCs w:val="18"/>
                        </w:rPr>
                      </w:pPr>
                      <w:r>
                        <w:rPr>
                          <w:rFonts w:ascii="宋体" w:hAnsi="宋体" w:cs="宋体" w:eastAsia="宋体" w:hint="default"/>
                          <w:sz w:val="18"/>
                          <w:szCs w:val="18"/>
                        </w:rPr>
                        <w:t>类别</w:t>
                      </w:r>
                    </w:p>
                    <w:p>
                      <w:pPr>
                        <w:spacing w:line="240" w:lineRule="auto" w:before="6"/>
                        <w:rPr>
                          <w:rFonts w:ascii="宋体" w:hAnsi="宋体" w:cs="宋体" w:eastAsia="宋体" w:hint="default"/>
                          <w:b/>
                          <w:bCs/>
                          <w:sz w:val="21"/>
                          <w:szCs w:val="21"/>
                        </w:rPr>
                      </w:pPr>
                    </w:p>
                    <w:p>
                      <w:pPr>
                        <w:spacing w:line="244" w:lineRule="auto" w:before="0"/>
                        <w:ind w:left="0" w:right="0" w:firstLine="0"/>
                        <w:jc w:val="both"/>
                        <w:rPr>
                          <w:rFonts w:ascii="宋体" w:hAnsi="宋体" w:cs="宋体" w:eastAsia="宋体" w:hint="default"/>
                          <w:sz w:val="18"/>
                          <w:szCs w:val="18"/>
                        </w:rPr>
                      </w:pPr>
                      <w:r>
                        <w:rPr>
                          <w:rFonts w:ascii="宋体" w:hAnsi="宋体" w:cs="宋体" w:eastAsia="宋体" w:hint="default"/>
                          <w:spacing w:val="4"/>
                          <w:sz w:val="18"/>
                          <w:szCs w:val="18"/>
                        </w:rPr>
                        <w:t>单项金额重大并单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
                          <w:sz w:val="18"/>
                          <w:szCs w:val="18"/>
                        </w:rPr>
                        <w:t>项计提坏账准备的</w:t>
                      </w:r>
                      <w:r>
                        <w:rPr>
                          <w:rFonts w:ascii="宋体" w:hAnsi="宋体" w:cs="宋体" w:eastAsia="宋体" w:hint="default"/>
                          <w:sz w:val="18"/>
                          <w:szCs w:val="18"/>
                        </w:rPr>
                        <w:t> 其他应收款</w:t>
                      </w:r>
                    </w:p>
                    <w:p>
                      <w:pPr>
                        <w:spacing w:line="244" w:lineRule="auto" w:before="89"/>
                        <w:ind w:left="0" w:right="2" w:firstLine="0"/>
                        <w:jc w:val="both"/>
                        <w:rPr>
                          <w:rFonts w:ascii="宋体" w:hAnsi="宋体" w:cs="宋体" w:eastAsia="宋体" w:hint="default"/>
                          <w:sz w:val="18"/>
                          <w:szCs w:val="18"/>
                        </w:rPr>
                      </w:pPr>
                      <w:r>
                        <w:rPr>
                          <w:rFonts w:ascii="宋体" w:hAnsi="宋体" w:cs="宋体" w:eastAsia="宋体" w:hint="default"/>
                          <w:spacing w:val="3"/>
                          <w:sz w:val="18"/>
                          <w:szCs w:val="18"/>
                        </w:rPr>
                        <w:t>按信用风险特征组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4"/>
                          <w:sz w:val="18"/>
                          <w:szCs w:val="18"/>
                        </w:rPr>
                        <w:t>合计提坏账准备的</w:t>
                      </w:r>
                      <w:r>
                        <w:rPr>
                          <w:rFonts w:ascii="宋体" w:hAnsi="宋体" w:cs="宋体" w:eastAsia="宋体" w:hint="default"/>
                          <w:sz w:val="18"/>
                          <w:szCs w:val="18"/>
                        </w:rPr>
                        <w:t> 其他应收款</w:t>
                      </w:r>
                    </w:p>
                    <w:p>
                      <w:pPr>
                        <w:spacing w:before="101"/>
                        <w:ind w:left="0" w:right="0" w:firstLine="0"/>
                        <w:jc w:val="both"/>
                        <w:rPr>
                          <w:rFonts w:ascii="宋体" w:hAnsi="宋体" w:cs="宋体" w:eastAsia="宋体" w:hint="default"/>
                          <w:sz w:val="18"/>
                          <w:szCs w:val="18"/>
                        </w:rPr>
                      </w:pPr>
                      <w:r>
                        <w:rPr>
                          <w:rFonts w:ascii="宋体" w:hAnsi="宋体" w:cs="宋体" w:eastAsia="宋体" w:hint="default"/>
                          <w:sz w:val="18"/>
                          <w:szCs w:val="18"/>
                        </w:rPr>
                        <w:t>账龄分析法组合</w:t>
                      </w:r>
                    </w:p>
                    <w:p>
                      <w:pPr>
                        <w:spacing w:before="115"/>
                        <w:ind w:left="559" w:right="0" w:firstLine="0"/>
                        <w:jc w:val="left"/>
                        <w:rPr>
                          <w:rFonts w:ascii="宋体" w:hAnsi="宋体" w:cs="宋体" w:eastAsia="宋体" w:hint="default"/>
                          <w:sz w:val="18"/>
                          <w:szCs w:val="18"/>
                        </w:rPr>
                      </w:pPr>
                      <w:r>
                        <w:rPr>
                          <w:rFonts w:ascii="宋体" w:hAnsi="宋体" w:cs="宋体" w:eastAsia="宋体" w:hint="default"/>
                          <w:sz w:val="18"/>
                          <w:szCs w:val="18"/>
                        </w:rPr>
                        <w:t>小计</w:t>
                      </w:r>
                    </w:p>
                    <w:p>
                      <w:pPr>
                        <w:spacing w:line="242" w:lineRule="auto" w:before="105"/>
                        <w:ind w:left="0" w:right="0" w:firstLine="0"/>
                        <w:jc w:val="both"/>
                        <w:rPr>
                          <w:rFonts w:ascii="宋体" w:hAnsi="宋体" w:cs="宋体" w:eastAsia="宋体" w:hint="default"/>
                          <w:sz w:val="18"/>
                          <w:szCs w:val="18"/>
                        </w:rPr>
                      </w:pPr>
                      <w:r>
                        <w:rPr>
                          <w:rFonts w:ascii="宋体" w:hAnsi="宋体" w:cs="宋体" w:eastAsia="宋体" w:hint="default"/>
                          <w:spacing w:val="4"/>
                          <w:sz w:val="18"/>
                          <w:szCs w:val="18"/>
                        </w:rPr>
                        <w:t>单项金额虽不重大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3"/>
                          <w:sz w:val="18"/>
                          <w:szCs w:val="18"/>
                        </w:rPr>
                        <w:t>但单项计提坏账准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备的其他应收款</w:t>
                      </w:r>
                    </w:p>
                    <w:p>
                      <w:pPr>
                        <w:spacing w:before="103"/>
                        <w:ind w:left="0" w:right="0" w:firstLine="0"/>
                        <w:jc w:val="center"/>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v:group>
        </w:pict>
      </w:r>
      <w:r>
        <w:rPr>
          <w:rFonts w:ascii="宋体" w:hAnsi="宋体" w:cs="宋体" w:eastAsia="宋体" w:hint="default"/>
          <w:position w:val="-84"/>
          <w:sz w:val="20"/>
          <w:szCs w:val="20"/>
        </w:rPr>
      </w:r>
    </w:p>
    <w:p>
      <w:pPr>
        <w:spacing w:before="9"/>
        <w:ind w:left="2062" w:right="1306" w:firstLine="0"/>
        <w:jc w:val="left"/>
        <w:rPr>
          <w:rFonts w:ascii="宋体" w:hAnsi="宋体" w:cs="宋体" w:eastAsia="宋体" w:hint="default"/>
          <w:sz w:val="18"/>
          <w:szCs w:val="18"/>
        </w:rPr>
      </w:pPr>
      <w:r>
        <w:rPr/>
        <w:pict>
          <v:group style="position:absolute;margin-left:78.264pt;margin-top:21.521729pt;width:452.4pt;height:154.6pt;mso-position-horizontal-relative:page;mso-position-vertical-relative:paragraph;z-index:-1263328" coordorigin="1565,430" coordsize="9048,3092">
            <v:group style="position:absolute;left:1594;top:445;width:1092;height:2" coordorigin="1594,445" coordsize="1092,2">
              <v:shape style="position:absolute;left:1594;top:445;width:1092;height:2" coordorigin="1594,445" coordsize="1092,0" path="m1594,445l2686,445e" filled="false" stroked="true" strokeweight="1.44pt" strokecolor="#000000">
                <v:path arrowok="t"/>
              </v:shape>
              <v:shape style="position:absolute;left:2686;top:459;width:10;height:2" type="#_x0000_t75" stroked="false">
                <v:imagedata r:id="rId1115" o:title=""/>
              </v:shape>
            </v:group>
            <v:group style="position:absolute;left:2686;top:445;width:29;height:2" coordorigin="2686,445" coordsize="29,2">
              <v:shape style="position:absolute;left:2686;top:445;width:29;height:2" coordorigin="2686,445" coordsize="29,0" path="m2686,445l2715,445e" filled="false" stroked="true" strokeweight="1.44pt" strokecolor="#000000">
                <v:path arrowok="t"/>
              </v:shape>
            </v:group>
            <v:group style="position:absolute;left:2715;top:445;width:3870;height:2" coordorigin="2715,445" coordsize="3870,2">
              <v:shape style="position:absolute;left:2715;top:445;width:3870;height:2" coordorigin="2715,445" coordsize="3870,0" path="m2715,445l6585,445e" filled="false" stroked="true" strokeweight="1.44pt" strokecolor="#000000">
                <v:path arrowok="t"/>
              </v:shape>
              <v:shape style="position:absolute;left:6585;top:459;width:10;height:2" type="#_x0000_t75" stroked="false">
                <v:imagedata r:id="rId1115" o:title=""/>
              </v:shape>
            </v:group>
            <v:group style="position:absolute;left:6585;top:445;width:29;height:2" coordorigin="6585,445" coordsize="29,2">
              <v:shape style="position:absolute;left:6585;top:445;width:29;height:2" coordorigin="6585,445" coordsize="29,0" path="m6585,445l6613,445e" filled="false" stroked="true" strokeweight="1.44pt" strokecolor="#000000">
                <v:path arrowok="t"/>
              </v:shape>
            </v:group>
            <v:group style="position:absolute;left:6613;top:445;width:3985;height:2" coordorigin="6613,445" coordsize="3985,2">
              <v:shape style="position:absolute;left:6613;top:445;width:3985;height:2" coordorigin="6613,445" coordsize="3985,0" path="m6613,445l10598,445e" filled="false" stroked="true" strokeweight="1.44pt" strokecolor="#000000">
                <v:path arrowok="t"/>
              </v:shape>
            </v:group>
            <v:group style="position:absolute;left:2686;top:462;width:10;height:20" coordorigin="2686,462" coordsize="10,20">
              <v:shape style="position:absolute;left:2686;top:462;width:10;height:20" coordorigin="2686,462" coordsize="10,20" path="m2686,481l2696,481,2696,462,2686,462,2686,481xe" filled="true" fillcolor="#000000" stroked="false">
                <v:path arrowok="t"/>
                <v:fill type="solid"/>
              </v:shape>
            </v:group>
            <v:group style="position:absolute;left:2686;top:481;width:10;height:20" coordorigin="2686,481" coordsize="10,20">
              <v:shape style="position:absolute;left:2686;top:481;width:10;height:20" coordorigin="2686,481" coordsize="10,20" path="m2686,500l2696,500,2696,481,2686,481,2686,500xe" filled="true" fillcolor="#000000" stroked="false">
                <v:path arrowok="t"/>
                <v:fill type="solid"/>
              </v:shape>
            </v:group>
            <v:group style="position:absolute;left:2686;top:500;width:10;height:20" coordorigin="2686,500" coordsize="10,20">
              <v:shape style="position:absolute;left:2686;top:500;width:10;height:20" coordorigin="2686,500" coordsize="10,20" path="m2686,519l2696,519,2696,500,2686,500,2686,519xe" filled="true" fillcolor="#000000" stroked="false">
                <v:path arrowok="t"/>
                <v:fill type="solid"/>
              </v:shape>
            </v:group>
            <v:group style="position:absolute;left:2686;top:519;width:10;height:20" coordorigin="2686,519" coordsize="10,20">
              <v:shape style="position:absolute;left:2686;top:519;width:10;height:20" coordorigin="2686,519" coordsize="10,20" path="m2686,538l2696,538,2696,519,2686,519,2686,538xe" filled="true" fillcolor="#000000" stroked="false">
                <v:path arrowok="t"/>
                <v:fill type="solid"/>
              </v:shape>
            </v:group>
            <v:group style="position:absolute;left:2686;top:538;width:10;height:20" coordorigin="2686,538" coordsize="10,20">
              <v:shape style="position:absolute;left:2686;top:538;width:10;height:20" coordorigin="2686,538" coordsize="10,20" path="m2686,558l2696,558,2696,538,2686,538,2686,558xe" filled="true" fillcolor="#000000" stroked="false">
                <v:path arrowok="t"/>
                <v:fill type="solid"/>
              </v:shape>
            </v:group>
            <v:group style="position:absolute;left:2686;top:558;width:10;height:20" coordorigin="2686,558" coordsize="10,20">
              <v:shape style="position:absolute;left:2686;top:558;width:10;height:20" coordorigin="2686,558" coordsize="10,20" path="m2686,577l2696,577,2696,558,2686,558,2686,577xe" filled="true" fillcolor="#000000" stroked="false">
                <v:path arrowok="t"/>
                <v:fill type="solid"/>
              </v:shape>
            </v:group>
            <v:group style="position:absolute;left:2686;top:577;width:10;height:20" coordorigin="2686,577" coordsize="10,20">
              <v:shape style="position:absolute;left:2686;top:577;width:10;height:20" coordorigin="2686,577" coordsize="10,20" path="m2686,596l2696,596,2696,577,2686,577,2686,596xe" filled="true" fillcolor="#000000" stroked="false">
                <v:path arrowok="t"/>
                <v:fill type="solid"/>
              </v:shape>
            </v:group>
            <v:group style="position:absolute;left:2686;top:596;width:10;height:20" coordorigin="2686,596" coordsize="10,20">
              <v:shape style="position:absolute;left:2686;top:596;width:10;height:20" coordorigin="2686,596" coordsize="10,20" path="m2686,615l2696,615,2696,596,2686,596,2686,615xe" filled="true" fillcolor="#000000" stroked="false">
                <v:path arrowok="t"/>
                <v:fill type="solid"/>
              </v:shape>
            </v:group>
            <v:group style="position:absolute;left:2686;top:615;width:10;height:20" coordorigin="2686,615" coordsize="10,20">
              <v:shape style="position:absolute;left:2686;top:615;width:10;height:20" coordorigin="2686,615" coordsize="10,20" path="m2686,634l2696,634,2696,615,2686,615,2686,634xe" filled="true" fillcolor="#000000" stroked="false">
                <v:path arrowok="t"/>
                <v:fill type="solid"/>
              </v:shape>
            </v:group>
            <v:group style="position:absolute;left:2686;top:634;width:10;height:20" coordorigin="2686,634" coordsize="10,20">
              <v:shape style="position:absolute;left:2686;top:634;width:10;height:20" coordorigin="2686,634" coordsize="10,20" path="m2686,654l2696,654,2696,634,2686,634,2686,654xe" filled="true" fillcolor="#000000" stroked="false">
                <v:path arrowok="t"/>
                <v:fill type="solid"/>
              </v:shape>
            </v:group>
            <v:group style="position:absolute;left:2686;top:654;width:10;height:20" coordorigin="2686,654" coordsize="10,20">
              <v:shape style="position:absolute;left:2686;top:654;width:10;height:20" coordorigin="2686,654" coordsize="10,20" path="m2686,673l2696,673,2696,654,2686,654,2686,673xe" filled="true" fillcolor="#000000" stroked="false">
                <v:path arrowok="t"/>
                <v:fill type="solid"/>
              </v:shape>
            </v:group>
            <v:group style="position:absolute;left:6585;top:462;width:10;height:20" coordorigin="6585,462" coordsize="10,20">
              <v:shape style="position:absolute;left:6585;top:462;width:10;height:20" coordorigin="6585,462" coordsize="10,20" path="m6585,481l6594,481,6594,462,6585,462,6585,481xe" filled="true" fillcolor="#000000" stroked="false">
                <v:path arrowok="t"/>
                <v:fill type="solid"/>
              </v:shape>
            </v:group>
            <v:group style="position:absolute;left:6585;top:481;width:10;height:20" coordorigin="6585,481" coordsize="10,20">
              <v:shape style="position:absolute;left:6585;top:481;width:10;height:20" coordorigin="6585,481" coordsize="10,20" path="m6585,500l6594,500,6594,481,6585,481,6585,500xe" filled="true" fillcolor="#000000" stroked="false">
                <v:path arrowok="t"/>
                <v:fill type="solid"/>
              </v:shape>
            </v:group>
            <v:group style="position:absolute;left:6585;top:500;width:10;height:20" coordorigin="6585,500" coordsize="10,20">
              <v:shape style="position:absolute;left:6585;top:500;width:10;height:20" coordorigin="6585,500" coordsize="10,20" path="m6585,519l6594,519,6594,500,6585,500,6585,519xe" filled="true" fillcolor="#000000" stroked="false">
                <v:path arrowok="t"/>
                <v:fill type="solid"/>
              </v:shape>
            </v:group>
            <v:group style="position:absolute;left:6585;top:519;width:10;height:20" coordorigin="6585,519" coordsize="10,20">
              <v:shape style="position:absolute;left:6585;top:519;width:10;height:20" coordorigin="6585,519" coordsize="10,20" path="m6585,538l6594,538,6594,519,6585,519,6585,538xe" filled="true" fillcolor="#000000" stroked="false">
                <v:path arrowok="t"/>
                <v:fill type="solid"/>
              </v:shape>
            </v:group>
            <v:group style="position:absolute;left:6585;top:538;width:10;height:20" coordorigin="6585,538" coordsize="10,20">
              <v:shape style="position:absolute;left:6585;top:538;width:10;height:20" coordorigin="6585,538" coordsize="10,20" path="m6585,558l6594,558,6594,538,6585,538,6585,558xe" filled="true" fillcolor="#000000" stroked="false">
                <v:path arrowok="t"/>
                <v:fill type="solid"/>
              </v:shape>
            </v:group>
            <v:group style="position:absolute;left:6585;top:558;width:10;height:20" coordorigin="6585,558" coordsize="10,20">
              <v:shape style="position:absolute;left:6585;top:558;width:10;height:20" coordorigin="6585,558" coordsize="10,20" path="m6585,577l6594,577,6594,558,6585,558,6585,577xe" filled="true" fillcolor="#000000" stroked="false">
                <v:path arrowok="t"/>
                <v:fill type="solid"/>
              </v:shape>
            </v:group>
            <v:group style="position:absolute;left:6585;top:577;width:10;height:20" coordorigin="6585,577" coordsize="10,20">
              <v:shape style="position:absolute;left:6585;top:577;width:10;height:20" coordorigin="6585,577" coordsize="10,20" path="m6585,596l6594,596,6594,577,6585,577,6585,596xe" filled="true" fillcolor="#000000" stroked="false">
                <v:path arrowok="t"/>
                <v:fill type="solid"/>
              </v:shape>
            </v:group>
            <v:group style="position:absolute;left:6585;top:596;width:10;height:20" coordorigin="6585,596" coordsize="10,20">
              <v:shape style="position:absolute;left:6585;top:596;width:10;height:20" coordorigin="6585,596" coordsize="10,20" path="m6585,615l6594,615,6594,596,6585,596,6585,615xe" filled="true" fillcolor="#000000" stroked="false">
                <v:path arrowok="t"/>
                <v:fill type="solid"/>
              </v:shape>
            </v:group>
            <v:group style="position:absolute;left:6585;top:615;width:10;height:20" coordorigin="6585,615" coordsize="10,20">
              <v:shape style="position:absolute;left:6585;top:615;width:10;height:20" coordorigin="6585,615" coordsize="10,20" path="m6585,634l6594,634,6594,615,6585,615,6585,634xe" filled="true" fillcolor="#000000" stroked="false">
                <v:path arrowok="t"/>
                <v:fill type="solid"/>
              </v:shape>
            </v:group>
            <v:group style="position:absolute;left:6585;top:634;width:10;height:20" coordorigin="6585,634" coordsize="10,20">
              <v:shape style="position:absolute;left:6585;top:634;width:10;height:20" coordorigin="6585,634" coordsize="10,20" path="m6585,654l6594,654,6594,634,6585,634,6585,654xe" filled="true" fillcolor="#000000" stroked="false">
                <v:path arrowok="t"/>
                <v:fill type="solid"/>
              </v:shape>
            </v:group>
            <v:group style="position:absolute;left:6585;top:654;width:10;height:20" coordorigin="6585,654" coordsize="10,20">
              <v:shape style="position:absolute;left:6585;top:654;width:10;height:20" coordorigin="6585,654" coordsize="10,20" path="m6585,673l6594,673,6594,654,6585,654,6585,673xe" filled="true" fillcolor="#000000" stroked="false">
                <v:path arrowok="t"/>
                <v:fill type="solid"/>
              </v:shape>
            </v:group>
            <v:group style="position:absolute;left:6585;top:673;width:10;height:20" coordorigin="6585,673" coordsize="10,20">
              <v:shape style="position:absolute;left:6585;top:673;width:10;height:20" coordorigin="6585,673" coordsize="10,20" path="m6585,692l6594,692,6594,673,6585,673,6585,692xe" filled="true" fillcolor="#000000" stroked="false">
                <v:path arrowok="t"/>
                <v:fill type="solid"/>
              </v:shape>
            </v:group>
            <v:group style="position:absolute;left:6585;top:692;width:10;height:20" coordorigin="6585,692" coordsize="10,20">
              <v:shape style="position:absolute;left:6585;top:692;width:10;height:20" coordorigin="6585,692" coordsize="10,20" path="m6585,711l6594,711,6594,692,6585,692,6585,711xe" filled="true" fillcolor="#000000" stroked="false">
                <v:path arrowok="t"/>
                <v:fill type="solid"/>
              </v:shape>
            </v:group>
            <v:group style="position:absolute;left:6585;top:711;width:10;height:20" coordorigin="6585,711" coordsize="10,20">
              <v:shape style="position:absolute;left:6585;top:711;width:10;height:20" coordorigin="6585,711" coordsize="10,20" path="m6585,730l6594,730,6594,711,6585,711,6585,730xe" filled="true" fillcolor="#000000" stroked="false">
                <v:path arrowok="t"/>
                <v:fill type="solid"/>
              </v:shape>
            </v:group>
            <v:group style="position:absolute;left:6585;top:730;width:10;height:20" coordorigin="6585,730" coordsize="10,20">
              <v:shape style="position:absolute;left:6585;top:730;width:10;height:20" coordorigin="6585,730" coordsize="10,20" path="m6585,750l6594,750,6594,730,6585,730,6585,750xe" filled="true" fillcolor="#000000" stroked="false">
                <v:path arrowok="t"/>
                <v:fill type="solid"/>
              </v:shape>
            </v:group>
            <v:group style="position:absolute;left:6585;top:750;width:10;height:20" coordorigin="6585,750" coordsize="10,20">
              <v:shape style="position:absolute;left:6585;top:750;width:10;height:20" coordorigin="6585,750" coordsize="10,20" path="m6585,769l6594,769,6594,750,6585,750,6585,769xe" filled="true" fillcolor="#000000" stroked="false">
                <v:path arrowok="t"/>
                <v:fill type="solid"/>
              </v:shape>
              <v:shape style="position:absolute;left:2676;top:673;width:1515;height:108" type="#_x0000_t75" stroked="false">
                <v:imagedata r:id="rId1116" o:title=""/>
              </v:shape>
              <v:shape style="position:absolute;left:4187;top:769;width:2408;height:12" type="#_x0000_t75" stroked="false">
                <v:imagedata r:id="rId1117" o:title=""/>
              </v:shape>
              <v:shape style="position:absolute;left:6580;top:771;width:3092;height:10" type="#_x0000_t75" stroked="false">
                <v:imagedata r:id="rId1118" o:title=""/>
              </v:shape>
              <v:shape style="position:absolute;left:9667;top:771;width:931;height:10" type="#_x0000_t75" stroked="false">
                <v:imagedata r:id="rId1119" o:title=""/>
              </v:shape>
            </v:group>
            <v:group style="position:absolute;left:2686;top:781;width:10;height:20" coordorigin="2686,781" coordsize="10,20">
              <v:shape style="position:absolute;left:2686;top:781;width:10;height:20" coordorigin="2686,781" coordsize="10,20" path="m2686,800l2696,800,2696,781,2686,781,2686,800xe" filled="true" fillcolor="#000000" stroked="false">
                <v:path arrowok="t"/>
                <v:fill type="solid"/>
              </v:shape>
            </v:group>
            <v:group style="position:absolute;left:2686;top:800;width:10;height:20" coordorigin="2686,800" coordsize="10,20">
              <v:shape style="position:absolute;left:2686;top:800;width:10;height:20" coordorigin="2686,800" coordsize="10,20" path="m2686,819l2696,819,2696,800,2686,800,2686,819xe" filled="true" fillcolor="#000000" stroked="false">
                <v:path arrowok="t"/>
                <v:fill type="solid"/>
              </v:shape>
            </v:group>
            <v:group style="position:absolute;left:2686;top:819;width:10;height:20" coordorigin="2686,819" coordsize="10,20">
              <v:shape style="position:absolute;left:2686;top:819;width:10;height:20" coordorigin="2686,819" coordsize="10,20" path="m2686,838l2696,838,2696,819,2686,819,2686,838xe" filled="true" fillcolor="#000000" stroked="false">
                <v:path arrowok="t"/>
                <v:fill type="solid"/>
              </v:shape>
            </v:group>
            <v:group style="position:absolute;left:2686;top:838;width:10;height:20" coordorigin="2686,838" coordsize="10,20">
              <v:shape style="position:absolute;left:2686;top:838;width:10;height:20" coordorigin="2686,838" coordsize="10,20" path="m2686,858l2696,858,2696,838,2686,838,2686,858xe" filled="true" fillcolor="#000000" stroked="false">
                <v:path arrowok="t"/>
                <v:fill type="solid"/>
              </v:shape>
            </v:group>
            <v:group style="position:absolute;left:2686;top:858;width:10;height:20" coordorigin="2686,858" coordsize="10,20">
              <v:shape style="position:absolute;left:2686;top:858;width:10;height:20" coordorigin="2686,858" coordsize="10,20" path="m2686,877l2696,877,2696,858,2686,858,2686,877xe" filled="true" fillcolor="#000000" stroked="false">
                <v:path arrowok="t"/>
                <v:fill type="solid"/>
              </v:shape>
            </v:group>
            <v:group style="position:absolute;left:2686;top:877;width:10;height:20" coordorigin="2686,877" coordsize="10,20">
              <v:shape style="position:absolute;left:2686;top:877;width:10;height:20" coordorigin="2686,877" coordsize="10,20" path="m2686,896l2696,896,2696,877,2686,877,2686,896xe" filled="true" fillcolor="#000000" stroked="false">
                <v:path arrowok="t"/>
                <v:fill type="solid"/>
              </v:shape>
            </v:group>
            <v:group style="position:absolute;left:2686;top:896;width:10;height:20" coordorigin="2686,896" coordsize="10,20">
              <v:shape style="position:absolute;left:2686;top:896;width:10;height:20" coordorigin="2686,896" coordsize="10,20" path="m2686,915l2696,915,2696,896,2686,896,2686,915xe" filled="true" fillcolor="#000000" stroked="false">
                <v:path arrowok="t"/>
                <v:fill type="solid"/>
              </v:shape>
            </v:group>
            <v:group style="position:absolute;left:2686;top:915;width:10;height:20" coordorigin="2686,915" coordsize="10,20">
              <v:shape style="position:absolute;left:2686;top:915;width:10;height:20" coordorigin="2686,915" coordsize="10,20" path="m2686,934l2696,934,2696,915,2686,915,2686,934xe" filled="true" fillcolor="#000000" stroked="false">
                <v:path arrowok="t"/>
                <v:fill type="solid"/>
              </v:shape>
            </v:group>
            <v:group style="position:absolute;left:2686;top:934;width:10;height:20" coordorigin="2686,934" coordsize="10,20">
              <v:shape style="position:absolute;left:2686;top:934;width:10;height:20" coordorigin="2686,934" coordsize="10,20" path="m2686,954l2696,954,2696,934,2686,934,2686,954xe" filled="true" fillcolor="#000000" stroked="false">
                <v:path arrowok="t"/>
                <v:fill type="solid"/>
              </v:shape>
            </v:group>
            <v:group style="position:absolute;left:2686;top:954;width:10;height:20" coordorigin="2686,954" coordsize="10,20">
              <v:shape style="position:absolute;left:2686;top:954;width:10;height:20" coordorigin="2686,954" coordsize="10,20" path="m2686,973l2696,973,2696,954,2686,954,2686,973xe" filled="true" fillcolor="#000000" stroked="false">
                <v:path arrowok="t"/>
                <v:fill type="solid"/>
              </v:shape>
            </v:group>
            <v:group style="position:absolute;left:2686;top:973;width:10;height:20" coordorigin="2686,973" coordsize="10,20">
              <v:shape style="position:absolute;left:2686;top:973;width:10;height:20" coordorigin="2686,973" coordsize="10,20" path="m2686,992l2696,992,2696,973,2686,973,2686,992xe" filled="true" fillcolor="#000000" stroked="false">
                <v:path arrowok="t"/>
                <v:fill type="solid"/>
              </v:shape>
            </v:group>
            <v:group style="position:absolute;left:2686;top:992;width:10;height:20" coordorigin="2686,992" coordsize="10,20">
              <v:shape style="position:absolute;left:2686;top:992;width:10;height:20" coordorigin="2686,992" coordsize="10,20" path="m2686,1011l2696,1011,2696,992,2686,992,2686,1011xe" filled="true" fillcolor="#000000" stroked="false">
                <v:path arrowok="t"/>
                <v:fill type="solid"/>
              </v:shape>
            </v:group>
            <v:group style="position:absolute;left:4191;top:781;width:10;height:20" coordorigin="4191,781" coordsize="10,20">
              <v:shape style="position:absolute;left:4191;top:781;width:10;height:20" coordorigin="4191,781" coordsize="10,20" path="m4191,800l4201,800,4201,781,4191,781,4191,800xe" filled="true" fillcolor="#000000" stroked="false">
                <v:path arrowok="t"/>
                <v:fill type="solid"/>
              </v:shape>
            </v:group>
            <v:group style="position:absolute;left:4191;top:800;width:10;height:20" coordorigin="4191,800" coordsize="10,20">
              <v:shape style="position:absolute;left:4191;top:800;width:10;height:20" coordorigin="4191,800" coordsize="10,20" path="m4191,819l4201,819,4201,800,4191,800,4191,819xe" filled="true" fillcolor="#000000" stroked="false">
                <v:path arrowok="t"/>
                <v:fill type="solid"/>
              </v:shape>
            </v:group>
            <v:group style="position:absolute;left:4191;top:819;width:10;height:20" coordorigin="4191,819" coordsize="10,20">
              <v:shape style="position:absolute;left:4191;top:819;width:10;height:20" coordorigin="4191,819" coordsize="10,20" path="m4191,838l4201,838,4201,819,4191,819,4191,838xe" filled="true" fillcolor="#000000" stroked="false">
                <v:path arrowok="t"/>
                <v:fill type="solid"/>
              </v:shape>
            </v:group>
            <v:group style="position:absolute;left:4191;top:838;width:10;height:20" coordorigin="4191,838" coordsize="10,20">
              <v:shape style="position:absolute;left:4191;top:838;width:10;height:20" coordorigin="4191,838" coordsize="10,20" path="m4191,858l4201,858,4201,838,4191,838,4191,858xe" filled="true" fillcolor="#000000" stroked="false">
                <v:path arrowok="t"/>
                <v:fill type="solid"/>
              </v:shape>
            </v:group>
            <v:group style="position:absolute;left:4191;top:858;width:10;height:20" coordorigin="4191,858" coordsize="10,20">
              <v:shape style="position:absolute;left:4191;top:858;width:10;height:20" coordorigin="4191,858" coordsize="10,20" path="m4191,877l4201,877,4201,858,4191,858,4191,877xe" filled="true" fillcolor="#000000" stroked="false">
                <v:path arrowok="t"/>
                <v:fill type="solid"/>
              </v:shape>
            </v:group>
            <v:group style="position:absolute;left:4191;top:877;width:10;height:20" coordorigin="4191,877" coordsize="10,20">
              <v:shape style="position:absolute;left:4191;top:877;width:10;height:20" coordorigin="4191,877" coordsize="10,20" path="m4191,896l4201,896,4201,877,4191,877,4191,896xe" filled="true" fillcolor="#000000" stroked="false">
                <v:path arrowok="t"/>
                <v:fill type="solid"/>
              </v:shape>
            </v:group>
            <v:group style="position:absolute;left:4191;top:896;width:10;height:20" coordorigin="4191,896" coordsize="10,20">
              <v:shape style="position:absolute;left:4191;top:896;width:10;height:20" coordorigin="4191,896" coordsize="10,20" path="m4191,915l4201,915,4201,896,4191,896,4191,915xe" filled="true" fillcolor="#000000" stroked="false">
                <v:path arrowok="t"/>
                <v:fill type="solid"/>
              </v:shape>
            </v:group>
            <v:group style="position:absolute;left:4191;top:915;width:10;height:20" coordorigin="4191,915" coordsize="10,20">
              <v:shape style="position:absolute;left:4191;top:915;width:10;height:20" coordorigin="4191,915" coordsize="10,20" path="m4191,934l4201,934,4201,915,4191,915,4191,934xe" filled="true" fillcolor="#000000" stroked="false">
                <v:path arrowok="t"/>
                <v:fill type="solid"/>
              </v:shape>
            </v:group>
            <v:group style="position:absolute;left:4191;top:934;width:10;height:20" coordorigin="4191,934" coordsize="10,20">
              <v:shape style="position:absolute;left:4191;top:934;width:10;height:20" coordorigin="4191,934" coordsize="10,20" path="m4191,954l4201,954,4201,934,4191,934,4191,954xe" filled="true" fillcolor="#000000" stroked="false">
                <v:path arrowok="t"/>
                <v:fill type="solid"/>
              </v:shape>
            </v:group>
            <v:group style="position:absolute;left:4191;top:954;width:10;height:20" coordorigin="4191,954" coordsize="10,20">
              <v:shape style="position:absolute;left:4191;top:954;width:10;height:20" coordorigin="4191,954" coordsize="10,20" path="m4191,973l4201,973,4201,954,4191,954,4191,973xe" filled="true" fillcolor="#000000" stroked="false">
                <v:path arrowok="t"/>
                <v:fill type="solid"/>
              </v:shape>
            </v:group>
            <v:group style="position:absolute;left:4191;top:973;width:10;height:20" coordorigin="4191,973" coordsize="10,20">
              <v:shape style="position:absolute;left:4191;top:973;width:10;height:20" coordorigin="4191,973" coordsize="10,20" path="m4191,992l4201,992,4201,973,4191,973,4191,992xe" filled="true" fillcolor="#000000" stroked="false">
                <v:path arrowok="t"/>
                <v:fill type="solid"/>
              </v:shape>
            </v:group>
            <v:group style="position:absolute;left:4191;top:992;width:10;height:20" coordorigin="4191,992" coordsize="10,20">
              <v:shape style="position:absolute;left:4191;top:992;width:10;height:20" coordorigin="4191,992" coordsize="10,20" path="m4191,1011l4201,1011,4201,992,4191,992,4191,1011xe" filled="true" fillcolor="#000000" stroked="false">
                <v:path arrowok="t"/>
                <v:fill type="solid"/>
              </v:shape>
            </v:group>
            <v:group style="position:absolute;left:4191;top:1011;width:10;height:20" coordorigin="4191,1011" coordsize="10,20">
              <v:shape style="position:absolute;left:4191;top:1011;width:10;height:20" coordorigin="4191,1011" coordsize="10,20" path="m4191,1030l4201,1030,4201,1011,4191,1011,4191,1030xe" filled="true" fillcolor="#000000" stroked="false">
                <v:path arrowok="t"/>
                <v:fill type="solid"/>
              </v:shape>
            </v:group>
            <v:group style="position:absolute;left:4191;top:1030;width:10;height:20" coordorigin="4191,1030" coordsize="10,20">
              <v:shape style="position:absolute;left:4191;top:1030;width:10;height:20" coordorigin="4191,1030" coordsize="10,20" path="m4191,1050l4201,1050,4201,1030,4191,1030,4191,1050xe" filled="true" fillcolor="#000000" stroked="false">
                <v:path arrowok="t"/>
                <v:fill type="solid"/>
              </v:shape>
            </v:group>
            <v:group style="position:absolute;left:4191;top:1050;width:10;height:20" coordorigin="4191,1050" coordsize="10,20">
              <v:shape style="position:absolute;left:4191;top:1050;width:10;height:20" coordorigin="4191,1050" coordsize="10,20" path="m4191,1069l4201,1069,4201,1050,4191,1050,4191,1069xe" filled="true" fillcolor="#000000" stroked="false">
                <v:path arrowok="t"/>
                <v:fill type="solid"/>
              </v:shape>
            </v:group>
            <v:group style="position:absolute;left:4191;top:1069;width:10;height:20" coordorigin="4191,1069" coordsize="10,20">
              <v:shape style="position:absolute;left:4191;top:1069;width:10;height:20" coordorigin="4191,1069" coordsize="10,20" path="m4191,1088l4201,1088,4201,1069,4191,1069,4191,1088xe" filled="true" fillcolor="#000000" stroked="false">
                <v:path arrowok="t"/>
                <v:fill type="solid"/>
              </v:shape>
            </v:group>
            <v:group style="position:absolute;left:4191;top:1088;width:10;height:20" coordorigin="4191,1088" coordsize="10,20">
              <v:shape style="position:absolute;left:4191;top:1088;width:10;height:20" coordorigin="4191,1088" coordsize="10,20" path="m4191,1107l4201,1107,4201,1088,4191,1088,4191,1107xe" filled="true" fillcolor="#000000" stroked="false">
                <v:path arrowok="t"/>
                <v:fill type="solid"/>
              </v:shape>
            </v:group>
            <v:group style="position:absolute;left:5708;top:781;width:10;height:20" coordorigin="5708,781" coordsize="10,20">
              <v:shape style="position:absolute;left:5708;top:781;width:10;height:20" coordorigin="5708,781" coordsize="10,20" path="m5708,800l5718,800,5718,781,5708,781,5708,800xe" filled="true" fillcolor="#000000" stroked="false">
                <v:path arrowok="t"/>
                <v:fill type="solid"/>
              </v:shape>
            </v:group>
            <v:group style="position:absolute;left:5708;top:800;width:10;height:20" coordorigin="5708,800" coordsize="10,20">
              <v:shape style="position:absolute;left:5708;top:800;width:10;height:20" coordorigin="5708,800" coordsize="10,20" path="m5708,819l5718,819,5718,800,5708,800,5708,819xe" filled="true" fillcolor="#000000" stroked="false">
                <v:path arrowok="t"/>
                <v:fill type="solid"/>
              </v:shape>
            </v:group>
            <v:group style="position:absolute;left:5708;top:819;width:10;height:20" coordorigin="5708,819" coordsize="10,20">
              <v:shape style="position:absolute;left:5708;top:819;width:10;height:20" coordorigin="5708,819" coordsize="10,20" path="m5708,838l5718,838,5718,819,5708,819,5708,838xe" filled="true" fillcolor="#000000" stroked="false">
                <v:path arrowok="t"/>
                <v:fill type="solid"/>
              </v:shape>
            </v:group>
            <v:group style="position:absolute;left:5708;top:838;width:10;height:20" coordorigin="5708,838" coordsize="10,20">
              <v:shape style="position:absolute;left:5708;top:838;width:10;height:20" coordorigin="5708,838" coordsize="10,20" path="m5708,858l5718,858,5718,838,5708,838,5708,858xe" filled="true" fillcolor="#000000" stroked="false">
                <v:path arrowok="t"/>
                <v:fill type="solid"/>
              </v:shape>
            </v:group>
            <v:group style="position:absolute;left:5708;top:858;width:10;height:20" coordorigin="5708,858" coordsize="10,20">
              <v:shape style="position:absolute;left:5708;top:858;width:10;height:20" coordorigin="5708,858" coordsize="10,20" path="m5708,877l5718,877,5718,858,5708,858,5708,877xe" filled="true" fillcolor="#000000" stroked="false">
                <v:path arrowok="t"/>
                <v:fill type="solid"/>
              </v:shape>
            </v:group>
            <v:group style="position:absolute;left:5708;top:877;width:10;height:20" coordorigin="5708,877" coordsize="10,20">
              <v:shape style="position:absolute;left:5708;top:877;width:10;height:20" coordorigin="5708,877" coordsize="10,20" path="m5708,896l5718,896,5718,877,5708,877,5708,896xe" filled="true" fillcolor="#000000" stroked="false">
                <v:path arrowok="t"/>
                <v:fill type="solid"/>
              </v:shape>
            </v:group>
            <v:group style="position:absolute;left:5708;top:896;width:10;height:20" coordorigin="5708,896" coordsize="10,20">
              <v:shape style="position:absolute;left:5708;top:896;width:10;height:20" coordorigin="5708,896" coordsize="10,20" path="m5708,915l5718,915,5718,896,5708,896,5708,915xe" filled="true" fillcolor="#000000" stroked="false">
                <v:path arrowok="t"/>
                <v:fill type="solid"/>
              </v:shape>
            </v:group>
            <v:group style="position:absolute;left:5708;top:915;width:10;height:20" coordorigin="5708,915" coordsize="10,20">
              <v:shape style="position:absolute;left:5708;top:915;width:10;height:20" coordorigin="5708,915" coordsize="10,20" path="m5708,934l5718,934,5718,915,5708,915,5708,934xe" filled="true" fillcolor="#000000" stroked="false">
                <v:path arrowok="t"/>
                <v:fill type="solid"/>
              </v:shape>
            </v:group>
            <v:group style="position:absolute;left:5708;top:934;width:10;height:20" coordorigin="5708,934" coordsize="10,20">
              <v:shape style="position:absolute;left:5708;top:934;width:10;height:20" coordorigin="5708,934" coordsize="10,20" path="m5708,954l5718,954,5718,934,5708,934,5708,954xe" filled="true" fillcolor="#000000" stroked="false">
                <v:path arrowok="t"/>
                <v:fill type="solid"/>
              </v:shape>
            </v:group>
            <v:group style="position:absolute;left:5708;top:954;width:10;height:20" coordorigin="5708,954" coordsize="10,20">
              <v:shape style="position:absolute;left:5708;top:954;width:10;height:20" coordorigin="5708,954" coordsize="10,20" path="m5708,973l5718,973,5718,954,5708,954,5708,973xe" filled="true" fillcolor="#000000" stroked="false">
                <v:path arrowok="t"/>
                <v:fill type="solid"/>
              </v:shape>
            </v:group>
            <v:group style="position:absolute;left:5708;top:973;width:10;height:20" coordorigin="5708,973" coordsize="10,20">
              <v:shape style="position:absolute;left:5708;top:973;width:10;height:20" coordorigin="5708,973" coordsize="10,20" path="m5708,992l5718,992,5718,973,5708,973,5708,992xe" filled="true" fillcolor="#000000" stroked="false">
                <v:path arrowok="t"/>
                <v:fill type="solid"/>
              </v:shape>
            </v:group>
            <v:group style="position:absolute;left:5708;top:992;width:10;height:20" coordorigin="5708,992" coordsize="10,20">
              <v:shape style="position:absolute;left:5708;top:992;width:10;height:20" coordorigin="5708,992" coordsize="10,20" path="m5708,1011l5718,1011,5718,992,5708,992,5708,1011xe" filled="true" fillcolor="#000000" stroked="false">
                <v:path arrowok="t"/>
                <v:fill type="solid"/>
              </v:shape>
            </v:group>
            <v:group style="position:absolute;left:5708;top:1011;width:10;height:20" coordorigin="5708,1011" coordsize="10,20">
              <v:shape style="position:absolute;left:5708;top:1011;width:10;height:20" coordorigin="5708,1011" coordsize="10,20" path="m5708,1030l5718,1030,5718,1011,5708,1011,5708,1030xe" filled="true" fillcolor="#000000" stroked="false">
                <v:path arrowok="t"/>
                <v:fill type="solid"/>
              </v:shape>
            </v:group>
            <v:group style="position:absolute;left:5708;top:1030;width:10;height:20" coordorigin="5708,1030" coordsize="10,20">
              <v:shape style="position:absolute;left:5708;top:1030;width:10;height:20" coordorigin="5708,1030" coordsize="10,20" path="m5708,1050l5718,1050,5718,1030,5708,1030,5708,1050xe" filled="true" fillcolor="#000000" stroked="false">
                <v:path arrowok="t"/>
                <v:fill type="solid"/>
              </v:shape>
            </v:group>
            <v:group style="position:absolute;left:5708;top:1050;width:10;height:20" coordorigin="5708,1050" coordsize="10,20">
              <v:shape style="position:absolute;left:5708;top:1050;width:10;height:20" coordorigin="5708,1050" coordsize="10,20" path="m5708,1069l5718,1069,5718,1050,5708,1050,5708,1069xe" filled="true" fillcolor="#000000" stroked="false">
                <v:path arrowok="t"/>
                <v:fill type="solid"/>
              </v:shape>
            </v:group>
            <v:group style="position:absolute;left:5708;top:1069;width:10;height:20" coordorigin="5708,1069" coordsize="10,20">
              <v:shape style="position:absolute;left:5708;top:1069;width:10;height:20" coordorigin="5708,1069" coordsize="10,20" path="m5708,1088l5718,1088,5718,1069,5708,1069,5708,1088xe" filled="true" fillcolor="#000000" stroked="false">
                <v:path arrowok="t"/>
                <v:fill type="solid"/>
              </v:shape>
            </v:group>
            <v:group style="position:absolute;left:5708;top:1088;width:10;height:20" coordorigin="5708,1088" coordsize="10,20">
              <v:shape style="position:absolute;left:5708;top:1088;width:10;height:20" coordorigin="5708,1088" coordsize="10,20" path="m5708,1107l5718,1107,5718,1088,5708,1088,5708,1107xe" filled="true" fillcolor="#000000" stroked="false">
                <v:path arrowok="t"/>
                <v:fill type="solid"/>
              </v:shape>
            </v:group>
            <v:group style="position:absolute;left:6585;top:781;width:10;height:20" coordorigin="6585,781" coordsize="10,20">
              <v:shape style="position:absolute;left:6585;top:781;width:10;height:20" coordorigin="6585,781" coordsize="10,20" path="m6585,800l6594,800,6594,781,6585,781,6585,800xe" filled="true" fillcolor="#000000" stroked="false">
                <v:path arrowok="t"/>
                <v:fill type="solid"/>
              </v:shape>
            </v:group>
            <v:group style="position:absolute;left:6585;top:800;width:10;height:20" coordorigin="6585,800" coordsize="10,20">
              <v:shape style="position:absolute;left:6585;top:800;width:10;height:20" coordorigin="6585,800" coordsize="10,20" path="m6585,819l6594,819,6594,800,6585,800,6585,819xe" filled="true" fillcolor="#000000" stroked="false">
                <v:path arrowok="t"/>
                <v:fill type="solid"/>
              </v:shape>
            </v:group>
            <v:group style="position:absolute;left:6585;top:819;width:10;height:20" coordorigin="6585,819" coordsize="10,20">
              <v:shape style="position:absolute;left:6585;top:819;width:10;height:20" coordorigin="6585,819" coordsize="10,20" path="m6585,838l6594,838,6594,819,6585,819,6585,838xe" filled="true" fillcolor="#000000" stroked="false">
                <v:path arrowok="t"/>
                <v:fill type="solid"/>
              </v:shape>
            </v:group>
            <v:group style="position:absolute;left:6585;top:838;width:10;height:20" coordorigin="6585,838" coordsize="10,20">
              <v:shape style="position:absolute;left:6585;top:838;width:10;height:20" coordorigin="6585,838" coordsize="10,20" path="m6585,858l6594,858,6594,838,6585,838,6585,858xe" filled="true" fillcolor="#000000" stroked="false">
                <v:path arrowok="t"/>
                <v:fill type="solid"/>
              </v:shape>
            </v:group>
            <v:group style="position:absolute;left:6585;top:858;width:10;height:20" coordorigin="6585,858" coordsize="10,20">
              <v:shape style="position:absolute;left:6585;top:858;width:10;height:20" coordorigin="6585,858" coordsize="10,20" path="m6585,877l6594,877,6594,858,6585,858,6585,877xe" filled="true" fillcolor="#000000" stroked="false">
                <v:path arrowok="t"/>
                <v:fill type="solid"/>
              </v:shape>
            </v:group>
            <v:group style="position:absolute;left:6585;top:877;width:10;height:20" coordorigin="6585,877" coordsize="10,20">
              <v:shape style="position:absolute;left:6585;top:877;width:10;height:20" coordorigin="6585,877" coordsize="10,20" path="m6585,896l6594,896,6594,877,6585,877,6585,896xe" filled="true" fillcolor="#000000" stroked="false">
                <v:path arrowok="t"/>
                <v:fill type="solid"/>
              </v:shape>
            </v:group>
            <v:group style="position:absolute;left:6585;top:896;width:10;height:20" coordorigin="6585,896" coordsize="10,20">
              <v:shape style="position:absolute;left:6585;top:896;width:10;height:20" coordorigin="6585,896" coordsize="10,20" path="m6585,915l6594,915,6594,896,6585,896,6585,915xe" filled="true" fillcolor="#000000" stroked="false">
                <v:path arrowok="t"/>
                <v:fill type="solid"/>
              </v:shape>
            </v:group>
            <v:group style="position:absolute;left:6585;top:915;width:10;height:20" coordorigin="6585,915" coordsize="10,20">
              <v:shape style="position:absolute;left:6585;top:915;width:10;height:20" coordorigin="6585,915" coordsize="10,20" path="m6585,934l6594,934,6594,915,6585,915,6585,934xe" filled="true" fillcolor="#000000" stroked="false">
                <v:path arrowok="t"/>
                <v:fill type="solid"/>
              </v:shape>
            </v:group>
            <v:group style="position:absolute;left:6585;top:934;width:10;height:20" coordorigin="6585,934" coordsize="10,20">
              <v:shape style="position:absolute;left:6585;top:934;width:10;height:20" coordorigin="6585,934" coordsize="10,20" path="m6585,954l6594,954,6594,934,6585,934,6585,954xe" filled="true" fillcolor="#000000" stroked="false">
                <v:path arrowok="t"/>
                <v:fill type="solid"/>
              </v:shape>
            </v:group>
            <v:group style="position:absolute;left:6585;top:954;width:10;height:20" coordorigin="6585,954" coordsize="10,20">
              <v:shape style="position:absolute;left:6585;top:954;width:10;height:20" coordorigin="6585,954" coordsize="10,20" path="m6585,973l6594,973,6594,954,6585,954,6585,973xe" filled="true" fillcolor="#000000" stroked="false">
                <v:path arrowok="t"/>
                <v:fill type="solid"/>
              </v:shape>
            </v:group>
            <v:group style="position:absolute;left:6585;top:973;width:10;height:20" coordorigin="6585,973" coordsize="10,20">
              <v:shape style="position:absolute;left:6585;top:973;width:10;height:20" coordorigin="6585,973" coordsize="10,20" path="m6585,992l6594,992,6594,973,6585,973,6585,992xe" filled="true" fillcolor="#000000" stroked="false">
                <v:path arrowok="t"/>
                <v:fill type="solid"/>
              </v:shape>
            </v:group>
            <v:group style="position:absolute;left:6585;top:992;width:10;height:20" coordorigin="6585,992" coordsize="10,20">
              <v:shape style="position:absolute;left:6585;top:992;width:10;height:20" coordorigin="6585,992" coordsize="10,20" path="m6585,1011l6594,1011,6594,992,6585,992,6585,1011xe" filled="true" fillcolor="#000000" stroked="false">
                <v:path arrowok="t"/>
                <v:fill type="solid"/>
              </v:shape>
            </v:group>
            <v:group style="position:absolute;left:6585;top:1011;width:10;height:20" coordorigin="6585,1011" coordsize="10,20">
              <v:shape style="position:absolute;left:6585;top:1011;width:10;height:20" coordorigin="6585,1011" coordsize="10,20" path="m6585,1030l6594,1030,6594,1011,6585,1011,6585,1030xe" filled="true" fillcolor="#000000" stroked="false">
                <v:path arrowok="t"/>
                <v:fill type="solid"/>
              </v:shape>
            </v:group>
            <v:group style="position:absolute;left:6585;top:1030;width:10;height:20" coordorigin="6585,1030" coordsize="10,20">
              <v:shape style="position:absolute;left:6585;top:1030;width:10;height:20" coordorigin="6585,1030" coordsize="10,20" path="m6585,1050l6594,1050,6594,1030,6585,1030,6585,1050xe" filled="true" fillcolor="#000000" stroked="false">
                <v:path arrowok="t"/>
                <v:fill type="solid"/>
              </v:shape>
            </v:group>
            <v:group style="position:absolute;left:6585;top:1050;width:10;height:20" coordorigin="6585,1050" coordsize="10,20">
              <v:shape style="position:absolute;left:6585;top:1050;width:10;height:20" coordorigin="6585,1050" coordsize="10,20" path="m6585,1069l6594,1069,6594,1050,6585,1050,6585,1069xe" filled="true" fillcolor="#000000" stroked="false">
                <v:path arrowok="t"/>
                <v:fill type="solid"/>
              </v:shape>
            </v:group>
            <v:group style="position:absolute;left:6585;top:1069;width:10;height:20" coordorigin="6585,1069" coordsize="10,20">
              <v:shape style="position:absolute;left:6585;top:1069;width:10;height:20" coordorigin="6585,1069" coordsize="10,20" path="m6585,1088l6594,1088,6594,1069,6585,1069,6585,1088xe" filled="true" fillcolor="#000000" stroked="false">
                <v:path arrowok="t"/>
                <v:fill type="solid"/>
              </v:shape>
            </v:group>
            <v:group style="position:absolute;left:6585;top:1088;width:10;height:20" coordorigin="6585,1088" coordsize="10,20">
              <v:shape style="position:absolute;left:6585;top:1088;width:10;height:20" coordorigin="6585,1088" coordsize="10,20" path="m6585,1107l6594,1107,6594,1088,6585,1088,6585,1107xe" filled="true" fillcolor="#000000" stroked="false">
                <v:path arrowok="t"/>
                <v:fill type="solid"/>
              </v:shape>
              <v:shape style="position:absolute;left:1594;top:1011;width:1111;height:110" type="#_x0000_t75" stroked="false">
                <v:imagedata r:id="rId1120" o:title=""/>
              </v:shape>
              <v:shape style="position:absolute;left:2681;top:1107;width:1520;height:14" type="#_x0000_t75" stroked="false">
                <v:imagedata r:id="rId1121" o:title=""/>
              </v:shape>
              <v:shape style="position:absolute;left:4187;top:1107;width:1531;height:14" type="#_x0000_t75" stroked="false">
                <v:imagedata r:id="rId1122" o:title=""/>
              </v:shape>
              <v:shape style="position:absolute;left:5703;top:1107;width:891;height:14" type="#_x0000_t75" stroked="false">
                <v:imagedata r:id="rId1123" o:title=""/>
              </v:shape>
              <v:shape style="position:absolute;left:6580;top:1107;width:1618;height:14" type="#_x0000_t75" stroked="false">
                <v:imagedata r:id="rId1124" o:title=""/>
              </v:shape>
              <v:shape style="position:absolute;left:8183;top:1107;width:1498;height:14" type="#_x0000_t75" stroked="false">
                <v:imagedata r:id="rId1125" o:title=""/>
              </v:shape>
              <v:shape style="position:absolute;left:9667;top:1112;width:931;height:10" type="#_x0000_t75" stroked="false">
                <v:imagedata r:id="rId1119" o:title=""/>
              </v:shape>
            </v:group>
            <v:group style="position:absolute;left:2686;top:1122;width:10;height:20" coordorigin="2686,1122" coordsize="10,20">
              <v:shape style="position:absolute;left:2686;top:1122;width:10;height:20" coordorigin="2686,1122" coordsize="10,20" path="m2686,1141l2696,1141,2696,1122,2686,1122,2686,1141xe" filled="true" fillcolor="#000000" stroked="false">
                <v:path arrowok="t"/>
                <v:fill type="solid"/>
              </v:shape>
            </v:group>
            <v:group style="position:absolute;left:2686;top:1141;width:10;height:20" coordorigin="2686,1141" coordsize="10,20">
              <v:shape style="position:absolute;left:2686;top:1141;width:10;height:20" coordorigin="2686,1141" coordsize="10,20" path="m2686,1160l2696,1160,2696,1141,2686,1141,2686,1160xe" filled="true" fillcolor="#000000" stroked="false">
                <v:path arrowok="t"/>
                <v:fill type="solid"/>
              </v:shape>
            </v:group>
            <v:group style="position:absolute;left:2686;top:1160;width:10;height:20" coordorigin="2686,1160" coordsize="10,20">
              <v:shape style="position:absolute;left:2686;top:1160;width:10;height:20" coordorigin="2686,1160" coordsize="10,20" path="m2686,1179l2696,1179,2696,1160,2686,1160,2686,1179xe" filled="true" fillcolor="#000000" stroked="false">
                <v:path arrowok="t"/>
                <v:fill type="solid"/>
              </v:shape>
            </v:group>
            <v:group style="position:absolute;left:2686;top:1179;width:10;height:20" coordorigin="2686,1179" coordsize="10,20">
              <v:shape style="position:absolute;left:2686;top:1179;width:10;height:20" coordorigin="2686,1179" coordsize="10,20" path="m2686,1198l2696,1198,2696,1179,2686,1179,2686,1198xe" filled="true" fillcolor="#000000" stroked="false">
                <v:path arrowok="t"/>
                <v:fill type="solid"/>
              </v:shape>
            </v:group>
            <v:group style="position:absolute;left:2686;top:1198;width:10;height:20" coordorigin="2686,1198" coordsize="10,20">
              <v:shape style="position:absolute;left:2686;top:1198;width:10;height:20" coordorigin="2686,1198" coordsize="10,20" path="m2686,1218l2696,1218,2696,1198,2686,1198,2686,1218xe" filled="true" fillcolor="#000000" stroked="false">
                <v:path arrowok="t"/>
                <v:fill type="solid"/>
              </v:shape>
            </v:group>
            <v:group style="position:absolute;left:2686;top:1218;width:10;height:20" coordorigin="2686,1218" coordsize="10,20">
              <v:shape style="position:absolute;left:2686;top:1218;width:10;height:20" coordorigin="2686,1218" coordsize="10,20" path="m2686,1237l2696,1237,2696,1218,2686,1218,2686,1237xe" filled="true" fillcolor="#000000" stroked="false">
                <v:path arrowok="t"/>
                <v:fill type="solid"/>
              </v:shape>
            </v:group>
            <v:group style="position:absolute;left:2686;top:1237;width:10;height:20" coordorigin="2686,1237" coordsize="10,20">
              <v:shape style="position:absolute;left:2686;top:1237;width:10;height:20" coordorigin="2686,1237" coordsize="10,20" path="m2686,1256l2696,1256,2696,1237,2686,1237,2686,1256xe" filled="true" fillcolor="#000000" stroked="false">
                <v:path arrowok="t"/>
                <v:fill type="solid"/>
              </v:shape>
            </v:group>
            <v:group style="position:absolute;left:2686;top:1256;width:10;height:20" coordorigin="2686,1256" coordsize="10,20">
              <v:shape style="position:absolute;left:2686;top:1256;width:10;height:20" coordorigin="2686,1256" coordsize="10,20" path="m2686,1275l2696,1275,2696,1256,2686,1256,2686,1275xe" filled="true" fillcolor="#000000" stroked="false">
                <v:path arrowok="t"/>
                <v:fill type="solid"/>
              </v:shape>
            </v:group>
            <v:group style="position:absolute;left:2686;top:1275;width:10;height:20" coordorigin="2686,1275" coordsize="10,20">
              <v:shape style="position:absolute;left:2686;top:1275;width:10;height:20" coordorigin="2686,1275" coordsize="10,20" path="m2686,1294l2696,1294,2696,1275,2686,1275,2686,1294xe" filled="true" fillcolor="#000000" stroked="false">
                <v:path arrowok="t"/>
                <v:fill type="solid"/>
              </v:shape>
            </v:group>
            <v:group style="position:absolute;left:2686;top:1294;width:10;height:20" coordorigin="2686,1294" coordsize="10,20">
              <v:shape style="position:absolute;left:2686;top:1294;width:10;height:20" coordorigin="2686,1294" coordsize="10,20" path="m2686,1314l2696,1314,2696,1294,2686,1294,2686,1314xe" filled="true" fillcolor="#000000" stroked="false">
                <v:path arrowok="t"/>
                <v:fill type="solid"/>
              </v:shape>
            </v:group>
            <v:group style="position:absolute;left:2686;top:1314;width:10;height:20" coordorigin="2686,1314" coordsize="10,20">
              <v:shape style="position:absolute;left:2686;top:1314;width:10;height:20" coordorigin="2686,1314" coordsize="10,20" path="m2686,1333l2696,1333,2696,1314,2686,1314,2686,1333xe" filled="true" fillcolor="#000000" stroked="false">
                <v:path arrowok="t"/>
                <v:fill type="solid"/>
              </v:shape>
            </v:group>
            <v:group style="position:absolute;left:2686;top:1333;width:10;height:20" coordorigin="2686,1333" coordsize="10,20">
              <v:shape style="position:absolute;left:2686;top:1333;width:10;height:20" coordorigin="2686,1333" coordsize="10,20" path="m2686,1352l2696,1352,2696,1333,2686,1333,2686,1352xe" filled="true" fillcolor="#000000" stroked="false">
                <v:path arrowok="t"/>
                <v:fill type="solid"/>
              </v:shape>
            </v:group>
            <v:group style="position:absolute;left:4191;top:1122;width:10;height:20" coordorigin="4191,1122" coordsize="10,20">
              <v:shape style="position:absolute;left:4191;top:1122;width:10;height:20" coordorigin="4191,1122" coordsize="10,20" path="m4191,1141l4201,1141,4201,1122,4191,1122,4191,1141xe" filled="true" fillcolor="#000000" stroked="false">
                <v:path arrowok="t"/>
                <v:fill type="solid"/>
              </v:shape>
            </v:group>
            <v:group style="position:absolute;left:4191;top:1141;width:10;height:20" coordorigin="4191,1141" coordsize="10,20">
              <v:shape style="position:absolute;left:4191;top:1141;width:10;height:20" coordorigin="4191,1141" coordsize="10,20" path="m4191,1160l4201,1160,4201,1141,4191,1141,4191,1160xe" filled="true" fillcolor="#000000" stroked="false">
                <v:path arrowok="t"/>
                <v:fill type="solid"/>
              </v:shape>
            </v:group>
            <v:group style="position:absolute;left:4191;top:1160;width:10;height:20" coordorigin="4191,1160" coordsize="10,20">
              <v:shape style="position:absolute;left:4191;top:1160;width:10;height:20" coordorigin="4191,1160" coordsize="10,20" path="m4191,1179l4201,1179,4201,1160,4191,1160,4191,1179xe" filled="true" fillcolor="#000000" stroked="false">
                <v:path arrowok="t"/>
                <v:fill type="solid"/>
              </v:shape>
            </v:group>
            <v:group style="position:absolute;left:4191;top:1179;width:10;height:20" coordorigin="4191,1179" coordsize="10,20">
              <v:shape style="position:absolute;left:4191;top:1179;width:10;height:20" coordorigin="4191,1179" coordsize="10,20" path="m4191,1198l4201,1198,4201,1179,4191,1179,4191,1198xe" filled="true" fillcolor="#000000" stroked="false">
                <v:path arrowok="t"/>
                <v:fill type="solid"/>
              </v:shape>
            </v:group>
            <v:group style="position:absolute;left:4191;top:1198;width:10;height:20" coordorigin="4191,1198" coordsize="10,20">
              <v:shape style="position:absolute;left:4191;top:1198;width:10;height:20" coordorigin="4191,1198" coordsize="10,20" path="m4191,1218l4201,1218,4201,1198,4191,1198,4191,1218xe" filled="true" fillcolor="#000000" stroked="false">
                <v:path arrowok="t"/>
                <v:fill type="solid"/>
              </v:shape>
            </v:group>
            <v:group style="position:absolute;left:4191;top:1218;width:10;height:20" coordorigin="4191,1218" coordsize="10,20">
              <v:shape style="position:absolute;left:4191;top:1218;width:10;height:20" coordorigin="4191,1218" coordsize="10,20" path="m4191,1237l4201,1237,4201,1218,4191,1218,4191,1237xe" filled="true" fillcolor="#000000" stroked="false">
                <v:path arrowok="t"/>
                <v:fill type="solid"/>
              </v:shape>
            </v:group>
            <v:group style="position:absolute;left:4191;top:1237;width:10;height:20" coordorigin="4191,1237" coordsize="10,20">
              <v:shape style="position:absolute;left:4191;top:1237;width:10;height:20" coordorigin="4191,1237" coordsize="10,20" path="m4191,1256l4201,1256,4201,1237,4191,1237,4191,1256xe" filled="true" fillcolor="#000000" stroked="false">
                <v:path arrowok="t"/>
                <v:fill type="solid"/>
              </v:shape>
            </v:group>
            <v:group style="position:absolute;left:4191;top:1256;width:10;height:20" coordorigin="4191,1256" coordsize="10,20">
              <v:shape style="position:absolute;left:4191;top:1256;width:10;height:20" coordorigin="4191,1256" coordsize="10,20" path="m4191,1275l4201,1275,4201,1256,4191,1256,4191,1275xe" filled="true" fillcolor="#000000" stroked="false">
                <v:path arrowok="t"/>
                <v:fill type="solid"/>
              </v:shape>
            </v:group>
            <v:group style="position:absolute;left:4191;top:1275;width:10;height:20" coordorigin="4191,1275" coordsize="10,20">
              <v:shape style="position:absolute;left:4191;top:1275;width:10;height:20" coordorigin="4191,1275" coordsize="10,20" path="m4191,1294l4201,1294,4201,1275,4191,1275,4191,1294xe" filled="true" fillcolor="#000000" stroked="false">
                <v:path arrowok="t"/>
                <v:fill type="solid"/>
              </v:shape>
            </v:group>
            <v:group style="position:absolute;left:4191;top:1294;width:10;height:20" coordorigin="4191,1294" coordsize="10,20">
              <v:shape style="position:absolute;left:4191;top:1294;width:10;height:20" coordorigin="4191,1294" coordsize="10,20" path="m4191,1314l4201,1314,4201,1294,4191,1294,4191,1314xe" filled="true" fillcolor="#000000" stroked="false">
                <v:path arrowok="t"/>
                <v:fill type="solid"/>
              </v:shape>
            </v:group>
            <v:group style="position:absolute;left:4191;top:1314;width:10;height:20" coordorigin="4191,1314" coordsize="10,20">
              <v:shape style="position:absolute;left:4191;top:1314;width:10;height:20" coordorigin="4191,1314" coordsize="10,20" path="m4191,1333l4201,1333,4201,1314,4191,1314,4191,1333xe" filled="true" fillcolor="#000000" stroked="false">
                <v:path arrowok="t"/>
                <v:fill type="solid"/>
              </v:shape>
            </v:group>
            <v:group style="position:absolute;left:4191;top:1333;width:10;height:20" coordorigin="4191,1333" coordsize="10,20">
              <v:shape style="position:absolute;left:4191;top:1333;width:10;height:20" coordorigin="4191,1333" coordsize="10,20" path="m4191,1352l4201,1352,4201,1333,4191,1333,4191,1352xe" filled="true" fillcolor="#000000" stroked="false">
                <v:path arrowok="t"/>
                <v:fill type="solid"/>
              </v:shape>
            </v:group>
            <v:group style="position:absolute;left:4191;top:1352;width:10;height:20" coordorigin="4191,1352" coordsize="10,20">
              <v:shape style="position:absolute;left:4191;top:1352;width:10;height:20" coordorigin="4191,1352" coordsize="10,20" path="m4191,1371l4201,1371,4201,1352,4191,1352,4191,1371xe" filled="true" fillcolor="#000000" stroked="false">
                <v:path arrowok="t"/>
                <v:fill type="solid"/>
              </v:shape>
            </v:group>
            <v:group style="position:absolute;left:4191;top:1371;width:10;height:20" coordorigin="4191,1371" coordsize="10,20">
              <v:shape style="position:absolute;left:4191;top:1371;width:10;height:20" coordorigin="4191,1371" coordsize="10,20" path="m4191,1390l4201,1390,4201,1371,4191,1371,4191,1390xe" filled="true" fillcolor="#000000" stroked="false">
                <v:path arrowok="t"/>
                <v:fill type="solid"/>
              </v:shape>
            </v:group>
            <v:group style="position:absolute;left:4191;top:1390;width:10;height:20" coordorigin="4191,1390" coordsize="10,20">
              <v:shape style="position:absolute;left:4191;top:1390;width:10;height:20" coordorigin="4191,1390" coordsize="10,20" path="m4191,1410l4201,1410,4201,1390,4191,1390,4191,1410xe" filled="true" fillcolor="#000000" stroked="false">
                <v:path arrowok="t"/>
                <v:fill type="solid"/>
              </v:shape>
            </v:group>
            <v:group style="position:absolute;left:4191;top:1410;width:10;height:20" coordorigin="4191,1410" coordsize="10,20">
              <v:shape style="position:absolute;left:4191;top:1410;width:10;height:20" coordorigin="4191,1410" coordsize="10,20" path="m4191,1429l4201,1429,4201,1410,4191,1410,4191,1429xe" filled="true" fillcolor="#000000" stroked="false">
                <v:path arrowok="t"/>
                <v:fill type="solid"/>
              </v:shape>
            </v:group>
            <v:group style="position:absolute;left:4191;top:1429;width:10;height:20" coordorigin="4191,1429" coordsize="10,20">
              <v:shape style="position:absolute;left:4191;top:1429;width:10;height:20" coordorigin="4191,1429" coordsize="10,20" path="m4191,1448l4201,1448,4201,1429,4191,1429,4191,1448xe" filled="true" fillcolor="#000000" stroked="false">
                <v:path arrowok="t"/>
                <v:fill type="solid"/>
              </v:shape>
            </v:group>
            <v:group style="position:absolute;left:5708;top:1122;width:10;height:20" coordorigin="5708,1122" coordsize="10,20">
              <v:shape style="position:absolute;left:5708;top:1122;width:10;height:20" coordorigin="5708,1122" coordsize="10,20" path="m5708,1141l5718,1141,5718,1122,5708,1122,5708,1141xe" filled="true" fillcolor="#000000" stroked="false">
                <v:path arrowok="t"/>
                <v:fill type="solid"/>
              </v:shape>
            </v:group>
            <v:group style="position:absolute;left:5708;top:1141;width:10;height:20" coordorigin="5708,1141" coordsize="10,20">
              <v:shape style="position:absolute;left:5708;top:1141;width:10;height:20" coordorigin="5708,1141" coordsize="10,20" path="m5708,1160l5718,1160,5718,1141,5708,1141,5708,1160xe" filled="true" fillcolor="#000000" stroked="false">
                <v:path arrowok="t"/>
                <v:fill type="solid"/>
              </v:shape>
            </v:group>
            <v:group style="position:absolute;left:5708;top:1160;width:10;height:20" coordorigin="5708,1160" coordsize="10,20">
              <v:shape style="position:absolute;left:5708;top:1160;width:10;height:20" coordorigin="5708,1160" coordsize="10,20" path="m5708,1179l5718,1179,5718,1160,5708,1160,5708,1179xe" filled="true" fillcolor="#000000" stroked="false">
                <v:path arrowok="t"/>
                <v:fill type="solid"/>
              </v:shape>
            </v:group>
            <v:group style="position:absolute;left:5708;top:1179;width:10;height:20" coordorigin="5708,1179" coordsize="10,20">
              <v:shape style="position:absolute;left:5708;top:1179;width:10;height:20" coordorigin="5708,1179" coordsize="10,20" path="m5708,1198l5718,1198,5718,1179,5708,1179,5708,1198xe" filled="true" fillcolor="#000000" stroked="false">
                <v:path arrowok="t"/>
                <v:fill type="solid"/>
              </v:shape>
            </v:group>
            <v:group style="position:absolute;left:5708;top:1198;width:10;height:20" coordorigin="5708,1198" coordsize="10,20">
              <v:shape style="position:absolute;left:5708;top:1198;width:10;height:20" coordorigin="5708,1198" coordsize="10,20" path="m5708,1218l5718,1218,5718,1198,5708,1198,5708,1218xe" filled="true" fillcolor="#000000" stroked="false">
                <v:path arrowok="t"/>
                <v:fill type="solid"/>
              </v:shape>
            </v:group>
            <v:group style="position:absolute;left:5708;top:1218;width:10;height:20" coordorigin="5708,1218" coordsize="10,20">
              <v:shape style="position:absolute;left:5708;top:1218;width:10;height:20" coordorigin="5708,1218" coordsize="10,20" path="m5708,1237l5718,1237,5718,1218,5708,1218,5708,1237xe" filled="true" fillcolor="#000000" stroked="false">
                <v:path arrowok="t"/>
                <v:fill type="solid"/>
              </v:shape>
            </v:group>
            <v:group style="position:absolute;left:5708;top:1237;width:10;height:20" coordorigin="5708,1237" coordsize="10,20">
              <v:shape style="position:absolute;left:5708;top:1237;width:10;height:20" coordorigin="5708,1237" coordsize="10,20" path="m5708,1256l5718,1256,5718,1237,5708,1237,5708,1256xe" filled="true" fillcolor="#000000" stroked="false">
                <v:path arrowok="t"/>
                <v:fill type="solid"/>
              </v:shape>
            </v:group>
            <v:group style="position:absolute;left:5708;top:1256;width:10;height:20" coordorigin="5708,1256" coordsize="10,20">
              <v:shape style="position:absolute;left:5708;top:1256;width:10;height:20" coordorigin="5708,1256" coordsize="10,20" path="m5708,1275l5718,1275,5718,1256,5708,1256,5708,1275xe" filled="true" fillcolor="#000000" stroked="false">
                <v:path arrowok="t"/>
                <v:fill type="solid"/>
              </v:shape>
            </v:group>
            <v:group style="position:absolute;left:5708;top:1275;width:10;height:20" coordorigin="5708,1275" coordsize="10,20">
              <v:shape style="position:absolute;left:5708;top:1275;width:10;height:20" coordorigin="5708,1275" coordsize="10,20" path="m5708,1294l5718,1294,5718,1275,5708,1275,5708,1294xe" filled="true" fillcolor="#000000" stroked="false">
                <v:path arrowok="t"/>
                <v:fill type="solid"/>
              </v:shape>
            </v:group>
            <v:group style="position:absolute;left:5708;top:1294;width:10;height:20" coordorigin="5708,1294" coordsize="10,20">
              <v:shape style="position:absolute;left:5708;top:1294;width:10;height:20" coordorigin="5708,1294" coordsize="10,20" path="m5708,1314l5718,1314,5718,1294,5708,1294,5708,1314xe" filled="true" fillcolor="#000000" stroked="false">
                <v:path arrowok="t"/>
                <v:fill type="solid"/>
              </v:shape>
            </v:group>
            <v:group style="position:absolute;left:5708;top:1314;width:10;height:20" coordorigin="5708,1314" coordsize="10,20">
              <v:shape style="position:absolute;left:5708;top:1314;width:10;height:20" coordorigin="5708,1314" coordsize="10,20" path="m5708,1333l5718,1333,5718,1314,5708,1314,5708,1333xe" filled="true" fillcolor="#000000" stroked="false">
                <v:path arrowok="t"/>
                <v:fill type="solid"/>
              </v:shape>
            </v:group>
            <v:group style="position:absolute;left:5708;top:1333;width:10;height:20" coordorigin="5708,1333" coordsize="10,20">
              <v:shape style="position:absolute;left:5708;top:1333;width:10;height:20" coordorigin="5708,1333" coordsize="10,20" path="m5708,1352l5718,1352,5718,1333,5708,1333,5708,1352xe" filled="true" fillcolor="#000000" stroked="false">
                <v:path arrowok="t"/>
                <v:fill type="solid"/>
              </v:shape>
            </v:group>
            <v:group style="position:absolute;left:5708;top:1352;width:10;height:20" coordorigin="5708,1352" coordsize="10,20">
              <v:shape style="position:absolute;left:5708;top:1352;width:10;height:20" coordorigin="5708,1352" coordsize="10,20" path="m5708,1371l5718,1371,5718,1352,5708,1352,5708,1371xe" filled="true" fillcolor="#000000" stroked="false">
                <v:path arrowok="t"/>
                <v:fill type="solid"/>
              </v:shape>
            </v:group>
            <v:group style="position:absolute;left:5708;top:1371;width:10;height:20" coordorigin="5708,1371" coordsize="10,20">
              <v:shape style="position:absolute;left:5708;top:1371;width:10;height:20" coordorigin="5708,1371" coordsize="10,20" path="m5708,1390l5718,1390,5718,1371,5708,1371,5708,1390xe" filled="true" fillcolor="#000000" stroked="false">
                <v:path arrowok="t"/>
                <v:fill type="solid"/>
              </v:shape>
            </v:group>
            <v:group style="position:absolute;left:5708;top:1390;width:10;height:20" coordorigin="5708,1390" coordsize="10,20">
              <v:shape style="position:absolute;left:5708;top:1390;width:10;height:20" coordorigin="5708,1390" coordsize="10,20" path="m5708,1410l5718,1410,5718,1390,5708,1390,5708,1410xe" filled="true" fillcolor="#000000" stroked="false">
                <v:path arrowok="t"/>
                <v:fill type="solid"/>
              </v:shape>
            </v:group>
            <v:group style="position:absolute;left:5708;top:1410;width:10;height:20" coordorigin="5708,1410" coordsize="10,20">
              <v:shape style="position:absolute;left:5708;top:1410;width:10;height:20" coordorigin="5708,1410" coordsize="10,20" path="m5708,1429l5718,1429,5718,1410,5708,1410,5708,1429xe" filled="true" fillcolor="#000000" stroked="false">
                <v:path arrowok="t"/>
                <v:fill type="solid"/>
              </v:shape>
            </v:group>
            <v:group style="position:absolute;left:5708;top:1429;width:10;height:20" coordorigin="5708,1429" coordsize="10,20">
              <v:shape style="position:absolute;left:5708;top:1429;width:10;height:20" coordorigin="5708,1429" coordsize="10,20" path="m5708,1448l5718,1448,5718,1429,5708,1429,5708,1448xe" filled="true" fillcolor="#000000" stroked="false">
                <v:path arrowok="t"/>
                <v:fill type="solid"/>
              </v:shape>
            </v:group>
            <v:group style="position:absolute;left:6585;top:1122;width:10;height:20" coordorigin="6585,1122" coordsize="10,20">
              <v:shape style="position:absolute;left:6585;top:1122;width:10;height:20" coordorigin="6585,1122" coordsize="10,20" path="m6585,1141l6594,1141,6594,1122,6585,1122,6585,1141xe" filled="true" fillcolor="#000000" stroked="false">
                <v:path arrowok="t"/>
                <v:fill type="solid"/>
              </v:shape>
            </v:group>
            <v:group style="position:absolute;left:6585;top:1141;width:10;height:20" coordorigin="6585,1141" coordsize="10,20">
              <v:shape style="position:absolute;left:6585;top:1141;width:10;height:20" coordorigin="6585,1141" coordsize="10,20" path="m6585,1160l6594,1160,6594,1141,6585,1141,6585,1160xe" filled="true" fillcolor="#000000" stroked="false">
                <v:path arrowok="t"/>
                <v:fill type="solid"/>
              </v:shape>
            </v:group>
            <v:group style="position:absolute;left:6585;top:1160;width:10;height:20" coordorigin="6585,1160" coordsize="10,20">
              <v:shape style="position:absolute;left:6585;top:1160;width:10;height:20" coordorigin="6585,1160" coordsize="10,20" path="m6585,1179l6594,1179,6594,1160,6585,1160,6585,1179xe" filled="true" fillcolor="#000000" stroked="false">
                <v:path arrowok="t"/>
                <v:fill type="solid"/>
              </v:shape>
            </v:group>
            <v:group style="position:absolute;left:6585;top:1179;width:10;height:20" coordorigin="6585,1179" coordsize="10,20">
              <v:shape style="position:absolute;left:6585;top:1179;width:10;height:20" coordorigin="6585,1179" coordsize="10,20" path="m6585,1198l6594,1198,6594,1179,6585,1179,6585,1198xe" filled="true" fillcolor="#000000" stroked="false">
                <v:path arrowok="t"/>
                <v:fill type="solid"/>
              </v:shape>
            </v:group>
            <v:group style="position:absolute;left:6585;top:1198;width:10;height:20" coordorigin="6585,1198" coordsize="10,20">
              <v:shape style="position:absolute;left:6585;top:1198;width:10;height:20" coordorigin="6585,1198" coordsize="10,20" path="m6585,1218l6594,1218,6594,1198,6585,1198,6585,1218xe" filled="true" fillcolor="#000000" stroked="false">
                <v:path arrowok="t"/>
                <v:fill type="solid"/>
              </v:shape>
            </v:group>
            <v:group style="position:absolute;left:6585;top:1218;width:10;height:20" coordorigin="6585,1218" coordsize="10,20">
              <v:shape style="position:absolute;left:6585;top:1218;width:10;height:20" coordorigin="6585,1218" coordsize="10,20" path="m6585,1237l6594,1237,6594,1218,6585,1218,6585,1237xe" filled="true" fillcolor="#000000" stroked="false">
                <v:path arrowok="t"/>
                <v:fill type="solid"/>
              </v:shape>
            </v:group>
            <v:group style="position:absolute;left:6585;top:1237;width:10;height:20" coordorigin="6585,1237" coordsize="10,20">
              <v:shape style="position:absolute;left:6585;top:1237;width:10;height:20" coordorigin="6585,1237" coordsize="10,20" path="m6585,1256l6594,1256,6594,1237,6585,1237,6585,1256xe" filled="true" fillcolor="#000000" stroked="false">
                <v:path arrowok="t"/>
                <v:fill type="solid"/>
              </v:shape>
            </v:group>
            <v:group style="position:absolute;left:6585;top:1256;width:10;height:20" coordorigin="6585,1256" coordsize="10,20">
              <v:shape style="position:absolute;left:6585;top:1256;width:10;height:20" coordorigin="6585,1256" coordsize="10,20" path="m6585,1275l6594,1275,6594,1256,6585,1256,6585,1275xe" filled="true" fillcolor="#000000" stroked="false">
                <v:path arrowok="t"/>
                <v:fill type="solid"/>
              </v:shape>
            </v:group>
            <v:group style="position:absolute;left:6585;top:1275;width:10;height:20" coordorigin="6585,1275" coordsize="10,20">
              <v:shape style="position:absolute;left:6585;top:1275;width:10;height:20" coordorigin="6585,1275" coordsize="10,20" path="m6585,1294l6594,1294,6594,1275,6585,1275,6585,1294xe" filled="true" fillcolor="#000000" stroked="false">
                <v:path arrowok="t"/>
                <v:fill type="solid"/>
              </v:shape>
            </v:group>
            <v:group style="position:absolute;left:6585;top:1294;width:10;height:20" coordorigin="6585,1294" coordsize="10,20">
              <v:shape style="position:absolute;left:6585;top:1294;width:10;height:20" coordorigin="6585,1294" coordsize="10,20" path="m6585,1314l6594,1314,6594,1294,6585,1294,6585,1314xe" filled="true" fillcolor="#000000" stroked="false">
                <v:path arrowok="t"/>
                <v:fill type="solid"/>
              </v:shape>
            </v:group>
            <v:group style="position:absolute;left:6585;top:1314;width:10;height:20" coordorigin="6585,1314" coordsize="10,20">
              <v:shape style="position:absolute;left:6585;top:1314;width:10;height:20" coordorigin="6585,1314" coordsize="10,20" path="m6585,1333l6594,1333,6594,1314,6585,1314,6585,1333xe" filled="true" fillcolor="#000000" stroked="false">
                <v:path arrowok="t"/>
                <v:fill type="solid"/>
              </v:shape>
            </v:group>
            <v:group style="position:absolute;left:6585;top:1333;width:10;height:20" coordorigin="6585,1333" coordsize="10,20">
              <v:shape style="position:absolute;left:6585;top:1333;width:10;height:20" coordorigin="6585,1333" coordsize="10,20" path="m6585,1352l6594,1352,6594,1333,6585,1333,6585,1352xe" filled="true" fillcolor="#000000" stroked="false">
                <v:path arrowok="t"/>
                <v:fill type="solid"/>
              </v:shape>
            </v:group>
            <v:group style="position:absolute;left:6585;top:1352;width:10;height:20" coordorigin="6585,1352" coordsize="10,20">
              <v:shape style="position:absolute;left:6585;top:1352;width:10;height:20" coordorigin="6585,1352" coordsize="10,20" path="m6585,1371l6594,1371,6594,1352,6585,1352,6585,1371xe" filled="true" fillcolor="#000000" stroked="false">
                <v:path arrowok="t"/>
                <v:fill type="solid"/>
              </v:shape>
            </v:group>
            <v:group style="position:absolute;left:6585;top:1371;width:10;height:20" coordorigin="6585,1371" coordsize="10,20">
              <v:shape style="position:absolute;left:6585;top:1371;width:10;height:20" coordorigin="6585,1371" coordsize="10,20" path="m6585,1390l6594,1390,6594,1371,6585,1371,6585,1390xe" filled="true" fillcolor="#000000" stroked="false">
                <v:path arrowok="t"/>
                <v:fill type="solid"/>
              </v:shape>
            </v:group>
            <v:group style="position:absolute;left:6585;top:1390;width:10;height:20" coordorigin="6585,1390" coordsize="10,20">
              <v:shape style="position:absolute;left:6585;top:1390;width:10;height:20" coordorigin="6585,1390" coordsize="10,20" path="m6585,1410l6594,1410,6594,1390,6585,1390,6585,1410xe" filled="true" fillcolor="#000000" stroked="false">
                <v:path arrowok="t"/>
                <v:fill type="solid"/>
              </v:shape>
            </v:group>
            <v:group style="position:absolute;left:6585;top:1410;width:10;height:20" coordorigin="6585,1410" coordsize="10,20">
              <v:shape style="position:absolute;left:6585;top:1410;width:10;height:20" coordorigin="6585,1410" coordsize="10,20" path="m6585,1429l6594,1429,6594,1410,6585,1410,6585,1429xe" filled="true" fillcolor="#000000" stroked="false">
                <v:path arrowok="t"/>
                <v:fill type="solid"/>
              </v:shape>
            </v:group>
            <v:group style="position:absolute;left:6585;top:1429;width:10;height:20" coordorigin="6585,1429" coordsize="10,20">
              <v:shape style="position:absolute;left:6585;top:1429;width:10;height:20" coordorigin="6585,1429" coordsize="10,20" path="m6585,1448l6594,1448,6594,1429,6585,1429,6585,1448xe" filled="true" fillcolor="#000000" stroked="false">
                <v:path arrowok="t"/>
                <v:fill type="solid"/>
              </v:shape>
              <v:shape style="position:absolute;left:1594;top:1352;width:1111;height:108" type="#_x0000_t75" stroked="false">
                <v:imagedata r:id="rId1126" o:title=""/>
              </v:shape>
              <v:shape style="position:absolute;left:2681;top:1448;width:1520;height:12" type="#_x0000_t75" stroked="false">
                <v:imagedata r:id="rId549" o:title=""/>
              </v:shape>
              <v:shape style="position:absolute;left:4187;top:1448;width:1531;height:12" type="#_x0000_t75" stroked="false">
                <v:imagedata r:id="rId1127" o:title=""/>
              </v:shape>
              <v:shape style="position:absolute;left:5703;top:1448;width:891;height:12" type="#_x0000_t75" stroked="false">
                <v:imagedata r:id="rId1128" o:title=""/>
              </v:shape>
              <v:shape style="position:absolute;left:6580;top:1448;width:1618;height:12" type="#_x0000_t75" stroked="false">
                <v:imagedata r:id="rId1129" o:title=""/>
              </v:shape>
              <v:shape style="position:absolute;left:8183;top:1448;width:1498;height:12" type="#_x0000_t75" stroked="false">
                <v:imagedata r:id="rId1130" o:title=""/>
              </v:shape>
              <v:shape style="position:absolute;left:9667;top:1450;width:931;height:10" type="#_x0000_t75" stroked="false">
                <v:imagedata r:id="rId1119" o:title=""/>
              </v:shape>
            </v:group>
            <v:group style="position:absolute;left:2686;top:1460;width:10;height:20" coordorigin="2686,1460" coordsize="10,20">
              <v:shape style="position:absolute;left:2686;top:1460;width:10;height:20" coordorigin="2686,1460" coordsize="10,20" path="m2686,1479l2696,1479,2696,1460,2686,1460,2686,1479xe" filled="true" fillcolor="#000000" stroked="false">
                <v:path arrowok="t"/>
                <v:fill type="solid"/>
              </v:shape>
            </v:group>
            <v:group style="position:absolute;left:2686;top:1479;width:10;height:20" coordorigin="2686,1479" coordsize="10,20">
              <v:shape style="position:absolute;left:2686;top:1479;width:10;height:20" coordorigin="2686,1479" coordsize="10,20" path="m2686,1498l2696,1498,2696,1479,2686,1479,2686,1498xe" filled="true" fillcolor="#000000" stroked="false">
                <v:path arrowok="t"/>
                <v:fill type="solid"/>
              </v:shape>
            </v:group>
            <v:group style="position:absolute;left:2686;top:1498;width:10;height:20" coordorigin="2686,1498" coordsize="10,20">
              <v:shape style="position:absolute;left:2686;top:1498;width:10;height:20" coordorigin="2686,1498" coordsize="10,20" path="m2686,1518l2696,1518,2696,1498,2686,1498,2686,1518xe" filled="true" fillcolor="#000000" stroked="false">
                <v:path arrowok="t"/>
                <v:fill type="solid"/>
              </v:shape>
            </v:group>
            <v:group style="position:absolute;left:2686;top:1518;width:10;height:20" coordorigin="2686,1518" coordsize="10,20">
              <v:shape style="position:absolute;left:2686;top:1518;width:10;height:20" coordorigin="2686,1518" coordsize="10,20" path="m2686,1537l2696,1537,2696,1518,2686,1518,2686,1537xe" filled="true" fillcolor="#000000" stroked="false">
                <v:path arrowok="t"/>
                <v:fill type="solid"/>
              </v:shape>
            </v:group>
            <v:group style="position:absolute;left:2686;top:1537;width:10;height:20" coordorigin="2686,1537" coordsize="10,20">
              <v:shape style="position:absolute;left:2686;top:1537;width:10;height:20" coordorigin="2686,1537" coordsize="10,20" path="m2686,1556l2696,1556,2696,1537,2686,1537,2686,1556xe" filled="true" fillcolor="#000000" stroked="false">
                <v:path arrowok="t"/>
                <v:fill type="solid"/>
              </v:shape>
            </v:group>
            <v:group style="position:absolute;left:2686;top:1556;width:10;height:20" coordorigin="2686,1556" coordsize="10,20">
              <v:shape style="position:absolute;left:2686;top:1556;width:10;height:20" coordorigin="2686,1556" coordsize="10,20" path="m2686,1575l2696,1575,2696,1556,2686,1556,2686,1575xe" filled="true" fillcolor="#000000" stroked="false">
                <v:path arrowok="t"/>
                <v:fill type="solid"/>
              </v:shape>
            </v:group>
            <v:group style="position:absolute;left:2686;top:1575;width:10;height:20" coordorigin="2686,1575" coordsize="10,20">
              <v:shape style="position:absolute;left:2686;top:1575;width:10;height:20" coordorigin="2686,1575" coordsize="10,20" path="m2686,1594l2696,1594,2696,1575,2686,1575,2686,1594xe" filled="true" fillcolor="#000000" stroked="false">
                <v:path arrowok="t"/>
                <v:fill type="solid"/>
              </v:shape>
            </v:group>
            <v:group style="position:absolute;left:2686;top:1594;width:10;height:20" coordorigin="2686,1594" coordsize="10,20">
              <v:shape style="position:absolute;left:2686;top:1594;width:10;height:20" coordorigin="2686,1594" coordsize="10,20" path="m2686,1614l2696,1614,2696,1594,2686,1594,2686,1614xe" filled="true" fillcolor="#000000" stroked="false">
                <v:path arrowok="t"/>
                <v:fill type="solid"/>
              </v:shape>
            </v:group>
            <v:group style="position:absolute;left:2686;top:1614;width:10;height:20" coordorigin="2686,1614" coordsize="10,20">
              <v:shape style="position:absolute;left:2686;top:1614;width:10;height:20" coordorigin="2686,1614" coordsize="10,20" path="m2686,1633l2696,1633,2696,1614,2686,1614,2686,1633xe" filled="true" fillcolor="#000000" stroked="false">
                <v:path arrowok="t"/>
                <v:fill type="solid"/>
              </v:shape>
            </v:group>
            <v:group style="position:absolute;left:2686;top:1633;width:10;height:20" coordorigin="2686,1633" coordsize="10,20">
              <v:shape style="position:absolute;left:2686;top:1633;width:10;height:20" coordorigin="2686,1633" coordsize="10,20" path="m2686,1652l2696,1652,2696,1633,2686,1633,2686,1652xe" filled="true" fillcolor="#000000" stroked="false">
                <v:path arrowok="t"/>
                <v:fill type="solid"/>
              </v:shape>
            </v:group>
            <v:group style="position:absolute;left:2686;top:1652;width:10;height:20" coordorigin="2686,1652" coordsize="10,20">
              <v:shape style="position:absolute;left:2686;top:1652;width:10;height:20" coordorigin="2686,1652" coordsize="10,20" path="m2686,1671l2696,1671,2696,1652,2686,1652,2686,1671xe" filled="true" fillcolor="#000000" stroked="false">
                <v:path arrowok="t"/>
                <v:fill type="solid"/>
              </v:shape>
            </v:group>
            <v:group style="position:absolute;left:2686;top:1671;width:10;height:20" coordorigin="2686,1671" coordsize="10,20">
              <v:shape style="position:absolute;left:2686;top:1671;width:10;height:20" coordorigin="2686,1671" coordsize="10,20" path="m2686,1690l2696,1690,2696,1671,2686,1671,2686,1690xe" filled="true" fillcolor="#000000" stroked="false">
                <v:path arrowok="t"/>
                <v:fill type="solid"/>
              </v:shape>
            </v:group>
            <v:group style="position:absolute;left:4191;top:1460;width:10;height:20" coordorigin="4191,1460" coordsize="10,20">
              <v:shape style="position:absolute;left:4191;top:1460;width:10;height:20" coordorigin="4191,1460" coordsize="10,20" path="m4191,1479l4201,1479,4201,1460,4191,1460,4191,1479xe" filled="true" fillcolor="#000000" stroked="false">
                <v:path arrowok="t"/>
                <v:fill type="solid"/>
              </v:shape>
            </v:group>
            <v:group style="position:absolute;left:4191;top:1479;width:10;height:20" coordorigin="4191,1479" coordsize="10,20">
              <v:shape style="position:absolute;left:4191;top:1479;width:10;height:20" coordorigin="4191,1479" coordsize="10,20" path="m4191,1498l4201,1498,4201,1479,4191,1479,4191,1498xe" filled="true" fillcolor="#000000" stroked="false">
                <v:path arrowok="t"/>
                <v:fill type="solid"/>
              </v:shape>
            </v:group>
            <v:group style="position:absolute;left:4191;top:1498;width:10;height:20" coordorigin="4191,1498" coordsize="10,20">
              <v:shape style="position:absolute;left:4191;top:1498;width:10;height:20" coordorigin="4191,1498" coordsize="10,20" path="m4191,1518l4201,1518,4201,1498,4191,1498,4191,1518xe" filled="true" fillcolor="#000000" stroked="false">
                <v:path arrowok="t"/>
                <v:fill type="solid"/>
              </v:shape>
            </v:group>
            <v:group style="position:absolute;left:4191;top:1518;width:10;height:20" coordorigin="4191,1518" coordsize="10,20">
              <v:shape style="position:absolute;left:4191;top:1518;width:10;height:20" coordorigin="4191,1518" coordsize="10,20" path="m4191,1537l4201,1537,4201,1518,4191,1518,4191,1537xe" filled="true" fillcolor="#000000" stroked="false">
                <v:path arrowok="t"/>
                <v:fill type="solid"/>
              </v:shape>
            </v:group>
            <v:group style="position:absolute;left:4191;top:1537;width:10;height:20" coordorigin="4191,1537" coordsize="10,20">
              <v:shape style="position:absolute;left:4191;top:1537;width:10;height:20" coordorigin="4191,1537" coordsize="10,20" path="m4191,1556l4201,1556,4201,1537,4191,1537,4191,1556xe" filled="true" fillcolor="#000000" stroked="false">
                <v:path arrowok="t"/>
                <v:fill type="solid"/>
              </v:shape>
            </v:group>
            <v:group style="position:absolute;left:4191;top:1556;width:10;height:20" coordorigin="4191,1556" coordsize="10,20">
              <v:shape style="position:absolute;left:4191;top:1556;width:10;height:20" coordorigin="4191,1556" coordsize="10,20" path="m4191,1575l4201,1575,4201,1556,4191,1556,4191,1575xe" filled="true" fillcolor="#000000" stroked="false">
                <v:path arrowok="t"/>
                <v:fill type="solid"/>
              </v:shape>
            </v:group>
            <v:group style="position:absolute;left:4191;top:1575;width:10;height:20" coordorigin="4191,1575" coordsize="10,20">
              <v:shape style="position:absolute;left:4191;top:1575;width:10;height:20" coordorigin="4191,1575" coordsize="10,20" path="m4191,1594l4201,1594,4201,1575,4191,1575,4191,1594xe" filled="true" fillcolor="#000000" stroked="false">
                <v:path arrowok="t"/>
                <v:fill type="solid"/>
              </v:shape>
            </v:group>
            <v:group style="position:absolute;left:4191;top:1594;width:10;height:20" coordorigin="4191,1594" coordsize="10,20">
              <v:shape style="position:absolute;left:4191;top:1594;width:10;height:20" coordorigin="4191,1594" coordsize="10,20" path="m4191,1614l4201,1614,4201,1594,4191,1594,4191,1614xe" filled="true" fillcolor="#000000" stroked="false">
                <v:path arrowok="t"/>
                <v:fill type="solid"/>
              </v:shape>
            </v:group>
            <v:group style="position:absolute;left:4191;top:1614;width:10;height:20" coordorigin="4191,1614" coordsize="10,20">
              <v:shape style="position:absolute;left:4191;top:1614;width:10;height:20" coordorigin="4191,1614" coordsize="10,20" path="m4191,1633l4201,1633,4201,1614,4191,1614,4191,1633xe" filled="true" fillcolor="#000000" stroked="false">
                <v:path arrowok="t"/>
                <v:fill type="solid"/>
              </v:shape>
            </v:group>
            <v:group style="position:absolute;left:4191;top:1633;width:10;height:20" coordorigin="4191,1633" coordsize="10,20">
              <v:shape style="position:absolute;left:4191;top:1633;width:10;height:20" coordorigin="4191,1633" coordsize="10,20" path="m4191,1652l4201,1652,4201,1633,4191,1633,4191,1652xe" filled="true" fillcolor="#000000" stroked="false">
                <v:path arrowok="t"/>
                <v:fill type="solid"/>
              </v:shape>
            </v:group>
            <v:group style="position:absolute;left:4191;top:1652;width:10;height:20" coordorigin="4191,1652" coordsize="10,20">
              <v:shape style="position:absolute;left:4191;top:1652;width:10;height:20" coordorigin="4191,1652" coordsize="10,20" path="m4191,1671l4201,1671,4201,1652,4191,1652,4191,1671xe" filled="true" fillcolor="#000000" stroked="false">
                <v:path arrowok="t"/>
                <v:fill type="solid"/>
              </v:shape>
            </v:group>
            <v:group style="position:absolute;left:4191;top:1671;width:10;height:20" coordorigin="4191,1671" coordsize="10,20">
              <v:shape style="position:absolute;left:4191;top:1671;width:10;height:20" coordorigin="4191,1671" coordsize="10,20" path="m4191,1690l4201,1690,4201,1671,4191,1671,4191,1690xe" filled="true" fillcolor="#000000" stroked="false">
                <v:path arrowok="t"/>
                <v:fill type="solid"/>
              </v:shape>
            </v:group>
            <v:group style="position:absolute;left:4191;top:1690;width:10;height:20" coordorigin="4191,1690" coordsize="10,20">
              <v:shape style="position:absolute;left:4191;top:1690;width:10;height:20" coordorigin="4191,1690" coordsize="10,20" path="m4191,1710l4201,1710,4201,1690,4191,1690,4191,1710xe" filled="true" fillcolor="#000000" stroked="false">
                <v:path arrowok="t"/>
                <v:fill type="solid"/>
              </v:shape>
            </v:group>
            <v:group style="position:absolute;left:4191;top:1710;width:10;height:20" coordorigin="4191,1710" coordsize="10,20">
              <v:shape style="position:absolute;left:4191;top:1710;width:10;height:20" coordorigin="4191,1710" coordsize="10,20" path="m4191,1729l4201,1729,4201,1710,4191,1710,4191,1729xe" filled="true" fillcolor="#000000" stroked="false">
                <v:path arrowok="t"/>
                <v:fill type="solid"/>
              </v:shape>
            </v:group>
            <v:group style="position:absolute;left:4191;top:1729;width:10;height:20" coordorigin="4191,1729" coordsize="10,20">
              <v:shape style="position:absolute;left:4191;top:1729;width:10;height:20" coordorigin="4191,1729" coordsize="10,20" path="m4191,1748l4201,1748,4201,1729,4191,1729,4191,1748xe" filled="true" fillcolor="#000000" stroked="false">
                <v:path arrowok="t"/>
                <v:fill type="solid"/>
              </v:shape>
            </v:group>
            <v:group style="position:absolute;left:4191;top:1748;width:10;height:20" coordorigin="4191,1748" coordsize="10,20">
              <v:shape style="position:absolute;left:4191;top:1748;width:10;height:20" coordorigin="4191,1748" coordsize="10,20" path="m4191,1767l4201,1767,4201,1748,4191,1748,4191,1767xe" filled="true" fillcolor="#000000" stroked="false">
                <v:path arrowok="t"/>
                <v:fill type="solid"/>
              </v:shape>
            </v:group>
            <v:group style="position:absolute;left:4191;top:1767;width:10;height:20" coordorigin="4191,1767" coordsize="10,20">
              <v:shape style="position:absolute;left:4191;top:1767;width:10;height:20" coordorigin="4191,1767" coordsize="10,20" path="m4191,1786l4201,1786,4201,1767,4191,1767,4191,1786xe" filled="true" fillcolor="#000000" stroked="false">
                <v:path arrowok="t"/>
                <v:fill type="solid"/>
              </v:shape>
            </v:group>
            <v:group style="position:absolute;left:5708;top:1460;width:10;height:20" coordorigin="5708,1460" coordsize="10,20">
              <v:shape style="position:absolute;left:5708;top:1460;width:10;height:20" coordorigin="5708,1460" coordsize="10,20" path="m5708,1479l5718,1479,5718,1460,5708,1460,5708,1479xe" filled="true" fillcolor="#000000" stroked="false">
                <v:path arrowok="t"/>
                <v:fill type="solid"/>
              </v:shape>
            </v:group>
            <v:group style="position:absolute;left:5708;top:1479;width:10;height:20" coordorigin="5708,1479" coordsize="10,20">
              <v:shape style="position:absolute;left:5708;top:1479;width:10;height:20" coordorigin="5708,1479" coordsize="10,20" path="m5708,1498l5718,1498,5718,1479,5708,1479,5708,1498xe" filled="true" fillcolor="#000000" stroked="false">
                <v:path arrowok="t"/>
                <v:fill type="solid"/>
              </v:shape>
            </v:group>
            <v:group style="position:absolute;left:5708;top:1498;width:10;height:20" coordorigin="5708,1498" coordsize="10,20">
              <v:shape style="position:absolute;left:5708;top:1498;width:10;height:20" coordorigin="5708,1498" coordsize="10,20" path="m5708,1518l5718,1518,5718,1498,5708,1498,5708,1518xe" filled="true" fillcolor="#000000" stroked="false">
                <v:path arrowok="t"/>
                <v:fill type="solid"/>
              </v:shape>
            </v:group>
            <v:group style="position:absolute;left:5708;top:1518;width:10;height:20" coordorigin="5708,1518" coordsize="10,20">
              <v:shape style="position:absolute;left:5708;top:1518;width:10;height:20" coordorigin="5708,1518" coordsize="10,20" path="m5708,1537l5718,1537,5718,1518,5708,1518,5708,1537xe" filled="true" fillcolor="#000000" stroked="false">
                <v:path arrowok="t"/>
                <v:fill type="solid"/>
              </v:shape>
            </v:group>
            <v:group style="position:absolute;left:5708;top:1537;width:10;height:20" coordorigin="5708,1537" coordsize="10,20">
              <v:shape style="position:absolute;left:5708;top:1537;width:10;height:20" coordorigin="5708,1537" coordsize="10,20" path="m5708,1556l5718,1556,5718,1537,5708,1537,5708,1556xe" filled="true" fillcolor="#000000" stroked="false">
                <v:path arrowok="t"/>
                <v:fill type="solid"/>
              </v:shape>
            </v:group>
            <v:group style="position:absolute;left:5708;top:1556;width:10;height:20" coordorigin="5708,1556" coordsize="10,20">
              <v:shape style="position:absolute;left:5708;top:1556;width:10;height:20" coordorigin="5708,1556" coordsize="10,20" path="m5708,1575l5718,1575,5718,1556,5708,1556,5708,1575xe" filled="true" fillcolor="#000000" stroked="false">
                <v:path arrowok="t"/>
                <v:fill type="solid"/>
              </v:shape>
            </v:group>
            <v:group style="position:absolute;left:5708;top:1575;width:10;height:20" coordorigin="5708,1575" coordsize="10,20">
              <v:shape style="position:absolute;left:5708;top:1575;width:10;height:20" coordorigin="5708,1575" coordsize="10,20" path="m5708,1594l5718,1594,5718,1575,5708,1575,5708,1594xe" filled="true" fillcolor="#000000" stroked="false">
                <v:path arrowok="t"/>
                <v:fill type="solid"/>
              </v:shape>
            </v:group>
            <v:group style="position:absolute;left:5708;top:1594;width:10;height:20" coordorigin="5708,1594" coordsize="10,20">
              <v:shape style="position:absolute;left:5708;top:1594;width:10;height:20" coordorigin="5708,1594" coordsize="10,20" path="m5708,1614l5718,1614,5718,1594,5708,1594,5708,1614xe" filled="true" fillcolor="#000000" stroked="false">
                <v:path arrowok="t"/>
                <v:fill type="solid"/>
              </v:shape>
            </v:group>
            <v:group style="position:absolute;left:5708;top:1614;width:10;height:20" coordorigin="5708,1614" coordsize="10,20">
              <v:shape style="position:absolute;left:5708;top:1614;width:10;height:20" coordorigin="5708,1614" coordsize="10,20" path="m5708,1633l5718,1633,5718,1614,5708,1614,5708,1633xe" filled="true" fillcolor="#000000" stroked="false">
                <v:path arrowok="t"/>
                <v:fill type="solid"/>
              </v:shape>
            </v:group>
            <v:group style="position:absolute;left:5708;top:1633;width:10;height:20" coordorigin="5708,1633" coordsize="10,20">
              <v:shape style="position:absolute;left:5708;top:1633;width:10;height:20" coordorigin="5708,1633" coordsize="10,20" path="m5708,1652l5718,1652,5718,1633,5708,1633,5708,1652xe" filled="true" fillcolor="#000000" stroked="false">
                <v:path arrowok="t"/>
                <v:fill type="solid"/>
              </v:shape>
            </v:group>
            <v:group style="position:absolute;left:5708;top:1652;width:10;height:20" coordorigin="5708,1652" coordsize="10,20">
              <v:shape style="position:absolute;left:5708;top:1652;width:10;height:20" coordorigin="5708,1652" coordsize="10,20" path="m5708,1671l5718,1671,5718,1652,5708,1652,5708,1671xe" filled="true" fillcolor="#000000" stroked="false">
                <v:path arrowok="t"/>
                <v:fill type="solid"/>
              </v:shape>
            </v:group>
            <v:group style="position:absolute;left:5708;top:1671;width:10;height:20" coordorigin="5708,1671" coordsize="10,20">
              <v:shape style="position:absolute;left:5708;top:1671;width:10;height:20" coordorigin="5708,1671" coordsize="10,20" path="m5708,1690l5718,1690,5718,1671,5708,1671,5708,1690xe" filled="true" fillcolor="#000000" stroked="false">
                <v:path arrowok="t"/>
                <v:fill type="solid"/>
              </v:shape>
            </v:group>
            <v:group style="position:absolute;left:5708;top:1690;width:10;height:20" coordorigin="5708,1690" coordsize="10,20">
              <v:shape style="position:absolute;left:5708;top:1690;width:10;height:20" coordorigin="5708,1690" coordsize="10,20" path="m5708,1710l5718,1710,5718,1690,5708,1690,5708,1710xe" filled="true" fillcolor="#000000" stroked="false">
                <v:path arrowok="t"/>
                <v:fill type="solid"/>
              </v:shape>
            </v:group>
            <v:group style="position:absolute;left:5708;top:1710;width:10;height:20" coordorigin="5708,1710" coordsize="10,20">
              <v:shape style="position:absolute;left:5708;top:1710;width:10;height:20" coordorigin="5708,1710" coordsize="10,20" path="m5708,1729l5718,1729,5718,1710,5708,1710,5708,1729xe" filled="true" fillcolor="#000000" stroked="false">
                <v:path arrowok="t"/>
                <v:fill type="solid"/>
              </v:shape>
            </v:group>
            <v:group style="position:absolute;left:5708;top:1729;width:10;height:20" coordorigin="5708,1729" coordsize="10,20">
              <v:shape style="position:absolute;left:5708;top:1729;width:10;height:20" coordorigin="5708,1729" coordsize="10,20" path="m5708,1748l5718,1748,5718,1729,5708,1729,5708,1748xe" filled="true" fillcolor="#000000" stroked="false">
                <v:path arrowok="t"/>
                <v:fill type="solid"/>
              </v:shape>
            </v:group>
            <v:group style="position:absolute;left:5708;top:1748;width:10;height:20" coordorigin="5708,1748" coordsize="10,20">
              <v:shape style="position:absolute;left:5708;top:1748;width:10;height:20" coordorigin="5708,1748" coordsize="10,20" path="m5708,1767l5718,1767,5718,1748,5708,1748,5708,1767xe" filled="true" fillcolor="#000000" stroked="false">
                <v:path arrowok="t"/>
                <v:fill type="solid"/>
              </v:shape>
            </v:group>
            <v:group style="position:absolute;left:5708;top:1767;width:10;height:20" coordorigin="5708,1767" coordsize="10,20">
              <v:shape style="position:absolute;left:5708;top:1767;width:10;height:20" coordorigin="5708,1767" coordsize="10,20" path="m5708,1786l5718,1786,5718,1767,5708,1767,5708,1786xe" filled="true" fillcolor="#000000" stroked="false">
                <v:path arrowok="t"/>
                <v:fill type="solid"/>
              </v:shape>
            </v:group>
            <v:group style="position:absolute;left:6585;top:1460;width:10;height:20" coordorigin="6585,1460" coordsize="10,20">
              <v:shape style="position:absolute;left:6585;top:1460;width:10;height:20" coordorigin="6585,1460" coordsize="10,20" path="m6585,1479l6594,1479,6594,1460,6585,1460,6585,1479xe" filled="true" fillcolor="#000000" stroked="false">
                <v:path arrowok="t"/>
                <v:fill type="solid"/>
              </v:shape>
            </v:group>
            <v:group style="position:absolute;left:6585;top:1479;width:10;height:20" coordorigin="6585,1479" coordsize="10,20">
              <v:shape style="position:absolute;left:6585;top:1479;width:10;height:20" coordorigin="6585,1479" coordsize="10,20" path="m6585,1498l6594,1498,6594,1479,6585,1479,6585,1498xe" filled="true" fillcolor="#000000" stroked="false">
                <v:path arrowok="t"/>
                <v:fill type="solid"/>
              </v:shape>
            </v:group>
            <v:group style="position:absolute;left:6585;top:1498;width:10;height:20" coordorigin="6585,1498" coordsize="10,20">
              <v:shape style="position:absolute;left:6585;top:1498;width:10;height:20" coordorigin="6585,1498" coordsize="10,20" path="m6585,1518l6594,1518,6594,1498,6585,1498,6585,1518xe" filled="true" fillcolor="#000000" stroked="false">
                <v:path arrowok="t"/>
                <v:fill type="solid"/>
              </v:shape>
            </v:group>
            <v:group style="position:absolute;left:6585;top:1518;width:10;height:20" coordorigin="6585,1518" coordsize="10,20">
              <v:shape style="position:absolute;left:6585;top:1518;width:10;height:20" coordorigin="6585,1518" coordsize="10,20" path="m6585,1537l6594,1537,6594,1518,6585,1518,6585,1537xe" filled="true" fillcolor="#000000" stroked="false">
                <v:path arrowok="t"/>
                <v:fill type="solid"/>
              </v:shape>
            </v:group>
            <v:group style="position:absolute;left:6585;top:1537;width:10;height:20" coordorigin="6585,1537" coordsize="10,20">
              <v:shape style="position:absolute;left:6585;top:1537;width:10;height:20" coordorigin="6585,1537" coordsize="10,20" path="m6585,1556l6594,1556,6594,1537,6585,1537,6585,1556xe" filled="true" fillcolor="#000000" stroked="false">
                <v:path arrowok="t"/>
                <v:fill type="solid"/>
              </v:shape>
            </v:group>
            <v:group style="position:absolute;left:6585;top:1556;width:10;height:20" coordorigin="6585,1556" coordsize="10,20">
              <v:shape style="position:absolute;left:6585;top:1556;width:10;height:20" coordorigin="6585,1556" coordsize="10,20" path="m6585,1575l6594,1575,6594,1556,6585,1556,6585,1575xe" filled="true" fillcolor="#000000" stroked="false">
                <v:path arrowok="t"/>
                <v:fill type="solid"/>
              </v:shape>
            </v:group>
            <v:group style="position:absolute;left:6585;top:1575;width:10;height:20" coordorigin="6585,1575" coordsize="10,20">
              <v:shape style="position:absolute;left:6585;top:1575;width:10;height:20" coordorigin="6585,1575" coordsize="10,20" path="m6585,1594l6594,1594,6594,1575,6585,1575,6585,1594xe" filled="true" fillcolor="#000000" stroked="false">
                <v:path arrowok="t"/>
                <v:fill type="solid"/>
              </v:shape>
            </v:group>
            <v:group style="position:absolute;left:6585;top:1594;width:10;height:20" coordorigin="6585,1594" coordsize="10,20">
              <v:shape style="position:absolute;left:6585;top:1594;width:10;height:20" coordorigin="6585,1594" coordsize="10,20" path="m6585,1614l6594,1614,6594,1594,6585,1594,6585,1614xe" filled="true" fillcolor="#000000" stroked="false">
                <v:path arrowok="t"/>
                <v:fill type="solid"/>
              </v:shape>
            </v:group>
            <v:group style="position:absolute;left:6585;top:1614;width:10;height:20" coordorigin="6585,1614" coordsize="10,20">
              <v:shape style="position:absolute;left:6585;top:1614;width:10;height:20" coordorigin="6585,1614" coordsize="10,20" path="m6585,1633l6594,1633,6594,1614,6585,1614,6585,1633xe" filled="true" fillcolor="#000000" stroked="false">
                <v:path arrowok="t"/>
                <v:fill type="solid"/>
              </v:shape>
            </v:group>
            <v:group style="position:absolute;left:6585;top:1633;width:10;height:20" coordorigin="6585,1633" coordsize="10,20">
              <v:shape style="position:absolute;left:6585;top:1633;width:10;height:20" coordorigin="6585,1633" coordsize="10,20" path="m6585,1652l6594,1652,6594,1633,6585,1633,6585,1652xe" filled="true" fillcolor="#000000" stroked="false">
                <v:path arrowok="t"/>
                <v:fill type="solid"/>
              </v:shape>
            </v:group>
            <v:group style="position:absolute;left:6585;top:1652;width:10;height:20" coordorigin="6585,1652" coordsize="10,20">
              <v:shape style="position:absolute;left:6585;top:1652;width:10;height:20" coordorigin="6585,1652" coordsize="10,20" path="m6585,1671l6594,1671,6594,1652,6585,1652,6585,1671xe" filled="true" fillcolor="#000000" stroked="false">
                <v:path arrowok="t"/>
                <v:fill type="solid"/>
              </v:shape>
            </v:group>
            <v:group style="position:absolute;left:6585;top:1671;width:10;height:20" coordorigin="6585,1671" coordsize="10,20">
              <v:shape style="position:absolute;left:6585;top:1671;width:10;height:20" coordorigin="6585,1671" coordsize="10,20" path="m6585,1690l6594,1690,6594,1671,6585,1671,6585,1690xe" filled="true" fillcolor="#000000" stroked="false">
                <v:path arrowok="t"/>
                <v:fill type="solid"/>
              </v:shape>
            </v:group>
            <v:group style="position:absolute;left:6585;top:1690;width:10;height:20" coordorigin="6585,1690" coordsize="10,20">
              <v:shape style="position:absolute;left:6585;top:1690;width:10;height:20" coordorigin="6585,1690" coordsize="10,20" path="m6585,1710l6594,1710,6594,1690,6585,1690,6585,1710xe" filled="true" fillcolor="#000000" stroked="false">
                <v:path arrowok="t"/>
                <v:fill type="solid"/>
              </v:shape>
            </v:group>
            <v:group style="position:absolute;left:6585;top:1710;width:10;height:20" coordorigin="6585,1710" coordsize="10,20">
              <v:shape style="position:absolute;left:6585;top:1710;width:10;height:20" coordorigin="6585,1710" coordsize="10,20" path="m6585,1729l6594,1729,6594,1710,6585,1710,6585,1729xe" filled="true" fillcolor="#000000" stroked="false">
                <v:path arrowok="t"/>
                <v:fill type="solid"/>
              </v:shape>
            </v:group>
            <v:group style="position:absolute;left:6585;top:1729;width:10;height:20" coordorigin="6585,1729" coordsize="10,20">
              <v:shape style="position:absolute;left:6585;top:1729;width:10;height:20" coordorigin="6585,1729" coordsize="10,20" path="m6585,1748l6594,1748,6594,1729,6585,1729,6585,1748xe" filled="true" fillcolor="#000000" stroked="false">
                <v:path arrowok="t"/>
                <v:fill type="solid"/>
              </v:shape>
            </v:group>
            <v:group style="position:absolute;left:6585;top:1748;width:10;height:20" coordorigin="6585,1748" coordsize="10,20">
              <v:shape style="position:absolute;left:6585;top:1748;width:10;height:20" coordorigin="6585,1748" coordsize="10,20" path="m6585,1767l6594,1767,6594,1748,6585,1748,6585,1767xe" filled="true" fillcolor="#000000" stroked="false">
                <v:path arrowok="t"/>
                <v:fill type="solid"/>
              </v:shape>
            </v:group>
            <v:group style="position:absolute;left:6585;top:1767;width:10;height:20" coordorigin="6585,1767" coordsize="10,20">
              <v:shape style="position:absolute;left:6585;top:1767;width:10;height:20" coordorigin="6585,1767" coordsize="10,20" path="m6585,1786l6594,1786,6594,1767,6585,1767,6585,1786xe" filled="true" fillcolor="#000000" stroked="false">
                <v:path arrowok="t"/>
                <v:fill type="solid"/>
              </v:shape>
              <v:shape style="position:absolute;left:1594;top:1690;width:1111;height:110" type="#_x0000_t75" stroked="false">
                <v:imagedata r:id="rId1131" o:title=""/>
              </v:shape>
              <v:shape style="position:absolute;left:2681;top:1786;width:1520;height:14" type="#_x0000_t75" stroked="false">
                <v:imagedata r:id="rId1132" o:title=""/>
              </v:shape>
              <v:shape style="position:absolute;left:4187;top:1786;width:1531;height:14" type="#_x0000_t75" stroked="false">
                <v:imagedata r:id="rId1122" o:title=""/>
              </v:shape>
              <v:shape style="position:absolute;left:5703;top:1786;width:891;height:14" type="#_x0000_t75" stroked="false">
                <v:imagedata r:id="rId1123" o:title=""/>
              </v:shape>
              <v:shape style="position:absolute;left:6580;top:1786;width:1618;height:14" type="#_x0000_t75" stroked="false">
                <v:imagedata r:id="rId1124" o:title=""/>
              </v:shape>
              <v:shape style="position:absolute;left:8183;top:1786;width:1498;height:14" type="#_x0000_t75" stroked="false">
                <v:imagedata r:id="rId1133" o:title=""/>
              </v:shape>
              <v:shape style="position:absolute;left:9667;top:1791;width:931;height:10" type="#_x0000_t75" stroked="false">
                <v:imagedata r:id="rId1119" o:title=""/>
              </v:shape>
            </v:group>
            <v:group style="position:absolute;left:2686;top:1801;width:10;height:20" coordorigin="2686,1801" coordsize="10,20">
              <v:shape style="position:absolute;left:2686;top:1801;width:10;height:20" coordorigin="2686,1801" coordsize="10,20" path="m2686,1820l2696,1820,2696,1801,2686,1801,2686,1820xe" filled="true" fillcolor="#000000" stroked="false">
                <v:path arrowok="t"/>
                <v:fill type="solid"/>
              </v:shape>
            </v:group>
            <v:group style="position:absolute;left:2686;top:1820;width:10;height:20" coordorigin="2686,1820" coordsize="10,20">
              <v:shape style="position:absolute;left:2686;top:1820;width:10;height:20" coordorigin="2686,1820" coordsize="10,20" path="m2686,1839l2696,1839,2696,1820,2686,1820,2686,1839xe" filled="true" fillcolor="#000000" stroked="false">
                <v:path arrowok="t"/>
                <v:fill type="solid"/>
              </v:shape>
            </v:group>
            <v:group style="position:absolute;left:2686;top:1839;width:10;height:20" coordorigin="2686,1839" coordsize="10,20">
              <v:shape style="position:absolute;left:2686;top:1839;width:10;height:20" coordorigin="2686,1839" coordsize="10,20" path="m2686,1858l2696,1858,2696,1839,2686,1839,2686,1858xe" filled="true" fillcolor="#000000" stroked="false">
                <v:path arrowok="t"/>
                <v:fill type="solid"/>
              </v:shape>
            </v:group>
            <v:group style="position:absolute;left:2686;top:1858;width:10;height:20" coordorigin="2686,1858" coordsize="10,20">
              <v:shape style="position:absolute;left:2686;top:1858;width:10;height:20" coordorigin="2686,1858" coordsize="10,20" path="m2686,1878l2696,1878,2696,1858,2686,1858,2686,1878xe" filled="true" fillcolor="#000000" stroked="false">
                <v:path arrowok="t"/>
                <v:fill type="solid"/>
              </v:shape>
            </v:group>
            <v:group style="position:absolute;left:2686;top:1878;width:10;height:20" coordorigin="2686,1878" coordsize="10,20">
              <v:shape style="position:absolute;left:2686;top:1878;width:10;height:20" coordorigin="2686,1878" coordsize="10,20" path="m2686,1897l2696,1897,2696,1878,2686,1878,2686,1897xe" filled="true" fillcolor="#000000" stroked="false">
                <v:path arrowok="t"/>
                <v:fill type="solid"/>
              </v:shape>
            </v:group>
            <v:group style="position:absolute;left:2686;top:1897;width:10;height:20" coordorigin="2686,1897" coordsize="10,20">
              <v:shape style="position:absolute;left:2686;top:1897;width:10;height:20" coordorigin="2686,1897" coordsize="10,20" path="m2686,1916l2696,1916,2696,1897,2686,1897,2686,1916xe" filled="true" fillcolor="#000000" stroked="false">
                <v:path arrowok="t"/>
                <v:fill type="solid"/>
              </v:shape>
            </v:group>
            <v:group style="position:absolute;left:2686;top:1916;width:10;height:20" coordorigin="2686,1916" coordsize="10,20">
              <v:shape style="position:absolute;left:2686;top:1916;width:10;height:20" coordorigin="2686,1916" coordsize="10,20" path="m2686,1935l2696,1935,2696,1916,2686,1916,2686,1935xe" filled="true" fillcolor="#000000" stroked="false">
                <v:path arrowok="t"/>
                <v:fill type="solid"/>
              </v:shape>
            </v:group>
            <v:group style="position:absolute;left:2686;top:1935;width:10;height:20" coordorigin="2686,1935" coordsize="10,20">
              <v:shape style="position:absolute;left:2686;top:1935;width:10;height:20" coordorigin="2686,1935" coordsize="10,20" path="m2686,1954l2696,1954,2696,1935,2686,1935,2686,1954xe" filled="true" fillcolor="#000000" stroked="false">
                <v:path arrowok="t"/>
                <v:fill type="solid"/>
              </v:shape>
            </v:group>
            <v:group style="position:absolute;left:2686;top:1954;width:10;height:20" coordorigin="2686,1954" coordsize="10,20">
              <v:shape style="position:absolute;left:2686;top:1954;width:10;height:20" coordorigin="2686,1954" coordsize="10,20" path="m2686,1974l2696,1974,2696,1954,2686,1954,2686,1974xe" filled="true" fillcolor="#000000" stroked="false">
                <v:path arrowok="t"/>
                <v:fill type="solid"/>
              </v:shape>
            </v:group>
            <v:group style="position:absolute;left:2686;top:1974;width:10;height:20" coordorigin="2686,1974" coordsize="10,20">
              <v:shape style="position:absolute;left:2686;top:1974;width:10;height:20" coordorigin="2686,1974" coordsize="10,20" path="m2686,1993l2696,1993,2696,1974,2686,1974,2686,1993xe" filled="true" fillcolor="#000000" stroked="false">
                <v:path arrowok="t"/>
                <v:fill type="solid"/>
              </v:shape>
            </v:group>
            <v:group style="position:absolute;left:2686;top:1993;width:10;height:20" coordorigin="2686,1993" coordsize="10,20">
              <v:shape style="position:absolute;left:2686;top:1993;width:10;height:20" coordorigin="2686,1993" coordsize="10,20" path="m2686,2012l2696,2012,2696,1993,2686,1993,2686,2012xe" filled="true" fillcolor="#000000" stroked="false">
                <v:path arrowok="t"/>
                <v:fill type="solid"/>
              </v:shape>
            </v:group>
            <v:group style="position:absolute;left:2686;top:2012;width:10;height:20" coordorigin="2686,2012" coordsize="10,20">
              <v:shape style="position:absolute;left:2686;top:2012;width:10;height:20" coordorigin="2686,2012" coordsize="10,20" path="m2686,2031l2696,2031,2696,2012,2686,2012,2686,2031xe" filled="true" fillcolor="#000000" stroked="false">
                <v:path arrowok="t"/>
                <v:fill type="solid"/>
              </v:shape>
            </v:group>
            <v:group style="position:absolute;left:4191;top:1801;width:10;height:20" coordorigin="4191,1801" coordsize="10,20">
              <v:shape style="position:absolute;left:4191;top:1801;width:10;height:20" coordorigin="4191,1801" coordsize="10,20" path="m4191,1820l4201,1820,4201,1801,4191,1801,4191,1820xe" filled="true" fillcolor="#000000" stroked="false">
                <v:path arrowok="t"/>
                <v:fill type="solid"/>
              </v:shape>
            </v:group>
            <v:group style="position:absolute;left:4191;top:1820;width:10;height:20" coordorigin="4191,1820" coordsize="10,20">
              <v:shape style="position:absolute;left:4191;top:1820;width:10;height:20" coordorigin="4191,1820" coordsize="10,20" path="m4191,1839l4201,1839,4201,1820,4191,1820,4191,1839xe" filled="true" fillcolor="#000000" stroked="false">
                <v:path arrowok="t"/>
                <v:fill type="solid"/>
              </v:shape>
            </v:group>
            <v:group style="position:absolute;left:4191;top:1839;width:10;height:20" coordorigin="4191,1839" coordsize="10,20">
              <v:shape style="position:absolute;left:4191;top:1839;width:10;height:20" coordorigin="4191,1839" coordsize="10,20" path="m4191,1858l4201,1858,4201,1839,4191,1839,4191,1858xe" filled="true" fillcolor="#000000" stroked="false">
                <v:path arrowok="t"/>
                <v:fill type="solid"/>
              </v:shape>
            </v:group>
            <v:group style="position:absolute;left:4191;top:1858;width:10;height:20" coordorigin="4191,1858" coordsize="10,20">
              <v:shape style="position:absolute;left:4191;top:1858;width:10;height:20" coordorigin="4191,1858" coordsize="10,20" path="m4191,1878l4201,1878,4201,1858,4191,1858,4191,1878xe" filled="true" fillcolor="#000000" stroked="false">
                <v:path arrowok="t"/>
                <v:fill type="solid"/>
              </v:shape>
            </v:group>
            <v:group style="position:absolute;left:4191;top:1878;width:10;height:20" coordorigin="4191,1878" coordsize="10,20">
              <v:shape style="position:absolute;left:4191;top:1878;width:10;height:20" coordorigin="4191,1878" coordsize="10,20" path="m4191,1897l4201,1897,4201,1878,4191,1878,4191,1897xe" filled="true" fillcolor="#000000" stroked="false">
                <v:path arrowok="t"/>
                <v:fill type="solid"/>
              </v:shape>
            </v:group>
            <v:group style="position:absolute;left:4191;top:1897;width:10;height:20" coordorigin="4191,1897" coordsize="10,20">
              <v:shape style="position:absolute;left:4191;top:1897;width:10;height:20" coordorigin="4191,1897" coordsize="10,20" path="m4191,1916l4201,1916,4201,1897,4191,1897,4191,1916xe" filled="true" fillcolor="#000000" stroked="false">
                <v:path arrowok="t"/>
                <v:fill type="solid"/>
              </v:shape>
            </v:group>
            <v:group style="position:absolute;left:4191;top:1916;width:10;height:20" coordorigin="4191,1916" coordsize="10,20">
              <v:shape style="position:absolute;left:4191;top:1916;width:10;height:20" coordorigin="4191,1916" coordsize="10,20" path="m4191,1935l4201,1935,4201,1916,4191,1916,4191,1935xe" filled="true" fillcolor="#000000" stroked="false">
                <v:path arrowok="t"/>
                <v:fill type="solid"/>
              </v:shape>
            </v:group>
            <v:group style="position:absolute;left:4191;top:1935;width:10;height:20" coordorigin="4191,1935" coordsize="10,20">
              <v:shape style="position:absolute;left:4191;top:1935;width:10;height:20" coordorigin="4191,1935" coordsize="10,20" path="m4191,1954l4201,1954,4201,1935,4191,1935,4191,1954xe" filled="true" fillcolor="#000000" stroked="false">
                <v:path arrowok="t"/>
                <v:fill type="solid"/>
              </v:shape>
            </v:group>
            <v:group style="position:absolute;left:4191;top:1954;width:10;height:20" coordorigin="4191,1954" coordsize="10,20">
              <v:shape style="position:absolute;left:4191;top:1954;width:10;height:20" coordorigin="4191,1954" coordsize="10,20" path="m4191,1974l4201,1974,4201,1954,4191,1954,4191,1974xe" filled="true" fillcolor="#000000" stroked="false">
                <v:path arrowok="t"/>
                <v:fill type="solid"/>
              </v:shape>
            </v:group>
            <v:group style="position:absolute;left:4191;top:1974;width:10;height:20" coordorigin="4191,1974" coordsize="10,20">
              <v:shape style="position:absolute;left:4191;top:1974;width:10;height:20" coordorigin="4191,1974" coordsize="10,20" path="m4191,1993l4201,1993,4201,1974,4191,1974,4191,1993xe" filled="true" fillcolor="#000000" stroked="false">
                <v:path arrowok="t"/>
                <v:fill type="solid"/>
              </v:shape>
            </v:group>
            <v:group style="position:absolute;left:4191;top:1993;width:10;height:20" coordorigin="4191,1993" coordsize="10,20">
              <v:shape style="position:absolute;left:4191;top:1993;width:10;height:20" coordorigin="4191,1993" coordsize="10,20" path="m4191,2012l4201,2012,4201,1993,4191,1993,4191,2012xe" filled="true" fillcolor="#000000" stroked="false">
                <v:path arrowok="t"/>
                <v:fill type="solid"/>
              </v:shape>
            </v:group>
            <v:group style="position:absolute;left:4191;top:2012;width:10;height:20" coordorigin="4191,2012" coordsize="10,20">
              <v:shape style="position:absolute;left:4191;top:2012;width:10;height:20" coordorigin="4191,2012" coordsize="10,20" path="m4191,2031l4201,2031,4201,2012,4191,2012,4191,2031xe" filled="true" fillcolor="#000000" stroked="false">
                <v:path arrowok="t"/>
                <v:fill type="solid"/>
              </v:shape>
            </v:group>
            <v:group style="position:absolute;left:4191;top:2031;width:10;height:20" coordorigin="4191,2031" coordsize="10,20">
              <v:shape style="position:absolute;left:4191;top:2031;width:10;height:20" coordorigin="4191,2031" coordsize="10,20" path="m4191,2050l4201,2050,4201,2031,4191,2031,4191,2050xe" filled="true" fillcolor="#000000" stroked="false">
                <v:path arrowok="t"/>
                <v:fill type="solid"/>
              </v:shape>
            </v:group>
            <v:group style="position:absolute;left:4191;top:2050;width:10;height:20" coordorigin="4191,2050" coordsize="10,20">
              <v:shape style="position:absolute;left:4191;top:2050;width:10;height:20" coordorigin="4191,2050" coordsize="10,20" path="m4191,2070l4201,2070,4201,2050,4191,2050,4191,2070xe" filled="true" fillcolor="#000000" stroked="false">
                <v:path arrowok="t"/>
                <v:fill type="solid"/>
              </v:shape>
            </v:group>
            <v:group style="position:absolute;left:4191;top:2070;width:10;height:20" coordorigin="4191,2070" coordsize="10,20">
              <v:shape style="position:absolute;left:4191;top:2070;width:10;height:20" coordorigin="4191,2070" coordsize="10,20" path="m4191,2089l4201,2089,4201,2070,4191,2070,4191,2089xe" filled="true" fillcolor="#000000" stroked="false">
                <v:path arrowok="t"/>
                <v:fill type="solid"/>
              </v:shape>
            </v:group>
            <v:group style="position:absolute;left:4191;top:2089;width:10;height:20" coordorigin="4191,2089" coordsize="10,20">
              <v:shape style="position:absolute;left:4191;top:2089;width:10;height:20" coordorigin="4191,2089" coordsize="10,20" path="m4191,2108l4201,2108,4201,2089,4191,2089,4191,2108xe" filled="true" fillcolor="#000000" stroked="false">
                <v:path arrowok="t"/>
                <v:fill type="solid"/>
              </v:shape>
            </v:group>
            <v:group style="position:absolute;left:4191;top:2108;width:10;height:20" coordorigin="4191,2108" coordsize="10,20">
              <v:shape style="position:absolute;left:4191;top:2108;width:10;height:20" coordorigin="4191,2108" coordsize="10,20" path="m4191,2127l4201,2127,4201,2108,4191,2108,4191,2127xe" filled="true" fillcolor="#000000" stroked="false">
                <v:path arrowok="t"/>
                <v:fill type="solid"/>
              </v:shape>
            </v:group>
            <v:group style="position:absolute;left:5708;top:1801;width:10;height:20" coordorigin="5708,1801" coordsize="10,20">
              <v:shape style="position:absolute;left:5708;top:1801;width:10;height:20" coordorigin="5708,1801" coordsize="10,20" path="m5708,1820l5718,1820,5718,1801,5708,1801,5708,1820xe" filled="true" fillcolor="#000000" stroked="false">
                <v:path arrowok="t"/>
                <v:fill type="solid"/>
              </v:shape>
            </v:group>
            <v:group style="position:absolute;left:5708;top:1820;width:10;height:20" coordorigin="5708,1820" coordsize="10,20">
              <v:shape style="position:absolute;left:5708;top:1820;width:10;height:20" coordorigin="5708,1820" coordsize="10,20" path="m5708,1839l5718,1839,5718,1820,5708,1820,5708,1839xe" filled="true" fillcolor="#000000" stroked="false">
                <v:path arrowok="t"/>
                <v:fill type="solid"/>
              </v:shape>
            </v:group>
            <v:group style="position:absolute;left:5708;top:1839;width:10;height:20" coordorigin="5708,1839" coordsize="10,20">
              <v:shape style="position:absolute;left:5708;top:1839;width:10;height:20" coordorigin="5708,1839" coordsize="10,20" path="m5708,1858l5718,1858,5718,1839,5708,1839,5708,1858xe" filled="true" fillcolor="#000000" stroked="false">
                <v:path arrowok="t"/>
                <v:fill type="solid"/>
              </v:shape>
            </v:group>
            <v:group style="position:absolute;left:5708;top:1858;width:10;height:20" coordorigin="5708,1858" coordsize="10,20">
              <v:shape style="position:absolute;left:5708;top:1858;width:10;height:20" coordorigin="5708,1858" coordsize="10,20" path="m5708,1878l5718,1878,5718,1858,5708,1858,5708,1878xe" filled="true" fillcolor="#000000" stroked="false">
                <v:path arrowok="t"/>
                <v:fill type="solid"/>
              </v:shape>
            </v:group>
            <v:group style="position:absolute;left:5708;top:1878;width:10;height:20" coordorigin="5708,1878" coordsize="10,20">
              <v:shape style="position:absolute;left:5708;top:1878;width:10;height:20" coordorigin="5708,1878" coordsize="10,20" path="m5708,1897l5718,1897,5718,1878,5708,1878,5708,1897xe" filled="true" fillcolor="#000000" stroked="false">
                <v:path arrowok="t"/>
                <v:fill type="solid"/>
              </v:shape>
            </v:group>
            <v:group style="position:absolute;left:5708;top:1897;width:10;height:20" coordorigin="5708,1897" coordsize="10,20">
              <v:shape style="position:absolute;left:5708;top:1897;width:10;height:20" coordorigin="5708,1897" coordsize="10,20" path="m5708,1916l5718,1916,5718,1897,5708,1897,5708,1916xe" filled="true" fillcolor="#000000" stroked="false">
                <v:path arrowok="t"/>
                <v:fill type="solid"/>
              </v:shape>
            </v:group>
            <v:group style="position:absolute;left:5708;top:1916;width:10;height:20" coordorigin="5708,1916" coordsize="10,20">
              <v:shape style="position:absolute;left:5708;top:1916;width:10;height:20" coordorigin="5708,1916" coordsize="10,20" path="m5708,1935l5718,1935,5718,1916,5708,1916,5708,1935xe" filled="true" fillcolor="#000000" stroked="false">
                <v:path arrowok="t"/>
                <v:fill type="solid"/>
              </v:shape>
            </v:group>
            <v:group style="position:absolute;left:5708;top:1935;width:10;height:20" coordorigin="5708,1935" coordsize="10,20">
              <v:shape style="position:absolute;left:5708;top:1935;width:10;height:20" coordorigin="5708,1935" coordsize="10,20" path="m5708,1954l5718,1954,5718,1935,5708,1935,5708,1954xe" filled="true" fillcolor="#000000" stroked="false">
                <v:path arrowok="t"/>
                <v:fill type="solid"/>
              </v:shape>
            </v:group>
            <v:group style="position:absolute;left:5708;top:1954;width:10;height:20" coordorigin="5708,1954" coordsize="10,20">
              <v:shape style="position:absolute;left:5708;top:1954;width:10;height:20" coordorigin="5708,1954" coordsize="10,20" path="m5708,1974l5718,1974,5718,1954,5708,1954,5708,1974xe" filled="true" fillcolor="#000000" stroked="false">
                <v:path arrowok="t"/>
                <v:fill type="solid"/>
              </v:shape>
            </v:group>
            <v:group style="position:absolute;left:5708;top:1974;width:10;height:20" coordorigin="5708,1974" coordsize="10,20">
              <v:shape style="position:absolute;left:5708;top:1974;width:10;height:20" coordorigin="5708,1974" coordsize="10,20" path="m5708,1993l5718,1993,5718,1974,5708,1974,5708,1993xe" filled="true" fillcolor="#000000" stroked="false">
                <v:path arrowok="t"/>
                <v:fill type="solid"/>
              </v:shape>
            </v:group>
            <v:group style="position:absolute;left:5708;top:1993;width:10;height:20" coordorigin="5708,1993" coordsize="10,20">
              <v:shape style="position:absolute;left:5708;top:1993;width:10;height:20" coordorigin="5708,1993" coordsize="10,20" path="m5708,2012l5718,2012,5718,1993,5708,1993,5708,2012xe" filled="true" fillcolor="#000000" stroked="false">
                <v:path arrowok="t"/>
                <v:fill type="solid"/>
              </v:shape>
            </v:group>
            <v:group style="position:absolute;left:5708;top:2012;width:10;height:20" coordorigin="5708,2012" coordsize="10,20">
              <v:shape style="position:absolute;left:5708;top:2012;width:10;height:20" coordorigin="5708,2012" coordsize="10,20" path="m5708,2031l5718,2031,5718,2012,5708,2012,5708,2031xe" filled="true" fillcolor="#000000" stroked="false">
                <v:path arrowok="t"/>
                <v:fill type="solid"/>
              </v:shape>
            </v:group>
            <v:group style="position:absolute;left:5708;top:2031;width:10;height:20" coordorigin="5708,2031" coordsize="10,20">
              <v:shape style="position:absolute;left:5708;top:2031;width:10;height:20" coordorigin="5708,2031" coordsize="10,20" path="m5708,2050l5718,2050,5718,2031,5708,2031,5708,2050xe" filled="true" fillcolor="#000000" stroked="false">
                <v:path arrowok="t"/>
                <v:fill type="solid"/>
              </v:shape>
            </v:group>
            <v:group style="position:absolute;left:5708;top:2050;width:10;height:20" coordorigin="5708,2050" coordsize="10,20">
              <v:shape style="position:absolute;left:5708;top:2050;width:10;height:20" coordorigin="5708,2050" coordsize="10,20" path="m5708,2070l5718,2070,5718,2050,5708,2050,5708,2070xe" filled="true" fillcolor="#000000" stroked="false">
                <v:path arrowok="t"/>
                <v:fill type="solid"/>
              </v:shape>
            </v:group>
            <v:group style="position:absolute;left:5708;top:2070;width:10;height:20" coordorigin="5708,2070" coordsize="10,20">
              <v:shape style="position:absolute;left:5708;top:2070;width:10;height:20" coordorigin="5708,2070" coordsize="10,20" path="m5708,2089l5718,2089,5718,2070,5708,2070,5708,2089xe" filled="true" fillcolor="#000000" stroked="false">
                <v:path arrowok="t"/>
                <v:fill type="solid"/>
              </v:shape>
            </v:group>
            <v:group style="position:absolute;left:5708;top:2089;width:10;height:20" coordorigin="5708,2089" coordsize="10,20">
              <v:shape style="position:absolute;left:5708;top:2089;width:10;height:20" coordorigin="5708,2089" coordsize="10,20" path="m5708,2108l5718,2108,5718,2089,5708,2089,5708,2108xe" filled="true" fillcolor="#000000" stroked="false">
                <v:path arrowok="t"/>
                <v:fill type="solid"/>
              </v:shape>
            </v:group>
            <v:group style="position:absolute;left:5708;top:2108;width:10;height:20" coordorigin="5708,2108" coordsize="10,20">
              <v:shape style="position:absolute;left:5708;top:2108;width:10;height:20" coordorigin="5708,2108" coordsize="10,20" path="m5708,2127l5718,2127,5718,2108,5708,2108,5708,2127xe" filled="true" fillcolor="#000000" stroked="false">
                <v:path arrowok="t"/>
                <v:fill type="solid"/>
              </v:shape>
            </v:group>
            <v:group style="position:absolute;left:6585;top:1801;width:10;height:20" coordorigin="6585,1801" coordsize="10,20">
              <v:shape style="position:absolute;left:6585;top:1801;width:10;height:20" coordorigin="6585,1801" coordsize="10,20" path="m6585,1820l6594,1820,6594,1801,6585,1801,6585,1820xe" filled="true" fillcolor="#000000" stroked="false">
                <v:path arrowok="t"/>
                <v:fill type="solid"/>
              </v:shape>
            </v:group>
            <v:group style="position:absolute;left:6585;top:1820;width:10;height:20" coordorigin="6585,1820" coordsize="10,20">
              <v:shape style="position:absolute;left:6585;top:1820;width:10;height:20" coordorigin="6585,1820" coordsize="10,20" path="m6585,1839l6594,1839,6594,1820,6585,1820,6585,1839xe" filled="true" fillcolor="#000000" stroked="false">
                <v:path arrowok="t"/>
                <v:fill type="solid"/>
              </v:shape>
            </v:group>
            <v:group style="position:absolute;left:6585;top:1839;width:10;height:20" coordorigin="6585,1839" coordsize="10,20">
              <v:shape style="position:absolute;left:6585;top:1839;width:10;height:20" coordorigin="6585,1839" coordsize="10,20" path="m6585,1858l6594,1858,6594,1839,6585,1839,6585,1858xe" filled="true" fillcolor="#000000" stroked="false">
                <v:path arrowok="t"/>
                <v:fill type="solid"/>
              </v:shape>
            </v:group>
            <v:group style="position:absolute;left:6585;top:1858;width:10;height:20" coordorigin="6585,1858" coordsize="10,20">
              <v:shape style="position:absolute;left:6585;top:1858;width:10;height:20" coordorigin="6585,1858" coordsize="10,20" path="m6585,1878l6594,1878,6594,1858,6585,1858,6585,1878xe" filled="true" fillcolor="#000000" stroked="false">
                <v:path arrowok="t"/>
                <v:fill type="solid"/>
              </v:shape>
            </v:group>
            <v:group style="position:absolute;left:6585;top:1878;width:10;height:20" coordorigin="6585,1878" coordsize="10,20">
              <v:shape style="position:absolute;left:6585;top:1878;width:10;height:20" coordorigin="6585,1878" coordsize="10,20" path="m6585,1897l6594,1897,6594,1878,6585,1878,6585,1897xe" filled="true" fillcolor="#000000" stroked="false">
                <v:path arrowok="t"/>
                <v:fill type="solid"/>
              </v:shape>
            </v:group>
            <v:group style="position:absolute;left:6585;top:1897;width:10;height:20" coordorigin="6585,1897" coordsize="10,20">
              <v:shape style="position:absolute;left:6585;top:1897;width:10;height:20" coordorigin="6585,1897" coordsize="10,20" path="m6585,1916l6594,1916,6594,1897,6585,1897,6585,1916xe" filled="true" fillcolor="#000000" stroked="false">
                <v:path arrowok="t"/>
                <v:fill type="solid"/>
              </v:shape>
            </v:group>
            <v:group style="position:absolute;left:6585;top:1916;width:10;height:20" coordorigin="6585,1916" coordsize="10,20">
              <v:shape style="position:absolute;left:6585;top:1916;width:10;height:20" coordorigin="6585,1916" coordsize="10,20" path="m6585,1935l6594,1935,6594,1916,6585,1916,6585,1935xe" filled="true" fillcolor="#000000" stroked="false">
                <v:path arrowok="t"/>
                <v:fill type="solid"/>
              </v:shape>
            </v:group>
            <v:group style="position:absolute;left:6585;top:1935;width:10;height:20" coordorigin="6585,1935" coordsize="10,20">
              <v:shape style="position:absolute;left:6585;top:1935;width:10;height:20" coordorigin="6585,1935" coordsize="10,20" path="m6585,1954l6594,1954,6594,1935,6585,1935,6585,1954xe" filled="true" fillcolor="#000000" stroked="false">
                <v:path arrowok="t"/>
                <v:fill type="solid"/>
              </v:shape>
            </v:group>
            <v:group style="position:absolute;left:6585;top:1954;width:10;height:20" coordorigin="6585,1954" coordsize="10,20">
              <v:shape style="position:absolute;left:6585;top:1954;width:10;height:20" coordorigin="6585,1954" coordsize="10,20" path="m6585,1974l6594,1974,6594,1954,6585,1954,6585,1974xe" filled="true" fillcolor="#000000" stroked="false">
                <v:path arrowok="t"/>
                <v:fill type="solid"/>
              </v:shape>
            </v:group>
            <v:group style="position:absolute;left:6585;top:1974;width:10;height:20" coordorigin="6585,1974" coordsize="10,20">
              <v:shape style="position:absolute;left:6585;top:1974;width:10;height:20" coordorigin="6585,1974" coordsize="10,20" path="m6585,1993l6594,1993,6594,1974,6585,1974,6585,1993xe" filled="true" fillcolor="#000000" stroked="false">
                <v:path arrowok="t"/>
                <v:fill type="solid"/>
              </v:shape>
            </v:group>
            <v:group style="position:absolute;left:6585;top:1993;width:10;height:20" coordorigin="6585,1993" coordsize="10,20">
              <v:shape style="position:absolute;left:6585;top:1993;width:10;height:20" coordorigin="6585,1993" coordsize="10,20" path="m6585,2012l6594,2012,6594,1993,6585,1993,6585,2012xe" filled="true" fillcolor="#000000" stroked="false">
                <v:path arrowok="t"/>
                <v:fill type="solid"/>
              </v:shape>
            </v:group>
            <v:group style="position:absolute;left:6585;top:2012;width:10;height:20" coordorigin="6585,2012" coordsize="10,20">
              <v:shape style="position:absolute;left:6585;top:2012;width:10;height:20" coordorigin="6585,2012" coordsize="10,20" path="m6585,2031l6594,2031,6594,2012,6585,2012,6585,2031xe" filled="true" fillcolor="#000000" stroked="false">
                <v:path arrowok="t"/>
                <v:fill type="solid"/>
              </v:shape>
            </v:group>
            <v:group style="position:absolute;left:6585;top:2031;width:10;height:20" coordorigin="6585,2031" coordsize="10,20">
              <v:shape style="position:absolute;left:6585;top:2031;width:10;height:20" coordorigin="6585,2031" coordsize="10,20" path="m6585,2050l6594,2050,6594,2031,6585,2031,6585,2050xe" filled="true" fillcolor="#000000" stroked="false">
                <v:path arrowok="t"/>
                <v:fill type="solid"/>
              </v:shape>
            </v:group>
            <v:group style="position:absolute;left:6585;top:2050;width:10;height:20" coordorigin="6585,2050" coordsize="10,20">
              <v:shape style="position:absolute;left:6585;top:2050;width:10;height:20" coordorigin="6585,2050" coordsize="10,20" path="m6585,2070l6594,2070,6594,2050,6585,2050,6585,2070xe" filled="true" fillcolor="#000000" stroked="false">
                <v:path arrowok="t"/>
                <v:fill type="solid"/>
              </v:shape>
            </v:group>
            <v:group style="position:absolute;left:6585;top:2070;width:10;height:20" coordorigin="6585,2070" coordsize="10,20">
              <v:shape style="position:absolute;left:6585;top:2070;width:10;height:20" coordorigin="6585,2070" coordsize="10,20" path="m6585,2089l6594,2089,6594,2070,6585,2070,6585,2089xe" filled="true" fillcolor="#000000" stroked="false">
                <v:path arrowok="t"/>
                <v:fill type="solid"/>
              </v:shape>
            </v:group>
            <v:group style="position:absolute;left:6585;top:2089;width:10;height:20" coordorigin="6585,2089" coordsize="10,20">
              <v:shape style="position:absolute;left:6585;top:2089;width:10;height:20" coordorigin="6585,2089" coordsize="10,20" path="m6585,2108l6594,2108,6594,2089,6585,2089,6585,2108xe" filled="true" fillcolor="#000000" stroked="false">
                <v:path arrowok="t"/>
                <v:fill type="solid"/>
              </v:shape>
            </v:group>
            <v:group style="position:absolute;left:6585;top:2108;width:10;height:20" coordorigin="6585,2108" coordsize="10,20">
              <v:shape style="position:absolute;left:6585;top:2108;width:10;height:20" coordorigin="6585,2108" coordsize="10,20" path="m6585,2127l6594,2127,6594,2108,6585,2108,6585,2127xe" filled="true" fillcolor="#000000" stroked="false">
                <v:path arrowok="t"/>
                <v:fill type="solid"/>
              </v:shape>
              <v:shape style="position:absolute;left:1594;top:2031;width:1111;height:110" type="#_x0000_t75" stroked="false">
                <v:imagedata r:id="rId1134" o:title=""/>
              </v:shape>
              <v:shape style="position:absolute;left:2681;top:2127;width:1520;height:14" type="#_x0000_t75" stroked="false">
                <v:imagedata r:id="rId1132" o:title=""/>
              </v:shape>
              <v:shape style="position:absolute;left:4187;top:2127;width:1531;height:14" type="#_x0000_t75" stroked="false">
                <v:imagedata r:id="rId1122" o:title=""/>
              </v:shape>
              <v:shape style="position:absolute;left:5703;top:2127;width:891;height:14" type="#_x0000_t75" stroked="false">
                <v:imagedata r:id="rId1123" o:title=""/>
              </v:shape>
              <v:shape style="position:absolute;left:6580;top:2127;width:1618;height:14" type="#_x0000_t75" stroked="false">
                <v:imagedata r:id="rId1124" o:title=""/>
              </v:shape>
              <v:shape style="position:absolute;left:8183;top:2127;width:1498;height:14" type="#_x0000_t75" stroked="false">
                <v:imagedata r:id="rId1133" o:title=""/>
              </v:shape>
              <v:shape style="position:absolute;left:9667;top:2132;width:931;height:10" type="#_x0000_t75" stroked="false">
                <v:imagedata r:id="rId1119" o:title=""/>
              </v:shape>
            </v:group>
            <v:group style="position:absolute;left:2686;top:2142;width:10;height:20" coordorigin="2686,2142" coordsize="10,20">
              <v:shape style="position:absolute;left:2686;top:2142;width:10;height:20" coordorigin="2686,2142" coordsize="10,20" path="m2686,2161l2696,2161,2696,2142,2686,2142,2686,2161xe" filled="true" fillcolor="#000000" stroked="false">
                <v:path arrowok="t"/>
                <v:fill type="solid"/>
              </v:shape>
            </v:group>
            <v:group style="position:absolute;left:2686;top:2161;width:10;height:20" coordorigin="2686,2161" coordsize="10,20">
              <v:shape style="position:absolute;left:2686;top:2161;width:10;height:20" coordorigin="2686,2161" coordsize="10,20" path="m2686,2180l2696,2180,2696,2161,2686,2161,2686,2180xe" filled="true" fillcolor="#000000" stroked="false">
                <v:path arrowok="t"/>
                <v:fill type="solid"/>
              </v:shape>
            </v:group>
            <v:group style="position:absolute;left:2686;top:2180;width:10;height:20" coordorigin="2686,2180" coordsize="10,20">
              <v:shape style="position:absolute;left:2686;top:2180;width:10;height:20" coordorigin="2686,2180" coordsize="10,20" path="m2686,2199l2696,2199,2696,2180,2686,2180,2686,2199xe" filled="true" fillcolor="#000000" stroked="false">
                <v:path arrowok="t"/>
                <v:fill type="solid"/>
              </v:shape>
            </v:group>
            <v:group style="position:absolute;left:2686;top:2199;width:10;height:20" coordorigin="2686,2199" coordsize="10,20">
              <v:shape style="position:absolute;left:2686;top:2199;width:10;height:20" coordorigin="2686,2199" coordsize="10,20" path="m2686,2218l2696,2218,2696,2199,2686,2199,2686,2218xe" filled="true" fillcolor="#000000" stroked="false">
                <v:path arrowok="t"/>
                <v:fill type="solid"/>
              </v:shape>
            </v:group>
            <v:group style="position:absolute;left:2686;top:2218;width:10;height:20" coordorigin="2686,2218" coordsize="10,20">
              <v:shape style="position:absolute;left:2686;top:2218;width:10;height:20" coordorigin="2686,2218" coordsize="10,20" path="m2686,2238l2696,2238,2696,2218,2686,2218,2686,2238xe" filled="true" fillcolor="#000000" stroked="false">
                <v:path arrowok="t"/>
                <v:fill type="solid"/>
              </v:shape>
            </v:group>
            <v:group style="position:absolute;left:2686;top:2238;width:10;height:20" coordorigin="2686,2238" coordsize="10,20">
              <v:shape style="position:absolute;left:2686;top:2238;width:10;height:20" coordorigin="2686,2238" coordsize="10,20" path="m2686,2257l2696,2257,2696,2238,2686,2238,2686,2257xe" filled="true" fillcolor="#000000" stroked="false">
                <v:path arrowok="t"/>
                <v:fill type="solid"/>
              </v:shape>
            </v:group>
            <v:group style="position:absolute;left:2686;top:2257;width:10;height:20" coordorigin="2686,2257" coordsize="10,20">
              <v:shape style="position:absolute;left:2686;top:2257;width:10;height:20" coordorigin="2686,2257" coordsize="10,20" path="m2686,2276l2696,2276,2696,2257,2686,2257,2686,2276xe" filled="true" fillcolor="#000000" stroked="false">
                <v:path arrowok="t"/>
                <v:fill type="solid"/>
              </v:shape>
            </v:group>
            <v:group style="position:absolute;left:2686;top:2276;width:10;height:20" coordorigin="2686,2276" coordsize="10,20">
              <v:shape style="position:absolute;left:2686;top:2276;width:10;height:20" coordorigin="2686,2276" coordsize="10,20" path="m2686,2295l2696,2295,2696,2276,2686,2276,2686,2295xe" filled="true" fillcolor="#000000" stroked="false">
                <v:path arrowok="t"/>
                <v:fill type="solid"/>
              </v:shape>
            </v:group>
            <v:group style="position:absolute;left:2686;top:2295;width:10;height:20" coordorigin="2686,2295" coordsize="10,20">
              <v:shape style="position:absolute;left:2686;top:2295;width:10;height:20" coordorigin="2686,2295" coordsize="10,20" path="m2686,2314l2696,2314,2696,2295,2686,2295,2686,2314xe" filled="true" fillcolor="#000000" stroked="false">
                <v:path arrowok="t"/>
                <v:fill type="solid"/>
              </v:shape>
            </v:group>
            <v:group style="position:absolute;left:2686;top:2314;width:10;height:20" coordorigin="2686,2314" coordsize="10,20">
              <v:shape style="position:absolute;left:2686;top:2314;width:10;height:20" coordorigin="2686,2314" coordsize="10,20" path="m2686,2334l2696,2334,2696,2314,2686,2314,2686,2334xe" filled="true" fillcolor="#000000" stroked="false">
                <v:path arrowok="t"/>
                <v:fill type="solid"/>
              </v:shape>
            </v:group>
            <v:group style="position:absolute;left:2686;top:2334;width:10;height:20" coordorigin="2686,2334" coordsize="10,20">
              <v:shape style="position:absolute;left:2686;top:2334;width:10;height:20" coordorigin="2686,2334" coordsize="10,20" path="m2686,2353l2696,2353,2696,2334,2686,2334,2686,2353xe" filled="true" fillcolor="#000000" stroked="false">
                <v:path arrowok="t"/>
                <v:fill type="solid"/>
              </v:shape>
            </v:group>
            <v:group style="position:absolute;left:2686;top:2353;width:10;height:20" coordorigin="2686,2353" coordsize="10,20">
              <v:shape style="position:absolute;left:2686;top:2353;width:10;height:20" coordorigin="2686,2353" coordsize="10,20" path="m2686,2372l2696,2372,2696,2353,2686,2353,2686,2372xe" filled="true" fillcolor="#000000" stroked="false">
                <v:path arrowok="t"/>
                <v:fill type="solid"/>
              </v:shape>
            </v:group>
            <v:group style="position:absolute;left:4191;top:2142;width:10;height:20" coordorigin="4191,2142" coordsize="10,20">
              <v:shape style="position:absolute;left:4191;top:2142;width:10;height:20" coordorigin="4191,2142" coordsize="10,20" path="m4191,2161l4201,2161,4201,2142,4191,2142,4191,2161xe" filled="true" fillcolor="#000000" stroked="false">
                <v:path arrowok="t"/>
                <v:fill type="solid"/>
              </v:shape>
            </v:group>
            <v:group style="position:absolute;left:4191;top:2161;width:10;height:20" coordorigin="4191,2161" coordsize="10,20">
              <v:shape style="position:absolute;left:4191;top:2161;width:10;height:20" coordorigin="4191,2161" coordsize="10,20" path="m4191,2180l4201,2180,4201,2161,4191,2161,4191,2180xe" filled="true" fillcolor="#000000" stroked="false">
                <v:path arrowok="t"/>
                <v:fill type="solid"/>
              </v:shape>
            </v:group>
            <v:group style="position:absolute;left:4191;top:2180;width:10;height:20" coordorigin="4191,2180" coordsize="10,20">
              <v:shape style="position:absolute;left:4191;top:2180;width:10;height:20" coordorigin="4191,2180" coordsize="10,20" path="m4191,2199l4201,2199,4201,2180,4191,2180,4191,2199xe" filled="true" fillcolor="#000000" stroked="false">
                <v:path arrowok="t"/>
                <v:fill type="solid"/>
              </v:shape>
            </v:group>
            <v:group style="position:absolute;left:4191;top:2199;width:10;height:20" coordorigin="4191,2199" coordsize="10,20">
              <v:shape style="position:absolute;left:4191;top:2199;width:10;height:20" coordorigin="4191,2199" coordsize="10,20" path="m4191,2218l4201,2218,4201,2199,4191,2199,4191,2218xe" filled="true" fillcolor="#000000" stroked="false">
                <v:path arrowok="t"/>
                <v:fill type="solid"/>
              </v:shape>
            </v:group>
            <v:group style="position:absolute;left:4191;top:2218;width:10;height:20" coordorigin="4191,2218" coordsize="10,20">
              <v:shape style="position:absolute;left:4191;top:2218;width:10;height:20" coordorigin="4191,2218" coordsize="10,20" path="m4191,2238l4201,2238,4201,2218,4191,2218,4191,2238xe" filled="true" fillcolor="#000000" stroked="false">
                <v:path arrowok="t"/>
                <v:fill type="solid"/>
              </v:shape>
            </v:group>
            <v:group style="position:absolute;left:4191;top:2238;width:10;height:20" coordorigin="4191,2238" coordsize="10,20">
              <v:shape style="position:absolute;left:4191;top:2238;width:10;height:20" coordorigin="4191,2238" coordsize="10,20" path="m4191,2257l4201,2257,4201,2238,4191,2238,4191,2257xe" filled="true" fillcolor="#000000" stroked="false">
                <v:path arrowok="t"/>
                <v:fill type="solid"/>
              </v:shape>
            </v:group>
            <v:group style="position:absolute;left:4191;top:2257;width:10;height:20" coordorigin="4191,2257" coordsize="10,20">
              <v:shape style="position:absolute;left:4191;top:2257;width:10;height:20" coordorigin="4191,2257" coordsize="10,20" path="m4191,2276l4201,2276,4201,2257,4191,2257,4191,2276xe" filled="true" fillcolor="#000000" stroked="false">
                <v:path arrowok="t"/>
                <v:fill type="solid"/>
              </v:shape>
            </v:group>
            <v:group style="position:absolute;left:4191;top:2276;width:10;height:20" coordorigin="4191,2276" coordsize="10,20">
              <v:shape style="position:absolute;left:4191;top:2276;width:10;height:20" coordorigin="4191,2276" coordsize="10,20" path="m4191,2295l4201,2295,4201,2276,4191,2276,4191,2295xe" filled="true" fillcolor="#000000" stroked="false">
                <v:path arrowok="t"/>
                <v:fill type="solid"/>
              </v:shape>
            </v:group>
            <v:group style="position:absolute;left:4191;top:2295;width:10;height:20" coordorigin="4191,2295" coordsize="10,20">
              <v:shape style="position:absolute;left:4191;top:2295;width:10;height:20" coordorigin="4191,2295" coordsize="10,20" path="m4191,2314l4201,2314,4201,2295,4191,2295,4191,2314xe" filled="true" fillcolor="#000000" stroked="false">
                <v:path arrowok="t"/>
                <v:fill type="solid"/>
              </v:shape>
            </v:group>
            <v:group style="position:absolute;left:4191;top:2314;width:10;height:20" coordorigin="4191,2314" coordsize="10,20">
              <v:shape style="position:absolute;left:4191;top:2314;width:10;height:20" coordorigin="4191,2314" coordsize="10,20" path="m4191,2334l4201,2334,4201,2314,4191,2314,4191,2334xe" filled="true" fillcolor="#000000" stroked="false">
                <v:path arrowok="t"/>
                <v:fill type="solid"/>
              </v:shape>
            </v:group>
            <v:group style="position:absolute;left:4191;top:2334;width:10;height:20" coordorigin="4191,2334" coordsize="10,20">
              <v:shape style="position:absolute;left:4191;top:2334;width:10;height:20" coordorigin="4191,2334" coordsize="10,20" path="m4191,2353l4201,2353,4201,2334,4191,2334,4191,2353xe" filled="true" fillcolor="#000000" stroked="false">
                <v:path arrowok="t"/>
                <v:fill type="solid"/>
              </v:shape>
            </v:group>
            <v:group style="position:absolute;left:4191;top:2353;width:10;height:20" coordorigin="4191,2353" coordsize="10,20">
              <v:shape style="position:absolute;left:4191;top:2353;width:10;height:20" coordorigin="4191,2353" coordsize="10,20" path="m4191,2372l4201,2372,4201,2353,4191,2353,4191,2372xe" filled="true" fillcolor="#000000" stroked="false">
                <v:path arrowok="t"/>
                <v:fill type="solid"/>
              </v:shape>
            </v:group>
            <v:group style="position:absolute;left:4191;top:2372;width:10;height:20" coordorigin="4191,2372" coordsize="10,20">
              <v:shape style="position:absolute;left:4191;top:2372;width:10;height:20" coordorigin="4191,2372" coordsize="10,20" path="m4191,2391l4201,2391,4201,2372,4191,2372,4191,2391xe" filled="true" fillcolor="#000000" stroked="false">
                <v:path arrowok="t"/>
                <v:fill type="solid"/>
              </v:shape>
            </v:group>
            <v:group style="position:absolute;left:4191;top:2391;width:10;height:20" coordorigin="4191,2391" coordsize="10,20">
              <v:shape style="position:absolute;left:4191;top:2391;width:10;height:20" coordorigin="4191,2391" coordsize="10,20" path="m4191,2410l4201,2410,4201,2391,4191,2391,4191,2410xe" filled="true" fillcolor="#000000" stroked="false">
                <v:path arrowok="t"/>
                <v:fill type="solid"/>
              </v:shape>
            </v:group>
            <v:group style="position:absolute;left:4191;top:2410;width:10;height:20" coordorigin="4191,2410" coordsize="10,20">
              <v:shape style="position:absolute;left:4191;top:2410;width:10;height:20" coordorigin="4191,2410" coordsize="10,20" path="m4191,2430l4201,2430,4201,2410,4191,2410,4191,2430xe" filled="true" fillcolor="#000000" stroked="false">
                <v:path arrowok="t"/>
                <v:fill type="solid"/>
              </v:shape>
            </v:group>
            <v:group style="position:absolute;left:4191;top:2430;width:10;height:20" coordorigin="4191,2430" coordsize="10,20">
              <v:shape style="position:absolute;left:4191;top:2430;width:10;height:20" coordorigin="4191,2430" coordsize="10,20" path="m4191,2449l4201,2449,4201,2430,4191,2430,4191,2449xe" filled="true" fillcolor="#000000" stroked="false">
                <v:path arrowok="t"/>
                <v:fill type="solid"/>
              </v:shape>
            </v:group>
            <v:group style="position:absolute;left:4191;top:2449;width:10;height:20" coordorigin="4191,2449" coordsize="10,20">
              <v:shape style="position:absolute;left:4191;top:2449;width:10;height:20" coordorigin="4191,2449" coordsize="10,20" path="m4191,2468l4201,2468,4201,2449,4191,2449,4191,2468xe" filled="true" fillcolor="#000000" stroked="false">
                <v:path arrowok="t"/>
                <v:fill type="solid"/>
              </v:shape>
            </v:group>
            <v:group style="position:absolute;left:5708;top:2142;width:10;height:20" coordorigin="5708,2142" coordsize="10,20">
              <v:shape style="position:absolute;left:5708;top:2142;width:10;height:20" coordorigin="5708,2142" coordsize="10,20" path="m5708,2161l5718,2161,5718,2142,5708,2142,5708,2161xe" filled="true" fillcolor="#000000" stroked="false">
                <v:path arrowok="t"/>
                <v:fill type="solid"/>
              </v:shape>
            </v:group>
            <v:group style="position:absolute;left:5708;top:2161;width:10;height:20" coordorigin="5708,2161" coordsize="10,20">
              <v:shape style="position:absolute;left:5708;top:2161;width:10;height:20" coordorigin="5708,2161" coordsize="10,20" path="m5708,2180l5718,2180,5718,2161,5708,2161,5708,2180xe" filled="true" fillcolor="#000000" stroked="false">
                <v:path arrowok="t"/>
                <v:fill type="solid"/>
              </v:shape>
            </v:group>
            <v:group style="position:absolute;left:5708;top:2180;width:10;height:20" coordorigin="5708,2180" coordsize="10,20">
              <v:shape style="position:absolute;left:5708;top:2180;width:10;height:20" coordorigin="5708,2180" coordsize="10,20" path="m5708,2199l5718,2199,5718,2180,5708,2180,5708,2199xe" filled="true" fillcolor="#000000" stroked="false">
                <v:path arrowok="t"/>
                <v:fill type="solid"/>
              </v:shape>
            </v:group>
            <v:group style="position:absolute;left:5708;top:2199;width:10;height:20" coordorigin="5708,2199" coordsize="10,20">
              <v:shape style="position:absolute;left:5708;top:2199;width:10;height:20" coordorigin="5708,2199" coordsize="10,20" path="m5708,2218l5718,2218,5718,2199,5708,2199,5708,2218xe" filled="true" fillcolor="#000000" stroked="false">
                <v:path arrowok="t"/>
                <v:fill type="solid"/>
              </v:shape>
            </v:group>
            <v:group style="position:absolute;left:5708;top:2218;width:10;height:20" coordorigin="5708,2218" coordsize="10,20">
              <v:shape style="position:absolute;left:5708;top:2218;width:10;height:20" coordorigin="5708,2218" coordsize="10,20" path="m5708,2238l5718,2238,5718,2218,5708,2218,5708,2238xe" filled="true" fillcolor="#000000" stroked="false">
                <v:path arrowok="t"/>
                <v:fill type="solid"/>
              </v:shape>
            </v:group>
            <v:group style="position:absolute;left:5708;top:2238;width:10;height:20" coordorigin="5708,2238" coordsize="10,20">
              <v:shape style="position:absolute;left:5708;top:2238;width:10;height:20" coordorigin="5708,2238" coordsize="10,20" path="m5708,2257l5718,2257,5718,2238,5708,2238,5708,2257xe" filled="true" fillcolor="#000000" stroked="false">
                <v:path arrowok="t"/>
                <v:fill type="solid"/>
              </v:shape>
            </v:group>
            <v:group style="position:absolute;left:5708;top:2257;width:10;height:20" coordorigin="5708,2257" coordsize="10,20">
              <v:shape style="position:absolute;left:5708;top:2257;width:10;height:20" coordorigin="5708,2257" coordsize="10,20" path="m5708,2276l5718,2276,5718,2257,5708,2257,5708,2276xe" filled="true" fillcolor="#000000" stroked="false">
                <v:path arrowok="t"/>
                <v:fill type="solid"/>
              </v:shape>
            </v:group>
            <v:group style="position:absolute;left:5708;top:2276;width:10;height:20" coordorigin="5708,2276" coordsize="10,20">
              <v:shape style="position:absolute;left:5708;top:2276;width:10;height:20" coordorigin="5708,2276" coordsize="10,20" path="m5708,2295l5718,2295,5718,2276,5708,2276,5708,2295xe" filled="true" fillcolor="#000000" stroked="false">
                <v:path arrowok="t"/>
                <v:fill type="solid"/>
              </v:shape>
            </v:group>
            <v:group style="position:absolute;left:5708;top:2295;width:10;height:20" coordorigin="5708,2295" coordsize="10,20">
              <v:shape style="position:absolute;left:5708;top:2295;width:10;height:20" coordorigin="5708,2295" coordsize="10,20" path="m5708,2314l5718,2314,5718,2295,5708,2295,5708,2314xe" filled="true" fillcolor="#000000" stroked="false">
                <v:path arrowok="t"/>
                <v:fill type="solid"/>
              </v:shape>
            </v:group>
            <v:group style="position:absolute;left:5708;top:2314;width:10;height:20" coordorigin="5708,2314" coordsize="10,20">
              <v:shape style="position:absolute;left:5708;top:2314;width:10;height:20" coordorigin="5708,2314" coordsize="10,20" path="m5708,2334l5718,2334,5718,2314,5708,2314,5708,2334xe" filled="true" fillcolor="#000000" stroked="false">
                <v:path arrowok="t"/>
                <v:fill type="solid"/>
              </v:shape>
            </v:group>
            <v:group style="position:absolute;left:5708;top:2334;width:10;height:20" coordorigin="5708,2334" coordsize="10,20">
              <v:shape style="position:absolute;left:5708;top:2334;width:10;height:20" coordorigin="5708,2334" coordsize="10,20" path="m5708,2353l5718,2353,5718,2334,5708,2334,5708,2353xe" filled="true" fillcolor="#000000" stroked="false">
                <v:path arrowok="t"/>
                <v:fill type="solid"/>
              </v:shape>
            </v:group>
            <v:group style="position:absolute;left:5708;top:2353;width:10;height:20" coordorigin="5708,2353" coordsize="10,20">
              <v:shape style="position:absolute;left:5708;top:2353;width:10;height:20" coordorigin="5708,2353" coordsize="10,20" path="m5708,2372l5718,2372,5718,2353,5708,2353,5708,2372xe" filled="true" fillcolor="#000000" stroked="false">
                <v:path arrowok="t"/>
                <v:fill type="solid"/>
              </v:shape>
            </v:group>
            <v:group style="position:absolute;left:5708;top:2372;width:10;height:20" coordorigin="5708,2372" coordsize="10,20">
              <v:shape style="position:absolute;left:5708;top:2372;width:10;height:20" coordorigin="5708,2372" coordsize="10,20" path="m5708,2391l5718,2391,5718,2372,5708,2372,5708,2391xe" filled="true" fillcolor="#000000" stroked="false">
                <v:path arrowok="t"/>
                <v:fill type="solid"/>
              </v:shape>
            </v:group>
            <v:group style="position:absolute;left:5708;top:2391;width:10;height:20" coordorigin="5708,2391" coordsize="10,20">
              <v:shape style="position:absolute;left:5708;top:2391;width:10;height:20" coordorigin="5708,2391" coordsize="10,20" path="m5708,2410l5718,2410,5718,2391,5708,2391,5708,2410xe" filled="true" fillcolor="#000000" stroked="false">
                <v:path arrowok="t"/>
                <v:fill type="solid"/>
              </v:shape>
            </v:group>
            <v:group style="position:absolute;left:5708;top:2410;width:10;height:20" coordorigin="5708,2410" coordsize="10,20">
              <v:shape style="position:absolute;left:5708;top:2410;width:10;height:20" coordorigin="5708,2410" coordsize="10,20" path="m5708,2430l5718,2430,5718,2410,5708,2410,5708,2430xe" filled="true" fillcolor="#000000" stroked="false">
                <v:path arrowok="t"/>
                <v:fill type="solid"/>
              </v:shape>
            </v:group>
            <v:group style="position:absolute;left:5708;top:2430;width:10;height:20" coordorigin="5708,2430" coordsize="10,20">
              <v:shape style="position:absolute;left:5708;top:2430;width:10;height:20" coordorigin="5708,2430" coordsize="10,20" path="m5708,2449l5718,2449,5718,2430,5708,2430,5708,2449xe" filled="true" fillcolor="#000000" stroked="false">
                <v:path arrowok="t"/>
                <v:fill type="solid"/>
              </v:shape>
            </v:group>
            <v:group style="position:absolute;left:5708;top:2449;width:10;height:20" coordorigin="5708,2449" coordsize="10,20">
              <v:shape style="position:absolute;left:5708;top:2449;width:10;height:20" coordorigin="5708,2449" coordsize="10,20" path="m5708,2468l5718,2468,5718,2449,5708,2449,5708,2468xe" filled="true" fillcolor="#000000" stroked="false">
                <v:path arrowok="t"/>
                <v:fill type="solid"/>
              </v:shape>
            </v:group>
            <v:group style="position:absolute;left:6585;top:2142;width:10;height:20" coordorigin="6585,2142" coordsize="10,20">
              <v:shape style="position:absolute;left:6585;top:2142;width:10;height:20" coordorigin="6585,2142" coordsize="10,20" path="m6585,2161l6594,2161,6594,2142,6585,2142,6585,2161xe" filled="true" fillcolor="#000000" stroked="false">
                <v:path arrowok="t"/>
                <v:fill type="solid"/>
              </v:shape>
            </v:group>
            <v:group style="position:absolute;left:6585;top:2161;width:10;height:20" coordorigin="6585,2161" coordsize="10,20">
              <v:shape style="position:absolute;left:6585;top:2161;width:10;height:20" coordorigin="6585,2161" coordsize="10,20" path="m6585,2180l6594,2180,6594,2161,6585,2161,6585,2180xe" filled="true" fillcolor="#000000" stroked="false">
                <v:path arrowok="t"/>
                <v:fill type="solid"/>
              </v:shape>
            </v:group>
            <v:group style="position:absolute;left:6585;top:2180;width:10;height:20" coordorigin="6585,2180" coordsize="10,20">
              <v:shape style="position:absolute;left:6585;top:2180;width:10;height:20" coordorigin="6585,2180" coordsize="10,20" path="m6585,2199l6594,2199,6594,2180,6585,2180,6585,2199xe" filled="true" fillcolor="#000000" stroked="false">
                <v:path arrowok="t"/>
                <v:fill type="solid"/>
              </v:shape>
            </v:group>
            <v:group style="position:absolute;left:6585;top:2199;width:10;height:20" coordorigin="6585,2199" coordsize="10,20">
              <v:shape style="position:absolute;left:6585;top:2199;width:10;height:20" coordorigin="6585,2199" coordsize="10,20" path="m6585,2218l6594,2218,6594,2199,6585,2199,6585,2218xe" filled="true" fillcolor="#000000" stroked="false">
                <v:path arrowok="t"/>
                <v:fill type="solid"/>
              </v:shape>
            </v:group>
            <v:group style="position:absolute;left:6585;top:2218;width:10;height:20" coordorigin="6585,2218" coordsize="10,20">
              <v:shape style="position:absolute;left:6585;top:2218;width:10;height:20" coordorigin="6585,2218" coordsize="10,20" path="m6585,2238l6594,2238,6594,2218,6585,2218,6585,2238xe" filled="true" fillcolor="#000000" stroked="false">
                <v:path arrowok="t"/>
                <v:fill type="solid"/>
              </v:shape>
            </v:group>
            <v:group style="position:absolute;left:6585;top:2238;width:10;height:20" coordorigin="6585,2238" coordsize="10,20">
              <v:shape style="position:absolute;left:6585;top:2238;width:10;height:20" coordorigin="6585,2238" coordsize="10,20" path="m6585,2257l6594,2257,6594,2238,6585,2238,6585,2257xe" filled="true" fillcolor="#000000" stroked="false">
                <v:path arrowok="t"/>
                <v:fill type="solid"/>
              </v:shape>
            </v:group>
            <v:group style="position:absolute;left:6585;top:2257;width:10;height:20" coordorigin="6585,2257" coordsize="10,20">
              <v:shape style="position:absolute;left:6585;top:2257;width:10;height:20" coordorigin="6585,2257" coordsize="10,20" path="m6585,2276l6594,2276,6594,2257,6585,2257,6585,2276xe" filled="true" fillcolor="#000000" stroked="false">
                <v:path arrowok="t"/>
                <v:fill type="solid"/>
              </v:shape>
            </v:group>
            <v:group style="position:absolute;left:6585;top:2276;width:10;height:20" coordorigin="6585,2276" coordsize="10,20">
              <v:shape style="position:absolute;left:6585;top:2276;width:10;height:20" coordorigin="6585,2276" coordsize="10,20" path="m6585,2295l6594,2295,6594,2276,6585,2276,6585,2295xe" filled="true" fillcolor="#000000" stroked="false">
                <v:path arrowok="t"/>
                <v:fill type="solid"/>
              </v:shape>
            </v:group>
            <v:group style="position:absolute;left:6585;top:2295;width:10;height:20" coordorigin="6585,2295" coordsize="10,20">
              <v:shape style="position:absolute;left:6585;top:2295;width:10;height:20" coordorigin="6585,2295" coordsize="10,20" path="m6585,2314l6594,2314,6594,2295,6585,2295,6585,2314xe" filled="true" fillcolor="#000000" stroked="false">
                <v:path arrowok="t"/>
                <v:fill type="solid"/>
              </v:shape>
            </v:group>
            <v:group style="position:absolute;left:6585;top:2314;width:10;height:20" coordorigin="6585,2314" coordsize="10,20">
              <v:shape style="position:absolute;left:6585;top:2314;width:10;height:20" coordorigin="6585,2314" coordsize="10,20" path="m6585,2334l6594,2334,6594,2314,6585,2314,6585,2334xe" filled="true" fillcolor="#000000" stroked="false">
                <v:path arrowok="t"/>
                <v:fill type="solid"/>
              </v:shape>
            </v:group>
            <v:group style="position:absolute;left:6585;top:2334;width:10;height:20" coordorigin="6585,2334" coordsize="10,20">
              <v:shape style="position:absolute;left:6585;top:2334;width:10;height:20" coordorigin="6585,2334" coordsize="10,20" path="m6585,2353l6594,2353,6594,2334,6585,2334,6585,2353xe" filled="true" fillcolor="#000000" stroked="false">
                <v:path arrowok="t"/>
                <v:fill type="solid"/>
              </v:shape>
            </v:group>
            <v:group style="position:absolute;left:6585;top:2353;width:10;height:20" coordorigin="6585,2353" coordsize="10,20">
              <v:shape style="position:absolute;left:6585;top:2353;width:10;height:20" coordorigin="6585,2353" coordsize="10,20" path="m6585,2372l6594,2372,6594,2353,6585,2353,6585,2372xe" filled="true" fillcolor="#000000" stroked="false">
                <v:path arrowok="t"/>
                <v:fill type="solid"/>
              </v:shape>
            </v:group>
            <v:group style="position:absolute;left:6585;top:2372;width:10;height:20" coordorigin="6585,2372" coordsize="10,20">
              <v:shape style="position:absolute;left:6585;top:2372;width:10;height:20" coordorigin="6585,2372" coordsize="10,20" path="m6585,2391l6594,2391,6594,2372,6585,2372,6585,2391xe" filled="true" fillcolor="#000000" stroked="false">
                <v:path arrowok="t"/>
                <v:fill type="solid"/>
              </v:shape>
            </v:group>
            <v:group style="position:absolute;left:6585;top:2391;width:10;height:20" coordorigin="6585,2391" coordsize="10,20">
              <v:shape style="position:absolute;left:6585;top:2391;width:10;height:20" coordorigin="6585,2391" coordsize="10,20" path="m6585,2410l6594,2410,6594,2391,6585,2391,6585,2410xe" filled="true" fillcolor="#000000" stroked="false">
                <v:path arrowok="t"/>
                <v:fill type="solid"/>
              </v:shape>
            </v:group>
            <v:group style="position:absolute;left:6585;top:2410;width:10;height:20" coordorigin="6585,2410" coordsize="10,20">
              <v:shape style="position:absolute;left:6585;top:2410;width:10;height:20" coordorigin="6585,2410" coordsize="10,20" path="m6585,2430l6594,2430,6594,2410,6585,2410,6585,2430xe" filled="true" fillcolor="#000000" stroked="false">
                <v:path arrowok="t"/>
                <v:fill type="solid"/>
              </v:shape>
            </v:group>
            <v:group style="position:absolute;left:6585;top:2430;width:10;height:20" coordorigin="6585,2430" coordsize="10,20">
              <v:shape style="position:absolute;left:6585;top:2430;width:10;height:20" coordorigin="6585,2430" coordsize="10,20" path="m6585,2449l6594,2449,6594,2430,6585,2430,6585,2449xe" filled="true" fillcolor="#000000" stroked="false">
                <v:path arrowok="t"/>
                <v:fill type="solid"/>
              </v:shape>
            </v:group>
            <v:group style="position:absolute;left:6585;top:2449;width:10;height:20" coordorigin="6585,2449" coordsize="10,20">
              <v:shape style="position:absolute;left:6585;top:2449;width:10;height:20" coordorigin="6585,2449" coordsize="10,20" path="m6585,2468l6594,2468,6594,2449,6585,2449,6585,2468xe" filled="true" fillcolor="#000000" stroked="false">
                <v:path arrowok="t"/>
                <v:fill type="solid"/>
              </v:shape>
              <v:shape style="position:absolute;left:1594;top:2372;width:1111;height:108" type="#_x0000_t75" stroked="false">
                <v:imagedata r:id="rId1135" o:title=""/>
              </v:shape>
              <v:shape style="position:absolute;left:2681;top:2468;width:1520;height:12" type="#_x0000_t75" stroked="false">
                <v:imagedata r:id="rId549" o:title=""/>
              </v:shape>
              <v:shape style="position:absolute;left:4187;top:2468;width:1531;height:12" type="#_x0000_t75" stroked="false">
                <v:imagedata r:id="rId1127" o:title=""/>
              </v:shape>
              <v:shape style="position:absolute;left:5703;top:2468;width:891;height:12" type="#_x0000_t75" stroked="false">
                <v:imagedata r:id="rId1128" o:title=""/>
              </v:shape>
              <v:shape style="position:absolute;left:6580;top:2468;width:1618;height:12" type="#_x0000_t75" stroked="false">
                <v:imagedata r:id="rId1129" o:title=""/>
              </v:shape>
              <v:shape style="position:absolute;left:8183;top:2468;width:1498;height:12" type="#_x0000_t75" stroked="false">
                <v:imagedata r:id="rId1130" o:title=""/>
              </v:shape>
              <v:shape style="position:absolute;left:9667;top:2470;width:931;height:10" type="#_x0000_t75" stroked="false">
                <v:imagedata r:id="rId1119" o:title=""/>
              </v:shape>
            </v:group>
            <v:group style="position:absolute;left:2686;top:2480;width:10;height:20" coordorigin="2686,2480" coordsize="10,20">
              <v:shape style="position:absolute;left:2686;top:2480;width:10;height:20" coordorigin="2686,2480" coordsize="10,20" path="m2686,2499l2696,2499,2696,2480,2686,2480,2686,2499xe" filled="true" fillcolor="#000000" stroked="false">
                <v:path arrowok="t"/>
                <v:fill type="solid"/>
              </v:shape>
            </v:group>
            <v:group style="position:absolute;left:2686;top:2499;width:10;height:20" coordorigin="2686,2499" coordsize="10,20">
              <v:shape style="position:absolute;left:2686;top:2499;width:10;height:20" coordorigin="2686,2499" coordsize="10,20" path="m2686,2518l2696,2518,2696,2499,2686,2499,2686,2518xe" filled="true" fillcolor="#000000" stroked="false">
                <v:path arrowok="t"/>
                <v:fill type="solid"/>
              </v:shape>
            </v:group>
            <v:group style="position:absolute;left:2686;top:2518;width:10;height:20" coordorigin="2686,2518" coordsize="10,20">
              <v:shape style="position:absolute;left:2686;top:2518;width:10;height:20" coordorigin="2686,2518" coordsize="10,20" path="m2686,2538l2696,2538,2696,2518,2686,2518,2686,2538xe" filled="true" fillcolor="#000000" stroked="false">
                <v:path arrowok="t"/>
                <v:fill type="solid"/>
              </v:shape>
            </v:group>
            <v:group style="position:absolute;left:2686;top:2538;width:10;height:20" coordorigin="2686,2538" coordsize="10,20">
              <v:shape style="position:absolute;left:2686;top:2538;width:10;height:20" coordorigin="2686,2538" coordsize="10,20" path="m2686,2557l2696,2557,2696,2538,2686,2538,2686,2557xe" filled="true" fillcolor="#000000" stroked="false">
                <v:path arrowok="t"/>
                <v:fill type="solid"/>
              </v:shape>
            </v:group>
            <v:group style="position:absolute;left:2686;top:2557;width:10;height:20" coordorigin="2686,2557" coordsize="10,20">
              <v:shape style="position:absolute;left:2686;top:2557;width:10;height:20" coordorigin="2686,2557" coordsize="10,20" path="m2686,2576l2696,2576,2696,2557,2686,2557,2686,2576xe" filled="true" fillcolor="#000000" stroked="false">
                <v:path arrowok="t"/>
                <v:fill type="solid"/>
              </v:shape>
            </v:group>
            <v:group style="position:absolute;left:2686;top:2576;width:10;height:20" coordorigin="2686,2576" coordsize="10,20">
              <v:shape style="position:absolute;left:2686;top:2576;width:10;height:20" coordorigin="2686,2576" coordsize="10,20" path="m2686,2595l2696,2595,2696,2576,2686,2576,2686,2595xe" filled="true" fillcolor="#000000" stroked="false">
                <v:path arrowok="t"/>
                <v:fill type="solid"/>
              </v:shape>
            </v:group>
            <v:group style="position:absolute;left:2686;top:2595;width:10;height:20" coordorigin="2686,2595" coordsize="10,20">
              <v:shape style="position:absolute;left:2686;top:2595;width:10;height:20" coordorigin="2686,2595" coordsize="10,20" path="m2686,2614l2696,2614,2696,2595,2686,2595,2686,2614xe" filled="true" fillcolor="#000000" stroked="false">
                <v:path arrowok="t"/>
                <v:fill type="solid"/>
              </v:shape>
            </v:group>
            <v:group style="position:absolute;left:2686;top:2614;width:10;height:20" coordorigin="2686,2614" coordsize="10,20">
              <v:shape style="position:absolute;left:2686;top:2614;width:10;height:20" coordorigin="2686,2614" coordsize="10,20" path="m2686,2634l2696,2634,2696,2614,2686,2614,2686,2634xe" filled="true" fillcolor="#000000" stroked="false">
                <v:path arrowok="t"/>
                <v:fill type="solid"/>
              </v:shape>
            </v:group>
            <v:group style="position:absolute;left:2686;top:2634;width:10;height:20" coordorigin="2686,2634" coordsize="10,20">
              <v:shape style="position:absolute;left:2686;top:2634;width:10;height:20" coordorigin="2686,2634" coordsize="10,20" path="m2686,2653l2696,2653,2696,2634,2686,2634,2686,2653xe" filled="true" fillcolor="#000000" stroked="false">
                <v:path arrowok="t"/>
                <v:fill type="solid"/>
              </v:shape>
            </v:group>
            <v:group style="position:absolute;left:2686;top:2653;width:10;height:20" coordorigin="2686,2653" coordsize="10,20">
              <v:shape style="position:absolute;left:2686;top:2653;width:10;height:20" coordorigin="2686,2653" coordsize="10,20" path="m2686,2672l2696,2672,2696,2653,2686,2653,2686,2672xe" filled="true" fillcolor="#000000" stroked="false">
                <v:path arrowok="t"/>
                <v:fill type="solid"/>
              </v:shape>
            </v:group>
            <v:group style="position:absolute;left:2686;top:2672;width:10;height:20" coordorigin="2686,2672" coordsize="10,20">
              <v:shape style="position:absolute;left:2686;top:2672;width:10;height:20" coordorigin="2686,2672" coordsize="10,20" path="m2686,2691l2696,2691,2696,2672,2686,2672,2686,2691xe" filled="true" fillcolor="#000000" stroked="false">
                <v:path arrowok="t"/>
                <v:fill type="solid"/>
              </v:shape>
            </v:group>
            <v:group style="position:absolute;left:2686;top:2691;width:10;height:20" coordorigin="2686,2691" coordsize="10,20">
              <v:shape style="position:absolute;left:2686;top:2691;width:10;height:20" coordorigin="2686,2691" coordsize="10,20" path="m2686,2710l2696,2710,2696,2691,2686,2691,2686,2710xe" filled="true" fillcolor="#000000" stroked="false">
                <v:path arrowok="t"/>
                <v:fill type="solid"/>
              </v:shape>
            </v:group>
            <v:group style="position:absolute;left:4191;top:2480;width:10;height:20" coordorigin="4191,2480" coordsize="10,20">
              <v:shape style="position:absolute;left:4191;top:2480;width:10;height:20" coordorigin="4191,2480" coordsize="10,20" path="m4191,2499l4201,2499,4201,2480,4191,2480,4191,2499xe" filled="true" fillcolor="#000000" stroked="false">
                <v:path arrowok="t"/>
                <v:fill type="solid"/>
              </v:shape>
            </v:group>
            <v:group style="position:absolute;left:4191;top:2499;width:10;height:20" coordorigin="4191,2499" coordsize="10,20">
              <v:shape style="position:absolute;left:4191;top:2499;width:10;height:20" coordorigin="4191,2499" coordsize="10,20" path="m4191,2518l4201,2518,4201,2499,4191,2499,4191,2518xe" filled="true" fillcolor="#000000" stroked="false">
                <v:path arrowok="t"/>
                <v:fill type="solid"/>
              </v:shape>
            </v:group>
            <v:group style="position:absolute;left:4191;top:2518;width:10;height:20" coordorigin="4191,2518" coordsize="10,20">
              <v:shape style="position:absolute;left:4191;top:2518;width:10;height:20" coordorigin="4191,2518" coordsize="10,20" path="m4191,2538l4201,2538,4201,2518,4191,2518,4191,2538xe" filled="true" fillcolor="#000000" stroked="false">
                <v:path arrowok="t"/>
                <v:fill type="solid"/>
              </v:shape>
            </v:group>
            <v:group style="position:absolute;left:4191;top:2538;width:10;height:20" coordorigin="4191,2538" coordsize="10,20">
              <v:shape style="position:absolute;left:4191;top:2538;width:10;height:20" coordorigin="4191,2538" coordsize="10,20" path="m4191,2557l4201,2557,4201,2538,4191,2538,4191,2557xe" filled="true" fillcolor="#000000" stroked="false">
                <v:path arrowok="t"/>
                <v:fill type="solid"/>
              </v:shape>
            </v:group>
            <v:group style="position:absolute;left:4191;top:2557;width:10;height:20" coordorigin="4191,2557" coordsize="10,20">
              <v:shape style="position:absolute;left:4191;top:2557;width:10;height:20" coordorigin="4191,2557" coordsize="10,20" path="m4191,2576l4201,2576,4201,2557,4191,2557,4191,2576xe" filled="true" fillcolor="#000000" stroked="false">
                <v:path arrowok="t"/>
                <v:fill type="solid"/>
              </v:shape>
            </v:group>
            <v:group style="position:absolute;left:4191;top:2576;width:10;height:20" coordorigin="4191,2576" coordsize="10,20">
              <v:shape style="position:absolute;left:4191;top:2576;width:10;height:20" coordorigin="4191,2576" coordsize="10,20" path="m4191,2595l4201,2595,4201,2576,4191,2576,4191,2595xe" filled="true" fillcolor="#000000" stroked="false">
                <v:path arrowok="t"/>
                <v:fill type="solid"/>
              </v:shape>
            </v:group>
            <v:group style="position:absolute;left:4191;top:2595;width:10;height:20" coordorigin="4191,2595" coordsize="10,20">
              <v:shape style="position:absolute;left:4191;top:2595;width:10;height:20" coordorigin="4191,2595" coordsize="10,20" path="m4191,2614l4201,2614,4201,2595,4191,2595,4191,2614xe" filled="true" fillcolor="#000000" stroked="false">
                <v:path arrowok="t"/>
                <v:fill type="solid"/>
              </v:shape>
            </v:group>
            <v:group style="position:absolute;left:4191;top:2614;width:10;height:20" coordorigin="4191,2614" coordsize="10,20">
              <v:shape style="position:absolute;left:4191;top:2614;width:10;height:20" coordorigin="4191,2614" coordsize="10,20" path="m4191,2634l4201,2634,4201,2614,4191,2614,4191,2634xe" filled="true" fillcolor="#000000" stroked="false">
                <v:path arrowok="t"/>
                <v:fill type="solid"/>
              </v:shape>
            </v:group>
            <v:group style="position:absolute;left:4191;top:2634;width:10;height:20" coordorigin="4191,2634" coordsize="10,20">
              <v:shape style="position:absolute;left:4191;top:2634;width:10;height:20" coordorigin="4191,2634" coordsize="10,20" path="m4191,2653l4201,2653,4201,2634,4191,2634,4191,2653xe" filled="true" fillcolor="#000000" stroked="false">
                <v:path arrowok="t"/>
                <v:fill type="solid"/>
              </v:shape>
            </v:group>
            <v:group style="position:absolute;left:4191;top:2653;width:10;height:20" coordorigin="4191,2653" coordsize="10,20">
              <v:shape style="position:absolute;left:4191;top:2653;width:10;height:20" coordorigin="4191,2653" coordsize="10,20" path="m4191,2672l4201,2672,4201,2653,4191,2653,4191,2672xe" filled="true" fillcolor="#000000" stroked="false">
                <v:path arrowok="t"/>
                <v:fill type="solid"/>
              </v:shape>
            </v:group>
            <v:group style="position:absolute;left:4191;top:2672;width:10;height:20" coordorigin="4191,2672" coordsize="10,20">
              <v:shape style="position:absolute;left:4191;top:2672;width:10;height:20" coordorigin="4191,2672" coordsize="10,20" path="m4191,2691l4201,2691,4201,2672,4191,2672,4191,2691xe" filled="true" fillcolor="#000000" stroked="false">
                <v:path arrowok="t"/>
                <v:fill type="solid"/>
              </v:shape>
            </v:group>
            <v:group style="position:absolute;left:4191;top:2691;width:10;height:20" coordorigin="4191,2691" coordsize="10,20">
              <v:shape style="position:absolute;left:4191;top:2691;width:10;height:20" coordorigin="4191,2691" coordsize="10,20" path="m4191,2710l4201,2710,4201,2691,4191,2691,4191,2710xe" filled="true" fillcolor="#000000" stroked="false">
                <v:path arrowok="t"/>
                <v:fill type="solid"/>
              </v:shape>
            </v:group>
            <v:group style="position:absolute;left:4191;top:2710;width:10;height:20" coordorigin="4191,2710" coordsize="10,20">
              <v:shape style="position:absolute;left:4191;top:2710;width:10;height:20" coordorigin="4191,2710" coordsize="10,20" path="m4191,2730l4201,2730,4201,2710,4191,2710,4191,2730xe" filled="true" fillcolor="#000000" stroked="false">
                <v:path arrowok="t"/>
                <v:fill type="solid"/>
              </v:shape>
            </v:group>
            <v:group style="position:absolute;left:4191;top:2730;width:10;height:20" coordorigin="4191,2730" coordsize="10,20">
              <v:shape style="position:absolute;left:4191;top:2730;width:10;height:20" coordorigin="4191,2730" coordsize="10,20" path="m4191,2749l4201,2749,4201,2730,4191,2730,4191,2749xe" filled="true" fillcolor="#000000" stroked="false">
                <v:path arrowok="t"/>
                <v:fill type="solid"/>
              </v:shape>
            </v:group>
            <v:group style="position:absolute;left:4191;top:2749;width:10;height:20" coordorigin="4191,2749" coordsize="10,20">
              <v:shape style="position:absolute;left:4191;top:2749;width:10;height:20" coordorigin="4191,2749" coordsize="10,20" path="m4191,2768l4201,2768,4201,2749,4191,2749,4191,2768xe" filled="true" fillcolor="#000000" stroked="false">
                <v:path arrowok="t"/>
                <v:fill type="solid"/>
              </v:shape>
            </v:group>
            <v:group style="position:absolute;left:4191;top:2768;width:10;height:20" coordorigin="4191,2768" coordsize="10,20">
              <v:shape style="position:absolute;left:4191;top:2768;width:10;height:20" coordorigin="4191,2768" coordsize="10,20" path="m4191,2787l4201,2787,4201,2768,4191,2768,4191,2787xe" filled="true" fillcolor="#000000" stroked="false">
                <v:path arrowok="t"/>
                <v:fill type="solid"/>
              </v:shape>
            </v:group>
            <v:group style="position:absolute;left:4191;top:2787;width:10;height:20" coordorigin="4191,2787" coordsize="10,20">
              <v:shape style="position:absolute;left:4191;top:2787;width:10;height:20" coordorigin="4191,2787" coordsize="10,20" path="m4191,2806l4201,2806,4201,2787,4191,2787,4191,2806xe" filled="true" fillcolor="#000000" stroked="false">
                <v:path arrowok="t"/>
                <v:fill type="solid"/>
              </v:shape>
            </v:group>
            <v:group style="position:absolute;left:5708;top:2480;width:10;height:20" coordorigin="5708,2480" coordsize="10,20">
              <v:shape style="position:absolute;left:5708;top:2480;width:10;height:20" coordorigin="5708,2480" coordsize="10,20" path="m5708,2499l5718,2499,5718,2480,5708,2480,5708,2499xe" filled="true" fillcolor="#000000" stroked="false">
                <v:path arrowok="t"/>
                <v:fill type="solid"/>
              </v:shape>
            </v:group>
            <v:group style="position:absolute;left:5708;top:2499;width:10;height:20" coordorigin="5708,2499" coordsize="10,20">
              <v:shape style="position:absolute;left:5708;top:2499;width:10;height:20" coordorigin="5708,2499" coordsize="10,20" path="m5708,2518l5718,2518,5718,2499,5708,2499,5708,2518xe" filled="true" fillcolor="#000000" stroked="false">
                <v:path arrowok="t"/>
                <v:fill type="solid"/>
              </v:shape>
            </v:group>
            <v:group style="position:absolute;left:5708;top:2518;width:10;height:20" coordorigin="5708,2518" coordsize="10,20">
              <v:shape style="position:absolute;left:5708;top:2518;width:10;height:20" coordorigin="5708,2518" coordsize="10,20" path="m5708,2538l5718,2538,5718,2518,5708,2518,5708,2538xe" filled="true" fillcolor="#000000" stroked="false">
                <v:path arrowok="t"/>
                <v:fill type="solid"/>
              </v:shape>
            </v:group>
            <v:group style="position:absolute;left:5708;top:2538;width:10;height:20" coordorigin="5708,2538" coordsize="10,20">
              <v:shape style="position:absolute;left:5708;top:2538;width:10;height:20" coordorigin="5708,2538" coordsize="10,20" path="m5708,2557l5718,2557,5718,2538,5708,2538,5708,2557xe" filled="true" fillcolor="#000000" stroked="false">
                <v:path arrowok="t"/>
                <v:fill type="solid"/>
              </v:shape>
            </v:group>
            <v:group style="position:absolute;left:5708;top:2557;width:10;height:20" coordorigin="5708,2557" coordsize="10,20">
              <v:shape style="position:absolute;left:5708;top:2557;width:10;height:20" coordorigin="5708,2557" coordsize="10,20" path="m5708,2576l5718,2576,5718,2557,5708,2557,5708,2576xe" filled="true" fillcolor="#000000" stroked="false">
                <v:path arrowok="t"/>
                <v:fill type="solid"/>
              </v:shape>
            </v:group>
            <v:group style="position:absolute;left:5708;top:2576;width:10;height:20" coordorigin="5708,2576" coordsize="10,20">
              <v:shape style="position:absolute;left:5708;top:2576;width:10;height:20" coordorigin="5708,2576" coordsize="10,20" path="m5708,2595l5718,2595,5718,2576,5708,2576,5708,2595xe" filled="true" fillcolor="#000000" stroked="false">
                <v:path arrowok="t"/>
                <v:fill type="solid"/>
              </v:shape>
            </v:group>
            <v:group style="position:absolute;left:5708;top:2595;width:10;height:20" coordorigin="5708,2595" coordsize="10,20">
              <v:shape style="position:absolute;left:5708;top:2595;width:10;height:20" coordorigin="5708,2595" coordsize="10,20" path="m5708,2614l5718,2614,5718,2595,5708,2595,5708,2614xe" filled="true" fillcolor="#000000" stroked="false">
                <v:path arrowok="t"/>
                <v:fill type="solid"/>
              </v:shape>
            </v:group>
            <v:group style="position:absolute;left:5708;top:2614;width:10;height:20" coordorigin="5708,2614" coordsize="10,20">
              <v:shape style="position:absolute;left:5708;top:2614;width:10;height:20" coordorigin="5708,2614" coordsize="10,20" path="m5708,2634l5718,2634,5718,2614,5708,2614,5708,2634xe" filled="true" fillcolor="#000000" stroked="false">
                <v:path arrowok="t"/>
                <v:fill type="solid"/>
              </v:shape>
            </v:group>
            <v:group style="position:absolute;left:5708;top:2634;width:10;height:20" coordorigin="5708,2634" coordsize="10,20">
              <v:shape style="position:absolute;left:5708;top:2634;width:10;height:20" coordorigin="5708,2634" coordsize="10,20" path="m5708,2653l5718,2653,5718,2634,5708,2634,5708,2653xe" filled="true" fillcolor="#000000" stroked="false">
                <v:path arrowok="t"/>
                <v:fill type="solid"/>
              </v:shape>
            </v:group>
            <v:group style="position:absolute;left:5708;top:2653;width:10;height:20" coordorigin="5708,2653" coordsize="10,20">
              <v:shape style="position:absolute;left:5708;top:2653;width:10;height:20" coordorigin="5708,2653" coordsize="10,20" path="m5708,2672l5718,2672,5718,2653,5708,2653,5708,2672xe" filled="true" fillcolor="#000000" stroked="false">
                <v:path arrowok="t"/>
                <v:fill type="solid"/>
              </v:shape>
            </v:group>
            <v:group style="position:absolute;left:5708;top:2672;width:10;height:20" coordorigin="5708,2672" coordsize="10,20">
              <v:shape style="position:absolute;left:5708;top:2672;width:10;height:20" coordorigin="5708,2672" coordsize="10,20" path="m5708,2691l5718,2691,5718,2672,5708,2672,5708,2691xe" filled="true" fillcolor="#000000" stroked="false">
                <v:path arrowok="t"/>
                <v:fill type="solid"/>
              </v:shape>
            </v:group>
            <v:group style="position:absolute;left:5708;top:2691;width:10;height:20" coordorigin="5708,2691" coordsize="10,20">
              <v:shape style="position:absolute;left:5708;top:2691;width:10;height:20" coordorigin="5708,2691" coordsize="10,20" path="m5708,2710l5718,2710,5718,2691,5708,2691,5708,2710xe" filled="true" fillcolor="#000000" stroked="false">
                <v:path arrowok="t"/>
                <v:fill type="solid"/>
              </v:shape>
            </v:group>
            <v:group style="position:absolute;left:5708;top:2710;width:10;height:20" coordorigin="5708,2710" coordsize="10,20">
              <v:shape style="position:absolute;left:5708;top:2710;width:10;height:20" coordorigin="5708,2710" coordsize="10,20" path="m5708,2730l5718,2730,5718,2710,5708,2710,5708,2730xe" filled="true" fillcolor="#000000" stroked="false">
                <v:path arrowok="t"/>
                <v:fill type="solid"/>
              </v:shape>
            </v:group>
            <v:group style="position:absolute;left:5708;top:2730;width:10;height:20" coordorigin="5708,2730" coordsize="10,20">
              <v:shape style="position:absolute;left:5708;top:2730;width:10;height:20" coordorigin="5708,2730" coordsize="10,20" path="m5708,2749l5718,2749,5718,2730,5708,2730,5708,2749xe" filled="true" fillcolor="#000000" stroked="false">
                <v:path arrowok="t"/>
                <v:fill type="solid"/>
              </v:shape>
            </v:group>
            <v:group style="position:absolute;left:5708;top:2749;width:10;height:20" coordorigin="5708,2749" coordsize="10,20">
              <v:shape style="position:absolute;left:5708;top:2749;width:10;height:20" coordorigin="5708,2749" coordsize="10,20" path="m5708,2768l5718,2768,5718,2749,5708,2749,5708,2768xe" filled="true" fillcolor="#000000" stroked="false">
                <v:path arrowok="t"/>
                <v:fill type="solid"/>
              </v:shape>
            </v:group>
            <v:group style="position:absolute;left:5708;top:2768;width:10;height:20" coordorigin="5708,2768" coordsize="10,20">
              <v:shape style="position:absolute;left:5708;top:2768;width:10;height:20" coordorigin="5708,2768" coordsize="10,20" path="m5708,2787l5718,2787,5718,2768,5708,2768,5708,2787xe" filled="true" fillcolor="#000000" stroked="false">
                <v:path arrowok="t"/>
                <v:fill type="solid"/>
              </v:shape>
            </v:group>
            <v:group style="position:absolute;left:5708;top:2787;width:10;height:20" coordorigin="5708,2787" coordsize="10,20">
              <v:shape style="position:absolute;left:5708;top:2787;width:10;height:20" coordorigin="5708,2787" coordsize="10,20" path="m5708,2806l5718,2806,5718,2787,5708,2787,5708,2806xe" filled="true" fillcolor="#000000" stroked="false">
                <v:path arrowok="t"/>
                <v:fill type="solid"/>
              </v:shape>
            </v:group>
            <v:group style="position:absolute;left:6585;top:2480;width:10;height:20" coordorigin="6585,2480" coordsize="10,20">
              <v:shape style="position:absolute;left:6585;top:2480;width:10;height:20" coordorigin="6585,2480" coordsize="10,20" path="m6585,2499l6594,2499,6594,2480,6585,2480,6585,2499xe" filled="true" fillcolor="#000000" stroked="false">
                <v:path arrowok="t"/>
                <v:fill type="solid"/>
              </v:shape>
            </v:group>
            <v:group style="position:absolute;left:6585;top:2499;width:10;height:20" coordorigin="6585,2499" coordsize="10,20">
              <v:shape style="position:absolute;left:6585;top:2499;width:10;height:20" coordorigin="6585,2499" coordsize="10,20" path="m6585,2518l6594,2518,6594,2499,6585,2499,6585,2518xe" filled="true" fillcolor="#000000" stroked="false">
                <v:path arrowok="t"/>
                <v:fill type="solid"/>
              </v:shape>
            </v:group>
            <v:group style="position:absolute;left:6585;top:2518;width:10;height:20" coordorigin="6585,2518" coordsize="10,20">
              <v:shape style="position:absolute;left:6585;top:2518;width:10;height:20" coordorigin="6585,2518" coordsize="10,20" path="m6585,2538l6594,2538,6594,2518,6585,2518,6585,2538xe" filled="true" fillcolor="#000000" stroked="false">
                <v:path arrowok="t"/>
                <v:fill type="solid"/>
              </v:shape>
            </v:group>
            <v:group style="position:absolute;left:6585;top:2538;width:10;height:20" coordorigin="6585,2538" coordsize="10,20">
              <v:shape style="position:absolute;left:6585;top:2538;width:10;height:20" coordorigin="6585,2538" coordsize="10,20" path="m6585,2557l6594,2557,6594,2538,6585,2538,6585,2557xe" filled="true" fillcolor="#000000" stroked="false">
                <v:path arrowok="t"/>
                <v:fill type="solid"/>
              </v:shape>
            </v:group>
            <v:group style="position:absolute;left:6585;top:2557;width:10;height:20" coordorigin="6585,2557" coordsize="10,20">
              <v:shape style="position:absolute;left:6585;top:2557;width:10;height:20" coordorigin="6585,2557" coordsize="10,20" path="m6585,2576l6594,2576,6594,2557,6585,2557,6585,2576xe" filled="true" fillcolor="#000000" stroked="false">
                <v:path arrowok="t"/>
                <v:fill type="solid"/>
              </v:shape>
            </v:group>
            <v:group style="position:absolute;left:6585;top:2576;width:10;height:20" coordorigin="6585,2576" coordsize="10,20">
              <v:shape style="position:absolute;left:6585;top:2576;width:10;height:20" coordorigin="6585,2576" coordsize="10,20" path="m6585,2595l6594,2595,6594,2576,6585,2576,6585,2595xe" filled="true" fillcolor="#000000" stroked="false">
                <v:path arrowok="t"/>
                <v:fill type="solid"/>
              </v:shape>
            </v:group>
            <v:group style="position:absolute;left:6585;top:2595;width:10;height:20" coordorigin="6585,2595" coordsize="10,20">
              <v:shape style="position:absolute;left:6585;top:2595;width:10;height:20" coordorigin="6585,2595" coordsize="10,20" path="m6585,2614l6594,2614,6594,2595,6585,2595,6585,2614xe" filled="true" fillcolor="#000000" stroked="false">
                <v:path arrowok="t"/>
                <v:fill type="solid"/>
              </v:shape>
            </v:group>
            <v:group style="position:absolute;left:6585;top:2614;width:10;height:20" coordorigin="6585,2614" coordsize="10,20">
              <v:shape style="position:absolute;left:6585;top:2614;width:10;height:20" coordorigin="6585,2614" coordsize="10,20" path="m6585,2634l6594,2634,6594,2614,6585,2614,6585,2634xe" filled="true" fillcolor="#000000" stroked="false">
                <v:path arrowok="t"/>
                <v:fill type="solid"/>
              </v:shape>
            </v:group>
            <v:group style="position:absolute;left:6585;top:2634;width:10;height:20" coordorigin="6585,2634" coordsize="10,20">
              <v:shape style="position:absolute;left:6585;top:2634;width:10;height:20" coordorigin="6585,2634" coordsize="10,20" path="m6585,2653l6594,2653,6594,2634,6585,2634,6585,2653xe" filled="true" fillcolor="#000000" stroked="false">
                <v:path arrowok="t"/>
                <v:fill type="solid"/>
              </v:shape>
            </v:group>
            <v:group style="position:absolute;left:6585;top:2653;width:10;height:20" coordorigin="6585,2653" coordsize="10,20">
              <v:shape style="position:absolute;left:6585;top:2653;width:10;height:20" coordorigin="6585,2653" coordsize="10,20" path="m6585,2672l6594,2672,6594,2653,6585,2653,6585,2672xe" filled="true" fillcolor="#000000" stroked="false">
                <v:path arrowok="t"/>
                <v:fill type="solid"/>
              </v:shape>
            </v:group>
            <v:group style="position:absolute;left:6585;top:2672;width:10;height:20" coordorigin="6585,2672" coordsize="10,20">
              <v:shape style="position:absolute;left:6585;top:2672;width:10;height:20" coordorigin="6585,2672" coordsize="10,20" path="m6585,2691l6594,2691,6594,2672,6585,2672,6585,2691xe" filled="true" fillcolor="#000000" stroked="false">
                <v:path arrowok="t"/>
                <v:fill type="solid"/>
              </v:shape>
            </v:group>
            <v:group style="position:absolute;left:6585;top:2691;width:10;height:20" coordorigin="6585,2691" coordsize="10,20">
              <v:shape style="position:absolute;left:6585;top:2691;width:10;height:20" coordorigin="6585,2691" coordsize="10,20" path="m6585,2710l6594,2710,6594,2691,6585,2691,6585,2710xe" filled="true" fillcolor="#000000" stroked="false">
                <v:path arrowok="t"/>
                <v:fill type="solid"/>
              </v:shape>
            </v:group>
            <v:group style="position:absolute;left:6585;top:2710;width:10;height:20" coordorigin="6585,2710" coordsize="10,20">
              <v:shape style="position:absolute;left:6585;top:2710;width:10;height:20" coordorigin="6585,2710" coordsize="10,20" path="m6585,2730l6594,2730,6594,2710,6585,2710,6585,2730xe" filled="true" fillcolor="#000000" stroked="false">
                <v:path arrowok="t"/>
                <v:fill type="solid"/>
              </v:shape>
            </v:group>
            <v:group style="position:absolute;left:6585;top:2730;width:10;height:20" coordorigin="6585,2730" coordsize="10,20">
              <v:shape style="position:absolute;left:6585;top:2730;width:10;height:20" coordorigin="6585,2730" coordsize="10,20" path="m6585,2749l6594,2749,6594,2730,6585,2730,6585,2749xe" filled="true" fillcolor="#000000" stroked="false">
                <v:path arrowok="t"/>
                <v:fill type="solid"/>
              </v:shape>
            </v:group>
            <v:group style="position:absolute;left:6585;top:2749;width:10;height:20" coordorigin="6585,2749" coordsize="10,20">
              <v:shape style="position:absolute;left:6585;top:2749;width:10;height:20" coordorigin="6585,2749" coordsize="10,20" path="m6585,2768l6594,2768,6594,2749,6585,2749,6585,2768xe" filled="true" fillcolor="#000000" stroked="false">
                <v:path arrowok="t"/>
                <v:fill type="solid"/>
              </v:shape>
            </v:group>
            <v:group style="position:absolute;left:6585;top:2768;width:10;height:20" coordorigin="6585,2768" coordsize="10,20">
              <v:shape style="position:absolute;left:6585;top:2768;width:10;height:20" coordorigin="6585,2768" coordsize="10,20" path="m6585,2787l6594,2787,6594,2768,6585,2768,6585,2787xe" filled="true" fillcolor="#000000" stroked="false">
                <v:path arrowok="t"/>
                <v:fill type="solid"/>
              </v:shape>
            </v:group>
            <v:group style="position:absolute;left:6585;top:2787;width:10;height:20" coordorigin="6585,2787" coordsize="10,20">
              <v:shape style="position:absolute;left:6585;top:2787;width:10;height:20" coordorigin="6585,2787" coordsize="10,20" path="m6585,2806l6594,2806,6594,2787,6585,2787,6585,2806xe" filled="true" fillcolor="#000000" stroked="false">
                <v:path arrowok="t"/>
                <v:fill type="solid"/>
              </v:shape>
              <v:shape style="position:absolute;left:1594;top:2710;width:1111;height:110" type="#_x0000_t75" stroked="false">
                <v:imagedata r:id="rId1131" o:title=""/>
              </v:shape>
              <v:shape style="position:absolute;left:2681;top:2806;width:1520;height:14" type="#_x0000_t75" stroked="false">
                <v:imagedata r:id="rId1132" o:title=""/>
              </v:shape>
              <v:shape style="position:absolute;left:4187;top:2806;width:1531;height:14" type="#_x0000_t75" stroked="false">
                <v:imagedata r:id="rId1136" o:title=""/>
              </v:shape>
              <v:shape style="position:absolute;left:5703;top:2806;width:891;height:14" type="#_x0000_t75" stroked="false">
                <v:imagedata r:id="rId1123" o:title=""/>
              </v:shape>
              <v:shape style="position:absolute;left:6580;top:2806;width:1618;height:14" type="#_x0000_t75" stroked="false">
                <v:imagedata r:id="rId1124" o:title=""/>
              </v:shape>
              <v:shape style="position:absolute;left:8183;top:2806;width:1498;height:14" type="#_x0000_t75" stroked="false">
                <v:imagedata r:id="rId1137" o:title=""/>
              </v:shape>
              <v:shape style="position:absolute;left:9667;top:2811;width:931;height:10" type="#_x0000_t75" stroked="false">
                <v:imagedata r:id="rId1119" o:title=""/>
              </v:shape>
            </v:group>
            <v:group style="position:absolute;left:2686;top:2821;width:10;height:20" coordorigin="2686,2821" coordsize="10,20">
              <v:shape style="position:absolute;left:2686;top:2821;width:10;height:20" coordorigin="2686,2821" coordsize="10,20" path="m2686,2840l2696,2840,2696,2821,2686,2821,2686,2840xe" filled="true" fillcolor="#000000" stroked="false">
                <v:path arrowok="t"/>
                <v:fill type="solid"/>
              </v:shape>
            </v:group>
            <v:group style="position:absolute;left:2686;top:2840;width:10;height:20" coordorigin="2686,2840" coordsize="10,20">
              <v:shape style="position:absolute;left:2686;top:2840;width:10;height:20" coordorigin="2686,2840" coordsize="10,20" path="m2686,2859l2696,2859,2696,2840,2686,2840,2686,2859xe" filled="true" fillcolor="#000000" stroked="false">
                <v:path arrowok="t"/>
                <v:fill type="solid"/>
              </v:shape>
            </v:group>
            <v:group style="position:absolute;left:2686;top:2859;width:10;height:20" coordorigin="2686,2859" coordsize="10,20">
              <v:shape style="position:absolute;left:2686;top:2859;width:10;height:20" coordorigin="2686,2859" coordsize="10,20" path="m2686,2878l2696,2878,2696,2859,2686,2859,2686,2878xe" filled="true" fillcolor="#000000" stroked="false">
                <v:path arrowok="t"/>
                <v:fill type="solid"/>
              </v:shape>
            </v:group>
            <v:group style="position:absolute;left:2686;top:2878;width:10;height:20" coordorigin="2686,2878" coordsize="10,20">
              <v:shape style="position:absolute;left:2686;top:2878;width:10;height:20" coordorigin="2686,2878" coordsize="10,20" path="m2686,2898l2696,2898,2696,2878,2686,2878,2686,2898xe" filled="true" fillcolor="#000000" stroked="false">
                <v:path arrowok="t"/>
                <v:fill type="solid"/>
              </v:shape>
            </v:group>
            <v:group style="position:absolute;left:2686;top:2898;width:10;height:20" coordorigin="2686,2898" coordsize="10,20">
              <v:shape style="position:absolute;left:2686;top:2898;width:10;height:20" coordorigin="2686,2898" coordsize="10,20" path="m2686,2917l2696,2917,2696,2898,2686,2898,2686,2917xe" filled="true" fillcolor="#000000" stroked="false">
                <v:path arrowok="t"/>
                <v:fill type="solid"/>
              </v:shape>
            </v:group>
            <v:group style="position:absolute;left:2686;top:2917;width:10;height:20" coordorigin="2686,2917" coordsize="10,20">
              <v:shape style="position:absolute;left:2686;top:2917;width:10;height:20" coordorigin="2686,2917" coordsize="10,20" path="m2686,2936l2696,2936,2696,2917,2686,2917,2686,2936xe" filled="true" fillcolor="#000000" stroked="false">
                <v:path arrowok="t"/>
                <v:fill type="solid"/>
              </v:shape>
            </v:group>
            <v:group style="position:absolute;left:2686;top:2936;width:10;height:20" coordorigin="2686,2936" coordsize="10,20">
              <v:shape style="position:absolute;left:2686;top:2936;width:10;height:20" coordorigin="2686,2936" coordsize="10,20" path="m2686,2955l2696,2955,2696,2936,2686,2936,2686,2955xe" filled="true" fillcolor="#000000" stroked="false">
                <v:path arrowok="t"/>
                <v:fill type="solid"/>
              </v:shape>
            </v:group>
            <v:group style="position:absolute;left:2686;top:2955;width:10;height:20" coordorigin="2686,2955" coordsize="10,20">
              <v:shape style="position:absolute;left:2686;top:2955;width:10;height:20" coordorigin="2686,2955" coordsize="10,20" path="m2686,2974l2696,2974,2696,2955,2686,2955,2686,2974xe" filled="true" fillcolor="#000000" stroked="false">
                <v:path arrowok="t"/>
                <v:fill type="solid"/>
              </v:shape>
            </v:group>
            <v:group style="position:absolute;left:2686;top:2974;width:10;height:20" coordorigin="2686,2974" coordsize="10,20">
              <v:shape style="position:absolute;left:2686;top:2974;width:10;height:20" coordorigin="2686,2974" coordsize="10,20" path="m2686,2994l2696,2994,2696,2974,2686,2974,2686,2994xe" filled="true" fillcolor="#000000" stroked="false">
                <v:path arrowok="t"/>
                <v:fill type="solid"/>
              </v:shape>
            </v:group>
            <v:group style="position:absolute;left:2686;top:2994;width:10;height:20" coordorigin="2686,2994" coordsize="10,20">
              <v:shape style="position:absolute;left:2686;top:2994;width:10;height:20" coordorigin="2686,2994" coordsize="10,20" path="m2686,3013l2696,3013,2696,2994,2686,2994,2686,3013xe" filled="true" fillcolor="#000000" stroked="false">
                <v:path arrowok="t"/>
                <v:fill type="solid"/>
              </v:shape>
            </v:group>
            <v:group style="position:absolute;left:2686;top:3013;width:10;height:20" coordorigin="2686,3013" coordsize="10,20">
              <v:shape style="position:absolute;left:2686;top:3013;width:10;height:20" coordorigin="2686,3013" coordsize="10,20" path="m2686,3032l2696,3032,2696,3013,2686,3013,2686,3032xe" filled="true" fillcolor="#000000" stroked="false">
                <v:path arrowok="t"/>
                <v:fill type="solid"/>
              </v:shape>
            </v:group>
            <v:group style="position:absolute;left:2686;top:3032;width:10;height:20" coordorigin="2686,3032" coordsize="10,20">
              <v:shape style="position:absolute;left:2686;top:3032;width:10;height:20" coordorigin="2686,3032" coordsize="10,20" path="m2686,3051l2696,3051,2696,3032,2686,3032,2686,3051xe" filled="true" fillcolor="#000000" stroked="false">
                <v:path arrowok="t"/>
                <v:fill type="solid"/>
              </v:shape>
            </v:group>
            <v:group style="position:absolute;left:4191;top:2821;width:10;height:20" coordorigin="4191,2821" coordsize="10,20">
              <v:shape style="position:absolute;left:4191;top:2821;width:10;height:20" coordorigin="4191,2821" coordsize="10,20" path="m4191,2840l4201,2840,4201,2821,4191,2821,4191,2840xe" filled="true" fillcolor="#000000" stroked="false">
                <v:path arrowok="t"/>
                <v:fill type="solid"/>
              </v:shape>
            </v:group>
            <v:group style="position:absolute;left:4191;top:2840;width:10;height:20" coordorigin="4191,2840" coordsize="10,20">
              <v:shape style="position:absolute;left:4191;top:2840;width:10;height:20" coordorigin="4191,2840" coordsize="10,20" path="m4191,2859l4201,2859,4201,2840,4191,2840,4191,2859xe" filled="true" fillcolor="#000000" stroked="false">
                <v:path arrowok="t"/>
                <v:fill type="solid"/>
              </v:shape>
            </v:group>
            <v:group style="position:absolute;left:4191;top:2859;width:10;height:20" coordorigin="4191,2859" coordsize="10,20">
              <v:shape style="position:absolute;left:4191;top:2859;width:10;height:20" coordorigin="4191,2859" coordsize="10,20" path="m4191,2878l4201,2878,4201,2859,4191,2859,4191,2878xe" filled="true" fillcolor="#000000" stroked="false">
                <v:path arrowok="t"/>
                <v:fill type="solid"/>
              </v:shape>
            </v:group>
            <v:group style="position:absolute;left:4191;top:2878;width:10;height:20" coordorigin="4191,2878" coordsize="10,20">
              <v:shape style="position:absolute;left:4191;top:2878;width:10;height:20" coordorigin="4191,2878" coordsize="10,20" path="m4191,2898l4201,2898,4201,2878,4191,2878,4191,2898xe" filled="true" fillcolor="#000000" stroked="false">
                <v:path arrowok="t"/>
                <v:fill type="solid"/>
              </v:shape>
            </v:group>
            <v:group style="position:absolute;left:4191;top:2898;width:10;height:20" coordorigin="4191,2898" coordsize="10,20">
              <v:shape style="position:absolute;left:4191;top:2898;width:10;height:20" coordorigin="4191,2898" coordsize="10,20" path="m4191,2917l4201,2917,4201,2898,4191,2898,4191,2917xe" filled="true" fillcolor="#000000" stroked="false">
                <v:path arrowok="t"/>
                <v:fill type="solid"/>
              </v:shape>
            </v:group>
            <v:group style="position:absolute;left:4191;top:2917;width:10;height:20" coordorigin="4191,2917" coordsize="10,20">
              <v:shape style="position:absolute;left:4191;top:2917;width:10;height:20" coordorigin="4191,2917" coordsize="10,20" path="m4191,2936l4201,2936,4201,2917,4191,2917,4191,2936xe" filled="true" fillcolor="#000000" stroked="false">
                <v:path arrowok="t"/>
                <v:fill type="solid"/>
              </v:shape>
            </v:group>
            <v:group style="position:absolute;left:4191;top:2936;width:10;height:20" coordorigin="4191,2936" coordsize="10,20">
              <v:shape style="position:absolute;left:4191;top:2936;width:10;height:20" coordorigin="4191,2936" coordsize="10,20" path="m4191,2955l4201,2955,4201,2936,4191,2936,4191,2955xe" filled="true" fillcolor="#000000" stroked="false">
                <v:path arrowok="t"/>
                <v:fill type="solid"/>
              </v:shape>
            </v:group>
            <v:group style="position:absolute;left:4191;top:2955;width:10;height:20" coordorigin="4191,2955" coordsize="10,20">
              <v:shape style="position:absolute;left:4191;top:2955;width:10;height:20" coordorigin="4191,2955" coordsize="10,20" path="m4191,2974l4201,2974,4201,2955,4191,2955,4191,2974xe" filled="true" fillcolor="#000000" stroked="false">
                <v:path arrowok="t"/>
                <v:fill type="solid"/>
              </v:shape>
            </v:group>
            <v:group style="position:absolute;left:4191;top:2974;width:10;height:20" coordorigin="4191,2974" coordsize="10,20">
              <v:shape style="position:absolute;left:4191;top:2974;width:10;height:20" coordorigin="4191,2974" coordsize="10,20" path="m4191,2994l4201,2994,4201,2974,4191,2974,4191,2994xe" filled="true" fillcolor="#000000" stroked="false">
                <v:path arrowok="t"/>
                <v:fill type="solid"/>
              </v:shape>
            </v:group>
            <v:group style="position:absolute;left:4191;top:2994;width:10;height:20" coordorigin="4191,2994" coordsize="10,20">
              <v:shape style="position:absolute;left:4191;top:2994;width:10;height:20" coordorigin="4191,2994" coordsize="10,20" path="m4191,3013l4201,3013,4201,2994,4191,2994,4191,3013xe" filled="true" fillcolor="#000000" stroked="false">
                <v:path arrowok="t"/>
                <v:fill type="solid"/>
              </v:shape>
            </v:group>
            <v:group style="position:absolute;left:4191;top:3013;width:10;height:20" coordorigin="4191,3013" coordsize="10,20">
              <v:shape style="position:absolute;left:4191;top:3013;width:10;height:20" coordorigin="4191,3013" coordsize="10,20" path="m4191,3032l4201,3032,4201,3013,4191,3013,4191,3032xe" filled="true" fillcolor="#000000" stroked="false">
                <v:path arrowok="t"/>
                <v:fill type="solid"/>
              </v:shape>
            </v:group>
            <v:group style="position:absolute;left:4191;top:3032;width:10;height:20" coordorigin="4191,3032" coordsize="10,20">
              <v:shape style="position:absolute;left:4191;top:3032;width:10;height:20" coordorigin="4191,3032" coordsize="10,20" path="m4191,3051l4201,3051,4201,3032,4191,3032,4191,3051xe" filled="true" fillcolor="#000000" stroked="false">
                <v:path arrowok="t"/>
                <v:fill type="solid"/>
              </v:shape>
            </v:group>
            <v:group style="position:absolute;left:4191;top:3051;width:10;height:20" coordorigin="4191,3051" coordsize="10,20">
              <v:shape style="position:absolute;left:4191;top:3051;width:10;height:20" coordorigin="4191,3051" coordsize="10,20" path="m4191,3070l4201,3070,4201,3051,4191,3051,4191,3070xe" filled="true" fillcolor="#000000" stroked="false">
                <v:path arrowok="t"/>
                <v:fill type="solid"/>
              </v:shape>
            </v:group>
            <v:group style="position:absolute;left:4191;top:3070;width:10;height:20" coordorigin="4191,3070" coordsize="10,20">
              <v:shape style="position:absolute;left:4191;top:3070;width:10;height:20" coordorigin="4191,3070" coordsize="10,20" path="m4191,3090l4201,3090,4201,3070,4191,3070,4191,3090xe" filled="true" fillcolor="#000000" stroked="false">
                <v:path arrowok="t"/>
                <v:fill type="solid"/>
              </v:shape>
            </v:group>
            <v:group style="position:absolute;left:4191;top:3090;width:10;height:20" coordorigin="4191,3090" coordsize="10,20">
              <v:shape style="position:absolute;left:4191;top:3090;width:10;height:20" coordorigin="4191,3090" coordsize="10,20" path="m4191,3109l4201,3109,4201,3090,4191,3090,4191,3109xe" filled="true" fillcolor="#000000" stroked="false">
                <v:path arrowok="t"/>
                <v:fill type="solid"/>
              </v:shape>
            </v:group>
            <v:group style="position:absolute;left:4191;top:3109;width:10;height:20" coordorigin="4191,3109" coordsize="10,20">
              <v:shape style="position:absolute;left:4191;top:3109;width:10;height:20" coordorigin="4191,3109" coordsize="10,20" path="m4191,3128l4201,3128,4201,3109,4191,3109,4191,3128xe" filled="true" fillcolor="#000000" stroked="false">
                <v:path arrowok="t"/>
                <v:fill type="solid"/>
              </v:shape>
            </v:group>
            <v:group style="position:absolute;left:4191;top:3128;width:10;height:20" coordorigin="4191,3128" coordsize="10,20">
              <v:shape style="position:absolute;left:4191;top:3128;width:10;height:20" coordorigin="4191,3128" coordsize="10,20" path="m4191,3147l4201,3147,4201,3128,4191,3128,4191,3147xe" filled="true" fillcolor="#000000" stroked="false">
                <v:path arrowok="t"/>
                <v:fill type="solid"/>
              </v:shape>
            </v:group>
            <v:group style="position:absolute;left:5708;top:2821;width:10;height:20" coordorigin="5708,2821" coordsize="10,20">
              <v:shape style="position:absolute;left:5708;top:2821;width:10;height:20" coordorigin="5708,2821" coordsize="10,20" path="m5708,2840l5718,2840,5718,2821,5708,2821,5708,2840xe" filled="true" fillcolor="#000000" stroked="false">
                <v:path arrowok="t"/>
                <v:fill type="solid"/>
              </v:shape>
            </v:group>
            <v:group style="position:absolute;left:5708;top:2840;width:10;height:20" coordorigin="5708,2840" coordsize="10,20">
              <v:shape style="position:absolute;left:5708;top:2840;width:10;height:20" coordorigin="5708,2840" coordsize="10,20" path="m5708,2859l5718,2859,5718,2840,5708,2840,5708,2859xe" filled="true" fillcolor="#000000" stroked="false">
                <v:path arrowok="t"/>
                <v:fill type="solid"/>
              </v:shape>
            </v:group>
            <v:group style="position:absolute;left:5708;top:2859;width:10;height:20" coordorigin="5708,2859" coordsize="10,20">
              <v:shape style="position:absolute;left:5708;top:2859;width:10;height:20" coordorigin="5708,2859" coordsize="10,20" path="m5708,2878l5718,2878,5718,2859,5708,2859,5708,2878xe" filled="true" fillcolor="#000000" stroked="false">
                <v:path arrowok="t"/>
                <v:fill type="solid"/>
              </v:shape>
            </v:group>
            <v:group style="position:absolute;left:5708;top:2878;width:10;height:20" coordorigin="5708,2878" coordsize="10,20">
              <v:shape style="position:absolute;left:5708;top:2878;width:10;height:20" coordorigin="5708,2878" coordsize="10,20" path="m5708,2898l5718,2898,5718,2878,5708,2878,5708,2898xe" filled="true" fillcolor="#000000" stroked="false">
                <v:path arrowok="t"/>
                <v:fill type="solid"/>
              </v:shape>
            </v:group>
            <v:group style="position:absolute;left:5708;top:2898;width:10;height:20" coordorigin="5708,2898" coordsize="10,20">
              <v:shape style="position:absolute;left:5708;top:2898;width:10;height:20" coordorigin="5708,2898" coordsize="10,20" path="m5708,2917l5718,2917,5718,2898,5708,2898,5708,2917xe" filled="true" fillcolor="#000000" stroked="false">
                <v:path arrowok="t"/>
                <v:fill type="solid"/>
              </v:shape>
            </v:group>
            <v:group style="position:absolute;left:5708;top:2917;width:10;height:20" coordorigin="5708,2917" coordsize="10,20">
              <v:shape style="position:absolute;left:5708;top:2917;width:10;height:20" coordorigin="5708,2917" coordsize="10,20" path="m5708,2936l5718,2936,5718,2917,5708,2917,5708,2936xe" filled="true" fillcolor="#000000" stroked="false">
                <v:path arrowok="t"/>
                <v:fill type="solid"/>
              </v:shape>
            </v:group>
            <v:group style="position:absolute;left:5708;top:2936;width:10;height:20" coordorigin="5708,2936" coordsize="10,20">
              <v:shape style="position:absolute;left:5708;top:2936;width:10;height:20" coordorigin="5708,2936" coordsize="10,20" path="m5708,2955l5718,2955,5718,2936,5708,2936,5708,2955xe" filled="true" fillcolor="#000000" stroked="false">
                <v:path arrowok="t"/>
                <v:fill type="solid"/>
              </v:shape>
            </v:group>
            <v:group style="position:absolute;left:5708;top:2955;width:10;height:20" coordorigin="5708,2955" coordsize="10,20">
              <v:shape style="position:absolute;left:5708;top:2955;width:10;height:20" coordorigin="5708,2955" coordsize="10,20" path="m5708,2974l5718,2974,5718,2955,5708,2955,5708,2974xe" filled="true" fillcolor="#000000" stroked="false">
                <v:path arrowok="t"/>
                <v:fill type="solid"/>
              </v:shape>
            </v:group>
            <v:group style="position:absolute;left:5708;top:2974;width:10;height:20" coordorigin="5708,2974" coordsize="10,20">
              <v:shape style="position:absolute;left:5708;top:2974;width:10;height:20" coordorigin="5708,2974" coordsize="10,20" path="m5708,2994l5718,2994,5718,2974,5708,2974,5708,2994xe" filled="true" fillcolor="#000000" stroked="false">
                <v:path arrowok="t"/>
                <v:fill type="solid"/>
              </v:shape>
            </v:group>
            <v:group style="position:absolute;left:5708;top:2994;width:10;height:20" coordorigin="5708,2994" coordsize="10,20">
              <v:shape style="position:absolute;left:5708;top:2994;width:10;height:20" coordorigin="5708,2994" coordsize="10,20" path="m5708,3013l5718,3013,5718,2994,5708,2994,5708,3013xe" filled="true" fillcolor="#000000" stroked="false">
                <v:path arrowok="t"/>
                <v:fill type="solid"/>
              </v:shape>
            </v:group>
            <v:group style="position:absolute;left:5708;top:3013;width:10;height:20" coordorigin="5708,3013" coordsize="10,20">
              <v:shape style="position:absolute;left:5708;top:3013;width:10;height:20" coordorigin="5708,3013" coordsize="10,20" path="m5708,3032l5718,3032,5718,3013,5708,3013,5708,3032xe" filled="true" fillcolor="#000000" stroked="false">
                <v:path arrowok="t"/>
                <v:fill type="solid"/>
              </v:shape>
            </v:group>
            <v:group style="position:absolute;left:5708;top:3032;width:10;height:20" coordorigin="5708,3032" coordsize="10,20">
              <v:shape style="position:absolute;left:5708;top:3032;width:10;height:20" coordorigin="5708,3032" coordsize="10,20" path="m5708,3051l5718,3051,5718,3032,5708,3032,5708,3051xe" filled="true" fillcolor="#000000" stroked="false">
                <v:path arrowok="t"/>
                <v:fill type="solid"/>
              </v:shape>
            </v:group>
            <v:group style="position:absolute;left:5708;top:3051;width:10;height:20" coordorigin="5708,3051" coordsize="10,20">
              <v:shape style="position:absolute;left:5708;top:3051;width:10;height:20" coordorigin="5708,3051" coordsize="10,20" path="m5708,3070l5718,3070,5718,3051,5708,3051,5708,3070xe" filled="true" fillcolor="#000000" stroked="false">
                <v:path arrowok="t"/>
                <v:fill type="solid"/>
              </v:shape>
            </v:group>
            <v:group style="position:absolute;left:5708;top:3070;width:10;height:20" coordorigin="5708,3070" coordsize="10,20">
              <v:shape style="position:absolute;left:5708;top:3070;width:10;height:20" coordorigin="5708,3070" coordsize="10,20" path="m5708,3090l5718,3090,5718,3070,5708,3070,5708,3090xe" filled="true" fillcolor="#000000" stroked="false">
                <v:path arrowok="t"/>
                <v:fill type="solid"/>
              </v:shape>
            </v:group>
            <v:group style="position:absolute;left:5708;top:3090;width:10;height:20" coordorigin="5708,3090" coordsize="10,20">
              <v:shape style="position:absolute;left:5708;top:3090;width:10;height:20" coordorigin="5708,3090" coordsize="10,20" path="m5708,3109l5718,3109,5718,3090,5708,3090,5708,3109xe" filled="true" fillcolor="#000000" stroked="false">
                <v:path arrowok="t"/>
                <v:fill type="solid"/>
              </v:shape>
            </v:group>
            <v:group style="position:absolute;left:5708;top:3109;width:10;height:20" coordorigin="5708,3109" coordsize="10,20">
              <v:shape style="position:absolute;left:5708;top:3109;width:10;height:20" coordorigin="5708,3109" coordsize="10,20" path="m5708,3128l5718,3128,5718,3109,5708,3109,5708,3128xe" filled="true" fillcolor="#000000" stroked="false">
                <v:path arrowok="t"/>
                <v:fill type="solid"/>
              </v:shape>
            </v:group>
            <v:group style="position:absolute;left:5708;top:3128;width:10;height:20" coordorigin="5708,3128" coordsize="10,20">
              <v:shape style="position:absolute;left:5708;top:3128;width:10;height:20" coordorigin="5708,3128" coordsize="10,20" path="m5708,3147l5718,3147,5718,3128,5708,3128,5708,3147xe" filled="true" fillcolor="#000000" stroked="false">
                <v:path arrowok="t"/>
                <v:fill type="solid"/>
              </v:shape>
            </v:group>
            <v:group style="position:absolute;left:6585;top:2821;width:10;height:20" coordorigin="6585,2821" coordsize="10,20">
              <v:shape style="position:absolute;left:6585;top:2821;width:10;height:20" coordorigin="6585,2821" coordsize="10,20" path="m6585,2840l6594,2840,6594,2821,6585,2821,6585,2840xe" filled="true" fillcolor="#000000" stroked="false">
                <v:path arrowok="t"/>
                <v:fill type="solid"/>
              </v:shape>
            </v:group>
            <v:group style="position:absolute;left:6585;top:2840;width:10;height:20" coordorigin="6585,2840" coordsize="10,20">
              <v:shape style="position:absolute;left:6585;top:2840;width:10;height:20" coordorigin="6585,2840" coordsize="10,20" path="m6585,2859l6594,2859,6594,2840,6585,2840,6585,2859xe" filled="true" fillcolor="#000000" stroked="false">
                <v:path arrowok="t"/>
                <v:fill type="solid"/>
              </v:shape>
            </v:group>
            <v:group style="position:absolute;left:6585;top:2859;width:10;height:20" coordorigin="6585,2859" coordsize="10,20">
              <v:shape style="position:absolute;left:6585;top:2859;width:10;height:20" coordorigin="6585,2859" coordsize="10,20" path="m6585,2878l6594,2878,6594,2859,6585,2859,6585,2878xe" filled="true" fillcolor="#000000" stroked="false">
                <v:path arrowok="t"/>
                <v:fill type="solid"/>
              </v:shape>
            </v:group>
            <v:group style="position:absolute;left:6585;top:2878;width:10;height:20" coordorigin="6585,2878" coordsize="10,20">
              <v:shape style="position:absolute;left:6585;top:2878;width:10;height:20" coordorigin="6585,2878" coordsize="10,20" path="m6585,2898l6594,2898,6594,2878,6585,2878,6585,2898xe" filled="true" fillcolor="#000000" stroked="false">
                <v:path arrowok="t"/>
                <v:fill type="solid"/>
              </v:shape>
            </v:group>
            <v:group style="position:absolute;left:6585;top:2898;width:10;height:20" coordorigin="6585,2898" coordsize="10,20">
              <v:shape style="position:absolute;left:6585;top:2898;width:10;height:20" coordorigin="6585,2898" coordsize="10,20" path="m6585,2917l6594,2917,6594,2898,6585,2898,6585,2917xe" filled="true" fillcolor="#000000" stroked="false">
                <v:path arrowok="t"/>
                <v:fill type="solid"/>
              </v:shape>
            </v:group>
            <v:group style="position:absolute;left:6585;top:2917;width:10;height:20" coordorigin="6585,2917" coordsize="10,20">
              <v:shape style="position:absolute;left:6585;top:2917;width:10;height:20" coordorigin="6585,2917" coordsize="10,20" path="m6585,2936l6594,2936,6594,2917,6585,2917,6585,2936xe" filled="true" fillcolor="#000000" stroked="false">
                <v:path arrowok="t"/>
                <v:fill type="solid"/>
              </v:shape>
            </v:group>
            <v:group style="position:absolute;left:6585;top:2936;width:10;height:20" coordorigin="6585,2936" coordsize="10,20">
              <v:shape style="position:absolute;left:6585;top:2936;width:10;height:20" coordorigin="6585,2936" coordsize="10,20" path="m6585,2955l6594,2955,6594,2936,6585,2936,6585,2955xe" filled="true" fillcolor="#000000" stroked="false">
                <v:path arrowok="t"/>
                <v:fill type="solid"/>
              </v:shape>
            </v:group>
            <v:group style="position:absolute;left:6585;top:2955;width:10;height:20" coordorigin="6585,2955" coordsize="10,20">
              <v:shape style="position:absolute;left:6585;top:2955;width:10;height:20" coordorigin="6585,2955" coordsize="10,20" path="m6585,2974l6594,2974,6594,2955,6585,2955,6585,2974xe" filled="true" fillcolor="#000000" stroked="false">
                <v:path arrowok="t"/>
                <v:fill type="solid"/>
              </v:shape>
            </v:group>
            <v:group style="position:absolute;left:6585;top:2974;width:10;height:20" coordorigin="6585,2974" coordsize="10,20">
              <v:shape style="position:absolute;left:6585;top:2974;width:10;height:20" coordorigin="6585,2974" coordsize="10,20" path="m6585,2994l6594,2994,6594,2974,6585,2974,6585,2994xe" filled="true" fillcolor="#000000" stroked="false">
                <v:path arrowok="t"/>
                <v:fill type="solid"/>
              </v:shape>
            </v:group>
            <v:group style="position:absolute;left:6585;top:2994;width:10;height:20" coordorigin="6585,2994" coordsize="10,20">
              <v:shape style="position:absolute;left:6585;top:2994;width:10;height:20" coordorigin="6585,2994" coordsize="10,20" path="m6585,3013l6594,3013,6594,2994,6585,2994,6585,3013xe" filled="true" fillcolor="#000000" stroked="false">
                <v:path arrowok="t"/>
                <v:fill type="solid"/>
              </v:shape>
            </v:group>
            <v:group style="position:absolute;left:6585;top:3013;width:10;height:20" coordorigin="6585,3013" coordsize="10,20">
              <v:shape style="position:absolute;left:6585;top:3013;width:10;height:20" coordorigin="6585,3013" coordsize="10,20" path="m6585,3032l6594,3032,6594,3013,6585,3013,6585,3032xe" filled="true" fillcolor="#000000" stroked="false">
                <v:path arrowok="t"/>
                <v:fill type="solid"/>
              </v:shape>
            </v:group>
            <v:group style="position:absolute;left:6585;top:3032;width:10;height:20" coordorigin="6585,3032" coordsize="10,20">
              <v:shape style="position:absolute;left:6585;top:3032;width:10;height:20" coordorigin="6585,3032" coordsize="10,20" path="m6585,3051l6594,3051,6594,3032,6585,3032,6585,3051xe" filled="true" fillcolor="#000000" stroked="false">
                <v:path arrowok="t"/>
                <v:fill type="solid"/>
              </v:shape>
            </v:group>
            <v:group style="position:absolute;left:6585;top:3051;width:10;height:20" coordorigin="6585,3051" coordsize="10,20">
              <v:shape style="position:absolute;left:6585;top:3051;width:10;height:20" coordorigin="6585,3051" coordsize="10,20" path="m6585,3070l6594,3070,6594,3051,6585,3051,6585,3070xe" filled="true" fillcolor="#000000" stroked="false">
                <v:path arrowok="t"/>
                <v:fill type="solid"/>
              </v:shape>
            </v:group>
            <v:group style="position:absolute;left:6585;top:3070;width:10;height:20" coordorigin="6585,3070" coordsize="10,20">
              <v:shape style="position:absolute;left:6585;top:3070;width:10;height:20" coordorigin="6585,3070" coordsize="10,20" path="m6585,3090l6594,3090,6594,3070,6585,3070,6585,3090xe" filled="true" fillcolor="#000000" stroked="false">
                <v:path arrowok="t"/>
                <v:fill type="solid"/>
              </v:shape>
            </v:group>
            <v:group style="position:absolute;left:6585;top:3090;width:10;height:20" coordorigin="6585,3090" coordsize="10,20">
              <v:shape style="position:absolute;left:6585;top:3090;width:10;height:20" coordorigin="6585,3090" coordsize="10,20" path="m6585,3109l6594,3109,6594,3090,6585,3090,6585,3109xe" filled="true" fillcolor="#000000" stroked="false">
                <v:path arrowok="t"/>
                <v:fill type="solid"/>
              </v:shape>
            </v:group>
            <v:group style="position:absolute;left:6585;top:3109;width:10;height:20" coordorigin="6585,3109" coordsize="10,20">
              <v:shape style="position:absolute;left:6585;top:3109;width:10;height:20" coordorigin="6585,3109" coordsize="10,20" path="m6585,3128l6594,3128,6594,3109,6585,3109,6585,3128xe" filled="true" fillcolor="#000000" stroked="false">
                <v:path arrowok="t"/>
                <v:fill type="solid"/>
              </v:shape>
            </v:group>
            <v:group style="position:absolute;left:6585;top:3128;width:10;height:20" coordorigin="6585,3128" coordsize="10,20">
              <v:shape style="position:absolute;left:6585;top:3128;width:10;height:20" coordorigin="6585,3128" coordsize="10,20" path="m6585,3147l6594,3147,6594,3128,6585,3128,6585,3147xe" filled="true" fillcolor="#000000" stroked="false">
                <v:path arrowok="t"/>
                <v:fill type="solid"/>
              </v:shape>
              <v:shape style="position:absolute;left:1594;top:3051;width:1111;height:110" type="#_x0000_t75" stroked="false">
                <v:imagedata r:id="rId1138" o:title=""/>
              </v:shape>
              <v:shape style="position:absolute;left:2681;top:3147;width:1520;height:14" type="#_x0000_t75" stroked="false">
                <v:imagedata r:id="rId1132" o:title=""/>
              </v:shape>
              <v:shape style="position:absolute;left:4187;top:3147;width:1531;height:14" type="#_x0000_t75" stroked="false">
                <v:imagedata r:id="rId1122" o:title=""/>
              </v:shape>
              <v:shape style="position:absolute;left:5703;top:3147;width:891;height:14" type="#_x0000_t75" stroked="false">
                <v:imagedata r:id="rId1123" o:title=""/>
              </v:shape>
              <v:shape style="position:absolute;left:6580;top:3147;width:1618;height:14" type="#_x0000_t75" stroked="false">
                <v:imagedata r:id="rId1124" o:title=""/>
              </v:shape>
              <v:shape style="position:absolute;left:8183;top:3147;width:1498;height:14" type="#_x0000_t75" stroked="false">
                <v:imagedata r:id="rId1137" o:title=""/>
              </v:shape>
              <v:shape style="position:absolute;left:9667;top:3152;width:931;height:10" type="#_x0000_t75" stroked="false">
                <v:imagedata r:id="rId1119" o:title=""/>
              </v:shape>
            </v:group>
            <v:group style="position:absolute;left:2686;top:3162;width:10;height:20" coordorigin="2686,3162" coordsize="10,20">
              <v:shape style="position:absolute;left:2686;top:3162;width:10;height:20" coordorigin="2686,3162" coordsize="10,20" path="m2686,3181l2696,3181,2696,3162,2686,3162,2686,3181xe" filled="true" fillcolor="#000000" stroked="false">
                <v:path arrowok="t"/>
                <v:fill type="solid"/>
              </v:shape>
            </v:group>
            <v:group style="position:absolute;left:2686;top:3181;width:10;height:20" coordorigin="2686,3181" coordsize="10,20">
              <v:shape style="position:absolute;left:2686;top:3181;width:10;height:20" coordorigin="2686,3181" coordsize="10,20" path="m2686,3200l2696,3200,2696,3181,2686,3181,2686,3200xe" filled="true" fillcolor="#000000" stroked="false">
                <v:path arrowok="t"/>
                <v:fill type="solid"/>
              </v:shape>
            </v:group>
            <v:group style="position:absolute;left:2686;top:3200;width:10;height:20" coordorigin="2686,3200" coordsize="10,20">
              <v:shape style="position:absolute;left:2686;top:3200;width:10;height:20" coordorigin="2686,3200" coordsize="10,20" path="m2686,3219l2696,3219,2696,3200,2686,3200,2686,3219xe" filled="true" fillcolor="#000000" stroked="false">
                <v:path arrowok="t"/>
                <v:fill type="solid"/>
              </v:shape>
            </v:group>
            <v:group style="position:absolute;left:2686;top:3219;width:10;height:20" coordorigin="2686,3219" coordsize="10,20">
              <v:shape style="position:absolute;left:2686;top:3219;width:10;height:20" coordorigin="2686,3219" coordsize="10,20" path="m2686,3238l2696,3238,2696,3219,2686,3219,2686,3238xe" filled="true" fillcolor="#000000" stroked="false">
                <v:path arrowok="t"/>
                <v:fill type="solid"/>
              </v:shape>
            </v:group>
            <v:group style="position:absolute;left:2686;top:3238;width:10;height:20" coordorigin="2686,3238" coordsize="10,20">
              <v:shape style="position:absolute;left:2686;top:3238;width:10;height:20" coordorigin="2686,3238" coordsize="10,20" path="m2686,3258l2696,3258,2696,3238,2686,3238,2686,3258xe" filled="true" fillcolor="#000000" stroked="false">
                <v:path arrowok="t"/>
                <v:fill type="solid"/>
              </v:shape>
            </v:group>
            <v:group style="position:absolute;left:2686;top:3258;width:10;height:20" coordorigin="2686,3258" coordsize="10,20">
              <v:shape style="position:absolute;left:2686;top:3258;width:10;height:20" coordorigin="2686,3258" coordsize="10,20" path="m2686,3277l2696,3277,2696,3258,2686,3258,2686,3277xe" filled="true" fillcolor="#000000" stroked="false">
                <v:path arrowok="t"/>
                <v:fill type="solid"/>
              </v:shape>
            </v:group>
            <v:group style="position:absolute;left:2686;top:3277;width:10;height:20" coordorigin="2686,3277" coordsize="10,20">
              <v:shape style="position:absolute;left:2686;top:3277;width:10;height:20" coordorigin="2686,3277" coordsize="10,20" path="m2686,3296l2696,3296,2696,3277,2686,3277,2686,3296xe" filled="true" fillcolor="#000000" stroked="false">
                <v:path arrowok="t"/>
                <v:fill type="solid"/>
              </v:shape>
            </v:group>
            <v:group style="position:absolute;left:2686;top:3296;width:10;height:20" coordorigin="2686,3296" coordsize="10,20">
              <v:shape style="position:absolute;left:2686;top:3296;width:10;height:20" coordorigin="2686,3296" coordsize="10,20" path="m2686,3315l2696,3315,2696,3296,2686,3296,2686,3315xe" filled="true" fillcolor="#000000" stroked="false">
                <v:path arrowok="t"/>
                <v:fill type="solid"/>
              </v:shape>
            </v:group>
            <v:group style="position:absolute;left:2686;top:3315;width:10;height:20" coordorigin="2686,3315" coordsize="10,20">
              <v:shape style="position:absolute;left:2686;top:3315;width:10;height:20" coordorigin="2686,3315" coordsize="10,20" path="m2686,3334l2696,3334,2696,3315,2686,3315,2686,3334xe" filled="true" fillcolor="#000000" stroked="false">
                <v:path arrowok="t"/>
                <v:fill type="solid"/>
              </v:shape>
            </v:group>
            <v:group style="position:absolute;left:2686;top:3334;width:10;height:20" coordorigin="2686,3334" coordsize="10,20">
              <v:shape style="position:absolute;left:2686;top:3334;width:10;height:20" coordorigin="2686,3334" coordsize="10,20" path="m2686,3354l2696,3354,2696,3334,2686,3334,2686,3354xe" filled="true" fillcolor="#000000" stroked="false">
                <v:path arrowok="t"/>
                <v:fill type="solid"/>
              </v:shape>
            </v:group>
            <v:group style="position:absolute;left:2686;top:3354;width:10;height:20" coordorigin="2686,3354" coordsize="10,20">
              <v:shape style="position:absolute;left:2686;top:3354;width:10;height:20" coordorigin="2686,3354" coordsize="10,20" path="m2686,3373l2696,3373,2696,3354,2686,3354,2686,3373xe" filled="true" fillcolor="#000000" stroked="false">
                <v:path arrowok="t"/>
                <v:fill type="solid"/>
              </v:shape>
            </v:group>
            <v:group style="position:absolute;left:2686;top:3373;width:10;height:20" coordorigin="2686,3373" coordsize="10,20">
              <v:shape style="position:absolute;left:2686;top:3373;width:10;height:20" coordorigin="2686,3373" coordsize="10,20" path="m2686,3392l2696,3392,2696,3373,2686,3373,2686,3392xe" filled="true" fillcolor="#000000" stroked="false">
                <v:path arrowok="t"/>
                <v:fill type="solid"/>
              </v:shape>
            </v:group>
            <v:group style="position:absolute;left:2686;top:3392;width:10;height:20" coordorigin="2686,3392" coordsize="10,20">
              <v:shape style="position:absolute;left:2686;top:3392;width:10;height:20" coordorigin="2686,3392" coordsize="10,20" path="m2686,3411l2696,3411,2696,3392,2686,3392,2686,3411xe" filled="true" fillcolor="#000000" stroked="false">
                <v:path arrowok="t"/>
                <v:fill type="solid"/>
              </v:shape>
            </v:group>
            <v:group style="position:absolute;left:1580;top:3508;width:1107;height:2" coordorigin="1580,3508" coordsize="1107,2">
              <v:shape style="position:absolute;left:1580;top:3508;width:1107;height:2" coordorigin="1580,3508" coordsize="1107,0" path="m1580,3508l2686,3508e" filled="false" stroked="true" strokeweight="1.44pt" strokecolor="#000000">
                <v:path arrowok="t"/>
              </v:shape>
            </v:group>
            <v:group style="position:absolute;left:2686;top:3411;width:10;height:20" coordorigin="2686,3411" coordsize="10,20">
              <v:shape style="position:absolute;left:2686;top:3411;width:10;height:20" coordorigin="2686,3411" coordsize="10,20" path="m2686,3430l2696,3430,2696,3411,2686,3411,2686,3430xe" filled="true" fillcolor="#000000" stroked="false">
                <v:path arrowok="t"/>
                <v:fill type="solid"/>
              </v:shape>
            </v:group>
            <v:group style="position:absolute;left:2686;top:3430;width:10;height:20" coordorigin="2686,3430" coordsize="10,20">
              <v:shape style="position:absolute;left:2686;top:3430;width:10;height:20" coordorigin="2686,3430" coordsize="10,20" path="m2686,3450l2696,3450,2696,3430,2686,3430,2686,3450xe" filled="true" fillcolor="#000000" stroked="false">
                <v:path arrowok="t"/>
                <v:fill type="solid"/>
              </v:shape>
            </v:group>
            <v:group style="position:absolute;left:2686;top:3450;width:10;height:20" coordorigin="2686,3450" coordsize="10,20">
              <v:shape style="position:absolute;left:2686;top:3450;width:10;height:20" coordorigin="2686,3450" coordsize="10,20" path="m2686,3469l2696,3469,2696,3450,2686,3450,2686,3469xe" filled="true" fillcolor="#000000" stroked="false">
                <v:path arrowok="t"/>
                <v:fill type="solid"/>
              </v:shape>
            </v:group>
            <v:group style="position:absolute;left:2686;top:3469;width:10;height:20" coordorigin="2686,3469" coordsize="10,20">
              <v:shape style="position:absolute;left:2686;top:3469;width:10;height:20" coordorigin="2686,3469" coordsize="10,20" path="m2686,3488l2696,3488,2696,3469,2686,3469,2686,3488xe" filled="true" fillcolor="#000000" stroked="false">
                <v:path arrowok="t"/>
                <v:fill type="solid"/>
              </v:shape>
              <v:shape style="position:absolute;left:2686;top:3488;width:10;height:5" type="#_x0000_t75" stroked="false">
                <v:imagedata r:id="rId1139" o:title=""/>
              </v:shape>
            </v:group>
            <v:group style="position:absolute;left:2686;top:3508;width:29;height:2" coordorigin="2686,3508" coordsize="29,2">
              <v:shape style="position:absolute;left:2686;top:3508;width:29;height:2" coordorigin="2686,3508" coordsize="29,0" path="m2686,3508l2715,3508e" filled="false" stroked="true" strokeweight="1.44pt" strokecolor="#000000">
                <v:path arrowok="t"/>
              </v:shape>
            </v:group>
            <v:group style="position:absolute;left:2715;top:3508;width:1477;height:2" coordorigin="2715,3508" coordsize="1477,2">
              <v:shape style="position:absolute;left:2715;top:3508;width:1477;height:2" coordorigin="2715,3508" coordsize="1477,0" path="m2715,3508l4191,3508e" filled="false" stroked="true" strokeweight="1.44pt" strokecolor="#000000">
                <v:path arrowok="t"/>
              </v:shape>
            </v:group>
            <v:group style="position:absolute;left:4191;top:3162;width:10;height:20" coordorigin="4191,3162" coordsize="10,20">
              <v:shape style="position:absolute;left:4191;top:3162;width:10;height:20" coordorigin="4191,3162" coordsize="10,20" path="m4191,3181l4201,3181,4201,3162,4191,3162,4191,3181xe" filled="true" fillcolor="#000000" stroked="false">
                <v:path arrowok="t"/>
                <v:fill type="solid"/>
              </v:shape>
            </v:group>
            <v:group style="position:absolute;left:4191;top:3181;width:10;height:20" coordorigin="4191,3181" coordsize="10,20">
              <v:shape style="position:absolute;left:4191;top:3181;width:10;height:20" coordorigin="4191,3181" coordsize="10,20" path="m4191,3200l4201,3200,4201,3181,4191,3181,4191,3200xe" filled="true" fillcolor="#000000" stroked="false">
                <v:path arrowok="t"/>
                <v:fill type="solid"/>
              </v:shape>
            </v:group>
            <v:group style="position:absolute;left:4191;top:3200;width:10;height:20" coordorigin="4191,3200" coordsize="10,20">
              <v:shape style="position:absolute;left:4191;top:3200;width:10;height:20" coordorigin="4191,3200" coordsize="10,20" path="m4191,3219l4201,3219,4201,3200,4191,3200,4191,3219xe" filled="true" fillcolor="#000000" stroked="false">
                <v:path arrowok="t"/>
                <v:fill type="solid"/>
              </v:shape>
            </v:group>
            <v:group style="position:absolute;left:4191;top:3219;width:10;height:20" coordorigin="4191,3219" coordsize="10,20">
              <v:shape style="position:absolute;left:4191;top:3219;width:10;height:20" coordorigin="4191,3219" coordsize="10,20" path="m4191,3238l4201,3238,4201,3219,4191,3219,4191,3238xe" filled="true" fillcolor="#000000" stroked="false">
                <v:path arrowok="t"/>
                <v:fill type="solid"/>
              </v:shape>
            </v:group>
            <v:group style="position:absolute;left:4191;top:3238;width:10;height:20" coordorigin="4191,3238" coordsize="10,20">
              <v:shape style="position:absolute;left:4191;top:3238;width:10;height:20" coordorigin="4191,3238" coordsize="10,20" path="m4191,3258l4201,3258,4201,3238,4191,3238,4191,3258xe" filled="true" fillcolor="#000000" stroked="false">
                <v:path arrowok="t"/>
                <v:fill type="solid"/>
              </v:shape>
            </v:group>
            <v:group style="position:absolute;left:4191;top:3258;width:10;height:20" coordorigin="4191,3258" coordsize="10,20">
              <v:shape style="position:absolute;left:4191;top:3258;width:10;height:20" coordorigin="4191,3258" coordsize="10,20" path="m4191,3277l4201,3277,4201,3258,4191,3258,4191,3277xe" filled="true" fillcolor="#000000" stroked="false">
                <v:path arrowok="t"/>
                <v:fill type="solid"/>
              </v:shape>
            </v:group>
            <v:group style="position:absolute;left:4191;top:3277;width:10;height:20" coordorigin="4191,3277" coordsize="10,20">
              <v:shape style="position:absolute;left:4191;top:3277;width:10;height:20" coordorigin="4191,3277" coordsize="10,20" path="m4191,3296l4201,3296,4201,3277,4191,3277,4191,3296xe" filled="true" fillcolor="#000000" stroked="false">
                <v:path arrowok="t"/>
                <v:fill type="solid"/>
              </v:shape>
            </v:group>
            <v:group style="position:absolute;left:4191;top:3296;width:10;height:20" coordorigin="4191,3296" coordsize="10,20">
              <v:shape style="position:absolute;left:4191;top:3296;width:10;height:20" coordorigin="4191,3296" coordsize="10,20" path="m4191,3315l4201,3315,4201,3296,4191,3296,4191,3315xe" filled="true" fillcolor="#000000" stroked="false">
                <v:path arrowok="t"/>
                <v:fill type="solid"/>
              </v:shape>
            </v:group>
            <v:group style="position:absolute;left:4191;top:3315;width:10;height:20" coordorigin="4191,3315" coordsize="10,20">
              <v:shape style="position:absolute;left:4191;top:3315;width:10;height:20" coordorigin="4191,3315" coordsize="10,20" path="m4191,3334l4201,3334,4201,3315,4191,3315,4191,3334xe" filled="true" fillcolor="#000000" stroked="false">
                <v:path arrowok="t"/>
                <v:fill type="solid"/>
              </v:shape>
            </v:group>
            <v:group style="position:absolute;left:4191;top:3334;width:10;height:20" coordorigin="4191,3334" coordsize="10,20">
              <v:shape style="position:absolute;left:4191;top:3334;width:10;height:20" coordorigin="4191,3334" coordsize="10,20" path="m4191,3354l4201,3354,4201,3334,4191,3334,4191,3354xe" filled="true" fillcolor="#000000" stroked="false">
                <v:path arrowok="t"/>
                <v:fill type="solid"/>
              </v:shape>
            </v:group>
            <v:group style="position:absolute;left:4191;top:3354;width:10;height:20" coordorigin="4191,3354" coordsize="10,20">
              <v:shape style="position:absolute;left:4191;top:3354;width:10;height:20" coordorigin="4191,3354" coordsize="10,20" path="m4191,3373l4201,3373,4201,3354,4191,3354,4191,3373xe" filled="true" fillcolor="#000000" stroked="false">
                <v:path arrowok="t"/>
                <v:fill type="solid"/>
              </v:shape>
            </v:group>
            <v:group style="position:absolute;left:4191;top:3373;width:10;height:20" coordorigin="4191,3373" coordsize="10,20">
              <v:shape style="position:absolute;left:4191;top:3373;width:10;height:20" coordorigin="4191,3373" coordsize="10,20" path="m4191,3392l4201,3392,4201,3373,4191,3373,4191,3392xe" filled="true" fillcolor="#000000" stroked="false">
                <v:path arrowok="t"/>
                <v:fill type="solid"/>
              </v:shape>
            </v:group>
            <v:group style="position:absolute;left:4191;top:3392;width:10;height:20" coordorigin="4191,3392" coordsize="10,20">
              <v:shape style="position:absolute;left:4191;top:3392;width:10;height:20" coordorigin="4191,3392" coordsize="10,20" path="m4191,3411l4201,3411,4201,3392,4191,3392,4191,3411xe" filled="true" fillcolor="#000000" stroked="false">
                <v:path arrowok="t"/>
                <v:fill type="solid"/>
              </v:shape>
            </v:group>
            <v:group style="position:absolute;left:4191;top:3411;width:10;height:20" coordorigin="4191,3411" coordsize="10,20">
              <v:shape style="position:absolute;left:4191;top:3411;width:10;height:20" coordorigin="4191,3411" coordsize="10,20" path="m4191,3430l4201,3430,4201,3411,4191,3411,4191,3430xe" filled="true" fillcolor="#000000" stroked="false">
                <v:path arrowok="t"/>
                <v:fill type="solid"/>
              </v:shape>
            </v:group>
            <v:group style="position:absolute;left:4191;top:3430;width:10;height:20" coordorigin="4191,3430" coordsize="10,20">
              <v:shape style="position:absolute;left:4191;top:3430;width:10;height:20" coordorigin="4191,3430" coordsize="10,20" path="m4191,3450l4201,3450,4201,3430,4191,3430,4191,3450xe" filled="true" fillcolor="#000000" stroked="false">
                <v:path arrowok="t"/>
                <v:fill type="solid"/>
              </v:shape>
            </v:group>
            <v:group style="position:absolute;left:4191;top:3450;width:10;height:20" coordorigin="4191,3450" coordsize="10,20">
              <v:shape style="position:absolute;left:4191;top:3450;width:10;height:20" coordorigin="4191,3450" coordsize="10,20" path="m4191,3469l4201,3469,4201,3450,4191,3450,4191,3469xe" filled="true" fillcolor="#000000" stroked="false">
                <v:path arrowok="t"/>
                <v:fill type="solid"/>
              </v:shape>
            </v:group>
            <v:group style="position:absolute;left:4191;top:3469;width:10;height:20" coordorigin="4191,3469" coordsize="10,20">
              <v:shape style="position:absolute;left:4191;top:3469;width:10;height:20" coordorigin="4191,3469" coordsize="10,20" path="m4191,3488l4201,3488,4201,3469,4191,3469,4191,3488xe" filled="true" fillcolor="#000000" stroked="false">
                <v:path arrowok="t"/>
                <v:fill type="solid"/>
              </v:shape>
              <v:shape style="position:absolute;left:4191;top:3488;width:10;height:5" type="#_x0000_t75" stroked="false">
                <v:imagedata r:id="rId1139" o:title=""/>
              </v:shape>
            </v:group>
            <v:group style="position:absolute;left:4191;top:3508;width:29;height:2" coordorigin="4191,3508" coordsize="29,2">
              <v:shape style="position:absolute;left:4191;top:3508;width:29;height:2" coordorigin="4191,3508" coordsize="29,0" path="m4191,3508l4220,3508e" filled="false" stroked="true" strokeweight="1.44pt" strokecolor="#000000">
                <v:path arrowok="t"/>
              </v:shape>
            </v:group>
            <v:group style="position:absolute;left:4220;top:3508;width:1488;height:2" coordorigin="4220,3508" coordsize="1488,2">
              <v:shape style="position:absolute;left:4220;top:3508;width:1488;height:2" coordorigin="4220,3508" coordsize="1488,0" path="m4220,3508l5708,3508e" filled="false" stroked="true" strokeweight="1.44pt" strokecolor="#000000">
                <v:path arrowok="t"/>
              </v:shape>
            </v:group>
            <v:group style="position:absolute;left:5708;top:3162;width:10;height:20" coordorigin="5708,3162" coordsize="10,20">
              <v:shape style="position:absolute;left:5708;top:3162;width:10;height:20" coordorigin="5708,3162" coordsize="10,20" path="m5708,3181l5718,3181,5718,3162,5708,3162,5708,3181xe" filled="true" fillcolor="#000000" stroked="false">
                <v:path arrowok="t"/>
                <v:fill type="solid"/>
              </v:shape>
            </v:group>
            <v:group style="position:absolute;left:5708;top:3181;width:10;height:20" coordorigin="5708,3181" coordsize="10,20">
              <v:shape style="position:absolute;left:5708;top:3181;width:10;height:20" coordorigin="5708,3181" coordsize="10,20" path="m5708,3200l5718,3200,5718,3181,5708,3181,5708,3200xe" filled="true" fillcolor="#000000" stroked="false">
                <v:path arrowok="t"/>
                <v:fill type="solid"/>
              </v:shape>
            </v:group>
            <v:group style="position:absolute;left:5708;top:3200;width:10;height:20" coordorigin="5708,3200" coordsize="10,20">
              <v:shape style="position:absolute;left:5708;top:3200;width:10;height:20" coordorigin="5708,3200" coordsize="10,20" path="m5708,3219l5718,3219,5718,3200,5708,3200,5708,3219xe" filled="true" fillcolor="#000000" stroked="false">
                <v:path arrowok="t"/>
                <v:fill type="solid"/>
              </v:shape>
            </v:group>
            <v:group style="position:absolute;left:5708;top:3219;width:10;height:20" coordorigin="5708,3219" coordsize="10,20">
              <v:shape style="position:absolute;left:5708;top:3219;width:10;height:20" coordorigin="5708,3219" coordsize="10,20" path="m5708,3238l5718,3238,5718,3219,5708,3219,5708,3238xe" filled="true" fillcolor="#000000" stroked="false">
                <v:path arrowok="t"/>
                <v:fill type="solid"/>
              </v:shape>
            </v:group>
            <v:group style="position:absolute;left:5708;top:3238;width:10;height:20" coordorigin="5708,3238" coordsize="10,20">
              <v:shape style="position:absolute;left:5708;top:3238;width:10;height:20" coordorigin="5708,3238" coordsize="10,20" path="m5708,3258l5718,3258,5718,3238,5708,3238,5708,3258xe" filled="true" fillcolor="#000000" stroked="false">
                <v:path arrowok="t"/>
                <v:fill type="solid"/>
              </v:shape>
            </v:group>
            <v:group style="position:absolute;left:5708;top:3258;width:10;height:20" coordorigin="5708,3258" coordsize="10,20">
              <v:shape style="position:absolute;left:5708;top:3258;width:10;height:20" coordorigin="5708,3258" coordsize="10,20" path="m5708,3277l5718,3277,5718,3258,5708,3258,5708,3277xe" filled="true" fillcolor="#000000" stroked="false">
                <v:path arrowok="t"/>
                <v:fill type="solid"/>
              </v:shape>
            </v:group>
            <v:group style="position:absolute;left:5708;top:3277;width:10;height:20" coordorigin="5708,3277" coordsize="10,20">
              <v:shape style="position:absolute;left:5708;top:3277;width:10;height:20" coordorigin="5708,3277" coordsize="10,20" path="m5708,3296l5718,3296,5718,3277,5708,3277,5708,3296xe" filled="true" fillcolor="#000000" stroked="false">
                <v:path arrowok="t"/>
                <v:fill type="solid"/>
              </v:shape>
            </v:group>
            <v:group style="position:absolute;left:5708;top:3296;width:10;height:20" coordorigin="5708,3296" coordsize="10,20">
              <v:shape style="position:absolute;left:5708;top:3296;width:10;height:20" coordorigin="5708,3296" coordsize="10,20" path="m5708,3315l5718,3315,5718,3296,5708,3296,5708,3315xe" filled="true" fillcolor="#000000" stroked="false">
                <v:path arrowok="t"/>
                <v:fill type="solid"/>
              </v:shape>
            </v:group>
            <v:group style="position:absolute;left:5708;top:3315;width:10;height:20" coordorigin="5708,3315" coordsize="10,20">
              <v:shape style="position:absolute;left:5708;top:3315;width:10;height:20" coordorigin="5708,3315" coordsize="10,20" path="m5708,3334l5718,3334,5718,3315,5708,3315,5708,3334xe" filled="true" fillcolor="#000000" stroked="false">
                <v:path arrowok="t"/>
                <v:fill type="solid"/>
              </v:shape>
            </v:group>
            <v:group style="position:absolute;left:5708;top:3334;width:10;height:20" coordorigin="5708,3334" coordsize="10,20">
              <v:shape style="position:absolute;left:5708;top:3334;width:10;height:20" coordorigin="5708,3334" coordsize="10,20" path="m5708,3354l5718,3354,5718,3334,5708,3334,5708,3354xe" filled="true" fillcolor="#000000" stroked="false">
                <v:path arrowok="t"/>
                <v:fill type="solid"/>
              </v:shape>
            </v:group>
            <v:group style="position:absolute;left:5708;top:3354;width:10;height:20" coordorigin="5708,3354" coordsize="10,20">
              <v:shape style="position:absolute;left:5708;top:3354;width:10;height:20" coordorigin="5708,3354" coordsize="10,20" path="m5708,3373l5718,3373,5718,3354,5708,3354,5708,3373xe" filled="true" fillcolor="#000000" stroked="false">
                <v:path arrowok="t"/>
                <v:fill type="solid"/>
              </v:shape>
            </v:group>
            <v:group style="position:absolute;left:5708;top:3373;width:10;height:20" coordorigin="5708,3373" coordsize="10,20">
              <v:shape style="position:absolute;left:5708;top:3373;width:10;height:20" coordorigin="5708,3373" coordsize="10,20" path="m5708,3392l5718,3392,5718,3373,5708,3373,5708,3392xe" filled="true" fillcolor="#000000" stroked="false">
                <v:path arrowok="t"/>
                <v:fill type="solid"/>
              </v:shape>
            </v:group>
            <v:group style="position:absolute;left:5708;top:3392;width:10;height:20" coordorigin="5708,3392" coordsize="10,20">
              <v:shape style="position:absolute;left:5708;top:3392;width:10;height:20" coordorigin="5708,3392" coordsize="10,20" path="m5708,3411l5718,3411,5718,3392,5708,3392,5708,3411xe" filled="true" fillcolor="#000000" stroked="false">
                <v:path arrowok="t"/>
                <v:fill type="solid"/>
              </v:shape>
            </v:group>
            <v:group style="position:absolute;left:5708;top:3411;width:10;height:20" coordorigin="5708,3411" coordsize="10,20">
              <v:shape style="position:absolute;left:5708;top:3411;width:10;height:20" coordorigin="5708,3411" coordsize="10,20" path="m5708,3430l5718,3430,5718,3411,5708,3411,5708,3430xe" filled="true" fillcolor="#000000" stroked="false">
                <v:path arrowok="t"/>
                <v:fill type="solid"/>
              </v:shape>
            </v:group>
            <v:group style="position:absolute;left:5708;top:3430;width:10;height:20" coordorigin="5708,3430" coordsize="10,20">
              <v:shape style="position:absolute;left:5708;top:3430;width:10;height:20" coordorigin="5708,3430" coordsize="10,20" path="m5708,3450l5718,3450,5718,3430,5708,3430,5708,3450xe" filled="true" fillcolor="#000000" stroked="false">
                <v:path arrowok="t"/>
                <v:fill type="solid"/>
              </v:shape>
            </v:group>
            <v:group style="position:absolute;left:5708;top:3450;width:10;height:20" coordorigin="5708,3450" coordsize="10,20">
              <v:shape style="position:absolute;left:5708;top:3450;width:10;height:20" coordorigin="5708,3450" coordsize="10,20" path="m5708,3469l5718,3469,5718,3450,5708,3450,5708,3469xe" filled="true" fillcolor="#000000" stroked="false">
                <v:path arrowok="t"/>
                <v:fill type="solid"/>
              </v:shape>
            </v:group>
            <v:group style="position:absolute;left:5708;top:3469;width:10;height:20" coordorigin="5708,3469" coordsize="10,20">
              <v:shape style="position:absolute;left:5708;top:3469;width:10;height:20" coordorigin="5708,3469" coordsize="10,20" path="m5708,3488l5718,3488,5718,3469,5708,3469,5708,3488xe" filled="true" fillcolor="#000000" stroked="false">
                <v:path arrowok="t"/>
                <v:fill type="solid"/>
              </v:shape>
              <v:shape style="position:absolute;left:5708;top:3488;width:10;height:5" type="#_x0000_t75" stroked="false">
                <v:imagedata r:id="rId1139" o:title=""/>
              </v:shape>
            </v:group>
            <v:group style="position:absolute;left:5708;top:3508;width:29;height:2" coordorigin="5708,3508" coordsize="29,2">
              <v:shape style="position:absolute;left:5708;top:3508;width:29;height:2" coordorigin="5708,3508" coordsize="29,0" path="m5708,3508l5737,3508e" filled="false" stroked="true" strokeweight="1.44pt" strokecolor="#000000">
                <v:path arrowok="t"/>
              </v:shape>
            </v:group>
            <v:group style="position:absolute;left:5737;top:3508;width:848;height:2" coordorigin="5737,3508" coordsize="848,2">
              <v:shape style="position:absolute;left:5737;top:3508;width:848;height:2" coordorigin="5737,3508" coordsize="848,0" path="m5737,3508l6585,3508e" filled="false" stroked="true" strokeweight="1.44pt" strokecolor="#000000">
                <v:path arrowok="t"/>
              </v:shape>
            </v:group>
            <v:group style="position:absolute;left:6585;top:3162;width:10;height:20" coordorigin="6585,3162" coordsize="10,20">
              <v:shape style="position:absolute;left:6585;top:3162;width:10;height:20" coordorigin="6585,3162" coordsize="10,20" path="m6585,3181l6594,3181,6594,3162,6585,3162,6585,3181xe" filled="true" fillcolor="#000000" stroked="false">
                <v:path arrowok="t"/>
                <v:fill type="solid"/>
              </v:shape>
            </v:group>
            <v:group style="position:absolute;left:6585;top:3181;width:10;height:20" coordorigin="6585,3181" coordsize="10,20">
              <v:shape style="position:absolute;left:6585;top:3181;width:10;height:20" coordorigin="6585,3181" coordsize="10,20" path="m6585,3200l6594,3200,6594,3181,6585,3181,6585,3200xe" filled="true" fillcolor="#000000" stroked="false">
                <v:path arrowok="t"/>
                <v:fill type="solid"/>
              </v:shape>
            </v:group>
            <v:group style="position:absolute;left:6585;top:3200;width:10;height:20" coordorigin="6585,3200" coordsize="10,20">
              <v:shape style="position:absolute;left:6585;top:3200;width:10;height:20" coordorigin="6585,3200" coordsize="10,20" path="m6585,3219l6594,3219,6594,3200,6585,3200,6585,3219xe" filled="true" fillcolor="#000000" stroked="false">
                <v:path arrowok="t"/>
                <v:fill type="solid"/>
              </v:shape>
            </v:group>
            <v:group style="position:absolute;left:6585;top:3219;width:10;height:20" coordorigin="6585,3219" coordsize="10,20">
              <v:shape style="position:absolute;left:6585;top:3219;width:10;height:20" coordorigin="6585,3219" coordsize="10,20" path="m6585,3238l6594,3238,6594,3219,6585,3219,6585,3238xe" filled="true" fillcolor="#000000" stroked="false">
                <v:path arrowok="t"/>
                <v:fill type="solid"/>
              </v:shape>
            </v:group>
            <v:group style="position:absolute;left:6585;top:3238;width:10;height:20" coordorigin="6585,3238" coordsize="10,20">
              <v:shape style="position:absolute;left:6585;top:3238;width:10;height:20" coordorigin="6585,3238" coordsize="10,20" path="m6585,3258l6594,3258,6594,3238,6585,3238,6585,3258xe" filled="true" fillcolor="#000000" stroked="false">
                <v:path arrowok="t"/>
                <v:fill type="solid"/>
              </v:shape>
            </v:group>
            <v:group style="position:absolute;left:6585;top:3258;width:10;height:20" coordorigin="6585,3258" coordsize="10,20">
              <v:shape style="position:absolute;left:6585;top:3258;width:10;height:20" coordorigin="6585,3258" coordsize="10,20" path="m6585,3277l6594,3277,6594,3258,6585,3258,6585,3277xe" filled="true" fillcolor="#000000" stroked="false">
                <v:path arrowok="t"/>
                <v:fill type="solid"/>
              </v:shape>
            </v:group>
            <v:group style="position:absolute;left:6585;top:3277;width:10;height:20" coordorigin="6585,3277" coordsize="10,20">
              <v:shape style="position:absolute;left:6585;top:3277;width:10;height:20" coordorigin="6585,3277" coordsize="10,20" path="m6585,3296l6594,3296,6594,3277,6585,3277,6585,3296xe" filled="true" fillcolor="#000000" stroked="false">
                <v:path arrowok="t"/>
                <v:fill type="solid"/>
              </v:shape>
            </v:group>
            <v:group style="position:absolute;left:6585;top:3296;width:10;height:20" coordorigin="6585,3296" coordsize="10,20">
              <v:shape style="position:absolute;left:6585;top:3296;width:10;height:20" coordorigin="6585,3296" coordsize="10,20" path="m6585,3315l6594,3315,6594,3296,6585,3296,6585,3315xe" filled="true" fillcolor="#000000" stroked="false">
                <v:path arrowok="t"/>
                <v:fill type="solid"/>
              </v:shape>
            </v:group>
            <v:group style="position:absolute;left:6585;top:3315;width:10;height:20" coordorigin="6585,3315" coordsize="10,20">
              <v:shape style="position:absolute;left:6585;top:3315;width:10;height:20" coordorigin="6585,3315" coordsize="10,20" path="m6585,3334l6594,3334,6594,3315,6585,3315,6585,3334xe" filled="true" fillcolor="#000000" stroked="false">
                <v:path arrowok="t"/>
                <v:fill type="solid"/>
              </v:shape>
            </v:group>
            <v:group style="position:absolute;left:6585;top:3334;width:10;height:20" coordorigin="6585,3334" coordsize="10,20">
              <v:shape style="position:absolute;left:6585;top:3334;width:10;height:20" coordorigin="6585,3334" coordsize="10,20" path="m6585,3354l6594,3354,6594,3334,6585,3334,6585,3354xe" filled="true" fillcolor="#000000" stroked="false">
                <v:path arrowok="t"/>
                <v:fill type="solid"/>
              </v:shape>
            </v:group>
            <v:group style="position:absolute;left:6585;top:3354;width:10;height:20" coordorigin="6585,3354" coordsize="10,20">
              <v:shape style="position:absolute;left:6585;top:3354;width:10;height:20" coordorigin="6585,3354" coordsize="10,20" path="m6585,3373l6594,3373,6594,3354,6585,3354,6585,3373xe" filled="true" fillcolor="#000000" stroked="false">
                <v:path arrowok="t"/>
                <v:fill type="solid"/>
              </v:shape>
            </v:group>
            <v:group style="position:absolute;left:6585;top:3373;width:10;height:20" coordorigin="6585,3373" coordsize="10,20">
              <v:shape style="position:absolute;left:6585;top:3373;width:10;height:20" coordorigin="6585,3373" coordsize="10,20" path="m6585,3392l6594,3392,6594,3373,6585,3373,6585,3392xe" filled="true" fillcolor="#000000" stroked="false">
                <v:path arrowok="t"/>
                <v:fill type="solid"/>
              </v:shape>
            </v:group>
            <v:group style="position:absolute;left:6585;top:3392;width:10;height:20" coordorigin="6585,3392" coordsize="10,20">
              <v:shape style="position:absolute;left:6585;top:3392;width:10;height:20" coordorigin="6585,3392" coordsize="10,20" path="m6585,3411l6594,3411,6594,3392,6585,3392,6585,3411xe" filled="true" fillcolor="#000000" stroked="false">
                <v:path arrowok="t"/>
                <v:fill type="solid"/>
              </v:shape>
            </v:group>
            <v:group style="position:absolute;left:6585;top:3411;width:10;height:20" coordorigin="6585,3411" coordsize="10,20">
              <v:shape style="position:absolute;left:6585;top:3411;width:10;height:20" coordorigin="6585,3411" coordsize="10,20" path="m6585,3430l6594,3430,6594,3411,6585,3411,6585,3430xe" filled="true" fillcolor="#000000" stroked="false">
                <v:path arrowok="t"/>
                <v:fill type="solid"/>
              </v:shape>
            </v:group>
            <v:group style="position:absolute;left:6585;top:3430;width:10;height:20" coordorigin="6585,3430" coordsize="10,20">
              <v:shape style="position:absolute;left:6585;top:3430;width:10;height:20" coordorigin="6585,3430" coordsize="10,20" path="m6585,3450l6594,3450,6594,3430,6585,3430,6585,3450xe" filled="true" fillcolor="#000000" stroked="false">
                <v:path arrowok="t"/>
                <v:fill type="solid"/>
              </v:shape>
            </v:group>
            <v:group style="position:absolute;left:6585;top:3450;width:10;height:20" coordorigin="6585,3450" coordsize="10,20">
              <v:shape style="position:absolute;left:6585;top:3450;width:10;height:20" coordorigin="6585,3450" coordsize="10,20" path="m6585,3469l6594,3469,6594,3450,6585,3450,6585,3469xe" filled="true" fillcolor="#000000" stroked="false">
                <v:path arrowok="t"/>
                <v:fill type="solid"/>
              </v:shape>
            </v:group>
            <v:group style="position:absolute;left:6585;top:3469;width:10;height:20" coordorigin="6585,3469" coordsize="10,20">
              <v:shape style="position:absolute;left:6585;top:3469;width:10;height:20" coordorigin="6585,3469" coordsize="10,20" path="m6585,3488l6594,3488,6594,3469,6585,3469,6585,3488xe" filled="true" fillcolor="#000000" stroked="false">
                <v:path arrowok="t"/>
                <v:fill type="solid"/>
              </v:shape>
              <v:shape style="position:absolute;left:6585;top:3488;width:10;height:5" type="#_x0000_t75" stroked="false">
                <v:imagedata r:id="rId1139" o:title=""/>
              </v:shape>
            </v:group>
            <v:group style="position:absolute;left:6585;top:3508;width:29;height:2" coordorigin="6585,3508" coordsize="29,2">
              <v:shape style="position:absolute;left:6585;top:3508;width:29;height:2" coordorigin="6585,3508" coordsize="29,0" path="m6585,3508l6613,3508e" filled="false" stroked="true" strokeweight="1.44pt" strokecolor="#000000">
                <v:path arrowok="t"/>
              </v:shape>
            </v:group>
            <v:group style="position:absolute;left:6613;top:3508;width:1575;height:2" coordorigin="6613,3508" coordsize="1575,2">
              <v:shape style="position:absolute;left:6613;top:3508;width:1575;height:2" coordorigin="6613,3508" coordsize="1575,0" path="m6613,3508l8188,3508e" filled="false" stroked="true" strokeweight="1.44pt" strokecolor="#000000">
                <v:path arrowok="t"/>
              </v:shape>
            </v:group>
            <v:group style="position:absolute;left:8188;top:3469;width:10;height:20" coordorigin="8188,3469" coordsize="10,20">
              <v:shape style="position:absolute;left:8188;top:3469;width:10;height:20" coordorigin="8188,3469" coordsize="10,20" path="m8188,3488l8197,3488,8197,3469,8188,3469,8188,3488xe" filled="true" fillcolor="#000000" stroked="false">
                <v:path arrowok="t"/>
                <v:fill type="solid"/>
              </v:shape>
              <v:shape style="position:absolute;left:8188;top:3488;width:10;height:5" type="#_x0000_t75" stroked="false">
                <v:imagedata r:id="rId1139" o:title=""/>
              </v:shape>
            </v:group>
            <v:group style="position:absolute;left:8188;top:3508;width:29;height:2" coordorigin="8188,3508" coordsize="29,2">
              <v:shape style="position:absolute;left:8188;top:3508;width:29;height:2" coordorigin="8188,3508" coordsize="29,0" path="m8188,3508l8217,3508e" filled="false" stroked="true" strokeweight="1.44pt" strokecolor="#000000">
                <v:path arrowok="t"/>
              </v:shape>
            </v:group>
            <v:group style="position:absolute;left:8217;top:3508;width:1455;height:2" coordorigin="8217,3508" coordsize="1455,2">
              <v:shape style="position:absolute;left:8217;top:3508;width:1455;height:2" coordorigin="8217,3508" coordsize="1455,0" path="m8217,3508l9671,3508e" filled="false" stroked="true" strokeweight="1.44pt" strokecolor="#000000">
                <v:path arrowok="t"/>
              </v:shape>
            </v:group>
            <v:group style="position:absolute;left:9672;top:3469;width:10;height:20" coordorigin="9672,3469" coordsize="10,20">
              <v:shape style="position:absolute;left:9672;top:3469;width:10;height:20" coordorigin="9672,3469" coordsize="10,20" path="m9672,3488l9681,3488,9681,3469,9672,3469,9672,3488xe" filled="true" fillcolor="#000000" stroked="false">
                <v:path arrowok="t"/>
                <v:fill type="solid"/>
              </v:shape>
              <v:shape style="position:absolute;left:9672;top:3488;width:10;height:5" type="#_x0000_t75" stroked="false">
                <v:imagedata r:id="rId1139" o:title=""/>
              </v:shape>
            </v:group>
            <v:group style="position:absolute;left:9672;top:3508;width:29;height:2" coordorigin="9672,3508" coordsize="29,2">
              <v:shape style="position:absolute;left:9672;top:3508;width:29;height:2" coordorigin="9672,3508" coordsize="29,0" path="m9672,3508l9700,3508e" filled="false" stroked="true" strokeweight="1.44pt" strokecolor="#000000">
                <v:path arrowok="t"/>
              </v:shape>
            </v:group>
            <v:group style="position:absolute;left:9700;top:3508;width:898;height:2" coordorigin="9700,3508" coordsize="898,2">
              <v:shape style="position:absolute;left:9700;top:3508;width:898;height:2" coordorigin="9700,3508" coordsize="898,0" path="m9700,3508l10598,3508e" filled="false" stroked="true" strokeweight="1.44pt" strokecolor="#000000">
                <v:path arrowok="t"/>
              </v:shape>
              <v:shape style="position:absolute;left:1565;top:430;width:9048;height:3092" type="#_x0000_t202" filled="false" stroked="false">
                <v:textbox inset="0,0,0,0">
                  <w:txbxContent>
                    <w:p>
                      <w:pPr>
                        <w:spacing w:line="240" w:lineRule="auto" w:before="8"/>
                        <w:rPr>
                          <w:rFonts w:ascii="宋体" w:hAnsi="宋体" w:cs="宋体" w:eastAsia="宋体" w:hint="default"/>
                          <w:b/>
                          <w:bCs/>
                          <w:sz w:val="16"/>
                          <w:szCs w:val="16"/>
                        </w:rPr>
                      </w:pPr>
                    </w:p>
                    <w:p>
                      <w:pPr>
                        <w:spacing w:before="0"/>
                        <w:ind w:left="395" w:right="0" w:firstLine="0"/>
                        <w:jc w:val="left"/>
                        <w:rPr>
                          <w:rFonts w:ascii="宋体" w:hAnsi="宋体" w:cs="宋体" w:eastAsia="宋体" w:hint="default"/>
                          <w:sz w:val="18"/>
                          <w:szCs w:val="18"/>
                        </w:rPr>
                      </w:pPr>
                      <w:r>
                        <w:rPr>
                          <w:rFonts w:ascii="宋体" w:hAnsi="宋体" w:cs="宋体" w:eastAsia="宋体" w:hint="default"/>
                          <w:sz w:val="18"/>
                          <w:szCs w:val="18"/>
                        </w:rPr>
                        <w:t>项目</w:t>
                      </w:r>
                    </w:p>
                    <w:p>
                      <w:pPr>
                        <w:spacing w:line="240" w:lineRule="auto" w:before="2"/>
                        <w:rPr>
                          <w:rFonts w:ascii="宋体" w:hAnsi="宋体" w:cs="宋体" w:eastAsia="宋体" w:hint="default"/>
                          <w:b/>
                          <w:bCs/>
                          <w:sz w:val="20"/>
                          <w:szCs w:val="20"/>
                        </w:rPr>
                      </w:pPr>
                    </w:p>
                    <w:p>
                      <w:pPr>
                        <w:spacing w:before="0"/>
                        <w:ind w:left="13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91"/>
                        <w:ind w:left="13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89"/>
                        <w:ind w:left="13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13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91"/>
                        <w:ind w:left="13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spacing w:before="89"/>
                        <w:ind w:left="136"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spacing w:before="91"/>
                        <w:ind w:left="395"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pict>
          <v:shape style="position:absolute;margin-left:164.179993pt;margin-top:-188.202652pt;width:365.75pt;height:229.1pt;mso-position-horizontal-relative:page;mso-position-vertical-relative:paragraph;z-index:28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62"/>
                    <w:gridCol w:w="710"/>
                    <w:gridCol w:w="1027"/>
                    <w:gridCol w:w="711"/>
                    <w:gridCol w:w="1250"/>
                    <w:gridCol w:w="713"/>
                    <w:gridCol w:w="1025"/>
                    <w:gridCol w:w="710"/>
                  </w:tblGrid>
                  <w:tr>
                    <w:trPr>
                      <w:trHeight w:val="227" w:hRule="exact"/>
                    </w:trPr>
                    <w:tc>
                      <w:tcPr>
                        <w:tcW w:w="1162" w:type="dxa"/>
                        <w:tcBorders>
                          <w:top w:val="nil" w:sz="6" w:space="0" w:color="auto"/>
                          <w:left w:val="nil" w:sz="6" w:space="0" w:color="auto"/>
                          <w:bottom w:val="nil" w:sz="6" w:space="0" w:color="auto"/>
                          <w:right w:val="single" w:sz="4" w:space="0" w:color="000000"/>
                        </w:tcBorders>
                      </w:tcPr>
                      <w:p>
                        <w:pPr>
                          <w:pStyle w:val="TableParagraph"/>
                          <w:spacing w:line="180" w:lineRule="exact"/>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027"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711" w:type="dxa"/>
                        <w:tcBorders>
                          <w:top w:val="nil" w:sz="6" w:space="0" w:color="auto"/>
                          <w:left w:val="single" w:sz="4" w:space="0" w:color="000000"/>
                          <w:bottom w:val="nil" w:sz="6" w:space="0" w:color="auto"/>
                          <w:right w:val="nil" w:sz="6" w:space="0" w:color="auto"/>
                        </w:tcBorders>
                      </w:tcPr>
                      <w:p>
                        <w:pPr>
                          <w:pStyle w:val="TableParagraph"/>
                          <w:spacing w:line="194" w:lineRule="exact"/>
                          <w:ind w:left="15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250" w:type="dxa"/>
                        <w:tcBorders>
                          <w:top w:val="nil" w:sz="6" w:space="0" w:color="auto"/>
                          <w:left w:val="nil" w:sz="6" w:space="0" w:color="auto"/>
                          <w:bottom w:val="nil" w:sz="6" w:space="0" w:color="auto"/>
                          <w:right w:val="single" w:sz="4" w:space="0" w:color="000000"/>
                        </w:tcBorders>
                      </w:tcPr>
                      <w:p>
                        <w:pPr>
                          <w:pStyle w:val="TableParagraph"/>
                          <w:spacing w:line="180" w:lineRule="exact"/>
                          <w:ind w:left="26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79"/>
                          <w:jc w:val="righ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4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10" w:type="dxa"/>
                        <w:tcBorders>
                          <w:top w:val="nil" w:sz="6" w:space="0" w:color="auto"/>
                          <w:left w:val="single" w:sz="4" w:space="0" w:color="000000"/>
                          <w:bottom w:val="nil" w:sz="6" w:space="0" w:color="auto"/>
                          <w:right w:val="nil" w:sz="6" w:space="0" w:color="auto"/>
                        </w:tcBorders>
                      </w:tcPr>
                      <w:p>
                        <w:pPr>
                          <w:pStyle w:val="TableParagraph"/>
                          <w:spacing w:line="194" w:lineRule="exact"/>
                          <w:ind w:left="18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1557" w:hRule="exact"/>
                    </w:trPr>
                    <w:tc>
                      <w:tcPr>
                        <w:tcW w:w="1162"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101" w:hRule="exact"/>
                    </w:trPr>
                    <w:tc>
                      <w:tcPr>
                        <w:tcW w:w="1162"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263" w:hRule="exact"/>
                    </w:trPr>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1,929,228.83</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100.00</w:t>
                        </w:r>
                      </w:p>
                    </w:tc>
                    <w:tc>
                      <w:tcPr>
                        <w:tcW w:w="1027"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102,021.94</w:t>
                        </w:r>
                      </w:p>
                    </w:tc>
                    <w:tc>
                      <w:tcPr>
                        <w:tcW w:w="711"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100.00</w:t>
                        </w:r>
                      </w:p>
                    </w:tc>
                    <w:tc>
                      <w:tcPr>
                        <w:tcW w:w="1250"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2,884,076.18</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18"/>
                            <w:szCs w:val="18"/>
                          </w:rPr>
                        </w:pPr>
                        <w:r>
                          <w:rPr>
                            <w:rFonts w:ascii="Times New Roman"/>
                            <w:sz w:val="18"/>
                          </w:rPr>
                          <w:t>27.40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144,436.31</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100.00</w:t>
                        </w:r>
                      </w:p>
                    </w:tc>
                  </w:tr>
                  <w:tr>
                    <w:trPr>
                      <w:trHeight w:val="87" w:hRule="exact"/>
                    </w:trPr>
                    <w:tc>
                      <w:tcPr>
                        <w:tcW w:w="1162"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462" w:hRule="exact"/>
                    </w:trPr>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1,929,228.83</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100.00</w:t>
                        </w:r>
                      </w:p>
                    </w:tc>
                    <w:tc>
                      <w:tcPr>
                        <w:tcW w:w="1027"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102,021.94</w:t>
                        </w:r>
                      </w:p>
                    </w:tc>
                    <w:tc>
                      <w:tcPr>
                        <w:tcW w:w="711"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100.00</w:t>
                        </w:r>
                      </w:p>
                    </w:tc>
                    <w:tc>
                      <w:tcPr>
                        <w:tcW w:w="1250"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spacing w:val="-1"/>
                            <w:sz w:val="18"/>
                          </w:rPr>
                          <w:t>2,884,076.18</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18"/>
                            <w:szCs w:val="18"/>
                          </w:rPr>
                        </w:pPr>
                        <w:r>
                          <w:rPr>
                            <w:rFonts w:ascii="Times New Roman"/>
                            <w:sz w:val="18"/>
                          </w:rPr>
                          <w:t>27.40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144,436.31</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100.00</w:t>
                        </w:r>
                      </w:p>
                    </w:tc>
                  </w:tr>
                  <w:tr>
                    <w:trPr>
                      <w:trHeight w:val="596" w:hRule="exact"/>
                    </w:trPr>
                    <w:tc>
                      <w:tcPr>
                        <w:tcW w:w="1162"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7,640,854.00</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72.60</w:t>
                        </w:r>
                      </w:p>
                    </w:tc>
                    <w:tc>
                      <w:tcPr>
                        <w:tcW w:w="102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101" w:hRule="exact"/>
                    </w:trPr>
                    <w:tc>
                      <w:tcPr>
                        <w:tcW w:w="1162"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single" w:sz="4" w:space="0" w:color="000000"/>
                        </w:tcBorders>
                      </w:tcPr>
                      <w:p>
                        <w:pPr/>
                      </w:p>
                    </w:tc>
                    <w:tc>
                      <w:tcPr>
                        <w:tcW w:w="713" w:type="dxa"/>
                        <w:tcBorders>
                          <w:top w:val="nil" w:sz="6" w:space="0" w:color="auto"/>
                          <w:left w:val="single" w:sz="4" w:space="0" w:color="000000"/>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356" w:hRule="exact"/>
                    </w:trPr>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1,929,228.83</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18"/>
                            <w:szCs w:val="18"/>
                          </w:rPr>
                        </w:pPr>
                        <w:r>
                          <w:rPr>
                            <w:rFonts w:ascii="Times New Roman"/>
                            <w:sz w:val="18"/>
                          </w:rPr>
                          <w:t>100.00</w:t>
                        </w:r>
                      </w:p>
                    </w:tc>
                    <w:tc>
                      <w:tcPr>
                        <w:tcW w:w="1027"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102,021.94</w:t>
                        </w:r>
                      </w:p>
                    </w:tc>
                    <w:tc>
                      <w:tcPr>
                        <w:tcW w:w="711"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00" w:right="0"/>
                          <w:jc w:val="left"/>
                          <w:rPr>
                            <w:rFonts w:ascii="Times New Roman" w:hAnsi="Times New Roman" w:cs="Times New Roman" w:eastAsia="Times New Roman" w:hint="default"/>
                            <w:sz w:val="18"/>
                            <w:szCs w:val="18"/>
                          </w:rPr>
                        </w:pPr>
                        <w:r>
                          <w:rPr>
                            <w:rFonts w:ascii="Times New Roman"/>
                            <w:sz w:val="18"/>
                          </w:rPr>
                          <w:t>100.00</w:t>
                        </w:r>
                      </w:p>
                    </w:tc>
                    <w:tc>
                      <w:tcPr>
                        <w:tcW w:w="1250"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right="101"/>
                          <w:jc w:val="right"/>
                          <w:rPr>
                            <w:rFonts w:ascii="Times New Roman" w:hAnsi="Times New Roman" w:cs="Times New Roman" w:eastAsia="Times New Roman" w:hint="default"/>
                            <w:sz w:val="18"/>
                            <w:szCs w:val="18"/>
                          </w:rPr>
                        </w:pPr>
                        <w:r>
                          <w:rPr>
                            <w:rFonts w:ascii="Times New Roman"/>
                            <w:spacing w:val="-1"/>
                            <w:sz w:val="18"/>
                          </w:rPr>
                          <w:t>10,524,930.18</w:t>
                        </w:r>
                      </w:p>
                    </w:tc>
                    <w:tc>
                      <w:tcPr>
                        <w:tcW w:w="713"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left="100" w:right="0"/>
                          <w:jc w:val="left"/>
                          <w:rPr>
                            <w:rFonts w:ascii="Times New Roman" w:hAnsi="Times New Roman" w:cs="Times New Roman" w:eastAsia="Times New Roman" w:hint="default"/>
                            <w:sz w:val="18"/>
                            <w:szCs w:val="18"/>
                          </w:rPr>
                        </w:pPr>
                        <w:r>
                          <w:rPr>
                            <w:rFonts w:ascii="Times New Roman"/>
                            <w:sz w:val="18"/>
                          </w:rPr>
                          <w:t>144,436.31</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left="103" w:right="0"/>
                          <w:jc w:val="left"/>
                          <w:rPr>
                            <w:rFonts w:ascii="Times New Roman" w:hAnsi="Times New Roman" w:cs="Times New Roman" w:eastAsia="Times New Roman" w:hint="default"/>
                            <w:sz w:val="18"/>
                            <w:szCs w:val="18"/>
                          </w:rPr>
                        </w:pPr>
                        <w:r>
                          <w:rPr>
                            <w:rFonts w:ascii="Times New Roman"/>
                            <w:sz w:val="18"/>
                          </w:rPr>
                          <w:t>100.00</w:t>
                        </w:r>
                      </w:p>
                    </w:tc>
                  </w:tr>
                  <w:tr>
                    <w:trPr>
                      <w:trHeight w:val="831" w:hRule="exact"/>
                    </w:trPr>
                    <w:tc>
                      <w:tcPr>
                        <w:tcW w:w="7310" w:type="dxa"/>
                        <w:gridSpan w:val="8"/>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9"/>
                            <w:szCs w:val="19"/>
                          </w:rPr>
                        </w:pPr>
                      </w:p>
                      <w:p>
                        <w:pPr>
                          <w:pStyle w:val="TableParagraph"/>
                          <w:tabs>
                            <w:tab w:pos="5033" w:val="left" w:leader="none"/>
                          </w:tabs>
                          <w:spacing w:line="240" w:lineRule="auto"/>
                          <w:ind w:left="1080" w:right="0"/>
                          <w:jc w:val="left"/>
                          <w:rPr>
                            <w:rFonts w:ascii="宋体" w:hAnsi="宋体" w:cs="宋体" w:eastAsia="宋体" w:hint="default"/>
                            <w:sz w:val="18"/>
                            <w:szCs w:val="18"/>
                          </w:rPr>
                        </w:pPr>
                        <w:r>
                          <w:rPr>
                            <w:rFonts w:ascii="宋体" w:hAnsi="宋体" w:cs="宋体" w:eastAsia="宋体" w:hint="default"/>
                            <w:sz w:val="18"/>
                            <w:szCs w:val="18"/>
                          </w:rPr>
                          <w:t>期末数</w:t>
                          <w:tab/>
                          <w:t>期初数</w:t>
                        </w:r>
                      </w:p>
                    </w:tc>
                  </w:tr>
                </w:tbl>
                <w:p>
                  <w:pPr/>
                </w:p>
              </w:txbxContent>
            </v:textbox>
            <w10:wrap type="none"/>
          </v:shape>
        </w:pict>
      </w:r>
      <w:r>
        <w:rPr>
          <w:rFonts w:ascii="宋体" w:hAnsi="宋体" w:cs="宋体" w:eastAsia="宋体" w:hint="default"/>
          <w:b/>
          <w:bCs/>
          <w:sz w:val="18"/>
          <w:szCs w:val="18"/>
        </w:rPr>
        <w:t>账龄分析</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7"/>
          <w:szCs w:val="27"/>
        </w:rPr>
      </w:pPr>
    </w:p>
    <w:tbl>
      <w:tblPr>
        <w:tblW w:w="0" w:type="auto"/>
        <w:jc w:val="left"/>
        <w:tblInd w:w="3047" w:type="dxa"/>
        <w:tblLayout w:type="fixed"/>
        <w:tblCellMar>
          <w:top w:w="0" w:type="dxa"/>
          <w:left w:w="0" w:type="dxa"/>
          <w:bottom w:w="0" w:type="dxa"/>
          <w:right w:w="0" w:type="dxa"/>
        </w:tblCellMar>
        <w:tblLook w:val="01E0"/>
      </w:tblPr>
      <w:tblGrid>
        <w:gridCol w:w="1149"/>
        <w:gridCol w:w="1517"/>
        <w:gridCol w:w="876"/>
        <w:gridCol w:w="1603"/>
        <w:gridCol w:w="1484"/>
        <w:gridCol w:w="849"/>
      </w:tblGrid>
      <w:tr>
        <w:trPr>
          <w:trHeight w:val="599" w:hRule="exact"/>
        </w:trPr>
        <w:tc>
          <w:tcPr>
            <w:tcW w:w="1149"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135"/>
              <w:ind w:left="102" w:right="0"/>
              <w:jc w:val="left"/>
              <w:rPr>
                <w:rFonts w:ascii="Times New Roman" w:hAnsi="Times New Roman" w:cs="Times New Roman" w:eastAsia="Times New Roman" w:hint="default"/>
                <w:sz w:val="18"/>
                <w:szCs w:val="18"/>
              </w:rPr>
            </w:pPr>
            <w:r>
              <w:rPr>
                <w:rFonts w:ascii="Times New Roman"/>
                <w:sz w:val="18"/>
              </w:rPr>
              <w:t>1,824,118.83</w:t>
            </w:r>
          </w:p>
        </w:tc>
        <w:tc>
          <w:tcPr>
            <w:tcW w:w="1517" w:type="dxa"/>
            <w:tcBorders>
              <w:top w:val="nil" w:sz="6" w:space="0" w:color="auto"/>
              <w:left w:val="nil" w:sz="6" w:space="0" w:color="auto"/>
              <w:bottom w:val="nil" w:sz="6" w:space="0" w:color="auto"/>
              <w:right w:val="nil" w:sz="6" w:space="0" w:color="auto"/>
            </w:tcBorders>
          </w:tcPr>
          <w:p>
            <w:pPr>
              <w:pStyle w:val="TableParagraph"/>
              <w:spacing w:line="180" w:lineRule="exact"/>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before="135"/>
              <w:ind w:left="688" w:right="0"/>
              <w:jc w:val="left"/>
              <w:rPr>
                <w:rFonts w:ascii="Times New Roman" w:hAnsi="Times New Roman" w:cs="Times New Roman" w:eastAsia="Times New Roman" w:hint="default"/>
                <w:sz w:val="18"/>
                <w:szCs w:val="18"/>
              </w:rPr>
            </w:pPr>
            <w:r>
              <w:rPr>
                <w:rFonts w:ascii="Times New Roman"/>
                <w:sz w:val="18"/>
              </w:rPr>
              <w:t>91,205.94</w:t>
            </w:r>
          </w:p>
        </w:tc>
        <w:tc>
          <w:tcPr>
            <w:tcW w:w="876" w:type="dxa"/>
            <w:tcBorders>
              <w:top w:val="nil" w:sz="6" w:space="0" w:color="auto"/>
              <w:left w:val="nil" w:sz="6" w:space="0" w:color="auto"/>
              <w:bottom w:val="nil" w:sz="6" w:space="0" w:color="auto"/>
              <w:right w:val="nil" w:sz="6" w:space="0" w:color="auto"/>
            </w:tcBorders>
          </w:tcPr>
          <w:p>
            <w:pPr>
              <w:pStyle w:val="TableParagraph"/>
              <w:spacing w:line="194" w:lineRule="exact"/>
              <w:ind w:left="18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p>
            <w:pPr>
              <w:pStyle w:val="TableParagraph"/>
              <w:spacing w:line="240" w:lineRule="auto" w:before="122"/>
              <w:ind w:left="362" w:right="0"/>
              <w:jc w:val="left"/>
              <w:rPr>
                <w:rFonts w:ascii="Times New Roman" w:hAnsi="Times New Roman" w:cs="Times New Roman" w:eastAsia="Times New Roman" w:hint="default"/>
                <w:sz w:val="18"/>
                <w:szCs w:val="18"/>
              </w:rPr>
            </w:pPr>
            <w:r>
              <w:rPr>
                <w:rFonts w:ascii="Times New Roman"/>
                <w:sz w:val="18"/>
              </w:rPr>
              <w:t>94.55</w:t>
            </w:r>
          </w:p>
        </w:tc>
        <w:tc>
          <w:tcPr>
            <w:tcW w:w="1603" w:type="dxa"/>
            <w:tcBorders>
              <w:top w:val="nil" w:sz="6" w:space="0" w:color="auto"/>
              <w:left w:val="nil" w:sz="6" w:space="0" w:color="auto"/>
              <w:bottom w:val="nil" w:sz="6" w:space="0" w:color="auto"/>
              <w:right w:val="single" w:sz="4" w:space="0" w:color="000000"/>
            </w:tcBorders>
          </w:tcPr>
          <w:p>
            <w:pPr>
              <w:pStyle w:val="TableParagraph"/>
              <w:spacing w:line="180" w:lineRule="exact"/>
              <w:ind w:left="441" w:right="0"/>
              <w:jc w:val="left"/>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135"/>
              <w:ind w:left="549" w:right="0"/>
              <w:jc w:val="left"/>
              <w:rPr>
                <w:rFonts w:ascii="Times New Roman" w:hAnsi="Times New Roman" w:cs="Times New Roman" w:eastAsia="Times New Roman" w:hint="default"/>
                <w:sz w:val="18"/>
                <w:szCs w:val="18"/>
              </w:rPr>
            </w:pPr>
            <w:r>
              <w:rPr>
                <w:rFonts w:ascii="Times New Roman"/>
                <w:sz w:val="18"/>
              </w:rPr>
              <w:t>9,226,828.18</w:t>
            </w:r>
          </w:p>
        </w:tc>
        <w:tc>
          <w:tcPr>
            <w:tcW w:w="1484"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374" w:right="0"/>
              <w:jc w:val="left"/>
              <w:rPr>
                <w:rFonts w:ascii="宋体" w:hAnsi="宋体" w:cs="宋体" w:eastAsia="宋体" w:hint="default"/>
                <w:sz w:val="18"/>
                <w:szCs w:val="18"/>
              </w:rPr>
            </w:pPr>
            <w:r>
              <w:rPr>
                <w:rFonts w:ascii="宋体" w:hAnsi="宋体" w:cs="宋体" w:eastAsia="宋体" w:hint="default"/>
                <w:sz w:val="18"/>
                <w:szCs w:val="18"/>
              </w:rPr>
              <w:t>坏账准备</w:t>
            </w:r>
          </w:p>
          <w:p>
            <w:pPr>
              <w:pStyle w:val="TableParagraph"/>
              <w:spacing w:line="240" w:lineRule="auto" w:before="135"/>
              <w:ind w:left="556" w:right="0"/>
              <w:jc w:val="left"/>
              <w:rPr>
                <w:rFonts w:ascii="Times New Roman" w:hAnsi="Times New Roman" w:cs="Times New Roman" w:eastAsia="Times New Roman" w:hint="default"/>
                <w:sz w:val="18"/>
                <w:szCs w:val="18"/>
              </w:rPr>
            </w:pPr>
            <w:r>
              <w:rPr>
                <w:rFonts w:ascii="Times New Roman"/>
                <w:sz w:val="18"/>
              </w:rPr>
              <w:t>143,971.31</w:t>
            </w:r>
          </w:p>
        </w:tc>
        <w:tc>
          <w:tcPr>
            <w:tcW w:w="849" w:type="dxa"/>
            <w:tcBorders>
              <w:top w:val="nil" w:sz="6" w:space="0" w:color="auto"/>
              <w:left w:val="single" w:sz="4" w:space="0" w:color="000000"/>
              <w:bottom w:val="nil" w:sz="6" w:space="0" w:color="auto"/>
              <w:right w:val="nil" w:sz="6" w:space="0" w:color="auto"/>
            </w:tcBorders>
          </w:tcPr>
          <w:p>
            <w:pPr>
              <w:pStyle w:val="TableParagraph"/>
              <w:spacing w:line="194" w:lineRule="exact"/>
              <w:ind w:left="19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占比</w:t>
            </w:r>
            <w:r>
              <w:rPr>
                <w:rFonts w:ascii="Times New Roman" w:hAnsi="Times New Roman" w:cs="Times New Roman" w:eastAsia="Times New Roman" w:hint="default"/>
                <w:sz w:val="18"/>
                <w:szCs w:val="18"/>
              </w:rPr>
              <w:t>%</w:t>
            </w:r>
          </w:p>
          <w:p>
            <w:pPr>
              <w:pStyle w:val="TableParagraph"/>
              <w:spacing w:line="240" w:lineRule="auto" w:before="122"/>
              <w:ind w:left="403" w:right="0"/>
              <w:jc w:val="left"/>
              <w:rPr>
                <w:rFonts w:ascii="Times New Roman" w:hAnsi="Times New Roman" w:cs="Times New Roman" w:eastAsia="Times New Roman" w:hint="default"/>
                <w:sz w:val="18"/>
                <w:szCs w:val="18"/>
              </w:rPr>
            </w:pPr>
            <w:r>
              <w:rPr>
                <w:rFonts w:ascii="Times New Roman"/>
                <w:sz w:val="18"/>
              </w:rPr>
              <w:t>87.67</w:t>
            </w:r>
          </w:p>
        </w:tc>
      </w:tr>
      <w:tr>
        <w:trPr>
          <w:trHeight w:val="340" w:hRule="exact"/>
        </w:trPr>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6"/>
              <w:jc w:val="right"/>
              <w:rPr>
                <w:rFonts w:ascii="Times New Roman" w:hAnsi="Times New Roman" w:cs="Times New Roman" w:eastAsia="Times New Roman" w:hint="default"/>
                <w:sz w:val="18"/>
                <w:szCs w:val="18"/>
              </w:rPr>
            </w:pPr>
            <w:r>
              <w:rPr>
                <w:rFonts w:ascii="Times New Roman"/>
                <w:spacing w:val="-1"/>
                <w:sz w:val="18"/>
              </w:rPr>
              <w:t>102,060.00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10,206.00</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5.29</w:t>
            </w:r>
          </w:p>
        </w:tc>
        <w:tc>
          <w:tcPr>
            <w:tcW w:w="1603"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1,298,102.00</w:t>
            </w:r>
          </w:p>
        </w:tc>
        <w:tc>
          <w:tcPr>
            <w:tcW w:w="148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4"/>
              <w:jc w:val="right"/>
              <w:rPr>
                <w:rFonts w:ascii="Times New Roman" w:hAnsi="Times New Roman" w:cs="Times New Roman" w:eastAsia="Times New Roman" w:hint="default"/>
                <w:sz w:val="18"/>
                <w:szCs w:val="18"/>
              </w:rPr>
            </w:pPr>
            <w:r>
              <w:rPr>
                <w:rFonts w:ascii="Times New Roman"/>
                <w:spacing w:val="-1"/>
                <w:sz w:val="18"/>
              </w:rPr>
              <w:t>465.00</w:t>
            </w:r>
          </w:p>
        </w:tc>
        <w:tc>
          <w:tcPr>
            <w:tcW w:w="849"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33"/>
              <w:jc w:val="right"/>
              <w:rPr>
                <w:rFonts w:ascii="Times New Roman" w:hAnsi="Times New Roman" w:cs="Times New Roman" w:eastAsia="Times New Roman" w:hint="default"/>
                <w:sz w:val="18"/>
                <w:szCs w:val="18"/>
              </w:rPr>
            </w:pPr>
            <w:r>
              <w:rPr>
                <w:rFonts w:ascii="Times New Roman"/>
                <w:sz w:val="18"/>
              </w:rPr>
              <w:t>12.33</w:t>
            </w:r>
          </w:p>
        </w:tc>
      </w:tr>
      <w:tr>
        <w:trPr>
          <w:trHeight w:val="850" w:hRule="exact"/>
        </w:trPr>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6"/>
              <w:jc w:val="right"/>
              <w:rPr>
                <w:rFonts w:ascii="Times New Roman" w:hAnsi="Times New Roman" w:cs="Times New Roman" w:eastAsia="Times New Roman" w:hint="default"/>
                <w:sz w:val="18"/>
                <w:szCs w:val="18"/>
              </w:rPr>
            </w:pPr>
            <w:r>
              <w:rPr>
                <w:rFonts w:ascii="Times New Roman"/>
                <w:w w:val="95"/>
                <w:sz w:val="18"/>
              </w:rPr>
              <w:t>3,050.00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610.00</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5"/>
              <w:jc w:val="right"/>
              <w:rPr>
                <w:rFonts w:ascii="Times New Roman" w:hAnsi="Times New Roman" w:cs="Times New Roman" w:eastAsia="Times New Roman" w:hint="default"/>
                <w:sz w:val="18"/>
                <w:szCs w:val="18"/>
              </w:rPr>
            </w:pPr>
            <w:r>
              <w:rPr>
                <w:rFonts w:ascii="Times New Roman"/>
                <w:spacing w:val="-1"/>
                <w:sz w:val="18"/>
              </w:rPr>
              <w:t>0.16</w:t>
            </w:r>
          </w:p>
        </w:tc>
        <w:tc>
          <w:tcPr>
            <w:tcW w:w="1603" w:type="dxa"/>
            <w:tcBorders>
              <w:top w:val="nil" w:sz="6" w:space="0" w:color="auto"/>
              <w:left w:val="nil" w:sz="6" w:space="0" w:color="auto"/>
              <w:bottom w:val="nil" w:sz="6" w:space="0" w:color="auto"/>
              <w:right w:val="single" w:sz="4" w:space="0" w:color="000000"/>
            </w:tcBorders>
          </w:tcPr>
          <w:p>
            <w:pPr/>
          </w:p>
        </w:tc>
        <w:tc>
          <w:tcPr>
            <w:tcW w:w="1484" w:type="dxa"/>
            <w:tcBorders>
              <w:top w:val="nil" w:sz="6" w:space="0" w:color="auto"/>
              <w:left w:val="single" w:sz="4" w:space="0" w:color="000000"/>
              <w:bottom w:val="nil" w:sz="6" w:space="0" w:color="auto"/>
              <w:right w:val="single" w:sz="4" w:space="0" w:color="000000"/>
            </w:tcBorders>
          </w:tcPr>
          <w:p>
            <w:pPr/>
          </w:p>
        </w:tc>
        <w:tc>
          <w:tcPr>
            <w:tcW w:w="849" w:type="dxa"/>
            <w:tcBorders>
              <w:top w:val="nil" w:sz="6" w:space="0" w:color="auto"/>
              <w:left w:val="single" w:sz="4" w:space="0" w:color="000000"/>
              <w:bottom w:val="nil" w:sz="6" w:space="0" w:color="auto"/>
              <w:right w:val="nil" w:sz="6" w:space="0" w:color="auto"/>
            </w:tcBorders>
          </w:tcPr>
          <w:p>
            <w:pPr/>
          </w:p>
        </w:tc>
      </w:tr>
      <w:tr>
        <w:trPr>
          <w:trHeight w:val="858" w:hRule="exact"/>
        </w:trPr>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1,929,228.83</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102,021.94</w:t>
            </w:r>
          </w:p>
        </w:tc>
        <w:tc>
          <w:tcPr>
            <w:tcW w:w="8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100.00</w:t>
            </w:r>
          </w:p>
        </w:tc>
        <w:tc>
          <w:tcPr>
            <w:tcW w:w="160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10,524,930.18</w:t>
            </w:r>
          </w:p>
        </w:tc>
        <w:tc>
          <w:tcPr>
            <w:tcW w:w="148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144,436.31</w:t>
            </w:r>
          </w:p>
        </w:tc>
        <w:tc>
          <w:tcPr>
            <w:tcW w:w="84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before="22"/>
        <w:ind w:left="2062" w:right="1306" w:firstLine="0"/>
        <w:jc w:val="left"/>
        <w:rPr>
          <w:rFonts w:ascii="宋体" w:hAnsi="宋体" w:cs="宋体" w:eastAsia="宋体" w:hint="default"/>
          <w:sz w:val="18"/>
          <w:szCs w:val="18"/>
        </w:rPr>
      </w:pPr>
      <w:r>
        <w:rPr>
          <w:rFonts w:ascii="宋体" w:hAnsi="宋体" w:cs="宋体" w:eastAsia="宋体" w:hint="default"/>
          <w:sz w:val="18"/>
          <w:szCs w:val="18"/>
        </w:rPr>
        <w:t>注：</w:t>
      </w:r>
    </w:p>
    <w:p>
      <w:pPr>
        <w:spacing w:before="38"/>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）报告期末其他应收款中无持公司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）以上表决权股份的股东单位欠款；</w:t>
      </w:r>
    </w:p>
    <w:p>
      <w:pPr>
        <w:spacing w:line="261" w:lineRule="auto" w:before="24"/>
        <w:ind w:left="2062" w:right="4694" w:firstLine="0"/>
        <w:jc w:val="left"/>
        <w:rPr>
          <w:rFonts w:ascii="宋体" w:hAnsi="宋体" w:cs="宋体" w:eastAsia="宋体" w:hint="default"/>
          <w:sz w:val="18"/>
          <w:szCs w:val="18"/>
        </w:rPr>
      </w:pPr>
      <w:r>
        <w:rPr/>
        <w:pict>
          <v:shape style="position:absolute;margin-left:222.889999pt;margin-top:37.391716pt;width:.48pt;height:.12pt;mso-position-horizontal-relative:page;mso-position-vertical-relative:paragraph;z-index:-1263304" type="#_x0000_t75" stroked="false">
            <v:imagedata r:id="rId1140" o:title=""/>
          </v:shape>
        </w:pict>
      </w:r>
      <w:r>
        <w:rPr/>
        <w:pict>
          <v:shape style="position:absolute;margin-left:292.489990pt;margin-top:37.391716pt;width:.47998pt;height:.12pt;mso-position-horizontal-relative:page;mso-position-vertical-relative:paragraph;z-index:-1263280" type="#_x0000_t75" stroked="false">
            <v:imagedata r:id="rId1140" o:title=""/>
          </v:shape>
        </w:pict>
      </w:r>
      <w:r>
        <w:rPr/>
        <w:pict>
          <v:shape style="position:absolute;margin-left:392.470001pt;margin-top:37.391716pt;width:.48001pt;height:.12pt;mso-position-horizontal-relative:page;mso-position-vertical-relative:paragraph;z-index:-1263256" type="#_x0000_t75" stroked="false">
            <v:imagedata r:id="rId1140" o:title=""/>
          </v:shape>
        </w:pict>
      </w:r>
      <w:r>
        <w:rPr/>
        <w:pict>
          <v:shape style="position:absolute;margin-left:466.899994pt;margin-top:37.391716pt;width:.48001pt;height:.12pt;mso-position-horizontal-relative:page;mso-position-vertical-relative:paragraph;z-index:-1263232" type="#_x0000_t75" stroked="false">
            <v:imagedata r:id="rId1140" o:title=""/>
          </v:shape>
        </w:pict>
      </w:r>
      <w:r>
        <w:rPr/>
        <w:pict>
          <v:group style="position:absolute;margin-left:79.704002pt;margin-top:68.231697pt;width:450.2pt;height:5.4pt;mso-position-horizontal-relative:page;mso-position-vertical-relative:paragraph;z-index:-1263208" coordorigin="1594,1365" coordsize="9004,108">
            <v:shape style="position:absolute;left:1594;top:1365;width:2883;height:108" type="#_x0000_t75" stroked="false">
              <v:imagedata r:id="rId1141" o:title=""/>
            </v:shape>
            <v:shape style="position:absolute;left:4453;top:1461;width:1406;height:12" type="#_x0000_t75" stroked="false">
              <v:imagedata r:id="rId1142" o:title=""/>
            </v:shape>
            <v:shape style="position:absolute;left:5845;top:1461;width:2014;height:12" type="#_x0000_t75" stroked="false">
              <v:imagedata r:id="rId1143" o:title=""/>
            </v:shape>
            <v:shape style="position:absolute;left:7845;top:1461;width:1503;height:12" type="#_x0000_t75" stroked="false">
              <v:imagedata r:id="rId1144" o:title=""/>
            </v:shape>
            <v:shape style="position:absolute;left:9333;top:1463;width:1265;height:10" type="#_x0000_t75" stroked="false">
              <v:imagedata r:id="rId1145" o:title=""/>
            </v:shape>
            <w10:wrap type="none"/>
          </v:group>
        </w:pict>
      </w:r>
      <w:r>
        <w:rPr/>
        <w:pict>
          <v:group style="position:absolute;margin-left:79.704002pt;margin-top:85.151695pt;width:450.2pt;height:5.55pt;mso-position-horizontal-relative:page;mso-position-vertical-relative:paragraph;z-index:-1263184" coordorigin="1594,1703" coordsize="9004,111">
            <v:shape style="position:absolute;left:1594;top:1703;width:2883;height:110" type="#_x0000_t75" stroked="false">
              <v:imagedata r:id="rId1146" o:title=""/>
            </v:shape>
            <v:shape style="position:absolute;left:4453;top:1799;width:1406;height:14" type="#_x0000_t75" stroked="false">
              <v:imagedata r:id="rId1147" o:title=""/>
            </v:shape>
            <v:shape style="position:absolute;left:5845;top:1799;width:2014;height:14" type="#_x0000_t75" stroked="false">
              <v:imagedata r:id="rId1148" o:title=""/>
            </v:shape>
            <v:shape style="position:absolute;left:7845;top:1799;width:1503;height:14" type="#_x0000_t75" stroked="false">
              <v:imagedata r:id="rId1149" o:title=""/>
            </v:shape>
            <v:shape style="position:absolute;left:9333;top:1804;width:1265;height:10" type="#_x0000_t75" stroked="false">
              <v:imagedata r:id="rId603" o:title=""/>
            </v:shape>
            <w10:wrap type="none"/>
          </v:group>
        </w:pic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）报告期内无转回的坏账准备；报告期内无核销的其他应收款。 </w:t>
      </w:r>
      <w:r>
        <w:rPr>
          <w:rFonts w:ascii="宋体" w:hAnsi="宋体" w:cs="宋体" w:eastAsia="宋体" w:hint="default"/>
          <w:b/>
          <w:bCs/>
          <w:sz w:val="18"/>
          <w:szCs w:val="18"/>
        </w:rPr>
        <w:t>期末欠款金额前五名的单位</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2883"/>
        <w:gridCol w:w="1392"/>
        <w:gridCol w:w="2000"/>
        <w:gridCol w:w="1489"/>
        <w:gridCol w:w="1255"/>
      </w:tblGrid>
      <w:tr>
        <w:trPr>
          <w:trHeight w:val="631" w:hRule="exact"/>
        </w:trPr>
        <w:tc>
          <w:tcPr>
            <w:tcW w:w="2883" w:type="dxa"/>
            <w:tcBorders>
              <w:top w:val="single" w:sz="12" w:space="0" w:color="000000"/>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39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20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金额</w:t>
            </w:r>
          </w:p>
        </w:tc>
        <w:tc>
          <w:tcPr>
            <w:tcW w:w="1489" w:type="dxa"/>
            <w:tcBorders>
              <w:top w:val="single" w:sz="12" w:space="0" w:color="000000"/>
              <w:left w:val="single" w:sz="4" w:space="0" w:color="000000"/>
              <w:bottom w:val="nil" w:sz="6" w:space="0" w:color="auto"/>
              <w:right w:val="single" w:sz="4" w:space="0" w:color="000000"/>
            </w:tcBorders>
          </w:tcPr>
          <w:p>
            <w:pPr>
              <w:pStyle w:val="TableParagraph"/>
              <w:spacing w:line="232" w:lineRule="exact" w:before="116"/>
              <w:ind w:left="484" w:right="110" w:hanging="377"/>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 额比</w:t>
            </w:r>
            <w:r>
              <w:rPr>
                <w:rFonts w:ascii="Times New Roman" w:hAnsi="Times New Roman" w:cs="Times New Roman" w:eastAsia="Times New Roman" w:hint="default"/>
                <w:sz w:val="18"/>
                <w:szCs w:val="18"/>
              </w:rPr>
              <w:t>%</w:t>
            </w:r>
          </w:p>
        </w:tc>
        <w:tc>
          <w:tcPr>
            <w:tcW w:w="1255" w:type="dxa"/>
            <w:tcBorders>
              <w:top w:val="single" w:sz="12" w:space="0" w:color="000000"/>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账龄</w:t>
            </w:r>
          </w:p>
        </w:tc>
      </w:tr>
      <w:tr>
        <w:trPr>
          <w:trHeight w:val="371" w:hRule="exact"/>
        </w:trPr>
        <w:tc>
          <w:tcPr>
            <w:tcW w:w="2883"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阎玉卿</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备用金</w:t>
            </w:r>
          </w:p>
        </w:tc>
        <w:tc>
          <w:tcPr>
            <w:tcW w:w="200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165,000.00</w:t>
            </w:r>
          </w:p>
        </w:tc>
        <w:tc>
          <w:tcPr>
            <w:tcW w:w="148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580" w:right="0"/>
              <w:jc w:val="left"/>
              <w:rPr>
                <w:rFonts w:ascii="Times New Roman" w:hAnsi="Times New Roman" w:cs="Times New Roman" w:eastAsia="Times New Roman" w:hint="default"/>
                <w:sz w:val="18"/>
                <w:szCs w:val="18"/>
              </w:rPr>
            </w:pPr>
            <w:r>
              <w:rPr>
                <w:rFonts w:ascii="Times New Roman"/>
                <w:sz w:val="18"/>
              </w:rPr>
              <w:t>8.55</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125"/>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2883"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single" w:sz="4" w:space="0" w:color="000000"/>
            </w:tcBorders>
          </w:tcPr>
          <w:p>
            <w:pPr/>
          </w:p>
        </w:tc>
        <w:tc>
          <w:tcPr>
            <w:tcW w:w="2000" w:type="dxa"/>
            <w:tcBorders>
              <w:top w:val="nil" w:sz="6" w:space="0" w:color="auto"/>
              <w:left w:val="single" w:sz="4" w:space="0" w:color="000000"/>
              <w:bottom w:val="nil" w:sz="6" w:space="0" w:color="auto"/>
              <w:right w:val="single" w:sz="4" w:space="0" w:color="000000"/>
            </w:tcBorders>
          </w:tcPr>
          <w:p>
            <w:pPr/>
          </w:p>
        </w:tc>
        <w:tc>
          <w:tcPr>
            <w:tcW w:w="1489"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8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陶月宝</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备用金</w:t>
            </w:r>
          </w:p>
        </w:tc>
        <w:tc>
          <w:tcPr>
            <w:tcW w:w="200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125,000.00</w:t>
            </w:r>
          </w:p>
        </w:tc>
        <w:tc>
          <w:tcPr>
            <w:tcW w:w="1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580" w:right="0"/>
              <w:jc w:val="left"/>
              <w:rPr>
                <w:rFonts w:ascii="Times New Roman" w:hAnsi="Times New Roman" w:cs="Times New Roman" w:eastAsia="Times New Roman" w:hint="default"/>
                <w:sz w:val="18"/>
                <w:szCs w:val="18"/>
              </w:rPr>
            </w:pPr>
            <w:r>
              <w:rPr>
                <w:rFonts w:ascii="Times New Roman"/>
                <w:sz w:val="18"/>
              </w:rPr>
              <w:t>6.48</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2883"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single" w:sz="4" w:space="0" w:color="000000"/>
            </w:tcBorders>
          </w:tcPr>
          <w:p>
            <w:pPr/>
          </w:p>
        </w:tc>
        <w:tc>
          <w:tcPr>
            <w:tcW w:w="2000" w:type="dxa"/>
            <w:tcBorders>
              <w:top w:val="nil" w:sz="6" w:space="0" w:color="auto"/>
              <w:left w:val="single" w:sz="4" w:space="0" w:color="000000"/>
              <w:bottom w:val="nil" w:sz="6" w:space="0" w:color="auto"/>
              <w:right w:val="single" w:sz="4" w:space="0" w:color="000000"/>
            </w:tcBorders>
          </w:tcPr>
          <w:p>
            <w:pPr/>
          </w:p>
        </w:tc>
        <w:tc>
          <w:tcPr>
            <w:tcW w:w="1489"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88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霍海航</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备用金</w:t>
            </w:r>
          </w:p>
        </w:tc>
        <w:tc>
          <w:tcPr>
            <w:tcW w:w="200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110,000.00</w:t>
            </w:r>
          </w:p>
        </w:tc>
        <w:tc>
          <w:tcPr>
            <w:tcW w:w="1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580" w:right="0"/>
              <w:jc w:val="left"/>
              <w:rPr>
                <w:rFonts w:ascii="Times New Roman" w:hAnsi="Times New Roman" w:cs="Times New Roman" w:eastAsia="Times New Roman" w:hint="default"/>
                <w:sz w:val="18"/>
                <w:szCs w:val="18"/>
              </w:rPr>
            </w:pPr>
            <w:r>
              <w:rPr>
                <w:rFonts w:ascii="Times New Roman"/>
                <w:sz w:val="18"/>
              </w:rPr>
              <w:t>5.70</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78" w:hRule="exact"/>
        </w:trPr>
        <w:tc>
          <w:tcPr>
            <w:tcW w:w="2883"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single" w:sz="4" w:space="0" w:color="000000"/>
            </w:tcBorders>
          </w:tcPr>
          <w:p>
            <w:pPr/>
          </w:p>
        </w:tc>
        <w:tc>
          <w:tcPr>
            <w:tcW w:w="2000" w:type="dxa"/>
            <w:tcBorders>
              <w:top w:val="nil" w:sz="6" w:space="0" w:color="auto"/>
              <w:left w:val="single" w:sz="4" w:space="0" w:color="000000"/>
              <w:bottom w:val="nil" w:sz="6" w:space="0" w:color="auto"/>
              <w:right w:val="single" w:sz="4" w:space="0" w:color="000000"/>
            </w:tcBorders>
          </w:tcPr>
          <w:p>
            <w:pPr/>
          </w:p>
        </w:tc>
        <w:tc>
          <w:tcPr>
            <w:tcW w:w="1489"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883"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李明</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备用金</w:t>
            </w:r>
          </w:p>
        </w:tc>
        <w:tc>
          <w:tcPr>
            <w:tcW w:w="200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70,000.00</w:t>
            </w:r>
          </w:p>
        </w:tc>
        <w:tc>
          <w:tcPr>
            <w:tcW w:w="14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580" w:right="0"/>
              <w:jc w:val="left"/>
              <w:rPr>
                <w:rFonts w:ascii="Times New Roman" w:hAnsi="Times New Roman" w:cs="Times New Roman" w:eastAsia="Times New Roman" w:hint="default"/>
                <w:sz w:val="18"/>
                <w:szCs w:val="18"/>
              </w:rPr>
            </w:pPr>
            <w:r>
              <w:rPr>
                <w:rFonts w:ascii="Times New Roman"/>
                <w:sz w:val="18"/>
              </w:rPr>
              <w:t>3.63</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17"/>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r>
        <w:trPr>
          <w:trHeight w:val="346" w:hRule="exact"/>
        </w:trPr>
        <w:tc>
          <w:tcPr>
            <w:tcW w:w="2883"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河南正大招标服务有限公司</w:t>
            </w:r>
          </w:p>
        </w:tc>
        <w:tc>
          <w:tcPr>
            <w:tcW w:w="13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保证金</w:t>
            </w:r>
          </w:p>
        </w:tc>
        <w:tc>
          <w:tcPr>
            <w:tcW w:w="20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64,962.50</w:t>
            </w:r>
          </w:p>
        </w:tc>
        <w:tc>
          <w:tcPr>
            <w:tcW w:w="14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left="580" w:right="0"/>
              <w:jc w:val="left"/>
              <w:rPr>
                <w:rFonts w:ascii="Times New Roman" w:hAnsi="Times New Roman" w:cs="Times New Roman" w:eastAsia="Times New Roman" w:hint="default"/>
                <w:sz w:val="18"/>
                <w:szCs w:val="18"/>
              </w:rPr>
            </w:pPr>
            <w:r>
              <w:rPr>
                <w:rFonts w:ascii="Times New Roman"/>
                <w:sz w:val="18"/>
              </w:rPr>
              <w:t>3.37</w:t>
            </w:r>
          </w:p>
        </w:tc>
        <w:tc>
          <w:tcPr>
            <w:tcW w:w="1255" w:type="dxa"/>
            <w:tcBorders>
              <w:top w:val="nil" w:sz="6" w:space="0" w:color="auto"/>
              <w:left w:val="single" w:sz="4" w:space="0" w:color="000000"/>
              <w:bottom w:val="single" w:sz="12" w:space="0" w:color="000000"/>
              <w:right w:val="nil" w:sz="6" w:space="0" w:color="auto"/>
            </w:tcBorders>
          </w:tcPr>
          <w:p>
            <w:pPr>
              <w:pStyle w:val="TableParagraph"/>
              <w:spacing w:line="240" w:lineRule="auto" w:before="16"/>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57.51825pt;width:450.2pt;height:5.4pt;mso-position-horizontal-relative:page;mso-position-vertical-relative:paragraph;z-index:-1263160" coordorigin="1594,-1150" coordsize="9004,108">
            <v:shape style="position:absolute;left:1594;top:-1150;width:2883;height:108" type="#_x0000_t75" stroked="false">
              <v:imagedata r:id="rId1150" o:title=""/>
            </v:shape>
            <v:shape style="position:absolute;left:4453;top:-1054;width:1406;height:12" type="#_x0000_t75" stroked="false">
              <v:imagedata r:id="rId1151" o:title=""/>
            </v:shape>
            <v:shape style="position:absolute;left:5845;top:-1054;width:2014;height:12" type="#_x0000_t75" stroked="false">
              <v:imagedata r:id="rId1152" o:title=""/>
            </v:shape>
            <v:shape style="position:absolute;left:7845;top:-1054;width:1503;height:12" type="#_x0000_t75" stroked="false">
              <v:imagedata r:id="rId157" o:title=""/>
            </v:shape>
            <v:shape style="position:absolute;left:9333;top:-1052;width:1265;height:10" type="#_x0000_t75" stroked="false">
              <v:imagedata r:id="rId603" o:title=""/>
            </v:shape>
            <w10:wrap type="none"/>
          </v:group>
        </w:pict>
      </w:r>
      <w:r>
        <w:rPr/>
        <w:pict>
          <v:group style="position:absolute;margin-left:79.704002pt;margin-top:-40.598309pt;width:450.2pt;height:5.55pt;mso-position-horizontal-relative:page;mso-position-vertical-relative:paragraph;z-index:-1263136" coordorigin="1594,-812" coordsize="9004,111">
            <v:shape style="position:absolute;left:1594;top:-812;width:2883;height:110" type="#_x0000_t75" stroked="false">
              <v:imagedata r:id="rId1146" o:title=""/>
            </v:shape>
            <v:shape style="position:absolute;left:4453;top:-716;width:3406;height:14" type="#_x0000_t75" stroked="false">
              <v:imagedata r:id="rId1153" o:title=""/>
            </v:shape>
            <v:shape style="position:absolute;left:7845;top:-716;width:1503;height:14" type="#_x0000_t75" stroked="false">
              <v:imagedata r:id="rId1154" o:title=""/>
            </v:shape>
            <v:shape style="position:absolute;left:9333;top:-711;width:1265;height:10" type="#_x0000_t75" stroked="false">
              <v:imagedata r:id="rId1145" o:title=""/>
            </v:shape>
            <w10:wrap type="none"/>
          </v:group>
        </w:pict>
      </w:r>
      <w:r>
        <w:rPr/>
        <w:pict>
          <v:group style="position:absolute;margin-left:79.704002pt;margin-top:-23.558308pt;width:450.2pt;height:5.55pt;mso-position-horizontal-relative:page;mso-position-vertical-relative:paragraph;z-index:-1263112" coordorigin="1594,-471" coordsize="9004,111">
            <v:shape style="position:absolute;left:1594;top:-471;width:2883;height:110" type="#_x0000_t75" stroked="false">
              <v:imagedata r:id="rId1146" o:title=""/>
            </v:shape>
            <v:shape style="position:absolute;left:4453;top:-375;width:3406;height:14" type="#_x0000_t75" stroked="false">
              <v:imagedata r:id="rId1153" o:title=""/>
            </v:shape>
            <v:shape style="position:absolute;left:7845;top:-375;width:1503;height:14" type="#_x0000_t75" stroked="false">
              <v:imagedata r:id="rId1155" o:title=""/>
            </v:shape>
            <v:shape style="position:absolute;left:9333;top:-370;width:1265;height:10" type="#_x0000_t75" stroked="false">
              <v:imagedata r:id="rId603" o:title=""/>
            </v:shape>
            <w10:wrap type="none"/>
          </v:group>
        </w:pict>
      </w:r>
      <w:r>
        <w:rPr/>
        <w:pict>
          <v:shape style="position:absolute;margin-left:222.889999pt;margin-top:-1.688279pt;width:.48002pt;height:.24pt;mso-position-horizontal-relative:page;mso-position-vertical-relative:paragraph;z-index:-1263088" type="#_x0000_t75" stroked="false">
            <v:imagedata r:id="rId1156" o:title=""/>
          </v:shape>
        </w:pict>
      </w:r>
      <w:r>
        <w:rPr/>
        <w:pict>
          <v:shape style="position:absolute;margin-left:392.470001pt;margin-top:-1.688279pt;width:.48003pt;height:.24pt;mso-position-horizontal-relative:page;mso-position-vertical-relative:paragraph;z-index:-1263064" type="#_x0000_t75" stroked="false">
            <v:imagedata r:id="rId1156" o:title=""/>
          </v:shape>
        </w:pict>
      </w:r>
      <w:r>
        <w:rPr/>
        <w:pict>
          <v:shape style="position:absolute;margin-left:466.899994pt;margin-top:-1.688279pt;width:.48003pt;height:.24pt;mso-position-horizontal-relative:page;mso-position-vertical-relative:paragraph;z-index:-1263040" type="#_x0000_t75" stroked="false">
            <v:imagedata r:id="rId1156" o:title=""/>
          </v:shape>
        </w:pict>
      </w:r>
      <w:r>
        <w:rPr>
          <w:rFonts w:ascii="宋体" w:hAnsi="宋体" w:cs="宋体" w:eastAsia="宋体" w:hint="default"/>
          <w:sz w:val="18"/>
          <w:szCs w:val="18"/>
        </w:rPr>
        <w:t>注：</w:t>
      </w:r>
    </w:p>
    <w:p>
      <w:pPr>
        <w:spacing w:line="232" w:lineRule="exact" w:before="62"/>
        <w:ind w:left="1702" w:right="1404"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 报告期末其他应收款前五名债务人欠款金额</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534,962.50</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元，占其他应收款总额</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27.73%</w:t>
      </w:r>
      <w:r>
        <w:rPr>
          <w:rFonts w:ascii="宋体" w:hAnsi="宋体" w:cs="宋体" w:eastAsia="宋体" w:hint="default"/>
          <w:sz w:val="18"/>
          <w:szCs w:val="18"/>
        </w:rPr>
        <w:t>，账龄均为</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 以内；</w:t>
      </w:r>
    </w:p>
    <w:p>
      <w:pPr>
        <w:spacing w:before="17"/>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）报告期末其他应收款中无应收持本公司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（含</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）以上表决权股份的股东单位款项。</w:t>
      </w:r>
    </w:p>
    <w:p>
      <w:pPr>
        <w:spacing w:line="374" w:lineRule="auto" w:before="24"/>
        <w:ind w:left="2062" w:right="8469" w:firstLine="0"/>
        <w:jc w:val="left"/>
        <w:rPr>
          <w:rFonts w:ascii="宋体" w:hAnsi="宋体" w:cs="宋体" w:eastAsia="宋体" w:hint="default"/>
          <w:sz w:val="18"/>
          <w:szCs w:val="18"/>
        </w:rPr>
      </w:pPr>
      <w:r>
        <w:rPr/>
        <w:pict>
          <v:group style="position:absolute;margin-left:0pt;margin-top:106.541519pt;width:595.3pt;height:49.65pt;mso-position-horizontal-relative:page;mso-position-vertical-relative:paragraph;z-index:-1263376" coordorigin="0,2131" coordsize="11906,993">
            <v:shape style="position:absolute;left:0;top:2131;width:11906;height:993" type="#_x0000_t75" stroked="false">
              <v:imagedata r:id="rId247" o:title=""/>
            </v:shape>
            <v:shape style="position:absolute;left:3125;top:2548;width:8781;height:576" type="#_x0000_t75" stroked="false">
              <v:imagedata r:id="rId175" o:title=""/>
            </v:shape>
            <v:shape style="position:absolute;left:4196;top:2193;width:10;height:5" type="#_x0000_t75" stroked="false">
              <v:imagedata r:id="rId1156" o:title=""/>
            </v:shape>
            <v:shape style="position:absolute;left:6306;top:2193;width:10;height:5" type="#_x0000_t75" stroked="false">
              <v:imagedata r:id="rId1156" o:title=""/>
            </v:shape>
            <v:shape style="position:absolute;left:7732;top:2193;width:10;height:5" type="#_x0000_t75" stroked="false">
              <v:imagedata r:id="rId1156" o:title=""/>
            </v:shape>
            <v:shape style="position:absolute;left:9194;top:2193;width:10;height:5" type="#_x0000_t75" stroked="false">
              <v:imagedata r:id="rId1156" o:title=""/>
            </v:shape>
            <v:shape style="position:absolute;left:5939;top:2312;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133</w:t>
                    </w:r>
                  </w:p>
                </w:txbxContent>
              </v:textbox>
              <w10:wrap type="none"/>
            </v:shape>
            <w10:wrap type="none"/>
          </v:group>
        </w:pict>
      </w:r>
      <w:r>
        <w:rPr/>
        <w:pict>
          <v:shape style="position:absolute;margin-left:209.809998pt;margin-top:43.271717pt;width:.48pt;height:.12pt;mso-position-horizontal-relative:page;mso-position-vertical-relative:paragraph;z-index:-1263016" type="#_x0000_t75" stroked="false">
            <v:imagedata r:id="rId1156" o:title=""/>
          </v:shape>
        </w:pict>
      </w:r>
      <w:r>
        <w:rPr/>
        <w:pict>
          <v:shape style="position:absolute;margin-left:386.589996pt;margin-top:43.271717pt;width:.47998pt;height:.12pt;mso-position-horizontal-relative:page;mso-position-vertical-relative:paragraph;z-index:-1262992" type="#_x0000_t75" stroked="false">
            <v:imagedata r:id="rId1156" o:title=""/>
          </v:shape>
        </w:pict>
      </w:r>
      <w:r>
        <w:rPr/>
        <w:pict>
          <v:group style="position:absolute;margin-left:79.704002pt;margin-top:70.747696pt;width:450.2pt;height:5.55pt;mso-position-horizontal-relative:page;mso-position-vertical-relative:paragraph;z-index:-1262968" coordorigin="1594,1415" coordsize="9004,111">
            <v:shape style="position:absolute;left:1594;top:1415;width:2621;height:110" type="#_x0000_t75" stroked="false">
              <v:imagedata r:id="rId1157" o:title=""/>
            </v:shape>
            <v:shape style="position:absolute;left:4191;top:1516;width:2115;height:10" type="#_x0000_t75" stroked="false">
              <v:imagedata r:id="rId1158" o:title=""/>
            </v:shape>
            <v:shape style="position:absolute;left:6301;top:1516;width:1430;height:10" type="#_x0000_t75" stroked="false">
              <v:imagedata r:id="rId341" o:title=""/>
            </v:shape>
            <v:shape style="position:absolute;left:7727;top:1516;width:1467;height:10" type="#_x0000_t75" stroked="false">
              <v:imagedata r:id="rId628" o:title=""/>
            </v:shape>
            <v:shape style="position:absolute;left:9189;top:1516;width:1409;height:10" type="#_x0000_t75" stroked="false">
              <v:imagedata r:id="rId451" o:title=""/>
            </v:shape>
            <w10:wrap type="none"/>
          </v:group>
        </w:pict>
      </w:r>
      <w:r>
        <w:rPr/>
        <w:pict>
          <v:group style="position:absolute;margin-left:79.704002pt;margin-top:87.787697pt;width:450.2pt;height:5.55pt;mso-position-horizontal-relative:page;mso-position-vertical-relative:paragraph;z-index:-1262944" coordorigin="1594,1756" coordsize="9004,111">
            <v:shape style="position:absolute;left:1594;top:1756;width:2621;height:110" type="#_x0000_t75" stroked="false">
              <v:imagedata r:id="rId1159" o:title=""/>
            </v:shape>
            <v:shape style="position:absolute;left:4191;top:1852;width:2124;height:14" type="#_x0000_t75" stroked="false">
              <v:imagedata r:id="rId1160" o:title=""/>
            </v:shape>
            <v:shape style="position:absolute;left:6301;top:1852;width:1440;height:14" type="#_x0000_t75" stroked="false">
              <v:imagedata r:id="rId1161" o:title=""/>
            </v:shape>
            <v:shape style="position:absolute;left:7727;top:1852;width:1477;height:14" type="#_x0000_t75" stroked="false">
              <v:imagedata r:id="rId1162" o:title=""/>
            </v:shape>
            <v:shape style="position:absolute;left:9189;top:1857;width:1409;height:10" type="#_x0000_t75" stroked="false">
              <v:imagedata r:id="rId451" o:title=""/>
            </v:shape>
            <w10:wrap type="none"/>
          </v:group>
        </w:pic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．长期股权投资</w:t>
      </w:r>
      <w:r>
        <w:rPr>
          <w:rFonts w:ascii="宋体" w:hAnsi="宋体" w:cs="宋体" w:eastAsia="宋体" w:hint="default"/>
          <w:b/>
          <w:bCs/>
          <w:w w:val="99"/>
          <w:sz w:val="18"/>
          <w:szCs w:val="18"/>
        </w:rPr>
        <w:t> </w: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9"/>
        <w:rPr>
          <w:rFonts w:ascii="宋体" w:hAnsi="宋体" w:cs="宋体" w:eastAsia="宋体" w:hint="default"/>
          <w:b/>
          <w:bCs/>
          <w:sz w:val="6"/>
          <w:szCs w:val="6"/>
        </w:rPr>
      </w:pPr>
    </w:p>
    <w:tbl>
      <w:tblPr>
        <w:tblW w:w="0" w:type="auto"/>
        <w:jc w:val="left"/>
        <w:tblInd w:w="1579" w:type="dxa"/>
        <w:tblLayout w:type="fixed"/>
        <w:tblCellMar>
          <w:top w:w="0" w:type="dxa"/>
          <w:left w:w="0" w:type="dxa"/>
          <w:bottom w:w="0" w:type="dxa"/>
          <w:right w:w="0" w:type="dxa"/>
        </w:tblCellMar>
        <w:tblLook w:val="01E0"/>
      </w:tblPr>
      <w:tblGrid>
        <w:gridCol w:w="2621"/>
        <w:gridCol w:w="2110"/>
        <w:gridCol w:w="1426"/>
        <w:gridCol w:w="1462"/>
        <w:gridCol w:w="1399"/>
      </w:tblGrid>
      <w:tr>
        <w:trPr>
          <w:trHeight w:val="329" w:hRule="exact"/>
        </w:trPr>
        <w:tc>
          <w:tcPr>
            <w:tcW w:w="2621" w:type="dxa"/>
            <w:vMerge w:val="restart"/>
            <w:tcBorders>
              <w:top w:val="single" w:sz="12" w:space="0" w:color="000000"/>
              <w:left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536" w:type="dxa"/>
            <w:gridSpan w:val="2"/>
            <w:tcBorders>
              <w:top w:val="single" w:sz="12" w:space="0" w:color="000000"/>
              <w:left w:val="single" w:sz="4" w:space="0" w:color="000000"/>
              <w:bottom w:val="single" w:sz="8"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861" w:type="dxa"/>
            <w:gridSpan w:val="2"/>
            <w:tcBorders>
              <w:top w:val="single" w:sz="12" w:space="0" w:color="000000"/>
              <w:left w:val="single" w:sz="4" w:space="0" w:color="000000"/>
              <w:bottom w:val="single" w:sz="8" w:space="0" w:color="000000"/>
              <w:right w:val="nil" w:sz="6" w:space="0" w:color="auto"/>
            </w:tcBorders>
          </w:tcPr>
          <w:p>
            <w:pPr>
              <w:pStyle w:val="TableParagraph"/>
              <w:spacing w:line="240" w:lineRule="auto" w:before="8"/>
              <w:ind w:right="4"/>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235" w:hRule="exact"/>
        </w:trPr>
        <w:tc>
          <w:tcPr>
            <w:tcW w:w="2621" w:type="dxa"/>
            <w:vMerge/>
            <w:tcBorders>
              <w:left w:val="nil" w:sz="6" w:space="0" w:color="auto"/>
              <w:bottom w:val="nil" w:sz="6" w:space="0" w:color="auto"/>
              <w:right w:val="single" w:sz="4" w:space="0" w:color="000000"/>
            </w:tcBorders>
          </w:tcPr>
          <w:p>
            <w:pPr/>
          </w:p>
        </w:tc>
        <w:tc>
          <w:tcPr>
            <w:tcW w:w="21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68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26" w:type="dxa"/>
            <w:vMerge w:val="restart"/>
            <w:tcBorders>
              <w:top w:val="single" w:sz="4" w:space="0" w:color="000000"/>
              <w:left w:val="single" w:sz="4" w:space="0" w:color="000000"/>
              <w:right w:val="single" w:sz="4" w:space="0" w:color="000000"/>
            </w:tcBorders>
          </w:tcPr>
          <w:p>
            <w:pPr>
              <w:pStyle w:val="TableParagraph"/>
              <w:spacing w:line="240" w:lineRule="auto" w:before="17"/>
              <w:ind w:left="34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4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36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99" w:type="dxa"/>
            <w:vMerge w:val="restart"/>
            <w:tcBorders>
              <w:top w:val="single" w:sz="4" w:space="0" w:color="000000"/>
              <w:left w:val="single" w:sz="4" w:space="0" w:color="000000"/>
              <w:right w:val="nil" w:sz="6" w:space="0" w:color="auto"/>
            </w:tcBorders>
          </w:tcPr>
          <w:p>
            <w:pPr>
              <w:pStyle w:val="TableParagraph"/>
              <w:spacing w:line="240" w:lineRule="auto" w:before="17"/>
              <w:ind w:left="333" w:right="0"/>
              <w:jc w:val="left"/>
              <w:rPr>
                <w:rFonts w:ascii="宋体" w:hAnsi="宋体" w:cs="宋体" w:eastAsia="宋体" w:hint="default"/>
                <w:sz w:val="18"/>
                <w:szCs w:val="18"/>
              </w:rPr>
            </w:pPr>
            <w:r>
              <w:rPr>
                <w:rFonts w:ascii="宋体" w:hAnsi="宋体" w:cs="宋体" w:eastAsia="宋体" w:hint="default"/>
                <w:sz w:val="18"/>
                <w:szCs w:val="18"/>
              </w:rPr>
              <w:t>减值准备</w:t>
            </w:r>
          </w:p>
        </w:tc>
      </w:tr>
      <w:tr>
        <w:trPr>
          <w:trHeight w:val="451" w:hRule="exact"/>
        </w:trPr>
        <w:tc>
          <w:tcPr>
            <w:tcW w:w="2621" w:type="dxa"/>
            <w:tcBorders>
              <w:top w:val="nil" w:sz="6" w:space="0" w:color="auto"/>
              <w:left w:val="nil" w:sz="6" w:space="0" w:color="auto"/>
              <w:bottom w:val="nil" w:sz="6" w:space="0" w:color="auto"/>
              <w:right w:val="single" w:sz="4" w:space="0" w:color="000000"/>
            </w:tcBorders>
          </w:tcPr>
          <w:p>
            <w:pPr>
              <w:pStyle w:val="TableParagraph"/>
              <w:spacing w:line="240" w:lineRule="auto" w:before="128"/>
              <w:ind w:left="1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211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right="101"/>
              <w:jc w:val="right"/>
              <w:rPr>
                <w:rFonts w:ascii="Times New Roman" w:hAnsi="Times New Roman" w:cs="Times New Roman" w:eastAsia="Times New Roman" w:hint="default"/>
                <w:sz w:val="18"/>
                <w:szCs w:val="18"/>
              </w:rPr>
            </w:pPr>
            <w:r>
              <w:rPr>
                <w:rFonts w:ascii="Times New Roman"/>
                <w:spacing w:val="-2"/>
                <w:sz w:val="18"/>
              </w:rPr>
              <w:t>111,945,626.20</w:t>
            </w:r>
          </w:p>
        </w:tc>
        <w:tc>
          <w:tcPr>
            <w:tcW w:w="1426" w:type="dxa"/>
            <w:vMerge/>
            <w:tcBorders>
              <w:left w:val="single" w:sz="4" w:space="0" w:color="000000"/>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left="314" w:right="0"/>
              <w:jc w:val="left"/>
              <w:rPr>
                <w:rFonts w:ascii="Times New Roman" w:hAnsi="Times New Roman" w:cs="Times New Roman" w:eastAsia="Times New Roman" w:hint="default"/>
                <w:sz w:val="18"/>
                <w:szCs w:val="18"/>
              </w:rPr>
            </w:pPr>
            <w:r>
              <w:rPr>
                <w:rFonts w:ascii="Times New Roman"/>
                <w:sz w:val="18"/>
              </w:rPr>
              <w:t>19,925,626.20</w:t>
            </w:r>
          </w:p>
        </w:tc>
        <w:tc>
          <w:tcPr>
            <w:tcW w:w="1399" w:type="dxa"/>
            <w:vMerge/>
            <w:tcBorders>
              <w:left w:val="single" w:sz="4" w:space="0" w:color="000000"/>
              <w:right w:val="nil" w:sz="6" w:space="0" w:color="auto"/>
            </w:tcBorders>
          </w:tcPr>
          <w:p>
            <w:pPr/>
          </w:p>
        </w:tc>
      </w:tr>
      <w:tr>
        <w:trPr>
          <w:trHeight w:val="346" w:hRule="exact"/>
        </w:trPr>
        <w:tc>
          <w:tcPr>
            <w:tcW w:w="2621"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1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2"/>
                <w:sz w:val="18"/>
              </w:rPr>
              <w:t>111,945,626.20</w:t>
            </w:r>
          </w:p>
        </w:tc>
        <w:tc>
          <w:tcPr>
            <w:tcW w:w="1426" w:type="dxa"/>
            <w:vMerge/>
            <w:tcBorders>
              <w:left w:val="single" w:sz="4" w:space="0" w:color="000000"/>
              <w:bottom w:val="single" w:sz="12" w:space="0" w:color="000000"/>
              <w:right w:val="single" w:sz="4" w:space="0" w:color="000000"/>
            </w:tcBorders>
          </w:tcPr>
          <w:p>
            <w:pPr/>
          </w:p>
        </w:tc>
        <w:tc>
          <w:tcPr>
            <w:tcW w:w="14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left="314" w:right="0"/>
              <w:jc w:val="left"/>
              <w:rPr>
                <w:rFonts w:ascii="Times New Roman" w:hAnsi="Times New Roman" w:cs="Times New Roman" w:eastAsia="Times New Roman" w:hint="default"/>
                <w:sz w:val="18"/>
                <w:szCs w:val="18"/>
              </w:rPr>
            </w:pPr>
            <w:r>
              <w:rPr>
                <w:rFonts w:ascii="Times New Roman"/>
                <w:sz w:val="18"/>
              </w:rPr>
              <w:t>19,925,626.20</w:t>
            </w:r>
          </w:p>
        </w:tc>
        <w:tc>
          <w:tcPr>
            <w:tcW w:w="1399" w:type="dxa"/>
            <w:vMerge/>
            <w:tcBorders>
              <w:left w:val="single" w:sz="4" w:space="0" w:color="000000"/>
              <w:bottom w:val="single" w:sz="12" w:space="0" w:color="000000"/>
              <w:right w:val="nil" w:sz="6" w:space="0" w:color="auto"/>
            </w:tcBorders>
          </w:tcPr>
          <w:p>
            <w:pPr/>
          </w:p>
        </w:tc>
      </w:tr>
    </w:tbl>
    <w:p>
      <w:pPr>
        <w:spacing w:after="0"/>
        <w:sectPr>
          <w:headerReference w:type="default" r:id="rId1106"/>
          <w:footerReference w:type="default" r:id="rId1107"/>
          <w:pgSz w:w="11910" w:h="16840"/>
          <w:pgMar w:header="584" w:footer="0" w:top="1140" w:bottom="0" w:left="0" w:right="0"/>
        </w:sectPr>
      </w:pPr>
    </w:p>
    <w:p>
      <w:pPr>
        <w:spacing w:line="240" w:lineRule="auto" w:before="0"/>
        <w:rPr>
          <w:rFonts w:ascii="宋体" w:hAnsi="宋体" w:cs="宋体" w:eastAsia="宋体" w:hint="default"/>
          <w:b/>
          <w:bCs/>
          <w:sz w:val="24"/>
          <w:szCs w:val="24"/>
        </w:rPr>
      </w:pPr>
    </w:p>
    <w:p>
      <w:pPr>
        <w:spacing w:before="44"/>
        <w:ind w:left="2062" w:right="1306" w:firstLine="0"/>
        <w:jc w:val="left"/>
        <w:rPr>
          <w:rFonts w:ascii="宋体" w:hAnsi="宋体" w:cs="宋体" w:eastAsia="宋体" w:hint="default"/>
          <w:sz w:val="18"/>
          <w:szCs w:val="18"/>
        </w:rPr>
      </w:pPr>
      <w:r>
        <w:rPr/>
        <w:pict>
          <v:shape style="position:absolute;margin-left:194.449997pt;margin-top:24.731739pt;width:.48pt;height:.12pt;mso-position-horizontal-relative:page;mso-position-vertical-relative:paragraph;z-index:-1262896" type="#_x0000_t75" stroked="false">
            <v:imagedata r:id="rId1156" o:title=""/>
          </v:shape>
        </w:pict>
      </w:r>
      <w:r>
        <w:rPr/>
        <w:pict>
          <v:shape style="position:absolute;margin-left:248.330002pt;margin-top:24.731739pt;width:.48pt;height:.12pt;mso-position-horizontal-relative:page;mso-position-vertical-relative:paragraph;z-index:-1262872" type="#_x0000_t75" stroked="false">
            <v:imagedata r:id="rId1156" o:title=""/>
          </v:shape>
        </w:pict>
      </w:r>
      <w:r>
        <w:rPr/>
        <w:pict>
          <v:shape style="position:absolute;margin-left:311.929993pt;margin-top:24.731739pt;width:.47998pt;height:.12pt;mso-position-horizontal-relative:page;mso-position-vertical-relative:paragraph;z-index:-1262848" type="#_x0000_t75" stroked="false">
            <v:imagedata r:id="rId1156" o:title=""/>
          </v:shape>
        </w:pict>
      </w:r>
      <w:r>
        <w:rPr/>
        <w:pict>
          <v:group style="position:absolute;margin-left:75.863998pt;margin-top:24.731739pt;width:457.9pt;height:145.2pt;mso-position-horizontal-relative:page;mso-position-vertical-relative:paragraph;z-index:-1262752" coordorigin="1517,495" coordsize="9158,2904">
            <v:shape style="position:absolute;left:7513;top:495;width:10;height:2" type="#_x0000_t75" stroked="false">
              <v:imagedata r:id="rId1156" o:title=""/>
            </v:shape>
            <v:group style="position:absolute;left:7513;top:516;width:10;height:20" coordorigin="7513,516" coordsize="10,20">
              <v:shape style="position:absolute;left:7513;top:516;width:10;height:20" coordorigin="7513,516" coordsize="10,20" path="m7513,535l7523,535,7523,516,7513,516,7513,535xe" filled="true" fillcolor="#000000" stroked="false">
                <v:path arrowok="t"/>
                <v:fill type="solid"/>
              </v:shape>
            </v:group>
            <v:group style="position:absolute;left:7513;top:535;width:10;height:20" coordorigin="7513,535" coordsize="10,20">
              <v:shape style="position:absolute;left:7513;top:535;width:10;height:20" coordorigin="7513,535" coordsize="10,20" path="m7513,555l7523,555,7523,535,7513,535,7513,555xe" filled="true" fillcolor="#000000" stroked="false">
                <v:path arrowok="t"/>
                <v:fill type="solid"/>
              </v:shape>
            </v:group>
            <v:group style="position:absolute;left:7513;top:555;width:10;height:20" coordorigin="7513,555" coordsize="10,20">
              <v:shape style="position:absolute;left:7513;top:555;width:10;height:20" coordorigin="7513,555" coordsize="10,20" path="m7513,574l7523,574,7523,555,7513,555,7513,574xe" filled="true" fillcolor="#000000" stroked="false">
                <v:path arrowok="t"/>
                <v:fill type="solid"/>
              </v:shape>
            </v:group>
            <v:group style="position:absolute;left:7513;top:574;width:10;height:20" coordorigin="7513,574" coordsize="10,20">
              <v:shape style="position:absolute;left:7513;top:574;width:10;height:20" coordorigin="7513,574" coordsize="10,20" path="m7513,593l7523,593,7523,574,7513,574,7513,593xe" filled="true" fillcolor="#000000" stroked="false">
                <v:path arrowok="t"/>
                <v:fill type="solid"/>
              </v:shape>
            </v:group>
            <v:group style="position:absolute;left:7513;top:593;width:10;height:20" coordorigin="7513,593" coordsize="10,20">
              <v:shape style="position:absolute;left:7513;top:593;width:10;height:20" coordorigin="7513,593" coordsize="10,20" path="m7513,612l7523,612,7523,593,7513,593,7513,612xe" filled="true" fillcolor="#000000" stroked="false">
                <v:path arrowok="t"/>
                <v:fill type="solid"/>
              </v:shape>
            </v:group>
            <v:group style="position:absolute;left:7513;top:612;width:10;height:20" coordorigin="7513,612" coordsize="10,20">
              <v:shape style="position:absolute;left:7513;top:612;width:10;height:20" coordorigin="7513,612" coordsize="10,20" path="m7513,631l7523,631,7523,612,7513,612,7513,631xe" filled="true" fillcolor="#000000" stroked="false">
                <v:path arrowok="t"/>
                <v:fill type="solid"/>
              </v:shape>
            </v:group>
            <v:group style="position:absolute;left:7513;top:631;width:10;height:20" coordorigin="7513,631" coordsize="10,20">
              <v:shape style="position:absolute;left:7513;top:631;width:10;height:20" coordorigin="7513,631" coordsize="10,20" path="m7513,651l7523,651,7523,631,7513,631,7513,651xe" filled="true" fillcolor="#000000" stroked="false">
                <v:path arrowok="t"/>
                <v:fill type="solid"/>
              </v:shape>
            </v:group>
            <v:group style="position:absolute;left:7513;top:651;width:10;height:20" coordorigin="7513,651" coordsize="10,20">
              <v:shape style="position:absolute;left:7513;top:651;width:10;height:20" coordorigin="7513,651" coordsize="10,20" path="m7513,670l7523,670,7523,651,7513,651,7513,670xe" filled="true" fillcolor="#000000" stroked="false">
                <v:path arrowok="t"/>
                <v:fill type="solid"/>
              </v:shape>
            </v:group>
            <v:group style="position:absolute;left:7513;top:670;width:10;height:20" coordorigin="7513,670" coordsize="10,20">
              <v:shape style="position:absolute;left:7513;top:670;width:10;height:20" coordorigin="7513,670" coordsize="10,20" path="m7513,689l7523,689,7523,670,7513,670,7513,689xe" filled="true" fillcolor="#000000" stroked="false">
                <v:path arrowok="t"/>
                <v:fill type="solid"/>
              </v:shape>
            </v:group>
            <v:group style="position:absolute;left:7513;top:689;width:10;height:20" coordorigin="7513,689" coordsize="10,20">
              <v:shape style="position:absolute;left:7513;top:689;width:10;height:20" coordorigin="7513,689" coordsize="10,20" path="m7513,708l7523,708,7523,689,7513,689,7513,708xe" filled="true" fillcolor="#000000" stroked="false">
                <v:path arrowok="t"/>
                <v:fill type="solid"/>
              </v:shape>
            </v:group>
            <v:group style="position:absolute;left:7513;top:708;width:10;height:20" coordorigin="7513,708" coordsize="10,20">
              <v:shape style="position:absolute;left:7513;top:708;width:10;height:20" coordorigin="7513,708" coordsize="10,20" path="m7513,727l7523,727,7523,708,7513,708,7513,727xe" filled="true" fillcolor="#000000" stroked="false">
                <v:path arrowok="t"/>
                <v:fill type="solid"/>
              </v:shape>
            </v:group>
            <v:group style="position:absolute;left:7513;top:727;width:10;height:20" coordorigin="7513,727" coordsize="10,20">
              <v:shape style="position:absolute;left:7513;top:727;width:10;height:20" coordorigin="7513,727" coordsize="10,20" path="m7513,747l7523,747,7523,727,7513,727,7513,747xe" filled="true" fillcolor="#000000" stroked="false">
                <v:path arrowok="t"/>
                <v:fill type="solid"/>
              </v:shape>
            </v:group>
            <v:group style="position:absolute;left:7513;top:747;width:10;height:20" coordorigin="7513,747" coordsize="10,20">
              <v:shape style="position:absolute;left:7513;top:747;width:10;height:20" coordorigin="7513,747" coordsize="10,20" path="m7513,766l7523,766,7523,747,7513,747,7513,766xe" filled="true" fillcolor="#000000" stroked="false">
                <v:path arrowok="t"/>
                <v:fill type="solid"/>
              </v:shape>
            </v:group>
            <v:group style="position:absolute;left:7513;top:766;width:10;height:20" coordorigin="7513,766" coordsize="10,20">
              <v:shape style="position:absolute;left:7513;top:766;width:10;height:20" coordorigin="7513,766" coordsize="10,20" path="m7513,785l7523,785,7523,766,7513,766,7513,785xe" filled="true" fillcolor="#000000" stroked="false">
                <v:path arrowok="t"/>
                <v:fill type="solid"/>
              </v:shape>
            </v:group>
            <v:group style="position:absolute;left:7513;top:785;width:10;height:20" coordorigin="7513,785" coordsize="10,20">
              <v:shape style="position:absolute;left:7513;top:785;width:10;height:20" coordorigin="7513,785" coordsize="10,20" path="m7513,804l7523,804,7523,785,7513,785,7513,804xe" filled="true" fillcolor="#000000" stroked="false">
                <v:path arrowok="t"/>
                <v:fill type="solid"/>
              </v:shape>
              <v:shape style="position:absolute;left:9319;top:495;width:10;height:2" type="#_x0000_t75" stroked="false">
                <v:imagedata r:id="rId1156" o:title=""/>
              </v:shape>
            </v:group>
            <v:group style="position:absolute;left:9319;top:516;width:10;height:20" coordorigin="9319,516" coordsize="10,20">
              <v:shape style="position:absolute;left:9319;top:516;width:10;height:20" coordorigin="9319,516" coordsize="10,20" path="m9319,535l9328,535,9328,516,9319,516,9319,535xe" filled="true" fillcolor="#000000" stroked="false">
                <v:path arrowok="t"/>
                <v:fill type="solid"/>
              </v:shape>
            </v:group>
            <v:group style="position:absolute;left:9319;top:535;width:10;height:20" coordorigin="9319,535" coordsize="10,20">
              <v:shape style="position:absolute;left:9319;top:535;width:10;height:20" coordorigin="9319,535" coordsize="10,20" path="m9319,555l9328,555,9328,535,9319,535,9319,555xe" filled="true" fillcolor="#000000" stroked="false">
                <v:path arrowok="t"/>
                <v:fill type="solid"/>
              </v:shape>
            </v:group>
            <v:group style="position:absolute;left:9319;top:555;width:10;height:20" coordorigin="9319,555" coordsize="10,20">
              <v:shape style="position:absolute;left:9319;top:555;width:10;height:20" coordorigin="9319,555" coordsize="10,20" path="m9319,574l9328,574,9328,555,9319,555,9319,574xe" filled="true" fillcolor="#000000" stroked="false">
                <v:path arrowok="t"/>
                <v:fill type="solid"/>
              </v:shape>
            </v:group>
            <v:group style="position:absolute;left:9319;top:574;width:10;height:20" coordorigin="9319,574" coordsize="10,20">
              <v:shape style="position:absolute;left:9319;top:574;width:10;height:20" coordorigin="9319,574" coordsize="10,20" path="m9319,593l9328,593,9328,574,9319,574,9319,593xe" filled="true" fillcolor="#000000" stroked="false">
                <v:path arrowok="t"/>
                <v:fill type="solid"/>
              </v:shape>
            </v:group>
            <v:group style="position:absolute;left:9319;top:593;width:10;height:20" coordorigin="9319,593" coordsize="10,20">
              <v:shape style="position:absolute;left:9319;top:593;width:10;height:20" coordorigin="9319,593" coordsize="10,20" path="m9319,612l9328,612,9328,593,9319,593,9319,612xe" filled="true" fillcolor="#000000" stroked="false">
                <v:path arrowok="t"/>
                <v:fill type="solid"/>
              </v:shape>
            </v:group>
            <v:group style="position:absolute;left:9319;top:612;width:10;height:20" coordorigin="9319,612" coordsize="10,20">
              <v:shape style="position:absolute;left:9319;top:612;width:10;height:20" coordorigin="9319,612" coordsize="10,20" path="m9319,631l9328,631,9328,612,9319,612,9319,631xe" filled="true" fillcolor="#000000" stroked="false">
                <v:path arrowok="t"/>
                <v:fill type="solid"/>
              </v:shape>
            </v:group>
            <v:group style="position:absolute;left:9319;top:631;width:10;height:20" coordorigin="9319,631" coordsize="10,20">
              <v:shape style="position:absolute;left:9319;top:631;width:10;height:20" coordorigin="9319,631" coordsize="10,20" path="m9319,651l9328,651,9328,631,9319,631,9319,651xe" filled="true" fillcolor="#000000" stroked="false">
                <v:path arrowok="t"/>
                <v:fill type="solid"/>
              </v:shape>
            </v:group>
            <v:group style="position:absolute;left:9319;top:651;width:10;height:20" coordorigin="9319,651" coordsize="10,20">
              <v:shape style="position:absolute;left:9319;top:651;width:10;height:20" coordorigin="9319,651" coordsize="10,20" path="m9319,670l9328,670,9328,651,9319,651,9319,670xe" filled="true" fillcolor="#000000" stroked="false">
                <v:path arrowok="t"/>
                <v:fill type="solid"/>
              </v:shape>
            </v:group>
            <v:group style="position:absolute;left:9319;top:670;width:10;height:20" coordorigin="9319,670" coordsize="10,20">
              <v:shape style="position:absolute;left:9319;top:670;width:10;height:20" coordorigin="9319,670" coordsize="10,20" path="m9319,689l9328,689,9328,670,9319,670,9319,689xe" filled="true" fillcolor="#000000" stroked="false">
                <v:path arrowok="t"/>
                <v:fill type="solid"/>
              </v:shape>
            </v:group>
            <v:group style="position:absolute;left:9319;top:689;width:10;height:20" coordorigin="9319,689" coordsize="10,20">
              <v:shape style="position:absolute;left:9319;top:689;width:10;height:20" coordorigin="9319,689" coordsize="10,20" path="m9319,708l9328,708,9328,689,9319,689,9319,708xe" filled="true" fillcolor="#000000" stroked="false">
                <v:path arrowok="t"/>
                <v:fill type="solid"/>
              </v:shape>
              <v:shape style="position:absolute;left:7509;top:708;width:1829;height:108" type="#_x0000_t75" stroked="false">
                <v:imagedata r:id="rId1164" o:title=""/>
              </v:shape>
            </v:group>
            <v:group style="position:absolute;left:9319;top:811;width:10;height:2" coordorigin="9319,811" coordsize="10,2">
              <v:shape style="position:absolute;left:9319;top:811;width:10;height:2" coordorigin="9319,811" coordsize="10,0" path="m9319,811l9328,811e" filled="false" stroked="true" strokeweight=".47998pt" strokecolor="#000000">
                <v:path arrowok="t"/>
              </v:shape>
            </v:group>
            <v:group style="position:absolute;left:7513;top:816;width:10;height:20" coordorigin="7513,816" coordsize="10,20">
              <v:shape style="position:absolute;left:7513;top:816;width:10;height:20" coordorigin="7513,816" coordsize="10,20" path="m7513,835l7523,835,7523,816,7513,816,7513,835xe" filled="true" fillcolor="#000000" stroked="false">
                <v:path arrowok="t"/>
                <v:fill type="solid"/>
              </v:shape>
            </v:group>
            <v:group style="position:absolute;left:7513;top:835;width:10;height:20" coordorigin="7513,835" coordsize="10,20">
              <v:shape style="position:absolute;left:7513;top:835;width:10;height:20" coordorigin="7513,835" coordsize="10,20" path="m7513,855l7523,855,7523,835,7513,835,7513,855xe" filled="true" fillcolor="#000000" stroked="false">
                <v:path arrowok="t"/>
                <v:fill type="solid"/>
              </v:shape>
            </v:group>
            <v:group style="position:absolute;left:7513;top:855;width:10;height:20" coordorigin="7513,855" coordsize="10,20">
              <v:shape style="position:absolute;left:7513;top:855;width:10;height:20" coordorigin="7513,855" coordsize="10,20" path="m7513,874l7523,874,7523,855,7513,855,7513,874xe" filled="true" fillcolor="#000000" stroked="false">
                <v:path arrowok="t"/>
                <v:fill type="solid"/>
              </v:shape>
            </v:group>
            <v:group style="position:absolute;left:7513;top:874;width:10;height:20" coordorigin="7513,874" coordsize="10,20">
              <v:shape style="position:absolute;left:7513;top:874;width:10;height:20" coordorigin="7513,874" coordsize="10,20" path="m7513,893l7523,893,7523,874,7513,874,7513,893xe" filled="true" fillcolor="#000000" stroked="false">
                <v:path arrowok="t"/>
                <v:fill type="solid"/>
              </v:shape>
            </v:group>
            <v:group style="position:absolute;left:7513;top:893;width:10;height:20" coordorigin="7513,893" coordsize="10,20">
              <v:shape style="position:absolute;left:7513;top:893;width:10;height:20" coordorigin="7513,893" coordsize="10,20" path="m7513,912l7523,912,7523,893,7513,893,7513,912xe" filled="true" fillcolor="#000000" stroked="false">
                <v:path arrowok="t"/>
                <v:fill type="solid"/>
              </v:shape>
            </v:group>
            <v:group style="position:absolute;left:7513;top:912;width:10;height:20" coordorigin="7513,912" coordsize="10,20">
              <v:shape style="position:absolute;left:7513;top:912;width:10;height:20" coordorigin="7513,912" coordsize="10,20" path="m7513,931l7523,931,7523,912,7513,912,7513,931xe" filled="true" fillcolor="#000000" stroked="false">
                <v:path arrowok="t"/>
                <v:fill type="solid"/>
              </v:shape>
            </v:group>
            <v:group style="position:absolute;left:7513;top:931;width:10;height:20" coordorigin="7513,931" coordsize="10,20">
              <v:shape style="position:absolute;left:7513;top:931;width:10;height:20" coordorigin="7513,931" coordsize="10,20" path="m7513,951l7523,951,7523,931,7513,931,7513,951xe" filled="true" fillcolor="#000000" stroked="false">
                <v:path arrowok="t"/>
                <v:fill type="solid"/>
              </v:shape>
            </v:group>
            <v:group style="position:absolute;left:7513;top:951;width:10;height:20" coordorigin="7513,951" coordsize="10,20">
              <v:shape style="position:absolute;left:7513;top:951;width:10;height:20" coordorigin="7513,951" coordsize="10,20" path="m7513,970l7523,970,7523,951,7513,951,7513,970xe" filled="true" fillcolor="#000000" stroked="false">
                <v:path arrowok="t"/>
                <v:fill type="solid"/>
              </v:shape>
            </v:group>
            <v:group style="position:absolute;left:7513;top:970;width:10;height:20" coordorigin="7513,970" coordsize="10,20">
              <v:shape style="position:absolute;left:7513;top:970;width:10;height:20" coordorigin="7513,970" coordsize="10,20" path="m7513,989l7523,989,7523,970,7513,970,7513,989xe" filled="true" fillcolor="#000000" stroked="false">
                <v:path arrowok="t"/>
                <v:fill type="solid"/>
              </v:shape>
            </v:group>
            <v:group style="position:absolute;left:7513;top:989;width:10;height:20" coordorigin="7513,989" coordsize="10,20">
              <v:shape style="position:absolute;left:7513;top:989;width:10;height:20" coordorigin="7513,989" coordsize="10,20" path="m7513,1008l7523,1008,7523,989,7513,989,7513,1008xe" filled="true" fillcolor="#000000" stroked="false">
                <v:path arrowok="t"/>
                <v:fill type="solid"/>
              </v:shape>
            </v:group>
            <v:group style="position:absolute;left:7513;top:1008;width:10;height:20" coordorigin="7513,1008" coordsize="10,20">
              <v:shape style="position:absolute;left:7513;top:1008;width:10;height:20" coordorigin="7513,1008" coordsize="10,20" path="m7513,1027l7523,1027,7523,1008,7513,1008,7513,1027xe" filled="true" fillcolor="#000000" stroked="false">
                <v:path arrowok="t"/>
                <v:fill type="solid"/>
              </v:shape>
            </v:group>
            <v:group style="position:absolute;left:7513;top:1027;width:10;height:20" coordorigin="7513,1027" coordsize="10,20">
              <v:shape style="position:absolute;left:7513;top:1027;width:10;height:20" coordorigin="7513,1027" coordsize="10,20" path="m7513,1047l7523,1047,7523,1027,7513,1027,7513,1047xe" filled="true" fillcolor="#000000" stroked="false">
                <v:path arrowok="t"/>
                <v:fill type="solid"/>
              </v:shape>
            </v:group>
            <v:group style="position:absolute;left:7513;top:1047;width:10;height:20" coordorigin="7513,1047" coordsize="10,20">
              <v:shape style="position:absolute;left:7513;top:1047;width:10;height:20" coordorigin="7513,1047" coordsize="10,20" path="m7513,1066l7523,1066,7523,1047,7513,1047,7513,1066xe" filled="true" fillcolor="#000000" stroked="false">
                <v:path arrowok="t"/>
                <v:fill type="solid"/>
              </v:shape>
            </v:group>
            <v:group style="position:absolute;left:7513;top:1066;width:10;height:20" coordorigin="7513,1066" coordsize="10,20">
              <v:shape style="position:absolute;left:7513;top:1066;width:10;height:20" coordorigin="7513,1066" coordsize="10,20" path="m7513,1085l7523,1085,7523,1066,7513,1066,7513,1085xe" filled="true" fillcolor="#000000" stroked="false">
                <v:path arrowok="t"/>
                <v:fill type="solid"/>
              </v:shape>
            </v:group>
            <v:group style="position:absolute;left:7513;top:1085;width:10;height:20" coordorigin="7513,1085" coordsize="10,20">
              <v:shape style="position:absolute;left:7513;top:1085;width:10;height:20" coordorigin="7513,1085" coordsize="10,20" path="m7513,1104l7523,1104,7523,1085,7513,1085,7513,1104xe" filled="true" fillcolor="#000000" stroked="false">
                <v:path arrowok="t"/>
                <v:fill type="solid"/>
              </v:shape>
            </v:group>
            <v:group style="position:absolute;left:7513;top:1104;width:10;height:20" coordorigin="7513,1104" coordsize="10,20">
              <v:shape style="position:absolute;left:7513;top:1104;width:10;height:20" coordorigin="7513,1104" coordsize="10,20" path="m7513,1123l7523,1123,7523,1104,7513,1104,7513,1123xe" filled="true" fillcolor="#000000" stroked="false">
                <v:path arrowok="t"/>
                <v:fill type="solid"/>
              </v:shape>
            </v:group>
            <v:group style="position:absolute;left:7513;top:1123;width:10;height:20" coordorigin="7513,1123" coordsize="10,20">
              <v:shape style="position:absolute;left:7513;top:1123;width:10;height:20" coordorigin="7513,1123" coordsize="10,20" path="m7513,1143l7523,1143,7523,1123,7513,1123,7513,1143xe" filled="true" fillcolor="#000000" stroked="false">
                <v:path arrowok="t"/>
                <v:fill type="solid"/>
              </v:shape>
            </v:group>
            <v:group style="position:absolute;left:9319;top:816;width:10;height:20" coordorigin="9319,816" coordsize="10,20">
              <v:shape style="position:absolute;left:9319;top:816;width:10;height:20" coordorigin="9319,816" coordsize="10,20" path="m9319,835l9328,835,9328,816,9319,816,9319,835xe" filled="true" fillcolor="#000000" stroked="false">
                <v:path arrowok="t"/>
                <v:fill type="solid"/>
              </v:shape>
            </v:group>
            <v:group style="position:absolute;left:9319;top:835;width:10;height:20" coordorigin="9319,835" coordsize="10,20">
              <v:shape style="position:absolute;left:9319;top:835;width:10;height:20" coordorigin="9319,835" coordsize="10,20" path="m9319,855l9328,855,9328,835,9319,835,9319,855xe" filled="true" fillcolor="#000000" stroked="false">
                <v:path arrowok="t"/>
                <v:fill type="solid"/>
              </v:shape>
            </v:group>
            <v:group style="position:absolute;left:9319;top:855;width:10;height:20" coordorigin="9319,855" coordsize="10,20">
              <v:shape style="position:absolute;left:9319;top:855;width:10;height:20" coordorigin="9319,855" coordsize="10,20" path="m9319,874l9328,874,9328,855,9319,855,9319,874xe" filled="true" fillcolor="#000000" stroked="false">
                <v:path arrowok="t"/>
                <v:fill type="solid"/>
              </v:shape>
            </v:group>
            <v:group style="position:absolute;left:9319;top:874;width:10;height:20" coordorigin="9319,874" coordsize="10,20">
              <v:shape style="position:absolute;left:9319;top:874;width:10;height:20" coordorigin="9319,874" coordsize="10,20" path="m9319,893l9328,893,9328,874,9319,874,9319,893xe" filled="true" fillcolor="#000000" stroked="false">
                <v:path arrowok="t"/>
                <v:fill type="solid"/>
              </v:shape>
            </v:group>
            <v:group style="position:absolute;left:9319;top:893;width:10;height:20" coordorigin="9319,893" coordsize="10,20">
              <v:shape style="position:absolute;left:9319;top:893;width:10;height:20" coordorigin="9319,893" coordsize="10,20" path="m9319,912l9328,912,9328,893,9319,893,9319,912xe" filled="true" fillcolor="#000000" stroked="false">
                <v:path arrowok="t"/>
                <v:fill type="solid"/>
              </v:shape>
            </v:group>
            <v:group style="position:absolute;left:9319;top:912;width:10;height:20" coordorigin="9319,912" coordsize="10,20">
              <v:shape style="position:absolute;left:9319;top:912;width:10;height:20" coordorigin="9319,912" coordsize="10,20" path="m9319,931l9328,931,9328,912,9319,912,9319,931xe" filled="true" fillcolor="#000000" stroked="false">
                <v:path arrowok="t"/>
                <v:fill type="solid"/>
              </v:shape>
            </v:group>
            <v:group style="position:absolute;left:9319;top:931;width:10;height:20" coordorigin="9319,931" coordsize="10,20">
              <v:shape style="position:absolute;left:9319;top:931;width:10;height:20" coordorigin="9319,931" coordsize="10,20" path="m9319,951l9328,951,9328,931,9319,931,9319,951xe" filled="true" fillcolor="#000000" stroked="false">
                <v:path arrowok="t"/>
                <v:fill type="solid"/>
              </v:shape>
            </v:group>
            <v:group style="position:absolute;left:9319;top:951;width:10;height:20" coordorigin="9319,951" coordsize="10,20">
              <v:shape style="position:absolute;left:9319;top:951;width:10;height:20" coordorigin="9319,951" coordsize="10,20" path="m9319,970l9328,970,9328,951,9319,951,9319,970xe" filled="true" fillcolor="#000000" stroked="false">
                <v:path arrowok="t"/>
                <v:fill type="solid"/>
              </v:shape>
            </v:group>
            <v:group style="position:absolute;left:9319;top:970;width:10;height:20" coordorigin="9319,970" coordsize="10,20">
              <v:shape style="position:absolute;left:9319;top:970;width:10;height:20" coordorigin="9319,970" coordsize="10,20" path="m9319,989l9328,989,9328,970,9319,970,9319,989xe" filled="true" fillcolor="#000000" stroked="false">
                <v:path arrowok="t"/>
                <v:fill type="solid"/>
              </v:shape>
            </v:group>
            <v:group style="position:absolute;left:9319;top:989;width:10;height:20" coordorigin="9319,989" coordsize="10,20">
              <v:shape style="position:absolute;left:9319;top:989;width:10;height:20" coordorigin="9319,989" coordsize="10,20" path="m9319,1008l9328,1008,9328,989,9319,989,9319,1008xe" filled="true" fillcolor="#000000" stroked="false">
                <v:path arrowok="t"/>
                <v:fill type="solid"/>
              </v:shape>
            </v:group>
            <v:group style="position:absolute;left:9319;top:1008;width:10;height:20" coordorigin="9319,1008" coordsize="10,20">
              <v:shape style="position:absolute;left:9319;top:1008;width:10;height:20" coordorigin="9319,1008" coordsize="10,20" path="m9319,1027l9328,1027,9328,1008,9319,1008,9319,1027xe" filled="true" fillcolor="#000000" stroked="false">
                <v:path arrowok="t"/>
                <v:fill type="solid"/>
              </v:shape>
            </v:group>
            <v:group style="position:absolute;left:9319;top:1027;width:10;height:20" coordorigin="9319,1027" coordsize="10,20">
              <v:shape style="position:absolute;left:9319;top:1027;width:10;height:20" coordorigin="9319,1027" coordsize="10,20" path="m9319,1047l9328,1047,9328,1027,9319,1027,9319,1047xe" filled="true" fillcolor="#000000" stroked="false">
                <v:path arrowok="t"/>
                <v:fill type="solid"/>
              </v:shape>
            </v:group>
            <v:group style="position:absolute;left:9319;top:1047;width:10;height:20" coordorigin="9319,1047" coordsize="10,20">
              <v:shape style="position:absolute;left:9319;top:1047;width:10;height:20" coordorigin="9319,1047" coordsize="10,20" path="m9319,1066l9328,1066,9328,1047,9319,1047,9319,1066xe" filled="true" fillcolor="#000000" stroked="false">
                <v:path arrowok="t"/>
                <v:fill type="solid"/>
              </v:shape>
            </v:group>
            <v:group style="position:absolute;left:9319;top:1066;width:10;height:20" coordorigin="9319,1066" coordsize="10,20">
              <v:shape style="position:absolute;left:9319;top:1066;width:10;height:20" coordorigin="9319,1066" coordsize="10,20" path="m9319,1085l9328,1085,9328,1066,9319,1066,9319,1085xe" filled="true" fillcolor="#000000" stroked="false">
                <v:path arrowok="t"/>
                <v:fill type="solid"/>
              </v:shape>
            </v:group>
            <v:group style="position:absolute;left:9319;top:1085;width:10;height:20" coordorigin="9319,1085" coordsize="10,20">
              <v:shape style="position:absolute;left:9319;top:1085;width:10;height:20" coordorigin="9319,1085" coordsize="10,20" path="m9319,1104l9328,1104,9328,1085,9319,1085,9319,1104xe" filled="true" fillcolor="#000000" stroked="false">
                <v:path arrowok="t"/>
                <v:fill type="solid"/>
              </v:shape>
            </v:group>
            <v:group style="position:absolute;left:9319;top:1104;width:10;height:20" coordorigin="9319,1104" coordsize="10,20">
              <v:shape style="position:absolute;left:9319;top:1104;width:10;height:20" coordorigin="9319,1104" coordsize="10,20" path="m9319,1123l9328,1123,9328,1104,9319,1104,9319,1123xe" filled="true" fillcolor="#000000" stroked="false">
                <v:path arrowok="t"/>
                <v:fill type="solid"/>
              </v:shape>
            </v:group>
            <v:group style="position:absolute;left:9319;top:1123;width:10;height:20" coordorigin="9319,1123" coordsize="10,20">
              <v:shape style="position:absolute;left:9319;top:1123;width:10;height:20" coordorigin="9319,1123" coordsize="10,20" path="m9319,1143l9328,1143,9328,1123,9319,1123,9319,1143xe" filled="true" fillcolor="#000000" stroked="false">
                <v:path arrowok="t"/>
                <v:fill type="solid"/>
              </v:shape>
            </v:group>
            <v:group style="position:absolute;left:9319;top:1145;width:10;height:2" coordorigin="9319,1145" coordsize="10,2">
              <v:shape style="position:absolute;left:9319;top:1145;width:10;height:2" coordorigin="9319,1145" coordsize="10,0" path="m9319,1145l9328,1145e" filled="false" stroked="true" strokeweight=".23999pt" strokecolor="#000000">
                <v:path arrowok="t"/>
              </v:shape>
              <v:shape style="position:absolute;left:1517;top:1047;width:2391;height:110" type="#_x0000_t75" stroked="false">
                <v:imagedata r:id="rId1165" o:title=""/>
              </v:shape>
              <v:shape style="position:absolute;left:3884;top:1143;width:1092;height:14" type="#_x0000_t75" stroked="false">
                <v:imagedata r:id="rId1166" o:title=""/>
              </v:shape>
              <v:shape style="position:absolute;left:4962;top:1147;width:1277;height:10" type="#_x0000_t75" stroked="false">
                <v:imagedata r:id="rId386" o:title=""/>
              </v:shape>
              <v:shape style="position:absolute;left:6234;top:1143;width:1289;height:14" type="#_x0000_t75" stroked="false">
                <v:imagedata r:id="rId1167" o:title=""/>
              </v:shape>
              <v:shape style="position:absolute;left:7509;top:1143;width:950;height:14" type="#_x0000_t75" stroked="false">
                <v:imagedata r:id="rId1168" o:title=""/>
              </v:shape>
              <v:shape style="position:absolute;left:8445;top:1147;width:874;height:10" type="#_x0000_t75" stroked="false">
                <v:imagedata r:id="rId1169" o:title=""/>
              </v:shape>
              <v:shape style="position:absolute;left:9314;top:1147;width:1361;height:10" type="#_x0000_t75" stroked="false">
                <v:imagedata r:id="rId1170" o:title=""/>
              </v:shape>
            </v:group>
            <v:group style="position:absolute;left:7513;top:1157;width:10;height:20" coordorigin="7513,1157" coordsize="10,20">
              <v:shape style="position:absolute;left:7513;top:1157;width:10;height:20" coordorigin="7513,1157" coordsize="10,20" path="m7513,1176l7523,1176,7523,1157,7513,1157,7513,1176xe" filled="true" fillcolor="#000000" stroked="false">
                <v:path arrowok="t"/>
                <v:fill type="solid"/>
              </v:shape>
            </v:group>
            <v:group style="position:absolute;left:7513;top:1176;width:10;height:20" coordorigin="7513,1176" coordsize="10,20">
              <v:shape style="position:absolute;left:7513;top:1176;width:10;height:20" coordorigin="7513,1176" coordsize="10,20" path="m7513,1195l7523,1195,7523,1176,7513,1176,7513,1195xe" filled="true" fillcolor="#000000" stroked="false">
                <v:path arrowok="t"/>
                <v:fill type="solid"/>
              </v:shape>
            </v:group>
            <v:group style="position:absolute;left:7513;top:1195;width:10;height:20" coordorigin="7513,1195" coordsize="10,20">
              <v:shape style="position:absolute;left:7513;top:1195;width:10;height:20" coordorigin="7513,1195" coordsize="10,20" path="m7513,1215l7523,1215,7523,1195,7513,1195,7513,1215xe" filled="true" fillcolor="#000000" stroked="false">
                <v:path arrowok="t"/>
                <v:fill type="solid"/>
              </v:shape>
            </v:group>
            <v:group style="position:absolute;left:7513;top:1215;width:10;height:20" coordorigin="7513,1215" coordsize="10,20">
              <v:shape style="position:absolute;left:7513;top:1215;width:10;height:20" coordorigin="7513,1215" coordsize="10,20" path="m7513,1234l7523,1234,7523,1215,7513,1215,7513,1234xe" filled="true" fillcolor="#000000" stroked="false">
                <v:path arrowok="t"/>
                <v:fill type="solid"/>
              </v:shape>
            </v:group>
            <v:group style="position:absolute;left:7513;top:1234;width:10;height:20" coordorigin="7513,1234" coordsize="10,20">
              <v:shape style="position:absolute;left:7513;top:1234;width:10;height:20" coordorigin="7513,1234" coordsize="10,20" path="m7513,1253l7523,1253,7523,1234,7513,1234,7513,1253xe" filled="true" fillcolor="#000000" stroked="false">
                <v:path arrowok="t"/>
                <v:fill type="solid"/>
              </v:shape>
            </v:group>
            <v:group style="position:absolute;left:7513;top:1253;width:10;height:20" coordorigin="7513,1253" coordsize="10,20">
              <v:shape style="position:absolute;left:7513;top:1253;width:10;height:20" coordorigin="7513,1253" coordsize="10,20" path="m7513,1272l7523,1272,7523,1253,7513,1253,7513,1272xe" filled="true" fillcolor="#000000" stroked="false">
                <v:path arrowok="t"/>
                <v:fill type="solid"/>
              </v:shape>
            </v:group>
            <v:group style="position:absolute;left:7513;top:1272;width:10;height:20" coordorigin="7513,1272" coordsize="10,20">
              <v:shape style="position:absolute;left:7513;top:1272;width:10;height:20" coordorigin="7513,1272" coordsize="10,20" path="m7513,1291l7523,1291,7523,1272,7513,1272,7513,1291xe" filled="true" fillcolor="#000000" stroked="false">
                <v:path arrowok="t"/>
                <v:fill type="solid"/>
              </v:shape>
            </v:group>
            <v:group style="position:absolute;left:7513;top:1291;width:10;height:20" coordorigin="7513,1291" coordsize="10,20">
              <v:shape style="position:absolute;left:7513;top:1291;width:10;height:20" coordorigin="7513,1291" coordsize="10,20" path="m7513,1311l7523,1311,7523,1291,7513,1291,7513,1311xe" filled="true" fillcolor="#000000" stroked="false">
                <v:path arrowok="t"/>
                <v:fill type="solid"/>
              </v:shape>
            </v:group>
            <v:group style="position:absolute;left:7513;top:1311;width:10;height:20" coordorigin="7513,1311" coordsize="10,20">
              <v:shape style="position:absolute;left:7513;top:1311;width:10;height:20" coordorigin="7513,1311" coordsize="10,20" path="m7513,1330l7523,1330,7523,1311,7513,1311,7513,1330xe" filled="true" fillcolor="#000000" stroked="false">
                <v:path arrowok="t"/>
                <v:fill type="solid"/>
              </v:shape>
            </v:group>
            <v:group style="position:absolute;left:7513;top:1330;width:10;height:20" coordorigin="7513,1330" coordsize="10,20">
              <v:shape style="position:absolute;left:7513;top:1330;width:10;height:20" coordorigin="7513,1330" coordsize="10,20" path="m7513,1349l7523,1349,7523,1330,7513,1330,7513,1349xe" filled="true" fillcolor="#000000" stroked="false">
                <v:path arrowok="t"/>
                <v:fill type="solid"/>
              </v:shape>
            </v:group>
            <v:group style="position:absolute;left:7513;top:1349;width:10;height:20" coordorigin="7513,1349" coordsize="10,20">
              <v:shape style="position:absolute;left:7513;top:1349;width:10;height:20" coordorigin="7513,1349" coordsize="10,20" path="m7513,1368l7523,1368,7523,1349,7513,1349,7513,1368xe" filled="true" fillcolor="#000000" stroked="false">
                <v:path arrowok="t"/>
                <v:fill type="solid"/>
              </v:shape>
            </v:group>
            <v:group style="position:absolute;left:7513;top:1368;width:10;height:20" coordorigin="7513,1368" coordsize="10,20">
              <v:shape style="position:absolute;left:7513;top:1368;width:10;height:20" coordorigin="7513,1368" coordsize="10,20" path="m7513,1387l7523,1387,7523,1368,7513,1368,7513,1387xe" filled="true" fillcolor="#000000" stroked="false">
                <v:path arrowok="t"/>
                <v:fill type="solid"/>
              </v:shape>
            </v:group>
            <v:group style="position:absolute;left:7513;top:1387;width:10;height:20" coordorigin="7513,1387" coordsize="10,20">
              <v:shape style="position:absolute;left:7513;top:1387;width:10;height:20" coordorigin="7513,1387" coordsize="10,20" path="m7513,1407l7523,1407,7523,1387,7513,1387,7513,1407xe" filled="true" fillcolor="#000000" stroked="false">
                <v:path arrowok="t"/>
                <v:fill type="solid"/>
              </v:shape>
            </v:group>
            <v:group style="position:absolute;left:7513;top:1407;width:10;height:20" coordorigin="7513,1407" coordsize="10,20">
              <v:shape style="position:absolute;left:7513;top:1407;width:10;height:20" coordorigin="7513,1407" coordsize="10,20" path="m7513,1426l7523,1426,7523,1407,7513,1407,7513,1426xe" filled="true" fillcolor="#000000" stroked="false">
                <v:path arrowok="t"/>
                <v:fill type="solid"/>
              </v:shape>
            </v:group>
            <v:group style="position:absolute;left:7513;top:1426;width:10;height:20" coordorigin="7513,1426" coordsize="10,20">
              <v:shape style="position:absolute;left:7513;top:1426;width:10;height:20" coordorigin="7513,1426" coordsize="10,20" path="m7513,1445l7523,1445,7523,1426,7513,1426,7513,1445xe" filled="true" fillcolor="#000000" stroked="false">
                <v:path arrowok="t"/>
                <v:fill type="solid"/>
              </v:shape>
            </v:group>
            <v:group style="position:absolute;left:7513;top:1445;width:10;height:20" coordorigin="7513,1445" coordsize="10,20">
              <v:shape style="position:absolute;left:7513;top:1445;width:10;height:20" coordorigin="7513,1445" coordsize="10,20" path="m7513,1464l7523,1464,7523,1445,7513,1445,7513,1464xe" filled="true" fillcolor="#000000" stroked="false">
                <v:path arrowok="t"/>
                <v:fill type="solid"/>
              </v:shape>
            </v:group>
            <v:group style="position:absolute;left:7513;top:1464;width:10;height:20" coordorigin="7513,1464" coordsize="10,20">
              <v:shape style="position:absolute;left:7513;top:1464;width:10;height:20" coordorigin="7513,1464" coordsize="10,20" path="m7513,1483l7523,1483,7523,1464,7513,1464,7513,1483xe" filled="true" fillcolor="#000000" stroked="false">
                <v:path arrowok="t"/>
                <v:fill type="solid"/>
              </v:shape>
            </v:group>
            <v:group style="position:absolute;left:9319;top:1157;width:10;height:20" coordorigin="9319,1157" coordsize="10,20">
              <v:shape style="position:absolute;left:9319;top:1157;width:10;height:20" coordorigin="9319,1157" coordsize="10,20" path="m9319,1176l9328,1176,9328,1157,9319,1157,9319,1176xe" filled="true" fillcolor="#000000" stroked="false">
                <v:path arrowok="t"/>
                <v:fill type="solid"/>
              </v:shape>
            </v:group>
            <v:group style="position:absolute;left:9319;top:1176;width:10;height:20" coordorigin="9319,1176" coordsize="10,20">
              <v:shape style="position:absolute;left:9319;top:1176;width:10;height:20" coordorigin="9319,1176" coordsize="10,20" path="m9319,1195l9328,1195,9328,1176,9319,1176,9319,1195xe" filled="true" fillcolor="#000000" stroked="false">
                <v:path arrowok="t"/>
                <v:fill type="solid"/>
              </v:shape>
            </v:group>
            <v:group style="position:absolute;left:9319;top:1195;width:10;height:20" coordorigin="9319,1195" coordsize="10,20">
              <v:shape style="position:absolute;left:9319;top:1195;width:10;height:20" coordorigin="9319,1195" coordsize="10,20" path="m9319,1215l9328,1215,9328,1195,9319,1195,9319,1215xe" filled="true" fillcolor="#000000" stroked="false">
                <v:path arrowok="t"/>
                <v:fill type="solid"/>
              </v:shape>
            </v:group>
            <v:group style="position:absolute;left:9319;top:1215;width:10;height:20" coordorigin="9319,1215" coordsize="10,20">
              <v:shape style="position:absolute;left:9319;top:1215;width:10;height:20" coordorigin="9319,1215" coordsize="10,20" path="m9319,1234l9328,1234,9328,1215,9319,1215,9319,1234xe" filled="true" fillcolor="#000000" stroked="false">
                <v:path arrowok="t"/>
                <v:fill type="solid"/>
              </v:shape>
            </v:group>
            <v:group style="position:absolute;left:9319;top:1234;width:10;height:20" coordorigin="9319,1234" coordsize="10,20">
              <v:shape style="position:absolute;left:9319;top:1234;width:10;height:20" coordorigin="9319,1234" coordsize="10,20" path="m9319,1253l9328,1253,9328,1234,9319,1234,9319,1253xe" filled="true" fillcolor="#000000" stroked="false">
                <v:path arrowok="t"/>
                <v:fill type="solid"/>
              </v:shape>
            </v:group>
            <v:group style="position:absolute;left:9319;top:1253;width:10;height:20" coordorigin="9319,1253" coordsize="10,20">
              <v:shape style="position:absolute;left:9319;top:1253;width:10;height:20" coordorigin="9319,1253" coordsize="10,20" path="m9319,1272l9328,1272,9328,1253,9319,1253,9319,1272xe" filled="true" fillcolor="#000000" stroked="false">
                <v:path arrowok="t"/>
                <v:fill type="solid"/>
              </v:shape>
            </v:group>
            <v:group style="position:absolute;left:9319;top:1272;width:10;height:20" coordorigin="9319,1272" coordsize="10,20">
              <v:shape style="position:absolute;left:9319;top:1272;width:10;height:20" coordorigin="9319,1272" coordsize="10,20" path="m9319,1291l9328,1291,9328,1272,9319,1272,9319,1291xe" filled="true" fillcolor="#000000" stroked="false">
                <v:path arrowok="t"/>
                <v:fill type="solid"/>
              </v:shape>
            </v:group>
            <v:group style="position:absolute;left:9319;top:1291;width:10;height:20" coordorigin="9319,1291" coordsize="10,20">
              <v:shape style="position:absolute;left:9319;top:1291;width:10;height:20" coordorigin="9319,1291" coordsize="10,20" path="m9319,1311l9328,1311,9328,1291,9319,1291,9319,1311xe" filled="true" fillcolor="#000000" stroked="false">
                <v:path arrowok="t"/>
                <v:fill type="solid"/>
              </v:shape>
            </v:group>
            <v:group style="position:absolute;left:9319;top:1311;width:10;height:20" coordorigin="9319,1311" coordsize="10,20">
              <v:shape style="position:absolute;left:9319;top:1311;width:10;height:20" coordorigin="9319,1311" coordsize="10,20" path="m9319,1330l9328,1330,9328,1311,9319,1311,9319,1330xe" filled="true" fillcolor="#000000" stroked="false">
                <v:path arrowok="t"/>
                <v:fill type="solid"/>
              </v:shape>
            </v:group>
            <v:group style="position:absolute;left:9319;top:1330;width:10;height:20" coordorigin="9319,1330" coordsize="10,20">
              <v:shape style="position:absolute;left:9319;top:1330;width:10;height:20" coordorigin="9319,1330" coordsize="10,20" path="m9319,1349l9328,1349,9328,1330,9319,1330,9319,1349xe" filled="true" fillcolor="#000000" stroked="false">
                <v:path arrowok="t"/>
                <v:fill type="solid"/>
              </v:shape>
            </v:group>
            <v:group style="position:absolute;left:9319;top:1349;width:10;height:20" coordorigin="9319,1349" coordsize="10,20">
              <v:shape style="position:absolute;left:9319;top:1349;width:10;height:20" coordorigin="9319,1349" coordsize="10,20" path="m9319,1368l9328,1368,9328,1349,9319,1349,9319,1368xe" filled="true" fillcolor="#000000" stroked="false">
                <v:path arrowok="t"/>
                <v:fill type="solid"/>
              </v:shape>
            </v:group>
            <v:group style="position:absolute;left:9319;top:1368;width:10;height:20" coordorigin="9319,1368" coordsize="10,20">
              <v:shape style="position:absolute;left:9319;top:1368;width:10;height:20" coordorigin="9319,1368" coordsize="10,20" path="m9319,1387l9328,1387,9328,1368,9319,1368,9319,1387xe" filled="true" fillcolor="#000000" stroked="false">
                <v:path arrowok="t"/>
                <v:fill type="solid"/>
              </v:shape>
            </v:group>
            <v:group style="position:absolute;left:9319;top:1387;width:10;height:20" coordorigin="9319,1387" coordsize="10,20">
              <v:shape style="position:absolute;left:9319;top:1387;width:10;height:20" coordorigin="9319,1387" coordsize="10,20" path="m9319,1407l9328,1407,9328,1387,9319,1387,9319,1407xe" filled="true" fillcolor="#000000" stroked="false">
                <v:path arrowok="t"/>
                <v:fill type="solid"/>
              </v:shape>
            </v:group>
            <v:group style="position:absolute;left:9319;top:1407;width:10;height:20" coordorigin="9319,1407" coordsize="10,20">
              <v:shape style="position:absolute;left:9319;top:1407;width:10;height:20" coordorigin="9319,1407" coordsize="10,20" path="m9319,1426l9328,1426,9328,1407,9319,1407,9319,1426xe" filled="true" fillcolor="#000000" stroked="false">
                <v:path arrowok="t"/>
                <v:fill type="solid"/>
              </v:shape>
            </v:group>
            <v:group style="position:absolute;left:9319;top:1426;width:10;height:20" coordorigin="9319,1426" coordsize="10,20">
              <v:shape style="position:absolute;left:9319;top:1426;width:10;height:20" coordorigin="9319,1426" coordsize="10,20" path="m9319,1445l9328,1445,9328,1426,9319,1426,9319,1445xe" filled="true" fillcolor="#000000" stroked="false">
                <v:path arrowok="t"/>
                <v:fill type="solid"/>
              </v:shape>
            </v:group>
            <v:group style="position:absolute;left:9319;top:1445;width:10;height:20" coordorigin="9319,1445" coordsize="10,20">
              <v:shape style="position:absolute;left:9319;top:1445;width:10;height:20" coordorigin="9319,1445" coordsize="10,20" path="m9319,1464l9328,1464,9328,1445,9319,1445,9319,1464xe" filled="true" fillcolor="#000000" stroked="false">
                <v:path arrowok="t"/>
                <v:fill type="solid"/>
              </v:shape>
            </v:group>
            <v:group style="position:absolute;left:9319;top:1464;width:10;height:20" coordorigin="9319,1464" coordsize="10,20">
              <v:shape style="position:absolute;left:9319;top:1464;width:10;height:20" coordorigin="9319,1464" coordsize="10,20" path="m9319,1483l9328,1483,9328,1464,9319,1464,9319,1483xe" filled="true" fillcolor="#000000" stroked="false">
                <v:path arrowok="t"/>
                <v:fill type="solid"/>
              </v:shape>
              <v:shape style="position:absolute;left:1517;top:1387;width:2391;height:108" type="#_x0000_t75" stroked="false">
                <v:imagedata r:id="rId1171" o:title=""/>
              </v:shape>
              <v:shape style="position:absolute;left:3884;top:1483;width:1092;height:12" type="#_x0000_t75" stroked="false">
                <v:imagedata r:id="rId1172" o:title=""/>
              </v:shape>
              <v:shape style="position:absolute;left:4962;top:1483;width:1286;height:12" type="#_x0000_t75" stroked="false">
                <v:imagedata r:id="rId1173" o:title=""/>
              </v:shape>
              <v:shape style="position:absolute;left:6234;top:1483;width:1289;height:12" type="#_x0000_t75" stroked="false">
                <v:imagedata r:id="rId1174" o:title=""/>
              </v:shape>
              <v:shape style="position:absolute;left:7509;top:1483;width:950;height:12" type="#_x0000_t75" stroked="false">
                <v:imagedata r:id="rId1175" o:title=""/>
              </v:shape>
              <v:shape style="position:absolute;left:8445;top:1483;width:884;height:12" type="#_x0000_t75" stroked="false">
                <v:imagedata r:id="rId1176" o:title=""/>
              </v:shape>
              <v:shape style="position:absolute;left:9314;top:1486;width:1361;height:10" type="#_x0000_t75" stroked="false">
                <v:imagedata r:id="rId1170" o:title=""/>
              </v:shape>
            </v:group>
            <v:group style="position:absolute;left:7513;top:1495;width:10;height:20" coordorigin="7513,1495" coordsize="10,20">
              <v:shape style="position:absolute;left:7513;top:1495;width:10;height:20" coordorigin="7513,1495" coordsize="10,20" path="m7513,1515l7523,1515,7523,1495,7513,1495,7513,1515xe" filled="true" fillcolor="#000000" stroked="false">
                <v:path arrowok="t"/>
                <v:fill type="solid"/>
              </v:shape>
            </v:group>
            <v:group style="position:absolute;left:7513;top:1515;width:10;height:20" coordorigin="7513,1515" coordsize="10,20">
              <v:shape style="position:absolute;left:7513;top:1515;width:10;height:20" coordorigin="7513,1515" coordsize="10,20" path="m7513,1534l7523,1534,7523,1515,7513,1515,7513,1534xe" filled="true" fillcolor="#000000" stroked="false">
                <v:path arrowok="t"/>
                <v:fill type="solid"/>
              </v:shape>
            </v:group>
            <v:group style="position:absolute;left:7513;top:1534;width:10;height:20" coordorigin="7513,1534" coordsize="10,20">
              <v:shape style="position:absolute;left:7513;top:1534;width:10;height:20" coordorigin="7513,1534" coordsize="10,20" path="m7513,1553l7523,1553,7523,1534,7513,1534,7513,1553xe" filled="true" fillcolor="#000000" stroked="false">
                <v:path arrowok="t"/>
                <v:fill type="solid"/>
              </v:shape>
            </v:group>
            <v:group style="position:absolute;left:7513;top:1553;width:10;height:20" coordorigin="7513,1553" coordsize="10,20">
              <v:shape style="position:absolute;left:7513;top:1553;width:10;height:20" coordorigin="7513,1553" coordsize="10,20" path="m7513,1572l7523,1572,7523,1553,7513,1553,7513,1572xe" filled="true" fillcolor="#000000" stroked="false">
                <v:path arrowok="t"/>
                <v:fill type="solid"/>
              </v:shape>
            </v:group>
            <v:group style="position:absolute;left:7513;top:1572;width:10;height:20" coordorigin="7513,1572" coordsize="10,20">
              <v:shape style="position:absolute;left:7513;top:1572;width:10;height:20" coordorigin="7513,1572" coordsize="10,20" path="m7513,1591l7523,1591,7523,1572,7513,1572,7513,1591xe" filled="true" fillcolor="#000000" stroked="false">
                <v:path arrowok="t"/>
                <v:fill type="solid"/>
              </v:shape>
            </v:group>
            <v:group style="position:absolute;left:7513;top:1591;width:10;height:20" coordorigin="7513,1591" coordsize="10,20">
              <v:shape style="position:absolute;left:7513;top:1591;width:10;height:20" coordorigin="7513,1591" coordsize="10,20" path="m7513,1611l7523,1611,7523,1591,7513,1591,7513,1611xe" filled="true" fillcolor="#000000" stroked="false">
                <v:path arrowok="t"/>
                <v:fill type="solid"/>
              </v:shape>
            </v:group>
            <v:group style="position:absolute;left:7513;top:1611;width:10;height:20" coordorigin="7513,1611" coordsize="10,20">
              <v:shape style="position:absolute;left:7513;top:1611;width:10;height:20" coordorigin="7513,1611" coordsize="10,20" path="m7513,1630l7523,1630,7523,1611,7513,1611,7513,1630xe" filled="true" fillcolor="#000000" stroked="false">
                <v:path arrowok="t"/>
                <v:fill type="solid"/>
              </v:shape>
            </v:group>
            <v:group style="position:absolute;left:7513;top:1630;width:10;height:20" coordorigin="7513,1630" coordsize="10,20">
              <v:shape style="position:absolute;left:7513;top:1630;width:10;height:20" coordorigin="7513,1630" coordsize="10,20" path="m7513,1649l7523,1649,7523,1630,7513,1630,7513,1649xe" filled="true" fillcolor="#000000" stroked="false">
                <v:path arrowok="t"/>
                <v:fill type="solid"/>
              </v:shape>
            </v:group>
            <v:group style="position:absolute;left:7513;top:1649;width:10;height:20" coordorigin="7513,1649" coordsize="10,20">
              <v:shape style="position:absolute;left:7513;top:1649;width:10;height:20" coordorigin="7513,1649" coordsize="10,20" path="m7513,1668l7523,1668,7523,1649,7513,1649,7513,1668xe" filled="true" fillcolor="#000000" stroked="false">
                <v:path arrowok="t"/>
                <v:fill type="solid"/>
              </v:shape>
            </v:group>
            <v:group style="position:absolute;left:7513;top:1668;width:10;height:20" coordorigin="7513,1668" coordsize="10,20">
              <v:shape style="position:absolute;left:7513;top:1668;width:10;height:20" coordorigin="7513,1668" coordsize="10,20" path="m7513,1687l7523,1687,7523,1668,7513,1668,7513,1687xe" filled="true" fillcolor="#000000" stroked="false">
                <v:path arrowok="t"/>
                <v:fill type="solid"/>
              </v:shape>
            </v:group>
            <v:group style="position:absolute;left:7513;top:1687;width:10;height:20" coordorigin="7513,1687" coordsize="10,20">
              <v:shape style="position:absolute;left:7513;top:1687;width:10;height:20" coordorigin="7513,1687" coordsize="10,20" path="m7513,1707l7523,1707,7523,1687,7513,1687,7513,1707xe" filled="true" fillcolor="#000000" stroked="false">
                <v:path arrowok="t"/>
                <v:fill type="solid"/>
              </v:shape>
            </v:group>
            <v:group style="position:absolute;left:7513;top:1707;width:10;height:20" coordorigin="7513,1707" coordsize="10,20">
              <v:shape style="position:absolute;left:7513;top:1707;width:10;height:20" coordorigin="7513,1707" coordsize="10,20" path="m7513,1726l7523,1726,7523,1707,7513,1707,7513,1726xe" filled="true" fillcolor="#000000" stroked="false">
                <v:path arrowok="t"/>
                <v:fill type="solid"/>
              </v:shape>
            </v:group>
            <v:group style="position:absolute;left:7513;top:1726;width:10;height:20" coordorigin="7513,1726" coordsize="10,20">
              <v:shape style="position:absolute;left:7513;top:1726;width:10;height:20" coordorigin="7513,1726" coordsize="10,20" path="m7513,1745l7523,1745,7523,1726,7513,1726,7513,1745xe" filled="true" fillcolor="#000000" stroked="false">
                <v:path arrowok="t"/>
                <v:fill type="solid"/>
              </v:shape>
            </v:group>
            <v:group style="position:absolute;left:7513;top:1745;width:10;height:20" coordorigin="7513,1745" coordsize="10,20">
              <v:shape style="position:absolute;left:7513;top:1745;width:10;height:20" coordorigin="7513,1745" coordsize="10,20" path="m7513,1764l7523,1764,7523,1745,7513,1745,7513,1764xe" filled="true" fillcolor="#000000" stroked="false">
                <v:path arrowok="t"/>
                <v:fill type="solid"/>
              </v:shape>
            </v:group>
            <v:group style="position:absolute;left:7513;top:1764;width:10;height:20" coordorigin="7513,1764" coordsize="10,20">
              <v:shape style="position:absolute;left:7513;top:1764;width:10;height:20" coordorigin="7513,1764" coordsize="10,20" path="m7513,1783l7523,1783,7523,1764,7513,1764,7513,1783xe" filled="true" fillcolor="#000000" stroked="false">
                <v:path arrowok="t"/>
                <v:fill type="solid"/>
              </v:shape>
            </v:group>
            <v:group style="position:absolute;left:7513;top:1783;width:10;height:20" coordorigin="7513,1783" coordsize="10,20">
              <v:shape style="position:absolute;left:7513;top:1783;width:10;height:20" coordorigin="7513,1783" coordsize="10,20" path="m7513,1803l7523,1803,7523,1783,7513,1783,7513,1803xe" filled="true" fillcolor="#000000" stroked="false">
                <v:path arrowok="t"/>
                <v:fill type="solid"/>
              </v:shape>
            </v:group>
            <v:group style="position:absolute;left:7513;top:1803;width:10;height:20" coordorigin="7513,1803" coordsize="10,20">
              <v:shape style="position:absolute;left:7513;top:1803;width:10;height:20" coordorigin="7513,1803" coordsize="10,20" path="m7513,1822l7523,1822,7523,1803,7513,1803,7513,1822xe" filled="true" fillcolor="#000000" stroked="false">
                <v:path arrowok="t"/>
                <v:fill type="solid"/>
              </v:shape>
            </v:group>
            <v:group style="position:absolute;left:9319;top:1495;width:10;height:20" coordorigin="9319,1495" coordsize="10,20">
              <v:shape style="position:absolute;left:9319;top:1495;width:10;height:20" coordorigin="9319,1495" coordsize="10,20" path="m9319,1515l9328,1515,9328,1495,9319,1495,9319,1515xe" filled="true" fillcolor="#000000" stroked="false">
                <v:path arrowok="t"/>
                <v:fill type="solid"/>
              </v:shape>
            </v:group>
            <v:group style="position:absolute;left:9319;top:1515;width:10;height:20" coordorigin="9319,1515" coordsize="10,20">
              <v:shape style="position:absolute;left:9319;top:1515;width:10;height:20" coordorigin="9319,1515" coordsize="10,20" path="m9319,1534l9328,1534,9328,1515,9319,1515,9319,1534xe" filled="true" fillcolor="#000000" stroked="false">
                <v:path arrowok="t"/>
                <v:fill type="solid"/>
              </v:shape>
            </v:group>
            <v:group style="position:absolute;left:9319;top:1534;width:10;height:20" coordorigin="9319,1534" coordsize="10,20">
              <v:shape style="position:absolute;left:9319;top:1534;width:10;height:20" coordorigin="9319,1534" coordsize="10,20" path="m9319,1553l9328,1553,9328,1534,9319,1534,9319,1553xe" filled="true" fillcolor="#000000" stroked="false">
                <v:path arrowok="t"/>
                <v:fill type="solid"/>
              </v:shape>
            </v:group>
            <v:group style="position:absolute;left:9319;top:1553;width:10;height:20" coordorigin="9319,1553" coordsize="10,20">
              <v:shape style="position:absolute;left:9319;top:1553;width:10;height:20" coordorigin="9319,1553" coordsize="10,20" path="m9319,1572l9328,1572,9328,1553,9319,1553,9319,1572xe" filled="true" fillcolor="#000000" stroked="false">
                <v:path arrowok="t"/>
                <v:fill type="solid"/>
              </v:shape>
            </v:group>
            <v:group style="position:absolute;left:9319;top:1572;width:10;height:20" coordorigin="9319,1572" coordsize="10,20">
              <v:shape style="position:absolute;left:9319;top:1572;width:10;height:20" coordorigin="9319,1572" coordsize="10,20" path="m9319,1591l9328,1591,9328,1572,9319,1572,9319,1591xe" filled="true" fillcolor="#000000" stroked="false">
                <v:path arrowok="t"/>
                <v:fill type="solid"/>
              </v:shape>
            </v:group>
            <v:group style="position:absolute;left:9319;top:1591;width:10;height:20" coordorigin="9319,1591" coordsize="10,20">
              <v:shape style="position:absolute;left:9319;top:1591;width:10;height:20" coordorigin="9319,1591" coordsize="10,20" path="m9319,1611l9328,1611,9328,1591,9319,1591,9319,1611xe" filled="true" fillcolor="#000000" stroked="false">
                <v:path arrowok="t"/>
                <v:fill type="solid"/>
              </v:shape>
            </v:group>
            <v:group style="position:absolute;left:9319;top:1611;width:10;height:20" coordorigin="9319,1611" coordsize="10,20">
              <v:shape style="position:absolute;left:9319;top:1611;width:10;height:20" coordorigin="9319,1611" coordsize="10,20" path="m9319,1630l9328,1630,9328,1611,9319,1611,9319,1630xe" filled="true" fillcolor="#000000" stroked="false">
                <v:path arrowok="t"/>
                <v:fill type="solid"/>
              </v:shape>
            </v:group>
            <v:group style="position:absolute;left:9319;top:1630;width:10;height:20" coordorigin="9319,1630" coordsize="10,20">
              <v:shape style="position:absolute;left:9319;top:1630;width:10;height:20" coordorigin="9319,1630" coordsize="10,20" path="m9319,1649l9328,1649,9328,1630,9319,1630,9319,1649xe" filled="true" fillcolor="#000000" stroked="false">
                <v:path arrowok="t"/>
                <v:fill type="solid"/>
              </v:shape>
            </v:group>
            <v:group style="position:absolute;left:9319;top:1649;width:10;height:20" coordorigin="9319,1649" coordsize="10,20">
              <v:shape style="position:absolute;left:9319;top:1649;width:10;height:20" coordorigin="9319,1649" coordsize="10,20" path="m9319,1668l9328,1668,9328,1649,9319,1649,9319,1668xe" filled="true" fillcolor="#000000" stroked="false">
                <v:path arrowok="t"/>
                <v:fill type="solid"/>
              </v:shape>
            </v:group>
            <v:group style="position:absolute;left:9319;top:1668;width:10;height:20" coordorigin="9319,1668" coordsize="10,20">
              <v:shape style="position:absolute;left:9319;top:1668;width:10;height:20" coordorigin="9319,1668" coordsize="10,20" path="m9319,1687l9328,1687,9328,1668,9319,1668,9319,1687xe" filled="true" fillcolor="#000000" stroked="false">
                <v:path arrowok="t"/>
                <v:fill type="solid"/>
              </v:shape>
            </v:group>
            <v:group style="position:absolute;left:9319;top:1687;width:10;height:20" coordorigin="9319,1687" coordsize="10,20">
              <v:shape style="position:absolute;left:9319;top:1687;width:10;height:20" coordorigin="9319,1687" coordsize="10,20" path="m9319,1707l9328,1707,9328,1687,9319,1687,9319,1707xe" filled="true" fillcolor="#000000" stroked="false">
                <v:path arrowok="t"/>
                <v:fill type="solid"/>
              </v:shape>
            </v:group>
            <v:group style="position:absolute;left:9319;top:1707;width:10;height:20" coordorigin="9319,1707" coordsize="10,20">
              <v:shape style="position:absolute;left:9319;top:1707;width:10;height:20" coordorigin="9319,1707" coordsize="10,20" path="m9319,1726l9328,1726,9328,1707,9319,1707,9319,1726xe" filled="true" fillcolor="#000000" stroked="false">
                <v:path arrowok="t"/>
                <v:fill type="solid"/>
              </v:shape>
            </v:group>
            <v:group style="position:absolute;left:9319;top:1726;width:10;height:20" coordorigin="9319,1726" coordsize="10,20">
              <v:shape style="position:absolute;left:9319;top:1726;width:10;height:20" coordorigin="9319,1726" coordsize="10,20" path="m9319,1745l9328,1745,9328,1726,9319,1726,9319,1745xe" filled="true" fillcolor="#000000" stroked="false">
                <v:path arrowok="t"/>
                <v:fill type="solid"/>
              </v:shape>
            </v:group>
            <v:group style="position:absolute;left:9319;top:1745;width:10;height:20" coordorigin="9319,1745" coordsize="10,20">
              <v:shape style="position:absolute;left:9319;top:1745;width:10;height:20" coordorigin="9319,1745" coordsize="10,20" path="m9319,1764l9328,1764,9328,1745,9319,1745,9319,1764xe" filled="true" fillcolor="#000000" stroked="false">
                <v:path arrowok="t"/>
                <v:fill type="solid"/>
              </v:shape>
            </v:group>
            <v:group style="position:absolute;left:9319;top:1764;width:10;height:20" coordorigin="9319,1764" coordsize="10,20">
              <v:shape style="position:absolute;left:9319;top:1764;width:10;height:20" coordorigin="9319,1764" coordsize="10,20" path="m9319,1783l9328,1783,9328,1764,9319,1764,9319,1783xe" filled="true" fillcolor="#000000" stroked="false">
                <v:path arrowok="t"/>
                <v:fill type="solid"/>
              </v:shape>
            </v:group>
            <v:group style="position:absolute;left:9319;top:1783;width:10;height:20" coordorigin="9319,1783" coordsize="10,20">
              <v:shape style="position:absolute;left:9319;top:1783;width:10;height:20" coordorigin="9319,1783" coordsize="10,20" path="m9319,1803l9328,1803,9328,1783,9319,1783,9319,1803xe" filled="true" fillcolor="#000000" stroked="false">
                <v:path arrowok="t"/>
                <v:fill type="solid"/>
              </v:shape>
            </v:group>
            <v:group style="position:absolute;left:9319;top:1803;width:10;height:20" coordorigin="9319,1803" coordsize="10,20">
              <v:shape style="position:absolute;left:9319;top:1803;width:10;height:20" coordorigin="9319,1803" coordsize="10,20" path="m9319,1822l9328,1822,9328,1803,9319,1803,9319,1822xe" filled="true" fillcolor="#000000" stroked="false">
                <v:path arrowok="t"/>
                <v:fill type="solid"/>
              </v:shape>
            </v:group>
            <v:group style="position:absolute;left:9319;top:1824;width:10;height:2" coordorigin="9319,1824" coordsize="10,2">
              <v:shape style="position:absolute;left:9319;top:1824;width:10;height:2" coordorigin="9319,1824" coordsize="10,0" path="m9319,1824l9328,1824e" filled="false" stroked="true" strokeweight=".23999pt" strokecolor="#000000">
                <v:path arrowok="t"/>
              </v:shape>
              <v:shape style="position:absolute;left:1517;top:1726;width:2391;height:110" type="#_x0000_t75" stroked="false">
                <v:imagedata r:id="rId1165" o:title=""/>
              </v:shape>
              <v:shape style="position:absolute;left:3884;top:1822;width:1092;height:14" type="#_x0000_t75" stroked="false">
                <v:imagedata r:id="rId1166" o:title=""/>
              </v:shape>
              <v:shape style="position:absolute;left:4962;top:1827;width:1277;height:10" type="#_x0000_t75" stroked="false">
                <v:imagedata r:id="rId389" o:title=""/>
              </v:shape>
              <v:shape style="position:absolute;left:6234;top:1822;width:1289;height:14" type="#_x0000_t75" stroked="false">
                <v:imagedata r:id="rId1177" o:title=""/>
              </v:shape>
              <v:shape style="position:absolute;left:7509;top:1822;width:950;height:14" type="#_x0000_t75" stroked="false">
                <v:imagedata r:id="rId1168" o:title=""/>
              </v:shape>
              <v:shape style="position:absolute;left:8445;top:1827;width:874;height:10" type="#_x0000_t75" stroked="false">
                <v:imagedata r:id="rId1178" o:title=""/>
              </v:shape>
              <v:shape style="position:absolute;left:9314;top:1827;width:1361;height:10" type="#_x0000_t75" stroked="false">
                <v:imagedata r:id="rId1179" o:title=""/>
              </v:shape>
            </v:group>
            <v:group style="position:absolute;left:7513;top:1836;width:10;height:20" coordorigin="7513,1836" coordsize="10,20">
              <v:shape style="position:absolute;left:7513;top:1836;width:10;height:20" coordorigin="7513,1836" coordsize="10,20" path="m7513,1855l7523,1855,7523,1836,7513,1836,7513,1855xe" filled="true" fillcolor="#000000" stroked="false">
                <v:path arrowok="t"/>
                <v:fill type="solid"/>
              </v:shape>
            </v:group>
            <v:group style="position:absolute;left:7513;top:1855;width:10;height:20" coordorigin="7513,1855" coordsize="10,20">
              <v:shape style="position:absolute;left:7513;top:1855;width:10;height:20" coordorigin="7513,1855" coordsize="10,20" path="m7513,1875l7523,1875,7523,1855,7513,1855,7513,1875xe" filled="true" fillcolor="#000000" stroked="false">
                <v:path arrowok="t"/>
                <v:fill type="solid"/>
              </v:shape>
            </v:group>
            <v:group style="position:absolute;left:7513;top:1875;width:10;height:20" coordorigin="7513,1875" coordsize="10,20">
              <v:shape style="position:absolute;left:7513;top:1875;width:10;height:20" coordorigin="7513,1875" coordsize="10,20" path="m7513,1894l7523,1894,7523,1875,7513,1875,7513,1894xe" filled="true" fillcolor="#000000" stroked="false">
                <v:path arrowok="t"/>
                <v:fill type="solid"/>
              </v:shape>
            </v:group>
            <v:group style="position:absolute;left:7513;top:1894;width:10;height:20" coordorigin="7513,1894" coordsize="10,20">
              <v:shape style="position:absolute;left:7513;top:1894;width:10;height:20" coordorigin="7513,1894" coordsize="10,20" path="m7513,1913l7523,1913,7523,1894,7513,1894,7513,1913xe" filled="true" fillcolor="#000000" stroked="false">
                <v:path arrowok="t"/>
                <v:fill type="solid"/>
              </v:shape>
            </v:group>
            <v:group style="position:absolute;left:7513;top:1913;width:10;height:20" coordorigin="7513,1913" coordsize="10,20">
              <v:shape style="position:absolute;left:7513;top:1913;width:10;height:20" coordorigin="7513,1913" coordsize="10,20" path="m7513,1932l7523,1932,7523,1913,7513,1913,7513,1932xe" filled="true" fillcolor="#000000" stroked="false">
                <v:path arrowok="t"/>
                <v:fill type="solid"/>
              </v:shape>
            </v:group>
            <v:group style="position:absolute;left:7513;top:1932;width:10;height:20" coordorigin="7513,1932" coordsize="10,20">
              <v:shape style="position:absolute;left:7513;top:1932;width:10;height:20" coordorigin="7513,1932" coordsize="10,20" path="m7513,1951l7523,1951,7523,1932,7513,1932,7513,1951xe" filled="true" fillcolor="#000000" stroked="false">
                <v:path arrowok="t"/>
                <v:fill type="solid"/>
              </v:shape>
            </v:group>
            <v:group style="position:absolute;left:7513;top:1951;width:10;height:20" coordorigin="7513,1951" coordsize="10,20">
              <v:shape style="position:absolute;left:7513;top:1951;width:10;height:20" coordorigin="7513,1951" coordsize="10,20" path="m7513,1971l7523,1971,7523,1951,7513,1951,7513,1971xe" filled="true" fillcolor="#000000" stroked="false">
                <v:path arrowok="t"/>
                <v:fill type="solid"/>
              </v:shape>
            </v:group>
            <v:group style="position:absolute;left:7513;top:1971;width:10;height:20" coordorigin="7513,1971" coordsize="10,20">
              <v:shape style="position:absolute;left:7513;top:1971;width:10;height:20" coordorigin="7513,1971" coordsize="10,20" path="m7513,1990l7523,1990,7523,1971,7513,1971,7513,1990xe" filled="true" fillcolor="#000000" stroked="false">
                <v:path arrowok="t"/>
                <v:fill type="solid"/>
              </v:shape>
            </v:group>
            <v:group style="position:absolute;left:7513;top:1990;width:10;height:20" coordorigin="7513,1990" coordsize="10,20">
              <v:shape style="position:absolute;left:7513;top:1990;width:10;height:20" coordorigin="7513,1990" coordsize="10,20" path="m7513,2009l7523,2009,7523,1990,7513,1990,7513,2009xe" filled="true" fillcolor="#000000" stroked="false">
                <v:path arrowok="t"/>
                <v:fill type="solid"/>
              </v:shape>
            </v:group>
            <v:group style="position:absolute;left:7513;top:2009;width:10;height:20" coordorigin="7513,2009" coordsize="10,20">
              <v:shape style="position:absolute;left:7513;top:2009;width:10;height:20" coordorigin="7513,2009" coordsize="10,20" path="m7513,2028l7523,2028,7523,2009,7513,2009,7513,2028xe" filled="true" fillcolor="#000000" stroked="false">
                <v:path arrowok="t"/>
                <v:fill type="solid"/>
              </v:shape>
            </v:group>
            <v:group style="position:absolute;left:7513;top:2028;width:10;height:20" coordorigin="7513,2028" coordsize="10,20">
              <v:shape style="position:absolute;left:7513;top:2028;width:10;height:20" coordorigin="7513,2028" coordsize="10,20" path="m7513,2047l7523,2047,7523,2028,7513,2028,7513,2047xe" filled="true" fillcolor="#000000" stroked="false">
                <v:path arrowok="t"/>
                <v:fill type="solid"/>
              </v:shape>
            </v:group>
            <v:group style="position:absolute;left:7513;top:2047;width:10;height:20" coordorigin="7513,2047" coordsize="10,20">
              <v:shape style="position:absolute;left:7513;top:2047;width:10;height:20" coordorigin="7513,2047" coordsize="10,20" path="m7513,2067l7523,2067,7523,2047,7513,2047,7513,2067xe" filled="true" fillcolor="#000000" stroked="false">
                <v:path arrowok="t"/>
                <v:fill type="solid"/>
              </v:shape>
            </v:group>
            <v:group style="position:absolute;left:7513;top:2067;width:10;height:20" coordorigin="7513,2067" coordsize="10,20">
              <v:shape style="position:absolute;left:7513;top:2067;width:10;height:20" coordorigin="7513,2067" coordsize="10,20" path="m7513,2086l7523,2086,7523,2067,7513,2067,7513,2086xe" filled="true" fillcolor="#000000" stroked="false">
                <v:path arrowok="t"/>
                <v:fill type="solid"/>
              </v:shape>
            </v:group>
            <v:group style="position:absolute;left:7513;top:2086;width:10;height:20" coordorigin="7513,2086" coordsize="10,20">
              <v:shape style="position:absolute;left:7513;top:2086;width:10;height:20" coordorigin="7513,2086" coordsize="10,20" path="m7513,2105l7523,2105,7523,2086,7513,2086,7513,2105xe" filled="true" fillcolor="#000000" stroked="false">
                <v:path arrowok="t"/>
                <v:fill type="solid"/>
              </v:shape>
            </v:group>
            <v:group style="position:absolute;left:7513;top:2105;width:10;height:20" coordorigin="7513,2105" coordsize="10,20">
              <v:shape style="position:absolute;left:7513;top:2105;width:10;height:20" coordorigin="7513,2105" coordsize="10,20" path="m7513,2124l7523,2124,7523,2105,7513,2105,7513,2124xe" filled="true" fillcolor="#000000" stroked="false">
                <v:path arrowok="t"/>
                <v:fill type="solid"/>
              </v:shape>
            </v:group>
            <v:group style="position:absolute;left:7513;top:2124;width:10;height:20" coordorigin="7513,2124" coordsize="10,20">
              <v:shape style="position:absolute;left:7513;top:2124;width:10;height:20" coordorigin="7513,2124" coordsize="10,20" path="m7513,2143l7523,2143,7523,2124,7513,2124,7513,2143xe" filled="true" fillcolor="#000000" stroked="false">
                <v:path arrowok="t"/>
                <v:fill type="solid"/>
              </v:shape>
            </v:group>
            <v:group style="position:absolute;left:7513;top:2143;width:10;height:20" coordorigin="7513,2143" coordsize="10,20">
              <v:shape style="position:absolute;left:7513;top:2143;width:10;height:20" coordorigin="7513,2143" coordsize="10,20" path="m7513,2163l7523,2163,7523,2143,7513,2143,7513,2163xe" filled="true" fillcolor="#000000" stroked="false">
                <v:path arrowok="t"/>
                <v:fill type="solid"/>
              </v:shape>
            </v:group>
            <v:group style="position:absolute;left:9319;top:1836;width:10;height:20" coordorigin="9319,1836" coordsize="10,20">
              <v:shape style="position:absolute;left:9319;top:1836;width:10;height:20" coordorigin="9319,1836" coordsize="10,20" path="m9319,1855l9328,1855,9328,1836,9319,1836,9319,1855xe" filled="true" fillcolor="#000000" stroked="false">
                <v:path arrowok="t"/>
                <v:fill type="solid"/>
              </v:shape>
            </v:group>
            <v:group style="position:absolute;left:9319;top:1855;width:10;height:20" coordorigin="9319,1855" coordsize="10,20">
              <v:shape style="position:absolute;left:9319;top:1855;width:10;height:20" coordorigin="9319,1855" coordsize="10,20" path="m9319,1875l9328,1875,9328,1855,9319,1855,9319,1875xe" filled="true" fillcolor="#000000" stroked="false">
                <v:path arrowok="t"/>
                <v:fill type="solid"/>
              </v:shape>
            </v:group>
            <v:group style="position:absolute;left:9319;top:1875;width:10;height:20" coordorigin="9319,1875" coordsize="10,20">
              <v:shape style="position:absolute;left:9319;top:1875;width:10;height:20" coordorigin="9319,1875" coordsize="10,20" path="m9319,1894l9328,1894,9328,1875,9319,1875,9319,1894xe" filled="true" fillcolor="#000000" stroked="false">
                <v:path arrowok="t"/>
                <v:fill type="solid"/>
              </v:shape>
            </v:group>
            <v:group style="position:absolute;left:9319;top:1894;width:10;height:20" coordorigin="9319,1894" coordsize="10,20">
              <v:shape style="position:absolute;left:9319;top:1894;width:10;height:20" coordorigin="9319,1894" coordsize="10,20" path="m9319,1913l9328,1913,9328,1894,9319,1894,9319,1913xe" filled="true" fillcolor="#000000" stroked="false">
                <v:path arrowok="t"/>
                <v:fill type="solid"/>
              </v:shape>
            </v:group>
            <v:group style="position:absolute;left:9319;top:1913;width:10;height:20" coordorigin="9319,1913" coordsize="10,20">
              <v:shape style="position:absolute;left:9319;top:1913;width:10;height:20" coordorigin="9319,1913" coordsize="10,20" path="m9319,1932l9328,1932,9328,1913,9319,1913,9319,1932xe" filled="true" fillcolor="#000000" stroked="false">
                <v:path arrowok="t"/>
                <v:fill type="solid"/>
              </v:shape>
            </v:group>
            <v:group style="position:absolute;left:9319;top:1932;width:10;height:20" coordorigin="9319,1932" coordsize="10,20">
              <v:shape style="position:absolute;left:9319;top:1932;width:10;height:20" coordorigin="9319,1932" coordsize="10,20" path="m9319,1951l9328,1951,9328,1932,9319,1932,9319,1951xe" filled="true" fillcolor="#000000" stroked="false">
                <v:path arrowok="t"/>
                <v:fill type="solid"/>
              </v:shape>
            </v:group>
            <v:group style="position:absolute;left:9319;top:1951;width:10;height:20" coordorigin="9319,1951" coordsize="10,20">
              <v:shape style="position:absolute;left:9319;top:1951;width:10;height:20" coordorigin="9319,1951" coordsize="10,20" path="m9319,1971l9328,1971,9328,1951,9319,1951,9319,1971xe" filled="true" fillcolor="#000000" stroked="false">
                <v:path arrowok="t"/>
                <v:fill type="solid"/>
              </v:shape>
            </v:group>
            <v:group style="position:absolute;left:9319;top:1971;width:10;height:20" coordorigin="9319,1971" coordsize="10,20">
              <v:shape style="position:absolute;left:9319;top:1971;width:10;height:20" coordorigin="9319,1971" coordsize="10,20" path="m9319,1990l9328,1990,9328,1971,9319,1971,9319,1990xe" filled="true" fillcolor="#000000" stroked="false">
                <v:path arrowok="t"/>
                <v:fill type="solid"/>
              </v:shape>
            </v:group>
            <v:group style="position:absolute;left:9319;top:1990;width:10;height:20" coordorigin="9319,1990" coordsize="10,20">
              <v:shape style="position:absolute;left:9319;top:1990;width:10;height:20" coordorigin="9319,1990" coordsize="10,20" path="m9319,2009l9328,2009,9328,1990,9319,1990,9319,2009xe" filled="true" fillcolor="#000000" stroked="false">
                <v:path arrowok="t"/>
                <v:fill type="solid"/>
              </v:shape>
            </v:group>
            <v:group style="position:absolute;left:9319;top:2009;width:10;height:20" coordorigin="9319,2009" coordsize="10,20">
              <v:shape style="position:absolute;left:9319;top:2009;width:10;height:20" coordorigin="9319,2009" coordsize="10,20" path="m9319,2028l9328,2028,9328,2009,9319,2009,9319,2028xe" filled="true" fillcolor="#000000" stroked="false">
                <v:path arrowok="t"/>
                <v:fill type="solid"/>
              </v:shape>
            </v:group>
            <v:group style="position:absolute;left:9319;top:2028;width:10;height:20" coordorigin="9319,2028" coordsize="10,20">
              <v:shape style="position:absolute;left:9319;top:2028;width:10;height:20" coordorigin="9319,2028" coordsize="10,20" path="m9319,2047l9328,2047,9328,2028,9319,2028,9319,2047xe" filled="true" fillcolor="#000000" stroked="false">
                <v:path arrowok="t"/>
                <v:fill type="solid"/>
              </v:shape>
            </v:group>
            <v:group style="position:absolute;left:9319;top:2047;width:10;height:20" coordorigin="9319,2047" coordsize="10,20">
              <v:shape style="position:absolute;left:9319;top:2047;width:10;height:20" coordorigin="9319,2047" coordsize="10,20" path="m9319,2067l9328,2067,9328,2047,9319,2047,9319,2067xe" filled="true" fillcolor="#000000" stroked="false">
                <v:path arrowok="t"/>
                <v:fill type="solid"/>
              </v:shape>
            </v:group>
            <v:group style="position:absolute;left:9319;top:2067;width:10;height:20" coordorigin="9319,2067" coordsize="10,20">
              <v:shape style="position:absolute;left:9319;top:2067;width:10;height:20" coordorigin="9319,2067" coordsize="10,20" path="m9319,2086l9328,2086,9328,2067,9319,2067,9319,2086xe" filled="true" fillcolor="#000000" stroked="false">
                <v:path arrowok="t"/>
                <v:fill type="solid"/>
              </v:shape>
            </v:group>
            <v:group style="position:absolute;left:9319;top:2086;width:10;height:20" coordorigin="9319,2086" coordsize="10,20">
              <v:shape style="position:absolute;left:9319;top:2086;width:10;height:20" coordorigin="9319,2086" coordsize="10,20" path="m9319,2105l9328,2105,9328,2086,9319,2086,9319,2105xe" filled="true" fillcolor="#000000" stroked="false">
                <v:path arrowok="t"/>
                <v:fill type="solid"/>
              </v:shape>
            </v:group>
            <v:group style="position:absolute;left:9319;top:2105;width:10;height:20" coordorigin="9319,2105" coordsize="10,20">
              <v:shape style="position:absolute;left:9319;top:2105;width:10;height:20" coordorigin="9319,2105" coordsize="10,20" path="m9319,2124l9328,2124,9328,2105,9319,2105,9319,2124xe" filled="true" fillcolor="#000000" stroked="false">
                <v:path arrowok="t"/>
                <v:fill type="solid"/>
              </v:shape>
            </v:group>
            <v:group style="position:absolute;left:9319;top:2124;width:10;height:20" coordorigin="9319,2124" coordsize="10,20">
              <v:shape style="position:absolute;left:9319;top:2124;width:10;height:20" coordorigin="9319,2124" coordsize="10,20" path="m9319,2143l9328,2143,9328,2124,9319,2124,9319,2143xe" filled="true" fillcolor="#000000" stroked="false">
                <v:path arrowok="t"/>
                <v:fill type="solid"/>
              </v:shape>
            </v:group>
            <v:group style="position:absolute;left:9319;top:2143;width:10;height:20" coordorigin="9319,2143" coordsize="10,20">
              <v:shape style="position:absolute;left:9319;top:2143;width:10;height:20" coordorigin="9319,2143" coordsize="10,20" path="m9319,2163l9328,2163,9328,2143,9319,2143,9319,2163xe" filled="true" fillcolor="#000000" stroked="false">
                <v:path arrowok="t"/>
                <v:fill type="solid"/>
              </v:shape>
            </v:group>
            <v:group style="position:absolute;left:9319;top:2165;width:10;height:2" coordorigin="9319,2165" coordsize="10,2">
              <v:shape style="position:absolute;left:9319;top:2165;width:10;height:2" coordorigin="9319,2165" coordsize="10,0" path="m9319,2165l9328,2165e" filled="false" stroked="true" strokeweight=".23999pt" strokecolor="#000000">
                <v:path arrowok="t"/>
              </v:shape>
              <v:shape style="position:absolute;left:1517;top:2067;width:2391;height:110" type="#_x0000_t75" stroked="false">
                <v:imagedata r:id="rId1165" o:title=""/>
              </v:shape>
              <v:shape style="position:absolute;left:3884;top:2163;width:1092;height:14" type="#_x0000_t75" stroked="false">
                <v:imagedata r:id="rId1166" o:title=""/>
              </v:shape>
              <v:shape style="position:absolute;left:4962;top:2167;width:1277;height:10" type="#_x0000_t75" stroked="false">
                <v:imagedata r:id="rId386" o:title=""/>
              </v:shape>
              <v:shape style="position:absolute;left:6234;top:2163;width:1289;height:14" type="#_x0000_t75" stroked="false">
                <v:imagedata r:id="rId1180" o:title=""/>
              </v:shape>
              <v:shape style="position:absolute;left:7509;top:2163;width:950;height:14" type="#_x0000_t75" stroked="false">
                <v:imagedata r:id="rId1181" o:title=""/>
              </v:shape>
              <v:shape style="position:absolute;left:8445;top:2167;width:874;height:10" type="#_x0000_t75" stroked="false">
                <v:imagedata r:id="rId1169" o:title=""/>
              </v:shape>
              <v:shape style="position:absolute;left:9314;top:2167;width:1361;height:10" type="#_x0000_t75" stroked="false">
                <v:imagedata r:id="rId1170" o:title=""/>
              </v:shape>
            </v:group>
            <v:group style="position:absolute;left:7513;top:2177;width:10;height:20" coordorigin="7513,2177" coordsize="10,20">
              <v:shape style="position:absolute;left:7513;top:2177;width:10;height:20" coordorigin="7513,2177" coordsize="10,20" path="m7513,2196l7523,2196,7523,2177,7513,2177,7513,2196xe" filled="true" fillcolor="#000000" stroked="false">
                <v:path arrowok="t"/>
                <v:fill type="solid"/>
              </v:shape>
            </v:group>
            <v:group style="position:absolute;left:7513;top:2196;width:10;height:20" coordorigin="7513,2196" coordsize="10,20">
              <v:shape style="position:absolute;left:7513;top:2196;width:10;height:20" coordorigin="7513,2196" coordsize="10,20" path="m7513,2215l7523,2215,7523,2196,7513,2196,7513,2215xe" filled="true" fillcolor="#000000" stroked="false">
                <v:path arrowok="t"/>
                <v:fill type="solid"/>
              </v:shape>
            </v:group>
            <v:group style="position:absolute;left:7513;top:2215;width:10;height:20" coordorigin="7513,2215" coordsize="10,20">
              <v:shape style="position:absolute;left:7513;top:2215;width:10;height:20" coordorigin="7513,2215" coordsize="10,20" path="m7513,2235l7523,2235,7523,2215,7513,2215,7513,2235xe" filled="true" fillcolor="#000000" stroked="false">
                <v:path arrowok="t"/>
                <v:fill type="solid"/>
              </v:shape>
            </v:group>
            <v:group style="position:absolute;left:7513;top:2235;width:10;height:20" coordorigin="7513,2235" coordsize="10,20">
              <v:shape style="position:absolute;left:7513;top:2235;width:10;height:20" coordorigin="7513,2235" coordsize="10,20" path="m7513,2254l7523,2254,7523,2235,7513,2235,7513,2254xe" filled="true" fillcolor="#000000" stroked="false">
                <v:path arrowok="t"/>
                <v:fill type="solid"/>
              </v:shape>
            </v:group>
            <v:group style="position:absolute;left:7513;top:2254;width:10;height:20" coordorigin="7513,2254" coordsize="10,20">
              <v:shape style="position:absolute;left:7513;top:2254;width:10;height:20" coordorigin="7513,2254" coordsize="10,20" path="m7513,2273l7523,2273,7523,2254,7513,2254,7513,2273xe" filled="true" fillcolor="#000000" stroked="false">
                <v:path arrowok="t"/>
                <v:fill type="solid"/>
              </v:shape>
            </v:group>
            <v:group style="position:absolute;left:7513;top:2273;width:10;height:20" coordorigin="7513,2273" coordsize="10,20">
              <v:shape style="position:absolute;left:7513;top:2273;width:10;height:20" coordorigin="7513,2273" coordsize="10,20" path="m7513,2292l7523,2292,7523,2273,7513,2273,7513,2292xe" filled="true" fillcolor="#000000" stroked="false">
                <v:path arrowok="t"/>
                <v:fill type="solid"/>
              </v:shape>
            </v:group>
            <v:group style="position:absolute;left:7513;top:2292;width:10;height:20" coordorigin="7513,2292" coordsize="10,20">
              <v:shape style="position:absolute;left:7513;top:2292;width:10;height:20" coordorigin="7513,2292" coordsize="10,20" path="m7513,2311l7523,2311,7523,2292,7513,2292,7513,2311xe" filled="true" fillcolor="#000000" stroked="false">
                <v:path arrowok="t"/>
                <v:fill type="solid"/>
              </v:shape>
            </v:group>
            <v:group style="position:absolute;left:7513;top:2311;width:10;height:20" coordorigin="7513,2311" coordsize="10,20">
              <v:shape style="position:absolute;left:7513;top:2311;width:10;height:20" coordorigin="7513,2311" coordsize="10,20" path="m7513,2331l7523,2331,7523,2311,7513,2311,7513,2331xe" filled="true" fillcolor="#000000" stroked="false">
                <v:path arrowok="t"/>
                <v:fill type="solid"/>
              </v:shape>
            </v:group>
            <v:group style="position:absolute;left:7513;top:2331;width:10;height:20" coordorigin="7513,2331" coordsize="10,20">
              <v:shape style="position:absolute;left:7513;top:2331;width:10;height:20" coordorigin="7513,2331" coordsize="10,20" path="m7513,2350l7523,2350,7523,2331,7513,2331,7513,2350xe" filled="true" fillcolor="#000000" stroked="false">
                <v:path arrowok="t"/>
                <v:fill type="solid"/>
              </v:shape>
            </v:group>
            <v:group style="position:absolute;left:7513;top:2350;width:10;height:20" coordorigin="7513,2350" coordsize="10,20">
              <v:shape style="position:absolute;left:7513;top:2350;width:10;height:20" coordorigin="7513,2350" coordsize="10,20" path="m7513,2369l7523,2369,7523,2350,7513,2350,7513,2369xe" filled="true" fillcolor="#000000" stroked="false">
                <v:path arrowok="t"/>
                <v:fill type="solid"/>
              </v:shape>
            </v:group>
            <v:group style="position:absolute;left:7513;top:2369;width:10;height:20" coordorigin="7513,2369" coordsize="10,20">
              <v:shape style="position:absolute;left:7513;top:2369;width:10;height:20" coordorigin="7513,2369" coordsize="10,20" path="m7513,2388l7523,2388,7523,2369,7513,2369,7513,2388xe" filled="true" fillcolor="#000000" stroked="false">
                <v:path arrowok="t"/>
                <v:fill type="solid"/>
              </v:shape>
            </v:group>
            <v:group style="position:absolute;left:7513;top:2388;width:10;height:20" coordorigin="7513,2388" coordsize="10,20">
              <v:shape style="position:absolute;left:7513;top:2388;width:10;height:20" coordorigin="7513,2388" coordsize="10,20" path="m7513,2407l7523,2407,7523,2388,7513,2388,7513,2407xe" filled="true" fillcolor="#000000" stroked="false">
                <v:path arrowok="t"/>
                <v:fill type="solid"/>
              </v:shape>
            </v:group>
            <v:group style="position:absolute;left:7513;top:2407;width:10;height:20" coordorigin="7513,2407" coordsize="10,20">
              <v:shape style="position:absolute;left:7513;top:2407;width:10;height:20" coordorigin="7513,2407" coordsize="10,20" path="m7513,2427l7523,2427,7523,2407,7513,2407,7513,2427xe" filled="true" fillcolor="#000000" stroked="false">
                <v:path arrowok="t"/>
                <v:fill type="solid"/>
              </v:shape>
            </v:group>
            <v:group style="position:absolute;left:7513;top:2427;width:10;height:20" coordorigin="7513,2427" coordsize="10,20">
              <v:shape style="position:absolute;left:7513;top:2427;width:10;height:20" coordorigin="7513,2427" coordsize="10,20" path="m7513,2446l7523,2446,7523,2427,7513,2427,7513,2446xe" filled="true" fillcolor="#000000" stroked="false">
                <v:path arrowok="t"/>
                <v:fill type="solid"/>
              </v:shape>
            </v:group>
            <v:group style="position:absolute;left:7513;top:2446;width:10;height:20" coordorigin="7513,2446" coordsize="10,20">
              <v:shape style="position:absolute;left:7513;top:2446;width:10;height:20" coordorigin="7513,2446" coordsize="10,20" path="m7513,2465l7523,2465,7523,2446,7513,2446,7513,2465xe" filled="true" fillcolor="#000000" stroked="false">
                <v:path arrowok="t"/>
                <v:fill type="solid"/>
              </v:shape>
            </v:group>
            <v:group style="position:absolute;left:7513;top:2465;width:10;height:20" coordorigin="7513,2465" coordsize="10,20">
              <v:shape style="position:absolute;left:7513;top:2465;width:10;height:20" coordorigin="7513,2465" coordsize="10,20" path="m7513,2484l7523,2484,7523,2465,7513,2465,7513,2484xe" filled="true" fillcolor="#000000" stroked="false">
                <v:path arrowok="t"/>
                <v:fill type="solid"/>
              </v:shape>
            </v:group>
            <v:group style="position:absolute;left:7513;top:2484;width:10;height:20" coordorigin="7513,2484" coordsize="10,20">
              <v:shape style="position:absolute;left:7513;top:2484;width:10;height:20" coordorigin="7513,2484" coordsize="10,20" path="m7513,2503l7523,2503,7523,2484,7513,2484,7513,2503xe" filled="true" fillcolor="#000000" stroked="false">
                <v:path arrowok="t"/>
                <v:fill type="solid"/>
              </v:shape>
            </v:group>
            <v:group style="position:absolute;left:7513;top:2503;width:10;height:20" coordorigin="7513,2503" coordsize="10,20">
              <v:shape style="position:absolute;left:7513;top:2503;width:10;height:20" coordorigin="7513,2503" coordsize="10,20" path="m7513,2523l7523,2523,7523,2503,7513,2503,7513,2523xe" filled="true" fillcolor="#000000" stroked="false">
                <v:path arrowok="t"/>
                <v:fill type="solid"/>
              </v:shape>
            </v:group>
            <v:group style="position:absolute;left:7513;top:2523;width:10;height:20" coordorigin="7513,2523" coordsize="10,20">
              <v:shape style="position:absolute;left:7513;top:2523;width:10;height:20" coordorigin="7513,2523" coordsize="10,20" path="m7513,2542l7523,2542,7523,2523,7513,2523,7513,2542xe" filled="true" fillcolor="#000000" stroked="false">
                <v:path arrowok="t"/>
                <v:fill type="solid"/>
              </v:shape>
            </v:group>
            <v:group style="position:absolute;left:7513;top:2542;width:10;height:20" coordorigin="7513,2542" coordsize="10,20">
              <v:shape style="position:absolute;left:7513;top:2542;width:10;height:20" coordorigin="7513,2542" coordsize="10,20" path="m7513,2561l7523,2561,7523,2542,7513,2542,7513,2561xe" filled="true" fillcolor="#000000" stroked="false">
                <v:path arrowok="t"/>
                <v:fill type="solid"/>
              </v:shape>
            </v:group>
            <v:group style="position:absolute;left:7513;top:2561;width:10;height:20" coordorigin="7513,2561" coordsize="10,20">
              <v:shape style="position:absolute;left:7513;top:2561;width:10;height:20" coordorigin="7513,2561" coordsize="10,20" path="m7513,2580l7523,2580,7523,2561,7513,2561,7513,2580xe" filled="true" fillcolor="#000000" stroked="false">
                <v:path arrowok="t"/>
                <v:fill type="solid"/>
              </v:shape>
            </v:group>
            <v:group style="position:absolute;left:7513;top:2580;width:10;height:20" coordorigin="7513,2580" coordsize="10,20">
              <v:shape style="position:absolute;left:7513;top:2580;width:10;height:20" coordorigin="7513,2580" coordsize="10,20" path="m7513,2599l7523,2599,7523,2580,7513,2580,7513,2599xe" filled="true" fillcolor="#000000" stroked="false">
                <v:path arrowok="t"/>
                <v:fill type="solid"/>
              </v:shape>
            </v:group>
            <v:group style="position:absolute;left:7513;top:2599;width:10;height:20" coordorigin="7513,2599" coordsize="10,20">
              <v:shape style="position:absolute;left:7513;top:2599;width:10;height:20" coordorigin="7513,2599" coordsize="10,20" path="m7513,2619l7523,2619,7523,2599,7513,2599,7513,2619xe" filled="true" fillcolor="#000000" stroked="false">
                <v:path arrowok="t"/>
                <v:fill type="solid"/>
              </v:shape>
            </v:group>
            <v:group style="position:absolute;left:7513;top:2619;width:10;height:20" coordorigin="7513,2619" coordsize="10,20">
              <v:shape style="position:absolute;left:7513;top:2619;width:10;height:20" coordorigin="7513,2619" coordsize="10,20" path="m7513,2638l7523,2638,7523,2619,7513,2619,7513,2638xe" filled="true" fillcolor="#000000" stroked="false">
                <v:path arrowok="t"/>
                <v:fill type="solid"/>
              </v:shape>
            </v:group>
            <v:group style="position:absolute;left:9319;top:2177;width:10;height:20" coordorigin="9319,2177" coordsize="10,20">
              <v:shape style="position:absolute;left:9319;top:2177;width:10;height:20" coordorigin="9319,2177" coordsize="10,20" path="m9319,2196l9328,2196,9328,2177,9319,2177,9319,2196xe" filled="true" fillcolor="#000000" stroked="false">
                <v:path arrowok="t"/>
                <v:fill type="solid"/>
              </v:shape>
            </v:group>
            <v:group style="position:absolute;left:9319;top:2196;width:10;height:20" coordorigin="9319,2196" coordsize="10,20">
              <v:shape style="position:absolute;left:9319;top:2196;width:10;height:20" coordorigin="9319,2196" coordsize="10,20" path="m9319,2215l9328,2215,9328,2196,9319,2196,9319,2215xe" filled="true" fillcolor="#000000" stroked="false">
                <v:path arrowok="t"/>
                <v:fill type="solid"/>
              </v:shape>
            </v:group>
            <v:group style="position:absolute;left:9319;top:2215;width:10;height:20" coordorigin="9319,2215" coordsize="10,20">
              <v:shape style="position:absolute;left:9319;top:2215;width:10;height:20" coordorigin="9319,2215" coordsize="10,20" path="m9319,2235l9328,2235,9328,2215,9319,2215,9319,2235xe" filled="true" fillcolor="#000000" stroked="false">
                <v:path arrowok="t"/>
                <v:fill type="solid"/>
              </v:shape>
            </v:group>
            <v:group style="position:absolute;left:9319;top:2235;width:10;height:20" coordorigin="9319,2235" coordsize="10,20">
              <v:shape style="position:absolute;left:9319;top:2235;width:10;height:20" coordorigin="9319,2235" coordsize="10,20" path="m9319,2254l9328,2254,9328,2235,9319,2235,9319,2254xe" filled="true" fillcolor="#000000" stroked="false">
                <v:path arrowok="t"/>
                <v:fill type="solid"/>
              </v:shape>
            </v:group>
            <v:group style="position:absolute;left:9319;top:2254;width:10;height:20" coordorigin="9319,2254" coordsize="10,20">
              <v:shape style="position:absolute;left:9319;top:2254;width:10;height:20" coordorigin="9319,2254" coordsize="10,20" path="m9319,2273l9328,2273,9328,2254,9319,2254,9319,2273xe" filled="true" fillcolor="#000000" stroked="false">
                <v:path arrowok="t"/>
                <v:fill type="solid"/>
              </v:shape>
            </v:group>
            <v:group style="position:absolute;left:9319;top:2273;width:10;height:20" coordorigin="9319,2273" coordsize="10,20">
              <v:shape style="position:absolute;left:9319;top:2273;width:10;height:20" coordorigin="9319,2273" coordsize="10,20" path="m9319,2292l9328,2292,9328,2273,9319,2273,9319,2292xe" filled="true" fillcolor="#000000" stroked="false">
                <v:path arrowok="t"/>
                <v:fill type="solid"/>
              </v:shape>
            </v:group>
            <v:group style="position:absolute;left:9319;top:2292;width:10;height:20" coordorigin="9319,2292" coordsize="10,20">
              <v:shape style="position:absolute;left:9319;top:2292;width:10;height:20" coordorigin="9319,2292" coordsize="10,20" path="m9319,2311l9328,2311,9328,2292,9319,2292,9319,2311xe" filled="true" fillcolor="#000000" stroked="false">
                <v:path arrowok="t"/>
                <v:fill type="solid"/>
              </v:shape>
            </v:group>
            <v:group style="position:absolute;left:9319;top:2311;width:10;height:20" coordorigin="9319,2311" coordsize="10,20">
              <v:shape style="position:absolute;left:9319;top:2311;width:10;height:20" coordorigin="9319,2311" coordsize="10,20" path="m9319,2331l9328,2331,9328,2311,9319,2311,9319,2331xe" filled="true" fillcolor="#000000" stroked="false">
                <v:path arrowok="t"/>
                <v:fill type="solid"/>
              </v:shape>
            </v:group>
            <v:group style="position:absolute;left:9319;top:2331;width:10;height:20" coordorigin="9319,2331" coordsize="10,20">
              <v:shape style="position:absolute;left:9319;top:2331;width:10;height:20" coordorigin="9319,2331" coordsize="10,20" path="m9319,2350l9328,2350,9328,2331,9319,2331,9319,2350xe" filled="true" fillcolor="#000000" stroked="false">
                <v:path arrowok="t"/>
                <v:fill type="solid"/>
              </v:shape>
            </v:group>
            <v:group style="position:absolute;left:9319;top:2350;width:10;height:20" coordorigin="9319,2350" coordsize="10,20">
              <v:shape style="position:absolute;left:9319;top:2350;width:10;height:20" coordorigin="9319,2350" coordsize="10,20" path="m9319,2369l9328,2369,9328,2350,9319,2350,9319,2369xe" filled="true" fillcolor="#000000" stroked="false">
                <v:path arrowok="t"/>
                <v:fill type="solid"/>
              </v:shape>
            </v:group>
            <v:group style="position:absolute;left:9319;top:2369;width:10;height:20" coordorigin="9319,2369" coordsize="10,20">
              <v:shape style="position:absolute;left:9319;top:2369;width:10;height:20" coordorigin="9319,2369" coordsize="10,20" path="m9319,2388l9328,2388,9328,2369,9319,2369,9319,2388xe" filled="true" fillcolor="#000000" stroked="false">
                <v:path arrowok="t"/>
                <v:fill type="solid"/>
              </v:shape>
            </v:group>
            <v:group style="position:absolute;left:9319;top:2388;width:10;height:20" coordorigin="9319,2388" coordsize="10,20">
              <v:shape style="position:absolute;left:9319;top:2388;width:10;height:20" coordorigin="9319,2388" coordsize="10,20" path="m9319,2407l9328,2407,9328,2388,9319,2388,9319,2407xe" filled="true" fillcolor="#000000" stroked="false">
                <v:path arrowok="t"/>
                <v:fill type="solid"/>
              </v:shape>
            </v:group>
            <v:group style="position:absolute;left:9319;top:2407;width:10;height:20" coordorigin="9319,2407" coordsize="10,20">
              <v:shape style="position:absolute;left:9319;top:2407;width:10;height:20" coordorigin="9319,2407" coordsize="10,20" path="m9319,2427l9328,2427,9328,2407,9319,2407,9319,2427xe" filled="true" fillcolor="#000000" stroked="false">
                <v:path arrowok="t"/>
                <v:fill type="solid"/>
              </v:shape>
            </v:group>
            <v:group style="position:absolute;left:9319;top:2427;width:10;height:20" coordorigin="9319,2427" coordsize="10,20">
              <v:shape style="position:absolute;left:9319;top:2427;width:10;height:20" coordorigin="9319,2427" coordsize="10,20" path="m9319,2446l9328,2446,9328,2427,9319,2427,9319,2446xe" filled="true" fillcolor="#000000" stroked="false">
                <v:path arrowok="t"/>
                <v:fill type="solid"/>
              </v:shape>
            </v:group>
            <v:group style="position:absolute;left:9319;top:2446;width:10;height:20" coordorigin="9319,2446" coordsize="10,20">
              <v:shape style="position:absolute;left:9319;top:2446;width:10;height:20" coordorigin="9319,2446" coordsize="10,20" path="m9319,2465l9328,2465,9328,2446,9319,2446,9319,2465xe" filled="true" fillcolor="#000000" stroked="false">
                <v:path arrowok="t"/>
                <v:fill type="solid"/>
              </v:shape>
            </v:group>
            <v:group style="position:absolute;left:9319;top:2465;width:10;height:20" coordorigin="9319,2465" coordsize="10,20">
              <v:shape style="position:absolute;left:9319;top:2465;width:10;height:20" coordorigin="9319,2465" coordsize="10,20" path="m9319,2484l9328,2484,9328,2465,9319,2465,9319,2484xe" filled="true" fillcolor="#000000" stroked="false">
                <v:path arrowok="t"/>
                <v:fill type="solid"/>
              </v:shape>
            </v:group>
            <v:group style="position:absolute;left:9319;top:2484;width:10;height:20" coordorigin="9319,2484" coordsize="10,20">
              <v:shape style="position:absolute;left:9319;top:2484;width:10;height:20" coordorigin="9319,2484" coordsize="10,20" path="m9319,2503l9328,2503,9328,2484,9319,2484,9319,2503xe" filled="true" fillcolor="#000000" stroked="false">
                <v:path arrowok="t"/>
                <v:fill type="solid"/>
              </v:shape>
            </v:group>
            <v:group style="position:absolute;left:9319;top:2503;width:10;height:20" coordorigin="9319,2503" coordsize="10,20">
              <v:shape style="position:absolute;left:9319;top:2503;width:10;height:20" coordorigin="9319,2503" coordsize="10,20" path="m9319,2523l9328,2523,9328,2503,9319,2503,9319,2523xe" filled="true" fillcolor="#000000" stroked="false">
                <v:path arrowok="t"/>
                <v:fill type="solid"/>
              </v:shape>
            </v:group>
            <v:group style="position:absolute;left:9319;top:2523;width:10;height:20" coordorigin="9319,2523" coordsize="10,20">
              <v:shape style="position:absolute;left:9319;top:2523;width:10;height:20" coordorigin="9319,2523" coordsize="10,20" path="m9319,2542l9328,2542,9328,2523,9319,2523,9319,2542xe" filled="true" fillcolor="#000000" stroked="false">
                <v:path arrowok="t"/>
                <v:fill type="solid"/>
              </v:shape>
            </v:group>
            <v:group style="position:absolute;left:9319;top:2542;width:10;height:20" coordorigin="9319,2542" coordsize="10,20">
              <v:shape style="position:absolute;left:9319;top:2542;width:10;height:20" coordorigin="9319,2542" coordsize="10,20" path="m9319,2561l9328,2561,9328,2542,9319,2542,9319,2561xe" filled="true" fillcolor="#000000" stroked="false">
                <v:path arrowok="t"/>
                <v:fill type="solid"/>
              </v:shape>
            </v:group>
            <v:group style="position:absolute;left:9319;top:2561;width:10;height:20" coordorigin="9319,2561" coordsize="10,20">
              <v:shape style="position:absolute;left:9319;top:2561;width:10;height:20" coordorigin="9319,2561" coordsize="10,20" path="m9319,2580l9328,2580,9328,2561,9319,2561,9319,2580xe" filled="true" fillcolor="#000000" stroked="false">
                <v:path arrowok="t"/>
                <v:fill type="solid"/>
              </v:shape>
            </v:group>
            <v:group style="position:absolute;left:9319;top:2580;width:10;height:20" coordorigin="9319,2580" coordsize="10,20">
              <v:shape style="position:absolute;left:9319;top:2580;width:10;height:20" coordorigin="9319,2580" coordsize="10,20" path="m9319,2599l9328,2599,9328,2580,9319,2580,9319,2599xe" filled="true" fillcolor="#000000" stroked="false">
                <v:path arrowok="t"/>
                <v:fill type="solid"/>
              </v:shape>
            </v:group>
            <v:group style="position:absolute;left:9319;top:2599;width:10;height:20" coordorigin="9319,2599" coordsize="10,20">
              <v:shape style="position:absolute;left:9319;top:2599;width:10;height:20" coordorigin="9319,2599" coordsize="10,20" path="m9319,2619l9328,2619,9328,2599,9319,2599,9319,2619xe" filled="true" fillcolor="#000000" stroked="false">
                <v:path arrowok="t"/>
                <v:fill type="solid"/>
              </v:shape>
            </v:group>
            <v:group style="position:absolute;left:9319;top:2619;width:10;height:20" coordorigin="9319,2619" coordsize="10,20">
              <v:shape style="position:absolute;left:9319;top:2619;width:10;height:20" coordorigin="9319,2619" coordsize="10,20" path="m9319,2638l9328,2638,9328,2619,9319,2619,9319,2638xe" filled="true" fillcolor="#000000" stroked="false">
                <v:path arrowok="t"/>
                <v:fill type="solid"/>
              </v:shape>
              <v:shape style="position:absolute;left:1517;top:2542;width:2391;height:106" type="#_x0000_t75" stroked="false">
                <v:imagedata r:id="rId1182" o:title=""/>
              </v:shape>
              <v:shape style="position:absolute;left:3884;top:2638;width:1082;height:10" type="#_x0000_t75" stroked="false">
                <v:imagedata r:id="rId1183" o:title=""/>
              </v:shape>
              <v:shape style="position:absolute;left:4962;top:2638;width:1277;height:10" type="#_x0000_t75" stroked="false">
                <v:imagedata r:id="rId389" o:title=""/>
              </v:shape>
              <v:shape style="position:absolute;left:6234;top:2638;width:3085;height:10" type="#_x0000_t75" stroked="false">
                <v:imagedata r:id="rId1184" o:title=""/>
              </v:shape>
              <v:shape style="position:absolute;left:9314;top:2638;width:1361;height:10" type="#_x0000_t75" stroked="false">
                <v:imagedata r:id="rId1179" o:title=""/>
              </v:shape>
            </v:group>
            <v:group style="position:absolute;left:7513;top:2647;width:10;height:20" coordorigin="7513,2647" coordsize="10,20">
              <v:shape style="position:absolute;left:7513;top:2647;width:10;height:20" coordorigin="7513,2647" coordsize="10,20" path="m7513,2667l7523,2667,7523,2647,7513,2647,7513,2667xe" filled="true" fillcolor="#000000" stroked="false">
                <v:path arrowok="t"/>
                <v:fill type="solid"/>
              </v:shape>
            </v:group>
            <v:group style="position:absolute;left:7513;top:2667;width:10;height:20" coordorigin="7513,2667" coordsize="10,20">
              <v:shape style="position:absolute;left:7513;top:2667;width:10;height:20" coordorigin="7513,2667" coordsize="10,20" path="m7513,2686l7523,2686,7523,2667,7513,2667,7513,2686xe" filled="true" fillcolor="#000000" stroked="false">
                <v:path arrowok="t"/>
                <v:fill type="solid"/>
              </v:shape>
            </v:group>
            <v:group style="position:absolute;left:7513;top:2686;width:10;height:20" coordorigin="7513,2686" coordsize="10,20">
              <v:shape style="position:absolute;left:7513;top:2686;width:10;height:20" coordorigin="7513,2686" coordsize="10,20" path="m7513,2705l7523,2705,7523,2686,7513,2686,7513,2705xe" filled="true" fillcolor="#000000" stroked="false">
                <v:path arrowok="t"/>
                <v:fill type="solid"/>
              </v:shape>
            </v:group>
            <v:group style="position:absolute;left:7513;top:2705;width:10;height:20" coordorigin="7513,2705" coordsize="10,20">
              <v:shape style="position:absolute;left:7513;top:2705;width:10;height:20" coordorigin="7513,2705" coordsize="10,20" path="m7513,2724l7523,2724,7523,2705,7513,2705,7513,2724xe" filled="true" fillcolor="#000000" stroked="false">
                <v:path arrowok="t"/>
                <v:fill type="solid"/>
              </v:shape>
            </v:group>
            <v:group style="position:absolute;left:7513;top:2724;width:10;height:20" coordorigin="7513,2724" coordsize="10,20">
              <v:shape style="position:absolute;left:7513;top:2724;width:10;height:20" coordorigin="7513,2724" coordsize="10,20" path="m7513,2743l7523,2743,7523,2724,7513,2724,7513,2743xe" filled="true" fillcolor="#000000" stroked="false">
                <v:path arrowok="t"/>
                <v:fill type="solid"/>
              </v:shape>
            </v:group>
            <v:group style="position:absolute;left:7513;top:2743;width:10;height:20" coordorigin="7513,2743" coordsize="10,20">
              <v:shape style="position:absolute;left:7513;top:2743;width:10;height:20" coordorigin="7513,2743" coordsize="10,20" path="m7513,2763l7523,2763,7523,2743,7513,2743,7513,2763xe" filled="true" fillcolor="#000000" stroked="false">
                <v:path arrowok="t"/>
                <v:fill type="solid"/>
              </v:shape>
            </v:group>
            <v:group style="position:absolute;left:7513;top:2763;width:10;height:20" coordorigin="7513,2763" coordsize="10,20">
              <v:shape style="position:absolute;left:7513;top:2763;width:10;height:20" coordorigin="7513,2763" coordsize="10,20" path="m7513,2782l7523,2782,7523,2763,7513,2763,7513,2782xe" filled="true" fillcolor="#000000" stroked="false">
                <v:path arrowok="t"/>
                <v:fill type="solid"/>
              </v:shape>
            </v:group>
            <v:group style="position:absolute;left:7513;top:2782;width:10;height:20" coordorigin="7513,2782" coordsize="10,20">
              <v:shape style="position:absolute;left:7513;top:2782;width:10;height:20" coordorigin="7513,2782" coordsize="10,20" path="m7513,2801l7523,2801,7523,2782,7513,2782,7513,2801xe" filled="true" fillcolor="#000000" stroked="false">
                <v:path arrowok="t"/>
                <v:fill type="solid"/>
              </v:shape>
            </v:group>
            <v:group style="position:absolute;left:7513;top:2801;width:10;height:20" coordorigin="7513,2801" coordsize="10,20">
              <v:shape style="position:absolute;left:7513;top:2801;width:10;height:20" coordorigin="7513,2801" coordsize="10,20" path="m7513,2820l7523,2820,7523,2801,7513,2801,7513,2820xe" filled="true" fillcolor="#000000" stroked="false">
                <v:path arrowok="t"/>
                <v:fill type="solid"/>
              </v:shape>
            </v:group>
            <v:group style="position:absolute;left:7513;top:2820;width:10;height:20" coordorigin="7513,2820" coordsize="10,20">
              <v:shape style="position:absolute;left:7513;top:2820;width:10;height:20" coordorigin="7513,2820" coordsize="10,20" path="m7513,2839l7523,2839,7523,2820,7513,2820,7513,2839xe" filled="true" fillcolor="#000000" stroked="false">
                <v:path arrowok="t"/>
                <v:fill type="solid"/>
              </v:shape>
            </v:group>
            <v:group style="position:absolute;left:7513;top:2839;width:10;height:20" coordorigin="7513,2839" coordsize="10,20">
              <v:shape style="position:absolute;left:7513;top:2839;width:10;height:20" coordorigin="7513,2839" coordsize="10,20" path="m7513,2859l7523,2859,7523,2839,7513,2839,7513,2859xe" filled="true" fillcolor="#000000" stroked="false">
                <v:path arrowok="t"/>
                <v:fill type="solid"/>
              </v:shape>
            </v:group>
            <v:group style="position:absolute;left:7513;top:2859;width:10;height:20" coordorigin="7513,2859" coordsize="10,20">
              <v:shape style="position:absolute;left:7513;top:2859;width:10;height:20" coordorigin="7513,2859" coordsize="10,20" path="m7513,2878l7523,2878,7523,2859,7513,2859,7513,2878xe" filled="true" fillcolor="#000000" stroked="false">
                <v:path arrowok="t"/>
                <v:fill type="solid"/>
              </v:shape>
            </v:group>
            <v:group style="position:absolute;left:7513;top:2878;width:10;height:20" coordorigin="7513,2878" coordsize="10,20">
              <v:shape style="position:absolute;left:7513;top:2878;width:10;height:20" coordorigin="7513,2878" coordsize="10,20" path="m7513,2897l7523,2897,7523,2878,7513,2878,7513,2897xe" filled="true" fillcolor="#000000" stroked="false">
                <v:path arrowok="t"/>
                <v:fill type="solid"/>
              </v:shape>
            </v:group>
            <v:group style="position:absolute;left:7513;top:2897;width:10;height:20" coordorigin="7513,2897" coordsize="10,20">
              <v:shape style="position:absolute;left:7513;top:2897;width:10;height:20" coordorigin="7513,2897" coordsize="10,20" path="m7513,2916l7523,2916,7523,2897,7513,2897,7513,2916xe" filled="true" fillcolor="#000000" stroked="false">
                <v:path arrowok="t"/>
                <v:fill type="solid"/>
              </v:shape>
            </v:group>
            <v:group style="position:absolute;left:7513;top:2916;width:10;height:20" coordorigin="7513,2916" coordsize="10,20">
              <v:shape style="position:absolute;left:7513;top:2916;width:10;height:20" coordorigin="7513,2916" coordsize="10,20" path="m7513,2935l7523,2935,7523,2916,7513,2916,7513,2935xe" filled="true" fillcolor="#000000" stroked="false">
                <v:path arrowok="t"/>
                <v:fill type="solid"/>
              </v:shape>
            </v:group>
            <v:group style="position:absolute;left:7513;top:2935;width:10;height:20" coordorigin="7513,2935" coordsize="10,20">
              <v:shape style="position:absolute;left:7513;top:2935;width:10;height:20" coordorigin="7513,2935" coordsize="10,20" path="m7513,2955l7523,2955,7523,2935,7513,2935,7513,2955xe" filled="true" fillcolor="#000000" stroked="false">
                <v:path arrowok="t"/>
                <v:fill type="solid"/>
              </v:shape>
            </v:group>
            <v:group style="position:absolute;left:7513;top:2955;width:10;height:20" coordorigin="7513,2955" coordsize="10,20">
              <v:shape style="position:absolute;left:7513;top:2955;width:10;height:20" coordorigin="7513,2955" coordsize="10,20" path="m7513,2974l7523,2974,7523,2955,7513,2955,7513,2974xe" filled="true" fillcolor="#000000" stroked="false">
                <v:path arrowok="t"/>
                <v:fill type="solid"/>
              </v:shape>
            </v:group>
            <v:group style="position:absolute;left:7513;top:2974;width:10;height:20" coordorigin="7513,2974" coordsize="10,20">
              <v:shape style="position:absolute;left:7513;top:2974;width:10;height:20" coordorigin="7513,2974" coordsize="10,20" path="m7513,2993l7523,2993,7523,2974,7513,2974,7513,2993xe" filled="true" fillcolor="#000000" stroked="false">
                <v:path arrowok="t"/>
                <v:fill type="solid"/>
              </v:shape>
            </v:group>
            <v:group style="position:absolute;left:7513;top:2993;width:10;height:20" coordorigin="7513,2993" coordsize="10,20">
              <v:shape style="position:absolute;left:7513;top:2993;width:10;height:20" coordorigin="7513,2993" coordsize="10,20" path="m7513,3012l7523,3012,7523,2993,7513,2993,7513,3012xe" filled="true" fillcolor="#000000" stroked="false">
                <v:path arrowok="t"/>
                <v:fill type="solid"/>
              </v:shape>
            </v:group>
            <v:group style="position:absolute;left:7513;top:3012;width:10;height:20" coordorigin="7513,3012" coordsize="10,20">
              <v:shape style="position:absolute;left:7513;top:3012;width:10;height:20" coordorigin="7513,3012" coordsize="10,20" path="m7513,3031l7523,3031,7523,3012,7513,3012,7513,3031xe" filled="true" fillcolor="#000000" stroked="false">
                <v:path arrowok="t"/>
                <v:fill type="solid"/>
              </v:shape>
            </v:group>
            <v:group style="position:absolute;left:7513;top:3031;width:10;height:20" coordorigin="7513,3031" coordsize="10,20">
              <v:shape style="position:absolute;left:7513;top:3031;width:10;height:20" coordorigin="7513,3031" coordsize="10,20" path="m7513,3051l7523,3051,7523,3031,7513,3031,7513,3051xe" filled="true" fillcolor="#000000" stroked="false">
                <v:path arrowok="t"/>
                <v:fill type="solid"/>
              </v:shape>
            </v:group>
            <v:group style="position:absolute;left:7513;top:3054;width:10;height:2" coordorigin="7513,3054" coordsize="10,2">
              <v:shape style="position:absolute;left:7513;top:3054;width:10;height:2" coordorigin="7513,3054" coordsize="10,0" path="m7513,3054l7523,3054e" filled="false" stroked="true" strokeweight=".35999pt" strokecolor="#000000">
                <v:path arrowok="t"/>
              </v:shape>
            </v:group>
            <v:group style="position:absolute;left:9319;top:2647;width:10;height:20" coordorigin="9319,2647" coordsize="10,20">
              <v:shape style="position:absolute;left:9319;top:2647;width:10;height:20" coordorigin="9319,2647" coordsize="10,20" path="m9319,2667l9328,2667,9328,2647,9319,2647,9319,2667xe" filled="true" fillcolor="#000000" stroked="false">
                <v:path arrowok="t"/>
                <v:fill type="solid"/>
              </v:shape>
            </v:group>
            <v:group style="position:absolute;left:9319;top:2667;width:10;height:20" coordorigin="9319,2667" coordsize="10,20">
              <v:shape style="position:absolute;left:9319;top:2667;width:10;height:20" coordorigin="9319,2667" coordsize="10,20" path="m9319,2686l9328,2686,9328,2667,9319,2667,9319,2686xe" filled="true" fillcolor="#000000" stroked="false">
                <v:path arrowok="t"/>
                <v:fill type="solid"/>
              </v:shape>
            </v:group>
            <v:group style="position:absolute;left:9319;top:2686;width:10;height:20" coordorigin="9319,2686" coordsize="10,20">
              <v:shape style="position:absolute;left:9319;top:2686;width:10;height:20" coordorigin="9319,2686" coordsize="10,20" path="m9319,2705l9328,2705,9328,2686,9319,2686,9319,2705xe" filled="true" fillcolor="#000000" stroked="false">
                <v:path arrowok="t"/>
                <v:fill type="solid"/>
              </v:shape>
            </v:group>
            <v:group style="position:absolute;left:9319;top:2705;width:10;height:20" coordorigin="9319,2705" coordsize="10,20">
              <v:shape style="position:absolute;left:9319;top:2705;width:10;height:20" coordorigin="9319,2705" coordsize="10,20" path="m9319,2724l9328,2724,9328,2705,9319,2705,9319,2724xe" filled="true" fillcolor="#000000" stroked="false">
                <v:path arrowok="t"/>
                <v:fill type="solid"/>
              </v:shape>
            </v:group>
            <v:group style="position:absolute;left:9319;top:2724;width:10;height:20" coordorigin="9319,2724" coordsize="10,20">
              <v:shape style="position:absolute;left:9319;top:2724;width:10;height:20" coordorigin="9319,2724" coordsize="10,20" path="m9319,2743l9328,2743,9328,2724,9319,2724,9319,2743xe" filled="true" fillcolor="#000000" stroked="false">
                <v:path arrowok="t"/>
                <v:fill type="solid"/>
              </v:shape>
            </v:group>
            <v:group style="position:absolute;left:9319;top:2743;width:10;height:20" coordorigin="9319,2743" coordsize="10,20">
              <v:shape style="position:absolute;left:9319;top:2743;width:10;height:20" coordorigin="9319,2743" coordsize="10,20" path="m9319,2763l9328,2763,9328,2743,9319,2743,9319,2763xe" filled="true" fillcolor="#000000" stroked="false">
                <v:path arrowok="t"/>
                <v:fill type="solid"/>
              </v:shape>
            </v:group>
            <v:group style="position:absolute;left:9319;top:2763;width:10;height:20" coordorigin="9319,2763" coordsize="10,20">
              <v:shape style="position:absolute;left:9319;top:2763;width:10;height:20" coordorigin="9319,2763" coordsize="10,20" path="m9319,2782l9328,2782,9328,2763,9319,2763,9319,2782xe" filled="true" fillcolor="#000000" stroked="false">
                <v:path arrowok="t"/>
                <v:fill type="solid"/>
              </v:shape>
            </v:group>
            <v:group style="position:absolute;left:9319;top:2782;width:10;height:20" coordorigin="9319,2782" coordsize="10,20">
              <v:shape style="position:absolute;left:9319;top:2782;width:10;height:20" coordorigin="9319,2782" coordsize="10,20" path="m9319,2801l9328,2801,9328,2782,9319,2782,9319,2801xe" filled="true" fillcolor="#000000" stroked="false">
                <v:path arrowok="t"/>
                <v:fill type="solid"/>
              </v:shape>
            </v:group>
            <v:group style="position:absolute;left:9319;top:2801;width:10;height:20" coordorigin="9319,2801" coordsize="10,20">
              <v:shape style="position:absolute;left:9319;top:2801;width:10;height:20" coordorigin="9319,2801" coordsize="10,20" path="m9319,2820l9328,2820,9328,2801,9319,2801,9319,2820xe" filled="true" fillcolor="#000000" stroked="false">
                <v:path arrowok="t"/>
                <v:fill type="solid"/>
              </v:shape>
            </v:group>
            <v:group style="position:absolute;left:9319;top:2820;width:10;height:20" coordorigin="9319,2820" coordsize="10,20">
              <v:shape style="position:absolute;left:9319;top:2820;width:10;height:20" coordorigin="9319,2820" coordsize="10,20" path="m9319,2839l9328,2839,9328,2820,9319,2820,9319,2839xe" filled="true" fillcolor="#000000" stroked="false">
                <v:path arrowok="t"/>
                <v:fill type="solid"/>
              </v:shape>
            </v:group>
            <v:group style="position:absolute;left:9319;top:2839;width:10;height:20" coordorigin="9319,2839" coordsize="10,20">
              <v:shape style="position:absolute;left:9319;top:2839;width:10;height:20" coordorigin="9319,2839" coordsize="10,20" path="m9319,2859l9328,2859,9328,2839,9319,2839,9319,2859xe" filled="true" fillcolor="#000000" stroked="false">
                <v:path arrowok="t"/>
                <v:fill type="solid"/>
              </v:shape>
            </v:group>
            <v:group style="position:absolute;left:9319;top:2859;width:10;height:20" coordorigin="9319,2859" coordsize="10,20">
              <v:shape style="position:absolute;left:9319;top:2859;width:10;height:20" coordorigin="9319,2859" coordsize="10,20" path="m9319,2878l9328,2878,9328,2859,9319,2859,9319,2878xe" filled="true" fillcolor="#000000" stroked="false">
                <v:path arrowok="t"/>
                <v:fill type="solid"/>
              </v:shape>
            </v:group>
            <v:group style="position:absolute;left:9319;top:2878;width:10;height:20" coordorigin="9319,2878" coordsize="10,20">
              <v:shape style="position:absolute;left:9319;top:2878;width:10;height:20" coordorigin="9319,2878" coordsize="10,20" path="m9319,2897l9328,2897,9328,2878,9319,2878,9319,2897xe" filled="true" fillcolor="#000000" stroked="false">
                <v:path arrowok="t"/>
                <v:fill type="solid"/>
              </v:shape>
            </v:group>
            <v:group style="position:absolute;left:9319;top:2897;width:10;height:20" coordorigin="9319,2897" coordsize="10,20">
              <v:shape style="position:absolute;left:9319;top:2897;width:10;height:20" coordorigin="9319,2897" coordsize="10,20" path="m9319,2916l9328,2916,9328,2897,9319,2897,9319,2916xe" filled="true" fillcolor="#000000" stroked="false">
                <v:path arrowok="t"/>
                <v:fill type="solid"/>
              </v:shape>
            </v:group>
            <v:group style="position:absolute;left:9319;top:2916;width:10;height:20" coordorigin="9319,2916" coordsize="10,20">
              <v:shape style="position:absolute;left:9319;top:2916;width:10;height:20" coordorigin="9319,2916" coordsize="10,20" path="m9319,2935l9328,2935,9328,2916,9319,2916,9319,2935xe" filled="true" fillcolor="#000000" stroked="false">
                <v:path arrowok="t"/>
                <v:fill type="solid"/>
              </v:shape>
            </v:group>
            <v:group style="position:absolute;left:9319;top:2935;width:10;height:20" coordorigin="9319,2935" coordsize="10,20">
              <v:shape style="position:absolute;left:9319;top:2935;width:10;height:20" coordorigin="9319,2935" coordsize="10,20" path="m9319,2955l9328,2955,9328,2935,9319,2935,9319,2955xe" filled="true" fillcolor="#000000" stroked="false">
                <v:path arrowok="t"/>
                <v:fill type="solid"/>
              </v:shape>
            </v:group>
            <v:group style="position:absolute;left:9319;top:2955;width:10;height:20" coordorigin="9319,2955" coordsize="10,20">
              <v:shape style="position:absolute;left:9319;top:2955;width:10;height:20" coordorigin="9319,2955" coordsize="10,20" path="m9319,2974l9328,2974,9328,2955,9319,2955,9319,2974xe" filled="true" fillcolor="#000000" stroked="false">
                <v:path arrowok="t"/>
                <v:fill type="solid"/>
              </v:shape>
            </v:group>
            <v:group style="position:absolute;left:9319;top:2974;width:10;height:20" coordorigin="9319,2974" coordsize="10,20">
              <v:shape style="position:absolute;left:9319;top:2974;width:10;height:20" coordorigin="9319,2974" coordsize="10,20" path="m9319,2993l9328,2993,9328,2974,9319,2974,9319,2993xe" filled="true" fillcolor="#000000" stroked="false">
                <v:path arrowok="t"/>
                <v:fill type="solid"/>
              </v:shape>
            </v:group>
            <v:group style="position:absolute;left:9319;top:2993;width:10;height:20" coordorigin="9319,2993" coordsize="10,20">
              <v:shape style="position:absolute;left:9319;top:2993;width:10;height:20" coordorigin="9319,2993" coordsize="10,20" path="m9319,3012l9328,3012,9328,2993,9319,2993,9319,3012xe" filled="true" fillcolor="#000000" stroked="false">
                <v:path arrowok="t"/>
                <v:fill type="solid"/>
              </v:shape>
            </v:group>
            <v:group style="position:absolute;left:9319;top:3012;width:10;height:20" coordorigin="9319,3012" coordsize="10,20">
              <v:shape style="position:absolute;left:9319;top:3012;width:10;height:20" coordorigin="9319,3012" coordsize="10,20" path="m9319,3031l9328,3031,9328,3012,9319,3012,9319,3031xe" filled="true" fillcolor="#000000" stroked="false">
                <v:path arrowok="t"/>
                <v:fill type="solid"/>
              </v:shape>
            </v:group>
            <v:group style="position:absolute;left:9319;top:3031;width:10;height:20" coordorigin="9319,3031" coordsize="10,20">
              <v:shape style="position:absolute;left:9319;top:3031;width:10;height:20" coordorigin="9319,3031" coordsize="10,20" path="m9319,3051l9328,3051,9328,3031,9319,3031,9319,3051xe" filled="true" fillcolor="#000000" stroked="false">
                <v:path arrowok="t"/>
                <v:fill type="solid"/>
              </v:shape>
            </v:group>
            <v:group style="position:absolute;left:9319;top:3054;width:10;height:2" coordorigin="9319,3054" coordsize="10,2">
              <v:shape style="position:absolute;left:9319;top:3054;width:10;height:2" coordorigin="9319,3054" coordsize="10,0" path="m9319,3054l9328,3054e" filled="false" stroked="true" strokeweight=".35999pt" strokecolor="#000000">
                <v:path arrowok="t"/>
              </v:shape>
              <v:shape style="position:absolute;left:1517;top:3058;width:2372;height:10" type="#_x0000_t75" stroked="false">
                <v:imagedata r:id="rId868" o:title=""/>
              </v:shape>
              <v:shape style="position:absolute;left:3884;top:3058;width:1082;height:10" type="#_x0000_t75" stroked="false">
                <v:imagedata r:id="rId1183" o:title=""/>
              </v:shape>
              <v:shape style="position:absolute;left:4962;top:3058;width:1277;height:10" type="#_x0000_t75" stroked="false">
                <v:imagedata r:id="rId389" o:title=""/>
              </v:shape>
              <v:shape style="position:absolute;left:6234;top:3058;width:3085;height:10" type="#_x0000_t75" stroked="false">
                <v:imagedata r:id="rId1184" o:title=""/>
              </v:shape>
              <v:shape style="position:absolute;left:9314;top:3058;width:1361;height:10" type="#_x0000_t75" stroked="false">
                <v:imagedata r:id="rId1179" o:title=""/>
              </v:shape>
            </v:group>
            <v:group style="position:absolute;left:7513;top:3067;width:10;height:20" coordorigin="7513,3067" coordsize="10,20">
              <v:shape style="position:absolute;left:7513;top:3067;width:10;height:20" coordorigin="7513,3067" coordsize="10,20" path="m7513,3087l7523,3087,7523,3067,7513,3067,7513,3087xe" filled="true" fillcolor="#000000" stroked="false">
                <v:path arrowok="t"/>
                <v:fill type="solid"/>
              </v:shape>
            </v:group>
            <v:group style="position:absolute;left:7513;top:3087;width:10;height:20" coordorigin="7513,3087" coordsize="10,20">
              <v:shape style="position:absolute;left:7513;top:3087;width:10;height:20" coordorigin="7513,3087" coordsize="10,20" path="m7513,3106l7523,3106,7523,3087,7513,3087,7513,3106xe" filled="true" fillcolor="#000000" stroked="false">
                <v:path arrowok="t"/>
                <v:fill type="solid"/>
              </v:shape>
            </v:group>
            <v:group style="position:absolute;left:7513;top:3106;width:10;height:20" coordorigin="7513,3106" coordsize="10,20">
              <v:shape style="position:absolute;left:7513;top:3106;width:10;height:20" coordorigin="7513,3106" coordsize="10,20" path="m7513,3125l7523,3125,7523,3106,7513,3106,7513,3125xe" filled="true" fillcolor="#000000" stroked="false">
                <v:path arrowok="t"/>
                <v:fill type="solid"/>
              </v:shape>
            </v:group>
            <v:group style="position:absolute;left:7513;top:3125;width:10;height:20" coordorigin="7513,3125" coordsize="10,20">
              <v:shape style="position:absolute;left:7513;top:3125;width:10;height:20" coordorigin="7513,3125" coordsize="10,20" path="m7513,3144l7523,3144,7523,3125,7513,3125,7513,3144xe" filled="true" fillcolor="#000000" stroked="false">
                <v:path arrowok="t"/>
                <v:fill type="solid"/>
              </v:shape>
            </v:group>
            <v:group style="position:absolute;left:7513;top:3144;width:10;height:20" coordorigin="7513,3144" coordsize="10,20">
              <v:shape style="position:absolute;left:7513;top:3144;width:10;height:20" coordorigin="7513,3144" coordsize="10,20" path="m7513,3163l7523,3163,7523,3144,7513,3144,7513,3163xe" filled="true" fillcolor="#000000" stroked="false">
                <v:path arrowok="t"/>
                <v:fill type="solid"/>
              </v:shape>
            </v:group>
            <v:group style="position:absolute;left:7513;top:3163;width:10;height:20" coordorigin="7513,3163" coordsize="10,20">
              <v:shape style="position:absolute;left:7513;top:3163;width:10;height:20" coordorigin="7513,3163" coordsize="10,20" path="m7513,3183l7523,3183,7523,3163,7513,3163,7513,3183xe" filled="true" fillcolor="#000000" stroked="false">
                <v:path arrowok="t"/>
                <v:fill type="solid"/>
              </v:shape>
            </v:group>
            <v:group style="position:absolute;left:7513;top:3183;width:10;height:20" coordorigin="7513,3183" coordsize="10,20">
              <v:shape style="position:absolute;left:7513;top:3183;width:10;height:20" coordorigin="7513,3183" coordsize="10,20" path="m7513,3202l7523,3202,7523,3183,7513,3183,7513,3202xe" filled="true" fillcolor="#000000" stroked="false">
                <v:path arrowok="t"/>
                <v:fill type="solid"/>
              </v:shape>
            </v:group>
            <v:group style="position:absolute;left:7513;top:3202;width:10;height:20" coordorigin="7513,3202" coordsize="10,20">
              <v:shape style="position:absolute;left:7513;top:3202;width:10;height:20" coordorigin="7513,3202" coordsize="10,20" path="m7513,3221l7523,3221,7523,3202,7513,3202,7513,3221xe" filled="true" fillcolor="#000000" stroked="false">
                <v:path arrowok="t"/>
                <v:fill type="solid"/>
              </v:shape>
            </v:group>
            <v:group style="position:absolute;left:7513;top:3221;width:10;height:20" coordorigin="7513,3221" coordsize="10,20">
              <v:shape style="position:absolute;left:7513;top:3221;width:10;height:20" coordorigin="7513,3221" coordsize="10,20" path="m7513,3240l7523,3240,7523,3221,7513,3221,7513,3240xe" filled="true" fillcolor="#000000" stroked="false">
                <v:path arrowok="t"/>
                <v:fill type="solid"/>
              </v:shape>
            </v:group>
            <v:group style="position:absolute;left:7513;top:3240;width:10;height:20" coordorigin="7513,3240" coordsize="10,20">
              <v:shape style="position:absolute;left:7513;top:3240;width:10;height:20" coordorigin="7513,3240" coordsize="10,20" path="m7513,3259l7523,3259,7523,3240,7513,3240,7513,3259xe" filled="true" fillcolor="#000000" stroked="false">
                <v:path arrowok="t"/>
                <v:fill type="solid"/>
              </v:shape>
            </v:group>
            <v:group style="position:absolute;left:7513;top:3259;width:10;height:20" coordorigin="7513,3259" coordsize="10,20">
              <v:shape style="position:absolute;left:7513;top:3259;width:10;height:20" coordorigin="7513,3259" coordsize="10,20" path="m7513,3279l7523,3279,7523,3259,7513,3259,7513,3279xe" filled="true" fillcolor="#000000" stroked="false">
                <v:path arrowok="t"/>
                <v:fill type="solid"/>
              </v:shape>
            </v:group>
            <v:group style="position:absolute;left:7513;top:3279;width:10;height:20" coordorigin="7513,3279" coordsize="10,20">
              <v:shape style="position:absolute;left:7513;top:3279;width:10;height:20" coordorigin="7513,3279" coordsize="10,20" path="m7513,3298l7523,3298,7523,3279,7513,3279,7513,3298xe" filled="true" fillcolor="#000000" stroked="false">
                <v:path arrowok="t"/>
                <v:fill type="solid"/>
              </v:shape>
            </v:group>
            <v:group style="position:absolute;left:7513;top:3298;width:10;height:20" coordorigin="7513,3298" coordsize="10,20">
              <v:shape style="position:absolute;left:7513;top:3298;width:10;height:20" coordorigin="7513,3298" coordsize="10,20" path="m7513,3317l7523,3317,7523,3298,7513,3298,7513,3317xe" filled="true" fillcolor="#000000" stroked="false">
                <v:path arrowok="t"/>
                <v:fill type="solid"/>
              </v:shape>
            </v:group>
            <v:group style="position:absolute;left:7513;top:3317;width:10;height:20" coordorigin="7513,3317" coordsize="10,20">
              <v:shape style="position:absolute;left:7513;top:3317;width:10;height:20" coordorigin="7513,3317" coordsize="10,20" path="m7513,3336l7523,3336,7523,3317,7513,3317,7513,3336xe" filled="true" fillcolor="#000000" stroked="false">
                <v:path arrowok="t"/>
                <v:fill type="solid"/>
              </v:shape>
            </v:group>
            <v:group style="position:absolute;left:7513;top:3336;width:10;height:20" coordorigin="7513,3336" coordsize="10,20">
              <v:shape style="position:absolute;left:7513;top:3336;width:10;height:20" coordorigin="7513,3336" coordsize="10,20" path="m7513,3355l7523,3355,7523,3336,7513,3336,7513,3355xe" filled="true" fillcolor="#000000" stroked="false">
                <v:path arrowok="t"/>
                <v:fill type="solid"/>
              </v:shape>
            </v:group>
            <v:group style="position:absolute;left:7513;top:3355;width:10;height:20" coordorigin="7513,3355" coordsize="10,20">
              <v:shape style="position:absolute;left:7513;top:3355;width:10;height:20" coordorigin="7513,3355" coordsize="10,20" path="m7513,3375l7523,3375,7523,3355,7513,3355,7513,3375xe" filled="true" fillcolor="#000000" stroked="false">
                <v:path arrowok="t"/>
                <v:fill type="solid"/>
              </v:shape>
              <v:shape style="position:absolute;left:7513;top:3394;width:10;height:5" type="#_x0000_t75" stroked="false">
                <v:imagedata r:id="rId1156" o:title=""/>
              </v:shape>
              <v:shape style="position:absolute;left:8449;top:3394;width:10;height:5" type="#_x0000_t75" stroked="false">
                <v:imagedata r:id="rId1156" o:title=""/>
              </v:shape>
            </v:group>
            <v:group style="position:absolute;left:9319;top:3067;width:10;height:20" coordorigin="9319,3067" coordsize="10,20">
              <v:shape style="position:absolute;left:9319;top:3067;width:10;height:20" coordorigin="9319,3067" coordsize="10,20" path="m9319,3087l9328,3087,9328,3067,9319,3067,9319,3087xe" filled="true" fillcolor="#000000" stroked="false">
                <v:path arrowok="t"/>
                <v:fill type="solid"/>
              </v:shape>
            </v:group>
            <v:group style="position:absolute;left:9319;top:3087;width:10;height:20" coordorigin="9319,3087" coordsize="10,20">
              <v:shape style="position:absolute;left:9319;top:3087;width:10;height:20" coordorigin="9319,3087" coordsize="10,20" path="m9319,3106l9328,3106,9328,3087,9319,3087,9319,3106xe" filled="true" fillcolor="#000000" stroked="false">
                <v:path arrowok="t"/>
                <v:fill type="solid"/>
              </v:shape>
            </v:group>
            <v:group style="position:absolute;left:9319;top:3106;width:10;height:20" coordorigin="9319,3106" coordsize="10,20">
              <v:shape style="position:absolute;left:9319;top:3106;width:10;height:20" coordorigin="9319,3106" coordsize="10,20" path="m9319,3125l9328,3125,9328,3106,9319,3106,9319,3125xe" filled="true" fillcolor="#000000" stroked="false">
                <v:path arrowok="t"/>
                <v:fill type="solid"/>
              </v:shape>
            </v:group>
            <v:group style="position:absolute;left:9319;top:3125;width:10;height:20" coordorigin="9319,3125" coordsize="10,20">
              <v:shape style="position:absolute;left:9319;top:3125;width:10;height:20" coordorigin="9319,3125" coordsize="10,20" path="m9319,3144l9328,3144,9328,3125,9319,3125,9319,3144xe" filled="true" fillcolor="#000000" stroked="false">
                <v:path arrowok="t"/>
                <v:fill type="solid"/>
              </v:shape>
            </v:group>
            <v:group style="position:absolute;left:9319;top:3144;width:10;height:20" coordorigin="9319,3144" coordsize="10,20">
              <v:shape style="position:absolute;left:9319;top:3144;width:10;height:20" coordorigin="9319,3144" coordsize="10,20" path="m9319,3163l9328,3163,9328,3144,9319,3144,9319,3163xe" filled="true" fillcolor="#000000" stroked="false">
                <v:path arrowok="t"/>
                <v:fill type="solid"/>
              </v:shape>
            </v:group>
            <v:group style="position:absolute;left:9319;top:3163;width:10;height:20" coordorigin="9319,3163" coordsize="10,20">
              <v:shape style="position:absolute;left:9319;top:3163;width:10;height:20" coordorigin="9319,3163" coordsize="10,20" path="m9319,3183l9328,3183,9328,3163,9319,3163,9319,3183xe" filled="true" fillcolor="#000000" stroked="false">
                <v:path arrowok="t"/>
                <v:fill type="solid"/>
              </v:shape>
            </v:group>
            <v:group style="position:absolute;left:9319;top:3183;width:10;height:20" coordorigin="9319,3183" coordsize="10,20">
              <v:shape style="position:absolute;left:9319;top:3183;width:10;height:20" coordorigin="9319,3183" coordsize="10,20" path="m9319,3202l9328,3202,9328,3183,9319,3183,9319,3202xe" filled="true" fillcolor="#000000" stroked="false">
                <v:path arrowok="t"/>
                <v:fill type="solid"/>
              </v:shape>
            </v:group>
            <v:group style="position:absolute;left:9319;top:3202;width:10;height:20" coordorigin="9319,3202" coordsize="10,20">
              <v:shape style="position:absolute;left:9319;top:3202;width:10;height:20" coordorigin="9319,3202" coordsize="10,20" path="m9319,3221l9328,3221,9328,3202,9319,3202,9319,3221xe" filled="true" fillcolor="#000000" stroked="false">
                <v:path arrowok="t"/>
                <v:fill type="solid"/>
              </v:shape>
            </v:group>
            <v:group style="position:absolute;left:9319;top:3221;width:10;height:20" coordorigin="9319,3221" coordsize="10,20">
              <v:shape style="position:absolute;left:9319;top:3221;width:10;height:20" coordorigin="9319,3221" coordsize="10,20" path="m9319,3240l9328,3240,9328,3221,9319,3221,9319,3240xe" filled="true" fillcolor="#000000" stroked="false">
                <v:path arrowok="t"/>
                <v:fill type="solid"/>
              </v:shape>
            </v:group>
            <v:group style="position:absolute;left:9319;top:3240;width:10;height:20" coordorigin="9319,3240" coordsize="10,20">
              <v:shape style="position:absolute;left:9319;top:3240;width:10;height:20" coordorigin="9319,3240" coordsize="10,20" path="m9319,3259l9328,3259,9328,3240,9319,3240,9319,3259xe" filled="true" fillcolor="#000000" stroked="false">
                <v:path arrowok="t"/>
                <v:fill type="solid"/>
              </v:shape>
            </v:group>
            <v:group style="position:absolute;left:9319;top:3259;width:10;height:20" coordorigin="9319,3259" coordsize="10,20">
              <v:shape style="position:absolute;left:9319;top:3259;width:10;height:20" coordorigin="9319,3259" coordsize="10,20" path="m9319,3279l9328,3279,9328,3259,9319,3259,9319,3279xe" filled="true" fillcolor="#000000" stroked="false">
                <v:path arrowok="t"/>
                <v:fill type="solid"/>
              </v:shape>
            </v:group>
            <v:group style="position:absolute;left:9319;top:3279;width:10;height:20" coordorigin="9319,3279" coordsize="10,20">
              <v:shape style="position:absolute;left:9319;top:3279;width:10;height:20" coordorigin="9319,3279" coordsize="10,20" path="m9319,3298l9328,3298,9328,3279,9319,3279,9319,3298xe" filled="true" fillcolor="#000000" stroked="false">
                <v:path arrowok="t"/>
                <v:fill type="solid"/>
              </v:shape>
            </v:group>
            <v:group style="position:absolute;left:9319;top:3298;width:10;height:20" coordorigin="9319,3298" coordsize="10,20">
              <v:shape style="position:absolute;left:9319;top:3298;width:10;height:20" coordorigin="9319,3298" coordsize="10,20" path="m9319,3317l9328,3317,9328,3298,9319,3298,9319,3317xe" filled="true" fillcolor="#000000" stroked="false">
                <v:path arrowok="t"/>
                <v:fill type="solid"/>
              </v:shape>
            </v:group>
            <v:group style="position:absolute;left:9319;top:3317;width:10;height:20" coordorigin="9319,3317" coordsize="10,20">
              <v:shape style="position:absolute;left:9319;top:3317;width:10;height:20" coordorigin="9319,3317" coordsize="10,20" path="m9319,3336l9328,3336,9328,3317,9319,3317,9319,3336xe" filled="true" fillcolor="#000000" stroked="false">
                <v:path arrowok="t"/>
                <v:fill type="solid"/>
              </v:shape>
            </v:group>
            <v:group style="position:absolute;left:9319;top:3336;width:10;height:20" coordorigin="9319,3336" coordsize="10,20">
              <v:shape style="position:absolute;left:9319;top:3336;width:10;height:20" coordorigin="9319,3336" coordsize="10,20" path="m9319,3355l9328,3355,9328,3336,9319,3336,9319,3355xe" filled="true" fillcolor="#000000" stroked="false">
                <v:path arrowok="t"/>
                <v:fill type="solid"/>
              </v:shape>
            </v:group>
            <v:group style="position:absolute;left:9319;top:3355;width:10;height:20" coordorigin="9319,3355" coordsize="10,20">
              <v:shape style="position:absolute;left:9319;top:3355;width:10;height:20" coordorigin="9319,3355" coordsize="10,20" path="m9319,3375l9328,3375,9328,3355,9319,3355,9319,3375xe" filled="true" fillcolor="#000000" stroked="false">
                <v:path arrowok="t"/>
                <v:fill type="solid"/>
              </v:shape>
              <v:shape style="position:absolute;left:7969;top:56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本年减少额</w:t>
                      </w:r>
                    </w:p>
                  </w:txbxContent>
                </v:textbox>
                <w10:wrap type="none"/>
              </v:shape>
              <v:shape style="position:absolute;left:6429;top:72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本年增加额</w:t>
                      </w:r>
                    </w:p>
                  </w:txbxContent>
                </v:textbox>
                <w10:wrap type="none"/>
              </v:shape>
              <v:shape style="position:absolute;left:9792;top:7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group>
            <w10:wrap type="none"/>
          </v:group>
        </w:pict>
      </w:r>
      <w:r>
        <w:rPr/>
        <w:pict>
          <v:shape style="position:absolute;margin-left:194.449997pt;margin-top:40.211739pt;width:.48pt;height:.12pt;mso-position-horizontal-relative:page;mso-position-vertical-relative:paragraph;z-index:-1262728" type="#_x0000_t75" stroked="false">
            <v:imagedata r:id="rId1185" o:title=""/>
          </v:shape>
        </w:pict>
      </w:r>
      <w:r>
        <w:rPr/>
        <w:pict>
          <v:shape style="position:absolute;margin-left:248.330002pt;margin-top:40.211739pt;width:.48pt;height:.12pt;mso-position-horizontal-relative:page;mso-position-vertical-relative:paragraph;z-index:28432" type="#_x0000_t75" stroked="false">
            <v:imagedata r:id="rId1185" o:title=""/>
          </v:shape>
        </w:pict>
      </w:r>
      <w:r>
        <w:rPr/>
        <w:pict>
          <v:shape style="position:absolute;margin-left:311.929993pt;margin-top:40.211739pt;width:.47998pt;height:.12pt;mso-position-horizontal-relative:page;mso-position-vertical-relative:paragraph;z-index:28456" type="#_x0000_t75" stroked="false">
            <v:imagedata r:id="rId1185" o:title=""/>
          </v:shape>
        </w:pict>
      </w:r>
      <w:r>
        <w:rPr>
          <w:rFonts w:ascii="宋体" w:hAnsi="宋体" w:cs="宋体" w:eastAsia="宋体" w:hint="default"/>
          <w:b/>
          <w:bCs/>
          <w:sz w:val="18"/>
          <w:szCs w:val="18"/>
        </w:rPr>
        <w:t>以成本法核算的长期股权投资</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02" w:type="dxa"/>
        <w:tblLayout w:type="fixed"/>
        <w:tblCellMar>
          <w:top w:w="0" w:type="dxa"/>
          <w:left w:w="0" w:type="dxa"/>
          <w:bottom w:w="0" w:type="dxa"/>
          <w:right w:w="0" w:type="dxa"/>
        </w:tblCellMar>
        <w:tblLook w:val="01E0"/>
      </w:tblPr>
      <w:tblGrid>
        <w:gridCol w:w="2391"/>
        <w:gridCol w:w="1078"/>
        <w:gridCol w:w="1272"/>
        <w:gridCol w:w="2211"/>
        <w:gridCol w:w="2221"/>
      </w:tblGrid>
      <w:tr>
        <w:trPr>
          <w:trHeight w:val="255" w:hRule="exact"/>
        </w:trPr>
        <w:tc>
          <w:tcPr>
            <w:tcW w:w="2391"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tc>
        <w:tc>
          <w:tcPr>
            <w:tcW w:w="1078" w:type="dxa"/>
            <w:vMerge w:val="restart"/>
            <w:tcBorders>
              <w:top w:val="single" w:sz="12" w:space="0" w:color="000000"/>
              <w:left w:val="single" w:sz="4" w:space="0" w:color="000000"/>
              <w:right w:val="single" w:sz="4" w:space="0" w:color="000000"/>
            </w:tcBorders>
          </w:tcPr>
          <w:p>
            <w:pPr>
              <w:pStyle w:val="TableParagraph"/>
              <w:spacing w:line="232" w:lineRule="exact" w:before="85"/>
              <w:ind w:left="367" w:right="264" w:hanging="106"/>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持股比 例</w:t>
            </w:r>
            <w:r>
              <w:rPr>
                <w:rFonts w:ascii="Times New Roman" w:hAnsi="Times New Roman" w:cs="Times New Roman" w:eastAsia="Times New Roman" w:hint="default"/>
                <w:sz w:val="18"/>
                <w:szCs w:val="18"/>
              </w:rPr>
              <w:t>%</w:t>
            </w:r>
          </w:p>
        </w:tc>
        <w:tc>
          <w:tcPr>
            <w:tcW w:w="12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tc>
        <w:tc>
          <w:tcPr>
            <w:tcW w:w="4431"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8"/>
                <w:szCs w:val="18"/>
              </w:rPr>
            </w:pPr>
          </w:p>
        </w:tc>
      </w:tr>
      <w:tr>
        <w:trPr>
          <w:trHeight w:val="16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74" w:lineRule="exact"/>
              <w:ind w:left="571"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078" w:type="dxa"/>
            <w:vMerge/>
            <w:tcBorders>
              <w:left w:val="single" w:sz="4" w:space="0" w:color="000000"/>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Style w:val="TableParagraph"/>
              <w:spacing w:line="174" w:lineRule="exact"/>
              <w:ind w:left="35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2211" w:type="dxa"/>
            <w:tcBorders>
              <w:top w:val="nil" w:sz="6" w:space="0" w:color="auto"/>
              <w:left w:val="single" w:sz="4" w:space="0" w:color="000000"/>
              <w:bottom w:val="nil" w:sz="6" w:space="0" w:color="auto"/>
              <w:right w:val="single" w:sz="4" w:space="0" w:color="000000"/>
            </w:tcBorders>
          </w:tcPr>
          <w:p>
            <w:pPr/>
          </w:p>
        </w:tc>
        <w:tc>
          <w:tcPr>
            <w:tcW w:w="2221" w:type="dxa"/>
            <w:tcBorders>
              <w:top w:val="nil" w:sz="6" w:space="0" w:color="auto"/>
              <w:left w:val="single" w:sz="4" w:space="0" w:color="000000"/>
              <w:bottom w:val="nil" w:sz="6" w:space="0" w:color="auto"/>
              <w:right w:val="nil" w:sz="6" w:space="0" w:color="auto"/>
            </w:tcBorders>
          </w:tcPr>
          <w:p>
            <w:pPr/>
          </w:p>
        </w:tc>
      </w:tr>
      <w:tr>
        <w:trPr>
          <w:trHeight w:val="152" w:hRule="exact"/>
        </w:trPr>
        <w:tc>
          <w:tcPr>
            <w:tcW w:w="2391" w:type="dxa"/>
            <w:tcBorders>
              <w:top w:val="nil" w:sz="6" w:space="0" w:color="auto"/>
              <w:left w:val="nil" w:sz="6" w:space="0" w:color="auto"/>
              <w:bottom w:val="nil" w:sz="6" w:space="0" w:color="auto"/>
              <w:right w:val="single" w:sz="4" w:space="0" w:color="000000"/>
            </w:tcBorders>
          </w:tcPr>
          <w:p>
            <w:pPr/>
          </w:p>
        </w:tc>
        <w:tc>
          <w:tcPr>
            <w:tcW w:w="1078" w:type="dxa"/>
            <w:vMerge/>
            <w:tcBorders>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Style w:val="TableParagraph"/>
              <w:spacing w:line="175" w:lineRule="exact"/>
              <w:ind w:left="1375" w:right="0"/>
              <w:jc w:val="left"/>
              <w:rPr>
                <w:rFonts w:ascii="宋体" w:hAnsi="宋体" w:cs="宋体" w:eastAsia="宋体" w:hint="default"/>
                <w:sz w:val="18"/>
                <w:szCs w:val="18"/>
              </w:rPr>
            </w:pPr>
            <w:r>
              <w:rPr>
                <w:rFonts w:ascii="宋体" w:hAnsi="宋体" w:cs="宋体" w:eastAsia="宋体" w:hint="default"/>
                <w:sz w:val="18"/>
                <w:szCs w:val="18"/>
              </w:rPr>
              <w:t>本年处置</w:t>
            </w:r>
          </w:p>
        </w:tc>
        <w:tc>
          <w:tcPr>
            <w:tcW w:w="2221" w:type="dxa"/>
            <w:tcBorders>
              <w:top w:val="nil" w:sz="6" w:space="0" w:color="auto"/>
              <w:left w:val="single" w:sz="4" w:space="0" w:color="000000"/>
              <w:bottom w:val="nil" w:sz="6" w:space="0" w:color="auto"/>
              <w:right w:val="nil" w:sz="6" w:space="0" w:color="auto"/>
            </w:tcBorders>
          </w:tcPr>
          <w:p>
            <w:pPr>
              <w:pStyle w:val="TableParagraph"/>
              <w:spacing w:line="166" w:lineRule="exact"/>
              <w:ind w:left="158" w:right="0"/>
              <w:jc w:val="left"/>
              <w:rPr>
                <w:rFonts w:ascii="宋体" w:hAnsi="宋体" w:cs="宋体" w:eastAsia="宋体" w:hint="default"/>
                <w:sz w:val="18"/>
                <w:szCs w:val="18"/>
              </w:rPr>
            </w:pPr>
            <w:r>
              <w:rPr>
                <w:rFonts w:ascii="宋体" w:hAnsi="宋体" w:cs="宋体" w:eastAsia="宋体" w:hint="default"/>
                <w:sz w:val="18"/>
                <w:szCs w:val="18"/>
              </w:rPr>
              <w:t>本年转</w:t>
            </w:r>
          </w:p>
        </w:tc>
      </w:tr>
      <w:tr>
        <w:trPr>
          <w:trHeight w:val="110" w:hRule="exact"/>
        </w:trPr>
        <w:tc>
          <w:tcPr>
            <w:tcW w:w="239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
        </w:tc>
        <w:tc>
          <w:tcPr>
            <w:tcW w:w="2221"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郑州炜盛电子科技有限公司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100.00</w:t>
            </w:r>
          </w:p>
        </w:tc>
        <w:tc>
          <w:tcPr>
            <w:tcW w:w="127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8,238,715.82</w:t>
            </w:r>
          </w:p>
        </w:tc>
        <w:tc>
          <w:tcPr>
            <w:tcW w:w="2211" w:type="dxa"/>
            <w:tcBorders>
              <w:top w:val="nil" w:sz="6" w:space="0" w:color="auto"/>
              <w:left w:val="single" w:sz="4" w:space="0" w:color="000000"/>
              <w:bottom w:val="nil" w:sz="6" w:space="0" w:color="auto"/>
              <w:right w:val="single" w:sz="4" w:space="0" w:color="000000"/>
            </w:tcBorders>
          </w:tcPr>
          <w:p>
            <w:pP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8,238,715.82</w:t>
            </w:r>
          </w:p>
        </w:tc>
      </w:tr>
      <w:tr>
        <w:trPr>
          <w:trHeight w:val="80" w:hRule="exact"/>
        </w:trPr>
        <w:tc>
          <w:tcPr>
            <w:tcW w:w="239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
        </w:tc>
        <w:tc>
          <w:tcPr>
            <w:tcW w:w="2221"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100.00</w:t>
            </w:r>
          </w:p>
        </w:tc>
        <w:tc>
          <w:tcPr>
            <w:tcW w:w="1272"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11,686,910.38</w:t>
            </w:r>
          </w:p>
        </w:tc>
        <w:tc>
          <w:tcPr>
            <w:tcW w:w="221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125" w:right="0"/>
              <w:jc w:val="left"/>
              <w:rPr>
                <w:rFonts w:ascii="Times New Roman" w:hAnsi="Times New Roman" w:cs="Times New Roman" w:eastAsia="Times New Roman" w:hint="default"/>
                <w:sz w:val="18"/>
                <w:szCs w:val="18"/>
              </w:rPr>
            </w:pPr>
            <w:r>
              <w:rPr>
                <w:rFonts w:ascii="Times New Roman"/>
                <w:sz w:val="18"/>
              </w:rPr>
              <w:t>30,000,000.00</w:t>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41,686,910.38</w:t>
            </w:r>
          </w:p>
        </w:tc>
      </w:tr>
      <w:tr>
        <w:trPr>
          <w:trHeight w:val="82" w:hRule="exact"/>
        </w:trPr>
        <w:tc>
          <w:tcPr>
            <w:tcW w:w="239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
        </w:tc>
        <w:tc>
          <w:tcPr>
            <w:tcW w:w="2221" w:type="dxa"/>
            <w:tcBorders>
              <w:top w:val="nil" w:sz="6" w:space="0" w:color="auto"/>
              <w:left w:val="single" w:sz="4" w:space="0" w:color="000000"/>
              <w:bottom w:val="nil" w:sz="6" w:space="0" w:color="auto"/>
              <w:right w:val="nil" w:sz="6" w:space="0" w:color="auto"/>
            </w:tcBorders>
          </w:tcPr>
          <w:p>
            <w:pPr/>
          </w:p>
        </w:tc>
      </w:tr>
      <w:tr>
        <w:trPr>
          <w:trHeight w:val="258"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Times New Roman" w:hAnsi="Times New Roman" w:cs="Times New Roman" w:eastAsia="Times New Roman" w:hint="default"/>
                <w:sz w:val="18"/>
                <w:szCs w:val="18"/>
              </w:rPr>
            </w:pPr>
            <w:r>
              <w:rPr>
                <w:rFonts w:ascii="Times New Roman"/>
                <w:sz w:val="18"/>
              </w:rPr>
              <w:t>51.00</w:t>
            </w: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214" w:right="0"/>
              <w:jc w:val="left"/>
              <w:rPr>
                <w:rFonts w:ascii="Times New Roman" w:hAnsi="Times New Roman" w:cs="Times New Roman" w:eastAsia="Times New Roman" w:hint="default"/>
                <w:sz w:val="18"/>
                <w:szCs w:val="18"/>
              </w:rPr>
            </w:pPr>
            <w:r>
              <w:rPr>
                <w:rFonts w:ascii="Times New Roman"/>
                <w:sz w:val="18"/>
              </w:rPr>
              <w:t>1,020,000.00</w:t>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1,020,000.00</w:t>
            </w:r>
          </w:p>
        </w:tc>
      </w:tr>
      <w:tr>
        <w:trPr>
          <w:trHeight w:val="82" w:hRule="exact"/>
        </w:trPr>
        <w:tc>
          <w:tcPr>
            <w:tcW w:w="239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
        </w:tc>
        <w:tc>
          <w:tcPr>
            <w:tcW w:w="2221" w:type="dxa"/>
            <w:tcBorders>
              <w:top w:val="nil" w:sz="6" w:space="0" w:color="auto"/>
              <w:left w:val="single" w:sz="4" w:space="0" w:color="000000"/>
              <w:bottom w:val="nil" w:sz="6" w:space="0" w:color="auto"/>
              <w:right w:val="nil" w:sz="6" w:space="0" w:color="auto"/>
            </w:tcBorders>
          </w:tcPr>
          <w:p>
            <w:pPr/>
          </w:p>
        </w:tc>
      </w:tr>
      <w:tr>
        <w:trPr>
          <w:trHeight w:val="365"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82"/>
              <w:ind w:left="122" w:right="0"/>
              <w:jc w:val="left"/>
              <w:rPr>
                <w:rFonts w:ascii="宋体" w:hAnsi="宋体" w:cs="宋体" w:eastAsia="宋体" w:hint="default"/>
                <w:sz w:val="18"/>
                <w:szCs w:val="18"/>
              </w:rPr>
            </w:pPr>
            <w:r>
              <w:rPr>
                <w:rFonts w:ascii="宋体" w:hAnsi="宋体" w:cs="宋体" w:eastAsia="宋体" w:hint="default"/>
                <w:sz w:val="18"/>
                <w:szCs w:val="18"/>
              </w:rPr>
              <w:t>北京智威宇讯科技有限公司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104"/>
              <w:jc w:val="right"/>
              <w:rPr>
                <w:rFonts w:ascii="Times New Roman" w:hAnsi="Times New Roman" w:cs="Times New Roman" w:eastAsia="Times New Roman" w:hint="default"/>
                <w:sz w:val="18"/>
                <w:szCs w:val="18"/>
              </w:rPr>
            </w:pPr>
            <w:r>
              <w:rPr>
                <w:rFonts w:ascii="Times New Roman"/>
                <w:spacing w:val="-1"/>
                <w:sz w:val="18"/>
              </w:rPr>
              <w:t>100.00</w:t>
            </w: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left="125" w:right="0"/>
              <w:jc w:val="left"/>
              <w:rPr>
                <w:rFonts w:ascii="Times New Roman" w:hAnsi="Times New Roman" w:cs="Times New Roman" w:eastAsia="Times New Roman" w:hint="default"/>
                <w:sz w:val="18"/>
                <w:szCs w:val="18"/>
              </w:rPr>
            </w:pPr>
            <w:r>
              <w:rPr>
                <w:rFonts w:ascii="Times New Roman"/>
                <w:sz w:val="18"/>
              </w:rPr>
              <w:t>49,000,000.00</w:t>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120"/>
              <w:ind w:right="108"/>
              <w:jc w:val="right"/>
              <w:rPr>
                <w:rFonts w:ascii="Times New Roman" w:hAnsi="Times New Roman" w:cs="Times New Roman" w:eastAsia="Times New Roman" w:hint="default"/>
                <w:sz w:val="18"/>
                <w:szCs w:val="18"/>
              </w:rPr>
            </w:pPr>
            <w:r>
              <w:rPr>
                <w:rFonts w:ascii="Times New Roman"/>
                <w:spacing w:val="-1"/>
                <w:sz w:val="18"/>
              </w:rPr>
              <w:t>49,000,000.00</w:t>
            </w:r>
          </w:p>
        </w:tc>
      </w:tr>
      <w:tr>
        <w:trPr>
          <w:trHeight w:val="106" w:hRule="exact"/>
        </w:trPr>
        <w:tc>
          <w:tcPr>
            <w:tcW w:w="239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
        </w:tc>
        <w:tc>
          <w:tcPr>
            <w:tcW w:w="2221" w:type="dxa"/>
            <w:tcBorders>
              <w:top w:val="nil" w:sz="6" w:space="0" w:color="auto"/>
              <w:left w:val="single" w:sz="4" w:space="0" w:color="000000"/>
              <w:bottom w:val="nil" w:sz="6" w:space="0" w:color="auto"/>
              <w:right w:val="nil" w:sz="6" w:space="0" w:color="auto"/>
            </w:tcBorders>
          </w:tcPr>
          <w:p>
            <w:pPr/>
          </w:p>
        </w:tc>
      </w:tr>
      <w:tr>
        <w:trPr>
          <w:trHeight w:val="388"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122" w:right="0"/>
              <w:jc w:val="left"/>
              <w:rPr>
                <w:rFonts w:ascii="宋体" w:hAnsi="宋体" w:cs="宋体" w:eastAsia="宋体" w:hint="default"/>
                <w:sz w:val="18"/>
                <w:szCs w:val="18"/>
              </w:rPr>
            </w:pPr>
            <w:r>
              <w:rPr>
                <w:rFonts w:ascii="宋体" w:hAnsi="宋体" w:cs="宋体" w:eastAsia="宋体" w:hint="default"/>
                <w:sz w:val="18"/>
                <w:szCs w:val="18"/>
              </w:rPr>
              <w:t>郑州春泉暖通节能设备公司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z w:val="18"/>
              </w:rPr>
              <w:t>57.14</w:t>
            </w:r>
          </w:p>
        </w:tc>
        <w:tc>
          <w:tcPr>
            <w:tcW w:w="1272" w:type="dxa"/>
            <w:tcBorders>
              <w:top w:val="nil" w:sz="6" w:space="0" w:color="auto"/>
              <w:left w:val="single" w:sz="4" w:space="0" w:color="000000"/>
              <w:bottom w:val="nil" w:sz="6" w:space="0" w:color="auto"/>
              <w:right w:val="single" w:sz="4" w:space="0" w:color="000000"/>
            </w:tcBorders>
          </w:tcPr>
          <w:p>
            <w:pPr/>
          </w:p>
        </w:tc>
        <w:tc>
          <w:tcPr>
            <w:tcW w:w="221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125" w:right="0"/>
              <w:jc w:val="left"/>
              <w:rPr>
                <w:rFonts w:ascii="Times New Roman" w:hAnsi="Times New Roman" w:cs="Times New Roman" w:eastAsia="Times New Roman" w:hint="default"/>
                <w:sz w:val="18"/>
                <w:szCs w:val="18"/>
              </w:rPr>
            </w:pPr>
            <w:r>
              <w:rPr>
                <w:rFonts w:ascii="Times New Roman"/>
                <w:sz w:val="18"/>
              </w:rPr>
              <w:t>12,000,000.00</w:t>
            </w:r>
          </w:p>
        </w:tc>
        <w:tc>
          <w:tcPr>
            <w:tcW w:w="2221"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8"/>
              <w:jc w:val="right"/>
              <w:rPr>
                <w:rFonts w:ascii="Times New Roman" w:hAnsi="Times New Roman" w:cs="Times New Roman" w:eastAsia="Times New Roman" w:hint="default"/>
                <w:sz w:val="18"/>
                <w:szCs w:val="18"/>
              </w:rPr>
            </w:pPr>
            <w:r>
              <w:rPr>
                <w:rFonts w:ascii="Times New Roman"/>
                <w:spacing w:val="-1"/>
                <w:sz w:val="18"/>
              </w:rPr>
              <w:t>12,000,000.00</w:t>
            </w:r>
          </w:p>
        </w:tc>
      </w:tr>
      <w:tr>
        <w:trPr>
          <w:trHeight w:val="378" w:hRule="exact"/>
        </w:trPr>
        <w:tc>
          <w:tcPr>
            <w:tcW w:w="2391"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7"/>
                <w:szCs w:val="27"/>
              </w:rPr>
            </w:pPr>
          </w:p>
        </w:tc>
        <w:tc>
          <w:tcPr>
            <w:tcW w:w="12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right="103"/>
              <w:jc w:val="right"/>
              <w:rPr>
                <w:rFonts w:ascii="Times New Roman" w:hAnsi="Times New Roman" w:cs="Times New Roman" w:eastAsia="Times New Roman" w:hint="default"/>
                <w:sz w:val="18"/>
                <w:szCs w:val="18"/>
              </w:rPr>
            </w:pPr>
            <w:r>
              <w:rPr>
                <w:rFonts w:ascii="Times New Roman"/>
                <w:spacing w:val="-1"/>
                <w:sz w:val="18"/>
              </w:rPr>
              <w:t>19,925,626.20</w:t>
            </w:r>
          </w:p>
        </w:tc>
        <w:tc>
          <w:tcPr>
            <w:tcW w:w="22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left="125" w:right="0"/>
              <w:jc w:val="left"/>
              <w:rPr>
                <w:rFonts w:ascii="Times New Roman" w:hAnsi="Times New Roman" w:cs="Times New Roman" w:eastAsia="Times New Roman" w:hint="default"/>
                <w:sz w:val="18"/>
                <w:szCs w:val="18"/>
              </w:rPr>
            </w:pPr>
            <w:r>
              <w:rPr>
                <w:rFonts w:ascii="Times New Roman"/>
                <w:sz w:val="18"/>
              </w:rPr>
              <w:t>92,020,000.00</w:t>
            </w:r>
          </w:p>
        </w:tc>
        <w:tc>
          <w:tcPr>
            <w:tcW w:w="2221"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8"/>
              <w:jc w:val="right"/>
              <w:rPr>
                <w:rFonts w:ascii="Times New Roman" w:hAnsi="Times New Roman" w:cs="Times New Roman" w:eastAsia="Times New Roman" w:hint="default"/>
                <w:sz w:val="18"/>
                <w:szCs w:val="18"/>
              </w:rPr>
            </w:pPr>
            <w:r>
              <w:rPr>
                <w:rFonts w:ascii="Times New Roman"/>
                <w:spacing w:val="-2"/>
                <w:sz w:val="18"/>
              </w:rPr>
              <w:t>111,945,626.20</w:t>
            </w:r>
          </w:p>
        </w:tc>
      </w:tr>
    </w:tbl>
    <w:p>
      <w:pPr>
        <w:spacing w:line="278" w:lineRule="auto" w:before="8"/>
        <w:ind w:left="2062" w:right="2264" w:firstLine="0"/>
        <w:jc w:val="left"/>
        <w:rPr>
          <w:rFonts w:ascii="宋体" w:hAnsi="宋体" w:cs="宋体" w:eastAsia="宋体" w:hint="default"/>
          <w:sz w:val="18"/>
          <w:szCs w:val="18"/>
        </w:rPr>
      </w:pPr>
      <w:r>
        <w:rPr/>
        <w:pict>
          <v:shape style="position:absolute;margin-left:194.449997pt;margin-top:-1.688269pt;width:.48002pt;height:.24pt;mso-position-horizontal-relative:page;mso-position-vertical-relative:paragraph;z-index:-1262656" type="#_x0000_t75" stroked="false">
            <v:imagedata r:id="rId1186" o:title=""/>
          </v:shape>
        </w:pict>
      </w:r>
      <w:r>
        <w:rPr/>
        <w:pict>
          <v:shape style="position:absolute;margin-left:248.330002pt;margin-top:-1.688269pt;width:.48002pt;height:.24pt;mso-position-horizontal-relative:page;mso-position-vertical-relative:paragraph;z-index:-1262632" type="#_x0000_t75" stroked="false">
            <v:imagedata r:id="rId1186" o:title=""/>
          </v:shape>
        </w:pict>
      </w:r>
      <w:r>
        <w:rPr>
          <w:rFonts w:ascii="宋体" w:hAnsi="宋体" w:cs="宋体" w:eastAsia="宋体" w:hint="default"/>
          <w:sz w:val="18"/>
          <w:szCs w:val="18"/>
        </w:rPr>
        <w:t>注： 报告期末本公司持有的长期股权投资经测试未发生减值迹象，未对长期股权投资计提减值准备。 </w: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．营业收入及成本</w:t>
      </w:r>
      <w:r>
        <w:rPr>
          <w:rFonts w:ascii="宋体" w:hAnsi="宋体" w:cs="宋体" w:eastAsia="宋体" w:hint="default"/>
          <w:sz w:val="18"/>
          <w:szCs w:val="18"/>
        </w:rPr>
      </w:r>
    </w:p>
    <w:p>
      <w:pPr>
        <w:spacing w:before="107"/>
        <w:ind w:left="2062" w:right="1306" w:firstLine="0"/>
        <w:jc w:val="left"/>
        <w:rPr>
          <w:rFonts w:ascii="宋体" w:hAnsi="宋体" w:cs="宋体" w:eastAsia="宋体" w:hint="default"/>
          <w:sz w:val="18"/>
          <w:szCs w:val="18"/>
        </w:rPr>
      </w:pPr>
      <w:r>
        <w:rPr/>
        <w:pict>
          <v:shape style="position:absolute;margin-left:166.820007pt;margin-top:27.981705pt;width:.48pt;height:.12pt;mso-position-horizontal-relative:page;mso-position-vertical-relative:paragraph;z-index:-1262608" type="#_x0000_t75" stroked="false">
            <v:imagedata r:id="rId1186" o:title=""/>
          </v:shape>
        </w:pict>
      </w:r>
      <w:r>
        <w:rPr/>
        <w:pict>
          <v:shape style="position:absolute;margin-left:348.309998pt;margin-top:27.981705pt;width:.47998pt;height:.12pt;mso-position-horizontal-relative:page;mso-position-vertical-relative:paragraph;z-index:-1262584" type="#_x0000_t75" stroked="false">
            <v:imagedata r:id="rId1186" o:title=""/>
          </v:shape>
        </w:pict>
      </w:r>
      <w:r>
        <w:rPr/>
        <w:pict>
          <v:group style="position:absolute;margin-left:166.339996pt;margin-top:38.661686pt;width:363.6pt;height:5.3pt;mso-position-horizontal-relative:page;mso-position-vertical-relative:paragraph;z-index:-1262560" coordorigin="3327,773" coordsize="7272,106">
            <v:shape style="position:absolute;left:3327;top:773;width:1829;height:106" type="#_x0000_t75" stroked="false">
              <v:imagedata r:id="rId1187" o:title=""/>
            </v:shape>
            <v:shape style="position:absolute;left:5151;top:869;width:1815;height:10" type="#_x0000_t75" stroked="false">
              <v:imagedata r:id="rId1188" o:title=""/>
            </v:shape>
            <v:shape style="position:absolute;left:6961;top:869;width:3637;height:10" type="#_x0000_t75" stroked="false">
              <v:imagedata r:id="rId1189" o:title=""/>
            </v:shape>
            <w10:wrap type="none"/>
          </v:group>
        </w:pict>
      </w:r>
      <w:r>
        <w:rPr/>
        <w:pict>
          <v:group style="position:absolute;margin-left:79.704002pt;margin-top:55.461685pt;width:450.2pt;height:5.55pt;mso-position-horizontal-relative:page;mso-position-vertical-relative:paragraph;z-index:-1262536" coordorigin="1594,1109" coordsize="9004,111">
            <v:shape style="position:absolute;left:1594;top:1109;width:1762;height:110" type="#_x0000_t75" stroked="false">
              <v:imagedata r:id="rId1190" o:title=""/>
            </v:shape>
            <v:shape style="position:absolute;left:3332;top:1205;width:1834;height:14" type="#_x0000_t75" stroked="false">
              <v:imagedata r:id="rId1191" o:title=""/>
            </v:shape>
            <v:shape style="position:absolute;left:5151;top:1205;width:1824;height:14" type="#_x0000_t75" stroked="false">
              <v:imagedata r:id="rId1192" o:title=""/>
            </v:shape>
            <v:shape style="position:absolute;left:6961;top:1205;width:1834;height:14" type="#_x0000_t75" stroked="false">
              <v:imagedata r:id="rId1193" o:title=""/>
            </v:shape>
            <v:shape style="position:absolute;left:8781;top:1210;width:1817;height:10" type="#_x0000_t75" stroked="false">
              <v:imagedata r:id="rId1194" o:title=""/>
            </v:shape>
            <w10:wrap type="none"/>
          </v:group>
        </w:pict>
      </w:r>
      <w:r>
        <w:rPr>
          <w:rFonts w:ascii="宋体" w:hAnsi="宋体" w:cs="宋体" w:eastAsia="宋体" w:hint="default"/>
          <w:b/>
          <w:bCs/>
          <w:sz w:val="18"/>
          <w:szCs w:val="18"/>
        </w:rPr>
        <w:t>分类信息</w:t>
      </w:r>
      <w:r>
        <w:rPr>
          <w:rFonts w:ascii="宋体" w:hAnsi="宋体" w:cs="宋体" w:eastAsia="宋体" w:hint="default"/>
          <w:sz w:val="18"/>
          <w:szCs w:val="18"/>
        </w:rPr>
      </w:r>
    </w:p>
    <w:p>
      <w:pPr>
        <w:spacing w:line="240" w:lineRule="auto" w:before="5"/>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1762"/>
        <w:gridCol w:w="1820"/>
        <w:gridCol w:w="1810"/>
        <w:gridCol w:w="1819"/>
        <w:gridCol w:w="1808"/>
      </w:tblGrid>
      <w:tr>
        <w:trPr>
          <w:trHeight w:val="228" w:hRule="exact"/>
        </w:trPr>
        <w:tc>
          <w:tcPr>
            <w:tcW w:w="1762"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630"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6"/>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627" w:type="dxa"/>
            <w:gridSpan w:val="2"/>
            <w:vMerge w:val="restart"/>
            <w:tcBorders>
              <w:top w:val="single" w:sz="12" w:space="0" w:color="000000"/>
              <w:left w:val="single" w:sz="4" w:space="0" w:color="000000"/>
              <w:right w:val="nil" w:sz="6" w:space="0" w:color="auto"/>
            </w:tcBorders>
          </w:tcPr>
          <w:p>
            <w:pPr>
              <w:pStyle w:val="TableParagraph"/>
              <w:spacing w:line="240" w:lineRule="auto" w:before="8"/>
              <w:ind w:right="8"/>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106" w:hRule="exact"/>
        </w:trPr>
        <w:tc>
          <w:tcPr>
            <w:tcW w:w="1762" w:type="dxa"/>
            <w:vMerge w:val="restart"/>
            <w:tcBorders>
              <w:top w:val="nil" w:sz="6" w:space="0" w:color="auto"/>
              <w:left w:val="nil" w:sz="6" w:space="0" w:color="auto"/>
              <w:right w:val="single" w:sz="4" w:space="0" w:color="000000"/>
            </w:tcBorders>
          </w:tcPr>
          <w:p>
            <w:pPr>
              <w:pStyle w:val="TableParagraph"/>
              <w:spacing w:line="198"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20" w:type="dxa"/>
            <w:vMerge w:val="restart"/>
            <w:tcBorders>
              <w:top w:val="nil" w:sz="6" w:space="0" w:color="auto"/>
              <w:left w:val="single" w:sz="4" w:space="0" w:color="000000"/>
              <w:right w:val="single" w:sz="4" w:space="0" w:color="000000"/>
            </w:tcBorders>
          </w:tcPr>
          <w:p>
            <w:pPr/>
          </w:p>
        </w:tc>
        <w:tc>
          <w:tcPr>
            <w:tcW w:w="1810" w:type="dxa"/>
            <w:tcBorders>
              <w:top w:val="nil" w:sz="6" w:space="0" w:color="auto"/>
              <w:left w:val="nil" w:sz="6" w:space="0" w:color="auto"/>
              <w:bottom w:val="nil" w:sz="6" w:space="0" w:color="auto"/>
              <w:right w:val="single" w:sz="4" w:space="0" w:color="000000"/>
            </w:tcBorders>
          </w:tcPr>
          <w:p>
            <w:pPr/>
          </w:p>
        </w:tc>
        <w:tc>
          <w:tcPr>
            <w:tcW w:w="3627" w:type="dxa"/>
            <w:gridSpan w:val="2"/>
            <w:vMerge/>
            <w:tcBorders>
              <w:left w:val="single" w:sz="4" w:space="0" w:color="000000"/>
              <w:bottom w:val="nil" w:sz="6" w:space="0" w:color="auto"/>
              <w:right w:val="nil" w:sz="6" w:space="0" w:color="auto"/>
            </w:tcBorders>
          </w:tcPr>
          <w:p>
            <w:pPr/>
          </w:p>
        </w:tc>
      </w:tr>
      <w:tr>
        <w:trPr>
          <w:trHeight w:val="83" w:hRule="exact"/>
        </w:trPr>
        <w:tc>
          <w:tcPr>
            <w:tcW w:w="1762" w:type="dxa"/>
            <w:vMerge/>
            <w:tcBorders>
              <w:left w:val="nil" w:sz="6" w:space="0" w:color="auto"/>
              <w:bottom w:val="nil" w:sz="6" w:space="0" w:color="auto"/>
              <w:right w:val="single" w:sz="4" w:space="0" w:color="000000"/>
            </w:tcBorders>
          </w:tcPr>
          <w:p>
            <w:pPr/>
          </w:p>
        </w:tc>
        <w:tc>
          <w:tcPr>
            <w:tcW w:w="1820" w:type="dxa"/>
            <w:vMerge/>
            <w:tcBorders>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819" w:type="dxa"/>
            <w:tcBorders>
              <w:top w:val="nil" w:sz="6" w:space="0" w:color="auto"/>
              <w:left w:val="single" w:sz="4" w:space="0" w:color="000000"/>
              <w:bottom w:val="nil" w:sz="6" w:space="0" w:color="auto"/>
              <w:right w:val="single" w:sz="4" w:space="0" w:color="000000"/>
            </w:tcBorders>
          </w:tcPr>
          <w:p>
            <w:pPr/>
          </w:p>
        </w:tc>
        <w:tc>
          <w:tcPr>
            <w:tcW w:w="1808" w:type="dxa"/>
            <w:tcBorders>
              <w:top w:val="nil" w:sz="6" w:space="0" w:color="auto"/>
              <w:left w:val="single" w:sz="4" w:space="0" w:color="000000"/>
              <w:bottom w:val="nil" w:sz="6" w:space="0" w:color="auto"/>
              <w:right w:val="nil" w:sz="6" w:space="0" w:color="auto"/>
            </w:tcBorders>
          </w:tcPr>
          <w:p>
            <w:pPr/>
          </w:p>
        </w:tc>
      </w:tr>
      <w:tr>
        <w:trPr>
          <w:trHeight w:val="170" w:hRule="exact"/>
        </w:trPr>
        <w:tc>
          <w:tcPr>
            <w:tcW w:w="1762" w:type="dxa"/>
            <w:tcBorders>
              <w:top w:val="nil" w:sz="6" w:space="0" w:color="auto"/>
              <w:left w:val="nil" w:sz="6" w:space="0" w:color="auto"/>
              <w:bottom w:val="nil" w:sz="6" w:space="0" w:color="auto"/>
              <w:right w:val="single" w:sz="4" w:space="0" w:color="000000"/>
            </w:tcBorders>
          </w:tcPr>
          <w:p>
            <w:pP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819"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170" w:lineRule="exact"/>
              <w:ind w:right="4"/>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87" w:hRule="exact"/>
        </w:trPr>
        <w:tc>
          <w:tcPr>
            <w:tcW w:w="176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819" w:type="dxa"/>
            <w:tcBorders>
              <w:top w:val="nil" w:sz="6" w:space="0" w:color="auto"/>
              <w:left w:val="single" w:sz="4" w:space="0" w:color="000000"/>
              <w:bottom w:val="nil" w:sz="6" w:space="0" w:color="auto"/>
              <w:right w:val="single" w:sz="4" w:space="0" w:color="000000"/>
            </w:tcBorders>
          </w:tcPr>
          <w:p>
            <w:pPr/>
          </w:p>
        </w:tc>
        <w:tc>
          <w:tcPr>
            <w:tcW w:w="1808" w:type="dxa"/>
            <w:tcBorders>
              <w:top w:val="nil" w:sz="6" w:space="0" w:color="auto"/>
              <w:left w:val="single" w:sz="4" w:space="0" w:color="000000"/>
              <w:bottom w:val="nil" w:sz="6" w:space="0" w:color="auto"/>
              <w:right w:val="nil" w:sz="6" w:space="0" w:color="auto"/>
            </w:tcBorders>
          </w:tcPr>
          <w:p>
            <w:pPr/>
          </w:p>
        </w:tc>
      </w:tr>
      <w:tr>
        <w:trPr>
          <w:trHeight w:val="328" w:hRule="exact"/>
        </w:trPr>
        <w:tc>
          <w:tcPr>
            <w:tcW w:w="1762"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3"/>
              <w:jc w:val="right"/>
              <w:rPr>
                <w:rFonts w:ascii="Times New Roman" w:hAnsi="Times New Roman" w:cs="Times New Roman" w:eastAsia="Times New Roman" w:hint="default"/>
                <w:sz w:val="18"/>
                <w:szCs w:val="18"/>
              </w:rPr>
            </w:pPr>
            <w:r>
              <w:rPr>
                <w:rFonts w:ascii="Times New Roman"/>
                <w:spacing w:val="-1"/>
                <w:sz w:val="18"/>
              </w:rPr>
              <w:t>136,634,817.79</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70,888,790.22</w:t>
            </w:r>
          </w:p>
        </w:tc>
        <w:tc>
          <w:tcPr>
            <w:tcW w:w="181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2"/>
                <w:sz w:val="18"/>
              </w:rPr>
              <w:t>111,700,109.94</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52,521,494.53</w:t>
            </w:r>
          </w:p>
        </w:tc>
      </w:tr>
      <w:tr>
        <w:trPr>
          <w:trHeight w:val="351" w:hRule="exact"/>
        </w:trPr>
        <w:tc>
          <w:tcPr>
            <w:tcW w:w="1762"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8"/>
                <w:szCs w:val="18"/>
              </w:rPr>
            </w:pPr>
            <w:r>
              <w:rPr>
                <w:rFonts w:ascii="Times New Roman"/>
                <w:spacing w:val="-1"/>
                <w:sz w:val="18"/>
              </w:rPr>
              <w:t>4,249,273.41</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8"/>
                <w:szCs w:val="18"/>
              </w:rPr>
            </w:pPr>
            <w:r>
              <w:rPr>
                <w:rFonts w:ascii="Times New Roman"/>
                <w:spacing w:val="-1"/>
                <w:sz w:val="18"/>
              </w:rPr>
              <w:t>1,681,326.08</w:t>
            </w:r>
          </w:p>
        </w:tc>
        <w:tc>
          <w:tcPr>
            <w:tcW w:w="1819"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1,327,555.87</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5"/>
              <w:jc w:val="right"/>
              <w:rPr>
                <w:rFonts w:ascii="Times New Roman" w:hAnsi="Times New Roman" w:cs="Times New Roman" w:eastAsia="Times New Roman" w:hint="default"/>
                <w:sz w:val="18"/>
                <w:szCs w:val="18"/>
              </w:rPr>
            </w:pPr>
            <w:r>
              <w:rPr>
                <w:rFonts w:ascii="Times New Roman"/>
                <w:spacing w:val="-1"/>
                <w:sz w:val="18"/>
              </w:rPr>
              <w:t>729,533.37</w:t>
            </w:r>
          </w:p>
        </w:tc>
      </w:tr>
      <w:tr>
        <w:trPr>
          <w:trHeight w:val="348" w:hRule="exact"/>
        </w:trPr>
        <w:tc>
          <w:tcPr>
            <w:tcW w:w="1762"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140,884,091.20</w:t>
            </w:r>
          </w:p>
        </w:tc>
        <w:tc>
          <w:tcPr>
            <w:tcW w:w="18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72,570,116.30</w:t>
            </w:r>
          </w:p>
        </w:tc>
        <w:tc>
          <w:tcPr>
            <w:tcW w:w="18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113,027,665.81</w:t>
            </w:r>
          </w:p>
        </w:tc>
        <w:tc>
          <w:tcPr>
            <w:tcW w:w="1808"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7"/>
              <w:jc w:val="right"/>
              <w:rPr>
                <w:rFonts w:ascii="Times New Roman" w:hAnsi="Times New Roman" w:cs="Times New Roman" w:eastAsia="Times New Roman" w:hint="default"/>
                <w:sz w:val="18"/>
                <w:szCs w:val="18"/>
              </w:rPr>
            </w:pPr>
            <w:r>
              <w:rPr>
                <w:rFonts w:ascii="Times New Roman"/>
                <w:spacing w:val="-1"/>
                <w:sz w:val="18"/>
              </w:rPr>
              <w:t>53,251,027.90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35.528271pt;width:450.2pt;height:.5pt;mso-position-horizontal-relative:page;mso-position-vertical-relative:paragraph;z-index:-1262512" coordorigin="1594,-711" coordsize="9004,10">
            <v:shape style="position:absolute;left:1594;top:-711;width:1742;height:10" type="#_x0000_t75" stroked="false">
              <v:imagedata r:id="rId1195" o:title=""/>
            </v:shape>
            <v:shape style="position:absolute;left:3332;top:-711;width:1825;height:10" type="#_x0000_t75" stroked="false">
              <v:imagedata r:id="rId1196" o:title=""/>
            </v:shape>
            <v:shape style="position:absolute;left:5151;top:-711;width:1815;height:10" type="#_x0000_t75" stroked="false">
              <v:imagedata r:id="rId1188" o:title=""/>
            </v:shape>
            <v:shape style="position:absolute;left:6961;top:-711;width:3637;height:10" type="#_x0000_t75" stroked="false">
              <v:imagedata r:id="rId1189" o:title=""/>
            </v:shape>
            <w10:wrap type="none"/>
          </v:group>
        </w:pict>
      </w:r>
      <w:r>
        <w:rPr/>
        <w:pict>
          <v:group style="position:absolute;margin-left:79.704002pt;margin-top:-23.52828pt;width:450.2pt;height:5.4pt;mso-position-horizontal-relative:page;mso-position-vertical-relative:paragraph;z-index:-1262488" coordorigin="1594,-471" coordsize="9004,108">
            <v:shape style="position:absolute;left:1594;top:-471;width:1762;height:108" type="#_x0000_t75" stroked="false">
              <v:imagedata r:id="rId1197" o:title=""/>
            </v:shape>
            <v:shape style="position:absolute;left:3332;top:-375;width:1834;height:12" type="#_x0000_t75" stroked="false">
              <v:imagedata r:id="rId1198" o:title=""/>
            </v:shape>
            <v:shape style="position:absolute;left:5151;top:-375;width:1824;height:12" type="#_x0000_t75" stroked="false">
              <v:imagedata r:id="rId1196" o:title=""/>
            </v:shape>
            <v:shape style="position:absolute;left:6961;top:-375;width:1834;height:12" type="#_x0000_t75" stroked="false">
              <v:imagedata r:id="rId1199" o:title=""/>
            </v:shape>
            <v:shape style="position:absolute;left:8781;top:-372;width:1817;height:10" type="#_x0000_t75" stroked="false">
              <v:imagedata r:id="rId1200" o:title=""/>
            </v:shape>
            <w10:wrap type="none"/>
          </v:group>
        </w:pict>
      </w:r>
      <w:r>
        <w:rPr/>
        <w:pict>
          <v:shape style="position:absolute;margin-left:171.740005pt;margin-top:22.911709pt;width:.48pt;height:.12pt;mso-position-horizontal-relative:page;mso-position-vertical-relative:paragraph;z-index:-1262464" type="#_x0000_t75" stroked="false">
            <v:imagedata r:id="rId1186" o:title=""/>
          </v:shape>
        </w:pict>
      </w:r>
      <w:r>
        <w:rPr/>
        <w:pict>
          <v:shape style="position:absolute;margin-left:350.709991pt;margin-top:22.911709pt;width:.47998pt;height:.12pt;mso-position-horizontal-relative:page;mso-position-vertical-relative:paragraph;z-index:-1262440" type="#_x0000_t75" stroked="false">
            <v:imagedata r:id="rId1186" o:title=""/>
          </v:shape>
        </w:pict>
      </w:r>
      <w:r>
        <w:rPr/>
        <w:pict>
          <v:group style="position:absolute;margin-left:171.259995pt;margin-top:33.591721pt;width:358.65pt;height:5.4pt;mso-position-horizontal-relative:page;mso-position-vertical-relative:paragraph;z-index:-1262416" coordorigin="3425,672" coordsize="7173,108">
            <v:shape style="position:absolute;left:3425;top:672;width:1798;height:108" type="#_x0000_t75" stroked="false">
              <v:imagedata r:id="rId1201" o:title=""/>
            </v:shape>
            <v:shape style="position:absolute;left:5219;top:768;width:1805;height:12" type="#_x0000_t75" stroked="false">
              <v:imagedata r:id="rId1202" o:title=""/>
            </v:shape>
            <v:shape style="position:absolute;left:7009;top:770;width:1793;height:10" type="#_x0000_t75" stroked="false">
              <v:imagedata r:id="rId877" o:title=""/>
            </v:shape>
            <v:shape style="position:absolute;left:8797;top:770;width:1801;height:10" type="#_x0000_t75" stroked="false">
              <v:imagedata r:id="rId1203" o:title=""/>
            </v:shape>
            <w10:wrap type="none"/>
          </v:group>
        </w:pict>
      </w:r>
      <w:r>
        <w:rPr/>
        <w:pict>
          <v:group style="position:absolute;margin-left:79.704002pt;margin-top:50.531719pt;width:450.2pt;height:5.4pt;mso-position-horizontal-relative:page;mso-position-vertical-relative:paragraph;z-index:-1262392" coordorigin="1594,1011" coordsize="9004,108">
            <v:shape style="position:absolute;left:1594;top:1011;width:1860;height:108" type="#_x0000_t75" stroked="false">
              <v:imagedata r:id="rId1204" o:title=""/>
            </v:shape>
            <v:shape style="position:absolute;left:3430;top:1107;width:1803;height:12" type="#_x0000_t75" stroked="false">
              <v:imagedata r:id="rId1205" o:title=""/>
            </v:shape>
            <v:shape style="position:absolute;left:5219;top:1107;width:1805;height:12" type="#_x0000_t75" stroked="false">
              <v:imagedata r:id="rId1206" o:title=""/>
            </v:shape>
            <v:shape style="position:absolute;left:7009;top:1107;width:1802;height:12" type="#_x0000_t75" stroked="false">
              <v:imagedata r:id="rId1207" o:title=""/>
            </v:shape>
            <v:shape style="position:absolute;left:8797;top:1109;width:1801;height:10" type="#_x0000_t75" stroked="false">
              <v:imagedata r:id="rId1203" o:title=""/>
            </v:shape>
            <w10:wrap type="none"/>
          </v:group>
        </w:pict>
      </w:r>
      <w:r>
        <w:rPr/>
        <w:pict>
          <v:group style="position:absolute;margin-left:79.704002pt;margin-top:67.451691pt;width:450.2pt;height:5.55pt;mso-position-horizontal-relative:page;mso-position-vertical-relative:paragraph;z-index:-1262368" coordorigin="1594,1349" coordsize="9004,111">
            <v:shape style="position:absolute;left:1594;top:1349;width:1860;height:110" type="#_x0000_t75" stroked="false">
              <v:imagedata r:id="rId1208" o:title=""/>
            </v:shape>
            <v:shape style="position:absolute;left:3430;top:1445;width:1803;height:14" type="#_x0000_t75" stroked="false">
              <v:imagedata r:id="rId903" o:title=""/>
            </v:shape>
            <v:shape style="position:absolute;left:5219;top:1445;width:1805;height:14" type="#_x0000_t75" stroked="false">
              <v:imagedata r:id="rId1209" o:title=""/>
            </v:shape>
            <v:shape style="position:absolute;left:7009;top:1445;width:1802;height:14" type="#_x0000_t75" stroked="false">
              <v:imagedata r:id="rId1210" o:title=""/>
            </v:shape>
            <v:shape style="position:absolute;left:8797;top:1450;width:1801;height:10" type="#_x0000_t75" stroked="false">
              <v:imagedata r:id="rId1211" o:title=""/>
            </v:shape>
            <w10:wrap type="none"/>
          </v:group>
        </w:pict>
      </w:r>
      <w:r>
        <w:rPr>
          <w:rFonts w:ascii="宋体" w:hAnsi="宋体" w:cs="宋体" w:eastAsia="宋体" w:hint="default"/>
          <w:b/>
          <w:bCs/>
          <w:sz w:val="18"/>
          <w:szCs w:val="18"/>
        </w:rPr>
        <w:t>主营业务收入成本（按类别）</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1860"/>
        <w:gridCol w:w="1789"/>
        <w:gridCol w:w="1791"/>
        <w:gridCol w:w="1788"/>
        <w:gridCol w:w="1791"/>
      </w:tblGrid>
      <w:tr>
        <w:trPr>
          <w:trHeight w:val="228" w:hRule="exact"/>
        </w:trPr>
        <w:tc>
          <w:tcPr>
            <w:tcW w:w="1860"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579"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579" w:type="dxa"/>
            <w:gridSpan w:val="2"/>
            <w:vMerge w:val="restart"/>
            <w:tcBorders>
              <w:top w:val="single" w:sz="12" w:space="0" w:color="000000"/>
              <w:left w:val="single" w:sz="4" w:space="0" w:color="000000"/>
              <w:right w:val="nil" w:sz="6" w:space="0" w:color="auto"/>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108" w:hRule="exact"/>
        </w:trPr>
        <w:tc>
          <w:tcPr>
            <w:tcW w:w="1860" w:type="dxa"/>
            <w:vMerge w:val="restart"/>
            <w:tcBorders>
              <w:top w:val="nil" w:sz="6" w:space="0" w:color="auto"/>
              <w:left w:val="nil" w:sz="6" w:space="0" w:color="auto"/>
              <w:right w:val="single" w:sz="4" w:space="0" w:color="000000"/>
            </w:tcBorders>
          </w:tcPr>
          <w:p>
            <w:pPr>
              <w:pStyle w:val="TableParagraph"/>
              <w:spacing w:line="198" w:lineRule="exact"/>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89" w:type="dxa"/>
            <w:vMerge w:val="restart"/>
            <w:tcBorders>
              <w:top w:val="nil" w:sz="6" w:space="0" w:color="auto"/>
              <w:left w:val="single" w:sz="4" w:space="0" w:color="000000"/>
              <w:right w:val="single" w:sz="4" w:space="0" w:color="000000"/>
            </w:tcBorders>
          </w:tcPr>
          <w:p>
            <w:pPr/>
          </w:p>
        </w:tc>
        <w:tc>
          <w:tcPr>
            <w:tcW w:w="1791" w:type="dxa"/>
            <w:tcBorders>
              <w:top w:val="nil" w:sz="6" w:space="0" w:color="auto"/>
              <w:left w:val="nil" w:sz="6" w:space="0" w:color="auto"/>
              <w:bottom w:val="nil" w:sz="6" w:space="0" w:color="auto"/>
              <w:right w:val="single" w:sz="4" w:space="0" w:color="000000"/>
            </w:tcBorders>
          </w:tcPr>
          <w:p>
            <w:pPr/>
          </w:p>
        </w:tc>
        <w:tc>
          <w:tcPr>
            <w:tcW w:w="3579" w:type="dxa"/>
            <w:gridSpan w:val="2"/>
            <w:vMerge/>
            <w:tcBorders>
              <w:left w:val="single" w:sz="4" w:space="0" w:color="000000"/>
              <w:bottom w:val="nil" w:sz="6" w:space="0" w:color="auto"/>
              <w:right w:val="nil" w:sz="6" w:space="0" w:color="auto"/>
            </w:tcBorders>
          </w:tcPr>
          <w:p>
            <w:pPr/>
          </w:p>
        </w:tc>
      </w:tr>
      <w:tr>
        <w:trPr>
          <w:trHeight w:val="81" w:hRule="exact"/>
        </w:trPr>
        <w:tc>
          <w:tcPr>
            <w:tcW w:w="1860" w:type="dxa"/>
            <w:vMerge/>
            <w:tcBorders>
              <w:left w:val="nil" w:sz="6" w:space="0" w:color="auto"/>
              <w:bottom w:val="nil" w:sz="6" w:space="0" w:color="auto"/>
              <w:right w:val="single" w:sz="4" w:space="0" w:color="000000"/>
            </w:tcBorders>
          </w:tcPr>
          <w:p>
            <w:pPr/>
          </w:p>
        </w:tc>
        <w:tc>
          <w:tcPr>
            <w:tcW w:w="1789" w:type="dxa"/>
            <w:vMerge/>
            <w:tcBorders>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nil" w:sz="6" w:space="0" w:color="auto"/>
            </w:tcBorders>
          </w:tcPr>
          <w:p>
            <w:pPr/>
          </w:p>
        </w:tc>
      </w:tr>
      <w:tr>
        <w:trPr>
          <w:trHeight w:val="171" w:hRule="exact"/>
        </w:trPr>
        <w:tc>
          <w:tcPr>
            <w:tcW w:w="1860" w:type="dxa"/>
            <w:tcBorders>
              <w:top w:val="nil" w:sz="6" w:space="0" w:color="auto"/>
              <w:left w:val="nil" w:sz="6" w:space="0" w:color="auto"/>
              <w:bottom w:val="nil" w:sz="6" w:space="0" w:color="auto"/>
              <w:right w:val="single" w:sz="4" w:space="0" w:color="000000"/>
            </w:tcBorders>
          </w:tcPr>
          <w:p>
            <w:pP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171" w:lineRule="exact"/>
              <w:ind w:left="348"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171" w:lineRule="exact"/>
              <w:ind w:left="350"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171" w:lineRule="exact"/>
              <w:ind w:left="348"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791" w:type="dxa"/>
            <w:tcBorders>
              <w:top w:val="nil" w:sz="6" w:space="0" w:color="auto"/>
              <w:left w:val="single" w:sz="4" w:space="0" w:color="000000"/>
              <w:bottom w:val="nil" w:sz="6" w:space="0" w:color="auto"/>
              <w:right w:val="nil" w:sz="6" w:space="0" w:color="auto"/>
            </w:tcBorders>
          </w:tcPr>
          <w:p>
            <w:pPr>
              <w:pStyle w:val="TableParagraph"/>
              <w:spacing w:line="171" w:lineRule="exact"/>
              <w:ind w:left="350" w:right="0"/>
              <w:jc w:val="left"/>
              <w:rPr>
                <w:rFonts w:ascii="宋体" w:hAnsi="宋体" w:cs="宋体" w:eastAsia="宋体" w:hint="default"/>
                <w:sz w:val="18"/>
                <w:szCs w:val="18"/>
              </w:rPr>
            </w:pPr>
            <w:r>
              <w:rPr>
                <w:rFonts w:ascii="宋体" w:hAnsi="宋体" w:cs="宋体" w:eastAsia="宋体" w:hint="default"/>
                <w:sz w:val="18"/>
                <w:szCs w:val="18"/>
              </w:rPr>
              <w:t>主营业务成本</w:t>
            </w:r>
          </w:p>
        </w:tc>
      </w:tr>
      <w:tr>
        <w:trPr>
          <w:trHeight w:val="87" w:hRule="exact"/>
        </w:trPr>
        <w:tc>
          <w:tcPr>
            <w:tcW w:w="1860"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nil" w:sz="6" w:space="0" w:color="auto"/>
            </w:tcBorders>
          </w:tcPr>
          <w:p>
            <w:pPr/>
          </w:p>
        </w:tc>
      </w:tr>
      <w:tr>
        <w:trPr>
          <w:trHeight w:val="270"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气体传感器</w:t>
            </w: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spacing w:val="-1"/>
                <w:sz w:val="18"/>
              </w:rPr>
              <w:t>7,011,155.56</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5,005,261.81</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5,528,770.06</w:t>
            </w:r>
          </w:p>
        </w:tc>
        <w:tc>
          <w:tcPr>
            <w:tcW w:w="179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2,901,337.98</w:t>
            </w:r>
          </w:p>
        </w:tc>
      </w:tr>
      <w:tr>
        <w:trPr>
          <w:trHeight w:val="70" w:hRule="exact"/>
        </w:trPr>
        <w:tc>
          <w:tcPr>
            <w:tcW w:w="1860"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nil" w:sz="6" w:space="0" w:color="auto"/>
            </w:tcBorders>
          </w:tcPr>
          <w:p>
            <w:pPr/>
          </w:p>
        </w:tc>
      </w:tr>
      <w:tr>
        <w:trPr>
          <w:trHeight w:val="258"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气体检测仪器仪表</w:t>
            </w: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113,466,510.79</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57,463,051.21</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103,258,431.84</w:t>
            </w:r>
          </w:p>
        </w:tc>
        <w:tc>
          <w:tcPr>
            <w:tcW w:w="1791"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6"/>
              <w:jc w:val="right"/>
              <w:rPr>
                <w:rFonts w:ascii="Times New Roman" w:hAnsi="Times New Roman" w:cs="Times New Roman" w:eastAsia="Times New Roman" w:hint="default"/>
                <w:sz w:val="18"/>
                <w:szCs w:val="18"/>
              </w:rPr>
            </w:pPr>
            <w:r>
              <w:rPr>
                <w:rFonts w:ascii="Times New Roman"/>
                <w:spacing w:val="-1"/>
                <w:sz w:val="18"/>
              </w:rPr>
              <w:t>48,306,413.91</w:t>
            </w:r>
          </w:p>
        </w:tc>
      </w:tr>
      <w:tr>
        <w:trPr>
          <w:trHeight w:val="82" w:hRule="exact"/>
        </w:trPr>
        <w:tc>
          <w:tcPr>
            <w:tcW w:w="1860"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
        </w:tc>
        <w:tc>
          <w:tcPr>
            <w:tcW w:w="1788" w:type="dxa"/>
            <w:tcBorders>
              <w:top w:val="nil" w:sz="6" w:space="0" w:color="auto"/>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nil" w:sz="6" w:space="0" w:color="auto"/>
            </w:tcBorders>
          </w:tcPr>
          <w:p>
            <w:pPr/>
          </w:p>
        </w:tc>
      </w:tr>
      <w:tr>
        <w:trPr>
          <w:trHeight w:val="338"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监控系统</w:t>
            </w:r>
          </w:p>
        </w:tc>
        <w:tc>
          <w:tcPr>
            <w:tcW w:w="1789"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16,157,151.44</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8,420,477.20</w:t>
            </w:r>
          </w:p>
        </w:tc>
        <w:tc>
          <w:tcPr>
            <w:tcW w:w="1788"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2,912,908.04</w:t>
            </w:r>
          </w:p>
        </w:tc>
        <w:tc>
          <w:tcPr>
            <w:tcW w:w="179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1,313,742.64</w:t>
            </w:r>
          </w:p>
        </w:tc>
      </w:tr>
      <w:tr>
        <w:trPr>
          <w:trHeight w:val="346" w:hRule="exact"/>
        </w:trPr>
        <w:tc>
          <w:tcPr>
            <w:tcW w:w="186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136,634,817.79</w:t>
            </w:r>
          </w:p>
        </w:tc>
        <w:tc>
          <w:tcPr>
            <w:tcW w:w="17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70,888,790.22</w:t>
            </w:r>
          </w:p>
        </w:tc>
        <w:tc>
          <w:tcPr>
            <w:tcW w:w="17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2"/>
                <w:sz w:val="18"/>
              </w:rPr>
              <w:t>111,700,109.94</w:t>
            </w:r>
            <w:r>
              <w:rPr>
                <w:rFonts w:ascii="Times New Roman"/>
                <w:sz w:val="18"/>
              </w:rPr>
            </w:r>
          </w:p>
        </w:tc>
        <w:tc>
          <w:tcPr>
            <w:tcW w:w="1791"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pacing w:val="-1"/>
                <w:sz w:val="18"/>
              </w:rPr>
              <w:t>52,521,494.53</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448284pt;width:450.2pt;height:5.55pt;mso-position-horizontal-relative:page;mso-position-vertical-relative:paragraph;z-index:-1262344" coordorigin="1594,-809" coordsize="9004,111">
            <v:shape style="position:absolute;left:1594;top:-809;width:1860;height:110" type="#_x0000_t75" stroked="false">
              <v:imagedata r:id="rId1208" o:title=""/>
            </v:shape>
            <v:shape style="position:absolute;left:3430;top:-713;width:1803;height:14" type="#_x0000_t75" stroked="false">
              <v:imagedata r:id="rId903" o:title=""/>
            </v:shape>
            <v:shape style="position:absolute;left:5219;top:-713;width:1805;height:14" type="#_x0000_t75" stroked="false">
              <v:imagedata r:id="rId1212" o:title=""/>
            </v:shape>
            <v:shape style="position:absolute;left:7009;top:-713;width:1802;height:14" type="#_x0000_t75" stroked="false">
              <v:imagedata r:id="rId1210" o:title=""/>
            </v:shape>
            <v:shape style="position:absolute;left:8797;top:-708;width:1801;height:10" type="#_x0000_t75" stroked="false">
              <v:imagedata r:id="rId1203" o:title=""/>
            </v:shape>
            <w10:wrap type="none"/>
          </v:group>
        </w:pict>
      </w:r>
      <w:r>
        <w:rPr/>
        <w:pict>
          <v:group style="position:absolute;margin-left:79.704002pt;margin-top:-23.408283pt;width:450.2pt;height:5.4pt;mso-position-horizontal-relative:page;mso-position-vertical-relative:paragraph;z-index:-1262320" coordorigin="1594,-468" coordsize="9004,108">
            <v:shape style="position:absolute;left:1594;top:-468;width:1860;height:108" type="#_x0000_t75" stroked="false">
              <v:imagedata r:id="rId1204" o:title=""/>
            </v:shape>
            <v:shape style="position:absolute;left:3430;top:-372;width:1803;height:12" type="#_x0000_t75" stroked="false">
              <v:imagedata r:id="rId1205" o:title=""/>
            </v:shape>
            <v:shape style="position:absolute;left:5219;top:-372;width:1805;height:12" type="#_x0000_t75" stroked="false">
              <v:imagedata r:id="rId1213" o:title=""/>
            </v:shape>
            <v:shape style="position:absolute;left:7009;top:-372;width:1802;height:12" type="#_x0000_t75" stroked="false">
              <v:imagedata r:id="rId1207" o:title=""/>
            </v:shape>
            <v:shape style="position:absolute;left:8797;top:-370;width:1801;height:10" type="#_x0000_t75" stroked="false">
              <v:imagedata r:id="rId1203" o:title=""/>
            </v:shape>
            <w10:wrap type="none"/>
          </v:group>
        </w:pict>
      </w:r>
      <w:r>
        <w:rPr>
          <w:rFonts w:ascii="宋体" w:hAnsi="宋体" w:cs="宋体" w:eastAsia="宋体" w:hint="default"/>
          <w:sz w:val="18"/>
          <w:szCs w:val="18"/>
        </w:rPr>
        <w:t>注：</w:t>
      </w:r>
    </w:p>
    <w:p>
      <w:pPr>
        <w:spacing w:line="319" w:lineRule="auto" w:before="98"/>
        <w:ind w:left="2062" w:right="2344" w:firstLine="0"/>
        <w:jc w:val="left"/>
        <w:rPr>
          <w:rFonts w:ascii="宋体" w:hAnsi="宋体" w:cs="宋体" w:eastAsia="宋体" w:hint="default"/>
          <w:sz w:val="18"/>
          <w:szCs w:val="18"/>
        </w:rPr>
      </w:pPr>
      <w:r>
        <w:rPr/>
        <w:pict>
          <v:shape style="position:absolute;margin-left:168.259995pt;margin-top:43.971714pt;width:.48pt;height:.12pt;mso-position-horizontal-relative:page;mso-position-vertical-relative:paragraph;z-index:-1262296" type="#_x0000_t75" stroked="false">
            <v:imagedata r:id="rId1186" o:title=""/>
          </v:shape>
        </w:pict>
      </w:r>
      <w:r>
        <w:rPr/>
        <w:pict>
          <v:shape style="position:absolute;margin-left:349.390015pt;margin-top:43.971714pt;width:.48001pt;height:.12pt;mso-position-horizontal-relative:page;mso-position-vertical-relative:paragraph;z-index:-1262272" type="#_x0000_t75" stroked="false">
            <v:imagedata r:id="rId1186" o:title=""/>
          </v:shape>
        </w:pict>
      </w:r>
      <w:r>
        <w:rPr/>
        <w:pict>
          <v:group style="position:absolute;margin-left:167.779984pt;margin-top:54.651695pt;width:362.15pt;height:5.4pt;mso-position-horizontal-relative:page;mso-position-vertical-relative:paragraph;z-index:-1262248" coordorigin="3356,1093" coordsize="7243,108">
            <v:shape style="position:absolute;left:3356;top:1093;width:1820;height:108" type="#_x0000_t75" stroked="false">
              <v:imagedata r:id="rId1214" o:title=""/>
            </v:shape>
            <v:shape style="position:absolute;left:5171;top:1189;width:1827;height:12" type="#_x0000_t75" stroked="false">
              <v:imagedata r:id="rId1215" o:title=""/>
            </v:shape>
            <v:shape style="position:absolute;left:6983;top:1191;width:1814;height:10" type="#_x0000_t75" stroked="false">
              <v:imagedata r:id="rId1188" o:title=""/>
            </v:shape>
            <v:shape style="position:absolute;left:8793;top:1191;width:1805;height:10" type="#_x0000_t75" stroked="false">
              <v:imagedata r:id="rId836" o:title=""/>
            </v:shape>
            <w10:wrap type="none"/>
          </v:group>
        </w:pict>
      </w:r>
      <w:r>
        <w:rPr/>
        <w:pict>
          <v:group style="position:absolute;margin-left:79.704002pt;margin-top:71.571693pt;width:450.2pt;height:5.4pt;mso-position-horizontal-relative:page;mso-position-vertical-relative:paragraph;z-index:-1262224" coordorigin="1594,1431" coordsize="9004,108">
            <v:shape style="position:absolute;left:1594;top:1431;width:1790;height:108" type="#_x0000_t75" stroked="false">
              <v:imagedata r:id="rId1216" o:title=""/>
            </v:shape>
            <v:shape style="position:absolute;left:3360;top:1527;width:1825;height:12" type="#_x0000_t75" stroked="false">
              <v:imagedata r:id="rId1217" o:title=""/>
            </v:shape>
            <v:shape style="position:absolute;left:5171;top:1527;width:1827;height:12" type="#_x0000_t75" stroked="false">
              <v:imagedata r:id="rId1218" o:title=""/>
            </v:shape>
            <v:shape style="position:absolute;left:6983;top:1527;width:1824;height:12" type="#_x0000_t75" stroked="false">
              <v:imagedata r:id="rId1219" o:title=""/>
            </v:shape>
            <v:shape style="position:absolute;left:8793;top:1530;width:1805;height:10" type="#_x0000_t75" stroked="false">
              <v:imagedata r:id="rId839" o:title=""/>
            </v:shape>
            <w10:wrap type="none"/>
          </v:group>
        </w:pict>
      </w:r>
      <w:r>
        <w:rPr/>
        <w:pict>
          <v:group style="position:absolute;margin-left:79.704002pt;margin-top:88.52169pt;width:450.2pt;height:5.55pt;mso-position-horizontal-relative:page;mso-position-vertical-relative:paragraph;z-index:-1262200" coordorigin="1594,1770" coordsize="9004,111">
            <v:shape style="position:absolute;left:1594;top:1770;width:1790;height:110" type="#_x0000_t75" stroked="false">
              <v:imagedata r:id="rId1220" o:title=""/>
            </v:shape>
            <v:shape style="position:absolute;left:3360;top:1871;width:1815;height:10" type="#_x0000_t75" stroked="false">
              <v:imagedata r:id="rId1188" o:title=""/>
            </v:shape>
            <v:shape style="position:absolute;left:5171;top:1866;width:1827;height:14" type="#_x0000_t75" stroked="false">
              <v:imagedata r:id="rId1221" o:title=""/>
            </v:shape>
            <v:shape style="position:absolute;left:6983;top:1871;width:1814;height:10" type="#_x0000_t75" stroked="false">
              <v:imagedata r:id="rId1188" o:title=""/>
            </v:shape>
            <v:shape style="position:absolute;left:8793;top:1871;width:1805;height:10" type="#_x0000_t75" stroked="false">
              <v:imagedata r:id="rId836" o:title=""/>
            </v:shape>
            <w10:wrap type="none"/>
          </v:group>
        </w:pict>
      </w:r>
      <w:r>
        <w:rPr>
          <w:rFonts w:ascii="宋体" w:hAnsi="宋体" w:cs="宋体" w:eastAsia="宋体" w:hint="default"/>
          <w:sz w:val="18"/>
          <w:szCs w:val="18"/>
        </w:rPr>
        <w:t>报告期内公司对前五名客户销售收入合计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24,376,229.38 </w:t>
      </w:r>
      <w:r>
        <w:rPr>
          <w:rFonts w:ascii="宋体" w:hAnsi="宋体" w:cs="宋体" w:eastAsia="宋体" w:hint="default"/>
          <w:sz w:val="18"/>
          <w:szCs w:val="18"/>
        </w:rPr>
        <w:t>元，占本公司全部营业收入的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17.30%</w:t>
      </w:r>
      <w:r>
        <w:rPr>
          <w:rFonts w:ascii="宋体" w:hAnsi="宋体" w:cs="宋体" w:eastAsia="宋体" w:hint="default"/>
          <w:sz w:val="18"/>
          <w:szCs w:val="18"/>
        </w:rPr>
        <w:t>。 </w:t>
      </w:r>
      <w:r>
        <w:rPr>
          <w:rFonts w:ascii="宋体" w:hAnsi="宋体" w:cs="宋体" w:eastAsia="宋体" w:hint="default"/>
          <w:b/>
          <w:bCs/>
          <w:sz w:val="18"/>
          <w:szCs w:val="18"/>
        </w:rPr>
        <w:t>其他业务收入成本（按类别）</w:t>
      </w:r>
      <w:r>
        <w:rPr>
          <w:rFonts w:ascii="宋体" w:hAnsi="宋体" w:cs="宋体" w:eastAsia="宋体" w:hint="default"/>
          <w:sz w:val="18"/>
          <w:szCs w:val="18"/>
        </w:rPr>
      </w:r>
    </w:p>
    <w:p>
      <w:pPr>
        <w:spacing w:line="240" w:lineRule="auto" w:before="9"/>
        <w:rPr>
          <w:rFonts w:ascii="宋体" w:hAnsi="宋体" w:cs="宋体" w:eastAsia="宋体" w:hint="default"/>
          <w:b/>
          <w:bCs/>
          <w:sz w:val="9"/>
          <w:szCs w:val="9"/>
        </w:rPr>
      </w:pPr>
    </w:p>
    <w:tbl>
      <w:tblPr>
        <w:tblW w:w="0" w:type="auto"/>
        <w:jc w:val="left"/>
        <w:tblInd w:w="1579" w:type="dxa"/>
        <w:tblLayout w:type="fixed"/>
        <w:tblCellMar>
          <w:top w:w="0" w:type="dxa"/>
          <w:left w:w="0" w:type="dxa"/>
          <w:bottom w:w="0" w:type="dxa"/>
          <w:right w:w="0" w:type="dxa"/>
        </w:tblCellMar>
        <w:tblLook w:val="01E0"/>
      </w:tblPr>
      <w:tblGrid>
        <w:gridCol w:w="1790"/>
        <w:gridCol w:w="1810"/>
        <w:gridCol w:w="1812"/>
        <w:gridCol w:w="1810"/>
        <w:gridCol w:w="1796"/>
      </w:tblGrid>
      <w:tr>
        <w:trPr>
          <w:trHeight w:val="228" w:hRule="exact"/>
        </w:trPr>
        <w:tc>
          <w:tcPr>
            <w:tcW w:w="1790"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tc>
        <w:tc>
          <w:tcPr>
            <w:tcW w:w="3623"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605" w:type="dxa"/>
            <w:gridSpan w:val="2"/>
            <w:vMerge w:val="restart"/>
            <w:tcBorders>
              <w:top w:val="single" w:sz="12" w:space="0" w:color="000000"/>
              <w:left w:val="single" w:sz="4" w:space="0" w:color="000000"/>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108" w:hRule="exact"/>
        </w:trPr>
        <w:tc>
          <w:tcPr>
            <w:tcW w:w="1790" w:type="dxa"/>
            <w:vMerge w:val="restart"/>
            <w:tcBorders>
              <w:top w:val="nil" w:sz="6" w:space="0" w:color="auto"/>
              <w:left w:val="nil" w:sz="6" w:space="0" w:color="auto"/>
              <w:right w:val="single" w:sz="4" w:space="0" w:color="000000"/>
            </w:tcBorders>
          </w:tcPr>
          <w:p>
            <w:pPr>
              <w:pStyle w:val="TableParagraph"/>
              <w:spacing w:line="20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10" w:type="dxa"/>
            <w:vMerge w:val="restart"/>
            <w:tcBorders>
              <w:top w:val="nil" w:sz="6" w:space="0" w:color="auto"/>
              <w:left w:val="single" w:sz="4" w:space="0" w:color="000000"/>
              <w:right w:val="single" w:sz="4" w:space="0" w:color="000000"/>
            </w:tcBorders>
          </w:tcPr>
          <w:p>
            <w:pPr/>
          </w:p>
        </w:tc>
        <w:tc>
          <w:tcPr>
            <w:tcW w:w="1812" w:type="dxa"/>
            <w:tcBorders>
              <w:top w:val="nil" w:sz="6" w:space="0" w:color="auto"/>
              <w:left w:val="nil" w:sz="6" w:space="0" w:color="auto"/>
              <w:bottom w:val="nil" w:sz="6" w:space="0" w:color="auto"/>
              <w:right w:val="single" w:sz="4" w:space="0" w:color="000000"/>
            </w:tcBorders>
          </w:tcPr>
          <w:p>
            <w:pPr/>
          </w:p>
        </w:tc>
        <w:tc>
          <w:tcPr>
            <w:tcW w:w="3605" w:type="dxa"/>
            <w:gridSpan w:val="2"/>
            <w:vMerge/>
            <w:tcBorders>
              <w:left w:val="single" w:sz="4" w:space="0" w:color="000000"/>
              <w:bottom w:val="nil" w:sz="6" w:space="0" w:color="auto"/>
              <w:right w:val="nil" w:sz="6" w:space="0" w:color="auto"/>
            </w:tcBorders>
          </w:tcPr>
          <w:p>
            <w:pPr/>
          </w:p>
        </w:tc>
      </w:tr>
      <w:tr>
        <w:trPr>
          <w:trHeight w:val="82" w:hRule="exact"/>
        </w:trPr>
        <w:tc>
          <w:tcPr>
            <w:tcW w:w="1790" w:type="dxa"/>
            <w:vMerge/>
            <w:tcBorders>
              <w:left w:val="nil" w:sz="6" w:space="0" w:color="auto"/>
              <w:bottom w:val="nil" w:sz="6" w:space="0" w:color="auto"/>
              <w:right w:val="single" w:sz="4" w:space="0" w:color="000000"/>
            </w:tcBorders>
          </w:tcPr>
          <w:p>
            <w:pPr/>
          </w:p>
        </w:tc>
        <w:tc>
          <w:tcPr>
            <w:tcW w:w="1810" w:type="dxa"/>
            <w:vMerge/>
            <w:tcBorders>
              <w:left w:val="single" w:sz="4" w:space="0" w:color="000000"/>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796" w:type="dxa"/>
            <w:tcBorders>
              <w:top w:val="nil" w:sz="6" w:space="0" w:color="auto"/>
              <w:left w:val="single" w:sz="4" w:space="0" w:color="000000"/>
              <w:bottom w:val="nil" w:sz="6" w:space="0" w:color="auto"/>
              <w:right w:val="nil" w:sz="6" w:space="0" w:color="auto"/>
            </w:tcBorders>
          </w:tcPr>
          <w:p>
            <w:pPr/>
          </w:p>
        </w:tc>
      </w:tr>
      <w:tr>
        <w:trPr>
          <w:trHeight w:val="169" w:hRule="exact"/>
        </w:trPr>
        <w:tc>
          <w:tcPr>
            <w:tcW w:w="1790" w:type="dxa"/>
            <w:tcBorders>
              <w:top w:val="nil" w:sz="6" w:space="0" w:color="auto"/>
              <w:left w:val="nil" w:sz="6" w:space="0" w:color="auto"/>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720"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169" w:lineRule="exact"/>
              <w:ind w:left="720" w:right="0"/>
              <w:jc w:val="left"/>
              <w:rPr>
                <w:rFonts w:ascii="宋体" w:hAnsi="宋体" w:cs="宋体" w:eastAsia="宋体" w:hint="default"/>
                <w:sz w:val="18"/>
                <w:szCs w:val="18"/>
              </w:rPr>
            </w:pPr>
            <w:r>
              <w:rPr>
                <w:rFonts w:ascii="宋体" w:hAnsi="宋体" w:cs="宋体" w:eastAsia="宋体" w:hint="default"/>
                <w:sz w:val="18"/>
                <w:szCs w:val="18"/>
              </w:rPr>
              <w:t>成本</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169" w:lineRule="exact"/>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796" w:type="dxa"/>
            <w:tcBorders>
              <w:top w:val="nil" w:sz="6" w:space="0" w:color="auto"/>
              <w:left w:val="single" w:sz="4" w:space="0" w:color="000000"/>
              <w:bottom w:val="nil" w:sz="6" w:space="0" w:color="auto"/>
              <w:right w:val="nil" w:sz="6" w:space="0" w:color="auto"/>
            </w:tcBorders>
          </w:tcPr>
          <w:p>
            <w:pPr>
              <w:pStyle w:val="TableParagraph"/>
              <w:spacing w:line="169" w:lineRule="exact"/>
              <w:ind w:right="2"/>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87" w:hRule="exact"/>
        </w:trPr>
        <w:tc>
          <w:tcPr>
            <w:tcW w:w="1790" w:type="dxa"/>
            <w:tcBorders>
              <w:top w:val="nil" w:sz="6" w:space="0" w:color="auto"/>
              <w:left w:val="nil" w:sz="6" w:space="0" w:color="auto"/>
              <w:bottom w:val="nil" w:sz="6" w:space="0" w:color="auto"/>
              <w:right w:val="nil" w:sz="6" w:space="0" w:color="auto"/>
            </w:tcBorders>
          </w:tcPr>
          <w:p>
            <w:pPr/>
          </w:p>
        </w:tc>
        <w:tc>
          <w:tcPr>
            <w:tcW w:w="1810" w:type="dxa"/>
            <w:tcBorders>
              <w:top w:val="nil" w:sz="6" w:space="0" w:color="auto"/>
              <w:left w:val="nil" w:sz="6" w:space="0" w:color="auto"/>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796" w:type="dxa"/>
            <w:tcBorders>
              <w:top w:val="nil" w:sz="6" w:space="0" w:color="auto"/>
              <w:left w:val="single" w:sz="4" w:space="0" w:color="000000"/>
              <w:bottom w:val="nil" w:sz="6" w:space="0" w:color="auto"/>
              <w:right w:val="nil" w:sz="6" w:space="0" w:color="auto"/>
            </w:tcBorders>
          </w:tcPr>
          <w:p>
            <w:pPr/>
          </w:p>
        </w:tc>
      </w:tr>
      <w:tr>
        <w:trPr>
          <w:trHeight w:val="273" w:hRule="exact"/>
        </w:trPr>
        <w:tc>
          <w:tcPr>
            <w:tcW w:w="179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销售材料</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751" w:right="0"/>
              <w:jc w:val="left"/>
              <w:rPr>
                <w:rFonts w:ascii="Times New Roman" w:hAnsi="Times New Roman" w:cs="Times New Roman" w:eastAsia="Times New Roman" w:hint="default"/>
                <w:sz w:val="18"/>
                <w:szCs w:val="18"/>
              </w:rPr>
            </w:pPr>
            <w:r>
              <w:rPr>
                <w:rFonts w:ascii="Times New Roman"/>
                <w:sz w:val="18"/>
              </w:rPr>
              <w:t>2,445,879.17</w:t>
            </w:r>
          </w:p>
        </w:tc>
        <w:tc>
          <w:tcPr>
            <w:tcW w:w="1812"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753" w:right="0"/>
              <w:jc w:val="left"/>
              <w:rPr>
                <w:rFonts w:ascii="Times New Roman" w:hAnsi="Times New Roman" w:cs="Times New Roman" w:eastAsia="Times New Roman" w:hint="default"/>
                <w:sz w:val="18"/>
                <w:szCs w:val="18"/>
              </w:rPr>
            </w:pPr>
            <w:r>
              <w:rPr>
                <w:rFonts w:ascii="Times New Roman"/>
                <w:sz w:val="18"/>
              </w:rPr>
              <w:t>1,681,326.08</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3"/>
              <w:jc w:val="right"/>
              <w:rPr>
                <w:rFonts w:ascii="Times New Roman" w:hAnsi="Times New Roman" w:cs="Times New Roman" w:eastAsia="Times New Roman" w:hint="default"/>
                <w:sz w:val="18"/>
                <w:szCs w:val="18"/>
              </w:rPr>
            </w:pPr>
            <w:r>
              <w:rPr>
                <w:rFonts w:ascii="Times New Roman"/>
                <w:spacing w:val="-1"/>
                <w:sz w:val="18"/>
              </w:rPr>
              <w:t>1,096,055.87</w:t>
            </w:r>
          </w:p>
        </w:tc>
        <w:tc>
          <w:tcPr>
            <w:tcW w:w="179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18"/>
                <w:szCs w:val="18"/>
              </w:rPr>
            </w:pPr>
            <w:r>
              <w:rPr>
                <w:rFonts w:ascii="Times New Roman"/>
                <w:spacing w:val="-1"/>
                <w:sz w:val="18"/>
              </w:rPr>
              <w:t>697,390.41</w:t>
            </w:r>
          </w:p>
        </w:tc>
      </w:tr>
      <w:tr>
        <w:trPr>
          <w:trHeight w:val="68" w:hRule="exact"/>
        </w:trPr>
        <w:tc>
          <w:tcPr>
            <w:tcW w:w="1790" w:type="dxa"/>
            <w:tcBorders>
              <w:top w:val="nil" w:sz="6" w:space="0" w:color="auto"/>
              <w:left w:val="nil" w:sz="6" w:space="0" w:color="auto"/>
              <w:bottom w:val="nil" w:sz="6" w:space="0" w:color="auto"/>
              <w:right w:val="nil" w:sz="6" w:space="0" w:color="auto"/>
            </w:tcBorders>
          </w:tcPr>
          <w:p>
            <w:pPr/>
          </w:p>
        </w:tc>
        <w:tc>
          <w:tcPr>
            <w:tcW w:w="1810" w:type="dxa"/>
            <w:tcBorders>
              <w:top w:val="nil" w:sz="6" w:space="0" w:color="auto"/>
              <w:left w:val="nil" w:sz="6" w:space="0" w:color="auto"/>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
        </w:tc>
        <w:tc>
          <w:tcPr>
            <w:tcW w:w="1796" w:type="dxa"/>
            <w:tcBorders>
              <w:top w:val="nil" w:sz="6" w:space="0" w:color="auto"/>
              <w:left w:val="single" w:sz="4" w:space="0" w:color="000000"/>
              <w:bottom w:val="nil" w:sz="6" w:space="0" w:color="auto"/>
              <w:right w:val="nil" w:sz="6" w:space="0" w:color="auto"/>
            </w:tcBorders>
          </w:tcPr>
          <w:p>
            <w:pPr/>
          </w:p>
        </w:tc>
      </w:tr>
      <w:tr>
        <w:trPr>
          <w:trHeight w:val="341" w:hRule="exact"/>
        </w:trPr>
        <w:tc>
          <w:tcPr>
            <w:tcW w:w="179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租赁收入</w:t>
            </w:r>
          </w:p>
        </w:tc>
        <w:tc>
          <w:tcPr>
            <w:tcW w:w="1810" w:type="dxa"/>
            <w:tcBorders>
              <w:top w:val="nil" w:sz="6" w:space="0" w:color="auto"/>
              <w:left w:val="single" w:sz="4" w:space="0" w:color="000000"/>
              <w:bottom w:val="nil" w:sz="6" w:space="0" w:color="auto"/>
              <w:right w:val="single" w:sz="4" w:space="0" w:color="000000"/>
            </w:tcBorders>
          </w:tcPr>
          <w:p>
            <w:pPr/>
          </w:p>
        </w:tc>
        <w:tc>
          <w:tcPr>
            <w:tcW w:w="1812" w:type="dxa"/>
            <w:tcBorders>
              <w:top w:val="nil" w:sz="6" w:space="0" w:color="auto"/>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31,500.00</w:t>
            </w:r>
          </w:p>
        </w:tc>
        <w:tc>
          <w:tcPr>
            <w:tcW w:w="1796"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32,142.96</w:t>
            </w:r>
          </w:p>
        </w:tc>
      </w:tr>
      <w:tr>
        <w:trPr>
          <w:trHeight w:val="338" w:hRule="exact"/>
        </w:trPr>
        <w:tc>
          <w:tcPr>
            <w:tcW w:w="1790"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left="751" w:right="0"/>
              <w:jc w:val="left"/>
              <w:rPr>
                <w:rFonts w:ascii="Times New Roman" w:hAnsi="Times New Roman" w:cs="Times New Roman" w:eastAsia="Times New Roman" w:hint="default"/>
                <w:sz w:val="18"/>
                <w:szCs w:val="18"/>
              </w:rPr>
            </w:pPr>
            <w:r>
              <w:rPr>
                <w:rFonts w:ascii="Times New Roman"/>
                <w:sz w:val="18"/>
              </w:rPr>
              <w:t>1,803,394.24</w:t>
            </w:r>
          </w:p>
        </w:tc>
        <w:tc>
          <w:tcPr>
            <w:tcW w:w="1812" w:type="dxa"/>
            <w:tcBorders>
              <w:top w:val="nil" w:sz="6" w:space="0" w:color="auto"/>
              <w:left w:val="single" w:sz="4" w:space="0" w:color="000000"/>
              <w:bottom w:val="nil" w:sz="6" w:space="0" w:color="auto"/>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200,000.00</w:t>
            </w:r>
          </w:p>
        </w:tc>
        <w:tc>
          <w:tcPr>
            <w:tcW w:w="1796" w:type="dxa"/>
            <w:tcBorders>
              <w:top w:val="nil" w:sz="6" w:space="0" w:color="auto"/>
              <w:left w:val="single" w:sz="4" w:space="0" w:color="000000"/>
              <w:bottom w:val="nil" w:sz="6" w:space="0" w:color="auto"/>
              <w:right w:val="nil" w:sz="6" w:space="0" w:color="auto"/>
            </w:tcBorders>
          </w:tcPr>
          <w:p>
            <w:pPr/>
          </w:p>
        </w:tc>
      </w:tr>
      <w:tr>
        <w:trPr>
          <w:trHeight w:val="348" w:hRule="exact"/>
        </w:trPr>
        <w:tc>
          <w:tcPr>
            <w:tcW w:w="179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left="751" w:right="0"/>
              <w:jc w:val="left"/>
              <w:rPr>
                <w:rFonts w:ascii="Times New Roman" w:hAnsi="Times New Roman" w:cs="Times New Roman" w:eastAsia="Times New Roman" w:hint="default"/>
                <w:sz w:val="18"/>
                <w:szCs w:val="18"/>
              </w:rPr>
            </w:pPr>
            <w:r>
              <w:rPr>
                <w:rFonts w:ascii="Times New Roman"/>
                <w:sz w:val="18"/>
              </w:rPr>
              <w:t>4,249,273.41</w:t>
            </w:r>
          </w:p>
        </w:tc>
        <w:tc>
          <w:tcPr>
            <w:tcW w:w="18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left="753" w:right="0"/>
              <w:jc w:val="left"/>
              <w:rPr>
                <w:rFonts w:ascii="Times New Roman" w:hAnsi="Times New Roman" w:cs="Times New Roman" w:eastAsia="Times New Roman" w:hint="default"/>
                <w:sz w:val="18"/>
                <w:szCs w:val="18"/>
              </w:rPr>
            </w:pPr>
            <w:r>
              <w:rPr>
                <w:rFonts w:ascii="Times New Roman"/>
                <w:sz w:val="18"/>
              </w:rPr>
              <w:t>1,681,326.08</w:t>
            </w:r>
          </w:p>
        </w:tc>
        <w:tc>
          <w:tcPr>
            <w:tcW w:w="18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1,327,555.87</w:t>
            </w:r>
          </w:p>
        </w:tc>
        <w:tc>
          <w:tcPr>
            <w:tcW w:w="1796"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8"/>
                <w:szCs w:val="18"/>
              </w:rPr>
            </w:pPr>
            <w:r>
              <w:rPr>
                <w:rFonts w:ascii="Times New Roman"/>
                <w:spacing w:val="-1"/>
                <w:sz w:val="18"/>
              </w:rPr>
              <w:t>729,533.37</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35.528255pt;width:450.2pt;height:.5pt;mso-position-horizontal-relative:page;mso-position-vertical-relative:paragraph;z-index:-1262176" coordorigin="1594,-711" coordsize="9004,10">
            <v:shape style="position:absolute;left:1594;top:-711;width:1771;height:10" type="#_x0000_t75" stroked="false">
              <v:imagedata r:id="rId1222" o:title=""/>
            </v:shape>
            <v:shape style="position:absolute;left:3360;top:-711;width:1815;height:10" type="#_x0000_t75" stroked="false">
              <v:imagedata r:id="rId1188" o:title=""/>
            </v:shape>
            <v:shape style="position:absolute;left:5171;top:-711;width:1817;height:10" type="#_x0000_t75" stroked="false">
              <v:imagedata r:id="rId1223" o:title=""/>
            </v:shape>
            <v:shape style="position:absolute;left:6983;top:-711;width:1814;height:10" type="#_x0000_t75" stroked="false">
              <v:imagedata r:id="rId1188" o:title=""/>
            </v:shape>
            <v:shape style="position:absolute;left:8793;top:-711;width:1805;height:10" type="#_x0000_t75" stroked="false">
              <v:imagedata r:id="rId836" o:title=""/>
            </v:shape>
            <w10:wrap type="none"/>
          </v:group>
        </w:pict>
      </w:r>
      <w:r>
        <w:rPr/>
        <w:pict>
          <v:group style="position:absolute;margin-left:79.704002pt;margin-top:-23.528236pt;width:450.2pt;height:5.4pt;mso-position-horizontal-relative:page;mso-position-vertical-relative:paragraph;z-index:-1262152" coordorigin="1594,-471" coordsize="9004,108">
            <v:shape style="position:absolute;left:1594;top:-471;width:1790;height:108" type="#_x0000_t75" stroked="false">
              <v:imagedata r:id="rId1216" o:title=""/>
            </v:shape>
            <v:shape style="position:absolute;left:3360;top:-375;width:1825;height:12" type="#_x0000_t75" stroked="false">
              <v:imagedata r:id="rId1224" o:title=""/>
            </v:shape>
            <v:shape style="position:absolute;left:5171;top:-375;width:1827;height:12" type="#_x0000_t75" stroked="false">
              <v:imagedata r:id="rId1225" o:title=""/>
            </v:shape>
            <v:shape style="position:absolute;left:6983;top:-375;width:1824;height:12" type="#_x0000_t75" stroked="false">
              <v:imagedata r:id="rId1226" o:title=""/>
            </v:shape>
            <v:shape style="position:absolute;left:8793;top:-372;width:1805;height:10" type="#_x0000_t75" stroked="false">
              <v:imagedata r:id="rId839" o:title=""/>
            </v:shape>
            <w10:wrap type="none"/>
          </v:group>
        </w:pict>
      </w:r>
      <w:r>
        <w:rPr/>
        <w:pict>
          <v:shape style="position:absolute;margin-left:166.820007pt;margin-top:22.911724pt;width:.48pt;height:.12pt;mso-position-horizontal-relative:page;mso-position-vertical-relative:paragraph;z-index:-1262128" type="#_x0000_t75" stroked="false">
            <v:imagedata r:id="rId1186" o:title=""/>
          </v:shape>
        </w:pict>
      </w:r>
      <w:r>
        <w:rPr/>
        <w:pict>
          <v:shape style="position:absolute;margin-left:348.309998pt;margin-top:22.911724pt;width:.47998pt;height:.12pt;mso-position-horizontal-relative:page;mso-position-vertical-relative:paragraph;z-index:-1262104" type="#_x0000_t75" stroked="false">
            <v:imagedata r:id="rId1186" o:title=""/>
          </v:shape>
        </w:pict>
      </w:r>
      <w:r>
        <w:rPr/>
        <w:pict>
          <v:group style="position:absolute;margin-left:79.704002pt;margin-top:50.391705pt;width:450.2pt;height:5.55pt;mso-position-horizontal-relative:page;mso-position-vertical-relative:paragraph;z-index:-1262080" coordorigin="1594,1008" coordsize="9004,111">
            <v:shape style="position:absolute;left:1594;top:1008;width:1762;height:110" type="#_x0000_t75" stroked="false">
              <v:imagedata r:id="rId1190" o:title=""/>
            </v:shape>
            <v:shape style="position:absolute;left:3332;top:1109;width:1825;height:10" type="#_x0000_t75" stroked="false">
              <v:imagedata r:id="rId1196" o:title=""/>
            </v:shape>
            <v:shape style="position:absolute;left:5151;top:1109;width:1815;height:10" type="#_x0000_t75" stroked="false">
              <v:imagedata r:id="rId1188" o:title=""/>
            </v:shape>
            <v:shape style="position:absolute;left:6961;top:1104;width:1834;height:14" type="#_x0000_t75" stroked="false">
              <v:imagedata r:id="rId1193" o:title=""/>
            </v:shape>
            <v:shape style="position:absolute;left:8781;top:1109;width:1817;height:10" type="#_x0000_t75" stroked="false">
              <v:imagedata r:id="rId1200" o:title=""/>
            </v:shape>
            <w10:wrap type="none"/>
          </v:group>
        </w:pict>
      </w:r>
      <w:r>
        <w:rPr/>
        <w:pict>
          <v:group style="position:absolute;margin-left:79.704002pt;margin-top:72.467743pt;width:450.2pt;height:.5pt;mso-position-horizontal-relative:page;mso-position-vertical-relative:paragraph;z-index:-1262056" coordorigin="1594,1449" coordsize="9004,10">
            <v:shape style="position:absolute;left:1594;top:1449;width:1742;height:10" type="#_x0000_t75" stroked="false">
              <v:imagedata r:id="rId1195" o:title=""/>
            </v:shape>
            <v:shape style="position:absolute;left:3332;top:1449;width:1825;height:10" type="#_x0000_t75" stroked="false">
              <v:imagedata r:id="rId1196" o:title=""/>
            </v:shape>
            <v:shape style="position:absolute;left:5151;top:1449;width:1815;height:10" type="#_x0000_t75" stroked="false">
              <v:imagedata r:id="rId1188" o:title=""/>
            </v:shape>
            <v:shape style="position:absolute;left:6961;top:1449;width:3637;height:10" type="#_x0000_t75" stroked="false">
              <v:imagedata r:id="rId1189" o:title=""/>
            </v:shape>
            <w10:wrap type="none"/>
          </v:group>
        </w:pict>
      </w:r>
      <w:r>
        <w:rPr/>
        <w:pict>
          <v:group style="position:absolute;margin-left:79.704002pt;margin-top:84.467766pt;width:450.2pt;height:5.4pt;mso-position-horizontal-relative:page;mso-position-vertical-relative:paragraph;z-index:-1262032" coordorigin="1594,1689" coordsize="9004,108">
            <v:shape style="position:absolute;left:1594;top:1689;width:1762;height:108" type="#_x0000_t75" stroked="false">
              <v:imagedata r:id="rId1227" o:title=""/>
            </v:shape>
            <v:shape style="position:absolute;left:3332;top:1785;width:1834;height:12" type="#_x0000_t75" stroked="false">
              <v:imagedata r:id="rId1228" o:title=""/>
            </v:shape>
            <v:shape style="position:absolute;left:5151;top:1785;width:1824;height:12" type="#_x0000_t75" stroked="false">
              <v:imagedata r:id="rId1229" o:title=""/>
            </v:shape>
            <v:shape style="position:absolute;left:6961;top:1785;width:1834;height:12" type="#_x0000_t75" stroked="false">
              <v:imagedata r:id="rId1230" o:title=""/>
            </v:shape>
            <v:shape style="position:absolute;left:8781;top:1788;width:1817;height:10" type="#_x0000_t75" stroked="false">
              <v:imagedata r:id="rId1194" o:title=""/>
            </v:shape>
            <w10:wrap type="none"/>
          </v:group>
        </w:pict>
      </w:r>
      <w:r>
        <w:rPr>
          <w:rFonts w:ascii="宋体" w:hAnsi="宋体" w:cs="宋体" w:eastAsia="宋体" w:hint="default"/>
          <w:b/>
          <w:bCs/>
          <w:sz w:val="18"/>
          <w:szCs w:val="18"/>
        </w:rPr>
        <w:t>营业收入成本（按地区）</w:t>
      </w:r>
      <w:r>
        <w:rPr>
          <w:rFonts w:ascii="宋体" w:hAnsi="宋体" w:cs="宋体" w:eastAsia="宋体" w:hint="default"/>
          <w:sz w:val="18"/>
          <w:szCs w:val="18"/>
        </w:rPr>
      </w:r>
    </w:p>
    <w:p>
      <w:pPr>
        <w:spacing w:line="240" w:lineRule="auto" w:before="3"/>
        <w:rPr>
          <w:rFonts w:ascii="宋体" w:hAnsi="宋体" w:cs="宋体" w:eastAsia="宋体" w:hint="default"/>
          <w:b/>
          <w:bCs/>
          <w:sz w:val="14"/>
          <w:szCs w:val="14"/>
        </w:rPr>
      </w:pPr>
    </w:p>
    <w:tbl>
      <w:tblPr>
        <w:tblW w:w="0" w:type="auto"/>
        <w:jc w:val="left"/>
        <w:tblInd w:w="1579" w:type="dxa"/>
        <w:tblLayout w:type="fixed"/>
        <w:tblCellMar>
          <w:top w:w="0" w:type="dxa"/>
          <w:left w:w="0" w:type="dxa"/>
          <w:bottom w:w="0" w:type="dxa"/>
          <w:right w:w="0" w:type="dxa"/>
        </w:tblCellMar>
        <w:tblLook w:val="01E0"/>
      </w:tblPr>
      <w:tblGrid>
        <w:gridCol w:w="1762"/>
        <w:gridCol w:w="1820"/>
        <w:gridCol w:w="1810"/>
        <w:gridCol w:w="1819"/>
        <w:gridCol w:w="1808"/>
      </w:tblGrid>
      <w:tr>
        <w:trPr>
          <w:trHeight w:val="329" w:hRule="exact"/>
        </w:trPr>
        <w:tc>
          <w:tcPr>
            <w:tcW w:w="1762" w:type="dxa"/>
            <w:vMerge w:val="restart"/>
            <w:tcBorders>
              <w:top w:val="single" w:sz="12" w:space="0" w:color="000000"/>
              <w:left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地区</w:t>
            </w:r>
          </w:p>
        </w:tc>
        <w:tc>
          <w:tcPr>
            <w:tcW w:w="3630" w:type="dxa"/>
            <w:gridSpan w:val="2"/>
            <w:tcBorders>
              <w:top w:val="single" w:sz="12" w:space="0" w:color="000000"/>
              <w:left w:val="single" w:sz="4" w:space="0" w:color="000000"/>
              <w:bottom w:val="single" w:sz="8" w:space="0" w:color="000000"/>
              <w:right w:val="single" w:sz="4" w:space="0" w:color="000000"/>
            </w:tcBorders>
          </w:tcPr>
          <w:p>
            <w:pPr>
              <w:pStyle w:val="TableParagraph"/>
              <w:spacing w:line="240" w:lineRule="auto" w:before="8"/>
              <w:ind w:right="6"/>
              <w:jc w:val="center"/>
              <w:rPr>
                <w:rFonts w:ascii="宋体" w:hAnsi="宋体" w:cs="宋体" w:eastAsia="宋体" w:hint="default"/>
                <w:sz w:val="18"/>
                <w:szCs w:val="18"/>
              </w:rPr>
            </w:pPr>
            <w:r>
              <w:rPr>
                <w:rFonts w:ascii="宋体" w:hAnsi="宋体" w:cs="宋体" w:eastAsia="宋体" w:hint="default"/>
                <w:sz w:val="18"/>
                <w:szCs w:val="18"/>
              </w:rPr>
              <w:t>本期数</w:t>
            </w:r>
          </w:p>
        </w:tc>
        <w:tc>
          <w:tcPr>
            <w:tcW w:w="3627" w:type="dxa"/>
            <w:gridSpan w:val="2"/>
            <w:tcBorders>
              <w:top w:val="single" w:sz="12" w:space="0" w:color="000000"/>
              <w:left w:val="single" w:sz="4" w:space="0" w:color="000000"/>
              <w:bottom w:val="single" w:sz="8" w:space="0" w:color="000000"/>
              <w:right w:val="nil" w:sz="6" w:space="0" w:color="auto"/>
            </w:tcBorders>
          </w:tcPr>
          <w:p>
            <w:pPr>
              <w:pStyle w:val="TableParagraph"/>
              <w:spacing w:line="240" w:lineRule="auto" w:before="8"/>
              <w:ind w:right="8"/>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235" w:hRule="exact"/>
        </w:trPr>
        <w:tc>
          <w:tcPr>
            <w:tcW w:w="1762" w:type="dxa"/>
            <w:vMerge/>
            <w:tcBorders>
              <w:left w:val="nil" w:sz="6" w:space="0" w:color="auto"/>
              <w:bottom w:val="nil" w:sz="6" w:space="0" w:color="auto"/>
              <w:right w:val="single" w:sz="4" w:space="0" w:color="000000"/>
            </w:tcBorders>
          </w:tcPr>
          <w:p>
            <w:pPr/>
          </w:p>
        </w:tc>
        <w:tc>
          <w:tcPr>
            <w:tcW w:w="18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819"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80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109" name="image1115.png" descr=""/>
                  <wp:cNvGraphicFramePr>
                    <a:graphicFrameLocks noChangeAspect="1"/>
                  </wp:cNvGraphicFramePr>
                  <a:graphic>
                    <a:graphicData uri="http://schemas.openxmlformats.org/drawingml/2006/picture">
                      <pic:pic>
                        <pic:nvPicPr>
                          <pic:cNvPr id="110" name="image1115.png"/>
                          <pic:cNvPicPr/>
                        </pic:nvPicPr>
                        <pic:blipFill>
                          <a:blip r:embed="rId1186"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7"/>
              <w:ind w:right="2"/>
              <w:jc w:val="center"/>
              <w:rPr>
                <w:rFonts w:ascii="宋体" w:hAnsi="宋体" w:cs="宋体" w:eastAsia="宋体" w:hint="default"/>
                <w:sz w:val="18"/>
                <w:szCs w:val="18"/>
              </w:rPr>
            </w:pPr>
            <w:r>
              <w:rPr>
                <w:rFonts w:ascii="宋体" w:hAnsi="宋体" w:cs="宋体" w:eastAsia="宋体" w:hint="default"/>
                <w:sz w:val="18"/>
                <w:szCs w:val="18"/>
              </w:rPr>
              <w:t>收入</w:t>
            </w:r>
          </w:p>
        </w:tc>
        <w:tc>
          <w:tcPr>
            <w:tcW w:w="1808" w:type="dxa"/>
            <w:tcBorders>
              <w:top w:val="single" w:sz="4" w:space="0" w:color="000000"/>
              <w:left w:val="single" w:sz="4" w:space="0" w:color="000000"/>
              <w:bottom w:val="nil" w:sz="6" w:space="0" w:color="auto"/>
              <w:right w:val="nil" w:sz="6" w:space="0" w:color="auto"/>
            </w:tcBorders>
          </w:tcPr>
          <w:p>
            <w:pPr>
              <w:pStyle w:val="TableParagraph"/>
              <w:spacing w:line="240" w:lineRule="auto" w:before="17"/>
              <w:ind w:left="718" w:right="0"/>
              <w:jc w:val="left"/>
              <w:rPr>
                <w:rFonts w:ascii="宋体" w:hAnsi="宋体" w:cs="宋体" w:eastAsia="宋体" w:hint="default"/>
                <w:sz w:val="18"/>
                <w:szCs w:val="18"/>
              </w:rPr>
            </w:pPr>
            <w:r>
              <w:rPr>
                <w:rFonts w:ascii="宋体" w:hAnsi="宋体" w:cs="宋体" w:eastAsia="宋体" w:hint="default"/>
                <w:sz w:val="18"/>
                <w:szCs w:val="18"/>
              </w:rPr>
              <w:t>成本</w:t>
            </w:r>
          </w:p>
        </w:tc>
      </w:tr>
      <w:tr>
        <w:trPr>
          <w:trHeight w:val="451" w:hRule="exact"/>
        </w:trPr>
        <w:tc>
          <w:tcPr>
            <w:tcW w:w="1762" w:type="dxa"/>
            <w:tcBorders>
              <w:top w:val="nil" w:sz="6" w:space="0" w:color="auto"/>
              <w:left w:val="nil" w:sz="6" w:space="0" w:color="auto"/>
              <w:bottom w:val="nil" w:sz="6" w:space="0" w:color="auto"/>
              <w:right w:val="single" w:sz="4" w:space="0" w:color="000000"/>
            </w:tcBorders>
          </w:tcPr>
          <w:p>
            <w:pPr>
              <w:pStyle w:val="TableParagraph"/>
              <w:spacing w:line="240" w:lineRule="auto" w:before="128"/>
              <w:ind w:left="122" w:right="0"/>
              <w:jc w:val="left"/>
              <w:rPr>
                <w:rFonts w:ascii="宋体" w:hAnsi="宋体" w:cs="宋体" w:eastAsia="宋体" w:hint="default"/>
                <w:sz w:val="18"/>
                <w:szCs w:val="18"/>
              </w:rPr>
            </w:pPr>
            <w:r>
              <w:rPr>
                <w:rFonts w:ascii="宋体" w:hAnsi="宋体" w:cs="宋体" w:eastAsia="宋体" w:hint="default"/>
                <w:sz w:val="18"/>
                <w:szCs w:val="18"/>
              </w:rPr>
              <w:t>国内</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112,332,928.83</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53,521,610.03</w:t>
            </w:r>
          </w:p>
        </w:tc>
        <w:tc>
          <w:tcPr>
            <w:tcW w:w="1819"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25,906,245.79</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660" w:right="0"/>
              <w:jc w:val="left"/>
              <w:rPr>
                <w:rFonts w:ascii="Times New Roman" w:hAnsi="Times New Roman" w:cs="Times New Roman" w:eastAsia="Times New Roman" w:hint="default"/>
                <w:sz w:val="18"/>
                <w:szCs w:val="18"/>
              </w:rPr>
            </w:pPr>
            <w:r>
              <w:rPr>
                <w:rFonts w:ascii="Times New Roman"/>
                <w:sz w:val="18"/>
              </w:rPr>
              <w:t>15,251,578.55</w:t>
            </w:r>
          </w:p>
        </w:tc>
      </w:tr>
      <w:tr>
        <w:trPr>
          <w:trHeight w:val="338" w:hRule="exact"/>
        </w:trPr>
        <w:tc>
          <w:tcPr>
            <w:tcW w:w="176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国外</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28,551,162.37</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19,048,506.27</w:t>
            </w:r>
          </w:p>
        </w:tc>
        <w:tc>
          <w:tcPr>
            <w:tcW w:w="1819"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87,121,420.02</w:t>
            </w:r>
          </w:p>
        </w:tc>
        <w:tc>
          <w:tcPr>
            <w:tcW w:w="180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left="660" w:right="0"/>
              <w:jc w:val="left"/>
              <w:rPr>
                <w:rFonts w:ascii="Times New Roman" w:hAnsi="Times New Roman" w:cs="Times New Roman" w:eastAsia="Times New Roman" w:hint="default"/>
                <w:sz w:val="18"/>
                <w:szCs w:val="18"/>
              </w:rPr>
            </w:pPr>
            <w:r>
              <w:rPr>
                <w:rFonts w:ascii="Times New Roman"/>
                <w:sz w:val="18"/>
              </w:rPr>
              <w:t>37,999,449.35</w:t>
            </w:r>
          </w:p>
        </w:tc>
      </w:tr>
      <w:tr>
        <w:trPr>
          <w:trHeight w:val="348" w:hRule="exact"/>
        </w:trPr>
        <w:tc>
          <w:tcPr>
            <w:tcW w:w="1762"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140,884,091.20</w:t>
            </w:r>
          </w:p>
        </w:tc>
        <w:tc>
          <w:tcPr>
            <w:tcW w:w="18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72,570,116.30</w:t>
            </w:r>
          </w:p>
        </w:tc>
        <w:tc>
          <w:tcPr>
            <w:tcW w:w="18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3"/>
              <w:jc w:val="right"/>
              <w:rPr>
                <w:rFonts w:ascii="Times New Roman" w:hAnsi="Times New Roman" w:cs="Times New Roman" w:eastAsia="Times New Roman" w:hint="default"/>
                <w:sz w:val="18"/>
                <w:szCs w:val="18"/>
              </w:rPr>
            </w:pPr>
            <w:r>
              <w:rPr>
                <w:rFonts w:ascii="Times New Roman"/>
                <w:spacing w:val="-1"/>
                <w:sz w:val="18"/>
              </w:rPr>
              <w:t>113,027,665.81</w:t>
            </w:r>
          </w:p>
        </w:tc>
        <w:tc>
          <w:tcPr>
            <w:tcW w:w="1808"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left="660" w:right="0"/>
              <w:jc w:val="left"/>
              <w:rPr>
                <w:rFonts w:ascii="Times New Roman" w:hAnsi="Times New Roman" w:cs="Times New Roman" w:eastAsia="Times New Roman" w:hint="default"/>
                <w:sz w:val="18"/>
                <w:szCs w:val="18"/>
              </w:rPr>
            </w:pPr>
            <w:r>
              <w:rPr>
                <w:rFonts w:ascii="Times New Roman"/>
                <w:sz w:val="18"/>
              </w:rPr>
              <w:t>53,251,027.90</w:t>
            </w:r>
          </w:p>
        </w:tc>
      </w:tr>
    </w:tbl>
    <w:p>
      <w:pPr>
        <w:spacing w:after="0" w:line="240" w:lineRule="auto"/>
        <w:jc w:val="left"/>
        <w:rPr>
          <w:rFonts w:ascii="Times New Roman" w:hAnsi="Times New Roman" w:cs="Times New Roman" w:eastAsia="Times New Roman" w:hint="default"/>
          <w:sz w:val="18"/>
          <w:szCs w:val="18"/>
        </w:rPr>
        <w:sectPr>
          <w:footerReference w:type="default" r:id="rId1163"/>
          <w:pgSz w:w="11910" w:h="16840"/>
          <w:pgMar w:footer="773" w:header="584" w:top="1140" w:bottom="960" w:left="0" w:right="0"/>
          <w:pgNumType w:start="134"/>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1262008"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pict>
          <v:group style="position:absolute;margin-left:79.704002pt;margin-top:659.980042pt;width:450.2pt;height:5.4pt;mso-position-horizontal-relative:page;mso-position-vertical-relative:page;z-index:-1261624" coordorigin="1594,13200" coordsize="9004,108">
            <v:shape style="position:absolute;left:1594;top:13200;width:5547;height:108" type="#_x0000_t75" stroked="false">
              <v:imagedata r:id="rId1232" o:title=""/>
            </v:shape>
            <v:shape style="position:absolute;left:7117;top:13296;width:1750;height:12" type="#_x0000_t75" stroked="false">
              <v:imagedata r:id="rId1233" o:title=""/>
            </v:shape>
            <v:shape style="position:absolute;left:8853;top:13298;width:1745;height:10" type="#_x0000_t75" stroked="false">
              <v:imagedata r:id="rId788" o:title=""/>
            </v:shape>
            <w10:wrap type="none"/>
          </v:group>
        </w:pict>
      </w:r>
      <w:r>
        <w:rPr/>
        <w:pict>
          <v:group style="position:absolute;margin-left:79.704002pt;margin-top:676.899963pt;width:450.2pt;height:5.55pt;mso-position-horizontal-relative:page;mso-position-vertical-relative:page;z-index:-1261600" coordorigin="1594,13538" coordsize="9004,111">
            <v:shape style="position:absolute;left:1594;top:13538;width:5547;height:110" type="#_x0000_t75" stroked="false">
              <v:imagedata r:id="rId1234" o:title=""/>
            </v:shape>
            <v:shape style="position:absolute;left:7117;top:13634;width:1750;height:14" type="#_x0000_t75" stroked="false">
              <v:imagedata r:id="rId1235" o:title=""/>
            </v:shape>
            <v:shape style="position:absolute;left:8853;top:13639;width:1745;height:10" type="#_x0000_t75" stroked="false">
              <v:imagedata r:id="rId1236" o:title=""/>
            </v:shape>
            <w10:wrap type="none"/>
          </v:group>
        </w:pict>
      </w:r>
      <w:r>
        <w:rPr/>
        <w:pict>
          <v:group style="position:absolute;margin-left:79.704002pt;margin-top:693.939941pt;width:450.2pt;height:5.55pt;mso-position-horizontal-relative:page;mso-position-vertical-relative:page;z-index:-1261576" coordorigin="1594,13879" coordsize="9004,111">
            <v:shape style="position:absolute;left:1594;top:13879;width:5547;height:110" type="#_x0000_t75" stroked="false">
              <v:imagedata r:id="rId1234" o:title=""/>
            </v:shape>
            <v:shape style="position:absolute;left:7117;top:13975;width:1750;height:14" type="#_x0000_t75" stroked="false">
              <v:imagedata r:id="rId1235" o:title=""/>
            </v:shape>
            <v:shape style="position:absolute;left:8853;top:13980;width:1745;height:10" type="#_x0000_t75" stroked="false">
              <v:imagedata r:id="rId788" o:title=""/>
            </v:shape>
            <w10:wrap type="none"/>
          </v:group>
        </w:pict>
      </w:r>
      <w:r>
        <w:rPr/>
        <w:pict>
          <v:group style="position:absolute;margin-left:79.704002pt;margin-top:710.980042pt;width:450.2pt;height:5.4pt;mso-position-horizontal-relative:page;mso-position-vertical-relative:page;z-index:-1261552" coordorigin="1594,14220" coordsize="9004,108">
            <v:shape style="position:absolute;left:1594;top:14220;width:5547;height:108" type="#_x0000_t75" stroked="false">
              <v:imagedata r:id="rId1232" o:title=""/>
            </v:shape>
            <v:shape style="position:absolute;left:7117;top:14316;width:1750;height:12" type="#_x0000_t75" stroked="false">
              <v:imagedata r:id="rId1233" o:title=""/>
            </v:shape>
            <v:shape style="position:absolute;left:8853;top:14318;width:1745;height:10" type="#_x0000_t75" stroked="false">
              <v:imagedata r:id="rId788" o:title=""/>
            </v:shape>
            <w10:wrap type="none"/>
          </v:group>
        </w:pict>
      </w:r>
      <w:r>
        <w:rPr/>
        <w:pict>
          <v:group style="position:absolute;margin-left:79.704002pt;margin-top:727.899963pt;width:450.2pt;height:5.55pt;mso-position-horizontal-relative:page;mso-position-vertical-relative:page;z-index:-1261528" coordorigin="1594,14558" coordsize="9004,111">
            <v:shape style="position:absolute;left:1594;top:14558;width:5547;height:110" type="#_x0000_t75" stroked="false">
              <v:imagedata r:id="rId1234" o:title=""/>
            </v:shape>
            <v:shape style="position:absolute;left:7117;top:14654;width:1750;height:14" type="#_x0000_t75" stroked="false">
              <v:imagedata r:id="rId1235" o:title=""/>
            </v:shape>
            <v:shape style="position:absolute;left:8853;top:14659;width:1745;height:10" type="#_x0000_t75" stroked="false">
              <v:imagedata r:id="rId1236" o:title=""/>
            </v:shape>
            <w10:wrap type="none"/>
          </v:group>
        </w:pict>
      </w:r>
      <w:r>
        <w:rPr/>
        <w:pict>
          <v:group style="position:absolute;margin-left:79.704002pt;margin-top:744.935974pt;width:450.2pt;height:5.55pt;mso-position-horizontal-relative:page;mso-position-vertical-relative:page;z-index:-1261504" coordorigin="1594,14899" coordsize="9004,111">
            <v:shape style="position:absolute;left:1594;top:14899;width:5547;height:110" type="#_x0000_t75" stroked="false">
              <v:imagedata r:id="rId1234" o:title=""/>
            </v:shape>
            <v:shape style="position:absolute;left:7117;top:14995;width:1750;height:14" type="#_x0000_t75" stroked="false">
              <v:imagedata r:id="rId1235" o:title=""/>
            </v:shape>
            <v:shape style="position:absolute;left:8853;top:15000;width:1745;height:10" type="#_x0000_t75" stroked="false">
              <v:imagedata r:id="rId788" o:title=""/>
            </v:shape>
            <w10:wrap type="none"/>
          </v:group>
        </w:pict>
      </w:r>
      <w:r>
        <w:rPr/>
        <w:pict>
          <v:shape style="position:absolute;margin-left:356.109985pt;margin-top:766.776001pt;width:.48003pt;height:.24pt;mso-position-horizontal-relative:page;mso-position-vertical-relative:page;z-index:29656" type="#_x0000_t75" stroked="false">
            <v:imagedata r:id="rId1237" o:title=""/>
          </v:shape>
        </w:pict>
      </w:r>
      <w:r>
        <w:rPr/>
        <w:pict>
          <v:shape style="position:absolute;margin-left:442.899994pt;margin-top:766.776001pt;width:.48003pt;height:.24pt;mso-position-horizontal-relative:page;mso-position-vertical-relative:page;z-index:29680" type="#_x0000_t75" stroked="false">
            <v:imagedata r:id="rId1237" o:title=""/>
          </v:shape>
        </w:pict>
      </w:r>
      <w:r>
        <w:rPr>
          <w:rFonts w:ascii="宋体" w:hAnsi="宋体" w:cs="宋体" w:eastAsia="宋体" w:hint="default"/>
          <w:b/>
          <w:bCs/>
          <w:sz w:val="18"/>
          <w:szCs w:val="18"/>
        </w:rPr>
        <w:t>十、净资产收益率及每股收益</w:t>
      </w:r>
      <w:r>
        <w:rPr>
          <w:rFonts w:ascii="宋体" w:hAnsi="宋体" w:cs="宋体" w:eastAsia="宋体" w:hint="default"/>
          <w:sz w:val="18"/>
          <w:szCs w:val="18"/>
        </w:rPr>
      </w:r>
    </w:p>
    <w:p>
      <w:pPr>
        <w:spacing w:line="338" w:lineRule="auto" w:before="153"/>
        <w:ind w:left="1702" w:right="1414" w:firstLine="359"/>
        <w:jc w:val="both"/>
        <w:rPr>
          <w:rFonts w:ascii="宋体" w:hAnsi="宋体" w:cs="宋体" w:eastAsia="宋体" w:hint="default"/>
          <w:sz w:val="18"/>
          <w:szCs w:val="18"/>
        </w:rPr>
      </w:pPr>
      <w:r>
        <w:rPr/>
        <w:pict>
          <v:shape style="position:absolute;margin-left:146.059998pt;margin-top:47.821693pt;width:.48001pt;height:.12pt;mso-position-horizontal-relative:page;mso-position-vertical-relative:paragraph;z-index:-1261984" type="#_x0000_t75" stroked="false">
            <v:imagedata r:id="rId1237" o:title=""/>
          </v:shape>
        </w:pict>
      </w:r>
      <w:r>
        <w:rPr/>
        <w:pict>
          <v:shape style="position:absolute;margin-left:340.869995pt;margin-top:47.821693pt;width:.47998pt;height:.12pt;mso-position-horizontal-relative:page;mso-position-vertical-relative:paragraph;z-index:-1261960" type="#_x0000_t75" stroked="false">
            <v:imagedata r:id="rId1237" o:title=""/>
          </v:shape>
        </w:pict>
      </w:r>
      <w:r>
        <w:rPr/>
        <w:pict>
          <v:group style="position:absolute;margin-left:145.579987pt;margin-top:58.501736pt;width:384.35pt;height:5.3pt;mso-position-horizontal-relative:page;mso-position-vertical-relative:paragraph;z-index:-1261936" coordorigin="2912,1170" coordsize="7687,106">
            <v:shape style="position:absolute;left:2912;top:1170;width:1215;height:106" type="#_x0000_t75" stroked="false">
              <v:imagedata r:id="rId1238" o:title=""/>
            </v:shape>
            <v:shape style="position:absolute;left:4122;top:1266;width:2696;height:10" type="#_x0000_t75" stroked="false">
              <v:imagedata r:id="rId1239" o:title=""/>
            </v:shape>
            <v:shape style="position:absolute;left:6813;top:1266;width:1150;height:10" type="#_x0000_t75" stroked="false">
              <v:imagedata r:id="rId1240" o:title=""/>
            </v:shape>
            <v:shape style="position:absolute;left:7957;top:1266;width:2641;height:10" type="#_x0000_t75" stroked="false">
              <v:imagedata r:id="rId1241" o:title=""/>
            </v:shape>
            <w10:wrap type="none"/>
          </v:group>
        </w:pict>
      </w:r>
      <w:r>
        <w:rPr/>
        <w:pict>
          <v:shape style="position:absolute;margin-left:146.059998pt;margin-top:80.101707pt;width:.48003pt;height:.24pt;mso-position-horizontal-relative:page;mso-position-vertical-relative:paragraph;z-index:29224" type="#_x0000_t75" stroked="false">
            <v:imagedata r:id="rId1242" o:title=""/>
          </v:shape>
        </w:pict>
      </w:r>
      <w:r>
        <w:rPr/>
        <w:pict>
          <v:group style="position:absolute;margin-left:205.849991pt;margin-top:75.301674pt;width:135.050pt;height:5.55pt;mso-position-horizontal-relative:page;mso-position-vertical-relative:paragraph;z-index:-1261888" coordorigin="4117,1506" coordsize="2701,111">
            <v:shape style="position:absolute;left:4117;top:1506;width:1354;height:110" type="#_x0000_t75" stroked="false">
              <v:imagedata r:id="rId1243" o:title=""/>
            </v:shape>
            <v:shape style="position:absolute;left:5466;top:1607;width:1352;height:10" type="#_x0000_t75" stroked="false">
              <v:imagedata r:id="rId641" o:title=""/>
            </v:shape>
            <w10:wrap type="none"/>
          </v:group>
        </w:pict>
      </w:r>
      <w:r>
        <w:rPr/>
        <w:pict>
          <v:group style="position:absolute;margin-left:397.630005pt;margin-top:75.301674pt;width:132.3pt;height:5.55pt;mso-position-horizontal-relative:page;mso-position-vertical-relative:paragraph;z-index:-1261864" coordorigin="7953,1506" coordsize="2646,111">
            <v:shape style="position:absolute;left:7953;top:1506;width:1354;height:110" type="#_x0000_t75" stroked="false">
              <v:imagedata r:id="rId1244" o:title=""/>
            </v:shape>
            <v:shape style="position:absolute;left:9302;top:1607;width:1296;height:10" type="#_x0000_t75" stroked="false">
              <v:imagedata r:id="rId1245" o:title=""/>
            </v:shape>
            <w10:wrap type="none"/>
          </v:group>
        </w:pict>
      </w:r>
      <w:r>
        <w:rPr/>
        <w:pict>
          <v:group style="position:absolute;margin-left:79.704002pt;margin-top:92.341675pt;width:450.2pt;height:5.55pt;mso-position-horizontal-relative:page;mso-position-vertical-relative:paragraph;z-index:-1261840" coordorigin="1594,1847" coordsize="9004,111">
            <v:shape style="position:absolute;left:1594;top:1847;width:1346;height:110" type="#_x0000_t75" stroked="false">
              <v:imagedata r:id="rId1246" o:title=""/>
            </v:shape>
            <v:shape style="position:absolute;left:2916;top:1943;width:1220;height:14" type="#_x0000_t75" stroked="false">
              <v:imagedata r:id="rId1247" o:title=""/>
            </v:shape>
            <v:shape style="position:absolute;left:4122;top:1948;width:1349;height:10" type="#_x0000_t75" stroked="false">
              <v:imagedata r:id="rId1248" o:title=""/>
            </v:shape>
            <v:shape style="position:absolute;left:5466;top:1948;width:1352;height:10" type="#_x0000_t75" stroked="false">
              <v:imagedata r:id="rId641" o:title=""/>
            </v:shape>
            <v:shape style="position:absolute;left:6813;top:1943;width:1159;height:14" type="#_x0000_t75" stroked="false">
              <v:imagedata r:id="rId1249" o:title=""/>
            </v:shape>
            <v:shape style="position:absolute;left:7957;top:1943;width:1359;height:14" type="#_x0000_t75" stroked="false">
              <v:imagedata r:id="rId1250" o:title=""/>
            </v:shape>
            <v:shape style="position:absolute;left:9302;top:1948;width:1296;height:10" type="#_x0000_t75" stroked="false">
              <v:imagedata r:id="rId1245" o:title=""/>
            </v:shape>
            <w10:wrap type="none"/>
          </v:group>
        </w:pict>
      </w:r>
      <w:r>
        <w:rPr>
          <w:rFonts w:ascii="宋体" w:hAnsi="宋体" w:cs="宋体" w:eastAsia="宋体" w:hint="default"/>
          <w:spacing w:val="-3"/>
          <w:sz w:val="18"/>
          <w:szCs w:val="18"/>
        </w:rPr>
        <w:t>本公司对非经常性损益项目的确认依照中国证监会公告〔</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号－公开发行证券的公司信息披露解释性 公告第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号的规定执行。报告期内各期非经营性损益列示如下：</w:t>
      </w:r>
    </w:p>
    <w:p>
      <w:pPr>
        <w:spacing w:line="240" w:lineRule="auto" w:before="1"/>
        <w:rPr>
          <w:rFonts w:ascii="宋体" w:hAnsi="宋体" w:cs="宋体" w:eastAsia="宋体" w:hint="default"/>
          <w:sz w:val="7"/>
          <w:szCs w:val="7"/>
        </w:rPr>
      </w:pPr>
    </w:p>
    <w:tbl>
      <w:tblPr>
        <w:tblW w:w="0" w:type="auto"/>
        <w:jc w:val="left"/>
        <w:tblInd w:w="1579" w:type="dxa"/>
        <w:tblLayout w:type="fixed"/>
        <w:tblCellMar>
          <w:top w:w="0" w:type="dxa"/>
          <w:left w:w="0" w:type="dxa"/>
          <w:bottom w:w="0" w:type="dxa"/>
          <w:right w:w="0" w:type="dxa"/>
        </w:tblCellMar>
        <w:tblLook w:val="01E0"/>
      </w:tblPr>
      <w:tblGrid>
        <w:gridCol w:w="1346"/>
        <w:gridCol w:w="1205"/>
        <w:gridCol w:w="1344"/>
        <w:gridCol w:w="1347"/>
        <w:gridCol w:w="1145"/>
        <w:gridCol w:w="1345"/>
        <w:gridCol w:w="1286"/>
      </w:tblGrid>
      <w:tr>
        <w:trPr>
          <w:trHeight w:val="270" w:hRule="exact"/>
        </w:trPr>
        <w:tc>
          <w:tcPr>
            <w:tcW w:w="1346"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tc>
        <w:tc>
          <w:tcPr>
            <w:tcW w:w="1205"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tc>
        <w:tc>
          <w:tcPr>
            <w:tcW w:w="1344"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left="141"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347"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tc>
        <w:tc>
          <w:tcPr>
            <w:tcW w:w="1145"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tc>
        <w:tc>
          <w:tcPr>
            <w:tcW w:w="1345" w:type="dxa"/>
            <w:tcBorders>
              <w:top w:val="single" w:sz="12" w:space="0" w:color="000000"/>
              <w:left w:val="nil" w:sz="6" w:space="0" w:color="auto"/>
              <w:bottom w:val="nil" w:sz="6" w:space="0" w:color="auto"/>
              <w:right w:val="nil" w:sz="6" w:space="0" w:color="auto"/>
            </w:tcBorders>
          </w:tcPr>
          <w:p>
            <w:pPr>
              <w:pStyle w:val="TableParagraph"/>
              <w:spacing w:line="240" w:lineRule="auto" w:before="20"/>
              <w:ind w:left="472" w:right="0"/>
              <w:jc w:val="left"/>
              <w:rPr>
                <w:rFonts w:ascii="宋体" w:hAnsi="宋体" w:cs="宋体" w:eastAsia="宋体" w:hint="default"/>
                <w:sz w:val="18"/>
                <w:szCs w:val="18"/>
              </w:rPr>
            </w:pPr>
            <w:r>
              <w:rPr>
                <w:rFonts w:ascii="宋体" w:hAnsi="宋体" w:cs="宋体" w:eastAsia="宋体" w:hint="default"/>
                <w:sz w:val="18"/>
                <w:szCs w:val="18"/>
              </w:rPr>
              <w:t>上期数</w:t>
            </w:r>
          </w:p>
        </w:tc>
        <w:tc>
          <w:tcPr>
            <w:tcW w:w="1286" w:type="dxa"/>
            <w:tcBorders>
              <w:top w:val="single" w:sz="12" w:space="0" w:color="000000"/>
              <w:left w:val="nil" w:sz="6" w:space="0" w:color="auto"/>
              <w:bottom w:val="nil" w:sz="6" w:space="0" w:color="auto"/>
              <w:right w:val="nil" w:sz="6" w:space="0" w:color="auto"/>
            </w:tcBorders>
          </w:tcPr>
          <w:p>
            <w:pPr/>
          </w:p>
        </w:tc>
      </w:tr>
      <w:tr>
        <w:trPr>
          <w:trHeight w:val="63" w:hRule="exact"/>
        </w:trPr>
        <w:tc>
          <w:tcPr>
            <w:tcW w:w="1346"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single" w:sz="4" w:space="0" w:color="000000"/>
            </w:tcBorders>
          </w:tcPr>
          <w:p>
            <w:pPr/>
          </w:p>
        </w:tc>
        <w:tc>
          <w:tcPr>
            <w:tcW w:w="1145" w:type="dxa"/>
            <w:tcBorders>
              <w:top w:val="nil" w:sz="6" w:space="0" w:color="auto"/>
              <w:left w:val="single" w:sz="4" w:space="0" w:color="000000"/>
              <w:bottom w:val="nil" w:sz="6" w:space="0" w:color="auto"/>
              <w:right w:val="nil" w:sz="6" w:space="0" w:color="auto"/>
            </w:tcBorders>
          </w:tcPr>
          <w:p>
            <w:pPr/>
          </w:p>
        </w:tc>
        <w:tc>
          <w:tcPr>
            <w:tcW w:w="1345"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nil" w:sz="6" w:space="0" w:color="auto"/>
            </w:tcBorders>
          </w:tcPr>
          <w:p>
            <w:pPr/>
          </w:p>
        </w:tc>
      </w:tr>
      <w:tr>
        <w:trPr>
          <w:trHeight w:val="273" w:hRule="exact"/>
        </w:trPr>
        <w:tc>
          <w:tcPr>
            <w:tcW w:w="134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230"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1205" w:type="dxa"/>
            <w:vMerge w:val="restart"/>
            <w:tcBorders>
              <w:top w:val="nil" w:sz="6" w:space="0" w:color="auto"/>
              <w:left w:val="single" w:sz="4" w:space="0" w:color="000000"/>
              <w:right w:val="nil" w:sz="6" w:space="0" w:color="auto"/>
            </w:tcBorders>
          </w:tcPr>
          <w:p>
            <w:pPr>
              <w:pStyle w:val="TableParagraph"/>
              <w:spacing w:line="242" w:lineRule="auto" w:before="77"/>
              <w:ind w:left="146" w:right="152"/>
              <w:jc w:val="left"/>
              <w:rPr>
                <w:rFonts w:ascii="宋体" w:hAnsi="宋体" w:cs="宋体" w:eastAsia="宋体" w:hint="default"/>
                <w:sz w:val="18"/>
                <w:szCs w:val="18"/>
              </w:rPr>
            </w:pPr>
            <w:r>
              <w:rPr>
                <w:rFonts w:ascii="宋体" w:hAnsi="宋体" w:cs="宋体" w:eastAsia="宋体" w:hint="default"/>
                <w:sz w:val="18"/>
                <w:szCs w:val="18"/>
              </w:rPr>
              <w:t>加权平均净 资产收益率</w:t>
            </w:r>
          </w:p>
        </w:tc>
        <w:tc>
          <w:tcPr>
            <w:tcW w:w="269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5"/>
              <w:jc w:val="center"/>
              <w:rPr>
                <w:rFonts w:ascii="宋体" w:hAnsi="宋体" w:cs="宋体" w:eastAsia="宋体" w:hint="default"/>
                <w:sz w:val="18"/>
                <w:szCs w:val="18"/>
              </w:rPr>
            </w:pPr>
            <w:r>
              <w:rPr>
                <w:rFonts w:ascii="宋体" w:hAnsi="宋体" w:cs="宋体" w:eastAsia="宋体" w:hint="default"/>
                <w:sz w:val="18"/>
                <w:szCs w:val="18"/>
              </w:rPr>
              <w:t>每股收益</w:t>
            </w:r>
          </w:p>
        </w:tc>
        <w:tc>
          <w:tcPr>
            <w:tcW w:w="1145" w:type="dxa"/>
            <w:vMerge w:val="restart"/>
            <w:tcBorders>
              <w:top w:val="nil" w:sz="6" w:space="0" w:color="auto"/>
              <w:left w:val="single" w:sz="4" w:space="0" w:color="000000"/>
              <w:right w:val="nil" w:sz="6" w:space="0" w:color="auto"/>
            </w:tcBorders>
          </w:tcPr>
          <w:p>
            <w:pPr>
              <w:pStyle w:val="TableParagraph"/>
              <w:spacing w:line="242" w:lineRule="auto" w:before="77"/>
              <w:ind w:left="117" w:right="120"/>
              <w:jc w:val="left"/>
              <w:rPr>
                <w:rFonts w:ascii="宋体" w:hAnsi="宋体" w:cs="宋体" w:eastAsia="宋体" w:hint="default"/>
                <w:sz w:val="18"/>
                <w:szCs w:val="18"/>
              </w:rPr>
            </w:pPr>
            <w:r>
              <w:rPr>
                <w:rFonts w:ascii="宋体" w:hAnsi="宋体" w:cs="宋体" w:eastAsia="宋体" w:hint="default"/>
                <w:sz w:val="18"/>
                <w:szCs w:val="18"/>
              </w:rPr>
              <w:t>加权平均净 资产收益率</w:t>
            </w:r>
          </w:p>
        </w:tc>
        <w:tc>
          <w:tcPr>
            <w:tcW w:w="2631"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27"/>
              <w:ind w:right="7"/>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68" w:hRule="exact"/>
        </w:trPr>
        <w:tc>
          <w:tcPr>
            <w:tcW w:w="1346" w:type="dxa"/>
            <w:tcBorders>
              <w:top w:val="nil" w:sz="6" w:space="0" w:color="auto"/>
              <w:left w:val="nil" w:sz="6" w:space="0" w:color="auto"/>
              <w:bottom w:val="nil" w:sz="6" w:space="0" w:color="auto"/>
              <w:right w:val="single" w:sz="4" w:space="0" w:color="000000"/>
            </w:tcBorders>
          </w:tcPr>
          <w:p>
            <w:pPr/>
          </w:p>
        </w:tc>
        <w:tc>
          <w:tcPr>
            <w:tcW w:w="1205" w:type="dxa"/>
            <w:vMerge/>
            <w:tcBorders>
              <w:left w:val="single" w:sz="4" w:space="0" w:color="000000"/>
              <w:right w:val="nil" w:sz="6" w:space="0" w:color="auto"/>
            </w:tcBorders>
          </w:tcPr>
          <w:p>
            <w:pPr/>
          </w:p>
        </w:tc>
        <w:tc>
          <w:tcPr>
            <w:tcW w:w="2691" w:type="dxa"/>
            <w:gridSpan w:val="2"/>
            <w:tcBorders>
              <w:top w:val="nil" w:sz="6" w:space="0" w:color="auto"/>
              <w:left w:val="nil" w:sz="6" w:space="0" w:color="auto"/>
              <w:bottom w:val="nil" w:sz="6" w:space="0" w:color="auto"/>
              <w:right w:val="nil" w:sz="6" w:space="0" w:color="auto"/>
            </w:tcBorders>
            <w:shd w:val="clear" w:color="auto" w:fill="000000"/>
          </w:tcPr>
          <w:p>
            <w:pPr/>
          </w:p>
        </w:tc>
        <w:tc>
          <w:tcPr>
            <w:tcW w:w="1145" w:type="dxa"/>
            <w:vMerge/>
            <w:tcBorders>
              <w:left w:val="single" w:sz="4" w:space="0" w:color="000000"/>
              <w:right w:val="nil" w:sz="6" w:space="0" w:color="auto"/>
            </w:tcBorders>
          </w:tcPr>
          <w:p>
            <w:pPr/>
          </w:p>
        </w:tc>
        <w:tc>
          <w:tcPr>
            <w:tcW w:w="2631" w:type="dxa"/>
            <w:gridSpan w:val="2"/>
            <w:tcBorders>
              <w:top w:val="nil" w:sz="6" w:space="0" w:color="auto"/>
              <w:left w:val="nil" w:sz="6" w:space="0" w:color="auto"/>
              <w:bottom w:val="nil" w:sz="6" w:space="0" w:color="auto"/>
              <w:right w:val="nil" w:sz="6" w:space="0" w:color="auto"/>
            </w:tcBorders>
            <w:shd w:val="clear" w:color="auto" w:fill="000000"/>
          </w:tcPr>
          <w:p>
            <w:pPr/>
          </w:p>
        </w:tc>
      </w:tr>
      <w:tr>
        <w:trPr>
          <w:trHeight w:val="261" w:hRule="exact"/>
        </w:trPr>
        <w:tc>
          <w:tcPr>
            <w:tcW w:w="134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tc>
        <w:tc>
          <w:tcPr>
            <w:tcW w:w="1205" w:type="dxa"/>
            <w:vMerge/>
            <w:tcBorders>
              <w:left w:val="single" w:sz="4" w:space="0" w:color="000000"/>
              <w:right w:val="nil" w:sz="6" w:space="0" w:color="auto"/>
            </w:tcBorders>
          </w:tcPr>
          <w:p>
            <w:pP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2"/>
              <w:jc w:val="center"/>
              <w:rPr>
                <w:rFonts w:ascii="宋体" w:hAnsi="宋体" w:cs="宋体" w:eastAsia="宋体" w:hint="default"/>
                <w:sz w:val="18"/>
                <w:szCs w:val="18"/>
              </w:rPr>
            </w:pPr>
            <w:r>
              <w:rPr>
                <w:rFonts w:ascii="宋体" w:hAnsi="宋体" w:cs="宋体" w:eastAsia="宋体" w:hint="default"/>
                <w:sz w:val="18"/>
                <w:szCs w:val="18"/>
              </w:rPr>
              <w:t>基本每股收益</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sz w:val="18"/>
                <w:szCs w:val="18"/>
              </w:rPr>
              <w:t>稀释每股收益</w:t>
            </w:r>
          </w:p>
        </w:tc>
        <w:tc>
          <w:tcPr>
            <w:tcW w:w="1145" w:type="dxa"/>
            <w:vMerge/>
            <w:tcBorders>
              <w:left w:val="single" w:sz="4" w:space="0" w:color="000000"/>
              <w:right w:val="nil" w:sz="6" w:space="0" w:color="auto"/>
            </w:tcBorders>
          </w:tcPr>
          <w:p>
            <w:pP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24"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25"/>
              <w:ind w:left="148"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80" w:hRule="exact"/>
        </w:trPr>
        <w:tc>
          <w:tcPr>
            <w:tcW w:w="1346" w:type="dxa"/>
            <w:tcBorders>
              <w:top w:val="nil" w:sz="6" w:space="0" w:color="auto"/>
              <w:left w:val="nil" w:sz="6" w:space="0" w:color="auto"/>
              <w:bottom w:val="nil" w:sz="6" w:space="0" w:color="auto"/>
              <w:right w:val="nil" w:sz="6" w:space="0" w:color="auto"/>
            </w:tcBorders>
          </w:tcPr>
          <w:p>
            <w:pPr/>
          </w:p>
        </w:tc>
        <w:tc>
          <w:tcPr>
            <w:tcW w:w="1205" w:type="dxa"/>
            <w:vMerge/>
            <w:tcBorders>
              <w:left w:val="single" w:sz="4" w:space="0" w:color="000000"/>
              <w:bottom w:val="nil" w:sz="6" w:space="0" w:color="auto"/>
              <w:right w:val="nil" w:sz="6" w:space="0" w:color="auto"/>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145" w:type="dxa"/>
            <w:vMerge/>
            <w:tcBorders>
              <w:left w:val="single" w:sz="4" w:space="0" w:color="000000"/>
              <w:bottom w:val="nil" w:sz="6" w:space="0" w:color="auto"/>
              <w:right w:val="nil" w:sz="6" w:space="0" w:color="auto"/>
            </w:tcBorders>
          </w:tcPr>
          <w:p>
            <w:pPr/>
          </w:p>
        </w:tc>
        <w:tc>
          <w:tcPr>
            <w:tcW w:w="1345" w:type="dxa"/>
            <w:tcBorders>
              <w:top w:val="nil" w:sz="6" w:space="0" w:color="auto"/>
              <w:left w:val="single" w:sz="4" w:space="0" w:color="000000"/>
              <w:bottom w:val="nil" w:sz="6" w:space="0" w:color="auto"/>
              <w:right w:val="single" w:sz="4" w:space="0" w:color="000000"/>
            </w:tcBorders>
          </w:tcPr>
          <w:p>
            <w:pPr/>
          </w:p>
        </w:tc>
        <w:tc>
          <w:tcPr>
            <w:tcW w:w="1286" w:type="dxa"/>
            <w:tcBorders>
              <w:top w:val="nil" w:sz="6" w:space="0" w:color="auto"/>
              <w:left w:val="single" w:sz="4" w:space="0" w:color="000000"/>
              <w:bottom w:val="nil" w:sz="6" w:space="0" w:color="auto"/>
              <w:right w:val="nil" w:sz="6" w:space="0" w:color="auto"/>
            </w:tcBorders>
          </w:tcPr>
          <w:p>
            <w:pPr/>
          </w:p>
        </w:tc>
      </w:tr>
      <w:tr>
        <w:trPr>
          <w:trHeight w:val="742" w:hRule="exact"/>
        </w:trPr>
        <w:tc>
          <w:tcPr>
            <w:tcW w:w="1346" w:type="dxa"/>
            <w:tcBorders>
              <w:top w:val="nil" w:sz="6" w:space="0" w:color="auto"/>
              <w:left w:val="nil" w:sz="6" w:space="0" w:color="auto"/>
              <w:bottom w:val="nil" w:sz="6" w:space="0" w:color="auto"/>
              <w:right w:val="single" w:sz="4" w:space="0" w:color="000000"/>
            </w:tcBorders>
          </w:tcPr>
          <w:p>
            <w:pPr>
              <w:pStyle w:val="TableParagraph"/>
              <w:spacing w:line="244" w:lineRule="auto" w:before="20"/>
              <w:ind w:left="122" w:right="93"/>
              <w:jc w:val="both"/>
              <w:rPr>
                <w:rFonts w:ascii="宋体" w:hAnsi="宋体" w:cs="宋体" w:eastAsia="宋体" w:hint="default"/>
                <w:sz w:val="18"/>
                <w:szCs w:val="18"/>
              </w:rPr>
            </w:pPr>
            <w:r>
              <w:rPr>
                <w:rFonts w:ascii="宋体" w:hAnsi="宋体" w:cs="宋体" w:eastAsia="宋体" w:hint="default"/>
                <w:spacing w:val="7"/>
                <w:sz w:val="18"/>
                <w:szCs w:val="18"/>
              </w:rPr>
              <w:t>归属于公司普 通股股东的净 </w:t>
            </w:r>
            <w:r>
              <w:rPr>
                <w:rFonts w:ascii="宋体" w:hAnsi="宋体" w:cs="宋体" w:eastAsia="宋体" w:hint="default"/>
                <w:sz w:val="18"/>
                <w:szCs w:val="18"/>
              </w:rPr>
              <w:t>利润</w:t>
            </w:r>
          </w:p>
        </w:tc>
        <w:tc>
          <w:tcPr>
            <w:tcW w:w="120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64" w:right="0"/>
              <w:jc w:val="left"/>
              <w:rPr>
                <w:rFonts w:ascii="Times New Roman" w:hAnsi="Times New Roman" w:cs="Times New Roman" w:eastAsia="Times New Roman" w:hint="default"/>
                <w:sz w:val="18"/>
                <w:szCs w:val="18"/>
              </w:rPr>
            </w:pPr>
            <w:r>
              <w:rPr>
                <w:rFonts w:ascii="Times New Roman"/>
                <w:sz w:val="18"/>
              </w:rPr>
              <w:t>8.39%</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0.36</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0.36</w:t>
            </w:r>
          </w:p>
        </w:tc>
        <w:tc>
          <w:tcPr>
            <w:tcW w:w="114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20.08%</w:t>
            </w:r>
          </w:p>
        </w:tc>
        <w:tc>
          <w:tcPr>
            <w:tcW w:w="134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5"/>
              <w:jc w:val="center"/>
              <w:rPr>
                <w:rFonts w:ascii="Times New Roman" w:hAnsi="Times New Roman" w:cs="Times New Roman" w:eastAsia="Times New Roman" w:hint="default"/>
                <w:sz w:val="18"/>
                <w:szCs w:val="18"/>
              </w:rPr>
            </w:pPr>
            <w:r>
              <w:rPr>
                <w:rFonts w:ascii="Times New Roman"/>
                <w:sz w:val="18"/>
              </w:rPr>
              <w:t>0.42</w:t>
            </w:r>
          </w:p>
        </w:tc>
        <w:tc>
          <w:tcPr>
            <w:tcW w:w="128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0.42</w:t>
            </w:r>
          </w:p>
        </w:tc>
      </w:tr>
      <w:tr>
        <w:trPr>
          <w:trHeight w:val="1102" w:hRule="exact"/>
        </w:trPr>
        <w:tc>
          <w:tcPr>
            <w:tcW w:w="1346" w:type="dxa"/>
            <w:tcBorders>
              <w:top w:val="nil" w:sz="6" w:space="0" w:color="auto"/>
              <w:left w:val="nil" w:sz="6" w:space="0" w:color="auto"/>
              <w:bottom w:val="single" w:sz="12" w:space="0" w:color="000000"/>
              <w:right w:val="single" w:sz="4" w:space="0" w:color="000000"/>
            </w:tcBorders>
          </w:tcPr>
          <w:p>
            <w:pPr>
              <w:pStyle w:val="TableParagraph"/>
              <w:spacing w:line="244" w:lineRule="auto" w:before="44"/>
              <w:ind w:left="122" w:right="93"/>
              <w:jc w:val="both"/>
              <w:rPr>
                <w:rFonts w:ascii="宋体" w:hAnsi="宋体" w:cs="宋体" w:eastAsia="宋体" w:hint="default"/>
                <w:sz w:val="18"/>
                <w:szCs w:val="18"/>
              </w:rPr>
            </w:pPr>
            <w:r>
              <w:rPr>
                <w:rFonts w:ascii="宋体" w:hAnsi="宋体" w:cs="宋体" w:eastAsia="宋体" w:hint="default"/>
                <w:spacing w:val="7"/>
                <w:sz w:val="18"/>
                <w:szCs w:val="18"/>
              </w:rPr>
              <w:t>扣除非经常性 损益后归属于 公司普通股股 </w:t>
            </w:r>
            <w:r>
              <w:rPr>
                <w:rFonts w:ascii="宋体" w:hAnsi="宋体" w:cs="宋体" w:eastAsia="宋体" w:hint="default"/>
                <w:sz w:val="18"/>
                <w:szCs w:val="18"/>
              </w:rPr>
              <w:t>东的净利润</w:t>
            </w:r>
          </w:p>
        </w:tc>
        <w:tc>
          <w:tcPr>
            <w:tcW w:w="120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64" w:right="0"/>
              <w:jc w:val="left"/>
              <w:rPr>
                <w:rFonts w:ascii="Times New Roman" w:hAnsi="Times New Roman" w:cs="Times New Roman" w:eastAsia="Times New Roman" w:hint="default"/>
                <w:sz w:val="18"/>
                <w:szCs w:val="18"/>
              </w:rPr>
            </w:pPr>
            <w:r>
              <w:rPr>
                <w:rFonts w:ascii="Times New Roman"/>
                <w:sz w:val="18"/>
              </w:rPr>
              <w:t>6.55%</w:t>
            </w:r>
          </w:p>
        </w:tc>
        <w:tc>
          <w:tcPr>
            <w:tcW w:w="134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0.28</w:t>
            </w:r>
          </w:p>
        </w:tc>
        <w:tc>
          <w:tcPr>
            <w:tcW w:w="134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0.28</w:t>
            </w:r>
          </w:p>
        </w:tc>
        <w:tc>
          <w:tcPr>
            <w:tcW w:w="114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15.96%</w:t>
            </w:r>
          </w:p>
        </w:tc>
        <w:tc>
          <w:tcPr>
            <w:tcW w:w="134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5"/>
              <w:jc w:val="center"/>
              <w:rPr>
                <w:rFonts w:ascii="Times New Roman" w:hAnsi="Times New Roman" w:cs="Times New Roman" w:eastAsia="Times New Roman" w:hint="default"/>
                <w:sz w:val="18"/>
                <w:szCs w:val="18"/>
              </w:rPr>
            </w:pPr>
            <w:r>
              <w:rPr>
                <w:rFonts w:ascii="Times New Roman"/>
                <w:sz w:val="18"/>
              </w:rPr>
              <w:t>0.33</w:t>
            </w:r>
          </w:p>
        </w:tc>
        <w:tc>
          <w:tcPr>
            <w:tcW w:w="1286"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0.33</w:t>
            </w:r>
          </w:p>
        </w:tc>
      </w:tr>
    </w:tbl>
    <w:p>
      <w:pPr>
        <w:spacing w:line="340" w:lineRule="auto" w:before="8"/>
        <w:ind w:left="2062" w:right="1306" w:firstLine="0"/>
        <w:jc w:val="left"/>
        <w:rPr>
          <w:rFonts w:ascii="宋体" w:hAnsi="宋体" w:cs="宋体" w:eastAsia="宋体" w:hint="default"/>
          <w:sz w:val="18"/>
          <w:szCs w:val="18"/>
        </w:rPr>
      </w:pPr>
      <w:r>
        <w:rPr/>
        <w:pict>
          <v:group style="position:absolute;margin-left:79.704002pt;margin-top:-61.238293pt;width:450.2pt;height:5.4pt;mso-position-horizontal-relative:page;mso-position-vertical-relative:paragraph;z-index:-1261816" coordorigin="1594,-1225" coordsize="9004,108">
            <v:shape style="position:absolute;left:1594;top:-1225;width:1346;height:108" type="#_x0000_t75" stroked="false">
              <v:imagedata r:id="rId1251" o:title=""/>
            </v:shape>
            <v:shape style="position:absolute;left:2916;top:-1129;width:1220;height:12" type="#_x0000_t75" stroked="false">
              <v:imagedata r:id="rId1252" o:title=""/>
            </v:shape>
            <v:shape style="position:absolute;left:4122;top:-1129;width:1358;height:12" type="#_x0000_t75" stroked="false">
              <v:imagedata r:id="rId1253" o:title=""/>
            </v:shape>
            <v:shape style="position:absolute;left:5466;top:-1129;width:1361;height:12" type="#_x0000_t75" stroked="false">
              <v:imagedata r:id="rId1254" o:title=""/>
            </v:shape>
            <v:shape style="position:absolute;left:6813;top:-1129;width:1159;height:12" type="#_x0000_t75" stroked="false">
              <v:imagedata r:id="rId1255" o:title=""/>
            </v:shape>
            <v:shape style="position:absolute;left:7957;top:-1129;width:1359;height:12" type="#_x0000_t75" stroked="false">
              <v:imagedata r:id="rId1256" o:title=""/>
            </v:shape>
            <v:shape style="position:absolute;left:9302;top:-1126;width:1296;height:10" type="#_x0000_t75" stroked="false">
              <v:imagedata r:id="rId1245" o:title=""/>
            </v:shape>
            <w10:wrap type="none"/>
          </v:group>
        </w:pict>
      </w:r>
      <w:r>
        <w:rPr>
          <w:rFonts w:ascii="宋体" w:hAnsi="宋体" w:cs="宋体" w:eastAsia="宋体" w:hint="default"/>
          <w:sz w:val="18"/>
          <w:szCs w:val="18"/>
        </w:rPr>
        <w:t>注：各指标计算公式如下： </w:t>
      </w:r>
      <w:r>
        <w:rPr>
          <w:rFonts w:ascii="宋体" w:hAnsi="宋体" w:cs="宋体" w:eastAsia="宋体" w:hint="default"/>
          <w:spacing w:val="2"/>
          <w:sz w:val="18"/>
          <w:szCs w:val="18"/>
        </w:rPr>
        <w:t>加权平均净资产收益率＝归属于公司普通股股东的净利润或归属于公司普通股股东的扣除非经常性损益后</w:t>
      </w:r>
    </w:p>
    <w:p>
      <w:pPr>
        <w:spacing w:line="231" w:lineRule="exact" w:before="0"/>
        <w:ind w:left="1702" w:right="0" w:firstLine="0"/>
        <w:jc w:val="both"/>
        <w:rPr>
          <w:rFonts w:ascii="宋体" w:hAnsi="宋体" w:cs="宋体" w:eastAsia="宋体" w:hint="default"/>
          <w:sz w:val="18"/>
          <w:szCs w:val="18"/>
        </w:rPr>
      </w:pPr>
      <w:r>
        <w:rPr>
          <w:rFonts w:ascii="宋体" w:hAnsi="宋体" w:cs="宋体" w:eastAsia="宋体" w:hint="default"/>
          <w:sz w:val="18"/>
          <w:szCs w:val="18"/>
        </w:rPr>
        <w:t>净利润／（归属于公司普通股股东的期初净资产＋归属于公司普通股股东的净利润／</w:t>
      </w:r>
      <w:r>
        <w:rPr>
          <w:rFonts w:ascii="Times New Roman" w:hAnsi="Times New Roman" w:cs="Times New Roman" w:eastAsia="Times New Roman" w:hint="default"/>
          <w:sz w:val="18"/>
          <w:szCs w:val="18"/>
        </w:rPr>
        <w:t>2</w:t>
      </w:r>
      <w:r>
        <w:rPr>
          <w:rFonts w:ascii="宋体" w:hAnsi="宋体" w:cs="宋体" w:eastAsia="宋体" w:hint="default"/>
          <w:sz w:val="18"/>
          <w:szCs w:val="18"/>
        </w:rPr>
        <w:t>＋报告期发行新股或债转</w:t>
      </w:r>
    </w:p>
    <w:p>
      <w:pPr>
        <w:spacing w:line="280" w:lineRule="auto" w:before="41"/>
        <w:ind w:left="1702" w:right="1412" w:firstLine="0"/>
        <w:jc w:val="both"/>
        <w:rPr>
          <w:rFonts w:ascii="宋体" w:hAnsi="宋体" w:cs="宋体" w:eastAsia="宋体" w:hint="default"/>
          <w:sz w:val="18"/>
          <w:szCs w:val="18"/>
        </w:rPr>
      </w:pPr>
      <w:r>
        <w:rPr>
          <w:rFonts w:ascii="宋体" w:hAnsi="宋体" w:cs="宋体" w:eastAsia="宋体" w:hint="default"/>
          <w:sz w:val="18"/>
          <w:szCs w:val="18"/>
        </w:rPr>
        <w:t>股等新增的、归属于公司普通股股东的净资产</w:t>
      </w:r>
      <w:r>
        <w:rPr>
          <w:rFonts w:ascii="Times New Roman" w:hAnsi="Times New Roman" w:cs="Times New Roman" w:eastAsia="Times New Roman" w:hint="default"/>
          <w:sz w:val="18"/>
          <w:szCs w:val="18"/>
        </w:rPr>
        <w:t>*</w:t>
      </w:r>
      <w:r>
        <w:rPr>
          <w:rFonts w:ascii="宋体" w:hAnsi="宋体" w:cs="宋体" w:eastAsia="宋体" w:hint="default"/>
          <w:sz w:val="18"/>
          <w:szCs w:val="18"/>
        </w:rPr>
        <w:t>新增净资产的次月起至报告期末的累计月数／报告期月份数</w:t>
      </w:r>
      <w:r>
        <w:rPr>
          <w:rFonts w:ascii="Times New Roman" w:hAnsi="Times New Roman" w:cs="Times New Roman" w:eastAsia="Times New Roman" w:hint="default"/>
          <w:sz w:val="18"/>
          <w:szCs w:val="18"/>
        </w:rPr>
        <w:t>-</w:t>
      </w:r>
      <w:r>
        <w:rPr>
          <w:rFonts w:ascii="宋体" w:hAnsi="宋体" w:cs="宋体" w:eastAsia="宋体" w:hint="default"/>
          <w:sz w:val="18"/>
          <w:szCs w:val="18"/>
        </w:rPr>
        <w:t>报告 期回购或现金分红等减少的、归属于公司普通股股东的净资产</w:t>
      </w:r>
      <w:r>
        <w:rPr>
          <w:rFonts w:ascii="Times New Roman" w:hAnsi="Times New Roman" w:cs="Times New Roman" w:eastAsia="Times New Roman" w:hint="default"/>
          <w:sz w:val="18"/>
          <w:szCs w:val="18"/>
        </w:rPr>
        <w:t>*</w:t>
      </w:r>
      <w:r>
        <w:rPr>
          <w:rFonts w:ascii="宋体" w:hAnsi="宋体" w:cs="宋体" w:eastAsia="宋体" w:hint="default"/>
          <w:sz w:val="18"/>
          <w:szCs w:val="18"/>
        </w:rPr>
        <w:t>减少净资产次月起至报告期末累计月数／报告期</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3"/>
          <w:sz w:val="18"/>
          <w:szCs w:val="18"/>
        </w:rPr>
        <w:t>月份数＋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其他事项引起的归属于普通股股东的净资产增减变动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变动次月起至报告期末累计月数／报告期月份</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数）</w:t>
      </w:r>
    </w:p>
    <w:p>
      <w:pPr>
        <w:spacing w:line="285" w:lineRule="auto" w:before="65"/>
        <w:ind w:left="1702" w:right="1414" w:firstLine="359"/>
        <w:jc w:val="both"/>
        <w:rPr>
          <w:rFonts w:ascii="宋体" w:hAnsi="宋体" w:cs="宋体" w:eastAsia="宋体" w:hint="default"/>
          <w:sz w:val="18"/>
          <w:szCs w:val="18"/>
        </w:rPr>
      </w:pPr>
      <w:r>
        <w:rPr>
          <w:rFonts w:ascii="宋体" w:hAnsi="宋体" w:cs="宋体" w:eastAsia="宋体" w:hint="default"/>
          <w:spacing w:val="-1"/>
          <w:sz w:val="18"/>
          <w:szCs w:val="18"/>
        </w:rPr>
        <w:t>基本每股收益＝归属于普通股股东的净利润或归属于普通股股东的扣除非经常性损益后净利润／（期初股份</w:t>
      </w:r>
      <w:r>
        <w:rPr>
          <w:rFonts w:ascii="宋体" w:hAnsi="宋体" w:cs="宋体" w:eastAsia="宋体" w:hint="default"/>
          <w:sz w:val="18"/>
          <w:szCs w:val="18"/>
        </w:rPr>
        <w:t> 总数＋报告期因公积金转增股本或股票股利分配等增加股份数＋报告期因发行新股或债转股等增加股份数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宋体" w:hAnsi="宋体" w:cs="宋体" w:eastAsia="宋体" w:hint="default"/>
          <w:spacing w:val="-38"/>
          <w:sz w:val="18"/>
          <w:szCs w:val="18"/>
        </w:rPr>
        <w:t> </w:t>
      </w:r>
      <w:r>
        <w:rPr>
          <w:rFonts w:ascii="宋体" w:hAnsi="宋体" w:cs="宋体" w:eastAsia="宋体" w:hint="default"/>
          <w:sz w:val="18"/>
          <w:szCs w:val="18"/>
        </w:rPr>
        <w:t>股份次月起至报告期末累计月数／报告期月份数－报告期因回购等减少股份数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减少股份次月起至报告期期末的</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z w:val="18"/>
          <w:szCs w:val="18"/>
        </w:rPr>
        <w:t>累计月数／报告期月份数－报告期缩股数）</w:t>
      </w:r>
    </w:p>
    <w:p>
      <w:pPr>
        <w:spacing w:line="288" w:lineRule="auto" w:before="61"/>
        <w:ind w:left="1702" w:right="1414" w:firstLine="359"/>
        <w:jc w:val="both"/>
        <w:rPr>
          <w:rFonts w:ascii="宋体" w:hAnsi="宋体" w:cs="宋体" w:eastAsia="宋体" w:hint="default"/>
          <w:sz w:val="18"/>
          <w:szCs w:val="18"/>
        </w:rPr>
      </w:pPr>
      <w:r>
        <w:rPr>
          <w:rFonts w:ascii="宋体" w:hAnsi="宋体" w:cs="宋体" w:eastAsia="宋体" w:hint="default"/>
          <w:spacing w:val="-1"/>
          <w:sz w:val="18"/>
          <w:szCs w:val="18"/>
        </w:rPr>
        <w:t>稀释每股收益＝归属于普通股股东的净利润或归属于普通股股东的扣除非经常性损益后净利润／（期初股份</w:t>
      </w:r>
      <w:r>
        <w:rPr>
          <w:rFonts w:ascii="宋体" w:hAnsi="宋体" w:cs="宋体" w:eastAsia="宋体" w:hint="default"/>
          <w:sz w:val="18"/>
          <w:szCs w:val="18"/>
        </w:rPr>
        <w:t> 总数＋报告期因公积金转增股本或股票股利分配等增加股份数＋报告期因发行新股或债转股等增加股份数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增加</w:t>
      </w:r>
      <w:r>
        <w:rPr>
          <w:rFonts w:ascii="宋体" w:hAnsi="宋体" w:cs="宋体" w:eastAsia="宋体" w:hint="default"/>
          <w:spacing w:val="-38"/>
          <w:sz w:val="18"/>
          <w:szCs w:val="18"/>
        </w:rPr>
        <w:t> </w:t>
      </w:r>
      <w:r>
        <w:rPr>
          <w:rFonts w:ascii="宋体" w:hAnsi="宋体" w:cs="宋体" w:eastAsia="宋体" w:hint="default"/>
          <w:sz w:val="18"/>
          <w:szCs w:val="18"/>
        </w:rPr>
        <w:t>股份次月起至报告期末累计月数／报告期月份数－报告期因回购等减少股份数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减少股份次月起至报告期期末的</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z w:val="18"/>
          <w:szCs w:val="18"/>
        </w:rPr>
        <w:t>累计月数／报告期月份数－报告期缩股数＋认股权证、股份期权、可转换债券等增加的普通股加权平均数）</w:t>
      </w:r>
    </w:p>
    <w:p>
      <w:pPr>
        <w:spacing w:line="316" w:lineRule="auto" w:before="59"/>
        <w:ind w:left="2062" w:right="2852" w:firstLine="0"/>
        <w:jc w:val="left"/>
        <w:rPr>
          <w:rFonts w:ascii="宋体" w:hAnsi="宋体" w:cs="宋体" w:eastAsia="宋体" w:hint="default"/>
          <w:sz w:val="18"/>
          <w:szCs w:val="18"/>
        </w:rPr>
      </w:pPr>
      <w:r>
        <w:rPr>
          <w:rFonts w:ascii="宋体" w:hAnsi="宋体" w:cs="宋体" w:eastAsia="宋体" w:hint="default"/>
          <w:sz w:val="18"/>
          <w:szCs w:val="18"/>
        </w:rPr>
        <w:t>本报告期公司以资本公积金转增股本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万股，已对上期每股收益进行了同口径调整。 </w:t>
      </w:r>
      <w:r>
        <w:rPr>
          <w:rFonts w:ascii="宋体" w:hAnsi="宋体" w:cs="宋体" w:eastAsia="宋体" w:hint="default"/>
          <w:b/>
          <w:bCs/>
          <w:sz w:val="18"/>
          <w:szCs w:val="18"/>
        </w:rPr>
        <w:t>十一、扣除非经常性损益的净利润</w:t>
      </w:r>
      <w:r>
        <w:rPr>
          <w:rFonts w:ascii="宋体" w:hAnsi="宋体" w:cs="宋体" w:eastAsia="宋体" w:hint="default"/>
          <w:sz w:val="18"/>
          <w:szCs w:val="18"/>
        </w:rPr>
      </w:r>
    </w:p>
    <w:p>
      <w:pPr>
        <w:spacing w:line="338" w:lineRule="auto" w:before="98"/>
        <w:ind w:left="1702" w:right="1414" w:firstLine="359"/>
        <w:jc w:val="both"/>
        <w:rPr>
          <w:rFonts w:ascii="宋体" w:hAnsi="宋体" w:cs="宋体" w:eastAsia="宋体" w:hint="default"/>
          <w:sz w:val="18"/>
          <w:szCs w:val="18"/>
        </w:rPr>
      </w:pPr>
      <w:r>
        <w:rPr/>
        <w:pict>
          <v:shape style="position:absolute;margin-left:356.109985pt;margin-top:44.931725pt;width:.48001pt;height:.12pt;mso-position-horizontal-relative:page;mso-position-vertical-relative:paragraph;z-index:-1261792" type="#_x0000_t75" stroked="false">
            <v:imagedata r:id="rId1257" o:title=""/>
          </v:shape>
        </w:pict>
      </w:r>
      <w:r>
        <w:rPr/>
        <w:pict>
          <v:shape style="position:absolute;margin-left:442.899994pt;margin-top:44.931725pt;width:.48001pt;height:.12pt;mso-position-horizontal-relative:page;mso-position-vertical-relative:paragraph;z-index:-1261768" type="#_x0000_t75" stroked="false">
            <v:imagedata r:id="rId1257" o:title=""/>
          </v:shape>
        </w:pict>
      </w:r>
      <w:r>
        <w:rPr/>
        <w:pict>
          <v:group style="position:absolute;margin-left:79.704002pt;margin-top:55.611702pt;width:450.2pt;height:5.4pt;mso-position-horizontal-relative:page;mso-position-vertical-relative:paragraph;z-index:-1261744" coordorigin="1594,1112" coordsize="9004,108">
            <v:shape style="position:absolute;left:1594;top:1112;width:5547;height:108" type="#_x0000_t75" stroked="false">
              <v:imagedata r:id="rId1258" o:title=""/>
            </v:shape>
            <v:shape style="position:absolute;left:7117;top:1208;width:1750;height:12" type="#_x0000_t75" stroked="false">
              <v:imagedata r:id="rId1259" o:title=""/>
            </v:shape>
            <v:shape style="position:absolute;left:8853;top:1211;width:1745;height:10" type="#_x0000_t75" stroked="false">
              <v:imagedata r:id="rId1236" o:title=""/>
            </v:shape>
            <w10:wrap type="none"/>
          </v:group>
        </w:pict>
      </w:r>
      <w:r>
        <w:rPr/>
        <w:pict>
          <v:group style="position:absolute;margin-left:79.704002pt;margin-top:77.571747pt;width:450.2pt;height:.5pt;mso-position-horizontal-relative:page;mso-position-vertical-relative:paragraph;z-index:-1261720" coordorigin="1594,1551" coordsize="9004,10">
            <v:shape style="position:absolute;left:1594;top:1551;width:7264;height:10" type="#_x0000_t75" stroked="false">
              <v:imagedata r:id="rId1260" o:title=""/>
            </v:shape>
            <v:shape style="position:absolute;left:8853;top:1551;width:1745;height:10" type="#_x0000_t75" stroked="false">
              <v:imagedata r:id="rId788" o:title=""/>
            </v:shape>
            <w10:wrap type="none"/>
          </v:group>
        </w:pict>
      </w:r>
      <w:r>
        <w:rPr/>
        <w:pict>
          <v:group style="position:absolute;margin-left:79.704002pt;margin-top:89.571762pt;width:450.2pt;height:5.4pt;mso-position-horizontal-relative:page;mso-position-vertical-relative:paragraph;z-index:-1261696" coordorigin="1594,1791" coordsize="9004,108">
            <v:shape style="position:absolute;left:1594;top:1791;width:5547;height:108" type="#_x0000_t75" stroked="false">
              <v:imagedata r:id="rId1232" o:title=""/>
            </v:shape>
            <v:shape style="position:absolute;left:7117;top:1887;width:1750;height:12" type="#_x0000_t75" stroked="false">
              <v:imagedata r:id="rId1233" o:title=""/>
            </v:shape>
            <v:shape style="position:absolute;left:8853;top:1890;width:1745;height:10" type="#_x0000_t75" stroked="false">
              <v:imagedata r:id="rId788" o:title=""/>
            </v:shape>
            <w10:wrap type="none"/>
          </v:group>
        </w:pict>
      </w:r>
      <w:r>
        <w:rPr/>
        <w:pict>
          <v:group style="position:absolute;margin-left:79.704002pt;margin-top:106.521706pt;width:450.2pt;height:5.55pt;mso-position-horizontal-relative:page;mso-position-vertical-relative:paragraph;z-index:-1261672" coordorigin="1594,2130" coordsize="9004,111">
            <v:shape style="position:absolute;left:1594;top:2130;width:5547;height:110" type="#_x0000_t75" stroked="false">
              <v:imagedata r:id="rId1234" o:title=""/>
            </v:shape>
            <v:shape style="position:absolute;left:7117;top:2226;width:1750;height:14" type="#_x0000_t75" stroked="false">
              <v:imagedata r:id="rId1235" o:title=""/>
            </v:shape>
            <v:shape style="position:absolute;left:8853;top:2231;width:1745;height:10" type="#_x0000_t75" stroked="false">
              <v:imagedata r:id="rId1236" o:title=""/>
            </v:shape>
            <w10:wrap type="none"/>
          </v:group>
        </w:pict>
      </w:r>
      <w:r>
        <w:rPr/>
        <w:pict>
          <v:group style="position:absolute;margin-left:79.704002pt;margin-top:123.561707pt;width:450.2pt;height:5.55pt;mso-position-horizontal-relative:page;mso-position-vertical-relative:paragraph;z-index:-1261648" coordorigin="1594,2471" coordsize="9004,111">
            <v:shape style="position:absolute;left:1594;top:2471;width:5547;height:110" type="#_x0000_t75" stroked="false">
              <v:imagedata r:id="rId1234" o:title=""/>
            </v:shape>
            <v:shape style="position:absolute;left:7117;top:2567;width:1750;height:14" type="#_x0000_t75" stroked="false">
              <v:imagedata r:id="rId1235" o:title=""/>
            </v:shape>
            <v:shape style="position:absolute;left:8853;top:2572;width:1745;height:10" type="#_x0000_t75" stroked="false">
              <v:imagedata r:id="rId788" o:title=""/>
            </v:shape>
            <w10:wrap type="none"/>
          </v:group>
        </w:pict>
      </w:r>
      <w:r>
        <w:rPr>
          <w:rFonts w:ascii="宋体" w:hAnsi="宋体" w:cs="宋体" w:eastAsia="宋体" w:hint="default"/>
          <w:spacing w:val="-3"/>
          <w:sz w:val="18"/>
          <w:szCs w:val="18"/>
        </w:rPr>
        <w:t>本公司对非经常性损益项目的确认依照中国证监会公告〔</w:t>
      </w:r>
      <w:r>
        <w:rPr>
          <w:rFonts w:ascii="Times New Roman" w:hAnsi="Times New Roman" w:cs="Times New Roman" w:eastAsia="Times New Roman" w:hint="default"/>
          <w:spacing w:val="-3"/>
          <w:sz w:val="18"/>
          <w:szCs w:val="18"/>
        </w:rPr>
        <w:t>2008</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号－公开发行证券的公司信息披露解释性 公告第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号的规定执行。</w:t>
      </w:r>
    </w:p>
    <w:p>
      <w:pPr>
        <w:spacing w:line="240" w:lineRule="auto" w:before="12"/>
        <w:rPr>
          <w:rFonts w:ascii="宋体" w:hAnsi="宋体" w:cs="宋体" w:eastAsia="宋体" w:hint="default"/>
          <w:sz w:val="6"/>
          <w:szCs w:val="6"/>
        </w:rPr>
      </w:pPr>
    </w:p>
    <w:tbl>
      <w:tblPr>
        <w:tblW w:w="0" w:type="auto"/>
        <w:jc w:val="left"/>
        <w:tblInd w:w="1579" w:type="dxa"/>
        <w:tblLayout w:type="fixed"/>
        <w:tblCellMar>
          <w:top w:w="0" w:type="dxa"/>
          <w:left w:w="0" w:type="dxa"/>
          <w:bottom w:w="0" w:type="dxa"/>
          <w:right w:w="0" w:type="dxa"/>
        </w:tblCellMar>
        <w:tblLook w:val="01E0"/>
      </w:tblPr>
      <w:tblGrid>
        <w:gridCol w:w="5547"/>
        <w:gridCol w:w="1736"/>
        <w:gridCol w:w="1735"/>
      </w:tblGrid>
      <w:tr>
        <w:trPr>
          <w:trHeight w:val="228" w:hRule="exact"/>
        </w:trPr>
        <w:tc>
          <w:tcPr>
            <w:tcW w:w="5547" w:type="dxa"/>
            <w:tcBorders>
              <w:top w:val="single" w:sz="12" w:space="0" w:color="000000"/>
              <w:left w:val="nil" w:sz="6" w:space="0" w:color="auto"/>
              <w:bottom w:val="nil" w:sz="6" w:space="0" w:color="auto"/>
              <w:right w:val="single" w:sz="4" w:space="0" w:color="000000"/>
            </w:tcBorders>
          </w:tcPr>
          <w:p>
            <w:pPr>
              <w:pStyle w:val="TableParagraph"/>
              <w:spacing w:line="231" w:lineRule="exact" w:before="22"/>
              <w:ind w:left="2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36"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22"/>
              <w:ind w:right="0"/>
              <w:jc w:val="center"/>
              <w:rPr>
                <w:rFonts w:ascii="宋体" w:hAnsi="宋体" w:cs="宋体" w:eastAsia="宋体" w:hint="default"/>
                <w:sz w:val="18"/>
                <w:szCs w:val="18"/>
              </w:rPr>
            </w:pPr>
            <w:r>
              <w:rPr>
                <w:rFonts w:ascii="宋体" w:hAnsi="宋体" w:cs="宋体" w:eastAsia="宋体" w:hint="default"/>
                <w:sz w:val="18"/>
                <w:szCs w:val="18"/>
              </w:rPr>
              <w:t>本期数</w:t>
            </w:r>
          </w:p>
        </w:tc>
        <w:tc>
          <w:tcPr>
            <w:tcW w:w="1735" w:type="dxa"/>
            <w:tcBorders>
              <w:top w:val="single" w:sz="12" w:space="0" w:color="000000"/>
              <w:left w:val="single" w:sz="4" w:space="0" w:color="000000"/>
              <w:bottom w:val="nil" w:sz="6" w:space="0" w:color="auto"/>
              <w:right w:val="nil" w:sz="6" w:space="0" w:color="auto"/>
            </w:tcBorders>
          </w:tcPr>
          <w:p>
            <w:pPr>
              <w:pStyle w:val="TableParagraph"/>
              <w:spacing w:line="231" w:lineRule="exact" w:before="22"/>
              <w:ind w:right="2"/>
              <w:jc w:val="center"/>
              <w:rPr>
                <w:rFonts w:ascii="宋体" w:hAnsi="宋体" w:cs="宋体" w:eastAsia="宋体" w:hint="default"/>
                <w:sz w:val="18"/>
                <w:szCs w:val="18"/>
              </w:rPr>
            </w:pPr>
            <w:r>
              <w:rPr>
                <w:rFonts w:ascii="宋体" w:hAnsi="宋体" w:cs="宋体" w:eastAsia="宋体" w:hint="default"/>
                <w:sz w:val="18"/>
                <w:szCs w:val="18"/>
              </w:rPr>
              <w:t>上期数</w:t>
            </w:r>
          </w:p>
        </w:tc>
      </w:tr>
      <w:tr>
        <w:trPr>
          <w:trHeight w:val="454"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b/>
                <w:bCs/>
                <w:sz w:val="18"/>
                <w:szCs w:val="18"/>
              </w:rPr>
              <w:t>归属于母公司的净利润</w:t>
            </w:r>
            <w:r>
              <w:rPr>
                <w:rFonts w:ascii="宋体" w:hAnsi="宋体" w:cs="宋体" w:eastAsia="宋体" w:hint="default"/>
                <w:sz w:val="18"/>
                <w:szCs w:val="18"/>
              </w:rPr>
            </w:r>
          </w:p>
        </w:tc>
        <w:tc>
          <w:tcPr>
            <w:tcW w:w="1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b/>
                <w:spacing w:val="-1"/>
                <w:sz w:val="18"/>
              </w:rPr>
              <w:t>42,324,462.28</w:t>
            </w:r>
            <w:r>
              <w:rPr>
                <w:rFonts w:ascii="Times New Roman"/>
                <w:spacing w:val="-1"/>
                <w:sz w:val="18"/>
              </w:rPr>
            </w:r>
          </w:p>
        </w:tc>
        <w:tc>
          <w:tcPr>
            <w:tcW w:w="173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b/>
                <w:spacing w:val="-1"/>
                <w:sz w:val="18"/>
              </w:rPr>
              <w:t>40,146,439.36</w:t>
            </w:r>
            <w:r>
              <w:rPr>
                <w:rFonts w:ascii="Times New Roman"/>
                <w:spacing w:val="-1"/>
                <w:sz w:val="18"/>
              </w:rPr>
            </w:r>
          </w:p>
        </w:tc>
      </w:tr>
      <w:tr>
        <w:trPr>
          <w:trHeight w:val="255"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302" w:right="0"/>
              <w:jc w:val="left"/>
              <w:rPr>
                <w:rFonts w:ascii="宋体" w:hAnsi="宋体" w:cs="宋体" w:eastAsia="宋体" w:hint="default"/>
                <w:sz w:val="18"/>
                <w:szCs w:val="18"/>
              </w:rPr>
            </w:pPr>
            <w:r>
              <w:rPr>
                <w:rFonts w:ascii="宋体" w:hAnsi="宋体" w:cs="宋体" w:eastAsia="宋体" w:hint="default"/>
                <w:sz w:val="18"/>
                <w:szCs w:val="18"/>
              </w:rPr>
              <w:t>非经常性损益项目</w:t>
            </w:r>
          </w:p>
        </w:tc>
        <w:tc>
          <w:tcPr>
            <w:tcW w:w="1736" w:type="dxa"/>
            <w:tcBorders>
              <w:top w:val="nil" w:sz="6" w:space="0" w:color="auto"/>
              <w:left w:val="single" w:sz="4" w:space="0" w:color="000000"/>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78" w:hRule="exact"/>
        </w:trPr>
        <w:tc>
          <w:tcPr>
            <w:tcW w:w="5547"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273"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662" w:right="0"/>
              <w:jc w:val="left"/>
              <w:rPr>
                <w:rFonts w:ascii="宋体" w:hAnsi="宋体" w:cs="宋体" w:eastAsia="宋体" w:hint="default"/>
                <w:sz w:val="18"/>
                <w:szCs w:val="18"/>
              </w:rPr>
            </w:pPr>
            <w:r>
              <w:rPr>
                <w:rFonts w:ascii="宋体" w:hAnsi="宋体" w:cs="宋体" w:eastAsia="宋体" w:hint="default"/>
                <w:sz w:val="18"/>
                <w:szCs w:val="18"/>
              </w:rPr>
              <w:t>非流动性资产处置损益</w:t>
            </w:r>
          </w:p>
        </w:tc>
        <w:tc>
          <w:tcPr>
            <w:tcW w:w="1736" w:type="dxa"/>
            <w:tcBorders>
              <w:top w:val="nil" w:sz="6" w:space="0" w:color="auto"/>
              <w:left w:val="single" w:sz="4" w:space="0" w:color="000000"/>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18"/>
                <w:szCs w:val="18"/>
              </w:rPr>
            </w:pPr>
            <w:r>
              <w:rPr>
                <w:rFonts w:ascii="Times New Roman"/>
                <w:spacing w:val="-1"/>
                <w:sz w:val="18"/>
              </w:rPr>
              <w:t>75,976.42</w:t>
            </w:r>
          </w:p>
        </w:tc>
      </w:tr>
      <w:tr>
        <w:trPr>
          <w:trHeight w:val="68" w:hRule="exact"/>
        </w:trPr>
        <w:tc>
          <w:tcPr>
            <w:tcW w:w="5547"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tc>
        <w:tc>
          <w:tcPr>
            <w:tcW w:w="1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2"/>
                <w:sz w:val="18"/>
              </w:rPr>
              <w:t>11,407,711.15</w:t>
            </w:r>
          </w:p>
        </w:tc>
        <w:tc>
          <w:tcPr>
            <w:tcW w:w="1735"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9,549,218.68</w:t>
            </w:r>
          </w:p>
        </w:tc>
      </w:tr>
      <w:tr>
        <w:trPr>
          <w:trHeight w:val="70" w:hRule="exact"/>
        </w:trPr>
        <w:tc>
          <w:tcPr>
            <w:tcW w:w="5547"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其他营业外收入</w:t>
            </w:r>
          </w:p>
        </w:tc>
        <w:tc>
          <w:tcPr>
            <w:tcW w:w="1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w w:val="95"/>
                <w:sz w:val="18"/>
              </w:rPr>
              <w:t>4,091.47</w:t>
            </w:r>
          </w:p>
        </w:tc>
        <w:tc>
          <w:tcPr>
            <w:tcW w:w="1735"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w w:val="95"/>
                <w:sz w:val="18"/>
              </w:rPr>
              <w:t>75,312.11</w:t>
            </w:r>
          </w:p>
        </w:tc>
      </w:tr>
      <w:tr>
        <w:trPr>
          <w:trHeight w:val="68" w:hRule="exact"/>
        </w:trPr>
        <w:tc>
          <w:tcPr>
            <w:tcW w:w="5547"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273"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662" w:right="0"/>
              <w:jc w:val="left"/>
              <w:rPr>
                <w:rFonts w:ascii="宋体" w:hAnsi="宋体" w:cs="宋体" w:eastAsia="宋体" w:hint="default"/>
                <w:sz w:val="18"/>
                <w:szCs w:val="18"/>
              </w:rPr>
            </w:pPr>
            <w:r>
              <w:rPr>
                <w:rFonts w:ascii="宋体" w:hAnsi="宋体" w:cs="宋体" w:eastAsia="宋体" w:hint="default"/>
                <w:sz w:val="18"/>
                <w:szCs w:val="18"/>
              </w:rPr>
              <w:t>其他营业外支出</w:t>
            </w:r>
          </w:p>
        </w:tc>
        <w:tc>
          <w:tcPr>
            <w:tcW w:w="1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-100,243.72</w:t>
            </w:r>
          </w:p>
        </w:tc>
        <w:tc>
          <w:tcPr>
            <w:tcW w:w="1735"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Times New Roman" w:hAnsi="Times New Roman" w:cs="Times New Roman" w:eastAsia="Times New Roman" w:hint="default"/>
                <w:sz w:val="18"/>
                <w:szCs w:val="18"/>
              </w:rPr>
            </w:pPr>
            <w:r>
              <w:rPr>
                <w:rFonts w:ascii="Times New Roman"/>
                <w:spacing w:val="-1"/>
                <w:sz w:val="18"/>
              </w:rPr>
              <w:t>-6,112.00</w:t>
            </w:r>
          </w:p>
        </w:tc>
      </w:tr>
      <w:tr>
        <w:trPr>
          <w:trHeight w:val="68" w:hRule="exact"/>
        </w:trPr>
        <w:tc>
          <w:tcPr>
            <w:tcW w:w="5547"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261"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right="1818"/>
              <w:jc w:val="righ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736" w:type="dxa"/>
            <w:tcBorders>
              <w:top w:val="nil" w:sz="6" w:space="0" w:color="auto"/>
              <w:left w:val="single" w:sz="4" w:space="0" w:color="000000"/>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80" w:hRule="exact"/>
        </w:trPr>
        <w:tc>
          <w:tcPr>
            <w:tcW w:w="5547"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270"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非经常性损益的所得税影响数</w:t>
            </w:r>
          </w:p>
        </w:tc>
        <w:tc>
          <w:tcPr>
            <w:tcW w:w="1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-1,696,770.39</w:t>
            </w:r>
          </w:p>
        </w:tc>
        <w:tc>
          <w:tcPr>
            <w:tcW w:w="1735"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pacing w:val="-1"/>
                <w:sz w:val="18"/>
              </w:rPr>
              <w:t>-1,458,773.27</w:t>
            </w:r>
          </w:p>
        </w:tc>
      </w:tr>
      <w:tr>
        <w:trPr>
          <w:trHeight w:val="68" w:hRule="exact"/>
        </w:trPr>
        <w:tc>
          <w:tcPr>
            <w:tcW w:w="5547"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263"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right="1818"/>
              <w:jc w:val="right"/>
              <w:rPr>
                <w:rFonts w:ascii="宋体" w:hAnsi="宋体" w:cs="宋体" w:eastAsia="宋体" w:hint="default"/>
                <w:sz w:val="18"/>
                <w:szCs w:val="18"/>
              </w:rPr>
            </w:pPr>
            <w:r>
              <w:rPr>
                <w:rFonts w:ascii="宋体" w:hAnsi="宋体" w:cs="宋体" w:eastAsia="宋体" w:hint="default"/>
                <w:sz w:val="18"/>
                <w:szCs w:val="18"/>
              </w:rPr>
              <w:t>归属于少数股东非经常性损益的影响数</w:t>
            </w:r>
          </w:p>
        </w:tc>
        <w:tc>
          <w:tcPr>
            <w:tcW w:w="1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-340,451.13</w:t>
            </w:r>
          </w:p>
        </w:tc>
        <w:tc>
          <w:tcPr>
            <w:tcW w:w="1735" w:type="dxa"/>
            <w:tcBorders>
              <w:top w:val="nil" w:sz="6" w:space="0" w:color="auto"/>
              <w:left w:val="single" w:sz="4" w:space="0" w:color="000000"/>
              <w:bottom w:val="nil" w:sz="6" w:space="0" w:color="auto"/>
              <w:right w:val="nil" w:sz="6" w:space="0" w:color="auto"/>
            </w:tcBorders>
          </w:tcPr>
          <w:p>
            <w:pPr/>
          </w:p>
        </w:tc>
      </w:tr>
      <w:tr>
        <w:trPr>
          <w:trHeight w:val="78" w:hRule="exact"/>
        </w:trPr>
        <w:tc>
          <w:tcPr>
            <w:tcW w:w="5547"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single" w:sz="4" w:space="0" w:color="000000"/>
            </w:tcBorders>
          </w:tcPr>
          <w:p>
            <w:pPr/>
          </w:p>
        </w:tc>
        <w:tc>
          <w:tcPr>
            <w:tcW w:w="1735" w:type="dxa"/>
            <w:tcBorders>
              <w:top w:val="nil" w:sz="6" w:space="0" w:color="auto"/>
              <w:left w:val="single" w:sz="4" w:space="0" w:color="000000"/>
              <w:bottom w:val="nil" w:sz="6" w:space="0" w:color="auto"/>
              <w:right w:val="nil" w:sz="6" w:space="0" w:color="auto"/>
            </w:tcBorders>
          </w:tcPr>
          <w:p>
            <w:pPr/>
          </w:p>
        </w:tc>
      </w:tr>
      <w:tr>
        <w:trPr>
          <w:trHeight w:val="341" w:hRule="exact"/>
        </w:trPr>
        <w:tc>
          <w:tcPr>
            <w:tcW w:w="5547"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b/>
                <w:bCs/>
                <w:sz w:val="18"/>
                <w:szCs w:val="18"/>
              </w:rPr>
              <w:t>非经常性损益影响净额</w:t>
            </w:r>
            <w:r>
              <w:rPr>
                <w:rFonts w:ascii="宋体" w:hAnsi="宋体" w:cs="宋体" w:eastAsia="宋体" w:hint="default"/>
                <w:sz w:val="18"/>
                <w:szCs w:val="18"/>
              </w:rPr>
            </w:r>
          </w:p>
        </w:tc>
        <w:tc>
          <w:tcPr>
            <w:tcW w:w="173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b/>
                <w:spacing w:val="-1"/>
                <w:sz w:val="18"/>
              </w:rPr>
              <w:t>9,274,337.38</w:t>
            </w:r>
            <w:r>
              <w:rPr>
                <w:rFonts w:ascii="Times New Roman"/>
                <w:spacing w:val="-1"/>
                <w:sz w:val="18"/>
              </w:rPr>
            </w:r>
          </w:p>
        </w:tc>
        <w:tc>
          <w:tcPr>
            <w:tcW w:w="1735"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b/>
                <w:spacing w:val="-1"/>
                <w:sz w:val="18"/>
              </w:rPr>
              <w:t>8,235,621.94</w:t>
            </w:r>
            <w:r>
              <w:rPr>
                <w:rFonts w:ascii="Times New Roman"/>
                <w:spacing w:val="-1"/>
                <w:sz w:val="18"/>
              </w:rPr>
            </w:r>
          </w:p>
        </w:tc>
      </w:tr>
      <w:tr>
        <w:trPr>
          <w:trHeight w:val="346" w:hRule="exact"/>
        </w:trPr>
        <w:tc>
          <w:tcPr>
            <w:tcW w:w="5547"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b/>
                <w:bCs/>
                <w:sz w:val="18"/>
                <w:szCs w:val="18"/>
              </w:rPr>
              <w:t>扣除非经常性损益后归属于母公司的净利润</w:t>
            </w:r>
            <w:r>
              <w:rPr>
                <w:rFonts w:ascii="宋体" w:hAnsi="宋体" w:cs="宋体" w:eastAsia="宋体" w:hint="default"/>
                <w:sz w:val="18"/>
                <w:szCs w:val="18"/>
              </w:rPr>
            </w:r>
          </w:p>
        </w:tc>
        <w:tc>
          <w:tcPr>
            <w:tcW w:w="17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18"/>
                <w:szCs w:val="18"/>
              </w:rPr>
            </w:pPr>
            <w:r>
              <w:rPr>
                <w:rFonts w:ascii="Times New Roman"/>
                <w:b/>
                <w:spacing w:val="-1"/>
                <w:sz w:val="18"/>
              </w:rPr>
              <w:t>33,050,124.90</w:t>
            </w:r>
            <w:r>
              <w:rPr>
                <w:rFonts w:ascii="Times New Roman"/>
                <w:spacing w:val="-1"/>
                <w:sz w:val="18"/>
              </w:rPr>
            </w:r>
          </w:p>
        </w:tc>
        <w:tc>
          <w:tcPr>
            <w:tcW w:w="1735" w:type="dxa"/>
            <w:tcBorders>
              <w:top w:val="nil" w:sz="6" w:space="0" w:color="auto"/>
              <w:left w:val="single" w:sz="4" w:space="0" w:color="000000"/>
              <w:bottom w:val="single" w:sz="12"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b/>
                <w:spacing w:val="-1"/>
                <w:sz w:val="18"/>
              </w:rPr>
              <w:t>31,910,817.42</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1231"/>
          <w:pgSz w:w="11910" w:h="16840"/>
          <w:pgMar w:header="898" w:footer="773" w:top="1080" w:bottom="960" w:left="0" w:right="0"/>
        </w:sectPr>
      </w:pPr>
    </w:p>
    <w:p>
      <w:pPr>
        <w:spacing w:before="69"/>
        <w:ind w:left="2062" w:right="1306" w:firstLine="0"/>
        <w:jc w:val="left"/>
        <w:rPr>
          <w:rFonts w:ascii="宋体" w:hAnsi="宋体" w:cs="宋体" w:eastAsia="宋体" w:hint="default"/>
          <w:sz w:val="18"/>
          <w:szCs w:val="18"/>
        </w:rPr>
      </w:pPr>
      <w:r>
        <w:rPr/>
        <w:pict>
          <v:group style="position:absolute;margin-left:83.304001pt;margin-top:29.199984pt;width:443pt;height:28.8pt;mso-position-horizontal-relative:page;mso-position-vertical-relative:page;z-index:2970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b/>
          <w:bCs/>
          <w:sz w:val="18"/>
          <w:szCs w:val="18"/>
        </w:rPr>
        <w:t>十二、关联方关系及其交易</w:t>
      </w:r>
      <w:r>
        <w:rPr>
          <w:rFonts w:ascii="宋体" w:hAnsi="宋体" w:cs="宋体" w:eastAsia="宋体" w:hint="default"/>
          <w:sz w:val="18"/>
          <w:szCs w:val="18"/>
        </w:rPr>
      </w:r>
    </w:p>
    <w:p>
      <w:pPr>
        <w:spacing w:before="153"/>
        <w:ind w:left="2062" w:right="1306" w:firstLine="0"/>
        <w:jc w:val="left"/>
        <w:rPr>
          <w:rFonts w:ascii="宋体" w:hAnsi="宋体" w:cs="宋体" w:eastAsia="宋体" w:hint="default"/>
          <w:sz w:val="18"/>
          <w:szCs w:val="18"/>
        </w:rPr>
      </w:pPr>
      <w:r>
        <w:rPr>
          <w:rFonts w:ascii="宋体" w:hAnsi="宋体" w:cs="宋体" w:eastAsia="宋体" w:hint="default"/>
          <w:b/>
          <w:bCs/>
          <w:sz w:val="18"/>
          <w:szCs w:val="18"/>
        </w:rPr>
        <w:t>（一）关联方关系</w:t>
      </w:r>
      <w:r>
        <w:rPr>
          <w:rFonts w:ascii="宋体" w:hAnsi="宋体" w:cs="宋体" w:eastAsia="宋体" w:hint="default"/>
          <w:sz w:val="18"/>
          <w:szCs w:val="18"/>
        </w:rPr>
      </w:r>
    </w:p>
    <w:p>
      <w:pPr>
        <w:spacing w:before="156"/>
        <w:ind w:left="2062" w:right="1306" w:firstLine="0"/>
        <w:jc w:val="left"/>
        <w:rPr>
          <w:rFonts w:ascii="宋体" w:hAnsi="宋体" w:cs="宋体" w:eastAsia="宋体" w:hint="default"/>
          <w:sz w:val="18"/>
          <w:szCs w:val="18"/>
        </w:rPr>
      </w:pPr>
      <w:r>
        <w:rPr/>
        <w:pict>
          <v:shape style="position:absolute;margin-left:238.369995pt;margin-top:30.311739pt;width:.48001pt;height:.12pt;mso-position-horizontal-relative:page;mso-position-vertical-relative:paragraph;z-index:-1261408" type="#_x0000_t75" stroked="false">
            <v:imagedata r:id="rId1257" o:title=""/>
          </v:shape>
        </w:pict>
      </w:r>
      <w:r>
        <w:rPr/>
        <w:pict>
          <v:shape style="position:absolute;margin-left:418.75pt;margin-top:30.311739pt;width:.47998pt;height:.12pt;mso-position-horizontal-relative:page;mso-position-vertical-relative:paragraph;z-index:-1261384" type="#_x0000_t75" stroked="false">
            <v:imagedata r:id="rId1257" o:title=""/>
          </v:shape>
        </w:pict>
      </w:r>
      <w:r>
        <w:rPr/>
        <w:pict>
          <v:group style="position:absolute;margin-left:79.704002pt;margin-top:40.991718pt;width:450.2pt;height:5.4pt;mso-position-horizontal-relative:page;mso-position-vertical-relative:paragraph;z-index:-1261360" coordorigin="1594,820" coordsize="9004,108">
            <v:shape style="position:absolute;left:1594;top:820;width:3193;height:108" type="#_x0000_t75" stroked="false">
              <v:imagedata r:id="rId1261" o:title=""/>
            </v:shape>
            <v:shape style="position:absolute;left:4763;top:916;width:3622;height:12" type="#_x0000_t75" stroked="false">
              <v:imagedata r:id="rId1262" o:title=""/>
            </v:shape>
            <v:shape style="position:absolute;left:8370;top:918;width:2228;height:10" type="#_x0000_t75" stroked="false">
              <v:imagedata r:id="rId1263" o:title=""/>
            </v:shape>
            <w10:wrap type="none"/>
          </v:group>
        </w:pic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．公司实际控制人</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3193"/>
        <w:gridCol w:w="3608"/>
        <w:gridCol w:w="2218"/>
      </w:tblGrid>
      <w:tr>
        <w:trPr>
          <w:trHeight w:val="228" w:hRule="exact"/>
        </w:trPr>
        <w:tc>
          <w:tcPr>
            <w:tcW w:w="319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6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2218" w:type="dxa"/>
            <w:tcBorders>
              <w:top w:val="single" w:sz="12" w:space="0" w:color="000000"/>
              <w:left w:val="single" w:sz="4" w:space="0" w:color="000000"/>
              <w:bottom w:val="nil" w:sz="6" w:space="0" w:color="auto"/>
              <w:right w:val="nil" w:sz="6" w:space="0" w:color="auto"/>
            </w:tcBorders>
          </w:tcPr>
          <w:p>
            <w:pPr>
              <w:pStyle w:val="TableParagraph"/>
              <w:spacing w:line="243" w:lineRule="exact" w:before="10"/>
              <w:ind w:right="5"/>
              <w:jc w:val="center"/>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r>
      <w:tr>
        <w:trPr>
          <w:trHeight w:val="449" w:hRule="exact"/>
        </w:trPr>
        <w:tc>
          <w:tcPr>
            <w:tcW w:w="3193" w:type="dxa"/>
            <w:tcBorders>
              <w:top w:val="nil" w:sz="6" w:space="0" w:color="auto"/>
              <w:left w:val="nil" w:sz="6" w:space="0" w:color="auto"/>
              <w:bottom w:val="nil" w:sz="6" w:space="0" w:color="auto"/>
              <w:right w:val="single" w:sz="4" w:space="0" w:color="000000"/>
            </w:tcBorders>
          </w:tcPr>
          <w:p>
            <w:pPr>
              <w:pStyle w:val="TableParagraph"/>
              <w:spacing w:line="240" w:lineRule="auto" w:before="125"/>
              <w:ind w:left="122" w:right="0"/>
              <w:jc w:val="left"/>
              <w:rPr>
                <w:rFonts w:ascii="宋体" w:hAnsi="宋体" w:cs="宋体" w:eastAsia="宋体" w:hint="default"/>
                <w:sz w:val="18"/>
                <w:szCs w:val="18"/>
              </w:rPr>
            </w:pPr>
            <w:r>
              <w:rPr>
                <w:rFonts w:ascii="宋体" w:hAnsi="宋体" w:cs="宋体" w:eastAsia="宋体" w:hint="default"/>
                <w:sz w:val="18"/>
                <w:szCs w:val="18"/>
              </w:rPr>
              <w:t>任红军</w:t>
            </w:r>
          </w:p>
        </w:tc>
        <w:tc>
          <w:tcPr>
            <w:tcW w:w="3608"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公司第一大股东</w:t>
            </w:r>
          </w:p>
        </w:tc>
        <w:tc>
          <w:tcPr>
            <w:tcW w:w="221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3"/>
              <w:jc w:val="center"/>
              <w:rPr>
                <w:rFonts w:ascii="Times New Roman" w:hAnsi="Times New Roman" w:cs="Times New Roman" w:eastAsia="Times New Roman" w:hint="default"/>
                <w:sz w:val="18"/>
                <w:szCs w:val="18"/>
              </w:rPr>
            </w:pPr>
            <w:r>
              <w:rPr>
                <w:rFonts w:ascii="Times New Roman"/>
                <w:sz w:val="18"/>
              </w:rPr>
              <w:t>26.87</w:t>
            </w:r>
          </w:p>
        </w:tc>
      </w:tr>
      <w:tr>
        <w:trPr>
          <w:trHeight w:val="346" w:hRule="exact"/>
        </w:trPr>
        <w:tc>
          <w:tcPr>
            <w:tcW w:w="3193"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钟超</w:t>
            </w:r>
          </w:p>
        </w:tc>
        <w:tc>
          <w:tcPr>
            <w:tcW w:w="36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公司第二大股东</w:t>
            </w:r>
          </w:p>
        </w:tc>
        <w:tc>
          <w:tcPr>
            <w:tcW w:w="2218"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3"/>
              <w:jc w:val="center"/>
              <w:rPr>
                <w:rFonts w:ascii="Times New Roman" w:hAnsi="Times New Roman" w:cs="Times New Roman" w:eastAsia="Times New Roman" w:hint="default"/>
                <w:sz w:val="18"/>
                <w:szCs w:val="18"/>
              </w:rPr>
            </w:pPr>
            <w:r>
              <w:rPr>
                <w:rFonts w:ascii="Times New Roman"/>
                <w:sz w:val="18"/>
              </w:rPr>
              <w:t>12.35</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23.52832pt;width:450.2pt;height:5.55pt;mso-position-horizontal-relative:page;mso-position-vertical-relative:paragraph;z-index:-1261336" coordorigin="1594,-471" coordsize="9004,111">
            <v:shape style="position:absolute;left:1594;top:-471;width:3193;height:110" type="#_x0000_t75" stroked="false">
              <v:imagedata r:id="rId1264" o:title=""/>
            </v:shape>
            <v:shape style="position:absolute;left:4763;top:-370;width:3612;height:10" type="#_x0000_t75" stroked="false">
              <v:imagedata r:id="rId1265" o:title=""/>
            </v:shape>
            <v:shape style="position:absolute;left:8370;top:-370;width:2228;height:10" type="#_x0000_t75" stroked="false">
              <v:imagedata r:id="rId1263" o:title=""/>
            </v:shape>
            <w10:wrap type="none"/>
          </v:group>
        </w:pict>
      </w:r>
      <w:r>
        <w:rPr/>
        <w:pict>
          <v:shape style="position:absolute;margin-left:238.369995pt;margin-top:-1.688291pt;width:.48003pt;height:.24pt;mso-position-horizontal-relative:page;mso-position-vertical-relative:paragraph;z-index:29824" type="#_x0000_t75" stroked="false">
            <v:imagedata r:id="rId1266" o:title=""/>
          </v:shape>
        </w:pict>
      </w:r>
      <w:r>
        <w:rPr>
          <w:rFonts w:ascii="宋体" w:hAnsi="宋体" w:cs="宋体" w:eastAsia="宋体" w:hint="default"/>
          <w:sz w:val="18"/>
          <w:szCs w:val="18"/>
        </w:rPr>
        <w:t>注：任红军与钟超系夫妻关系。</w:t>
      </w:r>
    </w:p>
    <w:p>
      <w:pPr>
        <w:spacing w:before="153"/>
        <w:ind w:left="2062" w:right="1306" w:firstLine="0"/>
        <w:jc w:val="left"/>
        <w:rPr>
          <w:rFonts w:ascii="宋体" w:hAnsi="宋体" w:cs="宋体" w:eastAsia="宋体" w:hint="default"/>
          <w:sz w:val="18"/>
          <w:szCs w:val="18"/>
        </w:rPr>
      </w:pPr>
      <w:r>
        <w:rPr/>
        <w:pict>
          <v:shape style="position:absolute;margin-left:235.369995pt;margin-top:30.281696pt;width:.48001pt;height:.12pt;mso-position-horizontal-relative:page;mso-position-vertical-relative:paragraph;z-index:-1261288" type="#_x0000_t75" stroked="false">
            <v:imagedata r:id="rId1266" o:title=""/>
          </v:shape>
        </w:pict>
      </w:r>
      <w:r>
        <w:rPr/>
        <w:pict>
          <v:shape style="position:absolute;margin-left:422.589996pt;margin-top:30.281696pt;width:.47998pt;height:.12pt;mso-position-horizontal-relative:page;mso-position-vertical-relative:paragraph;z-index:-1261264" type="#_x0000_t75" stroked="false">
            <v:imagedata r:id="rId1266" o:title=""/>
          </v:shape>
        </w:pict>
      </w:r>
      <w:r>
        <w:rPr/>
        <w:pict>
          <v:group style="position:absolute;margin-left:79.704002pt;margin-top:57.761677pt;width:450.2pt;height:5.55pt;mso-position-horizontal-relative:page;mso-position-vertical-relative:paragraph;z-index:-1261240" coordorigin="1594,1155" coordsize="9004,111">
            <v:shape style="position:absolute;left:1594;top:1155;width:3133;height:110" type="#_x0000_t75" stroked="false">
              <v:imagedata r:id="rId1267" o:title=""/>
            </v:shape>
            <v:shape style="position:absolute;left:4703;top:1256;width:3749;height:10" type="#_x0000_t75" stroked="false">
              <v:imagedata r:id="rId1268" o:title=""/>
            </v:shape>
            <v:shape style="position:absolute;left:8447;top:1256;width:2151;height:10" type="#_x0000_t75" stroked="false">
              <v:imagedata r:id="rId1269" o:title=""/>
            </v:shape>
            <w10:wrap type="none"/>
          </v:group>
        </w:pict>
      </w:r>
      <w:r>
        <w:rPr/>
        <w:pict>
          <v:group style="position:absolute;margin-left:79.704002pt;margin-top:74.801674pt;width:450.2pt;height:5.55pt;mso-position-horizontal-relative:page;mso-position-vertical-relative:paragraph;z-index:-1261216" coordorigin="1594,1496" coordsize="9004,111">
            <v:shape style="position:absolute;left:1594;top:1496;width:3133;height:110" type="#_x0000_t75" stroked="false">
              <v:imagedata r:id="rId1267" o:title=""/>
            </v:shape>
            <v:shape style="position:absolute;left:4703;top:1597;width:3749;height:10" type="#_x0000_t75" stroked="false">
              <v:imagedata r:id="rId1270" o:title=""/>
            </v:shape>
            <v:shape style="position:absolute;left:8447;top:1597;width:2151;height:10" type="#_x0000_t75" stroked="false">
              <v:imagedata r:id="rId1271" o:title=""/>
            </v:shape>
            <w10:wrap type="none"/>
          </v:group>
        </w:pic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．存在控制关系的子公司</w:t>
      </w:r>
      <w:r>
        <w:rPr>
          <w:rFonts w:ascii="宋体" w:hAnsi="宋体" w:cs="宋体" w:eastAsia="宋体" w:hint="default"/>
          <w:sz w:val="18"/>
          <w:szCs w:val="18"/>
        </w:rPr>
      </w:r>
    </w:p>
    <w:p>
      <w:pPr>
        <w:spacing w:line="240" w:lineRule="auto" w:before="5"/>
        <w:rPr>
          <w:rFonts w:ascii="宋体" w:hAnsi="宋体" w:cs="宋体" w:eastAsia="宋体" w:hint="default"/>
          <w:b/>
          <w:bCs/>
          <w:sz w:val="13"/>
          <w:szCs w:val="13"/>
        </w:rPr>
      </w:pPr>
    </w:p>
    <w:tbl>
      <w:tblPr>
        <w:tblW w:w="0" w:type="auto"/>
        <w:jc w:val="left"/>
        <w:tblInd w:w="1579" w:type="dxa"/>
        <w:tblLayout w:type="fixed"/>
        <w:tblCellMar>
          <w:top w:w="0" w:type="dxa"/>
          <w:left w:w="0" w:type="dxa"/>
          <w:bottom w:w="0" w:type="dxa"/>
          <w:right w:w="0" w:type="dxa"/>
        </w:tblCellMar>
        <w:tblLook w:val="01E0"/>
      </w:tblPr>
      <w:tblGrid>
        <w:gridCol w:w="3133"/>
        <w:gridCol w:w="3744"/>
        <w:gridCol w:w="2141"/>
      </w:tblGrid>
      <w:tr>
        <w:trPr>
          <w:trHeight w:val="329" w:hRule="exact"/>
        </w:trPr>
        <w:tc>
          <w:tcPr>
            <w:tcW w:w="313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20"/>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74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0"/>
              <w:ind w:right="3"/>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214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0"/>
              <w:ind w:right="5"/>
              <w:jc w:val="center"/>
              <w:rPr>
                <w:rFonts w:ascii="Times New Roman" w:hAnsi="Times New Roman" w:cs="Times New Roman" w:eastAsia="Times New Roman"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p>
        </w:tc>
      </w:tr>
      <w:tr>
        <w:trPr>
          <w:trHeight w:val="235" w:hRule="exact"/>
        </w:trPr>
        <w:tc>
          <w:tcPr>
            <w:tcW w:w="3133" w:type="dxa"/>
            <w:tcBorders>
              <w:top w:val="single" w:sz="4" w:space="0" w:color="000000"/>
              <w:left w:val="nil" w:sz="6" w:space="0" w:color="auto"/>
              <w:bottom w:val="nil" w:sz="6" w:space="0" w:color="auto"/>
              <w:right w:val="single" w:sz="4" w:space="0" w:color="000000"/>
            </w:tcBorders>
          </w:tcPr>
          <w:p>
            <w:pPr>
              <w:pStyle w:val="TableParagraph"/>
              <w:spacing w:line="20" w:lineRule="exact"/>
              <w:ind w:left="312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11" name="image1194.png" descr=""/>
                  <wp:cNvGraphicFramePr>
                    <a:graphicFrameLocks noChangeAspect="1"/>
                  </wp:cNvGraphicFramePr>
                  <a:graphic>
                    <a:graphicData uri="http://schemas.openxmlformats.org/drawingml/2006/picture">
                      <pic:pic>
                        <pic:nvPicPr>
                          <pic:cNvPr id="112" name="image1194.png"/>
                          <pic:cNvPicPr/>
                        </pic:nvPicPr>
                        <pic:blipFill>
                          <a:blip r:embed="rId1266"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7"/>
              <w:ind w:left="122" w:right="0"/>
              <w:jc w:val="left"/>
              <w:rPr>
                <w:rFonts w:ascii="宋体" w:hAnsi="宋体" w:cs="宋体" w:eastAsia="宋体" w:hint="default"/>
                <w:sz w:val="18"/>
                <w:szCs w:val="18"/>
              </w:rPr>
            </w:pPr>
            <w:r>
              <w:rPr>
                <w:rFonts w:ascii="宋体" w:hAnsi="宋体" w:cs="宋体" w:eastAsia="宋体" w:hint="default"/>
                <w:sz w:val="18"/>
                <w:szCs w:val="18"/>
              </w:rPr>
              <w:t>郑州炜盛电子科技有限公司</w:t>
            </w:r>
          </w:p>
        </w:tc>
        <w:tc>
          <w:tcPr>
            <w:tcW w:w="374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7"/>
              <w:ind w:right="5"/>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2141" w:type="dxa"/>
            <w:tcBorders>
              <w:top w:val="single" w:sz="4" w:space="0" w:color="000000"/>
              <w:left w:val="single" w:sz="4" w:space="0" w:color="000000"/>
              <w:bottom w:val="nil" w:sz="6" w:space="0" w:color="auto"/>
              <w:right w:val="nil" w:sz="6" w:space="0" w:color="auto"/>
            </w:tcBorders>
          </w:tcPr>
          <w:p>
            <w:pPr>
              <w:pStyle w:val="TableParagraph"/>
              <w:spacing w:line="201" w:lineRule="exact" w:before="69"/>
              <w:ind w:right="1"/>
              <w:jc w:val="center"/>
              <w:rPr>
                <w:rFonts w:ascii="Times New Roman" w:hAnsi="Times New Roman" w:cs="Times New Roman" w:eastAsia="Times New Roman" w:hint="default"/>
                <w:sz w:val="18"/>
                <w:szCs w:val="18"/>
              </w:rPr>
            </w:pPr>
            <w:r>
              <w:rPr>
                <w:rFonts w:ascii="Times New Roman"/>
                <w:sz w:val="18"/>
              </w:rPr>
              <w:t>100.00</w:t>
            </w:r>
          </w:p>
        </w:tc>
      </w:tr>
      <w:tr>
        <w:trPr>
          <w:trHeight w:val="381"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3744"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5"/>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2141"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100.00</w:t>
            </w:r>
          </w:p>
        </w:tc>
      </w:tr>
      <w:tr>
        <w:trPr>
          <w:trHeight w:val="70" w:hRule="exact"/>
        </w:trPr>
        <w:tc>
          <w:tcPr>
            <w:tcW w:w="3133" w:type="dxa"/>
            <w:tcBorders>
              <w:top w:val="nil" w:sz="6" w:space="0" w:color="auto"/>
              <w:left w:val="nil" w:sz="6" w:space="0" w:color="auto"/>
              <w:bottom w:val="nil" w:sz="6" w:space="0" w:color="auto"/>
              <w:right w:val="nil" w:sz="6" w:space="0" w:color="auto"/>
            </w:tcBorders>
          </w:tcPr>
          <w:p>
            <w:pPr/>
          </w:p>
        </w:tc>
        <w:tc>
          <w:tcPr>
            <w:tcW w:w="3744" w:type="dxa"/>
            <w:tcBorders>
              <w:top w:val="nil" w:sz="6" w:space="0" w:color="auto"/>
              <w:left w:val="nil" w:sz="6" w:space="0" w:color="auto"/>
              <w:bottom w:val="nil" w:sz="6" w:space="0" w:color="auto"/>
              <w:right w:val="single" w:sz="4" w:space="0" w:color="000000"/>
            </w:tcBorders>
          </w:tcPr>
          <w:p>
            <w:pPr/>
          </w:p>
        </w:tc>
        <w:tc>
          <w:tcPr>
            <w:tcW w:w="2141" w:type="dxa"/>
            <w:tcBorders>
              <w:top w:val="nil" w:sz="6" w:space="0" w:color="auto"/>
              <w:left w:val="single" w:sz="4" w:space="0" w:color="000000"/>
              <w:bottom w:val="nil" w:sz="6" w:space="0" w:color="auto"/>
              <w:right w:val="nil" w:sz="6" w:space="0" w:color="auto"/>
            </w:tcBorders>
          </w:tcPr>
          <w:p>
            <w:pPr/>
          </w:p>
        </w:tc>
      </w:tr>
      <w:tr>
        <w:trPr>
          <w:trHeight w:val="271"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郑州春泉暖通节能设备有限公司</w:t>
            </w:r>
          </w:p>
        </w:tc>
        <w:tc>
          <w:tcPr>
            <w:tcW w:w="3744"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2141"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3"/>
              <w:jc w:val="center"/>
              <w:rPr>
                <w:rFonts w:ascii="Times New Roman" w:hAnsi="Times New Roman" w:cs="Times New Roman" w:eastAsia="Times New Roman" w:hint="default"/>
                <w:sz w:val="18"/>
                <w:szCs w:val="18"/>
              </w:rPr>
            </w:pPr>
            <w:r>
              <w:rPr>
                <w:rFonts w:ascii="Times New Roman"/>
                <w:sz w:val="18"/>
              </w:rPr>
              <w:t>57.14</w:t>
            </w:r>
          </w:p>
        </w:tc>
      </w:tr>
      <w:tr>
        <w:trPr>
          <w:trHeight w:val="68" w:hRule="exact"/>
        </w:trPr>
        <w:tc>
          <w:tcPr>
            <w:tcW w:w="3133" w:type="dxa"/>
            <w:tcBorders>
              <w:top w:val="nil" w:sz="6" w:space="0" w:color="auto"/>
              <w:left w:val="nil" w:sz="6" w:space="0" w:color="auto"/>
              <w:bottom w:val="nil" w:sz="6" w:space="0" w:color="auto"/>
              <w:right w:val="nil" w:sz="6" w:space="0" w:color="auto"/>
            </w:tcBorders>
          </w:tcPr>
          <w:p>
            <w:pPr/>
          </w:p>
        </w:tc>
        <w:tc>
          <w:tcPr>
            <w:tcW w:w="3744" w:type="dxa"/>
            <w:tcBorders>
              <w:top w:val="nil" w:sz="6" w:space="0" w:color="auto"/>
              <w:left w:val="nil" w:sz="6" w:space="0" w:color="auto"/>
              <w:bottom w:val="nil" w:sz="6" w:space="0" w:color="auto"/>
              <w:right w:val="single" w:sz="4" w:space="0" w:color="000000"/>
            </w:tcBorders>
          </w:tcPr>
          <w:p>
            <w:pPr/>
          </w:p>
        </w:tc>
        <w:tc>
          <w:tcPr>
            <w:tcW w:w="2141"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3744"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right="5"/>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2141"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3"/>
              <w:jc w:val="center"/>
              <w:rPr>
                <w:rFonts w:ascii="Times New Roman" w:hAnsi="Times New Roman" w:cs="Times New Roman" w:eastAsia="Times New Roman" w:hint="default"/>
                <w:sz w:val="18"/>
                <w:szCs w:val="18"/>
              </w:rPr>
            </w:pPr>
            <w:r>
              <w:rPr>
                <w:rFonts w:ascii="Times New Roman"/>
                <w:sz w:val="18"/>
              </w:rPr>
              <w:t>51.00</w:t>
            </w:r>
          </w:p>
        </w:tc>
      </w:tr>
      <w:tr>
        <w:trPr>
          <w:trHeight w:val="346" w:hRule="exact"/>
        </w:trPr>
        <w:tc>
          <w:tcPr>
            <w:tcW w:w="3133"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北京智威宇讯科技有限公司</w:t>
            </w:r>
          </w:p>
        </w:tc>
        <w:tc>
          <w:tcPr>
            <w:tcW w:w="37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5"/>
              <w:ind w:right="5"/>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2141" w:type="dxa"/>
            <w:tcBorders>
              <w:top w:val="nil" w:sz="6" w:space="0" w:color="auto"/>
              <w:left w:val="single" w:sz="4" w:space="0" w:color="000000"/>
              <w:bottom w:val="single" w:sz="12" w:space="0" w:color="000000"/>
              <w:right w:val="nil" w:sz="6" w:space="0" w:color="auto"/>
            </w:tcBorders>
          </w:tcPr>
          <w:p>
            <w:pPr>
              <w:pStyle w:val="TableParagraph"/>
              <w:spacing w:line="240" w:lineRule="auto" w:before="67"/>
              <w:ind w:right="1"/>
              <w:jc w:val="center"/>
              <w:rPr>
                <w:rFonts w:ascii="Times New Roman" w:hAnsi="Times New Roman" w:cs="Times New Roman" w:eastAsia="Times New Roman" w:hint="default"/>
                <w:sz w:val="18"/>
                <w:szCs w:val="18"/>
              </w:rPr>
            </w:pPr>
            <w:r>
              <w:rPr>
                <w:rFonts w:ascii="Times New Roman"/>
                <w:sz w:val="18"/>
              </w:rPr>
              <w:t>100.00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44833pt;width:450.2pt;height:5.4pt;mso-position-horizontal-relative:page;mso-position-vertical-relative:paragraph;z-index:-1261192" coordorigin="1594,-809" coordsize="9004,108">
            <v:shape style="position:absolute;left:1594;top:-809;width:3133;height:108" type="#_x0000_t75" stroked="false">
              <v:imagedata r:id="rId1272" o:title=""/>
            </v:shape>
            <v:shape style="position:absolute;left:4703;top:-713;width:3759;height:12" type="#_x0000_t75" stroked="false">
              <v:imagedata r:id="rId1273" o:title=""/>
            </v:shape>
            <v:shape style="position:absolute;left:8447;top:-711;width:2151;height:10" type="#_x0000_t75" stroked="false">
              <v:imagedata r:id="rId1269" o:title=""/>
            </v:shape>
            <w10:wrap type="none"/>
          </v:group>
        </w:pict>
      </w:r>
      <w:r>
        <w:rPr/>
        <w:pict>
          <v:group style="position:absolute;margin-left:79.704002pt;margin-top:-23.528271pt;width:450.2pt;height:5.55pt;mso-position-horizontal-relative:page;mso-position-vertical-relative:paragraph;z-index:-1261168" coordorigin="1594,-471" coordsize="9004,111">
            <v:shape style="position:absolute;left:1594;top:-471;width:3133;height:110" type="#_x0000_t75" stroked="false">
              <v:imagedata r:id="rId1274" o:title=""/>
            </v:shape>
            <v:shape style="position:absolute;left:4703;top:-370;width:3749;height:10" type="#_x0000_t75" stroked="false">
              <v:imagedata r:id="rId1268" o:title=""/>
            </v:shape>
            <v:shape style="position:absolute;left:8447;top:-370;width:2151;height:10" type="#_x0000_t75" stroked="false">
              <v:imagedata r:id="rId1269" o:title=""/>
            </v:shape>
            <w10:wrap type="none"/>
          </v:group>
        </w:pict>
      </w:r>
      <w:r>
        <w:rPr/>
        <w:pict>
          <v:shape style="position:absolute;margin-left:238.729996pt;margin-top:22.91169pt;width:.48pt;height:.12pt;mso-position-horizontal-relative:page;mso-position-vertical-relative:paragraph;z-index:-1261144" type="#_x0000_t75" stroked="false">
            <v:imagedata r:id="rId1266" o:title=""/>
          </v:shape>
        </w:pict>
      </w:r>
      <w:r>
        <w:rPr/>
        <w:pict>
          <v:shape style="position:absolute;margin-left:311.450012pt;margin-top:22.91169pt;width:.48001pt;height:.12pt;mso-position-horizontal-relative:page;mso-position-vertical-relative:paragraph;z-index:-1261120" type="#_x0000_t75" stroked="false">
            <v:imagedata r:id="rId1266" o:title=""/>
          </v:shape>
        </w:pict>
      </w:r>
      <w:r>
        <w:rPr/>
        <w:pict>
          <v:shape style="position:absolute;margin-left:384.309998pt;margin-top:22.91169pt;width:.47998pt;height:.12pt;mso-position-horizontal-relative:page;mso-position-vertical-relative:paragraph;z-index:-1261096" type="#_x0000_t75" stroked="false">
            <v:imagedata r:id="rId1266" o:title=""/>
          </v:shape>
        </w:pict>
      </w:r>
      <w:r>
        <w:rPr/>
        <w:pict>
          <v:shape style="position:absolute;margin-left:457.059998pt;margin-top:22.91169pt;width:.48001pt;height:.12pt;mso-position-horizontal-relative:page;mso-position-vertical-relative:paragraph;z-index:-1261072" type="#_x0000_t75" stroked="false">
            <v:imagedata r:id="rId1266" o:title=""/>
          </v:shape>
        </w:pict>
      </w:r>
      <w:r>
        <w:rPr/>
        <w:pict>
          <v:group style="position:absolute;margin-left:79.704002pt;margin-top:33.591671pt;width:450.2pt;height:5.4pt;mso-position-horizontal-relative:page;mso-position-vertical-relative:paragraph;z-index:-1261048" coordorigin="1594,672" coordsize="9004,108">
            <v:shape style="position:absolute;left:1594;top:672;width:3200;height:108" type="#_x0000_t75" stroked="false">
              <v:imagedata r:id="rId1275" o:title=""/>
            </v:shape>
            <v:shape style="position:absolute;left:4770;top:768;width:1469;height:12" type="#_x0000_t75" stroked="false">
              <v:imagedata r:id="rId580" o:title=""/>
            </v:shape>
            <v:shape style="position:absolute;left:6224;top:768;width:1472;height:12" type="#_x0000_t75" stroked="false">
              <v:imagedata r:id="rId1276" o:title=""/>
            </v:shape>
            <v:shape style="position:absolute;left:7681;top:768;width:1469;height:12" type="#_x0000_t75" stroked="false">
              <v:imagedata r:id="rId580" o:title=""/>
            </v:shape>
            <v:shape style="position:absolute;left:9136;top:770;width:1462;height:10" type="#_x0000_t75" stroked="false">
              <v:imagedata r:id="rId581" o:title=""/>
            </v:shape>
            <w10:wrap type="none"/>
          </v:group>
        </w:pict>
      </w:r>
      <w:r>
        <w:rPr/>
        <w:pict>
          <v:group style="position:absolute;margin-left:79.704002pt;margin-top:55.551708pt;width:450.2pt;height:.5pt;mso-position-horizontal-relative:page;mso-position-vertical-relative:paragraph;z-index:-1261024" coordorigin="1594,1111" coordsize="9004,10">
            <v:shape style="position:absolute;left:1594;top:1111;width:6092;height:10" type="#_x0000_t75" stroked="false">
              <v:imagedata r:id="rId1277" o:title=""/>
            </v:shape>
            <v:shape style="position:absolute;left:7681;top:1111;width:2917;height:10" type="#_x0000_t75" stroked="false">
              <v:imagedata r:id="rId1278" o:title=""/>
            </v:shape>
            <w10:wrap type="none"/>
          </v:group>
        </w:pict>
      </w:r>
      <w:r>
        <w:rPr/>
        <w:pict>
          <v:group style="position:absolute;margin-left:79.704002pt;margin-top:67.551697pt;width:450.2pt;height:5.4pt;mso-position-horizontal-relative:page;mso-position-vertical-relative:paragraph;z-index:-1261000" coordorigin="1594,1351" coordsize="9004,108">
            <v:shape style="position:absolute;left:1594;top:1351;width:3200;height:108" type="#_x0000_t75" stroked="false">
              <v:imagedata r:id="rId1279" o:title=""/>
            </v:shape>
            <v:shape style="position:absolute;left:4770;top:1447;width:1469;height:12" type="#_x0000_t75" stroked="false">
              <v:imagedata r:id="rId1280" o:title=""/>
            </v:shape>
            <v:shape style="position:absolute;left:6224;top:1447;width:1472;height:12" type="#_x0000_t75" stroked="false">
              <v:imagedata r:id="rId1281" o:title=""/>
            </v:shape>
            <v:shape style="position:absolute;left:7681;top:1447;width:1469;height:12" type="#_x0000_t75" stroked="false">
              <v:imagedata r:id="rId1282" o:title=""/>
            </v:shape>
            <v:shape style="position:absolute;left:9136;top:1449;width:1462;height:10" type="#_x0000_t75" stroked="false">
              <v:imagedata r:id="rId581" o:title=""/>
            </v:shape>
            <w10:wrap type="none"/>
          </v:group>
        </w:pic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．存在控制关系的子公司注册资本及变化</w:t>
      </w:r>
      <w:r>
        <w:rPr>
          <w:rFonts w:ascii="宋体" w:hAnsi="宋体" w:cs="宋体" w:eastAsia="宋体" w:hint="default"/>
          <w:sz w:val="18"/>
          <w:szCs w:val="18"/>
        </w:rPr>
      </w:r>
    </w:p>
    <w:p>
      <w:pPr>
        <w:spacing w:line="240" w:lineRule="auto" w:before="2"/>
        <w:rPr>
          <w:rFonts w:ascii="宋体" w:hAnsi="宋体" w:cs="宋体" w:eastAsia="宋体" w:hint="default"/>
          <w:b/>
          <w:bCs/>
          <w:sz w:val="13"/>
          <w:szCs w:val="13"/>
        </w:rPr>
      </w:pPr>
    </w:p>
    <w:tbl>
      <w:tblPr>
        <w:tblW w:w="0" w:type="auto"/>
        <w:jc w:val="left"/>
        <w:tblInd w:w="1594" w:type="dxa"/>
        <w:tblLayout w:type="fixed"/>
        <w:tblCellMar>
          <w:top w:w="0" w:type="dxa"/>
          <w:left w:w="0" w:type="dxa"/>
          <w:bottom w:w="0" w:type="dxa"/>
          <w:right w:w="0" w:type="dxa"/>
        </w:tblCellMar>
        <w:tblLook w:val="01E0"/>
      </w:tblPr>
      <w:tblGrid>
        <w:gridCol w:w="3185"/>
        <w:gridCol w:w="1454"/>
        <w:gridCol w:w="1457"/>
        <w:gridCol w:w="1455"/>
        <w:gridCol w:w="1452"/>
      </w:tblGrid>
      <w:tr>
        <w:trPr>
          <w:trHeight w:val="261" w:hRule="exact"/>
        </w:trPr>
        <w:tc>
          <w:tcPr>
            <w:tcW w:w="3185"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451"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4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6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6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52"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518"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75" w:hRule="exact"/>
        </w:trPr>
        <w:tc>
          <w:tcPr>
            <w:tcW w:w="3185"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335"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郑州炜盛电子科技有限公司</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4,000,000.00</w:t>
            </w:r>
          </w:p>
        </w:tc>
        <w:tc>
          <w:tcPr>
            <w:tcW w:w="1457"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4,000,000.00</w:t>
            </w:r>
          </w:p>
        </w:tc>
      </w:tr>
      <w:tr>
        <w:trPr>
          <w:trHeight w:val="264"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sz w:val="18"/>
                <w:szCs w:val="18"/>
              </w:rPr>
              <w:t>郑州创威煤安科技有限公司</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Times New Roman" w:hAnsi="Times New Roman" w:cs="Times New Roman" w:eastAsia="Times New Roman" w:hint="default"/>
                <w:sz w:val="18"/>
                <w:szCs w:val="18"/>
              </w:rPr>
            </w:pPr>
            <w:r>
              <w:rPr>
                <w:rFonts w:ascii="Times New Roman"/>
                <w:spacing w:val="-1"/>
                <w:sz w:val="18"/>
              </w:rPr>
              <w:t>12,000,000.00</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30,000,000.00</w:t>
            </w: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8"/>
                <w:szCs w:val="18"/>
              </w:rPr>
            </w:pPr>
            <w:r>
              <w:rPr>
                <w:rFonts w:ascii="Times New Roman"/>
                <w:spacing w:val="-1"/>
                <w:sz w:val="18"/>
              </w:rPr>
              <w:t>42,000,000.00</w:t>
            </w:r>
          </w:p>
        </w:tc>
      </w:tr>
      <w:tr>
        <w:trPr>
          <w:trHeight w:val="80" w:hRule="exact"/>
        </w:trPr>
        <w:tc>
          <w:tcPr>
            <w:tcW w:w="3185"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261"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郑州春泉暖通节能设备有限公司</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2,000,000.00</w:t>
            </w: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7,000,000.00</w:t>
            </w:r>
          </w:p>
        </w:tc>
      </w:tr>
      <w:tr>
        <w:trPr>
          <w:trHeight w:val="80" w:hRule="exact"/>
        </w:trPr>
        <w:tc>
          <w:tcPr>
            <w:tcW w:w="3185"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
        </w:tc>
      </w:tr>
      <w:tr>
        <w:trPr>
          <w:trHeight w:val="335" w:hRule="exact"/>
        </w:trPr>
        <w:tc>
          <w:tcPr>
            <w:tcW w:w="318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沈阳汉威科技有限公司</w:t>
            </w:r>
          </w:p>
        </w:tc>
        <w:tc>
          <w:tcPr>
            <w:tcW w:w="1454" w:type="dxa"/>
            <w:tcBorders>
              <w:top w:val="nil" w:sz="6" w:space="0" w:color="auto"/>
              <w:left w:val="single" w:sz="4" w:space="0" w:color="000000"/>
              <w:bottom w:val="nil" w:sz="6" w:space="0" w:color="auto"/>
              <w:right w:val="single" w:sz="4" w:space="0" w:color="000000"/>
            </w:tcBorders>
          </w:tcPr>
          <w:p>
            <w:pPr/>
          </w:p>
        </w:tc>
        <w:tc>
          <w:tcPr>
            <w:tcW w:w="145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2,000,000.00</w:t>
            </w:r>
          </w:p>
        </w:tc>
        <w:tc>
          <w:tcPr>
            <w:tcW w:w="1455" w:type="dxa"/>
            <w:tcBorders>
              <w:top w:val="nil" w:sz="6" w:space="0" w:color="auto"/>
              <w:left w:val="single" w:sz="4" w:space="0" w:color="000000"/>
              <w:bottom w:val="nil" w:sz="6" w:space="0" w:color="auto"/>
              <w:right w:val="single" w:sz="4" w:space="0" w:color="000000"/>
            </w:tcBorders>
          </w:tcPr>
          <w:p>
            <w:pPr/>
          </w:p>
        </w:tc>
        <w:tc>
          <w:tcPr>
            <w:tcW w:w="1452"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351" w:hRule="exact"/>
        </w:trPr>
        <w:tc>
          <w:tcPr>
            <w:tcW w:w="31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08" w:right="0"/>
              <w:jc w:val="left"/>
              <w:rPr>
                <w:rFonts w:ascii="宋体" w:hAnsi="宋体" w:cs="宋体" w:eastAsia="宋体" w:hint="default"/>
                <w:sz w:val="18"/>
                <w:szCs w:val="18"/>
              </w:rPr>
            </w:pPr>
            <w:r>
              <w:rPr>
                <w:rFonts w:ascii="宋体" w:hAnsi="宋体" w:cs="宋体" w:eastAsia="宋体" w:hint="default"/>
                <w:sz w:val="18"/>
                <w:szCs w:val="18"/>
              </w:rPr>
              <w:t>北京智威宇讯科技有限公司</w:t>
            </w:r>
          </w:p>
        </w:tc>
        <w:tc>
          <w:tcPr>
            <w:tcW w:w="14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tc>
        <w:tc>
          <w:tcPr>
            <w:tcW w:w="14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103"/>
              <w:jc w:val="right"/>
              <w:rPr>
                <w:rFonts w:ascii="Times New Roman" w:hAnsi="Times New Roman" w:cs="Times New Roman" w:eastAsia="Times New Roman" w:hint="default"/>
                <w:sz w:val="18"/>
                <w:szCs w:val="18"/>
              </w:rPr>
            </w:pPr>
            <w:r>
              <w:rPr>
                <w:rFonts w:ascii="Times New Roman"/>
                <w:spacing w:val="-1"/>
                <w:sz w:val="18"/>
              </w:rPr>
              <w:t>49,000,000.00</w:t>
            </w: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tc>
        <w:tc>
          <w:tcPr>
            <w:tcW w:w="1452"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right="106"/>
              <w:jc w:val="right"/>
              <w:rPr>
                <w:rFonts w:ascii="Times New Roman" w:hAnsi="Times New Roman" w:cs="Times New Roman" w:eastAsia="Times New Roman" w:hint="default"/>
                <w:sz w:val="18"/>
                <w:szCs w:val="18"/>
              </w:rPr>
            </w:pPr>
            <w:r>
              <w:rPr>
                <w:rFonts w:ascii="Times New Roman"/>
                <w:spacing w:val="-1"/>
                <w:sz w:val="18"/>
              </w:rPr>
              <w:t>49,000,000.00</w:t>
            </w:r>
          </w:p>
        </w:tc>
      </w:tr>
    </w:tbl>
    <w:p>
      <w:pPr>
        <w:spacing w:before="8"/>
        <w:ind w:left="2062" w:right="1306" w:firstLine="0"/>
        <w:jc w:val="left"/>
        <w:rPr>
          <w:rFonts w:ascii="宋体" w:hAnsi="宋体" w:cs="宋体" w:eastAsia="宋体" w:hint="default"/>
          <w:sz w:val="18"/>
          <w:szCs w:val="18"/>
        </w:rPr>
      </w:pPr>
      <w:r>
        <w:rPr/>
        <w:pict>
          <v:group style="position:absolute;margin-left:79.704002pt;margin-top:-40.588268pt;width:450.2pt;height:5.55pt;mso-position-horizontal-relative:page;mso-position-vertical-relative:paragraph;z-index:-1260976" coordorigin="1594,-812" coordsize="9004,111">
            <v:shape style="position:absolute;left:1594;top:-812;width:3200;height:110" type="#_x0000_t75" stroked="false">
              <v:imagedata r:id="rId1283" o:title=""/>
            </v:shape>
            <v:shape style="position:absolute;left:4770;top:-716;width:1469;height:14" type="#_x0000_t75" stroked="false">
              <v:imagedata r:id="rId585" o:title=""/>
            </v:shape>
            <v:shape style="position:absolute;left:6224;top:-716;width:1472;height:14" type="#_x0000_t75" stroked="false">
              <v:imagedata r:id="rId1284" o:title=""/>
            </v:shape>
            <v:shape style="position:absolute;left:7681;top:-716;width:1469;height:14" type="#_x0000_t75" stroked="false">
              <v:imagedata r:id="rId1285" o:title=""/>
            </v:shape>
            <v:shape style="position:absolute;left:9136;top:-711;width:1462;height:10" type="#_x0000_t75" stroked="false">
              <v:imagedata r:id="rId581" o:title=""/>
            </v:shape>
            <w10:wrap type="none"/>
          </v:group>
        </w:pict>
      </w:r>
      <w:r>
        <w:rPr/>
        <w:pict>
          <v:group style="position:absolute;margin-left:79.704002pt;margin-top:-18.508257pt;width:450.2pt;height:.5pt;mso-position-horizontal-relative:page;mso-position-vertical-relative:paragraph;z-index:-1260952" coordorigin="1594,-370" coordsize="9004,10">
            <v:shape style="position:absolute;left:1594;top:-370;width:6092;height:10" type="#_x0000_t75" stroked="false">
              <v:imagedata r:id="rId1277" o:title=""/>
            </v:shape>
            <v:shape style="position:absolute;left:7681;top:-370;width:2917;height:10" type="#_x0000_t75" stroked="false">
              <v:imagedata r:id="rId1278" o:title=""/>
            </v:shape>
            <w10:wrap type="none"/>
          </v:group>
        </w:pict>
      </w:r>
      <w:r>
        <w:rPr/>
        <w:pict>
          <v:shape style="position:absolute;margin-left:238.729996pt;margin-top:-1.708268pt;width:.48002pt;height:.24pt;mso-position-horizontal-relative:page;mso-position-vertical-relative:paragraph;z-index:-1260928" type="#_x0000_t75" stroked="false">
            <v:imagedata r:id="rId1266" o:title=""/>
          </v:shape>
        </w:pict>
      </w:r>
      <w:r>
        <w:rPr/>
        <w:pict>
          <v:shape style="position:absolute;margin-left:311.450012pt;margin-top:-1.708268pt;width:.48003pt;height:.24pt;mso-position-horizontal-relative:page;mso-position-vertical-relative:paragraph;z-index:-1260904" type="#_x0000_t75" stroked="false">
            <v:imagedata r:id="rId1266" o:title=""/>
          </v:shape>
        </w:pict>
      </w:r>
      <w:r>
        <w:rPr/>
        <w:pict>
          <v:shape style="position:absolute;margin-left:384.309998pt;margin-top:-1.708268pt;width:.48pt;height:.24pt;mso-position-horizontal-relative:page;mso-position-vertical-relative:paragraph;z-index:-1260880" type="#_x0000_t75" stroked="false">
            <v:imagedata r:id="rId1266" o:title=""/>
          </v:shape>
        </w:pict>
      </w:r>
      <w:r>
        <w:rPr/>
        <w:pict>
          <v:shape style="position:absolute;margin-left:457.059998pt;margin-top:-1.708268pt;width:.48003pt;height:.24pt;mso-position-horizontal-relative:page;mso-position-vertical-relative:paragraph;z-index:-1260856" type="#_x0000_t75" stroked="false">
            <v:imagedata r:id="rId1266" o:title=""/>
          </v:shape>
        </w:pict>
      </w:r>
      <w:r>
        <w:rPr>
          <w:rFonts w:ascii="宋体" w:hAnsi="宋体" w:cs="宋体" w:eastAsia="宋体" w:hint="default"/>
          <w:b/>
          <w:bCs/>
          <w:sz w:val="18"/>
          <w:szCs w:val="18"/>
        </w:rPr>
        <w:t>（二）关联交易</w:t>
      </w:r>
      <w:r>
        <w:rPr>
          <w:rFonts w:ascii="宋体" w:hAnsi="宋体" w:cs="宋体" w:eastAsia="宋体" w:hint="default"/>
          <w:sz w:val="18"/>
          <w:szCs w:val="18"/>
        </w:rPr>
      </w:r>
    </w:p>
    <w:p>
      <w:pPr>
        <w:spacing w:before="153"/>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．公司确定每项产品价格时参照下列顺序：</w:t>
      </w:r>
    </w:p>
    <w:p>
      <w:pPr>
        <w:spacing w:before="142"/>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）有国家规定价格的，根据该国家规定价格执行；</w:t>
      </w:r>
    </w:p>
    <w:p>
      <w:pPr>
        <w:spacing w:before="139"/>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）若无国家规定价格，有可适用的行业价格标准的，根据该行业价格标准执行；</w:t>
      </w:r>
    </w:p>
    <w:p>
      <w:pPr>
        <w:spacing w:before="142"/>
        <w:ind w:left="2062" w:right="1306"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）若无国家规定价格和可适用的行业价格标准时，则按该产品成本加适当利润作为定价基础。</w:t>
      </w:r>
    </w:p>
    <w:p>
      <w:pPr>
        <w:spacing w:line="391" w:lineRule="auto" w:before="139"/>
        <w:ind w:left="2064" w:right="5955" w:hanging="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．本报告期无应予披露而未予披露的关联交易。 </w:t>
      </w:r>
      <w:r>
        <w:rPr>
          <w:rFonts w:ascii="宋体" w:hAnsi="宋体" w:cs="宋体" w:eastAsia="宋体" w:hint="default"/>
          <w:b/>
          <w:bCs/>
          <w:sz w:val="18"/>
          <w:szCs w:val="18"/>
        </w:rPr>
        <w:t>十三、承诺事项</w:t>
      </w:r>
      <w:r>
        <w:rPr>
          <w:rFonts w:ascii="宋体" w:hAnsi="宋体" w:cs="宋体" w:eastAsia="宋体" w:hint="default"/>
          <w:b/>
          <w:bCs/>
          <w:w w:val="99"/>
          <w:sz w:val="18"/>
          <w:szCs w:val="18"/>
        </w:rPr>
        <w:t> </w:t>
      </w:r>
      <w:r>
        <w:rPr>
          <w:rFonts w:ascii="宋体" w:hAnsi="宋体" w:cs="宋体" w:eastAsia="宋体" w:hint="default"/>
          <w:sz w:val="18"/>
          <w:szCs w:val="18"/>
        </w:rPr>
        <w:t>报告期末无已承诺未履行的事项。 </w:t>
      </w:r>
      <w:r>
        <w:rPr>
          <w:rFonts w:ascii="宋体" w:hAnsi="宋体" w:cs="宋体" w:eastAsia="宋体" w:hint="default"/>
          <w:b/>
          <w:bCs/>
          <w:sz w:val="18"/>
          <w:szCs w:val="18"/>
        </w:rPr>
        <w:t>十四、或有事项</w:t>
      </w:r>
      <w:r>
        <w:rPr>
          <w:rFonts w:ascii="宋体" w:hAnsi="宋体" w:cs="宋体" w:eastAsia="宋体" w:hint="default"/>
          <w:sz w:val="18"/>
          <w:szCs w:val="18"/>
        </w:rPr>
      </w:r>
    </w:p>
    <w:p>
      <w:pPr>
        <w:spacing w:line="396" w:lineRule="auto" w:before="43"/>
        <w:ind w:left="2064" w:right="2442" w:firstLine="0"/>
        <w:jc w:val="left"/>
        <w:rPr>
          <w:rFonts w:ascii="宋体" w:hAnsi="宋体" w:cs="宋体" w:eastAsia="宋体" w:hint="default"/>
          <w:sz w:val="18"/>
          <w:szCs w:val="18"/>
        </w:rPr>
      </w:pPr>
      <w:r>
        <w:rPr>
          <w:rFonts w:ascii="宋体" w:hAnsi="宋体" w:cs="宋体" w:eastAsia="宋体" w:hint="default"/>
          <w:sz w:val="18"/>
          <w:szCs w:val="18"/>
        </w:rPr>
        <w:t>报告期内本公司无已贴现商业承兑汇票、未决诉讼或仲裁、对外担保等应予披露的或有事项。 </w:t>
      </w:r>
      <w:r>
        <w:rPr>
          <w:rFonts w:ascii="宋体" w:hAnsi="宋体" w:cs="宋体" w:eastAsia="宋体" w:hint="default"/>
          <w:b/>
          <w:bCs/>
          <w:sz w:val="18"/>
          <w:szCs w:val="18"/>
        </w:rPr>
        <w:t>十五、资产负债表日后非调整事项</w:t>
      </w:r>
      <w:r>
        <w:rPr>
          <w:rFonts w:ascii="宋体" w:hAnsi="宋体" w:cs="宋体" w:eastAsia="宋体" w:hint="default"/>
          <w:sz w:val="18"/>
          <w:szCs w:val="18"/>
        </w:rPr>
      </w:r>
    </w:p>
    <w:p>
      <w:pPr>
        <w:spacing w:line="338" w:lineRule="auto" w:before="38"/>
        <w:ind w:left="1702" w:right="1412" w:firstLine="362"/>
        <w:jc w:val="both"/>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年度实现归属于上市公司股东的净利润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42,324,462.28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元，其中，母公司实现净利润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31,061,209.33 </w:t>
      </w:r>
      <w:r>
        <w:rPr>
          <w:rFonts w:ascii="宋体" w:hAnsi="宋体" w:cs="宋体" w:eastAsia="宋体" w:hint="default"/>
          <w:sz w:val="18"/>
          <w:szCs w:val="18"/>
        </w:rPr>
        <w:t>元。根据《公司法》和《公司章程》的有关规定，公司按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年度母公司实现净利润的</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提取法定盈余公积 金</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3,106,120.93</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元。公司可供股东分配的利润为</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49,576,074.17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元。根据公司第二届董事会第二次会议决议，公司</w:t>
      </w:r>
    </w:p>
    <w:p>
      <w:pPr>
        <w:spacing w:before="19"/>
        <w:ind w:left="1702" w:right="130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拟以</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日总股本</w:t>
      </w:r>
      <w:r>
        <w:rPr>
          <w:rFonts w:ascii="宋体" w:hAnsi="宋体" w:cs="宋体" w:eastAsia="宋体" w:hint="default"/>
          <w:spacing w:val="-47"/>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万股为基数</w:t>
      </w:r>
      <w:r>
        <w:rPr>
          <w:rFonts w:ascii="宋体" w:hAnsi="宋体" w:cs="宋体" w:eastAsia="宋体" w:hint="default"/>
          <w:spacing w:val="-92"/>
          <w:sz w:val="18"/>
          <w:szCs w:val="18"/>
        </w:rPr>
        <w:t>，</w:t>
      </w:r>
      <w:r>
        <w:rPr>
          <w:rFonts w:ascii="宋体" w:hAnsi="宋体" w:cs="宋体" w:eastAsia="宋体" w:hint="default"/>
          <w:sz w:val="18"/>
          <w:szCs w:val="18"/>
        </w:rPr>
        <w:t>按每</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股派发现金红利</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92"/>
          <w:sz w:val="18"/>
          <w:szCs w:val="18"/>
        </w:rPr>
        <w:t>元</w:t>
      </w:r>
      <w:r>
        <w:rPr>
          <w:rFonts w:ascii="宋体" w:hAnsi="宋体" w:cs="宋体" w:eastAsia="宋体" w:hint="default"/>
          <w:sz w:val="18"/>
          <w:szCs w:val="18"/>
        </w:rPr>
        <w:t>（含税</w:t>
      </w:r>
      <w:r>
        <w:rPr>
          <w:rFonts w:ascii="宋体" w:hAnsi="宋体" w:cs="宋体" w:eastAsia="宋体" w:hint="default"/>
          <w:spacing w:val="-92"/>
          <w:sz w:val="18"/>
          <w:szCs w:val="18"/>
        </w:rPr>
        <w:t>），</w:t>
      </w:r>
      <w:r>
        <w:rPr>
          <w:rFonts w:ascii="宋体" w:hAnsi="宋体" w:cs="宋体" w:eastAsia="宋体" w:hint="default"/>
          <w:spacing w:val="2"/>
          <w:sz w:val="18"/>
          <w:szCs w:val="18"/>
        </w:rPr>
        <w:t>共</w:t>
      </w:r>
      <w:r>
        <w:rPr>
          <w:rFonts w:ascii="宋体" w:hAnsi="宋体" w:cs="宋体" w:eastAsia="宋体" w:hint="default"/>
          <w:sz w:val="18"/>
          <w:szCs w:val="18"/>
        </w:rPr>
        <w:t>分配现金股利</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0</w:t>
      </w:r>
    </w:p>
    <w:p>
      <w:pPr>
        <w:spacing w:line="348" w:lineRule="auto" w:before="99"/>
        <w:ind w:left="2062" w:right="5954" w:hanging="360"/>
        <w:jc w:val="left"/>
        <w:rPr>
          <w:rFonts w:ascii="宋体" w:hAnsi="宋体" w:cs="宋体" w:eastAsia="宋体" w:hint="default"/>
          <w:sz w:val="18"/>
          <w:szCs w:val="18"/>
        </w:rPr>
      </w:pPr>
      <w:r>
        <w:rPr>
          <w:rFonts w:ascii="宋体" w:hAnsi="宋体" w:cs="宋体" w:eastAsia="宋体" w:hint="default"/>
          <w:sz w:val="18"/>
          <w:szCs w:val="18"/>
        </w:rPr>
        <w:t>万元，剩余未分配利润结转以后年度。 上述预案尚需提交公司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年度股东大会审议。 </w:t>
      </w:r>
      <w:r>
        <w:rPr>
          <w:rFonts w:ascii="宋体" w:hAnsi="宋体" w:cs="宋体" w:eastAsia="宋体" w:hint="default"/>
          <w:b/>
          <w:bCs/>
          <w:sz w:val="18"/>
          <w:szCs w:val="18"/>
        </w:rPr>
        <w:t>十六、其他重要事项的说明</w:t>
      </w:r>
      <w:r>
        <w:rPr>
          <w:rFonts w:ascii="宋体" w:hAnsi="宋体" w:cs="宋体" w:eastAsia="宋体" w:hint="default"/>
          <w:sz w:val="18"/>
          <w:szCs w:val="18"/>
        </w:rPr>
      </w:r>
    </w:p>
    <w:p>
      <w:pPr>
        <w:spacing w:before="74"/>
        <w:ind w:left="2064" w:right="1306" w:firstLine="0"/>
        <w:jc w:val="left"/>
        <w:rPr>
          <w:rFonts w:ascii="宋体" w:hAnsi="宋体" w:cs="宋体" w:eastAsia="宋体" w:hint="default"/>
          <w:sz w:val="18"/>
          <w:szCs w:val="18"/>
        </w:rPr>
      </w:pPr>
      <w:r>
        <w:rPr>
          <w:rFonts w:ascii="宋体" w:hAnsi="宋体" w:cs="宋体" w:eastAsia="宋体" w:hint="default"/>
          <w:b/>
          <w:bCs/>
          <w:sz w:val="18"/>
          <w:szCs w:val="18"/>
        </w:rPr>
        <w:t>（一）非货币性交易事项的说明</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98" w:footer="773" w:top="1080" w:bottom="960" w:left="0" w:right="0"/>
        </w:sectPr>
      </w:pPr>
    </w:p>
    <w:p>
      <w:pPr>
        <w:spacing w:before="69"/>
        <w:ind w:left="2062" w:right="1306" w:firstLine="0"/>
        <w:jc w:val="left"/>
        <w:rPr>
          <w:rFonts w:ascii="宋体" w:hAnsi="宋体" w:cs="宋体" w:eastAsia="宋体" w:hint="default"/>
          <w:sz w:val="18"/>
          <w:szCs w:val="18"/>
        </w:rPr>
      </w:pPr>
      <w:r>
        <w:rPr/>
        <w:pict>
          <v:group style="position:absolute;margin-left:0pt;margin-top:792.249756pt;width:595.3pt;height:49.65pt;mso-position-horizontal-relative:page;mso-position-vertical-relative:page;z-index:30328" coordorigin="0,15845" coordsize="11906,993">
            <v:shape style="position:absolute;left:0;top:15845;width:11906;height:993" type="#_x0000_t75" stroked="false">
              <v:imagedata r:id="rId247" o:title=""/>
            </v:shape>
            <v:shape style="position:absolute;left:3125;top:16262;width:8781;height:576" type="#_x0000_t75" stroked="false">
              <v:imagedata r:id="rId175" o:title=""/>
            </v:shape>
            <v:shape style="position:absolute;left:5939;top:16026;width:317;height:212" type="#_x0000_t202" filled="false" stroked="false">
              <v:textbox inset="0,0,0,0">
                <w:txbxContent>
                  <w:p>
                    <w:pPr>
                      <w:spacing w:line="211" w:lineRule="exact" w:before="0"/>
                      <w:ind w:left="0" w:right="0" w:firstLine="0"/>
                      <w:jc w:val="left"/>
                      <w:rPr>
                        <w:rFonts w:ascii="新宋体" w:hAnsi="新宋体" w:cs="新宋体" w:eastAsia="新宋体" w:hint="default"/>
                        <w:sz w:val="21"/>
                        <w:szCs w:val="21"/>
                      </w:rPr>
                    </w:pPr>
                    <w:r>
                      <w:rPr>
                        <w:rFonts w:ascii="新宋体"/>
                        <w:sz w:val="21"/>
                      </w:rPr>
                      <w:t>137</w:t>
                    </w:r>
                  </w:p>
                </w:txbxContent>
              </v:textbox>
              <w10:wrap type="none"/>
            </v:shape>
            <w10:wrap type="none"/>
          </v:group>
        </w:pict>
      </w:r>
      <w:r>
        <w:rPr/>
        <w:pict>
          <v:group style="position:absolute;margin-left:83.304001pt;margin-top:29.199984pt;width:443pt;height:28.8pt;mso-position-horizontal-relative:page;mso-position-vertical-relative:page;z-index:-126078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7" o:title=""/>
              </v:shape>
            </v:group>
            <w10:wrap type="none"/>
          </v:group>
        </w:pict>
      </w:r>
      <w:r>
        <w:rPr>
          <w:rFonts w:ascii="宋体" w:hAnsi="宋体" w:cs="宋体" w:eastAsia="宋体" w:hint="default"/>
          <w:sz w:val="18"/>
          <w:szCs w:val="18"/>
        </w:rPr>
        <w:t>公司在本报告期间未发生非货币性交易事项。</w:t>
      </w:r>
    </w:p>
    <w:p>
      <w:pPr>
        <w:spacing w:line="398" w:lineRule="auto" w:before="153"/>
        <w:ind w:left="2062" w:right="6584" w:firstLine="2"/>
        <w:jc w:val="left"/>
        <w:rPr>
          <w:rFonts w:ascii="宋体" w:hAnsi="宋体" w:cs="宋体" w:eastAsia="宋体" w:hint="default"/>
          <w:sz w:val="18"/>
          <w:szCs w:val="18"/>
        </w:rPr>
      </w:pPr>
      <w:r>
        <w:rPr>
          <w:rFonts w:ascii="宋体" w:hAnsi="宋体" w:cs="宋体" w:eastAsia="宋体" w:hint="default"/>
          <w:b/>
          <w:bCs/>
          <w:sz w:val="18"/>
          <w:szCs w:val="18"/>
        </w:rPr>
        <w:t>（二）债务重组事项的说明</w:t>
      </w:r>
      <w:r>
        <w:rPr>
          <w:rFonts w:ascii="宋体" w:hAnsi="宋体" w:cs="宋体" w:eastAsia="宋体" w:hint="default"/>
          <w:b/>
          <w:bCs/>
          <w:w w:val="99"/>
          <w:sz w:val="18"/>
          <w:szCs w:val="18"/>
        </w:rPr>
        <w:t> </w:t>
      </w:r>
      <w:r>
        <w:rPr>
          <w:rFonts w:ascii="宋体" w:hAnsi="宋体" w:cs="宋体" w:eastAsia="宋体" w:hint="default"/>
          <w:sz w:val="18"/>
          <w:szCs w:val="18"/>
        </w:rPr>
        <w:t>公司在本报告期间未发生债务重组事项。</w:t>
      </w:r>
    </w:p>
    <w:p>
      <w:pPr>
        <w:spacing w:before="34"/>
        <w:ind w:left="2064" w:right="1306" w:firstLine="0"/>
        <w:jc w:val="left"/>
        <w:rPr>
          <w:rFonts w:ascii="宋体" w:hAnsi="宋体" w:cs="宋体" w:eastAsia="宋体" w:hint="default"/>
          <w:sz w:val="18"/>
          <w:szCs w:val="18"/>
        </w:rPr>
      </w:pPr>
      <w:r>
        <w:rPr>
          <w:rFonts w:ascii="宋体" w:hAnsi="宋体" w:cs="宋体" w:eastAsia="宋体" w:hint="default"/>
          <w:b/>
          <w:bCs/>
          <w:sz w:val="18"/>
          <w:szCs w:val="18"/>
        </w:rPr>
        <w:t>（三）其他事项</w:t>
      </w:r>
      <w:r>
        <w:rPr>
          <w:rFonts w:ascii="宋体" w:hAnsi="宋体" w:cs="宋体" w:eastAsia="宋体" w:hint="default"/>
          <w:sz w:val="18"/>
          <w:szCs w:val="18"/>
        </w:rPr>
      </w:r>
    </w:p>
    <w:p>
      <w:pPr>
        <w:spacing w:before="155"/>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．股利分配</w:t>
      </w:r>
    </w:p>
    <w:p>
      <w:pPr>
        <w:spacing w:before="142"/>
        <w:ind w:left="2062" w:right="1306" w:firstLine="0"/>
        <w:jc w:val="left"/>
        <w:rPr>
          <w:rFonts w:ascii="宋体" w:hAnsi="宋体" w:cs="宋体" w:eastAsia="宋体" w:hint="default"/>
          <w:sz w:val="18"/>
          <w:szCs w:val="18"/>
        </w:rPr>
      </w:pPr>
      <w:r>
        <w:rPr>
          <w:rFonts w:ascii="宋体" w:hAnsi="宋体" w:cs="宋体" w:eastAsia="宋体" w:hint="default"/>
          <w:sz w:val="18"/>
          <w:szCs w:val="18"/>
        </w:rPr>
        <w:t>经公司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年度股东大会审议通过，公司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年度利润分配方案为以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p>
      <w:pPr>
        <w:spacing w:before="99"/>
        <w:ind w:left="1702" w:right="0" w:firstLine="0"/>
        <w:jc w:val="both"/>
        <w:rPr>
          <w:rFonts w:ascii="宋体" w:hAnsi="宋体" w:cs="宋体" w:eastAsia="宋体" w:hint="default"/>
          <w:sz w:val="18"/>
          <w:szCs w:val="18"/>
        </w:rPr>
      </w:pPr>
      <w:r>
        <w:rPr>
          <w:rFonts w:ascii="宋体" w:hAnsi="宋体" w:cs="宋体" w:eastAsia="宋体" w:hint="default"/>
          <w:sz w:val="18"/>
          <w:szCs w:val="18"/>
        </w:rPr>
        <w:t>总股本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59,000,000 </w:t>
      </w:r>
      <w:r>
        <w:rPr>
          <w:rFonts w:ascii="宋体" w:hAnsi="宋体" w:cs="宋体" w:eastAsia="宋体" w:hint="default"/>
          <w:sz w:val="18"/>
          <w:szCs w:val="18"/>
        </w:rPr>
        <w:t>股为基数，向全体股东以每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股派发人民币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3.00 </w:t>
      </w:r>
      <w:r>
        <w:rPr>
          <w:rFonts w:ascii="宋体" w:hAnsi="宋体" w:cs="宋体" w:eastAsia="宋体" w:hint="default"/>
          <w:sz w:val="18"/>
          <w:szCs w:val="18"/>
        </w:rPr>
        <w:t>元现金（含税）红利，合计派发现金红利人</w:t>
      </w:r>
    </w:p>
    <w:p>
      <w:pPr>
        <w:spacing w:before="101"/>
        <w:ind w:left="1702" w:right="0" w:firstLine="0"/>
        <w:jc w:val="both"/>
        <w:rPr>
          <w:rFonts w:ascii="宋体" w:hAnsi="宋体" w:cs="宋体" w:eastAsia="宋体" w:hint="default"/>
          <w:sz w:val="18"/>
          <w:szCs w:val="18"/>
        </w:rPr>
      </w:pPr>
      <w:r>
        <w:rPr>
          <w:rFonts w:ascii="宋体" w:hAnsi="宋体" w:cs="宋体" w:eastAsia="宋体" w:hint="default"/>
          <w:sz w:val="18"/>
          <w:szCs w:val="18"/>
        </w:rPr>
        <w:t>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17,700,000.00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元；以资本公积金转增股本，每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股转增</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股，共计转增股本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59,000,000</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股。利润分配及</w:t>
      </w:r>
    </w:p>
    <w:p>
      <w:pPr>
        <w:spacing w:before="101"/>
        <w:ind w:left="1702" w:right="0" w:firstLine="0"/>
        <w:jc w:val="both"/>
        <w:rPr>
          <w:rFonts w:ascii="宋体" w:hAnsi="宋体" w:cs="宋体" w:eastAsia="宋体" w:hint="default"/>
          <w:sz w:val="18"/>
          <w:szCs w:val="18"/>
        </w:rPr>
      </w:pPr>
      <w:r>
        <w:rPr>
          <w:rFonts w:ascii="宋体" w:hAnsi="宋体" w:cs="宋体" w:eastAsia="宋体" w:hint="default"/>
          <w:sz w:val="18"/>
          <w:szCs w:val="18"/>
        </w:rPr>
        <w:t>资本公积金转增股本方案实施完成后，公司总股本增至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118,000,000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．设立子公司及向子公司增资</w:t>
      </w:r>
    </w:p>
    <w:p>
      <w:pPr>
        <w:spacing w:line="338" w:lineRule="auto" w:before="139"/>
        <w:ind w:left="1702" w:right="1306" w:firstLine="359"/>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日公司第一届董事会第十四次会议决议，公司出资</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4,900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万元于</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日设立全 资子公司北京智威宇讯科技有限公司。</w:t>
      </w:r>
    </w:p>
    <w:p>
      <w:pPr>
        <w:spacing w:line="338" w:lineRule="auto" w:before="82"/>
        <w:ind w:left="1702" w:right="1408" w:firstLine="359"/>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日公司第一届董事会第十四次会议决议，公司出资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万元于</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日设立子 公司沈阳汉威科技有限公司，持股比例为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w:t>
      </w:r>
    </w:p>
    <w:p>
      <w:pPr>
        <w:spacing w:before="58"/>
        <w:ind w:left="2062" w:right="1306" w:firstLine="0"/>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日公司第一届董事会第十五次会议决议，公司使用超募资金向子公司郑州创威煤安科技</w:t>
      </w:r>
    </w:p>
    <w:p>
      <w:pPr>
        <w:spacing w:before="101"/>
        <w:ind w:left="1702" w:right="0" w:firstLine="0"/>
        <w:jc w:val="both"/>
        <w:rPr>
          <w:rFonts w:ascii="宋体" w:hAnsi="宋体" w:cs="宋体" w:eastAsia="宋体" w:hint="default"/>
          <w:sz w:val="18"/>
          <w:szCs w:val="18"/>
        </w:rPr>
      </w:pPr>
      <w:r>
        <w:rPr>
          <w:rFonts w:ascii="宋体" w:hAnsi="宋体" w:cs="宋体" w:eastAsia="宋体" w:hint="default"/>
          <w:sz w:val="18"/>
          <w:szCs w:val="18"/>
        </w:rPr>
        <w:t>有限公司增资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3,000 </w:t>
      </w:r>
      <w:r>
        <w:rPr>
          <w:rFonts w:ascii="宋体" w:hAnsi="宋体" w:cs="宋体" w:eastAsia="宋体" w:hint="default"/>
          <w:sz w:val="18"/>
          <w:szCs w:val="18"/>
        </w:rPr>
        <w:t>万元。</w:t>
      </w:r>
    </w:p>
    <w:p>
      <w:pPr>
        <w:spacing w:before="142"/>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．收购子公司</w:t>
      </w:r>
    </w:p>
    <w:p>
      <w:pPr>
        <w:spacing w:before="139"/>
        <w:ind w:left="2062" w:right="1306" w:firstLine="0"/>
        <w:jc w:val="left"/>
        <w:rPr>
          <w:rFonts w:ascii="宋体" w:hAnsi="宋体" w:cs="宋体" w:eastAsia="宋体" w:hint="default"/>
          <w:sz w:val="18"/>
          <w:szCs w:val="18"/>
        </w:rPr>
      </w:pPr>
      <w:r>
        <w:rPr>
          <w:rFonts w:ascii="宋体" w:hAnsi="宋体" w:cs="宋体" w:eastAsia="宋体" w:hint="default"/>
          <w:sz w:val="18"/>
          <w:szCs w:val="18"/>
        </w:rPr>
        <w:t>根据</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日公司第一届董事会第十五次会议决议及公司与郑州春泉暖通节能设备有限公司和自然</w:t>
      </w:r>
    </w:p>
    <w:p>
      <w:pPr>
        <w:spacing w:line="338" w:lineRule="auto" w:before="101"/>
        <w:ind w:left="1702" w:right="1416" w:firstLine="0"/>
        <w:jc w:val="both"/>
        <w:rPr>
          <w:rFonts w:ascii="宋体" w:hAnsi="宋体" w:cs="宋体" w:eastAsia="宋体" w:hint="default"/>
          <w:sz w:val="18"/>
          <w:szCs w:val="18"/>
        </w:rPr>
      </w:pPr>
      <w:r>
        <w:rPr>
          <w:rFonts w:ascii="宋体" w:hAnsi="宋体" w:cs="宋体" w:eastAsia="宋体" w:hint="default"/>
          <w:spacing w:val="-6"/>
          <w:sz w:val="18"/>
          <w:szCs w:val="18"/>
        </w:rPr>
        <w:t>人杨东等签订的《股权转让及增资协议》，公司使用自有资金</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1,200</w:t>
      </w:r>
      <w:r>
        <w:rPr>
          <w:rFonts w:ascii="Times New Roman" w:hAnsi="Times New Roman" w:cs="Times New Roman" w:eastAsia="Times New Roman" w:hint="default"/>
          <w:spacing w:val="13"/>
          <w:sz w:val="18"/>
          <w:szCs w:val="18"/>
        </w:rPr>
        <w:t> </w:t>
      </w:r>
      <w:r>
        <w:rPr>
          <w:rFonts w:ascii="宋体" w:hAnsi="宋体" w:cs="宋体" w:eastAsia="宋体" w:hint="default"/>
          <w:spacing w:val="-2"/>
          <w:sz w:val="18"/>
          <w:szCs w:val="18"/>
        </w:rPr>
        <w:t>万元，以收购及增资的方式取得郑州春泉暖通</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节能设备有限公司</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57.14%</w:t>
      </w:r>
      <w:r>
        <w:rPr>
          <w:rFonts w:ascii="宋体" w:hAnsi="宋体" w:cs="宋体" w:eastAsia="宋体" w:hint="default"/>
          <w:sz w:val="18"/>
          <w:szCs w:val="18"/>
        </w:rPr>
        <w:t>的股权。截止本报告期末，公司已按《股权转让及增资协议》支付收购股权及增资款</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960 </w:t>
      </w:r>
      <w:r>
        <w:rPr>
          <w:rFonts w:ascii="宋体" w:hAnsi="宋体" w:cs="宋体" w:eastAsia="宋体" w:hint="default"/>
          <w:sz w:val="18"/>
          <w:szCs w:val="18"/>
        </w:rPr>
        <w:t>万元。</w:t>
      </w:r>
    </w:p>
    <w:p>
      <w:pPr>
        <w:spacing w:before="60"/>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．购买土地</w:t>
      </w:r>
    </w:p>
    <w:p>
      <w:pPr>
        <w:spacing w:before="139"/>
        <w:ind w:left="2062" w:right="1306"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日，公司与河</w:t>
      </w:r>
      <w:r>
        <w:rPr>
          <w:rFonts w:ascii="宋体" w:hAnsi="宋体" w:cs="宋体" w:eastAsia="宋体" w:hint="default"/>
          <w:spacing w:val="-3"/>
          <w:sz w:val="18"/>
          <w:szCs w:val="18"/>
        </w:rPr>
        <w:t>南</w:t>
      </w:r>
      <w:r>
        <w:rPr>
          <w:rFonts w:ascii="宋体" w:hAnsi="宋体" w:cs="宋体" w:eastAsia="宋体" w:hint="default"/>
          <w:sz w:val="18"/>
          <w:szCs w:val="18"/>
        </w:rPr>
        <w:t>省国土资源局签订郑政出（</w:t>
      </w: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pacing w:val="1"/>
          <w:sz w:val="18"/>
          <w:szCs w:val="18"/>
        </w:rPr>
        <w:t>0</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号《国有建设用地使用</w:t>
      </w:r>
      <w:r>
        <w:rPr>
          <w:rFonts w:ascii="宋体" w:hAnsi="宋体" w:cs="宋体" w:eastAsia="宋体" w:hint="default"/>
          <w:spacing w:val="-3"/>
          <w:sz w:val="18"/>
          <w:szCs w:val="18"/>
        </w:rPr>
        <w:t>权</w:t>
      </w:r>
      <w:r>
        <w:rPr>
          <w:rFonts w:ascii="宋体" w:hAnsi="宋体" w:cs="宋体" w:eastAsia="宋体" w:hint="default"/>
          <w:sz w:val="18"/>
          <w:szCs w:val="18"/>
        </w:rPr>
        <w:t>出让合同</w:t>
      </w:r>
      <w:r>
        <w:rPr>
          <w:rFonts w:ascii="宋体" w:hAnsi="宋体" w:cs="宋体" w:eastAsia="宋体" w:hint="default"/>
          <w:spacing w:val="-92"/>
          <w:sz w:val="18"/>
          <w:szCs w:val="18"/>
        </w:rPr>
        <w:t>》</w:t>
      </w:r>
      <w:r>
        <w:rPr>
          <w:rFonts w:ascii="宋体" w:hAnsi="宋体" w:cs="宋体" w:eastAsia="宋体" w:hint="default"/>
          <w:spacing w:val="-3"/>
          <w:sz w:val="18"/>
          <w:szCs w:val="18"/>
        </w:rPr>
        <w:t>，</w:t>
      </w:r>
      <w:r>
        <w:rPr>
          <w:rFonts w:ascii="宋体" w:hAnsi="宋体" w:cs="宋体" w:eastAsia="宋体" w:hint="default"/>
          <w:sz w:val="18"/>
          <w:szCs w:val="18"/>
        </w:rPr>
        <w:t>出</w:t>
      </w:r>
    </w:p>
    <w:p>
      <w:pPr>
        <w:spacing w:before="101"/>
        <w:ind w:left="1702"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资购买一宗总面积</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12538.1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平方米的土地。截止报告期末，该土地价款已全部支付完毕，公司于</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09</w:t>
      </w:r>
    </w:p>
    <w:p>
      <w:pPr>
        <w:spacing w:line="376" w:lineRule="auto" w:before="101"/>
        <w:ind w:left="2064" w:right="4335" w:hanging="363"/>
        <w:jc w:val="left"/>
        <w:rPr>
          <w:rFonts w:ascii="宋体" w:hAnsi="宋体" w:cs="宋体" w:eastAsia="宋体" w:hint="default"/>
          <w:sz w:val="18"/>
          <w:szCs w:val="18"/>
        </w:rPr>
      </w:pPr>
      <w:r>
        <w:rPr>
          <w:rFonts w:ascii="宋体" w:hAnsi="宋体" w:cs="宋体" w:eastAsia="宋体" w:hint="default"/>
          <w:sz w:val="18"/>
          <w:szCs w:val="18"/>
        </w:rPr>
        <w:t>日取得国有土地使用证书，土地使用证号为：郑国用（</w:t>
      </w:r>
      <w:r>
        <w:rPr>
          <w:rFonts w:ascii="Times New Roman" w:hAnsi="Times New Roman" w:cs="Times New Roman" w:eastAsia="Times New Roman" w:hint="default"/>
          <w:sz w:val="18"/>
          <w:szCs w:val="18"/>
        </w:rPr>
        <w:t>2010</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 </w:t>
      </w:r>
      <w:r>
        <w:rPr>
          <w:rFonts w:ascii="宋体" w:hAnsi="宋体" w:cs="宋体" w:eastAsia="宋体" w:hint="default"/>
          <w:b/>
          <w:bCs/>
          <w:sz w:val="18"/>
          <w:szCs w:val="18"/>
        </w:rPr>
        <w:t>十七、财务报告的批准</w:t>
      </w:r>
      <w:r>
        <w:rPr>
          <w:rFonts w:ascii="宋体" w:hAnsi="宋体" w:cs="宋体" w:eastAsia="宋体" w:hint="default"/>
          <w:sz w:val="18"/>
          <w:szCs w:val="18"/>
        </w:rPr>
      </w:r>
    </w:p>
    <w:p>
      <w:pPr>
        <w:spacing w:before="50"/>
        <w:ind w:left="2062" w:right="1306" w:firstLine="0"/>
        <w:jc w:val="left"/>
        <w:rPr>
          <w:rFonts w:ascii="宋体" w:hAnsi="宋体" w:cs="宋体" w:eastAsia="宋体" w:hint="default"/>
          <w:sz w:val="18"/>
          <w:szCs w:val="18"/>
        </w:rPr>
      </w:pPr>
      <w:r>
        <w:rPr>
          <w:rFonts w:ascii="宋体" w:hAnsi="宋体" w:cs="宋体" w:eastAsia="宋体" w:hint="default"/>
          <w:sz w:val="18"/>
          <w:szCs w:val="18"/>
        </w:rPr>
        <w:t>本财务报告已经公司董事会批准报出。</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4"/>
          <w:szCs w:val="24"/>
        </w:rPr>
      </w:pPr>
    </w:p>
    <w:p>
      <w:pPr>
        <w:spacing w:before="0"/>
        <w:ind w:left="5352" w:right="0" w:firstLine="0"/>
        <w:jc w:val="center"/>
        <w:rPr>
          <w:rFonts w:ascii="宋体" w:hAnsi="宋体" w:cs="宋体" w:eastAsia="宋体" w:hint="default"/>
          <w:sz w:val="18"/>
          <w:szCs w:val="18"/>
        </w:rPr>
      </w:pPr>
      <w:r>
        <w:rPr>
          <w:rFonts w:ascii="宋体" w:hAnsi="宋体" w:cs="宋体" w:eastAsia="宋体" w:hint="default"/>
          <w:sz w:val="18"/>
          <w:szCs w:val="18"/>
        </w:rPr>
        <w:t>河南汉威电子股份有限公司</w:t>
      </w:r>
    </w:p>
    <w:p>
      <w:pPr>
        <w:spacing w:line="240" w:lineRule="auto" w:before="3"/>
        <w:rPr>
          <w:rFonts w:ascii="宋体" w:hAnsi="宋体" w:cs="宋体" w:eastAsia="宋体" w:hint="default"/>
          <w:sz w:val="23"/>
          <w:szCs w:val="23"/>
        </w:rPr>
      </w:pPr>
    </w:p>
    <w:p>
      <w:pPr>
        <w:spacing w:before="0"/>
        <w:ind w:left="0" w:right="2600" w:firstLine="0"/>
        <w:jc w:val="righ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after="0"/>
        <w:jc w:val="right"/>
        <w:rPr>
          <w:rFonts w:ascii="宋体" w:hAnsi="宋体" w:cs="宋体" w:eastAsia="宋体" w:hint="default"/>
          <w:sz w:val="18"/>
          <w:szCs w:val="18"/>
        </w:rPr>
        <w:sectPr>
          <w:headerReference w:type="default" r:id="rId1286"/>
          <w:footerReference w:type="default" r:id="rId1287"/>
          <w:pgSz w:w="11910" w:h="16840"/>
          <w:pgMar w:header="786" w:footer="0" w:top="1080" w:bottom="0" w:left="0" w:right="0"/>
        </w:sectPr>
      </w:pPr>
    </w:p>
    <w:p>
      <w:pPr>
        <w:spacing w:line="240" w:lineRule="auto" w:before="0"/>
        <w:rPr>
          <w:rFonts w:ascii="宋体" w:hAnsi="宋体" w:cs="宋体" w:eastAsia="宋体" w:hint="default"/>
          <w:sz w:val="20"/>
          <w:szCs w:val="20"/>
        </w:rPr>
      </w:pPr>
      <w:r>
        <w:rPr/>
        <w:pict>
          <v:group style="position:absolute;margin-left:83.304001pt;margin-top:22.649982pt;width:443pt;height:28.75pt;mso-position-horizontal-relative:page;mso-position-vertical-relative:page;z-index:-1260736" coordorigin="1666,453" coordsize="8860,575">
            <v:group style="position:absolute;left:1673;top:1020;width:8846;height:2" coordorigin="1673,1020" coordsize="8846,2">
              <v:shape style="position:absolute;left:1673;top:1020;width:8846;height:2" coordorigin="1673,1020" coordsize="8846,0" path="m1673,1020l10519,1020e" filled="false" stroked="true" strokeweight=".72pt" strokecolor="#000000">
                <v:path arrowok="t"/>
              </v:shape>
              <v:shape style="position:absolute;left:2034;top:453;width:521;height:543" type="#_x0000_t75" stroked="false">
                <v:imagedata r:id="rId7" o:title=""/>
              </v:shape>
            </v:group>
            <w10:wrap type="none"/>
          </v:group>
        </w:pict>
      </w:r>
    </w:p>
    <w:p>
      <w:pPr>
        <w:spacing w:line="240" w:lineRule="auto" w:before="9"/>
        <w:rPr>
          <w:rFonts w:ascii="宋体" w:hAnsi="宋体" w:cs="宋体" w:eastAsia="宋体" w:hint="default"/>
          <w:sz w:val="26"/>
          <w:szCs w:val="26"/>
        </w:rPr>
      </w:pPr>
    </w:p>
    <w:p>
      <w:pPr>
        <w:tabs>
          <w:tab w:pos="4536" w:val="left" w:leader="none"/>
        </w:tabs>
        <w:spacing w:before="0"/>
        <w:ind w:left="3250" w:right="0" w:firstLine="0"/>
        <w:jc w:val="left"/>
        <w:rPr>
          <w:rFonts w:ascii="宋体" w:hAnsi="宋体" w:cs="宋体" w:eastAsia="宋体" w:hint="default"/>
          <w:sz w:val="32"/>
          <w:szCs w:val="32"/>
        </w:rPr>
      </w:pPr>
      <w:bookmarkStart w:name="_TOC_250000" w:id="10"/>
      <w:r>
        <w:rPr>
          <w:rFonts w:ascii="宋体" w:hAnsi="宋体" w:cs="宋体" w:eastAsia="宋体" w:hint="default"/>
          <w:b/>
          <w:bCs/>
          <w:w w:val="95"/>
          <w:sz w:val="32"/>
          <w:szCs w:val="32"/>
        </w:rPr>
        <w:t>第十节</w:t>
        <w:tab/>
      </w:r>
      <w:r>
        <w:rPr>
          <w:rFonts w:ascii="宋体" w:hAnsi="宋体" w:cs="宋体" w:eastAsia="宋体" w:hint="default"/>
          <w:b/>
          <w:bCs/>
          <w:sz w:val="32"/>
          <w:szCs w:val="32"/>
        </w:rPr>
        <w:t>备查文件</w:t>
      </w:r>
      <w:bookmarkEnd w:id="10"/>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pStyle w:val="BodyText"/>
        <w:spacing w:line="386" w:lineRule="auto" w:before="266"/>
        <w:ind w:left="850" w:right="0"/>
        <w:jc w:val="left"/>
        <w:rPr>
          <w:rFonts w:ascii="新宋体" w:hAnsi="新宋体" w:cs="新宋体" w:eastAsia="新宋体" w:hint="default"/>
        </w:rPr>
      </w:pPr>
      <w:r>
        <w:rPr>
          <w:rFonts w:ascii="新宋体" w:hAnsi="新宋体" w:cs="新宋体" w:eastAsia="新宋体" w:hint="default"/>
        </w:rPr>
        <w:t>一、载有公司法定代表人签名的</w:t>
      </w:r>
      <w:r>
        <w:rPr>
          <w:rFonts w:ascii="新宋体" w:hAnsi="新宋体" w:cs="新宋体" w:eastAsia="新宋体" w:hint="default"/>
        </w:rPr>
        <w:t>2010</w:t>
      </w:r>
      <w:r>
        <w:rPr>
          <w:rFonts w:ascii="新宋体" w:hAnsi="新宋体" w:cs="新宋体" w:eastAsia="新宋体" w:hint="default"/>
        </w:rPr>
        <w:t>年年度报告文本原件。 </w:t>
      </w:r>
      <w:r>
        <w:rPr>
          <w:rFonts w:ascii="新宋体" w:hAnsi="新宋体" w:cs="新宋体" w:eastAsia="新宋体" w:hint="default"/>
          <w:spacing w:val="-3"/>
        </w:rPr>
        <w:t>二、载有公司法定代表人、主管会计工作的公司负责人、公司会计机构负责人</w:t>
      </w:r>
    </w:p>
    <w:p>
      <w:pPr>
        <w:pStyle w:val="BodyText"/>
        <w:spacing w:line="386" w:lineRule="auto" w:before="5"/>
        <w:ind w:left="850" w:right="0" w:hanging="708"/>
        <w:jc w:val="left"/>
        <w:rPr>
          <w:rFonts w:ascii="新宋体" w:hAnsi="新宋体" w:cs="新宋体" w:eastAsia="新宋体" w:hint="default"/>
        </w:rPr>
      </w:pPr>
      <w:r>
        <w:rPr>
          <w:rFonts w:ascii="新宋体" w:hAnsi="新宋体" w:cs="新宋体" w:eastAsia="新宋体" w:hint="default"/>
        </w:rPr>
        <w:t>（会计主管人员）签名并盖章的财务报表。 </w:t>
      </w:r>
      <w:r>
        <w:rPr>
          <w:rFonts w:ascii="新宋体" w:hAnsi="新宋体" w:cs="新宋体" w:eastAsia="新宋体" w:hint="default"/>
          <w:spacing w:val="-3"/>
        </w:rPr>
        <w:t>三、报告期内在中国证监会指定网站上公开披露过的所有公司文件的正本及公</w:t>
      </w:r>
    </w:p>
    <w:p>
      <w:pPr>
        <w:pStyle w:val="BodyText"/>
        <w:spacing w:line="240" w:lineRule="auto" w:before="7"/>
        <w:ind w:right="0"/>
        <w:jc w:val="left"/>
        <w:rPr>
          <w:rFonts w:ascii="新宋体" w:hAnsi="新宋体" w:cs="新宋体" w:eastAsia="新宋体" w:hint="default"/>
        </w:rPr>
      </w:pPr>
      <w:r>
        <w:rPr>
          <w:rFonts w:ascii="新宋体" w:hAnsi="新宋体" w:cs="新宋体" w:eastAsia="新宋体" w:hint="default"/>
        </w:rPr>
        <w:t>告的原稿。</w:t>
      </w:r>
    </w:p>
    <w:p>
      <w:pPr>
        <w:pStyle w:val="BodyText"/>
        <w:spacing w:line="386" w:lineRule="auto" w:before="193"/>
        <w:ind w:left="850" w:right="2036"/>
        <w:jc w:val="left"/>
        <w:rPr>
          <w:rFonts w:ascii="新宋体" w:hAnsi="新宋体" w:cs="新宋体" w:eastAsia="新宋体" w:hint="default"/>
        </w:rPr>
      </w:pPr>
      <w:r>
        <w:rPr>
          <w:rFonts w:ascii="新宋体" w:hAnsi="新宋体" w:cs="新宋体" w:eastAsia="新宋体" w:hint="default"/>
        </w:rPr>
        <w:t>四、载有会计师事务所盖章、注册会计师签名并盖章的审计报告原件。 五、其他相关资料。</w:t>
      </w:r>
    </w:p>
    <w:p>
      <w:pPr>
        <w:pStyle w:val="BodyText"/>
        <w:spacing w:line="240" w:lineRule="auto" w:before="48"/>
        <w:ind w:left="850" w:right="0"/>
        <w:jc w:val="left"/>
        <w:rPr>
          <w:rFonts w:ascii="新宋体" w:hAnsi="新宋体" w:cs="新宋体" w:eastAsia="新宋体" w:hint="default"/>
        </w:rPr>
      </w:pPr>
      <w:r>
        <w:rPr>
          <w:rFonts w:ascii="新宋体" w:hAnsi="新宋体" w:cs="新宋体" w:eastAsia="新宋体" w:hint="default"/>
        </w:rPr>
        <w:t>以上备查文件的备置地点：公司证券部办公室。</w:t>
      </w: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0"/>
        <w:rPr>
          <w:rFonts w:ascii="新宋体" w:hAnsi="新宋体" w:cs="新宋体" w:eastAsia="新宋体" w:hint="default"/>
          <w:sz w:val="24"/>
          <w:szCs w:val="24"/>
        </w:rPr>
      </w:pPr>
    </w:p>
    <w:p>
      <w:pPr>
        <w:spacing w:line="240" w:lineRule="auto" w:before="10"/>
        <w:rPr>
          <w:rFonts w:ascii="新宋体" w:hAnsi="新宋体" w:cs="新宋体" w:eastAsia="新宋体" w:hint="default"/>
          <w:sz w:val="34"/>
          <w:szCs w:val="34"/>
        </w:rPr>
      </w:pPr>
    </w:p>
    <w:p>
      <w:pPr>
        <w:pStyle w:val="BodyText"/>
        <w:spacing w:line="506" w:lineRule="auto" w:before="0"/>
        <w:ind w:left="5303" w:right="2383" w:hanging="240"/>
        <w:jc w:val="left"/>
        <w:rPr>
          <w:rFonts w:ascii="黑体" w:hAnsi="黑体" w:cs="黑体" w:eastAsia="黑体" w:hint="default"/>
        </w:rPr>
      </w:pPr>
      <w:r>
        <w:rPr>
          <w:rFonts w:ascii="黑体" w:hAnsi="黑体" w:cs="黑体" w:eastAsia="黑体" w:hint="default"/>
        </w:rPr>
        <w:t>河南汉威电子股份有限公司 法定代表人： 任红军 二〇一一年四月一日</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21"/>
          <w:szCs w:val="21"/>
        </w:rPr>
      </w:pPr>
    </w:p>
    <w:p>
      <w:pPr>
        <w:spacing w:before="36"/>
        <w:ind w:left="4180" w:right="5810" w:firstLine="0"/>
        <w:jc w:val="center"/>
        <w:rPr>
          <w:rFonts w:ascii="新宋体" w:hAnsi="新宋体" w:cs="新宋体" w:eastAsia="新宋体" w:hint="default"/>
          <w:sz w:val="21"/>
          <w:szCs w:val="21"/>
        </w:rPr>
      </w:pPr>
      <w:r>
        <w:rPr/>
        <w:pict>
          <v:shape style="position:absolute;margin-left:156.25pt;margin-top:26.307468pt;width:439.05pt;height:28.8pt;mso-position-horizontal-relative:page;mso-position-vertical-relative:paragraph;z-index:30376" type="#_x0000_t75" stroked="false">
            <v:imagedata r:id="rId175" o:title=""/>
          </v:shape>
        </w:pict>
      </w:r>
      <w:r>
        <w:rPr>
          <w:rFonts w:ascii="新宋体"/>
          <w:sz w:val="21"/>
        </w:rPr>
        <w:t>138</w:t>
      </w:r>
    </w:p>
    <w:sectPr>
      <w:headerReference w:type="default" r:id="rId1288"/>
      <w:footerReference w:type="default" r:id="rId1289"/>
      <w:pgSz w:w="11910" w:h="16840"/>
      <w:pgMar w:header="786" w:footer="0" w:top="1080" w:bottom="0" w:left="15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新宋体">
    <w:altName w:val="新宋体"/>
    <w:charset w:val="86"/>
    <w:family w:val="modern"/>
    <w:pitch w:val="fixed"/>
  </w:font>
  <w:font w:name="Malgun Gothic">
    <w:altName w:val="Malgun Gothic"/>
    <w:charset w:val="0"/>
    <w:family w:val="swiss"/>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550003pt;margin-top:814.699829pt;width:414.75pt;height:27.2pt;mso-position-horizontal-relative:page;mso-position-vertical-relative:page;z-index:-1290016" type="#_x0000_t75" stroked="false">
          <v:imagedata r:id="rId1" o:title=""/>
        </v:shape>
      </w:pict>
    </w:r>
    <w:r>
      <w:rPr/>
      <w:pict>
        <v:shape style="position:absolute;margin-left:290.369995pt;margin-top:778.420959pt;width:14.6pt;height:12.6pt;mso-position-horizontal-relative:page;mso-position-vertical-relative:page;z-index:-1289992"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450012pt;margin-top:781.901001pt;width:14.6pt;height:12.6pt;mso-position-horizontal-relative:page;mso-position-vertical-relative:page;z-index:-1289536"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50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450012pt;margin-top:781.901001pt;width:14.6pt;height:12.6pt;mso-position-horizontal-relative:page;mso-position-vertical-relative:page;z-index:-1289512"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61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450012pt;margin-top:781.901001pt;width:14.6pt;height:12.6pt;mso-position-horizontal-relative:page;mso-position-vertical-relative:page;z-index:-1289488"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68</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450012pt;margin-top:781.901001pt;width:14.6pt;height:12.6pt;mso-position-horizontal-relative:page;mso-position-vertical-relative:page;z-index:-1289464"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69</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8.099998pt;margin-top:759.783508pt;width:422.05pt;height:34.7pt;mso-position-horizontal-relative:page;mso-position-vertical-relative:page;z-index:-1289440" type="#_x0000_t202" filled="false" stroked="false">
          <v:textbox inset="0,0,0,0">
            <w:txbxContent>
              <w:p>
                <w:pPr>
                  <w:pStyle w:val="BodyText"/>
                  <w:spacing w:line="260" w:lineRule="exact" w:before="0"/>
                  <w:ind w:left="20" w:right="0"/>
                  <w:jc w:val="left"/>
                </w:pPr>
                <w:r>
                  <w:rPr/>
                  <w:t>审计委员会对公司</w:t>
                </w:r>
                <w:r>
                  <w:rPr>
                    <w:rFonts w:ascii="宋体" w:hAnsi="宋体" w:cs="宋体" w:eastAsia="宋体" w:hint="default"/>
                  </w:rPr>
                  <w:t>2011</w:t>
                </w:r>
                <w:r>
                  <w:rPr/>
                  <w:t>年聘请中磊会计师事务所有限责任公司发表了如下意见：</w:t>
                </w:r>
              </w:p>
              <w:p>
                <w:pPr>
                  <w:spacing w:before="138"/>
                  <w:ind w:left="0" w:right="573" w:firstLine="0"/>
                  <w:jc w:val="center"/>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74</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450012pt;margin-top:781.901001pt;width:14.6pt;height:12.6pt;mso-position-horizontal-relative:page;mso-position-vertical-relative:page;z-index:-1289416"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75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400002pt;margin-top:545.64978pt;width:756.5pt;height:49.65pt;mso-position-horizontal-relative:page;mso-position-vertical-relative:page;z-index:-1289320" coordorigin="1708,10913" coordsize="15130,993">
          <v:shape style="position:absolute;left:1708;top:10913;width:15130;height:993" type="#_x0000_t75" stroked="false">
            <v:imagedata r:id="rId1" o:title=""/>
          </v:shape>
          <v:shape style="position:absolute;left:8057;top:11330;width:8781;height:576" type="#_x0000_t75" stroked="false">
            <v:imagedata r:id="rId1" o:title=""/>
          </v:shape>
          <w10:wrap type="none"/>
        </v:group>
      </w:pict>
    </w:r>
    <w:r>
      <w:rPr/>
      <w:pict>
        <v:shape style="position:absolute;margin-left:413.609985pt;margin-top:548.020996pt;width:14.6pt;height:12.6pt;mso-position-horizontal-relative:page;mso-position-vertical-relative:page;z-index:-1289296"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89</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9128"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7.450012pt;margin-top:783.221008pt;width:14.6pt;height:12.6pt;mso-position-horizontal-relative:page;mso-position-vertical-relative:page;z-index:-1289104"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92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5.400002pt;margin-top:545.64978pt;width:756.5pt;height:49.65pt;mso-position-horizontal-relative:page;mso-position-vertical-relative:page;z-index:-1289008" coordorigin="1708,10913" coordsize="15130,993">
          <v:shape style="position:absolute;left:1708;top:10913;width:15130;height:993" type="#_x0000_t75" stroked="false">
            <v:imagedata r:id="rId1" o:title=""/>
          </v:shape>
          <v:shape style="position:absolute;left:8057;top:11330;width:8781;height:576" type="#_x0000_t75" stroked="false">
            <v:imagedata r:id="rId1" o:title=""/>
          </v:shape>
          <w10:wrap type="none"/>
        </v:group>
      </w:pict>
    </w:r>
    <w:r>
      <w:rPr/>
      <w:pict>
        <v:shape style="position:absolute;margin-left:405.089996pt;margin-top:553.661011pt;width:14.6pt;height:12.6pt;mso-position-horizontal-relative:page;mso-position-vertical-relative:page;z-index:-1288984"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96</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8864"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884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103</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8672"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8648"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107</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8576"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8552"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112</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550003pt;margin-top:814.699829pt;width:414.75pt;height:27.2pt;mso-position-horizontal-relative:page;mso-position-vertical-relative:page;z-index:-1289968" type="#_x0000_t75" stroked="false">
          <v:imagedata r:id="rId1" o:title=""/>
        </v:shape>
      </w:pict>
    </w:r>
    <w:r>
      <w:rPr/>
      <w:pict>
        <v:shape style="position:absolute;margin-left:290.369995pt;margin-top:778.420959pt;width:14.6pt;height:12.6pt;mso-position-horizontal-relative:page;mso-position-vertical-relative:page;z-index:-1289944"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22</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8432"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8408"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119</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8264"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824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124</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8216"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8192"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125</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8120"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8096"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128</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7928"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7904"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131</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792.249756pt;width:595.3pt;height:49.65pt;mso-position-horizontal-relative:page;mso-position-vertical-relative:page;z-index:-1287808" coordorigin="0,15845" coordsize="11906,993">
          <v:shape style="position:absolute;left:0;top:15845;width:11906;height:993" type="#_x0000_t75" stroked="false">
            <v:imagedata r:id="rId1" o:title=""/>
          </v:shape>
          <v:shape style="position:absolute;left:3125;top:16262;width:8781;height:576" type="#_x0000_t75" stroked="false">
            <v:imagedata r:id="rId2" o:title=""/>
          </v:shape>
          <w10:wrap type="none"/>
        </v:group>
      </w:pict>
    </w:r>
    <w:r>
      <w:rPr/>
      <w:pict>
        <v:shape style="position:absolute;margin-left:294.929993pt;margin-top:800.284973pt;width:19.850pt;height:12.6pt;mso-position-horizontal-relative:page;mso-position-vertical-relative:page;z-index:-1287784"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134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550003pt;margin-top:814.699829pt;width:414.75pt;height:27.2pt;mso-position-horizontal-relative:page;mso-position-vertical-relative:page;z-index:-1289920" type="#_x0000_t75" stroked="false">
          <v:imagedata r:id="rId1" o:title=""/>
        </v:shape>
      </w:pict>
    </w:r>
    <w:r>
      <w:rPr/>
      <w:pict>
        <v:shape style="position:absolute;margin-left:290.369995pt;margin-top:778.420959pt;width:14.6pt;height:12.6pt;mso-position-horizontal-relative:page;mso-position-vertical-relative:page;z-index:-1289896"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26</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7.149994pt;margin-top:568.099854pt;width:414.75pt;height:27.2pt;mso-position-horizontal-relative:page;mso-position-vertical-relative:page;z-index:-1289776" type="#_x0000_t75" stroked="false">
          <v:imagedata r:id="rId1" o:title=""/>
        </v:shape>
      </w:pict>
    </w:r>
    <w:r>
      <w:rPr/>
      <w:pict>
        <v:shape style="position:absolute;margin-left:413.730011pt;margin-top:531.820984pt;width:14.6pt;height:12.6pt;mso-position-horizontal-relative:page;mso-position-vertical-relative:page;z-index:-1289752"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43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450012pt;margin-top:781.901001pt;width:14.6pt;height:12.6pt;mso-position-horizontal-relative:page;mso-position-vertical-relative:page;z-index:-1289632"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46</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450012pt;margin-top:781.901001pt;width:14.6pt;height:12.6pt;mso-position-horizontal-relative:page;mso-position-vertical-relative:page;z-index:-1289608"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48</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4.103996pt;margin-top:752.343506pt;width:110pt;height:14pt;mso-position-horizontal-relative:page;mso-position-vertical-relative:page;z-index:-1289584" type="#_x0000_t202" filled="false" stroked="false">
          <v:textbox inset="0,0,0,0">
            <w:txbxContent>
              <w:p>
                <w:pPr>
                  <w:pStyle w:val="BodyText"/>
                  <w:spacing w:line="260" w:lineRule="exact" w:before="0"/>
                  <w:ind w:left="20" w:right="0"/>
                  <w:jc w:val="left"/>
                  <w:rPr>
                    <w:rFonts w:ascii="新宋体" w:hAnsi="新宋体" w:cs="新宋体" w:eastAsia="新宋体" w:hint="default"/>
                  </w:rPr>
                </w:pPr>
                <w:r>
                  <w:rPr>
                    <w:rFonts w:ascii="新宋体" w:hAnsi="新宋体" w:cs="新宋体" w:eastAsia="新宋体" w:hint="default"/>
                  </w:rPr>
                  <w:t>份自愿锁定的承诺。</w:t>
                </w:r>
              </w:p>
            </w:txbxContent>
          </v:textbox>
          <w10:wrap type="none"/>
        </v:shape>
      </w:pict>
    </w:r>
    <w:r>
      <w:rPr/>
      <w:pict>
        <v:shape style="position:absolute;margin-left:297.450012pt;margin-top:781.901001pt;width:14.6pt;height:12.6pt;mso-position-horizontal-relative:page;mso-position-vertical-relative:page;z-index:-1289560" type="#_x0000_t202" filled="false" stroked="false">
          <v:textbox inset="0,0,0,0">
            <w:txbxContent>
              <w:p>
                <w:pPr>
                  <w:spacing w:line="231" w:lineRule="exact" w:before="0"/>
                  <w:ind w:left="40" w:right="0" w:firstLine="0"/>
                  <w:jc w:val="left"/>
                  <w:rPr>
                    <w:rFonts w:ascii="新宋体" w:hAnsi="新宋体" w:cs="新宋体" w:eastAsia="新宋体" w:hint="default"/>
                    <w:sz w:val="21"/>
                    <w:szCs w:val="21"/>
                  </w:rPr>
                </w:pPr>
                <w:r>
                  <w:rPr>
                    <w:rFonts w:ascii="新宋体"/>
                    <w:w w:val="100"/>
                    <w:sz w:val="21"/>
                  </w:rPr>
                </w:r>
                <w:r>
                  <w:rPr/>
                  <w:fldChar w:fldCharType="begin"/>
                </w:r>
                <w:r>
                  <w:rPr>
                    <w:rFonts w:ascii="新宋体"/>
                    <w:sz w:val="21"/>
                  </w:rPr>
                  <w:instrText> PAGE </w:instrText>
                </w:r>
                <w:r>
                  <w:rPr/>
                  <w:fldChar w:fldCharType="separate"/>
                </w:r>
                <w:r>
                  <w:rPr/>
                  <w:t>49</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5.75pt;margin-top:21.199984pt;width:26.05pt;height:27.15pt;mso-position-horizontal-relative:page;mso-position-vertical-relative:page;z-index:-1290112" type="#_x0000_t75" stroked="false">
          <v:imagedata r:id="rId1" o:title=""/>
        </v:shape>
      </w:pict>
    </w:r>
    <w:r>
      <w:rPr/>
      <w:pict>
        <v:group style="position:absolute;margin-left:88.463997pt;margin-top:50.999985pt;width:418.55pt;height:.1pt;mso-position-horizontal-relative:page;mso-position-vertical-relative:page;z-index:-1290088" coordorigin="1769,1020" coordsize="8371,2">
          <v:shape style="position:absolute;left:1769;top:1020;width:8371;height:2" coordorigin="1769,1020" coordsize="8371,0" path="m1769,1020l10139,1020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117.940002pt;margin-top:38.305607pt;width:109.9pt;height:11pt;mso-position-horizontal-relative:page;mso-position-vertical-relative:page;z-index:-12900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2.98999pt;margin-top:38.305607pt;width:67.2pt;height:11pt;mso-position-horizontal-relative:page;mso-position-vertical-relative:page;z-index:-129004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9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93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91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88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8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79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7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744"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7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69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6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60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5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504"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4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45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304001pt;margin-top:29.199984pt;width:443pt;height:28.8pt;mso-position-horizontal-relative:page;mso-position-vertical-relative:page;z-index:-1288384"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1" o:title=""/>
            </v:shape>
          </v:group>
          <w10:wrap type="none"/>
        </v:group>
      </w:pict>
    </w:r>
    <w:r>
      <w:rPr/>
      <w:pict>
        <v:shape style="position:absolute;margin-left:133.899994pt;margin-top:44.905609pt;width:109.9pt;height:11pt;mso-position-horizontal-relative:page;mso-position-vertical-relative:page;z-index:-12883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33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31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28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81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144"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304001pt;margin-top:29.199984pt;width:443pt;height:28.8pt;mso-position-horizontal-relative:page;mso-position-vertical-relative:page;z-index:-1288072"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1" o:title=""/>
            </v:shape>
          </v:group>
          <w10:wrap type="none"/>
        </v:group>
      </w:pict>
    </w:r>
    <w:r>
      <w:rPr/>
      <w:pict>
        <v:shape style="position:absolute;margin-left:133.899994pt;margin-top:44.905609pt;width:109.9pt;height:11pt;mso-position-horizontal-relative:page;mso-position-vertical-relative:page;z-index:-12880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8024"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304001pt;margin-top:29.199984pt;width:443pt;height:28.8pt;mso-position-horizontal-relative:page;mso-position-vertical-relative:page;z-index:-128800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1" o:title=""/>
            </v:shape>
          </v:group>
          <w10:wrap type="none"/>
        </v:group>
      </w:pict>
    </w:r>
    <w:r>
      <w:rPr/>
      <w:pict>
        <v:shape style="position:absolute;margin-left:133.899994pt;margin-top:44.905609pt;width:109.9pt;height:11pt;mso-position-horizontal-relative:page;mso-position-vertical-relative:page;z-index:-12879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795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304001pt;margin-top:29.199984pt;width:443pt;height:28.8pt;mso-position-horizontal-relative:page;mso-position-vertical-relative:page;z-index:-1287880" coordorigin="1666,584" coordsize="8860,576">
          <v:group style="position:absolute;left:1673;top:1152;width:8846;height:2" coordorigin="1673,1152" coordsize="8846,2">
            <v:shape style="position:absolute;left:1673;top:1152;width:8846;height:2" coordorigin="1673,1152" coordsize="8846,0" path="m1673,1152l10519,1152e" filled="false" stroked="true" strokeweight=".72pt" strokecolor="#000000">
              <v:path arrowok="t"/>
            </v:shape>
            <v:shape style="position:absolute;left:2034;top:584;width:521;height:543" type="#_x0000_t75" stroked="false">
              <v:imagedata r:id="rId1" o:title=""/>
            </v:shape>
          </v:group>
          <w10:wrap type="none"/>
        </v:group>
      </w:pict>
    </w:r>
    <w:r>
      <w:rPr/>
      <w:pict>
        <v:shape style="position:absolute;margin-left:133.899994pt;margin-top:44.905609pt;width:109.9pt;height:11pt;mso-position-horizontal-relative:page;mso-position-vertical-relative:page;z-index:-12878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783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77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773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44.905609pt;width:109.9pt;height:11pt;mso-position-horizontal-relative:page;mso-position-vertical-relative:page;z-index:-128771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44.905609pt;width:67.3pt;height:11pt;mso-position-horizontal-relative:page;mso-position-vertical-relative:page;z-index:-1287688"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3.899994pt;margin-top:38.305607pt;width:109.9pt;height:11pt;mso-position-horizontal-relative:page;mso-position-vertical-relative:page;z-index:-12876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48.980011pt;margin-top:38.305607pt;width:67.3pt;height:11pt;mso-position-horizontal-relative:page;mso-position-vertical-relative:page;z-index:-128764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900002pt;margin-top:21.200006pt;width:26.05pt;height:27.15pt;mso-position-horizontal-relative:page;mso-position-vertical-relative:page;z-index:-1289872" type="#_x0000_t75" stroked="false">
          <v:imagedata r:id="rId1" o:title=""/>
        </v:shape>
      </w:pict>
    </w:r>
    <w:r>
      <w:rPr/>
      <w:pict>
        <v:group style="position:absolute;margin-left:70.559998pt;margin-top:51.000008pt;width:700.9pt;height:.1pt;mso-position-horizontal-relative:page;mso-position-vertical-relative:page;z-index:-1289848" coordorigin="1411,1020" coordsize="14018,2">
          <v:shape style="position:absolute;left:1411;top:1020;width:14018;height:2" coordorigin="1411,1020" coordsize="14018,0" path="m1411,1020l15429,1020e" filled="false" stroked="true" strokeweight=".72pt" strokecolor="#000000">
            <v:path arrowok="t"/>
          </v:shape>
          <w10:wrap type="none"/>
        </v:group>
      </w:pict>
    </w:r>
    <w:r>
      <w:rPr/>
      <w:pict>
        <v:shape style="position:absolute;margin-left:241.179993pt;margin-top:38.305634pt;width:109.9pt;height:11pt;mso-position-horizontal-relative:page;mso-position-vertical-relative:page;z-index:-12898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556.229980pt;margin-top:38.305634pt;width:67.2pt;height:11pt;mso-position-horizontal-relative:page;mso-position-vertical-relative:page;z-index:-1289800"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5pt;margin-top:27.199984pt;width:26.05pt;height:27.15pt;mso-position-horizontal-relative:page;mso-position-vertical-relative:page;z-index:-1289728" type="#_x0000_t75" stroked="false">
          <v:imagedata r:id="rId1" o:title=""/>
        </v:shape>
      </w:pict>
    </w:r>
    <w:r>
      <w:rPr/>
      <w:pict>
        <v:group style="position:absolute;margin-left:83.664001pt;margin-top:57.599983pt;width:442.3pt;height:.1pt;mso-position-horizontal-relative:page;mso-position-vertical-relative:page;z-index:-1289704" coordorigin="1673,1152" coordsize="8846,2">
          <v:shape style="position:absolute;left:1673;top:1152;width:8846;height:2" coordorigin="1673,1152" coordsize="8846,0" path="m1673,1152l10519,1152e" filled="false" stroked="true" strokeweight=".72pt" strokecolor="#000000">
            <v:path arrowok="t"/>
          </v:shape>
          <w10:wrap type="none"/>
        </v:group>
      </w:pict>
    </w:r>
    <w:r>
      <w:rPr/>
      <w:pict>
        <v:shape style="position:absolute;margin-left:118.18pt;margin-top:44.905609pt;width:110pt;height:11pt;mso-position-horizontal-relative:page;mso-position-vertical-relative:page;z-index:-12896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3.350006pt;margin-top:44.905609pt;width:67.2pt;height:11pt;mso-position-horizontal-relative:page;mso-position-vertical-relative:page;z-index:-1289656"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5pt;margin-top:27.200006pt;width:26.05pt;height:27.15pt;mso-position-horizontal-relative:page;mso-position-vertical-relative:page;z-index:-1289392" type="#_x0000_t75" stroked="false">
          <v:imagedata r:id="rId1" o:title=""/>
        </v:shape>
      </w:pict>
    </w:r>
    <w:r>
      <w:rPr/>
      <w:pict>
        <v:shape style="position:absolute;margin-left:234.339996pt;margin-top:44.905632pt;width:110pt;height:11pt;mso-position-horizontal-relative:page;mso-position-vertical-relative:page;z-index:-12893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549.51001pt;margin-top:44.905632pt;width:67.2pt;height:11pt;mso-position-horizontal-relative:page;mso-position-vertical-relative:page;z-index:-1289344"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5pt;margin-top:27.200006pt;width:26.05pt;height:27.15pt;mso-position-horizontal-relative:page;mso-position-vertical-relative:page;z-index:-1289272" type="#_x0000_t75" stroked="false">
          <v:imagedata r:id="rId1" o:title=""/>
        </v:shape>
      </w:pict>
    </w:r>
    <w:r>
      <w:rPr/>
      <w:pict>
        <v:shape style="position:absolute;margin-left:242.860001pt;margin-top:44.905632pt;width:110pt;height:11pt;mso-position-horizontal-relative:page;mso-position-vertical-relative:page;z-index:-128924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558.030029pt;margin-top:44.905632pt;width:67.2pt;height:11pt;mso-position-horizontal-relative:page;mso-position-vertical-relative:page;z-index:-1289224"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9"/>
                    <w:sz w:val="18"/>
                    <w:szCs w:val="18"/>
                  </w:rPr>
                  <w:t> </w:t>
                </w:r>
                <w:r>
                  <w:rPr>
                    <w:rFonts w:ascii="新宋体" w:hAnsi="新宋体" w:cs="新宋体" w:eastAsia="新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5pt;margin-top:27.199984pt;width:26.05pt;height:27.15pt;mso-position-horizontal-relative:page;mso-position-vertical-relative:page;z-index:-1289200" type="#_x0000_t75" stroked="false">
          <v:imagedata r:id="rId1" o:title=""/>
        </v:shape>
      </w:pict>
    </w:r>
    <w:r>
      <w:rPr/>
      <w:pict>
        <v:shape style="position:absolute;margin-left:118.18pt;margin-top:44.905609pt;width:110pt;height:11pt;mso-position-horizontal-relative:page;mso-position-vertical-relative:page;z-index:-12891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433.350006pt;margin-top:44.905609pt;width:67.2pt;height:11pt;mso-position-horizontal-relative:page;mso-position-vertical-relative:page;z-index:-128915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8"/>
                    <w:sz w:val="18"/>
                    <w:szCs w:val="18"/>
                  </w:rPr>
                  <w:t> </w:t>
                </w:r>
                <w:r>
                  <w:rPr>
                    <w:rFonts w:ascii="新宋体" w:hAnsi="新宋体" w:cs="新宋体" w:eastAsia="新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2.160000pt;margin-top:29.200006pt;width:760.55pt;height:28.8pt;mso-position-horizontal-relative:page;mso-position-vertical-relative:page;z-index:-1289080" coordorigin="643,584" coordsize="15211,576">
          <v:group style="position:absolute;left:650;top:1152;width:15197;height:2" coordorigin="650,1152" coordsize="15197,2">
            <v:shape style="position:absolute;left:650;top:1152;width:15197;height:2" coordorigin="650,1152" coordsize="15197,0" path="m650,1152l15847,1152e" filled="false" stroked="true" strokeweight=".72pt" strokecolor="#000000">
              <v:path arrowok="t"/>
            </v:shape>
            <v:shape style="position:absolute;left:1013;top:584;width:521;height:543" type="#_x0000_t75" stroked="false">
              <v:imagedata r:id="rId1" o:title=""/>
            </v:shape>
          </v:group>
          <w10:wrap type="none"/>
        </v:group>
      </w:pict>
    </w:r>
    <w:r>
      <w:rPr/>
      <w:pict>
        <v:shape style="position:absolute;margin-left:241.539993pt;margin-top:44.905632pt;width:109.9pt;height:11pt;mso-position-horizontal-relative:page;mso-position-vertical-relative:page;z-index:-12890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河南汉威电子股份有限公司</w:t>
                </w:r>
              </w:p>
            </w:txbxContent>
          </v:textbox>
          <w10:wrap type="none"/>
        </v:shape>
      </w:pict>
    </w:r>
    <w:r>
      <w:rPr/>
      <w:pict>
        <v:shape style="position:absolute;margin-left:556.590027pt;margin-top:44.905632pt;width:67.3pt;height:11pt;mso-position-horizontal-relative:page;mso-position-vertical-relative:page;z-index:-1289032" type="#_x0000_t202" filled="false" stroked="false">
          <v:textbox inset="0,0,0,0">
            <w:txbxContent>
              <w:p>
                <w:pPr>
                  <w:spacing w:line="200" w:lineRule="exact" w:before="0"/>
                  <w:ind w:left="20" w:right="0" w:firstLine="0"/>
                  <w:jc w:val="left"/>
                  <w:rPr>
                    <w:rFonts w:ascii="新宋体" w:hAnsi="新宋体" w:cs="新宋体" w:eastAsia="新宋体" w:hint="default"/>
                    <w:sz w:val="18"/>
                    <w:szCs w:val="18"/>
                  </w:rPr>
                </w:pPr>
                <w:r>
                  <w:rPr>
                    <w:rFonts w:ascii="新宋体" w:hAnsi="新宋体" w:cs="新宋体" w:eastAsia="新宋体" w:hint="default"/>
                    <w:sz w:val="18"/>
                    <w:szCs w:val="18"/>
                  </w:rPr>
                  <w:t>2010</w:t>
                </w:r>
                <w:r>
                  <w:rPr>
                    <w:rFonts w:ascii="新宋体" w:hAnsi="新宋体" w:cs="新宋体" w:eastAsia="新宋体" w:hint="default"/>
                    <w:spacing w:val="-46"/>
                    <w:sz w:val="18"/>
                    <w:szCs w:val="18"/>
                  </w:rPr>
                  <w:t> </w:t>
                </w:r>
                <w:r>
                  <w:rPr>
                    <w:rFonts w:ascii="新宋体" w:hAnsi="新宋体" w:cs="新宋体" w:eastAsia="新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99"/>
      <w:ind w:left="195"/>
    </w:pPr>
    <w:rPr>
      <w:rFonts w:ascii="新宋体" w:hAnsi="新宋体" w:eastAsia="新宋体"/>
      <w:sz w:val="28"/>
      <w:szCs w:val="28"/>
    </w:rPr>
  </w:style>
  <w:style w:styleId="BodyText" w:type="paragraph">
    <w:name w:val="Body Text"/>
    <w:basedOn w:val="Normal"/>
    <w:uiPriority w:val="1"/>
    <w:qFormat/>
    <w:pPr>
      <w:spacing w:before="36"/>
      <w:ind w:left="142"/>
    </w:pPr>
    <w:rPr>
      <w:rFonts w:ascii="宋体" w:hAnsi="宋体" w:eastAsia="宋体"/>
      <w:sz w:val="24"/>
      <w:szCs w:val="24"/>
    </w:rPr>
  </w:style>
  <w:style w:styleId="Heading1" w:type="paragraph">
    <w:name w:val="Heading 1"/>
    <w:basedOn w:val="Normal"/>
    <w:uiPriority w:val="1"/>
    <w:qFormat/>
    <w:pPr>
      <w:ind w:left="280"/>
      <w:outlineLvl w:val="1"/>
    </w:pPr>
    <w:rPr>
      <w:rFonts w:ascii="新宋体" w:hAnsi="新宋体" w:eastAsia="新宋体"/>
      <w:b/>
      <w:bCs/>
      <w:sz w:val="36"/>
      <w:szCs w:val="36"/>
    </w:rPr>
  </w:style>
  <w:style w:styleId="Heading2" w:type="paragraph">
    <w:name w:val="Heading 2"/>
    <w:basedOn w:val="Normal"/>
    <w:uiPriority w:val="1"/>
    <w:qFormat/>
    <w:pPr>
      <w:outlineLvl w:val="2"/>
    </w:pPr>
    <w:rPr>
      <w:rFonts w:ascii="新宋体" w:hAnsi="新宋体" w:eastAsia="新宋体"/>
      <w:b/>
      <w:bCs/>
      <w:sz w:val="32"/>
      <w:szCs w:val="32"/>
    </w:rPr>
  </w:style>
  <w:style w:styleId="Heading3" w:type="paragraph">
    <w:name w:val="Heading 3"/>
    <w:basedOn w:val="Normal"/>
    <w:uiPriority w:val="1"/>
    <w:qFormat/>
    <w:pPr>
      <w:outlineLvl w:val="3"/>
    </w:pPr>
    <w:rPr>
      <w:rFonts w:ascii="宋体" w:hAnsi="宋体" w:eastAsia="宋体"/>
      <w:b/>
      <w:bCs/>
      <w:sz w:val="30"/>
      <w:szCs w:val="30"/>
    </w:rPr>
  </w:style>
  <w:style w:styleId="Heading4" w:type="paragraph">
    <w:name w:val="Heading 4"/>
    <w:basedOn w:val="Normal"/>
    <w:uiPriority w:val="1"/>
    <w:qFormat/>
    <w:pPr>
      <w:spacing w:before="14"/>
      <w:ind w:left="3160" w:hanging="142"/>
      <w:outlineLvl w:val="4"/>
    </w:pPr>
    <w:rPr>
      <w:rFonts w:ascii="黑体" w:hAnsi="黑体" w:eastAsia="黑体"/>
      <w:b/>
      <w:bCs/>
      <w:sz w:val="28"/>
      <w:szCs w:val="28"/>
    </w:rPr>
  </w:style>
  <w:style w:styleId="Heading5" w:type="paragraph">
    <w:name w:val="Heading 5"/>
    <w:basedOn w:val="Normal"/>
    <w:uiPriority w:val="1"/>
    <w:qFormat/>
    <w:pPr>
      <w:ind w:left="764"/>
      <w:outlineLvl w:val="5"/>
    </w:pPr>
    <w:rPr>
      <w:rFonts w:ascii="新宋体" w:hAnsi="新宋体" w:eastAsia="新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yperlink" Target="mailto:hwdz@hwsensor.com" TargetMode="External"/><Relationship Id="rId9" Type="http://schemas.openxmlformats.org/officeDocument/2006/relationships/hyperlink" Target="http://www.hwsensor.com/" TargetMode="External"/><Relationship Id="rId10" Type="http://schemas.openxmlformats.org/officeDocument/2006/relationships/hyperlink" Target="http://www.cninfo.com.cn/" TargetMode="Externa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header" Target="header3.xml"/><Relationship Id="rId24" Type="http://schemas.openxmlformats.org/officeDocument/2006/relationships/footer" Target="footer5.xml"/><Relationship Id="rId25" Type="http://schemas.openxmlformats.org/officeDocument/2006/relationships/header" Target="header4.xml"/><Relationship Id="rId26" Type="http://schemas.openxmlformats.org/officeDocument/2006/relationships/footer" Target="footer6.xml"/><Relationship Id="rId27" Type="http://schemas.openxmlformats.org/officeDocument/2006/relationships/header" Target="header5.xml"/><Relationship Id="rId28" Type="http://schemas.openxmlformats.org/officeDocument/2006/relationships/footer" Target="footer7.xml"/><Relationship Id="rId29" Type="http://schemas.openxmlformats.org/officeDocument/2006/relationships/footer" Target="footer8.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10.png"/><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footer" Target="footer13.xml"/><Relationship Id="rId36" Type="http://schemas.openxmlformats.org/officeDocument/2006/relationships/hyperlink" Target="http://irm.p5w.net/" TargetMode="External"/><Relationship Id="rId37" Type="http://schemas.openxmlformats.org/officeDocument/2006/relationships/hyperlink" Target="http://chinairm.p5w.net/" TargetMode="External"/><Relationship Id="rId38" Type="http://schemas.openxmlformats.org/officeDocument/2006/relationships/footer" Target="footer14.xml"/><Relationship Id="rId39" Type="http://schemas.openxmlformats.org/officeDocument/2006/relationships/footer" Target="footer15.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image" Target="media/image34.png"/><Relationship Id="rId64" Type="http://schemas.openxmlformats.org/officeDocument/2006/relationships/image" Target="media/image35.png"/><Relationship Id="rId65" Type="http://schemas.openxmlformats.org/officeDocument/2006/relationships/image" Target="media/image36.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9.png"/><Relationship Id="rId69" Type="http://schemas.openxmlformats.org/officeDocument/2006/relationships/image" Target="media/image40.png"/><Relationship Id="rId70" Type="http://schemas.openxmlformats.org/officeDocument/2006/relationships/image" Target="media/image41.png"/><Relationship Id="rId71" Type="http://schemas.openxmlformats.org/officeDocument/2006/relationships/image" Target="media/image42.png"/><Relationship Id="rId72" Type="http://schemas.openxmlformats.org/officeDocument/2006/relationships/image" Target="media/image43.png"/><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image" Target="media/image49.png"/><Relationship Id="rId79" Type="http://schemas.openxmlformats.org/officeDocument/2006/relationships/image" Target="media/image50.png"/><Relationship Id="rId80" Type="http://schemas.openxmlformats.org/officeDocument/2006/relationships/image" Target="media/image51.png"/><Relationship Id="rId81" Type="http://schemas.openxmlformats.org/officeDocument/2006/relationships/image" Target="media/image52.png"/><Relationship Id="rId82" Type="http://schemas.openxmlformats.org/officeDocument/2006/relationships/image" Target="media/image53.png"/><Relationship Id="rId83" Type="http://schemas.openxmlformats.org/officeDocument/2006/relationships/image" Target="media/image54.png"/><Relationship Id="rId84" Type="http://schemas.openxmlformats.org/officeDocument/2006/relationships/image" Target="media/image55.png"/><Relationship Id="rId85" Type="http://schemas.openxmlformats.org/officeDocument/2006/relationships/image" Target="media/image56.png"/><Relationship Id="rId86" Type="http://schemas.openxmlformats.org/officeDocument/2006/relationships/image" Target="media/image57.png"/><Relationship Id="rId87" Type="http://schemas.openxmlformats.org/officeDocument/2006/relationships/image" Target="media/image58.png"/><Relationship Id="rId88" Type="http://schemas.openxmlformats.org/officeDocument/2006/relationships/image" Target="media/image59.png"/><Relationship Id="rId89" Type="http://schemas.openxmlformats.org/officeDocument/2006/relationships/image" Target="media/image60.png"/><Relationship Id="rId90" Type="http://schemas.openxmlformats.org/officeDocument/2006/relationships/image" Target="media/image61.png"/><Relationship Id="rId91" Type="http://schemas.openxmlformats.org/officeDocument/2006/relationships/image" Target="media/image62.png"/><Relationship Id="rId92" Type="http://schemas.openxmlformats.org/officeDocument/2006/relationships/image" Target="media/image63.png"/><Relationship Id="rId93" Type="http://schemas.openxmlformats.org/officeDocument/2006/relationships/image" Target="media/image64.png"/><Relationship Id="rId94" Type="http://schemas.openxmlformats.org/officeDocument/2006/relationships/image" Target="media/image65.png"/><Relationship Id="rId95" Type="http://schemas.openxmlformats.org/officeDocument/2006/relationships/image" Target="media/image66.png"/><Relationship Id="rId96" Type="http://schemas.openxmlformats.org/officeDocument/2006/relationships/image" Target="media/image67.png"/><Relationship Id="rId97" Type="http://schemas.openxmlformats.org/officeDocument/2006/relationships/header" Target="header6.xml"/><Relationship Id="rId98" Type="http://schemas.openxmlformats.org/officeDocument/2006/relationships/footer" Target="footer16.xml"/><Relationship Id="rId99" Type="http://schemas.openxmlformats.org/officeDocument/2006/relationships/image" Target="media/image69.png"/><Relationship Id="rId100" Type="http://schemas.openxmlformats.org/officeDocument/2006/relationships/image" Target="media/image70.png"/><Relationship Id="rId101" Type="http://schemas.openxmlformats.org/officeDocument/2006/relationships/image" Target="media/image71.png"/><Relationship Id="rId102" Type="http://schemas.openxmlformats.org/officeDocument/2006/relationships/image" Target="media/image72.png"/><Relationship Id="rId103" Type="http://schemas.openxmlformats.org/officeDocument/2006/relationships/image" Target="media/image73.png"/><Relationship Id="rId104" Type="http://schemas.openxmlformats.org/officeDocument/2006/relationships/image" Target="media/image74.png"/><Relationship Id="rId105" Type="http://schemas.openxmlformats.org/officeDocument/2006/relationships/image" Target="media/image75.png"/><Relationship Id="rId106" Type="http://schemas.openxmlformats.org/officeDocument/2006/relationships/image" Target="media/image76.png"/><Relationship Id="rId107" Type="http://schemas.openxmlformats.org/officeDocument/2006/relationships/image" Target="media/image77.png"/><Relationship Id="rId108" Type="http://schemas.openxmlformats.org/officeDocument/2006/relationships/image" Target="media/image78.png"/><Relationship Id="rId109" Type="http://schemas.openxmlformats.org/officeDocument/2006/relationships/image" Target="media/image79.png"/><Relationship Id="rId110" Type="http://schemas.openxmlformats.org/officeDocument/2006/relationships/image" Target="media/image80.png"/><Relationship Id="rId111" Type="http://schemas.openxmlformats.org/officeDocument/2006/relationships/image" Target="media/image81.png"/><Relationship Id="rId112" Type="http://schemas.openxmlformats.org/officeDocument/2006/relationships/image" Target="media/image82.png"/><Relationship Id="rId113" Type="http://schemas.openxmlformats.org/officeDocument/2006/relationships/image" Target="media/image83.png"/><Relationship Id="rId114" Type="http://schemas.openxmlformats.org/officeDocument/2006/relationships/image" Target="media/image84.png"/><Relationship Id="rId115" Type="http://schemas.openxmlformats.org/officeDocument/2006/relationships/image" Target="media/image85.png"/><Relationship Id="rId116" Type="http://schemas.openxmlformats.org/officeDocument/2006/relationships/image" Target="media/image86.png"/><Relationship Id="rId117" Type="http://schemas.openxmlformats.org/officeDocument/2006/relationships/image" Target="media/image87.png"/><Relationship Id="rId118" Type="http://schemas.openxmlformats.org/officeDocument/2006/relationships/image" Target="media/image88.png"/><Relationship Id="rId119" Type="http://schemas.openxmlformats.org/officeDocument/2006/relationships/image" Target="media/image89.png"/><Relationship Id="rId120" Type="http://schemas.openxmlformats.org/officeDocument/2006/relationships/image" Target="media/image90.png"/><Relationship Id="rId121" Type="http://schemas.openxmlformats.org/officeDocument/2006/relationships/image" Target="media/image91.png"/><Relationship Id="rId122" Type="http://schemas.openxmlformats.org/officeDocument/2006/relationships/image" Target="media/image92.png"/><Relationship Id="rId123" Type="http://schemas.openxmlformats.org/officeDocument/2006/relationships/image" Target="media/image93.png"/><Relationship Id="rId124" Type="http://schemas.openxmlformats.org/officeDocument/2006/relationships/image" Target="media/image94.png"/><Relationship Id="rId125" Type="http://schemas.openxmlformats.org/officeDocument/2006/relationships/image" Target="media/image95.png"/><Relationship Id="rId126" Type="http://schemas.openxmlformats.org/officeDocument/2006/relationships/image" Target="media/image96.png"/><Relationship Id="rId127" Type="http://schemas.openxmlformats.org/officeDocument/2006/relationships/image" Target="media/image97.png"/><Relationship Id="rId128" Type="http://schemas.openxmlformats.org/officeDocument/2006/relationships/image" Target="media/image98.png"/><Relationship Id="rId129" Type="http://schemas.openxmlformats.org/officeDocument/2006/relationships/image" Target="media/image99.png"/><Relationship Id="rId130" Type="http://schemas.openxmlformats.org/officeDocument/2006/relationships/image" Target="media/image100.png"/><Relationship Id="rId131" Type="http://schemas.openxmlformats.org/officeDocument/2006/relationships/image" Target="media/image101.png"/><Relationship Id="rId132" Type="http://schemas.openxmlformats.org/officeDocument/2006/relationships/image" Target="media/image102.png"/><Relationship Id="rId133" Type="http://schemas.openxmlformats.org/officeDocument/2006/relationships/image" Target="media/image103.png"/><Relationship Id="rId134" Type="http://schemas.openxmlformats.org/officeDocument/2006/relationships/image" Target="media/image104.png"/><Relationship Id="rId135" Type="http://schemas.openxmlformats.org/officeDocument/2006/relationships/image" Target="media/image105.png"/><Relationship Id="rId136" Type="http://schemas.openxmlformats.org/officeDocument/2006/relationships/image" Target="media/image106.png"/><Relationship Id="rId137" Type="http://schemas.openxmlformats.org/officeDocument/2006/relationships/image" Target="media/image107.png"/><Relationship Id="rId138" Type="http://schemas.openxmlformats.org/officeDocument/2006/relationships/image" Target="media/image108.png"/><Relationship Id="rId139" Type="http://schemas.openxmlformats.org/officeDocument/2006/relationships/image" Target="media/image109.png"/><Relationship Id="rId140" Type="http://schemas.openxmlformats.org/officeDocument/2006/relationships/image" Target="media/image110.png"/><Relationship Id="rId141" Type="http://schemas.openxmlformats.org/officeDocument/2006/relationships/header" Target="header7.xml"/><Relationship Id="rId142" Type="http://schemas.openxmlformats.org/officeDocument/2006/relationships/footer" Target="footer17.xml"/><Relationship Id="rId143" Type="http://schemas.openxmlformats.org/officeDocument/2006/relationships/image" Target="media/image111.png"/><Relationship Id="rId144" Type="http://schemas.openxmlformats.org/officeDocument/2006/relationships/image" Target="media/image112.png"/><Relationship Id="rId145" Type="http://schemas.openxmlformats.org/officeDocument/2006/relationships/image" Target="media/image113.png"/><Relationship Id="rId146" Type="http://schemas.openxmlformats.org/officeDocument/2006/relationships/image" Target="media/image114.png"/><Relationship Id="rId147" Type="http://schemas.openxmlformats.org/officeDocument/2006/relationships/image" Target="media/image115.png"/><Relationship Id="rId148" Type="http://schemas.openxmlformats.org/officeDocument/2006/relationships/image" Target="media/image116.png"/><Relationship Id="rId149" Type="http://schemas.openxmlformats.org/officeDocument/2006/relationships/image" Target="media/image117.png"/><Relationship Id="rId150" Type="http://schemas.openxmlformats.org/officeDocument/2006/relationships/image" Target="media/image118.png"/><Relationship Id="rId151" Type="http://schemas.openxmlformats.org/officeDocument/2006/relationships/image" Target="media/image119.png"/><Relationship Id="rId152" Type="http://schemas.openxmlformats.org/officeDocument/2006/relationships/image" Target="media/image120.png"/><Relationship Id="rId153" Type="http://schemas.openxmlformats.org/officeDocument/2006/relationships/image" Target="media/image121.png"/><Relationship Id="rId154" Type="http://schemas.openxmlformats.org/officeDocument/2006/relationships/image" Target="media/image122.png"/><Relationship Id="rId155" Type="http://schemas.openxmlformats.org/officeDocument/2006/relationships/image" Target="media/image123.png"/><Relationship Id="rId156" Type="http://schemas.openxmlformats.org/officeDocument/2006/relationships/image" Target="media/image124.png"/><Relationship Id="rId157" Type="http://schemas.openxmlformats.org/officeDocument/2006/relationships/image" Target="media/image125.png"/><Relationship Id="rId158" Type="http://schemas.openxmlformats.org/officeDocument/2006/relationships/image" Target="media/image126.png"/><Relationship Id="rId159" Type="http://schemas.openxmlformats.org/officeDocument/2006/relationships/image" Target="media/image127.png"/><Relationship Id="rId160" Type="http://schemas.openxmlformats.org/officeDocument/2006/relationships/image" Target="media/image128.png"/><Relationship Id="rId161" Type="http://schemas.openxmlformats.org/officeDocument/2006/relationships/image" Target="media/image129.png"/><Relationship Id="rId162" Type="http://schemas.openxmlformats.org/officeDocument/2006/relationships/image" Target="media/image130.png"/><Relationship Id="rId163" Type="http://schemas.openxmlformats.org/officeDocument/2006/relationships/image" Target="media/image131.png"/><Relationship Id="rId164" Type="http://schemas.openxmlformats.org/officeDocument/2006/relationships/image" Target="media/image132.png"/><Relationship Id="rId165" Type="http://schemas.openxmlformats.org/officeDocument/2006/relationships/image" Target="media/image133.png"/><Relationship Id="rId166" Type="http://schemas.openxmlformats.org/officeDocument/2006/relationships/image" Target="media/image134.png"/><Relationship Id="rId167" Type="http://schemas.openxmlformats.org/officeDocument/2006/relationships/image" Target="media/image135.png"/><Relationship Id="rId168" Type="http://schemas.openxmlformats.org/officeDocument/2006/relationships/image" Target="media/image136.png"/><Relationship Id="rId169" Type="http://schemas.openxmlformats.org/officeDocument/2006/relationships/image" Target="media/image137.png"/><Relationship Id="rId170" Type="http://schemas.openxmlformats.org/officeDocument/2006/relationships/image" Target="media/image138.png"/><Relationship Id="rId171" Type="http://schemas.openxmlformats.org/officeDocument/2006/relationships/image" Target="media/image139.png"/><Relationship Id="rId172" Type="http://schemas.openxmlformats.org/officeDocument/2006/relationships/image" Target="media/image140.png"/><Relationship Id="rId173" Type="http://schemas.openxmlformats.org/officeDocument/2006/relationships/image" Target="media/image141.png"/><Relationship Id="rId174" Type="http://schemas.openxmlformats.org/officeDocument/2006/relationships/image" Target="media/image142.png"/><Relationship Id="rId175" Type="http://schemas.openxmlformats.org/officeDocument/2006/relationships/image" Target="media/image68.png"/><Relationship Id="rId176" Type="http://schemas.openxmlformats.org/officeDocument/2006/relationships/header" Target="header8.xml"/><Relationship Id="rId177" Type="http://schemas.openxmlformats.org/officeDocument/2006/relationships/footer" Target="footer18.xml"/><Relationship Id="rId178" Type="http://schemas.openxmlformats.org/officeDocument/2006/relationships/image" Target="media/image144.png"/><Relationship Id="rId179" Type="http://schemas.openxmlformats.org/officeDocument/2006/relationships/image" Target="media/image145.png"/><Relationship Id="rId180" Type="http://schemas.openxmlformats.org/officeDocument/2006/relationships/image" Target="media/image146.png"/><Relationship Id="rId181" Type="http://schemas.openxmlformats.org/officeDocument/2006/relationships/image" Target="media/image147.png"/><Relationship Id="rId182" Type="http://schemas.openxmlformats.org/officeDocument/2006/relationships/image" Target="media/image148.png"/><Relationship Id="rId183" Type="http://schemas.openxmlformats.org/officeDocument/2006/relationships/image" Target="media/image149.png"/><Relationship Id="rId184" Type="http://schemas.openxmlformats.org/officeDocument/2006/relationships/image" Target="media/image150.png"/><Relationship Id="rId185" Type="http://schemas.openxmlformats.org/officeDocument/2006/relationships/image" Target="media/image151.png"/><Relationship Id="rId186" Type="http://schemas.openxmlformats.org/officeDocument/2006/relationships/image" Target="media/image152.png"/><Relationship Id="rId187" Type="http://schemas.openxmlformats.org/officeDocument/2006/relationships/image" Target="media/image153.png"/><Relationship Id="rId188" Type="http://schemas.openxmlformats.org/officeDocument/2006/relationships/image" Target="media/image154.png"/><Relationship Id="rId189" Type="http://schemas.openxmlformats.org/officeDocument/2006/relationships/image" Target="media/image155.png"/><Relationship Id="rId190" Type="http://schemas.openxmlformats.org/officeDocument/2006/relationships/image" Target="media/image156.png"/><Relationship Id="rId191" Type="http://schemas.openxmlformats.org/officeDocument/2006/relationships/image" Target="media/image157.png"/><Relationship Id="rId192" Type="http://schemas.openxmlformats.org/officeDocument/2006/relationships/image" Target="media/image158.png"/><Relationship Id="rId193" Type="http://schemas.openxmlformats.org/officeDocument/2006/relationships/image" Target="media/image159.png"/><Relationship Id="rId194" Type="http://schemas.openxmlformats.org/officeDocument/2006/relationships/image" Target="media/image160.png"/><Relationship Id="rId195" Type="http://schemas.openxmlformats.org/officeDocument/2006/relationships/image" Target="media/image161.png"/><Relationship Id="rId196" Type="http://schemas.openxmlformats.org/officeDocument/2006/relationships/image" Target="media/image162.png"/><Relationship Id="rId197" Type="http://schemas.openxmlformats.org/officeDocument/2006/relationships/image" Target="media/image163.png"/><Relationship Id="rId198" Type="http://schemas.openxmlformats.org/officeDocument/2006/relationships/image" Target="media/image164.png"/><Relationship Id="rId199" Type="http://schemas.openxmlformats.org/officeDocument/2006/relationships/image" Target="media/image165.png"/><Relationship Id="rId200" Type="http://schemas.openxmlformats.org/officeDocument/2006/relationships/image" Target="media/image166.png"/><Relationship Id="rId201" Type="http://schemas.openxmlformats.org/officeDocument/2006/relationships/image" Target="media/image167.png"/><Relationship Id="rId202" Type="http://schemas.openxmlformats.org/officeDocument/2006/relationships/image" Target="media/image168.png"/><Relationship Id="rId203" Type="http://schemas.openxmlformats.org/officeDocument/2006/relationships/image" Target="media/image169.png"/><Relationship Id="rId204" Type="http://schemas.openxmlformats.org/officeDocument/2006/relationships/image" Target="media/image170.png"/><Relationship Id="rId205" Type="http://schemas.openxmlformats.org/officeDocument/2006/relationships/image" Target="media/image171.png"/><Relationship Id="rId206" Type="http://schemas.openxmlformats.org/officeDocument/2006/relationships/image" Target="media/image172.png"/><Relationship Id="rId207" Type="http://schemas.openxmlformats.org/officeDocument/2006/relationships/image" Target="media/image173.png"/><Relationship Id="rId208" Type="http://schemas.openxmlformats.org/officeDocument/2006/relationships/image" Target="media/image174.png"/><Relationship Id="rId209" Type="http://schemas.openxmlformats.org/officeDocument/2006/relationships/image" Target="media/image175.png"/><Relationship Id="rId210" Type="http://schemas.openxmlformats.org/officeDocument/2006/relationships/image" Target="media/image176.png"/><Relationship Id="rId211" Type="http://schemas.openxmlformats.org/officeDocument/2006/relationships/image" Target="media/image177.png"/><Relationship Id="rId212" Type="http://schemas.openxmlformats.org/officeDocument/2006/relationships/image" Target="media/image178.png"/><Relationship Id="rId213" Type="http://schemas.openxmlformats.org/officeDocument/2006/relationships/image" Target="media/image179.png"/><Relationship Id="rId214" Type="http://schemas.openxmlformats.org/officeDocument/2006/relationships/image" Target="media/image180.png"/><Relationship Id="rId215" Type="http://schemas.openxmlformats.org/officeDocument/2006/relationships/image" Target="media/image181.png"/><Relationship Id="rId216" Type="http://schemas.openxmlformats.org/officeDocument/2006/relationships/image" Target="media/image182.png"/><Relationship Id="rId217" Type="http://schemas.openxmlformats.org/officeDocument/2006/relationships/image" Target="media/image183.png"/><Relationship Id="rId218" Type="http://schemas.openxmlformats.org/officeDocument/2006/relationships/header" Target="header9.xml"/><Relationship Id="rId219" Type="http://schemas.openxmlformats.org/officeDocument/2006/relationships/footer" Target="footer19.xml"/><Relationship Id="rId220" Type="http://schemas.openxmlformats.org/officeDocument/2006/relationships/image" Target="media/image184.png"/><Relationship Id="rId221" Type="http://schemas.openxmlformats.org/officeDocument/2006/relationships/image" Target="media/image185.png"/><Relationship Id="rId222" Type="http://schemas.openxmlformats.org/officeDocument/2006/relationships/image" Target="media/image186.png"/><Relationship Id="rId223" Type="http://schemas.openxmlformats.org/officeDocument/2006/relationships/image" Target="media/image187.png"/><Relationship Id="rId224" Type="http://schemas.openxmlformats.org/officeDocument/2006/relationships/image" Target="media/image188.png"/><Relationship Id="rId225" Type="http://schemas.openxmlformats.org/officeDocument/2006/relationships/image" Target="media/image189.png"/><Relationship Id="rId226" Type="http://schemas.openxmlformats.org/officeDocument/2006/relationships/image" Target="media/image190.png"/><Relationship Id="rId227" Type="http://schemas.openxmlformats.org/officeDocument/2006/relationships/image" Target="media/image191.png"/><Relationship Id="rId228" Type="http://schemas.openxmlformats.org/officeDocument/2006/relationships/image" Target="media/image192.png"/><Relationship Id="rId229" Type="http://schemas.openxmlformats.org/officeDocument/2006/relationships/image" Target="media/image193.png"/><Relationship Id="rId230" Type="http://schemas.openxmlformats.org/officeDocument/2006/relationships/image" Target="media/image194.png"/><Relationship Id="rId231" Type="http://schemas.openxmlformats.org/officeDocument/2006/relationships/image" Target="media/image195.png"/><Relationship Id="rId232" Type="http://schemas.openxmlformats.org/officeDocument/2006/relationships/image" Target="media/image196.png"/><Relationship Id="rId233" Type="http://schemas.openxmlformats.org/officeDocument/2006/relationships/image" Target="media/image197.png"/><Relationship Id="rId234" Type="http://schemas.openxmlformats.org/officeDocument/2006/relationships/image" Target="media/image198.png"/><Relationship Id="rId235" Type="http://schemas.openxmlformats.org/officeDocument/2006/relationships/image" Target="media/image199.png"/><Relationship Id="rId236" Type="http://schemas.openxmlformats.org/officeDocument/2006/relationships/image" Target="media/image200.png"/><Relationship Id="rId237" Type="http://schemas.openxmlformats.org/officeDocument/2006/relationships/image" Target="media/image201.png"/><Relationship Id="rId238" Type="http://schemas.openxmlformats.org/officeDocument/2006/relationships/image" Target="media/image202.png"/><Relationship Id="rId239" Type="http://schemas.openxmlformats.org/officeDocument/2006/relationships/image" Target="media/image203.png"/><Relationship Id="rId240" Type="http://schemas.openxmlformats.org/officeDocument/2006/relationships/image" Target="media/image204.png"/><Relationship Id="rId241" Type="http://schemas.openxmlformats.org/officeDocument/2006/relationships/image" Target="media/image205.png"/><Relationship Id="rId242" Type="http://schemas.openxmlformats.org/officeDocument/2006/relationships/image" Target="media/image206.png"/><Relationship Id="rId243" Type="http://schemas.openxmlformats.org/officeDocument/2006/relationships/image" Target="media/image207.png"/><Relationship Id="rId244" Type="http://schemas.openxmlformats.org/officeDocument/2006/relationships/image" Target="media/image208.png"/><Relationship Id="rId245" Type="http://schemas.openxmlformats.org/officeDocument/2006/relationships/header" Target="header10.xml"/><Relationship Id="rId246" Type="http://schemas.openxmlformats.org/officeDocument/2006/relationships/footer" Target="footer20.xml"/><Relationship Id="rId247" Type="http://schemas.openxmlformats.org/officeDocument/2006/relationships/image" Target="media/image143.png"/><Relationship Id="rId248" Type="http://schemas.openxmlformats.org/officeDocument/2006/relationships/header" Target="header11.xml"/><Relationship Id="rId249" Type="http://schemas.openxmlformats.org/officeDocument/2006/relationships/footer" Target="footer21.xml"/><Relationship Id="rId250" Type="http://schemas.openxmlformats.org/officeDocument/2006/relationships/image" Target="media/image209.png"/><Relationship Id="rId251" Type="http://schemas.openxmlformats.org/officeDocument/2006/relationships/image" Target="media/image210.png"/><Relationship Id="rId252" Type="http://schemas.openxmlformats.org/officeDocument/2006/relationships/footer" Target="footer22.xml"/><Relationship Id="rId253" Type="http://schemas.openxmlformats.org/officeDocument/2006/relationships/image" Target="media/image211.png"/><Relationship Id="rId254" Type="http://schemas.openxmlformats.org/officeDocument/2006/relationships/image" Target="media/image212.png"/><Relationship Id="rId255" Type="http://schemas.openxmlformats.org/officeDocument/2006/relationships/image" Target="media/image213.png"/><Relationship Id="rId256" Type="http://schemas.openxmlformats.org/officeDocument/2006/relationships/image" Target="media/image214.png"/><Relationship Id="rId257" Type="http://schemas.openxmlformats.org/officeDocument/2006/relationships/image" Target="media/image215.png"/><Relationship Id="rId258" Type="http://schemas.openxmlformats.org/officeDocument/2006/relationships/image" Target="media/image216.png"/><Relationship Id="rId259" Type="http://schemas.openxmlformats.org/officeDocument/2006/relationships/image" Target="media/image217.png"/><Relationship Id="rId260" Type="http://schemas.openxmlformats.org/officeDocument/2006/relationships/image" Target="media/image218.png"/><Relationship Id="rId261" Type="http://schemas.openxmlformats.org/officeDocument/2006/relationships/image" Target="media/image219.png"/><Relationship Id="rId262" Type="http://schemas.openxmlformats.org/officeDocument/2006/relationships/image" Target="media/image220.png"/><Relationship Id="rId263" Type="http://schemas.openxmlformats.org/officeDocument/2006/relationships/image" Target="media/image221.png"/><Relationship Id="rId264" Type="http://schemas.openxmlformats.org/officeDocument/2006/relationships/image" Target="media/image222.png"/><Relationship Id="rId265" Type="http://schemas.openxmlformats.org/officeDocument/2006/relationships/image" Target="media/image223.png"/><Relationship Id="rId266" Type="http://schemas.openxmlformats.org/officeDocument/2006/relationships/image" Target="media/image224.png"/><Relationship Id="rId267" Type="http://schemas.openxmlformats.org/officeDocument/2006/relationships/image" Target="media/image225.png"/><Relationship Id="rId268" Type="http://schemas.openxmlformats.org/officeDocument/2006/relationships/header" Target="header12.xml"/><Relationship Id="rId269" Type="http://schemas.openxmlformats.org/officeDocument/2006/relationships/footer" Target="footer23.xml"/><Relationship Id="rId270" Type="http://schemas.openxmlformats.org/officeDocument/2006/relationships/header" Target="header13.xml"/><Relationship Id="rId271" Type="http://schemas.openxmlformats.org/officeDocument/2006/relationships/footer" Target="footer24.xml"/><Relationship Id="rId272" Type="http://schemas.openxmlformats.org/officeDocument/2006/relationships/header" Target="header14.xml"/><Relationship Id="rId273" Type="http://schemas.openxmlformats.org/officeDocument/2006/relationships/footer" Target="footer25.xml"/><Relationship Id="rId274" Type="http://schemas.openxmlformats.org/officeDocument/2006/relationships/image" Target="media/image226.png"/><Relationship Id="rId275" Type="http://schemas.openxmlformats.org/officeDocument/2006/relationships/image" Target="media/image227.png"/><Relationship Id="rId276" Type="http://schemas.openxmlformats.org/officeDocument/2006/relationships/image" Target="media/image228.png"/><Relationship Id="rId277" Type="http://schemas.openxmlformats.org/officeDocument/2006/relationships/image" Target="media/image229.png"/><Relationship Id="rId278" Type="http://schemas.openxmlformats.org/officeDocument/2006/relationships/image" Target="media/image230.png"/><Relationship Id="rId279" Type="http://schemas.openxmlformats.org/officeDocument/2006/relationships/image" Target="media/image231.png"/><Relationship Id="rId280" Type="http://schemas.openxmlformats.org/officeDocument/2006/relationships/image" Target="media/image232.png"/><Relationship Id="rId281" Type="http://schemas.openxmlformats.org/officeDocument/2006/relationships/image" Target="media/image233.png"/><Relationship Id="rId282" Type="http://schemas.openxmlformats.org/officeDocument/2006/relationships/image" Target="media/image234.png"/><Relationship Id="rId283" Type="http://schemas.openxmlformats.org/officeDocument/2006/relationships/image" Target="media/image235.png"/><Relationship Id="rId284" Type="http://schemas.openxmlformats.org/officeDocument/2006/relationships/image" Target="media/image236.png"/><Relationship Id="rId285" Type="http://schemas.openxmlformats.org/officeDocument/2006/relationships/image" Target="media/image237.png"/><Relationship Id="rId286" Type="http://schemas.openxmlformats.org/officeDocument/2006/relationships/image" Target="media/image238.png"/><Relationship Id="rId287" Type="http://schemas.openxmlformats.org/officeDocument/2006/relationships/image" Target="media/image239.png"/><Relationship Id="rId288" Type="http://schemas.openxmlformats.org/officeDocument/2006/relationships/footer" Target="footer26.xml"/><Relationship Id="rId289" Type="http://schemas.openxmlformats.org/officeDocument/2006/relationships/header" Target="header15.xml"/><Relationship Id="rId290" Type="http://schemas.openxmlformats.org/officeDocument/2006/relationships/footer" Target="footer27.xml"/><Relationship Id="rId291" Type="http://schemas.openxmlformats.org/officeDocument/2006/relationships/footer" Target="footer28.xml"/><Relationship Id="rId292" Type="http://schemas.openxmlformats.org/officeDocument/2006/relationships/image" Target="media/image240.png"/><Relationship Id="rId293" Type="http://schemas.openxmlformats.org/officeDocument/2006/relationships/image" Target="media/image241.png"/><Relationship Id="rId294" Type="http://schemas.openxmlformats.org/officeDocument/2006/relationships/image" Target="media/image242.png"/><Relationship Id="rId295" Type="http://schemas.openxmlformats.org/officeDocument/2006/relationships/image" Target="media/image243.png"/><Relationship Id="rId296" Type="http://schemas.openxmlformats.org/officeDocument/2006/relationships/image" Target="media/image244.png"/><Relationship Id="rId297" Type="http://schemas.openxmlformats.org/officeDocument/2006/relationships/image" Target="media/image245.png"/><Relationship Id="rId298" Type="http://schemas.openxmlformats.org/officeDocument/2006/relationships/image" Target="media/image246.png"/><Relationship Id="rId299" Type="http://schemas.openxmlformats.org/officeDocument/2006/relationships/image" Target="media/image247.png"/><Relationship Id="rId300" Type="http://schemas.openxmlformats.org/officeDocument/2006/relationships/image" Target="media/image248.png"/><Relationship Id="rId301" Type="http://schemas.openxmlformats.org/officeDocument/2006/relationships/image" Target="media/image249.png"/><Relationship Id="rId302" Type="http://schemas.openxmlformats.org/officeDocument/2006/relationships/image" Target="media/image250.png"/><Relationship Id="rId303" Type="http://schemas.openxmlformats.org/officeDocument/2006/relationships/image" Target="media/image251.png"/><Relationship Id="rId304" Type="http://schemas.openxmlformats.org/officeDocument/2006/relationships/image" Target="media/image252.png"/><Relationship Id="rId305" Type="http://schemas.openxmlformats.org/officeDocument/2006/relationships/image" Target="media/image253.png"/><Relationship Id="rId306" Type="http://schemas.openxmlformats.org/officeDocument/2006/relationships/image" Target="media/image254.png"/><Relationship Id="rId307" Type="http://schemas.openxmlformats.org/officeDocument/2006/relationships/image" Target="media/image255.png"/><Relationship Id="rId308" Type="http://schemas.openxmlformats.org/officeDocument/2006/relationships/image" Target="media/image256.png"/><Relationship Id="rId309" Type="http://schemas.openxmlformats.org/officeDocument/2006/relationships/image" Target="media/image257.png"/><Relationship Id="rId310" Type="http://schemas.openxmlformats.org/officeDocument/2006/relationships/image" Target="media/image258.png"/><Relationship Id="rId311" Type="http://schemas.openxmlformats.org/officeDocument/2006/relationships/image" Target="media/image259.png"/><Relationship Id="rId312" Type="http://schemas.openxmlformats.org/officeDocument/2006/relationships/image" Target="media/image260.png"/><Relationship Id="rId313" Type="http://schemas.openxmlformats.org/officeDocument/2006/relationships/image" Target="media/image261.png"/><Relationship Id="rId314" Type="http://schemas.openxmlformats.org/officeDocument/2006/relationships/image" Target="media/image262.png"/><Relationship Id="rId315" Type="http://schemas.openxmlformats.org/officeDocument/2006/relationships/image" Target="media/image263.png"/><Relationship Id="rId316" Type="http://schemas.openxmlformats.org/officeDocument/2006/relationships/image" Target="media/image264.png"/><Relationship Id="rId317" Type="http://schemas.openxmlformats.org/officeDocument/2006/relationships/image" Target="media/image265.png"/><Relationship Id="rId318" Type="http://schemas.openxmlformats.org/officeDocument/2006/relationships/image" Target="media/image266.png"/><Relationship Id="rId319" Type="http://schemas.openxmlformats.org/officeDocument/2006/relationships/image" Target="media/image267.png"/><Relationship Id="rId320" Type="http://schemas.openxmlformats.org/officeDocument/2006/relationships/image" Target="media/image268.png"/><Relationship Id="rId321" Type="http://schemas.openxmlformats.org/officeDocument/2006/relationships/image" Target="media/image269.png"/><Relationship Id="rId322" Type="http://schemas.openxmlformats.org/officeDocument/2006/relationships/image" Target="media/image270.png"/><Relationship Id="rId323" Type="http://schemas.openxmlformats.org/officeDocument/2006/relationships/image" Target="media/image271.png"/><Relationship Id="rId324" Type="http://schemas.openxmlformats.org/officeDocument/2006/relationships/image" Target="media/image272.png"/><Relationship Id="rId325" Type="http://schemas.openxmlformats.org/officeDocument/2006/relationships/image" Target="media/image273.png"/><Relationship Id="rId326" Type="http://schemas.openxmlformats.org/officeDocument/2006/relationships/header" Target="header16.xml"/><Relationship Id="rId327" Type="http://schemas.openxmlformats.org/officeDocument/2006/relationships/footer" Target="footer29.xml"/><Relationship Id="rId328" Type="http://schemas.openxmlformats.org/officeDocument/2006/relationships/image" Target="media/image274.png"/><Relationship Id="rId329" Type="http://schemas.openxmlformats.org/officeDocument/2006/relationships/header" Target="header17.xml"/><Relationship Id="rId330" Type="http://schemas.openxmlformats.org/officeDocument/2006/relationships/footer" Target="footer30.xml"/><Relationship Id="rId331" Type="http://schemas.openxmlformats.org/officeDocument/2006/relationships/image" Target="media/image275.png"/><Relationship Id="rId332" Type="http://schemas.openxmlformats.org/officeDocument/2006/relationships/image" Target="media/image276.png"/><Relationship Id="rId333" Type="http://schemas.openxmlformats.org/officeDocument/2006/relationships/image" Target="media/image277.png"/><Relationship Id="rId334" Type="http://schemas.openxmlformats.org/officeDocument/2006/relationships/image" Target="media/image278.png"/><Relationship Id="rId335" Type="http://schemas.openxmlformats.org/officeDocument/2006/relationships/image" Target="media/image279.png"/><Relationship Id="rId336" Type="http://schemas.openxmlformats.org/officeDocument/2006/relationships/image" Target="media/image280.png"/><Relationship Id="rId337" Type="http://schemas.openxmlformats.org/officeDocument/2006/relationships/image" Target="media/image281.png"/><Relationship Id="rId338" Type="http://schemas.openxmlformats.org/officeDocument/2006/relationships/image" Target="media/image282.png"/><Relationship Id="rId339" Type="http://schemas.openxmlformats.org/officeDocument/2006/relationships/image" Target="media/image283.png"/><Relationship Id="rId340" Type="http://schemas.openxmlformats.org/officeDocument/2006/relationships/image" Target="media/image284.png"/><Relationship Id="rId341" Type="http://schemas.openxmlformats.org/officeDocument/2006/relationships/image" Target="media/image285.png"/><Relationship Id="rId342" Type="http://schemas.openxmlformats.org/officeDocument/2006/relationships/image" Target="media/image286.png"/><Relationship Id="rId343" Type="http://schemas.openxmlformats.org/officeDocument/2006/relationships/image" Target="media/image287.png"/><Relationship Id="rId344" Type="http://schemas.openxmlformats.org/officeDocument/2006/relationships/image" Target="media/image288.png"/><Relationship Id="rId345" Type="http://schemas.openxmlformats.org/officeDocument/2006/relationships/image" Target="media/image289.png"/><Relationship Id="rId346" Type="http://schemas.openxmlformats.org/officeDocument/2006/relationships/image" Target="media/image290.png"/><Relationship Id="rId347" Type="http://schemas.openxmlformats.org/officeDocument/2006/relationships/image" Target="media/image291.png"/><Relationship Id="rId348" Type="http://schemas.openxmlformats.org/officeDocument/2006/relationships/image" Target="media/image292.png"/><Relationship Id="rId349" Type="http://schemas.openxmlformats.org/officeDocument/2006/relationships/image" Target="media/image293.png"/><Relationship Id="rId350" Type="http://schemas.openxmlformats.org/officeDocument/2006/relationships/image" Target="media/image294.png"/><Relationship Id="rId351" Type="http://schemas.openxmlformats.org/officeDocument/2006/relationships/image" Target="media/image295.png"/><Relationship Id="rId352" Type="http://schemas.openxmlformats.org/officeDocument/2006/relationships/image" Target="media/image296.png"/><Relationship Id="rId353" Type="http://schemas.openxmlformats.org/officeDocument/2006/relationships/image" Target="media/image297.png"/><Relationship Id="rId354" Type="http://schemas.openxmlformats.org/officeDocument/2006/relationships/image" Target="media/image298.png"/><Relationship Id="rId355" Type="http://schemas.openxmlformats.org/officeDocument/2006/relationships/image" Target="media/image299.png"/><Relationship Id="rId356" Type="http://schemas.openxmlformats.org/officeDocument/2006/relationships/image" Target="media/image300.png"/><Relationship Id="rId357" Type="http://schemas.openxmlformats.org/officeDocument/2006/relationships/image" Target="media/image301.png"/><Relationship Id="rId358" Type="http://schemas.openxmlformats.org/officeDocument/2006/relationships/image" Target="media/image302.png"/><Relationship Id="rId359" Type="http://schemas.openxmlformats.org/officeDocument/2006/relationships/image" Target="media/image303.png"/><Relationship Id="rId360" Type="http://schemas.openxmlformats.org/officeDocument/2006/relationships/image" Target="media/image304.png"/><Relationship Id="rId361" Type="http://schemas.openxmlformats.org/officeDocument/2006/relationships/image" Target="media/image305.png"/><Relationship Id="rId362" Type="http://schemas.openxmlformats.org/officeDocument/2006/relationships/image" Target="media/image306.png"/><Relationship Id="rId363" Type="http://schemas.openxmlformats.org/officeDocument/2006/relationships/image" Target="media/image307.png"/><Relationship Id="rId364" Type="http://schemas.openxmlformats.org/officeDocument/2006/relationships/footer" Target="footer31.xml"/><Relationship Id="rId365" Type="http://schemas.openxmlformats.org/officeDocument/2006/relationships/image" Target="media/image308.png"/><Relationship Id="rId366" Type="http://schemas.openxmlformats.org/officeDocument/2006/relationships/image" Target="media/image309.png"/><Relationship Id="rId367" Type="http://schemas.openxmlformats.org/officeDocument/2006/relationships/image" Target="media/image310.png"/><Relationship Id="rId368" Type="http://schemas.openxmlformats.org/officeDocument/2006/relationships/image" Target="media/image311.png"/><Relationship Id="rId369" Type="http://schemas.openxmlformats.org/officeDocument/2006/relationships/image" Target="media/image312.png"/><Relationship Id="rId370" Type="http://schemas.openxmlformats.org/officeDocument/2006/relationships/image" Target="media/image313.png"/><Relationship Id="rId371" Type="http://schemas.openxmlformats.org/officeDocument/2006/relationships/image" Target="media/image314.png"/><Relationship Id="rId372" Type="http://schemas.openxmlformats.org/officeDocument/2006/relationships/image" Target="media/image315.png"/><Relationship Id="rId373" Type="http://schemas.openxmlformats.org/officeDocument/2006/relationships/image" Target="media/image316.png"/><Relationship Id="rId374" Type="http://schemas.openxmlformats.org/officeDocument/2006/relationships/image" Target="media/image317.png"/><Relationship Id="rId375" Type="http://schemas.openxmlformats.org/officeDocument/2006/relationships/image" Target="media/image318.png"/><Relationship Id="rId376" Type="http://schemas.openxmlformats.org/officeDocument/2006/relationships/image" Target="media/image319.png"/><Relationship Id="rId377" Type="http://schemas.openxmlformats.org/officeDocument/2006/relationships/image" Target="media/image320.png"/><Relationship Id="rId378" Type="http://schemas.openxmlformats.org/officeDocument/2006/relationships/image" Target="media/image321.png"/><Relationship Id="rId379" Type="http://schemas.openxmlformats.org/officeDocument/2006/relationships/image" Target="media/image322.png"/><Relationship Id="rId380" Type="http://schemas.openxmlformats.org/officeDocument/2006/relationships/image" Target="media/image323.png"/><Relationship Id="rId381" Type="http://schemas.openxmlformats.org/officeDocument/2006/relationships/image" Target="media/image324.png"/><Relationship Id="rId382" Type="http://schemas.openxmlformats.org/officeDocument/2006/relationships/image" Target="media/image325.png"/><Relationship Id="rId383" Type="http://schemas.openxmlformats.org/officeDocument/2006/relationships/image" Target="media/image326.png"/><Relationship Id="rId384" Type="http://schemas.openxmlformats.org/officeDocument/2006/relationships/image" Target="media/image327.png"/><Relationship Id="rId385" Type="http://schemas.openxmlformats.org/officeDocument/2006/relationships/image" Target="media/image328.png"/><Relationship Id="rId386" Type="http://schemas.openxmlformats.org/officeDocument/2006/relationships/image" Target="media/image329.png"/><Relationship Id="rId387" Type="http://schemas.openxmlformats.org/officeDocument/2006/relationships/image" Target="media/image330.png"/><Relationship Id="rId388" Type="http://schemas.openxmlformats.org/officeDocument/2006/relationships/image" Target="media/image331.png"/><Relationship Id="rId389" Type="http://schemas.openxmlformats.org/officeDocument/2006/relationships/image" Target="media/image332.png"/><Relationship Id="rId390" Type="http://schemas.openxmlformats.org/officeDocument/2006/relationships/image" Target="media/image333.png"/><Relationship Id="rId391" Type="http://schemas.openxmlformats.org/officeDocument/2006/relationships/image" Target="media/image334.png"/><Relationship Id="rId392" Type="http://schemas.openxmlformats.org/officeDocument/2006/relationships/image" Target="media/image335.png"/><Relationship Id="rId393" Type="http://schemas.openxmlformats.org/officeDocument/2006/relationships/image" Target="media/image336.png"/><Relationship Id="rId394" Type="http://schemas.openxmlformats.org/officeDocument/2006/relationships/image" Target="media/image337.png"/><Relationship Id="rId395" Type="http://schemas.openxmlformats.org/officeDocument/2006/relationships/image" Target="media/image338.png"/><Relationship Id="rId396" Type="http://schemas.openxmlformats.org/officeDocument/2006/relationships/image" Target="media/image339.png"/><Relationship Id="rId397" Type="http://schemas.openxmlformats.org/officeDocument/2006/relationships/image" Target="media/image340.png"/><Relationship Id="rId398" Type="http://schemas.openxmlformats.org/officeDocument/2006/relationships/image" Target="media/image341.png"/><Relationship Id="rId399" Type="http://schemas.openxmlformats.org/officeDocument/2006/relationships/image" Target="media/image342.png"/><Relationship Id="rId400" Type="http://schemas.openxmlformats.org/officeDocument/2006/relationships/image" Target="media/image343.png"/><Relationship Id="rId401" Type="http://schemas.openxmlformats.org/officeDocument/2006/relationships/image" Target="media/image344.png"/><Relationship Id="rId402" Type="http://schemas.openxmlformats.org/officeDocument/2006/relationships/image" Target="media/image345.png"/><Relationship Id="rId403" Type="http://schemas.openxmlformats.org/officeDocument/2006/relationships/image" Target="media/image346.png"/><Relationship Id="rId404" Type="http://schemas.openxmlformats.org/officeDocument/2006/relationships/image" Target="media/image347.png"/><Relationship Id="rId405" Type="http://schemas.openxmlformats.org/officeDocument/2006/relationships/image" Target="media/image348.png"/><Relationship Id="rId406" Type="http://schemas.openxmlformats.org/officeDocument/2006/relationships/image" Target="media/image349.png"/><Relationship Id="rId407" Type="http://schemas.openxmlformats.org/officeDocument/2006/relationships/image" Target="media/image350.png"/><Relationship Id="rId408" Type="http://schemas.openxmlformats.org/officeDocument/2006/relationships/image" Target="media/image351.png"/><Relationship Id="rId409" Type="http://schemas.openxmlformats.org/officeDocument/2006/relationships/image" Target="media/image352.png"/><Relationship Id="rId410" Type="http://schemas.openxmlformats.org/officeDocument/2006/relationships/image" Target="media/image353.png"/><Relationship Id="rId411" Type="http://schemas.openxmlformats.org/officeDocument/2006/relationships/image" Target="media/image354.png"/><Relationship Id="rId412" Type="http://schemas.openxmlformats.org/officeDocument/2006/relationships/image" Target="media/image355.png"/><Relationship Id="rId413" Type="http://schemas.openxmlformats.org/officeDocument/2006/relationships/image" Target="media/image356.png"/><Relationship Id="rId414" Type="http://schemas.openxmlformats.org/officeDocument/2006/relationships/image" Target="media/image357.png"/><Relationship Id="rId415" Type="http://schemas.openxmlformats.org/officeDocument/2006/relationships/image" Target="media/image358.png"/><Relationship Id="rId416" Type="http://schemas.openxmlformats.org/officeDocument/2006/relationships/image" Target="media/image359.png"/><Relationship Id="rId417" Type="http://schemas.openxmlformats.org/officeDocument/2006/relationships/image" Target="media/image360.png"/><Relationship Id="rId418" Type="http://schemas.openxmlformats.org/officeDocument/2006/relationships/image" Target="media/image361.png"/><Relationship Id="rId419" Type="http://schemas.openxmlformats.org/officeDocument/2006/relationships/image" Target="media/image362.png"/><Relationship Id="rId420" Type="http://schemas.openxmlformats.org/officeDocument/2006/relationships/image" Target="media/image363.png"/><Relationship Id="rId421" Type="http://schemas.openxmlformats.org/officeDocument/2006/relationships/image" Target="media/image364.png"/><Relationship Id="rId422" Type="http://schemas.openxmlformats.org/officeDocument/2006/relationships/image" Target="media/image365.png"/><Relationship Id="rId423" Type="http://schemas.openxmlformats.org/officeDocument/2006/relationships/image" Target="media/image366.png"/><Relationship Id="rId424" Type="http://schemas.openxmlformats.org/officeDocument/2006/relationships/image" Target="media/image367.png"/><Relationship Id="rId425" Type="http://schemas.openxmlformats.org/officeDocument/2006/relationships/image" Target="media/image368.png"/><Relationship Id="rId426" Type="http://schemas.openxmlformats.org/officeDocument/2006/relationships/image" Target="media/image369.png"/><Relationship Id="rId427" Type="http://schemas.openxmlformats.org/officeDocument/2006/relationships/image" Target="media/image370.png"/><Relationship Id="rId428" Type="http://schemas.openxmlformats.org/officeDocument/2006/relationships/image" Target="media/image371.png"/><Relationship Id="rId429" Type="http://schemas.openxmlformats.org/officeDocument/2006/relationships/image" Target="media/image372.png"/><Relationship Id="rId430" Type="http://schemas.openxmlformats.org/officeDocument/2006/relationships/image" Target="media/image373.png"/><Relationship Id="rId431" Type="http://schemas.openxmlformats.org/officeDocument/2006/relationships/image" Target="media/image374.png"/><Relationship Id="rId432" Type="http://schemas.openxmlformats.org/officeDocument/2006/relationships/image" Target="media/image375.png"/><Relationship Id="rId433" Type="http://schemas.openxmlformats.org/officeDocument/2006/relationships/image" Target="media/image376.png"/><Relationship Id="rId434" Type="http://schemas.openxmlformats.org/officeDocument/2006/relationships/image" Target="media/image377.png"/><Relationship Id="rId435" Type="http://schemas.openxmlformats.org/officeDocument/2006/relationships/image" Target="media/image378.png"/><Relationship Id="rId436" Type="http://schemas.openxmlformats.org/officeDocument/2006/relationships/image" Target="media/image379.png"/><Relationship Id="rId437" Type="http://schemas.openxmlformats.org/officeDocument/2006/relationships/image" Target="media/image380.png"/><Relationship Id="rId438" Type="http://schemas.openxmlformats.org/officeDocument/2006/relationships/image" Target="media/image381.png"/><Relationship Id="rId439" Type="http://schemas.openxmlformats.org/officeDocument/2006/relationships/image" Target="media/image382.png"/><Relationship Id="rId440" Type="http://schemas.openxmlformats.org/officeDocument/2006/relationships/image" Target="media/image383.png"/><Relationship Id="rId441" Type="http://schemas.openxmlformats.org/officeDocument/2006/relationships/image" Target="media/image384.png"/><Relationship Id="rId442" Type="http://schemas.openxmlformats.org/officeDocument/2006/relationships/image" Target="media/image385.png"/><Relationship Id="rId443" Type="http://schemas.openxmlformats.org/officeDocument/2006/relationships/image" Target="media/image386.png"/><Relationship Id="rId444" Type="http://schemas.openxmlformats.org/officeDocument/2006/relationships/image" Target="media/image387.png"/><Relationship Id="rId445" Type="http://schemas.openxmlformats.org/officeDocument/2006/relationships/image" Target="media/image388.png"/><Relationship Id="rId446" Type="http://schemas.openxmlformats.org/officeDocument/2006/relationships/image" Target="media/image389.png"/><Relationship Id="rId447" Type="http://schemas.openxmlformats.org/officeDocument/2006/relationships/image" Target="media/image390.png"/><Relationship Id="rId448" Type="http://schemas.openxmlformats.org/officeDocument/2006/relationships/image" Target="media/image391.png"/><Relationship Id="rId449" Type="http://schemas.openxmlformats.org/officeDocument/2006/relationships/image" Target="media/image392.png"/><Relationship Id="rId450" Type="http://schemas.openxmlformats.org/officeDocument/2006/relationships/image" Target="media/image393.png"/><Relationship Id="rId451" Type="http://schemas.openxmlformats.org/officeDocument/2006/relationships/image" Target="media/image394.png"/><Relationship Id="rId452" Type="http://schemas.openxmlformats.org/officeDocument/2006/relationships/image" Target="media/image395.png"/><Relationship Id="rId453" Type="http://schemas.openxmlformats.org/officeDocument/2006/relationships/image" Target="media/image396.png"/><Relationship Id="rId454" Type="http://schemas.openxmlformats.org/officeDocument/2006/relationships/image" Target="media/image397.png"/><Relationship Id="rId455" Type="http://schemas.openxmlformats.org/officeDocument/2006/relationships/image" Target="media/image398.png"/><Relationship Id="rId456" Type="http://schemas.openxmlformats.org/officeDocument/2006/relationships/image" Target="media/image399.png"/><Relationship Id="rId457" Type="http://schemas.openxmlformats.org/officeDocument/2006/relationships/image" Target="media/image400.png"/><Relationship Id="rId458" Type="http://schemas.openxmlformats.org/officeDocument/2006/relationships/image" Target="media/image401.png"/><Relationship Id="rId459" Type="http://schemas.openxmlformats.org/officeDocument/2006/relationships/image" Target="media/image402.png"/><Relationship Id="rId460" Type="http://schemas.openxmlformats.org/officeDocument/2006/relationships/image" Target="media/image403.png"/><Relationship Id="rId461" Type="http://schemas.openxmlformats.org/officeDocument/2006/relationships/image" Target="media/image404.png"/><Relationship Id="rId462" Type="http://schemas.openxmlformats.org/officeDocument/2006/relationships/image" Target="media/image405.png"/><Relationship Id="rId463" Type="http://schemas.openxmlformats.org/officeDocument/2006/relationships/image" Target="media/image406.png"/><Relationship Id="rId464" Type="http://schemas.openxmlformats.org/officeDocument/2006/relationships/image" Target="media/image407.png"/><Relationship Id="rId465" Type="http://schemas.openxmlformats.org/officeDocument/2006/relationships/image" Target="media/image408.png"/><Relationship Id="rId466" Type="http://schemas.openxmlformats.org/officeDocument/2006/relationships/image" Target="media/image409.png"/><Relationship Id="rId467" Type="http://schemas.openxmlformats.org/officeDocument/2006/relationships/image" Target="media/image410.png"/><Relationship Id="rId468" Type="http://schemas.openxmlformats.org/officeDocument/2006/relationships/image" Target="media/image411.png"/><Relationship Id="rId469" Type="http://schemas.openxmlformats.org/officeDocument/2006/relationships/image" Target="media/image412.png"/><Relationship Id="rId470" Type="http://schemas.openxmlformats.org/officeDocument/2006/relationships/image" Target="media/image413.png"/><Relationship Id="rId471" Type="http://schemas.openxmlformats.org/officeDocument/2006/relationships/image" Target="media/image414.png"/><Relationship Id="rId472" Type="http://schemas.openxmlformats.org/officeDocument/2006/relationships/image" Target="media/image415.png"/><Relationship Id="rId473" Type="http://schemas.openxmlformats.org/officeDocument/2006/relationships/image" Target="media/image416.png"/><Relationship Id="rId474" Type="http://schemas.openxmlformats.org/officeDocument/2006/relationships/image" Target="media/image417.png"/><Relationship Id="rId475" Type="http://schemas.openxmlformats.org/officeDocument/2006/relationships/image" Target="media/image418.png"/><Relationship Id="rId476" Type="http://schemas.openxmlformats.org/officeDocument/2006/relationships/image" Target="media/image419.png"/><Relationship Id="rId477" Type="http://schemas.openxmlformats.org/officeDocument/2006/relationships/image" Target="media/image420.png"/><Relationship Id="rId478" Type="http://schemas.openxmlformats.org/officeDocument/2006/relationships/image" Target="media/image421.png"/><Relationship Id="rId479" Type="http://schemas.openxmlformats.org/officeDocument/2006/relationships/image" Target="media/image422.png"/><Relationship Id="rId480" Type="http://schemas.openxmlformats.org/officeDocument/2006/relationships/image" Target="media/image423.png"/><Relationship Id="rId481" Type="http://schemas.openxmlformats.org/officeDocument/2006/relationships/image" Target="media/image424.png"/><Relationship Id="rId482" Type="http://schemas.openxmlformats.org/officeDocument/2006/relationships/image" Target="media/image425.png"/><Relationship Id="rId483" Type="http://schemas.openxmlformats.org/officeDocument/2006/relationships/image" Target="media/image426.png"/><Relationship Id="rId484" Type="http://schemas.openxmlformats.org/officeDocument/2006/relationships/image" Target="media/image427.png"/><Relationship Id="rId485" Type="http://schemas.openxmlformats.org/officeDocument/2006/relationships/image" Target="media/image428.png"/><Relationship Id="rId486" Type="http://schemas.openxmlformats.org/officeDocument/2006/relationships/image" Target="media/image429.png"/><Relationship Id="rId487" Type="http://schemas.openxmlformats.org/officeDocument/2006/relationships/image" Target="media/image430.png"/><Relationship Id="rId488" Type="http://schemas.openxmlformats.org/officeDocument/2006/relationships/header" Target="header18.xml"/><Relationship Id="rId489" Type="http://schemas.openxmlformats.org/officeDocument/2006/relationships/image" Target="media/image431.png"/><Relationship Id="rId490" Type="http://schemas.openxmlformats.org/officeDocument/2006/relationships/image" Target="media/image432.png"/><Relationship Id="rId491" Type="http://schemas.openxmlformats.org/officeDocument/2006/relationships/image" Target="media/image433.png"/><Relationship Id="rId492" Type="http://schemas.openxmlformats.org/officeDocument/2006/relationships/image" Target="media/image434.png"/><Relationship Id="rId493" Type="http://schemas.openxmlformats.org/officeDocument/2006/relationships/image" Target="media/image435.png"/><Relationship Id="rId494" Type="http://schemas.openxmlformats.org/officeDocument/2006/relationships/image" Target="media/image436.png"/><Relationship Id="rId495" Type="http://schemas.openxmlformats.org/officeDocument/2006/relationships/image" Target="media/image437.png"/><Relationship Id="rId496" Type="http://schemas.openxmlformats.org/officeDocument/2006/relationships/image" Target="media/image438.png"/><Relationship Id="rId497" Type="http://schemas.openxmlformats.org/officeDocument/2006/relationships/image" Target="media/image439.png"/><Relationship Id="rId498" Type="http://schemas.openxmlformats.org/officeDocument/2006/relationships/image" Target="media/image440.png"/><Relationship Id="rId499" Type="http://schemas.openxmlformats.org/officeDocument/2006/relationships/image" Target="media/image441.png"/><Relationship Id="rId500" Type="http://schemas.openxmlformats.org/officeDocument/2006/relationships/image" Target="media/image442.png"/><Relationship Id="rId501" Type="http://schemas.openxmlformats.org/officeDocument/2006/relationships/image" Target="media/image443.png"/><Relationship Id="rId502" Type="http://schemas.openxmlformats.org/officeDocument/2006/relationships/image" Target="media/image444.png"/><Relationship Id="rId503" Type="http://schemas.openxmlformats.org/officeDocument/2006/relationships/image" Target="media/image445.png"/><Relationship Id="rId504" Type="http://schemas.openxmlformats.org/officeDocument/2006/relationships/image" Target="media/image446.png"/><Relationship Id="rId505" Type="http://schemas.openxmlformats.org/officeDocument/2006/relationships/image" Target="media/image447.png"/><Relationship Id="rId506" Type="http://schemas.openxmlformats.org/officeDocument/2006/relationships/image" Target="media/image448.png"/><Relationship Id="rId507" Type="http://schemas.openxmlformats.org/officeDocument/2006/relationships/image" Target="media/image449.png"/><Relationship Id="rId508" Type="http://schemas.openxmlformats.org/officeDocument/2006/relationships/image" Target="media/image450.png"/><Relationship Id="rId509" Type="http://schemas.openxmlformats.org/officeDocument/2006/relationships/image" Target="media/image451.png"/><Relationship Id="rId510" Type="http://schemas.openxmlformats.org/officeDocument/2006/relationships/image" Target="media/image452.png"/><Relationship Id="rId511" Type="http://schemas.openxmlformats.org/officeDocument/2006/relationships/image" Target="media/image453.png"/><Relationship Id="rId512" Type="http://schemas.openxmlformats.org/officeDocument/2006/relationships/image" Target="media/image454.png"/><Relationship Id="rId513" Type="http://schemas.openxmlformats.org/officeDocument/2006/relationships/image" Target="media/image455.png"/><Relationship Id="rId514" Type="http://schemas.openxmlformats.org/officeDocument/2006/relationships/image" Target="media/image456.png"/><Relationship Id="rId515" Type="http://schemas.openxmlformats.org/officeDocument/2006/relationships/image" Target="media/image457.png"/><Relationship Id="rId516" Type="http://schemas.openxmlformats.org/officeDocument/2006/relationships/image" Target="media/image458.png"/><Relationship Id="rId517" Type="http://schemas.openxmlformats.org/officeDocument/2006/relationships/image" Target="media/image459.png"/><Relationship Id="rId518" Type="http://schemas.openxmlformats.org/officeDocument/2006/relationships/image" Target="media/image460.png"/><Relationship Id="rId519" Type="http://schemas.openxmlformats.org/officeDocument/2006/relationships/image" Target="media/image461.png"/><Relationship Id="rId520" Type="http://schemas.openxmlformats.org/officeDocument/2006/relationships/image" Target="media/image462.png"/><Relationship Id="rId521" Type="http://schemas.openxmlformats.org/officeDocument/2006/relationships/image" Target="media/image463.png"/><Relationship Id="rId522" Type="http://schemas.openxmlformats.org/officeDocument/2006/relationships/image" Target="media/image464.png"/><Relationship Id="rId523" Type="http://schemas.openxmlformats.org/officeDocument/2006/relationships/image" Target="media/image465.png"/><Relationship Id="rId524" Type="http://schemas.openxmlformats.org/officeDocument/2006/relationships/image" Target="media/image466.png"/><Relationship Id="rId525" Type="http://schemas.openxmlformats.org/officeDocument/2006/relationships/image" Target="media/image467.png"/><Relationship Id="rId526" Type="http://schemas.openxmlformats.org/officeDocument/2006/relationships/image" Target="media/image468.png"/><Relationship Id="rId527" Type="http://schemas.openxmlformats.org/officeDocument/2006/relationships/image" Target="media/image469.png"/><Relationship Id="rId528" Type="http://schemas.openxmlformats.org/officeDocument/2006/relationships/image" Target="media/image470.png"/><Relationship Id="rId529" Type="http://schemas.openxmlformats.org/officeDocument/2006/relationships/image" Target="media/image471.png"/><Relationship Id="rId530" Type="http://schemas.openxmlformats.org/officeDocument/2006/relationships/image" Target="media/image472.png"/><Relationship Id="rId531" Type="http://schemas.openxmlformats.org/officeDocument/2006/relationships/image" Target="media/image473.png"/><Relationship Id="rId532" Type="http://schemas.openxmlformats.org/officeDocument/2006/relationships/image" Target="media/image474.png"/><Relationship Id="rId533" Type="http://schemas.openxmlformats.org/officeDocument/2006/relationships/image" Target="media/image475.png"/><Relationship Id="rId534" Type="http://schemas.openxmlformats.org/officeDocument/2006/relationships/image" Target="media/image476.png"/><Relationship Id="rId535" Type="http://schemas.openxmlformats.org/officeDocument/2006/relationships/image" Target="media/image477.png"/><Relationship Id="rId536" Type="http://schemas.openxmlformats.org/officeDocument/2006/relationships/image" Target="media/image478.png"/><Relationship Id="rId537" Type="http://schemas.openxmlformats.org/officeDocument/2006/relationships/image" Target="media/image479.png"/><Relationship Id="rId538" Type="http://schemas.openxmlformats.org/officeDocument/2006/relationships/image" Target="media/image480.png"/><Relationship Id="rId539" Type="http://schemas.openxmlformats.org/officeDocument/2006/relationships/image" Target="media/image481.png"/><Relationship Id="rId540" Type="http://schemas.openxmlformats.org/officeDocument/2006/relationships/image" Target="media/image482.png"/><Relationship Id="rId541" Type="http://schemas.openxmlformats.org/officeDocument/2006/relationships/image" Target="media/image483.png"/><Relationship Id="rId542" Type="http://schemas.openxmlformats.org/officeDocument/2006/relationships/image" Target="media/image484.png"/><Relationship Id="rId543" Type="http://schemas.openxmlformats.org/officeDocument/2006/relationships/image" Target="media/image485.png"/><Relationship Id="rId544" Type="http://schemas.openxmlformats.org/officeDocument/2006/relationships/image" Target="media/image486.png"/><Relationship Id="rId545" Type="http://schemas.openxmlformats.org/officeDocument/2006/relationships/image" Target="media/image487.png"/><Relationship Id="rId546" Type="http://schemas.openxmlformats.org/officeDocument/2006/relationships/image" Target="media/image488.png"/><Relationship Id="rId547" Type="http://schemas.openxmlformats.org/officeDocument/2006/relationships/image" Target="media/image489.png"/><Relationship Id="rId548" Type="http://schemas.openxmlformats.org/officeDocument/2006/relationships/image" Target="media/image490.png"/><Relationship Id="rId549" Type="http://schemas.openxmlformats.org/officeDocument/2006/relationships/image" Target="media/image491.png"/><Relationship Id="rId550" Type="http://schemas.openxmlformats.org/officeDocument/2006/relationships/image" Target="media/image492.png"/><Relationship Id="rId551" Type="http://schemas.openxmlformats.org/officeDocument/2006/relationships/header" Target="header19.xml"/><Relationship Id="rId552" Type="http://schemas.openxmlformats.org/officeDocument/2006/relationships/footer" Target="footer32.xml"/><Relationship Id="rId553" Type="http://schemas.openxmlformats.org/officeDocument/2006/relationships/image" Target="media/image493.png"/><Relationship Id="rId554" Type="http://schemas.openxmlformats.org/officeDocument/2006/relationships/image" Target="media/image494.png"/><Relationship Id="rId555" Type="http://schemas.openxmlformats.org/officeDocument/2006/relationships/image" Target="media/image495.png"/><Relationship Id="rId556" Type="http://schemas.openxmlformats.org/officeDocument/2006/relationships/image" Target="media/image496.png"/><Relationship Id="rId557" Type="http://schemas.openxmlformats.org/officeDocument/2006/relationships/image" Target="media/image497.png"/><Relationship Id="rId558" Type="http://schemas.openxmlformats.org/officeDocument/2006/relationships/image" Target="media/image498.png"/><Relationship Id="rId559" Type="http://schemas.openxmlformats.org/officeDocument/2006/relationships/image" Target="media/image499.png"/><Relationship Id="rId560" Type="http://schemas.openxmlformats.org/officeDocument/2006/relationships/image" Target="media/image500.png"/><Relationship Id="rId561" Type="http://schemas.openxmlformats.org/officeDocument/2006/relationships/image" Target="media/image501.png"/><Relationship Id="rId562" Type="http://schemas.openxmlformats.org/officeDocument/2006/relationships/image" Target="media/image502.png"/><Relationship Id="rId563" Type="http://schemas.openxmlformats.org/officeDocument/2006/relationships/image" Target="media/image503.png"/><Relationship Id="rId564" Type="http://schemas.openxmlformats.org/officeDocument/2006/relationships/image" Target="media/image504.png"/><Relationship Id="rId565" Type="http://schemas.openxmlformats.org/officeDocument/2006/relationships/image" Target="media/image505.png"/><Relationship Id="rId566" Type="http://schemas.openxmlformats.org/officeDocument/2006/relationships/image" Target="media/image506.png"/><Relationship Id="rId567" Type="http://schemas.openxmlformats.org/officeDocument/2006/relationships/image" Target="media/image507.png"/><Relationship Id="rId568" Type="http://schemas.openxmlformats.org/officeDocument/2006/relationships/image" Target="media/image508.png"/><Relationship Id="rId569" Type="http://schemas.openxmlformats.org/officeDocument/2006/relationships/image" Target="media/image509.png"/><Relationship Id="rId570" Type="http://schemas.openxmlformats.org/officeDocument/2006/relationships/image" Target="media/image510.png"/><Relationship Id="rId571" Type="http://schemas.openxmlformats.org/officeDocument/2006/relationships/image" Target="media/image511.png"/><Relationship Id="rId572" Type="http://schemas.openxmlformats.org/officeDocument/2006/relationships/image" Target="media/image512.png"/><Relationship Id="rId573" Type="http://schemas.openxmlformats.org/officeDocument/2006/relationships/image" Target="media/image513.png"/><Relationship Id="rId574" Type="http://schemas.openxmlformats.org/officeDocument/2006/relationships/image" Target="media/image514.png"/><Relationship Id="rId575" Type="http://schemas.openxmlformats.org/officeDocument/2006/relationships/image" Target="media/image515.png"/><Relationship Id="rId576" Type="http://schemas.openxmlformats.org/officeDocument/2006/relationships/image" Target="media/image516.png"/><Relationship Id="rId577" Type="http://schemas.openxmlformats.org/officeDocument/2006/relationships/image" Target="media/image517.png"/><Relationship Id="rId578" Type="http://schemas.openxmlformats.org/officeDocument/2006/relationships/image" Target="media/image518.png"/><Relationship Id="rId579" Type="http://schemas.openxmlformats.org/officeDocument/2006/relationships/image" Target="media/image519.png"/><Relationship Id="rId580" Type="http://schemas.openxmlformats.org/officeDocument/2006/relationships/image" Target="media/image520.png"/><Relationship Id="rId581" Type="http://schemas.openxmlformats.org/officeDocument/2006/relationships/image" Target="media/image521.png"/><Relationship Id="rId582" Type="http://schemas.openxmlformats.org/officeDocument/2006/relationships/image" Target="media/image522.png"/><Relationship Id="rId583" Type="http://schemas.openxmlformats.org/officeDocument/2006/relationships/image" Target="media/image523.png"/><Relationship Id="rId584" Type="http://schemas.openxmlformats.org/officeDocument/2006/relationships/image" Target="media/image524.png"/><Relationship Id="rId585" Type="http://schemas.openxmlformats.org/officeDocument/2006/relationships/image" Target="media/image525.png"/><Relationship Id="rId586" Type="http://schemas.openxmlformats.org/officeDocument/2006/relationships/image" Target="media/image526.png"/><Relationship Id="rId587" Type="http://schemas.openxmlformats.org/officeDocument/2006/relationships/image" Target="media/image527.png"/><Relationship Id="rId588" Type="http://schemas.openxmlformats.org/officeDocument/2006/relationships/image" Target="media/image528.png"/><Relationship Id="rId589" Type="http://schemas.openxmlformats.org/officeDocument/2006/relationships/image" Target="media/image529.png"/><Relationship Id="rId590" Type="http://schemas.openxmlformats.org/officeDocument/2006/relationships/image" Target="media/image530.png"/><Relationship Id="rId591" Type="http://schemas.openxmlformats.org/officeDocument/2006/relationships/image" Target="media/image531.png"/><Relationship Id="rId592" Type="http://schemas.openxmlformats.org/officeDocument/2006/relationships/image" Target="media/image532.png"/><Relationship Id="rId593" Type="http://schemas.openxmlformats.org/officeDocument/2006/relationships/image" Target="media/image533.png"/><Relationship Id="rId594" Type="http://schemas.openxmlformats.org/officeDocument/2006/relationships/image" Target="media/image534.png"/><Relationship Id="rId595" Type="http://schemas.openxmlformats.org/officeDocument/2006/relationships/image" Target="media/image535.png"/><Relationship Id="rId596" Type="http://schemas.openxmlformats.org/officeDocument/2006/relationships/image" Target="media/image536.png"/><Relationship Id="rId597" Type="http://schemas.openxmlformats.org/officeDocument/2006/relationships/image" Target="media/image537.png"/><Relationship Id="rId598" Type="http://schemas.openxmlformats.org/officeDocument/2006/relationships/image" Target="media/image538.png"/><Relationship Id="rId599" Type="http://schemas.openxmlformats.org/officeDocument/2006/relationships/image" Target="media/image539.png"/><Relationship Id="rId600" Type="http://schemas.openxmlformats.org/officeDocument/2006/relationships/image" Target="media/image540.png"/><Relationship Id="rId601" Type="http://schemas.openxmlformats.org/officeDocument/2006/relationships/image" Target="media/image541.png"/><Relationship Id="rId602" Type="http://schemas.openxmlformats.org/officeDocument/2006/relationships/image" Target="media/image542.png"/><Relationship Id="rId603" Type="http://schemas.openxmlformats.org/officeDocument/2006/relationships/image" Target="media/image543.png"/><Relationship Id="rId604" Type="http://schemas.openxmlformats.org/officeDocument/2006/relationships/image" Target="media/image544.png"/><Relationship Id="rId605" Type="http://schemas.openxmlformats.org/officeDocument/2006/relationships/image" Target="media/image545.png"/><Relationship Id="rId606" Type="http://schemas.openxmlformats.org/officeDocument/2006/relationships/image" Target="media/image546.png"/><Relationship Id="rId607" Type="http://schemas.openxmlformats.org/officeDocument/2006/relationships/image" Target="media/image547.png"/><Relationship Id="rId608" Type="http://schemas.openxmlformats.org/officeDocument/2006/relationships/image" Target="media/image548.png"/><Relationship Id="rId609" Type="http://schemas.openxmlformats.org/officeDocument/2006/relationships/image" Target="media/image549.png"/><Relationship Id="rId610" Type="http://schemas.openxmlformats.org/officeDocument/2006/relationships/image" Target="media/image550.png"/><Relationship Id="rId611" Type="http://schemas.openxmlformats.org/officeDocument/2006/relationships/image" Target="media/image551.png"/><Relationship Id="rId612" Type="http://schemas.openxmlformats.org/officeDocument/2006/relationships/image" Target="media/image552.png"/><Relationship Id="rId613" Type="http://schemas.openxmlformats.org/officeDocument/2006/relationships/image" Target="media/image553.png"/><Relationship Id="rId614" Type="http://schemas.openxmlformats.org/officeDocument/2006/relationships/image" Target="media/image554.png"/><Relationship Id="rId615" Type="http://schemas.openxmlformats.org/officeDocument/2006/relationships/image" Target="media/image555.png"/><Relationship Id="rId616" Type="http://schemas.openxmlformats.org/officeDocument/2006/relationships/image" Target="media/image556.png"/><Relationship Id="rId617" Type="http://schemas.openxmlformats.org/officeDocument/2006/relationships/image" Target="media/image557.png"/><Relationship Id="rId618" Type="http://schemas.openxmlformats.org/officeDocument/2006/relationships/image" Target="media/image558.png"/><Relationship Id="rId619" Type="http://schemas.openxmlformats.org/officeDocument/2006/relationships/image" Target="media/image559.png"/><Relationship Id="rId620" Type="http://schemas.openxmlformats.org/officeDocument/2006/relationships/image" Target="media/image560.png"/><Relationship Id="rId621" Type="http://schemas.openxmlformats.org/officeDocument/2006/relationships/image" Target="media/image561.png"/><Relationship Id="rId622" Type="http://schemas.openxmlformats.org/officeDocument/2006/relationships/image" Target="media/image562.png"/><Relationship Id="rId623" Type="http://schemas.openxmlformats.org/officeDocument/2006/relationships/image" Target="media/image563.png"/><Relationship Id="rId624" Type="http://schemas.openxmlformats.org/officeDocument/2006/relationships/image" Target="media/image564.png"/><Relationship Id="rId625" Type="http://schemas.openxmlformats.org/officeDocument/2006/relationships/image" Target="media/image565.png"/><Relationship Id="rId626" Type="http://schemas.openxmlformats.org/officeDocument/2006/relationships/image" Target="media/image566.png"/><Relationship Id="rId627" Type="http://schemas.openxmlformats.org/officeDocument/2006/relationships/image" Target="media/image567.png"/><Relationship Id="rId628" Type="http://schemas.openxmlformats.org/officeDocument/2006/relationships/image" Target="media/image568.png"/><Relationship Id="rId629" Type="http://schemas.openxmlformats.org/officeDocument/2006/relationships/image" Target="media/image569.png"/><Relationship Id="rId630" Type="http://schemas.openxmlformats.org/officeDocument/2006/relationships/image" Target="media/image570.png"/><Relationship Id="rId631" Type="http://schemas.openxmlformats.org/officeDocument/2006/relationships/image" Target="media/image571.png"/><Relationship Id="rId632" Type="http://schemas.openxmlformats.org/officeDocument/2006/relationships/image" Target="media/image572.png"/><Relationship Id="rId633" Type="http://schemas.openxmlformats.org/officeDocument/2006/relationships/image" Target="media/image573.png"/><Relationship Id="rId634" Type="http://schemas.openxmlformats.org/officeDocument/2006/relationships/image" Target="media/image574.png"/><Relationship Id="rId635" Type="http://schemas.openxmlformats.org/officeDocument/2006/relationships/image" Target="media/image575.png"/><Relationship Id="rId636" Type="http://schemas.openxmlformats.org/officeDocument/2006/relationships/image" Target="media/image576.png"/><Relationship Id="rId637" Type="http://schemas.openxmlformats.org/officeDocument/2006/relationships/image" Target="media/image577.png"/><Relationship Id="rId638" Type="http://schemas.openxmlformats.org/officeDocument/2006/relationships/image" Target="media/image578.png"/><Relationship Id="rId639" Type="http://schemas.openxmlformats.org/officeDocument/2006/relationships/image" Target="media/image579.png"/><Relationship Id="rId640" Type="http://schemas.openxmlformats.org/officeDocument/2006/relationships/image" Target="media/image580.png"/><Relationship Id="rId641" Type="http://schemas.openxmlformats.org/officeDocument/2006/relationships/image" Target="media/image581.png"/><Relationship Id="rId642" Type="http://schemas.openxmlformats.org/officeDocument/2006/relationships/image" Target="media/image582.png"/><Relationship Id="rId643" Type="http://schemas.openxmlformats.org/officeDocument/2006/relationships/image" Target="media/image583.png"/><Relationship Id="rId644" Type="http://schemas.openxmlformats.org/officeDocument/2006/relationships/image" Target="media/image584.png"/><Relationship Id="rId645" Type="http://schemas.openxmlformats.org/officeDocument/2006/relationships/image" Target="media/image585.png"/><Relationship Id="rId646" Type="http://schemas.openxmlformats.org/officeDocument/2006/relationships/image" Target="media/image586.png"/><Relationship Id="rId647" Type="http://schemas.openxmlformats.org/officeDocument/2006/relationships/image" Target="media/image587.png"/><Relationship Id="rId648" Type="http://schemas.openxmlformats.org/officeDocument/2006/relationships/image" Target="media/image588.png"/><Relationship Id="rId649" Type="http://schemas.openxmlformats.org/officeDocument/2006/relationships/image" Target="media/image589.png"/><Relationship Id="rId650" Type="http://schemas.openxmlformats.org/officeDocument/2006/relationships/image" Target="media/image590.png"/><Relationship Id="rId651" Type="http://schemas.openxmlformats.org/officeDocument/2006/relationships/image" Target="media/image591.png"/><Relationship Id="rId652" Type="http://schemas.openxmlformats.org/officeDocument/2006/relationships/image" Target="media/image592.png"/><Relationship Id="rId653" Type="http://schemas.openxmlformats.org/officeDocument/2006/relationships/image" Target="media/image593.png"/><Relationship Id="rId654" Type="http://schemas.openxmlformats.org/officeDocument/2006/relationships/image" Target="media/image594.png"/><Relationship Id="rId655" Type="http://schemas.openxmlformats.org/officeDocument/2006/relationships/image" Target="media/image595.png"/><Relationship Id="rId656" Type="http://schemas.openxmlformats.org/officeDocument/2006/relationships/image" Target="media/image596.png"/><Relationship Id="rId657" Type="http://schemas.openxmlformats.org/officeDocument/2006/relationships/image" Target="media/image597.png"/><Relationship Id="rId658" Type="http://schemas.openxmlformats.org/officeDocument/2006/relationships/image" Target="media/image598.png"/><Relationship Id="rId659" Type="http://schemas.openxmlformats.org/officeDocument/2006/relationships/image" Target="media/image599.png"/><Relationship Id="rId660" Type="http://schemas.openxmlformats.org/officeDocument/2006/relationships/image" Target="media/image600.png"/><Relationship Id="rId661" Type="http://schemas.openxmlformats.org/officeDocument/2006/relationships/image" Target="media/image601.png"/><Relationship Id="rId662" Type="http://schemas.openxmlformats.org/officeDocument/2006/relationships/image" Target="media/image602.png"/><Relationship Id="rId663" Type="http://schemas.openxmlformats.org/officeDocument/2006/relationships/image" Target="media/image603.png"/><Relationship Id="rId664" Type="http://schemas.openxmlformats.org/officeDocument/2006/relationships/image" Target="media/image604.png"/><Relationship Id="rId665" Type="http://schemas.openxmlformats.org/officeDocument/2006/relationships/image" Target="media/image605.png"/><Relationship Id="rId666" Type="http://schemas.openxmlformats.org/officeDocument/2006/relationships/image" Target="media/image606.png"/><Relationship Id="rId667" Type="http://schemas.openxmlformats.org/officeDocument/2006/relationships/image" Target="media/image607.png"/><Relationship Id="rId668" Type="http://schemas.openxmlformats.org/officeDocument/2006/relationships/image" Target="media/image608.png"/><Relationship Id="rId669" Type="http://schemas.openxmlformats.org/officeDocument/2006/relationships/image" Target="media/image609.png"/><Relationship Id="rId670" Type="http://schemas.openxmlformats.org/officeDocument/2006/relationships/image" Target="media/image610.png"/><Relationship Id="rId671" Type="http://schemas.openxmlformats.org/officeDocument/2006/relationships/image" Target="media/image611.png"/><Relationship Id="rId672" Type="http://schemas.openxmlformats.org/officeDocument/2006/relationships/image" Target="media/image612.png"/><Relationship Id="rId673" Type="http://schemas.openxmlformats.org/officeDocument/2006/relationships/image" Target="media/image613.png"/><Relationship Id="rId674" Type="http://schemas.openxmlformats.org/officeDocument/2006/relationships/image" Target="media/image614.png"/><Relationship Id="rId675" Type="http://schemas.openxmlformats.org/officeDocument/2006/relationships/image" Target="media/image615.png"/><Relationship Id="rId676" Type="http://schemas.openxmlformats.org/officeDocument/2006/relationships/image" Target="media/image616.png"/><Relationship Id="rId677" Type="http://schemas.openxmlformats.org/officeDocument/2006/relationships/image" Target="media/image617.png"/><Relationship Id="rId678" Type="http://schemas.openxmlformats.org/officeDocument/2006/relationships/image" Target="media/image618.png"/><Relationship Id="rId679" Type="http://schemas.openxmlformats.org/officeDocument/2006/relationships/image" Target="media/image619.png"/><Relationship Id="rId680" Type="http://schemas.openxmlformats.org/officeDocument/2006/relationships/image" Target="media/image620.png"/><Relationship Id="rId681" Type="http://schemas.openxmlformats.org/officeDocument/2006/relationships/image" Target="media/image621.png"/><Relationship Id="rId682" Type="http://schemas.openxmlformats.org/officeDocument/2006/relationships/image" Target="media/image622.png"/><Relationship Id="rId683" Type="http://schemas.openxmlformats.org/officeDocument/2006/relationships/image" Target="media/image623.png"/><Relationship Id="rId684" Type="http://schemas.openxmlformats.org/officeDocument/2006/relationships/image" Target="media/image624.png"/><Relationship Id="rId685" Type="http://schemas.openxmlformats.org/officeDocument/2006/relationships/image" Target="media/image625.png"/><Relationship Id="rId686" Type="http://schemas.openxmlformats.org/officeDocument/2006/relationships/image" Target="media/image626.png"/><Relationship Id="rId687" Type="http://schemas.openxmlformats.org/officeDocument/2006/relationships/image" Target="media/image627.png"/><Relationship Id="rId688" Type="http://schemas.openxmlformats.org/officeDocument/2006/relationships/image" Target="media/image628.png"/><Relationship Id="rId689" Type="http://schemas.openxmlformats.org/officeDocument/2006/relationships/image" Target="media/image629.png"/><Relationship Id="rId690" Type="http://schemas.openxmlformats.org/officeDocument/2006/relationships/image" Target="media/image630.png"/><Relationship Id="rId691" Type="http://schemas.openxmlformats.org/officeDocument/2006/relationships/image" Target="media/image631.png"/><Relationship Id="rId692" Type="http://schemas.openxmlformats.org/officeDocument/2006/relationships/image" Target="media/image632.png"/><Relationship Id="rId693" Type="http://schemas.openxmlformats.org/officeDocument/2006/relationships/image" Target="media/image633.png"/><Relationship Id="rId694" Type="http://schemas.openxmlformats.org/officeDocument/2006/relationships/image" Target="media/image634.png"/><Relationship Id="rId695" Type="http://schemas.openxmlformats.org/officeDocument/2006/relationships/image" Target="media/image635.png"/><Relationship Id="rId696" Type="http://schemas.openxmlformats.org/officeDocument/2006/relationships/image" Target="media/image636.png"/><Relationship Id="rId697" Type="http://schemas.openxmlformats.org/officeDocument/2006/relationships/image" Target="media/image637.png"/><Relationship Id="rId698" Type="http://schemas.openxmlformats.org/officeDocument/2006/relationships/image" Target="media/image638.png"/><Relationship Id="rId699" Type="http://schemas.openxmlformats.org/officeDocument/2006/relationships/image" Target="media/image639.png"/><Relationship Id="rId700" Type="http://schemas.openxmlformats.org/officeDocument/2006/relationships/image" Target="media/image640.png"/><Relationship Id="rId701" Type="http://schemas.openxmlformats.org/officeDocument/2006/relationships/image" Target="media/image641.png"/><Relationship Id="rId702" Type="http://schemas.openxmlformats.org/officeDocument/2006/relationships/image" Target="media/image642.png"/><Relationship Id="rId703" Type="http://schemas.openxmlformats.org/officeDocument/2006/relationships/image" Target="media/image643.png"/><Relationship Id="rId704" Type="http://schemas.openxmlformats.org/officeDocument/2006/relationships/image" Target="media/image644.png"/><Relationship Id="rId705" Type="http://schemas.openxmlformats.org/officeDocument/2006/relationships/image" Target="media/image645.png"/><Relationship Id="rId706" Type="http://schemas.openxmlformats.org/officeDocument/2006/relationships/image" Target="media/image646.png"/><Relationship Id="rId707" Type="http://schemas.openxmlformats.org/officeDocument/2006/relationships/image" Target="media/image647.png"/><Relationship Id="rId708" Type="http://schemas.openxmlformats.org/officeDocument/2006/relationships/image" Target="media/image648.png"/><Relationship Id="rId709" Type="http://schemas.openxmlformats.org/officeDocument/2006/relationships/image" Target="media/image649.png"/><Relationship Id="rId710" Type="http://schemas.openxmlformats.org/officeDocument/2006/relationships/image" Target="media/image650.png"/><Relationship Id="rId711" Type="http://schemas.openxmlformats.org/officeDocument/2006/relationships/image" Target="media/image651.png"/><Relationship Id="rId712" Type="http://schemas.openxmlformats.org/officeDocument/2006/relationships/image" Target="media/image652.png"/><Relationship Id="rId713" Type="http://schemas.openxmlformats.org/officeDocument/2006/relationships/image" Target="media/image653.png"/><Relationship Id="rId714" Type="http://schemas.openxmlformats.org/officeDocument/2006/relationships/image" Target="media/image654.png"/><Relationship Id="rId715" Type="http://schemas.openxmlformats.org/officeDocument/2006/relationships/image" Target="media/image655.png"/><Relationship Id="rId716" Type="http://schemas.openxmlformats.org/officeDocument/2006/relationships/image" Target="media/image656.png"/><Relationship Id="rId717" Type="http://schemas.openxmlformats.org/officeDocument/2006/relationships/image" Target="media/image657.png"/><Relationship Id="rId718" Type="http://schemas.openxmlformats.org/officeDocument/2006/relationships/image" Target="media/image658.png"/><Relationship Id="rId719" Type="http://schemas.openxmlformats.org/officeDocument/2006/relationships/image" Target="media/image659.png"/><Relationship Id="rId720" Type="http://schemas.openxmlformats.org/officeDocument/2006/relationships/image" Target="media/image660.png"/><Relationship Id="rId721" Type="http://schemas.openxmlformats.org/officeDocument/2006/relationships/image" Target="media/image661.png"/><Relationship Id="rId722" Type="http://schemas.openxmlformats.org/officeDocument/2006/relationships/image" Target="media/image662.png"/><Relationship Id="rId723" Type="http://schemas.openxmlformats.org/officeDocument/2006/relationships/image" Target="media/image663.png"/><Relationship Id="rId724" Type="http://schemas.openxmlformats.org/officeDocument/2006/relationships/image" Target="media/image664.png"/><Relationship Id="rId725" Type="http://schemas.openxmlformats.org/officeDocument/2006/relationships/image" Target="media/image665.png"/><Relationship Id="rId726" Type="http://schemas.openxmlformats.org/officeDocument/2006/relationships/image" Target="media/image666.png"/><Relationship Id="rId727" Type="http://schemas.openxmlformats.org/officeDocument/2006/relationships/image" Target="media/image667.png"/><Relationship Id="rId728" Type="http://schemas.openxmlformats.org/officeDocument/2006/relationships/image" Target="media/image668.png"/><Relationship Id="rId729" Type="http://schemas.openxmlformats.org/officeDocument/2006/relationships/image" Target="media/image669.png"/><Relationship Id="rId730" Type="http://schemas.openxmlformats.org/officeDocument/2006/relationships/image" Target="media/image670.png"/><Relationship Id="rId731" Type="http://schemas.openxmlformats.org/officeDocument/2006/relationships/image" Target="media/image671.png"/><Relationship Id="rId732" Type="http://schemas.openxmlformats.org/officeDocument/2006/relationships/image" Target="media/image672.png"/><Relationship Id="rId733" Type="http://schemas.openxmlformats.org/officeDocument/2006/relationships/image" Target="media/image673.png"/><Relationship Id="rId734" Type="http://schemas.openxmlformats.org/officeDocument/2006/relationships/image" Target="media/image674.png"/><Relationship Id="rId735" Type="http://schemas.openxmlformats.org/officeDocument/2006/relationships/image" Target="media/image675.png"/><Relationship Id="rId736" Type="http://schemas.openxmlformats.org/officeDocument/2006/relationships/image" Target="media/image676.png"/><Relationship Id="rId737" Type="http://schemas.openxmlformats.org/officeDocument/2006/relationships/image" Target="media/image677.png"/><Relationship Id="rId738" Type="http://schemas.openxmlformats.org/officeDocument/2006/relationships/image" Target="media/image678.png"/><Relationship Id="rId739" Type="http://schemas.openxmlformats.org/officeDocument/2006/relationships/image" Target="media/image679.png"/><Relationship Id="rId740" Type="http://schemas.openxmlformats.org/officeDocument/2006/relationships/image" Target="media/image680.png"/><Relationship Id="rId741" Type="http://schemas.openxmlformats.org/officeDocument/2006/relationships/image" Target="media/image681.png"/><Relationship Id="rId742" Type="http://schemas.openxmlformats.org/officeDocument/2006/relationships/image" Target="media/image682.png"/><Relationship Id="rId743" Type="http://schemas.openxmlformats.org/officeDocument/2006/relationships/image" Target="media/image683.png"/><Relationship Id="rId744" Type="http://schemas.openxmlformats.org/officeDocument/2006/relationships/image" Target="media/image684.png"/><Relationship Id="rId745" Type="http://schemas.openxmlformats.org/officeDocument/2006/relationships/image" Target="media/image685.png"/><Relationship Id="rId746" Type="http://schemas.openxmlformats.org/officeDocument/2006/relationships/image" Target="media/image686.png"/><Relationship Id="rId747" Type="http://schemas.openxmlformats.org/officeDocument/2006/relationships/image" Target="media/image687.png"/><Relationship Id="rId748" Type="http://schemas.openxmlformats.org/officeDocument/2006/relationships/image" Target="media/image688.png"/><Relationship Id="rId749" Type="http://schemas.openxmlformats.org/officeDocument/2006/relationships/image" Target="media/image689.png"/><Relationship Id="rId750" Type="http://schemas.openxmlformats.org/officeDocument/2006/relationships/image" Target="media/image690.png"/><Relationship Id="rId751" Type="http://schemas.openxmlformats.org/officeDocument/2006/relationships/image" Target="media/image691.png"/><Relationship Id="rId752" Type="http://schemas.openxmlformats.org/officeDocument/2006/relationships/image" Target="media/image692.png"/><Relationship Id="rId753" Type="http://schemas.openxmlformats.org/officeDocument/2006/relationships/image" Target="media/image693.png"/><Relationship Id="rId754" Type="http://schemas.openxmlformats.org/officeDocument/2006/relationships/image" Target="media/image694.png"/><Relationship Id="rId755" Type="http://schemas.openxmlformats.org/officeDocument/2006/relationships/image" Target="media/image695.png"/><Relationship Id="rId756" Type="http://schemas.openxmlformats.org/officeDocument/2006/relationships/image" Target="media/image696.png"/><Relationship Id="rId757" Type="http://schemas.openxmlformats.org/officeDocument/2006/relationships/image" Target="media/image697.png"/><Relationship Id="rId758" Type="http://schemas.openxmlformats.org/officeDocument/2006/relationships/image" Target="media/image698.png"/><Relationship Id="rId759" Type="http://schemas.openxmlformats.org/officeDocument/2006/relationships/image" Target="media/image699.png"/><Relationship Id="rId760" Type="http://schemas.openxmlformats.org/officeDocument/2006/relationships/image" Target="media/image700.png"/><Relationship Id="rId761" Type="http://schemas.openxmlformats.org/officeDocument/2006/relationships/image" Target="media/image701.png"/><Relationship Id="rId762" Type="http://schemas.openxmlformats.org/officeDocument/2006/relationships/image" Target="media/image702.png"/><Relationship Id="rId763" Type="http://schemas.openxmlformats.org/officeDocument/2006/relationships/image" Target="media/image703.png"/><Relationship Id="rId764" Type="http://schemas.openxmlformats.org/officeDocument/2006/relationships/image" Target="media/image704.png"/><Relationship Id="rId765" Type="http://schemas.openxmlformats.org/officeDocument/2006/relationships/image" Target="media/image705.png"/><Relationship Id="rId766" Type="http://schemas.openxmlformats.org/officeDocument/2006/relationships/image" Target="media/image706.png"/><Relationship Id="rId767" Type="http://schemas.openxmlformats.org/officeDocument/2006/relationships/image" Target="media/image707.png"/><Relationship Id="rId768" Type="http://schemas.openxmlformats.org/officeDocument/2006/relationships/image" Target="media/image708.png"/><Relationship Id="rId769" Type="http://schemas.openxmlformats.org/officeDocument/2006/relationships/image" Target="media/image709.png"/><Relationship Id="rId770" Type="http://schemas.openxmlformats.org/officeDocument/2006/relationships/image" Target="media/image710.png"/><Relationship Id="rId771" Type="http://schemas.openxmlformats.org/officeDocument/2006/relationships/image" Target="media/image711.png"/><Relationship Id="rId772" Type="http://schemas.openxmlformats.org/officeDocument/2006/relationships/image" Target="media/image712.png"/><Relationship Id="rId773" Type="http://schemas.openxmlformats.org/officeDocument/2006/relationships/image" Target="media/image713.png"/><Relationship Id="rId774" Type="http://schemas.openxmlformats.org/officeDocument/2006/relationships/image" Target="media/image714.png"/><Relationship Id="rId775" Type="http://schemas.openxmlformats.org/officeDocument/2006/relationships/image" Target="media/image715.png"/><Relationship Id="rId776" Type="http://schemas.openxmlformats.org/officeDocument/2006/relationships/image" Target="media/image716.png"/><Relationship Id="rId777" Type="http://schemas.openxmlformats.org/officeDocument/2006/relationships/image" Target="media/image717.png"/><Relationship Id="rId778" Type="http://schemas.openxmlformats.org/officeDocument/2006/relationships/image" Target="media/image718.png"/><Relationship Id="rId779" Type="http://schemas.openxmlformats.org/officeDocument/2006/relationships/image" Target="media/image719.png"/><Relationship Id="rId780" Type="http://schemas.openxmlformats.org/officeDocument/2006/relationships/image" Target="media/image720.png"/><Relationship Id="rId781" Type="http://schemas.openxmlformats.org/officeDocument/2006/relationships/image" Target="media/image721.png"/><Relationship Id="rId782" Type="http://schemas.openxmlformats.org/officeDocument/2006/relationships/image" Target="media/image722.png"/><Relationship Id="rId783" Type="http://schemas.openxmlformats.org/officeDocument/2006/relationships/image" Target="media/image723.png"/><Relationship Id="rId784" Type="http://schemas.openxmlformats.org/officeDocument/2006/relationships/image" Target="media/image724.png"/><Relationship Id="rId785" Type="http://schemas.openxmlformats.org/officeDocument/2006/relationships/image" Target="media/image725.png"/><Relationship Id="rId786" Type="http://schemas.openxmlformats.org/officeDocument/2006/relationships/footer" Target="footer33.xml"/><Relationship Id="rId787" Type="http://schemas.openxmlformats.org/officeDocument/2006/relationships/image" Target="media/image726.png"/><Relationship Id="rId788" Type="http://schemas.openxmlformats.org/officeDocument/2006/relationships/image" Target="media/image727.png"/><Relationship Id="rId789" Type="http://schemas.openxmlformats.org/officeDocument/2006/relationships/image" Target="media/image728.png"/><Relationship Id="rId790" Type="http://schemas.openxmlformats.org/officeDocument/2006/relationships/image" Target="media/image729.png"/><Relationship Id="rId791" Type="http://schemas.openxmlformats.org/officeDocument/2006/relationships/image" Target="media/image730.png"/><Relationship Id="rId792" Type="http://schemas.openxmlformats.org/officeDocument/2006/relationships/image" Target="media/image731.png"/><Relationship Id="rId793" Type="http://schemas.openxmlformats.org/officeDocument/2006/relationships/image" Target="media/image732.png"/><Relationship Id="rId794" Type="http://schemas.openxmlformats.org/officeDocument/2006/relationships/image" Target="media/image733.png"/><Relationship Id="rId795" Type="http://schemas.openxmlformats.org/officeDocument/2006/relationships/image" Target="media/image734.png"/><Relationship Id="rId796" Type="http://schemas.openxmlformats.org/officeDocument/2006/relationships/image" Target="media/image735.png"/><Relationship Id="rId797" Type="http://schemas.openxmlformats.org/officeDocument/2006/relationships/image" Target="media/image736.png"/><Relationship Id="rId798" Type="http://schemas.openxmlformats.org/officeDocument/2006/relationships/image" Target="media/image737.png"/><Relationship Id="rId799" Type="http://schemas.openxmlformats.org/officeDocument/2006/relationships/image" Target="media/image738.png"/><Relationship Id="rId800" Type="http://schemas.openxmlformats.org/officeDocument/2006/relationships/image" Target="media/image739.png"/><Relationship Id="rId801" Type="http://schemas.openxmlformats.org/officeDocument/2006/relationships/image" Target="media/image740.png"/><Relationship Id="rId802" Type="http://schemas.openxmlformats.org/officeDocument/2006/relationships/image" Target="media/image741.png"/><Relationship Id="rId803" Type="http://schemas.openxmlformats.org/officeDocument/2006/relationships/image" Target="media/image742.png"/><Relationship Id="rId804" Type="http://schemas.openxmlformats.org/officeDocument/2006/relationships/image" Target="media/image743.png"/><Relationship Id="rId805" Type="http://schemas.openxmlformats.org/officeDocument/2006/relationships/image" Target="media/image744.png"/><Relationship Id="rId806" Type="http://schemas.openxmlformats.org/officeDocument/2006/relationships/image" Target="media/image745.png"/><Relationship Id="rId807" Type="http://schemas.openxmlformats.org/officeDocument/2006/relationships/image" Target="media/image746.png"/><Relationship Id="rId808" Type="http://schemas.openxmlformats.org/officeDocument/2006/relationships/image" Target="media/image747.png"/><Relationship Id="rId809" Type="http://schemas.openxmlformats.org/officeDocument/2006/relationships/image" Target="media/image748.png"/><Relationship Id="rId810" Type="http://schemas.openxmlformats.org/officeDocument/2006/relationships/image" Target="media/image749.png"/><Relationship Id="rId811" Type="http://schemas.openxmlformats.org/officeDocument/2006/relationships/image" Target="media/image750.png"/><Relationship Id="rId812" Type="http://schemas.openxmlformats.org/officeDocument/2006/relationships/image" Target="media/image751.png"/><Relationship Id="rId813" Type="http://schemas.openxmlformats.org/officeDocument/2006/relationships/image" Target="media/image752.png"/><Relationship Id="rId814" Type="http://schemas.openxmlformats.org/officeDocument/2006/relationships/image" Target="media/image753.png"/><Relationship Id="rId815" Type="http://schemas.openxmlformats.org/officeDocument/2006/relationships/image" Target="media/image754.png"/><Relationship Id="rId816" Type="http://schemas.openxmlformats.org/officeDocument/2006/relationships/image" Target="media/image755.png"/><Relationship Id="rId817" Type="http://schemas.openxmlformats.org/officeDocument/2006/relationships/image" Target="media/image756.png"/><Relationship Id="rId818" Type="http://schemas.openxmlformats.org/officeDocument/2006/relationships/image" Target="media/image757.png"/><Relationship Id="rId819" Type="http://schemas.openxmlformats.org/officeDocument/2006/relationships/image" Target="media/image758.png"/><Relationship Id="rId820" Type="http://schemas.openxmlformats.org/officeDocument/2006/relationships/image" Target="media/image759.png"/><Relationship Id="rId821" Type="http://schemas.openxmlformats.org/officeDocument/2006/relationships/image" Target="media/image760.png"/><Relationship Id="rId822" Type="http://schemas.openxmlformats.org/officeDocument/2006/relationships/image" Target="media/image761.png"/><Relationship Id="rId823" Type="http://schemas.openxmlformats.org/officeDocument/2006/relationships/image" Target="media/image762.png"/><Relationship Id="rId824" Type="http://schemas.openxmlformats.org/officeDocument/2006/relationships/image" Target="media/image763.png"/><Relationship Id="rId825" Type="http://schemas.openxmlformats.org/officeDocument/2006/relationships/image" Target="media/image764.png"/><Relationship Id="rId826" Type="http://schemas.openxmlformats.org/officeDocument/2006/relationships/image" Target="media/image765.png"/><Relationship Id="rId827" Type="http://schemas.openxmlformats.org/officeDocument/2006/relationships/image" Target="media/image766.png"/><Relationship Id="rId828" Type="http://schemas.openxmlformats.org/officeDocument/2006/relationships/image" Target="media/image767.png"/><Relationship Id="rId829" Type="http://schemas.openxmlformats.org/officeDocument/2006/relationships/image" Target="media/image768.png"/><Relationship Id="rId830" Type="http://schemas.openxmlformats.org/officeDocument/2006/relationships/image" Target="media/image769.png"/><Relationship Id="rId831" Type="http://schemas.openxmlformats.org/officeDocument/2006/relationships/image" Target="media/image770.png"/><Relationship Id="rId832" Type="http://schemas.openxmlformats.org/officeDocument/2006/relationships/image" Target="media/image771.png"/><Relationship Id="rId833" Type="http://schemas.openxmlformats.org/officeDocument/2006/relationships/image" Target="media/image772.png"/><Relationship Id="rId834" Type="http://schemas.openxmlformats.org/officeDocument/2006/relationships/image" Target="media/image773.png"/><Relationship Id="rId835" Type="http://schemas.openxmlformats.org/officeDocument/2006/relationships/image" Target="media/image774.png"/><Relationship Id="rId836" Type="http://schemas.openxmlformats.org/officeDocument/2006/relationships/image" Target="media/image775.png"/><Relationship Id="rId837" Type="http://schemas.openxmlformats.org/officeDocument/2006/relationships/image" Target="media/image776.png"/><Relationship Id="rId838" Type="http://schemas.openxmlformats.org/officeDocument/2006/relationships/image" Target="media/image777.png"/><Relationship Id="rId839" Type="http://schemas.openxmlformats.org/officeDocument/2006/relationships/image" Target="media/image778.png"/><Relationship Id="rId840" Type="http://schemas.openxmlformats.org/officeDocument/2006/relationships/image" Target="media/image779.png"/><Relationship Id="rId841" Type="http://schemas.openxmlformats.org/officeDocument/2006/relationships/image" Target="media/image780.png"/><Relationship Id="rId842" Type="http://schemas.openxmlformats.org/officeDocument/2006/relationships/image" Target="media/image781.png"/><Relationship Id="rId843" Type="http://schemas.openxmlformats.org/officeDocument/2006/relationships/image" Target="media/image782.png"/><Relationship Id="rId844" Type="http://schemas.openxmlformats.org/officeDocument/2006/relationships/image" Target="media/image783.png"/><Relationship Id="rId845" Type="http://schemas.openxmlformats.org/officeDocument/2006/relationships/image" Target="media/image784.png"/><Relationship Id="rId846" Type="http://schemas.openxmlformats.org/officeDocument/2006/relationships/image" Target="media/image785.png"/><Relationship Id="rId847" Type="http://schemas.openxmlformats.org/officeDocument/2006/relationships/image" Target="media/image786.png"/><Relationship Id="rId848" Type="http://schemas.openxmlformats.org/officeDocument/2006/relationships/image" Target="media/image787.png"/><Relationship Id="rId849" Type="http://schemas.openxmlformats.org/officeDocument/2006/relationships/image" Target="media/image788.png"/><Relationship Id="rId850" Type="http://schemas.openxmlformats.org/officeDocument/2006/relationships/image" Target="media/image789.png"/><Relationship Id="rId851" Type="http://schemas.openxmlformats.org/officeDocument/2006/relationships/image" Target="media/image790.png"/><Relationship Id="rId852" Type="http://schemas.openxmlformats.org/officeDocument/2006/relationships/image" Target="media/image791.png"/><Relationship Id="rId853" Type="http://schemas.openxmlformats.org/officeDocument/2006/relationships/image" Target="media/image792.png"/><Relationship Id="rId854" Type="http://schemas.openxmlformats.org/officeDocument/2006/relationships/image" Target="media/image793.png"/><Relationship Id="rId855" Type="http://schemas.openxmlformats.org/officeDocument/2006/relationships/image" Target="media/image794.png"/><Relationship Id="rId856" Type="http://schemas.openxmlformats.org/officeDocument/2006/relationships/image" Target="media/image795.png"/><Relationship Id="rId857" Type="http://schemas.openxmlformats.org/officeDocument/2006/relationships/image" Target="media/image796.png"/><Relationship Id="rId858" Type="http://schemas.openxmlformats.org/officeDocument/2006/relationships/image" Target="media/image797.png"/><Relationship Id="rId859" Type="http://schemas.openxmlformats.org/officeDocument/2006/relationships/image" Target="media/image798.png"/><Relationship Id="rId860" Type="http://schemas.openxmlformats.org/officeDocument/2006/relationships/image" Target="media/image799.png"/><Relationship Id="rId861" Type="http://schemas.openxmlformats.org/officeDocument/2006/relationships/image" Target="media/image800.png"/><Relationship Id="rId862" Type="http://schemas.openxmlformats.org/officeDocument/2006/relationships/image" Target="media/image801.png"/><Relationship Id="rId863" Type="http://schemas.openxmlformats.org/officeDocument/2006/relationships/image" Target="media/image802.png"/><Relationship Id="rId864" Type="http://schemas.openxmlformats.org/officeDocument/2006/relationships/image" Target="media/image803.png"/><Relationship Id="rId865" Type="http://schemas.openxmlformats.org/officeDocument/2006/relationships/header" Target="header20.xml"/><Relationship Id="rId866" Type="http://schemas.openxmlformats.org/officeDocument/2006/relationships/footer" Target="footer34.xml"/><Relationship Id="rId867" Type="http://schemas.openxmlformats.org/officeDocument/2006/relationships/image" Target="media/image804.png"/><Relationship Id="rId868" Type="http://schemas.openxmlformats.org/officeDocument/2006/relationships/image" Target="media/image805.png"/><Relationship Id="rId869" Type="http://schemas.openxmlformats.org/officeDocument/2006/relationships/image" Target="media/image806.png"/><Relationship Id="rId870" Type="http://schemas.openxmlformats.org/officeDocument/2006/relationships/image" Target="media/image807.png"/><Relationship Id="rId871" Type="http://schemas.openxmlformats.org/officeDocument/2006/relationships/image" Target="media/image808.png"/><Relationship Id="rId872" Type="http://schemas.openxmlformats.org/officeDocument/2006/relationships/image" Target="media/image809.png"/><Relationship Id="rId873" Type="http://schemas.openxmlformats.org/officeDocument/2006/relationships/image" Target="media/image810.png"/><Relationship Id="rId874" Type="http://schemas.openxmlformats.org/officeDocument/2006/relationships/image" Target="media/image811.png"/><Relationship Id="rId875" Type="http://schemas.openxmlformats.org/officeDocument/2006/relationships/image" Target="media/image812.png"/><Relationship Id="rId876" Type="http://schemas.openxmlformats.org/officeDocument/2006/relationships/image" Target="media/image813.png"/><Relationship Id="rId877" Type="http://schemas.openxmlformats.org/officeDocument/2006/relationships/image" Target="media/image814.png"/><Relationship Id="rId878" Type="http://schemas.openxmlformats.org/officeDocument/2006/relationships/image" Target="media/image815.png"/><Relationship Id="rId879" Type="http://schemas.openxmlformats.org/officeDocument/2006/relationships/image" Target="media/image816.png"/><Relationship Id="rId880" Type="http://schemas.openxmlformats.org/officeDocument/2006/relationships/image" Target="media/image817.png"/><Relationship Id="rId881" Type="http://schemas.openxmlformats.org/officeDocument/2006/relationships/image" Target="media/image818.png"/><Relationship Id="rId882" Type="http://schemas.openxmlformats.org/officeDocument/2006/relationships/image" Target="media/image819.png"/><Relationship Id="rId883" Type="http://schemas.openxmlformats.org/officeDocument/2006/relationships/image" Target="media/image820.png"/><Relationship Id="rId884" Type="http://schemas.openxmlformats.org/officeDocument/2006/relationships/image" Target="media/image821.png"/><Relationship Id="rId885" Type="http://schemas.openxmlformats.org/officeDocument/2006/relationships/image" Target="media/image822.png"/><Relationship Id="rId886" Type="http://schemas.openxmlformats.org/officeDocument/2006/relationships/image" Target="media/image823.png"/><Relationship Id="rId887" Type="http://schemas.openxmlformats.org/officeDocument/2006/relationships/image" Target="media/image824.png"/><Relationship Id="rId888" Type="http://schemas.openxmlformats.org/officeDocument/2006/relationships/image" Target="media/image825.png"/><Relationship Id="rId889" Type="http://schemas.openxmlformats.org/officeDocument/2006/relationships/image" Target="media/image826.png"/><Relationship Id="rId890" Type="http://schemas.openxmlformats.org/officeDocument/2006/relationships/image" Target="media/image827.png"/><Relationship Id="rId891" Type="http://schemas.openxmlformats.org/officeDocument/2006/relationships/image" Target="media/image828.png"/><Relationship Id="rId892" Type="http://schemas.openxmlformats.org/officeDocument/2006/relationships/image" Target="media/image829.png"/><Relationship Id="rId893" Type="http://schemas.openxmlformats.org/officeDocument/2006/relationships/image" Target="media/image830.png"/><Relationship Id="rId894" Type="http://schemas.openxmlformats.org/officeDocument/2006/relationships/image" Target="media/image831.png"/><Relationship Id="rId895" Type="http://schemas.openxmlformats.org/officeDocument/2006/relationships/image" Target="media/image832.png"/><Relationship Id="rId896" Type="http://schemas.openxmlformats.org/officeDocument/2006/relationships/image" Target="media/image833.png"/><Relationship Id="rId897" Type="http://schemas.openxmlformats.org/officeDocument/2006/relationships/image" Target="media/image834.png"/><Relationship Id="rId898" Type="http://schemas.openxmlformats.org/officeDocument/2006/relationships/image" Target="media/image835.png"/><Relationship Id="rId899" Type="http://schemas.openxmlformats.org/officeDocument/2006/relationships/image" Target="media/image836.png"/><Relationship Id="rId900" Type="http://schemas.openxmlformats.org/officeDocument/2006/relationships/image" Target="media/image837.png"/><Relationship Id="rId901" Type="http://schemas.openxmlformats.org/officeDocument/2006/relationships/image" Target="media/image838.png"/><Relationship Id="rId902" Type="http://schemas.openxmlformats.org/officeDocument/2006/relationships/image" Target="media/image839.png"/><Relationship Id="rId903" Type="http://schemas.openxmlformats.org/officeDocument/2006/relationships/image" Target="media/image840.png"/><Relationship Id="rId904" Type="http://schemas.openxmlformats.org/officeDocument/2006/relationships/image" Target="media/image841.png"/><Relationship Id="rId905" Type="http://schemas.openxmlformats.org/officeDocument/2006/relationships/image" Target="media/image842.png"/><Relationship Id="rId906" Type="http://schemas.openxmlformats.org/officeDocument/2006/relationships/image" Target="media/image843.png"/><Relationship Id="rId907" Type="http://schemas.openxmlformats.org/officeDocument/2006/relationships/image" Target="media/image844.png"/><Relationship Id="rId908" Type="http://schemas.openxmlformats.org/officeDocument/2006/relationships/image" Target="media/image845.png"/><Relationship Id="rId909" Type="http://schemas.openxmlformats.org/officeDocument/2006/relationships/image" Target="media/image846.png"/><Relationship Id="rId910" Type="http://schemas.openxmlformats.org/officeDocument/2006/relationships/image" Target="media/image847.png"/><Relationship Id="rId911" Type="http://schemas.openxmlformats.org/officeDocument/2006/relationships/image" Target="media/image848.png"/><Relationship Id="rId912" Type="http://schemas.openxmlformats.org/officeDocument/2006/relationships/image" Target="media/image849.png"/><Relationship Id="rId913" Type="http://schemas.openxmlformats.org/officeDocument/2006/relationships/image" Target="media/image850.png"/><Relationship Id="rId914" Type="http://schemas.openxmlformats.org/officeDocument/2006/relationships/image" Target="media/image851.png"/><Relationship Id="rId915" Type="http://schemas.openxmlformats.org/officeDocument/2006/relationships/image" Target="media/image852.png"/><Relationship Id="rId916" Type="http://schemas.openxmlformats.org/officeDocument/2006/relationships/image" Target="media/image853.png"/><Relationship Id="rId917" Type="http://schemas.openxmlformats.org/officeDocument/2006/relationships/image" Target="media/image854.png"/><Relationship Id="rId918" Type="http://schemas.openxmlformats.org/officeDocument/2006/relationships/footer" Target="footer35.xml"/><Relationship Id="rId919" Type="http://schemas.openxmlformats.org/officeDocument/2006/relationships/image" Target="media/image855.png"/><Relationship Id="rId920" Type="http://schemas.openxmlformats.org/officeDocument/2006/relationships/image" Target="media/image856.png"/><Relationship Id="rId921" Type="http://schemas.openxmlformats.org/officeDocument/2006/relationships/image" Target="media/image857.png"/><Relationship Id="rId922" Type="http://schemas.openxmlformats.org/officeDocument/2006/relationships/image" Target="media/image858.png"/><Relationship Id="rId923" Type="http://schemas.openxmlformats.org/officeDocument/2006/relationships/image" Target="media/image859.png"/><Relationship Id="rId924" Type="http://schemas.openxmlformats.org/officeDocument/2006/relationships/image" Target="media/image860.png"/><Relationship Id="rId925" Type="http://schemas.openxmlformats.org/officeDocument/2006/relationships/image" Target="media/image861.png"/><Relationship Id="rId926" Type="http://schemas.openxmlformats.org/officeDocument/2006/relationships/image" Target="media/image862.png"/><Relationship Id="rId927" Type="http://schemas.openxmlformats.org/officeDocument/2006/relationships/image" Target="media/image863.png"/><Relationship Id="rId928" Type="http://schemas.openxmlformats.org/officeDocument/2006/relationships/image" Target="media/image864.png"/><Relationship Id="rId929" Type="http://schemas.openxmlformats.org/officeDocument/2006/relationships/image" Target="media/image865.png"/><Relationship Id="rId930" Type="http://schemas.openxmlformats.org/officeDocument/2006/relationships/image" Target="media/image866.png"/><Relationship Id="rId931" Type="http://schemas.openxmlformats.org/officeDocument/2006/relationships/image" Target="media/image867.png"/><Relationship Id="rId932" Type="http://schemas.openxmlformats.org/officeDocument/2006/relationships/image" Target="media/image868.png"/><Relationship Id="rId933" Type="http://schemas.openxmlformats.org/officeDocument/2006/relationships/image" Target="media/image869.png"/><Relationship Id="rId934" Type="http://schemas.openxmlformats.org/officeDocument/2006/relationships/image" Target="media/image870.png"/><Relationship Id="rId935" Type="http://schemas.openxmlformats.org/officeDocument/2006/relationships/image" Target="media/image871.png"/><Relationship Id="rId936" Type="http://schemas.openxmlformats.org/officeDocument/2006/relationships/image" Target="media/image872.png"/><Relationship Id="rId937" Type="http://schemas.openxmlformats.org/officeDocument/2006/relationships/image" Target="media/image873.png"/><Relationship Id="rId938" Type="http://schemas.openxmlformats.org/officeDocument/2006/relationships/image" Target="media/image874.png"/><Relationship Id="rId939" Type="http://schemas.openxmlformats.org/officeDocument/2006/relationships/image" Target="media/image875.png"/><Relationship Id="rId940" Type="http://schemas.openxmlformats.org/officeDocument/2006/relationships/image" Target="media/image876.png"/><Relationship Id="rId941" Type="http://schemas.openxmlformats.org/officeDocument/2006/relationships/image" Target="media/image877.png"/><Relationship Id="rId942" Type="http://schemas.openxmlformats.org/officeDocument/2006/relationships/image" Target="media/image878.png"/><Relationship Id="rId943" Type="http://schemas.openxmlformats.org/officeDocument/2006/relationships/image" Target="media/image879.png"/><Relationship Id="rId944" Type="http://schemas.openxmlformats.org/officeDocument/2006/relationships/image" Target="media/image880.png"/><Relationship Id="rId945" Type="http://schemas.openxmlformats.org/officeDocument/2006/relationships/image" Target="media/image881.png"/><Relationship Id="rId946" Type="http://schemas.openxmlformats.org/officeDocument/2006/relationships/image" Target="media/image882.png"/><Relationship Id="rId947" Type="http://schemas.openxmlformats.org/officeDocument/2006/relationships/image" Target="media/image883.png"/><Relationship Id="rId948" Type="http://schemas.openxmlformats.org/officeDocument/2006/relationships/image" Target="media/image884.png"/><Relationship Id="rId949" Type="http://schemas.openxmlformats.org/officeDocument/2006/relationships/image" Target="media/image885.png"/><Relationship Id="rId950" Type="http://schemas.openxmlformats.org/officeDocument/2006/relationships/image" Target="media/image886.png"/><Relationship Id="rId951" Type="http://schemas.openxmlformats.org/officeDocument/2006/relationships/image" Target="media/image887.png"/><Relationship Id="rId952" Type="http://schemas.openxmlformats.org/officeDocument/2006/relationships/image" Target="media/image888.png"/><Relationship Id="rId953" Type="http://schemas.openxmlformats.org/officeDocument/2006/relationships/image" Target="media/image889.png"/><Relationship Id="rId954" Type="http://schemas.openxmlformats.org/officeDocument/2006/relationships/image" Target="media/image890.png"/><Relationship Id="rId955" Type="http://schemas.openxmlformats.org/officeDocument/2006/relationships/image" Target="media/image891.png"/><Relationship Id="rId956" Type="http://schemas.openxmlformats.org/officeDocument/2006/relationships/image" Target="media/image892.png"/><Relationship Id="rId957" Type="http://schemas.openxmlformats.org/officeDocument/2006/relationships/image" Target="media/image893.png"/><Relationship Id="rId958" Type="http://schemas.openxmlformats.org/officeDocument/2006/relationships/header" Target="header21.xml"/><Relationship Id="rId959" Type="http://schemas.openxmlformats.org/officeDocument/2006/relationships/image" Target="media/image894.png"/><Relationship Id="rId960" Type="http://schemas.openxmlformats.org/officeDocument/2006/relationships/image" Target="media/image895.png"/><Relationship Id="rId961" Type="http://schemas.openxmlformats.org/officeDocument/2006/relationships/image" Target="media/image896.png"/><Relationship Id="rId962" Type="http://schemas.openxmlformats.org/officeDocument/2006/relationships/image" Target="media/image897.png"/><Relationship Id="rId963" Type="http://schemas.openxmlformats.org/officeDocument/2006/relationships/image" Target="media/image898.png"/><Relationship Id="rId964" Type="http://schemas.openxmlformats.org/officeDocument/2006/relationships/image" Target="media/image899.png"/><Relationship Id="rId965" Type="http://schemas.openxmlformats.org/officeDocument/2006/relationships/image" Target="media/image900.png"/><Relationship Id="rId966" Type="http://schemas.openxmlformats.org/officeDocument/2006/relationships/image" Target="media/image901.png"/><Relationship Id="rId967" Type="http://schemas.openxmlformats.org/officeDocument/2006/relationships/image" Target="media/image902.png"/><Relationship Id="rId968" Type="http://schemas.openxmlformats.org/officeDocument/2006/relationships/image" Target="media/image903.png"/><Relationship Id="rId969" Type="http://schemas.openxmlformats.org/officeDocument/2006/relationships/image" Target="media/image904.png"/><Relationship Id="rId970" Type="http://schemas.openxmlformats.org/officeDocument/2006/relationships/image" Target="media/image905.png"/><Relationship Id="rId971" Type="http://schemas.openxmlformats.org/officeDocument/2006/relationships/image" Target="media/image906.png"/><Relationship Id="rId972" Type="http://schemas.openxmlformats.org/officeDocument/2006/relationships/image" Target="media/image907.png"/><Relationship Id="rId973" Type="http://schemas.openxmlformats.org/officeDocument/2006/relationships/image" Target="media/image908.png"/><Relationship Id="rId974" Type="http://schemas.openxmlformats.org/officeDocument/2006/relationships/image" Target="media/image909.png"/><Relationship Id="rId975" Type="http://schemas.openxmlformats.org/officeDocument/2006/relationships/image" Target="media/image910.png"/><Relationship Id="rId976" Type="http://schemas.openxmlformats.org/officeDocument/2006/relationships/image" Target="media/image911.png"/><Relationship Id="rId977" Type="http://schemas.openxmlformats.org/officeDocument/2006/relationships/image" Target="media/image912.png"/><Relationship Id="rId978" Type="http://schemas.openxmlformats.org/officeDocument/2006/relationships/image" Target="media/image913.png"/><Relationship Id="rId979" Type="http://schemas.openxmlformats.org/officeDocument/2006/relationships/image" Target="media/image914.png"/><Relationship Id="rId980" Type="http://schemas.openxmlformats.org/officeDocument/2006/relationships/image" Target="media/image915.png"/><Relationship Id="rId981" Type="http://schemas.openxmlformats.org/officeDocument/2006/relationships/image" Target="media/image916.png"/><Relationship Id="rId982" Type="http://schemas.openxmlformats.org/officeDocument/2006/relationships/image" Target="media/image917.png"/><Relationship Id="rId983" Type="http://schemas.openxmlformats.org/officeDocument/2006/relationships/image" Target="media/image918.png"/><Relationship Id="rId984" Type="http://schemas.openxmlformats.org/officeDocument/2006/relationships/image" Target="media/image919.png"/><Relationship Id="rId985" Type="http://schemas.openxmlformats.org/officeDocument/2006/relationships/image" Target="media/image920.png"/><Relationship Id="rId986" Type="http://schemas.openxmlformats.org/officeDocument/2006/relationships/image" Target="media/image921.png"/><Relationship Id="rId987" Type="http://schemas.openxmlformats.org/officeDocument/2006/relationships/image" Target="media/image922.png"/><Relationship Id="rId988" Type="http://schemas.openxmlformats.org/officeDocument/2006/relationships/image" Target="media/image923.png"/><Relationship Id="rId989" Type="http://schemas.openxmlformats.org/officeDocument/2006/relationships/image" Target="media/image924.png"/><Relationship Id="rId990" Type="http://schemas.openxmlformats.org/officeDocument/2006/relationships/image" Target="media/image925.png"/><Relationship Id="rId991" Type="http://schemas.openxmlformats.org/officeDocument/2006/relationships/image" Target="media/image926.png"/><Relationship Id="rId992" Type="http://schemas.openxmlformats.org/officeDocument/2006/relationships/image" Target="media/image927.png"/><Relationship Id="rId993" Type="http://schemas.openxmlformats.org/officeDocument/2006/relationships/header" Target="header22.xml"/><Relationship Id="rId994" Type="http://schemas.openxmlformats.org/officeDocument/2006/relationships/footer" Target="footer36.xml"/><Relationship Id="rId995" Type="http://schemas.openxmlformats.org/officeDocument/2006/relationships/image" Target="media/image928.png"/><Relationship Id="rId996" Type="http://schemas.openxmlformats.org/officeDocument/2006/relationships/image" Target="media/image929.png"/><Relationship Id="rId997" Type="http://schemas.openxmlformats.org/officeDocument/2006/relationships/image" Target="media/image930.png"/><Relationship Id="rId998" Type="http://schemas.openxmlformats.org/officeDocument/2006/relationships/image" Target="media/image931.png"/><Relationship Id="rId999" Type="http://schemas.openxmlformats.org/officeDocument/2006/relationships/image" Target="media/image932.png"/><Relationship Id="rId1000" Type="http://schemas.openxmlformats.org/officeDocument/2006/relationships/image" Target="media/image933.png"/><Relationship Id="rId1001" Type="http://schemas.openxmlformats.org/officeDocument/2006/relationships/image" Target="media/image934.png"/><Relationship Id="rId1002" Type="http://schemas.openxmlformats.org/officeDocument/2006/relationships/image" Target="media/image935.png"/><Relationship Id="rId1003" Type="http://schemas.openxmlformats.org/officeDocument/2006/relationships/image" Target="media/image936.png"/><Relationship Id="rId1004" Type="http://schemas.openxmlformats.org/officeDocument/2006/relationships/image" Target="media/image937.png"/><Relationship Id="rId1005" Type="http://schemas.openxmlformats.org/officeDocument/2006/relationships/image" Target="media/image938.png"/><Relationship Id="rId1006" Type="http://schemas.openxmlformats.org/officeDocument/2006/relationships/image" Target="media/image939.png"/><Relationship Id="rId1007" Type="http://schemas.openxmlformats.org/officeDocument/2006/relationships/image" Target="media/image940.png"/><Relationship Id="rId1008" Type="http://schemas.openxmlformats.org/officeDocument/2006/relationships/image" Target="media/image941.png"/><Relationship Id="rId1009" Type="http://schemas.openxmlformats.org/officeDocument/2006/relationships/image" Target="media/image942.png"/><Relationship Id="rId1010" Type="http://schemas.openxmlformats.org/officeDocument/2006/relationships/image" Target="media/image943.png"/><Relationship Id="rId1011" Type="http://schemas.openxmlformats.org/officeDocument/2006/relationships/image" Target="media/image944.png"/><Relationship Id="rId1012" Type="http://schemas.openxmlformats.org/officeDocument/2006/relationships/image" Target="media/image945.png"/><Relationship Id="rId1013" Type="http://schemas.openxmlformats.org/officeDocument/2006/relationships/image" Target="media/image946.png"/><Relationship Id="rId1014" Type="http://schemas.openxmlformats.org/officeDocument/2006/relationships/image" Target="media/image947.png"/><Relationship Id="rId1015" Type="http://schemas.openxmlformats.org/officeDocument/2006/relationships/image" Target="media/image948.png"/><Relationship Id="rId1016" Type="http://schemas.openxmlformats.org/officeDocument/2006/relationships/image" Target="media/image949.png"/><Relationship Id="rId1017" Type="http://schemas.openxmlformats.org/officeDocument/2006/relationships/image" Target="media/image950.png"/><Relationship Id="rId1018" Type="http://schemas.openxmlformats.org/officeDocument/2006/relationships/image" Target="media/image951.png"/><Relationship Id="rId1019" Type="http://schemas.openxmlformats.org/officeDocument/2006/relationships/image" Target="media/image952.png"/><Relationship Id="rId1020" Type="http://schemas.openxmlformats.org/officeDocument/2006/relationships/image" Target="media/image953.png"/><Relationship Id="rId1021" Type="http://schemas.openxmlformats.org/officeDocument/2006/relationships/image" Target="media/image954.png"/><Relationship Id="rId1022" Type="http://schemas.openxmlformats.org/officeDocument/2006/relationships/image" Target="media/image955.png"/><Relationship Id="rId1023" Type="http://schemas.openxmlformats.org/officeDocument/2006/relationships/image" Target="media/image956.png"/><Relationship Id="rId1024" Type="http://schemas.openxmlformats.org/officeDocument/2006/relationships/image" Target="media/image957.png"/><Relationship Id="rId1025" Type="http://schemas.openxmlformats.org/officeDocument/2006/relationships/image" Target="media/image958.png"/><Relationship Id="rId1026" Type="http://schemas.openxmlformats.org/officeDocument/2006/relationships/image" Target="media/image959.png"/><Relationship Id="rId1027" Type="http://schemas.openxmlformats.org/officeDocument/2006/relationships/image" Target="media/image960.png"/><Relationship Id="rId1028" Type="http://schemas.openxmlformats.org/officeDocument/2006/relationships/image" Target="media/image961.png"/><Relationship Id="rId1029" Type="http://schemas.openxmlformats.org/officeDocument/2006/relationships/image" Target="media/image962.png"/><Relationship Id="rId1030" Type="http://schemas.openxmlformats.org/officeDocument/2006/relationships/image" Target="media/image963.png"/><Relationship Id="rId1031" Type="http://schemas.openxmlformats.org/officeDocument/2006/relationships/image" Target="media/image964.png"/><Relationship Id="rId1032" Type="http://schemas.openxmlformats.org/officeDocument/2006/relationships/image" Target="media/image965.png"/><Relationship Id="rId1033" Type="http://schemas.openxmlformats.org/officeDocument/2006/relationships/image" Target="media/image966.png"/><Relationship Id="rId1034" Type="http://schemas.openxmlformats.org/officeDocument/2006/relationships/footer" Target="footer37.xml"/><Relationship Id="rId1035" Type="http://schemas.openxmlformats.org/officeDocument/2006/relationships/image" Target="media/image967.png"/><Relationship Id="rId1036" Type="http://schemas.openxmlformats.org/officeDocument/2006/relationships/image" Target="media/image968.png"/><Relationship Id="rId1037" Type="http://schemas.openxmlformats.org/officeDocument/2006/relationships/image" Target="media/image969.png"/><Relationship Id="rId1038" Type="http://schemas.openxmlformats.org/officeDocument/2006/relationships/image" Target="media/image970.png"/><Relationship Id="rId1039" Type="http://schemas.openxmlformats.org/officeDocument/2006/relationships/image" Target="media/image971.png"/><Relationship Id="rId1040" Type="http://schemas.openxmlformats.org/officeDocument/2006/relationships/image" Target="media/image972.png"/><Relationship Id="rId1041" Type="http://schemas.openxmlformats.org/officeDocument/2006/relationships/image" Target="media/image973.png"/><Relationship Id="rId1042" Type="http://schemas.openxmlformats.org/officeDocument/2006/relationships/image" Target="media/image974.png"/><Relationship Id="rId1043" Type="http://schemas.openxmlformats.org/officeDocument/2006/relationships/image" Target="media/image975.png"/><Relationship Id="rId1044" Type="http://schemas.openxmlformats.org/officeDocument/2006/relationships/image" Target="media/image976.png"/><Relationship Id="rId1045" Type="http://schemas.openxmlformats.org/officeDocument/2006/relationships/image" Target="media/image977.png"/><Relationship Id="rId1046" Type="http://schemas.openxmlformats.org/officeDocument/2006/relationships/image" Target="media/image978.png"/><Relationship Id="rId1047" Type="http://schemas.openxmlformats.org/officeDocument/2006/relationships/image" Target="media/image979.png"/><Relationship Id="rId1048" Type="http://schemas.openxmlformats.org/officeDocument/2006/relationships/image" Target="media/image980.png"/><Relationship Id="rId1049" Type="http://schemas.openxmlformats.org/officeDocument/2006/relationships/image" Target="media/image981.png"/><Relationship Id="rId1050" Type="http://schemas.openxmlformats.org/officeDocument/2006/relationships/image" Target="media/image982.png"/><Relationship Id="rId1051" Type="http://schemas.openxmlformats.org/officeDocument/2006/relationships/image" Target="media/image983.png"/><Relationship Id="rId1052" Type="http://schemas.openxmlformats.org/officeDocument/2006/relationships/image" Target="media/image984.png"/><Relationship Id="rId1053" Type="http://schemas.openxmlformats.org/officeDocument/2006/relationships/image" Target="media/image985.png"/><Relationship Id="rId1054" Type="http://schemas.openxmlformats.org/officeDocument/2006/relationships/image" Target="media/image986.png"/><Relationship Id="rId1055" Type="http://schemas.openxmlformats.org/officeDocument/2006/relationships/image" Target="media/image987.png"/><Relationship Id="rId1056" Type="http://schemas.openxmlformats.org/officeDocument/2006/relationships/image" Target="media/image988.png"/><Relationship Id="rId1057" Type="http://schemas.openxmlformats.org/officeDocument/2006/relationships/image" Target="media/image989.png"/><Relationship Id="rId1058" Type="http://schemas.openxmlformats.org/officeDocument/2006/relationships/image" Target="media/image990.png"/><Relationship Id="rId1059" Type="http://schemas.openxmlformats.org/officeDocument/2006/relationships/image" Target="media/image991.png"/><Relationship Id="rId1060" Type="http://schemas.openxmlformats.org/officeDocument/2006/relationships/image" Target="media/image992.png"/><Relationship Id="rId1061" Type="http://schemas.openxmlformats.org/officeDocument/2006/relationships/image" Target="media/image993.png"/><Relationship Id="rId1062" Type="http://schemas.openxmlformats.org/officeDocument/2006/relationships/image" Target="media/image994.png"/><Relationship Id="rId1063" Type="http://schemas.openxmlformats.org/officeDocument/2006/relationships/image" Target="media/image995.png"/><Relationship Id="rId1064" Type="http://schemas.openxmlformats.org/officeDocument/2006/relationships/image" Target="media/image996.png"/><Relationship Id="rId1065" Type="http://schemas.openxmlformats.org/officeDocument/2006/relationships/image" Target="media/image997.png"/><Relationship Id="rId1066" Type="http://schemas.openxmlformats.org/officeDocument/2006/relationships/image" Target="media/image998.png"/><Relationship Id="rId1067" Type="http://schemas.openxmlformats.org/officeDocument/2006/relationships/image" Target="media/image999.png"/><Relationship Id="rId1068" Type="http://schemas.openxmlformats.org/officeDocument/2006/relationships/image" Target="media/image1000.png"/><Relationship Id="rId1069" Type="http://schemas.openxmlformats.org/officeDocument/2006/relationships/image" Target="media/image1001.png"/><Relationship Id="rId1070" Type="http://schemas.openxmlformats.org/officeDocument/2006/relationships/image" Target="media/image1002.png"/><Relationship Id="rId1071" Type="http://schemas.openxmlformats.org/officeDocument/2006/relationships/image" Target="media/image1003.png"/><Relationship Id="rId1072" Type="http://schemas.openxmlformats.org/officeDocument/2006/relationships/image" Target="media/image1004.png"/><Relationship Id="rId1073" Type="http://schemas.openxmlformats.org/officeDocument/2006/relationships/image" Target="media/image1005.png"/><Relationship Id="rId1074" Type="http://schemas.openxmlformats.org/officeDocument/2006/relationships/image" Target="media/image1006.png"/><Relationship Id="rId1075" Type="http://schemas.openxmlformats.org/officeDocument/2006/relationships/image" Target="media/image1007.png"/><Relationship Id="rId1076" Type="http://schemas.openxmlformats.org/officeDocument/2006/relationships/image" Target="media/image1008.png"/><Relationship Id="rId1077" Type="http://schemas.openxmlformats.org/officeDocument/2006/relationships/image" Target="media/image1009.png"/><Relationship Id="rId1078" Type="http://schemas.openxmlformats.org/officeDocument/2006/relationships/image" Target="media/image1010.png"/><Relationship Id="rId1079" Type="http://schemas.openxmlformats.org/officeDocument/2006/relationships/image" Target="media/image1011.png"/><Relationship Id="rId1080" Type="http://schemas.openxmlformats.org/officeDocument/2006/relationships/image" Target="media/image1012.png"/><Relationship Id="rId1081" Type="http://schemas.openxmlformats.org/officeDocument/2006/relationships/image" Target="media/image1013.png"/><Relationship Id="rId1082" Type="http://schemas.openxmlformats.org/officeDocument/2006/relationships/image" Target="media/image1014.png"/><Relationship Id="rId1083" Type="http://schemas.openxmlformats.org/officeDocument/2006/relationships/image" Target="media/image1015.png"/><Relationship Id="rId1084" Type="http://schemas.openxmlformats.org/officeDocument/2006/relationships/image" Target="media/image1016.png"/><Relationship Id="rId1085" Type="http://schemas.openxmlformats.org/officeDocument/2006/relationships/image" Target="media/image1017.png"/><Relationship Id="rId1086" Type="http://schemas.openxmlformats.org/officeDocument/2006/relationships/image" Target="media/image1018.png"/><Relationship Id="rId1087" Type="http://schemas.openxmlformats.org/officeDocument/2006/relationships/image" Target="media/image1019.png"/><Relationship Id="rId1088" Type="http://schemas.openxmlformats.org/officeDocument/2006/relationships/image" Target="media/image1020.png"/><Relationship Id="rId1089" Type="http://schemas.openxmlformats.org/officeDocument/2006/relationships/image" Target="media/image1021.png"/><Relationship Id="rId1090" Type="http://schemas.openxmlformats.org/officeDocument/2006/relationships/image" Target="media/image1022.png"/><Relationship Id="rId1091" Type="http://schemas.openxmlformats.org/officeDocument/2006/relationships/image" Target="media/image1023.png"/><Relationship Id="rId1092" Type="http://schemas.openxmlformats.org/officeDocument/2006/relationships/image" Target="media/image1024.png"/><Relationship Id="rId1093" Type="http://schemas.openxmlformats.org/officeDocument/2006/relationships/image" Target="media/image1025.png"/><Relationship Id="rId1094" Type="http://schemas.openxmlformats.org/officeDocument/2006/relationships/image" Target="media/image1026.png"/><Relationship Id="rId1095" Type="http://schemas.openxmlformats.org/officeDocument/2006/relationships/image" Target="media/image1027.png"/><Relationship Id="rId1096" Type="http://schemas.openxmlformats.org/officeDocument/2006/relationships/image" Target="media/image1028.png"/><Relationship Id="rId1097" Type="http://schemas.openxmlformats.org/officeDocument/2006/relationships/image" Target="media/image1029.png"/><Relationship Id="rId1098" Type="http://schemas.openxmlformats.org/officeDocument/2006/relationships/image" Target="media/image1030.png"/><Relationship Id="rId1099" Type="http://schemas.openxmlformats.org/officeDocument/2006/relationships/image" Target="media/image1031.png"/><Relationship Id="rId1100" Type="http://schemas.openxmlformats.org/officeDocument/2006/relationships/image" Target="media/image1032.png"/><Relationship Id="rId1101" Type="http://schemas.openxmlformats.org/officeDocument/2006/relationships/image" Target="media/image1033.png"/><Relationship Id="rId1102" Type="http://schemas.openxmlformats.org/officeDocument/2006/relationships/image" Target="media/image1034.png"/><Relationship Id="rId1103" Type="http://schemas.openxmlformats.org/officeDocument/2006/relationships/image" Target="media/image1035.png"/><Relationship Id="rId1104" Type="http://schemas.openxmlformats.org/officeDocument/2006/relationships/image" Target="media/image1036.png"/><Relationship Id="rId1105" Type="http://schemas.openxmlformats.org/officeDocument/2006/relationships/image" Target="media/image1037.png"/><Relationship Id="rId1106" Type="http://schemas.openxmlformats.org/officeDocument/2006/relationships/header" Target="header23.xml"/><Relationship Id="rId1107" Type="http://schemas.openxmlformats.org/officeDocument/2006/relationships/footer" Target="footer38.xml"/><Relationship Id="rId1108" Type="http://schemas.openxmlformats.org/officeDocument/2006/relationships/image" Target="media/image1038.png"/><Relationship Id="rId1109" Type="http://schemas.openxmlformats.org/officeDocument/2006/relationships/image" Target="media/image1039.png"/><Relationship Id="rId1110" Type="http://schemas.openxmlformats.org/officeDocument/2006/relationships/image" Target="media/image1040.png"/><Relationship Id="rId1111" Type="http://schemas.openxmlformats.org/officeDocument/2006/relationships/image" Target="media/image1041.png"/><Relationship Id="rId1112" Type="http://schemas.openxmlformats.org/officeDocument/2006/relationships/image" Target="media/image1042.png"/><Relationship Id="rId1113" Type="http://schemas.openxmlformats.org/officeDocument/2006/relationships/image" Target="media/image1043.png"/><Relationship Id="rId1114" Type="http://schemas.openxmlformats.org/officeDocument/2006/relationships/image" Target="media/image1044.png"/><Relationship Id="rId1115" Type="http://schemas.openxmlformats.org/officeDocument/2006/relationships/image" Target="media/image1045.png"/><Relationship Id="rId1116" Type="http://schemas.openxmlformats.org/officeDocument/2006/relationships/image" Target="media/image1046.png"/><Relationship Id="rId1117" Type="http://schemas.openxmlformats.org/officeDocument/2006/relationships/image" Target="media/image1047.png"/><Relationship Id="rId1118" Type="http://schemas.openxmlformats.org/officeDocument/2006/relationships/image" Target="media/image1048.png"/><Relationship Id="rId1119" Type="http://schemas.openxmlformats.org/officeDocument/2006/relationships/image" Target="media/image1049.png"/><Relationship Id="rId1120" Type="http://schemas.openxmlformats.org/officeDocument/2006/relationships/image" Target="media/image1050.png"/><Relationship Id="rId1121" Type="http://schemas.openxmlformats.org/officeDocument/2006/relationships/image" Target="media/image1051.png"/><Relationship Id="rId1122" Type="http://schemas.openxmlformats.org/officeDocument/2006/relationships/image" Target="media/image1052.png"/><Relationship Id="rId1123" Type="http://schemas.openxmlformats.org/officeDocument/2006/relationships/image" Target="media/image1053.png"/><Relationship Id="rId1124" Type="http://schemas.openxmlformats.org/officeDocument/2006/relationships/image" Target="media/image1054.png"/><Relationship Id="rId1125" Type="http://schemas.openxmlformats.org/officeDocument/2006/relationships/image" Target="media/image1055.png"/><Relationship Id="rId1126" Type="http://schemas.openxmlformats.org/officeDocument/2006/relationships/image" Target="media/image1056.png"/><Relationship Id="rId1127" Type="http://schemas.openxmlformats.org/officeDocument/2006/relationships/image" Target="media/image1057.png"/><Relationship Id="rId1128" Type="http://schemas.openxmlformats.org/officeDocument/2006/relationships/image" Target="media/image1058.png"/><Relationship Id="rId1129" Type="http://schemas.openxmlformats.org/officeDocument/2006/relationships/image" Target="media/image1059.png"/><Relationship Id="rId1130" Type="http://schemas.openxmlformats.org/officeDocument/2006/relationships/image" Target="media/image1060.png"/><Relationship Id="rId1131" Type="http://schemas.openxmlformats.org/officeDocument/2006/relationships/image" Target="media/image1061.png"/><Relationship Id="rId1132" Type="http://schemas.openxmlformats.org/officeDocument/2006/relationships/image" Target="media/image1062.png"/><Relationship Id="rId1133" Type="http://schemas.openxmlformats.org/officeDocument/2006/relationships/image" Target="media/image1063.png"/><Relationship Id="rId1134" Type="http://schemas.openxmlformats.org/officeDocument/2006/relationships/image" Target="media/image1064.png"/><Relationship Id="rId1135" Type="http://schemas.openxmlformats.org/officeDocument/2006/relationships/image" Target="media/image1065.png"/><Relationship Id="rId1136" Type="http://schemas.openxmlformats.org/officeDocument/2006/relationships/image" Target="media/image1066.png"/><Relationship Id="rId1137" Type="http://schemas.openxmlformats.org/officeDocument/2006/relationships/image" Target="media/image1067.png"/><Relationship Id="rId1138" Type="http://schemas.openxmlformats.org/officeDocument/2006/relationships/image" Target="media/image1068.png"/><Relationship Id="rId1139" Type="http://schemas.openxmlformats.org/officeDocument/2006/relationships/image" Target="media/image1069.png"/><Relationship Id="rId1140" Type="http://schemas.openxmlformats.org/officeDocument/2006/relationships/image" Target="media/image1070.png"/><Relationship Id="rId1141" Type="http://schemas.openxmlformats.org/officeDocument/2006/relationships/image" Target="media/image1071.png"/><Relationship Id="rId1142" Type="http://schemas.openxmlformats.org/officeDocument/2006/relationships/image" Target="media/image1072.png"/><Relationship Id="rId1143" Type="http://schemas.openxmlformats.org/officeDocument/2006/relationships/image" Target="media/image1073.png"/><Relationship Id="rId1144" Type="http://schemas.openxmlformats.org/officeDocument/2006/relationships/image" Target="media/image1074.png"/><Relationship Id="rId1145" Type="http://schemas.openxmlformats.org/officeDocument/2006/relationships/image" Target="media/image1075.png"/><Relationship Id="rId1146" Type="http://schemas.openxmlformats.org/officeDocument/2006/relationships/image" Target="media/image1076.png"/><Relationship Id="rId1147" Type="http://schemas.openxmlformats.org/officeDocument/2006/relationships/image" Target="media/image1077.png"/><Relationship Id="rId1148" Type="http://schemas.openxmlformats.org/officeDocument/2006/relationships/image" Target="media/image1078.png"/><Relationship Id="rId1149" Type="http://schemas.openxmlformats.org/officeDocument/2006/relationships/image" Target="media/image1079.png"/><Relationship Id="rId1150" Type="http://schemas.openxmlformats.org/officeDocument/2006/relationships/image" Target="media/image1080.png"/><Relationship Id="rId1151" Type="http://schemas.openxmlformats.org/officeDocument/2006/relationships/image" Target="media/image1081.png"/><Relationship Id="rId1152" Type="http://schemas.openxmlformats.org/officeDocument/2006/relationships/image" Target="media/image1082.png"/><Relationship Id="rId1153" Type="http://schemas.openxmlformats.org/officeDocument/2006/relationships/image" Target="media/image1083.png"/><Relationship Id="rId1154" Type="http://schemas.openxmlformats.org/officeDocument/2006/relationships/image" Target="media/image1084.png"/><Relationship Id="rId1155" Type="http://schemas.openxmlformats.org/officeDocument/2006/relationships/image" Target="media/image1085.png"/><Relationship Id="rId1156" Type="http://schemas.openxmlformats.org/officeDocument/2006/relationships/image" Target="media/image1086.png"/><Relationship Id="rId1157" Type="http://schemas.openxmlformats.org/officeDocument/2006/relationships/image" Target="media/image1087.png"/><Relationship Id="rId1158" Type="http://schemas.openxmlformats.org/officeDocument/2006/relationships/image" Target="media/image1088.png"/><Relationship Id="rId1159" Type="http://schemas.openxmlformats.org/officeDocument/2006/relationships/image" Target="media/image1089.png"/><Relationship Id="rId1160" Type="http://schemas.openxmlformats.org/officeDocument/2006/relationships/image" Target="media/image1090.png"/><Relationship Id="rId1161" Type="http://schemas.openxmlformats.org/officeDocument/2006/relationships/image" Target="media/image1091.png"/><Relationship Id="rId1162" Type="http://schemas.openxmlformats.org/officeDocument/2006/relationships/image" Target="media/image1092.png"/><Relationship Id="rId1163" Type="http://schemas.openxmlformats.org/officeDocument/2006/relationships/footer" Target="footer39.xml"/><Relationship Id="rId1164" Type="http://schemas.openxmlformats.org/officeDocument/2006/relationships/image" Target="media/image1093.png"/><Relationship Id="rId1165" Type="http://schemas.openxmlformats.org/officeDocument/2006/relationships/image" Target="media/image1094.png"/><Relationship Id="rId1166" Type="http://schemas.openxmlformats.org/officeDocument/2006/relationships/image" Target="media/image1095.png"/><Relationship Id="rId1167" Type="http://schemas.openxmlformats.org/officeDocument/2006/relationships/image" Target="media/image1096.png"/><Relationship Id="rId1168" Type="http://schemas.openxmlformats.org/officeDocument/2006/relationships/image" Target="media/image1097.png"/><Relationship Id="rId1169" Type="http://schemas.openxmlformats.org/officeDocument/2006/relationships/image" Target="media/image1098.png"/><Relationship Id="rId1170" Type="http://schemas.openxmlformats.org/officeDocument/2006/relationships/image" Target="media/image1099.png"/><Relationship Id="rId1171" Type="http://schemas.openxmlformats.org/officeDocument/2006/relationships/image" Target="media/image1100.png"/><Relationship Id="rId1172" Type="http://schemas.openxmlformats.org/officeDocument/2006/relationships/image" Target="media/image1101.png"/><Relationship Id="rId1173" Type="http://schemas.openxmlformats.org/officeDocument/2006/relationships/image" Target="media/image1102.png"/><Relationship Id="rId1174" Type="http://schemas.openxmlformats.org/officeDocument/2006/relationships/image" Target="media/image1103.png"/><Relationship Id="rId1175" Type="http://schemas.openxmlformats.org/officeDocument/2006/relationships/image" Target="media/image1104.png"/><Relationship Id="rId1176" Type="http://schemas.openxmlformats.org/officeDocument/2006/relationships/image" Target="media/image1105.png"/><Relationship Id="rId1177" Type="http://schemas.openxmlformats.org/officeDocument/2006/relationships/image" Target="media/image1106.png"/><Relationship Id="rId1178" Type="http://schemas.openxmlformats.org/officeDocument/2006/relationships/image" Target="media/image1107.png"/><Relationship Id="rId1179" Type="http://schemas.openxmlformats.org/officeDocument/2006/relationships/image" Target="media/image1108.png"/><Relationship Id="rId1180" Type="http://schemas.openxmlformats.org/officeDocument/2006/relationships/image" Target="media/image1109.png"/><Relationship Id="rId1181" Type="http://schemas.openxmlformats.org/officeDocument/2006/relationships/image" Target="media/image1110.png"/><Relationship Id="rId1182" Type="http://schemas.openxmlformats.org/officeDocument/2006/relationships/image" Target="media/image1111.png"/><Relationship Id="rId1183" Type="http://schemas.openxmlformats.org/officeDocument/2006/relationships/image" Target="media/image1112.png"/><Relationship Id="rId1184" Type="http://schemas.openxmlformats.org/officeDocument/2006/relationships/image" Target="media/image1113.png"/><Relationship Id="rId1185" Type="http://schemas.openxmlformats.org/officeDocument/2006/relationships/image" Target="media/image1114.png"/><Relationship Id="rId1186" Type="http://schemas.openxmlformats.org/officeDocument/2006/relationships/image" Target="media/image1115.png"/><Relationship Id="rId1187" Type="http://schemas.openxmlformats.org/officeDocument/2006/relationships/image" Target="media/image1116.png"/><Relationship Id="rId1188" Type="http://schemas.openxmlformats.org/officeDocument/2006/relationships/image" Target="media/image1117.png"/><Relationship Id="rId1189" Type="http://schemas.openxmlformats.org/officeDocument/2006/relationships/image" Target="media/image1118.png"/><Relationship Id="rId1190" Type="http://schemas.openxmlformats.org/officeDocument/2006/relationships/image" Target="media/image1119.png"/><Relationship Id="rId1191" Type="http://schemas.openxmlformats.org/officeDocument/2006/relationships/image" Target="media/image1120.png"/><Relationship Id="rId1192" Type="http://schemas.openxmlformats.org/officeDocument/2006/relationships/image" Target="media/image1121.png"/><Relationship Id="rId1193" Type="http://schemas.openxmlformats.org/officeDocument/2006/relationships/image" Target="media/image1122.png"/><Relationship Id="rId1194" Type="http://schemas.openxmlformats.org/officeDocument/2006/relationships/image" Target="media/image1123.png"/><Relationship Id="rId1195" Type="http://schemas.openxmlformats.org/officeDocument/2006/relationships/image" Target="media/image1124.png"/><Relationship Id="rId1196" Type="http://schemas.openxmlformats.org/officeDocument/2006/relationships/image" Target="media/image1125.png"/><Relationship Id="rId1197" Type="http://schemas.openxmlformats.org/officeDocument/2006/relationships/image" Target="media/image1126.png"/><Relationship Id="rId1198" Type="http://schemas.openxmlformats.org/officeDocument/2006/relationships/image" Target="media/image1127.png"/><Relationship Id="rId1199" Type="http://schemas.openxmlformats.org/officeDocument/2006/relationships/image" Target="media/image1128.png"/><Relationship Id="rId1200" Type="http://schemas.openxmlformats.org/officeDocument/2006/relationships/image" Target="media/image1129.png"/><Relationship Id="rId1201" Type="http://schemas.openxmlformats.org/officeDocument/2006/relationships/image" Target="media/image1130.png"/><Relationship Id="rId1202" Type="http://schemas.openxmlformats.org/officeDocument/2006/relationships/image" Target="media/image1131.png"/><Relationship Id="rId1203" Type="http://schemas.openxmlformats.org/officeDocument/2006/relationships/image" Target="media/image1132.png"/><Relationship Id="rId1204" Type="http://schemas.openxmlformats.org/officeDocument/2006/relationships/image" Target="media/image1133.png"/><Relationship Id="rId1205" Type="http://schemas.openxmlformats.org/officeDocument/2006/relationships/image" Target="media/image1134.png"/><Relationship Id="rId1206" Type="http://schemas.openxmlformats.org/officeDocument/2006/relationships/image" Target="media/image1135.png"/><Relationship Id="rId1207" Type="http://schemas.openxmlformats.org/officeDocument/2006/relationships/image" Target="media/image1136.png"/><Relationship Id="rId1208" Type="http://schemas.openxmlformats.org/officeDocument/2006/relationships/image" Target="media/image1137.png"/><Relationship Id="rId1209" Type="http://schemas.openxmlformats.org/officeDocument/2006/relationships/image" Target="media/image1138.png"/><Relationship Id="rId1210" Type="http://schemas.openxmlformats.org/officeDocument/2006/relationships/image" Target="media/image1139.png"/><Relationship Id="rId1211" Type="http://schemas.openxmlformats.org/officeDocument/2006/relationships/image" Target="media/image1140.png"/><Relationship Id="rId1212" Type="http://schemas.openxmlformats.org/officeDocument/2006/relationships/image" Target="media/image1141.png"/><Relationship Id="rId1213" Type="http://schemas.openxmlformats.org/officeDocument/2006/relationships/image" Target="media/image1142.png"/><Relationship Id="rId1214" Type="http://schemas.openxmlformats.org/officeDocument/2006/relationships/image" Target="media/image1143.png"/><Relationship Id="rId1215" Type="http://schemas.openxmlformats.org/officeDocument/2006/relationships/image" Target="media/image1144.png"/><Relationship Id="rId1216" Type="http://schemas.openxmlformats.org/officeDocument/2006/relationships/image" Target="media/image1145.png"/><Relationship Id="rId1217" Type="http://schemas.openxmlformats.org/officeDocument/2006/relationships/image" Target="media/image1146.png"/><Relationship Id="rId1218" Type="http://schemas.openxmlformats.org/officeDocument/2006/relationships/image" Target="media/image1147.png"/><Relationship Id="rId1219" Type="http://schemas.openxmlformats.org/officeDocument/2006/relationships/image" Target="media/image1148.png"/><Relationship Id="rId1220" Type="http://schemas.openxmlformats.org/officeDocument/2006/relationships/image" Target="media/image1149.png"/><Relationship Id="rId1221" Type="http://schemas.openxmlformats.org/officeDocument/2006/relationships/image" Target="media/image1150.png"/><Relationship Id="rId1222" Type="http://schemas.openxmlformats.org/officeDocument/2006/relationships/image" Target="media/image1151.png"/><Relationship Id="rId1223" Type="http://schemas.openxmlformats.org/officeDocument/2006/relationships/image" Target="media/image1152.png"/><Relationship Id="rId1224" Type="http://schemas.openxmlformats.org/officeDocument/2006/relationships/image" Target="media/image1153.png"/><Relationship Id="rId1225" Type="http://schemas.openxmlformats.org/officeDocument/2006/relationships/image" Target="media/image1154.png"/><Relationship Id="rId1226" Type="http://schemas.openxmlformats.org/officeDocument/2006/relationships/image" Target="media/image1155.png"/><Relationship Id="rId1227" Type="http://schemas.openxmlformats.org/officeDocument/2006/relationships/image" Target="media/image1156.png"/><Relationship Id="rId1228" Type="http://schemas.openxmlformats.org/officeDocument/2006/relationships/image" Target="media/image1157.png"/><Relationship Id="rId1229" Type="http://schemas.openxmlformats.org/officeDocument/2006/relationships/image" Target="media/image1158.png"/><Relationship Id="rId1230" Type="http://schemas.openxmlformats.org/officeDocument/2006/relationships/image" Target="media/image1159.png"/><Relationship Id="rId1231" Type="http://schemas.openxmlformats.org/officeDocument/2006/relationships/header" Target="header24.xml"/><Relationship Id="rId1232" Type="http://schemas.openxmlformats.org/officeDocument/2006/relationships/image" Target="media/image1160.png"/><Relationship Id="rId1233" Type="http://schemas.openxmlformats.org/officeDocument/2006/relationships/image" Target="media/image1161.png"/><Relationship Id="rId1234" Type="http://schemas.openxmlformats.org/officeDocument/2006/relationships/image" Target="media/image1162.png"/><Relationship Id="rId1235" Type="http://schemas.openxmlformats.org/officeDocument/2006/relationships/image" Target="media/image1163.png"/><Relationship Id="rId1236" Type="http://schemas.openxmlformats.org/officeDocument/2006/relationships/image" Target="media/image1164.png"/><Relationship Id="rId1237" Type="http://schemas.openxmlformats.org/officeDocument/2006/relationships/image" Target="media/image1165.png"/><Relationship Id="rId1238" Type="http://schemas.openxmlformats.org/officeDocument/2006/relationships/image" Target="media/image1166.png"/><Relationship Id="rId1239" Type="http://schemas.openxmlformats.org/officeDocument/2006/relationships/image" Target="media/image1167.png"/><Relationship Id="rId1240" Type="http://schemas.openxmlformats.org/officeDocument/2006/relationships/image" Target="media/image1168.png"/><Relationship Id="rId1241" Type="http://schemas.openxmlformats.org/officeDocument/2006/relationships/image" Target="media/image1169.png"/><Relationship Id="rId1242" Type="http://schemas.openxmlformats.org/officeDocument/2006/relationships/image" Target="media/image1170.png"/><Relationship Id="rId1243" Type="http://schemas.openxmlformats.org/officeDocument/2006/relationships/image" Target="media/image1171.png"/><Relationship Id="rId1244" Type="http://schemas.openxmlformats.org/officeDocument/2006/relationships/image" Target="media/image1172.png"/><Relationship Id="rId1245" Type="http://schemas.openxmlformats.org/officeDocument/2006/relationships/image" Target="media/image1173.png"/><Relationship Id="rId1246" Type="http://schemas.openxmlformats.org/officeDocument/2006/relationships/image" Target="media/image1174.png"/><Relationship Id="rId1247" Type="http://schemas.openxmlformats.org/officeDocument/2006/relationships/image" Target="media/image1175.png"/><Relationship Id="rId1248" Type="http://schemas.openxmlformats.org/officeDocument/2006/relationships/image" Target="media/image1176.png"/><Relationship Id="rId1249" Type="http://schemas.openxmlformats.org/officeDocument/2006/relationships/image" Target="media/image1177.png"/><Relationship Id="rId1250" Type="http://schemas.openxmlformats.org/officeDocument/2006/relationships/image" Target="media/image1178.png"/><Relationship Id="rId1251" Type="http://schemas.openxmlformats.org/officeDocument/2006/relationships/image" Target="media/image1179.png"/><Relationship Id="rId1252" Type="http://schemas.openxmlformats.org/officeDocument/2006/relationships/image" Target="media/image1180.png"/><Relationship Id="rId1253" Type="http://schemas.openxmlformats.org/officeDocument/2006/relationships/image" Target="media/image1181.png"/><Relationship Id="rId1254" Type="http://schemas.openxmlformats.org/officeDocument/2006/relationships/image" Target="media/image1182.png"/><Relationship Id="rId1255" Type="http://schemas.openxmlformats.org/officeDocument/2006/relationships/image" Target="media/image1183.png"/><Relationship Id="rId1256" Type="http://schemas.openxmlformats.org/officeDocument/2006/relationships/image" Target="media/image1184.png"/><Relationship Id="rId1257" Type="http://schemas.openxmlformats.org/officeDocument/2006/relationships/image" Target="media/image1185.png"/><Relationship Id="rId1258" Type="http://schemas.openxmlformats.org/officeDocument/2006/relationships/image" Target="media/image1186.png"/><Relationship Id="rId1259" Type="http://schemas.openxmlformats.org/officeDocument/2006/relationships/image" Target="media/image1187.png"/><Relationship Id="rId1260" Type="http://schemas.openxmlformats.org/officeDocument/2006/relationships/image" Target="media/image1188.png"/><Relationship Id="rId1261" Type="http://schemas.openxmlformats.org/officeDocument/2006/relationships/image" Target="media/image1189.png"/><Relationship Id="rId1262" Type="http://schemas.openxmlformats.org/officeDocument/2006/relationships/image" Target="media/image1190.png"/><Relationship Id="rId1263" Type="http://schemas.openxmlformats.org/officeDocument/2006/relationships/image" Target="media/image1191.png"/><Relationship Id="rId1264" Type="http://schemas.openxmlformats.org/officeDocument/2006/relationships/image" Target="media/image1192.png"/><Relationship Id="rId1265" Type="http://schemas.openxmlformats.org/officeDocument/2006/relationships/image" Target="media/image1193.png"/><Relationship Id="rId1266" Type="http://schemas.openxmlformats.org/officeDocument/2006/relationships/image" Target="media/image1194.png"/><Relationship Id="rId1267" Type="http://schemas.openxmlformats.org/officeDocument/2006/relationships/image" Target="media/image1195.png"/><Relationship Id="rId1268" Type="http://schemas.openxmlformats.org/officeDocument/2006/relationships/image" Target="media/image1196.png"/><Relationship Id="rId1269" Type="http://schemas.openxmlformats.org/officeDocument/2006/relationships/image" Target="media/image1197.png"/><Relationship Id="rId1270" Type="http://schemas.openxmlformats.org/officeDocument/2006/relationships/image" Target="media/image1198.png"/><Relationship Id="rId1271" Type="http://schemas.openxmlformats.org/officeDocument/2006/relationships/image" Target="media/image1199.png"/><Relationship Id="rId1272" Type="http://schemas.openxmlformats.org/officeDocument/2006/relationships/image" Target="media/image1200.png"/><Relationship Id="rId1273" Type="http://schemas.openxmlformats.org/officeDocument/2006/relationships/image" Target="media/image1201.png"/><Relationship Id="rId1274" Type="http://schemas.openxmlformats.org/officeDocument/2006/relationships/image" Target="media/image1202.png"/><Relationship Id="rId1275" Type="http://schemas.openxmlformats.org/officeDocument/2006/relationships/image" Target="media/image1203.png"/><Relationship Id="rId1276" Type="http://schemas.openxmlformats.org/officeDocument/2006/relationships/image" Target="media/image1204.png"/><Relationship Id="rId1277" Type="http://schemas.openxmlformats.org/officeDocument/2006/relationships/image" Target="media/image1205.png"/><Relationship Id="rId1278" Type="http://schemas.openxmlformats.org/officeDocument/2006/relationships/image" Target="media/image1206.png"/><Relationship Id="rId1279" Type="http://schemas.openxmlformats.org/officeDocument/2006/relationships/image" Target="media/image1207.png"/><Relationship Id="rId1280" Type="http://schemas.openxmlformats.org/officeDocument/2006/relationships/image" Target="media/image1208.png"/><Relationship Id="rId1281" Type="http://schemas.openxmlformats.org/officeDocument/2006/relationships/image" Target="media/image1209.png"/><Relationship Id="rId1282" Type="http://schemas.openxmlformats.org/officeDocument/2006/relationships/image" Target="media/image1210.png"/><Relationship Id="rId1283" Type="http://schemas.openxmlformats.org/officeDocument/2006/relationships/image" Target="media/image1211.png"/><Relationship Id="rId1284" Type="http://schemas.openxmlformats.org/officeDocument/2006/relationships/image" Target="media/image1212.png"/><Relationship Id="rId1285" Type="http://schemas.openxmlformats.org/officeDocument/2006/relationships/image" Target="media/image1213.png"/><Relationship Id="rId1286" Type="http://schemas.openxmlformats.org/officeDocument/2006/relationships/header" Target="header25.xml"/><Relationship Id="rId1287" Type="http://schemas.openxmlformats.org/officeDocument/2006/relationships/footer" Target="footer40.xml"/><Relationship Id="rId1288" Type="http://schemas.openxmlformats.org/officeDocument/2006/relationships/header" Target="header26.xml"/><Relationship Id="rId1289" Type="http://schemas.openxmlformats.org/officeDocument/2006/relationships/footer" Target="footer4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68.png"/></Relationships>

</file>

<file path=word/_rels/footer18.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19.xml.rels><?xml version="1.0" encoding="UTF-8" standalone="yes"?>
<Relationships xmlns="http://schemas.openxmlformats.org/package/2006/relationships"><Relationship Id="rId1" Type="http://schemas.openxmlformats.org/officeDocument/2006/relationships/image" Target="media/image68.png"/></Relationships>

</file>

<file path=word/_rels/footer22.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26.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28.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31.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32.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33.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35.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37.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39.xml.rels><?xml version="1.0" encoding="UTF-8" standalone="yes"?>
<Relationships xmlns="http://schemas.openxmlformats.org/package/2006/relationships"><Relationship Id="rId1" Type="http://schemas.openxmlformats.org/officeDocument/2006/relationships/image" Target="media/image143.png"/><Relationship Id="rId2" Type="http://schemas.openxmlformats.org/officeDocument/2006/relationships/image" Target="media/image68.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2020-04-29T03:43:27Z</dcterms:created>
  <dcterms:modified xsi:type="dcterms:W3CDTF">2020-04-29T03:43:27Z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2011-04-01T00:00:00Z</vt:filetime>
  </property>
  <property fmtid="{D5CDD505-2E9C-101B-9397-08002B2CF9AE}" pid="3" name="Creator">
    <vt:lpwstr>Microsoft® Office Word 2007</vt:lpwstr>
  </property>
  <property fmtid="{D5CDD505-2E9C-101B-9397-08002B2CF9AE}" pid="4" name="LastSaved">
    <vt:filetime>2020-04-28T00:00:00Z</vt:filetime>
  </property>
</Properties>
</file>